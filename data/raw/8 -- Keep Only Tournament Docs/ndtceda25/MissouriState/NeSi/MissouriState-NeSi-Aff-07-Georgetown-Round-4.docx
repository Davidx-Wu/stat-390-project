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3CA2" w14:textId="77777777" w:rsidR="001D3D47" w:rsidRDefault="001D3D47" w:rsidP="001D3D47">
      <w:pPr>
        <w:pStyle w:val="Heading1"/>
      </w:pPr>
      <w:r>
        <w:t>1AC</w:t>
      </w:r>
    </w:p>
    <w:p w14:paraId="23370FD6" w14:textId="77777777" w:rsidR="001D3D47" w:rsidRDefault="001D3D47" w:rsidP="001D3D47">
      <w:pPr>
        <w:pStyle w:val="Heading3"/>
      </w:pPr>
      <w:r>
        <w:t>Automation---1AC</w:t>
      </w:r>
    </w:p>
    <w:p w14:paraId="12673752" w14:textId="77777777" w:rsidR="001D3D47" w:rsidRDefault="001D3D47" w:rsidP="001D3D47">
      <w:pPr>
        <w:pStyle w:val="Heading4"/>
      </w:pPr>
      <w:r>
        <w:t xml:space="preserve">Advantage 1 is </w:t>
      </w:r>
      <w:r>
        <w:rPr>
          <w:u w:val="single"/>
        </w:rPr>
        <w:t>AUTOMATION</w:t>
      </w:r>
      <w:r>
        <w:t>:</w:t>
      </w:r>
    </w:p>
    <w:p w14:paraId="1CC20F92" w14:textId="77777777" w:rsidR="001D3D47" w:rsidRPr="00171F4C" w:rsidRDefault="001D3D47" w:rsidP="001D3D47">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5BDC1227" w14:textId="77777777" w:rsidR="001D3D47" w:rsidRPr="007E3484" w:rsidRDefault="001D3D47" w:rsidP="001D3D47">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24B15243" w14:textId="77777777" w:rsidR="001D3D47" w:rsidRPr="007E3484" w:rsidRDefault="001D3D47" w:rsidP="001D3D47">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1ADA3FD" w14:textId="77777777" w:rsidR="001D3D47" w:rsidRPr="007E3484" w:rsidRDefault="001D3D47" w:rsidP="001D3D47">
      <w:pPr>
        <w:rPr>
          <w:sz w:val="16"/>
        </w:rPr>
      </w:pPr>
      <w:r w:rsidRPr="007E3484">
        <w:rPr>
          <w:sz w:val="16"/>
        </w:rPr>
        <w:t xml:space="preserve">Most workers are employed at-will, entitled only to minimal wage, hour, and benefit protections, violations of which are not infrequent.6 </w:t>
      </w:r>
    </w:p>
    <w:p w14:paraId="3D78FDF9" w14:textId="77777777" w:rsidR="001D3D47" w:rsidRPr="007E3484" w:rsidRDefault="001D3D47" w:rsidP="001D3D47">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5B403DC" w14:textId="77777777" w:rsidR="001D3D47" w:rsidRPr="007E3484" w:rsidRDefault="001D3D47" w:rsidP="001D3D47">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604F6EC" w14:textId="77777777" w:rsidR="001D3D47" w:rsidRPr="007E3484" w:rsidRDefault="001D3D47" w:rsidP="001D3D47">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7819A12" w14:textId="77777777" w:rsidR="001D3D47" w:rsidRPr="007E3484" w:rsidRDefault="001D3D47" w:rsidP="001D3D47">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2007250" w14:textId="77777777" w:rsidR="001D3D47" w:rsidRPr="007E3484" w:rsidRDefault="001D3D47" w:rsidP="001D3D47">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62E55BB" w14:textId="77777777" w:rsidR="001D3D47" w:rsidRPr="007E3484" w:rsidRDefault="001D3D47" w:rsidP="001D3D47">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6A9BCBA3" w14:textId="77777777" w:rsidR="001D3D47" w:rsidRPr="007E3484" w:rsidRDefault="001D3D47" w:rsidP="001D3D47">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5E00AD9" w14:textId="77777777" w:rsidR="001D3D47" w:rsidRPr="007E3484" w:rsidRDefault="001D3D47" w:rsidP="001D3D47">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2F0D107B" w14:textId="77777777" w:rsidR="001D3D47" w:rsidRPr="00171F4C" w:rsidRDefault="001D3D47" w:rsidP="001D3D47">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33E1D05" w14:textId="77777777" w:rsidR="001D3D47" w:rsidRPr="00FD270F" w:rsidRDefault="001D3D47" w:rsidP="001D3D47">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20EC1698" w14:textId="77777777" w:rsidR="001D3D47" w:rsidRPr="00257AE2" w:rsidRDefault="001D3D47" w:rsidP="001D3D47">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C2B8D87" w14:textId="77777777" w:rsidR="001D3D47" w:rsidRPr="00257AE2" w:rsidRDefault="001D3D47" w:rsidP="001D3D47">
      <w:pPr>
        <w:rPr>
          <w:sz w:val="16"/>
        </w:rPr>
      </w:pPr>
      <w:r w:rsidRPr="00257AE2">
        <w:rPr>
          <w:sz w:val="16"/>
        </w:rPr>
        <w:t xml:space="preserve">1 Introduction </w:t>
      </w:r>
    </w:p>
    <w:p w14:paraId="4DE13262" w14:textId="77777777" w:rsidR="001D3D47" w:rsidRPr="00257AE2" w:rsidRDefault="001D3D47" w:rsidP="001D3D47">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356B83C" w14:textId="77777777" w:rsidR="001D3D47" w:rsidRPr="00257AE2" w:rsidRDefault="001D3D47" w:rsidP="001D3D47">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40E6BF72" w14:textId="77777777" w:rsidR="001D3D47" w:rsidRPr="00257AE2" w:rsidRDefault="001D3D47" w:rsidP="001D3D47">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F4B5699" w14:textId="77777777" w:rsidR="001D3D47" w:rsidRPr="00257AE2" w:rsidRDefault="001D3D47" w:rsidP="001D3D47">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84611C9" w14:textId="77777777" w:rsidR="001D3D47" w:rsidRPr="00257AE2" w:rsidRDefault="001D3D47" w:rsidP="001D3D47">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3251C91" w14:textId="77777777" w:rsidR="001D3D47" w:rsidRPr="00257AE2" w:rsidRDefault="001D3D47" w:rsidP="001D3D47">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1C5CAA1" w14:textId="77777777" w:rsidR="001D3D47" w:rsidRPr="00257AE2" w:rsidRDefault="001D3D47" w:rsidP="001D3D47">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BFB6851" w14:textId="77777777" w:rsidR="001D3D47" w:rsidRPr="00257AE2" w:rsidRDefault="001D3D47" w:rsidP="001D3D47">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6DDBF93" w14:textId="77777777" w:rsidR="001D3D47" w:rsidRPr="00323549" w:rsidRDefault="001D3D47" w:rsidP="001D3D47">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40B1D35" w14:textId="77777777" w:rsidR="001D3D47" w:rsidRPr="00323549" w:rsidRDefault="001D3D47" w:rsidP="001D3D47">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96C3393" w14:textId="77777777" w:rsidR="001D3D47" w:rsidRPr="00323549" w:rsidRDefault="001D3D47" w:rsidP="001D3D47">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07036686" w14:textId="77777777" w:rsidR="001D3D47" w:rsidRPr="00323549" w:rsidRDefault="001D3D47" w:rsidP="001D3D47">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2880C72C" w14:textId="77777777" w:rsidR="001D3D47" w:rsidRPr="00323549" w:rsidRDefault="001D3D47" w:rsidP="001D3D47">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F65A811" w14:textId="77777777" w:rsidR="001D3D47" w:rsidRPr="00323549" w:rsidRDefault="001D3D47" w:rsidP="001D3D47">
      <w:pPr>
        <w:rPr>
          <w:sz w:val="16"/>
        </w:rPr>
      </w:pPr>
      <w:r w:rsidRPr="00323549">
        <w:rPr>
          <w:sz w:val="16"/>
        </w:rPr>
        <w:t xml:space="preserve">2 The problem of union decline </w:t>
      </w:r>
    </w:p>
    <w:p w14:paraId="29ED8026" w14:textId="77777777" w:rsidR="001D3D47" w:rsidRPr="00257AE2" w:rsidRDefault="001D3D47" w:rsidP="001D3D47">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75A01E8" w14:textId="77777777" w:rsidR="001D3D47" w:rsidRPr="00257AE2" w:rsidRDefault="001D3D47" w:rsidP="001D3D47">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307DB6C" w14:textId="77777777" w:rsidR="001D3D47" w:rsidRPr="00257AE2" w:rsidRDefault="001D3D47" w:rsidP="001D3D47">
      <w:r w:rsidRPr="00257AE2">
        <w:t>[graph omitted]</w:t>
      </w:r>
    </w:p>
    <w:p w14:paraId="0F79BCA4" w14:textId="77777777" w:rsidR="001D3D47" w:rsidRPr="00257AE2" w:rsidRDefault="001D3D47" w:rsidP="001D3D47">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C46A38A" w14:textId="77777777" w:rsidR="001D3D47" w:rsidRDefault="001D3D47" w:rsidP="001D3D47">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CFCB54E" w14:textId="77777777" w:rsidR="001D3D47" w:rsidRPr="004816CF" w:rsidRDefault="001D3D47" w:rsidP="001D3D47">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15C458D1" w14:textId="77777777" w:rsidR="001D3D47" w:rsidRDefault="001D3D47" w:rsidP="001D3D47">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88FF77C" w14:textId="77777777" w:rsidR="001D3D47" w:rsidRDefault="001D3D47" w:rsidP="001D3D47">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3616144F" w14:textId="77777777" w:rsidR="001D3D47" w:rsidRDefault="001D3D47" w:rsidP="001D3D47">
      <w:pPr>
        <w:rPr>
          <w:sz w:val="16"/>
        </w:rPr>
      </w:pPr>
      <w:r w:rsidRPr="00323549">
        <w:rPr>
          <w:sz w:val="16"/>
        </w:rPr>
        <w:t>2 Background and conceptual framework</w:t>
      </w:r>
    </w:p>
    <w:p w14:paraId="0815E063" w14:textId="77777777" w:rsidR="001D3D47" w:rsidRDefault="001D3D47" w:rsidP="001D3D47">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A4DE698" w14:textId="77777777" w:rsidR="001D3D47" w:rsidRPr="00323549" w:rsidRDefault="001D3D47" w:rsidP="001D3D47">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9942AA4" w14:textId="77777777" w:rsidR="001D3D47" w:rsidRPr="00323549" w:rsidRDefault="001D3D47" w:rsidP="001D3D47">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4348BC1" w14:textId="77777777" w:rsidR="001D3D47" w:rsidRDefault="001D3D47" w:rsidP="001D3D47">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EE22B1A" w14:textId="77777777" w:rsidR="001D3D47" w:rsidRDefault="001D3D47" w:rsidP="001D3D47">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259C62EF" w14:textId="77777777" w:rsidR="001D3D47" w:rsidRDefault="001D3D47" w:rsidP="001D3D47">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B8C202B" w14:textId="77777777" w:rsidR="001D3D47" w:rsidRDefault="001D3D47" w:rsidP="001D3D47">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9BB1E69" w14:textId="77777777" w:rsidR="001D3D47" w:rsidRDefault="001D3D47" w:rsidP="001D3D47">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A8A87AD" w14:textId="77777777" w:rsidR="001D3D47" w:rsidRDefault="001D3D47" w:rsidP="001D3D47">
      <w:pPr>
        <w:rPr>
          <w:sz w:val="16"/>
        </w:rPr>
      </w:pPr>
      <w:r w:rsidRPr="00323549">
        <w:rPr>
          <w:sz w:val="16"/>
        </w:rPr>
        <w:t>2.2 The role of automation</w:t>
      </w:r>
    </w:p>
    <w:p w14:paraId="1F83B00C" w14:textId="77777777" w:rsidR="001D3D47" w:rsidRPr="004E243C" w:rsidRDefault="001D3D47" w:rsidP="001D3D47">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A0578AE" w14:textId="77777777" w:rsidR="001D3D47" w:rsidRDefault="001D3D47" w:rsidP="001D3D47">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5EF36727" w14:textId="77777777" w:rsidR="001D3D47" w:rsidRPr="004E243C" w:rsidRDefault="001D3D47" w:rsidP="001D3D47">
      <w:r>
        <w:t>&lt;&lt;TEXT CONDENSED, NONE OMITTED&gt;&gt;</w:t>
      </w:r>
    </w:p>
    <w:p w14:paraId="3AC928FF" w14:textId="77777777" w:rsidR="001D3D47" w:rsidRDefault="001D3D47" w:rsidP="001D3D47">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23692B5" w14:textId="77777777" w:rsidR="001D3D47" w:rsidRPr="004E243C" w:rsidRDefault="001D3D47" w:rsidP="001D3D47">
      <w:r>
        <w:t>&lt;&lt;PARAGRAPH INTEGRITY RESUMES&gt;&gt;</w:t>
      </w:r>
    </w:p>
    <w:p w14:paraId="12A6FBF4" w14:textId="77777777" w:rsidR="001D3D47" w:rsidRDefault="001D3D47" w:rsidP="001D3D47">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B1C7D15" w14:textId="77777777" w:rsidR="001D3D47" w:rsidRDefault="001D3D47" w:rsidP="001D3D47">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7EF7665E" w14:textId="77777777" w:rsidR="001D3D47" w:rsidRDefault="001D3D47" w:rsidP="001D3D47">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741F18E2" w14:textId="77777777" w:rsidR="001D3D47" w:rsidRDefault="001D3D47" w:rsidP="001D3D47">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80A964D" w14:textId="77777777" w:rsidR="001D3D47" w:rsidRDefault="001D3D47" w:rsidP="001D3D47">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9350014" w14:textId="77777777" w:rsidR="001D3D47" w:rsidRPr="00855DA8" w:rsidRDefault="001D3D47" w:rsidP="001D3D47">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015105FE" w14:textId="77777777" w:rsidR="001D3D47" w:rsidRPr="00E81A0D" w:rsidRDefault="001D3D47" w:rsidP="001D3D47">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C5F852B" w14:textId="77777777" w:rsidR="001D3D47" w:rsidRPr="00E81A0D" w:rsidRDefault="001D3D47" w:rsidP="001D3D47">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7847653" w14:textId="77777777" w:rsidR="001D3D47" w:rsidRPr="00E81A0D" w:rsidRDefault="001D3D47" w:rsidP="001D3D47">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FBC19DE" w14:textId="77777777" w:rsidR="001D3D47" w:rsidRPr="00E81A0D" w:rsidRDefault="001D3D47" w:rsidP="001D3D47">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E393552" w14:textId="77777777" w:rsidR="001D3D47" w:rsidRPr="00FB127E" w:rsidRDefault="001D3D47" w:rsidP="001D3D47">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3BF80E0" w14:textId="77777777" w:rsidR="001D3D47" w:rsidRPr="00855DA8" w:rsidRDefault="001D3D47" w:rsidP="001D3D47">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4BFF568" w14:textId="77777777" w:rsidR="001D3D47" w:rsidRPr="00855DA8" w:rsidRDefault="001D3D47" w:rsidP="001D3D47">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23365D24" w14:textId="77777777" w:rsidR="001D3D47" w:rsidRPr="00FB127E" w:rsidRDefault="001D3D47" w:rsidP="001D3D47">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79FF70E" w14:textId="77777777" w:rsidR="001D3D47" w:rsidRPr="00855DA8" w:rsidRDefault="001D3D47" w:rsidP="001D3D47">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ED5D124" w14:textId="77777777" w:rsidR="001D3D47" w:rsidRPr="00FB127E" w:rsidRDefault="001D3D47" w:rsidP="001D3D47">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BC5320F" w14:textId="77777777" w:rsidR="001D3D47" w:rsidRPr="00CD4DCC" w:rsidRDefault="001D3D47" w:rsidP="001D3D47">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571E5D70" w14:textId="77777777" w:rsidR="001D3D47" w:rsidRPr="00FB127E" w:rsidRDefault="001D3D47" w:rsidP="001D3D47">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42F3726C" w14:textId="77777777" w:rsidR="001D3D47" w:rsidRPr="00FB127E" w:rsidRDefault="001D3D47" w:rsidP="001D3D47">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0795FD2" w14:textId="77777777" w:rsidR="001D3D47" w:rsidRPr="00FB127E" w:rsidRDefault="001D3D47" w:rsidP="001D3D47">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B5DB2D0" w14:textId="77777777" w:rsidR="001D3D47" w:rsidRPr="00FB127E" w:rsidRDefault="001D3D47" w:rsidP="001D3D47">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74A19FE3" w14:textId="77777777" w:rsidR="001D3D47" w:rsidRPr="00FB127E" w:rsidRDefault="001D3D47" w:rsidP="001D3D47">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77FCEDB" w14:textId="77777777" w:rsidR="001D3D47" w:rsidRPr="00FB127E" w:rsidRDefault="001D3D47" w:rsidP="001D3D47">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D2FB073" w14:textId="77777777" w:rsidR="001D3D47" w:rsidRPr="00FB127E" w:rsidRDefault="001D3D47" w:rsidP="001D3D47">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29912696" w14:textId="77777777" w:rsidR="001D3D47" w:rsidRDefault="001D3D47" w:rsidP="001D3D47">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082173E" w14:textId="77777777" w:rsidR="001D3D47" w:rsidRPr="007E3484" w:rsidRDefault="001D3D47" w:rsidP="001D3D47">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59C27BB1" w14:textId="77777777" w:rsidR="001D3D47" w:rsidRPr="007E3484" w:rsidRDefault="001D3D47" w:rsidP="001D3D47">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5100ACC" w14:textId="77777777" w:rsidR="001D3D47" w:rsidRPr="007E3484" w:rsidRDefault="001D3D47" w:rsidP="001D3D47">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37AF141" w14:textId="77777777" w:rsidR="001D3D47" w:rsidRPr="007E3484" w:rsidRDefault="001D3D47" w:rsidP="001D3D47">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E86067B" w14:textId="77777777" w:rsidR="001D3D47" w:rsidRPr="007E3484" w:rsidRDefault="001D3D47" w:rsidP="001D3D47">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36B37B8B" w14:textId="77777777" w:rsidR="001D3D47" w:rsidRPr="007E3484" w:rsidRDefault="001D3D47" w:rsidP="001D3D47">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E975BB0" w14:textId="77777777" w:rsidR="001D3D47" w:rsidRPr="007E3484" w:rsidRDefault="001D3D47" w:rsidP="001D3D47">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FA540C3" w14:textId="77777777" w:rsidR="001D3D47" w:rsidRPr="007E3484" w:rsidRDefault="001D3D47" w:rsidP="001D3D47">
      <w:pPr>
        <w:rPr>
          <w:sz w:val="16"/>
        </w:rPr>
      </w:pPr>
      <w:r w:rsidRPr="007E3484">
        <w:rPr>
          <w:sz w:val="16"/>
        </w:rPr>
        <w:t>Before-and-after studies of single countries</w:t>
      </w:r>
    </w:p>
    <w:p w14:paraId="71B239CD" w14:textId="77777777" w:rsidR="001D3D47" w:rsidRPr="007E3484" w:rsidRDefault="001D3D47" w:rsidP="001D3D47">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5D6059D1" w14:textId="77777777" w:rsidR="001D3D47" w:rsidRPr="007E3484" w:rsidRDefault="001D3D47" w:rsidP="001D3D47">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546299F1" w14:textId="77777777" w:rsidR="001D3D47" w:rsidRPr="00B231F0" w:rsidRDefault="001D3D47" w:rsidP="001D3D47">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5B8856B" w14:textId="77777777" w:rsidR="001D3D47" w:rsidRPr="007E3484" w:rsidRDefault="001D3D47" w:rsidP="001D3D47">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2E35606" w14:textId="77777777" w:rsidR="001D3D47" w:rsidRPr="007E3484" w:rsidRDefault="001D3D47" w:rsidP="001D3D47">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16682390" w14:textId="77777777" w:rsidR="001D3D47" w:rsidRPr="007E3484" w:rsidRDefault="001D3D47" w:rsidP="001D3D47">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428F6B2" w14:textId="77777777" w:rsidR="001D3D47" w:rsidRPr="007E3484" w:rsidRDefault="001D3D47" w:rsidP="001D3D47">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228CEB06" w14:textId="77777777" w:rsidR="001D3D47" w:rsidRPr="007E3484" w:rsidRDefault="001D3D47" w:rsidP="001D3D47">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3210F49" w14:textId="77777777" w:rsidR="001D3D47" w:rsidRPr="007E3484" w:rsidRDefault="001D3D47" w:rsidP="001D3D47">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6542FA5" w14:textId="77777777" w:rsidR="001D3D47" w:rsidRPr="007E3484" w:rsidRDefault="001D3D47" w:rsidP="001D3D47">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6B4BBC3" w14:textId="77777777" w:rsidR="001D3D47" w:rsidRDefault="001D3D47" w:rsidP="001D3D47">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2E93F431" w14:textId="77777777" w:rsidR="001D3D47" w:rsidRPr="009E46E1" w:rsidRDefault="001D3D47" w:rsidP="001D3D47">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7D0BD928" w14:textId="77777777" w:rsidR="001D3D47" w:rsidRPr="009E46E1" w:rsidRDefault="001D3D47" w:rsidP="001D3D47">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4A96E02C" w14:textId="77777777" w:rsidR="001D3D47" w:rsidRPr="00355490" w:rsidRDefault="001D3D47" w:rsidP="001D3D47">
      <w:pPr>
        <w:rPr>
          <w:sz w:val="16"/>
        </w:rPr>
      </w:pPr>
      <w:r w:rsidRPr="00355490">
        <w:rPr>
          <w:sz w:val="16"/>
        </w:rPr>
        <w:t>The attack on Ukraine focuses the mind on a most critical question for humanity: In our fast-changing world, what is democracy's future?</w:t>
      </w:r>
    </w:p>
    <w:p w14:paraId="1922CF94" w14:textId="77777777" w:rsidR="001D3D47" w:rsidRPr="00355490" w:rsidRDefault="001D3D47" w:rsidP="001D3D47">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67822134" w14:textId="77777777" w:rsidR="001D3D47" w:rsidRPr="00355490" w:rsidRDefault="001D3D47" w:rsidP="001D3D47">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640A9D3" w14:textId="77777777" w:rsidR="001D3D47" w:rsidRPr="00355490" w:rsidRDefault="001D3D47" w:rsidP="001D3D47">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79BFC6A3" w14:textId="77777777" w:rsidR="001D3D47" w:rsidRPr="00CA3647" w:rsidRDefault="001D3D47" w:rsidP="001D3D47">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4D3443E4" w14:textId="77777777" w:rsidR="001D3D47" w:rsidRDefault="001D3D47" w:rsidP="001D3D47">
      <w:pPr>
        <w:pStyle w:val="Heading3"/>
      </w:pPr>
      <w:r>
        <w:t>Corporatism---1AC</w:t>
      </w:r>
    </w:p>
    <w:p w14:paraId="691D5239" w14:textId="77777777" w:rsidR="001D3D47" w:rsidRPr="00CA3647" w:rsidRDefault="001D3D47" w:rsidP="001D3D47">
      <w:pPr>
        <w:pStyle w:val="Heading4"/>
      </w:pPr>
      <w:r>
        <w:t xml:space="preserve">Advantage 2 is </w:t>
      </w:r>
      <w:r w:rsidRPr="00CA3647">
        <w:rPr>
          <w:u w:val="single"/>
        </w:rPr>
        <w:t>CORPORATISM</w:t>
      </w:r>
      <w:r>
        <w:t>:</w:t>
      </w:r>
    </w:p>
    <w:p w14:paraId="24E85117" w14:textId="77777777" w:rsidR="001D3D47" w:rsidRPr="00DB2886" w:rsidRDefault="001D3D47" w:rsidP="001D3D47">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7F7BA6E9" w14:textId="77777777" w:rsidR="001D3D47" w:rsidRPr="00DB2886" w:rsidRDefault="001D3D47" w:rsidP="001D3D47">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5BF2464" w14:textId="77777777" w:rsidR="001D3D47" w:rsidRPr="00DB2886" w:rsidRDefault="001D3D47" w:rsidP="001D3D47">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50E3F1F5" w14:textId="77777777" w:rsidR="001D3D47" w:rsidRPr="00DB2886" w:rsidRDefault="001D3D47" w:rsidP="001D3D47">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53C637D8" w14:textId="77777777" w:rsidR="001D3D47" w:rsidRPr="00DB2886" w:rsidRDefault="001D3D47" w:rsidP="001D3D47">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6592C43" w14:textId="77777777" w:rsidR="001D3D47" w:rsidRPr="00DB2886" w:rsidRDefault="001D3D47" w:rsidP="001D3D47">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5603FB87" w14:textId="77777777" w:rsidR="001D3D47" w:rsidRPr="00DB2886" w:rsidRDefault="001D3D47" w:rsidP="001D3D47">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1D5472D" w14:textId="77777777" w:rsidR="001D3D47" w:rsidRPr="00DB2886" w:rsidRDefault="001D3D47" w:rsidP="001D3D47">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1E188116" w14:textId="77777777" w:rsidR="001D3D47" w:rsidRPr="00DB2886" w:rsidRDefault="001D3D47" w:rsidP="001D3D47">
      <w:pPr>
        <w:rPr>
          <w:sz w:val="16"/>
        </w:rPr>
      </w:pPr>
      <w:r w:rsidRPr="00DB2886">
        <w:rPr>
          <w:sz w:val="16"/>
        </w:rPr>
        <w:t>The human brain must work on relatively simple principles, as it grows out of a developmental process with sensitive initial conditions rather than being fully specified in our DNA.</w:t>
      </w:r>
    </w:p>
    <w:p w14:paraId="2D1CE6A9" w14:textId="77777777" w:rsidR="001D3D47" w:rsidRPr="00DB2886" w:rsidRDefault="001D3D47" w:rsidP="001D3D47">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48C9A7AD" w14:textId="77777777" w:rsidR="001D3D47" w:rsidRPr="00DB2886" w:rsidRDefault="001D3D47" w:rsidP="001D3D47">
      <w:pPr>
        <w:rPr>
          <w:sz w:val="16"/>
        </w:rPr>
      </w:pPr>
      <w:r w:rsidRPr="00DB2886">
        <w:rPr>
          <w:sz w:val="16"/>
        </w:rPr>
        <w:t>We tend to overestimate human intelligence because, as humans, we are computationally bounded in our ability to model and predict other humans.</w:t>
      </w:r>
    </w:p>
    <w:p w14:paraId="7B328038" w14:textId="77777777" w:rsidR="001D3D47" w:rsidRPr="00DB2886" w:rsidRDefault="001D3D47" w:rsidP="001D3D47">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5B6DE585" w14:textId="77777777" w:rsidR="001D3D47" w:rsidRPr="00DB2886" w:rsidRDefault="001D3D47" w:rsidP="001D3D47">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20AFEDA" w14:textId="77777777" w:rsidR="001D3D47" w:rsidRPr="00DB2886" w:rsidRDefault="001D3D47" w:rsidP="001D3D47">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ADFBB60" w14:textId="77777777" w:rsidR="001D3D47" w:rsidRPr="00DB2886" w:rsidRDefault="001D3D47" w:rsidP="001D3D47">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142424F9" w14:textId="77777777" w:rsidR="001D3D47" w:rsidRPr="00DB2886" w:rsidRDefault="001D3D47" w:rsidP="001D3D47">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9AB28CB" w14:textId="77777777" w:rsidR="001D3D47" w:rsidRPr="00DB2886" w:rsidRDefault="001D3D47" w:rsidP="001D3D47">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648C066" w14:textId="77777777" w:rsidR="001D3D47" w:rsidRPr="00DB2886" w:rsidRDefault="001D3D47" w:rsidP="001D3D47">
      <w:pPr>
        <w:rPr>
          <w:sz w:val="16"/>
        </w:rPr>
      </w:pPr>
      <w:r w:rsidRPr="00DB2886">
        <w:rPr>
          <w:sz w:val="16"/>
        </w:rPr>
        <w:t>The view from information theory</w:t>
      </w:r>
    </w:p>
    <w:p w14:paraId="7009DBEC" w14:textId="77777777" w:rsidR="001D3D47" w:rsidRPr="00DB2886" w:rsidRDefault="001D3D47" w:rsidP="001D3D47">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4546E8E4" w14:textId="77777777" w:rsidR="001D3D47" w:rsidRPr="00DB2886" w:rsidRDefault="001D3D47" w:rsidP="001D3D47">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C614BEB" w14:textId="77777777" w:rsidR="001D3D47" w:rsidRPr="00DB2886" w:rsidRDefault="001D3D47" w:rsidP="001D3D47">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BAA4F16" w14:textId="77777777" w:rsidR="001D3D47" w:rsidRPr="00B9659F" w:rsidRDefault="001D3D47" w:rsidP="001D3D47">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FA8DB3A" w14:textId="77777777" w:rsidR="001D3D47" w:rsidRDefault="001D3D47" w:rsidP="001D3D47">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6BEF30E9" w14:textId="77777777" w:rsidR="001D3D47" w:rsidRPr="004E243C" w:rsidRDefault="001D3D47" w:rsidP="001D3D47">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234499D" w14:textId="77777777" w:rsidR="001D3D47" w:rsidRPr="004E243C" w:rsidRDefault="001D3D47" w:rsidP="001D3D47">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3AF8E653" w14:textId="77777777" w:rsidR="001D3D47" w:rsidRPr="004E243C" w:rsidRDefault="001D3D47" w:rsidP="001D3D47">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9A8D345" w14:textId="77777777" w:rsidR="001D3D47" w:rsidRPr="004E243C" w:rsidRDefault="001D3D47" w:rsidP="001D3D47">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5CBDE517" w14:textId="77777777" w:rsidR="001D3D47" w:rsidRPr="004E243C" w:rsidRDefault="001D3D47" w:rsidP="001D3D47">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C0A9A43" w14:textId="77777777" w:rsidR="001D3D47" w:rsidRPr="004E243C" w:rsidRDefault="001D3D47" w:rsidP="001D3D47">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3DCD06A8" w14:textId="77777777" w:rsidR="001D3D47" w:rsidRPr="004E243C" w:rsidRDefault="001D3D47" w:rsidP="001D3D47">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7D8540DB" w14:textId="77777777" w:rsidR="001D3D47" w:rsidRPr="004E243C" w:rsidRDefault="001D3D47" w:rsidP="001D3D47">
      <w:pPr>
        <w:rPr>
          <w:sz w:val="16"/>
        </w:rPr>
      </w:pPr>
      <w:r w:rsidRPr="004E243C">
        <w:rPr>
          <w:sz w:val="16"/>
        </w:rPr>
        <w:t>So far, there is nothing standing in the way to stop an increasing concentration of power, the likes of which the world has never known.</w:t>
      </w:r>
    </w:p>
    <w:p w14:paraId="7C160BFD" w14:textId="77777777" w:rsidR="001D3D47" w:rsidRPr="004E243C" w:rsidRDefault="001D3D47" w:rsidP="001D3D47">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74D6E19E" w14:textId="77777777" w:rsidR="001D3D47" w:rsidRPr="004E243C" w:rsidRDefault="001D3D47" w:rsidP="001D3D47">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29A5C36" w14:textId="77777777" w:rsidR="001D3D47" w:rsidRPr="004E243C" w:rsidRDefault="001D3D47" w:rsidP="001D3D47">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6D08086" w14:textId="77777777" w:rsidR="001D3D47" w:rsidRPr="004E243C" w:rsidRDefault="001D3D47" w:rsidP="001D3D47">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7DF66BA" w14:textId="77777777" w:rsidR="001D3D47" w:rsidRPr="004E243C" w:rsidRDefault="001D3D47" w:rsidP="001D3D47">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4074C370" w14:textId="77777777" w:rsidR="001D3D47" w:rsidRPr="004E243C" w:rsidRDefault="001D3D47" w:rsidP="001D3D47">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A7A7FAB" w14:textId="77777777" w:rsidR="001D3D47" w:rsidRPr="00B77A9B" w:rsidRDefault="001D3D47" w:rsidP="001D3D47">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880B71D" w14:textId="77777777" w:rsidR="001D3D47" w:rsidRPr="004E243C" w:rsidRDefault="001D3D47" w:rsidP="001D3D47">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6CFD8DE7" w14:textId="77777777" w:rsidR="001D3D47" w:rsidRPr="004E243C" w:rsidRDefault="001D3D47" w:rsidP="001D3D47">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639C3DD" w14:textId="77777777" w:rsidR="001D3D47" w:rsidRPr="00234484" w:rsidRDefault="001D3D47" w:rsidP="001D3D47">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011BD353" w14:textId="77777777" w:rsidR="001D3D47" w:rsidRDefault="001D3D47" w:rsidP="001D3D47">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386C90F" w14:textId="77777777" w:rsidR="001D3D47" w:rsidRPr="00234484" w:rsidRDefault="001D3D47" w:rsidP="001D3D47">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4DBF6E2" w14:textId="77777777" w:rsidR="001D3D47" w:rsidRPr="00CF706E" w:rsidRDefault="001D3D47" w:rsidP="001D3D47">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059ADE16" w14:textId="77777777" w:rsidR="001D3D47" w:rsidRDefault="001D3D47" w:rsidP="001D3D47">
      <w:r>
        <w:t>&lt;&lt;TEXT CONDENSED, NONE OMITTED&gt;&gt;</w:t>
      </w:r>
    </w:p>
    <w:p w14:paraId="2146A0A3" w14:textId="77777777" w:rsidR="001D3D47" w:rsidRPr="001A6D8A" w:rsidRDefault="001D3D47" w:rsidP="001D3D47">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2D8D569C" w14:textId="77777777" w:rsidR="001D3D47" w:rsidRDefault="001D3D47" w:rsidP="001D3D47">
      <w:r>
        <w:t>&lt;&lt;PARAGRAPH BREAKS RESUME&gt;&gt;</w:t>
      </w:r>
    </w:p>
    <w:p w14:paraId="22406226" w14:textId="77777777" w:rsidR="001D3D47" w:rsidRPr="00234484" w:rsidRDefault="001D3D47" w:rsidP="001D3D47">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B0201DE" w14:textId="77777777" w:rsidR="001D3D47" w:rsidRPr="00A22B8C" w:rsidRDefault="001D3D47" w:rsidP="001D3D47">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370E6A5E" w14:textId="77777777" w:rsidR="001D3D47" w:rsidRPr="00234484" w:rsidRDefault="001D3D47" w:rsidP="001D3D47">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3F1369A2" w14:textId="77777777" w:rsidR="001D3D47" w:rsidRDefault="001D3D47" w:rsidP="001D3D47">
      <w:r>
        <w:t>&lt;&lt;TEXT CONDENSED, NONE OMITTED&gt;&gt;</w:t>
      </w:r>
    </w:p>
    <w:p w14:paraId="66C846F6" w14:textId="77777777" w:rsidR="001D3D47" w:rsidRPr="001A6D8A" w:rsidRDefault="001D3D47" w:rsidP="001D3D47">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2C5746C7" w14:textId="77777777" w:rsidR="001D3D47" w:rsidRDefault="001D3D47" w:rsidP="001D3D47">
      <w:r>
        <w:t>&lt;&lt;PARAGRAPH BREAKS RESUME&gt;&gt;</w:t>
      </w:r>
    </w:p>
    <w:p w14:paraId="2B42F9FD" w14:textId="77777777" w:rsidR="001D3D47" w:rsidRPr="00A22B8C" w:rsidRDefault="001D3D47" w:rsidP="001D3D47">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437D3381" w14:textId="77777777" w:rsidR="001D3D47" w:rsidRPr="00A22B8C" w:rsidRDefault="001D3D47" w:rsidP="001D3D47">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352DB87A" w14:textId="77777777" w:rsidR="001D3D47" w:rsidRPr="00A22B8C" w:rsidRDefault="001D3D47" w:rsidP="001D3D47">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360AE747" w14:textId="77777777" w:rsidR="001D3D47" w:rsidRPr="00A22B8C" w:rsidRDefault="001D3D47" w:rsidP="001D3D47">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5B576928" w14:textId="77777777" w:rsidR="001D3D47" w:rsidRPr="00A22B8C" w:rsidRDefault="001D3D47" w:rsidP="001D3D47">
      <w:pPr>
        <w:rPr>
          <w:sz w:val="16"/>
        </w:rPr>
      </w:pPr>
      <w:r w:rsidRPr="00A22B8C">
        <w:rPr>
          <w:sz w:val="16"/>
        </w:rPr>
        <w:t>The road to safe AGI remains uncharted, but our choice is clear: drive together with imperfect maps or crash separately in the dark.</w:t>
      </w:r>
    </w:p>
    <w:p w14:paraId="4369FF9E" w14:textId="77777777" w:rsidR="001D3D47" w:rsidRPr="00A22B8C" w:rsidRDefault="001D3D47" w:rsidP="001D3D47">
      <w:pPr>
        <w:rPr>
          <w:sz w:val="16"/>
        </w:rPr>
      </w:pPr>
      <w:r w:rsidRPr="00A22B8C">
        <w:rPr>
          <w:sz w:val="16"/>
        </w:rPr>
        <w:t>5Conclusion</w:t>
      </w:r>
    </w:p>
    <w:p w14:paraId="5480334E" w14:textId="77777777" w:rsidR="001D3D47" w:rsidRPr="00A22B8C" w:rsidRDefault="001D3D47" w:rsidP="001D3D47">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553D082F" w14:textId="77777777" w:rsidR="001D3D47" w:rsidRPr="00A22B8C" w:rsidRDefault="001D3D47" w:rsidP="001D3D47">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16FCC8A" w14:textId="77777777" w:rsidR="001D3D47" w:rsidRPr="00A22B8C" w:rsidRDefault="001D3D47" w:rsidP="001D3D47">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9069F53" w14:textId="77777777" w:rsidR="001D3D47" w:rsidRPr="00A22B8C" w:rsidRDefault="001D3D47" w:rsidP="001D3D47">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6E1B2125" w14:textId="77777777" w:rsidR="001D3D47" w:rsidRDefault="001D3D47" w:rsidP="001D3D47">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21D37B29" w14:textId="77777777" w:rsidR="001D3D47" w:rsidRPr="00195908" w:rsidRDefault="001D3D47" w:rsidP="001D3D47">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9288AF7" w14:textId="77777777" w:rsidR="001D3D47" w:rsidRPr="00630B0B" w:rsidRDefault="001D3D47" w:rsidP="001D3D47">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336812FA" w14:textId="77777777" w:rsidR="001D3D47" w:rsidRPr="00630B0B" w:rsidRDefault="001D3D47" w:rsidP="001D3D47">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AACD437" w14:textId="77777777" w:rsidR="001D3D47" w:rsidRPr="00630B0B" w:rsidRDefault="001D3D47" w:rsidP="001D3D47">
      <w:pPr>
        <w:rPr>
          <w:sz w:val="16"/>
        </w:rPr>
      </w:pPr>
      <w:r w:rsidRPr="00630B0B">
        <w:rPr>
          <w:sz w:val="16"/>
        </w:rPr>
        <w:t>Why the Incoming Congress Should Empower Unions to Monitor AI?</w:t>
      </w:r>
    </w:p>
    <w:p w14:paraId="13562231" w14:textId="77777777" w:rsidR="001D3D47" w:rsidRPr="00630B0B" w:rsidRDefault="001D3D47" w:rsidP="001D3D47">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6A6A6DF7" w14:textId="77777777" w:rsidR="001D3D47" w:rsidRPr="00630B0B" w:rsidRDefault="001D3D47" w:rsidP="001D3D47">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0099777" w14:textId="77777777" w:rsidR="001D3D47" w:rsidRPr="00630B0B" w:rsidRDefault="001D3D47" w:rsidP="001D3D47">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B0477EF" w14:textId="77777777" w:rsidR="001D3D47" w:rsidRPr="00630B0B" w:rsidRDefault="001D3D47" w:rsidP="001D3D47">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57A0582" w14:textId="77777777" w:rsidR="001D3D47" w:rsidRPr="00630B0B" w:rsidRDefault="001D3D47" w:rsidP="001D3D47">
      <w:pPr>
        <w:rPr>
          <w:sz w:val="16"/>
        </w:rPr>
      </w:pPr>
      <w:r w:rsidRPr="00630B0B">
        <w:rPr>
          <w:sz w:val="16"/>
        </w:rPr>
        <w:t>Why does a Bargaining for the Common Good Framework Make Sense for AI?</w:t>
      </w:r>
    </w:p>
    <w:p w14:paraId="45322577" w14:textId="77777777" w:rsidR="001D3D47" w:rsidRPr="00630B0B" w:rsidRDefault="001D3D47" w:rsidP="001D3D47">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FD42CE2" w14:textId="77777777" w:rsidR="001D3D47" w:rsidRPr="00630B0B" w:rsidRDefault="001D3D47" w:rsidP="001D3D47">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9CAAE18" w14:textId="77777777" w:rsidR="001D3D47" w:rsidRPr="00630B0B" w:rsidRDefault="001D3D47" w:rsidP="001D3D47">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6F85C04F" w14:textId="77777777" w:rsidR="001D3D47" w:rsidRPr="00630B0B" w:rsidRDefault="001D3D47" w:rsidP="001D3D47">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92F7E9F" w14:textId="77777777" w:rsidR="001D3D47" w:rsidRPr="00630B0B" w:rsidRDefault="001D3D47" w:rsidP="001D3D47">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E199791" w14:textId="77777777" w:rsidR="001D3D47" w:rsidRPr="00630B0B" w:rsidRDefault="001D3D47" w:rsidP="001D3D47">
      <w:pPr>
        <w:rPr>
          <w:sz w:val="16"/>
        </w:rPr>
      </w:pPr>
      <w:r w:rsidRPr="00630B0B">
        <w:rPr>
          <w:sz w:val="16"/>
        </w:rPr>
        <w:t>Applying BCG to Union Bargaining Over AI Governance</w:t>
      </w:r>
    </w:p>
    <w:p w14:paraId="26D86E9E" w14:textId="77777777" w:rsidR="001D3D47" w:rsidRPr="00630B0B" w:rsidRDefault="001D3D47" w:rsidP="001D3D47">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58186E2D" w14:textId="77777777" w:rsidR="001D3D47" w:rsidRPr="00B77A9B" w:rsidRDefault="001D3D47" w:rsidP="001D3D47">
      <w:r>
        <w:t>&lt;&lt;TEXT CONDENSED, NONE OMITTED&gt;&gt;</w:t>
      </w:r>
    </w:p>
    <w:p w14:paraId="3C4798D4" w14:textId="77777777" w:rsidR="001D3D47" w:rsidRDefault="001D3D47" w:rsidP="001D3D47">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1BEC6BF" w14:textId="77777777" w:rsidR="001D3D47" w:rsidRPr="00B77A9B" w:rsidRDefault="001D3D47" w:rsidP="001D3D47">
      <w:r>
        <w:t>&lt;&lt;PARAGRAPH INTEGRITY RESUMSE&gt;&gt;</w:t>
      </w:r>
    </w:p>
    <w:p w14:paraId="2EDB5D09" w14:textId="77777777" w:rsidR="001D3D47" w:rsidRPr="00630B0B" w:rsidRDefault="001D3D47" w:rsidP="001D3D47">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308CFF55" w14:textId="77777777" w:rsidR="001D3D47" w:rsidRPr="00630B0B" w:rsidRDefault="001D3D47" w:rsidP="001D3D47">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2C2C2A49" w14:textId="77777777" w:rsidR="001D3D47" w:rsidRPr="00E4666B" w:rsidRDefault="001D3D47" w:rsidP="001D3D47">
      <w:pPr>
        <w:pStyle w:val="Heading4"/>
      </w:pPr>
      <w:r>
        <w:t xml:space="preserve">That </w:t>
      </w:r>
      <w:r w:rsidRPr="00B106EA">
        <w:t>jump-starts</w:t>
      </w:r>
      <w:r>
        <w:t xml:space="preserve"> </w:t>
      </w:r>
      <w:r w:rsidRPr="00B106EA">
        <w:rPr>
          <w:u w:val="single"/>
        </w:rPr>
        <w:t>international</w:t>
      </w:r>
      <w:r>
        <w:t xml:space="preserve"> AI frameworks.</w:t>
      </w:r>
    </w:p>
    <w:p w14:paraId="355EF428" w14:textId="77777777" w:rsidR="001D3D47" w:rsidRDefault="001D3D47" w:rsidP="001D3D47">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6C980DE" w14:textId="77777777" w:rsidR="001D3D47" w:rsidRPr="00770E7B" w:rsidRDefault="001D3D47" w:rsidP="001D3D47">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4B61926C" w14:textId="77777777" w:rsidR="001D3D47" w:rsidRPr="00770E7B" w:rsidRDefault="001D3D47" w:rsidP="001D3D47">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93B27E6" w14:textId="77777777" w:rsidR="001D3D47" w:rsidRPr="00550F8E" w:rsidRDefault="001D3D47" w:rsidP="001D3D47">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D76AD9F" w14:textId="77777777" w:rsidR="001D3D47" w:rsidRPr="00550F8E" w:rsidRDefault="001D3D47" w:rsidP="001D3D47">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7CEF8B65" w14:textId="77777777" w:rsidR="001D3D47" w:rsidRPr="00E6281D" w:rsidRDefault="001D3D47" w:rsidP="001D3D47">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0CC38B6B" w14:textId="77777777" w:rsidR="001D3D47" w:rsidRPr="00770E7B" w:rsidRDefault="001D3D47" w:rsidP="001D3D47">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4C846BC" w14:textId="77777777" w:rsidR="001D3D47" w:rsidRPr="00E6281D" w:rsidRDefault="001D3D47" w:rsidP="001D3D47">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24E8358" w14:textId="77777777" w:rsidR="001D3D47" w:rsidRPr="00E6281D" w:rsidRDefault="001D3D47" w:rsidP="001D3D47">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911BA23" w14:textId="77777777" w:rsidR="001D3D47" w:rsidRPr="00770E7B" w:rsidRDefault="001D3D47" w:rsidP="001D3D47">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81E8B29" w14:textId="77777777" w:rsidR="001D3D47" w:rsidRPr="00770E7B" w:rsidRDefault="001D3D47" w:rsidP="001D3D47">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6CD7172" w14:textId="77777777" w:rsidR="001D3D47" w:rsidRPr="00770E7B" w:rsidRDefault="001D3D47" w:rsidP="001D3D47">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285FC2F" w14:textId="77777777" w:rsidR="001D3D47" w:rsidRPr="00770E7B" w:rsidRDefault="001D3D47" w:rsidP="001D3D47">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9283B6A" w14:textId="77777777" w:rsidR="001D3D47" w:rsidRPr="00770E7B" w:rsidRDefault="001D3D47" w:rsidP="001D3D47">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77C2F05" w14:textId="77777777" w:rsidR="001D3D47" w:rsidRPr="00770E7B" w:rsidRDefault="001D3D47" w:rsidP="001D3D47">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224B7AD" w14:textId="77777777" w:rsidR="001D3D47" w:rsidRPr="00E6281D" w:rsidRDefault="001D3D47" w:rsidP="001D3D47">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55A707B1" w14:textId="77777777" w:rsidR="001D3D47" w:rsidRDefault="001D3D47" w:rsidP="001D3D47">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3DEF2B7" w14:textId="77777777" w:rsidR="001D3D47" w:rsidRPr="008D16C5" w:rsidRDefault="001D3D47" w:rsidP="001D3D47">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1B11FFB2" w14:textId="77777777" w:rsidR="001D3D47" w:rsidRDefault="001D3D47" w:rsidP="001D3D47">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1C8AFF65" w14:textId="77777777" w:rsidR="001D3D47" w:rsidRDefault="001D3D47" w:rsidP="001D3D47">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1B749438" w14:textId="77777777" w:rsidR="001D3D47" w:rsidRDefault="001D3D47" w:rsidP="001D3D47">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6266E99B" w14:textId="77777777" w:rsidR="001D3D47" w:rsidRDefault="001D3D47" w:rsidP="001D3D47">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211CC12B" w14:textId="77777777" w:rsidR="001D3D47" w:rsidRDefault="001D3D47" w:rsidP="001D3D47">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672B4AA3" w14:textId="77777777" w:rsidR="001D3D47" w:rsidRDefault="001D3D47" w:rsidP="001D3D47">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02DB3C04" w14:textId="77777777" w:rsidR="001D3D47" w:rsidRDefault="001D3D47" w:rsidP="001D3D47">
      <w:pPr>
        <w:rPr>
          <w:sz w:val="16"/>
        </w:rPr>
      </w:pPr>
      <w:r>
        <w:rPr>
          <w:sz w:val="16"/>
        </w:rPr>
        <w:t xml:space="preserve">Serving the Public Good Through Collective Bargaining </w:t>
      </w:r>
    </w:p>
    <w:p w14:paraId="2F9A0F0A" w14:textId="77777777" w:rsidR="001D3D47" w:rsidRDefault="001D3D47" w:rsidP="001D3D47">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443FC535" w14:textId="77777777" w:rsidR="001D3D47" w:rsidRDefault="001D3D47" w:rsidP="001D3D47">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5D7D532D" w14:textId="77777777" w:rsidR="001D3D47" w:rsidRDefault="001D3D47" w:rsidP="001D3D47">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2BECC5C8" w14:textId="77777777" w:rsidR="001D3D47" w:rsidRDefault="001D3D47" w:rsidP="001D3D47">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356C5ABB" w14:textId="77777777" w:rsidR="001D3D47" w:rsidRDefault="001D3D47" w:rsidP="001D3D47">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18E17FF1" w14:textId="77777777" w:rsidR="001D3D47" w:rsidRDefault="001D3D47" w:rsidP="001D3D47">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DF60962" w14:textId="77777777" w:rsidR="001D3D47" w:rsidRDefault="001D3D47" w:rsidP="001D3D47">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02D2BD5C" w14:textId="77777777" w:rsidR="001D3D47" w:rsidRDefault="001D3D47" w:rsidP="001D3D47">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69B73435" w14:textId="77777777" w:rsidR="001D3D47" w:rsidRDefault="001D3D47" w:rsidP="001D3D47">
      <w:pPr>
        <w:rPr>
          <w:sz w:val="16"/>
        </w:rPr>
      </w:pPr>
      <w:r>
        <w:rPr>
          <w:sz w:val="16"/>
        </w:rPr>
        <w:t>Regulating Big Tech Through Big Tech Unions</w:t>
      </w:r>
    </w:p>
    <w:p w14:paraId="345AC187" w14:textId="77777777" w:rsidR="001D3D47" w:rsidRDefault="001D3D47" w:rsidP="001D3D47">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18BF3495" w14:textId="77777777" w:rsidR="001D3D47" w:rsidRDefault="001D3D47" w:rsidP="001D3D47">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A50F81D" w14:textId="77777777" w:rsidR="001D3D47" w:rsidRDefault="001D3D47" w:rsidP="001D3D47">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0F4B7563" w14:textId="77777777" w:rsidR="001D3D47" w:rsidRDefault="001D3D47" w:rsidP="001D3D47">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5CE30C63" w14:textId="77777777" w:rsidR="001D3D47" w:rsidRDefault="001D3D47" w:rsidP="001D3D47">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0D5F1F5D" w14:textId="77777777" w:rsidR="001D3D47" w:rsidRDefault="001D3D47" w:rsidP="001D3D47">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1542EDC2" w14:textId="77777777" w:rsidR="001D3D47" w:rsidRPr="007165DC" w:rsidRDefault="001D3D47" w:rsidP="001D3D47">
      <w:pPr>
        <w:pStyle w:val="Heading4"/>
        <w:rPr>
          <w:bCs/>
        </w:rPr>
      </w:pPr>
      <w:r w:rsidRPr="007165DC">
        <w:rPr>
          <w:bCs/>
        </w:rPr>
        <w:t>Extinction.</w:t>
      </w:r>
    </w:p>
    <w:p w14:paraId="43A7DD14" w14:textId="77777777" w:rsidR="001D3D47" w:rsidRDefault="001D3D47" w:rsidP="001D3D47">
      <w:pPr>
        <w:pStyle w:val="Undertag"/>
      </w:pPr>
      <w:r>
        <w:t>--Not a double turn with AI impact! Our i/l to AGI is corporate mismanagement, which aligns with this, and the article title is not to be taken literally based on its contents.</w:t>
      </w:r>
    </w:p>
    <w:p w14:paraId="19D92B8C" w14:textId="77777777" w:rsidR="001D3D47" w:rsidRDefault="001D3D47" w:rsidP="001D3D47">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3B686730" w14:textId="77777777" w:rsidR="001D3D47" w:rsidRDefault="001D3D47" w:rsidP="001D3D47">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2F4B614C" w14:textId="77777777" w:rsidR="001D3D47" w:rsidRDefault="001D3D47" w:rsidP="001D3D47">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79E077AC" w14:textId="77777777" w:rsidR="001D3D47" w:rsidRDefault="001D3D47" w:rsidP="001D3D47">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335C043C" w14:textId="77777777" w:rsidR="001D3D47" w:rsidRDefault="001D3D47" w:rsidP="001D3D47">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6C1B4A49" w14:textId="77777777" w:rsidR="001D3D47" w:rsidRDefault="001D3D47" w:rsidP="001D3D47">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6DFDC036" w14:textId="77777777" w:rsidR="001D3D47" w:rsidRDefault="001D3D47" w:rsidP="001D3D47">
      <w:r>
        <w:t>&lt;&lt;TEXT CONDENSED, NONE OMITTED&gt;&gt;</w:t>
      </w:r>
    </w:p>
    <w:p w14:paraId="3AC3D4D3" w14:textId="77777777" w:rsidR="001D3D47" w:rsidRDefault="001D3D47" w:rsidP="001D3D47">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05C86A36" w14:textId="77777777" w:rsidR="001D3D47" w:rsidRDefault="001D3D47" w:rsidP="001D3D47">
      <w:r>
        <w:t>&lt;&lt;PARAGRAPH INTEGRITY RESUMES&gt;&gt;</w:t>
      </w:r>
    </w:p>
    <w:p w14:paraId="749F5EFF" w14:textId="77777777" w:rsidR="001D3D47" w:rsidRPr="003E09A1" w:rsidRDefault="001D3D47" w:rsidP="001D3D47">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210C647C" w14:textId="77777777" w:rsidR="001D3D47" w:rsidRPr="00E949A2" w:rsidRDefault="001D3D47" w:rsidP="001D3D47">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7377A8A8" w14:textId="77777777" w:rsidR="001D3D47" w:rsidRDefault="001D3D47" w:rsidP="001D3D47">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08E3D66" w14:textId="77777777" w:rsidR="001D3D47" w:rsidRPr="00FB7A7B" w:rsidRDefault="001D3D47" w:rsidP="001D3D47">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7BD6625E" w14:textId="77777777" w:rsidR="001D3D47" w:rsidRPr="00FB7A7B" w:rsidRDefault="001D3D47" w:rsidP="001D3D47">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6A88BB10" w14:textId="77777777" w:rsidR="001D3D47" w:rsidRPr="00FB7A7B" w:rsidRDefault="001D3D47" w:rsidP="001D3D47">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1A7D4C07" w14:textId="77777777" w:rsidR="001D3D47" w:rsidRPr="00575AC6" w:rsidRDefault="001D3D47" w:rsidP="001D3D47">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53DA5BA5" w14:textId="77777777" w:rsidR="001D3D47" w:rsidRPr="003F4E2C" w:rsidRDefault="001D3D47" w:rsidP="001D3D47">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7AFA9E22" w14:textId="77777777" w:rsidR="001D3D47" w:rsidRPr="007E3484" w:rsidRDefault="001D3D47" w:rsidP="001D3D47">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7B916C58" w14:textId="77777777" w:rsidR="001D3D47" w:rsidRPr="007E3484" w:rsidRDefault="001D3D47" w:rsidP="001D3D47">
      <w:pPr>
        <w:rPr>
          <w:sz w:val="16"/>
        </w:rPr>
      </w:pPr>
      <w:r w:rsidRPr="007E3484">
        <w:rPr>
          <w:sz w:val="16"/>
        </w:rPr>
        <w:t>II. STRANGE BEDFELLOWS?: THE CASE FOR COLLABORATION BETWEEN THE LABOR AND CLIMATE MOVEMENTS</w:t>
      </w:r>
    </w:p>
    <w:p w14:paraId="14F65EB0" w14:textId="77777777" w:rsidR="001D3D47" w:rsidRPr="007E3484" w:rsidRDefault="001D3D47" w:rsidP="001D3D47">
      <w:pPr>
        <w:rPr>
          <w:sz w:val="16"/>
        </w:rPr>
      </w:pPr>
      <w:r w:rsidRPr="007E3484">
        <w:rPr>
          <w:sz w:val="16"/>
        </w:rPr>
        <w:t>A. WORKERS WILL BE MAJOR BENEFICIARIES OF CLIMATE MOVEMENT PRIORITIES</w:t>
      </w:r>
    </w:p>
    <w:p w14:paraId="4A9B3D02" w14:textId="77777777" w:rsidR="001D3D47" w:rsidRPr="007E3484" w:rsidRDefault="001D3D47" w:rsidP="001D3D47">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08062F9" w14:textId="77777777" w:rsidR="001D3D47" w:rsidRPr="007E3484" w:rsidRDefault="001D3D47" w:rsidP="001D3D47">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1861BDDB" w14:textId="77777777" w:rsidR="001D3D47" w:rsidRPr="007E3484" w:rsidRDefault="001D3D47" w:rsidP="001D3D47">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78BD3466" w14:textId="77777777" w:rsidR="001D3D47" w:rsidRPr="007E3484" w:rsidRDefault="001D3D47" w:rsidP="001D3D47">
      <w:pPr>
        <w:rPr>
          <w:sz w:val="16"/>
        </w:rPr>
      </w:pPr>
      <w:r w:rsidRPr="007E3484">
        <w:rPr>
          <w:sz w:val="16"/>
        </w:rPr>
        <w:t>B. THE CLIMATE MOVEMENT NEEDS THE LABOR MOVEMENT</w:t>
      </w:r>
    </w:p>
    <w:p w14:paraId="0D9035F4" w14:textId="77777777" w:rsidR="001D3D47" w:rsidRPr="007E3484" w:rsidRDefault="001D3D47" w:rsidP="001D3D47">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70727FB8" w14:textId="77777777" w:rsidR="001D3D47" w:rsidRPr="007E3484" w:rsidRDefault="001D3D47" w:rsidP="001D3D47">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739AAAE1" w14:textId="77777777" w:rsidR="001D3D47" w:rsidRPr="007E3484" w:rsidRDefault="001D3D47" w:rsidP="001D3D47">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0F9A6F74" w14:textId="77777777" w:rsidR="001D3D47" w:rsidRPr="007E3484" w:rsidRDefault="001D3D47" w:rsidP="001D3D47">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32B27668" w14:textId="77777777" w:rsidR="001D3D47" w:rsidRPr="007E3484" w:rsidRDefault="001D3D47" w:rsidP="001D3D47">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03752F47" w14:textId="77777777" w:rsidR="001D3D47" w:rsidRPr="007E3484" w:rsidRDefault="001D3D47" w:rsidP="001D3D47">
      <w:pPr>
        <w:rPr>
          <w:sz w:val="16"/>
        </w:rPr>
      </w:pPr>
      <w:r w:rsidRPr="007E3484">
        <w:rPr>
          <w:sz w:val="16"/>
        </w:rPr>
        <w:t>C. WE OWE A DEBT TO WORKERS</w:t>
      </w:r>
    </w:p>
    <w:p w14:paraId="41A372D0" w14:textId="77777777" w:rsidR="001D3D47" w:rsidRPr="007E3484" w:rsidRDefault="001D3D47" w:rsidP="001D3D47">
      <w:pPr>
        <w:rPr>
          <w:sz w:val="16"/>
        </w:rPr>
      </w:pPr>
      <w:r w:rsidRPr="007E3484">
        <w:rPr>
          <w:sz w:val="16"/>
        </w:rPr>
        <w:t>We have a moral responsibility to support the health and financial stability of workers in the fossil fuel industry as we move away from those sources of energy.</w:t>
      </w:r>
    </w:p>
    <w:p w14:paraId="36785BFF" w14:textId="77777777" w:rsidR="001D3D47" w:rsidRPr="007E3484" w:rsidRDefault="001D3D47" w:rsidP="001D3D47">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426E1596" w14:textId="77777777" w:rsidR="001D3D47" w:rsidRPr="007E3484" w:rsidRDefault="001D3D47" w:rsidP="001D3D47">
      <w:pPr>
        <w:rPr>
          <w:sz w:val="16"/>
        </w:rPr>
      </w:pPr>
      <w:r w:rsidRPr="007E3484">
        <w:rPr>
          <w:sz w:val="16"/>
        </w:rPr>
        <w:t>III. WORKER EXPLOITATION AND ENVIRONMENTAL DEGRADATION GO HAND-IN-HAND</w:t>
      </w:r>
    </w:p>
    <w:p w14:paraId="143EEE11" w14:textId="77777777" w:rsidR="001D3D47" w:rsidRPr="007E3484" w:rsidRDefault="001D3D47" w:rsidP="001D3D47">
      <w:pPr>
        <w:rPr>
          <w:sz w:val="16"/>
        </w:rPr>
      </w:pPr>
      <w:r w:rsidRPr="007E3484">
        <w:rPr>
          <w:sz w:val="16"/>
        </w:rPr>
        <w:t>A. THE SAME POLICIES EXPLOIT WORKERS AND DEGRADE THE ENVIRONMENT</w:t>
      </w:r>
    </w:p>
    <w:p w14:paraId="4D3FBC18" w14:textId="77777777" w:rsidR="001D3D47" w:rsidRPr="007E3484" w:rsidRDefault="001D3D47" w:rsidP="001D3D47">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211FCE38" w14:textId="77777777" w:rsidR="001D3D47" w:rsidRPr="007E3484" w:rsidRDefault="001D3D47" w:rsidP="001D3D47">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5C370A97" w14:textId="77777777" w:rsidR="001D3D47" w:rsidRPr="007E3484" w:rsidRDefault="001D3D47" w:rsidP="001D3D47">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469E314D" w14:textId="77777777" w:rsidR="001D3D47" w:rsidRPr="007E3484" w:rsidRDefault="001D3D47" w:rsidP="001D3D47">
      <w:pPr>
        <w:rPr>
          <w:sz w:val="16"/>
        </w:rPr>
      </w:pPr>
      <w:r w:rsidRPr="007E3484">
        <w:rPr>
          <w:sz w:val="16"/>
        </w:rPr>
        <w:t>B. SHAREHOLDER VALUE AT THE COST OF HUMAN AND ENVIRONMENTAL VALUE</w:t>
      </w:r>
    </w:p>
    <w:p w14:paraId="3DD626C6" w14:textId="77777777" w:rsidR="001D3D47" w:rsidRPr="007E3484" w:rsidRDefault="001D3D47" w:rsidP="001D3D47">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5B9A3E90" w14:textId="77777777" w:rsidR="001D3D47" w:rsidRPr="007E3484" w:rsidRDefault="001D3D47" w:rsidP="001D3D47">
      <w:pPr>
        <w:rPr>
          <w:sz w:val="16"/>
        </w:rPr>
      </w:pPr>
      <w:r w:rsidRPr="007E3484">
        <w:rPr>
          <w:sz w:val="16"/>
        </w:rPr>
        <w:t>C. THE CASE FOR LINKING THE POLICY PRIORITIES</w:t>
      </w:r>
    </w:p>
    <w:p w14:paraId="475F02D6" w14:textId="77777777" w:rsidR="001D3D47" w:rsidRPr="007E3484" w:rsidRDefault="001D3D47" w:rsidP="001D3D47">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22FCB47E" w14:textId="77777777" w:rsidR="001D3D47" w:rsidRPr="007E3484" w:rsidRDefault="001D3D47" w:rsidP="001D3D47">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3A51D10" w14:textId="77777777" w:rsidR="001D3D47" w:rsidRDefault="001D3D47" w:rsidP="001D3D47">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0058E01C" w14:textId="77777777" w:rsidR="001D3D47" w:rsidRPr="00195908" w:rsidRDefault="001D3D47" w:rsidP="001D3D47">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6C9A37DC" w14:textId="77777777" w:rsidR="001D3D47" w:rsidRDefault="001D3D47" w:rsidP="001D3D47">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735DDAC5" w14:textId="77777777" w:rsidR="001D3D47" w:rsidRPr="00872120" w:rsidRDefault="001D3D47" w:rsidP="001D3D47">
      <w:pPr>
        <w:rPr>
          <w:rStyle w:val="Emphasis"/>
        </w:rPr>
      </w:pPr>
      <w:r w:rsidRPr="00CB71A5">
        <w:rPr>
          <w:sz w:val="16"/>
        </w:rPr>
        <w:t>1. Introduction</w:t>
      </w:r>
    </w:p>
    <w:p w14:paraId="729EBCB6" w14:textId="77777777" w:rsidR="001D3D47" w:rsidRPr="00872120" w:rsidRDefault="001D3D47" w:rsidP="001D3D47">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4EBA89C7" w14:textId="77777777" w:rsidR="001D3D47" w:rsidRPr="00872120" w:rsidRDefault="001D3D47" w:rsidP="001D3D47">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65447447" w14:textId="77777777" w:rsidR="001D3D47" w:rsidRPr="002E1B33" w:rsidRDefault="001D3D47" w:rsidP="001D3D47">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0E2DB198" w14:textId="77777777" w:rsidR="001D3D47" w:rsidRDefault="001D3D47" w:rsidP="001D3D47">
      <w:r>
        <w:t>&lt;&lt;TEXT CONDENSED, NONE OMITTED&gt;&gt;</w:t>
      </w:r>
    </w:p>
    <w:p w14:paraId="0A02D9FB" w14:textId="77777777" w:rsidR="001D3D47" w:rsidRPr="000C7830" w:rsidRDefault="001D3D47" w:rsidP="001D3D47">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2A7129C8" w14:textId="77777777" w:rsidR="001D3D47" w:rsidRPr="00CB71A5" w:rsidRDefault="001D3D47" w:rsidP="001D3D47">
      <w:r>
        <w:t>&lt;&lt;PARAGRAPH INTEGRITY RESUMES&gt;&gt;</w:t>
      </w:r>
    </w:p>
    <w:p w14:paraId="525CAEF4" w14:textId="77777777" w:rsidR="001D3D47" w:rsidRPr="002E1B33" w:rsidRDefault="001D3D47" w:rsidP="001D3D47">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48B0A38D" w14:textId="77777777" w:rsidR="001D3D47" w:rsidRPr="002E1B33" w:rsidRDefault="001D3D47" w:rsidP="001D3D47">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3B7F3B0E" w14:textId="77777777" w:rsidR="001D3D47" w:rsidRDefault="001D3D47" w:rsidP="001D3D47">
      <w:r>
        <w:t>&lt;&lt;TEXT CONDENSED, NONE OMITTED&gt;&gt;</w:t>
      </w:r>
    </w:p>
    <w:p w14:paraId="1B0951F8" w14:textId="77777777" w:rsidR="001D3D47" w:rsidRPr="002B3D1E" w:rsidRDefault="001D3D47" w:rsidP="001D3D47">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4F9A4E51" w14:textId="77777777" w:rsidR="001D3D47" w:rsidRPr="009C2E64" w:rsidRDefault="001D3D47" w:rsidP="001D3D47">
      <w:r>
        <w:t>&lt;&lt;PARAGRAPH INTEGRITY RESUMES&gt;&gt;</w:t>
      </w:r>
    </w:p>
    <w:p w14:paraId="6DBB4E3E" w14:textId="77777777" w:rsidR="001D3D47" w:rsidRDefault="001D3D47" w:rsidP="001D3D47">
      <w:r>
        <w:t>&lt;&lt;</w:t>
      </w:r>
      <w:r w:rsidRPr="009C2E64">
        <w:t>REFERENCES OMITTED</w:t>
      </w:r>
      <w:r>
        <w:t xml:space="preserve">, </w:t>
      </w:r>
      <w:r w:rsidRPr="009C2E64">
        <w:t>CHAPTER 14 BEGINS</w:t>
      </w:r>
      <w:r>
        <w:t>&gt;&gt;</w:t>
      </w:r>
    </w:p>
    <w:p w14:paraId="45B5920A" w14:textId="77777777" w:rsidR="001D3D47" w:rsidRPr="00CF0A4D" w:rsidRDefault="001D3D47" w:rsidP="001D3D47">
      <w:pPr>
        <w:rPr>
          <w:sz w:val="12"/>
          <w:szCs w:val="12"/>
        </w:rPr>
      </w:pPr>
      <w:r w:rsidRPr="00CF0A4D">
        <w:rPr>
          <w:sz w:val="12"/>
          <w:szCs w:val="12"/>
        </w:rPr>
        <w:t>Highlights:</w:t>
      </w:r>
    </w:p>
    <w:p w14:paraId="61B06AAA" w14:textId="77777777" w:rsidR="001D3D47" w:rsidRPr="00CF0A4D" w:rsidRDefault="001D3D47" w:rsidP="001D3D47">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47F8DE37" w14:textId="77777777" w:rsidR="001D3D47" w:rsidRPr="00CF0A4D" w:rsidRDefault="001D3D47" w:rsidP="001D3D47">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3171B162" w14:textId="77777777" w:rsidR="001D3D47" w:rsidRPr="00CF0A4D" w:rsidRDefault="001D3D47" w:rsidP="001D3D47">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71AEC86D" w14:textId="77777777" w:rsidR="001D3D47" w:rsidRPr="00CF0A4D" w:rsidRDefault="001D3D47" w:rsidP="001D3D47">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594BF6E8" w14:textId="77777777" w:rsidR="001D3D47" w:rsidRPr="00CF0A4D" w:rsidRDefault="001D3D47" w:rsidP="001D3D47">
      <w:pPr>
        <w:rPr>
          <w:sz w:val="12"/>
          <w:szCs w:val="12"/>
        </w:rPr>
      </w:pPr>
      <w:r w:rsidRPr="00CF0A4D">
        <w:rPr>
          <w:sz w:val="12"/>
          <w:szCs w:val="12"/>
        </w:rPr>
        <w:t>1. Asking the Wrong Questions for the Right Reasons</w:t>
      </w:r>
    </w:p>
    <w:p w14:paraId="524BFF1E" w14:textId="77777777" w:rsidR="001D3D47" w:rsidRPr="006B4973" w:rsidRDefault="001D3D47" w:rsidP="001D3D47">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886FDC3" w14:textId="77777777" w:rsidR="001D3D47" w:rsidRPr="006B4973" w:rsidRDefault="001D3D47" w:rsidP="001D3D47">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7DC1EFD6" w14:textId="77777777" w:rsidR="001D3D47" w:rsidRPr="006B4973" w:rsidRDefault="001D3D47" w:rsidP="001D3D47">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141AE852" w14:textId="77777777" w:rsidR="001D3D47" w:rsidRPr="006B4973" w:rsidRDefault="001D3D47" w:rsidP="001D3D47">
      <w:pPr>
        <w:rPr>
          <w:sz w:val="16"/>
        </w:rPr>
      </w:pPr>
      <w:r w:rsidRPr="006B4973">
        <w:rPr>
          <w:sz w:val="16"/>
        </w:rPr>
        <w:t>2. Catastrophic Neglect</w:t>
      </w:r>
    </w:p>
    <w:p w14:paraId="674F43C4" w14:textId="77777777" w:rsidR="001D3D47" w:rsidRPr="00C83A39" w:rsidRDefault="001D3D47" w:rsidP="001D3D47">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66E795F6" w14:textId="77777777" w:rsidR="001D3D47" w:rsidRPr="007E6403" w:rsidRDefault="001D3D47" w:rsidP="001D3D47">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D70DD73" w14:textId="77777777" w:rsidR="001D3D47" w:rsidRPr="00F757D3" w:rsidRDefault="001D3D47" w:rsidP="001D3D47">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DEC71DF" w14:textId="77777777" w:rsidR="001D3D47" w:rsidRPr="00F757D3" w:rsidRDefault="001D3D47" w:rsidP="001D3D47">
      <w:pPr>
        <w:rPr>
          <w:sz w:val="12"/>
          <w:szCs w:val="12"/>
        </w:rPr>
      </w:pPr>
      <w:r w:rsidRPr="00F757D3">
        <w:rPr>
          <w:sz w:val="12"/>
          <w:szCs w:val="12"/>
        </w:rPr>
        <w:t>3. The Risks and Rewards of Responding</w:t>
      </w:r>
    </w:p>
    <w:p w14:paraId="02D963D6" w14:textId="77777777" w:rsidR="001D3D47" w:rsidRPr="00F757D3" w:rsidRDefault="001D3D47" w:rsidP="001D3D47">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68D7CAD4" w14:textId="77777777" w:rsidR="001D3D47" w:rsidRPr="00B106EA" w:rsidRDefault="001D3D47" w:rsidP="001D3D47">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98D08CD" w14:textId="77777777" w:rsidR="001D3D47" w:rsidRPr="00C83A39" w:rsidRDefault="001D3D47" w:rsidP="001D3D47">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72976C86" w14:textId="77777777" w:rsidR="001D3D47" w:rsidRDefault="001D3D47" w:rsidP="001D3D47">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362B3888" w14:textId="77777777" w:rsidR="001D3D47" w:rsidRPr="007E3484" w:rsidRDefault="001D3D47" w:rsidP="001D3D47">
      <w:pPr>
        <w:pStyle w:val="Heading3"/>
      </w:pPr>
      <w:r>
        <w:t>Plan---1AC</w:t>
      </w:r>
    </w:p>
    <w:p w14:paraId="332489F5" w14:textId="77777777" w:rsidR="001D3D47" w:rsidRDefault="001D3D47" w:rsidP="001D3D47">
      <w:pPr>
        <w:pStyle w:val="Heading4"/>
      </w:pPr>
      <w:r>
        <w:t xml:space="preserve">Thus, the </w:t>
      </w:r>
      <w:r w:rsidRPr="00F152C7">
        <w:rPr>
          <w:u w:val="single"/>
        </w:rPr>
        <w:t>plan</w:t>
      </w:r>
      <w:r>
        <w:t>:</w:t>
      </w:r>
    </w:p>
    <w:p w14:paraId="1BCD3999" w14:textId="77777777" w:rsidR="001D3D47" w:rsidRPr="009254E0" w:rsidRDefault="001D3D47" w:rsidP="001D3D47">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2B2761E6" w14:textId="77777777" w:rsidR="001D3D47" w:rsidRPr="00861C09" w:rsidRDefault="001D3D47" w:rsidP="001D3D47">
      <w:pPr>
        <w:pStyle w:val="Heading3"/>
      </w:pPr>
      <w:r>
        <w:t>Solvency---1AC</w:t>
      </w:r>
    </w:p>
    <w:p w14:paraId="20E37AB1" w14:textId="77777777" w:rsidR="001D3D47" w:rsidRDefault="001D3D47" w:rsidP="001D3D47">
      <w:pPr>
        <w:pStyle w:val="Heading4"/>
      </w:pPr>
      <w:r>
        <w:rPr>
          <w:u w:val="single"/>
        </w:rPr>
        <w:t>SOLVENCY</w:t>
      </w:r>
      <w:r>
        <w:t>:</w:t>
      </w:r>
    </w:p>
    <w:p w14:paraId="51E68C60" w14:textId="77777777" w:rsidR="001D3D47" w:rsidRPr="006E1BF7" w:rsidRDefault="001D3D47" w:rsidP="001D3D47">
      <w:pPr>
        <w:pStyle w:val="Heading4"/>
      </w:pPr>
      <w:r>
        <w:t>The plan is key.</w:t>
      </w:r>
    </w:p>
    <w:p w14:paraId="14A421EF" w14:textId="77777777" w:rsidR="001D3D47" w:rsidRDefault="001D3D47" w:rsidP="001D3D47">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7B6863E" w14:textId="77777777" w:rsidR="001D3D47" w:rsidRDefault="001D3D47" w:rsidP="001D3D47">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3048F01C" w14:textId="77777777" w:rsidR="001D3D47" w:rsidRPr="00F35F66" w:rsidRDefault="001D3D47" w:rsidP="001D3D47">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7930381D" w14:textId="77777777" w:rsidR="001D3D47" w:rsidRPr="00692C92" w:rsidRDefault="001D3D47" w:rsidP="001D3D47">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9E5977D" w14:textId="77777777" w:rsidR="001D3D47" w:rsidRPr="00692C92" w:rsidRDefault="001D3D47" w:rsidP="001D3D47">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7F16012" w14:textId="77777777" w:rsidR="001D3D47" w:rsidRPr="00692C92" w:rsidRDefault="001D3D47" w:rsidP="001D3D47">
      <w:pPr>
        <w:rPr>
          <w:sz w:val="16"/>
        </w:rPr>
      </w:pPr>
      <w:bookmarkStart w:id="5"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5"/>
    <w:p w14:paraId="51FF34DB" w14:textId="77777777" w:rsidR="001D3D47" w:rsidRDefault="001D3D47" w:rsidP="001D3D47">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69B96BE" w14:textId="77777777" w:rsidR="001D3D47" w:rsidRDefault="001D3D47" w:rsidP="001D3D47">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59F2C10D" w14:textId="77777777" w:rsidR="001D3D47" w:rsidRDefault="001D3D47" w:rsidP="001D3D47">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50E4FB3E" w14:textId="77777777" w:rsidR="001D3D47" w:rsidRDefault="001D3D47" w:rsidP="001D3D47">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7B876C76" w14:textId="77777777" w:rsidR="001D3D47" w:rsidRPr="00F77B6D" w:rsidRDefault="001D3D47" w:rsidP="001D3D47">
      <w:r>
        <w:t>&lt;&lt;TEXT CONDENSED, NONE OMITTED&gt;&gt;</w:t>
      </w:r>
    </w:p>
    <w:p w14:paraId="1558DD23" w14:textId="77777777" w:rsidR="001D3D47" w:rsidRDefault="001D3D47" w:rsidP="001D3D47">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0D283B58" w14:textId="77777777" w:rsidR="001D3D47" w:rsidRDefault="001D3D47" w:rsidP="001D3D47">
      <w:r>
        <w:t>&lt;&lt;PARAGRAPH INTEGRITY RESUMES&gt;&gt;</w:t>
      </w:r>
    </w:p>
    <w:p w14:paraId="5B795836" w14:textId="77777777" w:rsidR="001D3D47" w:rsidRPr="00747406" w:rsidRDefault="001D3D47" w:rsidP="001D3D47">
      <w:r w:rsidRPr="00747406">
        <w:rPr>
          <w:sz w:val="12"/>
          <w:szCs w:val="14"/>
        </w:rPr>
        <w:t>SPILLOVER</w:t>
      </w:r>
      <w:r>
        <w:rPr>
          <w:sz w:val="12"/>
          <w:szCs w:val="14"/>
        </w:rPr>
        <w:t>S</w:t>
      </w:r>
    </w:p>
    <w:p w14:paraId="593A0720" w14:textId="77777777" w:rsidR="001D3D47" w:rsidRPr="00353880" w:rsidRDefault="001D3D47" w:rsidP="001D3D47">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22304BF7" w14:textId="77777777" w:rsidR="001D3D47" w:rsidRPr="00353880" w:rsidRDefault="001D3D47" w:rsidP="001D3D47">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1DF0771" w14:textId="77777777" w:rsidR="001D3D47" w:rsidRPr="008A207D" w:rsidRDefault="001D3D47" w:rsidP="001D3D47">
      <w:pPr>
        <w:rPr>
          <w:sz w:val="16"/>
          <w:szCs w:val="16"/>
        </w:rPr>
      </w:pPr>
      <w:r w:rsidRPr="008A207D">
        <w:rPr>
          <w:sz w:val="16"/>
          <w:szCs w:val="16"/>
        </w:rPr>
        <w:t>CONCLUSION</w:t>
      </w:r>
    </w:p>
    <w:p w14:paraId="542D432E" w14:textId="77777777" w:rsidR="001D3D47" w:rsidRPr="008A207D" w:rsidRDefault="001D3D47" w:rsidP="001D3D47">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67772056" w14:textId="77777777" w:rsidR="001D3D47" w:rsidRPr="008A207D" w:rsidRDefault="001D3D47" w:rsidP="001D3D47">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0208145" w14:textId="77777777" w:rsidR="001D3D47" w:rsidRPr="000A4953" w:rsidRDefault="001D3D47" w:rsidP="001D3D47">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5A0C21D6" w14:textId="77777777" w:rsidR="001D3D47" w:rsidRPr="00111B05" w:rsidRDefault="001D3D47" w:rsidP="001D3D47">
      <w:pPr>
        <w:pStyle w:val="Heading4"/>
      </w:pPr>
      <w:r>
        <w:t>3</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1E7AEC8E" w14:textId="77777777" w:rsidR="001D3D47" w:rsidRDefault="001D3D47" w:rsidP="001D3D47">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6CD1C6F2" w14:textId="77777777" w:rsidR="001D3D47" w:rsidRPr="0028372B" w:rsidRDefault="001D3D47" w:rsidP="001D3D47">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46CA1711" w14:textId="77777777" w:rsidR="001D3D47" w:rsidRPr="0028372B" w:rsidRDefault="001D3D47" w:rsidP="001D3D47">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51E3C968" w14:textId="77777777" w:rsidR="001D3D47" w:rsidRDefault="001D3D47" w:rsidP="001D3D47">
      <w:pPr>
        <w:pStyle w:val="Heading4"/>
      </w:pPr>
      <w:r>
        <w:t>Our methodology is good:</w:t>
      </w:r>
    </w:p>
    <w:p w14:paraId="2AB279A4" w14:textId="77777777" w:rsidR="001D3D47" w:rsidRPr="006E1BF7" w:rsidRDefault="001D3D47" w:rsidP="001D3D47">
      <w:pPr>
        <w:pStyle w:val="Heading4"/>
        <w:rPr>
          <w:rStyle w:val="Style13ptBold"/>
          <w:b/>
          <w:bCs w:val="0"/>
        </w:rPr>
      </w:pPr>
      <w:r w:rsidRPr="006E1BF7">
        <w:rPr>
          <w:rStyle w:val="Style13ptBold"/>
          <w:b/>
          <w:bCs w:val="0"/>
        </w:rPr>
        <w:t xml:space="preserve">Extinction is a global </w:t>
      </w:r>
      <w:r w:rsidRPr="006E1BF7">
        <w:rPr>
          <w:rStyle w:val="Style13ptBold"/>
          <w:b/>
          <w:bCs w:val="0"/>
          <w:u w:val="single"/>
        </w:rPr>
        <w:t>ethical</w:t>
      </w:r>
      <w:r w:rsidRPr="006E1BF7">
        <w:rPr>
          <w:rStyle w:val="Style13ptBold"/>
          <w:b/>
          <w:bCs w:val="0"/>
        </w:rPr>
        <w:t xml:space="preserve"> </w:t>
      </w:r>
      <w:r w:rsidRPr="006E1BF7">
        <w:rPr>
          <w:rStyle w:val="Style13ptBold"/>
          <w:b/>
          <w:bCs w:val="0"/>
          <w:u w:val="single"/>
        </w:rPr>
        <w:t>threat</w:t>
      </w:r>
      <w:r w:rsidRPr="006E1BF7">
        <w:rPr>
          <w:rStyle w:val="Style13ptBold"/>
          <w:b/>
          <w:bCs w:val="0"/>
        </w:rPr>
        <w:t>---</w:t>
      </w:r>
      <w:r w:rsidRPr="006E1BF7">
        <w:rPr>
          <w:rStyle w:val="Style13ptBold"/>
          <w:b/>
          <w:bCs w:val="0"/>
          <w:u w:val="single"/>
        </w:rPr>
        <w:t>all</w:t>
      </w:r>
      <w:r w:rsidRPr="006E1BF7">
        <w:rPr>
          <w:rStyle w:val="Style13ptBold"/>
          <w:b/>
          <w:bCs w:val="0"/>
        </w:rPr>
        <w:t xml:space="preserve"> life on Earth is intrinsically </w:t>
      </w:r>
      <w:r w:rsidRPr="006E1BF7">
        <w:rPr>
          <w:rStyle w:val="Style13ptBold"/>
          <w:b/>
          <w:bCs w:val="0"/>
          <w:u w:val="single"/>
        </w:rPr>
        <w:t>connected</w:t>
      </w:r>
      <w:r w:rsidRPr="006E1BF7">
        <w:rPr>
          <w:rStyle w:val="Style13ptBold"/>
          <w:b/>
          <w:bCs w:val="0"/>
        </w:rPr>
        <w:t xml:space="preserve">. </w:t>
      </w:r>
    </w:p>
    <w:p w14:paraId="1BF160C5" w14:textId="77777777" w:rsidR="001D3D47" w:rsidRPr="005F07A0" w:rsidRDefault="001D3D47" w:rsidP="001D3D47">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161A3764" w14:textId="77777777" w:rsidR="001D3D47" w:rsidRPr="005F07A0" w:rsidRDefault="001D3D47" w:rsidP="001D3D47">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06CBB84B" w14:textId="77777777" w:rsidR="001D3D47" w:rsidRPr="005F07A0" w:rsidRDefault="001D3D47" w:rsidP="001D3D47">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5069DB3A" w14:textId="77777777" w:rsidR="001D3D47" w:rsidRPr="006A376C" w:rsidRDefault="001D3D47" w:rsidP="001D3D47">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080C32F0" w14:textId="77777777" w:rsidR="001D3D47" w:rsidRPr="005F07A0" w:rsidRDefault="001D3D47" w:rsidP="001D3D47">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570AE61F" w14:textId="77777777" w:rsidR="001D3D47" w:rsidRPr="005F07A0" w:rsidRDefault="001D3D47" w:rsidP="001D3D47">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582B114C" w14:textId="77777777" w:rsidR="001D3D47" w:rsidRPr="006E1BF7" w:rsidRDefault="001D3D47" w:rsidP="001D3D47">
      <w:pPr>
        <w:pStyle w:val="Heading4"/>
        <w:rPr>
          <w:rStyle w:val="Style13ptBold"/>
          <w:b/>
          <w:bCs w:val="0"/>
        </w:rPr>
      </w:pPr>
      <w:r w:rsidRPr="006E1BF7">
        <w:rPr>
          <w:rStyle w:val="Style13ptBold"/>
          <w:b/>
          <w:bCs w:val="0"/>
          <w:u w:val="single"/>
        </w:rPr>
        <w:t>Utilizing</w:t>
      </w:r>
      <w:r w:rsidRPr="006E1BF7">
        <w:rPr>
          <w:rStyle w:val="Style13ptBold"/>
          <w:b/>
          <w:bCs w:val="0"/>
        </w:rPr>
        <w:t xml:space="preserve"> the </w:t>
      </w:r>
      <w:r w:rsidRPr="006E1BF7">
        <w:rPr>
          <w:rStyle w:val="Style13ptBold"/>
          <w:b/>
          <w:bCs w:val="0"/>
          <w:u w:val="single"/>
        </w:rPr>
        <w:t>state</w:t>
      </w:r>
      <w:r w:rsidRPr="006E1BF7">
        <w:rPr>
          <w:rStyle w:val="Style13ptBold"/>
          <w:b/>
          <w:bCs w:val="0"/>
        </w:rPr>
        <w:t xml:space="preserve"> is the only way to </w:t>
      </w:r>
      <w:r w:rsidRPr="006E1BF7">
        <w:rPr>
          <w:rStyle w:val="Style13ptBold"/>
          <w:b/>
          <w:bCs w:val="0"/>
          <w:u w:val="single"/>
        </w:rPr>
        <w:t>harness</w:t>
      </w:r>
      <w:r w:rsidRPr="006E1BF7">
        <w:rPr>
          <w:rStyle w:val="Style13ptBold"/>
          <w:b/>
          <w:bCs w:val="0"/>
        </w:rPr>
        <w:t xml:space="preserve"> working-class power. </w:t>
      </w:r>
    </w:p>
    <w:p w14:paraId="074368E1" w14:textId="77777777" w:rsidR="001D3D47" w:rsidRPr="005F07A0" w:rsidRDefault="001D3D47" w:rsidP="001D3D47">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401B322A" w14:textId="77777777" w:rsidR="001D3D47" w:rsidRPr="005F07A0" w:rsidRDefault="001D3D47" w:rsidP="001D3D47">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6E605876" w14:textId="77777777" w:rsidR="001D3D47" w:rsidRPr="00113FA7" w:rsidRDefault="001D3D47" w:rsidP="001D3D47">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012E9398" w14:textId="77777777" w:rsidR="001D3D47" w:rsidRPr="005F07A0" w:rsidRDefault="001D3D47" w:rsidP="001D3D47">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72E0D0E8" w14:textId="77777777" w:rsidR="001D3D47" w:rsidRPr="005F07A0" w:rsidRDefault="001D3D47" w:rsidP="001D3D47">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35BB584F" w14:textId="77777777" w:rsidR="001D3D47" w:rsidRPr="005F07A0" w:rsidRDefault="001D3D47" w:rsidP="001D3D47">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6F378FA9" w14:textId="77777777" w:rsidR="001D3D47" w:rsidRPr="005F07A0" w:rsidRDefault="001D3D47" w:rsidP="001D3D47">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418F32BE" w14:textId="77777777" w:rsidR="001D3D47" w:rsidRPr="005F07A0" w:rsidRDefault="001D3D47" w:rsidP="001D3D47">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2D9A6FAD" w14:textId="77777777" w:rsidR="001D3D47" w:rsidRPr="005F07A0" w:rsidRDefault="001D3D47" w:rsidP="001D3D47">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18BB12B9" w14:textId="77777777" w:rsidR="001D3D47" w:rsidRPr="005F07A0" w:rsidRDefault="001D3D47" w:rsidP="001D3D47">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5BC9F2A3" w14:textId="77777777" w:rsidR="001D3D47" w:rsidRPr="005F07A0" w:rsidRDefault="001D3D47" w:rsidP="001D3D47">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6D6E303A" w14:textId="77777777" w:rsidR="001D3D47" w:rsidRPr="005F07A0" w:rsidRDefault="001D3D47" w:rsidP="001D3D47">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373D192E" w14:textId="77777777" w:rsidR="001D3D47" w:rsidRPr="005F07A0" w:rsidRDefault="001D3D47" w:rsidP="001D3D47">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3DFBDA25" w14:textId="77777777" w:rsidR="001D3D47" w:rsidRPr="005F07A0" w:rsidRDefault="001D3D47" w:rsidP="001D3D47">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01EC8E85" w14:textId="77777777" w:rsidR="001D3D47" w:rsidRPr="005F07A0" w:rsidRDefault="001D3D47" w:rsidP="001D3D47">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6B2425F5" w14:textId="77777777" w:rsidR="001D3D47" w:rsidRPr="005F07A0" w:rsidRDefault="001D3D47" w:rsidP="001D3D47">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64D11733" w14:textId="77777777" w:rsidR="001D3D47" w:rsidRPr="005F07A0" w:rsidRDefault="001D3D47" w:rsidP="001D3D47">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4473DF5C" w14:textId="77777777" w:rsidR="001D3D47" w:rsidRPr="005F07A0" w:rsidRDefault="001D3D47" w:rsidP="001D3D47">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2C4CB27A" w14:textId="77777777" w:rsidR="001D3D47" w:rsidRPr="005F07A0" w:rsidRDefault="001D3D47" w:rsidP="001D3D47">
      <w:pPr>
        <w:rPr>
          <w:rFonts w:eastAsia="Aptos"/>
          <w:sz w:val="16"/>
        </w:rPr>
      </w:pPr>
      <w:r w:rsidRPr="005F07A0">
        <w:rPr>
          <w:rFonts w:eastAsia="Aptos"/>
          <w:sz w:val="16"/>
        </w:rPr>
        <w:t>Frame Shifting versus Rational Reconstruction</w:t>
      </w:r>
    </w:p>
    <w:p w14:paraId="1567B4EF" w14:textId="77777777" w:rsidR="001D3D47" w:rsidRPr="005F07A0" w:rsidRDefault="001D3D47" w:rsidP="001D3D47">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4694FAA8" w14:textId="77777777" w:rsidR="001D3D47" w:rsidRPr="005F07A0" w:rsidRDefault="001D3D47" w:rsidP="001D3D47">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5C60E3F5" w14:textId="77777777" w:rsidR="001D3D47" w:rsidRPr="005F07A0" w:rsidRDefault="001D3D47" w:rsidP="001D3D47">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0C16218C" w14:textId="77777777" w:rsidR="001D3D47" w:rsidRPr="005F07A0" w:rsidRDefault="001D3D47" w:rsidP="001D3D47">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4811AEC8" w14:textId="77777777" w:rsidR="001D3D47" w:rsidRPr="005F07A0" w:rsidRDefault="001D3D47" w:rsidP="001D3D47">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696B0DF6" w14:textId="77777777" w:rsidR="001D3D47" w:rsidRPr="005F07A0" w:rsidRDefault="001D3D47" w:rsidP="001D3D47">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4B03985E" w14:textId="77777777" w:rsidR="001D3D47" w:rsidRPr="005F07A0" w:rsidRDefault="001D3D47" w:rsidP="001D3D47">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30C40916" w14:textId="77777777" w:rsidR="001D3D47" w:rsidRDefault="001D3D47" w:rsidP="001D3D47">
      <w:pPr>
        <w:pStyle w:val="Heading1"/>
      </w:pPr>
      <w:r>
        <w:t>2AC vs Baylor</w:t>
      </w:r>
    </w:p>
    <w:p w14:paraId="6B9D6223" w14:textId="77777777" w:rsidR="001D3D47" w:rsidRDefault="001D3D47" w:rsidP="001D3D47">
      <w:pPr>
        <w:pStyle w:val="Heading2"/>
      </w:pPr>
      <w:r>
        <w:t>Automation</w:t>
      </w:r>
    </w:p>
    <w:p w14:paraId="0FCACE0E" w14:textId="77777777" w:rsidR="001D3D47" w:rsidRDefault="001D3D47" w:rsidP="001D3D47">
      <w:pPr>
        <w:pStyle w:val="Heading3"/>
      </w:pPr>
      <w:r>
        <w:t>2AC---Populism---!</w:t>
      </w:r>
    </w:p>
    <w:p w14:paraId="76B721FA" w14:textId="77777777" w:rsidR="001D3D47" w:rsidRDefault="001D3D47" w:rsidP="001D3D47">
      <w:pPr>
        <w:pStyle w:val="Heading3"/>
      </w:pPr>
      <w:r>
        <w:t>2AC</w:t>
      </w:r>
      <w:r w:rsidRPr="00B77DFE">
        <w:t>---Democracy</w:t>
      </w:r>
      <w:r>
        <w:t>---!</w:t>
      </w:r>
    </w:p>
    <w:p w14:paraId="029A5746" w14:textId="77777777" w:rsidR="001D3D47" w:rsidRPr="00FB7427" w:rsidRDefault="001D3D47" w:rsidP="001D3D47">
      <w:pPr>
        <w:pStyle w:val="Heading3"/>
      </w:pPr>
      <w:r w:rsidRPr="00FB7427">
        <w:t>Unions cant solve automation</w:t>
      </w:r>
    </w:p>
    <w:p w14:paraId="4BE2E0E9" w14:textId="77777777" w:rsidR="001D3D47" w:rsidRDefault="001D3D47" w:rsidP="001D3D47">
      <w:pPr>
        <w:pStyle w:val="Heading3"/>
      </w:pPr>
      <w:r>
        <w:t>Democratic failures</w:t>
      </w:r>
    </w:p>
    <w:p w14:paraId="59DB2216" w14:textId="77777777" w:rsidR="001D3D47" w:rsidRPr="00D724A3" w:rsidRDefault="001D3D47" w:rsidP="001D3D47">
      <w:pPr>
        <w:pStyle w:val="Heading4"/>
        <w:rPr>
          <w:rFonts w:eastAsia="Times New Roman"/>
          <w:bCs/>
        </w:rPr>
      </w:pPr>
      <w:bookmarkStart w:id="6" w:name="_Hlk218321268"/>
      <w:r w:rsidRPr="00D724A3">
        <w:rPr>
          <w:rFonts w:eastAsia="Times New Roman"/>
        </w:rPr>
        <w:t xml:space="preserve">EMPIRICALLY---nonparametric sensitivity analysis proves a </w:t>
      </w:r>
      <w:r w:rsidRPr="00D724A3">
        <w:rPr>
          <w:rFonts w:eastAsia="Times New Roman"/>
          <w:u w:val="single"/>
        </w:rPr>
        <w:t>robust</w:t>
      </w:r>
      <w:r w:rsidRPr="00D724A3">
        <w:rPr>
          <w:rFonts w:eastAsia="Times New Roman"/>
        </w:rPr>
        <w:t xml:space="preserve"> correlation between </w:t>
      </w:r>
      <w:r w:rsidRPr="00D724A3">
        <w:rPr>
          <w:rFonts w:eastAsia="Times New Roman"/>
          <w:u w:val="single"/>
        </w:rPr>
        <w:t>democracies</w:t>
      </w:r>
      <w:r w:rsidRPr="00D724A3">
        <w:rPr>
          <w:rFonts w:eastAsia="Times New Roman"/>
        </w:rPr>
        <w:t xml:space="preserve"> and </w:t>
      </w:r>
      <w:r w:rsidRPr="00D724A3">
        <w:rPr>
          <w:rFonts w:eastAsia="Times New Roman"/>
          <w:u w:val="single"/>
        </w:rPr>
        <w:t>peace</w:t>
      </w:r>
      <w:r w:rsidRPr="00D724A3">
        <w:rPr>
          <w:rFonts w:eastAsia="Times New Roman"/>
        </w:rPr>
        <w:t xml:space="preserve"> while </w:t>
      </w:r>
      <w:r w:rsidRPr="00D724A3">
        <w:rPr>
          <w:rFonts w:eastAsia="Times New Roman"/>
          <w:u w:val="single"/>
        </w:rPr>
        <w:t>avoiding</w:t>
      </w:r>
      <w:r w:rsidRPr="00D724A3">
        <w:rPr>
          <w:rFonts w:eastAsia="Times New Roman"/>
        </w:rPr>
        <w:t xml:space="preserve"> their authors’ </w:t>
      </w:r>
      <w:r w:rsidRPr="00D724A3">
        <w:rPr>
          <w:rFonts w:eastAsia="Times New Roman"/>
          <w:u w:val="single"/>
        </w:rPr>
        <w:t>modeling errors</w:t>
      </w:r>
      <w:r w:rsidRPr="00D724A3">
        <w:rPr>
          <w:rFonts w:eastAsia="Times New Roman"/>
        </w:rPr>
        <w:t xml:space="preserve">. </w:t>
      </w:r>
    </w:p>
    <w:p w14:paraId="46B77EDB" w14:textId="77777777" w:rsidR="001D3D47" w:rsidRPr="00D724A3" w:rsidRDefault="001D3D47" w:rsidP="001D3D47">
      <w:pPr>
        <w:spacing w:line="256" w:lineRule="auto"/>
        <w:rPr>
          <w:rFonts w:eastAsia="Calibri"/>
        </w:rPr>
      </w:pPr>
      <w:r w:rsidRPr="000E3A26">
        <w:rPr>
          <w:rStyle w:val="Style13ptBold"/>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088A81BC" w14:textId="77777777" w:rsidR="001D3D47" w:rsidRPr="00D724A3" w:rsidRDefault="001D3D47" w:rsidP="001D3D47">
      <w:pPr>
        <w:spacing w:line="256" w:lineRule="auto"/>
        <w:rPr>
          <w:rFonts w:eastAsia="Calibri"/>
          <w:sz w:val="12"/>
        </w:rPr>
      </w:pPr>
      <w:r w:rsidRPr="00D724A3">
        <w:rPr>
          <w:rFonts w:eastAsia="Calibri"/>
          <w:sz w:val="12"/>
        </w:rPr>
        <w:t xml:space="preserve">The proposition that </w:t>
      </w:r>
      <w:r w:rsidRPr="005F3645">
        <w:rPr>
          <w:rFonts w:eastAsia="Calibri"/>
          <w:b/>
          <w:iCs/>
          <w:highlight w:val="cyan"/>
          <w:u w:val="single"/>
        </w:rPr>
        <w:t>democratic states</w:t>
      </w:r>
      <w:r w:rsidRPr="005F3645">
        <w:rPr>
          <w:rFonts w:eastAsia="Calibri"/>
          <w:highlight w:val="cyan"/>
          <w:u w:val="single"/>
        </w:rPr>
        <w:t xml:space="preserve"> do not fight </w:t>
      </w:r>
      <w:r w:rsidRPr="005F3645">
        <w:rPr>
          <w:rFonts w:eastAsia="Calibri"/>
          <w:b/>
          <w:iCs/>
          <w:highlight w:val="cya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5F3645">
        <w:rPr>
          <w:rFonts w:eastAsia="Calibri"/>
          <w:b/>
          <w:iCs/>
          <w:highlight w:val="cyan"/>
          <w:u w:val="single"/>
        </w:rPr>
        <w:t>literature</w:t>
      </w:r>
      <w:r w:rsidRPr="00D724A3">
        <w:rPr>
          <w:rFonts w:eastAsia="Calibri"/>
          <w:u w:val="single"/>
        </w:rPr>
        <w:t xml:space="preserve"> empirically </w:t>
      </w:r>
      <w:r w:rsidRPr="005F3645">
        <w:rPr>
          <w:rFonts w:eastAsia="Calibri"/>
          <w:b/>
          <w:iCs/>
          <w:highlight w:val="cyan"/>
          <w:u w:val="single"/>
        </w:rPr>
        <w:t>documenting</w:t>
      </w:r>
      <w:r w:rsidRPr="005F3645">
        <w:rPr>
          <w:rFonts w:eastAsia="Calibri"/>
          <w:highlight w:val="cyan"/>
          <w:u w:val="single"/>
        </w:rPr>
        <w:t xml:space="preserve"> a </w:t>
      </w:r>
      <w:r w:rsidRPr="005F3645">
        <w:rPr>
          <w:rFonts w:eastAsia="Calibri"/>
          <w:b/>
          <w:iCs/>
          <w:highlight w:val="cyan"/>
          <w:u w:val="single"/>
        </w:rPr>
        <w:t>negative association</w:t>
      </w:r>
      <w:r w:rsidRPr="005F3645">
        <w:rPr>
          <w:rFonts w:eastAsia="Calibri"/>
          <w:highlight w:val="cyan"/>
          <w:u w:val="single"/>
        </w:rPr>
        <w:t xml:space="preserve"> between </w:t>
      </w:r>
      <w:r w:rsidRPr="005F3645">
        <w:rPr>
          <w:rFonts w:eastAsia="Calibri"/>
          <w:b/>
          <w:iCs/>
          <w:highlight w:val="cyan"/>
          <w:u w:val="single"/>
        </w:rPr>
        <w:t>democracy</w:t>
      </w:r>
      <w:r w:rsidRPr="005F3645">
        <w:rPr>
          <w:rFonts w:eastAsia="Calibri"/>
          <w:highlight w:val="cyan"/>
          <w:u w:val="single"/>
        </w:rPr>
        <w:t xml:space="preserve"> and </w:t>
      </w:r>
      <w:r w:rsidRPr="005F3645">
        <w:rPr>
          <w:rFonts w:eastAsia="Calibri"/>
          <w:b/>
          <w:iCs/>
          <w:highlight w:val="cya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5F3645">
        <w:rPr>
          <w:rFonts w:eastAsia="Calibri"/>
          <w:b/>
          <w:iCs/>
          <w:highlight w:val="cyan"/>
          <w:u w:val="single"/>
        </w:rPr>
        <w:t>closest thing</w:t>
      </w:r>
      <w:r w:rsidRPr="00D724A3">
        <w:rPr>
          <w:rFonts w:eastAsia="Calibri"/>
          <w:u w:val="single"/>
        </w:rPr>
        <w:t xml:space="preserve"> we have </w:t>
      </w:r>
      <w:r w:rsidRPr="005F3645">
        <w:rPr>
          <w:rFonts w:eastAsia="Calibri"/>
          <w:highlight w:val="cyan"/>
          <w:u w:val="single"/>
        </w:rPr>
        <w:t xml:space="preserve">to an </w:t>
      </w:r>
      <w:r w:rsidRPr="005F3645">
        <w:rPr>
          <w:rFonts w:eastAsia="Calibri"/>
          <w:b/>
          <w:iCs/>
          <w:highlight w:val="cya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449FCB89" w14:textId="77777777" w:rsidR="001D3D47" w:rsidRPr="00D724A3" w:rsidRDefault="001D3D47" w:rsidP="001D3D47">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41501020" w14:textId="77777777" w:rsidR="001D3D47" w:rsidRPr="00D724A3" w:rsidRDefault="001D3D47" w:rsidP="001D3D47">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37876ECC" w14:textId="77777777" w:rsidR="001D3D47" w:rsidRPr="00D724A3" w:rsidRDefault="001D3D47" w:rsidP="001D3D47">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5F3645">
        <w:rPr>
          <w:rFonts w:eastAsia="Calibri"/>
          <w:b/>
          <w:iCs/>
          <w:highlight w:val="cyan"/>
          <w:u w:val="single"/>
        </w:rPr>
        <w:t>compute</w:t>
      </w:r>
      <w:r w:rsidRPr="005F3645">
        <w:rPr>
          <w:rFonts w:eastAsia="Calibri"/>
          <w:highlight w:val="cyan"/>
          <w:u w:val="single"/>
        </w:rPr>
        <w:t xml:space="preserve"> the </w:t>
      </w:r>
      <w:r w:rsidRPr="005F3645">
        <w:rPr>
          <w:rFonts w:eastAsia="Calibri"/>
          <w:b/>
          <w:iCs/>
          <w:highlight w:val="cyan"/>
          <w:u w:val="single"/>
        </w:rPr>
        <w:t>precise leve</w:t>
      </w:r>
      <w:r w:rsidRPr="005F3645">
        <w:rPr>
          <w:rFonts w:eastAsia="Calibri"/>
          <w:highlight w:val="cya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5F3645">
        <w:rPr>
          <w:rFonts w:eastAsia="Calibri"/>
          <w:highlight w:val="cyan"/>
          <w:u w:val="single"/>
        </w:rPr>
        <w:t xml:space="preserve">needed to </w:t>
      </w:r>
      <w:r w:rsidRPr="005F3645">
        <w:rPr>
          <w:rFonts w:eastAsia="Calibri"/>
          <w:b/>
          <w:iCs/>
          <w:highlight w:val="cyan"/>
          <w:u w:val="single"/>
        </w:rPr>
        <w:t>render</w:t>
      </w:r>
      <w:r w:rsidRPr="005F3645">
        <w:rPr>
          <w:rFonts w:eastAsia="Calibri"/>
          <w:highlight w:val="cyan"/>
          <w:u w:val="single"/>
        </w:rPr>
        <w:t xml:space="preserve"> the observed </w:t>
      </w:r>
      <w:r w:rsidRPr="005F3645">
        <w:rPr>
          <w:rFonts w:eastAsia="Calibri"/>
          <w:b/>
          <w:iCs/>
          <w:highlight w:val="cyan"/>
          <w:u w:val="single"/>
        </w:rPr>
        <w:t>association</w:t>
      </w:r>
      <w:r w:rsidRPr="00D724A3">
        <w:rPr>
          <w:rFonts w:eastAsia="Calibri"/>
          <w:u w:val="single"/>
        </w:rPr>
        <w:t xml:space="preserve"> between democracy and conflict </w:t>
      </w:r>
      <w:r w:rsidRPr="005F3645">
        <w:rPr>
          <w:rFonts w:eastAsia="Calibri"/>
          <w:b/>
          <w:iCs/>
          <w:highlight w:val="cya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61B25369" w14:textId="77777777" w:rsidR="001D3D47" w:rsidRPr="00D724A3" w:rsidRDefault="001D3D47" w:rsidP="001D3D47">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1136D20B" w14:textId="77777777" w:rsidR="001D3D47" w:rsidRPr="00D724A3" w:rsidRDefault="001D3D47" w:rsidP="001D3D47">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F249CE0" w14:textId="77777777" w:rsidR="001D3D47" w:rsidRPr="00D724A3" w:rsidRDefault="001D3D47" w:rsidP="001D3D47">
      <w:pPr>
        <w:spacing w:line="256" w:lineRule="auto"/>
        <w:rPr>
          <w:rFonts w:eastAsia="Calibri"/>
          <w:sz w:val="12"/>
        </w:rPr>
      </w:pPr>
      <w:r w:rsidRPr="00D724A3">
        <w:rPr>
          <w:rFonts w:eastAsia="Calibri"/>
          <w:sz w:val="12"/>
        </w:rPr>
        <w:t xml:space="preserve">Our </w:t>
      </w:r>
      <w:r w:rsidRPr="005F3645">
        <w:rPr>
          <w:rFonts w:eastAsia="Calibri"/>
          <w:b/>
          <w:iCs/>
          <w:highlight w:val="cya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5F3645">
        <w:rPr>
          <w:rFonts w:eastAsia="Calibri"/>
          <w:b/>
          <w:iCs/>
          <w:highlight w:val="cyan"/>
          <w:u w:val="single"/>
        </w:rPr>
        <w:t>yields</w:t>
      </w:r>
      <w:r w:rsidRPr="005F3645">
        <w:rPr>
          <w:rFonts w:eastAsia="Calibri"/>
          <w:highlight w:val="cyan"/>
          <w:u w:val="single"/>
        </w:rPr>
        <w:t xml:space="preserve"> </w:t>
      </w:r>
      <w:r w:rsidRPr="005F3645">
        <w:rPr>
          <w:rFonts w:eastAsia="Calibri"/>
          <w:b/>
          <w:iCs/>
          <w:highlight w:val="cya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5F3645">
        <w:rPr>
          <w:rFonts w:eastAsia="Calibri"/>
          <w:b/>
          <w:iCs/>
          <w:highlight w:val="cyan"/>
          <w:u w:val="single"/>
        </w:rPr>
        <w:t>confounder</w:t>
      </w:r>
      <w:r w:rsidRPr="00D724A3">
        <w:rPr>
          <w:rFonts w:eastAsia="Calibri"/>
          <w:u w:val="single"/>
        </w:rPr>
        <w:t xml:space="preserve"> </w:t>
      </w:r>
      <w:r w:rsidRPr="005F3645">
        <w:rPr>
          <w:rFonts w:eastAsia="Calibri"/>
          <w:highlight w:val="cyan"/>
          <w:u w:val="single"/>
        </w:rPr>
        <w:t xml:space="preserve">must be at least </w:t>
      </w:r>
      <w:r w:rsidRPr="005F3645">
        <w:rPr>
          <w:rFonts w:eastAsia="Calibri"/>
          <w:b/>
          <w:iCs/>
          <w:highlight w:val="cyan"/>
          <w:u w:val="single"/>
        </w:rPr>
        <w:t>forty-seven times</w:t>
      </w:r>
      <w:r w:rsidRPr="005F3645">
        <w:rPr>
          <w:rFonts w:eastAsia="Calibri"/>
          <w:highlight w:val="cyan"/>
          <w:u w:val="single"/>
        </w:rPr>
        <w:t xml:space="preserve"> more </w:t>
      </w:r>
      <w:r w:rsidRPr="005F3645">
        <w:rPr>
          <w:rFonts w:eastAsia="Calibri"/>
          <w:b/>
          <w:iCs/>
          <w:highlight w:val="cya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5F3645">
        <w:rPr>
          <w:rFonts w:eastAsia="Calibri"/>
          <w:b/>
          <w:iCs/>
          <w:highlight w:val="cyan"/>
          <w:u w:val="single"/>
        </w:rPr>
        <w:t>positive association</w:t>
      </w:r>
      <w:r w:rsidRPr="00D724A3">
        <w:rPr>
          <w:rFonts w:eastAsia="Calibri"/>
          <w:u w:val="single"/>
        </w:rPr>
        <w:t xml:space="preserve"> between democracy and peace </w:t>
      </w:r>
      <w:r w:rsidRPr="005F3645">
        <w:rPr>
          <w:rFonts w:eastAsia="Calibri"/>
          <w:highlight w:val="cyan"/>
          <w:u w:val="single"/>
        </w:rPr>
        <w:t xml:space="preserve">is </w:t>
      </w:r>
      <w:r w:rsidRPr="005F3645">
        <w:rPr>
          <w:rFonts w:eastAsia="Calibri"/>
          <w:b/>
          <w:iCs/>
          <w:highlight w:val="cyan"/>
          <w:u w:val="single"/>
        </w:rPr>
        <w:t>much more robust</w:t>
      </w:r>
      <w:r w:rsidRPr="00D724A3">
        <w:rPr>
          <w:rFonts w:eastAsia="Calibri"/>
          <w:sz w:val="12"/>
        </w:rPr>
        <w:t xml:space="preserve"> than that between smoking and lung cancer.</w:t>
      </w:r>
    </w:p>
    <w:p w14:paraId="3AA33603" w14:textId="77777777" w:rsidR="001D3D47" w:rsidRPr="00D724A3" w:rsidRDefault="001D3D47" w:rsidP="001D3D47">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5F3645">
        <w:rPr>
          <w:rFonts w:eastAsia="Calibri"/>
          <w:b/>
          <w:iCs/>
          <w:highlight w:val="cya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5F3645">
        <w:rPr>
          <w:rFonts w:eastAsia="Calibri"/>
          <w:b/>
          <w:iCs/>
          <w:highlight w:val="cyan"/>
          <w:u w:val="single"/>
        </w:rPr>
        <w:t>findings imply</w:t>
      </w:r>
      <w:r w:rsidRPr="005F3645">
        <w:rPr>
          <w:rFonts w:eastAsia="Calibri"/>
          <w:highlight w:val="cyan"/>
          <w:u w:val="single"/>
        </w:rPr>
        <w:t xml:space="preserve"> that for a</w:t>
      </w:r>
      <w:r w:rsidRPr="00D724A3">
        <w:rPr>
          <w:rFonts w:eastAsia="Calibri"/>
          <w:u w:val="single"/>
        </w:rPr>
        <w:t xml:space="preserve"> </w:t>
      </w:r>
      <w:r w:rsidRPr="00D724A3">
        <w:rPr>
          <w:rFonts w:eastAsia="Calibri"/>
          <w:b/>
          <w:iCs/>
          <w:u w:val="single"/>
        </w:rPr>
        <w:t xml:space="preserve">potential </w:t>
      </w:r>
      <w:r w:rsidRPr="005F3645">
        <w:rPr>
          <w:rFonts w:eastAsia="Calibri"/>
          <w:b/>
          <w:iCs/>
          <w:highlight w:val="cyan"/>
          <w:u w:val="single"/>
        </w:rPr>
        <w:t>confounder</w:t>
      </w:r>
      <w:r w:rsidRPr="005F3645">
        <w:rPr>
          <w:rFonts w:eastAsia="Calibri"/>
          <w:highlight w:val="cyan"/>
          <w:u w:val="single"/>
        </w:rPr>
        <w:t xml:space="preserve"> to </w:t>
      </w:r>
      <w:r w:rsidRPr="005F3645">
        <w:rPr>
          <w:rFonts w:eastAsia="Calibri"/>
          <w:b/>
          <w:iCs/>
          <w:highlight w:val="cyan"/>
          <w:u w:val="single"/>
        </w:rPr>
        <w:t>explain away</w:t>
      </w:r>
      <w:r w:rsidRPr="00D724A3">
        <w:rPr>
          <w:rFonts w:eastAsia="Calibri"/>
          <w:u w:val="single"/>
        </w:rPr>
        <w:t xml:space="preserve"> the </w:t>
      </w:r>
      <w:r w:rsidRPr="005F3645">
        <w:rPr>
          <w:rFonts w:eastAsia="Calibri"/>
          <w:b/>
          <w:iCs/>
          <w:highlight w:val="cyan"/>
          <w:u w:val="single"/>
        </w:rPr>
        <w:t>democratic peace</w:t>
      </w:r>
      <w:r w:rsidRPr="00D724A3">
        <w:rPr>
          <w:rFonts w:eastAsia="Calibri"/>
          <w:sz w:val="12"/>
        </w:rPr>
        <w:t xml:space="preserve">, </w:t>
      </w:r>
      <w:r w:rsidRPr="005F3645">
        <w:rPr>
          <w:rFonts w:eastAsia="Calibri"/>
          <w:highlight w:val="cyan"/>
          <w:u w:val="single"/>
        </w:rPr>
        <w:t>it must be much more</w:t>
      </w:r>
      <w:r w:rsidRPr="00D724A3">
        <w:rPr>
          <w:rFonts w:eastAsia="Calibri"/>
          <w:u w:val="single"/>
        </w:rPr>
        <w:t xml:space="preserve"> </w:t>
      </w:r>
      <w:r w:rsidRPr="00D724A3">
        <w:rPr>
          <w:rFonts w:eastAsia="Calibri"/>
          <w:b/>
          <w:iCs/>
          <w:u w:val="single"/>
        </w:rPr>
        <w:t xml:space="preserve">strongly </w:t>
      </w:r>
      <w:r w:rsidRPr="005F3645">
        <w:rPr>
          <w:rFonts w:eastAsia="Calibri"/>
          <w:b/>
          <w:iCs/>
          <w:highlight w:val="cya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5F3645">
        <w:rPr>
          <w:rFonts w:eastAsia="Calibri"/>
          <w:highlight w:val="cyan"/>
          <w:u w:val="single"/>
        </w:rPr>
        <w:t>than</w:t>
      </w:r>
      <w:r w:rsidRPr="00D724A3">
        <w:rPr>
          <w:rFonts w:eastAsia="Calibri"/>
          <w:u w:val="single"/>
        </w:rPr>
        <w:t xml:space="preserve"> the </w:t>
      </w:r>
      <w:r w:rsidRPr="005F3645">
        <w:rPr>
          <w:rFonts w:eastAsia="Calibri"/>
          <w:b/>
          <w:iCs/>
          <w:highlight w:val="cyan"/>
          <w:u w:val="single"/>
        </w:rPr>
        <w:t>confounders</w:t>
      </w:r>
      <w:r w:rsidRPr="00D724A3">
        <w:rPr>
          <w:rFonts w:eastAsia="Calibri"/>
          <w:u w:val="single"/>
        </w:rPr>
        <w:t xml:space="preserve"> that have been </w:t>
      </w:r>
      <w:r w:rsidRPr="005F3645">
        <w:rPr>
          <w:rFonts w:eastAsia="Calibri"/>
          <w:b/>
          <w:iCs/>
          <w:highlight w:val="cya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225BD5A7" w14:textId="77777777" w:rsidR="001D3D47" w:rsidRDefault="001D3D47" w:rsidP="001D3D47">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5F3645">
        <w:rPr>
          <w:rFonts w:eastAsia="Calibri"/>
          <w:highlight w:val="cyan"/>
          <w:u w:val="single"/>
        </w:rPr>
        <w:t>nonparametric</w:t>
      </w:r>
      <w:r w:rsidRPr="00D724A3">
        <w:rPr>
          <w:rFonts w:eastAsia="Calibri"/>
          <w:u w:val="single"/>
        </w:rPr>
        <w:t xml:space="preserve"> sensitivity </w:t>
      </w:r>
      <w:r w:rsidRPr="005F3645">
        <w:rPr>
          <w:rFonts w:eastAsia="Calibri"/>
          <w:highlight w:val="cyan"/>
          <w:u w:val="single"/>
        </w:rPr>
        <w:t xml:space="preserve">analyses </w:t>
      </w:r>
      <w:r w:rsidRPr="005F3645">
        <w:rPr>
          <w:rFonts w:eastAsia="Calibri"/>
          <w:b/>
          <w:iCs/>
          <w:highlight w:val="cyan"/>
          <w:u w:val="single"/>
        </w:rPr>
        <w:t>avoid modeling assumptions</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hence </w:t>
      </w:r>
      <w:r w:rsidRPr="005F3645">
        <w:rPr>
          <w:rFonts w:eastAsia="Calibri"/>
          <w:b/>
          <w:iCs/>
          <w:highlight w:val="cyan"/>
          <w:u w:val="single"/>
        </w:rPr>
        <w:t>offer a robust method</w:t>
      </w:r>
      <w:r w:rsidRPr="005F3645">
        <w:rPr>
          <w:rFonts w:eastAsia="Calibri"/>
          <w:highlight w:val="cyan"/>
          <w:u w:val="single"/>
        </w:rPr>
        <w:t xml:space="preserve"> to </w:t>
      </w:r>
      <w:r w:rsidRPr="005F3645">
        <w:rPr>
          <w:rFonts w:eastAsia="Calibri"/>
          <w:b/>
          <w:iCs/>
          <w:highlight w:val="cya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5F3645">
        <w:rPr>
          <w:rFonts w:eastAsia="Calibri"/>
          <w:b/>
          <w:iCs/>
          <w:highlight w:val="cyan"/>
          <w:u w:val="single"/>
        </w:rPr>
        <w:t>conclusions</w:t>
      </w:r>
      <w:r w:rsidRPr="00D724A3">
        <w:rPr>
          <w:rFonts w:eastAsia="Calibri"/>
          <w:sz w:val="12"/>
        </w:rPr>
        <w:t>.</w:t>
      </w:r>
    </w:p>
    <w:bookmarkEnd w:id="6"/>
    <w:p w14:paraId="382022DD" w14:textId="77777777" w:rsidR="001D3D47" w:rsidRDefault="001D3D47" w:rsidP="001D3D47">
      <w:pPr>
        <w:pStyle w:val="Heading3"/>
      </w:pPr>
      <w:r>
        <w:t>Fed worker fascism</w:t>
      </w:r>
    </w:p>
    <w:p w14:paraId="43E63ECB" w14:textId="77777777" w:rsidR="001D3D47" w:rsidRDefault="001D3D47" w:rsidP="001D3D47">
      <w:pPr>
        <w:pStyle w:val="Heading3"/>
      </w:pPr>
      <w:r>
        <w:t>Unions Racist</w:t>
      </w:r>
    </w:p>
    <w:p w14:paraId="7303C8A9" w14:textId="77777777" w:rsidR="001D3D47" w:rsidRPr="005257DD" w:rsidRDefault="001D3D47" w:rsidP="001D3D47">
      <w:pPr>
        <w:pStyle w:val="Heading4"/>
      </w:pPr>
      <w:r>
        <w:t xml:space="preserve">Unions </w:t>
      </w:r>
      <w:r>
        <w:rPr>
          <w:u w:val="single"/>
        </w:rPr>
        <w:t>aren’t exclusionary</w:t>
      </w:r>
      <w:r>
        <w:t xml:space="preserve"> and liberatory movements have won </w:t>
      </w:r>
      <w:r>
        <w:rPr>
          <w:u w:val="single"/>
        </w:rPr>
        <w:t>massive gains</w:t>
      </w:r>
      <w:r>
        <w:t>.</w:t>
      </w:r>
    </w:p>
    <w:p w14:paraId="7335F034" w14:textId="77777777" w:rsidR="001D3D47" w:rsidRPr="002C71C6" w:rsidRDefault="001D3D47" w:rsidP="001D3D4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74D01FC" w14:textId="77777777" w:rsidR="001D3D47" w:rsidRPr="00145EB2" w:rsidRDefault="001D3D47" w:rsidP="001D3D47">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381A6F">
        <w:rPr>
          <w:rStyle w:val="Emphasis"/>
        </w:rPr>
        <w:t>overlooks</w:t>
      </w:r>
      <w:r w:rsidRPr="003101BB">
        <w:rPr>
          <w:rStyle w:val="StyleUnderline"/>
        </w:rPr>
        <w:t xml:space="preserve"> the fact that in </w:t>
      </w:r>
      <w:r w:rsidRPr="00F41B5C">
        <w:rPr>
          <w:rStyle w:val="StyleUnderline"/>
          <w:highlight w:val="cyan"/>
        </w:rPr>
        <w:t xml:space="preserve">order to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381A6F">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381A6F">
        <w:rPr>
          <w:rStyle w:val="Emphasis"/>
        </w:rPr>
        <w:t>withhold</w:t>
      </w:r>
      <w:r w:rsidRPr="003101BB">
        <w:rPr>
          <w:rStyle w:val="StyleUnderline"/>
        </w:rPr>
        <w:t xml:space="preserve"> expressing their partial interests or be </w:t>
      </w:r>
      <w:r w:rsidRPr="00381A6F">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381A6F">
        <w:rPr>
          <w:rStyle w:val="Emphasis"/>
        </w:rPr>
        <w:t>All</w:t>
      </w:r>
      <w:r w:rsidRPr="003101BB">
        <w:rPr>
          <w:rStyle w:val="StyleUnderline"/>
        </w:rPr>
        <w:t xml:space="preserve"> political decisions have </w:t>
      </w:r>
      <w:r w:rsidRPr="00381A6F">
        <w:rPr>
          <w:rStyle w:val="Emphasis"/>
        </w:rPr>
        <w:t>consequences</w:t>
      </w:r>
      <w:r w:rsidRPr="00145EB2">
        <w:rPr>
          <w:sz w:val="14"/>
        </w:rPr>
        <w:t xml:space="preserve">, </w:t>
      </w:r>
      <w:r w:rsidRPr="003101BB">
        <w:rPr>
          <w:rStyle w:val="StyleUnderline"/>
        </w:rPr>
        <w:t>whose positives</w:t>
      </w:r>
      <w:r w:rsidRPr="00145EB2">
        <w:rPr>
          <w:sz w:val="14"/>
        </w:rPr>
        <w:t xml:space="preserve">, </w:t>
      </w:r>
      <w:r w:rsidRPr="003101BB">
        <w:rPr>
          <w:rStyle w:val="StyleUnderline"/>
        </w:rPr>
        <w:t xml:space="preserve">and negatives are often </w:t>
      </w:r>
      <w:r w:rsidRPr="00381A6F">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381A6F">
        <w:rPr>
          <w:rStyle w:val="Emphasis"/>
        </w:rPr>
        <w:t>yardstick</w:t>
      </w:r>
      <w:r w:rsidRPr="006F0D5C">
        <w:rPr>
          <w:rStyle w:val="StyleUnderline"/>
        </w:rPr>
        <w:t xml:space="preserve"> of non-domination</w:t>
      </w:r>
      <w:r w:rsidRPr="00145EB2">
        <w:rPr>
          <w:sz w:val="14"/>
        </w:rPr>
        <w:t>.</w:t>
      </w:r>
    </w:p>
    <w:p w14:paraId="60520D91" w14:textId="77777777" w:rsidR="001D3D47" w:rsidRPr="00145EB2" w:rsidRDefault="001D3D47" w:rsidP="001D3D47">
      <w:pPr>
        <w:rPr>
          <w:sz w:val="14"/>
        </w:rPr>
      </w:pPr>
      <w:r w:rsidRPr="00694FB8">
        <w:rPr>
          <w:rStyle w:val="StyleUnderline"/>
        </w:rPr>
        <w:t xml:space="preserve">The critic might also point to the </w:t>
      </w:r>
      <w:r w:rsidRPr="00381A6F">
        <w:rPr>
          <w:rStyle w:val="Emphasis"/>
        </w:rPr>
        <w:t>exclusionary character</w:t>
      </w:r>
      <w:r w:rsidRPr="00694FB8">
        <w:rPr>
          <w:rStyle w:val="StyleUnderline"/>
        </w:rPr>
        <w:t xml:space="preserve"> of labor unions as an </w:t>
      </w:r>
      <w:r w:rsidRPr="00381A6F">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381A6F">
        <w:rPr>
          <w:rStyle w:val="Emphasis"/>
        </w:rPr>
        <w:t>political subject</w:t>
      </w:r>
      <w:r w:rsidRPr="00694FB8">
        <w:rPr>
          <w:rStyle w:val="StyleUnderline"/>
        </w:rPr>
        <w:t xml:space="preserve"> that does not encompass the working class as a </w:t>
      </w:r>
      <w:r w:rsidRPr="00381A6F">
        <w:rPr>
          <w:rStyle w:val="Emphasis"/>
        </w:rPr>
        <w:t>whole</w:t>
      </w:r>
      <w:r w:rsidRPr="00145EB2">
        <w:rPr>
          <w:sz w:val="14"/>
        </w:rPr>
        <w:t xml:space="preserve">. </w:t>
      </w:r>
      <w:r w:rsidRPr="00381A6F">
        <w:rPr>
          <w:rStyle w:val="Emphasis"/>
        </w:rPr>
        <w:t>Historically</w:t>
      </w:r>
      <w:r w:rsidRPr="00145EB2">
        <w:rPr>
          <w:sz w:val="14"/>
        </w:rPr>
        <w:t xml:space="preserve">, </w:t>
      </w:r>
      <w:r w:rsidRPr="00694FB8">
        <w:rPr>
          <w:rStyle w:val="StyleUnderline"/>
        </w:rPr>
        <w:t xml:space="preserve">the American labor movement has a track record of </w:t>
      </w:r>
      <w:r w:rsidRPr="00381A6F">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381A6F">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grass-roots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46DF589B" w14:textId="77777777" w:rsidR="001D3D47" w:rsidRPr="00145EB2" w:rsidRDefault="001D3D47" w:rsidP="001D3D47">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0156FF7D" w14:textId="77777777" w:rsidR="001D3D47" w:rsidRPr="00145EB2" w:rsidRDefault="001D3D47" w:rsidP="001D3D47">
      <w:pPr>
        <w:rPr>
          <w:sz w:val="14"/>
        </w:rPr>
      </w:pPr>
      <w:r w:rsidRPr="00145EB2">
        <w:rPr>
          <w:sz w:val="14"/>
        </w:rPr>
        <w:t xml:space="preserve">Beyond political and legal exclusion, </w:t>
      </w:r>
      <w:r w:rsidRPr="00A64EAC">
        <w:rPr>
          <w:rStyle w:val="StyleUnderline"/>
        </w:rPr>
        <w:t xml:space="preserve">there is also a </w:t>
      </w:r>
      <w:r w:rsidRPr="00381A6F">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381A6F">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381A6F">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381A6F">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381A6F">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p w14:paraId="01941556" w14:textId="77777777" w:rsidR="001D3D47" w:rsidRDefault="001D3D47" w:rsidP="001D3D47">
      <w:pPr>
        <w:pStyle w:val="Heading2"/>
      </w:pPr>
      <w:r>
        <w:t>Corporatism</w:t>
      </w:r>
    </w:p>
    <w:p w14:paraId="29033D31" w14:textId="77777777" w:rsidR="001D3D47" w:rsidRDefault="001D3D47" w:rsidP="001D3D47">
      <w:pPr>
        <w:pStyle w:val="Heading3"/>
      </w:pPr>
      <w:r>
        <w:t>2AC---AGI---!</w:t>
      </w:r>
    </w:p>
    <w:p w14:paraId="07937B83" w14:textId="77777777" w:rsidR="001D3D47" w:rsidRDefault="001D3D47" w:rsidP="001D3D47">
      <w:pPr>
        <w:pStyle w:val="Heading3"/>
      </w:pPr>
      <w:r>
        <w:t>2AC---Warming---!</w:t>
      </w:r>
    </w:p>
    <w:p w14:paraId="751E155E" w14:textId="77777777" w:rsidR="001D3D47" w:rsidRDefault="001D3D47" w:rsidP="001D3D47">
      <w:pPr>
        <w:pStyle w:val="Heading3"/>
      </w:pPr>
      <w:r>
        <w:t>2AC---Tech---!</w:t>
      </w:r>
    </w:p>
    <w:p w14:paraId="4EE1A308" w14:textId="77777777" w:rsidR="001D3D47" w:rsidRDefault="001D3D47" w:rsidP="001D3D47">
      <w:pPr>
        <w:pStyle w:val="Heading3"/>
        <w:rPr>
          <w:lang w:val="it-IT"/>
        </w:rPr>
      </w:pPr>
      <w:r w:rsidRPr="007F5471">
        <w:rPr>
          <w:lang w:val="it-IT"/>
        </w:rPr>
        <w:t>AI B</w:t>
      </w:r>
      <w:r>
        <w:rPr>
          <w:lang w:val="it-IT"/>
        </w:rPr>
        <w:t>ad</w:t>
      </w:r>
    </w:p>
    <w:p w14:paraId="4138392E" w14:textId="77777777" w:rsidR="001D3D47" w:rsidRDefault="001D3D47" w:rsidP="001D3D47">
      <w:pPr>
        <w:pStyle w:val="Heading3"/>
        <w:rPr>
          <w:lang w:val="it-IT"/>
        </w:rPr>
      </w:pPr>
      <w:r>
        <w:rPr>
          <w:lang w:val="it-IT"/>
        </w:rPr>
        <w:t>Unions conservative</w:t>
      </w:r>
    </w:p>
    <w:p w14:paraId="1EBE6E42" w14:textId="3E0F98AE" w:rsidR="001D3D47" w:rsidRPr="00DE0DF6" w:rsidRDefault="001D3D47" w:rsidP="001D3D47">
      <w:pPr>
        <w:pStyle w:val="Heading3"/>
        <w:rPr>
          <w:lang w:val="it-IT"/>
        </w:rPr>
      </w:pPr>
      <w:r>
        <w:rPr>
          <w:lang w:val="it-IT"/>
        </w:rPr>
        <w:t>Wont solve warminig</w:t>
      </w:r>
    </w:p>
    <w:p w14:paraId="0A9899BE" w14:textId="77777777" w:rsidR="001D3D47" w:rsidRDefault="001D3D47" w:rsidP="001D3D47">
      <w:pPr>
        <w:pStyle w:val="Heading2"/>
        <w:rPr>
          <w:lang w:val="it-IT"/>
        </w:rPr>
      </w:pPr>
      <w:r>
        <w:rPr>
          <w:lang w:val="it-IT"/>
        </w:rPr>
        <w:t>Solvency</w:t>
      </w:r>
    </w:p>
    <w:p w14:paraId="1AD23D7A" w14:textId="77777777" w:rsidR="001D3D47" w:rsidRPr="007F5471" w:rsidRDefault="001D3D47" w:rsidP="001D3D47">
      <w:pPr>
        <w:pStyle w:val="Heading2"/>
        <w:rPr>
          <w:lang w:val="it-IT"/>
        </w:rPr>
      </w:pPr>
      <w:r w:rsidRPr="007F5471">
        <w:rPr>
          <w:lang w:val="it-IT"/>
        </w:rPr>
        <w:t>T</w:t>
      </w:r>
    </w:p>
    <w:p w14:paraId="0E8D39C8" w14:textId="77777777" w:rsidR="001D3D47" w:rsidRDefault="001D3D47" w:rsidP="001D3D47">
      <w:pPr>
        <w:pStyle w:val="Heading4"/>
      </w:pPr>
      <w:r>
        <w:t>W/M---We strengthen the rights to collective bargaining—menas wages, fair practices etc that is all cross</w:t>
      </w:r>
    </w:p>
    <w:p w14:paraId="5AEE5392" w14:textId="77777777" w:rsidR="001D3D47" w:rsidRPr="00874C3A" w:rsidRDefault="001D3D47" w:rsidP="001D3D47">
      <w:r>
        <w:t>We meet PTIV</w:t>
      </w:r>
    </w:p>
    <w:p w14:paraId="0408DE6F" w14:textId="77777777" w:rsidR="001D3D47" w:rsidRPr="0007297C" w:rsidRDefault="001D3D47" w:rsidP="001D3D47">
      <w:pPr>
        <w:pStyle w:val="Heading4"/>
      </w:pPr>
      <w:r>
        <w:t xml:space="preserve"> --- Sectoral bargaining is one of three mechanisms to strengthen rights of bargainnig</w:t>
      </w:r>
    </w:p>
    <w:p w14:paraId="634A0C5B" w14:textId="77777777" w:rsidR="001D3D47" w:rsidRDefault="001D3D47" w:rsidP="001D3D47">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2AC8FC91" w14:textId="77777777" w:rsidR="001D3D47" w:rsidRPr="00D57828" w:rsidRDefault="001D3D47" w:rsidP="001D3D47">
      <w:pPr>
        <w:rPr>
          <w:sz w:val="10"/>
        </w:rPr>
      </w:pPr>
      <w:r w:rsidRPr="00D57828">
        <w:rPr>
          <w:sz w:val="10"/>
        </w:rPr>
        <w:t xml:space="preserve">In principle, the various </w:t>
      </w:r>
      <w:r w:rsidRPr="00CA1788">
        <w:rPr>
          <w:rStyle w:val="Emphasis"/>
          <w:highlight w:val="cyan"/>
        </w:rPr>
        <w:t>measures to</w:t>
      </w:r>
      <w:r w:rsidRPr="005831CC">
        <w:rPr>
          <w:rStyle w:val="Emphasis"/>
          <w:highlight w:val="cyan"/>
        </w:rPr>
        <w:t xml:space="preserve">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7B8E03AA" w14:textId="77777777" w:rsidR="001D3D47" w:rsidRPr="00D57828" w:rsidRDefault="001D3D47" w:rsidP="001D3D47">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122F8B6B" w14:textId="77777777" w:rsidR="001D3D47" w:rsidRPr="00D57828" w:rsidRDefault="001D3D47" w:rsidP="001D3D47">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450448AF" w14:textId="77777777" w:rsidR="001D3D47" w:rsidRPr="00D57828" w:rsidRDefault="001D3D47" w:rsidP="001D3D47">
      <w:pPr>
        <w:rPr>
          <w:sz w:val="10"/>
        </w:rPr>
      </w:pPr>
      <w:r w:rsidRPr="00D57828">
        <w:rPr>
          <w:sz w:val="10"/>
        </w:rPr>
        <w:t xml:space="preserve">• </w:t>
      </w:r>
      <w:r w:rsidRPr="00CA1788">
        <w:rPr>
          <w:rStyle w:val="Emphasis"/>
          <w:highlight w:val="cyan"/>
        </w:rPr>
        <w:t>establish</w:t>
      </w:r>
      <w:r w:rsidRPr="00381A6F">
        <w:rPr>
          <w:rStyle w:val="Emphasis"/>
        </w:rPr>
        <w:t xml:space="preserve"> and strengthen (</w:t>
      </w:r>
      <w:r w:rsidRPr="005831CC">
        <w:rPr>
          <w:rStyle w:val="Emphasis"/>
          <w:highlight w:val="cyan"/>
        </w:rPr>
        <w:t>sectoral</w:t>
      </w:r>
      <w:r w:rsidRPr="00381A6F">
        <w:rPr>
          <w:rStyle w:val="Emphasis"/>
        </w:rPr>
        <w:t xml:space="preserve">) collective </w:t>
      </w:r>
      <w:r w:rsidRPr="005831CC">
        <w:rPr>
          <w:rStyle w:val="Emphasis"/>
          <w:highlight w:val="cyan"/>
        </w:rPr>
        <w:t>bargaining</w:t>
      </w:r>
      <w:r w:rsidRPr="00381A6F">
        <w:rPr>
          <w:rStyle w:val="Emphasis"/>
        </w:rPr>
        <w:t xml:space="preserve"> via political/institutional support</w:t>
      </w:r>
      <w:r w:rsidRPr="00D57828">
        <w:rPr>
          <w:sz w:val="10"/>
        </w:rPr>
        <w:t xml:space="preserve">. </w:t>
      </w:r>
    </w:p>
    <w:p w14:paraId="50653FFC" w14:textId="77777777" w:rsidR="001D3D47" w:rsidRPr="00CA1788" w:rsidRDefault="001D3D47" w:rsidP="001D3D47">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57547B4A" w14:textId="77777777" w:rsidR="001D3D47" w:rsidRPr="00DB682E" w:rsidRDefault="001D3D47" w:rsidP="001D3D47">
      <w:pPr>
        <w:pStyle w:val="Analytic"/>
        <w:numPr>
          <w:ilvl w:val="0"/>
          <w:numId w:val="20"/>
        </w:numPr>
        <w:tabs>
          <w:tab w:val="num" w:pos="360"/>
        </w:tabs>
        <w:ind w:left="0" w:firstLine="0"/>
      </w:pPr>
      <w:r w:rsidRPr="00D90AF0">
        <w:rPr>
          <w:u w:val="single"/>
        </w:rPr>
        <w:t>Precision</w:t>
      </w:r>
      <w:r w:rsidRPr="00A63696">
        <w:t xml:space="preserve"> –</w:t>
      </w:r>
      <w:r>
        <w:t xml:space="preserve">Lit </w:t>
      </w:r>
      <w:r w:rsidRPr="00A63696">
        <w:t xml:space="preserve">determines </w:t>
      </w:r>
      <w:r>
        <w:t>inclusion</w:t>
      </w:r>
      <w:r w:rsidRPr="00A63696">
        <w:t xml:space="preserve"> is </w:t>
      </w:r>
      <w:r w:rsidRPr="00A63696">
        <w:rPr>
          <w:u w:val="single"/>
        </w:rPr>
        <w:t>best</w:t>
      </w:r>
      <w:r w:rsidRPr="00A63696">
        <w:t xml:space="preserve"> for the </w:t>
      </w:r>
      <w:r w:rsidRPr="00A63696">
        <w:rPr>
          <w:u w:val="single"/>
        </w:rPr>
        <w:t>topic</w:t>
      </w:r>
      <w:r>
        <w:t xml:space="preserve"> </w:t>
      </w:r>
    </w:p>
    <w:p w14:paraId="5F0AB06E" w14:textId="77777777" w:rsidR="001D3D47" w:rsidRPr="00A63696" w:rsidRDefault="001D3D47" w:rsidP="001D3D47">
      <w:pPr>
        <w:pStyle w:val="Analytic"/>
        <w:numPr>
          <w:ilvl w:val="0"/>
          <w:numId w:val="20"/>
        </w:numPr>
        <w:tabs>
          <w:tab w:val="num" w:pos="360"/>
        </w:tabs>
        <w:ind w:left="0" w:firstLine="0"/>
      </w:pPr>
      <w:r w:rsidRPr="00D90AF0">
        <w:rPr>
          <w:u w:val="single"/>
        </w:rPr>
        <w:t>Ground</w:t>
      </w:r>
      <w:r w:rsidRPr="00A63696">
        <w:t xml:space="preserve"> – </w:t>
      </w:r>
      <w:r>
        <w:t>Econ, elections, politics, and states</w:t>
      </w:r>
      <w:r w:rsidRPr="00A63696">
        <w:t xml:space="preserve"> will </w:t>
      </w:r>
      <w:r w:rsidRPr="00A63696">
        <w:rPr>
          <w:u w:val="single"/>
        </w:rPr>
        <w:t>always</w:t>
      </w:r>
      <w:r w:rsidRPr="00A63696">
        <w:t xml:space="preserve"> ensure consistent neg win conditions.</w:t>
      </w:r>
    </w:p>
    <w:p w14:paraId="381F510A" w14:textId="77777777" w:rsidR="001D3D47" w:rsidRDefault="001D3D47" w:rsidP="001D3D47">
      <w:pPr>
        <w:pStyle w:val="Analytic"/>
        <w:numPr>
          <w:ilvl w:val="0"/>
          <w:numId w:val="20"/>
        </w:numPr>
        <w:tabs>
          <w:tab w:val="num" w:pos="360"/>
        </w:tabs>
        <w:ind w:left="0" w:firstLine="0"/>
      </w:pPr>
      <w:r w:rsidRPr="00A63696">
        <w:t xml:space="preserve"> </w:t>
      </w:r>
      <w:r w:rsidRPr="00A63696">
        <w:rPr>
          <w:u w:val="single"/>
        </w:rPr>
        <w:t>Limits</w:t>
      </w:r>
      <w:r w:rsidRPr="00A63696">
        <w:t xml:space="preserve"> – we add </w:t>
      </w:r>
      <w:r w:rsidRPr="00A63696">
        <w:rPr>
          <w:u w:val="single"/>
        </w:rPr>
        <w:t>two core</w:t>
      </w:r>
      <w:r w:rsidRPr="00A63696">
        <w:t xml:space="preserve"> advantages to the </w:t>
      </w:r>
      <w:r w:rsidRPr="00A63696">
        <w:rPr>
          <w:u w:val="single"/>
        </w:rPr>
        <w:t>topic</w:t>
      </w:r>
      <w:r w:rsidRPr="00A63696">
        <w:t xml:space="preserve"> – only the neg gets access to </w:t>
      </w:r>
      <w:r w:rsidRPr="00A63696">
        <w:rPr>
          <w:u w:val="single"/>
        </w:rPr>
        <w:t>additional</w:t>
      </w:r>
      <w:r w:rsidRPr="00A63696">
        <w:t xml:space="preserve"> PICs and DAs. </w:t>
      </w:r>
    </w:p>
    <w:p w14:paraId="2474C7BF" w14:textId="77777777" w:rsidR="001D3D47" w:rsidRPr="00D90AF0" w:rsidRDefault="001D3D47" w:rsidP="001D3D47">
      <w:pPr>
        <w:pStyle w:val="Analytic"/>
        <w:numPr>
          <w:ilvl w:val="0"/>
          <w:numId w:val="20"/>
        </w:numPr>
        <w:tabs>
          <w:tab w:val="num" w:pos="360"/>
        </w:tabs>
        <w:ind w:left="0" w:firstLine="0"/>
        <w:rPr>
          <w:u w:val="single"/>
        </w:rPr>
      </w:pPr>
      <w:r>
        <w:t xml:space="preserve"> </w:t>
      </w:r>
      <w:r>
        <w:rPr>
          <w:u w:val="single"/>
        </w:rPr>
        <w:t>Workers</w:t>
      </w:r>
      <w:r>
        <w:t xml:space="preserve"> – “For workers” intentionally severs from constrained lit on employees to focus debates on </w:t>
      </w:r>
      <w:r>
        <w:rPr>
          <w:u w:val="single"/>
        </w:rPr>
        <w:t xml:space="preserve">new protections </w:t>
      </w:r>
    </w:p>
    <w:p w14:paraId="2F1FBF6F" w14:textId="77777777" w:rsidR="001D3D47" w:rsidRDefault="001D3D47" w:rsidP="001D3D47">
      <w:pPr>
        <w:pStyle w:val="Analytic"/>
        <w:numPr>
          <w:ilvl w:val="0"/>
          <w:numId w:val="20"/>
        </w:numPr>
        <w:tabs>
          <w:tab w:val="num" w:pos="360"/>
        </w:tabs>
        <w:ind w:left="0" w:firstLine="0"/>
      </w:pPr>
      <w:r w:rsidRPr="00A63696">
        <w:rPr>
          <w:u w:val="single"/>
        </w:rPr>
        <w:t>Reasonability</w:t>
      </w:r>
      <w:r w:rsidRPr="00A63696">
        <w:t xml:space="preserve"> – their interp leads to </w:t>
      </w:r>
      <w:r w:rsidRPr="00A63696">
        <w:rPr>
          <w:u w:val="single"/>
        </w:rPr>
        <w:t>arbitrary</w:t>
      </w:r>
      <w:r w:rsidRPr="00A63696">
        <w:t xml:space="preserve"> substance crowd out.</w:t>
      </w:r>
    </w:p>
    <w:p w14:paraId="6FFFBF04" w14:textId="77777777" w:rsidR="001D3D47" w:rsidRPr="00874C3A" w:rsidRDefault="001D3D47" w:rsidP="001D3D47"/>
    <w:p w14:paraId="414FF769" w14:textId="77777777" w:rsidR="001D3D47" w:rsidRPr="000C5F06" w:rsidRDefault="001D3D47" w:rsidP="001D3D47"/>
    <w:p w14:paraId="33D353D5" w14:textId="77777777" w:rsidR="001D3D47" w:rsidRPr="00364055" w:rsidRDefault="001D3D47" w:rsidP="001D3D47"/>
    <w:p w14:paraId="4D43E04E" w14:textId="77777777" w:rsidR="001D3D47" w:rsidRPr="00C91F10" w:rsidRDefault="001D3D47" w:rsidP="001D3D47"/>
    <w:p w14:paraId="4000E694" w14:textId="77777777" w:rsidR="001D3D47" w:rsidRDefault="001D3D47" w:rsidP="001D3D47"/>
    <w:p w14:paraId="3AB21705" w14:textId="77777777" w:rsidR="001D3D47" w:rsidRDefault="001D3D47" w:rsidP="001D3D47">
      <w:pPr>
        <w:pStyle w:val="Heading2"/>
        <w:rPr>
          <w:lang w:val="it-IT"/>
        </w:rPr>
      </w:pPr>
      <w:r w:rsidRPr="007F5471">
        <w:rPr>
          <w:lang w:val="it-IT"/>
        </w:rPr>
        <w:t>K</w:t>
      </w:r>
    </w:p>
    <w:p w14:paraId="5D2A001E" w14:textId="77777777" w:rsidR="001D3D47" w:rsidRDefault="001D3D47" w:rsidP="001D3D47">
      <w:pPr>
        <w:pStyle w:val="Heading3"/>
      </w:pPr>
      <w:r>
        <w:t>2AC---Cap K [Long]</w:t>
      </w:r>
    </w:p>
    <w:p w14:paraId="66634448" w14:textId="77777777" w:rsidR="001D3D47" w:rsidRPr="00AB5576" w:rsidRDefault="001D3D47" w:rsidP="001D3D47">
      <w:pPr>
        <w:pStyle w:val="Heading4"/>
        <w:rPr>
          <w:b w:val="0"/>
          <w:bCs/>
        </w:rPr>
      </w:pPr>
      <w:bookmarkStart w:id="7" w:name="_Hlk63586700"/>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093F706D" w14:textId="77777777" w:rsidR="001D3D47" w:rsidRDefault="001D3D47" w:rsidP="001D3D4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1C8B926" w14:textId="77777777" w:rsidR="001D3D47" w:rsidRPr="00AB5576" w:rsidRDefault="001D3D47" w:rsidP="001D3D4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6C73BF71" w14:textId="77777777" w:rsidR="001D3D47" w:rsidRPr="00AB5576" w:rsidRDefault="001D3D47" w:rsidP="001D3D4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F844DAF" w14:textId="77777777" w:rsidR="001D3D47" w:rsidRPr="00AB5576" w:rsidRDefault="001D3D47" w:rsidP="001D3D4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1A50154" w14:textId="77777777" w:rsidR="001D3D47" w:rsidRPr="00AB5576" w:rsidRDefault="001D3D47" w:rsidP="001D3D4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230A352" w14:textId="77777777" w:rsidR="001D3D47" w:rsidRPr="00AB5576" w:rsidRDefault="001D3D47" w:rsidP="001D3D4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EF65649" w14:textId="77777777" w:rsidR="001D3D47" w:rsidRPr="00777552" w:rsidRDefault="001D3D47" w:rsidP="001D3D4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7"/>
    <w:p w14:paraId="5C3AB975" w14:textId="77777777" w:rsidR="001D3D47" w:rsidRDefault="001D3D47" w:rsidP="001D3D47">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53E9922C" w14:textId="77777777" w:rsidR="001D3D47" w:rsidRPr="00D04E61" w:rsidRDefault="001D3D47" w:rsidP="001D3D47">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42998590" w14:textId="77777777" w:rsidR="001D3D47" w:rsidRPr="00A30D27" w:rsidRDefault="001D3D47" w:rsidP="001D3D47">
      <w:pPr>
        <w:rPr>
          <w:sz w:val="16"/>
          <w:szCs w:val="16"/>
        </w:rPr>
      </w:pPr>
      <w:r w:rsidRPr="00A30D27">
        <w:rPr>
          <w:sz w:val="16"/>
          <w:szCs w:val="16"/>
        </w:rPr>
        <w:t xml:space="preserve">These observations generate a particular problem for labour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381A6F">
        <w:rPr>
          <w:rStyle w:val="Emphasis"/>
        </w:rPr>
        <w:t>inevitably</w:t>
      </w:r>
      <w:r w:rsidRPr="00A30D27">
        <w:rPr>
          <w:rStyle w:val="StyleUnderline"/>
        </w:rPr>
        <w:t xml:space="preserve"> have </w:t>
      </w:r>
      <w:r w:rsidRPr="00381A6F">
        <w:rPr>
          <w:rStyle w:val="Emphasis"/>
        </w:rPr>
        <w:t>legal consequences</w:t>
      </w:r>
      <w:r w:rsidRPr="00A30D27">
        <w:rPr>
          <w:rStyle w:val="StyleUnderline"/>
        </w:rPr>
        <w:t xml:space="preserve"> (and we have </w:t>
      </w:r>
      <w:r w:rsidRPr="00381A6F">
        <w:rPr>
          <w:rStyle w:val="Emphasis"/>
        </w:rPr>
        <w:t>no choice</w:t>
      </w:r>
      <w:r w:rsidRPr="00A30D27">
        <w:rPr>
          <w:rStyle w:val="StyleUnderline"/>
        </w:rPr>
        <w:t xml:space="preserve"> but to engage with law on </w:t>
      </w:r>
      <w:r w:rsidRPr="00381A6F">
        <w:rPr>
          <w:rStyle w:val="Emphasis"/>
        </w:rPr>
        <w:t>its terms</w:t>
      </w:r>
      <w:r w:rsidRPr="00A30D27">
        <w:rPr>
          <w:rStyle w:val="StyleUnderline"/>
        </w:rPr>
        <w:t xml:space="preserve"> if we are to </w:t>
      </w:r>
      <w:r w:rsidRPr="00381A6F">
        <w:rPr>
          <w:rStyle w:val="Emphasis"/>
        </w:rPr>
        <w:t>effectively defend</w:t>
      </w:r>
      <w:r w:rsidRPr="00A30D27">
        <w:rPr>
          <w:rStyle w:val="StyleUnderline"/>
        </w:rPr>
        <w:t xml:space="preserve"> our and workers’</w:t>
      </w:r>
      <w:r w:rsidRPr="00A30D27">
        <w:rPr>
          <w:sz w:val="16"/>
          <w:szCs w:val="16"/>
        </w:rPr>
        <w:t xml:space="preserve"> short-term or </w:t>
      </w:r>
      <w:r w:rsidRPr="00381A6F">
        <w:rPr>
          <w:rStyle w:val="Emphasis"/>
        </w:rPr>
        <w:t>immediate interests</w:t>
      </w:r>
      <w:r w:rsidRPr="00A30D27">
        <w:rPr>
          <w:sz w:val="16"/>
          <w:szCs w:val="16"/>
        </w:rPr>
        <w:t xml:space="preserve">; Knox, 2012, p. 223), </w:t>
      </w:r>
      <w:r w:rsidRPr="00A30D27">
        <w:rPr>
          <w:rStyle w:val="StyleUnderline"/>
        </w:rPr>
        <w:t xml:space="preserve">but </w:t>
      </w:r>
      <w:r w:rsidRPr="00381A6F">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381A6F">
        <w:rPr>
          <w:rStyle w:val="Emphasis"/>
        </w:rPr>
        <w:t>important</w:t>
      </w:r>
      <w:r w:rsidRPr="00A30D27">
        <w:rPr>
          <w:rStyle w:val="StyleUnderline"/>
        </w:rPr>
        <w:t xml:space="preserve"> as a mechanism for </w:t>
      </w:r>
      <w:r w:rsidRPr="00381A6F">
        <w:rPr>
          <w:rStyle w:val="Emphasis"/>
        </w:rPr>
        <w:t>advancing</w:t>
      </w:r>
      <w:r w:rsidRPr="00A30D27">
        <w:rPr>
          <w:rStyle w:val="StyleUnderline"/>
        </w:rPr>
        <w:t xml:space="preserve">, and </w:t>
      </w:r>
      <w:r w:rsidRPr="00381A6F">
        <w:rPr>
          <w:rStyle w:val="Emphasis"/>
        </w:rPr>
        <w:t>boosting</w:t>
      </w:r>
      <w:r w:rsidRPr="00A30D27">
        <w:rPr>
          <w:rStyle w:val="StyleUnderline"/>
        </w:rPr>
        <w:t xml:space="preserve"> the </w:t>
      </w:r>
      <w:r w:rsidRPr="00381A6F">
        <w:rPr>
          <w:rStyle w:val="Emphasis"/>
        </w:rPr>
        <w:t>legitimacy</w:t>
      </w:r>
      <w:r w:rsidRPr="00A30D27">
        <w:rPr>
          <w:rStyle w:val="StyleUnderline"/>
        </w:rPr>
        <w:t xml:space="preserve"> of our </w:t>
      </w:r>
      <w:r w:rsidRPr="00381A6F">
        <w:rPr>
          <w:rStyle w:val="Emphasis"/>
        </w:rPr>
        <w:t>normative projects</w:t>
      </w:r>
      <w:r w:rsidRPr="00A30D27">
        <w:rPr>
          <w:rStyle w:val="StyleUnderline"/>
        </w:rPr>
        <w:t xml:space="preserve">: capacities of </w:t>
      </w:r>
      <w:r w:rsidRPr="00381A6F">
        <w:rPr>
          <w:rStyle w:val="Emphasis"/>
        </w:rPr>
        <w:t>scale</w:t>
      </w:r>
      <w:r w:rsidRPr="00A30D27">
        <w:rPr>
          <w:rStyle w:val="StyleUnderline"/>
        </w:rPr>
        <w:t xml:space="preserve">, </w:t>
      </w:r>
      <w:r w:rsidRPr="00381A6F">
        <w:rPr>
          <w:rStyle w:val="Emphasis"/>
        </w:rPr>
        <w:t>enforcement</w:t>
      </w:r>
      <w:r w:rsidRPr="00A30D27">
        <w:rPr>
          <w:rStyle w:val="StyleUnderline"/>
        </w:rPr>
        <w:t xml:space="preserve"> and </w:t>
      </w:r>
      <w:r w:rsidRPr="00381A6F">
        <w:rPr>
          <w:rStyle w:val="Emphasis"/>
        </w:rPr>
        <w:t>legitimacy</w:t>
      </w:r>
      <w:r w:rsidRPr="00A30D27">
        <w:rPr>
          <w:sz w:val="16"/>
          <w:szCs w:val="16"/>
        </w:rPr>
        <w:t xml:space="preserve"> etc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381A6F">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381A6F">
        <w:rPr>
          <w:rStyle w:val="Emphasis"/>
        </w:rPr>
        <w:t>distorted</w:t>
      </w:r>
      <w:r w:rsidRPr="00A30D27">
        <w:rPr>
          <w:rStyle w:val="StyleUnderline"/>
        </w:rPr>
        <w:t xml:space="preserve"> and </w:t>
      </w:r>
      <w:r w:rsidRPr="00381A6F">
        <w:rPr>
          <w:rStyle w:val="Emphasis"/>
        </w:rPr>
        <w:t>reframed</w:t>
      </w:r>
      <w:r w:rsidRPr="00A30D27">
        <w:rPr>
          <w:rStyle w:val="StyleUnderline"/>
        </w:rPr>
        <w:t xml:space="preserve"> in ways that are </w:t>
      </w:r>
      <w:r w:rsidRPr="00381A6F">
        <w:rPr>
          <w:rStyle w:val="Emphasis"/>
        </w:rPr>
        <w:t>consistent</w:t>
      </w:r>
      <w:r w:rsidRPr="00A30D27">
        <w:rPr>
          <w:rStyle w:val="StyleUnderline"/>
        </w:rPr>
        <w:t xml:space="preserve"> with </w:t>
      </w:r>
      <w:r w:rsidRPr="00381A6F">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r w:rsidRPr="00381A6F">
        <w:rPr>
          <w:rStyle w:val="Emphasis"/>
        </w:rPr>
        <w:t>legitimising</w:t>
      </w:r>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16A5CE84" w14:textId="77777777" w:rsidR="001D3D47" w:rsidRPr="00A30D27" w:rsidRDefault="001D3D47" w:rsidP="001D3D47">
      <w:pPr>
        <w:rPr>
          <w:sz w:val="16"/>
          <w:szCs w:val="16"/>
        </w:rPr>
      </w:pPr>
      <w:r w:rsidRPr="00A30D27">
        <w:rPr>
          <w:rStyle w:val="StyleUnderline"/>
        </w:rPr>
        <w:t xml:space="preserve">In light of these observations, labour lawyers need to take a </w:t>
      </w:r>
      <w:r w:rsidRPr="00381A6F">
        <w:rPr>
          <w:rStyle w:val="Emphasis"/>
        </w:rPr>
        <w:t>cautious</w:t>
      </w:r>
      <w:r w:rsidRPr="00A30D27">
        <w:rPr>
          <w:rStyle w:val="StyleUnderline"/>
        </w:rPr>
        <w:t xml:space="preserve"> and </w:t>
      </w:r>
      <w:r w:rsidRPr="00381A6F">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381A6F">
        <w:rPr>
          <w:rStyle w:val="Emphasis"/>
        </w:rPr>
        <w:t>changing</w:t>
      </w:r>
      <w:r w:rsidRPr="00A30D27">
        <w:rPr>
          <w:rStyle w:val="StyleUnderline"/>
        </w:rPr>
        <w:t xml:space="preserve"> or </w:t>
      </w:r>
      <w:r w:rsidRPr="00381A6F">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381A6F">
        <w:rPr>
          <w:rStyle w:val="Emphasis"/>
        </w:rPr>
        <w:t>inherently risky</w:t>
      </w:r>
      <w:r w:rsidRPr="00A30D27">
        <w:rPr>
          <w:rStyle w:val="StyleUnderline"/>
        </w:rPr>
        <w:t xml:space="preserve">. It is likely that in doing so, we will simply be </w:t>
      </w:r>
      <w:r w:rsidRPr="00381A6F">
        <w:rPr>
          <w:rStyle w:val="Emphasis"/>
        </w:rPr>
        <w:t>reproducing</w:t>
      </w:r>
      <w:r w:rsidRPr="00A30D27">
        <w:rPr>
          <w:rStyle w:val="StyleUnderline"/>
        </w:rPr>
        <w:t xml:space="preserve"> and </w:t>
      </w:r>
      <w:r w:rsidRPr="00381A6F">
        <w:rPr>
          <w:rStyle w:val="Emphasis"/>
        </w:rPr>
        <w:t>legitimising</w:t>
      </w:r>
      <w:r w:rsidRPr="00A30D27">
        <w:rPr>
          <w:rStyle w:val="StyleUnderline"/>
        </w:rPr>
        <w:t xml:space="preserve">, the very structures that in the </w:t>
      </w:r>
      <w:r w:rsidRPr="00381A6F">
        <w:rPr>
          <w:rStyle w:val="Emphasis"/>
        </w:rPr>
        <w:t>long term</w:t>
      </w:r>
      <w:r w:rsidRPr="00A30D27">
        <w:rPr>
          <w:rStyle w:val="StyleUnderline"/>
        </w:rPr>
        <w:t xml:space="preserve">, will be </w:t>
      </w:r>
      <w:r w:rsidRPr="00381A6F">
        <w:rPr>
          <w:rStyle w:val="Emphasis"/>
        </w:rPr>
        <w:t>necessary</w:t>
      </w:r>
      <w:r w:rsidRPr="00A30D27">
        <w:rPr>
          <w:rStyle w:val="StyleUnderline"/>
        </w:rPr>
        <w:t xml:space="preserve"> to </w:t>
      </w:r>
      <w:r w:rsidRPr="00381A6F">
        <w:rPr>
          <w:rStyle w:val="Emphasis"/>
        </w:rPr>
        <w:t>change</w:t>
      </w:r>
      <w:r w:rsidRPr="00A30D27">
        <w:rPr>
          <w:rStyle w:val="StyleUnderline"/>
        </w:rPr>
        <w:t xml:space="preserve"> or </w:t>
      </w:r>
      <w:r w:rsidRPr="00381A6F">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381A6F">
        <w:rPr>
          <w:rStyle w:val="Emphasis"/>
        </w:rPr>
        <w:t>ly aware</w:t>
      </w:r>
      <w:r w:rsidRPr="00A30D27">
        <w:rPr>
          <w:rStyle w:val="StyleUnderline"/>
        </w:rPr>
        <w:t xml:space="preserve"> of these risks, and that we must </w:t>
      </w:r>
      <w:r w:rsidRPr="00381A6F">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381A6F">
        <w:rPr>
          <w:rStyle w:val="Emphasis"/>
        </w:rPr>
        <w:t>disrupts</w:t>
      </w:r>
      <w:r w:rsidRPr="00A30D27">
        <w:rPr>
          <w:rStyle w:val="StyleUnderline"/>
        </w:rPr>
        <w:t xml:space="preserve">, </w:t>
      </w:r>
      <w:r w:rsidRPr="00381A6F">
        <w:rPr>
          <w:rStyle w:val="Emphasis"/>
        </w:rPr>
        <w:t>unsettles</w:t>
      </w:r>
      <w:r w:rsidRPr="00A30D27">
        <w:rPr>
          <w:rStyle w:val="StyleUnderline"/>
        </w:rPr>
        <w:t xml:space="preserve">, and </w:t>
      </w:r>
      <w:r w:rsidRPr="00381A6F">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71F05253" w14:textId="77777777" w:rsidR="001D3D47" w:rsidRPr="00A30D27" w:rsidRDefault="001D3D47" w:rsidP="001D3D47">
      <w:pPr>
        <w:rPr>
          <w:sz w:val="16"/>
          <w:szCs w:val="16"/>
        </w:rPr>
      </w:pPr>
      <w:r w:rsidRPr="00A30D27">
        <w:rPr>
          <w:sz w:val="16"/>
          <w:szCs w:val="16"/>
        </w:rPr>
        <w:t xml:space="preserve">These observations suggest </w:t>
      </w:r>
      <w:r w:rsidRPr="00A30D27">
        <w:rPr>
          <w:rStyle w:val="StyleUnderline"/>
        </w:rPr>
        <w:t xml:space="preserve">a </w:t>
      </w:r>
      <w:r w:rsidRPr="00381A6F">
        <w:rPr>
          <w:rStyle w:val="Emphasis"/>
        </w:rPr>
        <w:t>twofold strategy</w:t>
      </w:r>
      <w:r w:rsidRPr="00A30D27">
        <w:rPr>
          <w:rStyle w:val="StyleUnderline"/>
        </w:rPr>
        <w:t xml:space="preserve"> will be </w:t>
      </w:r>
      <w:r w:rsidRPr="00381A6F">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381A6F">
        <w:rPr>
          <w:rStyle w:val="Emphasis"/>
        </w:rPr>
        <w:t>task</w:t>
      </w:r>
      <w:r w:rsidRPr="00D46F4B">
        <w:rPr>
          <w:rStyle w:val="StyleUnderline"/>
        </w:rPr>
        <w:t xml:space="preserve"> for the </w:t>
      </w:r>
      <w:r w:rsidRPr="00381A6F">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381A6F">
        <w:rPr>
          <w:rStyle w:val="Emphasis"/>
        </w:rPr>
        <w:t>reflexive</w:t>
      </w:r>
      <w:r w:rsidRPr="00D46F4B">
        <w:rPr>
          <w:rStyle w:val="StyleUnderline"/>
        </w:rPr>
        <w:t xml:space="preserve">, </w:t>
      </w:r>
      <w:r w:rsidRPr="00381A6F">
        <w:rPr>
          <w:rStyle w:val="Emphasis"/>
        </w:rPr>
        <w:t>situated</w:t>
      </w:r>
      <w:r w:rsidRPr="00D46F4B">
        <w:rPr>
          <w:rStyle w:val="StyleUnderline"/>
        </w:rPr>
        <w:t xml:space="preserve">, </w:t>
      </w:r>
      <w:r w:rsidRPr="00381A6F">
        <w:rPr>
          <w:rStyle w:val="Emphasis"/>
        </w:rPr>
        <w:t>normative critique</w:t>
      </w:r>
      <w:r w:rsidRPr="00A30D27">
        <w:rPr>
          <w:sz w:val="16"/>
          <w:szCs w:val="16"/>
        </w:rPr>
        <w:t>.</w:t>
      </w:r>
    </w:p>
    <w:p w14:paraId="2B933915" w14:textId="77777777" w:rsidR="001D3D47" w:rsidRPr="00A30D27" w:rsidRDefault="001D3D47" w:rsidP="001D3D47">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381A6F">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381A6F">
        <w:rPr>
          <w:rStyle w:val="Emphasis"/>
        </w:rPr>
        <w:t>both</w:t>
      </w:r>
      <w:r w:rsidRPr="00D46F4B">
        <w:rPr>
          <w:rStyle w:val="StyleUnderline"/>
        </w:rPr>
        <w:t xml:space="preserve"> the </w:t>
      </w:r>
      <w:r w:rsidRPr="00381A6F">
        <w:rPr>
          <w:rStyle w:val="Emphasis"/>
        </w:rPr>
        <w:t>underlying structural logics</w:t>
      </w:r>
      <w:r w:rsidRPr="00D46F4B">
        <w:rPr>
          <w:rStyle w:val="StyleUnderline"/>
        </w:rPr>
        <w:t xml:space="preserve"> shaping social development and the </w:t>
      </w:r>
      <w:r w:rsidRPr="00381A6F">
        <w:rPr>
          <w:rStyle w:val="Emphasis"/>
        </w:rPr>
        <w:t>complexity</w:t>
      </w:r>
      <w:r w:rsidRPr="00D46F4B">
        <w:rPr>
          <w:rStyle w:val="StyleUnderline"/>
        </w:rPr>
        <w:t xml:space="preserve"> and </w:t>
      </w:r>
      <w:r w:rsidRPr="00381A6F">
        <w:rPr>
          <w:rStyle w:val="Emphasis"/>
        </w:rPr>
        <w:t>contingency</w:t>
      </w:r>
      <w:r w:rsidRPr="00D46F4B">
        <w:rPr>
          <w:rStyle w:val="StyleUnderline"/>
        </w:rPr>
        <w:t xml:space="preserve"> of the ways in which those logics </w:t>
      </w:r>
      <w:r w:rsidRPr="00381A6F">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r w:rsidRPr="00F64F30">
        <w:rPr>
          <w:rStyle w:val="Emphasis"/>
          <w:highlight w:val="cyan"/>
        </w:rPr>
        <w:t>particular way</w:t>
      </w:r>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381A6F">
        <w:rPr>
          <w:rStyle w:val="Emphasis"/>
        </w:rPr>
        <w:t>particular way</w:t>
      </w:r>
      <w:r w:rsidRPr="00D46F4B">
        <w:rPr>
          <w:rStyle w:val="StyleUnderline"/>
        </w:rPr>
        <w:t xml:space="preserve"> in which those logics were </w:t>
      </w:r>
      <w:r w:rsidRPr="00381A6F">
        <w:rPr>
          <w:rStyle w:val="Emphasis"/>
        </w:rPr>
        <w:t>subjectively interpreted</w:t>
      </w:r>
      <w:r w:rsidRPr="00D46F4B">
        <w:rPr>
          <w:rStyle w:val="StyleUnderline"/>
        </w:rPr>
        <w:t xml:space="preserve"> by social actors, and the way in which they responded to those logics in </w:t>
      </w:r>
      <w:r w:rsidRPr="00381A6F">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381A6F">
        <w:rPr>
          <w:rStyle w:val="Emphasis"/>
        </w:rPr>
        <w:t>contingency</w:t>
      </w:r>
      <w:r w:rsidRPr="00D46F4B">
        <w:rPr>
          <w:rStyle w:val="StyleUnderline"/>
        </w:rPr>
        <w:t xml:space="preserve"> of the </w:t>
      </w:r>
      <w:r w:rsidRPr="00381A6F">
        <w:rPr>
          <w:rStyle w:val="Emphasis"/>
        </w:rPr>
        <w:t>present</w:t>
      </w:r>
      <w:r w:rsidRPr="00D46F4B">
        <w:rPr>
          <w:rStyle w:val="StyleUnderline"/>
        </w:rPr>
        <w:t xml:space="preserve">, and thus, the </w:t>
      </w:r>
      <w:r w:rsidRPr="00381A6F">
        <w:rPr>
          <w:rStyle w:val="Emphasis"/>
        </w:rPr>
        <w:t>potential</w:t>
      </w:r>
      <w:r w:rsidRPr="00D46F4B">
        <w:rPr>
          <w:rStyle w:val="StyleUnderline"/>
        </w:rPr>
        <w:t xml:space="preserve"> that exists for a </w:t>
      </w:r>
      <w:r w:rsidRPr="00381A6F">
        <w:rPr>
          <w:rStyle w:val="Emphasis"/>
        </w:rPr>
        <w:t>variety of futures</w:t>
      </w:r>
      <w:r w:rsidRPr="00D46F4B">
        <w:rPr>
          <w:rStyle w:val="StyleUnderline"/>
        </w:rPr>
        <w:t xml:space="preserve"> to be brought about, depending on </w:t>
      </w:r>
      <w:r w:rsidRPr="00381A6F">
        <w:rPr>
          <w:rStyle w:val="Emphasis"/>
        </w:rPr>
        <w:t>how</w:t>
      </w:r>
      <w:r w:rsidRPr="00D46F4B">
        <w:rPr>
          <w:rStyle w:val="StyleUnderline"/>
        </w:rPr>
        <w:t xml:space="preserve"> we react </w:t>
      </w:r>
      <w:r w:rsidRPr="00381A6F">
        <w:rPr>
          <w:rStyle w:val="Emphasis"/>
        </w:rPr>
        <w:t>today</w:t>
      </w:r>
      <w:r w:rsidRPr="00D46F4B">
        <w:rPr>
          <w:rStyle w:val="StyleUnderline"/>
        </w:rPr>
        <w:t xml:space="preserve"> to the </w:t>
      </w:r>
      <w:r w:rsidRPr="00381A6F">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381A6F">
        <w:rPr>
          <w:rStyle w:val="Emphasis"/>
        </w:rPr>
        <w:t>embrace</w:t>
      </w:r>
      <w:r w:rsidRPr="00D46F4B">
        <w:rPr>
          <w:rStyle w:val="StyleUnderline"/>
        </w:rPr>
        <w:t xml:space="preserve"> the potential for one day </w:t>
      </w:r>
      <w:r w:rsidRPr="00381A6F">
        <w:rPr>
          <w:rStyle w:val="Emphasis"/>
        </w:rPr>
        <w:t>transcending</w:t>
      </w:r>
      <w:r w:rsidRPr="00D46F4B">
        <w:rPr>
          <w:rStyle w:val="StyleUnderline"/>
        </w:rPr>
        <w:t xml:space="preserve"> them</w:t>
      </w:r>
      <w:r w:rsidRPr="00A30D27">
        <w:rPr>
          <w:sz w:val="16"/>
          <w:szCs w:val="16"/>
        </w:rPr>
        <w:t>.</w:t>
      </w:r>
    </w:p>
    <w:p w14:paraId="4A01A914" w14:textId="77777777" w:rsidR="001D3D47" w:rsidRPr="00A30D27" w:rsidRDefault="001D3D47" w:rsidP="001D3D47">
      <w:pPr>
        <w:rPr>
          <w:sz w:val="16"/>
          <w:szCs w:val="16"/>
        </w:rPr>
      </w:pPr>
      <w:r w:rsidRPr="00A30D27">
        <w:rPr>
          <w:sz w:val="16"/>
          <w:szCs w:val="16"/>
        </w:rPr>
        <w:t xml:space="preserve">What the analysis of law’s relationship with capitalism emphasises, however, is that </w:t>
      </w:r>
      <w:r w:rsidRPr="00F64F30">
        <w:rPr>
          <w:rStyle w:val="Emphasis"/>
          <w:highlight w:val="cyan"/>
        </w:rPr>
        <w:t>labour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381A6F">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labour law itself (Lukáks,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r w:rsidRPr="00381A6F">
        <w:rPr>
          <w:rStyle w:val="Emphasis"/>
        </w:rPr>
        <w:t>legitimise</w:t>
      </w:r>
      <w:r w:rsidRPr="00A30D27">
        <w:rPr>
          <w:sz w:val="16"/>
          <w:szCs w:val="16"/>
        </w:rPr>
        <w:t xml:space="preserve"> and/</w:t>
      </w:r>
      <w:r w:rsidRPr="00D46F4B">
        <w:rPr>
          <w:rStyle w:val="StyleUnderline"/>
        </w:rPr>
        <w:t xml:space="preserve">or </w:t>
      </w:r>
      <w:r w:rsidRPr="00F64F30">
        <w:rPr>
          <w:rStyle w:val="Emphasis"/>
          <w:highlight w:val="cyan"/>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381A6F">
        <w:rPr>
          <w:rStyle w:val="Emphasis"/>
        </w:rPr>
        <w:t>foster</w:t>
      </w:r>
      <w:r w:rsidRPr="00D46F4B">
        <w:rPr>
          <w:rStyle w:val="StyleUnderline"/>
        </w:rPr>
        <w:t xml:space="preserve"> and </w:t>
      </w:r>
      <w:r w:rsidRPr="00381A6F">
        <w:rPr>
          <w:rStyle w:val="Emphasis"/>
        </w:rPr>
        <w:t>facilitate</w:t>
      </w:r>
      <w:r w:rsidRPr="00D46F4B">
        <w:rPr>
          <w:rStyle w:val="StyleUnderline"/>
        </w:rPr>
        <w:t xml:space="preserve"> the capacities and capabilities that will be </w:t>
      </w:r>
      <w:r w:rsidRPr="00381A6F">
        <w:rPr>
          <w:rStyle w:val="Emphasis"/>
        </w:rPr>
        <w:t>required</w:t>
      </w:r>
      <w:r w:rsidRPr="00D46F4B">
        <w:rPr>
          <w:rStyle w:val="StyleUnderline"/>
        </w:rPr>
        <w:t xml:space="preserve"> to overcome those structures, depending on </w:t>
      </w:r>
      <w:r w:rsidRPr="00381A6F">
        <w:rPr>
          <w:rStyle w:val="Emphasis"/>
        </w:rPr>
        <w:t>how</w:t>
      </w:r>
      <w:r w:rsidRPr="00D46F4B">
        <w:rPr>
          <w:rStyle w:val="StyleUnderline"/>
        </w:rPr>
        <w:t xml:space="preserve"> it is used, and for </w:t>
      </w:r>
      <w:r w:rsidRPr="00381A6F">
        <w:rPr>
          <w:rStyle w:val="Emphasis"/>
        </w:rPr>
        <w:t>what purposes</w:t>
      </w:r>
      <w:r w:rsidRPr="00D46F4B">
        <w:rPr>
          <w:rStyle w:val="StyleUnderline"/>
        </w:rPr>
        <w:t xml:space="preserve">. </w:t>
      </w:r>
      <w:r w:rsidRPr="00F64F30">
        <w:rPr>
          <w:rStyle w:val="Emphasis"/>
          <w:highlight w:val="cyan"/>
        </w:rPr>
        <w:t>Minimum wage</w:t>
      </w:r>
      <w:r w:rsidRPr="00381A6F">
        <w:rPr>
          <w:rStyle w:val="Emphasis"/>
        </w:rPr>
        <w:t xml:space="preserve"> regulations</w:t>
      </w:r>
      <w:r w:rsidRPr="00D46F4B">
        <w:rPr>
          <w:rStyle w:val="StyleUnderline"/>
        </w:rPr>
        <w:t xml:space="preserve">, </w:t>
      </w:r>
      <w:r w:rsidRPr="00F64F30">
        <w:rPr>
          <w:rStyle w:val="Emphasis"/>
          <w:highlight w:val="cyan"/>
        </w:rPr>
        <w:t>working time</w:t>
      </w:r>
      <w:r w:rsidRPr="00381A6F">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etc, </w:t>
      </w:r>
      <w:r w:rsidRPr="00F64F30">
        <w:rPr>
          <w:rStyle w:val="StyleUnderline"/>
          <w:highlight w:val="cyan"/>
        </w:rPr>
        <w:t>may not challenge the</w:t>
      </w:r>
      <w:r w:rsidRPr="00D46F4B">
        <w:rPr>
          <w:rStyle w:val="StyleUnderline"/>
        </w:rPr>
        <w:t xml:space="preserve"> </w:t>
      </w:r>
      <w:r w:rsidRPr="00381A6F">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381A6F">
        <w:rPr>
          <w:rStyle w:val="Emphasis"/>
        </w:rPr>
        <w:t>undermine</w:t>
      </w:r>
      <w:r w:rsidRPr="00D46F4B">
        <w:rPr>
          <w:rStyle w:val="StyleUnderline"/>
        </w:rPr>
        <w:t xml:space="preserve"> attempts to </w:t>
      </w:r>
      <w:r w:rsidRPr="00381A6F">
        <w:rPr>
          <w:rStyle w:val="Emphasis"/>
        </w:rPr>
        <w:t>challenge</w:t>
      </w:r>
      <w:r w:rsidRPr="00D46F4B">
        <w:rPr>
          <w:rStyle w:val="StyleUnderline"/>
        </w:rPr>
        <w:t xml:space="preserve"> it in the </w:t>
      </w:r>
      <w:r w:rsidRPr="00381A6F">
        <w:rPr>
          <w:rStyle w:val="Emphasis"/>
        </w:rPr>
        <w:t>immediate future</w:t>
      </w:r>
      <w:r w:rsidRPr="00D46F4B">
        <w:rPr>
          <w:rStyle w:val="StyleUnderline"/>
        </w:rPr>
        <w:t xml:space="preserve"> (by </w:t>
      </w:r>
      <w:r w:rsidRPr="00381A6F">
        <w:rPr>
          <w:rStyle w:val="Emphasis"/>
        </w:rPr>
        <w:t>stabilising</w:t>
      </w:r>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381A6F">
        <w:rPr>
          <w:rStyle w:val="Emphasis"/>
        </w:rPr>
        <w:t xml:space="preserve">social </w:t>
      </w:r>
      <w:r w:rsidRPr="00F64F30">
        <w:rPr>
          <w:rStyle w:val="Emphasis"/>
          <w:highlight w:val="cyan"/>
        </w:rPr>
        <w:t>movements</w:t>
      </w:r>
      <w:r w:rsidRPr="00D46F4B">
        <w:rPr>
          <w:rStyle w:val="StyleUnderline"/>
        </w:rPr>
        <w:t xml:space="preserve"> that will be </w:t>
      </w:r>
      <w:r w:rsidRPr="00381A6F">
        <w:rPr>
          <w:rStyle w:val="Emphasis"/>
        </w:rPr>
        <w:t>required</w:t>
      </w:r>
      <w:r w:rsidRPr="00D46F4B">
        <w:rPr>
          <w:rStyle w:val="StyleUnderline"/>
        </w:rPr>
        <w:t xml:space="preserve"> to </w:t>
      </w:r>
      <w:r w:rsidRPr="00381A6F">
        <w:rPr>
          <w:rStyle w:val="Emphasis"/>
        </w:rPr>
        <w:t>transcend</w:t>
      </w:r>
      <w:r w:rsidRPr="00D46F4B">
        <w:rPr>
          <w:rStyle w:val="StyleUnderline"/>
        </w:rPr>
        <w:t xml:space="preserve"> those basic structures </w:t>
      </w:r>
      <w:r w:rsidRPr="00381A6F">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381A6F">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381A6F">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r w:rsidRPr="00F64F30">
        <w:rPr>
          <w:rStyle w:val="Emphasis"/>
          <w:highlight w:val="cyan"/>
        </w:rPr>
        <w:t>labour law</w:t>
      </w:r>
      <w:r w:rsidRPr="00381A6F">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381A6F">
        <w:rPr>
          <w:rStyle w:val="Emphasis"/>
        </w:rPr>
        <w:t>designed</w:t>
      </w:r>
      <w:r w:rsidRPr="00D46F4B">
        <w:rPr>
          <w:rStyle w:val="StyleUnderline"/>
        </w:rPr>
        <w:t xml:space="preserve">, </w:t>
      </w:r>
      <w:r w:rsidRPr="00381A6F">
        <w:rPr>
          <w:rStyle w:val="Emphasis"/>
        </w:rPr>
        <w:t>structured</w:t>
      </w:r>
      <w:r w:rsidRPr="00D46F4B">
        <w:rPr>
          <w:rStyle w:val="StyleUnderline"/>
        </w:rPr>
        <w:t xml:space="preserve"> and </w:t>
      </w:r>
      <w:r w:rsidRPr="00381A6F">
        <w:rPr>
          <w:rStyle w:val="Emphasis"/>
        </w:rPr>
        <w:t>conceived</w:t>
      </w:r>
      <w:r w:rsidRPr="00D46F4B">
        <w:rPr>
          <w:rStyle w:val="StyleUnderline"/>
        </w:rPr>
        <w:t xml:space="preserve">, in a </w:t>
      </w:r>
      <w:r w:rsidRPr="00381A6F">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381A6F">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381A6F">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realise </w:t>
      </w:r>
      <w:r w:rsidRPr="00381A6F">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3CC044EC" w14:textId="77777777" w:rsidR="001D3D47" w:rsidRPr="00A30D27" w:rsidRDefault="001D3D47" w:rsidP="001D3D47">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381A6F">
        <w:rPr>
          <w:rStyle w:val="Emphasis"/>
        </w:rPr>
        <w:t>guaranteed weekly income</w:t>
      </w:r>
      <w:r w:rsidRPr="00D46F4B">
        <w:rPr>
          <w:rStyle w:val="StyleUnderline"/>
        </w:rPr>
        <w:t xml:space="preserve"> for </w:t>
      </w:r>
      <w:r w:rsidRPr="00381A6F">
        <w:rPr>
          <w:rStyle w:val="Emphasis"/>
        </w:rPr>
        <w:t>all labour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381A6F">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381A6F">
        <w:rPr>
          <w:rStyle w:val="Emphasis"/>
        </w:rPr>
        <w:t>some way</w:t>
      </w:r>
      <w:r w:rsidRPr="00D04E61">
        <w:rPr>
          <w:rStyle w:val="StyleUnderline"/>
        </w:rPr>
        <w:t xml:space="preserve"> towards </w:t>
      </w:r>
      <w:r w:rsidRPr="00381A6F">
        <w:rPr>
          <w:rStyle w:val="Emphasis"/>
        </w:rPr>
        <w:t>shaping</w:t>
      </w:r>
      <w:r w:rsidRPr="00D04E61">
        <w:rPr>
          <w:rStyle w:val="StyleUnderline"/>
        </w:rPr>
        <w:t xml:space="preserve"> capitalism’s development, while, </w:t>
      </w:r>
      <w:r w:rsidRPr="00381A6F">
        <w:rPr>
          <w:rStyle w:val="Emphasis"/>
        </w:rPr>
        <w:t>simultaneously</w:t>
      </w:r>
      <w:r w:rsidRPr="00D46F4B">
        <w:rPr>
          <w:rStyle w:val="StyleUnderline"/>
        </w:rPr>
        <w:t xml:space="preserve">, </w:t>
      </w:r>
      <w:r w:rsidRPr="00F64F30">
        <w:rPr>
          <w:rStyle w:val="Emphasis"/>
          <w:highlight w:val="cyan"/>
        </w:rPr>
        <w:t>problematis</w:t>
      </w:r>
      <w:r w:rsidRPr="00381A6F">
        <w:rPr>
          <w:rStyle w:val="Emphasis"/>
        </w:rPr>
        <w:t>ing</w:t>
      </w:r>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381A6F">
        <w:rPr>
          <w:rStyle w:val="Emphasis"/>
        </w:rPr>
        <w:t>form</w:t>
      </w:r>
      <w:r w:rsidRPr="00D46F4B">
        <w:rPr>
          <w:rStyle w:val="StyleUnderline"/>
        </w:rPr>
        <w:t xml:space="preserve"> of minimum wage is </w:t>
      </w:r>
      <w:r w:rsidRPr="00381A6F">
        <w:rPr>
          <w:rStyle w:val="Emphasis"/>
        </w:rPr>
        <w:t>still limited</w:t>
      </w:r>
      <w:r w:rsidRPr="00D46F4B">
        <w:rPr>
          <w:rStyle w:val="StyleUnderline"/>
        </w:rPr>
        <w:t xml:space="preserve">—it does not address the </w:t>
      </w:r>
      <w:r w:rsidRPr="00381A6F">
        <w:rPr>
          <w:rStyle w:val="Emphasis"/>
        </w:rPr>
        <w:t>underlying causes</w:t>
      </w:r>
      <w:r w:rsidRPr="00D46F4B">
        <w:rPr>
          <w:rStyle w:val="StyleUnderline"/>
        </w:rPr>
        <w:t xml:space="preserve"> of low pay, because it does </w:t>
      </w:r>
      <w:r w:rsidRPr="00381A6F">
        <w:rPr>
          <w:rStyle w:val="Emphasis"/>
        </w:rPr>
        <w:t>not abolish</w:t>
      </w:r>
      <w:r w:rsidRPr="00D46F4B">
        <w:rPr>
          <w:rStyle w:val="StyleUnderline"/>
        </w:rPr>
        <w:t xml:space="preserve"> the structures that </w:t>
      </w:r>
      <w:r w:rsidRPr="00381A6F">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381A6F">
        <w:rPr>
          <w:rStyle w:val="Emphasis"/>
        </w:rPr>
        <w:t>better job</w:t>
      </w:r>
      <w:r w:rsidRPr="00D46F4B">
        <w:rPr>
          <w:rStyle w:val="StyleUnderline"/>
        </w:rPr>
        <w:t xml:space="preserve"> of not only </w:t>
      </w:r>
      <w:r w:rsidRPr="00381A6F">
        <w:rPr>
          <w:rStyle w:val="Emphasis"/>
        </w:rPr>
        <w:t>mediating</w:t>
      </w:r>
      <w:r w:rsidRPr="00D46F4B">
        <w:rPr>
          <w:rStyle w:val="StyleUnderline"/>
        </w:rPr>
        <w:t xml:space="preserve"> capitalism’s </w:t>
      </w:r>
      <w:r w:rsidRPr="00381A6F">
        <w:rPr>
          <w:rStyle w:val="Emphasis"/>
        </w:rPr>
        <w:t>contradictions</w:t>
      </w:r>
      <w:r w:rsidRPr="00D46F4B">
        <w:rPr>
          <w:rStyle w:val="StyleUnderline"/>
        </w:rPr>
        <w:t xml:space="preserve">, but also, of doing so in a way that </w:t>
      </w:r>
      <w:r w:rsidRPr="00381A6F">
        <w:rPr>
          <w:rStyle w:val="Emphasis"/>
        </w:rPr>
        <w:t>reveals</w:t>
      </w:r>
      <w:r w:rsidRPr="00D46F4B">
        <w:rPr>
          <w:rStyle w:val="StyleUnderline"/>
        </w:rPr>
        <w:t xml:space="preserve"> the </w:t>
      </w:r>
      <w:r w:rsidRPr="00381A6F">
        <w:rPr>
          <w:rStyle w:val="Emphasis"/>
        </w:rPr>
        <w:t>limits of law</w:t>
      </w:r>
      <w:r w:rsidRPr="00D46F4B">
        <w:rPr>
          <w:rStyle w:val="StyleUnderline"/>
        </w:rPr>
        <w:t xml:space="preserve">, and which helps to </w:t>
      </w:r>
      <w:r w:rsidRPr="00381A6F">
        <w:rPr>
          <w:rStyle w:val="Emphasis"/>
        </w:rPr>
        <w:t>expose</w:t>
      </w:r>
      <w:r w:rsidRPr="00D46F4B">
        <w:rPr>
          <w:rStyle w:val="StyleUnderline"/>
        </w:rPr>
        <w:t xml:space="preserve"> and </w:t>
      </w:r>
      <w:r w:rsidRPr="00381A6F">
        <w:rPr>
          <w:rStyle w:val="Emphasis"/>
        </w:rPr>
        <w:t>problematise</w:t>
      </w:r>
      <w:r w:rsidRPr="00D46F4B">
        <w:rPr>
          <w:rStyle w:val="StyleUnderline"/>
        </w:rPr>
        <w:t xml:space="preserve">, the </w:t>
      </w:r>
      <w:r w:rsidRPr="00381A6F">
        <w:rPr>
          <w:rStyle w:val="Emphasis"/>
        </w:rPr>
        <w:t>legal and political foundations</w:t>
      </w:r>
      <w:r w:rsidRPr="00D46F4B">
        <w:rPr>
          <w:rStyle w:val="StyleUnderline"/>
        </w:rPr>
        <w:t xml:space="preserve"> of </w:t>
      </w:r>
      <w:r w:rsidRPr="00381A6F">
        <w:rPr>
          <w:rStyle w:val="Emphasis"/>
        </w:rPr>
        <w:t>markets</w:t>
      </w:r>
      <w:r w:rsidRPr="00D46F4B">
        <w:rPr>
          <w:rStyle w:val="StyleUnderline"/>
        </w:rPr>
        <w:t xml:space="preserve"> at the same time</w:t>
      </w:r>
      <w:r w:rsidRPr="00A30D27">
        <w:rPr>
          <w:sz w:val="16"/>
          <w:szCs w:val="16"/>
        </w:rPr>
        <w:t>.</w:t>
      </w:r>
    </w:p>
    <w:p w14:paraId="3720F7B6" w14:textId="77777777" w:rsidR="001D3D47" w:rsidRDefault="001D3D47" w:rsidP="001D3D47">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381A6F">
        <w:rPr>
          <w:rStyle w:val="Emphasis"/>
        </w:rPr>
        <w:t>integral</w:t>
      </w:r>
      <w:r w:rsidRPr="00224754">
        <w:rPr>
          <w:rStyle w:val="StyleUnderline"/>
        </w:rPr>
        <w:t xml:space="preserve"> to capitalism, the </w:t>
      </w:r>
      <w:r w:rsidRPr="00381A6F">
        <w:rPr>
          <w:rStyle w:val="Emphasis"/>
        </w:rPr>
        <w:t>precise institutional framework</w:t>
      </w:r>
      <w:r w:rsidRPr="00224754">
        <w:rPr>
          <w:rStyle w:val="StyleUnderline"/>
        </w:rPr>
        <w:t xml:space="preserve"> in which labour markets are embedded is </w:t>
      </w:r>
      <w:r w:rsidRPr="00381A6F">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381A6F">
        <w:rPr>
          <w:rStyle w:val="Emphasis"/>
        </w:rPr>
        <w:t>degree</w:t>
      </w:r>
      <w:r w:rsidRPr="00224754">
        <w:rPr>
          <w:rStyle w:val="StyleUnderline"/>
        </w:rPr>
        <w:t xml:space="preserve">, if not the </w:t>
      </w:r>
      <w:r w:rsidRPr="00381A6F">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r w:rsidRPr="00F64F30">
        <w:rPr>
          <w:rStyle w:val="Emphasis"/>
          <w:highlight w:val="cyan"/>
        </w:rPr>
        <w:t>labour</w:t>
      </w:r>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381A6F">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381A6F">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labour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r w:rsidRPr="00F64F30">
        <w:rPr>
          <w:rStyle w:val="Emphasis"/>
          <w:highlight w:val="cyan"/>
        </w:rPr>
        <w:t>actually play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381A6F">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381A6F">
        <w:rPr>
          <w:rStyle w:val="Emphasis"/>
        </w:rPr>
        <w:t>not only improve</w:t>
      </w:r>
      <w:r w:rsidRPr="00224754">
        <w:rPr>
          <w:rStyle w:val="StyleUnderline"/>
        </w:rPr>
        <w:t xml:space="preserve"> the conditions of life and work </w:t>
      </w:r>
      <w:r w:rsidRPr="00381A6F">
        <w:rPr>
          <w:rStyle w:val="Emphasis"/>
        </w:rPr>
        <w:t>within capitalism</w:t>
      </w:r>
      <w:r w:rsidRPr="00224754">
        <w:rPr>
          <w:rStyle w:val="StyleUnderline"/>
        </w:rPr>
        <w:t xml:space="preserve">, but might </w:t>
      </w:r>
      <w:r w:rsidRPr="00381A6F">
        <w:rPr>
          <w:rStyle w:val="Emphasis"/>
        </w:rPr>
        <w:t>also</w:t>
      </w:r>
      <w:r w:rsidRPr="00224754">
        <w:rPr>
          <w:rStyle w:val="StyleUnderline"/>
        </w:rPr>
        <w:t xml:space="preserve"> help provide the </w:t>
      </w:r>
      <w:r w:rsidRPr="00381A6F">
        <w:rPr>
          <w:rStyle w:val="Emphasis"/>
        </w:rPr>
        <w:t>conditions</w:t>
      </w:r>
      <w:r w:rsidRPr="00224754">
        <w:rPr>
          <w:rStyle w:val="StyleUnderline"/>
        </w:rPr>
        <w:t xml:space="preserve"> for the sort of </w:t>
      </w:r>
      <w:r w:rsidRPr="00381A6F">
        <w:rPr>
          <w:rStyle w:val="Emphasis"/>
        </w:rPr>
        <w:t>political mobilisations</w:t>
      </w:r>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7B86C61F" w14:textId="77777777" w:rsidR="001D3D47" w:rsidRPr="008139A4" w:rsidRDefault="001D3D47" w:rsidP="001D3D47">
      <w:pPr>
        <w:pStyle w:val="Heading4"/>
        <w:rPr>
          <w:rFonts w:eastAsia="Times New Roman"/>
        </w:rPr>
      </w:pPr>
      <w:r w:rsidRPr="008139A4">
        <w:rPr>
          <w:rFonts w:eastAsia="Times New Roman"/>
        </w:rPr>
        <w:t xml:space="preserve">Growth sustainable; renewables, policy conservation, EKC, commons avoidance, and price mechanisms. </w:t>
      </w:r>
    </w:p>
    <w:p w14:paraId="7C6B8DFE" w14:textId="77777777" w:rsidR="001D3D47" w:rsidRPr="008139A4" w:rsidRDefault="001D3D47" w:rsidP="001D3D47">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4533377E" w14:textId="77777777" w:rsidR="001D3D47" w:rsidRPr="008139A4" w:rsidRDefault="001D3D47" w:rsidP="001D3D47">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381A6F">
        <w:rPr>
          <w:rStyle w:val="Emphasis"/>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381A6F">
        <w:rPr>
          <w:rStyle w:val="Emphasis"/>
        </w:rPr>
        <w:t>optimistic</w:t>
      </w:r>
      <w:r w:rsidRPr="008139A4">
        <w:rPr>
          <w:rFonts w:eastAsia="Calibri"/>
          <w:u w:val="single"/>
        </w:rPr>
        <w:t xml:space="preserve"> about technological </w:t>
      </w:r>
      <w:r w:rsidRPr="00381A6F">
        <w:rPr>
          <w:rStyle w:val="Emphasis"/>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58E4BE1B" w14:textId="77777777" w:rsidR="001D3D47" w:rsidRPr="008139A4" w:rsidRDefault="001D3D47" w:rsidP="001D3D47">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381A6F">
        <w:rPr>
          <w:rStyle w:val="Emphasis"/>
        </w:rPr>
        <w:t>econ</w:t>
      </w:r>
      <w:r w:rsidRPr="008139A4">
        <w:rPr>
          <w:rFonts w:eastAsia="Calibri"/>
          <w:u w:val="single"/>
        </w:rPr>
        <w:t xml:space="preserve">omic models, societal </w:t>
      </w:r>
      <w:r w:rsidRPr="00381A6F">
        <w:rPr>
          <w:rStyle w:val="Emphasis"/>
        </w:rPr>
        <w:t>norms</w:t>
      </w:r>
      <w:r w:rsidRPr="008139A4">
        <w:rPr>
          <w:rFonts w:eastAsia="Calibri"/>
          <w:u w:val="single"/>
        </w:rPr>
        <w:t xml:space="preserve">, environmental conditions, </w:t>
      </w:r>
      <w:r w:rsidRPr="00381A6F">
        <w:rPr>
          <w:rStyle w:val="Emphasis"/>
        </w:rPr>
        <w:t>tech</w:t>
      </w:r>
      <w:r w:rsidRPr="008139A4">
        <w:rPr>
          <w:rFonts w:eastAsia="Calibri"/>
          <w:u w:val="single"/>
        </w:rPr>
        <w:t xml:space="preserve">nology advancements, and human </w:t>
      </w:r>
      <w:r w:rsidRPr="00381A6F">
        <w:rPr>
          <w:rStyle w:val="Emphasis"/>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5A5DE9C6" w14:textId="77777777" w:rsidR="001D3D47" w:rsidRPr="008139A4" w:rsidRDefault="001D3D47" w:rsidP="001D3D47">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381A6F">
        <w:rPr>
          <w:rStyle w:val="Emphasis"/>
        </w:rPr>
        <w:t>a</w:t>
      </w:r>
      <w:r w:rsidRPr="008139A4">
        <w:rPr>
          <w:rFonts w:eastAsia="Calibri"/>
          <w:u w:val="single"/>
        </w:rPr>
        <w:t xml:space="preserve">rtificial </w:t>
      </w:r>
      <w:r w:rsidRPr="00381A6F">
        <w:rPr>
          <w:rStyle w:val="Emphasis"/>
        </w:rPr>
        <w:t>i</w:t>
      </w:r>
      <w:r w:rsidRPr="008139A4">
        <w:rPr>
          <w:rFonts w:eastAsia="Calibri"/>
          <w:u w:val="single"/>
        </w:rPr>
        <w:t xml:space="preserve">ntelligence, </w:t>
      </w:r>
      <w:r w:rsidRPr="00381A6F">
        <w:rPr>
          <w:rStyle w:val="Emphasis"/>
        </w:rPr>
        <w:t>batteries</w:t>
      </w:r>
      <w:r w:rsidRPr="008139A4">
        <w:rPr>
          <w:rFonts w:eastAsia="Calibri"/>
          <w:u w:val="single"/>
        </w:rPr>
        <w:t xml:space="preserve">, </w:t>
      </w:r>
      <w:r w:rsidRPr="00381A6F">
        <w:rPr>
          <w:rStyle w:val="Emphasis"/>
        </w:rPr>
        <w:t>e</w:t>
      </w:r>
      <w:r w:rsidRPr="008139A4">
        <w:rPr>
          <w:rFonts w:eastAsia="Calibri"/>
          <w:u w:val="single"/>
        </w:rPr>
        <w:t xml:space="preserve">lectric </w:t>
      </w:r>
      <w:r w:rsidRPr="00381A6F">
        <w:rPr>
          <w:rStyle w:val="Emphasis"/>
        </w:rPr>
        <w:t>v</w:t>
      </w:r>
      <w:r w:rsidRPr="008139A4">
        <w:rPr>
          <w:rFonts w:eastAsia="Calibri"/>
          <w:u w:val="single"/>
        </w:rPr>
        <w:t xml:space="preserve">ehicles, and </w:t>
      </w:r>
      <w:r w:rsidRPr="00381A6F">
        <w:rPr>
          <w:rStyle w:val="Emphasis"/>
        </w:rPr>
        <w:t>renewables</w:t>
      </w:r>
      <w:r w:rsidRPr="008139A4">
        <w:rPr>
          <w:rFonts w:eastAsia="Calibri"/>
          <w:u w:val="single"/>
        </w:rPr>
        <w:t xml:space="preserve"> are showing </w:t>
      </w:r>
      <w:r w:rsidRPr="00381A6F">
        <w:rPr>
          <w:rStyle w:val="Emphasis"/>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381A6F">
        <w:rPr>
          <w:rStyle w:val="Emphasis"/>
        </w:rPr>
        <w:t>adopted</w:t>
      </w:r>
      <w:r w:rsidRPr="008139A4">
        <w:rPr>
          <w:rFonts w:eastAsia="Calibri"/>
          <w:u w:val="single"/>
        </w:rPr>
        <w:t xml:space="preserve"> much </w:t>
      </w:r>
      <w:r w:rsidRPr="00381A6F">
        <w:rPr>
          <w:rStyle w:val="Emphasis"/>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381A6F">
        <w:rPr>
          <w:rStyle w:val="Emphasis"/>
        </w:rPr>
        <w:t>expect</w:t>
      </w:r>
      <w:r w:rsidRPr="008139A4">
        <w:rPr>
          <w:rFonts w:eastAsia="Calibri"/>
          <w:sz w:val="14"/>
        </w:rPr>
        <w:t>, not because the technologies are new but because they are converging.23</w:t>
      </w:r>
    </w:p>
    <w:p w14:paraId="5FDE3435" w14:textId="77777777" w:rsidR="001D3D47" w:rsidRPr="008139A4" w:rsidRDefault="001D3D47" w:rsidP="001D3D47">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6A85C8F1" w14:textId="77777777" w:rsidR="001D3D47" w:rsidRPr="008139A4" w:rsidRDefault="001D3D47" w:rsidP="001D3D47">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297AB0C6" w14:textId="77777777" w:rsidR="001D3D47" w:rsidRPr="008139A4" w:rsidRDefault="001D3D47" w:rsidP="001D3D47">
      <w:pPr>
        <w:rPr>
          <w:rFonts w:eastAsia="Calibri"/>
          <w:sz w:val="14"/>
        </w:rPr>
      </w:pPr>
      <w:r w:rsidRPr="008139A4">
        <w:rPr>
          <w:rFonts w:eastAsia="Calibri"/>
          <w:sz w:val="14"/>
        </w:rPr>
        <w:t xml:space="preserve">This is a separate claim from claim 1, because </w:t>
      </w:r>
      <w:r w:rsidRPr="00381A6F">
        <w:rPr>
          <w:rStyle w:val="Emphasis"/>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381A6F">
        <w:rPr>
          <w:rStyle w:val="Emphasis"/>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381A6F">
        <w:rPr>
          <w:rStyle w:val="Emphasis"/>
        </w:rPr>
        <w:t>is alarmist</w:t>
      </w:r>
      <w:r w:rsidRPr="008139A4">
        <w:rPr>
          <w:rFonts w:eastAsia="Calibri"/>
          <w:u w:val="single"/>
        </w:rPr>
        <w:t xml:space="preserve">. And </w:t>
      </w:r>
      <w:r w:rsidRPr="00381A6F">
        <w:rPr>
          <w:rStyle w:val="Emphasis"/>
        </w:rPr>
        <w:t>even if</w:t>
      </w:r>
      <w:r w:rsidRPr="008139A4">
        <w:rPr>
          <w:rFonts w:eastAsia="Calibri"/>
          <w:u w:val="single"/>
        </w:rPr>
        <w:t xml:space="preserve"> it was </w:t>
      </w:r>
      <w:r w:rsidRPr="00381A6F">
        <w:rPr>
          <w:rStyle w:val="Emphasis"/>
        </w:rPr>
        <w:t>true</w:t>
      </w:r>
      <w:r w:rsidRPr="008139A4">
        <w:rPr>
          <w:rFonts w:eastAsia="Calibri"/>
          <w:u w:val="single"/>
        </w:rPr>
        <w:t xml:space="preserve">, it would be </w:t>
      </w:r>
      <w:r w:rsidRPr="00381A6F">
        <w:rPr>
          <w:rStyle w:val="Emphasis"/>
        </w:rPr>
        <w:t>incorrect</w:t>
      </w:r>
      <w:r w:rsidRPr="008139A4">
        <w:rPr>
          <w:rFonts w:eastAsia="Calibri"/>
          <w:u w:val="single"/>
        </w:rPr>
        <w:t xml:space="preserve"> that </w:t>
      </w:r>
      <w:r w:rsidRPr="00381A6F">
        <w:rPr>
          <w:rStyle w:val="Emphasis"/>
        </w:rPr>
        <w:t>degrowth</w:t>
      </w:r>
      <w:r w:rsidRPr="008139A4">
        <w:rPr>
          <w:rFonts w:eastAsia="Calibri"/>
          <w:u w:val="single"/>
        </w:rPr>
        <w:t xml:space="preserve"> is the </w:t>
      </w:r>
      <w:r w:rsidRPr="00381A6F">
        <w:rPr>
          <w:rStyle w:val="Emphasis"/>
        </w:rPr>
        <w:t>right</w:t>
      </w:r>
      <w:r w:rsidRPr="008139A4">
        <w:rPr>
          <w:rFonts w:eastAsia="Calibri"/>
          <w:u w:val="single"/>
        </w:rPr>
        <w:t xml:space="preserve"> strategy</w:t>
      </w:r>
      <w:r w:rsidRPr="008139A4">
        <w:rPr>
          <w:rFonts w:eastAsia="Calibri"/>
          <w:sz w:val="14"/>
        </w:rPr>
        <w:t xml:space="preserve"> to correct course.</w:t>
      </w:r>
    </w:p>
    <w:p w14:paraId="62DC72FF" w14:textId="77777777" w:rsidR="001D3D47" w:rsidRPr="008139A4" w:rsidRDefault="001D3D47" w:rsidP="001D3D47">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381A6F">
        <w:rPr>
          <w:rStyle w:val="Emphasis"/>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81A6F">
        <w:rPr>
          <w:rStyle w:val="Emphasis"/>
        </w:rPr>
        <w:t>animal</w:t>
      </w:r>
      <w:r w:rsidRPr="008139A4">
        <w:rPr>
          <w:rFonts w:eastAsia="Calibri"/>
          <w:u w:val="single"/>
        </w:rPr>
        <w:t xml:space="preserve"> populations</w:t>
      </w:r>
      <w:r w:rsidRPr="008139A4">
        <w:rPr>
          <w:rFonts w:eastAsia="Calibri"/>
          <w:sz w:val="14"/>
        </w:rPr>
        <w:t xml:space="preserve"> are in decline; around </w:t>
      </w:r>
      <w:r w:rsidRPr="00381A6F">
        <w:rPr>
          <w:rStyle w:val="Emphasis"/>
        </w:rPr>
        <w:t>half</w:t>
      </w:r>
      <w:r w:rsidRPr="008139A4">
        <w:rPr>
          <w:rFonts w:eastAsia="Calibri"/>
          <w:u w:val="single"/>
        </w:rPr>
        <w:t xml:space="preserve"> have </w:t>
      </w:r>
      <w:r w:rsidRPr="00381A6F">
        <w:rPr>
          <w:rStyle w:val="Emphasis"/>
        </w:rPr>
        <w:t>increasing</w:t>
      </w:r>
      <w:r w:rsidRPr="008139A4">
        <w:rPr>
          <w:rFonts w:eastAsia="Calibri"/>
          <w:u w:val="single"/>
        </w:rPr>
        <w:t xml:space="preserve"> numbers.</w:t>
      </w:r>
      <w:r w:rsidRPr="008139A4">
        <w:rPr>
          <w:rFonts w:eastAsia="Calibri"/>
          <w:sz w:val="14"/>
        </w:rPr>
        <w:t>”25</w:t>
      </w:r>
    </w:p>
    <w:p w14:paraId="3E347D06" w14:textId="77777777" w:rsidR="001D3D47" w:rsidRPr="008139A4" w:rsidRDefault="001D3D47" w:rsidP="001D3D47">
      <w:pPr>
        <w:rPr>
          <w:rFonts w:eastAsia="Calibri"/>
        </w:rPr>
      </w:pPr>
      <w:r w:rsidRPr="008139A4">
        <w:rPr>
          <w:rFonts w:eastAsia="Calibri"/>
          <w:noProof/>
        </w:rPr>
        <w:drawing>
          <wp:inline distT="0" distB="0" distL="0" distR="0" wp14:anchorId="628DFA8F" wp14:editId="7BD238BB">
            <wp:extent cx="2332453" cy="1886245"/>
            <wp:effectExtent l="0" t="0" r="0" b="0"/>
            <wp:docPr id="8133206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7EAD2797" w14:textId="77777777" w:rsidR="001D3D47" w:rsidRPr="008139A4" w:rsidRDefault="001D3D47" w:rsidP="001D3D47">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381A6F">
        <w:rPr>
          <w:rStyle w:val="Emphasis"/>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381A6F">
        <w:rPr>
          <w:rStyle w:val="Emphasis"/>
        </w:rPr>
        <w:t>wide range</w:t>
      </w:r>
      <w:r w:rsidRPr="008139A4">
        <w:rPr>
          <w:rFonts w:eastAsia="Calibri"/>
          <w:u w:val="single"/>
        </w:rPr>
        <w:t xml:space="preserve"> of regulatory </w:t>
      </w:r>
      <w:r w:rsidRPr="00381A6F">
        <w:rPr>
          <w:rStyle w:val="Emphasis"/>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53D4D8F2" w14:textId="77777777" w:rsidR="001D3D47" w:rsidRPr="008139A4" w:rsidRDefault="001D3D47" w:rsidP="001D3D47">
      <w:pPr>
        <w:rPr>
          <w:rFonts w:eastAsia="Calibri"/>
          <w:sz w:val="14"/>
        </w:rPr>
      </w:pPr>
      <w:r w:rsidRPr="008139A4">
        <w:rPr>
          <w:rFonts w:eastAsia="Calibri"/>
          <w:sz w:val="14"/>
        </w:rPr>
        <w:t xml:space="preserve">Broadly speaking, </w:t>
      </w:r>
      <w:r w:rsidRPr="00381A6F">
        <w:rPr>
          <w:rStyle w:val="Emphasis"/>
        </w:rPr>
        <w:t>wealthier</w:t>
      </w:r>
      <w:r w:rsidRPr="008139A4">
        <w:rPr>
          <w:rFonts w:eastAsia="Calibri"/>
          <w:u w:val="single"/>
        </w:rPr>
        <w:t xml:space="preserve"> economies have </w:t>
      </w:r>
      <w:r w:rsidRPr="00381A6F">
        <w:rPr>
          <w:rStyle w:val="Emphasis"/>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381A6F">
        <w:rPr>
          <w:rStyle w:val="Emphasis"/>
        </w:rPr>
        <w:t>E</w:t>
      </w:r>
      <w:r w:rsidRPr="008139A4">
        <w:rPr>
          <w:rFonts w:eastAsia="Calibri"/>
          <w:u w:val="single"/>
        </w:rPr>
        <w:t xml:space="preserve">nvironmental </w:t>
      </w:r>
      <w:r w:rsidRPr="00381A6F">
        <w:rPr>
          <w:rStyle w:val="Emphasis"/>
        </w:rPr>
        <w:t>K</w:t>
      </w:r>
      <w:r w:rsidRPr="008139A4">
        <w:rPr>
          <w:rFonts w:eastAsia="Calibri"/>
          <w:u w:val="single"/>
        </w:rPr>
        <w:t xml:space="preserve">uznets </w:t>
      </w:r>
      <w:r w:rsidRPr="00381A6F">
        <w:rPr>
          <w:rStyle w:val="Emphasis"/>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w:t>
      </w:r>
      <w:r w:rsidRPr="00381A6F">
        <w:rPr>
          <w:rStyle w:val="Emphasis"/>
        </w:rPr>
        <w:t>there</w:t>
      </w:r>
      <w:r w:rsidRPr="008139A4">
        <w:rPr>
          <w:rFonts w:eastAsia="Calibri"/>
          <w:sz w:val="14"/>
          <w:szCs w:val="14"/>
        </w:rPr>
        <w:t xml:space="preserv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381A6F">
        <w:rPr>
          <w:rStyle w:val="Emphasis"/>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381A6F">
        <w:rPr>
          <w:rStyle w:val="Emphasis"/>
        </w:rPr>
        <w:t>evidence</w:t>
      </w:r>
      <w:r w:rsidRPr="008139A4">
        <w:rPr>
          <w:rFonts w:eastAsia="Calibri"/>
          <w:u w:val="single"/>
        </w:rPr>
        <w:t xml:space="preserve"> supports the </w:t>
      </w:r>
      <w:r w:rsidRPr="00381A6F">
        <w:rPr>
          <w:rStyle w:val="Emphasis"/>
        </w:rPr>
        <w:t>pro-environment</w:t>
      </w:r>
      <w:r w:rsidRPr="008139A4">
        <w:rPr>
          <w:rFonts w:eastAsia="Calibri"/>
          <w:u w:val="single"/>
        </w:rPr>
        <w:t xml:space="preserve"> nature of </w:t>
      </w:r>
      <w:r w:rsidRPr="00381A6F">
        <w:rPr>
          <w:rStyle w:val="Emphasis"/>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279396F4" w14:textId="77777777" w:rsidR="001D3D47" w:rsidRPr="008139A4" w:rsidRDefault="001D3D47" w:rsidP="001D3D47">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381A6F">
        <w:rPr>
          <w:rStyle w:val="Emphasis"/>
        </w:rPr>
        <w:t>link</w:t>
      </w:r>
      <w:r w:rsidRPr="008139A4">
        <w:rPr>
          <w:rFonts w:eastAsia="Calibri"/>
          <w:u w:val="single"/>
        </w:rPr>
        <w:t xml:space="preserve"> between</w:t>
      </w:r>
      <w:r w:rsidRPr="008139A4">
        <w:rPr>
          <w:rFonts w:eastAsia="Calibri"/>
          <w:sz w:val="14"/>
        </w:rPr>
        <w:t xml:space="preserve"> economic </w:t>
      </w:r>
      <w:r w:rsidRPr="00381A6F">
        <w:rPr>
          <w:rStyle w:val="Emphasis"/>
        </w:rPr>
        <w:t>growth</w:t>
      </w:r>
      <w:r w:rsidRPr="008139A4">
        <w:rPr>
          <w:rFonts w:eastAsia="Calibri"/>
          <w:u w:val="single"/>
        </w:rPr>
        <w:t xml:space="preserve"> and environmental </w:t>
      </w:r>
      <w:r w:rsidRPr="00381A6F">
        <w:rPr>
          <w:rStyle w:val="Emphasis"/>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381A6F">
        <w:rPr>
          <w:rStyle w:val="Emphasis"/>
        </w:rPr>
        <w:t>misguided</w:t>
      </w:r>
      <w:r w:rsidRPr="008139A4">
        <w:rPr>
          <w:rFonts w:eastAsia="Calibri"/>
          <w:sz w:val="14"/>
        </w:rPr>
        <w:t>. As Treasury observed in its 1973 Economic Growth: Is it worth having? paper:</w:t>
      </w:r>
    </w:p>
    <w:p w14:paraId="6412DCB7" w14:textId="77777777" w:rsidR="001D3D47" w:rsidRPr="008139A4" w:rsidRDefault="001D3D47" w:rsidP="001D3D47">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2AA3CA9" w14:textId="77777777" w:rsidR="001D3D47" w:rsidRPr="008139A4" w:rsidRDefault="001D3D47" w:rsidP="001D3D47">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381A6F">
        <w:rPr>
          <w:rStyle w:val="Emphasis"/>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381A6F">
        <w:rPr>
          <w:rStyle w:val="Emphasis"/>
        </w:rPr>
        <w:t>no means</w:t>
      </w:r>
      <w:r w:rsidRPr="008139A4">
        <w:rPr>
          <w:rFonts w:eastAsia="Calibri"/>
          <w:u w:val="single"/>
        </w:rPr>
        <w:t xml:space="preserve"> an </w:t>
      </w:r>
      <w:r w:rsidRPr="00381A6F">
        <w:rPr>
          <w:rStyle w:val="Emphasis"/>
        </w:rPr>
        <w:t>unavoidable</w:t>
      </w:r>
      <w:r w:rsidRPr="008139A4">
        <w:rPr>
          <w:rFonts w:eastAsia="Calibri"/>
          <w:u w:val="single"/>
        </w:rPr>
        <w:t xml:space="preserve"> accompaniment to economic </w:t>
      </w:r>
      <w:r w:rsidRPr="00381A6F">
        <w:rPr>
          <w:rStyle w:val="Emphasis"/>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381A6F">
        <w:rPr>
          <w:rStyle w:val="Emphasis"/>
        </w:rPr>
        <w:t>Throttling</w:t>
      </w:r>
      <w:r w:rsidRPr="008139A4">
        <w:rPr>
          <w:rFonts w:eastAsia="Calibri"/>
          <w:u w:val="single"/>
        </w:rPr>
        <w:t xml:space="preserve"> the economy so it </w:t>
      </w:r>
      <w:r w:rsidRPr="00381A6F">
        <w:rPr>
          <w:rStyle w:val="Emphasis"/>
        </w:rPr>
        <w:t>degrows</w:t>
      </w:r>
      <w:r w:rsidRPr="008139A4">
        <w:rPr>
          <w:rFonts w:eastAsia="Calibri"/>
          <w:u w:val="single"/>
        </w:rPr>
        <w:t xml:space="preserve"> would be the </w:t>
      </w:r>
      <w:r w:rsidRPr="00381A6F">
        <w:rPr>
          <w:rStyle w:val="Emphasis"/>
        </w:rPr>
        <w:t>wrong way</w:t>
      </w:r>
      <w:r w:rsidRPr="008139A4">
        <w:rPr>
          <w:rFonts w:eastAsia="Calibri"/>
          <w:u w:val="single"/>
        </w:rPr>
        <w:t xml:space="preserve"> to go about it.</w:t>
      </w:r>
    </w:p>
    <w:p w14:paraId="17E5F39E" w14:textId="77777777" w:rsidR="001D3D47" w:rsidRPr="008139A4" w:rsidRDefault="001D3D47" w:rsidP="001D3D47">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BBFAE2A" w14:textId="77777777" w:rsidR="001D3D47" w:rsidRPr="008139A4" w:rsidRDefault="001D3D47" w:rsidP="001D3D47">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381A6F">
        <w:rPr>
          <w:rStyle w:val="Emphasis"/>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381A6F">
        <w:rPr>
          <w:rStyle w:val="Emphasis"/>
        </w:rPr>
        <w:t>provide</w:t>
      </w:r>
      <w:r w:rsidRPr="008139A4">
        <w:rPr>
          <w:rFonts w:eastAsia="Calibri"/>
          <w:u w:val="single"/>
        </w:rPr>
        <w:t xml:space="preserve"> the financial </w:t>
      </w:r>
      <w:r w:rsidRPr="00381A6F">
        <w:rPr>
          <w:rStyle w:val="Emphasis"/>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3389832F" w14:textId="77777777" w:rsidR="001D3D47" w:rsidRPr="008139A4" w:rsidRDefault="001D3D47" w:rsidP="001D3D47">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3D7A7AB7" w14:textId="77777777" w:rsidR="001D3D47" w:rsidRPr="008139A4" w:rsidRDefault="001D3D47" w:rsidP="001D3D47">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381A6F">
        <w:rPr>
          <w:rStyle w:val="Emphasis"/>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381A6F">
        <w:rPr>
          <w:rStyle w:val="Emphasis"/>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381A6F">
        <w:rPr>
          <w:rStyle w:val="Emphasis"/>
        </w:rPr>
        <w:t>peak oil</w:t>
      </w:r>
      <w:r w:rsidRPr="008139A4">
        <w:rPr>
          <w:rFonts w:eastAsia="Calibri"/>
          <w:sz w:val="14"/>
        </w:rPr>
        <w:t xml:space="preserve"> in the years prior to the financial crisis </w:t>
      </w:r>
      <w:r w:rsidRPr="008139A4">
        <w:rPr>
          <w:rFonts w:eastAsia="Calibri"/>
          <w:u w:val="single"/>
        </w:rPr>
        <w:t xml:space="preserve">proved </w:t>
      </w:r>
      <w:r w:rsidRPr="00381A6F">
        <w:rPr>
          <w:rStyle w:val="Emphasis"/>
        </w:rPr>
        <w:t>misplaced</w:t>
      </w:r>
      <w:r w:rsidRPr="008139A4">
        <w:rPr>
          <w:rFonts w:eastAsia="Calibri"/>
          <w:sz w:val="14"/>
        </w:rPr>
        <w:t xml:space="preserve">. Global oil </w:t>
      </w:r>
      <w:r w:rsidRPr="008139A4">
        <w:rPr>
          <w:rFonts w:eastAsia="Calibri"/>
          <w:u w:val="single"/>
        </w:rPr>
        <w:t xml:space="preserve">production has </w:t>
      </w:r>
      <w:r w:rsidRPr="00381A6F">
        <w:rPr>
          <w:rStyle w:val="Emphasis"/>
        </w:rPr>
        <w:t>continued</w:t>
      </w:r>
      <w:r w:rsidRPr="008139A4">
        <w:rPr>
          <w:rFonts w:eastAsia="Calibri"/>
          <w:u w:val="single"/>
        </w:rPr>
        <w:t xml:space="preserve"> to trend </w:t>
      </w:r>
      <w:r w:rsidRPr="00381A6F">
        <w:rPr>
          <w:rStyle w:val="Emphasis"/>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1EC293C0" w14:textId="77777777" w:rsidR="001D3D47" w:rsidRDefault="001D3D47" w:rsidP="001D3D47">
      <w:pPr>
        <w:pStyle w:val="Heading4"/>
      </w:pPr>
      <w:r>
        <w:t xml:space="preserve">Growth key to </w:t>
      </w:r>
      <w:r>
        <w:rPr>
          <w:u w:val="single"/>
        </w:rPr>
        <w:t>innovate past</w:t>
      </w:r>
      <w:r>
        <w:t xml:space="preserve"> risks. Extinction.</w:t>
      </w:r>
    </w:p>
    <w:p w14:paraId="29AAFB5A" w14:textId="77777777" w:rsidR="001D3D47" w:rsidRPr="00304866" w:rsidRDefault="001D3D47" w:rsidP="001D3D47">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F7973EE" w14:textId="77777777" w:rsidR="001D3D47" w:rsidRPr="00067FE1" w:rsidRDefault="001D3D47" w:rsidP="001D3D47">
      <w:pPr>
        <w:rPr>
          <w:sz w:val="16"/>
        </w:rPr>
      </w:pPr>
      <w:r w:rsidRPr="00E24227">
        <w:rPr>
          <w:rStyle w:val="Emphasis"/>
          <w:highlight w:val="cyan"/>
        </w:rPr>
        <w:t>Tech</w:t>
      </w:r>
      <w:r w:rsidRPr="00381A6F">
        <w:rPr>
          <w:rStyle w:val="Emphasis"/>
        </w:rPr>
        <w:t>nologies</w:t>
      </w:r>
      <w:r w:rsidRPr="00E24227">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24227">
        <w:rPr>
          <w:rStyle w:val="Emphasis"/>
          <w:highlight w:val="cyan"/>
        </w:rPr>
        <w:t>acceleration</w:t>
      </w:r>
      <w:r w:rsidRPr="00E24227">
        <w:rPr>
          <w:sz w:val="16"/>
          <w:highlight w:val="cyan"/>
        </w:rPr>
        <w:t xml:space="preserve"> </w:t>
      </w:r>
      <w:r w:rsidRPr="00E24227">
        <w:rPr>
          <w:rStyle w:val="StyleUnderline"/>
          <w:highlight w:val="cyan"/>
        </w:rPr>
        <w:t>decreases</w:t>
      </w:r>
      <w:r w:rsidRPr="000F2F02">
        <w:rPr>
          <w:rStyle w:val="StyleUnderline"/>
        </w:rPr>
        <w:t xml:space="preserve"> the </w:t>
      </w:r>
      <w:r w:rsidRPr="00E24227">
        <w:rPr>
          <w:rStyle w:val="StyleUnderline"/>
          <w:highlight w:val="cyan"/>
        </w:rPr>
        <w:t>risk</w:t>
      </w:r>
      <w:r w:rsidRPr="000F2F02">
        <w:rPr>
          <w:rStyle w:val="StyleUnderline"/>
        </w:rPr>
        <w:t xml:space="preserve"> that such a </w:t>
      </w:r>
      <w:r w:rsidRPr="00E24227">
        <w:rPr>
          <w:rStyle w:val="Emphasis"/>
          <w:highlight w:val="cyan"/>
        </w:rPr>
        <w:t>catastrophe</w:t>
      </w:r>
      <w:r w:rsidRPr="00381A6F">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381A6F">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381A6F">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116128D6" w14:textId="77777777" w:rsidR="001D3D47" w:rsidRPr="00067FE1" w:rsidRDefault="001D3D47" w:rsidP="001D3D47">
      <w:pPr>
        <w:rPr>
          <w:sz w:val="16"/>
        </w:rPr>
      </w:pPr>
      <w:r w:rsidRPr="00067FE1">
        <w:rPr>
          <w:sz w:val="16"/>
        </w:rPr>
        <w:t xml:space="preserve">1 Introduction </w:t>
      </w:r>
    </w:p>
    <w:p w14:paraId="57685622" w14:textId="77777777" w:rsidR="001D3D47" w:rsidRPr="004D68D5" w:rsidRDefault="001D3D47" w:rsidP="001D3D47">
      <w:pPr>
        <w:rPr>
          <w:sz w:val="16"/>
        </w:rPr>
      </w:pPr>
      <w:r w:rsidRPr="00381A6F">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381A6F">
        <w:rPr>
          <w:rStyle w:val="Emphasis"/>
        </w:rPr>
        <w:t>motivate slowing development</w:t>
      </w:r>
      <w:r w:rsidRPr="00067FE1">
        <w:rPr>
          <w:sz w:val="16"/>
        </w:rPr>
        <w:t xml:space="preserve">. </w:t>
      </w:r>
      <w:r w:rsidRPr="00381A6F">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381A6F">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58BD3FA0" w14:textId="77777777" w:rsidR="001D3D47" w:rsidRPr="00067FE1" w:rsidRDefault="001D3D47" w:rsidP="001D3D47">
      <w:pPr>
        <w:rPr>
          <w:sz w:val="16"/>
        </w:rPr>
      </w:pPr>
      <w:r w:rsidRPr="00381A6F">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381A6F">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24227">
        <w:rPr>
          <w:rStyle w:val="Emphasis"/>
          <w:highlight w:val="cyan"/>
        </w:rPr>
        <w:t>game theory</w:t>
      </w:r>
      <w:r w:rsidRPr="004D68D5">
        <w:rPr>
          <w:sz w:val="16"/>
        </w:rPr>
        <w:t xml:space="preserve"> may </w:t>
      </w:r>
      <w:r w:rsidRPr="004D68D5">
        <w:rPr>
          <w:rStyle w:val="StyleUnderline"/>
        </w:rPr>
        <w:t xml:space="preserve">render us </w:t>
      </w:r>
      <w:r w:rsidRPr="00E24227">
        <w:rPr>
          <w:rStyle w:val="Emphasis"/>
          <w:highlight w:val="cyan"/>
        </w:rPr>
        <w:t xml:space="preserve">less vulnerable to </w:t>
      </w:r>
      <w:r w:rsidRPr="00381A6F">
        <w:rPr>
          <w:rStyle w:val="Emphasis"/>
        </w:rPr>
        <w:t xml:space="preserve">nuclear </w:t>
      </w:r>
      <w:r w:rsidRPr="00E24227">
        <w:rPr>
          <w:rStyle w:val="Emphasis"/>
          <w:highlight w:val="cyan"/>
        </w:rPr>
        <w:t>war</w:t>
      </w:r>
      <w:r w:rsidRPr="004D68D5">
        <w:rPr>
          <w:sz w:val="16"/>
        </w:rPr>
        <w:t xml:space="preserve">; </w:t>
      </w:r>
      <w:r w:rsidRPr="00E24227">
        <w:rPr>
          <w:rStyle w:val="Emphasis"/>
          <w:highlight w:val="cyan"/>
        </w:rPr>
        <w:t>vaccines</w:t>
      </w:r>
      <w:r w:rsidRPr="004D68D5">
        <w:rPr>
          <w:sz w:val="16"/>
        </w:rPr>
        <w:t xml:space="preserve"> </w:t>
      </w:r>
      <w:r w:rsidRPr="004D68D5">
        <w:rPr>
          <w:rStyle w:val="StyleUnderline"/>
        </w:rPr>
        <w:t xml:space="preserve">render us </w:t>
      </w:r>
      <w:r w:rsidRPr="00381A6F">
        <w:rPr>
          <w:rStyle w:val="Emphasis"/>
        </w:rPr>
        <w:t xml:space="preserve">less vulnerable </w:t>
      </w:r>
      <w:r w:rsidRPr="00E24227">
        <w:rPr>
          <w:rStyle w:val="Emphasis"/>
          <w:highlight w:val="cyan"/>
        </w:rPr>
        <w:t>to plagues</w:t>
      </w:r>
      <w:r w:rsidRPr="004D68D5">
        <w:rPr>
          <w:sz w:val="16"/>
        </w:rPr>
        <w:t xml:space="preserve">. </w:t>
      </w:r>
      <w:r w:rsidRPr="004D68D5">
        <w:rPr>
          <w:rStyle w:val="StyleUnderline"/>
        </w:rPr>
        <w:t xml:space="preserve">The prosperity </w:t>
      </w:r>
      <w:r w:rsidRPr="00E24227">
        <w:rPr>
          <w:rStyle w:val="StyleUnderline"/>
          <w:highlight w:val="cyan"/>
        </w:rPr>
        <w:t>technology</w:t>
      </w:r>
      <w:r w:rsidRPr="004D68D5">
        <w:rPr>
          <w:rStyle w:val="StyleUnderline"/>
        </w:rPr>
        <w:t xml:space="preserve"> brings can</w:t>
      </w:r>
      <w:r w:rsidRPr="004D68D5">
        <w:rPr>
          <w:sz w:val="16"/>
        </w:rPr>
        <w:t xml:space="preserve"> also </w:t>
      </w:r>
      <w:r w:rsidRPr="00E24227">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381A6F">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381A6F">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381A6F">
        <w:rPr>
          <w:rStyle w:val="Emphasis"/>
        </w:rPr>
        <w:t>motivate speeding</w:t>
      </w:r>
      <w:r w:rsidRPr="00605A0C">
        <w:rPr>
          <w:sz w:val="16"/>
        </w:rPr>
        <w:t xml:space="preserve"> rather than slowing </w:t>
      </w:r>
      <w:r w:rsidRPr="00381A6F">
        <w:rPr>
          <w:rStyle w:val="Emphasis"/>
        </w:rPr>
        <w:t>technological development</w:t>
      </w:r>
      <w:r w:rsidRPr="00605A0C">
        <w:rPr>
          <w:sz w:val="16"/>
        </w:rPr>
        <w:t>.</w:t>
      </w:r>
    </w:p>
    <w:p w14:paraId="6F3EBED4" w14:textId="77777777" w:rsidR="001D3D47" w:rsidRPr="00067FE1" w:rsidRDefault="001D3D47" w:rsidP="001D3D47">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552BC5D2" w14:textId="77777777" w:rsidR="001D3D47" w:rsidRPr="00522B89" w:rsidRDefault="001D3D47" w:rsidP="001D3D47">
      <w:pPr>
        <w:rPr>
          <w:sz w:val="16"/>
        </w:rPr>
      </w:pPr>
      <w:r w:rsidRPr="00067FE1">
        <w:rPr>
          <w:sz w:val="16"/>
        </w:rPr>
        <w:t xml:space="preserve">In this setting there are only two possibilities. If advanced technology does not eventually drive the hazard rate toward zero, then a </w:t>
      </w:r>
      <w:r w:rsidRPr="00E24227">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381A6F">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381A6F">
        <w:rPr>
          <w:rStyle w:val="Emphasis"/>
        </w:rPr>
        <w:t>lower its probability</w:t>
      </w:r>
      <w:r w:rsidRPr="00522B89">
        <w:rPr>
          <w:sz w:val="16"/>
        </w:rPr>
        <w:t xml:space="preserve"> </w:t>
      </w:r>
      <w:r w:rsidRPr="00522B89">
        <w:rPr>
          <w:rStyle w:val="StyleUnderline"/>
        </w:rPr>
        <w:t xml:space="preserve">by hastening the </w:t>
      </w:r>
      <w:r w:rsidRPr="00381A6F">
        <w:rPr>
          <w:rStyle w:val="Emphasis"/>
        </w:rPr>
        <w:t>arrival of safety</w:t>
      </w:r>
      <w:r w:rsidRPr="00522B89">
        <w:rPr>
          <w:sz w:val="16"/>
        </w:rPr>
        <w:t>.</w:t>
      </w:r>
    </w:p>
    <w:p w14:paraId="0B50FE68" w14:textId="77777777" w:rsidR="001D3D47" w:rsidRPr="00067FE1" w:rsidRDefault="001D3D47" w:rsidP="001D3D47">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381A6F">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24227">
        <w:rPr>
          <w:rStyle w:val="StyleUnderline"/>
          <w:highlight w:val="cyan"/>
        </w:rPr>
        <w:t xml:space="preserve">we are </w:t>
      </w:r>
      <w:r w:rsidRPr="00E24227">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24227">
        <w:rPr>
          <w:rStyle w:val="Emphasis"/>
          <w:highlight w:val="cyan"/>
        </w:rPr>
        <w:t>deceleration</w:t>
      </w:r>
      <w:r w:rsidRPr="00067FE1">
        <w:rPr>
          <w:rStyle w:val="StyleUnderline"/>
        </w:rPr>
        <w:t xml:space="preserve"> for the sake of </w:t>
      </w:r>
      <w:r w:rsidRPr="00381A6F">
        <w:rPr>
          <w:rStyle w:val="Emphasis"/>
        </w:rPr>
        <w:t xml:space="preserve">long-term survival </w:t>
      </w:r>
      <w:r w:rsidRPr="00E24227">
        <w:rPr>
          <w:rStyle w:val="Emphasis"/>
          <w:highlight w:val="cyan"/>
        </w:rPr>
        <w:t>is misguided</w:t>
      </w:r>
      <w:r w:rsidRPr="00E24227">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381A6F">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381A6F">
        <w:rPr>
          <w:rStyle w:val="Emphasis"/>
        </w:rPr>
        <w:t>safer in the long run</w:t>
      </w:r>
      <w:r w:rsidRPr="00067FE1">
        <w:rPr>
          <w:sz w:val="16"/>
        </w:rPr>
        <w:t>.2</w:t>
      </w:r>
    </w:p>
    <w:p w14:paraId="3D3C8B96" w14:textId="77777777" w:rsidR="001D3D47" w:rsidRPr="00067FE1" w:rsidRDefault="001D3D47" w:rsidP="001D3D47">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6C3CEFC" w14:textId="77777777" w:rsidR="001D3D47" w:rsidRDefault="001D3D47" w:rsidP="001D3D47">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24227">
        <w:rPr>
          <w:rStyle w:val="Emphasis"/>
          <w:highlight w:val="cyan"/>
        </w:rPr>
        <w:t>dangerous new technologies</w:t>
      </w:r>
      <w:r w:rsidRPr="00067FE1">
        <w:rPr>
          <w:rStyle w:val="StyleUnderline"/>
        </w:rPr>
        <w:t xml:space="preserve"> are </w:t>
      </w:r>
      <w:r w:rsidRPr="00E24227">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381A6F">
        <w:rPr>
          <w:rStyle w:val="Emphasis"/>
        </w:rPr>
        <w:t>even if technological advances always directly raise the hazard rate</w:t>
      </w:r>
      <w:r w:rsidRPr="00067FE1">
        <w:rPr>
          <w:sz w:val="16"/>
        </w:rPr>
        <w:t xml:space="preserve">, </w:t>
      </w:r>
      <w:r w:rsidRPr="00067FE1">
        <w:rPr>
          <w:rStyle w:val="StyleUnderline"/>
        </w:rPr>
        <w:t xml:space="preserve">optimal </w:t>
      </w:r>
      <w:r w:rsidRPr="00E24227">
        <w:rPr>
          <w:rStyle w:val="StyleUnderline"/>
          <w:highlight w:val="cyan"/>
        </w:rPr>
        <w:t>policy can generate a</w:t>
      </w:r>
      <w:r w:rsidRPr="00067FE1">
        <w:rPr>
          <w:rStyle w:val="StyleUnderline"/>
        </w:rPr>
        <w:t>n “</w:t>
      </w:r>
      <w:r w:rsidRPr="00381A6F">
        <w:rPr>
          <w:rStyle w:val="Emphasis"/>
        </w:rPr>
        <w:t xml:space="preserve">existential risk </w:t>
      </w:r>
      <w:r w:rsidRPr="00E24227">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381A6F">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24227">
        <w:rPr>
          <w:rStyle w:val="Emphasis"/>
          <w:highlight w:val="cyan"/>
        </w:rPr>
        <w:t>worthwhile</w:t>
      </w:r>
      <w:r w:rsidRPr="00E24227">
        <w:rPr>
          <w:rStyle w:val="StyleUnderline"/>
          <w:highlight w:val="cyan"/>
        </w:rPr>
        <w:t xml:space="preserve"> to adopt</w:t>
      </w:r>
      <w:r w:rsidRPr="00605A0C">
        <w:rPr>
          <w:rStyle w:val="StyleUnderline"/>
        </w:rPr>
        <w:t xml:space="preserve"> </w:t>
      </w:r>
      <w:r w:rsidRPr="00381A6F">
        <w:rPr>
          <w:rStyle w:val="Emphasis"/>
        </w:rPr>
        <w:t xml:space="preserve">risky </w:t>
      </w:r>
      <w:r w:rsidRPr="00E24227">
        <w:rPr>
          <w:rStyle w:val="Emphasis"/>
          <w:highlight w:val="cyan"/>
        </w:rPr>
        <w:t>technologies</w:t>
      </w:r>
      <w:r w:rsidRPr="00067FE1">
        <w:rPr>
          <w:rStyle w:val="StyleUnderline"/>
        </w:rPr>
        <w:t xml:space="preserve"> as they arrive</w:t>
      </w:r>
      <w:r w:rsidRPr="00067FE1">
        <w:rPr>
          <w:sz w:val="16"/>
        </w:rPr>
        <w:t xml:space="preserve">. </w:t>
      </w:r>
      <w:r w:rsidRPr="00381A6F">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381A6F">
        <w:rPr>
          <w:rStyle w:val="Emphasis"/>
        </w:rPr>
        <w:t>risk mitigation becomes worthwhile</w:t>
      </w:r>
      <w:r w:rsidRPr="00067FE1">
        <w:rPr>
          <w:sz w:val="16"/>
        </w:rPr>
        <w:t>.</w:t>
      </w:r>
    </w:p>
    <w:p w14:paraId="30E87D0E" w14:textId="77777777" w:rsidR="001D3D47" w:rsidRDefault="001D3D47" w:rsidP="001D3D47">
      <w:pPr>
        <w:pStyle w:val="Heading4"/>
      </w:pPr>
      <w:r>
        <w:t xml:space="preserve">The alt causes </w:t>
      </w:r>
      <w:r>
        <w:rPr>
          <w:u w:val="single"/>
        </w:rPr>
        <w:t>transition wars</w:t>
      </w:r>
      <w:r>
        <w:t>.</w:t>
      </w:r>
    </w:p>
    <w:p w14:paraId="62123DF4" w14:textId="77777777" w:rsidR="001D3D47" w:rsidRPr="00682380" w:rsidRDefault="001D3D47" w:rsidP="001D3D47">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70DF987F" w14:textId="77777777" w:rsidR="001D3D47" w:rsidRPr="00AE0446" w:rsidRDefault="001D3D47" w:rsidP="001D3D47">
      <w:pPr>
        <w:rPr>
          <w:sz w:val="16"/>
        </w:rPr>
      </w:pPr>
      <w:r w:rsidRPr="00AE0446">
        <w:rPr>
          <w:sz w:val="16"/>
        </w:rPr>
        <w:t xml:space="preserve">The </w:t>
      </w:r>
      <w:r w:rsidRPr="00381A6F">
        <w:rPr>
          <w:rStyle w:val="Emphasis"/>
        </w:rPr>
        <w:t>U</w:t>
      </w:r>
      <w:r w:rsidRPr="00AE0446">
        <w:rPr>
          <w:sz w:val="16"/>
        </w:rPr>
        <w:t xml:space="preserve">nited </w:t>
      </w:r>
      <w:r w:rsidRPr="00381A6F">
        <w:rPr>
          <w:rStyle w:val="Emphasis"/>
        </w:rPr>
        <w:t>S</w:t>
      </w:r>
      <w:r w:rsidRPr="00AE0446">
        <w:rPr>
          <w:sz w:val="16"/>
        </w:rPr>
        <w:t>tates is not trembling on the precipice of a communist revolution.</w:t>
      </w:r>
    </w:p>
    <w:p w14:paraId="4CEA3EB1" w14:textId="77777777" w:rsidR="001D3D47" w:rsidRPr="00AE0446" w:rsidRDefault="001D3D47" w:rsidP="001D3D47">
      <w:pPr>
        <w:rPr>
          <w:sz w:val="16"/>
        </w:rPr>
      </w:pPr>
      <w:r w:rsidRPr="00AE0446">
        <w:rPr>
          <w:sz w:val="16"/>
        </w:rPr>
        <w:t xml:space="preserve">Uncle Sam </w:t>
      </w:r>
      <w:r w:rsidRPr="00AE0446">
        <w:rPr>
          <w:rStyle w:val="StyleUnderline"/>
        </w:rPr>
        <w:t xml:space="preserve">commands the </w:t>
      </w:r>
      <w:r w:rsidRPr="00381A6F">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17140C">
        <w:rPr>
          <w:rStyle w:val="StyleUnderline"/>
          <w:highlight w:val="cyan"/>
        </w:rPr>
        <w:t xml:space="preserve">most heavily </w:t>
      </w:r>
      <w:r w:rsidRPr="0017140C">
        <w:rPr>
          <w:rStyle w:val="Emphasis"/>
          <w:highlight w:val="cyan"/>
        </w:rPr>
        <w:t>armed private citizens</w:t>
      </w:r>
      <w:r w:rsidRPr="00AE0446">
        <w:rPr>
          <w:rStyle w:val="StyleUnderline"/>
        </w:rPr>
        <w:t xml:space="preserve">, meanwhile, would by and large </w:t>
      </w:r>
      <w:r w:rsidRPr="0017140C">
        <w:rPr>
          <w:rStyle w:val="StyleUnderline"/>
          <w:highlight w:val="cyan"/>
        </w:rPr>
        <w:t xml:space="preserve">prefer a </w:t>
      </w:r>
      <w:r w:rsidRPr="0017140C">
        <w:rPr>
          <w:rStyle w:val="Emphasis"/>
          <w:highlight w:val="cyan"/>
        </w:rPr>
        <w:t>Hobbesian</w:t>
      </w:r>
      <w:r w:rsidRPr="0017140C">
        <w:rPr>
          <w:rStyle w:val="StyleUnderline"/>
          <w:highlight w:val="cyan"/>
        </w:rPr>
        <w:t xml:space="preserve"> war</w:t>
      </w:r>
      <w:r w:rsidRPr="00AE0446">
        <w:rPr>
          <w:rStyle w:val="StyleUnderline"/>
        </w:rPr>
        <w:t xml:space="preserve"> of all </w:t>
      </w:r>
      <w:r w:rsidRPr="0017140C">
        <w:rPr>
          <w:rStyle w:val="StyleUnderline"/>
          <w:highlight w:val="cyan"/>
        </w:rPr>
        <w:t>against</w:t>
      </w:r>
      <w:r w:rsidRPr="00AE0446">
        <w:rPr>
          <w:rStyle w:val="StyleUnderline"/>
        </w:rPr>
        <w:t xml:space="preserve"> all to a </w:t>
      </w:r>
      <w:r w:rsidRPr="0017140C">
        <w:rPr>
          <w:rStyle w:val="Emphasis"/>
          <w:sz w:val="28"/>
          <w:szCs w:val="28"/>
          <w:highlight w:val="cyan"/>
        </w:rPr>
        <w:t>Marxist government</w:t>
      </w:r>
      <w:r w:rsidRPr="0017140C">
        <w:rPr>
          <w:rStyle w:val="StyleUnderline"/>
          <w:highlight w:val="cyan"/>
        </w:rPr>
        <w:t>. Should</w:t>
      </w:r>
      <w:r w:rsidRPr="00AE0446">
        <w:rPr>
          <w:rStyle w:val="StyleUnderline"/>
        </w:rPr>
        <w:t xml:space="preserve"> America’s constitutional order ever give way to an </w:t>
      </w:r>
      <w:r w:rsidRPr="0017140C">
        <w:rPr>
          <w:rStyle w:val="Emphasis"/>
          <w:highlight w:val="cyan"/>
        </w:rPr>
        <w:t>extralegal</w:t>
      </w:r>
      <w:r w:rsidRPr="0017140C">
        <w:rPr>
          <w:rStyle w:val="StyleUnderline"/>
          <w:highlight w:val="cyan"/>
        </w:rPr>
        <w:t xml:space="preserve"> power struggle</w:t>
      </w:r>
      <w:r w:rsidRPr="00AE0446">
        <w:rPr>
          <w:rStyle w:val="StyleUnderline"/>
        </w:rPr>
        <w:t xml:space="preserve">, an </w:t>
      </w:r>
      <w:r w:rsidRPr="0017140C">
        <w:rPr>
          <w:rStyle w:val="Emphasis"/>
          <w:highlight w:val="cyan"/>
        </w:rPr>
        <w:t>overwhelming</w:t>
      </w:r>
      <w:r w:rsidRPr="00381A6F">
        <w:rPr>
          <w:rStyle w:val="Emphasis"/>
        </w:rPr>
        <w:t xml:space="preserve"> force of </w:t>
      </w:r>
      <w:r w:rsidRPr="0017140C">
        <w:rPr>
          <w:rStyle w:val="Emphasis"/>
          <w:highlight w:val="cyan"/>
        </w:rPr>
        <w:t>arms</w:t>
      </w:r>
      <w:r w:rsidRPr="0017140C">
        <w:rPr>
          <w:rStyle w:val="StyleUnderline"/>
          <w:highlight w:val="cyan"/>
        </w:rPr>
        <w:t xml:space="preserve"> will be arrayed against</w:t>
      </w:r>
      <w:r w:rsidRPr="00AE0446">
        <w:rPr>
          <w:rStyle w:val="StyleUnderline"/>
        </w:rPr>
        <w:t xml:space="preserve"> the </w:t>
      </w:r>
      <w:r w:rsidRPr="00381A6F">
        <w:rPr>
          <w:rStyle w:val="Emphasis"/>
        </w:rPr>
        <w:t>radical left</w:t>
      </w:r>
      <w:r w:rsidRPr="00AE0446">
        <w:rPr>
          <w:sz w:val="16"/>
        </w:rPr>
        <w:t>.</w:t>
      </w:r>
    </w:p>
    <w:p w14:paraId="5173DE32" w14:textId="77777777" w:rsidR="001D3D47" w:rsidRPr="00AE0446" w:rsidRDefault="001D3D47" w:rsidP="001D3D47">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65201275" w14:textId="77777777" w:rsidR="001D3D47" w:rsidRPr="00AE0446" w:rsidRDefault="001D3D47" w:rsidP="001D3D47">
      <w:pPr>
        <w:rPr>
          <w:sz w:val="16"/>
        </w:rPr>
      </w:pPr>
      <w:r w:rsidRPr="00AE0446">
        <w:rPr>
          <w:sz w:val="16"/>
        </w:rPr>
        <w:t xml:space="preserve">In fact, </w:t>
      </w:r>
      <w:r w:rsidRPr="00AE0446">
        <w:rPr>
          <w:rStyle w:val="StyleUnderline"/>
        </w:rPr>
        <w:t>the U.S. electorate evinces a </w:t>
      </w:r>
      <w:r w:rsidRPr="00381A6F">
        <w:rPr>
          <w:rStyle w:val="Emphasis"/>
        </w:rPr>
        <w:t>strong bias</w:t>
      </w:r>
      <w:r w:rsidRPr="00AE0446">
        <w:rPr>
          <w:rStyle w:val="StyleUnderline"/>
        </w:rPr>
        <w:t xml:space="preserve"> toward the </w:t>
      </w:r>
      <w:r w:rsidRPr="00381A6F">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1A70FABB" w14:textId="77777777" w:rsidR="001D3D47" w:rsidRPr="00AE0446" w:rsidRDefault="001D3D47" w:rsidP="001D3D47">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B4FA4CF" w14:textId="77777777" w:rsidR="001D3D47" w:rsidRPr="00AE0446" w:rsidRDefault="001D3D47" w:rsidP="001D3D47">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381A6F">
        <w:rPr>
          <w:rStyle w:val="Emphasis"/>
        </w:rPr>
        <w:t>twice as likely</w:t>
      </w:r>
      <w:r w:rsidRPr="00AE0446">
        <w:rPr>
          <w:rStyle w:val="StyleUnderline"/>
        </w:rPr>
        <w:t xml:space="preserve"> to name “</w:t>
      </w:r>
      <w:r w:rsidRPr="00381A6F">
        <w:rPr>
          <w:rStyle w:val="Emphasis"/>
        </w:rPr>
        <w:t>gas prices</w:t>
      </w:r>
      <w:r w:rsidRPr="00AE0446">
        <w:rPr>
          <w:rStyle w:val="StyleUnderline"/>
        </w:rPr>
        <w:t xml:space="preserve">” as a top priority as they were to name any subject related to </w:t>
      </w:r>
      <w:r w:rsidRPr="00381A6F">
        <w:rPr>
          <w:rStyle w:val="Emphasis"/>
        </w:rPr>
        <w:t>climate or the environment</w:t>
      </w:r>
      <w:r w:rsidRPr="00AE0446">
        <w:rPr>
          <w:rStyle w:val="StyleUnderline"/>
        </w:rPr>
        <w:t xml:space="preserve">. This finding is consistent with the U.S. public’s </w:t>
      </w:r>
      <w:r w:rsidRPr="00381A6F">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381A6F">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397280FA" w14:textId="77777777" w:rsidR="001D3D47" w:rsidRPr="00AE0446" w:rsidRDefault="001D3D47" w:rsidP="001D3D47">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17140C">
        <w:rPr>
          <w:rStyle w:val="StyleUnderline"/>
          <w:highlight w:val="cyan"/>
        </w:rPr>
        <w:t>unlikely</w:t>
      </w:r>
      <w:r w:rsidRPr="00AE0446">
        <w:rPr>
          <w:rStyle w:val="StyleUnderline"/>
        </w:rPr>
        <w:t xml:space="preserve"> that they are </w:t>
      </w:r>
      <w:r w:rsidRPr="00381A6F">
        <w:rPr>
          <w:rStyle w:val="Emphasis"/>
        </w:rPr>
        <w:t xml:space="preserve">prepared to </w:t>
      </w:r>
      <w:r w:rsidRPr="0017140C">
        <w:rPr>
          <w:rStyle w:val="Emphasis"/>
          <w:highlight w:val="cyan"/>
        </w:rPr>
        <w:t>sacrifice</w:t>
      </w:r>
      <w:r w:rsidRPr="0017140C">
        <w:rPr>
          <w:rStyle w:val="StyleUnderline"/>
          <w:highlight w:val="cyan"/>
        </w:rPr>
        <w:t xml:space="preserve"> </w:t>
      </w:r>
      <w:r w:rsidRPr="00AE0446">
        <w:rPr>
          <w:rStyle w:val="StyleUnderline"/>
        </w:rPr>
        <w:t xml:space="preserve">all the consolations of </w:t>
      </w:r>
      <w:r w:rsidRPr="00381A6F">
        <w:rPr>
          <w:rStyle w:val="Emphasis"/>
        </w:rPr>
        <w:t xml:space="preserve">political </w:t>
      </w:r>
      <w:r w:rsidRPr="0017140C">
        <w:rPr>
          <w:rStyle w:val="Emphasis"/>
          <w:highlight w:val="cyan"/>
        </w:rPr>
        <w:t>stability</w:t>
      </w:r>
      <w:r w:rsidRPr="00AE0446">
        <w:rPr>
          <w:rStyle w:val="StyleUnderline"/>
        </w:rPr>
        <w:t xml:space="preserve"> — and/or their </w:t>
      </w:r>
      <w:r w:rsidRPr="00381A6F">
        <w:rPr>
          <w:rStyle w:val="Emphasis"/>
        </w:rPr>
        <w:t>very lives</w:t>
      </w:r>
      <w:r w:rsidRPr="00AE0446">
        <w:rPr>
          <w:rStyle w:val="StyleUnderline"/>
        </w:rPr>
        <w:t xml:space="preserve"> — </w:t>
      </w:r>
      <w:r w:rsidRPr="0017140C">
        <w:rPr>
          <w:rStyle w:val="StyleUnderline"/>
          <w:highlight w:val="cyan"/>
        </w:rPr>
        <w:t>in support of</w:t>
      </w:r>
      <w:r w:rsidRPr="00AE0446">
        <w:rPr>
          <w:rStyle w:val="StyleUnderline"/>
        </w:rPr>
        <w:t xml:space="preserve"> an </w:t>
      </w:r>
      <w:r w:rsidRPr="0017140C">
        <w:rPr>
          <w:rStyle w:val="StyleUnderline"/>
          <w:highlight w:val="cyan"/>
        </w:rPr>
        <w:t>ecosocialist</w:t>
      </w:r>
      <w:r w:rsidRPr="00AE0446">
        <w:rPr>
          <w:rStyle w:val="StyleUnderline"/>
        </w:rPr>
        <w:t xml:space="preserve"> insurrectio</w:t>
      </w:r>
      <w:r w:rsidRPr="00AE0446">
        <w:rPr>
          <w:sz w:val="16"/>
        </w:rPr>
        <w:t>n.</w:t>
      </w:r>
    </w:p>
    <w:p w14:paraId="78CAC052" w14:textId="77777777" w:rsidR="001D3D47" w:rsidRPr="00AE0446" w:rsidRDefault="001D3D47" w:rsidP="001D3D47">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C3FFA66" w14:textId="77610E92" w:rsidR="001D3D47" w:rsidRPr="001D3D47" w:rsidRDefault="001D3D47" w:rsidP="001D3D47">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17140C">
        <w:rPr>
          <w:rStyle w:val="StyleUnderline"/>
          <w:highlight w:val="cyan"/>
        </w:rPr>
        <w:t>attempt to</w:t>
      </w:r>
      <w:r w:rsidRPr="00AE0446">
        <w:rPr>
          <w:rStyle w:val="StyleUnderline"/>
        </w:rPr>
        <w:t xml:space="preserve"> </w:t>
      </w:r>
      <w:r w:rsidRPr="00381A6F">
        <w:rPr>
          <w:rStyle w:val="Emphasis"/>
        </w:rPr>
        <w:t xml:space="preserve">abruptly </w:t>
      </w:r>
      <w:r w:rsidRPr="0017140C">
        <w:rPr>
          <w:rStyle w:val="Emphasis"/>
          <w:highlight w:val="cyan"/>
        </w:rPr>
        <w:t>circumvent</w:t>
      </w:r>
      <w:r w:rsidRPr="00AE0446">
        <w:rPr>
          <w:rStyle w:val="StyleUnderline"/>
        </w:rPr>
        <w:t xml:space="preserve"> those strictures by challenging the government’s monopoly on violence will </w:t>
      </w:r>
      <w:r w:rsidRPr="0017140C">
        <w:rPr>
          <w:rStyle w:val="StyleUnderline"/>
          <w:highlight w:val="cyan"/>
        </w:rPr>
        <w:t>run into</w:t>
      </w:r>
      <w:r w:rsidRPr="00AE0446">
        <w:rPr>
          <w:rStyle w:val="StyleUnderline"/>
        </w:rPr>
        <w:t xml:space="preserve"> the </w:t>
      </w:r>
      <w:r w:rsidRPr="00381A6F">
        <w:rPr>
          <w:rStyle w:val="Emphasis"/>
        </w:rPr>
        <w:t>buzz saw of the modern security state</w:t>
      </w:r>
      <w:r w:rsidRPr="00AE0446">
        <w:rPr>
          <w:rStyle w:val="StyleUnderline"/>
        </w:rPr>
        <w:t xml:space="preserve"> or the </w:t>
      </w:r>
      <w:r w:rsidRPr="0017140C">
        <w:rPr>
          <w:rStyle w:val="StyleUnderline"/>
          <w:highlight w:val="cyan"/>
        </w:rPr>
        <w:t xml:space="preserve">overwhelmingly </w:t>
      </w:r>
      <w:r w:rsidRPr="0017140C">
        <w:rPr>
          <w:rStyle w:val="Emphasis"/>
          <w:highlight w:val="cyan"/>
        </w:rPr>
        <w:t>counterrevolutionary sentiments</w:t>
      </w:r>
      <w:r w:rsidRPr="0017140C">
        <w:rPr>
          <w:rStyle w:val="StyleUnderline"/>
          <w:highlight w:val="cyan"/>
        </w:rPr>
        <w:t xml:space="preserve"> of a</w:t>
      </w:r>
      <w:r w:rsidRPr="00AE0446">
        <w:rPr>
          <w:rStyle w:val="StyleUnderline"/>
        </w:rPr>
        <w:t xml:space="preserve"> prosperous and </w:t>
      </w:r>
      <w:r w:rsidRPr="0017140C">
        <w:rPr>
          <w:rStyle w:val="StyleUnderline"/>
          <w:highlight w:val="cyan"/>
        </w:rPr>
        <w:t>propertied</w:t>
      </w:r>
      <w:r w:rsidRPr="00AE0446">
        <w:rPr>
          <w:rStyle w:val="StyleUnderline"/>
        </w:rPr>
        <w:t xml:space="preserve"> American </w:t>
      </w:r>
      <w:r w:rsidRPr="0017140C">
        <w:rPr>
          <w:rStyle w:val="Emphasis"/>
          <w:highlight w:val="cyan"/>
        </w:rPr>
        <w:t>middle-class</w:t>
      </w:r>
      <w:r w:rsidRPr="00AE0446">
        <w:rPr>
          <w:sz w:val="16"/>
        </w:rPr>
        <w:t>.</w:t>
      </w:r>
    </w:p>
    <w:p w14:paraId="3D760AB3" w14:textId="77777777" w:rsidR="001D3D47" w:rsidRPr="00632F03" w:rsidRDefault="001D3D47" w:rsidP="001D3D47">
      <w:pPr>
        <w:pStyle w:val="Heading4"/>
      </w:pPr>
      <w:r>
        <w:rPr>
          <w:u w:val="single"/>
        </w:rPr>
        <w:t>Extinction.</w:t>
      </w:r>
      <w:r>
        <w:t xml:space="preserve"> </w:t>
      </w:r>
    </w:p>
    <w:p w14:paraId="74854160" w14:textId="77777777" w:rsidR="001D3D47" w:rsidRPr="002D1512" w:rsidRDefault="001D3D47" w:rsidP="001D3D47">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372A039A" w14:textId="77777777" w:rsidR="001D3D47" w:rsidRPr="00AD0470" w:rsidRDefault="001D3D47" w:rsidP="001D3D47">
      <w:pPr>
        <w:rPr>
          <w:sz w:val="16"/>
        </w:rPr>
      </w:pPr>
      <w:r w:rsidRPr="00AD0470">
        <w:rPr>
          <w:sz w:val="16"/>
        </w:rPr>
        <w:t xml:space="preserve">From a geopolitical standpoint, strong </w:t>
      </w:r>
      <w:r w:rsidRPr="00381A6F">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Pr>
        <w:t>trade</w:t>
      </w:r>
      <w:r w:rsidRPr="00AD0470">
        <w:rPr>
          <w:sz w:val="16"/>
        </w:rPr>
        <w:t xml:space="preserve"> relationships, </w:t>
      </w:r>
      <w:r w:rsidRPr="008B67E3">
        <w:rPr>
          <w:rStyle w:val="StyleUnderline"/>
        </w:rPr>
        <w:t xml:space="preserve">and </w:t>
      </w:r>
      <w:r w:rsidRPr="00381A6F">
        <w:rPr>
          <w:rStyle w:val="Emphasis"/>
        </w:rPr>
        <w:t xml:space="preserve">political </w:t>
      </w:r>
      <w:r w:rsidRPr="008B67E3">
        <w:rPr>
          <w:rStyle w:val="Emphasis"/>
          <w:highlight w:val="cyan"/>
        </w:rPr>
        <w:t>alliances</w:t>
      </w:r>
      <w:r w:rsidRPr="008B67E3">
        <w:rPr>
          <w:rStyle w:val="StyleUnderline"/>
          <w:highlight w:val="cyan"/>
        </w:rPr>
        <w:t xml:space="preserve"> structured around </w:t>
      </w:r>
      <w:r w:rsidRPr="00381A6F">
        <w:rPr>
          <w:rStyle w:val="Emphasis"/>
        </w:rPr>
        <w:t xml:space="preserve">free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AD0470">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381A6F">
        <w:rPr>
          <w:rStyle w:val="Emphasis"/>
        </w:rPr>
        <w:t>differing</w:t>
      </w:r>
      <w:r w:rsidRPr="002D1512">
        <w:rPr>
          <w:rStyle w:val="StyleUnderline"/>
        </w:rPr>
        <w:t xml:space="preserve"> economic ideologies</w:t>
      </w:r>
      <w:r w:rsidRPr="00AD0470">
        <w:rPr>
          <w:sz w:val="16"/>
        </w:rPr>
        <w:t xml:space="preserve">. The promotion of </w:t>
      </w:r>
      <w:r w:rsidRPr="00381A6F">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381A6F">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AD0470">
        <w:rPr>
          <w:sz w:val="16"/>
        </w:rPr>
        <w:t xml:space="preserve"> by other countries’ protectionist measures typically </w:t>
      </w:r>
      <w:r w:rsidRPr="008B67E3">
        <w:rPr>
          <w:rStyle w:val="StyleUnderline"/>
          <w:highlight w:val="cyan"/>
        </w:rPr>
        <w:t xml:space="preserve">respond with </w:t>
      </w:r>
      <w:r w:rsidRPr="00381A6F">
        <w:rPr>
          <w:rStyle w:val="Emphasis"/>
        </w:rPr>
        <w:t>countermeasures</w:t>
      </w:r>
      <w:r w:rsidRPr="00AD0470">
        <w:rPr>
          <w:sz w:val="16"/>
        </w:rPr>
        <w:t xml:space="preserve"> of their own </w:t>
      </w:r>
      <w:r w:rsidRPr="002D1512">
        <w:rPr>
          <w:rStyle w:val="StyleUnderline"/>
        </w:rPr>
        <w:t xml:space="preserve">such as </w:t>
      </w:r>
      <w:r w:rsidRPr="00381A6F">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381A6F">
        <w:rPr>
          <w:rStyle w:val="Emphasis"/>
        </w:rPr>
        <w:t>escalating</w:t>
      </w:r>
      <w:r w:rsidRPr="00AD0470">
        <w:rPr>
          <w:sz w:val="16"/>
        </w:rPr>
        <w:t xml:space="preserve"> international </w:t>
      </w:r>
      <w:r w:rsidRPr="002D1512">
        <w:rPr>
          <w:rStyle w:val="StyleUnderline"/>
        </w:rPr>
        <w:t>trade conflicts that</w:t>
      </w:r>
      <w:r w:rsidRPr="00AD0470">
        <w:rPr>
          <w:sz w:val="16"/>
        </w:rPr>
        <w:t xml:space="preserve"> can </w:t>
      </w:r>
      <w:r w:rsidRPr="002D1512">
        <w:rPr>
          <w:rStyle w:val="StyleUnderline"/>
        </w:rPr>
        <w:t xml:space="preserve">lead </w:t>
      </w:r>
      <w:r w:rsidRPr="00381A6F">
        <w:rPr>
          <w:rStyle w:val="Emphasis"/>
        </w:rPr>
        <w:t xml:space="preserve">directly to </w:t>
      </w:r>
      <w:r w:rsidRPr="008B67E3">
        <w:rPr>
          <w:rStyle w:val="Emphasis"/>
          <w:highlight w:val="cyan"/>
        </w:rPr>
        <w:t>war</w:t>
      </w:r>
      <w:r w:rsidRPr="002D1512">
        <w:rPr>
          <w:rStyle w:val="StyleUnderline"/>
        </w:rPr>
        <w:t>. A shift toward</w:t>
      </w:r>
      <w:r w:rsidRPr="00AD0470">
        <w:rPr>
          <w:sz w:val="16"/>
        </w:rPr>
        <w:t xml:space="preserve"> more </w:t>
      </w:r>
      <w:r w:rsidRPr="008B67E3">
        <w:rPr>
          <w:rStyle w:val="Emphasis"/>
          <w:highlight w:val="cyan"/>
        </w:rPr>
        <w:t>state-control</w:t>
      </w:r>
      <w:r w:rsidRPr="00381A6F">
        <w:rPr>
          <w:rStyle w:val="Emphasis"/>
        </w:rPr>
        <w:t>led</w:t>
      </w:r>
      <w:r w:rsidRPr="00AD0470">
        <w:rPr>
          <w:sz w:val="16"/>
        </w:rPr>
        <w:t xml:space="preserve"> and autarkic </w:t>
      </w:r>
      <w:r w:rsidRPr="002D1512">
        <w:rPr>
          <w:rStyle w:val="StyleUnderline"/>
        </w:rPr>
        <w:t>economic nationalism</w:t>
      </w:r>
      <w:r w:rsidRPr="00AD0470">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381A6F">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AD0470">
        <w:rPr>
          <w:sz w:val="16"/>
        </w:rPr>
        <w:t xml:space="preserve"> necessarily </w:t>
      </w:r>
      <w:r w:rsidRPr="00381A6F">
        <w:rPr>
          <w:rStyle w:val="Emphasis"/>
        </w:rPr>
        <w:t xml:space="preserve">multilateral </w:t>
      </w:r>
      <w:r w:rsidRPr="008B67E3">
        <w:rPr>
          <w:rStyle w:val="Emphasis"/>
          <w:highlight w:val="cyan"/>
        </w:rPr>
        <w:t>cooperation</w:t>
      </w:r>
      <w:r w:rsidRPr="008B67E3">
        <w:rPr>
          <w:rStyle w:val="StyleUnderline"/>
          <w:highlight w:val="cyan"/>
        </w:rPr>
        <w:t xml:space="preserve"> on</w:t>
      </w:r>
      <w:r w:rsidRPr="00AD0470">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AD04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61D8EB02" w14:textId="77777777" w:rsidR="001D3D47" w:rsidRPr="00AD0470" w:rsidRDefault="001D3D47" w:rsidP="001D3D47">
      <w:pPr>
        <w:rPr>
          <w:sz w:val="16"/>
        </w:rPr>
      </w:pPr>
      <w:r w:rsidRPr="00AD0470">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381A6F">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AD0470">
        <w:rPr>
          <w:sz w:val="16"/>
        </w:rPr>
        <w:t xml:space="preserve"> the values upon which human freedom and prosperity depend, namely, free markets, </w:t>
      </w:r>
      <w:r w:rsidRPr="00381A6F">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59BC912E" w14:textId="77777777" w:rsidR="001D3D47" w:rsidRPr="002168AB" w:rsidRDefault="001D3D47" w:rsidP="001D3D47">
      <w:pPr>
        <w:pStyle w:val="Heading4"/>
      </w:pPr>
      <w:r>
        <w:t xml:space="preserve">Trump </w:t>
      </w:r>
      <w:r>
        <w:rPr>
          <w:u w:val="single"/>
        </w:rPr>
        <w:t>cracks down</w:t>
      </w:r>
      <w:r>
        <w:t>.</w:t>
      </w:r>
    </w:p>
    <w:p w14:paraId="321A694E" w14:textId="77777777" w:rsidR="001D3D47" w:rsidRDefault="001D3D47" w:rsidP="001D3D47">
      <w:r w:rsidRPr="002168AB">
        <w:rPr>
          <w:rStyle w:val="Style13ptBold"/>
        </w:rPr>
        <w:t>De Groot, 25</w:t>
      </w:r>
      <w:r>
        <w:t xml:space="preserve">—Boston DSA Labor Working Group, editor of Working Mass (Henry, “Shock and Boogaloo – Perspectives For Trump’s Second Term,” </w:t>
      </w:r>
      <w:hyperlink r:id="rId6" w:history="1">
        <w:r w:rsidRPr="00795D49">
          <w:rPr>
            <w:rStyle w:val="Hyperlink"/>
          </w:rPr>
          <w:t>https://reformandrevolution.org/2025/01/20/shock-and-boogaloo-perspectives-for-trumps-second-term/</w:t>
        </w:r>
      </w:hyperlink>
      <w:r>
        <w:t>, language modifications denoted by brackets)</w:t>
      </w:r>
    </w:p>
    <w:p w14:paraId="3A4695C6" w14:textId="77777777" w:rsidR="001D3D47" w:rsidRPr="002168AB" w:rsidRDefault="001D3D47" w:rsidP="001D3D47">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40ECAEDC" w14:textId="77777777" w:rsidR="001D3D47" w:rsidRPr="002168AB" w:rsidRDefault="001D3D47" w:rsidP="001D3D47">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52FD1745" w14:textId="77777777" w:rsidR="001D3D47" w:rsidRPr="004A62AA" w:rsidRDefault="001D3D47" w:rsidP="001D3D47">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in order to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52729ABE" w14:textId="77777777" w:rsidR="001D3D47" w:rsidRPr="002168AB" w:rsidRDefault="001D3D47" w:rsidP="001D3D47">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11A73B5A" w14:textId="77777777" w:rsidR="001D3D47" w:rsidRPr="002168AB" w:rsidRDefault="001D3D47" w:rsidP="001D3D47">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579C9461" w14:textId="77777777" w:rsidR="001D3D47" w:rsidRPr="004A62AA" w:rsidRDefault="001D3D47" w:rsidP="001D3D47">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2CF53F48" w14:textId="77777777" w:rsidR="001D3D47" w:rsidRPr="004A62AA" w:rsidRDefault="001D3D47" w:rsidP="001D3D47">
      <w:pPr>
        <w:rPr>
          <w:sz w:val="14"/>
        </w:rPr>
      </w:pPr>
      <w:r w:rsidRPr="004A62AA">
        <w:rPr>
          <w:sz w:val="14"/>
        </w:rPr>
        <w:t xml:space="preserve">Overall, in the short term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5789722A" w14:textId="77777777" w:rsidR="001D3D47" w:rsidRPr="002168AB" w:rsidRDefault="001D3D47" w:rsidP="001D3D47">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4EED9A43" w14:textId="77777777" w:rsidR="001D3D47" w:rsidRPr="004A62AA" w:rsidRDefault="001D3D47" w:rsidP="001D3D47">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0C43D07D" w14:textId="77777777" w:rsidR="001D3D47" w:rsidRPr="004A62AA" w:rsidRDefault="001D3D47" w:rsidP="001D3D47">
      <w:pPr>
        <w:rPr>
          <w:sz w:val="14"/>
        </w:rPr>
      </w:pPr>
      <w:r w:rsidRPr="004A62AA">
        <w:rPr>
          <w:sz w:val="14"/>
        </w:rPr>
        <w:t>Electric Shock; Electric Boogaloo</w:t>
      </w:r>
    </w:p>
    <w:p w14:paraId="01A23D4E" w14:textId="6178DC31" w:rsidR="001D3D47" w:rsidRPr="001D3D47" w:rsidRDefault="001D3D47" w:rsidP="001D3D47">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p w14:paraId="48168B17" w14:textId="77777777" w:rsidR="001D3D47" w:rsidRPr="00D05176" w:rsidRDefault="001D3D47" w:rsidP="001D3D47">
      <w:pPr>
        <w:pStyle w:val="Heading4"/>
      </w:pPr>
      <w:r>
        <w:t xml:space="preserve">The alt </w:t>
      </w:r>
      <w:r>
        <w:rPr>
          <w:u w:val="single"/>
        </w:rPr>
        <w:t>never gets off the ground</w:t>
      </w:r>
      <w:r>
        <w:t xml:space="preserve"> without </w:t>
      </w:r>
      <w:r>
        <w:rPr>
          <w:u w:val="single"/>
        </w:rPr>
        <w:t>strong unions</w:t>
      </w:r>
      <w:r>
        <w:t>.</w:t>
      </w:r>
    </w:p>
    <w:p w14:paraId="23E2BC36" w14:textId="77777777" w:rsidR="001D3D47" w:rsidRPr="002C71C6" w:rsidRDefault="001D3D47" w:rsidP="001D3D4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w:t>
      </w:r>
    </w:p>
    <w:p w14:paraId="4C5B342A" w14:textId="77777777" w:rsidR="001D3D47" w:rsidRPr="005F2FA7" w:rsidRDefault="001D3D47" w:rsidP="001D3D47">
      <w:pPr>
        <w:rPr>
          <w:sz w:val="14"/>
        </w:rPr>
      </w:pPr>
      <w:r w:rsidRPr="00C20E21">
        <w:rPr>
          <w:rStyle w:val="StyleUnderline"/>
        </w:rPr>
        <w:t xml:space="preserve">The </w:t>
      </w:r>
      <w:r w:rsidRPr="00381A6F">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381A6F">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381A6F">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381A6F">
        <w:rPr>
          <w:rStyle w:val="Emphasis"/>
        </w:rPr>
        <w:t>costly</w:t>
      </w:r>
      <w:r w:rsidRPr="005F2FA7">
        <w:rPr>
          <w:sz w:val="14"/>
        </w:rPr>
        <w:t xml:space="preserve">, </w:t>
      </w:r>
      <w:r w:rsidRPr="00D05176">
        <w:rPr>
          <w:rStyle w:val="StyleUnderline"/>
        </w:rPr>
        <w:t xml:space="preserve">especially in </w:t>
      </w:r>
      <w:r w:rsidRPr="00381A6F">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381A6F">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381A6F">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381A6F">
        <w:rPr>
          <w:rStyle w:val="Emphasis"/>
        </w:rPr>
        <w:t>far from perfect</w:t>
      </w:r>
      <w:r w:rsidRPr="005F2FA7">
        <w:rPr>
          <w:sz w:val="14"/>
        </w:rPr>
        <w:t xml:space="preserve">, </w:t>
      </w:r>
      <w:r w:rsidRPr="00D05176">
        <w:rPr>
          <w:rStyle w:val="StyleUnderline"/>
        </w:rPr>
        <w:t xml:space="preserve">it still acts as a </w:t>
      </w:r>
      <w:r w:rsidRPr="00381A6F">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381A6F">
        <w:rPr>
          <w:rStyle w:val="Emphasis"/>
        </w:rPr>
        <w:t xml:space="preserve">much more </w:t>
      </w:r>
      <w:r w:rsidRPr="0047402E">
        <w:rPr>
          <w:rStyle w:val="Emphasis"/>
          <w:sz w:val="30"/>
          <w:szCs w:val="30"/>
          <w:highlight w:val="cyan"/>
        </w:rPr>
        <w:t>precarious grounds</w:t>
      </w:r>
      <w:r w:rsidRPr="005F2FA7">
        <w:rPr>
          <w:sz w:val="14"/>
        </w:rPr>
        <w:t>.</w:t>
      </w:r>
    </w:p>
    <w:p w14:paraId="61ED1336" w14:textId="77777777" w:rsidR="001D3D47" w:rsidRPr="00C437F9" w:rsidRDefault="001D3D47" w:rsidP="001D3D47">
      <w:pPr>
        <w:pStyle w:val="Heading4"/>
        <w:rPr>
          <w:rStyle w:val="Heading4Char"/>
        </w:rPr>
      </w:pPr>
      <w:r>
        <w:t xml:space="preserve">Without worker support, movements </w:t>
      </w:r>
      <w:r w:rsidRPr="00CE419F">
        <w:rPr>
          <w:u w:val="single"/>
        </w:rPr>
        <w:t>run out of gas</w:t>
      </w:r>
      <w:r>
        <w:t xml:space="preserve"> and can’t stop the war machine.</w:t>
      </w:r>
    </w:p>
    <w:p w14:paraId="5F06E44B" w14:textId="77777777" w:rsidR="001D3D47" w:rsidRPr="00381A6F" w:rsidRDefault="001D3D47" w:rsidP="001D3D47">
      <w:pPr>
        <w:rPr>
          <w:rStyle w:val="Emphasis"/>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2670FDBF" w14:textId="77777777" w:rsidR="001D3D47" w:rsidRPr="00381A6F" w:rsidRDefault="001D3D47" w:rsidP="001D3D47">
      <w:pPr>
        <w:rPr>
          <w:rStyle w:val="Emphasis"/>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381A6F">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381A6F">
        <w:rPr>
          <w:rStyle w:val="Emphasis"/>
        </w:rPr>
        <w:t>U</w:t>
      </w:r>
      <w:r w:rsidRPr="007F4562">
        <w:t xml:space="preserve">nited </w:t>
      </w:r>
      <w:r w:rsidRPr="00381A6F">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381A6F">
        <w:rPr>
          <w:rStyle w:val="Emphasis"/>
        </w:rPr>
        <w:t xml:space="preserve">source of </w:t>
      </w:r>
      <w:r w:rsidRPr="00694B54">
        <w:rPr>
          <w:rStyle w:val="Emphasis"/>
          <w:highlight w:val="cyan"/>
        </w:rPr>
        <w:t>extraction</w:t>
      </w:r>
      <w:r w:rsidRPr="00694B54">
        <w:rPr>
          <w:rStyle w:val="StyleUnderline"/>
          <w:highlight w:val="cyan"/>
        </w:rPr>
        <w:t xml:space="preserve"> to the </w:t>
      </w:r>
      <w:r w:rsidRPr="00381A6F">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381A6F">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381A6F">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57C33C76" w14:textId="77777777" w:rsidR="001D3D47" w:rsidRPr="00381A6F" w:rsidRDefault="001D3D47" w:rsidP="001D3D47">
      <w:pPr>
        <w:rPr>
          <w:rStyle w:val="Emphasis"/>
        </w:rPr>
      </w:pPr>
      <w:r w:rsidRPr="00694B54">
        <w:rPr>
          <w:rStyle w:val="StyleUnderline"/>
        </w:rPr>
        <w:t>If</w:t>
      </w:r>
      <w:r w:rsidRPr="007F4562">
        <w:t xml:space="preserve"> these </w:t>
      </w:r>
      <w:r w:rsidRPr="00694B54">
        <w:rPr>
          <w:rStyle w:val="StyleUnderline"/>
        </w:rPr>
        <w:t xml:space="preserve">links are the </w:t>
      </w:r>
      <w:r w:rsidRPr="00381A6F">
        <w:rPr>
          <w:rStyle w:val="Emphasis"/>
        </w:rPr>
        <w:t>source</w:t>
      </w:r>
      <w:r w:rsidRPr="00694B54">
        <w:rPr>
          <w:rStyle w:val="StyleUnderline"/>
        </w:rPr>
        <w:t xml:space="preserve"> of imperial power, then the </w:t>
      </w:r>
      <w:r w:rsidRPr="00381A6F">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381A6F">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77F35DEB" w14:textId="77777777" w:rsidR="001D3D47" w:rsidRPr="00381A6F" w:rsidRDefault="001D3D47" w:rsidP="001D3D47">
      <w:pPr>
        <w:rPr>
          <w:rStyle w:val="Emphasis"/>
        </w:rPr>
      </w:pPr>
      <w:r w:rsidRPr="007F4562">
        <w:t xml:space="preserve">Today, we can also contextualize </w:t>
      </w:r>
      <w:r w:rsidRPr="00694B54">
        <w:rPr>
          <w:rStyle w:val="StyleUnderline"/>
        </w:rPr>
        <w:t xml:space="preserve">our </w:t>
      </w:r>
      <w:r w:rsidRPr="00381A6F">
        <w:rPr>
          <w:rStyle w:val="Emphasis"/>
        </w:rPr>
        <w:t xml:space="preserve">own </w:t>
      </w:r>
      <w:r w:rsidRPr="00694B54">
        <w:rPr>
          <w:rStyle w:val="Emphasis"/>
          <w:highlight w:val="cyan"/>
        </w:rPr>
        <w:t>work</w:t>
      </w:r>
      <w:r w:rsidRPr="00381A6F">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381A6F">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381A6F">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381A6F">
        <w:rPr>
          <w:rStyle w:val="Emphasis"/>
        </w:rPr>
        <w:t>begin to organize</w:t>
      </w:r>
      <w:r w:rsidRPr="00694B54">
        <w:rPr>
          <w:rStyle w:val="StyleUnderline"/>
        </w:rPr>
        <w:t xml:space="preserve"> workers</w:t>
      </w:r>
      <w:r w:rsidRPr="007F4562">
        <w:t xml:space="preserve"> in the same vein as Fulton and his comrades.</w:t>
      </w:r>
    </w:p>
    <w:p w14:paraId="4E670585" w14:textId="77777777" w:rsidR="001D3D47" w:rsidRPr="00381A6F" w:rsidRDefault="001D3D47" w:rsidP="001D3D47">
      <w:pPr>
        <w:rPr>
          <w:rStyle w:val="Emphasis"/>
        </w:rPr>
      </w:pPr>
      <w:r w:rsidRPr="007F4562">
        <w:t>Workers Against Genocide</w:t>
      </w:r>
    </w:p>
    <w:p w14:paraId="614B909D" w14:textId="77777777" w:rsidR="001D3D47" w:rsidRPr="00381A6F" w:rsidRDefault="001D3D47" w:rsidP="001D3D47">
      <w:pPr>
        <w:rPr>
          <w:rStyle w:val="Emphasis"/>
        </w:rPr>
      </w:pPr>
      <w:r w:rsidRPr="007F4562">
        <w:t xml:space="preserve">Today, Scotland’s industrial base is comprised in large part by weapons manufacturers. </w:t>
      </w:r>
      <w:r w:rsidRPr="00694B54">
        <w:rPr>
          <w:rStyle w:val="StyleUnderline"/>
        </w:rPr>
        <w:t xml:space="preserve">The </w:t>
      </w:r>
      <w:r w:rsidRPr="00381A6F">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381A6F">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381A6F">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7BBF2DBE" w14:textId="74A42607" w:rsidR="001D3D47" w:rsidRDefault="001D3D47" w:rsidP="001D3D47">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381A6F">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381A6F">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381A6F">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61BE4A0F" w14:textId="77777777" w:rsidR="001D3D47" w:rsidRDefault="001D3D47" w:rsidP="001D3D47">
      <w:pPr>
        <w:pStyle w:val="Heading1"/>
      </w:pPr>
      <w:r>
        <w:t>1AR</w:t>
      </w:r>
    </w:p>
    <w:p w14:paraId="5C2C0AB9" w14:textId="77777777" w:rsidR="001D3D47" w:rsidRDefault="001D3D47" w:rsidP="001D3D47">
      <w:pPr>
        <w:pStyle w:val="Heading2"/>
      </w:pPr>
      <w:r>
        <w:t>Adv---Automation</w:t>
      </w:r>
    </w:p>
    <w:p w14:paraId="20A43CEA" w14:textId="77777777" w:rsidR="001D3D47" w:rsidRDefault="001D3D47" w:rsidP="001D3D47">
      <w:pPr>
        <w:pStyle w:val="Heading3"/>
      </w:pPr>
      <w:r>
        <w:t xml:space="preserve">   </w:t>
      </w:r>
      <w:bookmarkStart w:id="8" w:name="_Hlk209954421"/>
      <w:r>
        <w:t>1AR</w:t>
      </w:r>
      <w:r w:rsidRPr="00B77DFE">
        <w:t>---Populism</w:t>
      </w:r>
      <w:r>
        <w:t>---!</w:t>
      </w:r>
    </w:p>
    <w:bookmarkEnd w:id="8"/>
    <w:p w14:paraId="3CC17DD1" w14:textId="77777777" w:rsidR="001D3D47" w:rsidRDefault="001D3D47" w:rsidP="001D3D47">
      <w:pPr>
        <w:pStyle w:val="Heading3"/>
      </w:pPr>
      <w:r>
        <w:t>AT: Democracy D</w:t>
      </w:r>
    </w:p>
    <w:p w14:paraId="5733C73D" w14:textId="30E72143" w:rsidR="001D3D47" w:rsidRPr="004F17E7" w:rsidRDefault="001D3D47" w:rsidP="001D3D47">
      <w:pPr>
        <w:pStyle w:val="Heading3"/>
      </w:pPr>
      <w:r>
        <w:t>AT: Unions Can’t Solve Automation</w:t>
      </w:r>
    </w:p>
    <w:p w14:paraId="786F524A" w14:textId="77777777" w:rsidR="001D3D47" w:rsidRDefault="001D3D47" w:rsidP="001D3D47">
      <w:pPr>
        <w:pStyle w:val="Heading2"/>
      </w:pPr>
      <w:r>
        <w:t>Adv---Corporatism</w:t>
      </w:r>
    </w:p>
    <w:p w14:paraId="61B4C6A2" w14:textId="77777777" w:rsidR="001D3D47" w:rsidRDefault="001D3D47" w:rsidP="001D3D47">
      <w:pPr>
        <w:pStyle w:val="Heading3"/>
      </w:pPr>
      <w:r>
        <w:t xml:space="preserve">   </w:t>
      </w:r>
      <w:bookmarkStart w:id="9" w:name="_Hlk209954432"/>
      <w:r>
        <w:t>1AR---AGI---!</w:t>
      </w:r>
    </w:p>
    <w:bookmarkEnd w:id="9"/>
    <w:p w14:paraId="655E417C" w14:textId="77777777" w:rsidR="001D3D47" w:rsidRDefault="001D3D47" w:rsidP="001D3D47">
      <w:pPr>
        <w:pStyle w:val="Heading3"/>
      </w:pPr>
      <w:r>
        <w:t xml:space="preserve">   </w:t>
      </w:r>
      <w:bookmarkStart w:id="10" w:name="_Hlk209954440"/>
      <w:r>
        <w:t>1AR---Arms Racing---!</w:t>
      </w:r>
    </w:p>
    <w:bookmarkEnd w:id="10"/>
    <w:p w14:paraId="6AE93129" w14:textId="77777777" w:rsidR="001D3D47" w:rsidRDefault="001D3D47" w:rsidP="001D3D47">
      <w:pPr>
        <w:pStyle w:val="Heading2"/>
      </w:pPr>
      <w:r>
        <w:t>K</w:t>
      </w:r>
    </w:p>
    <w:p w14:paraId="0F0FD002" w14:textId="77777777" w:rsidR="001D3D47" w:rsidRDefault="001D3D47" w:rsidP="001D3D47">
      <w:pPr>
        <w:pStyle w:val="Heading3"/>
      </w:pPr>
      <w:r>
        <w:t xml:space="preserve">   1AR--FW</w:t>
      </w:r>
    </w:p>
    <w:p w14:paraId="19B35BA7" w14:textId="77777777" w:rsidR="001D3D47" w:rsidRDefault="001D3D47" w:rsidP="001D3D47">
      <w:pPr>
        <w:pStyle w:val="Heading3"/>
      </w:pPr>
      <w:r>
        <w:t xml:space="preserve">   1AR---Perm</w:t>
      </w:r>
    </w:p>
    <w:p w14:paraId="533C259E" w14:textId="77777777" w:rsidR="001D3D47" w:rsidRDefault="001D3D47" w:rsidP="001D3D47">
      <w:pPr>
        <w:pStyle w:val="Heading3"/>
      </w:pPr>
      <w:r>
        <w:t xml:space="preserve">   1AR---Double Bind</w:t>
      </w:r>
    </w:p>
    <w:p w14:paraId="2F471882" w14:textId="77777777" w:rsidR="001D3D47" w:rsidRPr="00E70385" w:rsidRDefault="001D3D47" w:rsidP="001D3D47">
      <w:pPr>
        <w:pStyle w:val="Heading3"/>
      </w:pPr>
      <w:r>
        <w:t>AT: Link Turns Case</w:t>
      </w:r>
    </w:p>
    <w:p w14:paraId="558401AD" w14:textId="77777777" w:rsidR="001D3D47" w:rsidRDefault="001D3D47" w:rsidP="001D3D47">
      <w:pPr>
        <w:pStyle w:val="Heading3"/>
      </w:pPr>
      <w:r>
        <w:t xml:space="preserve">   1AR---Sustainability---Cap K</w:t>
      </w:r>
    </w:p>
    <w:p w14:paraId="32632EC4" w14:textId="77777777" w:rsidR="001D3D47" w:rsidRPr="00A56CCA" w:rsidRDefault="001D3D47" w:rsidP="001D3D47">
      <w:pPr>
        <w:pStyle w:val="Heading3"/>
        <w:rPr>
          <w:rFonts w:cs="Arial"/>
        </w:rPr>
      </w:pPr>
      <w:bookmarkStart w:id="11" w:name="_Hlk218361672"/>
      <w:r>
        <w:rPr>
          <w:rFonts w:cs="Arial"/>
        </w:rPr>
        <w:t xml:space="preserve">   </w:t>
      </w:r>
      <w:r w:rsidRPr="00A56CCA">
        <w:rPr>
          <w:rFonts w:cs="Arial"/>
        </w:rPr>
        <w:t>1AR</w:t>
      </w:r>
      <w:r>
        <w:rPr>
          <w:rFonts w:cs="Arial"/>
        </w:rPr>
        <w:t>---</w:t>
      </w:r>
      <w:r w:rsidRPr="00A56CCA">
        <w:rPr>
          <w:rFonts w:cs="Arial"/>
        </w:rPr>
        <w:t xml:space="preserve">AT: Cap </w:t>
      </w:r>
      <w:r>
        <w:rPr>
          <w:rFonts w:cs="Arial"/>
        </w:rPr>
        <w:t>causes</w:t>
      </w:r>
      <w:r w:rsidRPr="00A56CCA">
        <w:rPr>
          <w:rFonts w:cs="Arial"/>
        </w:rPr>
        <w:t xml:space="preserve"> War</w:t>
      </w:r>
    </w:p>
    <w:p w14:paraId="2205DCE9" w14:textId="77777777" w:rsidR="001D3D47" w:rsidRPr="00A56CCA" w:rsidRDefault="001D3D47" w:rsidP="001D3D47">
      <w:pPr>
        <w:pStyle w:val="Heading4"/>
      </w:pPr>
      <w:r w:rsidRPr="00A56CCA">
        <w:t>Cap solves war – liberal order good and won’t collapse</w:t>
      </w:r>
    </w:p>
    <w:p w14:paraId="55F8A9F7" w14:textId="77777777" w:rsidR="001D3D47" w:rsidRPr="00A56CCA" w:rsidRDefault="001D3D47" w:rsidP="001D3D47">
      <w:r w:rsidRPr="00A56CCA">
        <w:t xml:space="preserve">Michael </w:t>
      </w:r>
      <w:r w:rsidRPr="00381A6F">
        <w:rPr>
          <w:rStyle w:val="Emphasis"/>
        </w:rPr>
        <w:t>Mousseau 19</w:t>
      </w:r>
      <w:r w:rsidRPr="00A56CCA">
        <w:t>, PhD, studies international politics with a particular focus on the link between economic conditions, institutions, and conflict, 7/29/19, “The End of War: How a Robust Marketplace and Liberal Hegemony Are Leading to Perpetual World Peace,” https://www.mitpressjournals.org/doi/full/10.1162/isec_a_00352?mobileUi=0</w:t>
      </w:r>
    </w:p>
    <w:p w14:paraId="3F9D41F8" w14:textId="77777777" w:rsidR="001D3D47" w:rsidRPr="00381A6F" w:rsidRDefault="001D3D47" w:rsidP="001D3D47">
      <w:pPr>
        <w:rPr>
          <w:rStyle w:val="Emphasis"/>
        </w:rPr>
      </w:pPr>
      <w:r w:rsidRPr="00A56CCA">
        <w:rPr>
          <w:sz w:val="14"/>
        </w:rPr>
        <w:t>If my argument is correct</w:t>
      </w:r>
      <w:r w:rsidRPr="00381A6F">
        <w:rPr>
          <w:rStyle w:val="Emphasis"/>
        </w:rPr>
        <w:t>, the world is on the cusp of tremendous change</w:t>
      </w:r>
      <w:r w:rsidRPr="00A56CCA">
        <w:rPr>
          <w:sz w:val="14"/>
        </w:rPr>
        <w:t>: across the globe</w:t>
      </w:r>
      <w:r w:rsidRPr="00381A6F">
        <w:rPr>
          <w:rStyle w:val="Emphasis"/>
        </w:rPr>
        <w:t xml:space="preserve">, </w:t>
      </w:r>
      <w:r w:rsidRPr="005F3F2B">
        <w:rPr>
          <w:b/>
          <w:highlight w:val="cyan"/>
          <w:u w:val="single"/>
        </w:rPr>
        <w:t>contractualism</w:t>
      </w:r>
      <w:r w:rsidRPr="00381A6F">
        <w:rPr>
          <w:rStyle w:val="Emphasis"/>
        </w:rPr>
        <w:t xml:space="preserve"> </w:t>
      </w:r>
      <w:r w:rsidRPr="005F3F2B">
        <w:rPr>
          <w:b/>
          <w:highlight w:val="cyan"/>
          <w:u w:val="single"/>
        </w:rPr>
        <w:t>is</w:t>
      </w:r>
      <w:r w:rsidRPr="00381A6F">
        <w:rPr>
          <w:rStyle w:val="Emphasis"/>
        </w:rPr>
        <w:t xml:space="preserve"> </w:t>
      </w:r>
      <w:r w:rsidRPr="005F3F2B">
        <w:rPr>
          <w:b/>
          <w:highlight w:val="cyan"/>
          <w:u w:val="single"/>
        </w:rPr>
        <w:t>overtaking status-personalism</w:t>
      </w:r>
      <w:r w:rsidRPr="00A56CCA">
        <w:rPr>
          <w:sz w:val="14"/>
        </w:rPr>
        <w:t xml:space="preserve"> and, in so doing, </w:t>
      </w:r>
      <w:r w:rsidRPr="005F3F2B">
        <w:rPr>
          <w:b/>
          <w:highlight w:val="cyan"/>
          <w:u w:val="single"/>
        </w:rPr>
        <w:t>launching an era of peace</w:t>
      </w:r>
      <w:r w:rsidRPr="00381A6F">
        <w:rPr>
          <w:rStyle w:val="Emphasis"/>
        </w:rPr>
        <w:t xml:space="preserve"> and prosperity</w:t>
      </w:r>
      <w:r w:rsidRPr="00A56CCA">
        <w:rPr>
          <w:sz w:val="14"/>
        </w:rPr>
        <w:t xml:space="preserve">. </w:t>
      </w:r>
      <w:r w:rsidRPr="005F3F2B">
        <w:rPr>
          <w:b/>
          <w:highlight w:val="cyan"/>
          <w:u w:val="single"/>
        </w:rPr>
        <w:t>This conclusion is reached without</w:t>
      </w:r>
      <w:r w:rsidRPr="00A56CCA">
        <w:rPr>
          <w:sz w:val="14"/>
        </w:rPr>
        <w:t xml:space="preserve"> any monotonic or </w:t>
      </w:r>
      <w:r w:rsidRPr="005F3F2B">
        <w:rPr>
          <w:b/>
          <w:iCs/>
          <w:highlight w:val="cyan"/>
          <w:u w:val="single"/>
          <w:bdr w:val="single" w:sz="8" w:space="0" w:color="auto"/>
        </w:rPr>
        <w:t>teleological assumptions</w:t>
      </w:r>
      <w:r w:rsidRPr="00A56CCA">
        <w:rPr>
          <w:sz w:val="14"/>
        </w:rPr>
        <w:t xml:space="preserve">: anything that collapses the contractualist economies for a generation or two would stop or reverse this trend.81 All else being equal, the contractualist hegemony has made the odds of unit-level change from a status to a contractualist economy more likely than the reverse. At the start of the twentieth century, only the United States had a contractualist economy; by the end, at least thirty-five states were contractualist.82 The Westphalian system has never been as conducive to transitions to contractualist economies as it has been under the </w:t>
      </w:r>
      <w:r w:rsidRPr="005F3F2B">
        <w:rPr>
          <w:b/>
          <w:iCs/>
          <w:highlight w:val="cyan"/>
          <w:u w:val="single"/>
          <w:bdr w:val="single" w:sz="8" w:space="0" w:color="auto"/>
        </w:rPr>
        <w:t>contractualist hegemony</w:t>
      </w:r>
      <w:r w:rsidRPr="00A56CCA">
        <w:rPr>
          <w:sz w:val="14"/>
        </w:rPr>
        <w:t xml:space="preserve">, which </w:t>
      </w:r>
      <w:r w:rsidRPr="005F3F2B">
        <w:rPr>
          <w:b/>
          <w:highlight w:val="cyan"/>
          <w:u w:val="single"/>
        </w:rPr>
        <w:t>prohibits</w:t>
      </w:r>
      <w:r w:rsidRPr="00381A6F">
        <w:rPr>
          <w:rStyle w:val="Emphasis"/>
        </w:rPr>
        <w:t xml:space="preserve"> states from starting </w:t>
      </w:r>
      <w:r w:rsidRPr="005F3F2B">
        <w:rPr>
          <w:b/>
          <w:highlight w:val="cyan"/>
          <w:u w:val="single"/>
        </w:rPr>
        <w:t>wars for</w:t>
      </w:r>
      <w:r w:rsidRPr="00A56CCA">
        <w:rPr>
          <w:sz w:val="14"/>
        </w:rPr>
        <w:t xml:space="preserve"> </w:t>
      </w:r>
      <w:r w:rsidRPr="00381A6F">
        <w:rPr>
          <w:rStyle w:val="Emphasis"/>
        </w:rPr>
        <w:t>booty</w:t>
      </w:r>
      <w:r w:rsidRPr="00A56CCA">
        <w:rPr>
          <w:sz w:val="14"/>
        </w:rPr>
        <w:t xml:space="preserve">, </w:t>
      </w:r>
      <w:r w:rsidRPr="005F3F2B">
        <w:rPr>
          <w:b/>
          <w:iCs/>
          <w:highlight w:val="cyan"/>
          <w:u w:val="single"/>
          <w:bdr w:val="single" w:sz="8" w:space="0" w:color="auto"/>
        </w:rPr>
        <w:t>debt collection</w:t>
      </w:r>
      <w:r w:rsidRPr="00A56CCA">
        <w:rPr>
          <w:sz w:val="14"/>
        </w:rPr>
        <w:t xml:space="preserve">, </w:t>
      </w:r>
      <w:r w:rsidRPr="005F3F2B">
        <w:rPr>
          <w:b/>
          <w:highlight w:val="cyan"/>
          <w:u w:val="single"/>
        </w:rPr>
        <w:t>or</w:t>
      </w:r>
      <w:r w:rsidRPr="005F3F2B">
        <w:rPr>
          <w:b/>
          <w:bCs/>
          <w:sz w:val="26"/>
          <w:highlight w:val="cyan"/>
          <w:u w:val="single"/>
        </w:rPr>
        <w:t xml:space="preserve"> </w:t>
      </w:r>
      <w:r w:rsidRPr="005F3F2B">
        <w:rPr>
          <w:b/>
          <w:iCs/>
          <w:highlight w:val="cyan"/>
          <w:u w:val="single"/>
          <w:bdr w:val="single" w:sz="8" w:space="0" w:color="auto"/>
        </w:rPr>
        <w:t>territory</w:t>
      </w:r>
      <w:r w:rsidRPr="00A56CCA">
        <w:rPr>
          <w:sz w:val="14"/>
        </w:rPr>
        <w:t xml:space="preserve">. Nor has the world ever had such widespread access to capital, mobility, and equity in trade as it has had since the contractualist hegemony made it so with the signing of the Atlantic Charter and the implementation of the Bretton Woods agreements. The number of transitions also predictably increased after the Cold War, when the contractualist hegemony emerged as largely unchallenged. In this way, system change toward contractualist hegemony within the anarchic order, rooted in unit-level change, ultimately promotes more unit-level change toward a contractualist world. </w:t>
      </w:r>
      <w:r w:rsidRPr="005F3F2B">
        <w:rPr>
          <w:b/>
          <w:iCs/>
          <w:highlight w:val="cyan"/>
          <w:u w:val="single"/>
          <w:bdr w:val="single" w:sz="8" w:space="0" w:color="auto"/>
        </w:rPr>
        <w:t>Reports of the Demise of the</w:t>
      </w:r>
      <w:r w:rsidRPr="00381A6F">
        <w:rPr>
          <w:rStyle w:val="Emphasis"/>
        </w:rPr>
        <w:t xml:space="preserve"> Liberal </w:t>
      </w:r>
      <w:r w:rsidRPr="005F3F2B">
        <w:rPr>
          <w:b/>
          <w:iCs/>
          <w:highlight w:val="cyan"/>
          <w:u w:val="single"/>
          <w:bdr w:val="single" w:sz="8" w:space="0" w:color="auto"/>
        </w:rPr>
        <w:t>Order Are</w:t>
      </w:r>
      <w:r w:rsidRPr="00381A6F">
        <w:rPr>
          <w:rStyle w:val="Emphasis"/>
        </w:rPr>
        <w:t xml:space="preserve"> Greatly </w:t>
      </w:r>
      <w:r w:rsidRPr="005F3F2B">
        <w:rPr>
          <w:b/>
          <w:iCs/>
          <w:highlight w:val="cyan"/>
          <w:u w:val="single"/>
          <w:bdr w:val="single" w:sz="8" w:space="0" w:color="auto"/>
        </w:rPr>
        <w:t>Exaggerated</w:t>
      </w:r>
      <w:r w:rsidRPr="00381A6F">
        <w:rPr>
          <w:rStyle w:val="Emphasis"/>
        </w:rPr>
        <w:t xml:space="preserve"> </w:t>
      </w:r>
      <w:r w:rsidRPr="00A56CCA">
        <w:rPr>
          <w:sz w:val="14"/>
        </w:rPr>
        <w:t xml:space="preserve">I have argued that </w:t>
      </w:r>
      <w:r w:rsidRPr="00381A6F">
        <w:rPr>
          <w:rStyle w:val="Emphasis"/>
        </w:rPr>
        <w:t>the liberal global order is on the rise; yet, liberal values around the world seem to be in retreat. In recent years, two contractualist states with populist governments—Hungary and Poland—have begun to embrace anti-immigrant and anti-globalization positions. In the United States</w:t>
      </w:r>
      <w:r w:rsidRPr="00A56CCA">
        <w:rPr>
          <w:sz w:val="14"/>
        </w:rPr>
        <w:t xml:space="preserve">, President Donald </w:t>
      </w:r>
      <w:r w:rsidRPr="00381A6F">
        <w:rPr>
          <w:rStyle w:val="Emphasis"/>
        </w:rPr>
        <w:t>Trump appears to favor status values such as power, rank, and loyalty over contractualist values such as equity and respect for the rule of law</w:t>
      </w:r>
      <w:r w:rsidRPr="00A56CCA">
        <w:rPr>
          <w:sz w:val="14"/>
        </w:rPr>
        <w:t xml:space="preserve">. In foreign policy, Trump does not seem to share contractualists' opposition to Russia's efforts to sow chaos, and he sees trade in terms of winners and losers. Reports of the demise of the liberal order, however, are greatly exaggerated. </w:t>
      </w:r>
      <w:r w:rsidRPr="00381A6F">
        <w:rPr>
          <w:rStyle w:val="Emphasis"/>
        </w:rPr>
        <w:t>First, Hungary and Poland are newly contractualist states. The sociological nature of economic norms theory means that contractualist values should be more firmly rooted in older contractualist societies than in newer ones. This is corroborated with the natural experiment of Germany: in 1962 West Germany embraced contractualism (see table 1), but it was only after 1991 that East Germany could have become contractualist, when massive investments from the Federal Republic caused incomes in the marketplace to become higher than incomes obtainable from status relationships. Today, Germany's populist movement is concentrated in the eastern part of the country and is largely nonexistent in the western part</w:t>
      </w:r>
      <w:r w:rsidRPr="00A56CCA">
        <w:rPr>
          <w:sz w:val="14"/>
        </w:rPr>
        <w:t xml:space="preserve">,83 which corroborates the expectation that some newly contractualist societies retain some of their status values even after a generation of robust opportunity in the marketplace. Deeper changes in values may not occur until generational cohorts initially socialized into status or axial economies have passed on. Second, the </w:t>
      </w:r>
      <w:r w:rsidRPr="005F3F2B">
        <w:rPr>
          <w:b/>
          <w:highlight w:val="cyan"/>
          <w:u w:val="single"/>
        </w:rPr>
        <w:t>electorates in most</w:t>
      </w:r>
      <w:r w:rsidRPr="00381A6F">
        <w:rPr>
          <w:rStyle w:val="Emphasis"/>
        </w:rPr>
        <w:t xml:space="preserve"> of the thirty-five contractualist </w:t>
      </w:r>
      <w:r w:rsidRPr="005F3F2B">
        <w:rPr>
          <w:b/>
          <w:highlight w:val="cyan"/>
          <w:u w:val="single"/>
        </w:rPr>
        <w:t>states</w:t>
      </w:r>
      <w:r w:rsidRPr="00381A6F">
        <w:rPr>
          <w:rStyle w:val="Emphasis"/>
        </w:rPr>
        <w:t xml:space="preserve"> listed in table 1 in 2010 </w:t>
      </w:r>
      <w:r w:rsidRPr="005F3F2B">
        <w:rPr>
          <w:b/>
          <w:highlight w:val="cyan"/>
          <w:u w:val="single"/>
        </w:rPr>
        <w:t>have not experienced</w:t>
      </w:r>
      <w:r w:rsidRPr="00381A6F">
        <w:rPr>
          <w:rStyle w:val="Emphasis"/>
        </w:rPr>
        <w:t xml:space="preserve"> substantial increases in </w:t>
      </w:r>
      <w:r w:rsidRPr="005F3F2B">
        <w:rPr>
          <w:b/>
          <w:highlight w:val="cyan"/>
          <w:u w:val="single"/>
        </w:rPr>
        <w:t>populist sentiment</w:t>
      </w:r>
      <w:r w:rsidRPr="00381A6F">
        <w:rPr>
          <w:rStyle w:val="Emphasis"/>
        </w:rPr>
        <w:t>.</w:t>
      </w:r>
      <w:r w:rsidRPr="00A56CCA">
        <w:rPr>
          <w:sz w:val="14"/>
        </w:rPr>
        <w:t xml:space="preserve"> Italy's Five Star movement is often called populist but largely because of its anti-immigrant stance. Although an embrace of immigrants would seem consistent with contractualist values, opposition to large numbers of immigrants is arguably a rational response to what is essentially a huge external shock that has intensified in recent years. </w:t>
      </w:r>
      <w:r w:rsidRPr="00381A6F">
        <w:rPr>
          <w:rStyle w:val="Emphasis"/>
        </w:rPr>
        <w:t xml:space="preserve">Britons voted to leave the European Union, but largely because they believed they were being treated unfairly in it. The rejection of unfair terms of trade, whether perceived correctly or not, is consistent with contractualist values. </w:t>
      </w:r>
      <w:r w:rsidRPr="00A56CCA">
        <w:rPr>
          <w:sz w:val="14"/>
        </w:rPr>
        <w:t xml:space="preserve">Third, </w:t>
      </w:r>
      <w:r w:rsidRPr="005F3F2B">
        <w:rPr>
          <w:b/>
          <w:highlight w:val="cyan"/>
          <w:u w:val="single"/>
        </w:rPr>
        <w:t>the strength of institutions</w:t>
      </w:r>
      <w:r w:rsidRPr="00381A6F">
        <w:rPr>
          <w:rStyle w:val="Emphasis"/>
        </w:rPr>
        <w:t xml:space="preserve"> far </w:t>
      </w:r>
      <w:r w:rsidRPr="005F3F2B">
        <w:rPr>
          <w:b/>
          <w:highlight w:val="cyan"/>
          <w:u w:val="single"/>
        </w:rPr>
        <w:t>exceeds</w:t>
      </w:r>
      <w:r w:rsidRPr="00381A6F">
        <w:rPr>
          <w:rStyle w:val="Emphasis"/>
        </w:rPr>
        <w:t xml:space="preserve"> that of </w:t>
      </w:r>
      <w:r w:rsidRPr="005F3F2B">
        <w:rPr>
          <w:b/>
          <w:highlight w:val="cyan"/>
          <w:u w:val="single"/>
        </w:rPr>
        <w:t>any one person</w:t>
      </w:r>
      <w:r w:rsidRPr="00381A6F">
        <w:rPr>
          <w:rStyle w:val="Emphasis"/>
        </w:rPr>
        <w:t xml:space="preserve">, </w:t>
      </w:r>
      <w:r w:rsidRPr="005F3F2B">
        <w:rPr>
          <w:b/>
          <w:highlight w:val="cyan"/>
          <w:u w:val="single"/>
        </w:rPr>
        <w:t>including the president</w:t>
      </w:r>
      <w:r w:rsidRPr="00381A6F">
        <w:rPr>
          <w:rStyle w:val="Emphasis"/>
        </w:rPr>
        <w:t xml:space="preserve"> of the United States. Liberal values and institutions are rooted in contractualist economic norms and will not disappear simply because some leaders choose not to abide by them. For instance, although Trump may want the United States to withdraw from the North Atlantic alliance, this is not a view shared by Congress and the American people. Even members of Trump's administration have often restrained him in ways consistent with contractualist values and institutions.84 </w:t>
      </w:r>
      <w:r w:rsidRPr="00A56CCA">
        <w:rPr>
          <w:sz w:val="14"/>
        </w:rPr>
        <w:t xml:space="preserve">In economic norms theory, the only way the United States' contractualist values could shift to status or axial values would be through radical economic change. As mentioned above, economics is ultimately at the mercy of politics, as an influential coalition of rent-seekers could potentially collapse a contractualist economy by failing to sustain the highly inclusive marketplace or uphold the state's credibility in enforcing of contracts. In recent years, the U.S. economy has begun tilting toward rent-seekers, given the growing role of private money in electoral campaigns and the increasing sophistication of rent-seekers in masking their activities though the manipulation of public opinion, including through their concentrated ownership of media outlets. Such rentierism could precipitate a change in U.S. values if it results in a retraction of the market substantial enough that newer generations began to obtain higher wages in newfound status networks than in the marketplace. In this way, </w:t>
      </w:r>
      <w:r w:rsidRPr="005F3F2B">
        <w:rPr>
          <w:b/>
          <w:highlight w:val="cyan"/>
          <w:u w:val="single"/>
        </w:rPr>
        <w:t>the Trump phenomenon</w:t>
      </w:r>
      <w:r w:rsidRPr="00A56CCA">
        <w:rPr>
          <w:sz w:val="14"/>
        </w:rPr>
        <w:t xml:space="preserve"> may reflect a pathology in U.S. governing institutions; but at least so far, it arguably </w:t>
      </w:r>
      <w:r w:rsidRPr="005F3F2B">
        <w:rPr>
          <w:b/>
          <w:highlight w:val="cyan"/>
          <w:u w:val="single"/>
        </w:rPr>
        <w:t>has not</w:t>
      </w:r>
      <w:r w:rsidRPr="00381A6F">
        <w:rPr>
          <w:rStyle w:val="Emphasis"/>
        </w:rPr>
        <w:t xml:space="preserve"> </w:t>
      </w:r>
      <w:r w:rsidRPr="005F3F2B">
        <w:rPr>
          <w:b/>
          <w:highlight w:val="cyan"/>
          <w:u w:val="single"/>
        </w:rPr>
        <w:t>extended to the</w:t>
      </w:r>
      <w:r w:rsidRPr="00381A6F">
        <w:rPr>
          <w:rStyle w:val="Emphasis"/>
        </w:rPr>
        <w:t xml:space="preserve"> American </w:t>
      </w:r>
      <w:r w:rsidRPr="005F3F2B">
        <w:rPr>
          <w:b/>
          <w:highlight w:val="cyan"/>
          <w:u w:val="single"/>
        </w:rPr>
        <w:t>people</w:t>
      </w:r>
      <w:r w:rsidRPr="00A56CCA">
        <w:rPr>
          <w:sz w:val="14"/>
        </w:rPr>
        <w:t xml:space="preserve">. Most of Trump's supporters seem to be drawn to him not for his expressions of status values, but for his pledges to fight a “rigged” system and create well-paying jobs. Whether or not Trump means what he says, many of his supporters saw a vote for him as an act of protest against the increasing corruption occurring in the United States, a clear contractualist expression.85 Although a collapse of the U.S. economy and transition to an axial or a status economy is always possible, the feedback loop of popular insistence on economic growth and a highly inclusive marketplace makes this unlikely. Aside from an external shock (such as nuclear war or climate devastation), such a transition could happen only if the rentiers somehow manage to remain in power long enough to institutionalize a permanently underemployed underclass. Fourth, even if the U.S. economy were to collapse and the United States became an axial or a status power, the combined economic might of all the other contractualist countries in the world is nearly twice that of the United States. The soft power of the United States in world politics lies not in its power to persuade, but in it being the largest of the contractualist states, and in its willingness to provide the public good of global security since the collapse of the pound sterling in late 1946. If the United States withdrew from its leadership role, the remaining contractualist powers would fill the vacuum. None of them has an economy relatively large enough to enable it to act as a natural leader and principal provider of global security, but it is the temperament of these states that they can easily form an international organization to coordinate and act on their shared security interests, even if some may choose to free ride. Fifth, current events need to be viewed within a larger context. Fernand Braudel pinpoints the rise of the modern world economy as starting around the year 1450 in northwestern Europe.86 The first contractualist economy emerged more than two centuries ago. Since then, contractualist states have confronted numerous shocks and threats to their systems, including the American Civil War, the Great Depression, two world wars, and the Cold War. </w:t>
      </w:r>
      <w:r w:rsidRPr="00381A6F">
        <w:rPr>
          <w:rStyle w:val="Emphasis"/>
        </w:rPr>
        <w:t xml:space="preserve">The present </w:t>
      </w:r>
      <w:r w:rsidRPr="005F3F2B">
        <w:rPr>
          <w:b/>
          <w:highlight w:val="cyan"/>
          <w:u w:val="single"/>
        </w:rPr>
        <w:t>populist mini-wave</w:t>
      </w:r>
      <w:r w:rsidRPr="00381A6F">
        <w:rPr>
          <w:rStyle w:val="Emphasis"/>
        </w:rPr>
        <w:t xml:space="preserve"> and pathologies in U.S. democracy </w:t>
      </w:r>
      <w:r w:rsidRPr="005F3F2B">
        <w:rPr>
          <w:b/>
          <w:highlight w:val="cyan"/>
          <w:u w:val="single"/>
        </w:rPr>
        <w:t>are</w:t>
      </w:r>
      <w:r w:rsidRPr="00381A6F">
        <w:rPr>
          <w:rStyle w:val="Emphasis"/>
        </w:rPr>
        <w:t xml:space="preserve"> mere </w:t>
      </w:r>
      <w:r w:rsidRPr="005F3F2B">
        <w:rPr>
          <w:b/>
          <w:highlight w:val="cyan"/>
          <w:u w:val="single"/>
        </w:rPr>
        <w:t>trifling episodes in a larger</w:t>
      </w:r>
      <w:r w:rsidRPr="00381A6F">
        <w:rPr>
          <w:rStyle w:val="Emphasis"/>
        </w:rPr>
        <w:t xml:space="preserve"> historical </w:t>
      </w:r>
      <w:r w:rsidRPr="005F3F2B">
        <w:rPr>
          <w:b/>
          <w:highlight w:val="cyan"/>
          <w:u w:val="single"/>
        </w:rPr>
        <w:t>frame</w:t>
      </w:r>
      <w:r w:rsidRPr="00381A6F">
        <w:rPr>
          <w:rStyle w:val="Emphasis"/>
        </w:rPr>
        <w:t xml:space="preserve">. </w:t>
      </w:r>
      <w:r w:rsidRPr="00A56CCA">
        <w:rPr>
          <w:sz w:val="14"/>
        </w:rPr>
        <w:t xml:space="preserve">Conclusion This article has introduced a new liberal theory of global politics and argues that </w:t>
      </w:r>
      <w:r w:rsidRPr="00381A6F">
        <w:rPr>
          <w:rStyle w:val="Emphasis"/>
        </w:rPr>
        <w:t xml:space="preserve">global alignments are rooted in factors internal to states: </w:t>
      </w:r>
      <w:r w:rsidRPr="005F3F2B">
        <w:rPr>
          <w:b/>
          <w:highlight w:val="cyan"/>
          <w:u w:val="single"/>
        </w:rPr>
        <w:t>status states want expansion</w:t>
      </w:r>
      <w:r w:rsidRPr="00381A6F">
        <w:rPr>
          <w:rStyle w:val="Emphasis"/>
        </w:rPr>
        <w:t xml:space="preserve"> and disorder wherever they lack control; </w:t>
      </w:r>
      <w:r w:rsidRPr="005F3F2B">
        <w:rPr>
          <w:b/>
          <w:highlight w:val="cyan"/>
          <w:u w:val="single"/>
        </w:rPr>
        <w:t>contractualist states</w:t>
      </w:r>
      <w:r w:rsidRPr="00381A6F">
        <w:rPr>
          <w:rStyle w:val="Emphasis"/>
        </w:rPr>
        <w:t xml:space="preserve"> </w:t>
      </w:r>
      <w:r w:rsidRPr="005F3F2B">
        <w:rPr>
          <w:b/>
          <w:highlight w:val="cyan"/>
          <w:u w:val="single"/>
        </w:rPr>
        <w:t>want</w:t>
      </w:r>
      <w:r w:rsidRPr="00A56CCA">
        <w:rPr>
          <w:sz w:val="14"/>
        </w:rPr>
        <w:t xml:space="preserve"> universal </w:t>
      </w:r>
      <w:r w:rsidRPr="005F3F2B">
        <w:rPr>
          <w:b/>
          <w:highlight w:val="cyan"/>
          <w:u w:val="single"/>
        </w:rPr>
        <w:t>stability</w:t>
      </w:r>
      <w:r w:rsidRPr="00381A6F">
        <w:rPr>
          <w:rStyle w:val="Emphasis"/>
        </w:rPr>
        <w:t xml:space="preserve"> and order </w:t>
      </w:r>
      <w:r w:rsidRPr="005F3F2B">
        <w:rPr>
          <w:b/>
          <w:highlight w:val="cyan"/>
          <w:u w:val="single"/>
        </w:rPr>
        <w:t>based on</w:t>
      </w:r>
      <w:r w:rsidRPr="00381A6F">
        <w:rPr>
          <w:rStyle w:val="Emphasis"/>
        </w:rPr>
        <w:t xml:space="preserve"> the principle of </w:t>
      </w:r>
      <w:r w:rsidRPr="005F3F2B">
        <w:rPr>
          <w:b/>
          <w:highlight w:val="cyan"/>
          <w:u w:val="single"/>
        </w:rPr>
        <w:t>self-determination</w:t>
      </w:r>
      <w:r w:rsidRPr="00381A6F">
        <w:rPr>
          <w:rStyle w:val="Emphasis"/>
        </w:rPr>
        <w:t xml:space="preserve"> for all states</w:t>
      </w:r>
      <w:r w:rsidRPr="00A56CCA">
        <w:rPr>
          <w:sz w:val="14"/>
        </w:rPr>
        <w:t xml:space="preserve">. As such, global patterns of war, peace, and cooperation can be explained without recourse to such external factors as trade interdependence, international institutions, interstate images, or intersubjective structure; economic norms theory can explain these patterns from states' internal conditions alone. If this argument is correct, then the relative power of states does determine the perception of threat, as realists have long maintained, but with an essential qualifi- cation: only among status states. In this way, internal conditions can explain why 2,400 years ago Sparta feared the rising power of Athens, and why today the distribution of power seems to be playing an ever reduced role in global politics. My analyses of most states from 1946 to 2010 corroborate the prediction of a liberal global hierarchy managed by a natural alliance of states with contractualist economies. </w:t>
      </w:r>
      <w:r w:rsidRPr="00381A6F">
        <w:rPr>
          <w:rStyle w:val="Emphasis"/>
        </w:rPr>
        <w:t>States with contractualist and export-oriented economies tend to agree on issues voted on in the United Nations General Assembly, regardless of their power status or capability, because they have common interests in a global order based on self-determination.</w:t>
      </w:r>
      <w:r w:rsidRPr="00A56CCA">
        <w:rPr>
          <w:sz w:val="14"/>
        </w:rPr>
        <w:t xml:space="preserve"> Among states with status and insular economies, in contrast, major powers and those with greater capability are more likely to balance the contractualist hegemony, which they fear. Meanwhile, minor powers and those with less capability are more likely to bandwagon with it, which they fear less than they do the status major powers. Additionally, </w:t>
      </w:r>
      <w:r w:rsidRPr="00381A6F">
        <w:rPr>
          <w:rStyle w:val="Emphasis"/>
        </w:rPr>
        <w:t>the theory</w:t>
      </w:r>
      <w:r w:rsidRPr="00A56CCA">
        <w:rPr>
          <w:sz w:val="14"/>
        </w:rPr>
        <w:t xml:space="preserve"> provides an explanation for a large number of observed facts in international politics. It </w:t>
      </w:r>
      <w:r w:rsidRPr="00381A6F">
        <w:rPr>
          <w:rStyle w:val="Emphasis"/>
        </w:rPr>
        <w:t>can explain the decline of war</w:t>
      </w:r>
      <w:r w:rsidRPr="00A56CCA">
        <w:rPr>
          <w:sz w:val="14"/>
        </w:rPr>
        <w:t xml:space="preserve">. It can explain the United States' enduring soft power, and why its leadership continues utterly unchallenged by other market powers, despite its relative economic decline since the mid-twentieth century. It offers an account for why developing states with weak institutions tend to bandwagon with the Western powers;87 and why land powers tend to provoke counterbalancing coalitions, and sea powers, which tend to be trading powers, do not.88 It can account for the democratic peace; why democracies tend to win theirwars; and why the probability of war among market democracies is practically zero. It can explain how states become prosperous; how democracy consolidates; the tenacity of corruption in developing countries; why Western powers reproach their clients for their corruption;89 and why states fail. It can explain global terrorism and anti-Americanism.90 If the theory is right, </w:t>
      </w:r>
      <w:r w:rsidRPr="005F3F2B">
        <w:rPr>
          <w:b/>
          <w:highlight w:val="cyan"/>
          <w:u w:val="single"/>
        </w:rPr>
        <w:t>war is becoming obsolete</w:t>
      </w:r>
      <w:r w:rsidRPr="00381A6F">
        <w:rPr>
          <w:rStyle w:val="Emphasis"/>
        </w:rPr>
        <w:t>, and not for reasons supposed in most international relations theorizing</w:t>
      </w:r>
      <w:r w:rsidRPr="00A56CCA">
        <w:rPr>
          <w:sz w:val="14"/>
        </w:rPr>
        <w:t xml:space="preserve">. There is no security dilemma in international politics, as realists contend there is: relative power reliably matters only to leaders of status states, which always consider all other states enemies. Yet, the trajectory of peace is not at all caused by democracy, trade, or international institutions, as liberals maintain. As argued here, democracy, trade, and institutions are epiphenomenal. Contractualist economies are not the only explanation for these factors, but they are a cause of democratic consolidation, foreign policy preferences for equitable trade, and international organization. </w:t>
      </w:r>
      <w:r w:rsidRPr="005F3F2B">
        <w:rPr>
          <w:b/>
          <w:highlight w:val="cyan"/>
          <w:u w:val="single"/>
        </w:rPr>
        <w:t>Leaders</w:t>
      </w:r>
      <w:r w:rsidRPr="00381A6F">
        <w:rPr>
          <w:rStyle w:val="Emphasis"/>
        </w:rPr>
        <w:t xml:space="preserve"> of contractualist states </w:t>
      </w:r>
      <w:r w:rsidRPr="005F3F2B">
        <w:rPr>
          <w:b/>
          <w:highlight w:val="cyan"/>
          <w:u w:val="single"/>
        </w:rPr>
        <w:t>assess threats based</w:t>
      </w:r>
      <w:r w:rsidRPr="00381A6F">
        <w:rPr>
          <w:rStyle w:val="Emphasis"/>
        </w:rPr>
        <w:t xml:space="preserve"> not </w:t>
      </w:r>
      <w:r w:rsidRPr="005F3F2B">
        <w:rPr>
          <w:b/>
          <w:highlight w:val="cyan"/>
          <w:u w:val="single"/>
        </w:rPr>
        <w:t>on</w:t>
      </w:r>
      <w:r w:rsidRPr="00381A6F">
        <w:rPr>
          <w:rStyle w:val="Emphasis"/>
        </w:rPr>
        <w:t xml:space="preserve"> their images of other states' regime types, economic types, or their capabilities, but on their </w:t>
      </w:r>
      <w:r w:rsidRPr="005F3F2B">
        <w:rPr>
          <w:b/>
          <w:highlight w:val="cyan"/>
          <w:u w:val="single"/>
        </w:rPr>
        <w:t>behavior</w:t>
      </w:r>
      <w:r w:rsidRPr="00381A6F">
        <w:rPr>
          <w:rStyle w:val="Emphasis"/>
        </w:rPr>
        <w:t xml:space="preserve">. </w:t>
      </w:r>
      <w:r w:rsidRPr="00A56CCA">
        <w:rPr>
          <w:sz w:val="14"/>
        </w:rPr>
        <w:t xml:space="preserve">What economic norms theory cannot explain is the triggering environmental and political origins of economic change. Although the theory predicts systemic effects (contractualist hegemony) on unit-level change (national transitions toward contractualist economies), it cannot predict when and where leaders of status and axial states might seek to support the market; when and where contractualist economies will emerge; or when and where systemic effects will result in changes in the units. The theory treats economic change largely exogenously.91 Thus, the theory cannot predict what China will do in the future, because it is impossible to know whether it will become a contractualist power. The theory can predict, however, that conflict with China is not inevitable, and that it can be avoided if the contractualist powers do not confuse China's mercantilist pursuits with incipient revisionism, and if they grasp that China's leadership increasingly has interests in the global market order. If China transitions to a contractualist economy—and such a prospect is likely if current trends continue—the proportion of people in the contractualist mind-set worldwide will more than double, from 16 percent to 35 percent. This would greatly increase the speed of the trajectory toward peace, as long as the planet can ecologically sustain the contractualist economies' high levels of productivity. Russia, in contrast, is the natural enemy of the contractualist hegemony: its status economy encourages the sowing of chaos anywhere Russia lacks control, putting it in direct opposition to the contractualists' interest in order. Russia has a substantial nuclear arsenal, but this does not diminish the overwhelming might of the contractualist hegemony, because nuclear weapons can be used rationally only to deter attacks. Contractualist states do not attack states to make them contractualist, so Russia's deterrent capability has no effect on the power of this hegemony and the trajectory of peace. </w:t>
      </w:r>
      <w:r w:rsidRPr="00381A6F">
        <w:rPr>
          <w:rStyle w:val="Emphasis"/>
        </w:rPr>
        <w:t>Since the defeat of the Axis powers in 1945, an alliance of contractualist states has sought to impose a global order based on the principle of self-determination—a principle that applies to all states, large and small</w:t>
      </w:r>
      <w:r w:rsidRPr="00A56CCA">
        <w:rPr>
          <w:sz w:val="14"/>
        </w:rPr>
        <w:t xml:space="preserve">. This global order is increasing the odds of states transitioning from status to contractualist economies and reducing the odds of reverse transitions. In this way, economic norms theory supports the proposition that the world may be nearing half a millennium of change that began with the rise of axial markets in northwestern Europe around 1450. If the theory is correct, the beginning of the end of this change may have been the emergence of the contractualist hegemony in the mid-twentieth century. This article has argued that no status power could ever overtake the combined might of this hegemony. Thus, barring some dark force that brings about a collapse of the global economy, </w:t>
      </w:r>
      <w:r w:rsidRPr="005F3F2B">
        <w:rPr>
          <w:b/>
          <w:highlight w:val="cyan"/>
          <w:u w:val="single"/>
        </w:rPr>
        <w:t>the world is</w:t>
      </w:r>
      <w:r w:rsidRPr="00381A6F">
        <w:rPr>
          <w:rStyle w:val="Emphasis"/>
        </w:rPr>
        <w:t xml:space="preserve"> now </w:t>
      </w:r>
      <w:r w:rsidRPr="005F3F2B">
        <w:rPr>
          <w:b/>
          <w:highlight w:val="cyan"/>
          <w:u w:val="single"/>
        </w:rPr>
        <w:t>in the endgame</w:t>
      </w:r>
      <w:r w:rsidRPr="00381A6F">
        <w:rPr>
          <w:rStyle w:val="Emphasis"/>
        </w:rPr>
        <w:t xml:space="preserve"> </w:t>
      </w:r>
      <w:r w:rsidRPr="005F3F2B">
        <w:rPr>
          <w:b/>
          <w:highlight w:val="cyan"/>
          <w:u w:val="single"/>
        </w:rPr>
        <w:t>of</w:t>
      </w:r>
      <w:r w:rsidRPr="00381A6F">
        <w:rPr>
          <w:rStyle w:val="Emphasis"/>
        </w:rPr>
        <w:t xml:space="preserve"> a five-century-long trajectory toward </w:t>
      </w:r>
      <w:r w:rsidRPr="005F3F2B">
        <w:rPr>
          <w:b/>
          <w:highlight w:val="cyan"/>
          <w:u w:val="single"/>
        </w:rPr>
        <w:t>permanent peace</w:t>
      </w:r>
      <w:r w:rsidRPr="00381A6F">
        <w:rPr>
          <w:rStyle w:val="Emphasis"/>
        </w:rPr>
        <w:t xml:space="preserve"> and prosperity.</w:t>
      </w:r>
    </w:p>
    <w:bookmarkEnd w:id="11"/>
    <w:p w14:paraId="0EF8ADC0" w14:textId="77777777" w:rsidR="001D3D47" w:rsidRPr="00A56CCA" w:rsidRDefault="001D3D47" w:rsidP="001D3D47">
      <w:pPr>
        <w:pStyle w:val="Heading4"/>
        <w:rPr>
          <w:rFonts w:eastAsia="Times New Roman"/>
        </w:rPr>
      </w:pPr>
      <w:r w:rsidRPr="00A56CCA">
        <w:rPr>
          <w:rFonts w:eastAsia="Times New Roman"/>
        </w:rPr>
        <w:t>Growth solves war</w:t>
      </w:r>
    </w:p>
    <w:p w14:paraId="752E4C61" w14:textId="77777777" w:rsidR="001D3D47" w:rsidRPr="00A56CCA" w:rsidRDefault="001D3D47" w:rsidP="001D3D47">
      <w:pPr>
        <w:rPr>
          <w:rFonts w:eastAsia="Calibri"/>
        </w:rPr>
      </w:pPr>
      <w:r w:rsidRPr="00381A6F">
        <w:rPr>
          <w:rStyle w:val="Emphasis"/>
        </w:rPr>
        <w:t>Gat, 19</w:t>
      </w:r>
      <w:r w:rsidRPr="00A56CCA">
        <w:rPr>
          <w:rFonts w:eastAsia="Calibri"/>
        </w:rPr>
        <w:t>—professor of national security and international politics at the University of Tel Aviv (Azar, “Is War Declining: Why and Where?,” Anali 16 (1) 201-208 (2019), dml)</w:t>
      </w:r>
    </w:p>
    <w:p w14:paraId="0C3516D5" w14:textId="77777777" w:rsidR="001D3D47" w:rsidRPr="00A56CCA" w:rsidRDefault="001D3D47" w:rsidP="001D3D47">
      <w:pPr>
        <w:rPr>
          <w:rFonts w:eastAsia="Calibri"/>
          <w:sz w:val="16"/>
        </w:rPr>
      </w:pPr>
      <w:r w:rsidRPr="00A56CCA">
        <w:rPr>
          <w:rFonts w:eastAsia="Calibri"/>
          <w:sz w:val="16"/>
        </w:rPr>
        <w:t xml:space="preserve">Most </w:t>
      </w:r>
      <w:r w:rsidRPr="00381A6F">
        <w:rPr>
          <w:rStyle w:val="Emphasis"/>
        </w:rPr>
        <w:t>people are</w:t>
      </w:r>
      <w:r w:rsidRPr="00A56CCA">
        <w:rPr>
          <w:rFonts w:eastAsia="Calibri"/>
          <w:sz w:val="16"/>
        </w:rPr>
        <w:t xml:space="preserve"> very </w:t>
      </w:r>
      <w:r w:rsidRPr="00381A6F">
        <w:rPr>
          <w:rStyle w:val="Emphasis"/>
        </w:rPr>
        <w:t>surprised</w:t>
      </w:r>
      <w:r w:rsidRPr="00A56CCA">
        <w:rPr>
          <w:rFonts w:eastAsia="Calibri"/>
          <w:sz w:val="16"/>
        </w:rPr>
        <w:t xml:space="preserve"> by the claim </w:t>
      </w:r>
      <w:r w:rsidRPr="00381A6F">
        <w:rPr>
          <w:rStyle w:val="Emphasis"/>
        </w:rPr>
        <w:t xml:space="preserve">that </w:t>
      </w:r>
      <w:r w:rsidRPr="005F3F2B">
        <w:rPr>
          <w:rFonts w:eastAsia="Calibri"/>
          <w:b/>
          <w:highlight w:val="cyan"/>
          <w:u w:val="single"/>
        </w:rPr>
        <w:t xml:space="preserve">we live in the </w:t>
      </w:r>
      <w:r w:rsidRPr="005F3F2B">
        <w:rPr>
          <w:rFonts w:eastAsia="Calibri"/>
          <w:b/>
          <w:iCs/>
          <w:highlight w:val="cyan"/>
          <w:u w:val="single"/>
          <w:bdr w:val="single" w:sz="8" w:space="0" w:color="auto"/>
        </w:rPr>
        <w:t>most peaceful period</w:t>
      </w:r>
      <w:r w:rsidRPr="00381A6F">
        <w:rPr>
          <w:rStyle w:val="Emphasis"/>
        </w:rPr>
        <w:t xml:space="preserve"> in history</w:t>
      </w:r>
      <w:r w:rsidRPr="00A56CCA">
        <w:rPr>
          <w:rFonts w:eastAsia="Calibri"/>
          <w:sz w:val="16"/>
        </w:rPr>
        <w:t xml:space="preserve">. Are we not flooded with media reports and images of conflicts around the world today, some of them very active and bloody, and others seemingly waiting to happen? </w:t>
      </w:r>
      <w:r w:rsidRPr="00381A6F">
        <w:rPr>
          <w:rStyle w:val="Emphasis"/>
        </w:rPr>
        <w:t>Have the United States and its allies not been involved in a series of messy wars</w:t>
      </w:r>
      <w:r w:rsidRPr="00A56CCA">
        <w:rPr>
          <w:rFonts w:eastAsia="Calibri"/>
          <w:sz w:val="16"/>
        </w:rPr>
        <w:t xml:space="preserve"> over the past few decades? </w:t>
      </w:r>
      <w:r w:rsidRPr="00381A6F">
        <w:rPr>
          <w:rStyle w:val="Emphasis"/>
        </w:rPr>
        <w:t>Scholars</w:t>
      </w:r>
      <w:r w:rsidRPr="00A56CCA">
        <w:rPr>
          <w:rFonts w:eastAsia="Calibri"/>
          <w:sz w:val="16"/>
        </w:rPr>
        <w:t xml:space="preserve">, for their part, </w:t>
      </w:r>
      <w:r w:rsidRPr="00381A6F">
        <w:rPr>
          <w:rStyle w:val="Emphasis"/>
        </w:rPr>
        <w:t>ask</w:t>
      </w:r>
      <w:r w:rsidRPr="00A56CCA">
        <w:rPr>
          <w:rFonts w:eastAsia="Calibri"/>
          <w:sz w:val="16"/>
        </w:rPr>
        <w:t xml:space="preserve"> themselves, </w:t>
      </w:r>
      <w:r w:rsidRPr="00381A6F">
        <w:rPr>
          <w:rStyle w:val="Emphasis"/>
        </w:rPr>
        <w:t>if there has</w:t>
      </w:r>
      <w:r w:rsidRPr="00A56CCA">
        <w:rPr>
          <w:rFonts w:eastAsia="Calibri"/>
          <w:sz w:val="16"/>
        </w:rPr>
        <w:t xml:space="preserve"> indeed </w:t>
      </w:r>
      <w:r w:rsidRPr="00381A6F">
        <w:rPr>
          <w:rStyle w:val="Emphasis"/>
        </w:rPr>
        <w:t>been a decline in belligerency</w:t>
      </w:r>
      <w:r w:rsidRPr="00A56CCA">
        <w:rPr>
          <w:rFonts w:eastAsia="Calibri"/>
          <w:sz w:val="16"/>
        </w:rPr>
        <w:t xml:space="preserve">, </w:t>
      </w:r>
      <w:r w:rsidRPr="00381A6F">
        <w:rPr>
          <w:rStyle w:val="Emphasis"/>
        </w:rPr>
        <w:t>when</w:t>
      </w:r>
      <w:r w:rsidRPr="00A56CCA">
        <w:rPr>
          <w:rFonts w:eastAsia="Calibri"/>
          <w:sz w:val="16"/>
        </w:rPr>
        <w:t xml:space="preserve"> exactly </w:t>
      </w:r>
      <w:r w:rsidRPr="00381A6F">
        <w:rPr>
          <w:rStyle w:val="Emphasis"/>
        </w:rPr>
        <w:t>did it begin</w:t>
      </w:r>
      <w:r w:rsidRPr="00A56CCA">
        <w:rPr>
          <w:rFonts w:eastAsia="Calibri"/>
          <w:sz w:val="16"/>
        </w:rPr>
        <w:t xml:space="preserve">: with the end of the Cold War, in 1945, or perhaps earlier? And what exactly caused it?1 </w:t>
      </w:r>
    </w:p>
    <w:p w14:paraId="6BB9AAF0" w14:textId="77777777" w:rsidR="001D3D47" w:rsidRPr="00A56CCA" w:rsidRDefault="001D3D47" w:rsidP="001D3D47">
      <w:pPr>
        <w:rPr>
          <w:rFonts w:eastAsia="Calibri"/>
          <w:sz w:val="16"/>
        </w:rPr>
      </w:pPr>
      <w:r w:rsidRPr="00A56CCA">
        <w:rPr>
          <w:rFonts w:eastAsia="Calibri"/>
          <w:sz w:val="16"/>
        </w:rPr>
        <w:t xml:space="preserve">Again, most people are surprised to learn that </w:t>
      </w:r>
      <w:r w:rsidRPr="00381A6F">
        <w:rPr>
          <w:rStyle w:val="Emphasis"/>
        </w:rPr>
        <w:t xml:space="preserve">the occurrence of </w:t>
      </w:r>
      <w:r w:rsidRPr="005F3F2B">
        <w:rPr>
          <w:rFonts w:eastAsia="Calibri"/>
          <w:b/>
          <w:highlight w:val="cyan"/>
          <w:u w:val="single"/>
        </w:rPr>
        <w:t>war and</w:t>
      </w:r>
      <w:r w:rsidRPr="00381A6F">
        <w:rPr>
          <w:rStyle w:val="Emphasis"/>
        </w:rPr>
        <w:t xml:space="preserve"> overall </w:t>
      </w:r>
      <w:r w:rsidRPr="005F3F2B">
        <w:rPr>
          <w:rFonts w:eastAsia="Calibri"/>
          <w:b/>
          <w:highlight w:val="cyan"/>
          <w:u w:val="single"/>
        </w:rPr>
        <w:t>mortality</w:t>
      </w:r>
      <w:r w:rsidRPr="00381A6F">
        <w:rPr>
          <w:rStyle w:val="Emphasis"/>
        </w:rPr>
        <w:t xml:space="preserve"> rate in war sharply </w:t>
      </w:r>
      <w:r w:rsidRPr="005F3F2B">
        <w:rPr>
          <w:rFonts w:eastAsia="Calibri"/>
          <w:b/>
          <w:iCs/>
          <w:highlight w:val="cyan"/>
          <w:u w:val="single"/>
          <w:bdr w:val="single" w:sz="8" w:space="0" w:color="auto"/>
        </w:rPr>
        <w:t>decreased</w:t>
      </w:r>
      <w:r w:rsidRPr="005F3F2B">
        <w:rPr>
          <w:rFonts w:eastAsia="Calibri"/>
          <w:b/>
          <w:highlight w:val="cyan"/>
          <w:u w:val="single"/>
        </w:rPr>
        <w:t xml:space="preserve"> from</w:t>
      </w:r>
      <w:r w:rsidRPr="00381A6F">
        <w:rPr>
          <w:rStyle w:val="Emphasis"/>
        </w:rPr>
        <w:t xml:space="preserve"> as early as </w:t>
      </w:r>
      <w:r w:rsidRPr="005F3F2B">
        <w:rPr>
          <w:rFonts w:eastAsia="Calibri"/>
          <w:b/>
          <w:iCs/>
          <w:highlight w:val="cyan"/>
          <w:u w:val="single"/>
          <w:bdr w:val="single" w:sz="8" w:space="0" w:color="auto"/>
        </w:rPr>
        <w:t>1815</w:t>
      </w:r>
      <w:r w:rsidRPr="005F3F2B">
        <w:rPr>
          <w:rFonts w:eastAsia="Calibri"/>
          <w:b/>
          <w:highlight w:val="cyan"/>
          <w:u w:val="single"/>
        </w:rPr>
        <w:t xml:space="preserve"> onward</w:t>
      </w:r>
      <w:r w:rsidRPr="00A56CCA">
        <w:rPr>
          <w:rFonts w:eastAsia="Calibri"/>
          <w:sz w:val="16"/>
        </w:rPr>
        <w:t xml:space="preserve">, especially in the developed world. </w:t>
      </w:r>
      <w:r w:rsidRPr="00381A6F">
        <w:rPr>
          <w:rStyle w:val="Emphasis"/>
        </w:rPr>
        <w:t>The</w:t>
      </w:r>
      <w:r w:rsidRPr="00A56CCA">
        <w:rPr>
          <w:rFonts w:eastAsia="Calibri"/>
          <w:sz w:val="16"/>
        </w:rPr>
        <w:t xml:space="preserve"> so-called </w:t>
      </w:r>
      <w:r w:rsidRPr="00381A6F">
        <w:rPr>
          <w:rStyle w:val="Emphasis"/>
        </w:rPr>
        <w:t>Long Peace</w:t>
      </w:r>
      <w:r w:rsidRPr="00A56CCA">
        <w:rPr>
          <w:rFonts w:eastAsia="Calibri"/>
          <w:sz w:val="16"/>
        </w:rPr>
        <w:t xml:space="preserve"> among the great powers </w:t>
      </w:r>
      <w:r w:rsidRPr="00381A6F">
        <w:rPr>
          <w:rStyle w:val="Emphasis"/>
        </w:rPr>
        <w:t>after 1945 is more recognized</w:t>
      </w:r>
      <w:r w:rsidRPr="00A56CCA">
        <w:rPr>
          <w:rFonts w:eastAsia="Calibri"/>
          <w:sz w:val="16"/>
        </w:rPr>
        <w:t xml:space="preserve">, </w:t>
      </w:r>
      <w:r w:rsidRPr="00381A6F">
        <w:rPr>
          <w:rStyle w:val="Emphasis"/>
        </w:rPr>
        <w:t>and is widely attributed to the nuclear factor</w:t>
      </w:r>
      <w:r w:rsidRPr="00A56CCA">
        <w:rPr>
          <w:rFonts w:eastAsia="Calibri"/>
          <w:sz w:val="16"/>
        </w:rPr>
        <w:t xml:space="preserve">, a decisive factor to be sure, which concentrated the minds of all the protagonists wonderfully, as they say about the hanging rope. </w:t>
      </w:r>
      <w:r w:rsidRPr="00381A6F">
        <w:rPr>
          <w:rStyle w:val="Emphasis"/>
        </w:rPr>
        <w:t>The</w:t>
      </w:r>
      <w:r w:rsidRPr="00A56CCA">
        <w:rPr>
          <w:rFonts w:eastAsia="Calibri"/>
          <w:sz w:val="16"/>
        </w:rPr>
        <w:t xml:space="preserve"> (inter-)</w:t>
      </w:r>
      <w:r w:rsidRPr="00381A6F">
        <w:rPr>
          <w:rStyle w:val="Emphasis"/>
        </w:rPr>
        <w:t>democratic peace has been equally recognized</w:t>
      </w:r>
      <w:r w:rsidRPr="00A56CCA">
        <w:rPr>
          <w:rFonts w:eastAsia="Calibri"/>
          <w:sz w:val="16"/>
        </w:rPr>
        <w:t xml:space="preserve">. </w:t>
      </w:r>
      <w:r w:rsidRPr="00381A6F">
        <w:rPr>
          <w:rStyle w:val="Emphasis"/>
        </w:rPr>
        <w:t>However</w:t>
      </w:r>
      <w:r w:rsidRPr="00A56CCA">
        <w:rPr>
          <w:rFonts w:eastAsia="Calibri"/>
          <w:sz w:val="16"/>
        </w:rPr>
        <w:t xml:space="preserve">, </w:t>
      </w:r>
      <w:r w:rsidRPr="00381A6F">
        <w:rPr>
          <w:rStyle w:val="Emphasis"/>
        </w:rPr>
        <w:t>the decrease in war had been very marked even before the nuclear era</w:t>
      </w:r>
      <w:r w:rsidRPr="00A56CCA">
        <w:rPr>
          <w:rFonts w:eastAsia="Calibri"/>
          <w:sz w:val="16"/>
        </w:rPr>
        <w:t xml:space="preserve">, </w:t>
      </w:r>
      <w:r w:rsidRPr="00381A6F">
        <w:rPr>
          <w:rStyle w:val="Emphasis"/>
        </w:rPr>
        <w:t>and has encompassed nondemocracies</w:t>
      </w:r>
      <w:r w:rsidRPr="00A56CCA">
        <w:rPr>
          <w:rFonts w:eastAsia="Calibri"/>
          <w:sz w:val="16"/>
        </w:rPr>
        <w:t xml:space="preserve"> as well as democracies. In the century </w:t>
      </w:r>
      <w:r w:rsidRPr="00381A6F">
        <w:rPr>
          <w:rStyle w:val="Emphasis"/>
        </w:rPr>
        <w:t>after 1815</w:t>
      </w:r>
      <w:r w:rsidRPr="00A56CCA">
        <w:rPr>
          <w:rFonts w:eastAsia="Calibri"/>
          <w:sz w:val="16"/>
        </w:rPr>
        <w:t xml:space="preserve">, </w:t>
      </w:r>
      <w:r w:rsidRPr="00381A6F">
        <w:rPr>
          <w:rStyle w:val="Emphasis"/>
        </w:rPr>
        <w:t>wars among industrializing countries declined</w:t>
      </w:r>
      <w:r w:rsidRPr="00A56CCA">
        <w:rPr>
          <w:rFonts w:eastAsia="Calibri"/>
          <w:sz w:val="16"/>
        </w:rPr>
        <w:t xml:space="preserve"> in their frequency </w:t>
      </w:r>
      <w:r w:rsidRPr="00381A6F">
        <w:rPr>
          <w:rStyle w:val="Emphasis"/>
        </w:rPr>
        <w:t>to</w:t>
      </w:r>
      <w:r w:rsidRPr="00A56CCA">
        <w:rPr>
          <w:rFonts w:eastAsia="Calibri"/>
          <w:sz w:val="16"/>
        </w:rPr>
        <w:t xml:space="preserve"> about </w:t>
      </w:r>
      <w:r w:rsidRPr="00381A6F">
        <w:rPr>
          <w:rStyle w:val="Emphasis"/>
        </w:rPr>
        <w:t>a third</w:t>
      </w:r>
      <w:r w:rsidRPr="00A56CCA">
        <w:rPr>
          <w:rFonts w:eastAsia="Calibri"/>
          <w:sz w:val="16"/>
        </w:rPr>
        <w:t xml:space="preserve"> of what they had been in the previous centuries, </w:t>
      </w:r>
      <w:r w:rsidRPr="00381A6F">
        <w:rPr>
          <w:rStyle w:val="Emphasis"/>
        </w:rPr>
        <w:t>an unprecedented change</w:t>
      </w:r>
      <w:r w:rsidRPr="00A56CCA">
        <w:rPr>
          <w:rFonts w:eastAsia="Calibri"/>
          <w:sz w:val="16"/>
        </w:rPr>
        <w:t xml:space="preserve">. Compared to their record during the eighteenth century, Austria and Prussia, for example – neither of them a democracy – fought about a third to a quarter as much during the century after 1815. </w:t>
      </w:r>
    </w:p>
    <w:p w14:paraId="4CDFB6EB" w14:textId="77777777" w:rsidR="001D3D47" w:rsidRPr="00A56CCA" w:rsidRDefault="001D3D47" w:rsidP="001D3D47">
      <w:pPr>
        <w:rPr>
          <w:rFonts w:eastAsia="Calibri"/>
          <w:sz w:val="16"/>
        </w:rPr>
      </w:pPr>
      <w:r w:rsidRPr="00A56CCA">
        <w:rPr>
          <w:rFonts w:eastAsia="Calibri"/>
          <w:sz w:val="16"/>
        </w:rPr>
        <w:t xml:space="preserve">Indeed, </w:t>
      </w:r>
      <w:r w:rsidRPr="00381A6F">
        <w:rPr>
          <w:rStyle w:val="Emphasis"/>
        </w:rPr>
        <w:t>the Long Peace after 1945</w:t>
      </w:r>
      <w:r w:rsidRPr="00A56CCA">
        <w:rPr>
          <w:rFonts w:eastAsia="Calibri"/>
          <w:sz w:val="16"/>
        </w:rPr>
        <w:t xml:space="preserve">, more than 70 years to date and counting, </w:t>
      </w:r>
      <w:r w:rsidRPr="00381A6F">
        <w:rPr>
          <w:rStyle w:val="Emphasis"/>
        </w:rPr>
        <w:t>was preceded by the second longest peace ever among the modern great powers</w:t>
      </w:r>
      <w:r w:rsidRPr="00A56CCA">
        <w:rPr>
          <w:rFonts w:eastAsia="Calibri"/>
          <w:sz w:val="16"/>
        </w:rPr>
        <w:t xml:space="preserve">, between 1871 and 1914, </w:t>
      </w:r>
      <w:r w:rsidRPr="00381A6F">
        <w:rPr>
          <w:rStyle w:val="Emphasis"/>
        </w:rPr>
        <w:t>43 years</w:t>
      </w:r>
      <w:r w:rsidRPr="00A56CCA">
        <w:rPr>
          <w:rFonts w:eastAsia="Calibri"/>
          <w:sz w:val="16"/>
        </w:rPr>
        <w:t xml:space="preserve"> in all; </w:t>
      </w:r>
      <w:r w:rsidRPr="00381A6F">
        <w:rPr>
          <w:rStyle w:val="Emphasis"/>
        </w:rPr>
        <w:t>and</w:t>
      </w:r>
      <w:r w:rsidRPr="00A56CCA">
        <w:rPr>
          <w:rFonts w:eastAsia="Calibri"/>
          <w:sz w:val="16"/>
        </w:rPr>
        <w:t xml:space="preserve"> by </w:t>
      </w:r>
      <w:r w:rsidRPr="00381A6F">
        <w:rPr>
          <w:rStyle w:val="Emphasis"/>
        </w:rPr>
        <w:t>the third</w:t>
      </w:r>
      <w:r w:rsidRPr="00A56CCA">
        <w:rPr>
          <w:rFonts w:eastAsia="Calibri"/>
          <w:sz w:val="16"/>
        </w:rPr>
        <w:t xml:space="preserve"> longest peace, between 1815 and 1854, </w:t>
      </w:r>
      <w:r w:rsidRPr="00381A6F">
        <w:rPr>
          <w:rStyle w:val="Emphasis"/>
        </w:rPr>
        <w:t>39 years</w:t>
      </w:r>
      <w:r w:rsidRPr="00A56CCA">
        <w:rPr>
          <w:rFonts w:eastAsia="Calibri"/>
          <w:sz w:val="16"/>
        </w:rPr>
        <w:t xml:space="preserve">. Thus, </w:t>
      </w:r>
      <w:r w:rsidRPr="00381A6F">
        <w:rPr>
          <w:rStyle w:val="Emphasis"/>
        </w:rPr>
        <w:t>the three longest periods of peace by far</w:t>
      </w:r>
      <w:r w:rsidRPr="00A56CCA">
        <w:rPr>
          <w:rFonts w:eastAsia="Calibri"/>
          <w:sz w:val="16"/>
        </w:rPr>
        <w:t xml:space="preserve"> in the modern great powers system </w:t>
      </w:r>
      <w:r w:rsidRPr="00381A6F">
        <w:rPr>
          <w:rStyle w:val="Emphasis"/>
        </w:rPr>
        <w:t>have all occurred after 1815</w:t>
      </w:r>
      <w:r w:rsidRPr="00A56CCA">
        <w:rPr>
          <w:rFonts w:eastAsia="Calibri"/>
          <w:sz w:val="16"/>
        </w:rPr>
        <w:t xml:space="preserve">, with </w:t>
      </w:r>
      <w:r w:rsidRPr="00381A6F">
        <w:rPr>
          <w:rStyle w:val="Emphasis"/>
        </w:rPr>
        <w:t>the first two</w:t>
      </w:r>
      <w:r w:rsidRPr="00A56CCA">
        <w:rPr>
          <w:rFonts w:eastAsia="Calibri"/>
          <w:sz w:val="16"/>
        </w:rPr>
        <w:t xml:space="preserve"> taking place </w:t>
      </w:r>
      <w:r w:rsidRPr="00381A6F">
        <w:rPr>
          <w:rStyle w:val="Emphasis"/>
        </w:rPr>
        <w:t>before the nuclear age</w:t>
      </w:r>
      <w:r w:rsidRPr="00A56CCA">
        <w:rPr>
          <w:rFonts w:eastAsia="Calibri"/>
          <w:sz w:val="16"/>
        </w:rPr>
        <w:t xml:space="preserve">. </w:t>
      </w:r>
      <w:r w:rsidRPr="00381A6F">
        <w:rPr>
          <w:rStyle w:val="Emphasis"/>
        </w:rPr>
        <w:t>This</w:t>
      </w:r>
      <w:r w:rsidRPr="00A56CCA">
        <w:rPr>
          <w:rFonts w:eastAsia="Calibri"/>
          <w:sz w:val="16"/>
        </w:rPr>
        <w:t xml:space="preserve"> striking phenomenon </w:t>
      </w:r>
      <w:r w:rsidRPr="00381A6F">
        <w:rPr>
          <w:rStyle w:val="Emphasis"/>
        </w:rPr>
        <w:t>cannot be accidental</w:t>
      </w:r>
      <w:r w:rsidRPr="00A56CC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3D79276B" w14:textId="77777777" w:rsidR="001D3D47" w:rsidRPr="00A56CCA" w:rsidRDefault="001D3D47" w:rsidP="001D3D47">
      <w:pPr>
        <w:rPr>
          <w:rFonts w:eastAsia="Calibri"/>
          <w:sz w:val="16"/>
        </w:rPr>
      </w:pPr>
      <w:r w:rsidRPr="00381A6F">
        <w:rPr>
          <w:rStyle w:val="Emphasis"/>
        </w:rPr>
        <w:t>There is a tendency to assume that wars have declined in frequency</w:t>
      </w:r>
      <w:r w:rsidRPr="00A56CCA">
        <w:rPr>
          <w:rFonts w:eastAsia="Calibri"/>
          <w:sz w:val="16"/>
        </w:rPr>
        <w:t xml:space="preserve"> during the past two centuries </w:t>
      </w:r>
      <w:r w:rsidRPr="00381A6F">
        <w:rPr>
          <w:rStyle w:val="Emphasis"/>
        </w:rPr>
        <w:t>because they have become too lethal</w:t>
      </w:r>
      <w:r w:rsidRPr="00A56CCA">
        <w:rPr>
          <w:rFonts w:eastAsia="Calibri"/>
          <w:sz w:val="16"/>
        </w:rPr>
        <w:t xml:space="preserve">, </w:t>
      </w:r>
      <w:r w:rsidRPr="00381A6F">
        <w:rPr>
          <w:rStyle w:val="Emphasis"/>
        </w:rPr>
        <w:t>destructive and expensive</w:t>
      </w:r>
      <w:r w:rsidRPr="00A56CCA">
        <w:rPr>
          <w:rFonts w:eastAsia="Calibri"/>
          <w:sz w:val="16"/>
        </w:rPr>
        <w:t xml:space="preserve"> – </w:t>
      </w:r>
      <w:r w:rsidRPr="00381A6F">
        <w:rPr>
          <w:rStyle w:val="Emphasis"/>
        </w:rPr>
        <w:t>fewer but more ruinous</w:t>
      </w:r>
      <w:r w:rsidRPr="00A56CCA">
        <w:rPr>
          <w:rFonts w:eastAsia="Calibri"/>
          <w:sz w:val="16"/>
        </w:rPr>
        <w:t xml:space="preserve"> wars. </w:t>
      </w:r>
      <w:r w:rsidRPr="00381A6F">
        <w:rPr>
          <w:rStyle w:val="Emphasis"/>
        </w:rPr>
        <w:t>This</w:t>
      </w:r>
      <w:r w:rsidRPr="00A56CCA">
        <w:rPr>
          <w:rFonts w:eastAsia="Calibri"/>
          <w:sz w:val="16"/>
        </w:rPr>
        <w:t xml:space="preserve"> hypothesis </w:t>
      </w:r>
      <w:r w:rsidRPr="00381A6F">
        <w:rPr>
          <w:rStyle w:val="Emphasis"/>
        </w:rPr>
        <w:t>barely holds</w:t>
      </w:r>
      <w:r w:rsidRPr="00A56CCA">
        <w:rPr>
          <w:rFonts w:eastAsia="Calibri"/>
          <w:sz w:val="16"/>
        </w:rPr>
        <w:t xml:space="preserve">, however, </w:t>
      </w:r>
      <w:r w:rsidRPr="00381A6F">
        <w:rPr>
          <w:rStyle w:val="Emphasis"/>
        </w:rPr>
        <w:t>because relative to population and wealth wars have not become more lethal and costly than earlier</w:t>
      </w:r>
      <w:r w:rsidRPr="00A56CC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381A6F">
        <w:rPr>
          <w:rStyle w:val="Emphasis"/>
        </w:rPr>
        <w:t>world wars</w:t>
      </w:r>
      <w:r w:rsidRPr="00A56CCA">
        <w:rPr>
          <w:rFonts w:eastAsia="Calibri"/>
          <w:sz w:val="16"/>
        </w:rPr>
        <w:t xml:space="preserve">, especially World War II, were certainly on the upper scale of the range in terms of casualties. Yet, contrary to widespread assumptions, they </w:t>
      </w:r>
      <w:r w:rsidRPr="00381A6F">
        <w:rPr>
          <w:rStyle w:val="Emphasis"/>
        </w:rPr>
        <w:t>were far from</w:t>
      </w:r>
      <w:r w:rsidRPr="00A56CCA">
        <w:rPr>
          <w:rFonts w:eastAsia="Calibri"/>
          <w:sz w:val="16"/>
        </w:rPr>
        <w:t xml:space="preserve"> being </w:t>
      </w:r>
      <w:r w:rsidRPr="00381A6F">
        <w:rPr>
          <w:rStyle w:val="Emphasis"/>
        </w:rPr>
        <w:t>exceptional</w:t>
      </w:r>
      <w:r w:rsidRPr="00A56CCA">
        <w:rPr>
          <w:rFonts w:eastAsia="Calibri"/>
          <w:sz w:val="16"/>
        </w:rPr>
        <w:t xml:space="preserve"> in history. We need to look at relative casualties, general mortality rates in wars, rather than at the aggregate created by the fact that many states participated in the world wars. </w:t>
      </w:r>
    </w:p>
    <w:p w14:paraId="6BEA09BD" w14:textId="77777777" w:rsidR="001D3D47" w:rsidRPr="00A56CCA" w:rsidRDefault="001D3D47" w:rsidP="001D3D47">
      <w:pPr>
        <w:rPr>
          <w:rFonts w:eastAsia="Calibri"/>
          <w:sz w:val="16"/>
        </w:rPr>
      </w:pPr>
      <w:r w:rsidRPr="00A56CC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0C8477A6" w14:textId="77777777" w:rsidR="001D3D47" w:rsidRPr="00A56CCA" w:rsidRDefault="001D3D47" w:rsidP="001D3D47">
      <w:pPr>
        <w:rPr>
          <w:rFonts w:eastAsia="Calibri"/>
          <w:sz w:val="16"/>
        </w:rPr>
      </w:pPr>
      <w:r w:rsidRPr="00381A6F">
        <w:rPr>
          <w:rStyle w:val="Emphasis"/>
        </w:rPr>
        <w:t>People often assume that more developed military technology</w:t>
      </w:r>
      <w:r w:rsidRPr="00A56CCA">
        <w:rPr>
          <w:rFonts w:eastAsia="Calibri"/>
          <w:sz w:val="16"/>
        </w:rPr>
        <w:t xml:space="preserve"> during modernity </w:t>
      </w:r>
      <w:r w:rsidRPr="00381A6F">
        <w:rPr>
          <w:rStyle w:val="Emphasis"/>
        </w:rPr>
        <w:t>must mean greater lethality and destructiveness</w:t>
      </w:r>
      <w:r w:rsidRPr="00A56CCA">
        <w:rPr>
          <w:rFonts w:eastAsia="Calibri"/>
          <w:sz w:val="16"/>
        </w:rPr>
        <w:t xml:space="preserve">, </w:t>
      </w:r>
      <w:r w:rsidRPr="00381A6F">
        <w:rPr>
          <w:rStyle w:val="Emphasis"/>
        </w:rPr>
        <w:t>but</w:t>
      </w:r>
      <w:r w:rsidRPr="00A56CCA">
        <w:rPr>
          <w:rFonts w:eastAsia="Calibri"/>
          <w:sz w:val="16"/>
        </w:rPr>
        <w:t xml:space="preserve"> in fact </w:t>
      </w:r>
      <w:r w:rsidRPr="00381A6F">
        <w:rPr>
          <w:rStyle w:val="Emphasis"/>
        </w:rPr>
        <w:t>it also means greater protective power</w:t>
      </w:r>
      <w:r w:rsidRPr="00A56CCA">
        <w:rPr>
          <w:rFonts w:eastAsia="Calibri"/>
          <w:sz w:val="16"/>
        </w:rPr>
        <w:t xml:space="preserve">, as with mechanized armour, mechanized speed and agility, and defensive electronic measures. </w:t>
      </w:r>
      <w:r w:rsidRPr="00381A6F">
        <w:rPr>
          <w:rStyle w:val="Emphasis"/>
        </w:rPr>
        <w:t>Offensive and defensive advances</w:t>
      </w:r>
      <w:r w:rsidRPr="00A56CCA">
        <w:rPr>
          <w:rFonts w:eastAsia="Calibri"/>
          <w:sz w:val="16"/>
        </w:rPr>
        <w:t xml:space="preserve"> generally </w:t>
      </w:r>
      <w:r w:rsidRPr="00381A6F">
        <w:rPr>
          <w:rStyle w:val="Emphasis"/>
        </w:rPr>
        <w:t>rise in tandem and</w:t>
      </w:r>
      <w:r w:rsidRPr="00A56CCA">
        <w:rPr>
          <w:rFonts w:eastAsia="Calibri"/>
          <w:sz w:val="16"/>
        </w:rPr>
        <w:t xml:space="preserve"> tend to </w:t>
      </w:r>
      <w:r w:rsidRPr="00381A6F">
        <w:rPr>
          <w:rStyle w:val="Emphasis"/>
        </w:rPr>
        <w:t>offset each other</w:t>
      </w:r>
      <w:r w:rsidRPr="00A56CC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381A6F">
        <w:rPr>
          <w:rStyle w:val="Emphasis"/>
        </w:rPr>
        <w:t>Instances of genocide</w:t>
      </w:r>
      <w:r w:rsidRPr="00A56CCA">
        <w:rPr>
          <w:rFonts w:eastAsia="Calibri"/>
          <w:sz w:val="16"/>
        </w:rPr>
        <w:t xml:space="preserve"> in general during the twentieth century, much as earlier in history, </w:t>
      </w:r>
      <w:r w:rsidRPr="00381A6F">
        <w:rPr>
          <w:rStyle w:val="Emphasis"/>
        </w:rPr>
        <w:t>were carried out with the simplest of technologies</w:t>
      </w:r>
      <w:r w:rsidRPr="00A56CCA">
        <w:rPr>
          <w:rFonts w:eastAsia="Calibri"/>
          <w:sz w:val="16"/>
        </w:rPr>
        <w:t xml:space="preserve">, as the Rwanda genocide horrifically reminded us. </w:t>
      </w:r>
    </w:p>
    <w:p w14:paraId="50EEC2A4" w14:textId="77777777" w:rsidR="001D3D47" w:rsidRPr="00A56CCA" w:rsidRDefault="001D3D47" w:rsidP="001D3D47">
      <w:pPr>
        <w:rPr>
          <w:rFonts w:eastAsia="Calibri"/>
          <w:sz w:val="16"/>
        </w:rPr>
      </w:pPr>
      <w:r w:rsidRPr="00381A6F">
        <w:rPr>
          <w:rStyle w:val="Emphasis"/>
        </w:rPr>
        <w:t>Nor is it true that wars</w:t>
      </w:r>
      <w:r w:rsidRPr="00A56CCA">
        <w:rPr>
          <w:rFonts w:eastAsia="Calibri"/>
          <w:sz w:val="16"/>
        </w:rPr>
        <w:t xml:space="preserve"> during the past two centuries </w:t>
      </w:r>
      <w:r w:rsidRPr="00381A6F">
        <w:rPr>
          <w:rStyle w:val="Emphasis"/>
        </w:rPr>
        <w:t>have become economically more costly</w:t>
      </w:r>
      <w:r w:rsidRPr="00A56CCA">
        <w:rPr>
          <w:rFonts w:eastAsia="Calibri"/>
          <w:sz w:val="16"/>
        </w:rPr>
        <w:t xml:space="preserve"> than they were earlier in history, again relative to overall wealth. </w:t>
      </w:r>
      <w:r w:rsidRPr="00381A6F">
        <w:rPr>
          <w:rStyle w:val="Emphasis"/>
        </w:rPr>
        <w:t>War always involved massive economic exertion</w:t>
      </w:r>
      <w:r w:rsidRPr="00A56CC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72ADF547" w14:textId="77777777" w:rsidR="001D3D47" w:rsidRPr="00A56CCA" w:rsidRDefault="001D3D47" w:rsidP="001D3D47">
      <w:pPr>
        <w:rPr>
          <w:rFonts w:eastAsia="Calibri"/>
          <w:sz w:val="16"/>
        </w:rPr>
      </w:pPr>
      <w:r w:rsidRPr="00A56CC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16A78D9F" w14:textId="77777777" w:rsidR="001D3D47" w:rsidRPr="00A56CCA" w:rsidRDefault="001D3D47" w:rsidP="001D3D47">
      <w:pPr>
        <w:rPr>
          <w:rFonts w:eastAsia="Calibri"/>
          <w:sz w:val="16"/>
        </w:rPr>
      </w:pPr>
      <w:r w:rsidRPr="00A56CC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34F0C4BC" w14:textId="77777777" w:rsidR="001D3D47" w:rsidRPr="00A56CCA" w:rsidRDefault="001D3D47" w:rsidP="001D3D47">
      <w:pPr>
        <w:rPr>
          <w:rFonts w:eastAsia="Calibri"/>
          <w:sz w:val="16"/>
        </w:rPr>
      </w:pPr>
      <w:r w:rsidRPr="00A56CC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13B82E13" w14:textId="77777777" w:rsidR="001D3D47" w:rsidRPr="00A56CCA" w:rsidRDefault="001D3D47" w:rsidP="001D3D47">
      <w:pPr>
        <w:rPr>
          <w:rFonts w:eastAsia="Calibri"/>
          <w:sz w:val="16"/>
        </w:rPr>
      </w:pPr>
      <w:r w:rsidRPr="00A56CC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1BCC5736" w14:textId="77777777" w:rsidR="001D3D47" w:rsidRPr="00A56CCA" w:rsidRDefault="001D3D47" w:rsidP="001D3D47">
      <w:pPr>
        <w:rPr>
          <w:rFonts w:eastAsia="Calibri"/>
          <w:sz w:val="16"/>
        </w:rPr>
      </w:pPr>
      <w:r w:rsidRPr="00A56CC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093A70F6" w14:textId="77777777" w:rsidR="001D3D47" w:rsidRPr="00A56CCA" w:rsidRDefault="001D3D47" w:rsidP="001D3D47">
      <w:pPr>
        <w:rPr>
          <w:rFonts w:eastAsia="Calibri"/>
          <w:sz w:val="16"/>
        </w:rPr>
      </w:pPr>
      <w:r w:rsidRPr="00381A6F">
        <w:rPr>
          <w:rStyle w:val="Emphasis"/>
        </w:rPr>
        <w:t>What</w:t>
      </w:r>
      <w:r w:rsidRPr="00A56CCA">
        <w:rPr>
          <w:rFonts w:eastAsia="Calibri"/>
          <w:sz w:val="16"/>
        </w:rPr>
        <w:t xml:space="preserve"> then </w:t>
      </w:r>
      <w:r w:rsidRPr="00381A6F">
        <w:rPr>
          <w:rStyle w:val="Emphasis"/>
        </w:rPr>
        <w:t xml:space="preserve">is </w:t>
      </w:r>
      <w:r w:rsidRPr="005F3F2B">
        <w:rPr>
          <w:rFonts w:eastAsia="Calibri"/>
          <w:b/>
          <w:highlight w:val="cyan"/>
          <w:u w:val="single"/>
        </w:rPr>
        <w:t xml:space="preserve">the </w:t>
      </w:r>
      <w:r w:rsidRPr="005F3F2B">
        <w:rPr>
          <w:rFonts w:eastAsia="Calibri"/>
          <w:b/>
          <w:iCs/>
          <w:highlight w:val="cyan"/>
          <w:u w:val="single"/>
          <w:bdr w:val="single" w:sz="8" w:space="0" w:color="auto"/>
        </w:rPr>
        <w:t>cause</w:t>
      </w:r>
      <w:r w:rsidRPr="00381A6F">
        <w:rPr>
          <w:rStyle w:val="Emphasis"/>
        </w:rPr>
        <w:t xml:space="preserve"> of the decline in belligerency</w:t>
      </w:r>
      <w:r w:rsidRPr="00A56CCA">
        <w:rPr>
          <w:rFonts w:eastAsia="Calibri"/>
          <w:sz w:val="16"/>
        </w:rPr>
        <w:t xml:space="preserve">? Even before the middle of the nineteenth century, thinkers such as Saint-Simon, Auguste Comte, and John Stuart Mill, who were quick to note the change, realized that </w:t>
      </w:r>
      <w:r w:rsidRPr="00381A6F">
        <w:rPr>
          <w:rStyle w:val="Emphasis"/>
        </w:rPr>
        <w:t>it was</w:t>
      </w:r>
      <w:r w:rsidRPr="00A56CCA">
        <w:rPr>
          <w:rFonts w:eastAsia="Calibri"/>
          <w:sz w:val="16"/>
        </w:rPr>
        <w:t xml:space="preserve"> caused by the advent of </w:t>
      </w:r>
      <w:r w:rsidRPr="00381A6F">
        <w:rPr>
          <w:rStyle w:val="Emphasis"/>
        </w:rPr>
        <w:t>the industrial-commercial revolution</w:t>
      </w:r>
      <w:r w:rsidRPr="00A56CCA">
        <w:rPr>
          <w:rFonts w:eastAsia="Calibri"/>
          <w:sz w:val="16"/>
        </w:rPr>
        <w:t xml:space="preserve">, the most profound transformation of human society since the Neolithic adoption of agriculture. In the first place, </w:t>
      </w:r>
      <w:r w:rsidRPr="00381A6F">
        <w:rPr>
          <w:rStyle w:val="Emphasis"/>
        </w:rPr>
        <w:t xml:space="preserve">given explosive </w:t>
      </w:r>
      <w:r w:rsidRPr="005F3F2B">
        <w:rPr>
          <w:rFonts w:eastAsia="Calibri"/>
          <w:b/>
          <w:iCs/>
          <w:highlight w:val="cyan"/>
          <w:u w:val="single"/>
          <w:bdr w:val="single" w:sz="8" w:space="0" w:color="auto"/>
        </w:rPr>
        <w:t>growth</w:t>
      </w:r>
      <w:r w:rsidRPr="00A56CCA">
        <w:rPr>
          <w:rFonts w:eastAsia="Calibri"/>
          <w:sz w:val="16"/>
        </w:rPr>
        <w:t xml:space="preserve"> in per capita wealth, about 30 to 50-fold from the onset of the revolution to the present, </w:t>
      </w:r>
      <w:r w:rsidRPr="00381A6F">
        <w:rPr>
          <w:rStyle w:val="Emphasis"/>
        </w:rPr>
        <w:t>the Malthusian trap has been broken</w:t>
      </w:r>
      <w:r w:rsidRPr="00A56CCA">
        <w:rPr>
          <w:rFonts w:eastAsia="Calibri"/>
          <w:sz w:val="16"/>
        </w:rPr>
        <w:t xml:space="preserve">. </w:t>
      </w:r>
      <w:r w:rsidRPr="005F3F2B">
        <w:rPr>
          <w:rFonts w:eastAsia="Calibri"/>
          <w:b/>
          <w:highlight w:val="cyan"/>
          <w:u w:val="single"/>
        </w:rPr>
        <w:t>Wealth no longer constitutes a</w:t>
      </w:r>
      <w:r w:rsidRPr="00381A6F">
        <w:rPr>
          <w:rStyle w:val="Emphasis"/>
        </w:rPr>
        <w:t xml:space="preserve"> fundamentally </w:t>
      </w:r>
      <w:r w:rsidRPr="005F3F2B">
        <w:rPr>
          <w:rFonts w:eastAsia="Calibri"/>
          <w:b/>
          <w:iCs/>
          <w:highlight w:val="cyan"/>
          <w:u w:val="single"/>
          <w:bdr w:val="single" w:sz="8" w:space="0" w:color="auto"/>
        </w:rPr>
        <w:t>finite</w:t>
      </w:r>
      <w:r w:rsidRPr="005F3F2B">
        <w:rPr>
          <w:rFonts w:eastAsia="Calibri"/>
          <w:b/>
          <w:highlight w:val="cyan"/>
          <w:u w:val="single"/>
        </w:rPr>
        <w:t xml:space="preserve"> quantity</w:t>
      </w:r>
      <w:r w:rsidRPr="00A56CCA">
        <w:rPr>
          <w:rFonts w:eastAsia="Calibri"/>
          <w:sz w:val="16"/>
        </w:rPr>
        <w:t xml:space="preserve">, when the only question is how it is divided, </w:t>
      </w:r>
      <w:r w:rsidRPr="00381A6F">
        <w:rPr>
          <w:rStyle w:val="Emphasis"/>
        </w:rPr>
        <w:t>so wealth acquisition progressively shifted away from a zero-sum game</w:t>
      </w:r>
      <w:r w:rsidRPr="00A56CCA">
        <w:rPr>
          <w:rFonts w:eastAsia="Calibri"/>
          <w:sz w:val="16"/>
        </w:rPr>
        <w:t xml:space="preserve">. </w:t>
      </w:r>
    </w:p>
    <w:p w14:paraId="220C45A4" w14:textId="77777777" w:rsidR="001D3D47" w:rsidRPr="00A56CCA" w:rsidRDefault="001D3D47" w:rsidP="001D3D47">
      <w:pPr>
        <w:rPr>
          <w:rFonts w:eastAsia="Calibri"/>
          <w:sz w:val="16"/>
        </w:rPr>
      </w:pPr>
      <w:r w:rsidRPr="00A56CCA">
        <w:rPr>
          <w:rFonts w:eastAsia="Calibri"/>
          <w:sz w:val="16"/>
        </w:rPr>
        <w:t xml:space="preserve">Secondly, </w:t>
      </w:r>
      <w:r w:rsidRPr="00381A6F">
        <w:rPr>
          <w:rStyle w:val="Emphasis"/>
        </w:rPr>
        <w:t xml:space="preserve">the significance of </w:t>
      </w:r>
      <w:r w:rsidRPr="005F3F2B">
        <w:rPr>
          <w:rFonts w:eastAsia="Calibri"/>
          <w:b/>
          <w:iCs/>
          <w:highlight w:val="cyan"/>
          <w:u w:val="single"/>
          <w:bdr w:val="single" w:sz="8" w:space="0" w:color="auto"/>
        </w:rPr>
        <w:t>trade</w:t>
      </w:r>
      <w:r w:rsidRPr="00381A6F">
        <w:rPr>
          <w:rStyle w:val="Emphasis"/>
        </w:rPr>
        <w:t xml:space="preserve"> in the economy </w:t>
      </w:r>
      <w:r w:rsidRPr="005F3F2B">
        <w:rPr>
          <w:rFonts w:eastAsia="Calibri"/>
          <w:b/>
          <w:highlight w:val="cyan"/>
          <w:u w:val="single"/>
        </w:rPr>
        <w:t xml:space="preserve">has </w:t>
      </w:r>
      <w:r w:rsidRPr="005F3F2B">
        <w:rPr>
          <w:rFonts w:eastAsia="Calibri"/>
          <w:b/>
          <w:iCs/>
          <w:highlight w:val="cyan"/>
          <w:u w:val="single"/>
          <w:bdr w:val="single" w:sz="8" w:space="0" w:color="auto"/>
        </w:rPr>
        <w:t>ballooned</w:t>
      </w:r>
      <w:r w:rsidRPr="00381A6F">
        <w:rPr>
          <w:rStyle w:val="Emphasis"/>
        </w:rPr>
        <w:t xml:space="preserve"> to entirely new dimensions</w:t>
      </w:r>
      <w:r w:rsidRPr="00A56CCA">
        <w:rPr>
          <w:rFonts w:eastAsia="Calibri"/>
          <w:sz w:val="16"/>
        </w:rPr>
        <w:t xml:space="preserve"> precisely because of the new process of industrial growth. </w:t>
      </w:r>
      <w:r w:rsidRPr="00381A6F">
        <w:rPr>
          <w:rStyle w:val="Emphasis"/>
        </w:rPr>
        <w:t>Greater freedom of trade has become all the more attractive</w:t>
      </w:r>
      <w:r w:rsidRPr="00A56CC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381A6F">
        <w:rPr>
          <w:rStyle w:val="Emphasis"/>
        </w:rPr>
        <w:t>economies are no longer overwhelmingly autarkic</w:t>
      </w:r>
      <w:r w:rsidRPr="00A56CCA">
        <w:rPr>
          <w:rFonts w:eastAsia="Calibri"/>
          <w:sz w:val="16"/>
        </w:rPr>
        <w:t xml:space="preserve">, </w:t>
      </w:r>
      <w:r w:rsidRPr="00381A6F">
        <w:rPr>
          <w:rStyle w:val="Emphasis"/>
        </w:rPr>
        <w:t>having become increasingly interconnected</w:t>
      </w:r>
      <w:r w:rsidRPr="00A56CCA">
        <w:rPr>
          <w:rFonts w:eastAsia="Calibri"/>
          <w:sz w:val="16"/>
        </w:rPr>
        <w:t xml:space="preserve"> by specialization, scale and exchange. </w:t>
      </w:r>
      <w:r w:rsidRPr="00381A6F">
        <w:rPr>
          <w:rStyle w:val="Emphasis"/>
        </w:rPr>
        <w:t xml:space="preserve">Foreign </w:t>
      </w:r>
      <w:r w:rsidRPr="005F3F2B">
        <w:rPr>
          <w:rFonts w:eastAsia="Calibri"/>
          <w:b/>
          <w:highlight w:val="cyan"/>
          <w:u w:val="single"/>
        </w:rPr>
        <w:t>devastation</w:t>
      </w:r>
      <w:r w:rsidRPr="00381A6F">
        <w:rPr>
          <w:rStyle w:val="Emphasis"/>
        </w:rPr>
        <w:t xml:space="preserve"> potentially </w:t>
      </w:r>
      <w:r w:rsidRPr="005F3F2B">
        <w:rPr>
          <w:rFonts w:eastAsia="Calibri"/>
          <w:b/>
          <w:highlight w:val="cyan"/>
          <w:u w:val="single"/>
        </w:rPr>
        <w:t xml:space="preserve">depresses the </w:t>
      </w:r>
      <w:r w:rsidRPr="005F3F2B">
        <w:rPr>
          <w:rFonts w:eastAsia="Calibri"/>
          <w:b/>
          <w:iCs/>
          <w:highlight w:val="cyan"/>
          <w:u w:val="single"/>
          <w:bdr w:val="single" w:sz="8" w:space="0" w:color="auto"/>
        </w:rPr>
        <w:t>entire system</w:t>
      </w:r>
      <w:r w:rsidRPr="00381A6F">
        <w:rPr>
          <w:rStyle w:val="Emphasis"/>
        </w:rPr>
        <w:t xml:space="preserve"> and is detrimental to a state's own wellbeing</w:t>
      </w:r>
      <w:r w:rsidRPr="00A56CC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4BD867DD" w14:textId="77777777" w:rsidR="001D3D47" w:rsidRPr="00A56CCA" w:rsidRDefault="001D3D47" w:rsidP="001D3D47">
      <w:pPr>
        <w:rPr>
          <w:rFonts w:eastAsia="Calibri"/>
          <w:sz w:val="16"/>
        </w:rPr>
      </w:pPr>
      <w:r w:rsidRPr="00381A6F">
        <w:rPr>
          <w:rStyle w:val="Emphasis"/>
        </w:rPr>
        <w:t xml:space="preserve">Greater </w:t>
      </w:r>
      <w:r w:rsidRPr="005F3F2B">
        <w:rPr>
          <w:rFonts w:eastAsia="Calibri"/>
          <w:b/>
          <w:highlight w:val="cyan"/>
          <w:u w:val="single"/>
        </w:rPr>
        <w:t>economic openness</w:t>
      </w:r>
      <w:r w:rsidRPr="00381A6F">
        <w:rPr>
          <w:rStyle w:val="Emphasis"/>
        </w:rPr>
        <w:t xml:space="preserve"> has </w:t>
      </w:r>
      <w:r w:rsidRPr="005F3F2B">
        <w:rPr>
          <w:rFonts w:eastAsia="Calibri"/>
          <w:b/>
          <w:iCs/>
          <w:highlight w:val="cyan"/>
          <w:u w:val="single"/>
          <w:bdr w:val="single" w:sz="8" w:space="0" w:color="auto"/>
        </w:rPr>
        <w:t>decreased the likelihood of war</w:t>
      </w:r>
      <w:r w:rsidRPr="00381A6F">
        <w:rPr>
          <w:rStyle w:val="Emphasis"/>
        </w:rPr>
        <w:t xml:space="preserve"> also by disassociating economic access from the confines of political borders and sovereignty</w:t>
      </w:r>
      <w:r w:rsidRPr="00A56CCA">
        <w:rPr>
          <w:rFonts w:eastAsia="Calibri"/>
          <w:sz w:val="16"/>
        </w:rPr>
        <w:t xml:space="preserve">. </w:t>
      </w:r>
      <w:r w:rsidRPr="00381A6F">
        <w:rPr>
          <w:rStyle w:val="Emphasis"/>
        </w:rPr>
        <w:t xml:space="preserve">It is </w:t>
      </w:r>
      <w:r w:rsidRPr="005F3F2B">
        <w:rPr>
          <w:rFonts w:eastAsia="Calibri"/>
          <w:b/>
          <w:iCs/>
          <w:highlight w:val="cyan"/>
          <w:u w:val="single"/>
          <w:bdr w:val="single" w:sz="8" w:space="0" w:color="auto"/>
        </w:rPr>
        <w:t>no longer necessary</w:t>
      </w:r>
      <w:r w:rsidRPr="005F3F2B">
        <w:rPr>
          <w:rFonts w:eastAsia="Calibri"/>
          <w:b/>
          <w:highlight w:val="cyan"/>
          <w:u w:val="single"/>
        </w:rPr>
        <w:t xml:space="preserve"> to</w:t>
      </w:r>
      <w:r w:rsidRPr="00381A6F">
        <w:rPr>
          <w:rStyle w:val="Emphasis"/>
        </w:rPr>
        <w:t xml:space="preserve"> politically </w:t>
      </w:r>
      <w:r w:rsidRPr="005F3F2B">
        <w:rPr>
          <w:rFonts w:eastAsia="Calibri"/>
          <w:b/>
          <w:highlight w:val="cyan"/>
          <w:u w:val="single"/>
        </w:rPr>
        <w:t>possess a territory</w:t>
      </w:r>
      <w:r w:rsidRPr="00381A6F">
        <w:rPr>
          <w:rStyle w:val="Emphasis"/>
        </w:rPr>
        <w:t xml:space="preserve"> in order </w:t>
      </w:r>
      <w:r w:rsidRPr="005F3F2B">
        <w:rPr>
          <w:rFonts w:eastAsia="Calibri"/>
          <w:b/>
          <w:highlight w:val="cyan"/>
          <w:u w:val="single"/>
        </w:rPr>
        <w:t>to benefit</w:t>
      </w:r>
      <w:r w:rsidRPr="00381A6F">
        <w:rPr>
          <w:rStyle w:val="Emphasis"/>
        </w:rPr>
        <w:t xml:space="preserve"> from it</w:t>
      </w:r>
      <w:r w:rsidRPr="00A56CC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48156778" w14:textId="77777777" w:rsidR="001D3D47" w:rsidRPr="00A56CCA" w:rsidRDefault="001D3D47" w:rsidP="001D3D47">
      <w:pPr>
        <w:rPr>
          <w:rFonts w:eastAsia="Calibri"/>
          <w:sz w:val="16"/>
        </w:rPr>
      </w:pPr>
      <w:r w:rsidRPr="00A56CCA">
        <w:rPr>
          <w:rFonts w:eastAsia="Calibri"/>
          <w:sz w:val="16"/>
        </w:rPr>
        <w:t xml:space="preserve">Thus, </w:t>
      </w:r>
      <w:r w:rsidRPr="005F3F2B">
        <w:rPr>
          <w:rFonts w:eastAsia="Calibri"/>
          <w:b/>
          <w:highlight w:val="cyan"/>
          <w:u w:val="single"/>
        </w:rPr>
        <w:t xml:space="preserve">the </w:t>
      </w:r>
      <w:r w:rsidRPr="005F3F2B">
        <w:rPr>
          <w:rFonts w:eastAsia="Calibri"/>
          <w:b/>
          <w:iCs/>
          <w:highlight w:val="cyan"/>
          <w:u w:val="single"/>
          <w:bdr w:val="single" w:sz="8" w:space="0" w:color="auto"/>
        </w:rPr>
        <w:t>greater</w:t>
      </w:r>
      <w:r w:rsidRPr="00381A6F">
        <w:rPr>
          <w:rStyle w:val="Emphasis"/>
        </w:rPr>
        <w:t xml:space="preserve"> the yield of competitive </w:t>
      </w:r>
      <w:r w:rsidRPr="005F3F2B">
        <w:rPr>
          <w:rFonts w:eastAsia="Calibri"/>
          <w:b/>
          <w:highlight w:val="cyan"/>
          <w:u w:val="single"/>
        </w:rPr>
        <w:t>economic cooperation</w:t>
      </w:r>
      <w:r w:rsidRPr="00A56CCA">
        <w:rPr>
          <w:rFonts w:eastAsia="Calibri"/>
          <w:sz w:val="16"/>
        </w:rPr>
        <w:t xml:space="preserve">, </w:t>
      </w:r>
      <w:r w:rsidRPr="005F3F2B">
        <w:rPr>
          <w:rFonts w:eastAsia="Calibri"/>
          <w:b/>
          <w:highlight w:val="cyan"/>
          <w:u w:val="single"/>
        </w:rPr>
        <w:t>the</w:t>
      </w:r>
      <w:r w:rsidRPr="00381A6F">
        <w:rPr>
          <w:rStyle w:val="Emphasis"/>
        </w:rPr>
        <w:t xml:space="preserve"> more counterproductive and </w:t>
      </w:r>
      <w:r w:rsidRPr="005F3F2B">
        <w:rPr>
          <w:rFonts w:eastAsia="Calibri"/>
          <w:b/>
          <w:iCs/>
          <w:highlight w:val="cyan"/>
          <w:u w:val="single"/>
          <w:bdr w:val="single" w:sz="8" w:space="0" w:color="auto"/>
        </w:rPr>
        <w:t>less attractive</w:t>
      </w:r>
      <w:r w:rsidRPr="005F3F2B">
        <w:rPr>
          <w:rFonts w:eastAsia="Calibri"/>
          <w:b/>
          <w:highlight w:val="cyan"/>
          <w:u w:val="single"/>
        </w:rPr>
        <w:t xml:space="preserve"> conflict becomes</w:t>
      </w:r>
      <w:r w:rsidRPr="00A56CCA">
        <w:rPr>
          <w:rFonts w:eastAsia="Calibri"/>
          <w:sz w:val="16"/>
        </w:rPr>
        <w:t xml:space="preserve">. Rather than war becoming more costly, as is widely believed, it is in fact </w:t>
      </w:r>
      <w:r w:rsidRPr="00381A6F">
        <w:rPr>
          <w:rStyle w:val="Emphasis"/>
        </w:rPr>
        <w:t>peace</w:t>
      </w:r>
      <w:r w:rsidRPr="00A56CCA">
        <w:rPr>
          <w:rFonts w:eastAsia="Calibri"/>
          <w:sz w:val="16"/>
        </w:rPr>
        <w:t xml:space="preserve"> that </w:t>
      </w:r>
      <w:r w:rsidRPr="00381A6F">
        <w:rPr>
          <w:rStyle w:val="Emphasis"/>
        </w:rPr>
        <w:t>has been growing more profitable</w:t>
      </w:r>
      <w:r w:rsidRPr="00A56CCA">
        <w:rPr>
          <w:rFonts w:eastAsia="Calibri"/>
          <w:sz w:val="16"/>
        </w:rPr>
        <w:t xml:space="preserve">. </w:t>
      </w:r>
    </w:p>
    <w:p w14:paraId="782F4CCB" w14:textId="77777777" w:rsidR="001D3D47" w:rsidRPr="00A56CCA" w:rsidRDefault="001D3D47" w:rsidP="001D3D47">
      <w:pPr>
        <w:rPr>
          <w:rFonts w:eastAsia="Calibri"/>
          <w:sz w:val="16"/>
        </w:rPr>
      </w:pPr>
      <w:r w:rsidRPr="00A56CCA">
        <w:rPr>
          <w:rFonts w:eastAsia="Calibri"/>
          <w:sz w:val="16"/>
        </w:rPr>
        <w:t xml:space="preserve">If so, </w:t>
      </w:r>
      <w:r w:rsidRPr="005F3F2B">
        <w:rPr>
          <w:rFonts w:eastAsia="Calibri"/>
          <w:b/>
          <w:highlight w:val="cyan"/>
          <w:u w:val="single"/>
        </w:rPr>
        <w:t>why have wars continued</w:t>
      </w:r>
      <w:r w:rsidRPr="00381A6F">
        <w:rPr>
          <w:rStyle w:val="Emphasis"/>
        </w:rPr>
        <w:t xml:space="preserve"> to occur</w:t>
      </w:r>
      <w:r w:rsidRPr="00A56CCA">
        <w:rPr>
          <w:rFonts w:eastAsia="Calibri"/>
          <w:sz w:val="16"/>
        </w:rPr>
        <w:t xml:space="preserve"> during the past two centuries, albeit at a much lower frequency? In the first place, </w:t>
      </w:r>
      <w:r w:rsidRPr="00381A6F">
        <w:rPr>
          <w:rStyle w:val="Emphasis"/>
        </w:rPr>
        <w:t>ethnic and nationalist tensions often overrode the logic of the new economic realities</w:t>
      </w:r>
      <w:r w:rsidRPr="00A56CCA">
        <w:rPr>
          <w:rFonts w:eastAsia="Calibri"/>
          <w:sz w:val="16"/>
        </w:rPr>
        <w:t xml:space="preserve">, accounting for most wars in Europe between 1815 and 1945. </w:t>
      </w:r>
      <w:r w:rsidRPr="00381A6F">
        <w:rPr>
          <w:rStyle w:val="Emphasis"/>
        </w:rPr>
        <w:t>They continue to do so today</w:t>
      </w:r>
      <w:r w:rsidRPr="00A56CCA">
        <w:rPr>
          <w:rFonts w:eastAsia="Calibri"/>
          <w:sz w:val="16"/>
        </w:rPr>
        <w:t xml:space="preserve">, especially in the less developed parts of the globe. Moreover, </w:t>
      </w:r>
      <w:r w:rsidRPr="00381A6F">
        <w:rPr>
          <w:rStyle w:val="Emphasis"/>
        </w:rPr>
        <w:t>the logic of the new economic realities receded</w:t>
      </w:r>
      <w:r w:rsidRPr="00A56CCA">
        <w:rPr>
          <w:rFonts w:eastAsia="Calibri"/>
          <w:sz w:val="16"/>
        </w:rPr>
        <w:t xml:space="preserve"> during the late nineteenth and early twentieth centuries, </w:t>
      </w:r>
      <w:r w:rsidRPr="00381A6F">
        <w:rPr>
          <w:rStyle w:val="Emphasis"/>
        </w:rPr>
        <w:t xml:space="preserve">as the great powers resumed </w:t>
      </w:r>
      <w:r w:rsidRPr="005F3F2B">
        <w:rPr>
          <w:rFonts w:eastAsia="Calibri"/>
          <w:b/>
          <w:iCs/>
          <w:highlight w:val="cyan"/>
          <w:u w:val="single"/>
          <w:bdr w:val="single" w:sz="8" w:space="0" w:color="auto"/>
        </w:rPr>
        <w:t>protectionist policies</w:t>
      </w:r>
      <w:r w:rsidRPr="00381A6F">
        <w:rPr>
          <w:rStyle w:val="Emphasis"/>
        </w:rPr>
        <w:t xml:space="preserve"> and expanded them to the undeveloped parts of the world with</w:t>
      </w:r>
      <w:r w:rsidRPr="00A56CCA">
        <w:rPr>
          <w:rFonts w:eastAsia="Calibri"/>
          <w:sz w:val="16"/>
        </w:rPr>
        <w:t xml:space="preserve"> the New </w:t>
      </w:r>
      <w:r w:rsidRPr="00381A6F">
        <w:rPr>
          <w:rStyle w:val="Emphasis"/>
        </w:rPr>
        <w:t>Imperialism</w:t>
      </w:r>
      <w:r w:rsidRPr="00A56CCA">
        <w:rPr>
          <w:rFonts w:eastAsia="Calibri"/>
          <w:sz w:val="16"/>
        </w:rPr>
        <w:t xml:space="preserve">. </w:t>
      </w:r>
      <w:r w:rsidRPr="00381A6F">
        <w:rPr>
          <w:rStyle w:val="Emphasis"/>
        </w:rPr>
        <w:t>This</w:t>
      </w:r>
      <w:r w:rsidRPr="00A56CCA">
        <w:rPr>
          <w:rFonts w:eastAsia="Calibri"/>
          <w:sz w:val="16"/>
        </w:rPr>
        <w:t xml:space="preserve"> development </w:t>
      </w:r>
      <w:r w:rsidRPr="005F3F2B">
        <w:rPr>
          <w:rFonts w:eastAsia="Calibri"/>
          <w:b/>
          <w:highlight w:val="cyan"/>
          <w:u w:val="single"/>
        </w:rPr>
        <w:t>signalled</w:t>
      </w:r>
      <w:r w:rsidRPr="00381A6F">
        <w:rPr>
          <w:rStyle w:val="Emphasis"/>
        </w:rPr>
        <w:t xml:space="preserve"> that </w:t>
      </w:r>
      <w:r w:rsidRPr="005F3F2B">
        <w:rPr>
          <w:rFonts w:eastAsia="Calibri"/>
          <w:b/>
          <w:highlight w:val="cyan"/>
          <w:u w:val="single"/>
        </w:rPr>
        <w:t>the</w:t>
      </w:r>
      <w:r w:rsidRPr="00A56CCA">
        <w:rPr>
          <w:rFonts w:eastAsia="Calibri"/>
          <w:sz w:val="16"/>
        </w:rPr>
        <w:t xml:space="preserve"> emergent global </w:t>
      </w:r>
      <w:r w:rsidRPr="005F3F2B">
        <w:rPr>
          <w:rFonts w:eastAsia="Calibri"/>
          <w:b/>
          <w:highlight w:val="cyan"/>
          <w:u w:val="single"/>
        </w:rPr>
        <w:t xml:space="preserve">economy might become </w:t>
      </w:r>
      <w:r w:rsidRPr="005F3F2B">
        <w:rPr>
          <w:rFonts w:eastAsia="Calibri"/>
          <w:b/>
          <w:iCs/>
          <w:highlight w:val="cyan"/>
          <w:u w:val="single"/>
          <w:bdr w:val="single" w:sz="8" w:space="0" w:color="auto"/>
        </w:rPr>
        <w:t>partitioned</w:t>
      </w:r>
      <w:r w:rsidRPr="00381A6F">
        <w:rPr>
          <w:rStyle w:val="Emphasis"/>
        </w:rPr>
        <w:t xml:space="preserve"> rather than open</w:t>
      </w:r>
      <w:r w:rsidRPr="00A56CCA">
        <w:rPr>
          <w:rFonts w:eastAsia="Calibri"/>
          <w:sz w:val="16"/>
        </w:rPr>
        <w:t xml:space="preserve">, with each imperial domain becoming closed to everybody else, as, indeed, they eventually did in the 1930s, with the Great Depression. </w:t>
      </w:r>
      <w:r w:rsidRPr="00381A6F">
        <w:rPr>
          <w:rStyle w:val="Emphasis"/>
        </w:rPr>
        <w:t>A snowball effect ensued</w:t>
      </w:r>
      <w:r w:rsidRPr="00A56CCA">
        <w:rPr>
          <w:rFonts w:eastAsia="Calibri"/>
          <w:sz w:val="16"/>
        </w:rPr>
        <w:t xml:space="preserve">, </w:t>
      </w:r>
      <w:r w:rsidRPr="00381A6F">
        <w:rPr>
          <w:rStyle w:val="Emphasis"/>
        </w:rPr>
        <w:t>generating a runaway grab for imperial territories</w:t>
      </w:r>
      <w:r w:rsidRPr="00A56CCA">
        <w:rPr>
          <w:rFonts w:eastAsia="Calibri"/>
          <w:sz w:val="16"/>
        </w:rPr>
        <w:t xml:space="preserve">. For the territorially confined Germany and Japan the need to break away into imperial Lebensraum or 'co-prosperity sphere' seemed particularly pressing. </w:t>
      </w:r>
      <w:r w:rsidRPr="005F3F2B">
        <w:rPr>
          <w:rFonts w:eastAsia="Calibri"/>
          <w:b/>
          <w:highlight w:val="cyan"/>
          <w:u w:val="single"/>
        </w:rPr>
        <w:t>Here lay the seeds of</w:t>
      </w:r>
      <w:r w:rsidRPr="00381A6F">
        <w:rPr>
          <w:rStyle w:val="Emphasis"/>
        </w:rPr>
        <w:t xml:space="preserve"> the two </w:t>
      </w:r>
      <w:r w:rsidRPr="005F3F2B">
        <w:rPr>
          <w:rFonts w:eastAsia="Calibri"/>
          <w:b/>
          <w:iCs/>
          <w:highlight w:val="cyan"/>
          <w:u w:val="single"/>
          <w:bdr w:val="single" w:sz="8" w:space="0" w:color="auto"/>
        </w:rPr>
        <w:t>world wars</w:t>
      </w:r>
      <w:r w:rsidRPr="00A56CCA">
        <w:rPr>
          <w:rFonts w:eastAsia="Calibri"/>
          <w:sz w:val="16"/>
        </w:rPr>
        <w:t xml:space="preserve">. Furthermore, </w:t>
      </w:r>
      <w:r w:rsidRPr="00381A6F">
        <w:rPr>
          <w:rStyle w:val="Emphasis"/>
        </w:rPr>
        <w:t xml:space="preserve">the </w:t>
      </w:r>
      <w:r w:rsidRPr="005F3F2B">
        <w:rPr>
          <w:rFonts w:eastAsia="Calibri"/>
          <w:b/>
          <w:highlight w:val="cyan"/>
          <w:u w:val="single"/>
        </w:rPr>
        <w:t xml:space="preserve">retreat from </w:t>
      </w:r>
      <w:r w:rsidRPr="005F3F2B">
        <w:rPr>
          <w:rFonts w:eastAsia="Calibri"/>
          <w:b/>
          <w:iCs/>
          <w:highlight w:val="cyan"/>
          <w:u w:val="single"/>
          <w:bdr w:val="single" w:sz="8" w:space="0" w:color="auto"/>
        </w:rPr>
        <w:t>economic liberalism</w:t>
      </w:r>
      <w:r w:rsidRPr="00A56CCA">
        <w:rPr>
          <w:rFonts w:eastAsia="Calibri"/>
          <w:sz w:val="16"/>
        </w:rPr>
        <w:t xml:space="preserve"> in the first decades of the twentieth century </w:t>
      </w:r>
      <w:r w:rsidRPr="005F3F2B">
        <w:rPr>
          <w:rFonts w:eastAsia="Calibri"/>
          <w:b/>
          <w:highlight w:val="cyan"/>
          <w:u w:val="single"/>
        </w:rPr>
        <w:t>spurred</w:t>
      </w:r>
      <w:r w:rsidRPr="00A56CCA">
        <w:rPr>
          <w:rFonts w:eastAsia="Calibri"/>
          <w:sz w:val="16"/>
        </w:rPr>
        <w:t xml:space="preserve">, and was spurred by, </w:t>
      </w:r>
      <w:r w:rsidRPr="00381A6F">
        <w:rPr>
          <w:rStyle w:val="Emphasis"/>
        </w:rPr>
        <w:t>the rise to power of anti-liberal and anti-democratic political ideologies and regimes</w:t>
      </w:r>
      <w:r w:rsidRPr="00A56CCA">
        <w:rPr>
          <w:rFonts w:eastAsia="Calibri"/>
          <w:sz w:val="16"/>
        </w:rPr>
        <w:t xml:space="preserve">, </w:t>
      </w:r>
      <w:r w:rsidRPr="00381A6F">
        <w:rPr>
          <w:rStyle w:val="Emphasis"/>
        </w:rPr>
        <w:t>incorporating</w:t>
      </w:r>
      <w:r w:rsidRPr="00A56CCA">
        <w:rPr>
          <w:rFonts w:eastAsia="Calibri"/>
          <w:sz w:val="16"/>
        </w:rPr>
        <w:t xml:space="preserve"> a creed of violence: </w:t>
      </w:r>
      <w:r w:rsidRPr="00381A6F">
        <w:rPr>
          <w:rStyle w:val="Emphasis"/>
        </w:rPr>
        <w:t xml:space="preserve">communism and </w:t>
      </w:r>
      <w:r w:rsidRPr="005F3F2B">
        <w:rPr>
          <w:rFonts w:eastAsia="Calibri"/>
          <w:b/>
          <w:iCs/>
          <w:highlight w:val="cyan"/>
          <w:u w:val="single"/>
          <w:bdr w:val="single" w:sz="8" w:space="0" w:color="auto"/>
        </w:rPr>
        <w:t>fascism</w:t>
      </w:r>
      <w:r w:rsidRPr="00A56CCA">
        <w:rPr>
          <w:rFonts w:eastAsia="Calibri"/>
          <w:sz w:val="16"/>
        </w:rPr>
        <w:t xml:space="preserve">. </w:t>
      </w:r>
    </w:p>
    <w:p w14:paraId="49A1FEA8" w14:textId="77777777" w:rsidR="001D3D47" w:rsidRPr="00A56CCA" w:rsidRDefault="001D3D47" w:rsidP="001D3D47">
      <w:pPr>
        <w:rPr>
          <w:rFonts w:eastAsia="Calibri"/>
          <w:sz w:val="16"/>
        </w:rPr>
      </w:pPr>
      <w:r w:rsidRPr="00381A6F">
        <w:rPr>
          <w:rStyle w:val="Emphasis"/>
        </w:rPr>
        <w:t>Since 1945 the decline of major war has deepened further</w:t>
      </w:r>
      <w:r w:rsidRPr="00A56CCA">
        <w:rPr>
          <w:rFonts w:eastAsia="Calibri"/>
          <w:sz w:val="16"/>
        </w:rPr>
        <w:t xml:space="preserve">. </w:t>
      </w:r>
      <w:r w:rsidRPr="00381A6F">
        <w:rPr>
          <w:rStyle w:val="Emphasis"/>
        </w:rPr>
        <w:t>Nuclear weapons have been a crucial factor</w:t>
      </w:r>
      <w:r w:rsidRPr="00A56CCA">
        <w:rPr>
          <w:rFonts w:eastAsia="Calibri"/>
          <w:sz w:val="16"/>
        </w:rPr>
        <w:t xml:space="preserve"> in this process, </w:t>
      </w:r>
      <w:r w:rsidRPr="00381A6F">
        <w:rPr>
          <w:rStyle w:val="Emphasis"/>
        </w:rPr>
        <w:t>but no less significant have been the institutionalization of free trade and the closely related process of rapid and sustained economic growth</w:t>
      </w:r>
      <w:r w:rsidRPr="00A56CCA">
        <w:rPr>
          <w:rFonts w:eastAsia="Calibri"/>
          <w:sz w:val="16"/>
        </w:rPr>
        <w:t xml:space="preserve">. </w:t>
      </w:r>
      <w:r w:rsidRPr="00381A6F">
        <w:rPr>
          <w:rStyle w:val="Emphasis"/>
        </w:rPr>
        <w:t>The spread of liberal democracy has been equally potent</w:t>
      </w:r>
      <w:r w:rsidRPr="00A56CCA">
        <w:rPr>
          <w:rFonts w:eastAsia="Calibri"/>
          <w:sz w:val="16"/>
        </w:rPr>
        <w:t xml:space="preserve">. Indeed, although nonliberal and nondemocratic states also became much less belligerent during the industrial age, it is the </w:t>
      </w:r>
      <w:r w:rsidRPr="00381A6F">
        <w:rPr>
          <w:rStyle w:val="Emphasis"/>
        </w:rPr>
        <w:t>liberal democracies</w:t>
      </w:r>
      <w:r w:rsidRPr="00A56CCA">
        <w:rPr>
          <w:rFonts w:eastAsia="Calibri"/>
          <w:sz w:val="16"/>
        </w:rPr>
        <w:t xml:space="preserve"> that </w:t>
      </w:r>
      <w:r w:rsidRPr="00381A6F">
        <w:rPr>
          <w:rStyle w:val="Emphasis"/>
        </w:rPr>
        <w:t>have been the most attuned to its pacifying aspects</w:t>
      </w:r>
      <w:r w:rsidRPr="00A56CCA">
        <w:rPr>
          <w:rFonts w:eastAsia="Calibri"/>
          <w:sz w:val="16"/>
        </w:rPr>
        <w:t xml:space="preserve">. </w:t>
      </w:r>
    </w:p>
    <w:p w14:paraId="66B3570F" w14:textId="77777777" w:rsidR="001D3D47" w:rsidRPr="00A56CCA" w:rsidRDefault="001D3D47" w:rsidP="001D3D47">
      <w:pPr>
        <w:rPr>
          <w:rFonts w:eastAsia="Calibri"/>
          <w:sz w:val="16"/>
        </w:rPr>
      </w:pPr>
      <w:r w:rsidRPr="00381A6F">
        <w:rPr>
          <w:rStyle w:val="Emphasis"/>
        </w:rPr>
        <w:t>Relying on arbitrary coercive force at home</w:t>
      </w:r>
      <w:r w:rsidRPr="00A56CCA">
        <w:rPr>
          <w:rFonts w:eastAsia="Calibri"/>
          <w:sz w:val="16"/>
        </w:rPr>
        <w:t xml:space="preserve">, </w:t>
      </w:r>
      <w:r w:rsidRPr="00381A6F">
        <w:rPr>
          <w:rStyle w:val="Emphasis"/>
        </w:rPr>
        <w:t>nondemocratic countries have found it more natural to use force abroad</w:t>
      </w:r>
      <w:r w:rsidRPr="00A56CCA">
        <w:rPr>
          <w:rFonts w:eastAsia="Calibri"/>
          <w:sz w:val="16"/>
        </w:rPr>
        <w:t xml:space="preserve">. By contrast, </w:t>
      </w:r>
      <w:r w:rsidRPr="005F3F2B">
        <w:rPr>
          <w:rFonts w:eastAsia="Calibri"/>
          <w:b/>
          <w:highlight w:val="cyan"/>
          <w:u w:val="single"/>
        </w:rPr>
        <w:t>liberal</w:t>
      </w:r>
      <w:r w:rsidRPr="00381A6F">
        <w:rPr>
          <w:rStyle w:val="Emphasis"/>
        </w:rPr>
        <w:t xml:space="preserve"> democratic </w:t>
      </w:r>
      <w:r w:rsidRPr="005F3F2B">
        <w:rPr>
          <w:rFonts w:eastAsia="Calibri"/>
          <w:b/>
          <w:highlight w:val="cyan"/>
          <w:u w:val="single"/>
        </w:rPr>
        <w:t xml:space="preserve">societies are socialized to </w:t>
      </w:r>
      <w:r w:rsidRPr="005F3F2B">
        <w:rPr>
          <w:rFonts w:eastAsia="Calibri"/>
          <w:b/>
          <w:iCs/>
          <w:highlight w:val="cyan"/>
          <w:u w:val="single"/>
          <w:bdr w:val="single" w:sz="8" w:space="0" w:color="auto"/>
        </w:rPr>
        <w:t>peaceful</w:t>
      </w:r>
      <w:r w:rsidRPr="00A56CCA">
        <w:rPr>
          <w:rFonts w:eastAsia="Calibri"/>
          <w:sz w:val="16"/>
        </w:rPr>
        <w:t xml:space="preserve">, </w:t>
      </w:r>
      <w:r w:rsidRPr="00381A6F">
        <w:rPr>
          <w:rStyle w:val="Emphasis"/>
        </w:rPr>
        <w:t xml:space="preserve">law-mediated </w:t>
      </w:r>
      <w:r w:rsidRPr="005F3F2B">
        <w:rPr>
          <w:rFonts w:eastAsia="Calibri"/>
          <w:b/>
          <w:iCs/>
          <w:highlight w:val="cyan"/>
          <w:u w:val="single"/>
          <w:bdr w:val="single" w:sz="8" w:space="0" w:color="auto"/>
        </w:rPr>
        <w:t>relations</w:t>
      </w:r>
      <w:r w:rsidRPr="00381A6F">
        <w:rPr>
          <w:rStyle w:val="Emphasis"/>
        </w:rPr>
        <w:t xml:space="preserve"> at home</w:t>
      </w:r>
      <w:r w:rsidRPr="00A56CCA">
        <w:rPr>
          <w:rFonts w:eastAsia="Calibri"/>
          <w:sz w:val="16"/>
        </w:rPr>
        <w:t xml:space="preserve">, </w:t>
      </w:r>
      <w:r w:rsidRPr="00381A6F">
        <w:rPr>
          <w:rStyle w:val="Emphasis"/>
        </w:rPr>
        <w:t xml:space="preserve">and </w:t>
      </w:r>
      <w:r w:rsidRPr="005F3F2B">
        <w:rPr>
          <w:rFonts w:eastAsia="Calibri"/>
          <w:b/>
          <w:highlight w:val="cyan"/>
          <w:u w:val="single"/>
        </w:rPr>
        <w:t>their citizens</w:t>
      </w:r>
      <w:r w:rsidRPr="00381A6F">
        <w:rPr>
          <w:rStyle w:val="Emphasis"/>
        </w:rPr>
        <w:t xml:space="preserve"> have grown to </w:t>
      </w:r>
      <w:r w:rsidRPr="005F3F2B">
        <w:rPr>
          <w:rFonts w:eastAsia="Calibri"/>
          <w:b/>
          <w:iCs/>
          <w:highlight w:val="cyan"/>
          <w:u w:val="single"/>
          <w:bdr w:val="single" w:sz="8" w:space="0" w:color="auto"/>
        </w:rPr>
        <w:t>expect</w:t>
      </w:r>
      <w:r w:rsidRPr="00381A6F">
        <w:rPr>
          <w:rStyle w:val="Emphasis"/>
        </w:rPr>
        <w:t xml:space="preserve"> that </w:t>
      </w:r>
      <w:r w:rsidRPr="005F3F2B">
        <w:rPr>
          <w:rFonts w:eastAsia="Calibri"/>
          <w:b/>
          <w:highlight w:val="cyan"/>
          <w:u w:val="single"/>
        </w:rPr>
        <w:t>the same</w:t>
      </w:r>
      <w:r w:rsidRPr="00381A6F">
        <w:rPr>
          <w:rStyle w:val="Emphasis"/>
        </w:rPr>
        <w:t xml:space="preserve"> norms be applied internationally</w:t>
      </w:r>
      <w:r w:rsidRPr="00A56CCA">
        <w:rPr>
          <w:rFonts w:eastAsia="Calibri"/>
          <w:sz w:val="16"/>
        </w:rPr>
        <w:t xml:space="preserve">. Living in increasingly tolerant societies, they have grown more receptive to the Other's point of view. </w:t>
      </w:r>
      <w:r w:rsidRPr="00381A6F">
        <w:rPr>
          <w:rStyle w:val="Emphasis"/>
        </w:rPr>
        <w:t>Promoting freedom</w:t>
      </w:r>
      <w:r w:rsidRPr="00A56CCA">
        <w:rPr>
          <w:rFonts w:eastAsia="Calibri"/>
          <w:sz w:val="16"/>
        </w:rPr>
        <w:t xml:space="preserve">, </w:t>
      </w:r>
      <w:r w:rsidRPr="00381A6F">
        <w:rPr>
          <w:rStyle w:val="Emphasis"/>
        </w:rPr>
        <w:t>legal equality</w:t>
      </w:r>
      <w:r w:rsidRPr="00A56CCA">
        <w:rPr>
          <w:rFonts w:eastAsia="Calibri"/>
          <w:sz w:val="16"/>
        </w:rPr>
        <w:t xml:space="preserve">, </w:t>
      </w:r>
      <w:r w:rsidRPr="00381A6F">
        <w:rPr>
          <w:rStyle w:val="Emphasis"/>
        </w:rPr>
        <w:t>and political participation domestically</w:t>
      </w:r>
      <w:r w:rsidRPr="00A56CCA">
        <w:rPr>
          <w:rFonts w:eastAsia="Calibri"/>
          <w:sz w:val="16"/>
        </w:rPr>
        <w:t xml:space="preserve">, </w:t>
      </w:r>
      <w:r w:rsidRPr="00381A6F">
        <w:rPr>
          <w:rStyle w:val="Emphasis"/>
        </w:rPr>
        <w:t xml:space="preserve">liberal democratic </w:t>
      </w:r>
      <w:r w:rsidRPr="005F3F2B">
        <w:rPr>
          <w:rFonts w:eastAsia="Calibri"/>
          <w:b/>
          <w:highlight w:val="cyan"/>
          <w:u w:val="single"/>
        </w:rPr>
        <w:t>powers</w:t>
      </w:r>
      <w:r w:rsidRPr="00A56CCA">
        <w:rPr>
          <w:rFonts w:eastAsia="Calibri"/>
          <w:sz w:val="16"/>
        </w:rPr>
        <w:t xml:space="preserve"> – </w:t>
      </w:r>
      <w:r w:rsidRPr="00381A6F">
        <w:rPr>
          <w:rStyle w:val="Emphasis"/>
        </w:rPr>
        <w:t xml:space="preserve">though </w:t>
      </w:r>
      <w:r w:rsidRPr="005F3F2B">
        <w:rPr>
          <w:rFonts w:eastAsia="Calibri"/>
          <w:b/>
          <w:iCs/>
          <w:highlight w:val="cyan"/>
          <w:u w:val="single"/>
          <w:bdr w:val="single" w:sz="8" w:space="0" w:color="auto"/>
        </w:rPr>
        <w:t>initially</w:t>
      </w:r>
      <w:r w:rsidRPr="005F3F2B">
        <w:rPr>
          <w:rFonts w:eastAsia="Calibri"/>
          <w:b/>
          <w:highlight w:val="cyan"/>
          <w:u w:val="single"/>
        </w:rPr>
        <w:t xml:space="preserve"> in possession of</w:t>
      </w:r>
      <w:r w:rsidRPr="00381A6F">
        <w:rPr>
          <w:rStyle w:val="Emphasis"/>
        </w:rPr>
        <w:t xml:space="preserve"> vast </w:t>
      </w:r>
      <w:r w:rsidRPr="005F3F2B">
        <w:rPr>
          <w:rFonts w:eastAsia="Calibri"/>
          <w:b/>
          <w:iCs/>
          <w:highlight w:val="cyan"/>
          <w:u w:val="single"/>
          <w:bdr w:val="single" w:sz="8" w:space="0" w:color="auto"/>
        </w:rPr>
        <w:t>empires</w:t>
      </w:r>
      <w:r w:rsidRPr="00A56CCA">
        <w:rPr>
          <w:rFonts w:eastAsia="Calibri"/>
          <w:sz w:val="16"/>
        </w:rPr>
        <w:t xml:space="preserve"> – </w:t>
      </w:r>
      <w:r w:rsidRPr="00381A6F">
        <w:rPr>
          <w:rStyle w:val="Emphasis"/>
        </w:rPr>
        <w:t xml:space="preserve">have </w:t>
      </w:r>
      <w:r w:rsidRPr="005F3F2B">
        <w:rPr>
          <w:rFonts w:eastAsia="Calibri"/>
          <w:b/>
          <w:highlight w:val="cyan"/>
          <w:u w:val="single"/>
        </w:rPr>
        <w:t>found it</w:t>
      </w:r>
      <w:r w:rsidRPr="00381A6F">
        <w:rPr>
          <w:rStyle w:val="Emphasis"/>
        </w:rPr>
        <w:t xml:space="preserve"> increasingly </w:t>
      </w:r>
      <w:r w:rsidRPr="005F3F2B">
        <w:rPr>
          <w:rFonts w:eastAsia="Calibri"/>
          <w:b/>
          <w:iCs/>
          <w:highlight w:val="cyan"/>
          <w:u w:val="single"/>
          <w:bdr w:val="single" w:sz="8" w:space="0" w:color="auto"/>
        </w:rPr>
        <w:t>difficult</w:t>
      </w:r>
      <w:r w:rsidRPr="005F3F2B">
        <w:rPr>
          <w:rFonts w:eastAsia="Calibri"/>
          <w:b/>
          <w:highlight w:val="cyan"/>
          <w:u w:val="single"/>
        </w:rPr>
        <w:t xml:space="preserve"> to justify ruling</w:t>
      </w:r>
      <w:r w:rsidRPr="00381A6F">
        <w:rPr>
          <w:rStyle w:val="Emphasis"/>
        </w:rPr>
        <w:t xml:space="preserve"> over </w:t>
      </w:r>
      <w:r w:rsidRPr="005F3F2B">
        <w:rPr>
          <w:rFonts w:eastAsia="Calibri"/>
          <w:b/>
          <w:highlight w:val="cyan"/>
          <w:u w:val="single"/>
        </w:rPr>
        <w:t>foreign peoples</w:t>
      </w:r>
      <w:r w:rsidRPr="00381A6F">
        <w:rPr>
          <w:rStyle w:val="Emphasis"/>
        </w:rPr>
        <w:t xml:space="preserve"> without their consent</w:t>
      </w:r>
      <w:r w:rsidRPr="00A56CCA">
        <w:rPr>
          <w:rFonts w:eastAsia="Calibri"/>
          <w:sz w:val="16"/>
        </w:rPr>
        <w:t xml:space="preserve">. And sanctifying life, liberty and human rights, </w:t>
      </w:r>
      <w:r w:rsidRPr="00381A6F">
        <w:rPr>
          <w:rStyle w:val="Emphasis"/>
        </w:rPr>
        <w:t>they have proven to be failures in forceful repression</w:t>
      </w:r>
      <w:r w:rsidRPr="00A56CCA">
        <w:rPr>
          <w:rFonts w:eastAsia="Calibri"/>
          <w:sz w:val="16"/>
        </w:rPr>
        <w:t xml:space="preserve">. Furthermore, with the individual’s life and pursuit of happiness elevated above group values, </w:t>
      </w:r>
      <w:r w:rsidRPr="00381A6F">
        <w:rPr>
          <w:rStyle w:val="Emphasis"/>
        </w:rPr>
        <w:t>sacrifice of life in war has increasingly lost legitimacy in liberal democratic societies</w:t>
      </w:r>
      <w:r w:rsidRPr="00A56CCA">
        <w:rPr>
          <w:rFonts w:eastAsia="Calibri"/>
          <w:sz w:val="16"/>
        </w:rPr>
        <w:t xml:space="preserve">. War retains legitimacy only under narrow and narrowing formal and practical conditions, and is generally viewed as extremely abhorrent and undesirable. </w:t>
      </w:r>
    </w:p>
    <w:p w14:paraId="091FC719" w14:textId="77777777" w:rsidR="001D3D47" w:rsidRPr="00A56CCA" w:rsidRDefault="001D3D47" w:rsidP="001D3D47">
      <w:pPr>
        <w:rPr>
          <w:rFonts w:eastAsia="Calibri"/>
          <w:sz w:val="16"/>
        </w:rPr>
      </w:pPr>
      <w:r w:rsidRPr="00A56CCA">
        <w:rPr>
          <w:rFonts w:eastAsia="Calibri"/>
          <w:sz w:val="16"/>
        </w:rPr>
        <w:t xml:space="preserve">Thus, </w:t>
      </w:r>
      <w:r w:rsidRPr="00381A6F">
        <w:rPr>
          <w:rStyle w:val="Emphasis"/>
        </w:rPr>
        <w:t>modernization</w:t>
      </w:r>
      <w:r w:rsidRPr="00A56CCA">
        <w:rPr>
          <w:rFonts w:eastAsia="Calibri"/>
          <w:sz w:val="16"/>
        </w:rPr>
        <w:t xml:space="preserve">, most </w:t>
      </w:r>
      <w:r w:rsidRPr="00381A6F">
        <w:rPr>
          <w:rStyle w:val="Emphasis"/>
        </w:rPr>
        <w:t>notably its liberal path</w:t>
      </w:r>
      <w:r w:rsidRPr="00A56CCA">
        <w:rPr>
          <w:rFonts w:eastAsia="Calibri"/>
          <w:sz w:val="16"/>
        </w:rPr>
        <w:t xml:space="preserve">, </w:t>
      </w:r>
      <w:r w:rsidRPr="00381A6F">
        <w:rPr>
          <w:rStyle w:val="Emphasis"/>
        </w:rPr>
        <w:t xml:space="preserve">has sharply reduced the prevalence of </w:t>
      </w:r>
      <w:r w:rsidRPr="005F3F2B">
        <w:rPr>
          <w:rFonts w:eastAsia="Calibri"/>
          <w:b/>
          <w:highlight w:val="cyan"/>
          <w:u w:val="single"/>
        </w:rPr>
        <w:t>war</w:t>
      </w:r>
      <w:r w:rsidRPr="00A56CCA">
        <w:rPr>
          <w:rFonts w:eastAsia="Calibri"/>
          <w:sz w:val="16"/>
        </w:rPr>
        <w:t xml:space="preserve">, </w:t>
      </w:r>
      <w:r w:rsidRPr="00381A6F">
        <w:rPr>
          <w:rStyle w:val="Emphasis"/>
        </w:rPr>
        <w:t>as the violent option</w:t>
      </w:r>
      <w:r w:rsidRPr="00A56CCA">
        <w:rPr>
          <w:rFonts w:eastAsia="Calibri"/>
          <w:sz w:val="16"/>
        </w:rPr>
        <w:t xml:space="preserve"> for fulfilling human desires </w:t>
      </w:r>
      <w:r w:rsidRPr="005F3F2B">
        <w:rPr>
          <w:rFonts w:eastAsia="Calibri"/>
          <w:b/>
          <w:highlight w:val="cyan"/>
          <w:u w:val="single"/>
        </w:rPr>
        <w:t>has become</w:t>
      </w:r>
      <w:r w:rsidRPr="00381A6F">
        <w:rPr>
          <w:rStyle w:val="Emphasis"/>
        </w:rPr>
        <w:t xml:space="preserve"> much </w:t>
      </w:r>
      <w:r w:rsidRPr="005F3F2B">
        <w:rPr>
          <w:rFonts w:eastAsia="Calibri"/>
          <w:b/>
          <w:iCs/>
          <w:highlight w:val="cyan"/>
          <w:u w:val="single"/>
          <w:bdr w:val="single" w:sz="8" w:space="0" w:color="auto"/>
        </w:rPr>
        <w:t>less rewarding</w:t>
      </w:r>
      <w:r w:rsidRPr="00381A6F">
        <w:rPr>
          <w:rStyle w:val="Emphasis"/>
        </w:rPr>
        <w:t xml:space="preserve"> than the peaceful option of competitive cooperation</w:t>
      </w:r>
      <w:r w:rsidRPr="00A56CC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2325CC19" w14:textId="77777777" w:rsidR="001D3D47" w:rsidRPr="00A56CCA" w:rsidRDefault="001D3D47" w:rsidP="001D3D47">
      <w:pPr>
        <w:rPr>
          <w:rFonts w:eastAsia="Calibri"/>
          <w:sz w:val="16"/>
        </w:rPr>
      </w:pPr>
      <w:r w:rsidRPr="00A56CCA">
        <w:rPr>
          <w:rFonts w:eastAsia="Calibri"/>
          <w:sz w:val="16"/>
        </w:rPr>
        <w:t xml:space="preserve">The fruits of these deepening trends and sensibilities have been nothing short of miraculous. </w:t>
      </w:r>
      <w:r w:rsidRPr="00381A6F">
        <w:rPr>
          <w:rStyle w:val="Emphasis"/>
        </w:rPr>
        <w:t>The probability of war between affluent democracies has declined to a vanishing point</w:t>
      </w:r>
      <w:r w:rsidRPr="00A56CCA">
        <w:rPr>
          <w:rFonts w:eastAsia="Calibri"/>
          <w:sz w:val="16"/>
        </w:rPr>
        <w:t xml:space="preserve">, where </w:t>
      </w:r>
      <w:r w:rsidRPr="00381A6F">
        <w:rPr>
          <w:rStyle w:val="Emphasis"/>
        </w:rPr>
        <w:t>they no longer even see the need to prepare for the possibility of a militarized dispute with one another</w:t>
      </w:r>
      <w:r w:rsidRPr="00A56CCA">
        <w:rPr>
          <w:rFonts w:eastAsia="Calibri"/>
          <w:sz w:val="16"/>
        </w:rPr>
        <w:t xml:space="preserve">. </w:t>
      </w:r>
      <w:r w:rsidRPr="00381A6F">
        <w:rPr>
          <w:rStyle w:val="Emphasis"/>
        </w:rPr>
        <w:t>The security dilemma</w:t>
      </w:r>
      <w:r w:rsidRPr="00A56CCA">
        <w:rPr>
          <w:rFonts w:eastAsia="Calibri"/>
          <w:sz w:val="16"/>
        </w:rPr>
        <w:t xml:space="preserve"> between neighbours – </w:t>
      </w:r>
      <w:r w:rsidRPr="00381A6F">
        <w:rPr>
          <w:rStyle w:val="Emphasis"/>
        </w:rPr>
        <w:t>that seemingly intrinsic feature of international anarchy</w:t>
      </w:r>
      <w:r w:rsidRPr="00A56CCA">
        <w:rPr>
          <w:rFonts w:eastAsia="Calibri"/>
          <w:sz w:val="16"/>
        </w:rPr>
        <w:t xml:space="preserve"> – </w:t>
      </w:r>
      <w:r w:rsidRPr="00381A6F">
        <w:rPr>
          <w:rStyle w:val="Emphasis"/>
        </w:rPr>
        <w:t>no longer exists</w:t>
      </w:r>
      <w:r w:rsidRPr="00A56CCA">
        <w:rPr>
          <w:rFonts w:eastAsia="Calibri"/>
          <w:sz w:val="16"/>
        </w:rPr>
        <w:t xml:space="preserve"> among them. This is most conspicuously the case </w:t>
      </w:r>
      <w:r w:rsidRPr="00381A6F">
        <w:rPr>
          <w:rStyle w:val="Emphasis"/>
        </w:rPr>
        <w:t>in North America and Western Europe</w:t>
      </w:r>
      <w:r w:rsidRPr="00A56CCA">
        <w:rPr>
          <w:rFonts w:eastAsia="Calibri"/>
          <w:sz w:val="16"/>
        </w:rPr>
        <w:t xml:space="preserve">, the world's most modernized and liberal-democratic regions. </w:t>
      </w:r>
    </w:p>
    <w:p w14:paraId="7C138F87" w14:textId="77777777" w:rsidR="001D3D47" w:rsidRPr="00A56CCA" w:rsidRDefault="001D3D47" w:rsidP="001D3D47">
      <w:pPr>
        <w:rPr>
          <w:rFonts w:eastAsia="Calibri"/>
          <w:sz w:val="16"/>
        </w:rPr>
      </w:pPr>
      <w:r w:rsidRPr="00381A6F">
        <w:rPr>
          <w:rStyle w:val="Emphasis"/>
        </w:rPr>
        <w:t>Realists</w:t>
      </w:r>
      <w:r w:rsidRPr="00A56CCA">
        <w:rPr>
          <w:rFonts w:eastAsia="Calibri"/>
          <w:sz w:val="16"/>
        </w:rPr>
        <w:t xml:space="preserve"> in international relations theory </w:t>
      </w:r>
      <w:r w:rsidRPr="00381A6F">
        <w:rPr>
          <w:rStyle w:val="Emphasis"/>
        </w:rPr>
        <w:t xml:space="preserve">have never been able to explain why </w:t>
      </w:r>
      <w:r w:rsidRPr="005F3F2B">
        <w:rPr>
          <w:rFonts w:eastAsia="Calibri"/>
          <w:b/>
          <w:highlight w:val="cyan"/>
          <w:u w:val="single"/>
        </w:rPr>
        <w:t xml:space="preserve">Holland and Belgium </w:t>
      </w:r>
      <w:r w:rsidRPr="005F3F2B">
        <w:rPr>
          <w:rFonts w:eastAsia="Calibri"/>
          <w:b/>
          <w:iCs/>
          <w:highlight w:val="cyan"/>
          <w:u w:val="single"/>
          <w:bdr w:val="single" w:sz="8" w:space="0" w:color="auto"/>
        </w:rPr>
        <w:t>no longer fear</w:t>
      </w:r>
      <w:r w:rsidRPr="00381A6F">
        <w:rPr>
          <w:rStyle w:val="Emphasis"/>
        </w:rPr>
        <w:t xml:space="preserve"> in the slightest a </w:t>
      </w:r>
      <w:r w:rsidRPr="005F3F2B">
        <w:rPr>
          <w:rFonts w:eastAsia="Calibri"/>
          <w:b/>
          <w:highlight w:val="cyan"/>
          <w:u w:val="single"/>
        </w:rPr>
        <w:t>German</w:t>
      </w:r>
      <w:r w:rsidRPr="00381A6F">
        <w:rPr>
          <w:rStyle w:val="Emphasis"/>
        </w:rPr>
        <w:t xml:space="preserve"> (</w:t>
      </w:r>
      <w:r w:rsidRPr="005F3F2B">
        <w:rPr>
          <w:rFonts w:eastAsia="Calibri"/>
          <w:b/>
          <w:highlight w:val="cyan"/>
          <w:u w:val="single"/>
        </w:rPr>
        <w:t>or French</w:t>
      </w:r>
      <w:r w:rsidRPr="00381A6F">
        <w:rPr>
          <w:rStyle w:val="Emphasis"/>
        </w:rPr>
        <w:t xml:space="preserve">) </w:t>
      </w:r>
      <w:r w:rsidRPr="005F3F2B">
        <w:rPr>
          <w:rFonts w:eastAsia="Calibri"/>
          <w:b/>
          <w:highlight w:val="cyan"/>
          <w:u w:val="single"/>
        </w:rPr>
        <w:t>invasion</w:t>
      </w:r>
      <w:r w:rsidRPr="00A56CCA">
        <w:rPr>
          <w:rFonts w:eastAsia="Calibri"/>
          <w:sz w:val="16"/>
        </w:rPr>
        <w:t xml:space="preserve">, a historically unprecedented situation. Similarly, </w:t>
      </w:r>
      <w:r w:rsidRPr="005F3F2B">
        <w:rPr>
          <w:rFonts w:eastAsia="Calibri"/>
          <w:b/>
          <w:highlight w:val="cyan"/>
          <w:u w:val="single"/>
        </w:rPr>
        <w:t xml:space="preserve">Canada is </w:t>
      </w:r>
      <w:r w:rsidRPr="005F3F2B">
        <w:rPr>
          <w:rFonts w:eastAsia="Calibri"/>
          <w:b/>
          <w:iCs/>
          <w:highlight w:val="cyan"/>
          <w:u w:val="single"/>
          <w:bdr w:val="single" w:sz="8" w:space="0" w:color="auto"/>
        </w:rPr>
        <w:t>not</w:t>
      </w:r>
      <w:r w:rsidRPr="00381A6F">
        <w:rPr>
          <w:rStyle w:val="Emphasis"/>
        </w:rPr>
        <w:t xml:space="preserve"> at all </w:t>
      </w:r>
      <w:r w:rsidRPr="005F3F2B">
        <w:rPr>
          <w:rFonts w:eastAsia="Calibri"/>
          <w:b/>
          <w:iCs/>
          <w:highlight w:val="cyan"/>
          <w:u w:val="single"/>
          <w:bdr w:val="single" w:sz="8" w:space="0" w:color="auto"/>
        </w:rPr>
        <w:t>concerned</w:t>
      </w:r>
      <w:r w:rsidRPr="005F3F2B">
        <w:rPr>
          <w:rFonts w:eastAsia="Calibri"/>
          <w:b/>
          <w:highlight w:val="cyan"/>
          <w:u w:val="single"/>
        </w:rPr>
        <w:t xml:space="preserve"> about</w:t>
      </w:r>
      <w:r w:rsidRPr="00381A6F">
        <w:rPr>
          <w:rStyle w:val="Emphasis"/>
        </w:rPr>
        <w:t xml:space="preserve"> the prospect of conquest by </w:t>
      </w:r>
      <w:r w:rsidRPr="005F3F2B">
        <w:rPr>
          <w:rFonts w:eastAsia="Calibri"/>
          <w:b/>
          <w:highlight w:val="cyan"/>
          <w:u w:val="single"/>
        </w:rPr>
        <w:t>the U</w:t>
      </w:r>
      <w:r w:rsidRPr="00A56CCA">
        <w:rPr>
          <w:rFonts w:eastAsia="Calibri"/>
          <w:sz w:val="16"/>
        </w:rPr>
        <w:t xml:space="preserve">nited </w:t>
      </w:r>
      <w:r w:rsidRPr="005F3F2B">
        <w:rPr>
          <w:rFonts w:eastAsia="Calibri"/>
          <w:b/>
          <w:highlight w:val="cyan"/>
          <w:u w:val="single"/>
        </w:rPr>
        <w:t>S</w:t>
      </w:r>
      <w:r w:rsidRPr="00A56CCA">
        <w:rPr>
          <w:rFonts w:eastAsia="Calibri"/>
          <w:sz w:val="16"/>
        </w:rPr>
        <w:t xml:space="preserve">tates, though people find it difficult to explain why exactly this is so. In East Asia, the most developed countries, such as </w:t>
      </w:r>
      <w:r w:rsidRPr="005F3F2B">
        <w:rPr>
          <w:rFonts w:eastAsia="Calibri"/>
          <w:b/>
          <w:highlight w:val="cyan"/>
          <w:u w:val="single"/>
        </w:rPr>
        <w:t>Japan</w:t>
      </w:r>
      <w:r w:rsidRPr="00A56CCA">
        <w:rPr>
          <w:rFonts w:eastAsia="Calibri"/>
          <w:sz w:val="16"/>
        </w:rPr>
        <w:t xml:space="preserve">, </w:t>
      </w:r>
      <w:r w:rsidRPr="005F3F2B">
        <w:rPr>
          <w:rFonts w:eastAsia="Calibri"/>
          <w:b/>
          <w:highlight w:val="cyan"/>
          <w:u w:val="single"/>
        </w:rPr>
        <w:t>So</w:t>
      </w:r>
      <w:r w:rsidRPr="00381A6F">
        <w:rPr>
          <w:rStyle w:val="Emphasis"/>
        </w:rPr>
        <w:t xml:space="preserve">uth </w:t>
      </w:r>
      <w:r w:rsidRPr="005F3F2B">
        <w:rPr>
          <w:rFonts w:eastAsia="Calibri"/>
          <w:b/>
          <w:highlight w:val="cyan"/>
          <w:u w:val="single"/>
        </w:rPr>
        <w:t>Ko</w:t>
      </w:r>
      <w:r w:rsidRPr="00381A6F">
        <w:rPr>
          <w:rStyle w:val="Emphasis"/>
        </w:rPr>
        <w:t>rea</w:t>
      </w:r>
      <w:r w:rsidRPr="00A56CCA">
        <w:rPr>
          <w:rFonts w:eastAsia="Calibri"/>
          <w:sz w:val="16"/>
        </w:rPr>
        <w:t xml:space="preserve">, and </w:t>
      </w:r>
      <w:r w:rsidRPr="005F3F2B">
        <w:rPr>
          <w:rFonts w:eastAsia="Calibri"/>
          <w:b/>
          <w:highlight w:val="cyan"/>
          <w:u w:val="single"/>
        </w:rPr>
        <w:t>Taiwan</w:t>
      </w:r>
      <w:r w:rsidRPr="00A56CCA">
        <w:rPr>
          <w:rFonts w:eastAsia="Calibri"/>
          <w:sz w:val="16"/>
        </w:rPr>
        <w:t xml:space="preserve">, </w:t>
      </w:r>
      <w:r w:rsidRPr="005F3F2B">
        <w:rPr>
          <w:rFonts w:eastAsia="Calibri"/>
          <w:b/>
          <w:iCs/>
          <w:highlight w:val="cyan"/>
          <w:u w:val="single"/>
          <w:bdr w:val="single" w:sz="8" w:space="0" w:color="auto"/>
        </w:rPr>
        <w:t>do not fear</w:t>
      </w:r>
      <w:r w:rsidRPr="00381A6F">
        <w:rPr>
          <w:rStyle w:val="Emphasis"/>
        </w:rPr>
        <w:t xml:space="preserve"> war among themselves or with</w:t>
      </w:r>
      <w:r w:rsidRPr="00A56CCA">
        <w:rPr>
          <w:rFonts w:eastAsia="Calibri"/>
          <w:sz w:val="16"/>
        </w:rPr>
        <w:t xml:space="preserve"> any of </w:t>
      </w:r>
      <w:r w:rsidRPr="00381A6F">
        <w:rPr>
          <w:rStyle w:val="Emphasis"/>
        </w:rPr>
        <w:t xml:space="preserve">the other </w:t>
      </w:r>
      <w:r w:rsidRPr="005F3F2B">
        <w:rPr>
          <w:rFonts w:eastAsia="Calibri"/>
          <w:b/>
          <w:highlight w:val="cyan"/>
          <w:u w:val="single"/>
        </w:rPr>
        <w:t>developed countries</w:t>
      </w:r>
      <w:r w:rsidRPr="00A56CCA">
        <w:rPr>
          <w:rFonts w:eastAsia="Calibri"/>
          <w:sz w:val="16"/>
        </w:rPr>
        <w:t xml:space="preserve">, though </w:t>
      </w:r>
      <w:r w:rsidRPr="00381A6F">
        <w:rPr>
          <w:rStyle w:val="Emphasis"/>
        </w:rPr>
        <w:t>they are deeply apprehensive of being attacked by less developed neighbors</w:t>
      </w:r>
      <w:r w:rsidRPr="00A56CCA">
        <w:rPr>
          <w:rFonts w:eastAsia="Calibri"/>
          <w:sz w:val="16"/>
        </w:rPr>
        <w:t xml:space="preserve">, </w:t>
      </w:r>
      <w:r w:rsidRPr="00381A6F">
        <w:rPr>
          <w:rStyle w:val="Emphasis"/>
        </w:rPr>
        <w:t>such as China or North Korea</w:t>
      </w:r>
      <w:r w:rsidRPr="00A56CCA">
        <w:rPr>
          <w:rFonts w:eastAsia="Calibri"/>
          <w:sz w:val="16"/>
        </w:rPr>
        <w:t xml:space="preserve">. </w:t>
      </w:r>
    </w:p>
    <w:p w14:paraId="157633F1" w14:textId="77777777" w:rsidR="001D3D47" w:rsidRDefault="001D3D47" w:rsidP="001D3D47">
      <w:pPr>
        <w:pStyle w:val="Heading3"/>
        <w:rPr>
          <w:rFonts w:cs="Arial"/>
        </w:rPr>
      </w:pPr>
      <w:r>
        <w:rPr>
          <w:rFonts w:cs="Arial"/>
        </w:rPr>
        <w:t xml:space="preserve">   1AR---AT: Alt</w:t>
      </w:r>
    </w:p>
    <w:p w14:paraId="2ECEC875" w14:textId="7D2CD4BF" w:rsidR="001D3D47" w:rsidRPr="001D3D47" w:rsidRDefault="001D3D47" w:rsidP="001D3D47">
      <w:pPr>
        <w:pStyle w:val="Heading3"/>
      </w:pPr>
      <w:r>
        <w:t>AT: Public Support</w:t>
      </w:r>
    </w:p>
    <w:sectPr w:rsidR="001D3D47" w:rsidRPr="001D3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866752"/>
    <w:multiLevelType w:val="hybridMultilevel"/>
    <w:tmpl w:val="BDDC5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3"/>
  </w:num>
  <w:num w:numId="15" w16cid:durableId="1830713396">
    <w:abstractNumId w:val="23"/>
  </w:num>
  <w:num w:numId="16" w16cid:durableId="1844663489">
    <w:abstractNumId w:val="19"/>
  </w:num>
  <w:num w:numId="17" w16cid:durableId="585530441">
    <w:abstractNumId w:val="10"/>
  </w:num>
  <w:num w:numId="18" w16cid:durableId="1059675076">
    <w:abstractNumId w:val="24"/>
  </w:num>
  <w:num w:numId="19" w16cid:durableId="169879515">
    <w:abstractNumId w:val="18"/>
  </w:num>
  <w:num w:numId="20" w16cid:durableId="1851751110">
    <w:abstractNumId w:val="22"/>
  </w:num>
  <w:num w:numId="21" w16cid:durableId="752899006">
    <w:abstractNumId w:val="32"/>
  </w:num>
  <w:num w:numId="22" w16cid:durableId="1881281124">
    <w:abstractNumId w:val="14"/>
  </w:num>
  <w:num w:numId="23" w16cid:durableId="610015275">
    <w:abstractNumId w:val="35"/>
  </w:num>
  <w:num w:numId="24" w16cid:durableId="1521385324">
    <w:abstractNumId w:val="16"/>
  </w:num>
  <w:num w:numId="25" w16cid:durableId="130753773">
    <w:abstractNumId w:val="12"/>
  </w:num>
  <w:num w:numId="26" w16cid:durableId="1674530716">
    <w:abstractNumId w:val="37"/>
  </w:num>
  <w:num w:numId="27" w16cid:durableId="907688790">
    <w:abstractNumId w:val="27"/>
  </w:num>
  <w:num w:numId="28" w16cid:durableId="375662686">
    <w:abstractNumId w:val="34"/>
  </w:num>
  <w:num w:numId="29" w16cid:durableId="176314197">
    <w:abstractNumId w:val="33"/>
  </w:num>
  <w:num w:numId="30" w16cid:durableId="1476797033">
    <w:abstractNumId w:val="25"/>
  </w:num>
  <w:num w:numId="31" w16cid:durableId="477504237">
    <w:abstractNumId w:val="29"/>
  </w:num>
  <w:num w:numId="32" w16cid:durableId="1259944676">
    <w:abstractNumId w:val="21"/>
  </w:num>
  <w:num w:numId="33" w16cid:durableId="974141661">
    <w:abstractNumId w:val="20"/>
  </w:num>
  <w:num w:numId="34" w16cid:durableId="972322309">
    <w:abstractNumId w:val="36"/>
  </w:num>
  <w:num w:numId="35" w16cid:durableId="2056926430">
    <w:abstractNumId w:val="38"/>
  </w:num>
  <w:num w:numId="36" w16cid:durableId="127819849">
    <w:abstractNumId w:val="31"/>
  </w:num>
  <w:num w:numId="37" w16cid:durableId="1447000849">
    <w:abstractNumId w:val="30"/>
  </w:num>
  <w:num w:numId="38" w16cid:durableId="1857620262">
    <w:abstractNumId w:val="11"/>
  </w:num>
  <w:num w:numId="39" w16cid:durableId="1867192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81"/>
    <w:rsid w:val="001D3D47"/>
    <w:rsid w:val="00541B81"/>
    <w:rsid w:val="0068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745D"/>
  <w15:chartTrackingRefBased/>
  <w15:docId w15:val="{8C398BC6-639B-4B5F-BE3A-EBB94D99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3D4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D3D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1D3D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D3D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1D3D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3D4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41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3D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3D47"/>
  </w:style>
  <w:style w:type="character" w:customStyle="1" w:styleId="Heading1Char">
    <w:name w:val="Heading 1 Char"/>
    <w:aliases w:val="Pocket Char"/>
    <w:basedOn w:val="DefaultParagraphFont"/>
    <w:link w:val="Heading1"/>
    <w:rsid w:val="001D3D4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1D3D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D3D4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D3D4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D3D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41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B81"/>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541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541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B81"/>
    <w:pPr>
      <w:spacing w:before="160"/>
      <w:jc w:val="center"/>
    </w:pPr>
    <w:rPr>
      <w:i/>
      <w:iCs/>
      <w:color w:val="404040" w:themeColor="text1" w:themeTint="BF"/>
    </w:rPr>
  </w:style>
  <w:style w:type="character" w:customStyle="1" w:styleId="QuoteChar">
    <w:name w:val="Quote Char"/>
    <w:basedOn w:val="DefaultParagraphFont"/>
    <w:link w:val="Quote"/>
    <w:uiPriority w:val="29"/>
    <w:rsid w:val="00541B81"/>
    <w:rPr>
      <w:i/>
      <w:iCs/>
      <w:color w:val="404040" w:themeColor="text1" w:themeTint="BF"/>
    </w:rPr>
  </w:style>
  <w:style w:type="paragraph" w:styleId="ListParagraph">
    <w:name w:val="List Paragraph"/>
    <w:aliases w:val="6 font,List Paragraph1,List Paragraph2,Colorful List - Accent 11"/>
    <w:basedOn w:val="Normal"/>
    <w:uiPriority w:val="34"/>
    <w:qFormat/>
    <w:rsid w:val="00541B81"/>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541B81"/>
    <w:rPr>
      <w:i/>
      <w:iCs/>
      <w:color w:val="0F4761" w:themeColor="accent1" w:themeShade="BF"/>
    </w:rPr>
  </w:style>
  <w:style w:type="paragraph" w:styleId="IntenseQuote">
    <w:name w:val="Intense Quote"/>
    <w:basedOn w:val="Normal"/>
    <w:next w:val="Normal"/>
    <w:link w:val="IntenseQuoteChar"/>
    <w:uiPriority w:val="30"/>
    <w:qFormat/>
    <w:rsid w:val="00541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B81"/>
    <w:rPr>
      <w:i/>
      <w:iCs/>
      <w:color w:val="0F4761" w:themeColor="accent1" w:themeShade="BF"/>
    </w:rPr>
  </w:style>
  <w:style w:type="character" w:styleId="IntenseReference">
    <w:name w:val="Intense Reference"/>
    <w:basedOn w:val="DefaultParagraphFont"/>
    <w:uiPriority w:val="32"/>
    <w:qFormat/>
    <w:rsid w:val="00541B8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1D3D4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D3D4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D3D4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1D3D47"/>
    <w:rPr>
      <w:b w:val="0"/>
      <w:sz w:val="22"/>
      <w:u w:val="single"/>
    </w:rPr>
  </w:style>
  <w:style w:type="character" w:styleId="Strong">
    <w:name w:val="Strong"/>
    <w:basedOn w:val="DefaultParagraphFont"/>
    <w:uiPriority w:val="22"/>
    <w:qFormat/>
    <w:rsid w:val="001D3D47"/>
    <w:rPr>
      <w:b/>
      <w:bCs/>
    </w:rPr>
  </w:style>
  <w:style w:type="character" w:styleId="BookTitle">
    <w:name w:val="Book Title"/>
    <w:basedOn w:val="DefaultParagraphFont"/>
    <w:uiPriority w:val="33"/>
    <w:qFormat/>
    <w:rsid w:val="001D3D47"/>
    <w:rPr>
      <w:b/>
      <w:bCs/>
      <w:i/>
      <w:iCs/>
      <w:spacing w:val="5"/>
    </w:rPr>
  </w:style>
  <w:style w:type="numbering" w:styleId="111111">
    <w:name w:val="Outline List 2"/>
    <w:basedOn w:val="NoList"/>
    <w:uiPriority w:val="99"/>
    <w:semiHidden/>
    <w:unhideWhenUsed/>
    <w:rsid w:val="001D3D47"/>
  </w:style>
  <w:style w:type="paragraph" w:styleId="Header">
    <w:name w:val="header"/>
    <w:basedOn w:val="Normal"/>
    <w:link w:val="HeaderChar"/>
    <w:uiPriority w:val="99"/>
    <w:semiHidden/>
    <w:rsid w:val="001D3D47"/>
    <w:pPr>
      <w:tabs>
        <w:tab w:val="center" w:pos="4680"/>
        <w:tab w:val="right" w:pos="9360"/>
      </w:tabs>
    </w:pPr>
  </w:style>
  <w:style w:type="character" w:customStyle="1" w:styleId="HeaderChar">
    <w:name w:val="Header Char"/>
    <w:basedOn w:val="DefaultParagraphFont"/>
    <w:link w:val="Header"/>
    <w:uiPriority w:val="99"/>
    <w:semiHidden/>
    <w:rsid w:val="001D3D47"/>
    <w:rPr>
      <w:rFonts w:ascii="Calibri" w:hAnsi="Calibri" w:cs="Calibri"/>
      <w:kern w:val="0"/>
      <w:sz w:val="22"/>
      <w:szCs w:val="22"/>
      <w14:ligatures w14:val="none"/>
    </w:rPr>
  </w:style>
  <w:style w:type="paragraph" w:styleId="Footer">
    <w:name w:val="footer"/>
    <w:basedOn w:val="Normal"/>
    <w:link w:val="FooterChar"/>
    <w:uiPriority w:val="99"/>
    <w:semiHidden/>
    <w:rsid w:val="001D3D47"/>
    <w:pPr>
      <w:tabs>
        <w:tab w:val="center" w:pos="4680"/>
        <w:tab w:val="right" w:pos="9360"/>
      </w:tabs>
    </w:pPr>
  </w:style>
  <w:style w:type="character" w:customStyle="1" w:styleId="FooterChar">
    <w:name w:val="Footer Char"/>
    <w:basedOn w:val="DefaultParagraphFont"/>
    <w:link w:val="Footer"/>
    <w:uiPriority w:val="99"/>
    <w:semiHidden/>
    <w:rsid w:val="001D3D4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D3D47"/>
    <w:pPr>
      <w:spacing w:after="120"/>
    </w:pPr>
  </w:style>
  <w:style w:type="character" w:customStyle="1" w:styleId="BodyTextChar">
    <w:name w:val="Body Text Char"/>
    <w:basedOn w:val="DefaultParagraphFont"/>
    <w:link w:val="BodyText"/>
    <w:uiPriority w:val="99"/>
    <w:semiHidden/>
    <w:rsid w:val="001D3D47"/>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1D3D4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D3D4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D3D47"/>
    <w:rPr>
      <w:color w:val="467886" w:themeColor="hyperlink"/>
      <w:u w:val="single"/>
    </w:rPr>
  </w:style>
  <w:style w:type="character" w:styleId="UnresolvedMention">
    <w:name w:val="Unresolved Mention"/>
    <w:basedOn w:val="DefaultParagraphFont"/>
    <w:uiPriority w:val="99"/>
    <w:semiHidden/>
    <w:unhideWhenUsed/>
    <w:rsid w:val="001D3D47"/>
    <w:rPr>
      <w:color w:val="605E5C"/>
      <w:shd w:val="clear" w:color="auto" w:fill="E1DFDD"/>
    </w:rPr>
  </w:style>
  <w:style w:type="paragraph" w:customStyle="1" w:styleId="Undertag">
    <w:name w:val="Undertag"/>
    <w:link w:val="UndertagChar"/>
    <w:autoRedefine/>
    <w:uiPriority w:val="5"/>
    <w:qFormat/>
    <w:rsid w:val="001D3D47"/>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1D3D47"/>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1D3D47"/>
    <w:rPr>
      <w:color w:val="75100D"/>
    </w:rPr>
  </w:style>
  <w:style w:type="character" w:customStyle="1" w:styleId="AnalyticChar">
    <w:name w:val="Analytic Char"/>
    <w:basedOn w:val="DefaultParagraphFont"/>
    <w:link w:val="Analytic"/>
    <w:uiPriority w:val="5"/>
    <w:rsid w:val="001D3D47"/>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1D3D47"/>
    <w:rPr>
      <w:color w:val="000000" w:themeColor="text1"/>
    </w:rPr>
  </w:style>
  <w:style w:type="paragraph" w:customStyle="1" w:styleId="textbold">
    <w:name w:val="text bold"/>
    <w:basedOn w:val="Normal"/>
    <w:link w:val="Emphasis"/>
    <w:uiPriority w:val="8"/>
    <w:qFormat/>
    <w:rsid w:val="001D3D4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1D3D4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1D3D4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D3D4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rsid w:val="001D3D4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body">
    <w:name w:val="cardbody"/>
    <w:basedOn w:val="Normal"/>
    <w:rsid w:val="001D3D47"/>
    <w:pPr>
      <w:spacing w:before="100" w:beforeAutospacing="1" w:after="100" w:afterAutospacing="1"/>
    </w:pPr>
    <w:rPr>
      <w:rFonts w:eastAsia="Times New Roman"/>
      <w:sz w:val="24"/>
    </w:rPr>
  </w:style>
  <w:style w:type="character" w:customStyle="1" w:styleId="Boxes">
    <w:name w:val="Boxes"/>
    <w:basedOn w:val="Emphasis"/>
    <w:rsid w:val="001D3D47"/>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1D3D47"/>
    <w:rPr>
      <w:b w:val="0"/>
      <w:sz w:val="22"/>
      <w:u w:val="single"/>
    </w:rPr>
  </w:style>
  <w:style w:type="paragraph" w:customStyle="1" w:styleId="Analyticusethisone">
    <w:name w:val="Analytic (use this one)"/>
    <w:basedOn w:val="Heading4"/>
    <w:link w:val="AnalyticusethisoneChar"/>
    <w:autoRedefine/>
    <w:rsid w:val="001D3D47"/>
    <w:rPr>
      <w:rFonts w:cs="Times New Roman (Headings CS)"/>
      <w:color w:val="75100D"/>
    </w:rPr>
  </w:style>
  <w:style w:type="character" w:customStyle="1" w:styleId="AnalyticusethisoneChar">
    <w:name w:val="Analytic (use this one) Char"/>
    <w:basedOn w:val="DefaultParagraphFont"/>
    <w:link w:val="Analyticusethisone"/>
    <w:rsid w:val="001D3D47"/>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1D3D4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3D47"/>
    <w:rPr>
      <w:rFonts w:ascii="Lucida Grande" w:hAnsi="Lucida Grande" w:cs="Lucida Grande"/>
      <w:kern w:val="0"/>
      <w:szCs w:val="22"/>
      <w14:ligatures w14:val="none"/>
    </w:rPr>
  </w:style>
  <w:style w:type="paragraph" w:customStyle="1" w:styleId="analytic0">
    <w:name w:val="analytic"/>
    <w:basedOn w:val="Heading4"/>
    <w:next w:val="Normal"/>
    <w:autoRedefine/>
    <w:uiPriority w:val="4"/>
    <w:rsid w:val="001D3D47"/>
    <w:rPr>
      <w:color w:val="0E2841" w:themeColor="text2"/>
    </w:rPr>
  </w:style>
  <w:style w:type="paragraph" w:customStyle="1" w:styleId="analyticpeg">
    <w:name w:val="analytic peg"/>
    <w:basedOn w:val="Heading4"/>
    <w:next w:val="Normal"/>
    <w:autoRedefine/>
    <w:uiPriority w:val="4"/>
    <w:rsid w:val="001D3D47"/>
    <w:rPr>
      <w:color w:val="C7336A"/>
    </w:rPr>
  </w:style>
  <w:style w:type="character" w:customStyle="1" w:styleId="qlabel">
    <w:name w:val="q_label"/>
    <w:basedOn w:val="DefaultParagraphFont"/>
    <w:rsid w:val="001D3D47"/>
  </w:style>
  <w:style w:type="character" w:customStyle="1" w:styleId="alabel">
    <w:name w:val="a_label"/>
    <w:basedOn w:val="DefaultParagraphFont"/>
    <w:rsid w:val="001D3D4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1D3D47"/>
    <w:pPr>
      <w:spacing w:after="0" w:line="240" w:lineRule="auto"/>
    </w:pPr>
    <w:rPr>
      <w:i/>
      <w:iCs/>
      <w:color w:val="0F4761" w:themeColor="accent1" w:themeShade="BF"/>
    </w:rPr>
  </w:style>
  <w:style w:type="paragraph" w:customStyle="1" w:styleId="Analytics">
    <w:name w:val="Analytics"/>
    <w:basedOn w:val="Heading4"/>
    <w:link w:val="AnalyticsChar"/>
    <w:uiPriority w:val="99"/>
    <w:rsid w:val="001D3D47"/>
    <w:rPr>
      <w:bCs/>
      <w:iCs w:val="0"/>
      <w:szCs w:val="28"/>
    </w:rPr>
  </w:style>
  <w:style w:type="character" w:customStyle="1" w:styleId="AnalyticsChar">
    <w:name w:val="Analytics Char"/>
    <w:basedOn w:val="DefaultParagraphFont"/>
    <w:link w:val="Analytics"/>
    <w:uiPriority w:val="99"/>
    <w:rsid w:val="001D3D47"/>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rsid w:val="001D3D47"/>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1D3D47"/>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1D3D47"/>
    <w:pPr>
      <w:spacing w:before="100" w:beforeAutospacing="1" w:after="100" w:afterAutospacing="1"/>
    </w:pPr>
    <w:rPr>
      <w:rFonts w:ascii="Times New Roman" w:hAnsi="Times New Roman"/>
    </w:rPr>
  </w:style>
  <w:style w:type="character" w:customStyle="1" w:styleId="underline">
    <w:name w:val="underline"/>
    <w:rsid w:val="001D3D47"/>
    <w:rPr>
      <w:u w:val="single"/>
    </w:rPr>
  </w:style>
  <w:style w:type="character" w:customStyle="1" w:styleId="m-210620469423647202gmail-style13ptbold">
    <w:name w:val="m_-210620469423647202gmail-style13ptbold"/>
    <w:basedOn w:val="DefaultParagraphFont"/>
    <w:rsid w:val="001D3D47"/>
  </w:style>
  <w:style w:type="character" w:customStyle="1" w:styleId="apple-converted-space">
    <w:name w:val="apple-converted-space"/>
    <w:basedOn w:val="DefaultParagraphFont"/>
    <w:rsid w:val="001D3D47"/>
  </w:style>
  <w:style w:type="paragraph" w:customStyle="1" w:styleId="AnalyticAdvanced">
    <w:name w:val="Analytic (Advanced)"/>
    <w:basedOn w:val="Heading4"/>
    <w:link w:val="AnalyticAdvancedChar"/>
    <w:autoRedefine/>
    <w:uiPriority w:val="5"/>
    <w:rsid w:val="001D3D47"/>
    <w:rPr>
      <w:color w:val="75100D"/>
    </w:rPr>
  </w:style>
  <w:style w:type="character" w:customStyle="1" w:styleId="AnalyticAdvancedChar">
    <w:name w:val="Analytic (Advanced) Char"/>
    <w:basedOn w:val="DefaultParagraphFont"/>
    <w:link w:val="AnalyticAdvanced"/>
    <w:uiPriority w:val="5"/>
    <w:rsid w:val="001D3D47"/>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rsid w:val="001D3D47"/>
    <w:pPr>
      <w:spacing w:before="120"/>
    </w:pPr>
    <w:rPr>
      <w:b/>
      <w:i/>
      <w:color w:val="0070C0"/>
    </w:rPr>
  </w:style>
  <w:style w:type="character" w:customStyle="1" w:styleId="FileNoteChar">
    <w:name w:val="File Note Char"/>
    <w:basedOn w:val="DefaultParagraphFont"/>
    <w:link w:val="FileNote"/>
    <w:uiPriority w:val="5"/>
    <w:rsid w:val="001D3D47"/>
    <w:rPr>
      <w:rFonts w:ascii="Calibri" w:hAnsi="Calibri" w:cs="Calibri"/>
      <w:b/>
      <w:i/>
      <w:color w:val="0070C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ormandrevolution.org/2025/01/20/shock-and-boogaloo-perspectives-for-trumps-second-ter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59103</Words>
  <Characters>355213</Characters>
  <Application>Microsoft Office Word</Application>
  <DocSecurity>0</DocSecurity>
  <Lines>5638</Lines>
  <Paragraphs>2437</Paragraphs>
  <ScaleCrop>false</ScaleCrop>
  <Company/>
  <LinksUpToDate>false</LinksUpToDate>
  <CharactersWithSpaces>411879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2026-01-04T01:57:00Z</dcterms:created>
  <dcterms:modified xsi:type="dcterms:W3CDTF">2026-01-04T02:02:00Z</dcterms:modified>
</cp:coreProperties>
</file>