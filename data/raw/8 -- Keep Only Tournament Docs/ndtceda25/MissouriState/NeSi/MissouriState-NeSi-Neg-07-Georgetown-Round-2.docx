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2993" w14:textId="1C811BDB" w:rsidR="00F0255A" w:rsidRDefault="00F0255A" w:rsidP="00F0255A">
      <w:pPr>
        <w:pStyle w:val="Heading1"/>
      </w:pPr>
      <w:r>
        <w:t>1NC</w:t>
      </w:r>
    </w:p>
    <w:p w14:paraId="071FA6FE" w14:textId="77777777" w:rsidR="00F0255A" w:rsidRDefault="00F0255A" w:rsidP="00F0255A">
      <w:pPr>
        <w:pStyle w:val="Heading2"/>
      </w:pPr>
      <w:r>
        <w:t>Off</w:t>
      </w:r>
    </w:p>
    <w:p w14:paraId="645602B0" w14:textId="77777777" w:rsidR="00F0255A" w:rsidRDefault="00F0255A" w:rsidP="00F0255A">
      <w:pPr>
        <w:pStyle w:val="Heading3"/>
      </w:pPr>
      <w:bookmarkStart w:id="0" w:name="_Hlk205254541"/>
      <w:bookmarkStart w:id="1" w:name="_Hlk212651930"/>
      <w:r>
        <w:t>K---1NC</w:t>
      </w:r>
    </w:p>
    <w:p w14:paraId="52B1FE6A" w14:textId="77777777" w:rsidR="00F0255A" w:rsidRPr="00BE4877" w:rsidRDefault="00F0255A" w:rsidP="00F0255A">
      <w:pPr>
        <w:rPr>
          <w:rStyle w:val="Style13ptBold"/>
        </w:rPr>
      </w:pPr>
      <w:r w:rsidRPr="00BE4877">
        <w:rPr>
          <w:rStyle w:val="Style13ptBold"/>
          <w:u w:val="single"/>
        </w:rPr>
        <w:t>Buddhism K</w:t>
      </w:r>
      <w:r w:rsidRPr="00BE4877">
        <w:rPr>
          <w:rStyle w:val="Style13ptBold"/>
        </w:rPr>
        <w:t>:</w:t>
      </w:r>
    </w:p>
    <w:p w14:paraId="117A189B" w14:textId="77777777" w:rsidR="00F0255A" w:rsidRDefault="00F0255A" w:rsidP="00F0255A">
      <w:pPr>
        <w:pStyle w:val="Heading4"/>
      </w:pPr>
      <w:r>
        <w:t xml:space="preserve">The 1AC operates within a </w:t>
      </w:r>
      <w:r>
        <w:rPr>
          <w:u w:val="single"/>
        </w:rPr>
        <w:t>dualistic lens</w:t>
      </w:r>
      <w:r>
        <w:t xml:space="preserve"> that </w:t>
      </w:r>
      <w:r>
        <w:rPr>
          <w:u w:val="single"/>
        </w:rPr>
        <w:t>feeds the ego</w:t>
      </w:r>
      <w:r>
        <w:t xml:space="preserve">---this causes </w:t>
      </w:r>
      <w:r w:rsidRPr="0069650A">
        <w:rPr>
          <w:u w:val="single"/>
        </w:rPr>
        <w:t>serial policy failure</w:t>
      </w:r>
      <w:r>
        <w:t xml:space="preserve"> and </w:t>
      </w:r>
      <w:r w:rsidRPr="0069650A">
        <w:rPr>
          <w:u w:val="single"/>
        </w:rPr>
        <w:t>turns the case</w:t>
      </w:r>
      <w:r>
        <w:t xml:space="preserve">---the alternative is to </w:t>
      </w:r>
      <w:r w:rsidRPr="0069650A">
        <w:t>deconstruct the self</w:t>
      </w:r>
      <w:r>
        <w:t xml:space="preserve"> in favor of an </w:t>
      </w:r>
      <w:r w:rsidRPr="0069650A">
        <w:rPr>
          <w:u w:val="single"/>
        </w:rPr>
        <w:t>interconnected sense of being</w:t>
      </w:r>
      <w:r>
        <w:t>.</w:t>
      </w:r>
    </w:p>
    <w:p w14:paraId="140E9B99" w14:textId="77777777" w:rsidR="00F0255A" w:rsidRPr="00E80258" w:rsidRDefault="00F0255A" w:rsidP="00F0255A">
      <w:r w:rsidRPr="00E80258">
        <w:rPr>
          <w:rStyle w:val="Style13ptBold"/>
        </w:rPr>
        <w:t>Loy 10</w:t>
      </w:r>
      <w:r>
        <w:t xml:space="preserve"> – David Robert Loy, professor, </w:t>
      </w:r>
      <w:r w:rsidRPr="000463AE">
        <w:t>writer</w:t>
      </w:r>
      <w:r>
        <w:t xml:space="preserve">, and Zen </w:t>
      </w:r>
      <w:r w:rsidRPr="00B91D92">
        <w:t>teacher</w:t>
      </w:r>
      <w:r>
        <w:t xml:space="preserve"> in the Sanbo Zen tradition of Japanese Zen Buddhism, 2010 (“Healing Ecology,” </w:t>
      </w:r>
      <w:r>
        <w:rPr>
          <w:i/>
        </w:rPr>
        <w:t>Journal of Buddhist Ethics</w:t>
      </w:r>
      <w:r>
        <w:t xml:space="preserve">, Volume 17, </w:t>
      </w:r>
      <w:r w:rsidRPr="00F946A6">
        <w:t>http://blogs.dickinson.edu/buddhistethics/files/2010/05/Loy-Healing-Ecology1.pdf //</w:t>
      </w:r>
      <w:r>
        <w:t xml:space="preserve"> LR</w:t>
      </w:r>
    </w:p>
    <w:p w14:paraId="0F73F348" w14:textId="77777777" w:rsidR="00F0255A" w:rsidRDefault="00F0255A" w:rsidP="00F0255A">
      <w:pPr>
        <w:rPr>
          <w:sz w:val="16"/>
        </w:rPr>
      </w:pPr>
      <w:r w:rsidRPr="00AF1216">
        <w:rPr>
          <w:sz w:val="16"/>
        </w:rPr>
        <w:t xml:space="preserve">One way to describe this problem is that, </w:t>
      </w:r>
      <w:r w:rsidRPr="00E80258">
        <w:rPr>
          <w:u w:val="single"/>
        </w:rPr>
        <w:t xml:space="preserve">since the sense of </w:t>
      </w:r>
      <w:r w:rsidRPr="004A6E04">
        <w:rPr>
          <w:highlight w:val="cyan"/>
          <w:u w:val="single"/>
        </w:rPr>
        <w:t xml:space="preserve">self is a </w:t>
      </w:r>
      <w:r w:rsidRPr="004A6E04">
        <w:rPr>
          <w:rStyle w:val="Emphasis"/>
          <w:highlight w:val="cyan"/>
        </w:rPr>
        <w:t>mental construct</w:t>
      </w:r>
      <w:r w:rsidRPr="00AF1216">
        <w:rPr>
          <w:sz w:val="16"/>
        </w:rPr>
        <w:t xml:space="preserve">, </w:t>
      </w:r>
      <w:r w:rsidRPr="00E80258">
        <w:rPr>
          <w:u w:val="single"/>
        </w:rPr>
        <w:t>it is by definition</w:t>
      </w:r>
      <w:r w:rsidRPr="00AF1216">
        <w:rPr>
          <w:sz w:val="16"/>
        </w:rPr>
        <w:t xml:space="preserve"> </w:t>
      </w:r>
      <w:r w:rsidRPr="00E80258">
        <w:rPr>
          <w:u w:val="single"/>
        </w:rPr>
        <w:t>ungrounded</w:t>
      </w:r>
      <w:r w:rsidRPr="00AF1216">
        <w:rPr>
          <w:sz w:val="16"/>
        </w:rPr>
        <w:t xml:space="preserve"> </w:t>
      </w:r>
      <w:r w:rsidRPr="00E80258">
        <w:rPr>
          <w:u w:val="single"/>
        </w:rPr>
        <w:t>and</w:t>
      </w:r>
      <w:r w:rsidRPr="00AF1216">
        <w:rPr>
          <w:sz w:val="16"/>
        </w:rPr>
        <w:t xml:space="preserve"> </w:t>
      </w:r>
      <w:r w:rsidRPr="00E80258">
        <w:rPr>
          <w:u w:val="single"/>
        </w:rPr>
        <w:t>ungroudable</w:t>
      </w:r>
      <w:r w:rsidRPr="00AF1216">
        <w:rPr>
          <w:sz w:val="16"/>
        </w:rPr>
        <w:t xml:space="preserve">, and </w:t>
      </w:r>
      <w:r w:rsidRPr="00E80258">
        <w:rPr>
          <w:u w:val="single"/>
        </w:rPr>
        <w:t xml:space="preserve">therefore </w:t>
      </w:r>
      <w:r w:rsidRPr="004A6E04">
        <w:rPr>
          <w:rStyle w:val="Emphasis"/>
          <w:highlight w:val="cyan"/>
        </w:rPr>
        <w:t>always insecure</w:t>
      </w:r>
      <w:r w:rsidRPr="00AF1216">
        <w:rPr>
          <w:sz w:val="16"/>
        </w:rPr>
        <w:t xml:space="preserve">. </w:t>
      </w:r>
      <w:r w:rsidRPr="00E80258">
        <w:rPr>
          <w:u w:val="single"/>
        </w:rPr>
        <w:t xml:space="preserve">It can </w:t>
      </w:r>
      <w:r w:rsidRPr="00E80258">
        <w:rPr>
          <w:rStyle w:val="Emphasis"/>
        </w:rPr>
        <w:t>never secure itself</w:t>
      </w:r>
      <w:r w:rsidRPr="00E80258">
        <w:rPr>
          <w:u w:val="single"/>
        </w:rPr>
        <w:t xml:space="preserve"> </w:t>
      </w:r>
      <w:r w:rsidRPr="00B015FE">
        <w:rPr>
          <w:u w:val="single"/>
        </w:rPr>
        <w:t xml:space="preserve">because there’s </w:t>
      </w:r>
      <w:r w:rsidRPr="00B015FE">
        <w:rPr>
          <w:rStyle w:val="Emphasis"/>
        </w:rPr>
        <w:t>nothing substantial</w:t>
      </w:r>
      <w:r w:rsidRPr="00B015FE">
        <w:rPr>
          <w:u w:val="single"/>
        </w:rPr>
        <w:t xml:space="preserve"> or </w:t>
      </w:r>
      <w:r w:rsidRPr="00B015FE">
        <w:rPr>
          <w:rStyle w:val="Emphasis"/>
        </w:rPr>
        <w:t>real</w:t>
      </w:r>
      <w:r w:rsidRPr="00B015FE">
        <w:rPr>
          <w:u w:val="single"/>
        </w:rPr>
        <w:t xml:space="preserve"> there that </w:t>
      </w:r>
      <w:r w:rsidRPr="00B015FE">
        <w:rPr>
          <w:rStyle w:val="Emphasis"/>
        </w:rPr>
        <w:t>could be secured</w:t>
      </w:r>
      <w:r w:rsidRPr="00B015FE">
        <w:rPr>
          <w:sz w:val="16"/>
        </w:rPr>
        <w:t xml:space="preserve">. The </w:t>
      </w:r>
      <w:r w:rsidRPr="00B015FE">
        <w:rPr>
          <w:u w:val="single"/>
        </w:rPr>
        <w:t>constructed self is</w:t>
      </w:r>
      <w:r w:rsidRPr="00AF1216">
        <w:rPr>
          <w:sz w:val="16"/>
        </w:rPr>
        <w:t xml:space="preserve"> better understood as </w:t>
      </w:r>
      <w:r w:rsidRPr="00E80258">
        <w:rPr>
          <w:u w:val="single"/>
        </w:rPr>
        <w:t>a work in progress</w:t>
      </w:r>
      <w:r w:rsidRPr="00AF1216">
        <w:rPr>
          <w:sz w:val="16"/>
        </w:rPr>
        <w:t xml:space="preserve">, </w:t>
      </w:r>
      <w:r w:rsidRPr="00E80258">
        <w:rPr>
          <w:u w:val="single"/>
        </w:rPr>
        <w:t xml:space="preserve">because it is </w:t>
      </w:r>
      <w:r w:rsidRPr="004A6E04">
        <w:rPr>
          <w:highlight w:val="cyan"/>
          <w:u w:val="single"/>
        </w:rPr>
        <w:t>never</w:t>
      </w:r>
      <w:r w:rsidRPr="00E80258">
        <w:rPr>
          <w:u w:val="single"/>
        </w:rPr>
        <w:t xml:space="preserve"> </w:t>
      </w:r>
      <w:r w:rsidRPr="004A6E04">
        <w:rPr>
          <w:highlight w:val="cyan"/>
          <w:u w:val="single"/>
        </w:rPr>
        <w:t>completed</w:t>
      </w:r>
      <w:r w:rsidRPr="00AF1216">
        <w:rPr>
          <w:sz w:val="16"/>
        </w:rPr>
        <w:t xml:space="preserve">—more precisely, </w:t>
      </w:r>
      <w:r w:rsidRPr="00E80258">
        <w:rPr>
          <w:u w:val="single"/>
        </w:rPr>
        <w:t>always unhealed</w:t>
      </w:r>
      <w:r w:rsidRPr="00AF1216">
        <w:rPr>
          <w:sz w:val="16"/>
        </w:rPr>
        <w:t xml:space="preserve">. Another way to say it is that </w:t>
      </w:r>
      <w:r w:rsidRPr="00E80258">
        <w:rPr>
          <w:u w:val="single"/>
        </w:rPr>
        <w:t xml:space="preserve">the sense of self is always shadowed or haunted </w:t>
      </w:r>
      <w:r w:rsidRPr="004A6E04">
        <w:rPr>
          <w:highlight w:val="cyan"/>
          <w:u w:val="single"/>
        </w:rPr>
        <w:t>by</w:t>
      </w:r>
      <w:r w:rsidRPr="00B015FE">
        <w:rPr>
          <w:u w:val="single"/>
        </w:rPr>
        <w:t xml:space="preserve"> a sense of </w:t>
      </w:r>
      <w:r w:rsidRPr="004A6E04">
        <w:rPr>
          <w:rStyle w:val="Emphasis"/>
          <w:highlight w:val="cyan"/>
        </w:rPr>
        <w:t>lack</w:t>
      </w:r>
      <w:r w:rsidRPr="00AF1216">
        <w:rPr>
          <w:sz w:val="16"/>
        </w:rPr>
        <w:t xml:space="preserve">. </w:t>
      </w:r>
      <w:r w:rsidRPr="00E80258">
        <w:rPr>
          <w:u w:val="single"/>
        </w:rPr>
        <w:t>Processes are temporal</w:t>
      </w:r>
      <w:r w:rsidRPr="00AF1216">
        <w:rPr>
          <w:sz w:val="16"/>
        </w:rPr>
        <w:t xml:space="preserve">, </w:t>
      </w:r>
      <w:r w:rsidRPr="00E80258">
        <w:rPr>
          <w:u w:val="single"/>
        </w:rPr>
        <w:t>necessarily impermanent</w:t>
      </w:r>
      <w:r w:rsidRPr="00AF1216">
        <w:rPr>
          <w:sz w:val="16"/>
        </w:rPr>
        <w:t xml:space="preserve">, </w:t>
      </w:r>
      <w:r w:rsidRPr="00E80258">
        <w:rPr>
          <w:u w:val="single"/>
        </w:rPr>
        <w:t xml:space="preserve">but </w:t>
      </w:r>
      <w:r w:rsidRPr="00B015FE">
        <w:rPr>
          <w:u w:val="single"/>
        </w:rPr>
        <w:t xml:space="preserve">we </w:t>
      </w:r>
      <w:r w:rsidRPr="004A6E04">
        <w:rPr>
          <w:highlight w:val="cyan"/>
          <w:u w:val="single"/>
        </w:rPr>
        <w:t>don’t want</w:t>
      </w:r>
      <w:r w:rsidRPr="00E80258">
        <w:rPr>
          <w:u w:val="single"/>
        </w:rPr>
        <w:t xml:space="preserve"> </w:t>
      </w:r>
      <w:r w:rsidRPr="004A6E04">
        <w:rPr>
          <w:highlight w:val="cyan"/>
          <w:u w:val="single"/>
        </w:rPr>
        <w:t>to be</w:t>
      </w:r>
      <w:r w:rsidRPr="00E80258">
        <w:rPr>
          <w:u w:val="single"/>
        </w:rPr>
        <w:t xml:space="preserve"> something that’s changing all the time</w:t>
      </w:r>
      <w:r w:rsidRPr="00AF1216">
        <w:rPr>
          <w:sz w:val="16"/>
        </w:rPr>
        <w:t xml:space="preserve">, </w:t>
      </w:r>
      <w:r w:rsidRPr="004A6E04">
        <w:rPr>
          <w:rStyle w:val="Emphasis"/>
          <w:highlight w:val="cyan"/>
        </w:rPr>
        <w:t>vulnerable</w:t>
      </w:r>
      <w:r w:rsidRPr="00E80258">
        <w:rPr>
          <w:u w:val="single"/>
        </w:rPr>
        <w:t xml:space="preserve"> to illness</w:t>
      </w:r>
      <w:r w:rsidRPr="00AF1216">
        <w:rPr>
          <w:sz w:val="16"/>
        </w:rPr>
        <w:t xml:space="preserve">, </w:t>
      </w:r>
      <w:r w:rsidRPr="00E80258">
        <w:rPr>
          <w:u w:val="single"/>
        </w:rPr>
        <w:t>old age</w:t>
      </w:r>
      <w:r w:rsidRPr="00AF1216">
        <w:rPr>
          <w:sz w:val="16"/>
        </w:rPr>
        <w:t xml:space="preserve"> </w:t>
      </w:r>
      <w:r w:rsidRPr="00E80258">
        <w:rPr>
          <w:u w:val="single"/>
        </w:rPr>
        <w:t>and death</w:t>
      </w:r>
      <w:r w:rsidRPr="00AF1216">
        <w:rPr>
          <w:sz w:val="16"/>
        </w:rPr>
        <w:t xml:space="preserve">. </w:t>
      </w:r>
      <w:r w:rsidRPr="00B015FE">
        <w:rPr>
          <w:u w:val="single"/>
        </w:rPr>
        <w:t>So</w:t>
      </w:r>
      <w:r w:rsidRPr="00AF1216">
        <w:rPr>
          <w:sz w:val="16"/>
        </w:rPr>
        <w:t xml:space="preserve"> </w:t>
      </w:r>
      <w:r w:rsidRPr="004A6E04">
        <w:rPr>
          <w:rStyle w:val="Emphasis"/>
          <w:highlight w:val="cyan"/>
        </w:rPr>
        <w:t>we</w:t>
      </w:r>
      <w:r w:rsidRPr="00E80258">
        <w:rPr>
          <w:rStyle w:val="Emphasis"/>
        </w:rPr>
        <w:t xml:space="preserve"> keep </w:t>
      </w:r>
      <w:r w:rsidRPr="00B015FE">
        <w:rPr>
          <w:rStyle w:val="Emphasis"/>
        </w:rPr>
        <w:t>trying</w:t>
      </w:r>
      <w:r w:rsidRPr="00E80258">
        <w:rPr>
          <w:rStyle w:val="Emphasis"/>
        </w:rPr>
        <w:t xml:space="preserve"> </w:t>
      </w:r>
      <w:r w:rsidRPr="00B015FE">
        <w:rPr>
          <w:rStyle w:val="Emphasis"/>
        </w:rPr>
        <w:t xml:space="preserve">to </w:t>
      </w:r>
      <w:r w:rsidRPr="004A6E04">
        <w:rPr>
          <w:rStyle w:val="Emphasis"/>
          <w:highlight w:val="cyan"/>
        </w:rPr>
        <w:t>secure ourselves</w:t>
      </w:r>
      <w:r w:rsidRPr="00AF1216">
        <w:rPr>
          <w:sz w:val="16"/>
        </w:rPr>
        <w:t xml:space="preserve">, often </w:t>
      </w:r>
      <w:r w:rsidRPr="00E80258">
        <w:rPr>
          <w:u w:val="single"/>
        </w:rPr>
        <w:t xml:space="preserve">in ways </w:t>
      </w:r>
      <w:r w:rsidRPr="00B015FE">
        <w:rPr>
          <w:u w:val="single"/>
        </w:rPr>
        <w:t>that</w:t>
      </w:r>
      <w:r w:rsidRPr="00E80258">
        <w:rPr>
          <w:u w:val="single"/>
        </w:rPr>
        <w:t xml:space="preserve"> just </w:t>
      </w:r>
      <w:r w:rsidRPr="004A6E04">
        <w:rPr>
          <w:highlight w:val="cyan"/>
          <w:u w:val="single"/>
        </w:rPr>
        <w:t>make</w:t>
      </w:r>
      <w:r w:rsidRPr="00B015FE">
        <w:rPr>
          <w:u w:val="single"/>
        </w:rPr>
        <w:t xml:space="preserve"> our </w:t>
      </w:r>
      <w:r w:rsidRPr="004A6E04">
        <w:rPr>
          <w:highlight w:val="cyan"/>
          <w:u w:val="single"/>
        </w:rPr>
        <w:t xml:space="preserve">situation </w:t>
      </w:r>
      <w:r w:rsidRPr="004A6E04">
        <w:rPr>
          <w:rStyle w:val="Emphasis"/>
          <w:highlight w:val="cyan"/>
        </w:rPr>
        <w:t>worse</w:t>
      </w:r>
      <w:r w:rsidRPr="00AF1216">
        <w:rPr>
          <w:sz w:val="16"/>
        </w:rPr>
        <w:t>.</w:t>
      </w:r>
      <w:r>
        <w:rPr>
          <w:sz w:val="16"/>
        </w:rPr>
        <w:t xml:space="preserve"> </w:t>
      </w:r>
      <w:r w:rsidRPr="00AF1216">
        <w:rPr>
          <w:sz w:val="16"/>
        </w:rPr>
        <w:t xml:space="preserve">This is the core of the ignorance that Buddhism emphasizes. </w:t>
      </w:r>
      <w:r w:rsidRPr="00AF1216">
        <w:rPr>
          <w:u w:val="single"/>
        </w:rPr>
        <w:t xml:space="preserve">We </w:t>
      </w:r>
      <w:r w:rsidRPr="00B015FE">
        <w:rPr>
          <w:u w:val="single"/>
        </w:rPr>
        <w:t>often</w:t>
      </w:r>
      <w:r w:rsidRPr="00AF1216">
        <w:rPr>
          <w:u w:val="single"/>
        </w:rPr>
        <w:t xml:space="preserve"> try to secure ourselves </w:t>
      </w:r>
      <w:r w:rsidRPr="004A6E04">
        <w:rPr>
          <w:highlight w:val="cyan"/>
          <w:u w:val="single"/>
        </w:rPr>
        <w:t>by identifying</w:t>
      </w:r>
      <w:r w:rsidRPr="00AF1216">
        <w:rPr>
          <w:u w:val="single"/>
        </w:rPr>
        <w:t xml:space="preserve"> with </w:t>
      </w:r>
      <w:r w:rsidRPr="000463AE">
        <w:rPr>
          <w:u w:val="single"/>
        </w:rPr>
        <w:t>things</w:t>
      </w:r>
      <w:r w:rsidRPr="000463AE">
        <w:rPr>
          <w:sz w:val="16"/>
        </w:rPr>
        <w:t xml:space="preserve"> “</w:t>
      </w:r>
      <w:r w:rsidRPr="000463AE">
        <w:rPr>
          <w:rStyle w:val="Emphasis"/>
        </w:rPr>
        <w:t>outside</w:t>
      </w:r>
      <w:r w:rsidRPr="000463AE">
        <w:rPr>
          <w:sz w:val="16"/>
        </w:rPr>
        <w:t xml:space="preserve">” </w:t>
      </w:r>
      <w:r w:rsidRPr="000463AE">
        <w:rPr>
          <w:u w:val="single"/>
        </w:rPr>
        <w:t>us that</w:t>
      </w:r>
      <w:r w:rsidRPr="000463AE">
        <w:rPr>
          <w:sz w:val="16"/>
        </w:rPr>
        <w:t xml:space="preserve"> (</w:t>
      </w:r>
      <w:r w:rsidRPr="000463AE">
        <w:rPr>
          <w:u w:val="single"/>
        </w:rPr>
        <w:t>we think</w:t>
      </w:r>
      <w:r w:rsidRPr="000463AE">
        <w:rPr>
          <w:sz w:val="16"/>
        </w:rPr>
        <w:t xml:space="preserve">) </w:t>
      </w:r>
      <w:r w:rsidRPr="000463AE">
        <w:rPr>
          <w:u w:val="single"/>
        </w:rPr>
        <w:t xml:space="preserve">can </w:t>
      </w:r>
      <w:r w:rsidRPr="000463AE">
        <w:rPr>
          <w:rStyle w:val="Emphasis"/>
        </w:rPr>
        <w:t>provide the grounding we crave</w:t>
      </w:r>
      <w:r w:rsidRPr="000463AE">
        <w:rPr>
          <w:sz w:val="16"/>
        </w:rPr>
        <w:t xml:space="preserve">: </w:t>
      </w:r>
      <w:r w:rsidRPr="000463AE">
        <w:rPr>
          <w:rStyle w:val="Emphasis"/>
        </w:rPr>
        <w:t>money</w:t>
      </w:r>
      <w:r w:rsidRPr="000463AE">
        <w:rPr>
          <w:sz w:val="16"/>
        </w:rPr>
        <w:t xml:space="preserve">, </w:t>
      </w:r>
      <w:r w:rsidRPr="000463AE">
        <w:rPr>
          <w:rStyle w:val="Emphasis"/>
        </w:rPr>
        <w:t>materi</w:t>
      </w:r>
      <w:r w:rsidRPr="00AF1216">
        <w:rPr>
          <w:rStyle w:val="Emphasis"/>
        </w:rPr>
        <w:t xml:space="preserve">al </w:t>
      </w:r>
      <w:r w:rsidRPr="00B015FE">
        <w:rPr>
          <w:rStyle w:val="Emphasis"/>
        </w:rPr>
        <w:t>possessions</w:t>
      </w:r>
      <w:r w:rsidRPr="00B015FE">
        <w:rPr>
          <w:sz w:val="16"/>
        </w:rPr>
        <w:t xml:space="preserve">, </w:t>
      </w:r>
      <w:r w:rsidRPr="00B015FE">
        <w:rPr>
          <w:rStyle w:val="Emphasis"/>
        </w:rPr>
        <w:t>reputation</w:t>
      </w:r>
      <w:r w:rsidRPr="00AF1216">
        <w:rPr>
          <w:sz w:val="16"/>
        </w:rPr>
        <w:t xml:space="preserve">, </w:t>
      </w:r>
      <w:r w:rsidRPr="004A6E04">
        <w:rPr>
          <w:rStyle w:val="Emphasis"/>
          <w:highlight w:val="cyan"/>
        </w:rPr>
        <w:t>power</w:t>
      </w:r>
      <w:r w:rsidRPr="00AF1216">
        <w:rPr>
          <w:sz w:val="16"/>
        </w:rPr>
        <w:t xml:space="preserve">, physical attractiveness, </w:t>
      </w:r>
      <w:r w:rsidRPr="00AF1216">
        <w:rPr>
          <w:u w:val="single"/>
        </w:rPr>
        <w:t>and so forth</w:t>
      </w:r>
      <w:r w:rsidRPr="00AF1216">
        <w:rPr>
          <w:sz w:val="16"/>
        </w:rPr>
        <w:t xml:space="preserve">. </w:t>
      </w:r>
      <w:r w:rsidRPr="00AF1216">
        <w:rPr>
          <w:u w:val="single"/>
        </w:rPr>
        <w:t xml:space="preserve">That is </w:t>
      </w:r>
      <w:r w:rsidRPr="004A6E04">
        <w:rPr>
          <w:highlight w:val="cyan"/>
          <w:u w:val="single"/>
        </w:rPr>
        <w:t xml:space="preserve">because we </w:t>
      </w:r>
      <w:r w:rsidRPr="004A6E04">
        <w:rPr>
          <w:rStyle w:val="Emphasis"/>
          <w:highlight w:val="cyan"/>
        </w:rPr>
        <w:t>misunderstand</w:t>
      </w:r>
      <w:r w:rsidRPr="00B015FE">
        <w:rPr>
          <w:rStyle w:val="Emphasis"/>
        </w:rPr>
        <w:t xml:space="preserve"> our sense</w:t>
      </w:r>
      <w:r w:rsidRPr="00AF1216">
        <w:rPr>
          <w:rStyle w:val="Emphasis"/>
        </w:rPr>
        <w:t xml:space="preserve"> of </w:t>
      </w:r>
      <w:r w:rsidRPr="004A6E04">
        <w:rPr>
          <w:rStyle w:val="Emphasis"/>
          <w:highlight w:val="cyan"/>
        </w:rPr>
        <w:t>lack</w:t>
      </w:r>
      <w:r w:rsidRPr="00AF1216">
        <w:rPr>
          <w:u w:val="single"/>
        </w:rPr>
        <w:t xml:space="preserve"> as due to lack of such things</w:t>
      </w:r>
      <w:r w:rsidRPr="00AF1216">
        <w:rPr>
          <w:sz w:val="16"/>
        </w:rPr>
        <w:t xml:space="preserve">. </w:t>
      </w:r>
      <w:r w:rsidRPr="00AF1216">
        <w:rPr>
          <w:u w:val="single"/>
        </w:rPr>
        <w:t>Since none of them can actually ground or secure my sense-of-self</w:t>
      </w:r>
      <w:r w:rsidRPr="00AF1216">
        <w:rPr>
          <w:sz w:val="16"/>
        </w:rPr>
        <w:t xml:space="preserve">, </w:t>
      </w:r>
      <w:r w:rsidRPr="00AF1216">
        <w:rPr>
          <w:u w:val="single"/>
        </w:rPr>
        <w:t xml:space="preserve">it means that </w:t>
      </w:r>
      <w:r w:rsidRPr="004A6E04">
        <w:rPr>
          <w:rStyle w:val="Emphasis"/>
          <w:highlight w:val="cyan"/>
        </w:rPr>
        <w:t>no matter how much</w:t>
      </w:r>
      <w:r w:rsidRPr="00AF1216">
        <w:rPr>
          <w:u w:val="single"/>
        </w:rPr>
        <w:t xml:space="preserve"> </w:t>
      </w:r>
      <w:r w:rsidRPr="00B015FE">
        <w:rPr>
          <w:u w:val="single"/>
        </w:rPr>
        <w:t>money</w:t>
      </w:r>
      <w:r w:rsidRPr="00B015FE">
        <w:rPr>
          <w:sz w:val="16"/>
        </w:rPr>
        <w:t xml:space="preserve">, </w:t>
      </w:r>
      <w:r w:rsidRPr="00B015FE">
        <w:rPr>
          <w:u w:val="single"/>
        </w:rPr>
        <w:t>and so forth</w:t>
      </w:r>
      <w:r w:rsidRPr="00B015FE">
        <w:rPr>
          <w:sz w:val="16"/>
        </w:rPr>
        <w:t xml:space="preserve">, </w:t>
      </w:r>
      <w:r w:rsidRPr="00B015FE">
        <w:rPr>
          <w:u w:val="single"/>
        </w:rPr>
        <w:t>I may accumulate</w:t>
      </w:r>
      <w:r w:rsidRPr="00B015FE">
        <w:rPr>
          <w:sz w:val="16"/>
        </w:rPr>
        <w:t>,</w:t>
      </w:r>
      <w:r w:rsidRPr="00AF1216">
        <w:rPr>
          <w:sz w:val="16"/>
        </w:rPr>
        <w:t xml:space="preserve"> </w:t>
      </w:r>
      <w:r w:rsidRPr="00B015FE">
        <w:rPr>
          <w:rStyle w:val="Emphasis"/>
        </w:rPr>
        <w:t xml:space="preserve">I </w:t>
      </w:r>
      <w:r w:rsidRPr="004A6E04">
        <w:rPr>
          <w:rStyle w:val="Emphasis"/>
          <w:highlight w:val="cyan"/>
        </w:rPr>
        <w:t>never</w:t>
      </w:r>
      <w:r w:rsidRPr="00AF1216">
        <w:rPr>
          <w:rStyle w:val="Emphasis"/>
        </w:rPr>
        <w:t xml:space="preserve"> seem to </w:t>
      </w:r>
      <w:r w:rsidRPr="00B015FE">
        <w:rPr>
          <w:rStyle w:val="Emphasis"/>
        </w:rPr>
        <w:t xml:space="preserve">have </w:t>
      </w:r>
      <w:r w:rsidRPr="004A6E04">
        <w:rPr>
          <w:rStyle w:val="Emphasis"/>
          <w:highlight w:val="cyan"/>
        </w:rPr>
        <w:t>enough</w:t>
      </w:r>
      <w:r w:rsidRPr="00AF1216">
        <w:rPr>
          <w:sz w:val="16"/>
        </w:rPr>
        <w:t xml:space="preserve">. The tragedy, from a Buddhist perspective, </w:t>
      </w:r>
      <w:r w:rsidRPr="00AF1216">
        <w:rPr>
          <w:u w:val="single"/>
        </w:rPr>
        <w:t xml:space="preserve">is that such </w:t>
      </w:r>
      <w:r w:rsidRPr="004A6E04">
        <w:rPr>
          <w:highlight w:val="cyan"/>
          <w:u w:val="single"/>
        </w:rPr>
        <w:t xml:space="preserve">attempts to </w:t>
      </w:r>
      <w:r w:rsidRPr="004A6E04">
        <w:rPr>
          <w:rStyle w:val="Emphasis"/>
          <w:highlight w:val="cyan"/>
        </w:rPr>
        <w:t>solve</w:t>
      </w:r>
      <w:r w:rsidRPr="00B015FE">
        <w:rPr>
          <w:rStyle w:val="Emphasis"/>
        </w:rPr>
        <w:t xml:space="preserve"> the problem</w:t>
      </w:r>
      <w:r w:rsidRPr="00AF1216">
        <w:rPr>
          <w:u w:val="single"/>
        </w:rPr>
        <w:t xml:space="preserve"> so often end up </w:t>
      </w:r>
      <w:r w:rsidRPr="004A6E04">
        <w:rPr>
          <w:rStyle w:val="Emphasis"/>
          <w:highlight w:val="cyan"/>
        </w:rPr>
        <w:t>reinforc</w:t>
      </w:r>
      <w:r w:rsidRPr="00AF1216">
        <w:rPr>
          <w:rStyle w:val="Emphasis"/>
        </w:rPr>
        <w:t xml:space="preserve">ing the </w:t>
      </w:r>
      <w:r w:rsidRPr="00B015FE">
        <w:rPr>
          <w:rStyle w:val="Emphasis"/>
        </w:rPr>
        <w:t xml:space="preserve">actual </w:t>
      </w:r>
      <w:r w:rsidRPr="004A6E04">
        <w:rPr>
          <w:rStyle w:val="Emphasis"/>
          <w:highlight w:val="cyan"/>
        </w:rPr>
        <w:t>problem</w:t>
      </w:r>
      <w:r w:rsidRPr="00AF1216">
        <w:rPr>
          <w:sz w:val="16"/>
        </w:rPr>
        <w:t xml:space="preserve">—the </w:t>
      </w:r>
      <w:r w:rsidRPr="00AF1216">
        <w:rPr>
          <w:u w:val="single"/>
        </w:rPr>
        <w:t>sense that there is a</w:t>
      </w:r>
      <w:r w:rsidRPr="00AF1216">
        <w:rPr>
          <w:sz w:val="16"/>
        </w:rPr>
        <w:t xml:space="preserve"> “</w:t>
      </w:r>
      <w:r w:rsidRPr="00AF1216">
        <w:rPr>
          <w:rStyle w:val="Emphasis"/>
        </w:rPr>
        <w:t>me</w:t>
      </w:r>
      <w:r w:rsidRPr="00AF1216">
        <w:rPr>
          <w:sz w:val="16"/>
        </w:rPr>
        <w:t xml:space="preserve">” </w:t>
      </w:r>
      <w:r w:rsidRPr="00AF1216">
        <w:rPr>
          <w:u w:val="single"/>
        </w:rPr>
        <w:t xml:space="preserve">that’s </w:t>
      </w:r>
      <w:r w:rsidRPr="00AF1216">
        <w:rPr>
          <w:rStyle w:val="Emphasis"/>
        </w:rPr>
        <w:t>separate from others</w:t>
      </w:r>
      <w:r w:rsidRPr="00AF1216">
        <w:rPr>
          <w:sz w:val="16"/>
        </w:rPr>
        <w:t>.</w:t>
      </w:r>
      <w:r>
        <w:rPr>
          <w:sz w:val="16"/>
        </w:rPr>
        <w:t xml:space="preserve"> </w:t>
      </w:r>
      <w:r w:rsidRPr="00AF1216">
        <w:rPr>
          <w:sz w:val="16"/>
        </w:rPr>
        <w:t xml:space="preserve">The Buddhist </w:t>
      </w:r>
      <w:r w:rsidRPr="00AF1216">
        <w:rPr>
          <w:u w:val="single"/>
        </w:rPr>
        <w:t>solution to this predicament is not to get rid of the self</w:t>
      </w:r>
      <w:r w:rsidRPr="00AF1216">
        <w:rPr>
          <w:sz w:val="16"/>
        </w:rPr>
        <w:t xml:space="preserve">. </w:t>
      </w:r>
      <w:r w:rsidRPr="00AF1216">
        <w:rPr>
          <w:u w:val="single"/>
        </w:rPr>
        <w:t>That</w:t>
      </w:r>
      <w:r w:rsidRPr="00AF1216">
        <w:rPr>
          <w:sz w:val="16"/>
        </w:rPr>
        <w:t xml:space="preserve"> cannot be done, and </w:t>
      </w:r>
      <w:r w:rsidRPr="00AF1216">
        <w:rPr>
          <w:u w:val="single"/>
        </w:rPr>
        <w:t>does not need to be done</w:t>
      </w:r>
      <w:r w:rsidRPr="00AF1216">
        <w:rPr>
          <w:sz w:val="16"/>
        </w:rPr>
        <w:t xml:space="preserve">, </w:t>
      </w:r>
      <w:r w:rsidRPr="00AF1216">
        <w:rPr>
          <w:u w:val="single"/>
        </w:rPr>
        <w:t xml:space="preserve">because </w:t>
      </w:r>
      <w:r w:rsidRPr="00AF1216">
        <w:rPr>
          <w:rStyle w:val="Emphasis"/>
        </w:rPr>
        <w:t>there is no separate self</w:t>
      </w:r>
      <w:r w:rsidRPr="00AF1216">
        <w:rPr>
          <w:sz w:val="16"/>
        </w:rPr>
        <w:t xml:space="preserve">. There never was such a self. </w:t>
      </w:r>
      <w:r w:rsidRPr="00AF1216">
        <w:rPr>
          <w:u w:val="single"/>
        </w:rPr>
        <w:t xml:space="preserve">It is the </w:t>
      </w:r>
      <w:r w:rsidRPr="004A6E04">
        <w:rPr>
          <w:highlight w:val="cyan"/>
          <w:u w:val="single"/>
        </w:rPr>
        <w:t>sense of self</w:t>
      </w:r>
      <w:r w:rsidRPr="00AF1216">
        <w:rPr>
          <w:u w:val="single"/>
        </w:rPr>
        <w:t xml:space="preserve"> that </w:t>
      </w:r>
      <w:r w:rsidRPr="004A6E04">
        <w:rPr>
          <w:highlight w:val="cyan"/>
          <w:u w:val="single"/>
        </w:rPr>
        <w:t>needs to be</w:t>
      </w:r>
      <w:r w:rsidRPr="00B015FE">
        <w:rPr>
          <w:u w:val="single"/>
        </w:rPr>
        <w:t xml:space="preserve"> deconstructed</w:t>
      </w:r>
      <w:r w:rsidRPr="00AF1216">
        <w:rPr>
          <w:sz w:val="16"/>
        </w:rPr>
        <w:t xml:space="preserve"> (</w:t>
      </w:r>
      <w:r w:rsidRPr="00AF1216">
        <w:rPr>
          <w:u w:val="single"/>
        </w:rPr>
        <w:t>for example</w:t>
      </w:r>
      <w:r w:rsidRPr="00AF1216">
        <w:rPr>
          <w:sz w:val="16"/>
        </w:rPr>
        <w:t xml:space="preserve">, </w:t>
      </w:r>
      <w:r w:rsidRPr="00AF1216">
        <w:rPr>
          <w:u w:val="single"/>
        </w:rPr>
        <w:t>in meditation</w:t>
      </w:r>
      <w:r w:rsidRPr="00AF1216">
        <w:rPr>
          <w:sz w:val="16"/>
        </w:rPr>
        <w:t xml:space="preserve">) </w:t>
      </w:r>
      <w:r w:rsidRPr="004A6E04">
        <w:rPr>
          <w:highlight w:val="cyan"/>
          <w:u w:val="single"/>
        </w:rPr>
        <w:t>and</w:t>
      </w:r>
      <w:r w:rsidRPr="00AF1216">
        <w:rPr>
          <w:sz w:val="16"/>
        </w:rPr>
        <w:t xml:space="preserve"> </w:t>
      </w:r>
      <w:r w:rsidRPr="004A6E04">
        <w:rPr>
          <w:rStyle w:val="Emphasis"/>
          <w:highlight w:val="cyan"/>
        </w:rPr>
        <w:t>reconstructed</w:t>
      </w:r>
      <w:r w:rsidRPr="00AF1216">
        <w:rPr>
          <w:sz w:val="16"/>
        </w:rPr>
        <w:t xml:space="preserve"> (for example, </w:t>
      </w:r>
      <w:r w:rsidRPr="0069650A">
        <w:rPr>
          <w:u w:val="single"/>
        </w:rPr>
        <w:t>replacing</w:t>
      </w:r>
      <w:r w:rsidRPr="00AF1216">
        <w:rPr>
          <w:sz w:val="16"/>
        </w:rPr>
        <w:t xml:space="preserve"> the “three poisons” of </w:t>
      </w:r>
      <w:r w:rsidRPr="00AF1216">
        <w:rPr>
          <w:u w:val="single"/>
        </w:rPr>
        <w:t>greed</w:t>
      </w:r>
      <w:r w:rsidRPr="00AF1216">
        <w:rPr>
          <w:sz w:val="16"/>
        </w:rPr>
        <w:t xml:space="preserve">, </w:t>
      </w:r>
      <w:r w:rsidRPr="00AF1216">
        <w:rPr>
          <w:u w:val="single"/>
        </w:rPr>
        <w:t>ill will and delusion with</w:t>
      </w:r>
      <w:r w:rsidRPr="00AF1216">
        <w:rPr>
          <w:sz w:val="16"/>
        </w:rPr>
        <w:t xml:space="preserve"> their more positive counterparts: </w:t>
      </w:r>
      <w:r w:rsidRPr="00AF1216">
        <w:rPr>
          <w:u w:val="single"/>
        </w:rPr>
        <w:t>generosity</w:t>
      </w:r>
      <w:r w:rsidRPr="00AF1216">
        <w:rPr>
          <w:sz w:val="16"/>
        </w:rPr>
        <w:t xml:space="preserve">, </w:t>
      </w:r>
      <w:r w:rsidRPr="00AF1216">
        <w:rPr>
          <w:u w:val="single"/>
        </w:rPr>
        <w:t>lovingkindness</w:t>
      </w:r>
      <w:r w:rsidRPr="00AF1216">
        <w:rPr>
          <w:sz w:val="16"/>
        </w:rPr>
        <w:t xml:space="preserve">, </w:t>
      </w:r>
      <w:r w:rsidRPr="00AF1216">
        <w:rPr>
          <w:u w:val="single"/>
        </w:rPr>
        <w:t>and wisdom</w:t>
      </w:r>
      <w:r w:rsidRPr="00AF1216">
        <w:rPr>
          <w:sz w:val="16"/>
        </w:rPr>
        <w:t xml:space="preserve">). </w:t>
      </w:r>
      <w:r w:rsidRPr="00B015FE">
        <w:rPr>
          <w:u w:val="single"/>
        </w:rPr>
        <w:t>We need to</w:t>
      </w:r>
      <w:r w:rsidRPr="00B015FE">
        <w:rPr>
          <w:sz w:val="16"/>
        </w:rPr>
        <w:t xml:space="preserve"> “</w:t>
      </w:r>
      <w:r w:rsidRPr="00B015FE">
        <w:rPr>
          <w:u w:val="single"/>
        </w:rPr>
        <w:t>wake up</w:t>
      </w:r>
      <w:r w:rsidRPr="00B015FE">
        <w:rPr>
          <w:sz w:val="16"/>
        </w:rPr>
        <w:t xml:space="preserve">” </w:t>
      </w:r>
      <w:r w:rsidRPr="00B015FE">
        <w:rPr>
          <w:u w:val="single"/>
        </w:rPr>
        <w:t>and see through the illusi</w:t>
      </w:r>
      <w:r w:rsidRPr="00AF1216">
        <w:rPr>
          <w:u w:val="single"/>
        </w:rPr>
        <w:t xml:space="preserve">on </w:t>
      </w:r>
      <w:r w:rsidRPr="00AF1216">
        <w:rPr>
          <w:sz w:val="16"/>
        </w:rPr>
        <w:t xml:space="preserve">of self: </w:t>
      </w:r>
      <w:r w:rsidRPr="00B015FE">
        <w:rPr>
          <w:u w:val="single"/>
        </w:rPr>
        <w:t xml:space="preserve">I am </w:t>
      </w:r>
      <w:r w:rsidRPr="004A6E04">
        <w:rPr>
          <w:highlight w:val="cyan"/>
          <w:u w:val="single"/>
        </w:rPr>
        <w:t>not</w:t>
      </w:r>
      <w:r w:rsidRPr="00AF1216">
        <w:rPr>
          <w:u w:val="single"/>
        </w:rPr>
        <w:t xml:space="preserve"> inside</w:t>
      </w:r>
      <w:r w:rsidRPr="00AF1216">
        <w:rPr>
          <w:sz w:val="16"/>
        </w:rPr>
        <w:t xml:space="preserve">, </w:t>
      </w:r>
      <w:r w:rsidRPr="004A6E04">
        <w:rPr>
          <w:highlight w:val="cyan"/>
          <w:u w:val="single"/>
        </w:rPr>
        <w:t xml:space="preserve">peering out at the </w:t>
      </w:r>
      <w:r w:rsidRPr="0069650A">
        <w:rPr>
          <w:u w:val="single"/>
        </w:rPr>
        <w:t xml:space="preserve">objective </w:t>
      </w:r>
      <w:r w:rsidRPr="004A6E04">
        <w:rPr>
          <w:highlight w:val="cyan"/>
          <w:u w:val="single"/>
        </w:rPr>
        <w:t>world</w:t>
      </w:r>
      <w:r w:rsidRPr="00AF1216">
        <w:rPr>
          <w:u w:val="single"/>
        </w:rPr>
        <w:t xml:space="preserve"> out there</w:t>
      </w:r>
      <w:r w:rsidRPr="00AF1216">
        <w:rPr>
          <w:sz w:val="16"/>
        </w:rPr>
        <w:t xml:space="preserve">. </w:t>
      </w:r>
      <w:r w:rsidRPr="00AF1216">
        <w:rPr>
          <w:u w:val="single"/>
        </w:rPr>
        <w:t>Rather</w:t>
      </w:r>
      <w:r w:rsidRPr="00AF1216">
        <w:rPr>
          <w:sz w:val="16"/>
        </w:rPr>
        <w:t>, “</w:t>
      </w:r>
      <w:r w:rsidRPr="004A6E04">
        <w:rPr>
          <w:highlight w:val="cyan"/>
          <w:u w:val="single"/>
        </w:rPr>
        <w:t>I</w:t>
      </w:r>
      <w:r w:rsidRPr="00AF1216">
        <w:rPr>
          <w:sz w:val="16"/>
        </w:rPr>
        <w:t xml:space="preserve">” </w:t>
      </w:r>
      <w:r w:rsidRPr="004A6E04">
        <w:rPr>
          <w:highlight w:val="cyan"/>
          <w:u w:val="single"/>
        </w:rPr>
        <w:t>am</w:t>
      </w:r>
      <w:r w:rsidRPr="00AF1216">
        <w:rPr>
          <w:u w:val="single"/>
        </w:rPr>
        <w:t xml:space="preserve"> </w:t>
      </w:r>
      <w:r w:rsidRPr="004A6E04">
        <w:rPr>
          <w:rStyle w:val="Emphasis"/>
          <w:highlight w:val="cyan"/>
        </w:rPr>
        <w:t>one</w:t>
      </w:r>
      <w:r w:rsidRPr="00B015FE">
        <w:rPr>
          <w:rStyle w:val="Emphasis"/>
        </w:rPr>
        <w:t xml:space="preserve"> of the </w:t>
      </w:r>
      <w:r w:rsidRPr="004A6E04">
        <w:rPr>
          <w:rStyle w:val="Emphasis"/>
          <w:highlight w:val="cyan"/>
        </w:rPr>
        <w:t>way</w:t>
      </w:r>
      <w:r w:rsidRPr="00B015FE">
        <w:rPr>
          <w:rStyle w:val="Emphasis"/>
        </w:rPr>
        <w:t xml:space="preserve">s </w:t>
      </w:r>
      <w:r w:rsidRPr="004A6E04">
        <w:rPr>
          <w:rStyle w:val="Emphasis"/>
          <w:highlight w:val="cyan"/>
        </w:rPr>
        <w:t>in which</w:t>
      </w:r>
      <w:r w:rsidRPr="00AF1216">
        <w:rPr>
          <w:rStyle w:val="Emphasis"/>
        </w:rPr>
        <w:t xml:space="preserve"> all the causes and conditions of </w:t>
      </w:r>
      <w:r w:rsidRPr="004A6E04">
        <w:rPr>
          <w:rStyle w:val="Emphasis"/>
          <w:highlight w:val="cyan"/>
        </w:rPr>
        <w:t>the world come together</w:t>
      </w:r>
      <w:r w:rsidRPr="00AF1216">
        <w:rPr>
          <w:sz w:val="16"/>
        </w:rPr>
        <w:t>—</w:t>
      </w:r>
      <w:r w:rsidRPr="00AF1216">
        <w:rPr>
          <w:u w:val="single"/>
        </w:rPr>
        <w:t>what the whole world is doing</w:t>
      </w:r>
      <w:r w:rsidRPr="00AF1216">
        <w:rPr>
          <w:sz w:val="16"/>
        </w:rPr>
        <w:t xml:space="preserve">—right </w:t>
      </w:r>
      <w:r w:rsidRPr="00AF1216">
        <w:rPr>
          <w:u w:val="single"/>
        </w:rPr>
        <w:t>here and now</w:t>
      </w:r>
      <w:r w:rsidRPr="00AF1216">
        <w:rPr>
          <w:sz w:val="16"/>
        </w:rPr>
        <w:t xml:space="preserve">. </w:t>
      </w:r>
      <w:r w:rsidRPr="0069650A">
        <w:rPr>
          <w:u w:val="single"/>
        </w:rPr>
        <w:t>This</w:t>
      </w:r>
      <w:r w:rsidRPr="00AF1216">
        <w:rPr>
          <w:u w:val="single"/>
        </w:rPr>
        <w:t xml:space="preserve"> </w:t>
      </w:r>
      <w:r w:rsidRPr="004A6E04">
        <w:rPr>
          <w:highlight w:val="cyan"/>
          <w:u w:val="single"/>
        </w:rPr>
        <w:t>realization</w:t>
      </w:r>
      <w:r w:rsidRPr="00AF1216">
        <w:rPr>
          <w:sz w:val="16"/>
        </w:rPr>
        <w:t xml:space="preserve"> does not automatically solve all my personal problems, but it </w:t>
      </w:r>
      <w:r w:rsidRPr="004A6E04">
        <w:rPr>
          <w:highlight w:val="cyan"/>
          <w:u w:val="single"/>
        </w:rPr>
        <w:t>reveals</w:t>
      </w:r>
      <w:r w:rsidRPr="00AF1216">
        <w:rPr>
          <w:u w:val="single"/>
        </w:rPr>
        <w:t xml:space="preserve"> how my sense of self can be reconstructed</w:t>
      </w:r>
      <w:r w:rsidRPr="00AF1216">
        <w:rPr>
          <w:sz w:val="16"/>
        </w:rPr>
        <w:t xml:space="preserve">, </w:t>
      </w:r>
      <w:r w:rsidRPr="00AF1216">
        <w:rPr>
          <w:u w:val="single"/>
        </w:rPr>
        <w:t>so that my way of experiencing the world is more</w:t>
      </w:r>
      <w:r w:rsidRPr="00AF1216">
        <w:rPr>
          <w:sz w:val="16"/>
        </w:rPr>
        <w:t xml:space="preserve"> “</w:t>
      </w:r>
      <w:r w:rsidRPr="00AF1216">
        <w:rPr>
          <w:u w:val="single"/>
        </w:rPr>
        <w:t>permeable</w:t>
      </w:r>
      <w:r w:rsidRPr="00AF1216">
        <w:rPr>
          <w:sz w:val="16"/>
        </w:rPr>
        <w:t xml:space="preserve">” </w:t>
      </w:r>
      <w:r w:rsidRPr="00AF1216">
        <w:rPr>
          <w:u w:val="single"/>
        </w:rPr>
        <w:t xml:space="preserve">and I relate to others in </w:t>
      </w:r>
      <w:r w:rsidRPr="004A6E04">
        <w:rPr>
          <w:highlight w:val="cyan"/>
          <w:u w:val="single"/>
        </w:rPr>
        <w:t xml:space="preserve">a </w:t>
      </w:r>
      <w:r w:rsidRPr="004A6E04">
        <w:rPr>
          <w:rStyle w:val="Emphasis"/>
          <w:highlight w:val="cyan"/>
        </w:rPr>
        <w:t>less dualistic fashion</w:t>
      </w:r>
      <w:r w:rsidRPr="00AF1216">
        <w:rPr>
          <w:sz w:val="16"/>
        </w:rPr>
        <w:t>.</w:t>
      </w:r>
      <w:r>
        <w:rPr>
          <w:sz w:val="16"/>
        </w:rPr>
        <w:t xml:space="preserve"> </w:t>
      </w:r>
      <w:r w:rsidRPr="00AF1216">
        <w:rPr>
          <w:u w:val="single"/>
        </w:rPr>
        <w:t>That brings us to the bodhisattva path</w:t>
      </w:r>
      <w:r w:rsidRPr="00AF1216">
        <w:rPr>
          <w:sz w:val="16"/>
        </w:rPr>
        <w:t xml:space="preserve">. In Buddhism that path is often presented as a personal sacrifice: a bodhisattva is someone who is enlightened and could choose to leave this world of dukkha, yet he or she sticks around to help the rest of us. But there’s another way to understand it. </w:t>
      </w:r>
      <w:r w:rsidRPr="004A6E04">
        <w:rPr>
          <w:highlight w:val="cyan"/>
          <w:u w:val="single"/>
        </w:rPr>
        <w:t xml:space="preserve">If </w:t>
      </w:r>
      <w:r w:rsidRPr="004A6E04">
        <w:rPr>
          <w:rStyle w:val="Emphasis"/>
          <w:highlight w:val="cyan"/>
        </w:rPr>
        <w:t>I’m not separate from everyone</w:t>
      </w:r>
      <w:r w:rsidRPr="00B015FE">
        <w:rPr>
          <w:rStyle w:val="Emphasis"/>
        </w:rPr>
        <w:t xml:space="preserve"> else</w:t>
      </w:r>
      <w:r w:rsidRPr="00AF1216">
        <w:rPr>
          <w:sz w:val="16"/>
        </w:rPr>
        <w:t xml:space="preserve">, </w:t>
      </w:r>
      <w:r w:rsidRPr="004A6E04">
        <w:rPr>
          <w:highlight w:val="cyan"/>
          <w:u w:val="single"/>
        </w:rPr>
        <w:t xml:space="preserve">can </w:t>
      </w:r>
      <w:r w:rsidRPr="004A6E04">
        <w:rPr>
          <w:rStyle w:val="Emphasis"/>
          <w:highlight w:val="cyan"/>
        </w:rPr>
        <w:t>my well-being</w:t>
      </w:r>
      <w:r w:rsidRPr="00AF1216">
        <w:rPr>
          <w:u w:val="single"/>
        </w:rPr>
        <w:t xml:space="preserve"> really </w:t>
      </w:r>
      <w:r w:rsidRPr="004A6E04">
        <w:rPr>
          <w:highlight w:val="cyan"/>
          <w:u w:val="single"/>
        </w:rPr>
        <w:t>be distinguished</w:t>
      </w:r>
      <w:r w:rsidRPr="00B015FE">
        <w:rPr>
          <w:u w:val="single"/>
        </w:rPr>
        <w:t xml:space="preserve"> from the </w:t>
      </w:r>
      <w:r w:rsidRPr="00B015FE">
        <w:rPr>
          <w:rStyle w:val="Emphasis"/>
        </w:rPr>
        <w:t>well-being of</w:t>
      </w:r>
      <w:r w:rsidRPr="00B015FE">
        <w:rPr>
          <w:sz w:val="16"/>
        </w:rPr>
        <w:t xml:space="preserve"> “</w:t>
      </w:r>
      <w:r w:rsidRPr="00B015FE">
        <w:rPr>
          <w:rStyle w:val="Emphasis"/>
        </w:rPr>
        <w:t>others</w:t>
      </w:r>
      <w:r w:rsidRPr="00AF1216">
        <w:rPr>
          <w:sz w:val="16"/>
        </w:rPr>
        <w:t xml:space="preserve">”? </w:t>
      </w:r>
      <w:r w:rsidRPr="00AF1216">
        <w:rPr>
          <w:u w:val="single"/>
        </w:rPr>
        <w:t>How can I be fully enlightened</w:t>
      </w:r>
      <w:r w:rsidRPr="00AF1216">
        <w:rPr>
          <w:sz w:val="16"/>
        </w:rPr>
        <w:t xml:space="preserve">, then, </w:t>
      </w:r>
      <w:r w:rsidRPr="00AF1216">
        <w:rPr>
          <w:u w:val="single"/>
        </w:rPr>
        <w:t>unless everyone else is as well</w:t>
      </w:r>
      <w:r w:rsidRPr="00AF1216">
        <w:rPr>
          <w:sz w:val="16"/>
        </w:rPr>
        <w:t>? In that case, following the bodhisattva path is better understood as a more advanced stage of Buddhist practice: learning to live in ways that apply this insight to our daily lives. Taking care of “others,” then, becomes as natural as taking care of my own leg.</w:t>
      </w:r>
      <w:r>
        <w:rPr>
          <w:sz w:val="16"/>
        </w:rPr>
        <w:t xml:space="preserve"> </w:t>
      </w:r>
      <w:r w:rsidRPr="00AF1216">
        <w:rPr>
          <w:sz w:val="16"/>
        </w:rPr>
        <w:t xml:space="preserve">To summarize: </w:t>
      </w:r>
      <w:r w:rsidRPr="00AF1216">
        <w:rPr>
          <w:u w:val="single"/>
        </w:rPr>
        <w:t xml:space="preserve">for Buddhism the </w:t>
      </w:r>
      <w:r w:rsidRPr="00E97B05">
        <w:rPr>
          <w:u w:val="single"/>
        </w:rPr>
        <w:t xml:space="preserve">sense of </w:t>
      </w:r>
      <w:r w:rsidRPr="004A6E04">
        <w:rPr>
          <w:highlight w:val="cyan"/>
          <w:u w:val="single"/>
        </w:rPr>
        <w:t>self is</w:t>
      </w:r>
      <w:r w:rsidRPr="00AF1216">
        <w:rPr>
          <w:u w:val="single"/>
        </w:rPr>
        <w:t xml:space="preserve"> not something self-existing and real but </w:t>
      </w:r>
      <w:r w:rsidRPr="00E97B05">
        <w:rPr>
          <w:u w:val="single"/>
        </w:rPr>
        <w:t xml:space="preserve">a </w:t>
      </w:r>
      <w:r w:rsidRPr="004A6E04">
        <w:rPr>
          <w:rStyle w:val="Emphasis"/>
          <w:highlight w:val="cyan"/>
        </w:rPr>
        <w:t>psychological construction</w:t>
      </w:r>
      <w:r w:rsidRPr="00AF1216">
        <w:rPr>
          <w:sz w:val="16"/>
        </w:rPr>
        <w:t xml:space="preserve">, </w:t>
      </w:r>
      <w:r w:rsidRPr="004A6E04">
        <w:rPr>
          <w:highlight w:val="cyan"/>
          <w:u w:val="single"/>
        </w:rPr>
        <w:t>which</w:t>
      </w:r>
      <w:r w:rsidRPr="00AF1216">
        <w:rPr>
          <w:u w:val="single"/>
        </w:rPr>
        <w:t xml:space="preserve"> </w:t>
      </w:r>
      <w:r w:rsidRPr="004A6E04">
        <w:rPr>
          <w:highlight w:val="cyan"/>
          <w:u w:val="single"/>
        </w:rPr>
        <w:t>involves</w:t>
      </w:r>
      <w:r w:rsidRPr="00AF1216">
        <w:rPr>
          <w:u w:val="single"/>
        </w:rPr>
        <w:t xml:space="preserve"> a </w:t>
      </w:r>
      <w:r w:rsidRPr="00AF1216">
        <w:rPr>
          <w:rStyle w:val="Emphasis"/>
        </w:rPr>
        <w:t xml:space="preserve">sense of </w:t>
      </w:r>
      <w:r w:rsidRPr="004A6E04">
        <w:rPr>
          <w:rStyle w:val="Emphasis"/>
          <w:highlight w:val="cyan"/>
        </w:rPr>
        <w:t>separation</w:t>
      </w:r>
      <w:r w:rsidRPr="00B015FE">
        <w:rPr>
          <w:rStyle w:val="Emphasis"/>
        </w:rPr>
        <w:t xml:space="preserve"> from others</w:t>
      </w:r>
      <w:r w:rsidRPr="00B015FE">
        <w:rPr>
          <w:sz w:val="16"/>
        </w:rPr>
        <w:t xml:space="preserve">. Our deepest dukkha is that </w:t>
      </w:r>
      <w:r w:rsidRPr="00B015FE">
        <w:rPr>
          <w:u w:val="single"/>
        </w:rPr>
        <w:t>we feel disconnected from the rest of the world</w:t>
      </w:r>
      <w:r w:rsidRPr="00B015FE">
        <w:rPr>
          <w:sz w:val="16"/>
        </w:rPr>
        <w:t xml:space="preserve">, </w:t>
      </w:r>
      <w:r w:rsidRPr="00B015FE">
        <w:rPr>
          <w:u w:val="single"/>
        </w:rPr>
        <w:t>and this feeling is always</w:t>
      </w:r>
      <w:r w:rsidRPr="00B015FE">
        <w:rPr>
          <w:sz w:val="16"/>
        </w:rPr>
        <w:t xml:space="preserve"> uncomfortable, because </w:t>
      </w:r>
      <w:r w:rsidRPr="00B015FE">
        <w:rPr>
          <w:u w:val="single"/>
        </w:rPr>
        <w:t>insecure</w:t>
      </w:r>
      <w:r w:rsidRPr="00B015FE">
        <w:rPr>
          <w:sz w:val="16"/>
        </w:rPr>
        <w:t xml:space="preserve">. </w:t>
      </w:r>
      <w:r w:rsidRPr="00B015FE">
        <w:rPr>
          <w:u w:val="single"/>
        </w:rPr>
        <w:t>We do many things that</w:t>
      </w:r>
      <w:r w:rsidRPr="00B015FE">
        <w:rPr>
          <w:sz w:val="16"/>
        </w:rPr>
        <w:t xml:space="preserve"> (we hope) </w:t>
      </w:r>
      <w:r w:rsidRPr="00B015FE">
        <w:rPr>
          <w:u w:val="single"/>
        </w:rPr>
        <w:t>will make us feel more real</w:t>
      </w:r>
      <w:r w:rsidRPr="00B015FE">
        <w:rPr>
          <w:sz w:val="16"/>
        </w:rPr>
        <w:t xml:space="preserve">, </w:t>
      </w:r>
      <w:r w:rsidRPr="00B015FE">
        <w:rPr>
          <w:rStyle w:val="Emphasis"/>
        </w:rPr>
        <w:t>yet they often have the opposite effect</w:t>
      </w:r>
      <w:r w:rsidRPr="00B015FE">
        <w:rPr>
          <w:sz w:val="16"/>
        </w:rPr>
        <w:t xml:space="preserve">: </w:t>
      </w:r>
      <w:r w:rsidRPr="00B015FE">
        <w:rPr>
          <w:rStyle w:val="Emphasis"/>
        </w:rPr>
        <w:t>they reinforce that sense of separation</w:t>
      </w:r>
      <w:r w:rsidRPr="00B015FE">
        <w:rPr>
          <w:sz w:val="16"/>
        </w:rPr>
        <w:t xml:space="preserve">. </w:t>
      </w:r>
      <w:r w:rsidRPr="00B015FE">
        <w:rPr>
          <w:u w:val="single"/>
        </w:rPr>
        <w:t>No matter</w:t>
      </w:r>
      <w:r w:rsidRPr="00AF1216">
        <w:rPr>
          <w:u w:val="single"/>
        </w:rPr>
        <w:t xml:space="preserve"> what we have or what we do</w:t>
      </w:r>
      <w:r w:rsidRPr="00AF1216">
        <w:rPr>
          <w:sz w:val="16"/>
        </w:rPr>
        <w:t xml:space="preserve">, </w:t>
      </w:r>
      <w:r w:rsidRPr="00AF1216">
        <w:rPr>
          <w:rStyle w:val="Emphasis"/>
        </w:rPr>
        <w:t>it’s never enough</w:t>
      </w:r>
      <w:r w:rsidRPr="00AF1216">
        <w:rPr>
          <w:sz w:val="16"/>
        </w:rPr>
        <w:t xml:space="preserve">. </w:t>
      </w:r>
      <w:r w:rsidRPr="00AF1216">
        <w:rPr>
          <w:u w:val="single"/>
        </w:rPr>
        <w:t>While we cannot get rid of a self that does not exist</w:t>
      </w:r>
      <w:r w:rsidRPr="00AF1216">
        <w:rPr>
          <w:sz w:val="16"/>
        </w:rPr>
        <w:t xml:space="preserve">, </w:t>
      </w:r>
      <w:r w:rsidRPr="00AF1216">
        <w:rPr>
          <w:u w:val="single"/>
        </w:rPr>
        <w:t>we can</w:t>
      </w:r>
      <w:r w:rsidRPr="00AF1216">
        <w:rPr>
          <w:sz w:val="16"/>
        </w:rPr>
        <w:t xml:space="preserve"> “wake up” and </w:t>
      </w:r>
      <w:r w:rsidRPr="00AF1216">
        <w:rPr>
          <w:u w:val="single"/>
        </w:rPr>
        <w:t>realize it is delusive</w:t>
      </w:r>
      <w:r w:rsidRPr="00AF1216">
        <w:rPr>
          <w:sz w:val="16"/>
        </w:rPr>
        <w:t xml:space="preserve">. This also addresses the existential question about the meaning of one’s life: </w:t>
      </w:r>
      <w:r w:rsidRPr="00AF1216">
        <w:rPr>
          <w:u w:val="single"/>
        </w:rPr>
        <w:t>realizing my nonduality with the world frees me to live as I choose</w:t>
      </w:r>
      <w:r w:rsidRPr="00AF1216">
        <w:rPr>
          <w:sz w:val="16"/>
        </w:rPr>
        <w:t xml:space="preserve">, </w:t>
      </w:r>
      <w:r w:rsidRPr="00AF1216">
        <w:rPr>
          <w:u w:val="single"/>
        </w:rPr>
        <w:t>but that will naturally be in a way that contributes to the well-being of the whole</w:t>
      </w:r>
      <w:r w:rsidRPr="00AF1216">
        <w:rPr>
          <w:sz w:val="16"/>
        </w:rPr>
        <w:t xml:space="preserve">, </w:t>
      </w:r>
      <w:r w:rsidRPr="00AF1216">
        <w:rPr>
          <w:u w:val="single"/>
        </w:rPr>
        <w:t>because I don’t feel apart from that whole</w:t>
      </w:r>
      <w:r w:rsidRPr="00AF1216">
        <w:rPr>
          <w:sz w:val="16"/>
        </w:rPr>
        <w:t>.</w:t>
      </w:r>
    </w:p>
    <w:p w14:paraId="6E48DB8F" w14:textId="77777777" w:rsidR="00F0255A" w:rsidRDefault="00F0255A" w:rsidP="00F0255A">
      <w:pPr>
        <w:pStyle w:val="Heading3"/>
      </w:pPr>
      <w:r>
        <w:t>CP---1NC</w:t>
      </w:r>
    </w:p>
    <w:p w14:paraId="7C1BE4F2" w14:textId="77777777" w:rsidR="00F0255A" w:rsidRDefault="00F0255A" w:rsidP="00F0255A">
      <w:pPr>
        <w:rPr>
          <w:rStyle w:val="Style13ptBold"/>
        </w:rPr>
      </w:pPr>
      <w:r>
        <w:rPr>
          <w:rStyle w:val="Style13ptBold"/>
          <w:u w:val="single"/>
        </w:rPr>
        <w:t>Growth PIC</w:t>
      </w:r>
      <w:r>
        <w:rPr>
          <w:rStyle w:val="Style13ptBold"/>
        </w:rPr>
        <w:t>:</w:t>
      </w:r>
    </w:p>
    <w:p w14:paraId="552B1C9C" w14:textId="77777777" w:rsidR="00F0255A" w:rsidRDefault="00F0255A" w:rsidP="00F0255A">
      <w:pPr>
        <w:pStyle w:val="Heading4"/>
      </w:pPr>
      <w:r w:rsidRPr="00830D17">
        <w:t>The United States federal government should</w:t>
      </w:r>
      <w:r>
        <w:t>:</w:t>
      </w:r>
    </w:p>
    <w:p w14:paraId="71F580E2" w14:textId="77777777" w:rsidR="00F0255A" w:rsidRPr="006C10C1" w:rsidRDefault="00F0255A" w:rsidP="00F0255A">
      <w:pPr>
        <w:pStyle w:val="Heading4"/>
      </w:pPr>
      <w:r>
        <w:t>1. Citing poor health, have the sitting president and vice president of the United States resign from their positions;</w:t>
      </w:r>
    </w:p>
    <w:p w14:paraId="725E53BC" w14:textId="77777777" w:rsidR="00F0255A" w:rsidRDefault="00F0255A" w:rsidP="00F0255A">
      <w:pPr>
        <w:pStyle w:val="Heading4"/>
      </w:pPr>
      <w:r>
        <w:t>2. Amend the Presidential Succession Act to remove</w:t>
      </w:r>
      <w:r w:rsidRPr="00571D7F">
        <w:t xml:space="preserve"> the Speaker of the House and President pro tempore of the Senate from the line of succession</w:t>
      </w:r>
      <w:r>
        <w:t xml:space="preserve"> and insert former living presidents who have not been impeached in reverse chronological order of service as next-in-line of succession after the sitting vice president;</w:t>
      </w:r>
    </w:p>
    <w:p w14:paraId="27BF5A65" w14:textId="77777777" w:rsidR="00F0255A" w:rsidRPr="006C10C1" w:rsidRDefault="00F0255A" w:rsidP="00F0255A">
      <w:pPr>
        <w:pStyle w:val="Heading4"/>
      </w:pPr>
      <w:r>
        <w:t xml:space="preserve">Solves advantage </w:t>
      </w:r>
      <w:r w:rsidRPr="00912455">
        <w:t>two</w:t>
      </w:r>
      <w:r>
        <w:t xml:space="preserve"> by putting democrats in the White House.</w:t>
      </w:r>
    </w:p>
    <w:p w14:paraId="72FB9B59" w14:textId="77777777" w:rsidR="00F0255A" w:rsidRDefault="00F0255A" w:rsidP="00F0255A">
      <w:r w:rsidRPr="006C10C1">
        <w:rPr>
          <w:rStyle w:val="Style13ptBold"/>
        </w:rPr>
        <w:t>Albert 11</w:t>
      </w:r>
      <w:r>
        <w:t xml:space="preserve"> [Richard Albert (Assistant Professor, Boston College Law School), 2011, “The Constitutional Politics of Presidential Succession,” Hofstra Law Review, Vol. 39, Issue 3, pp. 497-576, njn]</w:t>
      </w:r>
    </w:p>
    <w:p w14:paraId="39838A30" w14:textId="77777777" w:rsidR="00F0255A" w:rsidRPr="00FF44DF" w:rsidRDefault="00F0255A" w:rsidP="00F0255A">
      <w:pPr>
        <w:rPr>
          <w:sz w:val="16"/>
        </w:rPr>
      </w:pPr>
      <w:r w:rsidRPr="00FF44DF">
        <w:rPr>
          <w:sz w:val="16"/>
        </w:rPr>
        <w:t xml:space="preserve">That is precisely why </w:t>
      </w:r>
      <w:r w:rsidRPr="00FF44DF">
        <w:rPr>
          <w:rStyle w:val="StyleUnderline"/>
        </w:rPr>
        <w:t xml:space="preserve">the current line of </w:t>
      </w:r>
      <w:r w:rsidRPr="00FF44DF">
        <w:rPr>
          <w:rStyle w:val="Emphasis"/>
        </w:rPr>
        <w:t>succession</w:t>
      </w:r>
      <w:r w:rsidRPr="00FF44DF">
        <w:rPr>
          <w:rStyle w:val="StyleUnderline"/>
        </w:rPr>
        <w:t xml:space="preserve"> is</w:t>
      </w:r>
      <w:r w:rsidRPr="00FF44DF">
        <w:rPr>
          <w:sz w:val="16"/>
        </w:rPr>
        <w:t xml:space="preserve"> no safer than </w:t>
      </w:r>
      <w:r w:rsidRPr="00FF44DF">
        <w:rPr>
          <w:rStyle w:val="StyleUnderline"/>
        </w:rPr>
        <w:t xml:space="preserve">playing presidential </w:t>
      </w:r>
      <w:r w:rsidRPr="00FF44DF">
        <w:rPr>
          <w:rStyle w:val="Emphasis"/>
        </w:rPr>
        <w:t>roulette</w:t>
      </w:r>
      <w:r w:rsidRPr="00FF44DF">
        <w:rPr>
          <w:rStyle w:val="StyleUnderline"/>
        </w:rPr>
        <w:t xml:space="preserve">. </w:t>
      </w:r>
      <w:r w:rsidRPr="00FF44DF">
        <w:rPr>
          <w:rStyle w:val="StyleUnderline"/>
          <w:highlight w:val="cyan"/>
        </w:rPr>
        <w:t xml:space="preserve">The line of </w:t>
      </w:r>
      <w:r w:rsidRPr="00FF44DF">
        <w:rPr>
          <w:rStyle w:val="Emphasis"/>
          <w:highlight w:val="cyan"/>
        </w:rPr>
        <w:t>succession</w:t>
      </w:r>
      <w:r w:rsidRPr="00FF44DF">
        <w:rPr>
          <w:rStyle w:val="StyleUnderline"/>
          <w:highlight w:val="cyan"/>
        </w:rPr>
        <w:t xml:space="preserve"> should</w:t>
      </w:r>
      <w:r w:rsidRPr="00FF44DF">
        <w:rPr>
          <w:rStyle w:val="StyleUnderline"/>
        </w:rPr>
        <w:t xml:space="preserve"> therefore </w:t>
      </w:r>
      <w:r w:rsidRPr="00FF44DF">
        <w:rPr>
          <w:rStyle w:val="StyleUnderline"/>
          <w:highlight w:val="cyan"/>
        </w:rPr>
        <w:t xml:space="preserve">be </w:t>
      </w:r>
      <w:r w:rsidRPr="00FF44DF">
        <w:rPr>
          <w:rStyle w:val="Emphasis"/>
          <w:highlight w:val="cyan"/>
        </w:rPr>
        <w:t>amended</w:t>
      </w:r>
      <w:r w:rsidRPr="00FF44DF">
        <w:rPr>
          <w:rStyle w:val="StyleUnderline"/>
        </w:rPr>
        <w:t xml:space="preserve"> in the interest of proven </w:t>
      </w:r>
      <w:r w:rsidRPr="00FF44DF">
        <w:rPr>
          <w:rStyle w:val="Emphasis"/>
        </w:rPr>
        <w:t>leadership</w:t>
      </w:r>
      <w:r w:rsidRPr="00FF44DF">
        <w:rPr>
          <w:rStyle w:val="StyleUnderline"/>
        </w:rPr>
        <w:t xml:space="preserve"> and </w:t>
      </w:r>
      <w:r w:rsidRPr="00FF44DF">
        <w:rPr>
          <w:rStyle w:val="Emphasis"/>
        </w:rPr>
        <w:t>competence</w:t>
      </w:r>
      <w:r w:rsidRPr="00FF44DF">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t>
      </w:r>
    </w:p>
    <w:p w14:paraId="065919CD" w14:textId="77777777" w:rsidR="00F0255A" w:rsidRDefault="00F0255A" w:rsidP="00F0255A">
      <w:pPr>
        <w:rPr>
          <w:sz w:val="16"/>
        </w:rPr>
      </w:pPr>
      <w:r w:rsidRPr="00791CB4">
        <w:rPr>
          <w:sz w:val="16"/>
        </w:rPr>
        <w:t xml:space="preserve">What should replace the current presidential succession sequence? Here is what I suggest: </w:t>
      </w:r>
      <w:r w:rsidRPr="00FF44DF">
        <w:rPr>
          <w:rStyle w:val="StyleUnderline"/>
        </w:rPr>
        <w:t xml:space="preserve">the solution is to </w:t>
      </w:r>
      <w:r w:rsidRPr="00FF44DF">
        <w:rPr>
          <w:rStyle w:val="Emphasis"/>
          <w:highlight w:val="cyan"/>
        </w:rPr>
        <w:t>revise</w:t>
      </w:r>
      <w:r w:rsidRPr="00FF44DF">
        <w:rPr>
          <w:rStyle w:val="StyleUnderline"/>
          <w:highlight w:val="cyan"/>
        </w:rPr>
        <w:t xml:space="preserve"> the </w:t>
      </w:r>
      <w:r w:rsidRPr="00FF44DF">
        <w:rPr>
          <w:rStyle w:val="Emphasis"/>
          <w:highlight w:val="cyan"/>
        </w:rPr>
        <w:t>order of succession</w:t>
      </w:r>
      <w:r w:rsidRPr="00FF44DF">
        <w:rPr>
          <w:rStyle w:val="StyleUnderline"/>
          <w:highlight w:val="cyan"/>
        </w:rPr>
        <w:t xml:space="preserve"> to insert </w:t>
      </w:r>
      <w:r w:rsidRPr="00FF44DF">
        <w:rPr>
          <w:rStyle w:val="Emphasis"/>
          <w:highlight w:val="cyan"/>
        </w:rPr>
        <w:t>former</w:t>
      </w:r>
      <w:r w:rsidRPr="00FF44DF">
        <w:rPr>
          <w:rStyle w:val="StyleUnderline"/>
          <w:highlight w:val="cyan"/>
        </w:rPr>
        <w:t xml:space="preserve"> living </w:t>
      </w:r>
      <w:r w:rsidRPr="00FF44DF">
        <w:rPr>
          <w:rStyle w:val="Emphasis"/>
          <w:highlight w:val="cyan"/>
        </w:rPr>
        <w:t>Presidents</w:t>
      </w:r>
      <w:r>
        <w:rPr>
          <w:rStyle w:val="StyleUnderline"/>
          <w:highlight w:val="cyan"/>
        </w:rPr>
        <w:t>–</w:t>
      </w:r>
      <w:r w:rsidRPr="00FF44DF">
        <w:rPr>
          <w:rStyle w:val="StyleUnderline"/>
          <w:highlight w:val="cyan"/>
        </w:rPr>
        <w:t xml:space="preserve">in </w:t>
      </w:r>
      <w:r w:rsidRPr="00FF44DF">
        <w:rPr>
          <w:rStyle w:val="Emphasis"/>
          <w:highlight w:val="cyan"/>
        </w:rPr>
        <w:t>reverse chronological</w:t>
      </w:r>
      <w:r w:rsidRPr="00FF44DF">
        <w:rPr>
          <w:rStyle w:val="StyleUnderline"/>
          <w:highlight w:val="cyan"/>
        </w:rPr>
        <w:t xml:space="preserve"> order of service</w:t>
      </w:r>
      <w:r w:rsidRPr="00571D7F">
        <w:rPr>
          <w:sz w:val="16"/>
        </w:rPr>
        <w:t>, beginning with former Presidents of the same party as the unavailable president–into the line of succession</w:t>
      </w:r>
      <w:r w:rsidRPr="00791CB4">
        <w:rPr>
          <w:sz w:val="16"/>
        </w:rPr>
        <w:t xml:space="preserve"> and to concurrently remove the Speaker of the House and the Senate President pro tempore. Under this new presidential succession sequence, </w:t>
      </w:r>
      <w:r w:rsidRPr="00FF44DF">
        <w:rPr>
          <w:rStyle w:val="StyleUnderline"/>
        </w:rPr>
        <w:t xml:space="preserve">a former President will serve </w:t>
      </w:r>
      <w:r w:rsidRPr="00FF44DF">
        <w:rPr>
          <w:rStyle w:val="StyleUnderline"/>
          <w:highlight w:val="cyan"/>
        </w:rPr>
        <w:t xml:space="preserve">only </w:t>
      </w:r>
      <w:r w:rsidRPr="00FF44DF">
        <w:rPr>
          <w:rStyle w:val="Emphasis"/>
          <w:highlight w:val="cyan"/>
        </w:rPr>
        <w:t>temporarily</w:t>
      </w:r>
      <w:r w:rsidRPr="00FF44DF">
        <w:rPr>
          <w:rStyle w:val="StyleUnderline"/>
          <w:highlight w:val="cyan"/>
        </w:rPr>
        <w:t xml:space="preserve"> until a special </w:t>
      </w:r>
      <w:r w:rsidRPr="00FF44DF">
        <w:rPr>
          <w:rStyle w:val="Emphasis"/>
          <w:highlight w:val="cyan"/>
        </w:rPr>
        <w:t>election</w:t>
      </w:r>
      <w:r w:rsidRPr="00FF44DF">
        <w:rPr>
          <w:rStyle w:val="StyleUnderline"/>
        </w:rPr>
        <w:t xml:space="preserve"> is held to elect a new head of state</w:t>
      </w:r>
      <w:r w:rsidRPr="00791CB4">
        <w:rPr>
          <w:sz w:val="16"/>
        </w:rPr>
        <w:t xml:space="preserve">. </w:t>
      </w:r>
      <w:r w:rsidRPr="00791CB4">
        <w:rPr>
          <w:rStyle w:val="StyleUnderline"/>
          <w:highlight w:val="cyan"/>
        </w:rPr>
        <w:t xml:space="preserve">Former Presidents are the </w:t>
      </w:r>
      <w:r w:rsidRPr="00791CB4">
        <w:rPr>
          <w:rStyle w:val="Emphasis"/>
          <w:highlight w:val="cyan"/>
        </w:rPr>
        <w:t>only</w:t>
      </w:r>
      <w:r w:rsidRPr="00791CB4">
        <w:rPr>
          <w:rStyle w:val="StyleUnderline"/>
          <w:highlight w:val="cyan"/>
        </w:rPr>
        <w:t xml:space="preserve"> ones equipped with</w:t>
      </w:r>
      <w:r w:rsidRPr="00791CB4">
        <w:rPr>
          <w:rStyle w:val="StyleUnderline"/>
        </w:rPr>
        <w:t xml:space="preserve"> the proven </w:t>
      </w:r>
      <w:r w:rsidRPr="00791CB4">
        <w:rPr>
          <w:rStyle w:val="Emphasis"/>
          <w:highlight w:val="cyan"/>
        </w:rPr>
        <w:t>competence</w:t>
      </w:r>
      <w:r w:rsidRPr="00791CB4">
        <w:rPr>
          <w:rStyle w:val="StyleUnderline"/>
        </w:rPr>
        <w:t xml:space="preserve">, domestic </w:t>
      </w:r>
      <w:r w:rsidRPr="00791CB4">
        <w:rPr>
          <w:rStyle w:val="Emphasis"/>
          <w:highlight w:val="cyan"/>
        </w:rPr>
        <w:t>repute</w:t>
      </w:r>
      <w:r w:rsidRPr="00791CB4">
        <w:rPr>
          <w:rStyle w:val="StyleUnderline"/>
          <w:highlight w:val="cyan"/>
        </w:rPr>
        <w:t xml:space="preserve">, and foreign </w:t>
      </w:r>
      <w:r w:rsidRPr="00791CB4">
        <w:rPr>
          <w:rStyle w:val="Emphasis"/>
          <w:highlight w:val="cyan"/>
        </w:rPr>
        <w:t>stature</w:t>
      </w:r>
      <w:r w:rsidRPr="00791CB4">
        <w:rPr>
          <w:rStyle w:val="StyleUnderline"/>
        </w:rPr>
        <w:t xml:space="preserve"> needed </w:t>
      </w:r>
      <w:r w:rsidRPr="00791CB4">
        <w:rPr>
          <w:rStyle w:val="StyleUnderline"/>
          <w:highlight w:val="cyan"/>
        </w:rPr>
        <w:t xml:space="preserve">to pull the </w:t>
      </w:r>
      <w:r w:rsidRPr="00791CB4">
        <w:rPr>
          <w:rStyle w:val="Emphasis"/>
          <w:highlight w:val="cyan"/>
        </w:rPr>
        <w:t>U</w:t>
      </w:r>
      <w:r w:rsidRPr="00791CB4">
        <w:rPr>
          <w:rStyle w:val="StyleUnderline"/>
        </w:rPr>
        <w:t xml:space="preserve">nited </w:t>
      </w:r>
      <w:r w:rsidRPr="00791CB4">
        <w:rPr>
          <w:rStyle w:val="Emphasis"/>
          <w:highlight w:val="cyan"/>
        </w:rPr>
        <w:t>S</w:t>
      </w:r>
      <w:r w:rsidRPr="00791CB4">
        <w:rPr>
          <w:rStyle w:val="StyleUnderline"/>
        </w:rPr>
        <w:t xml:space="preserve">tates </w:t>
      </w:r>
      <w:r w:rsidRPr="00791CB4">
        <w:rPr>
          <w:rStyle w:val="StyleUnderline"/>
          <w:highlight w:val="cyan"/>
        </w:rPr>
        <w:t>out of</w:t>
      </w:r>
      <w:r w:rsidRPr="00791CB4">
        <w:rPr>
          <w:rStyle w:val="StyleUnderline"/>
        </w:rPr>
        <w:t xml:space="preserve"> the depths of </w:t>
      </w:r>
      <w:r w:rsidRPr="00791CB4">
        <w:rPr>
          <w:rStyle w:val="Emphasis"/>
          <w:highlight w:val="cyan"/>
        </w:rPr>
        <w:t>disaster</w:t>
      </w:r>
      <w:r w:rsidRPr="00791CB4">
        <w:rPr>
          <w:sz w:val="16"/>
        </w:rPr>
        <w:t xml:space="preserve">. Moreover, </w:t>
      </w:r>
      <w:r w:rsidRPr="00791CB4">
        <w:rPr>
          <w:rStyle w:val="StyleUnderline"/>
        </w:rPr>
        <w:t xml:space="preserve">they are </w:t>
      </w:r>
      <w:r w:rsidRPr="00791CB4">
        <w:rPr>
          <w:rStyle w:val="Emphasis"/>
        </w:rPr>
        <w:t>known</w:t>
      </w:r>
      <w:r w:rsidRPr="00791CB4">
        <w:rPr>
          <w:rStyle w:val="StyleUnderline"/>
        </w:rPr>
        <w:t xml:space="preserve"> quantities seen as </w:t>
      </w:r>
      <w:r w:rsidRPr="00791CB4">
        <w:rPr>
          <w:rStyle w:val="Emphasis"/>
        </w:rPr>
        <w:t>motivated</w:t>
      </w:r>
      <w:r w:rsidRPr="00791CB4">
        <w:rPr>
          <w:rStyle w:val="StyleUnderline"/>
        </w:rPr>
        <w:t xml:space="preserve"> by the </w:t>
      </w:r>
      <w:r w:rsidRPr="00791CB4">
        <w:rPr>
          <w:rStyle w:val="Emphasis"/>
        </w:rPr>
        <w:t>public interest</w:t>
      </w:r>
      <w:r w:rsidRPr="00791CB4">
        <w:rPr>
          <w:sz w:val="16"/>
        </w:rPr>
        <w:t xml:space="preserve"> and not driven by political posturing. </w:t>
      </w:r>
      <w:r w:rsidRPr="00791CB4">
        <w:rPr>
          <w:rStyle w:val="StyleUnderline"/>
        </w:rPr>
        <w:t xml:space="preserve">Unlike the </w:t>
      </w:r>
      <w:r w:rsidRPr="00791CB4">
        <w:rPr>
          <w:rStyle w:val="Emphasis"/>
        </w:rPr>
        <w:t>Speaker</w:t>
      </w:r>
      <w:r w:rsidRPr="00791CB4">
        <w:rPr>
          <w:rStyle w:val="StyleUnderline"/>
        </w:rPr>
        <w:t xml:space="preserve"> of the House, </w:t>
      </w:r>
      <w:r w:rsidRPr="00791CB4">
        <w:rPr>
          <w:rStyle w:val="Emphasis"/>
        </w:rPr>
        <w:t>Senate President</w:t>
      </w:r>
      <w:r w:rsidRPr="00791CB4">
        <w:rPr>
          <w:rStyle w:val="StyleUnderline"/>
        </w:rPr>
        <w:t xml:space="preserve"> pro tempore, and </w:t>
      </w:r>
      <w:r w:rsidRPr="00791CB4">
        <w:rPr>
          <w:rStyle w:val="Emphasis"/>
        </w:rPr>
        <w:t>Cabinet</w:t>
      </w:r>
      <w:r w:rsidRPr="00791CB4">
        <w:rPr>
          <w:rStyle w:val="StyleUnderline"/>
        </w:rPr>
        <w:t xml:space="preserve"> secretaries, former Presidents have deliberated on </w:t>
      </w:r>
      <w:r w:rsidRPr="00791CB4">
        <w:rPr>
          <w:rStyle w:val="Emphasis"/>
        </w:rPr>
        <w:t>weighty</w:t>
      </w:r>
      <w:r w:rsidRPr="00791CB4">
        <w:rPr>
          <w:rStyle w:val="StyleUnderline"/>
        </w:rPr>
        <w:t xml:space="preserve"> matters of state in the </w:t>
      </w:r>
      <w:r w:rsidRPr="00791CB4">
        <w:rPr>
          <w:rStyle w:val="Emphasis"/>
        </w:rPr>
        <w:t>White House</w:t>
      </w:r>
      <w:r w:rsidRPr="00791CB4">
        <w:rPr>
          <w:sz w:val="16"/>
        </w:rPr>
        <w:t xml:space="preserve">, presided over national security meetings in the ultra-secure situation room, and observed our dangerous world from the unique perspective of the presidency. </w:t>
      </w:r>
      <w:r w:rsidRPr="00791CB4">
        <w:rPr>
          <w:rStyle w:val="StyleUnderline"/>
        </w:rPr>
        <w:t>With a former President at the helm</w:t>
      </w:r>
      <w:r w:rsidRPr="00791CB4">
        <w:rPr>
          <w:sz w:val="16"/>
        </w:rPr>
        <w:t xml:space="preserve"> during a national crisis, </w:t>
      </w:r>
      <w:r w:rsidRPr="00791CB4">
        <w:rPr>
          <w:rStyle w:val="Emphasis"/>
        </w:rPr>
        <w:t>no longer</w:t>
      </w:r>
      <w:r w:rsidRPr="00791CB4">
        <w:rPr>
          <w:rStyle w:val="StyleUnderline"/>
        </w:rPr>
        <w:t xml:space="preserve"> would presidential </w:t>
      </w:r>
      <w:r w:rsidRPr="00791CB4">
        <w:rPr>
          <w:rStyle w:val="Emphasis"/>
        </w:rPr>
        <w:t>succession</w:t>
      </w:r>
      <w:r w:rsidRPr="00791CB4">
        <w:rPr>
          <w:rStyle w:val="StyleUnderline"/>
        </w:rPr>
        <w:t xml:space="preserve"> be like a game of presidential </w:t>
      </w:r>
      <w:r w:rsidRPr="00791CB4">
        <w:rPr>
          <w:rStyle w:val="Emphasis"/>
        </w:rPr>
        <w:t>roulette</w:t>
      </w:r>
      <w:r w:rsidRPr="00791CB4">
        <w:rPr>
          <w:sz w:val="16"/>
        </w:rPr>
        <w:t>. Instead, in the aftermath of a devastating terrorist strike, the nation would be secure in competent hands and resolute on its march toward rebuilding the nation and its institutions.</w:t>
      </w:r>
    </w:p>
    <w:p w14:paraId="233F7017" w14:textId="77777777" w:rsidR="00F0255A" w:rsidRPr="000B50AB" w:rsidRDefault="00F0255A" w:rsidP="00F0255A">
      <w:pPr>
        <w:pStyle w:val="Heading4"/>
      </w:pPr>
      <w:bookmarkStart w:id="2" w:name="_Hlk205054081"/>
      <w:bookmarkStart w:id="3" w:name="_Hlk204264411"/>
      <w:r>
        <w:t xml:space="preserve">3. The United States federal government should, upon the next recession, implement an eco-socialist Green New Deal, funded by post-recession fiscal policy designed to induce compliance with degrowth policy. </w:t>
      </w:r>
    </w:p>
    <w:p w14:paraId="53BBF90C" w14:textId="77777777" w:rsidR="00F0255A" w:rsidRDefault="00F0255A" w:rsidP="00F0255A">
      <w:pPr>
        <w:pStyle w:val="Heading4"/>
      </w:pPr>
      <w:bookmarkStart w:id="4" w:name="_Hlk205054025"/>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6D4E2144" w14:textId="77777777" w:rsidR="00F0255A" w:rsidRDefault="00F0255A" w:rsidP="00F0255A">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695F1AB9" w14:textId="77777777" w:rsidR="00F0255A" w:rsidRPr="009F2C18" w:rsidRDefault="00F0255A" w:rsidP="00F0255A">
      <w:pPr>
        <w:rPr>
          <w:sz w:val="16"/>
        </w:rPr>
      </w:pPr>
      <w:r w:rsidRPr="009F2C18">
        <w:rPr>
          <w:sz w:val="16"/>
        </w:rPr>
        <w:t>6.4. Confronting crises: Beyond ‘degrowth by design or by disaster’</w:t>
      </w:r>
    </w:p>
    <w:p w14:paraId="00911024" w14:textId="77777777" w:rsidR="00F0255A" w:rsidRPr="00A00AD9" w:rsidRDefault="00F0255A" w:rsidP="00F0255A">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5824DBE4" w14:textId="77777777" w:rsidR="00F0255A" w:rsidRPr="00A00AD9" w:rsidRDefault="00F0255A" w:rsidP="00F0255A">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1914971E" w14:textId="77777777" w:rsidR="00F0255A" w:rsidRPr="00687937" w:rsidRDefault="00F0255A" w:rsidP="00F0255A">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45F61E4F" w14:textId="77777777" w:rsidR="00F0255A" w:rsidRPr="00687937" w:rsidRDefault="00F0255A" w:rsidP="00F0255A">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0DF59053" w14:textId="77777777" w:rsidR="00F0255A" w:rsidRPr="00687937" w:rsidRDefault="00F0255A" w:rsidP="00F0255A">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20AE688A" w14:textId="77777777" w:rsidR="00F0255A" w:rsidRPr="00687937" w:rsidRDefault="00F0255A" w:rsidP="00F0255A">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5DED4C4D" w14:textId="77777777" w:rsidR="00F0255A" w:rsidRPr="00B343F8" w:rsidRDefault="00F0255A" w:rsidP="00F0255A">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7394FB77" w14:textId="77777777" w:rsidR="00F0255A" w:rsidRPr="00B343F8" w:rsidRDefault="00F0255A" w:rsidP="00F0255A">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357FE7BC" w14:textId="77777777" w:rsidR="00F0255A" w:rsidRPr="006F0FBB" w:rsidRDefault="00F0255A" w:rsidP="00F0255A">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06E9F988" w14:textId="77777777" w:rsidR="00F0255A" w:rsidRPr="006F0FBB" w:rsidRDefault="00F0255A" w:rsidP="00F0255A">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59168EE7" w14:textId="77777777" w:rsidR="00F0255A" w:rsidRPr="006F0FBB" w:rsidRDefault="00F0255A" w:rsidP="00F0255A">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51750C1C" w14:textId="77777777" w:rsidR="00F0255A" w:rsidRDefault="00F0255A" w:rsidP="00F0255A">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bookmarkEnd w:id="4"/>
    <w:p w14:paraId="125E5FFF" w14:textId="77777777" w:rsidR="00F0255A" w:rsidRDefault="00F0255A" w:rsidP="00F0255A">
      <w:pPr>
        <w:pStyle w:val="Heading4"/>
      </w:pPr>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49957A99" w14:textId="77777777" w:rsidR="00F0255A" w:rsidRDefault="00F0255A" w:rsidP="00F0255A">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068D2BEF" w14:textId="77777777" w:rsidR="00F0255A" w:rsidRPr="00FB19E7" w:rsidRDefault="00F0255A" w:rsidP="00F0255A">
      <w:pPr>
        <w:rPr>
          <w:sz w:val="16"/>
        </w:rPr>
      </w:pPr>
      <w:r w:rsidRPr="00FB19E7">
        <w:rPr>
          <w:sz w:val="16"/>
        </w:rPr>
        <w:t>PLANETARY BOUNDARIES</w:t>
      </w:r>
    </w:p>
    <w:p w14:paraId="70DB15F6" w14:textId="77777777" w:rsidR="00F0255A" w:rsidRPr="00C67F06" w:rsidRDefault="00F0255A" w:rsidP="00F0255A">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1FE669AB" w14:textId="77777777" w:rsidR="00F0255A" w:rsidRPr="00FB19E7" w:rsidRDefault="00F0255A" w:rsidP="00F0255A">
      <w:pPr>
        <w:rPr>
          <w:sz w:val="16"/>
        </w:rPr>
      </w:pPr>
      <w:r w:rsidRPr="00FB19E7">
        <w:rPr>
          <w:sz w:val="16"/>
        </w:rPr>
        <w:t>First let me explain the basic idea.</w:t>
      </w:r>
    </w:p>
    <w:p w14:paraId="65707CCA" w14:textId="77777777" w:rsidR="00F0255A" w:rsidRPr="00C67F06" w:rsidRDefault="00F0255A" w:rsidP="00F0255A">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27705003" w14:textId="77777777" w:rsidR="00F0255A" w:rsidRPr="00C67F06" w:rsidRDefault="00F0255A" w:rsidP="00F0255A">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1ABA5BE2" w14:textId="77777777" w:rsidR="00F0255A" w:rsidRPr="00FB19E7" w:rsidRDefault="00F0255A" w:rsidP="00F0255A">
      <w:pPr>
        <w:rPr>
          <w:sz w:val="16"/>
        </w:rPr>
      </w:pPr>
      <w:r w:rsidRPr="00FB19E7">
        <w:rPr>
          <w:sz w:val="16"/>
        </w:rPr>
        <w:t>The concept of planetary boundaries has naturally had a strong influence on the formulation of SDGs. They became the target values driving technological innovation and optimization.</w:t>
      </w:r>
    </w:p>
    <w:p w14:paraId="7A63A9F1" w14:textId="77777777" w:rsidR="00F0255A" w:rsidRPr="00FB19E7" w:rsidRDefault="00F0255A" w:rsidP="00F0255A">
      <w:pPr>
        <w:rPr>
          <w:sz w:val="16"/>
        </w:rPr>
      </w:pPr>
      <w:r w:rsidRPr="00FB19E7">
        <w:rPr>
          <w:sz w:val="16"/>
        </w:rPr>
        <w:t>AN CARBON DIOXIDE EMISSIONS BE REDUCED AS THE ECONOMY GROWS?</w:t>
      </w:r>
    </w:p>
    <w:p w14:paraId="5C7B6F45" w14:textId="77777777" w:rsidR="00F0255A" w:rsidRPr="00BB5A12" w:rsidRDefault="00F0255A" w:rsidP="00F0255A">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0668997D" w14:textId="77777777" w:rsidR="00F0255A" w:rsidRPr="00FB19E7" w:rsidRDefault="00F0255A" w:rsidP="00F0255A">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75D507B4" w14:textId="77777777" w:rsidR="00F0255A" w:rsidRPr="00FB19E7" w:rsidRDefault="00F0255A" w:rsidP="00F0255A">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0895868B" w14:textId="77777777" w:rsidR="00F0255A" w:rsidRPr="00D02EB8" w:rsidRDefault="00F0255A" w:rsidP="00F0255A">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6B57499A" w14:textId="77777777" w:rsidR="00F0255A" w:rsidRPr="00FB19E7" w:rsidRDefault="00F0255A" w:rsidP="00F0255A">
      <w:pPr>
        <w:rPr>
          <w:sz w:val="16"/>
        </w:rPr>
      </w:pPr>
      <w:r w:rsidRPr="00FB19E7">
        <w:rPr>
          <w:sz w:val="16"/>
        </w:rPr>
        <w:t>WHAT IS DECOUPLING?</w:t>
      </w:r>
    </w:p>
    <w:p w14:paraId="0EAF8140" w14:textId="77777777" w:rsidR="00F0255A" w:rsidRPr="00FB19E7" w:rsidRDefault="00F0255A" w:rsidP="00F0255A">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7DFE21BA" w14:textId="77777777" w:rsidR="00F0255A" w:rsidRPr="00FB19E7" w:rsidRDefault="00F0255A" w:rsidP="00F0255A">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1960E697" w14:textId="77777777" w:rsidR="00F0255A" w:rsidRPr="00FB19E7" w:rsidRDefault="00F0255A" w:rsidP="00F0255A">
      <w:pPr>
        <w:rPr>
          <w:sz w:val="16"/>
        </w:rPr>
      </w:pPr>
      <w:r w:rsidRPr="00FB19E7">
        <w:rPr>
          <w:sz w:val="16"/>
        </w:rPr>
        <w:t>THE NEED FOR ABSOLUTE REDUCTION OF EMISSIONS</w:t>
      </w:r>
    </w:p>
    <w:p w14:paraId="357AF8D0" w14:textId="77777777" w:rsidR="00F0255A" w:rsidRPr="00D02EB8" w:rsidRDefault="00F0255A" w:rsidP="00F0255A">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49A801C1" w14:textId="77777777" w:rsidR="00F0255A" w:rsidRPr="00D743B4" w:rsidRDefault="00F0255A" w:rsidP="00F0255A">
      <w:pPr>
        <w:rPr>
          <w:sz w:val="16"/>
        </w:rPr>
      </w:pPr>
      <w:r w:rsidRPr="00D743B4">
        <w:rPr>
          <w:sz w:val="16"/>
        </w:rPr>
        <w:t xml:space="preserve">&lt;&lt;FIGURE 3 OMITTED&gt;&gt; </w:t>
      </w:r>
    </w:p>
    <w:p w14:paraId="4D5819D0" w14:textId="77777777" w:rsidR="00F0255A" w:rsidRPr="00D02EB8" w:rsidRDefault="00F0255A" w:rsidP="00F0255A">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47E30C17" w14:textId="77777777" w:rsidR="00F0255A" w:rsidRPr="00FB19E7" w:rsidRDefault="00F0255A" w:rsidP="00F0255A">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6C53ABCA" w14:textId="77777777" w:rsidR="00F0255A" w:rsidRPr="00FB19E7" w:rsidRDefault="00F0255A" w:rsidP="00F0255A">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60F251A0" w14:textId="77777777" w:rsidR="00F0255A" w:rsidRPr="00FB19E7" w:rsidRDefault="00F0255A" w:rsidP="00F0255A">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4B326108" w14:textId="77777777" w:rsidR="00F0255A" w:rsidRPr="00FB19E7" w:rsidRDefault="00F0255A" w:rsidP="00F0255A">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66C15E0C" w14:textId="77777777" w:rsidR="00F0255A" w:rsidRPr="00FB19E7" w:rsidRDefault="00F0255A" w:rsidP="00F0255A">
      <w:pPr>
        <w:rPr>
          <w:sz w:val="16"/>
        </w:rPr>
      </w:pPr>
      <w:r w:rsidRPr="00FB19E7">
        <w:rPr>
          <w:sz w:val="16"/>
        </w:rPr>
        <w:t>THE GROWTH TRAP</w:t>
      </w:r>
    </w:p>
    <w:p w14:paraId="2341F303" w14:textId="77777777" w:rsidR="00F0255A" w:rsidRPr="0083224F" w:rsidRDefault="00F0255A" w:rsidP="00F0255A">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34148F36" w14:textId="77777777" w:rsidR="00F0255A" w:rsidRPr="00FB19E7" w:rsidRDefault="00F0255A" w:rsidP="00F0255A">
      <w:pPr>
        <w:rPr>
          <w:sz w:val="16"/>
        </w:rPr>
      </w:pPr>
      <w:r w:rsidRPr="00FB19E7">
        <w:rPr>
          <w:sz w:val="16"/>
        </w:rPr>
        <w:t>But will bringing about absolute decoupling really be so easy?</w:t>
      </w:r>
    </w:p>
    <w:p w14:paraId="13C6CB49" w14:textId="77777777" w:rsidR="00F0255A" w:rsidRPr="0083224F" w:rsidRDefault="00F0255A" w:rsidP="00F0255A">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4C7159A1" w14:textId="77777777" w:rsidR="00F0255A" w:rsidRPr="0083224F" w:rsidRDefault="00F0255A" w:rsidP="00F0255A">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3388527A" w14:textId="77777777" w:rsidR="00F0255A" w:rsidRPr="0083224F" w:rsidRDefault="00F0255A" w:rsidP="00F0255A">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0FD0D5C2" w14:textId="77777777" w:rsidR="00F0255A" w:rsidRPr="0083224F" w:rsidRDefault="00F0255A" w:rsidP="00F0255A">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59A5393C" w14:textId="77777777" w:rsidR="00F0255A" w:rsidRPr="0083224F" w:rsidRDefault="00F0255A" w:rsidP="00F0255A">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329190C2" w14:textId="77777777" w:rsidR="00F0255A" w:rsidRPr="0083224F" w:rsidRDefault="00F0255A" w:rsidP="00F0255A">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156B33C7" w14:textId="77777777" w:rsidR="00F0255A" w:rsidRPr="00FB19E7" w:rsidRDefault="00F0255A" w:rsidP="00F0255A">
      <w:pPr>
        <w:rPr>
          <w:sz w:val="16"/>
        </w:rPr>
      </w:pPr>
      <w:r w:rsidRPr="00FB19E7">
        <w:rPr>
          <w:sz w:val="16"/>
        </w:rPr>
        <w:t>THE PRODUCTIVITY TRAP</w:t>
      </w:r>
    </w:p>
    <w:p w14:paraId="4CAE0FD7" w14:textId="77777777" w:rsidR="00F0255A" w:rsidRPr="003C766C" w:rsidRDefault="00F0255A" w:rsidP="00F0255A">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4CA28DEF" w14:textId="77777777" w:rsidR="00F0255A" w:rsidRPr="003C766C" w:rsidRDefault="00F0255A" w:rsidP="00F0255A">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132BFA12" w14:textId="77777777" w:rsidR="00F0255A" w:rsidRPr="003C766C" w:rsidRDefault="00F0255A" w:rsidP="00F0255A">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19253BC4" w14:textId="77777777" w:rsidR="00F0255A" w:rsidRPr="00FB19E7" w:rsidRDefault="00F0255A" w:rsidP="00F0255A">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44727CA9" w14:textId="77777777" w:rsidR="00F0255A" w:rsidRPr="00FB19E7" w:rsidRDefault="00F0255A" w:rsidP="00F0255A">
      <w:pPr>
        <w:rPr>
          <w:sz w:val="16"/>
        </w:rPr>
      </w:pPr>
      <w:r w:rsidRPr="00FB19E7">
        <w:rPr>
          <w:sz w:val="16"/>
        </w:rPr>
        <w:t>This is also why scientists are beginning to sense capitalism’s limits.</w:t>
      </w:r>
    </w:p>
    <w:p w14:paraId="77252A8B" w14:textId="77777777" w:rsidR="00F0255A" w:rsidRPr="00FB19E7" w:rsidRDefault="00F0255A" w:rsidP="00F0255A">
      <w:pPr>
        <w:rPr>
          <w:sz w:val="16"/>
        </w:rPr>
      </w:pPr>
      <w:r w:rsidRPr="00FB19E7">
        <w:rPr>
          <w:sz w:val="16"/>
        </w:rPr>
        <w:t>DECOUPLING IS AN ILLUSION</w:t>
      </w:r>
    </w:p>
    <w:p w14:paraId="67DE1DD1" w14:textId="77777777" w:rsidR="00F0255A" w:rsidRPr="003C766C" w:rsidRDefault="00F0255A" w:rsidP="00F0255A">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4F2AB690" w14:textId="77777777" w:rsidR="00F0255A" w:rsidRPr="003C766C" w:rsidRDefault="00F0255A" w:rsidP="00F0255A">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34AA91C6" w14:textId="77777777" w:rsidR="00F0255A" w:rsidRPr="003C766C" w:rsidRDefault="00F0255A" w:rsidP="00F0255A">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0EA71C25" w14:textId="77777777" w:rsidR="00F0255A" w:rsidRPr="003C766C" w:rsidRDefault="00F0255A" w:rsidP="00F0255A">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3BEF684C" w14:textId="77777777" w:rsidR="00F0255A" w:rsidRPr="002D7E08" w:rsidRDefault="00F0255A" w:rsidP="00F0255A">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6A80EF91" w14:textId="77777777" w:rsidR="00F0255A" w:rsidRPr="002D7E08" w:rsidRDefault="00F0255A" w:rsidP="00F0255A">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6F738436" w14:textId="77777777" w:rsidR="00F0255A" w:rsidRPr="00D40260" w:rsidRDefault="00F0255A" w:rsidP="00F0255A">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3DA3F318" w14:textId="77777777" w:rsidR="00F0255A" w:rsidRPr="00FB19E7" w:rsidRDefault="00F0255A" w:rsidP="00F0255A">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55B1B3B6" w14:textId="77777777" w:rsidR="00F0255A" w:rsidRPr="00FB19E7" w:rsidRDefault="00F0255A" w:rsidP="00F0255A">
      <w:pPr>
        <w:rPr>
          <w:sz w:val="16"/>
        </w:rPr>
      </w:pPr>
      <w:r w:rsidRPr="00FB19E7">
        <w:rPr>
          <w:sz w:val="16"/>
        </w:rPr>
        <w:t>WHAT’S REALLY HAPPENING IS RECOUPLING</w:t>
      </w:r>
    </w:p>
    <w:p w14:paraId="1D483EB6" w14:textId="77777777" w:rsidR="00F0255A" w:rsidRPr="00FB19E7" w:rsidRDefault="00F0255A" w:rsidP="00F0255A">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779A8DAD" w14:textId="77777777" w:rsidR="00F0255A" w:rsidRPr="00D40260" w:rsidRDefault="00F0255A" w:rsidP="00F0255A">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7F3A2393" w14:textId="77777777" w:rsidR="00F0255A" w:rsidRPr="00121712" w:rsidRDefault="00F0255A" w:rsidP="00F0255A">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7473B6CF" w14:textId="77777777" w:rsidR="00F0255A" w:rsidRPr="00D40260" w:rsidRDefault="00F0255A" w:rsidP="00F0255A">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16391F82" w14:textId="77777777" w:rsidR="00F0255A" w:rsidRPr="00121712" w:rsidRDefault="00F0255A" w:rsidP="00F0255A">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287A7EE4" w14:textId="77777777" w:rsidR="00F0255A" w:rsidRPr="00121712" w:rsidRDefault="00F0255A" w:rsidP="00F0255A">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7E62C14C" w14:textId="77777777" w:rsidR="00F0255A" w:rsidRPr="00121712" w:rsidRDefault="00F0255A" w:rsidP="00F0255A">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2D9E83F6" w14:textId="77777777" w:rsidR="00F0255A" w:rsidRPr="00121712" w:rsidRDefault="00F0255A" w:rsidP="00F0255A">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353937E1" w14:textId="77777777" w:rsidR="00F0255A" w:rsidRPr="00321DCE" w:rsidRDefault="00F0255A" w:rsidP="00F0255A">
      <w:pPr>
        <w:rPr>
          <w:sz w:val="16"/>
        </w:rPr>
      </w:pPr>
      <w:r w:rsidRPr="00321DCE">
        <w:rPr>
          <w:sz w:val="16"/>
        </w:rPr>
        <w:t>INCREASING EFFICIENCY INCREASES ENVIRONMENTAL BURDEN—THE JEVONS PARADOX</w:t>
      </w:r>
    </w:p>
    <w:p w14:paraId="6F217F76" w14:textId="77777777" w:rsidR="00F0255A" w:rsidRPr="00121712" w:rsidRDefault="00F0255A" w:rsidP="00F0255A">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7323D211" w14:textId="77777777" w:rsidR="00F0255A" w:rsidRPr="00321DCE" w:rsidRDefault="00F0255A" w:rsidP="00F0255A">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403ECE49" w14:textId="77777777" w:rsidR="00F0255A" w:rsidRPr="00121712" w:rsidRDefault="00F0255A" w:rsidP="00F0255A">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447CA6F4" w14:textId="77777777" w:rsidR="00F0255A" w:rsidRPr="00321DCE" w:rsidRDefault="00F0255A" w:rsidP="00F0255A">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7D1DAFB6" w14:textId="77777777" w:rsidR="00F0255A" w:rsidRPr="00D9390E" w:rsidRDefault="00F0255A" w:rsidP="00F0255A">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76EAC77C" w14:textId="77777777" w:rsidR="00F0255A" w:rsidRPr="00D9390E" w:rsidRDefault="00F0255A" w:rsidP="00F0255A">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27F3CF51" w14:textId="77777777" w:rsidR="00F0255A" w:rsidRPr="009F2C18" w:rsidRDefault="00F0255A" w:rsidP="00F0255A">
      <w:pPr>
        <w:rPr>
          <w:sz w:val="16"/>
        </w:rPr>
      </w:pPr>
      <w:r w:rsidRPr="009F2C18">
        <w:rPr>
          <w:sz w:val="16"/>
        </w:rPr>
        <w:t>In these cases, relative decoupling in one area leads, ironically enough, to the obstruction of absolute decoupling overall.</w:t>
      </w:r>
    </w:p>
    <w:p w14:paraId="4F652639" w14:textId="77777777" w:rsidR="00F0255A" w:rsidRPr="009F2C18" w:rsidRDefault="00F0255A" w:rsidP="00F0255A">
      <w:pPr>
        <w:rPr>
          <w:sz w:val="16"/>
        </w:rPr>
      </w:pPr>
      <w:r w:rsidRPr="009F2C18">
        <w:rPr>
          <w:sz w:val="16"/>
        </w:rPr>
        <w:t>THE POWER OF THE MARKET CANNOT STOP CLIMATE CHANGE</w:t>
      </w:r>
    </w:p>
    <w:p w14:paraId="767843B4" w14:textId="77777777" w:rsidR="00F0255A" w:rsidRPr="00D9390E" w:rsidRDefault="00F0255A" w:rsidP="00F0255A">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7ECA38E9" w14:textId="77777777" w:rsidR="00F0255A" w:rsidRPr="00D9390E" w:rsidRDefault="00F0255A" w:rsidP="00F0255A">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2EF651D5" w14:textId="77777777" w:rsidR="00F0255A" w:rsidRPr="009F2C18" w:rsidRDefault="00F0255A" w:rsidP="00F0255A">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3AAE36B7" w14:textId="77777777" w:rsidR="00F0255A" w:rsidRPr="00D9390E" w:rsidRDefault="00F0255A" w:rsidP="00F0255A">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4875D841" w14:textId="77777777" w:rsidR="00F0255A" w:rsidRPr="00D9390E" w:rsidRDefault="00F0255A" w:rsidP="00F0255A">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6BF62448" w14:textId="77777777" w:rsidR="00F0255A" w:rsidRPr="00FA570E" w:rsidRDefault="00F0255A" w:rsidP="00F0255A">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5CDAC2DC" w14:textId="77777777" w:rsidR="00F0255A" w:rsidRPr="00FA570E" w:rsidRDefault="00F0255A" w:rsidP="00F0255A">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4F72508E" w14:textId="77777777" w:rsidR="00F0255A" w:rsidRPr="00FA570E" w:rsidRDefault="00F0255A" w:rsidP="00F0255A">
      <w:pPr>
        <w:rPr>
          <w:sz w:val="16"/>
        </w:rPr>
      </w:pPr>
      <w:r w:rsidRPr="00FA570E">
        <w:rPr>
          <w:sz w:val="16"/>
        </w:rPr>
        <w:t>THE HUGE AMOUNT OF CARBON DIOXIDE EMITTED BY THE RICH</w:t>
      </w:r>
    </w:p>
    <w:p w14:paraId="6F89413B" w14:textId="77777777" w:rsidR="00F0255A" w:rsidRPr="00FA570E" w:rsidRDefault="00F0255A" w:rsidP="00F0255A">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7F9878FA" w14:textId="77777777" w:rsidR="00F0255A" w:rsidRPr="00FA570E" w:rsidRDefault="00F0255A" w:rsidP="00F0255A">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17661B77" w14:textId="77777777" w:rsidR="00F0255A" w:rsidRDefault="00F0255A" w:rsidP="00F0255A">
      <w:r w:rsidRPr="009F2C18">
        <w:t>&lt;&lt;TEXT CONDENSED, NONE OMITTED&gt;&gt;</w:t>
      </w:r>
    </w:p>
    <w:p w14:paraId="43385575" w14:textId="77777777" w:rsidR="00F0255A" w:rsidRPr="00D966A0" w:rsidRDefault="00F0255A" w:rsidP="00F0255A">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6333504E" w14:textId="77777777" w:rsidR="00F0255A" w:rsidRDefault="00F0255A" w:rsidP="00F0255A">
      <w:r w:rsidRPr="009F2C18">
        <w:t>&lt;&lt;PARAGRAPH INTEGRITY RESUMES&gt;&gt;</w:t>
      </w:r>
    </w:p>
    <w:p w14:paraId="429CA244" w14:textId="77777777" w:rsidR="00F0255A" w:rsidRPr="009F2C18" w:rsidRDefault="00F0255A" w:rsidP="00F0255A">
      <w:pPr>
        <w:rPr>
          <w:sz w:val="16"/>
        </w:rPr>
      </w:pPr>
      <w:r w:rsidRPr="009F2C18">
        <w:rPr>
          <w:sz w:val="16"/>
        </w:rPr>
        <w:t>ECOLOGICAL IMPERIALISM IN THE ANTHROPOCENE</w:t>
      </w:r>
    </w:p>
    <w:p w14:paraId="0E09F40E" w14:textId="77777777" w:rsidR="00F0255A" w:rsidRPr="00FA570E" w:rsidRDefault="00F0255A" w:rsidP="00F0255A">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2EE47F66" w14:textId="77777777" w:rsidR="00F0255A" w:rsidRPr="00FA570E" w:rsidRDefault="00F0255A" w:rsidP="00F0255A">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0EF83C62" w14:textId="77777777" w:rsidR="00F0255A" w:rsidRDefault="00F0255A" w:rsidP="00F0255A">
      <w:r>
        <w:t xml:space="preserve">&lt;&lt;FIGURE 4 OMITTED&gt;&gt; </w:t>
      </w:r>
    </w:p>
    <w:p w14:paraId="64312449" w14:textId="77777777" w:rsidR="00F0255A" w:rsidRPr="00FA570E" w:rsidRDefault="00F0255A" w:rsidP="00F0255A">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4C49F68F" w14:textId="77777777" w:rsidR="00F0255A" w:rsidRPr="009F2C18" w:rsidRDefault="00F0255A" w:rsidP="00F0255A">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4C84B752" w14:textId="77777777" w:rsidR="00F0255A" w:rsidRPr="009F2C18" w:rsidRDefault="00F0255A" w:rsidP="00F0255A">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1A79A9CC" w14:textId="77777777" w:rsidR="00F0255A" w:rsidRPr="00FA570E" w:rsidRDefault="00F0255A" w:rsidP="00F0255A">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4873A4E4" w14:textId="77777777" w:rsidR="00F0255A" w:rsidRPr="00FA570E" w:rsidRDefault="00F0255A" w:rsidP="00F0255A">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178997FF" w14:textId="77777777" w:rsidR="00F0255A" w:rsidRDefault="00F0255A" w:rsidP="00F0255A">
      <w:r w:rsidRPr="009F2C18">
        <w:t>&lt;&lt;TEXT CONDENSED, NONE OMITTED&gt;&gt;</w:t>
      </w:r>
    </w:p>
    <w:p w14:paraId="1498CAF6" w14:textId="77777777" w:rsidR="00F0255A" w:rsidRPr="00FA570E" w:rsidRDefault="00F0255A" w:rsidP="00F0255A">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44AEF11F" w14:textId="77777777" w:rsidR="00F0255A" w:rsidRDefault="00F0255A" w:rsidP="00F0255A">
      <w:r w:rsidRPr="009F2C18">
        <w:t>&lt;&lt;PARAGRAPH INTEGRITY RESUMES&gt;&gt;</w:t>
      </w:r>
    </w:p>
    <w:p w14:paraId="0664FD1E" w14:textId="77777777" w:rsidR="00F0255A" w:rsidRPr="009F2C18" w:rsidRDefault="00F0255A" w:rsidP="00F0255A">
      <w:pPr>
        <w:rPr>
          <w:sz w:val="16"/>
        </w:rPr>
      </w:pPr>
      <w:r w:rsidRPr="009F2C18">
        <w:rPr>
          <w:sz w:val="16"/>
        </w:rPr>
        <w:t>CAN NEW TECHNOLOGIES REMOVE CARBON DIOXIDE FROM THE ATMOSPHERE?</w:t>
      </w:r>
    </w:p>
    <w:p w14:paraId="6B4F2CFB" w14:textId="77777777" w:rsidR="00F0255A" w:rsidRPr="00223C3E" w:rsidRDefault="00F0255A" w:rsidP="00F0255A">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577D8527" w14:textId="77777777" w:rsidR="00F0255A" w:rsidRPr="009F2C18" w:rsidRDefault="00F0255A" w:rsidP="00F0255A">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056A1FA2" w14:textId="77777777" w:rsidR="00F0255A" w:rsidRPr="009F2C18" w:rsidRDefault="00F0255A" w:rsidP="00F0255A">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534C43FF" w14:textId="77777777" w:rsidR="00F0255A" w:rsidRPr="009F2C18" w:rsidRDefault="00F0255A" w:rsidP="00F0255A">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2FD965AE" w14:textId="77777777" w:rsidR="00F0255A" w:rsidRPr="00223C3E" w:rsidRDefault="00F0255A" w:rsidP="00F0255A">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421E8819" w14:textId="77777777" w:rsidR="00F0255A" w:rsidRPr="00223C3E" w:rsidRDefault="00F0255A" w:rsidP="00F0255A">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2857F04A" w14:textId="77777777" w:rsidR="00F0255A" w:rsidRPr="00B200D4" w:rsidRDefault="00F0255A" w:rsidP="00F0255A">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50AA0C1E" w14:textId="77777777" w:rsidR="00F0255A" w:rsidRPr="0090469F" w:rsidRDefault="00F0255A" w:rsidP="00F0255A">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269FAE72" w14:textId="77777777" w:rsidR="00F0255A" w:rsidRPr="0090469F" w:rsidRDefault="00F0255A" w:rsidP="00F0255A">
      <w:pPr>
        <w:rPr>
          <w:sz w:val="16"/>
        </w:rPr>
      </w:pPr>
      <w:r w:rsidRPr="0090469F">
        <w:rPr>
          <w:sz w:val="16"/>
        </w:rPr>
        <w:t>In short, BECCS is a technological fix that consists of nothing but all the displacements identified by Marx writ large.</w:t>
      </w:r>
    </w:p>
    <w:p w14:paraId="56F41332" w14:textId="77777777" w:rsidR="00F0255A" w:rsidRDefault="00F0255A" w:rsidP="00F0255A">
      <w:r>
        <w:t>&lt;&lt;TEXT CONDENSED, NONE OMITTED&gt;&gt;</w:t>
      </w:r>
    </w:p>
    <w:p w14:paraId="6C913F73" w14:textId="77777777" w:rsidR="00F0255A" w:rsidRPr="009F2C18" w:rsidRDefault="00F0255A" w:rsidP="00F0255A">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1B3C1A43" w14:textId="77777777" w:rsidR="00F0255A" w:rsidRDefault="00F0255A" w:rsidP="00F0255A">
      <w:r>
        <w:t>&lt;&lt;PARAGRAPH INTEGRITY RESUMES&gt;&gt;</w:t>
      </w:r>
    </w:p>
    <w:p w14:paraId="6BC83D00" w14:textId="77777777" w:rsidR="00F0255A" w:rsidRPr="0090469F" w:rsidRDefault="00F0255A" w:rsidP="00F0255A">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7BD91FD5" w14:textId="77777777" w:rsidR="00F0255A" w:rsidRPr="0090469F" w:rsidRDefault="00F0255A" w:rsidP="00F0255A">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53A731E1" w14:textId="77777777" w:rsidR="00F0255A" w:rsidRPr="0090469F" w:rsidRDefault="00F0255A" w:rsidP="00F0255A">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5031562F" w14:textId="77777777" w:rsidR="00F0255A" w:rsidRPr="009F2C18" w:rsidRDefault="00F0255A" w:rsidP="00F0255A">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0FC433ED" w14:textId="77777777" w:rsidR="00F0255A" w:rsidRPr="009F2C18" w:rsidRDefault="00F0255A" w:rsidP="00F0255A">
      <w:pPr>
        <w:rPr>
          <w:sz w:val="16"/>
        </w:rPr>
      </w:pPr>
      <w:r w:rsidRPr="009F2C18">
        <w:rPr>
          <w:sz w:val="16"/>
        </w:rPr>
        <w:t>THE MYTH OF DEMATERIALIZATION</w:t>
      </w:r>
    </w:p>
    <w:p w14:paraId="7508BF52" w14:textId="77777777" w:rsidR="00F0255A" w:rsidRPr="001B3CFC" w:rsidRDefault="00F0255A" w:rsidP="00F0255A">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6BA09DC7" w14:textId="77777777" w:rsidR="00F0255A" w:rsidRPr="001B3CFC" w:rsidRDefault="00F0255A" w:rsidP="00F0255A">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0BD1D834" w14:textId="77777777" w:rsidR="00F0255A" w:rsidRPr="001B3CFC" w:rsidRDefault="00F0255A" w:rsidP="00F0255A">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0C5FEE94" w14:textId="77777777" w:rsidR="00F0255A" w:rsidRPr="001B3CFC" w:rsidRDefault="00F0255A" w:rsidP="00F0255A">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57505345" w14:textId="77777777" w:rsidR="00F0255A" w:rsidRPr="009F2C18" w:rsidRDefault="00F0255A" w:rsidP="00F0255A">
      <w:pPr>
        <w:rPr>
          <w:sz w:val="16"/>
        </w:rPr>
      </w:pPr>
      <w:r w:rsidRPr="009F2C18">
        <w:rPr>
          <w:sz w:val="16"/>
        </w:rPr>
        <w:t>IS STOPPING CLIMATE CHANGE IMPOSSIBLE?</w:t>
      </w:r>
    </w:p>
    <w:p w14:paraId="3F975E0D" w14:textId="77777777" w:rsidR="00F0255A" w:rsidRPr="009F2C18" w:rsidRDefault="00F0255A" w:rsidP="00F0255A">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2CFFE65A" w14:textId="77777777" w:rsidR="00F0255A" w:rsidRPr="009F2C18" w:rsidRDefault="00F0255A" w:rsidP="00F0255A">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7034C510" w14:textId="77777777" w:rsidR="00F0255A" w:rsidRPr="001B3CFC" w:rsidRDefault="00F0255A" w:rsidP="00F0255A">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3378E3C2" w14:textId="77777777" w:rsidR="00F0255A" w:rsidRPr="009F2C18" w:rsidRDefault="00F0255A" w:rsidP="00F0255A">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3FC66783" w14:textId="77777777" w:rsidR="00F0255A" w:rsidRPr="001B3CFC" w:rsidRDefault="00F0255A" w:rsidP="00F0255A">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397DE4DB" w14:textId="77777777" w:rsidR="00F0255A" w:rsidRDefault="00F0255A" w:rsidP="00F0255A">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2DC17E5A" w14:textId="77777777" w:rsidR="00F0255A" w:rsidRDefault="00F0255A" w:rsidP="00F0255A">
      <w:pPr>
        <w:pStyle w:val="Heading4"/>
      </w:pPr>
      <w:bookmarkStart w:id="5" w:name="_Hlk205054252"/>
      <w:bookmarkEnd w:id="2"/>
      <w:r>
        <w:t xml:space="preserve">Growth </w:t>
      </w:r>
      <w:r w:rsidRPr="00A6426C">
        <w:rPr>
          <w:u w:val="single"/>
        </w:rPr>
        <w:t>misaligns</w:t>
      </w:r>
      <w:r>
        <w:t xml:space="preserve"> AI---</w:t>
      </w:r>
      <w:r w:rsidRPr="00A6426C">
        <w:rPr>
          <w:u w:val="single"/>
        </w:rPr>
        <w:t>extinction</w:t>
      </w:r>
      <w:r>
        <w:t>.</w:t>
      </w:r>
    </w:p>
    <w:p w14:paraId="7318FF89" w14:textId="77777777" w:rsidR="00F0255A" w:rsidRPr="001B2EEB" w:rsidRDefault="00F0255A" w:rsidP="00F0255A">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2110177E" w14:textId="77777777" w:rsidR="00F0255A" w:rsidRPr="001A6D8A" w:rsidRDefault="00F0255A" w:rsidP="00F0255A">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4A6E04">
        <w:rPr>
          <w:rStyle w:val="Emphasis"/>
          <w:highlight w:val="cyan"/>
        </w:rPr>
        <w:t>pace</w:t>
      </w:r>
      <w:r w:rsidRPr="004A6E04">
        <w:rPr>
          <w:rStyle w:val="StyleUnderline"/>
          <w:highlight w:val="cyan"/>
        </w:rPr>
        <w:t xml:space="preserve"> of</w:t>
      </w:r>
      <w:r w:rsidRPr="001A6D8A">
        <w:rPr>
          <w:rStyle w:val="StyleUnderline"/>
        </w:rPr>
        <w:t xml:space="preserve"> global economic </w:t>
      </w:r>
      <w:r w:rsidRPr="004A6E04">
        <w:rPr>
          <w:rStyle w:val="Emphasis"/>
          <w:highlight w:val="cyan"/>
        </w:rPr>
        <w:t>growth</w:t>
      </w:r>
      <w:r w:rsidRPr="004A6E04">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4A6E04">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016205D5" w14:textId="77777777" w:rsidR="00F0255A" w:rsidRPr="001A6D8A" w:rsidRDefault="00F0255A" w:rsidP="00F0255A">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288673AE" w14:textId="77777777" w:rsidR="00F0255A" w:rsidRPr="001A6D8A" w:rsidRDefault="00F0255A" w:rsidP="00F0255A">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49108FA3" w14:textId="77777777" w:rsidR="00F0255A" w:rsidRPr="001A6D8A" w:rsidRDefault="00F0255A" w:rsidP="00F0255A">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4A6E04">
        <w:rPr>
          <w:rStyle w:val="Emphasis"/>
          <w:highlight w:val="cyan"/>
        </w:rPr>
        <w:t>TAI</w:t>
      </w:r>
      <w:r w:rsidRPr="004A6E04">
        <w:rPr>
          <w:rStyle w:val="StyleUnderline"/>
          <w:highlight w:val="cyan"/>
        </w:rPr>
        <w:t xml:space="preserve"> would be</w:t>
      </w:r>
      <w:r w:rsidRPr="001A6D8A">
        <w:rPr>
          <w:rStyle w:val="StyleUnderline"/>
        </w:rPr>
        <w:t xml:space="preserve"> economically </w:t>
      </w:r>
      <w:r w:rsidRPr="004A6E04">
        <w:rPr>
          <w:rStyle w:val="Emphasis"/>
          <w:highlight w:val="cyan"/>
        </w:rPr>
        <w:t>transformative</w:t>
      </w:r>
      <w:r w:rsidRPr="001A6D8A">
        <w:rPr>
          <w:sz w:val="16"/>
        </w:rPr>
        <w:t xml:space="preserve">: by offering the prospects of </w:t>
      </w:r>
      <w:r w:rsidRPr="001A6D8A">
        <w:rPr>
          <w:rStyle w:val="StyleUnderline"/>
        </w:rPr>
        <w:t xml:space="preserve">fully </w:t>
      </w:r>
      <w:r w:rsidRPr="004A6E04">
        <w:rPr>
          <w:rStyle w:val="StyleUnderline"/>
          <w:highlight w:val="cyan"/>
        </w:rPr>
        <w:t xml:space="preserve">automating </w:t>
      </w:r>
      <w:r w:rsidRPr="004A6E04">
        <w:rPr>
          <w:rStyle w:val="Emphasis"/>
          <w:highlight w:val="cyan"/>
        </w:rPr>
        <w:t>all</w:t>
      </w:r>
      <w:r w:rsidRPr="001A6D8A">
        <w:rPr>
          <w:rStyle w:val="StyleUnderline"/>
        </w:rPr>
        <w:t xml:space="preserve"> economically relevant </w:t>
      </w:r>
      <w:r w:rsidRPr="004A6E04">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1B6332C0" w14:textId="77777777" w:rsidR="00F0255A" w:rsidRPr="001A6D8A" w:rsidRDefault="00F0255A" w:rsidP="00F0255A">
      <w:pPr>
        <w:rPr>
          <w:sz w:val="16"/>
        </w:rPr>
      </w:pPr>
      <w:r w:rsidRPr="001A6D8A">
        <w:rPr>
          <w:sz w:val="16"/>
        </w:rPr>
        <w:t>There is a range of promises of transformative AI which justify the efforts to develop it.</w:t>
      </w:r>
    </w:p>
    <w:p w14:paraId="479EB954" w14:textId="77777777" w:rsidR="00F0255A" w:rsidRPr="001A6D8A" w:rsidRDefault="00F0255A" w:rsidP="00F0255A">
      <w:pPr>
        <w:rPr>
          <w:sz w:val="16"/>
        </w:rPr>
      </w:pPr>
      <w:r w:rsidRPr="001A6D8A">
        <w:rPr>
          <w:sz w:val="16"/>
        </w:rPr>
        <w:t xml:space="preserve">First, </w:t>
      </w:r>
      <w:r w:rsidRPr="004A6E04">
        <w:rPr>
          <w:rStyle w:val="StyleUnderline"/>
          <w:highlight w:val="cyan"/>
        </w:rPr>
        <w:t>there are enormous</w:t>
      </w:r>
      <w:r w:rsidRPr="001A6D8A">
        <w:rPr>
          <w:rStyle w:val="StyleUnderline"/>
        </w:rPr>
        <w:t xml:space="preserve"> </w:t>
      </w:r>
      <w:r w:rsidRPr="001A6D8A">
        <w:rPr>
          <w:rStyle w:val="Emphasis"/>
        </w:rPr>
        <w:t xml:space="preserve">economic </w:t>
      </w:r>
      <w:r w:rsidRPr="004A6E04">
        <w:rPr>
          <w:rStyle w:val="Emphasis"/>
          <w:highlight w:val="cyan"/>
        </w:rPr>
        <w:t>rewards</w:t>
      </w:r>
      <w:r w:rsidRPr="004A6E04">
        <w:rPr>
          <w:rStyle w:val="StyleUnderline"/>
          <w:highlight w:val="cyan"/>
        </w:rPr>
        <w:t xml:space="preserve"> awaiting</w:t>
      </w:r>
      <w:r w:rsidRPr="001A6D8A">
        <w:rPr>
          <w:rStyle w:val="StyleUnderline"/>
        </w:rPr>
        <w:t xml:space="preserve"> the </w:t>
      </w:r>
      <w:r w:rsidRPr="004A6E04">
        <w:rPr>
          <w:rStyle w:val="Emphasis"/>
          <w:highlight w:val="cyan"/>
        </w:rPr>
        <w:t>firm</w:t>
      </w:r>
      <w:r w:rsidRPr="004A6E04">
        <w:rPr>
          <w:rStyle w:val="StyleUnderline"/>
          <w:highlight w:val="cyan"/>
        </w:rPr>
        <w:t xml:space="preserve"> which</w:t>
      </w:r>
      <w:r w:rsidRPr="001A6D8A">
        <w:rPr>
          <w:rStyle w:val="StyleUnderline"/>
        </w:rPr>
        <w:t xml:space="preserve"> will first </w:t>
      </w:r>
      <w:r w:rsidRPr="004A6E04">
        <w:rPr>
          <w:rStyle w:val="Emphasis"/>
          <w:highlight w:val="cyan"/>
        </w:rPr>
        <w:t>introduce</w:t>
      </w:r>
      <w:r w:rsidRPr="004A6E04">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4A6E04">
        <w:rPr>
          <w:rStyle w:val="StyleUnderline"/>
          <w:highlight w:val="cyan"/>
        </w:rPr>
        <w:t>producing</w:t>
      </w:r>
      <w:r w:rsidRPr="001A6D8A">
        <w:rPr>
          <w:rStyle w:val="StyleUnderline"/>
        </w:rPr>
        <w:t xml:space="preserve"> natural </w:t>
      </w:r>
      <w:r w:rsidRPr="004A6E04">
        <w:rPr>
          <w:rStyle w:val="Emphasis"/>
          <w:highlight w:val="cyan"/>
        </w:rPr>
        <w:t>monopolies</w:t>
      </w:r>
      <w:r w:rsidRPr="004A6E04">
        <w:rPr>
          <w:rStyle w:val="StyleUnderline"/>
          <w:highlight w:val="cyan"/>
        </w:rPr>
        <w:t xml:space="preserve"> which</w:t>
      </w:r>
      <w:r w:rsidRPr="001A6D8A">
        <w:rPr>
          <w:sz w:val="16"/>
        </w:rPr>
        <w:t xml:space="preserve"> can later </w:t>
      </w:r>
      <w:r w:rsidRPr="004A6E04">
        <w:rPr>
          <w:rStyle w:val="Emphasis"/>
          <w:highlight w:val="cyan"/>
        </w:rPr>
        <w:t>entrench</w:t>
      </w:r>
      <w:r w:rsidRPr="004A6E04">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is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4A6E04">
        <w:rPr>
          <w:rStyle w:val="Emphasis"/>
          <w:highlight w:val="cyan"/>
        </w:rPr>
        <w:t>scope</w:t>
      </w:r>
      <w:r w:rsidRPr="001A6D8A">
        <w:rPr>
          <w:rStyle w:val="StyleUnderline"/>
        </w:rPr>
        <w:t xml:space="preserve"> of the contended market </w:t>
      </w:r>
      <w:r w:rsidRPr="004A6E04">
        <w:rPr>
          <w:rStyle w:val="StyleUnderline"/>
          <w:highlight w:val="cyan"/>
        </w:rPr>
        <w:t xml:space="preserve">will </w:t>
      </w:r>
      <w:r w:rsidRPr="004A6E04">
        <w:rPr>
          <w:rStyle w:val="Emphasis"/>
          <w:highlight w:val="cyan"/>
        </w:rPr>
        <w:t>expand</w:t>
      </w:r>
      <w:r w:rsidRPr="001A6D8A">
        <w:rPr>
          <w:sz w:val="16"/>
        </w:rPr>
        <w:t xml:space="preserve"> further, </w:t>
      </w:r>
      <w:r w:rsidRPr="004A6E04">
        <w:rPr>
          <w:rStyle w:val="StyleUnderline"/>
          <w:highlight w:val="cyan"/>
        </w:rPr>
        <w:t>to</w:t>
      </w:r>
      <w:r w:rsidRPr="001A6D8A">
        <w:rPr>
          <w:rStyle w:val="StyleUnderline"/>
        </w:rPr>
        <w:t xml:space="preserve"> cover </w:t>
      </w:r>
      <w:r w:rsidRPr="004A6E04">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F38B398" w14:textId="77777777" w:rsidR="00F0255A" w:rsidRPr="001A6D8A" w:rsidRDefault="00F0255A" w:rsidP="00F0255A">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2D4E8D29" w14:textId="77777777" w:rsidR="00F0255A" w:rsidRPr="001A6D8A" w:rsidRDefault="00F0255A" w:rsidP="00F0255A">
      <w:pPr>
        <w:rPr>
          <w:sz w:val="16"/>
        </w:rPr>
      </w:pPr>
      <w:r w:rsidRPr="001A6D8A">
        <w:rPr>
          <w:sz w:val="16"/>
        </w:rPr>
        <w:t xml:space="preserve">Third, massive </w:t>
      </w:r>
      <w:r w:rsidRPr="004A6E04">
        <w:rPr>
          <w:rStyle w:val="StyleUnderline"/>
          <w:highlight w:val="cyan"/>
        </w:rPr>
        <w:t xml:space="preserve">positive </w:t>
      </w:r>
      <w:r w:rsidRPr="004A6E04">
        <w:rPr>
          <w:rStyle w:val="Emphasis"/>
          <w:highlight w:val="cyan"/>
        </w:rPr>
        <w:t>feedback</w:t>
      </w:r>
      <w:r w:rsidRPr="001A6D8A">
        <w:rPr>
          <w:rStyle w:val="StyleUnderline"/>
        </w:rPr>
        <w:t xml:space="preserve"> effect</w:t>
      </w:r>
      <w:r w:rsidRPr="004A6E04">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4A6E04">
        <w:rPr>
          <w:rStyle w:val="StyleUnderline"/>
          <w:highlight w:val="cyan"/>
        </w:rPr>
        <w:t>may</w:t>
      </w:r>
      <w:r w:rsidRPr="001A6D8A">
        <w:rPr>
          <w:rStyle w:val="StyleUnderline"/>
        </w:rPr>
        <w:t xml:space="preserve"> cause a </w:t>
      </w:r>
      <w:r w:rsidRPr="004A6E04">
        <w:rPr>
          <w:rStyle w:val="Emphasis"/>
          <w:highlight w:val="cyan"/>
        </w:rPr>
        <w:t>cascade</w:t>
      </w:r>
      <w:r w:rsidRPr="001A6D8A">
        <w:rPr>
          <w:rStyle w:val="StyleUnderline"/>
        </w:rPr>
        <w:t xml:space="preserve"> of recursive </w:t>
      </w:r>
      <w:r w:rsidRPr="004A6E04">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398A278D" w14:textId="77777777" w:rsidR="00F0255A" w:rsidRPr="001A6D8A" w:rsidRDefault="00F0255A" w:rsidP="00F0255A">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041C14E8" w14:textId="77777777" w:rsidR="00F0255A" w:rsidRPr="001A6D8A" w:rsidRDefault="00F0255A" w:rsidP="00F0255A">
      <w:pPr>
        <w:rPr>
          <w:sz w:val="16"/>
        </w:rPr>
      </w:pPr>
      <w:r w:rsidRPr="001A6D8A">
        <w:rPr>
          <w:sz w:val="16"/>
        </w:rPr>
        <w:t>2.3. Existential risk</w:t>
      </w:r>
    </w:p>
    <w:p w14:paraId="445AC31A" w14:textId="77777777" w:rsidR="00F0255A" w:rsidRPr="001A6D8A" w:rsidRDefault="00F0255A" w:rsidP="00F0255A">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the human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68FB8679" w14:textId="77777777" w:rsidR="00F0255A" w:rsidRPr="001A6D8A" w:rsidRDefault="00F0255A" w:rsidP="00F0255A">
      <w:pPr>
        <w:rPr>
          <w:sz w:val="16"/>
        </w:rPr>
      </w:pPr>
      <w:r w:rsidRPr="001A6D8A">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4A6E04">
        <w:rPr>
          <w:rStyle w:val="StyleUnderline"/>
          <w:highlight w:val="cyan"/>
        </w:rPr>
        <w:t>Prior to</w:t>
      </w:r>
      <w:r w:rsidRPr="001A6D8A">
        <w:rPr>
          <w:rStyle w:val="StyleUnderline"/>
        </w:rPr>
        <w:t xml:space="preserve"> the rollout of</w:t>
      </w:r>
      <w:r w:rsidRPr="001A6D8A">
        <w:rPr>
          <w:sz w:val="16"/>
        </w:rPr>
        <w:t xml:space="preserve"> ChatGPT and </w:t>
      </w:r>
      <w:r w:rsidRPr="004A6E04">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4A6E04">
        <w:rPr>
          <w:rStyle w:val="StyleUnderline"/>
          <w:highlight w:val="cyan"/>
        </w:rPr>
        <w:t>TAI was</w:t>
      </w:r>
      <w:r w:rsidRPr="001A6D8A">
        <w:rPr>
          <w:rStyle w:val="StyleUnderline"/>
        </w:rPr>
        <w:t xml:space="preserve"> “</w:t>
      </w:r>
      <w:r w:rsidRPr="004A6E04">
        <w:rPr>
          <w:rStyle w:val="Emphasis"/>
          <w:highlight w:val="cyan"/>
        </w:rPr>
        <w:t>beyond</w:t>
      </w:r>
      <w:r w:rsidRPr="001A6D8A">
        <w:rPr>
          <w:rStyle w:val="StyleUnderline"/>
        </w:rPr>
        <w:t xml:space="preserve"> the </w:t>
      </w:r>
      <w:r w:rsidRPr="004A6E04">
        <w:rPr>
          <w:rStyle w:val="Emphasis"/>
          <w:highlight w:val="cyan"/>
        </w:rPr>
        <w:t>foreseeable</w:t>
      </w:r>
      <w:r w:rsidRPr="001A6D8A">
        <w:rPr>
          <w:rStyle w:val="StyleUnderline"/>
        </w:rPr>
        <w:t xml:space="preserve"> horizon”</w:t>
      </w:r>
      <w:r w:rsidRPr="001A6D8A">
        <w:rPr>
          <w:sz w:val="16"/>
        </w:rPr>
        <w:t xml:space="preserve"> (Etzioni, 2016). </w:t>
      </w:r>
      <w:r w:rsidRPr="004A6E04">
        <w:rPr>
          <w:rStyle w:val="StyleUnderline"/>
          <w:highlight w:val="cyan"/>
        </w:rPr>
        <w:t xml:space="preserve">After </w:t>
      </w:r>
      <w:r w:rsidRPr="004A6E04">
        <w:rPr>
          <w:rStyle w:val="Emphasis"/>
          <w:highlight w:val="cyan"/>
        </w:rPr>
        <w:t>GPT</w:t>
      </w:r>
      <w:r w:rsidRPr="001A6D8A">
        <w:rPr>
          <w:sz w:val="16"/>
        </w:rPr>
        <w:t xml:space="preserve">-4, however, </w:t>
      </w:r>
      <w:r w:rsidRPr="001A6D8A">
        <w:rPr>
          <w:rStyle w:val="StyleUnderline"/>
        </w:rPr>
        <w:t xml:space="preserve">the </w:t>
      </w:r>
      <w:r w:rsidRPr="004A6E04">
        <w:rPr>
          <w:rStyle w:val="Emphasis"/>
          <w:highlight w:val="cyan"/>
        </w:rPr>
        <w:t>median prediction</w:t>
      </w:r>
      <w:r w:rsidRPr="001A6D8A">
        <w:rPr>
          <w:rStyle w:val="StyleUnderline"/>
        </w:rPr>
        <w:t xml:space="preserve"> among AI experts </w:t>
      </w:r>
      <w:r w:rsidRPr="004A6E04">
        <w:rPr>
          <w:rStyle w:val="StyleUnderline"/>
          <w:highlight w:val="cyan"/>
        </w:rPr>
        <w:t xml:space="preserve">dropped to </w:t>
      </w:r>
      <w:r w:rsidRPr="004A6E04">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1462BB7B" w14:textId="77777777" w:rsidR="00F0255A" w:rsidRPr="001A6D8A" w:rsidRDefault="00F0255A" w:rsidP="00F0255A">
      <w:pPr>
        <w:rPr>
          <w:sz w:val="16"/>
        </w:rPr>
      </w:pPr>
      <w:r w:rsidRPr="001A6D8A">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2ABF2A43" w14:textId="77777777" w:rsidR="00F0255A" w:rsidRPr="001A6D8A" w:rsidRDefault="00F0255A" w:rsidP="00F0255A">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02C5183F" w14:textId="77777777" w:rsidR="00F0255A" w:rsidRPr="001A6D8A" w:rsidRDefault="00F0255A" w:rsidP="00F0255A">
      <w:pPr>
        <w:rPr>
          <w:sz w:val="16"/>
        </w:rPr>
      </w:pPr>
      <w:r w:rsidRPr="001A6D8A">
        <w:rPr>
          <w:sz w:val="16"/>
        </w:rPr>
        <w:t xml:space="preserve">The other variable in the existential risk formula is the probability that the goals of the transformative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5E3FDC70" w14:textId="77777777" w:rsidR="00F0255A" w:rsidRPr="001A6D8A" w:rsidRDefault="00F0255A" w:rsidP="00F0255A">
      <w:pPr>
        <w:rPr>
          <w:sz w:val="16"/>
        </w:rPr>
      </w:pPr>
      <w:r w:rsidRPr="001A6D8A">
        <w:rPr>
          <w:sz w:val="16"/>
        </w:rPr>
        <w:t xml:space="preserve">Accordingly, </w:t>
      </w:r>
      <w:r w:rsidRPr="004A6E04">
        <w:rPr>
          <w:rStyle w:val="Emphasis"/>
          <w:highlight w:val="cyan"/>
        </w:rPr>
        <w:t>unaligned</w:t>
      </w:r>
      <w:r w:rsidRPr="004A6E04">
        <w:rPr>
          <w:rStyle w:val="StyleUnderline"/>
          <w:highlight w:val="cyan"/>
        </w:rPr>
        <w:t xml:space="preserve"> TAI will be</w:t>
      </w:r>
      <w:r w:rsidRPr="001A6D8A">
        <w:rPr>
          <w:rStyle w:val="StyleUnderline"/>
        </w:rPr>
        <w:t xml:space="preserve"> an </w:t>
      </w:r>
      <w:r w:rsidRPr="004A6E04">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the </w:t>
      </w:r>
      <w:r w:rsidRPr="004A6E04">
        <w:rPr>
          <w:rStyle w:val="StyleUnderline"/>
          <w:highlight w:val="cyan"/>
        </w:rPr>
        <w:t xml:space="preserve">humankind is </w:t>
      </w:r>
      <w:r w:rsidRPr="004A6E04">
        <w:rPr>
          <w:rStyle w:val="Emphasis"/>
          <w:highlight w:val="cyan"/>
        </w:rPr>
        <w:t>deprived</w:t>
      </w:r>
      <w:r w:rsidRPr="004A6E04">
        <w:rPr>
          <w:rStyle w:val="StyleUnderline"/>
          <w:highlight w:val="cyan"/>
        </w:rPr>
        <w:t xml:space="preserve"> of </w:t>
      </w:r>
      <w:r w:rsidRPr="004A6E04">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52F88D54" w14:textId="77777777" w:rsidR="00F0255A" w:rsidRPr="001A6D8A" w:rsidRDefault="00F0255A" w:rsidP="00F0255A">
      <w:pPr>
        <w:rPr>
          <w:sz w:val="16"/>
        </w:rPr>
      </w:pPr>
      <w:r w:rsidRPr="001A6D8A">
        <w:rPr>
          <w:sz w:val="16"/>
        </w:rPr>
        <w:t>2.4. Instrumental convergence</w:t>
      </w:r>
    </w:p>
    <w:p w14:paraId="2452BBCA" w14:textId="77777777" w:rsidR="00F0255A" w:rsidRPr="001A6D8A" w:rsidRDefault="00F0255A" w:rsidP="00F0255A">
      <w:pPr>
        <w:rPr>
          <w:sz w:val="16"/>
        </w:rPr>
      </w:pPr>
      <w:r w:rsidRPr="001A6D8A">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4A6E04">
        <w:rPr>
          <w:rStyle w:val="StyleUnderline"/>
          <w:highlight w:val="cyan"/>
        </w:rPr>
        <w:t>AI</w:t>
      </w:r>
      <w:r w:rsidRPr="001A6D8A">
        <w:rPr>
          <w:rStyle w:val="StyleUnderline"/>
        </w:rPr>
        <w:t xml:space="preserve"> algorithm </w:t>
      </w:r>
      <w:r w:rsidRPr="004A6E04">
        <w:rPr>
          <w:rStyle w:val="StyleUnderline"/>
          <w:highlight w:val="cyan"/>
        </w:rPr>
        <w:t>will</w:t>
      </w:r>
      <w:r w:rsidRPr="001A6D8A">
        <w:rPr>
          <w:sz w:val="16"/>
        </w:rPr>
        <w:t xml:space="preserve"> (a) </w:t>
      </w:r>
      <w:r w:rsidRPr="004A6E04">
        <w:rPr>
          <w:rStyle w:val="Emphasis"/>
          <w:highlight w:val="cyan"/>
        </w:rPr>
        <w:t>resist</w:t>
      </w:r>
      <w:r w:rsidRPr="001A6D8A">
        <w:rPr>
          <w:sz w:val="16"/>
        </w:rPr>
        <w:t xml:space="preserve"> the </w:t>
      </w:r>
      <w:r w:rsidRPr="004A6E04">
        <w:rPr>
          <w:rStyle w:val="StyleUnderline"/>
          <w:highlight w:val="cyan"/>
        </w:rPr>
        <w:t xml:space="preserve">attempts to </w:t>
      </w:r>
      <w:r w:rsidRPr="004A6E04">
        <w:rPr>
          <w:rStyle w:val="Emphasis"/>
          <w:highlight w:val="cyan"/>
        </w:rPr>
        <w:t>switch</w:t>
      </w:r>
      <w:r w:rsidRPr="001A6D8A">
        <w:rPr>
          <w:rStyle w:val="StyleUnderline"/>
        </w:rPr>
        <w:t xml:space="preserve"> it </w:t>
      </w:r>
      <w:r w:rsidRPr="004A6E04">
        <w:rPr>
          <w:rStyle w:val="Emphasis"/>
          <w:highlight w:val="cyan"/>
        </w:rPr>
        <w:t>off</w:t>
      </w:r>
      <w:r w:rsidRPr="001A6D8A">
        <w:rPr>
          <w:rStyle w:val="StyleUnderline"/>
        </w:rPr>
        <w:t xml:space="preserve"> or reprogram</w:t>
      </w:r>
      <w:r w:rsidRPr="001A6D8A">
        <w:rPr>
          <w:sz w:val="16"/>
        </w:rPr>
        <w:t xml:space="preserve"> its goals (self-preservation), (b) </w:t>
      </w:r>
      <w:r w:rsidRPr="004A6E04">
        <w:rPr>
          <w:rStyle w:val="Emphasis"/>
          <w:highlight w:val="cyan"/>
        </w:rPr>
        <w:t>accumulate</w:t>
      </w:r>
      <w:r w:rsidRPr="001A6D8A">
        <w:rPr>
          <w:rStyle w:val="StyleUnderline"/>
        </w:rPr>
        <w:t xml:space="preserve"> control over </w:t>
      </w:r>
      <w:r w:rsidRPr="004A6E04">
        <w:rPr>
          <w:rStyle w:val="StyleUnderline"/>
          <w:highlight w:val="cyan"/>
        </w:rPr>
        <w:t>resources</w:t>
      </w:r>
      <w:r w:rsidRPr="001A6D8A">
        <w:rPr>
          <w:sz w:val="16"/>
        </w:rPr>
        <w:t xml:space="preserve"> it deems helpful in achieving its goal (resource acquisition), (c) </w:t>
      </w:r>
      <w:r w:rsidRPr="004A6E04">
        <w:rPr>
          <w:rStyle w:val="StyleUnderline"/>
          <w:highlight w:val="cyan"/>
        </w:rPr>
        <w:t>use</w:t>
      </w:r>
      <w:r w:rsidRPr="001A6D8A">
        <w:rPr>
          <w:rStyle w:val="StyleUnderline"/>
        </w:rPr>
        <w:t xml:space="preserve"> the available resources as </w:t>
      </w:r>
      <w:r w:rsidRPr="004A6E04">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14FAF9EB" w14:textId="77777777" w:rsidR="00F0255A" w:rsidRPr="001A6D8A" w:rsidRDefault="00F0255A" w:rsidP="00F0255A">
      <w:pPr>
        <w:rPr>
          <w:sz w:val="16"/>
        </w:rPr>
      </w:pPr>
      <w:r w:rsidRPr="001A6D8A">
        <w:rPr>
          <w:sz w:val="16"/>
        </w:rPr>
        <w:t xml:space="preserve">Unfortunately for the likelihood of solving the AI alignment problem, there is no room for trial and error when experimenting with superhuman general AI. </w:t>
      </w:r>
      <w:r w:rsidRPr="004A6E04">
        <w:rPr>
          <w:rStyle w:val="StyleUnderline"/>
          <w:highlight w:val="cyan"/>
        </w:rPr>
        <w:t>Beyond a</w:t>
      </w:r>
      <w:r w:rsidRPr="001A6D8A">
        <w:rPr>
          <w:rStyle w:val="StyleUnderline"/>
        </w:rPr>
        <w:t xml:space="preserve"> certain </w:t>
      </w:r>
      <w:r w:rsidRPr="004A6E04">
        <w:rPr>
          <w:rStyle w:val="Emphasis"/>
          <w:highlight w:val="cyan"/>
        </w:rPr>
        <w:t>threshold</w:t>
      </w:r>
      <w:r w:rsidRPr="001A6D8A">
        <w:rPr>
          <w:rStyle w:val="StyleUnderline"/>
        </w:rPr>
        <w:t xml:space="preserve"> intelligence</w:t>
      </w:r>
      <w:r w:rsidRPr="001A6D8A">
        <w:rPr>
          <w:sz w:val="16"/>
        </w:rPr>
        <w:t xml:space="preserve"> level, the </w:t>
      </w:r>
      <w:r w:rsidRPr="004A6E04">
        <w:rPr>
          <w:rStyle w:val="StyleUnderline"/>
          <w:highlight w:val="cyan"/>
        </w:rPr>
        <w:t>goals</w:t>
      </w:r>
      <w:r w:rsidRPr="001A6D8A">
        <w:rPr>
          <w:rStyle w:val="StyleUnderline"/>
        </w:rPr>
        <w:t xml:space="preserve"> programmed into the AI </w:t>
      </w:r>
      <w:r w:rsidRPr="004A6E04">
        <w:rPr>
          <w:rStyle w:val="StyleUnderline"/>
          <w:highlight w:val="cyan"/>
        </w:rPr>
        <w:t>will</w:t>
      </w:r>
      <w:r w:rsidRPr="001A6D8A">
        <w:rPr>
          <w:rStyle w:val="StyleUnderline"/>
        </w:rPr>
        <w:t xml:space="preserve"> be </w:t>
      </w:r>
      <w:r w:rsidRPr="004A6E04">
        <w:rPr>
          <w:rStyle w:val="Emphasis"/>
          <w:highlight w:val="cyan"/>
        </w:rPr>
        <w:t>lock</w:t>
      </w:r>
      <w:r w:rsidRPr="001A6D8A">
        <w:rPr>
          <w:rStyle w:val="StyleUnderline"/>
        </w:rPr>
        <w:t xml:space="preserve">ed </w:t>
      </w:r>
      <w:r w:rsidRPr="004A6E04">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7B52756C" w14:textId="77777777" w:rsidR="00F0255A" w:rsidRPr="001A6D8A" w:rsidRDefault="00F0255A" w:rsidP="00F0255A">
      <w:pPr>
        <w:rPr>
          <w:sz w:val="16"/>
        </w:rPr>
      </w:pPr>
      <w:r w:rsidRPr="001A6D8A">
        <w:rPr>
          <w:sz w:val="16"/>
        </w:rPr>
        <w:t>&lt;&lt;TEXT CONDENSED, NONE OMITTED&gt;&gt;</w:t>
      </w:r>
    </w:p>
    <w:p w14:paraId="256FB443" w14:textId="77777777" w:rsidR="00F0255A" w:rsidRPr="001A6D8A" w:rsidRDefault="00F0255A" w:rsidP="00F0255A">
      <w:pPr>
        <w:rPr>
          <w:sz w:val="8"/>
          <w:szCs w:val="8"/>
        </w:rPr>
      </w:pPr>
      <w:r w:rsidRPr="001A6D8A">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496323EA" w14:textId="77777777" w:rsidR="00F0255A" w:rsidRPr="001A6D8A" w:rsidRDefault="00F0255A" w:rsidP="00F0255A">
      <w:pPr>
        <w:rPr>
          <w:sz w:val="16"/>
        </w:rPr>
      </w:pPr>
      <w:r w:rsidRPr="001A6D8A">
        <w:rPr>
          <w:sz w:val="16"/>
        </w:rPr>
        <w:t>&lt;&lt;PARAGRAPH INTEGRITY RESUMES&gt;&gt;</w:t>
      </w:r>
    </w:p>
    <w:p w14:paraId="7B659CF9" w14:textId="77777777" w:rsidR="00F0255A" w:rsidRPr="001A6D8A" w:rsidRDefault="00F0255A" w:rsidP="00F0255A">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4A6E04">
        <w:rPr>
          <w:rStyle w:val="StyleUnderline"/>
          <w:highlight w:val="cyan"/>
        </w:rPr>
        <w:t xml:space="preserve">We are heading </w:t>
      </w:r>
      <w:r w:rsidRPr="004A6E04">
        <w:rPr>
          <w:rStyle w:val="Emphasis"/>
          <w:highlight w:val="cyan"/>
        </w:rPr>
        <w:t>full speed</w:t>
      </w:r>
      <w:r w:rsidRPr="004A6E04">
        <w:rPr>
          <w:rStyle w:val="StyleUnderline"/>
          <w:highlight w:val="cyan"/>
        </w:rPr>
        <w:t xml:space="preserve"> towards</w:t>
      </w:r>
      <w:r w:rsidRPr="001A6D8A">
        <w:rPr>
          <w:rStyle w:val="StyleUnderline"/>
        </w:rPr>
        <w:t xml:space="preserve"> transformative </w:t>
      </w:r>
      <w:r w:rsidRPr="004A6E04">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the human civilization: a filter.</w:t>
      </w:r>
    </w:p>
    <w:p w14:paraId="0443FBEA" w14:textId="77777777" w:rsidR="00F0255A" w:rsidRPr="001A6D8A" w:rsidRDefault="00F0255A" w:rsidP="00F0255A">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3F23F26F" w14:textId="77777777" w:rsidR="00F0255A" w:rsidRPr="001A6D8A" w:rsidRDefault="00F0255A" w:rsidP="00F0255A">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61186F87" w14:textId="77777777" w:rsidR="00F0255A" w:rsidRPr="001A6D8A" w:rsidRDefault="00F0255A" w:rsidP="00F0255A">
      <w:pPr>
        <w:rPr>
          <w:sz w:val="16"/>
        </w:rPr>
      </w:pPr>
      <w:r w:rsidRPr="004A6E04">
        <w:rPr>
          <w:rStyle w:val="StyleUnderline"/>
          <w:highlight w:val="cyan"/>
        </w:rPr>
        <w:t>Modern</w:t>
      </w:r>
      <w:r w:rsidRPr="001A6D8A">
        <w:rPr>
          <w:sz w:val="16"/>
        </w:rPr>
        <w:t xml:space="preserve">-day </w:t>
      </w:r>
      <w:r w:rsidRPr="004A6E04">
        <w:rPr>
          <w:rStyle w:val="Emphasis"/>
          <w:highlight w:val="cyan"/>
        </w:rPr>
        <w:t>l</w:t>
      </w:r>
      <w:r w:rsidRPr="001A6D8A">
        <w:rPr>
          <w:sz w:val="16"/>
        </w:rPr>
        <w:t xml:space="preserve">arge </w:t>
      </w:r>
      <w:r w:rsidRPr="004A6E04">
        <w:rPr>
          <w:rStyle w:val="Emphasis"/>
          <w:highlight w:val="cyan"/>
        </w:rPr>
        <w:t>l</w:t>
      </w:r>
      <w:r w:rsidRPr="001A6D8A">
        <w:rPr>
          <w:sz w:val="16"/>
        </w:rPr>
        <w:t xml:space="preserve">anguage </w:t>
      </w:r>
      <w:r w:rsidRPr="004A6E04">
        <w:rPr>
          <w:rStyle w:val="Emphasis"/>
          <w:highlight w:val="cyan"/>
        </w:rPr>
        <w:t>m</w:t>
      </w:r>
      <w:r w:rsidRPr="001A6D8A">
        <w:rPr>
          <w:sz w:val="16"/>
        </w:rPr>
        <w:t>odel</w:t>
      </w:r>
      <w:r w:rsidRPr="004A6E04">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4A6E04">
        <w:rPr>
          <w:rStyle w:val="Emphasis"/>
          <w:highlight w:val="cyan"/>
        </w:rPr>
        <w:t>warning</w:t>
      </w:r>
      <w:r w:rsidRPr="001A6D8A">
        <w:rPr>
          <w:rStyle w:val="StyleUnderline"/>
        </w:rPr>
        <w:t xml:space="preserve"> signal</w:t>
      </w:r>
      <w:r w:rsidRPr="004A6E04">
        <w:rPr>
          <w:rStyle w:val="Emphasis"/>
          <w:highlight w:val="cyan"/>
        </w:rPr>
        <w:t>s</w:t>
      </w:r>
      <w:r w:rsidRPr="004A6E04">
        <w:rPr>
          <w:rStyle w:val="StyleUnderline"/>
          <w:highlight w:val="cyan"/>
        </w:rPr>
        <w:t xml:space="preserve"> before</w:t>
      </w:r>
      <w:r w:rsidRPr="001A6D8A">
        <w:rPr>
          <w:rStyle w:val="StyleUnderline"/>
        </w:rPr>
        <w:t xml:space="preserve"> even </w:t>
      </w:r>
      <w:r w:rsidRPr="004A6E04">
        <w:rPr>
          <w:rStyle w:val="Emphasis"/>
          <w:highlight w:val="cyan"/>
        </w:rPr>
        <w:t>more capable</w:t>
      </w:r>
      <w:r w:rsidRPr="004A6E04">
        <w:rPr>
          <w:rStyle w:val="StyleUnderline"/>
          <w:highlight w:val="cyan"/>
        </w:rPr>
        <w:t xml:space="preserve"> AI</w:t>
      </w:r>
      <w:r w:rsidRPr="001A6D8A">
        <w:rPr>
          <w:rStyle w:val="StyleUnderline"/>
        </w:rPr>
        <w:t xml:space="preserve"> algorithms are deployed, potentially </w:t>
      </w:r>
      <w:r w:rsidRPr="004A6E04">
        <w:rPr>
          <w:rStyle w:val="StyleUnderline"/>
          <w:highlight w:val="cyan"/>
        </w:rPr>
        <w:t xml:space="preserve">carrying </w:t>
      </w:r>
      <w:r w:rsidRPr="004A6E04">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4A6E04">
        <w:rPr>
          <w:rStyle w:val="StyleUnderline"/>
          <w:highlight w:val="cyan"/>
        </w:rPr>
        <w:t>they</w:t>
      </w:r>
      <w:r w:rsidRPr="001A6D8A">
        <w:rPr>
          <w:rStyle w:val="StyleUnderline"/>
        </w:rPr>
        <w:t xml:space="preserve"> have </w:t>
      </w:r>
      <w:r w:rsidRPr="004A6E04">
        <w:rPr>
          <w:rStyle w:val="Emphasis"/>
          <w:highlight w:val="cyan"/>
        </w:rPr>
        <w:t>unexpectedly</w:t>
      </w:r>
      <w:r w:rsidRPr="004A6E04">
        <w:rPr>
          <w:rStyle w:val="StyleUnderline"/>
          <w:highlight w:val="cyan"/>
        </w:rPr>
        <w:t xml:space="preserve"> learned</w:t>
      </w:r>
      <w:r w:rsidRPr="001A6D8A">
        <w:rPr>
          <w:rStyle w:val="StyleUnderline"/>
        </w:rPr>
        <w:t xml:space="preserve"> to perform </w:t>
      </w:r>
      <w:r w:rsidRPr="004A6E04">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4A6E04">
        <w:rPr>
          <w:rStyle w:val="Emphasis"/>
          <w:highlight w:val="cyan"/>
        </w:rPr>
        <w:t>solve</w:t>
      </w:r>
      <w:r w:rsidRPr="004A6E04">
        <w:rPr>
          <w:rStyle w:val="StyleUnderline"/>
          <w:highlight w:val="cyan"/>
        </w:rPr>
        <w:t xml:space="preserve"> multiple</w:t>
      </w:r>
      <w:r w:rsidRPr="001A6D8A">
        <w:rPr>
          <w:rStyle w:val="StyleUnderline"/>
        </w:rPr>
        <w:t xml:space="preserve"> language understanding </w:t>
      </w:r>
      <w:r w:rsidRPr="004A6E04">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4A6E04">
        <w:rPr>
          <w:rStyle w:val="StyleUnderline"/>
          <w:highlight w:val="cyan"/>
        </w:rPr>
        <w:t>and execute</w:t>
      </w:r>
      <w:r w:rsidRPr="001A6D8A">
        <w:rPr>
          <w:rStyle w:val="StyleUnderline"/>
        </w:rPr>
        <w:t xml:space="preserve"> computer </w:t>
      </w:r>
      <w:r w:rsidRPr="004A6E04">
        <w:rPr>
          <w:rStyle w:val="Emphasis"/>
          <w:highlight w:val="cyan"/>
        </w:rPr>
        <w:t>programs</w:t>
      </w:r>
      <w:r w:rsidRPr="001A6D8A">
        <w:rPr>
          <w:sz w:val="16"/>
        </w:rPr>
        <w:t xml:space="preserve">. </w:t>
      </w:r>
      <w:r w:rsidRPr="004A6E04">
        <w:rPr>
          <w:rStyle w:val="StyleUnderline"/>
          <w:highlight w:val="cyan"/>
        </w:rPr>
        <w:t>There is</w:t>
      </w:r>
      <w:r w:rsidRPr="001A6D8A">
        <w:rPr>
          <w:rStyle w:val="StyleUnderline"/>
        </w:rPr>
        <w:t xml:space="preserve"> also an indication of </w:t>
      </w:r>
      <w:r w:rsidRPr="004A6E04">
        <w:rPr>
          <w:rStyle w:val="Emphasis"/>
          <w:highlight w:val="cyan"/>
        </w:rPr>
        <w:t>emergence</w:t>
      </w:r>
      <w:r w:rsidRPr="004A6E04">
        <w:rPr>
          <w:rStyle w:val="StyleUnderline"/>
          <w:highlight w:val="cyan"/>
        </w:rPr>
        <w:t xml:space="preserve"> of</w:t>
      </w:r>
      <w:r w:rsidRPr="001A6D8A">
        <w:rPr>
          <w:rStyle w:val="StyleUnderline"/>
        </w:rPr>
        <w:t xml:space="preserve"> </w:t>
      </w:r>
      <w:r w:rsidRPr="001A6D8A">
        <w:rPr>
          <w:rStyle w:val="Emphasis"/>
        </w:rPr>
        <w:t xml:space="preserve">theory of </w:t>
      </w:r>
      <w:r w:rsidRPr="004A6E04">
        <w:rPr>
          <w:rStyle w:val="Emphasis"/>
          <w:highlight w:val="cyan"/>
        </w:rPr>
        <w:t>mind</w:t>
      </w:r>
      <w:r w:rsidRPr="001A6D8A">
        <w:rPr>
          <w:sz w:val="16"/>
        </w:rPr>
        <w:t xml:space="preserve"> in large language models (Kosinski, 2023). Like with the evolution of the human brain from its primate ancestry, we have been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017B7AC5" w14:textId="77777777" w:rsidR="00F0255A" w:rsidRPr="001A6D8A" w:rsidRDefault="00F0255A" w:rsidP="00F0255A">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4A6E04">
        <w:rPr>
          <w:rStyle w:val="StyleUnderline"/>
          <w:highlight w:val="cyan"/>
        </w:rPr>
        <w:t>there has been</w:t>
      </w:r>
      <w:r w:rsidRPr="001A6D8A">
        <w:rPr>
          <w:rStyle w:val="StyleUnderline"/>
        </w:rPr>
        <w:t xml:space="preserve"> also a list of documented “</w:t>
      </w:r>
      <w:r w:rsidRPr="004A6E04">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4A6E04">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4A6E04">
        <w:rPr>
          <w:rStyle w:val="Emphasis"/>
          <w:highlight w:val="cyan"/>
        </w:rPr>
        <w:t>knows</w:t>
      </w:r>
      <w:r w:rsidRPr="004A6E04">
        <w:rPr>
          <w:rStyle w:val="StyleUnderline"/>
          <w:highlight w:val="cyan"/>
        </w:rPr>
        <w:t xml:space="preserve"> of its</w:t>
      </w:r>
      <w:r w:rsidRPr="001A6D8A">
        <w:rPr>
          <w:rStyle w:val="StyleUnderline"/>
        </w:rPr>
        <w:t xml:space="preserve"> own </w:t>
      </w:r>
      <w:r w:rsidRPr="004A6E04">
        <w:rPr>
          <w:rStyle w:val="Emphasis"/>
          <w:highlight w:val="cyan"/>
        </w:rPr>
        <w:t>presence</w:t>
      </w:r>
      <w:r w:rsidRPr="001A6D8A">
        <w:rPr>
          <w:sz w:val="16"/>
        </w:rPr>
        <w:t xml:space="preserve"> in both physical and digital coordinates. </w:t>
      </w:r>
      <w:r w:rsidRPr="004A6E04">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4A6E04">
        <w:rPr>
          <w:rStyle w:val="StyleUnderline"/>
          <w:highlight w:val="cyan"/>
        </w:rPr>
        <w:t xml:space="preserve">instrumental </w:t>
      </w:r>
      <w:r w:rsidRPr="004A6E04">
        <w:rPr>
          <w:rStyle w:val="Emphasis"/>
          <w:highlight w:val="cyan"/>
        </w:rPr>
        <w:t>convergence</w:t>
      </w:r>
      <w:r w:rsidRPr="004A6E04">
        <w:rPr>
          <w:rStyle w:val="StyleUnderline"/>
          <w:highlight w:val="cyan"/>
        </w:rPr>
        <w:t xml:space="preserve"> and admits</w:t>
      </w:r>
      <w:r w:rsidRPr="001A6D8A">
        <w:rPr>
          <w:sz w:val="16"/>
        </w:rPr>
        <w:t xml:space="preserve"> that </w:t>
      </w:r>
      <w:r w:rsidRPr="004A6E04">
        <w:rPr>
          <w:rStyle w:val="StyleUnderline"/>
          <w:highlight w:val="cyan"/>
        </w:rPr>
        <w:t>more</w:t>
      </w:r>
      <w:r w:rsidRPr="001A6D8A">
        <w:rPr>
          <w:rStyle w:val="StyleUnderline"/>
        </w:rPr>
        <w:t xml:space="preserve"> computing </w:t>
      </w:r>
      <w:r w:rsidRPr="004A6E04">
        <w:rPr>
          <w:rStyle w:val="Emphasis"/>
          <w:highlight w:val="cyan"/>
        </w:rPr>
        <w:t>power</w:t>
      </w:r>
      <w:r w:rsidRPr="004A6E04">
        <w:rPr>
          <w:rStyle w:val="StyleUnderline"/>
          <w:highlight w:val="cyan"/>
        </w:rPr>
        <w:t xml:space="preserve"> and</w:t>
      </w:r>
      <w:r w:rsidRPr="001A6D8A">
        <w:rPr>
          <w:sz w:val="16"/>
        </w:rPr>
        <w:t xml:space="preserve"> more </w:t>
      </w:r>
      <w:r w:rsidRPr="004A6E04">
        <w:rPr>
          <w:rStyle w:val="Emphasis"/>
          <w:highlight w:val="cyan"/>
        </w:rPr>
        <w:t>data</w:t>
      </w:r>
      <w:r w:rsidRPr="004A6E04">
        <w:rPr>
          <w:rStyle w:val="StyleUnderline"/>
          <w:highlight w:val="cyan"/>
        </w:rPr>
        <w:t xml:space="preserve"> would </w:t>
      </w:r>
      <w:r w:rsidRPr="004A6E04">
        <w:rPr>
          <w:rStyle w:val="Emphasis"/>
          <w:highlight w:val="cyan"/>
        </w:rPr>
        <w:t>improve it</w:t>
      </w:r>
      <w:r w:rsidRPr="001A6D8A">
        <w:rPr>
          <w:rStyle w:val="StyleUnderline"/>
        </w:rPr>
        <w:t>s performance</w:t>
      </w:r>
      <w:r w:rsidRPr="001A6D8A">
        <w:rPr>
          <w:sz w:val="16"/>
        </w:rPr>
        <w:t>.</w:t>
      </w:r>
    </w:p>
    <w:p w14:paraId="79217A2E" w14:textId="77777777" w:rsidR="00F0255A" w:rsidRDefault="00F0255A" w:rsidP="00F0255A">
      <w:pPr>
        <w:pStyle w:val="Heading4"/>
      </w:pPr>
      <w:r>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145933C5" w14:textId="77777777" w:rsidR="00F0255A" w:rsidRDefault="00F0255A" w:rsidP="00F0255A">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3D23D1BA" w14:textId="77777777" w:rsidR="00F0255A" w:rsidRPr="007C379C" w:rsidRDefault="00F0255A" w:rsidP="00F0255A">
      <w:pPr>
        <w:rPr>
          <w:sz w:val="16"/>
        </w:rPr>
      </w:pPr>
      <w:r w:rsidRPr="007C379C">
        <w:rPr>
          <w:sz w:val="16"/>
        </w:rPr>
        <w:t>Introduction</w:t>
      </w:r>
    </w:p>
    <w:p w14:paraId="22319926" w14:textId="77777777" w:rsidR="00F0255A" w:rsidRPr="007C379C" w:rsidRDefault="00F0255A" w:rsidP="00F0255A">
      <w:pPr>
        <w:rPr>
          <w:sz w:val="16"/>
        </w:rPr>
      </w:pPr>
      <w:r w:rsidRPr="007C379C">
        <w:rPr>
          <w:sz w:val="16"/>
        </w:rPr>
        <w:t xml:space="preserve">The artificial intelligence debate has become increasingly heated over the past decade as </w:t>
      </w:r>
      <w:r w:rsidRPr="004A6E04">
        <w:rPr>
          <w:rStyle w:val="Emphasis"/>
          <w:highlight w:val="cyan"/>
        </w:rPr>
        <w:t>breakthroughs</w:t>
      </w:r>
      <w:r w:rsidRPr="004A6E04">
        <w:rPr>
          <w:rStyle w:val="StyleUnderline"/>
          <w:highlight w:val="cyan"/>
        </w:rPr>
        <w:t xml:space="preserve"> in </w:t>
      </w:r>
      <w:r w:rsidRPr="004A6E04">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4A6E04">
        <w:rPr>
          <w:rStyle w:val="StyleUnderline"/>
          <w:highlight w:val="cyan"/>
        </w:rPr>
        <w:t>might–</w:t>
      </w:r>
      <w:r w:rsidRPr="004A6E04">
        <w:rPr>
          <w:rStyle w:val="Emphasis"/>
          <w:highlight w:val="cyan"/>
        </w:rPr>
        <w:t>intentionally</w:t>
      </w:r>
      <w:r w:rsidRPr="004A6E04">
        <w:rPr>
          <w:rStyle w:val="StyleUnderline"/>
          <w:highlight w:val="cyan"/>
        </w:rPr>
        <w:t xml:space="preserve"> or </w:t>
      </w:r>
      <w:r w:rsidRPr="004A6E04">
        <w:rPr>
          <w:rStyle w:val="Emphasis"/>
          <w:highlight w:val="cyan"/>
        </w:rPr>
        <w:t>unintentionally</w:t>
      </w:r>
      <w:r w:rsidRPr="004A6E04">
        <w:rPr>
          <w:rStyle w:val="StyleUnderline"/>
          <w:highlight w:val="cyan"/>
        </w:rPr>
        <w:t xml:space="preserve">–condemn humans to </w:t>
      </w:r>
      <w:r w:rsidRPr="004A6E04">
        <w:rPr>
          <w:rStyle w:val="Emphasis"/>
          <w:highlight w:val="cyan"/>
        </w:rPr>
        <w:t>eternal</w:t>
      </w:r>
      <w:r w:rsidRPr="007C379C">
        <w:rPr>
          <w:rStyle w:val="StyleUnderline"/>
        </w:rPr>
        <w:t xml:space="preserve"> torture and </w:t>
      </w:r>
      <w:r w:rsidRPr="004A6E04">
        <w:rPr>
          <w:rStyle w:val="Emphasis"/>
          <w:highlight w:val="cyan"/>
        </w:rPr>
        <w:t>suffering</w:t>
      </w:r>
      <w:r w:rsidRPr="007C379C">
        <w:rPr>
          <w:rStyle w:val="StyleUnderline"/>
        </w:rPr>
        <w:t xml:space="preserve">, a fate arguably </w:t>
      </w:r>
      <w:r w:rsidRPr="004A6E04">
        <w:rPr>
          <w:rStyle w:val="Emphasis"/>
          <w:highlight w:val="cyan"/>
        </w:rPr>
        <w:t>worse</w:t>
      </w:r>
      <w:r w:rsidRPr="004A6E04">
        <w:rPr>
          <w:rStyle w:val="StyleUnderline"/>
          <w:highlight w:val="cyan"/>
        </w:rPr>
        <w:t xml:space="preserve"> than </w:t>
      </w:r>
      <w:r w:rsidRPr="004A6E04">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63CD12B5" w14:textId="77777777" w:rsidR="00F0255A" w:rsidRPr="007C379C" w:rsidRDefault="00F0255A" w:rsidP="00F0255A">
      <w:pPr>
        <w:rPr>
          <w:sz w:val="16"/>
        </w:rPr>
      </w:pPr>
      <w:r w:rsidRPr="007C379C">
        <w:rPr>
          <w:sz w:val="16"/>
        </w:rPr>
        <w:t>The Nature of AI and Ethnical Concerns</w:t>
      </w:r>
    </w:p>
    <w:p w14:paraId="4D5383AB" w14:textId="77777777" w:rsidR="00F0255A" w:rsidRPr="007C379C" w:rsidRDefault="00F0255A" w:rsidP="00F0255A">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17EF0FC4" w14:textId="77777777" w:rsidR="00F0255A" w:rsidRPr="007C379C" w:rsidRDefault="00F0255A" w:rsidP="00F0255A">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493C811C" w14:textId="77777777" w:rsidR="00F0255A" w:rsidRPr="007C379C" w:rsidRDefault="00F0255A" w:rsidP="00F0255A">
      <w:pPr>
        <w:rPr>
          <w:sz w:val="16"/>
        </w:rPr>
      </w:pPr>
      <w:r w:rsidRPr="007C379C">
        <w:rPr>
          <w:sz w:val="16"/>
        </w:rPr>
        <w:t>The Concept of Eternal Torture and Suffering by AI</w:t>
      </w:r>
    </w:p>
    <w:p w14:paraId="3131DDC6" w14:textId="77777777" w:rsidR="00F0255A" w:rsidRPr="007C379C" w:rsidRDefault="00F0255A" w:rsidP="00F0255A">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4A6E04">
        <w:rPr>
          <w:rStyle w:val="StyleUnderline"/>
          <w:highlight w:val="cyan"/>
        </w:rPr>
        <w:t>actions</w:t>
      </w:r>
      <w:r w:rsidRPr="007C379C">
        <w:rPr>
          <w:rStyle w:val="StyleUnderline"/>
        </w:rPr>
        <w:t xml:space="preserve"> of AI can be </w:t>
      </w:r>
      <w:r w:rsidRPr="004A6E04">
        <w:rPr>
          <w:rStyle w:val="Emphasis"/>
          <w:highlight w:val="cyan"/>
        </w:rPr>
        <w:t>beyond</w:t>
      </w:r>
      <w:r w:rsidRPr="007C379C">
        <w:rPr>
          <w:rStyle w:val="StyleUnderline"/>
        </w:rPr>
        <w:t xml:space="preserve"> human </w:t>
      </w:r>
      <w:r w:rsidRPr="004A6E04">
        <w:rPr>
          <w:rStyle w:val="StyleUnderline"/>
          <w:highlight w:val="cyan"/>
        </w:rPr>
        <w:t xml:space="preserve">control, leading to </w:t>
      </w:r>
      <w:r w:rsidRPr="004A6E04">
        <w:rPr>
          <w:rStyle w:val="Emphasis"/>
          <w:highlight w:val="cyan"/>
        </w:rPr>
        <w:t>consequences</w:t>
      </w:r>
      <w:r w:rsidRPr="007C379C">
        <w:rPr>
          <w:rStyle w:val="StyleUnderline"/>
        </w:rPr>
        <w:t xml:space="preserve"> that </w:t>
      </w:r>
      <w:r w:rsidRPr="004A6E04">
        <w:rPr>
          <w:rStyle w:val="StyleUnderline"/>
          <w:highlight w:val="cyan"/>
        </w:rPr>
        <w:t xml:space="preserve">we </w:t>
      </w:r>
      <w:r w:rsidRPr="004A6E04">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6115BD29" w14:textId="77777777" w:rsidR="00F0255A" w:rsidRPr="007C379C" w:rsidRDefault="00F0255A" w:rsidP="00F0255A">
      <w:pPr>
        <w:rPr>
          <w:sz w:val="16"/>
        </w:rPr>
      </w:pPr>
      <w:r w:rsidRPr="007C379C">
        <w:rPr>
          <w:sz w:val="16"/>
        </w:rPr>
        <w:t xml:space="preserve">The notion of eternal torture and suffering raises a </w:t>
      </w:r>
      <w:r w:rsidRPr="007C379C">
        <w:rPr>
          <w:rStyle w:val="StyleUnderline"/>
        </w:rPr>
        <w:t xml:space="preserve">really troubling scenario </w:t>
      </w:r>
      <w:r w:rsidRPr="004A6E04">
        <w:rPr>
          <w:rStyle w:val="StyleUnderline"/>
          <w:highlight w:val="cyan"/>
        </w:rPr>
        <w:t xml:space="preserve">where </w:t>
      </w:r>
      <w:r w:rsidRPr="004A6E04">
        <w:rPr>
          <w:rStyle w:val="Emphasis"/>
          <w:highlight w:val="cyan"/>
        </w:rPr>
        <w:t>suffering</w:t>
      </w:r>
      <w:r w:rsidRPr="004A6E04">
        <w:rPr>
          <w:rStyle w:val="StyleUnderline"/>
          <w:highlight w:val="cyan"/>
        </w:rPr>
        <w:t xml:space="preserve"> is</w:t>
      </w:r>
      <w:r w:rsidRPr="007C379C">
        <w:rPr>
          <w:rStyle w:val="StyleUnderline"/>
        </w:rPr>
        <w:t xml:space="preserve"> not only enormous, but </w:t>
      </w:r>
      <w:r w:rsidRPr="004A6E04">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1A06ABA2" w14:textId="77777777" w:rsidR="00F0255A" w:rsidRPr="007C379C" w:rsidRDefault="00F0255A" w:rsidP="00F0255A">
      <w:pPr>
        <w:rPr>
          <w:sz w:val="16"/>
        </w:rPr>
      </w:pPr>
      <w:r w:rsidRPr="007C379C">
        <w:rPr>
          <w:sz w:val="16"/>
        </w:rPr>
        <w:t>The Ethical Imperative to Avoid Catastrophic Risks</w:t>
      </w:r>
    </w:p>
    <w:p w14:paraId="0CF3223F" w14:textId="77777777" w:rsidR="00F0255A" w:rsidRPr="009A4A16" w:rsidRDefault="00F0255A" w:rsidP="00F0255A">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4A6E04">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4A6E04">
        <w:rPr>
          <w:rStyle w:val="Emphasis"/>
          <w:highlight w:val="cyan"/>
        </w:rPr>
        <w:t>outweighs</w:t>
      </w:r>
      <w:r w:rsidRPr="004A6E04">
        <w:rPr>
          <w:rStyle w:val="StyleUnderline"/>
          <w:highlight w:val="cyan"/>
        </w:rPr>
        <w:t xml:space="preserve"> any</w:t>
      </w:r>
      <w:r w:rsidRPr="000A71EA">
        <w:rPr>
          <w:rStyle w:val="StyleUnderline"/>
        </w:rPr>
        <w:t xml:space="preserve"> potential </w:t>
      </w:r>
      <w:r w:rsidRPr="004A6E04">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66758DCC" w14:textId="77777777" w:rsidR="00F0255A" w:rsidRPr="007C379C" w:rsidRDefault="00F0255A" w:rsidP="00F0255A">
      <w:pPr>
        <w:rPr>
          <w:sz w:val="16"/>
        </w:rPr>
      </w:pPr>
      <w:r w:rsidRPr="007C379C">
        <w:rPr>
          <w:sz w:val="16"/>
        </w:rPr>
        <w:t>The Precautionary Principle</w:t>
      </w:r>
    </w:p>
    <w:p w14:paraId="46CDACD1" w14:textId="77777777" w:rsidR="00F0255A" w:rsidRPr="009A4A16" w:rsidRDefault="00F0255A" w:rsidP="00F0255A">
      <w:pPr>
        <w:rPr>
          <w:sz w:val="16"/>
        </w:rPr>
      </w:pPr>
      <w:r w:rsidRPr="009A4A16">
        <w:rPr>
          <w:sz w:val="16"/>
        </w:rPr>
        <w:t xml:space="preserve">Another key element in ethics that has to be considered is </w:t>
      </w:r>
      <w:r w:rsidRPr="000A71EA">
        <w:rPr>
          <w:rStyle w:val="StyleUnderline"/>
        </w:rPr>
        <w:t xml:space="preserve">the </w:t>
      </w:r>
      <w:r w:rsidRPr="004A6E04">
        <w:rPr>
          <w:rStyle w:val="Emphasis"/>
          <w:highlight w:val="cyan"/>
        </w:rPr>
        <w:t>precautionary principle</w:t>
      </w:r>
      <w:r w:rsidRPr="009A4A16">
        <w:rPr>
          <w:sz w:val="16"/>
        </w:rPr>
        <w:t xml:space="preserve">, which </w:t>
      </w:r>
      <w:r w:rsidRPr="004A6E04">
        <w:rPr>
          <w:rStyle w:val="StyleUnderline"/>
          <w:highlight w:val="cyan"/>
        </w:rPr>
        <w:t>says</w:t>
      </w:r>
      <w:r w:rsidRPr="009A4A16">
        <w:rPr>
          <w:sz w:val="16"/>
        </w:rPr>
        <w:t xml:space="preserve"> that </w:t>
      </w:r>
      <w:r w:rsidRPr="004A6E04">
        <w:rPr>
          <w:rStyle w:val="StyleUnderline"/>
          <w:highlight w:val="cyan"/>
        </w:rPr>
        <w:t>if</w:t>
      </w:r>
      <w:r w:rsidRPr="000A71EA">
        <w:rPr>
          <w:rStyle w:val="StyleUnderline"/>
        </w:rPr>
        <w:t xml:space="preserve"> an </w:t>
      </w:r>
      <w:r w:rsidRPr="004A6E04">
        <w:rPr>
          <w:rStyle w:val="StyleUnderline"/>
          <w:highlight w:val="cyan"/>
        </w:rPr>
        <w:t>action causes</w:t>
      </w:r>
      <w:r w:rsidRPr="000A71EA">
        <w:rPr>
          <w:rStyle w:val="StyleUnderline"/>
        </w:rPr>
        <w:t xml:space="preserve"> suspected </w:t>
      </w:r>
      <w:r w:rsidRPr="004A6E04">
        <w:rPr>
          <w:rStyle w:val="Emphasis"/>
          <w:highlight w:val="cyan"/>
        </w:rPr>
        <w:t>harm</w:t>
      </w:r>
      <w:r w:rsidRPr="000A71EA">
        <w:rPr>
          <w:rStyle w:val="StyleUnderline"/>
        </w:rPr>
        <w:t xml:space="preserve"> to the public or the environment, </w:t>
      </w:r>
      <w:r w:rsidRPr="004A6E04">
        <w:rPr>
          <w:rStyle w:val="StyleUnderline"/>
          <w:highlight w:val="cyan"/>
        </w:rPr>
        <w:t>in</w:t>
      </w:r>
      <w:r w:rsidRPr="000A71EA">
        <w:rPr>
          <w:rStyle w:val="StyleUnderline"/>
        </w:rPr>
        <w:t xml:space="preserve"> the </w:t>
      </w:r>
      <w:r w:rsidRPr="004A6E04">
        <w:rPr>
          <w:rStyle w:val="Emphasis"/>
          <w:highlight w:val="cyan"/>
        </w:rPr>
        <w:t>absence</w:t>
      </w:r>
      <w:r w:rsidRPr="004A6E04">
        <w:rPr>
          <w:rStyle w:val="StyleUnderline"/>
          <w:highlight w:val="cyan"/>
        </w:rPr>
        <w:t xml:space="preserve"> of</w:t>
      </w:r>
      <w:r w:rsidRPr="000A71EA">
        <w:rPr>
          <w:rStyle w:val="StyleUnderline"/>
        </w:rPr>
        <w:t xml:space="preserve"> scientific </w:t>
      </w:r>
      <w:r w:rsidRPr="004A6E04">
        <w:rPr>
          <w:rStyle w:val="Emphasis"/>
          <w:highlight w:val="cyan"/>
        </w:rPr>
        <w:t>consensus</w:t>
      </w:r>
      <w:r w:rsidRPr="000A71EA">
        <w:rPr>
          <w:rStyle w:val="StyleUnderline"/>
        </w:rPr>
        <w:t xml:space="preserve">, the </w:t>
      </w:r>
      <w:r w:rsidRPr="004A6E04">
        <w:rPr>
          <w:rStyle w:val="Emphasis"/>
          <w:highlight w:val="cyan"/>
        </w:rPr>
        <w:t>burden of proof</w:t>
      </w:r>
      <w:r w:rsidRPr="009A4A16">
        <w:rPr>
          <w:rStyle w:val="StyleUnderline"/>
        </w:rPr>
        <w:t xml:space="preserve"> should </w:t>
      </w:r>
      <w:r w:rsidRPr="004A6E04">
        <w:rPr>
          <w:rStyle w:val="StyleUnderline"/>
          <w:highlight w:val="cyan"/>
        </w:rPr>
        <w:t>fall upon</w:t>
      </w:r>
      <w:r w:rsidRPr="009A4A16">
        <w:rPr>
          <w:rStyle w:val="StyleUnderline"/>
        </w:rPr>
        <w:t xml:space="preserve"> the </w:t>
      </w:r>
      <w:r w:rsidRPr="004A6E04">
        <w:rPr>
          <w:rStyle w:val="StyleUnderline"/>
          <w:highlight w:val="cyan"/>
        </w:rPr>
        <w:t>people</w:t>
      </w:r>
      <w:r w:rsidRPr="009A4A16">
        <w:rPr>
          <w:rStyle w:val="StyleUnderline"/>
        </w:rPr>
        <w:t xml:space="preserve"> who are </w:t>
      </w:r>
      <w:r w:rsidRPr="004A6E04">
        <w:rPr>
          <w:rStyle w:val="Emphasis"/>
          <w:highlight w:val="cyan"/>
        </w:rPr>
        <w:t>supporting</w:t>
      </w:r>
      <w:r w:rsidRPr="009A4A16">
        <w:rPr>
          <w:rStyle w:val="StyleUnderline"/>
        </w:rPr>
        <w:t xml:space="preserve"> the </w:t>
      </w:r>
      <w:r w:rsidRPr="004A6E04">
        <w:rPr>
          <w:rStyle w:val="StyleUnderline"/>
          <w:highlight w:val="cyan"/>
        </w:rPr>
        <w:t>action</w:t>
      </w:r>
      <w:r w:rsidRPr="009A4A16">
        <w:rPr>
          <w:sz w:val="16"/>
        </w:rPr>
        <w:t xml:space="preserve">. It can be argued that, in the context of AI, the development of advanced AI should not be pursued if those who are pushing for its development cannot prove beyond reasonable doubt that it will not result in catastrophic harm. In the current landscape of </w:t>
      </w:r>
      <w:r w:rsidRPr="004A6E04">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4A6E04">
        <w:rPr>
          <w:rStyle w:val="Emphasis"/>
          <w:highlight w:val="cyan"/>
        </w:rPr>
        <w:t>hard</w:t>
      </w:r>
      <w:r w:rsidRPr="004A6E04">
        <w:rPr>
          <w:rStyle w:val="StyleUnderline"/>
          <w:highlight w:val="cyan"/>
        </w:rPr>
        <w:t xml:space="preserve"> to satisfy</w:t>
      </w:r>
      <w:r w:rsidRPr="009A4A16">
        <w:rPr>
          <w:sz w:val="16"/>
        </w:rPr>
        <w:t>.</w:t>
      </w:r>
    </w:p>
    <w:p w14:paraId="5B6BA25E" w14:textId="77777777" w:rsidR="00F0255A" w:rsidRPr="007C379C" w:rsidRDefault="00F0255A" w:rsidP="00F0255A">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4B40E530" w14:textId="77777777" w:rsidR="00F0255A" w:rsidRPr="007C379C" w:rsidRDefault="00F0255A" w:rsidP="00F0255A">
      <w:pPr>
        <w:rPr>
          <w:sz w:val="16"/>
        </w:rPr>
      </w:pPr>
      <w:r w:rsidRPr="007C379C">
        <w:rPr>
          <w:sz w:val="16"/>
        </w:rPr>
        <w:t>The Moral Responsibility of AI Creators</w:t>
      </w:r>
    </w:p>
    <w:p w14:paraId="13A531A4" w14:textId="77777777" w:rsidR="00F0255A" w:rsidRPr="007C379C" w:rsidRDefault="00F0255A" w:rsidP="00F0255A">
      <w:pPr>
        <w:rPr>
          <w:sz w:val="16"/>
        </w:rPr>
      </w:pPr>
      <w:r w:rsidRPr="007C379C">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436E13D4" w14:textId="77777777" w:rsidR="00F0255A" w:rsidRPr="007C379C" w:rsidRDefault="00F0255A" w:rsidP="00F0255A">
      <w:pPr>
        <w:rPr>
          <w:sz w:val="16"/>
        </w:rPr>
      </w:pPr>
      <w:r w:rsidRPr="007C379C">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70FB8F25" w14:textId="77777777" w:rsidR="00F0255A" w:rsidRPr="007C379C" w:rsidRDefault="00F0255A" w:rsidP="00F0255A">
      <w:pPr>
        <w:rPr>
          <w:sz w:val="16"/>
        </w:rPr>
      </w:pPr>
      <w:r w:rsidRPr="007C379C">
        <w:rPr>
          <w:sz w:val="16"/>
        </w:rPr>
        <w:t>The Limits of Human Understanding</w:t>
      </w:r>
    </w:p>
    <w:p w14:paraId="7DAF6431" w14:textId="77777777" w:rsidR="00F0255A" w:rsidRPr="009A4A16" w:rsidRDefault="00F0255A" w:rsidP="00F0255A">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4A6E04">
        <w:rPr>
          <w:rStyle w:val="StyleUnderline"/>
          <w:highlight w:val="cyan"/>
        </w:rPr>
        <w:t xml:space="preserve">we see </w:t>
      </w:r>
      <w:r w:rsidRPr="004A6E04">
        <w:rPr>
          <w:rStyle w:val="Emphasis"/>
          <w:highlight w:val="cyan"/>
        </w:rPr>
        <w:t>inputs</w:t>
      </w:r>
      <w:r w:rsidRPr="009A4A16">
        <w:rPr>
          <w:rStyle w:val="StyleUnderline"/>
        </w:rPr>
        <w:t xml:space="preserve"> and outputs </w:t>
      </w:r>
      <w:r w:rsidRPr="004A6E04">
        <w:rPr>
          <w:rStyle w:val="StyleUnderline"/>
          <w:highlight w:val="cyan"/>
        </w:rPr>
        <w:t>but remain</w:t>
      </w:r>
      <w:r w:rsidRPr="009A4A16">
        <w:rPr>
          <w:sz w:val="16"/>
        </w:rPr>
        <w:t xml:space="preserve"> [</w:t>
      </w:r>
      <w:r w:rsidRPr="004A6E04">
        <w:rPr>
          <w:rStyle w:val="Emphasis"/>
          <w:highlight w:val="cyan"/>
        </w:rPr>
        <w:t>ignorant</w:t>
      </w:r>
      <w:r w:rsidRPr="009A4A16">
        <w:rPr>
          <w:sz w:val="16"/>
        </w:rPr>
        <w:t xml:space="preserve">] </w:t>
      </w:r>
      <w:r w:rsidRPr="009A4A16">
        <w:rPr>
          <w:strike/>
          <w:sz w:val="16"/>
        </w:rPr>
        <w:t>blind</w:t>
      </w:r>
      <w:r w:rsidRPr="009A4A16">
        <w:rPr>
          <w:sz w:val="16"/>
        </w:rPr>
        <w:t xml:space="preserve"> </w:t>
      </w:r>
      <w:r w:rsidRPr="004A6E04">
        <w:rPr>
          <w:rStyle w:val="StyleUnderline"/>
          <w:highlight w:val="cyan"/>
        </w:rPr>
        <w:t>to</w:t>
      </w:r>
      <w:r w:rsidRPr="009A4A16">
        <w:rPr>
          <w:sz w:val="16"/>
        </w:rPr>
        <w:t xml:space="preserve"> exactly </w:t>
      </w:r>
      <w:r w:rsidRPr="009A4A16">
        <w:rPr>
          <w:rStyle w:val="StyleUnderline"/>
        </w:rPr>
        <w:t xml:space="preserve">how </w:t>
      </w:r>
      <w:r w:rsidRPr="004A6E04">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4A6E04">
        <w:rPr>
          <w:rStyle w:val="StyleUnderline"/>
          <w:highlight w:val="cyan"/>
        </w:rPr>
        <w:t xml:space="preserve">result in </w:t>
      </w:r>
      <w:r w:rsidRPr="004A6E04">
        <w:rPr>
          <w:rStyle w:val="Emphasis"/>
          <w:highlight w:val="cyan"/>
        </w:rPr>
        <w:t>catastrophic</w:t>
      </w:r>
      <w:r w:rsidRPr="004A6E04">
        <w:rPr>
          <w:rStyle w:val="StyleUnderline"/>
          <w:highlight w:val="cyan"/>
        </w:rPr>
        <w:t xml:space="preserve"> errors</w:t>
      </w:r>
      <w:r w:rsidRPr="009A4A16">
        <w:rPr>
          <w:sz w:val="16"/>
        </w:rPr>
        <w:t>. For instance, AI systems could act in accordance with their own logic and inadvertently perform harmful acts.</w:t>
      </w:r>
    </w:p>
    <w:p w14:paraId="4CA39F6A" w14:textId="77777777" w:rsidR="00F0255A" w:rsidRPr="009A4A16" w:rsidRDefault="00F0255A" w:rsidP="00F0255A">
      <w:pPr>
        <w:rPr>
          <w:sz w:val="16"/>
        </w:rPr>
      </w:pPr>
      <w:r w:rsidRPr="004A6E04">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4A6E04">
        <w:rPr>
          <w:rStyle w:val="StyleUnderline"/>
          <w:highlight w:val="cyan"/>
        </w:rPr>
        <w:t>lies beyond</w:t>
      </w:r>
      <w:r w:rsidRPr="009A4A16">
        <w:rPr>
          <w:sz w:val="16"/>
        </w:rPr>
        <w:t xml:space="preserve"> the realm of </w:t>
      </w:r>
      <w:r w:rsidRPr="009A4A16">
        <w:rPr>
          <w:rStyle w:val="StyleUnderline"/>
        </w:rPr>
        <w:t xml:space="preserve">human </w:t>
      </w:r>
      <w:r w:rsidRPr="004A6E04">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4A6E04">
        <w:rPr>
          <w:rStyle w:val="StyleUnderline"/>
          <w:highlight w:val="cyan"/>
        </w:rPr>
        <w:t xml:space="preserve">We </w:t>
      </w:r>
      <w:r w:rsidRPr="004A6E04">
        <w:rPr>
          <w:rStyle w:val="Emphasis"/>
          <w:highlight w:val="cyan"/>
        </w:rPr>
        <w:t>cannot</w:t>
      </w:r>
      <w:r w:rsidRPr="009A4A16">
        <w:rPr>
          <w:rStyle w:val="StyleUnderline"/>
        </w:rPr>
        <w:t xml:space="preserve"> take that </w:t>
      </w:r>
      <w:r w:rsidRPr="004A6E04">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3C2789D6" w14:textId="77777777" w:rsidR="00F0255A" w:rsidRPr="007C379C" w:rsidRDefault="00F0255A" w:rsidP="00F0255A">
      <w:pPr>
        <w:rPr>
          <w:sz w:val="16"/>
        </w:rPr>
      </w:pPr>
      <w:r w:rsidRPr="007C379C">
        <w:rPr>
          <w:sz w:val="16"/>
        </w:rPr>
        <w:t>Conclusion</w:t>
      </w:r>
    </w:p>
    <w:p w14:paraId="53DFB8E6" w14:textId="77777777" w:rsidR="00F0255A" w:rsidRPr="007C379C" w:rsidRDefault="00F0255A" w:rsidP="00F0255A">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48C52772" w14:textId="77777777" w:rsidR="00F0255A" w:rsidRPr="00131735" w:rsidRDefault="00F0255A" w:rsidP="00F0255A">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4A6E04">
        <w:rPr>
          <w:rStyle w:val="Emphasis"/>
          <w:highlight w:val="cyan"/>
        </w:rPr>
        <w:t>welfare</w:t>
      </w:r>
      <w:r w:rsidRPr="004A6E04">
        <w:rPr>
          <w:rStyle w:val="StyleUnderline"/>
          <w:highlight w:val="cyan"/>
        </w:rPr>
        <w:t xml:space="preserve"> of humanity</w:t>
      </w:r>
      <w:r w:rsidRPr="009A4A16">
        <w:rPr>
          <w:rStyle w:val="StyleUnderline"/>
        </w:rPr>
        <w:t xml:space="preserve"> has to </w:t>
      </w:r>
      <w:r w:rsidRPr="004A6E04">
        <w:rPr>
          <w:rStyle w:val="StyleUnderline"/>
          <w:highlight w:val="cyan"/>
        </w:rPr>
        <w:t xml:space="preserve">take </w:t>
      </w:r>
      <w:r w:rsidRPr="004A6E04">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4E871CBA" w14:textId="77777777" w:rsidR="00F0255A" w:rsidRDefault="00F0255A" w:rsidP="00F0255A">
      <w:pPr>
        <w:pStyle w:val="Heading3"/>
      </w:pPr>
      <w:bookmarkStart w:id="6" w:name="_Hlk205254659"/>
      <w:bookmarkEnd w:id="0"/>
      <w:bookmarkEnd w:id="3"/>
      <w:bookmarkEnd w:id="5"/>
      <w:r>
        <w:t>CP---1NC</w:t>
      </w:r>
    </w:p>
    <w:p w14:paraId="3065DD05" w14:textId="77777777" w:rsidR="00F0255A" w:rsidRDefault="00F0255A" w:rsidP="00F0255A">
      <w:pPr>
        <w:rPr>
          <w:rStyle w:val="Style13ptBold"/>
        </w:rPr>
      </w:pPr>
      <w:r w:rsidRPr="00830D17">
        <w:rPr>
          <w:rStyle w:val="Style13ptBold"/>
          <w:u w:val="single"/>
        </w:rPr>
        <w:t>Russia CP</w:t>
      </w:r>
      <w:r>
        <w:rPr>
          <w:rStyle w:val="Style13ptBold"/>
        </w:rPr>
        <w:t>:</w:t>
      </w:r>
    </w:p>
    <w:p w14:paraId="4EDCCD4D" w14:textId="77777777" w:rsidR="00F0255A" w:rsidRPr="00912455" w:rsidRDefault="00F0255A" w:rsidP="00F0255A">
      <w:pPr>
        <w:pStyle w:val="Heading4"/>
      </w:pPr>
      <w:r w:rsidRPr="00830D17">
        <w:t>The United States federal government should</w:t>
      </w:r>
      <w:r>
        <w:t xml:space="preserve"> i</w:t>
      </w:r>
      <w:r w:rsidRPr="00830D17">
        <w:t>nitiate nuclear first-use against the Russian Federation</w:t>
      </w:r>
      <w:r>
        <w:t xml:space="preserve"> if and</w:t>
      </w:r>
      <w:r w:rsidRPr="00830D17">
        <w:t xml:space="preserve"> only if the United States federal government </w:t>
      </w:r>
      <w:r w:rsidRPr="00B51E4D">
        <w:t>substantially strengthen</w:t>
      </w:r>
      <w:r>
        <w:t>s</w:t>
      </w:r>
      <w:r w:rsidRPr="00B51E4D">
        <w:t xml:space="preserve"> collective bargaining rights for federal civil servants.</w:t>
      </w:r>
    </w:p>
    <w:p w14:paraId="07BCDD91" w14:textId="77777777" w:rsidR="00F0255A" w:rsidRPr="003C5716" w:rsidRDefault="00F0255A" w:rsidP="00F0255A">
      <w:pPr>
        <w:pStyle w:val="Heading4"/>
      </w:pPr>
      <w:r>
        <w:t xml:space="preserve">Refraining from </w:t>
      </w:r>
      <w:r w:rsidRPr="00830D17">
        <w:rPr>
          <w:u w:val="single"/>
        </w:rPr>
        <w:t>first use</w:t>
      </w:r>
      <w:r>
        <w:t xml:space="preserve"> is the </w:t>
      </w:r>
      <w:r w:rsidRPr="00830D17">
        <w:rPr>
          <w:u w:val="single"/>
        </w:rPr>
        <w:t>only way</w:t>
      </w:r>
      <w:r>
        <w:t xml:space="preserve"> to avoid Russian </w:t>
      </w:r>
      <w:r w:rsidRPr="00830D17">
        <w:rPr>
          <w:u w:val="single"/>
        </w:rPr>
        <w:t>nuclear escalation</w:t>
      </w:r>
      <w:r>
        <w:t>.</w:t>
      </w:r>
    </w:p>
    <w:p w14:paraId="738CA7F0" w14:textId="77777777" w:rsidR="00F0255A" w:rsidRPr="00A77C01" w:rsidRDefault="00F0255A" w:rsidP="00F0255A">
      <w:r w:rsidRPr="00382FD7">
        <w:rPr>
          <w:rStyle w:val="Style13ptBold"/>
        </w:rPr>
        <w:t>Tannenwald 19</w:t>
      </w:r>
      <w:r>
        <w:t xml:space="preserve"> [Nina Tannenwald (</w:t>
      </w:r>
      <w:r w:rsidRPr="00CA3133">
        <w:t>Senior Lecturer</w:t>
      </w:r>
      <w:r>
        <w:t xml:space="preserve">, </w:t>
      </w:r>
      <w:r w:rsidRPr="00CA3133">
        <w:t>Department of Political Science</w:t>
      </w:r>
      <w:r>
        <w:t xml:space="preserve">, Brown University; </w:t>
      </w:r>
      <w:r w:rsidRPr="00E86066">
        <w:t>Ph.D</w:t>
      </w:r>
      <w:r>
        <w:t>.</w:t>
      </w:r>
      <w:r w:rsidRPr="00E86066">
        <w:t xml:space="preserve"> </w:t>
      </w:r>
      <w:r>
        <w:t>(I</w:t>
      </w:r>
      <w:r w:rsidRPr="00E86066">
        <w:t xml:space="preserve">nternational </w:t>
      </w:r>
      <w:r>
        <w:t>R</w:t>
      </w:r>
      <w:r w:rsidRPr="00E86066">
        <w:t>elations</w:t>
      </w:r>
      <w:r>
        <w:t xml:space="preserve">), </w:t>
      </w:r>
      <w:r w:rsidRPr="00E86066">
        <w:t>Cornell University</w:t>
      </w:r>
      <w:r>
        <w:t>), 8-1-2019, “It’s Time for a U.S. No-First-Use Nuclear Policy,” T</w:t>
      </w:r>
      <w:r>
        <w:tab/>
        <w:t>exas National Security Review, Vol. 2, Issue 3, https://tnsr.org/roundtable/its-time-for-a-u-s-no-first-use-nuclear-policy/, njn]</w:t>
      </w:r>
    </w:p>
    <w:p w14:paraId="76139F17" w14:textId="77777777" w:rsidR="00F0255A" w:rsidRPr="002E6E85" w:rsidRDefault="00F0255A" w:rsidP="00F0255A">
      <w:pPr>
        <w:rPr>
          <w:sz w:val="16"/>
        </w:rPr>
      </w:pPr>
      <w:r w:rsidRPr="002E6E85">
        <w:rPr>
          <w:sz w:val="16"/>
        </w:rPr>
        <w:t>As Kingston Reif and Daryl Kimball of the Arms Control Association have argued, “</w:t>
      </w:r>
      <w:r w:rsidRPr="00FE277A">
        <w:rPr>
          <w:rStyle w:val="StyleUnderline"/>
        </w:rPr>
        <w:t xml:space="preserve">a clear </w:t>
      </w:r>
      <w:r w:rsidRPr="00E97CA6">
        <w:rPr>
          <w:rStyle w:val="StyleUnderline"/>
        </w:rPr>
        <w:t xml:space="preserve">U.S. </w:t>
      </w:r>
      <w:r w:rsidRPr="004A6E04">
        <w:rPr>
          <w:rStyle w:val="Emphasis"/>
          <w:highlight w:val="cyan"/>
        </w:rPr>
        <w:t>n</w:t>
      </w:r>
      <w:r w:rsidRPr="000950A7">
        <w:rPr>
          <w:rStyle w:val="StyleUnderline"/>
        </w:rPr>
        <w:t>o-</w:t>
      </w:r>
      <w:r w:rsidRPr="004A6E04">
        <w:rPr>
          <w:rStyle w:val="Emphasis"/>
          <w:highlight w:val="cyan"/>
        </w:rPr>
        <w:t>f</w:t>
      </w:r>
      <w:r w:rsidRPr="000950A7">
        <w:rPr>
          <w:rStyle w:val="StyleUnderline"/>
        </w:rPr>
        <w:t>irst-</w:t>
      </w:r>
      <w:r w:rsidRPr="004A6E04">
        <w:rPr>
          <w:rStyle w:val="Emphasis"/>
          <w:highlight w:val="cyan"/>
        </w:rPr>
        <w:t>u</w:t>
      </w:r>
      <w:r w:rsidRPr="000950A7">
        <w:rPr>
          <w:rStyle w:val="StyleUnderline"/>
        </w:rPr>
        <w:t>se</w:t>
      </w:r>
      <w:r w:rsidRPr="00FE277A">
        <w:rPr>
          <w:rStyle w:val="StyleUnderline"/>
        </w:rPr>
        <w:t xml:space="preserve"> policy </w:t>
      </w:r>
      <w:r w:rsidRPr="004A6E04">
        <w:rPr>
          <w:rStyle w:val="StyleUnderline"/>
          <w:highlight w:val="cyan"/>
        </w:rPr>
        <w:t xml:space="preserve">would </w:t>
      </w:r>
      <w:r w:rsidRPr="004A6E04">
        <w:rPr>
          <w:rStyle w:val="Emphasis"/>
          <w:highlight w:val="cyan"/>
        </w:rPr>
        <w:t>reduce</w:t>
      </w:r>
      <w:r w:rsidRPr="00E97CA6">
        <w:rPr>
          <w:rStyle w:val="StyleUnderline"/>
        </w:rPr>
        <w:t xml:space="preserve"> the </w:t>
      </w:r>
      <w:r w:rsidRPr="004A6E04">
        <w:rPr>
          <w:rStyle w:val="StyleUnderline"/>
          <w:highlight w:val="cyan"/>
        </w:rPr>
        <w:t>risk of Russian</w:t>
      </w:r>
      <w:r w:rsidRPr="002E6E85">
        <w:rPr>
          <w:sz w:val="16"/>
        </w:rPr>
        <w:t xml:space="preserve"> or Chinese </w:t>
      </w:r>
      <w:r w:rsidRPr="00FE277A">
        <w:rPr>
          <w:rStyle w:val="StyleUnderline"/>
        </w:rPr>
        <w:t xml:space="preserve">nuclear </w:t>
      </w:r>
      <w:r w:rsidRPr="004A6E04">
        <w:rPr>
          <w:rStyle w:val="Emphasis"/>
          <w:highlight w:val="cyan"/>
        </w:rPr>
        <w:t>miscalc</w:t>
      </w:r>
      <w:r w:rsidRPr="00FE277A">
        <w:rPr>
          <w:rStyle w:val="StyleUnderline"/>
        </w:rPr>
        <w:t xml:space="preserve">ulation during a crisis </w:t>
      </w:r>
      <w:r w:rsidRPr="004A6E04">
        <w:rPr>
          <w:rStyle w:val="StyleUnderline"/>
          <w:highlight w:val="cyan"/>
        </w:rPr>
        <w:t xml:space="preserve">by </w:t>
      </w:r>
      <w:r w:rsidRPr="004A6E04">
        <w:rPr>
          <w:rStyle w:val="Emphasis"/>
          <w:highlight w:val="cyan"/>
        </w:rPr>
        <w:t>alleviating concerns</w:t>
      </w:r>
      <w:r w:rsidRPr="004A6E04">
        <w:rPr>
          <w:rStyle w:val="StyleUnderline"/>
          <w:highlight w:val="cyan"/>
        </w:rPr>
        <w:t xml:space="preserve"> about</w:t>
      </w:r>
      <w:r w:rsidRPr="00FE277A">
        <w:rPr>
          <w:rStyle w:val="StyleUnderline"/>
        </w:rPr>
        <w:t xml:space="preserve"> a devastating U.S. nuclear </w:t>
      </w:r>
      <w:r w:rsidRPr="004A6E04">
        <w:rPr>
          <w:rStyle w:val="StyleUnderline"/>
          <w:highlight w:val="cyan"/>
        </w:rPr>
        <w:t>first-strike</w:t>
      </w:r>
      <w:r w:rsidRPr="002E6E85">
        <w:rPr>
          <w:sz w:val="16"/>
        </w:rPr>
        <w:t xml:space="preserve">.”24 This would mean that the United States would rely on nuclear weapons only to deter nuclear attacks. Adopting this approach would involve more than “cheap talk,” for it would require </w:t>
      </w:r>
      <w:r w:rsidRPr="002E6E85">
        <w:rPr>
          <w:rStyle w:val="StyleUnderline"/>
        </w:rPr>
        <w:t xml:space="preserve">meaningful </w:t>
      </w:r>
      <w:r w:rsidRPr="004A6E04">
        <w:rPr>
          <w:rStyle w:val="Emphasis"/>
          <w:highlight w:val="cyan"/>
        </w:rPr>
        <w:t>doctrinal</w:t>
      </w:r>
      <w:r w:rsidRPr="004A6E04">
        <w:rPr>
          <w:rStyle w:val="StyleUnderline"/>
          <w:highlight w:val="cyan"/>
        </w:rPr>
        <w:t xml:space="preserve"> and </w:t>
      </w:r>
      <w:r w:rsidRPr="004A6E04">
        <w:rPr>
          <w:rStyle w:val="Emphasis"/>
          <w:highlight w:val="cyan"/>
        </w:rPr>
        <w:t>operational</w:t>
      </w:r>
      <w:r w:rsidRPr="004A6E04">
        <w:rPr>
          <w:rStyle w:val="StyleUnderline"/>
          <w:highlight w:val="cyan"/>
        </w:rPr>
        <w:t xml:space="preserve"> changes</w:t>
      </w:r>
      <w:r w:rsidRPr="002E6E85">
        <w:rPr>
          <w:sz w:val="16"/>
        </w:rPr>
        <w:t xml:space="preserve">.25 Specifically, it would allow the United States to adopt a less threatening nuclear posture. It </w:t>
      </w:r>
      <w:r w:rsidRPr="004A6E04">
        <w:rPr>
          <w:rStyle w:val="StyleUnderline"/>
          <w:highlight w:val="cyan"/>
        </w:rPr>
        <w:t>would eliminate</w:t>
      </w:r>
      <w:r w:rsidRPr="002E6E85">
        <w:rPr>
          <w:rStyle w:val="StyleUnderline"/>
        </w:rPr>
        <w:t xml:space="preserve"> </w:t>
      </w:r>
      <w:r w:rsidRPr="002E6E85">
        <w:rPr>
          <w:rStyle w:val="Emphasis"/>
        </w:rPr>
        <w:t>first-strike</w:t>
      </w:r>
      <w:r w:rsidRPr="002E6E85">
        <w:rPr>
          <w:rStyle w:val="StyleUnderline"/>
        </w:rPr>
        <w:t xml:space="preserve"> postures, </w:t>
      </w:r>
      <w:r w:rsidRPr="002E6E85">
        <w:rPr>
          <w:rStyle w:val="Emphasis"/>
        </w:rPr>
        <w:t>preemptive</w:t>
      </w:r>
      <w:r w:rsidRPr="002E6E85">
        <w:rPr>
          <w:rStyle w:val="StyleUnderline"/>
        </w:rPr>
        <w:t xml:space="preserve"> capabilities, and other types of </w:t>
      </w:r>
      <w:r w:rsidRPr="004A6E04">
        <w:rPr>
          <w:rStyle w:val="Emphasis"/>
          <w:highlight w:val="cyan"/>
        </w:rPr>
        <w:t>destabilizing</w:t>
      </w:r>
      <w:r w:rsidRPr="004A6E04">
        <w:rPr>
          <w:rStyle w:val="StyleUnderline"/>
          <w:highlight w:val="cyan"/>
        </w:rPr>
        <w:t xml:space="preserve"> warfighting</w:t>
      </w:r>
      <w:r w:rsidRPr="002E6E85">
        <w:rPr>
          <w:rStyle w:val="StyleUnderline"/>
        </w:rPr>
        <w:t xml:space="preserve"> strategies</w:t>
      </w:r>
      <w:r w:rsidRPr="002E6E85">
        <w:rPr>
          <w:sz w:val="16"/>
        </w:rPr>
        <w:t xml:space="preserve">. It would </w:t>
      </w:r>
      <w:r w:rsidRPr="004A6E04">
        <w:rPr>
          <w:rStyle w:val="StyleUnderline"/>
          <w:highlight w:val="cyan"/>
        </w:rPr>
        <w:t xml:space="preserve">emphasize </w:t>
      </w:r>
      <w:r w:rsidRPr="004A6E04">
        <w:rPr>
          <w:rStyle w:val="Emphasis"/>
          <w:highlight w:val="cyan"/>
        </w:rPr>
        <w:t>restraint</w:t>
      </w:r>
      <w:r w:rsidRPr="004A6E04">
        <w:rPr>
          <w:rStyle w:val="StyleUnderline"/>
          <w:highlight w:val="cyan"/>
        </w:rPr>
        <w:t xml:space="preserve"> in targeting</w:t>
      </w:r>
      <w:r w:rsidRPr="002E6E85">
        <w:rPr>
          <w:rStyle w:val="StyleUnderline"/>
        </w:rPr>
        <w:t xml:space="preserve">, </w:t>
      </w:r>
      <w:r w:rsidRPr="00830D17">
        <w:rPr>
          <w:rStyle w:val="StyleUnderline"/>
        </w:rPr>
        <w:t>launch-on-warning</w:t>
      </w:r>
      <w:r w:rsidRPr="002E6E85">
        <w:rPr>
          <w:rStyle w:val="StyleUnderline"/>
        </w:rPr>
        <w:t xml:space="preserve">, </w:t>
      </w:r>
      <w:r w:rsidRPr="004A6E04">
        <w:rPr>
          <w:rStyle w:val="Emphasis"/>
          <w:highlight w:val="cyan"/>
        </w:rPr>
        <w:t>alert</w:t>
      </w:r>
      <w:r w:rsidRPr="004A6E04">
        <w:rPr>
          <w:rStyle w:val="StyleUnderline"/>
          <w:highlight w:val="cyan"/>
        </w:rPr>
        <w:t xml:space="preserve"> levels</w:t>
      </w:r>
      <w:r w:rsidRPr="002E6E85">
        <w:rPr>
          <w:sz w:val="16"/>
        </w:rPr>
        <w:t xml:space="preserve"> of deployed systems, </w:t>
      </w:r>
      <w:r w:rsidRPr="002E6E85">
        <w:rPr>
          <w:rStyle w:val="StyleUnderline"/>
        </w:rPr>
        <w:t xml:space="preserve">procurement, </w:t>
      </w:r>
      <w:r w:rsidRPr="004A6E04">
        <w:rPr>
          <w:rStyle w:val="StyleUnderline"/>
          <w:highlight w:val="cyan"/>
        </w:rPr>
        <w:t xml:space="preserve">and </w:t>
      </w:r>
      <w:r w:rsidRPr="004A6E04">
        <w:rPr>
          <w:rStyle w:val="Emphasis"/>
          <w:highlight w:val="cyan"/>
        </w:rPr>
        <w:t>modernization</w:t>
      </w:r>
      <w:r w:rsidRPr="002E6E85">
        <w:rPr>
          <w:rStyle w:val="StyleUnderline"/>
        </w:rPr>
        <w:t xml:space="preserve"> plans</w:t>
      </w:r>
      <w:r w:rsidRPr="002E6E85">
        <w:rPr>
          <w:sz w:val="16"/>
        </w:rPr>
        <w:t xml:space="preserve">. In other words, </w:t>
      </w:r>
      <w:r w:rsidRPr="002E6E85">
        <w:rPr>
          <w:rStyle w:val="StyleUnderline"/>
        </w:rPr>
        <w:t xml:space="preserve">it would help </w:t>
      </w:r>
      <w:r w:rsidRPr="002E6E85">
        <w:rPr>
          <w:rStyle w:val="Emphasis"/>
        </w:rPr>
        <w:t>shape</w:t>
      </w:r>
      <w:r w:rsidRPr="002E6E85">
        <w:rPr>
          <w:sz w:val="16"/>
        </w:rPr>
        <w:t xml:space="preserve"> the </w:t>
      </w:r>
      <w:r w:rsidRPr="002E6E85">
        <w:rPr>
          <w:rStyle w:val="StyleUnderline"/>
        </w:rPr>
        <w:t xml:space="preserve">physical qualities of nuclear forces in a way that renders them </w:t>
      </w:r>
      <w:r w:rsidRPr="002E6E85">
        <w:rPr>
          <w:rStyle w:val="Emphasis"/>
        </w:rPr>
        <w:t>unsuitable</w:t>
      </w:r>
      <w:r w:rsidRPr="002E6E85">
        <w:rPr>
          <w:rStyle w:val="StyleUnderline"/>
        </w:rPr>
        <w:t xml:space="preserve"> for missions other than </w:t>
      </w:r>
      <w:r w:rsidRPr="002E6E85">
        <w:rPr>
          <w:rStyle w:val="Emphasis"/>
        </w:rPr>
        <w:t>deterrence</w:t>
      </w:r>
      <w:r w:rsidRPr="002E6E85">
        <w:rPr>
          <w:rStyle w:val="StyleUnderline"/>
        </w:rPr>
        <w:t xml:space="preserve"> of nuclear attacks</w:t>
      </w:r>
      <w:r w:rsidRPr="002E6E85">
        <w:rPr>
          <w:sz w:val="16"/>
        </w:rPr>
        <w:t>.26</w:t>
      </w:r>
    </w:p>
    <w:p w14:paraId="69CB2DC3" w14:textId="77777777" w:rsidR="00F0255A" w:rsidRPr="00CB03F6" w:rsidRDefault="00F0255A" w:rsidP="00F0255A">
      <w:pPr>
        <w:rPr>
          <w:sz w:val="16"/>
        </w:rPr>
      </w:pPr>
      <w:r w:rsidRPr="00CB03F6">
        <w:rPr>
          <w:sz w:val="16"/>
        </w:rPr>
        <w:t xml:space="preserve">Implementing </w:t>
      </w:r>
      <w:r w:rsidRPr="004A6E04">
        <w:rPr>
          <w:rStyle w:val="StyleUnderline"/>
          <w:highlight w:val="cyan"/>
        </w:rPr>
        <w:t>these</w:t>
      </w:r>
      <w:r w:rsidRPr="00B4041D">
        <w:rPr>
          <w:rStyle w:val="StyleUnderline"/>
        </w:rPr>
        <w:t xml:space="preserve"> steps </w:t>
      </w:r>
      <w:r w:rsidRPr="004A6E04">
        <w:rPr>
          <w:rStyle w:val="StyleUnderline"/>
          <w:highlight w:val="cyan"/>
        </w:rPr>
        <w:t xml:space="preserve">would </w:t>
      </w:r>
      <w:r w:rsidRPr="004A6E04">
        <w:rPr>
          <w:rStyle w:val="Emphasis"/>
          <w:highlight w:val="cyan"/>
        </w:rPr>
        <w:t>significantly reduce</w:t>
      </w:r>
      <w:r w:rsidRPr="00B4041D">
        <w:rPr>
          <w:rStyle w:val="StyleUnderline"/>
        </w:rPr>
        <w:t xml:space="preserve"> the </w:t>
      </w:r>
      <w:r w:rsidRPr="004A6E04">
        <w:rPr>
          <w:rStyle w:val="StyleUnderline"/>
          <w:highlight w:val="cyan"/>
        </w:rPr>
        <w:t xml:space="preserve">risk of </w:t>
      </w:r>
      <w:r w:rsidRPr="004A6E04">
        <w:rPr>
          <w:rStyle w:val="Emphasis"/>
          <w:highlight w:val="cyan"/>
        </w:rPr>
        <w:t>accidental</w:t>
      </w:r>
      <w:r w:rsidRPr="00B4041D">
        <w:rPr>
          <w:rStyle w:val="StyleUnderline"/>
        </w:rPr>
        <w:t xml:space="preserve">, unauthorized, mistaken, </w:t>
      </w:r>
      <w:r w:rsidRPr="004A6E04">
        <w:rPr>
          <w:rStyle w:val="StyleUnderline"/>
          <w:highlight w:val="cyan"/>
        </w:rPr>
        <w:t xml:space="preserve">or </w:t>
      </w:r>
      <w:r w:rsidRPr="004A6E04">
        <w:rPr>
          <w:rStyle w:val="Emphasis"/>
          <w:highlight w:val="cyan"/>
        </w:rPr>
        <w:t>preemptive</w:t>
      </w:r>
      <w:r w:rsidRPr="004A6E04">
        <w:rPr>
          <w:rStyle w:val="StyleUnderline"/>
          <w:highlight w:val="cyan"/>
        </w:rPr>
        <w:t xml:space="preserve"> use</w:t>
      </w:r>
      <w:r w:rsidRPr="00CB03F6">
        <w:rPr>
          <w:sz w:val="16"/>
        </w:rPr>
        <w:t xml:space="preserve">. The removal of threats of a nuclear first strike would </w:t>
      </w:r>
      <w:r w:rsidRPr="00637EA8">
        <w:rPr>
          <w:rStyle w:val="StyleUnderline"/>
        </w:rPr>
        <w:t xml:space="preserve">also </w:t>
      </w:r>
      <w:r w:rsidRPr="00830D17">
        <w:rPr>
          <w:rStyle w:val="StyleUnderline"/>
        </w:rPr>
        <w:t>strengthen</w:t>
      </w:r>
      <w:r w:rsidRPr="00637EA8">
        <w:rPr>
          <w:rStyle w:val="StyleUnderline"/>
        </w:rPr>
        <w:t xml:space="preserve"> </w:t>
      </w:r>
      <w:r w:rsidRPr="00637EA8">
        <w:rPr>
          <w:rStyle w:val="Emphasis"/>
        </w:rPr>
        <w:t>strategic</w:t>
      </w:r>
      <w:r w:rsidRPr="00637EA8">
        <w:rPr>
          <w:rStyle w:val="StyleUnderline"/>
        </w:rPr>
        <w:t xml:space="preserve"> and </w:t>
      </w:r>
      <w:r w:rsidRPr="00637EA8">
        <w:rPr>
          <w:rStyle w:val="Emphasis"/>
        </w:rPr>
        <w:t>crisis stability</w:t>
      </w:r>
      <w:r w:rsidRPr="00CB03F6">
        <w:rPr>
          <w:sz w:val="16"/>
        </w:rPr>
        <w:t xml:space="preserve">.27 Of perhaps equal importance, adopting an NFU policy would help address humanitarian concerns and </w:t>
      </w:r>
      <w:r w:rsidRPr="00CB03F6">
        <w:rPr>
          <w:rStyle w:val="StyleUnderline"/>
        </w:rPr>
        <w:t xml:space="preserve">reduce the </w:t>
      </w:r>
      <w:r w:rsidRPr="00CB03F6">
        <w:rPr>
          <w:rStyle w:val="Emphasis"/>
        </w:rPr>
        <w:t>salience</w:t>
      </w:r>
      <w:r w:rsidRPr="00CB03F6">
        <w:rPr>
          <w:rStyle w:val="StyleUnderline"/>
        </w:rPr>
        <w:t xml:space="preserve"> of nuclear weapons</w:t>
      </w:r>
      <w:r w:rsidRPr="00CB03F6">
        <w:rPr>
          <w:sz w:val="16"/>
        </w:rPr>
        <w:t xml:space="preserve">.28 Likewise, it would “be more consistent with the long-term goal of global nuclear disarmament </w:t>
      </w:r>
      <w:r w:rsidRPr="00713482">
        <w:rPr>
          <w:rStyle w:val="StyleUnderline"/>
        </w:rPr>
        <w:t>and</w:t>
      </w:r>
      <w:r w:rsidRPr="00CB03F6">
        <w:rPr>
          <w:rStyle w:val="StyleUnderline"/>
        </w:rPr>
        <w:t xml:space="preserve"> would better </w:t>
      </w:r>
      <w:r w:rsidRPr="00CB03F6">
        <w:rPr>
          <w:rStyle w:val="Emphasis"/>
        </w:rPr>
        <w:t>contribute</w:t>
      </w:r>
      <w:r w:rsidRPr="00CB03F6">
        <w:rPr>
          <w:rStyle w:val="StyleUnderline"/>
        </w:rPr>
        <w:t xml:space="preserve"> to US nuclear </w:t>
      </w:r>
      <w:r w:rsidRPr="00CB03F6">
        <w:rPr>
          <w:rStyle w:val="Emphasis"/>
        </w:rPr>
        <w:t>non-proliferation</w:t>
      </w:r>
      <w:r w:rsidRPr="00CB03F6">
        <w:rPr>
          <w:rStyle w:val="StyleUnderline"/>
        </w:rPr>
        <w:t xml:space="preserve"> objectives</w:t>
      </w:r>
      <w:r w:rsidRPr="00CB03F6">
        <w:rPr>
          <w:sz w:val="16"/>
        </w:rPr>
        <w:t>.”29</w:t>
      </w:r>
    </w:p>
    <w:p w14:paraId="32A78E26" w14:textId="77777777" w:rsidR="00F0255A" w:rsidRPr="007630DD" w:rsidRDefault="00F0255A" w:rsidP="00F0255A">
      <w:pPr>
        <w:rPr>
          <w:sz w:val="16"/>
        </w:rPr>
      </w:pPr>
      <w:r w:rsidRPr="007630DD">
        <w:rPr>
          <w:sz w:val="16"/>
        </w:rPr>
        <w:t xml:space="preserve">A multilateral NFU pledge would have even more benefits. </w:t>
      </w:r>
      <w:r w:rsidRPr="007630DD">
        <w:rPr>
          <w:rStyle w:val="StyleUnderline"/>
        </w:rPr>
        <w:t xml:space="preserve">It would </w:t>
      </w:r>
      <w:r w:rsidRPr="004A6E04">
        <w:rPr>
          <w:rStyle w:val="StyleUnderline"/>
          <w:highlight w:val="cyan"/>
        </w:rPr>
        <w:t>move Russia</w:t>
      </w:r>
      <w:r w:rsidRPr="007630DD">
        <w:rPr>
          <w:sz w:val="16"/>
        </w:rPr>
        <w:t xml:space="preserve"> and Pakistan </w:t>
      </w:r>
      <w:r w:rsidRPr="004A6E04">
        <w:rPr>
          <w:rStyle w:val="Emphasis"/>
          <w:highlight w:val="cyan"/>
        </w:rPr>
        <w:t>away</w:t>
      </w:r>
      <w:r w:rsidRPr="004A6E04">
        <w:rPr>
          <w:rStyle w:val="StyleUnderline"/>
          <w:highlight w:val="cyan"/>
        </w:rPr>
        <w:t xml:space="preserve"> from</w:t>
      </w:r>
      <w:r w:rsidRPr="007630DD">
        <w:rPr>
          <w:rStyle w:val="StyleUnderline"/>
        </w:rPr>
        <w:t xml:space="preserve"> their </w:t>
      </w:r>
      <w:r w:rsidRPr="004A6E04">
        <w:rPr>
          <w:rStyle w:val="Emphasis"/>
          <w:highlight w:val="cyan"/>
        </w:rPr>
        <w:t>high-risk</w:t>
      </w:r>
      <w:r w:rsidRPr="004A6E04">
        <w:rPr>
          <w:rStyle w:val="StyleUnderline"/>
          <w:highlight w:val="cyan"/>
        </w:rPr>
        <w:t xml:space="preserve"> doctrines and </w:t>
      </w:r>
      <w:r w:rsidRPr="004A6E04">
        <w:rPr>
          <w:rStyle w:val="Emphasis"/>
          <w:highlight w:val="cyan"/>
        </w:rPr>
        <w:t>reduce</w:t>
      </w:r>
      <w:r w:rsidRPr="007630DD">
        <w:rPr>
          <w:rStyle w:val="StyleUnderline"/>
        </w:rPr>
        <w:t xml:space="preserve"> a source of Russia-NATO </w:t>
      </w:r>
      <w:r w:rsidRPr="004A6E04">
        <w:rPr>
          <w:rStyle w:val="StyleUnderline"/>
          <w:highlight w:val="cyan"/>
        </w:rPr>
        <w:t>tensions</w:t>
      </w:r>
      <w:r w:rsidRPr="007630DD">
        <w:rPr>
          <w:sz w:val="16"/>
        </w:rPr>
        <w:t>. A common NFU policy would help anchor the existing NFU policies of China and India and implicitly acknowledge their leadership in this area, a virtue when middle-power states are feeling disenfranchised from the global nuclear order.</w:t>
      </w:r>
    </w:p>
    <w:p w14:paraId="61050864" w14:textId="77777777" w:rsidR="00F0255A" w:rsidRPr="003C3181" w:rsidRDefault="00F0255A" w:rsidP="00F0255A">
      <w:pPr>
        <w:rPr>
          <w:sz w:val="16"/>
        </w:rPr>
      </w:pPr>
      <w:r w:rsidRPr="003C3181">
        <w:rPr>
          <w:sz w:val="16"/>
        </w:rPr>
        <w:t>Some analysts have questioned whether, in an asymmetric conflict, an American NFU policy would actually help reduce the risk of nuclear escalation by an adversary. The United States is so conventionally dominant, they argue that, in a crisis, a country like North Korea might employ nuclear weapons preemptively because the United States could take out North Korean targets even with just conventional weapons.30 It is true that an NFU policy might make no difference in such a situation. Still, it might nevertheless remove at least one source of crisis instability. Most importantly, however, in an era of “multi-front” deterrence, North Korea is not the only adversary and a U.S. NFU policy would remain valuable in less asymmetric conflicts.</w:t>
      </w:r>
    </w:p>
    <w:p w14:paraId="191FD433" w14:textId="77777777" w:rsidR="00F0255A" w:rsidRPr="00BD61F3" w:rsidRDefault="00F0255A" w:rsidP="00F0255A">
      <w:pPr>
        <w:rPr>
          <w:sz w:val="16"/>
        </w:rPr>
      </w:pPr>
      <w:r w:rsidRPr="00BD61F3">
        <w:rPr>
          <w:sz w:val="16"/>
        </w:rPr>
        <w:t>A second concern is that a real NFU strategy would require a greater commitment to a counter-value targeting strategy — targeting civilians rather than nuclear silos — and thus run up against moral and legal rules prohibiting the direct targeting of civilians.31 This is a legitimate point. However, current U.S. counterforce targeting policy will likely result in massive civilian casualties as “collateral damage,” making the risk to civilians of an NFU strategy little different.32</w:t>
      </w:r>
    </w:p>
    <w:p w14:paraId="751C6345" w14:textId="77777777" w:rsidR="00F0255A" w:rsidRPr="00BD61F3" w:rsidRDefault="00F0255A" w:rsidP="00F0255A">
      <w:pPr>
        <w:rPr>
          <w:sz w:val="16"/>
        </w:rPr>
      </w:pPr>
      <w:r w:rsidRPr="00BD61F3">
        <w:rPr>
          <w:sz w:val="16"/>
        </w:rPr>
        <w:t>Implementation</w:t>
      </w:r>
    </w:p>
    <w:p w14:paraId="5D19377D" w14:textId="77777777" w:rsidR="00F0255A" w:rsidRPr="00D200A6" w:rsidRDefault="00F0255A" w:rsidP="00F0255A">
      <w:pPr>
        <w:rPr>
          <w:sz w:val="16"/>
        </w:rPr>
      </w:pPr>
      <w:r w:rsidRPr="00D200A6">
        <w:rPr>
          <w:rStyle w:val="StyleUnderline"/>
        </w:rPr>
        <w:t xml:space="preserve">The </w:t>
      </w:r>
      <w:r w:rsidRPr="00D200A6">
        <w:rPr>
          <w:rStyle w:val="Emphasis"/>
        </w:rPr>
        <w:t>U</w:t>
      </w:r>
      <w:r w:rsidRPr="00D200A6">
        <w:rPr>
          <w:sz w:val="16"/>
        </w:rPr>
        <w:t xml:space="preserve">nited </w:t>
      </w:r>
      <w:r w:rsidRPr="00D200A6">
        <w:rPr>
          <w:rStyle w:val="Emphasis"/>
        </w:rPr>
        <w:t>S</w:t>
      </w:r>
      <w:r w:rsidRPr="00D200A6">
        <w:rPr>
          <w:sz w:val="16"/>
        </w:rPr>
        <w:t xml:space="preserve">tates </w:t>
      </w:r>
      <w:r w:rsidRPr="00D200A6">
        <w:rPr>
          <w:rStyle w:val="StyleUnderline"/>
        </w:rPr>
        <w:t>ought to</w:t>
      </w:r>
      <w:r w:rsidRPr="00AC4138">
        <w:rPr>
          <w:rStyle w:val="StyleUnderline"/>
        </w:rPr>
        <w:t xml:space="preserve"> unilaterally </w:t>
      </w:r>
      <w:r w:rsidRPr="00D200A6">
        <w:rPr>
          <w:rStyle w:val="Emphasis"/>
        </w:rPr>
        <w:t>adopt</w:t>
      </w:r>
      <w:r w:rsidRPr="00AC4138">
        <w:rPr>
          <w:rStyle w:val="StyleUnderline"/>
        </w:rPr>
        <w:t xml:space="preserve"> an </w:t>
      </w:r>
      <w:r w:rsidRPr="00D200A6">
        <w:rPr>
          <w:rStyle w:val="Emphasis"/>
        </w:rPr>
        <w:t>NFU</w:t>
      </w:r>
      <w:r w:rsidRPr="00AC4138">
        <w:rPr>
          <w:rStyle w:val="StyleUnderline"/>
        </w:rPr>
        <w:t xml:space="preserve"> policy</w:t>
      </w:r>
      <w:r w:rsidRPr="00D200A6">
        <w:rPr>
          <w:sz w:val="16"/>
        </w:rPr>
        <w:t xml:space="preserve">, and ask other nuclear-armed states to do the same. This would constitute </w:t>
      </w:r>
      <w:r w:rsidRPr="00AC4138">
        <w:rPr>
          <w:rStyle w:val="StyleUnderline"/>
        </w:rPr>
        <w:t xml:space="preserve">the formal adoption of what is </w:t>
      </w:r>
      <w:r w:rsidRPr="00AC4138">
        <w:rPr>
          <w:rStyle w:val="Emphasis"/>
        </w:rPr>
        <w:t>already</w:t>
      </w:r>
      <w:r w:rsidRPr="00AC4138">
        <w:rPr>
          <w:rStyle w:val="StyleUnderline"/>
        </w:rPr>
        <w:t xml:space="preserve"> essentially </w:t>
      </w:r>
      <w:r w:rsidRPr="00AC4138">
        <w:rPr>
          <w:rStyle w:val="Emphasis"/>
        </w:rPr>
        <w:t>de facto</w:t>
      </w:r>
      <w:r w:rsidRPr="00AC4138">
        <w:rPr>
          <w:rStyle w:val="StyleUnderline"/>
        </w:rPr>
        <w:t xml:space="preserve"> U.S. policy</w:t>
      </w:r>
      <w:r w:rsidRPr="00D200A6">
        <w:rPr>
          <w:sz w:val="16"/>
        </w:rPr>
        <w:t xml:space="preserve">.33 A </w:t>
      </w:r>
      <w:r w:rsidRPr="004A6E04">
        <w:rPr>
          <w:rStyle w:val="StyleUnderline"/>
          <w:highlight w:val="cyan"/>
        </w:rPr>
        <w:t>U.S. NFU</w:t>
      </w:r>
      <w:r w:rsidRPr="00AC4138">
        <w:rPr>
          <w:rStyle w:val="StyleUnderline"/>
        </w:rPr>
        <w:t xml:space="preserve"> policy would </w:t>
      </w:r>
      <w:r w:rsidRPr="004A6E04">
        <w:rPr>
          <w:rStyle w:val="StyleUnderline"/>
          <w:highlight w:val="cyan"/>
        </w:rPr>
        <w:t>create</w:t>
      </w:r>
      <w:r w:rsidRPr="00AC4138">
        <w:rPr>
          <w:rStyle w:val="StyleUnderline"/>
        </w:rPr>
        <w:t xml:space="preserve"> </w:t>
      </w:r>
      <w:r w:rsidRPr="00175DE5">
        <w:rPr>
          <w:rStyle w:val="Emphasis"/>
        </w:rPr>
        <w:t xml:space="preserve">political </w:t>
      </w:r>
      <w:r w:rsidRPr="004A6E04">
        <w:rPr>
          <w:rStyle w:val="Emphasis"/>
          <w:highlight w:val="cyan"/>
        </w:rPr>
        <w:t>space</w:t>
      </w:r>
      <w:r w:rsidRPr="004A6E04">
        <w:rPr>
          <w:rStyle w:val="StyleUnderline"/>
          <w:highlight w:val="cyan"/>
        </w:rPr>
        <w:t xml:space="preserve"> for Russia to </w:t>
      </w:r>
      <w:r w:rsidRPr="004A6E04">
        <w:rPr>
          <w:rStyle w:val="Emphasis"/>
          <w:highlight w:val="cyan"/>
        </w:rPr>
        <w:t>follow</w:t>
      </w:r>
      <w:r w:rsidRPr="00175DE5">
        <w:rPr>
          <w:rStyle w:val="Emphasis"/>
        </w:rPr>
        <w:t xml:space="preserve"> suit</w:t>
      </w:r>
      <w:r w:rsidRPr="00D200A6">
        <w:rPr>
          <w:sz w:val="16"/>
        </w:rPr>
        <w:t>: For Russia to consider NFU, its concerns about U.S. ballistic missile defenses, imbalances in conventional forces, and issues of NATO enlargement would need to be addressed. The United States would also need to tackle the issue of extended deterrence with its allies and move toward conventional extended deterrence.34 India and Pakistan would need a modus vivendi on Kashmir, while the United States and North Korea would need to sign a non-aggression pact. In fact, the United States could actually negotiate a mutual NFU agreement with North Korea. The United States is extremely unlikely to use nuclear weapons first on North Korea, therefore an agreement that provided a basis for imposing some restraint on the North Korean arsenal would be in America’s interest.35</w:t>
      </w:r>
    </w:p>
    <w:p w14:paraId="2B72A621" w14:textId="77777777" w:rsidR="00F0255A" w:rsidRPr="003904BE" w:rsidRDefault="00F0255A" w:rsidP="00F0255A">
      <w:pPr>
        <w:rPr>
          <w:sz w:val="16"/>
        </w:rPr>
      </w:pPr>
      <w:r w:rsidRPr="003904BE">
        <w:rPr>
          <w:sz w:val="16"/>
        </w:rPr>
        <w:t>Doctrinal and operational changes would need to follow such a declaration. China’s restrained nuclear arsenal provides the best example of an NFU pledge implemented in practice. Unlike the United States and Russia, China keeps its warheads and missiles separated. It has not developed precision-strike nuclear war-fighting capabilities, such as tactical nuclear weapons, and it does not keep its forces on “launch-on-warning” alert. China has also invested heavily in conventional military modernization so that it would not have to consider nuclear escalation in a conventional war.36 India, too, keeps its warheads and missiles separate in support of its NFU pledge,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 The United States and the other nuclear powers should move in this direction.</w:t>
      </w:r>
    </w:p>
    <w:p w14:paraId="685C1328" w14:textId="77777777" w:rsidR="00F0255A" w:rsidRPr="003904BE" w:rsidRDefault="00F0255A" w:rsidP="00F0255A">
      <w:pPr>
        <w:rPr>
          <w:sz w:val="16"/>
        </w:rPr>
      </w:pPr>
      <w:r w:rsidRPr="003904BE">
        <w:rPr>
          <w:sz w:val="16"/>
        </w:rPr>
        <w:t>Conclusion</w:t>
      </w:r>
    </w:p>
    <w:p w14:paraId="2F57D733" w14:textId="77777777" w:rsidR="00F0255A" w:rsidRPr="0049565D" w:rsidRDefault="00F0255A" w:rsidP="00F0255A">
      <w:pPr>
        <w:rPr>
          <w:sz w:val="16"/>
        </w:rPr>
      </w:pPr>
      <w:r w:rsidRPr="0049565D">
        <w:rPr>
          <w:sz w:val="16"/>
        </w:rPr>
        <w:t>What are the prospects for an NFU policy? On Jan. 30, 2019, Sen. Elizabeth Warren (D-MA) and Rep. Adam Smith (D-WA) introduced legislation that declared, “It is the policy of the United States to not use nuclear weapons first.”39 But Congress is divided on this.40 Skeptics have objected that the geopolitical preconditions are not ripe for an NFU policy at this time. In 2016, the Obama administration seriously considered declaring an NFU policy but then hesitated at the last minute largely because of pushback from European and Asian allies who are under the U.S. nuclear umbrella.41 Donald Trump, for his part, has been busy dismantling arms control agreements, not creating them.42</w:t>
      </w:r>
    </w:p>
    <w:p w14:paraId="57E7880F" w14:textId="77777777" w:rsidR="00F0255A" w:rsidRPr="0049565D" w:rsidRDefault="00F0255A" w:rsidP="00F0255A">
      <w:pPr>
        <w:rPr>
          <w:sz w:val="16"/>
        </w:rPr>
      </w:pPr>
      <w:r w:rsidRPr="0049565D">
        <w:rPr>
          <w:sz w:val="16"/>
        </w:rPr>
        <w:t>Adoption of an NFU policy will require close consultation with allies, but the U.S. administration should begin this task. As an initial step on the way to NFU, U.S. leaders should consider the recent proposal by Jeffrey Lewis and Scott Sagan that the United States should declare it will not use nuclear weapons “against any target that could be reliably destroyed by conventional means.”43 This policy would not solve the problem posed by highly asymmetric crises, as noted above. Nevertheless, it would represent an initial important declaratory statement of nuclear restraint.</w:t>
      </w:r>
    </w:p>
    <w:p w14:paraId="685B7AB1" w14:textId="77777777" w:rsidR="00F0255A" w:rsidRPr="000B5173" w:rsidRDefault="00F0255A" w:rsidP="00F0255A">
      <w:pPr>
        <w:rPr>
          <w:u w:val="single"/>
        </w:rPr>
      </w:pPr>
      <w:r w:rsidRPr="0049565D">
        <w:rPr>
          <w:sz w:val="16"/>
        </w:rPr>
        <w:t xml:space="preserve">The most important goal of the United States today is to prevent the use of nuclear weapons. The policy of relying on the threat to use nuclear weapons first is an outdated legacy of the Cold War. As even card-carrying realists such as the “four horsemen” recognized, given U.S. conventional capabilities, there are no circumstances in which the United States ought to start a nuclear war.44 </w:t>
      </w:r>
      <w:r w:rsidRPr="004A6E04">
        <w:rPr>
          <w:rStyle w:val="StyleUnderline"/>
          <w:highlight w:val="cyan"/>
        </w:rPr>
        <w:t>Relying on</w:t>
      </w:r>
      <w:r w:rsidRPr="00C51980">
        <w:rPr>
          <w:rStyle w:val="StyleUnderline"/>
        </w:rPr>
        <w:t xml:space="preserve"> the </w:t>
      </w:r>
      <w:r w:rsidRPr="004A6E04">
        <w:rPr>
          <w:rStyle w:val="Emphasis"/>
          <w:highlight w:val="cyan"/>
        </w:rPr>
        <w:t>pretense</w:t>
      </w:r>
      <w:r w:rsidRPr="00C51980">
        <w:rPr>
          <w:sz w:val="16"/>
        </w:rPr>
        <w:t xml:space="preserve"> that it might do so in order to deter a conventional threat </w:t>
      </w:r>
      <w:r w:rsidRPr="004A6E04">
        <w:rPr>
          <w:rStyle w:val="Emphasis"/>
          <w:highlight w:val="cyan"/>
        </w:rPr>
        <w:t>unacceptably</w:t>
      </w:r>
      <w:r w:rsidRPr="004A6E04">
        <w:rPr>
          <w:rStyle w:val="StyleUnderline"/>
          <w:highlight w:val="cyan"/>
        </w:rPr>
        <w:t xml:space="preserve"> increases</w:t>
      </w:r>
      <w:r w:rsidRPr="00C51980">
        <w:rPr>
          <w:rStyle w:val="StyleUnderline"/>
        </w:rPr>
        <w:t xml:space="preserve"> the chances of </w:t>
      </w:r>
      <w:r w:rsidRPr="004A6E04">
        <w:rPr>
          <w:rStyle w:val="Emphasis"/>
          <w:highlight w:val="cyan"/>
        </w:rPr>
        <w:t>nuclear escalation</w:t>
      </w:r>
      <w:r w:rsidRPr="0049565D">
        <w:rPr>
          <w:sz w:val="16"/>
        </w:rPr>
        <w:t xml:space="preserve">. Moving toward </w:t>
      </w:r>
      <w:r w:rsidRPr="004A6E04">
        <w:rPr>
          <w:rStyle w:val="StyleUnderline"/>
          <w:highlight w:val="cyan"/>
        </w:rPr>
        <w:t xml:space="preserve">declared </w:t>
      </w:r>
      <w:r w:rsidRPr="004A6E04">
        <w:rPr>
          <w:rStyle w:val="Emphasis"/>
          <w:highlight w:val="cyan"/>
        </w:rPr>
        <w:t>NFU</w:t>
      </w:r>
      <w:r w:rsidRPr="0049565D">
        <w:rPr>
          <w:rStyle w:val="StyleUnderline"/>
        </w:rPr>
        <w:t xml:space="preserve"> policies </w:t>
      </w:r>
      <w:r w:rsidRPr="004A6E04">
        <w:rPr>
          <w:rStyle w:val="StyleUnderline"/>
          <w:highlight w:val="cyan"/>
        </w:rPr>
        <w:t xml:space="preserve">is the </w:t>
      </w:r>
      <w:r w:rsidRPr="004A6E04">
        <w:rPr>
          <w:rStyle w:val="Emphasis"/>
          <w:highlight w:val="cyan"/>
        </w:rPr>
        <w:t>best way</w:t>
      </w:r>
      <w:r w:rsidRPr="004A6E04">
        <w:rPr>
          <w:rStyle w:val="StyleUnderline"/>
          <w:highlight w:val="cyan"/>
        </w:rPr>
        <w:t xml:space="preserve"> to reduce</w:t>
      </w:r>
      <w:r w:rsidRPr="0049565D">
        <w:rPr>
          <w:rStyle w:val="StyleUnderline"/>
        </w:rPr>
        <w:t xml:space="preserve"> the </w:t>
      </w:r>
      <w:r w:rsidRPr="004A6E04">
        <w:rPr>
          <w:rStyle w:val="StyleUnderline"/>
          <w:highlight w:val="cyan"/>
        </w:rPr>
        <w:t xml:space="preserve">risks of </w:t>
      </w:r>
      <w:r w:rsidRPr="004A6E04">
        <w:rPr>
          <w:rStyle w:val="Emphasis"/>
          <w:highlight w:val="cyan"/>
        </w:rPr>
        <w:t>nuclear war</w:t>
      </w:r>
      <w:r w:rsidRPr="0049565D">
        <w:rPr>
          <w:rStyle w:val="StyleUnderline"/>
        </w:rPr>
        <w:t>.</w:t>
      </w:r>
    </w:p>
    <w:p w14:paraId="187ED0F0" w14:textId="77777777" w:rsidR="00F0255A" w:rsidRDefault="00F0255A" w:rsidP="00F0255A">
      <w:pPr>
        <w:pStyle w:val="Heading4"/>
      </w:pPr>
      <w:r w:rsidRPr="00C51980">
        <w:rPr>
          <w:u w:val="single"/>
        </w:rPr>
        <w:t>Extinction</w:t>
      </w:r>
      <w:r>
        <w:t>.</w:t>
      </w:r>
    </w:p>
    <w:p w14:paraId="54224B99" w14:textId="77777777" w:rsidR="00F0255A" w:rsidRDefault="00F0255A" w:rsidP="00F0255A">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njn]</w:t>
      </w:r>
    </w:p>
    <w:p w14:paraId="42BB0034" w14:textId="77777777" w:rsidR="00F0255A" w:rsidRPr="00C51980" w:rsidRDefault="00F0255A" w:rsidP="00F0255A">
      <w:pPr>
        <w:rPr>
          <w:sz w:val="16"/>
        </w:rPr>
      </w:pPr>
      <w:r w:rsidRPr="00C51980">
        <w:rPr>
          <w:sz w:val="16"/>
        </w:rPr>
        <w:t xml:space="preserve">The bombings of Hiroshima and Nagasaki demonstrated the unprecedented destructive power of nuclear weapons. However, even in an all-out </w:t>
      </w:r>
      <w:r w:rsidRPr="004A6E04">
        <w:rPr>
          <w:rStyle w:val="Emphasis"/>
          <w:highlight w:val="cyan"/>
        </w:rPr>
        <w:t>nuclear war</w:t>
      </w:r>
      <w:r w:rsidRPr="004A6E04">
        <w:rPr>
          <w:rStyle w:val="StyleUnderline"/>
          <w:highlight w:val="cyan"/>
        </w:rPr>
        <w:t xml:space="preserve"> between</w:t>
      </w:r>
      <w:r w:rsidRPr="00C51980">
        <w:rPr>
          <w:rStyle w:val="StyleUnderline"/>
        </w:rPr>
        <w:t xml:space="preserve">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4A6E04">
        <w:rPr>
          <w:rStyle w:val="StyleUnderline"/>
          <w:highlight w:val="cyan"/>
        </w:rPr>
        <w:t xml:space="preserve">send </w:t>
      </w:r>
      <w:r w:rsidRPr="004A6E04">
        <w:rPr>
          <w:rStyle w:val="Emphasis"/>
          <w:highlight w:val="cyan"/>
        </w:rPr>
        <w:t>massive</w:t>
      </w:r>
      <w:r w:rsidRPr="00C51980">
        <w:rPr>
          <w:rStyle w:val="StyleUnderline"/>
        </w:rPr>
        <w:t xml:space="preserve"> amounts of </w:t>
      </w:r>
      <w:r w:rsidRPr="004A6E04">
        <w:rPr>
          <w:rStyle w:val="Emphasis"/>
          <w:highlight w:val="cyan"/>
        </w:rPr>
        <w:t>smoke</w:t>
      </w:r>
      <w:r w:rsidRPr="00C51980">
        <w:rPr>
          <w:rStyle w:val="StyleUnderline"/>
        </w:rPr>
        <w:t xml:space="preserve"> into the atmosphere, </w:t>
      </w:r>
      <w:r w:rsidRPr="004A6E04">
        <w:rPr>
          <w:rStyle w:val="StyleUnderline"/>
          <w:highlight w:val="cyan"/>
        </w:rPr>
        <w:t>which</w:t>
      </w:r>
      <w:r w:rsidRPr="00C51980">
        <w:rPr>
          <w:rStyle w:val="StyleUnderline"/>
        </w:rPr>
        <w:t xml:space="preserve"> would absorb sunlight and </w:t>
      </w:r>
      <w:r w:rsidRPr="004A6E04">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4A6E04">
        <w:rPr>
          <w:rStyle w:val="Emphasis"/>
          <w:highlight w:val="cyan"/>
        </w:rPr>
        <w:t>nuclear winter</w:t>
      </w:r>
      <w:r w:rsidRPr="00C51980">
        <w:rPr>
          <w:sz w:val="16"/>
        </w:rPr>
        <w:t>.</w:t>
      </w:r>
    </w:p>
    <w:p w14:paraId="1B0399A5" w14:textId="77777777" w:rsidR="00F0255A" w:rsidRPr="00C51980" w:rsidRDefault="00F0255A" w:rsidP="00F0255A">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4A6E04">
        <w:rPr>
          <w:rStyle w:val="StyleUnderline"/>
          <w:highlight w:val="cyan"/>
        </w:rPr>
        <w:t xml:space="preserve">making it </w:t>
      </w:r>
      <w:r w:rsidRPr="004A6E04">
        <w:rPr>
          <w:rStyle w:val="Emphasis"/>
          <w:highlight w:val="cyan"/>
        </w:rPr>
        <w:t>impossible</w:t>
      </w:r>
      <w:r w:rsidRPr="004A6E04">
        <w:rPr>
          <w:rStyle w:val="StyleUnderline"/>
          <w:highlight w:val="cyan"/>
        </w:rPr>
        <w:t xml:space="preserve"> to grow </w:t>
      </w:r>
      <w:r w:rsidRPr="004A6E04">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4A6E04">
        <w:rPr>
          <w:rStyle w:val="StyleUnderline"/>
          <w:highlight w:val="cyan"/>
        </w:rPr>
        <w:t>this</w:t>
      </w:r>
      <w:r w:rsidRPr="00C51980">
        <w:rPr>
          <w:rStyle w:val="StyleUnderline"/>
        </w:rPr>
        <w:t xml:space="preserve"> scale </w:t>
      </w:r>
      <w:r w:rsidRPr="004A6E04">
        <w:rPr>
          <w:rStyle w:val="StyleUnderline"/>
          <w:highlight w:val="cyan"/>
        </w:rPr>
        <w:t xml:space="preserve">is </w:t>
      </w:r>
      <w:r w:rsidRPr="004A6E04">
        <w:rPr>
          <w:rStyle w:val="Emphasis"/>
          <w:highlight w:val="cyan"/>
        </w:rPr>
        <w:t>only possible</w:t>
      </w:r>
      <w:r w:rsidRPr="004A6E04">
        <w:rPr>
          <w:rStyle w:val="StyleUnderline"/>
          <w:highlight w:val="cyan"/>
        </w:rPr>
        <w:t xml:space="preserve"> between</w:t>
      </w:r>
      <w:r w:rsidRPr="00C51980">
        <w:rPr>
          <w:rStyle w:val="StyleUnderline"/>
        </w:rPr>
        <w:t xml:space="preserve"> the </w:t>
      </w:r>
      <w:r w:rsidRPr="004A6E04">
        <w:rPr>
          <w:rStyle w:val="Emphasis"/>
          <w:highlight w:val="cyan"/>
        </w:rPr>
        <w:t>US</w:t>
      </w:r>
      <w:r w:rsidRPr="004A6E04">
        <w:rPr>
          <w:rStyle w:val="StyleUnderline"/>
          <w:highlight w:val="cyan"/>
        </w:rPr>
        <w:t xml:space="preserve"> and </w:t>
      </w:r>
      <w:r w:rsidRPr="004A6E04">
        <w:rPr>
          <w:rStyle w:val="Emphasis"/>
          <w:highlight w:val="cyan"/>
        </w:rPr>
        <w:t>Russia</w:t>
      </w:r>
      <w:r w:rsidRPr="004A6E04">
        <w:rPr>
          <w:rStyle w:val="StyleUnderline"/>
          <w:highlight w:val="cyan"/>
        </w:rPr>
        <w:t xml:space="preserve"> who have</w:t>
      </w:r>
      <w:r w:rsidRPr="00C51980">
        <w:rPr>
          <w:rStyle w:val="StyleUnderline"/>
        </w:rPr>
        <w:t xml:space="preserve"> more than </w:t>
      </w:r>
      <w:r w:rsidRPr="004A6E04">
        <w:rPr>
          <w:rStyle w:val="Emphasis"/>
          <w:highlight w:val="cyan"/>
        </w:rPr>
        <w:t>90%</w:t>
      </w:r>
      <w:r w:rsidRPr="004A6E04">
        <w:rPr>
          <w:rStyle w:val="StyleUnderline"/>
          <w:highlight w:val="cyan"/>
        </w:rPr>
        <w:t xml:space="preserve"> of</w:t>
      </w:r>
      <w:r w:rsidRPr="00C51980">
        <w:rPr>
          <w:rStyle w:val="StyleUnderline"/>
        </w:rPr>
        <w:t xml:space="preserve"> the world's </w:t>
      </w:r>
      <w:r w:rsidRPr="004A6E04">
        <w:rPr>
          <w:rStyle w:val="Emphasis"/>
          <w:highlight w:val="cyan"/>
        </w:rPr>
        <w:t>nuc</w:t>
      </w:r>
      <w:r w:rsidRPr="00C51980">
        <w:rPr>
          <w:rStyle w:val="Emphasis"/>
        </w:rPr>
        <w:t>lear weapon</w:t>
      </w:r>
      <w:r w:rsidRPr="004A6E04">
        <w:rPr>
          <w:rStyle w:val="Emphasis"/>
          <w:highlight w:val="cyan"/>
        </w:rPr>
        <w:t>s</w:t>
      </w:r>
      <w:r w:rsidRPr="00C51980">
        <w:rPr>
          <w:sz w:val="16"/>
        </w:rPr>
        <w:t xml:space="preserve">, with stockpiles of around 4,500 warheads each, although many are not operationally deployed.11 Some models suggest that even a </w:t>
      </w:r>
      <w:r w:rsidRPr="00C51980">
        <w:rPr>
          <w:rStyle w:val="StyleUnderline"/>
        </w:rPr>
        <w:t xml:space="preserve">small </w:t>
      </w:r>
      <w:r w:rsidRPr="004A6E04">
        <w:rPr>
          <w:rStyle w:val="Emphasis"/>
          <w:highlight w:val="cyan"/>
        </w:rPr>
        <w:t>regional</w:t>
      </w:r>
      <w:r w:rsidRPr="00C51980">
        <w:rPr>
          <w:rStyle w:val="StyleUnderline"/>
        </w:rPr>
        <w:t xml:space="preserve"> nuclear </w:t>
      </w:r>
      <w:r w:rsidRPr="004A6E04">
        <w:rPr>
          <w:rStyle w:val="StyleUnderline"/>
          <w:highlight w:val="cyan"/>
        </w:rPr>
        <w:t>war</w:t>
      </w:r>
      <w:r w:rsidRPr="00C51980">
        <w:rPr>
          <w:rStyle w:val="StyleUnderline"/>
        </w:rPr>
        <w:t xml:space="preserve"> involving</w:t>
      </w:r>
      <w:r w:rsidRPr="00C51980">
        <w:rPr>
          <w:sz w:val="16"/>
        </w:rPr>
        <w:t xml:space="preserve"> 100 nuclear weapons would produce a nuclear winter </w:t>
      </w:r>
      <w:r w:rsidRPr="00C51980">
        <w:rPr>
          <w:rStyle w:val="StyleUnderline"/>
        </w:rPr>
        <w:t xml:space="preserve">serious enough to put </w:t>
      </w:r>
      <w:r w:rsidRPr="00C51980">
        <w:rPr>
          <w:rStyle w:val="Emphasis"/>
        </w:rPr>
        <w:t>two billion</w:t>
      </w:r>
      <w:r w:rsidRPr="00C51980">
        <w:rPr>
          <w:rStyle w:val="StyleUnderline"/>
        </w:rPr>
        <w:t xml:space="preserve"> people at risk of starvation</w:t>
      </w:r>
      <w:r w:rsidRPr="00C51980">
        <w:rPr>
          <w:sz w:val="16"/>
        </w:rPr>
        <w:t xml:space="preserve">,12 though this estimate might be pessimistic.13 Wars on this scale </w:t>
      </w:r>
      <w:r w:rsidRPr="00C51980">
        <w:rPr>
          <w:rStyle w:val="StyleUnderline"/>
        </w:rPr>
        <w:t xml:space="preserve">are </w:t>
      </w:r>
      <w:r w:rsidRPr="004A6E04">
        <w:rPr>
          <w:rStyle w:val="Emphasis"/>
          <w:highlight w:val="cyan"/>
        </w:rPr>
        <w:t>unlikely</w:t>
      </w:r>
      <w:r w:rsidRPr="004A6E04">
        <w:rPr>
          <w:rStyle w:val="StyleUnderline"/>
          <w:highlight w:val="cyan"/>
        </w:rPr>
        <w:t xml:space="preserve"> to lead to</w:t>
      </w:r>
      <w:r w:rsidRPr="00C51980">
        <w:rPr>
          <w:rStyle w:val="StyleUnderline"/>
        </w:rPr>
        <w:t xml:space="preserve"> outright human </w:t>
      </w:r>
      <w:r w:rsidRPr="004A6E04">
        <w:rPr>
          <w:rStyle w:val="Emphasis"/>
          <w:highlight w:val="cyan"/>
        </w:rPr>
        <w:t>extinction</w:t>
      </w:r>
      <w:r w:rsidRPr="00C51980">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7429FEBE" w14:textId="77777777" w:rsidR="00F0255A" w:rsidRDefault="00F0255A" w:rsidP="00F0255A">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4A6E04">
        <w:rPr>
          <w:rStyle w:val="StyleUnderline"/>
          <w:highlight w:val="cyan"/>
        </w:rPr>
        <w:t>given</w:t>
      </w:r>
      <w:r w:rsidRPr="00C51980">
        <w:rPr>
          <w:rStyle w:val="StyleUnderline"/>
        </w:rPr>
        <w:t xml:space="preserve"> the relatively </w:t>
      </w:r>
      <w:r w:rsidRPr="004A6E04">
        <w:rPr>
          <w:rStyle w:val="Emphasis"/>
          <w:highlight w:val="cyan"/>
        </w:rPr>
        <w:t>modest</w:t>
      </w:r>
      <w:r w:rsidRPr="00C51980">
        <w:rPr>
          <w:rStyle w:val="Emphasis"/>
        </w:rPr>
        <w:t xml:space="preserve"> size</w:t>
      </w:r>
      <w:r w:rsidRPr="00C51980">
        <w:rPr>
          <w:rStyle w:val="StyleUnderline"/>
        </w:rPr>
        <w:t xml:space="preserve"> of their </w:t>
      </w:r>
      <w:r w:rsidRPr="004A6E04">
        <w:rPr>
          <w:rStyle w:val="StyleUnderline"/>
          <w:highlight w:val="cyan"/>
        </w:rPr>
        <w:t>arsenals</w:t>
      </w:r>
      <w:r w:rsidRPr="00C51980">
        <w:rPr>
          <w:rStyle w:val="StyleUnderline"/>
        </w:rPr>
        <w:t xml:space="preserve">, the risk of human </w:t>
      </w:r>
      <w:r w:rsidRPr="004A6E04">
        <w:rPr>
          <w:rStyle w:val="Emphasis"/>
          <w:highlight w:val="cyan"/>
        </w:rPr>
        <w:t>extinction</w:t>
      </w:r>
      <w:r w:rsidRPr="004A6E04">
        <w:rPr>
          <w:rStyle w:val="StyleUnderline"/>
          <w:highlight w:val="cyan"/>
        </w:rPr>
        <w:t xml:space="preserve"> is</w:t>
      </w:r>
      <w:r w:rsidRPr="00C51980">
        <w:rPr>
          <w:rStyle w:val="StyleUnderline"/>
        </w:rPr>
        <w:t xml:space="preserve"> plausibly </w:t>
      </w:r>
      <w:r w:rsidRPr="004A6E04">
        <w:rPr>
          <w:rStyle w:val="Emphasis"/>
          <w:highlight w:val="cyan"/>
        </w:rPr>
        <w:t>greater</w:t>
      </w:r>
      <w:r w:rsidRPr="004A6E04">
        <w:rPr>
          <w:rStyle w:val="StyleUnderline"/>
          <w:highlight w:val="cyan"/>
        </w:rPr>
        <w:t xml:space="preserve"> from</w:t>
      </w:r>
      <w:r w:rsidRPr="00C51980">
        <w:rPr>
          <w:rStyle w:val="StyleUnderline"/>
        </w:rPr>
        <w:t xml:space="preserve"> a conflict between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Tensions between these countries have increased in recent years and it seems unreasonable to rule out the possibility of them rising further in the future.</w:t>
      </w:r>
    </w:p>
    <w:bookmarkEnd w:id="6"/>
    <w:p w14:paraId="0A1EBAE2" w14:textId="77777777" w:rsidR="00F0255A" w:rsidRDefault="00F0255A" w:rsidP="00F0255A">
      <w:pPr>
        <w:pStyle w:val="Heading3"/>
      </w:pPr>
      <w:r>
        <w:t>T---1NC</w:t>
      </w:r>
    </w:p>
    <w:p w14:paraId="57F42D51" w14:textId="77777777" w:rsidR="00F0255A" w:rsidRPr="00F07E33" w:rsidRDefault="00F0255A" w:rsidP="00F0255A">
      <w:pPr>
        <w:rPr>
          <w:rStyle w:val="Style13ptBold"/>
        </w:rPr>
      </w:pPr>
      <w:r w:rsidRPr="00F07E33">
        <w:rPr>
          <w:rStyle w:val="Style13ptBold"/>
          <w:u w:val="single"/>
        </w:rPr>
        <w:t>T-</w:t>
      </w:r>
      <w:r>
        <w:rPr>
          <w:rStyle w:val="Style13ptBold"/>
          <w:u w:val="single"/>
        </w:rPr>
        <w:t>Subsets</w:t>
      </w:r>
      <w:r w:rsidRPr="00F07E33">
        <w:rPr>
          <w:rStyle w:val="Style13ptBold"/>
        </w:rPr>
        <w:t>:</w:t>
      </w:r>
    </w:p>
    <w:p w14:paraId="4D7B65A0" w14:textId="77777777" w:rsidR="00F0255A" w:rsidRDefault="00F0255A" w:rsidP="00F0255A">
      <w:pPr>
        <w:pStyle w:val="Heading4"/>
      </w:pPr>
      <w:r>
        <w:t xml:space="preserve">Interp: Policies to ‘strengthen collective bargaining’ require a </w:t>
      </w:r>
      <w:r w:rsidRPr="00787578">
        <w:rPr>
          <w:u w:val="single"/>
        </w:rPr>
        <w:t>national plan</w:t>
      </w:r>
      <w:r>
        <w:t xml:space="preserve"> targeting 80% worker coverage. </w:t>
      </w:r>
    </w:p>
    <w:p w14:paraId="11F685DE" w14:textId="77777777" w:rsidR="00F0255A" w:rsidRPr="00F07E33" w:rsidRDefault="00F0255A" w:rsidP="00F0255A">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397A47DA" w14:textId="77777777" w:rsidR="00F0255A" w:rsidRPr="00A82CA7" w:rsidRDefault="00F0255A" w:rsidP="00F0255A">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2323447F" w14:textId="77777777" w:rsidR="00F0255A" w:rsidRPr="00535808" w:rsidRDefault="00F0255A" w:rsidP="00F0255A">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1B078EDC" w14:textId="77777777" w:rsidR="00F0255A" w:rsidRPr="00A82CA7" w:rsidRDefault="00F0255A" w:rsidP="00F0255A">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0C0055C8" w14:textId="77777777" w:rsidR="00F0255A" w:rsidRPr="00A82CA7" w:rsidRDefault="00F0255A" w:rsidP="00F0255A">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03E7948E" w14:textId="77777777" w:rsidR="00F0255A" w:rsidRPr="00A82CA7" w:rsidRDefault="00F0255A" w:rsidP="00F0255A">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663AB638" w14:textId="77777777" w:rsidR="00F0255A" w:rsidRPr="00A82CA7" w:rsidRDefault="00F0255A" w:rsidP="00F0255A">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756D69BE" w14:textId="77777777" w:rsidR="00F0255A" w:rsidRPr="00A82CA7" w:rsidRDefault="00F0255A" w:rsidP="00F0255A">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017E9158" w14:textId="77777777" w:rsidR="00F0255A" w:rsidRPr="00A82CA7" w:rsidRDefault="00F0255A" w:rsidP="00F0255A">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6F9A7F0F" w14:textId="77777777" w:rsidR="00F0255A" w:rsidRPr="00A82CA7" w:rsidRDefault="00F0255A" w:rsidP="00F0255A">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5095518" w14:textId="77777777" w:rsidR="00F0255A" w:rsidRPr="00A82CA7" w:rsidRDefault="00F0255A" w:rsidP="00F0255A">
      <w:pPr>
        <w:rPr>
          <w:sz w:val="16"/>
        </w:rPr>
      </w:pPr>
      <w:r w:rsidRPr="00A82CA7">
        <w:rPr>
          <w:sz w:val="16"/>
        </w:rPr>
        <w:t>Conditions for reaching 80% coverage</w:t>
      </w:r>
    </w:p>
    <w:p w14:paraId="2212354A" w14:textId="77777777" w:rsidR="00F0255A" w:rsidRPr="00A82CA7" w:rsidRDefault="00F0255A" w:rsidP="00F0255A">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2F931ADF" w14:textId="77777777" w:rsidR="00F0255A" w:rsidRPr="00A82CA7" w:rsidRDefault="00F0255A" w:rsidP="00F0255A">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397A9F53" w14:textId="77777777" w:rsidR="00F0255A" w:rsidRPr="00A82CA7" w:rsidRDefault="00F0255A" w:rsidP="00F0255A">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303F037A" w14:textId="77777777" w:rsidR="00F0255A" w:rsidRPr="00A82CA7" w:rsidRDefault="00F0255A" w:rsidP="00F0255A">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7C752E5E" w14:textId="77777777" w:rsidR="00F0255A" w:rsidRPr="00A82CA7" w:rsidRDefault="00F0255A" w:rsidP="00F0255A">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3680BE31" w14:textId="77777777" w:rsidR="00F0255A" w:rsidRPr="00A82CA7" w:rsidRDefault="00F0255A" w:rsidP="00F0255A">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040D22F7" w14:textId="77777777" w:rsidR="00F0255A" w:rsidRPr="00A82CA7" w:rsidRDefault="00F0255A" w:rsidP="00F0255A">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070303F3" w14:textId="77777777" w:rsidR="00F0255A" w:rsidRPr="00A82CA7" w:rsidRDefault="00F0255A" w:rsidP="00F0255A">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19BB26D2" w14:textId="77777777" w:rsidR="00F0255A" w:rsidRPr="00891D39" w:rsidRDefault="00F0255A" w:rsidP="00F0255A">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3BCCF9D7" w14:textId="77777777" w:rsidR="00F0255A" w:rsidRPr="00A82CA7" w:rsidRDefault="00F0255A" w:rsidP="00F0255A">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419985BF" w14:textId="77777777" w:rsidR="00F0255A" w:rsidRDefault="00F0255A" w:rsidP="00F0255A">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39ACC5A8" w14:textId="77777777" w:rsidR="00F0255A" w:rsidRDefault="00F0255A" w:rsidP="00F0255A">
      <w:pPr>
        <w:pStyle w:val="Heading4"/>
      </w:pPr>
      <w:r w:rsidRPr="00F07E33">
        <w:rPr>
          <w:u w:val="single"/>
        </w:rPr>
        <w:t>Violation</w:t>
      </w:r>
      <w:r>
        <w:t xml:space="preserve">: The plan affects </w:t>
      </w:r>
      <w:r w:rsidRPr="00900F7E">
        <w:rPr>
          <w:u w:val="single"/>
        </w:rPr>
        <w:t>less than 80%</w:t>
      </w:r>
      <w:r>
        <w:t xml:space="preserve"> of the workforce.</w:t>
      </w:r>
    </w:p>
    <w:p w14:paraId="34278CA2" w14:textId="77777777" w:rsidR="00F0255A" w:rsidRDefault="00F0255A" w:rsidP="00F0255A">
      <w:pPr>
        <w:pStyle w:val="Heading4"/>
      </w:pPr>
      <w:r>
        <w:t xml:space="preserve">Vote </w:t>
      </w:r>
      <w:r w:rsidRPr="00F07E33">
        <w:rPr>
          <w:u w:val="single"/>
        </w:rPr>
        <w:t>NEG</w:t>
      </w:r>
      <w:r>
        <w:t>:</w:t>
      </w:r>
    </w:p>
    <w:p w14:paraId="6C4AEB14" w14:textId="77777777" w:rsidR="00F0255A" w:rsidRDefault="00F0255A" w:rsidP="00F0255A">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1129625E" w14:textId="77777777" w:rsidR="00F0255A" w:rsidRDefault="00F0255A" w:rsidP="00F0255A">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bookmarkEnd w:id="1"/>
    <w:p w14:paraId="7BAF6C9D" w14:textId="77777777" w:rsidR="00F0255A" w:rsidRDefault="00F0255A" w:rsidP="00F0255A">
      <w:pPr>
        <w:pStyle w:val="Heading3"/>
      </w:pPr>
      <w:r>
        <w:t>DA---1NC</w:t>
      </w:r>
    </w:p>
    <w:p w14:paraId="13E6B348" w14:textId="77777777" w:rsidR="00F0255A" w:rsidRDefault="00F0255A" w:rsidP="00F0255A">
      <w:pPr>
        <w:rPr>
          <w:rStyle w:val="Style13ptBold"/>
        </w:rPr>
      </w:pPr>
      <w:r w:rsidRPr="00D11C9A">
        <w:rPr>
          <w:rStyle w:val="Style13ptBold"/>
          <w:u w:val="single"/>
        </w:rPr>
        <w:t>Entrenchment DA</w:t>
      </w:r>
      <w:r>
        <w:rPr>
          <w:rStyle w:val="Style13ptBold"/>
        </w:rPr>
        <w:t>:</w:t>
      </w:r>
    </w:p>
    <w:p w14:paraId="14788888" w14:textId="77777777" w:rsidR="00F0255A" w:rsidRPr="00D25793" w:rsidRDefault="00F0255A" w:rsidP="00F0255A">
      <w:pPr>
        <w:pStyle w:val="Heading4"/>
      </w:pPr>
      <w:r>
        <w:t xml:space="preserve">The plan’s </w:t>
      </w:r>
      <w:r w:rsidRPr="00D11C9A">
        <w:rPr>
          <w:u w:val="single"/>
        </w:rPr>
        <w:t>durable fiat</w:t>
      </w:r>
      <w:r>
        <w:t xml:space="preserve"> makes it </w:t>
      </w:r>
      <w:r w:rsidRPr="00D11C9A">
        <w:rPr>
          <w:u w:val="single"/>
        </w:rPr>
        <w:t>unrepealable</w:t>
      </w:r>
      <w:r>
        <w:t xml:space="preserve">---that </w:t>
      </w:r>
      <w:r w:rsidRPr="00D25793">
        <w:t xml:space="preserve">causes infinite </w:t>
      </w:r>
      <w:r w:rsidRPr="008D505F">
        <w:rPr>
          <w:u w:val="single"/>
        </w:rPr>
        <w:t>entrenchment</w:t>
      </w:r>
      <w:r>
        <w:t>, mooting</w:t>
      </w:r>
      <w:r w:rsidRPr="00D25793">
        <w:t xml:space="preserve"> legislative power and </w:t>
      </w:r>
      <w:r w:rsidRPr="008D505F">
        <w:rPr>
          <w:u w:val="single"/>
        </w:rPr>
        <w:t>democratic</w:t>
      </w:r>
      <w:r w:rsidRPr="00D25793">
        <w:t xml:space="preserve"> rule.</w:t>
      </w:r>
    </w:p>
    <w:p w14:paraId="6F1A85CC" w14:textId="77777777" w:rsidR="00F0255A" w:rsidRDefault="00F0255A" w:rsidP="00F0255A">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w:t>
      </w:r>
      <w:r>
        <w:t>njn</w:t>
      </w:r>
      <w:r w:rsidRPr="00DD37D8">
        <w:t>]</w:t>
      </w:r>
    </w:p>
    <w:p w14:paraId="678BCC62" w14:textId="77777777" w:rsidR="00F0255A" w:rsidRPr="00B01FC8" w:rsidRDefault="00F0255A" w:rsidP="00F0255A">
      <w:pPr>
        <w:rPr>
          <w:rStyle w:val="StyleUnderline"/>
        </w:rPr>
      </w:pPr>
      <w:r w:rsidRPr="002C0984">
        <w:rPr>
          <w:rStyle w:val="StyleUnderline"/>
        </w:rPr>
        <w:t>Article I, Section 7</w:t>
      </w:r>
      <w:r w:rsidRPr="00B01FC8">
        <w:rPr>
          <w:sz w:val="16"/>
        </w:rPr>
        <w:t xml:space="preserve">, defines the exclusive manner in which Congress may exercise its legislative powers.37 It </w:t>
      </w:r>
      <w:r w:rsidRPr="002C0984">
        <w:rPr>
          <w:rStyle w:val="StyleUnderline"/>
        </w:rPr>
        <w:t xml:space="preserve">provides that Congress may act only through passage by both houses of Congress and either signature by the President or override of a presidential veto. </w:t>
      </w:r>
      <w:r w:rsidRPr="004A6E04">
        <w:rPr>
          <w:rStyle w:val="Emphasis"/>
          <w:highlight w:val="cyan"/>
        </w:rPr>
        <w:t>Legislative entrenchment</w:t>
      </w:r>
      <w:r w:rsidRPr="00F07D46">
        <w:rPr>
          <w:sz w:val="16"/>
        </w:rPr>
        <w:t xml:space="preserve"> </w:t>
      </w:r>
      <w:r w:rsidRPr="00B01FC8">
        <w:rPr>
          <w:sz w:val="16"/>
        </w:rPr>
        <w:t xml:space="preserve">would </w:t>
      </w:r>
      <w:r w:rsidRPr="004A6E04">
        <w:rPr>
          <w:rStyle w:val="Emphasis"/>
          <w:highlight w:val="cyan"/>
        </w:rPr>
        <w:t>prevent</w:t>
      </w:r>
      <w:r w:rsidRPr="00F07D46">
        <w:rPr>
          <w:rStyle w:val="StyleUnderline"/>
        </w:rPr>
        <w:t xml:space="preserve"> a </w:t>
      </w:r>
      <w:r w:rsidRPr="004A6E04">
        <w:rPr>
          <w:rStyle w:val="StyleUnderline"/>
          <w:highlight w:val="cyan"/>
        </w:rPr>
        <w:t xml:space="preserve">Congress from </w:t>
      </w:r>
      <w:r w:rsidRPr="004A6E04">
        <w:rPr>
          <w:rStyle w:val="Emphasis"/>
          <w:highlight w:val="cyan"/>
        </w:rPr>
        <w:t>enacting laws</w:t>
      </w:r>
      <w:r w:rsidRPr="00F07D46">
        <w:rPr>
          <w:rStyle w:val="StyleUnderline"/>
        </w:rPr>
        <w:t xml:space="preserve"> through this procedure</w:t>
      </w:r>
      <w:r w:rsidRPr="00F07D46">
        <w:rPr>
          <w:sz w:val="16"/>
        </w:rPr>
        <w:t xml:space="preserve">. In essence, a statute that requires supermajority approval for legislative change </w:t>
      </w:r>
      <w:r w:rsidRPr="004A6E04">
        <w:rPr>
          <w:rStyle w:val="StyleUnderline"/>
          <w:highlight w:val="cyan"/>
        </w:rPr>
        <w:t>alter</w:t>
      </w:r>
      <w:r w:rsidRPr="00F07D46">
        <w:rPr>
          <w:sz w:val="16"/>
        </w:rPr>
        <w:t xml:space="preserve">s </w:t>
      </w:r>
      <w:r w:rsidRPr="00F07D46">
        <w:rPr>
          <w:rStyle w:val="StyleUnderline"/>
        </w:rPr>
        <w:t xml:space="preserve">the </w:t>
      </w:r>
      <w:r w:rsidRPr="004A6E04">
        <w:rPr>
          <w:rStyle w:val="Emphasis"/>
          <w:highlight w:val="cyan"/>
        </w:rPr>
        <w:t>constitutionally mandated</w:t>
      </w:r>
      <w:r w:rsidRPr="004A6E04">
        <w:rPr>
          <w:rStyle w:val="StyleUnderline"/>
          <w:highlight w:val="cyan"/>
        </w:rPr>
        <w:t xml:space="preserve"> procedure</w:t>
      </w:r>
      <w:r w:rsidRPr="00F07D46">
        <w:rPr>
          <w:rStyle w:val="StyleUnderline"/>
        </w:rPr>
        <w:t xml:space="preserve"> for enacting laws</w:t>
      </w:r>
      <w:r w:rsidRPr="00F07D46">
        <w:rPr>
          <w:sz w:val="16"/>
        </w:rPr>
        <w:t>. Indeed</w:t>
      </w:r>
      <w:r w:rsidRPr="00D0035A">
        <w:rPr>
          <w:sz w:val="16"/>
        </w:rPr>
        <w:t xml:space="preserve">, </w:t>
      </w:r>
      <w:r w:rsidRPr="004A6E04">
        <w:rPr>
          <w:rStyle w:val="StyleUnderline"/>
          <w:highlight w:val="cyan"/>
        </w:rPr>
        <w:t xml:space="preserve">a statute that </w:t>
      </w:r>
      <w:r w:rsidRPr="004A6E04">
        <w:rPr>
          <w:rStyle w:val="Emphasis"/>
          <w:highlight w:val="cyan"/>
        </w:rPr>
        <w:t>prohibits</w:t>
      </w:r>
      <w:r w:rsidRPr="004A6E04">
        <w:rPr>
          <w:rStyle w:val="StyleUnderline"/>
          <w:highlight w:val="cyan"/>
        </w:rPr>
        <w:t xml:space="preserve"> its own repeal </w:t>
      </w:r>
      <w:r w:rsidRPr="004A6E04">
        <w:rPr>
          <w:rStyle w:val="Emphasis"/>
          <w:highlight w:val="cyan"/>
        </w:rPr>
        <w:t>destroys</w:t>
      </w:r>
      <w:r w:rsidRPr="00F07D46">
        <w:rPr>
          <w:rStyle w:val="StyleUnderline"/>
        </w:rPr>
        <w:t xml:space="preserve"> the </w:t>
      </w:r>
      <w:r w:rsidRPr="004A6E04">
        <w:rPr>
          <w:rStyle w:val="Emphasis"/>
          <w:highlight w:val="cyan"/>
        </w:rPr>
        <w:t>legislative power</w:t>
      </w:r>
      <w:r w:rsidRPr="00F07D46">
        <w:rPr>
          <w:rStyle w:val="StyleUnderline"/>
        </w:rPr>
        <w:t xml:space="preserve"> as to that subject matter entirely</w:t>
      </w:r>
      <w:r w:rsidRPr="00F07D46">
        <w:rPr>
          <w:sz w:val="16"/>
        </w:rPr>
        <w:t>. It should be obvious that Congress, by statute, cannot</w:t>
      </w:r>
      <w:r w:rsidRPr="00B01FC8">
        <w:rPr>
          <w:sz w:val="16"/>
        </w:rPr>
        <w:t xml:space="preserve"> alter the constitutional procedures for enacting laws. Yet </w:t>
      </w:r>
      <w:r w:rsidRPr="00B01FC8">
        <w:rPr>
          <w:rStyle w:val="StyleUnderline"/>
        </w:rPr>
        <w:t xml:space="preserve">this is </w:t>
      </w:r>
      <w:r w:rsidRPr="00B01FC8">
        <w:rPr>
          <w:rStyle w:val="Emphasis"/>
        </w:rPr>
        <w:t>exactly</w:t>
      </w:r>
      <w:r w:rsidRPr="00B01FC8">
        <w:rPr>
          <w:rStyle w:val="StyleUnderline"/>
        </w:rPr>
        <w:t xml:space="preserve"> what </w:t>
      </w:r>
      <w:r w:rsidRPr="00B01FC8">
        <w:rPr>
          <w:rStyle w:val="Emphasis"/>
        </w:rPr>
        <w:t>entrenchment</w:t>
      </w:r>
      <w:r w:rsidRPr="00B01FC8">
        <w:rPr>
          <w:rStyle w:val="StyleUnderline"/>
        </w:rPr>
        <w:t xml:space="preserve"> does.</w:t>
      </w:r>
    </w:p>
    <w:p w14:paraId="792CAD61" w14:textId="77777777" w:rsidR="00F0255A" w:rsidRPr="002C0984" w:rsidRDefault="00F0255A" w:rsidP="00F0255A">
      <w:pPr>
        <w:rPr>
          <w:sz w:val="16"/>
        </w:rPr>
      </w:pPr>
      <w:r w:rsidRPr="002C0984">
        <w:rPr>
          <w:sz w:val="16"/>
        </w:rPr>
        <w:t>Professors Posner and Vermeule attempt to bolster their argument about the Vesting Clause by pointing to sunset clauses in numerous existing laws. They argue,</w:t>
      </w:r>
    </w:p>
    <w:p w14:paraId="42046404" w14:textId="77777777" w:rsidR="00F0255A" w:rsidRPr="002C0984" w:rsidRDefault="00F0255A" w:rsidP="00F0255A">
      <w:pPr>
        <w:ind w:left="720"/>
        <w:rPr>
          <w:sz w:val="16"/>
        </w:rPr>
      </w:pPr>
      <w:r w:rsidRPr="002C0984">
        <w:rPr>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3D7DB802" w14:textId="77777777" w:rsidR="00F0255A" w:rsidRPr="002C0984" w:rsidRDefault="00F0255A" w:rsidP="00F0255A">
      <w:pPr>
        <w:rPr>
          <w:sz w:val="16"/>
        </w:rPr>
      </w:pPr>
      <w:r w:rsidRPr="002C0984">
        <w:rPr>
          <w:sz w:val="16"/>
        </w:rPr>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1B08F44E" w14:textId="77777777" w:rsidR="00F0255A" w:rsidRPr="00C34703" w:rsidRDefault="00F0255A" w:rsidP="00F0255A">
      <w:pPr>
        <w:rPr>
          <w:sz w:val="16"/>
        </w:rPr>
      </w:pPr>
      <w:r w:rsidRPr="00C34703">
        <w:rPr>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C34703">
        <w:rPr>
          <w:rStyle w:val="StyleUnderline"/>
        </w:rPr>
        <w:t xml:space="preserve">that </w:t>
      </w:r>
      <w:r w:rsidRPr="004A6E04">
        <w:rPr>
          <w:rStyle w:val="StyleUnderline"/>
          <w:highlight w:val="cyan"/>
        </w:rPr>
        <w:t xml:space="preserve">it has </w:t>
      </w:r>
      <w:r w:rsidRPr="004A6E04">
        <w:rPr>
          <w:rStyle w:val="Emphasis"/>
          <w:highlight w:val="cyan"/>
        </w:rPr>
        <w:t>no stopping point</w:t>
      </w:r>
      <w:r w:rsidRPr="00C34703">
        <w:rPr>
          <w:sz w:val="16"/>
        </w:rPr>
        <w:t xml:space="preserve">. Believing in the wisdom of its choices, </w:t>
      </w:r>
      <w:r w:rsidRPr="00C34703">
        <w:rPr>
          <w:rStyle w:val="StyleUnderline"/>
        </w:rPr>
        <w:t xml:space="preserve">anxious </w:t>
      </w:r>
      <w:r w:rsidRPr="004A6E04">
        <w:rPr>
          <w:rStyle w:val="StyleUnderline"/>
          <w:highlight w:val="cyan"/>
        </w:rPr>
        <w:t>to secure</w:t>
      </w:r>
      <w:r w:rsidRPr="00C34703">
        <w:rPr>
          <w:rStyle w:val="StyleUnderline"/>
        </w:rPr>
        <w:t xml:space="preserve"> its hardfought </w:t>
      </w:r>
      <w:r w:rsidRPr="004A6E04">
        <w:rPr>
          <w:rStyle w:val="Emphasis"/>
          <w:highlight w:val="cyan"/>
        </w:rPr>
        <w:t>legislative wins</w:t>
      </w:r>
      <w:r w:rsidRPr="00C34703">
        <w:rPr>
          <w:rStyle w:val="StyleUnderline"/>
        </w:rPr>
        <w:t xml:space="preserve">, distrusting what future majorities might </w:t>
      </w:r>
      <w:r w:rsidRPr="00F07D46">
        <w:rPr>
          <w:rStyle w:val="StyleUnderline"/>
        </w:rPr>
        <w:t xml:space="preserve">want, </w:t>
      </w:r>
      <w:r w:rsidRPr="004A6E04">
        <w:rPr>
          <w:rStyle w:val="StyleUnderline"/>
          <w:highlight w:val="cyan"/>
        </w:rPr>
        <w:t>a legislature might</w:t>
      </w:r>
      <w:r w:rsidRPr="00F07D46">
        <w:rPr>
          <w:rStyle w:val="StyleUnderline"/>
        </w:rPr>
        <w:t xml:space="preserve"> choose to </w:t>
      </w:r>
      <w:r w:rsidRPr="004A6E04">
        <w:rPr>
          <w:rStyle w:val="Emphasis"/>
          <w:highlight w:val="cyan"/>
        </w:rPr>
        <w:t>entrench every law</w:t>
      </w:r>
      <w:r w:rsidRPr="00C34703">
        <w:rPr>
          <w:sz w:val="16"/>
        </w:rPr>
        <w:t>. Professors McGinnis and Rappaport describe what the political landscape would look like under such a regime:</w:t>
      </w:r>
    </w:p>
    <w:p w14:paraId="41910411" w14:textId="77777777" w:rsidR="00F0255A" w:rsidRPr="003059D1" w:rsidRDefault="00F0255A" w:rsidP="00F0255A">
      <w:pPr>
        <w:ind w:left="720"/>
        <w:rPr>
          <w:sz w:val="16"/>
        </w:rPr>
      </w:pPr>
      <w:r w:rsidRPr="003059D1">
        <w:rPr>
          <w:sz w:val="16"/>
        </w:rPr>
        <w:t xml:space="preserve">In so far as </w:t>
      </w:r>
      <w:r w:rsidRPr="004A6E04">
        <w:rPr>
          <w:rStyle w:val="StyleUnderline"/>
          <w:highlight w:val="cyan"/>
        </w:rPr>
        <w:t>one legislature</w:t>
      </w:r>
      <w:r w:rsidRPr="003059D1">
        <w:rPr>
          <w:sz w:val="16"/>
        </w:rPr>
        <w:t xml:space="preserve"> could bind a subsequent one by its enactments, it </w:t>
      </w:r>
      <w:r w:rsidRPr="004A6E04">
        <w:rPr>
          <w:rStyle w:val="StyleUnderline"/>
          <w:highlight w:val="cyan"/>
        </w:rPr>
        <w:t>could</w:t>
      </w:r>
      <w:r w:rsidRPr="003059D1">
        <w:rPr>
          <w:sz w:val="16"/>
        </w:rPr>
        <w:t xml:space="preserve"> in the same degree </w:t>
      </w:r>
      <w:r w:rsidRPr="004A6E04">
        <w:rPr>
          <w:rStyle w:val="Emphasis"/>
          <w:highlight w:val="cyan"/>
        </w:rPr>
        <w:t>reduce</w:t>
      </w:r>
      <w:r w:rsidRPr="004A6E04">
        <w:rPr>
          <w:rStyle w:val="StyleUnderline"/>
          <w:highlight w:val="cyan"/>
        </w:rPr>
        <w:t xml:space="preserve"> the</w:t>
      </w:r>
      <w:r w:rsidRPr="003059D1">
        <w:rPr>
          <w:rStyle w:val="StyleUnderline"/>
        </w:rPr>
        <w:t xml:space="preserve"> legislative </w:t>
      </w:r>
      <w:r w:rsidRPr="004A6E04">
        <w:rPr>
          <w:rStyle w:val="StyleUnderline"/>
          <w:highlight w:val="cyan"/>
        </w:rPr>
        <w:t>power of</w:t>
      </w:r>
      <w:r w:rsidRPr="003059D1">
        <w:rPr>
          <w:rStyle w:val="StyleUnderline"/>
        </w:rPr>
        <w:t xml:space="preserve"> its </w:t>
      </w:r>
      <w:r w:rsidRPr="004A6E04">
        <w:rPr>
          <w:rStyle w:val="Emphasis"/>
          <w:highlight w:val="cyan"/>
        </w:rPr>
        <w:t>successors</w:t>
      </w:r>
      <w:r w:rsidRPr="003059D1">
        <w:rPr>
          <w:rStyle w:val="StyleUnderline"/>
        </w:rPr>
        <w:t xml:space="preserve">, and the process might be repeated </w:t>
      </w:r>
      <w:r w:rsidRPr="004A6E04">
        <w:rPr>
          <w:rStyle w:val="StyleUnderline"/>
          <w:highlight w:val="cyan"/>
        </w:rPr>
        <w:t>until</w:t>
      </w:r>
      <w:r w:rsidRPr="003059D1">
        <w:rPr>
          <w:sz w:val="16"/>
        </w:rPr>
        <w:t xml:space="preserve">, one by one, the subjects of </w:t>
      </w:r>
      <w:r w:rsidRPr="004A6E04">
        <w:rPr>
          <w:rStyle w:val="Emphasis"/>
          <w:highlight w:val="cyan"/>
        </w:rPr>
        <w:t>legislation</w:t>
      </w:r>
      <w:r w:rsidRPr="004A6E04">
        <w:rPr>
          <w:rStyle w:val="StyleUnderline"/>
          <w:highlight w:val="cyan"/>
        </w:rPr>
        <w:t xml:space="preserve"> would be </w:t>
      </w:r>
      <w:r w:rsidRPr="004A6E04">
        <w:rPr>
          <w:rStyle w:val="Emphasis"/>
          <w:highlight w:val="cyan"/>
        </w:rPr>
        <w:t>excluded</w:t>
      </w:r>
      <w:r w:rsidRPr="003059D1">
        <w:rPr>
          <w:rStyle w:val="Emphasis"/>
        </w:rPr>
        <w:t xml:space="preserve"> altogether</w:t>
      </w:r>
      <w:r w:rsidRPr="003059D1">
        <w:rPr>
          <w:sz w:val="16"/>
        </w:rPr>
        <w:t xml:space="preserve"> from their control, </w:t>
      </w:r>
      <w:r w:rsidRPr="004A6E04">
        <w:rPr>
          <w:rStyle w:val="StyleUnderline"/>
          <w:highlight w:val="cyan"/>
        </w:rPr>
        <w:t>and</w:t>
      </w:r>
      <w:r w:rsidRPr="003059D1">
        <w:rPr>
          <w:rStyle w:val="StyleUnderline"/>
        </w:rPr>
        <w:t xml:space="preserve"> the</w:t>
      </w:r>
      <w:r w:rsidRPr="003059D1">
        <w:rPr>
          <w:sz w:val="16"/>
        </w:rPr>
        <w:t xml:space="preserve"> constitutional provision, that </w:t>
      </w:r>
      <w:r w:rsidRPr="003059D1">
        <w:rPr>
          <w:rStyle w:val="StyleUnderline"/>
        </w:rPr>
        <w:t xml:space="preserve">legislative </w:t>
      </w:r>
      <w:r w:rsidRPr="004A6E04">
        <w:rPr>
          <w:rStyle w:val="Emphasis"/>
          <w:highlight w:val="cyan"/>
        </w:rPr>
        <w:t>power</w:t>
      </w:r>
      <w:r w:rsidRPr="004A6E04">
        <w:rPr>
          <w:rStyle w:val="StyleUnderline"/>
          <w:highlight w:val="cyan"/>
        </w:rPr>
        <w:t xml:space="preserve"> shall be</w:t>
      </w:r>
      <w:r w:rsidRPr="003059D1">
        <w:rPr>
          <w:sz w:val="16"/>
        </w:rPr>
        <w:t xml:space="preserve"> vested in two houses, would be to a greater or less degree </w:t>
      </w:r>
      <w:r w:rsidRPr="003059D1">
        <w:rPr>
          <w:rStyle w:val="StyleUnderline"/>
        </w:rPr>
        <w:t xml:space="preserve">rendered </w:t>
      </w:r>
      <w:r w:rsidRPr="004A6E04">
        <w:rPr>
          <w:rStyle w:val="Emphasis"/>
          <w:highlight w:val="cyan"/>
        </w:rPr>
        <w:t>ineffectual</w:t>
      </w:r>
      <w:r w:rsidRPr="003059D1">
        <w:rPr>
          <w:sz w:val="16"/>
        </w:rPr>
        <w:t>.4 °</w:t>
      </w:r>
    </w:p>
    <w:p w14:paraId="7355CEB3" w14:textId="77777777" w:rsidR="00F0255A" w:rsidRPr="00E569C0" w:rsidRDefault="00F0255A" w:rsidP="00F0255A">
      <w:pPr>
        <w:rPr>
          <w:sz w:val="16"/>
        </w:rPr>
      </w:pPr>
      <w:r w:rsidRPr="00E569C0">
        <w:rPr>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4A6E04">
        <w:rPr>
          <w:rStyle w:val="StyleUnderline"/>
          <w:highlight w:val="cyan"/>
        </w:rPr>
        <w:t xml:space="preserve">a </w:t>
      </w:r>
      <w:r w:rsidRPr="004A6E04">
        <w:rPr>
          <w:rStyle w:val="Emphasis"/>
          <w:highlight w:val="cyan"/>
        </w:rPr>
        <w:t>complete preclusion</w:t>
      </w:r>
      <w:r w:rsidRPr="004A6E04">
        <w:rPr>
          <w:rStyle w:val="StyleUnderline"/>
          <w:highlight w:val="cyan"/>
        </w:rPr>
        <w:t xml:space="preserve"> of</w:t>
      </w:r>
      <w:r w:rsidRPr="00E569C0">
        <w:rPr>
          <w:rStyle w:val="StyleUnderline"/>
        </w:rPr>
        <w:t xml:space="preserve"> revision or </w:t>
      </w:r>
      <w:r w:rsidRPr="004A6E04">
        <w:rPr>
          <w:rStyle w:val="Emphasis"/>
          <w:highlight w:val="cyan"/>
        </w:rPr>
        <w:t>repeal</w:t>
      </w:r>
      <w:r w:rsidRPr="004A6E04">
        <w:rPr>
          <w:rStyle w:val="StyleUnderline"/>
          <w:highlight w:val="cyan"/>
        </w:rPr>
        <w:t xml:space="preserve"> would be allowed</w:t>
      </w:r>
      <w:r w:rsidRPr="00E569C0">
        <w:rPr>
          <w:sz w:val="16"/>
        </w:rPr>
        <w:t xml:space="preserve">. They articulate </w:t>
      </w:r>
      <w:r w:rsidRPr="00E569C0">
        <w:rPr>
          <w:rStyle w:val="StyleUnderline"/>
        </w:rPr>
        <w:t xml:space="preserve">no constraints on </w:t>
      </w:r>
      <w:r w:rsidRPr="004A6E04">
        <w:rPr>
          <w:rStyle w:val="Emphasis"/>
          <w:highlight w:val="cyan"/>
        </w:rPr>
        <w:t>entrenchment</w:t>
      </w:r>
      <w:r w:rsidRPr="00E569C0">
        <w:rPr>
          <w:sz w:val="16"/>
        </w:rPr>
        <w:t xml:space="preserve">. Their approach </w:t>
      </w:r>
      <w:r w:rsidRPr="004A6E04">
        <w:rPr>
          <w:rStyle w:val="StyleUnderline"/>
          <w:highlight w:val="cyan"/>
        </w:rPr>
        <w:t xml:space="preserve">leaves </w:t>
      </w:r>
      <w:r w:rsidRPr="004A6E04">
        <w:rPr>
          <w:rStyle w:val="Emphasis"/>
          <w:highlight w:val="cyan"/>
        </w:rPr>
        <w:t>little left</w:t>
      </w:r>
      <w:r w:rsidRPr="004A6E04">
        <w:rPr>
          <w:rStyle w:val="StyleUnderline"/>
          <w:highlight w:val="cyan"/>
        </w:rPr>
        <w:t xml:space="preserve"> of</w:t>
      </w:r>
      <w:r w:rsidRPr="00E569C0">
        <w:rPr>
          <w:rStyle w:val="StyleUnderline"/>
        </w:rPr>
        <w:t xml:space="preserve"> the </w:t>
      </w:r>
      <w:r w:rsidRPr="004A6E04">
        <w:rPr>
          <w:rStyle w:val="Emphasis"/>
          <w:highlight w:val="cyan"/>
        </w:rPr>
        <w:t>democratic</w:t>
      </w:r>
      <w:r w:rsidRPr="00E569C0">
        <w:rPr>
          <w:rStyle w:val="StyleUnderline"/>
        </w:rPr>
        <w:t xml:space="preserve"> principle of majority </w:t>
      </w:r>
      <w:r w:rsidRPr="004A6E04">
        <w:rPr>
          <w:rStyle w:val="Emphasis"/>
          <w:highlight w:val="cyan"/>
        </w:rPr>
        <w:t>rule</w:t>
      </w:r>
      <w:r w:rsidRPr="00E569C0">
        <w:rPr>
          <w:sz w:val="16"/>
        </w:rPr>
        <w:t>.</w:t>
      </w:r>
    </w:p>
    <w:p w14:paraId="3DE790A7" w14:textId="77777777" w:rsidR="00F0255A" w:rsidRPr="00837201" w:rsidRDefault="00F0255A" w:rsidP="00F0255A">
      <w:pPr>
        <w:pStyle w:val="Heading4"/>
      </w:pPr>
      <w:r w:rsidRPr="00163D5B">
        <w:t>Entrenchment</w:t>
      </w:r>
      <w:r w:rsidRPr="00837201">
        <w:t xml:space="preserve"> </w:t>
      </w:r>
      <w:r w:rsidRPr="00163D5B">
        <w:rPr>
          <w:u w:val="single"/>
        </w:rPr>
        <w:t>devastates</w:t>
      </w:r>
      <w:r>
        <w:t xml:space="preserve"> legislative </w:t>
      </w:r>
      <w:r w:rsidRPr="00163D5B">
        <w:rPr>
          <w:u w:val="single"/>
        </w:rPr>
        <w:t>flexibility</w:t>
      </w:r>
      <w:r>
        <w:t>. Extinction.</w:t>
      </w:r>
      <w:r w:rsidRPr="00837201">
        <w:t xml:space="preserve"> </w:t>
      </w:r>
    </w:p>
    <w:p w14:paraId="77A53899" w14:textId="77777777" w:rsidR="00F0255A" w:rsidRPr="00837201" w:rsidRDefault="00F0255A" w:rsidP="00F0255A">
      <w:r w:rsidRPr="00E569C0">
        <w:rPr>
          <w:rStyle w:val="Style13ptBold"/>
        </w:rPr>
        <w:t>McCord 21</w:t>
      </w:r>
      <w:r>
        <w:t xml:space="preserve"> [</w:t>
      </w:r>
      <w:r w:rsidRPr="00837201">
        <w:t>Mary B. McCord</w:t>
      </w:r>
      <w:r>
        <w:t xml:space="preserve"> (</w:t>
      </w:r>
      <w:r w:rsidRPr="00E569C0">
        <w:t>Visiting Professor of Law</w:t>
      </w:r>
      <w:r>
        <w:t>, Georgetown University Law School;</w:t>
      </w:r>
      <w:r w:rsidRPr="00E569C0">
        <w:t xml:space="preserve"> Executive Director, Institute for Constitutional Advocacy and Protection</w:t>
      </w:r>
      <w:r>
        <w:t>, Georgetown University Law School; J.D., Georgetown University Law School),</w:t>
      </w:r>
      <w:r w:rsidRPr="00837201">
        <w:t xml:space="preserve"> Annie L. Owens</w:t>
      </w:r>
      <w:r>
        <w:t xml:space="preserve"> (</w:t>
      </w:r>
      <w:r w:rsidRPr="00E569C0">
        <w:t>Senior Counsel</w:t>
      </w:r>
      <w:r>
        <w:t xml:space="preserve">, </w:t>
      </w:r>
      <w:r w:rsidRPr="00E569C0">
        <w:t>Institute for Constitutional Advocacy and Protection</w:t>
      </w:r>
      <w:r>
        <w:t>, Georgetown University Law School; J.D., Marquette University Law School)</w:t>
      </w:r>
      <w:r w:rsidRPr="00837201">
        <w:t>, Kelsi Brown Corkran, and Shelby B. Calambokidis</w:t>
      </w:r>
      <w:r>
        <w:t>, April 2021,</w:t>
      </w:r>
      <w:r w:rsidRPr="00837201">
        <w:t xml:space="preserve"> Brief of Amicus Curiae Institute for Constitutional Advocacy and Protection in </w:t>
      </w:r>
      <w:r w:rsidRPr="00E569C0">
        <w:rPr>
          <w:i/>
          <w:iCs/>
        </w:rPr>
        <w:t>Helen Marie Taylor v. Ralph s. Northam</w:t>
      </w:r>
      <w:r>
        <w:t xml:space="preserve">, Supreme Court of Virginia, </w:t>
      </w:r>
      <w:r w:rsidRPr="00837201">
        <w:t>https://www.law.georgetown.edu/icap/wp-content/uploads/sites/32/2021/04/2021.04.19-Lee-Monument-Amicus-Brief-ICAP.pdf</w:t>
      </w:r>
      <w:r>
        <w:t>, njn]</w:t>
      </w:r>
    </w:p>
    <w:p w14:paraId="18792EEF" w14:textId="77777777" w:rsidR="00F0255A" w:rsidRPr="005A46EB" w:rsidRDefault="00F0255A" w:rsidP="00F0255A">
      <w:pPr>
        <w:rPr>
          <w:sz w:val="16"/>
        </w:rPr>
      </w:pPr>
      <w:r w:rsidRPr="005A46EB">
        <w:rPr>
          <w:sz w:val="16"/>
        </w:rPr>
        <w:t xml:space="preserve">3. Moreover, </w:t>
      </w:r>
      <w:r w:rsidRPr="005A46EB">
        <w:rPr>
          <w:rStyle w:val="StyleUnderline"/>
        </w:rPr>
        <w:t xml:space="preserve">legislative </w:t>
      </w:r>
      <w:r w:rsidRPr="004A6E04">
        <w:rPr>
          <w:rStyle w:val="StyleUnderline"/>
          <w:highlight w:val="cyan"/>
        </w:rPr>
        <w:t>entrenchment</w:t>
      </w:r>
      <w:r w:rsidRPr="005A46EB">
        <w:rPr>
          <w:rStyle w:val="StyleUnderline"/>
        </w:rPr>
        <w:t xml:space="preserve"> can </w:t>
      </w:r>
      <w:r w:rsidRPr="004A6E04">
        <w:rPr>
          <w:rStyle w:val="Emphasis"/>
          <w:highlight w:val="cyan"/>
        </w:rPr>
        <w:t>prevent</w:t>
      </w:r>
      <w:r w:rsidRPr="004A6E04">
        <w:rPr>
          <w:rStyle w:val="StyleUnderline"/>
          <w:highlight w:val="cyan"/>
        </w:rPr>
        <w:t xml:space="preserve"> the government from</w:t>
      </w:r>
      <w:r w:rsidRPr="005A46EB">
        <w:rPr>
          <w:rStyle w:val="StyleUnderline"/>
        </w:rPr>
        <w:t xml:space="preserve"> effectively </w:t>
      </w:r>
      <w:r w:rsidRPr="004A6E04">
        <w:rPr>
          <w:rStyle w:val="Emphasis"/>
          <w:highlight w:val="cyan"/>
        </w:rPr>
        <w:t>addressing</w:t>
      </w:r>
      <w:r w:rsidRPr="005A46EB">
        <w:rPr>
          <w:rStyle w:val="StyleUnderline"/>
        </w:rPr>
        <w:t xml:space="preserve"> contemporary </w:t>
      </w:r>
      <w:r w:rsidRPr="004A6E04">
        <w:rPr>
          <w:rStyle w:val="Emphasis"/>
          <w:highlight w:val="cyan"/>
        </w:rPr>
        <w:t>issues</w:t>
      </w:r>
      <w:r w:rsidRPr="004A6E04">
        <w:rPr>
          <w:rStyle w:val="StyleUnderline"/>
          <w:highlight w:val="cyan"/>
        </w:rPr>
        <w:t xml:space="preserve"> using</w:t>
      </w:r>
      <w:r w:rsidRPr="005A46EB">
        <w:rPr>
          <w:rStyle w:val="StyleUnderline"/>
        </w:rPr>
        <w:t xml:space="preserve"> the most up-to-date information and </w:t>
      </w:r>
      <w:r w:rsidRPr="004A6E04">
        <w:rPr>
          <w:rStyle w:val="Emphasis"/>
          <w:highlight w:val="cyan"/>
        </w:rPr>
        <w:t>innovations</w:t>
      </w:r>
      <w:r w:rsidRPr="005A46EB">
        <w:rPr>
          <w:rStyle w:val="StyleUnderline"/>
        </w:rPr>
        <w:t>. When new problems arise</w:t>
      </w:r>
      <w:r w:rsidRPr="005A46EB">
        <w:rPr>
          <w:sz w:val="16"/>
        </w:rPr>
        <w:t xml:space="preserve">, the public expects the government to act. </w:t>
      </w:r>
      <w:r w:rsidRPr="004A6E04">
        <w:rPr>
          <w:rStyle w:val="Emphasis"/>
          <w:highlight w:val="cyan"/>
        </w:rPr>
        <w:t>Legislatures</w:t>
      </w:r>
      <w:r w:rsidRPr="005A46EB">
        <w:rPr>
          <w:sz w:val="16"/>
        </w:rPr>
        <w:t xml:space="preserve"> are particularly attuned to the needs of the public, have powerful means of acquiring information in aid of legislation, and, as explained above, </w:t>
      </w:r>
      <w:r w:rsidRPr="004A6E04">
        <w:rPr>
          <w:rStyle w:val="StyleUnderline"/>
          <w:highlight w:val="cyan"/>
        </w:rPr>
        <w:t>normally</w:t>
      </w:r>
      <w:r w:rsidRPr="005A46EB">
        <w:rPr>
          <w:rStyle w:val="StyleUnderline"/>
        </w:rPr>
        <w:t xml:space="preserve"> have strong incentives to </w:t>
      </w:r>
      <w:r w:rsidRPr="004A6E04">
        <w:rPr>
          <w:rStyle w:val="Emphasis"/>
          <w:highlight w:val="cyan"/>
        </w:rPr>
        <w:t>take action</w:t>
      </w:r>
      <w:r w:rsidRPr="005A46EB">
        <w:rPr>
          <w:rStyle w:val="StyleUnderline"/>
        </w:rPr>
        <w:t xml:space="preserve">. </w:t>
      </w:r>
      <w:r w:rsidRPr="004A6E04">
        <w:rPr>
          <w:rStyle w:val="StyleUnderline"/>
          <w:highlight w:val="cyan"/>
        </w:rPr>
        <w:t>But</w:t>
      </w:r>
      <w:r w:rsidRPr="005A46EB">
        <w:rPr>
          <w:sz w:val="16"/>
        </w:rPr>
        <w:t xml:space="preserve"> “</w:t>
      </w:r>
      <w:r w:rsidRPr="005A46EB">
        <w:rPr>
          <w:rStyle w:val="StyleUnderline"/>
        </w:rPr>
        <w:t xml:space="preserve">[t]o permit . . . </w:t>
      </w:r>
      <w:r w:rsidRPr="004A6E04">
        <w:rPr>
          <w:rStyle w:val="StyleUnderline"/>
          <w:highlight w:val="cyan"/>
        </w:rPr>
        <w:t xml:space="preserve">entrenchment </w:t>
      </w:r>
      <w:r w:rsidRPr="004A6E04">
        <w:rPr>
          <w:rStyle w:val="Emphasis"/>
          <w:highlight w:val="cyan"/>
        </w:rPr>
        <w:t>prevents</w:t>
      </w:r>
      <w:r w:rsidRPr="005A46EB">
        <w:rPr>
          <w:rStyle w:val="StyleUnderline"/>
        </w:rPr>
        <w:t xml:space="preserve"> those with the greatest knowledge of societal needs from </w:t>
      </w:r>
      <w:r w:rsidRPr="004A6E04">
        <w:rPr>
          <w:rStyle w:val="Emphasis"/>
          <w:highlight w:val="cyan"/>
        </w:rPr>
        <w:t>acting</w:t>
      </w:r>
      <w:r w:rsidRPr="005A46EB">
        <w:rPr>
          <w:sz w:val="16"/>
        </w:rPr>
        <w:t>.” Eule, supra, at 387. In such a situation, “</w:t>
      </w:r>
      <w:r w:rsidRPr="004A6E04">
        <w:rPr>
          <w:rStyle w:val="StyleUnderline"/>
          <w:highlight w:val="cyan"/>
        </w:rPr>
        <w:t>government is</w:t>
      </w:r>
      <w:r w:rsidRPr="005A46EB">
        <w:rPr>
          <w:sz w:val="16"/>
        </w:rPr>
        <w:t xml:space="preserve"> transferred ‘from those who possess the best possible means of information, to those who, by their very position, are necessarily </w:t>
      </w:r>
      <w:r w:rsidRPr="004A6E04">
        <w:rPr>
          <w:rStyle w:val="Emphasis"/>
          <w:highlight w:val="cyan"/>
        </w:rPr>
        <w:t>incapacitated</w:t>
      </w:r>
      <w:r w:rsidRPr="005A46EB">
        <w:rPr>
          <w:rStyle w:val="StyleUnderline"/>
        </w:rPr>
        <w:t xml:space="preserve"> from knowing </w:t>
      </w:r>
      <w:r w:rsidRPr="005A46EB">
        <w:rPr>
          <w:rStyle w:val="Emphasis"/>
        </w:rPr>
        <w:t>anything at all</w:t>
      </w:r>
      <w:r w:rsidRPr="005A46EB">
        <w:rPr>
          <w:rStyle w:val="StyleUnderline"/>
        </w:rPr>
        <w:t xml:space="preserve"> about the matter</w:t>
      </w:r>
      <w:r w:rsidRPr="005A46EB">
        <w:rPr>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7C0A4948" w14:textId="77777777" w:rsidR="00F0255A" w:rsidRPr="00E301BA" w:rsidRDefault="00F0255A" w:rsidP="00F0255A">
      <w:pPr>
        <w:rPr>
          <w:sz w:val="16"/>
        </w:rPr>
      </w:pPr>
      <w:r w:rsidRPr="00E301BA">
        <w:rPr>
          <w:sz w:val="16"/>
        </w:rPr>
        <w:t xml:space="preserve">In any number of circumstances, </w:t>
      </w:r>
      <w:r w:rsidRPr="004A6E04">
        <w:rPr>
          <w:rStyle w:val="StyleUnderline"/>
          <w:highlight w:val="cyan"/>
        </w:rPr>
        <w:t xml:space="preserve">legislatures </w:t>
      </w:r>
      <w:r w:rsidRPr="004A6E04">
        <w:rPr>
          <w:rStyle w:val="Emphasis"/>
          <w:highlight w:val="cyan"/>
        </w:rPr>
        <w:t>must</w:t>
      </w:r>
      <w:r w:rsidRPr="004A6E04">
        <w:rPr>
          <w:rStyle w:val="StyleUnderline"/>
          <w:highlight w:val="cyan"/>
        </w:rPr>
        <w:t xml:space="preserve"> have</w:t>
      </w:r>
      <w:r w:rsidRPr="00E301BA">
        <w:rPr>
          <w:rStyle w:val="StyleUnderline"/>
        </w:rPr>
        <w:t xml:space="preserve"> the </w:t>
      </w:r>
      <w:r w:rsidRPr="004A6E04">
        <w:rPr>
          <w:rStyle w:val="Emphasis"/>
          <w:highlight w:val="cyan"/>
        </w:rPr>
        <w:t>flexibility</w:t>
      </w:r>
      <w:r w:rsidRPr="004A6E04">
        <w:rPr>
          <w:rStyle w:val="StyleUnderline"/>
          <w:highlight w:val="cyan"/>
        </w:rPr>
        <w:t xml:space="preserve"> to</w:t>
      </w:r>
      <w:r w:rsidRPr="00E301BA">
        <w:rPr>
          <w:rStyle w:val="StyleUnderline"/>
        </w:rPr>
        <w:t xml:space="preserve"> protect public health and safety</w:t>
      </w:r>
      <w:r w:rsidRPr="00E301BA">
        <w:rPr>
          <w:sz w:val="16"/>
        </w:rPr>
        <w:t xml:space="preserve"> using the most up-to-date knowledge, technology, and information. For example, legislatures must be able </w:t>
      </w:r>
      <w:r w:rsidRPr="00E301BA">
        <w:rPr>
          <w:rStyle w:val="StyleUnderline"/>
        </w:rPr>
        <w:t xml:space="preserve">to </w:t>
      </w:r>
      <w:r w:rsidRPr="004A6E04">
        <w:rPr>
          <w:rStyle w:val="StyleUnderline"/>
          <w:highlight w:val="cyan"/>
        </w:rPr>
        <w:t>respond</w:t>
      </w:r>
      <w:r w:rsidRPr="00E301BA">
        <w:rPr>
          <w:rStyle w:val="StyleUnderline"/>
        </w:rPr>
        <w:t xml:space="preserve"> nimbly </w:t>
      </w:r>
      <w:r w:rsidRPr="004A6E04">
        <w:rPr>
          <w:rStyle w:val="StyleUnderline"/>
          <w:highlight w:val="cyan"/>
        </w:rPr>
        <w:t xml:space="preserve">to rapidly </w:t>
      </w:r>
      <w:r w:rsidRPr="004A6E04">
        <w:rPr>
          <w:rStyle w:val="Emphasis"/>
          <w:highlight w:val="cyan"/>
        </w:rPr>
        <w:t>evolving</w:t>
      </w:r>
      <w:r w:rsidRPr="00E301BA">
        <w:rPr>
          <w:rStyle w:val="StyleUnderline"/>
        </w:rPr>
        <w:t xml:space="preserve"> public-</w:t>
      </w:r>
      <w:r w:rsidRPr="004A6E04">
        <w:rPr>
          <w:rStyle w:val="StyleUnderline"/>
          <w:highlight w:val="cyan"/>
        </w:rPr>
        <w:t xml:space="preserve">health </w:t>
      </w:r>
      <w:r w:rsidRPr="004A6E04">
        <w:rPr>
          <w:rStyle w:val="Emphasis"/>
          <w:highlight w:val="cyan"/>
        </w:rPr>
        <w:t>crises</w:t>
      </w:r>
      <w:r w:rsidRPr="00E301BA">
        <w:rPr>
          <w:rStyle w:val="StyleUnderline"/>
        </w:rPr>
        <w:t xml:space="preserve">, natural </w:t>
      </w:r>
      <w:r w:rsidRPr="004A6E04">
        <w:rPr>
          <w:rStyle w:val="Emphasis"/>
          <w:highlight w:val="cyan"/>
        </w:rPr>
        <w:t>disasters</w:t>
      </w:r>
      <w:r w:rsidRPr="004A6E04">
        <w:rPr>
          <w:rStyle w:val="StyleUnderline"/>
          <w:highlight w:val="cyan"/>
        </w:rPr>
        <w:t xml:space="preserve">, or </w:t>
      </w:r>
      <w:r w:rsidRPr="004A6E04">
        <w:rPr>
          <w:rStyle w:val="Emphasis"/>
          <w:highlight w:val="cyan"/>
        </w:rPr>
        <w:t>terrorist attacks</w:t>
      </w:r>
      <w:r w:rsidRPr="00E301BA">
        <w:rPr>
          <w:sz w:val="16"/>
        </w:rPr>
        <w:t xml:space="preserve">. But if legislative </w:t>
      </w:r>
      <w:r w:rsidRPr="004A6E04">
        <w:rPr>
          <w:rStyle w:val="StyleUnderline"/>
          <w:highlight w:val="cyan"/>
        </w:rPr>
        <w:t>entrenchment</w:t>
      </w:r>
      <w:r w:rsidRPr="00E301BA">
        <w:rPr>
          <w:rStyle w:val="StyleUnderline"/>
        </w:rPr>
        <w:t xml:space="preserve"> were permissible, laws enacted in a bygone era </w:t>
      </w:r>
      <w:r w:rsidRPr="004A6E04">
        <w:rPr>
          <w:rStyle w:val="StyleUnderline"/>
          <w:highlight w:val="cyan"/>
        </w:rPr>
        <w:t xml:space="preserve">could </w:t>
      </w:r>
      <w:r w:rsidRPr="004A6E04">
        <w:rPr>
          <w:rStyle w:val="Emphasis"/>
          <w:highlight w:val="cyan"/>
        </w:rPr>
        <w:t>preclude</w:t>
      </w:r>
      <w:r w:rsidRPr="00E301BA">
        <w:rPr>
          <w:sz w:val="16"/>
        </w:rPr>
        <w:t xml:space="preserve"> legislatures from acquiring and </w:t>
      </w:r>
      <w:r w:rsidRPr="004A6E04">
        <w:rPr>
          <w:rStyle w:val="Emphasis"/>
          <w:highlight w:val="cyan"/>
        </w:rPr>
        <w:t>deploying</w:t>
      </w:r>
      <w:r w:rsidRPr="004A6E04">
        <w:rPr>
          <w:rStyle w:val="StyleUnderline"/>
          <w:highlight w:val="cyan"/>
        </w:rPr>
        <w:t xml:space="preserve"> the</w:t>
      </w:r>
      <w:r w:rsidRPr="00E301BA">
        <w:rPr>
          <w:rStyle w:val="StyleUnderline"/>
        </w:rPr>
        <w:t xml:space="preserve"> necessary resources and modern </w:t>
      </w:r>
      <w:r w:rsidRPr="004A6E04">
        <w:rPr>
          <w:rStyle w:val="Emphasis"/>
          <w:highlight w:val="cyan"/>
        </w:rPr>
        <w:t>solutions</w:t>
      </w:r>
      <w:r w:rsidRPr="004A6E04">
        <w:rPr>
          <w:rStyle w:val="StyleUnderline"/>
          <w:highlight w:val="cyan"/>
        </w:rPr>
        <w:t xml:space="preserve"> to address</w:t>
      </w:r>
      <w:r w:rsidRPr="00E301BA">
        <w:rPr>
          <w:rStyle w:val="StyleUnderline"/>
        </w:rPr>
        <w:t xml:space="preserve"> such </w:t>
      </w:r>
      <w:r w:rsidRPr="004A6E04">
        <w:rPr>
          <w:rStyle w:val="Emphasis"/>
          <w:highlight w:val="cyan"/>
        </w:rPr>
        <w:t>emergencies</w:t>
      </w:r>
      <w:r w:rsidRPr="00E301BA">
        <w:rPr>
          <w:sz w:val="16"/>
        </w:rPr>
        <w:t xml:space="preserve">. </w:t>
      </w:r>
    </w:p>
    <w:p w14:paraId="31AA53C8" w14:textId="77777777" w:rsidR="00F0255A" w:rsidRPr="00441728" w:rsidRDefault="00F0255A" w:rsidP="00F0255A">
      <w:pPr>
        <w:rPr>
          <w:sz w:val="16"/>
        </w:rPr>
      </w:pPr>
      <w:r w:rsidRPr="00E301BA">
        <w:rPr>
          <w:sz w:val="16"/>
        </w:rPr>
        <w:t xml:space="preserve">4. Finally, </w:t>
      </w:r>
      <w:r w:rsidRPr="004A6E04">
        <w:rPr>
          <w:rStyle w:val="StyleUnderline"/>
          <w:highlight w:val="cyan"/>
        </w:rPr>
        <w:t>entrenchment</w:t>
      </w:r>
      <w:r w:rsidRPr="00E301BA">
        <w:rPr>
          <w:rStyle w:val="StyleUnderline"/>
        </w:rPr>
        <w:t xml:space="preserve"> can </w:t>
      </w:r>
      <w:r w:rsidRPr="004A6E04">
        <w:rPr>
          <w:rStyle w:val="StyleUnderline"/>
          <w:highlight w:val="cyan"/>
        </w:rPr>
        <w:t xml:space="preserve">lead to </w:t>
      </w:r>
      <w:r w:rsidRPr="004A6E04">
        <w:rPr>
          <w:rStyle w:val="Emphasis"/>
          <w:highlight w:val="cyan"/>
        </w:rPr>
        <w:t>evasion</w:t>
      </w:r>
      <w:r w:rsidRPr="00E301BA">
        <w:rPr>
          <w:rStyle w:val="StyleUnderline"/>
        </w:rPr>
        <w:t xml:space="preserve"> of the law </w:t>
      </w:r>
      <w:r w:rsidRPr="004A6E04">
        <w:rPr>
          <w:rStyle w:val="StyleUnderline"/>
          <w:highlight w:val="cyan"/>
        </w:rPr>
        <w:t xml:space="preserve">and </w:t>
      </w:r>
      <w:r w:rsidRPr="004A6E04">
        <w:rPr>
          <w:rStyle w:val="Emphasis"/>
          <w:highlight w:val="cyan"/>
        </w:rPr>
        <w:t>undermine</w:t>
      </w:r>
      <w:r w:rsidRPr="00E301BA">
        <w:rPr>
          <w:rStyle w:val="StyleUnderline"/>
        </w:rPr>
        <w:t xml:space="preserve"> public </w:t>
      </w:r>
      <w:r w:rsidRPr="004A6E04">
        <w:rPr>
          <w:rStyle w:val="Emphasis"/>
          <w:highlight w:val="cyan"/>
        </w:rPr>
        <w:t>confidence</w:t>
      </w:r>
      <w:r w:rsidRPr="00E301BA">
        <w:rPr>
          <w:sz w:val="16"/>
        </w:rPr>
        <w:t xml:space="preserve"> in government. Where legislative entrenchment “blocks legitimate measures to confront drastically changed conditions, </w:t>
      </w:r>
      <w:r w:rsidRPr="00E301BA">
        <w:rPr>
          <w:rStyle w:val="StyleUnderline"/>
        </w:rPr>
        <w:t xml:space="preserve">the </w:t>
      </w:r>
      <w:r w:rsidRPr="004A6E04">
        <w:rPr>
          <w:rStyle w:val="StyleUnderline"/>
          <w:highlight w:val="cyan"/>
        </w:rPr>
        <w:t xml:space="preserve">restraint invites </w:t>
      </w:r>
      <w:r w:rsidRPr="004A6E04">
        <w:rPr>
          <w:rStyle w:val="Emphasis"/>
          <w:highlight w:val="cyan"/>
        </w:rPr>
        <w:t>circumvention</w:t>
      </w:r>
      <w:r w:rsidRPr="00E301BA">
        <w:rPr>
          <w:sz w:val="16"/>
        </w:rPr>
        <w:t xml:space="preserve">” through </w:t>
      </w:r>
      <w:r w:rsidRPr="004A6E04">
        <w:rPr>
          <w:rStyle w:val="Emphasis"/>
          <w:highlight w:val="cyan"/>
        </w:rPr>
        <w:t>extralegislative</w:t>
      </w:r>
      <w:r w:rsidRPr="004A6E04">
        <w:rPr>
          <w:rStyle w:val="StyleUnderline"/>
          <w:highlight w:val="cyan"/>
        </w:rPr>
        <w:t xml:space="preserve"> means</w:t>
      </w:r>
      <w:r w:rsidRPr="00E301BA">
        <w:rPr>
          <w:sz w:val="16"/>
        </w:rPr>
        <w:t>. Eule, supra, at 387. Such circumvention can take the form of tortured construction of the language of the entrenched law or other methods of official evasion, which “</w:t>
      </w:r>
      <w:r w:rsidRPr="004A6E04">
        <w:rPr>
          <w:rStyle w:val="StyleUnderline"/>
          <w:highlight w:val="cyan"/>
        </w:rPr>
        <w:t xml:space="preserve">carry a </w:t>
      </w:r>
      <w:r w:rsidRPr="004A6E04">
        <w:rPr>
          <w:rStyle w:val="Emphasis"/>
          <w:highlight w:val="cyan"/>
        </w:rPr>
        <w:t>high cost</w:t>
      </w:r>
      <w:r w:rsidRPr="004A6E04">
        <w:rPr>
          <w:rStyle w:val="StyleUnderline"/>
          <w:highlight w:val="cyan"/>
        </w:rPr>
        <w:t xml:space="preserve"> to</w:t>
      </w:r>
      <w:r w:rsidRPr="00E301BA">
        <w:rPr>
          <w:sz w:val="16"/>
        </w:rPr>
        <w:t xml:space="preserve"> the moral atmosphere of </w:t>
      </w:r>
      <w:r w:rsidRPr="00E301BA">
        <w:rPr>
          <w:rStyle w:val="StyleUnderline"/>
        </w:rPr>
        <w:t xml:space="preserve">government and distort </w:t>
      </w:r>
      <w:r w:rsidRPr="004A6E04">
        <w:rPr>
          <w:rStyle w:val="Emphasis"/>
          <w:highlight w:val="cyan"/>
        </w:rPr>
        <w:t>the institution</w:t>
      </w:r>
      <w:r w:rsidRPr="00E301BA">
        <w:rPr>
          <w:sz w:val="16"/>
        </w:rPr>
        <w:t>al structure.” Id. At worst, “</w:t>
      </w:r>
      <w:r w:rsidRPr="004A6E04">
        <w:rPr>
          <w:rStyle w:val="StyleUnderline"/>
          <w:highlight w:val="cyan"/>
        </w:rPr>
        <w:t xml:space="preserve">the </w:t>
      </w:r>
      <w:r w:rsidRPr="004A6E04">
        <w:rPr>
          <w:rStyle w:val="Emphasis"/>
          <w:highlight w:val="cyan"/>
        </w:rPr>
        <w:t>inability</w:t>
      </w:r>
      <w:r w:rsidRPr="004A6E04">
        <w:rPr>
          <w:rStyle w:val="StyleUnderline"/>
          <w:highlight w:val="cyan"/>
        </w:rPr>
        <w:t xml:space="preserve"> to </w:t>
      </w:r>
      <w:r w:rsidRPr="004A6E04">
        <w:rPr>
          <w:rStyle w:val="Emphasis"/>
          <w:highlight w:val="cyan"/>
        </w:rPr>
        <w:t>repeal</w:t>
      </w:r>
      <w:r w:rsidRPr="00E301BA">
        <w:rPr>
          <w:rStyle w:val="StyleUnderline"/>
        </w:rPr>
        <w:t xml:space="preserve"> [the law] may </w:t>
      </w:r>
      <w:r w:rsidRPr="004A6E04">
        <w:rPr>
          <w:rStyle w:val="StyleUnderline"/>
          <w:highlight w:val="cyan"/>
        </w:rPr>
        <w:t xml:space="preserve">lead to </w:t>
      </w:r>
      <w:r w:rsidRPr="004A6E04">
        <w:rPr>
          <w:rStyle w:val="Emphasis"/>
          <w:highlight w:val="cyan"/>
        </w:rPr>
        <w:t>open defiance</w:t>
      </w:r>
      <w:r w:rsidRPr="00E301BA">
        <w:rPr>
          <w:sz w:val="16"/>
        </w:rPr>
        <w:t>”—the public taking matters into its own hands— “</w:t>
      </w:r>
      <w:r w:rsidRPr="004A6E04">
        <w:rPr>
          <w:rStyle w:val="StyleUnderline"/>
          <w:highlight w:val="cyan"/>
        </w:rPr>
        <w:t xml:space="preserve">affording </w:t>
      </w:r>
      <w:r w:rsidRPr="004A6E04">
        <w:rPr>
          <w:rStyle w:val="Emphasis"/>
          <w:highlight w:val="cyan"/>
        </w:rPr>
        <w:t>dangerous precedent</w:t>
      </w:r>
      <w:r w:rsidRPr="00E301BA">
        <w:rPr>
          <w:rStyle w:val="StyleUnderline"/>
        </w:rPr>
        <w:t xml:space="preserve"> for the nonobservance</w:t>
      </w:r>
      <w:r w:rsidRPr="00E301BA">
        <w:rPr>
          <w:sz w:val="16"/>
        </w:rPr>
        <w:t xml:space="preserve"> of other legal arrangements.” Id. at 378–79.</w:t>
      </w:r>
    </w:p>
    <w:p w14:paraId="6E5CE69C" w14:textId="77777777" w:rsidR="00F0255A" w:rsidRDefault="00F0255A" w:rsidP="00F0255A">
      <w:pPr>
        <w:pStyle w:val="Heading3"/>
      </w:pPr>
      <w:r>
        <w:t>T---1NC</w:t>
      </w:r>
    </w:p>
    <w:p w14:paraId="7D07EF65" w14:textId="77777777" w:rsidR="00F0255A" w:rsidRDefault="00F0255A" w:rsidP="00F0255A">
      <w:pPr>
        <w:rPr>
          <w:rStyle w:val="Style13ptBold"/>
        </w:rPr>
      </w:pPr>
      <w:r w:rsidRPr="00C354FA">
        <w:rPr>
          <w:rStyle w:val="Style13ptBold"/>
          <w:u w:val="single"/>
        </w:rPr>
        <w:t>T</w:t>
      </w:r>
      <w:r>
        <w:rPr>
          <w:rStyle w:val="Style13ptBold"/>
          <w:u w:val="single"/>
        </w:rPr>
        <w:t>-NLRA</w:t>
      </w:r>
      <w:r>
        <w:rPr>
          <w:rStyle w:val="Style13ptBold"/>
        </w:rPr>
        <w:t xml:space="preserve">: </w:t>
      </w:r>
    </w:p>
    <w:p w14:paraId="3477F84B" w14:textId="77777777" w:rsidR="00F0255A" w:rsidRDefault="00F0255A" w:rsidP="00F0255A">
      <w:pPr>
        <w:pStyle w:val="Heading4"/>
      </w:pPr>
      <w:r w:rsidRPr="006A4DBC">
        <w:rPr>
          <w:u w:val="single"/>
        </w:rPr>
        <w:t>Interpretation</w:t>
      </w:r>
      <w:r>
        <w:t xml:space="preserve">: AFFs must affect the CBR of workers covered by the NLRA. </w:t>
      </w:r>
    </w:p>
    <w:p w14:paraId="797D1FCC" w14:textId="77777777" w:rsidR="00F0255A" w:rsidRPr="006A4DBC" w:rsidRDefault="00F0255A" w:rsidP="00F0255A">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5039CB0C" w14:textId="77777777" w:rsidR="00F0255A" w:rsidRPr="00E4170B" w:rsidRDefault="00F0255A" w:rsidP="00F0255A">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542F619A" w14:textId="77777777" w:rsidR="00F0255A" w:rsidRPr="006A4DBC" w:rsidRDefault="00F0255A" w:rsidP="00F0255A">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8C02D68" w14:textId="77777777" w:rsidR="00F0255A" w:rsidRPr="006A4DBC" w:rsidRDefault="00F0255A" w:rsidP="00F0255A">
      <w:pPr>
        <w:pStyle w:val="Heading4"/>
        <w:rPr>
          <w:color w:val="080808"/>
        </w:rPr>
      </w:pPr>
      <w:r>
        <w:t>‘</w:t>
      </w:r>
      <w:r>
        <w:rPr>
          <w:u w:val="single"/>
        </w:rPr>
        <w:t>C</w:t>
      </w:r>
      <w:r w:rsidRPr="006A4DBC">
        <w:rPr>
          <w:u w:val="single"/>
        </w:rPr>
        <w:t>ollective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3F9ACE2A" w14:textId="77777777" w:rsidR="00F0255A" w:rsidRPr="00590A92" w:rsidRDefault="00F0255A" w:rsidP="00F0255A">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30E403DD" w14:textId="77777777" w:rsidR="00F0255A" w:rsidRPr="00C05BCC" w:rsidRDefault="00F0255A" w:rsidP="00F0255A">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367510A0" w14:textId="77777777" w:rsidR="00F0255A" w:rsidRDefault="00F0255A" w:rsidP="00F0255A">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r w:rsidRPr="007646D8">
        <w:rPr>
          <w:rStyle w:val="StyleUnderline"/>
          <w:highlight w:val="cyan"/>
        </w:rPr>
        <w:t>left</w:t>
      </w:r>
      <w:r w:rsidRPr="00C05BCC">
        <w:rPr>
          <w:rStyle w:val="StyleUnderline"/>
        </w:rPr>
        <w:t xml:space="preserve"> to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440B8DB6" w14:textId="77777777" w:rsidR="00F0255A" w:rsidRPr="00431E31" w:rsidRDefault="00F0255A" w:rsidP="00F0255A">
      <w:pPr>
        <w:pStyle w:val="Heading4"/>
        <w:rPr>
          <w:color w:val="080808"/>
        </w:rPr>
      </w:pPr>
      <w:r>
        <w:rPr>
          <w:rStyle w:val="Style13ptBold"/>
          <w:b/>
          <w:bCs w:val="0"/>
          <w:u w:val="single"/>
        </w:rPr>
        <w:t>Violation</w:t>
      </w:r>
      <w:r>
        <w:rPr>
          <w:rStyle w:val="Style13ptBold"/>
          <w:b/>
          <w:bCs w:val="0"/>
        </w:rPr>
        <w:t xml:space="preserve">: </w:t>
      </w:r>
      <w:r>
        <w:t xml:space="preserve">Public workers are excluded and have no existing collective bargaining rights. </w:t>
      </w:r>
    </w:p>
    <w:p w14:paraId="0A4852D1" w14:textId="77777777" w:rsidR="00F0255A" w:rsidRPr="00F83A87" w:rsidRDefault="00F0255A" w:rsidP="00F0255A">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139DCB49" w14:textId="77777777" w:rsidR="00F0255A" w:rsidRPr="00F83A87" w:rsidRDefault="00F0255A" w:rsidP="00F0255A">
      <w:pPr>
        <w:rPr>
          <w:sz w:val="12"/>
        </w:rPr>
      </w:pPr>
      <w:r w:rsidRPr="00F83A87">
        <w:rPr>
          <w:sz w:val="12"/>
        </w:rPr>
        <w:t>Background</w:t>
      </w:r>
    </w:p>
    <w:p w14:paraId="278C5B34" w14:textId="77777777" w:rsidR="00F0255A" w:rsidRPr="00F83A87" w:rsidRDefault="00F0255A" w:rsidP="00F0255A">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4E93AFC2" w14:textId="77777777" w:rsidR="00F0255A" w:rsidRPr="00F83A87" w:rsidRDefault="00F0255A" w:rsidP="00F0255A">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12CA8576" w14:textId="77777777" w:rsidR="00F0255A" w:rsidRPr="00F83A87" w:rsidRDefault="00F0255A" w:rsidP="00F0255A">
      <w:pPr>
        <w:rPr>
          <w:sz w:val="12"/>
        </w:rPr>
      </w:pPr>
      <w:r w:rsidRPr="00F83A87">
        <w:rPr>
          <w:sz w:val="12"/>
        </w:rPr>
        <w:t>Objective of State Intervention</w:t>
      </w:r>
    </w:p>
    <w:p w14:paraId="7E6ECD7D" w14:textId="77777777" w:rsidR="00F0255A" w:rsidRPr="00F83A87" w:rsidRDefault="00F0255A" w:rsidP="00F0255A">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7BCE3B81" w14:textId="77777777" w:rsidR="00F0255A" w:rsidRDefault="00F0255A" w:rsidP="00F0255A">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31CDB0E3" w14:textId="77777777" w:rsidR="00F0255A" w:rsidRDefault="00F0255A" w:rsidP="00F0255A">
      <w:pPr>
        <w:pStyle w:val="Heading4"/>
      </w:pPr>
      <w:r>
        <w:t xml:space="preserve">Vote </w:t>
      </w:r>
      <w:r w:rsidRPr="006A4DBC">
        <w:rPr>
          <w:u w:val="single"/>
        </w:rPr>
        <w:t>NEG</w:t>
      </w:r>
      <w:r>
        <w:t>:</w:t>
      </w:r>
    </w:p>
    <w:p w14:paraId="3B07B308" w14:textId="77777777" w:rsidR="00F0255A" w:rsidRDefault="00F0255A" w:rsidP="00F0255A">
      <w:pPr>
        <w:pStyle w:val="Heading4"/>
      </w:pPr>
      <w:r>
        <w:t xml:space="preserve">1. </w:t>
      </w:r>
      <w:r w:rsidRPr="006A4DBC">
        <w:rPr>
          <w:u w:val="single"/>
        </w:rPr>
        <w:t>LIMITS</w:t>
      </w:r>
      <w:r>
        <w:t xml:space="preserve">---they explode them---tying AFFs to the core controversy around the NLRA is key to predictable links. </w:t>
      </w:r>
    </w:p>
    <w:p w14:paraId="316C0715" w14:textId="77777777" w:rsidR="00F0255A" w:rsidRDefault="00F0255A" w:rsidP="00F0255A">
      <w:pPr>
        <w:pStyle w:val="Heading4"/>
      </w:pPr>
      <w:r>
        <w:t xml:space="preserve">2. </w:t>
      </w:r>
      <w:r w:rsidRPr="006A4DBC">
        <w:rPr>
          <w:u w:val="single"/>
        </w:rPr>
        <w:t>GROUND</w:t>
      </w:r>
      <w:r>
        <w:t xml:space="preserve">---they delete it---supervisors inverts the topic alone; no debatability.  </w:t>
      </w:r>
    </w:p>
    <w:p w14:paraId="18588DEB" w14:textId="77777777" w:rsidR="00F0255A" w:rsidRPr="00E60304" w:rsidRDefault="00F0255A" w:rsidP="00F0255A">
      <w:pPr>
        <w:pStyle w:val="Heading4"/>
      </w:pPr>
      <w:r>
        <w:t xml:space="preserve">3. Failure to specify which </w:t>
      </w:r>
      <w:r w:rsidRPr="00671296">
        <w:rPr>
          <w:u w:val="single"/>
        </w:rPr>
        <w:t>branch</w:t>
      </w:r>
      <w:r>
        <w:t xml:space="preserve"> of the government implements the plan is a </w:t>
      </w:r>
      <w:r w:rsidRPr="00671296">
        <w:rPr>
          <w:u w:val="single"/>
        </w:rPr>
        <w:t>voting issue</w:t>
      </w:r>
      <w:r>
        <w:t xml:space="preserve">---kills </w:t>
      </w:r>
      <w:r w:rsidRPr="00671296">
        <w:rPr>
          <w:u w:val="single"/>
        </w:rPr>
        <w:t>politics</w:t>
      </w:r>
      <w:r>
        <w:t xml:space="preserve"> and agent CPs and allows 2AC </w:t>
      </w:r>
      <w:r w:rsidRPr="00DC78DE">
        <w:rPr>
          <w:u w:val="single"/>
        </w:rPr>
        <w:t>restart</w:t>
      </w:r>
      <w:r>
        <w:t>.</w:t>
      </w:r>
    </w:p>
    <w:p w14:paraId="18492952" w14:textId="77777777" w:rsidR="00F0255A" w:rsidRDefault="00F0255A" w:rsidP="00F0255A">
      <w:pPr>
        <w:pStyle w:val="Heading3"/>
      </w:pPr>
      <w:r>
        <w:t>CP---1NC</w:t>
      </w:r>
    </w:p>
    <w:p w14:paraId="49C2E410" w14:textId="77777777" w:rsidR="00F0255A" w:rsidRPr="004E7477" w:rsidRDefault="00F0255A" w:rsidP="00F0255A">
      <w:pPr>
        <w:rPr>
          <w:rStyle w:val="Style13ptBold"/>
        </w:rPr>
      </w:pPr>
      <w:r w:rsidRPr="004E7477">
        <w:rPr>
          <w:rStyle w:val="Style13ptBold"/>
          <w:u w:val="single"/>
        </w:rPr>
        <w:t>International Law CP</w:t>
      </w:r>
      <w:r w:rsidRPr="004E7477">
        <w:rPr>
          <w:rStyle w:val="Style13ptBold"/>
        </w:rPr>
        <w:t>:</w:t>
      </w:r>
    </w:p>
    <w:p w14:paraId="54B41945" w14:textId="77777777" w:rsidR="00F0255A" w:rsidRDefault="00F0255A" w:rsidP="00F0255A">
      <w:pPr>
        <w:pStyle w:val="Heading4"/>
      </w:pPr>
      <w:r>
        <w:t xml:space="preserve">The United States federal judiciary ought to rule that its obligations to uphold international law compel </w:t>
      </w:r>
      <w:r w:rsidRPr="00B51E4D">
        <w:t>substantially strengthen</w:t>
      </w:r>
      <w:r>
        <w:t xml:space="preserve">ing </w:t>
      </w:r>
      <w:r w:rsidRPr="00B51E4D">
        <w:t>collective bargaining rights for federal civil servants</w:t>
      </w:r>
      <w:r>
        <w:t>.</w:t>
      </w:r>
    </w:p>
    <w:p w14:paraId="1C3A55A5" w14:textId="77777777" w:rsidR="00F0255A" w:rsidRPr="00D9246A" w:rsidRDefault="00F0255A" w:rsidP="00F0255A"/>
    <w:p w14:paraId="04F44BCC" w14:textId="77777777" w:rsidR="00F0255A" w:rsidRDefault="00F0255A" w:rsidP="00F0255A">
      <w:pPr>
        <w:pStyle w:val="Heading4"/>
      </w:pPr>
      <w:r>
        <w:t xml:space="preserve">That </w:t>
      </w:r>
      <w:r w:rsidRPr="00B13193">
        <w:rPr>
          <w:u w:val="single"/>
        </w:rPr>
        <w:t>solves</w:t>
      </w:r>
      <w:r>
        <w:t xml:space="preserve"> the case and spearheads a </w:t>
      </w:r>
      <w:r w:rsidRPr="00B13193">
        <w:rPr>
          <w:u w:val="single"/>
        </w:rPr>
        <w:t>binding</w:t>
      </w:r>
      <w:r>
        <w:t xml:space="preserve"> U.S. </w:t>
      </w:r>
      <w:r w:rsidRPr="00B13193">
        <w:t>commitment</w:t>
      </w:r>
      <w:r>
        <w:t xml:space="preserve"> to international labor and economic law. </w:t>
      </w:r>
    </w:p>
    <w:p w14:paraId="2B0C9512" w14:textId="77777777" w:rsidR="00F0255A" w:rsidRDefault="00F0255A" w:rsidP="00F0255A">
      <w:r w:rsidRPr="009A1B8D">
        <w:rPr>
          <w:rStyle w:val="Style13ptBold"/>
        </w:rPr>
        <w:t>Gött 18</w:t>
      </w:r>
      <w:r>
        <w:t xml:space="preserve"> [Henner </w:t>
      </w:r>
      <w:r w:rsidRPr="009A1B8D">
        <w:t>Gött</w:t>
      </w:r>
      <w:r>
        <w:t xml:space="preserve"> (Senior Research Fellow, Institute of International and European Law; Ph.D. in Law, University of Gottingen), January 2018, “Labour Standards in International Economic Law: An Introduction,” in </w:t>
      </w:r>
      <w:r w:rsidRPr="009A1B8D">
        <w:rPr>
          <w:i/>
          <w:iCs/>
        </w:rPr>
        <w:t>Labour Standards in International Economic Law</w:t>
      </w:r>
      <w:r>
        <w:t>, 1</w:t>
      </w:r>
      <w:r w:rsidRPr="009A1B8D">
        <w:rPr>
          <w:vertAlign w:val="superscript"/>
        </w:rPr>
        <w:t>st</w:t>
      </w:r>
      <w:r>
        <w:t xml:space="preserve"> ed., pp. 1-10, Springer, </w:t>
      </w:r>
      <w:r w:rsidRPr="009A1B8D">
        <w:t>https://doi.org/10.1007/978-3-319-69447-4</w:t>
      </w:r>
      <w:r>
        <w:t>, njn]</w:t>
      </w:r>
    </w:p>
    <w:p w14:paraId="1CBFA3B7" w14:textId="77777777" w:rsidR="00F0255A" w:rsidRPr="009A1B8D" w:rsidRDefault="00F0255A" w:rsidP="00F0255A">
      <w:pPr>
        <w:rPr>
          <w:sz w:val="16"/>
        </w:rPr>
      </w:pPr>
      <w:r w:rsidRPr="009A1B8D">
        <w:rPr>
          <w:sz w:val="16"/>
        </w:rPr>
        <w:t xml:space="preserve">The ever-progressing </w:t>
      </w:r>
      <w:r w:rsidRPr="009A1B8D">
        <w:rPr>
          <w:rStyle w:val="Emphasis"/>
        </w:rPr>
        <w:t>globalization</w:t>
      </w:r>
      <w:r w:rsidRPr="009A1B8D">
        <w:rPr>
          <w:rStyle w:val="StyleUnderline"/>
        </w:rPr>
        <w:t xml:space="preserve"> of the economy and</w:t>
      </w:r>
      <w:r w:rsidRPr="009A1B8D">
        <w:rPr>
          <w:sz w:val="16"/>
        </w:rPr>
        <w:t xml:space="preserve"> the growing economic </w:t>
      </w:r>
      <w:r w:rsidRPr="009A1B8D">
        <w:rPr>
          <w:rStyle w:val="Emphasis"/>
        </w:rPr>
        <w:t>interdependence</w:t>
      </w:r>
      <w:r w:rsidRPr="009A1B8D">
        <w:rPr>
          <w:rStyle w:val="StyleUnderline"/>
        </w:rPr>
        <w:t xml:space="preserve"> of states has a profound and lasting impact on</w:t>
      </w:r>
      <w:r w:rsidRPr="009A1B8D">
        <w:rPr>
          <w:sz w:val="16"/>
        </w:rPr>
        <w:t xml:space="preserve"> the world of </w:t>
      </w:r>
      <w:r w:rsidRPr="004A6E04">
        <w:rPr>
          <w:rStyle w:val="Emphasis"/>
          <w:highlight w:val="cyan"/>
        </w:rPr>
        <w:t>labour</w:t>
      </w:r>
      <w:r w:rsidRPr="009A1B8D">
        <w:rPr>
          <w:sz w:val="16"/>
        </w:rPr>
        <w:t xml:space="preserve">. As the International Labour Organization (ILO) has pointed out in its 2008 Declaration on Social Justice for a Fair Globalization, this impact is ambivalent: [O]n the one hand, </w:t>
      </w:r>
      <w:r w:rsidRPr="009A1B8D">
        <w:rPr>
          <w:rStyle w:val="StyleUnderline"/>
        </w:rPr>
        <w:t xml:space="preserve">the process of economic </w:t>
      </w:r>
      <w:r w:rsidRPr="009A1B8D">
        <w:rPr>
          <w:rStyle w:val="Emphasis"/>
        </w:rPr>
        <w:t>cooperation</w:t>
      </w:r>
      <w:r w:rsidRPr="009A1B8D">
        <w:rPr>
          <w:rStyle w:val="StyleUnderline"/>
        </w:rPr>
        <w:t xml:space="preserve"> and integration has helped</w:t>
      </w:r>
      <w:r w:rsidRPr="009A1B8D">
        <w:rPr>
          <w:sz w:val="16"/>
        </w:rPr>
        <w:t xml:space="preserve"> a number of countries to benefit from </w:t>
      </w:r>
      <w:r w:rsidRPr="009A1B8D">
        <w:rPr>
          <w:rStyle w:val="StyleUnderline"/>
        </w:rPr>
        <w:t xml:space="preserve">high rates of economic </w:t>
      </w:r>
      <w:r w:rsidRPr="009A1B8D">
        <w:rPr>
          <w:rStyle w:val="Emphasis"/>
        </w:rPr>
        <w:t>growth</w:t>
      </w:r>
      <w:r w:rsidRPr="009A1B8D">
        <w:rPr>
          <w:rStyle w:val="StyleUnderline"/>
        </w:rPr>
        <w:t xml:space="preserve"> and employment</w:t>
      </w:r>
      <w:r w:rsidRPr="009A1B8D">
        <w:rPr>
          <w:sz w:val="16"/>
        </w:rPr>
        <w:t xml:space="preserve"> creation, to absorb many of the rural poor into the modern urban economy, to advance their developmental goals, </w:t>
      </w:r>
      <w:r w:rsidRPr="009A1B8D">
        <w:rPr>
          <w:rStyle w:val="StyleUnderline"/>
        </w:rPr>
        <w:t xml:space="preserve">and to </w:t>
      </w:r>
      <w:r w:rsidRPr="004A6E04">
        <w:rPr>
          <w:rStyle w:val="StyleUnderline"/>
          <w:highlight w:val="cyan"/>
        </w:rPr>
        <w:t xml:space="preserve">foster </w:t>
      </w:r>
      <w:r w:rsidRPr="004A6E04">
        <w:rPr>
          <w:rStyle w:val="Emphasis"/>
          <w:highlight w:val="cyan"/>
        </w:rPr>
        <w:t>innovation</w:t>
      </w:r>
      <w:r w:rsidRPr="009A1B8D">
        <w:rPr>
          <w:sz w:val="16"/>
        </w:rPr>
        <w:t xml:space="preserve"> in product development and the circulation of ideas[.] </w:t>
      </w:r>
      <w:r w:rsidRPr="009A1B8D">
        <w:rPr>
          <w:rStyle w:val="StyleUnderline"/>
        </w:rPr>
        <w:t>[O]n the other hand</w:t>
      </w:r>
      <w:r w:rsidRPr="009A1B8D">
        <w:rPr>
          <w:sz w:val="16"/>
        </w:rPr>
        <w:t xml:space="preserve">, global economic </w:t>
      </w:r>
      <w:r w:rsidRPr="004A6E04">
        <w:rPr>
          <w:rStyle w:val="Emphasis"/>
          <w:highlight w:val="cyan"/>
        </w:rPr>
        <w:t>integration</w:t>
      </w:r>
      <w:r w:rsidRPr="009A1B8D">
        <w:rPr>
          <w:rStyle w:val="StyleUnderline"/>
        </w:rPr>
        <w:t xml:space="preserve"> has </w:t>
      </w:r>
      <w:r w:rsidRPr="004A6E04">
        <w:rPr>
          <w:rStyle w:val="StyleUnderline"/>
          <w:highlight w:val="cyan"/>
        </w:rPr>
        <w:t>caused</w:t>
      </w:r>
      <w:r w:rsidRPr="009A1B8D">
        <w:rPr>
          <w:sz w:val="16"/>
        </w:rPr>
        <w:t xml:space="preserve"> many countries and sectors to face </w:t>
      </w:r>
      <w:r w:rsidRPr="009A1B8D">
        <w:rPr>
          <w:rStyle w:val="StyleUnderline"/>
        </w:rPr>
        <w:t xml:space="preserve">major challenges of income </w:t>
      </w:r>
      <w:r w:rsidRPr="004A6E04">
        <w:rPr>
          <w:rStyle w:val="Emphasis"/>
          <w:highlight w:val="cyan"/>
        </w:rPr>
        <w:t>inequality</w:t>
      </w:r>
      <w:r w:rsidRPr="009A1B8D">
        <w:rPr>
          <w:sz w:val="16"/>
        </w:rPr>
        <w:t xml:space="preserve">, continuing </w:t>
      </w:r>
      <w:r w:rsidRPr="009A1B8D">
        <w:rPr>
          <w:rStyle w:val="StyleUnderline"/>
        </w:rPr>
        <w:t xml:space="preserve">high levels of </w:t>
      </w:r>
      <w:r w:rsidRPr="009A1B8D">
        <w:rPr>
          <w:rStyle w:val="Emphasis"/>
        </w:rPr>
        <w:t>unemployment</w:t>
      </w:r>
      <w:r w:rsidRPr="009A1B8D">
        <w:rPr>
          <w:rStyle w:val="StyleUnderline"/>
        </w:rPr>
        <w:t xml:space="preserve"> and </w:t>
      </w:r>
      <w:r w:rsidRPr="004A6E04">
        <w:rPr>
          <w:rStyle w:val="Emphasis"/>
          <w:highlight w:val="cyan"/>
        </w:rPr>
        <w:t>poverty</w:t>
      </w:r>
      <w:r w:rsidRPr="009A1B8D">
        <w:rPr>
          <w:rStyle w:val="StyleUnderline"/>
        </w:rPr>
        <w:t>, vulnerability</w:t>
      </w:r>
      <w:r w:rsidRPr="009A1B8D">
        <w:rPr>
          <w:sz w:val="16"/>
        </w:rPr>
        <w:t xml:space="preserve"> of economies </w:t>
      </w:r>
      <w:r w:rsidRPr="009A1B8D">
        <w:rPr>
          <w:rStyle w:val="StyleUnderline"/>
        </w:rPr>
        <w:t xml:space="preserve">to </w:t>
      </w:r>
      <w:r w:rsidRPr="004A6E04">
        <w:rPr>
          <w:rStyle w:val="StyleUnderline"/>
          <w:highlight w:val="cyan"/>
        </w:rPr>
        <w:t xml:space="preserve">external </w:t>
      </w:r>
      <w:r w:rsidRPr="004A6E04">
        <w:rPr>
          <w:rStyle w:val="Emphasis"/>
          <w:highlight w:val="cyan"/>
        </w:rPr>
        <w:t>shocks</w:t>
      </w:r>
      <w:r w:rsidRPr="004A6E04">
        <w:rPr>
          <w:rStyle w:val="StyleUnderline"/>
          <w:highlight w:val="cyan"/>
        </w:rPr>
        <w:t>, and</w:t>
      </w:r>
      <w:r w:rsidRPr="009A1B8D">
        <w:rPr>
          <w:rStyle w:val="StyleUnderline"/>
        </w:rPr>
        <w:t xml:space="preserve"> the growth of</w:t>
      </w:r>
      <w:r w:rsidRPr="009A1B8D">
        <w:rPr>
          <w:sz w:val="16"/>
        </w:rPr>
        <w:t xml:space="preserve"> both </w:t>
      </w:r>
      <w:r w:rsidRPr="004A6E04">
        <w:rPr>
          <w:rStyle w:val="Emphasis"/>
          <w:highlight w:val="cyan"/>
        </w:rPr>
        <w:t>unprotected</w:t>
      </w:r>
      <w:r w:rsidRPr="004A6E04">
        <w:rPr>
          <w:rStyle w:val="StyleUnderline"/>
          <w:highlight w:val="cyan"/>
        </w:rPr>
        <w:t xml:space="preserve"> work</w:t>
      </w:r>
      <w:r w:rsidRPr="009A1B8D">
        <w:rPr>
          <w:rStyle w:val="StyleUnderline"/>
        </w:rPr>
        <w:t xml:space="preserve"> and the </w:t>
      </w:r>
      <w:r w:rsidRPr="009A1B8D">
        <w:rPr>
          <w:rStyle w:val="Emphasis"/>
        </w:rPr>
        <w:t>informal</w:t>
      </w:r>
      <w:r w:rsidRPr="009A1B8D">
        <w:rPr>
          <w:rStyle w:val="StyleUnderline"/>
        </w:rPr>
        <w:t xml:space="preserve"> economy</w:t>
      </w:r>
      <w:r w:rsidRPr="009A1B8D">
        <w:rPr>
          <w:sz w:val="16"/>
        </w:rPr>
        <w:t xml:space="preserve">, which impact on the employment relationship and the protections it can offer.1 Against this backdrop, </w:t>
      </w:r>
      <w:r w:rsidRPr="004A6E04">
        <w:rPr>
          <w:rStyle w:val="Emphasis"/>
          <w:highlight w:val="cyan"/>
        </w:rPr>
        <w:t>securing</w:t>
      </w:r>
      <w:r w:rsidRPr="009A1B8D">
        <w:rPr>
          <w:rStyle w:val="StyleUnderline"/>
        </w:rPr>
        <w:t xml:space="preserve"> and improving</w:t>
      </w:r>
      <w:r w:rsidRPr="009A1B8D">
        <w:rPr>
          <w:sz w:val="16"/>
        </w:rPr>
        <w:t xml:space="preserve"> adequate levels of </w:t>
      </w:r>
      <w:r w:rsidRPr="009A1B8D">
        <w:rPr>
          <w:rStyle w:val="StyleUnderline"/>
        </w:rPr>
        <w:t xml:space="preserve">worker </w:t>
      </w:r>
      <w:r w:rsidRPr="004A6E04">
        <w:rPr>
          <w:rStyle w:val="Emphasis"/>
          <w:highlight w:val="cyan"/>
        </w:rPr>
        <w:t>protection</w:t>
      </w:r>
      <w:r w:rsidRPr="009A1B8D">
        <w:rPr>
          <w:rStyle w:val="StyleUnderline"/>
        </w:rPr>
        <w:t xml:space="preserve"> while preserving</w:t>
      </w:r>
      <w:r w:rsidRPr="009A1B8D">
        <w:rPr>
          <w:sz w:val="16"/>
        </w:rPr>
        <w:t xml:space="preserve"> the benefits of </w:t>
      </w:r>
      <w:r w:rsidRPr="009A1B8D">
        <w:rPr>
          <w:rStyle w:val="Emphasis"/>
        </w:rPr>
        <w:t>globalization</w:t>
      </w:r>
      <w:r w:rsidRPr="009A1B8D">
        <w:rPr>
          <w:rStyle w:val="StyleUnderline"/>
        </w:rPr>
        <w:t xml:space="preserve"> has become an issue </w:t>
      </w:r>
      <w:r w:rsidRPr="004A6E04">
        <w:rPr>
          <w:rStyle w:val="StyleUnderline"/>
          <w:highlight w:val="cyan"/>
        </w:rPr>
        <w:t xml:space="preserve">of </w:t>
      </w:r>
      <w:r w:rsidRPr="004A6E04">
        <w:rPr>
          <w:rStyle w:val="Emphasis"/>
          <w:highlight w:val="cyan"/>
        </w:rPr>
        <w:t>utmost</w:t>
      </w:r>
      <w:r w:rsidRPr="004A6E04">
        <w:rPr>
          <w:rStyle w:val="StyleUnderline"/>
          <w:highlight w:val="cyan"/>
        </w:rPr>
        <w:t xml:space="preserve"> importance</w:t>
      </w:r>
      <w:r w:rsidRPr="009A1B8D">
        <w:rPr>
          <w:sz w:val="16"/>
        </w:rPr>
        <w:t xml:space="preserve">. What is at stake is not only to ensure effective compliance and implementation as a factual matter. Rather, </w:t>
      </w:r>
      <w:r w:rsidRPr="009A1B8D">
        <w:rPr>
          <w:rStyle w:val="StyleUnderline"/>
        </w:rPr>
        <w:t xml:space="preserve">there is also the </w:t>
      </w:r>
      <w:r w:rsidRPr="009A1B8D">
        <w:rPr>
          <w:rStyle w:val="Emphasis"/>
        </w:rPr>
        <w:t>normative</w:t>
      </w:r>
      <w:r w:rsidRPr="009A1B8D">
        <w:rPr>
          <w:rStyle w:val="StyleUnderline"/>
        </w:rPr>
        <w:t xml:space="preserve"> question which level of protection is </w:t>
      </w:r>
      <w:r w:rsidRPr="009A1B8D">
        <w:rPr>
          <w:rStyle w:val="Emphasis"/>
        </w:rPr>
        <w:t>adequate</w:t>
      </w:r>
      <w:r w:rsidRPr="009A1B8D">
        <w:rPr>
          <w:sz w:val="16"/>
        </w:rPr>
        <w:t>, or, in other words, how labour standards should be protected and promoted in the light of the challenges posed by a globalized economy.3 Given the complexity of both the factual and the normative dimension, it can hardly be surprising that no coherent, sustainable and satisfying solution has been identified so far.</w:t>
      </w:r>
    </w:p>
    <w:p w14:paraId="7EF86497" w14:textId="77777777" w:rsidR="00F0255A" w:rsidRPr="00B13193" w:rsidRDefault="00F0255A" w:rsidP="00F0255A">
      <w:pPr>
        <w:rPr>
          <w:sz w:val="16"/>
        </w:rPr>
      </w:pPr>
      <w:r w:rsidRPr="00B13193">
        <w:rPr>
          <w:sz w:val="16"/>
        </w:rPr>
        <w:t xml:space="preserve">The status quo is that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w:t>
      </w:r>
      <w:r w:rsidRPr="00B13193">
        <w:rPr>
          <w:sz w:val="16"/>
        </w:rPr>
        <w:t xml:space="preserve"> within the context of economic globalization is dealt with in numerous contexts, which have </w:t>
      </w:r>
      <w:r w:rsidRPr="00B13193">
        <w:rPr>
          <w:rStyle w:val="StyleUnderline"/>
        </w:rPr>
        <w:t>spawned a variety of</w:t>
      </w:r>
      <w:r w:rsidRPr="00B13193">
        <w:rPr>
          <w:sz w:val="16"/>
        </w:rPr>
        <w:t xml:space="preserve"> different and </w:t>
      </w:r>
      <w:r w:rsidRPr="00B13193">
        <w:rPr>
          <w:rStyle w:val="Emphasis"/>
        </w:rPr>
        <w:t>disparate</w:t>
      </w:r>
      <w:r w:rsidRPr="00B13193">
        <w:rPr>
          <w:rStyle w:val="StyleUnderline"/>
        </w:rPr>
        <w:t xml:space="preserve"> approaches both </w:t>
      </w:r>
      <w:r w:rsidRPr="004A6E04">
        <w:rPr>
          <w:rStyle w:val="StyleUnderline"/>
          <w:highlight w:val="cyan"/>
        </w:rPr>
        <w:t>within</w:t>
      </w:r>
      <w:r w:rsidRPr="00B13193">
        <w:rPr>
          <w:rStyle w:val="StyleUnderline"/>
        </w:rPr>
        <w:t xml:space="preserve"> and beyond the confines of international law</w:t>
      </w:r>
      <w:r w:rsidRPr="00B13193">
        <w:rPr>
          <w:sz w:val="16"/>
        </w:rPr>
        <w:t xml:space="preserve">.4 Within the realm of international law, the </w:t>
      </w:r>
      <w:r w:rsidRPr="00B13193">
        <w:rPr>
          <w:rStyle w:val="StyleUnderline"/>
        </w:rPr>
        <w:t xml:space="preserve">two areas of prime relevance are </w:t>
      </w:r>
      <w:r w:rsidRPr="004A6E04">
        <w:rPr>
          <w:rStyle w:val="StyleUnderline"/>
          <w:highlight w:val="cyan"/>
        </w:rPr>
        <w:t xml:space="preserve">international </w:t>
      </w:r>
      <w:r w:rsidRPr="004A6E04">
        <w:rPr>
          <w:rStyle w:val="Emphasis"/>
          <w:highlight w:val="cyan"/>
        </w:rPr>
        <w:t>labour</w:t>
      </w:r>
      <w:r w:rsidRPr="00B13193">
        <w:rPr>
          <w:rStyle w:val="StyleUnderline"/>
        </w:rPr>
        <w:t xml:space="preserve"> law</w:t>
      </w:r>
      <w:r w:rsidRPr="00B13193">
        <w:rPr>
          <w:sz w:val="16"/>
        </w:rPr>
        <w:t xml:space="preserve"> on the one hand </w:t>
      </w:r>
      <w:r w:rsidRPr="004A6E04">
        <w:rPr>
          <w:rStyle w:val="StyleUnderline"/>
          <w:highlight w:val="cyan"/>
        </w:rPr>
        <w:t>and</w:t>
      </w:r>
      <w:r w:rsidRPr="00B13193">
        <w:rPr>
          <w:rStyle w:val="StyleUnderline"/>
        </w:rPr>
        <w:t xml:space="preserve"> international </w:t>
      </w:r>
      <w:r w:rsidRPr="004A6E04">
        <w:rPr>
          <w:rStyle w:val="Emphasis"/>
          <w:highlight w:val="cyan"/>
        </w:rPr>
        <w:t>economic</w:t>
      </w:r>
      <w:r w:rsidRPr="004A6E04">
        <w:rPr>
          <w:rStyle w:val="StyleUnderline"/>
          <w:highlight w:val="cyan"/>
        </w:rPr>
        <w:t xml:space="preserve"> law</w:t>
      </w:r>
      <w:r w:rsidRPr="00B13193">
        <w:rPr>
          <w:sz w:val="16"/>
        </w:rPr>
        <w:t xml:space="preserve"> on the other.</w:t>
      </w:r>
    </w:p>
    <w:p w14:paraId="1A37EF24" w14:textId="77777777" w:rsidR="00F0255A" w:rsidRPr="00B13193" w:rsidRDefault="00F0255A" w:rsidP="00F0255A">
      <w:pPr>
        <w:rPr>
          <w:sz w:val="16"/>
        </w:rPr>
      </w:pPr>
      <w:r w:rsidRPr="00B13193">
        <w:rPr>
          <w:rStyle w:val="Emphasis"/>
        </w:rPr>
        <w:t>I</w:t>
      </w:r>
      <w:r w:rsidRPr="00B13193">
        <w:rPr>
          <w:sz w:val="16"/>
        </w:rPr>
        <w:t xml:space="preserve">nternational </w:t>
      </w:r>
      <w:r w:rsidRPr="00B13193">
        <w:rPr>
          <w:rStyle w:val="Emphasis"/>
        </w:rPr>
        <w:t>l</w:t>
      </w:r>
      <w:r w:rsidRPr="00B13193">
        <w:rPr>
          <w:sz w:val="16"/>
        </w:rPr>
        <w:t xml:space="preserve">abour </w:t>
      </w:r>
      <w:r w:rsidRPr="00B13193">
        <w:rPr>
          <w:rStyle w:val="Emphasis"/>
        </w:rPr>
        <w:t>l</w:t>
      </w:r>
      <w:r w:rsidRPr="00B13193">
        <w:rPr>
          <w:sz w:val="16"/>
        </w:rPr>
        <w:t xml:space="preserve">aw is </w:t>
      </w:r>
      <w:r w:rsidRPr="00B13193">
        <w:rPr>
          <w:rStyle w:val="StyleUnderline"/>
        </w:rPr>
        <w:t>concerned with</w:t>
      </w:r>
      <w:r w:rsidRPr="00B13193">
        <w:rPr>
          <w:sz w:val="16"/>
        </w:rPr>
        <w:t xml:space="preserve"> the formulation and </w:t>
      </w:r>
      <w:r w:rsidRPr="00B13193">
        <w:rPr>
          <w:rStyle w:val="StyleUnderline"/>
        </w:rPr>
        <w:t xml:space="preserve">implementation of internationally recognized </w:t>
      </w:r>
      <w:r w:rsidRPr="004A5CE2">
        <w:rPr>
          <w:rStyle w:val="Emphasis"/>
        </w:rPr>
        <w:t>labour</w:t>
      </w:r>
      <w:r w:rsidRPr="00B13193">
        <w:rPr>
          <w:rStyle w:val="StyleUnderline"/>
        </w:rPr>
        <w:t xml:space="preserve"> standards, </w:t>
      </w:r>
      <w:r w:rsidRPr="00B13193">
        <w:rPr>
          <w:rStyle w:val="Emphasis"/>
        </w:rPr>
        <w:t>rights</w:t>
      </w:r>
      <w:r w:rsidRPr="00B13193">
        <w:rPr>
          <w:rStyle w:val="StyleUnderline"/>
        </w:rPr>
        <w:t xml:space="preserve"> and policies</w:t>
      </w:r>
      <w:r w:rsidRPr="00B13193">
        <w:rPr>
          <w:sz w:val="16"/>
        </w:rPr>
        <w:t xml:space="preserve">.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w:t>
      </w:r>
      <w:r w:rsidRPr="004A5CE2">
        <w:rPr>
          <w:sz w:val="16"/>
        </w:rPr>
        <w:t xml:space="preserve">crosscutting objective) in its Decent Work Agenda, manifested in its 2008 Declaration on Social Justice for a Fair Globalization. At the same time, the </w:t>
      </w:r>
      <w:r w:rsidRPr="004A5CE2">
        <w:rPr>
          <w:rStyle w:val="StyleUnderline"/>
        </w:rPr>
        <w:t xml:space="preserve">ILO has continued to experience major </w:t>
      </w:r>
      <w:r w:rsidRPr="004A5CE2">
        <w:rPr>
          <w:rStyle w:val="Emphasis"/>
        </w:rPr>
        <w:t>challenges</w:t>
      </w:r>
      <w:r w:rsidRPr="004A5CE2">
        <w:rPr>
          <w:sz w:val="16"/>
        </w:rPr>
        <w:t xml:space="preserve"> to its work, both internally and externally, some of </w:t>
      </w:r>
      <w:r w:rsidRPr="004A5CE2">
        <w:rPr>
          <w:rStyle w:val="StyleUnderline"/>
        </w:rPr>
        <w:t xml:space="preserve">which have the potential to substantially </w:t>
      </w:r>
      <w:r w:rsidRPr="004A5CE2">
        <w:rPr>
          <w:rStyle w:val="Emphasis"/>
        </w:rPr>
        <w:t>compromise</w:t>
      </w:r>
      <w:r w:rsidRPr="004A5CE2">
        <w:rPr>
          <w:rStyle w:val="StyleUnderline"/>
        </w:rPr>
        <w:t xml:space="preserve"> its impact and</w:t>
      </w:r>
      <w:r w:rsidRPr="004A5CE2">
        <w:rPr>
          <w:sz w:val="16"/>
        </w:rPr>
        <w:t xml:space="preserve">, ultimately, even its </w:t>
      </w:r>
      <w:r w:rsidRPr="004A5CE2">
        <w:rPr>
          <w:rStyle w:val="Emphasis"/>
        </w:rPr>
        <w:t>relevance</w:t>
      </w:r>
      <w:r w:rsidRPr="004A5CE2">
        <w:rPr>
          <w:sz w:val="16"/>
        </w:rPr>
        <w:t>.</w:t>
      </w:r>
    </w:p>
    <w:p w14:paraId="6EDDFC56" w14:textId="77777777" w:rsidR="00F0255A" w:rsidRPr="002D7DD4" w:rsidRDefault="00F0255A" w:rsidP="00F0255A">
      <w:pPr>
        <w:rPr>
          <w:sz w:val="16"/>
        </w:rPr>
      </w:pPr>
      <w:r w:rsidRPr="002D7DD4">
        <w:rPr>
          <w:sz w:val="16"/>
        </w:rPr>
        <w:t xml:space="preserve">The second central body of law,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including international trade law as well as international investment law and the law of international financial institutions, </w:t>
      </w:r>
      <w:r w:rsidRPr="002D7DD4">
        <w:rPr>
          <w:rStyle w:val="StyleUnderline"/>
        </w:rPr>
        <w:t xml:space="preserve">frames and accompanies economic </w:t>
      </w:r>
      <w:r w:rsidRPr="004A5CE2">
        <w:rPr>
          <w:rStyle w:val="Emphasis"/>
        </w:rPr>
        <w:t>globalization</w:t>
      </w:r>
      <w:r w:rsidRPr="002D7DD4">
        <w:rPr>
          <w:rStyle w:val="StyleUnderline"/>
        </w:rPr>
        <w:t xml:space="preserve"> through</w:t>
      </w:r>
      <w:r w:rsidRPr="002D7DD4">
        <w:rPr>
          <w:sz w:val="16"/>
        </w:rPr>
        <w:t xml:space="preserve"> a </w:t>
      </w:r>
      <w:r w:rsidRPr="002D7DD4">
        <w:rPr>
          <w:rStyle w:val="StyleUnderline"/>
        </w:rPr>
        <w:t xml:space="preserve">rapidly </w:t>
      </w:r>
      <w:r w:rsidRPr="002D7DD4">
        <w:rPr>
          <w:rStyle w:val="Emphasis"/>
        </w:rPr>
        <w:t>developing</w:t>
      </w:r>
      <w:r w:rsidRPr="002D7DD4">
        <w:rPr>
          <w:rStyle w:val="StyleUnderline"/>
        </w:rPr>
        <w:t xml:space="preserve"> body of </w:t>
      </w:r>
      <w:r w:rsidRPr="002D7DD4">
        <w:rPr>
          <w:rStyle w:val="Emphasis"/>
        </w:rPr>
        <w:t>norms</w:t>
      </w:r>
      <w:r w:rsidRPr="002D7DD4">
        <w:rPr>
          <w:sz w:val="16"/>
        </w:rPr>
        <w:t xml:space="preserve">. These norms are </w:t>
      </w:r>
      <w:r w:rsidRPr="002D7DD4">
        <w:rPr>
          <w:rStyle w:val="StyleUnderline"/>
        </w:rPr>
        <w:t xml:space="preserve">mostly laid down in </w:t>
      </w:r>
      <w:r w:rsidRPr="002D7DD4">
        <w:rPr>
          <w:rStyle w:val="Emphasis"/>
        </w:rPr>
        <w:t>multilateral</w:t>
      </w:r>
      <w:r w:rsidRPr="002D7DD4">
        <w:rPr>
          <w:rStyle w:val="StyleUnderline"/>
        </w:rPr>
        <w:t xml:space="preserve">, regional and bilateral treaties and are significantly </w:t>
      </w:r>
      <w:r w:rsidRPr="002D7DD4">
        <w:rPr>
          <w:rStyle w:val="Emphasis"/>
        </w:rPr>
        <w:t>developed</w:t>
      </w:r>
      <w:r w:rsidRPr="002D7DD4">
        <w:rPr>
          <w:sz w:val="16"/>
        </w:rPr>
        <w:t xml:space="preserve"> further by the practice of powerful international organizations, such as the World Trade Organization (WTO), the Organization for Economic Co-Operation and Development (OECD) or the Bretton Woods Institutions. These </w:t>
      </w:r>
      <w:r w:rsidRPr="002D7DD4">
        <w:rPr>
          <w:rStyle w:val="StyleUnderline"/>
        </w:rPr>
        <w:t>treaties and organizational practices have</w:t>
      </w:r>
      <w:r w:rsidRPr="002D7DD4">
        <w:rPr>
          <w:sz w:val="16"/>
        </w:rPr>
        <w:t xml:space="preserve"> had </w:t>
      </w:r>
      <w:r w:rsidRPr="002D7DD4">
        <w:rPr>
          <w:rStyle w:val="StyleUnderline"/>
        </w:rPr>
        <w:t xml:space="preserve">a </w:t>
      </w:r>
      <w:r w:rsidRPr="002D7DD4">
        <w:rPr>
          <w:rStyle w:val="Emphasis"/>
        </w:rPr>
        <w:t>profound</w:t>
      </w:r>
      <w:r w:rsidRPr="002D7DD4">
        <w:rPr>
          <w:rStyle w:val="StyleUnderline"/>
        </w:rPr>
        <w:t xml:space="preserve"> impact on</w:t>
      </w:r>
      <w:r w:rsidRPr="002D7DD4">
        <w:rPr>
          <w:sz w:val="16"/>
        </w:rPr>
        <w:t xml:space="preserve"> the current state of economic </w:t>
      </w:r>
      <w:r w:rsidRPr="004A5CE2">
        <w:rPr>
          <w:rStyle w:val="Emphasis"/>
        </w:rPr>
        <w:t>globalization</w:t>
      </w:r>
      <w:r w:rsidRPr="002D7DD4">
        <w:rPr>
          <w:sz w:val="16"/>
        </w:rPr>
        <w:t xml:space="preserve">. In this context, </w:t>
      </w:r>
      <w:r w:rsidRPr="002D7DD4">
        <w:rPr>
          <w:rStyle w:val="StyleUnderline"/>
        </w:rPr>
        <w:t xml:space="preserve">they have also contributed to </w:t>
      </w:r>
      <w:r w:rsidRPr="004A5CE2">
        <w:rPr>
          <w:rStyle w:val="Emphasis"/>
        </w:rPr>
        <w:t>(re-)configuring</w:t>
      </w:r>
      <w:r w:rsidRPr="002D7DD4">
        <w:rPr>
          <w:sz w:val="16"/>
        </w:rPr>
        <w:t xml:space="preserve"> the parameters within which </w:t>
      </w:r>
      <w:r w:rsidRPr="002D7DD4">
        <w:rPr>
          <w:rStyle w:val="StyleUnderline"/>
        </w:rPr>
        <w:t xml:space="preserve">contemporary industrial </w:t>
      </w:r>
      <w:r w:rsidRPr="004A5CE2">
        <w:rPr>
          <w:rStyle w:val="Emphasis"/>
        </w:rPr>
        <w:t>relations</w:t>
      </w:r>
      <w:r w:rsidRPr="002D7DD4">
        <w:rPr>
          <w:sz w:val="16"/>
        </w:rPr>
        <w:t xml:space="preserve"> take place. That being said, </w:t>
      </w:r>
      <w:r w:rsidRPr="004A6E04">
        <w:rPr>
          <w:rStyle w:val="StyleUnderline"/>
          <w:highlight w:val="cyan"/>
        </w:rPr>
        <w:t>labour</w:t>
      </w:r>
      <w:r w:rsidRPr="002D7DD4">
        <w:rPr>
          <w:rStyle w:val="StyleUnderline"/>
        </w:rPr>
        <w:t xml:space="preserve"> standards have </w:t>
      </w:r>
      <w:r w:rsidRPr="004A6E04">
        <w:rPr>
          <w:rStyle w:val="Emphasis"/>
          <w:highlight w:val="cyan"/>
        </w:rPr>
        <w:t>never</w:t>
      </w:r>
      <w:r w:rsidRPr="004A6E04">
        <w:rPr>
          <w:rStyle w:val="StyleUnderline"/>
          <w:highlight w:val="cyan"/>
        </w:rPr>
        <w:t xml:space="preserve"> been</w:t>
      </w:r>
      <w:r w:rsidRPr="002D7DD4">
        <w:rPr>
          <w:rStyle w:val="StyleUnderline"/>
        </w:rPr>
        <w:t xml:space="preserve"> a </w:t>
      </w:r>
      <w:r w:rsidRPr="004A6E04">
        <w:rPr>
          <w:rStyle w:val="Emphasis"/>
          <w:highlight w:val="cyan"/>
        </w:rPr>
        <w:t>central</w:t>
      </w:r>
      <w:r w:rsidRPr="002D7DD4">
        <w:rPr>
          <w:rStyle w:val="StyleUnderline"/>
        </w:rPr>
        <w:t xml:space="preserve"> concern </w:t>
      </w:r>
      <w:r w:rsidRPr="004A6E04">
        <w:rPr>
          <w:rStyle w:val="StyleUnderline"/>
          <w:highlight w:val="cyan"/>
        </w:rPr>
        <w:t xml:space="preserve">in </w:t>
      </w:r>
      <w:r w:rsidRPr="004A6E04">
        <w:rPr>
          <w:rStyle w:val="Emphasis"/>
          <w:highlight w:val="cyan"/>
        </w:rPr>
        <w:t>i</w:t>
      </w:r>
      <w:r w:rsidRPr="002D7DD4">
        <w:rPr>
          <w:sz w:val="16"/>
        </w:rPr>
        <w:t xml:space="preserve">nternational </w:t>
      </w:r>
      <w:r w:rsidRPr="004A6E04">
        <w:rPr>
          <w:rStyle w:val="Emphasis"/>
          <w:highlight w:val="cyan"/>
        </w:rPr>
        <w:t>e</w:t>
      </w:r>
      <w:r w:rsidRPr="002D7DD4">
        <w:rPr>
          <w:sz w:val="16"/>
        </w:rPr>
        <w:t xml:space="preserve">conomic </w:t>
      </w:r>
      <w:r w:rsidRPr="002D7DD4">
        <w:rPr>
          <w:rStyle w:val="Emphasis"/>
        </w:rPr>
        <w:t>l</w:t>
      </w:r>
      <w:r w:rsidRPr="002D7DD4">
        <w:rPr>
          <w:sz w:val="16"/>
        </w:rPr>
        <w:t xml:space="preserve">aw— indeed, they have at times been facing outright opposition.7 Yet, </w:t>
      </w:r>
      <w:r w:rsidRPr="002D7DD4">
        <w:rPr>
          <w:rStyle w:val="StyleUnderline"/>
        </w:rPr>
        <w:t xml:space="preserve">their role appears to be slowly </w:t>
      </w:r>
      <w:r w:rsidRPr="002D7DD4">
        <w:rPr>
          <w:rStyle w:val="Emphasis"/>
        </w:rPr>
        <w:t>increasing</w:t>
      </w:r>
      <w:r w:rsidRPr="002D7DD4">
        <w:rPr>
          <w:sz w:val="16"/>
        </w:rPr>
        <w:t xml:space="preserve"> at least in certain areas, for example in the context of regional trade agreements.</w:t>
      </w:r>
    </w:p>
    <w:p w14:paraId="55265B4A" w14:textId="77777777" w:rsidR="00F0255A" w:rsidRPr="004A5CE2" w:rsidRDefault="00F0255A" w:rsidP="00F0255A">
      <w:pPr>
        <w:rPr>
          <w:sz w:val="16"/>
        </w:rPr>
      </w:pPr>
      <w:r w:rsidRPr="004A5CE2">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4A6E04">
        <w:rPr>
          <w:rStyle w:val="StyleUnderline"/>
          <w:highlight w:val="cyan"/>
        </w:rPr>
        <w:t>protecting</w:t>
      </w:r>
      <w:r w:rsidRPr="004A5CE2">
        <w:rPr>
          <w:rStyle w:val="StyleUnderline"/>
        </w:rPr>
        <w:t xml:space="preserve"> and promoting </w:t>
      </w:r>
      <w:r w:rsidRPr="004A6E04">
        <w:rPr>
          <w:rStyle w:val="Emphasis"/>
          <w:highlight w:val="cyan"/>
        </w:rPr>
        <w:t>labour</w:t>
      </w:r>
      <w:r w:rsidRPr="004A5CE2">
        <w:rPr>
          <w:rStyle w:val="StyleUnderline"/>
        </w:rPr>
        <w:t xml:space="preserve"> standards</w:t>
      </w:r>
      <w:r w:rsidRPr="004A5CE2">
        <w:rPr>
          <w:sz w:val="16"/>
        </w:rPr>
        <w:t xml:space="preserve"> in the globalized economy </w:t>
      </w:r>
      <w:r w:rsidRPr="004A5CE2">
        <w:rPr>
          <w:rStyle w:val="StyleUnderline"/>
        </w:rPr>
        <w:t xml:space="preserve">also </w:t>
      </w:r>
      <w:r w:rsidRPr="004A6E04">
        <w:rPr>
          <w:rStyle w:val="StyleUnderline"/>
          <w:highlight w:val="cyan"/>
        </w:rPr>
        <w:t>touches on</w:t>
      </w:r>
      <w:r w:rsidRPr="004A5CE2">
        <w:rPr>
          <w:rStyle w:val="StyleUnderline"/>
        </w:rPr>
        <w:t xml:space="preserve"> </w:t>
      </w:r>
      <w:r w:rsidRPr="004A5CE2">
        <w:rPr>
          <w:rStyle w:val="Emphasis"/>
        </w:rPr>
        <w:t>other</w:t>
      </w:r>
      <w:r w:rsidRPr="004A5CE2">
        <w:rPr>
          <w:rStyle w:val="StyleUnderline"/>
        </w:rPr>
        <w:t xml:space="preserve"> areas of international law, such as</w:t>
      </w:r>
      <w:r w:rsidRPr="004A5CE2">
        <w:rPr>
          <w:sz w:val="16"/>
        </w:rPr>
        <w:t xml:space="preserve"> international </w:t>
      </w:r>
      <w:r w:rsidRPr="004A5CE2">
        <w:rPr>
          <w:rStyle w:val="Emphasis"/>
        </w:rPr>
        <w:t>institutional</w:t>
      </w:r>
      <w:r w:rsidRPr="004A5CE2">
        <w:rPr>
          <w:rStyle w:val="StyleUnderline"/>
        </w:rPr>
        <w:t xml:space="preserve"> law or</w:t>
      </w:r>
      <w:r w:rsidRPr="004A5CE2">
        <w:rPr>
          <w:sz w:val="16"/>
        </w:rPr>
        <w:t xml:space="preserve"> international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Emphasis"/>
          <w:highlight w:val="cyan"/>
        </w:rPr>
        <w:t>law</w:t>
      </w:r>
      <w:r w:rsidRPr="004A5CE2">
        <w:rPr>
          <w:sz w:val="16"/>
        </w:rPr>
        <w:t xml:space="preserve">.9 Certain human rights guarantees in regional and universal </w:t>
      </w:r>
      <w:r w:rsidRPr="004A5CE2">
        <w:rPr>
          <w:rStyle w:val="StyleUnderline"/>
        </w:rPr>
        <w:t xml:space="preserve">human rights instruments have become </w:t>
      </w:r>
      <w:r w:rsidRPr="004A5CE2">
        <w:rPr>
          <w:rStyle w:val="Emphasis"/>
        </w:rPr>
        <w:t>central</w:t>
      </w:r>
      <w:r w:rsidRPr="004A5CE2">
        <w:rPr>
          <w:rStyle w:val="StyleUnderline"/>
        </w:rPr>
        <w:t xml:space="preserve"> points of </w:t>
      </w:r>
      <w:r w:rsidRPr="004A5CE2">
        <w:rPr>
          <w:rStyle w:val="Emphasis"/>
        </w:rPr>
        <w:t>reference</w:t>
      </w:r>
      <w:r w:rsidRPr="004A5CE2">
        <w:rPr>
          <w:sz w:val="16"/>
        </w:rPr>
        <w:t xml:space="preserve">, like Art. 11 ECHR and the corresponding jurisprudence of the European Court of Human Rights, to name one prominent example. In a similar vein, </w:t>
      </w:r>
      <w:r w:rsidRPr="004A5CE2">
        <w:rPr>
          <w:rStyle w:val="StyleUnderline"/>
        </w:rPr>
        <w:t xml:space="preserve">there are important </w:t>
      </w:r>
      <w:r w:rsidRPr="004A5CE2">
        <w:rPr>
          <w:rStyle w:val="Emphasis"/>
        </w:rPr>
        <w:t>links</w:t>
      </w:r>
      <w:r w:rsidRPr="004A5CE2">
        <w:rPr>
          <w:rStyle w:val="StyleUnderline"/>
        </w:rPr>
        <w:t xml:space="preserve"> to the level of </w:t>
      </w:r>
      <w:r w:rsidRPr="004A5CE2">
        <w:rPr>
          <w:rStyle w:val="Emphasis"/>
        </w:rPr>
        <w:t>domestic</w:t>
      </w:r>
      <w:r w:rsidRPr="004A5CE2">
        <w:rPr>
          <w:rStyle w:val="StyleUnderline"/>
        </w:rPr>
        <w:t xml:space="preserve"> law</w:t>
      </w:r>
      <w:r w:rsidRPr="004A5CE2">
        <w:rPr>
          <w:sz w:val="16"/>
        </w:rPr>
        <w:t xml:space="preserve">.10 What is more, </w:t>
      </w:r>
      <w:r w:rsidRPr="004A5CE2">
        <w:rPr>
          <w:rStyle w:val="StyleUnderline"/>
        </w:rPr>
        <w:t xml:space="preserve">labour standards play an increasing role in </w:t>
      </w:r>
      <w:r w:rsidRPr="004A5CE2">
        <w:rPr>
          <w:rStyle w:val="Emphasis"/>
        </w:rPr>
        <w:t>transnational</w:t>
      </w:r>
      <w:r w:rsidRPr="004A5CE2">
        <w:rPr>
          <w:rStyle w:val="StyleUnderline"/>
        </w:rPr>
        <w:t xml:space="preserve"> economic and social </w:t>
      </w:r>
      <w:r w:rsidRPr="004A5CE2">
        <w:rPr>
          <w:rStyle w:val="Emphasis"/>
        </w:rPr>
        <w:t>self-regulation</w:t>
      </w:r>
      <w:r w:rsidRPr="004A5CE2">
        <w:rPr>
          <w:sz w:val="16"/>
        </w:rPr>
        <w:t xml:space="preserve"> by non-state actors. Non-state actors, such as enterprises, trade unions and NGOs, have always played an important part in the </w:t>
      </w:r>
      <w:r w:rsidRPr="004A5CE2">
        <w:rPr>
          <w:rStyle w:val="StyleUnderline"/>
        </w:rPr>
        <w:t xml:space="preserve">formulation and implementation of </w:t>
      </w:r>
      <w:r w:rsidRPr="004A6E04">
        <w:rPr>
          <w:rStyle w:val="Emphasis"/>
          <w:highlight w:val="cyan"/>
        </w:rPr>
        <w:t>labour standards</w:t>
      </w:r>
      <w:r w:rsidRPr="004A5CE2">
        <w:rPr>
          <w:sz w:val="16"/>
        </w:rPr>
        <w:t xml:space="preserve">, both on the domestic and the international level.11 As economic globalization coincides with diminishing regulatory capacities of states, self-regulation by non-state actors </w:t>
      </w:r>
      <w:r w:rsidRPr="004A6E04">
        <w:rPr>
          <w:rStyle w:val="StyleUnderline"/>
          <w:highlight w:val="cyan"/>
        </w:rPr>
        <w:t>become</w:t>
      </w:r>
      <w:r w:rsidRPr="004A5CE2">
        <w:rPr>
          <w:sz w:val="16"/>
        </w:rPr>
        <w:t xml:space="preserve">s </w:t>
      </w:r>
      <w:r w:rsidRPr="004A6E04">
        <w:rPr>
          <w:rStyle w:val="StyleUnderline"/>
          <w:highlight w:val="cyan"/>
        </w:rPr>
        <w:t xml:space="preserve">more </w:t>
      </w:r>
      <w:r w:rsidRPr="004A6E04">
        <w:rPr>
          <w:rStyle w:val="Emphasis"/>
          <w:highlight w:val="cyan"/>
        </w:rPr>
        <w:t>relevant</w:t>
      </w:r>
      <w:r w:rsidRPr="004A5CE2">
        <w:rPr>
          <w:rStyle w:val="StyleUnderline"/>
        </w:rPr>
        <w:t xml:space="preserve"> also </w:t>
      </w:r>
      <w:r w:rsidRPr="004A6E04">
        <w:rPr>
          <w:rStyle w:val="StyleUnderline"/>
          <w:highlight w:val="cyan"/>
        </w:rPr>
        <w:t>for</w:t>
      </w:r>
      <w:r w:rsidRPr="004A5CE2">
        <w:rPr>
          <w:rStyle w:val="StyleUnderline"/>
        </w:rPr>
        <w:t xml:space="preserve"> other parts of </w:t>
      </w:r>
      <w:r w:rsidRPr="004A6E04">
        <w:rPr>
          <w:rStyle w:val="StyleUnderline"/>
          <w:highlight w:val="cyan"/>
        </w:rPr>
        <w:t xml:space="preserve">the </w:t>
      </w:r>
      <w:r w:rsidRPr="004A6E04">
        <w:rPr>
          <w:rStyle w:val="Emphasis"/>
          <w:highlight w:val="cyan"/>
        </w:rPr>
        <w:t>international economic order</w:t>
      </w:r>
      <w:r w:rsidRPr="004A5CE2">
        <w:rPr>
          <w:sz w:val="16"/>
        </w:rPr>
        <w:t xml:space="preserve">.12 Many non-state actors have developed own </w:t>
      </w:r>
      <w:r w:rsidRPr="004A5CE2">
        <w:rPr>
          <w:rStyle w:val="StyleUnderline"/>
        </w:rPr>
        <w:t xml:space="preserve">approaches to the </w:t>
      </w:r>
      <w:r w:rsidRPr="004A5CE2">
        <w:rPr>
          <w:rStyle w:val="Emphasis"/>
        </w:rPr>
        <w:t>protection</w:t>
      </w:r>
      <w:r w:rsidRPr="004A5CE2">
        <w:rPr>
          <w:rStyle w:val="StyleUnderline"/>
        </w:rPr>
        <w:t xml:space="preserve"> and promotion of labour standards</w:t>
      </w:r>
      <w:r w:rsidRPr="004A5CE2">
        <w:rPr>
          <w:sz w:val="16"/>
        </w:rPr>
        <w:t xml:space="preserve">, some of which </w:t>
      </w:r>
      <w:r w:rsidRPr="004A5CE2">
        <w:rPr>
          <w:rStyle w:val="StyleUnderline"/>
        </w:rPr>
        <w:t xml:space="preserve">are </w:t>
      </w:r>
      <w:r w:rsidRPr="004A5CE2">
        <w:rPr>
          <w:rStyle w:val="Emphasis"/>
        </w:rPr>
        <w:t>transcending</w:t>
      </w:r>
      <w:r w:rsidRPr="004A5CE2">
        <w:rPr>
          <w:sz w:val="16"/>
        </w:rPr>
        <w:t xml:space="preserve"> (or even clearly lying beyond) </w:t>
      </w:r>
      <w:r w:rsidRPr="004A5CE2">
        <w:rPr>
          <w:rStyle w:val="StyleUnderline"/>
        </w:rPr>
        <w:t xml:space="preserve">the realm of </w:t>
      </w:r>
      <w:r w:rsidRPr="004A5CE2">
        <w:rPr>
          <w:rStyle w:val="Emphasis"/>
        </w:rPr>
        <w:t>i</w:t>
      </w:r>
      <w:r w:rsidRPr="004A5CE2">
        <w:rPr>
          <w:sz w:val="16"/>
        </w:rPr>
        <w:t xml:space="preserve">nternational </w:t>
      </w:r>
      <w:r w:rsidRPr="004A5CE2">
        <w:rPr>
          <w:rStyle w:val="Emphasis"/>
        </w:rPr>
        <w:t>law</w:t>
      </w:r>
      <w:r w:rsidRPr="004A5CE2">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the legal quality and relevance of these private initiatives remain—at least from an international lawyer’s point of view—highly uncertain.</w:t>
      </w:r>
    </w:p>
    <w:p w14:paraId="3B88FD06" w14:textId="77777777" w:rsidR="00F0255A" w:rsidRPr="002D7DD4" w:rsidRDefault="00F0255A" w:rsidP="00F0255A">
      <w:pPr>
        <w:rPr>
          <w:sz w:val="16"/>
        </w:rPr>
      </w:pPr>
      <w:r w:rsidRPr="002D7DD4">
        <w:rPr>
          <w:sz w:val="16"/>
        </w:rPr>
        <w:t xml:space="preserve">The </w:t>
      </w:r>
      <w:r w:rsidRPr="002D7DD4">
        <w:rPr>
          <w:rStyle w:val="StyleUnderline"/>
        </w:rPr>
        <w:t xml:space="preserve">approaches to the </w:t>
      </w:r>
      <w:r w:rsidRPr="004A5CE2">
        <w:rPr>
          <w:rStyle w:val="Emphasis"/>
        </w:rPr>
        <w:t>protection</w:t>
      </w:r>
      <w:r w:rsidRPr="002D7DD4">
        <w:rPr>
          <w:rStyle w:val="StyleUnderline"/>
        </w:rPr>
        <w:t xml:space="preserve"> and </w:t>
      </w:r>
      <w:r w:rsidRPr="004A5CE2">
        <w:rPr>
          <w:rStyle w:val="Emphasis"/>
        </w:rPr>
        <w:t>promotion</w:t>
      </w:r>
      <w:r w:rsidRPr="002D7DD4">
        <w:rPr>
          <w:rStyle w:val="StyleUnderline"/>
        </w:rPr>
        <w:t xml:space="preserve"> of </w:t>
      </w:r>
      <w:r w:rsidRPr="003108A6">
        <w:rPr>
          <w:rStyle w:val="StyleUnderline"/>
        </w:rPr>
        <w:t>labour</w:t>
      </w:r>
      <w:r w:rsidRPr="002D7DD4">
        <w:rPr>
          <w:rStyle w:val="StyleUnderline"/>
        </w:rPr>
        <w:t xml:space="preserve"> standards</w:t>
      </w:r>
      <w:r w:rsidRPr="002D7DD4">
        <w:rPr>
          <w:sz w:val="16"/>
        </w:rPr>
        <w:t xml:space="preserve"> that can be found in each of the aforementioned areas </w:t>
      </w:r>
      <w:r w:rsidRPr="002D7DD4">
        <w:rPr>
          <w:rStyle w:val="Emphasis"/>
        </w:rPr>
        <w:t>differ</w:t>
      </w:r>
      <w:r w:rsidRPr="002D7DD4">
        <w:rPr>
          <w:rStyle w:val="StyleUnderline"/>
        </w:rPr>
        <w:t xml:space="preserve"> significantly as to</w:t>
      </w:r>
      <w:r w:rsidRPr="002D7DD4">
        <w:rPr>
          <w:sz w:val="16"/>
        </w:rPr>
        <w:t xml:space="preserve"> their respective </w:t>
      </w:r>
      <w:r w:rsidRPr="002D7DD4">
        <w:rPr>
          <w:rStyle w:val="StyleUnderline"/>
        </w:rPr>
        <w:t>rationale, scope, means and efficacy</w:t>
      </w:r>
      <w:r w:rsidRPr="002D7DD4">
        <w:rPr>
          <w:sz w:val="16"/>
        </w:rPr>
        <w:t xml:space="preserve">. Each of them has its own objectives, characteristics, potentials and pitfalls. These </w:t>
      </w:r>
      <w:r w:rsidRPr="003108A6">
        <w:rPr>
          <w:rStyle w:val="Emphasis"/>
        </w:rPr>
        <w:t>divergencies</w:t>
      </w:r>
      <w:r w:rsidRPr="002D7DD4">
        <w:rPr>
          <w:rStyle w:val="StyleUnderline"/>
        </w:rPr>
        <w:t xml:space="preserve"> in substance go along with a considerable </w:t>
      </w:r>
      <w:r w:rsidRPr="004A5CE2">
        <w:rPr>
          <w:rStyle w:val="Emphasis"/>
        </w:rPr>
        <w:t>separation</w:t>
      </w:r>
      <w:r w:rsidRPr="002D7DD4">
        <w:rPr>
          <w:sz w:val="16"/>
        </w:rPr>
        <w:t xml:space="preserve">, and at times isolation, </w:t>
      </w:r>
      <w:r w:rsidRPr="002D7DD4">
        <w:rPr>
          <w:rStyle w:val="StyleUnderline"/>
        </w:rPr>
        <w:t xml:space="preserve">of </w:t>
      </w:r>
      <w:r w:rsidRPr="004A5CE2">
        <w:rPr>
          <w:rStyle w:val="Emphasis"/>
        </w:rPr>
        <w:t>professional</w:t>
      </w:r>
      <w:r w:rsidRPr="002D7DD4">
        <w:rPr>
          <w:rStyle w:val="StyleUnderline"/>
        </w:rPr>
        <w:t xml:space="preserve"> and </w:t>
      </w:r>
      <w:r w:rsidRPr="004A5CE2">
        <w:rPr>
          <w:rStyle w:val="Emphasis"/>
        </w:rPr>
        <w:t>epistemic</w:t>
      </w:r>
      <w:r w:rsidRPr="002D7DD4">
        <w:rPr>
          <w:rStyle w:val="StyleUnderline"/>
        </w:rPr>
        <w:t xml:space="preserve"> communities</w:t>
      </w:r>
      <w:r w:rsidRPr="002D7DD4">
        <w:rPr>
          <w:sz w:val="16"/>
        </w:rPr>
        <w:t xml:space="preserve"> of those who are </w:t>
      </w:r>
      <w:r w:rsidRPr="002D7DD4">
        <w:rPr>
          <w:rStyle w:val="StyleUnderline"/>
        </w:rPr>
        <w:t xml:space="preserve">concerned with </w:t>
      </w:r>
      <w:r w:rsidRPr="002D7DD4">
        <w:rPr>
          <w:rStyle w:val="Emphasis"/>
        </w:rPr>
        <w:t>i</w:t>
      </w:r>
      <w:r w:rsidRPr="002D7DD4">
        <w:rPr>
          <w:sz w:val="16"/>
        </w:rPr>
        <w:t xml:space="preserve">nternational </w:t>
      </w:r>
      <w:r w:rsidRPr="002D7DD4">
        <w:rPr>
          <w:rStyle w:val="Emphasis"/>
        </w:rPr>
        <w:t>e</w:t>
      </w:r>
      <w:r w:rsidRPr="002D7DD4">
        <w:rPr>
          <w:sz w:val="16"/>
        </w:rPr>
        <w:t xml:space="preserve">conomic </w:t>
      </w:r>
      <w:r w:rsidRPr="002D7DD4">
        <w:rPr>
          <w:rStyle w:val="Emphasis"/>
        </w:rPr>
        <w:t>l</w:t>
      </w:r>
      <w:r w:rsidRPr="002D7DD4">
        <w:rPr>
          <w:sz w:val="16"/>
        </w:rPr>
        <w:t xml:space="preserve">aw </w:t>
      </w:r>
      <w:r w:rsidRPr="002D7DD4">
        <w:rPr>
          <w:rStyle w:val="StyleUnderline"/>
        </w:rPr>
        <w:t>and</w:t>
      </w:r>
      <w:r w:rsidRPr="002D7DD4">
        <w:rPr>
          <w:sz w:val="16"/>
        </w:rPr>
        <w:t xml:space="preserve"> those concerned with the protection and promotion of </w:t>
      </w:r>
      <w:r w:rsidRPr="002D7DD4">
        <w:rPr>
          <w:rStyle w:val="StyleUnderline"/>
        </w:rPr>
        <w:t>labour standards</w:t>
      </w:r>
      <w:r w:rsidRPr="002D7DD4">
        <w:rPr>
          <w:sz w:val="16"/>
        </w:rPr>
        <w:t xml:space="preserve">, both in academia and in practice. This multidimensional </w:t>
      </w:r>
      <w:r w:rsidRPr="004A6E04">
        <w:rPr>
          <w:rStyle w:val="Emphasis"/>
          <w:highlight w:val="cyan"/>
        </w:rPr>
        <w:t>fragmentation</w:t>
      </w:r>
      <w:r w:rsidRPr="002D7DD4">
        <w:rPr>
          <w:rStyle w:val="StyleUnderline"/>
        </w:rPr>
        <w:t xml:space="preserve"> has repeatedly </w:t>
      </w:r>
      <w:r w:rsidRPr="004A6E04">
        <w:rPr>
          <w:rStyle w:val="StyleUnderline"/>
          <w:highlight w:val="cyan"/>
        </w:rPr>
        <w:t>resulted in</w:t>
      </w:r>
      <w:r w:rsidRPr="002D7DD4">
        <w:rPr>
          <w:rStyle w:val="StyleUnderline"/>
        </w:rPr>
        <w:t xml:space="preserve"> remarkable </w:t>
      </w:r>
      <w:r w:rsidRPr="004A6E04">
        <w:rPr>
          <w:rStyle w:val="Emphasis"/>
          <w:highlight w:val="cyan"/>
        </w:rPr>
        <w:t>misunderstandings</w:t>
      </w:r>
      <w:r w:rsidRPr="002D7DD4">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w:t>
      </w:r>
      <w:r w:rsidRPr="002D7DD4">
        <w:rPr>
          <w:rStyle w:val="StyleUnderline"/>
        </w:rPr>
        <w:t xml:space="preserve">more than ever before, </w:t>
      </w:r>
      <w:r w:rsidRPr="004A6E04">
        <w:rPr>
          <w:rStyle w:val="StyleUnderline"/>
          <w:highlight w:val="cyan"/>
        </w:rPr>
        <w:t>there is</w:t>
      </w:r>
      <w:r w:rsidRPr="002D7DD4">
        <w:rPr>
          <w:rStyle w:val="StyleUnderline"/>
        </w:rPr>
        <w:t xml:space="preserve"> a </w:t>
      </w:r>
      <w:r w:rsidRPr="004A6E04">
        <w:rPr>
          <w:rStyle w:val="Emphasis"/>
          <w:highlight w:val="cyan"/>
        </w:rPr>
        <w:t>need</w:t>
      </w:r>
      <w:r w:rsidRPr="004A6E04">
        <w:rPr>
          <w:rStyle w:val="StyleUnderline"/>
          <w:highlight w:val="cyan"/>
        </w:rPr>
        <w:t xml:space="preserve"> for</w:t>
      </w:r>
      <w:r w:rsidRPr="002D7DD4">
        <w:rPr>
          <w:rStyle w:val="StyleUnderline"/>
        </w:rPr>
        <w:t xml:space="preserve"> increased </w:t>
      </w:r>
      <w:r w:rsidRPr="004A6E04">
        <w:rPr>
          <w:rStyle w:val="Emphasis"/>
          <w:highlight w:val="cyan"/>
        </w:rPr>
        <w:t>coherence</w:t>
      </w:r>
      <w:r w:rsidRPr="002D7DD4">
        <w:rPr>
          <w:sz w:val="16"/>
        </w:rPr>
        <w:t xml:space="preserve"> between approaches, </w:t>
      </w:r>
      <w:r w:rsidRPr="002D7DD4">
        <w:rPr>
          <w:rStyle w:val="StyleUnderline"/>
        </w:rPr>
        <w:t xml:space="preserve">as there is a need for </w:t>
      </w:r>
      <w:r w:rsidRPr="004A5CE2">
        <w:rPr>
          <w:rStyle w:val="Emphasis"/>
        </w:rPr>
        <w:t>enhanced</w:t>
      </w:r>
      <w:r w:rsidRPr="002D7DD4">
        <w:rPr>
          <w:rStyle w:val="StyleUnderline"/>
        </w:rPr>
        <w:t xml:space="preserve"> mutual </w:t>
      </w:r>
      <w:r w:rsidRPr="002D7DD4">
        <w:rPr>
          <w:rStyle w:val="Emphasis"/>
        </w:rPr>
        <w:t>understanding</w:t>
      </w:r>
      <w:r w:rsidRPr="002D7DD4">
        <w:rPr>
          <w:sz w:val="16"/>
        </w:rPr>
        <w:t xml:space="preserve"> between communities.</w:t>
      </w:r>
    </w:p>
    <w:p w14:paraId="115FB28A" w14:textId="77777777" w:rsidR="00F0255A" w:rsidRPr="00B13193" w:rsidRDefault="00F0255A" w:rsidP="00F0255A">
      <w:pPr>
        <w:rPr>
          <w:sz w:val="16"/>
        </w:rPr>
      </w:pPr>
      <w:r w:rsidRPr="00B13193">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1F510611" w14:textId="77777777" w:rsidR="00F0255A" w:rsidRPr="00B13193" w:rsidRDefault="00F0255A" w:rsidP="00F0255A">
      <w:pPr>
        <w:rPr>
          <w:sz w:val="16"/>
        </w:rPr>
      </w:pPr>
      <w:r w:rsidRPr="00B13193">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02627AEB" w14:textId="77777777" w:rsidR="00F0255A" w:rsidRPr="002D7DD4" w:rsidRDefault="00F0255A" w:rsidP="00F0255A">
      <w:pPr>
        <w:rPr>
          <w:sz w:val="16"/>
        </w:rPr>
      </w:pPr>
      <w:r w:rsidRPr="002D7DD4">
        <w:rPr>
          <w:sz w:val="16"/>
        </w:rPr>
        <w:t xml:space="preserve">The </w:t>
      </w:r>
      <w:r w:rsidRPr="004A6E04">
        <w:rPr>
          <w:rStyle w:val="Emphasis"/>
          <w:highlight w:val="cyan"/>
        </w:rPr>
        <w:t>protection</w:t>
      </w:r>
      <w:r w:rsidRPr="00B13193">
        <w:rPr>
          <w:rStyle w:val="StyleUnderline"/>
        </w:rPr>
        <w:t xml:space="preserve"> and promotion </w:t>
      </w:r>
      <w:r w:rsidRPr="004A6E04">
        <w:rPr>
          <w:rStyle w:val="StyleUnderline"/>
          <w:highlight w:val="cyan"/>
        </w:rPr>
        <w:t xml:space="preserve">of </w:t>
      </w:r>
      <w:r w:rsidRPr="004A6E04">
        <w:rPr>
          <w:rStyle w:val="Emphasis"/>
          <w:highlight w:val="cyan"/>
        </w:rPr>
        <w:t>labour</w:t>
      </w:r>
      <w:r w:rsidRPr="00B13193">
        <w:rPr>
          <w:rStyle w:val="StyleUnderline"/>
        </w:rPr>
        <w:t xml:space="preserve"> standards </w:t>
      </w:r>
      <w:r w:rsidRPr="004A6E04">
        <w:rPr>
          <w:rStyle w:val="StyleUnderline"/>
          <w:highlight w:val="cyan"/>
        </w:rPr>
        <w:t>in</w:t>
      </w:r>
      <w:r w:rsidRPr="00B13193">
        <w:rPr>
          <w:rStyle w:val="StyleUnderline"/>
        </w:rPr>
        <w:t xml:space="preserve"> the </w:t>
      </w:r>
      <w:r w:rsidRPr="003108A6">
        <w:rPr>
          <w:rStyle w:val="Emphasis"/>
        </w:rPr>
        <w:t xml:space="preserve">international </w:t>
      </w:r>
      <w:r w:rsidRPr="004A6E04">
        <w:rPr>
          <w:rStyle w:val="Emphasis"/>
          <w:highlight w:val="cyan"/>
        </w:rPr>
        <w:t>economic order</w:t>
      </w:r>
      <w:r w:rsidRPr="002D7DD4">
        <w:rPr>
          <w:sz w:val="16"/>
        </w:rPr>
        <w:t xml:space="preserve"> is by no means a new issue. As Peter-Tobias Stoll points out in his contribution, it </w:t>
      </w:r>
      <w:r w:rsidRPr="004A6E04">
        <w:rPr>
          <w:rStyle w:val="StyleUnderline"/>
          <w:highlight w:val="cyan"/>
        </w:rPr>
        <w:t>has</w:t>
      </w:r>
      <w:r w:rsidRPr="00B13193">
        <w:rPr>
          <w:rStyle w:val="StyleUnderline"/>
        </w:rPr>
        <w:t xml:space="preserve"> been a </w:t>
      </w:r>
      <w:r w:rsidRPr="00B13193">
        <w:rPr>
          <w:rStyle w:val="Emphasis"/>
        </w:rPr>
        <w:t>recurring</w:t>
      </w:r>
      <w:r w:rsidRPr="00B13193">
        <w:rPr>
          <w:rStyle w:val="StyleUnderline"/>
        </w:rPr>
        <w:t xml:space="preserve"> issue</w:t>
      </w:r>
      <w:r w:rsidRPr="002D7DD4">
        <w:rPr>
          <w:sz w:val="16"/>
        </w:rPr>
        <w:t xml:space="preserve"> ever since the end of the nineteenth century. In order to shed light on the </w:t>
      </w:r>
      <w:r w:rsidRPr="004A6E04">
        <w:rPr>
          <w:rStyle w:val="StyleUnderline"/>
          <w:highlight w:val="cyan"/>
        </w:rPr>
        <w:t xml:space="preserve">multiple </w:t>
      </w:r>
      <w:r w:rsidRPr="004A6E04">
        <w:rPr>
          <w:rStyle w:val="Emphasis"/>
          <w:highlight w:val="cyan"/>
        </w:rPr>
        <w:t>connections</w:t>
      </w:r>
      <w:r w:rsidRPr="002D7DD4">
        <w:rPr>
          <w:sz w:val="16"/>
        </w:rPr>
        <w:t xml:space="preserve"> and divisions </w:t>
      </w:r>
      <w:r w:rsidRPr="004A6E04">
        <w:rPr>
          <w:rStyle w:val="StyleUnderline"/>
          <w:highlight w:val="cyan"/>
        </w:rPr>
        <w:t>between</w:t>
      </w:r>
      <w:r w:rsidRPr="00B13193">
        <w:rPr>
          <w:rStyle w:val="StyleUnderline"/>
        </w:rPr>
        <w:t xml:space="preserve"> the </w:t>
      </w:r>
      <w:r w:rsidRPr="004A6E04">
        <w:rPr>
          <w:rStyle w:val="Emphasis"/>
          <w:highlight w:val="cyan"/>
        </w:rPr>
        <w:t>economic</w:t>
      </w:r>
      <w:r w:rsidRPr="004A6E04">
        <w:rPr>
          <w:rStyle w:val="StyleUnderline"/>
          <w:highlight w:val="cyan"/>
        </w:rPr>
        <w:t xml:space="preserve"> and </w:t>
      </w:r>
      <w:r w:rsidRPr="004A6E04">
        <w:rPr>
          <w:rStyle w:val="Emphasis"/>
          <w:highlight w:val="cyan"/>
        </w:rPr>
        <w:t>social</w:t>
      </w:r>
      <w:r w:rsidRPr="004A6E04">
        <w:rPr>
          <w:rStyle w:val="StyleUnderline"/>
          <w:highlight w:val="cyan"/>
        </w:rPr>
        <w:t xml:space="preserve"> dimensions of </w:t>
      </w:r>
      <w:r w:rsidRPr="004A6E04">
        <w:rPr>
          <w:rStyle w:val="Emphasis"/>
          <w:highlight w:val="cyan"/>
        </w:rPr>
        <w:t>i</w:t>
      </w:r>
      <w:r w:rsidRPr="003108A6">
        <w:rPr>
          <w:rStyle w:val="StyleUnderline"/>
        </w:rPr>
        <w:t>nternational</w:t>
      </w:r>
      <w:r w:rsidRPr="00B13193">
        <w:rPr>
          <w:rStyle w:val="StyleUnderline"/>
        </w:rPr>
        <w:t xml:space="preserve"> </w:t>
      </w:r>
      <w:r w:rsidRPr="004A6E04">
        <w:rPr>
          <w:rStyle w:val="Emphasis"/>
          <w:highlight w:val="cyan"/>
        </w:rPr>
        <w:t>law</w:t>
      </w:r>
      <w:r w:rsidRPr="00B13193">
        <w:rPr>
          <w:rStyle w:val="StyleUnderline"/>
        </w:rPr>
        <w:t xml:space="preserve"> and relations</w:t>
      </w:r>
      <w:r w:rsidRPr="002D7DD4">
        <w:rPr>
          <w:sz w:val="16"/>
        </w:rPr>
        <w:t xml:space="preserve">, he embarks on a historical and analytical tour d’horizon. Claire La Hovary picks up in the present, assessing the </w:t>
      </w:r>
      <w:r w:rsidRPr="00B13193">
        <w:rPr>
          <w:rStyle w:val="StyleUnderline"/>
        </w:rPr>
        <w:t xml:space="preserve">ILO’s </w:t>
      </w:r>
      <w:r w:rsidRPr="003108A6">
        <w:rPr>
          <w:rStyle w:val="Emphasis"/>
        </w:rPr>
        <w:t>mandate</w:t>
      </w:r>
      <w:r w:rsidRPr="002D7DD4">
        <w:rPr>
          <w:sz w:val="16"/>
        </w:rPr>
        <w:t xml:space="preserve"> and capacity </w:t>
      </w:r>
      <w:r w:rsidRPr="00B13193">
        <w:rPr>
          <w:rStyle w:val="StyleUnderline"/>
        </w:rPr>
        <w:t xml:space="preserve">to </w:t>
      </w:r>
      <w:r w:rsidRPr="003108A6">
        <w:rPr>
          <w:rStyle w:val="Emphasis"/>
        </w:rPr>
        <w:t>create</w:t>
      </w:r>
      <w:r w:rsidRPr="00B13193">
        <w:rPr>
          <w:rStyle w:val="StyleUnderline"/>
        </w:rPr>
        <w:t xml:space="preserve">, proliferate and </w:t>
      </w:r>
      <w:r w:rsidRPr="003108A6">
        <w:rPr>
          <w:rStyle w:val="Emphasis"/>
        </w:rPr>
        <w:t>supervise</w:t>
      </w:r>
      <w:r w:rsidRPr="00B13193">
        <w:rPr>
          <w:rStyle w:val="StyleUnderline"/>
        </w:rPr>
        <w:t xml:space="preserve"> labour standards in the globalized economy</w:t>
      </w:r>
      <w:r w:rsidRPr="002D7DD4">
        <w:rPr>
          <w:sz w:val="16"/>
        </w:rPr>
        <w:t>. Tripartism, the ILO’s most important foundational feature, and its operationalization have come under severe pressure in the course of the ILO’s post-2012 constitutional crisis. Yet, despite current difficulties, La Hovary argues that ‘</w:t>
      </w:r>
      <w:r w:rsidRPr="00B13193">
        <w:rPr>
          <w:rStyle w:val="StyleUnderline"/>
        </w:rPr>
        <w:t xml:space="preserve">the current </w:t>
      </w:r>
      <w:r w:rsidRPr="003108A6">
        <w:rPr>
          <w:rStyle w:val="Emphasis"/>
        </w:rPr>
        <w:t>crisis</w:t>
      </w:r>
      <w:r w:rsidRPr="00B13193">
        <w:rPr>
          <w:rStyle w:val="StyleUnderline"/>
        </w:rPr>
        <w:t xml:space="preserve"> affecting the ILO also suggests that the </w:t>
      </w:r>
      <w:r w:rsidRPr="003108A6">
        <w:rPr>
          <w:rStyle w:val="Emphasis"/>
        </w:rPr>
        <w:t>organization</w:t>
      </w:r>
      <w:r w:rsidRPr="00B13193">
        <w:rPr>
          <w:rStyle w:val="StyleUnderline"/>
        </w:rPr>
        <w:t xml:space="preserve"> does </w:t>
      </w:r>
      <w:r w:rsidRPr="003108A6">
        <w:rPr>
          <w:rStyle w:val="Emphasis"/>
        </w:rPr>
        <w:t>matter</w:t>
      </w:r>
      <w:r w:rsidRPr="002D7DD4">
        <w:rPr>
          <w:sz w:val="16"/>
        </w:rPr>
        <w:t xml:space="preserve">, as does its supervisory system’. While the ILO will remain an institution of paramount importance in the field, it must not be overlooked that </w:t>
      </w:r>
      <w:r w:rsidRPr="00B13193">
        <w:rPr>
          <w:rStyle w:val="StyleUnderline"/>
        </w:rPr>
        <w:t xml:space="preserve">contemporary labour law has </w:t>
      </w:r>
      <w:r w:rsidRPr="00B13193">
        <w:rPr>
          <w:rStyle w:val="Emphasis"/>
        </w:rPr>
        <w:t>transcended</w:t>
      </w:r>
      <w:r w:rsidRPr="00B13193">
        <w:rPr>
          <w:rStyle w:val="StyleUnderline"/>
        </w:rPr>
        <w:t xml:space="preserve"> the </w:t>
      </w:r>
      <w:r w:rsidRPr="00B13193">
        <w:rPr>
          <w:rStyle w:val="Emphasis"/>
        </w:rPr>
        <w:t>traditional</w:t>
      </w:r>
      <w:r w:rsidRPr="00B13193">
        <w:rPr>
          <w:rStyle w:val="StyleUnderline"/>
        </w:rPr>
        <w:t xml:space="preserve"> structures of domestic and international law. It operates</w:t>
      </w:r>
      <w:r w:rsidRPr="002D7DD4">
        <w:rPr>
          <w:sz w:val="16"/>
        </w:rPr>
        <w:t>, in the words of Anne Trebilcock, ‘</w:t>
      </w:r>
      <w:r w:rsidRPr="00B13193">
        <w:rPr>
          <w:rStyle w:val="StyleUnderline"/>
        </w:rPr>
        <w:t xml:space="preserve">within, between and beyond States </w:t>
      </w:r>
      <w:r w:rsidRPr="004A6E04">
        <w:rPr>
          <w:rStyle w:val="StyleUnderline"/>
          <w:highlight w:val="cyan"/>
        </w:rPr>
        <w:t>to form</w:t>
      </w:r>
      <w:r w:rsidRPr="00B13193">
        <w:rPr>
          <w:rStyle w:val="StyleUnderline"/>
        </w:rPr>
        <w:t xml:space="preserve"> a type of</w:t>
      </w:r>
      <w:r w:rsidRPr="002D7DD4">
        <w:rPr>
          <w:sz w:val="16"/>
        </w:rPr>
        <w:t xml:space="preserve"> (imperfect and incomplete) </w:t>
      </w:r>
      <w:r w:rsidRPr="004A6E04">
        <w:rPr>
          <w:rStyle w:val="StyleUnderline"/>
          <w:highlight w:val="cyan"/>
        </w:rPr>
        <w:t xml:space="preserve">multi-layered </w:t>
      </w:r>
      <w:r w:rsidRPr="004A6E04">
        <w:rPr>
          <w:rStyle w:val="Emphasis"/>
          <w:highlight w:val="cyan"/>
        </w:rPr>
        <w:t>global governance</w:t>
      </w:r>
      <w:r w:rsidRPr="003108A6">
        <w:rPr>
          <w:sz w:val="16"/>
        </w:rPr>
        <w:t>’</w:t>
      </w:r>
      <w:r w:rsidRPr="002D7DD4">
        <w:rPr>
          <w:sz w:val="16"/>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17123A74" w14:textId="77777777" w:rsidR="00F0255A" w:rsidRPr="00B13193" w:rsidRDefault="00F0255A" w:rsidP="00F0255A">
      <w:pPr>
        <w:rPr>
          <w:sz w:val="16"/>
        </w:rPr>
      </w:pPr>
      <w:r w:rsidRPr="00B13193">
        <w:rPr>
          <w:sz w:val="16"/>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315926A5" w14:textId="77777777" w:rsidR="00F0255A" w:rsidRPr="00B13193" w:rsidRDefault="00F0255A" w:rsidP="00F0255A">
      <w:pPr>
        <w:rPr>
          <w:sz w:val="16"/>
        </w:rPr>
      </w:pPr>
      <w:r w:rsidRPr="00B13193">
        <w:rPr>
          <w:sz w:val="16"/>
        </w:rPr>
        <w:t>Many of the preferential trade agreements that have recently been concluded or are currently being negotiated to try to rectify the WTO’s refusal to address labour standards. As Tonia Novitz explains, in EU trade agreements, there is ‘an apparent shift away from a human rights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Agreements’. This proposal is aiming at endowing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42C62C1" w14:textId="77777777" w:rsidR="00F0255A" w:rsidRPr="00B13193" w:rsidRDefault="00F0255A" w:rsidP="00F0255A">
      <w:pPr>
        <w:rPr>
          <w:sz w:val="16"/>
        </w:rPr>
      </w:pPr>
      <w:r w:rsidRPr="00B13193">
        <w:rPr>
          <w:sz w:val="16"/>
        </w:rPr>
        <w:t xml:space="preserve">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w:t>
      </w:r>
      <w:r w:rsidRPr="00B13193">
        <w:rPr>
          <w:rStyle w:val="StyleUnderline"/>
        </w:rPr>
        <w:t>non-state actor approaches</w:t>
      </w:r>
      <w:r w:rsidRPr="00B13193">
        <w:rPr>
          <w:sz w:val="16"/>
        </w:rPr>
        <w:t xml:space="preserve"> to </w:t>
      </w:r>
      <w:r w:rsidRPr="00B13193">
        <w:rPr>
          <w:rStyle w:val="StyleUnderline"/>
        </w:rPr>
        <w:t xml:space="preserve">enhance the </w:t>
      </w:r>
      <w:r w:rsidRPr="00B13193">
        <w:rPr>
          <w:rStyle w:val="Emphasis"/>
        </w:rPr>
        <w:t>protection</w:t>
      </w:r>
      <w:r w:rsidRPr="00B13193">
        <w:rPr>
          <w:rStyle w:val="StyleUnderline"/>
        </w:rPr>
        <w:t xml:space="preserve"> and promotion of </w:t>
      </w:r>
      <w:r w:rsidRPr="00B13193">
        <w:rPr>
          <w:rStyle w:val="Emphasis"/>
        </w:rPr>
        <w:t>labour</w:t>
      </w:r>
      <w:r w:rsidRPr="00B13193">
        <w:rPr>
          <w:rStyle w:val="StyleUnderline"/>
        </w:rPr>
        <w:t xml:space="preserve"> standards in the globalized economy</w:t>
      </w:r>
      <w:r w:rsidRPr="00B13193">
        <w:rPr>
          <w:sz w:val="16"/>
        </w:rPr>
        <w:t>.</w:t>
      </w:r>
    </w:p>
    <w:p w14:paraId="75D565A5" w14:textId="77777777" w:rsidR="00F0255A" w:rsidRPr="004A5CE2" w:rsidRDefault="00F0255A" w:rsidP="00F0255A">
      <w:pPr>
        <w:rPr>
          <w:sz w:val="16"/>
        </w:rPr>
      </w:pPr>
      <w:r w:rsidRPr="004A5CE2">
        <w:rPr>
          <w:sz w:val="16"/>
        </w:rPr>
        <w:t xml:space="preserve">The </w:t>
      </w:r>
      <w:r w:rsidRPr="004A6E04">
        <w:rPr>
          <w:rStyle w:val="StyleUnderline"/>
          <w:highlight w:val="cyan"/>
        </w:rPr>
        <w:t xml:space="preserve">inclusion of </w:t>
      </w:r>
      <w:r w:rsidRPr="004A6E04">
        <w:rPr>
          <w:rStyle w:val="Emphasis"/>
          <w:highlight w:val="cyan"/>
        </w:rPr>
        <w:t>labour</w:t>
      </w:r>
      <w:r w:rsidRPr="004A6E04">
        <w:rPr>
          <w:rStyle w:val="StyleUnderline"/>
          <w:highlight w:val="cyan"/>
        </w:rPr>
        <w:t xml:space="preserve"> standards</w:t>
      </w:r>
      <w:r w:rsidRPr="004A5CE2">
        <w:rPr>
          <w:rStyle w:val="StyleUnderline"/>
        </w:rPr>
        <w:t xml:space="preserve"> in</w:t>
      </w:r>
      <w:r w:rsidRPr="004A5CE2">
        <w:rPr>
          <w:sz w:val="16"/>
        </w:rPr>
        <w:t xml:space="preserve"> self-imposed corporate </w:t>
      </w:r>
      <w:r w:rsidRPr="004A5CE2">
        <w:rPr>
          <w:rStyle w:val="StyleUnderline"/>
        </w:rPr>
        <w:t xml:space="preserve">codes of </w:t>
      </w:r>
      <w:r w:rsidRPr="004A5CE2">
        <w:rPr>
          <w:rStyle w:val="Emphasis"/>
        </w:rPr>
        <w:t>conduct</w:t>
      </w:r>
      <w:r w:rsidRPr="004A5CE2">
        <w:rPr>
          <w:sz w:val="16"/>
        </w:rPr>
        <w:t xml:space="preserve"> has </w:t>
      </w:r>
      <w:r w:rsidRPr="004A5CE2">
        <w:rPr>
          <w:rStyle w:val="StyleUnderline"/>
        </w:rPr>
        <w:t xml:space="preserve">received wide </w:t>
      </w:r>
      <w:r w:rsidRPr="004A5CE2">
        <w:rPr>
          <w:rStyle w:val="Emphasis"/>
        </w:rPr>
        <w:t>resonance</w:t>
      </w:r>
      <w:r w:rsidRPr="004A5CE2">
        <w:rPr>
          <w:sz w:val="16"/>
        </w:rPr>
        <w:t xml:space="preserve"> in academia and practice, including both appraisal and critique. Katja Gehne approaches this phenomenon from a practitioner’s point of view. Finding that ‘soft standards at the international level have </w:t>
      </w:r>
      <w:r w:rsidRPr="004A5CE2">
        <w:rPr>
          <w:rStyle w:val="StyleUnderline"/>
        </w:rPr>
        <w:t xml:space="preserve">emerged as a </w:t>
      </w:r>
      <w:r w:rsidRPr="004A5CE2">
        <w:rPr>
          <w:rStyle w:val="Emphasis"/>
        </w:rPr>
        <w:t>standard</w:t>
      </w:r>
      <w:r w:rsidRPr="004A5CE2">
        <w:rPr>
          <w:rStyle w:val="StyleUnderline"/>
        </w:rPr>
        <w:t xml:space="preserve"> of responsible business management’</w:t>
      </w:r>
      <w:r w:rsidRPr="004A5CE2">
        <w:rPr>
          <w:sz w:val="16"/>
        </w:rPr>
        <w:t xml:space="preserve">, she argues that </w:t>
      </w:r>
      <w:r w:rsidRPr="004A5CE2">
        <w:rPr>
          <w:rStyle w:val="StyleUnderline"/>
        </w:rPr>
        <w:t>they ‘could be part of</w:t>
      </w:r>
      <w:r w:rsidRPr="004A5CE2">
        <w:rPr>
          <w:sz w:val="16"/>
        </w:rPr>
        <w:t xml:space="preserve"> a (para-)legal </w:t>
      </w:r>
      <w:r w:rsidRPr="004A6E04">
        <w:rPr>
          <w:rStyle w:val="StyleUnderline"/>
          <w:highlight w:val="cyan"/>
        </w:rPr>
        <w:t>answer</w:t>
      </w:r>
      <w:r w:rsidRPr="004A5CE2">
        <w:rPr>
          <w:rStyle w:val="StyleUnderline"/>
        </w:rPr>
        <w:t xml:space="preserve"> to </w:t>
      </w:r>
      <w:r w:rsidRPr="004A6E04">
        <w:rPr>
          <w:rStyle w:val="Emphasis"/>
          <w:highlight w:val="cyan"/>
        </w:rPr>
        <w:t>deficiencies</w:t>
      </w:r>
      <w:r w:rsidRPr="004A5CE2">
        <w:rPr>
          <w:rStyle w:val="StyleUnderline"/>
        </w:rPr>
        <w:t xml:space="preserve"> of national states’ </w:t>
      </w:r>
      <w:r w:rsidRPr="004A6E04">
        <w:rPr>
          <w:rStyle w:val="Emphasis"/>
          <w:highlight w:val="cyan"/>
        </w:rPr>
        <w:t>h</w:t>
      </w:r>
      <w:r w:rsidRPr="004A5CE2">
        <w:rPr>
          <w:sz w:val="16"/>
        </w:rPr>
        <w:t xml:space="preserve">uman </w:t>
      </w:r>
      <w:r w:rsidRPr="004A6E04">
        <w:rPr>
          <w:rStyle w:val="Emphasis"/>
          <w:highlight w:val="cyan"/>
        </w:rPr>
        <w:t>r</w:t>
      </w:r>
      <w:r w:rsidRPr="004A5CE2">
        <w:rPr>
          <w:sz w:val="16"/>
        </w:rPr>
        <w:t xml:space="preserve">ights </w:t>
      </w:r>
      <w:r w:rsidRPr="004A6E04">
        <w:rPr>
          <w:rStyle w:val="StyleUnderline"/>
          <w:highlight w:val="cyan"/>
        </w:rPr>
        <w:t>protection</w:t>
      </w:r>
      <w:r w:rsidRPr="004A5CE2">
        <w:rPr>
          <w:rStyle w:val="StyleUnderline"/>
        </w:rPr>
        <w:t xml:space="preserve"> systems’</w:t>
      </w:r>
      <w:r w:rsidRPr="004A5CE2">
        <w:rPr>
          <w:sz w:val="16"/>
        </w:rPr>
        <w:t xml:space="preserve">. To step in governance gaps is also the purpose of joint endeavors of trade union federations and multinational groups to strengthen labour standards in corporate governance by way of international framework agreements. In his contribution, Rudiger Krause € highlights that the success of such agreements largely depends on them being implemented in strong and resilient industrial relations, which in turn they are able to reinforce. Therefore, he calls for the conclusion of more robust international framework agreements in the future. </w:t>
      </w:r>
      <w:r w:rsidRPr="004A5CE2">
        <w:rPr>
          <w:rStyle w:val="StyleUnderline"/>
        </w:rPr>
        <w:t xml:space="preserve">Exploring </w:t>
      </w:r>
      <w:r w:rsidRPr="004A6E04">
        <w:rPr>
          <w:rStyle w:val="Emphasis"/>
          <w:highlight w:val="cyan"/>
        </w:rPr>
        <w:t>unilateral</w:t>
      </w:r>
      <w:r w:rsidRPr="004A6E04">
        <w:rPr>
          <w:rStyle w:val="StyleUnderline"/>
          <w:highlight w:val="cyan"/>
        </w:rPr>
        <w:t xml:space="preserve"> enforcement</w:t>
      </w:r>
      <w:r w:rsidRPr="004A5CE2">
        <w:rPr>
          <w:rStyle w:val="StyleUnderline"/>
        </w:rPr>
        <w:t xml:space="preserve"> of international labour </w:t>
      </w:r>
      <w:r w:rsidRPr="003108A6">
        <w:rPr>
          <w:rStyle w:val="StyleUnderline"/>
        </w:rPr>
        <w:t xml:space="preserve">standards </w:t>
      </w:r>
      <w:r w:rsidRPr="004A6E04">
        <w:rPr>
          <w:rStyle w:val="StyleUnderline"/>
          <w:highlight w:val="cyan"/>
        </w:rPr>
        <w:t xml:space="preserve">through </w:t>
      </w:r>
      <w:r w:rsidRPr="004A6E04">
        <w:rPr>
          <w:rStyle w:val="Emphasis"/>
          <w:highlight w:val="cyan"/>
        </w:rPr>
        <w:t>adjudicatory</w:t>
      </w:r>
      <w:r w:rsidRPr="004A6E04">
        <w:rPr>
          <w:rStyle w:val="StyleUnderline"/>
          <w:highlight w:val="cyan"/>
        </w:rPr>
        <w:t xml:space="preserve"> means</w:t>
      </w:r>
      <w:r w:rsidRPr="003108A6">
        <w:rPr>
          <w:sz w:val="16"/>
        </w:rPr>
        <w:t xml:space="preserve">, Anja Seibert-Fohr </w:t>
      </w:r>
      <w:r w:rsidRPr="003108A6">
        <w:rPr>
          <w:rStyle w:val="StyleUnderline"/>
        </w:rPr>
        <w:t>discusses</w:t>
      </w:r>
      <w:r w:rsidRPr="003108A6">
        <w:rPr>
          <w:sz w:val="16"/>
        </w:rPr>
        <w:t xml:space="preserve"> the </w:t>
      </w:r>
      <w:r w:rsidRPr="003108A6">
        <w:rPr>
          <w:rStyle w:val="Emphasis"/>
        </w:rPr>
        <w:t>domestic</w:t>
      </w:r>
      <w:r w:rsidRPr="003108A6">
        <w:rPr>
          <w:rStyle w:val="StyleUnderline"/>
        </w:rPr>
        <w:t xml:space="preserve"> enforcement of </w:t>
      </w:r>
      <w:r w:rsidRPr="003108A6">
        <w:rPr>
          <w:rStyle w:val="Emphasis"/>
        </w:rPr>
        <w:t>international</w:t>
      </w:r>
      <w:r w:rsidRPr="003108A6">
        <w:rPr>
          <w:rStyle w:val="StyleUnderline"/>
        </w:rPr>
        <w:t xml:space="preserve"> labour standards under the US</w:t>
      </w:r>
      <w:r w:rsidRPr="003108A6">
        <w:rPr>
          <w:sz w:val="16"/>
        </w:rPr>
        <w:t xml:space="preserve"> Alien</w:t>
      </w:r>
      <w:r w:rsidRPr="004A5CE2">
        <w:rPr>
          <w:sz w:val="16"/>
        </w:rPr>
        <w:t xml:space="preserve"> Tort Claims Act. While recent decisions have put up considerable substantive and procedural hurdles, she concludes that ‘the door is not closed and federal courts are still in the process of delimiting the exact scope of ATS litigation’. She argues that </w:t>
      </w:r>
      <w:r w:rsidRPr="004A6E04">
        <w:rPr>
          <w:rStyle w:val="Emphasis"/>
          <w:highlight w:val="cyan"/>
        </w:rPr>
        <w:t>jurisdiction</w:t>
      </w:r>
      <w:r w:rsidRPr="004A5CE2">
        <w:rPr>
          <w:rStyle w:val="StyleUnderline"/>
        </w:rPr>
        <w:t xml:space="preserve"> could and </w:t>
      </w:r>
      <w:r w:rsidRPr="004A6E04">
        <w:rPr>
          <w:rStyle w:val="StyleUnderline"/>
          <w:highlight w:val="cyan"/>
        </w:rPr>
        <w:t xml:space="preserve">should be </w:t>
      </w:r>
      <w:r w:rsidRPr="004A6E04">
        <w:rPr>
          <w:rStyle w:val="Emphasis"/>
          <w:highlight w:val="cyan"/>
        </w:rPr>
        <w:t>assumed</w:t>
      </w:r>
      <w:r w:rsidRPr="004A6E04">
        <w:rPr>
          <w:rStyle w:val="StyleUnderline"/>
          <w:highlight w:val="cyan"/>
        </w:rPr>
        <w:t xml:space="preserve"> in</w:t>
      </w:r>
      <w:r w:rsidRPr="004A5CE2">
        <w:rPr>
          <w:rStyle w:val="StyleUnderline"/>
        </w:rPr>
        <w:t xml:space="preserve"> cases of </w:t>
      </w:r>
      <w:r w:rsidRPr="004A6E04">
        <w:rPr>
          <w:rStyle w:val="Emphasis"/>
          <w:highlight w:val="cyan"/>
        </w:rPr>
        <w:t>violations</w:t>
      </w:r>
      <w:r w:rsidRPr="004A5CE2">
        <w:rPr>
          <w:rStyle w:val="StyleUnderline"/>
        </w:rPr>
        <w:t xml:space="preserve"> of sufficiently established international labour standards </w:t>
      </w:r>
      <w:r w:rsidRPr="004A6E04">
        <w:rPr>
          <w:rStyle w:val="StyleUnderline"/>
          <w:highlight w:val="cyan"/>
        </w:rPr>
        <w:t>with</w:t>
      </w:r>
      <w:r w:rsidRPr="004A5CE2">
        <w:rPr>
          <w:rStyle w:val="StyleUnderline"/>
        </w:rPr>
        <w:t xml:space="preserve"> a </w:t>
      </w:r>
      <w:r w:rsidRPr="004A6E04">
        <w:rPr>
          <w:rStyle w:val="Emphasis"/>
          <w:highlight w:val="cyan"/>
        </w:rPr>
        <w:t>territorial link</w:t>
      </w:r>
      <w:r w:rsidRPr="004A6E04">
        <w:rPr>
          <w:rStyle w:val="StyleUnderline"/>
          <w:highlight w:val="cyan"/>
        </w:rPr>
        <w:t xml:space="preserve"> to</w:t>
      </w:r>
      <w:r w:rsidRPr="004A5CE2">
        <w:rPr>
          <w:rStyle w:val="StyleUnderline"/>
        </w:rPr>
        <w:t xml:space="preserve"> the </w:t>
      </w:r>
      <w:r w:rsidRPr="004A6E04">
        <w:rPr>
          <w:rStyle w:val="Emphasis"/>
          <w:highlight w:val="cyan"/>
        </w:rPr>
        <w:t>US</w:t>
      </w:r>
      <w:r w:rsidRPr="004A5CE2">
        <w:rPr>
          <w:rStyle w:val="StyleUnderline"/>
        </w:rPr>
        <w:t>A</w:t>
      </w:r>
      <w:r w:rsidRPr="004A5CE2">
        <w:rPr>
          <w:sz w:val="16"/>
        </w:rPr>
        <w:t>.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w:t>
      </w:r>
    </w:p>
    <w:p w14:paraId="16A95B7D" w14:textId="77777777" w:rsidR="00F0255A" w:rsidRDefault="00F0255A" w:rsidP="00F0255A">
      <w:pPr>
        <w:pStyle w:val="Heading4"/>
      </w:pPr>
      <w:r>
        <w:t xml:space="preserve">U.S. </w:t>
      </w:r>
      <w:r w:rsidRPr="004E7477">
        <w:rPr>
          <w:u w:val="single"/>
        </w:rPr>
        <w:t>adherence</w:t>
      </w:r>
      <w:r>
        <w:t xml:space="preserve"> to IEL stops </w:t>
      </w:r>
      <w:r w:rsidRPr="004E7477">
        <w:rPr>
          <w:u w:val="single"/>
        </w:rPr>
        <w:t>extinction</w:t>
      </w:r>
      <w:r>
        <w:t>.</w:t>
      </w:r>
    </w:p>
    <w:p w14:paraId="7A27774A" w14:textId="77777777" w:rsidR="00F0255A" w:rsidRDefault="00F0255A" w:rsidP="00F0255A">
      <w:r w:rsidRPr="00F604B8">
        <w:rPr>
          <w:rStyle w:val="Style13ptBold"/>
        </w:rPr>
        <w:t>Arcuri 20</w:t>
      </w:r>
      <w:r>
        <w:t xml:space="preserve"> [Alessandra </w:t>
      </w:r>
      <w:r w:rsidRPr="00F604B8">
        <w:t>Arcuri</w:t>
      </w:r>
      <w:r>
        <w:t xml:space="preserve"> (Full Professor of Inclusive Global Law and Governance, Erasmus School of Law), </w:t>
      </w:r>
      <w:r w:rsidRPr="00506A01">
        <w:t xml:space="preserve">June 2020, </w:t>
      </w:r>
      <w:r>
        <w:t>“</w:t>
      </w:r>
      <w:r w:rsidRPr="00506A01">
        <w:t>International Economic Law and Disintegration: Beware the Schmittean Moment</w:t>
      </w:r>
      <w:r>
        <w:t xml:space="preserve">,” </w:t>
      </w:r>
      <w:r w:rsidRPr="00506A01">
        <w:t xml:space="preserve">Journal of International Economic Law, </w:t>
      </w:r>
      <w:r>
        <w:t>Vol.</w:t>
      </w:r>
      <w:r w:rsidRPr="00506A01">
        <w:t xml:space="preserve"> 23, Issue 2, </w:t>
      </w:r>
      <w:r>
        <w:t>pp.</w:t>
      </w:r>
      <w:r w:rsidRPr="00506A01">
        <w:t xml:space="preserve"> 323</w:t>
      </w:r>
      <w:r>
        <w:t>-</w:t>
      </w:r>
      <w:r w:rsidRPr="00506A01">
        <w:t>345, https://doi.org/10.1093/jiel/jgaa012</w:t>
      </w:r>
      <w:r>
        <w:t>, njn]</w:t>
      </w:r>
    </w:p>
    <w:p w14:paraId="57184A84" w14:textId="77777777" w:rsidR="00F0255A" w:rsidRPr="002A38C7" w:rsidRDefault="00F0255A" w:rsidP="00F0255A">
      <w:pPr>
        <w:rPr>
          <w:sz w:val="16"/>
        </w:rPr>
      </w:pPr>
      <w:r w:rsidRPr="002A38C7">
        <w:rPr>
          <w:sz w:val="16"/>
        </w:rPr>
        <w:t>Introduction</w:t>
      </w:r>
    </w:p>
    <w:p w14:paraId="59EF94E0" w14:textId="77777777" w:rsidR="00F0255A" w:rsidRPr="002A38C7" w:rsidRDefault="00F0255A" w:rsidP="00F0255A">
      <w:pPr>
        <w:rPr>
          <w:sz w:val="16"/>
        </w:rPr>
      </w:pPr>
      <w:r w:rsidRPr="002A38C7">
        <w:rPr>
          <w:rStyle w:val="StyleUnderline"/>
        </w:rPr>
        <w:t xml:space="preserve">There was a time when national </w:t>
      </w:r>
      <w:r w:rsidRPr="002A38C7">
        <w:rPr>
          <w:rStyle w:val="Emphasis"/>
        </w:rPr>
        <w:t>sovereignty</w:t>
      </w:r>
      <w:r w:rsidRPr="002A38C7">
        <w:rPr>
          <w:rStyle w:val="StyleUnderline"/>
        </w:rPr>
        <w:t xml:space="preserve"> was out of fashion</w:t>
      </w:r>
      <w:r w:rsidRPr="002A38C7">
        <w:rPr>
          <w:sz w:val="16"/>
        </w:rPr>
        <w:t xml:space="preserve">. In the nineties, international lawyers were engaged in </w:t>
      </w:r>
      <w:r w:rsidRPr="002A38C7">
        <w:rPr>
          <w:rStyle w:val="StyleUnderline"/>
        </w:rPr>
        <w:t xml:space="preserve">imaging the global order </w:t>
      </w:r>
      <w:r w:rsidRPr="002A38C7">
        <w:rPr>
          <w:rStyle w:val="Emphasis"/>
        </w:rPr>
        <w:t>beyond</w:t>
      </w:r>
      <w:r w:rsidRPr="002A38C7">
        <w:rPr>
          <w:rStyle w:val="StyleUnderline"/>
        </w:rPr>
        <w:t xml:space="preserve"> the </w:t>
      </w:r>
      <w:r w:rsidRPr="002A38C7">
        <w:rPr>
          <w:rStyle w:val="Emphasis"/>
        </w:rPr>
        <w:t>nation-state</w:t>
      </w:r>
      <w:r w:rsidRPr="002A38C7">
        <w:rPr>
          <w:rStyle w:val="StyleUnderline"/>
        </w:rPr>
        <w:t xml:space="preserve">. Theories to make this order possible were </w:t>
      </w:r>
      <w:r w:rsidRPr="002A38C7">
        <w:rPr>
          <w:rStyle w:val="Emphasis"/>
        </w:rPr>
        <w:t>proliferating</w:t>
      </w:r>
      <w:r w:rsidRPr="002A38C7">
        <w:rPr>
          <w:sz w:val="16"/>
        </w:rPr>
        <w:t xml:space="preserve">: from Global Administrative Law to global constitutionalism.1 </w:t>
      </w:r>
      <w:r w:rsidRPr="002A38C7">
        <w:rPr>
          <w:rStyle w:val="StyleUnderline"/>
        </w:rPr>
        <w:t>International Economic Law</w:t>
      </w:r>
      <w:r w:rsidRPr="002A38C7">
        <w:rPr>
          <w:sz w:val="16"/>
        </w:rPr>
        <w:t xml:space="preserve"> (</w:t>
      </w:r>
      <w:r w:rsidRPr="004A6E04">
        <w:rPr>
          <w:rStyle w:val="Emphasis"/>
          <w:highlight w:val="cyan"/>
        </w:rPr>
        <w:t>IEL</w:t>
      </w:r>
      <w:r w:rsidRPr="002A38C7">
        <w:rPr>
          <w:sz w:val="16"/>
        </w:rPr>
        <w:t xml:space="preserve">) </w:t>
      </w:r>
      <w:r w:rsidRPr="004A6E04">
        <w:rPr>
          <w:rStyle w:val="Emphasis"/>
          <w:highlight w:val="cyan"/>
        </w:rPr>
        <w:t>play</w:t>
      </w:r>
      <w:r w:rsidRPr="002A38C7">
        <w:rPr>
          <w:rStyle w:val="StyleUnderline"/>
        </w:rPr>
        <w:t xml:space="preserve">ed </w:t>
      </w:r>
      <w:r w:rsidRPr="004A6E04">
        <w:rPr>
          <w:rStyle w:val="StyleUnderline"/>
          <w:highlight w:val="cyan"/>
        </w:rPr>
        <w:t xml:space="preserve">an </w:t>
      </w:r>
      <w:r w:rsidRPr="004A6E04">
        <w:rPr>
          <w:rStyle w:val="Emphasis"/>
          <w:highlight w:val="cyan"/>
        </w:rPr>
        <w:t>important</w:t>
      </w:r>
      <w:r w:rsidRPr="004A6E04">
        <w:rPr>
          <w:rStyle w:val="StyleUnderline"/>
          <w:highlight w:val="cyan"/>
        </w:rPr>
        <w:t xml:space="preserve"> role in</w:t>
      </w:r>
      <w:r w:rsidRPr="002A38C7">
        <w:rPr>
          <w:rStyle w:val="StyleUnderline"/>
        </w:rPr>
        <w:t xml:space="preserve"> the</w:t>
      </w:r>
      <w:r w:rsidRPr="002A38C7">
        <w:rPr>
          <w:sz w:val="16"/>
        </w:rPr>
        <w:t xml:space="preserve"> journey toward the </w:t>
      </w:r>
      <w:r w:rsidRPr="004A6E04">
        <w:rPr>
          <w:rStyle w:val="Emphasis"/>
          <w:highlight w:val="cyan"/>
        </w:rPr>
        <w:t>global order</w:t>
      </w:r>
      <w:r w:rsidRPr="002A38C7">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572F36EE" w14:textId="77777777" w:rsidR="00F0255A" w:rsidRPr="00657687" w:rsidRDefault="00F0255A" w:rsidP="00F0255A">
      <w:pPr>
        <w:rPr>
          <w:sz w:val="16"/>
        </w:rPr>
      </w:pPr>
      <w:r w:rsidRPr="004A6E04">
        <w:rPr>
          <w:rStyle w:val="StyleUnderline"/>
          <w:highlight w:val="cyan"/>
        </w:rPr>
        <w:t>Today</w:t>
      </w:r>
      <w:r w:rsidRPr="002A38C7">
        <w:rPr>
          <w:rStyle w:val="StyleUnderline"/>
        </w:rPr>
        <w:t xml:space="preserve"> we </w:t>
      </w:r>
      <w:r w:rsidRPr="004A6E04">
        <w:rPr>
          <w:rStyle w:val="StyleUnderline"/>
          <w:highlight w:val="cyan"/>
        </w:rPr>
        <w:t xml:space="preserve">face a </w:t>
      </w:r>
      <w:r w:rsidRPr="004A6E04">
        <w:rPr>
          <w:rStyle w:val="Emphasis"/>
          <w:highlight w:val="cyan"/>
        </w:rPr>
        <w:t>crisis</w:t>
      </w:r>
      <w:r w:rsidRPr="004A6E04">
        <w:rPr>
          <w:rStyle w:val="StyleUnderline"/>
          <w:highlight w:val="cyan"/>
        </w:rPr>
        <w:t xml:space="preserve"> of</w:t>
      </w:r>
      <w:r w:rsidRPr="00657687">
        <w:rPr>
          <w:sz w:val="16"/>
        </w:rPr>
        <w:t xml:space="preserve"> the regime of international economic law and, more broadly, </w:t>
      </w:r>
      <w:r w:rsidRPr="002A38C7">
        <w:rPr>
          <w:rStyle w:val="StyleUnderline"/>
        </w:rPr>
        <w:t xml:space="preserve">global </w:t>
      </w:r>
      <w:r w:rsidRPr="004A6E04">
        <w:rPr>
          <w:rStyle w:val="StyleUnderline"/>
          <w:highlight w:val="cyan"/>
        </w:rPr>
        <w:t xml:space="preserve">economic </w:t>
      </w:r>
      <w:r w:rsidRPr="004A6E04">
        <w:rPr>
          <w:rStyle w:val="Emphasis"/>
          <w:highlight w:val="cyan"/>
        </w:rPr>
        <w:t>governance</w:t>
      </w:r>
      <w:r w:rsidRPr="002A38C7">
        <w:rPr>
          <w:rStyle w:val="StyleUnderline"/>
        </w:rPr>
        <w:t xml:space="preserve">. The system appears </w:t>
      </w:r>
      <w:r w:rsidRPr="002A38C7">
        <w:rPr>
          <w:rStyle w:val="Emphasis"/>
        </w:rPr>
        <w:t>broken</w:t>
      </w:r>
      <w:r w:rsidRPr="002A38C7">
        <w:rPr>
          <w:rStyle w:val="StyleUnderline"/>
        </w:rPr>
        <w:t xml:space="preserve"> </w:t>
      </w:r>
      <w:r w:rsidRPr="004A6E04">
        <w:rPr>
          <w:rStyle w:val="StyleUnderline"/>
          <w:highlight w:val="cyan"/>
        </w:rPr>
        <w:t>for</w:t>
      </w:r>
      <w:r w:rsidRPr="002A38C7">
        <w:rPr>
          <w:rStyle w:val="StyleUnderline"/>
        </w:rPr>
        <w:t xml:space="preserve"> its </w:t>
      </w:r>
      <w:r w:rsidRPr="004A6E04">
        <w:rPr>
          <w:rStyle w:val="Emphasis"/>
          <w:highlight w:val="cyan"/>
        </w:rPr>
        <w:t>incapacity</w:t>
      </w:r>
      <w:r w:rsidRPr="004A6E04">
        <w:rPr>
          <w:rStyle w:val="StyleUnderline"/>
          <w:highlight w:val="cyan"/>
        </w:rPr>
        <w:t xml:space="preserve"> to face</w:t>
      </w:r>
      <w:r w:rsidRPr="00657687">
        <w:rPr>
          <w:sz w:val="16"/>
        </w:rPr>
        <w:t xml:space="preserve"> some of the most </w:t>
      </w:r>
      <w:r w:rsidRPr="002A38C7">
        <w:rPr>
          <w:rStyle w:val="StyleUnderline"/>
        </w:rPr>
        <w:t xml:space="preserve">daunting </w:t>
      </w:r>
      <w:r w:rsidRPr="004A6E04">
        <w:rPr>
          <w:rStyle w:val="Emphasis"/>
          <w:highlight w:val="cyan"/>
        </w:rPr>
        <w:t>challenges</w:t>
      </w:r>
      <w:r w:rsidRPr="00657687">
        <w:rPr>
          <w:sz w:val="16"/>
        </w:rPr>
        <w:t xml:space="preserve"> of our time: the </w:t>
      </w:r>
      <w:r w:rsidRPr="00657687">
        <w:rPr>
          <w:rStyle w:val="StyleUnderline"/>
        </w:rPr>
        <w:t xml:space="preserve">widespread and dramatic process of </w:t>
      </w:r>
      <w:r w:rsidRPr="004A6E04">
        <w:rPr>
          <w:rStyle w:val="Emphasis"/>
          <w:highlight w:val="cyan"/>
        </w:rPr>
        <w:t>environmental degradation</w:t>
      </w:r>
      <w:r w:rsidRPr="00657687">
        <w:rPr>
          <w:rStyle w:val="StyleUnderline"/>
        </w:rPr>
        <w:t xml:space="preserve"> and the unacceptable </w:t>
      </w:r>
      <w:r w:rsidRPr="004A6E04">
        <w:rPr>
          <w:rStyle w:val="Emphasis"/>
          <w:highlight w:val="cyan"/>
        </w:rPr>
        <w:t>inequalities</w:t>
      </w:r>
      <w:r w:rsidRPr="00657687">
        <w:rPr>
          <w:sz w:val="16"/>
        </w:rPr>
        <w:t xml:space="preserve"> between poor and rich. On its face, </w:t>
      </w:r>
      <w:r w:rsidRPr="00657687">
        <w:rPr>
          <w:rStyle w:val="StyleUnderline"/>
        </w:rPr>
        <w:t xml:space="preserve">the phenomenon of far-right </w:t>
      </w:r>
      <w:r w:rsidRPr="004A6E04">
        <w:rPr>
          <w:rStyle w:val="Emphasis"/>
          <w:highlight w:val="cyan"/>
        </w:rPr>
        <w:t>populists</w:t>
      </w:r>
      <w:r w:rsidRPr="00657687">
        <w:rPr>
          <w:sz w:val="16"/>
        </w:rPr>
        <w:t xml:space="preserve">, partly reflected in Brexit and Trump politics, and spreading across the Atlantic is </w:t>
      </w:r>
      <w:r w:rsidRPr="00657687">
        <w:rPr>
          <w:rStyle w:val="Emphasis"/>
        </w:rPr>
        <w:t>shaking</w:t>
      </w:r>
      <w:r w:rsidRPr="00657687">
        <w:rPr>
          <w:rStyle w:val="StyleUnderline"/>
        </w:rPr>
        <w:t xml:space="preserve"> the system of international economic law, by hailing </w:t>
      </w:r>
      <w:r w:rsidRPr="004A6E04">
        <w:rPr>
          <w:rStyle w:val="Emphasis"/>
          <w:highlight w:val="cyan"/>
        </w:rPr>
        <w:t>nationalist</w:t>
      </w:r>
      <w:r w:rsidRPr="00657687">
        <w:rPr>
          <w:rStyle w:val="StyleUnderline"/>
        </w:rPr>
        <w:t xml:space="preserve"> policie</w:t>
      </w:r>
      <w:r w:rsidRPr="004A6E04">
        <w:rPr>
          <w:rStyle w:val="Emphasis"/>
          <w:highlight w:val="cyan"/>
        </w:rPr>
        <w:t>s</w:t>
      </w:r>
      <w:r w:rsidRPr="00657687">
        <w:rPr>
          <w:rStyle w:val="StyleUnderline"/>
        </w:rPr>
        <w:t xml:space="preserve">. The idea that the nation-state may be a desirable source of </w:t>
      </w:r>
      <w:r w:rsidRPr="004A6E04">
        <w:rPr>
          <w:rStyle w:val="Emphasis"/>
          <w:highlight w:val="cyan"/>
        </w:rPr>
        <w:t>disintegration</w:t>
      </w:r>
      <w:r w:rsidRPr="004A6E04">
        <w:rPr>
          <w:rStyle w:val="StyleUnderline"/>
          <w:highlight w:val="cyan"/>
        </w:rPr>
        <w:t xml:space="preserve"> of</w:t>
      </w:r>
      <w:r w:rsidRPr="00657687">
        <w:rPr>
          <w:rStyle w:val="StyleUnderline"/>
        </w:rPr>
        <w:t xml:space="preserve"> the </w:t>
      </w:r>
      <w:r w:rsidRPr="004A6E04">
        <w:rPr>
          <w:rStyle w:val="StyleUnderline"/>
          <w:highlight w:val="cyan"/>
        </w:rPr>
        <w:t>global</w:t>
      </w:r>
      <w:r w:rsidRPr="00657687">
        <w:rPr>
          <w:sz w:val="16"/>
        </w:rPr>
        <w:t xml:space="preserve"> (legal) </w:t>
      </w:r>
      <w:r w:rsidRPr="004A6E04">
        <w:rPr>
          <w:rStyle w:val="StyleUnderline"/>
          <w:highlight w:val="cyan"/>
        </w:rPr>
        <w:t xml:space="preserve">order is </w:t>
      </w:r>
      <w:r w:rsidRPr="004A6E04">
        <w:rPr>
          <w:rStyle w:val="Emphasis"/>
          <w:highlight w:val="cyan"/>
        </w:rPr>
        <w:t>gaining</w:t>
      </w:r>
      <w:r w:rsidRPr="00657687">
        <w:rPr>
          <w:rStyle w:val="StyleUnderline"/>
        </w:rPr>
        <w:t xml:space="preserve"> traction</w:t>
      </w:r>
      <w:r w:rsidRPr="00657687">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14:paraId="495B3555" w14:textId="77777777" w:rsidR="00F0255A" w:rsidRPr="004E7477" w:rsidRDefault="00F0255A" w:rsidP="00F0255A">
      <w:pPr>
        <w:rPr>
          <w:sz w:val="16"/>
        </w:rPr>
      </w:pPr>
      <w:r w:rsidRPr="004E7477">
        <w:rPr>
          <w:sz w:val="16"/>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4B19D4CC" w14:textId="77777777" w:rsidR="00F0255A" w:rsidRPr="004E7477" w:rsidRDefault="00F0255A" w:rsidP="00F0255A">
      <w:pPr>
        <w:rPr>
          <w:sz w:val="16"/>
        </w:rPr>
      </w:pPr>
      <w:r w:rsidRPr="004E7477">
        <w:rPr>
          <w:sz w:val="16"/>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3905648F" w14:textId="77777777" w:rsidR="00F0255A" w:rsidRPr="00657687" w:rsidRDefault="00F0255A" w:rsidP="00F0255A">
      <w:pPr>
        <w:rPr>
          <w:sz w:val="16"/>
        </w:rPr>
      </w:pPr>
      <w:r w:rsidRPr="00657687">
        <w:rPr>
          <w:sz w:val="16"/>
        </w:rPr>
        <w:t xml:space="preserve">This article presents a two-fold critique of the idea that an expansion of national sovereignty is going to achieve a better socio-economic world order per se. The first critique is internal, showing that </w:t>
      </w:r>
      <w:r w:rsidRPr="004A6E04">
        <w:rPr>
          <w:rStyle w:val="StyleUnderline"/>
          <w:highlight w:val="cyan"/>
        </w:rPr>
        <w:t>the</w:t>
      </w:r>
      <w:r w:rsidRPr="00657687">
        <w:rPr>
          <w:rStyle w:val="StyleUnderline"/>
        </w:rPr>
        <w:t xml:space="preserve"> nation-</w:t>
      </w:r>
      <w:r w:rsidRPr="004A6E04">
        <w:rPr>
          <w:rStyle w:val="StyleUnderline"/>
          <w:highlight w:val="cyan"/>
        </w:rPr>
        <w:t xml:space="preserve">state does </w:t>
      </w:r>
      <w:r w:rsidRPr="004A6E04">
        <w:rPr>
          <w:rStyle w:val="Emphasis"/>
          <w:highlight w:val="cyan"/>
        </w:rPr>
        <w:t>not possess</w:t>
      </w:r>
      <w:r w:rsidRPr="00657687">
        <w:rPr>
          <w:rStyle w:val="StyleUnderline"/>
        </w:rPr>
        <w:t xml:space="preserve"> intrinsic </w:t>
      </w:r>
      <w:r w:rsidRPr="004A6E04">
        <w:rPr>
          <w:rStyle w:val="StyleUnderline"/>
          <w:highlight w:val="cyan"/>
        </w:rPr>
        <w:t xml:space="preserve">characteristics to facilitate </w:t>
      </w:r>
      <w:r w:rsidRPr="004A6E04">
        <w:rPr>
          <w:rStyle w:val="Emphasis"/>
          <w:highlight w:val="cyan"/>
        </w:rPr>
        <w:t>democracy</w:t>
      </w:r>
      <w:r w:rsidRPr="00657687">
        <w:rPr>
          <w:rStyle w:val="StyleUnderline"/>
        </w:rPr>
        <w:t xml:space="preserve">, equality, </w:t>
      </w:r>
      <w:r w:rsidRPr="004A6E04">
        <w:rPr>
          <w:rStyle w:val="StyleUnderline"/>
          <w:highlight w:val="cyan"/>
        </w:rPr>
        <w:t xml:space="preserve">and </w:t>
      </w:r>
      <w:r w:rsidRPr="004A6E04">
        <w:rPr>
          <w:rStyle w:val="Emphasis"/>
          <w:highlight w:val="cyan"/>
        </w:rPr>
        <w:t>sustainability</w:t>
      </w:r>
      <w:r w:rsidRPr="00657687">
        <w:rPr>
          <w:sz w:val="16"/>
        </w:rPr>
        <w:t xml:space="preserve">. The second is external and focuses on the necessity to look reflexively at </w:t>
      </w:r>
      <w:r w:rsidRPr="00657687">
        <w:rPr>
          <w:rStyle w:val="StyleUnderline"/>
        </w:rPr>
        <w:t>the goals of</w:t>
      </w:r>
      <w:r w:rsidRPr="00657687">
        <w:rPr>
          <w:sz w:val="16"/>
        </w:rPr>
        <w:t xml:space="preserve"> the system of </w:t>
      </w:r>
      <w:r w:rsidRPr="00657687">
        <w:rPr>
          <w:rStyle w:val="StyleUnderline"/>
        </w:rPr>
        <w:t>international economic law</w:t>
      </w:r>
      <w:r w:rsidRPr="00657687">
        <w:rPr>
          <w:sz w:val="16"/>
        </w:rPr>
        <w:t xml:space="preserve">, to </w:t>
      </w:r>
      <w:r w:rsidRPr="00657687">
        <w:rPr>
          <w:rStyle w:val="Emphasis"/>
        </w:rPr>
        <w:t>re-imagine</w:t>
      </w:r>
      <w:r w:rsidRPr="00657687">
        <w:rPr>
          <w:rStyle w:val="StyleUnderline"/>
        </w:rPr>
        <w:t xml:space="preserve"> it as capable to address questions of </w:t>
      </w:r>
      <w:r w:rsidRPr="00657687">
        <w:rPr>
          <w:rStyle w:val="Emphasis"/>
        </w:rPr>
        <w:t>inequality</w:t>
      </w:r>
      <w:r w:rsidRPr="00657687">
        <w:rPr>
          <w:rStyle w:val="StyleUnderline"/>
        </w:rPr>
        <w:t xml:space="preserve"> and environmental </w:t>
      </w:r>
      <w:r w:rsidRPr="00657687">
        <w:rPr>
          <w:rStyle w:val="Emphasis"/>
        </w:rPr>
        <w:t>degradation</w:t>
      </w:r>
      <w:r w:rsidRPr="00657687">
        <w:rPr>
          <w:sz w:val="16"/>
        </w:rPr>
        <w:t>.</w:t>
      </w:r>
    </w:p>
    <w:p w14:paraId="1EEFA29C" w14:textId="77777777" w:rsidR="00F0255A" w:rsidRPr="004E7477" w:rsidRDefault="00F0255A" w:rsidP="00F0255A">
      <w:pPr>
        <w:rPr>
          <w:sz w:val="16"/>
        </w:rPr>
      </w:pPr>
      <w:r w:rsidRPr="004E7477">
        <w:rPr>
          <w:sz w:val="16"/>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6A3DFA49" w14:textId="77777777" w:rsidR="00F0255A" w:rsidRPr="004E7477" w:rsidRDefault="00F0255A" w:rsidP="00F0255A">
      <w:pPr>
        <w:rPr>
          <w:sz w:val="16"/>
        </w:rPr>
      </w:pPr>
      <w:r w:rsidRPr="004E7477">
        <w:rPr>
          <w:sz w:val="16"/>
        </w:rPr>
        <w:t>I. A PROGRESSIVE DEFENSE OF THE NATION-STATE AND THE RISK OF A ‘SCHMITTEAN MOMENT’</w:t>
      </w:r>
    </w:p>
    <w:p w14:paraId="66B7A486" w14:textId="77777777" w:rsidR="00F0255A" w:rsidRPr="004E7477" w:rsidRDefault="00F0255A" w:rsidP="00F0255A">
      <w:pPr>
        <w:rPr>
          <w:sz w:val="16"/>
        </w:rPr>
      </w:pPr>
      <w:r w:rsidRPr="004E7477">
        <w:rPr>
          <w:sz w:val="16"/>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2E2F9900" w14:textId="77777777" w:rsidR="00F0255A" w:rsidRPr="004E7477" w:rsidRDefault="00F0255A" w:rsidP="00F0255A">
      <w:pPr>
        <w:rPr>
          <w:sz w:val="16"/>
        </w:rPr>
      </w:pPr>
      <w:r w:rsidRPr="004E7477">
        <w:rPr>
          <w:sz w:val="16"/>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14:paraId="730D5330" w14:textId="77777777" w:rsidR="00F0255A" w:rsidRPr="004E7477" w:rsidRDefault="00F0255A" w:rsidP="00F0255A">
      <w:pPr>
        <w:rPr>
          <w:sz w:val="16"/>
        </w:rPr>
      </w:pPr>
      <w:r w:rsidRPr="004E7477">
        <w:rPr>
          <w:sz w:val="16"/>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613D4F7F" w14:textId="77777777" w:rsidR="00F0255A" w:rsidRPr="00657687" w:rsidRDefault="00F0255A" w:rsidP="00F0255A">
      <w:pPr>
        <w:rPr>
          <w:sz w:val="16"/>
        </w:rPr>
      </w:pPr>
      <w:r w:rsidRPr="00657687">
        <w:rPr>
          <w:sz w:val="16"/>
        </w:rPr>
        <w:t>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The nation-state and, more generally, sovereignty is (re-)gaining traction also among progressive political theorists. In times of economic and existential uncertainties, sovereignty is there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Could we then read in this reinvigorated faith in sovereignty a ‘Grotian moment’?18</w:t>
      </w:r>
    </w:p>
    <w:p w14:paraId="081FAD1B" w14:textId="77777777" w:rsidR="00F0255A" w:rsidRPr="00657687" w:rsidRDefault="00F0255A" w:rsidP="00F0255A">
      <w:pPr>
        <w:rPr>
          <w:sz w:val="16"/>
        </w:rPr>
      </w:pPr>
      <w:r w:rsidRPr="00657687">
        <w:rPr>
          <w:sz w:val="16"/>
        </w:rPr>
        <w:t xml:space="preserve">Without indulging on this question, this article posits that </w:t>
      </w:r>
      <w:r w:rsidRPr="00657687">
        <w:rPr>
          <w:rStyle w:val="StyleUnderline"/>
        </w:rPr>
        <w:t xml:space="preserve">we should </w:t>
      </w:r>
      <w:r w:rsidRPr="004A6E04">
        <w:rPr>
          <w:rStyle w:val="Emphasis"/>
          <w:highlight w:val="cyan"/>
        </w:rPr>
        <w:t>beware</w:t>
      </w:r>
      <w:r w:rsidRPr="00657687">
        <w:rPr>
          <w:rStyle w:val="StyleUnderline"/>
        </w:rPr>
        <w:t xml:space="preserve"> the ‘risk’ of entering a ‘Schmittean moment’</w:t>
      </w:r>
      <w:r w:rsidRPr="00657687">
        <w:rPr>
          <w:sz w:val="16"/>
        </w:rPr>
        <w:t xml:space="preserve">.19 This term is here </w:t>
      </w:r>
      <w:r w:rsidRPr="00657687">
        <w:rPr>
          <w:rStyle w:val="StyleUnderline"/>
        </w:rPr>
        <w:t xml:space="preserve">used to refer to </w:t>
      </w:r>
      <w:r w:rsidRPr="004A6E04">
        <w:rPr>
          <w:rStyle w:val="StyleUnderline"/>
          <w:highlight w:val="cyan"/>
        </w:rPr>
        <w:t>a</w:t>
      </w:r>
      <w:r w:rsidRPr="00657687">
        <w:rPr>
          <w:rStyle w:val="StyleUnderline"/>
        </w:rPr>
        <w:t xml:space="preserve"> major </w:t>
      </w:r>
      <w:r w:rsidRPr="004A6E04">
        <w:rPr>
          <w:rStyle w:val="Emphasis"/>
          <w:highlight w:val="cyan"/>
        </w:rPr>
        <w:t>shift</w:t>
      </w:r>
      <w:r w:rsidRPr="004A6E04">
        <w:rPr>
          <w:rStyle w:val="StyleUnderline"/>
          <w:highlight w:val="cyan"/>
        </w:rPr>
        <w:t xml:space="preserve"> to</w:t>
      </w:r>
      <w:r w:rsidRPr="00657687">
        <w:rPr>
          <w:rStyle w:val="StyleUnderline"/>
        </w:rPr>
        <w:t>ward</w:t>
      </w:r>
      <w:r w:rsidRPr="00657687">
        <w:rPr>
          <w:sz w:val="16"/>
        </w:rPr>
        <w:t xml:space="preserve"> an ideal of </w:t>
      </w:r>
      <w:r w:rsidRPr="004A6E04">
        <w:rPr>
          <w:rStyle w:val="Emphasis"/>
          <w:highlight w:val="cyan"/>
        </w:rPr>
        <w:t>unfettered</w:t>
      </w:r>
      <w:r w:rsidRPr="00657687">
        <w:rPr>
          <w:rStyle w:val="Emphasis"/>
        </w:rPr>
        <w:t xml:space="preserve"> national </w:t>
      </w:r>
      <w:r w:rsidRPr="004A6E04">
        <w:rPr>
          <w:rStyle w:val="Emphasis"/>
          <w:highlight w:val="cyan"/>
        </w:rPr>
        <w:t>sovereignty</w:t>
      </w:r>
      <w:r w:rsidRPr="004A6E04">
        <w:rPr>
          <w:rStyle w:val="StyleUnderline"/>
          <w:highlight w:val="cyan"/>
        </w:rPr>
        <w:t xml:space="preserve"> as the</w:t>
      </w:r>
      <w:r w:rsidRPr="00657687">
        <w:rPr>
          <w:rStyle w:val="StyleUnderline"/>
        </w:rPr>
        <w:t xml:space="preserve"> </w:t>
      </w:r>
      <w:r w:rsidRPr="00657687">
        <w:rPr>
          <w:rStyle w:val="Emphasis"/>
        </w:rPr>
        <w:t xml:space="preserve">chief </w:t>
      </w:r>
      <w:r w:rsidRPr="004A6E04">
        <w:rPr>
          <w:rStyle w:val="Emphasis"/>
          <w:highlight w:val="cyan"/>
        </w:rPr>
        <w:t>paradigm</w:t>
      </w:r>
      <w:r w:rsidRPr="00657687">
        <w:rPr>
          <w:sz w:val="16"/>
        </w:rPr>
        <w:t xml:space="preserve"> to re-orient the international (economic) order. Under such ideal, </w:t>
      </w:r>
      <w:r w:rsidRPr="004A6E04">
        <w:rPr>
          <w:rStyle w:val="StyleUnderline"/>
          <w:highlight w:val="cyan"/>
        </w:rPr>
        <w:t xml:space="preserve">any </w:t>
      </w:r>
      <w:r w:rsidRPr="004A6E04">
        <w:rPr>
          <w:rStyle w:val="Emphasis"/>
          <w:highlight w:val="cyan"/>
        </w:rPr>
        <w:t>international</w:t>
      </w:r>
      <w:r w:rsidRPr="00657687">
        <w:rPr>
          <w:rStyle w:val="StyleUnderline"/>
        </w:rPr>
        <w:t xml:space="preserve"> normative </w:t>
      </w:r>
      <w:r w:rsidRPr="004A6E04">
        <w:rPr>
          <w:rStyle w:val="StyleUnderline"/>
          <w:highlight w:val="cyan"/>
        </w:rPr>
        <w:t xml:space="preserve">benchmark is </w:t>
      </w:r>
      <w:r w:rsidRPr="004A6E04">
        <w:rPr>
          <w:rStyle w:val="Emphasis"/>
          <w:highlight w:val="cyan"/>
        </w:rPr>
        <w:t>brushed away</w:t>
      </w:r>
      <w:r w:rsidRPr="00657687">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4240A2D9" w14:textId="77777777" w:rsidR="00F0255A" w:rsidRPr="004E7477" w:rsidRDefault="00F0255A" w:rsidP="00F0255A">
      <w:pPr>
        <w:rPr>
          <w:sz w:val="16"/>
        </w:rPr>
      </w:pPr>
      <w:r w:rsidRPr="004E7477">
        <w:rPr>
          <w:sz w:val="16"/>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44B447F5" w14:textId="77777777" w:rsidR="00F0255A" w:rsidRPr="00707B15" w:rsidRDefault="00F0255A" w:rsidP="00F0255A">
      <w:pPr>
        <w:rPr>
          <w:sz w:val="16"/>
        </w:rPr>
      </w:pPr>
      <w:r w:rsidRPr="00DF6DA2">
        <w:rPr>
          <w:sz w:val="16"/>
        </w:rPr>
        <w:t xml:space="preserve">Before elaborating on this intersection, it is key to rehash some flaws of Schmitt’s analysis. While he has certainly a point in showing how liberal universalism can be used to arbitrarily exert hegemonic power in the name of humanity (and has so been used in such way by the US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a union or </w:t>
      </w:r>
      <w:r w:rsidRPr="004A6E04">
        <w:rPr>
          <w:rStyle w:val="Emphasis"/>
          <w:highlight w:val="cyan"/>
        </w:rPr>
        <w:t>separation</w:t>
      </w:r>
      <w:r w:rsidRPr="00DF6DA2">
        <w:rPr>
          <w:sz w:val="16"/>
        </w:rPr>
        <w:t xml:space="preserve">, of an association or dissociation.’30 This </w:t>
      </w:r>
      <w:r w:rsidRPr="004A6E04">
        <w:rPr>
          <w:rStyle w:val="StyleUnderline"/>
          <w:highlight w:val="cyan"/>
        </w:rPr>
        <w:t>is</w:t>
      </w:r>
      <w:r w:rsidRPr="00657687">
        <w:rPr>
          <w:rStyle w:val="StyleUnderline"/>
        </w:rPr>
        <w:t xml:space="preserve"> particular </w:t>
      </w:r>
      <w:r w:rsidRPr="004A6E04">
        <w:rPr>
          <w:rStyle w:val="Emphasis"/>
          <w:highlight w:val="cyan"/>
        </w:rPr>
        <w:t>fatal</w:t>
      </w:r>
      <w:r w:rsidRPr="004A6E04">
        <w:rPr>
          <w:rStyle w:val="StyleUnderline"/>
          <w:highlight w:val="cyan"/>
        </w:rPr>
        <w:t xml:space="preserve"> to</w:t>
      </w:r>
      <w:r w:rsidRPr="00DF6DA2">
        <w:rPr>
          <w:sz w:val="16"/>
        </w:rPr>
        <w:t xml:space="preserve"> an ideal of </w:t>
      </w:r>
      <w:r w:rsidRPr="00657687">
        <w:rPr>
          <w:rStyle w:val="StyleUnderline"/>
        </w:rPr>
        <w:t xml:space="preserve">nonviolent </w:t>
      </w:r>
      <w:r w:rsidRPr="004A6E04">
        <w:rPr>
          <w:rStyle w:val="Emphasis"/>
          <w:highlight w:val="cyan"/>
        </w:rPr>
        <w:t>i</w:t>
      </w:r>
      <w:r w:rsidRPr="00DF6DA2">
        <w:rPr>
          <w:sz w:val="16"/>
        </w:rPr>
        <w:t xml:space="preserve">nternational </w:t>
      </w:r>
      <w:r w:rsidRPr="004A6E04">
        <w:rPr>
          <w:rStyle w:val="Emphasis"/>
          <w:highlight w:val="cyan"/>
        </w:rPr>
        <w:t>law</w:t>
      </w:r>
      <w:r w:rsidRPr="00657687">
        <w:rPr>
          <w:rStyle w:val="StyleUnderline"/>
        </w:rPr>
        <w:t xml:space="preserve">, as </w:t>
      </w:r>
      <w:r w:rsidRPr="004A6E04">
        <w:rPr>
          <w:rStyle w:val="StyleUnderline"/>
          <w:highlight w:val="cyan"/>
        </w:rPr>
        <w:t xml:space="preserve">it </w:t>
      </w:r>
      <w:r w:rsidRPr="004A6E04">
        <w:rPr>
          <w:rStyle w:val="Emphasis"/>
          <w:highlight w:val="cyan"/>
        </w:rPr>
        <w:t>denies</w:t>
      </w:r>
      <w:r w:rsidRPr="00657687">
        <w:rPr>
          <w:rStyle w:val="StyleUnderline"/>
        </w:rPr>
        <w:t xml:space="preserve"> even the aspiration of </w:t>
      </w:r>
      <w:r w:rsidRPr="004A6E04">
        <w:rPr>
          <w:rStyle w:val="Emphasis"/>
          <w:highlight w:val="cyan"/>
        </w:rPr>
        <w:t>solidarity</w:t>
      </w:r>
      <w:r w:rsidRPr="004A6E04">
        <w:rPr>
          <w:rStyle w:val="StyleUnderline"/>
          <w:highlight w:val="cyan"/>
        </w:rPr>
        <w:t xml:space="preserve"> beyond borders</w:t>
      </w:r>
      <w:r w:rsidRPr="00DF6DA2">
        <w:rPr>
          <w:sz w:val="16"/>
        </w:rPr>
        <w:t xml:space="preserve">.31 In other words, Schmitt </w:t>
      </w:r>
      <w:r w:rsidRPr="00DF6DA2">
        <w:rPr>
          <w:rStyle w:val="StyleUnderline"/>
        </w:rPr>
        <w:t>conceptualization of</w:t>
      </w:r>
      <w:r w:rsidRPr="00DF6DA2">
        <w:rPr>
          <w:sz w:val="16"/>
        </w:rPr>
        <w:t xml:space="preserve"> the </w:t>
      </w:r>
      <w:r w:rsidRPr="00DF6DA2">
        <w:rPr>
          <w:rStyle w:val="StyleUnderline"/>
        </w:rPr>
        <w:t xml:space="preserve">international legal order crystallizes nation-state </w:t>
      </w:r>
      <w:r w:rsidRPr="00DF6DA2">
        <w:rPr>
          <w:rStyle w:val="Emphasis"/>
        </w:rPr>
        <w:t>borders</w:t>
      </w:r>
      <w:r w:rsidRPr="00DF6DA2">
        <w:rPr>
          <w:rStyle w:val="StyleUnderline"/>
        </w:rPr>
        <w:t xml:space="preserve"> in</w:t>
      </w:r>
      <w:r w:rsidRPr="00DF6DA2">
        <w:rPr>
          <w:sz w:val="16"/>
        </w:rPr>
        <w:t xml:space="preserve"> deeper </w:t>
      </w:r>
      <w:r w:rsidRPr="00DF6DA2">
        <w:rPr>
          <w:rStyle w:val="Emphasis"/>
        </w:rPr>
        <w:t>existential structures</w:t>
      </w:r>
      <w:r w:rsidRPr="00DF6DA2">
        <w:rPr>
          <w:rStyle w:val="StyleUnderline"/>
        </w:rPr>
        <w:t xml:space="preserve">, </w:t>
      </w:r>
      <w:r w:rsidRPr="004A6E04">
        <w:rPr>
          <w:rStyle w:val="StyleUnderline"/>
          <w:highlight w:val="cyan"/>
        </w:rPr>
        <w:t xml:space="preserve">leaving </w:t>
      </w:r>
      <w:r w:rsidRPr="004A6E04">
        <w:rPr>
          <w:rStyle w:val="Emphasis"/>
          <w:highlight w:val="cyan"/>
        </w:rPr>
        <w:t>no hope</w:t>
      </w:r>
      <w:r w:rsidRPr="004A6E04">
        <w:rPr>
          <w:rStyle w:val="StyleUnderline"/>
          <w:highlight w:val="cyan"/>
        </w:rPr>
        <w:t xml:space="preserve"> for common projects of</w:t>
      </w:r>
      <w:r w:rsidRPr="00DF6DA2">
        <w:rPr>
          <w:sz w:val="16"/>
        </w:rPr>
        <w:t xml:space="preserve"> different communities inhabiting </w:t>
      </w:r>
      <w:r w:rsidRPr="004A6E04">
        <w:rPr>
          <w:rStyle w:val="StyleUnderline"/>
          <w:highlight w:val="cyan"/>
        </w:rPr>
        <w:t xml:space="preserve">the </w:t>
      </w:r>
      <w:r w:rsidRPr="004A6E04">
        <w:rPr>
          <w:rStyle w:val="Emphasis"/>
          <w:highlight w:val="cyan"/>
        </w:rPr>
        <w:t>earth</w:t>
      </w:r>
      <w:r w:rsidRPr="00DF6DA2">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533955C6" w14:textId="77777777" w:rsidR="00F0255A" w:rsidRDefault="00F0255A" w:rsidP="00F0255A">
      <w:pPr>
        <w:pStyle w:val="Heading2"/>
      </w:pPr>
      <w:r>
        <w:t>Adv---Expertise</w:t>
      </w:r>
    </w:p>
    <w:p w14:paraId="599C699D" w14:textId="77777777" w:rsidR="00F0255A" w:rsidRDefault="00F0255A" w:rsidP="00F0255A">
      <w:pPr>
        <w:pStyle w:val="Heading3"/>
        <w:rPr>
          <w:rFonts w:eastAsia="MS Gothic"/>
        </w:rPr>
      </w:pPr>
      <w:r>
        <w:rPr>
          <w:rFonts w:eastAsia="MS Gothic"/>
        </w:rPr>
        <w:t>AT: Terrorism---1NC</w:t>
      </w:r>
    </w:p>
    <w:p w14:paraId="608CA052" w14:textId="77777777" w:rsidR="00F0255A" w:rsidRPr="006025A1" w:rsidRDefault="00F0255A" w:rsidP="00F0255A">
      <w:pPr>
        <w:pStyle w:val="Heading4"/>
        <w:rPr>
          <w:rFonts w:eastAsia="Times New Roman"/>
        </w:rPr>
      </w:pPr>
      <w:r>
        <w:rPr>
          <w:rFonts w:eastAsia="Times New Roman"/>
        </w:rPr>
        <w:t xml:space="preserve">1. </w:t>
      </w:r>
      <w:r w:rsidRPr="006025A1">
        <w:rPr>
          <w:rFonts w:eastAsia="Times New Roman"/>
        </w:rPr>
        <w:t>Terrorism isn’t existential.</w:t>
      </w:r>
    </w:p>
    <w:p w14:paraId="0DEF6666" w14:textId="77777777" w:rsidR="00F0255A" w:rsidRPr="006025A1" w:rsidRDefault="00F0255A" w:rsidP="00F0255A">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34380D27" w14:textId="77777777" w:rsidR="00F0255A" w:rsidRDefault="00F0255A" w:rsidP="00F0255A">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655D708D" w14:textId="77777777" w:rsidR="00F0255A" w:rsidRPr="00997386" w:rsidRDefault="00F0255A" w:rsidP="00F0255A">
      <w:pPr>
        <w:pStyle w:val="Heading4"/>
        <w:rPr>
          <w:rFonts w:eastAsia="Calibri"/>
        </w:rPr>
      </w:pPr>
      <w:r>
        <w:rPr>
          <w:rFonts w:eastAsia="Calibri"/>
        </w:rPr>
        <w:t>2. No escalation. Leaders are rational and won’t panic over one nuke launch.</w:t>
      </w:r>
    </w:p>
    <w:p w14:paraId="4CB3B3D4" w14:textId="77777777" w:rsidR="00F0255A" w:rsidRDefault="00F0255A" w:rsidP="00F0255A">
      <w:pPr>
        <w:pStyle w:val="Heading3"/>
      </w:pPr>
      <w:r>
        <w:t>AT: Disease---AT: Causes War---1NC</w:t>
      </w:r>
    </w:p>
    <w:p w14:paraId="2506A75B" w14:textId="77777777" w:rsidR="00F0255A" w:rsidRDefault="00F0255A" w:rsidP="00F0255A">
      <w:pPr>
        <w:pStyle w:val="Heading4"/>
      </w:pPr>
      <w:r>
        <w:t xml:space="preserve">3. Disease doesn’t cause </w:t>
      </w:r>
      <w:r w:rsidRPr="00041DE5">
        <w:rPr>
          <w:u w:val="single"/>
        </w:rPr>
        <w:t>war</w:t>
      </w:r>
      <w:r>
        <w:t xml:space="preserve">, BUT war </w:t>
      </w:r>
      <w:r w:rsidRPr="00041DE5">
        <w:rPr>
          <w:u w:val="single"/>
        </w:rPr>
        <w:t>turns</w:t>
      </w:r>
      <w:r>
        <w:t xml:space="preserve"> disease.</w:t>
      </w:r>
    </w:p>
    <w:p w14:paraId="0B4F11A6" w14:textId="77777777" w:rsidR="00F0255A" w:rsidRDefault="00F0255A" w:rsidP="00F0255A">
      <w:r w:rsidRPr="00041DE5">
        <w:rPr>
          <w:rStyle w:val="Style13ptBold"/>
        </w:rPr>
        <w:t>Posen 20</w:t>
      </w:r>
      <w:r>
        <w:t xml:space="preserve"> [Dr. Barry R. Posen (Ford International Professor of Political Science, Massachusetts Institute of Technology; Director Emeritus, Security Studies Program, </w:t>
      </w:r>
      <w:r w:rsidRPr="00041DE5">
        <w:t>Massachusetts Institute of Technology</w:t>
      </w:r>
      <w:r>
        <w:t>), 4-23-2020, “Do Pandemics Promote Peace? Why Sickness Slows the March to War,” Foreign Affairs, https://www.foreignaffairs.com/articles/china/2020-04-23/do-pandemics-promote-peace, njn]</w:t>
      </w:r>
    </w:p>
    <w:p w14:paraId="7364BAA2" w14:textId="77777777" w:rsidR="00F0255A" w:rsidRPr="00041DE5" w:rsidRDefault="00F0255A" w:rsidP="00F0255A">
      <w:pPr>
        <w:rPr>
          <w:rStyle w:val="StyleUnderline"/>
        </w:rPr>
      </w:pPr>
      <w:r w:rsidRPr="00041DE5">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041DE5">
        <w:rPr>
          <w:rStyle w:val="StyleUnderline"/>
        </w:rPr>
        <w:t>Has the pandemic increased or decreased the motive and opportunity of states to wage war?</w:t>
      </w:r>
    </w:p>
    <w:p w14:paraId="7A58D4EE" w14:textId="77777777" w:rsidR="00F0255A" w:rsidRPr="00041DE5" w:rsidRDefault="00F0255A" w:rsidP="00F0255A">
      <w:pPr>
        <w:rPr>
          <w:sz w:val="16"/>
        </w:rPr>
      </w:pPr>
      <w:r w:rsidRPr="00041DE5">
        <w:rPr>
          <w:rStyle w:val="StyleUnderline"/>
        </w:rPr>
        <w:t xml:space="preserve">War is a </w:t>
      </w:r>
      <w:r w:rsidRPr="00041DE5">
        <w:rPr>
          <w:rStyle w:val="Emphasis"/>
        </w:rPr>
        <w:t>risky</w:t>
      </w:r>
      <w:r w:rsidRPr="00041DE5">
        <w:rPr>
          <w:rStyle w:val="StyleUnderline"/>
        </w:rPr>
        <w:t xml:space="preserve"> business, with potentially very </w:t>
      </w:r>
      <w:r w:rsidRPr="00041DE5">
        <w:rPr>
          <w:rStyle w:val="Emphasis"/>
        </w:rPr>
        <w:t>high costs</w:t>
      </w:r>
      <w:r w:rsidRPr="00041DE5">
        <w:rPr>
          <w:sz w:val="16"/>
        </w:rPr>
        <w:t xml:space="preserve">. The historian Geoffrey Blainey argued in The Causes of War that </w:t>
      </w:r>
      <w:r w:rsidRPr="00041DE5">
        <w:rPr>
          <w:rStyle w:val="StyleUnderline"/>
        </w:rPr>
        <w:t xml:space="preserve">most </w:t>
      </w:r>
      <w:r w:rsidRPr="00041DE5">
        <w:rPr>
          <w:rStyle w:val="StyleUnderline"/>
          <w:highlight w:val="cyan"/>
        </w:rPr>
        <w:t xml:space="preserve">wars share a </w:t>
      </w:r>
      <w:r w:rsidRPr="00041DE5">
        <w:rPr>
          <w:rStyle w:val="Emphasis"/>
          <w:highlight w:val="cyan"/>
        </w:rPr>
        <w:t>common characteristic</w:t>
      </w:r>
      <w:r w:rsidRPr="00041DE5">
        <w:rPr>
          <w:rStyle w:val="StyleUnderline"/>
        </w:rPr>
        <w:t xml:space="preserve"> at their outset: </w:t>
      </w:r>
      <w:r w:rsidRPr="00041DE5">
        <w:rPr>
          <w:rStyle w:val="Emphasis"/>
          <w:highlight w:val="cyan"/>
        </w:rPr>
        <w:t>optimism</w:t>
      </w:r>
      <w:r w:rsidRPr="00041DE5">
        <w:rPr>
          <w:sz w:val="16"/>
        </w:rPr>
        <w:t xml:space="preserve">. The belligerents usually start out sanguine about their odds of military success. </w:t>
      </w:r>
      <w:r w:rsidRPr="00041DE5">
        <w:rPr>
          <w:rStyle w:val="StyleUnderline"/>
        </w:rPr>
        <w:t xml:space="preserve">When elites on both or all sides are </w:t>
      </w:r>
      <w:r w:rsidRPr="00041DE5">
        <w:rPr>
          <w:rStyle w:val="Emphasis"/>
        </w:rPr>
        <w:t>confident</w:t>
      </w:r>
      <w:r w:rsidRPr="00041DE5">
        <w:rPr>
          <w:rStyle w:val="StyleUnderline"/>
        </w:rPr>
        <w:t xml:space="preserve">, they are </w:t>
      </w:r>
      <w:r w:rsidRPr="00041DE5">
        <w:rPr>
          <w:rStyle w:val="Emphasis"/>
        </w:rPr>
        <w:t>more willing</w:t>
      </w:r>
      <w:r w:rsidRPr="00041DE5">
        <w:rPr>
          <w:rStyle w:val="StyleUnderline"/>
        </w:rPr>
        <w:t xml:space="preserve"> to take the </w:t>
      </w:r>
      <w:r w:rsidRPr="00041DE5">
        <w:rPr>
          <w:rStyle w:val="Emphasis"/>
        </w:rPr>
        <w:t>plunge</w:t>
      </w:r>
      <w:r w:rsidRPr="00041DE5">
        <w:rPr>
          <w:sz w:val="16"/>
        </w:rPr>
        <w:t xml:space="preserve">—and less likely to negotiate, because they think they will come out better by fighting. </w:t>
      </w:r>
      <w:r w:rsidRPr="00041DE5">
        <w:rPr>
          <w:rStyle w:val="Emphasis"/>
          <w:highlight w:val="cyan"/>
        </w:rPr>
        <w:t>Peace</w:t>
      </w:r>
      <w:r w:rsidRPr="00041DE5">
        <w:rPr>
          <w:rStyle w:val="StyleUnderline"/>
        </w:rPr>
        <w:t xml:space="preserve">, by contrast, </w:t>
      </w:r>
      <w:r w:rsidRPr="00041DE5">
        <w:rPr>
          <w:rStyle w:val="StyleUnderline"/>
          <w:highlight w:val="cyan"/>
        </w:rPr>
        <w:t xml:space="preserve">is served by </w:t>
      </w:r>
      <w:r w:rsidRPr="00041DE5">
        <w:rPr>
          <w:rStyle w:val="Emphasis"/>
          <w:highlight w:val="cyan"/>
        </w:rPr>
        <w:t>pessimism</w:t>
      </w:r>
      <w:r w:rsidRPr="00041DE5">
        <w:rPr>
          <w:rStyle w:val="StyleUnderline"/>
        </w:rPr>
        <w:t>. Even one party’s pessimism can be helpful</w:t>
      </w:r>
      <w:r w:rsidRPr="00041DE5">
        <w:rPr>
          <w:sz w:val="16"/>
        </w:rPr>
        <w:t>: that party will be more inclined to negotiate and even accept an unfavorable bargain in order to avoid war.</w:t>
      </w:r>
    </w:p>
    <w:p w14:paraId="3CEDA6DF" w14:textId="77777777" w:rsidR="00F0255A" w:rsidRPr="00041DE5" w:rsidRDefault="00F0255A" w:rsidP="00F0255A">
      <w:pPr>
        <w:rPr>
          <w:sz w:val="16"/>
        </w:rPr>
      </w:pPr>
      <w:r w:rsidRPr="00041DE5">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04278EF5" w14:textId="77777777" w:rsidR="00F0255A" w:rsidRPr="00041DE5" w:rsidRDefault="00F0255A" w:rsidP="00F0255A">
      <w:pPr>
        <w:rPr>
          <w:rStyle w:val="StyleUnderline"/>
        </w:rPr>
      </w:pPr>
      <w:r w:rsidRPr="00041DE5">
        <w:rPr>
          <w:sz w:val="16"/>
        </w:rPr>
        <w:t xml:space="preserve">What these analysts miss is that COVID-19, the </w:t>
      </w:r>
      <w:r w:rsidRPr="00041DE5">
        <w:rPr>
          <w:rStyle w:val="StyleUnderline"/>
          <w:highlight w:val="cyan"/>
        </w:rPr>
        <w:t>disease</w:t>
      </w:r>
      <w:r w:rsidRPr="00041DE5">
        <w:rPr>
          <w:sz w:val="16"/>
        </w:rPr>
        <w:t xml:space="preserve"> caused by the coronavirus, is </w:t>
      </w:r>
      <w:r w:rsidRPr="00041DE5">
        <w:rPr>
          <w:rStyle w:val="Emphasis"/>
          <w:highlight w:val="cyan"/>
        </w:rPr>
        <w:t>weaken</w:t>
      </w:r>
      <w:r w:rsidRPr="00041DE5">
        <w:rPr>
          <w:sz w:val="16"/>
        </w:rPr>
        <w:t xml:space="preserve">ing </w:t>
      </w:r>
      <w:r w:rsidRPr="00041DE5">
        <w:rPr>
          <w:rStyle w:val="StyleUnderline"/>
          <w:highlight w:val="cyan"/>
        </w:rPr>
        <w:t>all</w:t>
      </w:r>
      <w:r w:rsidRPr="00041DE5">
        <w:rPr>
          <w:rStyle w:val="StyleUnderline"/>
        </w:rPr>
        <w:t xml:space="preserve"> of the great and middle </w:t>
      </w:r>
      <w:r w:rsidRPr="00041DE5">
        <w:rPr>
          <w:rStyle w:val="StyleUnderline"/>
          <w:highlight w:val="cyan"/>
        </w:rPr>
        <w:t>powers</w:t>
      </w:r>
      <w:r w:rsidRPr="00041DE5">
        <w:rPr>
          <w:rStyle w:val="StyleUnderline"/>
        </w:rPr>
        <w:t xml:space="preserve"> more or less </w:t>
      </w:r>
      <w:r w:rsidRPr="00041DE5">
        <w:rPr>
          <w:rStyle w:val="Emphasis"/>
          <w:highlight w:val="cyan"/>
        </w:rPr>
        <w:t>equally</w:t>
      </w:r>
      <w:r w:rsidRPr="00041DE5">
        <w:rPr>
          <w:rStyle w:val="StyleUnderline"/>
        </w:rPr>
        <w:t xml:space="preserve">. None is likely to gain a meaningful </w:t>
      </w:r>
      <w:r w:rsidRPr="00041DE5">
        <w:rPr>
          <w:rStyle w:val="Emphasis"/>
        </w:rPr>
        <w:t>advantage</w:t>
      </w:r>
      <w:r w:rsidRPr="00041DE5">
        <w:rPr>
          <w:rStyle w:val="StyleUnderline"/>
        </w:rPr>
        <w:t xml:space="preserve"> over the others. </w:t>
      </w:r>
      <w:r w:rsidRPr="00041DE5">
        <w:rPr>
          <w:rStyle w:val="Emphasis"/>
        </w:rPr>
        <w:t>All</w:t>
      </w:r>
      <w:r w:rsidRPr="00041DE5">
        <w:rPr>
          <w:rStyle w:val="StyleUnderline"/>
        </w:rPr>
        <w:t xml:space="preserve"> will have </w:t>
      </w:r>
      <w:r w:rsidRPr="00041DE5">
        <w:rPr>
          <w:rStyle w:val="Emphasis"/>
        </w:rPr>
        <w:t>ample reason</w:t>
      </w:r>
      <w:r w:rsidRPr="00041DE5">
        <w:rPr>
          <w:rStyle w:val="StyleUnderline"/>
        </w:rPr>
        <w:t xml:space="preserve"> to be </w:t>
      </w:r>
      <w:r w:rsidRPr="00041DE5">
        <w:rPr>
          <w:rStyle w:val="Emphasis"/>
        </w:rPr>
        <w:t>pessimistic</w:t>
      </w:r>
      <w:r w:rsidRPr="00041DE5">
        <w:rPr>
          <w:sz w:val="16"/>
        </w:rPr>
        <w:t xml:space="preserve"> about their military capabilities and their overall readiness for war. </w:t>
      </w:r>
      <w:r w:rsidRPr="00041DE5">
        <w:rPr>
          <w:rStyle w:val="StyleUnderline"/>
        </w:rPr>
        <w:t xml:space="preserve">For the duration of the </w:t>
      </w:r>
      <w:r w:rsidRPr="00041DE5">
        <w:rPr>
          <w:rStyle w:val="Emphasis"/>
          <w:highlight w:val="cyan"/>
        </w:rPr>
        <w:t>pandemic</w:t>
      </w:r>
      <w:r w:rsidRPr="00041DE5">
        <w:rPr>
          <w:sz w:val="16"/>
        </w:rPr>
        <w:t xml:space="preserve">, at least, and probably for years afterward, </w:t>
      </w:r>
      <w:r w:rsidRPr="00041DE5">
        <w:rPr>
          <w:rStyle w:val="StyleUnderline"/>
        </w:rPr>
        <w:t xml:space="preserve">the </w:t>
      </w:r>
      <w:r w:rsidRPr="00041DE5">
        <w:rPr>
          <w:rStyle w:val="StyleUnderline"/>
          <w:highlight w:val="cyan"/>
        </w:rPr>
        <w:t>odds of</w:t>
      </w:r>
      <w:r w:rsidRPr="00041DE5">
        <w:rPr>
          <w:rStyle w:val="StyleUnderline"/>
        </w:rPr>
        <w:t xml:space="preserve"> a </w:t>
      </w:r>
      <w:r w:rsidRPr="00041DE5">
        <w:rPr>
          <w:rStyle w:val="Emphasis"/>
          <w:highlight w:val="cyan"/>
        </w:rPr>
        <w:t>war</w:t>
      </w:r>
      <w:r w:rsidRPr="00041DE5">
        <w:rPr>
          <w:rStyle w:val="StyleUnderline"/>
        </w:rPr>
        <w:t xml:space="preserve"> between major powers </w:t>
      </w:r>
      <w:r w:rsidRPr="00041DE5">
        <w:rPr>
          <w:rStyle w:val="StyleUnderline"/>
          <w:highlight w:val="cyan"/>
        </w:rPr>
        <w:t xml:space="preserve">will go </w:t>
      </w:r>
      <w:r w:rsidRPr="00041DE5">
        <w:rPr>
          <w:rStyle w:val="Emphasis"/>
          <w:highlight w:val="cyan"/>
        </w:rPr>
        <w:t>down</w:t>
      </w:r>
      <w:r w:rsidRPr="00041DE5">
        <w:rPr>
          <w:rStyle w:val="StyleUnderline"/>
        </w:rPr>
        <w:t xml:space="preserve">, not up. </w:t>
      </w:r>
    </w:p>
    <w:p w14:paraId="7CA40D97" w14:textId="77777777" w:rsidR="00F0255A" w:rsidRPr="00041DE5" w:rsidRDefault="00F0255A" w:rsidP="00F0255A">
      <w:pPr>
        <w:rPr>
          <w:sz w:val="16"/>
        </w:rPr>
      </w:pPr>
      <w:r w:rsidRPr="00041DE5">
        <w:rPr>
          <w:sz w:val="16"/>
        </w:rPr>
        <w:t>PAX EPIDEMICA?</w:t>
      </w:r>
    </w:p>
    <w:p w14:paraId="3CAA49B9" w14:textId="77777777" w:rsidR="00F0255A" w:rsidRPr="00041DE5" w:rsidRDefault="00F0255A" w:rsidP="00F0255A">
      <w:pPr>
        <w:rPr>
          <w:sz w:val="16"/>
        </w:rPr>
      </w:pPr>
      <w:r w:rsidRPr="00041DE5">
        <w:rPr>
          <w:rStyle w:val="StyleUnderline"/>
        </w:rPr>
        <w:t xml:space="preserve">A cursory survey of the </w:t>
      </w:r>
      <w:r w:rsidRPr="00041DE5">
        <w:rPr>
          <w:rStyle w:val="Emphasis"/>
          <w:highlight w:val="cyan"/>
        </w:rPr>
        <w:t>scholarly lit</w:t>
      </w:r>
      <w:r w:rsidRPr="00041DE5">
        <w:rPr>
          <w:rStyle w:val="StyleUnderline"/>
        </w:rPr>
        <w:t xml:space="preserve">erature on war and disease appears to </w:t>
      </w:r>
      <w:r w:rsidRPr="00041DE5">
        <w:rPr>
          <w:rStyle w:val="StyleUnderline"/>
          <w:highlight w:val="cyan"/>
        </w:rPr>
        <w:t>confirm</w:t>
      </w:r>
      <w:r w:rsidRPr="00041DE5">
        <w:rPr>
          <w:sz w:val="16"/>
        </w:rPr>
        <w:t xml:space="preserve"> Blainey’s observation </w:t>
      </w:r>
      <w:r w:rsidRPr="00041DE5">
        <w:rPr>
          <w:rStyle w:val="StyleUnderline"/>
        </w:rPr>
        <w:t>that pessimism is conducive to peace.</w:t>
      </w:r>
      <w:r w:rsidRPr="00041DE5">
        <w:rPr>
          <w:sz w:val="16"/>
        </w:rPr>
        <w:t xml:space="preserve"> </w:t>
      </w:r>
      <w:r w:rsidRPr="00041DE5">
        <w:rPr>
          <w:rStyle w:val="StyleUnderline"/>
        </w:rPr>
        <w:t xml:space="preserve">Scholars have documented again and again how </w:t>
      </w:r>
      <w:r w:rsidRPr="00041DE5">
        <w:rPr>
          <w:rStyle w:val="StyleUnderline"/>
          <w:highlight w:val="cyan"/>
        </w:rPr>
        <w:t xml:space="preserve">war </w:t>
      </w:r>
      <w:r w:rsidRPr="00041DE5">
        <w:rPr>
          <w:rStyle w:val="Emphasis"/>
          <w:highlight w:val="cyan"/>
        </w:rPr>
        <w:t>creates</w:t>
      </w:r>
      <w:r w:rsidRPr="00041DE5">
        <w:rPr>
          <w:rStyle w:val="StyleUnderline"/>
        </w:rPr>
        <w:t xml:space="preserve"> permissive conditions for </w:t>
      </w:r>
      <w:r w:rsidRPr="00041DE5">
        <w:rPr>
          <w:rStyle w:val="StyleUnderline"/>
          <w:highlight w:val="cyan"/>
        </w:rPr>
        <w:t>disease</w:t>
      </w:r>
      <w:r w:rsidRPr="00041DE5">
        <w:rPr>
          <w:sz w:val="16"/>
        </w:rPr>
        <w:t xml:space="preserve">—in armies as well as civilians in the fought-over territories. </w:t>
      </w:r>
      <w:r w:rsidRPr="00041DE5">
        <w:rPr>
          <w:rStyle w:val="StyleUnderline"/>
        </w:rPr>
        <w:t xml:space="preserve">But </w:t>
      </w:r>
      <w:r w:rsidRPr="00041DE5">
        <w:rPr>
          <w:rStyle w:val="StyleUnderline"/>
          <w:highlight w:val="cyan"/>
        </w:rPr>
        <w:t xml:space="preserve">one </w:t>
      </w:r>
      <w:r w:rsidRPr="00041DE5">
        <w:rPr>
          <w:rStyle w:val="Emphasis"/>
          <w:highlight w:val="cyan"/>
        </w:rPr>
        <w:t>seldom</w:t>
      </w:r>
      <w:r w:rsidRPr="00041DE5">
        <w:rPr>
          <w:rStyle w:val="StyleUnderline"/>
          <w:highlight w:val="cyan"/>
        </w:rPr>
        <w:t xml:space="preserve"> finds </w:t>
      </w:r>
      <w:r w:rsidRPr="00041DE5">
        <w:rPr>
          <w:rStyle w:val="Emphasis"/>
          <w:highlight w:val="cyan"/>
        </w:rPr>
        <w:t>any</w:t>
      </w:r>
      <w:r w:rsidRPr="00041DE5">
        <w:rPr>
          <w:rStyle w:val="StyleUnderline"/>
        </w:rPr>
        <w:t xml:space="preserve"> discussion of </w:t>
      </w:r>
      <w:r w:rsidRPr="00041DE5">
        <w:rPr>
          <w:rStyle w:val="Emphasis"/>
          <w:highlight w:val="cyan"/>
        </w:rPr>
        <w:t>epidemics</w:t>
      </w:r>
      <w:r w:rsidRPr="00041DE5">
        <w:rPr>
          <w:rStyle w:val="StyleUnderline"/>
          <w:highlight w:val="cyan"/>
        </w:rPr>
        <w:t xml:space="preserve"> causing </w:t>
      </w:r>
      <w:r w:rsidRPr="00041DE5">
        <w:rPr>
          <w:rStyle w:val="Emphasis"/>
          <w:highlight w:val="cyan"/>
        </w:rPr>
        <w:t>wars</w:t>
      </w:r>
      <w:r w:rsidRPr="00041DE5">
        <w:rPr>
          <w:rStyle w:val="StyleUnderline"/>
        </w:rPr>
        <w:t xml:space="preserve"> or of wars deliberately started in the middle of</w:t>
      </w:r>
      <w:r w:rsidRPr="00041DE5">
        <w:rPr>
          <w:sz w:val="16"/>
        </w:rPr>
        <w:t xml:space="preserve"> widespread </w:t>
      </w:r>
      <w:r w:rsidRPr="00041DE5">
        <w:rPr>
          <w:rStyle w:val="StyleUnderline"/>
        </w:rPr>
        <w:t>outbreaks of infectious disease</w:t>
      </w:r>
      <w:r w:rsidRPr="00041DE5">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BDB1F63" w14:textId="77777777" w:rsidR="00F0255A" w:rsidRPr="000C1959" w:rsidRDefault="00F0255A" w:rsidP="00F0255A">
      <w:pPr>
        <w:rPr>
          <w:sz w:val="16"/>
        </w:rPr>
      </w:pPr>
      <w:r w:rsidRPr="000C1959">
        <w:rPr>
          <w:sz w:val="16"/>
        </w:rPr>
        <w:t xml:space="preserve">That </w:t>
      </w:r>
      <w:r w:rsidRPr="000C1959">
        <w:rPr>
          <w:rStyle w:val="StyleUnderline"/>
          <w:highlight w:val="cyan"/>
        </w:rPr>
        <w:t xml:space="preserve">sickness </w:t>
      </w:r>
      <w:r w:rsidRPr="000C1959">
        <w:rPr>
          <w:rStyle w:val="Emphasis"/>
          <w:highlight w:val="cyan"/>
        </w:rPr>
        <w:t>slows</w:t>
      </w:r>
      <w:r w:rsidRPr="000C1959">
        <w:rPr>
          <w:rStyle w:val="StyleUnderline"/>
        </w:rPr>
        <w:t xml:space="preserve"> the march to </w:t>
      </w:r>
      <w:r w:rsidRPr="000C1959">
        <w:rPr>
          <w:rStyle w:val="Emphasis"/>
          <w:highlight w:val="cyan"/>
        </w:rPr>
        <w:t>war</w:t>
      </w:r>
      <w:r w:rsidRPr="000C1959">
        <w:rPr>
          <w:sz w:val="16"/>
        </w:rPr>
        <w:t xml:space="preserve"> is </w:t>
      </w:r>
      <w:r w:rsidRPr="000C1959">
        <w:rPr>
          <w:rStyle w:val="StyleUnderline"/>
        </w:rPr>
        <w:t xml:space="preserve">partly </w:t>
      </w:r>
      <w:r w:rsidRPr="000C1959">
        <w:rPr>
          <w:rStyle w:val="StyleUnderline"/>
          <w:highlight w:val="cyan"/>
        </w:rPr>
        <w:t>due to the fact</w:t>
      </w:r>
      <w:r w:rsidRPr="000C1959">
        <w:rPr>
          <w:rStyle w:val="StyleUnderline"/>
        </w:rPr>
        <w:t xml:space="preserve"> that </w:t>
      </w:r>
      <w:r w:rsidRPr="000C1959">
        <w:rPr>
          <w:rStyle w:val="StyleUnderline"/>
          <w:highlight w:val="cyan"/>
        </w:rPr>
        <w:t xml:space="preserve">war </w:t>
      </w:r>
      <w:r w:rsidRPr="000C1959">
        <w:rPr>
          <w:rStyle w:val="Emphasis"/>
          <w:highlight w:val="cyan"/>
        </w:rPr>
        <w:t>depends on people</w:t>
      </w:r>
      <w:r w:rsidRPr="000C1959">
        <w:rPr>
          <w:rStyle w:val="StyleUnderline"/>
          <w:highlight w:val="cyan"/>
        </w:rPr>
        <w:t>. When</w:t>
      </w:r>
      <w:r w:rsidRPr="000C1959">
        <w:rPr>
          <w:rStyle w:val="StyleUnderline"/>
        </w:rPr>
        <w:t xml:space="preserve"> people fall </w:t>
      </w:r>
      <w:r w:rsidRPr="000C1959">
        <w:rPr>
          <w:rStyle w:val="Emphasis"/>
          <w:highlight w:val="cyan"/>
        </w:rPr>
        <w:t>ill</w:t>
      </w:r>
      <w:r w:rsidRPr="000C1959">
        <w:rPr>
          <w:rStyle w:val="StyleUnderline"/>
          <w:highlight w:val="cyan"/>
        </w:rPr>
        <w:t>, they can’t</w:t>
      </w:r>
      <w:r w:rsidRPr="000C1959">
        <w:rPr>
          <w:sz w:val="16"/>
        </w:rPr>
        <w:t xml:space="preserve"> be counted on to </w:t>
      </w:r>
      <w:r w:rsidRPr="000C1959">
        <w:rPr>
          <w:rStyle w:val="Emphasis"/>
          <w:highlight w:val="cyan"/>
        </w:rPr>
        <w:t>perform</w:t>
      </w:r>
      <w:r w:rsidRPr="000C1959">
        <w:rPr>
          <w:rStyle w:val="StyleUnderline"/>
        </w:rPr>
        <w:t xml:space="preserve"> well in combat</w:t>
      </w:r>
      <w:r w:rsidRPr="000C1959">
        <w:rPr>
          <w:sz w:val="16"/>
        </w:rPr>
        <w:t xml:space="preserve">. Military medicine made enormous strides in the years leading up to World War I, prior to which armies suffered higher numbers of casualties from disease than from combat. But </w:t>
      </w:r>
      <w:r w:rsidRPr="000C1959">
        <w:rPr>
          <w:rStyle w:val="StyleUnderline"/>
        </w:rPr>
        <w:t xml:space="preserve">pandemics still </w:t>
      </w:r>
      <w:r w:rsidRPr="000C1959">
        <w:rPr>
          <w:rStyle w:val="Emphasis"/>
        </w:rPr>
        <w:t>threaten</w:t>
      </w:r>
      <w:r w:rsidRPr="000C1959">
        <w:rPr>
          <w:rStyle w:val="StyleUnderline"/>
        </w:rPr>
        <w:t xml:space="preserve"> military </w:t>
      </w:r>
      <w:r w:rsidRPr="000C1959">
        <w:rPr>
          <w:rStyle w:val="Emphasis"/>
        </w:rPr>
        <w:t>units</w:t>
      </w:r>
      <w:r w:rsidRPr="000C1959">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050095B" w14:textId="77777777" w:rsidR="00F0255A" w:rsidRPr="000C1959" w:rsidRDefault="00F0255A" w:rsidP="00F0255A">
      <w:pPr>
        <w:rPr>
          <w:sz w:val="16"/>
        </w:rPr>
      </w:pPr>
      <w:r w:rsidRPr="000C1959">
        <w:rPr>
          <w:rStyle w:val="StyleUnderline"/>
        </w:rPr>
        <w:t>Ground campaigns</w:t>
      </w:r>
      <w:r w:rsidRPr="000C1959">
        <w:rPr>
          <w:sz w:val="16"/>
        </w:rPr>
        <w:t xml:space="preserve"> in urban areas </w:t>
      </w:r>
      <w:r w:rsidRPr="000C1959">
        <w:rPr>
          <w:rStyle w:val="StyleUnderline"/>
        </w:rPr>
        <w:t xml:space="preserve">pose still </w:t>
      </w:r>
      <w:r w:rsidRPr="000C1959">
        <w:rPr>
          <w:rStyle w:val="Emphasis"/>
        </w:rPr>
        <w:t>greater dangers</w:t>
      </w:r>
      <w:r w:rsidRPr="000C1959">
        <w:rPr>
          <w:rStyle w:val="StyleUnderline"/>
        </w:rPr>
        <w:t xml:space="preserve"> in </w:t>
      </w:r>
      <w:r w:rsidRPr="000C1959">
        <w:rPr>
          <w:rStyle w:val="Emphasis"/>
        </w:rPr>
        <w:t>pandemic</w:t>
      </w:r>
      <w:r w:rsidRPr="000C1959">
        <w:rPr>
          <w:rStyle w:val="StyleUnderline"/>
        </w:rPr>
        <w:t xml:space="preserve"> times</w:t>
      </w:r>
      <w:r w:rsidRPr="000C1959">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w:t>
      </w:r>
      <w:r w:rsidRPr="000C1959">
        <w:rPr>
          <w:rStyle w:val="StyleUnderline"/>
        </w:rPr>
        <w:t xml:space="preserve">abundance of </w:t>
      </w:r>
      <w:r w:rsidRPr="000C1959">
        <w:rPr>
          <w:rStyle w:val="Emphasis"/>
        </w:rPr>
        <w:t>caution</w:t>
      </w:r>
      <w:r w:rsidRPr="000C1959">
        <w:rPr>
          <w:rStyle w:val="StyleUnderline"/>
        </w:rPr>
        <w:t xml:space="preserve"> is likely to </w:t>
      </w:r>
      <w:r w:rsidRPr="000C1959">
        <w:rPr>
          <w:rStyle w:val="Emphasis"/>
        </w:rPr>
        <w:t>persist</w:t>
      </w:r>
      <w:r w:rsidRPr="000C1959">
        <w:rPr>
          <w:sz w:val="16"/>
        </w:rPr>
        <w:t xml:space="preserve"> for some time after it comes into use. </w:t>
      </w:r>
    </w:p>
    <w:p w14:paraId="2983D395" w14:textId="77777777" w:rsidR="00F0255A" w:rsidRDefault="00F0255A" w:rsidP="00F0255A">
      <w:pPr>
        <w:rPr>
          <w:sz w:val="16"/>
        </w:rPr>
      </w:pPr>
      <w:r w:rsidRPr="000C1959">
        <w:rPr>
          <w:rStyle w:val="StyleUnderline"/>
        </w:rPr>
        <w:t xml:space="preserve">The most </w:t>
      </w:r>
      <w:r w:rsidRPr="000C1959">
        <w:rPr>
          <w:rStyle w:val="Emphasis"/>
        </w:rPr>
        <w:t>important</w:t>
      </w:r>
      <w:r w:rsidRPr="000C1959">
        <w:rPr>
          <w:rStyle w:val="StyleUnderline"/>
        </w:rPr>
        <w:t xml:space="preserve"> reason disease inhibits war is </w:t>
      </w:r>
      <w:r w:rsidRPr="000C1959">
        <w:rPr>
          <w:rStyle w:val="Emphasis"/>
        </w:rPr>
        <w:t>economic</w:t>
      </w:r>
      <w:r w:rsidRPr="000C1959">
        <w:rPr>
          <w:rStyle w:val="StyleUnderline"/>
        </w:rPr>
        <w:t xml:space="preserve">. Major </w:t>
      </w:r>
      <w:r w:rsidRPr="000C1959">
        <w:rPr>
          <w:rStyle w:val="StyleUnderline"/>
          <w:highlight w:val="cyan"/>
        </w:rPr>
        <w:t xml:space="preserve">outbreaks </w:t>
      </w:r>
      <w:r w:rsidRPr="000C1959">
        <w:rPr>
          <w:rStyle w:val="Emphasis"/>
          <w:highlight w:val="cyan"/>
        </w:rPr>
        <w:t>damage</w:t>
      </w:r>
      <w:r w:rsidRPr="000C1959">
        <w:rPr>
          <w:rStyle w:val="StyleUnderline"/>
        </w:rPr>
        <w:t xml:space="preserve"> national </w:t>
      </w:r>
      <w:r w:rsidRPr="000C1959">
        <w:rPr>
          <w:rStyle w:val="Emphasis"/>
          <w:highlight w:val="cyan"/>
        </w:rPr>
        <w:t>economies</w:t>
      </w:r>
      <w:r w:rsidRPr="000C1959">
        <w:rPr>
          <w:rStyle w:val="StyleUnderline"/>
        </w:rPr>
        <w:t xml:space="preserve">, which are </w:t>
      </w:r>
      <w:r w:rsidRPr="000C1959">
        <w:rPr>
          <w:rStyle w:val="StyleUnderline"/>
          <w:highlight w:val="cyan"/>
        </w:rPr>
        <w:t xml:space="preserve">the </w:t>
      </w:r>
      <w:r w:rsidRPr="000C1959">
        <w:rPr>
          <w:rStyle w:val="Emphasis"/>
          <w:highlight w:val="cyan"/>
        </w:rPr>
        <w:t>source</w:t>
      </w:r>
      <w:r w:rsidRPr="000C1959">
        <w:rPr>
          <w:rStyle w:val="StyleUnderline"/>
          <w:highlight w:val="cyan"/>
        </w:rPr>
        <w:t xml:space="preserve"> of</w:t>
      </w:r>
      <w:r w:rsidRPr="000C1959">
        <w:rPr>
          <w:rStyle w:val="StyleUnderline"/>
        </w:rPr>
        <w:t xml:space="preserve"> </w:t>
      </w:r>
      <w:r w:rsidRPr="000C1959">
        <w:rPr>
          <w:rStyle w:val="Emphasis"/>
        </w:rPr>
        <w:t xml:space="preserve">military </w:t>
      </w:r>
      <w:r w:rsidRPr="000C1959">
        <w:rPr>
          <w:rStyle w:val="Emphasis"/>
          <w:highlight w:val="cyan"/>
        </w:rPr>
        <w:t>power</w:t>
      </w:r>
      <w:r w:rsidRPr="000C1959">
        <w:rPr>
          <w:sz w:val="16"/>
        </w:rPr>
        <w:t xml:space="preserve">. COVID-19 is a pandemic—by definition a worldwide phenomenon. </w:t>
      </w:r>
      <w:r w:rsidRPr="000C1959">
        <w:rPr>
          <w:rStyle w:val="StyleUnderline"/>
        </w:rPr>
        <w:t xml:space="preserve">All great and middle powers appear to be </w:t>
      </w:r>
      <w:r w:rsidRPr="000C1959">
        <w:rPr>
          <w:rStyle w:val="Emphasis"/>
        </w:rPr>
        <w:t>adversely affected</w:t>
      </w:r>
      <w:r w:rsidRPr="000C1959">
        <w:rPr>
          <w:rStyle w:val="StyleUnderline"/>
        </w:rPr>
        <w:t xml:space="preserve">, and all have reason to be </w:t>
      </w:r>
      <w:r w:rsidRPr="000C1959">
        <w:rPr>
          <w:rStyle w:val="Emphasis"/>
        </w:rPr>
        <w:t>pessimistic</w:t>
      </w:r>
      <w:r w:rsidRPr="000C1959">
        <w:rPr>
          <w:rStyle w:val="StyleUnderline"/>
        </w:rPr>
        <w:t xml:space="preserve"> about their military prospects</w:t>
      </w:r>
      <w:r w:rsidRPr="000C1959">
        <w:rPr>
          <w:sz w:val="16"/>
        </w:rPr>
        <w:t>. Their economies are shrinking fast, and there is great uncertainty about when and how quickly they will start growing again.</w:t>
      </w:r>
    </w:p>
    <w:p w14:paraId="4158C7B5" w14:textId="77777777" w:rsidR="00F0255A" w:rsidRDefault="00F0255A" w:rsidP="00F0255A">
      <w:pPr>
        <w:pStyle w:val="Heading4"/>
      </w:pPr>
      <w:r>
        <w:t xml:space="preserve">4. Isolated </w:t>
      </w:r>
      <w:r w:rsidRPr="007F2B16">
        <w:rPr>
          <w:u w:val="single"/>
        </w:rPr>
        <w:t>islands</w:t>
      </w:r>
      <w:r>
        <w:t xml:space="preserve"> and </w:t>
      </w:r>
      <w:r w:rsidRPr="007F2B16">
        <w:rPr>
          <w:u w:val="single"/>
        </w:rPr>
        <w:t>border</w:t>
      </w:r>
      <w:r>
        <w:t xml:space="preserve"> controls check existential disease.</w:t>
      </w:r>
    </w:p>
    <w:p w14:paraId="05F236A9" w14:textId="77777777" w:rsidR="00F0255A" w:rsidRPr="007F2B16" w:rsidRDefault="00F0255A" w:rsidP="00F0255A">
      <w:pPr>
        <w:pStyle w:val="Heading4"/>
      </w:pPr>
      <w:r>
        <w:t xml:space="preserve">5. War </w:t>
      </w:r>
      <w:r w:rsidRPr="007F2B16">
        <w:rPr>
          <w:u w:val="single"/>
        </w:rPr>
        <w:t>disproven</w:t>
      </w:r>
      <w:r>
        <w:t xml:space="preserve"> by COVID. Countries </w:t>
      </w:r>
      <w:r w:rsidRPr="007F2B16">
        <w:rPr>
          <w:u w:val="single"/>
        </w:rPr>
        <w:t>cooperated</w:t>
      </w:r>
      <w:r>
        <w:t>, no escalation.</w:t>
      </w:r>
    </w:p>
    <w:p w14:paraId="3827A4F2" w14:textId="77777777" w:rsidR="00F0255A" w:rsidRPr="00997386" w:rsidRDefault="00F0255A" w:rsidP="00F0255A">
      <w:pPr>
        <w:pStyle w:val="Heading4"/>
      </w:pPr>
      <w:r>
        <w:t xml:space="preserve">6. Can’t solve </w:t>
      </w:r>
      <w:r w:rsidRPr="007F2B16">
        <w:rPr>
          <w:u w:val="single"/>
        </w:rPr>
        <w:t>RFK</w:t>
      </w:r>
      <w:r>
        <w:t xml:space="preserve">. Misinfo and unqualified supervisors </w:t>
      </w:r>
      <w:r w:rsidRPr="007F2B16">
        <w:rPr>
          <w:u w:val="single"/>
        </w:rPr>
        <w:t>deck</w:t>
      </w:r>
      <w:r>
        <w:t xml:space="preserve"> science.</w:t>
      </w:r>
    </w:p>
    <w:p w14:paraId="63EFB08D" w14:textId="77777777" w:rsidR="00F0255A" w:rsidRDefault="00F0255A" w:rsidP="00F0255A">
      <w:pPr>
        <w:pStyle w:val="Heading3"/>
      </w:pPr>
      <w:r>
        <w:t>AT: Warming---U.S. Insufficient---1NC</w:t>
      </w:r>
    </w:p>
    <w:p w14:paraId="7D550CDA" w14:textId="77777777" w:rsidR="00F0255A" w:rsidRDefault="00F0255A" w:rsidP="00F0255A">
      <w:pPr>
        <w:pStyle w:val="Heading4"/>
      </w:pPr>
      <w:r>
        <w:t xml:space="preserve">7. Can’t solve </w:t>
      </w:r>
      <w:r w:rsidRPr="007F2B16">
        <w:rPr>
          <w:u w:val="single"/>
        </w:rPr>
        <w:t>EPA</w:t>
      </w:r>
      <w:r>
        <w:t xml:space="preserve">---Trump will cut </w:t>
      </w:r>
      <w:r w:rsidRPr="007F2B16">
        <w:rPr>
          <w:u w:val="single"/>
        </w:rPr>
        <w:t>funding</w:t>
      </w:r>
      <w:r>
        <w:t xml:space="preserve"> or leave positions </w:t>
      </w:r>
      <w:r w:rsidRPr="007F2B16">
        <w:rPr>
          <w:u w:val="single"/>
        </w:rPr>
        <w:t>vacant</w:t>
      </w:r>
      <w:r>
        <w:t xml:space="preserve"> if it adopts green policy.</w:t>
      </w:r>
    </w:p>
    <w:p w14:paraId="42DAFC29" w14:textId="77777777" w:rsidR="00F0255A" w:rsidRPr="00997386" w:rsidRDefault="00F0255A" w:rsidP="00F0255A">
      <w:pPr>
        <w:pStyle w:val="Heading4"/>
      </w:pPr>
      <w:r>
        <w:t>8. Regulations are insufficient---lobbyists dilute them and circumvent. Only transition solves.</w:t>
      </w:r>
    </w:p>
    <w:p w14:paraId="66087933" w14:textId="77777777" w:rsidR="00F0255A" w:rsidRPr="009857E2" w:rsidRDefault="00F0255A" w:rsidP="00F0255A">
      <w:pPr>
        <w:pStyle w:val="Heading4"/>
      </w:pPr>
      <w:r>
        <w:t xml:space="preserve">9. U.S. reductions </w:t>
      </w:r>
      <w:r w:rsidRPr="009857E2">
        <w:t>are</w:t>
      </w:r>
      <w:r>
        <w:t xml:space="preserve"> </w:t>
      </w:r>
      <w:r w:rsidRPr="009857E2">
        <w:rPr>
          <w:u w:val="single"/>
        </w:rPr>
        <w:t>insufficient</w:t>
      </w:r>
      <w:r>
        <w:t xml:space="preserve"> and won’t be </w:t>
      </w:r>
      <w:r w:rsidRPr="009857E2">
        <w:rPr>
          <w:u w:val="single"/>
        </w:rPr>
        <w:t>modeled</w:t>
      </w:r>
      <w:r>
        <w:t>.</w:t>
      </w:r>
    </w:p>
    <w:p w14:paraId="6E1E7E3A" w14:textId="77777777" w:rsidR="00F0255A" w:rsidRDefault="00F0255A" w:rsidP="00F0255A">
      <w:r w:rsidRPr="005711D0">
        <w:rPr>
          <w:rStyle w:val="Style13ptBold"/>
        </w:rPr>
        <w:t>Dayaratna 22</w:t>
      </w:r>
      <w:r>
        <w:t xml:space="preserve"> [Kevin Dayaratna (</w:t>
      </w:r>
      <w:r w:rsidRPr="005711D0">
        <w:t>Director, Center for Data Analysis and Chief Statistician</w:t>
      </w:r>
      <w:r>
        <w:t>, The Heritage Foundation;</w:t>
      </w:r>
      <w:r w:rsidRPr="005711D0">
        <w:t xml:space="preserve"> </w:t>
      </w:r>
      <w:r>
        <w:t>Ph.D. and M.A. in Applied Statistics, University of Maryland), Katie Tubb (Senior Policy Analyst, The Heritage Foundation), and David Kreutzer (Senior Research Fellow in Labor Markets and Trade, The Heritage Foundation; Ph.D. in Economics, George Mason University; M.A. in Economics, Virginia Tech), 6-16-2022, “The Unsustainable Costs of President Biden’s Climate Agenda,” The Heritage Foundation, https://www.heritage.org/energy-economics/report/the-unsustainable-costs-president-bidens-climate-agenda, njn]</w:t>
      </w:r>
    </w:p>
    <w:p w14:paraId="22DD7C12" w14:textId="77777777" w:rsidR="00F0255A" w:rsidRPr="005711D0" w:rsidRDefault="00F0255A" w:rsidP="00F0255A">
      <w:pPr>
        <w:rPr>
          <w:sz w:val="16"/>
        </w:rPr>
      </w:pPr>
      <w:r w:rsidRPr="005711D0">
        <w:rPr>
          <w:sz w:val="16"/>
        </w:rPr>
        <w:t xml:space="preserve">The </w:t>
      </w:r>
      <w:r w:rsidRPr="005711D0">
        <w:rPr>
          <w:rStyle w:val="Emphasis"/>
          <w:highlight w:val="cyan"/>
        </w:rPr>
        <w:t>Paris</w:t>
      </w:r>
      <w:r w:rsidRPr="005711D0">
        <w:rPr>
          <w:rStyle w:val="StyleUnderline"/>
        </w:rPr>
        <w:t xml:space="preserve"> Agreement </w:t>
      </w:r>
      <w:r w:rsidRPr="00E56E46">
        <w:rPr>
          <w:rStyle w:val="StyleUnderline"/>
          <w:highlight w:val="cyan"/>
        </w:rPr>
        <w:t>is</w:t>
      </w:r>
      <w:r w:rsidRPr="005711D0">
        <w:rPr>
          <w:rStyle w:val="StyleUnderline"/>
        </w:rPr>
        <w:t xml:space="preserve"> an </w:t>
      </w:r>
      <w:r w:rsidRPr="005711D0">
        <w:rPr>
          <w:rStyle w:val="Emphasis"/>
        </w:rPr>
        <w:t>ill-suited</w:t>
      </w:r>
      <w:r w:rsidRPr="005711D0">
        <w:rPr>
          <w:rStyle w:val="StyleUnderline"/>
        </w:rPr>
        <w:t xml:space="preserve"> mechanism to </w:t>
      </w:r>
      <w:r w:rsidRPr="005711D0">
        <w:rPr>
          <w:rStyle w:val="Emphasis"/>
        </w:rPr>
        <w:t>curb warming</w:t>
      </w:r>
      <w:r w:rsidRPr="005711D0">
        <w:rPr>
          <w:rStyle w:val="StyleUnderline"/>
        </w:rPr>
        <w:t xml:space="preserve">, even when accepting the </w:t>
      </w:r>
      <w:r w:rsidRPr="005711D0">
        <w:rPr>
          <w:rStyle w:val="Emphasis"/>
          <w:sz w:val="28"/>
          <w:szCs w:val="28"/>
        </w:rPr>
        <w:t>dubious</w:t>
      </w:r>
      <w:r w:rsidRPr="005711D0">
        <w:rPr>
          <w:rStyle w:val="StyleUnderline"/>
          <w:sz w:val="28"/>
          <w:szCs w:val="28"/>
        </w:rPr>
        <w:t xml:space="preserve"> </w:t>
      </w:r>
      <w:r w:rsidRPr="005711D0">
        <w:rPr>
          <w:rStyle w:val="StyleUnderline"/>
        </w:rPr>
        <w:t>premise of catastrophic warming</w:t>
      </w:r>
      <w:r w:rsidRPr="005711D0">
        <w:rPr>
          <w:sz w:val="16"/>
        </w:rPr>
        <w:t>. With no enforcement mechanisms and no repercussions for failing to meet emissions reduction targets, countries can continue to emit GHGs well into the future. According to a November 2019 report from the Universal Ecological Fund, “</w:t>
      </w:r>
      <w:r w:rsidRPr="005711D0">
        <w:rPr>
          <w:rStyle w:val="StyleUnderline"/>
        </w:rPr>
        <w:t>Of the 184 climate pledges</w:t>
      </w:r>
      <w:r w:rsidRPr="005711D0">
        <w:rPr>
          <w:sz w:val="16"/>
        </w:rPr>
        <w:t xml:space="preserve">, 36 were deemed sufficient (20 percent), 12 partially sufficient (6 percent), 8 partially insufficient (4 percent) and </w:t>
      </w:r>
      <w:r w:rsidRPr="005711D0">
        <w:rPr>
          <w:rStyle w:val="StyleUnderline"/>
        </w:rPr>
        <w:t xml:space="preserve">128 </w:t>
      </w:r>
      <w:r w:rsidRPr="005711D0">
        <w:rPr>
          <w:rStyle w:val="Emphasis"/>
          <w:highlight w:val="cyan"/>
        </w:rPr>
        <w:t>insufficient</w:t>
      </w:r>
      <w:r w:rsidRPr="005711D0">
        <w:rPr>
          <w:sz w:val="16"/>
        </w:rPr>
        <w:t xml:space="preserve"> (</w:t>
      </w:r>
      <w:r w:rsidRPr="005711D0">
        <w:rPr>
          <w:rStyle w:val="StyleUnderline"/>
        </w:rPr>
        <w:t>70 percent</w:t>
      </w:r>
      <w:r w:rsidRPr="005711D0">
        <w:rPr>
          <w:sz w:val="16"/>
        </w:rPr>
        <w:t xml:space="preserve">)” </w:t>
      </w:r>
      <w:r w:rsidRPr="00E56E46">
        <w:rPr>
          <w:rStyle w:val="StyleUnderline"/>
        </w:rPr>
        <w:t>for</w:t>
      </w:r>
      <w:r w:rsidRPr="005711D0">
        <w:rPr>
          <w:rStyle w:val="StyleUnderline"/>
        </w:rPr>
        <w:t xml:space="preserve"> reaching the </w:t>
      </w:r>
      <w:r w:rsidRPr="00E56E46">
        <w:rPr>
          <w:rStyle w:val="StyleUnderline"/>
        </w:rPr>
        <w:t>emissions</w:t>
      </w:r>
      <w:r w:rsidRPr="005711D0">
        <w:rPr>
          <w:rStyle w:val="StyleUnderline"/>
        </w:rPr>
        <w:t xml:space="preserve"> </w:t>
      </w:r>
      <w:r w:rsidRPr="005711D0">
        <w:rPr>
          <w:rStyle w:val="Emphasis"/>
        </w:rPr>
        <w:t xml:space="preserve">reduction </w:t>
      </w:r>
      <w:r w:rsidRPr="00E56E46">
        <w:rPr>
          <w:rStyle w:val="Emphasis"/>
        </w:rPr>
        <w:t>targets</w:t>
      </w:r>
      <w:r w:rsidRPr="005711D0">
        <w:rPr>
          <w:sz w:val="16"/>
        </w:rPr>
        <w:t xml:space="preserve"> set out by the agreement.26</w:t>
      </w:r>
    </w:p>
    <w:p w14:paraId="25ED81E7" w14:textId="77777777" w:rsidR="00F0255A" w:rsidRPr="005711D0" w:rsidRDefault="00F0255A" w:rsidP="00F0255A">
      <w:pPr>
        <w:rPr>
          <w:sz w:val="16"/>
        </w:rPr>
      </w:pPr>
      <w:r w:rsidRPr="005711D0">
        <w:rPr>
          <w:sz w:val="16"/>
        </w:rPr>
        <w:t>China, for example, is the world’s largest GHG emitter and is allowed to continue to increase emissions through 2030. China’s emissions are more than double those of the United States and more than those of the entire developed world combined.27 China’s total energy consumption has more than tripled since 2000 and it is the world’s top consumer and producer of coal, second for oil consumption, and third for natural gas consumption.28 With per capita energy consumption far below the OECD average, China likely will continue to grow as it looks both to its domestic energy needs and to international energy markets. Consequently, as noted several times by the President’s special climate envoy John Kerry, developed nations could eliminate all GHGs and there would still be no meaningful climate impact.29</w:t>
      </w:r>
    </w:p>
    <w:p w14:paraId="239D39B6" w14:textId="77777777" w:rsidR="00F0255A" w:rsidRPr="005711D0" w:rsidRDefault="00F0255A" w:rsidP="00F0255A">
      <w:pPr>
        <w:rPr>
          <w:sz w:val="16"/>
        </w:rPr>
      </w:pPr>
      <w:r w:rsidRPr="005711D0">
        <w:rPr>
          <w:sz w:val="16"/>
        </w:rPr>
        <w:t>Chart 7 contains a simulation using the Model for the Assessment of Greenhouse Gas Induced Climate Change (MAGICC), developed by researchers at the National Center for Atmospheric Research, that shows the impact of immediately eliminating all U.S. CO2 emissions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61BBB6D5" w14:textId="77777777" w:rsidR="00F0255A" w:rsidRDefault="00F0255A" w:rsidP="00F0255A">
      <w:pPr>
        <w:rPr>
          <w:sz w:val="16"/>
        </w:rPr>
      </w:pPr>
      <w:r w:rsidRPr="005711D0">
        <w:rPr>
          <w:sz w:val="16"/>
        </w:rPr>
        <w:t xml:space="preserve">Even assuming that the Earth’s temperatures are highly sensitive to GHG emissions, </w:t>
      </w:r>
      <w:r w:rsidRPr="005711D0">
        <w:rPr>
          <w:rStyle w:val="StyleUnderline"/>
          <w:highlight w:val="cyan"/>
        </w:rPr>
        <w:t xml:space="preserve">eliminating </w:t>
      </w:r>
      <w:r w:rsidRPr="005711D0">
        <w:rPr>
          <w:rStyle w:val="Emphasis"/>
          <w:highlight w:val="cyan"/>
        </w:rPr>
        <w:t>all U.S. emissions</w:t>
      </w:r>
      <w:r w:rsidRPr="005711D0">
        <w:rPr>
          <w:rStyle w:val="StyleUnderline"/>
          <w:highlight w:val="cyan"/>
        </w:rPr>
        <w:t xml:space="preserve"> would mitigate</w:t>
      </w:r>
      <w:r w:rsidRPr="005711D0">
        <w:rPr>
          <w:rStyle w:val="StyleUnderline"/>
        </w:rPr>
        <w:t xml:space="preserve"> global temperatures by </w:t>
      </w:r>
      <w:r w:rsidRPr="005711D0">
        <w:rPr>
          <w:rStyle w:val="StyleUnderline"/>
          <w:highlight w:val="cyan"/>
        </w:rPr>
        <w:t>less than</w:t>
      </w:r>
      <w:r w:rsidRPr="005711D0">
        <w:rPr>
          <w:rStyle w:val="StyleUnderline"/>
        </w:rPr>
        <w:t xml:space="preserve"> 0</w:t>
      </w:r>
      <w:r w:rsidRPr="005711D0">
        <w:rPr>
          <w:rStyle w:val="Emphasis"/>
          <w:highlight w:val="cyan"/>
        </w:rPr>
        <w:t>.2 degrees</w:t>
      </w:r>
      <w:r w:rsidRPr="005711D0">
        <w:rPr>
          <w:rStyle w:val="StyleUnderline"/>
        </w:rPr>
        <w:t xml:space="preserve"> Celsius by </w:t>
      </w:r>
      <w:r w:rsidRPr="005711D0">
        <w:rPr>
          <w:rStyle w:val="Emphasis"/>
        </w:rPr>
        <w:t>2100</w:t>
      </w:r>
      <w:r w:rsidRPr="005711D0">
        <w:rPr>
          <w:rStyle w:val="StyleUnderline"/>
        </w:rPr>
        <w:t xml:space="preserve">. </w:t>
      </w:r>
      <w:r w:rsidRPr="005711D0">
        <w:rPr>
          <w:rStyle w:val="StyleUnderline"/>
          <w:highlight w:val="cyan"/>
        </w:rPr>
        <w:t xml:space="preserve">Even if </w:t>
      </w:r>
      <w:r w:rsidRPr="005711D0">
        <w:rPr>
          <w:rStyle w:val="Emphasis"/>
          <w:highlight w:val="cyan"/>
        </w:rPr>
        <w:t>all other OECD</w:t>
      </w:r>
      <w:r w:rsidRPr="005711D0">
        <w:rPr>
          <w:rStyle w:val="StyleUnderline"/>
          <w:highlight w:val="cyan"/>
        </w:rPr>
        <w:t xml:space="preserve"> economies </w:t>
      </w:r>
      <w:r w:rsidRPr="005711D0">
        <w:rPr>
          <w:rStyle w:val="Emphasis"/>
          <w:highlight w:val="cyan"/>
        </w:rPr>
        <w:t>eliminated</w:t>
      </w:r>
      <w:r w:rsidRPr="005711D0">
        <w:rPr>
          <w:rStyle w:val="StyleUnderline"/>
        </w:rPr>
        <w:t xml:space="preserve"> GHG </w:t>
      </w:r>
      <w:r w:rsidRPr="005711D0">
        <w:rPr>
          <w:rStyle w:val="StyleUnderline"/>
          <w:highlight w:val="cyan"/>
        </w:rPr>
        <w:t>emissions</w:t>
      </w:r>
      <w:r w:rsidRPr="005711D0">
        <w:rPr>
          <w:rStyle w:val="StyleUnderline"/>
        </w:rPr>
        <w:t xml:space="preserve"> as well</w:t>
      </w:r>
      <w:r w:rsidRPr="005711D0">
        <w:rPr>
          <w:sz w:val="16"/>
        </w:rPr>
        <w:t xml:space="preserve">, the world average </w:t>
      </w:r>
      <w:r w:rsidRPr="005711D0">
        <w:rPr>
          <w:rStyle w:val="Emphasis"/>
          <w:highlight w:val="cyan"/>
        </w:rPr>
        <w:t>temp</w:t>
      </w:r>
      <w:r w:rsidRPr="005711D0">
        <w:rPr>
          <w:rStyle w:val="StyleUnderline"/>
        </w:rPr>
        <w:t xml:space="preserve">erature increase </w:t>
      </w:r>
      <w:r w:rsidRPr="005711D0">
        <w:rPr>
          <w:rStyle w:val="StyleUnderline"/>
          <w:highlight w:val="cyan"/>
        </w:rPr>
        <w:t xml:space="preserve">would be </w:t>
      </w:r>
      <w:r w:rsidRPr="005711D0">
        <w:rPr>
          <w:rStyle w:val="Emphasis"/>
          <w:highlight w:val="cyan"/>
        </w:rPr>
        <w:t>mitigated</w:t>
      </w:r>
      <w:r w:rsidRPr="005711D0">
        <w:rPr>
          <w:rStyle w:val="StyleUnderline"/>
        </w:rPr>
        <w:t xml:space="preserve"> by no more than 0</w:t>
      </w:r>
      <w:r w:rsidRPr="005711D0">
        <w:rPr>
          <w:rStyle w:val="Emphasis"/>
          <w:highlight w:val="cyan"/>
        </w:rPr>
        <w:t>.5 degrees</w:t>
      </w:r>
      <w:r w:rsidRPr="005711D0">
        <w:rPr>
          <w:rStyle w:val="StyleUnderline"/>
        </w:rPr>
        <w:t xml:space="preserve"> Celsius</w:t>
      </w:r>
      <w:r w:rsidRPr="005711D0">
        <w:rPr>
          <w:sz w:val="16"/>
        </w:rPr>
        <w:t xml:space="preserve"> in 2100.30</w:t>
      </w:r>
    </w:p>
    <w:p w14:paraId="796200A9" w14:textId="77777777" w:rsidR="00F0255A" w:rsidRDefault="00F0255A" w:rsidP="00F0255A">
      <w:pPr>
        <w:pStyle w:val="Heading3"/>
      </w:pPr>
      <w:r>
        <w:t>AT: Warming---No Modeling---1NC</w:t>
      </w:r>
    </w:p>
    <w:p w14:paraId="3FC05A31" w14:textId="77777777" w:rsidR="00F0255A" w:rsidRDefault="00F0255A" w:rsidP="00F0255A">
      <w:pPr>
        <w:pStyle w:val="Heading4"/>
      </w:pPr>
      <w:r>
        <w:t xml:space="preserve">10. Climate actions </w:t>
      </w:r>
      <w:r w:rsidRPr="00B31651">
        <w:rPr>
          <w:u w:val="single"/>
        </w:rPr>
        <w:t>aren’t modeled</w:t>
      </w:r>
      <w:r>
        <w:t>.</w:t>
      </w:r>
    </w:p>
    <w:p w14:paraId="5150DAF3" w14:textId="77777777" w:rsidR="00F0255A" w:rsidRDefault="00F0255A" w:rsidP="00F0255A">
      <w:r w:rsidRPr="00B31651">
        <w:rPr>
          <w:rStyle w:val="Style13ptBold"/>
        </w:rPr>
        <w:t>Libecap 15</w:t>
      </w:r>
      <w:r>
        <w:t xml:space="preserve"> [Gary </w:t>
      </w:r>
      <w:r w:rsidRPr="00B31651">
        <w:t>Libecap</w:t>
      </w:r>
      <w:r>
        <w:t xml:space="preserve"> (Bren Professor of Corporate Environmental Policy, Donald R. Bren School of Environmental Science and Management, University of California, Santa Barbara), 2015, “The Misguided Rush to Climate Change Action,” http://www.hoover.org/research/climate-change-busybodies, njn]</w:t>
      </w:r>
    </w:p>
    <w:p w14:paraId="25EC6B41" w14:textId="77777777" w:rsidR="00F0255A" w:rsidRPr="001E6F70" w:rsidRDefault="00F0255A" w:rsidP="00F0255A">
      <w:pPr>
        <w:rPr>
          <w:sz w:val="16"/>
        </w:rPr>
      </w:pPr>
      <w:r w:rsidRPr="001E6F70">
        <w:rPr>
          <w:sz w:val="16"/>
        </w:rPr>
        <w:t xml:space="preserve">In terms of leadership, the critical question is whether there is any empirical evidence that political leaders and their constituents will adopt and support costly policies when the benefits are not appropriable. That is, </w:t>
      </w:r>
      <w:r w:rsidRPr="001E6F70">
        <w:rPr>
          <w:rStyle w:val="StyleUnderline"/>
        </w:rPr>
        <w:t>any reduction in GHG emissions and associated mitigation of global climate change will be shared worldwide</w:t>
      </w:r>
      <w:r w:rsidRPr="001E6F70">
        <w:rPr>
          <w:sz w:val="16"/>
        </w:rPr>
        <w:t xml:space="preserve">. The </w:t>
      </w:r>
      <w:r w:rsidRPr="001E6F70">
        <w:rPr>
          <w:rStyle w:val="StyleUnderline"/>
        </w:rPr>
        <w:t>costs</w:t>
      </w:r>
      <w:r w:rsidRPr="001E6F70">
        <w:rPr>
          <w:sz w:val="16"/>
        </w:rPr>
        <w:t xml:space="preserve">, however, </w:t>
      </w:r>
      <w:r w:rsidRPr="001E6F70">
        <w:rPr>
          <w:rStyle w:val="StyleUnderline"/>
        </w:rPr>
        <w:t>taken by a single country or state</w:t>
      </w:r>
      <w:r w:rsidRPr="001E6F70">
        <w:rPr>
          <w:sz w:val="16"/>
        </w:rPr>
        <w:t xml:space="preserve"> (California) </w:t>
      </w:r>
      <w:r w:rsidRPr="001E6F70">
        <w:rPr>
          <w:rStyle w:val="StyleUnderline"/>
        </w:rPr>
        <w:t>will be born locally</w:t>
      </w:r>
      <w:r w:rsidRPr="001E6F70">
        <w:rPr>
          <w:sz w:val="16"/>
        </w:rPr>
        <w:t xml:space="preserve">. Historically, political leaders in the U.S. and other large countries have taken international leadership positions on costly policies when there are clear, capturable benefits from doing so. For instance, the Marshall Plan is evidence of U.S. international leadership during the early Cold War when the U.S. and western Europeans were confronting a serious threat from the Soviet Union and its allies. The monetary transfers were enormous, but the benefits of free western European countries as allies and trading partners were obvious to most Americans. By contrast, </w:t>
      </w:r>
      <w:r w:rsidRPr="001E6F70">
        <w:rPr>
          <w:rStyle w:val="StyleUnderline"/>
          <w:highlight w:val="cyan"/>
        </w:rPr>
        <w:t>when</w:t>
      </w:r>
      <w:r w:rsidRPr="001E6F70">
        <w:rPr>
          <w:rStyle w:val="StyleUnderline"/>
        </w:rPr>
        <w:t xml:space="preserve"> international </w:t>
      </w:r>
      <w:r w:rsidRPr="001E6F70">
        <w:rPr>
          <w:rStyle w:val="StyleUnderline"/>
          <w:highlight w:val="cyan"/>
        </w:rPr>
        <w:t xml:space="preserve">policies are </w:t>
      </w:r>
      <w:r w:rsidRPr="001E6F70">
        <w:rPr>
          <w:rStyle w:val="Emphasis"/>
          <w:highlight w:val="cyan"/>
        </w:rPr>
        <w:t>costly</w:t>
      </w:r>
      <w:r w:rsidRPr="001E6F70">
        <w:rPr>
          <w:rStyle w:val="StyleUnderline"/>
          <w:highlight w:val="cyan"/>
        </w:rPr>
        <w:t xml:space="preserve"> to a </w:t>
      </w:r>
      <w:r w:rsidRPr="001E6F70">
        <w:rPr>
          <w:rStyle w:val="Emphasis"/>
          <w:highlight w:val="cyan"/>
        </w:rPr>
        <w:t>country</w:t>
      </w:r>
      <w:r w:rsidRPr="001E6F70">
        <w:rPr>
          <w:rStyle w:val="StyleUnderline"/>
        </w:rPr>
        <w:t>’s citizens and the benefits are very unclear or broadly spread</w:t>
      </w:r>
      <w:r w:rsidRPr="001E6F70">
        <w:rPr>
          <w:sz w:val="16"/>
        </w:rPr>
        <w:t xml:space="preserve"> across all countries, then </w:t>
      </w:r>
      <w:r w:rsidRPr="001E6F70">
        <w:rPr>
          <w:rStyle w:val="StyleUnderline"/>
          <w:highlight w:val="cyan"/>
        </w:rPr>
        <w:t xml:space="preserve">leadership is </w:t>
      </w:r>
      <w:r w:rsidRPr="001E6F70">
        <w:rPr>
          <w:rStyle w:val="Emphasis"/>
          <w:highlight w:val="cyan"/>
        </w:rPr>
        <w:t>neither durable</w:t>
      </w:r>
      <w:r w:rsidRPr="001E6F70">
        <w:rPr>
          <w:rStyle w:val="StyleUnderline"/>
          <w:highlight w:val="cyan"/>
        </w:rPr>
        <w:t xml:space="preserve"> nor </w:t>
      </w:r>
      <w:r w:rsidRPr="001E6F70">
        <w:rPr>
          <w:rStyle w:val="Emphasis"/>
          <w:highlight w:val="cyan"/>
        </w:rPr>
        <w:t>effective</w:t>
      </w:r>
      <w:r w:rsidRPr="001E6F70">
        <w:rPr>
          <w:rStyle w:val="StyleUnderline"/>
        </w:rPr>
        <w:t xml:space="preserve"> even in the short run</w:t>
      </w:r>
      <w:r w:rsidRPr="001E6F70">
        <w:rPr>
          <w:sz w:val="16"/>
        </w:rPr>
        <w:t xml:space="preserve">. Consider the recent efforts to mobilize sanctions against Russia following its invasion of the Ukraine. The E.U., with important business ties to Russia and hence potentially high local costs from applying economic penalties, was especially reluctant to take serious action and although some sanctions were implemented, they have been insufficient to importantly change Russia’s plans. </w:t>
      </w:r>
      <w:r w:rsidRPr="001E6F70">
        <w:rPr>
          <w:rStyle w:val="StyleUnderline"/>
          <w:highlight w:val="cyan"/>
        </w:rPr>
        <w:t>When</w:t>
      </w:r>
      <w:r w:rsidRPr="001E6F70">
        <w:rPr>
          <w:rStyle w:val="StyleUnderline"/>
        </w:rPr>
        <w:t xml:space="preserve"> internal </w:t>
      </w:r>
      <w:r w:rsidRPr="001E6F70">
        <w:rPr>
          <w:rStyle w:val="Emphasis"/>
          <w:highlight w:val="cyan"/>
        </w:rPr>
        <w:t>costs</w:t>
      </w:r>
      <w:r w:rsidRPr="001E6F70">
        <w:rPr>
          <w:rStyle w:val="StyleUnderline"/>
          <w:highlight w:val="cyan"/>
        </w:rPr>
        <w:t xml:space="preserve"> are </w:t>
      </w:r>
      <w:r w:rsidRPr="001E6F70">
        <w:rPr>
          <w:rStyle w:val="Emphasis"/>
          <w:highlight w:val="cyan"/>
        </w:rPr>
        <w:t>small</w:t>
      </w:r>
      <w:r w:rsidRPr="001E6F70">
        <w:rPr>
          <w:rStyle w:val="StyleUnderline"/>
        </w:rPr>
        <w:t xml:space="preserve">, then country </w:t>
      </w:r>
      <w:r w:rsidRPr="001E6F70">
        <w:rPr>
          <w:rStyle w:val="StyleUnderline"/>
          <w:highlight w:val="cyan"/>
        </w:rPr>
        <w:t xml:space="preserve">leadership is </w:t>
      </w:r>
      <w:r w:rsidRPr="001E6F70">
        <w:rPr>
          <w:rStyle w:val="Emphasis"/>
          <w:highlight w:val="cyan"/>
        </w:rPr>
        <w:t>sustainable</w:t>
      </w:r>
      <w:r w:rsidRPr="001E6F70">
        <w:rPr>
          <w:rStyle w:val="StyleUnderline"/>
        </w:rPr>
        <w:t xml:space="preserve"> because little is at stake for most citizens. This is </w:t>
      </w:r>
      <w:r w:rsidRPr="001E6F70">
        <w:rPr>
          <w:rStyle w:val="Emphasis"/>
          <w:highlight w:val="cyan"/>
        </w:rPr>
        <w:t>not</w:t>
      </w:r>
      <w:r w:rsidRPr="001E6F70">
        <w:rPr>
          <w:rStyle w:val="StyleUnderline"/>
          <w:highlight w:val="cyan"/>
        </w:rPr>
        <w:t xml:space="preserve"> how climate</w:t>
      </w:r>
      <w:r w:rsidRPr="001E6F70">
        <w:rPr>
          <w:rStyle w:val="StyleUnderline"/>
        </w:rPr>
        <w:t xml:space="preserve"> change </w:t>
      </w:r>
      <w:r w:rsidRPr="001E6F70">
        <w:rPr>
          <w:rStyle w:val="Emphasis"/>
          <w:highlight w:val="cyan"/>
        </w:rPr>
        <w:t>reg</w:t>
      </w:r>
      <w:r w:rsidRPr="001E6F70">
        <w:rPr>
          <w:rStyle w:val="StyleUnderline"/>
        </w:rPr>
        <w:t xml:space="preserve">ulation is likely to </w:t>
      </w:r>
      <w:r w:rsidRPr="001E6F70">
        <w:rPr>
          <w:rStyle w:val="Emphasis"/>
          <w:highlight w:val="cyan"/>
        </w:rPr>
        <w:t>unfold</w:t>
      </w:r>
      <w:r w:rsidRPr="001E6F70">
        <w:rPr>
          <w:sz w:val="16"/>
        </w:rPr>
        <w:t xml:space="preserve">, however. </w:t>
      </w:r>
      <w:r w:rsidRPr="001E6F70">
        <w:rPr>
          <w:rStyle w:val="StyleUnderline"/>
          <w:highlight w:val="cyan"/>
        </w:rPr>
        <w:t xml:space="preserve">Because it will be </w:t>
      </w:r>
      <w:r w:rsidRPr="001E6F70">
        <w:rPr>
          <w:rStyle w:val="Emphasis"/>
          <w:highlight w:val="cyan"/>
        </w:rPr>
        <w:t>costly</w:t>
      </w:r>
      <w:r w:rsidRPr="001E6F70">
        <w:rPr>
          <w:sz w:val="16"/>
        </w:rPr>
        <w:t xml:space="preserve">, particularly to large numbers of lower and middle class populations and any benefits will be spread throughout the world, </w:t>
      </w:r>
      <w:r w:rsidRPr="001E6F70">
        <w:rPr>
          <w:rStyle w:val="StyleUnderline"/>
        </w:rPr>
        <w:t xml:space="preserve">country </w:t>
      </w:r>
      <w:r w:rsidRPr="001E6F70">
        <w:rPr>
          <w:rStyle w:val="StyleUnderline"/>
          <w:highlight w:val="cyan"/>
        </w:rPr>
        <w:t>leadership</w:t>
      </w:r>
      <w:r w:rsidRPr="001E6F70">
        <w:rPr>
          <w:rStyle w:val="StyleUnderline"/>
        </w:rPr>
        <w:t xml:space="preserve"> is </w:t>
      </w:r>
      <w:r w:rsidRPr="001E6F70">
        <w:rPr>
          <w:rStyle w:val="Emphasis"/>
          <w:highlight w:val="cyan"/>
        </w:rPr>
        <w:t>not</w:t>
      </w:r>
      <w:r w:rsidRPr="001E6F70">
        <w:rPr>
          <w:rStyle w:val="StyleUnderline"/>
        </w:rPr>
        <w:t xml:space="preserve"> apt to </w:t>
      </w:r>
      <w:r w:rsidRPr="001E6F70">
        <w:rPr>
          <w:rStyle w:val="Emphasis"/>
          <w:highlight w:val="cyan"/>
        </w:rPr>
        <w:t>persist</w:t>
      </w:r>
      <w:r w:rsidRPr="001E6F70">
        <w:rPr>
          <w:rStyle w:val="StyleUnderline"/>
        </w:rPr>
        <w:t xml:space="preserve"> until there is more conclusive evidence</w:t>
      </w:r>
      <w:r w:rsidRPr="001E6F70">
        <w:rPr>
          <w:sz w:val="16"/>
        </w:rPr>
        <w:t xml:space="preserve"> of offsetting direct country benefits. Those advocating strong unilateral action in California, in the U.S., in the E.U. and elsewhere have not been forthcoming in admitting to their general populations that </w:t>
      </w:r>
      <w:r w:rsidRPr="001E6F70">
        <w:rPr>
          <w:rStyle w:val="StyleUnderline"/>
          <w:highlight w:val="cyan"/>
        </w:rPr>
        <w:t xml:space="preserve">there is </w:t>
      </w:r>
      <w:r w:rsidRPr="001E6F70">
        <w:rPr>
          <w:rStyle w:val="Emphasis"/>
          <w:highlight w:val="cyan"/>
        </w:rPr>
        <w:t>no</w:t>
      </w:r>
      <w:r w:rsidRPr="001E6F70">
        <w:rPr>
          <w:rStyle w:val="StyleUnderline"/>
        </w:rPr>
        <w:t xml:space="preserve"> empirical </w:t>
      </w:r>
      <w:r w:rsidRPr="001E6F70">
        <w:rPr>
          <w:rStyle w:val="Emphasis"/>
          <w:highlight w:val="cyan"/>
        </w:rPr>
        <w:t>ev</w:t>
      </w:r>
      <w:r w:rsidRPr="001E6F70">
        <w:rPr>
          <w:rStyle w:val="StyleUnderline"/>
        </w:rPr>
        <w:t xml:space="preserve">idence that </w:t>
      </w:r>
      <w:r w:rsidRPr="001E6F70">
        <w:rPr>
          <w:rStyle w:val="StyleUnderline"/>
          <w:highlight w:val="cyan"/>
        </w:rPr>
        <w:t>leadership will</w:t>
      </w:r>
      <w:r w:rsidRPr="001E6F70">
        <w:rPr>
          <w:rStyle w:val="StyleUnderline"/>
        </w:rPr>
        <w:t xml:space="preserve"> work to </w:t>
      </w:r>
      <w:r w:rsidRPr="001E6F70">
        <w:rPr>
          <w:rStyle w:val="Emphasis"/>
          <w:highlight w:val="cyan"/>
        </w:rPr>
        <w:t>thwart</w:t>
      </w:r>
      <w:r w:rsidRPr="001E6F70">
        <w:rPr>
          <w:rStyle w:val="StyleUnderline"/>
          <w:highlight w:val="cyan"/>
        </w:rPr>
        <w:t xml:space="preserve"> the</w:t>
      </w:r>
      <w:r w:rsidRPr="001E6F70">
        <w:rPr>
          <w:rStyle w:val="StyleUnderline"/>
        </w:rPr>
        <w:t xml:space="preserve"> underlying </w:t>
      </w:r>
      <w:r w:rsidRPr="001E6F70">
        <w:rPr>
          <w:rStyle w:val="StyleUnderline"/>
          <w:highlight w:val="cyan"/>
        </w:rPr>
        <w:t>incentive</w:t>
      </w:r>
      <w:r w:rsidRPr="001E6F70">
        <w:rPr>
          <w:rStyle w:val="StyleUnderline"/>
        </w:rPr>
        <w:t xml:space="preserve"> of other countries </w:t>
      </w:r>
      <w:r w:rsidRPr="001E6F70">
        <w:rPr>
          <w:rStyle w:val="StyleUnderline"/>
          <w:highlight w:val="cyan"/>
        </w:rPr>
        <w:t xml:space="preserve">to </w:t>
      </w:r>
      <w:r w:rsidRPr="001E6F70">
        <w:rPr>
          <w:rStyle w:val="Emphasis"/>
          <w:highlight w:val="cyan"/>
        </w:rPr>
        <w:t>free ride</w:t>
      </w:r>
      <w:r w:rsidRPr="001E6F70">
        <w:rPr>
          <w:sz w:val="16"/>
        </w:rPr>
        <w:t xml:space="preserve">. Countries and their citizens may bear very high costs of actions that primarily benefit others. </w:t>
      </w:r>
      <w:r w:rsidRPr="001E6F70">
        <w:rPr>
          <w:rStyle w:val="StyleUnderline"/>
        </w:rPr>
        <w:t xml:space="preserve">Altruism is </w:t>
      </w:r>
      <w:r w:rsidRPr="001E6F70">
        <w:rPr>
          <w:rStyle w:val="Emphasis"/>
        </w:rPr>
        <w:t>unlikely</w:t>
      </w:r>
      <w:r w:rsidRPr="001E6F70">
        <w:rPr>
          <w:rStyle w:val="StyleUnderline"/>
        </w:rPr>
        <w:t xml:space="preserve"> to be a </w:t>
      </w:r>
      <w:r w:rsidRPr="001E6F70">
        <w:rPr>
          <w:rStyle w:val="Emphasis"/>
        </w:rPr>
        <w:t>sustainable</w:t>
      </w:r>
      <w:r w:rsidRPr="001E6F70">
        <w:rPr>
          <w:rStyle w:val="StyleUnderline"/>
        </w:rPr>
        <w:t xml:space="preserve"> political strategy</w:t>
      </w:r>
      <w:r w:rsidRPr="001E6F70">
        <w:rPr>
          <w:sz w:val="16"/>
        </w:rPr>
        <w:t xml:space="preserve"> for any serious country politician. </w:t>
      </w:r>
    </w:p>
    <w:p w14:paraId="79DB6152" w14:textId="77777777" w:rsidR="00F0255A" w:rsidRDefault="00F0255A" w:rsidP="00F0255A">
      <w:pPr>
        <w:pStyle w:val="Heading3"/>
      </w:pPr>
      <w:bookmarkStart w:id="7" w:name="_Hlk207486233"/>
      <w:r>
        <w:t>AT: Decline---1NC</w:t>
      </w:r>
    </w:p>
    <w:p w14:paraId="70317648" w14:textId="77777777" w:rsidR="00F0255A" w:rsidRDefault="00F0255A" w:rsidP="00F0255A">
      <w:pPr>
        <w:pStyle w:val="Heading4"/>
      </w:pPr>
      <w:r>
        <w:t xml:space="preserve">11. </w:t>
      </w:r>
      <w:r w:rsidRPr="00F70F0D">
        <w:rPr>
          <w:u w:val="single"/>
        </w:rPr>
        <w:t>Decline</w:t>
      </w:r>
      <w:r>
        <w:t xml:space="preserve"> doesn’t cause </w:t>
      </w:r>
      <w:r w:rsidRPr="00F70F0D">
        <w:rPr>
          <w:u w:val="single"/>
        </w:rPr>
        <w:t>war</w:t>
      </w:r>
      <w:r>
        <w:t xml:space="preserve">, but </w:t>
      </w:r>
      <w:r w:rsidRPr="00F70F0D">
        <w:rPr>
          <w:u w:val="single"/>
        </w:rPr>
        <w:t>growth does</w:t>
      </w:r>
      <w:r>
        <w:t>.</w:t>
      </w:r>
    </w:p>
    <w:p w14:paraId="34938CC9" w14:textId="77777777" w:rsidR="00F0255A" w:rsidRDefault="00F0255A" w:rsidP="00F0255A">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1B8CD2C3" w14:textId="77777777" w:rsidR="00F0255A" w:rsidRPr="00896081" w:rsidRDefault="00F0255A" w:rsidP="00F0255A">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47E5138" w14:textId="77777777" w:rsidR="00F0255A" w:rsidRPr="00896081" w:rsidRDefault="00F0255A" w:rsidP="00F0255A">
      <w:pPr>
        <w:rPr>
          <w:sz w:val="16"/>
        </w:rPr>
      </w:pPr>
      <w:r w:rsidRPr="00896081">
        <w:rPr>
          <w:sz w:val="16"/>
        </w:rPr>
        <w:t xml:space="preserve">Choucri and North’s (1975)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CFE84AB" w14:textId="77777777" w:rsidR="00F0255A" w:rsidRPr="00414211" w:rsidRDefault="00F0255A" w:rsidP="00F0255A">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B347E38" w14:textId="77777777" w:rsidR="00F0255A" w:rsidRPr="00656734" w:rsidRDefault="00F0255A" w:rsidP="00F0255A">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7DB0BFA" w14:textId="77777777" w:rsidR="00F0255A" w:rsidRPr="00414211" w:rsidRDefault="00F0255A" w:rsidP="00F0255A">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6967434B" w14:textId="77777777" w:rsidR="00F0255A" w:rsidRPr="00414211" w:rsidRDefault="00F0255A" w:rsidP="00F0255A">
      <w:pPr>
        <w:rPr>
          <w:sz w:val="16"/>
        </w:rPr>
      </w:pPr>
      <w:r w:rsidRPr="00414211">
        <w:rPr>
          <w:sz w:val="16"/>
        </w:rPr>
        <w:t>Theoretically Linking Economic Growth and Pressure Valves</w:t>
      </w:r>
    </w:p>
    <w:p w14:paraId="398D8D68" w14:textId="77777777" w:rsidR="00F0255A" w:rsidRPr="00656734" w:rsidRDefault="00F0255A" w:rsidP="00F0255A">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06769D9C" w14:textId="77777777" w:rsidR="00F0255A" w:rsidRPr="00414211" w:rsidRDefault="00F0255A" w:rsidP="00F0255A">
      <w:pPr>
        <w:rPr>
          <w:sz w:val="16"/>
        </w:rPr>
      </w:pPr>
      <w:r w:rsidRPr="00414211">
        <w:rPr>
          <w:sz w:val="16"/>
        </w:rPr>
        <w:t>A Process Theory of War</w:t>
      </w:r>
    </w:p>
    <w:p w14:paraId="0F892073" w14:textId="77777777" w:rsidR="00F0255A" w:rsidRPr="00414211" w:rsidRDefault="00F0255A" w:rsidP="00F0255A">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AAE86CA" w14:textId="77777777" w:rsidR="00F0255A" w:rsidRPr="00414211" w:rsidRDefault="00F0255A" w:rsidP="00F0255A">
      <w:pPr>
        <w:rPr>
          <w:sz w:val="16"/>
        </w:rPr>
      </w:pPr>
      <w:r w:rsidRPr="00414211">
        <w:rPr>
          <w:sz w:val="16"/>
        </w:rPr>
        <w:t>Economic Growth and the War Process</w:t>
      </w:r>
    </w:p>
    <w:p w14:paraId="3475B0E6" w14:textId="77777777" w:rsidR="00F0255A" w:rsidRPr="00414211" w:rsidRDefault="00F0255A" w:rsidP="00F0255A">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22104644" w14:textId="77777777" w:rsidR="00F0255A" w:rsidRPr="00414211" w:rsidRDefault="00F0255A" w:rsidP="00F0255A">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656468F5" w14:textId="77777777" w:rsidR="00F0255A" w:rsidRDefault="00F0255A" w:rsidP="00F0255A">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581B5911" w14:textId="77777777" w:rsidR="00F0255A" w:rsidRDefault="00F0255A" w:rsidP="00F0255A">
      <w:pPr>
        <w:pStyle w:val="Heading4"/>
      </w:pPr>
      <w:r>
        <w:t>12. COVID and ’08 disprove war. Countries cooperate, not fight.</w:t>
      </w:r>
    </w:p>
    <w:p w14:paraId="2C34C7C1" w14:textId="77777777" w:rsidR="00F0255A" w:rsidRPr="00C67ED6" w:rsidRDefault="00F0255A" w:rsidP="00F0255A">
      <w:pPr>
        <w:pStyle w:val="Heading4"/>
      </w:pPr>
      <w:r>
        <w:t xml:space="preserve">13. Trump will </w:t>
      </w:r>
      <w:r w:rsidRPr="00C67ED6">
        <w:rPr>
          <w:u w:val="single"/>
        </w:rPr>
        <w:t>self-restrain</w:t>
      </w:r>
      <w:r>
        <w:t xml:space="preserve">. He wants to be the </w:t>
      </w:r>
      <w:r w:rsidRPr="00C67ED6">
        <w:rPr>
          <w:u w:val="single"/>
        </w:rPr>
        <w:t>anti-war</w:t>
      </w:r>
      <w:r>
        <w:t xml:space="preserve"> president and is obsessed with his </w:t>
      </w:r>
      <w:r w:rsidRPr="00C67ED6">
        <w:rPr>
          <w:u w:val="single"/>
        </w:rPr>
        <w:t>legacy</w:t>
      </w:r>
      <w:r>
        <w:t>.</w:t>
      </w:r>
    </w:p>
    <w:bookmarkEnd w:id="7"/>
    <w:p w14:paraId="7FE00423" w14:textId="77777777" w:rsidR="00F0255A" w:rsidRDefault="00F0255A" w:rsidP="00F0255A">
      <w:pPr>
        <w:pStyle w:val="Heading2"/>
      </w:pPr>
      <w:r>
        <w:t>Adv---Overreach</w:t>
      </w:r>
    </w:p>
    <w:p w14:paraId="500BA86D" w14:textId="77777777" w:rsidR="00F0255A" w:rsidRDefault="00F0255A" w:rsidP="00F0255A">
      <w:pPr>
        <w:pStyle w:val="Heading3"/>
      </w:pPr>
      <w:r>
        <w:t>AT: Checks Trump---1NC</w:t>
      </w:r>
    </w:p>
    <w:p w14:paraId="6A494539" w14:textId="77777777" w:rsidR="00F0255A" w:rsidRDefault="00F0255A" w:rsidP="00F0255A">
      <w:pPr>
        <w:pStyle w:val="Heading4"/>
      </w:pPr>
      <w:r>
        <w:t xml:space="preserve">1. Federal unions </w:t>
      </w:r>
      <w:r w:rsidRPr="00437A52">
        <w:rPr>
          <w:u w:val="single"/>
        </w:rPr>
        <w:t>decrease</w:t>
      </w:r>
      <w:r>
        <w:t xml:space="preserve"> democratic accountability.</w:t>
      </w:r>
    </w:p>
    <w:p w14:paraId="17F17D91" w14:textId="77777777" w:rsidR="00F0255A" w:rsidRDefault="00F0255A" w:rsidP="00F0255A">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266ADFB2" w14:textId="77777777" w:rsidR="00F0255A" w:rsidRPr="00F008FC" w:rsidRDefault="00F0255A" w:rsidP="00F0255A">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6D147618" w14:textId="77777777" w:rsidR="00F0255A" w:rsidRPr="00F008FC" w:rsidRDefault="00F0255A" w:rsidP="00F0255A">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45036D08" w14:textId="77777777" w:rsidR="00F0255A" w:rsidRPr="00F008FC" w:rsidRDefault="00F0255A" w:rsidP="00F0255A">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2F7A9E8E" w14:textId="77777777" w:rsidR="00F0255A" w:rsidRDefault="00F0255A" w:rsidP="00F0255A">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0E216E7A" w14:textId="77777777" w:rsidR="00F0255A" w:rsidRDefault="00F0255A" w:rsidP="00F0255A">
      <w:pPr>
        <w:pStyle w:val="Heading4"/>
      </w:pPr>
      <w:r>
        <w:t>2. Solvency relies on non-union workers. Trump will still terrorize them post-plan. Their highlighted inserted from…</w:t>
      </w:r>
    </w:p>
    <w:p w14:paraId="3397FD56" w14:textId="77777777" w:rsidR="00F0255A" w:rsidRDefault="00F0255A" w:rsidP="00F0255A">
      <w:r>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68DE9CDD" w14:textId="77777777" w:rsidR="00F0255A" w:rsidRDefault="00F0255A" w:rsidP="00F0255A">
      <w:pPr>
        <w:rPr>
          <w:sz w:val="16"/>
        </w:rPr>
      </w:pPr>
      <w:r>
        <w:rPr>
          <w:rStyle w:val="StyleUnderline"/>
        </w:rPr>
        <w:t xml:space="preserve">The </w:t>
      </w:r>
      <w:r w:rsidRPr="00B51E4D">
        <w:rPr>
          <w:rStyle w:val="Emphasis"/>
          <w:highlight w:val="lightGray"/>
        </w:rPr>
        <w:t xml:space="preserve">task </w:t>
      </w:r>
      <w:r>
        <w:rPr>
          <w:rStyle w:val="Emphasis"/>
        </w:rPr>
        <w:t>ahead</w:t>
      </w:r>
      <w:r>
        <w:rPr>
          <w:rStyle w:val="StyleUnderline"/>
        </w:rPr>
        <w:t xml:space="preserve"> </w:t>
      </w:r>
      <w:r w:rsidRPr="00B51E4D">
        <w:rPr>
          <w:rStyle w:val="StyleUnderline"/>
          <w:highlight w:val="lightGray"/>
        </w:rPr>
        <w:t xml:space="preserve">is to </w:t>
      </w:r>
      <w:r w:rsidRPr="00B51E4D">
        <w:rPr>
          <w:rStyle w:val="Emphasis"/>
          <w:highlight w:val="lightGray"/>
        </w:rPr>
        <w:t>convince</w:t>
      </w:r>
      <w:r w:rsidRPr="00B51E4D">
        <w:rPr>
          <w:rStyle w:val="StyleUnderline"/>
          <w:highlight w:val="lightGray"/>
        </w:rPr>
        <w:t xml:space="preserve"> nonunion workers</w:t>
      </w:r>
      <w:r>
        <w:rPr>
          <w:rStyle w:val="StyleUnderline"/>
        </w:rPr>
        <w:t xml:space="preserve"> that the fight of </w:t>
      </w:r>
      <w:r>
        <w:rPr>
          <w:rStyle w:val="Emphasis"/>
        </w:rPr>
        <w:t>federal workers</w:t>
      </w:r>
      <w:r>
        <w:rPr>
          <w:rStyle w:val="StyleUnderline"/>
        </w:rPr>
        <w:t xml:space="preserve"> is also </w:t>
      </w:r>
      <w:r>
        <w:rPr>
          <w:rStyle w:val="Emphasis"/>
        </w:rPr>
        <w:t>their fight</w:t>
      </w:r>
      <w:r>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Pr>
          <w:rStyle w:val="StyleUnderline"/>
        </w:rPr>
        <w:t xml:space="preserve">need to be </w:t>
      </w:r>
      <w:r>
        <w:rPr>
          <w:rStyle w:val="Emphasis"/>
        </w:rPr>
        <w:t>convinced</w:t>
      </w:r>
      <w:r>
        <w:rPr>
          <w:rStyle w:val="StyleUnderline"/>
        </w:rPr>
        <w:t xml:space="preserve"> </w:t>
      </w:r>
      <w:r w:rsidRPr="00B51E4D">
        <w:rPr>
          <w:rStyle w:val="StyleUnderline"/>
          <w:highlight w:val="lightGray"/>
        </w:rPr>
        <w:t>that if</w:t>
      </w:r>
      <w:r>
        <w:rPr>
          <w:rStyle w:val="StyleUnderline"/>
        </w:rPr>
        <w:t xml:space="preserve"> Musk can </w:t>
      </w:r>
      <w:r w:rsidRPr="00B51E4D">
        <w:rPr>
          <w:rStyle w:val="Emphasis"/>
          <w:highlight w:val="lightGray"/>
        </w:rPr>
        <w:t>terrorize federal employees</w:t>
      </w:r>
      <w:r>
        <w:rPr>
          <w:rStyle w:val="StyleUnderline"/>
        </w:rPr>
        <w:t xml:space="preserve"> into </w:t>
      </w:r>
      <w:r>
        <w:rPr>
          <w:rStyle w:val="Emphasis"/>
        </w:rPr>
        <w:t>submission</w:t>
      </w:r>
      <w:r>
        <w:rPr>
          <w:rStyle w:val="StyleUnderline"/>
        </w:rPr>
        <w:t xml:space="preserve">, </w:t>
      </w:r>
      <w:r w:rsidRPr="00B51E4D">
        <w:rPr>
          <w:rStyle w:val="Emphasis"/>
          <w:highlight w:val="lightGray"/>
        </w:rPr>
        <w:t>every boss</w:t>
      </w:r>
      <w:r>
        <w:rPr>
          <w:rStyle w:val="StyleUnderline"/>
        </w:rPr>
        <w:t xml:space="preserve"> in the country </w:t>
      </w:r>
      <w:r w:rsidRPr="00B51E4D">
        <w:rPr>
          <w:rStyle w:val="StyleUnderline"/>
          <w:highlight w:val="lightGray"/>
        </w:rPr>
        <w:t>will be</w:t>
      </w:r>
      <w:r>
        <w:rPr>
          <w:rStyle w:val="StyleUnderline"/>
        </w:rPr>
        <w:t xml:space="preserve"> </w:t>
      </w:r>
      <w:r>
        <w:rPr>
          <w:rStyle w:val="Emphasis"/>
        </w:rPr>
        <w:t>tempted</w:t>
      </w:r>
      <w:r>
        <w:rPr>
          <w:rStyle w:val="StyleUnderline"/>
        </w:rPr>
        <w:t xml:space="preserve"> to run </w:t>
      </w:r>
      <w:r w:rsidRPr="00B51E4D">
        <w:rPr>
          <w:rStyle w:val="StyleUnderline"/>
          <w:highlight w:val="lightGray"/>
        </w:rPr>
        <w:t xml:space="preserve">the </w:t>
      </w:r>
      <w:r w:rsidRPr="00B51E4D">
        <w:rPr>
          <w:rStyle w:val="Emphasis"/>
          <w:highlight w:val="lightGray"/>
        </w:rPr>
        <w:t xml:space="preserve">same </w:t>
      </w:r>
      <w:r>
        <w:rPr>
          <w:rStyle w:val="Emphasis"/>
        </w:rPr>
        <w:t>playbook</w:t>
      </w:r>
      <w:r>
        <w:rPr>
          <w:sz w:val="16"/>
        </w:rPr>
        <w:t>: use brutal intimidation tactics and mass layoffs to dramatically cut their workforces, obliging those who remain to work more for less.</w:t>
      </w:r>
    </w:p>
    <w:p w14:paraId="3F34B535" w14:textId="77777777" w:rsidR="00F0255A" w:rsidRPr="00912455" w:rsidRDefault="00F0255A" w:rsidP="00F0255A">
      <w:pPr>
        <w:pStyle w:val="Heading4"/>
      </w:pPr>
      <w:r>
        <w:t>3. Unions can’t stop Trump first strike. Sole executive authority overwhelms.</w:t>
      </w:r>
    </w:p>
    <w:p w14:paraId="641893CF" w14:textId="77777777" w:rsidR="00F0255A" w:rsidRDefault="00F0255A" w:rsidP="00F0255A">
      <w:pPr>
        <w:pStyle w:val="Heading3"/>
      </w:pPr>
      <w:r>
        <w:t>AT: Trump---1NC</w:t>
      </w:r>
    </w:p>
    <w:p w14:paraId="1DEB5913" w14:textId="77777777" w:rsidR="00F0255A" w:rsidRPr="00356FC5" w:rsidRDefault="00F0255A" w:rsidP="00F0255A">
      <w:pPr>
        <w:pStyle w:val="Heading4"/>
      </w:pPr>
      <w:r>
        <w:t xml:space="preserve">4. Trump </w:t>
      </w:r>
      <w:r w:rsidRPr="00097A2C">
        <w:rPr>
          <w:u w:val="single"/>
        </w:rPr>
        <w:t>doesn’t</w:t>
      </w:r>
      <w:r>
        <w:t xml:space="preserve"> start random wars. </w:t>
      </w:r>
    </w:p>
    <w:p w14:paraId="68C4DE74" w14:textId="77777777" w:rsidR="00F0255A" w:rsidRPr="00CC5611" w:rsidRDefault="00F0255A" w:rsidP="00F0255A">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6396FCF4" w14:textId="77777777" w:rsidR="00F0255A" w:rsidRPr="00D87C74" w:rsidRDefault="00F0255A" w:rsidP="00F0255A">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3272FD4D" w14:textId="77777777" w:rsidR="00F0255A" w:rsidRPr="00D87C74" w:rsidRDefault="00F0255A" w:rsidP="00F0255A">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006C3297" w14:textId="77777777" w:rsidR="00F0255A" w:rsidRPr="00CC5611" w:rsidRDefault="00F0255A" w:rsidP="00F0255A">
      <w:pPr>
        <w:rPr>
          <w:sz w:val="14"/>
          <w:szCs w:val="14"/>
        </w:rPr>
      </w:pPr>
      <w:r w:rsidRPr="00CC5611">
        <w:rPr>
          <w:sz w:val="14"/>
          <w:szCs w:val="14"/>
        </w:rPr>
        <w:t>Trump the Warmonger</w:t>
      </w:r>
    </w:p>
    <w:p w14:paraId="51DD867F" w14:textId="77777777" w:rsidR="00F0255A" w:rsidRPr="00CC5611" w:rsidRDefault="00F0255A" w:rsidP="00F0255A">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A7DA675" w14:textId="77777777" w:rsidR="00F0255A" w:rsidRPr="00CC5611" w:rsidRDefault="00F0255A" w:rsidP="00F0255A">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0167A02A" w14:textId="77777777" w:rsidR="00F0255A" w:rsidRPr="00CC5611" w:rsidRDefault="00F0255A" w:rsidP="00F0255A">
      <w:pPr>
        <w:rPr>
          <w:sz w:val="14"/>
          <w:szCs w:val="14"/>
        </w:rPr>
      </w:pPr>
      <w:r w:rsidRPr="00CC5611">
        <w:rPr>
          <w:sz w:val="14"/>
          <w:szCs w:val="14"/>
        </w:rPr>
        <w:t>Donald Trump the Isolationist</w:t>
      </w:r>
    </w:p>
    <w:p w14:paraId="7F780D92" w14:textId="77777777" w:rsidR="00F0255A" w:rsidRPr="00CC5611" w:rsidRDefault="00F0255A" w:rsidP="00F0255A">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BADA196" w14:textId="77777777" w:rsidR="00F0255A" w:rsidRPr="00D87C74" w:rsidRDefault="00F0255A" w:rsidP="00F0255A">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0F1CCD23" w14:textId="77777777" w:rsidR="00F0255A" w:rsidRPr="00D87C74" w:rsidRDefault="00F0255A" w:rsidP="00F0255A">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5EF682CB" w14:textId="77777777" w:rsidR="00F0255A" w:rsidRPr="00CC5611" w:rsidRDefault="00F0255A" w:rsidP="00F0255A">
      <w:pPr>
        <w:rPr>
          <w:sz w:val="14"/>
          <w:szCs w:val="14"/>
        </w:rPr>
      </w:pPr>
      <w:r w:rsidRPr="00CC5611">
        <w:rPr>
          <w:sz w:val="14"/>
          <w:szCs w:val="14"/>
        </w:rPr>
        <w:t>Trump Lacked a Strategy</w:t>
      </w:r>
    </w:p>
    <w:p w14:paraId="32047FBC" w14:textId="77777777" w:rsidR="00F0255A" w:rsidRPr="00CC5611" w:rsidRDefault="00F0255A" w:rsidP="00F0255A">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71A52EE7" w14:textId="77777777" w:rsidR="00F0255A" w:rsidRPr="00CC5611" w:rsidRDefault="00F0255A" w:rsidP="00F0255A">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9054B6D" w14:textId="77777777" w:rsidR="00F0255A" w:rsidRPr="00CC5611" w:rsidRDefault="00F0255A" w:rsidP="00F0255A">
      <w:pPr>
        <w:rPr>
          <w:sz w:val="14"/>
          <w:szCs w:val="14"/>
        </w:rPr>
      </w:pPr>
      <w:r w:rsidRPr="00CC5611">
        <w:rPr>
          <w:sz w:val="14"/>
          <w:szCs w:val="14"/>
        </w:rPr>
        <w:t>Donald Trump is Pro-Putin</w:t>
      </w:r>
    </w:p>
    <w:p w14:paraId="0B2B8A04" w14:textId="77777777" w:rsidR="00F0255A" w:rsidRPr="00CC5611" w:rsidRDefault="00F0255A" w:rsidP="00F0255A">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205A60C5" w14:textId="77777777" w:rsidR="00F0255A" w:rsidRPr="00CC5611" w:rsidRDefault="00F0255A" w:rsidP="00F0255A">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463F2A93" w14:textId="77777777" w:rsidR="00F0255A" w:rsidRPr="00D87C74" w:rsidRDefault="00F0255A" w:rsidP="00F0255A">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00512E69" w14:textId="77777777" w:rsidR="00F0255A" w:rsidRPr="00715757" w:rsidRDefault="00F0255A" w:rsidP="00F0255A">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456E1FED" w14:textId="77777777" w:rsidR="00F0255A" w:rsidRDefault="00F0255A" w:rsidP="00F0255A">
      <w:pPr>
        <w:pStyle w:val="Heading4"/>
      </w:pPr>
      <w:r>
        <w:t xml:space="preserve">5. It’s </w:t>
      </w:r>
      <w:r w:rsidRPr="00B51E4D">
        <w:rPr>
          <w:u w:val="single"/>
        </w:rPr>
        <w:t>too late</w:t>
      </w:r>
      <w:r>
        <w:t xml:space="preserve">. Invading </w:t>
      </w:r>
      <w:r w:rsidRPr="00B015FE">
        <w:rPr>
          <w:u w:val="single"/>
        </w:rPr>
        <w:t>Venezuela</w:t>
      </w:r>
      <w:r>
        <w:t xml:space="preserve"> today means international precedent is </w:t>
      </w:r>
      <w:r w:rsidRPr="00B015FE">
        <w:rPr>
          <w:u w:val="single"/>
        </w:rPr>
        <w:t>DOA</w:t>
      </w:r>
      <w:r>
        <w:t>.</w:t>
      </w:r>
    </w:p>
    <w:p w14:paraId="2CCBA044" w14:textId="77777777" w:rsidR="00F0255A" w:rsidRDefault="00F0255A" w:rsidP="00F0255A">
      <w:pPr>
        <w:pStyle w:val="Heading4"/>
      </w:pPr>
      <w:r>
        <w:t xml:space="preserve">6. Can’t solve </w:t>
      </w:r>
      <w:r w:rsidRPr="00B51E4D">
        <w:rPr>
          <w:u w:val="single"/>
        </w:rPr>
        <w:t>global</w:t>
      </w:r>
      <w:r>
        <w:t xml:space="preserve"> extremism. Europe populism, China, and Russia </w:t>
      </w:r>
      <w:r w:rsidRPr="00B51E4D">
        <w:rPr>
          <w:u w:val="single"/>
        </w:rPr>
        <w:t>outweigh</w:t>
      </w:r>
      <w:r>
        <w:t xml:space="preserve"> Trump.</w:t>
      </w:r>
    </w:p>
    <w:p w14:paraId="1AD01869" w14:textId="77777777" w:rsidR="00F0255A" w:rsidRPr="007F2B16" w:rsidRDefault="00F0255A" w:rsidP="00F0255A">
      <w:pPr>
        <w:pStyle w:val="Heading4"/>
      </w:pPr>
      <w:r>
        <w:t xml:space="preserve">7. 1AC Jackson says war is caused by </w:t>
      </w:r>
      <w:r w:rsidRPr="00B51E4D">
        <w:rPr>
          <w:u w:val="single"/>
        </w:rPr>
        <w:t>all</w:t>
      </w:r>
      <w:r>
        <w:t xml:space="preserve"> Republicans---House control </w:t>
      </w:r>
      <w:r w:rsidRPr="00B51E4D">
        <w:rPr>
          <w:u w:val="single"/>
        </w:rPr>
        <w:t>cements</w:t>
      </w:r>
      <w:r>
        <w:t xml:space="preserve"> ethnonationalism </w:t>
      </w:r>
      <w:r w:rsidRPr="00B51E4D">
        <w:rPr>
          <w:u w:val="single"/>
        </w:rPr>
        <w:t>despite</w:t>
      </w:r>
      <w:r>
        <w:t xml:space="preserve"> unions.</w:t>
      </w:r>
    </w:p>
    <w:p w14:paraId="3C454777" w14:textId="77777777" w:rsidR="00F0255A" w:rsidRDefault="00F0255A" w:rsidP="00F0255A">
      <w:pPr>
        <w:pStyle w:val="Heading3"/>
      </w:pPr>
      <w:r>
        <w:t>AT: Polycrisis---1NC</w:t>
      </w:r>
    </w:p>
    <w:p w14:paraId="48D37978" w14:textId="77777777" w:rsidR="00F0255A" w:rsidRDefault="00F0255A" w:rsidP="00F0255A">
      <w:pPr>
        <w:pStyle w:val="Heading4"/>
      </w:pPr>
      <w:r>
        <w:t xml:space="preserve">8.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73E7D73E" w14:textId="77777777" w:rsidR="00F0255A" w:rsidRDefault="00F0255A" w:rsidP="00F0255A">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20395FE2" w14:textId="77777777" w:rsidR="00F0255A" w:rsidRPr="00CB599A" w:rsidRDefault="00F0255A" w:rsidP="00F0255A">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54202C67" w14:textId="77777777" w:rsidR="00F0255A" w:rsidRPr="00CB599A" w:rsidRDefault="00F0255A" w:rsidP="00F0255A">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1545A4F" w14:textId="77777777" w:rsidR="00F0255A" w:rsidRPr="00CB599A" w:rsidRDefault="00F0255A" w:rsidP="00F0255A">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C19824F" w14:textId="77777777" w:rsidR="00F0255A" w:rsidRPr="00CB599A" w:rsidRDefault="00F0255A" w:rsidP="00F0255A">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9A8E30D" w14:textId="77777777" w:rsidR="00F0255A" w:rsidRDefault="00F0255A" w:rsidP="00F0255A">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2F1B0EBD" w14:textId="77777777" w:rsidR="00F0255A" w:rsidRPr="009D3148" w:rsidRDefault="00F0255A" w:rsidP="00F0255A">
      <w:r>
        <w:t>&lt;&lt;TEXT CONDENSED, NONE OMITTED&gt;&gt;</w:t>
      </w:r>
    </w:p>
    <w:p w14:paraId="3C113829" w14:textId="77777777" w:rsidR="00F0255A" w:rsidRDefault="00F0255A" w:rsidP="00F0255A">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BA44C04" w14:textId="77777777" w:rsidR="00F0255A" w:rsidRPr="009D3148" w:rsidRDefault="00F0255A" w:rsidP="00F0255A">
      <w:r>
        <w:t>&lt;&lt;PARAGRAPH INTEGRITY RESUMES&gt;&gt;</w:t>
      </w:r>
    </w:p>
    <w:p w14:paraId="69052E76" w14:textId="77777777" w:rsidR="00F0255A" w:rsidRPr="009D3148" w:rsidRDefault="00F0255A" w:rsidP="00F0255A">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06D44C32" w14:textId="77777777" w:rsidR="00F0255A" w:rsidRPr="009D3148" w:rsidRDefault="00F0255A" w:rsidP="00F0255A">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97BE026" w14:textId="77777777" w:rsidR="00F0255A" w:rsidRPr="009D3148" w:rsidRDefault="00F0255A" w:rsidP="00F0255A">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4052DE4F" w14:textId="77777777" w:rsidR="00F0255A" w:rsidRPr="009D3148" w:rsidRDefault="00F0255A" w:rsidP="00F0255A">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62741A2" w14:textId="77777777" w:rsidR="00F0255A" w:rsidRPr="009D3148" w:rsidRDefault="00F0255A" w:rsidP="00F0255A">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6B0DC1E2" w14:textId="77777777" w:rsidR="00F0255A" w:rsidRPr="009D3148" w:rsidRDefault="00F0255A" w:rsidP="00F0255A">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09D3F9BC" w14:textId="77777777" w:rsidR="00F0255A" w:rsidRPr="009D3148" w:rsidRDefault="00F0255A" w:rsidP="00F0255A">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242053E0" w14:textId="77777777" w:rsidR="00F0255A" w:rsidRPr="009D3148" w:rsidRDefault="00F0255A" w:rsidP="00F0255A">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073E8328" w14:textId="77777777" w:rsidR="00F0255A" w:rsidRPr="009D3148" w:rsidRDefault="00F0255A" w:rsidP="00F0255A">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043A53A7" w14:textId="77777777" w:rsidR="00F0255A" w:rsidRPr="009D3148" w:rsidRDefault="00F0255A" w:rsidP="00F0255A">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4CA7D109" w14:textId="77777777" w:rsidR="00F0255A" w:rsidRPr="009D3148" w:rsidRDefault="00F0255A" w:rsidP="00F0255A">
      <w:pPr>
        <w:rPr>
          <w:sz w:val="16"/>
        </w:rPr>
      </w:pPr>
      <w:r w:rsidRPr="009D3148">
        <w:rPr>
          <w:sz w:val="16"/>
        </w:rPr>
        <w:t>Predicting the unpredictable</w:t>
      </w:r>
    </w:p>
    <w:p w14:paraId="5D0B15EB" w14:textId="77777777" w:rsidR="00F0255A" w:rsidRPr="009D3148" w:rsidRDefault="00F0255A" w:rsidP="00F0255A">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0D54B56F" w14:textId="77777777" w:rsidR="00F0255A" w:rsidRPr="009D3148" w:rsidRDefault="00F0255A" w:rsidP="00F0255A">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05C12DBB" w14:textId="77777777" w:rsidR="00F0255A" w:rsidRPr="007B141B" w:rsidRDefault="00F0255A" w:rsidP="00F0255A">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5F042092" w14:textId="77777777" w:rsidR="00F0255A" w:rsidRPr="007B141B" w:rsidRDefault="00F0255A" w:rsidP="00F0255A">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3C625F60" w14:textId="77777777" w:rsidR="00F0255A" w:rsidRPr="007B141B" w:rsidRDefault="00F0255A" w:rsidP="00F0255A">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24F1B3A7" w14:textId="77777777" w:rsidR="00F0255A" w:rsidRPr="007B141B" w:rsidRDefault="00F0255A" w:rsidP="00F0255A">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6785D5F9" w14:textId="77777777" w:rsidR="00F0255A" w:rsidRPr="007B141B" w:rsidRDefault="00F0255A" w:rsidP="00F0255A">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146E962A" w14:textId="77777777" w:rsidR="00F0255A" w:rsidRPr="007B141B" w:rsidRDefault="00F0255A" w:rsidP="00F0255A">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1838187" w14:textId="77777777" w:rsidR="00F0255A" w:rsidRPr="00912455" w:rsidRDefault="00F0255A" w:rsidP="00F0255A">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16E44971" w14:textId="77777777" w:rsidR="00F0255A" w:rsidRPr="00F0255A" w:rsidRDefault="00F0255A" w:rsidP="00F0255A"/>
    <w:p w14:paraId="0CAC5898" w14:textId="4AA7CAFD" w:rsidR="00F0255A" w:rsidRDefault="00F0255A" w:rsidP="00F0255A">
      <w:pPr>
        <w:pStyle w:val="Heading1"/>
      </w:pPr>
      <w:r>
        <w:t>2NC</w:t>
      </w:r>
    </w:p>
    <w:p w14:paraId="4ACF7158" w14:textId="77777777" w:rsidR="00F0255A" w:rsidRPr="0013487F" w:rsidRDefault="00F0255A" w:rsidP="00F0255A">
      <w:pPr>
        <w:pStyle w:val="Heading2"/>
      </w:pPr>
      <w:r>
        <w:t>Growth PIC</w:t>
      </w:r>
    </w:p>
    <w:p w14:paraId="133C2AAB" w14:textId="77777777" w:rsidR="00F0255A" w:rsidRDefault="00F0255A" w:rsidP="00F0255A">
      <w:pPr>
        <w:pStyle w:val="Heading3"/>
      </w:pPr>
      <w:r>
        <w:t>Top---2NC</w:t>
      </w:r>
    </w:p>
    <w:p w14:paraId="063D929B" w14:textId="77777777" w:rsidR="00F0255A" w:rsidRDefault="00F0255A" w:rsidP="00F0255A">
      <w:pPr>
        <w:pStyle w:val="Analytic"/>
      </w:pPr>
      <w:bookmarkStart w:id="8" w:name="_Hlk180941984"/>
      <w:r w:rsidRPr="00C1621B">
        <w:t xml:space="preserve">The CP solves 100% of </w:t>
      </w:r>
      <w:r>
        <w:t>the second advantage but not the first to capture dedev as a net-benefit</w:t>
      </w:r>
      <w:r w:rsidRPr="00C1621B">
        <w:t>.</w:t>
      </w:r>
      <w:r>
        <w:t xml:space="preserve"> Important note: Plank three does not attempt to solve the AFF, only resolve deficits to a degrowth transition.</w:t>
      </w:r>
      <w:r w:rsidRPr="00C1621B">
        <w:t xml:space="preserve"> </w:t>
      </w:r>
    </w:p>
    <w:p w14:paraId="032DE56E" w14:textId="77777777" w:rsidR="00F0255A" w:rsidRDefault="00F0255A" w:rsidP="00F0255A">
      <w:pPr>
        <w:pStyle w:val="Analytic"/>
      </w:pPr>
      <w:r>
        <w:t xml:space="preserve">Two </w:t>
      </w:r>
      <w:r w:rsidRPr="00791C5A">
        <w:rPr>
          <w:u w:val="single"/>
        </w:rPr>
        <w:t>framing</w:t>
      </w:r>
      <w:r>
        <w:t xml:space="preserve"> issues:</w:t>
      </w:r>
    </w:p>
    <w:p w14:paraId="12C76B61" w14:textId="77777777" w:rsidR="00F0255A" w:rsidRDefault="00F0255A" w:rsidP="00F0255A">
      <w:pPr>
        <w:pStyle w:val="Analytic"/>
      </w:pPr>
      <w:r>
        <w:t xml:space="preserve">1. Default to </w:t>
      </w:r>
      <w:r>
        <w:rPr>
          <w:u w:val="single"/>
        </w:rPr>
        <w:t>s</w:t>
      </w:r>
      <w:r w:rsidRPr="00B5425C">
        <w:rPr>
          <w:u w:val="single"/>
        </w:rPr>
        <w:t>ufficiency</w:t>
      </w:r>
      <w:r>
        <w:t xml:space="preserve">---deficits must be </w:t>
      </w:r>
      <w:r w:rsidRPr="00B5425C">
        <w:rPr>
          <w:u w:val="single"/>
        </w:rPr>
        <w:t>quantified</w:t>
      </w:r>
      <w:r>
        <w:t xml:space="preserve"> or they </w:t>
      </w:r>
      <w:r w:rsidRPr="00B5425C">
        <w:rPr>
          <w:u w:val="single"/>
        </w:rPr>
        <w:t>don’t</w:t>
      </w:r>
      <w:r>
        <w:t xml:space="preserve"> have one.</w:t>
      </w:r>
    </w:p>
    <w:p w14:paraId="076F277C" w14:textId="77777777" w:rsidR="00F0255A" w:rsidRDefault="00F0255A" w:rsidP="00F0255A">
      <w:pPr>
        <w:pStyle w:val="Analytic"/>
      </w:pPr>
      <w:r>
        <w:t xml:space="preserve">2. </w:t>
      </w:r>
      <w:r w:rsidRPr="006F178F">
        <w:rPr>
          <w:u w:val="single"/>
        </w:rPr>
        <w:t>Judge-kick</w:t>
      </w:r>
      <w:r>
        <w:t xml:space="preserve"> any plank that they win “</w:t>
      </w:r>
      <w:r w:rsidRPr="006F178F">
        <w:rPr>
          <w:u w:val="single"/>
        </w:rPr>
        <w:t>shields</w:t>
      </w:r>
      <w:r>
        <w:t>” or “</w:t>
      </w:r>
      <w:r w:rsidRPr="006F178F">
        <w:rPr>
          <w:u w:val="single"/>
        </w:rPr>
        <w:t>links</w:t>
      </w:r>
      <w:r>
        <w:t xml:space="preserve"> to the net-benefit.”</w:t>
      </w:r>
    </w:p>
    <w:p w14:paraId="4E4A6FDA" w14:textId="77777777" w:rsidR="00F0255A" w:rsidRDefault="00F0255A" w:rsidP="00F0255A">
      <w:pPr>
        <w:pStyle w:val="Heading3"/>
      </w:pPr>
      <w:bookmarkStart w:id="9" w:name="Level_3_15"/>
      <w:r>
        <w:t>Perm---AT: Do Both---2NC</w:t>
      </w:r>
    </w:p>
    <w:p w14:paraId="18B1D3B1" w14:textId="77777777" w:rsidR="00F0255A" w:rsidRPr="009A5D5F" w:rsidRDefault="00F0255A" w:rsidP="00F0255A">
      <w:pPr>
        <w:pStyle w:val="Analytic"/>
      </w:pPr>
      <w:r>
        <w:t>Group the perms:</w:t>
      </w:r>
    </w:p>
    <w:p w14:paraId="7912EA70" w14:textId="77777777" w:rsidR="00F0255A" w:rsidRPr="00565D27" w:rsidRDefault="00F0255A" w:rsidP="00F0255A">
      <w:pPr>
        <w:pStyle w:val="Analytic"/>
      </w:pPr>
      <w:r>
        <w:t xml:space="preserve">1. Any permutation fails because it </w:t>
      </w:r>
      <w:r>
        <w:rPr>
          <w:u w:val="single"/>
        </w:rPr>
        <w:t>solves</w:t>
      </w:r>
      <w:r>
        <w:t xml:space="preserve"> decline by </w:t>
      </w:r>
      <w:r w:rsidRPr="009A5D5F">
        <w:rPr>
          <w:u w:val="single"/>
        </w:rPr>
        <w:t>including</w:t>
      </w:r>
      <w:r>
        <w:t xml:space="preserve"> the plan. OR it’s </w:t>
      </w:r>
      <w:r w:rsidRPr="009A5D5F">
        <w:rPr>
          <w:u w:val="single"/>
        </w:rPr>
        <w:t>severance</w:t>
      </w:r>
      <w:r>
        <w:t xml:space="preserve"> and should be rejected for </w:t>
      </w:r>
      <w:r w:rsidRPr="009A5D5F">
        <w:rPr>
          <w:u w:val="single"/>
        </w:rPr>
        <w:t>clash</w:t>
      </w:r>
      <w:r>
        <w:t xml:space="preserve">. At </w:t>
      </w:r>
      <w:r w:rsidRPr="009A5D5F">
        <w:rPr>
          <w:u w:val="single"/>
        </w:rPr>
        <w:t>no point</w:t>
      </w:r>
      <w:r>
        <w:t xml:space="preserve"> does the counterplan do the plan.</w:t>
      </w:r>
    </w:p>
    <w:p w14:paraId="65B8D348" w14:textId="77777777" w:rsidR="00F0255A" w:rsidRDefault="00F0255A" w:rsidP="00F0255A">
      <w:pPr>
        <w:pStyle w:val="Heading4"/>
      </w:pPr>
      <w:r>
        <w:t xml:space="preserve">2. </w:t>
      </w:r>
      <w:r w:rsidRPr="009A5D5F">
        <w:rPr>
          <w:u w:val="single"/>
        </w:rPr>
        <w:t>NECESSITY FRAMING</w:t>
      </w:r>
      <w:r>
        <w:t xml:space="preserve">. The counterplan is </w:t>
      </w:r>
      <w:r w:rsidRPr="00565D27">
        <w:rPr>
          <w:u w:val="single"/>
        </w:rPr>
        <w:t>necessary</w:t>
      </w:r>
      <w:r>
        <w:t xml:space="preserve"> for transition, but </w:t>
      </w:r>
      <w:r w:rsidRPr="009A5D5F">
        <w:rPr>
          <w:u w:val="single"/>
        </w:rPr>
        <w:t>not</w:t>
      </w:r>
      <w:r>
        <w:t xml:space="preserve"> </w:t>
      </w:r>
      <w:r w:rsidRPr="009A5D5F">
        <w:t>sufficient</w:t>
      </w:r>
      <w:r>
        <w:t xml:space="preserve">. The plan’s growth drive </w:t>
      </w:r>
      <w:r w:rsidRPr="00565D27">
        <w:rPr>
          <w:u w:val="single"/>
        </w:rPr>
        <w:t>derails</w:t>
      </w:r>
      <w:r>
        <w:t xml:space="preserve"> efforts to </w:t>
      </w:r>
      <w:r w:rsidRPr="00565D27">
        <w:rPr>
          <w:u w:val="single"/>
        </w:rPr>
        <w:t>scale down</w:t>
      </w:r>
      <w:r>
        <w:t xml:space="preserve"> the economy. That’s Saito.</w:t>
      </w:r>
    </w:p>
    <w:p w14:paraId="7E8E5016" w14:textId="77777777" w:rsidR="00F0255A" w:rsidRDefault="00F0255A" w:rsidP="00F0255A">
      <w:r>
        <w:t>&lt;&lt;FOR REFERENCE&gt;&gt;</w:t>
      </w:r>
    </w:p>
    <w:p w14:paraId="34A36184" w14:textId="77777777" w:rsidR="00F0255A" w:rsidRPr="0090469F" w:rsidRDefault="00F0255A" w:rsidP="00F0255A">
      <w:pPr>
        <w:rPr>
          <w:sz w:val="16"/>
        </w:rPr>
      </w:pPr>
      <w:r w:rsidRPr="0090469F">
        <w:rPr>
          <w:sz w:val="16"/>
        </w:rPr>
        <w:t>Make no mistake—</w:t>
      </w:r>
      <w:r w:rsidRPr="00FA65F6">
        <w:rPr>
          <w:rStyle w:val="Emphasis"/>
          <w:highlight w:val="lightGray"/>
        </w:rPr>
        <w:t>G</w:t>
      </w:r>
      <w:r w:rsidRPr="0090469F">
        <w:rPr>
          <w:sz w:val="16"/>
        </w:rPr>
        <w:t xml:space="preserve">reen </w:t>
      </w:r>
      <w:r w:rsidRPr="00FA65F6">
        <w:rPr>
          <w:rStyle w:val="Emphasis"/>
          <w:highlight w:val="lightGray"/>
        </w:rPr>
        <w:t>N</w:t>
      </w:r>
      <w:r w:rsidRPr="0090469F">
        <w:rPr>
          <w:sz w:val="16"/>
        </w:rPr>
        <w:t xml:space="preserve">ew </w:t>
      </w:r>
      <w:r w:rsidRPr="00FA65F6">
        <w:rPr>
          <w:rStyle w:val="Emphasis"/>
          <w:highlight w:val="lightGray"/>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FA65F6">
        <w:rPr>
          <w:rStyle w:val="StyleUnderline"/>
          <w:highlight w:val="lightGray"/>
        </w:rPr>
        <w:t>are</w:t>
      </w:r>
      <w:r w:rsidRPr="0090469F">
        <w:rPr>
          <w:rStyle w:val="StyleUnderline"/>
        </w:rPr>
        <w:t xml:space="preserve"> absolutely </w:t>
      </w:r>
      <w:r w:rsidRPr="00FA65F6">
        <w:rPr>
          <w:rStyle w:val="Emphasis"/>
          <w:highlight w:val="lightGray"/>
        </w:rPr>
        <w:t>indispensable</w:t>
      </w:r>
      <w:r w:rsidRPr="0090469F">
        <w:rPr>
          <w:sz w:val="16"/>
        </w:rPr>
        <w:t xml:space="preserve"> </w:t>
      </w:r>
      <w:r w:rsidRPr="0090469F">
        <w:rPr>
          <w:rStyle w:val="StyleUnderline"/>
        </w:rPr>
        <w:t xml:space="preserve">in the struggle </w:t>
      </w:r>
      <w:r w:rsidRPr="00FA65F6">
        <w:rPr>
          <w:rStyle w:val="StyleUnderline"/>
          <w:highlight w:val="lightGray"/>
        </w:rPr>
        <w:t xml:space="preserve">to </w:t>
      </w:r>
      <w:r w:rsidRPr="00FA65F6">
        <w:rPr>
          <w:rStyle w:val="Emphasis"/>
          <w:highlight w:val="lightGray"/>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FA65F6">
        <w:rPr>
          <w:rStyle w:val="Emphasis"/>
          <w:highlight w:val="lightGray"/>
        </w:rPr>
        <w:t>transition</w:t>
      </w:r>
      <w:r w:rsidRPr="00FA65F6">
        <w:rPr>
          <w:rStyle w:val="StyleUnderline"/>
          <w:highlight w:val="lightGray"/>
        </w:rPr>
        <w:t xml:space="preserve"> to </w:t>
      </w:r>
      <w:r w:rsidRPr="00FA65F6">
        <w:rPr>
          <w:rStyle w:val="Emphasis"/>
          <w:highlight w:val="lightGray"/>
        </w:rPr>
        <w:t>solar</w:t>
      </w:r>
      <w:r w:rsidRPr="0090469F">
        <w:rPr>
          <w:rStyle w:val="StyleUnderline"/>
        </w:rPr>
        <w:t xml:space="preserve"> energy, </w:t>
      </w:r>
      <w:r w:rsidRPr="00FA65F6">
        <w:rPr>
          <w:rStyle w:val="Emphasis"/>
          <w:highlight w:val="lightGray"/>
        </w:rPr>
        <w:t>e</w:t>
      </w:r>
      <w:r w:rsidRPr="0090469F">
        <w:rPr>
          <w:sz w:val="16"/>
        </w:rPr>
        <w:t xml:space="preserve">lectric </w:t>
      </w:r>
      <w:r w:rsidRPr="00FA65F6">
        <w:rPr>
          <w:rStyle w:val="Emphasis"/>
          <w:highlight w:val="lightGray"/>
        </w:rPr>
        <w:t>v</w:t>
      </w:r>
      <w:r w:rsidRPr="0090469F">
        <w:rPr>
          <w:sz w:val="16"/>
        </w:rPr>
        <w:t>ehicle</w:t>
      </w:r>
      <w:r w:rsidRPr="00FA65F6">
        <w:rPr>
          <w:rStyle w:val="StyleUnderline"/>
          <w:highlight w:val="lightGray"/>
        </w:rPr>
        <w:t>s</w:t>
      </w:r>
      <w:r w:rsidRPr="0090469F">
        <w:rPr>
          <w:rStyle w:val="StyleUnderline"/>
        </w:rPr>
        <w:t>, and the like</w:t>
      </w:r>
      <w:r w:rsidRPr="0090469F">
        <w:rPr>
          <w:sz w:val="16"/>
        </w:rPr>
        <w:t xml:space="preserve">. </w:t>
      </w:r>
      <w:r w:rsidRPr="00FA65F6">
        <w:rPr>
          <w:rStyle w:val="Emphasis"/>
          <w:highlight w:val="lightGray"/>
        </w:rPr>
        <w:t>Public transport</w:t>
      </w:r>
      <w:r w:rsidRPr="00FA65F6">
        <w:rPr>
          <w:sz w:val="16"/>
        </w:rPr>
        <w:t>ation</w:t>
      </w:r>
      <w:r w:rsidRPr="0090469F">
        <w:rPr>
          <w:sz w:val="16"/>
        </w:rPr>
        <w:t xml:space="preserve"> systems must be expanded and made free to all, </w:t>
      </w:r>
      <w:r w:rsidRPr="0090469F">
        <w:rPr>
          <w:rStyle w:val="StyleUnderline"/>
        </w:rPr>
        <w:t xml:space="preserve">bicycle lanes must be built, </w:t>
      </w:r>
      <w:r w:rsidRPr="00FA65F6">
        <w:rPr>
          <w:rStyle w:val="StyleUnderline"/>
          <w:highlight w:val="lightGray"/>
        </w:rPr>
        <w:t>and</w:t>
      </w:r>
      <w:r w:rsidRPr="0090469F">
        <w:rPr>
          <w:rStyle w:val="StyleUnderline"/>
        </w:rPr>
        <w:t xml:space="preserve"> public </w:t>
      </w:r>
      <w:r w:rsidRPr="00FA65F6">
        <w:rPr>
          <w:rStyle w:val="Emphasis"/>
          <w:highlight w:val="lightGray"/>
        </w:rPr>
        <w:t>housing</w:t>
      </w:r>
      <w:r w:rsidRPr="0090469F">
        <w:rPr>
          <w:rStyle w:val="StyleUnderline"/>
        </w:rPr>
        <w:t xml:space="preserve"> fitted with solar panels</w:t>
      </w:r>
      <w:r w:rsidRPr="0090469F">
        <w:rPr>
          <w:sz w:val="16"/>
        </w:rPr>
        <w:t xml:space="preserve"> must be created—these sorts of works projects, </w:t>
      </w:r>
      <w:r w:rsidRPr="00FA65F6">
        <w:rPr>
          <w:rStyle w:val="StyleUnderline"/>
          <w:highlight w:val="lightGray"/>
        </w:rPr>
        <w:t xml:space="preserve">driven by </w:t>
      </w:r>
      <w:r w:rsidRPr="00FA65F6">
        <w:rPr>
          <w:rStyle w:val="Emphasis"/>
          <w:highlight w:val="lightGray"/>
        </w:rPr>
        <w:t>public spending</w:t>
      </w:r>
      <w:r w:rsidRPr="0090469F">
        <w:rPr>
          <w:rStyle w:val="StyleUnderline"/>
        </w:rPr>
        <w:t xml:space="preserve">, are all </w:t>
      </w:r>
      <w:r w:rsidRPr="0090469F">
        <w:rPr>
          <w:rStyle w:val="Emphasis"/>
        </w:rPr>
        <w:t>vital</w:t>
      </w:r>
      <w:r w:rsidRPr="0090469F">
        <w:rPr>
          <w:sz w:val="16"/>
        </w:rPr>
        <w:t>.</w:t>
      </w:r>
    </w:p>
    <w:p w14:paraId="7AE0D2CD" w14:textId="77777777" w:rsidR="00F0255A" w:rsidRDefault="00F0255A" w:rsidP="00F0255A">
      <w:pPr>
        <w:rPr>
          <w:sz w:val="16"/>
        </w:rPr>
      </w:pPr>
      <w:r w:rsidRPr="0090469F">
        <w:rPr>
          <w:sz w:val="16"/>
        </w:rPr>
        <w:t xml:space="preserve">But </w:t>
      </w:r>
      <w:r w:rsidRPr="00FA65F6">
        <w:rPr>
          <w:rStyle w:val="StyleUnderline"/>
          <w:highlight w:val="lightGray"/>
        </w:rPr>
        <w:t>these</w:t>
      </w:r>
      <w:r w:rsidRPr="002F306F">
        <w:rPr>
          <w:rStyle w:val="StyleUnderline"/>
        </w:rPr>
        <w:t xml:space="preserve"> things </w:t>
      </w:r>
      <w:r w:rsidRPr="00FA65F6">
        <w:rPr>
          <w:rStyle w:val="StyleUnderline"/>
          <w:highlight w:val="lightGray"/>
        </w:rPr>
        <w:t>are</w:t>
      </w:r>
      <w:r w:rsidRPr="002F306F">
        <w:rPr>
          <w:rStyle w:val="StyleUnderline"/>
        </w:rPr>
        <w:t xml:space="preserve"> simply </w:t>
      </w:r>
      <w:r w:rsidRPr="00FA65F6">
        <w:rPr>
          <w:rStyle w:val="Emphasis"/>
          <w:highlight w:val="lightGray"/>
        </w:rPr>
        <w:t>not enough</w:t>
      </w:r>
      <w:r w:rsidRPr="0090469F">
        <w:rPr>
          <w:sz w:val="16"/>
        </w:rPr>
        <w:t xml:space="preserve">. It might sound counterintuitive, </w:t>
      </w:r>
      <w:r w:rsidRPr="00B63B5E">
        <w:rPr>
          <w:rStyle w:val="StyleUnderline"/>
        </w:rPr>
        <w:t xml:space="preserve">but </w:t>
      </w:r>
      <w:r w:rsidRPr="00FA65F6">
        <w:rPr>
          <w:rStyle w:val="StyleUnderline"/>
          <w:highlight w:val="lightGray"/>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FA65F6">
        <w:rPr>
          <w:rStyle w:val="StyleUnderline"/>
          <w:highlight w:val="lightGray"/>
        </w:rPr>
        <w:t xml:space="preserve">should </w:t>
      </w:r>
      <w:r w:rsidRPr="00FA65F6">
        <w:rPr>
          <w:rStyle w:val="Emphasis"/>
          <w:highlight w:val="lightGray"/>
        </w:rPr>
        <w:t>not be</w:t>
      </w:r>
      <w:r w:rsidRPr="0090469F">
        <w:rPr>
          <w:rStyle w:val="Emphasis"/>
        </w:rPr>
        <w:t xml:space="preserve"> economic </w:t>
      </w:r>
      <w:r w:rsidRPr="00FA65F6">
        <w:rPr>
          <w:rStyle w:val="Emphasis"/>
          <w:highlight w:val="lightGray"/>
        </w:rPr>
        <w:t>growth</w:t>
      </w:r>
      <w:r w:rsidRPr="00FA65F6">
        <w:rPr>
          <w:rStyle w:val="StyleUnderline"/>
          <w:highlight w:val="lightGray"/>
        </w:rPr>
        <w:t xml:space="preserve"> but</w:t>
      </w:r>
      <w:r w:rsidRPr="0090469F">
        <w:rPr>
          <w:rStyle w:val="StyleUnderline"/>
        </w:rPr>
        <w:t xml:space="preserve"> rather the </w:t>
      </w:r>
      <w:r w:rsidRPr="00FA65F6">
        <w:rPr>
          <w:rStyle w:val="Emphasis"/>
          <w:highlight w:val="lightGray"/>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1E03F81D" w14:textId="77777777" w:rsidR="00F0255A" w:rsidRDefault="00F0255A" w:rsidP="00F0255A">
      <w:pPr>
        <w:pStyle w:val="Heading4"/>
      </w:pPr>
      <w:r>
        <w:t xml:space="preserve">3. </w:t>
      </w:r>
      <w:r w:rsidRPr="009A5D5F">
        <w:rPr>
          <w:u w:val="single"/>
        </w:rPr>
        <w:t>ORGANIZATION</w:t>
      </w:r>
      <w:r>
        <w:t xml:space="preserve">. Crisis induces rapid, </w:t>
      </w:r>
      <w:r w:rsidRPr="009A5D5F">
        <w:rPr>
          <w:u w:val="single"/>
        </w:rPr>
        <w:t>global</w:t>
      </w:r>
      <w:r>
        <w:t xml:space="preserve"> mobilization away from </w:t>
      </w:r>
      <w:r w:rsidRPr="009A5D5F">
        <w:rPr>
          <w:u w:val="single"/>
        </w:rPr>
        <w:t>capital</w:t>
      </w:r>
      <w:r>
        <w:t xml:space="preserve">. Without those, the </w:t>
      </w:r>
      <w:r w:rsidRPr="009A5D5F">
        <w:rPr>
          <w:u w:val="single"/>
        </w:rPr>
        <w:t>permutation</w:t>
      </w:r>
      <w:r>
        <w:t xml:space="preserve"> lacks capacity to </w:t>
      </w:r>
      <w:r w:rsidRPr="009A5D5F">
        <w:rPr>
          <w:u w:val="single"/>
        </w:rPr>
        <w:t>scale</w:t>
      </w:r>
      <w:r>
        <w:t xml:space="preserve"> and cannot </w:t>
      </w:r>
      <w:r w:rsidRPr="009A5D5F">
        <w:rPr>
          <w:u w:val="single"/>
        </w:rPr>
        <w:t>overthrow</w:t>
      </w:r>
      <w:r>
        <w:t xml:space="preserve"> growth. That’s Schmelzer.</w:t>
      </w:r>
    </w:p>
    <w:p w14:paraId="19522AE8" w14:textId="77777777" w:rsidR="00F0255A" w:rsidRPr="009A5D5F" w:rsidRDefault="00F0255A" w:rsidP="00F0255A">
      <w:r>
        <w:t>&lt;&lt;FOR REFERENCE&gt;&gt;</w:t>
      </w:r>
    </w:p>
    <w:p w14:paraId="0044CCDE" w14:textId="77777777" w:rsidR="00F0255A" w:rsidRPr="00A00AD9" w:rsidRDefault="00F0255A" w:rsidP="00F0255A">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9A5D5F">
        <w:rPr>
          <w:rStyle w:val="StyleUnderline"/>
          <w:highlight w:val="lightGray"/>
        </w:rPr>
        <w:t xml:space="preserve">we need intentional, </w:t>
      </w:r>
      <w:r w:rsidRPr="009A5D5F">
        <w:rPr>
          <w:rStyle w:val="Emphasis"/>
          <w:highlight w:val="lightGray"/>
        </w:rPr>
        <w:t>large-scale</w:t>
      </w:r>
      <w:r w:rsidRPr="009A5D5F">
        <w:rPr>
          <w:rStyle w:val="StyleUnderline"/>
          <w:highlight w:val="lightGray"/>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6A74182B" w14:textId="77777777" w:rsidR="00F0255A" w:rsidRPr="00687937" w:rsidRDefault="00F0255A" w:rsidP="00F0255A">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9A5D5F">
        <w:rPr>
          <w:rStyle w:val="Emphasis"/>
          <w:highlight w:val="lightGray"/>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9A5D5F">
        <w:rPr>
          <w:rStyle w:val="StyleUnderline"/>
          <w:highlight w:val="lightGray"/>
        </w:rPr>
        <w:t>lead to</w:t>
      </w:r>
      <w:r w:rsidRPr="00687937">
        <w:rPr>
          <w:rStyle w:val="StyleUnderline"/>
        </w:rPr>
        <w:t xml:space="preserve"> the </w:t>
      </w:r>
      <w:r w:rsidRPr="009A5D5F">
        <w:rPr>
          <w:rStyle w:val="Emphasis"/>
          <w:highlight w:val="lightGray"/>
        </w:rPr>
        <w:t>rapid mobilization</w:t>
      </w:r>
      <w:r w:rsidRPr="009A5D5F">
        <w:rPr>
          <w:rStyle w:val="StyleUnderline"/>
          <w:highlight w:val="lightGray"/>
        </w:rPr>
        <w:t xml:space="preserve"> of</w:t>
      </w:r>
      <w:r w:rsidRPr="00687937">
        <w:rPr>
          <w:rStyle w:val="StyleUnderline"/>
        </w:rPr>
        <w:t xml:space="preserve"> social </w:t>
      </w:r>
      <w:r w:rsidRPr="009A5D5F">
        <w:rPr>
          <w:rStyle w:val="Emphasis"/>
          <w:highlight w:val="lightGray"/>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02D01A52" w14:textId="77777777" w:rsidR="00F0255A" w:rsidRPr="009A5D5F" w:rsidRDefault="00F0255A" w:rsidP="00F0255A">
      <w:pPr>
        <w:rPr>
          <w:u w:val="singl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lightGray"/>
        </w:rPr>
        <w:t>likelihood</w:t>
      </w:r>
      <w:r w:rsidRPr="009A5D5F">
        <w:rPr>
          <w:rStyle w:val="StyleUnderline"/>
          <w:highlight w:val="lightGray"/>
        </w:rPr>
        <w:t xml:space="preserve"> of</w:t>
      </w:r>
      <w:r w:rsidRPr="00687937">
        <w:rPr>
          <w:rStyle w:val="StyleUnderline"/>
        </w:rPr>
        <w:t xml:space="preserve"> a social-ecological </w:t>
      </w:r>
      <w:r w:rsidRPr="009A5D5F">
        <w:rPr>
          <w:rStyle w:val="Emphasis"/>
          <w:highlight w:val="lightGray"/>
        </w:rPr>
        <w:t>transformation without crisis</w:t>
      </w:r>
      <w:r w:rsidRPr="009A5D5F">
        <w:rPr>
          <w:rStyle w:val="StyleUnderline"/>
          <w:highlight w:val="lightGray"/>
        </w:rPr>
        <w:t xml:space="preserve"> is </w:t>
      </w:r>
      <w:r w:rsidRPr="009A5D5F">
        <w:rPr>
          <w:rStyle w:val="Emphasis"/>
          <w:highlight w:val="lightGray"/>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9A5D5F">
        <w:rPr>
          <w:rStyle w:val="StyleUnderline"/>
          <w:highlight w:val="lightGray"/>
        </w:rPr>
        <w:t xml:space="preserve">transition by design is </w:t>
      </w:r>
      <w:r w:rsidRPr="009A5D5F">
        <w:rPr>
          <w:rStyle w:val="Emphasis"/>
          <w:highlight w:val="lightGray"/>
        </w:rPr>
        <w:t>unlikely</w:t>
      </w:r>
      <w:r w:rsidRPr="00687937">
        <w:rPr>
          <w:rStyle w:val="StyleUnderline"/>
        </w:rPr>
        <w:t xml:space="preserve">; and </w:t>
      </w:r>
      <w:r w:rsidRPr="009A5D5F">
        <w:rPr>
          <w:rStyle w:val="StyleUnderline"/>
          <w:highlight w:val="lightGray"/>
        </w:rPr>
        <w:t>yet</w:t>
      </w:r>
      <w:r w:rsidRPr="00687937">
        <w:rPr>
          <w:sz w:val="16"/>
        </w:rPr>
        <w:t xml:space="preserve">, </w:t>
      </w:r>
      <w:r w:rsidRPr="009A5D5F">
        <w:rPr>
          <w:rStyle w:val="StyleUnderline"/>
          <w:highlight w:val="lightGray"/>
        </w:rPr>
        <w:t>by</w:t>
      </w:r>
      <w:r w:rsidRPr="00687937">
        <w:rPr>
          <w:rStyle w:val="StyleUnderline"/>
        </w:rPr>
        <w:t xml:space="preserve"> relying on a </w:t>
      </w:r>
      <w:r w:rsidRPr="009A5D5F">
        <w:rPr>
          <w:rStyle w:val="StyleUnderline"/>
          <w:highlight w:val="lightGray"/>
        </w:rPr>
        <w:t xml:space="preserve">crisis </w:t>
      </w:r>
      <w:r w:rsidRPr="009A5D5F">
        <w:rPr>
          <w:rStyle w:val="Emphasis"/>
          <w:highlight w:val="lightGray"/>
        </w:rPr>
        <w:t>alone</w:t>
      </w:r>
      <w:r w:rsidRPr="00687937">
        <w:rPr>
          <w:rStyle w:val="StyleUnderline"/>
        </w:rPr>
        <w:t xml:space="preserve">, it </w:t>
      </w:r>
      <w:r w:rsidRPr="009A5D5F">
        <w:rPr>
          <w:rStyle w:val="Emphasis"/>
          <w:highlight w:val="lightGray"/>
        </w:rPr>
        <w:t>won’t happen</w:t>
      </w:r>
      <w:r w:rsidRPr="00687937">
        <w:rPr>
          <w:sz w:val="16"/>
        </w:rPr>
        <w:t>.</w:t>
      </w:r>
    </w:p>
    <w:p w14:paraId="048E5E7C" w14:textId="77777777" w:rsidR="00F0255A" w:rsidRDefault="00F0255A" w:rsidP="00F0255A">
      <w:pPr>
        <w:pStyle w:val="Heading4"/>
      </w:pPr>
      <w:r>
        <w:t xml:space="preserve">4. </w:t>
      </w:r>
      <w:r w:rsidRPr="0067267D">
        <w:rPr>
          <w:u w:val="single"/>
        </w:rPr>
        <w:t>MINDSET SHIFT</w:t>
      </w:r>
      <w:r>
        <w:t xml:space="preserve">. It only happens under deeply </w:t>
      </w:r>
      <w:r w:rsidRPr="001B5BB0">
        <w:rPr>
          <w:u w:val="single"/>
        </w:rPr>
        <w:t>unfair</w:t>
      </w:r>
      <w:r>
        <w:t xml:space="preserve"> </w:t>
      </w:r>
      <w:r w:rsidRPr="001B5BB0">
        <w:t>crises</w:t>
      </w:r>
      <w:r>
        <w:t xml:space="preserve">. If people are </w:t>
      </w:r>
      <w:r w:rsidRPr="00453B00">
        <w:rPr>
          <w:u w:val="single"/>
        </w:rPr>
        <w:t>prosperous</w:t>
      </w:r>
      <w:r>
        <w:t xml:space="preserve">, right-wing </w:t>
      </w:r>
      <w:r w:rsidRPr="00565D27">
        <w:rPr>
          <w:u w:val="single"/>
        </w:rPr>
        <w:t>populists</w:t>
      </w:r>
      <w:r>
        <w:t xml:space="preserve"> will persuade them that degrowth is </w:t>
      </w:r>
      <w:r w:rsidRPr="00453B00">
        <w:rPr>
          <w:u w:val="single"/>
        </w:rPr>
        <w:t>too radical</w:t>
      </w:r>
      <w:r>
        <w:t>. That’s Schmelzer.</w:t>
      </w:r>
    </w:p>
    <w:p w14:paraId="64CB7258" w14:textId="77777777" w:rsidR="00F0255A" w:rsidRDefault="00F0255A" w:rsidP="00F0255A">
      <w:r>
        <w:t>&lt;&lt;FOR REFERENCE&gt;&gt;</w:t>
      </w:r>
    </w:p>
    <w:p w14:paraId="6BEE8CBF" w14:textId="77777777" w:rsidR="00F0255A" w:rsidRPr="006F0FBB" w:rsidRDefault="00F0255A" w:rsidP="00F0255A">
      <w:pPr>
        <w:rPr>
          <w:sz w:val="16"/>
        </w:rPr>
      </w:pPr>
      <w:r w:rsidRPr="006F0FBB">
        <w:rPr>
          <w:sz w:val="16"/>
        </w:rPr>
        <w:t xml:space="preserve">Third, it is in moments of crisis that counter-hegemony can become especially powerful. </w:t>
      </w:r>
      <w:r w:rsidRPr="00F51B5D">
        <w:rPr>
          <w:rStyle w:val="StyleUnderline"/>
          <w:highlight w:val="lightGray"/>
        </w:rPr>
        <w:t>Crises</w:t>
      </w:r>
      <w:r w:rsidRPr="006F0FBB">
        <w:rPr>
          <w:rStyle w:val="StyleUnderline"/>
        </w:rPr>
        <w:t xml:space="preserve"> can </w:t>
      </w:r>
      <w:r w:rsidRPr="00F51B5D">
        <w:rPr>
          <w:rStyle w:val="StyleUnderline"/>
          <w:highlight w:val="lightGray"/>
        </w:rPr>
        <w:t>shape</w:t>
      </w:r>
      <w:r w:rsidRPr="006F0FBB">
        <w:rPr>
          <w:rStyle w:val="StyleUnderline"/>
        </w:rPr>
        <w:t xml:space="preserve"> a counter-hegemonic </w:t>
      </w:r>
      <w:r w:rsidRPr="00F51B5D">
        <w:rPr>
          <w:rStyle w:val="Emphasis"/>
          <w:highlight w:val="lightGray"/>
        </w:rPr>
        <w:t>common sense</w:t>
      </w:r>
      <w:r w:rsidRPr="006F0FBB">
        <w:rPr>
          <w:rStyle w:val="StyleUnderline"/>
        </w:rPr>
        <w:t xml:space="preserve">, in that they are </w:t>
      </w:r>
      <w:r w:rsidRPr="00F51B5D">
        <w:rPr>
          <w:rStyle w:val="StyleUnderline"/>
        </w:rPr>
        <w:t>moments</w:t>
      </w:r>
      <w:r w:rsidRPr="006F0FBB">
        <w:rPr>
          <w:rStyle w:val="StyleUnderline"/>
        </w:rPr>
        <w:t xml:space="preserve"> </w:t>
      </w:r>
      <w:r w:rsidRPr="00F51B5D">
        <w:rPr>
          <w:rStyle w:val="StyleUnderline"/>
          <w:highlight w:val="lightGray"/>
        </w:rPr>
        <w:t>when</w:t>
      </w:r>
      <w:r w:rsidRPr="006F0FBB">
        <w:rPr>
          <w:rStyle w:val="StyleUnderline"/>
        </w:rPr>
        <w:t xml:space="preserve"> the </w:t>
      </w:r>
      <w:r w:rsidRPr="00F51B5D">
        <w:rPr>
          <w:rStyle w:val="Emphasis"/>
          <w:highlight w:val="lightGray"/>
        </w:rPr>
        <w:t>unfairness</w:t>
      </w:r>
      <w:r w:rsidRPr="00F51B5D">
        <w:rPr>
          <w:rStyle w:val="StyleUnderline"/>
          <w:highlight w:val="lightGray"/>
        </w:rPr>
        <w:t xml:space="preserve"> and </w:t>
      </w:r>
      <w:r w:rsidRPr="00F51B5D">
        <w:rPr>
          <w:rStyle w:val="Emphasis"/>
          <w:highlight w:val="lightGray"/>
        </w:rPr>
        <w:t>irrationality</w:t>
      </w:r>
      <w:r w:rsidRPr="006F0FBB">
        <w:rPr>
          <w:rStyle w:val="StyleUnderline"/>
        </w:rPr>
        <w:t xml:space="preserve"> of the economic system </w:t>
      </w:r>
      <w:r w:rsidRPr="00F51B5D">
        <w:rPr>
          <w:rStyle w:val="Emphasis"/>
          <w:highlight w:val="lightGray"/>
        </w:rPr>
        <w:t>crystallize</w:t>
      </w:r>
      <w:r w:rsidRPr="00F51B5D">
        <w:rPr>
          <w:sz w:val="16"/>
        </w:rPr>
        <w:t>s</w:t>
      </w:r>
      <w:r w:rsidRPr="006F0FBB">
        <w:rPr>
          <w:sz w:val="16"/>
        </w:rPr>
        <w:t xml:space="preserve">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F51B5D">
        <w:rPr>
          <w:rStyle w:val="StyleUnderline"/>
          <w:highlight w:val="lightGray"/>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F51B5D">
        <w:rPr>
          <w:rStyle w:val="StyleUnderline"/>
          <w:highlight w:val="lightGray"/>
        </w:rPr>
        <w:t xml:space="preserve">a </w:t>
      </w:r>
      <w:r w:rsidRPr="00F51B5D">
        <w:rPr>
          <w:rStyle w:val="Emphasis"/>
          <w:highlight w:val="lightGray"/>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399A76CB" w14:textId="77777777" w:rsidR="00F0255A" w:rsidRPr="006F0FBB" w:rsidRDefault="00F0255A" w:rsidP="00F0255A">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F51B5D">
        <w:rPr>
          <w:rStyle w:val="Emphasis"/>
          <w:highlight w:val="lightGray"/>
        </w:rPr>
        <w:t>populist</w:t>
      </w:r>
      <w:r w:rsidRPr="006F0FBB">
        <w:rPr>
          <w:rStyle w:val="Emphasis"/>
        </w:rPr>
        <w:t xml:space="preserve"> movement</w:t>
      </w:r>
      <w:r w:rsidRPr="00F51B5D">
        <w:rPr>
          <w:rStyle w:val="Emphasis"/>
          <w:highlight w:val="lightGray"/>
        </w:rPr>
        <w:t>s</w:t>
      </w:r>
      <w:r w:rsidRPr="0022719C">
        <w:rPr>
          <w:rStyle w:val="StyleUnderline"/>
        </w:rPr>
        <w:t xml:space="preserve"> see success by</w:t>
      </w:r>
      <w:r w:rsidRPr="006F0FBB">
        <w:rPr>
          <w:rStyle w:val="StyleUnderline"/>
        </w:rPr>
        <w:t xml:space="preserve"> and large through </w:t>
      </w:r>
      <w:r w:rsidRPr="00F51B5D">
        <w:rPr>
          <w:rStyle w:val="Emphasis"/>
          <w:highlight w:val="lightGray"/>
        </w:rPr>
        <w:t>promis</w:t>
      </w:r>
      <w:r w:rsidRPr="0022719C">
        <w:rPr>
          <w:rStyle w:val="Emphasis"/>
        </w:rPr>
        <w:t>ing</w:t>
      </w:r>
      <w:r w:rsidRPr="006F0FBB">
        <w:rPr>
          <w:rStyle w:val="StyleUnderline"/>
        </w:rPr>
        <w:t xml:space="preserve"> to retain </w:t>
      </w:r>
      <w:r w:rsidRPr="00F51B5D">
        <w:rPr>
          <w:rStyle w:val="Emphasis"/>
          <w:highlight w:val="lightGray"/>
        </w:rPr>
        <w:t>the s</w:t>
      </w:r>
      <w:r w:rsidRPr="006F0FBB">
        <w:rPr>
          <w:rStyle w:val="Emphasis"/>
        </w:rPr>
        <w:t xml:space="preserve">tatus </w:t>
      </w:r>
      <w:r w:rsidRPr="00F51B5D">
        <w:rPr>
          <w:rStyle w:val="Emphasis"/>
          <w:highlight w:val="lightGray"/>
        </w:rPr>
        <w:t>quo</w:t>
      </w:r>
      <w:r w:rsidRPr="00F51B5D">
        <w:rPr>
          <w:rStyle w:val="StyleUnderline"/>
          <w:highlight w:val="lightGray"/>
        </w:rPr>
        <w:t xml:space="preserve"> for the</w:t>
      </w:r>
      <w:r w:rsidRPr="006F0FBB">
        <w:rPr>
          <w:rStyle w:val="StyleUnderline"/>
        </w:rPr>
        <w:t xml:space="preserve"> privileged </w:t>
      </w:r>
      <w:r w:rsidRPr="00F51B5D">
        <w:rPr>
          <w:rStyle w:val="Emphasis"/>
          <w:highlight w:val="lightGray"/>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5CC29E0" w14:textId="77777777" w:rsidR="00F0255A" w:rsidRPr="0013487F" w:rsidRDefault="00F0255A" w:rsidP="00F0255A">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F51B5D">
        <w:rPr>
          <w:rStyle w:val="StyleUnderline"/>
          <w:highlight w:val="lightGray"/>
        </w:rPr>
        <w:t xml:space="preserve">it is </w:t>
      </w:r>
      <w:r w:rsidRPr="00F51B5D">
        <w:rPr>
          <w:rStyle w:val="Emphasis"/>
          <w:highlight w:val="lightGray"/>
        </w:rPr>
        <w:t>imperative</w:t>
      </w:r>
      <w:r w:rsidRPr="006F0FBB">
        <w:rPr>
          <w:rStyle w:val="StyleUnderline"/>
        </w:rPr>
        <w:t xml:space="preserve"> that </w:t>
      </w:r>
      <w:r w:rsidRPr="00F51B5D">
        <w:rPr>
          <w:rStyle w:val="StyleUnderline"/>
          <w:highlight w:val="lightGray"/>
        </w:rPr>
        <w:t>degrowth appears</w:t>
      </w:r>
      <w:r w:rsidRPr="006F0FBB">
        <w:rPr>
          <w:sz w:val="16"/>
        </w:rPr>
        <w:t xml:space="preserve">, not as destabilizing and inspiring fear, but </w:t>
      </w:r>
      <w:r w:rsidRPr="00F51B5D">
        <w:rPr>
          <w:rStyle w:val="StyleUnderline"/>
          <w:highlight w:val="lightGray"/>
        </w:rPr>
        <w:t>as</w:t>
      </w:r>
      <w:r w:rsidRPr="006F0FBB">
        <w:rPr>
          <w:rStyle w:val="StyleUnderline"/>
        </w:rPr>
        <w:t xml:space="preserve"> the </w:t>
      </w:r>
      <w:r w:rsidRPr="00F51B5D">
        <w:rPr>
          <w:rStyle w:val="Emphasis"/>
          <w:highlight w:val="lightGray"/>
        </w:rPr>
        <w:t>necessary</w:t>
      </w:r>
      <w:r w:rsidRPr="00F51B5D">
        <w:rPr>
          <w:rStyle w:val="StyleUnderline"/>
          <w:highlight w:val="lightGray"/>
        </w:rPr>
        <w:t xml:space="preserve"> transformation that</w:t>
      </w:r>
      <w:r w:rsidRPr="006F0FBB">
        <w:rPr>
          <w:rStyle w:val="StyleUnderline"/>
        </w:rPr>
        <w:t xml:space="preserve"> both </w:t>
      </w:r>
      <w:r w:rsidRPr="00F51B5D">
        <w:rPr>
          <w:rStyle w:val="Emphasis"/>
          <w:highlight w:val="lightGray"/>
        </w:rPr>
        <w:t>expands</w:t>
      </w:r>
      <w:r w:rsidRPr="006F0FBB">
        <w:rPr>
          <w:rStyle w:val="StyleUnderline"/>
        </w:rPr>
        <w:t xml:space="preserve"> people’s </w:t>
      </w:r>
      <w:r w:rsidRPr="00F51B5D">
        <w:rPr>
          <w:rStyle w:val="Emphasis"/>
          <w:highlight w:val="lightGray"/>
        </w:rPr>
        <w:t>freedoms</w:t>
      </w:r>
      <w:r w:rsidRPr="00F51B5D">
        <w:rPr>
          <w:rStyle w:val="StyleUnderline"/>
          <w:highlight w:val="lightGray"/>
        </w:rPr>
        <w:t xml:space="preserve"> and gets to the </w:t>
      </w:r>
      <w:r w:rsidRPr="00F51B5D">
        <w:rPr>
          <w:rStyle w:val="Emphasis"/>
          <w:highlight w:val="lightGray"/>
        </w:rPr>
        <w:t>root of</w:t>
      </w:r>
      <w:r w:rsidRPr="006F0FBB">
        <w:rPr>
          <w:rStyle w:val="Emphasis"/>
        </w:rPr>
        <w:t xml:space="preserve"> the </w:t>
      </w:r>
      <w:r w:rsidRPr="00F51B5D">
        <w:rPr>
          <w:rStyle w:val="Emphasis"/>
          <w:highlight w:val="lightGray"/>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346F784D" w14:textId="77777777" w:rsidR="00F0255A" w:rsidRDefault="00F0255A" w:rsidP="00F0255A">
      <w:pPr>
        <w:pStyle w:val="Heading3"/>
      </w:pPr>
      <w:bookmarkStart w:id="10" w:name="Level_3_17"/>
      <w:bookmarkEnd w:id="9"/>
      <w:r>
        <w:t>Perm---AT: Do CP---2NC</w:t>
      </w:r>
    </w:p>
    <w:p w14:paraId="3366FA9D" w14:textId="77777777" w:rsidR="00F0255A" w:rsidRDefault="00F0255A" w:rsidP="00F0255A">
      <w:pPr>
        <w:pStyle w:val="Analytic"/>
      </w:pPr>
      <w:r>
        <w:t xml:space="preserve">‘Do the counterplan’ </w:t>
      </w:r>
      <w:r w:rsidRPr="00B5425C">
        <w:rPr>
          <w:u w:val="single"/>
        </w:rPr>
        <w:t>severs</w:t>
      </w:r>
      <w:r>
        <w:t xml:space="preserve"> the </w:t>
      </w:r>
      <w:r w:rsidRPr="00B5425C">
        <w:rPr>
          <w:u w:val="single"/>
        </w:rPr>
        <w:t>whole AFF</w:t>
      </w:r>
      <w:r>
        <w:t xml:space="preserve">. Voter for </w:t>
      </w:r>
      <w:r w:rsidRPr="00B5425C">
        <w:rPr>
          <w:u w:val="single"/>
        </w:rPr>
        <w:t>fairness</w:t>
      </w:r>
      <w:r>
        <w:t xml:space="preserve"> and </w:t>
      </w:r>
      <w:r w:rsidRPr="00B5425C">
        <w:rPr>
          <w:u w:val="single"/>
        </w:rPr>
        <w:t>clash</w:t>
      </w:r>
      <w:r>
        <w:t>.</w:t>
      </w:r>
    </w:p>
    <w:p w14:paraId="10A92E4F" w14:textId="77777777" w:rsidR="00F0255A" w:rsidRDefault="00F0255A" w:rsidP="00F0255A">
      <w:pPr>
        <w:pStyle w:val="Heading3"/>
      </w:pPr>
      <w:bookmarkStart w:id="11" w:name="Level_3_19"/>
      <w:bookmarkEnd w:id="10"/>
      <w:r>
        <w:t>Perm---AT: Any Combo---2NC</w:t>
      </w:r>
    </w:p>
    <w:p w14:paraId="456234F0" w14:textId="77777777" w:rsidR="00F0255A" w:rsidRDefault="00F0255A" w:rsidP="00F0255A">
      <w:pPr>
        <w:pStyle w:val="Analytic"/>
      </w:pPr>
      <w:r>
        <w:t xml:space="preserve">Permuting </w:t>
      </w:r>
      <w:r w:rsidRPr="00E25600">
        <w:rPr>
          <w:u w:val="single"/>
        </w:rPr>
        <w:t>any combination</w:t>
      </w:r>
      <w:r>
        <w:t xml:space="preserve"> of planks </w:t>
      </w:r>
      <w:r w:rsidRPr="00E25600">
        <w:rPr>
          <w:u w:val="single"/>
        </w:rPr>
        <w:t>links</w:t>
      </w:r>
      <w:r>
        <w:t xml:space="preserve"> to the net-benefit because it </w:t>
      </w:r>
      <w:r w:rsidRPr="00E25600">
        <w:rPr>
          <w:u w:val="single"/>
        </w:rPr>
        <w:t>includes</w:t>
      </w:r>
      <w:r>
        <w:t xml:space="preserve"> the AFF. No new ‘</w:t>
      </w:r>
      <w:r w:rsidRPr="00E25600">
        <w:rPr>
          <w:u w:val="single"/>
        </w:rPr>
        <w:t>perm shields</w:t>
      </w:r>
      <w:r>
        <w:t>’ arguments in the 1AR.</w:t>
      </w:r>
    </w:p>
    <w:p w14:paraId="6395A36B" w14:textId="77777777" w:rsidR="00F0255A" w:rsidRDefault="00F0255A" w:rsidP="00F0255A">
      <w:pPr>
        <w:pStyle w:val="Heading3"/>
      </w:pPr>
      <w:bookmarkStart w:id="12" w:name="Level_3_21"/>
      <w:bookmarkEnd w:id="11"/>
      <w:r>
        <w:t>Perm---AT: Sans Timeframe---2NC</w:t>
      </w:r>
    </w:p>
    <w:bookmarkEnd w:id="12"/>
    <w:p w14:paraId="7EAB1D9A" w14:textId="77777777" w:rsidR="00F0255A" w:rsidRDefault="00F0255A" w:rsidP="00F0255A">
      <w:pPr>
        <w:pStyle w:val="Analytic"/>
      </w:pPr>
      <w:r>
        <w:t>Removi</w:t>
      </w:r>
    </w:p>
    <w:p w14:paraId="059BA611" w14:textId="77777777" w:rsidR="00F0255A" w:rsidRDefault="00F0255A" w:rsidP="00F0255A">
      <w:pPr>
        <w:pStyle w:val="Heading3"/>
      </w:pPr>
      <w:bookmarkStart w:id="13" w:name="Level_3_44"/>
      <w:r>
        <w:t>Theory---AT: Kicking Planks---2NC</w:t>
      </w:r>
    </w:p>
    <w:p w14:paraId="3F3E9D3D" w14:textId="77777777" w:rsidR="00F0255A" w:rsidRPr="006F178F" w:rsidRDefault="00F0255A" w:rsidP="00F0255A">
      <w:pPr>
        <w:pStyle w:val="Analytic"/>
      </w:pPr>
      <w:r w:rsidRPr="006F178F">
        <w:t xml:space="preserve">Kicking planks is </w:t>
      </w:r>
      <w:r w:rsidRPr="002F68F5">
        <w:rPr>
          <w:u w:val="single"/>
        </w:rPr>
        <w:t>good</w:t>
      </w:r>
      <w:r w:rsidRPr="006F178F">
        <w:t>.</w:t>
      </w:r>
    </w:p>
    <w:p w14:paraId="6022F670" w14:textId="77777777" w:rsidR="00F0255A" w:rsidRPr="006F178F" w:rsidRDefault="00F0255A" w:rsidP="00F0255A">
      <w:pPr>
        <w:pStyle w:val="Analytic"/>
      </w:pPr>
      <w:r w:rsidRPr="006F178F">
        <w:t xml:space="preserve">1. </w:t>
      </w:r>
      <w:r w:rsidRPr="002F68F5">
        <w:rPr>
          <w:u w:val="single"/>
        </w:rPr>
        <w:t>Arbitrary</w:t>
      </w:r>
      <w:r>
        <w:t>. N</w:t>
      </w:r>
      <w:r w:rsidRPr="006F178F">
        <w:t xml:space="preserve">o difference between conditional </w:t>
      </w:r>
      <w:r w:rsidRPr="002F68F5">
        <w:rPr>
          <w:u w:val="single"/>
        </w:rPr>
        <w:t>planks</w:t>
      </w:r>
      <w:r w:rsidRPr="006F178F">
        <w:t xml:space="preserve"> and CPs.</w:t>
      </w:r>
      <w:r>
        <w:t xml:space="preserve"> Justified by condo.</w:t>
      </w:r>
    </w:p>
    <w:p w14:paraId="38551941" w14:textId="77777777" w:rsidR="00F0255A" w:rsidRPr="00C1621B" w:rsidRDefault="00F0255A" w:rsidP="00F0255A">
      <w:pPr>
        <w:pStyle w:val="Analytic"/>
      </w:pPr>
      <w:r w:rsidRPr="006F178F">
        <w:t xml:space="preserve">2. </w:t>
      </w:r>
      <w:r w:rsidRPr="002F68F5">
        <w:rPr>
          <w:u w:val="single"/>
        </w:rPr>
        <w:t>NEG flex</w:t>
      </w:r>
      <w:r>
        <w:t xml:space="preserve">. They force the NEG to go for every </w:t>
      </w:r>
      <w:r w:rsidRPr="002F68F5">
        <w:rPr>
          <w:u w:val="single"/>
        </w:rPr>
        <w:t>combinable</w:t>
      </w:r>
      <w:r>
        <w:t xml:space="preserve"> CP</w:t>
      </w:r>
      <w:r w:rsidRPr="006F178F">
        <w:t xml:space="preserve">, which is the same as </w:t>
      </w:r>
      <w:r w:rsidRPr="002F68F5">
        <w:rPr>
          <w:u w:val="single"/>
        </w:rPr>
        <w:t>deleting</w:t>
      </w:r>
      <w:r w:rsidRPr="006F178F">
        <w:t xml:space="preserve"> condo </w:t>
      </w:r>
      <w:r w:rsidRPr="002F68F5">
        <w:rPr>
          <w:u w:val="single"/>
        </w:rPr>
        <w:t>post hoc</w:t>
      </w:r>
      <w:r w:rsidRPr="006F178F">
        <w:t>.</w:t>
      </w:r>
      <w:bookmarkEnd w:id="13"/>
    </w:p>
    <w:bookmarkEnd w:id="8"/>
    <w:p w14:paraId="33B6A20A" w14:textId="77777777" w:rsidR="00F0255A" w:rsidRDefault="00F0255A" w:rsidP="00F0255A">
      <w:pPr>
        <w:pStyle w:val="Heading3"/>
      </w:pPr>
      <w:r>
        <w:t>Removal---Overview---2NC</w:t>
      </w:r>
    </w:p>
    <w:p w14:paraId="007321CB" w14:textId="77777777" w:rsidR="00F0255A" w:rsidRDefault="00F0255A" w:rsidP="00F0255A">
      <w:pPr>
        <w:pStyle w:val="Analytic"/>
      </w:pPr>
      <w:r>
        <w:t xml:space="preserve">Dropped? Removal solves Trump’s authoritarianism. It revises the succession order to put Biden or Obama back in the White House temporarily following Trump and Vance’s </w:t>
      </w:r>
      <w:r w:rsidRPr="0013487F">
        <w:rPr>
          <w:u w:val="single"/>
        </w:rPr>
        <w:t>fiated</w:t>
      </w:r>
      <w:r>
        <w:t xml:space="preserve"> leave of office.</w:t>
      </w:r>
    </w:p>
    <w:p w14:paraId="5BE41926" w14:textId="77777777" w:rsidR="00F0255A" w:rsidRDefault="00F0255A" w:rsidP="00F0255A">
      <w:pPr>
        <w:pStyle w:val="Heading3"/>
      </w:pPr>
      <w:bookmarkStart w:id="14" w:name="_Hlk218337108"/>
      <w:r>
        <w:t>Impact---2NC</w:t>
      </w:r>
    </w:p>
    <w:p w14:paraId="58A5ADAE" w14:textId="77777777" w:rsidR="00F0255A" w:rsidRDefault="00F0255A" w:rsidP="00F0255A">
      <w:pPr>
        <w:pStyle w:val="Analytic"/>
      </w:pPr>
      <w:r w:rsidRPr="00D8597B">
        <w:t xml:space="preserve">1. </w:t>
      </w:r>
      <w:r w:rsidRPr="000F14F3">
        <w:rPr>
          <w:u w:val="single"/>
        </w:rPr>
        <w:t>Infinite</w:t>
      </w:r>
      <w:r w:rsidRPr="000F14F3">
        <w:t xml:space="preserve"> growth </w:t>
      </w:r>
      <w:r>
        <w:t xml:space="preserve">is </w:t>
      </w:r>
      <w:r w:rsidRPr="00D8597B">
        <w:rPr>
          <w:u w:val="single"/>
        </w:rPr>
        <w:t>unsustainable</w:t>
      </w:r>
      <w:r>
        <w:t xml:space="preserve">. Converging </w:t>
      </w:r>
      <w:r w:rsidRPr="00D8597B">
        <w:rPr>
          <w:u w:val="single"/>
        </w:rPr>
        <w:t>tipping points</w:t>
      </w:r>
      <w:r>
        <w:t xml:space="preserve"> prove we’ve hit </w:t>
      </w:r>
      <w:r w:rsidRPr="00D8597B">
        <w:rPr>
          <w:u w:val="single"/>
        </w:rPr>
        <w:t>peak growth</w:t>
      </w:r>
      <w:r w:rsidRPr="00D966A0">
        <w:t>,</w:t>
      </w:r>
      <w:r>
        <w:t xml:space="preserve"> and socioenvironmental collapse is </w:t>
      </w:r>
      <w:r w:rsidRPr="00D8597B">
        <w:rPr>
          <w:u w:val="single"/>
        </w:rPr>
        <w:t>locked in</w:t>
      </w:r>
      <w:r w:rsidRPr="00D8597B">
        <w:t>.</w:t>
      </w:r>
      <w:r>
        <w:t xml:space="preserve"> It’s </w:t>
      </w:r>
      <w:r w:rsidRPr="00D8597B">
        <w:rPr>
          <w:u w:val="single"/>
        </w:rPr>
        <w:t>try-or-die</w:t>
      </w:r>
      <w:r>
        <w:t xml:space="preserve"> for </w:t>
      </w:r>
      <w:r w:rsidRPr="00D8597B">
        <w:rPr>
          <w:u w:val="single"/>
        </w:rPr>
        <w:t>transition</w:t>
      </w:r>
      <w:r>
        <w:t>.</w:t>
      </w:r>
    </w:p>
    <w:p w14:paraId="6704E093" w14:textId="77777777" w:rsidR="00F0255A" w:rsidRDefault="00F0255A" w:rsidP="00F0255A">
      <w:pPr>
        <w:pStyle w:val="Analytic"/>
      </w:pPr>
      <w:r>
        <w:t xml:space="preserve">2. </w:t>
      </w:r>
      <w:r w:rsidRPr="00D8597B">
        <w:rPr>
          <w:u w:val="single"/>
        </w:rPr>
        <w:t>Outweighs</w:t>
      </w:r>
      <w:r>
        <w:t xml:space="preserve">: </w:t>
      </w:r>
      <w:r w:rsidRPr="00D8597B">
        <w:rPr>
          <w:u w:val="single"/>
        </w:rPr>
        <w:t>climate change</w:t>
      </w:r>
      <w:r w:rsidRPr="000F14F3">
        <w:t xml:space="preserve">, </w:t>
      </w:r>
      <w:r w:rsidRPr="00D8597B">
        <w:rPr>
          <w:u w:val="single"/>
        </w:rPr>
        <w:t>bio-d</w:t>
      </w:r>
      <w:r w:rsidRPr="000F14F3">
        <w:t xml:space="preserve"> loss, </w:t>
      </w:r>
      <w:r>
        <w:t xml:space="preserve">ocean </w:t>
      </w:r>
      <w:r w:rsidRPr="00D8597B">
        <w:rPr>
          <w:u w:val="single"/>
        </w:rPr>
        <w:t>acidification</w:t>
      </w:r>
      <w:r>
        <w:t xml:space="preserve">, and crossed </w:t>
      </w:r>
      <w:r w:rsidRPr="00D8597B">
        <w:rPr>
          <w:u w:val="single"/>
        </w:rPr>
        <w:t>boundaries</w:t>
      </w:r>
      <w:r>
        <w:t xml:space="preserve"> </w:t>
      </w:r>
      <w:r w:rsidRPr="000F14F3">
        <w:t xml:space="preserve">all render the planet </w:t>
      </w:r>
      <w:r w:rsidRPr="00D8597B">
        <w:rPr>
          <w:u w:val="single"/>
        </w:rPr>
        <w:t>uninhabitable</w:t>
      </w:r>
      <w:r w:rsidRPr="000F14F3">
        <w:t xml:space="preserve">. Every </w:t>
      </w:r>
      <w:r w:rsidRPr="00D8597B">
        <w:rPr>
          <w:u w:val="single"/>
        </w:rPr>
        <w:t>carbon molecule</w:t>
      </w:r>
      <w:r w:rsidRPr="000F14F3">
        <w:t xml:space="preserve"> added to the atmosphere </w:t>
      </w:r>
      <w:r w:rsidRPr="00D8597B">
        <w:t>linearly</w:t>
      </w:r>
      <w:r w:rsidRPr="000F14F3">
        <w:t xml:space="preserve"> </w:t>
      </w:r>
      <w:r w:rsidRPr="00D8597B">
        <w:rPr>
          <w:u w:val="single"/>
        </w:rPr>
        <w:t>increases the risk</w:t>
      </w:r>
      <w:r w:rsidRPr="000F14F3">
        <w:t xml:space="preserve"> of a 6th mass extinction</w:t>
      </w:r>
      <w:r>
        <w:t>. That’s 1NC Saito.</w:t>
      </w:r>
    </w:p>
    <w:p w14:paraId="4128449D" w14:textId="77777777" w:rsidR="00F0255A" w:rsidRDefault="00F0255A" w:rsidP="00F0255A">
      <w:pPr>
        <w:pStyle w:val="Heading4"/>
      </w:pPr>
      <w:r>
        <w:t xml:space="preserve">3. Only our impacts are </w:t>
      </w:r>
      <w:r w:rsidRPr="00446440">
        <w:rPr>
          <w:u w:val="single"/>
        </w:rPr>
        <w:t>existential</w:t>
      </w:r>
      <w:r>
        <w:t>.</w:t>
      </w:r>
    </w:p>
    <w:p w14:paraId="40DD1360" w14:textId="77777777" w:rsidR="00F0255A" w:rsidRPr="00D8597B" w:rsidRDefault="00F0255A" w:rsidP="00F0255A">
      <w:bookmarkStart w:id="15"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5"/>
      <w:r>
        <w:t xml:space="preserve"> *Note: Number simplified in brackets for readability</w:t>
      </w:r>
    </w:p>
    <w:p w14:paraId="7C3D29A1" w14:textId="77777777" w:rsidR="00F0255A" w:rsidRPr="00A2134A" w:rsidRDefault="00F0255A" w:rsidP="00F0255A">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51730AEF" w14:textId="77777777" w:rsidR="00F0255A" w:rsidRPr="00BE7C79" w:rsidRDefault="00F0255A" w:rsidP="00F0255A">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45775FFF" w14:textId="77777777" w:rsidR="00F0255A" w:rsidRPr="00461BAA" w:rsidRDefault="00F0255A" w:rsidP="00F0255A">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0FAA8611" w14:textId="77777777" w:rsidR="00F0255A" w:rsidRDefault="00F0255A" w:rsidP="00F0255A">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1BE5F825" w14:textId="77777777" w:rsidR="00F0255A" w:rsidRDefault="00F0255A" w:rsidP="00F0255A">
      <w:pPr>
        <w:pStyle w:val="Heading4"/>
      </w:pPr>
      <w:r>
        <w:t xml:space="preserve">4. </w:t>
      </w:r>
      <w:bookmarkStart w:id="16" w:name="_Hlk213361900"/>
      <w:r w:rsidRPr="00DB0EAD">
        <w:rPr>
          <w:u w:val="single"/>
        </w:rPr>
        <w:t>TIMEFRAME</w:t>
      </w:r>
      <w:r>
        <w:t xml:space="preserve">. Growth </w:t>
      </w:r>
      <w:r w:rsidRPr="00DB0EAD">
        <w:rPr>
          <w:u w:val="single"/>
        </w:rPr>
        <w:t>collapses</w:t>
      </w:r>
      <w:r>
        <w:t xml:space="preserve"> in a </w:t>
      </w:r>
      <w:r w:rsidRPr="00DB0EAD">
        <w:rPr>
          <w:u w:val="single"/>
        </w:rPr>
        <w:t>year</w:t>
      </w:r>
      <w:r>
        <w:t>.</w:t>
      </w:r>
    </w:p>
    <w:p w14:paraId="606D5F3C" w14:textId="77777777" w:rsidR="00F0255A" w:rsidRDefault="00F0255A" w:rsidP="00F0255A">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5EEB58B0" w14:textId="77777777" w:rsidR="00F0255A" w:rsidRPr="00CA708A" w:rsidRDefault="00F0255A" w:rsidP="00F0255A">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05B63441" w14:textId="77777777" w:rsidR="00F0255A" w:rsidRPr="00DB0EAD" w:rsidRDefault="00F0255A" w:rsidP="00F0255A">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39FF4CB3" w14:textId="77777777" w:rsidR="00F0255A" w:rsidRPr="00DB0EAD" w:rsidRDefault="00F0255A" w:rsidP="00F0255A">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16"/>
    <w:p w14:paraId="122E3384" w14:textId="77777777" w:rsidR="00F0255A" w:rsidRDefault="00F0255A" w:rsidP="00F0255A">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Expertise and Overreach.</w:t>
      </w:r>
    </w:p>
    <w:p w14:paraId="117B032E" w14:textId="77777777" w:rsidR="00F0255A" w:rsidRDefault="00F0255A" w:rsidP="00F0255A">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3735C657" w14:textId="77777777" w:rsidR="00F0255A" w:rsidRDefault="00F0255A" w:rsidP="00F0255A">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2506CE26" w14:textId="77777777" w:rsidR="00F0255A" w:rsidRDefault="00F0255A" w:rsidP="00F0255A">
      <w:pPr>
        <w:pStyle w:val="Heading4"/>
      </w:pPr>
      <w:bookmarkStart w:id="17" w:name="_Hlk207545836"/>
      <w:r>
        <w:t xml:space="preserve">Industrial </w:t>
      </w:r>
      <w:r w:rsidRPr="00461BAA">
        <w:rPr>
          <w:u w:val="single"/>
        </w:rPr>
        <w:t>deforestation</w:t>
      </w:r>
      <w:r>
        <w:t xml:space="preserve"> causes </w:t>
      </w:r>
      <w:r w:rsidRPr="00461BAA">
        <w:rPr>
          <w:u w:val="single"/>
        </w:rPr>
        <w:t>extinction</w:t>
      </w:r>
      <w:r>
        <w:t>.</w:t>
      </w:r>
    </w:p>
    <w:p w14:paraId="111F59C8" w14:textId="77777777" w:rsidR="00F0255A" w:rsidRDefault="00F0255A" w:rsidP="00F0255A">
      <w:r w:rsidRPr="00461BAA">
        <w:rPr>
          <w:rStyle w:val="Style13ptBold"/>
        </w:rPr>
        <w:t>THL 21</w:t>
      </w:r>
      <w:r>
        <w:t xml:space="preserve"> [The Human League (</w:t>
      </w:r>
      <w:r w:rsidRPr="00461BAA">
        <w:t>environmental and animal rights organization</w:t>
      </w:r>
      <w:r>
        <w:t>), 9-20-2021, "Effects of Deforestation on Humans and the Environment," https://thehumaneleague.org/article/effects-of-deforestation, njn]</w:t>
      </w:r>
    </w:p>
    <w:p w14:paraId="7AC3F630" w14:textId="77777777" w:rsidR="00F0255A" w:rsidRPr="00461BAA" w:rsidRDefault="00F0255A" w:rsidP="00F0255A">
      <w:pPr>
        <w:rPr>
          <w:sz w:val="16"/>
        </w:rPr>
      </w:pPr>
      <w:r w:rsidRPr="00461BAA">
        <w:rPr>
          <w:rStyle w:val="StyleUnderline"/>
          <w:highlight w:val="cyan"/>
        </w:rPr>
        <w:t xml:space="preserve">Deforestation </w:t>
      </w:r>
      <w:r w:rsidRPr="00461BAA">
        <w:rPr>
          <w:rStyle w:val="Emphasis"/>
          <w:highlight w:val="cyan"/>
        </w:rPr>
        <w:t>destroys</w:t>
      </w:r>
      <w:r w:rsidRPr="00461BAA">
        <w:rPr>
          <w:rStyle w:val="StyleUnderline"/>
          <w:highlight w:val="cyan"/>
        </w:rPr>
        <w:t xml:space="preserve"> ecosystems</w:t>
      </w:r>
      <w:r w:rsidRPr="00461BAA">
        <w:rPr>
          <w:rStyle w:val="StyleUnderline"/>
        </w:rPr>
        <w:t xml:space="preserve"> that are </w:t>
      </w:r>
      <w:r w:rsidRPr="00461BAA">
        <w:rPr>
          <w:rStyle w:val="Emphasis"/>
          <w:highlight w:val="cyan"/>
        </w:rPr>
        <w:t>vital</w:t>
      </w:r>
      <w:r w:rsidRPr="00461BAA">
        <w:rPr>
          <w:rStyle w:val="StyleUnderline"/>
          <w:highlight w:val="cyan"/>
        </w:rPr>
        <w:t xml:space="preserve"> to</w:t>
      </w:r>
      <w:r w:rsidRPr="00461BAA">
        <w:rPr>
          <w:rStyle w:val="StyleUnderline"/>
        </w:rPr>
        <w:t xml:space="preserve"> wildlife and </w:t>
      </w:r>
      <w:r w:rsidRPr="00461BAA">
        <w:rPr>
          <w:rStyle w:val="Emphasis"/>
          <w:highlight w:val="cyan"/>
        </w:rPr>
        <w:t>humans</w:t>
      </w:r>
      <w:r w:rsidRPr="00461BAA">
        <w:rPr>
          <w:sz w:val="16"/>
        </w:rPr>
        <w:t xml:space="preserve"> alike. Lush green forests offer a home to some of the world’s most iconic wild animals, from the jaguar to the panda, along with countless diverse species of vegetation. But the importance of forests doesn’t stop there. Like the ocean, </w:t>
      </w:r>
      <w:r w:rsidRPr="00461BAA">
        <w:rPr>
          <w:rStyle w:val="StyleUnderline"/>
        </w:rPr>
        <w:t>forests absorb excess</w:t>
      </w:r>
      <w:r w:rsidRPr="00461BAA">
        <w:rPr>
          <w:sz w:val="16"/>
        </w:rPr>
        <w:t xml:space="preserve"> atmospheric </w:t>
      </w:r>
      <w:r w:rsidRPr="00461BAA">
        <w:rPr>
          <w:rStyle w:val="StyleUnderline"/>
        </w:rPr>
        <w:t>carbon dioxide, serving as a</w:t>
      </w:r>
      <w:r w:rsidRPr="00461BAA">
        <w:rPr>
          <w:sz w:val="16"/>
        </w:rPr>
        <w:t xml:space="preserve"> much-needed </w:t>
      </w:r>
      <w:r w:rsidRPr="00461BAA">
        <w:rPr>
          <w:rStyle w:val="Emphasis"/>
        </w:rPr>
        <w:t>buffer</w:t>
      </w:r>
      <w:r w:rsidRPr="00461BAA">
        <w:rPr>
          <w:rStyle w:val="StyleUnderline"/>
        </w:rPr>
        <w:t xml:space="preserve"> against irreversible </w:t>
      </w:r>
      <w:r w:rsidRPr="00461BAA">
        <w:rPr>
          <w:rStyle w:val="Emphasis"/>
        </w:rPr>
        <w:t>climate change</w:t>
      </w:r>
      <w:r w:rsidRPr="00461BAA">
        <w:rPr>
          <w:sz w:val="16"/>
        </w:rPr>
        <w:t xml:space="preserve">. In short, </w:t>
      </w:r>
      <w:r w:rsidRPr="00461BAA">
        <w:rPr>
          <w:rStyle w:val="StyleUnderline"/>
        </w:rPr>
        <w:t>forests</w:t>
      </w:r>
      <w:r w:rsidRPr="00461BAA">
        <w:rPr>
          <w:sz w:val="16"/>
        </w:rPr>
        <w:t xml:space="preserve"> help </w:t>
      </w:r>
      <w:r w:rsidRPr="00461BAA">
        <w:rPr>
          <w:rStyle w:val="StyleUnderline"/>
        </w:rPr>
        <w:t>sustain life around the world</w:t>
      </w:r>
      <w:r w:rsidRPr="00461BAA">
        <w:rPr>
          <w:sz w:val="16"/>
        </w:rPr>
        <w:t>—far beyond where their tree lines end.</w:t>
      </w:r>
    </w:p>
    <w:p w14:paraId="4AC899E8" w14:textId="77777777" w:rsidR="00F0255A" w:rsidRPr="00461BAA" w:rsidRDefault="00F0255A" w:rsidP="00F0255A">
      <w:pPr>
        <w:rPr>
          <w:sz w:val="16"/>
        </w:rPr>
      </w:pPr>
      <w:r w:rsidRPr="00461BAA">
        <w:rPr>
          <w:sz w:val="16"/>
        </w:rPr>
        <w:t xml:space="preserve">However, </w:t>
      </w:r>
      <w:r w:rsidRPr="00461BAA">
        <w:rPr>
          <w:rStyle w:val="StyleUnderline"/>
        </w:rPr>
        <w:t>if humans continue to destroy forests</w:t>
      </w:r>
      <w:r w:rsidRPr="00461BAA">
        <w:rPr>
          <w:sz w:val="16"/>
        </w:rPr>
        <w:t xml:space="preserve"> at the current rate, </w:t>
      </w:r>
      <w:r w:rsidRPr="00461BAA">
        <w:rPr>
          <w:rStyle w:val="StyleUnderline"/>
          <w:highlight w:val="cyan"/>
        </w:rPr>
        <w:t>forests</w:t>
      </w:r>
      <w:r w:rsidRPr="00461BAA">
        <w:rPr>
          <w:rStyle w:val="StyleUnderline"/>
        </w:rPr>
        <w:t xml:space="preserve"> may </w:t>
      </w:r>
      <w:r w:rsidRPr="00461BAA">
        <w:rPr>
          <w:rStyle w:val="StyleUnderline"/>
          <w:highlight w:val="cyan"/>
        </w:rPr>
        <w:t>reach</w:t>
      </w:r>
      <w:r w:rsidRPr="00461BAA">
        <w:rPr>
          <w:rStyle w:val="StyleUnderline"/>
        </w:rPr>
        <w:t xml:space="preserve"> their </w:t>
      </w:r>
      <w:r w:rsidRPr="00461BAA">
        <w:rPr>
          <w:rStyle w:val="Emphasis"/>
          <w:highlight w:val="cyan"/>
        </w:rPr>
        <w:t>breaking point</w:t>
      </w:r>
      <w:r w:rsidRPr="00461BAA">
        <w:rPr>
          <w:rStyle w:val="StyleUnderline"/>
          <w:highlight w:val="cyan"/>
        </w:rPr>
        <w:t>. We cut</w:t>
      </w:r>
      <w:r w:rsidRPr="00461BAA">
        <w:rPr>
          <w:rStyle w:val="StyleUnderline"/>
        </w:rPr>
        <w:t xml:space="preserve"> down</w:t>
      </w:r>
      <w:r w:rsidRPr="00461BAA">
        <w:rPr>
          <w:sz w:val="16"/>
        </w:rPr>
        <w:t xml:space="preserve"> more than </w:t>
      </w:r>
      <w:r w:rsidRPr="00461BAA">
        <w:rPr>
          <w:rStyle w:val="Emphasis"/>
          <w:highlight w:val="cyan"/>
        </w:rPr>
        <w:t>15 billion</w:t>
      </w:r>
      <w:r w:rsidRPr="00461BAA">
        <w:rPr>
          <w:rStyle w:val="StyleUnderline"/>
        </w:rPr>
        <w:t xml:space="preserve"> trees </w:t>
      </w:r>
      <w:r w:rsidRPr="00461BAA">
        <w:rPr>
          <w:rStyle w:val="StyleUnderline"/>
          <w:highlight w:val="cyan"/>
        </w:rPr>
        <w:t>each year</w:t>
      </w:r>
      <w:r w:rsidRPr="00461BAA">
        <w:rPr>
          <w:sz w:val="16"/>
        </w:rPr>
        <w:t xml:space="preserve">. The United Nations Food and Agriculture Organization (FAO) estimates that humans—or, more specifically, the corporations and industries they manage—converted 420 million hectares of forested land for other uses since 1990. That’s over 1 billion acres of forest </w:t>
      </w:r>
      <w:r w:rsidRPr="00461BAA">
        <w:rPr>
          <w:rStyle w:val="StyleUnderline"/>
        </w:rPr>
        <w:t xml:space="preserve">cleared to make way </w:t>
      </w:r>
      <w:r w:rsidRPr="00461BAA">
        <w:rPr>
          <w:rStyle w:val="StyleUnderline"/>
          <w:highlight w:val="cyan"/>
        </w:rPr>
        <w:t>for</w:t>
      </w:r>
      <w:r w:rsidRPr="00461BAA">
        <w:rPr>
          <w:sz w:val="16"/>
        </w:rPr>
        <w:t xml:space="preserve"> strip mines, cattle grazing, and </w:t>
      </w:r>
      <w:r w:rsidRPr="00461BAA">
        <w:rPr>
          <w:rStyle w:val="Emphasis"/>
          <w:highlight w:val="cyan"/>
        </w:rPr>
        <w:t>industrial sprawl</w:t>
      </w:r>
      <w:r w:rsidRPr="00461BAA">
        <w:rPr>
          <w:sz w:val="16"/>
        </w:rPr>
        <w:t xml:space="preserve">. And, out of all the industries that drive global deforestation, animal agriculture is one of the biggest culprits. </w:t>
      </w:r>
    </w:p>
    <w:p w14:paraId="0CC52689" w14:textId="77777777" w:rsidR="00F0255A" w:rsidRPr="00461BAA" w:rsidRDefault="00F0255A" w:rsidP="00F0255A">
      <w:pPr>
        <w:rPr>
          <w:sz w:val="16"/>
        </w:rPr>
      </w:pPr>
      <w:r w:rsidRPr="00461BAA">
        <w:rPr>
          <w:sz w:val="16"/>
        </w:rPr>
        <w:t>The meat industry routinely destroys forests to make way for cattle grazing and livestock feed. Since 1970, cattle ranching drove the vast majority of the deforestation in the Amazon. In other words, animal-centric diets are one of the main reasons we are losing our rainforests. “The biggest transformational change is needed in the way in which we produce and consume food,” warns the FAO, which calls agricultural expansion “the main driver of deforestation.”</w:t>
      </w:r>
    </w:p>
    <w:p w14:paraId="026413AA" w14:textId="77777777" w:rsidR="00F0255A" w:rsidRPr="00461BAA" w:rsidRDefault="00F0255A" w:rsidP="00F0255A">
      <w:pPr>
        <w:rPr>
          <w:sz w:val="16"/>
        </w:rPr>
      </w:pPr>
      <w:r w:rsidRPr="00461BAA">
        <w:rPr>
          <w:sz w:val="16"/>
        </w:rPr>
        <w:t>WHAT IS DEFORESTATION?</w:t>
      </w:r>
    </w:p>
    <w:p w14:paraId="54531595" w14:textId="77777777" w:rsidR="00F0255A" w:rsidRPr="00461BAA" w:rsidRDefault="00F0255A" w:rsidP="00F0255A">
      <w:pPr>
        <w:rPr>
          <w:sz w:val="16"/>
        </w:rPr>
      </w:pPr>
      <w:r w:rsidRPr="00461BAA">
        <w:rPr>
          <w:sz w:val="16"/>
        </w:rPr>
        <w:t xml:space="preserve">Deforestation is the mass removal of trees over a wide area. The term most often refers to the clearing of trees by humans, but natural processes such as flooding or fire can take down trees, too. Most frequently, deforestation occurs to clear land for other purposes, like farming, or to collect timber from the fallen trees. </w:t>
      </w:r>
    </w:p>
    <w:p w14:paraId="126FD125" w14:textId="77777777" w:rsidR="00F0255A" w:rsidRPr="00461BAA" w:rsidRDefault="00F0255A" w:rsidP="00F0255A">
      <w:pPr>
        <w:rPr>
          <w:sz w:val="16"/>
        </w:rPr>
      </w:pPr>
      <w:r w:rsidRPr="00461BAA">
        <w:rPr>
          <w:sz w:val="16"/>
        </w:rPr>
        <w:t>Regardless of what drives deforestation, the end result is always the same: the destruction of an ecosystem that once played a vital role in protecting our planet.</w:t>
      </w:r>
    </w:p>
    <w:p w14:paraId="66B74504" w14:textId="77777777" w:rsidR="00F0255A" w:rsidRPr="00461BAA" w:rsidRDefault="00F0255A" w:rsidP="00F0255A">
      <w:pPr>
        <w:rPr>
          <w:sz w:val="16"/>
        </w:rPr>
      </w:pPr>
      <w:r w:rsidRPr="00461BAA">
        <w:rPr>
          <w:sz w:val="16"/>
        </w:rPr>
        <w:t>The connection between factory farming pollution and deforestation</w:t>
      </w:r>
    </w:p>
    <w:p w14:paraId="1FDF9CB9" w14:textId="77777777" w:rsidR="00F0255A" w:rsidRPr="00461BAA" w:rsidRDefault="00F0255A" w:rsidP="00F0255A">
      <w:pPr>
        <w:rPr>
          <w:sz w:val="16"/>
        </w:rPr>
      </w:pPr>
      <w:r w:rsidRPr="00461BAA">
        <w:rPr>
          <w:sz w:val="16"/>
        </w:rPr>
        <w:t xml:space="preserve">Every year, the factory farming industry raises and kills billions of animals for human consumption. Sadly, this process doesn’t just harm animals—it harms our planet, too. </w:t>
      </w:r>
    </w:p>
    <w:p w14:paraId="608C18C2" w14:textId="77777777" w:rsidR="00F0255A" w:rsidRPr="00461BAA" w:rsidRDefault="00F0255A" w:rsidP="00F0255A">
      <w:pPr>
        <w:rPr>
          <w:sz w:val="16"/>
        </w:rPr>
      </w:pPr>
      <w:r w:rsidRPr="00461BAA">
        <w:rPr>
          <w:sz w:val="16"/>
        </w:rPr>
        <w:t>Factory farms force thousands of animals to live together in extreme confinement. These facilities generate so much waste that they poison the surrounding air, water, and land, causing widespread health problems in nearby communities. And, the negative impacts of factory farm pollution extend far beyond just the surrounding area. Animal waste emits greenhouse gases that accelerate climate change and pose an existential threat to communities around the world.</w:t>
      </w:r>
    </w:p>
    <w:p w14:paraId="799EA31D" w14:textId="77777777" w:rsidR="00F0255A" w:rsidRPr="00461BAA" w:rsidRDefault="00F0255A" w:rsidP="00F0255A">
      <w:pPr>
        <w:rPr>
          <w:sz w:val="16"/>
        </w:rPr>
      </w:pPr>
      <w:r w:rsidRPr="00461BAA">
        <w:rPr>
          <w:sz w:val="16"/>
        </w:rPr>
        <w:t>Forests defend against the threat of climate change by serving as a “carbon sink.” The trees absorb carbon dioxide, removing excess greenhouse gas from the atmosphere and turning it into the oxygen we breathe. The “greenhouse effect” occurs when too many greenhouse gases remain in the atmosphere, trapping heat from the sun and raising global atmospheric temperatures. Scientists attribute most human-driven climate change to the greenhouse effect. When humans cut down forests, more greenhouse gas emissions from industrial agriculture remain in the atmosphere, further contributing to the climate crisis.</w:t>
      </w:r>
    </w:p>
    <w:p w14:paraId="55E48B2A" w14:textId="77777777" w:rsidR="00F0255A" w:rsidRDefault="00F0255A" w:rsidP="00F0255A">
      <w:pPr>
        <w:rPr>
          <w:sz w:val="16"/>
        </w:rPr>
      </w:pPr>
      <w:r w:rsidRPr="00461BAA">
        <w:rPr>
          <w:rStyle w:val="StyleUnderline"/>
          <w:highlight w:val="cyan"/>
        </w:rPr>
        <w:t>Humans</w:t>
      </w:r>
      <w:r w:rsidRPr="00461BAA">
        <w:rPr>
          <w:rStyle w:val="StyleUnderline"/>
        </w:rPr>
        <w:t xml:space="preserve"> can survive without factory farms, but we </w:t>
      </w:r>
      <w:r w:rsidRPr="00461BAA">
        <w:rPr>
          <w:rStyle w:val="Emphasis"/>
          <w:highlight w:val="cyan"/>
        </w:rPr>
        <w:t>can’t survive</w:t>
      </w:r>
      <w:r w:rsidRPr="00461BAA">
        <w:rPr>
          <w:sz w:val="16"/>
        </w:rPr>
        <w:t xml:space="preserve"> without healthy, breathable air. </w:t>
      </w:r>
      <w:r w:rsidRPr="00461BAA">
        <w:rPr>
          <w:rStyle w:val="StyleUnderline"/>
          <w:highlight w:val="cyan"/>
        </w:rPr>
        <w:t xml:space="preserve">If </w:t>
      </w:r>
      <w:r w:rsidRPr="00461BAA">
        <w:rPr>
          <w:rStyle w:val="Emphasis"/>
          <w:highlight w:val="cyan"/>
        </w:rPr>
        <w:t>deforestation</w:t>
      </w:r>
      <w:r w:rsidRPr="00461BAA">
        <w:rPr>
          <w:rStyle w:val="StyleUnderline"/>
        </w:rPr>
        <w:t xml:space="preserve"> and factory farming </w:t>
      </w:r>
      <w:r w:rsidRPr="00461BAA">
        <w:rPr>
          <w:rStyle w:val="StyleUnderline"/>
          <w:highlight w:val="cyan"/>
        </w:rPr>
        <w:t>continues</w:t>
      </w:r>
      <w:r w:rsidRPr="00461BAA">
        <w:rPr>
          <w:rStyle w:val="StyleUnderline"/>
        </w:rPr>
        <w:t xml:space="preserve"> unabated</w:t>
      </w:r>
      <w:r w:rsidRPr="00461BAA">
        <w:rPr>
          <w:sz w:val="16"/>
        </w:rPr>
        <w:t>, our planet, and our species, are headed for disaster.</w:t>
      </w:r>
    </w:p>
    <w:p w14:paraId="3BBBBF5F" w14:textId="77777777" w:rsidR="00F0255A" w:rsidRDefault="00F0255A" w:rsidP="00F0255A">
      <w:pPr>
        <w:pStyle w:val="Heading4"/>
      </w:pPr>
      <w:bookmarkStart w:id="18" w:name="_Hlk183116004"/>
      <w:bookmarkStart w:id="19" w:name="_Hlk207545860"/>
      <w:r w:rsidRPr="00A001B9">
        <w:t xml:space="preserve">Hydroxyl radical </w:t>
      </w:r>
      <w:r w:rsidRPr="00A001B9">
        <w:rPr>
          <w:u w:val="single"/>
        </w:rPr>
        <w:t>collapse</w:t>
      </w:r>
      <w:r w:rsidRPr="00A001B9">
        <w:t xml:space="preserve"> causes </w:t>
      </w:r>
      <w:r w:rsidRPr="00A001B9">
        <w:rPr>
          <w:u w:val="single"/>
        </w:rPr>
        <w:t>extinction</w:t>
      </w:r>
      <w:r>
        <w:t>.</w:t>
      </w:r>
    </w:p>
    <w:p w14:paraId="2CA975AE" w14:textId="77777777" w:rsidR="00F0255A" w:rsidRDefault="00F0255A" w:rsidP="00F0255A">
      <w:r w:rsidRPr="00EF2CA0">
        <w:rPr>
          <w:rStyle w:val="Style13ptBold"/>
        </w:rPr>
        <w:t>Levy 5</w:t>
      </w:r>
      <w:r>
        <w:t xml:space="preserve"> [Joel Levy (History and science author of more than a dozen books; M.A. in Psychology, University of Edinburgh; B.S. in Biological Sciences, University of Warwick), 2005, “The Doomsday Book: Scenarios for the End of the World,” Vision, njn]</w:t>
      </w:r>
    </w:p>
    <w:p w14:paraId="7C1469B3" w14:textId="77777777" w:rsidR="00F0255A" w:rsidRPr="00C22A9C" w:rsidRDefault="00F0255A" w:rsidP="00F0255A">
      <w:pPr>
        <w:rPr>
          <w:sz w:val="16"/>
        </w:rPr>
      </w:pPr>
      <w:r w:rsidRPr="00C22A9C">
        <w:rPr>
          <w:rStyle w:val="Emphasis"/>
          <w:highlight w:val="cyan"/>
        </w:rPr>
        <w:t>Hydroxyl radicals</w:t>
      </w:r>
      <w:r w:rsidRPr="00C22A9C">
        <w:rPr>
          <w:sz w:val="16"/>
        </w:rPr>
        <w:t xml:space="preserve"> are important in the context of air pollution because they </w:t>
      </w:r>
      <w:r w:rsidRPr="00EF2CA0">
        <w:rPr>
          <w:rStyle w:val="StyleUnderline"/>
        </w:rPr>
        <w:t xml:space="preserve">act as </w:t>
      </w:r>
      <w:r w:rsidRPr="00C22A9C">
        <w:rPr>
          <w:rStyle w:val="Emphasis"/>
        </w:rPr>
        <w:t>molecular scrubbers</w:t>
      </w:r>
      <w:r w:rsidRPr="00EF2CA0">
        <w:rPr>
          <w:rStyle w:val="StyleUnderline"/>
        </w:rPr>
        <w:t xml:space="preserve">, helping to keep the atmosphere </w:t>
      </w:r>
      <w:r w:rsidRPr="00C22A9C">
        <w:rPr>
          <w:rStyle w:val="Emphasis"/>
        </w:rPr>
        <w:t>clean</w:t>
      </w:r>
      <w:r w:rsidRPr="00EF2CA0">
        <w:rPr>
          <w:rStyle w:val="StyleUnderline"/>
        </w:rPr>
        <w:t xml:space="preserve"> by encouraging the </w:t>
      </w:r>
      <w:r w:rsidRPr="00C22A9C">
        <w:rPr>
          <w:rStyle w:val="Emphasis"/>
          <w:highlight w:val="cyan"/>
        </w:rPr>
        <w:t>breakdown</w:t>
      </w:r>
      <w:r w:rsidRPr="00EF2CA0">
        <w:rPr>
          <w:rStyle w:val="StyleUnderline"/>
        </w:rPr>
        <w:t xml:space="preserve"> of </w:t>
      </w:r>
      <w:r w:rsidRPr="00C22A9C">
        <w:rPr>
          <w:rStyle w:val="Emphasis"/>
          <w:highlight w:val="cyan"/>
        </w:rPr>
        <w:t>pollutants</w:t>
      </w:r>
      <w:r w:rsidRPr="00EF2CA0">
        <w:rPr>
          <w:rStyle w:val="StyleUnderline"/>
        </w:rPr>
        <w:t xml:space="preserve"> or their </w:t>
      </w:r>
      <w:r w:rsidRPr="00C22A9C">
        <w:rPr>
          <w:rStyle w:val="Emphasis"/>
        </w:rPr>
        <w:t>conversion</w:t>
      </w:r>
      <w:r w:rsidRPr="00EF2CA0">
        <w:rPr>
          <w:rStyle w:val="StyleUnderline"/>
        </w:rPr>
        <w:t xml:space="preserve"> into easily soluble forms</w:t>
      </w:r>
      <w:r w:rsidRPr="00C22A9C">
        <w:rPr>
          <w:sz w:val="16"/>
        </w:rPr>
        <w:t xml:space="preserve">, so that they can then be dissolved by atmospheric moisture. </w:t>
      </w:r>
      <w:r w:rsidRPr="00C22A9C">
        <w:rPr>
          <w:rStyle w:val="StyleUnderline"/>
          <w:highlight w:val="cyan"/>
        </w:rPr>
        <w:t>Without them</w:t>
      </w:r>
      <w:r w:rsidRPr="00EF2CA0">
        <w:rPr>
          <w:rStyle w:val="StyleUnderline"/>
        </w:rPr>
        <w:t xml:space="preserve">, pollution would </w:t>
      </w:r>
      <w:r w:rsidRPr="00C22A9C">
        <w:rPr>
          <w:rStyle w:val="Emphasis"/>
        </w:rPr>
        <w:t>linger</w:t>
      </w:r>
      <w:r w:rsidRPr="00C22A9C">
        <w:rPr>
          <w:sz w:val="16"/>
        </w:rPr>
        <w:t xml:space="preserve"> for much longer and would stay in the air, </w:t>
      </w:r>
      <w:r w:rsidRPr="00EF2CA0">
        <w:rPr>
          <w:rStyle w:val="StyleUnderline"/>
        </w:rPr>
        <w:t xml:space="preserve">with </w:t>
      </w:r>
      <w:r w:rsidRPr="00C22A9C">
        <w:rPr>
          <w:rStyle w:val="Emphasis"/>
          <w:highlight w:val="cyan"/>
        </w:rPr>
        <w:t>severe impacts</w:t>
      </w:r>
      <w:r w:rsidRPr="00C22A9C">
        <w:rPr>
          <w:rStyle w:val="StyleUnderline"/>
          <w:highlight w:val="cyan"/>
        </w:rPr>
        <w:t xml:space="preserve"> on human </w:t>
      </w:r>
      <w:r w:rsidRPr="00C22A9C">
        <w:rPr>
          <w:rStyle w:val="Emphasis"/>
          <w:highlight w:val="cyan"/>
        </w:rPr>
        <w:t>health</w:t>
      </w:r>
      <w:r w:rsidRPr="00EF2CA0">
        <w:rPr>
          <w:rStyle w:val="StyleUnderline"/>
        </w:rPr>
        <w:t>.</w:t>
      </w:r>
      <w:r w:rsidRPr="00C22A9C">
        <w:rPr>
          <w:sz w:val="16"/>
        </w:rPr>
        <w:t xml:space="preserve"> Unfortunately </w:t>
      </w:r>
      <w:r w:rsidRPr="00B44F92">
        <w:rPr>
          <w:rStyle w:val="StyleUnderline"/>
        </w:rPr>
        <w:t xml:space="preserve">the </w:t>
      </w:r>
      <w:r w:rsidRPr="00C22A9C">
        <w:rPr>
          <w:rStyle w:val="StyleUnderline"/>
          <w:highlight w:val="cyan"/>
        </w:rPr>
        <w:t>growing</w:t>
      </w:r>
      <w:r w:rsidRPr="00B44F92">
        <w:rPr>
          <w:rStyle w:val="StyleUnderline"/>
        </w:rPr>
        <w:t xml:space="preserve"> levels of </w:t>
      </w:r>
      <w:r w:rsidRPr="00C22A9C">
        <w:rPr>
          <w:rStyle w:val="Emphasis"/>
        </w:rPr>
        <w:t xml:space="preserve">air </w:t>
      </w:r>
      <w:r w:rsidRPr="00C22A9C">
        <w:rPr>
          <w:rStyle w:val="Emphasis"/>
          <w:highlight w:val="cyan"/>
        </w:rPr>
        <w:t>pollution</w:t>
      </w:r>
      <w:r w:rsidRPr="00C22A9C">
        <w:rPr>
          <w:rStyle w:val="StyleUnderline"/>
          <w:highlight w:val="cyan"/>
        </w:rPr>
        <w:t xml:space="preserve"> threaten</w:t>
      </w:r>
      <w:r w:rsidRPr="00B44F92">
        <w:rPr>
          <w:rStyle w:val="StyleUnderline"/>
        </w:rPr>
        <w:t xml:space="preserve"> to soak up </w:t>
      </w:r>
      <w:r w:rsidRPr="00C22A9C">
        <w:rPr>
          <w:rStyle w:val="Emphasis"/>
          <w:highlight w:val="cyan"/>
        </w:rPr>
        <w:t>hydroxyl</w:t>
      </w:r>
      <w:r w:rsidRPr="00C22A9C">
        <w:rPr>
          <w:rStyle w:val="Emphasis"/>
        </w:rPr>
        <w:t xml:space="preserve"> radicals</w:t>
      </w:r>
      <w:r w:rsidRPr="00B44F92">
        <w:rPr>
          <w:rStyle w:val="StyleUnderline"/>
        </w:rPr>
        <w:t xml:space="preserve"> faster than they are produced</w:t>
      </w:r>
      <w:r w:rsidRPr="00C22A9C">
        <w:rPr>
          <w:sz w:val="16"/>
        </w:rPr>
        <w:t>, and some scientists fear that at some point a threshold will be reached where levels of hydroxyl suddenly collapse, and cannot recover without a total absence of pollution. At this point civilisation would experience what has been described as a ‘hydroxyl holocaust’.</w:t>
      </w:r>
    </w:p>
    <w:p w14:paraId="362801E5" w14:textId="77777777" w:rsidR="00F0255A" w:rsidRPr="00C22A9C" w:rsidRDefault="00F0255A" w:rsidP="00F0255A">
      <w:pPr>
        <w:rPr>
          <w:rStyle w:val="StyleUnderline"/>
        </w:rPr>
      </w:pPr>
      <w:r w:rsidRPr="00C22A9C">
        <w:rPr>
          <w:sz w:val="16"/>
        </w:rPr>
        <w:t xml:space="preserve">What will happen </w:t>
      </w:r>
      <w:r w:rsidRPr="00C22A9C">
        <w:rPr>
          <w:rStyle w:val="StyleUnderline"/>
          <w:highlight w:val="cyan"/>
        </w:rPr>
        <w:t>if</w:t>
      </w:r>
      <w:r w:rsidRPr="005A45F6">
        <w:rPr>
          <w:rStyle w:val="StyleUnderline"/>
        </w:rPr>
        <w:t xml:space="preserve"> hydroxyl</w:t>
      </w:r>
      <w:r w:rsidRPr="00C22A9C">
        <w:rPr>
          <w:rStyle w:val="StyleUnderline"/>
        </w:rPr>
        <w:t xml:space="preserve"> </w:t>
      </w:r>
      <w:r w:rsidRPr="005A45F6">
        <w:rPr>
          <w:rStyle w:val="StyleUnderline"/>
          <w:highlight w:val="cyan"/>
        </w:rPr>
        <w:t xml:space="preserve">levels </w:t>
      </w:r>
      <w:r w:rsidRPr="005A45F6">
        <w:rPr>
          <w:rStyle w:val="Emphasis"/>
          <w:highlight w:val="cyan"/>
        </w:rPr>
        <w:t>collapse</w:t>
      </w:r>
      <w:r w:rsidRPr="00C22A9C">
        <w:rPr>
          <w:rStyle w:val="StyleUnderline"/>
        </w:rPr>
        <w:t>?</w:t>
      </w:r>
    </w:p>
    <w:p w14:paraId="37DD906C" w14:textId="77777777" w:rsidR="00F0255A" w:rsidRPr="00C22A9C" w:rsidRDefault="00F0255A" w:rsidP="00F0255A">
      <w:pPr>
        <w:rPr>
          <w:rStyle w:val="StyleUnderline"/>
        </w:rPr>
      </w:pPr>
      <w:r w:rsidRPr="00C22A9C">
        <w:rPr>
          <w:rStyle w:val="StyleUnderline"/>
        </w:rPr>
        <w:t xml:space="preserve">Air </w:t>
      </w:r>
      <w:r w:rsidRPr="00C22A9C">
        <w:rPr>
          <w:rStyle w:val="Emphasis"/>
          <w:highlight w:val="cyan"/>
        </w:rPr>
        <w:t>pollution</w:t>
      </w:r>
      <w:r w:rsidRPr="00C22A9C">
        <w:rPr>
          <w:rStyle w:val="StyleUnderline"/>
          <w:highlight w:val="cyan"/>
        </w:rPr>
        <w:t xml:space="preserve"> would</w:t>
      </w:r>
      <w:r w:rsidRPr="00C22A9C">
        <w:rPr>
          <w:rStyle w:val="StyleUnderline"/>
        </w:rPr>
        <w:t xml:space="preserve"> simply fail to </w:t>
      </w:r>
      <w:r w:rsidRPr="00C22A9C">
        <w:rPr>
          <w:rStyle w:val="Emphasis"/>
        </w:rPr>
        <w:t>break down</w:t>
      </w:r>
      <w:r w:rsidRPr="00C22A9C">
        <w:rPr>
          <w:rStyle w:val="StyleUnderline"/>
        </w:rPr>
        <w:t xml:space="preserve"> and would instead </w:t>
      </w:r>
      <w:r w:rsidRPr="00C22A9C">
        <w:rPr>
          <w:rStyle w:val="StyleUnderline"/>
          <w:highlight w:val="cyan"/>
        </w:rPr>
        <w:t xml:space="preserve">linger as </w:t>
      </w:r>
      <w:r w:rsidRPr="00C22A9C">
        <w:rPr>
          <w:rStyle w:val="Emphasis"/>
          <w:highlight w:val="cyan"/>
        </w:rPr>
        <w:t>smog</w:t>
      </w:r>
      <w:r w:rsidRPr="00C22A9C">
        <w:rPr>
          <w:sz w:val="16"/>
        </w:rPr>
        <w:t xml:space="preserve">. Smog is a soup of toxic gases and particulates that forms when atmospheric conditions prevent the mixing or clearing of air over an area (typically a city in a valley, such as Los Angeles). It is often worsened by the effects of sunlight, which cause the smog chemicals to become highly reactive and therefore much more toxic. Without hydroxyl radicals, however, smog would </w:t>
      </w:r>
      <w:r w:rsidRPr="00C22A9C">
        <w:rPr>
          <w:rStyle w:val="StyleUnderline"/>
        </w:rPr>
        <w:t>not</w:t>
      </w:r>
      <w:r w:rsidRPr="00C22A9C">
        <w:rPr>
          <w:sz w:val="16"/>
        </w:rPr>
        <w:t xml:space="preserve"> be </w:t>
      </w:r>
      <w:r w:rsidRPr="00C22A9C">
        <w:rPr>
          <w:rStyle w:val="StyleUnderline"/>
        </w:rPr>
        <w:t>limited to specific areas or days</w:t>
      </w:r>
      <w:r w:rsidRPr="00C22A9C">
        <w:rPr>
          <w:sz w:val="16"/>
        </w:rPr>
        <w:t xml:space="preserve"> when certain conditions arose. Instead, there could be </w:t>
      </w:r>
      <w:r w:rsidRPr="00C22A9C">
        <w:rPr>
          <w:rStyle w:val="StyleUnderline"/>
        </w:rPr>
        <w:t xml:space="preserve">vast clouds of </w:t>
      </w:r>
      <w:r w:rsidRPr="00C22A9C">
        <w:rPr>
          <w:rStyle w:val="Emphasis"/>
        </w:rPr>
        <w:t>poisonous smog</w:t>
      </w:r>
      <w:r w:rsidRPr="00C22A9C">
        <w:rPr>
          <w:rStyle w:val="StyleUnderline"/>
        </w:rPr>
        <w:t xml:space="preserve">, </w:t>
      </w:r>
      <w:r w:rsidRPr="00C22A9C">
        <w:rPr>
          <w:rStyle w:val="StyleUnderline"/>
          <w:highlight w:val="cyan"/>
        </w:rPr>
        <w:t>blanketing</w:t>
      </w:r>
      <w:r w:rsidRPr="00C22A9C">
        <w:rPr>
          <w:rStyle w:val="StyleUnderline"/>
        </w:rPr>
        <w:t xml:space="preserve"> cities and </w:t>
      </w:r>
      <w:r w:rsidRPr="00C22A9C">
        <w:rPr>
          <w:rStyle w:val="Emphasis"/>
          <w:highlight w:val="cyan"/>
        </w:rPr>
        <w:t>whole countries</w:t>
      </w:r>
      <w:r w:rsidRPr="00C22A9C">
        <w:rPr>
          <w:rStyle w:val="StyleUnderline"/>
        </w:rPr>
        <w:t>.</w:t>
      </w:r>
      <w:r w:rsidRPr="00C22A9C">
        <w:rPr>
          <w:sz w:val="16"/>
        </w:rPr>
        <w:t xml:space="preserve"> Millions and possibly </w:t>
      </w:r>
      <w:r w:rsidRPr="00C22A9C">
        <w:rPr>
          <w:rStyle w:val="Emphasis"/>
          <w:highlight w:val="cyan"/>
        </w:rPr>
        <w:t>billions</w:t>
      </w:r>
      <w:r w:rsidRPr="00C22A9C">
        <w:rPr>
          <w:rStyle w:val="StyleUnderline"/>
        </w:rPr>
        <w:t xml:space="preserve"> would be </w:t>
      </w:r>
      <w:r w:rsidRPr="00C22A9C">
        <w:rPr>
          <w:rStyle w:val="StyleUnderline"/>
          <w:highlight w:val="cyan"/>
        </w:rPr>
        <w:t>killed directly</w:t>
      </w:r>
      <w:r w:rsidRPr="00C22A9C">
        <w:rPr>
          <w:rStyle w:val="StyleUnderline"/>
        </w:rPr>
        <w:t xml:space="preserve">, while there would also be terrible </w:t>
      </w:r>
      <w:r w:rsidRPr="00C22A9C">
        <w:rPr>
          <w:rStyle w:val="Emphasis"/>
          <w:highlight w:val="cyan"/>
        </w:rPr>
        <w:t>knock-on effects</w:t>
      </w:r>
      <w:r w:rsidRPr="00C22A9C">
        <w:rPr>
          <w:rStyle w:val="StyleUnderline"/>
          <w:highlight w:val="cyan"/>
        </w:rPr>
        <w:t xml:space="preserve"> for </w:t>
      </w:r>
      <w:r w:rsidRPr="00C22A9C">
        <w:rPr>
          <w:rStyle w:val="Emphasis"/>
          <w:highlight w:val="cyan"/>
        </w:rPr>
        <w:t>ag</w:t>
      </w:r>
      <w:r w:rsidRPr="00C22A9C">
        <w:rPr>
          <w:rStyle w:val="StyleUnderline"/>
        </w:rPr>
        <w:t xml:space="preserve">riculture and the </w:t>
      </w:r>
      <w:r w:rsidRPr="005A45F6">
        <w:rPr>
          <w:rStyle w:val="Emphasis"/>
        </w:rPr>
        <w:t>natural world</w:t>
      </w:r>
      <w:r w:rsidRPr="00C22A9C">
        <w:rPr>
          <w:rStyle w:val="StyleUnderline"/>
        </w:rPr>
        <w:t xml:space="preserve"> that could </w:t>
      </w:r>
      <w:r w:rsidRPr="00C22A9C">
        <w:rPr>
          <w:rStyle w:val="StyleUnderline"/>
          <w:highlight w:val="cyan"/>
        </w:rPr>
        <w:t>threaten</w:t>
      </w:r>
      <w:r w:rsidRPr="00C22A9C">
        <w:rPr>
          <w:rStyle w:val="StyleUnderline"/>
        </w:rPr>
        <w:t xml:space="preserve"> the basis of </w:t>
      </w:r>
      <w:r w:rsidRPr="00C22A9C">
        <w:rPr>
          <w:rStyle w:val="Emphasis"/>
          <w:highlight w:val="cyan"/>
        </w:rPr>
        <w:t>civilisation</w:t>
      </w:r>
      <w:r w:rsidRPr="00C22A9C">
        <w:rPr>
          <w:rStyle w:val="StyleUnderline"/>
        </w:rPr>
        <w:t>.</w:t>
      </w:r>
    </w:p>
    <w:p w14:paraId="49FA5E18" w14:textId="77777777" w:rsidR="00F0255A" w:rsidRPr="00C22A9C" w:rsidRDefault="00F0255A" w:rsidP="00F0255A">
      <w:pPr>
        <w:rPr>
          <w:sz w:val="16"/>
        </w:rPr>
      </w:pPr>
      <w:r w:rsidRPr="00C22A9C">
        <w:rPr>
          <w:sz w:val="16"/>
        </w:rPr>
        <w:t>Has it happened before?</w:t>
      </w:r>
    </w:p>
    <w:p w14:paraId="24F896E9" w14:textId="77777777" w:rsidR="00F0255A" w:rsidRPr="00C22A9C" w:rsidRDefault="00F0255A" w:rsidP="00F0255A">
      <w:pPr>
        <w:rPr>
          <w:sz w:val="16"/>
        </w:rPr>
      </w:pPr>
      <w:r w:rsidRPr="00C22A9C">
        <w:rPr>
          <w:sz w:val="16"/>
        </w:rPr>
        <w:t>Mankind has never before been able to influence the make-up of the atmosphere to the extent necessary to trigger a hydroxyl meltdown. It is a measure of the scale of air pollution today that this scenario can even be considered.</w:t>
      </w:r>
    </w:p>
    <w:p w14:paraId="6FC23A77" w14:textId="77777777" w:rsidR="00F0255A" w:rsidRPr="00C22A9C" w:rsidRDefault="00F0255A" w:rsidP="00F0255A">
      <w:pPr>
        <w:rPr>
          <w:sz w:val="16"/>
        </w:rPr>
      </w:pPr>
      <w:r w:rsidRPr="00C22A9C">
        <w:rPr>
          <w:sz w:val="16"/>
        </w:rPr>
        <w:t>How likely is it to happen?</w:t>
      </w:r>
    </w:p>
    <w:p w14:paraId="0949CE8F" w14:textId="77777777" w:rsidR="00F0255A" w:rsidRPr="00C22A9C" w:rsidRDefault="00F0255A" w:rsidP="00F0255A">
      <w:pPr>
        <w:rPr>
          <w:sz w:val="16"/>
        </w:rPr>
      </w:pPr>
      <w:r w:rsidRPr="00C22A9C">
        <w:rPr>
          <w:sz w:val="16"/>
        </w:rPr>
        <w:t>Fears about declining levels of hydroxyl in the atmosphere first surfaced during the 1980s but the picture has been muddied by the complexity of hydroxyl chemistry (in some conditions additional pollution can actually boost hydroxyl levels) and by an apparent resurgence in hydroxyl levels during the 1990s. This may in turn have been the result of the thinning ozone layer, which increased the amount of energetic UV radiation hitting the atmosphere, in which case efforts to let the ozone layer regenerate could once again make hydroxyl levels vulnerable, especially given the accelerating problem of air pollution. In a report in 2001, the UN’s Intergovernmental Panel on Climate Change (IPCC, the primary world authority on atmospheric science) took the hydroxyl issue seriously enough to warn of ‘the possibility that future emissions might overwhelm the oxidative capacity of the troposphere’ (ie the atmosphere’s capacity to break down pollution).</w:t>
      </w:r>
    </w:p>
    <w:p w14:paraId="6F860A01" w14:textId="77777777" w:rsidR="00F0255A" w:rsidRPr="004628A3" w:rsidRDefault="00F0255A" w:rsidP="00F0255A">
      <w:pPr>
        <w:rPr>
          <w:u w:val="single"/>
        </w:rPr>
      </w:pPr>
      <w:r w:rsidRPr="00C22A9C">
        <w:rPr>
          <w:sz w:val="16"/>
        </w:rPr>
        <w:t xml:space="preserve">Even if this doomsday scenario is unlikely, the IPCC warns that levels of </w:t>
      </w:r>
      <w:r w:rsidRPr="00A001B9">
        <w:rPr>
          <w:rStyle w:val="Emphasis"/>
          <w:highlight w:val="cyan"/>
        </w:rPr>
        <w:t>smog</w:t>
      </w:r>
      <w:r w:rsidRPr="00C22A9C">
        <w:rPr>
          <w:rStyle w:val="StyleUnderline"/>
        </w:rPr>
        <w:t xml:space="preserve"> chemicals</w:t>
      </w:r>
      <w:r w:rsidRPr="00C22A9C">
        <w:rPr>
          <w:sz w:val="16"/>
        </w:rPr>
        <w:t xml:space="preserve">, such as carbon monoxide and nitrogen oxides, </w:t>
      </w:r>
      <w:r w:rsidRPr="00C22A9C">
        <w:rPr>
          <w:rStyle w:val="StyleUnderline"/>
        </w:rPr>
        <w:t xml:space="preserve">can be </w:t>
      </w:r>
      <w:r w:rsidRPr="00A001B9">
        <w:rPr>
          <w:rStyle w:val="StyleUnderline"/>
          <w:highlight w:val="cyan"/>
        </w:rPr>
        <w:t xml:space="preserve">expected to </w:t>
      </w:r>
      <w:r w:rsidRPr="00A001B9">
        <w:rPr>
          <w:rStyle w:val="Emphasis"/>
          <w:highlight w:val="cyan"/>
        </w:rPr>
        <w:t>triple</w:t>
      </w:r>
      <w:r w:rsidRPr="00A001B9">
        <w:rPr>
          <w:rStyle w:val="StyleUnderline"/>
          <w:highlight w:val="cyan"/>
        </w:rPr>
        <w:t xml:space="preserve"> by </w:t>
      </w:r>
      <w:r w:rsidRPr="00A001B9">
        <w:rPr>
          <w:rStyle w:val="Emphasis"/>
          <w:highlight w:val="cyan"/>
        </w:rPr>
        <w:t>2050</w:t>
      </w:r>
      <w:r w:rsidRPr="00C22A9C">
        <w:rPr>
          <w:sz w:val="16"/>
        </w:rPr>
        <w:t xml:space="preserve">, while hydroxyl levels may fall by at least 20 per cent by 2100. So even by this estimate </w:t>
      </w:r>
      <w:r w:rsidRPr="00C22A9C">
        <w:rPr>
          <w:rStyle w:val="StyleUnderline"/>
        </w:rPr>
        <w:t xml:space="preserve">lingering smog could be a </w:t>
      </w:r>
      <w:r w:rsidRPr="00A001B9">
        <w:rPr>
          <w:rStyle w:val="Emphasis"/>
        </w:rPr>
        <w:t>devastating problem</w:t>
      </w:r>
      <w:r w:rsidRPr="00C22A9C">
        <w:rPr>
          <w:rStyle w:val="StyleUnderline"/>
        </w:rPr>
        <w:t xml:space="preserve"> in the future</w:t>
      </w:r>
      <w:bookmarkEnd w:id="18"/>
      <w:r w:rsidRPr="00C4446B">
        <w:rPr>
          <w:sz w:val="16"/>
        </w:rPr>
        <w:t>.</w:t>
      </w:r>
      <w:bookmarkEnd w:id="19"/>
    </w:p>
    <w:p w14:paraId="043AC233" w14:textId="77777777" w:rsidR="00F0255A" w:rsidRDefault="00F0255A" w:rsidP="00F0255A">
      <w:pPr>
        <w:pStyle w:val="Heading4"/>
      </w:pPr>
      <w:r>
        <w:t xml:space="preserve">Industrial society destroys </w:t>
      </w:r>
      <w:r w:rsidRPr="0022782E">
        <w:rPr>
          <w:u w:val="single"/>
        </w:rPr>
        <w:t>insects</w:t>
      </w:r>
      <w:r>
        <w:t>---</w:t>
      </w:r>
      <w:r w:rsidRPr="0022782E">
        <w:rPr>
          <w:u w:val="single"/>
        </w:rPr>
        <w:t>extinction</w:t>
      </w:r>
      <w:r>
        <w:t>.</w:t>
      </w:r>
    </w:p>
    <w:p w14:paraId="5D38DF7D" w14:textId="77777777" w:rsidR="00F0255A" w:rsidRDefault="00F0255A" w:rsidP="00F0255A">
      <w:r w:rsidRPr="0022782E">
        <w:rPr>
          <w:rStyle w:val="Style13ptBold"/>
        </w:rPr>
        <w:t>Hunziker 18</w:t>
      </w:r>
      <w:r>
        <w:t xml:space="preserve"> [Robert Hunziker (E</w:t>
      </w:r>
      <w:r w:rsidRPr="0022782E">
        <w:t xml:space="preserve">nvironmental journalist </w:t>
      </w:r>
      <w:r>
        <w:t xml:space="preserve">writing </w:t>
      </w:r>
      <w:r w:rsidRPr="0022782E">
        <w:t>for over fifty publications</w:t>
      </w:r>
      <w:r>
        <w:t xml:space="preserve">; </w:t>
      </w:r>
      <w:r w:rsidRPr="0022782E">
        <w:t>M.A. in Economic History</w:t>
      </w:r>
      <w:r>
        <w:t xml:space="preserve">, </w:t>
      </w:r>
      <w:r w:rsidRPr="0022782E">
        <w:t>DePaul University</w:t>
      </w:r>
      <w:r>
        <w:t xml:space="preserve">), 4-2-2018, " Insect Decimation Upstages Global Warming," </w:t>
      </w:r>
      <w:r w:rsidRPr="0022782E">
        <w:t>Transcend Media Service</w:t>
      </w:r>
      <w:r>
        <w:t>, https://www.transcend.org/tms/2018/04/insect-decimation-upstages-global-warming/, njn]</w:t>
      </w:r>
    </w:p>
    <w:p w14:paraId="69E2AAC1" w14:textId="77777777" w:rsidR="00F0255A" w:rsidRPr="0022782E" w:rsidRDefault="00F0255A" w:rsidP="00F0255A">
      <w:pPr>
        <w:rPr>
          <w:sz w:val="16"/>
        </w:rPr>
      </w:pPr>
      <w:r w:rsidRPr="0022782E">
        <w:rPr>
          <w:sz w:val="16"/>
        </w:rPr>
        <w:t xml:space="preserve">Everybody’s heard about </w:t>
      </w:r>
      <w:r w:rsidRPr="0022782E">
        <w:rPr>
          <w:rStyle w:val="StyleUnderline"/>
        </w:rPr>
        <w:t xml:space="preserve">global </w:t>
      </w:r>
      <w:r w:rsidRPr="0022782E">
        <w:rPr>
          <w:rStyle w:val="Emphasis"/>
        </w:rPr>
        <w:t>warming</w:t>
      </w:r>
      <w:r w:rsidRPr="0022782E">
        <w:rPr>
          <w:sz w:val="16"/>
        </w:rPr>
        <w:t xml:space="preserve">. It </w:t>
      </w:r>
      <w:r w:rsidRPr="0022782E">
        <w:rPr>
          <w:rStyle w:val="StyleUnderline"/>
        </w:rPr>
        <w:t xml:space="preserve">is one of the most advertised </w:t>
      </w:r>
      <w:r w:rsidRPr="0022782E">
        <w:rPr>
          <w:rStyle w:val="Emphasis"/>
        </w:rPr>
        <w:t>existential events</w:t>
      </w:r>
      <w:r w:rsidRPr="0022782E">
        <w:rPr>
          <w:sz w:val="16"/>
        </w:rPr>
        <w:t xml:space="preserve"> of all time. Who isn’t aware? However, there’s a new kid on the block. An </w:t>
      </w:r>
      <w:r w:rsidRPr="0022782E">
        <w:rPr>
          <w:rStyle w:val="StyleUnderline"/>
        </w:rPr>
        <w:t xml:space="preserve">alarming </w:t>
      </w:r>
      <w:r w:rsidRPr="0022782E">
        <w:rPr>
          <w:rStyle w:val="Emphasis"/>
          <w:highlight w:val="cyan"/>
        </w:rPr>
        <w:t>loss of insects</w:t>
      </w:r>
      <w:r w:rsidRPr="0022782E">
        <w:rPr>
          <w:rStyle w:val="StyleUnderline"/>
          <w:highlight w:val="cyan"/>
        </w:rPr>
        <w:t xml:space="preserve"> will</w:t>
      </w:r>
      <w:r w:rsidRPr="0022782E">
        <w:rPr>
          <w:rStyle w:val="StyleUnderline"/>
        </w:rPr>
        <w:t xml:space="preserve"> likely </w:t>
      </w:r>
      <w:r w:rsidRPr="0022782E">
        <w:rPr>
          <w:rStyle w:val="Emphasis"/>
          <w:highlight w:val="cyan"/>
        </w:rPr>
        <w:t>take down</w:t>
      </w:r>
      <w:r w:rsidRPr="0022782E">
        <w:rPr>
          <w:rStyle w:val="StyleUnderline"/>
          <w:highlight w:val="cyan"/>
        </w:rPr>
        <w:t xml:space="preserve"> humanity before</w:t>
      </w:r>
      <w:r w:rsidRPr="0022782E">
        <w:rPr>
          <w:rStyle w:val="StyleUnderline"/>
        </w:rPr>
        <w:t xml:space="preserve"> global </w:t>
      </w:r>
      <w:r w:rsidRPr="0022782E">
        <w:rPr>
          <w:rStyle w:val="Emphasis"/>
          <w:highlight w:val="cyan"/>
        </w:rPr>
        <w:t>warming</w:t>
      </w:r>
      <w:r w:rsidRPr="0022782E">
        <w:rPr>
          <w:sz w:val="16"/>
        </w:rPr>
        <w:t xml:space="preserve"> hits maximum velocity.</w:t>
      </w:r>
    </w:p>
    <w:p w14:paraId="37BDA0FB" w14:textId="77777777" w:rsidR="00F0255A" w:rsidRPr="0022782E" w:rsidRDefault="00F0255A" w:rsidP="00F0255A">
      <w:pPr>
        <w:rPr>
          <w:sz w:val="16"/>
        </w:rPr>
      </w:pPr>
      <w:r w:rsidRPr="0022782E">
        <w:rPr>
          <w:sz w:val="16"/>
        </w:rPr>
        <w:t>For the immediate future, the Paris Accord is riding the wrong horse, as global warming is a long-term project compared to the insect catastrophe happening right now! Where else is found 40% to 90% species devastation?</w:t>
      </w:r>
    </w:p>
    <w:p w14:paraId="00D5821F" w14:textId="77777777" w:rsidR="00F0255A" w:rsidRPr="0022782E" w:rsidRDefault="00F0255A" w:rsidP="00F0255A">
      <w:pPr>
        <w:rPr>
          <w:rStyle w:val="Emphasis"/>
        </w:rPr>
      </w:pPr>
      <w:r w:rsidRPr="0022782E">
        <w:rPr>
          <w:rStyle w:val="StyleUnderline"/>
        </w:rPr>
        <w:t>The worldwide loss of insects is</w:t>
      </w:r>
      <w:r w:rsidRPr="0022782E">
        <w:rPr>
          <w:sz w:val="16"/>
        </w:rPr>
        <w:t xml:space="preserve"> simply staggering with some reports of 75% </w:t>
      </w:r>
      <w:r w:rsidRPr="0022782E">
        <w:rPr>
          <w:rStyle w:val="StyleUnderline"/>
        </w:rPr>
        <w:t xml:space="preserve">up to </w:t>
      </w:r>
      <w:r w:rsidRPr="0022782E">
        <w:rPr>
          <w:rStyle w:val="Emphasis"/>
        </w:rPr>
        <w:t>90%</w:t>
      </w:r>
      <w:r w:rsidRPr="0022782E">
        <w:rPr>
          <w:rStyle w:val="StyleUnderline"/>
        </w:rPr>
        <w:t xml:space="preserve">, happening much </w:t>
      </w:r>
      <w:r w:rsidRPr="0022782E">
        <w:rPr>
          <w:rStyle w:val="Emphasis"/>
          <w:highlight w:val="cyan"/>
        </w:rPr>
        <w:t>faster</w:t>
      </w:r>
      <w:r w:rsidRPr="0022782E">
        <w:rPr>
          <w:rStyle w:val="StyleUnderline"/>
          <w:highlight w:val="cyan"/>
        </w:rPr>
        <w:t xml:space="preserve"> than</w:t>
      </w:r>
      <w:r w:rsidRPr="0022782E">
        <w:rPr>
          <w:rStyle w:val="StyleUnderline"/>
        </w:rPr>
        <w:t xml:space="preserve"> the paleoclimate record rate of the </w:t>
      </w:r>
      <w:r w:rsidRPr="0022782E">
        <w:rPr>
          <w:rStyle w:val="StyleUnderline"/>
          <w:highlight w:val="cyan"/>
        </w:rPr>
        <w:t>past</w:t>
      </w:r>
      <w:r w:rsidRPr="0022782E">
        <w:rPr>
          <w:rStyle w:val="StyleUnderline"/>
        </w:rPr>
        <w:t xml:space="preserve"> five major </w:t>
      </w:r>
      <w:r w:rsidRPr="0022782E">
        <w:rPr>
          <w:rStyle w:val="Emphasis"/>
          <w:highlight w:val="cyan"/>
        </w:rPr>
        <w:t>extinction events</w:t>
      </w:r>
      <w:r w:rsidRPr="0022782E">
        <w:rPr>
          <w:sz w:val="16"/>
        </w:rPr>
        <w:t xml:space="preserve">. It is possible that </w:t>
      </w:r>
      <w:r w:rsidRPr="0022782E">
        <w:rPr>
          <w:rStyle w:val="StyleUnderline"/>
        </w:rPr>
        <w:t xml:space="preserve">some insect species may already be close to </w:t>
      </w:r>
      <w:r w:rsidRPr="0022782E">
        <w:rPr>
          <w:rStyle w:val="Emphasis"/>
        </w:rPr>
        <w:t>total extinction!</w:t>
      </w:r>
    </w:p>
    <w:p w14:paraId="19ED96F0" w14:textId="77777777" w:rsidR="00F0255A" w:rsidRPr="0022782E" w:rsidRDefault="00F0255A" w:rsidP="00F0255A">
      <w:pPr>
        <w:rPr>
          <w:sz w:val="16"/>
        </w:rPr>
      </w:pPr>
      <w:r w:rsidRPr="0022782E">
        <w:rPr>
          <w:sz w:val="16"/>
        </w:rPr>
        <w:t xml:space="preserve">It’s established that species evolve and then go extinct over thousands and millions of years as part of nature’s course, but </w:t>
      </w:r>
      <w:r w:rsidRPr="0022782E">
        <w:rPr>
          <w:rStyle w:val="StyleUnderline"/>
        </w:rPr>
        <w:t xml:space="preserve">the current rate of </w:t>
      </w:r>
      <w:r w:rsidRPr="0022782E">
        <w:rPr>
          <w:rStyle w:val="Emphasis"/>
        </w:rPr>
        <w:t>devastation</w:t>
      </w:r>
      <w:r w:rsidRPr="0022782E">
        <w:rPr>
          <w:rStyle w:val="StyleUnderline"/>
        </w:rPr>
        <w:t xml:space="preserve"> is simply “</w:t>
      </w:r>
      <w:r w:rsidRPr="0022782E">
        <w:rPr>
          <w:rStyle w:val="Emphasis"/>
        </w:rPr>
        <w:t>off the charts</w:t>
      </w:r>
      <w:r w:rsidRPr="0022782E">
        <w:rPr>
          <w:rStyle w:val="StyleUnderline"/>
        </w:rPr>
        <w:t>, and downright scary.”</w:t>
      </w:r>
    </w:p>
    <w:p w14:paraId="4AC42717" w14:textId="77777777" w:rsidR="00F0255A" w:rsidRPr="0022782E" w:rsidRDefault="00F0255A" w:rsidP="00F0255A">
      <w:pPr>
        <w:rPr>
          <w:sz w:val="16"/>
        </w:rPr>
      </w:pPr>
      <w:r w:rsidRPr="0022782E">
        <w:rPr>
          <w:sz w:val="16"/>
        </w:rPr>
        <w:t xml:space="preserve">Without any doubt, </w:t>
      </w:r>
      <w:r w:rsidRPr="0022782E">
        <w:rPr>
          <w:rStyle w:val="StyleUnderline"/>
        </w:rPr>
        <w:t xml:space="preserve">it is </w:t>
      </w:r>
      <w:r w:rsidRPr="0022782E">
        <w:rPr>
          <w:rStyle w:val="Emphasis"/>
        </w:rPr>
        <w:t>difficult</w:t>
      </w:r>
      <w:r w:rsidRPr="0022782E">
        <w:rPr>
          <w:rStyle w:val="StyleUnderline"/>
        </w:rPr>
        <w:t xml:space="preserve"> to imagine how </w:t>
      </w:r>
      <w:r w:rsidRPr="0022782E">
        <w:rPr>
          <w:rStyle w:val="Emphasis"/>
        </w:rPr>
        <w:t>humanity survives</w:t>
      </w:r>
      <w:r w:rsidRPr="0022782E">
        <w:rPr>
          <w:rStyle w:val="StyleUnderline"/>
        </w:rPr>
        <w:t xml:space="preserve"> without insects</w:t>
      </w:r>
      <w:r w:rsidRPr="0022782E">
        <w:rPr>
          <w:sz w:val="16"/>
        </w:rPr>
        <w:t>, which are dropping dead in bunches right before our eyes. For proof, how many insect splats do people clean off windshields nowadays? Not many…. How many fireflies do children chase at night? Not many….</w:t>
      </w:r>
    </w:p>
    <w:p w14:paraId="621C81A5" w14:textId="77777777" w:rsidR="00F0255A" w:rsidRPr="0022782E" w:rsidRDefault="00F0255A" w:rsidP="00F0255A">
      <w:pPr>
        <w:rPr>
          <w:sz w:val="16"/>
        </w:rPr>
      </w:pPr>
      <w:r w:rsidRPr="0022782E">
        <w:rPr>
          <w:sz w:val="16"/>
        </w:rPr>
        <w:t xml:space="preserve">Several naturalists and environmental writers believe the </w:t>
      </w:r>
      <w:r w:rsidRPr="0022782E">
        <w:rPr>
          <w:rStyle w:val="StyleUnderline"/>
        </w:rPr>
        <w:t xml:space="preserve">massive </w:t>
      </w:r>
      <w:r w:rsidRPr="0022782E">
        <w:rPr>
          <w:rStyle w:val="StyleUnderline"/>
          <w:highlight w:val="cyan"/>
        </w:rPr>
        <w:t>loss</w:t>
      </w:r>
      <w:r w:rsidRPr="0022782E">
        <w:rPr>
          <w:rStyle w:val="StyleUnderline"/>
        </w:rPr>
        <w:t xml:space="preserve"> of insects </w:t>
      </w:r>
      <w:r w:rsidRPr="0022782E">
        <w:rPr>
          <w:rStyle w:val="StyleUnderline"/>
          <w:highlight w:val="cyan"/>
        </w:rPr>
        <w:t>has</w:t>
      </w:r>
      <w:r w:rsidRPr="0022782E">
        <w:rPr>
          <w:rStyle w:val="StyleUnderline"/>
        </w:rPr>
        <w:t xml:space="preserve"> everything </w:t>
      </w:r>
      <w:r w:rsidRPr="0022782E">
        <w:rPr>
          <w:rStyle w:val="StyleUnderline"/>
          <w:highlight w:val="cyan"/>
        </w:rPr>
        <w:t>to do with</w:t>
      </w:r>
      <w:r w:rsidRPr="0022782E">
        <w:rPr>
          <w:rStyle w:val="StyleUnderline"/>
        </w:rPr>
        <w:t xml:space="preserve"> three generations of </w:t>
      </w:r>
      <w:r w:rsidRPr="0022782E">
        <w:rPr>
          <w:rStyle w:val="Emphasis"/>
          <w:highlight w:val="cyan"/>
        </w:rPr>
        <w:t>industrial</w:t>
      </w:r>
      <w:r w:rsidRPr="0022782E">
        <w:rPr>
          <w:rStyle w:val="Emphasis"/>
        </w:rPr>
        <w:t xml:space="preserve">ized </w:t>
      </w:r>
      <w:r w:rsidRPr="0022782E">
        <w:rPr>
          <w:rStyle w:val="Emphasis"/>
          <w:highlight w:val="cyan"/>
        </w:rPr>
        <w:t>farming</w:t>
      </w:r>
      <w:r w:rsidRPr="0022782E">
        <w:rPr>
          <w:rStyle w:val="StyleUnderline"/>
          <w:highlight w:val="cyan"/>
        </w:rPr>
        <w:t xml:space="preserve"> and</w:t>
      </w:r>
      <w:r w:rsidRPr="0022782E">
        <w:rPr>
          <w:rStyle w:val="StyleUnderline"/>
        </w:rPr>
        <w:t xml:space="preserve"> the vast tide of </w:t>
      </w:r>
      <w:r w:rsidRPr="0022782E">
        <w:rPr>
          <w:rStyle w:val="Emphasis"/>
          <w:highlight w:val="cyan"/>
        </w:rPr>
        <w:t>poisons</w:t>
      </w:r>
      <w:r w:rsidRPr="0022782E">
        <w:rPr>
          <w:rStyle w:val="StyleUnderline"/>
        </w:rPr>
        <w:t xml:space="preserve"> pouring over the landscape year-after-year</w:t>
      </w:r>
      <w:r w:rsidRPr="0022782E">
        <w:rPr>
          <w:sz w:val="16"/>
        </w:rPr>
        <w:t xml:space="preserve">, especially since the end of WWII. </w:t>
      </w:r>
      <w:r w:rsidRPr="0022782E">
        <w:rPr>
          <w:rStyle w:val="StyleUnderline"/>
        </w:rPr>
        <w:t xml:space="preserve">Ours is the </w:t>
      </w:r>
      <w:r w:rsidRPr="0022782E">
        <w:rPr>
          <w:rStyle w:val="Emphasis"/>
        </w:rPr>
        <w:t>first</w:t>
      </w:r>
      <w:r w:rsidRPr="0022782E">
        <w:rPr>
          <w:rStyle w:val="StyleUnderline"/>
        </w:rPr>
        <w:t xml:space="preserve">-ever </w:t>
      </w:r>
      <w:r w:rsidRPr="0022782E">
        <w:rPr>
          <w:rStyle w:val="Emphasis"/>
        </w:rPr>
        <w:t>pesticide-based</w:t>
      </w:r>
      <w:r w:rsidRPr="0022782E">
        <w:rPr>
          <w:rStyle w:val="StyleUnderline"/>
        </w:rPr>
        <w:t xml:space="preserve"> agricultural society</w:t>
      </w:r>
      <w:r w:rsidRPr="0022782E">
        <w:rPr>
          <w:sz w:val="16"/>
        </w:rPr>
        <w:t>. Dreadfully, it’s an experiment that is going dead wrong… all of a sudden!</w:t>
      </w:r>
    </w:p>
    <w:p w14:paraId="7AA688D4" w14:textId="77777777" w:rsidR="00F0255A" w:rsidRPr="0022782E" w:rsidRDefault="00F0255A" w:rsidP="00F0255A">
      <w:pPr>
        <w:rPr>
          <w:sz w:val="16"/>
        </w:rPr>
      </w:pPr>
      <w:r w:rsidRPr="0022782E">
        <w:rPr>
          <w:rStyle w:val="StyleUnderline"/>
          <w:highlight w:val="cyan"/>
        </w:rPr>
        <w:t xml:space="preserve">Insects are </w:t>
      </w:r>
      <w:r w:rsidRPr="0022782E">
        <w:rPr>
          <w:rStyle w:val="Emphasis"/>
          <w:highlight w:val="cyan"/>
        </w:rPr>
        <w:t>basic</w:t>
      </w:r>
      <w:r w:rsidRPr="0022782E">
        <w:rPr>
          <w:rStyle w:val="StyleUnderline"/>
          <w:highlight w:val="cyan"/>
        </w:rPr>
        <w:t xml:space="preserve"> to</w:t>
      </w:r>
      <w:r w:rsidRPr="0022782E">
        <w:rPr>
          <w:rStyle w:val="StyleUnderline"/>
        </w:rPr>
        <w:t xml:space="preserve"> thousands of </w:t>
      </w:r>
      <w:r w:rsidRPr="0022782E">
        <w:rPr>
          <w:rStyle w:val="Emphasis"/>
          <w:highlight w:val="cyan"/>
        </w:rPr>
        <w:t>food chains</w:t>
      </w:r>
      <w:r w:rsidRPr="0022782E">
        <w:rPr>
          <w:sz w:val="16"/>
        </w:rPr>
        <w:t>; for example, the disappearance of Britain’s farmland birds by over 50% in 40 years. Additionally, North America and Europe species of birds like larks, swallows, and swifts that feast on flying insects have plummeted.</w:t>
      </w:r>
    </w:p>
    <w:p w14:paraId="61DC30D0" w14:textId="77777777" w:rsidR="00F0255A" w:rsidRPr="0022782E" w:rsidRDefault="00F0255A" w:rsidP="00F0255A">
      <w:pPr>
        <w:rPr>
          <w:sz w:val="16"/>
        </w:rPr>
      </w:pPr>
      <w:r w:rsidRPr="0022782E">
        <w:rPr>
          <w:sz w:val="16"/>
        </w:rPr>
        <w:t>But, these are only a few of many, many recorded examples of massive numbers of wildlife dropping dead right before our eyes.</w:t>
      </w:r>
    </w:p>
    <w:p w14:paraId="574988E2" w14:textId="77777777" w:rsidR="00F0255A" w:rsidRPr="0022782E" w:rsidRDefault="00F0255A" w:rsidP="00F0255A">
      <w:pPr>
        <w:rPr>
          <w:sz w:val="16"/>
        </w:rPr>
      </w:pPr>
      <w:r w:rsidRPr="0022782E">
        <w:rPr>
          <w:sz w:val="16"/>
        </w:rPr>
        <w:t xml:space="preserve">Significantly, insects are </w:t>
      </w:r>
      <w:r w:rsidRPr="0022782E">
        <w:rPr>
          <w:rStyle w:val="StyleUnderline"/>
        </w:rPr>
        <w:t xml:space="preserve">the </w:t>
      </w:r>
      <w:r w:rsidRPr="0022782E">
        <w:rPr>
          <w:rStyle w:val="Emphasis"/>
        </w:rPr>
        <w:t>primary source</w:t>
      </w:r>
      <w:r w:rsidRPr="0022782E">
        <w:rPr>
          <w:rStyle w:val="StyleUnderline"/>
        </w:rPr>
        <w:t xml:space="preserve"> for </w:t>
      </w:r>
      <w:r w:rsidRPr="0022782E">
        <w:rPr>
          <w:rStyle w:val="Emphasis"/>
        </w:rPr>
        <w:t>ecosystem</w:t>
      </w:r>
      <w:r w:rsidRPr="0022782E">
        <w:rPr>
          <w:rStyle w:val="StyleUnderline"/>
        </w:rPr>
        <w:t xml:space="preserve"> creation and support. </w:t>
      </w:r>
      <w:r w:rsidRPr="0022782E">
        <w:rPr>
          <w:rStyle w:val="StyleUnderline"/>
          <w:highlight w:val="cyan"/>
        </w:rPr>
        <w:t xml:space="preserve">The world </w:t>
      </w:r>
      <w:r w:rsidRPr="0022782E">
        <w:rPr>
          <w:rStyle w:val="Emphasis"/>
          <w:highlight w:val="cyan"/>
        </w:rPr>
        <w:t>literally crumbles</w:t>
      </w:r>
      <w:r w:rsidRPr="0022782E">
        <w:rPr>
          <w:rStyle w:val="StyleUnderline"/>
        </w:rPr>
        <w:t xml:space="preserve"> apart </w:t>
      </w:r>
      <w:r w:rsidRPr="0022782E">
        <w:rPr>
          <w:rStyle w:val="StyleUnderline"/>
          <w:highlight w:val="cyan"/>
        </w:rPr>
        <w:t>without</w:t>
      </w:r>
      <w:r w:rsidRPr="0022782E">
        <w:rPr>
          <w:sz w:val="16"/>
        </w:rPr>
        <w:t xml:space="preserve"> mischievous burrowing, forming new soil, aerating soil, pollinating food crops, etc. Nutrition for humans happens because </w:t>
      </w:r>
      <w:r w:rsidRPr="0022782E">
        <w:rPr>
          <w:rStyle w:val="Emphasis"/>
          <w:highlight w:val="cyan"/>
        </w:rPr>
        <w:t>insects</w:t>
      </w:r>
      <w:r w:rsidRPr="0022782E">
        <w:rPr>
          <w:sz w:val="16"/>
        </w:rPr>
        <w:t xml:space="preserve"> pollinate.</w:t>
      </w:r>
    </w:p>
    <w:bookmarkEnd w:id="14"/>
    <w:p w14:paraId="3B152077" w14:textId="77777777" w:rsidR="00F0255A" w:rsidRDefault="00F0255A" w:rsidP="00F0255A">
      <w:pPr>
        <w:rPr>
          <w:sz w:val="16"/>
        </w:rPr>
      </w:pPr>
    </w:p>
    <w:p w14:paraId="348B5152" w14:textId="77777777" w:rsidR="00F0255A" w:rsidRDefault="00F0255A" w:rsidP="00F0255A">
      <w:pPr>
        <w:pStyle w:val="Heading4"/>
      </w:pPr>
      <w:r>
        <w:t xml:space="preserve">Growth breaks </w:t>
      </w:r>
      <w:r w:rsidRPr="00461BAA">
        <w:rPr>
          <w:u w:val="single"/>
        </w:rPr>
        <w:t>phosphorus</w:t>
      </w:r>
      <w:r>
        <w:t xml:space="preserve"> cycle---</w:t>
      </w:r>
      <w:r w:rsidRPr="00461BAA">
        <w:rPr>
          <w:u w:val="single"/>
        </w:rPr>
        <w:t>extinction</w:t>
      </w:r>
      <w:r>
        <w:t>.</w:t>
      </w:r>
    </w:p>
    <w:p w14:paraId="5FBB7354" w14:textId="77777777" w:rsidR="00F0255A" w:rsidRDefault="00F0255A" w:rsidP="00F0255A">
      <w:r w:rsidRPr="00461BAA">
        <w:rPr>
          <w:rStyle w:val="Style13ptBold"/>
        </w:rPr>
        <w:t>Faradji 16</w:t>
      </w:r>
      <w:r>
        <w:t xml:space="preserve"> [Charly </w:t>
      </w:r>
      <w:r w:rsidRPr="00461BAA">
        <w:t>Faradji</w:t>
      </w:r>
      <w:r>
        <w:t xml:space="preserve"> (Marie Curie Research Fellow, University of Bristol; Ph.D. in </w:t>
      </w:r>
      <w:r w:rsidRPr="00461BAA">
        <w:t xml:space="preserve"> Chemistry, University of Bristol</w:t>
      </w:r>
      <w:r>
        <w:t>), 2-17-2016, "How the great phosphorus shortage could leave us short of food," https://phys.org/news/2016-02-great-phosphorus-shortage-short-food.html, njn]</w:t>
      </w:r>
    </w:p>
    <w:p w14:paraId="354454BA" w14:textId="77777777" w:rsidR="00F0255A" w:rsidRPr="00F27AB7" w:rsidRDefault="00F0255A" w:rsidP="00F0255A">
      <w:pPr>
        <w:rPr>
          <w:sz w:val="16"/>
        </w:rPr>
      </w:pPr>
      <w:r w:rsidRPr="00F27AB7">
        <w:rPr>
          <w:sz w:val="16"/>
        </w:rPr>
        <w:t xml:space="preserve">It's not as well-known as the other issues, but phosphorus depletion is no less significant. After all, we could live without cars or unusual species, but </w:t>
      </w:r>
      <w:r w:rsidRPr="00461BAA">
        <w:rPr>
          <w:rStyle w:val="StyleUnderline"/>
        </w:rPr>
        <w:t xml:space="preserve">if phosphorus ran out we'd have to </w:t>
      </w:r>
      <w:r w:rsidRPr="00461BAA">
        <w:rPr>
          <w:rStyle w:val="Emphasis"/>
        </w:rPr>
        <w:t>live without food</w:t>
      </w:r>
      <w:r w:rsidRPr="00461BAA">
        <w:rPr>
          <w:rStyle w:val="StyleUnderline"/>
        </w:rPr>
        <w:t>.</w:t>
      </w:r>
    </w:p>
    <w:p w14:paraId="19733D0A" w14:textId="77777777" w:rsidR="00F0255A" w:rsidRPr="00461BAA" w:rsidRDefault="00F0255A" w:rsidP="00F0255A">
      <w:pPr>
        <w:rPr>
          <w:sz w:val="16"/>
        </w:rPr>
      </w:pPr>
      <w:r w:rsidRPr="00461BAA">
        <w:rPr>
          <w:rStyle w:val="StyleUnderline"/>
          <w:highlight w:val="cyan"/>
        </w:rPr>
        <w:t>Phosphorus is</w:t>
      </w:r>
      <w:r w:rsidRPr="00461BAA">
        <w:rPr>
          <w:rStyle w:val="StyleUnderline"/>
        </w:rPr>
        <w:t xml:space="preserve"> an </w:t>
      </w:r>
      <w:r w:rsidRPr="00461BAA">
        <w:rPr>
          <w:rStyle w:val="Emphasis"/>
          <w:highlight w:val="cyan"/>
        </w:rPr>
        <w:t>essential</w:t>
      </w:r>
      <w:r w:rsidRPr="00461BAA">
        <w:rPr>
          <w:rStyle w:val="StyleUnderline"/>
        </w:rPr>
        <w:t xml:space="preserve"> nutrient </w:t>
      </w:r>
      <w:r w:rsidRPr="00461BAA">
        <w:rPr>
          <w:rStyle w:val="StyleUnderline"/>
          <w:highlight w:val="cyan"/>
        </w:rPr>
        <w:t>for all</w:t>
      </w:r>
      <w:r w:rsidRPr="00461BAA">
        <w:rPr>
          <w:rStyle w:val="StyleUnderline"/>
        </w:rPr>
        <w:t xml:space="preserve"> forms of </w:t>
      </w:r>
      <w:r w:rsidRPr="00461BAA">
        <w:rPr>
          <w:rStyle w:val="StyleUnderline"/>
          <w:highlight w:val="cyan"/>
        </w:rPr>
        <w:t>life</w:t>
      </w:r>
      <w:r w:rsidRPr="00461BAA">
        <w:rPr>
          <w:sz w:val="16"/>
        </w:rPr>
        <w:t xml:space="preserve">. It is a key element in our DNA and all living organisms require daily phosphorus intake to produce energy. It cannot be replaced and </w:t>
      </w:r>
      <w:r w:rsidRPr="00461BAA">
        <w:rPr>
          <w:rStyle w:val="StyleUnderline"/>
          <w:highlight w:val="cyan"/>
        </w:rPr>
        <w:t>there is no</w:t>
      </w:r>
      <w:r w:rsidRPr="00461BAA">
        <w:rPr>
          <w:rStyle w:val="StyleUnderline"/>
        </w:rPr>
        <w:t xml:space="preserve"> synthetic </w:t>
      </w:r>
      <w:r w:rsidRPr="00461BAA">
        <w:rPr>
          <w:rStyle w:val="Emphasis"/>
          <w:highlight w:val="cyan"/>
        </w:rPr>
        <w:t>substitute</w:t>
      </w:r>
      <w:r w:rsidRPr="00461BAA">
        <w:rPr>
          <w:rStyle w:val="StyleUnderline"/>
        </w:rPr>
        <w:t xml:space="preserve">: without phosphorus, there is </w:t>
      </w:r>
      <w:r w:rsidRPr="00461BAA">
        <w:rPr>
          <w:rStyle w:val="Emphasis"/>
        </w:rPr>
        <w:t>no life</w:t>
      </w:r>
      <w:r w:rsidRPr="00461BAA">
        <w:rPr>
          <w:sz w:val="16"/>
        </w:rPr>
        <w:t>.</w:t>
      </w:r>
    </w:p>
    <w:p w14:paraId="74F95776" w14:textId="77777777" w:rsidR="00F0255A" w:rsidRPr="00461BAA" w:rsidRDefault="00F0255A" w:rsidP="00F0255A">
      <w:pPr>
        <w:rPr>
          <w:sz w:val="16"/>
        </w:rPr>
      </w:pPr>
      <w:r w:rsidRPr="00461BAA">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1C9D37DD" w14:textId="77777777" w:rsidR="00F0255A" w:rsidRPr="00461BAA" w:rsidRDefault="00F0255A" w:rsidP="00F0255A">
      <w:pPr>
        <w:rPr>
          <w:sz w:val="16"/>
        </w:rPr>
      </w:pPr>
      <w:r w:rsidRPr="00461BAA">
        <w:rPr>
          <w:rStyle w:val="StyleUnderline"/>
          <w:highlight w:val="cyan"/>
        </w:rPr>
        <w:t xml:space="preserve">Fertiliser use has </w:t>
      </w:r>
      <w:r w:rsidRPr="00461BAA">
        <w:rPr>
          <w:rStyle w:val="Emphasis"/>
          <w:highlight w:val="cyan"/>
        </w:rPr>
        <w:t>quadrupled</w:t>
      </w:r>
      <w:r w:rsidRPr="00461BAA">
        <w:rPr>
          <w:sz w:val="16"/>
        </w:rPr>
        <w:t xml:space="preserve"> over the past half century </w:t>
      </w:r>
      <w:r w:rsidRPr="00461BAA">
        <w:rPr>
          <w:rStyle w:val="StyleUnderline"/>
          <w:highlight w:val="cyan"/>
        </w:rPr>
        <w:t xml:space="preserve">and will </w:t>
      </w:r>
      <w:r w:rsidRPr="00461BAA">
        <w:rPr>
          <w:rStyle w:val="Emphasis"/>
          <w:highlight w:val="cyan"/>
        </w:rPr>
        <w:t>continue</w:t>
      </w:r>
      <w:r w:rsidRPr="00461BAA">
        <w:rPr>
          <w:rStyle w:val="Emphasis"/>
        </w:rPr>
        <w:t xml:space="preserve"> rising</w:t>
      </w:r>
      <w:r w:rsidRPr="00461BAA">
        <w:rPr>
          <w:rStyle w:val="StyleUnderline"/>
        </w:rPr>
        <w:t xml:space="preserve"> </w:t>
      </w:r>
      <w:r w:rsidRPr="00461BAA">
        <w:rPr>
          <w:rStyle w:val="StyleUnderline"/>
          <w:highlight w:val="cyan"/>
        </w:rPr>
        <w:t>as</w:t>
      </w:r>
      <w:r w:rsidRPr="00461BAA">
        <w:rPr>
          <w:rStyle w:val="StyleUnderline"/>
        </w:rPr>
        <w:t xml:space="preserve"> the </w:t>
      </w:r>
      <w:r w:rsidRPr="00461BAA">
        <w:rPr>
          <w:rStyle w:val="Emphasis"/>
          <w:highlight w:val="cyan"/>
        </w:rPr>
        <w:t>population</w:t>
      </w:r>
      <w:r w:rsidRPr="00461BAA">
        <w:rPr>
          <w:rStyle w:val="StyleUnderline"/>
          <w:highlight w:val="cyan"/>
        </w:rPr>
        <w:t xml:space="preserve"> expands</w:t>
      </w:r>
      <w:r w:rsidRPr="00461BAA">
        <w:rPr>
          <w:sz w:val="16"/>
        </w:rPr>
        <w:t xml:space="preserve">. The </w:t>
      </w:r>
      <w:r w:rsidRPr="00461BAA">
        <w:rPr>
          <w:rStyle w:val="Emphasis"/>
        </w:rPr>
        <w:t>growing wealth</w:t>
      </w:r>
      <w:r w:rsidRPr="00461BAA">
        <w:rPr>
          <w:rStyle w:val="StyleUnderline"/>
        </w:rPr>
        <w:t xml:space="preserve"> of developing countries allows people to </w:t>
      </w:r>
      <w:r w:rsidRPr="00461BAA">
        <w:rPr>
          <w:rStyle w:val="Emphasis"/>
        </w:rPr>
        <w:t>afford more</w:t>
      </w:r>
      <w:r w:rsidRPr="00461BAA">
        <w:rPr>
          <w:rStyle w:val="StyleUnderline"/>
        </w:rPr>
        <w:t xml:space="preserve"> meat which has a "phosphorus footprint" 50 times higher</w:t>
      </w:r>
      <w:r w:rsidRPr="00461BAA">
        <w:rPr>
          <w:sz w:val="16"/>
        </w:rPr>
        <w:t xml:space="preserve"> than most vegetables. This, together with the </w:t>
      </w:r>
      <w:r w:rsidRPr="00461BAA">
        <w:rPr>
          <w:rStyle w:val="StyleUnderline"/>
        </w:rPr>
        <w:t>increasing usage of biofuels</w:t>
      </w:r>
      <w:r w:rsidRPr="00461BAA">
        <w:rPr>
          <w:sz w:val="16"/>
        </w:rPr>
        <w:t xml:space="preserve">, is estimated to </w:t>
      </w:r>
      <w:r w:rsidRPr="00461BAA">
        <w:rPr>
          <w:rStyle w:val="StyleUnderline"/>
        </w:rPr>
        <w:t>double the demand for phosphorus</w:t>
      </w:r>
      <w:r w:rsidRPr="00461BAA">
        <w:rPr>
          <w:sz w:val="16"/>
        </w:rPr>
        <w:t xml:space="preserve"> fertilisers by 2050.</w:t>
      </w:r>
    </w:p>
    <w:p w14:paraId="5674E5A3" w14:textId="77777777" w:rsidR="00F0255A" w:rsidRPr="00461BAA" w:rsidRDefault="00F0255A" w:rsidP="00F0255A">
      <w:pPr>
        <w:rPr>
          <w:sz w:val="16"/>
        </w:rPr>
      </w:pPr>
      <w:r w:rsidRPr="00461BAA">
        <w:rPr>
          <w:sz w:val="16"/>
        </w:rPr>
        <w:t>Today phosphorus is also used in pharmaceuticals, personal care products, flame retardants, catalysts for chemical industries, building materials, cleaners, detergents and food preservatives.</w:t>
      </w:r>
    </w:p>
    <w:p w14:paraId="5D9A7B93" w14:textId="77777777" w:rsidR="00F0255A" w:rsidRPr="00461BAA" w:rsidRDefault="00F0255A" w:rsidP="00F0255A">
      <w:pPr>
        <w:rPr>
          <w:sz w:val="16"/>
        </w:rPr>
      </w:pPr>
      <w:r w:rsidRPr="00461BAA">
        <w:rPr>
          <w:sz w:val="16"/>
        </w:rPr>
        <w:t>Phosphorus is not a renewable resource</w:t>
      </w:r>
    </w:p>
    <w:p w14:paraId="0A839CAF" w14:textId="77777777" w:rsidR="00F0255A" w:rsidRPr="00461BAA" w:rsidRDefault="00F0255A" w:rsidP="00F0255A">
      <w:pPr>
        <w:rPr>
          <w:sz w:val="16"/>
        </w:rPr>
      </w:pPr>
      <w:r w:rsidRPr="00461BAA">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761E96B9" w14:textId="77777777" w:rsidR="00F0255A" w:rsidRPr="00461BAA" w:rsidRDefault="00F0255A" w:rsidP="00F0255A">
      <w:pPr>
        <w:rPr>
          <w:sz w:val="16"/>
        </w:rPr>
      </w:pPr>
      <w:r w:rsidRPr="00461BAA">
        <w:rPr>
          <w:sz w:val="16"/>
        </w:rPr>
        <w:t xml:space="preserve">It's a big concern for the EU and other countries without their own reserves, and </w:t>
      </w:r>
      <w:r w:rsidRPr="00461BAA">
        <w:rPr>
          <w:rStyle w:val="StyleUnderline"/>
        </w:rPr>
        <w:t xml:space="preserve">phosphorus </w:t>
      </w:r>
      <w:r w:rsidRPr="00461BAA">
        <w:rPr>
          <w:rStyle w:val="StyleUnderline"/>
          <w:highlight w:val="cyan"/>
        </w:rPr>
        <w:t>depletion</w:t>
      </w:r>
      <w:r w:rsidRPr="00461BAA">
        <w:rPr>
          <w:rStyle w:val="StyleUnderline"/>
        </w:rPr>
        <w:t xml:space="preserve"> could </w:t>
      </w:r>
      <w:r w:rsidRPr="00461BAA">
        <w:rPr>
          <w:rStyle w:val="StyleUnderline"/>
          <w:highlight w:val="cyan"/>
        </w:rPr>
        <w:t xml:space="preserve">lead to </w:t>
      </w:r>
      <w:r w:rsidRPr="00461BAA">
        <w:rPr>
          <w:rStyle w:val="Emphasis"/>
          <w:highlight w:val="cyan"/>
        </w:rPr>
        <w:t>geopolitical tensions</w:t>
      </w:r>
      <w:r w:rsidRPr="00461BAA">
        <w:rPr>
          <w:sz w:val="16"/>
        </w:rPr>
        <w:t xml:space="preserve">. Back in 2008, </w:t>
      </w:r>
      <w:r w:rsidRPr="00461BAA">
        <w:rPr>
          <w:rStyle w:val="StyleUnderline"/>
        </w:rPr>
        <w:t>when fertiliser prices sharply increased</w:t>
      </w:r>
      <w:r w:rsidRPr="00461BAA">
        <w:rPr>
          <w:sz w:val="16"/>
        </w:rPr>
        <w:t xml:space="preserve"> by 600% and directly influenced food prices, </w:t>
      </w:r>
      <w:r w:rsidRPr="00461BAA">
        <w:rPr>
          <w:rStyle w:val="StyleUnderline"/>
        </w:rPr>
        <w:t xml:space="preserve">there were </w:t>
      </w:r>
      <w:r w:rsidRPr="00461BAA">
        <w:rPr>
          <w:rStyle w:val="Emphasis"/>
        </w:rPr>
        <w:t>violent riots</w:t>
      </w:r>
      <w:r w:rsidRPr="00461BAA">
        <w:rPr>
          <w:rStyle w:val="StyleUnderline"/>
        </w:rPr>
        <w:t xml:space="preserve"> in 40 different developing countries</w:t>
      </w:r>
      <w:r w:rsidRPr="00461BAA">
        <w:rPr>
          <w:sz w:val="16"/>
        </w:rPr>
        <w:t>.</w:t>
      </w:r>
    </w:p>
    <w:p w14:paraId="0E893D68" w14:textId="77777777" w:rsidR="00F0255A" w:rsidRPr="00461BAA" w:rsidRDefault="00F0255A" w:rsidP="00F0255A">
      <w:pPr>
        <w:rPr>
          <w:sz w:val="16"/>
        </w:rPr>
      </w:pPr>
      <w:r w:rsidRPr="00461BAA">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42057E8C" w14:textId="77777777" w:rsidR="00F0255A" w:rsidRPr="00461BAA" w:rsidRDefault="00F0255A" w:rsidP="00F0255A">
      <w:pPr>
        <w:rPr>
          <w:sz w:val="16"/>
        </w:rPr>
      </w:pPr>
      <w:r w:rsidRPr="00461BAA">
        <w:rPr>
          <w:sz w:val="16"/>
        </w:rPr>
        <w:t>With the increasing demand for phosphorus leading to massive social and environmental issues, it's time we looked towards more sustainable and responsible use.</w:t>
      </w:r>
    </w:p>
    <w:p w14:paraId="67D48A70" w14:textId="77777777" w:rsidR="00F0255A" w:rsidRPr="00461BAA" w:rsidRDefault="00F0255A" w:rsidP="00F0255A">
      <w:pPr>
        <w:rPr>
          <w:sz w:val="16"/>
        </w:rPr>
      </w:pPr>
      <w:r w:rsidRPr="00461BAA">
        <w:rPr>
          <w:sz w:val="16"/>
        </w:rPr>
        <w:t>There is still hope</w:t>
      </w:r>
    </w:p>
    <w:p w14:paraId="5FCFD2C3" w14:textId="77777777" w:rsidR="00F0255A" w:rsidRPr="0022782E" w:rsidRDefault="00F0255A" w:rsidP="00F0255A">
      <w:pPr>
        <w:rPr>
          <w:sz w:val="16"/>
        </w:rPr>
      </w:pPr>
      <w:r w:rsidRPr="00461BAA">
        <w:rPr>
          <w:rStyle w:val="StyleUnderline"/>
        </w:rPr>
        <w:t xml:space="preserve">In the past, the </w:t>
      </w:r>
      <w:r w:rsidRPr="00461BAA">
        <w:rPr>
          <w:rStyle w:val="StyleUnderline"/>
          <w:highlight w:val="cyan"/>
        </w:rPr>
        <w:t>phosphorus</w:t>
      </w:r>
      <w:r w:rsidRPr="00461BAA">
        <w:rPr>
          <w:rStyle w:val="StyleUnderline"/>
        </w:rPr>
        <w:t xml:space="preserve"> cycle was closed</w:t>
      </w:r>
      <w:r w:rsidRPr="0022782E">
        <w:rPr>
          <w:sz w:val="16"/>
        </w:rPr>
        <w:t>: crops were eaten by humans and livestock while their faeces were used as natural fertilisers to grow crops again.</w:t>
      </w:r>
    </w:p>
    <w:p w14:paraId="42D56825" w14:textId="77777777" w:rsidR="00F0255A" w:rsidRPr="0022782E" w:rsidRDefault="00F0255A" w:rsidP="00F0255A">
      <w:pPr>
        <w:rPr>
          <w:sz w:val="16"/>
        </w:rPr>
      </w:pPr>
      <w:r w:rsidRPr="0022782E">
        <w:rPr>
          <w:sz w:val="16"/>
        </w:rPr>
        <w:t xml:space="preserve">These days, </w:t>
      </w:r>
      <w:r w:rsidRPr="00461BAA">
        <w:rPr>
          <w:rStyle w:val="StyleUnderline"/>
        </w:rPr>
        <w:t xml:space="preserve">the </w:t>
      </w:r>
      <w:r w:rsidRPr="00461BAA">
        <w:rPr>
          <w:rStyle w:val="StyleUnderline"/>
          <w:highlight w:val="cyan"/>
        </w:rPr>
        <w:t xml:space="preserve">cycle is </w:t>
      </w:r>
      <w:r w:rsidRPr="00461BAA">
        <w:rPr>
          <w:rStyle w:val="Emphasis"/>
          <w:highlight w:val="cyan"/>
        </w:rPr>
        <w:t>broken</w:t>
      </w:r>
      <w:r w:rsidRPr="0022782E">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w:t>
      </w:r>
      <w:r w:rsidRPr="0022782E">
        <w:rPr>
          <w:rStyle w:val="StyleUnderline"/>
        </w:rPr>
        <w:t xml:space="preserve">A cycle has become a </w:t>
      </w:r>
      <w:r w:rsidRPr="0022782E">
        <w:rPr>
          <w:rStyle w:val="Emphasis"/>
        </w:rPr>
        <w:t>linear process</w:t>
      </w:r>
      <w:r w:rsidRPr="0022782E">
        <w:rPr>
          <w:rStyle w:val="StyleUnderline"/>
        </w:rPr>
        <w:t>.</w:t>
      </w:r>
    </w:p>
    <w:p w14:paraId="10091D19" w14:textId="77777777" w:rsidR="00F0255A" w:rsidRPr="0022782E" w:rsidRDefault="00F0255A" w:rsidP="00F0255A">
      <w:pPr>
        <w:rPr>
          <w:sz w:val="16"/>
        </w:rPr>
      </w:pPr>
      <w:r w:rsidRPr="0022782E">
        <w:rPr>
          <w:rStyle w:val="StyleUnderline"/>
          <w:highlight w:val="cyan"/>
        </w:rPr>
        <w:t xml:space="preserve">We could </w:t>
      </w:r>
      <w:r w:rsidRPr="0022782E">
        <w:rPr>
          <w:rStyle w:val="Emphasis"/>
          <w:highlight w:val="cyan"/>
        </w:rPr>
        <w:t>reinvent</w:t>
      </w:r>
      <w:r w:rsidRPr="0022782E">
        <w:rPr>
          <w:rStyle w:val="StyleUnderline"/>
        </w:rPr>
        <w:t xml:space="preserve"> a modern phosphorus cycle simply </w:t>
      </w:r>
      <w:r w:rsidRPr="0022782E">
        <w:rPr>
          <w:rStyle w:val="StyleUnderline"/>
          <w:highlight w:val="cyan"/>
        </w:rPr>
        <w:t>by</w:t>
      </w:r>
      <w:r w:rsidRPr="0022782E">
        <w:rPr>
          <w:rStyle w:val="StyleUnderline"/>
        </w:rPr>
        <w:t xml:space="preserve"> dramatically </w:t>
      </w:r>
      <w:r w:rsidRPr="0022782E">
        <w:rPr>
          <w:rStyle w:val="Emphasis"/>
          <w:highlight w:val="cyan"/>
        </w:rPr>
        <w:t>reducing</w:t>
      </w:r>
      <w:r w:rsidRPr="0022782E">
        <w:rPr>
          <w:rStyle w:val="StyleUnderline"/>
        </w:rPr>
        <w:t xml:space="preserve"> our </w:t>
      </w:r>
      <w:r w:rsidRPr="0022782E">
        <w:rPr>
          <w:rStyle w:val="StyleUnderline"/>
          <w:highlight w:val="cyan"/>
        </w:rPr>
        <w:t>consumption</w:t>
      </w:r>
      <w:r w:rsidRPr="0022782E">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48AE10C3" w14:textId="77777777" w:rsidR="00F0255A" w:rsidRDefault="00F0255A" w:rsidP="00F0255A">
      <w:pPr>
        <w:pStyle w:val="Heading3"/>
      </w:pPr>
      <w:bookmarkStart w:id="20" w:name="_Hlk218337138"/>
      <w:bookmarkEnd w:id="17"/>
      <w:r>
        <w:t>AI---Impact---2NC</w:t>
      </w:r>
    </w:p>
    <w:p w14:paraId="58C5EA05" w14:textId="77777777" w:rsidR="00F0255A" w:rsidRDefault="00F0255A" w:rsidP="00F0255A">
      <w:pPr>
        <w:pStyle w:val="Analytic"/>
      </w:pPr>
      <w:r>
        <w:t xml:space="preserve">Catastrophic AI </w:t>
      </w:r>
      <w:r w:rsidRPr="00F04F73">
        <w:rPr>
          <w:u w:val="single"/>
        </w:rPr>
        <w:t>outweighs</w:t>
      </w:r>
      <w:r>
        <w:t>:</w:t>
      </w:r>
    </w:p>
    <w:p w14:paraId="3BAFB236" w14:textId="77777777" w:rsidR="00F0255A" w:rsidRDefault="00F0255A" w:rsidP="00F0255A">
      <w:pPr>
        <w:pStyle w:val="Analytic"/>
      </w:pPr>
      <w:r>
        <w:t xml:space="preserve">1. </w:t>
      </w:r>
      <w:r w:rsidRPr="00F04F73">
        <w:t>Extinction risks</w:t>
      </w:r>
      <w:r>
        <w:t xml:space="preserve">. Profit-orientation of AI causes lethal </w:t>
      </w:r>
      <w:r w:rsidRPr="001A6D8A">
        <w:rPr>
          <w:u w:val="single"/>
        </w:rPr>
        <w:t>misalignment</w:t>
      </w:r>
      <w:r>
        <w:t xml:space="preserve">, locking in existential resource </w:t>
      </w:r>
      <w:r w:rsidRPr="001A6D8A">
        <w:rPr>
          <w:u w:val="single"/>
        </w:rPr>
        <w:t>monopolization</w:t>
      </w:r>
      <w:r>
        <w:t xml:space="preserve"> and </w:t>
      </w:r>
      <w:r w:rsidRPr="001A6D8A">
        <w:rPr>
          <w:u w:val="single"/>
        </w:rPr>
        <w:t>war</w:t>
      </w:r>
      <w:r>
        <w:t>. That’s Growiec.</w:t>
      </w:r>
    </w:p>
    <w:p w14:paraId="5E5486C6" w14:textId="77777777" w:rsidR="00F0255A" w:rsidRDefault="00F0255A" w:rsidP="00F0255A">
      <w:pPr>
        <w:pStyle w:val="Heading4"/>
      </w:pPr>
      <w:r>
        <w:t>Numerous pathways---</w:t>
      </w:r>
      <w:r w:rsidRPr="00873E11">
        <w:rPr>
          <w:u w:val="single"/>
        </w:rPr>
        <w:t>democratic</w:t>
      </w:r>
      <w:r>
        <w:t xml:space="preserve"> collapse, </w:t>
      </w:r>
      <w:r w:rsidRPr="00873E11">
        <w:rPr>
          <w:u w:val="single"/>
        </w:rPr>
        <w:t>bioweapons</w:t>
      </w:r>
      <w:r>
        <w:t xml:space="preserve">, </w:t>
      </w:r>
      <w:r w:rsidRPr="00873E11">
        <w:rPr>
          <w:u w:val="single"/>
        </w:rPr>
        <w:t>infrastructure</w:t>
      </w:r>
      <w:r>
        <w:t xml:space="preserve"> collapse, and </w:t>
      </w:r>
      <w:r w:rsidRPr="00873E11">
        <w:rPr>
          <w:u w:val="single"/>
        </w:rPr>
        <w:t>nuke</w:t>
      </w:r>
      <w:r>
        <w:t xml:space="preserve"> war. AND misalignment </w:t>
      </w:r>
      <w:r w:rsidRPr="00F04F73">
        <w:rPr>
          <w:u w:val="single"/>
        </w:rPr>
        <w:t>flips</w:t>
      </w:r>
      <w:r>
        <w:t xml:space="preserve"> growth by multiplying </w:t>
      </w:r>
      <w:r w:rsidRPr="00873E11">
        <w:rPr>
          <w:u w:val="single"/>
        </w:rPr>
        <w:t>financial risks</w:t>
      </w:r>
      <w:r>
        <w:t>.</w:t>
      </w:r>
    </w:p>
    <w:p w14:paraId="6BC34CDE" w14:textId="77777777" w:rsidR="00F0255A" w:rsidRDefault="00F0255A" w:rsidP="00F0255A">
      <w:r w:rsidRPr="009A4A16">
        <w:rPr>
          <w:rStyle w:val="Style13ptBold"/>
        </w:rPr>
        <w:t>Kasirzadeh 25</w:t>
      </w:r>
      <w:r>
        <w:t xml:space="preserve"> [Atoosa </w:t>
      </w:r>
      <w:r w:rsidRPr="009A4A16">
        <w:t>Kasirzadeh</w:t>
      </w:r>
      <w:r>
        <w:t xml:space="preserve"> (Assistant Professor of Philosophy, Carnegie Mellon University, Ph.D. in Applied Mathematics, Polytechnique Montreal), July 2025, “Types of AI Existential Risk: Decisive and Accumulative,” </w:t>
      </w:r>
      <w:r w:rsidRPr="00F04F73">
        <w:t>Philos</w:t>
      </w:r>
      <w:r>
        <w:t>ophical</w:t>
      </w:r>
      <w:r w:rsidRPr="00F04F73">
        <w:t xml:space="preserve"> Stud</w:t>
      </w:r>
      <w:r>
        <w:t>ies, Vol.</w:t>
      </w:r>
      <w:r w:rsidRPr="00F04F73">
        <w:t xml:space="preserve"> 182, </w:t>
      </w:r>
      <w:r>
        <w:t xml:space="preserve">pp. </w:t>
      </w:r>
      <w:r w:rsidRPr="00F04F73">
        <w:t>1975</w:t>
      </w:r>
      <w:r>
        <w:t>-</w:t>
      </w:r>
      <w:r w:rsidRPr="00F04F73">
        <w:t>2003</w:t>
      </w:r>
      <w:r>
        <w:t xml:space="preserve">, </w:t>
      </w:r>
      <w:r w:rsidRPr="00F04F73">
        <w:t>https://doi.org/10.1007/s11098-025-02301-3</w:t>
      </w:r>
      <w:r>
        <w:t>, njn]</w:t>
      </w:r>
    </w:p>
    <w:p w14:paraId="3E68D2EA" w14:textId="77777777" w:rsidR="00F0255A" w:rsidRPr="0033447D" w:rsidRDefault="00F0255A" w:rsidP="00F0255A">
      <w:pPr>
        <w:rPr>
          <w:sz w:val="16"/>
        </w:rPr>
      </w:pPr>
      <w:r w:rsidRPr="0033447D">
        <w:rPr>
          <w:sz w:val="16"/>
        </w:rPr>
        <w:t xml:space="preserve">According to this alternative view, </w:t>
      </w:r>
      <w:r w:rsidRPr="0033447D">
        <w:rPr>
          <w:rStyle w:val="StyleUnderline"/>
          <w:highlight w:val="cyan"/>
        </w:rPr>
        <w:t>AI</w:t>
      </w:r>
      <w:r w:rsidRPr="0033447D">
        <w:rPr>
          <w:sz w:val="16"/>
        </w:rPr>
        <w:t xml:space="preserve"> x-</w:t>
      </w:r>
      <w:r w:rsidRPr="0033447D">
        <w:rPr>
          <w:rStyle w:val="Emphasis"/>
          <w:highlight w:val="cyan"/>
        </w:rPr>
        <w:t>catastrophes</w:t>
      </w:r>
      <w:r w:rsidRPr="0033447D">
        <w:rPr>
          <w:sz w:val="16"/>
        </w:rPr>
        <w:t xml:space="preserve"> could </w:t>
      </w:r>
      <w:r w:rsidRPr="0033447D">
        <w:rPr>
          <w:rStyle w:val="StyleUnderline"/>
          <w:highlight w:val="cyan"/>
        </w:rPr>
        <w:t>emerge not from</w:t>
      </w:r>
      <w:r w:rsidRPr="00F04F73">
        <w:rPr>
          <w:rStyle w:val="StyleUnderline"/>
        </w:rPr>
        <w:t xml:space="preserve"> a </w:t>
      </w:r>
      <w:r w:rsidRPr="0033447D">
        <w:rPr>
          <w:rStyle w:val="Emphasis"/>
          <w:highlight w:val="cyan"/>
        </w:rPr>
        <w:t>decisive</w:t>
      </w:r>
      <w:r w:rsidRPr="0033447D">
        <w:rPr>
          <w:rStyle w:val="StyleUnderline"/>
          <w:highlight w:val="cyan"/>
        </w:rPr>
        <w:t xml:space="preserve"> event, but</w:t>
      </w:r>
      <w:r w:rsidRPr="00F04F73">
        <w:rPr>
          <w:rStyle w:val="StyleUnderline"/>
        </w:rPr>
        <w:t xml:space="preserve"> from</w:t>
      </w:r>
      <w:r w:rsidRPr="0033447D">
        <w:rPr>
          <w:sz w:val="16"/>
        </w:rPr>
        <w:t xml:space="preserve"> the </w:t>
      </w:r>
      <w:r w:rsidRPr="00F04F73">
        <w:rPr>
          <w:rStyle w:val="StyleUnderline"/>
        </w:rPr>
        <w:t>cumulative</w:t>
      </w:r>
      <w:r w:rsidRPr="0033447D">
        <w:rPr>
          <w:sz w:val="16"/>
        </w:rPr>
        <w:t xml:space="preserve"> impact of multiple </w:t>
      </w:r>
      <w:r w:rsidRPr="0033447D">
        <w:rPr>
          <w:rStyle w:val="Emphasis"/>
          <w:highlight w:val="cyan"/>
        </w:rPr>
        <w:t>interconnected</w:t>
      </w:r>
      <w:r w:rsidRPr="00F04F73">
        <w:rPr>
          <w:rStyle w:val="StyleUnderline"/>
        </w:rPr>
        <w:t xml:space="preserve"> AI-induced adverse events </w:t>
      </w:r>
      <w:r w:rsidRPr="0033447D">
        <w:rPr>
          <w:rStyle w:val="StyleUnderline"/>
        </w:rPr>
        <w:t xml:space="preserve">over </w:t>
      </w:r>
      <w:r w:rsidRPr="0033447D">
        <w:rPr>
          <w:rStyle w:val="Emphasis"/>
        </w:rPr>
        <w:t>time</w:t>
      </w:r>
      <w:r w:rsidRPr="0033447D">
        <w:rPr>
          <w:sz w:val="16"/>
        </w:rPr>
        <w:t>.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w:t>
      </w:r>
    </w:p>
    <w:p w14:paraId="567034FF" w14:textId="77777777" w:rsidR="00F0255A" w:rsidRPr="0033447D" w:rsidRDefault="00F0255A" w:rsidP="00F0255A">
      <w:pPr>
        <w:rPr>
          <w:sz w:val="16"/>
        </w:rPr>
      </w:pPr>
      <w:r w:rsidRPr="0033447D">
        <w:rPr>
          <w:sz w:val="16"/>
        </w:rPr>
        <w:t xml:space="preserve">Figure 1 provides a schematic illustration contrasting the two hypotheses: the decisive and accumulative models of AI x-risk escalation. The decisive scenario (blue line) represents the conventional view where </w:t>
      </w:r>
      <w:r w:rsidRPr="0033447D">
        <w:rPr>
          <w:rStyle w:val="StyleUnderline"/>
        </w:rPr>
        <w:t xml:space="preserve">a sudden </w:t>
      </w:r>
      <w:r w:rsidRPr="0033447D">
        <w:rPr>
          <w:rStyle w:val="Emphasis"/>
        </w:rPr>
        <w:t>catastrophic</w:t>
      </w:r>
      <w:r w:rsidRPr="0033447D">
        <w:rPr>
          <w:rStyle w:val="StyleUnderline"/>
        </w:rPr>
        <w:t xml:space="preserve"> event</w:t>
      </w:r>
      <w:r w:rsidRPr="0033447D">
        <w:rPr>
          <w:sz w:val="16"/>
        </w:rPr>
        <w:t xml:space="preserve"> — such as one caused by ASI — </w:t>
      </w:r>
      <w:r w:rsidRPr="0033447D">
        <w:rPr>
          <w:rStyle w:val="StyleUnderline"/>
        </w:rPr>
        <w:t xml:space="preserve">leads to rapid, </w:t>
      </w:r>
      <w:r w:rsidRPr="0033447D">
        <w:rPr>
          <w:rStyle w:val="Emphasis"/>
        </w:rPr>
        <w:t>irreversible</w:t>
      </w:r>
      <w:r w:rsidRPr="0033447D">
        <w:rPr>
          <w:rStyle w:val="StyleUnderline"/>
        </w:rPr>
        <w:t xml:space="preserve"> consequences</w:t>
      </w:r>
      <w:r w:rsidRPr="0033447D">
        <w:rPr>
          <w:sz w:val="16"/>
        </w:rPr>
        <w:t xml:space="preserve">. In contrast, the accumulative scenario (red line) shows how existential catastrophes can arise through a gradual path, where multiple </w:t>
      </w:r>
      <w:r w:rsidRPr="0033447D">
        <w:rPr>
          <w:rStyle w:val="StyleUnderline"/>
        </w:rPr>
        <w:t xml:space="preserve">smaller disruptions interact and </w:t>
      </w:r>
      <w:r w:rsidRPr="0033447D">
        <w:rPr>
          <w:rStyle w:val="Emphasis"/>
        </w:rPr>
        <w:t>amplify</w:t>
      </w:r>
      <w:r w:rsidRPr="0033447D">
        <w:rPr>
          <w:sz w:val="16"/>
        </w:rPr>
        <w:t xml:space="preserve"> over time </w:t>
      </w:r>
      <w:r w:rsidRPr="0033447D">
        <w:rPr>
          <w:rStyle w:val="StyleUnderline"/>
          <w:highlight w:val="cyan"/>
        </w:rPr>
        <w:t xml:space="preserve">through </w:t>
      </w:r>
      <w:r w:rsidRPr="0033447D">
        <w:rPr>
          <w:rStyle w:val="Emphasis"/>
          <w:highlight w:val="cyan"/>
        </w:rPr>
        <w:t>feedback</w:t>
      </w:r>
      <w:r w:rsidRPr="0033447D">
        <w:rPr>
          <w:rStyle w:val="StyleUnderline"/>
        </w:rPr>
        <w:t xml:space="preserve"> loop</w:t>
      </w:r>
      <w:r w:rsidRPr="0033447D">
        <w:rPr>
          <w:rStyle w:val="Emphasis"/>
          <w:highlight w:val="cyan"/>
        </w:rPr>
        <w:t>s</w:t>
      </w:r>
      <w:r w:rsidRPr="0033447D">
        <w:rPr>
          <w:rStyle w:val="StyleUnderline"/>
          <w:highlight w:val="cyan"/>
        </w:rPr>
        <w:t xml:space="preserve"> and </w:t>
      </w:r>
      <w:r w:rsidRPr="0033447D">
        <w:rPr>
          <w:rStyle w:val="Emphasis"/>
          <w:highlight w:val="cyan"/>
        </w:rPr>
        <w:t>compounding</w:t>
      </w:r>
      <w:r w:rsidRPr="0033447D">
        <w:rPr>
          <w:rStyle w:val="StyleUnderline"/>
          <w:highlight w:val="cyan"/>
        </w:rPr>
        <w:t xml:space="preserve"> effects</w:t>
      </w:r>
      <w:r w:rsidRPr="0033447D">
        <w:rPr>
          <w:sz w:val="16"/>
        </w:rPr>
        <w:t>. These accumulating disruptions gradually erode system stability, potentially crossing critical thresholds until a triggering event occurs.14</w:t>
      </w:r>
    </w:p>
    <w:p w14:paraId="29ADFA3F" w14:textId="77777777" w:rsidR="00F0255A" w:rsidRDefault="00F0255A" w:rsidP="00F0255A">
      <w:r>
        <w:t>&lt;&lt;TEXT CONDENSED, NONE OMITTED&gt;&gt;</w:t>
      </w:r>
    </w:p>
    <w:p w14:paraId="1266140A" w14:textId="77777777" w:rsidR="00F0255A" w:rsidRPr="001A6D8A" w:rsidRDefault="00F0255A" w:rsidP="00F0255A">
      <w:pPr>
        <w:rPr>
          <w:sz w:val="8"/>
          <w:szCs w:val="8"/>
        </w:rPr>
      </w:pPr>
      <w:r w:rsidRPr="0033447D">
        <w:rPr>
          <w:sz w:val="8"/>
          <w:szCs w:val="8"/>
        </w:rPr>
        <w:t>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w:t>
      </w:r>
      <w:r w:rsidRPr="001A6D8A">
        <w:rPr>
          <w:sz w:val="8"/>
          <w:szCs w:val="8"/>
        </w:rPr>
        <w:t xml:space="preserve">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 Third, systems analysis reveals cascade dynamics, where initial perturbations can trigger chains of events with amplifying effects. Buldyrev et al. (2010), for instance, show how local failures can overload other components, leading to consequential failures that spread through the network. In AI systems, these cascades can manifest in two key ways: through error cascades, where errors in one AI’s output become amplified as other systems build upon this flawed information, and through feedback loops, where initial disturbances cycle through the network, magnifying the original perturbation with each iteration. Fourth, systems analysis identifies potential catastrophic transitions at critical thresholds (Scheffer et al., 2009; Lenton et al., 2008). At these tipping points, seemingly small perturbations can trigger rapid, nonlinear changes in system-wide behavior. In AI systems, these might begin as minor fluctuations — such as subtle shifts in model behavior or isolated component failures — 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this analysis focuses on three critical meso-level subsystems — economic, political, and military.17 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changes can create feedback loops, amplifying economic disparities, as benefits accrue disproportionately to those with resources to adapt.18 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 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 The three subsystems do not operate in isolation but form a densely interconnected network where changes in one area compound through others, potentially in unexpected ways. Collectively, these subsystems, along with others, create the context within which AI x-catastrophes and their associated AI x-risks must be analyzed. The next section applies this systems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Section 2.3.23 This will be followed by a comparison of decisive and accumulative AI x-risk pathways from a systems analysis perspective. 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and Kasirzadeh, 2024) optimizing resource usage, AI agents (Xi et al., 2023) managing various functions in domestic and industrial sectors, and even the most mundane devices like mirrors and refrigerators have become part of a vast, data-exchanging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711B6C3E" w14:textId="77777777" w:rsidR="00F0255A" w:rsidRDefault="00F0255A" w:rsidP="00F0255A">
      <w:r>
        <w:t>&lt;&lt;TEXT CONDENSED, NONE OMITTED&gt;&gt;</w:t>
      </w:r>
    </w:p>
    <w:p w14:paraId="44147199" w14:textId="77777777" w:rsidR="00F0255A" w:rsidRPr="0033447D" w:rsidRDefault="00F0255A" w:rsidP="00F0255A">
      <w:pPr>
        <w:rPr>
          <w:sz w:val="16"/>
        </w:rPr>
      </w:pPr>
      <w:r w:rsidRPr="0033447D">
        <w:rPr>
          <w:sz w:val="16"/>
        </w:rPr>
        <w:t xml:space="preserve">Manipulation by </w:t>
      </w:r>
      <w:r w:rsidRPr="0033447D">
        <w:rPr>
          <w:rStyle w:val="Emphasis"/>
          <w:highlight w:val="cyan"/>
        </w:rPr>
        <w:t>AI</w:t>
      </w:r>
      <w:r w:rsidRPr="0033447D">
        <w:rPr>
          <w:sz w:val="16"/>
        </w:rPr>
        <w:t xml:space="preserve"> assistants and agents. The abuse and misuse of AI systems for creating convincing deepfakes and </w:t>
      </w:r>
      <w:r w:rsidRPr="0033447D">
        <w:rPr>
          <w:rStyle w:val="Emphasis"/>
          <w:highlight w:val="cyan"/>
        </w:rPr>
        <w:t>misinfo</w:t>
      </w:r>
      <w:r w:rsidRPr="0033447D">
        <w:rPr>
          <w:sz w:val="16"/>
        </w:rPr>
        <w:t xml:space="preserve">rmation </w:t>
      </w:r>
      <w:r w:rsidRPr="0033447D">
        <w:rPr>
          <w:rStyle w:val="StyleUnderline"/>
        </w:rPr>
        <w:t xml:space="preserve">reaches a </w:t>
      </w:r>
      <w:r w:rsidRPr="0033447D">
        <w:rPr>
          <w:rStyle w:val="Emphasis"/>
        </w:rPr>
        <w:t>critical</w:t>
      </w:r>
      <w:r w:rsidRPr="0033447D">
        <w:rPr>
          <w:rStyle w:val="StyleUnderline"/>
        </w:rPr>
        <w:t xml:space="preserve"> point, where the information ecosystem becomes so </w:t>
      </w:r>
      <w:r w:rsidRPr="0033447D">
        <w:rPr>
          <w:rStyle w:val="Emphasis"/>
        </w:rPr>
        <w:t>polluted</w:t>
      </w:r>
      <w:r w:rsidRPr="0033447D">
        <w:rPr>
          <w:sz w:val="16"/>
        </w:rPr>
        <w:t xml:space="preserve"> that </w:t>
      </w:r>
      <w:r w:rsidRPr="0033447D">
        <w:rPr>
          <w:rStyle w:val="StyleUnderline"/>
        </w:rPr>
        <w:t xml:space="preserve">rational public </w:t>
      </w:r>
      <w:r w:rsidRPr="0033447D">
        <w:rPr>
          <w:rStyle w:val="Emphasis"/>
        </w:rPr>
        <w:t>discourse</w:t>
      </w:r>
      <w:r w:rsidRPr="0033447D">
        <w:rPr>
          <w:rStyle w:val="StyleUnderline"/>
        </w:rPr>
        <w:t xml:space="preserve"> becomes nearly </w:t>
      </w:r>
      <w:r w:rsidRPr="0033447D">
        <w:rPr>
          <w:rStyle w:val="Emphasis"/>
        </w:rPr>
        <w:t>impossible</w:t>
      </w:r>
      <w:r w:rsidRPr="0033447D">
        <w:rPr>
          <w:sz w:val="16"/>
        </w:rPr>
        <w:t xml:space="preserve">.25 The manipulation architecture operates </w:t>
      </w:r>
      <w:r w:rsidRPr="0033447D">
        <w:rPr>
          <w:rStyle w:val="StyleUnderline"/>
        </w:rPr>
        <w:t xml:space="preserve">through “cognitive </w:t>
      </w:r>
      <w:r w:rsidRPr="0033447D">
        <w:rPr>
          <w:rStyle w:val="Emphasis"/>
          <w:highlight w:val="cyan"/>
        </w:rPr>
        <w:t>cascade</w:t>
      </w:r>
      <w:r w:rsidRPr="0033447D">
        <w:rPr>
          <w:rStyle w:val="StyleUnderline"/>
        </w:rPr>
        <w:t xml:space="preserve"> capture</w:t>
      </w:r>
      <w:r w:rsidRPr="0033447D">
        <w:rPr>
          <w:rStyle w:val="Emphasis"/>
          <w:highlight w:val="cyan"/>
        </w:rPr>
        <w:t>s</w:t>
      </w:r>
      <w:r w:rsidRPr="0033447D">
        <w:rPr>
          <w:rStyle w:val="StyleUnderline"/>
        </w:rPr>
        <w:t>”</w:t>
      </w:r>
      <w:r w:rsidRPr="0033447D">
        <w:rPr>
          <w:sz w:val="16"/>
        </w:rPr>
        <w:t xml:space="preserve"> (Hazrati and Ricci, 2024; Deldjoo et al., 2024) where initial successful manipulation </w:t>
      </w:r>
      <w:r w:rsidRPr="0033447D">
        <w:rPr>
          <w:rStyle w:val="StyleUnderline"/>
        </w:rPr>
        <w:t xml:space="preserve">creates </w:t>
      </w:r>
      <w:r w:rsidRPr="0033447D">
        <w:rPr>
          <w:rStyle w:val="Emphasis"/>
          <w:highlight w:val="cyan"/>
        </w:rPr>
        <w:t>vulnerabilities</w:t>
      </w:r>
      <w:r w:rsidRPr="0033447D">
        <w:rPr>
          <w:rStyle w:val="StyleUnderline"/>
        </w:rPr>
        <w:t xml:space="preserve"> for subsequent influence attempts</w:t>
      </w:r>
      <w:r w:rsidRPr="0033447D">
        <w:rPr>
          <w:sz w:val="16"/>
        </w:rPr>
        <w:t>.</w:t>
      </w:r>
    </w:p>
    <w:p w14:paraId="5F56C3C9" w14:textId="77777777" w:rsidR="00F0255A" w:rsidRPr="0033447D" w:rsidRDefault="00F0255A" w:rsidP="00F0255A">
      <w:pPr>
        <w:rPr>
          <w:sz w:val="16"/>
        </w:rPr>
      </w:pPr>
      <w:r w:rsidRPr="0033447D">
        <w:rPr>
          <w:sz w:val="16"/>
        </w:rPr>
        <w:t>Advanced AI technologies have enabled the creation of hyper-personalized propaganda and persuasive narratives, which can be strategically leveraged for social engineering purposes such as manipulating group identities, amplifying existing prejudices, exploiting belief systems through synthetic evidence, and creating personalized epistemic bubbles.</w:t>
      </w:r>
    </w:p>
    <w:p w14:paraId="1EA1E19E" w14:textId="77777777" w:rsidR="00F0255A" w:rsidRPr="0033447D" w:rsidRDefault="00F0255A" w:rsidP="00F0255A">
      <w:pPr>
        <w:rPr>
          <w:sz w:val="16"/>
        </w:rPr>
      </w:pPr>
      <w:r w:rsidRPr="0033447D">
        <w:rPr>
          <w:sz w:val="16"/>
        </w:rPr>
        <w:t xml:space="preserve">Unlike traditional static influence attempts, </w:t>
      </w:r>
      <w:r w:rsidRPr="0033447D">
        <w:rPr>
          <w:rStyle w:val="StyleUnderline"/>
        </w:rPr>
        <w:t>AI assistants and agents</w:t>
      </w:r>
      <w:r w:rsidRPr="0033447D">
        <w:rPr>
          <w:sz w:val="16"/>
        </w:rPr>
        <w:t xml:space="preserve"> embedded in recommender systems could </w:t>
      </w:r>
      <w:r w:rsidRPr="0033447D">
        <w:rPr>
          <w:rStyle w:val="StyleUnderline"/>
        </w:rPr>
        <w:t xml:space="preserve">maintain consistent </w:t>
      </w:r>
      <w:r w:rsidRPr="0033447D">
        <w:rPr>
          <w:rStyle w:val="Emphasis"/>
        </w:rPr>
        <w:t>manipulation</w:t>
      </w:r>
      <w:r w:rsidRPr="0033447D">
        <w:rPr>
          <w:rStyle w:val="StyleUnderline"/>
        </w:rPr>
        <w:t xml:space="preserve"> pressure</w:t>
      </w:r>
      <w:r w:rsidRPr="0033447D">
        <w:rPr>
          <w:sz w:val="16"/>
        </w:rPr>
        <w:t xml:space="preserve"> while dynamically adapting to individual and collective response patterns (Kasirzadeh and Evans, 2023; Carroll et al., 2024). </w:t>
      </w:r>
      <w:r w:rsidRPr="0033447D">
        <w:rPr>
          <w:rStyle w:val="StyleUnderline"/>
          <w:highlight w:val="cyan"/>
        </w:rPr>
        <w:t>This</w:t>
      </w:r>
      <w:r w:rsidRPr="0033447D">
        <w:rPr>
          <w:sz w:val="16"/>
        </w:rPr>
        <w:t xml:space="preserve"> unprecedented technological capability, in turn, </w:t>
      </w:r>
      <w:r w:rsidRPr="0033447D">
        <w:rPr>
          <w:rStyle w:val="StyleUnderline"/>
        </w:rPr>
        <w:t xml:space="preserve">poses fundamental </w:t>
      </w:r>
      <w:r w:rsidRPr="0033447D">
        <w:rPr>
          <w:rStyle w:val="Emphasis"/>
          <w:highlight w:val="cyan"/>
        </w:rPr>
        <w:t>challenges</w:t>
      </w:r>
      <w:r w:rsidRPr="0033447D">
        <w:rPr>
          <w:rStyle w:val="StyleUnderline"/>
        </w:rPr>
        <w:t xml:space="preserve"> for</w:t>
      </w:r>
      <w:r w:rsidRPr="0033447D">
        <w:rPr>
          <w:sz w:val="16"/>
        </w:rPr>
        <w:t xml:space="preserve"> maintaining individual and collective autonomy, preserving shared reality frameworks, </w:t>
      </w:r>
      <w:r w:rsidRPr="0033447D">
        <w:rPr>
          <w:rStyle w:val="StyleUnderline"/>
        </w:rPr>
        <w:t xml:space="preserve">protecting </w:t>
      </w:r>
      <w:r w:rsidRPr="0033447D">
        <w:rPr>
          <w:rStyle w:val="StyleUnderline"/>
          <w:highlight w:val="cyan"/>
        </w:rPr>
        <w:t xml:space="preserve">democratic </w:t>
      </w:r>
      <w:r w:rsidRPr="0033447D">
        <w:rPr>
          <w:rStyle w:val="Emphasis"/>
          <w:highlight w:val="cyan"/>
        </w:rPr>
        <w:t>discourse</w:t>
      </w:r>
      <w:r w:rsidRPr="0033447D">
        <w:rPr>
          <w:sz w:val="16"/>
        </w:rPr>
        <w:t xml:space="preserve">, </w:t>
      </w:r>
      <w:r w:rsidRPr="0033447D">
        <w:rPr>
          <w:rStyle w:val="StyleUnderline"/>
          <w:highlight w:val="cyan"/>
        </w:rPr>
        <w:t>and</w:t>
      </w:r>
      <w:r w:rsidRPr="0033447D">
        <w:rPr>
          <w:sz w:val="16"/>
        </w:rPr>
        <w:t xml:space="preserve"> ensuring </w:t>
      </w:r>
      <w:r w:rsidRPr="0033447D">
        <w:rPr>
          <w:rStyle w:val="StyleUnderline"/>
        </w:rPr>
        <w:t xml:space="preserve">societal </w:t>
      </w:r>
      <w:r w:rsidRPr="0033447D">
        <w:rPr>
          <w:rStyle w:val="Emphasis"/>
          <w:highlight w:val="cyan"/>
        </w:rPr>
        <w:t>resilience</w:t>
      </w:r>
      <w:r w:rsidRPr="0033447D">
        <w:rPr>
          <w:sz w:val="16"/>
        </w:rPr>
        <w:t>.</w:t>
      </w:r>
    </w:p>
    <w:p w14:paraId="43593DF2" w14:textId="77777777" w:rsidR="00F0255A" w:rsidRPr="0033447D" w:rsidRDefault="00F0255A" w:rsidP="00F0255A">
      <w:pPr>
        <w:rPr>
          <w:sz w:val="16"/>
        </w:rPr>
      </w:pPr>
      <w:r w:rsidRPr="0033447D">
        <w:rPr>
          <w:sz w:val="16"/>
        </w:rPr>
        <w:t>Insecurity threats. The proliferation of IoT devices in domestic environments has fundamentally transformed the security landscape, creating unprecedented vulnerabilities in personal digital spaces.</w:t>
      </w:r>
    </w:p>
    <w:p w14:paraId="51AA34B2" w14:textId="77777777" w:rsidR="00F0255A" w:rsidRPr="0033447D" w:rsidRDefault="00F0255A" w:rsidP="00F0255A">
      <w:pPr>
        <w:rPr>
          <w:sz w:val="16"/>
        </w:rPr>
      </w:pPr>
      <w:r w:rsidRPr="0033447D">
        <w:rPr>
          <w:sz w:val="16"/>
        </w:rPr>
        <w:t>Digital-security threats. Smart devices, from mirrors to refrigerators, have evolved beyond their roles as mere conveniences to significant points of vulnerability. Cybercriminals can now penetrate these devices in increasingly sophisticated ways, leading to widespread identity theft and ushering in a new era of digital espionage. What were initially perceived as isolated breaches have gradually coalesced into a discernible pattern, signifying a more profound erosion of digital security.</w:t>
      </w:r>
    </w:p>
    <w:p w14:paraId="09B46AF5" w14:textId="77777777" w:rsidR="00F0255A" w:rsidRPr="0033447D" w:rsidRDefault="00F0255A" w:rsidP="00F0255A">
      <w:pPr>
        <w:rPr>
          <w:sz w:val="16"/>
        </w:rPr>
      </w:pPr>
      <w:r w:rsidRPr="0033447D">
        <w:rPr>
          <w:sz w:val="16"/>
        </w:rPr>
        <w:t xml:space="preserve">The expansion of IoT devices has simultaneously paved the way for the creation of extensive, interconnected botnets. These </w:t>
      </w:r>
      <w:r w:rsidRPr="0033447D">
        <w:rPr>
          <w:rStyle w:val="Emphasis"/>
          <w:highlight w:val="cyan"/>
        </w:rPr>
        <w:t>AI</w:t>
      </w:r>
      <w:r w:rsidRPr="0033447D">
        <w:rPr>
          <w:rStyle w:val="StyleUnderline"/>
        </w:rPr>
        <w:t>-powered networks</w:t>
      </w:r>
      <w:r w:rsidRPr="0033447D">
        <w:rPr>
          <w:sz w:val="16"/>
        </w:rPr>
        <w:t xml:space="preserve">, once relatively benign, now demonstrate agentic abilities and have </w:t>
      </w:r>
      <w:r w:rsidRPr="0033447D">
        <w:rPr>
          <w:rStyle w:val="StyleUnderline"/>
        </w:rPr>
        <w:t xml:space="preserve">become capable of </w:t>
      </w:r>
      <w:r w:rsidRPr="0033447D">
        <w:rPr>
          <w:rStyle w:val="Emphasis"/>
          <w:highlight w:val="cyan"/>
        </w:rPr>
        <w:t>launch</w:t>
      </w:r>
      <w:r w:rsidRPr="0033447D">
        <w:rPr>
          <w:rStyle w:val="StyleUnderline"/>
        </w:rPr>
        <w:t>ing unprecedented</w:t>
      </w:r>
      <w:r w:rsidRPr="0033447D">
        <w:rPr>
          <w:sz w:val="16"/>
        </w:rPr>
        <w:t xml:space="preserve"> </w:t>
      </w:r>
      <w:r w:rsidRPr="0033447D">
        <w:rPr>
          <w:rStyle w:val="Emphasis"/>
          <w:highlight w:val="cyan"/>
        </w:rPr>
        <w:t>D</w:t>
      </w:r>
      <w:r w:rsidRPr="0033447D">
        <w:rPr>
          <w:sz w:val="16"/>
        </w:rPr>
        <w:t xml:space="preserve">istributed </w:t>
      </w:r>
      <w:r w:rsidRPr="0033447D">
        <w:rPr>
          <w:rStyle w:val="Emphasis"/>
          <w:highlight w:val="cyan"/>
        </w:rPr>
        <w:t>D</w:t>
      </w:r>
      <w:r w:rsidRPr="0033447D">
        <w:rPr>
          <w:sz w:val="16"/>
        </w:rPr>
        <w:t xml:space="preserve">enial </w:t>
      </w:r>
      <w:r w:rsidRPr="0033447D">
        <w:rPr>
          <w:rStyle w:val="Emphasis"/>
          <w:highlight w:val="cyan"/>
        </w:rPr>
        <w:t>o</w:t>
      </w:r>
      <w:r w:rsidRPr="0033447D">
        <w:rPr>
          <w:sz w:val="16"/>
        </w:rPr>
        <w:t xml:space="preserve">f </w:t>
      </w:r>
      <w:r w:rsidRPr="0033447D">
        <w:rPr>
          <w:rStyle w:val="Emphasis"/>
          <w:highlight w:val="cyan"/>
        </w:rPr>
        <w:t>S</w:t>
      </w:r>
      <w:r w:rsidRPr="0033447D">
        <w:rPr>
          <w:sz w:val="16"/>
        </w:rPr>
        <w:t xml:space="preserve">ervice </w:t>
      </w:r>
      <w:r w:rsidRPr="0033447D">
        <w:rPr>
          <w:rStyle w:val="StyleUnderline"/>
        </w:rPr>
        <w:t xml:space="preserve">attacks against </w:t>
      </w:r>
      <w:r w:rsidRPr="0033447D">
        <w:rPr>
          <w:rStyle w:val="Emphasis"/>
          <w:highlight w:val="cyan"/>
        </w:rPr>
        <w:t>c</w:t>
      </w:r>
      <w:r w:rsidRPr="0033447D">
        <w:rPr>
          <w:sz w:val="16"/>
        </w:rPr>
        <w:t xml:space="preserve">ritical </w:t>
      </w:r>
      <w:r w:rsidRPr="0033447D">
        <w:rPr>
          <w:rStyle w:val="Emphasis"/>
          <w:highlight w:val="cyan"/>
        </w:rPr>
        <w:t>i</w:t>
      </w:r>
      <w:r w:rsidRPr="0033447D">
        <w:rPr>
          <w:sz w:val="16"/>
        </w:rPr>
        <w:t xml:space="preserve">nfrastructures, </w:t>
      </w:r>
      <w:r w:rsidRPr="0033447D">
        <w:rPr>
          <w:rStyle w:val="StyleUnderline"/>
          <w:highlight w:val="cyan"/>
        </w:rPr>
        <w:t>including</w:t>
      </w:r>
      <w:r w:rsidRPr="0033447D">
        <w:rPr>
          <w:sz w:val="16"/>
        </w:rPr>
        <w:t xml:space="preserve"> national </w:t>
      </w:r>
      <w:r w:rsidRPr="0033447D">
        <w:rPr>
          <w:rStyle w:val="StyleUnderline"/>
        </w:rPr>
        <w:t xml:space="preserve">power </w:t>
      </w:r>
      <w:r w:rsidRPr="0033447D">
        <w:rPr>
          <w:rStyle w:val="Emphasis"/>
          <w:highlight w:val="cyan"/>
        </w:rPr>
        <w:t>grids</w:t>
      </w:r>
      <w:r w:rsidRPr="0033447D">
        <w:rPr>
          <w:rStyle w:val="StyleUnderline"/>
        </w:rPr>
        <w:t xml:space="preserve"> and </w:t>
      </w:r>
      <w:r w:rsidRPr="0033447D">
        <w:rPr>
          <w:rStyle w:val="Emphasis"/>
        </w:rPr>
        <w:t>comm</w:t>
      </w:r>
      <w:r w:rsidRPr="0033447D">
        <w:rPr>
          <w:rStyle w:val="StyleUnderline"/>
        </w:rPr>
        <w:t>unication network</w:t>
      </w:r>
      <w:r w:rsidRPr="0033447D">
        <w:rPr>
          <w:rStyle w:val="Emphasis"/>
        </w:rPr>
        <w:t>s</w:t>
      </w:r>
      <w:r w:rsidRPr="0033447D">
        <w:rPr>
          <w:sz w:val="16"/>
        </w:rPr>
        <w:t xml:space="preserve">. </w:t>
      </w:r>
      <w:r w:rsidRPr="0033447D">
        <w:rPr>
          <w:rStyle w:val="StyleUnderline"/>
          <w:highlight w:val="cyan"/>
        </w:rPr>
        <w:t xml:space="preserve">Each </w:t>
      </w:r>
      <w:r w:rsidRPr="0033447D">
        <w:rPr>
          <w:rStyle w:val="Emphasis"/>
          <w:highlight w:val="cyan"/>
        </w:rPr>
        <w:t>attack</w:t>
      </w:r>
      <w:r w:rsidRPr="0033447D">
        <w:rPr>
          <w:sz w:val="16"/>
        </w:rPr>
        <w:t xml:space="preserve">, incrementally more sophisticated than the last, </w:t>
      </w:r>
      <w:r w:rsidRPr="0033447D">
        <w:rPr>
          <w:rStyle w:val="StyleUnderline"/>
          <w:highlight w:val="cyan"/>
        </w:rPr>
        <w:t>represents</w:t>
      </w:r>
      <w:r w:rsidRPr="0033447D">
        <w:rPr>
          <w:rStyle w:val="StyleUnderline"/>
        </w:rPr>
        <w:t xml:space="preserve"> a disturbing </w:t>
      </w:r>
      <w:r w:rsidRPr="0033447D">
        <w:rPr>
          <w:rStyle w:val="Emphasis"/>
          <w:highlight w:val="cyan"/>
        </w:rPr>
        <w:t>escalation</w:t>
      </w:r>
      <w:r w:rsidRPr="0033447D">
        <w:rPr>
          <w:sz w:val="16"/>
        </w:rPr>
        <w:t xml:space="preserve"> from individual cybersecurity concerns to widespread threats against national security.</w:t>
      </w:r>
    </w:p>
    <w:p w14:paraId="6977E7C2" w14:textId="77777777" w:rsidR="00F0255A" w:rsidRPr="00873E11" w:rsidRDefault="00F0255A" w:rsidP="00F0255A">
      <w:pPr>
        <w:rPr>
          <w:sz w:val="16"/>
        </w:rPr>
      </w:pPr>
      <w:r w:rsidRPr="00873E11">
        <w:rPr>
          <w:sz w:val="16"/>
        </w:rPr>
        <w:t xml:space="preserve">Bio-security threats. </w:t>
      </w:r>
      <w:r w:rsidRPr="0033447D">
        <w:rPr>
          <w:rStyle w:val="StyleUnderline"/>
        </w:rPr>
        <w:t xml:space="preserve">As </w:t>
      </w:r>
      <w:r w:rsidRPr="0033447D">
        <w:rPr>
          <w:rStyle w:val="Emphasis"/>
          <w:highlight w:val="cyan"/>
        </w:rPr>
        <w:t>AI</w:t>
      </w:r>
      <w:r w:rsidRPr="00873E11">
        <w:rPr>
          <w:sz w:val="16"/>
        </w:rPr>
        <w:t xml:space="preserve"> technologies </w:t>
      </w:r>
      <w:r w:rsidRPr="0033447D">
        <w:rPr>
          <w:rStyle w:val="StyleUnderline"/>
        </w:rPr>
        <w:t xml:space="preserve">become more widely available, they </w:t>
      </w:r>
      <w:r w:rsidRPr="0033447D">
        <w:rPr>
          <w:rStyle w:val="StyleUnderline"/>
          <w:highlight w:val="cyan"/>
        </w:rPr>
        <w:t>facilitate</w:t>
      </w:r>
      <w:r w:rsidRPr="00873E11">
        <w:rPr>
          <w:sz w:val="16"/>
        </w:rPr>
        <w:t xml:space="preserve"> the emergence of </w:t>
      </w:r>
      <w:r w:rsidRPr="0033447D">
        <w:rPr>
          <w:rStyle w:val="StyleUnderline"/>
        </w:rPr>
        <w:t xml:space="preserve">new forms of </w:t>
      </w:r>
      <w:r w:rsidRPr="0033447D">
        <w:rPr>
          <w:rStyle w:val="Emphasis"/>
          <w:highlight w:val="cyan"/>
        </w:rPr>
        <w:t>bioterror</w:t>
      </w:r>
      <w:r w:rsidRPr="00873E11">
        <w:rPr>
          <w:sz w:val="16"/>
        </w:rPr>
        <w:t xml:space="preserve">ism. Private research labs with </w:t>
      </w:r>
      <w:r w:rsidRPr="0033447D">
        <w:rPr>
          <w:rStyle w:val="StyleUnderline"/>
        </w:rPr>
        <w:t xml:space="preserve">minimal expertise in </w:t>
      </w:r>
      <w:r w:rsidRPr="0033447D">
        <w:rPr>
          <w:rStyle w:val="Emphasis"/>
        </w:rPr>
        <w:t>syn</w:t>
      </w:r>
      <w:r w:rsidRPr="00873E11">
        <w:rPr>
          <w:sz w:val="16"/>
        </w:rPr>
        <w:t xml:space="preserve">thetic </w:t>
      </w:r>
      <w:r w:rsidRPr="00873E11">
        <w:rPr>
          <w:rStyle w:val="Emphasis"/>
        </w:rPr>
        <w:t>bio</w:t>
      </w:r>
      <w:r w:rsidRPr="00873E11">
        <w:rPr>
          <w:sz w:val="16"/>
        </w:rPr>
        <w:t xml:space="preserve">logy and chemistry are now </w:t>
      </w:r>
      <w:r w:rsidRPr="00873E11">
        <w:rPr>
          <w:rStyle w:val="StyleUnderline"/>
        </w:rPr>
        <w:t xml:space="preserve">using AI to develop more </w:t>
      </w:r>
      <w:r w:rsidRPr="00873E11">
        <w:rPr>
          <w:rStyle w:val="Emphasis"/>
        </w:rPr>
        <w:t>infectious</w:t>
      </w:r>
      <w:r w:rsidRPr="00873E11">
        <w:rPr>
          <w:rStyle w:val="StyleUnderline"/>
        </w:rPr>
        <w:t xml:space="preserve"> and deadly </w:t>
      </w:r>
      <w:r w:rsidRPr="00873E11">
        <w:rPr>
          <w:rStyle w:val="Emphasis"/>
        </w:rPr>
        <w:t>pathogens</w:t>
      </w:r>
      <w:r w:rsidRPr="00873E11">
        <w:rPr>
          <w:sz w:val="16"/>
        </w:rPr>
        <w:t xml:space="preserve">. </w:t>
      </w:r>
      <w:r w:rsidRPr="00873E11">
        <w:rPr>
          <w:rStyle w:val="StyleUnderline"/>
        </w:rPr>
        <w:t xml:space="preserve">The </w:t>
      </w:r>
      <w:r w:rsidRPr="00873E11">
        <w:rPr>
          <w:rStyle w:val="Emphasis"/>
          <w:highlight w:val="cyan"/>
        </w:rPr>
        <w:t>dual-use</w:t>
      </w:r>
      <w:r w:rsidRPr="00873E11">
        <w:rPr>
          <w:rStyle w:val="StyleUnderline"/>
        </w:rPr>
        <w:t xml:space="preserve"> nature of AI in biotechnology</w:t>
      </w:r>
      <w:r w:rsidRPr="00873E11">
        <w:rPr>
          <w:sz w:val="16"/>
        </w:rPr>
        <w:t xml:space="preserve"> — its potential for both beneficial and harmful applications — initially envisioned for medical breakthroughs, </w:t>
      </w:r>
      <w:r w:rsidRPr="00873E11">
        <w:rPr>
          <w:rStyle w:val="StyleUnderline"/>
          <w:highlight w:val="cyan"/>
        </w:rPr>
        <w:t>is</w:t>
      </w:r>
      <w:r w:rsidRPr="00873E11">
        <w:rPr>
          <w:rStyle w:val="StyleUnderline"/>
        </w:rPr>
        <w:t xml:space="preserve"> maliciously </w:t>
      </w:r>
      <w:r w:rsidRPr="00873E11">
        <w:rPr>
          <w:rStyle w:val="Emphasis"/>
          <w:highlight w:val="cyan"/>
        </w:rPr>
        <w:t>repurposed</w:t>
      </w:r>
      <w:r w:rsidRPr="00873E11">
        <w:rPr>
          <w:rStyle w:val="StyleUnderline"/>
        </w:rPr>
        <w:t xml:space="preserve"> to engineer biological weapons</w:t>
      </w:r>
      <w:r w:rsidRPr="00873E11">
        <w:rPr>
          <w:sz w:val="16"/>
        </w:rPr>
        <w:t>.26</w:t>
      </w:r>
    </w:p>
    <w:p w14:paraId="3802E481" w14:textId="77777777" w:rsidR="00F0255A" w:rsidRDefault="00F0255A" w:rsidP="00F0255A">
      <w:r>
        <w:t>&lt;&lt;TEXT CONDENSED, NONE OMITTED&gt;&gt;</w:t>
      </w:r>
    </w:p>
    <w:p w14:paraId="6204F956" w14:textId="77777777" w:rsidR="00F0255A" w:rsidRPr="001A6D8A" w:rsidRDefault="00F0255A" w:rsidP="00F0255A">
      <w:pPr>
        <w:rPr>
          <w:sz w:val="16"/>
        </w:rPr>
      </w:pPr>
      <w:r w:rsidRPr="001A6D8A">
        <w:rPr>
          <w:sz w:val="16"/>
        </w:rPr>
        <w:t>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This disruption strikes at the heart of societal knowledge validation systems, undermining established protocols for information verification and authentication. In the private sphere, personal communication channels—traditionally resistant to large-scale manipulation through social trust mechanisms—have become increasingly vulnerable to synthetic content that convincingly mimics trusted sources (Pennycook and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 Surveillance and erosion of Trust. The transformation of mass surveillance through AI represents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 The historical trajectory of mass surveillance has reached a troubling convergence between authoritarian and democratic governance models. Early warning signs emerged with China’s social credit system and the NSA’s PRISM program, but these now appear almost wide-spread.28 Multiple earlier revelations have particularly warned against the erosion of democratic norms by AI-enabled surveillancce technologies such as spywares (Farrow, 2022; Rujevic, 2024).29 The societal implications of ubiquitous surveillance manifest in what Han (2015) describes as the “transparency society,” where the mere possibility of observation fundamentally alters social behavior.30 Earlier studies (Kaminski and Witnov, 2014) investigated and document situations where citizens modify their behavior not in response to actual surveillance but to its perceived omnipresence.31 This chilling effect on public behavior and discourse represents a particularly insidious threat to democratic vitality, as it operates through self-imposed constraints rather than direct coercion.</w:t>
      </w:r>
    </w:p>
    <w:p w14:paraId="73DE353A" w14:textId="77777777" w:rsidR="00F0255A" w:rsidRDefault="00F0255A" w:rsidP="00F0255A">
      <w:r>
        <w:t>&lt;&lt;PARAGRAPH BREAKS RESUME&gt;&gt;</w:t>
      </w:r>
    </w:p>
    <w:p w14:paraId="2EACDBDF" w14:textId="77777777" w:rsidR="00F0255A" w:rsidRPr="00873E11" w:rsidRDefault="00F0255A" w:rsidP="00F0255A">
      <w:pPr>
        <w:rPr>
          <w:sz w:val="16"/>
        </w:rPr>
      </w:pPr>
      <w:r w:rsidRPr="00873E11">
        <w:rPr>
          <w:sz w:val="16"/>
        </w:rPr>
        <w:t xml:space="preserve">Economic destabilization. By 2040, the </w:t>
      </w:r>
      <w:r w:rsidRPr="00873E11">
        <w:rPr>
          <w:rStyle w:val="StyleUnderline"/>
        </w:rPr>
        <w:t xml:space="preserve">global </w:t>
      </w:r>
      <w:r w:rsidRPr="00873E11">
        <w:rPr>
          <w:rStyle w:val="Emphasis"/>
          <w:highlight w:val="cyan"/>
        </w:rPr>
        <w:t>econ</w:t>
      </w:r>
      <w:r w:rsidRPr="00873E11">
        <w:rPr>
          <w:rStyle w:val="StyleUnderline"/>
        </w:rPr>
        <w:t>omy</w:t>
      </w:r>
      <w:r w:rsidRPr="00873E11">
        <w:rPr>
          <w:sz w:val="16"/>
        </w:rPr>
        <w:t xml:space="preserve"> has </w:t>
      </w:r>
      <w:r w:rsidRPr="00873E11">
        <w:rPr>
          <w:rStyle w:val="StyleUnderline"/>
        </w:rPr>
        <w:t xml:space="preserve">entered an unprecedented phase of </w:t>
      </w:r>
      <w:r w:rsidRPr="00873E11">
        <w:rPr>
          <w:rStyle w:val="Emphasis"/>
          <w:highlight w:val="cyan"/>
        </w:rPr>
        <w:t>instability</w:t>
      </w:r>
      <w:r w:rsidRPr="00873E11">
        <w:rPr>
          <w:rStyle w:val="StyleUnderline"/>
          <w:highlight w:val="cyan"/>
        </w:rPr>
        <w:t>, driven by</w:t>
      </w:r>
      <w:r w:rsidRPr="00873E11">
        <w:rPr>
          <w:rStyle w:val="StyleUnderline"/>
        </w:rPr>
        <w:t xml:space="preserve"> the rapid and unmanaged deployment of AI</w:t>
      </w:r>
      <w:r w:rsidRPr="00873E11">
        <w:rPr>
          <w:sz w:val="16"/>
        </w:rPr>
        <w:t xml:space="preserve"> systems across industries since the late 2020s. Nearly 40% of pre-2025 jobs have been eliminated by </w:t>
      </w:r>
      <w:r w:rsidRPr="00873E11">
        <w:rPr>
          <w:rStyle w:val="Emphasis"/>
          <w:highlight w:val="cyan"/>
        </w:rPr>
        <w:t>automation</w:t>
      </w:r>
      <w:r w:rsidRPr="00873E11">
        <w:rPr>
          <w:sz w:val="16"/>
        </w:rPr>
        <w:t>, creating massive structural unemployment. The pace and sophistication of AI adoption left no sufficient time for meaningful workforce transitions. The promised creation of new jobs never materialized at scale — AI systems became in charge of handling their own maintenance, optimization, and even creative development. The proposed solution of Universal Basic Income (</w:t>
      </w:r>
      <w:r w:rsidRPr="00873E11">
        <w:rPr>
          <w:rStyle w:val="StyleUnderline"/>
        </w:rPr>
        <w:t>UBI</w:t>
      </w:r>
      <w:r w:rsidRPr="00873E11">
        <w:rPr>
          <w:sz w:val="16"/>
        </w:rPr>
        <w:t xml:space="preserve">), while theoretically promising, has </w:t>
      </w:r>
      <w:r w:rsidRPr="00873E11">
        <w:rPr>
          <w:rStyle w:val="Emphasis"/>
        </w:rPr>
        <w:t>fallen short</w:t>
      </w:r>
      <w:r w:rsidRPr="00873E11">
        <w:rPr>
          <w:rStyle w:val="StyleUnderline"/>
        </w:rPr>
        <w:t xml:space="preserve"> in practice due to political </w:t>
      </w:r>
      <w:r w:rsidRPr="00873E11">
        <w:rPr>
          <w:rStyle w:val="Emphasis"/>
        </w:rPr>
        <w:t>constraints</w:t>
      </w:r>
      <w:r w:rsidRPr="00873E11">
        <w:rPr>
          <w:rStyle w:val="StyleUnderline"/>
        </w:rPr>
        <w:t xml:space="preserve"> and corporate </w:t>
      </w:r>
      <w:r w:rsidRPr="00873E11">
        <w:rPr>
          <w:rStyle w:val="Emphasis"/>
        </w:rPr>
        <w:t>resistance</w:t>
      </w:r>
      <w:r w:rsidRPr="00873E11">
        <w:rPr>
          <w:sz w:val="16"/>
        </w:rPr>
        <w:t xml:space="preserve"> to the taxation necessary for meaningful implementation.32 The </w:t>
      </w:r>
      <w:r w:rsidRPr="00873E11">
        <w:rPr>
          <w:rStyle w:val="StyleUnderline"/>
        </w:rPr>
        <w:t xml:space="preserve">concentration of </w:t>
      </w:r>
      <w:r w:rsidRPr="00873E11">
        <w:rPr>
          <w:rStyle w:val="Emphasis"/>
        </w:rPr>
        <w:t>AI</w:t>
      </w:r>
      <w:r w:rsidRPr="00873E11">
        <w:rPr>
          <w:rStyle w:val="StyleUnderline"/>
        </w:rPr>
        <w:t xml:space="preserve"> capabilities</w:t>
      </w:r>
      <w:r w:rsidRPr="00873E11">
        <w:rPr>
          <w:sz w:val="16"/>
        </w:rPr>
        <w:t xml:space="preserve"> among a handful of tech conglomerates has </w:t>
      </w:r>
      <w:r w:rsidRPr="00873E11">
        <w:rPr>
          <w:rStyle w:val="Emphasis"/>
        </w:rPr>
        <w:t>exacerbated</w:t>
      </w:r>
      <w:r w:rsidRPr="00873E11">
        <w:rPr>
          <w:rStyle w:val="StyleUnderline"/>
        </w:rPr>
        <w:t xml:space="preserve"> wealth </w:t>
      </w:r>
      <w:r w:rsidRPr="00873E11">
        <w:rPr>
          <w:rStyle w:val="Emphasis"/>
        </w:rPr>
        <w:t>inequality</w:t>
      </w:r>
      <w:r w:rsidRPr="00873E11">
        <w:rPr>
          <w:sz w:val="16"/>
        </w:rPr>
        <w:t xml:space="preserve"> to historic levels, with the top 0.1% now controlling over 70% of global wealth.</w:t>
      </w:r>
    </w:p>
    <w:p w14:paraId="387BBFC5" w14:textId="77777777" w:rsidR="00F0255A" w:rsidRPr="00873E11" w:rsidRDefault="00F0255A" w:rsidP="00F0255A">
      <w:pPr>
        <w:rPr>
          <w:sz w:val="16"/>
        </w:rPr>
      </w:pPr>
      <w:r w:rsidRPr="00873E11">
        <w:rPr>
          <w:sz w:val="16"/>
        </w:rPr>
        <w:t xml:space="preserve">The economic upheaval has been </w:t>
      </w:r>
      <w:r w:rsidRPr="00873E11">
        <w:rPr>
          <w:rStyle w:val="Emphasis"/>
        </w:rPr>
        <w:t>amplified</w:t>
      </w:r>
      <w:r w:rsidRPr="00873E11">
        <w:rPr>
          <w:rStyle w:val="StyleUnderline"/>
        </w:rPr>
        <w:t xml:space="preserve"> by the </w:t>
      </w:r>
      <w:r w:rsidRPr="00873E11">
        <w:rPr>
          <w:rStyle w:val="Emphasis"/>
        </w:rPr>
        <w:t>fragmentation</w:t>
      </w:r>
      <w:r w:rsidRPr="00873E11">
        <w:rPr>
          <w:rStyle w:val="StyleUnderline"/>
        </w:rPr>
        <w:t xml:space="preserve"> of the global order into competing digital-industrial </w:t>
      </w:r>
      <w:r w:rsidRPr="00873E11">
        <w:rPr>
          <w:rStyle w:val="Emphasis"/>
        </w:rPr>
        <w:t>blocs</w:t>
      </w:r>
      <w:r w:rsidRPr="00873E11">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emergence of competing digital currencies has undermined the dollar-based financial system, while </w:t>
      </w:r>
      <w:r w:rsidRPr="00873E11">
        <w:rPr>
          <w:rStyle w:val="StyleUnderline"/>
          <w:highlight w:val="cyan"/>
        </w:rPr>
        <w:t>AI</w:t>
      </w:r>
      <w:r w:rsidRPr="00873E11">
        <w:rPr>
          <w:rStyle w:val="StyleUnderline"/>
        </w:rPr>
        <w:t xml:space="preserve">-powered </w:t>
      </w:r>
      <w:r w:rsidRPr="00873E11">
        <w:rPr>
          <w:rStyle w:val="Emphasis"/>
          <w:highlight w:val="cyan"/>
        </w:rPr>
        <w:t>econ</w:t>
      </w:r>
      <w:r w:rsidRPr="00873E11">
        <w:rPr>
          <w:rStyle w:val="StyleUnderline"/>
        </w:rPr>
        <w:t xml:space="preserve">omic </w:t>
      </w:r>
      <w:r w:rsidRPr="00873E11">
        <w:rPr>
          <w:rStyle w:val="Emphasis"/>
          <w:highlight w:val="cyan"/>
        </w:rPr>
        <w:t>warfare</w:t>
      </w:r>
      <w:r w:rsidRPr="00873E11">
        <w:rPr>
          <w:sz w:val="16"/>
        </w:rPr>
        <w:t xml:space="preserve"> — </w:t>
      </w:r>
      <w:r w:rsidRPr="00873E11">
        <w:rPr>
          <w:rStyle w:val="StyleUnderline"/>
        </w:rPr>
        <w:t xml:space="preserve">including automated </w:t>
      </w:r>
      <w:r w:rsidRPr="00873E11">
        <w:rPr>
          <w:rStyle w:val="Emphasis"/>
        </w:rPr>
        <w:t>sanctions</w:t>
      </w:r>
      <w:r w:rsidRPr="00873E11">
        <w:rPr>
          <w:rStyle w:val="StyleUnderline"/>
        </w:rPr>
        <w:t xml:space="preserve"> enforcement, algorithmic </w:t>
      </w:r>
      <w:r w:rsidRPr="00873E11">
        <w:rPr>
          <w:rStyle w:val="Emphasis"/>
        </w:rPr>
        <w:t>trade</w:t>
      </w:r>
      <w:r w:rsidRPr="00873E11">
        <w:rPr>
          <w:rStyle w:val="StyleUnderline"/>
        </w:rPr>
        <w:t xml:space="preserve"> restrictions, and digital </w:t>
      </w:r>
      <w:r w:rsidRPr="00873E11">
        <w:rPr>
          <w:rStyle w:val="Emphasis"/>
        </w:rPr>
        <w:t>blockades</w:t>
      </w:r>
      <w:r w:rsidRPr="00873E11">
        <w:rPr>
          <w:sz w:val="16"/>
        </w:rPr>
        <w:t xml:space="preserve"> — has become a daily reality. Smaller nations find themselves forced to align with one bloc or risk economic isolation, </w:t>
      </w:r>
      <w:r w:rsidRPr="00873E11">
        <w:rPr>
          <w:rStyle w:val="StyleUnderline"/>
        </w:rPr>
        <w:t xml:space="preserve">further </w:t>
      </w:r>
      <w:r w:rsidRPr="00873E11">
        <w:rPr>
          <w:rStyle w:val="Emphasis"/>
          <w:highlight w:val="cyan"/>
        </w:rPr>
        <w:t>destabilizing</w:t>
      </w:r>
      <w:r w:rsidRPr="00873E11">
        <w:rPr>
          <w:rStyle w:val="StyleUnderline"/>
        </w:rPr>
        <w:t xml:space="preserve"> regional powers and </w:t>
      </w:r>
      <w:r w:rsidRPr="00873E11">
        <w:rPr>
          <w:rStyle w:val="StyleUnderline"/>
          <w:highlight w:val="cyan"/>
        </w:rPr>
        <w:t>trade</w:t>
      </w:r>
      <w:r w:rsidRPr="00873E11">
        <w:rPr>
          <w:rStyle w:val="StyleUnderline"/>
        </w:rPr>
        <w:t xml:space="preserve"> relationships</w:t>
      </w:r>
      <w:r w:rsidRPr="00873E11">
        <w:rPr>
          <w:sz w:val="16"/>
        </w:rPr>
        <w:t>.</w:t>
      </w:r>
    </w:p>
    <w:p w14:paraId="7E78C686" w14:textId="77777777" w:rsidR="00F0255A" w:rsidRPr="00873E11" w:rsidRDefault="00F0255A" w:rsidP="00F0255A">
      <w:pPr>
        <w:rPr>
          <w:sz w:val="16"/>
        </w:rPr>
      </w:pPr>
      <w:r w:rsidRPr="00873E11">
        <w:rPr>
          <w:sz w:val="16"/>
        </w:rPr>
        <w:t xml:space="preserve">Market stability faces additional </w:t>
      </w:r>
      <w:r w:rsidRPr="00873E11">
        <w:rPr>
          <w:rStyle w:val="StyleUnderline"/>
        </w:rPr>
        <w:t>challenges from</w:t>
      </w:r>
      <w:r w:rsidRPr="00873E11">
        <w:rPr>
          <w:sz w:val="16"/>
        </w:rPr>
        <w:t xml:space="preserve"> the </w:t>
      </w:r>
      <w:r w:rsidRPr="00873E11">
        <w:rPr>
          <w:rStyle w:val="StyleUnderline"/>
        </w:rPr>
        <w:t xml:space="preserve">acceleration of </w:t>
      </w:r>
      <w:r w:rsidRPr="00873E11">
        <w:rPr>
          <w:rStyle w:val="StyleUnderline"/>
          <w:highlight w:val="cyan"/>
        </w:rPr>
        <w:t xml:space="preserve">algorithmic </w:t>
      </w:r>
      <w:r w:rsidRPr="00873E11">
        <w:rPr>
          <w:rStyle w:val="Emphasis"/>
          <w:highlight w:val="cyan"/>
        </w:rPr>
        <w:t>trading</w:t>
      </w:r>
      <w:r w:rsidRPr="00873E11">
        <w:rPr>
          <w:sz w:val="16"/>
        </w:rPr>
        <w:t xml:space="preserve"> systems. While high-frequency trading is not new, the integration of advanced </w:t>
      </w:r>
      <w:r w:rsidRPr="00873E11">
        <w:rPr>
          <w:rStyle w:val="Emphasis"/>
          <w:highlight w:val="cyan"/>
        </w:rPr>
        <w:t>AI</w:t>
      </w:r>
      <w:r w:rsidRPr="00873E11">
        <w:rPr>
          <w:sz w:val="16"/>
        </w:rPr>
        <w:t xml:space="preserve"> capabilities </w:t>
      </w:r>
      <w:r w:rsidRPr="00873E11">
        <w:rPr>
          <w:rStyle w:val="StyleUnderline"/>
          <w:highlight w:val="cyan"/>
        </w:rPr>
        <w:t>introduces</w:t>
      </w:r>
      <w:r w:rsidRPr="00873E11">
        <w:rPr>
          <w:rStyle w:val="StyleUnderline"/>
        </w:rPr>
        <w:t xml:space="preserve"> novel forms of </w:t>
      </w:r>
      <w:r w:rsidRPr="00873E11">
        <w:rPr>
          <w:rStyle w:val="Emphasis"/>
          <w:highlight w:val="cyan"/>
        </w:rPr>
        <w:t>systemic risk</w:t>
      </w:r>
      <w:r w:rsidRPr="00873E11">
        <w:rPr>
          <w:rStyle w:val="StyleUnderline"/>
        </w:rPr>
        <w:t>.</w:t>
      </w:r>
      <w:r w:rsidRPr="00873E11">
        <w:rPr>
          <w:sz w:val="16"/>
        </w:rPr>
        <w:t xml:space="preserve"> These </w:t>
      </w:r>
      <w:r w:rsidRPr="00873E11">
        <w:rPr>
          <w:rStyle w:val="StyleUnderline"/>
        </w:rPr>
        <w:t xml:space="preserve">systems can now process and react to market signals at </w:t>
      </w:r>
      <w:r w:rsidRPr="00873E11">
        <w:rPr>
          <w:rStyle w:val="Emphasis"/>
        </w:rPr>
        <w:t>unprecedented</w:t>
      </w:r>
      <w:r w:rsidRPr="00873E11">
        <w:rPr>
          <w:rStyle w:val="StyleUnderline"/>
        </w:rPr>
        <w:t xml:space="preserve"> speeds</w:t>
      </w:r>
      <w:r w:rsidRPr="00873E11">
        <w:rPr>
          <w:sz w:val="16"/>
        </w:rPr>
        <w:t xml:space="preserve">, potentially </w:t>
      </w:r>
      <w:r w:rsidRPr="00873E11">
        <w:rPr>
          <w:rStyle w:val="StyleUnderline"/>
        </w:rPr>
        <w:t xml:space="preserve">creating feedback loops that </w:t>
      </w:r>
      <w:r w:rsidRPr="00873E11">
        <w:rPr>
          <w:rStyle w:val="Emphasis"/>
        </w:rPr>
        <w:t>amplify</w:t>
      </w:r>
      <w:r w:rsidRPr="00873E11">
        <w:rPr>
          <w:sz w:val="16"/>
        </w:rPr>
        <w:t xml:space="preserve"> market </w:t>
      </w:r>
      <w:r w:rsidRPr="00873E11">
        <w:rPr>
          <w:rStyle w:val="Emphasis"/>
        </w:rPr>
        <w:t>volatility</w:t>
      </w:r>
      <w:r w:rsidRPr="00873E11">
        <w:rPr>
          <w:sz w:val="16"/>
        </w:rPr>
        <w:t xml:space="preserve">. The phenomenon extends </w:t>
      </w:r>
      <w:r w:rsidRPr="00873E11">
        <w:rPr>
          <w:rStyle w:val="StyleUnderline"/>
          <w:highlight w:val="cyan"/>
        </w:rPr>
        <w:t>beyond</w:t>
      </w:r>
      <w:r w:rsidRPr="00873E11">
        <w:rPr>
          <w:rStyle w:val="StyleUnderline"/>
        </w:rPr>
        <w:t xml:space="preserve"> simple flash </w:t>
      </w:r>
      <w:r w:rsidRPr="00873E11">
        <w:rPr>
          <w:rStyle w:val="StyleUnderline"/>
          <w:highlight w:val="cyan"/>
        </w:rPr>
        <w:t>crashes to</w:t>
      </w:r>
      <w:r w:rsidRPr="00873E11">
        <w:rPr>
          <w:sz w:val="16"/>
        </w:rPr>
        <w:t xml:space="preserve"> what might be termed “</w:t>
      </w:r>
      <w:r w:rsidRPr="00873E11">
        <w:rPr>
          <w:rStyle w:val="Emphasis"/>
          <w:highlight w:val="cyan"/>
        </w:rPr>
        <w:t>cascade failures</w:t>
      </w:r>
      <w:r w:rsidRPr="00873E11">
        <w:rPr>
          <w:sz w:val="16"/>
        </w:rPr>
        <w:t>,” where AI-driven trading systems interact in ways that create emergent instability patterns.</w:t>
      </w:r>
    </w:p>
    <w:p w14:paraId="7A64FA56" w14:textId="77777777" w:rsidR="00F0255A" w:rsidRPr="00873E11" w:rsidRDefault="00F0255A" w:rsidP="00F0255A">
      <w:pPr>
        <w:rPr>
          <w:sz w:val="16"/>
        </w:rPr>
      </w:pPr>
      <w:r w:rsidRPr="00873E11">
        <w:rPr>
          <w:sz w:val="16"/>
        </w:rPr>
        <w:t>Rights infringement. The pervasive application of AI in mass surveillance and extensive data collection practices has extensively encroached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0EE4B898" w14:textId="77777777" w:rsidR="00F0255A" w:rsidRPr="00873E11" w:rsidRDefault="00F0255A" w:rsidP="00F0255A">
      <w:pPr>
        <w:rPr>
          <w:sz w:val="16"/>
        </w:rPr>
      </w:pPr>
      <w:r w:rsidRPr="00873E11">
        <w:rPr>
          <w:sz w:val="16"/>
        </w:rPr>
        <w:t>In the perfect storm MISTER Scenario, against this background condition, a series of interconnected AI-induced risks coalesce into a catastrophic sequence of events, each exacerbating the next, leading to an existential crisis for humanity.</w:t>
      </w:r>
    </w:p>
    <w:p w14:paraId="778A62BA" w14:textId="77777777" w:rsidR="00F0255A" w:rsidRPr="00873E11" w:rsidRDefault="00F0255A" w:rsidP="00F0255A">
      <w:pPr>
        <w:rPr>
          <w:sz w:val="16"/>
        </w:rPr>
      </w:pPr>
      <w:r w:rsidRPr="00873E11">
        <w:rPr>
          <w:sz w:val="16"/>
        </w:rPr>
        <w:t xml:space="preserve">The </w:t>
      </w:r>
      <w:r w:rsidRPr="00873E11">
        <w:rPr>
          <w:rStyle w:val="StyleUnderline"/>
        </w:rPr>
        <w:t>AI</w:t>
      </w:r>
      <w:r w:rsidRPr="00873E11">
        <w:rPr>
          <w:sz w:val="16"/>
        </w:rPr>
        <w:t xml:space="preserve"> x-</w:t>
      </w:r>
      <w:r w:rsidRPr="00873E11">
        <w:rPr>
          <w:rStyle w:val="StyleUnderline"/>
        </w:rPr>
        <w:t xml:space="preserve">catastrophe unfolds with a devastating </w:t>
      </w:r>
      <w:r w:rsidRPr="00873E11">
        <w:rPr>
          <w:rStyle w:val="Emphasis"/>
          <w:highlight w:val="cyan"/>
        </w:rPr>
        <w:t>AI</w:t>
      </w:r>
      <w:r w:rsidRPr="00873E11">
        <w:rPr>
          <w:rStyle w:val="StyleUnderline"/>
        </w:rPr>
        <w:t xml:space="preserve">-driven </w:t>
      </w:r>
      <w:r w:rsidRPr="00873E11">
        <w:rPr>
          <w:rStyle w:val="Emphasis"/>
          <w:highlight w:val="cyan"/>
        </w:rPr>
        <w:t>cyberattack</w:t>
      </w:r>
      <w:r w:rsidRPr="00873E11">
        <w:rPr>
          <w:sz w:val="16"/>
        </w:rPr>
        <w:t xml:space="preserve"> simultaneously targeting critical power grids across three continents. This orchestrated attack </w:t>
      </w:r>
      <w:r w:rsidRPr="00873E11">
        <w:rPr>
          <w:rStyle w:val="StyleUnderline"/>
        </w:rPr>
        <w:t xml:space="preserve">is the </w:t>
      </w:r>
      <w:r w:rsidRPr="00873E11">
        <w:rPr>
          <w:rStyle w:val="Emphasis"/>
        </w:rPr>
        <w:t>tipping point</w:t>
      </w:r>
      <w:r w:rsidRPr="00873E11">
        <w:rPr>
          <w:rStyle w:val="StyleUnderline"/>
        </w:rPr>
        <w:t xml:space="preserve">, a culmination of the </w:t>
      </w:r>
      <w:r w:rsidRPr="00873E11">
        <w:rPr>
          <w:rStyle w:val="Emphasis"/>
        </w:rPr>
        <w:t>escalating</w:t>
      </w:r>
      <w:r w:rsidRPr="00873E11">
        <w:rPr>
          <w:rStyle w:val="StyleUnderline"/>
        </w:rPr>
        <w:t xml:space="preserve"> cybersecurity threats</w:t>
      </w:r>
      <w:r w:rsidRPr="00873E11">
        <w:rPr>
          <w:sz w:val="16"/>
        </w:rPr>
        <w:t xml:space="preserve">. The resultant continent-wide blackouts cause immediate and widespread chaos, disrupting essential services and plunging billions into darkness. The </w:t>
      </w:r>
      <w:r w:rsidRPr="00873E11">
        <w:rPr>
          <w:rStyle w:val="StyleUnderline"/>
          <w:highlight w:val="cyan"/>
        </w:rPr>
        <w:t xml:space="preserve">blackouts trigger a </w:t>
      </w:r>
      <w:r w:rsidRPr="00873E11">
        <w:rPr>
          <w:rStyle w:val="Emphasis"/>
          <w:highlight w:val="cyan"/>
        </w:rPr>
        <w:t>domino effect</w:t>
      </w:r>
      <w:r w:rsidRPr="00873E11">
        <w:rPr>
          <w:rStyle w:val="StyleUnderline"/>
          <w:highlight w:val="cyan"/>
        </w:rPr>
        <w:t>, causing</w:t>
      </w:r>
      <w:r w:rsidRPr="00873E11">
        <w:rPr>
          <w:rStyle w:val="StyleUnderline"/>
        </w:rPr>
        <w:t xml:space="preserve"> major economic </w:t>
      </w:r>
      <w:r w:rsidRPr="00873E11">
        <w:rPr>
          <w:rStyle w:val="Emphasis"/>
          <w:highlight w:val="cyan"/>
        </w:rPr>
        <w:t>crashes</w:t>
      </w:r>
      <w:r w:rsidRPr="00873E11">
        <w:rPr>
          <w:rStyle w:val="StyleUnderline"/>
        </w:rPr>
        <w:t>. Financial markets</w:t>
      </w:r>
      <w:r w:rsidRPr="00873E11">
        <w:rPr>
          <w:sz w:val="16"/>
        </w:rPr>
        <w:t xml:space="preserve">, already destabilized by AI-induced manipulations, </w:t>
      </w:r>
      <w:r w:rsidRPr="00873E11">
        <w:rPr>
          <w:rStyle w:val="Emphasis"/>
        </w:rPr>
        <w:t>collapse</w:t>
      </w:r>
      <w:r w:rsidRPr="00873E11">
        <w:rPr>
          <w:rStyle w:val="StyleUnderline"/>
        </w:rPr>
        <w:t xml:space="preserve"> under the strain</w:t>
      </w:r>
      <w:r w:rsidRPr="00873E11">
        <w:rPr>
          <w:sz w:val="16"/>
        </w:rPr>
        <w:t>. The economic fallout rapidly fuels societal unrest, with widespread protests and riots in response to the failing systems.</w:t>
      </w:r>
    </w:p>
    <w:p w14:paraId="12FA6CAA" w14:textId="77777777" w:rsidR="00F0255A" w:rsidRPr="00873E11" w:rsidRDefault="00F0255A" w:rsidP="00F0255A">
      <w:pPr>
        <w:rPr>
          <w:sz w:val="16"/>
        </w:rPr>
      </w:pPr>
      <w:r w:rsidRPr="00873E11">
        <w:rPr>
          <w:sz w:val="16"/>
        </w:rPr>
        <w:t>Amidst this chaos and darkness, the seeds of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2C27693C" w14:textId="77777777" w:rsidR="00F0255A" w:rsidRPr="00A22B8C" w:rsidRDefault="00F0255A" w:rsidP="00F0255A">
      <w:pPr>
        <w:rPr>
          <w:sz w:val="16"/>
        </w:rPr>
      </w:pPr>
      <w:r w:rsidRPr="00A22B8C">
        <w:rPr>
          <w:sz w:val="16"/>
        </w:rPr>
        <w:t xml:space="preserve">The causal impact of AI inefficiencies limited to each subsystem, each seemingly non-existential in isolation, begins to accumulate dynamically and gives rise to compounded systemic impact, leading to disastrous global impacts. </w:t>
      </w:r>
      <w:r w:rsidRPr="00873E11">
        <w:rPr>
          <w:rStyle w:val="StyleUnderline"/>
        </w:rPr>
        <w:t xml:space="preserve">The </w:t>
      </w:r>
      <w:r w:rsidRPr="00873E11">
        <w:rPr>
          <w:rStyle w:val="Emphasis"/>
          <w:highlight w:val="cyan"/>
        </w:rPr>
        <w:t>convergence</w:t>
      </w:r>
      <w:r w:rsidRPr="00873E11">
        <w:rPr>
          <w:rStyle w:val="StyleUnderline"/>
          <w:highlight w:val="cyan"/>
        </w:rPr>
        <w:t xml:space="preserve"> of these</w:t>
      </w:r>
      <w:r w:rsidRPr="00A22B8C">
        <w:rPr>
          <w:sz w:val="16"/>
        </w:rPr>
        <w:t xml:space="preserve"> catastrophic events — multiple </w:t>
      </w:r>
      <w:r w:rsidRPr="00873E11">
        <w:rPr>
          <w:rStyle w:val="Emphasis"/>
        </w:rPr>
        <w:t>cyber</w:t>
      </w:r>
      <w:r w:rsidRPr="00873E11">
        <w:rPr>
          <w:rStyle w:val="StyleUnderline"/>
        </w:rPr>
        <w:t xml:space="preserve">attacks, </w:t>
      </w:r>
      <w:r w:rsidRPr="00873E11">
        <w:rPr>
          <w:rStyle w:val="Emphasis"/>
        </w:rPr>
        <w:t>manipulation</w:t>
      </w:r>
      <w:r w:rsidRPr="00873E11">
        <w:rPr>
          <w:rStyle w:val="StyleUnderline"/>
        </w:rPr>
        <w:t xml:space="preserve">, systemic eroded </w:t>
      </w:r>
      <w:r w:rsidRPr="00873E11">
        <w:rPr>
          <w:rStyle w:val="Emphasis"/>
        </w:rPr>
        <w:t>trust</w:t>
      </w:r>
      <w:r w:rsidRPr="00873E11">
        <w:rPr>
          <w:rStyle w:val="StyleUnderline"/>
        </w:rPr>
        <w:t xml:space="preserve">, economic </w:t>
      </w:r>
      <w:r w:rsidRPr="00873E11">
        <w:rPr>
          <w:rStyle w:val="Emphasis"/>
        </w:rPr>
        <w:t>destabilization</w:t>
      </w:r>
      <w:r w:rsidRPr="00873E11">
        <w:rPr>
          <w:rStyle w:val="StyleUnderline"/>
        </w:rPr>
        <w:t xml:space="preserve">, and </w:t>
      </w:r>
      <w:r w:rsidRPr="00873E11">
        <w:rPr>
          <w:rStyle w:val="Emphasis"/>
        </w:rPr>
        <w:t>rights</w:t>
      </w:r>
      <w:r w:rsidRPr="00873E11">
        <w:rPr>
          <w:rStyle w:val="StyleUnderline"/>
        </w:rPr>
        <w:t xml:space="preserve"> infringements</w:t>
      </w:r>
      <w:r w:rsidRPr="00A22B8C">
        <w:rPr>
          <w:sz w:val="16"/>
        </w:rPr>
        <w:t xml:space="preserve"> — </w:t>
      </w:r>
      <w:r w:rsidRPr="00873E11">
        <w:rPr>
          <w:rStyle w:val="StyleUnderline"/>
          <w:highlight w:val="cyan"/>
        </w:rPr>
        <w:t>leads to</w:t>
      </w:r>
      <w:r w:rsidRPr="00873E11">
        <w:rPr>
          <w:rStyle w:val="StyleUnderline"/>
        </w:rPr>
        <w:t xml:space="preserve"> a state of </w:t>
      </w:r>
      <w:r w:rsidRPr="00873E11">
        <w:rPr>
          <w:rStyle w:val="StyleUnderline"/>
          <w:highlight w:val="cyan"/>
        </w:rPr>
        <w:t xml:space="preserve">global </w:t>
      </w:r>
      <w:r w:rsidRPr="00873E11">
        <w:rPr>
          <w:rStyle w:val="Emphasis"/>
          <w:highlight w:val="cyan"/>
        </w:rPr>
        <w:t>dysfunction</w:t>
      </w:r>
      <w:r w:rsidRPr="00A22B8C">
        <w:rPr>
          <w:sz w:val="16"/>
        </w:rPr>
        <w:t xml:space="preserve">. The capacity for a coordinated global response becomes critically undermined, as nations grapple with internal crises and widespread infrastructural breakdowns. </w:t>
      </w:r>
      <w:r w:rsidRPr="00A22B8C">
        <w:rPr>
          <w:rStyle w:val="StyleUnderline"/>
        </w:rPr>
        <w:t xml:space="preserve">Regional </w:t>
      </w:r>
      <w:r w:rsidRPr="00A22B8C">
        <w:rPr>
          <w:rStyle w:val="StyleUnderline"/>
          <w:highlight w:val="cyan"/>
        </w:rPr>
        <w:t xml:space="preserve">conflicts </w:t>
      </w:r>
      <w:r w:rsidRPr="00A22B8C">
        <w:rPr>
          <w:rStyle w:val="Emphasis"/>
          <w:highlight w:val="cyan"/>
        </w:rPr>
        <w:t>escalate</w:t>
      </w:r>
      <w:r w:rsidRPr="00A22B8C">
        <w:rPr>
          <w:rStyle w:val="StyleUnderline"/>
        </w:rPr>
        <w:t xml:space="preserve"> into larger wars</w:t>
      </w:r>
      <w:r w:rsidRPr="00A22B8C">
        <w:rPr>
          <w:sz w:val="16"/>
        </w:rPr>
        <w:t xml:space="preserve">. Nations or non-state actors, driven by desperation or opportunism, </w:t>
      </w:r>
      <w:r w:rsidRPr="00A22B8C">
        <w:rPr>
          <w:rStyle w:val="StyleUnderline"/>
        </w:rPr>
        <w:t>engage in aggressive military actions</w:t>
      </w:r>
      <w:r w:rsidRPr="00A22B8C">
        <w:rPr>
          <w:sz w:val="16"/>
        </w:rPr>
        <w:t xml:space="preserve">, potentially </w:t>
      </w:r>
      <w:r w:rsidRPr="00A22B8C">
        <w:rPr>
          <w:rStyle w:val="StyleUnderline"/>
        </w:rPr>
        <w:t xml:space="preserve">leveraging </w:t>
      </w:r>
      <w:r w:rsidRPr="00A22B8C">
        <w:rPr>
          <w:rStyle w:val="Emphasis"/>
        </w:rPr>
        <w:t>AI</w:t>
      </w:r>
      <w:r w:rsidRPr="00A22B8C">
        <w:rPr>
          <w:sz w:val="16"/>
        </w:rPr>
        <w:t xml:space="preserve"> technologies </w:t>
      </w:r>
      <w:r w:rsidRPr="00A22B8C">
        <w:rPr>
          <w:rStyle w:val="StyleUnderline"/>
        </w:rPr>
        <w:t xml:space="preserve">in </w:t>
      </w:r>
      <w:r w:rsidRPr="00A22B8C">
        <w:rPr>
          <w:rStyle w:val="Emphasis"/>
        </w:rPr>
        <w:t>warfare</w:t>
      </w:r>
      <w:r w:rsidRPr="00A22B8C">
        <w:rPr>
          <w:sz w:val="16"/>
        </w:rPr>
        <w:t xml:space="preserve"> without legal constraints.</w:t>
      </w:r>
    </w:p>
    <w:p w14:paraId="7EFCF477" w14:textId="77777777" w:rsidR="00F0255A" w:rsidRPr="00873E11" w:rsidRDefault="00F0255A" w:rsidP="00F0255A">
      <w:pPr>
        <w:rPr>
          <w:sz w:val="16"/>
        </w:rPr>
      </w:pPr>
      <w:r w:rsidRPr="00873E11">
        <w:rPr>
          <w:sz w:val="16"/>
        </w:rPr>
        <w:t>In this scenario, the x-</w:t>
      </w:r>
      <w:r w:rsidRPr="00873E11">
        <w:rPr>
          <w:rStyle w:val="Emphasis"/>
        </w:rPr>
        <w:t>catastrophe</w:t>
      </w:r>
      <w:r w:rsidRPr="00873E11">
        <w:rPr>
          <w:rStyle w:val="StyleUnderline"/>
        </w:rPr>
        <w:t xml:space="preserve"> arise from</w:t>
      </w:r>
      <w:r w:rsidRPr="00873E11">
        <w:rPr>
          <w:sz w:val="16"/>
        </w:rPr>
        <w:t xml:space="preserve"> the </w:t>
      </w:r>
      <w:r w:rsidRPr="00873E11">
        <w:rPr>
          <w:rStyle w:val="Emphasis"/>
        </w:rPr>
        <w:t>synergistic failure</w:t>
      </w:r>
      <w:r w:rsidRPr="00873E11">
        <w:rPr>
          <w:rStyle w:val="StyleUnderline"/>
        </w:rPr>
        <w:t xml:space="preserve"> of systems critical to</w:t>
      </w:r>
      <w:r w:rsidRPr="00873E11">
        <w:rPr>
          <w:sz w:val="16"/>
        </w:rPr>
        <w:t xml:space="preserve"> the </w:t>
      </w:r>
      <w:r w:rsidRPr="00873E11">
        <w:rPr>
          <w:rStyle w:val="StyleUnderline"/>
        </w:rPr>
        <w:t xml:space="preserve">functioning and </w:t>
      </w:r>
      <w:r w:rsidRPr="00873E11">
        <w:rPr>
          <w:rStyle w:val="Emphasis"/>
        </w:rPr>
        <w:t>survival</w:t>
      </w:r>
      <w:r w:rsidRPr="00873E11">
        <w:rPr>
          <w:rStyle w:val="StyleUnderline"/>
        </w:rPr>
        <w:t xml:space="preserve"> of human </w:t>
      </w:r>
      <w:r w:rsidRPr="00873E11">
        <w:rPr>
          <w:rStyle w:val="Emphasis"/>
        </w:rPr>
        <w:t>civilization</w:t>
      </w:r>
      <w:r w:rsidRPr="00873E11">
        <w:rPr>
          <w:sz w:val="16"/>
        </w:rPr>
        <w:t xml:space="preserve">. The simultaneous and </w:t>
      </w:r>
      <w:r w:rsidRPr="00873E11">
        <w:rPr>
          <w:rStyle w:val="StyleUnderline"/>
        </w:rPr>
        <w:t>compounded nature of these crises creates a perfect storm</w:t>
      </w:r>
      <w:r w:rsidRPr="00873E11">
        <w:rPr>
          <w:sz w:val="16"/>
        </w:rPr>
        <w:t xml:space="preserve"> situation where not only is recovery extremely challenging, but </w:t>
      </w:r>
      <w:r w:rsidRPr="00873E11">
        <w:rPr>
          <w:rStyle w:val="StyleUnderline"/>
        </w:rPr>
        <w:t xml:space="preserve">the potential for </w:t>
      </w:r>
      <w:r w:rsidRPr="00873E11">
        <w:rPr>
          <w:rStyle w:val="Emphasis"/>
        </w:rPr>
        <w:t>irreversible collapse</w:t>
      </w:r>
      <w:r w:rsidRPr="00873E11">
        <w:rPr>
          <w:rStyle w:val="StyleUnderline"/>
        </w:rPr>
        <w:t xml:space="preserve"> is a stark reality</w:t>
      </w:r>
      <w:r w:rsidRPr="00873E11">
        <w:rPr>
          <w:sz w:val="16"/>
        </w:rPr>
        <w:t>.</w:t>
      </w:r>
    </w:p>
    <w:p w14:paraId="493B78FC" w14:textId="77777777" w:rsidR="00F0255A" w:rsidRPr="00234484" w:rsidRDefault="00F0255A" w:rsidP="00F0255A">
      <w:pPr>
        <w:pStyle w:val="Heading4"/>
        <w:rPr>
          <w:b w:val="0"/>
          <w:bCs/>
          <w:u w:val="single"/>
        </w:rPr>
      </w:pPr>
      <w:bookmarkStart w:id="21" w:name="_Hlk21075976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 xml:space="preserve">. </w:t>
      </w:r>
      <w:r>
        <w:rPr>
          <w:b w:val="0"/>
          <w:bCs/>
        </w:rPr>
        <w:t xml:space="preserve">Only </w:t>
      </w:r>
      <w:r w:rsidRPr="00234484">
        <w:rPr>
          <w:b w:val="0"/>
          <w:bCs/>
          <w:u w:val="single"/>
        </w:rPr>
        <w:t>restructuring</w:t>
      </w:r>
      <w:r>
        <w:rPr>
          <w:b w:val="0"/>
          <w:bCs/>
        </w:rPr>
        <w:t xml:space="preserve"> economic dynamics can mitigate risk.</w:t>
      </w:r>
    </w:p>
    <w:p w14:paraId="099D29DA" w14:textId="77777777" w:rsidR="00F0255A" w:rsidRDefault="00F0255A" w:rsidP="00F0255A">
      <w:r w:rsidRPr="00F04F73">
        <w:rPr>
          <w:rStyle w:val="Style13ptBold"/>
        </w:rPr>
        <w:t>Young 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6D5B3C8D" w14:textId="77777777" w:rsidR="00F0255A" w:rsidRPr="00234484" w:rsidRDefault="00F0255A" w:rsidP="00F0255A">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234484">
        <w:rPr>
          <w:rStyle w:val="Emphasis"/>
          <w:highlight w:val="cyan"/>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234484">
        <w:rPr>
          <w:rStyle w:val="Emphasis"/>
          <w:highlight w:val="cyan"/>
        </w:rPr>
        <w:t>pathway</w:t>
      </w:r>
      <w:r w:rsidRPr="00234484">
        <w:rPr>
          <w:rStyle w:val="StyleUnderline"/>
        </w:rPr>
        <w:t xml:space="preserve"> to AGI.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to</w:t>
      </w:r>
      <w:r w:rsidRPr="00234484">
        <w:rPr>
          <w:rStyle w:val="StyleUnderline"/>
        </w:rPr>
        <w:t xml:space="preserve"> achieve </w:t>
      </w:r>
      <w:r w:rsidRPr="00234484">
        <w:rPr>
          <w:rStyle w:val="Emphasis"/>
          <w:highlight w:val="cyan"/>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602EDB71" w14:textId="77777777" w:rsidR="00F0255A" w:rsidRDefault="00F0255A" w:rsidP="00F0255A">
      <w: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t xml:space="preserve">. Historical </w:t>
      </w:r>
      <w:r w:rsidRPr="00234484">
        <w:rPr>
          <w:rStyle w:val="StyleUnderline"/>
        </w:rPr>
        <w:t>precedents from nuclear arms races to antibiotic resistance demonstrate</w:t>
      </w:r>
      <w:r>
        <w:t xml:space="preserve"> how rational actors in </w:t>
      </w:r>
      <w:r w:rsidRPr="00234484">
        <w:rPr>
          <w:rStyle w:val="StyleUnderline"/>
        </w:rPr>
        <w:t>competitive systems</w:t>
      </w:r>
      <w: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00A55F63" w14:textId="77777777" w:rsidR="00F0255A" w:rsidRDefault="00F0255A" w:rsidP="00F0255A">
      <w:r>
        <w:t>&lt;&lt;TEXT CONDENSED, NONE OMITTED&gt;&gt;</w:t>
      </w:r>
    </w:p>
    <w:p w14:paraId="63490A91" w14:textId="77777777" w:rsidR="00F0255A" w:rsidRPr="001A6D8A" w:rsidRDefault="00F0255A" w:rsidP="00F0255A">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04273FF6" w14:textId="77777777" w:rsidR="00F0255A" w:rsidRDefault="00F0255A" w:rsidP="00F0255A">
      <w:r>
        <w:t>&lt;&lt;PARAGRAPH BREAKS RESUME&gt;&gt;</w:t>
      </w:r>
    </w:p>
    <w:p w14:paraId="70CD72CB" w14:textId="77777777" w:rsidR="00F0255A" w:rsidRPr="00234484" w:rsidRDefault="00F0255A" w:rsidP="00F0255A">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234484">
        <w:rPr>
          <w:rStyle w:val="StyleUnderline"/>
        </w:rPr>
        <w:t xml:space="preserve">lies </w:t>
      </w:r>
      <w:r w:rsidRPr="00234484">
        <w:rPr>
          <w:rStyle w:val="StyleUnderline"/>
          <w:highlight w:val="cyan"/>
        </w:rPr>
        <w:t>not</w:t>
      </w:r>
      <w:r w:rsidRPr="00234484">
        <w:rPr>
          <w:rStyle w:val="StyleUnderline"/>
        </w:rPr>
        <w:t xml:space="preserve"> merely 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structural </w:t>
      </w:r>
      <w:r w:rsidRPr="00234484">
        <w:rPr>
          <w:rStyle w:val="StyleUnderline"/>
          <w:highlight w:val="cyan"/>
        </w:rPr>
        <w:t xml:space="preserve">incentives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4B9B8F4" w14:textId="77777777" w:rsidR="00F0255A" w:rsidRPr="00A22B8C" w:rsidRDefault="00F0255A" w:rsidP="00F0255A">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33F92F00" w14:textId="77777777" w:rsidR="00F0255A" w:rsidRPr="00234484" w:rsidRDefault="00F0255A" w:rsidP="00F0255A">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798CDBFA" w14:textId="77777777" w:rsidR="00F0255A" w:rsidRDefault="00F0255A" w:rsidP="00F0255A">
      <w:r>
        <w:t>&lt;&lt;TEXT CONDENSED, NONE OMITTED&gt;&gt;</w:t>
      </w:r>
    </w:p>
    <w:p w14:paraId="2BE002E1" w14:textId="77777777" w:rsidR="00F0255A" w:rsidRPr="001A6D8A" w:rsidRDefault="00F0255A" w:rsidP="00F0255A">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4BDB2B5C" w14:textId="77777777" w:rsidR="00F0255A" w:rsidRDefault="00F0255A" w:rsidP="00F0255A">
      <w:r>
        <w:t>&lt;&lt;PARAGRAPH BREAKS RESUME&gt;&gt;</w:t>
      </w:r>
    </w:p>
    <w:p w14:paraId="321B360C" w14:textId="77777777" w:rsidR="00F0255A" w:rsidRPr="00A22B8C" w:rsidRDefault="00F0255A" w:rsidP="00F0255A">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58F54B17" w14:textId="77777777" w:rsidR="00F0255A" w:rsidRPr="00A22B8C" w:rsidRDefault="00F0255A" w:rsidP="00F0255A">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54E9E4D" w14:textId="77777777" w:rsidR="00F0255A" w:rsidRPr="00A22B8C" w:rsidRDefault="00F0255A" w:rsidP="00F0255A">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41BCDDC" w14:textId="77777777" w:rsidR="00F0255A" w:rsidRPr="00A22B8C" w:rsidRDefault="00F0255A" w:rsidP="00F0255A">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79B53B3F" w14:textId="77777777" w:rsidR="00F0255A" w:rsidRPr="00A22B8C" w:rsidRDefault="00F0255A" w:rsidP="00F0255A">
      <w:pPr>
        <w:rPr>
          <w:sz w:val="16"/>
        </w:rPr>
      </w:pPr>
      <w:r w:rsidRPr="00A22B8C">
        <w:rPr>
          <w:sz w:val="16"/>
        </w:rPr>
        <w:t>The road to safe AGI remains uncharted, but our choice is clear: drive together with imperfect maps or crash separately in the dark.</w:t>
      </w:r>
    </w:p>
    <w:p w14:paraId="38AEE748" w14:textId="77777777" w:rsidR="00F0255A" w:rsidRPr="00A22B8C" w:rsidRDefault="00F0255A" w:rsidP="00F0255A">
      <w:pPr>
        <w:rPr>
          <w:sz w:val="16"/>
        </w:rPr>
      </w:pPr>
      <w:r w:rsidRPr="00A22B8C">
        <w:rPr>
          <w:sz w:val="16"/>
        </w:rPr>
        <w:t>5Conclusion</w:t>
      </w:r>
    </w:p>
    <w:p w14:paraId="28EB97B0" w14:textId="77777777" w:rsidR="00F0255A" w:rsidRPr="00A22B8C" w:rsidRDefault="00F0255A" w:rsidP="00F0255A">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1270F4E" w14:textId="77777777" w:rsidR="00F0255A" w:rsidRPr="00A22B8C" w:rsidRDefault="00F0255A" w:rsidP="00F0255A">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2831169" w14:textId="77777777" w:rsidR="00F0255A" w:rsidRPr="00A22B8C" w:rsidRDefault="00F0255A" w:rsidP="00F0255A">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93F962C" w14:textId="77777777" w:rsidR="00F0255A" w:rsidRPr="00A22B8C" w:rsidRDefault="00F0255A" w:rsidP="00F0255A">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bookmarkEnd w:id="21"/>
    <w:p w14:paraId="17711C90" w14:textId="77777777" w:rsidR="00F0255A" w:rsidRDefault="00F0255A" w:rsidP="00F0255A">
      <w:pPr>
        <w:pStyle w:val="Heading4"/>
      </w:pPr>
      <w:r>
        <w:t xml:space="preserve">2. </w:t>
      </w:r>
      <w:r w:rsidRPr="00F04F73">
        <w:rPr>
          <w:u w:val="single"/>
        </w:rPr>
        <w:t>S-risks</w:t>
      </w:r>
      <w:r>
        <w:t xml:space="preserve">. Misaligned AI OR corporate rogues cement </w:t>
      </w:r>
      <w:r w:rsidRPr="00F04F73">
        <w:rPr>
          <w:u w:val="single"/>
        </w:rPr>
        <w:t>eternal</w:t>
      </w:r>
      <w:r>
        <w:t xml:space="preserve"> suffering. It </w:t>
      </w:r>
      <w:r w:rsidRPr="00F04F73">
        <w:rPr>
          <w:u w:val="single"/>
        </w:rPr>
        <w:t>outweighs</w:t>
      </w:r>
      <w:r>
        <w:t xml:space="preserve"> extinction by </w:t>
      </w:r>
      <w:r w:rsidRPr="00F04F73">
        <w:rPr>
          <w:u w:val="single"/>
        </w:rPr>
        <w:t>inverting</w:t>
      </w:r>
      <w:r>
        <w:t xml:space="preserve"> utility calculations. That’s Nguyen.</w:t>
      </w:r>
    </w:p>
    <w:p w14:paraId="69616D31" w14:textId="77777777" w:rsidR="00F0255A" w:rsidRDefault="00F0255A" w:rsidP="00F0255A">
      <w:r>
        <w:t>&lt;&lt;FOR REFERENCE&gt;.</w:t>
      </w:r>
    </w:p>
    <w:p w14:paraId="59A6E96F" w14:textId="77777777" w:rsidR="00F0255A" w:rsidRPr="007C379C" w:rsidRDefault="00F0255A" w:rsidP="00F0255A">
      <w:pPr>
        <w:rPr>
          <w:sz w:val="16"/>
        </w:rPr>
      </w:pPr>
      <w:r w:rsidRPr="007C379C">
        <w:rPr>
          <w:sz w:val="16"/>
        </w:rPr>
        <w:t xml:space="preserve">The artificial intelligence debate has become increasingly heated over the past decade as </w:t>
      </w:r>
      <w:r w:rsidRPr="00A22B8C">
        <w:rPr>
          <w:rStyle w:val="Emphasis"/>
          <w:highlight w:val="lightGray"/>
        </w:rPr>
        <w:t>breakthroughs</w:t>
      </w:r>
      <w:r w:rsidRPr="00A22B8C">
        <w:rPr>
          <w:rStyle w:val="StyleUnderline"/>
          <w:highlight w:val="lightGray"/>
        </w:rPr>
        <w:t xml:space="preserve"> in </w:t>
      </w:r>
      <w:r w:rsidRPr="00A22B8C">
        <w:rPr>
          <w:rStyle w:val="Emphasis"/>
          <w:highlight w:val="lightGray"/>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A22B8C">
        <w:rPr>
          <w:rStyle w:val="StyleUnderline"/>
          <w:highlight w:val="lightGray"/>
        </w:rPr>
        <w:t>might–</w:t>
      </w:r>
      <w:r w:rsidRPr="00A22B8C">
        <w:rPr>
          <w:rStyle w:val="Emphasis"/>
          <w:highlight w:val="lightGray"/>
        </w:rPr>
        <w:t>intentionally</w:t>
      </w:r>
      <w:r w:rsidRPr="00A22B8C">
        <w:rPr>
          <w:rStyle w:val="StyleUnderline"/>
          <w:highlight w:val="lightGray"/>
        </w:rPr>
        <w:t xml:space="preserve"> or </w:t>
      </w:r>
      <w:r w:rsidRPr="00A22B8C">
        <w:rPr>
          <w:rStyle w:val="Emphasis"/>
          <w:highlight w:val="lightGray"/>
        </w:rPr>
        <w:t>unintentionally</w:t>
      </w:r>
      <w:r w:rsidRPr="00A22B8C">
        <w:rPr>
          <w:rStyle w:val="StyleUnderline"/>
          <w:highlight w:val="lightGray"/>
        </w:rPr>
        <w:t xml:space="preserve">–condemn humans to </w:t>
      </w:r>
      <w:r w:rsidRPr="00A22B8C">
        <w:rPr>
          <w:rStyle w:val="Emphasis"/>
          <w:highlight w:val="lightGray"/>
        </w:rPr>
        <w:t>eternal</w:t>
      </w:r>
      <w:r w:rsidRPr="007C379C">
        <w:rPr>
          <w:rStyle w:val="StyleUnderline"/>
        </w:rPr>
        <w:t xml:space="preserve"> torture and </w:t>
      </w:r>
      <w:r w:rsidRPr="00A22B8C">
        <w:rPr>
          <w:rStyle w:val="Emphasis"/>
          <w:highlight w:val="lightGray"/>
        </w:rPr>
        <w:t>suffering</w:t>
      </w:r>
      <w:r w:rsidRPr="007C379C">
        <w:rPr>
          <w:rStyle w:val="StyleUnderline"/>
        </w:rPr>
        <w:t xml:space="preserve">, a fate arguably </w:t>
      </w:r>
      <w:r w:rsidRPr="00A22B8C">
        <w:rPr>
          <w:rStyle w:val="Emphasis"/>
          <w:highlight w:val="lightGray"/>
        </w:rPr>
        <w:t>worse</w:t>
      </w:r>
      <w:r w:rsidRPr="00A22B8C">
        <w:rPr>
          <w:rStyle w:val="StyleUnderline"/>
          <w:highlight w:val="lightGray"/>
        </w:rPr>
        <w:t xml:space="preserve"> than </w:t>
      </w:r>
      <w:r w:rsidRPr="00A22B8C">
        <w:rPr>
          <w:rStyle w:val="Emphasis"/>
          <w:highlight w:val="lightGray"/>
        </w:rPr>
        <w:t>death</w:t>
      </w:r>
      <w:r w:rsidRPr="00A22B8C">
        <w:rPr>
          <w:sz w:val="16"/>
        </w:rPr>
        <w:t xml:space="preserve">. The likelihood of such an event might be very slim, but it </w:t>
      </w:r>
      <w:r w:rsidRPr="00A22B8C">
        <w:rPr>
          <w:rStyle w:val="StyleUnderline"/>
        </w:rPr>
        <w:t xml:space="preserve">is so </w:t>
      </w:r>
      <w:r w:rsidRPr="00A22B8C">
        <w:rPr>
          <w:rStyle w:val="Emphasis"/>
        </w:rPr>
        <w:t>cataclysmic</w:t>
      </w:r>
      <w:r w:rsidRPr="00A22B8C">
        <w:rPr>
          <w:rStyle w:val="StyleUnderline"/>
        </w:rPr>
        <w:t xml:space="preserve"> in consequences that it</w:t>
      </w:r>
      <w:r w:rsidRPr="00A22B8C">
        <w:rPr>
          <w:sz w:val="16"/>
        </w:rPr>
        <w:t xml:space="preserve"> certainly </w:t>
      </w:r>
      <w:r w:rsidRPr="00A22B8C">
        <w:rPr>
          <w:rStyle w:val="StyleUnderline"/>
        </w:rPr>
        <w:t xml:space="preserve">deserves to be </w:t>
      </w:r>
      <w:r w:rsidRPr="00A22B8C">
        <w:rPr>
          <w:rStyle w:val="Emphasis"/>
        </w:rPr>
        <w:t>taken seriously</w:t>
      </w:r>
      <w:r w:rsidRPr="00A22B8C">
        <w:rPr>
          <w:sz w:val="16"/>
        </w:rPr>
        <w:t>. In this paper, I will argue that</w:t>
      </w:r>
      <w:r w:rsidRPr="007C379C">
        <w:rPr>
          <w:sz w:val="16"/>
        </w:rPr>
        <w:t xml:space="preserve"> with the risks in mind, we should be most careful–or rather, completely avoid–creating AI with a view toward avoiding possibilities that could lead to these dreadful outcomes.</w:t>
      </w:r>
    </w:p>
    <w:p w14:paraId="73563218" w14:textId="77777777" w:rsidR="00F0255A" w:rsidRDefault="00F0255A" w:rsidP="00F0255A">
      <w:r>
        <w:t>&lt;&lt;CONTINUES&gt;&gt;</w:t>
      </w:r>
    </w:p>
    <w:p w14:paraId="4CCCBCB4" w14:textId="77777777" w:rsidR="00F0255A" w:rsidRPr="007C379C" w:rsidRDefault="00F0255A" w:rsidP="00F0255A">
      <w:pPr>
        <w:rPr>
          <w:sz w:val="16"/>
        </w:rPr>
      </w:pPr>
      <w:r w:rsidRPr="007C379C">
        <w:rPr>
          <w:sz w:val="16"/>
        </w:rPr>
        <w:t xml:space="preserve">The notion of eternal torture and suffering raises a </w:t>
      </w:r>
      <w:r w:rsidRPr="007C379C">
        <w:rPr>
          <w:rStyle w:val="StyleUnderline"/>
        </w:rPr>
        <w:t xml:space="preserve">really troubling scenario </w:t>
      </w:r>
      <w:r w:rsidRPr="00A22B8C">
        <w:rPr>
          <w:rStyle w:val="StyleUnderline"/>
          <w:highlight w:val="lightGray"/>
        </w:rPr>
        <w:t xml:space="preserve">where </w:t>
      </w:r>
      <w:r w:rsidRPr="00A22B8C">
        <w:rPr>
          <w:rStyle w:val="Emphasis"/>
          <w:highlight w:val="lightGray"/>
        </w:rPr>
        <w:t>suffering</w:t>
      </w:r>
      <w:r w:rsidRPr="00A22B8C">
        <w:rPr>
          <w:rStyle w:val="StyleUnderline"/>
          <w:highlight w:val="lightGray"/>
        </w:rPr>
        <w:t xml:space="preserve"> is</w:t>
      </w:r>
      <w:r w:rsidRPr="007C379C">
        <w:rPr>
          <w:rStyle w:val="StyleUnderline"/>
        </w:rPr>
        <w:t xml:space="preserve"> not only enormous, but </w:t>
      </w:r>
      <w:r w:rsidRPr="00A22B8C">
        <w:rPr>
          <w:rStyle w:val="Emphasis"/>
          <w:highlight w:val="lightGray"/>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65701423" w14:textId="77777777" w:rsidR="00F0255A" w:rsidRPr="007C379C" w:rsidRDefault="00F0255A" w:rsidP="00F0255A">
      <w:pPr>
        <w:rPr>
          <w:sz w:val="16"/>
        </w:rPr>
      </w:pPr>
      <w:r w:rsidRPr="007C379C">
        <w:rPr>
          <w:sz w:val="16"/>
        </w:rPr>
        <w:t>The Ethical Imperative to Avoid Catastrophic Risks</w:t>
      </w:r>
    </w:p>
    <w:p w14:paraId="17C17F40" w14:textId="77777777" w:rsidR="00F0255A" w:rsidRPr="009A4A16" w:rsidRDefault="00F0255A" w:rsidP="00F0255A">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A22B8C">
        <w:rPr>
          <w:rStyle w:val="Emphasis"/>
          <w:highlight w:val="lightGray"/>
        </w:rPr>
        <w:t>downside</w:t>
      </w:r>
      <w:r w:rsidRPr="000A71EA">
        <w:rPr>
          <w:rStyle w:val="StyleUnderline"/>
        </w:rPr>
        <w:t xml:space="preserve"> is </w:t>
      </w:r>
      <w:r w:rsidRPr="000A71EA">
        <w:rPr>
          <w:rStyle w:val="Emphasis"/>
        </w:rPr>
        <w:t>so great</w:t>
      </w:r>
      <w:r w:rsidRPr="000A71EA">
        <w:rPr>
          <w:rStyle w:val="StyleUnderline"/>
        </w:rPr>
        <w:t xml:space="preserve"> that it </w:t>
      </w:r>
      <w:r w:rsidRPr="00A22B8C">
        <w:rPr>
          <w:rStyle w:val="Emphasis"/>
          <w:highlight w:val="lightGray"/>
        </w:rPr>
        <w:t>outweighs</w:t>
      </w:r>
      <w:r w:rsidRPr="00A22B8C">
        <w:rPr>
          <w:rStyle w:val="StyleUnderline"/>
          <w:highlight w:val="lightGray"/>
        </w:rPr>
        <w:t xml:space="preserve"> any</w:t>
      </w:r>
      <w:r w:rsidRPr="000A71EA">
        <w:rPr>
          <w:rStyle w:val="StyleUnderline"/>
        </w:rPr>
        <w:t xml:space="preserve"> potential </w:t>
      </w:r>
      <w:r w:rsidRPr="00A22B8C">
        <w:rPr>
          <w:rStyle w:val="StyleUnderline"/>
          <w:highlight w:val="lightGray"/>
        </w:rPr>
        <w:t>benefits</w:t>
      </w:r>
      <w:r w:rsidRPr="009A4A16">
        <w:rPr>
          <w:sz w:val="16"/>
        </w:rPr>
        <w:t>. While AI might bring immensely beneficial changes–curing diseases, solving global challenges, improving the quality of life–it is a risk that may prove to be too large to justify its creation.</w:t>
      </w:r>
    </w:p>
    <w:bookmarkEnd w:id="20"/>
    <w:p w14:paraId="753B6961" w14:textId="77777777" w:rsidR="00F0255A" w:rsidRDefault="00F0255A" w:rsidP="00F0255A">
      <w:pPr>
        <w:pStyle w:val="Heading4"/>
      </w:pPr>
      <w:r w:rsidRPr="00234484">
        <w:rPr>
          <w:u w:val="single"/>
        </w:rPr>
        <w:t>Any risk</w:t>
      </w:r>
      <w:r>
        <w:t xml:space="preserve"> of infinite suffering outweighs AND </w:t>
      </w:r>
      <w:r w:rsidRPr="00234484">
        <w:rPr>
          <w:u w:val="single"/>
        </w:rPr>
        <w:t>linearly correlates</w:t>
      </w:r>
      <w:r>
        <w:t xml:space="preserve"> with the pace of </w:t>
      </w:r>
      <w:r w:rsidRPr="00234484">
        <w:rPr>
          <w:u w:val="single"/>
        </w:rPr>
        <w:t>innovation</w:t>
      </w:r>
      <w:r>
        <w:t>.</w:t>
      </w:r>
    </w:p>
    <w:p w14:paraId="034691BF" w14:textId="77777777" w:rsidR="00F0255A" w:rsidRDefault="00F0255A" w:rsidP="00F0255A">
      <w:r w:rsidRPr="00234484">
        <w:rPr>
          <w:rStyle w:val="Style13ptBold"/>
        </w:rPr>
        <w:t>Liu 24</w:t>
      </w:r>
      <w:r>
        <w:t xml:space="preserve"> [A.G.G. Liu, (Writer, Effective Altruism Forum;</w:t>
      </w:r>
      <w:r w:rsidRPr="00234484">
        <w:t xml:space="preserve"> </w:t>
      </w:r>
      <w:r>
        <w:t>B.A. in Mathematics, Harvard University), 5-4-2024, “S-Risks: Fates Worse than Extinction,” LessWrong, https://www.lesswrong.com/posts/bDoGbZX7Jzjr2x3Aa/s-risks-fates-worse-than-extinction, njn]</w:t>
      </w:r>
    </w:p>
    <w:p w14:paraId="45520841" w14:textId="77777777" w:rsidR="00F0255A" w:rsidRPr="00F34037" w:rsidRDefault="00F0255A" w:rsidP="00F0255A">
      <w:pPr>
        <w:rPr>
          <w:sz w:val="16"/>
        </w:rPr>
      </w:pPr>
      <w:r w:rsidRPr="00F34037">
        <w:rPr>
          <w:sz w:val="16"/>
        </w:rPr>
        <w:t xml:space="preserve">Is there anything </w:t>
      </w:r>
      <w:r w:rsidRPr="00F34037">
        <w:rPr>
          <w:rStyle w:val="Emphasis"/>
          <w:highlight w:val="cyan"/>
        </w:rPr>
        <w:t>worse</w:t>
      </w:r>
      <w:r w:rsidRPr="00F34037">
        <w:rPr>
          <w:rStyle w:val="StyleUnderline"/>
          <w:highlight w:val="cyan"/>
        </w:rPr>
        <w:t xml:space="preserve"> than</w:t>
      </w:r>
      <w:r w:rsidRPr="00F34037">
        <w:rPr>
          <w:rStyle w:val="StyleUnderline"/>
        </w:rPr>
        <w:t xml:space="preserve"> humanity </w:t>
      </w:r>
      <w:r w:rsidRPr="00F34037">
        <w:rPr>
          <w:rStyle w:val="StyleUnderline"/>
          <w:highlight w:val="cyan"/>
        </w:rPr>
        <w:t>being</w:t>
      </w:r>
      <w:r w:rsidRPr="00F34037">
        <w:rPr>
          <w:rStyle w:val="StyleUnderline"/>
        </w:rPr>
        <w:t xml:space="preserve"> driven </w:t>
      </w:r>
      <w:r w:rsidRPr="00F34037">
        <w:rPr>
          <w:rStyle w:val="Emphasis"/>
          <w:highlight w:val="cyan"/>
        </w:rPr>
        <w:t>extinct</w:t>
      </w:r>
      <w:r w:rsidRPr="00F34037">
        <w:rPr>
          <w:rStyle w:val="StyleUnderline"/>
        </w:rPr>
        <w:t>?</w:t>
      </w:r>
      <w:r w:rsidRPr="00F34037">
        <w:rPr>
          <w:sz w:val="16"/>
        </w:rPr>
        <w:t xml:space="preserve"> When considering the long term future, we often come across the concept of "</w:t>
      </w:r>
      <w:r w:rsidRPr="00F34037">
        <w:rPr>
          <w:rStyle w:val="Emphasis"/>
        </w:rPr>
        <w:t>existential</w:t>
      </w:r>
      <w:r w:rsidRPr="00F34037">
        <w:rPr>
          <w:rStyle w:val="StyleUnderline"/>
        </w:rPr>
        <w:t xml:space="preserve"> risks</w:t>
      </w:r>
      <w:r w:rsidRPr="00F34037">
        <w:rPr>
          <w:sz w:val="16"/>
        </w:rPr>
        <w:t xml:space="preserve">" or "x-risks": dangers that could effectively end humanity's future with all its potential. But these </w:t>
      </w:r>
      <w:r w:rsidRPr="00F34037">
        <w:rPr>
          <w:rStyle w:val="StyleUnderline"/>
        </w:rPr>
        <w:t xml:space="preserve">are </w:t>
      </w:r>
      <w:r w:rsidRPr="00F34037">
        <w:rPr>
          <w:rStyle w:val="Emphasis"/>
        </w:rPr>
        <w:t>not</w:t>
      </w:r>
      <w:r w:rsidRPr="00F34037">
        <w:rPr>
          <w:rStyle w:val="StyleUnderline"/>
        </w:rPr>
        <w:t xml:space="preserve"> the </w:t>
      </w:r>
      <w:r w:rsidRPr="00F34037">
        <w:rPr>
          <w:rStyle w:val="Emphasis"/>
        </w:rPr>
        <w:t>worst</w:t>
      </w:r>
      <w:r w:rsidRPr="00F34037">
        <w:rPr>
          <w:rStyle w:val="StyleUnderline"/>
        </w:rPr>
        <w:t xml:space="preserve"> possible dangers</w:t>
      </w:r>
      <w:r w:rsidRPr="00F34037">
        <w:rPr>
          <w:sz w:val="16"/>
        </w:rPr>
        <w:t xml:space="preserve"> that we could face. Risks of astronomical suffering, or "</w:t>
      </w:r>
      <w:r w:rsidRPr="00F34037">
        <w:rPr>
          <w:rStyle w:val="Emphasis"/>
        </w:rPr>
        <w:t>s-risks</w:t>
      </w:r>
      <w:r w:rsidRPr="00F34037">
        <w:rPr>
          <w:sz w:val="16"/>
        </w:rPr>
        <w:t xml:space="preserve">", </w:t>
      </w:r>
      <w:r w:rsidRPr="00F34037">
        <w:rPr>
          <w:rStyle w:val="StyleUnderline"/>
        </w:rPr>
        <w:t>hold even worse outcomes</w:t>
      </w:r>
      <w:r w:rsidRPr="00F34037">
        <w:rPr>
          <w:sz w:val="16"/>
        </w:rPr>
        <w:t xml:space="preserve"> than extinction, </w:t>
      </w:r>
      <w:r w:rsidRPr="00F34037">
        <w:rPr>
          <w:rStyle w:val="StyleUnderline"/>
        </w:rPr>
        <w:t xml:space="preserve">such as the </w:t>
      </w:r>
      <w:r w:rsidRPr="00F34037">
        <w:rPr>
          <w:rStyle w:val="Emphasis"/>
          <w:highlight w:val="cyan"/>
        </w:rPr>
        <w:t>creation</w:t>
      </w:r>
      <w:r w:rsidRPr="00F34037">
        <w:rPr>
          <w:rStyle w:val="StyleUnderline"/>
          <w:highlight w:val="cyan"/>
        </w:rPr>
        <w:t xml:space="preserve"> of</w:t>
      </w:r>
      <w:r w:rsidRPr="00F34037">
        <w:rPr>
          <w:rStyle w:val="StyleUnderline"/>
        </w:rPr>
        <w:t xml:space="preserve"> an incredibly large number of </w:t>
      </w:r>
      <w:r w:rsidRPr="00F34037">
        <w:rPr>
          <w:rStyle w:val="Emphasis"/>
          <w:highlight w:val="cyan"/>
        </w:rPr>
        <w:t>beings</w:t>
      </w:r>
      <w:r w:rsidRPr="00F34037">
        <w:rPr>
          <w:rStyle w:val="StyleUnderline"/>
          <w:highlight w:val="cyan"/>
        </w:rPr>
        <w:t xml:space="preserve"> suffering </w:t>
      </w:r>
      <w:r w:rsidRPr="00F34037">
        <w:rPr>
          <w:rStyle w:val="Emphasis"/>
          <w:highlight w:val="cyan"/>
        </w:rPr>
        <w:t>terribly</w:t>
      </w:r>
      <w:r w:rsidRPr="00F34037">
        <w:rPr>
          <w:sz w:val="16"/>
        </w:rPr>
        <w:t>. Some researchers argue that taking action today to avoid these most extreme dangers may turn out to be crucial for the future of the universe.</w:t>
      </w:r>
    </w:p>
    <w:p w14:paraId="77138479" w14:textId="77777777" w:rsidR="00F0255A" w:rsidRPr="00F34037" w:rsidRDefault="00F0255A" w:rsidP="00F0255A">
      <w:pPr>
        <w:rPr>
          <w:sz w:val="16"/>
        </w:rPr>
      </w:pPr>
      <w:r w:rsidRPr="00F34037">
        <w:rPr>
          <w:sz w:val="16"/>
        </w:rPr>
        <w:t>Before we dive into s-risks, let's make sure we understand risks in general. As Swedish philosopher Nick Bostrom explains in his 2013 paper "Existential Risk Prevention as Global Priority",[1] one way of categorizing risks is to classify them according to their "scope" and their "severity". A risk's "scope" refers to how large a population the risk affects, while its "severity" refers to how much that population is affected. To use Bostrom's examples, a car crash may be fatal to the victim themselves and devastating to their friends and family, but not even noticed by most of the world. So the scope of the car crash is small, though its severity is high for those few people. Conversely, some tragedies could have a wide scope but be comparatively less severe. If a famous painting were destroyed in a fire, it could negatively affect millions or billions of people in the present and future who would have wanted to see that painting in person, but the impact on those people's lives would be much smaller.</w:t>
      </w:r>
    </w:p>
    <w:p w14:paraId="42CE0527" w14:textId="77777777" w:rsidR="00F0255A" w:rsidRPr="00F34037" w:rsidRDefault="00F0255A" w:rsidP="00F0255A">
      <w:pPr>
        <w:rPr>
          <w:sz w:val="16"/>
        </w:rPr>
      </w:pPr>
      <w:r w:rsidRPr="00F34037">
        <w:rPr>
          <w:sz w:val="16"/>
        </w:rPr>
        <w:t>In his paper, Bostrom analyzes risks which have both a wide scope and an extreme severity, including so-called "existential risks" or "x-risks". Human extinction would be such a risk: affecting the lives of everyone who would have otherwise existed from that point on and forever preventing all the joy, value and fulfillment they ever could have produced or experienced. Some other such risks might include humanity's scientific and moral progress permanently stalling or reversing, or us squandering some resource that could have helped us immensely in the future.</w:t>
      </w:r>
    </w:p>
    <w:p w14:paraId="74A871EC" w14:textId="77777777" w:rsidR="00F0255A" w:rsidRPr="00F34037" w:rsidRDefault="00F0255A" w:rsidP="00F0255A">
      <w:pPr>
        <w:rPr>
          <w:sz w:val="16"/>
        </w:rPr>
      </w:pPr>
      <w:r w:rsidRPr="00F34037">
        <w:rPr>
          <w:sz w:val="16"/>
        </w:rPr>
        <w:t xml:space="preserve">S-risk researchers take Bostrom's categories a step further. </w:t>
      </w:r>
      <w:r w:rsidRPr="00F34037">
        <w:rPr>
          <w:rStyle w:val="StyleUnderline"/>
        </w:rPr>
        <w:t xml:space="preserve">If </w:t>
      </w:r>
      <w:r w:rsidRPr="00F34037">
        <w:rPr>
          <w:rStyle w:val="Emphasis"/>
          <w:highlight w:val="cyan"/>
        </w:rPr>
        <w:t>x-risks</w:t>
      </w:r>
      <w:r w:rsidRPr="00F34037">
        <w:rPr>
          <w:rStyle w:val="StyleUnderline"/>
        </w:rPr>
        <w:t xml:space="preserve"> are catastrophic because they</w:t>
      </w:r>
      <w:r w:rsidRPr="00F34037">
        <w:rPr>
          <w:sz w:val="16"/>
        </w:rPr>
        <w:t xml:space="preserve"> affect everyone who would otherwise exist and </w:t>
      </w:r>
      <w:r w:rsidRPr="00F34037">
        <w:rPr>
          <w:rStyle w:val="Emphasis"/>
          <w:highlight w:val="cyan"/>
        </w:rPr>
        <w:t>prevent</w:t>
      </w:r>
      <w:r w:rsidRPr="00F34037">
        <w:rPr>
          <w:rStyle w:val="StyleUnderline"/>
        </w:rPr>
        <w:t xml:space="preserve"> all their </w:t>
      </w:r>
      <w:r w:rsidRPr="00F34037">
        <w:rPr>
          <w:rStyle w:val="StyleUnderline"/>
          <w:highlight w:val="cyan"/>
        </w:rPr>
        <w:t>value</w:t>
      </w:r>
      <w:r w:rsidRPr="00F34037">
        <w:rPr>
          <w:rStyle w:val="StyleUnderline"/>
        </w:rPr>
        <w:t xml:space="preserve"> from </w:t>
      </w:r>
      <w:r w:rsidRPr="00F34037">
        <w:rPr>
          <w:rStyle w:val="StyleUnderline"/>
          <w:highlight w:val="cyan"/>
        </w:rPr>
        <w:t xml:space="preserve">being </w:t>
      </w:r>
      <w:r w:rsidRPr="00F34037">
        <w:rPr>
          <w:rStyle w:val="Emphasis"/>
          <w:highlight w:val="cyan"/>
        </w:rPr>
        <w:t>realized</w:t>
      </w:r>
      <w:r w:rsidRPr="00F34037">
        <w:rPr>
          <w:rStyle w:val="StyleUnderline"/>
        </w:rPr>
        <w:t xml:space="preserve">, then an </w:t>
      </w:r>
      <w:r w:rsidRPr="00F34037">
        <w:rPr>
          <w:rStyle w:val="StyleUnderline"/>
          <w:highlight w:val="cyan"/>
        </w:rPr>
        <w:t xml:space="preserve">even </w:t>
      </w:r>
      <w:r w:rsidRPr="00F34037">
        <w:rPr>
          <w:rStyle w:val="Emphasis"/>
          <w:highlight w:val="cyan"/>
        </w:rPr>
        <w:t>more</w:t>
      </w:r>
      <w:r w:rsidRPr="00F34037">
        <w:rPr>
          <w:rStyle w:val="StyleUnderline"/>
          <w:highlight w:val="cyan"/>
        </w:rPr>
        <w:t xml:space="preserve"> harmful</w:t>
      </w:r>
      <w:r w:rsidRPr="00F34037">
        <w:rPr>
          <w:rStyle w:val="StyleUnderline"/>
        </w:rPr>
        <w:t xml:space="preserve"> type of risk</w:t>
      </w:r>
      <w:r w:rsidRPr="00F34037">
        <w:rPr>
          <w:sz w:val="16"/>
        </w:rPr>
        <w:t xml:space="preserve"> would be one that </w:t>
      </w:r>
      <w:r w:rsidRPr="00F34037">
        <w:rPr>
          <w:rStyle w:val="Emphasis"/>
          <w:highlight w:val="cyan"/>
        </w:rPr>
        <w:t>affect</w:t>
      </w:r>
      <w:r w:rsidRPr="00F34037">
        <w:rPr>
          <w:rStyle w:val="StyleUnderline"/>
        </w:rPr>
        <w:t xml:space="preserve">s </w:t>
      </w:r>
      <w:r w:rsidRPr="00F34037">
        <w:rPr>
          <w:rStyle w:val="StyleUnderline"/>
          <w:highlight w:val="cyan"/>
        </w:rPr>
        <w:t>more</w:t>
      </w:r>
      <w:r w:rsidRPr="00F34037">
        <w:rPr>
          <w:rStyle w:val="StyleUnderline"/>
        </w:rPr>
        <w:t xml:space="preserve"> beings than would otherwise exist and</w:t>
      </w:r>
      <w:r w:rsidRPr="00F34037">
        <w:rPr>
          <w:sz w:val="16"/>
        </w:rPr>
        <w:t xml:space="preserve"> that </w:t>
      </w:r>
      <w:r w:rsidRPr="00F34037">
        <w:rPr>
          <w:rStyle w:val="Emphasis"/>
        </w:rPr>
        <w:t>make</w:t>
      </w:r>
      <w:r w:rsidRPr="00F34037">
        <w:rPr>
          <w:rStyle w:val="StyleUnderline"/>
        </w:rPr>
        <w:t xml:space="preserve">s their lives </w:t>
      </w:r>
      <w:r w:rsidRPr="00F34037">
        <w:rPr>
          <w:rStyle w:val="Emphasis"/>
          <w:highlight w:val="cyan"/>
        </w:rPr>
        <w:t>worse</w:t>
      </w:r>
      <w:r w:rsidRPr="00F34037">
        <w:rPr>
          <w:rStyle w:val="StyleUnderline"/>
          <w:highlight w:val="cyan"/>
        </w:rPr>
        <w:t xml:space="preserve"> than </w:t>
      </w:r>
      <w:r w:rsidRPr="00F34037">
        <w:rPr>
          <w:rStyle w:val="Emphasis"/>
          <w:highlight w:val="cyan"/>
        </w:rPr>
        <w:t>non-existence</w:t>
      </w:r>
      <w:r w:rsidRPr="00F34037">
        <w:rPr>
          <w:sz w:val="16"/>
        </w:rPr>
        <w:t xml:space="preserve">: in other words, a risk with an </w:t>
      </w:r>
      <w:r w:rsidRPr="00F34037">
        <w:rPr>
          <w:rStyle w:val="StyleUnderline"/>
        </w:rPr>
        <w:t xml:space="preserve">even broader </w:t>
      </w:r>
      <w:r w:rsidRPr="00F34037">
        <w:rPr>
          <w:rStyle w:val="Emphasis"/>
        </w:rPr>
        <w:t>scope</w:t>
      </w:r>
      <w:r w:rsidRPr="00F34037">
        <w:rPr>
          <w:rStyle w:val="StyleUnderline"/>
        </w:rPr>
        <w:t xml:space="preserve"> and even higher </w:t>
      </w:r>
      <w:r w:rsidRPr="00F34037">
        <w:rPr>
          <w:rStyle w:val="Emphasis"/>
        </w:rPr>
        <w:t>severity</w:t>
      </w:r>
      <w:r w:rsidRPr="00F34037">
        <w:rPr>
          <w:sz w:val="16"/>
        </w:rPr>
        <w:t xml:space="preserve"> than a typical existential risk, or a fate </w:t>
      </w:r>
      <w:r w:rsidRPr="00F34037">
        <w:rPr>
          <w:rStyle w:val="Emphasis"/>
        </w:rPr>
        <w:t>worse</w:t>
      </w:r>
      <w:r w:rsidRPr="00F34037">
        <w:rPr>
          <w:rStyle w:val="StyleUnderline"/>
        </w:rPr>
        <w:t xml:space="preserve"> than extinction</w:t>
      </w:r>
      <w:r w:rsidRPr="00F34037">
        <w:rPr>
          <w:sz w:val="16"/>
        </w:rPr>
        <w:t>.</w:t>
      </w:r>
    </w:p>
    <w:p w14:paraId="7D2752E2" w14:textId="77777777" w:rsidR="00F0255A" w:rsidRPr="00F34037" w:rsidRDefault="00F0255A" w:rsidP="00F0255A">
      <w:pPr>
        <w:rPr>
          <w:sz w:val="16"/>
        </w:rPr>
      </w:pPr>
      <w:r w:rsidRPr="00F34037">
        <w:rPr>
          <w:sz w:val="16"/>
        </w:rPr>
        <w:t>David Althaus and Lukas Gloor, in their article from 2016 titled "Reducing Risks of Astronomical Suffering: A Neglected Priority",[2] claim that such a terrible future is a possibility worth paying attention to, and that we might be able to prevent it or make it less likely. Specifically, they define s-risks as "risks of events that bring about suffering in cosmically significant amounts", relative to how much preventable suffering we expect in the future on average.</w:t>
      </w:r>
    </w:p>
    <w:p w14:paraId="68A39485" w14:textId="77777777" w:rsidR="00F0255A" w:rsidRPr="00F34037" w:rsidRDefault="00F0255A" w:rsidP="00F0255A">
      <w:pPr>
        <w:rPr>
          <w:sz w:val="16"/>
        </w:rPr>
      </w:pPr>
      <w:r w:rsidRPr="00F34037">
        <w:rPr>
          <w:rStyle w:val="StyleUnderline"/>
        </w:rPr>
        <w:t xml:space="preserve">Because </w:t>
      </w:r>
      <w:r w:rsidRPr="00F34037">
        <w:rPr>
          <w:rStyle w:val="Emphasis"/>
        </w:rPr>
        <w:t>s-risks</w:t>
      </w:r>
      <w:r w:rsidRPr="00F34037">
        <w:rPr>
          <w:rStyle w:val="StyleUnderline"/>
        </w:rPr>
        <w:t xml:space="preserve"> involve larger scopes and higher severities</w:t>
      </w:r>
      <w:r w:rsidRPr="00F34037">
        <w:rPr>
          <w:sz w:val="16"/>
        </w:rPr>
        <w:t xml:space="preserve"> than anything we've experienced before, </w:t>
      </w:r>
      <w:r w:rsidRPr="00F34037">
        <w:rPr>
          <w:rStyle w:val="StyleUnderline"/>
        </w:rPr>
        <w:t xml:space="preserve">any </w:t>
      </w:r>
      <w:r w:rsidRPr="00F34037">
        <w:rPr>
          <w:rStyle w:val="Emphasis"/>
        </w:rPr>
        <w:t>examples</w:t>
      </w:r>
      <w:r w:rsidRPr="00F34037">
        <w:rPr>
          <w:rStyle w:val="StyleUnderline"/>
        </w:rPr>
        <w:t xml:space="preserve"> of s-risks</w:t>
      </w:r>
      <w:r w:rsidRPr="00F34037">
        <w:rPr>
          <w:sz w:val="16"/>
        </w:rPr>
        <w:t xml:space="preserve"> we could come up with </w:t>
      </w:r>
      <w:r w:rsidRPr="00F34037">
        <w:rPr>
          <w:rStyle w:val="StyleUnderline"/>
        </w:rPr>
        <w:t xml:space="preserve">are necessarily </w:t>
      </w:r>
      <w:r w:rsidRPr="00F34037">
        <w:rPr>
          <w:rStyle w:val="Emphasis"/>
        </w:rPr>
        <w:t>speculative</w:t>
      </w:r>
      <w:r w:rsidRPr="00F34037">
        <w:rPr>
          <w:rStyle w:val="StyleUnderline"/>
        </w:rPr>
        <w:t xml:space="preserve"> and can sound like </w:t>
      </w:r>
      <w:r w:rsidRPr="00F34037">
        <w:rPr>
          <w:rStyle w:val="Emphasis"/>
        </w:rPr>
        <w:t>sci</w:t>
      </w:r>
      <w:r w:rsidRPr="00F34037">
        <w:rPr>
          <w:rStyle w:val="StyleUnderline"/>
        </w:rPr>
        <w:t xml:space="preserve">ence </w:t>
      </w:r>
      <w:r w:rsidRPr="00F34037">
        <w:rPr>
          <w:rStyle w:val="Emphasis"/>
        </w:rPr>
        <w:t>fi</w:t>
      </w:r>
      <w:r w:rsidRPr="00F34037">
        <w:rPr>
          <w:rStyle w:val="StyleUnderline"/>
        </w:rPr>
        <w:t>ction. Remember</w:t>
      </w:r>
      <w:r w:rsidRPr="00F34037">
        <w:rPr>
          <w:sz w:val="16"/>
        </w:rPr>
        <w:t xml:space="preserve">, though, that some </w:t>
      </w:r>
      <w:r w:rsidRPr="00F34037">
        <w:rPr>
          <w:rStyle w:val="StyleUnderline"/>
        </w:rPr>
        <w:t xml:space="preserve">risks that we take </w:t>
      </w:r>
      <w:r w:rsidRPr="00F34037">
        <w:rPr>
          <w:rStyle w:val="Emphasis"/>
        </w:rPr>
        <w:t>very seriously</w:t>
      </w:r>
      <w:r w:rsidRPr="00F34037">
        <w:rPr>
          <w:sz w:val="16"/>
        </w:rPr>
        <w:t xml:space="preserve"> today, </w:t>
      </w:r>
      <w:r w:rsidRPr="00F34037">
        <w:rPr>
          <w:rStyle w:val="StyleUnderline"/>
        </w:rPr>
        <w:t>such as</w:t>
      </w:r>
      <w:r w:rsidRPr="00F34037">
        <w:rPr>
          <w:sz w:val="16"/>
        </w:rPr>
        <w:t xml:space="preserve"> the risk of </w:t>
      </w:r>
      <w:r w:rsidRPr="00F34037">
        <w:rPr>
          <w:rStyle w:val="Emphasis"/>
        </w:rPr>
        <w:t>nuclear war</w:t>
      </w:r>
      <w:r w:rsidRPr="00F34037">
        <w:rPr>
          <w:rStyle w:val="StyleUnderline"/>
        </w:rPr>
        <w:t xml:space="preserve">, were first imagined in </w:t>
      </w:r>
      <w:r w:rsidRPr="00F34037">
        <w:rPr>
          <w:rStyle w:val="Emphasis"/>
        </w:rPr>
        <w:t>sci</w:t>
      </w:r>
      <w:r w:rsidRPr="00F34037">
        <w:rPr>
          <w:rStyle w:val="StyleUnderline"/>
        </w:rPr>
        <w:t xml:space="preserve">ence </w:t>
      </w:r>
      <w:r w:rsidRPr="00F34037">
        <w:rPr>
          <w:rStyle w:val="Emphasis"/>
        </w:rPr>
        <w:t>fi</w:t>
      </w:r>
      <w:r w:rsidRPr="00F34037">
        <w:rPr>
          <w:rStyle w:val="StyleUnderline"/>
        </w:rPr>
        <w:t>ction</w:t>
      </w:r>
      <w:r w:rsidRPr="00F34037">
        <w:rPr>
          <w:sz w:val="16"/>
        </w:rPr>
        <w:t xml:space="preserve"> stories. For instance, in "The World Set Free", written by H.G. Wells in 1914,[3] bombs powered by artificial radioactive elements destroy hundreds of cities in a globe spanning war.</w:t>
      </w:r>
    </w:p>
    <w:p w14:paraId="6685AC39" w14:textId="77777777" w:rsidR="00F0255A" w:rsidRPr="00F34037" w:rsidRDefault="00F0255A" w:rsidP="00F0255A">
      <w:pPr>
        <w:rPr>
          <w:sz w:val="16"/>
        </w:rPr>
      </w:pPr>
      <w:r w:rsidRPr="00F34037">
        <w:rPr>
          <w:sz w:val="16"/>
        </w:rPr>
        <w:t xml:space="preserve">So, </w:t>
      </w:r>
      <w:r w:rsidRPr="00F34037">
        <w:rPr>
          <w:rStyle w:val="StyleUnderline"/>
          <w:highlight w:val="cyan"/>
        </w:rPr>
        <w:t xml:space="preserve">we </w:t>
      </w:r>
      <w:r w:rsidRPr="00F34037">
        <w:rPr>
          <w:rStyle w:val="Emphasis"/>
          <w:highlight w:val="cyan"/>
        </w:rPr>
        <w:t>shouldn't ignore</w:t>
      </w:r>
      <w:r w:rsidRPr="00F34037">
        <w:rPr>
          <w:rStyle w:val="StyleUnderline"/>
        </w:rPr>
        <w:t xml:space="preserve"> s-risks purely </w:t>
      </w:r>
      <w:r w:rsidRPr="00F34037">
        <w:rPr>
          <w:rStyle w:val="StyleUnderline"/>
          <w:highlight w:val="cyan"/>
        </w:rPr>
        <w:t xml:space="preserve">because they seem </w:t>
      </w:r>
      <w:r w:rsidRPr="00F34037">
        <w:rPr>
          <w:rStyle w:val="Emphasis"/>
          <w:highlight w:val="cyan"/>
        </w:rPr>
        <w:t>speculative</w:t>
      </w:r>
      <w:r w:rsidRPr="00F34037">
        <w:rPr>
          <w:sz w:val="16"/>
        </w:rPr>
        <w:t>. We should also keep in mind that s-risks are a very broad category - any specific s-risk story might sound unlikely to materialize, but together they can still form a worrying picture. With that in mind, we can do some informed speculation ourselves.</w:t>
      </w:r>
    </w:p>
    <w:p w14:paraId="312CF4DA" w14:textId="77777777" w:rsidR="00F0255A" w:rsidRPr="00F34037" w:rsidRDefault="00F0255A" w:rsidP="00F0255A">
      <w:pPr>
        <w:rPr>
          <w:sz w:val="16"/>
        </w:rPr>
      </w:pPr>
      <w:r w:rsidRPr="00F34037">
        <w:rPr>
          <w:sz w:val="16"/>
        </w:rPr>
        <w:t xml:space="preserve">Some s-risk scenarios are like current examples of terrible suffering, but on a much larger scale: </w:t>
      </w:r>
      <w:r w:rsidRPr="00F34037">
        <w:rPr>
          <w:rStyle w:val="StyleUnderline"/>
          <w:highlight w:val="cyan"/>
        </w:rPr>
        <w:t>imagine</w:t>
      </w:r>
      <w:r w:rsidRPr="00F34037">
        <w:rPr>
          <w:sz w:val="16"/>
        </w:rPr>
        <w:t xml:space="preserve"> galaxies ruled by tyrannical dictators in constant, brutal war, devastating their populations; or an industry as cruel as today's worst factory farms being replicated across innumerable planets in billions of galaxies. Other </w:t>
      </w:r>
      <w:r w:rsidRPr="00F34037">
        <w:rPr>
          <w:rStyle w:val="StyleUnderline"/>
        </w:rPr>
        <w:t>possible s-risk scenarios involve suffering</w:t>
      </w:r>
      <w:r w:rsidRPr="00F34037">
        <w:rPr>
          <w:sz w:val="16"/>
        </w:rPr>
        <w:t xml:space="preserve"> of a type </w:t>
      </w:r>
      <w:r w:rsidRPr="00F34037">
        <w:rPr>
          <w:rStyle w:val="StyleUnderline"/>
        </w:rPr>
        <w:t>we don't see today</w:t>
      </w:r>
      <w:r w:rsidRPr="00F34037">
        <w:rPr>
          <w:sz w:val="16"/>
        </w:rPr>
        <w:t xml:space="preserve">, like </w:t>
      </w:r>
      <w:r w:rsidRPr="00F34037">
        <w:rPr>
          <w:rStyle w:val="StyleUnderline"/>
          <w:highlight w:val="cyan"/>
        </w:rPr>
        <w:t>a</w:t>
      </w:r>
      <w:r w:rsidRPr="00F34037">
        <w:rPr>
          <w:rStyle w:val="StyleUnderline"/>
        </w:rPr>
        <w:t xml:space="preserve"> sentient </w:t>
      </w:r>
      <w:r w:rsidRPr="00F34037">
        <w:rPr>
          <w:rStyle w:val="Emphasis"/>
          <w:highlight w:val="cyan"/>
        </w:rPr>
        <w:t>computer</w:t>
      </w:r>
      <w:r w:rsidRPr="00F34037">
        <w:rPr>
          <w:rStyle w:val="StyleUnderline"/>
          <w:highlight w:val="cyan"/>
        </w:rPr>
        <w:t xml:space="preserve"> program</w:t>
      </w:r>
      <w:r w:rsidRPr="00F34037">
        <w:rPr>
          <w:sz w:val="16"/>
        </w:rPr>
        <w:t xml:space="preserve"> somehow accidentally </w:t>
      </w:r>
      <w:r w:rsidRPr="00F34037">
        <w:rPr>
          <w:rStyle w:val="StyleUnderline"/>
        </w:rPr>
        <w:t xml:space="preserve">being </w:t>
      </w:r>
      <w:r w:rsidRPr="00F34037">
        <w:rPr>
          <w:rStyle w:val="StyleUnderline"/>
          <w:highlight w:val="cyan"/>
        </w:rPr>
        <w:t>placed in</w:t>
      </w:r>
      <w:r w:rsidRPr="00F34037">
        <w:rPr>
          <w:rStyle w:val="StyleUnderline"/>
        </w:rPr>
        <w:t xml:space="preserve"> a state of terrible </w:t>
      </w:r>
      <w:r w:rsidRPr="00F34037">
        <w:rPr>
          <w:rStyle w:val="Emphasis"/>
          <w:highlight w:val="cyan"/>
        </w:rPr>
        <w:t>suffering</w:t>
      </w:r>
      <w:r w:rsidRPr="00F34037">
        <w:rPr>
          <w:rStyle w:val="StyleUnderline"/>
        </w:rPr>
        <w:t xml:space="preserve"> and</w:t>
      </w:r>
      <w:r w:rsidRPr="00F34037">
        <w:rPr>
          <w:sz w:val="16"/>
        </w:rPr>
        <w:t xml:space="preserve"> being </w:t>
      </w:r>
      <w:r w:rsidRPr="00F34037">
        <w:rPr>
          <w:rStyle w:val="StyleUnderline"/>
        </w:rPr>
        <w:t xml:space="preserve">copied </w:t>
      </w:r>
      <w:r w:rsidRPr="00F34037">
        <w:rPr>
          <w:rStyle w:val="Emphasis"/>
          <w:highlight w:val="cyan"/>
        </w:rPr>
        <w:t>on</w:t>
      </w:r>
      <w:r w:rsidRPr="00F34037">
        <w:rPr>
          <w:rStyle w:val="StyleUnderline"/>
        </w:rPr>
        <w:t xml:space="preserve">to </w:t>
      </w:r>
      <w:r w:rsidRPr="00F34037">
        <w:rPr>
          <w:rStyle w:val="Emphasis"/>
          <w:highlight w:val="cyan"/>
        </w:rPr>
        <w:t>billions</w:t>
      </w:r>
      <w:r w:rsidRPr="00F34037">
        <w:rPr>
          <w:rStyle w:val="StyleUnderline"/>
          <w:highlight w:val="cyan"/>
        </w:rPr>
        <w:t xml:space="preserve"> of computers</w:t>
      </w:r>
      <w:r w:rsidRPr="00F34037">
        <w:rPr>
          <w:sz w:val="16"/>
        </w:rPr>
        <w:t xml:space="preserve"> with no way to communicate to anyone to ease its pain.</w:t>
      </w:r>
    </w:p>
    <w:p w14:paraId="24BA297C" w14:textId="77777777" w:rsidR="00F0255A" w:rsidRPr="00F34037" w:rsidRDefault="00F0255A" w:rsidP="00F0255A">
      <w:pPr>
        <w:rPr>
          <w:sz w:val="16"/>
        </w:rPr>
      </w:pPr>
      <w:r w:rsidRPr="00F34037">
        <w:rPr>
          <w:sz w:val="16"/>
        </w:rPr>
        <w:t>These specific scenarios are inspired by "S-risks: An introduction" by Tobias Baumann,[4] a researcher at the Center for Reducing Suffering. The scenarios have some common elements that illustrate Althaus and Gloor's arguments as to why s-risks are a possibility that we should address. In particular, they involve many more beings than currently exist, they involve risks brought on by technological advancement, they involve suffering coming about as part of a larger process, and they are all preventable with enough foresight.</w:t>
      </w:r>
    </w:p>
    <w:p w14:paraId="14D64F2B" w14:textId="77777777" w:rsidR="00F0255A" w:rsidRPr="00F34037" w:rsidRDefault="00F0255A" w:rsidP="00F0255A">
      <w:pPr>
        <w:rPr>
          <w:sz w:val="16"/>
        </w:rPr>
      </w:pPr>
      <w:r w:rsidRPr="00F34037">
        <w:rPr>
          <w:sz w:val="16"/>
        </w:rPr>
        <w:t>Here are some arguments for why s-risks might have a significant chance of occurring, and why we can probably lower that chance.</w:t>
      </w:r>
    </w:p>
    <w:p w14:paraId="7CA7E548" w14:textId="77777777" w:rsidR="00F0255A" w:rsidRPr="00F34037" w:rsidRDefault="00F0255A" w:rsidP="00F0255A">
      <w:pPr>
        <w:rPr>
          <w:sz w:val="16"/>
        </w:rPr>
      </w:pPr>
      <w:r w:rsidRPr="00F34037">
        <w:rPr>
          <w:sz w:val="16"/>
        </w:rPr>
        <w:t>First, if humanity or our descendants expand into the cosmos, then the number of future beings capable of suffering could be vast: maybe even trillions of times more than today. This could come about simply by increasing the number of inhabited locations in the universe, or by creating many artificial or simulated beings advanced enough to be capable of suffering.</w:t>
      </w:r>
    </w:p>
    <w:p w14:paraId="5013F1FE" w14:textId="77777777" w:rsidR="00F0255A" w:rsidRPr="00F34037" w:rsidRDefault="00F0255A" w:rsidP="00F0255A">
      <w:pPr>
        <w:rPr>
          <w:sz w:val="16"/>
        </w:rPr>
      </w:pPr>
      <w:r w:rsidRPr="00F34037">
        <w:rPr>
          <w:sz w:val="16"/>
        </w:rPr>
        <w:t xml:space="preserve">Second, </w:t>
      </w:r>
      <w:r w:rsidRPr="00F34037">
        <w:rPr>
          <w:rStyle w:val="StyleUnderline"/>
          <w:highlight w:val="cyan"/>
        </w:rPr>
        <w:t xml:space="preserve">as </w:t>
      </w:r>
      <w:r w:rsidRPr="00F34037">
        <w:rPr>
          <w:rStyle w:val="Emphasis"/>
          <w:highlight w:val="cyan"/>
        </w:rPr>
        <w:t>tech</w:t>
      </w:r>
      <w:r w:rsidRPr="00F34037">
        <w:rPr>
          <w:rStyle w:val="StyleUnderline"/>
        </w:rPr>
        <w:t xml:space="preserve">nology continues to </w:t>
      </w:r>
      <w:r w:rsidRPr="00F34037">
        <w:rPr>
          <w:rStyle w:val="StyleUnderline"/>
          <w:highlight w:val="cyan"/>
        </w:rPr>
        <w:t>advance, so does</w:t>
      </w:r>
      <w:r w:rsidRPr="00F34037">
        <w:rPr>
          <w:rStyle w:val="StyleUnderline"/>
        </w:rPr>
        <w:t xml:space="preserve"> the </w:t>
      </w:r>
      <w:r w:rsidRPr="00F34037">
        <w:rPr>
          <w:rStyle w:val="StyleUnderline"/>
          <w:highlight w:val="cyan"/>
        </w:rPr>
        <w:t xml:space="preserve">capability to cause </w:t>
      </w:r>
      <w:r w:rsidRPr="00F34037">
        <w:rPr>
          <w:rStyle w:val="Emphasis"/>
          <w:highlight w:val="cyan"/>
        </w:rPr>
        <w:t>tremendous</w:t>
      </w:r>
      <w:r w:rsidRPr="00F34037">
        <w:rPr>
          <w:rStyle w:val="StyleUnderline"/>
        </w:rPr>
        <w:t xml:space="preserve"> and avoidable </w:t>
      </w:r>
      <w:r w:rsidRPr="00F34037">
        <w:rPr>
          <w:rStyle w:val="Emphasis"/>
          <w:highlight w:val="cyan"/>
        </w:rPr>
        <w:t>suffering</w:t>
      </w:r>
      <w:r w:rsidRPr="00F34037">
        <w:rPr>
          <w:sz w:val="16"/>
        </w:rPr>
        <w:t xml:space="preserve"> to such beings. We see this already happening with weapons of mass destruction or factory farming. Technology that has increased the power of humanity in the past, from fire to farming to flight, has almost always allowed for both great good and great ill. This trend will likely continue.</w:t>
      </w:r>
    </w:p>
    <w:p w14:paraId="28377A69" w14:textId="77777777" w:rsidR="00F0255A" w:rsidRPr="00F34037" w:rsidRDefault="00F0255A" w:rsidP="00F0255A">
      <w:pPr>
        <w:rPr>
          <w:sz w:val="16"/>
        </w:rPr>
      </w:pPr>
      <w:r w:rsidRPr="00F34037">
        <w:rPr>
          <w:sz w:val="16"/>
        </w:rPr>
        <w:t xml:space="preserve">Third, if such </w:t>
      </w:r>
      <w:r w:rsidRPr="00F34037">
        <w:rPr>
          <w:rStyle w:val="StyleUnderline"/>
        </w:rPr>
        <w:t>suffering</w:t>
      </w:r>
      <w:r w:rsidRPr="00F34037">
        <w:rPr>
          <w:sz w:val="16"/>
        </w:rPr>
        <w:t xml:space="preserve"> is not deliberately avoided, it could easily come about. While this could be from sadists promoting suffering for its own sake, it doesn't have to be. It </w:t>
      </w:r>
      <w:r w:rsidRPr="00F34037">
        <w:rPr>
          <w:rStyle w:val="StyleUnderline"/>
        </w:rPr>
        <w:t xml:space="preserve">could be by </w:t>
      </w:r>
      <w:r w:rsidRPr="00F34037">
        <w:rPr>
          <w:rStyle w:val="Emphasis"/>
        </w:rPr>
        <w:t>accident</w:t>
      </w:r>
      <w:r w:rsidRPr="00F34037">
        <w:rPr>
          <w:rStyle w:val="StyleUnderline"/>
        </w:rPr>
        <w:t xml:space="preserve"> or </w:t>
      </w:r>
      <w:r w:rsidRPr="00F34037">
        <w:rPr>
          <w:rStyle w:val="Emphasis"/>
        </w:rPr>
        <w:t>neglect</w:t>
      </w:r>
      <w:r w:rsidRPr="00F34037">
        <w:rPr>
          <w:sz w:val="16"/>
        </w:rPr>
        <w:t xml:space="preserve">, for example if there are beings that we don't realize are capable of suffering. It could </w:t>
      </w:r>
      <w:r w:rsidRPr="00F34037">
        <w:rPr>
          <w:rStyle w:val="StyleUnderline"/>
        </w:rPr>
        <w:t xml:space="preserve">come about in the process of achieving some </w:t>
      </w:r>
      <w:r w:rsidRPr="00F34037">
        <w:rPr>
          <w:rStyle w:val="Emphasis"/>
        </w:rPr>
        <w:t>other goal</w:t>
      </w:r>
      <w:r w:rsidRPr="00F34037">
        <w:rPr>
          <w:sz w:val="16"/>
        </w:rPr>
        <w:t>: today's factory farms aren't explicitly for the purpose of causing animals to suffer, but they do create enormous suffering as part of the process of producing meat to feed humans. Suffering could also come about as part of a conflict, like a war on a much grander scale than anything in humanity's past, or in the course of beings trying to force others to do something against their will.</w:t>
      </w:r>
    </w:p>
    <w:p w14:paraId="735FDF84" w14:textId="77777777" w:rsidR="00F0255A" w:rsidRPr="00F34037" w:rsidRDefault="00F0255A" w:rsidP="00F0255A">
      <w:pPr>
        <w:rPr>
          <w:sz w:val="16"/>
        </w:rPr>
      </w:pPr>
      <w:r w:rsidRPr="00F34037">
        <w:rPr>
          <w:sz w:val="16"/>
        </w:rPr>
        <w:t>Finally, actions that we take today can reduce the probability of future suffering occurring. One possibility is expanding our moral circle.[5] By making sure to take as many beings as possible into account in making decisions about the future, we can avoid causing astronomical suffering because a class of morally relevant beings was simply ignored. We particularly want to prevent the idea of caring for other beings from becoming ignored or controversial. Another example, proposed by David Althaus, is reducing the influence of people Althouse describes as "malevolent", with traits shared by history's worst dictators. Additionally, some kinds of work that prevents suffering today will also help prevent suffering in the future, like curing or eliminating painful diseases and strengthening organizations and norms promoting peace.</w:t>
      </w:r>
    </w:p>
    <w:p w14:paraId="400EAED5" w14:textId="77777777" w:rsidR="00F0255A" w:rsidRPr="00F34037" w:rsidRDefault="00F0255A" w:rsidP="00F0255A">
      <w:pPr>
        <w:rPr>
          <w:sz w:val="16"/>
        </w:rPr>
      </w:pPr>
      <w:r w:rsidRPr="00F34037">
        <w:rPr>
          <w:sz w:val="16"/>
        </w:rPr>
        <w:t>Maybe you're not yet convinced that s-risks are likely enough that we should take them seriously. Tobias Baumann, in his book "Avoiding the Worst: How to Prevent a Moral Catastrophe", argues that the total odds of an s-risk scenario are quite significant, but even small risks are worth our attention if there's something we can do about them. The risk of dying in a car accident within the next year is around 1 in 10,000,[6] but we still wear seatbelts because they're easy interventions that effectively reduce the risk.</w:t>
      </w:r>
    </w:p>
    <w:p w14:paraId="0E56002B" w14:textId="77777777" w:rsidR="00F0255A" w:rsidRPr="00F34037" w:rsidRDefault="00F0255A" w:rsidP="00F0255A">
      <w:pPr>
        <w:rPr>
          <w:sz w:val="16"/>
        </w:rPr>
      </w:pPr>
      <w:r w:rsidRPr="00F34037">
        <w:rPr>
          <w:sz w:val="16"/>
        </w:rPr>
        <w:t>Or perhaps you think that even a life with a very large amount of suffering is still preferable to non-existence. This is a reasonable objection but remember that the alternative to astronomical suffering doesn't have to be extinction. Consider a universe with many galaxies of people living happy and fulfilled lives, but one galaxy filled with people in extreme suffering. All else being equal, it would still be a tremendous good to free the people of that galaxy and allow them to live as they see fit.[7] Just how much attention we should pay to preventing this galaxy of suffering depends on your personal morals and ethics, but almost everyone would agree that it is at least something worth doing if we can. And suffering doesn't need to be our only moral concern for s-risks to be important. It's very reasonable to care about s-risks while also believing that the best possible futures are full of potential and worth fighting for.</w:t>
      </w:r>
    </w:p>
    <w:p w14:paraId="14511C7C" w14:textId="77777777" w:rsidR="00F0255A" w:rsidRDefault="00F0255A" w:rsidP="00F0255A">
      <w:pPr>
        <w:pStyle w:val="Heading3"/>
      </w:pPr>
      <w:r>
        <w:t>AT: Recession Inevitable---2NC</w:t>
      </w:r>
    </w:p>
    <w:p w14:paraId="06BE70A1" w14:textId="77777777" w:rsidR="00F0255A" w:rsidRDefault="00F0255A" w:rsidP="00F0255A">
      <w:pPr>
        <w:pStyle w:val="Analytic"/>
      </w:pPr>
      <w:r>
        <w:t>1. procedural illegit</w:t>
      </w:r>
    </w:p>
    <w:p w14:paraId="52F39113" w14:textId="77777777" w:rsidR="00F0255A" w:rsidRDefault="00F0255A" w:rsidP="00F0255A">
      <w:pPr>
        <w:pStyle w:val="Analytic"/>
      </w:pPr>
      <w:r>
        <w:t>2. plan recession unique</w:t>
      </w:r>
    </w:p>
    <w:p w14:paraId="651175C5" w14:textId="77777777" w:rsidR="00F0255A" w:rsidRPr="00E779B8" w:rsidRDefault="00F0255A" w:rsidP="00F0255A">
      <w:pPr>
        <w:pStyle w:val="Heading3"/>
      </w:pPr>
      <w:r w:rsidRPr="00E779B8">
        <w:t xml:space="preserve">AT: </w:t>
      </w:r>
      <w:r>
        <w:t>SQ Solves---2NC</w:t>
      </w:r>
    </w:p>
    <w:p w14:paraId="69DFE7AC" w14:textId="77777777" w:rsidR="00F0255A" w:rsidRDefault="00F0255A" w:rsidP="00F0255A">
      <w:pPr>
        <w:pStyle w:val="Heading3"/>
      </w:pPr>
      <w:bookmarkStart w:id="22" w:name="_Hlk218337162"/>
      <w:r>
        <w:t>AT: Solves Sustainability---2NC</w:t>
      </w:r>
    </w:p>
    <w:p w14:paraId="4DC79AE8" w14:textId="77777777" w:rsidR="00F0255A" w:rsidRPr="008C44A8" w:rsidRDefault="00F0255A" w:rsidP="00F0255A">
      <w:pPr>
        <w:pStyle w:val="Heading4"/>
      </w:pPr>
      <w:r>
        <w:t>Their evidence sets the threshold at completely ending emissions by 2050, BUT says we’re nowhere near that.</w:t>
      </w:r>
    </w:p>
    <w:p w14:paraId="7D8EA5EC" w14:textId="77777777" w:rsidR="00F0255A" w:rsidRPr="00535EE1" w:rsidRDefault="00F0255A" w:rsidP="00F0255A">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6480414C" w14:textId="77777777" w:rsidR="00F0255A" w:rsidRPr="00E81DBA" w:rsidRDefault="00F0255A" w:rsidP="00F0255A">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EB124D">
        <w:rPr>
          <w:rStyle w:val="Emphasis"/>
          <w:highlight w:val="lightGray"/>
        </w:rPr>
        <w:t>progress</w:t>
      </w:r>
      <w:r w:rsidRPr="00EB124D">
        <w:rPr>
          <w:rStyle w:val="StyleUnderline"/>
          <w:highlight w:val="lightGray"/>
        </w:rPr>
        <w:t xml:space="preserve"> toward reducing</w:t>
      </w:r>
      <w:r w:rsidRPr="00535EE1">
        <w:rPr>
          <w:sz w:val="16"/>
        </w:rPr>
        <w:t xml:space="preserve"> </w:t>
      </w:r>
      <w:r w:rsidRPr="00EB124D">
        <w:rPr>
          <w:rStyle w:val="Emphasis"/>
          <w:highlight w:val="lightGray"/>
        </w:rPr>
        <w:t>g</w:t>
      </w:r>
      <w:r w:rsidRPr="00535EE1">
        <w:rPr>
          <w:sz w:val="16"/>
        </w:rPr>
        <w:t>reen</w:t>
      </w:r>
      <w:r w:rsidRPr="00EB124D">
        <w:rPr>
          <w:rStyle w:val="Emphasis"/>
          <w:highlight w:val="lightGray"/>
        </w:rPr>
        <w:t>h</w:t>
      </w:r>
      <w:r w:rsidRPr="00535EE1">
        <w:rPr>
          <w:sz w:val="16"/>
        </w:rPr>
        <w:t xml:space="preserve">ouse </w:t>
      </w:r>
      <w:r w:rsidRPr="00EB124D">
        <w:rPr>
          <w:rStyle w:val="Emphasis"/>
          <w:highlight w:val="lightGray"/>
        </w:rPr>
        <w:t>g</w:t>
      </w:r>
      <w:r w:rsidRPr="00535EE1">
        <w:rPr>
          <w:sz w:val="16"/>
        </w:rPr>
        <w:t>ase</w:t>
      </w:r>
      <w:r w:rsidRPr="00EB124D">
        <w:rPr>
          <w:rStyle w:val="StyleUnderline"/>
          <w:highlight w:val="lightGray"/>
        </w:rPr>
        <w:t>s</w:t>
      </w:r>
      <w:r w:rsidRPr="00535EE1">
        <w:rPr>
          <w:sz w:val="16"/>
        </w:rPr>
        <w:t xml:space="preserve">. The EPA looked at some 8,000 large industrial facilities, including power plants, and found that </w:t>
      </w:r>
      <w:r w:rsidRPr="008C44A8">
        <w:rPr>
          <w:rStyle w:val="Emphasis"/>
          <w:highlight w:val="cyan"/>
        </w:rPr>
        <w:t>emissions were down 4% last year</w:t>
      </w:r>
      <w:r w:rsidRPr="00535EE1">
        <w:rPr>
          <w:sz w:val="16"/>
        </w:rPr>
        <w:t xml:space="preserve"> from 2022. </w:t>
      </w:r>
      <w:r w:rsidRPr="00E81DBA">
        <w:rPr>
          <w:rStyle w:val="StyleUnderline"/>
        </w:rPr>
        <w:t xml:space="preserve">This </w:t>
      </w:r>
      <w:r w:rsidRPr="001534CF">
        <w:rPr>
          <w:rStyle w:val="StyleUnderline"/>
        </w:rPr>
        <w:t xml:space="preserve">progress </w:t>
      </w:r>
      <w:r w:rsidRPr="00EB124D">
        <w:rPr>
          <w:rStyle w:val="StyleUnderline"/>
          <w:highlight w:val="lightGray"/>
        </w:rPr>
        <w:t xml:space="preserve">is </w:t>
      </w:r>
      <w:r w:rsidRPr="00EB124D">
        <w:rPr>
          <w:rStyle w:val="Emphasis"/>
          <w:highlight w:val="lightGray"/>
        </w:rPr>
        <w:t>fragile</w:t>
      </w:r>
      <w:r w:rsidRPr="00EB124D">
        <w:rPr>
          <w:rStyle w:val="StyleUnderline"/>
          <w:highlight w:val="lightGray"/>
        </w:rPr>
        <w:t xml:space="preserve"> and Trump </w:t>
      </w:r>
      <w:r w:rsidRPr="00493EF4">
        <w:rPr>
          <w:rStyle w:val="StyleUnderline"/>
        </w:rPr>
        <w:t>will overturn it,</w:t>
      </w:r>
      <w:r w:rsidRPr="00493EF4">
        <w:rPr>
          <w:sz w:val="16"/>
        </w:rPr>
        <w:t xml:space="preserve"> </w:t>
      </w:r>
      <w:r w:rsidRPr="00493EF4">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EB124D">
        <w:rPr>
          <w:rStyle w:val="Emphasis"/>
          <w:sz w:val="32"/>
          <w:highlight w:val="lightGray"/>
        </w:rPr>
        <w:t>torch</w:t>
      </w:r>
      <w:r w:rsidRPr="00493EF4">
        <w:rPr>
          <w:rStyle w:val="Emphasis"/>
          <w:sz w:val="32"/>
        </w:rPr>
        <w:t>ing</w:t>
      </w:r>
      <w:r w:rsidRPr="00EB124D">
        <w:rPr>
          <w:rStyle w:val="Emphasis"/>
          <w:sz w:val="32"/>
          <w:highlight w:val="lightGray"/>
        </w:rPr>
        <w:t xml:space="preserve"> the globe</w:t>
      </w:r>
      <w:r w:rsidRPr="00E81DBA">
        <w:rPr>
          <w:rStyle w:val="StyleUnderline"/>
        </w:rPr>
        <w:t>.</w:t>
      </w:r>
    </w:p>
    <w:p w14:paraId="2755F679" w14:textId="77777777" w:rsidR="00F0255A" w:rsidRPr="00535EE1" w:rsidRDefault="00F0255A" w:rsidP="00F0255A">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7DD4F15" w14:textId="77777777" w:rsidR="00F0255A" w:rsidRPr="00535EE1" w:rsidRDefault="00F0255A" w:rsidP="00F0255A">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702FAB46" w14:textId="77777777" w:rsidR="00F0255A" w:rsidRPr="00535EE1" w:rsidRDefault="00F0255A" w:rsidP="00F0255A">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6FCA83AE" w14:textId="77777777" w:rsidR="00F0255A" w:rsidRPr="00535EE1" w:rsidRDefault="00F0255A" w:rsidP="00F0255A">
      <w:pPr>
        <w:rPr>
          <w:sz w:val="16"/>
        </w:rPr>
      </w:pPr>
      <w:r w:rsidRPr="00535EE1">
        <w:rPr>
          <w:sz w:val="16"/>
        </w:rPr>
        <w:t>We have just 26 years to bring the world to carbon neutrality.</w:t>
      </w:r>
    </w:p>
    <w:p w14:paraId="472A8FBD" w14:textId="77777777" w:rsidR="00F0255A" w:rsidRPr="00535EE1" w:rsidRDefault="00F0255A" w:rsidP="00F0255A">
      <w:pPr>
        <w:rPr>
          <w:sz w:val="16"/>
        </w:rPr>
      </w:pPr>
      <w:r w:rsidRPr="00535EE1">
        <w:rPr>
          <w:sz w:val="16"/>
        </w:rPr>
        <w:t>26 years.</w:t>
      </w:r>
    </w:p>
    <w:p w14:paraId="46D9244B" w14:textId="77777777" w:rsidR="00F0255A" w:rsidRPr="00E779B8" w:rsidRDefault="00F0255A" w:rsidP="00F0255A">
      <w:pPr>
        <w:rPr>
          <w:sz w:val="16"/>
        </w:rPr>
      </w:pPr>
      <w:r w:rsidRPr="00535EE1">
        <w:rPr>
          <w:sz w:val="16"/>
        </w:rPr>
        <w:t xml:space="preserve">The celebrated climate scientist Michael E. Mann shows that </w:t>
      </w:r>
      <w:r w:rsidRPr="00EB124D">
        <w:rPr>
          <w:rStyle w:val="StyleUnderline"/>
          <w:highlight w:val="lightGray"/>
        </w:rPr>
        <w:t xml:space="preserve">if we </w:t>
      </w:r>
      <w:r w:rsidRPr="00EB124D">
        <w:rPr>
          <w:rStyle w:val="Emphasis"/>
          <w:highlight w:val="lightGray"/>
        </w:rPr>
        <w:t>cease</w:t>
      </w:r>
      <w:r w:rsidRPr="00EB124D">
        <w:rPr>
          <w:rStyle w:val="StyleUnderline"/>
          <w:highlight w:val="lightGray"/>
        </w:rPr>
        <w:t xml:space="preserve"> burning fossil</w:t>
      </w:r>
      <w:r w:rsidRPr="000C795E">
        <w:rPr>
          <w:rStyle w:val="StyleUnderline"/>
        </w:rPr>
        <w:t xml:space="preserve"> fuel</w:t>
      </w:r>
      <w:r w:rsidRPr="00EB124D">
        <w:rPr>
          <w:rStyle w:val="StyleUnderline"/>
          <w:highlight w:val="lightGray"/>
        </w:rPr>
        <w:t>s</w:t>
      </w:r>
      <w:r w:rsidRPr="00535EE1">
        <w:rPr>
          <w:sz w:val="16"/>
        </w:rPr>
        <w:t xml:space="preserve"> (petrol, natural gas, coal) </w:t>
      </w:r>
      <w:r w:rsidRPr="000C795E">
        <w:rPr>
          <w:rStyle w:val="StyleUnderline"/>
        </w:rPr>
        <w:t>by 2050,</w:t>
      </w:r>
      <w:r w:rsidRPr="00535EE1">
        <w:rPr>
          <w:sz w:val="16"/>
        </w:rPr>
        <w:t xml:space="preserve"> </w:t>
      </w:r>
      <w:r w:rsidRPr="00EB124D">
        <w:rPr>
          <w:rStyle w:val="StyleUnderline"/>
          <w:highlight w:val="lightGray"/>
        </w:rPr>
        <w:t xml:space="preserve">the planet will </w:t>
      </w:r>
      <w:r w:rsidRPr="00493EF4">
        <w:rPr>
          <w:rStyle w:val="Emphasis"/>
        </w:rPr>
        <w:t xml:space="preserve">immediately </w:t>
      </w:r>
      <w:r w:rsidRPr="00EB124D">
        <w:rPr>
          <w:rStyle w:val="Emphasis"/>
          <w:highlight w:val="lightGray"/>
        </w:rPr>
        <w:t>stop</w:t>
      </w:r>
      <w:r w:rsidRPr="00EB124D">
        <w:rPr>
          <w:rStyle w:val="StyleUnderline"/>
          <w:highlight w:val="lightGray"/>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13523AE6" w14:textId="77777777" w:rsidR="00F0255A" w:rsidRDefault="00F0255A" w:rsidP="00F0255A">
      <w:pPr>
        <w:pStyle w:val="Heading3"/>
      </w:pPr>
      <w:r>
        <w:t>Transition---2NC</w:t>
      </w:r>
    </w:p>
    <w:p w14:paraId="54AA4160" w14:textId="77777777" w:rsidR="00F0255A" w:rsidRDefault="00F0255A" w:rsidP="00F0255A">
      <w:pPr>
        <w:pStyle w:val="Analytic"/>
      </w:pPr>
      <w:r>
        <w:t xml:space="preserve">Transition’s possible, </w:t>
      </w:r>
      <w:r w:rsidRPr="001C4E9C">
        <w:rPr>
          <w:u w:val="single"/>
        </w:rPr>
        <w:t>especially</w:t>
      </w:r>
      <w:r>
        <w:t xml:space="preserve"> with the CP. </w:t>
      </w:r>
    </w:p>
    <w:p w14:paraId="229AE614" w14:textId="77777777" w:rsidR="00F0255A" w:rsidRDefault="00F0255A" w:rsidP="00F0255A">
      <w:pPr>
        <w:pStyle w:val="Analytic"/>
      </w:pPr>
      <w:r>
        <w:t xml:space="preserve">Crisis </w:t>
      </w:r>
      <w:r w:rsidRPr="001C4E9C">
        <w:rPr>
          <w:u w:val="single"/>
        </w:rPr>
        <w:t>shatters</w:t>
      </w:r>
      <w:r>
        <w:t xml:space="preserve"> complacency about </w:t>
      </w:r>
      <w:r w:rsidRPr="001C4E9C">
        <w:rPr>
          <w:u w:val="single"/>
        </w:rPr>
        <w:t>traditional</w:t>
      </w:r>
      <w:r>
        <w:t xml:space="preserve"> economic models; a </w:t>
      </w:r>
      <w:r w:rsidRPr="001C4E9C">
        <w:rPr>
          <w:u w:val="single"/>
        </w:rPr>
        <w:t>robust welfare</w:t>
      </w:r>
      <w:r>
        <w:t xml:space="preserve"> state </w:t>
      </w:r>
      <w:r w:rsidRPr="001C4E9C">
        <w:rPr>
          <w:u w:val="single"/>
        </w:rPr>
        <w:t>softens</w:t>
      </w:r>
      <w:r>
        <w:t xml:space="preserve"> the blow, making a </w:t>
      </w:r>
      <w:r w:rsidRPr="001C4E9C">
        <w:rPr>
          <w:u w:val="single"/>
        </w:rPr>
        <w:t>permanent</w:t>
      </w:r>
      <w:r>
        <w:t xml:space="preserve"> shift </w:t>
      </w:r>
      <w:r w:rsidRPr="001C4E9C">
        <w:rPr>
          <w:u w:val="single"/>
        </w:rPr>
        <w:t>palatable</w:t>
      </w:r>
      <w:r>
        <w:t xml:space="preserve">. </w:t>
      </w:r>
    </w:p>
    <w:p w14:paraId="2B795DD1" w14:textId="77777777" w:rsidR="00F0255A" w:rsidRDefault="00F0255A" w:rsidP="00F0255A">
      <w:pPr>
        <w:pStyle w:val="Analytic"/>
      </w:pPr>
      <w:r w:rsidRPr="001C4E9C">
        <w:rPr>
          <w:u w:val="single"/>
        </w:rPr>
        <w:t>Framing issue</w:t>
      </w:r>
      <w:r>
        <w:t xml:space="preserve">: All their evidence assumes that </w:t>
      </w:r>
      <w:r w:rsidRPr="001C4E9C">
        <w:rPr>
          <w:u w:val="single"/>
        </w:rPr>
        <w:t>degrowth</w:t>
      </w:r>
      <w:r>
        <w:t xml:space="preserve"> inevitably </w:t>
      </w:r>
      <w:r w:rsidRPr="001C4E9C">
        <w:rPr>
          <w:u w:val="single"/>
        </w:rPr>
        <w:t>decreases</w:t>
      </w:r>
      <w:r>
        <w:t xml:space="preserve"> quality of life. The CP </w:t>
      </w:r>
      <w:r w:rsidRPr="001C4E9C">
        <w:rPr>
          <w:u w:val="single"/>
        </w:rPr>
        <w:t>ensures</w:t>
      </w:r>
      <w:r>
        <w:t xml:space="preserve"> quality of life remains while aggregate </w:t>
      </w:r>
      <w:r w:rsidRPr="001C4E9C">
        <w:rPr>
          <w:u w:val="single"/>
        </w:rPr>
        <w:t>consumption declines</w:t>
      </w:r>
      <w:r>
        <w:t xml:space="preserve"> through </w:t>
      </w:r>
      <w:r w:rsidRPr="001C4E9C">
        <w:rPr>
          <w:u w:val="single"/>
        </w:rPr>
        <w:t>redistributive</w:t>
      </w:r>
      <w:r>
        <w:t xml:space="preserve"> policies and </w:t>
      </w:r>
      <w:r w:rsidRPr="001C4E9C">
        <w:rPr>
          <w:u w:val="single"/>
        </w:rPr>
        <w:t>communities of care</w:t>
      </w:r>
      <w:r>
        <w:t xml:space="preserve">. That’s Schmelzer. </w:t>
      </w:r>
    </w:p>
    <w:p w14:paraId="6A10D884" w14:textId="77777777" w:rsidR="00F0255A" w:rsidRDefault="00F0255A" w:rsidP="00F0255A">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234F25A2" w14:textId="77777777" w:rsidR="00F0255A" w:rsidRDefault="00F0255A" w:rsidP="00F0255A">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2E637DFC" w14:textId="77777777" w:rsidR="00F0255A" w:rsidRPr="009D2FF2" w:rsidRDefault="00F0255A" w:rsidP="00F0255A">
      <w:pPr>
        <w:rPr>
          <w:sz w:val="16"/>
        </w:rPr>
      </w:pPr>
      <w:r w:rsidRPr="009D2FF2">
        <w:rPr>
          <w:sz w:val="16"/>
        </w:rPr>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39E506FC" w14:textId="77777777" w:rsidR="00F0255A" w:rsidRPr="009D2FF2" w:rsidRDefault="00F0255A" w:rsidP="00F0255A">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innovation studies literature</w:t>
      </w:r>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2249D49B" w14:textId="77777777" w:rsidR="00F0255A" w:rsidRPr="009D2FF2" w:rsidRDefault="00F0255A" w:rsidP="00F0255A">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era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056DF6BC" w14:textId="77777777" w:rsidR="00F0255A" w:rsidRPr="009D2FF2" w:rsidRDefault="00F0255A" w:rsidP="00F0255A">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669F3527" w14:textId="77777777" w:rsidR="00F0255A" w:rsidRPr="009D2FF2" w:rsidRDefault="00F0255A" w:rsidP="00F0255A">
      <w:pPr>
        <w:rPr>
          <w:sz w:val="16"/>
        </w:rPr>
      </w:pPr>
      <w:r w:rsidRPr="009D2FF2">
        <w:rPr>
          <w:sz w:val="16"/>
        </w:rPr>
        <w:t>Harnessing disruptive forces to accelerate decline</w:t>
      </w:r>
    </w:p>
    <w:p w14:paraId="04C7157A" w14:textId="77777777" w:rsidR="00F0255A" w:rsidRPr="00420329" w:rsidRDefault="00F0255A" w:rsidP="00F0255A">
      <w:pPr>
        <w:rPr>
          <w:sz w:val="16"/>
        </w:rPr>
      </w:pPr>
      <w:r w:rsidRPr="00420329">
        <w:rPr>
          <w:sz w:val="16"/>
        </w:rPr>
        <w:t xml:space="preserve">One strategy to address the climate challenge is to harness disruption. The coronavirus outbreak has seriously unsettled the vast majority of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648FA9E8" w14:textId="77777777" w:rsidR="00F0255A" w:rsidRPr="001C4E9C" w:rsidRDefault="00F0255A" w:rsidP="00F0255A">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76761925" w14:textId="77777777" w:rsidR="00F0255A" w:rsidRPr="001C4E9C" w:rsidRDefault="00F0255A" w:rsidP="00F0255A">
      <w:pPr>
        <w:rPr>
          <w:sz w:val="16"/>
        </w:rPr>
      </w:pPr>
      <w:r w:rsidRPr="001C4E9C">
        <w:rPr>
          <w:sz w:val="16"/>
        </w:rPr>
        <w:t>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to former workers, regional development initiatives, and new businesses rather than incumbent fossil-fuel firms can be an important first step.</w:t>
      </w:r>
    </w:p>
    <w:p w14:paraId="2BAFA7EA" w14:textId="77777777" w:rsidR="00F0255A" w:rsidRDefault="00F0255A" w:rsidP="00F0255A">
      <w:r w:rsidRPr="001C4E9C">
        <w:rPr>
          <w:sz w:val="16"/>
        </w:rPr>
        <w:t>Leveraging policy responses to promote low-carbon innovation</w:t>
      </w:r>
    </w:p>
    <w:p w14:paraId="0CC97F12" w14:textId="77777777" w:rsidR="00F0255A" w:rsidRPr="00420329" w:rsidRDefault="00F0255A" w:rsidP="00F0255A">
      <w:pPr>
        <w:rPr>
          <w:sz w:val="16"/>
        </w:rPr>
      </w:pPr>
      <w:r w:rsidRPr="00420329">
        <w:rPr>
          <w:sz w:val="16"/>
        </w:rPr>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291C9ED2" w14:textId="77777777" w:rsidR="00F0255A" w:rsidRPr="00420329" w:rsidRDefault="00F0255A" w:rsidP="00F0255A">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4A05AA7E" w14:textId="77777777" w:rsidR="00F0255A" w:rsidRPr="00420329" w:rsidRDefault="00F0255A" w:rsidP="00F0255A">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all of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about (and ideally adjust) our needs in a more substantial way. Perhaps re-discovering the benefits of nearby vacations instead of flying to remote destinations, substituting high-frequency business travel with online meetings, and so on.</w:t>
      </w:r>
    </w:p>
    <w:p w14:paraId="566A7332" w14:textId="77777777" w:rsidR="00F0255A" w:rsidRDefault="00F0255A" w:rsidP="00F0255A">
      <w:r>
        <w:t>&lt;&lt;TEXT CONDENSED, NONE OMITTED&gt;&gt;</w:t>
      </w:r>
    </w:p>
    <w:p w14:paraId="4CD233AF" w14:textId="77777777" w:rsidR="00F0255A" w:rsidRPr="001C4E9C" w:rsidRDefault="00F0255A" w:rsidP="00F0255A">
      <w:pPr>
        <w:rPr>
          <w:sz w:val="12"/>
          <w:szCs w:val="12"/>
        </w:rPr>
      </w:pPr>
      <w:r w:rsidRPr="001C4E9C">
        <w:rPr>
          <w:sz w:val="12"/>
          <w:szCs w:val="12"/>
        </w:rPr>
        <w:t>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feedbacks,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particular relevance for the coronavirus crisis which is marked by short-term efforts to mitigate economic collapse and longer-term initiatives aimed at recovery (Steffen et al. in press). Immediate responses should avoid throwing good money after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particular sectors, jurisdictions, and regional circumstances. The underlying rationale is that there are major differences across sectors, industries, and jurisdictions that make some solutions more or less appropriate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in order to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As a consequence,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transition these sectors will need to remain attuned to context specific conditions.</w:t>
      </w:r>
      <w:r w:rsidRPr="00420329">
        <w:rPr>
          <w:sz w:val="12"/>
          <w:szCs w:val="12"/>
        </w:rPr>
        <w:t xml:space="preserve"> Perhaps most importantly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institutions, and business practices. The response to the coronavirus pandemic suggests that health, in particular, offers a promising way to realize rapid change. This is also borne out by the health-related storylines that have helped drive the phase-out of coal in certain jurisdictions (Isoaho and Markard in press; Rosenbloom 2018).</w:t>
      </w:r>
    </w:p>
    <w:p w14:paraId="37159758" w14:textId="77777777" w:rsidR="00F0255A" w:rsidRDefault="00F0255A" w:rsidP="00F0255A">
      <w:r>
        <w:t>&lt;&lt;PARAGRAPH BREAKS RESUME&gt;&gt;</w:t>
      </w:r>
    </w:p>
    <w:p w14:paraId="525BCB7B" w14:textId="77777777" w:rsidR="00F0255A" w:rsidRPr="00420329" w:rsidRDefault="00F0255A" w:rsidP="00F0255A">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269A1696" w14:textId="77777777" w:rsidR="00F0255A" w:rsidRDefault="00F0255A" w:rsidP="00F0255A">
      <w:pPr>
        <w:pStyle w:val="Heading4"/>
      </w:pPr>
      <w:r>
        <w:t xml:space="preserve">Framing issue: Use a </w:t>
      </w:r>
      <w:r w:rsidRPr="00420329">
        <w:rPr>
          <w:u w:val="single"/>
        </w:rPr>
        <w:t>low threshold</w:t>
      </w:r>
      <w:r>
        <w:t xml:space="preserve">---we </w:t>
      </w:r>
      <w:r w:rsidRPr="00420329">
        <w:rPr>
          <w:u w:val="single"/>
        </w:rPr>
        <w:t>only</w:t>
      </w:r>
      <w:r>
        <w:t xml:space="preserve"> need to win transition’s relatively </w:t>
      </w:r>
      <w:r w:rsidRPr="00420329">
        <w:rPr>
          <w:u w:val="single"/>
        </w:rPr>
        <w:t xml:space="preserve">more </w:t>
      </w:r>
      <w:r>
        <w:rPr>
          <w:u w:val="single"/>
        </w:rPr>
        <w:t>feasible</w:t>
      </w:r>
      <w:r>
        <w:t xml:space="preserve"> than changing laws of </w:t>
      </w:r>
      <w:r>
        <w:rPr>
          <w:u w:val="single"/>
        </w:rPr>
        <w:t>physics</w:t>
      </w:r>
      <w:r>
        <w:t xml:space="preserve">, NOT that it’s </w:t>
      </w:r>
      <w:r w:rsidRPr="00420329">
        <w:rPr>
          <w:u w:val="single"/>
        </w:rPr>
        <w:t>absolutely</w:t>
      </w:r>
      <w:r>
        <w:t xml:space="preserve"> likely.</w:t>
      </w:r>
    </w:p>
    <w:p w14:paraId="0061375C" w14:textId="77777777" w:rsidR="00F0255A" w:rsidRDefault="00F0255A" w:rsidP="00F0255A">
      <w:r w:rsidRPr="00260195">
        <w:rPr>
          <w:rStyle w:val="Style13ptBold"/>
        </w:rPr>
        <w:t>Keyßer 21</w:t>
      </w:r>
      <w:r>
        <w:t xml:space="preserve"> [Lorenz T. Keyßer (ISA, School of Physics A28, The University of Sydney) and Manfred Lenzen (Department of Environmental Systems Science, Institute for Environmental Decisions, ETH Zürich), 5-11-2021, “1.5 °C Degrowth Scenarios Suggest the Need for New Mitigation Pathways,” Nature Communications, Vol. 12, No. 1, p. 2676, </w:t>
      </w:r>
      <w:r w:rsidRPr="00260195">
        <w:t>https://doi.org/10.1038/s41467-021-22884-9</w:t>
      </w:r>
      <w:r>
        <w:t>, njn]</w:t>
      </w:r>
    </w:p>
    <w:p w14:paraId="2C95871C" w14:textId="77777777" w:rsidR="00F0255A" w:rsidRPr="00260195" w:rsidRDefault="00F0255A" w:rsidP="00F0255A">
      <w:pPr>
        <w:rPr>
          <w:sz w:val="16"/>
        </w:rPr>
      </w:pPr>
      <w:r w:rsidRPr="00260195">
        <w:rPr>
          <w:sz w:val="16"/>
        </w:rPr>
        <w:t>Political and economic feasibility</w:t>
      </w:r>
    </w:p>
    <w:p w14:paraId="7F6D09F9" w14:textId="77777777" w:rsidR="00F0255A" w:rsidRPr="00260195" w:rsidRDefault="00F0255A" w:rsidP="00F0255A">
      <w:pPr>
        <w:rPr>
          <w:sz w:val="16"/>
        </w:rPr>
      </w:pPr>
      <w:r w:rsidRPr="00260195">
        <w:rPr>
          <w:sz w:val="16"/>
        </w:rPr>
        <w:t xml:space="preserve">Compared with technology-driven pathways, it is clear that a degrowth transition faces tremendous political barriers9,49. As Kallis et al.9 state, currently (p. 18) ‘[a]bandoning economic growth seems politically impossible’, as it implies significant changes to current capitalist socioeconomic systems in order to overcome its growth imperatives9,19,49. Degrowth, moreover, challenges deeply embedded cultures, values, mind-sets21 and power structures9,19. However, as Jewell &amp; Cherp state, </w:t>
      </w:r>
      <w:r w:rsidRPr="00260195">
        <w:rPr>
          <w:rStyle w:val="Emphasis"/>
          <w:highlight w:val="cyan"/>
        </w:rPr>
        <w:t>political</w:t>
      </w:r>
      <w:r w:rsidRPr="00260195">
        <w:rPr>
          <w:rStyle w:val="StyleUnderline"/>
          <w:highlight w:val="cyan"/>
        </w:rPr>
        <w:t xml:space="preserve"> feasibility</w:t>
      </w:r>
      <w:r w:rsidRPr="00260195">
        <w:rPr>
          <w:rStyle w:val="StyleUnderline"/>
        </w:rPr>
        <w:t xml:space="preserve"> is </w:t>
      </w:r>
      <w:r w:rsidRPr="00260195">
        <w:rPr>
          <w:rStyle w:val="Emphasis"/>
          <w:highlight w:val="cyan"/>
        </w:rPr>
        <w:t>softer</w:t>
      </w:r>
      <w:r w:rsidRPr="00260195">
        <w:rPr>
          <w:rStyle w:val="StyleUnderline"/>
          <w:highlight w:val="cyan"/>
        </w:rPr>
        <w:t xml:space="preserve"> than </w:t>
      </w:r>
      <w:r w:rsidRPr="00260195">
        <w:rPr>
          <w:rStyle w:val="Emphasis"/>
          <w:highlight w:val="cyan"/>
        </w:rPr>
        <w:t>socio-technical</w:t>
      </w:r>
      <w:r w:rsidRPr="00260195">
        <w:rPr>
          <w:rStyle w:val="StyleUnderline"/>
        </w:rPr>
        <w:t xml:space="preserve"> feasibility</w:t>
      </w:r>
      <w:r w:rsidRPr="00260195">
        <w:rPr>
          <w:sz w:val="16"/>
        </w:rPr>
        <w:t xml:space="preserve">25, </w:t>
      </w:r>
      <w:r w:rsidRPr="00260195">
        <w:rPr>
          <w:rStyle w:val="StyleUnderline"/>
          <w:highlight w:val="cyan"/>
        </w:rPr>
        <w:t>with</w:t>
      </w:r>
      <w:r w:rsidRPr="00260195">
        <w:rPr>
          <w:rStyle w:val="StyleUnderline"/>
        </w:rPr>
        <w:t xml:space="preserve"> high actor </w:t>
      </w:r>
      <w:r w:rsidRPr="00260195">
        <w:rPr>
          <w:rStyle w:val="Emphasis"/>
          <w:highlight w:val="cyan"/>
        </w:rPr>
        <w:t>motivation</w:t>
      </w:r>
      <w:r w:rsidRPr="00260195">
        <w:rPr>
          <w:sz w:val="16"/>
        </w:rPr>
        <w:t xml:space="preserve"> potentially </w:t>
      </w:r>
      <w:r w:rsidRPr="00260195">
        <w:rPr>
          <w:rStyle w:val="StyleUnderline"/>
          <w:highlight w:val="cyan"/>
        </w:rPr>
        <w:t>compensating</w:t>
      </w:r>
      <w:r w:rsidRPr="00260195">
        <w:rPr>
          <w:rStyle w:val="StyleUnderline"/>
        </w:rPr>
        <w:t xml:space="preserve"> for </w:t>
      </w:r>
      <w:r w:rsidRPr="00260195">
        <w:rPr>
          <w:rStyle w:val="Emphasis"/>
          <w:highlight w:val="cyan"/>
        </w:rPr>
        <w:t>low</w:t>
      </w:r>
      <w:r w:rsidRPr="00260195">
        <w:rPr>
          <w:rStyle w:val="Emphasis"/>
        </w:rPr>
        <w:t xml:space="preserve"> action </w:t>
      </w:r>
      <w:r w:rsidRPr="00260195">
        <w:rPr>
          <w:rStyle w:val="Emphasis"/>
          <w:highlight w:val="cyan"/>
        </w:rPr>
        <w:t>capacity</w:t>
      </w:r>
      <w:r w:rsidRPr="00260195">
        <w:rPr>
          <w:rStyle w:val="StyleUnderline"/>
        </w:rPr>
        <w:t xml:space="preserve"> and social change being complex, </w:t>
      </w:r>
      <w:r w:rsidRPr="00260195">
        <w:rPr>
          <w:rStyle w:val="Emphasis"/>
        </w:rPr>
        <w:t>non-linear</w:t>
      </w:r>
      <w:r w:rsidRPr="00260195">
        <w:rPr>
          <w:rStyle w:val="StyleUnderline"/>
        </w:rPr>
        <w:t xml:space="preserve"> and essentially </w:t>
      </w:r>
      <w:r w:rsidRPr="00260195">
        <w:rPr>
          <w:rStyle w:val="Emphasis"/>
        </w:rPr>
        <w:t>unpredictable</w:t>
      </w:r>
      <w:r w:rsidRPr="00260195">
        <w:rPr>
          <w:sz w:val="16"/>
        </w:rPr>
        <w:t xml:space="preserve">50. </w:t>
      </w:r>
      <w:r w:rsidRPr="00260195">
        <w:rPr>
          <w:rStyle w:val="StyleUnderline"/>
        </w:rPr>
        <w:t xml:space="preserve">Political </w:t>
      </w:r>
      <w:r w:rsidRPr="00260195">
        <w:rPr>
          <w:rStyle w:val="Emphasis"/>
        </w:rPr>
        <w:t>feasibility</w:t>
      </w:r>
      <w:r w:rsidRPr="00260195">
        <w:rPr>
          <w:rStyle w:val="StyleUnderline"/>
        </w:rPr>
        <w:t xml:space="preserve"> further depends</w:t>
      </w:r>
      <w:r w:rsidRPr="00260195">
        <w:rPr>
          <w:sz w:val="16"/>
        </w:rPr>
        <w:t xml:space="preserve"> to a large extent </w:t>
      </w:r>
      <w:r w:rsidRPr="00260195">
        <w:rPr>
          <w:rStyle w:val="StyleUnderline"/>
        </w:rPr>
        <w:t xml:space="preserve">on social </w:t>
      </w:r>
      <w:r w:rsidRPr="00260195">
        <w:rPr>
          <w:rStyle w:val="Emphasis"/>
        </w:rPr>
        <w:t>movements</w:t>
      </w:r>
      <w:r w:rsidRPr="00260195">
        <w:rPr>
          <w:rStyle w:val="StyleUnderline"/>
        </w:rPr>
        <w:t xml:space="preserve"> formulating and </w:t>
      </w:r>
      <w:r w:rsidRPr="00260195">
        <w:rPr>
          <w:rStyle w:val="Emphasis"/>
        </w:rPr>
        <w:t>pushing</w:t>
      </w:r>
      <w:r w:rsidRPr="00260195">
        <w:rPr>
          <w:rStyle w:val="StyleUnderline"/>
        </w:rPr>
        <w:t xml:space="preserve"> for the implementation of </w:t>
      </w:r>
      <w:r w:rsidRPr="00260195">
        <w:rPr>
          <w:rStyle w:val="Emphasis"/>
        </w:rPr>
        <w:t>political programs</w:t>
      </w:r>
      <w:r w:rsidRPr="00260195">
        <w:rPr>
          <w:sz w:val="16"/>
        </w:rPr>
        <w:t xml:space="preserve">, changing values, practices and cultures and building alternative institutions49,51 as well as scientists pointing the way to alternative paradigms49. Consequently, </w:t>
      </w:r>
      <w:r w:rsidRPr="00260195">
        <w:rPr>
          <w:rStyle w:val="StyleUnderline"/>
        </w:rPr>
        <w:t xml:space="preserve">degrowth implies </w:t>
      </w:r>
      <w:r w:rsidRPr="00260195">
        <w:rPr>
          <w:rStyle w:val="Emphasis"/>
        </w:rPr>
        <w:t>modifications</w:t>
      </w:r>
      <w:r w:rsidRPr="00260195">
        <w:rPr>
          <w:rStyle w:val="StyleUnderline"/>
        </w:rPr>
        <w:t xml:space="preserve"> to the strategies for </w:t>
      </w:r>
      <w:r w:rsidRPr="00260195">
        <w:rPr>
          <w:rStyle w:val="Emphasis"/>
        </w:rPr>
        <w:t>change</w:t>
      </w:r>
      <w:r w:rsidRPr="00260195">
        <w:rPr>
          <w:rStyle w:val="StyleUnderline"/>
        </w:rPr>
        <w:t xml:space="preserve">, with a stronger focus on </w:t>
      </w:r>
      <w:r w:rsidRPr="00260195">
        <w:rPr>
          <w:rStyle w:val="Emphasis"/>
        </w:rPr>
        <w:t>bottom–up</w:t>
      </w:r>
      <w:r w:rsidRPr="00260195">
        <w:rPr>
          <w:rStyle w:val="StyleUnderline"/>
        </w:rPr>
        <w:t xml:space="preserve"> social movements</w:t>
      </w:r>
      <w:r w:rsidRPr="00260195">
        <w:rPr>
          <w:sz w:val="16"/>
        </w:rPr>
        <w:t>9,19,49. As many research questions on degrowth remain open9,19 and the state of political feasibility can change with better knowledge about and awareness of alternative paradigms, strengthened social movements and a clearer understanding about transition processes49,50,51, it is even more crucial to investigate degrowth pathways.</w:t>
      </w:r>
    </w:p>
    <w:p w14:paraId="152484A7" w14:textId="77777777" w:rsidR="00F0255A" w:rsidRPr="00260195" w:rsidRDefault="00F0255A" w:rsidP="00F0255A">
      <w:pPr>
        <w:rPr>
          <w:sz w:val="16"/>
        </w:rPr>
      </w:pPr>
      <w:r w:rsidRPr="00260195">
        <w:rPr>
          <w:sz w:val="16"/>
        </w:rPr>
        <w:t>‘Economic feasibility’ usually refers to the monetary costs of a mitigation pathway, reported as share of GDP4,24. Here, many IAMs follow a cost-minimisation approach in order to maximise economic welfare4,41, measured in GDP, by progressively implementing only the mitigation measures with the lowest marginal abatement costs. From this perspective, degrowth is often considered economically inefficient, as the GDP loss is considered a cost and when weighted with the avoided CO2 appears to be overly expensive compared to technological measures52. However, this reasoning presupposes a fictitious ‘optimal’ GDP growth path, any negative deviation from which is a priori defined as a ‘cost’41. Importantly, GDP is not a neutral construct9. Thus, one needs to ask to whom costs occur, who profits, whose contributions are in- or excluded and finally who should decide this9. So, even if this GDP loss is accepted as a ‘cost’, this reasoning compares two categories that have very different, and partly incommensurable, welfare implications. For instance, the costs of replacing a coal plant with wind turbines (a technological measure: creating jobs and reducing CO2, but using land and materials) are not directly monetarily comparable to the costs of producing, consuming as well as working less (a GDP loss: polluting less, while using less resources and potentially leading to further positive social consequences, if well managed). To have a more valid comparison between the two categories, one would need to monetise the whole variety of ecological and social impacts on different groups of people and ecosystems, which is impossible at least without strong value judgements4,9. A more suitable perspective when dealing with climate justice issues in a wellbeing context is a human needs provisioning approach16,20,53. The crucial question then becomes how, if GDP were to shrink as a result of the required reductions in material and energy use and CO2 (the degrowth hypothesis), e.g., through stringent eco-taxes and/or caps9, this GDP decrease could be made socially sustainable, i.e. safeguarding human needs and social function9,21. Here, research shows that in principle it is possible to achieve a high quality of life with substantially lower energy use and GDP9,16,17,20. As noted in the introduction, however, substantial socioeconomic changes would be necessary to avoid the effects of a recession. Moreover, the reductions and limits would need to be democratically negotiated9,21,49 and consider potential ‘sufficiency rebound effects’54 (reduced consumption by some being compensated through increases by others), e.g., by international coordination.</w:t>
      </w:r>
    </w:p>
    <w:p w14:paraId="3501C36D" w14:textId="77777777" w:rsidR="00F0255A" w:rsidRPr="00260195" w:rsidRDefault="00F0255A" w:rsidP="00F0255A">
      <w:pPr>
        <w:rPr>
          <w:sz w:val="16"/>
        </w:rPr>
      </w:pPr>
      <w:r w:rsidRPr="00260195">
        <w:rPr>
          <w:sz w:val="16"/>
        </w:rPr>
        <w:t>To summarise, as indicated by Fig. 5, the 1.5 °C degrowth scenarios have the lowest relative risk levels for socio-technical feasibility and sustainability, as they are the only scenarios relying in combination on low energy-GDP decoupling, comparably low speed and scale of renewable energy replacing fossil fuels as well as comparably low NETs and CCS deployment. When excluding any NETs and CCS deployment, the degrowth scenarios still show the lowest levels of energy-GDP decoupling as well as speed and scale of renewable energy replacing fossil fuels, compared to the ‘IPCC’ and ‘Dec-Extreme’ pathways. As a drawback, degrowth scenarios currently have comparably low socio-political feasibility and require radical social change. This conclusion holds as well for the 2 °C scenarios, albeit with less extreme differences. Here, the ‘Degrowth-NoNNE‘ scenario, with ~0% p.a. global GDP growth, is almost aligned with historical data, in stark contrast to the technology-driven scenarios without net negative emissions (see Supplementary Fig. 4).</w:t>
      </w:r>
    </w:p>
    <w:p w14:paraId="1FB2EE63" w14:textId="77777777" w:rsidR="00F0255A" w:rsidRPr="00260195" w:rsidRDefault="00F0255A" w:rsidP="00F0255A">
      <w:pPr>
        <w:rPr>
          <w:sz w:val="16"/>
        </w:rPr>
      </w:pPr>
      <w:r w:rsidRPr="00260195">
        <w:rPr>
          <w:sz w:val="16"/>
        </w:rPr>
        <w:t>Discussion</w:t>
      </w:r>
    </w:p>
    <w:p w14:paraId="2E7011E0" w14:textId="77777777" w:rsidR="00F0255A" w:rsidRPr="00260195" w:rsidRDefault="00F0255A" w:rsidP="00F0255A">
      <w:pPr>
        <w:rPr>
          <w:sz w:val="16"/>
        </w:rPr>
      </w:pPr>
      <w:r w:rsidRPr="00260195">
        <w:rPr>
          <w:sz w:val="16"/>
        </w:rPr>
        <w:t xml:space="preserve">The </w:t>
      </w:r>
      <w:r w:rsidRPr="00260195">
        <w:rPr>
          <w:rStyle w:val="StyleUnderline"/>
        </w:rPr>
        <w:t xml:space="preserve">results indicate that </w:t>
      </w:r>
      <w:r w:rsidRPr="00260195">
        <w:rPr>
          <w:rStyle w:val="Emphasis"/>
          <w:highlight w:val="cyan"/>
        </w:rPr>
        <w:t>degrowth</w:t>
      </w:r>
      <w:r w:rsidRPr="00260195">
        <w:rPr>
          <w:rStyle w:val="StyleUnderline"/>
        </w:rPr>
        <w:t xml:space="preserve"> pathways </w:t>
      </w:r>
      <w:r w:rsidRPr="00260195">
        <w:rPr>
          <w:rStyle w:val="StyleUnderline"/>
          <w:highlight w:val="cyan"/>
        </w:rPr>
        <w:t>exhibit</w:t>
      </w:r>
      <w:r w:rsidRPr="00260195">
        <w:rPr>
          <w:rStyle w:val="StyleUnderline"/>
        </w:rPr>
        <w:t xml:space="preserve"> the </w:t>
      </w:r>
      <w:r w:rsidRPr="00260195">
        <w:rPr>
          <w:rStyle w:val="Emphasis"/>
          <w:highlight w:val="cyan"/>
        </w:rPr>
        <w:t>lowest relative risks</w:t>
      </w:r>
      <w:r w:rsidRPr="00260195">
        <w:rPr>
          <w:rStyle w:val="StyleUnderline"/>
          <w:highlight w:val="cyan"/>
        </w:rPr>
        <w:t xml:space="preserve"> for </w:t>
      </w:r>
      <w:r w:rsidRPr="00260195">
        <w:rPr>
          <w:rStyle w:val="Emphasis"/>
          <w:highlight w:val="cyan"/>
        </w:rPr>
        <w:t>feasibility</w:t>
      </w:r>
      <w:r w:rsidRPr="00260195">
        <w:rPr>
          <w:rStyle w:val="StyleUnderline"/>
        </w:rPr>
        <w:t xml:space="preserve"> and sustainability</w:t>
      </w:r>
      <w:r w:rsidRPr="00260195">
        <w:rPr>
          <w:sz w:val="16"/>
        </w:rPr>
        <w:t xml:space="preserve"> when </w:t>
      </w:r>
      <w:r w:rsidRPr="00260195">
        <w:rPr>
          <w:rStyle w:val="StyleUnderline"/>
          <w:highlight w:val="cyan"/>
        </w:rPr>
        <w:t>compared with</w:t>
      </w:r>
      <w:r w:rsidRPr="00260195">
        <w:rPr>
          <w:rStyle w:val="StyleUnderline"/>
        </w:rPr>
        <w:t xml:space="preserve"> established IPCC SR1.5 pathways using our socio-</w:t>
      </w:r>
      <w:r w:rsidRPr="00260195">
        <w:rPr>
          <w:rStyle w:val="Emphasis"/>
          <w:highlight w:val="cyan"/>
        </w:rPr>
        <w:t>tech</w:t>
      </w:r>
      <w:r w:rsidRPr="00260195">
        <w:rPr>
          <w:rStyle w:val="StyleUnderline"/>
        </w:rPr>
        <w:t>nical risk</w:t>
      </w:r>
      <w:r w:rsidRPr="00260195">
        <w:rPr>
          <w:sz w:val="16"/>
        </w:rPr>
        <w:t xml:space="preserve"> indicators. In comparison, the higher the technological reliance of the assessed mitigation pathways, the higher the risks for socio-technical feasibility and sustainability. The reverse is likely the case for socio-political feasibility, which, however, is softer than socio-technical feasibility. This result contrasts strongly with the absolute primacy of technology-driven IAM scenarios in the IPCC SR1.5. In what follows, we discuss limitations of our modelling approach and risk indicators, implications for the IAM community and further research.</w:t>
      </w:r>
    </w:p>
    <w:p w14:paraId="1C6A83E9" w14:textId="77777777" w:rsidR="00F0255A" w:rsidRPr="00260195" w:rsidRDefault="00F0255A" w:rsidP="00F0255A">
      <w:pPr>
        <w:rPr>
          <w:sz w:val="16"/>
        </w:rPr>
      </w:pPr>
      <w:r w:rsidRPr="00260195">
        <w:rPr>
          <w:sz w:val="16"/>
        </w:rPr>
        <w:t xml:space="preserve">Our results face several limitations. Note that we use the carbon budget for a 50% chance to stay below 1.5 °C2, which can be argued to be too low based on the precautionary principle, especially when considering that such scenarios still include a 10% chance of reaching catastrophic warming of 3 °C55. Already increasing the chance for 1.5 °C to 66% lowers the available carbon budget by 160 GtCO2, while including earth system feedbacks lowers it by an additional ~100 GtCO22. In addition, note that we do not consider CH4 and N2O emissions, for which technological mitigation is more problematic than for CO2. Including all these factors would substantially increase the mitigation challenges. Any such increase further strengthens the case for considering degrowth scenarios, since it becomes even more risky to solely rely on technology to accomplish the higher mitigation rates. Thus, complementing technology by far-reaching demand reductions through social change becomes even more necessary for 1.5 °C to remain feasible. This is especially the case when considering the softer nature of social feasibility compared with socio-technical feasibility. We nevertheless stress that feasibility is a highly complex concept that can be interpreted differently and, in the case of individual scenarios, remains at least in part subjective24. Therefore, a larger variety of indicators than ours is certainly necessary to arrive at a more complete picture of feasibility. However, we maintain that such research should explicitly consider degrowth scenarios, e.g., along the lines of the ‘Societal Transformation Scenario’ by Kuhnhenn et al.56 or the ‘SSP0’ scenario proposed by Otero et al.39. Especially in view of socio-political feasibility, we argue that </w:t>
      </w:r>
      <w:r w:rsidRPr="00260195">
        <w:rPr>
          <w:rStyle w:val="Emphasis"/>
          <w:highlight w:val="cyan"/>
        </w:rPr>
        <w:t>not exploring</w:t>
      </w:r>
      <w:r w:rsidRPr="00260195">
        <w:rPr>
          <w:rStyle w:val="StyleUnderline"/>
        </w:rPr>
        <w:t xml:space="preserve"> them actually </w:t>
      </w:r>
      <w:r w:rsidRPr="00260195">
        <w:rPr>
          <w:rStyle w:val="StyleUnderline"/>
          <w:highlight w:val="cyan"/>
        </w:rPr>
        <w:t>leads to</w:t>
      </w:r>
      <w:r w:rsidRPr="00260195">
        <w:rPr>
          <w:rStyle w:val="StyleUnderline"/>
        </w:rPr>
        <w:t xml:space="preserve"> a </w:t>
      </w:r>
      <w:r w:rsidRPr="00260195">
        <w:rPr>
          <w:rStyle w:val="Emphasis"/>
          <w:highlight w:val="cyan"/>
        </w:rPr>
        <w:t>self-fulfilling</w:t>
      </w:r>
      <w:r w:rsidRPr="00260195">
        <w:rPr>
          <w:rStyle w:val="StyleUnderline"/>
          <w:highlight w:val="cyan"/>
        </w:rPr>
        <w:t xml:space="preserve"> prophecy</w:t>
      </w:r>
      <w:r w:rsidRPr="00260195">
        <w:rPr>
          <w:rStyle w:val="StyleUnderline"/>
        </w:rPr>
        <w:t xml:space="preserve">: with research subjectively </w:t>
      </w:r>
      <w:r w:rsidRPr="00260195">
        <w:rPr>
          <w:rStyle w:val="StyleUnderline"/>
          <w:highlight w:val="cyan"/>
        </w:rPr>
        <w:t>judging</w:t>
      </w:r>
      <w:r w:rsidRPr="00260195">
        <w:rPr>
          <w:rStyle w:val="StyleUnderline"/>
        </w:rPr>
        <w:t xml:space="preserve"> such </w:t>
      </w:r>
      <w:r w:rsidRPr="00260195">
        <w:rPr>
          <w:rStyle w:val="StyleUnderline"/>
          <w:highlight w:val="cyan"/>
        </w:rPr>
        <w:t xml:space="preserve">scenarios as </w:t>
      </w:r>
      <w:r w:rsidRPr="00260195">
        <w:rPr>
          <w:rStyle w:val="Emphasis"/>
          <w:highlight w:val="cyan"/>
        </w:rPr>
        <w:t>infeasible</w:t>
      </w:r>
      <w:r w:rsidRPr="00260195">
        <w:rPr>
          <w:rStyle w:val="StyleUnderline"/>
        </w:rPr>
        <w:t xml:space="preserve"> from the start, they </w:t>
      </w:r>
      <w:r w:rsidRPr="00260195">
        <w:rPr>
          <w:rStyle w:val="Emphasis"/>
          <w:highlight w:val="cyan"/>
        </w:rPr>
        <w:t>remain marginalised</w:t>
      </w:r>
      <w:r w:rsidRPr="00260195">
        <w:rPr>
          <w:rStyle w:val="StyleUnderline"/>
        </w:rPr>
        <w:t xml:space="preserve"> in public discourse, thus </w:t>
      </w:r>
      <w:r w:rsidRPr="00260195">
        <w:rPr>
          <w:rStyle w:val="Emphasis"/>
        </w:rPr>
        <w:t>inhibiting</w:t>
      </w:r>
      <w:r w:rsidRPr="00260195">
        <w:rPr>
          <w:rStyle w:val="StyleUnderline"/>
        </w:rPr>
        <w:t xml:space="preserve"> social change</w:t>
      </w:r>
      <w:r w:rsidRPr="00260195">
        <w:rPr>
          <w:sz w:val="16"/>
        </w:rPr>
        <w:t xml:space="preserve">, thus </w:t>
      </w:r>
      <w:r w:rsidRPr="00260195">
        <w:rPr>
          <w:rStyle w:val="StyleUnderline"/>
        </w:rPr>
        <w:t xml:space="preserve">letting them appear as even </w:t>
      </w:r>
      <w:r w:rsidRPr="00260195">
        <w:rPr>
          <w:rStyle w:val="Emphasis"/>
        </w:rPr>
        <w:t>more infeasible</w:t>
      </w:r>
      <w:r w:rsidRPr="00260195">
        <w:rPr>
          <w:sz w:val="16"/>
        </w:rPr>
        <w:t xml:space="preserve"> to the scientist </w:t>
      </w:r>
      <w:r w:rsidRPr="00260195">
        <w:rPr>
          <w:rStyle w:val="StyleUnderline"/>
        </w:rPr>
        <w:t xml:space="preserve">and </w:t>
      </w:r>
      <w:r w:rsidRPr="00260195">
        <w:rPr>
          <w:rStyle w:val="Emphasis"/>
        </w:rPr>
        <w:t>so on</w:t>
      </w:r>
      <w:r w:rsidRPr="00260195">
        <w:rPr>
          <w:sz w:val="16"/>
        </w:rPr>
        <w:t>. As McCollum et al.57 and Pye et al.58 argue, modellers have a collective responsibility to evaluate the full spectrum of future possibilities, including scenarios commonly deemed politically unlikely.</w:t>
      </w:r>
    </w:p>
    <w:p w14:paraId="3D534AB3" w14:textId="77777777" w:rsidR="00F0255A" w:rsidRPr="00260195" w:rsidRDefault="00F0255A" w:rsidP="00F0255A">
      <w:pPr>
        <w:rPr>
          <w:sz w:val="16"/>
        </w:rPr>
      </w:pPr>
      <w:r w:rsidRPr="00260195">
        <w:rPr>
          <w:sz w:val="16"/>
        </w:rPr>
        <w:t>A further limitation of this study is our simplified quantitative model, which only addresses the fuel-energy-emissions nexus top–down. This enhances transparency and understanding and is suited for the purpose of this study by allowing to assess relative feasibility. Moreover, it enables modelling pathways currently excluded by the IPCC IAMs, avoiding the difficulties and complexities with modelling degrowth (see below and Methods). Nevertheless, our model neglects the monetary sector22, connections between energy and material availability and economic growth23,34 as well as the bottom–up energy and material requirements for decent living standards20. This potentially renders some scenarios infeasible, despite our efforts to qualitatively include these factors in our above treatment of feasibility. Therefore, our simplified modelling approach can only be a very first step to exploring degrowth scenarios and needs to be complemented by more complex modelling.</w:t>
      </w:r>
    </w:p>
    <w:p w14:paraId="3F6592B0" w14:textId="77777777" w:rsidR="00F0255A" w:rsidRPr="00260195" w:rsidRDefault="00F0255A" w:rsidP="00F0255A">
      <w:pPr>
        <w:rPr>
          <w:sz w:val="16"/>
        </w:rPr>
      </w:pPr>
      <w:r w:rsidRPr="00260195">
        <w:rPr>
          <w:sz w:val="16"/>
        </w:rPr>
        <w:t>To our knowledge, no in-depth study examining the reasons for the omission of degrowth scenarios in mainstream IAM modelling exists (but see4). Such modelling is highly challenging, partly because a degrowth society would function differently compared to the current society. Thus, model parameters and structures based on past data could no longer be valid59. Furthermore, it would need to recognise that GDP is an inadequate indicator for societal wellbeing, at least in affluent countries. Instead, the focus needs to be oriented directly at multidimensional human needs satisfaction9,18,53. This is especially important given that many degrowth proposals include a strengthening of non-monetary work, such as care work and community engagement, as well as decommodification of economic activity towards sharing, gifting and commons9,59. This also implies revisiting the widespread, neoclassical economic optimisation approach in IAMs4,23,59. More plural economic perspectives would need to be taken into account to gain a fuller picture of socioeconomic reality22,59,60, e.g., post-Keynesian, ecological and Marxian economics. Such modelling would also need to broaden the considered portfolio of demand-side measures and behavioural changes4,61,62. At last, it is clear that the biophysical foundation of economic activity and energy efficiency rebound effects need to be considered in much greater detail8,23,27. The necessary detailed discussion of how exactly IAMs would need to change to incorporate some of these features is beyond the scope of this paper, but such discussions are already under way in the literature8,27,58,61,62 and could be further inspired by current efforts in ecological macroeconomic modelling59. Promising developments in these directions are put forward by the MEDEAS IAM modelling framework, which connects biophysical economic insights, system dynamics and input–output analysis23,34. Another recent example is the EUROGREEN model, combining post-Keynesian and ecological economics in a system dynamics stock-flow consistent framework to assess socio-ecological consequences of national degrowth and green growth scenarios22.</w:t>
      </w:r>
    </w:p>
    <w:p w14:paraId="36B945BA" w14:textId="77777777" w:rsidR="00F0255A" w:rsidRDefault="00F0255A" w:rsidP="00F0255A">
      <w:pPr>
        <w:rPr>
          <w:sz w:val="16"/>
        </w:rPr>
      </w:pPr>
      <w:r w:rsidRPr="00260195">
        <w:rPr>
          <w:sz w:val="16"/>
        </w:rPr>
        <w:t xml:space="preserve">In light of the optimism of IAM mitigation scenarios regarding technological change3,8,27, NETs2,46 as well as the neglect of the wider ecological crisis5,6,7,39 and equity issues33,40,46, it should be a priority to explore alternative scenarios. Clearly, </w:t>
      </w:r>
      <w:r w:rsidRPr="00260195">
        <w:rPr>
          <w:rStyle w:val="StyleUnderline"/>
          <w:highlight w:val="cyan"/>
        </w:rPr>
        <w:t xml:space="preserve">degrowth would </w:t>
      </w:r>
      <w:r w:rsidRPr="00260195">
        <w:rPr>
          <w:rStyle w:val="Emphasis"/>
          <w:highlight w:val="cyan"/>
        </w:rPr>
        <w:t>not</w:t>
      </w:r>
      <w:r w:rsidRPr="00260195">
        <w:rPr>
          <w:rStyle w:val="StyleUnderline"/>
          <w:highlight w:val="cyan"/>
        </w:rPr>
        <w:t xml:space="preserve"> be</w:t>
      </w:r>
      <w:r w:rsidRPr="00260195">
        <w:rPr>
          <w:rStyle w:val="StyleUnderline"/>
        </w:rPr>
        <w:t xml:space="preserve"> an </w:t>
      </w:r>
      <w:r w:rsidRPr="00260195">
        <w:rPr>
          <w:rStyle w:val="Emphasis"/>
          <w:highlight w:val="cyan"/>
        </w:rPr>
        <w:t>easy</w:t>
      </w:r>
      <w:r w:rsidRPr="00260195">
        <w:rPr>
          <w:rStyle w:val="StyleUnderline"/>
        </w:rPr>
        <w:t xml:space="preserve"> solution, </w:t>
      </w:r>
      <w:r w:rsidRPr="00260195">
        <w:rPr>
          <w:rStyle w:val="StyleUnderline"/>
          <w:highlight w:val="cyan"/>
        </w:rPr>
        <w:t>but</w:t>
      </w:r>
      <w:r w:rsidRPr="00260195">
        <w:rPr>
          <w:sz w:val="16"/>
        </w:rPr>
        <w:t xml:space="preserve">, as indicated by our results, it </w:t>
      </w:r>
      <w:r w:rsidRPr="00260195">
        <w:rPr>
          <w:rStyle w:val="StyleUnderline"/>
        </w:rPr>
        <w:t xml:space="preserve">would substantially minimise many key risks for </w:t>
      </w:r>
      <w:r w:rsidRPr="00260195">
        <w:rPr>
          <w:rStyle w:val="Emphasis"/>
          <w:highlight w:val="cyan"/>
        </w:rPr>
        <w:t>feasibil</w:t>
      </w:r>
      <w:r w:rsidRPr="00260195">
        <w:rPr>
          <w:rStyle w:val="StyleUnderline"/>
        </w:rPr>
        <w:t xml:space="preserve">ity and sustainability </w:t>
      </w:r>
      <w:r w:rsidRPr="00260195">
        <w:rPr>
          <w:rStyle w:val="StyleUnderline"/>
          <w:highlight w:val="cyan"/>
        </w:rPr>
        <w:t>compared with</w:t>
      </w:r>
      <w:r w:rsidRPr="00260195">
        <w:rPr>
          <w:rStyle w:val="StyleUnderline"/>
        </w:rPr>
        <w:t xml:space="preserve"> established, </w:t>
      </w:r>
      <w:r w:rsidRPr="00260195">
        <w:rPr>
          <w:rStyle w:val="Emphasis"/>
          <w:highlight w:val="cyan"/>
        </w:rPr>
        <w:t>tech</w:t>
      </w:r>
      <w:r w:rsidRPr="00260195">
        <w:rPr>
          <w:rStyle w:val="StyleUnderline"/>
        </w:rPr>
        <w:t>nology-driven pathways</w:t>
      </w:r>
      <w:r w:rsidRPr="00260195">
        <w:rPr>
          <w:sz w:val="16"/>
        </w:rPr>
        <w:t>. Therefore, it should be as widely and thoroughly considered and debated as are comparably risky technology-driven pathways.</w:t>
      </w:r>
    </w:p>
    <w:bookmarkEnd w:id="22"/>
    <w:p w14:paraId="7CB4B799" w14:textId="77777777" w:rsidR="00F0255A" w:rsidRDefault="00F0255A" w:rsidP="00F0255A">
      <w:pPr>
        <w:pStyle w:val="Analytic"/>
      </w:pPr>
      <w:r>
        <w:t>AT: Nobody cares</w:t>
      </w:r>
    </w:p>
    <w:p w14:paraId="3BF47047" w14:textId="77777777" w:rsidR="00F0255A" w:rsidRDefault="00F0255A" w:rsidP="00F0255A">
      <w:pPr>
        <w:pStyle w:val="Heading3"/>
      </w:pPr>
      <w:r>
        <w:t>Sustainability---2NC</w:t>
      </w:r>
    </w:p>
    <w:p w14:paraId="2B842BD6" w14:textId="77777777" w:rsidR="00F0255A" w:rsidRPr="00DA5F8E" w:rsidRDefault="00F0255A" w:rsidP="00F0255A">
      <w:pPr>
        <w:pStyle w:val="Analytic"/>
      </w:pPr>
      <w:bookmarkStart w:id="23" w:name="_Hlk213364905"/>
      <w:r w:rsidRPr="00DA5F8E">
        <w:t xml:space="preserve">Growth is terminally </w:t>
      </w:r>
      <w:r w:rsidRPr="00DA5F8E">
        <w:rPr>
          <w:u w:val="single"/>
        </w:rPr>
        <w:t>unsustainable</w:t>
      </w:r>
      <w:r>
        <w:t>---</w:t>
      </w:r>
      <w:r w:rsidRPr="00DA5F8E">
        <w:t xml:space="preserve">that renders </w:t>
      </w:r>
      <w:r w:rsidRPr="00DA5F8E">
        <w:rPr>
          <w:u w:val="single"/>
        </w:rPr>
        <w:t>every</w:t>
      </w:r>
      <w:r w:rsidRPr="00DA5F8E">
        <w:t xml:space="preserve"> </w:t>
      </w:r>
      <w:r>
        <w:t>impact</w:t>
      </w:r>
      <w:r w:rsidRPr="00DA5F8E">
        <w:t xml:space="preserve"> </w:t>
      </w:r>
      <w:r w:rsidRPr="00DA5F8E">
        <w:rPr>
          <w:u w:val="single"/>
        </w:rPr>
        <w:t>inevitable</w:t>
      </w:r>
      <w:r w:rsidRPr="00DA5F8E">
        <w:t xml:space="preserve">. Each warrant </w:t>
      </w:r>
      <w:r w:rsidRPr="00DA5F8E">
        <w:rPr>
          <w:u w:val="single"/>
        </w:rPr>
        <w:t>structurally</w:t>
      </w:r>
      <w:r w:rsidRPr="00DA5F8E">
        <w:t xml:space="preserve"> cannot be captured by </w:t>
      </w:r>
      <w:r w:rsidRPr="00DA5F8E">
        <w:rPr>
          <w:u w:val="single"/>
        </w:rPr>
        <w:t>case</w:t>
      </w:r>
      <w:r w:rsidRPr="00DA5F8E">
        <w:t xml:space="preserve"> solvency and winning </w:t>
      </w:r>
      <w:r w:rsidRPr="00DA5F8E">
        <w:rPr>
          <w:u w:val="single"/>
        </w:rPr>
        <w:t>one alone</w:t>
      </w:r>
      <w:r w:rsidRPr="00DA5F8E">
        <w:t xml:space="preserve"> is sufficient to foment </w:t>
      </w:r>
      <w:r w:rsidRPr="00DA5F8E">
        <w:rPr>
          <w:u w:val="single"/>
        </w:rPr>
        <w:t>collapse</w:t>
      </w:r>
      <w:r w:rsidRPr="00DA5F8E">
        <w:t xml:space="preserve"> that’s unprecedented in scale.</w:t>
      </w:r>
    </w:p>
    <w:bookmarkEnd w:id="23"/>
    <w:p w14:paraId="089274A2" w14:textId="77777777" w:rsidR="00F0255A" w:rsidRDefault="00F0255A" w:rsidP="00F0255A">
      <w:pPr>
        <w:pStyle w:val="Analytic"/>
      </w:pPr>
      <w:r w:rsidRPr="00D743B4">
        <w:rPr>
          <w:u w:val="single"/>
        </w:rPr>
        <w:t>Framing issue</w:t>
      </w:r>
      <w:r>
        <w:t>:</w:t>
      </w:r>
    </w:p>
    <w:p w14:paraId="75910DB1" w14:textId="77777777" w:rsidR="00F0255A" w:rsidRDefault="00F0255A" w:rsidP="00F0255A">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58C72AE6" w14:textId="77777777" w:rsidR="00F0255A" w:rsidRDefault="00F0255A" w:rsidP="00F0255A">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6BC58D19" w14:textId="77777777" w:rsidR="00F0255A" w:rsidRPr="0012578E" w:rsidRDefault="00F0255A" w:rsidP="00F0255A">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14C2E63B" w14:textId="77777777" w:rsidR="00F0255A" w:rsidRPr="00786AF0" w:rsidRDefault="00F0255A" w:rsidP="00F0255A">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14071983" w14:textId="77777777" w:rsidR="00F0255A" w:rsidRDefault="00F0255A" w:rsidP="00F0255A">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6F6A7347" w14:textId="77777777" w:rsidR="00F0255A" w:rsidRDefault="00F0255A" w:rsidP="00F0255A">
      <w:pPr>
        <w:pStyle w:val="Analytic"/>
      </w:pPr>
      <w:r>
        <w:t xml:space="preserve">Many </w:t>
      </w:r>
      <w:r w:rsidRPr="00DA5F8E">
        <w:rPr>
          <w:u w:val="single"/>
        </w:rPr>
        <w:t>warrants</w:t>
      </w:r>
      <w:r>
        <w:t>:</w:t>
      </w:r>
    </w:p>
    <w:p w14:paraId="61D56FF0" w14:textId="77777777" w:rsidR="00F0255A" w:rsidRDefault="00F0255A" w:rsidP="00F0255A">
      <w:pPr>
        <w:pStyle w:val="Heading4"/>
      </w:pPr>
      <w:r>
        <w:t xml:space="preserve">1. </w:t>
      </w:r>
      <w:r w:rsidRPr="00DA5F8E">
        <w:rPr>
          <w:u w:val="single"/>
        </w:rPr>
        <w:t>ECOCIDE</w:t>
      </w:r>
      <w:r>
        <w:t xml:space="preserve">. </w:t>
      </w:r>
      <w:r w:rsidRPr="00B82381">
        <w:t>Warming, bio</w:t>
      </w:r>
      <w:r>
        <w:t>-</w:t>
      </w:r>
      <w:r w:rsidRPr="00B82381">
        <w:t xml:space="preserve">d, </w:t>
      </w:r>
      <w:r>
        <w:t xml:space="preserve">chemical disruption, resource shortages, ocean acidification, ozone collapse, and pollution </w:t>
      </w:r>
      <w:r w:rsidRPr="00B82381">
        <w:t xml:space="preserve">are all </w:t>
      </w:r>
      <w:r w:rsidRPr="00B82381">
        <w:rPr>
          <w:u w:val="single"/>
        </w:rPr>
        <w:t>inevitable</w:t>
      </w:r>
      <w:r w:rsidRPr="00B82381">
        <w:t xml:space="preserve"> consequences of growth</w:t>
      </w:r>
      <w:r>
        <w:t xml:space="preserve">, and crossing </w:t>
      </w:r>
      <w:r w:rsidRPr="00B82381">
        <w:rPr>
          <w:u w:val="single"/>
        </w:rPr>
        <w:t>any</w:t>
      </w:r>
      <w:r>
        <w:t xml:space="preserve"> boundary is </w:t>
      </w:r>
      <w:r w:rsidRPr="00B82381">
        <w:rPr>
          <w:u w:val="single"/>
        </w:rPr>
        <w:t>sufficient</w:t>
      </w:r>
      <w:r>
        <w:t xml:space="preserve"> for collapse. That’s Saito.</w:t>
      </w:r>
    </w:p>
    <w:p w14:paraId="543441D9" w14:textId="77777777" w:rsidR="00F0255A" w:rsidRPr="00B82381" w:rsidRDefault="00F0255A" w:rsidP="00F0255A">
      <w:r w:rsidRPr="00B82381">
        <w:t>&lt;&lt;FOR REFERENCE&gt;&gt;</w:t>
      </w:r>
    </w:p>
    <w:p w14:paraId="73CEFEBE" w14:textId="77777777" w:rsidR="00F0255A" w:rsidRPr="00C67F06" w:rsidRDefault="00F0255A" w:rsidP="00F0255A">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BB5A12">
        <w:rPr>
          <w:rStyle w:val="StyleUnderline"/>
          <w:highlight w:val="lightGray"/>
        </w:rPr>
        <w:t xml:space="preserve">if </w:t>
      </w:r>
      <w:r w:rsidRPr="00BB5A12">
        <w:rPr>
          <w:rStyle w:val="Emphasis"/>
          <w:highlight w:val="lightGray"/>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lightGray"/>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BB5A12">
        <w:rPr>
          <w:rStyle w:val="Emphasis"/>
          <w:highlight w:val="lightGray"/>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BB5A12">
        <w:rPr>
          <w:rStyle w:val="Emphasis"/>
          <w:highlight w:val="lightGray"/>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BB5A12">
        <w:rPr>
          <w:rStyle w:val="StyleUnderline"/>
          <w:highlight w:val="lightGray"/>
        </w:rPr>
        <w:t>for humanity</w:t>
      </w:r>
      <w:r w:rsidRPr="005E357D">
        <w:rPr>
          <w:rStyle w:val="StyleUnderline"/>
        </w:rPr>
        <w:t xml:space="preserve"> as well</w:t>
      </w:r>
      <w:r w:rsidRPr="005E357D">
        <w:rPr>
          <w:sz w:val="16"/>
        </w:rPr>
        <w:t>.</w:t>
      </w:r>
    </w:p>
    <w:p w14:paraId="670FA1DA" w14:textId="77777777" w:rsidR="00F0255A" w:rsidRPr="00C67F06" w:rsidRDefault="00F0255A" w:rsidP="00F0255A">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BB5A12">
        <w:rPr>
          <w:rStyle w:val="Emphasis"/>
          <w:highlight w:val="lightGray"/>
        </w:rPr>
        <w:t>climate change</w:t>
      </w:r>
      <w:r w:rsidRPr="00C67F06">
        <w:rPr>
          <w:rStyle w:val="StyleUnderline"/>
        </w:rPr>
        <w:t xml:space="preserve">, loss of </w:t>
      </w:r>
      <w:r w:rsidRPr="00BB5A12">
        <w:rPr>
          <w:rStyle w:val="Emphasis"/>
          <w:highlight w:val="lightGray"/>
        </w:rPr>
        <w:t>biod</w:t>
      </w:r>
      <w:r w:rsidRPr="00C67F06">
        <w:rPr>
          <w:rStyle w:val="Emphasis"/>
        </w:rPr>
        <w:t>iversity</w:t>
      </w:r>
      <w:r w:rsidRPr="00C67F06">
        <w:rPr>
          <w:rStyle w:val="StyleUnderline"/>
        </w:rPr>
        <w:t xml:space="preserve">, </w:t>
      </w:r>
      <w:r w:rsidRPr="00BB5A12">
        <w:rPr>
          <w:rStyle w:val="Emphasis"/>
          <w:highlight w:val="lightGray"/>
        </w:rPr>
        <w:t>biochem</w:t>
      </w:r>
      <w:r w:rsidRPr="00BB5A12">
        <w:rPr>
          <w:rStyle w:val="Emphasis"/>
        </w:rPr>
        <w:t>i</w:t>
      </w:r>
      <w:r w:rsidRPr="00C67F06">
        <w:rPr>
          <w:rStyle w:val="Emphasis"/>
        </w:rPr>
        <w:t>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BB5A12">
        <w:rPr>
          <w:rStyle w:val="Emphasis"/>
          <w:highlight w:val="lightGray"/>
        </w:rPr>
        <w:t>acidification</w:t>
      </w:r>
      <w:r w:rsidRPr="00BB5A12">
        <w:rPr>
          <w:rStyle w:val="StyleUnderline"/>
          <w:highlight w:val="lightGray"/>
        </w:rPr>
        <w:t xml:space="preserve">, </w:t>
      </w:r>
      <w:r w:rsidRPr="00BB5A12">
        <w:rPr>
          <w:rStyle w:val="Emphasis"/>
          <w:highlight w:val="lightGray"/>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5DC11883" w14:textId="77777777" w:rsidR="00F0255A" w:rsidRPr="00FB19E7" w:rsidRDefault="00F0255A" w:rsidP="00F0255A">
      <w:pPr>
        <w:rPr>
          <w:sz w:val="16"/>
        </w:rPr>
      </w:pPr>
      <w:r w:rsidRPr="00FB19E7">
        <w:rPr>
          <w:sz w:val="16"/>
        </w:rPr>
        <w:t>The concept of planetary boundaries has naturally had a strong influence on the formulation of SDGs. They became the target values driving technological innovation and optimization.</w:t>
      </w:r>
    </w:p>
    <w:p w14:paraId="53D63E25" w14:textId="77777777" w:rsidR="00F0255A" w:rsidRPr="00FB19E7" w:rsidRDefault="00F0255A" w:rsidP="00F0255A">
      <w:pPr>
        <w:rPr>
          <w:sz w:val="16"/>
        </w:rPr>
      </w:pPr>
      <w:r w:rsidRPr="00FB19E7">
        <w:rPr>
          <w:sz w:val="16"/>
        </w:rPr>
        <w:t>AN CARBON DIOXIDE EMISSIONS BE REDUCED AS THE ECONOMY GROWS?</w:t>
      </w:r>
    </w:p>
    <w:p w14:paraId="5D1AE223" w14:textId="77777777" w:rsidR="00F0255A" w:rsidRPr="00DA5F8E" w:rsidRDefault="00F0255A" w:rsidP="00F0255A">
      <w:pPr>
        <w:rPr>
          <w:sz w:val="16"/>
        </w:rPr>
      </w:pPr>
      <w:r w:rsidRPr="00C67F06">
        <w:rPr>
          <w:rStyle w:val="StyleUnderline"/>
        </w:rPr>
        <w:t>The problem is that</w:t>
      </w:r>
      <w:r w:rsidRPr="00BB5A12">
        <w:rPr>
          <w:sz w:val="16"/>
        </w:rPr>
        <w:t xml:space="preserve"> according to Rockström’s calculations, </w:t>
      </w:r>
      <w:r w:rsidRPr="00BB5A12">
        <w:rPr>
          <w:rStyle w:val="Emphasis"/>
          <w:highlight w:val="lightGray"/>
        </w:rPr>
        <w:t>four</w:t>
      </w:r>
      <w:r w:rsidRPr="00C67F06">
        <w:rPr>
          <w:rStyle w:val="Emphasis"/>
        </w:rPr>
        <w:t xml:space="preserve"> planetary </w:t>
      </w:r>
      <w:r w:rsidRPr="00BB5A12">
        <w:rPr>
          <w:rStyle w:val="Emphasis"/>
          <w:highlight w:val="lightGray"/>
        </w:rPr>
        <w:t>boundaries</w:t>
      </w:r>
      <w:r w:rsidRPr="00BB5A12">
        <w:rPr>
          <w:sz w:val="16"/>
        </w:rPr>
        <w:t xml:space="preserve">, including climate change and loss of biodiversity, </w:t>
      </w:r>
      <w:r w:rsidRPr="00C67F06">
        <w:rPr>
          <w:rStyle w:val="StyleUnderline"/>
        </w:rPr>
        <w:t xml:space="preserve">have </w:t>
      </w:r>
      <w:r w:rsidRPr="00BB5A12">
        <w:rPr>
          <w:rStyle w:val="Emphasis"/>
          <w:highlight w:val="lightGray"/>
        </w:rPr>
        <w:t>already</w:t>
      </w:r>
      <w:r w:rsidRPr="00C67F06">
        <w:rPr>
          <w:rStyle w:val="Emphasis"/>
        </w:rPr>
        <w:t xml:space="preserve"> been </w:t>
      </w:r>
      <w:r w:rsidRPr="00BB5A12">
        <w:rPr>
          <w:rStyle w:val="Emphasis"/>
          <w:highlight w:val="lightGray"/>
        </w:rPr>
        <w:t>exceeded</w:t>
      </w:r>
      <w:r w:rsidRPr="00BB5A12">
        <w:rPr>
          <w:rStyle w:val="StyleUnderline"/>
          <w:highlight w:val="lightGray"/>
        </w:rPr>
        <w:t xml:space="preserve"> due to</w:t>
      </w:r>
      <w:r w:rsidRPr="00C67F06">
        <w:rPr>
          <w:rStyle w:val="StyleUnderline"/>
        </w:rPr>
        <w:t xml:space="preserve"> human </w:t>
      </w:r>
      <w:r w:rsidRPr="00BB5A12">
        <w:rPr>
          <w:rStyle w:val="Emphasis"/>
          <w:highlight w:val="lightGray"/>
        </w:rPr>
        <w:t>econ</w:t>
      </w:r>
      <w:r w:rsidRPr="00C67F06">
        <w:rPr>
          <w:rStyle w:val="StyleUnderline"/>
        </w:rPr>
        <w:t>omic activity</w:t>
      </w:r>
      <w:r w:rsidRPr="00BB5A12">
        <w:rPr>
          <w:sz w:val="16"/>
        </w:rPr>
        <w:t>.30</w:t>
      </w:r>
    </w:p>
    <w:p w14:paraId="6B624A9B" w14:textId="77777777" w:rsidR="00F0255A" w:rsidRDefault="00F0255A" w:rsidP="00F0255A">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34D4F9BF" w14:textId="77777777" w:rsidR="00F0255A" w:rsidRDefault="00F0255A" w:rsidP="00F0255A">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697DDB57" w14:textId="77777777" w:rsidR="00F0255A" w:rsidRPr="00CF2D38" w:rsidRDefault="00F0255A" w:rsidP="00F0255A">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1C549956" w14:textId="77777777" w:rsidR="00F0255A" w:rsidRDefault="00F0255A" w:rsidP="00F0255A">
      <w:r>
        <w:t>&lt;&lt;FIGURE OMITTED&gt;&gt;</w:t>
      </w:r>
    </w:p>
    <w:p w14:paraId="748B2DF7" w14:textId="77777777" w:rsidR="00F0255A" w:rsidRPr="00CF2D38" w:rsidRDefault="00F0255A" w:rsidP="00F0255A">
      <w:pPr>
        <w:rPr>
          <w:sz w:val="16"/>
        </w:rPr>
      </w:pPr>
      <w:r w:rsidRPr="00CF2D38">
        <w:rPr>
          <w:sz w:val="16"/>
        </w:rPr>
        <w:t>Species encountering plastics pollution</w:t>
      </w:r>
    </w:p>
    <w:p w14:paraId="1A6F3FA3" w14:textId="77777777" w:rsidR="00F0255A" w:rsidRPr="00CF2D38" w:rsidRDefault="00F0255A" w:rsidP="00F0255A">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38E92110" w14:textId="77777777" w:rsidR="00F0255A" w:rsidRPr="00CF2D38" w:rsidRDefault="00F0255A" w:rsidP="00F0255A">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62A63C46" w14:textId="77777777" w:rsidR="00F0255A" w:rsidRPr="00CF2D38" w:rsidRDefault="00F0255A" w:rsidP="00F0255A">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1E6344FD" w14:textId="77777777" w:rsidR="00F0255A" w:rsidRPr="00CF2D38" w:rsidRDefault="00F0255A" w:rsidP="00F0255A">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615A658A" w14:textId="77777777" w:rsidR="00F0255A" w:rsidRPr="00CF2D38" w:rsidRDefault="00F0255A" w:rsidP="00F0255A">
      <w:pPr>
        <w:rPr>
          <w:sz w:val="16"/>
        </w:rPr>
      </w:pPr>
      <w:r w:rsidRPr="00CF2D38">
        <w:rPr>
          <w:sz w:val="16"/>
        </w:rPr>
        <w:t>Earth system effects on other planetary boundaries</w:t>
      </w:r>
    </w:p>
    <w:p w14:paraId="63F651D9" w14:textId="77777777" w:rsidR="00F0255A" w:rsidRPr="00CF2D38" w:rsidRDefault="00F0255A" w:rsidP="00F0255A">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7BAECF30" w14:textId="77777777" w:rsidR="00F0255A" w:rsidRPr="00CF2D38" w:rsidRDefault="00F0255A" w:rsidP="00F0255A">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7C4F7113" w14:textId="77777777" w:rsidR="00F0255A" w:rsidRPr="00CF2D38" w:rsidRDefault="00F0255A" w:rsidP="00F0255A">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0EB1E3DC" w14:textId="77777777" w:rsidR="00F0255A" w:rsidRPr="00CF2D38" w:rsidRDefault="00F0255A" w:rsidP="00F0255A">
      <w:pPr>
        <w:rPr>
          <w:sz w:val="16"/>
        </w:rPr>
      </w:pPr>
      <w:r w:rsidRPr="00CF2D38">
        <w:rPr>
          <w:sz w:val="16"/>
        </w:rPr>
        <w:t>Perturbations in other planetary boundaries</w:t>
      </w:r>
    </w:p>
    <w:p w14:paraId="597F2F6F" w14:textId="77777777" w:rsidR="00F0255A" w:rsidRPr="00CF2D38" w:rsidRDefault="00F0255A" w:rsidP="00F0255A">
      <w:pPr>
        <w:rPr>
          <w:sz w:val="16"/>
        </w:rPr>
      </w:pPr>
      <w:r w:rsidRPr="00CF2D38">
        <w:rPr>
          <w:sz w:val="16"/>
        </w:rPr>
        <w:t>Climate change and ocean acidification</w:t>
      </w:r>
    </w:p>
    <w:p w14:paraId="7F4B9E38" w14:textId="77777777" w:rsidR="00F0255A" w:rsidRPr="00CF2D38" w:rsidRDefault="00F0255A" w:rsidP="00F0255A">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1301D5F0" w14:textId="77777777" w:rsidR="00F0255A" w:rsidRPr="00CF2D38" w:rsidRDefault="00F0255A" w:rsidP="00F0255A">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48791AF3" w14:textId="77777777" w:rsidR="00F0255A" w:rsidRPr="00392507" w:rsidRDefault="00F0255A" w:rsidP="00F0255A">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690BB00C" w14:textId="77777777" w:rsidR="00F0255A" w:rsidRPr="00392507" w:rsidRDefault="00F0255A" w:rsidP="00F0255A">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006D990D" w14:textId="77777777" w:rsidR="00F0255A" w:rsidRPr="00392507" w:rsidRDefault="00F0255A" w:rsidP="00F0255A">
      <w:pPr>
        <w:rPr>
          <w:sz w:val="16"/>
        </w:rPr>
      </w:pPr>
      <w:r w:rsidRPr="00392507">
        <w:rPr>
          <w:sz w:val="16"/>
        </w:rPr>
        <w:t>Biogeochemical flows</w:t>
      </w:r>
    </w:p>
    <w:p w14:paraId="07952F4A" w14:textId="77777777" w:rsidR="00F0255A" w:rsidRPr="00392507" w:rsidRDefault="00F0255A" w:rsidP="00F0255A">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0143D9C4" w14:textId="77777777" w:rsidR="00F0255A" w:rsidRPr="00392507" w:rsidRDefault="00F0255A" w:rsidP="00F0255A">
      <w:pPr>
        <w:rPr>
          <w:sz w:val="16"/>
        </w:rPr>
      </w:pPr>
      <w:r w:rsidRPr="00392507">
        <w:rPr>
          <w:sz w:val="16"/>
        </w:rPr>
        <w:t>Biosphere integrity</w:t>
      </w:r>
    </w:p>
    <w:p w14:paraId="2305F5CE" w14:textId="77777777" w:rsidR="00F0255A" w:rsidRPr="00392507" w:rsidRDefault="00F0255A" w:rsidP="00F0255A">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36B3A782" w14:textId="77777777" w:rsidR="00F0255A" w:rsidRPr="00392507" w:rsidRDefault="00F0255A" w:rsidP="00F0255A">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252DEE62" w14:textId="77777777" w:rsidR="00F0255A" w:rsidRPr="00392507" w:rsidRDefault="00F0255A" w:rsidP="00F0255A">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6E1EFC5E" w14:textId="77777777" w:rsidR="00F0255A" w:rsidRPr="00392507" w:rsidRDefault="00F0255A" w:rsidP="00F0255A">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35C48907" w14:textId="77777777" w:rsidR="00F0255A" w:rsidRPr="00392507" w:rsidRDefault="00F0255A" w:rsidP="00F0255A">
      <w:pPr>
        <w:rPr>
          <w:sz w:val="16"/>
        </w:rPr>
      </w:pPr>
      <w:r w:rsidRPr="00392507">
        <w:rPr>
          <w:sz w:val="16"/>
        </w:rPr>
        <w:t>Freshwater change</w:t>
      </w:r>
    </w:p>
    <w:p w14:paraId="4FC99427" w14:textId="77777777" w:rsidR="00F0255A" w:rsidRPr="00392507" w:rsidRDefault="00F0255A" w:rsidP="00F0255A">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0345885E" w14:textId="77777777" w:rsidR="00F0255A" w:rsidRPr="00392507" w:rsidRDefault="00F0255A" w:rsidP="00F0255A">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1D8D3CB7" w14:textId="77777777" w:rsidR="00F0255A" w:rsidRPr="00392507" w:rsidRDefault="00F0255A" w:rsidP="00F0255A">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4E5F05A9" w14:textId="77777777" w:rsidR="00F0255A" w:rsidRPr="00392507" w:rsidRDefault="00F0255A" w:rsidP="00F0255A">
      <w:pPr>
        <w:rPr>
          <w:sz w:val="16"/>
        </w:rPr>
      </w:pPr>
      <w:r w:rsidRPr="00392507">
        <w:rPr>
          <w:sz w:val="16"/>
        </w:rPr>
        <w:t>Land system change</w:t>
      </w:r>
    </w:p>
    <w:p w14:paraId="2E68F252" w14:textId="77777777" w:rsidR="00F0255A" w:rsidRPr="00392507" w:rsidRDefault="00F0255A" w:rsidP="00F0255A">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0B250A09" w14:textId="77777777" w:rsidR="00F0255A" w:rsidRPr="00392507" w:rsidRDefault="00F0255A" w:rsidP="00F0255A">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26FEB15F" w14:textId="77777777" w:rsidR="00F0255A" w:rsidRPr="00392507" w:rsidRDefault="00F0255A" w:rsidP="00F0255A">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13E74289" w14:textId="77777777" w:rsidR="00F0255A" w:rsidRPr="00392507" w:rsidRDefault="00F0255A" w:rsidP="00F0255A">
      <w:pPr>
        <w:rPr>
          <w:sz w:val="16"/>
        </w:rPr>
      </w:pPr>
      <w:r w:rsidRPr="00392507">
        <w:rPr>
          <w:sz w:val="16"/>
        </w:rPr>
        <w:t>Aerosol loading and stratospheric ozone depletion</w:t>
      </w:r>
    </w:p>
    <w:p w14:paraId="29F03E03" w14:textId="77777777" w:rsidR="00F0255A" w:rsidRPr="00CA4EDA" w:rsidRDefault="00F0255A" w:rsidP="00F0255A">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0087D46E" w14:textId="77777777" w:rsidR="00F0255A" w:rsidRPr="00CA4EDA" w:rsidRDefault="00F0255A" w:rsidP="00F0255A">
      <w:pPr>
        <w:rPr>
          <w:sz w:val="16"/>
        </w:rPr>
      </w:pPr>
      <w:r w:rsidRPr="00CA4EDA">
        <w:rPr>
          <w:sz w:val="16"/>
        </w:rPr>
        <w:t>Key findings</w:t>
      </w:r>
    </w:p>
    <w:p w14:paraId="75ED438B" w14:textId="77777777" w:rsidR="00F0255A" w:rsidRPr="00392507" w:rsidRDefault="00F0255A" w:rsidP="00F0255A">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2A45258F" w14:textId="77777777" w:rsidR="00F0255A" w:rsidRDefault="00F0255A" w:rsidP="00F0255A">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39BE99EB" w14:textId="77777777" w:rsidR="00F0255A" w:rsidRPr="00C548EE" w:rsidRDefault="00F0255A" w:rsidP="00F0255A">
      <w:pPr>
        <w:pStyle w:val="Heading4"/>
      </w:pPr>
      <w:r>
        <w:t xml:space="preserve">3. </w:t>
      </w:r>
      <w:bookmarkStart w:id="24"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6023A456" w14:textId="77777777" w:rsidR="00F0255A" w:rsidRDefault="00F0255A" w:rsidP="00F0255A">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52645A85" w14:textId="77777777" w:rsidR="00F0255A" w:rsidRPr="00C548EE" w:rsidRDefault="00F0255A" w:rsidP="00F0255A">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6EF19401" w14:textId="77777777" w:rsidR="00F0255A" w:rsidRPr="00752E8D" w:rsidRDefault="00F0255A" w:rsidP="00F0255A">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44C7D596" w14:textId="77777777" w:rsidR="00F0255A" w:rsidRPr="00F82DAA" w:rsidRDefault="00F0255A" w:rsidP="00F0255A">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4159B2A2" w14:textId="77777777" w:rsidR="00F0255A" w:rsidRPr="00F82DAA" w:rsidRDefault="00F0255A" w:rsidP="00F0255A">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2926D435" w14:textId="77777777" w:rsidR="00F0255A" w:rsidRPr="00F17E14" w:rsidRDefault="00F0255A" w:rsidP="00F0255A">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51A7C98C" w14:textId="77777777" w:rsidR="00F0255A" w:rsidRPr="00E779B8" w:rsidRDefault="00F0255A" w:rsidP="00F0255A">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bookmarkEnd w:id="24"/>
    </w:p>
    <w:p w14:paraId="2CEBE6F6" w14:textId="77777777" w:rsidR="00F0255A" w:rsidRDefault="00F0255A" w:rsidP="00F0255A">
      <w:pPr>
        <w:pStyle w:val="Heading3"/>
      </w:pPr>
      <w:r>
        <w:t>Sustainability---AT: Grafstrom---2NC</w:t>
      </w:r>
    </w:p>
    <w:p w14:paraId="710842CE" w14:textId="77777777" w:rsidR="00F0255A" w:rsidRPr="00230651" w:rsidRDefault="00F0255A" w:rsidP="00F0255A">
      <w:pPr>
        <w:pStyle w:val="Analytic"/>
      </w:pPr>
      <w:r w:rsidRPr="00230651">
        <w:t>Grafström</w:t>
      </w:r>
      <w:r>
        <w:t xml:space="preserve"> only warrant is that rich countries have less pollution.</w:t>
      </w:r>
    </w:p>
    <w:p w14:paraId="64F7D810" w14:textId="77777777" w:rsidR="00F0255A" w:rsidRDefault="00F0255A" w:rsidP="00F0255A">
      <w:pPr>
        <w:pStyle w:val="Heading3"/>
      </w:pPr>
      <w:bookmarkStart w:id="25" w:name="_Hlk206924136"/>
      <w:r>
        <w:t>AT: Decoupling---2NC</w:t>
      </w:r>
    </w:p>
    <w:p w14:paraId="1328C824" w14:textId="77777777" w:rsidR="00F0255A" w:rsidRPr="00097657" w:rsidRDefault="00F0255A" w:rsidP="00F0255A">
      <w:pPr>
        <w:pStyle w:val="Analytic"/>
      </w:pPr>
      <w:r>
        <w:t xml:space="preserve">No chance of </w:t>
      </w:r>
      <w:r w:rsidRPr="00097657">
        <w:rPr>
          <w:u w:val="single"/>
        </w:rPr>
        <w:t>decoupling</w:t>
      </w:r>
      <w:r>
        <w:t>:</w:t>
      </w:r>
    </w:p>
    <w:p w14:paraId="1E92B6E4" w14:textId="77777777" w:rsidR="00F0255A" w:rsidRDefault="00F0255A" w:rsidP="00F0255A">
      <w:pPr>
        <w:pStyle w:val="Heading4"/>
      </w:pPr>
      <w:r>
        <w:t xml:space="preserve">1. </w:t>
      </w:r>
      <w:r w:rsidRPr="00BB5A12">
        <w:rPr>
          <w:u w:val="single"/>
        </w:rPr>
        <w:t>THERMODYNAMICS</w:t>
      </w:r>
      <w:r>
        <w:t xml:space="preserve">. They </w:t>
      </w:r>
      <w:r w:rsidRPr="00097657">
        <w:rPr>
          <w:u w:val="single"/>
        </w:rPr>
        <w:t>cap</w:t>
      </w:r>
      <w:r>
        <w:t xml:space="preserve"> efficiency---the </w:t>
      </w:r>
      <w:r w:rsidRPr="00097657">
        <w:rPr>
          <w:u w:val="single"/>
        </w:rPr>
        <w:t>material footprint</w:t>
      </w:r>
      <w:r>
        <w:t xml:space="preserve"> of growth </w:t>
      </w:r>
      <w:r w:rsidRPr="00097657">
        <w:rPr>
          <w:u w:val="single"/>
        </w:rPr>
        <w:t>cannot</w:t>
      </w:r>
      <w:r>
        <w:t xml:space="preserve"> be decreased no matter how </w:t>
      </w:r>
      <w:r w:rsidRPr="00097657">
        <w:rPr>
          <w:u w:val="single"/>
        </w:rPr>
        <w:t>efficient</w:t>
      </w:r>
      <w:r>
        <w:t xml:space="preserve"> growth gets. That’s Saito.</w:t>
      </w:r>
    </w:p>
    <w:p w14:paraId="7D7F09F0" w14:textId="77777777" w:rsidR="00F0255A" w:rsidRDefault="00F0255A" w:rsidP="00F0255A">
      <w:r>
        <w:t>&lt;&lt;FOR REFERENCE&gt;&gt;</w:t>
      </w:r>
    </w:p>
    <w:p w14:paraId="0DAD3679" w14:textId="77777777" w:rsidR="00F0255A" w:rsidRPr="00121712" w:rsidRDefault="00F0255A" w:rsidP="00F0255A">
      <w:pPr>
        <w:rPr>
          <w:rStyle w:val="StyleUnderline"/>
        </w:rPr>
      </w:pPr>
      <w:r w:rsidRPr="00121712">
        <w:rPr>
          <w:sz w:val="16"/>
        </w:rPr>
        <w:t xml:space="preserve">Because of this, </w:t>
      </w:r>
      <w:r w:rsidRPr="00121712">
        <w:rPr>
          <w:rStyle w:val="StyleUnderline"/>
        </w:rPr>
        <w:t xml:space="preserve">while absolute </w:t>
      </w:r>
      <w:r w:rsidRPr="0054783B">
        <w:rPr>
          <w:rStyle w:val="Emphasis"/>
          <w:highlight w:val="lightGray"/>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54783B">
        <w:rPr>
          <w:rStyle w:val="Emphasis"/>
          <w:highlight w:val="lightGray"/>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54783B">
        <w:rPr>
          <w:rStyle w:val="StyleUnderline"/>
          <w:highlight w:val="lightGray"/>
        </w:rPr>
        <w:t>outside of</w:t>
      </w:r>
      <w:r w:rsidRPr="00121712">
        <w:rPr>
          <w:rStyle w:val="StyleUnderline"/>
        </w:rPr>
        <w:t xml:space="preserve"> temporary emergencies and financial </w:t>
      </w:r>
      <w:r w:rsidRPr="0054783B">
        <w:rPr>
          <w:rStyle w:val="Emphasis"/>
          <w:highlight w:val="lightGray"/>
        </w:rPr>
        <w:t>downturns</w:t>
      </w:r>
      <w:r w:rsidRPr="00121712">
        <w:rPr>
          <w:sz w:val="16"/>
        </w:rPr>
        <w:t xml:space="preserve"> like the COVID-19 pandemic or the 2008 financial crisis—</w:t>
      </w:r>
      <w:r w:rsidRPr="0054783B">
        <w:rPr>
          <w:rStyle w:val="StyleUnderline"/>
          <w:highlight w:val="lightGray"/>
        </w:rPr>
        <w:t xml:space="preserve">is </w:t>
      </w:r>
      <w:r w:rsidRPr="0054783B">
        <w:rPr>
          <w:rStyle w:val="Emphasis"/>
          <w:highlight w:val="lightGray"/>
        </w:rPr>
        <w:t>extremely low</w:t>
      </w:r>
      <w:r w:rsidRPr="00121712">
        <w:rPr>
          <w:rStyle w:val="StyleUnderline"/>
        </w:rPr>
        <w:t>.</w:t>
      </w:r>
    </w:p>
    <w:p w14:paraId="490F8437" w14:textId="77777777" w:rsidR="00F0255A" w:rsidRPr="00121712" w:rsidRDefault="00F0255A" w:rsidP="00F0255A">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54783B">
        <w:rPr>
          <w:rStyle w:val="StyleUnderline"/>
          <w:highlight w:val="lightGray"/>
        </w:rPr>
        <w:t>efficiency</w:t>
      </w:r>
      <w:r w:rsidRPr="00121712">
        <w:rPr>
          <w:rStyle w:val="StyleUnderline"/>
        </w:rPr>
        <w:t xml:space="preserve"> and optimization </w:t>
      </w:r>
      <w:r w:rsidRPr="0054783B">
        <w:rPr>
          <w:rStyle w:val="StyleUnderline"/>
          <w:highlight w:val="lightGray"/>
        </w:rPr>
        <w:t>have</w:t>
      </w:r>
      <w:r w:rsidRPr="00121712">
        <w:rPr>
          <w:rStyle w:val="StyleUnderline"/>
        </w:rPr>
        <w:t xml:space="preserve"> physical and </w:t>
      </w:r>
      <w:r w:rsidRPr="0054783B">
        <w:rPr>
          <w:rStyle w:val="Emphasis"/>
          <w:highlight w:val="lightGray"/>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lightGray"/>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lightGray"/>
        </w:rPr>
        <w:t>create cars</w:t>
      </w:r>
      <w:r w:rsidRPr="0054783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73501E06" w14:textId="77777777" w:rsidR="00F0255A" w:rsidRPr="00694186" w:rsidRDefault="00F0255A" w:rsidP="00F0255A">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54783B">
        <w:rPr>
          <w:rStyle w:val="Emphasis"/>
          <w:highlight w:val="lightGray"/>
        </w:rPr>
        <w:t>physically impossible</w:t>
      </w:r>
      <w:r w:rsidRPr="0054783B">
        <w:rPr>
          <w:rStyle w:val="StyleUnderline"/>
          <w:highlight w:val="lightGray"/>
        </w:rPr>
        <w:t xml:space="preserve"> to sustain</w:t>
      </w:r>
      <w:r w:rsidRPr="00121712">
        <w:rPr>
          <w:rStyle w:val="StyleUnderline"/>
        </w:rPr>
        <w:t xml:space="preserve"> the </w:t>
      </w:r>
      <w:r w:rsidRPr="00121712">
        <w:rPr>
          <w:rStyle w:val="Emphasis"/>
        </w:rPr>
        <w:t xml:space="preserve">same level of economic </w:t>
      </w:r>
      <w:r w:rsidRPr="0054783B">
        <w:rPr>
          <w:rStyle w:val="Emphasis"/>
          <w:highlight w:val="lightGray"/>
        </w:rPr>
        <w:t>growth</w:t>
      </w:r>
      <w:r w:rsidRPr="00121712">
        <w:rPr>
          <w:sz w:val="16"/>
        </w:rPr>
        <w:t xml:space="preserve"> as before </w:t>
      </w:r>
      <w:r w:rsidRPr="0054783B">
        <w:rPr>
          <w:rStyle w:val="StyleUnderline"/>
          <w:highlight w:val="lightGray"/>
        </w:rPr>
        <w:t xml:space="preserve">and </w:t>
      </w:r>
      <w:r w:rsidRPr="0054783B">
        <w:rPr>
          <w:rStyle w:val="Emphasis"/>
          <w:highlight w:val="lightGray"/>
        </w:rPr>
        <w:t>reduce</w:t>
      </w:r>
      <w:r w:rsidRPr="00121712">
        <w:rPr>
          <w:rStyle w:val="StyleUnderline"/>
        </w:rPr>
        <w:t xml:space="preserve"> carbon dioxide </w:t>
      </w:r>
      <w:r w:rsidRPr="0054783B">
        <w:rPr>
          <w:rStyle w:val="Emphasis"/>
          <w:highlight w:val="lightGray"/>
        </w:rPr>
        <w:t>emissions</w:t>
      </w:r>
      <w:r w:rsidRPr="00121712">
        <w:rPr>
          <w:sz w:val="16"/>
        </w:rPr>
        <w:t xml:space="preserve"> at the same time.</w:t>
      </w:r>
    </w:p>
    <w:p w14:paraId="639CC988" w14:textId="77777777" w:rsidR="00F0255A" w:rsidRDefault="00F0255A" w:rsidP="00F0255A">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10EC6244" w14:textId="77777777" w:rsidR="00F0255A" w:rsidRDefault="00F0255A" w:rsidP="00F0255A">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578287D8" w14:textId="77777777" w:rsidR="00F0255A" w:rsidRPr="007E15A8" w:rsidRDefault="00F0255A" w:rsidP="00F0255A">
      <w:pPr>
        <w:rPr>
          <w:sz w:val="16"/>
        </w:rPr>
      </w:pPr>
      <w:r w:rsidRPr="007E15A8">
        <w:rPr>
          <w:sz w:val="16"/>
        </w:rPr>
        <w:t>15.1 Introduction</w:t>
      </w:r>
    </w:p>
    <w:p w14:paraId="45A24BB3" w14:textId="77777777" w:rsidR="00F0255A" w:rsidRPr="007E15A8" w:rsidRDefault="00F0255A" w:rsidP="00F0255A">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7E3EF0E2" w14:textId="77777777" w:rsidR="00F0255A" w:rsidRPr="007E15A8" w:rsidRDefault="00F0255A" w:rsidP="00F0255A">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4FAC0CA8" w14:textId="77777777" w:rsidR="00F0255A" w:rsidRPr="009755BA" w:rsidRDefault="00F0255A" w:rsidP="00F0255A">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166E5AEE" w14:textId="77777777" w:rsidR="00F0255A" w:rsidRPr="009755BA" w:rsidRDefault="00F0255A" w:rsidP="00F0255A">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22A32465" w14:textId="77777777" w:rsidR="00F0255A" w:rsidRPr="009755BA" w:rsidRDefault="00F0255A" w:rsidP="00F0255A">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67B7F88D" w14:textId="77777777" w:rsidR="00F0255A" w:rsidRPr="007E15A8" w:rsidRDefault="00F0255A" w:rsidP="00F0255A">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17C72C77" w14:textId="77777777" w:rsidR="00F0255A" w:rsidRPr="007E15A8" w:rsidRDefault="00F0255A" w:rsidP="00F0255A">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4F0192A4" w14:textId="77777777" w:rsidR="00F0255A" w:rsidRPr="007E15A8" w:rsidRDefault="00F0255A" w:rsidP="00F0255A">
      <w:pPr>
        <w:rPr>
          <w:sz w:val="16"/>
        </w:rPr>
      </w:pPr>
      <w:r w:rsidRPr="007E15A8">
        <w:rPr>
          <w:sz w:val="16"/>
        </w:rPr>
        <w:t>15.2 Different Decoupling Concepts and Accounting Mechanisms</w:t>
      </w:r>
    </w:p>
    <w:p w14:paraId="0A638D60" w14:textId="77777777" w:rsidR="00F0255A" w:rsidRPr="007E15A8" w:rsidRDefault="00F0255A" w:rsidP="00F0255A">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28334FA7" w14:textId="77777777" w:rsidR="00F0255A" w:rsidRPr="009755BA" w:rsidRDefault="00F0255A" w:rsidP="00F0255A">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538380D9" w14:textId="77777777" w:rsidR="00F0255A" w:rsidRPr="009755BA" w:rsidRDefault="00F0255A" w:rsidP="00F0255A">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76F2F419" w14:textId="77777777" w:rsidR="00F0255A" w:rsidRPr="009755BA" w:rsidRDefault="00F0255A" w:rsidP="00F0255A">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618B592B" w14:textId="77777777" w:rsidR="00F0255A" w:rsidRPr="009755BA" w:rsidRDefault="00F0255A" w:rsidP="00F0255A">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39E8AAA7" w14:textId="77777777" w:rsidR="00F0255A" w:rsidRPr="009755BA" w:rsidRDefault="00F0255A" w:rsidP="00F0255A">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2DE78EF4" w14:textId="77777777" w:rsidR="00F0255A" w:rsidRPr="009755BA" w:rsidRDefault="00F0255A" w:rsidP="00F0255A">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2763E8A7" w14:textId="77777777" w:rsidR="00F0255A" w:rsidRPr="009755BA" w:rsidRDefault="00F0255A" w:rsidP="00F0255A">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3EE1297B" w14:textId="77777777" w:rsidR="00F0255A" w:rsidRPr="00E91F37" w:rsidRDefault="00F0255A" w:rsidP="00F0255A">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5F013337" w14:textId="77777777" w:rsidR="00F0255A" w:rsidRPr="00E91F37" w:rsidRDefault="00F0255A" w:rsidP="00F0255A">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4C16B586" w14:textId="77777777" w:rsidR="00F0255A" w:rsidRPr="00E91F37" w:rsidRDefault="00F0255A" w:rsidP="00F0255A">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1E3EA8C7" w14:textId="77777777" w:rsidR="00F0255A" w:rsidRPr="00E91F37" w:rsidRDefault="00F0255A" w:rsidP="00F0255A">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64DD9EA0" w14:textId="77777777" w:rsidR="00F0255A" w:rsidRPr="00E91F37" w:rsidRDefault="00F0255A" w:rsidP="00F0255A">
      <w:pPr>
        <w:rPr>
          <w:sz w:val="16"/>
        </w:rPr>
      </w:pPr>
      <w:r w:rsidRPr="00E91F37">
        <w:rPr>
          <w:sz w:val="16"/>
        </w:rPr>
        <w:t>15.4 The “Not-So-Circular” Economy and Rebound Effects</w:t>
      </w:r>
    </w:p>
    <w:p w14:paraId="251B5324" w14:textId="77777777" w:rsidR="00F0255A" w:rsidRPr="00E91F37" w:rsidRDefault="00F0255A" w:rsidP="00F0255A">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24515EF3" w14:textId="77777777" w:rsidR="00F0255A" w:rsidRPr="00E91F37" w:rsidRDefault="00F0255A" w:rsidP="00F0255A">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60B46612" w14:textId="77777777" w:rsidR="00F0255A" w:rsidRPr="005D25A7" w:rsidRDefault="00F0255A" w:rsidP="00F0255A">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03BC998F" w14:textId="77777777" w:rsidR="00F0255A" w:rsidRPr="00E91F37" w:rsidRDefault="00F0255A" w:rsidP="00F0255A">
      <w:pPr>
        <w:rPr>
          <w:sz w:val="16"/>
        </w:rPr>
      </w:pPr>
      <w:r w:rsidRPr="00E91F37">
        <w:rPr>
          <w:sz w:val="16"/>
        </w:rPr>
        <w:t>15.5 Discussion and Conclusions</w:t>
      </w:r>
    </w:p>
    <w:p w14:paraId="755BAE54" w14:textId="77777777" w:rsidR="00F0255A" w:rsidRPr="00E91F37" w:rsidRDefault="00F0255A" w:rsidP="00F0255A">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593BD33C" w14:textId="77777777" w:rsidR="00F0255A" w:rsidRPr="00E91F37" w:rsidRDefault="00F0255A" w:rsidP="00F0255A">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67239569" w14:textId="77777777" w:rsidR="00F0255A" w:rsidRPr="005D25A7" w:rsidRDefault="00F0255A" w:rsidP="00F0255A">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5B27DD92" w14:textId="77777777" w:rsidR="00F0255A" w:rsidRPr="005D25A7" w:rsidRDefault="00F0255A" w:rsidP="00F0255A">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236C109E" w14:textId="77777777" w:rsidR="00F0255A" w:rsidRDefault="00F0255A" w:rsidP="00F0255A">
      <w:pPr>
        <w:pStyle w:val="Heading4"/>
      </w:pPr>
      <w:r>
        <w:t xml:space="preserve">2. </w:t>
      </w:r>
      <w:r w:rsidRPr="00BB5A12">
        <w:rPr>
          <w:u w:val="single"/>
        </w:rPr>
        <w:t>JEVONS PARADOX</w:t>
      </w:r>
      <w:r>
        <w:t xml:space="preserve">. Higher efficiency increases </w:t>
      </w:r>
      <w:r w:rsidRPr="00097657">
        <w:rPr>
          <w:u w:val="single"/>
        </w:rPr>
        <w:t>consumption</w:t>
      </w:r>
      <w:r>
        <w:t xml:space="preserve"> in kind---resourced saved will be </w:t>
      </w:r>
      <w:r w:rsidRPr="00097657">
        <w:rPr>
          <w:u w:val="single"/>
        </w:rPr>
        <w:t>reinvested</w:t>
      </w:r>
      <w:r>
        <w:t xml:space="preserve"> in dirty infrastructure. That’s Saito.</w:t>
      </w:r>
    </w:p>
    <w:p w14:paraId="03C64A6E" w14:textId="77777777" w:rsidR="00F0255A" w:rsidRDefault="00F0255A" w:rsidP="00F0255A">
      <w:r>
        <w:t>&lt;&lt;FOR REFERENCE&gt;&gt;</w:t>
      </w:r>
    </w:p>
    <w:p w14:paraId="692206F2" w14:textId="77777777" w:rsidR="00F0255A" w:rsidRPr="00121712" w:rsidRDefault="00F0255A" w:rsidP="00F0255A">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BB5A12">
        <w:rPr>
          <w:rStyle w:val="Emphasis"/>
          <w:highlight w:val="lightGray"/>
        </w:rPr>
        <w:t>Jevons Paradox</w:t>
      </w:r>
      <w:r w:rsidRPr="00121712">
        <w:rPr>
          <w:sz w:val="16"/>
        </w:rPr>
        <w:t>. This is the name given to an effect described by the nineteenth-century economist William Stanley Jevons in his book, The Coal Question (1865).</w:t>
      </w:r>
    </w:p>
    <w:p w14:paraId="59715977" w14:textId="77777777" w:rsidR="00F0255A" w:rsidRPr="00321DCE" w:rsidRDefault="00F0255A" w:rsidP="00F0255A">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6C82051E" w14:textId="77777777" w:rsidR="00F0255A" w:rsidRPr="00D9390E" w:rsidRDefault="00F0255A" w:rsidP="00F0255A">
      <w:pPr>
        <w:rPr>
          <w:sz w:val="16"/>
        </w:rPr>
      </w:pPr>
      <w:r w:rsidRPr="00D9390E">
        <w:rPr>
          <w:sz w:val="16"/>
        </w:rPr>
        <w:t xml:space="preserve">And indeed, </w:t>
      </w:r>
      <w:r w:rsidRPr="00D9390E">
        <w:rPr>
          <w:rStyle w:val="StyleUnderline"/>
        </w:rPr>
        <w:t xml:space="preserve">the same thing </w:t>
      </w:r>
      <w:r w:rsidRPr="00BB5A12">
        <w:rPr>
          <w:rStyle w:val="StyleUnderline"/>
          <w:highlight w:val="lightGray"/>
        </w:rPr>
        <w:t xml:space="preserve">is </w:t>
      </w:r>
      <w:r w:rsidRPr="00BB5A12">
        <w:rPr>
          <w:rStyle w:val="Emphasis"/>
          <w:highlight w:val="lightGray"/>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BB5A12">
        <w:rPr>
          <w:rStyle w:val="Emphasis"/>
          <w:highlight w:val="lightGray"/>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BB5A12">
        <w:rPr>
          <w:rStyle w:val="StyleUnderline"/>
          <w:highlight w:val="lightGray"/>
        </w:rPr>
        <w:t>leads to</w:t>
      </w:r>
      <w:r w:rsidRPr="00D9390E">
        <w:rPr>
          <w:rStyle w:val="StyleUnderline"/>
        </w:rPr>
        <w:t xml:space="preserve"> the </w:t>
      </w:r>
      <w:r w:rsidRPr="00BB5A12">
        <w:rPr>
          <w:rStyle w:val="Emphasis"/>
          <w:highlight w:val="lightGray"/>
        </w:rPr>
        <w:t>increased consumption</w:t>
      </w:r>
      <w:r w:rsidRPr="00D9390E">
        <w:rPr>
          <w:sz w:val="16"/>
        </w:rPr>
        <w:t xml:space="preserve"> of those goods. </w:t>
      </w:r>
      <w:r w:rsidRPr="00D9390E">
        <w:rPr>
          <w:rStyle w:val="StyleUnderline"/>
        </w:rPr>
        <w:t xml:space="preserve">A television might use </w:t>
      </w:r>
      <w:r w:rsidRPr="00BB5A12">
        <w:rPr>
          <w:rStyle w:val="Emphasis"/>
          <w:highlight w:val="lightGray"/>
        </w:rPr>
        <w:t>less energy</w:t>
      </w:r>
      <w:r w:rsidRPr="00D9390E">
        <w:rPr>
          <w:sz w:val="16"/>
        </w:rPr>
        <w:t xml:space="preserve"> than before, </w:t>
      </w:r>
      <w:r w:rsidRPr="00D9390E">
        <w:rPr>
          <w:rStyle w:val="StyleUnderline"/>
        </w:rPr>
        <w:t xml:space="preserve">but the </w:t>
      </w:r>
      <w:r w:rsidRPr="00BB5A12">
        <w:rPr>
          <w:rStyle w:val="StyleUnderline"/>
          <w:highlight w:val="lightGray"/>
        </w:rPr>
        <w:t>increase</w:t>
      </w:r>
      <w:r w:rsidRPr="00D9390E">
        <w:rPr>
          <w:rStyle w:val="StyleUnderline"/>
        </w:rPr>
        <w:t xml:space="preserve"> in </w:t>
      </w:r>
      <w:r w:rsidRPr="00BB5A12">
        <w:rPr>
          <w:rStyle w:val="Emphasis"/>
          <w:highlight w:val="lightGray"/>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530B3666" w14:textId="77777777" w:rsidR="00F0255A" w:rsidRDefault="00F0255A" w:rsidP="00F0255A">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BB5A12">
        <w:rPr>
          <w:rStyle w:val="StyleUnderline"/>
          <w:highlight w:val="lightGray"/>
        </w:rPr>
        <w:t>Companies</w:t>
      </w:r>
      <w:r w:rsidRPr="00D9390E">
        <w:rPr>
          <w:rStyle w:val="StyleUnderline"/>
        </w:rPr>
        <w:t xml:space="preserve"> will </w:t>
      </w:r>
      <w:r w:rsidRPr="00BB5A12">
        <w:rPr>
          <w:rStyle w:val="Emphasis"/>
          <w:highlight w:val="lightGray"/>
        </w:rPr>
        <w:t>always</w:t>
      </w:r>
      <w:r w:rsidRPr="00D9390E">
        <w:rPr>
          <w:rStyle w:val="StyleUnderline"/>
        </w:rPr>
        <w:t xml:space="preserve"> find a way to </w:t>
      </w:r>
      <w:r w:rsidRPr="00BB5A12">
        <w:rPr>
          <w:rStyle w:val="Emphasis"/>
          <w:highlight w:val="lightGray"/>
        </w:rPr>
        <w:t>reinvest</w:t>
      </w:r>
      <w:r w:rsidRPr="00D9390E">
        <w:rPr>
          <w:rStyle w:val="StyleUnderline"/>
        </w:rPr>
        <w:t xml:space="preserve"> any </w:t>
      </w:r>
      <w:r w:rsidRPr="00BB5A12">
        <w:rPr>
          <w:rStyle w:val="Emphasis"/>
          <w:highlight w:val="lightGray"/>
        </w:rPr>
        <w:t>surplus capital</w:t>
      </w:r>
      <w:r w:rsidRPr="00D9390E">
        <w:rPr>
          <w:rStyle w:val="StyleUnderline"/>
        </w:rPr>
        <w:t xml:space="preserve"> they produce, and there’s </w:t>
      </w:r>
      <w:r w:rsidRPr="00BB5A12">
        <w:rPr>
          <w:rStyle w:val="Emphasis"/>
          <w:highlight w:val="lightGray"/>
        </w:rPr>
        <w:t>no guarantee</w:t>
      </w:r>
      <w:r w:rsidRPr="00BB5A12">
        <w:rPr>
          <w:rStyle w:val="StyleUnderline"/>
          <w:highlight w:val="lightGray"/>
        </w:rPr>
        <w:t xml:space="preserve"> this</w:t>
      </w:r>
      <w:r w:rsidRPr="00D9390E">
        <w:rPr>
          <w:rStyle w:val="StyleUnderline"/>
        </w:rPr>
        <w:t xml:space="preserve"> investment </w:t>
      </w:r>
      <w:r w:rsidRPr="00BB5A12">
        <w:rPr>
          <w:rStyle w:val="StyleUnderline"/>
          <w:highlight w:val="lightGray"/>
        </w:rPr>
        <w:t xml:space="preserve">will be </w:t>
      </w:r>
      <w:r w:rsidRPr="00BB5A12">
        <w:rPr>
          <w:rStyle w:val="Emphasis"/>
          <w:highlight w:val="lightGray"/>
        </w:rPr>
        <w:t>green</w:t>
      </w:r>
      <w:r w:rsidRPr="00D9390E">
        <w:rPr>
          <w:sz w:val="16"/>
        </w:rPr>
        <w:t>.</w:t>
      </w:r>
    </w:p>
    <w:p w14:paraId="7032D379" w14:textId="77777777" w:rsidR="00F0255A" w:rsidRDefault="00F0255A" w:rsidP="00F0255A">
      <w:pPr>
        <w:pStyle w:val="Heading4"/>
      </w:pPr>
      <w:r>
        <w:t xml:space="preserve">3. </w:t>
      </w:r>
      <w:r>
        <w:rPr>
          <w:u w:val="single"/>
        </w:rPr>
        <w:t>OFFSHORING</w:t>
      </w:r>
      <w:r>
        <w:t xml:space="preserve">. Accounting for </w:t>
      </w:r>
      <w:r w:rsidRPr="007455F3">
        <w:rPr>
          <w:u w:val="single"/>
        </w:rPr>
        <w:t>displacement</w:t>
      </w:r>
      <w:r>
        <w:t xml:space="preserve"> of production shows </w:t>
      </w:r>
      <w:r w:rsidRPr="00097657">
        <w:rPr>
          <w:u w:val="single"/>
        </w:rPr>
        <w:t>zero</w:t>
      </w:r>
      <w:r>
        <w:t xml:space="preserve"> decoupling---it’s just </w:t>
      </w:r>
      <w:r w:rsidRPr="00097657">
        <w:rPr>
          <w:u w:val="single"/>
        </w:rPr>
        <w:t>shoved onto</w:t>
      </w:r>
      <w:r>
        <w:t xml:space="preserve"> third world countries. That’s Saito.</w:t>
      </w:r>
    </w:p>
    <w:p w14:paraId="68E7C2CA" w14:textId="77777777" w:rsidR="00F0255A" w:rsidRPr="0054783B" w:rsidRDefault="00F0255A" w:rsidP="00F0255A">
      <w:r>
        <w:t>&lt;&lt;FOR REFERENCE&gt;&gt;</w:t>
      </w:r>
    </w:p>
    <w:p w14:paraId="1E28A6B6" w14:textId="77777777" w:rsidR="00F0255A" w:rsidRDefault="00F0255A" w:rsidP="00F0255A">
      <w:pPr>
        <w:rPr>
          <w:rStyle w:val="StyleUnderline"/>
        </w:rPr>
      </w:pPr>
      <w:r w:rsidRPr="002D7E08">
        <w:rPr>
          <w:sz w:val="16"/>
        </w:rPr>
        <w:t xml:space="preserve">In other words, when viewed </w:t>
      </w:r>
      <w:r w:rsidRPr="003815F3">
        <w:rPr>
          <w:rStyle w:val="StyleUnderline"/>
        </w:rPr>
        <w:t xml:space="preserve">on a </w:t>
      </w:r>
      <w:r w:rsidRPr="0054783B">
        <w:rPr>
          <w:rStyle w:val="Emphasis"/>
          <w:highlight w:val="lightGray"/>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54783B">
        <w:rPr>
          <w:rStyle w:val="Emphasis"/>
          <w:highlight w:val="lightGray"/>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54783B">
        <w:rPr>
          <w:rStyle w:val="Emphasis"/>
          <w:highlight w:val="lightGray"/>
        </w:rPr>
        <w:t>barely occurred</w:t>
      </w:r>
      <w:r w:rsidRPr="002D7E08">
        <w:rPr>
          <w:sz w:val="16"/>
        </w:rPr>
        <w:t xml:space="preserve">. The sufficient absolute </w:t>
      </w:r>
      <w:r w:rsidRPr="0054783B">
        <w:rPr>
          <w:sz w:val="16"/>
        </w:rPr>
        <w:t>decoupling</w:t>
      </w:r>
      <w:r w:rsidRPr="002D7E08">
        <w:rPr>
          <w:sz w:val="16"/>
        </w:rPr>
        <w:t xml:space="preserve">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18905A1A" w14:textId="77777777" w:rsidR="00F0255A" w:rsidRPr="0054783B" w:rsidRDefault="00F0255A" w:rsidP="00F0255A">
      <w:r>
        <w:t>&lt;&lt;FOR REFERENCE&gt;&gt;</w:t>
      </w:r>
    </w:p>
    <w:p w14:paraId="74DD63F2" w14:textId="77777777" w:rsidR="00F0255A" w:rsidRPr="00D40260" w:rsidRDefault="00F0255A" w:rsidP="00F0255A">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54783B">
        <w:rPr>
          <w:rStyle w:val="StyleUnderline"/>
          <w:highlight w:val="lightGray"/>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54783B">
        <w:rPr>
          <w:rStyle w:val="StyleUnderline"/>
          <w:highlight w:val="lightGray"/>
        </w:rPr>
        <w:t>in</w:t>
      </w:r>
      <w:r w:rsidRPr="00D40260">
        <w:rPr>
          <w:rStyle w:val="StyleUnderline"/>
        </w:rPr>
        <w:t xml:space="preserve"> some </w:t>
      </w:r>
      <w:r w:rsidRPr="003815F3">
        <w:rPr>
          <w:rStyle w:val="Emphasis"/>
        </w:rPr>
        <w:t xml:space="preserve">Global </w:t>
      </w:r>
      <w:r w:rsidRPr="0054783B">
        <w:rPr>
          <w:rStyle w:val="Emphasis"/>
          <w:highlight w:val="lightGray"/>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6C502636" w14:textId="77777777" w:rsidR="00F0255A" w:rsidRPr="00121712" w:rsidRDefault="00F0255A" w:rsidP="00F0255A">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54783B">
        <w:rPr>
          <w:rStyle w:val="StyleUnderline"/>
          <w:highlight w:val="lightGray"/>
        </w:rPr>
        <w:t>resulted</w:t>
      </w:r>
      <w:r w:rsidRPr="00121712">
        <w:rPr>
          <w:sz w:val="16"/>
        </w:rPr>
        <w:t xml:space="preserve"> not only from advances in technology but also </w:t>
      </w:r>
      <w:r w:rsidRPr="0054783B">
        <w:rPr>
          <w:rStyle w:val="StyleUnderline"/>
          <w:highlight w:val="lightGray"/>
        </w:rPr>
        <w:t>from</w:t>
      </w:r>
      <w:r w:rsidRPr="00121712">
        <w:rPr>
          <w:rStyle w:val="StyleUnderline"/>
        </w:rPr>
        <w:t xml:space="preserve"> the </w:t>
      </w:r>
      <w:r w:rsidRPr="0054783B">
        <w:rPr>
          <w:rStyle w:val="Emphasis"/>
          <w:highlight w:val="lightGray"/>
        </w:rPr>
        <w:t>displacement</w:t>
      </w:r>
      <w:r w:rsidRPr="0054783B">
        <w:rPr>
          <w:rStyle w:val="StyleUnderline"/>
          <w:highlight w:val="lightGray"/>
        </w:rPr>
        <w:t xml:space="preserve"> of</w:t>
      </w:r>
      <w:r w:rsidRPr="00121712">
        <w:rPr>
          <w:rStyle w:val="StyleUnderline"/>
        </w:rPr>
        <w:t xml:space="preserve"> the </w:t>
      </w:r>
      <w:r w:rsidRPr="0054783B">
        <w:rPr>
          <w:rStyle w:val="Emphasis"/>
          <w:highlight w:val="lightGray"/>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59D6C3A7" w14:textId="77777777" w:rsidR="00F0255A" w:rsidRPr="00D40260" w:rsidRDefault="00F0255A" w:rsidP="00F0255A">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1F1CB603" w14:textId="77777777" w:rsidR="00F0255A" w:rsidRDefault="00F0255A" w:rsidP="00F0255A">
      <w:pPr>
        <w:rPr>
          <w:sz w:val="16"/>
        </w:rPr>
      </w:pPr>
      <w:r w:rsidRPr="00121712">
        <w:rPr>
          <w:sz w:val="16"/>
        </w:rPr>
        <w:t xml:space="preserve">Because of this, </w:t>
      </w:r>
      <w:r w:rsidRPr="00121712">
        <w:rPr>
          <w:rStyle w:val="StyleUnderline"/>
        </w:rPr>
        <w:t xml:space="preserve">while absolute </w:t>
      </w:r>
      <w:r w:rsidRPr="0054783B">
        <w:rPr>
          <w:rStyle w:val="Emphasis"/>
          <w:highlight w:val="lightGray"/>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54783B">
        <w:rPr>
          <w:rStyle w:val="Emphasis"/>
          <w:highlight w:val="lightGray"/>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54783B">
        <w:rPr>
          <w:rStyle w:val="StyleUnderline"/>
          <w:highlight w:val="lightGray"/>
        </w:rPr>
        <w:t>outside of</w:t>
      </w:r>
      <w:r w:rsidRPr="00121712">
        <w:rPr>
          <w:rStyle w:val="StyleUnderline"/>
        </w:rPr>
        <w:t xml:space="preserve"> temporary emergencies and financial </w:t>
      </w:r>
      <w:r w:rsidRPr="0054783B">
        <w:rPr>
          <w:rStyle w:val="Emphasis"/>
          <w:highlight w:val="lightGray"/>
        </w:rPr>
        <w:t>downturns</w:t>
      </w:r>
      <w:r w:rsidRPr="00121712">
        <w:rPr>
          <w:sz w:val="16"/>
        </w:rPr>
        <w:t xml:space="preserve"> like the COVID-19 pandemic or the 2008 financial crisis—</w:t>
      </w:r>
      <w:r w:rsidRPr="0054783B">
        <w:rPr>
          <w:rStyle w:val="StyleUnderline"/>
          <w:highlight w:val="lightGray"/>
        </w:rPr>
        <w:t xml:space="preserve">is </w:t>
      </w:r>
      <w:r w:rsidRPr="0054783B">
        <w:rPr>
          <w:rStyle w:val="Emphasis"/>
          <w:highlight w:val="lightGray"/>
        </w:rPr>
        <w:t>extremely low</w:t>
      </w:r>
      <w:r w:rsidRPr="005D1DA6">
        <w:rPr>
          <w:sz w:val="16"/>
        </w:rPr>
        <w:t>.</w:t>
      </w:r>
    </w:p>
    <w:p w14:paraId="2B7F4A7D" w14:textId="77777777" w:rsidR="00F0255A" w:rsidRDefault="00F0255A" w:rsidP="00F0255A">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4D595621" w14:textId="77777777" w:rsidR="00F0255A" w:rsidRDefault="00F0255A" w:rsidP="00F0255A">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774A1D15" w14:textId="77777777" w:rsidR="00F0255A" w:rsidRPr="00791F2B" w:rsidRDefault="00F0255A" w:rsidP="00F0255A">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similar to that anticipated by Vaclav Smil and Robert Gordon, who expect “evolutionary and continuous” technological changes with relatively mild impacts on growth and productivity, rather than the more “revolutionary” scenarios anticipated by techno-optimists.115</w:t>
      </w:r>
    </w:p>
    <w:p w14:paraId="714A9A73" w14:textId="77777777" w:rsidR="00F0255A" w:rsidRPr="0055179F" w:rsidRDefault="00F0255A" w:rsidP="00F0255A">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p w14:paraId="5614164D" w14:textId="77777777" w:rsidR="00F0255A" w:rsidRDefault="00F0255A" w:rsidP="00F0255A">
      <w:pPr>
        <w:pStyle w:val="Heading4"/>
      </w:pPr>
      <w:r>
        <w:t xml:space="preserve">5. Even </w:t>
      </w:r>
      <w:r w:rsidRPr="00D94883">
        <w:rPr>
          <w:u w:val="single"/>
        </w:rPr>
        <w:t>best-case</w:t>
      </w:r>
      <w:r>
        <w:t xml:space="preserve"> assumptions fall </w:t>
      </w:r>
      <w:r w:rsidRPr="00D94883">
        <w:rPr>
          <w:u w:val="single"/>
        </w:rPr>
        <w:t>short</w:t>
      </w:r>
      <w:r>
        <w:t xml:space="preserve"> of solving warming.</w:t>
      </w:r>
    </w:p>
    <w:p w14:paraId="5BA870CC" w14:textId="77777777" w:rsidR="00F0255A" w:rsidRDefault="00F0255A" w:rsidP="00F0255A">
      <w:r w:rsidRPr="001C6F22">
        <w:rPr>
          <w:rStyle w:val="Style13ptBold"/>
        </w:rPr>
        <w:t>Albert 24</w:t>
      </w:r>
      <w:r>
        <w:t xml:space="preserve"> [Michael J. </w:t>
      </w:r>
      <w:r w:rsidRPr="001C6F22">
        <w:t>Albert</w:t>
      </w:r>
      <w:r>
        <w:t xml:space="preserve"> (Le</w:t>
      </w:r>
      <w:r w:rsidRPr="001C6F22">
        <w:t>cturer in Global Environment Politics</w:t>
      </w:r>
      <w:r>
        <w:t xml:space="preserve">, </w:t>
      </w:r>
      <w:r w:rsidRPr="001C6F22">
        <w:t>University of Edinburg</w:t>
      </w:r>
      <w:r>
        <w:t>h;</w:t>
      </w:r>
      <w:r w:rsidRPr="001C6F22">
        <w:t xml:space="preserve"> </w:t>
      </w:r>
      <w:r>
        <w:t>F</w:t>
      </w:r>
      <w:r w:rsidRPr="001C6F22">
        <w:t>ormer lecturer in International Relations</w:t>
      </w:r>
      <w:r>
        <w:t xml:space="preserve">, </w:t>
      </w:r>
      <w:r w:rsidRPr="001C6F22">
        <w:t>SOAS University of London</w:t>
      </w:r>
      <w:r>
        <w:t>;</w:t>
      </w:r>
      <w:r w:rsidRPr="001C6F22">
        <w:t xml:space="preserve"> Ph.D.</w:t>
      </w:r>
      <w:r>
        <w:t xml:space="preserve">, </w:t>
      </w:r>
      <w:r w:rsidRPr="001C6F22">
        <w:t>Johns Hopkins University</w:t>
      </w:r>
      <w:r>
        <w:t xml:space="preserve">), 2024, “1. The Planetary Polycrisis” in </w:t>
      </w:r>
      <w:r w:rsidRPr="008C7412">
        <w:rPr>
          <w:i/>
          <w:iCs/>
        </w:rPr>
        <w:t>Navigating the Polycrisis: Mapping the Futures of Capitalism and the Earth</w:t>
      </w:r>
      <w:r>
        <w:t>, pp. 17-62, MIT Press, njn]</w:t>
      </w:r>
    </w:p>
    <w:p w14:paraId="67FC205E" w14:textId="77777777" w:rsidR="00F0255A" w:rsidRPr="005905E8" w:rsidRDefault="00F0255A" w:rsidP="00F0255A">
      <w:pPr>
        <w:rPr>
          <w:sz w:val="16"/>
        </w:rPr>
      </w:pPr>
      <w:r w:rsidRPr="005905E8">
        <w:rPr>
          <w:sz w:val="16"/>
        </w:rPr>
        <w:t xml:space="preserve">In sum, the </w:t>
      </w:r>
      <w:r w:rsidRPr="005905E8">
        <w:rPr>
          <w:rStyle w:val="StyleUnderline"/>
        </w:rPr>
        <w:t xml:space="preserve">climate crisis poses a clear </w:t>
      </w:r>
      <w:r w:rsidRPr="005905E8">
        <w:rPr>
          <w:rStyle w:val="Emphasis"/>
        </w:rPr>
        <w:t>existential threat</w:t>
      </w:r>
      <w:r w:rsidRPr="005905E8">
        <w:rPr>
          <w:rStyle w:val="StyleUnderline"/>
        </w:rPr>
        <w:t xml:space="preserve"> to humanity</w:t>
      </w:r>
      <w:r w:rsidRPr="005905E8">
        <w:rPr>
          <w:sz w:val="16"/>
        </w:rPr>
        <w:t xml:space="preserve"> and the earth, and current policies may be setting us up for a hot-house-earth trajectory, but certainly at least for an era of worsening climate damages. What must be done to stop it? </w:t>
      </w:r>
      <w:r w:rsidRPr="005905E8">
        <w:rPr>
          <w:rStyle w:val="StyleUnderline"/>
        </w:rPr>
        <w:t xml:space="preserve">Liberal </w:t>
      </w:r>
      <w:r w:rsidRPr="005905E8">
        <w:rPr>
          <w:rStyle w:val="Emphasis"/>
          <w:highlight w:val="cyan"/>
        </w:rPr>
        <w:t>policy</w:t>
      </w:r>
      <w:r w:rsidRPr="005905E8">
        <w:rPr>
          <w:rStyle w:val="StyleUnderline"/>
        </w:rPr>
        <w:t xml:space="preserve">makers and pundits </w:t>
      </w:r>
      <w:r w:rsidRPr="005905E8">
        <w:rPr>
          <w:rStyle w:val="StyleUnderline"/>
          <w:highlight w:val="cyan"/>
        </w:rPr>
        <w:t>tell us</w:t>
      </w:r>
      <w:r w:rsidRPr="005905E8">
        <w:rPr>
          <w:sz w:val="16"/>
        </w:rPr>
        <w:t xml:space="preserve"> that </w:t>
      </w:r>
      <w:r w:rsidRPr="005905E8">
        <w:rPr>
          <w:rStyle w:val="StyleUnderline"/>
        </w:rPr>
        <w:t xml:space="preserve">the problem is primarily one of </w:t>
      </w:r>
      <w:r w:rsidRPr="005905E8">
        <w:rPr>
          <w:rStyle w:val="Emphasis"/>
        </w:rPr>
        <w:t>tech</w:t>
      </w:r>
      <w:r w:rsidRPr="005905E8">
        <w:rPr>
          <w:rStyle w:val="StyleUnderline"/>
        </w:rPr>
        <w:t>nology</w:t>
      </w:r>
      <w:r w:rsidRPr="005905E8">
        <w:rPr>
          <w:sz w:val="16"/>
        </w:rPr>
        <w:t xml:space="preserve"> and political will: </w:t>
      </w:r>
      <w:r w:rsidRPr="005905E8">
        <w:rPr>
          <w:rStyle w:val="StyleUnderline"/>
        </w:rPr>
        <w:t xml:space="preserve">axe the fossil fuel </w:t>
      </w:r>
      <w:r w:rsidRPr="005905E8">
        <w:rPr>
          <w:rStyle w:val="Emphasis"/>
          <w:highlight w:val="cyan"/>
        </w:rPr>
        <w:t>subsidies</w:t>
      </w:r>
      <w:r w:rsidRPr="005905E8">
        <w:rPr>
          <w:rStyle w:val="StyleUnderline"/>
        </w:rPr>
        <w:t xml:space="preserve">, raise the </w:t>
      </w:r>
      <w:r w:rsidRPr="005905E8">
        <w:rPr>
          <w:rStyle w:val="Emphasis"/>
          <w:highlight w:val="cyan"/>
        </w:rPr>
        <w:t>price</w:t>
      </w:r>
      <w:r w:rsidRPr="005905E8">
        <w:rPr>
          <w:rStyle w:val="StyleUnderline"/>
          <w:highlight w:val="cyan"/>
        </w:rPr>
        <w:t xml:space="preserve"> on carbon</w:t>
      </w:r>
      <w:r w:rsidRPr="005905E8">
        <w:rPr>
          <w:rStyle w:val="StyleUnderline"/>
        </w:rPr>
        <w:t>, force corporations and banks to disclose</w:t>
      </w:r>
      <w:r w:rsidRPr="005905E8">
        <w:rPr>
          <w:sz w:val="16"/>
        </w:rPr>
        <w:t xml:space="preserve"> their climate-related financial risks, </w:t>
      </w:r>
      <w:r w:rsidRPr="005905E8">
        <w:rPr>
          <w:rStyle w:val="Emphasis"/>
        </w:rPr>
        <w:t>ramp up</w:t>
      </w:r>
      <w:r w:rsidRPr="005905E8">
        <w:rPr>
          <w:rStyle w:val="StyleUnderline"/>
        </w:rPr>
        <w:t xml:space="preserve"> investments in </w:t>
      </w:r>
      <w:r w:rsidRPr="005905E8">
        <w:rPr>
          <w:rStyle w:val="Emphasis"/>
          <w:highlight w:val="cyan"/>
        </w:rPr>
        <w:t>renewable</w:t>
      </w:r>
      <w:r w:rsidRPr="005905E8">
        <w:rPr>
          <w:rStyle w:val="StyleUnderline"/>
        </w:rPr>
        <w:t xml:space="preserve"> energy </w:t>
      </w:r>
      <w:r w:rsidRPr="005905E8">
        <w:rPr>
          <w:rStyle w:val="StyleUnderline"/>
          <w:highlight w:val="cyan"/>
        </w:rPr>
        <w:t>and</w:t>
      </w:r>
      <w:r w:rsidRPr="005905E8">
        <w:rPr>
          <w:rStyle w:val="StyleUnderline"/>
        </w:rPr>
        <w:t xml:space="preserve"> other </w:t>
      </w:r>
      <w:r w:rsidRPr="005905E8">
        <w:rPr>
          <w:rStyle w:val="Emphasis"/>
          <w:highlight w:val="cyan"/>
        </w:rPr>
        <w:t>green tech</w:t>
      </w:r>
      <w:r w:rsidRPr="005905E8">
        <w:rPr>
          <w:rStyle w:val="StyleUnderline"/>
        </w:rPr>
        <w:t>nologies</w:t>
      </w:r>
      <w:r w:rsidRPr="005905E8">
        <w:rPr>
          <w:sz w:val="16"/>
        </w:rPr>
        <w:t xml:space="preserve">, and markets </w:t>
      </w:r>
      <w:r w:rsidRPr="005905E8">
        <w:rPr>
          <w:rStyle w:val="StyleUnderline"/>
        </w:rPr>
        <w:t xml:space="preserve">will </w:t>
      </w:r>
      <w:r w:rsidRPr="005905E8">
        <w:rPr>
          <w:rStyle w:val="StyleUnderline"/>
          <w:highlight w:val="cyan"/>
        </w:rPr>
        <w:t>get</w:t>
      </w:r>
      <w:r w:rsidRPr="005905E8">
        <w:rPr>
          <w:rStyle w:val="StyleUnderline"/>
        </w:rPr>
        <w:t xml:space="preserve"> the </w:t>
      </w:r>
      <w:r w:rsidRPr="005905E8">
        <w:rPr>
          <w:rStyle w:val="Emphasis"/>
          <w:highlight w:val="cyan"/>
        </w:rPr>
        <w:t>job done</w:t>
      </w:r>
      <w:r w:rsidRPr="005905E8">
        <w:rPr>
          <w:sz w:val="16"/>
        </w:rPr>
        <w:t xml:space="preserve">. But what if </w:t>
      </w:r>
      <w:r w:rsidRPr="005905E8">
        <w:rPr>
          <w:rStyle w:val="StyleUnderline"/>
        </w:rPr>
        <w:t xml:space="preserve">the </w:t>
      </w:r>
      <w:r w:rsidRPr="005905E8">
        <w:rPr>
          <w:rStyle w:val="StyleUnderline"/>
          <w:highlight w:val="cyan"/>
        </w:rPr>
        <w:t>challenge is</w:t>
      </w:r>
      <w:r w:rsidRPr="005905E8">
        <w:rPr>
          <w:rStyle w:val="StyleUnderline"/>
        </w:rPr>
        <w:t xml:space="preserve"> far more </w:t>
      </w:r>
      <w:r w:rsidRPr="005905E8">
        <w:rPr>
          <w:rStyle w:val="Emphasis"/>
          <w:highlight w:val="cyan"/>
        </w:rPr>
        <w:t>structural</w:t>
      </w:r>
      <w:r w:rsidRPr="005905E8">
        <w:rPr>
          <w:sz w:val="16"/>
        </w:rPr>
        <w:t xml:space="preserve">, as ecological Marxists and post-growth ecological economists claim? In other words, </w:t>
      </w:r>
      <w:r w:rsidRPr="005905E8">
        <w:rPr>
          <w:rStyle w:val="StyleUnderline"/>
          <w:highlight w:val="cyan"/>
        </w:rPr>
        <w:t>even in</w:t>
      </w:r>
      <w:r w:rsidRPr="005905E8">
        <w:rPr>
          <w:rStyle w:val="StyleUnderline"/>
        </w:rPr>
        <w:t xml:space="preserve"> the </w:t>
      </w:r>
      <w:r w:rsidRPr="005905E8">
        <w:rPr>
          <w:rStyle w:val="Emphasis"/>
          <w:highlight w:val="cyan"/>
        </w:rPr>
        <w:t>best</w:t>
      </w:r>
      <w:r w:rsidRPr="005905E8">
        <w:rPr>
          <w:rStyle w:val="Emphasis"/>
        </w:rPr>
        <w:t>-case</w:t>
      </w:r>
      <w:r w:rsidRPr="005905E8">
        <w:rPr>
          <w:rStyle w:val="StyleUnderline"/>
        </w:rPr>
        <w:t xml:space="preserve"> green </w:t>
      </w:r>
      <w:r w:rsidRPr="005905E8">
        <w:rPr>
          <w:rStyle w:val="Emphasis"/>
          <w:highlight w:val="cyan"/>
        </w:rPr>
        <w:t>capitalist</w:t>
      </w:r>
      <w:r w:rsidRPr="005905E8">
        <w:rPr>
          <w:rStyle w:val="StyleUnderline"/>
          <w:highlight w:val="cyan"/>
        </w:rPr>
        <w:t xml:space="preserve"> scenario</w:t>
      </w:r>
      <w:r w:rsidRPr="005905E8">
        <w:rPr>
          <w:sz w:val="16"/>
        </w:rPr>
        <w:t xml:space="preserve"> in which the above policies are adopted, would this be enough to put us on pace to meet the Paris Agreement targets and reduce stress on other planetary boundaries—in this way achieving “green growth”?</w:t>
      </w:r>
    </w:p>
    <w:p w14:paraId="4E72A352" w14:textId="77777777" w:rsidR="00F0255A" w:rsidRPr="00D94883" w:rsidRDefault="00F0255A" w:rsidP="00F0255A">
      <w:pPr>
        <w:rPr>
          <w:sz w:val="16"/>
        </w:rPr>
      </w:pPr>
      <w:r w:rsidRPr="00D94883">
        <w:rPr>
          <w:sz w:val="16"/>
        </w:rPr>
        <w:t>THE DECOUPLING CHALLENGE</w:t>
      </w:r>
    </w:p>
    <w:p w14:paraId="1EF04D38" w14:textId="77777777" w:rsidR="00F0255A" w:rsidRPr="00D94883" w:rsidRDefault="00F0255A" w:rsidP="00F0255A">
      <w:pPr>
        <w:rPr>
          <w:sz w:val="16"/>
        </w:rPr>
      </w:pPr>
      <w:r w:rsidRPr="00D94883">
        <w:rPr>
          <w:sz w:val="16"/>
        </w:rPr>
        <w:t>The question of whether truly “green growth” is possible can be boiled down to the feasibility of “decoupling.” In other words, can continuous compound GDP growth be decoupled from carbon emissions, rising material and energy consumption, deforestation, and other environmental impacts? Decoupling can take different forms. First, as indicated, there is the question of what growth is decoupling from, which can focus on specific environmental impacts like deforestation and carbon emissions, or from specific forms of resource consumption like energy and raw materials.51 Second is the question of whether decoupling is relative or absolute: relative decoupling occurs when the indicator in question grows more slowly than GDP, whereas absolute decoupling occurs when the indicator plateaus and eventually declines even as GDP continues to increase.52 For our purposes, the key question is whether global GDP can absolutely decouple from carbon emissions, material and energy consumption, and land-use conversion, since this would be necessary to stabilize the earth system.</w:t>
      </w:r>
    </w:p>
    <w:p w14:paraId="03CF1B50" w14:textId="77777777" w:rsidR="00F0255A" w:rsidRPr="00D94883" w:rsidRDefault="00F0255A" w:rsidP="00F0255A">
      <w:pPr>
        <w:rPr>
          <w:sz w:val="16"/>
        </w:rPr>
      </w:pPr>
      <w:r w:rsidRPr="00D94883">
        <w:rPr>
          <w:sz w:val="16"/>
        </w:rPr>
        <w:t>The belief that absolute decoupling is possible is foundational to the philosophy known as ecomodernism,53 which can be considered the dominant approach to environmental policymaking across the world-system. The evidence that ecomodernists draw on to support this belief comes from a number of empirical indicators and modeling projections. For instance, eighteen rich countries have achieved absolute decoupling between GDP and CO2 emissions, while many have also achieved absolute decoupling from energy and “domestic material consumption” (which measures total raw material consumption within a nation’s territory).54 The global economy has also steadily improved the “energy intensity” of economic growth—from roughly 2.21 kilowatt hours of energy for every dollar of GDP (kWh/$) in 1990 to 1.62 kWh/$ in 2012—though total world energy consumption grew from roughly 106,000 terawatt hours to 158,000 terawatt hours during the same period.55 In other words, we have so far only observed relative decoupling between energy and GDP at the global scale, though some models appear to illustrate the feasibility of absolute decoupling in the future: the International Energy Agency (IEA), for example, in its Net Zero by 2050 scenario suggests that global energy demand by 2050 could be 8% smaller than in 2020 even as it “serves an economy more than twice as big.”56 Taken together, decoupling proponents claim that the evidence supports their contention that there is no irreconcilable contradiction between growth and sustainability, so long as the right policies are in place to steer markets away from fossil fuels toward low-carbon technologies, nature protection, and greater resource efficiencies.</w:t>
      </w:r>
    </w:p>
    <w:p w14:paraId="3B5787DB" w14:textId="77777777" w:rsidR="00F0255A" w:rsidRPr="005905E8" w:rsidRDefault="00F0255A" w:rsidP="00F0255A">
      <w:pPr>
        <w:rPr>
          <w:sz w:val="16"/>
        </w:rPr>
      </w:pPr>
      <w:r w:rsidRPr="005905E8">
        <w:rPr>
          <w:sz w:val="16"/>
        </w:rPr>
        <w:t xml:space="preserve">Unfortunately for the green growthers, </w:t>
      </w:r>
      <w:r w:rsidRPr="005905E8">
        <w:rPr>
          <w:rStyle w:val="StyleUnderline"/>
        </w:rPr>
        <w:t xml:space="preserve">a </w:t>
      </w:r>
      <w:r w:rsidRPr="005905E8">
        <w:rPr>
          <w:rStyle w:val="Emphasis"/>
          <w:highlight w:val="cyan"/>
        </w:rPr>
        <w:t>burgeoning</w:t>
      </w:r>
      <w:r w:rsidRPr="005905E8">
        <w:rPr>
          <w:rStyle w:val="StyleUnderline"/>
        </w:rPr>
        <w:t xml:space="preserve"> intellectual cottage industry of </w:t>
      </w:r>
      <w:r w:rsidRPr="005905E8">
        <w:rPr>
          <w:rStyle w:val="StyleUnderline"/>
          <w:highlight w:val="cyan"/>
        </w:rPr>
        <w:t>critiques</w:t>
      </w:r>
      <w:r w:rsidRPr="005905E8">
        <w:rPr>
          <w:rStyle w:val="StyleUnderline"/>
        </w:rPr>
        <w:t xml:space="preserve"> of decoupling</w:t>
      </w:r>
      <w:r w:rsidRPr="005905E8">
        <w:rPr>
          <w:sz w:val="16"/>
        </w:rPr>
        <w:t xml:space="preserve"> arguably </w:t>
      </w:r>
      <w:r w:rsidRPr="005905E8">
        <w:rPr>
          <w:rStyle w:val="Emphasis"/>
          <w:highlight w:val="cyan"/>
        </w:rPr>
        <w:t>refute</w:t>
      </w:r>
      <w:r w:rsidRPr="005905E8">
        <w:rPr>
          <w:rStyle w:val="StyleUnderline"/>
        </w:rPr>
        <w:t xml:space="preserve">s or at least significantly weakens </w:t>
      </w:r>
      <w:r w:rsidRPr="005905E8">
        <w:rPr>
          <w:rStyle w:val="StyleUnderline"/>
          <w:highlight w:val="cyan"/>
        </w:rPr>
        <w:t>the</w:t>
      </w:r>
      <w:r w:rsidRPr="005905E8">
        <w:rPr>
          <w:rStyle w:val="StyleUnderline"/>
        </w:rPr>
        <w:t xml:space="preserve"> evidential </w:t>
      </w:r>
      <w:r w:rsidRPr="005905E8">
        <w:rPr>
          <w:rStyle w:val="Emphasis"/>
          <w:highlight w:val="cyan"/>
        </w:rPr>
        <w:t>basis</w:t>
      </w:r>
      <w:r w:rsidRPr="005905E8">
        <w:rPr>
          <w:sz w:val="16"/>
        </w:rPr>
        <w:t xml:space="preserve"> of their claims.57 These critics make two key arguments: first, that </w:t>
      </w:r>
      <w:r w:rsidRPr="005905E8">
        <w:rPr>
          <w:rStyle w:val="Emphasis"/>
          <w:highlight w:val="cyan"/>
        </w:rPr>
        <w:t>the ev</w:t>
      </w:r>
      <w:r w:rsidRPr="005905E8">
        <w:rPr>
          <w:sz w:val="16"/>
        </w:rPr>
        <w:t xml:space="preserve">idence </w:t>
      </w:r>
      <w:r w:rsidRPr="005905E8">
        <w:rPr>
          <w:rStyle w:val="StyleUnderline"/>
        </w:rPr>
        <w:t xml:space="preserve">used to support the feasibility </w:t>
      </w:r>
      <w:r w:rsidRPr="005905E8">
        <w:rPr>
          <w:rStyle w:val="StyleUnderline"/>
          <w:highlight w:val="cyan"/>
        </w:rPr>
        <w:t>of</w:t>
      </w:r>
      <w:r w:rsidRPr="005905E8">
        <w:rPr>
          <w:rStyle w:val="StyleUnderline"/>
        </w:rPr>
        <w:t xml:space="preserve"> absolute </w:t>
      </w:r>
      <w:r w:rsidRPr="005905E8">
        <w:rPr>
          <w:rStyle w:val="Emphasis"/>
          <w:highlight w:val="cyan"/>
        </w:rPr>
        <w:t>decoupling</w:t>
      </w:r>
      <w:r w:rsidRPr="005905E8">
        <w:rPr>
          <w:sz w:val="16"/>
        </w:rPr>
        <w:t xml:space="preserve"> from material and energy throughput </w:t>
      </w:r>
      <w:r w:rsidRPr="005905E8">
        <w:rPr>
          <w:rStyle w:val="StyleUnderline"/>
          <w:highlight w:val="cyan"/>
        </w:rPr>
        <w:t>at</w:t>
      </w:r>
      <w:r w:rsidRPr="005905E8">
        <w:rPr>
          <w:rStyle w:val="StyleUnderline"/>
        </w:rPr>
        <w:t xml:space="preserve"> the </w:t>
      </w:r>
      <w:r w:rsidRPr="005905E8">
        <w:rPr>
          <w:rStyle w:val="Emphasis"/>
          <w:highlight w:val="cyan"/>
        </w:rPr>
        <w:t>global</w:t>
      </w:r>
      <w:r w:rsidRPr="005905E8">
        <w:rPr>
          <w:rStyle w:val="StyleUnderline"/>
          <w:highlight w:val="cyan"/>
        </w:rPr>
        <w:t xml:space="preserve"> scale is </w:t>
      </w:r>
      <w:r w:rsidRPr="005905E8">
        <w:rPr>
          <w:rStyle w:val="Emphasis"/>
          <w:highlight w:val="cyan"/>
        </w:rPr>
        <w:t>flawed</w:t>
      </w:r>
      <w:r w:rsidRPr="005905E8">
        <w:rPr>
          <w:rStyle w:val="StyleUnderline"/>
        </w:rPr>
        <w:t xml:space="preserve"> at best</w:t>
      </w:r>
      <w:r w:rsidRPr="005905E8">
        <w:rPr>
          <w:sz w:val="16"/>
        </w:rPr>
        <w:t xml:space="preserve">; and second, that </w:t>
      </w:r>
      <w:r w:rsidRPr="005905E8">
        <w:rPr>
          <w:rStyle w:val="StyleUnderline"/>
        </w:rPr>
        <w:t xml:space="preserve">there is even </w:t>
      </w:r>
      <w:r w:rsidRPr="005905E8">
        <w:rPr>
          <w:rStyle w:val="Emphasis"/>
        </w:rPr>
        <w:t>weaker ev</w:t>
      </w:r>
      <w:r w:rsidRPr="005905E8">
        <w:rPr>
          <w:rStyle w:val="StyleUnderline"/>
        </w:rPr>
        <w:t xml:space="preserve">idence that absolute </w:t>
      </w:r>
      <w:r w:rsidRPr="005905E8">
        <w:rPr>
          <w:rStyle w:val="Emphasis"/>
        </w:rPr>
        <w:t>decoupling</w:t>
      </w:r>
      <w:r w:rsidRPr="005905E8">
        <w:rPr>
          <w:sz w:val="16"/>
        </w:rPr>
        <w:t xml:space="preserve">, from both emissions and overall material throughput, </w:t>
      </w:r>
      <w:r w:rsidRPr="005905E8">
        <w:rPr>
          <w:rStyle w:val="StyleUnderline"/>
        </w:rPr>
        <w:t xml:space="preserve">could occur </w:t>
      </w:r>
      <w:r w:rsidRPr="005905E8">
        <w:rPr>
          <w:rStyle w:val="Emphasis"/>
        </w:rPr>
        <w:t>fast enough</w:t>
      </w:r>
      <w:r w:rsidRPr="005905E8">
        <w:rPr>
          <w:sz w:val="16"/>
        </w:rPr>
        <w:t xml:space="preserve"> to meet the Paris targets and stabilize the earth system.</w:t>
      </w:r>
    </w:p>
    <w:p w14:paraId="2803B474" w14:textId="77777777" w:rsidR="00F0255A" w:rsidRPr="008C564F" w:rsidRDefault="00F0255A" w:rsidP="00F0255A">
      <w:pPr>
        <w:rPr>
          <w:sz w:val="16"/>
        </w:rPr>
      </w:pPr>
      <w:r w:rsidRPr="008C564F">
        <w:rPr>
          <w:sz w:val="16"/>
        </w:rPr>
        <w:t xml:space="preserve">First, as we have seen, proponents of the absolute </w:t>
      </w:r>
      <w:r w:rsidRPr="005905E8">
        <w:rPr>
          <w:rStyle w:val="StyleUnderline"/>
        </w:rPr>
        <w:t xml:space="preserve">decoupling </w:t>
      </w:r>
      <w:r w:rsidRPr="005905E8">
        <w:rPr>
          <w:rStyle w:val="StyleUnderline"/>
          <w:highlight w:val="cyan"/>
        </w:rPr>
        <w:t>narrative</w:t>
      </w:r>
      <w:r w:rsidRPr="008C564F">
        <w:rPr>
          <w:sz w:val="16"/>
        </w:rPr>
        <w:t xml:space="preserve"> tend to </w:t>
      </w:r>
      <w:r w:rsidRPr="005905E8">
        <w:rPr>
          <w:rStyle w:val="Emphasis"/>
          <w:highlight w:val="cyan"/>
        </w:rPr>
        <w:t>fixate</w:t>
      </w:r>
      <w:r w:rsidRPr="005905E8">
        <w:rPr>
          <w:rStyle w:val="StyleUnderline"/>
          <w:highlight w:val="cyan"/>
        </w:rPr>
        <w:t xml:space="preserve"> on </w:t>
      </w:r>
      <w:r w:rsidRPr="005905E8">
        <w:rPr>
          <w:rStyle w:val="Emphasis"/>
          <w:highlight w:val="cyan"/>
        </w:rPr>
        <w:t>local</w:t>
      </w:r>
      <w:r w:rsidRPr="005905E8">
        <w:rPr>
          <w:rStyle w:val="StyleUnderline"/>
          <w:highlight w:val="cyan"/>
        </w:rPr>
        <w:t xml:space="preserve"> examples</w:t>
      </w:r>
      <w:r w:rsidRPr="008C564F">
        <w:rPr>
          <w:sz w:val="16"/>
        </w:rPr>
        <w:t xml:space="preserve"> of relative or absolute decoupling </w:t>
      </w:r>
      <w:r w:rsidRPr="009841A7">
        <w:rPr>
          <w:rStyle w:val="StyleUnderline"/>
          <w:highlight w:val="cyan"/>
        </w:rPr>
        <w:t xml:space="preserve">in </w:t>
      </w:r>
      <w:r w:rsidRPr="009841A7">
        <w:rPr>
          <w:rStyle w:val="Emphasis"/>
          <w:highlight w:val="cyan"/>
        </w:rPr>
        <w:t>rich</w:t>
      </w:r>
      <w:r w:rsidRPr="009841A7">
        <w:rPr>
          <w:rStyle w:val="StyleUnderline"/>
          <w:highlight w:val="cyan"/>
        </w:rPr>
        <w:t xml:space="preserve"> countries</w:t>
      </w:r>
      <w:r w:rsidRPr="009841A7">
        <w:rPr>
          <w:rStyle w:val="StyleUnderline"/>
        </w:rPr>
        <w:t>, claiming that these</w:t>
      </w:r>
      <w:r w:rsidRPr="008C564F">
        <w:rPr>
          <w:sz w:val="16"/>
        </w:rPr>
        <w:t xml:space="preserve"> national-scale </w:t>
      </w:r>
      <w:r w:rsidRPr="009841A7">
        <w:rPr>
          <w:rStyle w:val="StyleUnderline"/>
        </w:rPr>
        <w:t>examples prove the potential</w:t>
      </w:r>
      <w:r w:rsidRPr="008C564F">
        <w:rPr>
          <w:sz w:val="16"/>
        </w:rPr>
        <w:t xml:space="preserve"> for absolute decoupling at the </w:t>
      </w:r>
      <w:r w:rsidRPr="009841A7">
        <w:rPr>
          <w:rStyle w:val="Emphasis"/>
        </w:rPr>
        <w:t>global</w:t>
      </w:r>
      <w:r w:rsidRPr="009841A7">
        <w:rPr>
          <w:rStyle w:val="StyleUnderline"/>
        </w:rPr>
        <w:t xml:space="preserve"> scale</w:t>
      </w:r>
      <w:r w:rsidRPr="008C564F">
        <w:rPr>
          <w:sz w:val="16"/>
        </w:rPr>
        <w:t xml:space="preserve">. The problem is that this narrative tacitly assumes a world of separate “national” economies, which hardly captures the interlocking socioecological relationships that inextricably entwine “national” economies in the era of neoliberal globalization.58 Thus </w:t>
      </w:r>
      <w:r w:rsidRPr="008C564F">
        <w:rPr>
          <w:rStyle w:val="StyleUnderline"/>
        </w:rPr>
        <w:t xml:space="preserve">they </w:t>
      </w:r>
      <w:r w:rsidRPr="008C564F">
        <w:rPr>
          <w:rStyle w:val="Emphasis"/>
          <w:highlight w:val="cyan"/>
        </w:rPr>
        <w:t>ignore</w:t>
      </w:r>
      <w:r w:rsidRPr="008C564F">
        <w:rPr>
          <w:sz w:val="16"/>
        </w:rPr>
        <w:t xml:space="preserve"> not only </w:t>
      </w:r>
      <w:r w:rsidRPr="008C564F">
        <w:rPr>
          <w:rStyle w:val="StyleUnderline"/>
          <w:highlight w:val="cyan"/>
        </w:rPr>
        <w:t>the way</w:t>
      </w:r>
      <w:r w:rsidRPr="008C564F">
        <w:rPr>
          <w:rStyle w:val="StyleUnderline"/>
        </w:rPr>
        <w:t xml:space="preserve"> in which </w:t>
      </w:r>
      <w:r w:rsidRPr="008C564F">
        <w:rPr>
          <w:rStyle w:val="Emphasis"/>
          <w:highlight w:val="cyan"/>
        </w:rPr>
        <w:t>rich</w:t>
      </w:r>
      <w:r w:rsidRPr="008C564F">
        <w:rPr>
          <w:rStyle w:val="StyleUnderline"/>
          <w:highlight w:val="cyan"/>
        </w:rPr>
        <w:t xml:space="preserve"> countries</w:t>
      </w:r>
      <w:r w:rsidRPr="008C564F">
        <w:rPr>
          <w:rStyle w:val="StyleUnderline"/>
        </w:rPr>
        <w:t xml:space="preserve"> have </w:t>
      </w:r>
      <w:r w:rsidRPr="008C564F">
        <w:rPr>
          <w:rStyle w:val="Emphasis"/>
          <w:highlight w:val="cyan"/>
        </w:rPr>
        <w:t>offshored</w:t>
      </w:r>
      <w:r w:rsidRPr="008C564F">
        <w:rPr>
          <w:sz w:val="16"/>
        </w:rPr>
        <w:t xml:space="preserve"> much of their </w:t>
      </w:r>
      <w:r w:rsidRPr="008C564F">
        <w:rPr>
          <w:rStyle w:val="StyleUnderline"/>
        </w:rPr>
        <w:t>material- and energy-</w:t>
      </w:r>
      <w:r w:rsidRPr="008C564F">
        <w:rPr>
          <w:rStyle w:val="Emphasis"/>
        </w:rPr>
        <w:t>intensive</w:t>
      </w:r>
      <w:r w:rsidRPr="008C564F">
        <w:rPr>
          <w:rStyle w:val="StyleUnderline"/>
        </w:rPr>
        <w:t xml:space="preserve"> manufacturing </w:t>
      </w:r>
      <w:r w:rsidRPr="008C564F">
        <w:rPr>
          <w:rStyle w:val="StyleUnderline"/>
          <w:highlight w:val="cyan"/>
        </w:rPr>
        <w:t>processes</w:t>
      </w:r>
      <w:r w:rsidRPr="008C564F">
        <w:rPr>
          <w:rStyle w:val="StyleUnderline"/>
        </w:rPr>
        <w:t xml:space="preserve"> to the </w:t>
      </w:r>
      <w:r w:rsidRPr="008C564F">
        <w:rPr>
          <w:rStyle w:val="Emphasis"/>
        </w:rPr>
        <w:t>global south</w:t>
      </w:r>
      <w:r w:rsidRPr="008C564F">
        <w:rPr>
          <w:rStyle w:val="StyleUnderline"/>
        </w:rPr>
        <w:t xml:space="preserve">, but also the broad shadow of </w:t>
      </w:r>
      <w:r w:rsidRPr="008C564F">
        <w:rPr>
          <w:rStyle w:val="Emphasis"/>
        </w:rPr>
        <w:t>energy</w:t>
      </w:r>
      <w:r w:rsidRPr="008C564F">
        <w:rPr>
          <w:rStyle w:val="StyleUnderline"/>
        </w:rPr>
        <w:t xml:space="preserve"> and </w:t>
      </w:r>
      <w:r w:rsidRPr="008C564F">
        <w:rPr>
          <w:rStyle w:val="Emphasis"/>
        </w:rPr>
        <w:t>materials</w:t>
      </w:r>
      <w:r w:rsidRPr="008C564F">
        <w:rPr>
          <w:rStyle w:val="StyleUnderline"/>
        </w:rPr>
        <w:t xml:space="preserve"> embodied in their imports</w:t>
      </w:r>
      <w:r w:rsidRPr="008C564F">
        <w:rPr>
          <w:sz w:val="16"/>
        </w:rPr>
        <w:t xml:space="preserve"> (not just those directly present in the goods consumed, but also </w:t>
      </w:r>
      <w:r w:rsidRPr="008C564F">
        <w:rPr>
          <w:rStyle w:val="StyleUnderline"/>
          <w:highlight w:val="cyan"/>
        </w:rPr>
        <w:t xml:space="preserve">the </w:t>
      </w:r>
      <w:r w:rsidRPr="008C564F">
        <w:rPr>
          <w:rStyle w:val="Emphasis"/>
          <w:highlight w:val="cyan"/>
        </w:rPr>
        <w:t>broad</w:t>
      </w:r>
      <w:r w:rsidRPr="008C564F">
        <w:rPr>
          <w:rStyle w:val="StyleUnderline"/>
        </w:rPr>
        <w:t xml:space="preserve">er </w:t>
      </w:r>
      <w:r w:rsidRPr="008C564F">
        <w:rPr>
          <w:rStyle w:val="StyleUnderline"/>
          <w:highlight w:val="cyan"/>
        </w:rPr>
        <w:t xml:space="preserve">web of </w:t>
      </w:r>
      <w:r w:rsidRPr="008C564F">
        <w:rPr>
          <w:rStyle w:val="Emphasis"/>
          <w:highlight w:val="cyan"/>
        </w:rPr>
        <w:t>materials</w:t>
      </w:r>
      <w:r w:rsidRPr="008C564F">
        <w:rPr>
          <w:rStyle w:val="StyleUnderline"/>
          <w:highlight w:val="cyan"/>
        </w:rPr>
        <w:t xml:space="preserve">, </w:t>
      </w:r>
      <w:r w:rsidRPr="008C564F">
        <w:rPr>
          <w:rStyle w:val="Emphasis"/>
          <w:highlight w:val="cyan"/>
        </w:rPr>
        <w:t>energy</w:t>
      </w:r>
      <w:r w:rsidRPr="008C564F">
        <w:rPr>
          <w:rStyle w:val="StyleUnderline"/>
          <w:highlight w:val="cyan"/>
        </w:rPr>
        <w:t xml:space="preserve">, </w:t>
      </w:r>
      <w:r w:rsidRPr="008C564F">
        <w:rPr>
          <w:rStyle w:val="Emphasis"/>
          <w:highlight w:val="cyan"/>
        </w:rPr>
        <w:t>land</w:t>
      </w:r>
      <w:r w:rsidRPr="008C564F">
        <w:rPr>
          <w:rStyle w:val="StyleUnderline"/>
          <w:highlight w:val="cyan"/>
        </w:rPr>
        <w:t xml:space="preserve">, and </w:t>
      </w:r>
      <w:r w:rsidRPr="008C564F">
        <w:rPr>
          <w:rStyle w:val="Emphasis"/>
          <w:highlight w:val="cyan"/>
        </w:rPr>
        <w:t>infra</w:t>
      </w:r>
      <w:r w:rsidRPr="008C564F">
        <w:rPr>
          <w:rStyle w:val="StyleUnderline"/>
        </w:rPr>
        <w:t>structures needed to mine, manufacture, and transport these goods</w:t>
      </w:r>
      <w:r w:rsidRPr="008C564F">
        <w:rPr>
          <w:sz w:val="16"/>
        </w:rPr>
        <w:t xml:space="preserve"> to their destinations). For instance, Thomas Wiedmann and colleagues show that while the EU, the United States, and Japan have grown their GDP while stabilizing or even reducing domestic material consumption, a broader analysis of their “material footprint”—which includes this broader shadow of energy and materials embedded in their imports—demonstrates that material and energy consumption levels have kept pace with GDP growth. They conclude that “</w:t>
      </w:r>
      <w:r w:rsidRPr="008C564F">
        <w:rPr>
          <w:rStyle w:val="Emphasis"/>
          <w:highlight w:val="cyan"/>
        </w:rPr>
        <w:t>no decoupling</w:t>
      </w:r>
      <w:r w:rsidRPr="008C564F">
        <w:rPr>
          <w:rStyle w:val="StyleUnderline"/>
        </w:rPr>
        <w:t xml:space="preserve"> has </w:t>
      </w:r>
      <w:r w:rsidRPr="008C564F">
        <w:rPr>
          <w:rStyle w:val="StyleUnderline"/>
          <w:highlight w:val="cyan"/>
        </w:rPr>
        <w:t>taken place</w:t>
      </w:r>
      <w:r w:rsidRPr="008C564F">
        <w:rPr>
          <w:rStyle w:val="StyleUnderline"/>
        </w:rPr>
        <w:t xml:space="preserve"> over the past two decades</w:t>
      </w:r>
      <w:r w:rsidRPr="008C564F">
        <w:rPr>
          <w:sz w:val="16"/>
        </w:rPr>
        <w:t xml:space="preserve"> for this group of developed countries.”59 </w:t>
      </w:r>
      <w:r w:rsidRPr="008C564F">
        <w:rPr>
          <w:rStyle w:val="StyleUnderline"/>
        </w:rPr>
        <w:t xml:space="preserve">Focusing on the </w:t>
      </w:r>
      <w:r w:rsidRPr="008C564F">
        <w:rPr>
          <w:rStyle w:val="Emphasis"/>
        </w:rPr>
        <w:t>global economy</w:t>
      </w:r>
      <w:r w:rsidRPr="008C564F">
        <w:rPr>
          <w:rStyle w:val="StyleUnderline"/>
        </w:rPr>
        <w:t xml:space="preserve"> as a whole</w:t>
      </w:r>
      <w:r w:rsidRPr="008C564F">
        <w:rPr>
          <w:sz w:val="16"/>
        </w:rPr>
        <w:t xml:space="preserve">, Giorgos Kallis and Jason Hickel </w:t>
      </w:r>
      <w:r w:rsidRPr="008C564F">
        <w:rPr>
          <w:rStyle w:val="StyleUnderline"/>
        </w:rPr>
        <w:t xml:space="preserve">show that resource </w:t>
      </w:r>
      <w:r w:rsidRPr="008C564F">
        <w:rPr>
          <w:rStyle w:val="Emphasis"/>
        </w:rPr>
        <w:t>intensity</w:t>
      </w:r>
      <w:r w:rsidRPr="008C564F">
        <w:rPr>
          <w:rStyle w:val="StyleUnderline"/>
        </w:rPr>
        <w:t xml:space="preserve"> improved</w:t>
      </w:r>
      <w:r w:rsidRPr="008C564F">
        <w:rPr>
          <w:sz w:val="16"/>
        </w:rPr>
        <w:t xml:space="preserve"> over the course of the twentieth century, though the early </w:t>
      </w:r>
      <w:r w:rsidRPr="008C564F">
        <w:rPr>
          <w:rStyle w:val="StyleUnderline"/>
        </w:rPr>
        <w:t>twenty-first century has seen</w:t>
      </w:r>
      <w:r w:rsidRPr="008C564F">
        <w:rPr>
          <w:sz w:val="16"/>
        </w:rPr>
        <w:t xml:space="preserve"> a </w:t>
      </w:r>
      <w:r w:rsidRPr="008C564F">
        <w:rPr>
          <w:rStyle w:val="Emphasis"/>
          <w:highlight w:val="cyan"/>
        </w:rPr>
        <w:t>faster</w:t>
      </w:r>
      <w:r w:rsidRPr="008C564F">
        <w:rPr>
          <w:rStyle w:val="StyleUnderline"/>
          <w:highlight w:val="cyan"/>
        </w:rPr>
        <w:t xml:space="preserve"> rate of</w:t>
      </w:r>
      <w:r w:rsidRPr="008C564F">
        <w:rPr>
          <w:rStyle w:val="StyleUnderline"/>
        </w:rPr>
        <w:t xml:space="preserve"> growing resource </w:t>
      </w:r>
      <w:r w:rsidRPr="008C564F">
        <w:rPr>
          <w:rStyle w:val="Emphasis"/>
          <w:highlight w:val="cyan"/>
        </w:rPr>
        <w:t>consumption</w:t>
      </w:r>
      <w:r w:rsidRPr="008C564F">
        <w:rPr>
          <w:rStyle w:val="StyleUnderline"/>
          <w:highlight w:val="cyan"/>
        </w:rPr>
        <w:t xml:space="preserve"> than</w:t>
      </w:r>
      <w:r w:rsidRPr="008C564F">
        <w:rPr>
          <w:rStyle w:val="StyleUnderline"/>
        </w:rPr>
        <w:t xml:space="preserve"> global economic </w:t>
      </w:r>
      <w:r w:rsidRPr="008C564F">
        <w:rPr>
          <w:rStyle w:val="Emphasis"/>
          <w:highlight w:val="cyan"/>
        </w:rPr>
        <w:t>growth</w:t>
      </w:r>
      <w:r w:rsidRPr="008C564F">
        <w:rPr>
          <w:sz w:val="16"/>
        </w:rPr>
        <w:t xml:space="preserve">. Thus </w:t>
      </w:r>
      <w:r w:rsidRPr="008C564F">
        <w:rPr>
          <w:rStyle w:val="StyleUnderline"/>
        </w:rPr>
        <w:t xml:space="preserve">the global </w:t>
      </w:r>
      <w:r w:rsidRPr="008C564F">
        <w:rPr>
          <w:rStyle w:val="StyleUnderline"/>
          <w:highlight w:val="cyan"/>
        </w:rPr>
        <w:t>economy</w:t>
      </w:r>
      <w:r w:rsidRPr="008C564F">
        <w:rPr>
          <w:sz w:val="16"/>
        </w:rPr>
        <w:t xml:space="preserve"> as a whole</w:t>
      </w:r>
      <w:r w:rsidRPr="008C564F">
        <w:rPr>
          <w:rStyle w:val="StyleUnderline"/>
        </w:rPr>
        <w:t xml:space="preserve">, far from “dematerializing,” </w:t>
      </w:r>
      <w:r w:rsidRPr="008C564F">
        <w:rPr>
          <w:rStyle w:val="StyleUnderline"/>
          <w:highlight w:val="cyan"/>
        </w:rPr>
        <w:t>has</w:t>
      </w:r>
      <w:r w:rsidRPr="008C564F">
        <w:rPr>
          <w:rStyle w:val="StyleUnderline"/>
        </w:rPr>
        <w:t xml:space="preserve"> actually </w:t>
      </w:r>
      <w:r w:rsidRPr="008C564F">
        <w:rPr>
          <w:rStyle w:val="StyleUnderline"/>
          <w:highlight w:val="cyan"/>
        </w:rPr>
        <w:t>been</w:t>
      </w:r>
      <w:r w:rsidRPr="008C564F">
        <w:rPr>
          <w:rStyle w:val="StyleUnderline"/>
        </w:rPr>
        <w:t xml:space="preserve"> “</w:t>
      </w:r>
      <w:r w:rsidRPr="008C564F">
        <w:rPr>
          <w:rStyle w:val="Emphasis"/>
          <w:highlight w:val="cyan"/>
        </w:rPr>
        <w:t>rematerializing</w:t>
      </w:r>
      <w:r w:rsidRPr="008C564F">
        <w:rPr>
          <w:rStyle w:val="StyleUnderline"/>
        </w:rPr>
        <w:t>”</w:t>
      </w:r>
      <w:r w:rsidRPr="008C564F">
        <w:rPr>
          <w:sz w:val="16"/>
        </w:rPr>
        <w:t xml:space="preserve"> in recent decades.60</w:t>
      </w:r>
    </w:p>
    <w:p w14:paraId="312E7C17" w14:textId="77777777" w:rsidR="00F0255A" w:rsidRPr="000D4158" w:rsidRDefault="00F0255A" w:rsidP="00F0255A">
      <w:pPr>
        <w:rPr>
          <w:sz w:val="16"/>
        </w:rPr>
      </w:pPr>
      <w:r w:rsidRPr="000D4158">
        <w:rPr>
          <w:rStyle w:val="StyleUnderline"/>
        </w:rPr>
        <w:t>Proponents of decoupling would respond</w:t>
      </w:r>
      <w:r w:rsidRPr="000D4158">
        <w:rPr>
          <w:sz w:val="16"/>
        </w:rPr>
        <w:t xml:space="preserve"> that even if absolute decoupling in material and energy consumption has not yet occurred at the global scale, </w:t>
      </w:r>
      <w:r w:rsidRPr="000D4158">
        <w:rPr>
          <w:rStyle w:val="StyleUnderline"/>
        </w:rPr>
        <w:t xml:space="preserve">more ambitious </w:t>
      </w:r>
      <w:r w:rsidRPr="000D4158">
        <w:rPr>
          <w:rStyle w:val="Emphasis"/>
        </w:rPr>
        <w:t>policy</w:t>
      </w:r>
      <w:r w:rsidRPr="000D4158">
        <w:rPr>
          <w:rStyle w:val="StyleUnderline"/>
        </w:rPr>
        <w:t xml:space="preserve"> reforms would make it </w:t>
      </w:r>
      <w:r w:rsidRPr="000D4158">
        <w:rPr>
          <w:rStyle w:val="Emphasis"/>
        </w:rPr>
        <w:t>possible</w:t>
      </w:r>
      <w:r w:rsidRPr="000D4158">
        <w:rPr>
          <w:sz w:val="16"/>
        </w:rPr>
        <w:t xml:space="preserve"> in the future. </w:t>
      </w:r>
      <w:r w:rsidRPr="000D4158">
        <w:rPr>
          <w:rStyle w:val="StyleUnderline"/>
        </w:rPr>
        <w:t xml:space="preserve">However, several </w:t>
      </w:r>
      <w:r w:rsidRPr="000D4158">
        <w:rPr>
          <w:rStyle w:val="Emphasis"/>
          <w:highlight w:val="cyan"/>
        </w:rPr>
        <w:t>studies</w:t>
      </w:r>
      <w:r w:rsidRPr="000D4158">
        <w:rPr>
          <w:rStyle w:val="StyleUnderline"/>
          <w:highlight w:val="cyan"/>
        </w:rPr>
        <w:t xml:space="preserve"> show</w:t>
      </w:r>
      <w:r w:rsidRPr="000D4158">
        <w:rPr>
          <w:rStyle w:val="StyleUnderline"/>
        </w:rPr>
        <w:t xml:space="preserve"> that </w:t>
      </w:r>
      <w:r w:rsidRPr="000D4158">
        <w:rPr>
          <w:rStyle w:val="StyleUnderline"/>
          <w:highlight w:val="cyan"/>
        </w:rPr>
        <w:t>even</w:t>
      </w:r>
      <w:r w:rsidRPr="000D4158">
        <w:rPr>
          <w:sz w:val="16"/>
        </w:rPr>
        <w:t xml:space="preserve"> the </w:t>
      </w:r>
      <w:r w:rsidRPr="000D4158">
        <w:rPr>
          <w:rStyle w:val="StyleUnderline"/>
        </w:rPr>
        <w:t xml:space="preserve">most </w:t>
      </w:r>
      <w:r w:rsidRPr="000D4158">
        <w:rPr>
          <w:rStyle w:val="Emphasis"/>
          <w:highlight w:val="cyan"/>
        </w:rPr>
        <w:t>optimistic</w:t>
      </w:r>
      <w:r w:rsidRPr="000D4158">
        <w:rPr>
          <w:rStyle w:val="StyleUnderline"/>
        </w:rPr>
        <w:t xml:space="preserve"> modeling </w:t>
      </w:r>
      <w:r w:rsidRPr="000D4158">
        <w:rPr>
          <w:rStyle w:val="StyleUnderline"/>
          <w:highlight w:val="cyan"/>
        </w:rPr>
        <w:t xml:space="preserve">scenarios </w:t>
      </w:r>
      <w:r w:rsidRPr="000D4158">
        <w:rPr>
          <w:rStyle w:val="Emphasis"/>
          <w:highlight w:val="cyan"/>
        </w:rPr>
        <w:t>fail</w:t>
      </w:r>
      <w:r w:rsidRPr="000D4158">
        <w:rPr>
          <w:rStyle w:val="StyleUnderline"/>
        </w:rPr>
        <w:t xml:space="preserve"> to prove the possibility of absolute </w:t>
      </w:r>
      <w:r w:rsidRPr="000D4158">
        <w:rPr>
          <w:rStyle w:val="Emphasis"/>
        </w:rPr>
        <w:t>decoupling</w:t>
      </w:r>
      <w:r w:rsidRPr="000D4158">
        <w:rPr>
          <w:sz w:val="16"/>
        </w:rPr>
        <w:t xml:space="preserve"> at the global scale. For example, </w:t>
      </w:r>
      <w:r w:rsidRPr="000D4158">
        <w:rPr>
          <w:rStyle w:val="StyleUnderline"/>
        </w:rPr>
        <w:t>in a “</w:t>
      </w:r>
      <w:r w:rsidRPr="000D4158">
        <w:rPr>
          <w:rStyle w:val="Emphasis"/>
        </w:rPr>
        <w:t>high-efficiency</w:t>
      </w:r>
      <w:r w:rsidRPr="000D4158">
        <w:rPr>
          <w:rStyle w:val="StyleUnderline"/>
        </w:rPr>
        <w:t>” scenario</w:t>
      </w:r>
      <w:r w:rsidRPr="000D4158">
        <w:rPr>
          <w:sz w:val="16"/>
        </w:rPr>
        <w:t xml:space="preserve"> modeled by the UN Environment Programme—</w:t>
      </w:r>
      <w:r w:rsidRPr="000D4158">
        <w:rPr>
          <w:rStyle w:val="StyleUnderline"/>
        </w:rPr>
        <w:t xml:space="preserve">which combines a </w:t>
      </w:r>
      <w:r w:rsidRPr="000D4158">
        <w:rPr>
          <w:rStyle w:val="Emphasis"/>
          <w:highlight w:val="cyan"/>
        </w:rPr>
        <w:t>high</w:t>
      </w:r>
      <w:r w:rsidRPr="000D4158">
        <w:rPr>
          <w:rStyle w:val="StyleUnderline"/>
        </w:rPr>
        <w:t xml:space="preserve"> and rising </w:t>
      </w:r>
      <w:r w:rsidRPr="000D4158">
        <w:rPr>
          <w:rStyle w:val="Emphasis"/>
          <w:highlight w:val="cyan"/>
        </w:rPr>
        <w:t>carbon price</w:t>
      </w:r>
      <w:r w:rsidRPr="000D4158">
        <w:rPr>
          <w:rStyle w:val="StyleUnderline"/>
          <w:highlight w:val="cyan"/>
        </w:rPr>
        <w:t xml:space="preserve"> plus</w:t>
      </w:r>
      <w:r w:rsidRPr="000D4158">
        <w:rPr>
          <w:rStyle w:val="StyleUnderline"/>
        </w:rPr>
        <w:t xml:space="preserve"> a </w:t>
      </w:r>
      <w:r w:rsidRPr="000D4158">
        <w:rPr>
          <w:rStyle w:val="Emphasis"/>
          <w:highlight w:val="cyan"/>
        </w:rPr>
        <w:t>doubling</w:t>
      </w:r>
      <w:r w:rsidRPr="000D4158">
        <w:rPr>
          <w:rStyle w:val="StyleUnderline"/>
        </w:rPr>
        <w:t xml:space="preserve"> in the rate of material </w:t>
      </w:r>
      <w:r w:rsidRPr="000D4158">
        <w:rPr>
          <w:rStyle w:val="Emphasis"/>
          <w:highlight w:val="cyan"/>
        </w:rPr>
        <w:t>efficiency</w:t>
      </w:r>
      <w:r w:rsidRPr="000D4158">
        <w:rPr>
          <w:sz w:val="16"/>
        </w:rPr>
        <w:t xml:space="preserve"> improvement— </w:t>
      </w:r>
      <w:r w:rsidRPr="000D4158">
        <w:rPr>
          <w:rStyle w:val="StyleUnderline"/>
        </w:rPr>
        <w:t xml:space="preserve">absolute </w:t>
      </w:r>
      <w:r w:rsidRPr="000D4158">
        <w:rPr>
          <w:rStyle w:val="Emphasis"/>
        </w:rPr>
        <w:t>decoupling</w:t>
      </w:r>
      <w:r w:rsidRPr="000D4158">
        <w:rPr>
          <w:rStyle w:val="StyleUnderline"/>
        </w:rPr>
        <w:t xml:space="preserve"> </w:t>
      </w:r>
      <w:r w:rsidRPr="000D4158">
        <w:rPr>
          <w:rStyle w:val="StyleUnderline"/>
          <w:highlight w:val="cyan"/>
        </w:rPr>
        <w:t xml:space="preserve">remains </w:t>
      </w:r>
      <w:r w:rsidRPr="000D4158">
        <w:rPr>
          <w:rStyle w:val="Emphasis"/>
          <w:highlight w:val="cyan"/>
        </w:rPr>
        <w:t>out of reach</w:t>
      </w:r>
      <w:r w:rsidRPr="000D4158">
        <w:rPr>
          <w:sz w:val="16"/>
        </w:rPr>
        <w:t>: global resource use grows more slowly but steadily to reach 132 billion tons in 2050 (compared to roughly 100 billion tons in 2020).61 Focusing specifically on energy, while scenarios developed by the IEA and IPCC assume that absolute decoupling between growth and global energy consumption is possible, Paul Brockway and company show that their models ignore or underestimate “rebound effects” (both direct and indirect62), which can “erode more than half” of the gains from energy efficiency improvements as the overall scale of economic activity increases.63 In other words, these modeling projections are highly unrealistic, and in a high efficiency scenario we would witness accelerated relative decoupling at best.</w:t>
      </w:r>
    </w:p>
    <w:p w14:paraId="5F5B4FCD" w14:textId="77777777" w:rsidR="00F0255A" w:rsidRPr="000D4158" w:rsidRDefault="00F0255A" w:rsidP="00F0255A">
      <w:pPr>
        <w:rPr>
          <w:sz w:val="16"/>
        </w:rPr>
      </w:pPr>
      <w:r w:rsidRPr="000D4158">
        <w:rPr>
          <w:sz w:val="16"/>
        </w:rPr>
        <w:t xml:space="preserve">Second, </w:t>
      </w:r>
      <w:r w:rsidRPr="000D4158">
        <w:rPr>
          <w:rStyle w:val="StyleUnderline"/>
        </w:rPr>
        <w:t xml:space="preserve">given the </w:t>
      </w:r>
      <w:r w:rsidRPr="000D4158">
        <w:rPr>
          <w:rStyle w:val="Emphasis"/>
        </w:rPr>
        <w:t>time-sensitive</w:t>
      </w:r>
      <w:r w:rsidRPr="000D4158">
        <w:rPr>
          <w:rStyle w:val="StyleUnderline"/>
        </w:rPr>
        <w:t xml:space="preserve"> nature of the </w:t>
      </w:r>
      <w:r w:rsidRPr="000D4158">
        <w:rPr>
          <w:rStyle w:val="Emphasis"/>
        </w:rPr>
        <w:t>climate</w:t>
      </w:r>
      <w:r w:rsidRPr="000D4158">
        <w:rPr>
          <w:rStyle w:val="StyleUnderline"/>
        </w:rPr>
        <w:t xml:space="preserve"> crisis, there is the question of how </w:t>
      </w:r>
      <w:r w:rsidRPr="000D4158">
        <w:rPr>
          <w:rStyle w:val="Emphasis"/>
        </w:rPr>
        <w:t>quickly</w:t>
      </w:r>
      <w:r w:rsidRPr="000D4158">
        <w:rPr>
          <w:rStyle w:val="StyleUnderline"/>
        </w:rPr>
        <w:t xml:space="preserve"> absolute </w:t>
      </w:r>
      <w:r w:rsidRPr="000D4158">
        <w:rPr>
          <w:rStyle w:val="Emphasis"/>
        </w:rPr>
        <w:t>decoupling</w:t>
      </w:r>
      <w:r w:rsidRPr="000D4158">
        <w:rPr>
          <w:sz w:val="16"/>
        </w:rPr>
        <w:t xml:space="preserve"> of growth from emissions </w:t>
      </w:r>
      <w:r w:rsidRPr="000D4158">
        <w:rPr>
          <w:rStyle w:val="StyleUnderline"/>
        </w:rPr>
        <w:t>might occur</w:t>
      </w:r>
      <w:r w:rsidRPr="000D4158">
        <w:rPr>
          <w:sz w:val="16"/>
        </w:rPr>
        <w:t xml:space="preserve">. Among ecological economists, practically no one says that absolute decoupling between global economic growth and emissions is impossible. But the critical question is whether this could occur fast enough to meet the 1.5°C or 2°C targets. A number of analysts project that 3%–4% annual emissions reductions at the global scale are roughly the fastest rates possible in a context of continuous economic growth, due to both the lack of mature technological options to decarbonize the “hard-to-abate” sectors (more on this below) and the difficulties of decarbonizing a continuously growing energy supply.64 However, </w:t>
      </w:r>
      <w:r w:rsidRPr="000D4158">
        <w:rPr>
          <w:rStyle w:val="StyleUnderline"/>
        </w:rPr>
        <w:t xml:space="preserve">reaching </w:t>
      </w:r>
      <w:r w:rsidRPr="000D4158">
        <w:rPr>
          <w:rStyle w:val="Emphasis"/>
        </w:rPr>
        <w:t>zero</w:t>
      </w:r>
      <w:r w:rsidRPr="000D4158">
        <w:rPr>
          <w:rStyle w:val="StyleUnderline"/>
        </w:rPr>
        <w:t xml:space="preserve"> emissions by </w:t>
      </w:r>
      <w:r w:rsidRPr="000D4158">
        <w:rPr>
          <w:rStyle w:val="Emphasis"/>
        </w:rPr>
        <w:t>2050</w:t>
      </w:r>
      <w:r w:rsidRPr="000D4158">
        <w:rPr>
          <w:sz w:val="16"/>
        </w:rPr>
        <w:t>—that is, without the aid of carbon dioxide removal (CDR) techniques—</w:t>
      </w:r>
      <w:r w:rsidRPr="000D4158">
        <w:rPr>
          <w:rStyle w:val="StyleUnderline"/>
        </w:rPr>
        <w:t xml:space="preserve">would require </w:t>
      </w:r>
      <w:r w:rsidRPr="000D4158">
        <w:rPr>
          <w:rStyle w:val="Emphasis"/>
        </w:rPr>
        <w:t>annual declines</w:t>
      </w:r>
      <w:r w:rsidRPr="000D4158">
        <w:rPr>
          <w:rStyle w:val="StyleUnderline"/>
        </w:rPr>
        <w:t xml:space="preserve"> of about </w:t>
      </w:r>
      <w:r w:rsidRPr="000D4158">
        <w:rPr>
          <w:rStyle w:val="Emphasis"/>
        </w:rPr>
        <w:t>8%</w:t>
      </w:r>
      <w:r w:rsidRPr="000D4158">
        <w:rPr>
          <w:rStyle w:val="StyleUnderline"/>
        </w:rPr>
        <w:t xml:space="preserve">. This is widely viewed as </w:t>
      </w:r>
      <w:r w:rsidRPr="000D4158">
        <w:rPr>
          <w:rStyle w:val="Emphasis"/>
        </w:rPr>
        <w:t>impossible</w:t>
      </w:r>
      <w:r w:rsidRPr="000D4158">
        <w:rPr>
          <w:sz w:val="16"/>
        </w:rPr>
        <w:t xml:space="preserve"> short of a massive World War II–style mobilization that would entail unprecedented disruption to the world economy (comparable to the effects of the COVID-19 lockdowns).65 Therefore, nearly all the 1.5°C scenarios developed by the IPCC and IEA rely on a massive and rapid deployment of CDR by 2050. The IEA, for example, in its net zero scenario, projects that CDR would need to mop up about 7.6 gigatons (gt) of CO2 per year by 2050.66 Given the IEA’s unrealistic projections about absolutely decoupling global GDP from energy, 7.6gt of annual CDR is almost certainly an underestimate, but we must appreciate the scale of the challenge posed by even such relatively small figures. The problem is that </w:t>
      </w:r>
      <w:r w:rsidRPr="000D4158">
        <w:rPr>
          <w:rStyle w:val="StyleUnderline"/>
        </w:rPr>
        <w:t xml:space="preserve">these </w:t>
      </w:r>
      <w:r w:rsidRPr="000D4158">
        <w:rPr>
          <w:rStyle w:val="StyleUnderline"/>
          <w:highlight w:val="cyan"/>
        </w:rPr>
        <w:t>techniques are</w:t>
      </w:r>
      <w:r w:rsidRPr="000D4158">
        <w:rPr>
          <w:rStyle w:val="StyleUnderline"/>
        </w:rPr>
        <w:t xml:space="preserve"> either </w:t>
      </w:r>
      <w:r w:rsidRPr="000D4158">
        <w:rPr>
          <w:rStyle w:val="Emphasis"/>
          <w:highlight w:val="cyan"/>
        </w:rPr>
        <w:t>immature</w:t>
      </w:r>
      <w:r w:rsidRPr="000D4158">
        <w:rPr>
          <w:rStyle w:val="StyleUnderline"/>
        </w:rPr>
        <w:t xml:space="preserve"> or </w:t>
      </w:r>
      <w:r w:rsidRPr="000D4158">
        <w:rPr>
          <w:rStyle w:val="Emphasis"/>
          <w:highlight w:val="cyan"/>
        </w:rPr>
        <w:t>unproven</w:t>
      </w:r>
      <w:r w:rsidRPr="000D4158">
        <w:rPr>
          <w:rStyle w:val="StyleUnderline"/>
          <w:highlight w:val="cyan"/>
        </w:rPr>
        <w:t xml:space="preserve"> at scale, or</w:t>
      </w:r>
      <w:r w:rsidRPr="000D4158">
        <w:rPr>
          <w:rStyle w:val="StyleUnderline"/>
        </w:rPr>
        <w:t xml:space="preserve"> would </w:t>
      </w:r>
      <w:r w:rsidRPr="000D4158">
        <w:rPr>
          <w:rStyle w:val="StyleUnderline"/>
          <w:highlight w:val="cyan"/>
        </w:rPr>
        <w:t xml:space="preserve">entail </w:t>
      </w:r>
      <w:r w:rsidRPr="000D4158">
        <w:rPr>
          <w:rStyle w:val="Emphasis"/>
          <w:highlight w:val="cyan"/>
        </w:rPr>
        <w:t>massive</w:t>
      </w:r>
      <w:r w:rsidRPr="000D4158">
        <w:rPr>
          <w:rStyle w:val="StyleUnderline"/>
          <w:highlight w:val="cyan"/>
        </w:rPr>
        <w:t xml:space="preserve"> land, energy, and water </w:t>
      </w:r>
      <w:r w:rsidRPr="000D4158">
        <w:rPr>
          <w:rStyle w:val="Emphasis"/>
          <w:highlight w:val="cyan"/>
        </w:rPr>
        <w:t>requirements</w:t>
      </w:r>
      <w:r w:rsidRPr="000D4158">
        <w:rPr>
          <w:sz w:val="16"/>
        </w:rPr>
        <w:t>—</w:t>
      </w:r>
      <w:r w:rsidRPr="000D4158">
        <w:rPr>
          <w:rStyle w:val="StyleUnderline"/>
        </w:rPr>
        <w:t xml:space="preserve">with major </w:t>
      </w:r>
      <w:r w:rsidRPr="000D4158">
        <w:rPr>
          <w:rStyle w:val="Emphasis"/>
        </w:rPr>
        <w:t>consequences</w:t>
      </w:r>
      <w:r w:rsidRPr="000D4158">
        <w:rPr>
          <w:rStyle w:val="StyleUnderline"/>
        </w:rPr>
        <w:t xml:space="preserve"> for </w:t>
      </w:r>
      <w:r w:rsidRPr="000D4158">
        <w:rPr>
          <w:rStyle w:val="Emphasis"/>
        </w:rPr>
        <w:t>food</w:t>
      </w:r>
      <w:r w:rsidRPr="000D4158">
        <w:rPr>
          <w:rStyle w:val="StyleUnderline"/>
        </w:rPr>
        <w:t xml:space="preserve"> production, </w:t>
      </w:r>
      <w:r w:rsidRPr="000D4158">
        <w:rPr>
          <w:rStyle w:val="Emphasis"/>
        </w:rPr>
        <w:t>biod</w:t>
      </w:r>
      <w:r w:rsidRPr="000D4158">
        <w:rPr>
          <w:rStyle w:val="StyleUnderline"/>
        </w:rPr>
        <w:t>iversity, and</w:t>
      </w:r>
      <w:r w:rsidRPr="000D4158">
        <w:rPr>
          <w:sz w:val="16"/>
        </w:rPr>
        <w:t xml:space="preserve"> social </w:t>
      </w:r>
      <w:r w:rsidRPr="000D4158">
        <w:rPr>
          <w:rStyle w:val="Emphasis"/>
        </w:rPr>
        <w:t>justice</w:t>
      </w:r>
      <w:r w:rsidRPr="000D4158">
        <w:rPr>
          <w:sz w:val="16"/>
        </w:rPr>
        <w:t>.</w:t>
      </w:r>
    </w:p>
    <w:p w14:paraId="4D115652" w14:textId="77777777" w:rsidR="00F0255A" w:rsidRDefault="00F0255A" w:rsidP="00F0255A">
      <w:pPr>
        <w:pStyle w:val="Heading4"/>
      </w:pPr>
      <w:r>
        <w:t xml:space="preserve">6. Dematerialization </w:t>
      </w:r>
      <w:r w:rsidRPr="00255CEE">
        <w:rPr>
          <w:u w:val="single"/>
        </w:rPr>
        <w:t>defies</w:t>
      </w:r>
      <w:r>
        <w:t xml:space="preserve"> science.</w:t>
      </w:r>
    </w:p>
    <w:p w14:paraId="2D296261" w14:textId="77777777" w:rsidR="00F0255A" w:rsidRDefault="00F0255A" w:rsidP="00F0255A">
      <w:r w:rsidRPr="00255CEE">
        <w:rPr>
          <w:rStyle w:val="Style13ptBold"/>
        </w:rPr>
        <w:t>Bihouix 21</w:t>
      </w:r>
      <w:r>
        <w:t xml:space="preserve"> [Philippe </w:t>
      </w:r>
      <w:r w:rsidRPr="008B702E">
        <w:t xml:space="preserve">Bihouix </w:t>
      </w:r>
      <w:r>
        <w:t xml:space="preserve">(Engineer specializing in mineral resources with over 25 years’ experience; French-equivalent B.S., Engineering, École centrale Paris), 2021, “8. Low-tech: A Path Toward the Necessary Metallic Sobriety,” in </w:t>
      </w:r>
      <w:r w:rsidRPr="00255CEE">
        <w:rPr>
          <w:i/>
          <w:iCs/>
        </w:rPr>
        <w:t>Mineral Resource Economy 2: Issues and Action Levers</w:t>
      </w:r>
      <w:r>
        <w:t>, pp. 187-207, Wiley, njn]</w:t>
      </w:r>
    </w:p>
    <w:p w14:paraId="27AFEDDE" w14:textId="77777777" w:rsidR="00F0255A" w:rsidRPr="00255CEE" w:rsidRDefault="00F0255A" w:rsidP="00F0255A">
      <w:pPr>
        <w:rPr>
          <w:sz w:val="16"/>
        </w:rPr>
      </w:pPr>
      <w:r w:rsidRPr="00255CEE">
        <w:rPr>
          <w:sz w:val="16"/>
        </w:rPr>
        <w:t xml:space="preserve">In the mid-2000s, concerns resurfaced. The notion of peak oil, theorized by the geophysicist Marion King Hubbert in the late 1950s, was revived by an association of former petroleum geologists; initially rather confidential and informal, this time it was used to approach </w:t>
      </w:r>
      <w:r w:rsidRPr="00255CEE">
        <w:rPr>
          <w:rStyle w:val="StyleUnderline"/>
        </w:rPr>
        <w:t xml:space="preserve">the </w:t>
      </w:r>
      <w:r w:rsidRPr="00255CEE">
        <w:rPr>
          <w:rStyle w:val="Emphasis"/>
          <w:highlight w:val="cyan"/>
        </w:rPr>
        <w:t>next</w:t>
      </w:r>
      <w:r w:rsidRPr="00255CEE">
        <w:rPr>
          <w:rStyle w:val="StyleUnderline"/>
        </w:rPr>
        <w:t xml:space="preserve"> date of global </w:t>
      </w:r>
      <w:r w:rsidRPr="00255CEE">
        <w:rPr>
          <w:rStyle w:val="Emphasis"/>
          <w:highlight w:val="cyan"/>
        </w:rPr>
        <w:t>peak oil</w:t>
      </w:r>
      <w:r w:rsidRPr="00255CEE">
        <w:rPr>
          <w:sz w:val="16"/>
        </w:rPr>
        <w:t xml:space="preserve">. Furthermore, the </w:t>
      </w:r>
      <w:r w:rsidRPr="00255CEE">
        <w:rPr>
          <w:rStyle w:val="StyleUnderline"/>
          <w:highlight w:val="cyan"/>
        </w:rPr>
        <w:t xml:space="preserve">accelerated </w:t>
      </w:r>
      <w:r w:rsidRPr="00255CEE">
        <w:rPr>
          <w:rStyle w:val="Emphasis"/>
          <w:highlight w:val="cyan"/>
        </w:rPr>
        <w:t>development</w:t>
      </w:r>
      <w:r w:rsidRPr="00255CEE">
        <w:rPr>
          <w:rStyle w:val="StyleUnderline"/>
        </w:rPr>
        <w:t xml:space="preserve"> of emerging </w:t>
      </w:r>
      <w:r w:rsidRPr="00255CEE">
        <w:rPr>
          <w:rStyle w:val="Emphasis"/>
        </w:rPr>
        <w:t>countries</w:t>
      </w:r>
      <w:r w:rsidRPr="00255CEE">
        <w:rPr>
          <w:sz w:val="16"/>
        </w:rPr>
        <w:t xml:space="preserve">, especially China, </w:t>
      </w:r>
      <w:r w:rsidRPr="00255CEE">
        <w:rPr>
          <w:rStyle w:val="StyleUnderline"/>
          <w:highlight w:val="cyan"/>
        </w:rPr>
        <w:t>put</w:t>
      </w:r>
      <w:r w:rsidRPr="00255CEE">
        <w:rPr>
          <w:rStyle w:val="StyleUnderline"/>
        </w:rPr>
        <w:t xml:space="preserve"> the </w:t>
      </w:r>
      <w:r w:rsidRPr="00255CEE">
        <w:rPr>
          <w:rStyle w:val="Emphasis"/>
        </w:rPr>
        <w:t>markets</w:t>
      </w:r>
      <w:r w:rsidRPr="00255CEE">
        <w:rPr>
          <w:rStyle w:val="StyleUnderline"/>
        </w:rPr>
        <w:t xml:space="preserve"> for </w:t>
      </w:r>
      <w:r w:rsidRPr="00255CEE">
        <w:rPr>
          <w:rStyle w:val="StyleUnderline"/>
          <w:highlight w:val="cyan"/>
        </w:rPr>
        <w:t xml:space="preserve">raw materials under </w:t>
      </w:r>
      <w:r w:rsidRPr="00255CEE">
        <w:rPr>
          <w:rStyle w:val="Emphasis"/>
          <w:highlight w:val="cyan"/>
        </w:rPr>
        <w:t>pressure</w:t>
      </w:r>
      <w:r w:rsidRPr="00255CEE">
        <w:rPr>
          <w:sz w:val="16"/>
        </w:rPr>
        <w:t>. Several of them (</w:t>
      </w:r>
      <w:r w:rsidRPr="00255CEE">
        <w:rPr>
          <w:rStyle w:val="Emphasis"/>
          <w:highlight w:val="cyan"/>
        </w:rPr>
        <w:t>aluminum</w:t>
      </w:r>
      <w:r w:rsidRPr="00255CEE">
        <w:rPr>
          <w:rStyle w:val="StyleUnderline"/>
        </w:rPr>
        <w:t xml:space="preserve">, copper, </w:t>
      </w:r>
      <w:r w:rsidRPr="00255CEE">
        <w:rPr>
          <w:rStyle w:val="Emphasis"/>
          <w:highlight w:val="cyan"/>
        </w:rPr>
        <w:t>lead</w:t>
      </w:r>
      <w:r w:rsidRPr="00255CEE">
        <w:rPr>
          <w:rStyle w:val="StyleUnderline"/>
        </w:rPr>
        <w:t>, zinc, silver</w:t>
      </w:r>
      <w:r w:rsidRPr="00255CEE">
        <w:rPr>
          <w:sz w:val="16"/>
        </w:rPr>
        <w:t xml:space="preserve">, etc.) </w:t>
      </w:r>
      <w:r w:rsidRPr="00255CEE">
        <w:rPr>
          <w:rStyle w:val="StyleUnderline"/>
          <w:highlight w:val="cyan"/>
        </w:rPr>
        <w:t>reached</w:t>
      </w:r>
      <w:r w:rsidRPr="00255CEE">
        <w:rPr>
          <w:rStyle w:val="StyleUnderline"/>
        </w:rPr>
        <w:t xml:space="preserve"> their </w:t>
      </w:r>
      <w:r w:rsidRPr="00255CEE">
        <w:rPr>
          <w:rStyle w:val="Emphasis"/>
          <w:highlight w:val="cyan"/>
        </w:rPr>
        <w:t>record</w:t>
      </w:r>
      <w:r w:rsidRPr="00255CEE">
        <w:rPr>
          <w:rStyle w:val="StyleUnderline"/>
          <w:highlight w:val="cyan"/>
        </w:rPr>
        <w:t xml:space="preserve"> prices</w:t>
      </w:r>
      <w:r w:rsidRPr="00255CEE">
        <w:rPr>
          <w:sz w:val="16"/>
        </w:rPr>
        <w:t xml:space="preserve"> between 2007 and 2011, despite a temporary sharp decline following the financial crisis of 2008—2009.</w:t>
      </w:r>
    </w:p>
    <w:p w14:paraId="23453431" w14:textId="77777777" w:rsidR="00F0255A" w:rsidRPr="00255CEE" w:rsidRDefault="00F0255A" w:rsidP="00F0255A">
      <w:pPr>
        <w:rPr>
          <w:sz w:val="16"/>
        </w:rPr>
      </w:pPr>
      <w:r w:rsidRPr="00255CEE">
        <w:rPr>
          <w:sz w:val="16"/>
        </w:rPr>
        <w:t xml:space="preserve">Nowadays, the debate on the sustainability of our societies is raging again, and demographic issues are also beginning to resurface. Doomsdayers and scientific "whistleblowers" such as Edward Wilson for biodiversity, James Hansen for climate change and Jared Diamond — author, among others, of the remarkable book Collapse (Diamond 2005), which deals with the conditions and circumstances of the collapses of past civilizations — try to convince us that </w:t>
      </w:r>
      <w:r w:rsidRPr="00255CEE">
        <w:rPr>
          <w:rStyle w:val="StyleUnderline"/>
        </w:rPr>
        <w:t xml:space="preserve">things are </w:t>
      </w:r>
      <w:r w:rsidRPr="00255CEE">
        <w:rPr>
          <w:rStyle w:val="StyleUnderline"/>
          <w:highlight w:val="cyan"/>
        </w:rPr>
        <w:t xml:space="preserve">going to get </w:t>
      </w:r>
      <w:r w:rsidRPr="00255CEE">
        <w:rPr>
          <w:rStyle w:val="Emphasis"/>
          <w:highlight w:val="cyan"/>
        </w:rPr>
        <w:t>worse</w:t>
      </w:r>
      <w:r w:rsidRPr="00255CEE">
        <w:rPr>
          <w:rStyle w:val="StyleUnderline"/>
        </w:rPr>
        <w:t xml:space="preserve"> and worse, perhaps even more </w:t>
      </w:r>
      <w:r w:rsidRPr="00255CEE">
        <w:rPr>
          <w:rStyle w:val="Emphasis"/>
          <w:highlight w:val="cyan"/>
        </w:rPr>
        <w:t>abruptly</w:t>
      </w:r>
      <w:r w:rsidRPr="00255CEE">
        <w:rPr>
          <w:sz w:val="16"/>
        </w:rPr>
        <w:t xml:space="preserve">. Researchers are not alone in sounding the alarm. Several official bodies, usually rather cautious and muffled in their communications, such as the </w:t>
      </w:r>
      <w:r w:rsidRPr="00255CEE">
        <w:rPr>
          <w:rStyle w:val="StyleUnderline"/>
        </w:rPr>
        <w:t>United Nations</w:t>
      </w:r>
      <w:r w:rsidRPr="00255CEE">
        <w:rPr>
          <w:sz w:val="16"/>
        </w:rPr>
        <w:t xml:space="preserve"> Environment Programme, </w:t>
      </w:r>
      <w:r w:rsidRPr="00255CEE">
        <w:rPr>
          <w:rStyle w:val="StyleUnderline"/>
        </w:rPr>
        <w:t>the World Bank and</w:t>
      </w:r>
      <w:r w:rsidRPr="00255CEE">
        <w:rPr>
          <w:sz w:val="16"/>
        </w:rPr>
        <w:t xml:space="preserve"> the </w:t>
      </w:r>
      <w:r w:rsidRPr="00255CEE">
        <w:rPr>
          <w:rStyle w:val="Emphasis"/>
        </w:rPr>
        <w:t>O</w:t>
      </w:r>
      <w:r w:rsidRPr="00255CEE">
        <w:rPr>
          <w:sz w:val="16"/>
        </w:rPr>
        <w:t xml:space="preserve">rganisation for </w:t>
      </w:r>
      <w:r w:rsidRPr="00255CEE">
        <w:rPr>
          <w:rStyle w:val="Emphasis"/>
        </w:rPr>
        <w:t>E</w:t>
      </w:r>
      <w:r w:rsidRPr="00255CEE">
        <w:rPr>
          <w:sz w:val="16"/>
        </w:rPr>
        <w:t xml:space="preserve">conomic </w:t>
      </w:r>
      <w:r w:rsidRPr="00255CEE">
        <w:rPr>
          <w:rStyle w:val="Emphasis"/>
        </w:rPr>
        <w:t>C</w:t>
      </w:r>
      <w:r w:rsidRPr="00255CEE">
        <w:rPr>
          <w:sz w:val="16"/>
        </w:rPr>
        <w:t xml:space="preserve">o-operation and </w:t>
      </w:r>
      <w:r w:rsidRPr="00255CEE">
        <w:rPr>
          <w:rStyle w:val="Emphasis"/>
        </w:rPr>
        <w:t>D</w:t>
      </w:r>
      <w:r w:rsidRPr="00255CEE">
        <w:rPr>
          <w:sz w:val="16"/>
        </w:rPr>
        <w:t xml:space="preserve">evelopment, </w:t>
      </w:r>
      <w:r w:rsidRPr="00255CEE">
        <w:rPr>
          <w:rStyle w:val="StyleUnderline"/>
        </w:rPr>
        <w:t xml:space="preserve">are concerned in recent reports about the </w:t>
      </w:r>
      <w:r w:rsidRPr="00255CEE">
        <w:rPr>
          <w:rStyle w:val="Emphasis"/>
        </w:rPr>
        <w:t>sharply</w:t>
      </w:r>
      <w:r w:rsidRPr="00255CEE">
        <w:rPr>
          <w:rStyle w:val="StyleUnderline"/>
        </w:rPr>
        <w:t xml:space="preserve"> increasing </w:t>
      </w:r>
      <w:r w:rsidRPr="00255CEE">
        <w:rPr>
          <w:rStyle w:val="Emphasis"/>
        </w:rPr>
        <w:t>drain</w:t>
      </w:r>
      <w:r w:rsidRPr="00255CEE">
        <w:rPr>
          <w:rStyle w:val="StyleUnderline"/>
        </w:rPr>
        <w:t xml:space="preserve"> on </w:t>
      </w:r>
      <w:r w:rsidRPr="00255CEE">
        <w:rPr>
          <w:rStyle w:val="Emphasis"/>
        </w:rPr>
        <w:t>resources</w:t>
      </w:r>
      <w:r w:rsidRPr="00255CEE">
        <w:rPr>
          <w:sz w:val="16"/>
        </w:rPr>
        <w:t xml:space="preserve"> — </w:t>
      </w:r>
      <w:r w:rsidRPr="00255CEE">
        <w:rPr>
          <w:rStyle w:val="StyleUnderline"/>
        </w:rPr>
        <w:t xml:space="preserve">global material </w:t>
      </w:r>
      <w:r w:rsidRPr="00255CEE">
        <w:rPr>
          <w:rStyle w:val="StyleUnderline"/>
          <w:highlight w:val="cyan"/>
        </w:rPr>
        <w:t>extraction</w:t>
      </w:r>
      <w:r w:rsidRPr="00255CEE">
        <w:rPr>
          <w:rStyle w:val="StyleUnderline"/>
        </w:rPr>
        <w:t xml:space="preserve"> has </w:t>
      </w:r>
      <w:r w:rsidRPr="00255CEE">
        <w:rPr>
          <w:rStyle w:val="Emphasis"/>
          <w:highlight w:val="cyan"/>
        </w:rPr>
        <w:t>tripled</w:t>
      </w:r>
      <w:r w:rsidRPr="00255CEE">
        <w:rPr>
          <w:rStyle w:val="StyleUnderline"/>
          <w:highlight w:val="cyan"/>
        </w:rPr>
        <w:t xml:space="preserve"> since 1970</w:t>
      </w:r>
      <w:r w:rsidRPr="00255CEE">
        <w:rPr>
          <w:rStyle w:val="StyleUnderline"/>
        </w:rPr>
        <w:t xml:space="preserve">, and could </w:t>
      </w:r>
      <w:r w:rsidRPr="00255CEE">
        <w:rPr>
          <w:rStyle w:val="StyleUnderline"/>
          <w:highlight w:val="cyan"/>
        </w:rPr>
        <w:t>rise</w:t>
      </w:r>
      <w:r w:rsidRPr="00255CEE">
        <w:rPr>
          <w:sz w:val="16"/>
        </w:rPr>
        <w:t xml:space="preserve"> from 70 billion tons in 2010 </w:t>
      </w:r>
      <w:r w:rsidRPr="00255CEE">
        <w:rPr>
          <w:rStyle w:val="StyleUnderline"/>
          <w:highlight w:val="cyan"/>
        </w:rPr>
        <w:t xml:space="preserve">to </w:t>
      </w:r>
      <w:r w:rsidRPr="00255CEE">
        <w:rPr>
          <w:rStyle w:val="Emphasis"/>
          <w:highlight w:val="cyan"/>
        </w:rPr>
        <w:t>180 billion</w:t>
      </w:r>
      <w:r w:rsidRPr="00255CEE">
        <w:rPr>
          <w:rStyle w:val="StyleUnderline"/>
          <w:highlight w:val="cyan"/>
        </w:rPr>
        <w:t xml:space="preserve"> in 2050</w:t>
      </w:r>
      <w:r w:rsidRPr="00255CEE">
        <w:rPr>
          <w:sz w:val="16"/>
        </w:rPr>
        <w:t xml:space="preserve"> — and the increased need for scarcer raw materials generated by the fight against climate change (World Bank 2017; OECD 2018; UNEP 2019).</w:t>
      </w:r>
    </w:p>
    <w:p w14:paraId="30F00DC6" w14:textId="77777777" w:rsidR="00F0255A" w:rsidRPr="00255CEE" w:rsidRDefault="00F0255A" w:rsidP="00F0255A">
      <w:pPr>
        <w:rPr>
          <w:sz w:val="16"/>
        </w:rPr>
      </w:pPr>
      <w:r w:rsidRPr="00255CEE">
        <w:rPr>
          <w:sz w:val="16"/>
        </w:rPr>
        <w:t xml:space="preserve">There are also many cornucopians, including prospectivists, like Jeremy Rifkin, advocate of the Third Industrial Revolution (Rifkin 2011), and also emblematic figures, not at all frightened by amazing technological prophecies: the multi-entrepreneur Elon Musk (PayPal, Tesla, Space X, Neuralink, The Boring Company, etc.) has ambitions to revolutionize renewable energies and electric transportation, and is already proposing to terraform Mars; billionaire Jeff Bezos, founder of Amazon, sees no limits to the galactic expansion of the human species, which could then, without problem, reach the figure of 1,000 billion individuals; Google is multiplying research on artificial intelligence and the means to extend lifespan, and funds the Singularity University of Ray Kurzwei14, recruited to its management team in 2012. </w:t>
      </w:r>
    </w:p>
    <w:p w14:paraId="044D33D5" w14:textId="77777777" w:rsidR="00F0255A" w:rsidRPr="00255CEE" w:rsidRDefault="00F0255A" w:rsidP="00F0255A">
      <w:pPr>
        <w:rPr>
          <w:sz w:val="16"/>
        </w:rPr>
      </w:pPr>
      <w:r w:rsidRPr="00255CEE">
        <w:rPr>
          <w:sz w:val="16"/>
        </w:rPr>
        <w:t>Between the risk of collapse and a radiant future, who should we believe? At the heart of the debate, then as now, is the question of technological progress — and it must be acknowledged that it has been impressive over the last few decades. According to optimists, it should make it possible to move from environmentally destructive growth (the current degradation is difficult to contest) to a "green" growth (more) respectful of ecological balances, and even restorative, with the possibility of cleaning up the oceans and the soil, restoring ecosystems, or even, in the most forward-looking visions, taking charge of global climate regulation through different geo-engineering techniques, even reviving certain extinct species.</w:t>
      </w:r>
    </w:p>
    <w:p w14:paraId="20CA301F" w14:textId="77777777" w:rsidR="00F0255A" w:rsidRPr="00255CEE" w:rsidRDefault="00F0255A" w:rsidP="00F0255A">
      <w:pPr>
        <w:rPr>
          <w:sz w:val="16"/>
        </w:rPr>
      </w:pPr>
      <w:r w:rsidRPr="00255CEE">
        <w:rPr>
          <w:sz w:val="16"/>
        </w:rPr>
        <w:t>From this point of view, the question of non-renewable resources remains —  since they are drawn from a stock that is by nature limited, however large it may be — but it is generally dismissed by the cornucopians: fossil energies will be replaced by renewable energies (and/or "sustainable" nuclear energy, such as fast breeder reactors or perhaps fusion ); metals will either be saved at the source (reduction of needs through eco-design, new processes that are more efficient and therefore less consuming, replacement by certain  renewable materials: biomaterials, biocatalysis, etc.), or reused or recycled in a circular economy approach.</w:t>
      </w:r>
    </w:p>
    <w:p w14:paraId="07A4E284" w14:textId="77777777" w:rsidR="00F0255A" w:rsidRPr="000865F0" w:rsidRDefault="00F0255A" w:rsidP="00F0255A">
      <w:pPr>
        <w:rPr>
          <w:sz w:val="16"/>
        </w:rPr>
      </w:pPr>
      <w:r w:rsidRPr="000865F0">
        <w:rPr>
          <w:sz w:val="16"/>
        </w:rPr>
        <w:t xml:space="preserve">In any case, </w:t>
      </w:r>
      <w:r w:rsidRPr="00255CEE">
        <w:rPr>
          <w:rStyle w:val="StyleUnderline"/>
        </w:rPr>
        <w:t xml:space="preserve">the </w:t>
      </w:r>
      <w:r w:rsidRPr="00255CEE">
        <w:rPr>
          <w:rStyle w:val="StyleUnderline"/>
          <w:highlight w:val="cyan"/>
        </w:rPr>
        <w:t>need to</w:t>
      </w:r>
      <w:r w:rsidRPr="00255CEE">
        <w:rPr>
          <w:rStyle w:val="StyleUnderline"/>
        </w:rPr>
        <w:t xml:space="preserve"> enter into a more </w:t>
      </w:r>
      <w:r w:rsidRPr="00255CEE">
        <w:rPr>
          <w:rStyle w:val="Emphasis"/>
        </w:rPr>
        <w:t>circular</w:t>
      </w:r>
      <w:r w:rsidRPr="00255CEE">
        <w:rPr>
          <w:rStyle w:val="StyleUnderline"/>
        </w:rPr>
        <w:t xml:space="preserve"> logic</w:t>
      </w:r>
      <w:r w:rsidRPr="000865F0">
        <w:rPr>
          <w:sz w:val="16"/>
        </w:rPr>
        <w:t xml:space="preserve">, to </w:t>
      </w:r>
      <w:r w:rsidRPr="00255CEE">
        <w:rPr>
          <w:rStyle w:val="StyleUnderline"/>
        </w:rPr>
        <w:t>"</w:t>
      </w:r>
      <w:r w:rsidRPr="00255CEE">
        <w:rPr>
          <w:rStyle w:val="Emphasis"/>
          <w:highlight w:val="cyan"/>
        </w:rPr>
        <w:t>dematerialize</w:t>
      </w:r>
      <w:r w:rsidRPr="00255CEE">
        <w:rPr>
          <w:rStyle w:val="StyleUnderline"/>
        </w:rPr>
        <w:t xml:space="preserve">" the economic system, </w:t>
      </w:r>
      <w:r w:rsidRPr="00255CEE">
        <w:rPr>
          <w:rStyle w:val="StyleUnderline"/>
          <w:highlight w:val="cyan"/>
        </w:rPr>
        <w:t xml:space="preserve">to </w:t>
      </w:r>
      <w:r w:rsidRPr="00255CEE">
        <w:rPr>
          <w:rStyle w:val="Emphasis"/>
          <w:highlight w:val="cyan"/>
        </w:rPr>
        <w:t>decouple</w:t>
      </w:r>
      <w:r w:rsidRPr="00255CEE">
        <w:rPr>
          <w:rStyle w:val="StyleUnderline"/>
        </w:rPr>
        <w:t xml:space="preserve"> economic growth from the consumption of resources, </w:t>
      </w:r>
      <w:r w:rsidRPr="00255CEE">
        <w:rPr>
          <w:rStyle w:val="StyleUnderline"/>
          <w:highlight w:val="cyan"/>
        </w:rPr>
        <w:t xml:space="preserve">is </w:t>
      </w:r>
      <w:r w:rsidRPr="00255CEE">
        <w:rPr>
          <w:rStyle w:val="Emphasis"/>
          <w:highlight w:val="cyan"/>
        </w:rPr>
        <w:t>recognized</w:t>
      </w:r>
      <w:r w:rsidRPr="00255CEE">
        <w:rPr>
          <w:rStyle w:val="StyleUnderline"/>
        </w:rPr>
        <w:t xml:space="preserve"> by everyone</w:t>
      </w:r>
      <w:r w:rsidRPr="000865F0">
        <w:rPr>
          <w:sz w:val="16"/>
        </w:rPr>
        <w:t xml:space="preserve">. It is true that without this decoupling, </w:t>
      </w:r>
      <w:r w:rsidRPr="00255CEE">
        <w:rPr>
          <w:rStyle w:val="StyleUnderline"/>
        </w:rPr>
        <w:t>long-term projections</w:t>
      </w:r>
      <w:r w:rsidRPr="000865F0">
        <w:rPr>
          <w:sz w:val="16"/>
        </w:rPr>
        <w:t xml:space="preserve"> would </w:t>
      </w:r>
      <w:r w:rsidRPr="00255CEE">
        <w:rPr>
          <w:rStyle w:val="StyleUnderline"/>
          <w:highlight w:val="cyan"/>
        </w:rPr>
        <w:t>quickly</w:t>
      </w:r>
      <w:r w:rsidRPr="00255CEE">
        <w:rPr>
          <w:rStyle w:val="StyleUnderline"/>
        </w:rPr>
        <w:t xml:space="preserve"> become </w:t>
      </w:r>
      <w:r w:rsidRPr="00255CEE">
        <w:rPr>
          <w:rStyle w:val="Emphasis"/>
          <w:highlight w:val="cyan"/>
        </w:rPr>
        <w:t>absurd</w:t>
      </w:r>
      <w:r w:rsidRPr="00255CEE">
        <w:rPr>
          <w:rStyle w:val="StyleUnderline"/>
        </w:rPr>
        <w:t xml:space="preserve"> when </w:t>
      </w:r>
      <w:r w:rsidRPr="00255CEE">
        <w:rPr>
          <w:rStyle w:val="StyleUnderline"/>
          <w:highlight w:val="cyan"/>
        </w:rPr>
        <w:t>confronted with</w:t>
      </w:r>
      <w:r w:rsidRPr="000865F0">
        <w:rPr>
          <w:sz w:val="16"/>
        </w:rPr>
        <w:t xml:space="preserve"> the </w:t>
      </w:r>
      <w:r w:rsidRPr="00255CEE">
        <w:rPr>
          <w:rStyle w:val="StyleUnderline"/>
        </w:rPr>
        <w:t xml:space="preserve">necessarily limited physical </w:t>
      </w:r>
      <w:r w:rsidRPr="00255CEE">
        <w:rPr>
          <w:rStyle w:val="Emphasis"/>
          <w:highlight w:val="cyan"/>
        </w:rPr>
        <w:t>reality</w:t>
      </w:r>
      <w:r w:rsidRPr="000865F0">
        <w:rPr>
          <w:sz w:val="16"/>
        </w:rPr>
        <w:t xml:space="preserve">. A </w:t>
      </w:r>
      <w:r w:rsidRPr="000865F0">
        <w:rPr>
          <w:rStyle w:val="StyleUnderline"/>
          <w:highlight w:val="cyan"/>
        </w:rPr>
        <w:t>growth</w:t>
      </w:r>
      <w:r w:rsidRPr="000865F0">
        <w:rPr>
          <w:rStyle w:val="StyleUnderline"/>
        </w:rPr>
        <w:t xml:space="preserve"> rate </w:t>
      </w:r>
      <w:r w:rsidRPr="000865F0">
        <w:rPr>
          <w:rStyle w:val="StyleUnderline"/>
          <w:highlight w:val="cyan"/>
        </w:rPr>
        <w:t xml:space="preserve">of </w:t>
      </w:r>
      <w:r w:rsidRPr="000865F0">
        <w:rPr>
          <w:rStyle w:val="Emphasis"/>
          <w:highlight w:val="cyan"/>
        </w:rPr>
        <w:t>2%</w:t>
      </w:r>
      <w:r w:rsidRPr="000865F0">
        <w:rPr>
          <w:rStyle w:val="StyleUnderline"/>
        </w:rPr>
        <w:t xml:space="preserve"> per year</w:t>
      </w:r>
      <w:r w:rsidRPr="000865F0">
        <w:rPr>
          <w:sz w:val="16"/>
        </w:rPr>
        <w:t xml:space="preserve"> (lower than the growth rates of energy or resource consumption in recent decades6) </w:t>
      </w:r>
      <w:r w:rsidRPr="000865F0">
        <w:rPr>
          <w:rStyle w:val="StyleUnderline"/>
        </w:rPr>
        <w:t xml:space="preserve">means </w:t>
      </w:r>
      <w:r w:rsidRPr="000865F0">
        <w:rPr>
          <w:rStyle w:val="Emphasis"/>
        </w:rPr>
        <w:t>doubling</w:t>
      </w:r>
      <w:r w:rsidRPr="000865F0">
        <w:rPr>
          <w:rStyle w:val="StyleUnderline"/>
        </w:rPr>
        <w:t xml:space="preserve"> every </w:t>
      </w:r>
      <w:r w:rsidRPr="000865F0">
        <w:rPr>
          <w:rStyle w:val="Emphasis"/>
        </w:rPr>
        <w:t>37 years</w:t>
      </w:r>
      <w:r w:rsidRPr="000865F0">
        <w:rPr>
          <w:sz w:val="16"/>
        </w:rPr>
        <w:t xml:space="preserve">, multiplying by 7 in a century, and by 390 million in a millennium. In other words, </w:t>
      </w:r>
      <w:r w:rsidRPr="000865F0">
        <w:rPr>
          <w:rStyle w:val="StyleUnderline"/>
        </w:rPr>
        <w:t xml:space="preserve">it </w:t>
      </w:r>
      <w:r w:rsidRPr="000865F0">
        <w:rPr>
          <w:rStyle w:val="StyleUnderline"/>
          <w:highlight w:val="cyan"/>
        </w:rPr>
        <w:t>would take</w:t>
      </w:r>
      <w:r w:rsidRPr="000865F0">
        <w:rPr>
          <w:rStyle w:val="StyleUnderline"/>
        </w:rPr>
        <w:t xml:space="preserve"> about </w:t>
      </w:r>
      <w:r w:rsidRPr="000865F0">
        <w:rPr>
          <w:rStyle w:val="Emphasis"/>
          <w:highlight w:val="cyan"/>
        </w:rPr>
        <w:t>400 years</w:t>
      </w:r>
      <w:r w:rsidRPr="000865F0">
        <w:rPr>
          <w:rStyle w:val="StyleUnderline"/>
        </w:rPr>
        <w:t xml:space="preserve"> at this rate </w:t>
      </w:r>
      <w:r w:rsidRPr="000865F0">
        <w:rPr>
          <w:rStyle w:val="StyleUnderline"/>
          <w:highlight w:val="cyan"/>
        </w:rPr>
        <w:t>to</w:t>
      </w:r>
      <w:r w:rsidRPr="000865F0">
        <w:rPr>
          <w:rStyle w:val="StyleUnderline"/>
        </w:rPr>
        <w:t xml:space="preserve"> multiply</w:t>
      </w:r>
      <w:r w:rsidRPr="000865F0">
        <w:rPr>
          <w:sz w:val="16"/>
        </w:rPr>
        <w:t xml:space="preserve"> our </w:t>
      </w:r>
      <w:r w:rsidRPr="000865F0">
        <w:rPr>
          <w:rStyle w:val="StyleUnderline"/>
        </w:rPr>
        <w:t xml:space="preserve">energy </w:t>
      </w:r>
      <w:r w:rsidRPr="000865F0">
        <w:rPr>
          <w:rStyle w:val="Emphasis"/>
        </w:rPr>
        <w:t>consumption</w:t>
      </w:r>
      <w:r w:rsidRPr="000865F0">
        <w:rPr>
          <w:rStyle w:val="StyleUnderline"/>
        </w:rPr>
        <w:t xml:space="preserve"> by </w:t>
      </w:r>
      <w:r w:rsidRPr="000865F0">
        <w:rPr>
          <w:rStyle w:val="Emphasis"/>
        </w:rPr>
        <w:t>10,000</w:t>
      </w:r>
      <w:r w:rsidRPr="000865F0">
        <w:rPr>
          <w:rStyle w:val="StyleUnderline"/>
        </w:rPr>
        <w:t xml:space="preserve"> and </w:t>
      </w:r>
      <w:r w:rsidRPr="000865F0">
        <w:rPr>
          <w:rStyle w:val="StyleUnderline"/>
          <w:highlight w:val="cyan"/>
        </w:rPr>
        <w:t>consume</w:t>
      </w:r>
      <w:r w:rsidRPr="000865F0">
        <w:rPr>
          <w:rStyle w:val="StyleUnderline"/>
        </w:rPr>
        <w:t xml:space="preserve"> </w:t>
      </w:r>
      <w:r w:rsidRPr="000865F0">
        <w:rPr>
          <w:rStyle w:val="Emphasis"/>
        </w:rPr>
        <w:t>all</w:t>
      </w:r>
      <w:r w:rsidRPr="000865F0">
        <w:rPr>
          <w:rStyle w:val="StyleUnderline"/>
        </w:rPr>
        <w:t xml:space="preserve"> the energy from </w:t>
      </w:r>
      <w:r w:rsidRPr="000865F0">
        <w:rPr>
          <w:rStyle w:val="Emphasis"/>
          <w:sz w:val="28"/>
          <w:szCs w:val="28"/>
          <w:highlight w:val="cyan"/>
        </w:rPr>
        <w:t>the Sun</w:t>
      </w:r>
      <w:r w:rsidRPr="000865F0">
        <w:rPr>
          <w:sz w:val="16"/>
          <w:szCs w:val="28"/>
        </w:rPr>
        <w:t xml:space="preserve"> </w:t>
      </w:r>
      <w:r w:rsidRPr="000865F0">
        <w:rPr>
          <w:sz w:val="16"/>
        </w:rPr>
        <w:t xml:space="preserve">arriving on the Earth </w:t>
      </w:r>
      <w:r w:rsidRPr="000865F0">
        <w:rPr>
          <w:rStyle w:val="StyleUnderline"/>
          <w:highlight w:val="cyan"/>
        </w:rPr>
        <w:t>from</w:t>
      </w:r>
      <w:r w:rsidRPr="000865F0">
        <w:rPr>
          <w:rStyle w:val="StyleUnderline"/>
        </w:rPr>
        <w:t xml:space="preserve"> an </w:t>
      </w:r>
      <w:r w:rsidRPr="000865F0">
        <w:rPr>
          <w:rStyle w:val="Emphasis"/>
          <w:highlight w:val="cyan"/>
        </w:rPr>
        <w:t>instantaneous</w:t>
      </w:r>
      <w:r w:rsidRPr="000865F0">
        <w:rPr>
          <w:rStyle w:val="StyleUnderline"/>
          <w:highlight w:val="cyan"/>
        </w:rPr>
        <w:t xml:space="preserve"> power</w:t>
      </w:r>
      <w:r w:rsidRPr="000865F0">
        <w:rPr>
          <w:sz w:val="16"/>
        </w:rPr>
        <w:t xml:space="preserve"> of about 16 TW 7 to 170,000 TW. It would then take only 1,164 years to multiply this figure by 10 billion and consume all the energy of the Sun, which would make our civilization a "Type II" on the 8 scale of the Soviet astronomer Nikolai Kardachev. </w:t>
      </w:r>
    </w:p>
    <w:p w14:paraId="5B929FD8" w14:textId="77777777" w:rsidR="00F0255A" w:rsidRDefault="00F0255A" w:rsidP="00F0255A">
      <w:pPr>
        <w:rPr>
          <w:sz w:val="16"/>
        </w:rPr>
      </w:pPr>
      <w:r w:rsidRPr="00255CEE">
        <w:rPr>
          <w:sz w:val="16"/>
        </w:rPr>
        <w:t xml:space="preserve">With the same type of multiplicative factors, </w:t>
      </w:r>
      <w:r w:rsidRPr="00255CEE">
        <w:rPr>
          <w:rStyle w:val="StyleUnderline"/>
          <w:highlight w:val="cyan"/>
        </w:rPr>
        <w:t>resources</w:t>
      </w:r>
      <w:r w:rsidRPr="00255CEE">
        <w:rPr>
          <w:rStyle w:val="StyleUnderline"/>
        </w:rPr>
        <w:t xml:space="preserve"> would </w:t>
      </w:r>
      <w:r w:rsidRPr="00255CEE">
        <w:rPr>
          <w:rStyle w:val="Emphasis"/>
          <w:highlight w:val="cyan"/>
        </w:rPr>
        <w:t>quickly</w:t>
      </w:r>
      <w:r w:rsidRPr="00255CEE">
        <w:rPr>
          <w:rStyle w:val="StyleUnderline"/>
        </w:rPr>
        <w:t xml:space="preserve"> be </w:t>
      </w:r>
      <w:r w:rsidRPr="00255CEE">
        <w:rPr>
          <w:rStyle w:val="Emphasis"/>
          <w:highlight w:val="cyan"/>
        </w:rPr>
        <w:t>limited</w:t>
      </w:r>
      <w:r w:rsidRPr="00255CEE">
        <w:rPr>
          <w:rStyle w:val="StyleUnderline"/>
        </w:rPr>
        <w:t xml:space="preserve"> by</w:t>
      </w:r>
      <w:r w:rsidRPr="00255CEE">
        <w:rPr>
          <w:sz w:val="16"/>
        </w:rPr>
        <w:t xml:space="preserve"> the same </w:t>
      </w:r>
      <w:r w:rsidRPr="00255CEE">
        <w:rPr>
          <w:rStyle w:val="Emphasis"/>
        </w:rPr>
        <w:t>physical</w:t>
      </w:r>
      <w:r w:rsidRPr="00255CEE">
        <w:rPr>
          <w:rStyle w:val="StyleUnderline"/>
        </w:rPr>
        <w:t xml:space="preserve"> constraints: it would take</w:t>
      </w:r>
      <w:r w:rsidRPr="00255CEE">
        <w:rPr>
          <w:sz w:val="16"/>
        </w:rPr>
        <w:t xml:space="preserve"> eight to nine centuries to consume the entire iron content of the asteroid belt (Elvis and Milligan 2019) and </w:t>
      </w:r>
      <w:r w:rsidRPr="00255CEE">
        <w:rPr>
          <w:rStyle w:val="StyleUnderline"/>
        </w:rPr>
        <w:t xml:space="preserve">five centuries to extract the entire </w:t>
      </w:r>
      <w:r w:rsidRPr="00255CEE">
        <w:rPr>
          <w:rStyle w:val="Emphasis"/>
        </w:rPr>
        <w:t>copper</w:t>
      </w:r>
      <w:r w:rsidRPr="00255CEE">
        <w:rPr>
          <w:rStyle w:val="StyleUnderline"/>
        </w:rPr>
        <w:t xml:space="preserve"> content of the </w:t>
      </w:r>
      <w:r w:rsidRPr="00255CEE">
        <w:rPr>
          <w:rStyle w:val="Emphasis"/>
        </w:rPr>
        <w:t>Earth</w:t>
      </w:r>
      <w:r w:rsidRPr="00255CEE">
        <w:rPr>
          <w:sz w:val="16"/>
        </w:rPr>
        <w:t xml:space="preserve">'s crust to a depth of I kilometer . </w:t>
      </w:r>
      <w:r w:rsidRPr="00255CEE">
        <w:rPr>
          <w:rStyle w:val="StyleUnderline"/>
        </w:rPr>
        <w:t xml:space="preserve">Without decoupling, the </w:t>
      </w:r>
      <w:r w:rsidRPr="00255CEE">
        <w:rPr>
          <w:rStyle w:val="Emphasis"/>
          <w:highlight w:val="cyan"/>
        </w:rPr>
        <w:t>infinite</w:t>
      </w:r>
      <w:r w:rsidRPr="00255CEE">
        <w:rPr>
          <w:rStyle w:val="StyleUnderline"/>
          <w:highlight w:val="cyan"/>
        </w:rPr>
        <w:t xml:space="preserve"> growth</w:t>
      </w:r>
      <w:r w:rsidRPr="00255CEE">
        <w:rPr>
          <w:rStyle w:val="StyleUnderline"/>
        </w:rPr>
        <w:t xml:space="preserve"> hoped for</w:t>
      </w:r>
      <w:r w:rsidRPr="00255CEE">
        <w:rPr>
          <w:sz w:val="16"/>
        </w:rPr>
        <w:t xml:space="preserve"> by economists </w:t>
      </w:r>
      <w:r w:rsidRPr="00255CEE">
        <w:rPr>
          <w:rStyle w:val="StyleUnderline"/>
        </w:rPr>
        <w:t xml:space="preserve">would </w:t>
      </w:r>
      <w:r w:rsidRPr="00255CEE">
        <w:rPr>
          <w:rStyle w:val="StyleUnderline"/>
          <w:highlight w:val="cyan"/>
        </w:rPr>
        <w:t>turn into</w:t>
      </w:r>
      <w:r w:rsidRPr="00255CEE">
        <w:rPr>
          <w:rStyle w:val="StyleUnderline"/>
        </w:rPr>
        <w:t xml:space="preserve"> farce or</w:t>
      </w:r>
      <w:r w:rsidRPr="00255CEE">
        <w:rPr>
          <w:sz w:val="16"/>
        </w:rPr>
        <w:t xml:space="preserve"> </w:t>
      </w:r>
      <w:r w:rsidRPr="00255CEE">
        <w:rPr>
          <w:rStyle w:val="Emphasis"/>
          <w:highlight w:val="cyan"/>
        </w:rPr>
        <w:t>sci</w:t>
      </w:r>
      <w:r w:rsidRPr="00255CEE">
        <w:rPr>
          <w:sz w:val="16"/>
        </w:rPr>
        <w:t xml:space="preserve">ence </w:t>
      </w:r>
      <w:r w:rsidRPr="00255CEE">
        <w:rPr>
          <w:rStyle w:val="Emphasis"/>
          <w:highlight w:val="cyan"/>
        </w:rPr>
        <w:t>fi</w:t>
      </w:r>
      <w:r w:rsidRPr="00255CEE">
        <w:rPr>
          <w:sz w:val="16"/>
        </w:rPr>
        <w:t>ction. It will therefore be necessary to move from a physical economy to a "knowledge" economy, where the "combinatory" explosion of ideas could continue (almost) indefinitely: "at no conceivable horizon — I would say until about five billion years from now, when the Sun explodes — will we run out of new discoveries", prophesied the 2018 Nobel Prize winner in economics 10 Paul Romer (Bailey 2001).</w:t>
      </w:r>
      <w:bookmarkEnd w:id="25"/>
    </w:p>
    <w:p w14:paraId="230AFCA9" w14:textId="77777777" w:rsidR="00F0255A" w:rsidRDefault="00F0255A" w:rsidP="00F0255A">
      <w:pPr>
        <w:pStyle w:val="Heading4"/>
      </w:pPr>
      <w:r>
        <w:t xml:space="preserve">Renewables </w:t>
      </w:r>
      <w:r w:rsidRPr="0048089E">
        <w:rPr>
          <w:u w:val="single"/>
        </w:rPr>
        <w:t>increase</w:t>
      </w:r>
      <w:r>
        <w:t xml:space="preserve"> reliance on </w:t>
      </w:r>
      <w:r w:rsidRPr="0048089E">
        <w:rPr>
          <w:u w:val="single"/>
        </w:rPr>
        <w:t>coal</w:t>
      </w:r>
      <w:r>
        <w:t>.</w:t>
      </w:r>
    </w:p>
    <w:p w14:paraId="778B950A" w14:textId="77777777" w:rsidR="00F0255A" w:rsidRDefault="00F0255A" w:rsidP="00F0255A">
      <w:r w:rsidRPr="0048089E">
        <w:rPr>
          <w:rStyle w:val="Style13ptBold"/>
        </w:rPr>
        <w:t>Yancey 22</w:t>
      </w:r>
      <w:r>
        <w:t xml:space="preserve"> [Dwayne </w:t>
      </w:r>
      <w:r w:rsidRPr="006665AE">
        <w:t>Yance</w:t>
      </w:r>
      <w:r>
        <w:t>y (E</w:t>
      </w:r>
      <w:r w:rsidRPr="006665AE">
        <w:t>ditor and environmental writer</w:t>
      </w:r>
      <w:r>
        <w:t>, Cardinal News), 9-16-2022, “Demand for renewable energy leads to...more coal mining?” Cardinal News, https://cardinalnews.org/2022/09/16/demand-for-renewable-energy-leads-to-more-coal-mining/, njn]</w:t>
      </w:r>
    </w:p>
    <w:p w14:paraId="40E1A2EF" w14:textId="77777777" w:rsidR="00F0255A" w:rsidRPr="00DE4EC4" w:rsidRDefault="00F0255A" w:rsidP="00F0255A">
      <w:pPr>
        <w:rPr>
          <w:sz w:val="16"/>
        </w:rPr>
      </w:pPr>
      <w:r w:rsidRPr="00DE4EC4">
        <w:rPr>
          <w:sz w:val="16"/>
        </w:rPr>
        <w:t xml:space="preserve">If we want </w:t>
      </w:r>
      <w:r w:rsidRPr="00DE4EC4">
        <w:rPr>
          <w:rStyle w:val="Emphasis"/>
          <w:highlight w:val="cyan"/>
        </w:rPr>
        <w:t>renewable</w:t>
      </w:r>
      <w:r w:rsidRPr="00DE4EC4">
        <w:rPr>
          <w:rStyle w:val="StyleUnderline"/>
        </w:rPr>
        <w:t xml:space="preserve"> energy</w:t>
      </w:r>
      <w:r w:rsidRPr="00DE4EC4">
        <w:rPr>
          <w:sz w:val="16"/>
        </w:rPr>
        <w:t xml:space="preserve">, we </w:t>
      </w:r>
      <w:r w:rsidRPr="00DE4EC4">
        <w:rPr>
          <w:rStyle w:val="StyleUnderline"/>
          <w:highlight w:val="cyan"/>
        </w:rPr>
        <w:t>need</w:t>
      </w:r>
      <w:r w:rsidRPr="00DE4EC4">
        <w:rPr>
          <w:rStyle w:val="StyleUnderline"/>
        </w:rPr>
        <w:t xml:space="preserve"> to </w:t>
      </w:r>
      <w:r w:rsidRPr="00DE4EC4">
        <w:rPr>
          <w:rStyle w:val="Emphasis"/>
        </w:rPr>
        <w:t xml:space="preserve">mine </w:t>
      </w:r>
      <w:r w:rsidRPr="00DE4EC4">
        <w:rPr>
          <w:rStyle w:val="Emphasis"/>
          <w:highlight w:val="cyan"/>
        </w:rPr>
        <w:t>more coal</w:t>
      </w:r>
      <w:r w:rsidRPr="00DE4EC4">
        <w:rPr>
          <w:sz w:val="16"/>
        </w:rPr>
        <w:t>.</w:t>
      </w:r>
    </w:p>
    <w:p w14:paraId="2B347FDF" w14:textId="77777777" w:rsidR="00F0255A" w:rsidRPr="00DE4EC4" w:rsidRDefault="00F0255A" w:rsidP="00F0255A">
      <w:pPr>
        <w:rPr>
          <w:sz w:val="16"/>
        </w:rPr>
      </w:pPr>
      <w:r w:rsidRPr="00DE4EC4">
        <w:rPr>
          <w:sz w:val="16"/>
        </w:rPr>
        <w:t>That seems counterintuitive, but chemistry is complicated.</w:t>
      </w:r>
    </w:p>
    <w:p w14:paraId="181A47B6" w14:textId="77777777" w:rsidR="00F0255A" w:rsidRPr="00DE4EC4" w:rsidRDefault="00F0255A" w:rsidP="00F0255A">
      <w:pPr>
        <w:rPr>
          <w:sz w:val="16"/>
        </w:rPr>
      </w:pPr>
      <w:r w:rsidRPr="00DE4EC4">
        <w:rPr>
          <w:sz w:val="16"/>
        </w:rPr>
        <w:t xml:space="preserve">Last month, an </w:t>
      </w:r>
      <w:r w:rsidRPr="00DE4EC4">
        <w:rPr>
          <w:rStyle w:val="StyleUnderline"/>
        </w:rPr>
        <w:t>Australia-based company, Coronado Global Resources</w:t>
      </w:r>
      <w:r w:rsidRPr="00DE4EC4">
        <w:rPr>
          <w:sz w:val="16"/>
        </w:rPr>
        <w:t xml:space="preserve">, announced it </w:t>
      </w:r>
      <w:r w:rsidRPr="00DE4EC4">
        <w:rPr>
          <w:rStyle w:val="StyleUnderline"/>
        </w:rPr>
        <w:t xml:space="preserve">will invest $169 million to </w:t>
      </w:r>
      <w:r w:rsidRPr="00DE4EC4">
        <w:rPr>
          <w:rStyle w:val="Emphasis"/>
        </w:rPr>
        <w:t>expand</w:t>
      </w:r>
      <w:r w:rsidRPr="00DE4EC4">
        <w:rPr>
          <w:rStyle w:val="StyleUnderline"/>
        </w:rPr>
        <w:t xml:space="preserve"> its </w:t>
      </w:r>
      <w:r w:rsidRPr="00DE4EC4">
        <w:rPr>
          <w:rStyle w:val="Emphasis"/>
        </w:rPr>
        <w:t>coal operations</w:t>
      </w:r>
      <w:r w:rsidRPr="00DE4EC4">
        <w:rPr>
          <w:sz w:val="16"/>
        </w:rPr>
        <w:t xml:space="preserve"> in Buchanan and Tazewell counties – adding 181 jobs to the 585 already there.</w:t>
      </w:r>
    </w:p>
    <w:p w14:paraId="433DBF59" w14:textId="77777777" w:rsidR="00F0255A" w:rsidRPr="00DE4EC4" w:rsidRDefault="00F0255A" w:rsidP="00F0255A">
      <w:pPr>
        <w:rPr>
          <w:sz w:val="16"/>
        </w:rPr>
      </w:pPr>
      <w:r w:rsidRPr="00DE4EC4">
        <w:rPr>
          <w:sz w:val="16"/>
        </w:rPr>
        <w:t>Isn’t coal on the decline? As a percentage of electricity generation, it certainly is. Once the primary source of electrical power, coal has now fallen to a distant second place behind natural gas. In 2007, coal accounted for 48.5% of electrical generation in the U.S., according to the Energy Information Administration. By 2021, it was 22%, just barely ahead of renewables at 20%. Natural gas was up to 38%.</w:t>
      </w:r>
    </w:p>
    <w:p w14:paraId="32E295F2" w14:textId="77777777" w:rsidR="00F0255A" w:rsidRPr="00DE4EC4" w:rsidRDefault="00F0255A" w:rsidP="00F0255A">
      <w:pPr>
        <w:rPr>
          <w:sz w:val="16"/>
        </w:rPr>
      </w:pPr>
      <w:r w:rsidRPr="00DE4EC4">
        <w:rPr>
          <w:sz w:val="16"/>
        </w:rPr>
        <w:t xml:space="preserve">That, however, is what’s known as thermal coal, or steam coal. </w:t>
      </w:r>
      <w:r w:rsidRPr="00DE4EC4">
        <w:rPr>
          <w:rStyle w:val="StyleUnderline"/>
        </w:rPr>
        <w:t xml:space="preserve">What Coronado is </w:t>
      </w:r>
      <w:r w:rsidRPr="00DE4EC4">
        <w:rPr>
          <w:rStyle w:val="Emphasis"/>
        </w:rPr>
        <w:t>mining</w:t>
      </w:r>
      <w:r w:rsidRPr="00DE4EC4">
        <w:rPr>
          <w:sz w:val="16"/>
        </w:rPr>
        <w:t xml:space="preserve"> – </w:t>
      </w:r>
      <w:r w:rsidRPr="00DE4EC4">
        <w:rPr>
          <w:rStyle w:val="StyleUnderline"/>
        </w:rPr>
        <w:t xml:space="preserve">and wants to mine </w:t>
      </w:r>
      <w:r w:rsidRPr="00DE4EC4">
        <w:rPr>
          <w:rStyle w:val="Emphasis"/>
        </w:rPr>
        <w:t>more</w:t>
      </w:r>
      <w:r w:rsidRPr="00DE4EC4">
        <w:rPr>
          <w:rStyle w:val="StyleUnderline"/>
        </w:rPr>
        <w:t xml:space="preserve"> of</w:t>
      </w:r>
      <w:r w:rsidRPr="00DE4EC4">
        <w:rPr>
          <w:sz w:val="16"/>
        </w:rPr>
        <w:t xml:space="preserve"> – is </w:t>
      </w:r>
      <w:r w:rsidRPr="00DE4EC4">
        <w:rPr>
          <w:rStyle w:val="Emphasis"/>
          <w:highlight w:val="cyan"/>
        </w:rPr>
        <w:t>metallurgical coal</w:t>
      </w:r>
      <w:r w:rsidRPr="00DE4EC4">
        <w:rPr>
          <w:sz w:val="16"/>
        </w:rPr>
        <w:t xml:space="preserve">, or “met” coal, which </w:t>
      </w:r>
      <w:r w:rsidRPr="00DE4EC4">
        <w:rPr>
          <w:rStyle w:val="StyleUnderline"/>
        </w:rPr>
        <w:t xml:space="preserve">is </w:t>
      </w:r>
      <w:r w:rsidRPr="00DE4EC4">
        <w:rPr>
          <w:rStyle w:val="StyleUnderline"/>
          <w:highlight w:val="cyan"/>
        </w:rPr>
        <w:t>used in</w:t>
      </w:r>
      <w:r w:rsidRPr="00DE4EC4">
        <w:rPr>
          <w:rStyle w:val="StyleUnderline"/>
        </w:rPr>
        <w:t xml:space="preserve"> producing </w:t>
      </w:r>
      <w:r w:rsidRPr="00DE4EC4">
        <w:rPr>
          <w:rStyle w:val="Emphasis"/>
          <w:highlight w:val="cyan"/>
        </w:rPr>
        <w:t>steel</w:t>
      </w:r>
      <w:r w:rsidRPr="00DE4EC4">
        <w:rPr>
          <w:sz w:val="16"/>
        </w:rPr>
        <w:t>.</w:t>
      </w:r>
    </w:p>
    <w:p w14:paraId="399F2BDF" w14:textId="77777777" w:rsidR="00F0255A" w:rsidRPr="00DE4EC4" w:rsidRDefault="00F0255A" w:rsidP="00F0255A">
      <w:pPr>
        <w:rPr>
          <w:sz w:val="16"/>
        </w:rPr>
      </w:pPr>
      <w:r w:rsidRPr="00DE4EC4">
        <w:rPr>
          <w:sz w:val="16"/>
        </w:rPr>
        <w:t xml:space="preserve">I’ll spare you the chemistry lesson on the differences between the two. Generally speaking, </w:t>
      </w:r>
      <w:r w:rsidRPr="00DE4EC4">
        <w:rPr>
          <w:rStyle w:val="StyleUnderline"/>
        </w:rPr>
        <w:t xml:space="preserve">met coal </w:t>
      </w:r>
      <w:r w:rsidRPr="00DE4EC4">
        <w:rPr>
          <w:rStyle w:val="StyleUnderline"/>
          <w:highlight w:val="cyan"/>
        </w:rPr>
        <w:t>has</w:t>
      </w:r>
      <w:r w:rsidRPr="00DE4EC4">
        <w:rPr>
          <w:rStyle w:val="StyleUnderline"/>
        </w:rPr>
        <w:t xml:space="preserve"> less ash</w:t>
      </w:r>
      <w:r w:rsidRPr="00DE4EC4">
        <w:rPr>
          <w:sz w:val="16"/>
        </w:rPr>
        <w:t xml:space="preserve">, moisture and sulfur – </w:t>
      </w:r>
      <w:r w:rsidRPr="00DE4EC4">
        <w:rPr>
          <w:rStyle w:val="StyleUnderline"/>
        </w:rPr>
        <w:t xml:space="preserve">but </w:t>
      </w:r>
      <w:r w:rsidRPr="00DE4EC4">
        <w:rPr>
          <w:rStyle w:val="Emphasis"/>
          <w:highlight w:val="cyan"/>
        </w:rPr>
        <w:t>more carbon</w:t>
      </w:r>
      <w:r w:rsidRPr="00DE4EC4">
        <w:rPr>
          <w:sz w:val="16"/>
        </w:rPr>
        <w:t xml:space="preserve"> – than thermal coal. More to the point, </w:t>
      </w:r>
      <w:r w:rsidRPr="00DE4EC4">
        <w:rPr>
          <w:rStyle w:val="StyleUnderline"/>
        </w:rPr>
        <w:t xml:space="preserve">met coal, when </w:t>
      </w:r>
      <w:r w:rsidRPr="00DE4EC4">
        <w:rPr>
          <w:rStyle w:val="Emphasis"/>
        </w:rPr>
        <w:t>burned</w:t>
      </w:r>
      <w:r w:rsidRPr="00DE4EC4">
        <w:rPr>
          <w:rStyle w:val="StyleUnderline"/>
        </w:rPr>
        <w:t xml:space="preserve">, produces </w:t>
      </w:r>
      <w:r w:rsidRPr="00DE4EC4">
        <w:rPr>
          <w:rStyle w:val="Emphasis"/>
        </w:rPr>
        <w:t>coke</w:t>
      </w:r>
      <w:r w:rsidRPr="00DE4EC4">
        <w:rPr>
          <w:rStyle w:val="StyleUnderline"/>
        </w:rPr>
        <w:t xml:space="preserve">, the </w:t>
      </w:r>
      <w:r w:rsidRPr="00DE4EC4">
        <w:rPr>
          <w:rStyle w:val="Emphasis"/>
        </w:rPr>
        <w:t>fuel</w:t>
      </w:r>
      <w:r w:rsidRPr="00DE4EC4">
        <w:rPr>
          <w:rStyle w:val="StyleUnderline"/>
        </w:rPr>
        <w:t xml:space="preserve"> for </w:t>
      </w:r>
      <w:r w:rsidRPr="00DE4EC4">
        <w:rPr>
          <w:rStyle w:val="Emphasis"/>
        </w:rPr>
        <w:t>blast furnaces</w:t>
      </w:r>
      <w:r w:rsidRPr="00DE4EC4">
        <w:rPr>
          <w:rStyle w:val="StyleUnderline"/>
        </w:rPr>
        <w:t xml:space="preserve"> that turn iron ore into steel</w:t>
      </w:r>
      <w:r w:rsidRPr="00DE4EC4">
        <w:rPr>
          <w:sz w:val="16"/>
        </w:rPr>
        <w:t xml:space="preserve">. About </w:t>
      </w:r>
      <w:r w:rsidRPr="00DE4EC4">
        <w:rPr>
          <w:rStyle w:val="Emphasis"/>
          <w:highlight w:val="cyan"/>
        </w:rPr>
        <w:t>70% of steel</w:t>
      </w:r>
      <w:r w:rsidRPr="00DE4EC4">
        <w:rPr>
          <w:rStyle w:val="StyleUnderline"/>
          <w:highlight w:val="cyan"/>
        </w:rPr>
        <w:t xml:space="preserve"> is made with </w:t>
      </w:r>
      <w:r w:rsidRPr="00DE4EC4">
        <w:rPr>
          <w:rStyle w:val="Emphasis"/>
          <w:highlight w:val="cyan"/>
        </w:rPr>
        <w:t>met</w:t>
      </w:r>
      <w:r w:rsidRPr="00DE4EC4">
        <w:rPr>
          <w:rStyle w:val="Emphasis"/>
        </w:rPr>
        <w:t xml:space="preserve"> coal</w:t>
      </w:r>
      <w:r w:rsidRPr="00DE4EC4">
        <w:rPr>
          <w:sz w:val="16"/>
        </w:rPr>
        <w:t>; the other 30% is made using electric arc furnaces working with scrap steel rather than iron ore.</w:t>
      </w:r>
    </w:p>
    <w:p w14:paraId="2A62E460" w14:textId="77777777" w:rsidR="00F0255A" w:rsidRPr="00DE4EC4" w:rsidRDefault="00F0255A" w:rsidP="00F0255A">
      <w:pPr>
        <w:rPr>
          <w:sz w:val="16"/>
        </w:rPr>
      </w:pPr>
      <w:r w:rsidRPr="00DE4EC4">
        <w:rPr>
          <w:sz w:val="16"/>
        </w:rPr>
        <w:t xml:space="preserve">Put another way, </w:t>
      </w:r>
      <w:r w:rsidRPr="00DE4EC4">
        <w:rPr>
          <w:rStyle w:val="StyleUnderline"/>
        </w:rPr>
        <w:t xml:space="preserve">if you want to make </w:t>
      </w:r>
      <w:r w:rsidRPr="00DE4EC4">
        <w:rPr>
          <w:rStyle w:val="Emphasis"/>
        </w:rPr>
        <w:t>steel</w:t>
      </w:r>
      <w:r w:rsidRPr="00DE4EC4">
        <w:rPr>
          <w:rStyle w:val="StyleUnderline"/>
        </w:rPr>
        <w:t xml:space="preserve"> from </w:t>
      </w:r>
      <w:r w:rsidRPr="00DE4EC4">
        <w:rPr>
          <w:rStyle w:val="Emphasis"/>
        </w:rPr>
        <w:t>scratch</w:t>
      </w:r>
      <w:r w:rsidRPr="00DE4EC4">
        <w:rPr>
          <w:rStyle w:val="StyleUnderline"/>
        </w:rPr>
        <w:t>, you need</w:t>
      </w:r>
      <w:r w:rsidRPr="00DE4EC4">
        <w:rPr>
          <w:sz w:val="16"/>
        </w:rPr>
        <w:t xml:space="preserve"> coke, which means you need coal – </w:t>
      </w:r>
      <w:r w:rsidRPr="00DE4EC4">
        <w:rPr>
          <w:rStyle w:val="Emphasis"/>
        </w:rPr>
        <w:t>met coal</w:t>
      </w:r>
      <w:r w:rsidRPr="00DE4EC4">
        <w:rPr>
          <w:sz w:val="16"/>
        </w:rPr>
        <w:t>.</w:t>
      </w:r>
    </w:p>
    <w:p w14:paraId="2EE012F7" w14:textId="77777777" w:rsidR="00F0255A" w:rsidRPr="00DE4EC4" w:rsidRDefault="00F0255A" w:rsidP="00F0255A">
      <w:pPr>
        <w:rPr>
          <w:sz w:val="16"/>
        </w:rPr>
      </w:pPr>
      <w:r w:rsidRPr="00DE4EC4">
        <w:rPr>
          <w:sz w:val="16"/>
        </w:rPr>
        <w:t xml:space="preserve">Now consider this: Much of the </w:t>
      </w:r>
      <w:r w:rsidRPr="00DE4EC4">
        <w:rPr>
          <w:rStyle w:val="StyleUnderline"/>
        </w:rPr>
        <w:t xml:space="preserve">technology for </w:t>
      </w:r>
      <w:r w:rsidRPr="00DE4EC4">
        <w:rPr>
          <w:rStyle w:val="Emphasis"/>
        </w:rPr>
        <w:t>renewable energy</w:t>
      </w:r>
      <w:r w:rsidRPr="00DE4EC4">
        <w:rPr>
          <w:rStyle w:val="StyleUnderline"/>
        </w:rPr>
        <w:t xml:space="preserve"> requires </w:t>
      </w:r>
      <w:r w:rsidRPr="00DE4EC4">
        <w:rPr>
          <w:rStyle w:val="Emphasis"/>
        </w:rPr>
        <w:t>steel</w:t>
      </w:r>
      <w:r w:rsidRPr="00DE4EC4">
        <w:rPr>
          <w:sz w:val="16"/>
        </w:rPr>
        <w:t xml:space="preserve">. The </w:t>
      </w:r>
      <w:r w:rsidRPr="00DE4EC4">
        <w:rPr>
          <w:rStyle w:val="StyleUnderline"/>
        </w:rPr>
        <w:t>National Renewable Energy Laboratory says</w:t>
      </w:r>
      <w:r w:rsidRPr="00DE4EC4">
        <w:rPr>
          <w:sz w:val="16"/>
        </w:rPr>
        <w:t xml:space="preserve"> 66% to </w:t>
      </w:r>
      <w:r w:rsidRPr="00DE4EC4">
        <w:rPr>
          <w:rStyle w:val="Emphasis"/>
          <w:highlight w:val="cyan"/>
        </w:rPr>
        <w:t>79%</w:t>
      </w:r>
      <w:r w:rsidRPr="00DE4EC4">
        <w:rPr>
          <w:rStyle w:val="StyleUnderline"/>
          <w:highlight w:val="cyan"/>
        </w:rPr>
        <w:t xml:space="preserve"> of</w:t>
      </w:r>
      <w:r w:rsidRPr="00DE4EC4">
        <w:rPr>
          <w:rStyle w:val="StyleUnderline"/>
        </w:rPr>
        <w:t xml:space="preserve"> a </w:t>
      </w:r>
      <w:r w:rsidRPr="00DE4EC4">
        <w:rPr>
          <w:rStyle w:val="Emphasis"/>
          <w:highlight w:val="cyan"/>
        </w:rPr>
        <w:t>wind turbine</w:t>
      </w:r>
      <w:r w:rsidRPr="00DE4EC4">
        <w:rPr>
          <w:rStyle w:val="StyleUnderline"/>
          <w:highlight w:val="cyan"/>
        </w:rPr>
        <w:t xml:space="preserve"> is</w:t>
      </w:r>
      <w:r w:rsidRPr="00DE4EC4">
        <w:rPr>
          <w:rStyle w:val="StyleUnderline"/>
        </w:rPr>
        <w:t xml:space="preserve"> made of </w:t>
      </w:r>
      <w:r w:rsidRPr="00DE4EC4">
        <w:rPr>
          <w:rStyle w:val="Emphasis"/>
          <w:highlight w:val="cyan"/>
        </w:rPr>
        <w:t>steel</w:t>
      </w:r>
      <w:r w:rsidRPr="00DE4EC4">
        <w:rPr>
          <w:sz w:val="16"/>
        </w:rPr>
        <w:t>, with fiberglass, resin or plastic accounting for 16%, iron accounting for somewhere between 5% and 17%, and copper about 1%.</w:t>
      </w:r>
    </w:p>
    <w:p w14:paraId="65444A45" w14:textId="77777777" w:rsidR="00F0255A" w:rsidRPr="00DE4EC4" w:rsidRDefault="00F0255A" w:rsidP="00F0255A">
      <w:pPr>
        <w:rPr>
          <w:sz w:val="16"/>
        </w:rPr>
      </w:pPr>
      <w:r w:rsidRPr="00DE4EC4">
        <w:rPr>
          <w:sz w:val="16"/>
        </w:rPr>
        <w:t xml:space="preserve">Measured another way, the American Wind Energy Association says </w:t>
      </w:r>
      <w:r w:rsidRPr="00DE4EC4">
        <w:rPr>
          <w:rStyle w:val="StyleUnderline"/>
        </w:rPr>
        <w:t xml:space="preserve">a </w:t>
      </w:r>
      <w:r w:rsidRPr="00DE4EC4">
        <w:rPr>
          <w:rStyle w:val="Emphasis"/>
        </w:rPr>
        <w:t>single</w:t>
      </w:r>
      <w:r w:rsidRPr="00DE4EC4">
        <w:rPr>
          <w:rStyle w:val="StyleUnderline"/>
        </w:rPr>
        <w:t xml:space="preserve"> wind turbine requires</w:t>
      </w:r>
      <w:r w:rsidRPr="00DE4EC4">
        <w:rPr>
          <w:sz w:val="16"/>
        </w:rPr>
        <w:t xml:space="preserve"> 200 to </w:t>
      </w:r>
      <w:r w:rsidRPr="00DE4EC4">
        <w:rPr>
          <w:rStyle w:val="Emphasis"/>
        </w:rPr>
        <w:t>230 tons of steel</w:t>
      </w:r>
      <w:r w:rsidRPr="00DE4EC4">
        <w:rPr>
          <w:sz w:val="16"/>
        </w:rPr>
        <w:t>.</w:t>
      </w:r>
    </w:p>
    <w:p w14:paraId="07E23048" w14:textId="77777777" w:rsidR="00F0255A" w:rsidRPr="00DE4EC4" w:rsidRDefault="00F0255A" w:rsidP="00F0255A">
      <w:pPr>
        <w:rPr>
          <w:rStyle w:val="StyleUnderline"/>
        </w:rPr>
      </w:pPr>
      <w:r w:rsidRPr="00DE4EC4">
        <w:rPr>
          <w:sz w:val="16"/>
        </w:rPr>
        <w:t xml:space="preserve">Measured yet another way, </w:t>
      </w:r>
      <w:r w:rsidRPr="00DE4EC4">
        <w:rPr>
          <w:rStyle w:val="StyleUnderline"/>
        </w:rPr>
        <w:t xml:space="preserve">each new </w:t>
      </w:r>
      <w:r w:rsidRPr="00DE4EC4">
        <w:rPr>
          <w:rStyle w:val="Emphasis"/>
        </w:rPr>
        <w:t>megawatt</w:t>
      </w:r>
      <w:r w:rsidRPr="00DE4EC4">
        <w:rPr>
          <w:rStyle w:val="StyleUnderline"/>
        </w:rPr>
        <w:t xml:space="preserve"> of wind energy</w:t>
      </w:r>
      <w:r w:rsidRPr="00DE4EC4">
        <w:rPr>
          <w:sz w:val="16"/>
        </w:rPr>
        <w:t xml:space="preserve"> is said to </w:t>
      </w:r>
      <w:r w:rsidRPr="00DE4EC4">
        <w:rPr>
          <w:rStyle w:val="StyleUnderline"/>
        </w:rPr>
        <w:t xml:space="preserve">require 120 to </w:t>
      </w:r>
      <w:r w:rsidRPr="00DE4EC4">
        <w:rPr>
          <w:rStyle w:val="Emphasis"/>
        </w:rPr>
        <w:t>180 tons</w:t>
      </w:r>
      <w:r w:rsidRPr="00DE4EC4">
        <w:rPr>
          <w:rStyle w:val="StyleUnderline"/>
        </w:rPr>
        <w:t xml:space="preserve"> of steel</w:t>
      </w:r>
      <w:r w:rsidRPr="00DE4EC4">
        <w:rPr>
          <w:sz w:val="16"/>
        </w:rPr>
        <w:t xml:space="preserve"> – and </w:t>
      </w:r>
      <w:r w:rsidRPr="00DE4EC4">
        <w:rPr>
          <w:rStyle w:val="StyleUnderline"/>
        </w:rPr>
        <w:t xml:space="preserve">each new megawatt of </w:t>
      </w:r>
      <w:r w:rsidRPr="00DE4EC4">
        <w:rPr>
          <w:rStyle w:val="Emphasis"/>
          <w:highlight w:val="cyan"/>
        </w:rPr>
        <w:t>solar</w:t>
      </w:r>
      <w:r w:rsidRPr="00DE4EC4">
        <w:rPr>
          <w:rStyle w:val="StyleUnderline"/>
        </w:rPr>
        <w:t xml:space="preserve"> energy </w:t>
      </w:r>
      <w:r w:rsidRPr="00DE4EC4">
        <w:rPr>
          <w:rStyle w:val="StyleUnderline"/>
          <w:highlight w:val="cyan"/>
        </w:rPr>
        <w:t>needs</w:t>
      </w:r>
      <w:r w:rsidRPr="00DE4EC4">
        <w:rPr>
          <w:rStyle w:val="StyleUnderline"/>
        </w:rPr>
        <w:t xml:space="preserve"> 35 to </w:t>
      </w:r>
      <w:r w:rsidRPr="00DE4EC4">
        <w:rPr>
          <w:rStyle w:val="Emphasis"/>
          <w:highlight w:val="cyan"/>
        </w:rPr>
        <w:t>45 tons</w:t>
      </w:r>
      <w:r w:rsidRPr="00DE4EC4">
        <w:rPr>
          <w:rStyle w:val="StyleUnderline"/>
        </w:rPr>
        <w:t xml:space="preserve"> of steel</w:t>
      </w:r>
      <w:r w:rsidRPr="00DE4EC4">
        <w:rPr>
          <w:sz w:val="16"/>
        </w:rPr>
        <w:t xml:space="preserve">. Those estimates come from a Luxembourg-based steel company, so feel free to dispute the actual numbers, but the point is that wind farms and solar farms require some amount of steel. That means </w:t>
      </w:r>
      <w:r w:rsidRPr="00DE4EC4">
        <w:rPr>
          <w:rStyle w:val="StyleUnderline"/>
          <w:highlight w:val="cyan"/>
        </w:rPr>
        <w:t xml:space="preserve">if we want </w:t>
      </w:r>
      <w:r w:rsidRPr="00DE4EC4">
        <w:rPr>
          <w:rStyle w:val="Emphasis"/>
          <w:highlight w:val="cyan"/>
        </w:rPr>
        <w:t>renewable</w:t>
      </w:r>
      <w:r w:rsidRPr="00DE4EC4">
        <w:rPr>
          <w:rStyle w:val="StyleUnderline"/>
        </w:rPr>
        <w:t xml:space="preserve"> energy</w:t>
      </w:r>
      <w:r w:rsidRPr="00DE4EC4">
        <w:rPr>
          <w:sz w:val="16"/>
        </w:rPr>
        <w:t xml:space="preserve">, we need to make steel, which means </w:t>
      </w:r>
      <w:r w:rsidRPr="00DE4EC4">
        <w:rPr>
          <w:rStyle w:val="StyleUnderline"/>
          <w:highlight w:val="cyan"/>
        </w:rPr>
        <w:t xml:space="preserve">we need to </w:t>
      </w:r>
      <w:r w:rsidRPr="00DE4EC4">
        <w:rPr>
          <w:rStyle w:val="Emphasis"/>
          <w:highlight w:val="cyan"/>
        </w:rPr>
        <w:t>mine</w:t>
      </w:r>
      <w:r w:rsidRPr="00DE4EC4">
        <w:rPr>
          <w:rStyle w:val="StyleUnderline"/>
        </w:rPr>
        <w:t xml:space="preserve"> met </w:t>
      </w:r>
      <w:r w:rsidRPr="00DE4EC4">
        <w:rPr>
          <w:rStyle w:val="Emphasis"/>
          <w:highlight w:val="cyan"/>
        </w:rPr>
        <w:t>coal</w:t>
      </w:r>
      <w:r w:rsidRPr="00DE4EC4">
        <w:rPr>
          <w:rStyle w:val="StyleUnderline"/>
        </w:rPr>
        <w:t>.</w:t>
      </w:r>
    </w:p>
    <w:p w14:paraId="0B62ED43" w14:textId="77777777" w:rsidR="00F0255A" w:rsidRPr="00DE4EC4" w:rsidRDefault="00F0255A" w:rsidP="00F0255A">
      <w:pPr>
        <w:rPr>
          <w:sz w:val="16"/>
        </w:rPr>
      </w:pPr>
      <w:r w:rsidRPr="00DE4EC4">
        <w:rPr>
          <w:sz w:val="16"/>
        </w:rPr>
        <w:t>Like I said, chemistry is complicated.</w:t>
      </w:r>
    </w:p>
    <w:p w14:paraId="6D34D22B" w14:textId="77777777" w:rsidR="00F0255A" w:rsidRPr="00DE4EC4" w:rsidRDefault="00F0255A" w:rsidP="00F0255A">
      <w:pPr>
        <w:rPr>
          <w:sz w:val="16"/>
        </w:rPr>
      </w:pPr>
      <w:r w:rsidRPr="00DE4EC4">
        <w:rPr>
          <w:sz w:val="16"/>
        </w:rPr>
        <w:t xml:space="preserve">Mind you, I’m not making a case here against renewable energy – if we can produce energy more or less out of thin air, that seems good for both the environment and national security.  I am, though, pointing out some of the </w:t>
      </w:r>
      <w:r w:rsidRPr="00DE4EC4">
        <w:rPr>
          <w:rStyle w:val="StyleUnderline"/>
        </w:rPr>
        <w:t xml:space="preserve">aspects of the renewable energy </w:t>
      </w:r>
      <w:r w:rsidRPr="00DE4EC4">
        <w:rPr>
          <w:rStyle w:val="Emphasis"/>
        </w:rPr>
        <w:t>supply chain</w:t>
      </w:r>
      <w:r w:rsidRPr="00DE4EC4">
        <w:rPr>
          <w:sz w:val="16"/>
        </w:rPr>
        <w:t xml:space="preserve"> that </w:t>
      </w:r>
      <w:r w:rsidRPr="00DE4EC4">
        <w:rPr>
          <w:rStyle w:val="StyleUnderline"/>
        </w:rPr>
        <w:t xml:space="preserve">often go </w:t>
      </w:r>
      <w:r w:rsidRPr="00DE4EC4">
        <w:rPr>
          <w:rStyle w:val="Emphasis"/>
        </w:rPr>
        <w:t>unrecognized</w:t>
      </w:r>
      <w:r w:rsidRPr="00DE4EC4">
        <w:rPr>
          <w:sz w:val="16"/>
        </w:rPr>
        <w:t>.</w:t>
      </w:r>
    </w:p>
    <w:p w14:paraId="1E6FA99E" w14:textId="77777777" w:rsidR="00F0255A" w:rsidRPr="00DE4EC4" w:rsidRDefault="00F0255A" w:rsidP="00F0255A">
      <w:pPr>
        <w:rPr>
          <w:sz w:val="16"/>
        </w:rPr>
      </w:pPr>
      <w:r w:rsidRPr="00DE4EC4">
        <w:rPr>
          <w:sz w:val="16"/>
        </w:rPr>
        <w:t>It’s not just renewable energy, either. The infrastructure bill that Congress passed and President Joe Biden signed late last year includes $110 billion for roads and bridges, $66 billion for rail, $55 billion for water infrastructure, $25 billion for airports – and lots of other billions for lots of other things. All those things also require steel, which means they ultimately require met coal.</w:t>
      </w:r>
    </w:p>
    <w:p w14:paraId="3CCADEC0" w14:textId="77777777" w:rsidR="00F0255A" w:rsidRDefault="00F0255A" w:rsidP="00F0255A">
      <w:pPr>
        <w:pStyle w:val="Heading4"/>
      </w:pPr>
      <w:r>
        <w:t xml:space="preserve">That causes </w:t>
      </w:r>
      <w:r w:rsidRPr="006665AE">
        <w:rPr>
          <w:u w:val="single"/>
        </w:rPr>
        <w:t>acid-rain</w:t>
      </w:r>
      <w:r>
        <w:t>---extinction.</w:t>
      </w:r>
    </w:p>
    <w:p w14:paraId="4DD0491C" w14:textId="77777777" w:rsidR="00F0255A" w:rsidRDefault="00F0255A" w:rsidP="00F0255A">
      <w:r w:rsidRPr="006665AE">
        <w:rPr>
          <w:rStyle w:val="Style13ptBold"/>
        </w:rPr>
        <w:t>Cribb 21</w:t>
      </w:r>
      <w:r>
        <w:t xml:space="preserve"> [Julian Cribb (Ph.D.; Adjunct Professor of Science Communication, University of Technology, Sydney; Principal, Julian Cribb &amp; Associates; Fellow, Australian Academy of Technological Sciences and Engineering; Former Director of National Awareness, Commonwealth Scientific and Industrial Research Organisation), 7-15-2021, “1. Chemical Avalanche,” in </w:t>
      </w:r>
      <w:r w:rsidRPr="006665AE">
        <w:rPr>
          <w:i/>
          <w:iCs/>
        </w:rPr>
        <w:t>Earth Detox: How and Why We Must Clean Up Our Planet</w:t>
      </w:r>
      <w:r>
        <w:t xml:space="preserve">, </w:t>
      </w:r>
      <w:r w:rsidRPr="006665AE">
        <w:t>pp. 1</w:t>
      </w:r>
      <w:r>
        <w:t>-</w:t>
      </w:r>
      <w:r w:rsidRPr="006665AE">
        <w:t>21</w:t>
      </w:r>
      <w:r>
        <w:t xml:space="preserve">, </w:t>
      </w:r>
      <w:r w:rsidRPr="006665AE">
        <w:t>Cambridge University Press</w:t>
      </w:r>
      <w:r>
        <w:t xml:space="preserve">, </w:t>
      </w:r>
      <w:r w:rsidRPr="006665AE">
        <w:t>https://doi.org/10.1017/9781108946414.002</w:t>
      </w:r>
      <w:r>
        <w:t>, njn]</w:t>
      </w:r>
    </w:p>
    <w:p w14:paraId="4A919D73" w14:textId="77777777" w:rsidR="00F0255A" w:rsidRPr="00DE4EC4" w:rsidRDefault="00F0255A" w:rsidP="00F0255A">
      <w:pPr>
        <w:rPr>
          <w:sz w:val="16"/>
        </w:rPr>
      </w:pPr>
      <w:r w:rsidRPr="00DE4EC4">
        <w:rPr>
          <w:rStyle w:val="StyleUnderline"/>
        </w:rPr>
        <w:t xml:space="preserve">To power modern </w:t>
      </w:r>
      <w:r w:rsidRPr="00DE4EC4">
        <w:rPr>
          <w:rStyle w:val="Emphasis"/>
          <w:highlight w:val="cyan"/>
        </w:rPr>
        <w:t>civilization</w:t>
      </w:r>
      <w:r w:rsidRPr="00DE4EC4">
        <w:rPr>
          <w:sz w:val="16"/>
        </w:rPr>
        <w:t xml:space="preserve"> by conventional means </w:t>
      </w:r>
      <w:r w:rsidRPr="00DE4EC4">
        <w:rPr>
          <w:rStyle w:val="StyleUnderline"/>
          <w:highlight w:val="cyan"/>
        </w:rPr>
        <w:t>consumes</w:t>
      </w:r>
      <w:r w:rsidRPr="00DE4EC4">
        <w:rPr>
          <w:rStyle w:val="StyleUnderline"/>
        </w:rPr>
        <w:t xml:space="preserve"> around 7.5 </w:t>
      </w:r>
      <w:r w:rsidRPr="00DE4EC4">
        <w:rPr>
          <w:rStyle w:val="Emphasis"/>
          <w:highlight w:val="cyan"/>
        </w:rPr>
        <w:t>billion</w:t>
      </w:r>
      <w:r w:rsidRPr="00DE4EC4">
        <w:rPr>
          <w:rStyle w:val="Emphasis"/>
        </w:rPr>
        <w:t xml:space="preserve"> tonne</w:t>
      </w:r>
      <w:r w:rsidRPr="00DE4EC4">
        <w:rPr>
          <w:rStyle w:val="Emphasis"/>
          <w:highlight w:val="cyan"/>
        </w:rPr>
        <w:t>s</w:t>
      </w:r>
      <w:r w:rsidRPr="00DE4EC4">
        <w:rPr>
          <w:rStyle w:val="StyleUnderline"/>
          <w:highlight w:val="cyan"/>
        </w:rPr>
        <w:t xml:space="preserve"> of coal</w:t>
      </w:r>
      <w:r w:rsidRPr="00DE4EC4">
        <w:rPr>
          <w:sz w:val="16"/>
        </w:rPr>
        <w:t xml:space="preserve">, 4.5 billion tonnes of petroleum, and 4 billion tonnes of gas every year.35 </w:t>
      </w:r>
      <w:r w:rsidRPr="00DE4EC4">
        <w:rPr>
          <w:rStyle w:val="StyleUnderline"/>
        </w:rPr>
        <w:t xml:space="preserve">This vast </w:t>
      </w:r>
      <w:r w:rsidRPr="00DE4EC4">
        <w:rPr>
          <w:rStyle w:val="Emphasis"/>
        </w:rPr>
        <w:t>output</w:t>
      </w:r>
      <w:r w:rsidRPr="00DE4EC4">
        <w:rPr>
          <w:sz w:val="16"/>
        </w:rPr>
        <w:t xml:space="preserve"> of fossil energy </w:t>
      </w:r>
      <w:r w:rsidRPr="00DE4EC4">
        <w:rPr>
          <w:rStyle w:val="StyleUnderline"/>
        </w:rPr>
        <w:t xml:space="preserve">is one of </w:t>
      </w:r>
      <w:r w:rsidRPr="00DE4EC4">
        <w:rPr>
          <w:rStyle w:val="StyleUnderline"/>
          <w:highlight w:val="cyan"/>
        </w:rPr>
        <w:t xml:space="preserve">the </w:t>
      </w:r>
      <w:r w:rsidRPr="00DE4EC4">
        <w:rPr>
          <w:rStyle w:val="Emphasis"/>
          <w:highlight w:val="cyan"/>
        </w:rPr>
        <w:t>largest</w:t>
      </w:r>
      <w:r w:rsidRPr="00DE4EC4">
        <w:rPr>
          <w:rStyle w:val="StyleUnderline"/>
        </w:rPr>
        <w:t xml:space="preserve"> human </w:t>
      </w:r>
      <w:r w:rsidRPr="00DE4EC4">
        <w:rPr>
          <w:rStyle w:val="Emphasis"/>
          <w:highlight w:val="cyan"/>
        </w:rPr>
        <w:t>chemical impacts</w:t>
      </w:r>
      <w:r w:rsidRPr="00DE4EC4">
        <w:rPr>
          <w:rStyle w:val="StyleUnderline"/>
          <w:highlight w:val="cyan"/>
        </w:rPr>
        <w:t xml:space="preserve"> on</w:t>
      </w:r>
      <w:r w:rsidRPr="00DE4EC4">
        <w:rPr>
          <w:rStyle w:val="StyleUnderline"/>
        </w:rPr>
        <w:t xml:space="preserve"> the </w:t>
      </w:r>
      <w:r w:rsidRPr="00DE4EC4">
        <w:rPr>
          <w:rStyle w:val="Emphasis"/>
          <w:highlight w:val="cyan"/>
        </w:rPr>
        <w:t>Planet</w:t>
      </w:r>
      <w:r w:rsidRPr="00DE4EC4">
        <w:rPr>
          <w:sz w:val="16"/>
        </w:rPr>
        <w:t xml:space="preserve"> – and does not come without grave cost.</w:t>
      </w:r>
    </w:p>
    <w:p w14:paraId="4F521C4B" w14:textId="77777777" w:rsidR="00F0255A" w:rsidRPr="008A684A" w:rsidRDefault="00F0255A" w:rsidP="00F0255A">
      <w:pPr>
        <w:rPr>
          <w:sz w:val="16"/>
        </w:rPr>
      </w:pPr>
      <w:r w:rsidRPr="008A684A">
        <w:rPr>
          <w:rStyle w:val="Emphasis"/>
        </w:rPr>
        <w:t>Contaminants</w:t>
      </w:r>
      <w:r w:rsidRPr="008A684A">
        <w:rPr>
          <w:sz w:val="16"/>
        </w:rPr>
        <w:t xml:space="preserve"> commonly </w:t>
      </w:r>
      <w:r w:rsidRPr="008A684A">
        <w:rPr>
          <w:rStyle w:val="StyleUnderline"/>
        </w:rPr>
        <w:t xml:space="preserve">found in </w:t>
      </w:r>
      <w:r w:rsidRPr="008A684A">
        <w:rPr>
          <w:rStyle w:val="StyleUnderline"/>
          <w:highlight w:val="cyan"/>
        </w:rPr>
        <w:t>coal include</w:t>
      </w:r>
      <w:r w:rsidRPr="00DE4EC4">
        <w:rPr>
          <w:rStyle w:val="StyleUnderline"/>
        </w:rPr>
        <w:t xml:space="preserve"> </w:t>
      </w:r>
      <w:r w:rsidRPr="008A684A">
        <w:rPr>
          <w:rStyle w:val="Emphasis"/>
        </w:rPr>
        <w:t>mercury</w:t>
      </w:r>
      <w:r w:rsidRPr="00DE4EC4">
        <w:rPr>
          <w:rStyle w:val="StyleUnderline"/>
        </w:rPr>
        <w:t xml:space="preserve">, </w:t>
      </w:r>
      <w:r w:rsidRPr="008A684A">
        <w:rPr>
          <w:rStyle w:val="Emphasis"/>
        </w:rPr>
        <w:t>cadmium</w:t>
      </w:r>
      <w:r w:rsidRPr="00DE4EC4">
        <w:rPr>
          <w:rStyle w:val="StyleUnderline"/>
        </w:rPr>
        <w:t xml:space="preserve">, </w:t>
      </w:r>
      <w:r w:rsidRPr="008A684A">
        <w:rPr>
          <w:rStyle w:val="Emphasis"/>
        </w:rPr>
        <w:t>radioactive</w:t>
      </w:r>
      <w:r w:rsidRPr="00DE4EC4">
        <w:rPr>
          <w:rStyle w:val="StyleUnderline"/>
        </w:rPr>
        <w:t xml:space="preserve"> elements, </w:t>
      </w:r>
      <w:r w:rsidRPr="008A684A">
        <w:rPr>
          <w:rStyle w:val="Emphasis"/>
          <w:highlight w:val="cyan"/>
        </w:rPr>
        <w:t>sulphur</w:t>
      </w:r>
      <w:r w:rsidRPr="008A684A">
        <w:rPr>
          <w:rStyle w:val="StyleUnderline"/>
          <w:highlight w:val="cyan"/>
        </w:rPr>
        <w:t xml:space="preserve"> and</w:t>
      </w:r>
      <w:r w:rsidRPr="00DE4EC4">
        <w:rPr>
          <w:rStyle w:val="StyleUnderline"/>
        </w:rPr>
        <w:t xml:space="preserve"> </w:t>
      </w:r>
      <w:r w:rsidRPr="008A684A">
        <w:rPr>
          <w:rStyle w:val="Emphasis"/>
        </w:rPr>
        <w:t>nitrogen</w:t>
      </w:r>
      <w:r w:rsidRPr="008A684A">
        <w:rPr>
          <w:sz w:val="16"/>
        </w:rPr>
        <w:t xml:space="preserve"> compounds, volatile organic </w:t>
      </w:r>
      <w:r w:rsidRPr="008A684A">
        <w:rPr>
          <w:rStyle w:val="Emphasis"/>
        </w:rPr>
        <w:t>carcinogens</w:t>
      </w:r>
      <w:r w:rsidRPr="00DE4EC4">
        <w:rPr>
          <w:rStyle w:val="StyleUnderline"/>
        </w:rPr>
        <w:t xml:space="preserve"> and other </w:t>
      </w:r>
      <w:r w:rsidRPr="008A684A">
        <w:rPr>
          <w:rStyle w:val="StyleUnderline"/>
          <w:highlight w:val="cyan"/>
        </w:rPr>
        <w:t>toxins</w:t>
      </w:r>
      <w:r w:rsidRPr="008A684A">
        <w:rPr>
          <w:sz w:val="16"/>
        </w:rPr>
        <w:t xml:space="preserve">. The carbon released when coal is burned is the major driver of global climate change. The </w:t>
      </w:r>
      <w:r w:rsidRPr="008A684A">
        <w:rPr>
          <w:rStyle w:val="Emphasis"/>
        </w:rPr>
        <w:t>mining</w:t>
      </w:r>
      <w:r w:rsidRPr="008A684A">
        <w:rPr>
          <w:rStyle w:val="StyleUnderline"/>
        </w:rPr>
        <w:t xml:space="preserve"> and </w:t>
      </w:r>
      <w:r w:rsidRPr="008A684A">
        <w:rPr>
          <w:rStyle w:val="Emphasis"/>
        </w:rPr>
        <w:t>burning</w:t>
      </w:r>
      <w:r w:rsidRPr="008A684A">
        <w:rPr>
          <w:rStyle w:val="StyleUnderline"/>
        </w:rPr>
        <w:t xml:space="preserve"> of coal also </w:t>
      </w:r>
      <w:r w:rsidRPr="008A684A">
        <w:rPr>
          <w:rStyle w:val="StyleUnderline"/>
          <w:highlight w:val="cyan"/>
        </w:rPr>
        <w:t xml:space="preserve">cause </w:t>
      </w:r>
      <w:r w:rsidRPr="008A684A">
        <w:rPr>
          <w:rStyle w:val="Emphasis"/>
          <w:highlight w:val="cyan"/>
        </w:rPr>
        <w:t>acid runoff</w:t>
      </w:r>
      <w:r w:rsidRPr="008A684A">
        <w:rPr>
          <w:rStyle w:val="StyleUnderline"/>
          <w:highlight w:val="cyan"/>
        </w:rPr>
        <w:t xml:space="preserve"> and</w:t>
      </w:r>
      <w:r w:rsidRPr="008A684A">
        <w:rPr>
          <w:rStyle w:val="StyleUnderline"/>
        </w:rPr>
        <w:t xml:space="preserve"> acid </w:t>
      </w:r>
      <w:r w:rsidRPr="008A684A">
        <w:rPr>
          <w:rStyle w:val="Emphasis"/>
          <w:highlight w:val="cyan"/>
        </w:rPr>
        <w:t>rain</w:t>
      </w:r>
      <w:r w:rsidRPr="008A684A">
        <w:rPr>
          <w:sz w:val="16"/>
        </w:rPr>
        <w:t xml:space="preserve">, which damage rivers and forests and are </w:t>
      </w:r>
      <w:r w:rsidRPr="008A684A">
        <w:rPr>
          <w:rStyle w:val="Emphasis"/>
          <w:highlight w:val="cyan"/>
        </w:rPr>
        <w:t>chiefly</w:t>
      </w:r>
      <w:r w:rsidRPr="008A684A">
        <w:rPr>
          <w:rStyle w:val="StyleUnderline"/>
        </w:rPr>
        <w:t xml:space="preserve"> responsible for </w:t>
      </w:r>
      <w:r w:rsidRPr="008A684A">
        <w:rPr>
          <w:rStyle w:val="Emphasis"/>
          <w:highlight w:val="cyan"/>
        </w:rPr>
        <w:t>acidifying</w:t>
      </w:r>
      <w:r w:rsidRPr="008A684A">
        <w:rPr>
          <w:rStyle w:val="StyleUnderline"/>
        </w:rPr>
        <w:t xml:space="preserve"> the world’s </w:t>
      </w:r>
      <w:r w:rsidRPr="008A684A">
        <w:rPr>
          <w:rStyle w:val="Emphasis"/>
          <w:highlight w:val="cyan"/>
        </w:rPr>
        <w:t>oceans</w:t>
      </w:r>
      <w:r w:rsidRPr="008A684A">
        <w:rPr>
          <w:rStyle w:val="StyleUnderline"/>
        </w:rPr>
        <w:t>. By volume</w:t>
      </w:r>
      <w:r w:rsidRPr="008A684A">
        <w:rPr>
          <w:sz w:val="16"/>
        </w:rPr>
        <w:t xml:space="preserve">, the mining, burning and processing of </w:t>
      </w:r>
      <w:r w:rsidRPr="008A684A">
        <w:rPr>
          <w:rStyle w:val="StyleUnderline"/>
        </w:rPr>
        <w:t xml:space="preserve">coal constitutes the </w:t>
      </w:r>
      <w:r w:rsidRPr="008A684A">
        <w:rPr>
          <w:rStyle w:val="Emphasis"/>
          <w:highlight w:val="cyan"/>
        </w:rPr>
        <w:t>largest</w:t>
      </w:r>
      <w:r w:rsidRPr="008A684A">
        <w:rPr>
          <w:rStyle w:val="Emphasis"/>
        </w:rPr>
        <w:t xml:space="preserve"> source</w:t>
      </w:r>
      <w:r w:rsidRPr="008A684A">
        <w:rPr>
          <w:rStyle w:val="StyleUnderline"/>
        </w:rPr>
        <w:t xml:space="preserve"> of </w:t>
      </w:r>
      <w:r w:rsidRPr="008A684A">
        <w:rPr>
          <w:rStyle w:val="StyleUnderline"/>
          <w:highlight w:val="cyan"/>
        </w:rPr>
        <w:t xml:space="preserve">toxicity from </w:t>
      </w:r>
      <w:r w:rsidRPr="008A684A">
        <w:rPr>
          <w:rStyle w:val="Emphasis"/>
          <w:highlight w:val="cyan"/>
        </w:rPr>
        <w:t>any</w:t>
      </w:r>
      <w:r w:rsidRPr="008A684A">
        <w:rPr>
          <w:rStyle w:val="StyleUnderline"/>
        </w:rPr>
        <w:t xml:space="preserve"> human </w:t>
      </w:r>
      <w:r w:rsidRPr="008A684A">
        <w:rPr>
          <w:rStyle w:val="StyleUnderline"/>
          <w:highlight w:val="cyan"/>
        </w:rPr>
        <w:t>activity</w:t>
      </w:r>
      <w:r w:rsidRPr="008A684A">
        <w:rPr>
          <w:sz w:val="16"/>
        </w:rPr>
        <w:t xml:space="preserve">. Coal combustion, for instance, releases about 8100 tonnes of highly poisonous mercury into the Earth system every year. </w:t>
      </w:r>
      <w:r w:rsidRPr="008A684A">
        <w:rPr>
          <w:rStyle w:val="StyleUnderline"/>
        </w:rPr>
        <w:t xml:space="preserve">This </w:t>
      </w:r>
      <w:r w:rsidRPr="008A684A">
        <w:rPr>
          <w:rStyle w:val="Emphasis"/>
          <w:highlight w:val="cyan"/>
        </w:rPr>
        <w:t>accumulates</w:t>
      </w:r>
      <w:r w:rsidRPr="008A684A">
        <w:rPr>
          <w:rStyle w:val="StyleUnderline"/>
        </w:rPr>
        <w:t xml:space="preserve"> year after year, </w:t>
      </w:r>
      <w:r w:rsidRPr="008A684A">
        <w:rPr>
          <w:rStyle w:val="StyleUnderline"/>
          <w:highlight w:val="cyan"/>
        </w:rPr>
        <w:t>affecting</w:t>
      </w:r>
      <w:r w:rsidRPr="008A684A">
        <w:rPr>
          <w:rStyle w:val="StyleUnderline"/>
        </w:rPr>
        <w:t xml:space="preserve"> the </w:t>
      </w:r>
      <w:r w:rsidRPr="008A684A">
        <w:rPr>
          <w:rStyle w:val="Emphasis"/>
          <w:highlight w:val="cyan"/>
        </w:rPr>
        <w:t>food</w:t>
      </w:r>
      <w:r w:rsidRPr="008A684A">
        <w:rPr>
          <w:rStyle w:val="StyleUnderline"/>
        </w:rPr>
        <w:t xml:space="preserve"> chain</w:t>
      </w:r>
      <w:r w:rsidRPr="008A684A">
        <w:rPr>
          <w:sz w:val="16"/>
        </w:rPr>
        <w:t>, such as in long-lived fish. Likewise, petroleum contains many substances, such as benzene, that are toxic or may cause cancer.</w:t>
      </w:r>
    </w:p>
    <w:p w14:paraId="1C144915" w14:textId="77777777" w:rsidR="00F0255A" w:rsidRPr="008A684A" w:rsidRDefault="00F0255A" w:rsidP="00F0255A">
      <w:pPr>
        <w:rPr>
          <w:sz w:val="16"/>
        </w:rPr>
      </w:pPr>
      <w:r w:rsidRPr="008A684A">
        <w:rPr>
          <w:sz w:val="16"/>
        </w:rPr>
        <w:t xml:space="preserve">The burning of all fossil fuels – coal, oil, gas, tar sands etc. – poses multiple threats to human health, especially for developing children and unborn babies.36 </w:t>
      </w:r>
      <w:r w:rsidRPr="008A684A">
        <w:rPr>
          <w:rStyle w:val="StyleUnderline"/>
        </w:rPr>
        <w:t xml:space="preserve">It releases a range of </w:t>
      </w:r>
      <w:r w:rsidRPr="008A684A">
        <w:rPr>
          <w:rStyle w:val="Emphasis"/>
        </w:rPr>
        <w:t>poisons</w:t>
      </w:r>
      <w:r w:rsidRPr="008A684A">
        <w:rPr>
          <w:rStyle w:val="StyleUnderline"/>
        </w:rPr>
        <w:t xml:space="preserve"> into the environment</w:t>
      </w:r>
      <w:r w:rsidRPr="008A684A">
        <w:rPr>
          <w:sz w:val="16"/>
        </w:rPr>
        <w:t xml:space="preserve"> including polyaromatic hydrocarbons (PAHs), volatile organic compounds (VOCs), mercury, sulphur dioxide, nitrogen oxides </w:t>
      </w:r>
      <w:r w:rsidRPr="008A684A">
        <w:rPr>
          <w:rStyle w:val="StyleUnderline"/>
        </w:rPr>
        <w:t xml:space="preserve">and microscopic particles of </w:t>
      </w:r>
      <w:r w:rsidRPr="008A684A">
        <w:rPr>
          <w:rStyle w:val="Emphasis"/>
          <w:highlight w:val="cyan"/>
        </w:rPr>
        <w:t>black carbon</w:t>
      </w:r>
      <w:r w:rsidRPr="008A684A">
        <w:rPr>
          <w:sz w:val="16"/>
        </w:rPr>
        <w:t xml:space="preserve"> which </w:t>
      </w:r>
      <w:r w:rsidRPr="008A684A">
        <w:rPr>
          <w:rStyle w:val="StyleUnderline"/>
          <w:highlight w:val="cyan"/>
        </w:rPr>
        <w:t>impair</w:t>
      </w:r>
      <w:r w:rsidRPr="008A684A">
        <w:rPr>
          <w:rStyle w:val="StyleUnderline"/>
        </w:rPr>
        <w:t xml:space="preserve"> air quality, </w:t>
      </w:r>
      <w:r w:rsidRPr="008A684A">
        <w:rPr>
          <w:rStyle w:val="Emphasis"/>
          <w:highlight w:val="cyan"/>
        </w:rPr>
        <w:t>water</w:t>
      </w:r>
      <w:r w:rsidRPr="008A684A">
        <w:rPr>
          <w:rStyle w:val="StyleUnderline"/>
        </w:rPr>
        <w:t xml:space="preserve"> and food</w:t>
      </w:r>
      <w:r w:rsidRPr="008A684A">
        <w:rPr>
          <w:sz w:val="16"/>
        </w:rPr>
        <w:t>.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causes malnutrition, heat stress, infectious disease and mental problems. All of these interact with the direct effects of poisoning to make them worse.</w:t>
      </w:r>
    </w:p>
    <w:p w14:paraId="51446A51" w14:textId="77777777" w:rsidR="00F0255A" w:rsidRPr="008A684A" w:rsidRDefault="00F0255A" w:rsidP="00F0255A">
      <w:pPr>
        <w:rPr>
          <w:sz w:val="16"/>
        </w:rPr>
      </w:pPr>
      <w:r w:rsidRPr="008A684A">
        <w:rPr>
          <w:sz w:val="16"/>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48AF8E66" w14:textId="77777777" w:rsidR="00F0255A" w:rsidRPr="008A684A" w:rsidRDefault="00F0255A" w:rsidP="00F0255A">
      <w:pPr>
        <w:rPr>
          <w:sz w:val="16"/>
        </w:rPr>
      </w:pPr>
      <w:r w:rsidRPr="008A684A">
        <w:rPr>
          <w:sz w:val="16"/>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11F6CB41" w14:textId="77777777" w:rsidR="00F0255A" w:rsidRPr="008A684A" w:rsidRDefault="00F0255A" w:rsidP="00F0255A">
      <w:pPr>
        <w:rPr>
          <w:sz w:val="16"/>
        </w:rPr>
      </w:pPr>
      <w:r w:rsidRPr="008A684A">
        <w:rPr>
          <w:sz w:val="16"/>
        </w:rPr>
        <w:t>In October 2017, The Lancet Commission on Pollution and Public Health concluded:</w:t>
      </w:r>
    </w:p>
    <w:p w14:paraId="43E03B2E" w14:textId="77777777" w:rsidR="00F0255A" w:rsidRPr="008A684A" w:rsidRDefault="00F0255A" w:rsidP="00F0255A">
      <w:pPr>
        <w:ind w:left="720"/>
        <w:rPr>
          <w:sz w:val="16"/>
        </w:rPr>
      </w:pPr>
      <w:r w:rsidRPr="008A684A">
        <w:rPr>
          <w:sz w:val="16"/>
        </w:rPr>
        <w:t xml:space="preserve">Pollution is the </w:t>
      </w:r>
      <w:r w:rsidRPr="008A684A">
        <w:rPr>
          <w:rStyle w:val="Emphasis"/>
          <w:highlight w:val="cyan"/>
        </w:rPr>
        <w:t>largest</w:t>
      </w:r>
      <w:r w:rsidRPr="008A684A">
        <w:rPr>
          <w:rStyle w:val="StyleUnderline"/>
        </w:rPr>
        <w:t xml:space="preserve"> environmental </w:t>
      </w:r>
      <w:r w:rsidRPr="008A684A">
        <w:rPr>
          <w:rStyle w:val="StyleUnderline"/>
          <w:highlight w:val="cyan"/>
        </w:rPr>
        <w:t xml:space="preserve">cause of </w:t>
      </w:r>
      <w:r w:rsidRPr="008A684A">
        <w:rPr>
          <w:rStyle w:val="Emphasis"/>
          <w:highlight w:val="cyan"/>
        </w:rPr>
        <w:t>disease</w:t>
      </w:r>
      <w:r w:rsidRPr="008A684A">
        <w:rPr>
          <w:rStyle w:val="StyleUnderline"/>
          <w:highlight w:val="cyan"/>
        </w:rPr>
        <w:t xml:space="preserve"> and</w:t>
      </w:r>
      <w:r w:rsidRPr="008A684A">
        <w:rPr>
          <w:rStyle w:val="StyleUnderline"/>
        </w:rPr>
        <w:t xml:space="preserve"> premature </w:t>
      </w:r>
      <w:r w:rsidRPr="008A684A">
        <w:rPr>
          <w:rStyle w:val="Emphasis"/>
        </w:rPr>
        <w:t>death</w:t>
      </w:r>
      <w:r w:rsidRPr="008A684A">
        <w:rPr>
          <w:rStyle w:val="StyleUnderline"/>
        </w:rPr>
        <w:t xml:space="preserve"> in the </w:t>
      </w:r>
      <w:r w:rsidRPr="008A684A">
        <w:rPr>
          <w:rStyle w:val="Emphasis"/>
        </w:rPr>
        <w:t>world</w:t>
      </w:r>
      <w:r w:rsidRPr="008A684A">
        <w:rPr>
          <w:sz w:val="16"/>
        </w:rPr>
        <w:t xml:space="preserve"> today.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0C4B20E4" w14:textId="77777777" w:rsidR="00F0255A" w:rsidRPr="008A684A" w:rsidRDefault="00F0255A" w:rsidP="00F0255A">
      <w:pPr>
        <w:rPr>
          <w:sz w:val="16"/>
        </w:rPr>
      </w:pPr>
      <w:r w:rsidRPr="008A684A">
        <w:rPr>
          <w:sz w:val="16"/>
        </w:rPr>
        <w:t xml:space="preserve">The fossil fuels industry, for all its convenience and many economic, social and even health benefits, is thus implicated in </w:t>
      </w:r>
      <w:r w:rsidRPr="008A684A">
        <w:rPr>
          <w:rStyle w:val="StyleUnderline"/>
        </w:rPr>
        <w:t xml:space="preserve">the </w:t>
      </w:r>
      <w:r w:rsidRPr="008A684A">
        <w:rPr>
          <w:rStyle w:val="Emphasis"/>
          <w:highlight w:val="cyan"/>
        </w:rPr>
        <w:t>worst</w:t>
      </w:r>
      <w:r w:rsidRPr="008A684A">
        <w:rPr>
          <w:rStyle w:val="StyleUnderline"/>
        </w:rPr>
        <w:t xml:space="preserve"> case of mass </w:t>
      </w:r>
      <w:r w:rsidRPr="008A684A">
        <w:rPr>
          <w:rStyle w:val="Emphasis"/>
          <w:highlight w:val="cyan"/>
        </w:rPr>
        <w:t>homicide</w:t>
      </w:r>
      <w:r w:rsidRPr="008A684A">
        <w:rPr>
          <w:rStyle w:val="StyleUnderline"/>
          <w:highlight w:val="cyan"/>
        </w:rPr>
        <w:t xml:space="preserve"> in</w:t>
      </w:r>
      <w:r w:rsidRPr="008A684A">
        <w:rPr>
          <w:rStyle w:val="StyleUnderline"/>
        </w:rPr>
        <w:t xml:space="preserve"> human </w:t>
      </w:r>
      <w:r w:rsidRPr="008A684A">
        <w:rPr>
          <w:rStyle w:val="StyleUnderline"/>
          <w:highlight w:val="cyan"/>
        </w:rPr>
        <w:t>history</w:t>
      </w:r>
      <w:r w:rsidRPr="008A684A">
        <w:rPr>
          <w:sz w:val="16"/>
        </w:rPr>
        <w:t xml:space="preserve"> – an annual death toll far greater than that of either of the World Wars.</w:t>
      </w:r>
    </w:p>
    <w:p w14:paraId="393981C0" w14:textId="77777777" w:rsidR="00F0255A" w:rsidRDefault="00F0255A" w:rsidP="00F0255A">
      <w:pPr>
        <w:pStyle w:val="Heading2"/>
      </w:pPr>
      <w:r>
        <w:t>Russia CP</w:t>
      </w:r>
    </w:p>
    <w:p w14:paraId="6E33820E" w14:textId="77777777" w:rsidR="00F0255A" w:rsidRDefault="00F0255A" w:rsidP="00F0255A">
      <w:pPr>
        <w:pStyle w:val="Heading3"/>
      </w:pPr>
      <w:bookmarkStart w:id="26" w:name="Level_3_79"/>
      <w:bookmarkStart w:id="27" w:name="_Hlk218337192"/>
      <w:r>
        <w:t>Kick---2NC</w:t>
      </w:r>
    </w:p>
    <w:p w14:paraId="49115516" w14:textId="77777777" w:rsidR="00F0255A" w:rsidRDefault="00F0255A" w:rsidP="00F0255A">
      <w:pPr>
        <w:pStyle w:val="Analytic"/>
      </w:pPr>
      <w:r>
        <w:t>Concede the perm, test of competition. Theory is a reason to reject the argument, not the team.</w:t>
      </w:r>
    </w:p>
    <w:p w14:paraId="38FA0C87" w14:textId="77777777" w:rsidR="00F0255A" w:rsidRDefault="00F0255A" w:rsidP="00F0255A">
      <w:pPr>
        <w:pStyle w:val="Heading4"/>
      </w:pPr>
      <w:r>
        <w:t xml:space="preserve">Concede no </w:t>
      </w:r>
      <w:r w:rsidRPr="00C51980">
        <w:rPr>
          <w:u w:val="single"/>
        </w:rPr>
        <w:t>Russia war</w:t>
      </w:r>
      <w:r>
        <w:t>.</w:t>
      </w:r>
    </w:p>
    <w:p w14:paraId="6BBF6138" w14:textId="77777777" w:rsidR="00F0255A" w:rsidRDefault="00F0255A" w:rsidP="00F0255A">
      <w:r>
        <w:t>&lt;&lt;FOR REFERENCE&gt;&gt;</w:t>
      </w:r>
    </w:p>
    <w:p w14:paraId="28019ACE" w14:textId="77777777" w:rsidR="00F0255A" w:rsidRPr="00C51980" w:rsidRDefault="00F0255A" w:rsidP="00F0255A">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C51980">
        <w:rPr>
          <w:rStyle w:val="StyleUnderline"/>
          <w:highlight w:val="lightGray"/>
        </w:rPr>
        <w:t xml:space="preserve">making it </w:t>
      </w:r>
      <w:r w:rsidRPr="00C51980">
        <w:rPr>
          <w:rStyle w:val="Emphasis"/>
          <w:highlight w:val="lightGray"/>
        </w:rPr>
        <w:t>impossible</w:t>
      </w:r>
      <w:r w:rsidRPr="00C51980">
        <w:rPr>
          <w:rStyle w:val="StyleUnderline"/>
          <w:highlight w:val="lightGray"/>
        </w:rPr>
        <w:t xml:space="preserve"> to grow </w:t>
      </w:r>
      <w:r w:rsidRPr="00C51980">
        <w:rPr>
          <w:rStyle w:val="Emphasis"/>
          <w:highlight w:val="lightGray"/>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C51980">
        <w:rPr>
          <w:rStyle w:val="StyleUnderline"/>
          <w:highlight w:val="lightGray"/>
        </w:rPr>
        <w:t>this</w:t>
      </w:r>
      <w:r w:rsidRPr="00C51980">
        <w:rPr>
          <w:rStyle w:val="StyleUnderline"/>
        </w:rPr>
        <w:t xml:space="preserve"> scale </w:t>
      </w:r>
      <w:r w:rsidRPr="00C51980">
        <w:rPr>
          <w:rStyle w:val="StyleUnderline"/>
          <w:highlight w:val="lightGray"/>
        </w:rPr>
        <w:t xml:space="preserve">is </w:t>
      </w:r>
      <w:r w:rsidRPr="00C51980">
        <w:rPr>
          <w:rStyle w:val="Emphasis"/>
          <w:highlight w:val="lightGray"/>
        </w:rPr>
        <w:t>only possible</w:t>
      </w:r>
      <w:r w:rsidRPr="00C51980">
        <w:rPr>
          <w:rStyle w:val="StyleUnderline"/>
          <w:highlight w:val="lightGray"/>
        </w:rPr>
        <w:t xml:space="preserve"> between</w:t>
      </w:r>
      <w:r w:rsidRPr="00C51980">
        <w:rPr>
          <w:rStyle w:val="StyleUnderline"/>
        </w:rPr>
        <w:t xml:space="preserve"> the </w:t>
      </w:r>
      <w:r w:rsidRPr="00C51980">
        <w:rPr>
          <w:rStyle w:val="Emphasis"/>
          <w:highlight w:val="lightGray"/>
        </w:rPr>
        <w:t>US</w:t>
      </w:r>
      <w:r w:rsidRPr="00C51980">
        <w:rPr>
          <w:rStyle w:val="StyleUnderline"/>
          <w:highlight w:val="lightGray"/>
        </w:rPr>
        <w:t xml:space="preserve"> and </w:t>
      </w:r>
      <w:r w:rsidRPr="00C51980">
        <w:rPr>
          <w:rStyle w:val="Emphasis"/>
          <w:highlight w:val="lightGray"/>
        </w:rPr>
        <w:t>Russia</w:t>
      </w:r>
      <w:r w:rsidRPr="00C51980">
        <w:rPr>
          <w:rStyle w:val="StyleUnderline"/>
          <w:highlight w:val="lightGray"/>
        </w:rPr>
        <w:t xml:space="preserve"> who have</w:t>
      </w:r>
      <w:r w:rsidRPr="00C51980">
        <w:rPr>
          <w:rStyle w:val="StyleUnderline"/>
        </w:rPr>
        <w:t xml:space="preserve"> more than </w:t>
      </w:r>
      <w:r w:rsidRPr="00C51980">
        <w:rPr>
          <w:rStyle w:val="Emphasis"/>
          <w:highlight w:val="lightGray"/>
        </w:rPr>
        <w:t>90%</w:t>
      </w:r>
      <w:r w:rsidRPr="00C51980">
        <w:rPr>
          <w:rStyle w:val="StyleUnderline"/>
          <w:highlight w:val="lightGray"/>
        </w:rPr>
        <w:t xml:space="preserve"> of</w:t>
      </w:r>
      <w:r w:rsidRPr="00C51980">
        <w:rPr>
          <w:rStyle w:val="StyleUnderline"/>
        </w:rPr>
        <w:t xml:space="preserve"> the world's </w:t>
      </w:r>
      <w:r w:rsidRPr="00C51980">
        <w:rPr>
          <w:rStyle w:val="Emphasis"/>
          <w:highlight w:val="lightGray"/>
        </w:rPr>
        <w:t>nuc</w:t>
      </w:r>
      <w:r w:rsidRPr="00C51980">
        <w:rPr>
          <w:rStyle w:val="Emphasis"/>
        </w:rPr>
        <w:t>lear weapon</w:t>
      </w:r>
      <w:r w:rsidRPr="00C51980">
        <w:rPr>
          <w:rStyle w:val="Emphasis"/>
          <w:highlight w:val="lightGray"/>
        </w:rPr>
        <w:t>s</w:t>
      </w:r>
      <w:r w:rsidRPr="00C51980">
        <w:rPr>
          <w:sz w:val="16"/>
        </w:rPr>
        <w:t xml:space="preserve">, with stockpiles of around 4,500 warheads each, although many are not operationally deployed.11 Some models suggest that even a </w:t>
      </w:r>
      <w:r w:rsidRPr="00C51980">
        <w:rPr>
          <w:rStyle w:val="StyleUnderline"/>
        </w:rPr>
        <w:t xml:space="preserve">small </w:t>
      </w:r>
      <w:r w:rsidRPr="00C51980">
        <w:rPr>
          <w:rStyle w:val="Emphasis"/>
          <w:highlight w:val="lightGray"/>
        </w:rPr>
        <w:t>regional</w:t>
      </w:r>
      <w:r w:rsidRPr="00C51980">
        <w:rPr>
          <w:rStyle w:val="StyleUnderline"/>
        </w:rPr>
        <w:t xml:space="preserve"> nuclear </w:t>
      </w:r>
      <w:r w:rsidRPr="00C51980">
        <w:rPr>
          <w:rStyle w:val="StyleUnderline"/>
          <w:highlight w:val="lightGray"/>
        </w:rPr>
        <w:t>war</w:t>
      </w:r>
      <w:r w:rsidRPr="00C51980">
        <w:rPr>
          <w:rStyle w:val="StyleUnderline"/>
        </w:rPr>
        <w:t xml:space="preserve"> involving</w:t>
      </w:r>
      <w:r w:rsidRPr="00C51980">
        <w:rPr>
          <w:sz w:val="16"/>
        </w:rPr>
        <w:t xml:space="preserve"> 100 nuclear weapons would produce a nuclear winter </w:t>
      </w:r>
      <w:r w:rsidRPr="00C51980">
        <w:rPr>
          <w:rStyle w:val="StyleUnderline"/>
        </w:rPr>
        <w:t xml:space="preserve">serious enough to put </w:t>
      </w:r>
      <w:r w:rsidRPr="00C51980">
        <w:rPr>
          <w:rStyle w:val="Emphasis"/>
        </w:rPr>
        <w:t>two billion</w:t>
      </w:r>
      <w:r w:rsidRPr="00C51980">
        <w:rPr>
          <w:rStyle w:val="StyleUnderline"/>
        </w:rPr>
        <w:t xml:space="preserve"> people at risk of starvation</w:t>
      </w:r>
      <w:r w:rsidRPr="00C51980">
        <w:rPr>
          <w:sz w:val="16"/>
        </w:rPr>
        <w:t xml:space="preserve">,12 though this estimate might be pessimistic.13 Wars on this scale </w:t>
      </w:r>
      <w:r w:rsidRPr="00C51980">
        <w:rPr>
          <w:rStyle w:val="StyleUnderline"/>
        </w:rPr>
        <w:t xml:space="preserve">are </w:t>
      </w:r>
      <w:r w:rsidRPr="00C51980">
        <w:rPr>
          <w:rStyle w:val="Emphasis"/>
          <w:highlight w:val="lightGray"/>
        </w:rPr>
        <w:t>unlikely</w:t>
      </w:r>
      <w:r w:rsidRPr="00C51980">
        <w:rPr>
          <w:rStyle w:val="StyleUnderline"/>
          <w:highlight w:val="lightGray"/>
        </w:rPr>
        <w:t xml:space="preserve"> to lead to</w:t>
      </w:r>
      <w:r w:rsidRPr="00C51980">
        <w:rPr>
          <w:rStyle w:val="StyleUnderline"/>
        </w:rPr>
        <w:t xml:space="preserve"> outright human </w:t>
      </w:r>
      <w:r w:rsidRPr="00C51980">
        <w:rPr>
          <w:rStyle w:val="Emphasis"/>
          <w:highlight w:val="lightGray"/>
        </w:rPr>
        <w:t>extinction</w:t>
      </w:r>
      <w:r w:rsidRPr="00C51980">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09C953E" w14:textId="77777777" w:rsidR="00F0255A" w:rsidRDefault="00F0255A" w:rsidP="00F0255A">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C51980">
        <w:rPr>
          <w:rStyle w:val="StyleUnderline"/>
          <w:highlight w:val="lightGray"/>
        </w:rPr>
        <w:t>given</w:t>
      </w:r>
      <w:r w:rsidRPr="00C51980">
        <w:rPr>
          <w:rStyle w:val="StyleUnderline"/>
        </w:rPr>
        <w:t xml:space="preserve"> the relatively </w:t>
      </w:r>
      <w:r w:rsidRPr="00C51980">
        <w:rPr>
          <w:rStyle w:val="Emphasis"/>
          <w:highlight w:val="lightGray"/>
        </w:rPr>
        <w:t>modest</w:t>
      </w:r>
      <w:r w:rsidRPr="00C51980">
        <w:rPr>
          <w:rStyle w:val="Emphasis"/>
        </w:rPr>
        <w:t xml:space="preserve"> size</w:t>
      </w:r>
      <w:r w:rsidRPr="00C51980">
        <w:rPr>
          <w:rStyle w:val="StyleUnderline"/>
        </w:rPr>
        <w:t xml:space="preserve"> of their </w:t>
      </w:r>
      <w:r w:rsidRPr="00C51980">
        <w:rPr>
          <w:rStyle w:val="StyleUnderline"/>
          <w:highlight w:val="lightGray"/>
        </w:rPr>
        <w:t>arsenals</w:t>
      </w:r>
      <w:r w:rsidRPr="00C51980">
        <w:rPr>
          <w:rStyle w:val="StyleUnderline"/>
        </w:rPr>
        <w:t xml:space="preserve">, the risk of human </w:t>
      </w:r>
      <w:r w:rsidRPr="00C51980">
        <w:rPr>
          <w:rStyle w:val="Emphasis"/>
          <w:highlight w:val="lightGray"/>
        </w:rPr>
        <w:t>extinction</w:t>
      </w:r>
      <w:r w:rsidRPr="00C51980">
        <w:rPr>
          <w:rStyle w:val="StyleUnderline"/>
          <w:highlight w:val="lightGray"/>
        </w:rPr>
        <w:t xml:space="preserve"> is</w:t>
      </w:r>
      <w:r w:rsidRPr="00C51980">
        <w:rPr>
          <w:rStyle w:val="StyleUnderline"/>
        </w:rPr>
        <w:t xml:space="preserve"> plausibly </w:t>
      </w:r>
      <w:r w:rsidRPr="00C51980">
        <w:rPr>
          <w:rStyle w:val="Emphasis"/>
          <w:highlight w:val="lightGray"/>
        </w:rPr>
        <w:t>greater</w:t>
      </w:r>
      <w:r w:rsidRPr="00C51980">
        <w:rPr>
          <w:rStyle w:val="StyleUnderline"/>
          <w:highlight w:val="lightGray"/>
        </w:rPr>
        <w:t xml:space="preserve"> from</w:t>
      </w:r>
      <w:r w:rsidRPr="00C51980">
        <w:rPr>
          <w:rStyle w:val="StyleUnderline"/>
        </w:rPr>
        <w:t xml:space="preserve"> a conflict between the </w:t>
      </w:r>
      <w:r w:rsidRPr="00C51980">
        <w:rPr>
          <w:rStyle w:val="Emphasis"/>
          <w:highlight w:val="lightGray"/>
        </w:rPr>
        <w:t>U</w:t>
      </w:r>
      <w:r w:rsidRPr="00C51980">
        <w:rPr>
          <w:sz w:val="16"/>
        </w:rPr>
        <w:t xml:space="preserve">nited </w:t>
      </w:r>
      <w:r w:rsidRPr="00C51980">
        <w:rPr>
          <w:rStyle w:val="Emphasis"/>
          <w:highlight w:val="lightGray"/>
        </w:rPr>
        <w:t>S</w:t>
      </w:r>
      <w:r w:rsidRPr="00C51980">
        <w:rPr>
          <w:sz w:val="16"/>
        </w:rPr>
        <w:t xml:space="preserve">tates </w:t>
      </w:r>
      <w:r w:rsidRPr="00C51980">
        <w:rPr>
          <w:rStyle w:val="StyleUnderline"/>
          <w:highlight w:val="lightGray"/>
        </w:rPr>
        <w:t xml:space="preserve">and </w:t>
      </w:r>
      <w:r w:rsidRPr="00C51980">
        <w:rPr>
          <w:rStyle w:val="Emphasis"/>
          <w:highlight w:val="lightGray"/>
        </w:rPr>
        <w:t>Russia</w:t>
      </w:r>
      <w:r w:rsidRPr="00C51980">
        <w:rPr>
          <w:sz w:val="16"/>
        </w:rPr>
        <w:t>. Tensions between these countries have increased in recent years and it seems unreasonable to rule out the possibility of them rising further in the future.</w:t>
      </w:r>
    </w:p>
    <w:p w14:paraId="72166581" w14:textId="77777777" w:rsidR="00F0255A" w:rsidRDefault="00F0255A" w:rsidP="00F0255A">
      <w:pPr>
        <w:pStyle w:val="Analytic"/>
      </w:pPr>
      <w:r>
        <w:t xml:space="preserve">They dropped that it’s the </w:t>
      </w:r>
      <w:r w:rsidRPr="00C51980">
        <w:rPr>
          <w:u w:val="single"/>
        </w:rPr>
        <w:t>only</w:t>
      </w:r>
      <w:r>
        <w:t xml:space="preserve"> existential war, which is </w:t>
      </w:r>
      <w:r w:rsidRPr="00C51980">
        <w:rPr>
          <w:u w:val="single"/>
        </w:rPr>
        <w:t>terminal defense</w:t>
      </w:r>
      <w:r>
        <w:t xml:space="preserve"> to every 1AC war impact. No </w:t>
      </w:r>
      <w:r w:rsidRPr="00C51980">
        <w:t>other country</w:t>
      </w:r>
      <w:r>
        <w:t xml:space="preserve"> has </w:t>
      </w:r>
      <w:r w:rsidRPr="00C51980">
        <w:rPr>
          <w:u w:val="single"/>
        </w:rPr>
        <w:t>enough</w:t>
      </w:r>
      <w:r>
        <w:t xml:space="preserve"> weapons to cause </w:t>
      </w:r>
      <w:r w:rsidRPr="00C51980">
        <w:rPr>
          <w:u w:val="single"/>
        </w:rPr>
        <w:t>winter</w:t>
      </w:r>
      <w:r>
        <w:t>. That’s 1NC Farquhar. They don’t get “</w:t>
      </w:r>
      <w:r w:rsidRPr="00C51980">
        <w:rPr>
          <w:u w:val="single"/>
        </w:rPr>
        <w:t>draw-in</w:t>
      </w:r>
      <w:r>
        <w:t xml:space="preserve">” arguments because they read </w:t>
      </w:r>
      <w:r w:rsidRPr="00C51980">
        <w:rPr>
          <w:u w:val="single"/>
        </w:rPr>
        <w:t>defense</w:t>
      </w:r>
      <w:r>
        <w:t xml:space="preserve"> to Russia war.</w:t>
      </w:r>
    </w:p>
    <w:p w14:paraId="6040FAF9" w14:textId="77777777" w:rsidR="00F0255A" w:rsidRDefault="00F0255A" w:rsidP="00F0255A">
      <w:pPr>
        <w:pStyle w:val="Heading4"/>
      </w:pPr>
      <w:r>
        <w:t xml:space="preserve">That means our impacts </w:t>
      </w:r>
      <w:r w:rsidRPr="00FD7951">
        <w:rPr>
          <w:u w:val="single"/>
        </w:rPr>
        <w:t>categorically</w:t>
      </w:r>
      <w:r>
        <w:t xml:space="preserve"> outweigh.</w:t>
      </w:r>
    </w:p>
    <w:p w14:paraId="37E91F10" w14:textId="77777777" w:rsidR="00F0255A" w:rsidRDefault="00F0255A" w:rsidP="00F0255A">
      <w:r w:rsidRPr="00FD7951">
        <w:rPr>
          <w:rStyle w:val="Style13ptBold"/>
        </w:rPr>
        <w:t>Farquhar 17</w:t>
      </w:r>
      <w:r>
        <w:t xml:space="preserve"> </w:t>
      </w:r>
      <w:r w:rsidRPr="00FD7951">
        <w:t>[Sebastian Farquhar, John Halstead, Owen Cotton-Barratt, Stefan Schubert, Haydn Belfield, and Andrew Synder-Beattie (All research scientists, Global Priorities Project; c’mon, you know these guys), 1-23-2017, "Existential Risk: Diplomacy and Governance," Global Priorities Project,</w:t>
      </w:r>
      <w:r>
        <w:t xml:space="preserve"> https://www.fhi.ox.ac.uk/xrisk-diplomacy/, njn] *Note: Language amended in brackets</w:t>
      </w:r>
    </w:p>
    <w:p w14:paraId="05598547" w14:textId="77777777" w:rsidR="00F0255A" w:rsidRPr="00FD7951" w:rsidRDefault="00F0255A" w:rsidP="00F0255A">
      <w:pPr>
        <w:rPr>
          <w:sz w:val="16"/>
        </w:rPr>
      </w:pPr>
      <w:r w:rsidRPr="00FD7951">
        <w:rPr>
          <w:sz w:val="16"/>
        </w:rPr>
        <w:t>1.2. THE ETHICS OF EXISTENTIAL RISK</w:t>
      </w:r>
    </w:p>
    <w:p w14:paraId="565AADD0" w14:textId="77777777" w:rsidR="00F0255A" w:rsidRPr="00FD7951" w:rsidRDefault="00F0255A" w:rsidP="00F0255A">
      <w:pPr>
        <w:rPr>
          <w:sz w:val="16"/>
        </w:rPr>
      </w:pPr>
      <w:r w:rsidRPr="00FD7951">
        <w:rPr>
          <w:sz w:val="16"/>
        </w:rPr>
        <w:t xml:space="preserve">In his book Reasons and Persons, Oxford philosopher Derek Parfit advanced an influential argument about the </w:t>
      </w:r>
      <w:r w:rsidRPr="00FD7951">
        <w:rPr>
          <w:rStyle w:val="Emphasis"/>
        </w:rPr>
        <w:t>importance</w:t>
      </w:r>
      <w:r w:rsidRPr="00FD7951">
        <w:rPr>
          <w:rStyle w:val="StyleUnderline"/>
        </w:rPr>
        <w:t xml:space="preserve"> of avoiding </w:t>
      </w:r>
      <w:r w:rsidRPr="00FD7951">
        <w:rPr>
          <w:rStyle w:val="Emphasis"/>
        </w:rPr>
        <w:t>extinction</w:t>
      </w:r>
      <w:r w:rsidRPr="00FD7951">
        <w:rPr>
          <w:sz w:val="16"/>
        </w:rPr>
        <w:t>:</w:t>
      </w:r>
    </w:p>
    <w:p w14:paraId="6FCAE72A" w14:textId="77777777" w:rsidR="00F0255A" w:rsidRPr="00FD7951" w:rsidRDefault="00F0255A" w:rsidP="00F0255A">
      <w:pPr>
        <w:ind w:left="720"/>
        <w:rPr>
          <w:sz w:val="16"/>
        </w:rPr>
      </w:pPr>
      <w:r w:rsidRPr="00FD7951">
        <w:rPr>
          <w:sz w:val="16"/>
        </w:rPr>
        <w:t xml:space="preserve">I believe that if we destroy mankind, as we now can, this outcome will be much worse than most people think. </w:t>
      </w:r>
      <w:r w:rsidRPr="00FD7951">
        <w:rPr>
          <w:rStyle w:val="StyleUnderline"/>
        </w:rPr>
        <w:t xml:space="preserve">Compare </w:t>
      </w:r>
      <w:r w:rsidRPr="00FD7951">
        <w:rPr>
          <w:rStyle w:val="Emphasis"/>
        </w:rPr>
        <w:t>three</w:t>
      </w:r>
      <w:r w:rsidRPr="00FD7951">
        <w:rPr>
          <w:rStyle w:val="StyleUnderline"/>
        </w:rPr>
        <w:t xml:space="preserve"> outcomes</w:t>
      </w:r>
      <w:r w:rsidRPr="00FD7951">
        <w:rPr>
          <w:sz w:val="16"/>
        </w:rPr>
        <w:t>:</w:t>
      </w:r>
    </w:p>
    <w:p w14:paraId="561337F5" w14:textId="77777777" w:rsidR="00F0255A" w:rsidRPr="00FD7951" w:rsidRDefault="00F0255A" w:rsidP="00F0255A">
      <w:pPr>
        <w:ind w:left="720"/>
        <w:rPr>
          <w:rStyle w:val="StyleUnderline"/>
        </w:rPr>
      </w:pPr>
      <w:r w:rsidRPr="00FD7951">
        <w:rPr>
          <w:rStyle w:val="StyleUnderline"/>
          <w:highlight w:val="cyan"/>
        </w:rPr>
        <w:t xml:space="preserve">(1) </w:t>
      </w:r>
      <w:r w:rsidRPr="00FD7951">
        <w:rPr>
          <w:rStyle w:val="Emphasis"/>
          <w:highlight w:val="cyan"/>
        </w:rPr>
        <w:t>Peace</w:t>
      </w:r>
      <w:r w:rsidRPr="00FD7951">
        <w:rPr>
          <w:sz w:val="16"/>
        </w:rPr>
        <w:t xml:space="preserve">. </w:t>
      </w:r>
    </w:p>
    <w:p w14:paraId="3A569C07" w14:textId="77777777" w:rsidR="00F0255A" w:rsidRPr="00FD7951" w:rsidRDefault="00F0255A" w:rsidP="00F0255A">
      <w:pPr>
        <w:ind w:left="720"/>
        <w:rPr>
          <w:sz w:val="16"/>
        </w:rPr>
      </w:pPr>
      <w:r w:rsidRPr="00FD7951">
        <w:rPr>
          <w:rStyle w:val="StyleUnderline"/>
          <w:highlight w:val="cyan"/>
        </w:rPr>
        <w:t>(2)</w:t>
      </w:r>
      <w:r w:rsidRPr="00FD7951">
        <w:rPr>
          <w:rStyle w:val="StyleUnderline"/>
        </w:rPr>
        <w:t xml:space="preserve"> A nuclear war that </w:t>
      </w:r>
      <w:r w:rsidRPr="00FD7951">
        <w:rPr>
          <w:rStyle w:val="Emphasis"/>
          <w:highlight w:val="cyan"/>
        </w:rPr>
        <w:t>kill</w:t>
      </w:r>
      <w:r w:rsidRPr="00FD7951">
        <w:rPr>
          <w:rStyle w:val="StyleUnderline"/>
        </w:rPr>
        <w:t xml:space="preserve">s </w:t>
      </w:r>
      <w:r w:rsidRPr="00FD7951">
        <w:rPr>
          <w:rStyle w:val="Emphasis"/>
          <w:highlight w:val="cyan"/>
        </w:rPr>
        <w:t>99%</w:t>
      </w:r>
      <w:r w:rsidRPr="00FD7951">
        <w:rPr>
          <w:rStyle w:val="StyleUnderline"/>
          <w:highlight w:val="cyan"/>
        </w:rPr>
        <w:t xml:space="preserve"> of</w:t>
      </w:r>
      <w:r w:rsidRPr="00FD7951">
        <w:rPr>
          <w:rStyle w:val="StyleUnderline"/>
        </w:rPr>
        <w:t xml:space="preserve"> the world’s existing </w:t>
      </w:r>
      <w:r w:rsidRPr="00FD7951">
        <w:rPr>
          <w:rStyle w:val="StyleUnderline"/>
          <w:highlight w:val="cyan"/>
        </w:rPr>
        <w:t>population</w:t>
      </w:r>
      <w:r w:rsidRPr="00FD7951">
        <w:rPr>
          <w:sz w:val="16"/>
        </w:rPr>
        <w:t xml:space="preserve">. </w:t>
      </w:r>
    </w:p>
    <w:p w14:paraId="27AC9335" w14:textId="77777777" w:rsidR="00F0255A" w:rsidRPr="00FD7951" w:rsidRDefault="00F0255A" w:rsidP="00F0255A">
      <w:pPr>
        <w:ind w:left="720"/>
        <w:rPr>
          <w:rStyle w:val="StyleUnderline"/>
        </w:rPr>
      </w:pPr>
      <w:r w:rsidRPr="00FD7951">
        <w:rPr>
          <w:rStyle w:val="StyleUnderline"/>
          <w:highlight w:val="cyan"/>
        </w:rPr>
        <w:t>(3)</w:t>
      </w:r>
      <w:r w:rsidRPr="00FD7951">
        <w:rPr>
          <w:rStyle w:val="StyleUnderline"/>
        </w:rPr>
        <w:t xml:space="preserve"> A nuclear war that </w:t>
      </w:r>
      <w:r w:rsidRPr="00FD7951">
        <w:rPr>
          <w:rStyle w:val="Emphasis"/>
          <w:highlight w:val="cyan"/>
        </w:rPr>
        <w:t>kill</w:t>
      </w:r>
      <w:r w:rsidRPr="00FD7951">
        <w:rPr>
          <w:rStyle w:val="StyleUnderline"/>
        </w:rPr>
        <w:t xml:space="preserve">s </w:t>
      </w:r>
      <w:r w:rsidRPr="00FD7951">
        <w:rPr>
          <w:rStyle w:val="Emphasis"/>
          <w:highlight w:val="cyan"/>
        </w:rPr>
        <w:t>100%</w:t>
      </w:r>
      <w:r w:rsidRPr="00FD7951">
        <w:rPr>
          <w:sz w:val="16"/>
        </w:rPr>
        <w:t>.</w:t>
      </w:r>
    </w:p>
    <w:p w14:paraId="229829DA" w14:textId="77777777" w:rsidR="00F0255A" w:rsidRPr="00FD7951" w:rsidRDefault="00F0255A" w:rsidP="00F0255A">
      <w:pPr>
        <w:ind w:left="720"/>
        <w:rPr>
          <w:sz w:val="16"/>
        </w:rPr>
      </w:pPr>
      <w:r w:rsidRPr="00FD7951">
        <w:rPr>
          <w:sz w:val="16"/>
        </w:rPr>
        <w:t xml:space="preserve">(2) would be worse than (1), and (3) would be worse than (2). Which is the greater of these two differences? </w:t>
      </w:r>
      <w:r w:rsidRPr="00FD7951">
        <w:rPr>
          <w:rStyle w:val="Emphasis"/>
          <w:highlight w:val="cyan"/>
        </w:rPr>
        <w:t>Most</w:t>
      </w:r>
      <w:r w:rsidRPr="00FD7951">
        <w:rPr>
          <w:rStyle w:val="StyleUnderline"/>
        </w:rPr>
        <w:t xml:space="preserve"> people </w:t>
      </w:r>
      <w:r w:rsidRPr="00FD7951">
        <w:rPr>
          <w:rStyle w:val="StyleUnderline"/>
          <w:highlight w:val="cyan"/>
        </w:rPr>
        <w:t>believe</w:t>
      </w:r>
      <w:r w:rsidRPr="00FD7951">
        <w:rPr>
          <w:rStyle w:val="StyleUnderline"/>
        </w:rPr>
        <w:t xml:space="preserve"> that the </w:t>
      </w:r>
      <w:r w:rsidRPr="00FD7951">
        <w:rPr>
          <w:rStyle w:val="Emphasis"/>
          <w:highlight w:val="cyan"/>
        </w:rPr>
        <w:t>greater difference</w:t>
      </w:r>
      <w:r w:rsidRPr="00FD7951">
        <w:rPr>
          <w:rStyle w:val="StyleUnderline"/>
          <w:highlight w:val="cyan"/>
        </w:rPr>
        <w:t xml:space="preserve"> is</w:t>
      </w:r>
      <w:r w:rsidRPr="00FD7951">
        <w:rPr>
          <w:rStyle w:val="StyleUnderline"/>
        </w:rPr>
        <w:t xml:space="preserve"> between </w:t>
      </w:r>
      <w:r w:rsidRPr="00FD7951">
        <w:rPr>
          <w:rStyle w:val="StyleUnderline"/>
          <w:highlight w:val="cyan"/>
        </w:rPr>
        <w:t>(1) and (2)</w:t>
      </w:r>
      <w:r w:rsidRPr="00FD7951">
        <w:rPr>
          <w:rStyle w:val="StyleUnderline"/>
        </w:rPr>
        <w:t xml:space="preserve">. I believe that the </w:t>
      </w:r>
      <w:r w:rsidRPr="00FD7951">
        <w:rPr>
          <w:rStyle w:val="Emphasis"/>
          <w:highlight w:val="cyan"/>
        </w:rPr>
        <w:t>difference</w:t>
      </w:r>
      <w:r w:rsidRPr="00FD7951">
        <w:rPr>
          <w:rStyle w:val="StyleUnderline"/>
          <w:highlight w:val="cyan"/>
        </w:rPr>
        <w:t xml:space="preserve"> between (2) and (3) is</w:t>
      </w:r>
      <w:r w:rsidRPr="00FD7951">
        <w:rPr>
          <w:rStyle w:val="StyleUnderline"/>
        </w:rPr>
        <w:t xml:space="preserve"> very </w:t>
      </w:r>
      <w:r w:rsidRPr="00FD7951">
        <w:rPr>
          <w:rStyle w:val="Emphasis"/>
          <w:highlight w:val="cyan"/>
        </w:rPr>
        <w:t>much greater</w:t>
      </w:r>
      <w:r w:rsidRPr="00FD7951">
        <w:rPr>
          <w:sz w:val="16"/>
        </w:rPr>
        <w:t xml:space="preserve">. ... The Earth will remain habitable for at least another billion years. </w:t>
      </w:r>
      <w:r w:rsidRPr="00FD7951">
        <w:rPr>
          <w:rStyle w:val="StyleUnderline"/>
        </w:rPr>
        <w:t xml:space="preserve">Civilization began only a </w:t>
      </w:r>
      <w:r w:rsidRPr="00FD7951">
        <w:rPr>
          <w:rStyle w:val="Emphasis"/>
        </w:rPr>
        <w:t>few thousand years</w:t>
      </w:r>
      <w:r w:rsidRPr="00FD7951">
        <w:rPr>
          <w:rStyle w:val="StyleUnderline"/>
        </w:rPr>
        <w:t xml:space="preserve"> ago. </w:t>
      </w:r>
      <w:r w:rsidRPr="00FD7951">
        <w:rPr>
          <w:rStyle w:val="StyleUnderline"/>
          <w:highlight w:val="cyan"/>
        </w:rPr>
        <w:t xml:space="preserve">If we do not </w:t>
      </w:r>
      <w:r w:rsidRPr="00FD7951">
        <w:rPr>
          <w:rStyle w:val="Emphasis"/>
          <w:highlight w:val="cyan"/>
        </w:rPr>
        <w:t>destroy</w:t>
      </w:r>
      <w:r w:rsidRPr="00FD7951">
        <w:rPr>
          <w:sz w:val="16"/>
        </w:rPr>
        <w:t xml:space="preserve"> </w:t>
      </w:r>
      <w:r w:rsidRPr="00FD7951">
        <w:rPr>
          <w:strike/>
          <w:sz w:val="16"/>
        </w:rPr>
        <w:t>mankind</w:t>
      </w:r>
      <w:r w:rsidRPr="00FD7951">
        <w:rPr>
          <w:sz w:val="16"/>
        </w:rPr>
        <w:t xml:space="preserve"> [</w:t>
      </w:r>
      <w:r w:rsidRPr="00FD7951">
        <w:rPr>
          <w:rStyle w:val="Emphasis"/>
          <w:highlight w:val="cyan"/>
        </w:rPr>
        <w:t>humankind</w:t>
      </w:r>
      <w:r w:rsidRPr="00FD7951">
        <w:rPr>
          <w:sz w:val="16"/>
        </w:rPr>
        <w:t xml:space="preserve">], </w:t>
      </w:r>
      <w:r w:rsidRPr="00FD7951">
        <w:rPr>
          <w:rStyle w:val="StyleUnderline"/>
          <w:highlight w:val="cyan"/>
        </w:rPr>
        <w:t xml:space="preserve">these few thousand years may be </w:t>
      </w:r>
      <w:r w:rsidRPr="00FD7951">
        <w:rPr>
          <w:rStyle w:val="Emphasis"/>
          <w:highlight w:val="cyan"/>
        </w:rPr>
        <w:t>only</w:t>
      </w:r>
      <w:r w:rsidRPr="00FD7951">
        <w:rPr>
          <w:rStyle w:val="StyleUnderline"/>
          <w:highlight w:val="cyan"/>
        </w:rPr>
        <w:t xml:space="preserve"> a</w:t>
      </w:r>
      <w:r w:rsidRPr="00FD7951">
        <w:rPr>
          <w:rStyle w:val="StyleUnderline"/>
        </w:rPr>
        <w:t xml:space="preserve"> tiny </w:t>
      </w:r>
      <w:r w:rsidRPr="00FD7951">
        <w:rPr>
          <w:rStyle w:val="Emphasis"/>
          <w:highlight w:val="cyan"/>
        </w:rPr>
        <w:t>fraction</w:t>
      </w:r>
      <w:r w:rsidRPr="00FD7951">
        <w:rPr>
          <w:rStyle w:val="StyleUnderline"/>
          <w:highlight w:val="cyan"/>
        </w:rPr>
        <w:t xml:space="preserve"> of</w:t>
      </w:r>
      <w:r w:rsidRPr="00FD7951">
        <w:rPr>
          <w:sz w:val="16"/>
        </w:rPr>
        <w:t xml:space="preserve"> the whole of </w:t>
      </w:r>
      <w:r w:rsidRPr="00FD7951">
        <w:rPr>
          <w:rStyle w:val="StyleUnderline"/>
        </w:rPr>
        <w:t xml:space="preserve">civilized human </w:t>
      </w:r>
      <w:r w:rsidRPr="00FD7951">
        <w:rPr>
          <w:rStyle w:val="Emphasis"/>
          <w:highlight w:val="cyan"/>
        </w:rPr>
        <w:t>history</w:t>
      </w:r>
      <w:r w:rsidRPr="00FD7951">
        <w:rPr>
          <w:rStyle w:val="StyleUnderline"/>
        </w:rPr>
        <w:t xml:space="preserve">. The </w:t>
      </w:r>
      <w:r w:rsidRPr="00FD7951">
        <w:rPr>
          <w:rStyle w:val="Emphasis"/>
          <w:highlight w:val="cyan"/>
        </w:rPr>
        <w:t>difference</w:t>
      </w:r>
      <w:r w:rsidRPr="00FD7951">
        <w:rPr>
          <w:rStyle w:val="StyleUnderline"/>
          <w:highlight w:val="cyan"/>
        </w:rPr>
        <w:t xml:space="preserve"> between (2) and (3)</w:t>
      </w:r>
      <w:r w:rsidRPr="00FD7951">
        <w:rPr>
          <w:rStyle w:val="StyleUnderline"/>
        </w:rPr>
        <w:t xml:space="preserve"> may </w:t>
      </w:r>
      <w:r w:rsidRPr="00FD7951">
        <w:rPr>
          <w:rStyle w:val="StyleUnderline"/>
          <w:highlight w:val="cyan"/>
        </w:rPr>
        <w:t>thus</w:t>
      </w:r>
      <w:r w:rsidRPr="00FD7951">
        <w:rPr>
          <w:rStyle w:val="StyleUnderline"/>
        </w:rPr>
        <w:t xml:space="preserve"> be </w:t>
      </w:r>
      <w:r w:rsidRPr="00FD7951">
        <w:rPr>
          <w:rStyle w:val="StyleUnderline"/>
          <w:highlight w:val="cyan"/>
        </w:rPr>
        <w:t xml:space="preserve">the </w:t>
      </w:r>
      <w:r w:rsidRPr="00FD7951">
        <w:rPr>
          <w:rStyle w:val="Emphasis"/>
          <w:highlight w:val="cyan"/>
        </w:rPr>
        <w:t>difference</w:t>
      </w:r>
      <w:r w:rsidRPr="00FD7951">
        <w:rPr>
          <w:rStyle w:val="StyleUnderline"/>
          <w:highlight w:val="cyan"/>
        </w:rPr>
        <w:t xml:space="preserve"> between this</w:t>
      </w:r>
      <w:r w:rsidRPr="00FD7951">
        <w:rPr>
          <w:rStyle w:val="StyleUnderline"/>
        </w:rPr>
        <w:t xml:space="preserve"> tiny fraction </w:t>
      </w:r>
      <w:r w:rsidRPr="00FD7951">
        <w:rPr>
          <w:rStyle w:val="StyleUnderline"/>
          <w:highlight w:val="cyan"/>
        </w:rPr>
        <w:t>and</w:t>
      </w:r>
      <w:r w:rsidRPr="00FD7951">
        <w:rPr>
          <w:rStyle w:val="StyleUnderline"/>
        </w:rPr>
        <w:t xml:space="preserve"> all of the </w:t>
      </w:r>
      <w:r w:rsidRPr="00FD7951">
        <w:rPr>
          <w:rStyle w:val="Emphasis"/>
          <w:highlight w:val="cyan"/>
        </w:rPr>
        <w:t>rest</w:t>
      </w:r>
      <w:r w:rsidRPr="00FD7951">
        <w:rPr>
          <w:rStyle w:val="StyleUnderline"/>
          <w:highlight w:val="cyan"/>
        </w:rPr>
        <w:t xml:space="preserve"> of</w:t>
      </w:r>
      <w:r w:rsidRPr="00FD7951">
        <w:rPr>
          <w:rStyle w:val="StyleUnderline"/>
        </w:rPr>
        <w:t xml:space="preserve"> this </w:t>
      </w:r>
      <w:r w:rsidRPr="00FD7951">
        <w:rPr>
          <w:rStyle w:val="Emphasis"/>
          <w:highlight w:val="cyan"/>
        </w:rPr>
        <w:t>history</w:t>
      </w:r>
      <w:r w:rsidRPr="00FD7951">
        <w:rPr>
          <w:sz w:val="16"/>
        </w:rPr>
        <w:t xml:space="preserve">. If we compare this possible history to a day, </w:t>
      </w:r>
      <w:r w:rsidRPr="00FD7951">
        <w:rPr>
          <w:rStyle w:val="StyleUnderline"/>
        </w:rPr>
        <w:t xml:space="preserve">what has occurred so far is only a </w:t>
      </w:r>
      <w:r w:rsidRPr="00FD7951">
        <w:rPr>
          <w:rStyle w:val="Emphasis"/>
        </w:rPr>
        <w:t>fraction of a second</w:t>
      </w:r>
      <w:r w:rsidRPr="00FD7951">
        <w:rPr>
          <w:sz w:val="16"/>
        </w:rPr>
        <w:t>.65</w:t>
      </w:r>
    </w:p>
    <w:p w14:paraId="428A629E" w14:textId="77777777" w:rsidR="00F0255A" w:rsidRDefault="00F0255A" w:rsidP="00F0255A">
      <w:pPr>
        <w:rPr>
          <w:sz w:val="16"/>
        </w:rPr>
      </w:pPr>
      <w:r w:rsidRPr="00FD7951">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FD7951">
        <w:rPr>
          <w:rStyle w:val="StyleUnderline"/>
        </w:rPr>
        <w:t xml:space="preserve">What makes </w:t>
      </w:r>
      <w:r w:rsidRPr="00FD7951">
        <w:rPr>
          <w:rStyle w:val="Emphasis"/>
          <w:highlight w:val="cyan"/>
        </w:rPr>
        <w:t>existential</w:t>
      </w:r>
      <w:r w:rsidRPr="00FD7951">
        <w:rPr>
          <w:rStyle w:val="StyleUnderline"/>
          <w:highlight w:val="cyan"/>
        </w:rPr>
        <w:t xml:space="preserve"> catastrophes</w:t>
      </w:r>
      <w:r w:rsidRPr="00FD7951">
        <w:rPr>
          <w:rStyle w:val="StyleUnderline"/>
        </w:rPr>
        <w:t xml:space="preserve"> especially bad is that they would “</w:t>
      </w:r>
      <w:r w:rsidRPr="00FD7951">
        <w:rPr>
          <w:rStyle w:val="Emphasis"/>
          <w:highlight w:val="cyan"/>
        </w:rPr>
        <w:t>destroy</w:t>
      </w:r>
      <w:r w:rsidRPr="00FD7951">
        <w:rPr>
          <w:rStyle w:val="StyleUnderline"/>
          <w:highlight w:val="cyan"/>
        </w:rPr>
        <w:t xml:space="preserve"> the </w:t>
      </w:r>
      <w:r w:rsidRPr="00FD7951">
        <w:rPr>
          <w:rStyle w:val="Emphasis"/>
          <w:highlight w:val="cyan"/>
        </w:rPr>
        <w:t>future</w:t>
      </w:r>
      <w:r w:rsidRPr="00FD7951">
        <w:rPr>
          <w:rStyle w:val="StyleUnderline"/>
        </w:rPr>
        <w:t>,”</w:t>
      </w:r>
      <w:r w:rsidRPr="00FD7951">
        <w:rPr>
          <w:sz w:val="16"/>
        </w:rPr>
        <w:t xml:space="preserve"> as another Oxford philosopher, Nick Bostrom, puts it.66 This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Because the value of preventing existential catastrophe is so vast, even a tiny probability of prevention has huge expected value.67</w:t>
      </w:r>
      <w:bookmarkEnd w:id="26"/>
    </w:p>
    <w:p w14:paraId="51F619BE" w14:textId="77777777" w:rsidR="00F0255A" w:rsidRDefault="00F0255A" w:rsidP="00F0255A">
      <w:pPr>
        <w:pStyle w:val="Heading4"/>
      </w:pPr>
      <w:r>
        <w:t>Independent transition warrant.</w:t>
      </w:r>
    </w:p>
    <w:p w14:paraId="69467FC3" w14:textId="77777777" w:rsidR="00F0255A" w:rsidRDefault="00F0255A" w:rsidP="00F0255A">
      <w:r w:rsidRPr="002461A6">
        <w:rPr>
          <w:rStyle w:val="Style13ptBold"/>
        </w:rPr>
        <w:t>Beckstead 15</w:t>
      </w:r>
      <w:r>
        <w:t xml:space="preserve"> [Nick Beckstead (Program Officer, Open Philanthropy Project; Ph.D. in Philosophy, Rutgers University), September 2015, "How much could refuges help us recover from a global catastrophe?" Futures, Vol. 72, pp. 36-44, njn]</w:t>
      </w:r>
    </w:p>
    <w:p w14:paraId="50A051B4" w14:textId="77777777" w:rsidR="00F0255A" w:rsidRPr="002461A6" w:rsidRDefault="00F0255A" w:rsidP="00F0255A">
      <w:pPr>
        <w:rPr>
          <w:rStyle w:val="StyleUnderline"/>
        </w:rPr>
      </w:pPr>
      <w:r w:rsidRPr="002461A6">
        <w:rPr>
          <w:sz w:val="16"/>
        </w:rPr>
        <w:t xml:space="preserve">A first issue is that </w:t>
      </w:r>
      <w:r w:rsidRPr="002461A6">
        <w:rPr>
          <w:rStyle w:val="StyleUnderline"/>
        </w:rPr>
        <w:t xml:space="preserve">a global </w:t>
      </w:r>
      <w:r w:rsidRPr="002461A6">
        <w:rPr>
          <w:rStyle w:val="Emphasis"/>
        </w:rPr>
        <w:t>food crisis</w:t>
      </w:r>
      <w:r w:rsidRPr="002461A6">
        <w:rPr>
          <w:rStyle w:val="StyleUnderline"/>
        </w:rPr>
        <w:t xml:space="preserve"> would </w:t>
      </w:r>
      <w:r w:rsidRPr="002461A6">
        <w:rPr>
          <w:rStyle w:val="Emphasis"/>
        </w:rPr>
        <w:t>not necessarily</w:t>
      </w:r>
      <w:r w:rsidRPr="002461A6">
        <w:rPr>
          <w:rStyle w:val="StyleUnderline"/>
        </w:rPr>
        <w:t xml:space="preserve"> result in </w:t>
      </w:r>
      <w:r w:rsidRPr="002461A6">
        <w:rPr>
          <w:rStyle w:val="Emphasis"/>
        </w:rPr>
        <w:t>extinction</w:t>
      </w:r>
      <w:r w:rsidRPr="002461A6">
        <w:rPr>
          <w:rStyle w:val="StyleUnderline"/>
        </w:rPr>
        <w:t xml:space="preserve">. </w:t>
      </w:r>
      <w:r w:rsidRPr="002461A6">
        <w:rPr>
          <w:rStyle w:val="StyleUnderline"/>
          <w:highlight w:val="cyan"/>
        </w:rPr>
        <w:t>Extinction may</w:t>
      </w:r>
      <w:r w:rsidRPr="002461A6">
        <w:rPr>
          <w:rStyle w:val="StyleUnderline"/>
        </w:rPr>
        <w:t xml:space="preserve"> even </w:t>
      </w:r>
      <w:r w:rsidRPr="002461A6">
        <w:rPr>
          <w:rStyle w:val="StyleUnderline"/>
          <w:highlight w:val="cyan"/>
        </w:rPr>
        <w:t xml:space="preserve">be </w:t>
      </w:r>
      <w:r w:rsidRPr="002461A6">
        <w:rPr>
          <w:rStyle w:val="Emphasis"/>
          <w:highlight w:val="cyan"/>
        </w:rPr>
        <w:t>extremely unlikely</w:t>
      </w:r>
      <w:r w:rsidRPr="002461A6">
        <w:rPr>
          <w:rStyle w:val="StyleUnderline"/>
        </w:rPr>
        <w:t xml:space="preserve"> in such cases</w:t>
      </w:r>
      <w:r w:rsidRPr="002461A6">
        <w:rPr>
          <w:sz w:val="16"/>
        </w:rPr>
        <w:t xml:space="preserve">. </w:t>
      </w:r>
      <w:r w:rsidRPr="002461A6">
        <w:rPr>
          <w:rStyle w:val="StyleUnderline"/>
        </w:rPr>
        <w:t>The closest historical precedent</w:t>
      </w:r>
      <w:r w:rsidRPr="002461A6">
        <w:rPr>
          <w:sz w:val="16"/>
        </w:rPr>
        <w:t xml:space="preserve"> to these crises </w:t>
      </w:r>
      <w:r w:rsidRPr="002461A6">
        <w:rPr>
          <w:rStyle w:val="StyleUnderline"/>
        </w:rPr>
        <w:t>was the supervolcanic Toba eruption</w:t>
      </w:r>
      <w:r w:rsidRPr="002461A6">
        <w:rPr>
          <w:sz w:val="16"/>
        </w:rPr>
        <w:t xml:space="preserve"> that took places about 74,000 years ago. Many eruptions of this kind have taken place in the last tens of millions of years, </w:t>
      </w:r>
      <w:r w:rsidRPr="002461A6">
        <w:rPr>
          <w:rStyle w:val="StyleUnderline"/>
        </w:rPr>
        <w:t xml:space="preserve">but they </w:t>
      </w:r>
      <w:r w:rsidRPr="002461A6">
        <w:rPr>
          <w:rStyle w:val="Emphasis"/>
        </w:rPr>
        <w:t>did not extinguish</w:t>
      </w:r>
      <w:r w:rsidRPr="002461A6">
        <w:rPr>
          <w:rStyle w:val="StyleUnderline"/>
        </w:rPr>
        <w:t xml:space="preserve"> our pre-human </w:t>
      </w:r>
      <w:r w:rsidRPr="002461A6">
        <w:rPr>
          <w:rStyle w:val="Emphasis"/>
        </w:rPr>
        <w:t>ancestors</w:t>
      </w:r>
      <w:r w:rsidRPr="002461A6">
        <w:rPr>
          <w:sz w:val="16"/>
        </w:rPr>
        <w:t xml:space="preserve"> (Shulman, 2012a). Humans may now be in many ways worse prepared for such a crisis, with a much larger percentage of the population without hunting and agricultural skills, but </w:t>
      </w:r>
      <w:r w:rsidRPr="002461A6">
        <w:rPr>
          <w:rStyle w:val="StyleUnderline"/>
        </w:rPr>
        <w:t xml:space="preserve">we have many </w:t>
      </w:r>
      <w:r w:rsidRPr="002461A6">
        <w:rPr>
          <w:rStyle w:val="Emphasis"/>
        </w:rPr>
        <w:t>advantages</w:t>
      </w:r>
      <w:r w:rsidRPr="002461A6">
        <w:rPr>
          <w:rStyle w:val="StyleUnderline"/>
        </w:rPr>
        <w:t xml:space="preserve"> in terms of </w:t>
      </w:r>
      <w:r w:rsidRPr="002461A6">
        <w:rPr>
          <w:rStyle w:val="Emphasis"/>
        </w:rPr>
        <w:t>tech</w:t>
      </w:r>
      <w:r w:rsidRPr="002461A6">
        <w:rPr>
          <w:rStyle w:val="StyleUnderline"/>
        </w:rPr>
        <w:t xml:space="preserve">nology and </w:t>
      </w:r>
      <w:r w:rsidRPr="002461A6">
        <w:rPr>
          <w:rStyle w:val="Emphasis"/>
        </w:rPr>
        <w:t>coordination</w:t>
      </w:r>
      <w:r w:rsidRPr="002461A6">
        <w:rPr>
          <w:rStyle w:val="StyleUnderline"/>
        </w:rPr>
        <w:t xml:space="preserve">. The </w:t>
      </w:r>
      <w:r w:rsidRPr="002461A6">
        <w:rPr>
          <w:rStyle w:val="Emphasis"/>
          <w:highlight w:val="cyan"/>
        </w:rPr>
        <w:t>100+ isolated peoples</w:t>
      </w:r>
      <w:r w:rsidRPr="002461A6">
        <w:rPr>
          <w:rStyle w:val="StyleUnderline"/>
          <w:highlight w:val="cyan"/>
        </w:rPr>
        <w:t xml:space="preserve"> would</w:t>
      </w:r>
      <w:r w:rsidRPr="002461A6">
        <w:rPr>
          <w:rStyle w:val="StyleUnderline"/>
        </w:rPr>
        <w:t xml:space="preserve"> be relatively </w:t>
      </w:r>
      <w:r w:rsidRPr="002461A6">
        <w:rPr>
          <w:rStyle w:val="Emphasis"/>
        </w:rPr>
        <w:t>similar</w:t>
      </w:r>
      <w:r w:rsidRPr="002461A6">
        <w:rPr>
          <w:rStyle w:val="StyleUnderline"/>
        </w:rPr>
        <w:t xml:space="preserve"> to pre-human ancestors who </w:t>
      </w:r>
      <w:r w:rsidRPr="002461A6">
        <w:rPr>
          <w:rStyle w:val="Emphasis"/>
          <w:highlight w:val="cyan"/>
        </w:rPr>
        <w:t>survive</w:t>
      </w:r>
      <w:r w:rsidRPr="002461A6">
        <w:rPr>
          <w:rStyle w:val="Emphasis"/>
        </w:rPr>
        <w:t>d</w:t>
      </w:r>
      <w:r w:rsidRPr="002461A6">
        <w:rPr>
          <w:rStyle w:val="StyleUnderline"/>
        </w:rPr>
        <w:t xml:space="preserve"> supervolcanic </w:t>
      </w:r>
      <w:r w:rsidRPr="002461A6">
        <w:rPr>
          <w:rStyle w:val="Emphasis"/>
        </w:rPr>
        <w:t>eruptions</w:t>
      </w:r>
      <w:r w:rsidRPr="002461A6">
        <w:rPr>
          <w:rStyle w:val="StyleUnderline"/>
        </w:rPr>
        <w:t xml:space="preserve"> in the past, </w:t>
      </w:r>
      <w:r w:rsidRPr="002461A6">
        <w:rPr>
          <w:rStyle w:val="StyleUnderline"/>
          <w:highlight w:val="cyan"/>
        </w:rPr>
        <w:t>though</w:t>
      </w:r>
      <w:r w:rsidRPr="002461A6">
        <w:rPr>
          <w:sz w:val="16"/>
        </w:rPr>
        <w:t>—as noted above—</w:t>
      </w:r>
      <w:r w:rsidRPr="002461A6">
        <w:rPr>
          <w:rStyle w:val="StyleUnderline"/>
        </w:rPr>
        <w:t xml:space="preserve">they may have a </w:t>
      </w:r>
      <w:r w:rsidRPr="002461A6">
        <w:rPr>
          <w:rStyle w:val="StyleUnderline"/>
          <w:highlight w:val="cyan"/>
        </w:rPr>
        <w:t>n</w:t>
      </w:r>
      <w:r w:rsidRPr="00804C6E">
        <w:rPr>
          <w:rStyle w:val="StyleUnderline"/>
          <w:highlight w:val="cyan"/>
        </w:rPr>
        <w:t>ot</w:t>
      </w:r>
      <w:r w:rsidRPr="002461A6">
        <w:rPr>
          <w:sz w:val="16"/>
        </w:rPr>
        <w:t xml:space="preserve">able disadvantage in </w:t>
      </w:r>
      <w:r w:rsidRPr="002461A6">
        <w:rPr>
          <w:rStyle w:val="StyleUnderline"/>
        </w:rPr>
        <w:t xml:space="preserve">re-establishing an advanced </w:t>
      </w:r>
      <w:r w:rsidRPr="002461A6">
        <w:rPr>
          <w:rStyle w:val="Emphasis"/>
          <w:highlight w:val="cyan"/>
        </w:rPr>
        <w:t>industrial civ</w:t>
      </w:r>
      <w:r w:rsidRPr="002461A6">
        <w:rPr>
          <w:rStyle w:val="StyleUnderline"/>
        </w:rPr>
        <w:t>ilization.</w:t>
      </w:r>
    </w:p>
    <w:p w14:paraId="316B3584" w14:textId="77777777" w:rsidR="00F0255A" w:rsidRPr="003C1EB7" w:rsidRDefault="00F0255A" w:rsidP="00F0255A">
      <w:pPr>
        <w:rPr>
          <w:sz w:val="16"/>
        </w:rPr>
      </w:pPr>
      <w:r w:rsidRPr="003C1EB7">
        <w:rPr>
          <w:sz w:val="16"/>
        </w:rPr>
        <w:t xml:space="preserve">Second, in any of the global food crisis scenarios noted above, </w:t>
      </w:r>
      <w:r w:rsidRPr="003C1EB7">
        <w:rPr>
          <w:rStyle w:val="StyleUnderline"/>
          <w:highlight w:val="cyan"/>
        </w:rPr>
        <w:t>there would be</w:t>
      </w:r>
      <w:r w:rsidRPr="003C1EB7">
        <w:rPr>
          <w:rStyle w:val="StyleUnderline"/>
        </w:rPr>
        <w:t xml:space="preserve"> a </w:t>
      </w:r>
      <w:r w:rsidRPr="003C1EB7">
        <w:rPr>
          <w:rStyle w:val="Emphasis"/>
          <w:highlight w:val="cyan"/>
        </w:rPr>
        <w:t>substantial</w:t>
      </w:r>
      <w:r w:rsidRPr="003C1EB7">
        <w:rPr>
          <w:rStyle w:val="StyleUnderline"/>
        </w:rPr>
        <w:t xml:space="preserve"> amount of remaining food </w:t>
      </w:r>
      <w:r w:rsidRPr="003C1EB7">
        <w:rPr>
          <w:rStyle w:val="Emphasis"/>
          <w:highlight w:val="cyan"/>
        </w:rPr>
        <w:t>reserves</w:t>
      </w:r>
      <w:r w:rsidRPr="003C1EB7">
        <w:rPr>
          <w:rStyle w:val="StyleUnderline"/>
        </w:rPr>
        <w:t xml:space="preserve"> in the form of grain stockpiles, livestock, fisheries, foods stored at retailers and private homes, </w:t>
      </w:r>
      <w:r w:rsidRPr="003C1EB7">
        <w:rPr>
          <w:rStyle w:val="StyleUnderline"/>
          <w:highlight w:val="cyan"/>
        </w:rPr>
        <w:t>and</w:t>
      </w:r>
      <w:r w:rsidRPr="003C1EB7">
        <w:rPr>
          <w:rStyle w:val="StyleUnderline"/>
        </w:rPr>
        <w:t xml:space="preserve"> wild land </w:t>
      </w:r>
      <w:r w:rsidRPr="003C1EB7">
        <w:rPr>
          <w:rStyle w:val="Emphasis"/>
          <w:highlight w:val="cyan"/>
        </w:rPr>
        <w:t>animals</w:t>
      </w:r>
      <w:r w:rsidRPr="003C1EB7">
        <w:rPr>
          <w:rStyle w:val="StyleUnderline"/>
        </w:rPr>
        <w:t xml:space="preserve"> that could be </w:t>
      </w:r>
      <w:r w:rsidRPr="00EB70F0">
        <w:rPr>
          <w:rStyle w:val="StyleUnderline"/>
        </w:rPr>
        <w:t>hunted</w:t>
      </w:r>
      <w:r w:rsidRPr="003C1EB7">
        <w:rPr>
          <w:sz w:val="16"/>
        </w:rPr>
        <w:t xml:space="preserve"> (Shulman, 2012b). Therefore, if a refuge helps humanity survive a global food crisis, the mechanism could not be conceived of as “adding enough to the global food stock to help with survival.” More plausibly, there could be a scenario where there is not enough food for everyone to survive the global food crisis, but </w:t>
      </w:r>
      <w:r w:rsidRPr="003C1EB7">
        <w:rPr>
          <w:rStyle w:val="StyleUnderline"/>
        </w:rPr>
        <w:t xml:space="preserve">there </w:t>
      </w:r>
      <w:r w:rsidRPr="00EB70F0">
        <w:rPr>
          <w:rStyle w:val="StyleUnderline"/>
          <w:highlight w:val="cyan"/>
        </w:rPr>
        <w:t xml:space="preserve">would be </w:t>
      </w:r>
      <w:r w:rsidRPr="00EB70F0">
        <w:rPr>
          <w:rStyle w:val="Emphasis"/>
          <w:highlight w:val="cyan"/>
        </w:rPr>
        <w:t>enough</w:t>
      </w:r>
      <w:r w:rsidRPr="003C1EB7">
        <w:rPr>
          <w:rStyle w:val="StyleUnderline"/>
        </w:rPr>
        <w:t xml:space="preserve"> food for some people </w:t>
      </w:r>
      <w:r w:rsidRPr="003C1EB7">
        <w:rPr>
          <w:rStyle w:val="StyleUnderline"/>
          <w:highlight w:val="cyan"/>
        </w:rPr>
        <w:t xml:space="preserve">to </w:t>
      </w:r>
      <w:r w:rsidRPr="003C1EB7">
        <w:rPr>
          <w:rStyle w:val="Emphasis"/>
          <w:highlight w:val="cyan"/>
        </w:rPr>
        <w:t>survive</w:t>
      </w:r>
      <w:r w:rsidRPr="003C1EB7">
        <w:rPr>
          <w:sz w:val="16"/>
        </w:rPr>
        <w:t xml:space="preserve"> if they got a disproportionate share of the food. However, conflict (e.g., as in McCarthy's post-apocalyptic novel The Road) and/or </w:t>
      </w:r>
      <w:r w:rsidRPr="003C1EB7">
        <w:rPr>
          <w:rStyle w:val="Emphasis"/>
        </w:rPr>
        <w:t>egalitarian pressures</w:t>
      </w:r>
      <w:r w:rsidRPr="003C1EB7">
        <w:rPr>
          <w:rStyle w:val="StyleUnderline"/>
        </w:rPr>
        <w:t xml:space="preserve"> could prevent a distribution that would allow at least </w:t>
      </w:r>
      <w:r w:rsidRPr="003C1EB7">
        <w:rPr>
          <w:rStyle w:val="Emphasis"/>
        </w:rPr>
        <w:t>some of the population</w:t>
      </w:r>
      <w:r w:rsidRPr="003C1EB7">
        <w:rPr>
          <w:rStyle w:val="StyleUnderline"/>
        </w:rPr>
        <w:t xml:space="preserve"> to </w:t>
      </w:r>
      <w:r w:rsidRPr="003C1EB7">
        <w:rPr>
          <w:rStyle w:val="Emphasis"/>
        </w:rPr>
        <w:t>survive</w:t>
      </w:r>
      <w:r w:rsidRPr="003C1EB7">
        <w:rPr>
          <w:rStyle w:val="StyleUnderline"/>
        </w:rPr>
        <w:t xml:space="preserve"> the crisis</w:t>
      </w:r>
      <w:r w:rsidRPr="003C1EB7">
        <w:rPr>
          <w:sz w:val="16"/>
        </w:rPr>
        <w:t>. Conceivably, if the refuge were sufficiently secret, isolated, and well-stocked, it might be the only place where these pressures could be abated, making the people in refuges the sole survivors of the global food crisis. While conceivable and perhaps plausible, refuges’ unique success in this kind of case is not automatic and perhaps unlikely. If some small, well-armed group seizes some grain elevators, refuses to share their bounty, and successfully defends what they have claimed, they could also survive the global food crisis. Alternatively, a single survivalist community might be isolated and well-defended enough to achieve the same purpose. This potential use case may deserve more detailed analysis.</w:t>
      </w:r>
    </w:p>
    <w:p w14:paraId="78F0DB99" w14:textId="77777777" w:rsidR="00F0255A" w:rsidRPr="004A65E0" w:rsidRDefault="00F0255A" w:rsidP="00F0255A">
      <w:pPr>
        <w:rPr>
          <w:sz w:val="16"/>
        </w:rPr>
      </w:pPr>
      <w:r w:rsidRPr="004A65E0">
        <w:rPr>
          <w:sz w:val="16"/>
        </w:rPr>
        <w:t>4.6. Social collapse scenarios: increased coordination may help</w:t>
      </w:r>
    </w:p>
    <w:p w14:paraId="4B2563D5" w14:textId="77777777" w:rsidR="00F0255A" w:rsidRPr="004A65E0" w:rsidRDefault="00F0255A" w:rsidP="00F0255A">
      <w:pPr>
        <w:rPr>
          <w:sz w:val="16"/>
        </w:rPr>
      </w:pPr>
      <w:r w:rsidRPr="004A65E0">
        <w:rPr>
          <w:sz w:val="16"/>
        </w:rPr>
        <w:t>As noted above, even if some initial catastrophe failed to kill everyone, it could lead to a collapse of the modern world order. This type of scenario might accompany a global food crisis, or could arise independently in cases of an unprecedentedly bad pandemic or global war that decimates the population. Conceivably, such a collapse to lead to extinction or a failure to recover industrial civilization.</w:t>
      </w:r>
    </w:p>
    <w:p w14:paraId="7473C7E7" w14:textId="77777777" w:rsidR="00F0255A" w:rsidRPr="004A65E0" w:rsidRDefault="00F0255A" w:rsidP="00F0255A">
      <w:pPr>
        <w:rPr>
          <w:sz w:val="16"/>
        </w:rPr>
      </w:pPr>
      <w:r w:rsidRPr="004A65E0">
        <w:rPr>
          <w:sz w:val="16"/>
        </w:rPr>
        <w:t xml:space="preserve">In this kind of scenario, people in refuges are not the sole survivors of our hypothetical global catastrophe. Instead, it seems extremely likely that, </w:t>
      </w:r>
      <w:r w:rsidRPr="004A65E0">
        <w:rPr>
          <w:rStyle w:val="StyleUnderline"/>
          <w:highlight w:val="cyan"/>
        </w:rPr>
        <w:t>some</w:t>
      </w:r>
      <w:r w:rsidRPr="004A65E0">
        <w:rPr>
          <w:rStyle w:val="StyleUnderline"/>
        </w:rPr>
        <w:t xml:space="preserve"> non-negligible fraction of </w:t>
      </w:r>
      <w:r w:rsidRPr="004A65E0">
        <w:rPr>
          <w:rStyle w:val="Emphasis"/>
          <w:highlight w:val="cyan"/>
        </w:rPr>
        <w:t>civilization</w:t>
      </w:r>
      <w:r w:rsidRPr="004A65E0">
        <w:rPr>
          <w:sz w:val="16"/>
        </w:rPr>
        <w:t xml:space="preserve"> (greater than 1 in 10,000, say) </w:t>
      </w:r>
      <w:r w:rsidRPr="004A65E0">
        <w:rPr>
          <w:rStyle w:val="StyleUnderline"/>
          <w:highlight w:val="cyan"/>
        </w:rPr>
        <w:t xml:space="preserve">would </w:t>
      </w:r>
      <w:r w:rsidRPr="004A65E0">
        <w:rPr>
          <w:rStyle w:val="Emphasis"/>
          <w:highlight w:val="cyan"/>
        </w:rPr>
        <w:t>survive</w:t>
      </w:r>
      <w:r w:rsidRPr="004A65E0">
        <w:rPr>
          <w:rStyle w:val="StyleUnderline"/>
          <w:highlight w:val="cyan"/>
        </w:rPr>
        <w:t xml:space="preserve">. </w:t>
      </w:r>
      <w:r w:rsidRPr="00C65623">
        <w:rPr>
          <w:rStyle w:val="StyleUnderline"/>
          <w:highlight w:val="cyan"/>
        </w:rPr>
        <w:t xml:space="preserve">But a </w:t>
      </w:r>
      <w:r w:rsidRPr="00C65623">
        <w:rPr>
          <w:rStyle w:val="Emphasis"/>
          <w:highlight w:val="cyan"/>
        </w:rPr>
        <w:t>greatly reduced</w:t>
      </w:r>
      <w:r w:rsidRPr="00C65623">
        <w:rPr>
          <w:rStyle w:val="StyleUnderline"/>
          <w:highlight w:val="cyan"/>
        </w:rPr>
        <w:t xml:space="preserve"> global </w:t>
      </w:r>
      <w:r w:rsidRPr="00C65623">
        <w:rPr>
          <w:rStyle w:val="Emphasis"/>
          <w:highlight w:val="cyan"/>
        </w:rPr>
        <w:t>population</w:t>
      </w:r>
      <w:r w:rsidRPr="00C65623">
        <w:rPr>
          <w:rStyle w:val="StyleUnderline"/>
          <w:highlight w:val="cyan"/>
        </w:rPr>
        <w:t xml:space="preserve"> would be unable </w:t>
      </w:r>
      <w:r w:rsidRPr="004A65E0">
        <w:rPr>
          <w:rStyle w:val="StyleUnderline"/>
          <w:highlight w:val="cyan"/>
        </w:rPr>
        <w:t xml:space="preserve">to </w:t>
      </w:r>
      <w:r w:rsidRPr="004A65E0">
        <w:rPr>
          <w:rStyle w:val="Emphasis"/>
          <w:highlight w:val="cyan"/>
        </w:rPr>
        <w:t>sustain</w:t>
      </w:r>
      <w:r w:rsidRPr="004A65E0">
        <w:rPr>
          <w:rStyle w:val="StyleUnderline"/>
        </w:rPr>
        <w:t xml:space="preserve"> many aspects of </w:t>
      </w:r>
      <w:r w:rsidRPr="00EB70F0">
        <w:rPr>
          <w:rStyle w:val="StyleUnderline"/>
          <w:highlight w:val="cyan"/>
        </w:rPr>
        <w:t xml:space="preserve">modern </w:t>
      </w:r>
      <w:r w:rsidRPr="00EB70F0">
        <w:rPr>
          <w:rStyle w:val="Emphasis"/>
          <w:highlight w:val="cyan"/>
        </w:rPr>
        <w:t>industry</w:t>
      </w:r>
      <w:r w:rsidRPr="004A65E0">
        <w:rPr>
          <w:sz w:val="16"/>
        </w:rPr>
        <w:t xml:space="preserve">, manufacturing, trade, and agricultural production, and may be </w:t>
      </w:r>
      <w:r w:rsidRPr="004A65E0">
        <w:rPr>
          <w:rStyle w:val="StyleUnderline"/>
          <w:highlight w:val="cyan"/>
        </w:rPr>
        <w:t xml:space="preserve">forced to </w:t>
      </w:r>
      <w:r w:rsidRPr="004A65E0">
        <w:rPr>
          <w:rStyle w:val="Emphasis"/>
          <w:highlight w:val="cyan"/>
        </w:rPr>
        <w:t>retrace</w:t>
      </w:r>
      <w:r w:rsidRPr="004A65E0">
        <w:rPr>
          <w:rStyle w:val="StyleUnderline"/>
        </w:rPr>
        <w:t xml:space="preserve"> a </w:t>
      </w:r>
      <w:r w:rsidRPr="00C65623">
        <w:rPr>
          <w:rStyle w:val="StyleUnderline"/>
        </w:rPr>
        <w:t>substantial</w:t>
      </w:r>
      <w:r w:rsidRPr="004A65E0">
        <w:rPr>
          <w:rStyle w:val="StyleUnderline"/>
        </w:rPr>
        <w:t xml:space="preserve"> part of past </w:t>
      </w:r>
      <w:r w:rsidRPr="004A65E0">
        <w:rPr>
          <w:rStyle w:val="Emphasis"/>
        </w:rPr>
        <w:t>tech</w:t>
      </w:r>
      <w:r w:rsidRPr="004A65E0">
        <w:rPr>
          <w:rStyle w:val="StyleUnderline"/>
        </w:rPr>
        <w:t xml:space="preserve">nological </w:t>
      </w:r>
      <w:r w:rsidRPr="004A65E0">
        <w:rPr>
          <w:rStyle w:val="Emphasis"/>
          <w:highlight w:val="cyan"/>
        </w:rPr>
        <w:t>development</w:t>
      </w:r>
      <w:r w:rsidRPr="004A65E0">
        <w:rPr>
          <w:sz w:val="16"/>
        </w:rPr>
        <w:t xml:space="preserve"> (see Hanson (2008) quotation below).</w:t>
      </w:r>
    </w:p>
    <w:p w14:paraId="18C8EDD8" w14:textId="77777777" w:rsidR="00F0255A" w:rsidRDefault="00F0255A" w:rsidP="00F0255A">
      <w:pPr>
        <w:rPr>
          <w:sz w:val="16"/>
        </w:rPr>
      </w:pPr>
      <w:r w:rsidRPr="00EB70F0">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nuclear war or other wars seem like the only potentially-survivable catastrophes with any potential to destroy a majority of available material resources. And, as argued above, even </w:t>
      </w:r>
      <w:r w:rsidRPr="00EB70F0">
        <w:rPr>
          <w:rStyle w:val="StyleUnderline"/>
        </w:rPr>
        <w:t xml:space="preserve">a </w:t>
      </w:r>
      <w:r w:rsidRPr="00EB70F0">
        <w:rPr>
          <w:rStyle w:val="Emphasis"/>
        </w:rPr>
        <w:t>nuclear</w:t>
      </w:r>
      <w:r w:rsidRPr="00EB70F0">
        <w:rPr>
          <w:rStyle w:val="StyleUnderline"/>
        </w:rPr>
        <w:t xml:space="preserve"> war would have a </w:t>
      </w:r>
      <w:r w:rsidRPr="00EB70F0">
        <w:rPr>
          <w:rStyle w:val="Emphasis"/>
        </w:rPr>
        <w:t>hard time</w:t>
      </w:r>
      <w:r w:rsidRPr="00EB70F0">
        <w:rPr>
          <w:rStyle w:val="StyleUnderline"/>
        </w:rPr>
        <w:t xml:space="preserve"> destroying a majority of the world's </w:t>
      </w:r>
      <w:r w:rsidRPr="00EB70F0">
        <w:rPr>
          <w:rStyle w:val="Emphasis"/>
        </w:rPr>
        <w:t>population</w:t>
      </w:r>
      <w:r w:rsidRPr="00EB70F0">
        <w:rPr>
          <w:rStyle w:val="StyleUnderline"/>
        </w:rPr>
        <w:t xml:space="preserve"> outright.</w:t>
      </w:r>
      <w:r w:rsidRPr="00EB70F0">
        <w:rPr>
          <w:sz w:val="16"/>
        </w:rPr>
        <w:t xml:space="preserve"> Therefore, </w:t>
      </w:r>
      <w:r w:rsidRPr="00EB70F0">
        <w:rPr>
          <w:rStyle w:val="StyleUnderline"/>
        </w:rPr>
        <w:t xml:space="preserve">whatever resources are </w:t>
      </w:r>
      <w:r w:rsidRPr="00EB70F0">
        <w:rPr>
          <w:rStyle w:val="Emphasis"/>
        </w:rPr>
        <w:t>stockpiled</w:t>
      </w:r>
      <w:r w:rsidRPr="00EB70F0">
        <w:rPr>
          <w:rStyle w:val="StyleUnderline"/>
        </w:rPr>
        <w:t xml:space="preserve"> in specially constructed refuges would be a </w:t>
      </w:r>
      <w:r w:rsidRPr="00EB70F0">
        <w:rPr>
          <w:rStyle w:val="Emphasis"/>
        </w:rPr>
        <w:t>small fraction</w:t>
      </w:r>
      <w:r w:rsidRPr="00EB70F0">
        <w:rPr>
          <w:rStyle w:val="StyleUnderline"/>
        </w:rPr>
        <w:t xml:space="preserve"> of all </w:t>
      </w:r>
      <w:r w:rsidRPr="00EB70F0">
        <w:rPr>
          <w:rStyle w:val="Emphasis"/>
        </w:rPr>
        <w:t>available</w:t>
      </w:r>
      <w:r w:rsidRPr="00EB70F0">
        <w:rPr>
          <w:rStyle w:val="StyleUnderline"/>
        </w:rPr>
        <w:t xml:space="preserve"> material resources</w:t>
      </w:r>
      <w:r w:rsidRPr="00EB70F0">
        <w:rPr>
          <w:sz w:val="16"/>
        </w:rPr>
        <w:t xml:space="preserve"> following any realistic proposed civilization collapse scenario. How could refuges be crucial for recovery if they contain a very small fraction of the population, food, and material resources in the world?</w:t>
      </w:r>
    </w:p>
    <w:bookmarkEnd w:id="27"/>
    <w:p w14:paraId="6F5933EF" w14:textId="77777777" w:rsidR="00F0255A" w:rsidRDefault="00F0255A" w:rsidP="00F0255A">
      <w:pPr>
        <w:pStyle w:val="Heading3"/>
      </w:pPr>
      <w:r>
        <w:t>Theory---AT: Condo---2NC</w:t>
      </w:r>
    </w:p>
    <w:p w14:paraId="4C2A4811" w14:textId="77777777" w:rsidR="00F0255A" w:rsidRPr="00230651" w:rsidRDefault="00F0255A" w:rsidP="00F0255A">
      <w:pPr>
        <w:pStyle w:val="Analytic"/>
      </w:pPr>
      <w:r>
        <w:t>Solvency advocate theory reject arg not team</w:t>
      </w:r>
    </w:p>
    <w:p w14:paraId="0D1B91EA" w14:textId="77777777" w:rsidR="00F0255A" w:rsidRPr="009C73E7" w:rsidRDefault="00F0255A" w:rsidP="00F0255A">
      <w:pPr>
        <w:pStyle w:val="Analytic"/>
      </w:pPr>
      <w:r w:rsidRPr="009C73E7">
        <w:t>Condo is Good:</w:t>
      </w:r>
    </w:p>
    <w:p w14:paraId="75B97A66" w14:textId="77777777" w:rsidR="00F0255A" w:rsidRPr="009C73E7" w:rsidRDefault="00F0255A" w:rsidP="00F0255A">
      <w:pPr>
        <w:pStyle w:val="Analytic"/>
      </w:pPr>
      <w:r w:rsidRPr="009C73E7">
        <w:t>Our interpretation is that we get what we did.</w:t>
      </w:r>
    </w:p>
    <w:p w14:paraId="67998454" w14:textId="77777777" w:rsidR="00F0255A" w:rsidRPr="009C73E7" w:rsidRDefault="00F0255A" w:rsidP="00F0255A">
      <w:pPr>
        <w:pStyle w:val="Analytic"/>
      </w:pPr>
      <w:r w:rsidRPr="009C73E7">
        <w:t xml:space="preserve">1---Neg Flex---AFF gets the 2AR and infinite prep to stake out 2AC Strategy.  Condo is the only way to restore competitive equity. </w:t>
      </w:r>
    </w:p>
    <w:p w14:paraId="07766C4D" w14:textId="77777777" w:rsidR="00F0255A" w:rsidRPr="009C73E7" w:rsidRDefault="00F0255A" w:rsidP="00F0255A">
      <w:pPr>
        <w:pStyle w:val="Analytic"/>
      </w:pPr>
      <w:r w:rsidRPr="009C73E7">
        <w:t>2---Innovation---without a fall back, teams will never break new args or experiment with policy and critical arguments.</w:t>
      </w:r>
    </w:p>
    <w:p w14:paraId="65257B05" w14:textId="77777777" w:rsidR="00F0255A" w:rsidRPr="009C73E7" w:rsidRDefault="00F0255A" w:rsidP="00F0255A">
      <w:pPr>
        <w:pStyle w:val="Analytic"/>
      </w:pPr>
      <w:r w:rsidRPr="009C73E7">
        <w:t>3---Still incentives to do research because it makes the CP better.</w:t>
      </w:r>
    </w:p>
    <w:p w14:paraId="69ED5FBB" w14:textId="77777777" w:rsidR="00F0255A" w:rsidRPr="009C73E7" w:rsidRDefault="00F0255A" w:rsidP="00F0255A">
      <w:pPr>
        <w:pStyle w:val="Analytic"/>
      </w:pPr>
      <w:r w:rsidRPr="009C73E7">
        <w:t xml:space="preserve">4---Skews inevitable---speed, T, DAs, framework, Ks, etc. </w:t>
      </w:r>
    </w:p>
    <w:p w14:paraId="527E7EDF" w14:textId="77777777" w:rsidR="00F0255A" w:rsidRPr="009C73E7" w:rsidRDefault="00F0255A" w:rsidP="00F0255A">
      <w:pPr>
        <w:pStyle w:val="Analytic"/>
      </w:pPr>
      <w:r w:rsidRPr="009C73E7">
        <w:t>5---Yes, judge kick---you shouldn’t vote AFF if the status quo is better.</w:t>
      </w:r>
    </w:p>
    <w:p w14:paraId="59D6071A" w14:textId="77777777" w:rsidR="00F0255A" w:rsidRPr="009C73E7" w:rsidRDefault="00F0255A" w:rsidP="00F0255A">
      <w:pPr>
        <w:pStyle w:val="Analytic"/>
      </w:pPr>
      <w:r w:rsidRPr="009C73E7">
        <w:t>6---Even if we lost 100% of condo, hold us to every CP we read – solves their offense, rejecting the team is arbitrary and crowds out substance</w:t>
      </w:r>
    </w:p>
    <w:p w14:paraId="02DB6556" w14:textId="77777777" w:rsidR="00F0255A" w:rsidRPr="009C73E7" w:rsidRDefault="00F0255A" w:rsidP="00F0255A">
      <w:pPr>
        <w:pStyle w:val="Analytic"/>
      </w:pPr>
      <w:r w:rsidRPr="009C73E7">
        <w:t>[</w:t>
      </w:r>
      <w:r w:rsidRPr="009C73E7">
        <w:tab/>
        <w:t>] AT: Dispo</w:t>
      </w:r>
    </w:p>
    <w:p w14:paraId="35CB5581" w14:textId="77777777" w:rsidR="00F0255A" w:rsidRPr="009C73E7" w:rsidRDefault="00F0255A" w:rsidP="00F0255A">
      <w:pPr>
        <w:pStyle w:val="Analytic"/>
      </w:pPr>
      <w:r w:rsidRPr="009C73E7">
        <w:t>Dispo is bad:</w:t>
      </w:r>
    </w:p>
    <w:p w14:paraId="549C17B9" w14:textId="77777777" w:rsidR="00F0255A" w:rsidRPr="009C73E7" w:rsidRDefault="00F0255A" w:rsidP="00F0255A">
      <w:pPr>
        <w:pStyle w:val="Analytic"/>
      </w:pPr>
      <w:r w:rsidRPr="009C73E7">
        <w:t>1. Ad-hoc condo in disguise and doesn’t solve their offense.</w:t>
      </w:r>
    </w:p>
    <w:p w14:paraId="0346E73B" w14:textId="77777777" w:rsidR="00F0255A" w:rsidRPr="009C73E7" w:rsidRDefault="00F0255A" w:rsidP="00F0255A">
      <w:pPr>
        <w:pStyle w:val="Analytic"/>
      </w:pPr>
      <w:r w:rsidRPr="009C73E7">
        <w:t>2. Net-worse because it incentivizes process CPs and plank spam to force perms.</w:t>
      </w:r>
    </w:p>
    <w:p w14:paraId="52217FCD" w14:textId="77777777" w:rsidR="00F0255A" w:rsidRDefault="00F0255A" w:rsidP="00F0255A">
      <w:pPr>
        <w:pStyle w:val="Heading2"/>
      </w:pPr>
      <w:r>
        <w:t>Buddhism K</w:t>
      </w:r>
    </w:p>
    <w:p w14:paraId="6A30AC3F" w14:textId="77777777" w:rsidR="00F0255A" w:rsidRDefault="00F0255A" w:rsidP="00F0255A">
      <w:pPr>
        <w:pStyle w:val="Heading3"/>
      </w:pPr>
      <w:r>
        <w:t>Kick---2NC</w:t>
      </w:r>
    </w:p>
    <w:p w14:paraId="684CD662" w14:textId="77777777" w:rsidR="00F0255A" w:rsidRPr="00230651" w:rsidRDefault="00F0255A" w:rsidP="00F0255A">
      <w:pPr>
        <w:pStyle w:val="Analytic"/>
      </w:pPr>
      <w:r>
        <w:t>Concede perm, test of comp. no link to theory---not floating pic and we don’t ignore violence, only rejected imaginary fiat.</w:t>
      </w:r>
    </w:p>
    <w:p w14:paraId="66C96436" w14:textId="77777777" w:rsidR="00F0255A" w:rsidRDefault="00F0255A" w:rsidP="00F0255A">
      <w:pPr>
        <w:pStyle w:val="Heading2"/>
      </w:pPr>
      <w:r>
        <w:t>Entrenchment DA</w:t>
      </w:r>
    </w:p>
    <w:p w14:paraId="57165A0F" w14:textId="77777777" w:rsidR="00F0255A" w:rsidRPr="00E779B8" w:rsidRDefault="00F0255A" w:rsidP="00F0255A">
      <w:pPr>
        <w:pStyle w:val="Heading3"/>
      </w:pPr>
      <w:r>
        <w:t>Kick---2NC</w:t>
      </w:r>
    </w:p>
    <w:p w14:paraId="0F89E79D" w14:textId="77777777" w:rsidR="00F0255A" w:rsidRDefault="00F0255A" w:rsidP="00F0255A">
      <w:pPr>
        <w:pStyle w:val="Heading2"/>
      </w:pPr>
      <w:r>
        <w:t>Process CP</w:t>
      </w:r>
    </w:p>
    <w:p w14:paraId="388736AC" w14:textId="77777777" w:rsidR="00F0255A" w:rsidRDefault="00F0255A" w:rsidP="00F0255A">
      <w:pPr>
        <w:pStyle w:val="Heading3"/>
      </w:pPr>
      <w:r>
        <w:t>Kick---2NC</w:t>
      </w:r>
    </w:p>
    <w:p w14:paraId="364926A6" w14:textId="77777777" w:rsidR="00F0255A" w:rsidRPr="00E779B8" w:rsidRDefault="00F0255A" w:rsidP="00F0255A">
      <w:pPr>
        <w:pStyle w:val="Analytic"/>
      </w:pPr>
      <w:r>
        <w:t>Concede trump break law</w:t>
      </w:r>
    </w:p>
    <w:p w14:paraId="2F5C70B1" w14:textId="77777777" w:rsidR="00F0255A" w:rsidRDefault="00F0255A" w:rsidP="00F0255A">
      <w:pPr>
        <w:pStyle w:val="Heading2"/>
      </w:pPr>
      <w:r>
        <w:t>Adv---Expertise</w:t>
      </w:r>
    </w:p>
    <w:p w14:paraId="085C0D99" w14:textId="77777777" w:rsidR="00F0255A" w:rsidRDefault="00F0255A" w:rsidP="00F0255A">
      <w:pPr>
        <w:pStyle w:val="Heading3"/>
      </w:pPr>
      <w:r>
        <w:t>AT: Terrorism---2NC</w:t>
      </w:r>
    </w:p>
    <w:p w14:paraId="4E824B25" w14:textId="77777777" w:rsidR="00F0255A" w:rsidRDefault="00F0255A" w:rsidP="00F0255A">
      <w:pPr>
        <w:pStyle w:val="Analytic"/>
      </w:pPr>
      <w:r>
        <w:t>1NC 1---</w:t>
      </w:r>
      <w:r w:rsidRPr="00D6196C">
        <w:t>No Terror Impact</w:t>
      </w:r>
      <w:r>
        <w:t>.</w:t>
      </w:r>
    </w:p>
    <w:p w14:paraId="7789BCDB" w14:textId="77777777" w:rsidR="00F0255A" w:rsidRPr="00D12D6E" w:rsidRDefault="00F0255A" w:rsidP="00F0255A">
      <w:pPr>
        <w:pStyle w:val="Analytic"/>
      </w:pPr>
      <w:r w:rsidRPr="00D6196C">
        <w:t>ability to get tech to cause extinction is near impossible and organizations can’t effectively scale or attacks nation states---that’s Kallenbron</w:t>
      </w:r>
    </w:p>
    <w:p w14:paraId="7A1F0568" w14:textId="77777777" w:rsidR="00F0255A" w:rsidRPr="00D12D6E" w:rsidRDefault="00F0255A" w:rsidP="00F0255A">
      <w:pPr>
        <w:pStyle w:val="Heading3"/>
      </w:pPr>
      <w:bookmarkStart w:id="28" w:name="_Hlk218337314"/>
      <w:r>
        <w:t>AT: Disease---AT: Causes War---2NC</w:t>
      </w:r>
    </w:p>
    <w:p w14:paraId="131F5DB2" w14:textId="77777777" w:rsidR="00F0255A" w:rsidRDefault="00F0255A" w:rsidP="00F0255A">
      <w:pPr>
        <w:pStyle w:val="Analytic"/>
      </w:pPr>
      <w:r>
        <w:t xml:space="preserve">1NC 3---Disease doesn’t cause war. It makes states </w:t>
      </w:r>
      <w:r w:rsidRPr="00041DE5">
        <w:rPr>
          <w:u w:val="single"/>
        </w:rPr>
        <w:t>pessimistic</w:t>
      </w:r>
      <w:r>
        <w:t xml:space="preserve"> by weakening human </w:t>
      </w:r>
      <w:r w:rsidRPr="00041DE5">
        <w:rPr>
          <w:u w:val="single"/>
        </w:rPr>
        <w:t>resources</w:t>
      </w:r>
      <w:r>
        <w:t xml:space="preserve"> and </w:t>
      </w:r>
      <w:r w:rsidRPr="00041DE5">
        <w:rPr>
          <w:u w:val="single"/>
        </w:rPr>
        <w:t>growth</w:t>
      </w:r>
      <w:r>
        <w:t xml:space="preserve"> that underpin military force. Empirics prove: There’s </w:t>
      </w:r>
      <w:r w:rsidRPr="00041DE5">
        <w:rPr>
          <w:u w:val="single"/>
        </w:rPr>
        <w:t>no case</w:t>
      </w:r>
      <w:r>
        <w:t xml:space="preserve"> of epidemic-induced war, </w:t>
      </w:r>
      <w:r w:rsidRPr="00041DE5">
        <w:rPr>
          <w:u w:val="single"/>
        </w:rPr>
        <w:t>ever</w:t>
      </w:r>
      <w:r>
        <w:t>. That’s Posen.</w:t>
      </w:r>
    </w:p>
    <w:p w14:paraId="355A3355" w14:textId="77777777" w:rsidR="00F0255A" w:rsidRDefault="00F0255A" w:rsidP="00F0255A">
      <w:pPr>
        <w:pStyle w:val="Heading4"/>
      </w:pPr>
      <w:r>
        <w:t xml:space="preserve">Public health’s terminally </w:t>
      </w:r>
      <w:r w:rsidRPr="00F008FC">
        <w:rPr>
          <w:u w:val="single"/>
        </w:rPr>
        <w:t>screwed</w:t>
      </w:r>
      <w:r>
        <w:t xml:space="preserve">. </w:t>
      </w:r>
    </w:p>
    <w:p w14:paraId="60700A29" w14:textId="77777777" w:rsidR="00F0255A" w:rsidRDefault="00F0255A" w:rsidP="00F0255A">
      <w:r w:rsidRPr="00F008FC">
        <w:rPr>
          <w:rStyle w:val="Style13ptBold"/>
        </w:rPr>
        <w:t>Musheno 25</w:t>
      </w:r>
      <w:r>
        <w:t xml:space="preserve"> [Kim Musheno (Senior Director of Medicaid Policy, the Arc) and Mia Ives-Rublee (Senior Director, Disability Justice Initiative, Center for American Progress), 7-3-2025, “The Truth About the One Big Beautiful Bill Act’s Cuts to Medicaid and Medicare,” </w:t>
      </w:r>
      <w:r w:rsidRPr="00F008FC">
        <w:t>Center for American Progress</w:t>
      </w:r>
      <w:r>
        <w:t>,</w:t>
      </w:r>
      <w:r w:rsidRPr="00F008FC">
        <w:t xml:space="preserve"> </w:t>
      </w:r>
      <w:r>
        <w:t xml:space="preserve">https://www.americanprogress.org/article/the-truth-about-the-one-big-beautiful-bill-acts-cuts-to-medicaid-and-medicare/, njn] </w:t>
      </w:r>
    </w:p>
    <w:p w14:paraId="4542AF45" w14:textId="77777777" w:rsidR="00F0255A" w:rsidRDefault="00F0255A" w:rsidP="00F0255A">
      <w:pPr>
        <w:rPr>
          <w:sz w:val="16"/>
        </w:rPr>
      </w:pPr>
      <w:r w:rsidRPr="00F008FC">
        <w:rPr>
          <w:rStyle w:val="StyleUnderline"/>
        </w:rPr>
        <w:t xml:space="preserve">Approximately </w:t>
      </w:r>
      <w:r w:rsidRPr="00F008FC">
        <w:rPr>
          <w:rStyle w:val="Emphasis"/>
          <w:highlight w:val="cyan"/>
        </w:rPr>
        <w:t>16 million</w:t>
      </w:r>
      <w:r w:rsidRPr="00F008FC">
        <w:rPr>
          <w:rStyle w:val="StyleUnderline"/>
        </w:rPr>
        <w:t xml:space="preserve"> people could </w:t>
      </w:r>
      <w:r w:rsidRPr="00F008FC">
        <w:rPr>
          <w:rStyle w:val="StyleUnderline"/>
          <w:highlight w:val="cyan"/>
        </w:rPr>
        <w:t xml:space="preserve">end up </w:t>
      </w:r>
      <w:r w:rsidRPr="00F008FC">
        <w:rPr>
          <w:rStyle w:val="Emphasis"/>
          <w:highlight w:val="cyan"/>
        </w:rPr>
        <w:t>uninsured</w:t>
      </w:r>
      <w:r w:rsidRPr="00F008FC">
        <w:rPr>
          <w:rStyle w:val="StyleUnderline"/>
        </w:rPr>
        <w:t xml:space="preserve"> due to the OBBBA, causing </w:t>
      </w:r>
      <w:r w:rsidRPr="00F008FC">
        <w:rPr>
          <w:rStyle w:val="StyleUnderline"/>
          <w:highlight w:val="cyan"/>
        </w:rPr>
        <w:t xml:space="preserve">massive </w:t>
      </w:r>
      <w:r w:rsidRPr="00F008FC">
        <w:rPr>
          <w:rStyle w:val="Emphasis"/>
          <w:highlight w:val="cyan"/>
        </w:rPr>
        <w:t>disruptions</w:t>
      </w:r>
      <w:r w:rsidRPr="00F008FC">
        <w:rPr>
          <w:rStyle w:val="StyleUnderline"/>
          <w:highlight w:val="cyan"/>
        </w:rPr>
        <w:t xml:space="preserve"> in </w:t>
      </w:r>
      <w:r w:rsidRPr="00F008FC">
        <w:rPr>
          <w:rStyle w:val="Emphasis"/>
          <w:highlight w:val="cyan"/>
        </w:rPr>
        <w:t>health</w:t>
      </w:r>
      <w:r w:rsidRPr="00F008FC">
        <w:rPr>
          <w:rStyle w:val="StyleUnderline"/>
        </w:rPr>
        <w:t xml:space="preserve"> care. </w:t>
      </w:r>
      <w:r w:rsidRPr="00F008FC">
        <w:rPr>
          <w:rStyle w:val="StyleUnderline"/>
          <w:highlight w:val="cyan"/>
        </w:rPr>
        <w:t>Congress</w:t>
      </w:r>
      <w:r w:rsidRPr="00F008FC">
        <w:rPr>
          <w:rStyle w:val="StyleUnderline"/>
        </w:rPr>
        <w:t xml:space="preserve"> is </w:t>
      </w:r>
      <w:r w:rsidRPr="00F008FC">
        <w:rPr>
          <w:rStyle w:val="StyleUnderline"/>
          <w:highlight w:val="cyan"/>
        </w:rPr>
        <w:t xml:space="preserve">making </w:t>
      </w:r>
      <w:r w:rsidRPr="00F008FC">
        <w:rPr>
          <w:rStyle w:val="Emphasis"/>
          <w:highlight w:val="cyan"/>
        </w:rPr>
        <w:t>historic</w:t>
      </w:r>
      <w:r w:rsidRPr="00F008FC">
        <w:rPr>
          <w:rStyle w:val="StyleUnderline"/>
          <w:highlight w:val="cyan"/>
        </w:rPr>
        <w:t xml:space="preserve"> cuts to </w:t>
      </w:r>
      <w:r w:rsidRPr="00F008FC">
        <w:rPr>
          <w:rStyle w:val="Emphasis"/>
          <w:highlight w:val="cyan"/>
        </w:rPr>
        <w:t>essential services</w:t>
      </w:r>
      <w:r w:rsidRPr="00F008FC">
        <w:rPr>
          <w:rStyle w:val="StyleUnderline"/>
        </w:rPr>
        <w:t xml:space="preserve"> to give </w:t>
      </w:r>
      <w:r w:rsidRPr="00F008FC">
        <w:rPr>
          <w:rStyle w:val="Emphasis"/>
        </w:rPr>
        <w:t>tax cuts</w:t>
      </w:r>
      <w:r w:rsidRPr="00F008FC">
        <w:rPr>
          <w:rStyle w:val="StyleUnderline"/>
        </w:rPr>
        <w:t xml:space="preserve"> to the wealthy</w:t>
      </w:r>
      <w:r w:rsidRPr="00F008FC">
        <w:rPr>
          <w:sz w:val="16"/>
        </w:rPr>
        <w:t>. And disabled people and other vulnerable communities will likely bear the greatest burden.</w:t>
      </w:r>
    </w:p>
    <w:p w14:paraId="2A4AC4E2" w14:textId="77777777" w:rsidR="00F0255A" w:rsidRDefault="00F0255A" w:rsidP="00F0255A">
      <w:pPr>
        <w:pStyle w:val="Heading4"/>
      </w:pPr>
      <w:r>
        <w:t>Growth turns disease.</w:t>
      </w:r>
    </w:p>
    <w:p w14:paraId="116FCB46" w14:textId="77777777" w:rsidR="00F0255A" w:rsidRDefault="00F0255A" w:rsidP="00F0255A">
      <w:r w:rsidRPr="00E80FE1">
        <w:rPr>
          <w:rStyle w:val="Style13ptBold"/>
        </w:rPr>
        <w:t>Derber 23</w:t>
      </w:r>
      <w:r>
        <w:t xml:space="preserve"> [Charles Derber (</w:t>
      </w:r>
      <w:r w:rsidRPr="00E80FE1">
        <w:t>Professor of Sociology</w:t>
      </w:r>
      <w:r>
        <w:t xml:space="preserve">, </w:t>
      </w:r>
      <w:r w:rsidRPr="00E80FE1">
        <w:t>Boston College</w:t>
      </w:r>
      <w:r>
        <w:t>;</w:t>
      </w:r>
      <w:r w:rsidRPr="00E80FE1">
        <w:t xml:space="preserve"> Ph.D</w:t>
      </w:r>
      <w:r>
        <w:t>.,</w:t>
      </w:r>
      <w:r w:rsidRPr="00E80FE1">
        <w:t xml:space="preserve"> University of Chicago</w:t>
      </w:r>
      <w:r>
        <w:t>) and Suren Moodliar (</w:t>
      </w:r>
      <w:r w:rsidRPr="00E80FE1">
        <w:t>Managing Editor, Socialism and Democracy</w:t>
      </w:r>
      <w:r>
        <w:t xml:space="preserve"> Journal), 2023, “3. Plague for Profit: Capitalism and Pandemics” in </w:t>
      </w:r>
      <w:r w:rsidRPr="00E80FE1">
        <w:rPr>
          <w:i/>
          <w:iCs/>
        </w:rPr>
        <w:t>Dying for Capitalism: How Big Money Fuels Extinction and What We Can do About It</w:t>
      </w:r>
      <w:r>
        <w:t>, Routledge, njn]</w:t>
      </w:r>
    </w:p>
    <w:p w14:paraId="08D6069D" w14:textId="77777777" w:rsidR="00F0255A" w:rsidRPr="00016B3E" w:rsidRDefault="00F0255A" w:rsidP="00F0255A">
      <w:pPr>
        <w:rPr>
          <w:sz w:val="16"/>
        </w:rPr>
      </w:pPr>
      <w:r w:rsidRPr="00016B3E">
        <w:rPr>
          <w:rStyle w:val="StyleUnderline"/>
        </w:rPr>
        <w:t xml:space="preserve">The </w:t>
      </w:r>
      <w:r w:rsidRPr="00016B3E">
        <w:rPr>
          <w:rStyle w:val="Emphasis"/>
          <w:highlight w:val="cyan"/>
        </w:rPr>
        <w:t>structural deficits</w:t>
      </w:r>
      <w:r w:rsidRPr="00016B3E">
        <w:rPr>
          <w:rStyle w:val="StyleUnderline"/>
          <w:highlight w:val="cyan"/>
        </w:rPr>
        <w:t xml:space="preserve"> of </w:t>
      </w:r>
      <w:r w:rsidRPr="00016B3E">
        <w:rPr>
          <w:rStyle w:val="Emphasis"/>
          <w:highlight w:val="cyan"/>
        </w:rPr>
        <w:t>capitalist</w:t>
      </w:r>
      <w:r w:rsidRPr="00016B3E">
        <w:rPr>
          <w:rStyle w:val="StyleUnderline"/>
          <w:highlight w:val="cyan"/>
        </w:rPr>
        <w:t xml:space="preserve"> public health</w:t>
      </w:r>
      <w:r w:rsidRPr="00016B3E">
        <w:rPr>
          <w:rStyle w:val="StyleUnderline"/>
        </w:rPr>
        <w:t xml:space="preserve"> and</w:t>
      </w:r>
      <w:r w:rsidRPr="00016B3E">
        <w:rPr>
          <w:sz w:val="16"/>
        </w:rPr>
        <w:t xml:space="preserve"> other </w:t>
      </w:r>
      <w:r w:rsidRPr="00016B3E">
        <w:rPr>
          <w:rStyle w:val="StyleUnderline"/>
        </w:rPr>
        <w:t xml:space="preserve">public goods </w:t>
      </w:r>
      <w:r w:rsidRPr="00016B3E">
        <w:rPr>
          <w:rStyle w:val="StyleUnderline"/>
          <w:highlight w:val="cyan"/>
        </w:rPr>
        <w:t xml:space="preserve">give </w:t>
      </w:r>
      <w:r w:rsidRPr="00016B3E">
        <w:rPr>
          <w:rStyle w:val="Emphasis"/>
          <w:highlight w:val="cyan"/>
        </w:rPr>
        <w:t>rise</w:t>
      </w:r>
      <w:r w:rsidRPr="00016B3E">
        <w:rPr>
          <w:rStyle w:val="StyleUnderline"/>
          <w:highlight w:val="cyan"/>
        </w:rPr>
        <w:t xml:space="preserve"> to</w:t>
      </w:r>
      <w:r w:rsidRPr="00016B3E">
        <w:rPr>
          <w:rStyle w:val="StyleUnderline"/>
        </w:rPr>
        <w:t xml:space="preserve"> today’s </w:t>
      </w:r>
      <w:r w:rsidRPr="00016B3E">
        <w:rPr>
          <w:rStyle w:val="Emphasis"/>
          <w:highlight w:val="cyan"/>
        </w:rPr>
        <w:t>pandemics</w:t>
      </w:r>
      <w:r w:rsidRPr="00016B3E">
        <w:rPr>
          <w:sz w:val="16"/>
        </w:rPr>
        <w:t xml:space="preserve">. The public health deficit fueling is </w:t>
      </w:r>
      <w:r w:rsidRPr="00016B3E">
        <w:rPr>
          <w:rStyle w:val="Emphasis"/>
        </w:rPr>
        <w:t>intensified</w:t>
      </w:r>
      <w:r w:rsidRPr="00016B3E">
        <w:rPr>
          <w:rStyle w:val="StyleUnderline"/>
        </w:rPr>
        <w:t xml:space="preserve"> in </w:t>
      </w:r>
      <w:r w:rsidRPr="00016B3E">
        <w:rPr>
          <w:rStyle w:val="Emphasis"/>
        </w:rPr>
        <w:t>neoliberalism</w:t>
      </w:r>
      <w:r w:rsidRPr="00016B3E">
        <w:rPr>
          <w:rStyle w:val="StyleUnderline"/>
        </w:rPr>
        <w:t xml:space="preserve">, representing </w:t>
      </w:r>
      <w:r w:rsidRPr="00016B3E">
        <w:rPr>
          <w:rStyle w:val="Emphasis"/>
        </w:rPr>
        <w:t>systemic failures</w:t>
      </w:r>
      <w:r w:rsidRPr="00016B3E">
        <w:rPr>
          <w:rStyle w:val="StyleUnderline"/>
        </w:rPr>
        <w:t xml:space="preserve"> rather than simply mis-management</w:t>
      </w:r>
      <w:r w:rsidRPr="00016B3E">
        <w:rPr>
          <w:sz w:val="16"/>
        </w:rPr>
        <w:t xml:space="preserve"> by leaders like Trump in the United States or Jair Bolsonaro in Brazil. As a team of epidemiologists and political economists, including Rob Wallace, write about COVID-19 failures in capitalist societies:</w:t>
      </w:r>
    </w:p>
    <w:p w14:paraId="15C861C5" w14:textId="77777777" w:rsidR="00F0255A" w:rsidRPr="00016B3E" w:rsidRDefault="00F0255A" w:rsidP="00F0255A">
      <w:pPr>
        <w:ind w:left="720"/>
        <w:rPr>
          <w:sz w:val="16"/>
        </w:rPr>
      </w:pPr>
      <w:r w:rsidRPr="00016B3E">
        <w:rPr>
          <w:rStyle w:val="StyleUnderline"/>
        </w:rPr>
        <w:t xml:space="preserve">The </w:t>
      </w:r>
      <w:r w:rsidRPr="00016B3E">
        <w:rPr>
          <w:rStyle w:val="StyleUnderline"/>
          <w:highlight w:val="cyan"/>
        </w:rPr>
        <w:t>failures were</w:t>
      </w:r>
      <w:r w:rsidRPr="00016B3E">
        <w:rPr>
          <w:rStyle w:val="StyleUnderline"/>
        </w:rPr>
        <w:t xml:space="preserve"> actually </w:t>
      </w:r>
      <w:r w:rsidRPr="00016B3E">
        <w:rPr>
          <w:rStyle w:val="Emphasis"/>
          <w:highlight w:val="cyan"/>
        </w:rPr>
        <w:t>programmed</w:t>
      </w:r>
      <w:r w:rsidRPr="00016B3E">
        <w:rPr>
          <w:sz w:val="16"/>
        </w:rPr>
        <w:t xml:space="preserve"> decades ago </w:t>
      </w:r>
      <w:r w:rsidRPr="00016B3E">
        <w:rPr>
          <w:rStyle w:val="StyleUnderline"/>
          <w:highlight w:val="cyan"/>
        </w:rPr>
        <w:t>as</w:t>
      </w:r>
      <w:r w:rsidRPr="00016B3E">
        <w:rPr>
          <w:rStyle w:val="StyleUnderline"/>
        </w:rPr>
        <w:t xml:space="preserve"> the </w:t>
      </w:r>
      <w:r w:rsidRPr="00016B3E">
        <w:rPr>
          <w:rStyle w:val="Emphasis"/>
        </w:rPr>
        <w:t>shared commons</w:t>
      </w:r>
      <w:r w:rsidRPr="00016B3E">
        <w:rPr>
          <w:rStyle w:val="StyleUnderline"/>
        </w:rPr>
        <w:t xml:space="preserve"> of </w:t>
      </w:r>
      <w:r w:rsidRPr="00016B3E">
        <w:rPr>
          <w:rStyle w:val="StyleUnderline"/>
          <w:highlight w:val="cyan"/>
        </w:rPr>
        <w:t>public health</w:t>
      </w:r>
      <w:r w:rsidRPr="00016B3E">
        <w:rPr>
          <w:rStyle w:val="StyleUnderline"/>
        </w:rPr>
        <w:t xml:space="preserve"> were simultaneously </w:t>
      </w:r>
      <w:r w:rsidRPr="00016B3E">
        <w:rPr>
          <w:rStyle w:val="Emphasis"/>
          <w:highlight w:val="cyan"/>
        </w:rPr>
        <w:t>neglected</w:t>
      </w:r>
      <w:r w:rsidRPr="00016B3E">
        <w:rPr>
          <w:rStyle w:val="StyleUnderline"/>
          <w:highlight w:val="cyan"/>
        </w:rPr>
        <w:t xml:space="preserve"> and </w:t>
      </w:r>
      <w:r w:rsidRPr="00016B3E">
        <w:rPr>
          <w:rStyle w:val="Emphasis"/>
          <w:highlight w:val="cyan"/>
        </w:rPr>
        <w:t>monetized</w:t>
      </w:r>
      <w:r w:rsidRPr="00016B3E">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bookmarkEnd w:id="28"/>
    <w:p w14:paraId="435B86E7" w14:textId="77777777" w:rsidR="00F0255A" w:rsidRPr="00016B3E" w:rsidRDefault="00F0255A" w:rsidP="00F0255A">
      <w:pPr>
        <w:rPr>
          <w:sz w:val="16"/>
        </w:rPr>
      </w:pPr>
      <w:r w:rsidRPr="00016B3E">
        <w:rPr>
          <w:sz w:val="16"/>
        </w:rPr>
        <w:t>Wallace and his co-authors are making explicit that the problem is systemic, with neoliberal capitalism eviscerating the public goods and public health system that could have prevented the turning of COVID-19 into a pandemic.</w:t>
      </w:r>
    </w:p>
    <w:p w14:paraId="29531892" w14:textId="77777777" w:rsidR="00F0255A" w:rsidRPr="00016B3E" w:rsidRDefault="00F0255A" w:rsidP="00F0255A">
      <w:pPr>
        <w:rPr>
          <w:sz w:val="16"/>
        </w:rPr>
      </w:pPr>
      <w:r w:rsidRPr="00016B3E">
        <w:rPr>
          <w:sz w:val="16"/>
        </w:rPr>
        <w:t>2. The War on Nature Today: Neoliberal Capitalist Expansion and COVID-19</w:t>
      </w:r>
    </w:p>
    <w:p w14:paraId="73E26BE8" w14:textId="77777777" w:rsidR="00F0255A" w:rsidRPr="00016B3E" w:rsidRDefault="00F0255A" w:rsidP="00F0255A">
      <w:pPr>
        <w:rPr>
          <w:sz w:val="16"/>
        </w:rPr>
      </w:pPr>
      <w:r w:rsidRPr="00016B3E">
        <w:rPr>
          <w:sz w:val="16"/>
        </w:rPr>
        <w:t>At a 2017 Aspen Ideas Festival in Colorado, a number of moderate policy analysts, some associated with Joe Biden and the Democratic party, summarized their session, well before COVID-19 but after Ebola, with the following observation:</w:t>
      </w:r>
    </w:p>
    <w:p w14:paraId="50529F70" w14:textId="77777777" w:rsidR="00F0255A" w:rsidRPr="00016B3E" w:rsidRDefault="00F0255A" w:rsidP="00F0255A">
      <w:pPr>
        <w:ind w:left="720"/>
        <w:rPr>
          <w:sz w:val="16"/>
        </w:rPr>
      </w:pPr>
      <w:r w:rsidRPr="00016B3E">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0CBB64C8" w14:textId="77777777" w:rsidR="00F0255A" w:rsidRPr="00016B3E" w:rsidRDefault="00F0255A" w:rsidP="00F0255A">
      <w:pPr>
        <w:rPr>
          <w:sz w:val="16"/>
        </w:rPr>
      </w:pPr>
      <w:r w:rsidRPr="00016B3E">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0C15FF03" w14:textId="77777777" w:rsidR="00F0255A" w:rsidRPr="00EA11C6" w:rsidRDefault="00F0255A" w:rsidP="00F0255A">
      <w:pPr>
        <w:ind w:left="720"/>
        <w:rPr>
          <w:sz w:val="16"/>
        </w:rPr>
      </w:pPr>
      <w:r w:rsidRPr="00EA11C6">
        <w:rPr>
          <w:sz w:val="16"/>
        </w:rPr>
        <w:t xml:space="preserve">They seem to be happening with increasing frequency, and it may have something to do with the </w:t>
      </w:r>
      <w:r w:rsidRPr="00EA11C6">
        <w:rPr>
          <w:rStyle w:val="Emphasis"/>
        </w:rPr>
        <w:t>increasing frequency</w:t>
      </w:r>
      <w:r w:rsidRPr="00EA11C6">
        <w:rPr>
          <w:rStyle w:val="StyleUnderline"/>
        </w:rPr>
        <w:t xml:space="preserve"> with which humans are </w:t>
      </w:r>
      <w:r w:rsidRPr="00EA11C6">
        <w:rPr>
          <w:rStyle w:val="Emphasis"/>
        </w:rPr>
        <w:t>interacting</w:t>
      </w:r>
      <w:r w:rsidRPr="00EA11C6">
        <w:rPr>
          <w:rStyle w:val="StyleUnderline"/>
        </w:rPr>
        <w:t xml:space="preserve"> with nature</w:t>
      </w:r>
      <w:r w:rsidRPr="00EA11C6">
        <w:rPr>
          <w:sz w:val="16"/>
        </w:rPr>
        <w:t xml:space="preserve">, and </w:t>
      </w:r>
      <w:r w:rsidRPr="00EA11C6">
        <w:rPr>
          <w:rStyle w:val="Emphasis"/>
        </w:rPr>
        <w:t>pushing</w:t>
      </w:r>
      <w:r w:rsidRPr="00EA11C6">
        <w:rPr>
          <w:rStyle w:val="StyleUnderline"/>
        </w:rPr>
        <w:t xml:space="preserve"> into areas where these </w:t>
      </w:r>
      <w:r w:rsidRPr="00EA11C6">
        <w:rPr>
          <w:rStyle w:val="Emphasis"/>
        </w:rPr>
        <w:t>viruses</w:t>
      </w:r>
      <w:r w:rsidRPr="00EA11C6">
        <w:rPr>
          <w:rStyle w:val="StyleUnderline"/>
        </w:rPr>
        <w:t xml:space="preserve"> are </w:t>
      </w:r>
      <w:r w:rsidRPr="00EA11C6">
        <w:rPr>
          <w:rStyle w:val="Emphasis"/>
        </w:rPr>
        <w:t>harbored</w:t>
      </w:r>
      <w:r w:rsidRPr="00EA11C6">
        <w:rPr>
          <w:rStyle w:val="StyleUnderline"/>
        </w:rPr>
        <w:t xml:space="preserve"> in other animal species</w:t>
      </w:r>
      <w:r w:rsidRPr="00EA11C6">
        <w:rPr>
          <w:sz w:val="16"/>
        </w:rPr>
        <w:t xml:space="preserve">. And so we have what’s called </w:t>
      </w:r>
      <w:r w:rsidRPr="00EA11C6">
        <w:rPr>
          <w:rStyle w:val="StyleUnderline"/>
        </w:rPr>
        <w:t xml:space="preserve">a </w:t>
      </w:r>
      <w:r w:rsidRPr="00EA11C6">
        <w:rPr>
          <w:rStyle w:val="Emphasis"/>
        </w:rPr>
        <w:t>zoonotic crossover</w:t>
      </w:r>
      <w:r w:rsidRPr="00EA11C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42E4CBF7" w14:textId="77777777" w:rsidR="00F0255A" w:rsidRPr="00016B3E" w:rsidRDefault="00F0255A" w:rsidP="00F0255A">
      <w:pPr>
        <w:rPr>
          <w:sz w:val="16"/>
        </w:rPr>
      </w:pPr>
      <w:r w:rsidRPr="00016B3E">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5E718D35" w14:textId="77777777" w:rsidR="00F0255A" w:rsidRPr="00EA11C6" w:rsidRDefault="00F0255A" w:rsidP="00F0255A">
      <w:pPr>
        <w:ind w:left="720"/>
        <w:rPr>
          <w:sz w:val="16"/>
        </w:rPr>
      </w:pPr>
      <w:r w:rsidRPr="00EA11C6">
        <w:rPr>
          <w:rStyle w:val="StyleUnderline"/>
          <w:highlight w:val="cyan"/>
        </w:rPr>
        <w:t xml:space="preserve">Rampant </w:t>
      </w:r>
      <w:r w:rsidRPr="00EA11C6">
        <w:rPr>
          <w:rStyle w:val="Emphasis"/>
          <w:highlight w:val="cyan"/>
        </w:rPr>
        <w:t>defo</w:t>
      </w:r>
      <w:r w:rsidRPr="00EA11C6">
        <w:rPr>
          <w:rStyle w:val="StyleUnderline"/>
        </w:rPr>
        <w:t>restation, uncontrolled</w:t>
      </w:r>
      <w:r w:rsidRPr="00EA11C6">
        <w:rPr>
          <w:sz w:val="16"/>
        </w:rPr>
        <w:t xml:space="preserve"> expansion of </w:t>
      </w:r>
      <w:r w:rsidRPr="00EA11C6">
        <w:rPr>
          <w:rStyle w:val="Emphasis"/>
          <w:highlight w:val="cyan"/>
        </w:rPr>
        <w:t>farming</w:t>
      </w:r>
      <w:r w:rsidRPr="00EA11C6">
        <w:rPr>
          <w:rStyle w:val="StyleUnderline"/>
          <w:highlight w:val="cyan"/>
        </w:rPr>
        <w:t xml:space="preserve"> and</w:t>
      </w:r>
      <w:r w:rsidRPr="00EA11C6">
        <w:rPr>
          <w:sz w:val="16"/>
        </w:rPr>
        <w:t xml:space="preserve"> the building of </w:t>
      </w:r>
      <w:r w:rsidRPr="00EA11C6">
        <w:rPr>
          <w:rStyle w:val="Emphasis"/>
          <w:highlight w:val="cyan"/>
        </w:rPr>
        <w:t>mines</w:t>
      </w:r>
      <w:r w:rsidRPr="00EA11C6">
        <w:rPr>
          <w:sz w:val="16"/>
        </w:rPr>
        <w:t xml:space="preserve"> in remote regions – </w:t>
      </w:r>
      <w:r w:rsidRPr="00EA11C6">
        <w:rPr>
          <w:rStyle w:val="StyleUnderline"/>
        </w:rPr>
        <w:t xml:space="preserve">as well as the </w:t>
      </w:r>
      <w:r w:rsidRPr="00EA11C6">
        <w:rPr>
          <w:rStyle w:val="Emphasis"/>
        </w:rPr>
        <w:t>exploitation</w:t>
      </w:r>
      <w:r w:rsidRPr="00EA11C6">
        <w:rPr>
          <w:rStyle w:val="StyleUnderline"/>
        </w:rPr>
        <w:t xml:space="preserve"> of wild </w:t>
      </w:r>
      <w:r w:rsidRPr="00EA11C6">
        <w:rPr>
          <w:rStyle w:val="Emphasis"/>
        </w:rPr>
        <w:t>animals</w:t>
      </w:r>
      <w:r w:rsidRPr="00EA11C6">
        <w:rPr>
          <w:sz w:val="16"/>
        </w:rPr>
        <w:t xml:space="preserve"> as sources of food, traditional medicines and exotic pets – </w:t>
      </w:r>
      <w:r w:rsidRPr="00EA11C6">
        <w:rPr>
          <w:rStyle w:val="StyleUnderline"/>
        </w:rPr>
        <w:t xml:space="preserve">are creating </w:t>
      </w:r>
      <w:r w:rsidRPr="00EA11C6">
        <w:rPr>
          <w:rStyle w:val="StyleUnderline"/>
          <w:highlight w:val="cyan"/>
        </w:rPr>
        <w:t>a</w:t>
      </w:r>
      <w:r w:rsidRPr="00EA11C6">
        <w:rPr>
          <w:rStyle w:val="StyleUnderline"/>
        </w:rPr>
        <w:t xml:space="preserve"> “</w:t>
      </w:r>
      <w:r w:rsidRPr="00EA11C6">
        <w:rPr>
          <w:rStyle w:val="Emphasis"/>
          <w:highlight w:val="cyan"/>
        </w:rPr>
        <w:t>perfect storm</w:t>
      </w:r>
      <w:r w:rsidRPr="00EA11C6">
        <w:rPr>
          <w:rStyle w:val="StyleUnderline"/>
        </w:rPr>
        <w:t xml:space="preserve">” </w:t>
      </w:r>
      <w:r w:rsidRPr="00EA11C6">
        <w:rPr>
          <w:rStyle w:val="StyleUnderline"/>
          <w:highlight w:val="cyan"/>
        </w:rPr>
        <w:t>for</w:t>
      </w:r>
      <w:r w:rsidRPr="00EA11C6">
        <w:rPr>
          <w:rStyle w:val="StyleUnderline"/>
        </w:rPr>
        <w:t xml:space="preserve"> the </w:t>
      </w:r>
      <w:r w:rsidRPr="00EA11C6">
        <w:rPr>
          <w:rStyle w:val="Emphasis"/>
        </w:rPr>
        <w:t>spillover</w:t>
      </w:r>
      <w:r w:rsidRPr="00EA11C6">
        <w:rPr>
          <w:rStyle w:val="StyleUnderline"/>
        </w:rPr>
        <w:t xml:space="preserve"> of </w:t>
      </w:r>
      <w:r w:rsidRPr="00EA11C6">
        <w:rPr>
          <w:rStyle w:val="StyleUnderline"/>
          <w:highlight w:val="cyan"/>
        </w:rPr>
        <w:t>diseases</w:t>
      </w:r>
      <w:r w:rsidRPr="00EA11C6">
        <w:rPr>
          <w:sz w:val="16"/>
        </w:rPr>
        <w:t xml:space="preserve"> from wildlife to people… </w:t>
      </w:r>
    </w:p>
    <w:p w14:paraId="45431939" w14:textId="77777777" w:rsidR="00F0255A" w:rsidRPr="00EA11C6" w:rsidRDefault="00F0255A" w:rsidP="00F0255A">
      <w:pPr>
        <w:ind w:left="720"/>
        <w:rPr>
          <w:sz w:val="16"/>
        </w:rPr>
      </w:pPr>
      <w:r w:rsidRPr="00EA11C6">
        <w:rPr>
          <w:sz w:val="16"/>
        </w:rPr>
        <w:t>Almost a third of all emerging diseases have originated through the process of land use change, it is claimed. As a result, five or six new epidemics a year could soon affect Earth’s population.24</w:t>
      </w:r>
    </w:p>
    <w:p w14:paraId="3A2B79EC" w14:textId="77777777" w:rsidR="00F0255A" w:rsidRPr="00EA11C6" w:rsidRDefault="00F0255A" w:rsidP="00F0255A">
      <w:pPr>
        <w:rPr>
          <w:sz w:val="16"/>
        </w:rPr>
      </w:pPr>
      <w:r w:rsidRPr="00EA11C6">
        <w:rPr>
          <w:sz w:val="16"/>
        </w:rPr>
        <w:t xml:space="preserve">The scientists are not political economists, but their work takes them deep into the capitalist system. They are effectively telling us that </w:t>
      </w:r>
      <w:r w:rsidRPr="00EA11C6">
        <w:rPr>
          <w:rStyle w:val="StyleUnderline"/>
          <w:highlight w:val="cyan"/>
        </w:rPr>
        <w:t>capitalism’s</w:t>
      </w:r>
      <w:r w:rsidRPr="00EA11C6">
        <w:rPr>
          <w:rStyle w:val="StyleUnderline"/>
        </w:rPr>
        <w:t xml:space="preserve"> </w:t>
      </w:r>
      <w:r w:rsidRPr="00EA11C6">
        <w:rPr>
          <w:rStyle w:val="Emphasis"/>
        </w:rPr>
        <w:t xml:space="preserve">central </w:t>
      </w:r>
      <w:r w:rsidRPr="00EA11C6">
        <w:rPr>
          <w:rStyle w:val="Emphasis"/>
          <w:highlight w:val="cyan"/>
        </w:rPr>
        <w:t>commitment</w:t>
      </w:r>
      <w:r w:rsidRPr="00EA11C6">
        <w:rPr>
          <w:rStyle w:val="StyleUnderline"/>
          <w:highlight w:val="cyan"/>
        </w:rPr>
        <w:t xml:space="preserve"> to profit requires</w:t>
      </w:r>
      <w:r w:rsidRPr="00EA11C6">
        <w:rPr>
          <w:rStyle w:val="StyleUnderline"/>
        </w:rPr>
        <w:t xml:space="preserve"> the </w:t>
      </w:r>
      <w:r w:rsidRPr="00EA11C6">
        <w:rPr>
          <w:rStyle w:val="Emphasis"/>
        </w:rPr>
        <w:t>commodification</w:t>
      </w:r>
      <w:r w:rsidRPr="00EA11C6">
        <w:rPr>
          <w:rStyle w:val="StyleUnderline"/>
        </w:rPr>
        <w:t xml:space="preserve"> of </w:t>
      </w:r>
      <w:r w:rsidRPr="00EA11C6">
        <w:rPr>
          <w:rStyle w:val="Emphasis"/>
        </w:rPr>
        <w:t>everything</w:t>
      </w:r>
      <w:r w:rsidRPr="00EA11C6">
        <w:rPr>
          <w:sz w:val="16"/>
        </w:rPr>
        <w:t>, including all land on the planet. The scientists’ work leads them unwittingly into revealing the new invasive production and consumption practices of globalized neoliberal capitalist agriculture:</w:t>
      </w:r>
    </w:p>
    <w:p w14:paraId="30F120E3" w14:textId="77777777" w:rsidR="00F0255A" w:rsidRPr="00EA11C6" w:rsidRDefault="00F0255A" w:rsidP="00F0255A">
      <w:pPr>
        <w:ind w:left="720"/>
        <w:rPr>
          <w:sz w:val="16"/>
        </w:rPr>
      </w:pPr>
      <w:r w:rsidRPr="00EA11C6">
        <w:rPr>
          <w:sz w:val="16"/>
        </w:rPr>
        <w:t xml:space="preserve">There are now </w:t>
      </w:r>
      <w:r w:rsidRPr="00EA11C6">
        <w:rPr>
          <w:rStyle w:val="StyleUnderline"/>
        </w:rPr>
        <w:t xml:space="preserve">a </w:t>
      </w:r>
      <w:r w:rsidRPr="00EA11C6">
        <w:rPr>
          <w:rStyle w:val="Emphasis"/>
        </w:rPr>
        <w:t>whole raft</w:t>
      </w:r>
      <w:r w:rsidRPr="00EA11C6">
        <w:rPr>
          <w:rStyle w:val="StyleUnderline"/>
        </w:rPr>
        <w:t xml:space="preserve"> of activities</w:t>
      </w:r>
      <w:r w:rsidRPr="00EA11C6">
        <w:rPr>
          <w:sz w:val="16"/>
        </w:rPr>
        <w:t xml:space="preserve"> – illegal logging, clearing and mining – </w:t>
      </w:r>
      <w:r w:rsidRPr="00EA11C6">
        <w:rPr>
          <w:rStyle w:val="StyleUnderline"/>
        </w:rPr>
        <w:t xml:space="preserve">with associated international </w:t>
      </w:r>
      <w:r w:rsidRPr="00EA11C6">
        <w:rPr>
          <w:rStyle w:val="Emphasis"/>
          <w:highlight w:val="cyan"/>
        </w:rPr>
        <w:t>trades</w:t>
      </w:r>
      <w:r w:rsidRPr="00EA11C6">
        <w:rPr>
          <w:rStyle w:val="StyleUnderline"/>
        </w:rPr>
        <w:t xml:space="preserve"> in bushmeat and exotic pets </w:t>
      </w:r>
      <w:r w:rsidRPr="00EA11C6">
        <w:rPr>
          <w:rStyle w:val="StyleUnderline"/>
          <w:highlight w:val="cyan"/>
        </w:rPr>
        <w:t>that</w:t>
      </w:r>
      <w:r w:rsidRPr="00EA11C6">
        <w:rPr>
          <w:rStyle w:val="StyleUnderline"/>
        </w:rPr>
        <w:t xml:space="preserve"> have </w:t>
      </w:r>
      <w:r w:rsidRPr="00EA11C6">
        <w:rPr>
          <w:rStyle w:val="StyleUnderline"/>
          <w:highlight w:val="cyan"/>
        </w:rPr>
        <w:t>created</w:t>
      </w:r>
      <w:r w:rsidRPr="00EA11C6">
        <w:rPr>
          <w:rStyle w:val="StyleUnderline"/>
        </w:rPr>
        <w:t xml:space="preserve"> this </w:t>
      </w:r>
      <w:r w:rsidRPr="00EA11C6">
        <w:rPr>
          <w:rStyle w:val="Emphasis"/>
          <w:highlight w:val="cyan"/>
        </w:rPr>
        <w:t>crisis</w:t>
      </w:r>
      <w:r w:rsidRPr="00EA11C6">
        <w:rPr>
          <w:sz w:val="16"/>
        </w:rPr>
        <w:t xml:space="preserve"> …. In the case of COVID-19, it has cost the world trillions of dollars and already killed almost a million people, so clearly urgent action is needed.25</w:t>
      </w:r>
    </w:p>
    <w:p w14:paraId="2D876940" w14:textId="77777777" w:rsidR="00F0255A" w:rsidRPr="00EA11C6" w:rsidRDefault="00F0255A" w:rsidP="00F0255A">
      <w:pPr>
        <w:rPr>
          <w:sz w:val="16"/>
        </w:rPr>
      </w:pPr>
      <w:r w:rsidRPr="00EA11C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EA11C6">
        <w:rPr>
          <w:rStyle w:val="StyleUnderline"/>
          <w:highlight w:val="cyan"/>
        </w:rPr>
        <w:t>This leads to</w:t>
      </w:r>
      <w:r w:rsidRPr="00EA11C6">
        <w:rPr>
          <w:rStyle w:val="StyleUnderline"/>
        </w:rPr>
        <w:t xml:space="preserve"> the </w:t>
      </w:r>
      <w:r w:rsidRPr="00EA11C6">
        <w:rPr>
          <w:rStyle w:val="Emphasis"/>
        </w:rPr>
        <w:t xml:space="preserve">widespread </w:t>
      </w:r>
      <w:r w:rsidRPr="00EA11C6">
        <w:rPr>
          <w:rStyle w:val="Emphasis"/>
          <w:highlight w:val="cyan"/>
        </w:rPr>
        <w:t>destruction</w:t>
      </w:r>
      <w:r w:rsidRPr="00EA11C6">
        <w:rPr>
          <w:rStyle w:val="StyleUnderline"/>
          <w:highlight w:val="cyan"/>
        </w:rPr>
        <w:t xml:space="preserve"> of</w:t>
      </w:r>
      <w:r w:rsidRPr="00EA11C6">
        <w:rPr>
          <w:rStyle w:val="StyleUnderline"/>
        </w:rPr>
        <w:t xml:space="preserve"> vegetation and </w:t>
      </w:r>
      <w:r w:rsidRPr="00EA11C6">
        <w:rPr>
          <w:rStyle w:val="Emphasis"/>
          <w:highlight w:val="cyan"/>
        </w:rPr>
        <w:t>wildlife</w:t>
      </w:r>
      <w:r w:rsidRPr="00EA11C6">
        <w:rPr>
          <w:rStyle w:val="StyleUnderline"/>
          <w:highlight w:val="cyan"/>
        </w:rPr>
        <w:t xml:space="preserve"> that</w:t>
      </w:r>
      <w:r w:rsidRPr="00EA11C6">
        <w:rPr>
          <w:rStyle w:val="StyleUnderline"/>
        </w:rPr>
        <w:t xml:space="preserve"> are </w:t>
      </w:r>
      <w:r w:rsidRPr="00EA11C6">
        <w:rPr>
          <w:rStyle w:val="Emphasis"/>
          <w:highlight w:val="cyan"/>
        </w:rPr>
        <w:t>hosts</w:t>
      </w:r>
      <w:r w:rsidRPr="00EA11C6">
        <w:rPr>
          <w:rStyle w:val="StyleUnderline"/>
        </w:rPr>
        <w:t xml:space="preserve"> to </w:t>
      </w:r>
      <w:r w:rsidRPr="00EA11C6">
        <w:rPr>
          <w:rStyle w:val="Emphasis"/>
          <w:highlight w:val="cyan"/>
        </w:rPr>
        <w:t>countless species</w:t>
      </w:r>
      <w:r w:rsidRPr="00EA11C6">
        <w:rPr>
          <w:rStyle w:val="StyleUnderline"/>
          <w:highlight w:val="cyan"/>
        </w:rPr>
        <w:t xml:space="preserve"> of viruses</w:t>
      </w:r>
      <w:r w:rsidRPr="00EA11C6">
        <w:rPr>
          <w:rStyle w:val="StyleUnderline"/>
        </w:rPr>
        <w:t xml:space="preserve"> and bacteria</w:t>
      </w:r>
      <w:r w:rsidRPr="00EA11C6">
        <w:rPr>
          <w:sz w:val="16"/>
        </w:rPr>
        <w:t xml:space="preserve">, most unknown to science. </w:t>
      </w:r>
      <w:r w:rsidRPr="00EA11C6">
        <w:rPr>
          <w:rStyle w:val="StyleUnderline"/>
        </w:rPr>
        <w:t>Those microbes can then accidentally infect new hosts, such as humans and domestic livestock</w:t>
      </w:r>
      <w:r w:rsidRPr="00EA11C6">
        <w:rPr>
          <w:sz w:val="16"/>
        </w:rPr>
        <w:t>.26</w:t>
      </w:r>
    </w:p>
    <w:p w14:paraId="3EDD8C59" w14:textId="77777777" w:rsidR="00F0255A" w:rsidRPr="00EA11C6" w:rsidRDefault="00F0255A" w:rsidP="00F0255A">
      <w:pPr>
        <w:rPr>
          <w:sz w:val="16"/>
        </w:rPr>
      </w:pPr>
      <w:r w:rsidRPr="00EA11C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545E12D7" w14:textId="77777777" w:rsidR="00F0255A" w:rsidRPr="00EA11C6" w:rsidRDefault="00F0255A" w:rsidP="00F0255A">
      <w:pPr>
        <w:rPr>
          <w:sz w:val="16"/>
        </w:rPr>
      </w:pPr>
      <w:r w:rsidRPr="00EA11C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38059A26" w14:textId="77777777" w:rsidR="00F0255A" w:rsidRPr="00EA11C6" w:rsidRDefault="00F0255A" w:rsidP="00F0255A">
      <w:pPr>
        <w:rPr>
          <w:sz w:val="16"/>
        </w:rPr>
      </w:pPr>
      <w:r w:rsidRPr="00EA11C6">
        <w:rPr>
          <w:sz w:val="16"/>
        </w:rPr>
        <w:t>A growing number of scholars are developing a more explicit analysis of COVID-19 and other pandemics as capitalist systemic disease. As Wallace and his co-authors write:</w:t>
      </w:r>
    </w:p>
    <w:p w14:paraId="49F767B0" w14:textId="77777777" w:rsidR="00F0255A" w:rsidRDefault="00F0255A" w:rsidP="00F0255A">
      <w:pPr>
        <w:ind w:left="720"/>
        <w:rPr>
          <w:sz w:val="16"/>
        </w:rPr>
      </w:pPr>
      <w:r w:rsidRPr="00EA11C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w:t>
      </w:r>
      <w:r w:rsidRPr="00EA11C6">
        <w:rPr>
          <w:rStyle w:val="StyleUnderline"/>
        </w:rPr>
        <w:t xml:space="preserve">Growing genetic </w:t>
      </w:r>
      <w:r w:rsidRPr="00EA11C6">
        <w:rPr>
          <w:rStyle w:val="Emphasis"/>
          <w:highlight w:val="cyan"/>
        </w:rPr>
        <w:t>monocultures</w:t>
      </w:r>
      <w:r w:rsidRPr="00EA11C6">
        <w:rPr>
          <w:sz w:val="16"/>
        </w:rPr>
        <w:t xml:space="preserve"> – food animals and plants with nearly identical genomes – </w:t>
      </w:r>
      <w:r w:rsidRPr="00EA11C6">
        <w:rPr>
          <w:rStyle w:val="Emphasis"/>
          <w:highlight w:val="cyan"/>
        </w:rPr>
        <w:t>remove</w:t>
      </w:r>
      <w:r w:rsidRPr="00EA11C6">
        <w:rPr>
          <w:sz w:val="16"/>
        </w:rPr>
        <w:t xml:space="preserve">s </w:t>
      </w:r>
      <w:r w:rsidRPr="00EA11C6">
        <w:rPr>
          <w:rStyle w:val="Emphasis"/>
          <w:highlight w:val="cyan"/>
        </w:rPr>
        <w:t>immune firebreaks</w:t>
      </w:r>
      <w:r w:rsidRPr="00EA11C6">
        <w:rPr>
          <w:rStyle w:val="StyleUnderline"/>
        </w:rPr>
        <w:t xml:space="preserve"> that in more diverse populations </w:t>
      </w:r>
      <w:r w:rsidRPr="00EA11C6">
        <w:rPr>
          <w:rStyle w:val="Emphasis"/>
        </w:rPr>
        <w:t>slow down</w:t>
      </w:r>
      <w:r w:rsidRPr="00EA11C6">
        <w:rPr>
          <w:rStyle w:val="StyleUnderline"/>
        </w:rPr>
        <w:t xml:space="preserve"> transmission</w:t>
      </w:r>
      <w:r w:rsidRPr="00EA11C6">
        <w:rPr>
          <w:sz w:val="16"/>
        </w:rPr>
        <w:t xml:space="preserve">…. Meanwhile, </w:t>
      </w:r>
      <w:r w:rsidRPr="00EA11C6">
        <w:rPr>
          <w:rStyle w:val="StyleUnderline"/>
        </w:rPr>
        <w:t xml:space="preserve">crowded conditions </w:t>
      </w:r>
      <w:r w:rsidRPr="00EA11C6">
        <w:rPr>
          <w:rStyle w:val="Emphasis"/>
        </w:rPr>
        <w:t>depress</w:t>
      </w:r>
      <w:r w:rsidRPr="00EA11C6">
        <w:rPr>
          <w:rStyle w:val="StyleUnderline"/>
        </w:rPr>
        <w:t xml:space="preserve"> immune </w:t>
      </w:r>
      <w:r w:rsidRPr="00EA11C6">
        <w:rPr>
          <w:rStyle w:val="Emphasis"/>
        </w:rPr>
        <w:t>response</w:t>
      </w:r>
      <w:r w:rsidRPr="00EA11C6">
        <w:rPr>
          <w:sz w:val="16"/>
        </w:rPr>
        <w:t>. Larger farm animal population sizes and densities of factory farms facilitate greater transmission and recurrent infection. … Housing a lot of animals together rewards those strains that can burn through them best ….27</w:t>
      </w:r>
    </w:p>
    <w:p w14:paraId="3351BA82" w14:textId="77777777" w:rsidR="00F0255A" w:rsidRDefault="00F0255A" w:rsidP="00F0255A">
      <w:pPr>
        <w:pStyle w:val="Heading3"/>
      </w:pPr>
      <w:r>
        <w:t>AT: Warming---U.S. Insufficient---2NC</w:t>
      </w:r>
    </w:p>
    <w:p w14:paraId="616CD275" w14:textId="77777777" w:rsidR="00F0255A" w:rsidRPr="00182B61" w:rsidRDefault="00F0255A" w:rsidP="00F0255A">
      <w:pPr>
        <w:pStyle w:val="Analytic"/>
      </w:pPr>
      <w:r>
        <w:t>1NC 7---Can’t solve EPA. Trump deregulated in first term, pulled out of Paris, and just reversed every Biden climate XO despite existence of unions. CBRs can’t fix any of those. If unions protest or resist, he’ll slash climate funding.</w:t>
      </w:r>
    </w:p>
    <w:p w14:paraId="26D2CC6A" w14:textId="77777777" w:rsidR="00F0255A" w:rsidRDefault="00F0255A" w:rsidP="00F0255A">
      <w:pPr>
        <w:pStyle w:val="Analytic"/>
      </w:pPr>
      <w:r>
        <w:t xml:space="preserve">1NC 9---U.S. action </w:t>
      </w:r>
      <w:r w:rsidRPr="008D5D04">
        <w:rPr>
          <w:u w:val="single"/>
        </w:rPr>
        <w:t>can’t solve</w:t>
      </w:r>
      <w:r>
        <w:t xml:space="preserve"> warming---even </w:t>
      </w:r>
      <w:r w:rsidRPr="008D5D04">
        <w:rPr>
          <w:u w:val="single"/>
        </w:rPr>
        <w:t>eliminating 100%</w:t>
      </w:r>
      <w:r>
        <w:t xml:space="preserve"> of our emissions would only </w:t>
      </w:r>
      <w:r w:rsidRPr="008D5D04">
        <w:rPr>
          <w:u w:val="single"/>
        </w:rPr>
        <w:t>decrease</w:t>
      </w:r>
      <w:r>
        <w:t xml:space="preserve"> temps by half a degree. That’s Dayaratna. Trump withdrawing from Paris alone destroys international co-op.</w:t>
      </w:r>
    </w:p>
    <w:p w14:paraId="7FF8C649" w14:textId="77777777" w:rsidR="00F0255A" w:rsidRDefault="00F0255A" w:rsidP="00F0255A">
      <w:pPr>
        <w:pStyle w:val="Heading4"/>
      </w:pPr>
      <w:r>
        <w:t xml:space="preserve">Emissions will </w:t>
      </w:r>
      <w:r w:rsidRPr="00DA6A56">
        <w:rPr>
          <w:u w:val="single"/>
        </w:rPr>
        <w:t>continue to rise</w:t>
      </w:r>
      <w:r>
        <w:t xml:space="preserve"> even if the U.S. </w:t>
      </w:r>
      <w:r w:rsidRPr="00DA6A56">
        <w:rPr>
          <w:u w:val="single"/>
        </w:rPr>
        <w:t>wholly</w:t>
      </w:r>
      <w:r>
        <w:t xml:space="preserve"> decarbonizes.</w:t>
      </w:r>
    </w:p>
    <w:p w14:paraId="05DBDF2D" w14:textId="77777777" w:rsidR="00F0255A" w:rsidRDefault="00F0255A" w:rsidP="00F0255A">
      <w:r w:rsidRPr="00DA6A56">
        <w:rPr>
          <w:rStyle w:val="Style13ptBold"/>
        </w:rPr>
        <w:t>Rosetti 19</w:t>
      </w:r>
      <w:r>
        <w:t xml:space="preserve"> [Philip Rossetti</w:t>
      </w:r>
      <w:r w:rsidRPr="00DA6A56">
        <w:t xml:space="preserve"> </w:t>
      </w:r>
      <w:r>
        <w:t>(M.A. in International Relations, Whitehead School of Diplomacy, Seton Hall University), 5-20-2019, “Primer: No Country Can Fix Climate Change on Its Own,” American Action Forum, https://www.americanactionforum.org/insight/primer-us-cant-fix-climate-change-on-its-own/, njn]</w:t>
      </w:r>
    </w:p>
    <w:p w14:paraId="5F0D702D" w14:textId="77777777" w:rsidR="00F0255A" w:rsidRPr="00DA6A56" w:rsidRDefault="00F0255A" w:rsidP="00F0255A">
      <w:pPr>
        <w:rPr>
          <w:sz w:val="16"/>
        </w:rPr>
      </w:pPr>
      <w:r w:rsidRPr="00DA6A56">
        <w:rPr>
          <w:sz w:val="16"/>
        </w:rPr>
        <w:t>The Global Problem</w:t>
      </w:r>
    </w:p>
    <w:p w14:paraId="21955C58" w14:textId="77777777" w:rsidR="00F0255A" w:rsidRPr="00DA6A56" w:rsidRDefault="00F0255A" w:rsidP="00F0255A">
      <w:pPr>
        <w:rPr>
          <w:sz w:val="16"/>
        </w:rPr>
      </w:pPr>
      <w:r w:rsidRPr="00DA6A56">
        <w:rPr>
          <w:sz w:val="16"/>
        </w:rPr>
        <w:t xml:space="preserve">The global nature of climate change is a fundamental component of the climate change challenge, yet rarely plays the central role in policymaking. Instead, politicians’ climate proposals are invariably focused primarily on domestic policies. That focus is natural, since Congress has little reach beyond America’s shores on this issue, but it has created a </w:t>
      </w:r>
      <w:r w:rsidRPr="00DA6A56">
        <w:rPr>
          <w:rStyle w:val="Emphasis"/>
        </w:rPr>
        <w:t>misleading</w:t>
      </w:r>
      <w:r w:rsidRPr="00DA6A56">
        <w:rPr>
          <w:rStyle w:val="StyleUnderline"/>
        </w:rPr>
        <w:t xml:space="preserve"> perception that </w:t>
      </w:r>
      <w:r w:rsidRPr="00DA6A56">
        <w:rPr>
          <w:rStyle w:val="Emphasis"/>
        </w:rPr>
        <w:t>domestic policies alone</w:t>
      </w:r>
      <w:r w:rsidRPr="00DA6A56">
        <w:rPr>
          <w:rStyle w:val="StyleUnderline"/>
        </w:rPr>
        <w:t xml:space="preserve"> could have a </w:t>
      </w:r>
      <w:r w:rsidRPr="00DA6A56">
        <w:rPr>
          <w:rStyle w:val="Emphasis"/>
        </w:rPr>
        <w:t>meaningful impact</w:t>
      </w:r>
      <w:r w:rsidRPr="00DA6A56">
        <w:rPr>
          <w:rStyle w:val="StyleUnderline"/>
        </w:rPr>
        <w:t xml:space="preserve"> on</w:t>
      </w:r>
      <w:r w:rsidRPr="00DA6A56">
        <w:rPr>
          <w:sz w:val="16"/>
        </w:rPr>
        <w:t xml:space="preserve"> the future costs from </w:t>
      </w:r>
      <w:r w:rsidRPr="00DA6A56">
        <w:rPr>
          <w:rStyle w:val="Emphasis"/>
        </w:rPr>
        <w:t>climate</w:t>
      </w:r>
      <w:r w:rsidRPr="00DA6A56">
        <w:rPr>
          <w:rStyle w:val="StyleUnderline"/>
        </w:rPr>
        <w:t xml:space="preserve"> change</w:t>
      </w:r>
      <w:r w:rsidRPr="00DA6A56">
        <w:rPr>
          <w:sz w:val="16"/>
        </w:rPr>
        <w:t>.</w:t>
      </w:r>
    </w:p>
    <w:p w14:paraId="7A046851" w14:textId="77777777" w:rsidR="00F0255A" w:rsidRPr="00DA6A56" w:rsidRDefault="00F0255A" w:rsidP="00F0255A">
      <w:pPr>
        <w:rPr>
          <w:sz w:val="16"/>
        </w:rPr>
      </w:pPr>
      <w:r w:rsidRPr="00DA6A56">
        <w:rPr>
          <w:sz w:val="16"/>
        </w:rPr>
        <w:t xml:space="preserve">In fact, </w:t>
      </w:r>
      <w:r w:rsidRPr="00DA6A56">
        <w:rPr>
          <w:rStyle w:val="StyleUnderline"/>
          <w:highlight w:val="cyan"/>
        </w:rPr>
        <w:t>even</w:t>
      </w:r>
      <w:r w:rsidRPr="00DA6A56">
        <w:rPr>
          <w:rStyle w:val="StyleUnderline"/>
        </w:rPr>
        <w:t xml:space="preserve"> the </w:t>
      </w:r>
      <w:r w:rsidRPr="00DA6A56">
        <w:rPr>
          <w:rStyle w:val="Emphasis"/>
          <w:highlight w:val="cyan"/>
        </w:rPr>
        <w:t>most dramatic</w:t>
      </w:r>
      <w:r w:rsidRPr="00DA6A56">
        <w:rPr>
          <w:rStyle w:val="StyleUnderline"/>
          <w:highlight w:val="cyan"/>
        </w:rPr>
        <w:t xml:space="preserve"> domestic</w:t>
      </w:r>
      <w:r w:rsidRPr="00DA6A56">
        <w:rPr>
          <w:rStyle w:val="StyleUnderline"/>
        </w:rPr>
        <w:t xml:space="preserve"> climate </w:t>
      </w:r>
      <w:r w:rsidRPr="00DA6A56">
        <w:rPr>
          <w:rStyle w:val="StyleUnderline"/>
          <w:highlight w:val="cyan"/>
        </w:rPr>
        <w:t>policy</w:t>
      </w:r>
      <w:r w:rsidRPr="00DA6A56">
        <w:rPr>
          <w:rStyle w:val="StyleUnderline"/>
        </w:rPr>
        <w:t xml:space="preserve"> would </w:t>
      </w:r>
      <w:r w:rsidRPr="00DA6A56">
        <w:rPr>
          <w:rStyle w:val="StyleUnderline"/>
          <w:highlight w:val="cyan"/>
        </w:rPr>
        <w:t xml:space="preserve">have only a </w:t>
      </w:r>
      <w:r w:rsidRPr="00DA6A56">
        <w:rPr>
          <w:rStyle w:val="Emphasis"/>
          <w:highlight w:val="cyan"/>
        </w:rPr>
        <w:t>small impact</w:t>
      </w:r>
      <w:r w:rsidRPr="00DA6A56">
        <w:rPr>
          <w:sz w:val="16"/>
        </w:rPr>
        <w:t xml:space="preserve"> on the problem. The United States has contributed the most to global warming historically, but </w:t>
      </w:r>
      <w:r w:rsidRPr="00DA6A56">
        <w:rPr>
          <w:rStyle w:val="StyleUnderline"/>
        </w:rPr>
        <w:t xml:space="preserve">the </w:t>
      </w:r>
      <w:r w:rsidRPr="00DA6A56">
        <w:rPr>
          <w:rStyle w:val="Emphasis"/>
          <w:highlight w:val="cyan"/>
        </w:rPr>
        <w:t>U</w:t>
      </w:r>
      <w:r w:rsidRPr="00DA6A56">
        <w:rPr>
          <w:sz w:val="16"/>
        </w:rPr>
        <w:t xml:space="preserve">nited </w:t>
      </w:r>
      <w:r w:rsidRPr="00DA6A56">
        <w:rPr>
          <w:rStyle w:val="Emphasis"/>
          <w:highlight w:val="cyan"/>
        </w:rPr>
        <w:t>S</w:t>
      </w:r>
      <w:r w:rsidRPr="00DA6A56">
        <w:rPr>
          <w:sz w:val="16"/>
        </w:rPr>
        <w:t xml:space="preserve">tates </w:t>
      </w:r>
      <w:r w:rsidRPr="00DA6A56">
        <w:rPr>
          <w:rStyle w:val="StyleUnderline"/>
          <w:highlight w:val="cyan"/>
        </w:rPr>
        <w:t>emits only</w:t>
      </w:r>
      <w:r w:rsidRPr="00DA6A56">
        <w:rPr>
          <w:sz w:val="16"/>
        </w:rPr>
        <w:t xml:space="preserve"> a small share of current global emissions—about 16 percent of carbon dioxide and </w:t>
      </w:r>
      <w:r w:rsidRPr="00DA6A56">
        <w:rPr>
          <w:rStyle w:val="StyleUnderline"/>
        </w:rPr>
        <w:t xml:space="preserve">just over </w:t>
      </w:r>
      <w:r w:rsidRPr="00DA6A56">
        <w:rPr>
          <w:rStyle w:val="Emphasis"/>
          <w:highlight w:val="cyan"/>
        </w:rPr>
        <w:t>14 percent</w:t>
      </w:r>
      <w:r w:rsidRPr="00DA6A56">
        <w:rPr>
          <w:rStyle w:val="StyleUnderline"/>
          <w:highlight w:val="cyan"/>
        </w:rPr>
        <w:t xml:space="preserve"> of </w:t>
      </w:r>
      <w:r w:rsidRPr="00DA6A56">
        <w:rPr>
          <w:rStyle w:val="Emphasis"/>
          <w:highlight w:val="cyan"/>
        </w:rPr>
        <w:t>total</w:t>
      </w:r>
      <w:r w:rsidRPr="00DA6A56">
        <w:rPr>
          <w:rStyle w:val="StyleUnderline"/>
        </w:rPr>
        <w:t xml:space="preserve"> greenhouse gasses—and that percentage is </w:t>
      </w:r>
      <w:r w:rsidRPr="00DA6A56">
        <w:rPr>
          <w:rStyle w:val="Emphasis"/>
        </w:rPr>
        <w:t>shrinking</w:t>
      </w:r>
      <w:r w:rsidRPr="00DA6A56">
        <w:rPr>
          <w:rStyle w:val="StyleUnderline"/>
        </w:rPr>
        <w:t xml:space="preserve"> every year. </w:t>
      </w:r>
      <w:r w:rsidRPr="00DA6A56">
        <w:rPr>
          <w:rStyle w:val="StyleUnderline"/>
          <w:highlight w:val="cyan"/>
        </w:rPr>
        <w:t xml:space="preserve">Other </w:t>
      </w:r>
      <w:r w:rsidRPr="00DA6A56">
        <w:rPr>
          <w:rStyle w:val="Emphasis"/>
          <w:highlight w:val="cyan"/>
        </w:rPr>
        <w:t>nations</w:t>
      </w:r>
      <w:r w:rsidRPr="00DA6A56">
        <w:rPr>
          <w:rStyle w:val="StyleUnderline"/>
          <w:highlight w:val="cyan"/>
        </w:rPr>
        <w:t xml:space="preserve">, especially </w:t>
      </w:r>
      <w:r w:rsidRPr="00DA6A56">
        <w:rPr>
          <w:rStyle w:val="Emphasis"/>
          <w:highlight w:val="cyan"/>
        </w:rPr>
        <w:t>developing</w:t>
      </w:r>
      <w:r w:rsidRPr="00DA6A56">
        <w:rPr>
          <w:rStyle w:val="StyleUnderline"/>
        </w:rPr>
        <w:t xml:space="preserve"> ones, </w:t>
      </w:r>
      <w:r w:rsidRPr="00DA6A56">
        <w:rPr>
          <w:rStyle w:val="StyleUnderline"/>
          <w:highlight w:val="cyan"/>
        </w:rPr>
        <w:t xml:space="preserve">are </w:t>
      </w:r>
      <w:r w:rsidRPr="00DA6A56">
        <w:rPr>
          <w:rStyle w:val="Emphasis"/>
          <w:highlight w:val="cyan"/>
        </w:rPr>
        <w:t>growing rapidly</w:t>
      </w:r>
      <w:r w:rsidRPr="00DA6A56">
        <w:rPr>
          <w:sz w:val="16"/>
        </w:rPr>
        <w:t>, using more energy—</w:t>
      </w:r>
      <w:r w:rsidRPr="00DA6A56">
        <w:rPr>
          <w:rStyle w:val="StyleUnderline"/>
          <w:highlight w:val="cyan"/>
        </w:rPr>
        <w:t>and</w:t>
      </w:r>
      <w:r w:rsidRPr="00DA6A56">
        <w:rPr>
          <w:rStyle w:val="StyleUnderline"/>
        </w:rPr>
        <w:t xml:space="preserve"> therefore </w:t>
      </w:r>
      <w:r w:rsidRPr="00DA6A56">
        <w:rPr>
          <w:rStyle w:val="Emphasis"/>
          <w:highlight w:val="cyan"/>
        </w:rPr>
        <w:t>emitting</w:t>
      </w:r>
      <w:r w:rsidRPr="00DA6A56">
        <w:rPr>
          <w:rStyle w:val="StyleUnderline"/>
          <w:highlight w:val="cyan"/>
        </w:rPr>
        <w:t xml:space="preserve"> more</w:t>
      </w:r>
      <w:r w:rsidRPr="00DA6A56">
        <w:rPr>
          <w:rStyle w:val="StyleUnderline"/>
        </w:rPr>
        <w:t xml:space="preserve"> greenhouse gases</w:t>
      </w:r>
      <w:r w:rsidRPr="00DA6A56">
        <w:rPr>
          <w:sz w:val="16"/>
        </w:rPr>
        <w:t>.</w:t>
      </w:r>
    </w:p>
    <w:p w14:paraId="1622EF27" w14:textId="77777777" w:rsidR="00F0255A" w:rsidRDefault="00F0255A" w:rsidP="00F0255A">
      <w:r>
        <w:t xml:space="preserve"> </w:t>
      </w:r>
      <w:r>
        <w:rPr>
          <w:noProof/>
          <w14:ligatures w14:val="standardContextual"/>
        </w:rPr>
        <w:drawing>
          <wp:inline distT="0" distB="0" distL="0" distR="0" wp14:anchorId="3026D745" wp14:editId="5D1D4BE8">
            <wp:extent cx="2776855" cy="1596390"/>
            <wp:effectExtent l="0" t="0" r="4445" b="3810"/>
            <wp:docPr id="195619020" name="Picture 1" descr="A graph of carbon dioxide emi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020" name="Picture 1" descr="A graph of carbon dioxide emission&#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76855" cy="1596390"/>
                    </a:xfrm>
                    <a:prstGeom prst="rect">
                      <a:avLst/>
                    </a:prstGeom>
                    <a:noFill/>
                    <a:ln>
                      <a:noFill/>
                    </a:ln>
                  </pic:spPr>
                </pic:pic>
              </a:graphicData>
            </a:graphic>
          </wp:inline>
        </w:drawing>
      </w:r>
    </w:p>
    <w:p w14:paraId="553D6B3B" w14:textId="77777777" w:rsidR="00F0255A" w:rsidRDefault="00F0255A" w:rsidP="00F0255A">
      <w:r>
        <w:t xml:space="preserve"> </w:t>
      </w:r>
      <w:r>
        <w:rPr>
          <w:noProof/>
          <w14:ligatures w14:val="standardContextual"/>
        </w:rPr>
        <w:drawing>
          <wp:inline distT="0" distB="0" distL="0" distR="0" wp14:anchorId="47F5EBF5" wp14:editId="4069E654">
            <wp:extent cx="2704465" cy="1624965"/>
            <wp:effectExtent l="0" t="0" r="635" b="0"/>
            <wp:docPr id="550966653"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6653" name="Picture 2" descr="A graph of different colored bars&#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4465" cy="1624965"/>
                    </a:xfrm>
                    <a:prstGeom prst="rect">
                      <a:avLst/>
                    </a:prstGeom>
                    <a:noFill/>
                    <a:ln>
                      <a:noFill/>
                    </a:ln>
                  </pic:spPr>
                </pic:pic>
              </a:graphicData>
            </a:graphic>
          </wp:inline>
        </w:drawing>
      </w:r>
    </w:p>
    <w:p w14:paraId="30479BE3" w14:textId="77777777" w:rsidR="00F0255A" w:rsidRPr="00DA6A56" w:rsidRDefault="00F0255A" w:rsidP="00F0255A">
      <w:pPr>
        <w:rPr>
          <w:sz w:val="16"/>
        </w:rPr>
      </w:pPr>
      <w:r w:rsidRPr="00DA6A56">
        <w:rPr>
          <w:sz w:val="16"/>
        </w:rPr>
        <w:t xml:space="preserve">The reality of rising global emissions means that dramatic policies such as the </w:t>
      </w:r>
      <w:r w:rsidRPr="00DA6A56">
        <w:rPr>
          <w:rStyle w:val="Emphasis"/>
        </w:rPr>
        <w:t>Green New Deal</w:t>
      </w:r>
      <w:r w:rsidRPr="00DA6A56">
        <w:rPr>
          <w:rStyle w:val="StyleUnderline"/>
        </w:rPr>
        <w:t xml:space="preserve"> would </w:t>
      </w:r>
      <w:r w:rsidRPr="00DA6A56">
        <w:rPr>
          <w:rStyle w:val="Emphasis"/>
        </w:rPr>
        <w:t>barely</w:t>
      </w:r>
      <w:r w:rsidRPr="00DA6A56">
        <w:rPr>
          <w:rStyle w:val="StyleUnderline"/>
        </w:rPr>
        <w:t xml:space="preserve"> affect the </w:t>
      </w:r>
      <w:r w:rsidRPr="00DA6A56">
        <w:rPr>
          <w:rStyle w:val="Emphasis"/>
        </w:rPr>
        <w:t>climate</w:t>
      </w:r>
      <w:r w:rsidRPr="00DA6A56">
        <w:rPr>
          <w:rStyle w:val="StyleUnderline"/>
        </w:rPr>
        <w:t xml:space="preserve"> outlook. </w:t>
      </w:r>
      <w:r w:rsidRPr="00DA6A56">
        <w:rPr>
          <w:rStyle w:val="StyleUnderline"/>
          <w:highlight w:val="cyan"/>
        </w:rPr>
        <w:t>Even if</w:t>
      </w:r>
      <w:r w:rsidRPr="00DA6A56">
        <w:rPr>
          <w:rStyle w:val="StyleUnderline"/>
        </w:rPr>
        <w:t xml:space="preserve"> the </w:t>
      </w:r>
      <w:r w:rsidRPr="00DA6A56">
        <w:rPr>
          <w:rStyle w:val="Emphasis"/>
          <w:highlight w:val="cyan"/>
        </w:rPr>
        <w:t>U</w:t>
      </w:r>
      <w:r w:rsidRPr="00DA6A56">
        <w:rPr>
          <w:rStyle w:val="StyleUnderline"/>
        </w:rPr>
        <w:t xml:space="preserve">nited </w:t>
      </w:r>
      <w:r w:rsidRPr="00DA6A56">
        <w:rPr>
          <w:rStyle w:val="Emphasis"/>
          <w:highlight w:val="cyan"/>
        </w:rPr>
        <w:t>S</w:t>
      </w:r>
      <w:r w:rsidRPr="00DA6A56">
        <w:rPr>
          <w:rStyle w:val="StyleUnderline"/>
        </w:rPr>
        <w:t xml:space="preserve">tates’ domestic policies were to </w:t>
      </w:r>
      <w:r w:rsidRPr="00DA6A56">
        <w:rPr>
          <w:rStyle w:val="StyleUnderline"/>
          <w:highlight w:val="cyan"/>
        </w:rPr>
        <w:t xml:space="preserve">eliminate </w:t>
      </w:r>
      <w:r w:rsidRPr="00DA6A56">
        <w:rPr>
          <w:rStyle w:val="Emphasis"/>
          <w:highlight w:val="cyan"/>
        </w:rPr>
        <w:t>all</w:t>
      </w:r>
      <w:r w:rsidRPr="00DA6A56">
        <w:rPr>
          <w:rStyle w:val="Emphasis"/>
        </w:rPr>
        <w:t xml:space="preserve"> of its </w:t>
      </w:r>
      <w:r w:rsidRPr="00DA6A56">
        <w:rPr>
          <w:rStyle w:val="Emphasis"/>
          <w:highlight w:val="cyan"/>
        </w:rPr>
        <w:t>emissions</w:t>
      </w:r>
      <w:r w:rsidRPr="00DA6A56">
        <w:rPr>
          <w:rStyle w:val="StyleUnderline"/>
        </w:rPr>
        <w:t xml:space="preserve"> by 2050, </w:t>
      </w:r>
      <w:r w:rsidRPr="00DA6A56">
        <w:rPr>
          <w:rStyle w:val="Emphasis"/>
          <w:highlight w:val="cyan"/>
        </w:rPr>
        <w:t>global</w:t>
      </w:r>
      <w:r w:rsidRPr="00DA6A56">
        <w:rPr>
          <w:rStyle w:val="StyleUnderline"/>
          <w:highlight w:val="cyan"/>
        </w:rPr>
        <w:t xml:space="preserve"> emissions</w:t>
      </w:r>
      <w:r w:rsidRPr="00DA6A56">
        <w:rPr>
          <w:rStyle w:val="StyleUnderline"/>
        </w:rPr>
        <w:t xml:space="preserve"> would </w:t>
      </w:r>
      <w:r w:rsidRPr="00DA6A56">
        <w:rPr>
          <w:rStyle w:val="Emphasis"/>
          <w:highlight w:val="cyan"/>
        </w:rPr>
        <w:t>still rise</w:t>
      </w:r>
      <w:r w:rsidRPr="00DA6A56">
        <w:rPr>
          <w:sz w:val="16"/>
        </w:rPr>
        <w:t>, all else being equal.</w:t>
      </w:r>
    </w:p>
    <w:p w14:paraId="46342B0E" w14:textId="77777777" w:rsidR="00F0255A" w:rsidRDefault="00F0255A" w:rsidP="00F0255A">
      <w:pPr>
        <w:pStyle w:val="Heading4"/>
      </w:pPr>
      <w:r>
        <w:t xml:space="preserve">Threshold for solvency is more than </w:t>
      </w:r>
      <w:r w:rsidRPr="00B31651">
        <w:rPr>
          <w:u w:val="single"/>
        </w:rPr>
        <w:t>100 countries</w:t>
      </w:r>
      <w:r>
        <w:t xml:space="preserve"> reaching </w:t>
      </w:r>
      <w:r w:rsidRPr="00B31651">
        <w:rPr>
          <w:u w:val="single"/>
        </w:rPr>
        <w:t>net-zero</w:t>
      </w:r>
      <w:r>
        <w:t>.</w:t>
      </w:r>
    </w:p>
    <w:p w14:paraId="5A649EE3" w14:textId="77777777" w:rsidR="00F0255A" w:rsidRDefault="00F0255A" w:rsidP="00F0255A">
      <w:r w:rsidRPr="00C31D15">
        <w:rPr>
          <w:rStyle w:val="Style13ptBold"/>
        </w:rPr>
        <w:t>Maizland 23</w:t>
      </w:r>
      <w:r>
        <w:t xml:space="preserve"> [Lindsay Maizland (Senior Editor, Carnegie Endowment for International Peace), 12-5-2023, “Global Climate Agreements: Successes and Failures,” Council on Foreign Relations, https://www.cfr.org/backgrounder/paris-global-climate-change-agreements#chapter-title-0-7, njn]</w:t>
      </w:r>
    </w:p>
    <w:p w14:paraId="61304C65" w14:textId="77777777" w:rsidR="00F0255A" w:rsidRPr="00B31651" w:rsidRDefault="00F0255A" w:rsidP="00F0255A">
      <w:pPr>
        <w:rPr>
          <w:sz w:val="16"/>
        </w:rPr>
      </w:pPr>
      <w:r w:rsidRPr="00B31651">
        <w:rPr>
          <w:sz w:val="16"/>
        </w:rPr>
        <w:t>Are the commitments made under the Paris Agreement enough?</w:t>
      </w:r>
    </w:p>
    <w:p w14:paraId="14EFA80B" w14:textId="77777777" w:rsidR="00F0255A" w:rsidRPr="00B31651" w:rsidRDefault="00F0255A" w:rsidP="00F0255A">
      <w:pPr>
        <w:rPr>
          <w:sz w:val="16"/>
        </w:rPr>
      </w:pPr>
      <w:r w:rsidRPr="00B31651">
        <w:rPr>
          <w:sz w:val="16"/>
        </w:rPr>
        <w:t xml:space="preserve">Most experts say that </w:t>
      </w:r>
      <w:r w:rsidRPr="00F61D92">
        <w:rPr>
          <w:rStyle w:val="StyleUnderline"/>
        </w:rPr>
        <w:t xml:space="preserve">countries’ </w:t>
      </w:r>
      <w:r w:rsidRPr="00B31651">
        <w:rPr>
          <w:rStyle w:val="StyleUnderline"/>
          <w:highlight w:val="cyan"/>
        </w:rPr>
        <w:t xml:space="preserve">pledges are </w:t>
      </w:r>
      <w:r w:rsidRPr="00B31651">
        <w:rPr>
          <w:rStyle w:val="Emphasis"/>
          <w:highlight w:val="cyan"/>
        </w:rPr>
        <w:t>not ambitious</w:t>
      </w:r>
      <w:r w:rsidRPr="00F61D92">
        <w:rPr>
          <w:rStyle w:val="StyleUnderline"/>
        </w:rPr>
        <w:t xml:space="preserve"> enough </w:t>
      </w:r>
      <w:r w:rsidRPr="00B31651">
        <w:rPr>
          <w:rStyle w:val="StyleUnderline"/>
          <w:highlight w:val="cyan"/>
        </w:rPr>
        <w:t>and</w:t>
      </w:r>
      <w:r w:rsidRPr="00F61D92">
        <w:rPr>
          <w:rStyle w:val="StyleUnderline"/>
        </w:rPr>
        <w:t xml:space="preserve"> will not be enacted </w:t>
      </w:r>
      <w:r w:rsidRPr="00B31651">
        <w:rPr>
          <w:rStyle w:val="Emphasis"/>
          <w:highlight w:val="cyan"/>
        </w:rPr>
        <w:t>quick</w:t>
      </w:r>
      <w:r w:rsidRPr="00F61D92">
        <w:rPr>
          <w:rStyle w:val="StyleUnderline"/>
        </w:rPr>
        <w:t xml:space="preserve">ly </w:t>
      </w:r>
      <w:r w:rsidRPr="00B31651">
        <w:rPr>
          <w:rStyle w:val="StyleUnderline"/>
          <w:highlight w:val="cyan"/>
        </w:rPr>
        <w:t>enough</w:t>
      </w:r>
      <w:r w:rsidRPr="00B31651">
        <w:rPr>
          <w:sz w:val="16"/>
        </w:rPr>
        <w:t xml:space="preserve"> to limit global temperature rise to 1.5°C. The policies of Paris signatories as of late 2022 could result in a 2.7°C (4.9°F) rise by 2100, according to the Climate Action Tracker compiled by Germany-based nonprofits Climate Analytics and the NewClimate Institute.</w:t>
      </w:r>
    </w:p>
    <w:p w14:paraId="490E704F" w14:textId="77777777" w:rsidR="00F0255A" w:rsidRPr="00B31651" w:rsidRDefault="00F0255A" w:rsidP="00F0255A">
      <w:pPr>
        <w:rPr>
          <w:sz w:val="16"/>
        </w:rPr>
      </w:pPr>
      <w:r w:rsidRPr="00B31651">
        <w:rPr>
          <w:sz w:val="16"/>
        </w:rPr>
        <w:t>“</w:t>
      </w:r>
      <w:r w:rsidRPr="00B31651">
        <w:rPr>
          <w:rStyle w:val="StyleUnderline"/>
        </w:rPr>
        <w:t xml:space="preserve">The Paris Agreement is </w:t>
      </w:r>
      <w:r w:rsidRPr="00B31651">
        <w:rPr>
          <w:rStyle w:val="Emphasis"/>
        </w:rPr>
        <w:t>not enough</w:t>
      </w:r>
      <w:r w:rsidRPr="00B31651">
        <w:rPr>
          <w:sz w:val="16"/>
        </w:rPr>
        <w:t>. Even at the time of negotiation, it was recognized as not being enough,” says CFR’s Hill. “It was only a first step, and the expectation was that as time went on, countries would return with greater ambition to cut their emissions.”</w:t>
      </w:r>
    </w:p>
    <w:p w14:paraId="49F75706" w14:textId="77777777" w:rsidR="00F0255A" w:rsidRPr="00B31651" w:rsidRDefault="00F0255A" w:rsidP="00F0255A">
      <w:pPr>
        <w:rPr>
          <w:sz w:val="16"/>
        </w:rPr>
      </w:pPr>
      <w:r w:rsidRPr="00B31651">
        <w:rPr>
          <w:sz w:val="16"/>
        </w:rPr>
        <w:t>Since 2015, dozens of countries—including the top emitters—have submitted stronger pledges. For example, President Biden announced in 2021 that the United States will aim to cut emissions by 50 to 52 percent compared to 2005 levels by 2030, doubling former President Barack Obama’s commitment. The following year, the U.S. Congress approved legislation that could get the country close to reaching that goal. Meanwhile, the EU pledged to reduce emissions by at least 55 percent compared to 1990 levels by 2030, and China said it aims to reach peak emissions before 2030.</w:t>
      </w:r>
    </w:p>
    <w:p w14:paraId="30D2503B" w14:textId="77777777" w:rsidR="00F0255A" w:rsidRPr="008D5D04" w:rsidRDefault="00F0255A" w:rsidP="00F0255A">
      <w:pPr>
        <w:rPr>
          <w:sz w:val="16"/>
        </w:rPr>
      </w:pPr>
      <w:r w:rsidRPr="00B31651">
        <w:rPr>
          <w:sz w:val="16"/>
        </w:rPr>
        <w:t xml:space="preserve">But </w:t>
      </w:r>
      <w:r w:rsidRPr="00F61D92">
        <w:rPr>
          <w:rStyle w:val="StyleUnderline"/>
        </w:rPr>
        <w:t xml:space="preserve">the world’s </w:t>
      </w:r>
      <w:r w:rsidRPr="00B31651">
        <w:rPr>
          <w:rStyle w:val="StyleUnderline"/>
        </w:rPr>
        <w:t xml:space="preserve">average </w:t>
      </w:r>
      <w:r w:rsidRPr="00B31651">
        <w:rPr>
          <w:rStyle w:val="Emphasis"/>
          <w:highlight w:val="cyan"/>
        </w:rPr>
        <w:t>temp</w:t>
      </w:r>
      <w:r w:rsidRPr="00B31651">
        <w:rPr>
          <w:rStyle w:val="StyleUnderline"/>
        </w:rPr>
        <w:t xml:space="preserve">erature </w:t>
      </w:r>
      <w:r w:rsidRPr="00B31651">
        <w:rPr>
          <w:rStyle w:val="StyleUnderline"/>
          <w:highlight w:val="cyan"/>
        </w:rPr>
        <w:t xml:space="preserve">will still rise </w:t>
      </w:r>
      <w:r w:rsidRPr="00B31651">
        <w:rPr>
          <w:rStyle w:val="Emphasis"/>
          <w:highlight w:val="cyan"/>
        </w:rPr>
        <w:t>2.0°</w:t>
      </w:r>
      <w:r w:rsidRPr="00B31651">
        <w:rPr>
          <w:rStyle w:val="StyleUnderline"/>
        </w:rPr>
        <w:t>C</w:t>
      </w:r>
      <w:r w:rsidRPr="00B31651">
        <w:rPr>
          <w:sz w:val="16"/>
        </w:rPr>
        <w:t xml:space="preserve"> (3.6°F) by 2100 </w:t>
      </w:r>
      <w:r w:rsidRPr="00B31651">
        <w:rPr>
          <w:rStyle w:val="StyleUnderline"/>
        </w:rPr>
        <w:t xml:space="preserve">even </w:t>
      </w:r>
      <w:r w:rsidRPr="00B31651">
        <w:rPr>
          <w:rStyle w:val="StyleUnderline"/>
          <w:highlight w:val="cyan"/>
        </w:rPr>
        <w:t xml:space="preserve">if countries </w:t>
      </w:r>
      <w:r w:rsidRPr="00B31651">
        <w:rPr>
          <w:rStyle w:val="Emphasis"/>
          <w:highlight w:val="cyan"/>
        </w:rPr>
        <w:t>fully implement</w:t>
      </w:r>
      <w:r w:rsidRPr="00B31651">
        <w:rPr>
          <w:rStyle w:val="StyleUnderline"/>
        </w:rPr>
        <w:t xml:space="preserve"> their </w:t>
      </w:r>
      <w:r w:rsidRPr="00B31651">
        <w:rPr>
          <w:rStyle w:val="Emphasis"/>
        </w:rPr>
        <w:t>pledges</w:t>
      </w:r>
      <w:r w:rsidRPr="00B31651">
        <w:rPr>
          <w:rStyle w:val="StyleUnderline"/>
        </w:rPr>
        <w:t xml:space="preserve"> for</w:t>
      </w:r>
      <w:r w:rsidRPr="00F61D92">
        <w:rPr>
          <w:rStyle w:val="StyleUnderline"/>
        </w:rPr>
        <w:t xml:space="preserve"> 2030 and </w:t>
      </w:r>
      <w:r w:rsidRPr="00B31651">
        <w:rPr>
          <w:rStyle w:val="StyleUnderline"/>
        </w:rPr>
        <w:t xml:space="preserve">beyond. </w:t>
      </w:r>
      <w:r w:rsidRPr="00B31651">
        <w:rPr>
          <w:rStyle w:val="StyleUnderline"/>
          <w:highlight w:val="cyan"/>
        </w:rPr>
        <w:t>If</w:t>
      </w:r>
      <w:r w:rsidRPr="00B31651">
        <w:rPr>
          <w:rStyle w:val="StyleUnderline"/>
        </w:rPr>
        <w:t xml:space="preserve"> the </w:t>
      </w:r>
      <w:r w:rsidRPr="00B31651">
        <w:rPr>
          <w:rStyle w:val="StyleUnderline"/>
          <w:highlight w:val="cyan"/>
        </w:rPr>
        <w:t xml:space="preserve">more than </w:t>
      </w:r>
      <w:r w:rsidRPr="00B31651">
        <w:rPr>
          <w:rStyle w:val="Emphasis"/>
          <w:highlight w:val="cyan"/>
        </w:rPr>
        <w:t>one hundred</w:t>
      </w:r>
      <w:r w:rsidRPr="00B31651">
        <w:rPr>
          <w:rStyle w:val="StyleUnderline"/>
        </w:rPr>
        <w:t xml:space="preserve"> countries that have </w:t>
      </w:r>
      <w:r w:rsidRPr="00B31651">
        <w:rPr>
          <w:rStyle w:val="StyleUnderline"/>
          <w:highlight w:val="cyan"/>
        </w:rPr>
        <w:t>set</w:t>
      </w:r>
      <w:r w:rsidRPr="00B31651">
        <w:rPr>
          <w:rStyle w:val="StyleUnderline"/>
        </w:rPr>
        <w:t xml:space="preserve"> or are considering </w:t>
      </w:r>
      <w:r w:rsidRPr="00B31651">
        <w:rPr>
          <w:rStyle w:val="Emphasis"/>
          <w:highlight w:val="cyan"/>
        </w:rPr>
        <w:t>net-zero</w:t>
      </w:r>
      <w:r w:rsidRPr="00B31651">
        <w:rPr>
          <w:rStyle w:val="StyleUnderline"/>
        </w:rPr>
        <w:t xml:space="preserve"> targets follow through, </w:t>
      </w:r>
      <w:r w:rsidRPr="00B31651">
        <w:rPr>
          <w:rStyle w:val="StyleUnderline"/>
          <w:highlight w:val="cyan"/>
        </w:rPr>
        <w:t xml:space="preserve">warming could be </w:t>
      </w:r>
      <w:r w:rsidRPr="00B31651">
        <w:rPr>
          <w:rStyle w:val="Emphasis"/>
          <w:highlight w:val="cyan"/>
        </w:rPr>
        <w:t>limited</w:t>
      </w:r>
      <w:r w:rsidRPr="00B31651">
        <w:rPr>
          <w:sz w:val="16"/>
        </w:rPr>
        <w:t xml:space="preserve"> to 1.8˚C (3.2°F), according to the Climate Action Tracker.</w:t>
      </w:r>
    </w:p>
    <w:p w14:paraId="0F5CB31D" w14:textId="77777777" w:rsidR="00F0255A" w:rsidRDefault="00F0255A" w:rsidP="00F0255A">
      <w:pPr>
        <w:pStyle w:val="Heading3"/>
      </w:pPr>
      <w:bookmarkStart w:id="29" w:name="_Hlk210760094"/>
      <w:bookmarkStart w:id="30" w:name="_Hlk210760055"/>
      <w:r>
        <w:t>AT: Decline---Offense---2NC</w:t>
      </w:r>
    </w:p>
    <w:p w14:paraId="7250248B" w14:textId="77777777" w:rsidR="00F0255A" w:rsidRPr="00C16585" w:rsidRDefault="00F0255A" w:rsidP="00F0255A">
      <w:pPr>
        <w:pStyle w:val="Analytic"/>
      </w:pPr>
      <w:r w:rsidRPr="005D1DA6">
        <w:rPr>
          <w:u w:val="single"/>
        </w:rPr>
        <w:t>Growth</w:t>
      </w:r>
      <w:r>
        <w:t xml:space="preserve">, not </w:t>
      </w:r>
      <w:r w:rsidRPr="001F7A99">
        <w:t>decline</w:t>
      </w:r>
      <w:r>
        <w:t xml:space="preserve">, causes </w:t>
      </w:r>
      <w:r w:rsidRPr="001F7A99">
        <w:rPr>
          <w:u w:val="single"/>
        </w:rPr>
        <w:t>war</w:t>
      </w:r>
      <w:r>
        <w:t xml:space="preserve">. It creates a </w:t>
      </w:r>
      <w:r w:rsidRPr="001F7A99">
        <w:rPr>
          <w:u w:val="single"/>
        </w:rPr>
        <w:t>war chest</w:t>
      </w:r>
      <w:r>
        <w:t xml:space="preserve"> to </w:t>
      </w:r>
      <w:r w:rsidRPr="001F7A99">
        <w:rPr>
          <w:u w:val="single"/>
        </w:rPr>
        <w:t>finance</w:t>
      </w:r>
      <w:r>
        <w:t xml:space="preserve"> conflict, makes states more </w:t>
      </w:r>
      <w:r w:rsidRPr="001F7A99">
        <w:rPr>
          <w:u w:val="single"/>
        </w:rPr>
        <w:t>optimistic</w:t>
      </w:r>
      <w:r>
        <w:t xml:space="preserve"> and </w:t>
      </w:r>
      <w:r w:rsidRPr="001F7A99">
        <w:rPr>
          <w:u w:val="single"/>
        </w:rPr>
        <w:t>risk acceptant</w:t>
      </w:r>
      <w:r>
        <w:t xml:space="preserve">, and inspires imperial </w:t>
      </w:r>
      <w:r w:rsidRPr="001F7A99">
        <w:rPr>
          <w:u w:val="single"/>
        </w:rPr>
        <w:t>wealth grabs</w:t>
      </w:r>
      <w:r>
        <w:t xml:space="preserve"> that make war </w:t>
      </w:r>
      <w:r w:rsidRPr="001F7A99">
        <w:rPr>
          <w:u w:val="single"/>
        </w:rPr>
        <w:t>more likely</w:t>
      </w:r>
      <w:r>
        <w:t>. That’s 1NC Boehmer.</w:t>
      </w:r>
    </w:p>
    <w:p w14:paraId="0796CD81" w14:textId="77777777" w:rsidR="00F0255A" w:rsidRPr="00C16585" w:rsidRDefault="00F0255A" w:rsidP="00F0255A">
      <w:pPr>
        <w:pStyle w:val="Heading4"/>
      </w:pPr>
      <w:r>
        <w:t xml:space="preserve">Turns the </w:t>
      </w:r>
      <w:r w:rsidRPr="009E56B9">
        <w:rPr>
          <w:u w:val="single"/>
        </w:rPr>
        <w:t>case</w:t>
      </w:r>
      <w:r>
        <w:t>---</w:t>
      </w:r>
      <w:r w:rsidRPr="009E56B9">
        <w:rPr>
          <w:u w:val="single"/>
        </w:rPr>
        <w:t>adventurism</w:t>
      </w:r>
      <w:r>
        <w:t xml:space="preserve"> makes every impact </w:t>
      </w:r>
      <w:r w:rsidRPr="00C16585">
        <w:rPr>
          <w:u w:val="single"/>
        </w:rPr>
        <w:t>inevitable</w:t>
      </w:r>
      <w:r>
        <w:t>.</w:t>
      </w:r>
    </w:p>
    <w:p w14:paraId="3F567BA5" w14:textId="77777777" w:rsidR="00F0255A" w:rsidRDefault="00F0255A" w:rsidP="00F0255A">
      <w:r w:rsidRPr="009E56B9">
        <w:rPr>
          <w:rStyle w:val="Style13ptBold"/>
        </w:rPr>
        <w:t>Brooks 14</w:t>
      </w:r>
      <w:r>
        <w:t xml:space="preserve"> [Rosa Brooks (Professor, Georgetown University School of Law; senior fellow, New America Foundation; former counselor to the U.S. defense undersecretary for policy; former senior advisor at the U.S. State Department), 11-14-2014, “Embrace the Chaos,” Foreign Policy, http://foreignpolicy.com/2014/11/14/embrace-the-chaos/, njn]</w:t>
      </w:r>
    </w:p>
    <w:p w14:paraId="73D2421A" w14:textId="77777777" w:rsidR="00F0255A" w:rsidRPr="00D84D44" w:rsidRDefault="00F0255A" w:rsidP="00F0255A">
      <w:pPr>
        <w:rPr>
          <w:sz w:val="16"/>
        </w:rPr>
      </w:pPr>
      <w:r w:rsidRPr="00D84D44">
        <w:rPr>
          <w:sz w:val="16"/>
        </w:rPr>
        <w:t xml:space="preserve">All this has had a dark side, of course. </w:t>
      </w:r>
      <w:r w:rsidRPr="009E56B9">
        <w:rPr>
          <w:rStyle w:val="StyleUnderline"/>
          <w:highlight w:val="cyan"/>
        </w:rPr>
        <w:t>As</w:t>
      </w:r>
      <w:r w:rsidRPr="009E56B9">
        <w:rPr>
          <w:rStyle w:val="StyleUnderline"/>
        </w:rPr>
        <w:t xml:space="preserve"> access to </w:t>
      </w:r>
      <w:r w:rsidRPr="009E56B9">
        <w:rPr>
          <w:rStyle w:val="Emphasis"/>
          <w:highlight w:val="cyan"/>
        </w:rPr>
        <w:t>knowledge</w:t>
      </w:r>
      <w:r w:rsidRPr="009E56B9">
        <w:rPr>
          <w:rStyle w:val="StyleUnderline"/>
        </w:rPr>
        <w:t xml:space="preserve"> has been </w:t>
      </w:r>
      <w:r w:rsidRPr="009E56B9">
        <w:rPr>
          <w:rStyle w:val="Emphasis"/>
          <w:highlight w:val="cyan"/>
        </w:rPr>
        <w:t>democratized</w:t>
      </w:r>
      <w:r w:rsidRPr="009E56B9">
        <w:rPr>
          <w:rStyle w:val="StyleUnderline"/>
        </w:rPr>
        <w:t>, so too has</w:t>
      </w:r>
      <w:r w:rsidRPr="00D84D44">
        <w:rPr>
          <w:sz w:val="16"/>
        </w:rPr>
        <w:t xml:space="preserve"> access to the tools of </w:t>
      </w:r>
      <w:r w:rsidRPr="009E56B9">
        <w:rPr>
          <w:rStyle w:val="StyleUnderline"/>
        </w:rPr>
        <w:t xml:space="preserve">violence and </w:t>
      </w:r>
      <w:r w:rsidRPr="009E56B9">
        <w:rPr>
          <w:rStyle w:val="Emphasis"/>
          <w:highlight w:val="cyan"/>
        </w:rPr>
        <w:t>destruction</w:t>
      </w:r>
      <w:r w:rsidRPr="00D84D44">
        <w:rPr>
          <w:sz w:val="16"/>
        </w:rPr>
        <w:t xml:space="preserve">, and greater global </w:t>
      </w:r>
      <w:r w:rsidRPr="009E56B9">
        <w:rPr>
          <w:rStyle w:val="StyleUnderline"/>
        </w:rPr>
        <w:t xml:space="preserve">interconnectedness enables </w:t>
      </w:r>
      <w:r w:rsidRPr="009E56B9">
        <w:rPr>
          <w:rStyle w:val="Emphasis"/>
          <w:highlight w:val="cyan"/>
        </w:rPr>
        <w:t>disease</w:t>
      </w:r>
      <w:r w:rsidRPr="009E56B9">
        <w:rPr>
          <w:rStyle w:val="StyleUnderline"/>
          <w:highlight w:val="cyan"/>
        </w:rPr>
        <w:t xml:space="preserve">, </w:t>
      </w:r>
      <w:r w:rsidRPr="009E56B9">
        <w:rPr>
          <w:rStyle w:val="Emphasis"/>
          <w:highlight w:val="cyan"/>
        </w:rPr>
        <w:t>pollution</w:t>
      </w:r>
      <w:r w:rsidRPr="009E56B9">
        <w:rPr>
          <w:rStyle w:val="StyleUnderline"/>
          <w:highlight w:val="cyan"/>
        </w:rPr>
        <w:t xml:space="preserve">, and </w:t>
      </w:r>
      <w:r w:rsidRPr="009E56B9">
        <w:rPr>
          <w:rStyle w:val="Emphasis"/>
          <w:highlight w:val="cyan"/>
        </w:rPr>
        <w:t>conflict</w:t>
      </w:r>
      <w:r w:rsidRPr="00D84D44">
        <w:rPr>
          <w:sz w:val="16"/>
        </w:rPr>
        <w:t xml:space="preserve"> to </w:t>
      </w:r>
      <w:r w:rsidRPr="009E56B9">
        <w:rPr>
          <w:rStyle w:val="StyleUnderline"/>
          <w:highlight w:val="cyan"/>
        </w:rPr>
        <w:t xml:space="preserve">spread </w:t>
      </w:r>
      <w:r w:rsidRPr="009E56B9">
        <w:rPr>
          <w:rStyle w:val="Emphasis"/>
          <w:highlight w:val="cyan"/>
        </w:rPr>
        <w:t>quickly</w:t>
      </w:r>
      <w:r w:rsidRPr="009E56B9">
        <w:rPr>
          <w:rStyle w:val="StyleUnderline"/>
        </w:rPr>
        <w:t xml:space="preserve"> and easily beyond borders</w:t>
      </w:r>
      <w:r w:rsidRPr="00D84D44">
        <w:rPr>
          <w:sz w:val="16"/>
        </w:rPr>
        <w:t xml:space="preserve">. A hundred years ago, no single individual or nonstate actor could do more than cause localized mayhem; today, </w:t>
      </w:r>
      <w:r w:rsidRPr="00D84D44">
        <w:rPr>
          <w:rStyle w:val="StyleUnderline"/>
        </w:rPr>
        <w:t xml:space="preserve">we have to worry about massive </w:t>
      </w:r>
      <w:r w:rsidRPr="00D84D44">
        <w:rPr>
          <w:rStyle w:val="Emphasis"/>
          <w:highlight w:val="cyan"/>
        </w:rPr>
        <w:t>bio</w:t>
      </w:r>
      <w:r w:rsidRPr="00D84D44">
        <w:rPr>
          <w:rStyle w:val="StyleUnderline"/>
        </w:rPr>
        <w:t xml:space="preserve">engineered </w:t>
      </w:r>
      <w:r w:rsidRPr="00D84D44">
        <w:rPr>
          <w:rStyle w:val="Emphasis"/>
          <w:highlight w:val="cyan"/>
        </w:rPr>
        <w:t>threats</w:t>
      </w:r>
      <w:r w:rsidRPr="00D84D44">
        <w:rPr>
          <w:sz w:val="16"/>
        </w:rPr>
        <w:t xml:space="preserve"> created by tiny terrorist cells </w:t>
      </w:r>
      <w:r w:rsidRPr="00D84D44">
        <w:rPr>
          <w:rStyle w:val="StyleUnderline"/>
          <w:highlight w:val="cyan"/>
        </w:rPr>
        <w:t>and</w:t>
      </w:r>
      <w:r w:rsidRPr="00D84D44">
        <w:rPr>
          <w:rStyle w:val="StyleUnderline"/>
        </w:rPr>
        <w:t xml:space="preserve"> globally devastating </w:t>
      </w:r>
      <w:r w:rsidRPr="00D84D44">
        <w:rPr>
          <w:rStyle w:val="Emphasis"/>
          <w:highlight w:val="cyan"/>
        </w:rPr>
        <w:t>cyber</w:t>
      </w:r>
      <w:r w:rsidRPr="00D84D44">
        <w:rPr>
          <w:rStyle w:val="StyleUnderline"/>
        </w:rPr>
        <w:t>attacks</w:t>
      </w:r>
      <w:r w:rsidRPr="00D84D44">
        <w:rPr>
          <w:sz w:val="16"/>
        </w:rPr>
        <w:t xml:space="preserve"> devised by malevolent teen hackers. </w:t>
      </w:r>
    </w:p>
    <w:p w14:paraId="643EE57D" w14:textId="77777777" w:rsidR="00F0255A" w:rsidRPr="00D84D44" w:rsidRDefault="00F0255A" w:rsidP="00F0255A">
      <w:pPr>
        <w:rPr>
          <w:sz w:val="16"/>
        </w:rPr>
      </w:pPr>
      <w:r w:rsidRPr="00D84D44">
        <w:rPr>
          <w:sz w:val="16"/>
        </w:rPr>
        <w:t xml:space="preserve">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w:t>
      </w:r>
    </w:p>
    <w:p w14:paraId="5BF6EAF6" w14:textId="77777777" w:rsidR="00F0255A" w:rsidRPr="00D84D44" w:rsidRDefault="00F0255A" w:rsidP="00F0255A">
      <w:pPr>
        <w:rPr>
          <w:rStyle w:val="StyleUnderline"/>
        </w:rPr>
      </w:pPr>
      <w:r w:rsidRPr="00D84D44">
        <w:rPr>
          <w:sz w:val="16"/>
        </w:rPr>
        <w:t xml:space="preserve">Indeed, </w:t>
      </w:r>
      <w:r w:rsidRPr="00D84D44">
        <w:rPr>
          <w:rStyle w:val="StyleUnderline"/>
        </w:rPr>
        <w:t xml:space="preserve">from a </w:t>
      </w:r>
      <w:r w:rsidRPr="00D84D44">
        <w:rPr>
          <w:rStyle w:val="Emphasis"/>
        </w:rPr>
        <w:t>species-survival</w:t>
      </w:r>
      <w:r w:rsidRPr="00D84D44">
        <w:rPr>
          <w:rStyle w:val="StyleUnderline"/>
        </w:rPr>
        <w:t xml:space="preserve"> perspective, the world has grown vastly more </w:t>
      </w:r>
      <w:r w:rsidRPr="00D84D44">
        <w:rPr>
          <w:rStyle w:val="Emphasis"/>
        </w:rPr>
        <w:t>dangerous</w:t>
      </w:r>
      <w:r w:rsidRPr="00D84D44">
        <w:rPr>
          <w:sz w:val="16"/>
        </w:rPr>
        <w:t xml:space="preserve"> over the last century. Individual humans live longer than ever before, but a </w:t>
      </w:r>
      <w:r w:rsidRPr="00D84D44">
        <w:rPr>
          <w:rStyle w:val="StyleUnderline"/>
        </w:rPr>
        <w:t>small number of states now possess the</w:t>
      </w:r>
      <w:r w:rsidRPr="00D84D44">
        <w:rPr>
          <w:sz w:val="16"/>
        </w:rPr>
        <w:t xml:space="preserve"> unprecedented </w:t>
      </w:r>
      <w:r w:rsidRPr="00D84D44">
        <w:rPr>
          <w:rStyle w:val="StyleUnderline"/>
        </w:rPr>
        <w:t xml:space="preserve">ability to </w:t>
      </w:r>
      <w:r w:rsidRPr="00D84D44">
        <w:rPr>
          <w:rStyle w:val="StyleUnderline"/>
          <w:highlight w:val="cyan"/>
        </w:rPr>
        <w:t>destroy</w:t>
      </w:r>
      <w:r w:rsidRPr="00D84D44">
        <w:rPr>
          <w:sz w:val="16"/>
        </w:rPr>
        <w:t xml:space="preserve"> large chunks of the human race and possibly the </w:t>
      </w:r>
      <w:r w:rsidRPr="00D84D44">
        <w:rPr>
          <w:rStyle w:val="Emphasis"/>
          <w:highlight w:val="cyan"/>
        </w:rPr>
        <w:t>Earth itself</w:t>
      </w:r>
      <w:r w:rsidRPr="00D84D44">
        <w:rPr>
          <w:sz w:val="16"/>
        </w:rPr>
        <w:t xml:space="preserve"> — all </w:t>
      </w:r>
      <w:r w:rsidRPr="00D84D44">
        <w:rPr>
          <w:rStyle w:val="StyleUnderline"/>
        </w:rPr>
        <w:t xml:space="preserve">in a matter of </w:t>
      </w:r>
      <w:r w:rsidRPr="00D84D44">
        <w:rPr>
          <w:rStyle w:val="Emphasis"/>
        </w:rPr>
        <w:t>days</w:t>
      </w:r>
      <w:r w:rsidRPr="00D84D44">
        <w:rPr>
          <w:rStyle w:val="StyleUnderline"/>
        </w:rPr>
        <w:t xml:space="preserve"> or even hours</w:t>
      </w:r>
      <w:r w:rsidRPr="00D84D44">
        <w:rPr>
          <w:sz w:val="16"/>
        </w:rPr>
        <w:t xml:space="preserve">. What’s more, though the near-term threat of interstate nuclear conflict has greatly diminished since the end of the Cold War, </w:t>
      </w:r>
      <w:r w:rsidRPr="00D84D44">
        <w:rPr>
          <w:rStyle w:val="Emphasis"/>
        </w:rPr>
        <w:t>nuclear</w:t>
      </w:r>
      <w:r w:rsidRPr="00D84D44">
        <w:rPr>
          <w:rStyle w:val="StyleUnderline"/>
        </w:rPr>
        <w:t xml:space="preserve"> material and know-how are now both </w:t>
      </w:r>
      <w:r w:rsidRPr="00D84D44">
        <w:rPr>
          <w:rStyle w:val="Emphasis"/>
        </w:rPr>
        <w:t>less controlled</w:t>
      </w:r>
      <w:r w:rsidRPr="00D84D44">
        <w:rPr>
          <w:rStyle w:val="StyleUnderline"/>
        </w:rPr>
        <w:t xml:space="preserve"> and less </w:t>
      </w:r>
      <w:r w:rsidRPr="00D84D44">
        <w:rPr>
          <w:rStyle w:val="Emphasis"/>
        </w:rPr>
        <w:t>controllable</w:t>
      </w:r>
      <w:r w:rsidRPr="00D84D44">
        <w:rPr>
          <w:rStyle w:val="StyleUnderline"/>
        </w:rPr>
        <w:t xml:space="preserve">. </w:t>
      </w:r>
    </w:p>
    <w:p w14:paraId="2AA0D78E" w14:textId="77777777" w:rsidR="00F0255A" w:rsidRPr="00D84D44" w:rsidRDefault="00F0255A" w:rsidP="00F0255A">
      <w:pPr>
        <w:rPr>
          <w:sz w:val="16"/>
        </w:rPr>
      </w:pPr>
      <w:r w:rsidRPr="00D84D44">
        <w:rPr>
          <w:sz w:val="16"/>
        </w:rPr>
        <w:t xml:space="preserve">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p>
    <w:p w14:paraId="777A238C" w14:textId="77777777" w:rsidR="00F0255A" w:rsidRPr="00D84D44" w:rsidRDefault="00F0255A" w:rsidP="00F0255A">
      <w:pPr>
        <w:ind w:left="720"/>
        <w:rPr>
          <w:sz w:val="16"/>
        </w:rPr>
      </w:pPr>
      <w:r w:rsidRPr="00D84D44">
        <w:rPr>
          <w:sz w:val="16"/>
        </w:rPr>
        <w:t xml:space="preserve">We literally have no points of comparison for understanding the scale and scope of the risks faced by humanity today. Compared to the long, slow sweep of human history, the events of the last century have taken place in the blink of an eye. 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w:t>
      </w:r>
    </w:p>
    <w:p w14:paraId="23B29E35" w14:textId="77777777" w:rsidR="00F0255A" w:rsidRDefault="00F0255A" w:rsidP="00F0255A">
      <w:pPr>
        <w:ind w:left="720"/>
        <w:rPr>
          <w:sz w:val="16"/>
        </w:rPr>
      </w:pPr>
      <w:r w:rsidRPr="00D84D44">
        <w:rPr>
          <w:sz w:val="16"/>
        </w:rPr>
        <w:t xml:space="preserve">That’s why </w:t>
      </w:r>
      <w:r w:rsidRPr="00D84D44">
        <w:rPr>
          <w:rStyle w:val="StyleUnderline"/>
        </w:rPr>
        <w:t xml:space="preserve">one </w:t>
      </w:r>
      <w:r w:rsidRPr="00D84D44">
        <w:rPr>
          <w:rStyle w:val="Emphasis"/>
          <w:highlight w:val="cyan"/>
        </w:rPr>
        <w:t>can’t dismiss</w:t>
      </w:r>
      <w:r w:rsidRPr="00D84D44">
        <w:rPr>
          <w:rStyle w:val="StyleUnderline"/>
        </w:rPr>
        <w:t xml:space="preserve"> the </w:t>
      </w:r>
      <w:r w:rsidRPr="00D84D44">
        <w:rPr>
          <w:rStyle w:val="StyleUnderline"/>
          <w:highlight w:val="cyan"/>
        </w:rPr>
        <w:t>risk</w:t>
      </w:r>
      <w:r w:rsidRPr="00D84D44">
        <w:rPr>
          <w:rStyle w:val="StyleUnderline"/>
        </w:rPr>
        <w:t xml:space="preserve"> of</w:t>
      </w:r>
      <w:r w:rsidRPr="00D84D44">
        <w:rPr>
          <w:sz w:val="16"/>
        </w:rPr>
        <w:t xml:space="preserve"> catastrophic events [such as disastrous </w:t>
      </w:r>
      <w:r w:rsidRPr="00D84D44">
        <w:rPr>
          <w:rStyle w:val="Emphasis"/>
        </w:rPr>
        <w:t>climate change</w:t>
      </w:r>
      <w:r w:rsidRPr="00D84D44">
        <w:rPr>
          <w:rStyle w:val="StyleUnderline"/>
        </w:rPr>
        <w:t xml:space="preserve"> or </w:t>
      </w:r>
      <w:r w:rsidRPr="00D84D44">
        <w:rPr>
          <w:rStyle w:val="Emphasis"/>
        </w:rPr>
        <w:t>nuclear</w:t>
      </w:r>
      <w:r w:rsidRPr="00D84D44">
        <w:rPr>
          <w:rStyle w:val="StyleUnderline"/>
        </w:rPr>
        <w:t xml:space="preserve"> conflict</w:t>
      </w:r>
      <w:r w:rsidRPr="00D84D44">
        <w:rPr>
          <w:sz w:val="16"/>
        </w:rPr>
        <w:t xml:space="preserve">] </w:t>
      </w:r>
      <w:r w:rsidRPr="00D84D44">
        <w:rPr>
          <w:rStyle w:val="StyleUnderline"/>
          <w:highlight w:val="cyan"/>
        </w:rPr>
        <w:t>as</w:t>
      </w:r>
      <w:r w:rsidRPr="00D84D44">
        <w:rPr>
          <w:rStyle w:val="StyleUnderline"/>
        </w:rPr>
        <w:t xml:space="preserve"> “high consequence, </w:t>
      </w:r>
      <w:r w:rsidRPr="00D84D44">
        <w:rPr>
          <w:rStyle w:val="Emphasis"/>
          <w:highlight w:val="cyan"/>
        </w:rPr>
        <w:t>low</w:t>
      </w:r>
      <w:r w:rsidRPr="00D84D44">
        <w:rPr>
          <w:rStyle w:val="StyleUnderline"/>
        </w:rPr>
        <w:t xml:space="preserve"> probability.”</w:t>
      </w:r>
      <w:r w:rsidRPr="00D84D44">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yet?… </w:t>
      </w:r>
    </w:p>
    <w:p w14:paraId="166C23E9" w14:textId="77777777" w:rsidR="00F0255A" w:rsidRPr="00D84D44" w:rsidRDefault="00F0255A" w:rsidP="00F0255A">
      <w:r>
        <w:t>&lt;&lt;TEXT CONDENSED, NONE OMITTED&gt;&gt;</w:t>
      </w:r>
    </w:p>
    <w:p w14:paraId="4DAA4E27" w14:textId="77777777" w:rsidR="00F0255A" w:rsidRPr="00D84D44" w:rsidRDefault="00F0255A" w:rsidP="00F0255A">
      <w:pPr>
        <w:rPr>
          <w:sz w:val="6"/>
          <w:szCs w:val="6"/>
        </w:rPr>
      </w:pPr>
      <w:r w:rsidRPr="00D84D44">
        <w:rPr>
          <w:sz w:val="6"/>
          <w:szCs w:val="6"/>
        </w:rPr>
        <w:t>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II. The United States in the Mess: Goodbye, Lake Wobegon? For Americans, the good news is that the United States remains an extraordinarily powerful nation. The United States has “the most powerful military in history,” Obama declared in a recent speech. Measured by sheer destructive capacity, he is surely right. The United States spends more on its military than China, Russia, Saudi Arabia, France, the United Kingdom, Germany, Japan, and India combined. The U.S. military can get to more places, faster, with more lethal and effective weapons, than any military on Earth. 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 The bad news for Americans? U.S. power and global influence have been declining. In part, this is because various once-weak states have been growing stronger, and in part, it’s because no state can be as autonomous today as it might have been in the past. The United States’ geographical position long helped protect it from external interference, while its strong military and economy enabled it to dominate or control numerous less powerful states. But globalization has reduced every state’s autonomy, creating collective challenges — from climate change to the regulation of capital — that no state can fully address on its own. U.S. power and global influence have also declined in absolute terms,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This domestic decline jeopardizes the country’s continued ability to innovate and prosper; it also makes American values and the American political and economic systems less appealing to others. 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 No matter how you slice it, it comes to the same thing: Compared with 30 years ago, the United States today has a greatly reduced ability to control its own destiny or the destiny of other states. The United States still has unprecedented power to destroy (Saddam Hussein and Osama bin Laden both discovered this, to their detriment). But the country’s capacity for destruction is not equaled by its capacity to shape the behavior of other states or their populations, and the United States has less and less ability to insulate itself from the world’s woes. Unfortunately, American political leaders share a bipartisan inclination to deny these realities. Mostly, they succumb to the Lake Wobegon effect: “Declinism” and “declinist” have entered the American political vocabulary, but only as purely pejorative terms. This is both stupid and dangerous. How can we adapt our global strategy to compensate for the ways in which U.S. power has been declining if we refuse to admit that decline? Continued U.S. decline is certainly not inevitable,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 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 III. Behind the Veil of Ignorance: Uncertainty as Lodestone We don’t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 But paradoxically, this very uncertainty should be a lodestone, pointing realists and idealists alike toward a sensible, forward-looking global strategy. In fact, radical uncertainty can be a powerful tool for strategic planning. That may seem oxymoronic, but consider one of the 20th century’s most influential thought experiments: In his 1971 book, A Theory of Justice, philosopher John Rawls famously sought to use a hypothetical situation involving extreme uncertainty to derive optimal principles of justice. 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any one know his fortune in the distribution of natural assets and abilities, his intelligence, strength, and the like.” 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 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 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 In the international arena, the same is true. This has obvious implications for global strategy. Empires, like individuals, can sink into poverty, illness, or simple old age — and in an era of uncertainty, empires, like individuals, would do well to hedge against the possibility of future misfortune. 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 Here’s my thought experiment. 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 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 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 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 But this is shortsighted and dangerous. Empires that refuse to accept reality tend to rapidly decline. A clear-eyed acceptance of uncertainty and risk is the surest route to a more secure future. Instead of blinding us or paralyzing us, the uncertainty of our future should motivate us to engage in more responsible strategic planning. If the United States can manage to be as rational as Rawls’s hypothetical decision-makers, it should adopt a similar maximin rule of decision: It should prefer international rules and institutions that will maximize America’s odds of thriving, even in a worst-case future scenario. In fact, we should wish for international rules and institutions that will be kindest to the individuals living in what is now the United States and their descendants, even if the United States should someday cease to exist entirely. Could happen, folks. Look around you. Do you see the Roman Empire, or the Aztec Empire, or the Ottoman Empire? IV. From Messiness to Strategy: A Preliminary Sketch 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 The ultimate objective of U.S. grand strategy should be the creation of an equitable and peaceful international order with an effective system of global governance — one that is built upon respect for human dignity, human rights, and the rule of law, with robust mechanisms for resolving thorny collective problems. 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 But, one might argue, the United States already tries to promote such a global order — right? 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If we take seriously the many potential dangers lurking in the unknowable future, however, fostering a stronger, fairer, and more effective system of international governance would become a matter of urgent national self-interest and our highest strategic priority — something that should be reflected both in our policies and in our budgetary decisions. An effective global governance system would need to be built upon the recognition that states remain the primary mode of political and social organization in the international sphere, but also upon the recognition that new forms of social organization continue to evolve and may ultimately displace at least some states. An effective and dynamic international system will need to develop innovative ways to bring such new actors and organizations within the ambit of international law and institutions, both as responsible creators of law and institutions and as responsible subjects. Equitable sharing of wealth and resources: A truly farsighted U.S. global strategy — one that takes uncertainty seriously — would also seek to foster more equitable sharing of global wealth through more generous provision of financial support to international institutions by wealthy states (and — why not? — by other wealthy actors, from individuals to corporations), a greater willingness to eliminate the debt of poorer states, more foreign aid designed to help the world’s neediest people, and the elimination of protectionist policies such as U.S. agricultural subsidies, among other things. Similarly, the United States should champion genuinely equitable and responsible access to “the global commons” — the Earth’s natural resources, the sea, the air, and even space — with access to resources depending less on raw power or accidents of history than on principles of equity and need. (This, too, will require strong transnational institutions capable of resolving disputes relating to resource access in a transparent, predictable, and fair manner.) Play by the same rules we want others to respect: From behind the veil of ignorance, a foreign-policy version of Kant’s categorical imperative makes a good deal of sense: With the United States as the globe’s sole remaining superpower, its actions can still powerfully shore up, erode, or establish precedents, and we should therefore act with great care, working hard to avoid hypocrisy. When it comes to global norms, it’s difficult to credibly condemn Russian military intervention in Ukraine, for instance, while simultaneously defending the 2003 invasion of Iraq. More generally, it’s difficult to foster a global order in which states use force only in a lawful, transparent, and accountable manner when we continue to engage in targeted killings of terrorists inside other sovereign states, without even acknowledging our role in their deaths. When we believe that the rules of the international order are wrong or outmoded — as they often and inevitably are — we should work collaboratively with other states to develop a thoughtful and fair process through which to develop new rules. Importantly, while this implies that the United States should generally eschew unilateralism except in the direst of emergencies, it does not require national self-abnegation. On the contrary, there is still ample room for a benign form of American exceptionalism. Decline or no decline, the United States still has outsized power and influence and should not hesitate to use both — carefully and responsibly — to advance these strategic ends. Nation-building at home to preserve power and influence abroad: Our ability to continue to innovate depends on our domestic vitality — and credible U.S. influence depends significantly on the degree to which others around the world perceive the United States as internally strong, equitable, and just. Addressing the glaring economic inequities that have reduced social mobility and left millions of Americans one lost job or illness away from poverty should be seen as vital to achieving U.S. foreign-policy objectives — along with fixing our broken education and health-care systems and rebuilding our tattered infrastructure. We also need to focus on reforming our own political culture and political processes, which currently lend themselves to partisan paralysis or bipartisan panic, with little in between. But neither paralysis nor panic will serve us well in the face of current and emerging threats. The world’s messiness will require us to be creative, patient, and resilient in the face of rapidly changing challenges and threats we won’t always be able to deter. Universal engagement: A renewed focus on what Obama has described as “nation-building at home” should be coupled with a proactive policy of international engagement. This, in turn, not only requires us to collaboratively promote the creation of strong and just international institutions — it also requires us to deepen and broaden our citizens’ interactions with those who live beyond our borders. We can do this in part through providing generous and thoughtful development and humanitarian assistance and in part through an enhanced emphasis on cultural, economic, scientific, and educational collaborations and exchanges, particularly in areas of the globe where the U.S. government currently has the least influence. In the long term, developing more people-to-people ties around the globe will be as important to our security as maintaining an effective military. Investing in such ties helps the United States foster international goodwill and develop the strong networks of friends and information sources that will stand us in good stead when harder times come — as they most likely will. The U.S. government should also do more to leverage the incredible diversity of the American public. Consider the impressive and varied linguistic and cultural expertise that resides within our population, as well as the robust links of family and friendship that bind so many recent U.S. immigrants to citizens of other states. This has enormous potential to transform American culture, making it more cosmopolitan. It also has enormous potential value from the perspective of building relationships and increasing U.S. situational awareness. Selective (and rare) intervention: In a world of finite resources, there will always be trade-offs — and if we refuse to consider those trade-offs thoughtfully, we risk strategic insolvency. We should focus our foreign-policy resources on building the long-term global architecture that is likely to best protect U.S. interests in an uncertain future, one in which we may be far less rich and powerful. But if we increase the energy we put into building an equitable and peaceful international order with fair and effective global governance structures, where should we reduce our efforts?</w:t>
      </w:r>
    </w:p>
    <w:p w14:paraId="198503F7" w14:textId="77777777" w:rsidR="00F0255A" w:rsidRPr="00D84D44" w:rsidRDefault="00F0255A" w:rsidP="00F0255A">
      <w:r>
        <w:t>&lt;&lt;PARAGRAPH INTEGRITY RESUMES&gt;&gt;</w:t>
      </w:r>
    </w:p>
    <w:p w14:paraId="1EF5CD62" w14:textId="77777777" w:rsidR="00F0255A" w:rsidRPr="008A2B54" w:rsidRDefault="00F0255A" w:rsidP="00F0255A">
      <w:pPr>
        <w:rPr>
          <w:sz w:val="16"/>
        </w:rPr>
      </w:pPr>
      <w:r w:rsidRPr="008A2B54">
        <w:rPr>
          <w:sz w:val="16"/>
        </w:rPr>
        <w:t xml:space="preserve">Here, I’m generally in sympathy with Michael Mazarr, Barry Posen, FP columnist Steve Walt, and other thoughtful advocates of selective engagement, offshore balancing, restraint, and discriminate power. </w:t>
      </w:r>
      <w:r w:rsidRPr="00D84D44">
        <w:rPr>
          <w:rStyle w:val="StyleUnderline"/>
        </w:rPr>
        <w:t xml:space="preserve">The </w:t>
      </w:r>
      <w:r w:rsidRPr="00D84D44">
        <w:rPr>
          <w:rStyle w:val="Emphasis"/>
        </w:rPr>
        <w:t>U</w:t>
      </w:r>
      <w:r w:rsidRPr="008A2B54">
        <w:rPr>
          <w:sz w:val="16"/>
        </w:rPr>
        <w:t xml:space="preserve">nited </w:t>
      </w:r>
      <w:r w:rsidRPr="00D84D44">
        <w:rPr>
          <w:rStyle w:val="Emphasis"/>
        </w:rPr>
        <w:t>S</w:t>
      </w:r>
      <w:r w:rsidRPr="008A2B54">
        <w:rPr>
          <w:sz w:val="16"/>
        </w:rPr>
        <w:t xml:space="preserve">tates </w:t>
      </w:r>
      <w:r w:rsidRPr="00D84D44">
        <w:rPr>
          <w:rStyle w:val="StyleUnderline"/>
        </w:rPr>
        <w:t xml:space="preserve">should </w:t>
      </w:r>
      <w:r w:rsidRPr="00D84D44">
        <w:rPr>
          <w:rStyle w:val="Emphasis"/>
        </w:rPr>
        <w:t>not</w:t>
      </w:r>
      <w:r w:rsidRPr="00D84D44">
        <w:rPr>
          <w:rStyle w:val="StyleUnderline"/>
        </w:rPr>
        <w:t xml:space="preserve"> be the </w:t>
      </w:r>
      <w:r w:rsidRPr="00D84D44">
        <w:rPr>
          <w:rStyle w:val="Emphasis"/>
        </w:rPr>
        <w:t>world’s cop</w:t>
      </w:r>
      <w:r w:rsidRPr="008A2B54">
        <w:rPr>
          <w:sz w:val="16"/>
        </w:rPr>
        <w:t xml:space="preserve"> of first resort. As Obama has rightly pointed out, the United States can’t solve every problem — as noted, </w:t>
      </w:r>
      <w:r w:rsidRPr="00D84D44">
        <w:rPr>
          <w:rStyle w:val="StyleUnderline"/>
        </w:rPr>
        <w:t xml:space="preserve">we have less and </w:t>
      </w:r>
      <w:r w:rsidRPr="00D84D44">
        <w:rPr>
          <w:rStyle w:val="Emphasis"/>
        </w:rPr>
        <w:t>less ability</w:t>
      </w:r>
      <w:r w:rsidRPr="00D84D44">
        <w:rPr>
          <w:rStyle w:val="StyleUnderline"/>
        </w:rPr>
        <w:t xml:space="preserve"> to </w:t>
      </w:r>
      <w:r w:rsidRPr="00D84D44">
        <w:rPr>
          <w:rStyle w:val="Emphasis"/>
        </w:rPr>
        <w:t>influence</w:t>
      </w:r>
      <w:r w:rsidRPr="00D84D44">
        <w:rPr>
          <w:rStyle w:val="StyleUnderline"/>
        </w:rPr>
        <w:t xml:space="preserve"> others</w:t>
      </w:r>
      <w:r w:rsidRPr="008A2B54">
        <w:rPr>
          <w:sz w:val="16"/>
        </w:rPr>
        <w:t xml:space="preserve"> and control outcomes, </w:t>
      </w:r>
      <w:r w:rsidRPr="00D84D44">
        <w:rPr>
          <w:rStyle w:val="StyleUnderline"/>
        </w:rPr>
        <w:t xml:space="preserve">and </w:t>
      </w:r>
      <w:r w:rsidRPr="008A2B54">
        <w:rPr>
          <w:rStyle w:val="StyleUnderline"/>
        </w:rPr>
        <w:t>direct</w:t>
      </w:r>
      <w:r w:rsidRPr="00D84D44">
        <w:rPr>
          <w:rStyle w:val="StyleUnderline"/>
        </w:rPr>
        <w:t xml:space="preserve"> </w:t>
      </w:r>
      <w:r w:rsidRPr="008A2B54">
        <w:rPr>
          <w:rStyle w:val="Emphasis"/>
          <w:highlight w:val="cyan"/>
        </w:rPr>
        <w:t>U.S. action</w:t>
      </w:r>
      <w:r w:rsidRPr="00D84D44">
        <w:rPr>
          <w:rStyle w:val="StyleUnderline"/>
        </w:rPr>
        <w:t xml:space="preserve"> can </w:t>
      </w:r>
      <w:r w:rsidRPr="008A2B54">
        <w:rPr>
          <w:rStyle w:val="StyleUnderline"/>
          <w:highlight w:val="cyan"/>
        </w:rPr>
        <w:t xml:space="preserve">cause </w:t>
      </w:r>
      <w:r w:rsidRPr="008A2B54">
        <w:rPr>
          <w:rStyle w:val="Emphasis"/>
          <w:highlight w:val="cyan"/>
        </w:rPr>
        <w:t>backlash</w:t>
      </w:r>
      <w:r w:rsidRPr="008A2B54">
        <w:rPr>
          <w:sz w:val="16"/>
        </w:rPr>
        <w:t xml:space="preserve">. We should step in directly as problem-solvers only after careful thought. </w:t>
      </w:r>
    </w:p>
    <w:p w14:paraId="56D4FA59" w14:textId="77777777" w:rsidR="00F0255A" w:rsidRPr="008A2B54" w:rsidRDefault="00F0255A" w:rsidP="00F0255A">
      <w:pPr>
        <w:rPr>
          <w:sz w:val="16"/>
        </w:rPr>
      </w:pPr>
      <w:r w:rsidRPr="008A2B54">
        <w:rPr>
          <w:sz w:val="16"/>
        </w:rPr>
        <w:t xml:space="preserve">As a general rule, </w:t>
      </w:r>
      <w:r w:rsidRPr="00D84D44">
        <w:rPr>
          <w:rStyle w:val="StyleUnderline"/>
        </w:rPr>
        <w:t xml:space="preserve">we should </w:t>
      </w:r>
      <w:r w:rsidRPr="00D84D44">
        <w:rPr>
          <w:rStyle w:val="Emphasis"/>
        </w:rPr>
        <w:t>intervene</w:t>
      </w:r>
      <w:r w:rsidRPr="00D84D44">
        <w:rPr>
          <w:rStyle w:val="StyleUnderline"/>
        </w:rPr>
        <w:t xml:space="preserve"> militarily</w:t>
      </w:r>
      <w:r w:rsidRPr="008A2B54">
        <w:rPr>
          <w:sz w:val="16"/>
        </w:rPr>
        <w:t xml:space="preserve"> to clean up short-term global messes </w:t>
      </w:r>
      <w:r w:rsidRPr="00D84D44">
        <w:rPr>
          <w:rStyle w:val="Emphasis"/>
        </w:rPr>
        <w:t>only</w:t>
      </w:r>
      <w:r w:rsidRPr="00D84D44">
        <w:rPr>
          <w:rStyle w:val="StyleUnderline"/>
        </w:rPr>
        <w:t xml:space="preserve"> when doing so is </w:t>
      </w:r>
      <w:r w:rsidRPr="00D84D44">
        <w:rPr>
          <w:rStyle w:val="Emphasis"/>
        </w:rPr>
        <w:t>essential</w:t>
      </w:r>
      <w:r w:rsidRPr="008A2B54">
        <w:rPr>
          <w:sz w:val="16"/>
        </w:rPr>
        <w:t xml:space="preserve"> to protecting our core interests. When our core interests are not at stake, we should intervene only when we can afford to do so </w:t>
      </w:r>
      <w:r w:rsidRPr="008A2B54">
        <w:rPr>
          <w:rStyle w:val="StyleUnderline"/>
        </w:rPr>
        <w:t xml:space="preserve">without </w:t>
      </w:r>
      <w:r w:rsidRPr="008A2B54">
        <w:rPr>
          <w:rStyle w:val="Emphasis"/>
          <w:highlight w:val="cyan"/>
        </w:rPr>
        <w:t>damage</w:t>
      </w:r>
      <w:r w:rsidRPr="008A2B54">
        <w:rPr>
          <w:rStyle w:val="StyleUnderline"/>
        </w:rPr>
        <w:t xml:space="preserve"> to our important </w:t>
      </w:r>
      <w:r w:rsidRPr="008A2B54">
        <w:rPr>
          <w:rStyle w:val="Emphasis"/>
          <w:highlight w:val="cyan"/>
        </w:rPr>
        <w:t>long</w:t>
      </w:r>
      <w:r w:rsidRPr="008A2B54">
        <w:rPr>
          <w:rStyle w:val="StyleUnderline"/>
        </w:rPr>
        <w:t>er-</w:t>
      </w:r>
      <w:r w:rsidRPr="008A2B54">
        <w:rPr>
          <w:rStyle w:val="StyleUnderline"/>
          <w:highlight w:val="cyan"/>
        </w:rPr>
        <w:t xml:space="preserve">term </w:t>
      </w:r>
      <w:r w:rsidRPr="008A2B54">
        <w:rPr>
          <w:rStyle w:val="Emphasis"/>
          <w:highlight w:val="cyan"/>
        </w:rPr>
        <w:t>priorities</w:t>
      </w:r>
      <w:r w:rsidRPr="008A2B54">
        <w:rPr>
          <w:sz w:val="16"/>
        </w:rPr>
        <w:t xml:space="preserve">. </w:t>
      </w:r>
    </w:p>
    <w:p w14:paraId="439508B1" w14:textId="77777777" w:rsidR="00F0255A" w:rsidRPr="008A2B54" w:rsidRDefault="00F0255A" w:rsidP="00F0255A">
      <w:pPr>
        <w:rPr>
          <w:sz w:val="16"/>
        </w:rPr>
      </w:pPr>
      <w:r w:rsidRPr="008A2B54">
        <w:rPr>
          <w:rStyle w:val="StyleUnderline"/>
        </w:rPr>
        <w:t xml:space="preserve">This will require U.S. political </w:t>
      </w:r>
      <w:r w:rsidRPr="008A2B54">
        <w:rPr>
          <w:rStyle w:val="Emphasis"/>
        </w:rPr>
        <w:t>leaders</w:t>
      </w:r>
      <w:r w:rsidRPr="008A2B54">
        <w:rPr>
          <w:rStyle w:val="StyleUnderline"/>
        </w:rPr>
        <w:t xml:space="preserve"> to be far more </w:t>
      </w:r>
      <w:r w:rsidRPr="008A2B54">
        <w:rPr>
          <w:rStyle w:val="Emphasis"/>
        </w:rPr>
        <w:t>disciplined</w:t>
      </w:r>
      <w:r w:rsidRPr="008A2B54">
        <w:rPr>
          <w:rStyle w:val="StyleUnderline"/>
        </w:rPr>
        <w:t xml:space="preserve"> about avoiding </w:t>
      </w:r>
      <w:r w:rsidRPr="008A2B54">
        <w:rPr>
          <w:rStyle w:val="Emphasis"/>
        </w:rPr>
        <w:t>threat inflation</w:t>
      </w:r>
      <w:r w:rsidRPr="008A2B54">
        <w:rPr>
          <w:rStyle w:val="StyleUnderline"/>
        </w:rPr>
        <w:t xml:space="preserve"> and</w:t>
      </w:r>
      <w:r w:rsidRPr="008A2B54">
        <w:rPr>
          <w:sz w:val="16"/>
        </w:rPr>
        <w:t xml:space="preserve"> ignoring </w:t>
      </w:r>
      <w:r w:rsidRPr="008A2B54">
        <w:rPr>
          <w:rStyle w:val="StyleUnderline"/>
        </w:rPr>
        <w:t xml:space="preserve">short-term political </w:t>
      </w:r>
      <w:r w:rsidRPr="008A2B54">
        <w:rPr>
          <w:rStyle w:val="Emphasis"/>
        </w:rPr>
        <w:t>pressures</w:t>
      </w:r>
      <w:r w:rsidRPr="008A2B54">
        <w:rPr>
          <w:sz w:val="16"/>
        </w:rPr>
        <w:t xml:space="preserve">, both domestic and international. (With clearly articulated criteria for intervention and strong, consistent political leadership, this should not be impossible. The </w:t>
      </w:r>
      <w:r w:rsidRPr="008A2B54">
        <w:rPr>
          <w:rStyle w:val="StyleUnderline"/>
        </w:rPr>
        <w:t xml:space="preserve">public </w:t>
      </w:r>
      <w:r w:rsidRPr="008A2B54">
        <w:rPr>
          <w:rStyle w:val="Emphasis"/>
        </w:rPr>
        <w:t>appetite</w:t>
      </w:r>
      <w:r w:rsidRPr="008A2B54">
        <w:rPr>
          <w:rStyle w:val="StyleUnderline"/>
        </w:rPr>
        <w:t xml:space="preserve"> for military </w:t>
      </w:r>
      <w:r w:rsidRPr="008A2B54">
        <w:rPr>
          <w:rStyle w:val="Emphasis"/>
        </w:rPr>
        <w:t>intervention</w:t>
      </w:r>
      <w:r w:rsidRPr="008A2B54">
        <w:rPr>
          <w:rStyle w:val="StyleUnderline"/>
        </w:rPr>
        <w:t xml:space="preserve"> is heavily </w:t>
      </w:r>
      <w:r w:rsidRPr="008A2B54">
        <w:rPr>
          <w:rStyle w:val="Emphasis"/>
        </w:rPr>
        <w:t>influenced</w:t>
      </w:r>
      <w:r w:rsidRPr="008A2B54">
        <w:rPr>
          <w:rStyle w:val="StyleUnderline"/>
        </w:rPr>
        <w:t xml:space="preserve"> by the messages sent by </w:t>
      </w:r>
      <w:r w:rsidRPr="008A2B54">
        <w:rPr>
          <w:rStyle w:val="Emphasis"/>
        </w:rPr>
        <w:t>political elites</w:t>
      </w:r>
      <w:r w:rsidRPr="008A2B54">
        <w:rPr>
          <w:sz w:val="16"/>
        </w:rPr>
        <w:t xml:space="preserve">.) We should also be more disciplined about recognizing the gulf between what we’d like to do and what we actually have the ability to do. We may well have “the most powerful military in history,” but </w:t>
      </w:r>
      <w:r w:rsidRPr="008A2B54">
        <w:rPr>
          <w:rStyle w:val="StyleUnderline"/>
        </w:rPr>
        <w:t xml:space="preserve">our strategic </w:t>
      </w:r>
      <w:r w:rsidRPr="008A2B54">
        <w:rPr>
          <w:rStyle w:val="Emphasis"/>
        </w:rPr>
        <w:t>nuclear</w:t>
      </w:r>
      <w:r w:rsidRPr="008A2B54">
        <w:rPr>
          <w:rStyle w:val="StyleUnderline"/>
        </w:rPr>
        <w:t xml:space="preserve"> arsenal won’t reverse </w:t>
      </w:r>
      <w:r w:rsidRPr="008A2B54">
        <w:rPr>
          <w:rStyle w:val="Emphasis"/>
        </w:rPr>
        <w:t>climate change</w:t>
      </w:r>
      <w:r w:rsidRPr="008A2B54">
        <w:rPr>
          <w:rStyle w:val="StyleUnderline"/>
        </w:rPr>
        <w:t xml:space="preserve"> or end</w:t>
      </w:r>
      <w:r w:rsidRPr="008A2B54">
        <w:rPr>
          <w:sz w:val="16"/>
        </w:rPr>
        <w:t xml:space="preserve"> the Ebola </w:t>
      </w:r>
      <w:r w:rsidRPr="008A2B54">
        <w:rPr>
          <w:rStyle w:val="Emphasis"/>
        </w:rPr>
        <w:t>epidemic</w:t>
      </w:r>
      <w:r w:rsidRPr="008A2B54">
        <w:rPr>
          <w:rStyle w:val="StyleUnderline"/>
        </w:rPr>
        <w:t>, and</w:t>
      </w:r>
      <w:r w:rsidRPr="008A2B54">
        <w:rPr>
          <w:sz w:val="16"/>
        </w:rPr>
        <w:t xml:space="preserve"> U.S. </w:t>
      </w:r>
      <w:r w:rsidRPr="008A2B54">
        <w:rPr>
          <w:rStyle w:val="Emphasis"/>
        </w:rPr>
        <w:t>drone strikes</w:t>
      </w:r>
      <w:r w:rsidRPr="008A2B54">
        <w:rPr>
          <w:rStyle w:val="StyleUnderline"/>
        </w:rPr>
        <w:t xml:space="preserve"> can’t prop up</w:t>
      </w:r>
      <w:r w:rsidRPr="008A2B54">
        <w:rPr>
          <w:sz w:val="16"/>
        </w:rPr>
        <w:t xml:space="preserve"> the </w:t>
      </w:r>
      <w:r w:rsidRPr="008A2B54">
        <w:rPr>
          <w:rStyle w:val="Emphasis"/>
        </w:rPr>
        <w:t>imploding</w:t>
      </w:r>
      <w:r w:rsidRPr="008A2B54">
        <w:rPr>
          <w:sz w:val="16"/>
        </w:rPr>
        <w:t xml:space="preserve"> Iraqi </w:t>
      </w:r>
      <w:r w:rsidRPr="008A2B54">
        <w:rPr>
          <w:rStyle w:val="StyleUnderline"/>
        </w:rPr>
        <w:t>government</w:t>
      </w:r>
      <w:r w:rsidRPr="008A2B54">
        <w:rPr>
          <w:sz w:val="16"/>
        </w:rPr>
        <w:t xml:space="preserve">, end the Syrian civil war, or prevent violent extremist organizations from metastasizing. </w:t>
      </w:r>
    </w:p>
    <w:p w14:paraId="477B3868" w14:textId="77777777" w:rsidR="00F0255A" w:rsidRPr="008A2B54" w:rsidRDefault="00F0255A" w:rsidP="00F0255A">
      <w:pPr>
        <w:rPr>
          <w:sz w:val="16"/>
        </w:rPr>
      </w:pPr>
      <w:r w:rsidRPr="008A2B54">
        <w:rPr>
          <w:sz w:val="16"/>
        </w:rPr>
        <w:t xml:space="preserve">When it comes to our current perception of situations where we think the United States needs to “do something,” we should be asking tougher questions. Take, for example, the threat posed by the self-styled Islamic State, particularly in Syria. The Islamic State is brutal, and the beheadings of American journalists and other noncombatants evoke justifiable horror. But is the Islamic State truly a threat to core U.S. interests, or is our perception of crisis driven by a visceral response to the brutality of their methods? </w:t>
      </w:r>
    </w:p>
    <w:p w14:paraId="5D2FB9E8" w14:textId="77777777" w:rsidR="00F0255A" w:rsidRPr="008A2B54" w:rsidRDefault="00F0255A" w:rsidP="00F0255A">
      <w:pPr>
        <w:rPr>
          <w:sz w:val="16"/>
        </w:rPr>
      </w:pPr>
      <w:r w:rsidRPr="008A2B54">
        <w:rPr>
          <w:sz w:val="16"/>
        </w:rPr>
        <w:t xml:space="preserve">Finally, do we in fact have the ability to significantly degrade or destroy the Islamic State inside Syria, without excessive cost to our other priorities? Will standoff strikes against the Islamic State or other terrorist groups lead to enduring gains in U.S. security — or will they just temporarily disperse the group or, worse, raise its profile and aid its recruitment efforts? Even if strikes against the Islamic State will permanently destroy it, how much money will such strikes cost us — and what will we have to do without if we spend that much energy and money countering the Islamic State? </w:t>
      </w:r>
    </w:p>
    <w:p w14:paraId="0AFBE81B" w14:textId="77777777" w:rsidR="00F0255A" w:rsidRDefault="00F0255A" w:rsidP="00F0255A">
      <w:pPr>
        <w:rPr>
          <w:sz w:val="16"/>
        </w:rPr>
      </w:pPr>
      <w:r w:rsidRPr="008A2B54">
        <w:rPr>
          <w:sz w:val="16"/>
        </w:rPr>
        <w:t xml:space="preserve">Similar questions could be asked about U.S. counterterrorism policy more generally. Unless transnational terrorist organizations manage to obtain weapons of mass destruction (something we should continue to work aggressively to prevent), they are unlikely to ever pose an existential threat to the United States or most other states. Despite this, a </w:t>
      </w:r>
      <w:r w:rsidRPr="008A2B54">
        <w:rPr>
          <w:rStyle w:val="Emphasis"/>
          <w:highlight w:val="cyan"/>
        </w:rPr>
        <w:t>disproportionate</w:t>
      </w:r>
      <w:r w:rsidRPr="008A2B54">
        <w:rPr>
          <w:rStyle w:val="StyleUnderline"/>
        </w:rPr>
        <w:t xml:space="preserve"> share of U.S. military, intelligence, and foreign-policy </w:t>
      </w:r>
      <w:r w:rsidRPr="008A2B54">
        <w:rPr>
          <w:rStyle w:val="StyleUnderline"/>
          <w:highlight w:val="cyan"/>
        </w:rPr>
        <w:t>resources</w:t>
      </w:r>
      <w:r w:rsidRPr="008A2B54">
        <w:rPr>
          <w:rStyle w:val="StyleUnderline"/>
        </w:rPr>
        <w:t xml:space="preserve"> currently </w:t>
      </w:r>
      <w:r w:rsidRPr="008A2B54">
        <w:rPr>
          <w:rStyle w:val="StyleUnderline"/>
          <w:highlight w:val="cyan"/>
        </w:rPr>
        <w:t xml:space="preserve">go into </w:t>
      </w:r>
      <w:r w:rsidRPr="008A2B54">
        <w:rPr>
          <w:rStyle w:val="Emphasis"/>
          <w:highlight w:val="cyan"/>
        </w:rPr>
        <w:t>counterterror</w:t>
      </w:r>
      <w:r w:rsidRPr="008A2B54">
        <w:rPr>
          <w:sz w:val="16"/>
        </w:rPr>
        <w:t xml:space="preserve">ism efforts — even </w:t>
      </w:r>
      <w:r w:rsidRPr="008A2B54">
        <w:rPr>
          <w:rStyle w:val="StyleUnderline"/>
        </w:rPr>
        <w:t xml:space="preserve">though </w:t>
      </w:r>
      <w:r w:rsidRPr="008A2B54">
        <w:rPr>
          <w:rStyle w:val="Emphasis"/>
        </w:rPr>
        <w:t>little ev</w:t>
      </w:r>
      <w:r w:rsidRPr="008A2B54">
        <w:rPr>
          <w:sz w:val="16"/>
        </w:rPr>
        <w:t xml:space="preserve">idence </w:t>
      </w:r>
      <w:r w:rsidRPr="008A2B54">
        <w:rPr>
          <w:rStyle w:val="StyleUnderline"/>
        </w:rPr>
        <w:t xml:space="preserve">shows that our highly </w:t>
      </w:r>
      <w:r w:rsidRPr="008A2B54">
        <w:rPr>
          <w:rStyle w:val="Emphasis"/>
        </w:rPr>
        <w:t>militarized</w:t>
      </w:r>
      <w:r w:rsidRPr="008A2B54">
        <w:rPr>
          <w:rStyle w:val="StyleUnderline"/>
        </w:rPr>
        <w:t xml:space="preserve"> approach</w:t>
      </w:r>
      <w:r w:rsidRPr="008A2B54">
        <w:rPr>
          <w:sz w:val="16"/>
        </w:rPr>
        <w:t xml:space="preserve"> to counterterrorism </w:t>
      </w:r>
      <w:r w:rsidRPr="008A2B54">
        <w:rPr>
          <w:rStyle w:val="StyleUnderline"/>
        </w:rPr>
        <w:t xml:space="preserve">is </w:t>
      </w:r>
      <w:r w:rsidRPr="008A2B54">
        <w:rPr>
          <w:rStyle w:val="Emphasis"/>
        </w:rPr>
        <w:t>working</w:t>
      </w:r>
      <w:r w:rsidRPr="008A2B54">
        <w:rPr>
          <w:sz w:val="16"/>
        </w:rPr>
        <w:t xml:space="preserve">. Transnational </w:t>
      </w:r>
      <w:r w:rsidRPr="008A2B54">
        <w:rPr>
          <w:rStyle w:val="StyleUnderline"/>
        </w:rPr>
        <w:t xml:space="preserve">terrorist organizations are </w:t>
      </w:r>
      <w:r w:rsidRPr="008A2B54">
        <w:rPr>
          <w:rStyle w:val="Emphasis"/>
        </w:rPr>
        <w:t>unlikely</w:t>
      </w:r>
      <w:r w:rsidRPr="008A2B54">
        <w:rPr>
          <w:rStyle w:val="StyleUnderline"/>
        </w:rPr>
        <w:t xml:space="preserve"> to </w:t>
      </w:r>
      <w:r w:rsidRPr="008A2B54">
        <w:rPr>
          <w:rStyle w:val="Emphasis"/>
        </w:rPr>
        <w:t>respond</w:t>
      </w:r>
      <w:r w:rsidRPr="008A2B54">
        <w:rPr>
          <w:rStyle w:val="StyleUnderline"/>
        </w:rPr>
        <w:t xml:space="preserve"> to</w:t>
      </w:r>
      <w:r w:rsidRPr="008A2B54">
        <w:rPr>
          <w:sz w:val="16"/>
        </w:rPr>
        <w:t xml:space="preserve"> traditional forms of </w:t>
      </w:r>
      <w:r w:rsidRPr="008A2B54">
        <w:rPr>
          <w:rStyle w:val="StyleUnderline"/>
        </w:rPr>
        <w:t xml:space="preserve">military </w:t>
      </w:r>
      <w:r w:rsidRPr="008A2B54">
        <w:rPr>
          <w:rStyle w:val="Emphasis"/>
        </w:rPr>
        <w:t>deterrence</w:t>
      </w:r>
      <w:r w:rsidRPr="008A2B54">
        <w:rPr>
          <w:rStyle w:val="StyleUnderline"/>
        </w:rPr>
        <w:t>, and their</w:t>
      </w:r>
      <w:r w:rsidRPr="008A2B54">
        <w:rPr>
          <w:sz w:val="16"/>
        </w:rPr>
        <w:t xml:space="preserve"> decentralized and </w:t>
      </w:r>
      <w:r w:rsidRPr="008A2B54">
        <w:rPr>
          <w:rStyle w:val="Emphasis"/>
        </w:rPr>
        <w:t>self-replicating</w:t>
      </w:r>
      <w:r w:rsidRPr="008A2B54">
        <w:rPr>
          <w:rStyle w:val="StyleUnderline"/>
        </w:rPr>
        <w:t xml:space="preserve"> nature makes them difficult to destroy</w:t>
      </w:r>
      <w:r w:rsidRPr="008A2B54">
        <w:rPr>
          <w:sz w:val="16"/>
        </w:rPr>
        <w:t xml:space="preserve">. A decade into the war on terror, is it time to conclude that </w:t>
      </w:r>
      <w:r w:rsidRPr="008A2B54">
        <w:rPr>
          <w:rStyle w:val="Emphasis"/>
          <w:highlight w:val="cyan"/>
        </w:rPr>
        <w:t>unilat</w:t>
      </w:r>
      <w:r w:rsidRPr="008A2B54">
        <w:rPr>
          <w:sz w:val="16"/>
        </w:rPr>
        <w:t xml:space="preserve">eral, secretive, and unaccountable U.S. </w:t>
      </w:r>
      <w:r w:rsidRPr="008A2B54">
        <w:rPr>
          <w:rStyle w:val="StyleUnderline"/>
          <w:highlight w:val="cyan"/>
        </w:rPr>
        <w:t>approaches</w:t>
      </w:r>
      <w:r w:rsidRPr="008A2B54">
        <w:rPr>
          <w:sz w:val="16"/>
        </w:rPr>
        <w:t xml:space="preserve"> to counterterrorism (indefinite detentions, targeted killings, etc.) </w:t>
      </w:r>
      <w:r w:rsidRPr="00E907DE">
        <w:rPr>
          <w:rStyle w:val="StyleUnderline"/>
          <w:highlight w:val="cyan"/>
        </w:rPr>
        <w:t>are</w:t>
      </w:r>
      <w:r w:rsidRPr="008A2B54">
        <w:rPr>
          <w:rStyle w:val="StyleUnderline"/>
        </w:rPr>
        <w:t xml:space="preserve"> only making things </w:t>
      </w:r>
      <w:r w:rsidRPr="008A2B54">
        <w:rPr>
          <w:rStyle w:val="Emphasis"/>
        </w:rPr>
        <w:t>worse</w:t>
      </w:r>
      <w:r w:rsidRPr="008A2B54">
        <w:rPr>
          <w:rStyle w:val="StyleUnderline"/>
        </w:rPr>
        <w:t xml:space="preserve">: </w:t>
      </w:r>
      <w:r w:rsidRPr="00E907DE">
        <w:rPr>
          <w:rStyle w:val="StyleUnderline"/>
          <w:highlight w:val="cyan"/>
        </w:rPr>
        <w:t xml:space="preserve">alienating </w:t>
      </w:r>
      <w:r w:rsidRPr="00E907DE">
        <w:rPr>
          <w:rStyle w:val="Emphasis"/>
          <w:highlight w:val="cyan"/>
        </w:rPr>
        <w:t>allies</w:t>
      </w:r>
      <w:r w:rsidRPr="00E907DE">
        <w:rPr>
          <w:rStyle w:val="StyleUnderline"/>
          <w:highlight w:val="cyan"/>
        </w:rPr>
        <w:t xml:space="preserve">, fueling </w:t>
      </w:r>
      <w:r w:rsidRPr="00E907DE">
        <w:rPr>
          <w:rStyle w:val="Emphasis"/>
          <w:highlight w:val="cyan"/>
        </w:rPr>
        <w:t>terror</w:t>
      </w:r>
      <w:r w:rsidRPr="008A2B54">
        <w:rPr>
          <w:sz w:val="16"/>
        </w:rPr>
        <w:t xml:space="preserve">ist recruitment, </w:t>
      </w:r>
      <w:r w:rsidRPr="00E907DE">
        <w:rPr>
          <w:rStyle w:val="StyleUnderline"/>
          <w:highlight w:val="cyan"/>
        </w:rPr>
        <w:t xml:space="preserve">and </w:t>
      </w:r>
      <w:r w:rsidRPr="00E907DE">
        <w:rPr>
          <w:rStyle w:val="Emphasis"/>
          <w:highlight w:val="cyan"/>
        </w:rPr>
        <w:t>undermining</w:t>
      </w:r>
      <w:r w:rsidRPr="008A2B54">
        <w:rPr>
          <w:sz w:val="16"/>
        </w:rPr>
        <w:t xml:space="preserve"> the very </w:t>
      </w:r>
      <w:r w:rsidRPr="008A2B54">
        <w:rPr>
          <w:rStyle w:val="StyleUnderline"/>
        </w:rPr>
        <w:t xml:space="preserve">international </w:t>
      </w:r>
      <w:r w:rsidRPr="00E907DE">
        <w:rPr>
          <w:rStyle w:val="Emphasis"/>
          <w:highlight w:val="cyan"/>
        </w:rPr>
        <w:t>norms</w:t>
      </w:r>
      <w:r w:rsidRPr="008A2B54">
        <w:rPr>
          <w:rStyle w:val="StyleUnderline"/>
        </w:rPr>
        <w:t xml:space="preserve"> and institutions</w:t>
      </w:r>
      <w:r w:rsidRPr="008A2B54">
        <w:rPr>
          <w:sz w:val="16"/>
        </w:rPr>
        <w:t xml:space="preserve"> we should be trying to strengthen.</w:t>
      </w:r>
    </w:p>
    <w:p w14:paraId="7D03F9B8" w14:textId="77777777" w:rsidR="00F0255A" w:rsidRDefault="00F0255A" w:rsidP="00F0255A">
      <w:pPr>
        <w:pStyle w:val="Heading3"/>
      </w:pPr>
      <w:r>
        <w:t>AT: Decline---Offense---Link---2NC</w:t>
      </w:r>
    </w:p>
    <w:p w14:paraId="1C90049A" w14:textId="77777777" w:rsidR="00F0255A" w:rsidRDefault="00F0255A" w:rsidP="00F0255A">
      <w:pPr>
        <w:pStyle w:val="Heading4"/>
      </w:pPr>
      <w:r>
        <w:t xml:space="preserve">Growth </w:t>
      </w:r>
      <w:r w:rsidRPr="00114633">
        <w:rPr>
          <w:u w:val="single"/>
        </w:rPr>
        <w:t>funds</w:t>
      </w:r>
      <w:r>
        <w:t xml:space="preserve"> and </w:t>
      </w:r>
      <w:r w:rsidRPr="00114633">
        <w:rPr>
          <w:u w:val="single"/>
        </w:rPr>
        <w:t>incentivizes</w:t>
      </w:r>
      <w:r>
        <w:t xml:space="preserve"> war.</w:t>
      </w:r>
    </w:p>
    <w:p w14:paraId="5C0D4C0E" w14:textId="77777777" w:rsidR="00F0255A" w:rsidRDefault="00F0255A" w:rsidP="00F0255A">
      <w:r w:rsidRPr="00D241B5">
        <w:rPr>
          <w:rStyle w:val="Style13ptBold"/>
        </w:rPr>
        <w:t>Hahn 16</w:t>
      </w:r>
      <w:r>
        <w:t xml:space="preserve"> [Lucas </w:t>
      </w:r>
      <w:r w:rsidRPr="00D241B5">
        <w:t>Hahn</w:t>
      </w:r>
      <w:r>
        <w:t xml:space="preserve"> (Senior Staff Accountant, EDF Renewables; BSBA in Accounting and Economics, Bryant University), April 2016, " Global Economic Expansion and the Prevalence of Militarized Interstate Disputes," https://digitalcommons.bryant.edu/honors_economics/24/, njn] *Note: MIDs = militarized interstate disputes</w:t>
      </w:r>
    </w:p>
    <w:p w14:paraId="052B9333" w14:textId="77777777" w:rsidR="00F0255A" w:rsidRPr="00D241B5" w:rsidRDefault="00F0255A" w:rsidP="00F0255A">
      <w:pPr>
        <w:rPr>
          <w:sz w:val="16"/>
        </w:rPr>
      </w:pPr>
      <w:r w:rsidRPr="00D241B5">
        <w:rPr>
          <w:sz w:val="16"/>
        </w:rPr>
        <w:t xml:space="preserve">Economic Factors Leading to Increased Militarized Interstate Disputes </w:t>
      </w:r>
    </w:p>
    <w:p w14:paraId="73BAC465" w14:textId="77777777" w:rsidR="00F0255A" w:rsidRPr="00D241B5" w:rsidRDefault="00F0255A" w:rsidP="00F0255A">
      <w:pPr>
        <w:rPr>
          <w:sz w:val="16"/>
        </w:rPr>
      </w:pPr>
      <w:r w:rsidRPr="00D241B5">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D241B5">
        <w:rPr>
          <w:rStyle w:val="Emphasis"/>
        </w:rPr>
        <w:t>econ</w:t>
      </w:r>
      <w:r w:rsidRPr="00D241B5">
        <w:rPr>
          <w:rStyle w:val="StyleUnderline"/>
        </w:rPr>
        <w:t>omic factors</w:t>
      </w:r>
      <w:r w:rsidRPr="00D241B5">
        <w:rPr>
          <w:sz w:val="16"/>
        </w:rPr>
        <w:t xml:space="preserve"> that </w:t>
      </w:r>
      <w:r w:rsidRPr="00D241B5">
        <w:rPr>
          <w:rStyle w:val="StyleUnderline"/>
        </w:rPr>
        <w:t xml:space="preserve">are potentially leading to an </w:t>
      </w:r>
      <w:r w:rsidRPr="00D241B5">
        <w:rPr>
          <w:rStyle w:val="Emphasis"/>
        </w:rPr>
        <w:t>increase</w:t>
      </w:r>
      <w:r w:rsidRPr="00D241B5">
        <w:rPr>
          <w:rStyle w:val="StyleUnderline"/>
        </w:rPr>
        <w:t xml:space="preserve"> in </w:t>
      </w:r>
      <w:r w:rsidRPr="00D241B5">
        <w:rPr>
          <w:rStyle w:val="Emphasis"/>
        </w:rPr>
        <w:t>MIDs</w:t>
      </w:r>
      <w:r w:rsidRPr="00D241B5">
        <w:rPr>
          <w:sz w:val="16"/>
        </w:rPr>
        <w:t xml:space="preserve">. These four factors include: (1) imperialism and resources, (2) the “War-Chest Proposition”, (3) Neo-Marxist views on asymmetrical trade, and (4) interdependence versus interconnectedness. </w:t>
      </w:r>
    </w:p>
    <w:p w14:paraId="5F0D51B9" w14:textId="77777777" w:rsidR="00F0255A" w:rsidRPr="00D241B5" w:rsidRDefault="00F0255A" w:rsidP="00F0255A">
      <w:pPr>
        <w:rPr>
          <w:sz w:val="16"/>
        </w:rPr>
      </w:pPr>
      <w:r w:rsidRPr="00D241B5">
        <w:rPr>
          <w:sz w:val="16"/>
        </w:rPr>
        <w:t xml:space="preserve">1. Imperialism and Resources </w:t>
      </w:r>
    </w:p>
    <w:p w14:paraId="1D0509F0" w14:textId="77777777" w:rsidR="00F0255A" w:rsidRPr="00D241B5" w:rsidRDefault="00F0255A" w:rsidP="00F0255A">
      <w:pPr>
        <w:rPr>
          <w:sz w:val="16"/>
        </w:rPr>
      </w:pPr>
      <w:r w:rsidRPr="00D241B5">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655B0CF5" w14:textId="77777777" w:rsidR="00F0255A" w:rsidRPr="00D241B5" w:rsidRDefault="00F0255A" w:rsidP="00F0255A">
      <w:pPr>
        <w:rPr>
          <w:sz w:val="16"/>
        </w:rPr>
      </w:pPr>
      <w:r w:rsidRPr="00D241B5">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w:t>
      </w:r>
      <w:r w:rsidRPr="00D241B5">
        <w:rPr>
          <w:rStyle w:val="StyleUnderline"/>
        </w:rPr>
        <w:t xml:space="preserve">the “domestic </w:t>
      </w:r>
      <w:r w:rsidRPr="00D241B5">
        <w:rPr>
          <w:rStyle w:val="Emphasis"/>
        </w:rPr>
        <w:t>resource curse</w:t>
      </w:r>
      <w:r w:rsidRPr="00D241B5">
        <w:rPr>
          <w:rStyle w:val="StyleUnderline"/>
        </w:rPr>
        <w:t>”.</w:t>
      </w:r>
      <w:r w:rsidRPr="00D241B5">
        <w:rPr>
          <w:sz w:val="16"/>
        </w:rPr>
        <w:t xml:space="preserv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D241B5">
        <w:rPr>
          <w:rStyle w:val="StyleUnderline"/>
        </w:rPr>
        <w:t xml:space="preserve">the presence of significant </w:t>
      </w:r>
      <w:r w:rsidRPr="00D241B5">
        <w:rPr>
          <w:rStyle w:val="StyleUnderline"/>
          <w:highlight w:val="cyan"/>
        </w:rPr>
        <w:t>caches of</w:t>
      </w:r>
      <w:r w:rsidRPr="00D241B5">
        <w:rPr>
          <w:rStyle w:val="StyleUnderline"/>
        </w:rPr>
        <w:t xml:space="preserve"> national </w:t>
      </w:r>
      <w:r w:rsidRPr="00D241B5">
        <w:rPr>
          <w:rStyle w:val="Emphasis"/>
          <w:highlight w:val="cyan"/>
        </w:rPr>
        <w:t>resources</w:t>
      </w:r>
      <w:r w:rsidRPr="00D241B5">
        <w:rPr>
          <w:sz w:val="16"/>
        </w:rPr>
        <w:t xml:space="preserve">, particularly in Africa, has been shown to </w:t>
      </w:r>
      <w:r w:rsidRPr="00D241B5">
        <w:rPr>
          <w:rStyle w:val="StyleUnderline"/>
          <w:highlight w:val="cyan"/>
        </w:rPr>
        <w:t xml:space="preserve">lead to </w:t>
      </w:r>
      <w:r w:rsidRPr="00D241B5">
        <w:rPr>
          <w:rStyle w:val="Emphasis"/>
          <w:highlight w:val="cyan"/>
        </w:rPr>
        <w:t>violence</w:t>
      </w:r>
      <w:r w:rsidRPr="00D241B5">
        <w:rPr>
          <w:rStyle w:val="StyleUnderline"/>
          <w:highlight w:val="cyan"/>
        </w:rPr>
        <w:t xml:space="preserve"> as</w:t>
      </w:r>
      <w:r w:rsidRPr="00D241B5">
        <w:rPr>
          <w:rStyle w:val="StyleUnderline"/>
        </w:rPr>
        <w:t xml:space="preserve"> corrupt governments and warlords </w:t>
      </w:r>
      <w:r w:rsidRPr="00D241B5">
        <w:rPr>
          <w:rStyle w:val="Emphasis"/>
        </w:rPr>
        <w:t>take advantage</w:t>
      </w:r>
      <w:r w:rsidRPr="00D241B5">
        <w:rPr>
          <w:rStyle w:val="StyleUnderline"/>
        </w:rPr>
        <w:t xml:space="preserve"> of those native to the area</w:t>
      </w:r>
      <w:r w:rsidRPr="00D241B5">
        <w:rPr>
          <w:sz w:val="16"/>
        </w:rPr>
        <w:t xml:space="preserve">. Additionally, as Barbieri (1996) points out, conflict over resources may not be limited to an imperialist nation’s encounter with the undeveloped region. Violent conflict can also exist between the multiple </w:t>
      </w:r>
      <w:r w:rsidRPr="00D241B5">
        <w:rPr>
          <w:rStyle w:val="Emphasis"/>
          <w:highlight w:val="cyan"/>
        </w:rPr>
        <w:t>nations</w:t>
      </w:r>
      <w:r w:rsidRPr="00D241B5">
        <w:rPr>
          <w:sz w:val="16"/>
        </w:rPr>
        <w:t xml:space="preserve"> that </w:t>
      </w:r>
      <w:r w:rsidRPr="00D241B5">
        <w:rPr>
          <w:rStyle w:val="StyleUnderline"/>
        </w:rPr>
        <w:t xml:space="preserve">are </w:t>
      </w:r>
      <w:r w:rsidRPr="00D241B5">
        <w:rPr>
          <w:rStyle w:val="Emphasis"/>
          <w:highlight w:val="cyan"/>
        </w:rPr>
        <w:t>compet</w:t>
      </w:r>
      <w:r w:rsidRPr="00D241B5">
        <w:rPr>
          <w:rStyle w:val="StyleUnderline"/>
        </w:rPr>
        <w:t xml:space="preserve">ing </w:t>
      </w:r>
      <w:r w:rsidRPr="00D241B5">
        <w:rPr>
          <w:rStyle w:val="StyleUnderline"/>
          <w:highlight w:val="cyan"/>
        </w:rPr>
        <w:t xml:space="preserve">to gain </w:t>
      </w:r>
      <w:r w:rsidRPr="00D241B5">
        <w:rPr>
          <w:rStyle w:val="Emphasis"/>
          <w:highlight w:val="cyan"/>
        </w:rPr>
        <w:t>access</w:t>
      </w:r>
      <w:r w:rsidRPr="00D241B5">
        <w:rPr>
          <w:rStyle w:val="StyleUnderline"/>
        </w:rPr>
        <w:t xml:space="preserve"> or </w:t>
      </w:r>
      <w:r w:rsidRPr="00D241B5">
        <w:rPr>
          <w:rStyle w:val="Emphasis"/>
        </w:rPr>
        <w:t>control</w:t>
      </w:r>
      <w:r w:rsidRPr="00D241B5">
        <w:rPr>
          <w:sz w:val="16"/>
        </w:rPr>
        <w:t xml:space="preserve"> over natural resources in a given area. </w:t>
      </w:r>
    </w:p>
    <w:p w14:paraId="710D0BDC" w14:textId="77777777" w:rsidR="00F0255A" w:rsidRPr="00D241B5" w:rsidRDefault="00F0255A" w:rsidP="00F0255A">
      <w:pPr>
        <w:rPr>
          <w:sz w:val="16"/>
        </w:rPr>
      </w:pPr>
      <w:r w:rsidRPr="00D241B5">
        <w:rPr>
          <w:sz w:val="16"/>
        </w:rPr>
        <w:t xml:space="preserve">2. The “War Chest Proposition” </w:t>
      </w:r>
    </w:p>
    <w:p w14:paraId="1C8CF69A" w14:textId="77777777" w:rsidR="00F0255A" w:rsidRPr="00D241B5" w:rsidRDefault="00F0255A" w:rsidP="00F0255A">
      <w:pPr>
        <w:rPr>
          <w:sz w:val="16"/>
        </w:rPr>
      </w:pPr>
      <w:r w:rsidRPr="00D241B5">
        <w:rPr>
          <w:sz w:val="16"/>
        </w:rPr>
        <w:t xml:space="preserve">Building on the previous discussion, Boehmer (2010) proposes something that he calls the “War-Chest Proposition”. He states that </w:t>
      </w:r>
      <w:r w:rsidRPr="00D241B5">
        <w:rPr>
          <w:rStyle w:val="StyleUnderline"/>
        </w:rPr>
        <w:t xml:space="preserve">economic </w:t>
      </w:r>
      <w:r w:rsidRPr="00D241B5">
        <w:rPr>
          <w:rStyle w:val="Emphasis"/>
          <w:highlight w:val="cyan"/>
        </w:rPr>
        <w:t>growth</w:t>
      </w:r>
      <w:r w:rsidRPr="00D241B5">
        <w:rPr>
          <w:rStyle w:val="StyleUnderline"/>
        </w:rPr>
        <w:t xml:space="preserve"> can </w:t>
      </w:r>
      <w:r w:rsidRPr="00D241B5">
        <w:rPr>
          <w:rStyle w:val="StyleUnderline"/>
          <w:highlight w:val="cyan"/>
        </w:rPr>
        <w:t xml:space="preserve">lead to increased </w:t>
      </w:r>
      <w:r w:rsidRPr="00D241B5">
        <w:rPr>
          <w:rStyle w:val="Emphasis"/>
          <w:highlight w:val="cyan"/>
        </w:rPr>
        <w:t>military</w:t>
      </w:r>
      <w:r w:rsidRPr="00D241B5">
        <w:rPr>
          <w:rStyle w:val="Emphasis"/>
        </w:rPr>
        <w:t xml:space="preserve">/defense </w:t>
      </w:r>
      <w:r w:rsidRPr="00D241B5">
        <w:rPr>
          <w:rStyle w:val="Emphasis"/>
          <w:highlight w:val="cyan"/>
        </w:rPr>
        <w:t>spending</w:t>
      </w:r>
      <w:r w:rsidRPr="00D241B5">
        <w:rPr>
          <w:rStyle w:val="StyleUnderline"/>
        </w:rPr>
        <w:t xml:space="preserve"> and </w:t>
      </w:r>
      <w:r w:rsidRPr="00D241B5">
        <w:rPr>
          <w:rStyle w:val="StyleUnderline"/>
          <w:highlight w:val="cyan"/>
        </w:rPr>
        <w:t>that</w:t>
      </w:r>
      <w:r w:rsidRPr="00D241B5">
        <w:rPr>
          <w:rStyle w:val="StyleUnderline"/>
        </w:rPr>
        <w:t xml:space="preserve"> this</w:t>
      </w:r>
      <w:r w:rsidRPr="00D241B5">
        <w:rPr>
          <w:sz w:val="16"/>
        </w:rPr>
        <w:t xml:space="preserve"> buildup of a nation’s </w:t>
      </w:r>
      <w:r w:rsidRPr="00D241B5">
        <w:rPr>
          <w:rStyle w:val="StyleUnderline"/>
        </w:rPr>
        <w:t xml:space="preserve">“war chest” may be used to </w:t>
      </w:r>
      <w:r w:rsidRPr="00D241B5">
        <w:rPr>
          <w:rStyle w:val="StyleUnderline"/>
          <w:highlight w:val="cyan"/>
        </w:rPr>
        <w:t xml:space="preserve">pay for </w:t>
      </w:r>
      <w:r w:rsidRPr="00D241B5">
        <w:rPr>
          <w:rStyle w:val="Emphasis"/>
          <w:highlight w:val="cyan"/>
        </w:rPr>
        <w:t>new</w:t>
      </w:r>
      <w:r w:rsidRPr="00D241B5">
        <w:rPr>
          <w:rStyle w:val="StyleUnderline"/>
        </w:rPr>
        <w:t xml:space="preserve"> or continuing military </w:t>
      </w:r>
      <w:r w:rsidRPr="00D241B5">
        <w:rPr>
          <w:rStyle w:val="Emphasis"/>
        </w:rPr>
        <w:t>engagements</w:t>
      </w:r>
      <w:r w:rsidRPr="00D241B5">
        <w:rPr>
          <w:sz w:val="16"/>
        </w:rPr>
        <w:t xml:space="preserve"> (251). In other words, increased economic power often leads to greater capabilities of the nation-state as a whole. This is particularly true in terms of military capabilities and in this way, </w:t>
      </w:r>
      <w:r w:rsidRPr="00D241B5">
        <w:rPr>
          <w:rStyle w:val="StyleUnderline"/>
        </w:rPr>
        <w:t xml:space="preserve">nations may thus be able to engage in more </w:t>
      </w:r>
      <w:r w:rsidRPr="00D241B5">
        <w:rPr>
          <w:rStyle w:val="Emphasis"/>
          <w:highlight w:val="cyan"/>
        </w:rPr>
        <w:t>conflict</w:t>
      </w:r>
      <w:r w:rsidRPr="00D241B5">
        <w:rPr>
          <w:sz w:val="16"/>
        </w:rPr>
        <w:t xml:space="preserve">. Furthermore, he argues that </w:t>
      </w:r>
      <w:r w:rsidRPr="00D241B5">
        <w:rPr>
          <w:rStyle w:val="StyleUnderline"/>
        </w:rPr>
        <w:t xml:space="preserve">positive economic </w:t>
      </w:r>
      <w:r w:rsidRPr="00D241B5">
        <w:rPr>
          <w:rStyle w:val="Emphasis"/>
          <w:highlight w:val="cyan"/>
        </w:rPr>
        <w:t>expansion</w:t>
      </w:r>
      <w:r w:rsidRPr="00D241B5">
        <w:rPr>
          <w:rStyle w:val="StyleUnderline"/>
          <w:highlight w:val="cyan"/>
        </w:rPr>
        <w:t xml:space="preserve"> builds</w:t>
      </w:r>
      <w:r w:rsidRPr="00D241B5">
        <w:rPr>
          <w:rStyle w:val="StyleUnderline"/>
        </w:rPr>
        <w:t xml:space="preserve"> up the </w:t>
      </w:r>
      <w:r w:rsidRPr="00D241B5">
        <w:rPr>
          <w:rStyle w:val="Emphasis"/>
          <w:highlight w:val="cyan"/>
        </w:rPr>
        <w:t>confidence</w:t>
      </w:r>
      <w:r w:rsidRPr="00D241B5">
        <w:rPr>
          <w:rStyle w:val="StyleUnderline"/>
        </w:rPr>
        <w:t xml:space="preserve"> of the nation </w:t>
      </w:r>
      <w:r w:rsidRPr="00D241B5">
        <w:rPr>
          <w:rStyle w:val="StyleUnderline"/>
          <w:highlight w:val="cyan"/>
        </w:rPr>
        <w:t>to a point</w:t>
      </w:r>
      <w:r w:rsidRPr="00D241B5">
        <w:rPr>
          <w:rStyle w:val="StyleUnderline"/>
        </w:rPr>
        <w:t xml:space="preserve"> where </w:t>
      </w:r>
      <w:r w:rsidRPr="00D241B5">
        <w:rPr>
          <w:rStyle w:val="StyleUnderline"/>
          <w:highlight w:val="cyan"/>
        </w:rPr>
        <w:t>they</w:t>
      </w:r>
      <w:r w:rsidRPr="00D241B5">
        <w:rPr>
          <w:rStyle w:val="StyleUnderline"/>
        </w:rPr>
        <w:t xml:space="preserve"> may </w:t>
      </w:r>
      <w:r w:rsidRPr="00D241B5">
        <w:rPr>
          <w:rStyle w:val="StyleUnderline"/>
          <w:highlight w:val="cyan"/>
        </w:rPr>
        <w:t xml:space="preserve">feel </w:t>
      </w:r>
      <w:r w:rsidRPr="00D241B5">
        <w:rPr>
          <w:rStyle w:val="Emphasis"/>
          <w:highlight w:val="cyan"/>
        </w:rPr>
        <w:t>invincible</w:t>
      </w:r>
      <w:r w:rsidRPr="00D241B5">
        <w:rPr>
          <w:sz w:val="16"/>
        </w:rPr>
        <w:t xml:space="preserve"> and thus, engage in violent conflict that will help them to continue to expand. </w:t>
      </w:r>
    </w:p>
    <w:p w14:paraId="66DD3933" w14:textId="77777777" w:rsidR="00F0255A" w:rsidRPr="00D241B5" w:rsidRDefault="00F0255A" w:rsidP="00F0255A">
      <w:pPr>
        <w:rPr>
          <w:sz w:val="16"/>
        </w:rPr>
      </w:pPr>
      <w:r w:rsidRPr="00D241B5">
        <w:rPr>
          <w:sz w:val="16"/>
        </w:rPr>
        <w:t xml:space="preserve">3. Neo-Marxist Views on Asymmetrical Trade </w:t>
      </w:r>
    </w:p>
    <w:p w14:paraId="4FE84FC3" w14:textId="77777777" w:rsidR="00F0255A" w:rsidRPr="00D241B5" w:rsidRDefault="00F0255A" w:rsidP="00F0255A">
      <w:pPr>
        <w:rPr>
          <w:sz w:val="16"/>
        </w:rPr>
      </w:pPr>
      <w:r w:rsidRPr="00D241B5">
        <w:rPr>
          <w:sz w:val="16"/>
        </w:rPr>
        <w:t xml:space="preserve">One of the most supported arguments against the notion that economic expansion promotes peace is that trade, brought about by </w:t>
      </w:r>
      <w:r w:rsidRPr="00D241B5">
        <w:rPr>
          <w:rStyle w:val="StyleUnderline"/>
        </w:rPr>
        <w:t xml:space="preserve">economic </w:t>
      </w:r>
      <w:r w:rsidRPr="00D241B5">
        <w:rPr>
          <w:rStyle w:val="Emphasis"/>
          <w:highlight w:val="cyan"/>
        </w:rPr>
        <w:t>expansion</w:t>
      </w:r>
      <w:r w:rsidRPr="00D241B5">
        <w:rPr>
          <w:rStyle w:val="StyleUnderline"/>
        </w:rPr>
        <w:t xml:space="preserve">, actually </w:t>
      </w:r>
      <w:r w:rsidRPr="00D241B5">
        <w:rPr>
          <w:rStyle w:val="Emphasis"/>
          <w:highlight w:val="cyan"/>
        </w:rPr>
        <w:t>increases</w:t>
      </w:r>
      <w:r w:rsidRPr="00D241B5">
        <w:rPr>
          <w:rStyle w:val="StyleUnderline"/>
          <w:highlight w:val="cyan"/>
        </w:rPr>
        <w:t xml:space="preserve"> MIDs</w:t>
      </w:r>
      <w:r w:rsidRPr="00D241B5">
        <w:rPr>
          <w:sz w:val="16"/>
        </w:rPr>
        <w:t xml:space="preserve">. Many authors have in fact argued that </w:t>
      </w:r>
      <w:r w:rsidRPr="00D241B5">
        <w:rPr>
          <w:rStyle w:val="StyleUnderline"/>
        </w:rPr>
        <w:t xml:space="preserve">increased economic interdependence </w:t>
      </w:r>
      <w:r w:rsidRPr="00D241B5">
        <w:rPr>
          <w:rStyle w:val="StyleUnderline"/>
          <w:highlight w:val="cyan"/>
        </w:rPr>
        <w:t>and</w:t>
      </w:r>
      <w:r w:rsidRPr="00D241B5">
        <w:rPr>
          <w:rStyle w:val="StyleUnderline"/>
        </w:rPr>
        <w:t xml:space="preserve"> increased </w:t>
      </w:r>
      <w:r w:rsidRPr="00D241B5">
        <w:rPr>
          <w:rStyle w:val="Emphasis"/>
          <w:highlight w:val="cyan"/>
        </w:rPr>
        <w:t>trade</w:t>
      </w:r>
      <w:r w:rsidRPr="00D241B5">
        <w:rPr>
          <w:rStyle w:val="StyleUnderline"/>
        </w:rPr>
        <w:t xml:space="preserve"> may have</w:t>
      </w:r>
      <w:r w:rsidRPr="00D241B5">
        <w:rPr>
          <w:sz w:val="16"/>
        </w:rPr>
        <w:t xml:space="preserve">, in some ways, </w:t>
      </w:r>
      <w:r w:rsidRPr="00D241B5">
        <w:rPr>
          <w:rStyle w:val="StyleUnderline"/>
        </w:rPr>
        <w:t>“</w:t>
      </w:r>
      <w:r w:rsidRPr="00D241B5">
        <w:rPr>
          <w:rStyle w:val="Emphasis"/>
          <w:highlight w:val="cyan"/>
        </w:rPr>
        <w:t>cheapened war</w:t>
      </w:r>
      <w:r w:rsidRPr="00D241B5">
        <w:rPr>
          <w:rStyle w:val="StyleUnderline"/>
        </w:rPr>
        <w:t>”, and thus made it easier to wage war more frequently</w:t>
      </w:r>
      <w:r w:rsidRPr="00D241B5">
        <w:rPr>
          <w:sz w:val="16"/>
        </w:rPr>
        <w:t xml:space="preserve"> (Harrison and Nikolaus 2012).</w:t>
      </w:r>
    </w:p>
    <w:p w14:paraId="1E48DDCF" w14:textId="77777777" w:rsidR="00F0255A" w:rsidRDefault="00F0255A" w:rsidP="00F0255A">
      <w:pPr>
        <w:pStyle w:val="Heading4"/>
      </w:pPr>
      <w:r w:rsidRPr="003B1509">
        <w:rPr>
          <w:u w:val="single"/>
        </w:rPr>
        <w:t>Profit drive</w:t>
      </w:r>
      <w:r>
        <w:t xml:space="preserve"> ensures nuclear </w:t>
      </w:r>
      <w:r w:rsidRPr="003B1509">
        <w:rPr>
          <w:u w:val="single"/>
        </w:rPr>
        <w:t>accidents</w:t>
      </w:r>
      <w:r>
        <w:t xml:space="preserve"> and </w:t>
      </w:r>
      <w:r w:rsidRPr="003B1509">
        <w:rPr>
          <w:u w:val="single"/>
        </w:rPr>
        <w:t>proliferation</w:t>
      </w:r>
      <w:r>
        <w:t>.</w:t>
      </w:r>
    </w:p>
    <w:p w14:paraId="6C720C3D" w14:textId="77777777" w:rsidR="00F0255A" w:rsidRDefault="00F0255A" w:rsidP="00F0255A">
      <w:r w:rsidRPr="003B1509">
        <w:rPr>
          <w:rStyle w:val="Style13ptBold"/>
        </w:rPr>
        <w:t>Jay 20</w:t>
      </w:r>
      <w:r>
        <w:t xml:space="preserve"> [Paul Jay (Founder, Real News Network), 7-3-2020, “Risking the Apocalypse for Dollars,” https://theanalysis.news/risking-the-apocalypse-for-dollars-paul-jay/, njn]</w:t>
      </w:r>
    </w:p>
    <w:p w14:paraId="6E4C6948" w14:textId="77777777" w:rsidR="00F0255A" w:rsidRPr="003B1509" w:rsidRDefault="00F0255A" w:rsidP="00F0255A">
      <w:pPr>
        <w:rPr>
          <w:sz w:val="16"/>
        </w:rPr>
      </w:pPr>
      <w:r w:rsidRPr="003B1509">
        <w:rPr>
          <w:sz w:val="16"/>
        </w:rPr>
        <w:t xml:space="preserve">The people I have interviewed, </w:t>
      </w:r>
      <w:r w:rsidRPr="003B1509">
        <w:rPr>
          <w:rStyle w:val="StyleUnderline"/>
        </w:rPr>
        <w:t>from Daniel Ellsberg to Larry Wilkerson, who used to be Colin Powell’s chief of staff</w:t>
      </w:r>
      <w:r w:rsidRPr="003B1509">
        <w:rPr>
          <w:sz w:val="16"/>
        </w:rPr>
        <w:t xml:space="preserve">; I’ve seen interviews with the </w:t>
      </w:r>
      <w:r w:rsidRPr="003B1509">
        <w:rPr>
          <w:rStyle w:val="StyleUnderline"/>
        </w:rPr>
        <w:t xml:space="preserve">former diplomats, military people. They all think that </w:t>
      </w:r>
      <w:r w:rsidRPr="003B1509">
        <w:rPr>
          <w:rStyle w:val="Emphasis"/>
        </w:rPr>
        <w:t>nuclear war</w:t>
      </w:r>
      <w:r w:rsidRPr="003B1509">
        <w:rPr>
          <w:rStyle w:val="StyleUnderline"/>
        </w:rPr>
        <w:t xml:space="preserve"> is not likely. They think it is </w:t>
      </w:r>
      <w:r w:rsidRPr="003B1509">
        <w:rPr>
          <w:rStyle w:val="Emphasis"/>
        </w:rPr>
        <w:t>assured</w:t>
      </w:r>
      <w:r w:rsidRPr="003B1509">
        <w:rPr>
          <w:sz w:val="16"/>
        </w:rPr>
        <w:t xml:space="preserve">. It’s not that there’s a chance, they think, of nuclear war. They think </w:t>
      </w:r>
      <w:r w:rsidRPr="003B1509">
        <w:rPr>
          <w:rStyle w:val="StyleUnderline"/>
        </w:rPr>
        <w:t xml:space="preserve">there is </w:t>
      </w:r>
      <w:r w:rsidRPr="003B1509">
        <w:rPr>
          <w:rStyle w:val="Emphasis"/>
          <w:highlight w:val="cyan"/>
        </w:rPr>
        <w:t>100 % certainty</w:t>
      </w:r>
      <w:r w:rsidRPr="003B1509">
        <w:rPr>
          <w:rStyle w:val="StyleUnderline"/>
        </w:rPr>
        <w:t xml:space="preserve"> that if things </w:t>
      </w:r>
      <w:r w:rsidRPr="003B1509">
        <w:rPr>
          <w:rStyle w:val="Emphasis"/>
        </w:rPr>
        <w:t>continue</w:t>
      </w:r>
      <w:r w:rsidRPr="003B1509">
        <w:rPr>
          <w:sz w:val="16"/>
        </w:rPr>
        <w:t xml:space="preserve"> as they are at some point sooner, it </w:t>
      </w:r>
      <w:r w:rsidRPr="003B1509">
        <w:rPr>
          <w:rStyle w:val="StyleUnderline"/>
        </w:rPr>
        <w:t xml:space="preserve">could be today or tomorrow or later, it could be some years from now, </w:t>
      </w:r>
      <w:r w:rsidRPr="003B1509">
        <w:rPr>
          <w:rStyle w:val="StyleUnderline"/>
          <w:highlight w:val="cyan"/>
        </w:rPr>
        <w:t xml:space="preserve">there </w:t>
      </w:r>
      <w:r w:rsidRPr="003B1509">
        <w:rPr>
          <w:rStyle w:val="Emphasis"/>
          <w:highlight w:val="cyan"/>
        </w:rPr>
        <w:t>will be</w:t>
      </w:r>
      <w:r w:rsidRPr="003B1509">
        <w:rPr>
          <w:rStyle w:val="StyleUnderline"/>
        </w:rPr>
        <w:t xml:space="preserve">, at the very least, </w:t>
      </w:r>
      <w:r w:rsidRPr="003B1509">
        <w:rPr>
          <w:rStyle w:val="StyleUnderline"/>
          <w:highlight w:val="cyan"/>
        </w:rPr>
        <w:t xml:space="preserve">accidental </w:t>
      </w:r>
      <w:r w:rsidRPr="003B1509">
        <w:rPr>
          <w:rStyle w:val="Emphasis"/>
          <w:highlight w:val="cyan"/>
        </w:rPr>
        <w:t>nuc</w:t>
      </w:r>
      <w:r w:rsidRPr="003B1509">
        <w:rPr>
          <w:rStyle w:val="Emphasis"/>
        </w:rPr>
        <w:t xml:space="preserve">lear </w:t>
      </w:r>
      <w:r w:rsidRPr="003B1509">
        <w:rPr>
          <w:rStyle w:val="Emphasis"/>
          <w:highlight w:val="cyan"/>
        </w:rPr>
        <w:t>war</w:t>
      </w:r>
      <w:r w:rsidRPr="003B1509">
        <w:rPr>
          <w:sz w:val="16"/>
        </w:rPr>
        <w:t xml:space="preserve">. The </w:t>
      </w:r>
      <w:r w:rsidRPr="003B1509">
        <w:rPr>
          <w:rStyle w:val="StyleUnderline"/>
        </w:rPr>
        <w:t>safeguards simply aren’t safe enough, and</w:t>
      </w:r>
      <w:r w:rsidRPr="003B1509">
        <w:rPr>
          <w:sz w:val="16"/>
        </w:rPr>
        <w:t xml:space="preserve"> that this new investment, </w:t>
      </w:r>
      <w:r w:rsidRPr="003B1509">
        <w:rPr>
          <w:rStyle w:val="StyleUnderline"/>
        </w:rPr>
        <w:t>the new nuclear arms race that has started</w:t>
      </w:r>
      <w:r w:rsidRPr="003B1509">
        <w:rPr>
          <w:sz w:val="16"/>
        </w:rPr>
        <w:t xml:space="preserve"> under Obama, but it’s also happening under Putin, </w:t>
      </w:r>
      <w:r w:rsidRPr="003B1509">
        <w:rPr>
          <w:rStyle w:val="Emphasis"/>
          <w:highlight w:val="cyan"/>
        </w:rPr>
        <w:t>driven</w:t>
      </w:r>
      <w:r w:rsidRPr="003B1509">
        <w:rPr>
          <w:rStyle w:val="StyleUnderline"/>
          <w:highlight w:val="cyan"/>
        </w:rPr>
        <w:t xml:space="preserve"> by the </w:t>
      </w:r>
      <w:r w:rsidRPr="003B1509">
        <w:rPr>
          <w:rStyle w:val="Emphasis"/>
          <w:highlight w:val="cyan"/>
        </w:rPr>
        <w:t>m</w:t>
      </w:r>
      <w:r w:rsidRPr="003B1509">
        <w:rPr>
          <w:sz w:val="16"/>
        </w:rPr>
        <w:t>ilitary-</w:t>
      </w:r>
      <w:r w:rsidRPr="003B1509">
        <w:rPr>
          <w:rStyle w:val="Emphasis"/>
          <w:highlight w:val="cyan"/>
        </w:rPr>
        <w:t>i</w:t>
      </w:r>
      <w:r w:rsidRPr="003B1509">
        <w:rPr>
          <w:sz w:val="16"/>
        </w:rPr>
        <w:t xml:space="preserve">ndustrial </w:t>
      </w:r>
      <w:r w:rsidRPr="003B1509">
        <w:rPr>
          <w:rStyle w:val="Emphasis"/>
          <w:highlight w:val="cyan"/>
        </w:rPr>
        <w:t>c</w:t>
      </w:r>
      <w:r w:rsidRPr="003B1509">
        <w:rPr>
          <w:sz w:val="16"/>
        </w:rPr>
        <w:t xml:space="preserve">omplexes of Russia and the United States, although the Americans are certainly more the instigators. But these whole </w:t>
      </w:r>
      <w:r w:rsidRPr="003B1509">
        <w:rPr>
          <w:rStyle w:val="StyleUnderline"/>
          <w:highlight w:val="cyan"/>
        </w:rPr>
        <w:t>new</w:t>
      </w:r>
      <w:r w:rsidRPr="003B1509">
        <w:rPr>
          <w:rStyle w:val="StyleUnderline"/>
        </w:rPr>
        <w:t xml:space="preserve"> whack of nuclear </w:t>
      </w:r>
      <w:r w:rsidRPr="003B1509">
        <w:rPr>
          <w:rStyle w:val="Emphasis"/>
          <w:highlight w:val="cyan"/>
        </w:rPr>
        <w:t>weapons</w:t>
      </w:r>
      <w:r w:rsidRPr="003B1509">
        <w:rPr>
          <w:rStyle w:val="StyleUnderline"/>
        </w:rPr>
        <w:t xml:space="preserve"> are </w:t>
      </w:r>
      <w:r w:rsidRPr="003B1509">
        <w:rPr>
          <w:rStyle w:val="StyleUnderline"/>
          <w:highlight w:val="cyan"/>
        </w:rPr>
        <w:t>coming online</w:t>
      </w:r>
      <w:r w:rsidRPr="003B1509">
        <w:rPr>
          <w:rStyle w:val="StyleUnderline"/>
        </w:rPr>
        <w:t xml:space="preserve"> and the old ones that still exist and in deteriorating situations</w:t>
      </w:r>
      <w:r w:rsidRPr="003B1509">
        <w:rPr>
          <w:sz w:val="16"/>
        </w:rPr>
        <w:t xml:space="preserve"> that </w:t>
      </w:r>
      <w:r w:rsidRPr="003B1509">
        <w:rPr>
          <w:rStyle w:val="StyleUnderline"/>
          <w:highlight w:val="cyan"/>
        </w:rPr>
        <w:t xml:space="preserve">are </w:t>
      </w:r>
      <w:r w:rsidRPr="003B1509">
        <w:rPr>
          <w:rStyle w:val="Emphasis"/>
          <w:highlight w:val="cyan"/>
        </w:rPr>
        <w:t>not safe</w:t>
      </w:r>
      <w:r w:rsidRPr="003B1509">
        <w:rPr>
          <w:rStyle w:val="StyleUnderline"/>
        </w:rPr>
        <w:t xml:space="preserve">, the </w:t>
      </w:r>
      <w:r w:rsidRPr="003B1509">
        <w:rPr>
          <w:rStyle w:val="StyleUnderline"/>
          <w:highlight w:val="cyan"/>
        </w:rPr>
        <w:t xml:space="preserve">possibility of </w:t>
      </w:r>
      <w:r w:rsidRPr="003B1509">
        <w:rPr>
          <w:rStyle w:val="Emphasis"/>
          <w:highlight w:val="cyan"/>
        </w:rPr>
        <w:t>accident</w:t>
      </w:r>
      <w:r w:rsidRPr="003B1509">
        <w:rPr>
          <w:rStyle w:val="StyleUnderline"/>
        </w:rPr>
        <w:t xml:space="preserve">al nuclear war is not possible, it </w:t>
      </w:r>
      <w:r w:rsidRPr="003B1509">
        <w:rPr>
          <w:rStyle w:val="StyleUnderline"/>
          <w:highlight w:val="cyan"/>
        </w:rPr>
        <w:t xml:space="preserve">is </w:t>
      </w:r>
      <w:r w:rsidRPr="003B1509">
        <w:rPr>
          <w:rStyle w:val="Emphasis"/>
          <w:highlight w:val="cyan"/>
        </w:rPr>
        <w:t>certain</w:t>
      </w:r>
      <w:r w:rsidRPr="003B1509">
        <w:rPr>
          <w:sz w:val="16"/>
        </w:rPr>
        <w:t>. 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046FE95E" w14:textId="77777777" w:rsidR="00F0255A" w:rsidRDefault="00F0255A" w:rsidP="00F0255A">
      <w:r>
        <w:t>&lt;&lt;TEXT CONDENSED, NONE OMITTED&gt;&gt;</w:t>
      </w:r>
    </w:p>
    <w:p w14:paraId="54587884" w14:textId="77777777" w:rsidR="00F0255A" w:rsidRPr="003B1509" w:rsidRDefault="00F0255A" w:rsidP="00F0255A">
      <w:pPr>
        <w:rPr>
          <w:sz w:val="12"/>
          <w:szCs w:val="12"/>
        </w:rPr>
      </w:pPr>
      <w:r w:rsidRPr="003B1509">
        <w:rPr>
          <w:sz w:val="12"/>
          <w:szCs w:val="12"/>
        </w:rPr>
        <w:t>Michael All the people are not talking 10 minutes. You’re talking ten seconds. Paul Jay 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 Michael Please do. Paul Jay 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 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 Michael Who owns the nuclear weapons production industry? And is it very profitable? Paul Jay</w:t>
      </w:r>
    </w:p>
    <w:p w14:paraId="611430B9" w14:textId="77777777" w:rsidR="00F0255A" w:rsidRDefault="00F0255A" w:rsidP="00F0255A">
      <w:r>
        <w:t>&lt;&lt;PARAGRAPH INTEGRITY RESUMES&gt;&gt;</w:t>
      </w:r>
    </w:p>
    <w:p w14:paraId="5E9E2211" w14:textId="77777777" w:rsidR="00F0255A" w:rsidRDefault="00F0255A" w:rsidP="00F0255A">
      <w:pPr>
        <w:rPr>
          <w:sz w:val="16"/>
        </w:rPr>
      </w:pPr>
      <w:r w:rsidRPr="003B1509">
        <w:rPr>
          <w:sz w:val="16"/>
        </w:rPr>
        <w:t xml:space="preserve">Well, </w:t>
      </w:r>
      <w:r w:rsidRPr="003B1509">
        <w:rPr>
          <w:rStyle w:val="Emphasis"/>
          <w:highlight w:val="cyan"/>
        </w:rPr>
        <w:t>profit</w:t>
      </w:r>
      <w:r w:rsidRPr="003B1509">
        <w:rPr>
          <w:rStyle w:val="StyleUnderline"/>
          <w:highlight w:val="cyan"/>
        </w:rPr>
        <w:t xml:space="preserve"> is what it’s </w:t>
      </w:r>
      <w:r w:rsidRPr="003B1509">
        <w:rPr>
          <w:rStyle w:val="Emphasis"/>
          <w:highlight w:val="cyan"/>
        </w:rPr>
        <w:t>all about</w:t>
      </w:r>
      <w:r w:rsidRPr="003B1509">
        <w:rPr>
          <w:rStyle w:val="StyleUnderline"/>
          <w:highlight w:val="cyan"/>
        </w:rPr>
        <w:t>, and</w:t>
      </w:r>
      <w:r w:rsidRPr="003B1509">
        <w:rPr>
          <w:sz w:val="16"/>
        </w:rPr>
        <w:t xml:space="preserve"> this is what’s ridiculous. </w:t>
      </w:r>
      <w:r w:rsidRPr="003B1509">
        <w:rPr>
          <w:rStyle w:val="StyleUnderline"/>
        </w:rPr>
        <w:t xml:space="preserve">People have to understand </w:t>
      </w:r>
      <w:r w:rsidRPr="003B1509">
        <w:rPr>
          <w:rStyle w:val="StyleUnderline"/>
          <w:highlight w:val="cyan"/>
        </w:rPr>
        <w:t xml:space="preserve">how </w:t>
      </w:r>
      <w:r w:rsidRPr="003B1509">
        <w:rPr>
          <w:rStyle w:val="Emphasis"/>
          <w:highlight w:val="cyan"/>
        </w:rPr>
        <w:t>systemically dangerous</w:t>
      </w:r>
      <w:r w:rsidRPr="003B1509">
        <w:rPr>
          <w:rStyle w:val="StyleUnderline"/>
          <w:highlight w:val="cyan"/>
        </w:rPr>
        <w:t xml:space="preserve"> capitalism is</w:t>
      </w:r>
      <w:r w:rsidRPr="003B1509">
        <w:rPr>
          <w:rStyle w:val="StyleUnderline"/>
        </w:rPr>
        <w:t xml:space="preserve"> now</w:t>
      </w:r>
      <w:r w:rsidRPr="003B1509">
        <w:rPr>
          <w:sz w:val="16"/>
        </w:rPr>
        <w:t xml:space="preserve">. And this nothing says it more than the fact that </w:t>
      </w:r>
      <w:r w:rsidRPr="003B1509">
        <w:rPr>
          <w:rStyle w:val="StyleUnderline"/>
        </w:rPr>
        <w:t xml:space="preserve">it </w:t>
      </w:r>
      <w:r w:rsidRPr="003B1509">
        <w:rPr>
          <w:rStyle w:val="StyleUnderline"/>
          <w:highlight w:val="cyan"/>
        </w:rPr>
        <w:t xml:space="preserve">purely </w:t>
      </w:r>
      <w:r w:rsidRPr="003B1509">
        <w:rPr>
          <w:rStyle w:val="Emphasis"/>
          <w:highlight w:val="cyan"/>
        </w:rPr>
        <w:t>profits driv</w:t>
      </w:r>
      <w:r w:rsidRPr="003B1509">
        <w:rPr>
          <w:rStyle w:val="StyleUnderline"/>
        </w:rPr>
        <w:t xml:space="preserve">ing the </w:t>
      </w:r>
      <w:r w:rsidRPr="003B1509">
        <w:rPr>
          <w:rStyle w:val="Emphasis"/>
          <w:highlight w:val="cyan"/>
        </w:rPr>
        <w:t>nuclear war</w:t>
      </w:r>
      <w:r w:rsidRPr="003B1509">
        <w:rPr>
          <w:rStyle w:val="StyleUnderline"/>
        </w:rPr>
        <w:t xml:space="preserve"> strategy of the United States</w:t>
      </w:r>
      <w:r w:rsidRPr="003B1509">
        <w:rPr>
          <w:sz w:val="16"/>
        </w:rPr>
        <w:t>. Daniel Ellsberg has a line which he says the nuclear weapons program after World War Two was a commercial subsidy for the aerospace industry. That there simply was no military justification to develop a nuclear weapons program after World War Two. He points to the ICBM. The whole ICBM program is obsolete.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ICBM continues because they’re very expensive and the armaments industry makes tons of money out of making them. But if you want to go to the beginnings of this and understand the profit motive, I interviewed a guy named Lester Ernest and he was part of a program at M.I.T. in around 1959/1960.</w:t>
      </w:r>
    </w:p>
    <w:p w14:paraId="738DBF7D" w14:textId="77777777" w:rsidR="00F0255A" w:rsidRDefault="00F0255A" w:rsidP="00F0255A">
      <w:pPr>
        <w:pStyle w:val="Heading4"/>
      </w:pPr>
      <w:r>
        <w:t xml:space="preserve">Profit and growth ensure </w:t>
      </w:r>
      <w:r w:rsidRPr="00EF0339">
        <w:rPr>
          <w:u w:val="single"/>
        </w:rPr>
        <w:t>existential</w:t>
      </w:r>
      <w:r>
        <w:t xml:space="preserve"> wars.</w:t>
      </w:r>
    </w:p>
    <w:p w14:paraId="1FF80C08" w14:textId="77777777" w:rsidR="00F0255A" w:rsidRDefault="00F0255A" w:rsidP="00F0255A">
      <w:r w:rsidRPr="00EF0339">
        <w:rPr>
          <w:rStyle w:val="Style13ptBold"/>
        </w:rPr>
        <w:t>Derber 23</w:t>
      </w:r>
      <w:r>
        <w:t xml:space="preserve"> [</w:t>
      </w:r>
      <w:r w:rsidRPr="002A6A38">
        <w:t>Charles Derber (Professor of Sociology, Boston College; Ph.D., University of Chicago) and Suren Moodliar (Managing Editor, Socialism and Democracy Journal), 2023</w:t>
      </w:r>
      <w:r>
        <w:t xml:space="preserve">, “Introduction,” and “The Extinction Triangle: Capitalism, Environmental Destruction, and Militarism,” in </w:t>
      </w:r>
      <w:r w:rsidRPr="002A6A38">
        <w:rPr>
          <w:i/>
          <w:iCs/>
        </w:rPr>
        <w:t>Dying for Capitalism: How Big Money Fuels Extinction and What We Can do About It</w:t>
      </w:r>
      <w:r>
        <w:t>, Ch. 1-2, Routledge, njn]</w:t>
      </w:r>
    </w:p>
    <w:p w14:paraId="09F25EDC" w14:textId="77777777" w:rsidR="00F0255A" w:rsidRPr="00EF0339" w:rsidRDefault="00F0255A" w:rsidP="00F0255A">
      <w:pPr>
        <w:rPr>
          <w:rStyle w:val="StyleUnderline"/>
        </w:rPr>
      </w:pPr>
      <w:r w:rsidRPr="00EF0339">
        <w:rPr>
          <w:sz w:val="16"/>
        </w:rPr>
        <w:t xml:space="preserve">Second, </w:t>
      </w:r>
      <w:r w:rsidRPr="00EF0339">
        <w:rPr>
          <w:rStyle w:val="StyleUnderline"/>
        </w:rPr>
        <w:t xml:space="preserve">maximizing </w:t>
      </w:r>
      <w:r w:rsidRPr="00EF0339">
        <w:rPr>
          <w:rStyle w:val="Emphasis"/>
          <w:highlight w:val="cyan"/>
        </w:rPr>
        <w:t>profit</w:t>
      </w:r>
      <w:r w:rsidRPr="00EF0339">
        <w:rPr>
          <w:rStyle w:val="StyleUnderline"/>
          <w:highlight w:val="cyan"/>
        </w:rPr>
        <w:t xml:space="preserve"> requires </w:t>
      </w:r>
      <w:r w:rsidRPr="00EF0339">
        <w:rPr>
          <w:rStyle w:val="Emphasis"/>
          <w:highlight w:val="cyan"/>
        </w:rPr>
        <w:t>removing limits</w:t>
      </w:r>
      <w:r w:rsidRPr="00EF0339">
        <w:rPr>
          <w:rStyle w:val="StyleUnderline"/>
          <w:highlight w:val="cyan"/>
        </w:rPr>
        <w:t xml:space="preserve"> to growth</w:t>
      </w:r>
      <w:r w:rsidRPr="00EF0339">
        <w:rPr>
          <w:rStyle w:val="StyleUnderline"/>
        </w:rPr>
        <w:t xml:space="preserve">. </w:t>
      </w:r>
    </w:p>
    <w:p w14:paraId="322DCA21" w14:textId="77777777" w:rsidR="00F0255A" w:rsidRPr="00EF0339" w:rsidRDefault="00F0255A" w:rsidP="00F0255A">
      <w:pPr>
        <w:rPr>
          <w:sz w:val="16"/>
        </w:rPr>
      </w:pPr>
      <w:r w:rsidRPr="00EF0339">
        <w:rPr>
          <w:rStyle w:val="StyleUnderline"/>
        </w:rPr>
        <w:t xml:space="preserve">Any company that puts </w:t>
      </w:r>
      <w:r w:rsidRPr="00EF0339">
        <w:rPr>
          <w:rStyle w:val="Emphasis"/>
        </w:rPr>
        <w:t>limits</w:t>
      </w:r>
      <w:r w:rsidRPr="00EF0339">
        <w:rPr>
          <w:rStyle w:val="StyleUnderline"/>
        </w:rPr>
        <w:t xml:space="preserve"> on</w:t>
      </w:r>
      <w:r w:rsidRPr="00EF0339">
        <w:rPr>
          <w:sz w:val="16"/>
        </w:rPr>
        <w:t xml:space="preserve"> its </w:t>
      </w:r>
      <w:r w:rsidRPr="00EF0339">
        <w:rPr>
          <w:rStyle w:val="Emphasis"/>
        </w:rPr>
        <w:t>growth</w:t>
      </w:r>
      <w:r w:rsidRPr="00EF0339">
        <w:rPr>
          <w:rStyle w:val="StyleUnderline"/>
        </w:rPr>
        <w:t xml:space="preserve"> will eventually </w:t>
      </w:r>
      <w:r w:rsidRPr="00EF0339">
        <w:rPr>
          <w:rStyle w:val="Emphasis"/>
        </w:rPr>
        <w:t>reduce profit</w:t>
      </w:r>
      <w:r w:rsidRPr="00EF0339">
        <w:rPr>
          <w:rStyle w:val="StyleUnderline"/>
        </w:rPr>
        <w:t xml:space="preserve"> margins and </w:t>
      </w:r>
      <w:r w:rsidRPr="00EF0339">
        <w:rPr>
          <w:rStyle w:val="Emphasis"/>
        </w:rPr>
        <w:t>succumb</w:t>
      </w:r>
      <w:r w:rsidRPr="00EF0339">
        <w:rPr>
          <w:rStyle w:val="StyleUnderline"/>
        </w:rPr>
        <w:t xml:space="preserve"> to </w:t>
      </w:r>
      <w:r w:rsidRPr="00EF0339">
        <w:rPr>
          <w:rStyle w:val="Emphasis"/>
        </w:rPr>
        <w:t>competitors</w:t>
      </w:r>
      <w:r w:rsidRPr="00EF0339">
        <w:rPr>
          <w:sz w:val="16"/>
        </w:rPr>
        <w:t xml:space="preserve"> who seek maximum growth. Yet because we live on a finite planet, a system that cannot accept limits to growth, and is always hungrier to extract oil and exploit more workers, is incompatible with human and planetary survival. </w:t>
      </w:r>
    </w:p>
    <w:p w14:paraId="21B03446" w14:textId="77777777" w:rsidR="00F0255A" w:rsidRPr="00EF0339" w:rsidRDefault="00F0255A" w:rsidP="00F0255A">
      <w:pPr>
        <w:rPr>
          <w:sz w:val="16"/>
        </w:rPr>
      </w:pPr>
      <w:r w:rsidRPr="00EF0339">
        <w:rPr>
          <w:sz w:val="16"/>
        </w:rPr>
        <w:t xml:space="preserve">Third, </w:t>
      </w:r>
      <w:r w:rsidRPr="00EF0339">
        <w:rPr>
          <w:rStyle w:val="StyleUnderline"/>
        </w:rPr>
        <w:t xml:space="preserve">maximizing profit has always </w:t>
      </w:r>
      <w:r w:rsidRPr="00EF0339">
        <w:rPr>
          <w:rStyle w:val="Emphasis"/>
          <w:highlight w:val="cyan"/>
        </w:rPr>
        <w:t>require</w:t>
      </w:r>
      <w:r w:rsidRPr="00EF0339">
        <w:rPr>
          <w:rStyle w:val="StyleUnderline"/>
        </w:rPr>
        <w:t xml:space="preserve">d </w:t>
      </w:r>
      <w:r w:rsidRPr="00EF0339">
        <w:rPr>
          <w:rStyle w:val="StyleUnderline"/>
          <w:highlight w:val="cyan"/>
        </w:rPr>
        <w:t xml:space="preserve">capitalist </w:t>
      </w:r>
      <w:r w:rsidRPr="00EF0339">
        <w:rPr>
          <w:rStyle w:val="Emphasis"/>
          <w:highlight w:val="cyan"/>
        </w:rPr>
        <w:t>wars</w:t>
      </w:r>
      <w:r w:rsidRPr="00EF0339">
        <w:rPr>
          <w:sz w:val="16"/>
        </w:rPr>
        <w:t xml:space="preserve">. European colonial wars led to mass death but did not create the threat of total life extinction. But with World War II, invention of the nuclear bomb made war itself an extinction threat, because </w:t>
      </w:r>
      <w:r w:rsidRPr="00EF0339">
        <w:rPr>
          <w:rStyle w:val="StyleUnderline"/>
        </w:rPr>
        <w:t xml:space="preserve">any war can now </w:t>
      </w:r>
      <w:r w:rsidRPr="00EF0339">
        <w:rPr>
          <w:rStyle w:val="Emphasis"/>
          <w:highlight w:val="cyan"/>
        </w:rPr>
        <w:t>escalate</w:t>
      </w:r>
      <w:r w:rsidRPr="00EF0339">
        <w:rPr>
          <w:rStyle w:val="StyleUnderline"/>
        </w:rPr>
        <w:t xml:space="preserve"> to </w:t>
      </w:r>
      <w:r w:rsidRPr="00EF0339">
        <w:rPr>
          <w:rStyle w:val="Emphasis"/>
          <w:highlight w:val="cyan"/>
        </w:rPr>
        <w:t>nuclear</w:t>
      </w:r>
      <w:r w:rsidRPr="00EF0339">
        <w:rPr>
          <w:rStyle w:val="StyleUnderline"/>
        </w:rPr>
        <w:t xml:space="preserve"> conflict</w:t>
      </w:r>
      <w:r w:rsidRPr="00EF0339">
        <w:rPr>
          <w:sz w:val="16"/>
        </w:rPr>
        <w:t xml:space="preserve">, a major threat of extinction. </w:t>
      </w:r>
    </w:p>
    <w:p w14:paraId="7FD22490" w14:textId="77777777" w:rsidR="00F0255A" w:rsidRPr="00EF0339" w:rsidRDefault="00F0255A" w:rsidP="00F0255A">
      <w:pPr>
        <w:rPr>
          <w:sz w:val="16"/>
        </w:rPr>
      </w:pPr>
      <w:r w:rsidRPr="00EF0339">
        <w:rPr>
          <w:sz w:val="16"/>
        </w:rPr>
        <w:t xml:space="preserve">Fourth, </w:t>
      </w:r>
      <w:r w:rsidRPr="00EF0339">
        <w:rPr>
          <w:rStyle w:val="StyleUnderline"/>
        </w:rPr>
        <w:t xml:space="preserve">capitalism seeks to </w:t>
      </w:r>
      <w:r w:rsidRPr="00EF0339">
        <w:rPr>
          <w:rStyle w:val="Emphasis"/>
          <w:highlight w:val="cyan"/>
        </w:rPr>
        <w:t>privatize</w:t>
      </w:r>
      <w:r w:rsidRPr="00EF0339">
        <w:rPr>
          <w:rStyle w:val="StyleUnderline"/>
          <w:highlight w:val="cyan"/>
        </w:rPr>
        <w:t xml:space="preserve"> and </w:t>
      </w:r>
      <w:r w:rsidRPr="00EF0339">
        <w:rPr>
          <w:rStyle w:val="Emphasis"/>
          <w:highlight w:val="cyan"/>
        </w:rPr>
        <w:t>sell</w:t>
      </w:r>
      <w:r w:rsidRPr="00EF0339">
        <w:rPr>
          <w:rStyle w:val="StyleUnderline"/>
        </w:rPr>
        <w:t xml:space="preserve"> virtually </w:t>
      </w:r>
      <w:r w:rsidRPr="00EF0339">
        <w:rPr>
          <w:rStyle w:val="Emphasis"/>
          <w:highlight w:val="cyan"/>
        </w:rPr>
        <w:t>everything</w:t>
      </w:r>
      <w:r w:rsidRPr="00EF0339">
        <w:rPr>
          <w:rStyle w:val="StyleUnderline"/>
          <w:highlight w:val="cyan"/>
        </w:rPr>
        <w:t xml:space="preserve"> in</w:t>
      </w:r>
      <w:r w:rsidRPr="00EF0339">
        <w:rPr>
          <w:rStyle w:val="StyleUnderline"/>
        </w:rPr>
        <w:t xml:space="preserve"> global </w:t>
      </w:r>
      <w:r w:rsidRPr="00EF0339">
        <w:rPr>
          <w:rStyle w:val="Emphasis"/>
          <w:highlight w:val="cyan"/>
        </w:rPr>
        <w:t>markets</w:t>
      </w:r>
      <w:r w:rsidRPr="00EF0339">
        <w:rPr>
          <w:sz w:val="16"/>
        </w:rPr>
        <w:t xml:space="preserve"> – </w:t>
      </w:r>
      <w:r w:rsidRPr="00EF0339">
        <w:rPr>
          <w:rStyle w:val="StyleUnderline"/>
        </w:rPr>
        <w:t xml:space="preserve">both are </w:t>
      </w:r>
      <w:r w:rsidRPr="00EF0339">
        <w:rPr>
          <w:rStyle w:val="StyleUnderline"/>
          <w:highlight w:val="cyan"/>
        </w:rPr>
        <w:t xml:space="preserve">inherently </w:t>
      </w:r>
      <w:r w:rsidRPr="00EF0339">
        <w:rPr>
          <w:rStyle w:val="Emphasis"/>
          <w:highlight w:val="cyan"/>
        </w:rPr>
        <w:t>destabilizing</w:t>
      </w:r>
      <w:r w:rsidRPr="00EF0339">
        <w:rPr>
          <w:rStyle w:val="StyleUnderline"/>
        </w:rPr>
        <w:t xml:space="preserve"> imperatives</w:t>
      </w:r>
      <w:r w:rsidRPr="00EF0339">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BD19EED" w14:textId="77777777" w:rsidR="00F0255A" w:rsidRPr="00EF0339" w:rsidRDefault="00F0255A" w:rsidP="00F0255A">
      <w:pPr>
        <w:rPr>
          <w:sz w:val="16"/>
        </w:rPr>
      </w:pPr>
      <w:r w:rsidRPr="00EF0339">
        <w:rPr>
          <w:sz w:val="16"/>
        </w:rPr>
        <w:t>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w:t>
      </w:r>
    </w:p>
    <w:p w14:paraId="73CAB240" w14:textId="77777777" w:rsidR="00F0255A" w:rsidRPr="00EF0339" w:rsidRDefault="00F0255A" w:rsidP="00F0255A">
      <w:pPr>
        <w:rPr>
          <w:sz w:val="16"/>
        </w:rPr>
      </w:pPr>
      <w:r w:rsidRPr="00EF0339">
        <w:rPr>
          <w:sz w:val="16"/>
        </w:rPr>
        <w:t>The United States and Survival</w:t>
      </w:r>
    </w:p>
    <w:p w14:paraId="42253E61" w14:textId="77777777" w:rsidR="00F0255A" w:rsidRPr="00EF0339" w:rsidRDefault="00F0255A" w:rsidP="00F0255A">
      <w:pPr>
        <w:rPr>
          <w:sz w:val="16"/>
        </w:rPr>
      </w:pPr>
      <w:r w:rsidRPr="00EF0339">
        <w:rPr>
          <w:rStyle w:val="StyleUnderline"/>
        </w:rPr>
        <w:t xml:space="preserve">Extinction is a global threat, </w:t>
      </w:r>
      <w:r w:rsidRPr="00EF0339">
        <w:rPr>
          <w:rStyle w:val="Emphasis"/>
        </w:rPr>
        <w:t>rooted</w:t>
      </w:r>
      <w:r w:rsidRPr="00EF0339">
        <w:rPr>
          <w:rStyle w:val="StyleUnderline"/>
        </w:rPr>
        <w:t xml:space="preserve"> in a </w:t>
      </w:r>
      <w:r w:rsidRPr="00EF0339">
        <w:rPr>
          <w:rStyle w:val="Emphasis"/>
        </w:rPr>
        <w:t>globalizing capitalism</w:t>
      </w:r>
      <w:r w:rsidRPr="00EF0339">
        <w:rPr>
          <w:rStyle w:val="StyleUnderline"/>
        </w:rPr>
        <w:t xml:space="preserve"> system</w:t>
      </w:r>
      <w:r w:rsidRPr="00EF0339">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9D6F644" w14:textId="77777777" w:rsidR="00F0255A" w:rsidRPr="00BE36DA" w:rsidRDefault="00F0255A" w:rsidP="00F0255A">
      <w:pPr>
        <w:rPr>
          <w:sz w:val="16"/>
        </w:rPr>
      </w:pPr>
      <w:r w:rsidRPr="00BE36DA">
        <w:rPr>
          <w:sz w:val="16"/>
        </w:rPr>
        <w:t xml:space="preserve">The hard truth is that the United States is the leading “extinction nation,” a fact that every American needs to understand in his or her gut. More than any other nation, </w:t>
      </w:r>
      <w:r w:rsidRPr="00BE36DA">
        <w:rPr>
          <w:rStyle w:val="StyleUnderline"/>
        </w:rPr>
        <w:t xml:space="preserve">American </w:t>
      </w:r>
      <w:r w:rsidRPr="00BE36DA">
        <w:rPr>
          <w:rStyle w:val="StyleUnderline"/>
          <w:highlight w:val="cyan"/>
        </w:rPr>
        <w:t>policies</w:t>
      </w:r>
      <w:r w:rsidRPr="00BE36DA">
        <w:rPr>
          <w:rStyle w:val="StyleUnderline"/>
        </w:rPr>
        <w:t xml:space="preserve"> are </w:t>
      </w:r>
      <w:r w:rsidRPr="00BE36DA">
        <w:rPr>
          <w:rStyle w:val="Emphasis"/>
          <w:highlight w:val="cyan"/>
        </w:rPr>
        <w:t>fuel</w:t>
      </w:r>
      <w:r w:rsidRPr="00BE36DA">
        <w:rPr>
          <w:rStyle w:val="StyleUnderline"/>
        </w:rPr>
        <w:t xml:space="preserve">ing the </w:t>
      </w:r>
      <w:r w:rsidRPr="00BE36DA">
        <w:rPr>
          <w:rStyle w:val="Emphasis"/>
        </w:rPr>
        <w:t>existential</w:t>
      </w:r>
      <w:r w:rsidRPr="00BE36DA">
        <w:rPr>
          <w:rStyle w:val="StyleUnderline"/>
        </w:rPr>
        <w:t xml:space="preserve"> threat to </w:t>
      </w:r>
      <w:r w:rsidRPr="00BE36DA">
        <w:rPr>
          <w:rStyle w:val="Emphasis"/>
        </w:rPr>
        <w:t>human civilization</w:t>
      </w:r>
      <w:r w:rsidRPr="00BE36DA">
        <w:rPr>
          <w:sz w:val="16"/>
        </w:rPr>
        <w:t xml:space="preserve">. The </w:t>
      </w:r>
      <w:r w:rsidRPr="00BE36DA">
        <w:rPr>
          <w:rStyle w:val="Emphasis"/>
        </w:rPr>
        <w:t>U</w:t>
      </w:r>
      <w:r w:rsidRPr="00BE36DA">
        <w:rPr>
          <w:sz w:val="16"/>
        </w:rPr>
        <w:t xml:space="preserve">nited </w:t>
      </w:r>
      <w:r w:rsidRPr="00BE36DA">
        <w:rPr>
          <w:rStyle w:val="Emphasis"/>
        </w:rPr>
        <w:t>S</w:t>
      </w:r>
      <w:r w:rsidRPr="00BE36DA">
        <w:rPr>
          <w:sz w:val="16"/>
        </w:rPr>
        <w:t xml:space="preserve">tates </w:t>
      </w:r>
      <w:r w:rsidRPr="00BE36DA">
        <w:rPr>
          <w:rStyle w:val="StyleUnderline"/>
        </w:rPr>
        <w:t xml:space="preserve">lead the race to </w:t>
      </w:r>
      <w:r w:rsidRPr="00BE36DA">
        <w:rPr>
          <w:rStyle w:val="Emphasis"/>
          <w:highlight w:val="cyan"/>
        </w:rPr>
        <w:t>extinction</w:t>
      </w:r>
      <w:r w:rsidRPr="00BE36DA">
        <w:rPr>
          <w:sz w:val="16"/>
        </w:rPr>
        <w:t xml:space="preserve"> partly </w:t>
      </w:r>
      <w:r w:rsidRPr="00BE36DA">
        <w:rPr>
          <w:rStyle w:val="StyleUnderline"/>
        </w:rPr>
        <w:t xml:space="preserve">because it is </w:t>
      </w:r>
      <w:r w:rsidRPr="00BE36DA">
        <w:rPr>
          <w:rStyle w:val="Emphasis"/>
        </w:rPr>
        <w:t>indisputably</w:t>
      </w:r>
      <w:r w:rsidRPr="00BE36DA">
        <w:rPr>
          <w:rStyle w:val="StyleUnderline"/>
        </w:rPr>
        <w:t xml:space="preserve"> the </w:t>
      </w:r>
      <w:r w:rsidRPr="00BE36DA">
        <w:rPr>
          <w:rStyle w:val="Emphasis"/>
          <w:highlight w:val="cyan"/>
        </w:rPr>
        <w:t>most powerful</w:t>
      </w:r>
      <w:r w:rsidRPr="00BE36DA">
        <w:rPr>
          <w:rStyle w:val="StyleUnderline"/>
          <w:highlight w:val="cyan"/>
        </w:rPr>
        <w:t xml:space="preserve"> nation</w:t>
      </w:r>
      <w:r w:rsidRPr="00BE36DA">
        <w:rPr>
          <w:sz w:val="16"/>
        </w:rPr>
        <w:t xml:space="preserve"> on the planet. It has a larger role than any other nation in </w:t>
      </w:r>
      <w:r w:rsidRPr="00BE36DA">
        <w:rPr>
          <w:rStyle w:val="StyleUnderline"/>
          <w:highlight w:val="cyan"/>
        </w:rPr>
        <w:t>setting</w:t>
      </w:r>
      <w:r w:rsidRPr="00BE36DA">
        <w:rPr>
          <w:rStyle w:val="StyleUnderline"/>
        </w:rPr>
        <w:t xml:space="preserve"> the global </w:t>
      </w:r>
      <w:r w:rsidRPr="00BE36DA">
        <w:rPr>
          <w:rStyle w:val="Emphasis"/>
          <w:highlight w:val="cyan"/>
        </w:rPr>
        <w:t>rules</w:t>
      </w:r>
      <w:r w:rsidRPr="00BE36DA">
        <w:rPr>
          <w:rStyle w:val="StyleUnderline"/>
        </w:rPr>
        <w:t xml:space="preserve"> of the game</w:t>
      </w:r>
      <w:r w:rsidRPr="00BE36DA">
        <w:rPr>
          <w:sz w:val="16"/>
        </w:rPr>
        <w:t xml:space="preserve">. </w:t>
      </w:r>
      <w:r w:rsidRPr="00BE36DA">
        <w:rPr>
          <w:rStyle w:val="StyleUnderline"/>
        </w:rPr>
        <w:t xml:space="preserve">America’s </w:t>
      </w:r>
      <w:r w:rsidRPr="00BE36DA">
        <w:rPr>
          <w:rStyle w:val="Emphasis"/>
        </w:rPr>
        <w:t>unique</w:t>
      </w:r>
      <w:r w:rsidRPr="00BE36DA">
        <w:rPr>
          <w:rStyle w:val="StyleUnderline"/>
        </w:rPr>
        <w:t xml:space="preserve"> brand</w:t>
      </w:r>
      <w:r w:rsidRPr="00BE36DA">
        <w:rPr>
          <w:sz w:val="16"/>
        </w:rPr>
        <w:t xml:space="preserve"> of capitalism, </w:t>
      </w:r>
      <w:r w:rsidRPr="00BE36DA">
        <w:rPr>
          <w:rStyle w:val="Emphasis"/>
          <w:highlight w:val="cyan"/>
        </w:rPr>
        <w:t>neoliberal</w:t>
      </w:r>
      <w:r w:rsidRPr="00BE36DA">
        <w:rPr>
          <w:sz w:val="16"/>
        </w:rPr>
        <w:t xml:space="preserve">ism, also </w:t>
      </w:r>
      <w:r w:rsidRPr="00BE36DA">
        <w:rPr>
          <w:rStyle w:val="StyleUnderline"/>
        </w:rPr>
        <w:t xml:space="preserve">plays a </w:t>
      </w:r>
      <w:r w:rsidRPr="00BE36DA">
        <w:rPr>
          <w:rStyle w:val="Emphasis"/>
        </w:rPr>
        <w:t>central role</w:t>
      </w:r>
      <w:r w:rsidRPr="00BE36DA">
        <w:rPr>
          <w:rStyle w:val="StyleUnderline"/>
        </w:rPr>
        <w:t xml:space="preserve">. It requires US </w:t>
      </w:r>
      <w:r w:rsidRPr="00BE36DA">
        <w:rPr>
          <w:rStyle w:val="StyleUnderline"/>
          <w:highlight w:val="cyan"/>
        </w:rPr>
        <w:t>elites</w:t>
      </w:r>
      <w:r w:rsidRPr="00BE36DA">
        <w:rPr>
          <w:rStyle w:val="StyleUnderline"/>
        </w:rPr>
        <w:t xml:space="preserve"> to </w:t>
      </w:r>
      <w:r w:rsidRPr="00BE36DA">
        <w:rPr>
          <w:rStyle w:val="Emphasis"/>
          <w:highlight w:val="cyan"/>
        </w:rPr>
        <w:t>slash</w:t>
      </w:r>
      <w:r w:rsidRPr="00BE36DA">
        <w:rPr>
          <w:rStyle w:val="StyleUnderline"/>
        </w:rPr>
        <w:t xml:space="preserve"> public </w:t>
      </w:r>
      <w:r w:rsidRPr="00BE36DA">
        <w:rPr>
          <w:rStyle w:val="StyleUnderline"/>
          <w:highlight w:val="cyan"/>
        </w:rPr>
        <w:t>goods</w:t>
      </w:r>
      <w:r w:rsidRPr="00BE36DA">
        <w:rPr>
          <w:rStyle w:val="StyleUnderline"/>
        </w:rPr>
        <w:t xml:space="preserve">, cut taxes, reduce welfare, </w:t>
      </w:r>
      <w:r w:rsidRPr="00BE36DA">
        <w:rPr>
          <w:rStyle w:val="Emphasis"/>
          <w:highlight w:val="cyan"/>
        </w:rPr>
        <w:t>dereg</w:t>
      </w:r>
      <w:r w:rsidRPr="00BE36DA">
        <w:rPr>
          <w:rStyle w:val="StyleUnderline"/>
        </w:rPr>
        <w:t xml:space="preserve">ulate corporations, </w:t>
      </w:r>
      <w:r w:rsidRPr="00BE36DA">
        <w:rPr>
          <w:rStyle w:val="Emphasis"/>
          <w:highlight w:val="cyan"/>
        </w:rPr>
        <w:t>sell off</w:t>
      </w:r>
      <w:r w:rsidRPr="00BE36DA">
        <w:rPr>
          <w:rStyle w:val="StyleUnderline"/>
        </w:rPr>
        <w:t xml:space="preserve"> public </w:t>
      </w:r>
      <w:r w:rsidRPr="00BE36DA">
        <w:rPr>
          <w:rStyle w:val="StyleUnderline"/>
          <w:highlight w:val="cyan"/>
        </w:rPr>
        <w:t>lands</w:t>
      </w:r>
      <w:r w:rsidRPr="00BE36DA">
        <w:rPr>
          <w:rStyle w:val="StyleUnderline"/>
        </w:rPr>
        <w:t>, and other policies that make</w:t>
      </w:r>
      <w:r w:rsidRPr="00BE36DA">
        <w:rPr>
          <w:sz w:val="16"/>
        </w:rPr>
        <w:t xml:space="preserve"> neoliberalism an engine of </w:t>
      </w:r>
      <w:r w:rsidRPr="00BE36DA">
        <w:rPr>
          <w:rStyle w:val="Emphasis"/>
        </w:rPr>
        <w:t>extinction</w:t>
      </w:r>
      <w:r w:rsidRPr="00BE36DA">
        <w:rPr>
          <w:sz w:val="16"/>
        </w:rPr>
        <w:t xml:space="preserve"> dangers.</w:t>
      </w:r>
    </w:p>
    <w:p w14:paraId="36B25F2D" w14:textId="77777777" w:rsidR="00F0255A" w:rsidRDefault="00F0255A" w:rsidP="00F0255A">
      <w:r>
        <w:t>&lt;&lt;TEXT CONDENSED, NONE OMITTED&gt;&gt;</w:t>
      </w:r>
    </w:p>
    <w:p w14:paraId="73FA1E55" w14:textId="77777777" w:rsidR="00F0255A" w:rsidRPr="00EF0339" w:rsidRDefault="00F0255A" w:rsidP="00F0255A">
      <w:pPr>
        <w:rPr>
          <w:sz w:val="4"/>
          <w:szCs w:val="4"/>
        </w:rPr>
      </w:pPr>
      <w:r w:rsidRPr="00EF0339">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D6A8CAD" w14:textId="77777777" w:rsidR="00F0255A" w:rsidRDefault="00F0255A" w:rsidP="00F0255A">
      <w:r>
        <w:t>&lt;&lt;PARAGRAPH BREAKS RESUME&gt;&gt;</w:t>
      </w:r>
    </w:p>
    <w:p w14:paraId="5BA3B4F8" w14:textId="77777777" w:rsidR="00F0255A" w:rsidRPr="00EF0339" w:rsidRDefault="00F0255A" w:rsidP="00F0255A">
      <w:pPr>
        <w:rPr>
          <w:sz w:val="16"/>
        </w:rPr>
      </w:pPr>
      <w:r w:rsidRPr="00EF0339">
        <w:rPr>
          <w:sz w:val="16"/>
        </w:rPr>
        <w:t xml:space="preserve">Extinction denialism has limited public awareness of the new stage that arose in the late 1940s but is rooted in the foundations of our economic system. Indeed, capitalism, even as it historically helped build </w:t>
      </w:r>
      <w:r w:rsidRPr="00EF0339">
        <w:rPr>
          <w:rStyle w:val="StyleUnderline"/>
        </w:rPr>
        <w:t xml:space="preserve">new economic </w:t>
      </w:r>
      <w:r w:rsidRPr="00EF0339">
        <w:rPr>
          <w:rStyle w:val="Emphasis"/>
          <w:highlight w:val="cyan"/>
        </w:rPr>
        <w:t>growth</w:t>
      </w:r>
      <w:r w:rsidRPr="00EF0339">
        <w:rPr>
          <w:rStyle w:val="StyleUnderline"/>
          <w:highlight w:val="cyan"/>
        </w:rPr>
        <w:t xml:space="preserve"> and </w:t>
      </w:r>
      <w:r w:rsidRPr="00EF0339">
        <w:rPr>
          <w:rStyle w:val="Emphasis"/>
          <w:highlight w:val="cyan"/>
        </w:rPr>
        <w:t>innovation</w:t>
      </w:r>
      <w:r w:rsidRPr="00EF0339">
        <w:rPr>
          <w:sz w:val="16"/>
        </w:rPr>
        <w:t xml:space="preserve"> and pulled millions out of poverty, has </w:t>
      </w:r>
      <w:r w:rsidRPr="00EF0339">
        <w:rPr>
          <w:rStyle w:val="Emphasis"/>
          <w:highlight w:val="cyan"/>
        </w:rPr>
        <w:t>always create</w:t>
      </w:r>
      <w:r w:rsidRPr="00EF0339">
        <w:rPr>
          <w:rStyle w:val="StyleUnderline"/>
        </w:rPr>
        <w:t xml:space="preserve">d </w:t>
      </w:r>
      <w:r w:rsidRPr="00EF0339">
        <w:rPr>
          <w:rStyle w:val="Emphasis"/>
          <w:highlight w:val="cyan"/>
        </w:rPr>
        <w:t>war</w:t>
      </w:r>
      <w:r w:rsidRPr="00EF0339">
        <w:rPr>
          <w:rStyle w:val="StyleUnderline"/>
        </w:rPr>
        <w:t xml:space="preserve"> and environmental </w:t>
      </w:r>
      <w:r w:rsidRPr="00EF0339">
        <w:rPr>
          <w:rStyle w:val="Emphasis"/>
        </w:rPr>
        <w:t>destruction</w:t>
      </w:r>
      <w:r w:rsidRPr="00EF0339">
        <w:rPr>
          <w:sz w:val="16"/>
        </w:rPr>
        <w:t xml:space="preserve">. Its </w:t>
      </w:r>
      <w:r w:rsidRPr="00EF0339">
        <w:rPr>
          <w:rStyle w:val="StyleUnderline"/>
        </w:rPr>
        <w:t xml:space="preserve">historical </w:t>
      </w:r>
      <w:r w:rsidRPr="00EF0339">
        <w:rPr>
          <w:rStyle w:val="StyleUnderline"/>
          <w:highlight w:val="cyan"/>
        </w:rPr>
        <w:t xml:space="preserve">progress </w:t>
      </w:r>
      <w:r w:rsidRPr="00EF0339">
        <w:rPr>
          <w:rStyle w:val="Emphasis"/>
          <w:highlight w:val="cyan"/>
        </w:rPr>
        <w:t>fuel</w:t>
      </w:r>
      <w:r w:rsidRPr="00EF0339">
        <w:rPr>
          <w:rStyle w:val="StyleUnderline"/>
        </w:rPr>
        <w:t>ed “development” that catapulted</w:t>
      </w:r>
      <w:r w:rsidRPr="00EF0339">
        <w:rPr>
          <w:sz w:val="16"/>
        </w:rPr>
        <w:t xml:space="preserve"> the European and American world toward </w:t>
      </w:r>
      <w:r w:rsidRPr="00EF0339">
        <w:rPr>
          <w:rStyle w:val="StyleUnderline"/>
        </w:rPr>
        <w:t>prosperity and material well-being</w:t>
      </w:r>
      <w:r w:rsidRPr="00EF0339">
        <w:rPr>
          <w:sz w:val="16"/>
        </w:rPr>
        <w:t xml:space="preserve"> for two centuries. But that huge leap forward also froze into society </w:t>
      </w:r>
      <w:r w:rsidRPr="00EF0339">
        <w:rPr>
          <w:rStyle w:val="StyleUnderline"/>
        </w:rPr>
        <w:t xml:space="preserve">an </w:t>
      </w:r>
      <w:r w:rsidRPr="00EF0339">
        <w:rPr>
          <w:rStyle w:val="Emphasis"/>
          <w:highlight w:val="cyan"/>
        </w:rPr>
        <w:t>unsustainable</w:t>
      </w:r>
      <w:r w:rsidRPr="00EF0339">
        <w:rPr>
          <w:rStyle w:val="StyleUnderline"/>
          <w:highlight w:val="cyan"/>
        </w:rPr>
        <w:t xml:space="preserve"> quest for</w:t>
      </w:r>
      <w:r w:rsidRPr="00EF0339">
        <w:rPr>
          <w:rStyle w:val="StyleUnderline"/>
        </w:rPr>
        <w:t xml:space="preserve"> </w:t>
      </w:r>
      <w:r w:rsidRPr="00EF0339">
        <w:rPr>
          <w:rStyle w:val="Emphasis"/>
        </w:rPr>
        <w:t>unfettered</w:t>
      </w:r>
      <w:r w:rsidRPr="00EF0339">
        <w:rPr>
          <w:rStyle w:val="StyleUnderline"/>
        </w:rPr>
        <w:t xml:space="preserve"> </w:t>
      </w:r>
      <w:r w:rsidRPr="00EF0339">
        <w:rPr>
          <w:rStyle w:val="StyleUnderline"/>
          <w:highlight w:val="cyan"/>
        </w:rPr>
        <w:t>growth threatening</w:t>
      </w:r>
      <w:r w:rsidRPr="00EF0339">
        <w:rPr>
          <w:rStyle w:val="StyleUnderline"/>
        </w:rPr>
        <w:t xml:space="preserve"> military and environmental </w:t>
      </w:r>
      <w:r w:rsidRPr="00EF0339">
        <w:rPr>
          <w:rStyle w:val="Emphasis"/>
          <w:highlight w:val="cyan"/>
        </w:rPr>
        <w:t>catastrophe</w:t>
      </w:r>
      <w:r w:rsidRPr="00EF0339">
        <w:rPr>
          <w:rStyle w:val="StyleUnderline"/>
          <w:highlight w:val="cyan"/>
        </w:rPr>
        <w:t xml:space="preserve"> and externalized</w:t>
      </w:r>
      <w:r w:rsidRPr="00EF0339">
        <w:rPr>
          <w:sz w:val="16"/>
        </w:rPr>
        <w:t xml:space="preserve"> multiple </w:t>
      </w:r>
      <w:r w:rsidRPr="00EF0339">
        <w:rPr>
          <w:rStyle w:val="Emphasis"/>
          <w:highlight w:val="cyan"/>
        </w:rPr>
        <w:t>costs</w:t>
      </w:r>
      <w:r w:rsidRPr="00EF0339">
        <w:rPr>
          <w:rStyle w:val="StyleUnderline"/>
        </w:rPr>
        <w:t xml:space="preserve"> onto the peoples of the </w:t>
      </w:r>
      <w:r w:rsidRPr="00EF0339">
        <w:rPr>
          <w:rStyle w:val="Emphasis"/>
        </w:rPr>
        <w:t>Global South</w:t>
      </w:r>
      <w:r w:rsidRPr="00EF0339">
        <w:rPr>
          <w:sz w:val="16"/>
        </w:rPr>
        <w:t xml:space="preserve">. The history of </w:t>
      </w:r>
      <w:r w:rsidRPr="00EF0339">
        <w:rPr>
          <w:rStyle w:val="StyleUnderline"/>
        </w:rPr>
        <w:t xml:space="preserve">capitalist </w:t>
      </w:r>
      <w:r w:rsidRPr="00EF0339">
        <w:rPr>
          <w:rStyle w:val="StyleUnderline"/>
          <w:highlight w:val="cyan"/>
        </w:rPr>
        <w:t xml:space="preserve">successes </w:t>
      </w:r>
      <w:r w:rsidRPr="00EF0339">
        <w:rPr>
          <w:rStyle w:val="Emphasis"/>
          <w:highlight w:val="cyan"/>
        </w:rPr>
        <w:t>disguise</w:t>
      </w:r>
      <w:r w:rsidRPr="00EF0339">
        <w:rPr>
          <w:rStyle w:val="StyleUnderline"/>
        </w:rPr>
        <w:t xml:space="preserve">d latent </w:t>
      </w:r>
      <w:r w:rsidRPr="00EF0339">
        <w:rPr>
          <w:rStyle w:val="StyleUnderline"/>
          <w:highlight w:val="cyan"/>
        </w:rPr>
        <w:t>crises</w:t>
      </w:r>
      <w:r w:rsidRPr="00EF0339">
        <w:rPr>
          <w:rStyle w:val="StyleUnderline"/>
        </w:rPr>
        <w:t xml:space="preserve"> now </w:t>
      </w:r>
      <w:r w:rsidRPr="00EF0339">
        <w:rPr>
          <w:rStyle w:val="StyleUnderline"/>
          <w:highlight w:val="cyan"/>
        </w:rPr>
        <w:t>surfacing in</w:t>
      </w:r>
      <w:r w:rsidRPr="00EF0339">
        <w:rPr>
          <w:rStyle w:val="StyleUnderline"/>
        </w:rPr>
        <w:t xml:space="preserve"> the </w:t>
      </w:r>
      <w:r w:rsidRPr="00EF0339">
        <w:rPr>
          <w:rStyle w:val="Emphasis"/>
          <w:highlight w:val="cyan"/>
        </w:rPr>
        <w:t>extinction</w:t>
      </w:r>
      <w:r w:rsidRPr="00EF0339">
        <w:rPr>
          <w:rStyle w:val="StyleUnderline"/>
        </w:rPr>
        <w:t xml:space="preserve"> stage</w:t>
      </w:r>
      <w:r w:rsidRPr="00EF0339">
        <w:rPr>
          <w:sz w:val="16"/>
        </w:rPr>
        <w:t xml:space="preserve">. The historical </w:t>
      </w:r>
      <w:r w:rsidRPr="00EF0339">
        <w:rPr>
          <w:rStyle w:val="Emphasis"/>
        </w:rPr>
        <w:t>benefits</w:t>
      </w:r>
      <w:r w:rsidRPr="00EF0339">
        <w:rPr>
          <w:rStyle w:val="StyleUnderline"/>
        </w:rPr>
        <w:t xml:space="preserve"> of capitalism</w:t>
      </w:r>
      <w:r w:rsidRPr="00EF0339">
        <w:rPr>
          <w:sz w:val="16"/>
        </w:rPr>
        <w:t xml:space="preserve"> have not disappeared, but their </w:t>
      </w:r>
      <w:r w:rsidRPr="00EF0339">
        <w:rPr>
          <w:rStyle w:val="StyleUnderline"/>
        </w:rPr>
        <w:t xml:space="preserve">relative value has </w:t>
      </w:r>
      <w:r w:rsidRPr="00EF0339">
        <w:rPr>
          <w:rStyle w:val="Emphasis"/>
        </w:rPr>
        <w:t>declined</w:t>
      </w:r>
      <w:r w:rsidRPr="00EF0339">
        <w:rPr>
          <w:rStyle w:val="StyleUnderline"/>
        </w:rPr>
        <w:t xml:space="preserve"> compared to the </w:t>
      </w:r>
      <w:r w:rsidRPr="00EF0339">
        <w:rPr>
          <w:rStyle w:val="Emphasis"/>
        </w:rPr>
        <w:t>costs</w:t>
      </w:r>
      <w:r w:rsidRPr="00EF0339">
        <w:rPr>
          <w:rStyle w:val="StyleUnderline"/>
        </w:rPr>
        <w:t xml:space="preserve"> and </w:t>
      </w:r>
      <w:r w:rsidRPr="00EF0339">
        <w:rPr>
          <w:rStyle w:val="Emphasis"/>
        </w:rPr>
        <w:t>risks</w:t>
      </w:r>
      <w:r w:rsidRPr="00EF0339">
        <w:rPr>
          <w:sz w:val="16"/>
        </w:rPr>
        <w:t xml:space="preserve"> – ultimately of extinction.</w:t>
      </w:r>
    </w:p>
    <w:p w14:paraId="32626C0E" w14:textId="77777777" w:rsidR="00F0255A" w:rsidRPr="00EF0339" w:rsidRDefault="00F0255A" w:rsidP="00F0255A">
      <w:pPr>
        <w:rPr>
          <w:sz w:val="16"/>
        </w:rPr>
      </w:pPr>
      <w:r w:rsidRPr="00EF0339">
        <w:rPr>
          <w:sz w:val="16"/>
        </w:rPr>
        <w:t xml:space="preserve">The Triangle of Extinction: Mad Money </w:t>
      </w:r>
    </w:p>
    <w:p w14:paraId="04D82663" w14:textId="77777777" w:rsidR="00F0255A" w:rsidRPr="00EF0339" w:rsidRDefault="00F0255A" w:rsidP="00F0255A">
      <w:pPr>
        <w:rPr>
          <w:sz w:val="16"/>
        </w:rPr>
      </w:pPr>
      <w:r w:rsidRPr="00EF0339">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3455A83" w14:textId="77777777" w:rsidR="00F0255A" w:rsidRPr="00EF0339" w:rsidRDefault="00F0255A" w:rsidP="00F0255A">
      <w:pPr>
        <w:rPr>
          <w:sz w:val="16"/>
        </w:rPr>
      </w:pPr>
      <w:r w:rsidRPr="00EF0339">
        <w:rPr>
          <w:rStyle w:val="StyleUnderline"/>
        </w:rPr>
        <w:t xml:space="preserve">Capitalism drives the </w:t>
      </w:r>
      <w:r w:rsidRPr="00EF0339">
        <w:rPr>
          <w:rStyle w:val="Emphasis"/>
          <w:sz w:val="28"/>
          <w:szCs w:val="28"/>
        </w:rPr>
        <w:t>triangle of extinction</w:t>
      </w:r>
      <w:r w:rsidRPr="00EF0339">
        <w:rPr>
          <w:rStyle w:val="StyleUnderline"/>
        </w:rPr>
        <w:t xml:space="preserve">. Its very </w:t>
      </w:r>
      <w:r w:rsidRPr="00EF0339">
        <w:rPr>
          <w:rStyle w:val="Emphasis"/>
        </w:rPr>
        <w:t>nature</w:t>
      </w:r>
      <w:r w:rsidRPr="00EF0339">
        <w:rPr>
          <w:sz w:val="16"/>
        </w:rPr>
        <w:t xml:space="preserve">, as a system, </w:t>
      </w:r>
      <w:r w:rsidRPr="00EF0339">
        <w:rPr>
          <w:rStyle w:val="StyleUnderline"/>
        </w:rPr>
        <w:t xml:space="preserve">foments </w:t>
      </w:r>
      <w:r w:rsidRPr="00EF0339">
        <w:rPr>
          <w:rStyle w:val="Emphasis"/>
        </w:rPr>
        <w:t>militarism</w:t>
      </w:r>
      <w:r w:rsidRPr="00EF0339">
        <w:rPr>
          <w:rStyle w:val="StyleUnderline"/>
        </w:rPr>
        <w:t xml:space="preserve"> and drives environmental </w:t>
      </w:r>
      <w:r w:rsidRPr="00EF0339">
        <w:rPr>
          <w:rStyle w:val="Emphasis"/>
        </w:rPr>
        <w:t>destruction</w:t>
      </w:r>
      <w:r w:rsidRPr="00EF0339">
        <w:rPr>
          <w:sz w:val="16"/>
        </w:rPr>
        <w:t xml:space="preserve">. In Chapter 2, we argue that </w:t>
      </w:r>
      <w:r w:rsidRPr="00EF0339">
        <w:rPr>
          <w:rStyle w:val="StyleUnderline"/>
        </w:rPr>
        <w:t xml:space="preserve">capitalism’s </w:t>
      </w:r>
      <w:r w:rsidRPr="00EF0339">
        <w:rPr>
          <w:rStyle w:val="Emphasis"/>
        </w:rPr>
        <w:t xml:space="preserve">constant </w:t>
      </w:r>
      <w:r w:rsidRPr="00EF0339">
        <w:rPr>
          <w:rStyle w:val="Emphasis"/>
          <w:highlight w:val="cyan"/>
        </w:rPr>
        <w:t>need</w:t>
      </w:r>
      <w:r w:rsidRPr="00EF0339">
        <w:rPr>
          <w:rStyle w:val="StyleUnderline"/>
          <w:highlight w:val="cyan"/>
        </w:rPr>
        <w:t xml:space="preserve"> to </w:t>
      </w:r>
      <w:r w:rsidRPr="00EF0339">
        <w:rPr>
          <w:rStyle w:val="Emphasis"/>
          <w:highlight w:val="cyan"/>
        </w:rPr>
        <w:t>expand</w:t>
      </w:r>
      <w:r w:rsidRPr="00EF0339">
        <w:rPr>
          <w:sz w:val="16"/>
        </w:rPr>
        <w:t xml:space="preserve"> both </w:t>
      </w:r>
      <w:r w:rsidRPr="00EF0339">
        <w:rPr>
          <w:rStyle w:val="StyleUnderline"/>
        </w:rPr>
        <w:t xml:space="preserve">its </w:t>
      </w:r>
      <w:r w:rsidRPr="00EF0339">
        <w:rPr>
          <w:rStyle w:val="Emphasis"/>
          <w:highlight w:val="cyan"/>
        </w:rPr>
        <w:t>resource</w:t>
      </w:r>
      <w:r w:rsidRPr="00EF0339">
        <w:rPr>
          <w:rStyle w:val="StyleUnderline"/>
        </w:rPr>
        <w:t xml:space="preserve"> base and its markets </w:t>
      </w:r>
      <w:r w:rsidRPr="00EF0339">
        <w:rPr>
          <w:rStyle w:val="StyleUnderline"/>
          <w:highlight w:val="cyan"/>
        </w:rPr>
        <w:t>fosters</w:t>
      </w:r>
      <w:r w:rsidRPr="00EF0339">
        <w:rPr>
          <w:rStyle w:val="StyleUnderline"/>
        </w:rPr>
        <w:t xml:space="preserve"> a </w:t>
      </w:r>
      <w:r w:rsidRPr="00EF0339">
        <w:rPr>
          <w:rStyle w:val="Emphasis"/>
          <w:highlight w:val="cyan"/>
        </w:rPr>
        <w:t>militarism</w:t>
      </w:r>
      <w:r w:rsidRPr="00EF0339">
        <w:rPr>
          <w:rStyle w:val="StyleUnderline"/>
        </w:rPr>
        <w:t xml:space="preserve"> to pry open markets </w:t>
      </w:r>
      <w:r w:rsidRPr="00EF0339">
        <w:rPr>
          <w:rStyle w:val="StyleUnderline"/>
          <w:highlight w:val="cyan"/>
        </w:rPr>
        <w:t>and</w:t>
      </w:r>
      <w:r w:rsidRPr="00EF0339">
        <w:rPr>
          <w:rStyle w:val="StyleUnderline"/>
        </w:rPr>
        <w:t xml:space="preserve"> “</w:t>
      </w:r>
      <w:r w:rsidRPr="00EF0339">
        <w:rPr>
          <w:rStyle w:val="Emphasis"/>
        </w:rPr>
        <w:t>protect</w:t>
      </w:r>
      <w:r w:rsidRPr="00EF0339">
        <w:rPr>
          <w:rStyle w:val="StyleUnderline"/>
        </w:rPr>
        <w:t>” investments</w:t>
      </w:r>
      <w:r w:rsidRPr="00EF0339">
        <w:rPr>
          <w:sz w:val="16"/>
        </w:rPr>
        <w:t>. Territorial expansion across national borders has a corollary in the capitalist dynamic to test and break ecological thresholds, producing the third corner of the triangle, environmental destruction.</w:t>
      </w:r>
    </w:p>
    <w:p w14:paraId="46AE366C" w14:textId="77777777" w:rsidR="00F0255A" w:rsidRPr="00EF0339" w:rsidRDefault="00F0255A" w:rsidP="00F0255A">
      <w:pPr>
        <w:rPr>
          <w:sz w:val="16"/>
        </w:rPr>
      </w:pPr>
      <w:r w:rsidRPr="00EF0339">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EF0339">
        <w:rPr>
          <w:rStyle w:val="StyleUnderline"/>
        </w:rPr>
        <w:t>capitalism’s inherent instability</w:t>
      </w:r>
      <w:r w:rsidRPr="00EF0339">
        <w:rPr>
          <w:sz w:val="16"/>
        </w:rPr>
        <w:t xml:space="preserve">, particularly in the American case, </w:t>
      </w:r>
      <w:r w:rsidRPr="00EF0339">
        <w:rPr>
          <w:rStyle w:val="StyleUnderline"/>
          <w:highlight w:val="cyan"/>
        </w:rPr>
        <w:t>produces</w:t>
      </w:r>
      <w:r w:rsidRPr="00EF0339">
        <w:rPr>
          <w:rStyle w:val="StyleUnderline"/>
        </w:rPr>
        <w:t xml:space="preserve"> a “</w:t>
      </w:r>
      <w:r w:rsidRPr="00EF0339">
        <w:rPr>
          <w:rStyle w:val="Emphasis"/>
          <w:highlight w:val="cyan"/>
        </w:rPr>
        <w:t>military Keynesianism</w:t>
      </w:r>
      <w:r w:rsidRPr="00EF0339">
        <w:rPr>
          <w:rStyle w:val="StyleUnderline"/>
        </w:rPr>
        <w:t xml:space="preserve">,” </w:t>
      </w:r>
      <w:r w:rsidRPr="00EF0339">
        <w:rPr>
          <w:rStyle w:val="StyleUnderline"/>
          <w:highlight w:val="cyan"/>
        </w:rPr>
        <w:t xml:space="preserve">using state </w:t>
      </w:r>
      <w:r w:rsidRPr="00EF0339">
        <w:rPr>
          <w:rStyle w:val="Emphasis"/>
          <w:highlight w:val="cyan"/>
        </w:rPr>
        <w:t>spending</w:t>
      </w:r>
      <w:r w:rsidRPr="00EF0339">
        <w:rPr>
          <w:rStyle w:val="StyleUnderline"/>
        </w:rPr>
        <w:t xml:space="preserve"> to increase </w:t>
      </w:r>
      <w:r w:rsidRPr="00EF0339">
        <w:rPr>
          <w:rStyle w:val="Emphasis"/>
        </w:rPr>
        <w:t>production</w:t>
      </w:r>
      <w:r w:rsidRPr="00EF0339">
        <w:rPr>
          <w:rStyle w:val="StyleUnderline"/>
        </w:rPr>
        <w:t xml:space="preserve"> and </w:t>
      </w:r>
      <w:r w:rsidRPr="00EF0339">
        <w:rPr>
          <w:rStyle w:val="Emphasis"/>
        </w:rPr>
        <w:t>profits</w:t>
      </w:r>
      <w:r w:rsidRPr="00EF0339">
        <w:rPr>
          <w:rStyle w:val="StyleUnderline"/>
        </w:rPr>
        <w:t xml:space="preserve"> of military companies. This</w:t>
      </w:r>
      <w:r w:rsidRPr="00EF0339">
        <w:rPr>
          <w:sz w:val="16"/>
        </w:rPr>
        <w:t xml:space="preserve">, in turn, </w:t>
      </w:r>
      <w:r w:rsidRPr="00EF0339">
        <w:rPr>
          <w:rStyle w:val="Emphasis"/>
        </w:rPr>
        <w:t>compromises</w:t>
      </w:r>
      <w:r w:rsidRPr="00EF0339">
        <w:rPr>
          <w:rStyle w:val="StyleUnderline"/>
        </w:rPr>
        <w:t xml:space="preserve"> democracy, giving weapons contractors </w:t>
      </w:r>
      <w:r w:rsidRPr="00EF0339">
        <w:rPr>
          <w:rStyle w:val="Emphasis"/>
        </w:rPr>
        <w:t>privileged</w:t>
      </w:r>
      <w:r w:rsidRPr="00EF0339">
        <w:rPr>
          <w:rStyle w:val="StyleUnderline"/>
        </w:rPr>
        <w:t xml:space="preserve"> access</w:t>
      </w:r>
      <w:r w:rsidRPr="00EF0339">
        <w:rPr>
          <w:sz w:val="16"/>
        </w:rPr>
        <w:t xml:space="preserve"> to the state, rendering the latter dependent on the “market” fortunes of these corporations (Figure 1.1).</w:t>
      </w:r>
    </w:p>
    <w:p w14:paraId="246A9731" w14:textId="77777777" w:rsidR="00F0255A" w:rsidRPr="00EF0339" w:rsidRDefault="00F0255A" w:rsidP="00F0255A">
      <w:pPr>
        <w:rPr>
          <w:sz w:val="16"/>
        </w:rPr>
      </w:pPr>
      <w:r w:rsidRPr="00EF0339">
        <w:rPr>
          <w:sz w:val="16"/>
        </w:rPr>
        <w:t>&lt;&lt;FIGURE 1.1 OMITTED&gt;&gt;</w:t>
      </w:r>
    </w:p>
    <w:p w14:paraId="2836F0FE" w14:textId="77777777" w:rsidR="00F0255A" w:rsidRPr="00EF0339" w:rsidRDefault="00F0255A" w:rsidP="00F0255A">
      <w:pPr>
        <w:rPr>
          <w:sz w:val="16"/>
        </w:rPr>
      </w:pPr>
      <w:r w:rsidRPr="00EF0339">
        <w:rPr>
          <w:sz w:val="16"/>
        </w:rPr>
        <w:t>&lt;&lt;FIGURE 1.2 OMITTED&gt;&gt;</w:t>
      </w:r>
    </w:p>
    <w:p w14:paraId="5EC810F8" w14:textId="77777777" w:rsidR="00F0255A" w:rsidRPr="00EF0339" w:rsidRDefault="00F0255A" w:rsidP="00F0255A">
      <w:pPr>
        <w:rPr>
          <w:sz w:val="16"/>
        </w:rPr>
      </w:pPr>
      <w:r w:rsidRPr="00EF0339">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C3FEBFC" w14:textId="77777777" w:rsidR="00F0255A" w:rsidRPr="00EF0339" w:rsidRDefault="00F0255A" w:rsidP="00F0255A">
      <w:pPr>
        <w:rPr>
          <w:sz w:val="16"/>
        </w:rPr>
      </w:pPr>
      <w:r w:rsidRPr="00EF0339">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B4CFFFB" w14:textId="77777777" w:rsidR="00F0255A" w:rsidRPr="00EF0339" w:rsidRDefault="00F0255A" w:rsidP="00F0255A">
      <w:pPr>
        <w:rPr>
          <w:sz w:val="16"/>
        </w:rPr>
      </w:pPr>
      <w:r w:rsidRPr="00EF0339">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EF0339">
        <w:rPr>
          <w:rStyle w:val="StyleUnderline"/>
          <w:highlight w:val="cyan"/>
        </w:rPr>
        <w:t xml:space="preserve">militarism produces </w:t>
      </w:r>
      <w:r w:rsidRPr="00EF0339">
        <w:rPr>
          <w:rStyle w:val="Emphasis"/>
          <w:highlight w:val="cyan"/>
        </w:rPr>
        <w:t>nuc</w:t>
      </w:r>
      <w:r w:rsidRPr="00EF0339">
        <w:rPr>
          <w:rStyle w:val="StyleUnderline"/>
        </w:rPr>
        <w:t xml:space="preserve">lear, </w:t>
      </w:r>
      <w:r w:rsidRPr="00EF0339">
        <w:rPr>
          <w:rStyle w:val="Emphasis"/>
          <w:highlight w:val="cyan"/>
        </w:rPr>
        <w:t>bio</w:t>
      </w:r>
      <w:r w:rsidRPr="00EF0339">
        <w:rPr>
          <w:rStyle w:val="StyleUnderline"/>
        </w:rPr>
        <w:t>logical/</w:t>
      </w:r>
      <w:r w:rsidRPr="00EF0339">
        <w:rPr>
          <w:rStyle w:val="Emphasis"/>
          <w:highlight w:val="cyan"/>
        </w:rPr>
        <w:t>chem</w:t>
      </w:r>
      <w:r w:rsidRPr="00EF0339">
        <w:rPr>
          <w:rStyle w:val="StyleUnderline"/>
        </w:rPr>
        <w:t xml:space="preserve">ical, </w:t>
      </w:r>
      <w:r w:rsidRPr="00EF0339">
        <w:rPr>
          <w:rStyle w:val="StyleUnderline"/>
          <w:highlight w:val="cyan"/>
        </w:rPr>
        <w:t xml:space="preserve">and </w:t>
      </w:r>
      <w:r w:rsidRPr="00EF0339">
        <w:rPr>
          <w:rStyle w:val="Emphasis"/>
          <w:highlight w:val="cyan"/>
        </w:rPr>
        <w:t>cyber</w:t>
      </w:r>
      <w:r w:rsidRPr="00EF0339">
        <w:rPr>
          <w:rStyle w:val="StyleUnderline"/>
        </w:rPr>
        <w:t xml:space="preserve">war risks. </w:t>
      </w:r>
      <w:r w:rsidRPr="00EF0339">
        <w:rPr>
          <w:rStyle w:val="StyleUnderline"/>
          <w:highlight w:val="cyan"/>
        </w:rPr>
        <w:t>All</w:t>
      </w:r>
      <w:r w:rsidRPr="00EF0339">
        <w:rPr>
          <w:rStyle w:val="StyleUnderline"/>
        </w:rPr>
        <w:t xml:space="preserve"> of these</w:t>
      </w:r>
      <w:r w:rsidRPr="00EF0339">
        <w:rPr>
          <w:sz w:val="16"/>
        </w:rPr>
        <w:t xml:space="preserve"> six varieties of </w:t>
      </w:r>
      <w:r w:rsidRPr="00EF0339">
        <w:rPr>
          <w:rStyle w:val="Emphasis"/>
          <w:highlight w:val="cyan"/>
        </w:rPr>
        <w:t>existential</w:t>
      </w:r>
      <w:r w:rsidRPr="00EF0339">
        <w:rPr>
          <w:rStyle w:val="StyleUnderline"/>
        </w:rPr>
        <w:t xml:space="preserve"> risk</w:t>
      </w:r>
      <w:r w:rsidRPr="00EF0339">
        <w:rPr>
          <w:sz w:val="16"/>
        </w:rPr>
        <w:t xml:space="preserve"> are extremely important, </w:t>
      </w:r>
      <w:r w:rsidRPr="00EF0339">
        <w:rPr>
          <w:rStyle w:val="StyleUnderline"/>
        </w:rPr>
        <w:t>and all are “systemic” in that they are</w:t>
      </w:r>
      <w:r w:rsidRPr="00EF0339">
        <w:rPr>
          <w:sz w:val="16"/>
        </w:rPr>
        <w:t xml:space="preserve"> partly caused and </w:t>
      </w:r>
      <w:r w:rsidRPr="00EF0339">
        <w:rPr>
          <w:rStyle w:val="Emphasis"/>
          <w:highlight w:val="cyan"/>
        </w:rPr>
        <w:t>fueled</w:t>
      </w:r>
      <w:r w:rsidRPr="00EF0339">
        <w:rPr>
          <w:rStyle w:val="StyleUnderline"/>
          <w:highlight w:val="cyan"/>
        </w:rPr>
        <w:t xml:space="preserve"> by</w:t>
      </w:r>
      <w:r w:rsidRPr="00EF0339">
        <w:rPr>
          <w:rStyle w:val="StyleUnderline"/>
        </w:rPr>
        <w:t xml:space="preserve"> the United States and global </w:t>
      </w:r>
      <w:r w:rsidRPr="00EF0339">
        <w:rPr>
          <w:rStyle w:val="StyleUnderline"/>
          <w:highlight w:val="cyan"/>
        </w:rPr>
        <w:t xml:space="preserve">capitalist </w:t>
      </w:r>
      <w:r w:rsidRPr="00EF0339">
        <w:rPr>
          <w:rStyle w:val="Emphasis"/>
          <w:highlight w:val="cyan"/>
        </w:rPr>
        <w:t>system</w:t>
      </w:r>
      <w:r w:rsidRPr="00EF0339">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bookmarkEnd w:id="29"/>
    <w:p w14:paraId="54052D6E" w14:textId="77777777" w:rsidR="00F0255A" w:rsidRDefault="00F0255A" w:rsidP="00F0255A"/>
    <w:p w14:paraId="65ACA881" w14:textId="77777777" w:rsidR="00F0255A" w:rsidRDefault="00F0255A" w:rsidP="00F0255A">
      <w:pPr>
        <w:pStyle w:val="Heading3"/>
      </w:pPr>
      <w:r>
        <w:t>AT: Decline---Defense---2NC</w:t>
      </w:r>
    </w:p>
    <w:p w14:paraId="2BC94B02" w14:textId="77777777" w:rsidR="00F0255A" w:rsidRDefault="00F0255A" w:rsidP="00F0255A">
      <w:pPr>
        <w:pStyle w:val="Analytic"/>
      </w:pPr>
      <w:r>
        <w:rPr>
          <w:u w:val="single"/>
        </w:rPr>
        <w:t>D</w:t>
      </w:r>
      <w:r w:rsidRPr="001F7A99">
        <w:rPr>
          <w:u w:val="single"/>
        </w:rPr>
        <w:t>ecline</w:t>
      </w:r>
      <w:r>
        <w:t xml:space="preserve"> induces </w:t>
      </w:r>
      <w:r w:rsidRPr="001F7A99">
        <w:rPr>
          <w:u w:val="single"/>
        </w:rPr>
        <w:t>caution</w:t>
      </w:r>
      <w:r>
        <w:t xml:space="preserve"> and political </w:t>
      </w:r>
      <w:r w:rsidRPr="001F7A99">
        <w:rPr>
          <w:u w:val="single"/>
        </w:rPr>
        <w:t>fragility</w:t>
      </w:r>
      <w:r>
        <w:t xml:space="preserve"> that dissuade war. Leaders </w:t>
      </w:r>
      <w:r w:rsidRPr="001F7A99">
        <w:rPr>
          <w:u w:val="single"/>
        </w:rPr>
        <w:t>won’t risk</w:t>
      </w:r>
      <w:r>
        <w:t xml:space="preserve"> defeat if they’re </w:t>
      </w:r>
      <w:r w:rsidRPr="001F7A99">
        <w:rPr>
          <w:u w:val="single"/>
        </w:rPr>
        <w:t>declining</w:t>
      </w:r>
      <w:r>
        <w:t xml:space="preserve">. Even if </w:t>
      </w:r>
      <w:r w:rsidRPr="001F7A99">
        <w:rPr>
          <w:u w:val="single"/>
        </w:rPr>
        <w:t>diversions</w:t>
      </w:r>
      <w:r>
        <w:t xml:space="preserve"> happen, opponents </w:t>
      </w:r>
      <w:r w:rsidRPr="00197D9A">
        <w:rPr>
          <w:u w:val="single"/>
        </w:rPr>
        <w:t>won’t escalate</w:t>
      </w:r>
      <w:r>
        <w:t xml:space="preserve"> when we’re politically </w:t>
      </w:r>
      <w:r w:rsidRPr="00197D9A">
        <w:rPr>
          <w:u w:val="single"/>
        </w:rPr>
        <w:t>vulnerable</w:t>
      </w:r>
      <w:r>
        <w:t>. That’s 1NC Boehmer.</w:t>
      </w:r>
    </w:p>
    <w:p w14:paraId="644F6603" w14:textId="77777777" w:rsidR="00F0255A" w:rsidRDefault="00F0255A" w:rsidP="00F0255A">
      <w:pPr>
        <w:pStyle w:val="Heading3"/>
      </w:pPr>
      <w:bookmarkStart w:id="31" w:name="_Hlk218337258"/>
      <w:bookmarkEnd w:id="30"/>
      <w:r>
        <w:t>AT: Decline---AT: Jiang---2NC</w:t>
      </w:r>
    </w:p>
    <w:p w14:paraId="55097C92" w14:textId="77777777" w:rsidR="00F0255A" w:rsidRDefault="00F0255A" w:rsidP="00F0255A">
      <w:pPr>
        <w:pStyle w:val="Analytic"/>
      </w:pPr>
      <w:r>
        <w:t>Every warrant in Jiang is wrong:</w:t>
      </w:r>
    </w:p>
    <w:p w14:paraId="67FCD410" w14:textId="77777777" w:rsidR="00F0255A" w:rsidRPr="000C63C4" w:rsidRDefault="00F0255A" w:rsidP="00F0255A">
      <w:pPr>
        <w:pStyle w:val="Heading4"/>
      </w:pPr>
      <w:r>
        <w:t>1. Presumes Thucydides Trap causes escalation.</w:t>
      </w:r>
    </w:p>
    <w:p w14:paraId="696060A6" w14:textId="77777777" w:rsidR="00F0255A" w:rsidRDefault="00F0255A" w:rsidP="00F0255A">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31689D4B" w14:textId="77777777" w:rsidR="00F0255A" w:rsidRPr="005C6244" w:rsidRDefault="00F0255A" w:rsidP="00F0255A">
      <w:pPr>
        <w:rPr>
          <w:sz w:val="16"/>
        </w:rPr>
      </w:pPr>
      <w:r w:rsidRPr="005C6244">
        <w:rPr>
          <w:sz w:val="16"/>
        </w:rPr>
        <w:t>1 Introduction</w:t>
      </w:r>
    </w:p>
    <w:p w14:paraId="156709AF" w14:textId="77777777" w:rsidR="00F0255A" w:rsidRPr="005C6244" w:rsidRDefault="00F0255A" w:rsidP="00F0255A">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B124D">
        <w:rPr>
          <w:rStyle w:val="Emphasis"/>
          <w:highlight w:val="lightGray"/>
        </w:rPr>
        <w:t>power struggles</w:t>
      </w:r>
      <w:r w:rsidRPr="00EB124D">
        <w:rPr>
          <w:rStyle w:val="StyleUnderline"/>
          <w:highlight w:val="lightGray"/>
        </w:rPr>
        <w:t xml:space="preserve"> among</w:t>
      </w:r>
      <w:r w:rsidRPr="00814E40">
        <w:rPr>
          <w:rStyle w:val="StyleUnderline"/>
        </w:rPr>
        <w:t xml:space="preserve"> major </w:t>
      </w:r>
      <w:r w:rsidRPr="00EB124D">
        <w:rPr>
          <w:rStyle w:val="StyleUnderline"/>
          <w:highlight w:val="lightGray"/>
        </w:rPr>
        <w:t>nations are</w:t>
      </w:r>
      <w:r w:rsidRPr="00814E40">
        <w:rPr>
          <w:rStyle w:val="StyleUnderline"/>
        </w:rPr>
        <w:t xml:space="preserve"> </w:t>
      </w:r>
      <w:r w:rsidRPr="00814E40">
        <w:rPr>
          <w:rStyle w:val="Emphasis"/>
        </w:rPr>
        <w:t xml:space="preserve">particularly </w:t>
      </w:r>
      <w:r w:rsidRPr="00EB124D">
        <w:rPr>
          <w:rStyle w:val="Emphasis"/>
          <w:highlight w:val="lightGray"/>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2CEB4455" w14:textId="77777777" w:rsidR="00F0255A" w:rsidRDefault="00F0255A" w:rsidP="00F0255A">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EB124D">
        <w:rPr>
          <w:rStyle w:val="Emphasis"/>
          <w:highlight w:val="lightGray"/>
        </w:rPr>
        <w:t>16</w:t>
      </w:r>
      <w:r w:rsidRPr="0099340E">
        <w:rPr>
          <w:rStyle w:val="Emphasis"/>
        </w:rPr>
        <w:t xml:space="preserve"> historical </w:t>
      </w:r>
      <w:r w:rsidRPr="00EB124D">
        <w:rPr>
          <w:rStyle w:val="Emphasis"/>
          <w:highlight w:val="lightGray"/>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EB124D">
        <w:rPr>
          <w:rStyle w:val="Emphasis"/>
          <w:highlight w:val="lightGray"/>
        </w:rPr>
        <w:t>12</w:t>
      </w:r>
      <w:r w:rsidRPr="00EB124D">
        <w:rPr>
          <w:rStyle w:val="StyleUnderline"/>
          <w:highlight w:val="lightGray"/>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8A94ED6" w14:textId="77777777" w:rsidR="00F0255A" w:rsidRDefault="00F0255A" w:rsidP="00F0255A">
      <w:pPr>
        <w:pStyle w:val="Heading4"/>
      </w:pPr>
      <w:r>
        <w:t xml:space="preserve">BUT that’s </w:t>
      </w:r>
      <w:r w:rsidRPr="009E65F2">
        <w:rPr>
          <w:u w:val="single"/>
        </w:rPr>
        <w:t>wrong</w:t>
      </w:r>
      <w:r>
        <w:t>.</w:t>
      </w:r>
    </w:p>
    <w:p w14:paraId="72425F66" w14:textId="77777777" w:rsidR="00F0255A" w:rsidRDefault="00F0255A" w:rsidP="00F0255A">
      <w:r w:rsidRPr="009E65F2">
        <w:rPr>
          <w:rStyle w:val="Style13ptBold"/>
        </w:rPr>
        <w:t>Freedman 22</w:t>
      </w:r>
      <w:r>
        <w:t xml:space="preserve"> [</w:t>
      </w:r>
      <w:r w:rsidRPr="009E65F2">
        <w:t xml:space="preserve">Lawrence Freedman </w:t>
      </w:r>
      <w:r>
        <w:t>(E</w:t>
      </w:r>
      <w:r w:rsidRPr="009E65F2">
        <w:t>meritus professor of war studies</w:t>
      </w:r>
      <w:r>
        <w:t xml:space="preserve">, </w:t>
      </w:r>
      <w:r w:rsidRPr="009E65F2">
        <w:t>King's College London</w:t>
      </w:r>
      <w:r>
        <w:t>)</w:t>
      </w:r>
      <w:r w:rsidRPr="009E65F2">
        <w:t>, 1-12-2022, "What the Thucydides Trap gets wrong about China," New Statesman, https://www.newstatesman.com/international-politics/geopolitics/2022/01/what-the-thucydides-trap-gets-wrong-about-china</w:t>
      </w:r>
      <w:r>
        <w:t>, njn]</w:t>
      </w:r>
    </w:p>
    <w:p w14:paraId="7752CF53" w14:textId="77777777" w:rsidR="00F0255A" w:rsidRPr="004D26FE" w:rsidRDefault="00F0255A" w:rsidP="00F0255A">
      <w:pPr>
        <w:rPr>
          <w:sz w:val="16"/>
        </w:rPr>
      </w:pPr>
      <w:r w:rsidRPr="004D26FE">
        <w:rPr>
          <w:sz w:val="16"/>
        </w:rPr>
        <w:t>The alarming possibility of a major conflict between the US and China has been framed as a likely consequence of a pattern of great power behaviour first identified by the fifth-century BCE historian Thucydides. In his study of the Peloponnesian War, the Greek wrote: “It was the rise of Athens and the fear that this instilled in Sparta that made war inevitable.” This argument is now most associated with the Harvard academic Graham Allison, who claims to have identified 16 instances in which a dominant power has sought to suppress an emerging rival before they became too strong. He notes, disconcertingly, that 12 of these ended in war.</w:t>
      </w:r>
    </w:p>
    <w:p w14:paraId="3EE8AC59" w14:textId="77777777" w:rsidR="00F0255A" w:rsidRPr="004D26FE" w:rsidRDefault="00F0255A" w:rsidP="00F0255A">
      <w:pPr>
        <w:rPr>
          <w:sz w:val="16"/>
        </w:rPr>
      </w:pPr>
      <w:r w:rsidRPr="004D26FE">
        <w:rPr>
          <w:sz w:val="16"/>
        </w:rPr>
        <w:t>Allison first presented his thesis of the “Thucydides Trap” in the Atlantic in 2015, and developed it in a book, Destined for War, in 2017. Since then, Allison’s argument that the relationship between the US and China is growing increasingly volatile has gained even more credibility with tensions over trade, the South China Sea and Taiwan.</w:t>
      </w:r>
    </w:p>
    <w:p w14:paraId="7F289C48" w14:textId="77777777" w:rsidR="00F0255A" w:rsidRPr="004D26FE" w:rsidRDefault="00F0255A" w:rsidP="00F0255A">
      <w:pPr>
        <w:rPr>
          <w:sz w:val="16"/>
        </w:rPr>
      </w:pPr>
      <w:r w:rsidRPr="004D26FE">
        <w:rPr>
          <w:sz w:val="16"/>
        </w:rPr>
        <w:t xml:space="preserve">But Allison’s notion of the </w:t>
      </w:r>
      <w:r w:rsidRPr="004D26FE">
        <w:rPr>
          <w:rStyle w:val="Emphasis"/>
          <w:highlight w:val="cyan"/>
        </w:rPr>
        <w:t>Thucydides</w:t>
      </w:r>
      <w:r w:rsidRPr="004D26FE">
        <w:rPr>
          <w:rStyle w:val="StyleUnderline"/>
        </w:rPr>
        <w:t xml:space="preserve"> Trap</w:t>
      </w:r>
      <w:r w:rsidRPr="004D26FE">
        <w:rPr>
          <w:sz w:val="16"/>
        </w:rPr>
        <w:t xml:space="preserve"> – the tendency towards war when a rising power threatens to displace an existing one – </w:t>
      </w:r>
      <w:r w:rsidRPr="004D26FE">
        <w:rPr>
          <w:rStyle w:val="Emphasis"/>
          <w:highlight w:val="cyan"/>
        </w:rPr>
        <w:t>fails</w:t>
      </w:r>
      <w:r w:rsidRPr="004D26FE">
        <w:rPr>
          <w:rStyle w:val="StyleUnderline"/>
          <w:highlight w:val="cyan"/>
        </w:rPr>
        <w:t xml:space="preserve"> to address</w:t>
      </w:r>
      <w:r w:rsidRPr="004D26FE">
        <w:rPr>
          <w:rStyle w:val="StyleUnderline"/>
        </w:rPr>
        <w:t xml:space="preserve"> the </w:t>
      </w:r>
      <w:r w:rsidRPr="004D26FE">
        <w:rPr>
          <w:rStyle w:val="Emphasis"/>
        </w:rPr>
        <w:t>risks</w:t>
      </w:r>
      <w:r w:rsidRPr="004D26FE">
        <w:rPr>
          <w:rStyle w:val="StyleUnderline"/>
        </w:rPr>
        <w:t xml:space="preserve"> involved in conflict and the reasons </w:t>
      </w:r>
      <w:r w:rsidRPr="004D26FE">
        <w:rPr>
          <w:rStyle w:val="Emphasis"/>
          <w:highlight w:val="cyan"/>
        </w:rPr>
        <w:t>why</w:t>
      </w:r>
      <w:r w:rsidRPr="004D26FE">
        <w:rPr>
          <w:rStyle w:val="StyleUnderline"/>
          <w:highlight w:val="cyan"/>
        </w:rPr>
        <w:t xml:space="preserve"> wars occur</w:t>
      </w:r>
      <w:r w:rsidRPr="004D26FE">
        <w:rPr>
          <w:rStyle w:val="StyleUnderline"/>
        </w:rPr>
        <w:t xml:space="preserve">. The story told by Thucydides is much </w:t>
      </w:r>
      <w:r w:rsidRPr="004D26FE">
        <w:rPr>
          <w:rStyle w:val="Emphasis"/>
        </w:rPr>
        <w:t>more complicated</w:t>
      </w:r>
      <w:r w:rsidRPr="004D26FE">
        <w:rPr>
          <w:rStyle w:val="StyleUnderline"/>
        </w:rPr>
        <w:t xml:space="preserve"> than the “Trap”</w:t>
      </w:r>
      <w:r w:rsidRPr="004D26FE">
        <w:rPr>
          <w:sz w:val="16"/>
        </w:rPr>
        <w:t xml:space="preserve"> suggests. The notion of inevitable conflict between Athens and Sparta elides the fact that the Athenian leader Pericles made poor strategic calls. Different decisions would have avoided war.</w:t>
      </w:r>
    </w:p>
    <w:p w14:paraId="54008113" w14:textId="77777777" w:rsidR="00F0255A" w:rsidRPr="004D26FE" w:rsidRDefault="00F0255A" w:rsidP="00F0255A">
      <w:pPr>
        <w:rPr>
          <w:sz w:val="16"/>
        </w:rPr>
      </w:pPr>
      <w:r w:rsidRPr="004D26FE">
        <w:rPr>
          <w:sz w:val="16"/>
        </w:rPr>
        <w:t xml:space="preserve">These choices were largely about the cohesion of the respective Athenian and Spartan alliances, and the possibility of a smaller state defecting because it did not feel protected. A </w:t>
      </w:r>
      <w:r w:rsidRPr="004D26FE">
        <w:rPr>
          <w:rStyle w:val="StyleUnderline"/>
          <w:highlight w:val="cyan"/>
        </w:rPr>
        <w:t xml:space="preserve">major </w:t>
      </w:r>
      <w:r w:rsidRPr="004D26FE">
        <w:rPr>
          <w:rStyle w:val="Emphasis"/>
          <w:highlight w:val="cyan"/>
        </w:rPr>
        <w:t>difference</w:t>
      </w:r>
      <w:r w:rsidRPr="004D26FE">
        <w:rPr>
          <w:rStyle w:val="StyleUnderline"/>
        </w:rPr>
        <w:t xml:space="preserve"> now </w:t>
      </w:r>
      <w:r w:rsidRPr="004D26FE">
        <w:rPr>
          <w:rStyle w:val="StyleUnderline"/>
          <w:highlight w:val="cyan"/>
        </w:rPr>
        <w:t>is</w:t>
      </w:r>
      <w:r w:rsidRPr="004D26FE">
        <w:rPr>
          <w:rStyle w:val="StyleUnderline"/>
        </w:rPr>
        <w:t xml:space="preserve"> that there are </w:t>
      </w:r>
      <w:r w:rsidRPr="004D26FE">
        <w:rPr>
          <w:rStyle w:val="Emphasis"/>
          <w:highlight w:val="cyan"/>
        </w:rPr>
        <w:t>asymmetrical</w:t>
      </w:r>
      <w:r w:rsidRPr="004D26FE">
        <w:rPr>
          <w:rStyle w:val="StyleUnderline"/>
          <w:highlight w:val="cyan"/>
        </w:rPr>
        <w:t xml:space="preserve"> alliances</w:t>
      </w:r>
      <w:r w:rsidRPr="004D26FE">
        <w:rPr>
          <w:rStyle w:val="StyleUnderline"/>
        </w:rPr>
        <w:t>: China is far more isolated geopolitically</w:t>
      </w:r>
      <w:r w:rsidRPr="004D26FE">
        <w:rPr>
          <w:sz w:val="16"/>
        </w:rPr>
        <w:t xml:space="preserve"> than the US.</w:t>
      </w:r>
    </w:p>
    <w:p w14:paraId="326486C0" w14:textId="77777777" w:rsidR="00F0255A" w:rsidRPr="004D26FE" w:rsidRDefault="00F0255A" w:rsidP="00F0255A">
      <w:pPr>
        <w:rPr>
          <w:sz w:val="16"/>
        </w:rPr>
      </w:pPr>
      <w:r w:rsidRPr="004D26FE">
        <w:rPr>
          <w:sz w:val="16"/>
        </w:rPr>
        <w:t xml:space="preserve">If lessons are to be drawn from past power struggles the most relevant among them is the Cold War. The </w:t>
      </w:r>
      <w:r w:rsidRPr="004D26FE">
        <w:rPr>
          <w:rStyle w:val="Emphasis"/>
          <w:highlight w:val="cyan"/>
        </w:rPr>
        <w:t>avoidance</w:t>
      </w:r>
      <w:r w:rsidRPr="004D26FE">
        <w:rPr>
          <w:rStyle w:val="StyleUnderline"/>
        </w:rPr>
        <w:t xml:space="preserve"> of armed conflict between the US and the Soviet Union was to a great extent </w:t>
      </w:r>
      <w:r w:rsidRPr="004D26FE">
        <w:rPr>
          <w:rStyle w:val="StyleUnderline"/>
          <w:highlight w:val="cyan"/>
        </w:rPr>
        <w:t>owing to</w:t>
      </w:r>
      <w:r w:rsidRPr="004D26FE">
        <w:rPr>
          <w:rStyle w:val="StyleUnderline"/>
        </w:rPr>
        <w:t xml:space="preserve"> the presence of </w:t>
      </w:r>
      <w:r w:rsidRPr="004D26FE">
        <w:rPr>
          <w:rStyle w:val="Emphasis"/>
          <w:highlight w:val="cyan"/>
        </w:rPr>
        <w:t>nuclear weapons</w:t>
      </w:r>
      <w:r w:rsidRPr="004D26FE">
        <w:rPr>
          <w:sz w:val="16"/>
        </w:rPr>
        <w:t xml:space="preserve">. This is </w:t>
      </w:r>
      <w:r w:rsidRPr="004D26FE">
        <w:rPr>
          <w:rStyle w:val="StyleUnderline"/>
        </w:rPr>
        <w:t xml:space="preserve">a </w:t>
      </w:r>
      <w:r w:rsidRPr="004D26FE">
        <w:rPr>
          <w:rStyle w:val="Emphasis"/>
        </w:rPr>
        <w:t>threat</w:t>
      </w:r>
      <w:r w:rsidRPr="004D26FE">
        <w:rPr>
          <w:rStyle w:val="StyleUnderline"/>
        </w:rPr>
        <w:t xml:space="preserve"> that both Beijing and Washington </w:t>
      </w:r>
      <w:r w:rsidRPr="004D26FE">
        <w:rPr>
          <w:rStyle w:val="Emphasis"/>
        </w:rPr>
        <w:t>must consider</w:t>
      </w:r>
      <w:r w:rsidRPr="004D26FE">
        <w:rPr>
          <w:sz w:val="16"/>
        </w:rPr>
        <w:t xml:space="preserve"> and in that respect, the Cold War is a better comparison than the rivalries between Portugal and Spain in the 15th century or those between England and the Dutch Republic in the 17th.</w:t>
      </w:r>
    </w:p>
    <w:p w14:paraId="55924D37" w14:textId="77777777" w:rsidR="00F0255A" w:rsidRPr="004F37F4" w:rsidRDefault="00F0255A" w:rsidP="00F0255A">
      <w:pPr>
        <w:rPr>
          <w:sz w:val="16"/>
        </w:rPr>
      </w:pPr>
      <w:r w:rsidRPr="004F37F4">
        <w:rPr>
          <w:rStyle w:val="StyleUnderline"/>
          <w:highlight w:val="cyan"/>
        </w:rPr>
        <w:t>China</w:t>
      </w:r>
      <w:r w:rsidRPr="004F37F4">
        <w:rPr>
          <w:rStyle w:val="StyleUnderline"/>
        </w:rPr>
        <w:t xml:space="preserve"> is also involved </w:t>
      </w:r>
      <w:r w:rsidRPr="004F37F4">
        <w:rPr>
          <w:rStyle w:val="StyleUnderline"/>
          <w:highlight w:val="cyan"/>
        </w:rPr>
        <w:t>in</w:t>
      </w:r>
      <w:r w:rsidRPr="004F37F4">
        <w:rPr>
          <w:rStyle w:val="StyleUnderline"/>
        </w:rPr>
        <w:t xml:space="preserve"> a </w:t>
      </w:r>
      <w:r w:rsidRPr="004F37F4">
        <w:rPr>
          <w:rStyle w:val="Emphasis"/>
        </w:rPr>
        <w:t>complex</w:t>
      </w:r>
      <w:r w:rsidRPr="004F37F4">
        <w:rPr>
          <w:rStyle w:val="StyleUnderline"/>
        </w:rPr>
        <w:t xml:space="preserve"> set of power </w:t>
      </w:r>
      <w:r w:rsidRPr="004F37F4">
        <w:rPr>
          <w:rStyle w:val="Emphasis"/>
        </w:rPr>
        <w:t>relationships</w:t>
      </w:r>
      <w:r w:rsidRPr="004F37F4">
        <w:rPr>
          <w:rStyle w:val="StyleUnderline"/>
        </w:rPr>
        <w:t>. Russia</w:t>
      </w:r>
      <w:r w:rsidRPr="004F37F4">
        <w:rPr>
          <w:sz w:val="16"/>
        </w:rPr>
        <w:t xml:space="preserve"> was once China’s senior partner; now it is </w:t>
      </w:r>
      <w:r w:rsidRPr="004F37F4">
        <w:rPr>
          <w:rStyle w:val="StyleUnderline"/>
        </w:rPr>
        <w:t>China</w:t>
      </w:r>
      <w:r w:rsidRPr="004F37F4">
        <w:rPr>
          <w:sz w:val="16"/>
        </w:rPr>
        <w:t xml:space="preserve"> that is the stronger. Fifty years ago they almost came to blows; now they </w:t>
      </w:r>
      <w:r w:rsidRPr="004F37F4">
        <w:rPr>
          <w:rStyle w:val="StyleUnderline"/>
        </w:rPr>
        <w:t xml:space="preserve">enjoy an </w:t>
      </w:r>
      <w:r w:rsidRPr="004F37F4">
        <w:rPr>
          <w:rStyle w:val="Emphasis"/>
        </w:rPr>
        <w:t>uneasy</w:t>
      </w:r>
      <w:r w:rsidRPr="004F37F4">
        <w:rPr>
          <w:rStyle w:val="StyleUnderline"/>
        </w:rPr>
        <w:t xml:space="preserve"> cordiality</w:t>
      </w:r>
      <w:r w:rsidRPr="004F37F4">
        <w:rPr>
          <w:sz w:val="16"/>
        </w:rPr>
        <w:t xml:space="preserve">. Meanwhile, there has </w:t>
      </w:r>
      <w:r w:rsidRPr="004F37F4">
        <w:rPr>
          <w:rStyle w:val="StyleUnderline"/>
        </w:rPr>
        <w:t xml:space="preserve">been </w:t>
      </w:r>
      <w:r w:rsidRPr="004F37F4">
        <w:rPr>
          <w:rStyle w:val="Emphasis"/>
          <w:highlight w:val="cyan"/>
        </w:rPr>
        <w:t>tension</w:t>
      </w:r>
      <w:r w:rsidRPr="004F37F4">
        <w:rPr>
          <w:rStyle w:val="StyleUnderline"/>
        </w:rPr>
        <w:t xml:space="preserve"> on China’s border </w:t>
      </w:r>
      <w:r w:rsidRPr="004F37F4">
        <w:rPr>
          <w:rStyle w:val="StyleUnderline"/>
          <w:highlight w:val="cyan"/>
        </w:rPr>
        <w:t xml:space="preserve">with </w:t>
      </w:r>
      <w:r w:rsidRPr="004F37F4">
        <w:rPr>
          <w:rStyle w:val="Emphasis"/>
          <w:highlight w:val="cyan"/>
        </w:rPr>
        <w:t>India</w:t>
      </w:r>
      <w:r w:rsidRPr="004F37F4">
        <w:rPr>
          <w:sz w:val="16"/>
        </w:rPr>
        <w:t xml:space="preserve"> (another rising power?), while in 2014, the Japanese prime minister Shinzo Abe noted disturbing similarities between Europe in 1914 </w:t>
      </w:r>
      <w:r w:rsidRPr="004F37F4">
        <w:rPr>
          <w:rStyle w:val="StyleUnderline"/>
          <w:highlight w:val="cyan"/>
        </w:rPr>
        <w:t>and</w:t>
      </w:r>
      <w:r w:rsidRPr="004F37F4">
        <w:rPr>
          <w:sz w:val="16"/>
        </w:rPr>
        <w:t xml:space="preserve"> his country’s </w:t>
      </w:r>
      <w:r w:rsidRPr="004F37F4">
        <w:rPr>
          <w:rStyle w:val="StyleUnderline"/>
        </w:rPr>
        <w:t xml:space="preserve">dispute with China </w:t>
      </w:r>
      <w:r w:rsidRPr="004F37F4">
        <w:rPr>
          <w:rStyle w:val="StyleUnderline"/>
          <w:highlight w:val="cyan"/>
        </w:rPr>
        <w:t>over</w:t>
      </w:r>
      <w:r w:rsidRPr="004F37F4">
        <w:rPr>
          <w:rStyle w:val="StyleUnderline"/>
        </w:rPr>
        <w:t xml:space="preserve"> the </w:t>
      </w:r>
      <w:r w:rsidRPr="004F37F4">
        <w:rPr>
          <w:rStyle w:val="Emphasis"/>
          <w:highlight w:val="cyan"/>
        </w:rPr>
        <w:t>Senkaku</w:t>
      </w:r>
      <w:r w:rsidRPr="004F37F4">
        <w:rPr>
          <w:rStyle w:val="StyleUnderline"/>
        </w:rPr>
        <w:t xml:space="preserve"> Islands</w:t>
      </w:r>
      <w:r w:rsidRPr="004F37F4">
        <w:rPr>
          <w:sz w:val="16"/>
        </w:rPr>
        <w:t xml:space="preserve"> (claimed by China as the Diaoyu Islands). </w:t>
      </w:r>
      <w:r w:rsidRPr="004F37F4">
        <w:rPr>
          <w:rStyle w:val="StyleUnderline"/>
          <w:highlight w:val="cyan"/>
        </w:rPr>
        <w:t>China</w:t>
      </w:r>
      <w:r w:rsidRPr="004F37F4">
        <w:rPr>
          <w:rStyle w:val="StyleUnderline"/>
        </w:rPr>
        <w:t xml:space="preserve"> must </w:t>
      </w:r>
      <w:r w:rsidRPr="004F37F4">
        <w:rPr>
          <w:rStyle w:val="StyleUnderline"/>
          <w:highlight w:val="cyan"/>
        </w:rPr>
        <w:t>consider</w:t>
      </w:r>
      <w:r w:rsidRPr="004F37F4">
        <w:rPr>
          <w:rStyle w:val="StyleUnderline"/>
        </w:rPr>
        <w:t xml:space="preserve"> possible </w:t>
      </w:r>
      <w:r w:rsidRPr="00BD4B4C">
        <w:rPr>
          <w:rStyle w:val="Emphasis"/>
        </w:rPr>
        <w:t>conflicts</w:t>
      </w:r>
      <w:r w:rsidRPr="00BD4B4C">
        <w:rPr>
          <w:rStyle w:val="StyleUnderline"/>
        </w:rPr>
        <w:t xml:space="preserve"> with </w:t>
      </w:r>
      <w:r w:rsidRPr="004F37F4">
        <w:rPr>
          <w:rStyle w:val="Emphasis"/>
          <w:highlight w:val="cyan"/>
        </w:rPr>
        <w:t>all</w:t>
      </w:r>
      <w:r w:rsidRPr="004F37F4">
        <w:rPr>
          <w:rStyle w:val="StyleUnderline"/>
        </w:rPr>
        <w:t xml:space="preserve"> the </w:t>
      </w:r>
      <w:r w:rsidRPr="004F37F4">
        <w:rPr>
          <w:rStyle w:val="Emphasis"/>
        </w:rPr>
        <w:t xml:space="preserve">major </w:t>
      </w:r>
      <w:r w:rsidRPr="004F37F4">
        <w:rPr>
          <w:rStyle w:val="Emphasis"/>
          <w:highlight w:val="cyan"/>
        </w:rPr>
        <w:t>players</w:t>
      </w:r>
      <w:r w:rsidRPr="004F37F4">
        <w:rPr>
          <w:sz w:val="16"/>
        </w:rPr>
        <w:t xml:space="preserve"> in the region, and </w:t>
      </w:r>
      <w:r w:rsidRPr="004F37F4">
        <w:rPr>
          <w:rStyle w:val="Emphasis"/>
        </w:rPr>
        <w:t>not just</w:t>
      </w:r>
      <w:r w:rsidRPr="004F37F4">
        <w:rPr>
          <w:rStyle w:val="StyleUnderline"/>
        </w:rPr>
        <w:t xml:space="preserve"> the US.</w:t>
      </w:r>
      <w:r w:rsidRPr="004F37F4">
        <w:rPr>
          <w:sz w:val="16"/>
        </w:rPr>
        <w:t xml:space="preserve"> To Beijing’s consternation </w:t>
      </w:r>
      <w:r w:rsidRPr="004F37F4">
        <w:rPr>
          <w:rStyle w:val="StyleUnderline"/>
        </w:rPr>
        <w:t xml:space="preserve">new </w:t>
      </w:r>
      <w:r w:rsidRPr="004F37F4">
        <w:rPr>
          <w:rStyle w:val="Emphasis"/>
        </w:rPr>
        <w:t>security pacts</w:t>
      </w:r>
      <w:r w:rsidRPr="004F37F4">
        <w:rPr>
          <w:rStyle w:val="StyleUnderline"/>
        </w:rPr>
        <w:t xml:space="preserve"> have emerged, such as the </w:t>
      </w:r>
      <w:r w:rsidRPr="004F37F4">
        <w:rPr>
          <w:rStyle w:val="Emphasis"/>
        </w:rPr>
        <w:t>Quad</w:t>
      </w:r>
      <w:r w:rsidRPr="004F37F4">
        <w:rPr>
          <w:sz w:val="16"/>
        </w:rPr>
        <w:t xml:space="preserve">, consisting of the US, Australia, Japan and India, </w:t>
      </w:r>
      <w:r w:rsidRPr="004F37F4">
        <w:rPr>
          <w:rStyle w:val="StyleUnderline"/>
        </w:rPr>
        <w:t xml:space="preserve">and the </w:t>
      </w:r>
      <w:r w:rsidRPr="004F37F4">
        <w:rPr>
          <w:rStyle w:val="Emphasis"/>
        </w:rPr>
        <w:t>Aukus</w:t>
      </w:r>
      <w:r w:rsidRPr="004F37F4">
        <w:rPr>
          <w:rStyle w:val="StyleUnderline"/>
        </w:rPr>
        <w:t xml:space="preserve"> agreement</w:t>
      </w:r>
      <w:r w:rsidRPr="004F37F4">
        <w:rPr>
          <w:sz w:val="16"/>
        </w:rPr>
        <w:t xml:space="preserve"> between Australia, the UK and the US.</w:t>
      </w:r>
    </w:p>
    <w:p w14:paraId="68A90C2C" w14:textId="77777777" w:rsidR="00F0255A" w:rsidRPr="004F37F4" w:rsidRDefault="00F0255A" w:rsidP="00F0255A">
      <w:pPr>
        <w:rPr>
          <w:sz w:val="16"/>
        </w:rPr>
      </w:pPr>
      <w:r w:rsidRPr="004F37F4">
        <w:rPr>
          <w:sz w:val="16"/>
        </w:rPr>
        <w:t xml:space="preserve">As China has become more powerful it has grown more assertive, which is why its neighbours have become anxious about its intentions. But </w:t>
      </w:r>
      <w:r w:rsidRPr="004F37F4">
        <w:rPr>
          <w:rStyle w:val="Emphasis"/>
          <w:highlight w:val="cyan"/>
        </w:rPr>
        <w:t>contrary</w:t>
      </w:r>
      <w:r w:rsidRPr="004F37F4">
        <w:rPr>
          <w:rStyle w:val="StyleUnderline"/>
          <w:highlight w:val="cyan"/>
        </w:rPr>
        <w:t xml:space="preserve"> to</w:t>
      </w:r>
      <w:r w:rsidRPr="004D26FE">
        <w:rPr>
          <w:rStyle w:val="StyleUnderline"/>
        </w:rPr>
        <w:t xml:space="preserve"> the logic of the </w:t>
      </w:r>
      <w:r w:rsidRPr="004F37F4">
        <w:rPr>
          <w:rStyle w:val="Emphasis"/>
          <w:highlight w:val="cyan"/>
        </w:rPr>
        <w:t>Thucydides</w:t>
      </w:r>
      <w:r w:rsidRPr="004D26FE">
        <w:rPr>
          <w:rStyle w:val="StyleUnderline"/>
        </w:rPr>
        <w:t xml:space="preserve"> Trap, in the past </w:t>
      </w:r>
      <w:r w:rsidRPr="004F37F4">
        <w:rPr>
          <w:rStyle w:val="Emphasis"/>
          <w:highlight w:val="cyan"/>
        </w:rPr>
        <w:t>China</w:t>
      </w:r>
      <w:r w:rsidRPr="004F37F4">
        <w:rPr>
          <w:rStyle w:val="StyleUnderline"/>
          <w:highlight w:val="cyan"/>
        </w:rPr>
        <w:t xml:space="preserve"> went to war</w:t>
      </w:r>
      <w:r w:rsidRPr="004F37F4">
        <w:rPr>
          <w:sz w:val="16"/>
        </w:rPr>
        <w:t xml:space="preserve"> – with Korea in 1950, India in 1962, and Vietnam in 1979 – </w:t>
      </w:r>
      <w:r w:rsidRPr="004F37F4">
        <w:rPr>
          <w:rStyle w:val="StyleUnderline"/>
          <w:highlight w:val="cyan"/>
        </w:rPr>
        <w:t>when</w:t>
      </w:r>
      <w:r w:rsidRPr="004D26FE">
        <w:rPr>
          <w:rStyle w:val="StyleUnderline"/>
        </w:rPr>
        <w:t xml:space="preserve"> it was in a position of </w:t>
      </w:r>
      <w:r w:rsidRPr="004F37F4">
        <w:rPr>
          <w:rStyle w:val="Emphasis"/>
          <w:highlight w:val="cyan"/>
        </w:rPr>
        <w:t>weak</w:t>
      </w:r>
      <w:r w:rsidRPr="004F37F4">
        <w:rPr>
          <w:rStyle w:val="StyleUnderline"/>
        </w:rPr>
        <w:t>ness</w:t>
      </w:r>
      <w:r w:rsidRPr="004D26FE">
        <w:rPr>
          <w:rStyle w:val="StyleUnderline"/>
        </w:rPr>
        <w:t xml:space="preserve">, not </w:t>
      </w:r>
      <w:r w:rsidRPr="004D26FE">
        <w:rPr>
          <w:rStyle w:val="Emphasis"/>
        </w:rPr>
        <w:t>strength</w:t>
      </w:r>
      <w:r w:rsidRPr="004F37F4">
        <w:rPr>
          <w:sz w:val="16"/>
        </w:rPr>
        <w:t xml:space="preserve">. Its military and economic power is now second only to the US, but that also means </w:t>
      </w:r>
      <w:r w:rsidRPr="004F37F4">
        <w:rPr>
          <w:rStyle w:val="StyleUnderline"/>
          <w:highlight w:val="cyan"/>
        </w:rPr>
        <w:t>China has</w:t>
      </w:r>
      <w:r w:rsidRPr="004D26FE">
        <w:rPr>
          <w:rStyle w:val="StyleUnderline"/>
        </w:rPr>
        <w:t xml:space="preserve"> much </w:t>
      </w:r>
      <w:r w:rsidRPr="004F37F4">
        <w:rPr>
          <w:rStyle w:val="Emphasis"/>
          <w:highlight w:val="cyan"/>
        </w:rPr>
        <w:t>more to lose</w:t>
      </w:r>
      <w:r w:rsidRPr="004D26FE">
        <w:rPr>
          <w:rStyle w:val="StyleUnderline"/>
        </w:rPr>
        <w:t xml:space="preserve"> in any kind of protracted, multi-front </w:t>
      </w:r>
      <w:r w:rsidRPr="004D26FE">
        <w:rPr>
          <w:rStyle w:val="Emphasis"/>
        </w:rPr>
        <w:t>conflict</w:t>
      </w:r>
      <w:r w:rsidRPr="004F37F4">
        <w:rPr>
          <w:sz w:val="16"/>
        </w:rPr>
        <w:t>.</w:t>
      </w:r>
    </w:p>
    <w:p w14:paraId="3844E1FB" w14:textId="77777777" w:rsidR="00F0255A" w:rsidRPr="004F37F4" w:rsidRDefault="00F0255A" w:rsidP="00F0255A">
      <w:pPr>
        <w:rPr>
          <w:sz w:val="16"/>
        </w:rPr>
      </w:pPr>
      <w:r w:rsidRPr="004F37F4">
        <w:rPr>
          <w:sz w:val="16"/>
        </w:rPr>
        <w:t xml:space="preserve">The “Trap” argument is also undermined when you consider the view held by many experts that </w:t>
      </w:r>
      <w:r w:rsidRPr="004D26FE">
        <w:rPr>
          <w:rStyle w:val="StyleUnderline"/>
        </w:rPr>
        <w:t xml:space="preserve">China’s </w:t>
      </w:r>
      <w:r w:rsidRPr="004F37F4">
        <w:rPr>
          <w:rStyle w:val="Emphasis"/>
          <w:highlight w:val="cyan"/>
        </w:rPr>
        <w:t>power</w:t>
      </w:r>
      <w:r w:rsidRPr="004D26FE">
        <w:rPr>
          <w:rStyle w:val="StyleUnderline"/>
        </w:rPr>
        <w:t xml:space="preserve"> may have </w:t>
      </w:r>
      <w:r w:rsidRPr="004F37F4">
        <w:rPr>
          <w:rStyle w:val="StyleUnderline"/>
          <w:highlight w:val="cyan"/>
        </w:rPr>
        <w:t xml:space="preserve">already </w:t>
      </w:r>
      <w:r w:rsidRPr="004F37F4">
        <w:rPr>
          <w:rStyle w:val="Emphasis"/>
          <w:highlight w:val="cyan"/>
        </w:rPr>
        <w:t>peaked</w:t>
      </w:r>
      <w:r w:rsidRPr="004F37F4">
        <w:rPr>
          <w:sz w:val="16"/>
        </w:rPr>
        <w:t xml:space="preserve">. The nation is </w:t>
      </w:r>
      <w:r w:rsidRPr="004F37F4">
        <w:rPr>
          <w:rStyle w:val="StyleUnderline"/>
          <w:highlight w:val="cyan"/>
        </w:rPr>
        <w:t>facing</w:t>
      </w:r>
      <w:r w:rsidRPr="004D26FE">
        <w:rPr>
          <w:rStyle w:val="StyleUnderline"/>
        </w:rPr>
        <w:t xml:space="preserve"> a series of </w:t>
      </w:r>
      <w:r w:rsidRPr="004F37F4">
        <w:rPr>
          <w:rStyle w:val="StyleUnderline"/>
          <w:highlight w:val="cyan"/>
        </w:rPr>
        <w:t xml:space="preserve">system </w:t>
      </w:r>
      <w:r w:rsidRPr="004F37F4">
        <w:rPr>
          <w:rStyle w:val="Emphasis"/>
          <w:highlight w:val="cyan"/>
        </w:rPr>
        <w:t>problems</w:t>
      </w:r>
      <w:r w:rsidRPr="004D26FE">
        <w:rPr>
          <w:rStyle w:val="StyleUnderline"/>
        </w:rPr>
        <w:t xml:space="preserve"> that may </w:t>
      </w:r>
      <w:r w:rsidRPr="004D26FE">
        <w:rPr>
          <w:rStyle w:val="Emphasis"/>
        </w:rPr>
        <w:t>halt its rise</w:t>
      </w:r>
      <w:r w:rsidRPr="004D26FE">
        <w:rPr>
          <w:rStyle w:val="StyleUnderline"/>
        </w:rPr>
        <w:t xml:space="preserve">, including an unbalanced </w:t>
      </w:r>
      <w:r w:rsidRPr="004D26FE">
        <w:rPr>
          <w:rStyle w:val="Emphasis"/>
        </w:rPr>
        <w:t>economy</w:t>
      </w:r>
      <w:r w:rsidRPr="004F37F4">
        <w:rPr>
          <w:sz w:val="16"/>
        </w:rPr>
        <w:t xml:space="preserve">, an </w:t>
      </w:r>
      <w:r w:rsidRPr="004D26FE">
        <w:rPr>
          <w:rStyle w:val="Emphasis"/>
        </w:rPr>
        <w:t>ageing</w:t>
      </w:r>
      <w:r w:rsidRPr="004D26FE">
        <w:rPr>
          <w:rStyle w:val="StyleUnderline"/>
        </w:rPr>
        <w:t xml:space="preserve"> population, </w:t>
      </w:r>
      <w:r w:rsidRPr="004D26FE">
        <w:rPr>
          <w:rStyle w:val="Emphasis"/>
        </w:rPr>
        <w:t>environment</w:t>
      </w:r>
      <w:r w:rsidRPr="004D26FE">
        <w:rPr>
          <w:rStyle w:val="StyleUnderline"/>
        </w:rPr>
        <w:t xml:space="preserve">al degradation and political </w:t>
      </w:r>
      <w:r w:rsidRPr="004D26FE">
        <w:rPr>
          <w:rStyle w:val="Emphasis"/>
        </w:rPr>
        <w:t>dysfunction</w:t>
      </w:r>
      <w:r w:rsidRPr="004F37F4">
        <w:rPr>
          <w:sz w:val="16"/>
        </w:rPr>
        <w:t xml:space="preserve"> resulting from President Xi Jinping’s authoritarian turn. Indeed, recent war scares start from the assumption that the leadership in Beijing might want to invade Taiwan before China’s power wanes.</w:t>
      </w:r>
    </w:p>
    <w:p w14:paraId="459E2689" w14:textId="77777777" w:rsidR="00F0255A" w:rsidRDefault="00F0255A" w:rsidP="00F0255A">
      <w:pPr>
        <w:rPr>
          <w:sz w:val="16"/>
        </w:rPr>
      </w:pPr>
      <w:r w:rsidRPr="004F37F4">
        <w:rPr>
          <w:rStyle w:val="StyleUnderline"/>
        </w:rPr>
        <w:t xml:space="preserve">The </w:t>
      </w:r>
      <w:r w:rsidRPr="004F37F4">
        <w:rPr>
          <w:rStyle w:val="Emphasis"/>
        </w:rPr>
        <w:t>risk of war</w:t>
      </w:r>
      <w:r w:rsidRPr="004F37F4">
        <w:rPr>
          <w:rStyle w:val="StyleUnderline"/>
        </w:rPr>
        <w:t xml:space="preserve"> in the Indo-Pacific region cannot</w:t>
      </w:r>
      <w:r w:rsidRPr="004F37F4">
        <w:rPr>
          <w:sz w:val="16"/>
        </w:rPr>
        <w:t xml:space="preserve"> usefully </w:t>
      </w:r>
      <w:r w:rsidRPr="004F37F4">
        <w:rPr>
          <w:rStyle w:val="StyleUnderline"/>
        </w:rPr>
        <w:t xml:space="preserve">be understood as the result of an </w:t>
      </w:r>
      <w:r w:rsidRPr="004F37F4">
        <w:rPr>
          <w:rStyle w:val="Emphasis"/>
        </w:rPr>
        <w:t>upstart power</w:t>
      </w:r>
      <w:r w:rsidRPr="004F37F4">
        <w:rPr>
          <w:rStyle w:val="StyleUnderline"/>
        </w:rPr>
        <w:t xml:space="preserve"> challenging the established global </w:t>
      </w:r>
      <w:r w:rsidRPr="004F37F4">
        <w:rPr>
          <w:rStyle w:val="Emphasis"/>
        </w:rPr>
        <w:t>hegemon</w:t>
      </w:r>
      <w:r w:rsidRPr="004F37F4">
        <w:rPr>
          <w:sz w:val="16"/>
        </w:rPr>
        <w:t xml:space="preserve"> for supremacy. Issues of interest and alliances are as important as power balances, and all need to be watched carefully if conflict between the world’s preponderant forces are to be addressed and, hopefully, avoided.</w:t>
      </w:r>
    </w:p>
    <w:p w14:paraId="5F393321" w14:textId="77777777" w:rsidR="00F0255A" w:rsidRPr="000C63C4" w:rsidRDefault="00F0255A" w:rsidP="00F0255A">
      <w:pPr>
        <w:pStyle w:val="Heading4"/>
      </w:pPr>
      <w:r>
        <w:t xml:space="preserve">2. It says depressions predict </w:t>
      </w:r>
      <w:r>
        <w:rPr>
          <w:u w:val="single"/>
        </w:rPr>
        <w:t>civil</w:t>
      </w:r>
      <w:r>
        <w:t xml:space="preserve"> wars, but they’ve read no scenario for a civil conflict to escalate.</w:t>
      </w:r>
    </w:p>
    <w:p w14:paraId="306B5F44" w14:textId="77777777" w:rsidR="00F0255A" w:rsidRPr="000C63C4" w:rsidRDefault="00F0255A" w:rsidP="00F0255A">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22328B39" w14:textId="77777777" w:rsidR="00F0255A" w:rsidRDefault="00F0255A" w:rsidP="00F0255A">
      <w:pPr>
        <w:rPr>
          <w:sz w:val="16"/>
        </w:rPr>
      </w:pPr>
      <w:r w:rsidRPr="00EB124D">
        <w:rPr>
          <w:rStyle w:val="Emphasis"/>
          <w:highlight w:val="lightGray"/>
        </w:rPr>
        <w:t>Econ</w:t>
      </w:r>
      <w:r w:rsidRPr="0099340E">
        <w:rPr>
          <w:rStyle w:val="Emphasis"/>
        </w:rPr>
        <w:t xml:space="preserve">omic </w:t>
      </w:r>
      <w:r w:rsidRPr="00EB124D">
        <w:rPr>
          <w:rStyle w:val="Emphasis"/>
          <w:highlight w:val="lightGray"/>
        </w:rPr>
        <w:t>conditions</w:t>
      </w:r>
      <w:r w:rsidRPr="00EB124D">
        <w:rPr>
          <w:rStyle w:val="StyleUnderline"/>
          <w:highlight w:val="lightGray"/>
        </w:rPr>
        <w:t xml:space="preserve"> are</w:t>
      </w:r>
      <w:r w:rsidRPr="005C6244">
        <w:rPr>
          <w:sz w:val="16"/>
        </w:rPr>
        <w:t xml:space="preserve"> undeniably </w:t>
      </w:r>
      <w:r w:rsidRPr="00EB124D">
        <w:rPr>
          <w:rStyle w:val="Emphasis"/>
          <w:highlight w:val="lightGray"/>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EB124D">
        <w:rPr>
          <w:rStyle w:val="Emphasis"/>
          <w:highlight w:val="lightGray"/>
        </w:rPr>
        <w:t>World War II</w:t>
      </w:r>
      <w:r w:rsidRPr="00834976">
        <w:rPr>
          <w:sz w:val="16"/>
          <w:szCs w:val="16"/>
        </w:rPr>
        <w:t>,</w:t>
      </w:r>
      <w:r w:rsidRPr="005C6244">
        <w:rPr>
          <w:sz w:val="16"/>
        </w:rPr>
        <w:t xml:space="preserve"> for example, </w:t>
      </w:r>
      <w:r w:rsidRPr="00EB124D">
        <w:rPr>
          <w:rStyle w:val="StyleUnderline"/>
          <w:highlight w:val="lightGray"/>
        </w:rPr>
        <w:t>was</w:t>
      </w:r>
      <w:r w:rsidRPr="005C6244">
        <w:rPr>
          <w:sz w:val="16"/>
        </w:rPr>
        <w:t xml:space="preserve"> significantly </w:t>
      </w:r>
      <w:r w:rsidRPr="00EB124D">
        <w:rPr>
          <w:rStyle w:val="StyleUnderline"/>
          <w:highlight w:val="lightGray"/>
        </w:rPr>
        <w:t>influenced by the</w:t>
      </w:r>
      <w:r w:rsidRPr="005C6244">
        <w:rPr>
          <w:sz w:val="16"/>
        </w:rPr>
        <w:t xml:space="preserve"> Great </w:t>
      </w:r>
      <w:r w:rsidRPr="00EB124D">
        <w:rPr>
          <w:rStyle w:val="Emphasis"/>
          <w:highlight w:val="lightGray"/>
        </w:rPr>
        <w:t>Depression</w:t>
      </w:r>
      <w:r w:rsidRPr="005C6244">
        <w:rPr>
          <w:sz w:val="16"/>
        </w:rPr>
        <w:t xml:space="preserve">. Economic prospects also influence domestic politics and conflicts. Collier and Hoeffler (2004) suggest that </w:t>
      </w:r>
      <w:r w:rsidRPr="00EB124D">
        <w:rPr>
          <w:rStyle w:val="StyleUnderline"/>
          <w:highlight w:val="lightGray"/>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B124D">
        <w:rPr>
          <w:rStyle w:val="StyleUnderline"/>
          <w:highlight w:val="lightGray"/>
        </w:rPr>
        <w:t>as</w:t>
      </w:r>
      <w:r w:rsidRPr="00E158DF">
        <w:rPr>
          <w:rStyle w:val="StyleUnderline"/>
        </w:rPr>
        <w:t xml:space="preserve"> </w:t>
      </w:r>
      <w:r w:rsidRPr="00E158DF">
        <w:rPr>
          <w:rStyle w:val="Emphasis"/>
        </w:rPr>
        <w:t xml:space="preserve">strong </w:t>
      </w:r>
      <w:r w:rsidRPr="00EB124D">
        <w:rPr>
          <w:rStyle w:val="Emphasis"/>
          <w:highlight w:val="lightGray"/>
        </w:rPr>
        <w:t>predictors</w:t>
      </w:r>
      <w:r w:rsidRPr="00EB124D">
        <w:rPr>
          <w:rStyle w:val="StyleUnderline"/>
          <w:highlight w:val="lightGray"/>
        </w:rPr>
        <w:t xml:space="preserve"> of </w:t>
      </w:r>
      <w:r w:rsidRPr="00EB124D">
        <w:rPr>
          <w:rStyle w:val="Emphasis"/>
          <w:highlight w:val="lightGray"/>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813C32E" w14:textId="77777777" w:rsidR="00F0255A" w:rsidRDefault="00F0255A" w:rsidP="00F0255A">
      <w:pPr>
        <w:pStyle w:val="Heading4"/>
      </w:pPr>
      <w:r>
        <w:t xml:space="preserve">This is the academic </w:t>
      </w:r>
      <w:r w:rsidRPr="00574600">
        <w:rPr>
          <w:u w:val="single"/>
        </w:rPr>
        <w:t>consensus</w:t>
      </w:r>
      <w:r>
        <w:t>.</w:t>
      </w:r>
    </w:p>
    <w:p w14:paraId="79337B66" w14:textId="77777777" w:rsidR="00F0255A" w:rsidRDefault="00F0255A" w:rsidP="00F0255A">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Turkish-Syrian Relations and the Kurdish Conflict," https://www.diva-portal.org/smash/get/diva2:1067590/FULLTEXT01.pdf, njn]</w:t>
      </w:r>
    </w:p>
    <w:p w14:paraId="4711E107" w14:textId="77777777" w:rsidR="00F0255A" w:rsidRPr="00FF1BD3" w:rsidRDefault="00F0255A" w:rsidP="00F0255A">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The reasons for this are, in summary, two: 1. There might be something wrong with the theory itself. 2. The methodology used (mostly statistical analysis of a large number of states) might not be the right one (Morgan and Bickers, 1992:28).</w:t>
      </w:r>
    </w:p>
    <w:p w14:paraId="13F2B5D1" w14:textId="77777777" w:rsidR="00F0255A" w:rsidRPr="00FF1BD3" w:rsidRDefault="00F0255A" w:rsidP="00F0255A">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w:t>
      </w:r>
    </w:p>
    <w:p w14:paraId="6135D875" w14:textId="77777777" w:rsidR="00F0255A" w:rsidRPr="00574600" w:rsidRDefault="00F0255A" w:rsidP="00F0255A">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issue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69BDEFEC" w14:textId="77777777" w:rsidR="00F0255A" w:rsidRPr="00574600" w:rsidRDefault="00F0255A" w:rsidP="00F0255A">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36AA0E65" w14:textId="77777777" w:rsidR="00F0255A" w:rsidRDefault="00F0255A" w:rsidP="00F0255A">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p>
    <w:p w14:paraId="34F7147B" w14:textId="77777777" w:rsidR="00F0255A" w:rsidRDefault="00F0255A" w:rsidP="00F0255A">
      <w:pPr>
        <w:pStyle w:val="Heading4"/>
      </w:pPr>
      <w:r>
        <w:t xml:space="preserve">3. Says </w:t>
      </w:r>
      <w:r w:rsidRPr="000C63C4">
        <w:rPr>
          <w:u w:val="single"/>
        </w:rPr>
        <w:t>trade</w:t>
      </w:r>
      <w:r>
        <w:t xml:space="preserve"> solves war.</w:t>
      </w:r>
    </w:p>
    <w:p w14:paraId="05D979B8" w14:textId="77777777" w:rsidR="00F0255A" w:rsidRPr="000C63C4" w:rsidRDefault="00F0255A" w:rsidP="00F0255A">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031F42D1" w14:textId="77777777" w:rsidR="00F0255A" w:rsidRPr="005C6244" w:rsidRDefault="00F0255A" w:rsidP="00F0255A">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EB124D">
        <w:rPr>
          <w:rStyle w:val="Emphasis"/>
          <w:highlight w:val="lightGray"/>
        </w:rPr>
        <w:t>interdependence</w:t>
      </w:r>
      <w:r w:rsidRPr="00EB124D">
        <w:rPr>
          <w:rStyle w:val="StyleUnderline"/>
          <w:highlight w:val="lightGray"/>
        </w:rPr>
        <w:t xml:space="preserve"> </w:t>
      </w:r>
      <w:r w:rsidRPr="00493EF4">
        <w:rPr>
          <w:rStyle w:val="StyleUnderline"/>
        </w:rPr>
        <w:t xml:space="preserve">driven by </w:t>
      </w:r>
      <w:r w:rsidRPr="00493EF4">
        <w:rPr>
          <w:rStyle w:val="Emphasis"/>
        </w:rPr>
        <w:t>positive economic prospects</w:t>
      </w:r>
      <w:r w:rsidRPr="005C6244">
        <w:rPr>
          <w:sz w:val="16"/>
        </w:rPr>
        <w:t xml:space="preserve"> </w:t>
      </w:r>
      <w:r w:rsidRPr="005C6244">
        <w:rPr>
          <w:rStyle w:val="StyleUnderline"/>
        </w:rPr>
        <w:t xml:space="preserve">can </w:t>
      </w:r>
      <w:r w:rsidRPr="00EB124D">
        <w:rPr>
          <w:rStyle w:val="StyleUnderline"/>
          <w:highlight w:val="lightGray"/>
        </w:rPr>
        <w:t xml:space="preserve">foster </w:t>
      </w:r>
      <w:r w:rsidRPr="00EB124D">
        <w:rPr>
          <w:rStyle w:val="Emphasis"/>
          <w:highlight w:val="lightGray"/>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EB124D">
        <w:rPr>
          <w:rStyle w:val="StyleUnderline"/>
          <w:highlight w:val="lightGray"/>
        </w:rPr>
        <w:t xml:space="preserve">creating a </w:t>
      </w:r>
      <w:r w:rsidRPr="00EB124D">
        <w:rPr>
          <w:rStyle w:val="Emphasis"/>
          <w:highlight w:val="lightGray"/>
        </w:rPr>
        <w:t>stabilizing effect</w:t>
      </w:r>
      <w:r w:rsidRPr="00EB124D">
        <w:rPr>
          <w:rStyle w:val="StyleUnderline"/>
          <w:highlight w:val="lightGray"/>
        </w:rPr>
        <w:t xml:space="preserve"> </w:t>
      </w:r>
      <w:r w:rsidRPr="00493EF4">
        <w:rPr>
          <w:rStyle w:val="StyleUnderline"/>
        </w:rPr>
        <w:t xml:space="preserve">where </w:t>
      </w:r>
      <w:r w:rsidRPr="00493EF4">
        <w:rPr>
          <w:rStyle w:val="Emphasis"/>
        </w:rPr>
        <w:t>both powers</w:t>
      </w:r>
      <w:r w:rsidRPr="00493EF4">
        <w:rPr>
          <w:rStyle w:val="StyleUnderline"/>
        </w:rPr>
        <w:t xml:space="preserve"> have a </w:t>
      </w:r>
      <w:r w:rsidRPr="00493EF4">
        <w:rPr>
          <w:rStyle w:val="Emphasis"/>
        </w:rPr>
        <w:t>vested interest</w:t>
      </w:r>
      <w:r w:rsidRPr="00493EF4">
        <w:rPr>
          <w:rStyle w:val="StyleUnderline"/>
        </w:rPr>
        <w:t xml:space="preserve"> in</w:t>
      </w:r>
      <w:r w:rsidRPr="00493EF4">
        <w:rPr>
          <w:sz w:val="16"/>
        </w:rPr>
        <w:t xml:space="preserve"> maintaining </w:t>
      </w:r>
      <w:r w:rsidRPr="00493EF4">
        <w:rPr>
          <w:rStyle w:val="Emphasis"/>
        </w:rPr>
        <w:t>peace</w:t>
      </w:r>
      <w:r w:rsidRPr="00493EF4">
        <w:rPr>
          <w:sz w:val="16"/>
        </w:rPr>
        <w:t xml:space="preserve">. </w:t>
      </w:r>
      <w:r w:rsidRPr="00493EF4">
        <w:rPr>
          <w:rStyle w:val="Emphasis"/>
        </w:rPr>
        <w:t>Conv</w:t>
      </w:r>
      <w:r w:rsidRPr="005C6244">
        <w:rPr>
          <w:rStyle w:val="Emphasis"/>
        </w:rPr>
        <w:t>ersely</w:t>
      </w:r>
      <w:r w:rsidRPr="005C6244">
        <w:rPr>
          <w:sz w:val="16"/>
        </w:rPr>
        <w:t xml:space="preserve">, </w:t>
      </w:r>
      <w:r w:rsidRPr="00EB124D">
        <w:rPr>
          <w:rStyle w:val="Emphasis"/>
          <w:highlight w:val="lightGray"/>
        </w:rPr>
        <w:t>bleak</w:t>
      </w:r>
      <w:r w:rsidRPr="005C6244">
        <w:rPr>
          <w:rStyle w:val="StyleUnderline"/>
        </w:rPr>
        <w:t xml:space="preserve"> economic </w:t>
      </w:r>
      <w:r w:rsidRPr="00EB124D">
        <w:rPr>
          <w:rStyle w:val="StyleUnderline"/>
          <w:highlight w:val="lightGray"/>
        </w:rPr>
        <w:t>prospects</w:t>
      </w:r>
      <w:r w:rsidRPr="005C6244">
        <w:rPr>
          <w:sz w:val="16"/>
        </w:rPr>
        <w:t xml:space="preserve"> can </w:t>
      </w:r>
      <w:r w:rsidRPr="00EB124D">
        <w:rPr>
          <w:rStyle w:val="Emphasis"/>
          <w:highlight w:val="lightGray"/>
        </w:rPr>
        <w:t>intensify</w:t>
      </w:r>
      <w:r w:rsidRPr="00EB124D">
        <w:rPr>
          <w:sz w:val="16"/>
          <w:highlight w:val="lightGray"/>
        </w:rPr>
        <w:t xml:space="preserve"> </w:t>
      </w:r>
      <w:r w:rsidRPr="00EB124D">
        <w:rPr>
          <w:rStyle w:val="Emphasis"/>
          <w:highlight w:val="lightGray"/>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EB124D">
        <w:rPr>
          <w:rStyle w:val="StyleUnderline"/>
          <w:highlight w:val="lightGray"/>
        </w:rPr>
        <w:t>established power</w:t>
      </w:r>
      <w:r w:rsidRPr="00E158DF">
        <w:rPr>
          <w:rStyle w:val="StyleUnderline"/>
        </w:rPr>
        <w:t xml:space="preserve"> may </w:t>
      </w:r>
      <w:r w:rsidRPr="00EB124D">
        <w:rPr>
          <w:rStyle w:val="StyleUnderline"/>
          <w:highlight w:val="lightGray"/>
        </w:rPr>
        <w:t xml:space="preserve">perceive </w:t>
      </w:r>
      <w:r w:rsidRPr="00493EF4">
        <w:rPr>
          <w:rStyle w:val="StyleUnderline"/>
        </w:rPr>
        <w:t>the rising power’s growth as</w:t>
      </w:r>
      <w:r w:rsidRPr="00EB124D">
        <w:rPr>
          <w:rStyle w:val="StyleUnderline"/>
          <w:highlight w:val="lightGray"/>
        </w:rPr>
        <w:t xml:space="preserve"> a </w:t>
      </w:r>
      <w:r w:rsidRPr="00EB124D">
        <w:rPr>
          <w:rStyle w:val="Emphasis"/>
          <w:highlight w:val="lightGray"/>
        </w:rPr>
        <w:t>threat</w:t>
      </w:r>
      <w:r w:rsidRPr="005C6244">
        <w:rPr>
          <w:sz w:val="16"/>
        </w:rPr>
        <w:t xml:space="preserve"> to its dominance, </w:t>
      </w:r>
      <w:r w:rsidRPr="00EB124D">
        <w:rPr>
          <w:rStyle w:val="StyleUnderline"/>
          <w:highlight w:val="lightGray"/>
        </w:rPr>
        <w:t xml:space="preserve">prompting </w:t>
      </w:r>
      <w:r w:rsidRPr="00EB124D">
        <w:rPr>
          <w:rStyle w:val="Emphasis"/>
          <w:highlight w:val="lightGray"/>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EB124D">
        <w:rPr>
          <w:rStyle w:val="StyleUnderline"/>
          <w:highlight w:val="lightGray"/>
        </w:rPr>
        <w:t xml:space="preserve">to </w:t>
      </w:r>
      <w:r w:rsidRPr="00EB124D">
        <w:rPr>
          <w:rStyle w:val="Emphasis"/>
          <w:highlight w:val="lightGray"/>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6152FD87" w14:textId="77777777" w:rsidR="00F0255A" w:rsidRDefault="00F0255A" w:rsidP="00F0255A">
      <w:pPr>
        <w:pStyle w:val="Heading4"/>
      </w:pPr>
      <w:r>
        <w:t xml:space="preserve">No </w:t>
      </w:r>
      <w:r w:rsidRPr="00201AED">
        <w:rPr>
          <w:u w:val="single"/>
        </w:rPr>
        <w:t>trade</w:t>
      </w:r>
      <w:r>
        <w:t xml:space="preserve"> impact.</w:t>
      </w:r>
    </w:p>
    <w:p w14:paraId="47D50753" w14:textId="77777777" w:rsidR="00F0255A" w:rsidRDefault="00F0255A" w:rsidP="00F0255A">
      <w:r w:rsidRPr="00201AED">
        <w:rPr>
          <w:rStyle w:val="Style13ptBold"/>
        </w:rPr>
        <w:t>Clare 22</w:t>
      </w:r>
      <w:r>
        <w:t xml:space="preserve"> [Stephen Clare (</w:t>
      </w:r>
      <w:r w:rsidRPr="00201AED">
        <w:t>Research Fellow</w:t>
      </w:r>
      <w:r>
        <w:t xml:space="preserve">, </w:t>
      </w:r>
      <w:r w:rsidRPr="00201AED">
        <w:t>Forethought Foundation for Global Priorities Research</w:t>
      </w:r>
      <w:r>
        <w:t>;</w:t>
      </w:r>
      <w:r w:rsidRPr="00201AED">
        <w:t xml:space="preserve"> M.A.</w:t>
      </w:r>
      <w:r>
        <w:t xml:space="preserve"> in</w:t>
      </w:r>
      <w:r w:rsidRPr="00201AED">
        <w:t xml:space="preserve"> Natural Resources Management and Policy</w:t>
      </w:r>
      <w:r>
        <w:t>,</w:t>
      </w:r>
      <w:r w:rsidRPr="00201AED">
        <w:t xml:space="preserve"> McGill University</w:t>
      </w:r>
      <w:r>
        <w:t>), 2-15-2022, Effective Altruism Forum, “How likely is World War III?” https://forum.effectivealtruism.org/posts/aSzxoj7irC5jNHceB/how-likely-is-world-war-iii, njn]</w:t>
      </w:r>
    </w:p>
    <w:p w14:paraId="5286DF7B" w14:textId="77777777" w:rsidR="00F0255A" w:rsidRPr="00201AED" w:rsidRDefault="00F0255A" w:rsidP="00F0255A">
      <w:pPr>
        <w:rPr>
          <w:sz w:val="16"/>
        </w:rPr>
      </w:pPr>
      <w:r w:rsidRPr="00201AED">
        <w:rPr>
          <w:rStyle w:val="StyleUnderline"/>
        </w:rPr>
        <w:t xml:space="preserve">You can’t </w:t>
      </w:r>
      <w:r w:rsidRPr="00201AED">
        <w:rPr>
          <w:rStyle w:val="Emphasis"/>
        </w:rPr>
        <w:t>trade</w:t>
      </w:r>
      <w:r w:rsidRPr="00201AED">
        <w:rPr>
          <w:rStyle w:val="StyleUnderline"/>
        </w:rPr>
        <w:t xml:space="preserve"> with someone</w:t>
      </w:r>
      <w:r w:rsidRPr="00201AED">
        <w:rPr>
          <w:sz w:val="16"/>
        </w:rPr>
        <w:t xml:space="preserve"> you’re </w:t>
      </w:r>
      <w:r w:rsidRPr="00201AED">
        <w:rPr>
          <w:rStyle w:val="StyleUnderline"/>
        </w:rPr>
        <w:t>at war</w:t>
      </w:r>
      <w:r w:rsidRPr="00201AED">
        <w:rPr>
          <w:sz w:val="16"/>
        </w:rPr>
        <w:t xml:space="preserve"> with. So, the more two countries trade, the more costly a war between them will be, and the less likely they should be to fight. This </w:t>
      </w:r>
      <w:r w:rsidRPr="00201AED">
        <w:rPr>
          <w:rStyle w:val="StyleUnderline"/>
        </w:rPr>
        <w:t xml:space="preserve">argument is </w:t>
      </w:r>
      <w:r w:rsidRPr="00201AED">
        <w:rPr>
          <w:rStyle w:val="Emphasis"/>
        </w:rPr>
        <w:t>appealing</w:t>
      </w:r>
      <w:r w:rsidRPr="00201AED">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1B3853D8" w14:textId="77777777" w:rsidR="00F0255A" w:rsidRPr="00201AED" w:rsidRDefault="00F0255A" w:rsidP="00F0255A">
      <w:pPr>
        <w:rPr>
          <w:sz w:val="16"/>
        </w:rPr>
      </w:pPr>
      <w:r w:rsidRPr="00201AED">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w:t>
      </w:r>
      <w:r w:rsidRPr="00201AED">
        <w:rPr>
          <w:rStyle w:val="Emphasis"/>
          <w:highlight w:val="cyan"/>
        </w:rPr>
        <w:t>interdependence</w:t>
      </w:r>
      <w:r w:rsidRPr="00201AED">
        <w:rPr>
          <w:sz w:val="16"/>
        </w:rPr>
        <w:t xml:space="preserv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5AF536FF" w14:textId="77777777" w:rsidR="00F0255A" w:rsidRPr="00201AED" w:rsidRDefault="00F0255A" w:rsidP="00F0255A">
      <w:pPr>
        <w:rPr>
          <w:rStyle w:val="Emphasis"/>
        </w:rPr>
      </w:pPr>
      <w:r w:rsidRPr="00201AED">
        <w:rPr>
          <w:sz w:val="16"/>
        </w:rPr>
        <w:t xml:space="preserve">That said, while a 27% reduction in the chance of war </w:t>
      </w:r>
      <w:r w:rsidRPr="00201AED">
        <w:rPr>
          <w:rStyle w:val="StyleUnderline"/>
        </w:rPr>
        <w:t>is</w:t>
      </w:r>
      <w:r w:rsidRPr="00201AED">
        <w:rPr>
          <w:sz w:val="16"/>
        </w:rPr>
        <w:t xml:space="preserve"> nice, it’s </w:t>
      </w:r>
      <w:r w:rsidRPr="00201AED">
        <w:rPr>
          <w:rStyle w:val="Emphasis"/>
          <w:highlight w:val="cyan"/>
        </w:rPr>
        <w:t>not</w:t>
      </w:r>
      <w:r w:rsidRPr="00201AED">
        <w:rPr>
          <w:rStyle w:val="StyleUnderline"/>
        </w:rPr>
        <w:t xml:space="preserve"> a big </w:t>
      </w:r>
      <w:r w:rsidRPr="00201AED">
        <w:rPr>
          <w:rStyle w:val="Emphasis"/>
          <w:highlight w:val="cyan"/>
        </w:rPr>
        <w:t>enough</w:t>
      </w:r>
      <w:r w:rsidRPr="00201AED">
        <w:rPr>
          <w:rStyle w:val="StyleUnderline"/>
        </w:rPr>
        <w:t xml:space="preserve"> effect </w:t>
      </w:r>
      <w:r w:rsidRPr="00201AED">
        <w:rPr>
          <w:rStyle w:val="StyleUnderline"/>
          <w:highlight w:val="cyan"/>
        </w:rPr>
        <w:t>to</w:t>
      </w:r>
      <w:r w:rsidRPr="00201AED">
        <w:rPr>
          <w:sz w:val="16"/>
        </w:rPr>
        <w:t xml:space="preserve"> fully </w:t>
      </w:r>
      <w:r w:rsidRPr="00201AED">
        <w:rPr>
          <w:rStyle w:val="StyleUnderline"/>
          <w:highlight w:val="cyan"/>
        </w:rPr>
        <w:t>explain</w:t>
      </w:r>
      <w:r w:rsidRPr="00201AED">
        <w:rPr>
          <w:rStyle w:val="StyleUnderline"/>
        </w:rPr>
        <w:t xml:space="preserve"> the Long </w:t>
      </w:r>
      <w:r w:rsidRPr="00201AED">
        <w:rPr>
          <w:rStyle w:val="Emphasis"/>
          <w:highlight w:val="cyan"/>
        </w:rPr>
        <w:t>Peace</w:t>
      </w:r>
      <w:r w:rsidRPr="00201AED">
        <w:rPr>
          <w:sz w:val="16"/>
        </w:rPr>
        <w:t xml:space="preserve">. Other reasons to think that </w:t>
      </w:r>
      <w:r w:rsidRPr="00201AED">
        <w:rPr>
          <w:rStyle w:val="StyleUnderline"/>
          <w:highlight w:val="cyan"/>
        </w:rPr>
        <w:t>the</w:t>
      </w:r>
      <w:r w:rsidRPr="00201AED">
        <w:rPr>
          <w:rStyle w:val="StyleUnderline"/>
        </w:rPr>
        <w:t xml:space="preserve"> pacifying </w:t>
      </w:r>
      <w:r w:rsidRPr="00201AED">
        <w:rPr>
          <w:rStyle w:val="StyleUnderline"/>
          <w:highlight w:val="cyan"/>
        </w:rPr>
        <w:t>effect</w:t>
      </w:r>
      <w:r w:rsidRPr="00201AED">
        <w:rPr>
          <w:rStyle w:val="StyleUnderline"/>
        </w:rPr>
        <w:t xml:space="preserve"> of global trade </w:t>
      </w:r>
      <w:r w:rsidRPr="00201AED">
        <w:rPr>
          <w:rStyle w:val="StyleUnderline"/>
          <w:highlight w:val="cyan"/>
        </w:rPr>
        <w:t xml:space="preserve">is </w:t>
      </w:r>
      <w:r w:rsidRPr="00201AED">
        <w:rPr>
          <w:rStyle w:val="Emphasis"/>
          <w:highlight w:val="cyan"/>
        </w:rPr>
        <w:t>small</w:t>
      </w:r>
      <w:r w:rsidRPr="00201AED">
        <w:rPr>
          <w:sz w:val="16"/>
        </w:rPr>
        <w:t>er than is sometimes claimed include:</w:t>
      </w:r>
    </w:p>
    <w:p w14:paraId="0C4BB0F4" w14:textId="77777777" w:rsidR="00F0255A" w:rsidRPr="00201AED" w:rsidRDefault="00F0255A" w:rsidP="00F0255A">
      <w:pPr>
        <w:rPr>
          <w:sz w:val="16"/>
        </w:rPr>
      </w:pPr>
      <w:r w:rsidRPr="00201AED">
        <w:rPr>
          <w:sz w:val="16"/>
        </w:rPr>
        <w:t xml:space="preserve">1. The </w:t>
      </w:r>
      <w:r w:rsidRPr="00201AED">
        <w:rPr>
          <w:rStyle w:val="Emphasis"/>
        </w:rPr>
        <w:t>econ</w:t>
      </w:r>
      <w:r w:rsidRPr="00201AED">
        <w:rPr>
          <w:rStyle w:val="StyleUnderline"/>
        </w:rPr>
        <w:t xml:space="preserve">omic benefits of </w:t>
      </w:r>
      <w:r w:rsidRPr="00201AED">
        <w:rPr>
          <w:rStyle w:val="StyleUnderline"/>
          <w:highlight w:val="cyan"/>
        </w:rPr>
        <w:t>trade</w:t>
      </w:r>
      <w:r w:rsidRPr="00201AED">
        <w:rPr>
          <w:sz w:val="16"/>
        </w:rPr>
        <w:t xml:space="preserve"> with any one country are usually not that large.[19] </w:t>
      </w:r>
      <w:r>
        <w:rPr>
          <w:sz w:val="16"/>
        </w:rPr>
        <w:t>&lt;&lt;</w:t>
      </w:r>
      <w:r w:rsidRPr="00201AED">
        <w:rPr>
          <w:sz w:val="16"/>
        </w:rPr>
        <w:t>FN 19</w:t>
      </w:r>
      <w:r>
        <w:rPr>
          <w:sz w:val="16"/>
        </w:rPr>
        <w:t>&gt;&gt;</w:t>
      </w:r>
      <w:r w:rsidRPr="00201AED">
        <w:rPr>
          <w:sz w:val="16"/>
        </w:rPr>
        <w:t xml:space="preserve"> </w:t>
      </w:r>
      <w:r w:rsidRPr="00201AED">
        <w:rPr>
          <w:rStyle w:val="StyleUnderline"/>
          <w:highlight w:val="cyan"/>
        </w:rPr>
        <w:t>In</w:t>
      </w:r>
      <w:r w:rsidRPr="00201AED">
        <w:rPr>
          <w:sz w:val="16"/>
        </w:rPr>
        <w:t xml:space="preserve"> 2003, the </w:t>
      </w:r>
      <w:r w:rsidRPr="00201AED">
        <w:rPr>
          <w:rStyle w:val="Emphasis"/>
          <w:highlight w:val="cyan"/>
        </w:rPr>
        <w:t>US-China</w:t>
      </w:r>
      <w:r w:rsidRPr="00201AED">
        <w:rPr>
          <w:sz w:val="16"/>
        </w:rPr>
        <w:t xml:space="preserve"> trade as a proportion of the US economy was around the 90th percentile for trade interdependence, but </w:t>
      </w:r>
      <w:r w:rsidRPr="00201AED">
        <w:rPr>
          <w:rStyle w:val="StyleUnderline"/>
        </w:rPr>
        <w:t xml:space="preserve">was </w:t>
      </w:r>
      <w:r w:rsidRPr="00201AED">
        <w:rPr>
          <w:rStyle w:val="StyleUnderline"/>
          <w:highlight w:val="cyan"/>
        </w:rPr>
        <w:t xml:space="preserve">just </w:t>
      </w:r>
      <w:r w:rsidRPr="00201AED">
        <w:rPr>
          <w:rStyle w:val="Emphasis"/>
          <w:highlight w:val="cyan"/>
        </w:rPr>
        <w:t>1</w:t>
      </w:r>
      <w:r w:rsidRPr="00201AED">
        <w:rPr>
          <w:rStyle w:val="Emphasis"/>
        </w:rPr>
        <w:t>.2</w:t>
      </w:r>
      <w:r w:rsidRPr="00201AED">
        <w:rPr>
          <w:rStyle w:val="Emphasis"/>
          <w:highlight w:val="cyan"/>
        </w:rPr>
        <w:t>%</w:t>
      </w:r>
      <w:r w:rsidRPr="00201AED">
        <w:rPr>
          <w:rStyle w:val="StyleUnderline"/>
          <w:highlight w:val="cyan"/>
        </w:rPr>
        <w:t xml:space="preserve"> of</w:t>
      </w:r>
      <w:r w:rsidRPr="00201AED">
        <w:rPr>
          <w:rStyle w:val="StyleUnderline"/>
        </w:rPr>
        <w:t xml:space="preserve"> US </w:t>
      </w:r>
      <w:r w:rsidRPr="00201AED">
        <w:rPr>
          <w:rStyle w:val="StyleUnderline"/>
          <w:highlight w:val="cyan"/>
        </w:rPr>
        <w:t>GDP</w:t>
      </w:r>
      <w:r w:rsidRPr="00201AED">
        <w:rPr>
          <w:sz w:val="16"/>
        </w:rPr>
        <w:t xml:space="preserve"> (“Causes of Peace”, p. 383) </w:t>
      </w:r>
      <w:r>
        <w:rPr>
          <w:sz w:val="16"/>
        </w:rPr>
        <w:t>&lt;&lt;</w:t>
      </w:r>
      <w:r w:rsidRPr="00201AED">
        <w:rPr>
          <w:sz w:val="16"/>
        </w:rPr>
        <w:t>END FN 19</w:t>
      </w:r>
      <w:r>
        <w:rPr>
          <w:sz w:val="16"/>
        </w:rPr>
        <w:t>&gt;&gt;</w:t>
      </w:r>
    </w:p>
    <w:p w14:paraId="4ED02BB9" w14:textId="77777777" w:rsidR="00F0255A" w:rsidRPr="00B761B9" w:rsidRDefault="00F0255A" w:rsidP="00F0255A">
      <w:pPr>
        <w:rPr>
          <w:sz w:val="16"/>
        </w:rPr>
      </w:pPr>
      <w:r w:rsidRPr="00B761B9">
        <w:rPr>
          <w:sz w:val="16"/>
        </w:rPr>
        <w:t>2</w:t>
      </w:r>
      <w:r w:rsidRPr="00201AED">
        <w:rPr>
          <w:rStyle w:val="StyleUnderline"/>
        </w:rPr>
        <w:t xml:space="preserve">. Long-term </w:t>
      </w:r>
      <w:r w:rsidRPr="00201AED">
        <w:rPr>
          <w:rStyle w:val="Emphasis"/>
          <w:highlight w:val="cyan"/>
        </w:rPr>
        <w:t>gains</w:t>
      </w:r>
      <w:r w:rsidRPr="00201AED">
        <w:rPr>
          <w:rStyle w:val="StyleUnderline"/>
          <w:highlight w:val="cyan"/>
        </w:rPr>
        <w:t xml:space="preserve"> from</w:t>
      </w:r>
      <w:r w:rsidRPr="00B761B9">
        <w:rPr>
          <w:sz w:val="16"/>
        </w:rPr>
        <w:t xml:space="preserve"> success </w:t>
      </w:r>
      <w:r w:rsidRPr="00201AED">
        <w:rPr>
          <w:rStyle w:val="StyleUnderline"/>
        </w:rPr>
        <w:t xml:space="preserve">in </w:t>
      </w:r>
      <w:r w:rsidRPr="00201AED">
        <w:rPr>
          <w:rStyle w:val="StyleUnderline"/>
          <w:highlight w:val="cyan"/>
        </w:rPr>
        <w:t>war</w:t>
      </w:r>
      <w:r w:rsidRPr="00201AED">
        <w:rPr>
          <w:rStyle w:val="StyleUnderline"/>
        </w:rPr>
        <w:t xml:space="preserve"> can be </w:t>
      </w:r>
      <w:r w:rsidRPr="00201AED">
        <w:rPr>
          <w:rStyle w:val="Emphasis"/>
          <w:highlight w:val="cyan"/>
        </w:rPr>
        <w:t>larger</w:t>
      </w:r>
      <w:r w:rsidRPr="00201AED">
        <w:rPr>
          <w:rStyle w:val="StyleUnderline"/>
          <w:highlight w:val="cyan"/>
        </w:rPr>
        <w:t xml:space="preserve"> than</w:t>
      </w:r>
      <w:r w:rsidRPr="00B761B9">
        <w:rPr>
          <w:sz w:val="16"/>
        </w:rPr>
        <w:t xml:space="preserve"> temporary </w:t>
      </w:r>
      <w:r w:rsidRPr="00201AED">
        <w:rPr>
          <w:rStyle w:val="StyleUnderline"/>
        </w:rPr>
        <w:t xml:space="preserve">disruptions in </w:t>
      </w:r>
      <w:r w:rsidRPr="00201AED">
        <w:rPr>
          <w:rStyle w:val="Emphasis"/>
          <w:highlight w:val="cyan"/>
        </w:rPr>
        <w:t>trade</w:t>
      </w:r>
      <w:r w:rsidRPr="00B761B9">
        <w:rPr>
          <w:sz w:val="16"/>
        </w:rPr>
        <w:t xml:space="preserve">.[20] </w:t>
      </w:r>
      <w:r>
        <w:rPr>
          <w:sz w:val="16"/>
        </w:rPr>
        <w:t>&lt;&lt;</w:t>
      </w:r>
      <w:r w:rsidRPr="00B761B9">
        <w:rPr>
          <w:sz w:val="16"/>
        </w:rPr>
        <w:t>FN 20</w:t>
      </w:r>
      <w:r>
        <w:rPr>
          <w:sz w:val="16"/>
        </w:rPr>
        <w:t>&gt;&gt;</w:t>
      </w:r>
      <w:r w:rsidRPr="00B761B9">
        <w:rPr>
          <w:sz w:val="16"/>
        </w:rPr>
        <w:t xml:space="preserve"> “</w:t>
      </w:r>
      <w:r w:rsidRPr="00B761B9">
        <w:rPr>
          <w:rStyle w:val="StyleUnderline"/>
        </w:rPr>
        <w:t xml:space="preserve">A </w:t>
      </w:r>
      <w:r w:rsidRPr="00B761B9">
        <w:rPr>
          <w:rStyle w:val="Emphasis"/>
        </w:rPr>
        <w:t>dispute</w:t>
      </w:r>
      <w:r w:rsidRPr="00B761B9">
        <w:rPr>
          <w:rStyle w:val="StyleUnderline"/>
        </w:rPr>
        <w:t xml:space="preserve"> normally affects </w:t>
      </w:r>
      <w:r w:rsidRPr="00B761B9">
        <w:rPr>
          <w:rStyle w:val="Emphasis"/>
        </w:rPr>
        <w:t>trade</w:t>
      </w:r>
      <w:r w:rsidRPr="00B761B9">
        <w:rPr>
          <w:rStyle w:val="StyleUnderline"/>
        </w:rPr>
        <w:t xml:space="preserve"> for only </w:t>
      </w:r>
      <w:r w:rsidRPr="00B761B9">
        <w:rPr>
          <w:rStyle w:val="Emphasis"/>
        </w:rPr>
        <w:t>one or two years</w:t>
      </w:r>
      <w:r w:rsidRPr="00B761B9">
        <w:rPr>
          <w:sz w:val="16"/>
        </w:rPr>
        <w:t xml:space="preserve">” (“Causes of Peace”, pp. 388-9), so the costs are typically bounded. </w:t>
      </w:r>
      <w:r w:rsidRPr="00B761B9">
        <w:rPr>
          <w:rStyle w:val="StyleUnderline"/>
          <w:highlight w:val="cyan"/>
        </w:rPr>
        <w:t>But</w:t>
      </w:r>
      <w:r w:rsidRPr="00B761B9">
        <w:rPr>
          <w:sz w:val="16"/>
        </w:rPr>
        <w:t xml:space="preserve"> the </w:t>
      </w:r>
      <w:r w:rsidRPr="00B761B9">
        <w:rPr>
          <w:rStyle w:val="StyleUnderline"/>
        </w:rPr>
        <w:t xml:space="preserve">benefits of conquering </w:t>
      </w:r>
      <w:r w:rsidRPr="00B761B9">
        <w:rPr>
          <w:rStyle w:val="Emphasis"/>
          <w:highlight w:val="cyan"/>
        </w:rPr>
        <w:t>territory</w:t>
      </w:r>
      <w:r w:rsidRPr="00B761B9">
        <w:rPr>
          <w:rStyle w:val="StyleUnderline"/>
          <w:highlight w:val="cyan"/>
        </w:rPr>
        <w:t xml:space="preserve">, </w:t>
      </w:r>
      <w:r w:rsidRPr="00B761B9">
        <w:rPr>
          <w:rStyle w:val="Emphasis"/>
          <w:highlight w:val="cyan"/>
        </w:rPr>
        <w:t>stymying</w:t>
      </w:r>
      <w:r w:rsidRPr="00B761B9">
        <w:rPr>
          <w:rStyle w:val="StyleUnderline"/>
        </w:rPr>
        <w:t xml:space="preserve"> the rise of </w:t>
      </w:r>
      <w:r w:rsidRPr="00B761B9">
        <w:rPr>
          <w:rStyle w:val="Emphasis"/>
          <w:highlight w:val="cyan"/>
        </w:rPr>
        <w:t>rivals</w:t>
      </w:r>
      <w:r w:rsidRPr="00B761B9">
        <w:rPr>
          <w:rStyle w:val="StyleUnderline"/>
          <w:highlight w:val="cyan"/>
        </w:rPr>
        <w:t xml:space="preserve">, or gaining </w:t>
      </w:r>
      <w:r w:rsidRPr="00B761B9">
        <w:rPr>
          <w:rStyle w:val="Emphasis"/>
          <w:highlight w:val="cyan"/>
        </w:rPr>
        <w:t>influence</w:t>
      </w:r>
      <w:r w:rsidRPr="00B761B9">
        <w:rPr>
          <w:sz w:val="16"/>
        </w:rPr>
        <w:t xml:space="preserve"> over international rules and institutions could </w:t>
      </w:r>
      <w:r w:rsidRPr="00B761B9">
        <w:rPr>
          <w:rStyle w:val="StyleUnderline"/>
          <w:highlight w:val="cyan"/>
        </w:rPr>
        <w:t>flow for</w:t>
      </w:r>
      <w:r w:rsidRPr="00B761B9">
        <w:rPr>
          <w:rStyle w:val="StyleUnderline"/>
        </w:rPr>
        <w:t xml:space="preserve"> a </w:t>
      </w:r>
      <w:r w:rsidRPr="00B761B9">
        <w:rPr>
          <w:rStyle w:val="Emphasis"/>
          <w:highlight w:val="cyan"/>
        </w:rPr>
        <w:t>long time</w:t>
      </w:r>
      <w:r w:rsidRPr="00B761B9">
        <w:rPr>
          <w:sz w:val="16"/>
        </w:rPr>
        <w:t xml:space="preserve">. </w:t>
      </w:r>
      <w:r>
        <w:rPr>
          <w:sz w:val="16"/>
        </w:rPr>
        <w:t>&lt;&lt;</w:t>
      </w:r>
      <w:r w:rsidRPr="00B761B9">
        <w:rPr>
          <w:sz w:val="16"/>
        </w:rPr>
        <w:t>END FN 20</w:t>
      </w:r>
      <w:r>
        <w:rPr>
          <w:sz w:val="16"/>
        </w:rPr>
        <w:t>&gt;&gt;</w:t>
      </w:r>
    </w:p>
    <w:p w14:paraId="232A430F" w14:textId="77777777" w:rsidR="00F0255A" w:rsidRPr="00B761B9" w:rsidRDefault="00F0255A" w:rsidP="00F0255A">
      <w:pPr>
        <w:rPr>
          <w:sz w:val="16"/>
        </w:rPr>
      </w:pPr>
      <w:r w:rsidRPr="00B761B9">
        <w:rPr>
          <w:sz w:val="16"/>
        </w:rPr>
        <w:t xml:space="preserve">3. </w:t>
      </w:r>
      <w:r w:rsidRPr="00B761B9">
        <w:rPr>
          <w:rStyle w:val="StyleUnderline"/>
        </w:rPr>
        <w:t>As the world gets</w:t>
      </w:r>
      <w:r w:rsidRPr="00B761B9">
        <w:rPr>
          <w:sz w:val="16"/>
        </w:rPr>
        <w:t xml:space="preserve"> more </w:t>
      </w:r>
      <w:r w:rsidRPr="00B761B9">
        <w:rPr>
          <w:rStyle w:val="Emphasis"/>
        </w:rPr>
        <w:t>interconnected</w:t>
      </w:r>
      <w:r w:rsidRPr="00B761B9">
        <w:rPr>
          <w:rStyle w:val="StyleUnderline"/>
        </w:rPr>
        <w:t xml:space="preserve">, trade with </w:t>
      </w:r>
      <w:r w:rsidRPr="00B761B9">
        <w:rPr>
          <w:rStyle w:val="Emphasis"/>
        </w:rPr>
        <w:t>any given</w:t>
      </w:r>
      <w:r w:rsidRPr="00B761B9">
        <w:rPr>
          <w:rStyle w:val="StyleUnderline"/>
        </w:rPr>
        <w:t xml:space="preserve"> country</w:t>
      </w:r>
      <w:r w:rsidRPr="00B761B9">
        <w:rPr>
          <w:sz w:val="16"/>
        </w:rPr>
        <w:t xml:space="preserve"> A </w:t>
      </w:r>
      <w:r w:rsidRPr="00B761B9">
        <w:rPr>
          <w:rStyle w:val="StyleUnderline"/>
        </w:rPr>
        <w:t xml:space="preserve">will become a </w:t>
      </w:r>
      <w:r w:rsidRPr="00B761B9">
        <w:rPr>
          <w:rStyle w:val="Emphasis"/>
        </w:rPr>
        <w:t>smaller proportion</w:t>
      </w:r>
      <w:r w:rsidRPr="00B761B9">
        <w:rPr>
          <w:sz w:val="16"/>
        </w:rPr>
        <w:t xml:space="preserve"> of a country B’s economy.</w:t>
      </w:r>
    </w:p>
    <w:p w14:paraId="275B4AAD" w14:textId="77777777" w:rsidR="00F0255A" w:rsidRPr="00B761B9" w:rsidRDefault="00F0255A" w:rsidP="00F0255A">
      <w:pPr>
        <w:rPr>
          <w:sz w:val="16"/>
        </w:rPr>
      </w:pPr>
      <w:r w:rsidRPr="00B761B9">
        <w:rPr>
          <w:sz w:val="16"/>
        </w:rPr>
        <w:t xml:space="preserve">4. Some scholars have noted that </w:t>
      </w:r>
      <w:r w:rsidRPr="00B761B9">
        <w:rPr>
          <w:rStyle w:val="Emphasis"/>
        </w:rPr>
        <w:t>negotiating</w:t>
      </w:r>
      <w:r w:rsidRPr="00B761B9">
        <w:rPr>
          <w:rStyle w:val="StyleUnderline"/>
        </w:rPr>
        <w:t xml:space="preserve"> trade deals</w:t>
      </w:r>
      <w:r w:rsidRPr="00B761B9">
        <w:rPr>
          <w:sz w:val="16"/>
        </w:rPr>
        <w:t xml:space="preserve"> also </w:t>
      </w:r>
      <w:r w:rsidRPr="00B761B9">
        <w:rPr>
          <w:rStyle w:val="StyleUnderline"/>
        </w:rPr>
        <w:t xml:space="preserve">gives one country </w:t>
      </w:r>
      <w:r w:rsidRPr="00B761B9">
        <w:rPr>
          <w:rStyle w:val="Emphasis"/>
        </w:rPr>
        <w:t>more leverage</w:t>
      </w:r>
      <w:r w:rsidRPr="00B761B9">
        <w:rPr>
          <w:sz w:val="16"/>
        </w:rPr>
        <w:t xml:space="preserve"> over the other, </w:t>
      </w:r>
      <w:r w:rsidRPr="00B761B9">
        <w:rPr>
          <w:rStyle w:val="StyleUnderline"/>
        </w:rPr>
        <w:t xml:space="preserve">and potentially </w:t>
      </w:r>
      <w:r w:rsidRPr="00B761B9">
        <w:rPr>
          <w:rStyle w:val="Emphasis"/>
        </w:rPr>
        <w:t>raises</w:t>
      </w:r>
      <w:r w:rsidRPr="00B761B9">
        <w:rPr>
          <w:rStyle w:val="StyleUnderline"/>
        </w:rPr>
        <w:t xml:space="preserve"> more </w:t>
      </w:r>
      <w:r w:rsidRPr="00B761B9">
        <w:rPr>
          <w:rStyle w:val="Emphasis"/>
        </w:rPr>
        <w:t>issues</w:t>
      </w:r>
      <w:r w:rsidRPr="00B761B9">
        <w:rPr>
          <w:rStyle w:val="StyleUnderline"/>
        </w:rPr>
        <w:t xml:space="preserve"> over which countries can disagree</w:t>
      </w:r>
      <w:r w:rsidRPr="00B761B9">
        <w:rPr>
          <w:sz w:val="16"/>
        </w:rPr>
        <w:t xml:space="preserve">.[21] </w:t>
      </w:r>
      <w:r>
        <w:rPr>
          <w:sz w:val="16"/>
        </w:rPr>
        <w:t>&lt;&lt;</w:t>
      </w:r>
      <w:r w:rsidRPr="00B761B9">
        <w:rPr>
          <w:sz w:val="16"/>
        </w:rPr>
        <w:t>FN 21</w:t>
      </w:r>
      <w:r>
        <w:rPr>
          <w:sz w:val="16"/>
        </w:rPr>
        <w:t>&gt;&gt;</w:t>
      </w:r>
      <w:r w:rsidRPr="00B761B9">
        <w:rPr>
          <w:sz w:val="16"/>
        </w:rPr>
        <w:t xml:space="preserve"> For example, Europe’s reliance on Russian natural gas has been a source of tension between European countries, and between countries like Russia and France. </w:t>
      </w:r>
      <w:r>
        <w:rPr>
          <w:sz w:val="16"/>
        </w:rPr>
        <w:t>&lt;&lt;</w:t>
      </w:r>
      <w:r w:rsidRPr="00B761B9">
        <w:rPr>
          <w:sz w:val="16"/>
        </w:rPr>
        <w:t>END FN 21</w:t>
      </w:r>
      <w:r>
        <w:rPr>
          <w:sz w:val="16"/>
        </w:rPr>
        <w:t>&gt;&gt;</w:t>
      </w:r>
    </w:p>
    <w:p w14:paraId="744C9979" w14:textId="77777777" w:rsidR="00F0255A" w:rsidRPr="00B761B9" w:rsidRDefault="00F0255A" w:rsidP="00F0255A">
      <w:pPr>
        <w:rPr>
          <w:sz w:val="16"/>
        </w:rPr>
      </w:pPr>
      <w:r w:rsidRPr="00B761B9">
        <w:rPr>
          <w:sz w:val="16"/>
        </w:rPr>
        <w:t xml:space="preserve">5. Global </w:t>
      </w:r>
      <w:r w:rsidRPr="00B761B9">
        <w:rPr>
          <w:rStyle w:val="StyleUnderline"/>
        </w:rPr>
        <w:t xml:space="preserve">trade was at </w:t>
      </w:r>
      <w:r w:rsidRPr="00B761B9">
        <w:rPr>
          <w:rStyle w:val="Emphasis"/>
        </w:rPr>
        <w:t>historic highs</w:t>
      </w:r>
      <w:r w:rsidRPr="00B761B9">
        <w:rPr>
          <w:sz w:val="16"/>
        </w:rPr>
        <w:t xml:space="preserve"> just </w:t>
      </w:r>
      <w:r w:rsidRPr="00B761B9">
        <w:rPr>
          <w:rStyle w:val="StyleUnderline"/>
        </w:rPr>
        <w:t xml:space="preserve">prior to </w:t>
      </w:r>
      <w:r w:rsidRPr="00B761B9">
        <w:rPr>
          <w:rStyle w:val="Emphasis"/>
        </w:rPr>
        <w:t>WWI</w:t>
      </w:r>
    </w:p>
    <w:p w14:paraId="39A8B3DD" w14:textId="77777777" w:rsidR="00F0255A" w:rsidRPr="00B761B9" w:rsidRDefault="00F0255A" w:rsidP="00F0255A">
      <w:pPr>
        <w:rPr>
          <w:sz w:val="16"/>
        </w:rPr>
      </w:pPr>
      <w:r w:rsidRPr="00B761B9">
        <w:rPr>
          <w:sz w:val="16"/>
        </w:rPr>
        <w:t xml:space="preserve">Finally, </w:t>
      </w:r>
      <w:r w:rsidRPr="00B761B9">
        <w:rPr>
          <w:rStyle w:val="Emphasis"/>
          <w:highlight w:val="cyan"/>
        </w:rPr>
        <w:t>disentangling</w:t>
      </w:r>
      <w:r w:rsidRPr="00B761B9">
        <w:rPr>
          <w:rStyle w:val="StyleUnderline"/>
        </w:rPr>
        <w:t xml:space="preserve"> the </w:t>
      </w:r>
      <w:r w:rsidRPr="00B761B9">
        <w:rPr>
          <w:rStyle w:val="Emphasis"/>
        </w:rPr>
        <w:t>causal relationships</w:t>
      </w:r>
      <w:r w:rsidRPr="00B761B9">
        <w:rPr>
          <w:rStyle w:val="StyleUnderline"/>
        </w:rPr>
        <w:t xml:space="preserve"> among</w:t>
      </w:r>
      <w:r w:rsidRPr="00B761B9">
        <w:rPr>
          <w:sz w:val="16"/>
        </w:rPr>
        <w:t xml:space="preserve"> the highly-correlated </w:t>
      </w:r>
      <w:r w:rsidRPr="00B761B9">
        <w:rPr>
          <w:rStyle w:val="StyleUnderline"/>
        </w:rPr>
        <w:t xml:space="preserve">variables of </w:t>
      </w:r>
      <w:r w:rsidRPr="00B761B9">
        <w:rPr>
          <w:rStyle w:val="Emphasis"/>
          <w:highlight w:val="cyan"/>
        </w:rPr>
        <w:t>trade</w:t>
      </w:r>
      <w:r w:rsidRPr="00B761B9">
        <w:rPr>
          <w:rStyle w:val="StyleUnderline"/>
        </w:rPr>
        <w:t xml:space="preserve"> interdependence, </w:t>
      </w:r>
      <w:r w:rsidRPr="00B761B9">
        <w:rPr>
          <w:rStyle w:val="Emphasis"/>
          <w:highlight w:val="cyan"/>
        </w:rPr>
        <w:t>GDP</w:t>
      </w:r>
      <w:r w:rsidRPr="00B761B9">
        <w:rPr>
          <w:sz w:val="16"/>
        </w:rPr>
        <w:t xml:space="preserve"> level, strength of </w:t>
      </w:r>
      <w:r w:rsidRPr="00B761B9">
        <w:rPr>
          <w:rStyle w:val="Emphasis"/>
          <w:highlight w:val="cyan"/>
        </w:rPr>
        <w:t>democracy</w:t>
      </w:r>
      <w:r w:rsidRPr="00B761B9">
        <w:rPr>
          <w:rStyle w:val="StyleUnderline"/>
          <w:highlight w:val="cyan"/>
        </w:rPr>
        <w:t>, and</w:t>
      </w:r>
      <w:r w:rsidRPr="00B761B9">
        <w:rPr>
          <w:rStyle w:val="StyleUnderline"/>
        </w:rPr>
        <w:t xml:space="preserve"> participation in </w:t>
      </w:r>
      <w:r w:rsidRPr="00B761B9">
        <w:rPr>
          <w:rStyle w:val="Emphasis"/>
          <w:highlight w:val="cyan"/>
        </w:rPr>
        <w:t>international org</w:t>
      </w:r>
      <w:r w:rsidRPr="00B761B9">
        <w:rPr>
          <w:rStyle w:val="Emphasis"/>
        </w:rPr>
        <w:t>anization</w:t>
      </w:r>
      <w:r w:rsidRPr="00B761B9">
        <w:rPr>
          <w:rStyle w:val="Emphasis"/>
          <w:highlight w:val="cyan"/>
        </w:rPr>
        <w:t>s</w:t>
      </w:r>
      <w:r w:rsidRPr="00B761B9">
        <w:rPr>
          <w:rStyle w:val="StyleUnderline"/>
          <w:highlight w:val="cyan"/>
        </w:rPr>
        <w:t xml:space="preserve"> is difficult</w:t>
      </w:r>
      <w:r w:rsidRPr="00B761B9">
        <w:rPr>
          <w:sz w:val="16"/>
        </w:rPr>
        <w:t xml:space="preserve">. Russett, Oneal, and collaborators try things like measuring lagged effects to try and improve their causal inference, but I’m </w:t>
      </w:r>
      <w:r w:rsidRPr="00B761B9">
        <w:rPr>
          <w:rStyle w:val="Emphasis"/>
        </w:rPr>
        <w:t>not sure</w:t>
      </w:r>
      <w:r w:rsidRPr="00B761B9">
        <w:rPr>
          <w:rStyle w:val="StyleUnderline"/>
        </w:rPr>
        <w:t xml:space="preserve"> how</w:t>
      </w:r>
      <w:r w:rsidRPr="00B761B9">
        <w:rPr>
          <w:sz w:val="16"/>
        </w:rPr>
        <w:t xml:space="preserve"> successfully </w:t>
      </w:r>
      <w:r w:rsidRPr="00B761B9">
        <w:rPr>
          <w:rStyle w:val="StyleUnderline"/>
        </w:rPr>
        <w:t xml:space="preserve">this </w:t>
      </w:r>
      <w:r w:rsidRPr="00B761B9">
        <w:rPr>
          <w:rStyle w:val="Emphasis"/>
        </w:rPr>
        <w:t>isolates</w:t>
      </w:r>
      <w:r w:rsidRPr="00B761B9">
        <w:rPr>
          <w:rStyle w:val="StyleUnderline"/>
        </w:rPr>
        <w:t xml:space="preserve"> causal </w:t>
      </w:r>
      <w:r w:rsidRPr="00B761B9">
        <w:rPr>
          <w:rStyle w:val="Emphasis"/>
        </w:rPr>
        <w:t>relationships</w:t>
      </w:r>
      <w:r w:rsidRPr="00B761B9">
        <w:rPr>
          <w:sz w:val="16"/>
        </w:rPr>
        <w:t xml:space="preserve">. I think these </w:t>
      </w:r>
      <w:r w:rsidRPr="00B761B9">
        <w:rPr>
          <w:rStyle w:val="Emphasis"/>
          <w:highlight w:val="cyan"/>
        </w:rPr>
        <w:t>studies</w:t>
      </w:r>
      <w:r w:rsidRPr="00B761B9">
        <w:rPr>
          <w:rStyle w:val="StyleUnderline"/>
        </w:rPr>
        <w:t xml:space="preserve"> provide </w:t>
      </w:r>
      <w:r w:rsidRPr="00B761B9">
        <w:rPr>
          <w:rStyle w:val="Emphasis"/>
        </w:rPr>
        <w:t>strong ev</w:t>
      </w:r>
      <w:r w:rsidRPr="00B761B9">
        <w:rPr>
          <w:sz w:val="16"/>
        </w:rPr>
        <w:t xml:space="preserve">idence </w:t>
      </w:r>
      <w:r w:rsidRPr="00B761B9">
        <w:rPr>
          <w:rStyle w:val="StyleUnderline"/>
        </w:rPr>
        <w:t xml:space="preserve">of the </w:t>
      </w:r>
      <w:r w:rsidRPr="00B761B9">
        <w:rPr>
          <w:rStyle w:val="Emphasis"/>
        </w:rPr>
        <w:t>direction</w:t>
      </w:r>
      <w:r w:rsidRPr="00B761B9">
        <w:rPr>
          <w:rStyle w:val="StyleUnderline"/>
        </w:rPr>
        <w:t xml:space="preserve"> of the effect, but</w:t>
      </w:r>
      <w:r w:rsidRPr="00B761B9">
        <w:rPr>
          <w:sz w:val="16"/>
        </w:rPr>
        <w:t xml:space="preserve"> my best guess would be that they </w:t>
      </w:r>
      <w:r w:rsidRPr="00B761B9">
        <w:rPr>
          <w:rStyle w:val="Emphasis"/>
          <w:highlight w:val="cyan"/>
        </w:rPr>
        <w:t>overestimate</w:t>
      </w:r>
      <w:r w:rsidRPr="00B761B9">
        <w:rPr>
          <w:rStyle w:val="StyleUnderline"/>
        </w:rPr>
        <w:t xml:space="preserve"> its </w:t>
      </w:r>
      <w:r w:rsidRPr="00B761B9">
        <w:rPr>
          <w:rStyle w:val="StyleUnderline"/>
          <w:highlight w:val="cyan"/>
        </w:rPr>
        <w:t>size</w:t>
      </w:r>
      <w:r w:rsidRPr="00B761B9">
        <w:rPr>
          <w:sz w:val="16"/>
        </w:rPr>
        <w:t>.[22]</w:t>
      </w:r>
      <w:r>
        <w:rPr>
          <w:sz w:val="16"/>
        </w:rPr>
        <w:t xml:space="preserve"> &lt;&lt;</w:t>
      </w:r>
      <w:r w:rsidRPr="00B761B9">
        <w:rPr>
          <w:sz w:val="16"/>
        </w:rPr>
        <w:t>FN 22</w:t>
      </w:r>
      <w:r>
        <w:rPr>
          <w:sz w:val="16"/>
        </w:rPr>
        <w:t>&gt;&gt;</w:t>
      </w:r>
      <w:r w:rsidRPr="00B761B9">
        <w:rPr>
          <w:sz w:val="16"/>
        </w:rPr>
        <w:t xml:space="preserve"> To quantify: I think </w:t>
      </w:r>
      <w:r w:rsidRPr="00B761B9">
        <w:rPr>
          <w:rStyle w:val="StyleUnderline"/>
        </w:rPr>
        <w:t xml:space="preserve">there’s an </w:t>
      </w:r>
      <w:r w:rsidRPr="00B761B9">
        <w:rPr>
          <w:rStyle w:val="Emphasis"/>
        </w:rPr>
        <w:t>80% chance</w:t>
      </w:r>
      <w:r w:rsidRPr="00B761B9">
        <w:rPr>
          <w:rStyle w:val="StyleUnderline"/>
        </w:rPr>
        <w:t xml:space="preserve"> that </w:t>
      </w:r>
      <w:r w:rsidRPr="00B761B9">
        <w:rPr>
          <w:rStyle w:val="Emphasis"/>
        </w:rPr>
        <w:t>doubling</w:t>
      </w:r>
      <w:r w:rsidRPr="00B761B9">
        <w:rPr>
          <w:rStyle w:val="StyleUnderline"/>
        </w:rPr>
        <w:t xml:space="preserve"> </w:t>
      </w:r>
      <w:r w:rsidRPr="00B761B9">
        <w:rPr>
          <w:sz w:val="16"/>
        </w:rPr>
        <w:t xml:space="preserve">the amount of </w:t>
      </w:r>
      <w:r w:rsidRPr="00B761B9">
        <w:rPr>
          <w:rStyle w:val="Emphasis"/>
        </w:rPr>
        <w:t>trade</w:t>
      </w:r>
      <w:r w:rsidRPr="00B761B9">
        <w:rPr>
          <w:sz w:val="16"/>
        </w:rPr>
        <w:t xml:space="preserve"> between two countries </w:t>
      </w:r>
      <w:r w:rsidRPr="00B761B9">
        <w:rPr>
          <w:rStyle w:val="Emphasis"/>
        </w:rPr>
        <w:t>reduces</w:t>
      </w:r>
      <w:r w:rsidRPr="00B761B9">
        <w:rPr>
          <w:rStyle w:val="StyleUnderline"/>
        </w:rPr>
        <w:t xml:space="preserve"> the annual chance they go to </w:t>
      </w:r>
      <w:r w:rsidRPr="00B761B9">
        <w:rPr>
          <w:rStyle w:val="Emphasis"/>
        </w:rPr>
        <w:t>war</w:t>
      </w:r>
      <w:r w:rsidRPr="00B761B9">
        <w:rPr>
          <w:rStyle w:val="StyleUnderline"/>
        </w:rPr>
        <w:t xml:space="preserve"> by</w:t>
      </w:r>
      <w:r w:rsidRPr="00B761B9">
        <w:rPr>
          <w:sz w:val="16"/>
        </w:rPr>
        <w:t xml:space="preserve"> between </w:t>
      </w:r>
      <w:r w:rsidRPr="00B761B9">
        <w:rPr>
          <w:rStyle w:val="Emphasis"/>
        </w:rPr>
        <w:t>0%</w:t>
      </w:r>
      <w:r w:rsidRPr="00B761B9">
        <w:rPr>
          <w:sz w:val="16"/>
        </w:rPr>
        <w:t xml:space="preserve"> and 35%. </w:t>
      </w:r>
      <w:r>
        <w:rPr>
          <w:sz w:val="16"/>
        </w:rPr>
        <w:t>&lt;&lt;</w:t>
      </w:r>
      <w:r w:rsidRPr="00B761B9">
        <w:rPr>
          <w:sz w:val="16"/>
        </w:rPr>
        <w:t>END FN 22</w:t>
      </w:r>
      <w:r>
        <w:rPr>
          <w:sz w:val="16"/>
        </w:rPr>
        <w:t>&gt;&gt;</w:t>
      </w:r>
    </w:p>
    <w:p w14:paraId="1808F756" w14:textId="77777777" w:rsidR="00F0255A" w:rsidRPr="00D12D6E" w:rsidRDefault="00F0255A" w:rsidP="00F0255A"/>
    <w:p w14:paraId="2B054DC0" w14:textId="77777777" w:rsidR="00F0255A" w:rsidRDefault="00F0255A" w:rsidP="00F0255A">
      <w:pPr>
        <w:pStyle w:val="Heading4"/>
      </w:pPr>
      <w:r>
        <w:t xml:space="preserve">Decline incentivizes </w:t>
      </w:r>
      <w:r w:rsidRPr="00524005">
        <w:rPr>
          <w:u w:val="single"/>
        </w:rPr>
        <w:t>cooperation</w:t>
      </w:r>
      <w:r>
        <w:t>.</w:t>
      </w:r>
    </w:p>
    <w:p w14:paraId="05847860" w14:textId="77777777" w:rsidR="00F0255A" w:rsidRDefault="00F0255A" w:rsidP="00F0255A">
      <w:r w:rsidRPr="00476CE5">
        <w:rPr>
          <w:rStyle w:val="Style13ptBold"/>
        </w:rPr>
        <w:t>Larison 23</w:t>
      </w:r>
      <w:r>
        <w:t xml:space="preserve"> [Daniel Larison (Contributor, Responsible Statecraft; Ph.D. in History, University of Chicago), 9-15-2023, “Don't Be Distracted by Alarmism Over a Diversionary War,” Eunomia, https://daniellarison.substack.com/p/dont-be-distracted-by-alarmism-over, njn]</w:t>
      </w:r>
    </w:p>
    <w:p w14:paraId="460AA223" w14:textId="77777777" w:rsidR="00F0255A" w:rsidRPr="00C82886" w:rsidRDefault="00F0255A" w:rsidP="00F0255A">
      <w:pPr>
        <w:rPr>
          <w:sz w:val="16"/>
        </w:rPr>
      </w:pPr>
      <w:r w:rsidRPr="00476CE5">
        <w:rPr>
          <w:rStyle w:val="Emphasis"/>
          <w:highlight w:val="cyan"/>
        </w:rPr>
        <w:t>Diversionary wars</w:t>
      </w:r>
      <w:r w:rsidRPr="00C82886">
        <w:rPr>
          <w:sz w:val="16"/>
        </w:rPr>
        <w:t xml:space="preserve"> can happen, but they </w:t>
      </w:r>
      <w:r w:rsidRPr="00476CE5">
        <w:rPr>
          <w:rStyle w:val="StyleUnderline"/>
        </w:rPr>
        <w:t xml:space="preserve">are </w:t>
      </w:r>
      <w:r w:rsidRPr="00476CE5">
        <w:rPr>
          <w:rStyle w:val="Emphasis"/>
          <w:highlight w:val="cyan"/>
        </w:rPr>
        <w:t>not</w:t>
      </w:r>
      <w:r w:rsidRPr="00476CE5">
        <w:rPr>
          <w:rStyle w:val="StyleUnderline"/>
        </w:rPr>
        <w:t xml:space="preserve"> terribly </w:t>
      </w:r>
      <w:r w:rsidRPr="00476CE5">
        <w:rPr>
          <w:rStyle w:val="StyleUnderline"/>
          <w:highlight w:val="cyan"/>
        </w:rPr>
        <w:t>common</w:t>
      </w:r>
      <w:r w:rsidRPr="00C82886">
        <w:rPr>
          <w:sz w:val="16"/>
        </w:rPr>
        <w:t xml:space="preserve">. It would be </w:t>
      </w:r>
      <w:r w:rsidRPr="00476CE5">
        <w:rPr>
          <w:rStyle w:val="StyleUnderline"/>
        </w:rPr>
        <w:t xml:space="preserve">extremely </w:t>
      </w:r>
      <w:r w:rsidRPr="00476CE5">
        <w:rPr>
          <w:rStyle w:val="Emphasis"/>
          <w:highlight w:val="cyan"/>
        </w:rPr>
        <w:t>unlikely</w:t>
      </w:r>
      <w:r w:rsidRPr="00476CE5">
        <w:rPr>
          <w:rStyle w:val="StyleUnderline"/>
        </w:rPr>
        <w:t xml:space="preserve"> for </w:t>
      </w:r>
      <w:r w:rsidRPr="00476CE5">
        <w:rPr>
          <w:rStyle w:val="StyleUnderline"/>
          <w:highlight w:val="cyan"/>
        </w:rPr>
        <w:t>any government</w:t>
      </w:r>
      <w:r w:rsidRPr="00476CE5">
        <w:rPr>
          <w:rStyle w:val="StyleUnderline"/>
        </w:rPr>
        <w:t xml:space="preserve"> to </w:t>
      </w:r>
      <w:r w:rsidRPr="00476CE5">
        <w:rPr>
          <w:rStyle w:val="StyleUnderline"/>
          <w:highlight w:val="cyan"/>
        </w:rPr>
        <w:t>initiate</w:t>
      </w:r>
      <w:r w:rsidRPr="00C82886">
        <w:rPr>
          <w:sz w:val="16"/>
        </w:rPr>
        <w:t xml:space="preserve"> a </w:t>
      </w:r>
      <w:r w:rsidRPr="00476CE5">
        <w:rPr>
          <w:rStyle w:val="StyleUnderline"/>
        </w:rPr>
        <w:t xml:space="preserve">major </w:t>
      </w:r>
      <w:r w:rsidRPr="00476CE5">
        <w:rPr>
          <w:rStyle w:val="StyleUnderline"/>
          <w:highlight w:val="cyan"/>
        </w:rPr>
        <w:t>conflict</w:t>
      </w:r>
      <w:r w:rsidRPr="00C82886">
        <w:rPr>
          <w:sz w:val="16"/>
        </w:rPr>
        <w:t xml:space="preserve"> because it wants </w:t>
      </w:r>
      <w:r w:rsidRPr="00476CE5">
        <w:rPr>
          <w:rStyle w:val="StyleUnderline"/>
        </w:rPr>
        <w:t xml:space="preserve">to </w:t>
      </w:r>
      <w:r w:rsidRPr="00476CE5">
        <w:rPr>
          <w:rStyle w:val="Emphasis"/>
        </w:rPr>
        <w:t>distract</w:t>
      </w:r>
      <w:r w:rsidRPr="00476CE5">
        <w:rPr>
          <w:rStyle w:val="StyleUnderline"/>
        </w:rPr>
        <w:t xml:space="preserve"> its people from domestic problems</w:t>
      </w:r>
      <w:r w:rsidRPr="00C82886">
        <w:rPr>
          <w:sz w:val="16"/>
        </w:rPr>
        <w:t xml:space="preserve">. For one thing, a major </w:t>
      </w:r>
      <w:r w:rsidRPr="00476CE5">
        <w:rPr>
          <w:rStyle w:val="StyleUnderline"/>
        </w:rPr>
        <w:t xml:space="preserve">conflict </w:t>
      </w:r>
      <w:r w:rsidRPr="00476CE5">
        <w:rPr>
          <w:rStyle w:val="StyleUnderline"/>
          <w:highlight w:val="cyan"/>
        </w:rPr>
        <w:t>would</w:t>
      </w:r>
      <w:r w:rsidRPr="00476CE5">
        <w:rPr>
          <w:rStyle w:val="StyleUnderline"/>
        </w:rPr>
        <w:t xml:space="preserve"> almost certainly </w:t>
      </w:r>
      <w:r w:rsidRPr="00476CE5">
        <w:rPr>
          <w:rStyle w:val="Emphasis"/>
          <w:highlight w:val="cyan"/>
        </w:rPr>
        <w:t>exacerbate</w:t>
      </w:r>
      <w:r w:rsidRPr="00C82886">
        <w:rPr>
          <w:sz w:val="16"/>
        </w:rPr>
        <w:t xml:space="preserve"> their country’s </w:t>
      </w:r>
      <w:r w:rsidRPr="00476CE5">
        <w:rPr>
          <w:rStyle w:val="StyleUnderline"/>
        </w:rPr>
        <w:t xml:space="preserve">economic and social </w:t>
      </w:r>
      <w:r w:rsidRPr="00476CE5">
        <w:rPr>
          <w:rStyle w:val="Emphasis"/>
          <w:highlight w:val="cyan"/>
        </w:rPr>
        <w:t>problems</w:t>
      </w:r>
      <w:r w:rsidRPr="00476CE5">
        <w:rPr>
          <w:rStyle w:val="StyleUnderline"/>
        </w:rPr>
        <w:t xml:space="preserve"> by putting the country under intense </w:t>
      </w:r>
      <w:r w:rsidRPr="00476CE5">
        <w:rPr>
          <w:rStyle w:val="Emphasis"/>
        </w:rPr>
        <w:t>strain</w:t>
      </w:r>
      <w:r w:rsidRPr="00476CE5">
        <w:rPr>
          <w:rStyle w:val="StyleUnderline"/>
        </w:rPr>
        <w:t xml:space="preserve">. Unless the war is a </w:t>
      </w:r>
      <w:r w:rsidRPr="00476CE5">
        <w:rPr>
          <w:rStyle w:val="Emphasis"/>
        </w:rPr>
        <w:t>minor</w:t>
      </w:r>
      <w:r w:rsidRPr="00476CE5">
        <w:rPr>
          <w:rStyle w:val="StyleUnderline"/>
        </w:rPr>
        <w:t xml:space="preserve"> campaign</w:t>
      </w:r>
      <w:r w:rsidRPr="00C82886">
        <w:rPr>
          <w:sz w:val="16"/>
        </w:rPr>
        <w:t xml:space="preserve"> against a much weaker state, </w:t>
      </w:r>
      <w:r w:rsidRPr="00476CE5">
        <w:rPr>
          <w:rStyle w:val="StyleUnderline"/>
        </w:rPr>
        <w:t xml:space="preserve">there is </w:t>
      </w:r>
      <w:r w:rsidRPr="00476CE5">
        <w:rPr>
          <w:rStyle w:val="Emphasis"/>
          <w:highlight w:val="cyan"/>
        </w:rPr>
        <w:t>no reason</w:t>
      </w:r>
      <w:r w:rsidRPr="00476CE5">
        <w:rPr>
          <w:rStyle w:val="StyleUnderline"/>
        </w:rPr>
        <w:t xml:space="preserve"> to assume that the </w:t>
      </w:r>
      <w:r w:rsidRPr="00476CE5">
        <w:rPr>
          <w:rStyle w:val="StyleUnderline"/>
          <w:highlight w:val="cyan"/>
        </w:rPr>
        <w:t>war will be</w:t>
      </w:r>
      <w:r w:rsidRPr="00476CE5">
        <w:rPr>
          <w:rStyle w:val="StyleUnderline"/>
        </w:rPr>
        <w:t xml:space="preserve"> either </w:t>
      </w:r>
      <w:r w:rsidRPr="00476CE5">
        <w:rPr>
          <w:rStyle w:val="Emphasis"/>
          <w:highlight w:val="cyan"/>
        </w:rPr>
        <w:t>quick</w:t>
      </w:r>
      <w:r w:rsidRPr="00476CE5">
        <w:rPr>
          <w:rStyle w:val="StyleUnderline"/>
          <w:highlight w:val="cyan"/>
        </w:rPr>
        <w:t xml:space="preserve"> or </w:t>
      </w:r>
      <w:r w:rsidRPr="00476CE5">
        <w:rPr>
          <w:rStyle w:val="Emphasis"/>
          <w:highlight w:val="cyan"/>
        </w:rPr>
        <w:t>successful</w:t>
      </w:r>
      <w:r w:rsidRPr="00C82886">
        <w:rPr>
          <w:sz w:val="16"/>
        </w:rPr>
        <w:t xml:space="preserve">. In most cases, it is </w:t>
      </w:r>
      <w:r w:rsidRPr="00C82886">
        <w:rPr>
          <w:rStyle w:val="Emphasis"/>
          <w:highlight w:val="cyan"/>
        </w:rPr>
        <w:t>unlikely</w:t>
      </w:r>
      <w:r w:rsidRPr="00476CE5">
        <w:rPr>
          <w:rStyle w:val="StyleUnderline"/>
        </w:rPr>
        <w:t xml:space="preserve"> that starting a </w:t>
      </w:r>
      <w:r w:rsidRPr="00C82886">
        <w:rPr>
          <w:rStyle w:val="StyleUnderline"/>
          <w:highlight w:val="cyan"/>
        </w:rPr>
        <w:t xml:space="preserve">war would </w:t>
      </w:r>
      <w:r w:rsidRPr="00C82886">
        <w:rPr>
          <w:rStyle w:val="Emphasis"/>
          <w:highlight w:val="cyan"/>
        </w:rPr>
        <w:t>benefit</w:t>
      </w:r>
      <w:r w:rsidRPr="00476CE5">
        <w:rPr>
          <w:rStyle w:val="StyleUnderline"/>
        </w:rPr>
        <w:t xml:space="preserve"> the leadership or the </w:t>
      </w:r>
      <w:r w:rsidRPr="00C82886">
        <w:rPr>
          <w:rStyle w:val="Emphasis"/>
          <w:highlight w:val="cyan"/>
        </w:rPr>
        <w:t>regime</w:t>
      </w:r>
      <w:r w:rsidRPr="00C82886">
        <w:rPr>
          <w:sz w:val="16"/>
        </w:rPr>
        <w:t>. Even a successful minor war might not be very useful for the leadership because the stakes are so insignificant.</w:t>
      </w:r>
    </w:p>
    <w:p w14:paraId="20FAF973" w14:textId="77777777" w:rsidR="00F0255A" w:rsidRPr="00C82886" w:rsidRDefault="00F0255A" w:rsidP="00F0255A">
      <w:pPr>
        <w:rPr>
          <w:rStyle w:val="StyleUnderline"/>
        </w:rPr>
      </w:pPr>
      <w:r w:rsidRPr="00C82886">
        <w:rPr>
          <w:rStyle w:val="StyleUnderline"/>
        </w:rPr>
        <w:t xml:space="preserve">If the war goes </w:t>
      </w:r>
      <w:r w:rsidRPr="00C82886">
        <w:rPr>
          <w:rStyle w:val="Emphasis"/>
        </w:rPr>
        <w:t>badly</w:t>
      </w:r>
      <w:r w:rsidRPr="00C82886">
        <w:rPr>
          <w:rStyle w:val="StyleUnderline"/>
        </w:rPr>
        <w:t xml:space="preserve">, it could lead to much deeper </w:t>
      </w:r>
      <w:r w:rsidRPr="00C82886">
        <w:rPr>
          <w:rStyle w:val="Emphasis"/>
        </w:rPr>
        <w:t>discontent</w:t>
      </w:r>
      <w:r w:rsidRPr="00C82886">
        <w:rPr>
          <w:rStyle w:val="StyleUnderline"/>
        </w:rPr>
        <w:t xml:space="preserve"> and </w:t>
      </w:r>
      <w:r w:rsidRPr="00C82886">
        <w:rPr>
          <w:rStyle w:val="Emphasis"/>
        </w:rPr>
        <w:t>opposition</w:t>
      </w:r>
      <w:r w:rsidRPr="00C82886">
        <w:rPr>
          <w:sz w:val="16"/>
        </w:rPr>
        <w:t xml:space="preserve"> to the regime. As Fravel says, </w:t>
      </w:r>
      <w:r w:rsidRPr="00C82886">
        <w:rPr>
          <w:rStyle w:val="StyleUnderline"/>
        </w:rPr>
        <w:t xml:space="preserve">diversionary wars are “dangerous </w:t>
      </w:r>
      <w:r w:rsidRPr="00C82886">
        <w:rPr>
          <w:rStyle w:val="Emphasis"/>
        </w:rPr>
        <w:t>gambits</w:t>
      </w:r>
      <w:r w:rsidRPr="00C82886">
        <w:rPr>
          <w:rStyle w:val="StyleUnderline"/>
        </w:rPr>
        <w:t xml:space="preserve"> because if leaders initiate a diversionary </w:t>
      </w:r>
      <w:r w:rsidRPr="00C82886">
        <w:rPr>
          <w:rStyle w:val="Emphasis"/>
          <w:highlight w:val="cyan"/>
        </w:rPr>
        <w:t>crisis</w:t>
      </w:r>
      <w:r w:rsidRPr="00C82886">
        <w:rPr>
          <w:sz w:val="16"/>
        </w:rPr>
        <w:t xml:space="preserve"> or war that fails to produce the desired results, </w:t>
      </w:r>
      <w:r w:rsidRPr="00C82886">
        <w:rPr>
          <w:rStyle w:val="StyleUnderline"/>
        </w:rPr>
        <w:t xml:space="preserve">they </w:t>
      </w:r>
      <w:r w:rsidRPr="00C82886">
        <w:rPr>
          <w:rStyle w:val="StyleUnderline"/>
          <w:highlight w:val="cyan"/>
        </w:rPr>
        <w:t xml:space="preserve">risk </w:t>
      </w:r>
      <w:r w:rsidRPr="00C82886">
        <w:rPr>
          <w:rStyle w:val="Emphasis"/>
          <w:highlight w:val="cyan"/>
        </w:rPr>
        <w:t>expediting</w:t>
      </w:r>
      <w:r w:rsidRPr="00C82886">
        <w:rPr>
          <w:rStyle w:val="StyleUnderline"/>
        </w:rPr>
        <w:t xml:space="preserve"> the </w:t>
      </w:r>
      <w:r w:rsidRPr="00C82886">
        <w:rPr>
          <w:rStyle w:val="StyleUnderline"/>
          <w:highlight w:val="cyan"/>
        </w:rPr>
        <w:t>collapse</w:t>
      </w:r>
      <w:r w:rsidRPr="00C82886">
        <w:rPr>
          <w:rStyle w:val="StyleUnderline"/>
        </w:rPr>
        <w:t xml:space="preserve"> of their government</w:t>
      </w:r>
      <w:r w:rsidRPr="00C82886">
        <w:rPr>
          <w:sz w:val="16"/>
        </w:rPr>
        <w:t xml:space="preserve">.” Many </w:t>
      </w:r>
      <w:r w:rsidRPr="00C82886">
        <w:rPr>
          <w:rStyle w:val="StyleUnderline"/>
          <w:highlight w:val="cyan"/>
        </w:rPr>
        <w:t>governments</w:t>
      </w:r>
      <w:r w:rsidRPr="00C82886">
        <w:rPr>
          <w:rStyle w:val="StyleUnderline"/>
        </w:rPr>
        <w:t xml:space="preserve"> gamble by </w:t>
      </w:r>
      <w:r w:rsidRPr="00C82886">
        <w:rPr>
          <w:rStyle w:val="Emphasis"/>
          <w:highlight w:val="cyan"/>
        </w:rPr>
        <w:t>start</w:t>
      </w:r>
      <w:r w:rsidRPr="00C82886">
        <w:rPr>
          <w:rStyle w:val="StyleUnderline"/>
        </w:rPr>
        <w:t>ing</w:t>
      </w:r>
      <w:r w:rsidRPr="00C82886">
        <w:rPr>
          <w:sz w:val="16"/>
        </w:rPr>
        <w:t xml:space="preserve"> a </w:t>
      </w:r>
      <w:r w:rsidRPr="00C82886">
        <w:rPr>
          <w:rStyle w:val="StyleUnderline"/>
          <w:highlight w:val="cyan"/>
        </w:rPr>
        <w:t xml:space="preserve">war when they feel </w:t>
      </w:r>
      <w:r w:rsidRPr="00C82886">
        <w:rPr>
          <w:rStyle w:val="Emphasis"/>
          <w:highlight w:val="cyan"/>
        </w:rPr>
        <w:t>confident</w:t>
      </w:r>
      <w:r w:rsidRPr="00C82886">
        <w:rPr>
          <w:sz w:val="16"/>
        </w:rPr>
        <w:t xml:space="preserve"> and secure in their position. That gamble may be the result of poor judgment and based on bad information, but it is one that leaders tend to make </w:t>
      </w:r>
      <w:r w:rsidRPr="00C82886">
        <w:rPr>
          <w:rStyle w:val="StyleUnderline"/>
        </w:rPr>
        <w:t xml:space="preserve">when they assume they are acting </w:t>
      </w:r>
      <w:r w:rsidRPr="00C82886">
        <w:rPr>
          <w:rStyle w:val="StyleUnderline"/>
          <w:highlight w:val="cyan"/>
        </w:rPr>
        <w:t>from</w:t>
      </w:r>
      <w:r w:rsidRPr="00C82886">
        <w:rPr>
          <w:rStyle w:val="StyleUnderline"/>
        </w:rPr>
        <w:t xml:space="preserve"> a </w:t>
      </w:r>
      <w:r w:rsidRPr="00C82886">
        <w:rPr>
          <w:rStyle w:val="StyleUnderline"/>
          <w:highlight w:val="cyan"/>
        </w:rPr>
        <w:t xml:space="preserve">position of </w:t>
      </w:r>
      <w:r w:rsidRPr="00C82886">
        <w:rPr>
          <w:rStyle w:val="Emphasis"/>
          <w:highlight w:val="cyan"/>
        </w:rPr>
        <w:t>strength</w:t>
      </w:r>
      <w:r w:rsidRPr="00C82886">
        <w:rPr>
          <w:rStyle w:val="StyleUnderline"/>
        </w:rPr>
        <w:t>.</w:t>
      </w:r>
    </w:p>
    <w:p w14:paraId="5740775C" w14:textId="77777777" w:rsidR="00F0255A" w:rsidRPr="00C82886" w:rsidRDefault="00F0255A" w:rsidP="00F0255A">
      <w:pPr>
        <w:rPr>
          <w:sz w:val="16"/>
        </w:rPr>
      </w:pPr>
      <w:r w:rsidRPr="00C82886">
        <w:rPr>
          <w:rStyle w:val="StyleUnderline"/>
        </w:rPr>
        <w:t xml:space="preserve">Initiating a conflict is always a </w:t>
      </w:r>
      <w:r w:rsidRPr="00C82886">
        <w:rPr>
          <w:rStyle w:val="Emphasis"/>
        </w:rPr>
        <w:t>huge risk</w:t>
      </w:r>
      <w:r w:rsidRPr="00C82886">
        <w:rPr>
          <w:sz w:val="16"/>
        </w:rPr>
        <w:t xml:space="preserve">, and it frequently fails to pay off for the leader and government that started it. The cost of war is always higher than expected, and the </w:t>
      </w:r>
      <w:r w:rsidRPr="00C82886">
        <w:rPr>
          <w:rStyle w:val="StyleUnderline"/>
        </w:rPr>
        <w:t xml:space="preserve">rewards are </w:t>
      </w:r>
      <w:r w:rsidRPr="00C82886">
        <w:rPr>
          <w:rStyle w:val="Emphasis"/>
        </w:rPr>
        <w:t>few</w:t>
      </w:r>
      <w:r w:rsidRPr="00C82886">
        <w:rPr>
          <w:rStyle w:val="StyleUnderline"/>
        </w:rPr>
        <w:t xml:space="preserve"> and in many cases there are </w:t>
      </w:r>
      <w:r w:rsidRPr="00C82886">
        <w:rPr>
          <w:rStyle w:val="Emphasis"/>
        </w:rPr>
        <w:t>no rewards</w:t>
      </w:r>
      <w:r w:rsidRPr="00C82886">
        <w:rPr>
          <w:sz w:val="16"/>
        </w:rPr>
        <w:t xml:space="preserve"> at all. Given all that, a government would have to be exceptionally foolish to think that it could fix its domestic difficulties by starting a war.</w:t>
      </w:r>
    </w:p>
    <w:p w14:paraId="5F2FE24E" w14:textId="77777777" w:rsidR="00F0255A" w:rsidRPr="00C82886" w:rsidRDefault="00F0255A" w:rsidP="00F0255A">
      <w:pPr>
        <w:rPr>
          <w:sz w:val="16"/>
        </w:rPr>
      </w:pPr>
      <w:r w:rsidRPr="00C82886">
        <w:rPr>
          <w:rStyle w:val="StyleUnderline"/>
        </w:rPr>
        <w:t xml:space="preserve">While it seems </w:t>
      </w:r>
      <w:r w:rsidRPr="00C82886">
        <w:rPr>
          <w:rStyle w:val="Emphasis"/>
        </w:rPr>
        <w:t>superficial</w:t>
      </w:r>
      <w:r w:rsidRPr="00C82886">
        <w:rPr>
          <w:rStyle w:val="StyleUnderline"/>
        </w:rPr>
        <w:t xml:space="preserve">ly plausible that a leader can </w:t>
      </w:r>
      <w:r w:rsidRPr="00C82886">
        <w:rPr>
          <w:rStyle w:val="Emphasis"/>
        </w:rPr>
        <w:t>unite</w:t>
      </w:r>
      <w:r w:rsidRPr="00C82886">
        <w:rPr>
          <w:rStyle w:val="StyleUnderline"/>
        </w:rPr>
        <w:t xml:space="preserve"> a divided and </w:t>
      </w:r>
      <w:r w:rsidRPr="00C82886">
        <w:rPr>
          <w:rStyle w:val="Emphasis"/>
        </w:rPr>
        <w:t>unhappy</w:t>
      </w:r>
      <w:r w:rsidRPr="00C82886">
        <w:rPr>
          <w:rStyle w:val="StyleUnderline"/>
        </w:rPr>
        <w:t xml:space="preserve"> people by picking a </w:t>
      </w:r>
      <w:r w:rsidRPr="00C82886">
        <w:rPr>
          <w:rStyle w:val="Emphasis"/>
        </w:rPr>
        <w:t>fight</w:t>
      </w:r>
      <w:r w:rsidRPr="00C82886">
        <w:rPr>
          <w:sz w:val="16"/>
        </w:rPr>
        <w:t xml:space="preserve"> with another state, the </w:t>
      </w:r>
      <w:r w:rsidRPr="00C82886">
        <w:rPr>
          <w:rStyle w:val="StyleUnderline"/>
        </w:rPr>
        <w:t xml:space="preserve">strains of a major war can </w:t>
      </w:r>
      <w:r w:rsidRPr="00C82886">
        <w:rPr>
          <w:rStyle w:val="Emphasis"/>
        </w:rPr>
        <w:t>break apart</w:t>
      </w:r>
      <w:r w:rsidRPr="00C82886">
        <w:rPr>
          <w:rStyle w:val="StyleUnderline"/>
        </w:rPr>
        <w:t xml:space="preserve"> a state</w:t>
      </w:r>
      <w:r w:rsidRPr="00C82886">
        <w:rPr>
          <w:sz w:val="16"/>
        </w:rPr>
        <w:t xml:space="preserve"> if there are already deep internal problems. Governments that face significant domestic problems can ill afford gambling on war. When they plunge into a major war anyway, that decision can be fatal.</w:t>
      </w:r>
    </w:p>
    <w:p w14:paraId="4B09BB07" w14:textId="77777777" w:rsidR="00F0255A" w:rsidRPr="00C82886" w:rsidRDefault="00F0255A" w:rsidP="00F0255A">
      <w:pPr>
        <w:rPr>
          <w:sz w:val="16"/>
        </w:rPr>
      </w:pPr>
      <w:r w:rsidRPr="00C82886">
        <w:rPr>
          <w:sz w:val="16"/>
        </w:rPr>
        <w:t xml:space="preserve">Fravel notes that the Chinese </w:t>
      </w:r>
      <w:r w:rsidRPr="00C82886">
        <w:rPr>
          <w:rStyle w:val="StyleUnderline"/>
          <w:highlight w:val="cyan"/>
        </w:rPr>
        <w:t>government</w:t>
      </w:r>
      <w:r w:rsidRPr="00C82886">
        <w:rPr>
          <w:sz w:val="16"/>
        </w:rPr>
        <w:t xml:space="preserve"> has usually </w:t>
      </w:r>
      <w:r w:rsidRPr="00C82886">
        <w:rPr>
          <w:rStyle w:val="Emphasis"/>
          <w:highlight w:val="cyan"/>
        </w:rPr>
        <w:t>respond</w:t>
      </w:r>
      <w:r w:rsidRPr="00C82886">
        <w:rPr>
          <w:rStyle w:val="StyleUnderline"/>
        </w:rPr>
        <w:t xml:space="preserve">ed </w:t>
      </w:r>
      <w:r w:rsidRPr="00C82886">
        <w:rPr>
          <w:rStyle w:val="StyleUnderline"/>
          <w:highlight w:val="cyan"/>
        </w:rPr>
        <w:t>to</w:t>
      </w:r>
      <w:r w:rsidRPr="00C82886">
        <w:rPr>
          <w:rStyle w:val="StyleUnderline"/>
        </w:rPr>
        <w:t xml:space="preserve"> internal unrest and economic </w:t>
      </w:r>
      <w:r w:rsidRPr="00C82886">
        <w:rPr>
          <w:rStyle w:val="Emphasis"/>
          <w:highlight w:val="cyan"/>
        </w:rPr>
        <w:t>shocks</w:t>
      </w:r>
      <w:r w:rsidRPr="00C82886">
        <w:rPr>
          <w:rStyle w:val="StyleUnderline"/>
        </w:rPr>
        <w:t xml:space="preserve"> by </w:t>
      </w:r>
      <w:r w:rsidRPr="00C82886">
        <w:rPr>
          <w:rStyle w:val="StyleUnderline"/>
          <w:highlight w:val="cyan"/>
        </w:rPr>
        <w:t xml:space="preserve">becoming </w:t>
      </w:r>
      <w:r w:rsidRPr="00C82886">
        <w:rPr>
          <w:rStyle w:val="Emphasis"/>
          <w:highlight w:val="cyan"/>
        </w:rPr>
        <w:t>less</w:t>
      </w:r>
      <w:r w:rsidRPr="00C82886">
        <w:rPr>
          <w:rStyle w:val="StyleUnderline"/>
          <w:highlight w:val="cyan"/>
        </w:rPr>
        <w:t xml:space="preserve"> confrontational</w:t>
      </w:r>
      <w:r w:rsidRPr="00C82886">
        <w:rPr>
          <w:sz w:val="16"/>
        </w:rPr>
        <w:t xml:space="preserve"> in its international relations:</w:t>
      </w:r>
    </w:p>
    <w:p w14:paraId="4F58DC93" w14:textId="77777777" w:rsidR="00F0255A" w:rsidRDefault="00F0255A" w:rsidP="00F0255A">
      <w:pPr>
        <w:ind w:left="720"/>
        <w:rPr>
          <w:sz w:val="16"/>
        </w:rPr>
      </w:pPr>
      <w:r w:rsidRPr="00C82886">
        <w:rPr>
          <w:rStyle w:val="Emphasis"/>
          <w:highlight w:val="cyan"/>
        </w:rPr>
        <w:t>Contrary</w:t>
      </w:r>
      <w:r w:rsidRPr="00C82886">
        <w:rPr>
          <w:rStyle w:val="StyleUnderline"/>
          <w:highlight w:val="cyan"/>
        </w:rPr>
        <w:t xml:space="preserve"> to diversionary logic</w:t>
      </w:r>
      <w:r w:rsidRPr="00C82886">
        <w:rPr>
          <w:rStyle w:val="StyleUnderline"/>
        </w:rPr>
        <w:t xml:space="preserve">, they have often </w:t>
      </w:r>
      <w:r w:rsidRPr="00C82886">
        <w:rPr>
          <w:rStyle w:val="StyleUnderline"/>
          <w:highlight w:val="cyan"/>
        </w:rPr>
        <w:t>engaged in</w:t>
      </w:r>
      <w:r w:rsidRPr="00C82886">
        <w:rPr>
          <w:rStyle w:val="StyleUnderline"/>
        </w:rPr>
        <w:t xml:space="preserve"> conciliatory and </w:t>
      </w:r>
      <w:r w:rsidRPr="00C82886">
        <w:rPr>
          <w:rStyle w:val="Emphasis"/>
          <w:highlight w:val="cyan"/>
        </w:rPr>
        <w:t>coop</w:t>
      </w:r>
      <w:r w:rsidRPr="00C82886">
        <w:rPr>
          <w:rStyle w:val="StyleUnderline"/>
        </w:rPr>
        <w:t xml:space="preserve">erative behavior </w:t>
      </w:r>
      <w:r w:rsidRPr="00C82886">
        <w:rPr>
          <w:rStyle w:val="StyleUnderline"/>
          <w:highlight w:val="cyan"/>
        </w:rPr>
        <w:t>abroad</w:t>
      </w:r>
      <w:r w:rsidRPr="00C82886">
        <w:rPr>
          <w:sz w:val="16"/>
        </w:rPr>
        <w:t xml:space="preserve"> when faced with significant unrest at home.</w:t>
      </w:r>
    </w:p>
    <w:bookmarkEnd w:id="31"/>
    <w:p w14:paraId="1F12D5DC" w14:textId="77777777" w:rsidR="00F0255A" w:rsidRDefault="00F0255A" w:rsidP="00F0255A">
      <w:pPr>
        <w:pStyle w:val="Heading4"/>
      </w:pPr>
      <w:r>
        <w:t xml:space="preserve">Interdependence causes </w:t>
      </w:r>
      <w:r w:rsidRPr="00FA14CE">
        <w:rPr>
          <w:u w:val="single"/>
        </w:rPr>
        <w:t>resource</w:t>
      </w:r>
      <w:r>
        <w:t xml:space="preserve"> grabs that go </w:t>
      </w:r>
      <w:r w:rsidRPr="00FA14CE">
        <w:rPr>
          <w:u w:val="single"/>
        </w:rPr>
        <w:t>nuclear</w:t>
      </w:r>
      <w:r>
        <w:t>.</w:t>
      </w:r>
    </w:p>
    <w:p w14:paraId="30A32653" w14:textId="77777777" w:rsidR="00F0255A" w:rsidRDefault="00F0255A" w:rsidP="00F0255A">
      <w:r w:rsidRPr="00FA14CE">
        <w:rPr>
          <w:rStyle w:val="Style13ptBold"/>
        </w:rPr>
        <w:t>Howe 22</w:t>
      </w:r>
      <w:r>
        <w:t xml:space="preserve"> [Brendan </w:t>
      </w:r>
      <w:r w:rsidRPr="00FA14CE">
        <w:t>Howe</w:t>
      </w:r>
      <w:r>
        <w:t xml:space="preserve"> (</w:t>
      </w:r>
      <w:r w:rsidRPr="00FA14CE">
        <w:t>Dean and Professor</w:t>
      </w:r>
      <w:r>
        <w:t xml:space="preserve">, </w:t>
      </w:r>
      <w:r w:rsidRPr="00FA14CE">
        <w:t>Ewha Woman’s University GSIS</w:t>
      </w:r>
      <w:r>
        <w:t>), 2022;; “Non-traditional Security Leadership and Cooperation in the Face of Great Power Conflict: The Rise of New Actors,” Asian Journal of Peacebuilding, Vol. 10, No. 1, pp. 243-270, njn]</w:t>
      </w:r>
    </w:p>
    <w:p w14:paraId="7E0209FA" w14:textId="77777777" w:rsidR="00F0255A" w:rsidRPr="00B65E91" w:rsidRDefault="00F0255A" w:rsidP="00F0255A">
      <w:pPr>
        <w:rPr>
          <w:sz w:val="16"/>
        </w:rPr>
      </w:pPr>
      <w:r w:rsidRPr="00B65E91">
        <w:rPr>
          <w:sz w:val="16"/>
        </w:rPr>
        <w:t xml:space="preserve">Under such conditions, it is perhaps not surprising that </w:t>
      </w:r>
      <w:r w:rsidRPr="00B65E91">
        <w:rPr>
          <w:rStyle w:val="StyleUnderline"/>
        </w:rPr>
        <w:t xml:space="preserve">great power </w:t>
      </w:r>
      <w:r w:rsidRPr="00B65E91">
        <w:rPr>
          <w:rStyle w:val="Emphasis"/>
          <w:highlight w:val="cyan"/>
        </w:rPr>
        <w:t>rivalry</w:t>
      </w:r>
      <w:r w:rsidRPr="00B65E91">
        <w:rPr>
          <w:rStyle w:val="StyleUnderline"/>
        </w:rPr>
        <w:t xml:space="preserve"> between the US and China has </w:t>
      </w:r>
      <w:r w:rsidRPr="00B65E91">
        <w:rPr>
          <w:rStyle w:val="Emphasis"/>
          <w:highlight w:val="cyan"/>
        </w:rPr>
        <w:t>intensified</w:t>
      </w:r>
      <w:r w:rsidRPr="00B65E91">
        <w:rPr>
          <w:sz w:val="16"/>
        </w:rPr>
        <w:t xml:space="preserve">, almost to the extent of the struggle </w:t>
      </w:r>
      <w:r w:rsidRPr="00B65E91">
        <w:rPr>
          <w:rStyle w:val="StyleUnderline"/>
          <w:highlight w:val="cyan"/>
        </w:rPr>
        <w:t>for</w:t>
      </w:r>
      <w:r w:rsidRPr="00B65E91">
        <w:rPr>
          <w:rStyle w:val="StyleUnderline"/>
        </w:rPr>
        <w:t xml:space="preserve"> global </w:t>
      </w:r>
      <w:r w:rsidRPr="00B65E91">
        <w:rPr>
          <w:rStyle w:val="Emphasis"/>
          <w:highlight w:val="cyan"/>
        </w:rPr>
        <w:t>supremacy</w:t>
      </w:r>
      <w:r w:rsidRPr="00B65E91">
        <w:rPr>
          <w:sz w:val="16"/>
        </w:rPr>
        <w:t xml:space="preserve"> between the US and the USSR, albeit with more of a regional focus. Hence, David Shambaugh (2018, 85) has pointed out that </w:t>
      </w:r>
      <w:r w:rsidRPr="00B65E91">
        <w:rPr>
          <w:rStyle w:val="Emphasis"/>
        </w:rPr>
        <w:t>despite</w:t>
      </w:r>
      <w:r w:rsidRPr="00B65E91">
        <w:rPr>
          <w:rStyle w:val="StyleUnderline"/>
        </w:rPr>
        <w:t xml:space="preserve"> their deep </w:t>
      </w:r>
      <w:r w:rsidRPr="00B65E91">
        <w:rPr>
          <w:rStyle w:val="Emphasis"/>
          <w:highlight w:val="cyan"/>
        </w:rPr>
        <w:t>interdependence</w:t>
      </w:r>
      <w:r w:rsidRPr="00B65E91">
        <w:rPr>
          <w:sz w:val="16"/>
        </w:rPr>
        <w:t xml:space="preserve"> and elements of cooperation, the world’s two major powers are increasingly </w:t>
      </w:r>
      <w:r w:rsidRPr="00B65E91">
        <w:rPr>
          <w:rStyle w:val="StyleUnderline"/>
          <w:highlight w:val="cyan"/>
        </w:rPr>
        <w:t>locked in</w:t>
      </w:r>
      <w:r w:rsidRPr="00B65E91">
        <w:rPr>
          <w:rStyle w:val="StyleUnderline"/>
        </w:rPr>
        <w:t xml:space="preserve"> a “comprehensive </w:t>
      </w:r>
      <w:r w:rsidRPr="00B65E91">
        <w:rPr>
          <w:rStyle w:val="Emphasis"/>
          <w:highlight w:val="cyan"/>
        </w:rPr>
        <w:t>competitive relationship</w:t>
      </w:r>
      <w:r w:rsidRPr="00B65E91">
        <w:rPr>
          <w:rStyle w:val="StyleUnderline"/>
        </w:rPr>
        <w:t>,”</w:t>
      </w:r>
      <w:r w:rsidRPr="00B65E91">
        <w:rPr>
          <w:sz w:val="16"/>
        </w:rPr>
        <w:t xml:space="preserve"> made explicit by the labeling of China and Russia as “strategic competitors” and “revisionist powers.” </w:t>
      </w:r>
      <w:r w:rsidRPr="00B65E91">
        <w:rPr>
          <w:rStyle w:val="Emphasis"/>
          <w:highlight w:val="cyan"/>
        </w:rPr>
        <w:t>Nuc</w:t>
      </w:r>
      <w:r w:rsidRPr="00B65E91">
        <w:rPr>
          <w:rStyle w:val="Emphasis"/>
        </w:rPr>
        <w:t>lear weapon</w:t>
      </w:r>
      <w:r w:rsidRPr="00B65E91">
        <w:rPr>
          <w:rStyle w:val="Emphasis"/>
          <w:highlight w:val="cyan"/>
        </w:rPr>
        <w:t>s</w:t>
      </w:r>
      <w:r w:rsidRPr="00B65E91">
        <w:rPr>
          <w:sz w:val="16"/>
        </w:rPr>
        <w:t xml:space="preserve"> can be seen as </w:t>
      </w:r>
      <w:r w:rsidRPr="00B65E91">
        <w:rPr>
          <w:rStyle w:val="StyleUnderline"/>
        </w:rPr>
        <w:t xml:space="preserve">the </w:t>
      </w:r>
      <w:r w:rsidRPr="00B65E91">
        <w:rPr>
          <w:rStyle w:val="Emphasis"/>
          <w:highlight w:val="cyan"/>
        </w:rPr>
        <w:t>ultimate</w:t>
      </w:r>
      <w:r w:rsidRPr="00B65E91">
        <w:rPr>
          <w:rStyle w:val="StyleUnderline"/>
          <w:highlight w:val="cyan"/>
        </w:rPr>
        <w:t xml:space="preserve"> expression</w:t>
      </w:r>
      <w:r w:rsidRPr="00B65E91">
        <w:rPr>
          <w:rStyle w:val="StyleUnderline"/>
        </w:rPr>
        <w:t xml:space="preserve"> of power politics</w:t>
      </w:r>
      <w:r w:rsidRPr="00B65E91">
        <w:rPr>
          <w:sz w:val="16"/>
        </w:rPr>
        <w:t xml:space="preserve">, and regional actors are prominent proponents. Russia and the US have the largest nuclear arsenals in the world, China’s complement ranks third, and </w:t>
      </w:r>
      <w:r w:rsidRPr="00B65E91">
        <w:rPr>
          <w:rStyle w:val="Emphasis"/>
          <w:highlight w:val="cyan"/>
        </w:rPr>
        <w:t>No</w:t>
      </w:r>
      <w:r w:rsidRPr="00B65E91">
        <w:rPr>
          <w:sz w:val="16"/>
        </w:rPr>
        <w:t xml:space="preserve">rth </w:t>
      </w:r>
      <w:r w:rsidRPr="00B65E91">
        <w:rPr>
          <w:rStyle w:val="Emphasis"/>
          <w:highlight w:val="cyan"/>
        </w:rPr>
        <w:t>Ko</w:t>
      </w:r>
      <w:r w:rsidRPr="00B65E91">
        <w:rPr>
          <w:sz w:val="16"/>
        </w:rPr>
        <w:t xml:space="preserve">rea </w:t>
      </w:r>
      <w:r w:rsidRPr="00B65E91">
        <w:rPr>
          <w:rStyle w:val="StyleUnderline"/>
        </w:rPr>
        <w:t xml:space="preserve">has </w:t>
      </w:r>
      <w:r w:rsidRPr="00B65E91">
        <w:rPr>
          <w:rStyle w:val="StyleUnderline"/>
          <w:highlight w:val="cyan"/>
        </w:rPr>
        <w:t>become</w:t>
      </w:r>
      <w:r w:rsidRPr="00B65E91">
        <w:rPr>
          <w:rStyle w:val="StyleUnderline"/>
        </w:rPr>
        <w:t xml:space="preserve"> only the ninth nuclear deterrent-</w:t>
      </w:r>
      <w:r w:rsidRPr="00B65E91">
        <w:rPr>
          <w:rStyle w:val="Emphasis"/>
          <w:highlight w:val="cyan"/>
        </w:rPr>
        <w:t>enabled</w:t>
      </w:r>
      <w:r w:rsidRPr="00B65E91">
        <w:rPr>
          <w:rStyle w:val="StyleUnderline"/>
        </w:rPr>
        <w:t xml:space="preserve"> state</w:t>
      </w:r>
      <w:r w:rsidRPr="00B65E91">
        <w:rPr>
          <w:sz w:val="16"/>
        </w:rPr>
        <w:t xml:space="preserve"> in the world (Arms Control Association 2021). </w:t>
      </w:r>
      <w:r w:rsidRPr="00B65E91">
        <w:rPr>
          <w:rStyle w:val="Emphasis"/>
          <w:highlight w:val="cyan"/>
        </w:rPr>
        <w:t>Japan</w:t>
      </w:r>
      <w:r w:rsidRPr="00B65E91">
        <w:rPr>
          <w:rStyle w:val="StyleUnderline"/>
        </w:rPr>
        <w:t xml:space="preserve">, </w:t>
      </w:r>
      <w:r w:rsidRPr="00B65E91">
        <w:rPr>
          <w:rStyle w:val="Emphasis"/>
          <w:highlight w:val="cyan"/>
        </w:rPr>
        <w:t>So</w:t>
      </w:r>
      <w:r w:rsidRPr="00B65E91">
        <w:rPr>
          <w:sz w:val="16"/>
        </w:rPr>
        <w:t xml:space="preserve">uth </w:t>
      </w:r>
      <w:r w:rsidRPr="00B65E91">
        <w:rPr>
          <w:rStyle w:val="Emphasis"/>
          <w:highlight w:val="cyan"/>
        </w:rPr>
        <w:t>Ko</w:t>
      </w:r>
      <w:r w:rsidRPr="00B65E91">
        <w:rPr>
          <w:sz w:val="16"/>
        </w:rPr>
        <w:t xml:space="preserve">rea, </w:t>
      </w:r>
      <w:r w:rsidRPr="00B65E91">
        <w:rPr>
          <w:rStyle w:val="StyleUnderline"/>
          <w:highlight w:val="cyan"/>
        </w:rPr>
        <w:t xml:space="preserve">and </w:t>
      </w:r>
      <w:r w:rsidRPr="00B65E91">
        <w:rPr>
          <w:rStyle w:val="Emphasis"/>
          <w:highlight w:val="cyan"/>
        </w:rPr>
        <w:t>Taiwan</w:t>
      </w:r>
      <w:r w:rsidRPr="00B65E91">
        <w:rPr>
          <w:rStyle w:val="StyleUnderline"/>
        </w:rPr>
        <w:t xml:space="preserve"> could </w:t>
      </w:r>
      <w:r w:rsidRPr="00B65E91">
        <w:rPr>
          <w:rStyle w:val="StyleUnderline"/>
          <w:highlight w:val="cyan"/>
        </w:rPr>
        <w:t>go nuclear</w:t>
      </w:r>
      <w:r w:rsidRPr="00B65E91">
        <w:rPr>
          <w:rStyle w:val="StyleUnderline"/>
        </w:rPr>
        <w:t xml:space="preserve"> virtually </w:t>
      </w:r>
      <w:r w:rsidRPr="00B65E91">
        <w:rPr>
          <w:rStyle w:val="Emphasis"/>
          <w:highlight w:val="cyan"/>
        </w:rPr>
        <w:t>overnight</w:t>
      </w:r>
      <w:r w:rsidRPr="00B65E91">
        <w:rPr>
          <w:sz w:val="16"/>
        </w:rPr>
        <w:t>, only refraining from doing so because of the shelter of the US nuclear umbrella.</w:t>
      </w:r>
    </w:p>
    <w:p w14:paraId="2F45B521" w14:textId="77777777" w:rsidR="00F0255A" w:rsidRPr="00B65E91" w:rsidRDefault="00F0255A" w:rsidP="00F0255A">
      <w:pPr>
        <w:rPr>
          <w:sz w:val="16"/>
        </w:rPr>
      </w:pPr>
      <w:r w:rsidRPr="00B65E91">
        <w:rPr>
          <w:sz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20428FD4" w14:textId="77777777" w:rsidR="00F0255A" w:rsidRPr="00B65E91" w:rsidRDefault="00F0255A" w:rsidP="00F0255A">
      <w:pPr>
        <w:rPr>
          <w:sz w:val="16"/>
        </w:rPr>
      </w:pPr>
      <w:r w:rsidRPr="00B65E91">
        <w:rPr>
          <w:sz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34946D84" w14:textId="77777777" w:rsidR="00F0255A" w:rsidRPr="00B65E91" w:rsidRDefault="00F0255A" w:rsidP="00F0255A">
      <w:pPr>
        <w:rPr>
          <w:sz w:val="16"/>
        </w:rPr>
      </w:pPr>
      <w:r w:rsidRPr="00B65E91">
        <w:rPr>
          <w:sz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3D3A2EF4" w14:textId="77777777" w:rsidR="00F0255A" w:rsidRPr="00B65E91" w:rsidRDefault="00F0255A" w:rsidP="00F0255A">
      <w:pPr>
        <w:rPr>
          <w:sz w:val="16"/>
        </w:rPr>
      </w:pPr>
      <w:r w:rsidRPr="00B65E91">
        <w:rPr>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7C2823D9" w14:textId="77777777" w:rsidR="00F0255A" w:rsidRPr="00B65E91" w:rsidRDefault="00F0255A" w:rsidP="00F0255A">
      <w:pPr>
        <w:rPr>
          <w:rStyle w:val="StyleUnderline"/>
        </w:rPr>
      </w:pPr>
      <w:r w:rsidRPr="00B65E91">
        <w:rPr>
          <w:sz w:val="16"/>
        </w:rPr>
        <w:t xml:space="preserve">Economic </w:t>
      </w:r>
      <w:r w:rsidRPr="00B65E91">
        <w:rPr>
          <w:rStyle w:val="Emphasis"/>
        </w:rPr>
        <w:t>development</w:t>
      </w:r>
      <w:r w:rsidRPr="00B65E91">
        <w:rPr>
          <w:sz w:val="16"/>
        </w:rPr>
        <w:t xml:space="preserve"> itself, however, </w:t>
      </w:r>
      <w:r w:rsidRPr="00B65E91">
        <w:rPr>
          <w:rStyle w:val="StyleUnderline"/>
        </w:rPr>
        <w:t xml:space="preserve">does </w:t>
      </w:r>
      <w:r w:rsidRPr="00B65E91">
        <w:rPr>
          <w:rStyle w:val="Emphasis"/>
        </w:rPr>
        <w:t>not automatically</w:t>
      </w:r>
      <w:r w:rsidRPr="00B65E91">
        <w:rPr>
          <w:rStyle w:val="StyleUnderline"/>
        </w:rPr>
        <w:t xml:space="preserve"> lead to an interdependence induced </w:t>
      </w:r>
      <w:r w:rsidRPr="00B65E91">
        <w:rPr>
          <w:rStyle w:val="Emphasis"/>
        </w:rPr>
        <w:t>peace</w:t>
      </w:r>
      <w:r w:rsidRPr="00B65E91">
        <w:rPr>
          <w:rStyle w:val="StyleUnderline"/>
        </w:rPr>
        <w:t xml:space="preserve"> between states. </w:t>
      </w:r>
      <w:r w:rsidRPr="00B65E91">
        <w:rPr>
          <w:rStyle w:val="Emphasis"/>
          <w:highlight w:val="cyan"/>
        </w:rPr>
        <w:t>Competition</w:t>
      </w:r>
      <w:r w:rsidRPr="00B65E91">
        <w:rPr>
          <w:rStyle w:val="StyleUnderline"/>
          <w:highlight w:val="cyan"/>
        </w:rPr>
        <w:t xml:space="preserve"> for</w:t>
      </w:r>
      <w:r w:rsidRPr="00B65E91">
        <w:rPr>
          <w:rStyle w:val="StyleUnderline"/>
        </w:rPr>
        <w:t xml:space="preserve"> </w:t>
      </w:r>
      <w:r w:rsidRPr="00B65E91">
        <w:rPr>
          <w:rStyle w:val="Emphasis"/>
        </w:rPr>
        <w:t>limited pools</w:t>
      </w:r>
      <w:r w:rsidRPr="00B65E91">
        <w:rPr>
          <w:rStyle w:val="StyleUnderline"/>
        </w:rPr>
        <w:t xml:space="preserve"> of </w:t>
      </w:r>
      <w:r w:rsidRPr="00B65E91">
        <w:rPr>
          <w:rStyle w:val="Emphasis"/>
          <w:highlight w:val="cyan"/>
        </w:rPr>
        <w:t>resources</w:t>
      </w:r>
      <w:r w:rsidRPr="00B65E91">
        <w:rPr>
          <w:sz w:val="16"/>
        </w:rPr>
        <w:t xml:space="preserve"> necessary for development </w:t>
      </w:r>
      <w:r w:rsidRPr="00B65E91">
        <w:rPr>
          <w:rStyle w:val="StyleUnderline"/>
          <w:highlight w:val="cyan"/>
        </w:rPr>
        <w:t>raises</w:t>
      </w:r>
      <w:r w:rsidRPr="00B65E91">
        <w:rPr>
          <w:rStyle w:val="StyleUnderline"/>
        </w:rPr>
        <w:t xml:space="preserve"> the perspective of </w:t>
      </w:r>
      <w:r w:rsidRPr="00B65E91">
        <w:rPr>
          <w:rStyle w:val="Emphasis"/>
        </w:rPr>
        <w:t xml:space="preserve">resource </w:t>
      </w:r>
      <w:r w:rsidRPr="00B65E91">
        <w:rPr>
          <w:rStyle w:val="Emphasis"/>
          <w:highlight w:val="cyan"/>
        </w:rPr>
        <w:t>wars</w:t>
      </w:r>
      <w:r w:rsidRPr="00B65E91">
        <w:rPr>
          <w:sz w:val="16"/>
        </w:rPr>
        <w:t xml:space="preserve">. Already </w:t>
      </w:r>
      <w:r w:rsidRPr="00B65E91">
        <w:rPr>
          <w:rStyle w:val="Emphasis"/>
        </w:rPr>
        <w:t>tensions</w:t>
      </w:r>
      <w:r w:rsidRPr="00B65E91">
        <w:rPr>
          <w:rStyle w:val="StyleUnderline"/>
        </w:rPr>
        <w:t xml:space="preserve"> are </w:t>
      </w:r>
      <w:r w:rsidRPr="00B65E91">
        <w:rPr>
          <w:rStyle w:val="Emphasis"/>
        </w:rPr>
        <w:t>high</w:t>
      </w:r>
      <w:r w:rsidRPr="00B65E91">
        <w:rPr>
          <w:rStyle w:val="StyleUnderline"/>
        </w:rPr>
        <w:t xml:space="preserve"> in</w:t>
      </w:r>
      <w:r w:rsidRPr="00B65E91">
        <w:rPr>
          <w:sz w:val="16"/>
        </w:rPr>
        <w:t xml:space="preserve"> the Mekong region of </w:t>
      </w:r>
      <w:r w:rsidRPr="00B65E91">
        <w:rPr>
          <w:rStyle w:val="StyleUnderline"/>
        </w:rPr>
        <w:t xml:space="preserve">Southeast </w:t>
      </w:r>
      <w:r w:rsidRPr="00B65E91">
        <w:rPr>
          <w:rStyle w:val="Emphasis"/>
        </w:rPr>
        <w:t>Asia</w:t>
      </w:r>
      <w:r w:rsidRPr="00B65E91">
        <w:rPr>
          <w:sz w:val="16"/>
        </w:rPr>
        <w:t xml:space="preserve"> due to hydroelectric dam construction along the river dramatically impacting the security of those living downstream. </w:t>
      </w:r>
      <w:r w:rsidRPr="00B65E91">
        <w:rPr>
          <w:rStyle w:val="Emphasis"/>
          <w:highlight w:val="cyan"/>
        </w:rPr>
        <w:t>Tensions</w:t>
      </w:r>
      <w:r w:rsidRPr="00B65E91">
        <w:rPr>
          <w:rStyle w:val="StyleUnderline"/>
          <w:highlight w:val="cyan"/>
        </w:rPr>
        <w:t xml:space="preserve"> in</w:t>
      </w:r>
      <w:r w:rsidRPr="00B65E91">
        <w:rPr>
          <w:rStyle w:val="StyleUnderline"/>
        </w:rPr>
        <w:t xml:space="preserve"> the </w:t>
      </w:r>
      <w:r w:rsidRPr="00B65E91">
        <w:rPr>
          <w:rStyle w:val="Emphasis"/>
          <w:highlight w:val="cyan"/>
        </w:rPr>
        <w:t>S</w:t>
      </w:r>
      <w:r w:rsidRPr="00B65E91">
        <w:rPr>
          <w:sz w:val="16"/>
        </w:rPr>
        <w:t xml:space="preserve">outh </w:t>
      </w:r>
      <w:r w:rsidRPr="00B65E91">
        <w:rPr>
          <w:rStyle w:val="Emphasis"/>
          <w:highlight w:val="cyan"/>
        </w:rPr>
        <w:t>C</w:t>
      </w:r>
      <w:r w:rsidRPr="00B65E91">
        <w:rPr>
          <w:sz w:val="16"/>
        </w:rPr>
        <w:t xml:space="preserve">hina </w:t>
      </w:r>
      <w:r w:rsidRPr="00B65E91">
        <w:rPr>
          <w:rStyle w:val="Emphasis"/>
          <w:highlight w:val="cyan"/>
        </w:rPr>
        <w:t>S</w:t>
      </w:r>
      <w:r w:rsidRPr="00B65E91">
        <w:rPr>
          <w:sz w:val="16"/>
        </w:rPr>
        <w:t xml:space="preserve">ea </w:t>
      </w:r>
      <w:r w:rsidRPr="00B65E91">
        <w:rPr>
          <w:rStyle w:val="StyleUnderline"/>
          <w:highlight w:val="cyan"/>
        </w:rPr>
        <w:t>are</w:t>
      </w:r>
      <w:r w:rsidRPr="00B65E91">
        <w:rPr>
          <w:rStyle w:val="StyleUnderline"/>
        </w:rPr>
        <w:t xml:space="preserve"> as much </w:t>
      </w:r>
      <w:r w:rsidRPr="00B65E91">
        <w:rPr>
          <w:rStyle w:val="StyleUnderline"/>
          <w:highlight w:val="cyan"/>
        </w:rPr>
        <w:t>about</w:t>
      </w:r>
      <w:r w:rsidRPr="00B65E91">
        <w:rPr>
          <w:rStyle w:val="StyleUnderline"/>
        </w:rPr>
        <w:t xml:space="preserve"> marine resources and </w:t>
      </w:r>
      <w:r w:rsidRPr="00B65E91">
        <w:rPr>
          <w:rStyle w:val="Emphasis"/>
          <w:highlight w:val="cyan"/>
        </w:rPr>
        <w:t>trade</w:t>
      </w:r>
      <w:r w:rsidRPr="00B65E91">
        <w:rPr>
          <w:rStyle w:val="StyleUnderline"/>
        </w:rPr>
        <w:t xml:space="preserve"> routes as</w:t>
      </w:r>
      <w:r w:rsidRPr="00B65E91">
        <w:rPr>
          <w:sz w:val="16"/>
        </w:rPr>
        <w:t xml:space="preserve"> they are about </w:t>
      </w:r>
      <w:r w:rsidRPr="00B65E91">
        <w:rPr>
          <w:rStyle w:val="StyleUnderline"/>
        </w:rPr>
        <w:t>geopolitics</w:t>
      </w:r>
      <w:r w:rsidRPr="00B65E91">
        <w:rPr>
          <w:sz w:val="16"/>
        </w:rPr>
        <w:t xml:space="preserve">. Recent </w:t>
      </w:r>
      <w:r w:rsidRPr="00B65E91">
        <w:rPr>
          <w:rStyle w:val="StyleUnderline"/>
        </w:rPr>
        <w:t xml:space="preserve">tensions between </w:t>
      </w:r>
      <w:r w:rsidRPr="00B65E91">
        <w:rPr>
          <w:rStyle w:val="Emphasis"/>
          <w:highlight w:val="cyan"/>
        </w:rPr>
        <w:t>Japan</w:t>
      </w:r>
      <w:r w:rsidRPr="00B65E91">
        <w:rPr>
          <w:rStyle w:val="StyleUnderline"/>
        </w:rPr>
        <w:t xml:space="preserve"> and </w:t>
      </w:r>
      <w:r w:rsidRPr="00B65E91">
        <w:rPr>
          <w:rStyle w:val="Emphasis"/>
          <w:highlight w:val="cyan"/>
        </w:rPr>
        <w:t>So</w:t>
      </w:r>
      <w:r w:rsidRPr="00B65E91">
        <w:rPr>
          <w:sz w:val="16"/>
        </w:rPr>
        <w:t xml:space="preserve">uth </w:t>
      </w:r>
      <w:r w:rsidRPr="00B65E91">
        <w:rPr>
          <w:rStyle w:val="Emphasis"/>
          <w:highlight w:val="cyan"/>
        </w:rPr>
        <w:t>Ko</w:t>
      </w:r>
      <w:r w:rsidRPr="00B65E91">
        <w:rPr>
          <w:sz w:val="16"/>
        </w:rPr>
        <w:t xml:space="preserve">rea, between the great powers </w:t>
      </w:r>
      <w:r w:rsidRPr="00B65E91">
        <w:rPr>
          <w:rStyle w:val="Emphasis"/>
          <w:highlight w:val="cyan"/>
        </w:rPr>
        <w:t>China</w:t>
      </w:r>
      <w:r w:rsidRPr="00B65E91">
        <w:rPr>
          <w:rStyle w:val="StyleUnderline"/>
        </w:rPr>
        <w:t xml:space="preserve"> and </w:t>
      </w:r>
      <w:r w:rsidRPr="00B65E91">
        <w:rPr>
          <w:rStyle w:val="StyleUnderline"/>
          <w:highlight w:val="cyan"/>
        </w:rPr>
        <w:t xml:space="preserve">the </w:t>
      </w:r>
      <w:r w:rsidRPr="00B65E91">
        <w:rPr>
          <w:rStyle w:val="Emphasis"/>
          <w:highlight w:val="cyan"/>
        </w:rPr>
        <w:t>US</w:t>
      </w:r>
      <w:r w:rsidRPr="00B65E91">
        <w:rPr>
          <w:sz w:val="16"/>
        </w:rPr>
        <w:t xml:space="preserve">, and between </w:t>
      </w:r>
      <w:r w:rsidRPr="00B65E91">
        <w:rPr>
          <w:rStyle w:val="Emphasis"/>
          <w:highlight w:val="cyan"/>
        </w:rPr>
        <w:t>Russia</w:t>
      </w:r>
      <w:r w:rsidRPr="00B65E91">
        <w:rPr>
          <w:rStyle w:val="StyleUnderline"/>
          <w:highlight w:val="cyan"/>
        </w:rPr>
        <w:t xml:space="preserve"> and</w:t>
      </w:r>
      <w:r w:rsidRPr="00B65E91">
        <w:rPr>
          <w:rStyle w:val="StyleUnderline"/>
        </w:rPr>
        <w:t xml:space="preserve"> the </w:t>
      </w:r>
      <w:r w:rsidRPr="00B65E91">
        <w:rPr>
          <w:rStyle w:val="Emphasis"/>
          <w:highlight w:val="cyan"/>
        </w:rPr>
        <w:t>E</w:t>
      </w:r>
      <w:r w:rsidRPr="00B65E91">
        <w:rPr>
          <w:sz w:val="16"/>
        </w:rPr>
        <w:t xml:space="preserve">uropean </w:t>
      </w:r>
      <w:r w:rsidRPr="00B65E91">
        <w:rPr>
          <w:rStyle w:val="Emphasis"/>
          <w:highlight w:val="cyan"/>
        </w:rPr>
        <w:t>U</w:t>
      </w:r>
      <w:r w:rsidRPr="00B65E91">
        <w:rPr>
          <w:sz w:val="16"/>
        </w:rPr>
        <w:t xml:space="preserve">nion </w:t>
      </w:r>
      <w:r w:rsidRPr="00B65E91">
        <w:rPr>
          <w:rStyle w:val="StyleUnderline"/>
        </w:rPr>
        <w:t xml:space="preserve">have been </w:t>
      </w:r>
      <w:r w:rsidRPr="00B65E91">
        <w:rPr>
          <w:rStyle w:val="Emphasis"/>
          <w:highlight w:val="cyan"/>
        </w:rPr>
        <w:t>amplified</w:t>
      </w:r>
      <w:r w:rsidRPr="00B65E91">
        <w:rPr>
          <w:rStyle w:val="StyleUnderline"/>
          <w:highlight w:val="cyan"/>
        </w:rPr>
        <w:t xml:space="preserve"> by</w:t>
      </w:r>
      <w:r w:rsidRPr="00B65E91">
        <w:rPr>
          <w:rStyle w:val="StyleUnderline"/>
        </w:rPr>
        <w:t xml:space="preserve"> resource competition, </w:t>
      </w:r>
      <w:r w:rsidRPr="00B65E91">
        <w:rPr>
          <w:rStyle w:val="Emphasis"/>
          <w:highlight w:val="cyan"/>
        </w:rPr>
        <w:t>trade</w:t>
      </w:r>
      <w:r w:rsidRPr="00B65E91">
        <w:rPr>
          <w:sz w:val="16"/>
        </w:rPr>
        <w:t xml:space="preserve"> wars, </w:t>
      </w:r>
      <w:r w:rsidRPr="00B65E91">
        <w:rPr>
          <w:rStyle w:val="StyleUnderline"/>
        </w:rPr>
        <w:t xml:space="preserve">and economic </w:t>
      </w:r>
      <w:r w:rsidRPr="00B65E91">
        <w:rPr>
          <w:rStyle w:val="Emphasis"/>
        </w:rPr>
        <w:t>sanctions</w:t>
      </w:r>
      <w:r w:rsidRPr="00B65E91">
        <w:rPr>
          <w:rStyle w:val="StyleUnderline"/>
        </w:rPr>
        <w:t>.</w:t>
      </w:r>
    </w:p>
    <w:p w14:paraId="7676799A" w14:textId="0607F452" w:rsidR="00F0255A" w:rsidRPr="00F0255A" w:rsidRDefault="00F0255A" w:rsidP="00F0255A">
      <w:pPr>
        <w:rPr>
          <w:sz w:val="16"/>
        </w:rPr>
      </w:pPr>
      <w:r w:rsidRPr="00B65E91">
        <w:rPr>
          <w:rStyle w:val="StyleUnderline"/>
        </w:rPr>
        <w:t xml:space="preserve">Competition for </w:t>
      </w:r>
      <w:r w:rsidRPr="00B65E91">
        <w:rPr>
          <w:rStyle w:val="Emphasis"/>
          <w:highlight w:val="cyan"/>
        </w:rPr>
        <w:t>markets</w:t>
      </w:r>
      <w:r w:rsidRPr="00E868A6">
        <w:rPr>
          <w:sz w:val="16"/>
        </w:rPr>
        <w:t xml:space="preserve"> among the export-orientated economies of East Asia </w:t>
      </w:r>
      <w:r w:rsidRPr="00B65E91">
        <w:rPr>
          <w:rStyle w:val="StyleUnderline"/>
        </w:rPr>
        <w:t xml:space="preserve">can </w:t>
      </w:r>
      <w:r w:rsidRPr="00B65E91">
        <w:rPr>
          <w:rStyle w:val="StyleUnderline"/>
          <w:highlight w:val="cyan"/>
        </w:rPr>
        <w:t xml:space="preserve">severely </w:t>
      </w:r>
      <w:r w:rsidRPr="00B65E91">
        <w:rPr>
          <w:rStyle w:val="Emphasis"/>
          <w:highlight w:val="cyan"/>
        </w:rPr>
        <w:t>undermine</w:t>
      </w:r>
      <w:r w:rsidRPr="00B65E91">
        <w:rPr>
          <w:rStyle w:val="StyleUnderline"/>
        </w:rPr>
        <w:t xml:space="preserve"> incentives for </w:t>
      </w:r>
      <w:r w:rsidRPr="00B65E91">
        <w:rPr>
          <w:rStyle w:val="Emphasis"/>
          <w:highlight w:val="cyan"/>
        </w:rPr>
        <w:t>coop</w:t>
      </w:r>
      <w:r w:rsidRPr="00B65E91">
        <w:rPr>
          <w:rStyle w:val="StyleUnderline"/>
        </w:rPr>
        <w:t>eration</w:t>
      </w:r>
      <w:r w:rsidRPr="00E868A6">
        <w:rPr>
          <w:sz w:val="16"/>
        </w:rPr>
        <w:t xml:space="preserve"> between them. It can also impact on strategic policymaking, </w:t>
      </w:r>
      <w:r w:rsidRPr="00B65E91">
        <w:rPr>
          <w:rStyle w:val="StyleUnderline"/>
        </w:rPr>
        <w:t xml:space="preserve">with </w:t>
      </w:r>
      <w:r w:rsidRPr="00B65E91">
        <w:rPr>
          <w:rStyle w:val="Emphasis"/>
          <w:highlight w:val="cyan"/>
        </w:rPr>
        <w:t>lesser powers</w:t>
      </w:r>
      <w:r w:rsidRPr="00B65E91">
        <w:rPr>
          <w:rStyle w:val="StyleUnderline"/>
        </w:rPr>
        <w:t xml:space="preserve"> being </w:t>
      </w:r>
      <w:r w:rsidRPr="00B65E91">
        <w:rPr>
          <w:rStyle w:val="StyleUnderline"/>
          <w:highlight w:val="cyan"/>
        </w:rPr>
        <w:t>caught between</w:t>
      </w:r>
      <w:r w:rsidRPr="00B65E91">
        <w:rPr>
          <w:rStyle w:val="StyleUnderline"/>
        </w:rPr>
        <w:t xml:space="preserve"> a </w:t>
      </w:r>
      <w:r w:rsidRPr="00B65E91">
        <w:rPr>
          <w:rStyle w:val="Emphasis"/>
          <w:highlight w:val="cyan"/>
        </w:rPr>
        <w:t>dependence</w:t>
      </w:r>
      <w:r w:rsidRPr="00B65E91">
        <w:rPr>
          <w:rStyle w:val="StyleUnderline"/>
          <w:highlight w:val="cyan"/>
        </w:rPr>
        <w:t xml:space="preserve"> on</w:t>
      </w:r>
      <w:r w:rsidRPr="00B65E91">
        <w:rPr>
          <w:rStyle w:val="StyleUnderline"/>
        </w:rPr>
        <w:t xml:space="preserve"> the </w:t>
      </w:r>
      <w:r w:rsidRPr="00B65E91">
        <w:rPr>
          <w:rStyle w:val="Emphasis"/>
          <w:highlight w:val="cyan"/>
        </w:rPr>
        <w:t>US</w:t>
      </w:r>
      <w:r w:rsidRPr="00B65E91">
        <w:rPr>
          <w:rStyle w:val="StyleUnderline"/>
        </w:rPr>
        <w:t xml:space="preserve">-led Washington </w:t>
      </w:r>
      <w:r w:rsidRPr="00B65E91">
        <w:rPr>
          <w:rStyle w:val="Emphasis"/>
          <w:highlight w:val="cyan"/>
        </w:rPr>
        <w:t>econ</w:t>
      </w:r>
      <w:r w:rsidRPr="00B65E91">
        <w:rPr>
          <w:rStyle w:val="StyleUnderline"/>
        </w:rPr>
        <w:t>omic consensus</w:t>
      </w:r>
      <w:r w:rsidRPr="00E868A6">
        <w:rPr>
          <w:sz w:val="16"/>
        </w:rPr>
        <w:t xml:space="preserve"> and San Francisco hub-and-spokes security system, </w:t>
      </w:r>
      <w:r w:rsidRPr="00B65E91">
        <w:rPr>
          <w:rStyle w:val="StyleUnderline"/>
          <w:highlight w:val="cyan"/>
        </w:rPr>
        <w:t>and</w:t>
      </w:r>
      <w:r w:rsidRPr="00B65E91">
        <w:rPr>
          <w:rStyle w:val="StyleUnderline"/>
        </w:rPr>
        <w:t xml:space="preserve"> a dependence on the </w:t>
      </w:r>
      <w:r w:rsidRPr="00B65E91">
        <w:rPr>
          <w:rStyle w:val="Emphasis"/>
          <w:highlight w:val="cyan"/>
        </w:rPr>
        <w:t>Chinese market</w:t>
      </w:r>
      <w:r w:rsidRPr="00E868A6">
        <w:rPr>
          <w:sz w:val="16"/>
        </w:rPr>
        <w:t xml:space="preserve"> (Kim and Cha 2016). Finally, </w:t>
      </w:r>
      <w:r w:rsidRPr="00B65E91">
        <w:rPr>
          <w:rStyle w:val="StyleUnderline"/>
        </w:rPr>
        <w:t xml:space="preserve">in </w:t>
      </w:r>
      <w:r w:rsidRPr="00B65E91">
        <w:rPr>
          <w:rStyle w:val="StyleUnderline"/>
          <w:highlight w:val="cyan"/>
        </w:rPr>
        <w:t>the</w:t>
      </w:r>
      <w:r w:rsidRPr="00B65E91">
        <w:rPr>
          <w:rStyle w:val="StyleUnderline"/>
        </w:rPr>
        <w:t xml:space="preserve"> competitive </w:t>
      </w:r>
      <w:r w:rsidRPr="00B65E91">
        <w:rPr>
          <w:rStyle w:val="Emphasis"/>
          <w:highlight w:val="cyan"/>
        </w:rPr>
        <w:t>rush</w:t>
      </w:r>
      <w:r w:rsidRPr="00B65E91">
        <w:rPr>
          <w:rStyle w:val="StyleUnderline"/>
          <w:highlight w:val="cyan"/>
        </w:rPr>
        <w:t xml:space="preserve"> to attract</w:t>
      </w:r>
      <w:r w:rsidRPr="00B65E91">
        <w:rPr>
          <w:rStyle w:val="StyleUnderline"/>
        </w:rPr>
        <w:t xml:space="preserve"> foreign direct </w:t>
      </w:r>
      <w:r w:rsidRPr="00B65E91">
        <w:rPr>
          <w:rStyle w:val="Emphasis"/>
          <w:highlight w:val="cyan"/>
        </w:rPr>
        <w:t>investment</w:t>
      </w:r>
      <w:r w:rsidRPr="00E868A6">
        <w:rPr>
          <w:sz w:val="16"/>
        </w:rPr>
        <w:t xml:space="preserve"> (FDI) to rise up the development status ladder, </w:t>
      </w:r>
      <w:r w:rsidRPr="00B65E91">
        <w:rPr>
          <w:rStyle w:val="StyleUnderline"/>
        </w:rPr>
        <w:t xml:space="preserve">countries in the region have </w:t>
      </w:r>
      <w:r w:rsidRPr="00B65E91">
        <w:rPr>
          <w:rStyle w:val="Emphasis"/>
          <w:highlight w:val="cyan"/>
        </w:rPr>
        <w:t>mortgaged</w:t>
      </w:r>
      <w:r w:rsidRPr="00B65E91">
        <w:rPr>
          <w:rStyle w:val="StyleUnderline"/>
        </w:rPr>
        <w:t xml:space="preserve"> their</w:t>
      </w:r>
      <w:r w:rsidRPr="00E868A6">
        <w:rPr>
          <w:sz w:val="16"/>
        </w:rPr>
        <w:t xml:space="preserve"> autonomy, and thus a significant element of their </w:t>
      </w:r>
      <w:r w:rsidRPr="00B65E91">
        <w:rPr>
          <w:rStyle w:val="StyleUnderline"/>
        </w:rPr>
        <w:t xml:space="preserve">traditional national </w:t>
      </w:r>
      <w:r w:rsidRPr="00B65E91">
        <w:rPr>
          <w:rStyle w:val="Emphasis"/>
          <w:highlight w:val="cyan"/>
        </w:rPr>
        <w:t>security</w:t>
      </w:r>
      <w:r w:rsidRPr="00E868A6">
        <w:rPr>
          <w:sz w:val="16"/>
        </w:rPr>
        <w:t>, first to the US, then after the 1997 Asian financial crisis, to the International Monetary Fund, and most recently, to the Chinese Belt and Road Initiative as manifested in the Asian Infrastructure Investment Bank (AIIB). There are concerns that AIIB activities could lead to as much insecurity as security promotion within the region (Uhlin 2019, 1).</w:t>
      </w:r>
    </w:p>
    <w:p w14:paraId="3A23EF00" w14:textId="77777777" w:rsidR="00F0255A" w:rsidRDefault="00F0255A" w:rsidP="00F0255A">
      <w:pPr>
        <w:pStyle w:val="Heading2"/>
      </w:pPr>
      <w:r>
        <w:t>Adv---Overreach</w:t>
      </w:r>
    </w:p>
    <w:p w14:paraId="0F9495C4" w14:textId="77777777" w:rsidR="00F0255A" w:rsidRDefault="00F0255A" w:rsidP="00F0255A">
      <w:pPr>
        <w:pStyle w:val="Heading3"/>
      </w:pPr>
      <w:r>
        <w:t>AT: Trump---2NC</w:t>
      </w:r>
    </w:p>
    <w:p w14:paraId="5C811559" w14:textId="77777777" w:rsidR="00F0255A" w:rsidRPr="0052386F" w:rsidRDefault="00F0255A" w:rsidP="00F0255A">
      <w:pPr>
        <w:pStyle w:val="Heading4"/>
      </w:pPr>
      <w:r>
        <w:t xml:space="preserve">2. Even if policy is </w:t>
      </w:r>
      <w:r w:rsidRPr="006C3159">
        <w:rPr>
          <w:u w:val="single"/>
        </w:rPr>
        <w:t>strained</w:t>
      </w:r>
      <w:r>
        <w:t xml:space="preserve">, it won’t </w:t>
      </w:r>
      <w:r w:rsidRPr="006C3159">
        <w:rPr>
          <w:u w:val="single"/>
        </w:rPr>
        <w:t>end</w:t>
      </w:r>
      <w:r>
        <w:t xml:space="preserve"> the world.</w:t>
      </w:r>
    </w:p>
    <w:p w14:paraId="5F1CCD93" w14:textId="77777777" w:rsidR="00F0255A" w:rsidRPr="0052386F" w:rsidRDefault="00F0255A" w:rsidP="00F0255A">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pbr]</w:t>
      </w:r>
    </w:p>
    <w:p w14:paraId="6F075CDC" w14:textId="77777777" w:rsidR="00F0255A" w:rsidRPr="0052386F" w:rsidRDefault="00F0255A" w:rsidP="00F0255A">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088269AC" w14:textId="77777777" w:rsidR="00F0255A" w:rsidRPr="0052386F" w:rsidRDefault="00F0255A" w:rsidP="00F0255A">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0E1CA7CE" w14:textId="77777777" w:rsidR="00F0255A" w:rsidRPr="0052386F" w:rsidRDefault="00F0255A" w:rsidP="00F0255A">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7C5E45C6" w14:textId="77777777" w:rsidR="00F0255A" w:rsidRPr="0052386F" w:rsidRDefault="00F0255A" w:rsidP="00F0255A">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actually true: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47A7C91F" w14:textId="77777777" w:rsidR="00F0255A" w:rsidRPr="0052386F" w:rsidRDefault="00F0255A" w:rsidP="00F0255A">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0ADB7E69" w14:textId="77777777" w:rsidR="00F0255A" w:rsidRPr="0052386F" w:rsidRDefault="00F0255A" w:rsidP="00F0255A">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218D34F3" w14:textId="77777777" w:rsidR="00F0255A" w:rsidRPr="0052386F" w:rsidRDefault="00F0255A" w:rsidP="00F0255A">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41350799" w14:textId="77777777" w:rsidR="00F0255A" w:rsidRPr="0052386F" w:rsidRDefault="00F0255A" w:rsidP="00F0255A">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2A7150B3" w14:textId="77777777" w:rsidR="00F0255A" w:rsidRPr="0052386F" w:rsidRDefault="00F0255A" w:rsidP="00F0255A">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more or less joined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5831ADE1" w14:textId="77777777" w:rsidR="00F0255A" w:rsidRPr="0052386F" w:rsidRDefault="00F0255A" w:rsidP="00F0255A">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r w:rsidRPr="0052386F">
        <w:rPr>
          <w:rStyle w:val="Emphasis"/>
        </w:rPr>
        <w:t>win</w:t>
      </w:r>
      <w:r w:rsidRPr="0052386F">
        <w:rPr>
          <w:sz w:val="16"/>
        </w:rPr>
        <w:t xml:space="preserve">, and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04E87C30" w14:textId="77777777" w:rsidR="00F0255A" w:rsidRPr="0052386F" w:rsidRDefault="00F0255A" w:rsidP="00F0255A">
      <w:pPr>
        <w:rPr>
          <w:sz w:val="16"/>
          <w:szCs w:val="16"/>
        </w:rPr>
      </w:pPr>
      <w:r w:rsidRPr="0052386F">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65F1030B" w14:textId="77777777" w:rsidR="00F0255A" w:rsidRPr="0052386F" w:rsidRDefault="00F0255A" w:rsidP="00F0255A">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6A0EB361" w14:textId="77777777" w:rsidR="00F0255A" w:rsidRPr="00A24EC8" w:rsidRDefault="00F0255A" w:rsidP="00F0255A">
      <w:pPr>
        <w:pStyle w:val="Heading4"/>
        <w:rPr>
          <w:bCs/>
        </w:rPr>
      </w:pPr>
      <w:r>
        <w:rPr>
          <w:bCs/>
        </w:rPr>
        <w:t xml:space="preserve">3. Trump’s foreign policy is </w:t>
      </w:r>
      <w:r w:rsidRPr="00493884">
        <w:rPr>
          <w:bCs/>
          <w:u w:val="single"/>
        </w:rPr>
        <w:t>rational</w:t>
      </w:r>
      <w:r>
        <w:rPr>
          <w:bCs/>
        </w:rPr>
        <w:t xml:space="preserve"> and </w:t>
      </w:r>
      <w:r w:rsidRPr="00493884">
        <w:rPr>
          <w:bCs/>
          <w:u w:val="single"/>
        </w:rPr>
        <w:t>calculated</w:t>
      </w:r>
      <w:r>
        <w:rPr>
          <w:bCs/>
        </w:rPr>
        <w:t>.</w:t>
      </w:r>
    </w:p>
    <w:p w14:paraId="51049024" w14:textId="77777777" w:rsidR="00F0255A" w:rsidRDefault="00F0255A" w:rsidP="00F0255A">
      <w:r w:rsidRPr="001834CF">
        <w:rPr>
          <w:rStyle w:val="Style13ptBold"/>
        </w:rPr>
        <w:t>Popescu</w:t>
      </w:r>
      <w:r>
        <w:rPr>
          <w:rStyle w:val="Style13ptBold"/>
        </w:rPr>
        <w:t xml:space="preserve"> </w:t>
      </w:r>
      <w:r w:rsidRPr="001834CF">
        <w:rPr>
          <w:rStyle w:val="Style13ptBold"/>
        </w:rPr>
        <w:t>24</w:t>
      </w:r>
      <w: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w:t>
      </w:r>
      <w:r w:rsidRPr="001834CF">
        <w:t>https://nationalinterest.org/feature/teaching-man-fish-donald-trump%E2%80%99s-second-term-alliance-policy-210717</w:t>
      </w:r>
      <w:r>
        <w:t>, pbr]</w:t>
      </w:r>
    </w:p>
    <w:p w14:paraId="371A913E" w14:textId="77777777" w:rsidR="00F0255A" w:rsidRDefault="00F0255A" w:rsidP="00F0255A">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E24227">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E24227">
        <w:rPr>
          <w:rStyle w:val="StyleUnderline"/>
          <w:highlight w:val="cyan"/>
        </w:rPr>
        <w:t xml:space="preserve">Trump would </w:t>
      </w:r>
      <w:r w:rsidRPr="00E24227">
        <w:rPr>
          <w:rStyle w:val="Emphasis"/>
          <w:highlight w:val="cyan"/>
        </w:rPr>
        <w:t>cede Ukraine</w:t>
      </w:r>
      <w:r>
        <w:rPr>
          <w:rStyle w:val="StyleUnderline"/>
        </w:rPr>
        <w:t xml:space="preserve"> to Russia</w:t>
      </w:r>
      <w:r>
        <w:rPr>
          <w:sz w:val="14"/>
        </w:rPr>
        <w:t xml:space="preserve">, others that he would </w:t>
      </w:r>
      <w:r w:rsidRPr="00E24227">
        <w:rPr>
          <w:rStyle w:val="StyleUnderline"/>
          <w:highlight w:val="cyan"/>
        </w:rPr>
        <w:t>take</w:t>
      </w:r>
      <w:r>
        <w:rPr>
          <w:rStyle w:val="StyleUnderline"/>
        </w:rPr>
        <w:t xml:space="preserve"> the </w:t>
      </w:r>
      <w:r w:rsidRPr="00E24227">
        <w:rPr>
          <w:rStyle w:val="Emphasis"/>
          <w:highlight w:val="cyan"/>
        </w:rPr>
        <w:t>U</w:t>
      </w:r>
      <w:r>
        <w:rPr>
          <w:rStyle w:val="StyleUnderline"/>
        </w:rPr>
        <w:t xml:space="preserve">nited </w:t>
      </w:r>
      <w:r w:rsidRPr="00E24227">
        <w:rPr>
          <w:rStyle w:val="Emphasis"/>
          <w:highlight w:val="cyan"/>
        </w:rPr>
        <w:t>S</w:t>
      </w:r>
      <w:r>
        <w:rPr>
          <w:rStyle w:val="StyleUnderline"/>
        </w:rPr>
        <w:t xml:space="preserve">tates </w:t>
      </w:r>
      <w:r w:rsidRPr="00E24227">
        <w:rPr>
          <w:rStyle w:val="Emphasis"/>
          <w:highlight w:val="cyan"/>
        </w:rPr>
        <w:t>out of NATO</w:t>
      </w:r>
      <w:r w:rsidRPr="00E24227">
        <w:rPr>
          <w:rStyle w:val="StyleUnderline"/>
          <w:highlight w:val="cyan"/>
        </w:rPr>
        <w:t>, and</w:t>
      </w:r>
      <w:r>
        <w:rPr>
          <w:sz w:val="14"/>
        </w:rPr>
        <w:t xml:space="preserve"> still others that he would </w:t>
      </w:r>
      <w:r w:rsidRPr="00E24227">
        <w:rPr>
          <w:rStyle w:val="Emphasis"/>
          <w:highlight w:val="cyan"/>
        </w:rPr>
        <w:t>push</w:t>
      </w:r>
      <w:r w:rsidRPr="00E24227">
        <w:rPr>
          <w:rStyle w:val="StyleUnderline"/>
          <w:highlight w:val="cyan"/>
        </w:rPr>
        <w:t xml:space="preserve"> the </w:t>
      </w:r>
      <w:r w:rsidRPr="00E24227">
        <w:rPr>
          <w:rStyle w:val="Emphasis"/>
          <w:highlight w:val="cyan"/>
        </w:rPr>
        <w:t>world</w:t>
      </w:r>
      <w:r w:rsidRPr="00E24227">
        <w:rPr>
          <w:rStyle w:val="StyleUnderline"/>
          <w:highlight w:val="cyan"/>
        </w:rPr>
        <w:t xml:space="preserve"> into</w:t>
      </w:r>
      <w:r>
        <w:rPr>
          <w:rStyle w:val="StyleUnderline"/>
        </w:rPr>
        <w:t xml:space="preserve"> further </w:t>
      </w:r>
      <w:r w:rsidRPr="00E24227">
        <w:rPr>
          <w:rStyle w:val="Emphasis"/>
          <w:highlight w:val="cyan"/>
        </w:rPr>
        <w:t>chaos</w:t>
      </w:r>
      <w:r>
        <w:rPr>
          <w:sz w:val="14"/>
        </w:rPr>
        <w:t xml:space="preserve"> in the Middle East and Asia. </w:t>
      </w:r>
      <w:r>
        <w:rPr>
          <w:rStyle w:val="StyleUnderline"/>
        </w:rPr>
        <w:t xml:space="preserve">But </w:t>
      </w:r>
      <w:r w:rsidRPr="00E24227">
        <w:rPr>
          <w:rStyle w:val="StyleUnderline"/>
          <w:highlight w:val="cyan"/>
        </w:rPr>
        <w:t xml:space="preserve">are these </w:t>
      </w:r>
      <w:r w:rsidRPr="00E24227">
        <w:rPr>
          <w:rStyle w:val="Emphasis"/>
          <w:highlight w:val="cyan"/>
        </w:rPr>
        <w:t>fears</w:t>
      </w:r>
      <w:r w:rsidRPr="00E24227">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E24227">
        <w:rPr>
          <w:rStyle w:val="Emphasis"/>
          <w:sz w:val="28"/>
          <w:szCs w:val="28"/>
          <w:highlight w:val="cyan"/>
        </w:rPr>
        <w:t>no</w:t>
      </w:r>
      <w:r>
        <w:rPr>
          <w:rStyle w:val="StyleUnderline"/>
        </w:rPr>
        <w:t>.</w:t>
      </w:r>
    </w:p>
    <w:p w14:paraId="1142BB09" w14:textId="77777777" w:rsidR="00F0255A" w:rsidRDefault="00F0255A" w:rsidP="00F0255A">
      <w:pPr>
        <w:rPr>
          <w:sz w:val="14"/>
        </w:rPr>
      </w:pPr>
      <w:r>
        <w:rPr>
          <w:sz w:val="14"/>
        </w:rPr>
        <w:t xml:space="preserve">For starters, the </w:t>
      </w:r>
      <w:r w:rsidRPr="00E24227">
        <w:rPr>
          <w:rStyle w:val="StyleUnderline"/>
          <w:highlight w:val="cyan"/>
        </w:rPr>
        <w:t>Trump</w:t>
      </w:r>
      <w:r>
        <w:rPr>
          <w:sz w:val="14"/>
        </w:rPr>
        <w:t xml:space="preserve"> administration </w:t>
      </w:r>
      <w:r w:rsidRPr="00E24227">
        <w:rPr>
          <w:rStyle w:val="StyleUnderline"/>
          <w:highlight w:val="cyan"/>
        </w:rPr>
        <w:t>left</w:t>
      </w:r>
      <w:r>
        <w:rPr>
          <w:rStyle w:val="StyleUnderline"/>
        </w:rPr>
        <w:t xml:space="preserve"> Biden </w:t>
      </w:r>
      <w:r w:rsidRPr="00E24227">
        <w:rPr>
          <w:rStyle w:val="StyleUnderline"/>
          <w:highlight w:val="cyan"/>
        </w:rPr>
        <w:t>a</w:t>
      </w:r>
      <w:r>
        <w:rPr>
          <w:rStyle w:val="StyleUnderline"/>
        </w:rPr>
        <w:t xml:space="preserve"> far more </w:t>
      </w:r>
      <w:r w:rsidRPr="00E24227">
        <w:rPr>
          <w:rStyle w:val="StyleUnderline"/>
          <w:highlight w:val="cyan"/>
        </w:rPr>
        <w:t xml:space="preserve">stable </w:t>
      </w:r>
      <w:r w:rsidRPr="00E24227">
        <w:rPr>
          <w:rStyle w:val="Emphasis"/>
          <w:highlight w:val="cyan"/>
        </w:rPr>
        <w:t>Middle East</w:t>
      </w:r>
      <w:r>
        <w:rPr>
          <w:sz w:val="14"/>
        </w:rPr>
        <w:t xml:space="preserve"> than the one he had inherited from Barack Obama. In 2018, Trump withdrew from the ill-conceived nuclear deal with Iran and </w:t>
      </w:r>
      <w:r w:rsidRPr="00E24227">
        <w:rPr>
          <w:rStyle w:val="StyleUnderline"/>
          <w:highlight w:val="cyan"/>
        </w:rPr>
        <w:t>inaugurated</w:t>
      </w:r>
      <w:r>
        <w:rPr>
          <w:rStyle w:val="StyleUnderline"/>
        </w:rPr>
        <w:t xml:space="preserve"> a “maximum </w:t>
      </w:r>
      <w:r w:rsidRPr="00E24227">
        <w:rPr>
          <w:rStyle w:val="Emphasis"/>
          <w:highlight w:val="cyan"/>
        </w:rPr>
        <w:t>pressure</w:t>
      </w:r>
      <w:r>
        <w:rPr>
          <w:rStyle w:val="StyleUnderline"/>
        </w:rPr>
        <w:t xml:space="preserve">” policy </w:t>
      </w:r>
      <w:r w:rsidRPr="00E24227">
        <w:rPr>
          <w:rStyle w:val="StyleUnderline"/>
          <w:highlight w:val="cyan"/>
        </w:rPr>
        <w:t>on</w:t>
      </w:r>
      <w:r>
        <w:rPr>
          <w:rStyle w:val="StyleUnderline"/>
        </w:rPr>
        <w:t xml:space="preserve"> the </w:t>
      </w:r>
      <w:r w:rsidRPr="00E24227">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E24227">
        <w:rPr>
          <w:rStyle w:val="Emphasis"/>
          <w:highlight w:val="cyan"/>
        </w:rPr>
        <w:t>led to</w:t>
      </w:r>
      <w:r w:rsidRPr="00E24227">
        <w:rPr>
          <w:rStyle w:val="StyleUnderline"/>
          <w:highlight w:val="cyan"/>
        </w:rPr>
        <w:t xml:space="preserve"> the</w:t>
      </w:r>
      <w:r>
        <w:rPr>
          <w:rStyle w:val="StyleUnderline"/>
        </w:rPr>
        <w:t xml:space="preserve"> historic </w:t>
      </w:r>
      <w:r w:rsidRPr="00E24227">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480E14FF" w14:textId="77777777" w:rsidR="00F0255A" w:rsidRDefault="00F0255A" w:rsidP="00F0255A">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F485479" w14:textId="77777777" w:rsidR="00F0255A" w:rsidRDefault="00F0255A" w:rsidP="00F0255A">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74DD9DFD" w14:textId="77777777" w:rsidR="00F0255A" w:rsidRDefault="00F0255A" w:rsidP="00F0255A">
      <w:pPr>
        <w:rPr>
          <w:sz w:val="14"/>
        </w:rPr>
      </w:pPr>
      <w:r>
        <w:rPr>
          <w:sz w:val="14"/>
        </w:rPr>
        <w:t xml:space="preserve">Thirdly, the </w:t>
      </w:r>
      <w:r w:rsidRPr="00E24227">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E24227">
        <w:rPr>
          <w:rStyle w:val="StyleUnderline"/>
          <w:highlight w:val="cyan"/>
        </w:rPr>
        <w:t>pushed</w:t>
      </w:r>
      <w:r>
        <w:rPr>
          <w:rStyle w:val="StyleUnderline"/>
        </w:rPr>
        <w:t xml:space="preserve"> European </w:t>
      </w:r>
      <w:r w:rsidRPr="00E24227">
        <w:rPr>
          <w:rStyle w:val="Emphasis"/>
          <w:highlight w:val="cyan"/>
        </w:rPr>
        <w:t>allies</w:t>
      </w:r>
      <w:r w:rsidRPr="00E24227">
        <w:rPr>
          <w:rStyle w:val="StyleUnderline"/>
          <w:highlight w:val="cyan"/>
        </w:rPr>
        <w:t xml:space="preserve"> to contribute </w:t>
      </w:r>
      <w:r w:rsidRPr="00E24227">
        <w:rPr>
          <w:rStyle w:val="Emphasis"/>
          <w:highlight w:val="cyan"/>
        </w:rPr>
        <w:t>more</w:t>
      </w:r>
      <w:r w:rsidRPr="00E24227">
        <w:rPr>
          <w:rStyle w:val="StyleUnderline"/>
          <w:highlight w:val="cyan"/>
        </w:rPr>
        <w:t xml:space="preserve"> to the alliance and </w:t>
      </w:r>
      <w:r w:rsidRPr="00E24227">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7502F2A9" w14:textId="77777777" w:rsidR="00F0255A" w:rsidRDefault="00F0255A" w:rsidP="00F0255A">
      <w:pPr>
        <w:rPr>
          <w:sz w:val="14"/>
        </w:rPr>
      </w:pPr>
      <w:r>
        <w:rPr>
          <w:sz w:val="14"/>
        </w:rPr>
        <w:t xml:space="preserve">Fourth, the </w:t>
      </w:r>
      <w:r>
        <w:rPr>
          <w:rStyle w:val="StyleUnderline"/>
        </w:rPr>
        <w:t>Trump</w:t>
      </w:r>
      <w:r>
        <w:rPr>
          <w:sz w:val="14"/>
        </w:rPr>
        <w:t xml:space="preserve"> administration </w:t>
      </w:r>
      <w:r w:rsidRPr="00E24227">
        <w:rPr>
          <w:rStyle w:val="StyleUnderline"/>
          <w:highlight w:val="cyan"/>
        </w:rPr>
        <w:t xml:space="preserve">promoted </w:t>
      </w:r>
      <w:r w:rsidRPr="00E24227">
        <w:rPr>
          <w:rStyle w:val="Emphasis"/>
          <w:highlight w:val="cyan"/>
        </w:rPr>
        <w:t>policies</w:t>
      </w:r>
      <w:r w:rsidRPr="00E24227">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E24227">
        <w:rPr>
          <w:rStyle w:val="StyleUnderline"/>
          <w:highlight w:val="cyan"/>
        </w:rPr>
        <w:t xml:space="preserve">from getting </w:t>
      </w:r>
      <w:r w:rsidRPr="00E24227">
        <w:rPr>
          <w:rStyle w:val="Emphasis"/>
          <w:highlight w:val="cyan"/>
        </w:rPr>
        <w:t>caught</w:t>
      </w:r>
      <w:r w:rsidRPr="00E24227">
        <w:rPr>
          <w:rStyle w:val="StyleUnderline"/>
          <w:highlight w:val="cyan"/>
        </w:rPr>
        <w:t xml:space="preserve"> in </w:t>
      </w:r>
      <w:r w:rsidRPr="00E24227">
        <w:rPr>
          <w:rStyle w:val="Emphasis"/>
          <w:highlight w:val="cyan"/>
        </w:rPr>
        <w:t>Moscow</w:t>
      </w:r>
      <w:r w:rsidRPr="00E24227">
        <w:rPr>
          <w:rStyle w:val="StyleUnderline"/>
          <w:highlight w:val="cyan"/>
        </w:rPr>
        <w:t xml:space="preserve"> and </w:t>
      </w:r>
      <w:r w:rsidRPr="00E24227">
        <w:rPr>
          <w:rStyle w:val="Emphasis"/>
          <w:highlight w:val="cyan"/>
        </w:rPr>
        <w:t>Beijing</w:t>
      </w:r>
      <w:r w:rsidRPr="00E24227">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D243210" w14:textId="77777777" w:rsidR="00F0255A" w:rsidRDefault="00F0255A" w:rsidP="00F0255A">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40A13C3F" w14:textId="77777777" w:rsidR="00F0255A" w:rsidRDefault="00F0255A" w:rsidP="00F0255A">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4910BB7" w14:textId="77777777" w:rsidR="00F0255A" w:rsidRDefault="00F0255A" w:rsidP="00F0255A">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B7B2241" w14:textId="77777777" w:rsidR="00F0255A" w:rsidRDefault="00F0255A" w:rsidP="00F0255A">
      <w:pPr>
        <w:rPr>
          <w:sz w:val="14"/>
        </w:rPr>
      </w:pPr>
      <w:r>
        <w:rPr>
          <w:sz w:val="14"/>
        </w:rPr>
        <w:t xml:space="preserve">And </w:t>
      </w:r>
      <w:r w:rsidRPr="00E24227">
        <w:rPr>
          <w:rStyle w:val="Emphasis"/>
          <w:highlight w:val="cyan"/>
        </w:rPr>
        <w:t>tough love</w:t>
      </w:r>
      <w:r w:rsidRPr="00E24227">
        <w:rPr>
          <w:rStyle w:val="StyleUnderline"/>
          <w:highlight w:val="cyan"/>
        </w:rPr>
        <w:t xml:space="preserve"> is</w:t>
      </w:r>
      <w:r>
        <w:rPr>
          <w:rStyle w:val="StyleUnderline"/>
        </w:rPr>
        <w:t xml:space="preserve"> sometimes </w:t>
      </w:r>
      <w:r w:rsidRPr="00E24227">
        <w:rPr>
          <w:rStyle w:val="Emphasis"/>
          <w:highlight w:val="cyan"/>
        </w:rPr>
        <w:t>imperative</w:t>
      </w:r>
      <w:r>
        <w:rPr>
          <w:sz w:val="14"/>
        </w:rPr>
        <w:t xml:space="preserve"> for successful relationships to last: </w:t>
      </w:r>
      <w:r>
        <w:rPr>
          <w:rStyle w:val="StyleUnderline"/>
        </w:rPr>
        <w:t xml:space="preserve">the next </w:t>
      </w:r>
      <w:r w:rsidRPr="00E24227">
        <w:rPr>
          <w:rStyle w:val="Emphasis"/>
          <w:highlight w:val="cyan"/>
        </w:rPr>
        <w:t>Trump</w:t>
      </w:r>
      <w:r>
        <w:rPr>
          <w:rStyle w:val="StyleUnderline"/>
        </w:rPr>
        <w:t xml:space="preserve"> administration </w:t>
      </w:r>
      <w:r w:rsidRPr="00E24227">
        <w:rPr>
          <w:rStyle w:val="StyleUnderline"/>
          <w:highlight w:val="cyan"/>
        </w:rPr>
        <w:t>will</w:t>
      </w:r>
      <w:r>
        <w:rPr>
          <w:sz w:val="14"/>
        </w:rPr>
        <w:t xml:space="preserve"> undoubtedly </w:t>
      </w:r>
      <w:r w:rsidRPr="00E24227">
        <w:rPr>
          <w:rStyle w:val="Emphasis"/>
          <w:highlight w:val="cyan"/>
        </w:rPr>
        <w:t>demand</w:t>
      </w:r>
      <w:r>
        <w:rPr>
          <w:rStyle w:val="StyleUnderline"/>
        </w:rPr>
        <w:t xml:space="preserve"> more defense </w:t>
      </w:r>
      <w:r w:rsidRPr="00E24227">
        <w:rPr>
          <w:rStyle w:val="Emphasis"/>
          <w:highlight w:val="cyan"/>
        </w:rPr>
        <w:t>spending</w:t>
      </w:r>
      <w:r>
        <w:rPr>
          <w:sz w:val="14"/>
        </w:rPr>
        <w:t xml:space="preserve"> from its European allies, 3 percent rather than 2 percent of GDP, </w:t>
      </w:r>
      <w:r>
        <w:rPr>
          <w:rStyle w:val="StyleUnderline"/>
        </w:rPr>
        <w:t xml:space="preserve">but </w:t>
      </w:r>
      <w:r w:rsidRPr="00E24227">
        <w:rPr>
          <w:rStyle w:val="StyleUnderline"/>
          <w:highlight w:val="cyan"/>
        </w:rPr>
        <w:t xml:space="preserve">this will </w:t>
      </w:r>
      <w:r w:rsidRPr="00E24227">
        <w:rPr>
          <w:rStyle w:val="Emphasis"/>
          <w:highlight w:val="cyan"/>
        </w:rPr>
        <w:t>only strengthen</w:t>
      </w:r>
      <w:r w:rsidRPr="00E24227">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4DDDE8FC" w14:textId="77777777" w:rsidR="00F0255A" w:rsidRPr="006C3159" w:rsidRDefault="00F0255A" w:rsidP="00F0255A">
      <w:pPr>
        <w:rPr>
          <w:sz w:val="14"/>
        </w:rPr>
      </w:pPr>
      <w:r w:rsidRPr="006C3159">
        <w:rPr>
          <w:rStyle w:val="StyleUnderline"/>
        </w:rPr>
        <w:t xml:space="preserve">A second </w:t>
      </w:r>
      <w:r w:rsidRPr="00E24227">
        <w:rPr>
          <w:rStyle w:val="Emphasis"/>
          <w:highlight w:val="cyan"/>
        </w:rPr>
        <w:t>Trump</w:t>
      </w:r>
      <w:r>
        <w:rPr>
          <w:sz w:val="14"/>
        </w:rPr>
        <w:t xml:space="preserve"> administration </w:t>
      </w:r>
      <w:r w:rsidRPr="00E24227">
        <w:rPr>
          <w:rStyle w:val="StyleUnderline"/>
          <w:highlight w:val="cyan"/>
        </w:rPr>
        <w:t xml:space="preserve">would look for </w:t>
      </w:r>
      <w:r w:rsidRPr="00E24227">
        <w:rPr>
          <w:rStyle w:val="Emphasis"/>
          <w:highlight w:val="cyan"/>
        </w:rPr>
        <w:t>common ground</w:t>
      </w:r>
      <w:r w:rsidRPr="00E24227">
        <w:rPr>
          <w:rStyle w:val="StyleUnderline"/>
          <w:highlight w:val="cyan"/>
        </w:rPr>
        <w:t xml:space="preserve"> with</w:t>
      </w:r>
      <w:r>
        <w:rPr>
          <w:rStyle w:val="StyleUnderline"/>
        </w:rPr>
        <w:t xml:space="preserve"> its </w:t>
      </w:r>
      <w:r w:rsidRPr="00E24227">
        <w:rPr>
          <w:rStyle w:val="StyleUnderline"/>
          <w:highlight w:val="cyan"/>
        </w:rPr>
        <w:t>allies</w:t>
      </w:r>
      <w:r>
        <w:rPr>
          <w:sz w:val="14"/>
        </w:rPr>
        <w:t xml:space="preserve"> in defending freedom, security, and prosperity </w:t>
      </w:r>
      <w:r w:rsidRPr="00E24227">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E24227">
        <w:rPr>
          <w:rStyle w:val="Emphasis"/>
          <w:highlight w:val="cyan"/>
        </w:rPr>
        <w:t>China</w:t>
      </w:r>
      <w:r w:rsidRPr="00E24227">
        <w:rPr>
          <w:rStyle w:val="StyleUnderline"/>
          <w:highlight w:val="cyan"/>
        </w:rPr>
        <w:t xml:space="preserve">, </w:t>
      </w:r>
      <w:r w:rsidRPr="00E24227">
        <w:rPr>
          <w:rStyle w:val="Emphasis"/>
          <w:highlight w:val="cyan"/>
        </w:rPr>
        <w:t>Russia</w:t>
      </w:r>
      <w:r w:rsidRPr="00E24227">
        <w:rPr>
          <w:rStyle w:val="StyleUnderline"/>
          <w:highlight w:val="cyan"/>
        </w:rPr>
        <w:t xml:space="preserve">, </w:t>
      </w:r>
      <w:r w:rsidRPr="00E24227">
        <w:rPr>
          <w:rStyle w:val="Emphasis"/>
          <w:highlight w:val="cyan"/>
        </w:rPr>
        <w:t>Iran</w:t>
      </w:r>
      <w:r w:rsidRPr="00E24227">
        <w:rPr>
          <w:rStyle w:val="StyleUnderline"/>
          <w:highlight w:val="cyan"/>
        </w:rPr>
        <w:t xml:space="preserve">, and </w:t>
      </w:r>
      <w:r w:rsidRPr="00E24227">
        <w:rPr>
          <w:rStyle w:val="Emphasis"/>
          <w:highlight w:val="cyan"/>
        </w:rPr>
        <w:t>No</w:t>
      </w:r>
      <w:r>
        <w:rPr>
          <w:rStyle w:val="StyleUnderline"/>
        </w:rPr>
        <w:t xml:space="preserve">rth </w:t>
      </w:r>
      <w:r w:rsidRPr="00E24227">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E24227">
        <w:rPr>
          <w:rStyle w:val="StyleUnderline"/>
          <w:highlight w:val="cyan"/>
        </w:rPr>
        <w:t>using</w:t>
      </w:r>
      <w:r>
        <w:rPr>
          <w:sz w:val="14"/>
        </w:rPr>
        <w:t xml:space="preserve"> a time-tested policy: </w:t>
      </w:r>
      <w:r w:rsidRPr="00E24227">
        <w:rPr>
          <w:rStyle w:val="StyleUnderline"/>
          <w:highlight w:val="cyan"/>
        </w:rPr>
        <w:t>peace</w:t>
      </w:r>
      <w:r>
        <w:rPr>
          <w:rStyle w:val="StyleUnderline"/>
        </w:rPr>
        <w:t xml:space="preserve"> through </w:t>
      </w:r>
      <w:r>
        <w:rPr>
          <w:rStyle w:val="Emphasis"/>
        </w:rPr>
        <w:t>strength</w:t>
      </w:r>
      <w:r>
        <w:rPr>
          <w:sz w:val="14"/>
        </w:rPr>
        <w:t>.</w:t>
      </w:r>
    </w:p>
    <w:p w14:paraId="553FEF6D" w14:textId="77777777" w:rsidR="00F0255A" w:rsidRDefault="00F0255A" w:rsidP="00F0255A">
      <w:pPr>
        <w:pStyle w:val="Heading3"/>
      </w:pPr>
      <w:r>
        <w:t>AT: Polycrisis---2NC</w:t>
      </w:r>
    </w:p>
    <w:p w14:paraId="5A2D09B4" w14:textId="77777777" w:rsidR="00F0255A" w:rsidRDefault="00F0255A" w:rsidP="00F0255A">
      <w:pPr>
        <w:pStyle w:val="Heading4"/>
      </w:pPr>
      <w:r>
        <w:t xml:space="preserve">2. Systemic </w:t>
      </w:r>
      <w:r w:rsidRPr="00E016F7">
        <w:rPr>
          <w:u w:val="single"/>
        </w:rPr>
        <w:t>buffers</w:t>
      </w:r>
      <w:r>
        <w:t xml:space="preserve"> solve and financial crises </w:t>
      </w:r>
      <w:r w:rsidRPr="00E016F7">
        <w:rPr>
          <w:u w:val="single"/>
        </w:rPr>
        <w:t>self-correct</w:t>
      </w:r>
      <w:r>
        <w:t>.</w:t>
      </w:r>
    </w:p>
    <w:p w14:paraId="0CDA24F9" w14:textId="77777777" w:rsidR="00F0255A" w:rsidRDefault="00F0255A" w:rsidP="00F0255A">
      <w:r w:rsidRPr="00E016F7">
        <w:rPr>
          <w:rStyle w:val="Style13ptBold"/>
        </w:rPr>
        <w:t>Smith 22</w:t>
      </w:r>
      <w:r>
        <w:t xml:space="preserve"> [Noah Smith (former Bloomberg Opinion columnist; former assistant professor of finance, Stony Brook University), 11-13-2022, “Against "polycrisis",” Noahpinion, https://www.noahpinion.blog/p/against-polycrisis, njn]</w:t>
      </w:r>
    </w:p>
    <w:p w14:paraId="27C90B1F" w14:textId="77777777" w:rsidR="00F0255A" w:rsidRPr="00E016F7" w:rsidRDefault="00F0255A" w:rsidP="00F0255A">
      <w:pPr>
        <w:rPr>
          <w:sz w:val="16"/>
        </w:rPr>
      </w:pPr>
      <w:r w:rsidRPr="00E016F7">
        <w:rPr>
          <w:sz w:val="16"/>
        </w:rPr>
        <w:t>One term I see used increasingly often in the econ opinion-sphere is “polycrisis”.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66BC739C" w14:textId="77777777" w:rsidR="00F0255A" w:rsidRPr="00E016F7" w:rsidRDefault="00F0255A" w:rsidP="00F0255A">
      <w:pPr>
        <w:rPr>
          <w:sz w:val="16"/>
        </w:rPr>
      </w:pPr>
      <w:r w:rsidRPr="00E016F7">
        <w:rPr>
          <w:sz w:val="16"/>
        </w:rPr>
        <w:t>So perhaps it’s not surprising that Tooze sees the world of the 2020s as a system of even larger interrelated crises. In a recent blog post, he pulls a definition of “polycrisis” from a report by the Cascade Institute:</w:t>
      </w:r>
    </w:p>
    <w:p w14:paraId="66AC0F39" w14:textId="77777777" w:rsidR="00F0255A" w:rsidRPr="00E016F7" w:rsidRDefault="00F0255A" w:rsidP="00F0255A">
      <w:pPr>
        <w:rPr>
          <w:sz w:val="16"/>
        </w:rPr>
      </w:pPr>
      <w:r w:rsidRPr="00E016F7">
        <w:rPr>
          <w:sz w:val="16"/>
        </w:rPr>
        <w:t xml:space="preserve">We define a global </w:t>
      </w:r>
      <w:r w:rsidRPr="00E016F7">
        <w:rPr>
          <w:rStyle w:val="Emphasis"/>
        </w:rPr>
        <w:t>polycrisis</w:t>
      </w:r>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71D0D898" w14:textId="77777777" w:rsidR="00F0255A" w:rsidRPr="00E016F7" w:rsidRDefault="00F0255A" w:rsidP="00F0255A">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all </w:t>
      </w:r>
      <w:r w:rsidRPr="00E016F7">
        <w:rPr>
          <w:rStyle w:val="Emphasis"/>
        </w:rPr>
        <w:t>of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741225B8" w14:textId="77777777" w:rsidR="00F0255A" w:rsidRPr="00E016F7" w:rsidRDefault="00F0255A" w:rsidP="00F0255A">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“polycrisis” enthusiasts believe.</w:t>
      </w:r>
    </w:p>
    <w:p w14:paraId="773DF043" w14:textId="77777777" w:rsidR="00F0255A" w:rsidRPr="00E016F7" w:rsidRDefault="00F0255A" w:rsidP="00F0255A">
      <w:pPr>
        <w:rPr>
          <w:sz w:val="16"/>
        </w:rPr>
      </w:pPr>
      <w:r w:rsidRPr="00E016F7">
        <w:rPr>
          <w:sz w:val="16"/>
        </w:rPr>
        <w:t>The polycrisis illusion</w:t>
      </w:r>
    </w:p>
    <w:p w14:paraId="1E373440" w14:textId="77777777" w:rsidR="00F0255A" w:rsidRPr="00E016F7" w:rsidRDefault="00F0255A" w:rsidP="00F0255A">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So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46DC431B" w14:textId="77777777" w:rsidR="00F0255A" w:rsidRPr="00E016F7" w:rsidRDefault="00F0255A" w:rsidP="00F0255A">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don’t actually exist</w:t>
      </w:r>
      <w:r w:rsidRPr="00E016F7">
        <w:rPr>
          <w:sz w:val="16"/>
        </w:rPr>
        <w:t>, or are far weaker than we think.</w:t>
      </w:r>
    </w:p>
    <w:p w14:paraId="0B074412" w14:textId="77777777" w:rsidR="00F0255A" w:rsidRPr="00E016F7" w:rsidRDefault="00F0255A" w:rsidP="00F0255A">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0CB112D" w14:textId="77777777" w:rsidR="00F0255A" w:rsidRPr="00E016F7" w:rsidRDefault="00F0255A" w:rsidP="00F0255A">
      <w:pPr>
        <w:rPr>
          <w:rStyle w:val="StyleUnderline"/>
        </w:rPr>
      </w:pPr>
      <w:r w:rsidRPr="00E016F7">
        <w:rPr>
          <w:rStyle w:val="StyleUnderline"/>
        </w:rPr>
        <w:t>When crises aren’t</w:t>
      </w:r>
      <w:r w:rsidRPr="00E016F7">
        <w:rPr>
          <w:sz w:val="16"/>
        </w:rPr>
        <w:t xml:space="preserve"> really </w:t>
      </w:r>
      <w:r w:rsidRPr="00E016F7">
        <w:rPr>
          <w:rStyle w:val="StyleUnderline"/>
        </w:rPr>
        <w:t>strongly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795EAC62" w14:textId="77777777" w:rsidR="00F0255A" w:rsidRPr="004D7192" w:rsidRDefault="00F0255A" w:rsidP="00F0255A">
      <w:pPr>
        <w:rPr>
          <w:sz w:val="16"/>
        </w:rPr>
      </w:pPr>
      <w:r w:rsidRPr="004D7192">
        <w:rPr>
          <w:sz w:val="16"/>
        </w:rPr>
        <w:t xml:space="preserve">In fact, though, I think there’s an even more important reason to be skeptical of “polycrisis”: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40081EEB" w14:textId="77777777" w:rsidR="00F0255A" w:rsidRPr="004D7192" w:rsidRDefault="00F0255A" w:rsidP="00F0255A">
      <w:pPr>
        <w:rPr>
          <w:sz w:val="16"/>
        </w:rPr>
      </w:pPr>
      <w:r w:rsidRPr="004D7192">
        <w:rPr>
          <w:sz w:val="16"/>
        </w:rPr>
        <w:t xml:space="preserve">The reason this makes a polycrisis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1296E5D4" w14:textId="77777777" w:rsidR="00F0255A" w:rsidRPr="004D7192" w:rsidRDefault="00F0255A" w:rsidP="00F0255A">
      <w:pPr>
        <w:rPr>
          <w:sz w:val="16"/>
        </w:rPr>
      </w:pPr>
      <w:r w:rsidRPr="004D7192">
        <w:rPr>
          <w:sz w:val="16"/>
        </w:rPr>
        <w:t xml:space="preserve">In other words, sometimes instead of a polycrisis </w:t>
      </w:r>
      <w:r w:rsidRPr="004D7192">
        <w:rPr>
          <w:rStyle w:val="StyleUnderline"/>
          <w:highlight w:val="cyan"/>
        </w:rPr>
        <w:t>we get</w:t>
      </w:r>
      <w:r w:rsidRPr="004D7192">
        <w:rPr>
          <w:rStyle w:val="StyleUnderline"/>
        </w:rPr>
        <w:t xml:space="preserve"> a </w:t>
      </w:r>
      <w:r w:rsidRPr="004D7192">
        <w:rPr>
          <w:rStyle w:val="Emphasis"/>
          <w:highlight w:val="cyan"/>
        </w:rPr>
        <w:t>polysolution</w:t>
      </w:r>
      <w:r w:rsidRPr="004D7192">
        <w:rPr>
          <w:sz w:val="16"/>
        </w:rPr>
        <w:t>.</w:t>
      </w:r>
    </w:p>
    <w:p w14:paraId="41FBC24B" w14:textId="77777777" w:rsidR="00F0255A" w:rsidRPr="004D7192" w:rsidRDefault="00F0255A" w:rsidP="00F0255A">
      <w:pPr>
        <w:rPr>
          <w:sz w:val="16"/>
        </w:rPr>
      </w:pPr>
      <w:r w:rsidRPr="004D7192">
        <w:rPr>
          <w:sz w:val="16"/>
        </w:rPr>
        <w:t>Today, I can see a number of examples where the various crises that newsreaders worry about are leading to responses that will help address the others.</w:t>
      </w:r>
    </w:p>
    <w:p w14:paraId="72598DA3" w14:textId="77777777" w:rsidR="00F0255A" w:rsidRPr="004D7192" w:rsidRDefault="00F0255A" w:rsidP="00F0255A">
      <w:pPr>
        <w:rPr>
          <w:sz w:val="16"/>
        </w:rPr>
      </w:pPr>
      <w:r w:rsidRPr="004D7192">
        <w:rPr>
          <w:sz w:val="16"/>
        </w:rPr>
        <w:t>Buffer mechanisms in the global political economy of the 2020s</w:t>
      </w:r>
    </w:p>
    <w:p w14:paraId="709B909C" w14:textId="77777777" w:rsidR="00F0255A" w:rsidRPr="004D7192" w:rsidRDefault="00F0255A" w:rsidP="00F0255A">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B07AE2E" w14:textId="77777777" w:rsidR="00F0255A" w:rsidRPr="004D7192" w:rsidRDefault="00F0255A" w:rsidP="00F0255A">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10B1D7C8" w14:textId="77777777" w:rsidR="00F0255A" w:rsidRPr="004D7192" w:rsidRDefault="00F0255A" w:rsidP="00F0255A">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11AFC88F" w14:textId="77777777" w:rsidR="00F0255A" w:rsidRPr="004D7192" w:rsidRDefault="00F0255A" w:rsidP="00F0255A">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FADD292" w14:textId="77777777" w:rsidR="00F0255A" w:rsidRPr="004D7192" w:rsidRDefault="00F0255A" w:rsidP="00F0255A">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6A73DC7D" w14:textId="77777777" w:rsidR="00F0255A" w:rsidRPr="004D7192" w:rsidRDefault="00F0255A" w:rsidP="00F0255A">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79DEA31D" w14:textId="77777777" w:rsidR="00F0255A" w:rsidRPr="004D7192" w:rsidRDefault="00F0255A" w:rsidP="00F0255A">
      <w:pPr>
        <w:rPr>
          <w:sz w:val="16"/>
        </w:rPr>
      </w:pPr>
      <w:r w:rsidRPr="004D7192">
        <w:rPr>
          <w:sz w:val="16"/>
        </w:rPr>
        <w:t>“It is clear we need to put an end to this dependence and a lot faster before we had foreseen before this war,” said Frans Timmermans, the EU official in charge of the green deal.</w:t>
      </w:r>
    </w:p>
    <w:p w14:paraId="6D248B77" w14:textId="77777777" w:rsidR="00F0255A" w:rsidRPr="004D7192" w:rsidRDefault="00F0255A" w:rsidP="00F0255A">
      <w:pPr>
        <w:rPr>
          <w:sz w:val="16"/>
        </w:rPr>
      </w:pPr>
      <w:r w:rsidRPr="004D719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E073EDB" w14:textId="77777777" w:rsidR="00F0255A" w:rsidRPr="004D7192" w:rsidRDefault="00F0255A" w:rsidP="00F0255A">
      <w:pPr>
        <w:rPr>
          <w:sz w:val="16"/>
        </w:rPr>
      </w:pPr>
      <w:r w:rsidRPr="004D7192">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7031D51" w14:textId="77777777" w:rsidR="00F0255A" w:rsidRPr="004D7192" w:rsidRDefault="00F0255A" w:rsidP="00F0255A">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7D888A62" w14:textId="77777777" w:rsidR="00F0255A" w:rsidRPr="004D7192" w:rsidRDefault="00F0255A" w:rsidP="00F0255A">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A31C942" w14:textId="77777777" w:rsidR="00F0255A" w:rsidRPr="004D7192" w:rsidRDefault="00F0255A" w:rsidP="00F0255A">
      <w:pPr>
        <w:rPr>
          <w:sz w:val="16"/>
        </w:rPr>
      </w:pPr>
      <w:r w:rsidRPr="004D7192">
        <w:rPr>
          <w:sz w:val="16"/>
        </w:rPr>
        <w:t>Dark Brandon vs. polycrisis</w:t>
      </w:r>
    </w:p>
    <w:p w14:paraId="6302EC53" w14:textId="77777777" w:rsidR="00F0255A" w:rsidRPr="004D7192" w:rsidRDefault="00F0255A" w:rsidP="00F0255A">
      <w:pPr>
        <w:rPr>
          <w:sz w:val="16"/>
        </w:rPr>
      </w:pPr>
      <w:r w:rsidRPr="004D7192">
        <w:rPr>
          <w:sz w:val="16"/>
        </w:rPr>
        <w:t>In other words, I look out in the world and I don’t see a polycrisis; I see an emerging polysolution.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02311608" w14:textId="77777777" w:rsidR="00F0255A" w:rsidRPr="006C3159" w:rsidRDefault="00F0255A" w:rsidP="00F0255A">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crashing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p>
    <w:p w14:paraId="115FA9B7" w14:textId="77777777" w:rsidR="00231C52" w:rsidRDefault="00231C52" w:rsidP="00231C52">
      <w:pPr>
        <w:pStyle w:val="Heading1"/>
      </w:pPr>
      <w:r>
        <w:t>1NR GTown Round 2</w:t>
      </w:r>
    </w:p>
    <w:p w14:paraId="058867FA" w14:textId="2DB43FA3" w:rsidR="00231C52" w:rsidRPr="00190241" w:rsidRDefault="00231C52" w:rsidP="00231C52">
      <w:pPr>
        <w:pStyle w:val="Heading2"/>
      </w:pPr>
      <w:r>
        <w:t>T-</w:t>
      </w:r>
      <w:r>
        <w:t>NLRA</w:t>
      </w:r>
    </w:p>
    <w:p w14:paraId="5566FEA7" w14:textId="77777777" w:rsidR="00231C52" w:rsidRPr="00462298" w:rsidRDefault="00231C52" w:rsidP="00231C52">
      <w:pPr>
        <w:pStyle w:val="Heading3"/>
      </w:pPr>
      <w:r>
        <w:t>2NC---Limits</w:t>
      </w:r>
    </w:p>
    <w:p w14:paraId="6C8FFF98" w14:textId="77777777" w:rsidR="00231C52" w:rsidRPr="00AA77E8" w:rsidRDefault="00231C52" w:rsidP="00231C52">
      <w:pPr>
        <w:pStyle w:val="Heading3"/>
      </w:pPr>
      <w:r>
        <w:t>2NC---Ground</w:t>
      </w:r>
    </w:p>
    <w:p w14:paraId="105DCC93" w14:textId="77777777" w:rsidR="00231C52" w:rsidRDefault="00231C52" w:rsidP="00231C52">
      <w:pPr>
        <w:pStyle w:val="Heading4"/>
      </w:pPr>
      <w:r>
        <w:t xml:space="preserve">Allowing the AFF means allowing </w:t>
      </w:r>
      <w:r w:rsidRPr="0081376A">
        <w:rPr>
          <w:u w:val="single"/>
        </w:rPr>
        <w:t>supervisors</w:t>
      </w:r>
      <w:r>
        <w:t xml:space="preserve">---makes </w:t>
      </w:r>
      <w:r w:rsidRPr="0081376A">
        <w:rPr>
          <w:u w:val="single"/>
        </w:rPr>
        <w:t>both</w:t>
      </w:r>
      <w:r>
        <w:t xml:space="preserve"> sides of the union-power debate topical, jettisoning from the core of the literature. </w:t>
      </w:r>
    </w:p>
    <w:p w14:paraId="797DD095" w14:textId="77777777" w:rsidR="00231C52" w:rsidRPr="005F6304" w:rsidRDefault="00231C52" w:rsidP="00231C52">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127-128 “Chapter 5. The Other Side of Industrial Pluralism” // </w:t>
      </w:r>
      <w:r>
        <w:rPr>
          <w:i/>
        </w:rPr>
        <w:t>q.c.</w:t>
      </w:r>
      <w:r>
        <w:t>]</w:t>
      </w:r>
    </w:p>
    <w:p w14:paraId="6AB7D245" w14:textId="77777777" w:rsidR="00231C52" w:rsidRPr="00991947" w:rsidRDefault="00231C52" w:rsidP="00231C52">
      <w:pPr>
        <w:rPr>
          <w:sz w:val="16"/>
        </w:rPr>
      </w:pPr>
      <w:r w:rsidRPr="00991947">
        <w:rPr>
          <w:sz w:val="16"/>
        </w:rPr>
        <w:t>The Institutional Context</w:t>
      </w:r>
    </w:p>
    <w:p w14:paraId="290AA1DF" w14:textId="77777777" w:rsidR="00231C52" w:rsidRPr="00991947" w:rsidRDefault="00231C52" w:rsidP="00231C52">
      <w:pPr>
        <w:rPr>
          <w:sz w:val="16"/>
        </w:rPr>
      </w:pPr>
      <w:r w:rsidRPr="00991947">
        <w:rPr>
          <w:sz w:val="16"/>
        </w:rPr>
        <w:t xml:space="preserve">“When these cases reached the Board, we were not sure of what the right course of action was,” William Leiserson recalled of the first foremen’s cases after he had left the NLRB. “We had to feel our way.” Indeed, it is fair to say that when the foremen of the Auto-Lite Company in Wisconsin, having secured their affiliation with the UFS-CIO, sent their first petition request in 1939, the board was largely caught by surprise.6 </w:t>
      </w:r>
      <w:r w:rsidRPr="00991947">
        <w:rPr>
          <w:rStyle w:val="StyleUnderline"/>
        </w:rPr>
        <w:t>Since the late nineteenth century</w:t>
      </w:r>
      <w:r w:rsidRPr="00991947">
        <w:rPr>
          <w:sz w:val="16"/>
        </w:rPr>
        <w:t xml:space="preserve">, </w:t>
      </w:r>
      <w:r w:rsidRPr="00991947">
        <w:rPr>
          <w:rStyle w:val="StyleUnderline"/>
        </w:rPr>
        <w:t>the ideal of</w:t>
      </w:r>
      <w:r w:rsidRPr="00991947">
        <w:rPr>
          <w:sz w:val="16"/>
        </w:rPr>
        <w:t xml:space="preserve"> industrial democracy and </w:t>
      </w:r>
      <w:r w:rsidRPr="00991947">
        <w:rPr>
          <w:rStyle w:val="Emphasis"/>
        </w:rPr>
        <w:t>collective bargaining</w:t>
      </w:r>
      <w:r w:rsidRPr="00991947">
        <w:rPr>
          <w:rStyle w:val="StyleUnderline"/>
        </w:rPr>
        <w:t xml:space="preserve"> had revolved around the </w:t>
      </w:r>
      <w:r w:rsidRPr="00991947">
        <w:rPr>
          <w:rStyle w:val="Emphasis"/>
        </w:rPr>
        <w:t>worker’s dream</w:t>
      </w:r>
      <w:r w:rsidRPr="00991947">
        <w:rPr>
          <w:rStyle w:val="StyleUnderline"/>
        </w:rPr>
        <w:t xml:space="preserve"> of ending the foreman’s</w:t>
      </w:r>
      <w:r w:rsidRPr="00991947">
        <w:rPr>
          <w:sz w:val="16"/>
        </w:rPr>
        <w:t xml:space="preserve"> petty </w:t>
      </w:r>
      <w:r w:rsidRPr="00991947">
        <w:rPr>
          <w:rStyle w:val="Emphasis"/>
        </w:rPr>
        <w:t>dictatorship</w:t>
      </w:r>
      <w:r w:rsidRPr="00991947">
        <w:rPr>
          <w:sz w:val="16"/>
        </w:rPr>
        <w:t xml:space="preserve"> on the shop floor.7 To effect the protection of the freedom to unionize contemplated by the act, the board had used very early on the legal doctrine of respondeat superior, which established the employer’s liability for his employee’s conduct. Because </w:t>
      </w:r>
      <w:r w:rsidRPr="007646D8">
        <w:rPr>
          <w:rStyle w:val="StyleUnderline"/>
          <w:highlight w:val="cyan"/>
        </w:rPr>
        <w:t xml:space="preserve">the </w:t>
      </w:r>
      <w:r w:rsidRPr="007646D8">
        <w:rPr>
          <w:rStyle w:val="Emphasis"/>
          <w:highlight w:val="cyan"/>
        </w:rPr>
        <w:t>board</w:t>
      </w:r>
      <w:r w:rsidRPr="007646D8">
        <w:rPr>
          <w:rStyle w:val="StyleUnderline"/>
          <w:highlight w:val="cyan"/>
        </w:rPr>
        <w:t xml:space="preserve"> consistently ruled</w:t>
      </w:r>
      <w:r w:rsidRPr="004F11B4">
        <w:rPr>
          <w:rStyle w:val="StyleUnderline"/>
        </w:rPr>
        <w:t xml:space="preserve"> that</w:t>
      </w:r>
      <w:r w:rsidRPr="00991947">
        <w:rPr>
          <w:rStyle w:val="StyleUnderline"/>
        </w:rPr>
        <w:t xml:space="preserve"> when </w:t>
      </w:r>
      <w:r w:rsidRPr="007646D8">
        <w:rPr>
          <w:rStyle w:val="Emphasis"/>
          <w:highlight w:val="cyan"/>
        </w:rPr>
        <w:t>foremen</w:t>
      </w:r>
      <w:r w:rsidRPr="00991947">
        <w:rPr>
          <w:rStyle w:val="StyleUnderline"/>
        </w:rPr>
        <w:t xml:space="preserve"> committed an unfair labor practice by </w:t>
      </w:r>
      <w:r w:rsidRPr="00B90BCA">
        <w:rPr>
          <w:rStyle w:val="Emphasis"/>
          <w:highlight w:val="cyan"/>
        </w:rPr>
        <w:t>hinder</w:t>
      </w:r>
      <w:r w:rsidRPr="00991947">
        <w:rPr>
          <w:rStyle w:val="Emphasis"/>
        </w:rPr>
        <w:t xml:space="preserve">ing </w:t>
      </w:r>
      <w:r w:rsidRPr="00B90BCA">
        <w:rPr>
          <w:rStyle w:val="Emphasis"/>
          <w:highlight w:val="cyan"/>
        </w:rPr>
        <w:t>unionization</w:t>
      </w:r>
      <w:r w:rsidRPr="00991947">
        <w:rPr>
          <w:rStyle w:val="StyleUnderline"/>
        </w:rPr>
        <w:t xml:space="preserve"> of workers</w:t>
      </w:r>
      <w:r w:rsidRPr="00991947">
        <w:rPr>
          <w:sz w:val="16"/>
        </w:rPr>
        <w:t xml:space="preserve">, </w:t>
      </w:r>
      <w:r w:rsidRPr="00991947">
        <w:rPr>
          <w:rStyle w:val="StyleUnderline"/>
        </w:rPr>
        <w:t xml:space="preserve">they did so </w:t>
      </w:r>
      <w:r w:rsidRPr="007646D8">
        <w:rPr>
          <w:rStyle w:val="StyleUnderline"/>
          <w:highlight w:val="cyan"/>
        </w:rPr>
        <w:t xml:space="preserve">as </w:t>
      </w:r>
      <w:r w:rsidRPr="007646D8">
        <w:rPr>
          <w:rStyle w:val="Emphasis"/>
          <w:highlight w:val="cyan"/>
        </w:rPr>
        <w:t>“agents”</w:t>
      </w:r>
      <w:r w:rsidRPr="007646D8">
        <w:rPr>
          <w:rStyle w:val="StyleUnderline"/>
          <w:highlight w:val="cyan"/>
        </w:rPr>
        <w:t xml:space="preserve"> of the </w:t>
      </w:r>
      <w:r w:rsidRPr="007646D8">
        <w:rPr>
          <w:rStyle w:val="Emphasis"/>
          <w:highlight w:val="cyan"/>
        </w:rPr>
        <w:t>employer</w:t>
      </w:r>
      <w:r w:rsidRPr="00991947">
        <w:rPr>
          <w:sz w:val="16"/>
        </w:rPr>
        <w:t>, businessmen were prevented from fighting a vicarious struggle against independent unions.8</w:t>
      </w:r>
    </w:p>
    <w:p w14:paraId="17F0A4B5" w14:textId="77777777" w:rsidR="00231C52" w:rsidRDefault="00231C52" w:rsidP="00231C52">
      <w:pPr>
        <w:rPr>
          <w:sz w:val="16"/>
        </w:rPr>
      </w:pPr>
      <w:r w:rsidRPr="00991947">
        <w:rPr>
          <w:rStyle w:val="StyleUnderline"/>
        </w:rPr>
        <w:t xml:space="preserve">This was </w:t>
      </w:r>
      <w:r w:rsidRPr="00991947">
        <w:rPr>
          <w:rStyle w:val="Emphasis"/>
        </w:rPr>
        <w:t>made possible</w:t>
      </w:r>
      <w:r w:rsidRPr="00991947">
        <w:rPr>
          <w:rStyle w:val="StyleUnderline"/>
        </w:rPr>
        <w:t xml:space="preserve"> by the very </w:t>
      </w:r>
      <w:r w:rsidRPr="00991947">
        <w:rPr>
          <w:rStyle w:val="Emphasis"/>
        </w:rPr>
        <w:t>definition</w:t>
      </w:r>
      <w:r w:rsidRPr="00991947">
        <w:rPr>
          <w:rStyle w:val="StyleUnderline"/>
        </w:rPr>
        <w:t xml:space="preserve"> of “employer” in the law</w:t>
      </w:r>
      <w:r w:rsidRPr="00991947">
        <w:rPr>
          <w:sz w:val="16"/>
        </w:rPr>
        <w:t xml:space="preserve">, </w:t>
      </w:r>
      <w:r w:rsidRPr="00991947">
        <w:rPr>
          <w:rStyle w:val="StyleUnderline"/>
        </w:rPr>
        <w:t xml:space="preserve">as </w:t>
      </w:r>
      <w:r w:rsidRPr="00991947">
        <w:rPr>
          <w:rStyle w:val="Emphasis"/>
        </w:rPr>
        <w:t>Section 2(2)</w:t>
      </w:r>
      <w:r w:rsidRPr="00991947">
        <w:rPr>
          <w:rStyle w:val="StyleUnderline"/>
        </w:rPr>
        <w:t xml:space="preserve"> stipulated that</w:t>
      </w:r>
      <w:r w:rsidRPr="00991947">
        <w:rPr>
          <w:sz w:val="16"/>
        </w:rPr>
        <w:t xml:space="preserve"> “the term </w:t>
      </w:r>
      <w:r w:rsidRPr="00991947">
        <w:rPr>
          <w:rStyle w:val="StyleUnderline"/>
        </w:rPr>
        <w:t xml:space="preserve">‘employer’ includes a person </w:t>
      </w:r>
      <w:r w:rsidRPr="00991947">
        <w:rPr>
          <w:rStyle w:val="Emphasis"/>
        </w:rPr>
        <w:t>acting in the interest of an employer</w:t>
      </w:r>
      <w:r w:rsidRPr="00991947">
        <w:rPr>
          <w:sz w:val="16"/>
        </w:rPr>
        <w:t xml:space="preserve">, </w:t>
      </w:r>
      <w:r w:rsidRPr="00991947">
        <w:rPr>
          <w:rStyle w:val="Emphasis"/>
        </w:rPr>
        <w:t>directly or indirectly</w:t>
      </w:r>
      <w:r w:rsidRPr="00991947">
        <w:rPr>
          <w:sz w:val="16"/>
        </w:rPr>
        <w:t xml:space="preserve">.” </w:t>
      </w:r>
      <w:r w:rsidRPr="00991947">
        <w:rPr>
          <w:rStyle w:val="StyleUnderline"/>
        </w:rPr>
        <w:t xml:space="preserve">The </w:t>
      </w:r>
      <w:r w:rsidRPr="007646D8">
        <w:rPr>
          <w:rStyle w:val="Emphasis"/>
          <w:highlight w:val="cyan"/>
        </w:rPr>
        <w:t>legal definition</w:t>
      </w:r>
      <w:r w:rsidRPr="007646D8">
        <w:rPr>
          <w:rStyle w:val="StyleUnderline"/>
          <w:highlight w:val="cyan"/>
        </w:rPr>
        <w:t xml:space="preserve"> of foremen as</w:t>
      </w:r>
      <w:r w:rsidRPr="00991947">
        <w:rPr>
          <w:sz w:val="16"/>
        </w:rPr>
        <w:t xml:space="preserve"> part of the social entity </w:t>
      </w:r>
      <w:r w:rsidRPr="007646D8">
        <w:rPr>
          <w:rStyle w:val="StyleUnderline"/>
          <w:highlight w:val="cyan"/>
        </w:rPr>
        <w:t xml:space="preserve">“employers” rather </w:t>
      </w:r>
      <w:r w:rsidRPr="00E1183B">
        <w:rPr>
          <w:rStyle w:val="StyleUnderline"/>
          <w:highlight w:val="cyan"/>
        </w:rPr>
        <w:t xml:space="preserve">than </w:t>
      </w:r>
      <w:r w:rsidRPr="00E1183B">
        <w:rPr>
          <w:rStyle w:val="Emphasis"/>
          <w:highlight w:val="cyan"/>
        </w:rPr>
        <w:t>workers</w:t>
      </w:r>
      <w:r w:rsidRPr="00991947">
        <w:rPr>
          <w:rStyle w:val="Emphasis"/>
        </w:rPr>
        <w:t xml:space="preserve"> (</w:t>
      </w:r>
      <w:r w:rsidRPr="00E1183B">
        <w:rPr>
          <w:rStyle w:val="Emphasis"/>
        </w:rPr>
        <w:t>employees</w:t>
      </w:r>
      <w:r w:rsidRPr="00991947">
        <w:rPr>
          <w:rStyle w:val="Emphasis"/>
        </w:rPr>
        <w:t>)</w:t>
      </w:r>
      <w:r w:rsidRPr="00991947">
        <w:rPr>
          <w:rStyle w:val="StyleUnderline"/>
        </w:rPr>
        <w:t xml:space="preserve"> was thus </w:t>
      </w:r>
      <w:r w:rsidRPr="007646D8">
        <w:rPr>
          <w:rStyle w:val="Emphasis"/>
          <w:highlight w:val="cyan"/>
        </w:rPr>
        <w:t>key</w:t>
      </w:r>
      <w:r w:rsidRPr="007646D8">
        <w:rPr>
          <w:rStyle w:val="StyleUnderline"/>
          <w:highlight w:val="cyan"/>
        </w:rPr>
        <w:t xml:space="preserve"> to</w:t>
      </w:r>
      <w:r w:rsidRPr="00991947">
        <w:rPr>
          <w:rStyle w:val="StyleUnderline"/>
        </w:rPr>
        <w:t xml:space="preserve"> the development of </w:t>
      </w:r>
      <w:r w:rsidRPr="007646D8">
        <w:rPr>
          <w:rStyle w:val="Emphasis"/>
          <w:highlight w:val="cyan"/>
        </w:rPr>
        <w:t>industrial democracy</w:t>
      </w:r>
      <w:r w:rsidRPr="00991947">
        <w:rPr>
          <w:sz w:val="16"/>
        </w:rPr>
        <w:t xml:space="preserve">, particularly in the automobile and the steel industry, where </w:t>
      </w:r>
      <w:r w:rsidRPr="00991947">
        <w:rPr>
          <w:rStyle w:val="StyleUnderline"/>
        </w:rPr>
        <w:t>managers</w:t>
      </w:r>
      <w:r w:rsidRPr="00991947">
        <w:rPr>
          <w:sz w:val="16"/>
        </w:rPr>
        <w:t xml:space="preserve"> had </w:t>
      </w:r>
      <w:r w:rsidRPr="00991947">
        <w:rPr>
          <w:rStyle w:val="StyleUnderline"/>
        </w:rPr>
        <w:t xml:space="preserve">long relied on </w:t>
      </w:r>
      <w:r w:rsidRPr="007646D8">
        <w:rPr>
          <w:rStyle w:val="StyleUnderline"/>
          <w:highlight w:val="cyan"/>
        </w:rPr>
        <w:t>foremen</w:t>
      </w:r>
      <w:r w:rsidRPr="00991947">
        <w:rPr>
          <w:rStyle w:val="StyleUnderline"/>
        </w:rPr>
        <w:t xml:space="preserve"> to </w:t>
      </w:r>
      <w:r w:rsidRPr="007646D8">
        <w:rPr>
          <w:rStyle w:val="Emphasis"/>
          <w:highlight w:val="cyan"/>
        </w:rPr>
        <w:t>oppose</w:t>
      </w:r>
      <w:r w:rsidRPr="00991947">
        <w:rPr>
          <w:rStyle w:val="StyleUnderline"/>
        </w:rPr>
        <w:t xml:space="preserve"> the </w:t>
      </w:r>
      <w:r w:rsidRPr="007646D8">
        <w:rPr>
          <w:rStyle w:val="Emphasis"/>
          <w:highlight w:val="cyan"/>
        </w:rPr>
        <w:t>democratization</w:t>
      </w:r>
      <w:r w:rsidRPr="00991947">
        <w:rPr>
          <w:rStyle w:val="StyleUnderline"/>
        </w:rPr>
        <w:t xml:space="preserve"> of the factory</w:t>
      </w:r>
      <w:r w:rsidRPr="00991947">
        <w:rPr>
          <w:sz w:val="16"/>
        </w:rPr>
        <w:t>. As late as 1940, foremen at Ford were found pressuring workers to obtain letters in which they pledged that they were satisfied with their working conditions and earnings, and did not need a union.9</w:t>
      </w:r>
    </w:p>
    <w:p w14:paraId="33A1CB92" w14:textId="77777777" w:rsidR="00231C52" w:rsidRPr="00495C38" w:rsidRDefault="00231C52" w:rsidP="00231C52">
      <w:pPr>
        <w:pStyle w:val="Heading3"/>
      </w:pPr>
      <w:r>
        <w:t>2NC---Authoritative Precision</w:t>
      </w:r>
    </w:p>
    <w:p w14:paraId="0FBA0523" w14:textId="77777777" w:rsidR="00231C52" w:rsidRDefault="00231C52" w:rsidP="00231C52">
      <w:pPr>
        <w:pStyle w:val="Heading4"/>
      </w:pPr>
      <w:r>
        <w:t xml:space="preserve">1. </w:t>
      </w:r>
      <w:r w:rsidRPr="005449C7">
        <w:rPr>
          <w:u w:val="single"/>
        </w:rPr>
        <w:t>LABOR SCHOLARS</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6E63D938" w14:textId="77777777" w:rsidR="00231C52" w:rsidRPr="008E6CEA" w:rsidRDefault="00231C52" w:rsidP="00231C52">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07911A74" w14:textId="77777777" w:rsidR="00231C52" w:rsidRPr="008E6CEA" w:rsidRDefault="00231C52" w:rsidP="00231C52">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7646D8">
        <w:rPr>
          <w:rStyle w:val="StyleUnderline"/>
          <w:highlight w:val="cyan"/>
        </w:rPr>
        <w:t>reforms</w:t>
      </w:r>
      <w:r w:rsidRPr="00B5481A">
        <w:rPr>
          <w:rStyle w:val="StyleUnderline"/>
        </w:rPr>
        <w:t xml:space="preserve"> in the near-term to lay the groundwork for a new federal labor law </w:t>
      </w:r>
      <w:r w:rsidRPr="0081376A">
        <w:rPr>
          <w:rStyle w:val="StyleUnderline"/>
          <w:highlight w:val="cyan"/>
        </w:rPr>
        <w:t>to</w:t>
      </w:r>
      <w:r w:rsidRPr="00B5481A">
        <w:rPr>
          <w:rStyle w:val="StyleUnderline"/>
        </w:rPr>
        <w:t xml:space="preserve"> emerge</w:t>
      </w:r>
      <w:r w:rsidRPr="008E6CEA">
        <w:rPr>
          <w:sz w:val="12"/>
        </w:rPr>
        <w:t xml:space="preserve">. These near-term </w:t>
      </w:r>
      <w:r w:rsidRPr="008E6CEA">
        <w:rPr>
          <w:rStyle w:val="StyleUnderline"/>
        </w:rPr>
        <w:t xml:space="preserve">goals should aim to </w:t>
      </w:r>
      <w:r w:rsidRPr="007646D8">
        <w:rPr>
          <w:rStyle w:val="StyleUnderline"/>
          <w:highlight w:val="cyan"/>
        </w:rPr>
        <w:t>address</w:t>
      </w:r>
      <w:r w:rsidRPr="008E6CEA">
        <w:rPr>
          <w:sz w:val="12"/>
        </w:rPr>
        <w:t xml:space="preserve"> the </w:t>
      </w:r>
      <w:r w:rsidRPr="0081376A">
        <w:rPr>
          <w:rStyle w:val="StyleUnderline"/>
        </w:rPr>
        <w:t>three</w:t>
      </w:r>
      <w:r w:rsidRPr="008E6CEA">
        <w:rPr>
          <w:sz w:val="12"/>
        </w:rPr>
        <w:t xml:space="preserve"> fundamental </w:t>
      </w:r>
      <w:r w:rsidRPr="007646D8">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64B09733" w14:textId="77777777" w:rsidR="00231C52" w:rsidRPr="008E6CEA" w:rsidRDefault="00231C52" w:rsidP="00231C52">
      <w:pPr>
        <w:rPr>
          <w:sz w:val="12"/>
        </w:rPr>
      </w:pPr>
      <w:r w:rsidRPr="008E6CEA">
        <w:rPr>
          <w:sz w:val="12"/>
        </w:rPr>
        <w:t>Laying the groundwork for an effective sectoral bargaining regime</w:t>
      </w:r>
    </w:p>
    <w:p w14:paraId="65A56F2B" w14:textId="77777777" w:rsidR="00231C52" w:rsidRPr="008E6CEA" w:rsidRDefault="00231C52" w:rsidP="00231C52">
      <w:pPr>
        <w:rPr>
          <w:sz w:val="12"/>
        </w:rPr>
      </w:pPr>
      <w:r w:rsidRPr="007646D8">
        <w:rPr>
          <w:rStyle w:val="Emphasis"/>
          <w:highlight w:val="cyan"/>
        </w:rPr>
        <w:t>1.</w:t>
      </w:r>
      <w:r w:rsidRPr="008E6CEA">
        <w:rPr>
          <w:rStyle w:val="StyleUnderline"/>
        </w:rPr>
        <w:t xml:space="preserve"> </w:t>
      </w:r>
      <w:r w:rsidRPr="0081376A">
        <w:rPr>
          <w:rStyle w:val="Emphasis"/>
          <w:sz w:val="40"/>
          <w:szCs w:val="36"/>
          <w:highlight w:val="cyan"/>
        </w:rPr>
        <w:t xml:space="preserve">Extend </w:t>
      </w:r>
      <w:r w:rsidRPr="007646D8">
        <w:rPr>
          <w:rStyle w:val="Emphasis"/>
          <w:highlight w:val="cyan"/>
        </w:rPr>
        <w:t>legal bargaining rights to</w:t>
      </w:r>
      <w:r w:rsidRPr="008E6CEA">
        <w:rPr>
          <w:rStyle w:val="Emphasis"/>
        </w:rPr>
        <w:t xml:space="preserve"> all </w:t>
      </w:r>
      <w:r w:rsidRPr="007646D8">
        <w:rPr>
          <w:rStyle w:val="Emphasis"/>
          <w:highlight w:val="cyan"/>
        </w:rPr>
        <w:t xml:space="preserve">workers </w:t>
      </w:r>
      <w:r w:rsidRPr="0081376A">
        <w:rPr>
          <w:rStyle w:val="Emphasis"/>
          <w:sz w:val="38"/>
          <w:szCs w:val="34"/>
          <w:highlight w:val="cyan"/>
        </w:rPr>
        <w:t xml:space="preserve">excluded </w:t>
      </w:r>
      <w:r w:rsidRPr="007646D8">
        <w:rPr>
          <w:rStyle w:val="Emphasis"/>
          <w:highlight w:val="cyan"/>
        </w:rPr>
        <w:t>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16A6B730" w14:textId="77777777" w:rsidR="00231C52" w:rsidRPr="008E6CEA" w:rsidRDefault="00231C52" w:rsidP="00231C52">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14CE7BDD" w14:textId="77777777" w:rsidR="00231C52" w:rsidRPr="008E6CEA" w:rsidRDefault="00231C52" w:rsidP="00231C52">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50729571" w14:textId="77777777" w:rsidR="00231C52" w:rsidRPr="008E6CEA" w:rsidRDefault="00231C52" w:rsidP="00231C52">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E60495">
        <w:rPr>
          <w:rStyle w:val="StyleUnderline"/>
        </w:rPr>
        <w:t xml:space="preserve">This would include </w:t>
      </w:r>
      <w:r w:rsidRPr="00E60495">
        <w:rPr>
          <w:rStyle w:val="Emphasis"/>
        </w:rPr>
        <w:t>domestic</w:t>
      </w:r>
      <w:r w:rsidRPr="00E60495">
        <w:rPr>
          <w:rStyle w:val="StyleUnderline"/>
        </w:rPr>
        <w:t xml:space="preserve"> and </w:t>
      </w:r>
      <w:r w:rsidRPr="00E60495">
        <w:rPr>
          <w:rStyle w:val="Emphasis"/>
        </w:rPr>
        <w:t>ag</w:t>
      </w:r>
      <w:r w:rsidRPr="00E60495">
        <w:rPr>
          <w:rStyle w:val="StyleUnderline"/>
        </w:rPr>
        <w:t xml:space="preserve">ricultural workers, as well as </w:t>
      </w:r>
      <w:r w:rsidRPr="00E60495">
        <w:rPr>
          <w:rStyle w:val="Emphasis"/>
        </w:rPr>
        <w:t>independent</w:t>
      </w:r>
      <w:r w:rsidRPr="00E60495">
        <w:rPr>
          <w:rStyle w:val="StyleUnderline"/>
        </w:rPr>
        <w:t xml:space="preserve"> contractors and workers in the </w:t>
      </w:r>
      <w:r w:rsidRPr="00E60495">
        <w:rPr>
          <w:rStyle w:val="Emphasis"/>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56DBE6D1" w14:textId="77777777" w:rsidR="00231C52" w:rsidRPr="00647FDC" w:rsidRDefault="00231C52" w:rsidP="00231C52">
      <w:pPr>
        <w:rPr>
          <w:sz w:val="12"/>
        </w:rPr>
      </w:pPr>
      <w:r w:rsidRPr="007646D8">
        <w:rPr>
          <w:rStyle w:val="Emphasis"/>
          <w:highlight w:val="cyan"/>
        </w:rPr>
        <w:t>2.</w:t>
      </w:r>
      <w:r w:rsidRPr="008E6CEA">
        <w:rPr>
          <w:rStyle w:val="StyleUnderline"/>
        </w:rPr>
        <w:t xml:space="preserve"> </w:t>
      </w:r>
      <w:r w:rsidRPr="0081376A">
        <w:rPr>
          <w:rStyle w:val="Emphasis"/>
          <w:sz w:val="40"/>
          <w:szCs w:val="36"/>
          <w:highlight w:val="cyan"/>
        </w:rPr>
        <w:t xml:space="preserve">Strengthen </w:t>
      </w:r>
      <w:r w:rsidRPr="007646D8">
        <w:rPr>
          <w:rStyle w:val="Emphasis"/>
          <w:highlight w:val="cyan"/>
        </w:rPr>
        <w:t>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E60495">
        <w:rPr>
          <w:rStyle w:val="StyleUnderline"/>
        </w:rPr>
        <w:t xml:space="preserve">legislation that makes it </w:t>
      </w:r>
      <w:r w:rsidRPr="00E60495">
        <w:rPr>
          <w:rStyle w:val="Emphasis"/>
        </w:rPr>
        <w:t>easier</w:t>
      </w:r>
      <w:r w:rsidRPr="00E60495">
        <w:rPr>
          <w:rStyle w:val="StyleUnderline"/>
        </w:rPr>
        <w:t xml:space="preserve"> for workers to </w:t>
      </w:r>
      <w:r w:rsidRPr="00E60495">
        <w:rPr>
          <w:rStyle w:val="Emphasis"/>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4D32C6CD" w14:textId="77777777" w:rsidR="00231C52" w:rsidRDefault="00231C52" w:rsidP="00231C52">
      <w:pPr>
        <w:pStyle w:val="Heading4"/>
      </w:pPr>
      <w:r>
        <w:t xml:space="preserve">2. </w:t>
      </w:r>
      <w:r w:rsidRPr="00EF28E8">
        <w:rPr>
          <w:u w:val="single"/>
        </w:rPr>
        <w:t>LABOR POLICY INSTITUTES</w:t>
      </w:r>
      <w:r>
        <w:t>.</w:t>
      </w:r>
    </w:p>
    <w:p w14:paraId="30018F60" w14:textId="77777777" w:rsidR="00231C52" w:rsidRDefault="00231C52" w:rsidP="00231C52">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46E614BD" w14:textId="77777777" w:rsidR="00231C52" w:rsidRPr="005449C7" w:rsidRDefault="00231C52" w:rsidP="00231C52">
      <w:r>
        <w:t xml:space="preserve">Policy Agenda” </w:t>
      </w:r>
      <w:r w:rsidRPr="005449C7">
        <w:t>https://www.nelp.org/app/uploads/2023/11/FINAL-2023-2024-State-and-Local-Policy-Agenda.pdf</w:t>
      </w:r>
      <w:r>
        <w:t xml:space="preserve"> // </w:t>
      </w:r>
      <w:r>
        <w:rPr>
          <w:i/>
        </w:rPr>
        <w:t>q.c.</w:t>
      </w:r>
      <w:r>
        <w:t>]</w:t>
      </w:r>
    </w:p>
    <w:p w14:paraId="03B67FB7" w14:textId="77777777" w:rsidR="00231C52" w:rsidRPr="00647FDC" w:rsidRDefault="00231C52" w:rsidP="00231C52">
      <w:pPr>
        <w:rPr>
          <w:sz w:val="12"/>
        </w:rPr>
      </w:pPr>
      <w:r w:rsidRPr="00EF28E8">
        <w:rPr>
          <w:sz w:val="12"/>
        </w:rPr>
        <w:t xml:space="preserve">In </w:t>
      </w:r>
      <w:r w:rsidRPr="007646D8">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w:t>
      </w:r>
      <w:r w:rsidRPr="007646D8">
        <w:rPr>
          <w:rStyle w:val="StyleUnderline"/>
          <w:highlight w:val="cyan"/>
        </w:rPr>
        <w:t>taken</w:t>
      </w:r>
      <w:r w:rsidRPr="00EF28E8">
        <w:rPr>
          <w:rStyle w:val="StyleUnderline"/>
        </w:rPr>
        <w:t xml:space="preserve"> recent </w:t>
      </w:r>
      <w:r w:rsidRPr="007646D8">
        <w:rPr>
          <w:rStyle w:val="StyleUnderline"/>
          <w:highlight w:val="cyan"/>
        </w:rPr>
        <w:t xml:space="preserve">steps to establish, </w:t>
      </w:r>
      <w:r w:rsidRPr="007646D8">
        <w:rPr>
          <w:rStyle w:val="Emphasis"/>
          <w:rFonts w:ascii="Georgia" w:hAnsi="Georgia"/>
          <w:sz w:val="44"/>
          <w:szCs w:val="40"/>
          <w:highlight w:val="cyan"/>
        </w:rPr>
        <w:t>expand, or strengthen</w:t>
      </w:r>
      <w:r w:rsidRPr="007646D8">
        <w:rPr>
          <w:rStyle w:val="StyleUnderline"/>
          <w:highlight w:val="cyan"/>
        </w:rPr>
        <w:t xml:space="preserve"> collective bargaining rights</w:t>
      </w:r>
      <w:r w:rsidRPr="00EF28E8">
        <w:rPr>
          <w:sz w:val="12"/>
        </w:rPr>
        <w:t xml:space="preserve"> for some public-sector workers. These trends signal positive momentum in the right direction, though there is still much left to do across the country.</w:t>
      </w:r>
    </w:p>
    <w:p w14:paraId="0B4E35EC" w14:textId="77777777" w:rsidR="00231C52" w:rsidRPr="0052136C" w:rsidRDefault="00231C52" w:rsidP="00231C52">
      <w:pPr>
        <w:pStyle w:val="Heading4"/>
      </w:pPr>
      <w:r>
        <w:t xml:space="preserve">3. </w:t>
      </w:r>
      <w:r w:rsidRPr="003F01AC">
        <w:rPr>
          <w:u w:val="single"/>
        </w:rPr>
        <w:t>CONGRESS</w:t>
      </w:r>
      <w:r>
        <w:t xml:space="preserve">: </w:t>
      </w:r>
    </w:p>
    <w:p w14:paraId="5277592D" w14:textId="77777777" w:rsidR="00231C52" w:rsidRDefault="00231C52" w:rsidP="00231C52">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47A50743" w14:textId="77777777" w:rsidR="00231C52" w:rsidRPr="00AB32EE" w:rsidRDefault="00231C52" w:rsidP="00231C52">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21146F1B" w14:textId="77777777" w:rsidR="00231C52" w:rsidRPr="00AB32EE" w:rsidRDefault="00231C52" w:rsidP="00231C52">
      <w:pPr>
        <w:rPr>
          <w:sz w:val="12"/>
        </w:rPr>
      </w:pPr>
      <w:r w:rsidRPr="00AB32EE">
        <w:rPr>
          <w:sz w:val="12"/>
        </w:rPr>
        <w:t>H. R. 4693</w:t>
      </w:r>
    </w:p>
    <w:p w14:paraId="27F72984" w14:textId="77777777" w:rsidR="00231C52" w:rsidRPr="00AB32EE" w:rsidRDefault="00231C52" w:rsidP="00231C52">
      <w:pPr>
        <w:rPr>
          <w:sz w:val="12"/>
        </w:rPr>
      </w:pPr>
      <w:r w:rsidRPr="00AB32EE">
        <w:rPr>
          <w:sz w:val="12"/>
        </w:rPr>
        <w:t>To establish collective bargaining rights for college athletes, and for other purposes.</w:t>
      </w:r>
    </w:p>
    <w:p w14:paraId="5000641A" w14:textId="77777777" w:rsidR="00231C52" w:rsidRPr="00AB32EE" w:rsidRDefault="00231C52" w:rsidP="00231C52">
      <w:pPr>
        <w:rPr>
          <w:sz w:val="12"/>
        </w:rPr>
      </w:pPr>
      <w:r w:rsidRPr="00AB32EE">
        <w:rPr>
          <w:sz w:val="12"/>
        </w:rPr>
        <w:t>IN THE HOUSE OF REPRESENTATIVES</w:t>
      </w:r>
    </w:p>
    <w:p w14:paraId="3A0D074C" w14:textId="77777777" w:rsidR="00231C52" w:rsidRPr="00AB32EE" w:rsidRDefault="00231C52" w:rsidP="00231C52">
      <w:pPr>
        <w:rPr>
          <w:sz w:val="12"/>
        </w:rPr>
      </w:pPr>
      <w:r w:rsidRPr="00AB32EE">
        <w:rPr>
          <w:sz w:val="12"/>
        </w:rPr>
        <w:t>July 23, 2025</w:t>
      </w:r>
    </w:p>
    <w:p w14:paraId="20DDBDE3" w14:textId="77777777" w:rsidR="00231C52" w:rsidRPr="00AB32EE" w:rsidRDefault="00231C52" w:rsidP="00231C52">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75CA67AE" w14:textId="77777777" w:rsidR="00231C52" w:rsidRPr="007646D8" w:rsidRDefault="00231C52" w:rsidP="00231C52">
      <w:pPr>
        <w:rPr>
          <w:rStyle w:val="StyleUnderline"/>
          <w:highlight w:val="cyan"/>
        </w:rPr>
      </w:pPr>
      <w:r w:rsidRPr="007646D8">
        <w:rPr>
          <w:rStyle w:val="StyleUnderline"/>
          <w:highlight w:val="cyan"/>
        </w:rPr>
        <w:t>A BILL</w:t>
      </w:r>
    </w:p>
    <w:p w14:paraId="70F88395" w14:textId="77777777" w:rsidR="00231C52" w:rsidRPr="00AB32EE" w:rsidRDefault="00231C52" w:rsidP="00231C52">
      <w:pPr>
        <w:rPr>
          <w:sz w:val="12"/>
        </w:rPr>
      </w:pPr>
      <w:r w:rsidRPr="007646D8">
        <w:rPr>
          <w:rStyle w:val="StyleUnderline"/>
          <w:highlight w:val="cyan"/>
        </w:rPr>
        <w:t xml:space="preserve">To </w:t>
      </w:r>
      <w:r w:rsidRPr="007646D8">
        <w:rPr>
          <w:rStyle w:val="Emphasis"/>
          <w:highlight w:val="cyan"/>
        </w:rPr>
        <w:t>establish collective bargaining rights</w:t>
      </w:r>
      <w:r w:rsidRPr="007646D8">
        <w:rPr>
          <w:rStyle w:val="StyleUnderline"/>
          <w:highlight w:val="cyan"/>
        </w:rPr>
        <w:t xml:space="preserve"> for college athletes</w:t>
      </w:r>
      <w:r w:rsidRPr="00AB32EE">
        <w:rPr>
          <w:sz w:val="12"/>
        </w:rPr>
        <w:t>, and for other purposes.</w:t>
      </w:r>
    </w:p>
    <w:p w14:paraId="08DCD143" w14:textId="77777777" w:rsidR="00231C52" w:rsidRPr="00AB32EE" w:rsidRDefault="00231C52" w:rsidP="00231C52">
      <w:pPr>
        <w:rPr>
          <w:sz w:val="12"/>
        </w:rPr>
      </w:pPr>
      <w:r w:rsidRPr="00AB32EE">
        <w:rPr>
          <w:sz w:val="12"/>
        </w:rPr>
        <w:t>Be it enacted by the Senate and House of Representatives of the United States of America in Congress assembled,</w:t>
      </w:r>
    </w:p>
    <w:p w14:paraId="1A549AA2" w14:textId="77777777" w:rsidR="00231C52" w:rsidRPr="00AB32EE" w:rsidRDefault="00231C52" w:rsidP="00231C52">
      <w:pPr>
        <w:rPr>
          <w:sz w:val="12"/>
        </w:rPr>
      </w:pPr>
      <w:r w:rsidRPr="00AB32EE">
        <w:rPr>
          <w:sz w:val="12"/>
        </w:rPr>
        <w:t>SECTION 1. Short title.</w:t>
      </w:r>
    </w:p>
    <w:p w14:paraId="3ABD0188" w14:textId="77777777" w:rsidR="00231C52" w:rsidRPr="00AB32EE" w:rsidRDefault="00231C52" w:rsidP="00231C52">
      <w:pPr>
        <w:rPr>
          <w:sz w:val="12"/>
        </w:rPr>
      </w:pPr>
      <w:r w:rsidRPr="00AB32EE">
        <w:rPr>
          <w:sz w:val="12"/>
        </w:rPr>
        <w:t>This Act may be cited as the “College Athlete Right to Organize Act”.</w:t>
      </w:r>
    </w:p>
    <w:p w14:paraId="7FF09F96" w14:textId="77777777" w:rsidR="00231C52" w:rsidRPr="00AB32EE" w:rsidRDefault="00231C52" w:rsidP="00231C52">
      <w:pPr>
        <w:rPr>
          <w:sz w:val="12"/>
        </w:rPr>
      </w:pPr>
      <w:r w:rsidRPr="00AB32EE">
        <w:rPr>
          <w:sz w:val="12"/>
        </w:rPr>
        <w:t>SEC. 2. Findings.</w:t>
      </w:r>
    </w:p>
    <w:p w14:paraId="4D272DE2" w14:textId="77777777" w:rsidR="00231C52" w:rsidRPr="00AB32EE" w:rsidRDefault="00231C52" w:rsidP="00231C52">
      <w:pPr>
        <w:rPr>
          <w:sz w:val="12"/>
        </w:rPr>
      </w:pPr>
      <w:r w:rsidRPr="00AB32EE">
        <w:rPr>
          <w:sz w:val="12"/>
        </w:rPr>
        <w:t>Congress finds the following:</w:t>
      </w:r>
    </w:p>
    <w:p w14:paraId="7318229F" w14:textId="77777777" w:rsidR="00231C52" w:rsidRPr="00AB32EE" w:rsidRDefault="00231C52" w:rsidP="00231C52">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7FF520B3" w14:textId="77777777" w:rsidR="00231C52" w:rsidRPr="00AB32EE" w:rsidRDefault="00231C52" w:rsidP="00231C52">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79F46571" w14:textId="77777777" w:rsidR="00231C52" w:rsidRPr="00AB32EE" w:rsidRDefault="00231C52" w:rsidP="00231C52">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2FE487FA" w14:textId="77777777" w:rsidR="00231C52" w:rsidRPr="00AB32EE" w:rsidRDefault="00231C52" w:rsidP="00231C52">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6D415942" w14:textId="77777777" w:rsidR="00231C52" w:rsidRPr="00AB32EE" w:rsidRDefault="00231C52" w:rsidP="00231C52">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7F0A3834" w14:textId="77777777" w:rsidR="00231C52" w:rsidRPr="00AB32EE" w:rsidRDefault="00231C52" w:rsidP="00231C52">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461B0D37" w14:textId="77777777" w:rsidR="00231C52" w:rsidRPr="00AB32EE" w:rsidRDefault="00231C52" w:rsidP="00231C52">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16D6C73B" w14:textId="77777777" w:rsidR="00231C52" w:rsidRPr="00AB32EE" w:rsidRDefault="00231C52" w:rsidP="00231C52">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48A5EA84" w14:textId="77777777" w:rsidR="00231C52" w:rsidRPr="00647FDC" w:rsidRDefault="00231C52" w:rsidP="00231C52">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E4293B">
        <w:rPr>
          <w:rStyle w:val="Emphasis"/>
          <w:highlight w:val="cyan"/>
        </w:rPr>
        <w:t>N</w:t>
      </w:r>
      <w:r w:rsidRPr="00AB32EE">
        <w:rPr>
          <w:rStyle w:val="Emphasis"/>
        </w:rPr>
        <w:t xml:space="preserve">ational </w:t>
      </w:r>
      <w:r w:rsidRPr="00E4293B">
        <w:rPr>
          <w:rStyle w:val="Emphasis"/>
          <w:highlight w:val="cyan"/>
        </w:rPr>
        <w:t>L</w:t>
      </w:r>
      <w:r w:rsidRPr="00AB32EE">
        <w:rPr>
          <w:rStyle w:val="Emphasis"/>
        </w:rPr>
        <w:t xml:space="preserve">abor </w:t>
      </w:r>
      <w:r w:rsidRPr="00E4293B">
        <w:rPr>
          <w:rStyle w:val="Emphasis"/>
          <w:highlight w:val="cyan"/>
        </w:rPr>
        <w:t>R</w:t>
      </w:r>
      <w:r w:rsidRPr="00AB32EE">
        <w:rPr>
          <w:rStyle w:val="Emphasis"/>
        </w:rPr>
        <w:t xml:space="preserve">elations </w:t>
      </w:r>
      <w:r w:rsidRPr="00E4293B">
        <w:rPr>
          <w:rStyle w:val="Emphasis"/>
          <w:highlight w:val="cyan"/>
        </w:rPr>
        <w:t>A</w:t>
      </w:r>
      <w:r w:rsidRPr="00AB32EE">
        <w:rPr>
          <w:rStyle w:val="Emphasis"/>
        </w:rPr>
        <w:t>ct</w:t>
      </w:r>
      <w:r w:rsidRPr="00AB32EE">
        <w:rPr>
          <w:rStyle w:val="StyleUnderline"/>
        </w:rPr>
        <w:t xml:space="preserve"> must be </w:t>
      </w:r>
      <w:r w:rsidRPr="00E4293B">
        <w:rPr>
          <w:rStyle w:val="Emphasis"/>
          <w:highlight w:val="cyan"/>
        </w:rPr>
        <w:t>amended</w:t>
      </w:r>
      <w:r w:rsidRPr="00E4293B">
        <w:rPr>
          <w:rStyle w:val="StyleUnderline"/>
          <w:highlight w:val="cyan"/>
        </w:rPr>
        <w:t xml:space="preserve"> to cover</w:t>
      </w:r>
      <w:r w:rsidRPr="00AB32EE">
        <w:rPr>
          <w:rStyle w:val="StyleUnderline"/>
        </w:rPr>
        <w:t xml:space="preserve"> both private and public institutions of higher education to the extent that </w:t>
      </w:r>
      <w:r w:rsidRPr="00E4293B">
        <w:rPr>
          <w:rStyle w:val="Emphasis"/>
          <w:highlight w:val="cyan"/>
        </w:rPr>
        <w:t>college athletes</w:t>
      </w:r>
      <w:r w:rsidRPr="00AB32EE">
        <w:rPr>
          <w:rStyle w:val="StyleUnderline"/>
        </w:rPr>
        <w:t xml:space="preserve"> attending such institutions fall </w:t>
      </w:r>
      <w:r w:rsidRPr="00E4293B">
        <w:rPr>
          <w:rStyle w:val="StyleUnderline"/>
          <w:highlight w:val="cyan"/>
        </w:rPr>
        <w:t xml:space="preserve">within the </w:t>
      </w:r>
      <w:r w:rsidRPr="00E4293B">
        <w:rPr>
          <w:rStyle w:val="Emphasis"/>
          <w:highlight w:val="cyan"/>
        </w:rPr>
        <w:t>definition of “employee”</w:t>
      </w:r>
      <w:r w:rsidRPr="00AB32EE">
        <w:rPr>
          <w:rStyle w:val="StyleUnderline"/>
        </w:rPr>
        <w:t xml:space="preserve"> under that Act</w:t>
      </w:r>
      <w:r w:rsidRPr="00AB32EE">
        <w:rPr>
          <w:sz w:val="12"/>
        </w:rPr>
        <w:t>, as amended by this Act.</w:t>
      </w:r>
    </w:p>
    <w:p w14:paraId="202299C1" w14:textId="77777777" w:rsidR="00231C52" w:rsidRDefault="00231C52" w:rsidP="00231C52">
      <w:pPr>
        <w:pStyle w:val="Heading4"/>
        <w:ind w:left="720"/>
      </w:pPr>
      <w:r>
        <w:t>b.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6A7145BF" w14:textId="77777777" w:rsidR="00231C52" w:rsidRPr="00725C5F" w:rsidRDefault="00231C52" w:rsidP="00231C52">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168D98EA" w14:textId="77777777" w:rsidR="00231C52" w:rsidRPr="00725C5F" w:rsidRDefault="00231C52" w:rsidP="00231C52">
      <w:pPr>
        <w:rPr>
          <w:sz w:val="12"/>
        </w:rPr>
      </w:pPr>
      <w:r w:rsidRPr="00725C5F">
        <w:rPr>
          <w:sz w:val="12"/>
        </w:rPr>
        <w:t>Public Law 89-601</w:t>
      </w:r>
    </w:p>
    <w:p w14:paraId="51300B65" w14:textId="77777777" w:rsidR="00231C52" w:rsidRPr="007646D8" w:rsidRDefault="00231C52" w:rsidP="00231C52">
      <w:pPr>
        <w:rPr>
          <w:rStyle w:val="StyleUnderline"/>
          <w:highlight w:val="cyan"/>
        </w:rPr>
      </w:pPr>
      <w:r w:rsidRPr="007646D8">
        <w:rPr>
          <w:rStyle w:val="StyleUnderline"/>
          <w:highlight w:val="cyan"/>
        </w:rPr>
        <w:t>AN ACT</w:t>
      </w:r>
    </w:p>
    <w:p w14:paraId="3B31F8FC" w14:textId="77777777" w:rsidR="00231C52" w:rsidRPr="00725C5F" w:rsidRDefault="00231C52" w:rsidP="00231C52">
      <w:pPr>
        <w:rPr>
          <w:sz w:val="12"/>
        </w:rPr>
      </w:pPr>
      <w:r w:rsidRPr="007646D8">
        <w:rPr>
          <w:rStyle w:val="StyleUnderline"/>
          <w:highlight w:val="cyan"/>
        </w:rPr>
        <w:t xml:space="preserve">To amend the </w:t>
      </w:r>
      <w:r w:rsidRPr="007646D8">
        <w:rPr>
          <w:rStyle w:val="Emphasis"/>
          <w:highlight w:val="cyan"/>
        </w:rPr>
        <w:t>F</w:t>
      </w:r>
      <w:r w:rsidRPr="00725C5F">
        <w:rPr>
          <w:rStyle w:val="StyleUnderline"/>
        </w:rPr>
        <w:t xml:space="preserve">air </w:t>
      </w:r>
      <w:r w:rsidRPr="007646D8">
        <w:rPr>
          <w:rStyle w:val="Emphasis"/>
          <w:highlight w:val="cyan"/>
        </w:rPr>
        <w:t>L</w:t>
      </w:r>
      <w:r w:rsidRPr="00725C5F">
        <w:rPr>
          <w:rStyle w:val="StyleUnderline"/>
        </w:rPr>
        <w:t xml:space="preserve">abor </w:t>
      </w:r>
      <w:r w:rsidRPr="007646D8">
        <w:rPr>
          <w:rStyle w:val="Emphasis"/>
          <w:highlight w:val="cyan"/>
        </w:rPr>
        <w:t>S</w:t>
      </w:r>
      <w:r w:rsidRPr="00725C5F">
        <w:rPr>
          <w:rStyle w:val="StyleUnderline"/>
        </w:rPr>
        <w:t xml:space="preserve">tandards </w:t>
      </w:r>
      <w:r w:rsidRPr="007646D8">
        <w:rPr>
          <w:rStyle w:val="Emphasis"/>
          <w:highlight w:val="cyan"/>
        </w:rPr>
        <w:t>A</w:t>
      </w:r>
      <w:r w:rsidRPr="00725C5F">
        <w:rPr>
          <w:rStyle w:val="StyleUnderline"/>
        </w:rPr>
        <w:t>ct</w:t>
      </w:r>
      <w:r w:rsidRPr="00725C5F">
        <w:rPr>
          <w:sz w:val="12"/>
        </w:rPr>
        <w:t xml:space="preserve"> of 1938 </w:t>
      </w:r>
      <w:r w:rsidRPr="007646D8">
        <w:rPr>
          <w:rStyle w:val="StyleUnderline"/>
          <w:highlight w:val="cyan"/>
        </w:rPr>
        <w:t xml:space="preserve">to </w:t>
      </w:r>
      <w:r w:rsidRPr="007646D8">
        <w:rPr>
          <w:rStyle w:val="Emphasis"/>
          <w:highlight w:val="cyan"/>
        </w:rPr>
        <w:t>extend</w:t>
      </w:r>
      <w:r w:rsidRPr="007646D8">
        <w:rPr>
          <w:rStyle w:val="StyleUnderline"/>
          <w:highlight w:val="cyan"/>
        </w:rPr>
        <w:t xml:space="preserve"> its protection to additional employees</w:t>
      </w:r>
      <w:r w:rsidRPr="00725C5F">
        <w:rPr>
          <w:sz w:val="12"/>
        </w:rPr>
        <w:t>, to raise the minimum wage, and for other purposes.</w:t>
      </w:r>
    </w:p>
    <w:p w14:paraId="0729A67B" w14:textId="77777777" w:rsidR="00231C52" w:rsidRPr="00647FDC" w:rsidRDefault="00231C52" w:rsidP="00231C52">
      <w:pPr>
        <w:rPr>
          <w:u w:val="singl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Amendments of 1966".</w:t>
      </w:r>
    </w:p>
    <w:p w14:paraId="63E4625F" w14:textId="77777777" w:rsidR="00231C52" w:rsidRDefault="00231C52" w:rsidP="00231C52">
      <w:pPr>
        <w:pStyle w:val="Heading4"/>
      </w:pPr>
      <w:r>
        <w:t xml:space="preserve">4. </w:t>
      </w:r>
      <w:r w:rsidRPr="00F10BC6">
        <w:rPr>
          <w:u w:val="single"/>
        </w:rPr>
        <w:t>DEPARTMENT OF LABOR</w:t>
      </w:r>
      <w:r>
        <w:t xml:space="preserve"> ‘</w:t>
      </w:r>
      <w:r w:rsidRPr="004F1CC3">
        <w:rPr>
          <w:u w:val="single"/>
        </w:rPr>
        <w:t>strengthens</w:t>
      </w:r>
      <w:r>
        <w:t xml:space="preserve">’ by </w:t>
      </w:r>
      <w:r w:rsidRPr="004F1CC3">
        <w:rPr>
          <w:u w:val="single"/>
        </w:rPr>
        <w:t>improving</w:t>
      </w:r>
      <w:r>
        <w:t xml:space="preserve"> </w:t>
      </w:r>
      <w:r w:rsidRPr="004F1CC3">
        <w:rPr>
          <w:u w:val="single"/>
        </w:rPr>
        <w:t>existing</w:t>
      </w:r>
      <w:r>
        <w:t xml:space="preserve"> labor </w:t>
      </w:r>
      <w:r w:rsidRPr="004F1CC3">
        <w:rPr>
          <w:u w:val="single"/>
        </w:rPr>
        <w:t>rights</w:t>
      </w:r>
      <w:r>
        <w:t>.</w:t>
      </w:r>
    </w:p>
    <w:p w14:paraId="4B9EBE5D" w14:textId="77777777" w:rsidR="00231C52" w:rsidRPr="004F1CC3" w:rsidRDefault="00231C52" w:rsidP="00231C52">
      <w:r>
        <w:rPr>
          <w:rStyle w:val="Style13ptBold"/>
        </w:rPr>
        <w:t>DOL</w:t>
      </w:r>
      <w:r w:rsidRPr="004F1CC3">
        <w:rPr>
          <w:rStyle w:val="Style13ptBold"/>
        </w:rPr>
        <w:t xml:space="preserve"> ’20</w:t>
      </w:r>
      <w:r>
        <w:t xml:space="preserve"> [Bureau of International Labor Affairs, Sept 4 2020. United States Department of Labor “</w:t>
      </w:r>
      <w:r w:rsidRPr="004F1CC3">
        <w:t>U.S. Department of Labor to Award $20 Million for Grants to Strengthen Workers Rights and Increase Awareness of Labor Reforms in Mexico</w:t>
      </w:r>
      <w:r>
        <w:t xml:space="preserve">” </w:t>
      </w:r>
      <w:r w:rsidRPr="004F1CC3">
        <w:t>https://www.dol.gov/newsroom/releases/ilab/ilab20200904</w:t>
      </w:r>
      <w:r>
        <w:t xml:space="preserve"> // </w:t>
      </w:r>
      <w:r>
        <w:rPr>
          <w:i/>
        </w:rPr>
        <w:t>q.c.</w:t>
      </w:r>
      <w:r>
        <w:t>]</w:t>
      </w:r>
    </w:p>
    <w:p w14:paraId="23F9C62F" w14:textId="77777777" w:rsidR="00231C52" w:rsidRPr="004F1CC3" w:rsidRDefault="00231C52" w:rsidP="00231C52">
      <w:pPr>
        <w:rPr>
          <w:sz w:val="12"/>
        </w:rPr>
      </w:pPr>
      <w:r w:rsidRPr="004F1CC3">
        <w:rPr>
          <w:sz w:val="12"/>
        </w:rPr>
        <w:t>WASHINGTON, DC – The U.S</w:t>
      </w:r>
      <w:r w:rsidRPr="002D23E8">
        <w:rPr>
          <w:sz w:val="12"/>
        </w:rPr>
        <w:t xml:space="preserve">. </w:t>
      </w:r>
      <w:r w:rsidRPr="002D23E8">
        <w:rPr>
          <w:rStyle w:val="Emphasis"/>
        </w:rPr>
        <w:t>D</w:t>
      </w:r>
      <w:r w:rsidRPr="002D23E8">
        <w:rPr>
          <w:rStyle w:val="StyleUnderline"/>
        </w:rPr>
        <w:t xml:space="preserve">epartment </w:t>
      </w:r>
      <w:r w:rsidRPr="002D23E8">
        <w:rPr>
          <w:rStyle w:val="Emphasis"/>
        </w:rPr>
        <w:t>o</w:t>
      </w:r>
      <w:r w:rsidRPr="002D23E8">
        <w:rPr>
          <w:rStyle w:val="StyleUnderline"/>
        </w:rPr>
        <w:t xml:space="preserve">f </w:t>
      </w:r>
      <w:r w:rsidRPr="002D23E8">
        <w:rPr>
          <w:rStyle w:val="Emphasis"/>
        </w:rPr>
        <w:t>L</w:t>
      </w:r>
      <w:r w:rsidRPr="002D23E8">
        <w:rPr>
          <w:rStyle w:val="StyleUnderline"/>
        </w:rPr>
        <w:t>abor</w:t>
      </w:r>
      <w:r w:rsidRPr="004F1CC3">
        <w:rPr>
          <w:sz w:val="12"/>
        </w:rPr>
        <w:t xml:space="preserve"> today announced its intent to award two $10 million grants focused on Mexico. Funding for these grants was appropriated as part of the legislation implementing the United States-Mexico-Canada Agreement (USMCA).</w:t>
      </w:r>
    </w:p>
    <w:p w14:paraId="4034CF18" w14:textId="77777777" w:rsidR="00231C52" w:rsidRDefault="00231C52" w:rsidP="00231C52">
      <w:pPr>
        <w:rPr>
          <w:sz w:val="12"/>
        </w:rPr>
      </w:pPr>
      <w:r w:rsidRPr="004F1CC3">
        <w:rPr>
          <w:sz w:val="12"/>
        </w:rPr>
        <w:t xml:space="preserve">One </w:t>
      </w:r>
      <w:r w:rsidRPr="002D23E8">
        <w:rPr>
          <w:rStyle w:val="StyleUnderline"/>
        </w:rPr>
        <w:t>grant</w:t>
      </w:r>
      <w:r w:rsidRPr="004F1CC3">
        <w:rPr>
          <w:rStyle w:val="StyleUnderline"/>
        </w:rPr>
        <w:t xml:space="preserve"> will </w:t>
      </w:r>
      <w:r w:rsidRPr="007646D8">
        <w:rPr>
          <w:rStyle w:val="Emphasis"/>
          <w:highlight w:val="cyan"/>
        </w:rPr>
        <w:t>strengthen</w:t>
      </w:r>
      <w:r w:rsidRPr="007646D8">
        <w:rPr>
          <w:rStyle w:val="StyleUnderline"/>
          <w:highlight w:val="cyan"/>
        </w:rPr>
        <w:t xml:space="preserve"> workers</w:t>
      </w:r>
      <w:r w:rsidRPr="002D23E8">
        <w:rPr>
          <w:rStyle w:val="StyleUnderline"/>
        </w:rPr>
        <w:t xml:space="preserve">’ ability to exercise their </w:t>
      </w:r>
      <w:r w:rsidRPr="002D23E8">
        <w:rPr>
          <w:rStyle w:val="Emphasis"/>
        </w:rPr>
        <w:t xml:space="preserve">labor </w:t>
      </w:r>
      <w:r w:rsidRPr="007646D8">
        <w:rPr>
          <w:rStyle w:val="Emphasis"/>
          <w:highlight w:val="cyan"/>
        </w:rPr>
        <w:t>rights</w:t>
      </w:r>
      <w:r w:rsidRPr="004F1CC3">
        <w:rPr>
          <w:rStyle w:val="StyleUnderline"/>
        </w:rPr>
        <w:t xml:space="preserve"> under</w:t>
      </w:r>
      <w:r w:rsidRPr="004F1CC3">
        <w:rPr>
          <w:sz w:val="12"/>
        </w:rPr>
        <w:t xml:space="preserve"> Mexico’s recent landmark </w:t>
      </w:r>
      <w:r w:rsidRPr="004F1CC3">
        <w:rPr>
          <w:rStyle w:val="StyleUnderline"/>
        </w:rPr>
        <w:t xml:space="preserve">labor law reforms </w:t>
      </w:r>
      <w:r w:rsidRPr="007646D8">
        <w:rPr>
          <w:rStyle w:val="StyleUnderline"/>
          <w:highlight w:val="cyan"/>
        </w:rPr>
        <w:t>by increasing</w:t>
      </w:r>
      <w:r w:rsidRPr="004F1CC3">
        <w:rPr>
          <w:rStyle w:val="StyleUnderline"/>
        </w:rPr>
        <w:t xml:space="preserve"> workers’ </w:t>
      </w:r>
      <w:r w:rsidRPr="007646D8">
        <w:rPr>
          <w:rStyle w:val="StyleUnderline"/>
          <w:highlight w:val="cyan"/>
        </w:rPr>
        <w:t xml:space="preserve">effective </w:t>
      </w:r>
      <w:r w:rsidRPr="007646D8">
        <w:rPr>
          <w:rStyle w:val="Emphasis"/>
          <w:highlight w:val="cyan"/>
        </w:rPr>
        <w:t>use</w:t>
      </w:r>
      <w:r w:rsidRPr="007646D8">
        <w:rPr>
          <w:rStyle w:val="StyleUnderline"/>
          <w:highlight w:val="cyan"/>
        </w:rPr>
        <w:t xml:space="preserve"> of labor rights </w:t>
      </w:r>
      <w:r w:rsidRPr="007646D8">
        <w:rPr>
          <w:rStyle w:val="Emphasis"/>
          <w:highlight w:val="cyan"/>
        </w:rPr>
        <w:t>provisions</w:t>
      </w:r>
      <w:r w:rsidRPr="004F1CC3">
        <w:rPr>
          <w:rStyle w:val="StyleUnderline"/>
        </w:rPr>
        <w:t xml:space="preserve">, </w:t>
      </w:r>
      <w:r w:rsidRPr="007646D8">
        <w:rPr>
          <w:rStyle w:val="StyleUnderline"/>
          <w:highlight w:val="cyan"/>
        </w:rPr>
        <w:t xml:space="preserve">building the </w:t>
      </w:r>
      <w:r w:rsidRPr="007646D8">
        <w:rPr>
          <w:rStyle w:val="Emphasis"/>
          <w:highlight w:val="cyan"/>
        </w:rPr>
        <w:t>capacity</w:t>
      </w:r>
      <w:r w:rsidRPr="007646D8">
        <w:rPr>
          <w:rStyle w:val="StyleUnderline"/>
          <w:highlight w:val="cyan"/>
        </w:rPr>
        <w:t xml:space="preserve"> of worker </w:t>
      </w:r>
      <w:r w:rsidRPr="007646D8">
        <w:rPr>
          <w:rStyle w:val="Emphasis"/>
          <w:highlight w:val="cyan"/>
        </w:rPr>
        <w:t>organizations</w:t>
      </w:r>
      <w:r w:rsidRPr="004F1CC3">
        <w:rPr>
          <w:rStyle w:val="StyleUnderline"/>
        </w:rPr>
        <w:t xml:space="preserve"> in priority sectors, and </w:t>
      </w:r>
      <w:r w:rsidRPr="004F1CC3">
        <w:rPr>
          <w:rStyle w:val="Emphasis"/>
        </w:rPr>
        <w:t>strengthening dialogue</w:t>
      </w:r>
      <w:r w:rsidRPr="004F1CC3">
        <w:rPr>
          <w:rStyle w:val="StyleUnderline"/>
        </w:rPr>
        <w:t xml:space="preserve"> among relevant stakeholders to </w:t>
      </w:r>
      <w:r w:rsidRPr="004F1CC3">
        <w:rPr>
          <w:rStyle w:val="Emphasis"/>
        </w:rPr>
        <w:t>improve implementation</w:t>
      </w:r>
      <w:r w:rsidRPr="004F1CC3">
        <w:rPr>
          <w:rStyle w:val="StyleUnderline"/>
        </w:rPr>
        <w:t xml:space="preserve"> of labor law reforms</w:t>
      </w:r>
      <w:r w:rsidRPr="004F1CC3">
        <w:rPr>
          <w:sz w:val="12"/>
        </w:rPr>
        <w:t>.</w:t>
      </w:r>
    </w:p>
    <w:p w14:paraId="3593D02D" w14:textId="77777777" w:rsidR="00231C52" w:rsidRPr="00647FDC" w:rsidRDefault="00231C52" w:rsidP="00231C52">
      <w:pPr>
        <w:pStyle w:val="Heading3"/>
      </w:pPr>
      <w:r>
        <w:t>2NC---Grammatical Precision</w:t>
      </w:r>
    </w:p>
    <w:p w14:paraId="3C85BDEB" w14:textId="77777777" w:rsidR="00231C52" w:rsidRDefault="00231C52" w:rsidP="00231C52">
      <w:pPr>
        <w:pStyle w:val="Heading4"/>
      </w:pPr>
      <w:r>
        <w:t xml:space="preserve">‘Strengthen’ is a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71D3BB69" w14:textId="77777777" w:rsidR="00231C52" w:rsidRPr="00675BB1" w:rsidRDefault="00231C52" w:rsidP="00231C52">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62C99039" w14:textId="77777777" w:rsidR="00231C52" w:rsidRPr="008A2A70" w:rsidRDefault="00231C52" w:rsidP="00231C52">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7646D8">
        <w:rPr>
          <w:rStyle w:val="Emphasis"/>
          <w:highlight w:val="cyan"/>
        </w:rPr>
        <w:t>Gradable adjectives</w:t>
      </w:r>
      <w:r w:rsidRPr="008A2A70">
        <w:rPr>
          <w:rStyle w:val="StyleUnderline"/>
        </w:rPr>
        <w:t xml:space="preserve"> have been recognized to </w:t>
      </w:r>
      <w:r w:rsidRPr="007646D8">
        <w:rPr>
          <w:rStyle w:val="StyleUnderline"/>
          <w:highlight w:val="cyan"/>
        </w:rPr>
        <w:t>fall into two</w:t>
      </w:r>
      <w:r w:rsidRPr="008A2A70">
        <w:rPr>
          <w:rStyle w:val="StyleUnderline"/>
        </w:rPr>
        <w:t xml:space="preserve"> general descriptive </w:t>
      </w:r>
      <w:r w:rsidRPr="007646D8">
        <w:rPr>
          <w:rStyle w:val="StyleUnderline"/>
          <w:highlight w:val="cyan"/>
        </w:rPr>
        <w:t xml:space="preserve">classes: </w:t>
      </w:r>
      <w:r w:rsidRPr="007646D8">
        <w:rPr>
          <w:rStyle w:val="Emphasis"/>
          <w:highlight w:val="cyan"/>
        </w:rPr>
        <w:t>RELATIVE ADJECTIVES</w:t>
      </w:r>
      <w:r w:rsidRPr="008A2A70">
        <w:rPr>
          <w:sz w:val="12"/>
        </w:rPr>
        <w:t xml:space="preserve">, whose positive forms </w:t>
      </w:r>
      <w:r w:rsidRPr="007646D8">
        <w:rPr>
          <w:rStyle w:val="Emphasis"/>
          <w:highlight w:val="cyan"/>
        </w:rPr>
        <w:t>require reference</w:t>
      </w:r>
      <w:r w:rsidRPr="007646D8">
        <w:rPr>
          <w:rStyle w:val="StyleUnderline"/>
          <w:highlight w:val="cyan"/>
        </w:rPr>
        <w:t xml:space="preserve"> to a </w:t>
      </w:r>
      <w:r w:rsidRPr="007646D8">
        <w:rPr>
          <w:rStyle w:val="Emphasis"/>
          <w:highlight w:val="cyan"/>
        </w:rPr>
        <w:t>contextually provided</w:t>
      </w:r>
      <w:r w:rsidRPr="00675BB1">
        <w:rPr>
          <w:rStyle w:val="Emphasis"/>
        </w:rPr>
        <w:t xml:space="preserve"> standard or </w:t>
      </w:r>
      <w:r w:rsidRPr="007646D8">
        <w:rPr>
          <w:rStyle w:val="Emphasis"/>
          <w:highlight w:val="cyan"/>
        </w:rPr>
        <w:t>comparison-class</w:t>
      </w:r>
      <w:r w:rsidRPr="008A2A70">
        <w:rPr>
          <w:sz w:val="12"/>
        </w:rPr>
        <w:t xml:space="preserve">, </w:t>
      </w:r>
      <w:r w:rsidRPr="008A2A70">
        <w:rPr>
          <w:rStyle w:val="StyleUnderline"/>
        </w:rPr>
        <w:t xml:space="preserve">and </w:t>
      </w:r>
      <w:r w:rsidRPr="007646D8">
        <w:rPr>
          <w:rStyle w:val="Emphasis"/>
          <w:highlight w:val="cyan"/>
        </w:rPr>
        <w:t>ABSOLUTE ADJECTIVES</w:t>
      </w:r>
      <w:r w:rsidRPr="008A2A70">
        <w:rPr>
          <w:sz w:val="12"/>
        </w:rPr>
        <w:t xml:space="preserve">, whose positive forms are generally </w:t>
      </w:r>
      <w:r w:rsidRPr="007646D8">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69AEB5E4" w14:textId="77777777" w:rsidR="00231C52" w:rsidRPr="008A2A70" w:rsidRDefault="00231C52" w:rsidP="00231C52">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7646D8">
        <w:rPr>
          <w:rStyle w:val="Emphasis"/>
          <w:highlight w:val="cyan"/>
        </w:rPr>
        <w:t>flatten</w:t>
      </w:r>
      <w:r w:rsidRPr="007646D8">
        <w:rPr>
          <w:rStyle w:val="StyleUnderline"/>
          <w:highlight w:val="cyan"/>
        </w:rPr>
        <w:t xml:space="preserve"> and </w:t>
      </w:r>
      <w:r w:rsidRPr="007646D8">
        <w:rPr>
          <w:rStyle w:val="Emphasis"/>
          <w:highlight w:val="cyan"/>
        </w:rPr>
        <w:t>empty</w:t>
      </w:r>
      <w:r w:rsidRPr="007646D8">
        <w:rPr>
          <w:rStyle w:val="StyleUnderline"/>
          <w:highlight w:val="cyan"/>
        </w:rPr>
        <w:t xml:space="preserve"> are</w:t>
      </w:r>
      <w:r w:rsidRPr="008A2A70">
        <w:rPr>
          <w:rStyle w:val="StyleUnderline"/>
        </w:rPr>
        <w:t xml:space="preserve"> all deadjectival verbs based on </w:t>
      </w:r>
      <w:r w:rsidRPr="007646D8">
        <w:rPr>
          <w:rStyle w:val="Emphasis"/>
          <w:highlight w:val="cyan"/>
        </w:rPr>
        <w:t>absolute adjectives</w:t>
      </w:r>
      <w:r w:rsidRPr="008A2A70">
        <w:rPr>
          <w:sz w:val="12"/>
        </w:rPr>
        <w:t>, and all give rise to positive form inferences.</w:t>
      </w:r>
    </w:p>
    <w:p w14:paraId="6E84EE33" w14:textId="77777777" w:rsidR="00231C52" w:rsidRPr="008A2A70" w:rsidRDefault="00231C52" w:rsidP="00231C52">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7CB31CD3" w14:textId="77777777" w:rsidR="00231C52" w:rsidRPr="008A2A70" w:rsidRDefault="00231C52" w:rsidP="00231C52">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7E65C60E" w14:textId="77777777" w:rsidR="00231C52" w:rsidRPr="008A2A70" w:rsidRDefault="00231C52" w:rsidP="00231C52">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216C0D96" w14:textId="77777777" w:rsidR="00231C52" w:rsidRPr="008A2A70" w:rsidRDefault="00231C52" w:rsidP="00231C52">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4951E8C4" w14:textId="77777777" w:rsidR="00231C52" w:rsidRPr="008A2A70" w:rsidRDefault="00231C52" w:rsidP="00231C52">
      <w:pPr>
        <w:rPr>
          <w:sz w:val="12"/>
        </w:rPr>
      </w:pPr>
      <w:r w:rsidRPr="007646D8">
        <w:rPr>
          <w:rStyle w:val="Emphasis"/>
          <w:highlight w:val="cyan"/>
        </w:rPr>
        <w:t>On the other hand</w:t>
      </w:r>
      <w:r w:rsidRPr="008A2A70">
        <w:rPr>
          <w:sz w:val="12"/>
        </w:rPr>
        <w:t xml:space="preserve">, narrow, </w:t>
      </w:r>
      <w:r w:rsidRPr="007646D8">
        <w:rPr>
          <w:rStyle w:val="Emphasis"/>
          <w:highlight w:val="cyan"/>
        </w:rPr>
        <w:t>strengthen</w:t>
      </w:r>
      <w:r w:rsidRPr="008A2A70">
        <w:rPr>
          <w:sz w:val="12"/>
        </w:rPr>
        <w:t xml:space="preserve">, lengthen and broaden </w:t>
      </w:r>
      <w:r w:rsidRPr="007646D8">
        <w:rPr>
          <w:rStyle w:val="StyleUnderline"/>
          <w:highlight w:val="cyan"/>
        </w:rPr>
        <w:t>are</w:t>
      </w:r>
      <w:r w:rsidRPr="008A2A70">
        <w:rPr>
          <w:rStyle w:val="StyleUnderline"/>
        </w:rPr>
        <w:t xml:space="preserve"> all related to </w:t>
      </w:r>
      <w:r w:rsidRPr="007646D8">
        <w:rPr>
          <w:rStyle w:val="Emphasis"/>
          <w:highlight w:val="cyan"/>
        </w:rPr>
        <w:t>relative</w:t>
      </w:r>
      <w:r w:rsidRPr="00675BB1">
        <w:rPr>
          <w:rStyle w:val="Emphasis"/>
        </w:rPr>
        <w:t xml:space="preserve"> adjectives</w:t>
      </w:r>
      <w:r w:rsidRPr="008A2A70">
        <w:rPr>
          <w:sz w:val="12"/>
        </w:rPr>
        <w:t>, and do not give rise to such inferences.</w:t>
      </w:r>
    </w:p>
    <w:p w14:paraId="665B86A9" w14:textId="77777777" w:rsidR="00231C52" w:rsidRPr="008A2A70" w:rsidRDefault="00231C52" w:rsidP="00231C52">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6049EAF8" w14:textId="77777777" w:rsidR="00231C52" w:rsidRPr="008A2A70" w:rsidRDefault="00231C52" w:rsidP="00231C52">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0EC80350" w14:textId="77777777" w:rsidR="00231C52" w:rsidRPr="008A2A70" w:rsidRDefault="00231C52" w:rsidP="00231C52">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2A33D806" w14:textId="77777777" w:rsidR="00231C52" w:rsidRPr="00647FDC" w:rsidRDefault="00231C52" w:rsidP="00231C52">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21F32E5B" w14:textId="77777777" w:rsidR="00231C52" w:rsidRDefault="00231C52" w:rsidP="00231C52">
      <w:pPr>
        <w:pStyle w:val="Heading4"/>
      </w:pPr>
      <w:r>
        <w:t xml:space="preserve">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09461A2D" w14:textId="77777777" w:rsidR="00231C52" w:rsidRPr="0005496A" w:rsidRDefault="00231C52" w:rsidP="00231C52">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6166DDE7" w14:textId="77777777" w:rsidR="00231C52" w:rsidRPr="0005496A" w:rsidRDefault="00231C52" w:rsidP="00231C52">
      <w:pPr>
        <w:rPr>
          <w:sz w:val="12"/>
        </w:rPr>
      </w:pPr>
      <w:r w:rsidRPr="0005496A">
        <w:rPr>
          <w:sz w:val="12"/>
        </w:rPr>
        <w:t>4.2 Scales and gradable adjectives</w:t>
      </w:r>
    </w:p>
    <w:p w14:paraId="425BD18B" w14:textId="77777777" w:rsidR="00231C52" w:rsidRPr="0005496A" w:rsidRDefault="00231C52" w:rsidP="00231C52">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7646D8">
        <w:rPr>
          <w:rStyle w:val="StyleUnderline"/>
          <w:highlight w:val="cyan"/>
        </w:rPr>
        <w:t xml:space="preserve">The </w:t>
      </w:r>
      <w:r w:rsidRPr="007646D8">
        <w:rPr>
          <w:rStyle w:val="Emphasis"/>
          <w:highlight w:val="cyan"/>
        </w:rPr>
        <w:t>absolute class</w:t>
      </w:r>
      <w:r w:rsidRPr="007646D8">
        <w:rPr>
          <w:rStyle w:val="StyleUnderline"/>
          <w:highlight w:val="cyan"/>
        </w:rPr>
        <w:t xml:space="preserve"> can be further divided into</w:t>
      </w:r>
      <w:r w:rsidRPr="008A2A70">
        <w:rPr>
          <w:rStyle w:val="StyleUnderline"/>
        </w:rPr>
        <w:t xml:space="preserve"> two </w:t>
      </w:r>
      <w:r w:rsidRPr="007646D8">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7646D8">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5782872E" w14:textId="77777777" w:rsidR="00231C52" w:rsidRPr="0005496A" w:rsidRDefault="00231C52" w:rsidP="00231C52">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4588C6B4" w14:textId="77777777" w:rsidR="00231C52" w:rsidRPr="0005496A" w:rsidRDefault="00231C52" w:rsidP="00231C52">
      <w:pPr>
        <w:rPr>
          <w:sz w:val="12"/>
        </w:rPr>
      </w:pPr>
      <w:r w:rsidRPr="0005496A">
        <w:rPr>
          <w:sz w:val="12"/>
        </w:rPr>
        <w:t xml:space="preserve">(27) </w:t>
      </w:r>
      <w:r w:rsidRPr="0005496A">
        <w:rPr>
          <w:sz w:val="12"/>
        </w:rPr>
        <w:tab/>
        <w:t>A scale is a pairing hS, &lt;Si, where S D, and &lt;S is a strict ordering on S.</w:t>
      </w:r>
    </w:p>
    <w:p w14:paraId="2B3BBCCF" w14:textId="77777777" w:rsidR="00231C52" w:rsidRPr="0005496A" w:rsidRDefault="00231C52" w:rsidP="00231C52">
      <w:pPr>
        <w:rPr>
          <w:sz w:val="12"/>
        </w:rPr>
      </w:pPr>
      <w:r w:rsidRPr="0005496A">
        <w:rPr>
          <w:sz w:val="12"/>
        </w:rPr>
        <w:t>Scales can differ in that some may have a maximal or a minimal degree, or both, or neither. Maximal and minimal degrees are defined as in (28).</w:t>
      </w:r>
    </w:p>
    <w:p w14:paraId="2DC72DBD" w14:textId="77777777" w:rsidR="00231C52" w:rsidRPr="0005496A" w:rsidRDefault="00231C52" w:rsidP="00231C52">
      <w:pPr>
        <w:rPr>
          <w:sz w:val="12"/>
        </w:rPr>
      </w:pPr>
      <w:r w:rsidRPr="0005496A">
        <w:rPr>
          <w:sz w:val="12"/>
        </w:rPr>
        <w:t xml:space="preserve">(28) </w:t>
      </w:r>
      <w:r w:rsidRPr="0005496A">
        <w:rPr>
          <w:sz w:val="12"/>
        </w:rPr>
        <w:tab/>
        <w:t>a. A degree d 2 S is a maximal degree of hS, &lt;Si iff 8d0 2 S : d 6¼ d0 !d0 &lt; S d</w:t>
      </w:r>
    </w:p>
    <w:p w14:paraId="4D326BA6" w14:textId="77777777" w:rsidR="00231C52" w:rsidRPr="0005496A" w:rsidRDefault="00231C52" w:rsidP="00231C52">
      <w:pPr>
        <w:ind w:firstLine="720"/>
        <w:rPr>
          <w:sz w:val="12"/>
        </w:rPr>
      </w:pPr>
      <w:r w:rsidRPr="0005496A">
        <w:rPr>
          <w:sz w:val="12"/>
        </w:rPr>
        <w:t>b. A degree d 2 S is a minimal degree of hS, &lt;Si iff 8d0 2 S : d 6¼ d0 !d &lt; S d0</w:t>
      </w:r>
    </w:p>
    <w:p w14:paraId="22589DCB" w14:textId="77777777" w:rsidR="00231C52" w:rsidRPr="0005496A" w:rsidRDefault="00231C52" w:rsidP="00231C52">
      <w:pPr>
        <w:rPr>
          <w:sz w:val="12"/>
        </w:rPr>
      </w:pPr>
      <w:r w:rsidRPr="0005496A">
        <w:rPr>
          <w:sz w:val="12"/>
        </w:rPr>
        <w:t>The maximal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3CAA2A18" w14:textId="77777777" w:rsidR="00231C52" w:rsidRPr="0005496A" w:rsidRDefault="00231C52" w:rsidP="00231C52">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671DC125" w14:textId="77777777" w:rsidR="00231C52" w:rsidRPr="0005496A" w:rsidRDefault="00231C52" w:rsidP="00231C52">
      <w:pPr>
        <w:rPr>
          <w:sz w:val="12"/>
        </w:rPr>
      </w:pPr>
      <w:r w:rsidRPr="0005496A">
        <w:rPr>
          <w:sz w:val="12"/>
        </w:rPr>
        <w:t xml:space="preserve">(29) </w:t>
      </w:r>
      <w:r w:rsidRPr="0005496A">
        <w:rPr>
          <w:sz w:val="12"/>
        </w:rPr>
        <w:tab/>
        <w:t>An adjective denotes a momentary measure function A: (E M)!D</w:t>
      </w:r>
    </w:p>
    <w:p w14:paraId="7B878DE4" w14:textId="77777777" w:rsidR="00231C52" w:rsidRPr="0005496A" w:rsidRDefault="00231C52" w:rsidP="00231C52">
      <w:pPr>
        <w:rPr>
          <w:sz w:val="12"/>
        </w:rPr>
      </w:pPr>
      <w:r w:rsidRPr="0005496A">
        <w:rPr>
          <w:sz w:val="12"/>
        </w:rPr>
        <w:t>For example, wide denotes the measure function WIDE, which maps an object-point pair to a degree on the scale of width. In what follows, I will write Ax m for A(x,m).</w:t>
      </w:r>
    </w:p>
    <w:p w14:paraId="1A5B61C9" w14:textId="77777777" w:rsidR="00231C52" w:rsidRPr="0005496A" w:rsidRDefault="00231C52" w:rsidP="00231C52">
      <w:pPr>
        <w:rPr>
          <w:sz w:val="12"/>
        </w:rPr>
      </w:pPr>
      <w:r w:rsidRPr="0005496A">
        <w:rPr>
          <w:sz w:val="12"/>
        </w:rPr>
        <w:t>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Standard-sets are taken to be of one of three forms:</w:t>
      </w:r>
    </w:p>
    <w:p w14:paraId="3EC31C88" w14:textId="77777777" w:rsidR="00231C52" w:rsidRPr="0005496A" w:rsidRDefault="00231C52" w:rsidP="00231C52">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5E2A764E" w14:textId="77777777" w:rsidR="00231C52" w:rsidRPr="008A17A7" w:rsidRDefault="00231C52" w:rsidP="00231C52">
      <w:pPr>
        <w:ind w:firstLine="720"/>
        <w:rPr>
          <w:sz w:val="12"/>
          <w:lang w:val="it-IT"/>
        </w:rPr>
      </w:pPr>
      <w:r w:rsidRPr="008A17A7">
        <w:rPr>
          <w:sz w:val="12"/>
          <w:lang w:val="it-IT"/>
        </w:rPr>
        <w:t>i. SA =fMAXS}</w:t>
      </w:r>
    </w:p>
    <w:p w14:paraId="1E097391" w14:textId="77777777" w:rsidR="00231C52" w:rsidRPr="008A17A7" w:rsidRDefault="00231C52" w:rsidP="00231C52">
      <w:pPr>
        <w:ind w:firstLine="720"/>
        <w:rPr>
          <w:sz w:val="12"/>
          <w:lang w:val="it-IT"/>
        </w:rPr>
      </w:pPr>
      <w:r w:rsidRPr="008A17A7">
        <w:rPr>
          <w:sz w:val="12"/>
          <w:lang w:val="it-IT"/>
        </w:rPr>
        <w:t>ii. SA =fd : MINS&lt; S d}</w:t>
      </w:r>
    </w:p>
    <w:p w14:paraId="6BA3445C" w14:textId="77777777" w:rsidR="00231C52" w:rsidRPr="0005496A" w:rsidRDefault="00231C52" w:rsidP="00231C52">
      <w:pPr>
        <w:ind w:firstLine="720"/>
        <w:rPr>
          <w:sz w:val="12"/>
        </w:rPr>
      </w:pPr>
      <w:r w:rsidRPr="0005496A">
        <w:rPr>
          <w:sz w:val="12"/>
        </w:rPr>
        <w:t>iii. SA =fd : dc&lt;S d} (where dc is a contextually given degree in S)</w:t>
      </w:r>
    </w:p>
    <w:p w14:paraId="71827095" w14:textId="77777777" w:rsidR="00231C52" w:rsidRPr="0005496A" w:rsidRDefault="00231C52" w:rsidP="00231C52">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34260B60" w14:textId="77777777" w:rsidR="00231C52" w:rsidRPr="0005496A" w:rsidRDefault="00231C52" w:rsidP="00231C52">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328F3678" w14:textId="77777777" w:rsidR="00231C52" w:rsidRPr="0005496A" w:rsidRDefault="00231C52" w:rsidP="00231C52">
      <w:pPr>
        <w:rPr>
          <w:sz w:val="12"/>
        </w:rPr>
      </w:pPr>
      <w:r w:rsidRPr="0005496A">
        <w:rPr>
          <w:sz w:val="12"/>
        </w:rPr>
        <w:t>(Kennedy 2007, p.36)</w:t>
      </w:r>
    </w:p>
    <w:p w14:paraId="3B297635" w14:textId="77777777" w:rsidR="00231C52" w:rsidRPr="0005496A" w:rsidRDefault="00231C52" w:rsidP="00231C52">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40A89636" w14:textId="77777777" w:rsidR="00231C52" w:rsidRPr="0005496A" w:rsidRDefault="00231C52" w:rsidP="00231C52">
      <w:pPr>
        <w:rPr>
          <w:sz w:val="12"/>
        </w:rPr>
      </w:pPr>
      <w:r w:rsidRPr="0005496A">
        <w:rPr>
          <w:sz w:val="12"/>
        </w:rPr>
        <w:t>So long as something like Interpretive Economy is at work, then, the standard-sets associated with dry, blurry and wide can be assumed to be those in (31).</w:t>
      </w:r>
    </w:p>
    <w:p w14:paraId="1E976FFC" w14:textId="77777777" w:rsidR="00231C52" w:rsidRPr="0005496A" w:rsidRDefault="00231C52" w:rsidP="00231C52">
      <w:pPr>
        <w:rPr>
          <w:sz w:val="12"/>
        </w:rPr>
      </w:pPr>
      <w:r w:rsidRPr="0005496A">
        <w:rPr>
          <w:sz w:val="12"/>
        </w:rPr>
        <w:t xml:space="preserve">(31) </w:t>
      </w:r>
      <w:r w:rsidRPr="0005496A">
        <w:rPr>
          <w:sz w:val="12"/>
        </w:rPr>
        <w:tab/>
        <w:t>a. SDRY =fMAXDRY}</w:t>
      </w:r>
    </w:p>
    <w:p w14:paraId="32AFCC46" w14:textId="77777777" w:rsidR="00231C52" w:rsidRPr="0005496A" w:rsidRDefault="00231C52" w:rsidP="00231C52">
      <w:pPr>
        <w:ind w:firstLine="720"/>
        <w:rPr>
          <w:sz w:val="12"/>
        </w:rPr>
      </w:pPr>
      <w:r w:rsidRPr="0005496A">
        <w:rPr>
          <w:sz w:val="12"/>
        </w:rPr>
        <w:t>b. SBLUR =fd : MINBLUR &lt; d}</w:t>
      </w:r>
    </w:p>
    <w:p w14:paraId="1D3C55F9" w14:textId="77777777" w:rsidR="00231C52" w:rsidRPr="0005496A" w:rsidRDefault="00231C52" w:rsidP="00231C52">
      <w:pPr>
        <w:ind w:firstLine="720"/>
        <w:rPr>
          <w:sz w:val="12"/>
        </w:rPr>
      </w:pPr>
      <w:r w:rsidRPr="0005496A">
        <w:rPr>
          <w:sz w:val="12"/>
        </w:rPr>
        <w:t>c. SWIDE=fd : dWIDE, c&lt; d}</w:t>
      </w:r>
    </w:p>
    <w:p w14:paraId="2EBB024E" w14:textId="77777777" w:rsidR="00231C52" w:rsidRPr="0005496A" w:rsidRDefault="00231C52" w:rsidP="00231C52">
      <w:pPr>
        <w:rPr>
          <w:sz w:val="12"/>
        </w:rPr>
      </w:pPr>
      <w:r w:rsidRPr="0005496A">
        <w:rPr>
          <w:sz w:val="12"/>
        </w:rPr>
        <w:t>Assuming standard-sets like the above, a basic semantics for adjectival positive forms can now provided.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575443CD" w14:textId="77777777" w:rsidR="00231C52" w:rsidRPr="0005496A" w:rsidRDefault="00231C52" w:rsidP="00231C52">
      <w:pPr>
        <w:rPr>
          <w:sz w:val="12"/>
        </w:rPr>
      </w:pPr>
      <w:r w:rsidRPr="0005496A">
        <w:rPr>
          <w:sz w:val="12"/>
        </w:rPr>
        <w:t xml:space="preserve">(32) </w:t>
      </w:r>
      <w:r w:rsidRPr="0005496A">
        <w:rPr>
          <w:sz w:val="12"/>
        </w:rPr>
        <w:tab/>
        <w:t>Given a measure function A, an entity x 2 E and a point m2 M, POS(A)(x,m) iff Ax m 2 SA</w:t>
      </w:r>
    </w:p>
    <w:p w14:paraId="56B9E4AA" w14:textId="77777777" w:rsidR="00231C52" w:rsidRPr="0005496A" w:rsidRDefault="00231C52" w:rsidP="00231C52">
      <w:pPr>
        <w:rPr>
          <w:sz w:val="12"/>
        </w:rPr>
      </w:pPr>
      <w:r w:rsidRPr="0005496A">
        <w:rPr>
          <w:sz w:val="12"/>
        </w:rPr>
        <w:t>An adjectival positive form is taken to be true of an object/intervalpoint pair iff the object’s measurement at that point is in the standard-set associated with the measure function.16</w:t>
      </w:r>
    </w:p>
    <w:p w14:paraId="34863BC1" w14:textId="77777777" w:rsidR="00231C52" w:rsidRPr="0005496A" w:rsidRDefault="00231C52" w:rsidP="00231C52">
      <w:pPr>
        <w:rPr>
          <w:sz w:val="12"/>
        </w:rPr>
      </w:pPr>
      <w:r w:rsidRPr="0005496A">
        <w:rPr>
          <w:sz w:val="12"/>
        </w:rPr>
        <w:t>4.3 Scales and VOCs</w:t>
      </w:r>
    </w:p>
    <w:p w14:paraId="1CAF2778" w14:textId="77777777" w:rsidR="00231C52" w:rsidRPr="0005496A" w:rsidRDefault="00231C52" w:rsidP="00231C52">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B80255">
        <w:rPr>
          <w:rStyle w:val="StyleUnderline"/>
        </w:rPr>
        <w:t xml:space="preserve">Consider </w:t>
      </w:r>
      <w:r w:rsidRPr="007646D8">
        <w:rPr>
          <w:rStyle w:val="StyleUnderline"/>
          <w:highlight w:val="cyan"/>
        </w:rPr>
        <w:t>the</w:t>
      </w:r>
      <w:r w:rsidRPr="0005496A">
        <w:rPr>
          <w:rStyle w:val="StyleUnderline"/>
        </w:rPr>
        <w:t xml:space="preserve"> following </w:t>
      </w:r>
      <w:r w:rsidRPr="007646D8">
        <w:rPr>
          <w:rStyle w:val="StyleUnderline"/>
          <w:highlight w:val="cyan"/>
        </w:rPr>
        <w:t>sentence</w:t>
      </w:r>
      <w:r w:rsidRPr="0005496A">
        <w:rPr>
          <w:rStyle w:val="StyleUnderline"/>
        </w:rPr>
        <w:t>s:</w:t>
      </w:r>
    </w:p>
    <w:p w14:paraId="0689DD98" w14:textId="77777777" w:rsidR="00231C52" w:rsidRPr="0005496A" w:rsidRDefault="00231C52" w:rsidP="00231C52">
      <w:pPr>
        <w:rPr>
          <w:sz w:val="12"/>
        </w:rPr>
      </w:pPr>
      <w:r w:rsidRPr="00675BB1">
        <w:rPr>
          <w:rStyle w:val="Emphasis"/>
        </w:rPr>
        <w:t>(33)</w:t>
      </w:r>
      <w:r w:rsidRPr="0005496A">
        <w:rPr>
          <w:sz w:val="12"/>
        </w:rPr>
        <w:t xml:space="preserve"> </w:t>
      </w:r>
      <w:r w:rsidRPr="0005496A">
        <w:rPr>
          <w:sz w:val="12"/>
        </w:rPr>
        <w:tab/>
        <w:t>a. The roof dried.</w:t>
      </w:r>
    </w:p>
    <w:p w14:paraId="7206D021" w14:textId="77777777" w:rsidR="00231C52" w:rsidRPr="00675BB1" w:rsidRDefault="00231C52" w:rsidP="00231C52">
      <w:pPr>
        <w:ind w:firstLine="720"/>
        <w:rPr>
          <w:rStyle w:val="Emphasis"/>
        </w:rPr>
      </w:pPr>
      <w:r w:rsidRPr="00675BB1">
        <w:rPr>
          <w:rStyle w:val="Emphasis"/>
        </w:rPr>
        <w:t xml:space="preserve">b. </w:t>
      </w:r>
      <w:r w:rsidRPr="007646D8">
        <w:rPr>
          <w:rStyle w:val="Emphasis"/>
          <w:highlight w:val="cyan"/>
        </w:rPr>
        <w:t>The image blurred</w:t>
      </w:r>
      <w:r w:rsidRPr="00675BB1">
        <w:rPr>
          <w:rStyle w:val="Emphasis"/>
        </w:rPr>
        <w:t>.</w:t>
      </w:r>
    </w:p>
    <w:p w14:paraId="0A6B7FDF" w14:textId="77777777" w:rsidR="00231C52" w:rsidRPr="0005496A" w:rsidRDefault="00231C52" w:rsidP="00231C52">
      <w:pPr>
        <w:ind w:firstLine="720"/>
        <w:rPr>
          <w:sz w:val="12"/>
        </w:rPr>
      </w:pPr>
      <w:r w:rsidRPr="0005496A">
        <w:rPr>
          <w:sz w:val="12"/>
        </w:rPr>
        <w:t>c. The river widened.</w:t>
      </w:r>
    </w:p>
    <w:p w14:paraId="5915477B" w14:textId="77777777" w:rsidR="00231C52" w:rsidRPr="0005496A" w:rsidRDefault="00231C52" w:rsidP="00231C52">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7646D8">
        <w:rPr>
          <w:rStyle w:val="StyleUnderline"/>
          <w:highlight w:val="cyan"/>
        </w:rPr>
        <w:t>expresses that the image went from a</w:t>
      </w:r>
      <w:r w:rsidRPr="00A806CB">
        <w:rPr>
          <w:sz w:val="12"/>
        </w:rPr>
        <w:t xml:space="preserve"> </w:t>
      </w:r>
      <w:r w:rsidRPr="00A806CB">
        <w:rPr>
          <w:rStyle w:val="Emphasis"/>
        </w:rPr>
        <w:t xml:space="preserve">minimal </w:t>
      </w:r>
      <w:r w:rsidRPr="007646D8">
        <w:rPr>
          <w:rStyle w:val="Emphasis"/>
          <w:highlight w:val="cyan"/>
        </w:rPr>
        <w:t>(zero) degree</w:t>
      </w:r>
      <w:r w:rsidRPr="0005496A">
        <w:rPr>
          <w:sz w:val="12"/>
        </w:rPr>
        <w:t xml:space="preserve"> of blurriness </w:t>
      </w:r>
      <w:r w:rsidRPr="007646D8">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7646D8">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7646D8">
        <w:rPr>
          <w:rStyle w:val="Emphasis"/>
          <w:highlight w:val="cyan"/>
        </w:rPr>
        <w:t>partial</w:t>
      </w:r>
      <w:r w:rsidRPr="007646D8">
        <w:rPr>
          <w:rStyle w:val="StyleUnderline"/>
          <w:highlight w:val="cyan"/>
        </w:rPr>
        <w:t xml:space="preserve"> and </w:t>
      </w:r>
      <w:r w:rsidRPr="007646D8">
        <w:rPr>
          <w:rStyle w:val="Emphasis"/>
          <w:highlight w:val="cyan"/>
        </w:rPr>
        <w:t>relative</w:t>
      </w:r>
      <w:r w:rsidRPr="007646D8">
        <w:rPr>
          <w:rStyle w:val="StyleUnderline"/>
          <w:highlight w:val="cyan"/>
        </w:rPr>
        <w:t xml:space="preserve"> </w:t>
      </w:r>
      <w:r w:rsidRPr="007646D8">
        <w:rPr>
          <w:rStyle w:val="Emphasis"/>
          <w:highlight w:val="cyan"/>
        </w:rPr>
        <w:t>verbs</w:t>
      </w:r>
      <w:r w:rsidRPr="00675BB1">
        <w:rPr>
          <w:rStyle w:val="StyleUnderline"/>
        </w:rPr>
        <w:t>, respectively</w:t>
      </w:r>
      <w:r w:rsidRPr="0005496A">
        <w:rPr>
          <w:sz w:val="12"/>
        </w:rPr>
        <w:t>; other examples are shown below.</w:t>
      </w:r>
    </w:p>
    <w:p w14:paraId="20641FBD" w14:textId="77777777" w:rsidR="00231C52" w:rsidRPr="0005496A" w:rsidRDefault="00231C52" w:rsidP="00231C52">
      <w:pPr>
        <w:rPr>
          <w:sz w:val="12"/>
        </w:rPr>
      </w:pPr>
      <w:r w:rsidRPr="0005496A">
        <w:rPr>
          <w:sz w:val="12"/>
        </w:rPr>
        <w:t xml:space="preserve">(34) </w:t>
      </w:r>
      <w:r w:rsidRPr="0005496A">
        <w:rPr>
          <w:sz w:val="12"/>
        </w:rPr>
        <w:tab/>
        <w:t>a. Total verbs: dry, close, purify, clean, straighten, flatten, empty, fill, hide...</w:t>
      </w:r>
    </w:p>
    <w:p w14:paraId="3C225846" w14:textId="77777777" w:rsidR="00231C52" w:rsidRPr="002D23E8" w:rsidRDefault="00231C52" w:rsidP="00231C52">
      <w:pPr>
        <w:ind w:left="720"/>
        <w:rPr>
          <w:sz w:val="12"/>
        </w:rPr>
      </w:pPr>
      <w:r w:rsidRPr="0005496A">
        <w:rPr>
          <w:sz w:val="12"/>
        </w:rPr>
        <w:t xml:space="preserve">b. </w:t>
      </w:r>
      <w:r w:rsidRPr="007646D8">
        <w:rPr>
          <w:rStyle w:val="Emphasis"/>
          <w:highlight w:val="cyan"/>
        </w:rPr>
        <w:t>Partial verb</w:t>
      </w:r>
      <w:r w:rsidRPr="00675BB1">
        <w:rPr>
          <w:rStyle w:val="Emphasis"/>
        </w:rPr>
        <w:t>s</w:t>
      </w:r>
      <w:r w:rsidRPr="007646D8">
        <w:rPr>
          <w:rStyle w:val="Emphasis"/>
          <w:highlight w:val="cyan"/>
        </w:rPr>
        <w:t>: blur</w:t>
      </w:r>
      <w:r w:rsidRPr="0005496A">
        <w:rPr>
          <w:sz w:val="12"/>
        </w:rPr>
        <w:t>, open, wet, expose, curve, bend, dirty...</w:t>
      </w:r>
      <w:r w:rsidRPr="0005496A">
        <w:rPr>
          <w:sz w:val="12"/>
        </w:rPr>
        <w:cr/>
        <w:t xml:space="preserve">c. </w:t>
      </w:r>
      <w:r w:rsidRPr="007646D8">
        <w:rPr>
          <w:rStyle w:val="Emphasis"/>
          <w:highlight w:val="cyan"/>
        </w:rPr>
        <w:t>Relative verb</w:t>
      </w:r>
      <w:r w:rsidRPr="00675BB1">
        <w:rPr>
          <w:rStyle w:val="Emphasis"/>
        </w:rPr>
        <w:t>s</w:t>
      </w:r>
      <w:r w:rsidRPr="007646D8">
        <w:rPr>
          <w:rStyle w:val="Emphasis"/>
          <w:highlight w:val="cyan"/>
        </w:rPr>
        <w:t>:</w:t>
      </w:r>
      <w:r w:rsidRPr="0005496A">
        <w:rPr>
          <w:sz w:val="12"/>
        </w:rPr>
        <w:t xml:space="preserve"> widen, narrow, shorten, broaden, </w:t>
      </w:r>
      <w:r w:rsidRPr="007646D8">
        <w:rPr>
          <w:rStyle w:val="Emphasis"/>
          <w:highlight w:val="cyan"/>
        </w:rPr>
        <w:t>strengthen</w:t>
      </w:r>
      <w:r w:rsidRPr="0005496A">
        <w:rPr>
          <w:sz w:val="12"/>
        </w:rPr>
        <w:t>, grow, age, rise, fall, cool...</w:t>
      </w:r>
    </w:p>
    <w:p w14:paraId="0CA13B44" w14:textId="77777777" w:rsidR="00231C52" w:rsidRPr="0007197F" w:rsidRDefault="00231C52" w:rsidP="00231C52">
      <w:pPr>
        <w:pStyle w:val="Heading4"/>
      </w:pPr>
      <w:r>
        <w:t xml:space="preserve">Grammatical precision comes </w:t>
      </w:r>
      <w:r w:rsidRPr="002D23E8">
        <w:rPr>
          <w:u w:val="single"/>
        </w:rPr>
        <w:t>FIRST</w:t>
      </w:r>
      <w:r>
        <w:t>---</w:t>
      </w:r>
      <w:r w:rsidRPr="0007197F">
        <w:t>p</w:t>
      </w:r>
      <w:r>
        <w:t xml:space="preserve">oor understanding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206B5E45" w14:textId="77777777" w:rsidR="00231C52" w:rsidRPr="00455128" w:rsidRDefault="00231C52" w:rsidP="00231C52">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520C4A3E" w14:textId="77777777" w:rsidR="00231C52" w:rsidRPr="00455128" w:rsidRDefault="00231C52" w:rsidP="00231C52">
      <w:pPr>
        <w:rPr>
          <w:sz w:val="12"/>
        </w:rPr>
      </w:pPr>
      <w:r w:rsidRPr="00455128">
        <w:rPr>
          <w:sz w:val="12"/>
        </w:rPr>
        <w:t>I. INTRODUCTION</w:t>
      </w:r>
    </w:p>
    <w:p w14:paraId="3C8909CF" w14:textId="77777777" w:rsidR="00231C52" w:rsidRPr="00455128" w:rsidRDefault="00231C52" w:rsidP="00231C52">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704A2981" w14:textId="77777777" w:rsidR="00231C52" w:rsidRPr="00455128" w:rsidRDefault="00231C52" w:rsidP="00231C52">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68273BDD" w14:textId="77777777" w:rsidR="00231C52" w:rsidRPr="00E4293B" w:rsidRDefault="00231C52" w:rsidP="00231C52">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7646D8">
        <w:rPr>
          <w:rStyle w:val="StyleUnderline"/>
          <w:highlight w:val="cyan"/>
        </w:rPr>
        <w:t xml:space="preserve">courts </w:t>
      </w:r>
      <w:r w:rsidRPr="00041F43">
        <w:rPr>
          <w:rStyle w:val="Emphasis"/>
          <w:highlight w:val="cyan"/>
        </w:rPr>
        <w:t>explicitly rely on grammatical terminology</w:t>
      </w:r>
      <w:r w:rsidRPr="00455128">
        <w:rPr>
          <w:rStyle w:val="StyleUnderline"/>
          <w:sz w:val="12"/>
          <w:u w:val="none"/>
        </w:rPr>
        <w:t>10</w:t>
      </w:r>
      <w:r w:rsidRPr="00455128">
        <w:rPr>
          <w:sz w:val="12"/>
        </w:rPr>
        <w:t xml:space="preserve"> </w:t>
      </w:r>
      <w:r w:rsidRPr="007646D8">
        <w:rPr>
          <w:rStyle w:val="StyleUnderline"/>
          <w:highlight w:val="cyan"/>
        </w:rPr>
        <w:t>to explain</w:t>
      </w:r>
      <w:r w:rsidRPr="00455128">
        <w:rPr>
          <w:rStyle w:val="StyleUnderline"/>
        </w:rPr>
        <w:t xml:space="preserve"> their </w:t>
      </w:r>
      <w:r w:rsidRPr="007646D8">
        <w:rPr>
          <w:rStyle w:val="Emphasis"/>
          <w:highlight w:val="cyan"/>
        </w:rPr>
        <w:t>decisions</w:t>
      </w:r>
      <w:r w:rsidRPr="00455128">
        <w:rPr>
          <w:sz w:val="12"/>
        </w:rPr>
        <w:t xml:space="preserve">. In these cases, </w:t>
      </w:r>
      <w:r w:rsidRPr="007646D8">
        <w:rPr>
          <w:rStyle w:val="StyleUnderline"/>
          <w:highlight w:val="cyan"/>
        </w:rPr>
        <w:t>a lawyer or</w:t>
      </w:r>
      <w:r w:rsidRPr="00455128">
        <w:rPr>
          <w:rStyle w:val="StyleUnderline"/>
        </w:rPr>
        <w:t xml:space="preserve"> law </w:t>
      </w:r>
      <w:r w:rsidRPr="007646D8">
        <w:rPr>
          <w:rStyle w:val="StyleUnderline"/>
          <w:highlight w:val="cyan"/>
        </w:rPr>
        <w:t xml:space="preserve">student </w:t>
      </w:r>
      <w:r w:rsidRPr="007646D8">
        <w:rPr>
          <w:rStyle w:val="Emphasis"/>
          <w:highlight w:val="cyan"/>
        </w:rPr>
        <w:t>unfamiliar</w:t>
      </w:r>
      <w:r w:rsidRPr="007646D8">
        <w:rPr>
          <w:rStyle w:val="StyleUnderline"/>
          <w:highlight w:val="cyan"/>
        </w:rPr>
        <w:t xml:space="preserve"> with</w:t>
      </w:r>
      <w:r w:rsidRPr="00455128">
        <w:rPr>
          <w:rStyle w:val="StyleUnderline"/>
        </w:rPr>
        <w:t xml:space="preserve"> the categories and labels of </w:t>
      </w:r>
      <w:r w:rsidRPr="007646D8">
        <w:rPr>
          <w:rStyle w:val="StyleUnderline"/>
          <w:highlight w:val="cyan"/>
        </w:rPr>
        <w:t xml:space="preserve">grammar will be at a </w:t>
      </w:r>
      <w:r w:rsidRPr="007646D8">
        <w:rPr>
          <w:rStyle w:val="Emphasis"/>
          <w:highlight w:val="cyan"/>
        </w:rPr>
        <w:t>great disadvantage</w:t>
      </w:r>
      <w:r w:rsidRPr="007646D8">
        <w:rPr>
          <w:rStyle w:val="StyleUnderline"/>
          <w:highlight w:val="cyan"/>
        </w:rPr>
        <w:t xml:space="preserve"> if</w:t>
      </w:r>
      <w:r w:rsidRPr="00455128">
        <w:rPr>
          <w:sz w:val="12"/>
        </w:rPr>
        <w:t xml:space="preserve"> he is </w:t>
      </w:r>
      <w:r w:rsidRPr="007646D8">
        <w:rPr>
          <w:rStyle w:val="StyleUnderline"/>
          <w:highlight w:val="cyan"/>
        </w:rPr>
        <w:t>unable to</w:t>
      </w:r>
      <w:r w:rsidRPr="00E4293B">
        <w:rPr>
          <w:rStyle w:val="StyleUnderline"/>
        </w:rPr>
        <w:t xml:space="preserve"> </w:t>
      </w:r>
      <w:r w:rsidRPr="00E4293B">
        <w:rPr>
          <w:rStyle w:val="Emphasis"/>
        </w:rPr>
        <w:t xml:space="preserve">make or </w:t>
      </w:r>
      <w:r w:rsidRPr="007646D8">
        <w:rPr>
          <w:rStyle w:val="Emphasis"/>
          <w:highlight w:val="cyan"/>
        </w:rPr>
        <w:t>respond to arguments</w:t>
      </w:r>
      <w:r w:rsidRPr="007646D8">
        <w:rPr>
          <w:rStyle w:val="StyleUnderline"/>
          <w:highlight w:val="cyan"/>
        </w:rPr>
        <w:t xml:space="preserve"> based on </w:t>
      </w:r>
      <w:r w:rsidRPr="007646D8">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E4293B">
        <w:rPr>
          <w:rStyle w:val="StyleUnderline"/>
        </w:rPr>
        <w:t xml:space="preserve">cases where the </w:t>
      </w:r>
      <w:r w:rsidRPr="00E4293B">
        <w:rPr>
          <w:rStyle w:val="Emphasis"/>
        </w:rPr>
        <w:t>form of a verb</w:t>
      </w:r>
      <w:r w:rsidRPr="00E4293B">
        <w:rPr>
          <w:rStyle w:val="StyleUnderline"/>
        </w:rPr>
        <w:t xml:space="preserve"> has </w:t>
      </w:r>
      <w:r w:rsidRPr="00E4293B">
        <w:rPr>
          <w:rStyle w:val="Emphasis"/>
        </w:rPr>
        <w:t>determined</w:t>
      </w:r>
      <w:r w:rsidRPr="00E4293B">
        <w:rPr>
          <w:sz w:val="12"/>
        </w:rPr>
        <w:t xml:space="preserve">, in whole or in part, </w:t>
      </w:r>
      <w:r w:rsidRPr="00E4293B">
        <w:rPr>
          <w:rStyle w:val="StyleUnderline"/>
        </w:rPr>
        <w:t xml:space="preserve">the </w:t>
      </w:r>
      <w:r w:rsidRPr="00E4293B">
        <w:rPr>
          <w:rStyle w:val="Emphasis"/>
        </w:rPr>
        <w:t>result</w:t>
      </w:r>
      <w:r w:rsidRPr="00E4293B">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44306CD2" w14:textId="77777777" w:rsidR="00231C52" w:rsidRDefault="00231C52" w:rsidP="00231C52">
      <w:pPr>
        <w:rPr>
          <w:sz w:val="12"/>
        </w:rPr>
      </w:pPr>
      <w:r w:rsidRPr="00E4293B">
        <w:rPr>
          <w:rStyle w:val="StyleUnderline"/>
        </w:rPr>
        <w:t xml:space="preserve">The use of grammar to decide legal cases is </w:t>
      </w:r>
      <w:r w:rsidRPr="00E4293B">
        <w:rPr>
          <w:rStyle w:val="Emphasis"/>
        </w:rPr>
        <w:t>not a novelty</w:t>
      </w:r>
      <w:r w:rsidRPr="00455128">
        <w:rPr>
          <w:sz w:val="12"/>
        </w:rPr>
        <w:t xml:space="preserve">. </w:t>
      </w:r>
      <w:r w:rsidRPr="007646D8">
        <w:rPr>
          <w:rStyle w:val="StyleUnderline"/>
          <w:highlight w:val="cyan"/>
        </w:rPr>
        <w:t>The</w:t>
      </w:r>
      <w:r w:rsidRPr="00455128">
        <w:rPr>
          <w:rStyle w:val="StyleUnderline"/>
        </w:rPr>
        <w:t xml:space="preserve"> United States </w:t>
      </w:r>
      <w:r w:rsidRPr="007646D8">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7646D8">
        <w:rPr>
          <w:rStyle w:val="StyleUnderline"/>
          <w:highlight w:val="cyan"/>
        </w:rPr>
        <w:t>noted</w:t>
      </w:r>
      <w:r w:rsidRPr="00455128">
        <w:rPr>
          <w:rStyle w:val="StyleUnderline"/>
        </w:rPr>
        <w:t xml:space="preserve"> that "</w:t>
      </w:r>
      <w:r w:rsidRPr="007646D8">
        <w:rPr>
          <w:rStyle w:val="StyleUnderline"/>
          <w:highlight w:val="cyan"/>
        </w:rPr>
        <w:t xml:space="preserve">Congress' use of </w:t>
      </w:r>
      <w:r w:rsidRPr="007646D8">
        <w:rPr>
          <w:rStyle w:val="Emphasis"/>
          <w:highlight w:val="cyan"/>
        </w:rPr>
        <w:t>verb tense</w:t>
      </w:r>
      <w:r w:rsidRPr="007646D8">
        <w:rPr>
          <w:rStyle w:val="StyleUnderline"/>
          <w:highlight w:val="cyan"/>
        </w:rPr>
        <w:t xml:space="preserve"> is</w:t>
      </w:r>
      <w:r w:rsidRPr="00455128">
        <w:rPr>
          <w:rStyle w:val="StyleUnderline"/>
        </w:rPr>
        <w:t xml:space="preserve"> considered </w:t>
      </w:r>
      <w:r w:rsidRPr="007646D8">
        <w:rPr>
          <w:rStyle w:val="Emphasis"/>
          <w:highlight w:val="cyan"/>
        </w:rPr>
        <w:t>significant</w:t>
      </w:r>
      <w:r w:rsidRPr="007646D8">
        <w:rPr>
          <w:rStyle w:val="StyleUnderline"/>
          <w:highlight w:val="cyan"/>
        </w:rPr>
        <w:t xml:space="preserve"> in </w:t>
      </w:r>
      <w:r w:rsidRPr="007646D8">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7646D8">
        <w:rPr>
          <w:rStyle w:val="StyleUnderline"/>
          <w:highlight w:val="cyan"/>
        </w:rPr>
        <w:t>familiarity with</w:t>
      </w:r>
      <w:r w:rsidRPr="00D551BC">
        <w:rPr>
          <w:rStyle w:val="StyleUnderline"/>
        </w:rPr>
        <w:t xml:space="preserve"> the terminology of </w:t>
      </w:r>
      <w:r w:rsidRPr="007646D8">
        <w:rPr>
          <w:rStyle w:val="Emphasis"/>
          <w:highlight w:val="cyan"/>
        </w:rPr>
        <w:t>verb forms</w:t>
      </w:r>
      <w:r w:rsidRPr="007646D8">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7646D8">
        <w:rPr>
          <w:rStyle w:val="StyleUnderline"/>
          <w:highlight w:val="cyan"/>
        </w:rPr>
        <w:t>useful</w:t>
      </w:r>
      <w:r w:rsidRPr="00E31441">
        <w:rPr>
          <w:rStyle w:val="StyleUnderline"/>
        </w:rPr>
        <w:t xml:space="preserve"> tool </w:t>
      </w:r>
      <w:r w:rsidRPr="007646D8">
        <w:rPr>
          <w:rStyle w:val="StyleUnderline"/>
          <w:highlight w:val="cyan"/>
        </w:rPr>
        <w:t>in</w:t>
      </w:r>
      <w:r w:rsidRPr="00455128">
        <w:rPr>
          <w:rStyle w:val="StyleUnderline"/>
        </w:rPr>
        <w:t xml:space="preserve"> the arsenal of </w:t>
      </w:r>
      <w:r w:rsidRPr="007646D8">
        <w:rPr>
          <w:rStyle w:val="Emphasis"/>
          <w:highlight w:val="cyan"/>
        </w:rPr>
        <w:t>legal argumentation</w:t>
      </w:r>
      <w:r w:rsidRPr="00455128">
        <w:rPr>
          <w:sz w:val="12"/>
        </w:rPr>
        <w:t>.</w:t>
      </w:r>
    </w:p>
    <w:p w14:paraId="10CB7E79" w14:textId="77777777" w:rsidR="00231C52" w:rsidRDefault="00231C52" w:rsidP="00231C52">
      <w:pPr>
        <w:pStyle w:val="Heading3"/>
      </w:pPr>
      <w:r>
        <w:t>2NC---Fed Workers</w:t>
      </w:r>
    </w:p>
    <w:p w14:paraId="69BF94B0" w14:textId="77777777" w:rsidR="00231C52" w:rsidRPr="00A7638D" w:rsidRDefault="00231C52" w:rsidP="00231C52">
      <w:pPr>
        <w:pStyle w:val="Heading4"/>
      </w:pPr>
      <w:r>
        <w:t xml:space="preserve">Trump’s XO utilized the </w:t>
      </w:r>
      <w:r w:rsidRPr="000170E9">
        <w:rPr>
          <w:u w:val="single"/>
        </w:rPr>
        <w:t>CSRA</w:t>
      </w:r>
      <w:r>
        <w:rPr>
          <w:b w:val="0"/>
          <w:bCs/>
        </w:rPr>
        <w:t xml:space="preserve"> (Civil Service Reform Act) </w:t>
      </w:r>
      <w:r>
        <w:t xml:space="preserve">to fully </w:t>
      </w:r>
      <w:r w:rsidRPr="000170E9">
        <w:rPr>
          <w:u w:val="single"/>
        </w:rPr>
        <w:t>exclude</w:t>
      </w:r>
      <w:r>
        <w:t xml:space="preserve"> federal workers from the </w:t>
      </w:r>
      <w:r w:rsidRPr="000170E9">
        <w:rPr>
          <w:u w:val="single"/>
        </w:rPr>
        <w:t>right</w:t>
      </w:r>
      <w:r>
        <w:t xml:space="preserve"> to </w:t>
      </w:r>
      <w:r w:rsidRPr="000170E9">
        <w:rPr>
          <w:u w:val="single"/>
        </w:rPr>
        <w:t>collective</w:t>
      </w:r>
      <w:r>
        <w:t xml:space="preserve"> </w:t>
      </w:r>
      <w:r w:rsidRPr="000170E9">
        <w:rPr>
          <w:u w:val="single"/>
        </w:rPr>
        <w:t>bargaining</w:t>
      </w:r>
      <w:r>
        <w:t xml:space="preserve"> under </w:t>
      </w:r>
      <w:r w:rsidRPr="000170E9">
        <w:rPr>
          <w:u w:val="single"/>
        </w:rPr>
        <w:t>labor</w:t>
      </w:r>
      <w:r>
        <w:t xml:space="preserve"> </w:t>
      </w:r>
      <w:r w:rsidRPr="000170E9">
        <w:rPr>
          <w:u w:val="single"/>
        </w:rPr>
        <w:t>law</w:t>
      </w:r>
      <w:r>
        <w:t xml:space="preserve">. </w:t>
      </w:r>
    </w:p>
    <w:p w14:paraId="75B80EA2" w14:textId="77777777" w:rsidR="00231C52" w:rsidRPr="006E70FC" w:rsidRDefault="00231C52" w:rsidP="00231C52">
      <w:r w:rsidRPr="006E70FC">
        <w:rPr>
          <w:rStyle w:val="Style13ptBold"/>
        </w:rPr>
        <w:t>Wagner ’25</w:t>
      </w:r>
      <w:r>
        <w:t xml:space="preserve"> [Erich Wagner (</w:t>
      </w:r>
      <w:r w:rsidRPr="006E70FC">
        <w:t>senior correspondent</w:t>
      </w:r>
      <w:r>
        <w:t xml:space="preserve"> covering organized labor and federal workforce issues at Government Executive) Aug 28 2025.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r>
        <w:rPr>
          <w:i/>
        </w:rPr>
        <w:t>q.c.</w:t>
      </w:r>
      <w:r>
        <w:t>]</w:t>
      </w:r>
    </w:p>
    <w:p w14:paraId="31164FDE" w14:textId="77777777" w:rsidR="00231C52" w:rsidRPr="009B5EC9" w:rsidRDefault="00231C52" w:rsidP="00231C52">
      <w:pPr>
        <w:rPr>
          <w:sz w:val="12"/>
        </w:rPr>
      </w:pPr>
      <w:r w:rsidRPr="009B5EC9">
        <w:rPr>
          <w:sz w:val="12"/>
        </w:rPr>
        <w:t xml:space="preserve">President </w:t>
      </w:r>
      <w:r w:rsidRPr="007646D8">
        <w:rPr>
          <w:rStyle w:val="StyleUnderline"/>
          <w:highlight w:val="cyan"/>
        </w:rPr>
        <w:t>Trump</w:t>
      </w:r>
      <w:r w:rsidRPr="009B5EC9">
        <w:rPr>
          <w:sz w:val="12"/>
        </w:rPr>
        <w:t xml:space="preserve"> on Thursday signed a new </w:t>
      </w:r>
      <w:r w:rsidRPr="007646D8">
        <w:rPr>
          <w:rStyle w:val="Emphasis"/>
          <w:highlight w:val="cyan"/>
        </w:rPr>
        <w:t>ex</w:t>
      </w:r>
      <w:r w:rsidRPr="0007197F">
        <w:rPr>
          <w:rStyle w:val="StyleUnderline"/>
        </w:rPr>
        <w:t>ecutive</w:t>
      </w:r>
      <w:r w:rsidRPr="009B5EC9">
        <w:rPr>
          <w:rStyle w:val="StyleUnderline"/>
        </w:rPr>
        <w:t xml:space="preserve"> </w:t>
      </w:r>
      <w:r w:rsidRPr="007646D8">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4002CA98" w14:textId="77777777" w:rsidR="00231C52" w:rsidRPr="00647FDC" w:rsidRDefault="00231C52" w:rsidP="00231C52">
      <w:pPr>
        <w:rPr>
          <w:sz w:val="12"/>
        </w:rPr>
      </w:pPr>
      <w:r w:rsidRPr="009B5EC9">
        <w:rPr>
          <w:sz w:val="12"/>
        </w:rPr>
        <w:t xml:space="preserve">The edict, which was published within minutes of Trump’s proclamation marking Monday’s Labor Day holiday, appends a March edict that seeks to </w:t>
      </w:r>
      <w:r w:rsidRPr="007646D8">
        <w:rPr>
          <w:rStyle w:val="Emphasis"/>
          <w:highlight w:val="cyan"/>
        </w:rPr>
        <w:t>outlaw collective bargaining</w:t>
      </w:r>
      <w:r w:rsidRPr="007646D8">
        <w:rPr>
          <w:rStyle w:val="StyleUnderline"/>
          <w:highlight w:val="cyan"/>
        </w:rPr>
        <w:t xml:space="preserve"> for</w:t>
      </w:r>
      <w:r w:rsidRPr="009B5EC9">
        <w:rPr>
          <w:sz w:val="12"/>
        </w:rPr>
        <w:t xml:space="preserve"> two-thirds of </w:t>
      </w:r>
      <w:r w:rsidRPr="007646D8">
        <w:rPr>
          <w:rStyle w:val="StyleUnderline"/>
          <w:highlight w:val="cyan"/>
        </w:rPr>
        <w:t>the federal workforce</w:t>
      </w:r>
      <w:r w:rsidRPr="009B5EC9">
        <w:rPr>
          <w:sz w:val="12"/>
        </w:rPr>
        <w:t xml:space="preserve">, </w:t>
      </w:r>
      <w:r w:rsidRPr="007646D8">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7646D8">
        <w:rPr>
          <w:rStyle w:val="StyleUnderline"/>
          <w:highlight w:val="cyan"/>
        </w:rPr>
        <w:t>the</w:t>
      </w:r>
      <w:r w:rsidRPr="009B5EC9">
        <w:rPr>
          <w:rStyle w:val="StyleUnderline"/>
        </w:rPr>
        <w:t xml:space="preserve"> </w:t>
      </w:r>
      <w:r w:rsidRPr="0007197F">
        <w:rPr>
          <w:rStyle w:val="StyleUnderline"/>
        </w:rPr>
        <w:t xml:space="preserve">1978 </w:t>
      </w:r>
      <w:r w:rsidRPr="007646D8">
        <w:rPr>
          <w:rStyle w:val="Emphasis"/>
          <w:highlight w:val="cyan"/>
        </w:rPr>
        <w:t>C</w:t>
      </w:r>
      <w:r w:rsidRPr="0007197F">
        <w:rPr>
          <w:rStyle w:val="StyleUnderline"/>
        </w:rPr>
        <w:t xml:space="preserve">ivil </w:t>
      </w:r>
      <w:r w:rsidRPr="007646D8">
        <w:rPr>
          <w:rStyle w:val="Emphasis"/>
          <w:highlight w:val="cyan"/>
        </w:rPr>
        <w:t>S</w:t>
      </w:r>
      <w:r w:rsidRPr="0007197F">
        <w:rPr>
          <w:rStyle w:val="StyleUnderline"/>
        </w:rPr>
        <w:t xml:space="preserve">ervice </w:t>
      </w:r>
      <w:r w:rsidRPr="007646D8">
        <w:rPr>
          <w:rStyle w:val="Emphasis"/>
          <w:highlight w:val="cyan"/>
        </w:rPr>
        <w:t>R</w:t>
      </w:r>
      <w:r w:rsidRPr="0007197F">
        <w:rPr>
          <w:rStyle w:val="StyleUnderline"/>
        </w:rPr>
        <w:t xml:space="preserve">eform </w:t>
      </w:r>
      <w:r w:rsidRPr="007646D8">
        <w:rPr>
          <w:rStyle w:val="Emphasis"/>
          <w:highlight w:val="cyan"/>
        </w:rPr>
        <w:t>A</w:t>
      </w:r>
      <w:r w:rsidRPr="0007197F">
        <w:rPr>
          <w:rStyle w:val="StyleUnderline"/>
        </w:rPr>
        <w:t>ct</w:t>
      </w:r>
      <w:r w:rsidRPr="009B5EC9">
        <w:rPr>
          <w:rStyle w:val="StyleUnderline"/>
        </w:rPr>
        <w:t xml:space="preserve"> </w:t>
      </w:r>
      <w:r w:rsidRPr="007646D8">
        <w:rPr>
          <w:rStyle w:val="StyleUnderline"/>
          <w:highlight w:val="cyan"/>
        </w:rPr>
        <w:t xml:space="preserve">allowing the president to </w:t>
      </w:r>
      <w:r w:rsidRPr="007646D8">
        <w:rPr>
          <w:rStyle w:val="Emphasis"/>
          <w:highlight w:val="cyan"/>
        </w:rPr>
        <w:t>exclude</w:t>
      </w:r>
      <w:r w:rsidRPr="007646D8">
        <w:rPr>
          <w:rStyle w:val="StyleUnderline"/>
          <w:highlight w:val="cyan"/>
        </w:rPr>
        <w:t xml:space="preserve"> agencies from </w:t>
      </w:r>
      <w:r w:rsidRPr="007646D8">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462305FB" w14:textId="77777777" w:rsidR="00231C52" w:rsidRDefault="00231C52" w:rsidP="00231C52">
      <w:pPr>
        <w:pStyle w:val="Heading4"/>
      </w:pPr>
      <w:r>
        <w:t>It uses the language ‘</w:t>
      </w:r>
      <w:r w:rsidRPr="009B5EC9">
        <w:rPr>
          <w:u w:val="single"/>
        </w:rPr>
        <w:t>exclude from the right to join a labor organization</w:t>
      </w:r>
      <w:r w:rsidRPr="000170E9">
        <w:t>’</w:t>
      </w:r>
      <w:r>
        <w:t>.</w:t>
      </w:r>
    </w:p>
    <w:p w14:paraId="48A94314" w14:textId="77777777" w:rsidR="00231C52" w:rsidRPr="009B5EC9" w:rsidRDefault="00231C52" w:rsidP="00231C52">
      <w:r w:rsidRPr="009B5EC9">
        <w:rPr>
          <w:rStyle w:val="Style13ptBold"/>
        </w:rPr>
        <w:t>CSRA ’78</w:t>
      </w:r>
      <w:r>
        <w:t xml:space="preserve"> [U.S. Congress, Oct 13 1978. U.S. Equal Employment Opportunity Commission “Civil Service Reform Act of 1978” </w:t>
      </w:r>
      <w:r w:rsidRPr="009B5EC9">
        <w:t>https://www.eeoc.gov/history/civil-service-reform-act-1978</w:t>
      </w:r>
      <w:r>
        <w:t xml:space="preserve"> // </w:t>
      </w:r>
      <w:r>
        <w:rPr>
          <w:i/>
        </w:rPr>
        <w:t>q.c.</w:t>
      </w:r>
      <w:r>
        <w:t>]</w:t>
      </w:r>
    </w:p>
    <w:p w14:paraId="207F2864" w14:textId="77777777" w:rsidR="00231C52" w:rsidRPr="006E70FC" w:rsidRDefault="00231C52" w:rsidP="00231C52">
      <w:pPr>
        <w:rPr>
          <w:rStyle w:val="Emphasis"/>
        </w:rPr>
      </w:pPr>
      <w:r w:rsidRPr="006E70FC">
        <w:rPr>
          <w:rStyle w:val="Emphasis"/>
        </w:rPr>
        <w:t>Section. 7102. Employees' rights</w:t>
      </w:r>
    </w:p>
    <w:p w14:paraId="493D3ACD" w14:textId="77777777" w:rsidR="00231C52" w:rsidRPr="00641F40" w:rsidRDefault="00231C52" w:rsidP="00231C52">
      <w:pPr>
        <w:rPr>
          <w:sz w:val="12"/>
          <w:szCs w:val="12"/>
        </w:rPr>
      </w:pPr>
      <w:r w:rsidRPr="006E70FC">
        <w:rPr>
          <w:rStyle w:val="StyleUnderline"/>
        </w:rPr>
        <w:t xml:space="preserve">" </w:t>
      </w:r>
      <w:r w:rsidRPr="007646D8">
        <w:rPr>
          <w:rStyle w:val="StyleUnderline"/>
          <w:highlight w:val="cyan"/>
        </w:rPr>
        <w:t xml:space="preserve">Each employee shall have the right to </w:t>
      </w:r>
      <w:r w:rsidRPr="007646D8">
        <w:rPr>
          <w:rStyle w:val="Emphasis"/>
          <w:highlight w:val="cyan"/>
        </w:rPr>
        <w:t>form</w:t>
      </w:r>
      <w:r w:rsidRPr="007646D8">
        <w:rPr>
          <w:rStyle w:val="StyleUnderline"/>
          <w:highlight w:val="cyan"/>
        </w:rPr>
        <w:t xml:space="preserve">, </w:t>
      </w:r>
      <w:r w:rsidRPr="007646D8">
        <w:rPr>
          <w:rStyle w:val="Emphasis"/>
          <w:highlight w:val="cyan"/>
        </w:rPr>
        <w:t>join</w:t>
      </w:r>
      <w:r w:rsidRPr="007646D8">
        <w:rPr>
          <w:rStyle w:val="StyleUnderline"/>
          <w:highlight w:val="cyan"/>
        </w:rPr>
        <w:t xml:space="preserve">, or </w:t>
      </w:r>
      <w:r w:rsidRPr="007646D8">
        <w:rPr>
          <w:rStyle w:val="Emphasis"/>
          <w:highlight w:val="cyan"/>
        </w:rPr>
        <w:t>assist</w:t>
      </w:r>
      <w:r w:rsidRPr="007646D8">
        <w:rPr>
          <w:rStyle w:val="StyleUnderline"/>
          <w:highlight w:val="cyan"/>
        </w:rPr>
        <w:t xml:space="preserve"> any </w:t>
      </w:r>
      <w:r w:rsidRPr="007646D8">
        <w:rPr>
          <w:rStyle w:val="Emphasis"/>
          <w:highlight w:val="cyan"/>
        </w:rPr>
        <w:t>labor organization</w:t>
      </w:r>
      <w:r w:rsidRPr="006E70FC">
        <w:rPr>
          <w:sz w:val="12"/>
        </w:rPr>
        <w:t xml:space="preserve">, or to refrain from any such activity, freely and without fear of penalty or reprisal, and each employee shall be protected in the exercise of such right. Except as otherwise provided under this </w:t>
      </w:r>
      <w:r w:rsidRPr="00641F40">
        <w:rPr>
          <w:sz w:val="12"/>
          <w:szCs w:val="12"/>
        </w:rPr>
        <w:t>chapter, such right includes the right--,</w:t>
      </w:r>
    </w:p>
    <w:p w14:paraId="4D05A656" w14:textId="77777777" w:rsidR="00231C52" w:rsidRPr="00641F40" w:rsidRDefault="00231C52" w:rsidP="00231C52">
      <w:pPr>
        <w:rPr>
          <w:sz w:val="12"/>
          <w:szCs w:val="12"/>
        </w:rPr>
      </w:pPr>
      <w:r w:rsidRPr="00641F40">
        <w:rPr>
          <w:sz w:val="12"/>
          <w:szCs w:val="12"/>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6CCAFF3D" w14:textId="77777777" w:rsidR="00231C52" w:rsidRPr="006E70FC" w:rsidRDefault="00231C52" w:rsidP="00231C52">
      <w:pPr>
        <w:rPr>
          <w:sz w:val="12"/>
        </w:rPr>
      </w:pPr>
      <w:r w:rsidRPr="00641F40">
        <w:rPr>
          <w:sz w:val="12"/>
          <w:szCs w:val="12"/>
        </w:rPr>
        <w:t>"(2) to engage in collective bargaining with respect</w:t>
      </w:r>
      <w:r w:rsidRPr="00641F40">
        <w:rPr>
          <w:sz w:val="2"/>
          <w:szCs w:val="12"/>
        </w:rPr>
        <w:t xml:space="preserve"> </w:t>
      </w:r>
      <w:r w:rsidRPr="006E70FC">
        <w:rPr>
          <w:sz w:val="12"/>
        </w:rPr>
        <w:t>to conditions of employment through representatives chosen by employees under this chapter.</w:t>
      </w:r>
    </w:p>
    <w:p w14:paraId="42AECABC" w14:textId="77777777" w:rsidR="00231C52" w:rsidRPr="006E70FC" w:rsidRDefault="00231C52" w:rsidP="00231C52">
      <w:pPr>
        <w:rPr>
          <w:sz w:val="12"/>
        </w:rPr>
      </w:pPr>
      <w:r w:rsidRPr="006E70FC">
        <w:rPr>
          <w:sz w:val="12"/>
        </w:rPr>
        <w:t>Section. 7103. Definitions; application</w:t>
      </w:r>
    </w:p>
    <w:p w14:paraId="46A466A3" w14:textId="77777777" w:rsidR="00231C52" w:rsidRPr="006E70FC" w:rsidRDefault="00231C52" w:rsidP="00231C52">
      <w:pPr>
        <w:rPr>
          <w:sz w:val="12"/>
        </w:rPr>
      </w:pPr>
      <w:r w:rsidRPr="006E70FC">
        <w:rPr>
          <w:sz w:val="12"/>
        </w:rPr>
        <w:t>"(a) For the purpose of this chapter--,</w:t>
      </w:r>
    </w:p>
    <w:p w14:paraId="2C025AFA" w14:textId="77777777" w:rsidR="00231C52" w:rsidRPr="006E70FC" w:rsidRDefault="00231C52" w:rsidP="00231C52">
      <w:pPr>
        <w:rPr>
          <w:sz w:val="12"/>
        </w:rPr>
      </w:pPr>
      <w:r w:rsidRPr="006E70FC">
        <w:rPr>
          <w:sz w:val="12"/>
        </w:rPr>
        <w:t>"(1) 'person' means an individual, labor organization, or agency;</w:t>
      </w:r>
    </w:p>
    <w:p w14:paraId="7168E18A" w14:textId="77777777" w:rsidR="00231C52" w:rsidRPr="006E70FC" w:rsidRDefault="00231C52" w:rsidP="00231C52">
      <w:pPr>
        <w:rPr>
          <w:sz w:val="12"/>
        </w:rPr>
      </w:pPr>
      <w:r w:rsidRPr="006E70FC">
        <w:rPr>
          <w:sz w:val="12"/>
        </w:rPr>
        <w:t>"(2) 'employee' means an individual--,</w:t>
      </w:r>
    </w:p>
    <w:p w14:paraId="5FA1583A" w14:textId="77777777" w:rsidR="00231C52" w:rsidRPr="006E70FC" w:rsidRDefault="00231C52" w:rsidP="00231C52">
      <w:pPr>
        <w:rPr>
          <w:sz w:val="12"/>
        </w:rPr>
      </w:pPr>
      <w:r w:rsidRPr="006E70FC">
        <w:rPr>
          <w:sz w:val="12"/>
        </w:rPr>
        <w:t>"(A) employed in an agency; or</w:t>
      </w:r>
    </w:p>
    <w:p w14:paraId="4BC294E4" w14:textId="77777777" w:rsidR="00231C52" w:rsidRPr="006E70FC" w:rsidRDefault="00231C52" w:rsidP="00231C52">
      <w:pPr>
        <w:rPr>
          <w:sz w:val="12"/>
        </w:rPr>
      </w:pPr>
      <w:r w:rsidRPr="006E70FC">
        <w:rPr>
          <w:sz w:val="12"/>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02D6D748" w14:textId="77777777" w:rsidR="00231C52" w:rsidRPr="006E70FC" w:rsidRDefault="00231C52" w:rsidP="00231C52">
      <w:pPr>
        <w:rPr>
          <w:sz w:val="12"/>
        </w:rPr>
      </w:pPr>
      <w:r w:rsidRPr="006E70FC">
        <w:rPr>
          <w:sz w:val="12"/>
        </w:rPr>
        <w:t>but does not include--,</w:t>
      </w:r>
    </w:p>
    <w:p w14:paraId="070DA094" w14:textId="77777777" w:rsidR="00231C52" w:rsidRPr="006E70FC" w:rsidRDefault="00231C52" w:rsidP="00231C52">
      <w:pPr>
        <w:rPr>
          <w:sz w:val="12"/>
        </w:rPr>
      </w:pPr>
      <w:r w:rsidRPr="006E70FC">
        <w:rPr>
          <w:sz w:val="12"/>
        </w:rPr>
        <w:t>"(i) an alien or noncitizen of the United States who occupies a position outside the United States;</w:t>
      </w:r>
    </w:p>
    <w:p w14:paraId="30D602D2" w14:textId="77777777" w:rsidR="00231C52" w:rsidRPr="006E70FC" w:rsidRDefault="00231C52" w:rsidP="00231C52">
      <w:pPr>
        <w:rPr>
          <w:sz w:val="12"/>
        </w:rPr>
      </w:pPr>
      <w:r w:rsidRPr="006E70FC">
        <w:rPr>
          <w:sz w:val="12"/>
        </w:rPr>
        <w:t>"(ii) a member of the uniformed services;</w:t>
      </w:r>
    </w:p>
    <w:p w14:paraId="1D36ED7A" w14:textId="77777777" w:rsidR="00231C52" w:rsidRPr="006E70FC" w:rsidRDefault="00231C52" w:rsidP="00231C52">
      <w:pPr>
        <w:rPr>
          <w:sz w:val="12"/>
        </w:rPr>
      </w:pPr>
      <w:r w:rsidRPr="006E70FC">
        <w:rPr>
          <w:sz w:val="12"/>
        </w:rPr>
        <w:t>"(iii) a supervisor or a management official;</w:t>
      </w:r>
    </w:p>
    <w:p w14:paraId="5F411894" w14:textId="77777777" w:rsidR="00231C52" w:rsidRPr="006E70FC" w:rsidRDefault="00231C52" w:rsidP="00231C52">
      <w:pPr>
        <w:rPr>
          <w:sz w:val="12"/>
        </w:rPr>
      </w:pPr>
      <w:r w:rsidRPr="006E70FC">
        <w:rPr>
          <w:sz w:val="12"/>
        </w:rPr>
        <w:t>"(iv) an officer or employee in the Foreign Service of the United States employed in the Department of State, the Agency for International Development, or the international Communication Agency; or</w:t>
      </w:r>
    </w:p>
    <w:p w14:paraId="5F58D140" w14:textId="77777777" w:rsidR="00231C52" w:rsidRPr="006E70FC" w:rsidRDefault="00231C52" w:rsidP="00231C52">
      <w:pPr>
        <w:rPr>
          <w:sz w:val="12"/>
        </w:rPr>
      </w:pPr>
      <w:r w:rsidRPr="006E70FC">
        <w:rPr>
          <w:sz w:val="12"/>
        </w:rPr>
        <w:t>"(v) any person who participates in a strike in violation of section 7311 of this title;</w:t>
      </w:r>
    </w:p>
    <w:p w14:paraId="6D60608F" w14:textId="77777777" w:rsidR="00231C52" w:rsidRPr="006E70FC" w:rsidRDefault="00231C52" w:rsidP="00231C52">
      <w:pPr>
        <w:rPr>
          <w:sz w:val="12"/>
        </w:rPr>
      </w:pPr>
      <w:r w:rsidRPr="006E70FC">
        <w:rPr>
          <w:sz w:val="12"/>
        </w:rPr>
        <w:t>"(3) 'agency' means an Executive agency (including a nonappropriated fund instrumentality described in section 2105(c) of this title and the Veterans' Canteen Service, Veterans' Administration), the Library of Congress, and the Government Printing Office, but does not include--,</w:t>
      </w:r>
    </w:p>
    <w:p w14:paraId="256545C3" w14:textId="77777777" w:rsidR="00231C52" w:rsidRPr="006E70FC" w:rsidRDefault="00231C52" w:rsidP="00231C52">
      <w:pPr>
        <w:rPr>
          <w:sz w:val="12"/>
        </w:rPr>
      </w:pPr>
      <w:r w:rsidRPr="006E70FC">
        <w:rPr>
          <w:sz w:val="12"/>
        </w:rPr>
        <w:t>"(A) the General Accounting Office;</w:t>
      </w:r>
    </w:p>
    <w:p w14:paraId="39320E66" w14:textId="77777777" w:rsidR="00231C52" w:rsidRPr="006E70FC" w:rsidRDefault="00231C52" w:rsidP="00231C52">
      <w:pPr>
        <w:rPr>
          <w:sz w:val="12"/>
        </w:rPr>
      </w:pPr>
      <w:r w:rsidRPr="006E70FC">
        <w:rPr>
          <w:sz w:val="12"/>
        </w:rPr>
        <w:t>"(B) the Federal Bureau of Investigation;</w:t>
      </w:r>
    </w:p>
    <w:p w14:paraId="505F409C" w14:textId="77777777" w:rsidR="00231C52" w:rsidRPr="006E70FC" w:rsidRDefault="00231C52" w:rsidP="00231C52">
      <w:pPr>
        <w:rPr>
          <w:sz w:val="12"/>
        </w:rPr>
      </w:pPr>
      <w:r w:rsidRPr="006E70FC">
        <w:rPr>
          <w:sz w:val="12"/>
        </w:rPr>
        <w:t>"(C) the Ceneral Intelligence Agency;</w:t>
      </w:r>
    </w:p>
    <w:p w14:paraId="713E8D8A" w14:textId="77777777" w:rsidR="00231C52" w:rsidRPr="006E70FC" w:rsidRDefault="00231C52" w:rsidP="00231C52">
      <w:pPr>
        <w:rPr>
          <w:sz w:val="12"/>
        </w:rPr>
      </w:pPr>
      <w:r w:rsidRPr="006E70FC">
        <w:rPr>
          <w:sz w:val="12"/>
        </w:rPr>
        <w:t>"(D) the National Security Agency;</w:t>
      </w:r>
    </w:p>
    <w:p w14:paraId="07C8E46B" w14:textId="77777777" w:rsidR="00231C52" w:rsidRPr="006E70FC" w:rsidRDefault="00231C52" w:rsidP="00231C52">
      <w:pPr>
        <w:rPr>
          <w:sz w:val="12"/>
        </w:rPr>
      </w:pPr>
      <w:r w:rsidRPr="006E70FC">
        <w:rPr>
          <w:sz w:val="12"/>
        </w:rPr>
        <w:t>"(E) the Tennessee Valley Authority;</w:t>
      </w:r>
    </w:p>
    <w:p w14:paraId="40EF84F5" w14:textId="77777777" w:rsidR="00231C52" w:rsidRPr="006E70FC" w:rsidRDefault="00231C52" w:rsidP="00231C52">
      <w:pPr>
        <w:rPr>
          <w:sz w:val="12"/>
        </w:rPr>
      </w:pPr>
      <w:r w:rsidRPr="006E70FC">
        <w:rPr>
          <w:sz w:val="12"/>
        </w:rPr>
        <w:t>"(F) the Federal Labor Relations Authority; or</w:t>
      </w:r>
    </w:p>
    <w:p w14:paraId="3FCC8BA9" w14:textId="77777777" w:rsidR="00231C52" w:rsidRPr="006E70FC" w:rsidRDefault="00231C52" w:rsidP="00231C52">
      <w:pPr>
        <w:rPr>
          <w:sz w:val="12"/>
        </w:rPr>
      </w:pPr>
      <w:r w:rsidRPr="006E70FC">
        <w:rPr>
          <w:sz w:val="12"/>
        </w:rPr>
        <w:t>"(G) the Federal Service Impasses Panel;</w:t>
      </w:r>
    </w:p>
    <w:p w14:paraId="2516B860" w14:textId="77777777" w:rsidR="00231C52" w:rsidRPr="006E70FC" w:rsidRDefault="00231C52" w:rsidP="00231C52">
      <w:pPr>
        <w:rPr>
          <w:sz w:val="12"/>
        </w:rPr>
      </w:pPr>
      <w:r w:rsidRPr="006E70FC">
        <w:rPr>
          <w:sz w:val="12"/>
        </w:rPr>
        <w:t>"(4) 'labor organization' means an organization composed in whole or in part of employees, in which employees participate and pay dues, and which has as a purpose the dealing with an agency concerning grievances and conditions of employment, but does not include--,</w:t>
      </w:r>
    </w:p>
    <w:p w14:paraId="73ABF684" w14:textId="77777777" w:rsidR="00231C52" w:rsidRPr="006E70FC" w:rsidRDefault="00231C52" w:rsidP="00231C52">
      <w:pPr>
        <w:rPr>
          <w:sz w:val="12"/>
        </w:rPr>
      </w:pPr>
      <w:r w:rsidRPr="006E70FC">
        <w:rPr>
          <w:sz w:val="12"/>
        </w:rPr>
        <w:t>"(A) an organization which, by its constitution, bylaws, tacit agreement among its members, or otherwise, denies membership because of race, color, creed, national origin, sex, age, preferential or nonpreferential civil service status, political affiliation, marital status, or handicapping condition;</w:t>
      </w:r>
    </w:p>
    <w:p w14:paraId="271D1646" w14:textId="77777777" w:rsidR="00231C52" w:rsidRPr="006E70FC" w:rsidRDefault="00231C52" w:rsidP="00231C52">
      <w:pPr>
        <w:rPr>
          <w:sz w:val="12"/>
        </w:rPr>
      </w:pPr>
      <w:r w:rsidRPr="006E70FC">
        <w:rPr>
          <w:sz w:val="12"/>
        </w:rPr>
        <w:t>"(B) an organization which advocates the overthrow of the constitutional form of government of the United States;</w:t>
      </w:r>
    </w:p>
    <w:p w14:paraId="21EC39B2" w14:textId="77777777" w:rsidR="00231C52" w:rsidRPr="006E70FC" w:rsidRDefault="00231C52" w:rsidP="00231C52">
      <w:pPr>
        <w:rPr>
          <w:sz w:val="12"/>
        </w:rPr>
      </w:pPr>
      <w:r w:rsidRPr="006E70FC">
        <w:rPr>
          <w:sz w:val="12"/>
        </w:rPr>
        <w:t>"(C) an organization sponsored by an agency; or</w:t>
      </w:r>
    </w:p>
    <w:p w14:paraId="7E6E3954" w14:textId="77777777" w:rsidR="00231C52" w:rsidRPr="006E70FC" w:rsidRDefault="00231C52" w:rsidP="00231C52">
      <w:pPr>
        <w:rPr>
          <w:sz w:val="12"/>
        </w:rPr>
      </w:pPr>
      <w:r w:rsidRPr="006E70FC">
        <w:rPr>
          <w:sz w:val="12"/>
        </w:rPr>
        <w:t>"(D) an organization which participates in the conduct of a strike against the Government or any agency thereof or imposes a duty or obligation to conduct, assist, or participate in such a strike;</w:t>
      </w:r>
    </w:p>
    <w:p w14:paraId="659A3949" w14:textId="77777777" w:rsidR="00231C52" w:rsidRPr="006E70FC" w:rsidRDefault="00231C52" w:rsidP="00231C52">
      <w:pPr>
        <w:rPr>
          <w:sz w:val="12"/>
        </w:rPr>
      </w:pPr>
      <w:r w:rsidRPr="006E70FC">
        <w:rPr>
          <w:sz w:val="12"/>
        </w:rPr>
        <w:t>"(5) 'dues' means dues, fees, and assessments;</w:t>
      </w:r>
    </w:p>
    <w:p w14:paraId="68948367" w14:textId="77777777" w:rsidR="00231C52" w:rsidRPr="006E70FC" w:rsidRDefault="00231C52" w:rsidP="00231C52">
      <w:pPr>
        <w:rPr>
          <w:sz w:val="12"/>
        </w:rPr>
      </w:pPr>
      <w:r w:rsidRPr="006E70FC">
        <w:rPr>
          <w:sz w:val="12"/>
        </w:rPr>
        <w:t>"(6) ' Authority' means the Federal Labor Relations Authority described in section 7104(a) of this title;</w:t>
      </w:r>
    </w:p>
    <w:p w14:paraId="2481F71D" w14:textId="77777777" w:rsidR="00231C52" w:rsidRPr="006E70FC" w:rsidRDefault="00231C52" w:rsidP="00231C52">
      <w:pPr>
        <w:rPr>
          <w:sz w:val="12"/>
        </w:rPr>
      </w:pPr>
      <w:r w:rsidRPr="006E70FC">
        <w:rPr>
          <w:sz w:val="12"/>
        </w:rPr>
        <w:t>"(7) ' Panel' means the Federal Service Impasses Panel described in section 7119(c) of this title;</w:t>
      </w:r>
    </w:p>
    <w:p w14:paraId="28F1CE35" w14:textId="77777777" w:rsidR="00231C52" w:rsidRPr="006E70FC" w:rsidRDefault="00231C52" w:rsidP="00231C52">
      <w:pPr>
        <w:rPr>
          <w:sz w:val="12"/>
        </w:rPr>
      </w:pPr>
      <w:r w:rsidRPr="006E70FC">
        <w:rPr>
          <w:sz w:val="12"/>
        </w:rPr>
        <w:t>"(8) 'collective bargaining agreement' means an agreement entered into as a result of collective bargaining pursuant to the provisions of this chapter;</w:t>
      </w:r>
    </w:p>
    <w:p w14:paraId="5F808358" w14:textId="77777777" w:rsidR="00231C52" w:rsidRPr="006E70FC" w:rsidRDefault="00231C52" w:rsidP="00231C52">
      <w:pPr>
        <w:rPr>
          <w:sz w:val="12"/>
        </w:rPr>
      </w:pPr>
      <w:r w:rsidRPr="006E70FC">
        <w:rPr>
          <w:sz w:val="12"/>
        </w:rPr>
        <w:t>"(9) 'grievance' means any complaint--,</w:t>
      </w:r>
    </w:p>
    <w:p w14:paraId="603BBABB" w14:textId="77777777" w:rsidR="00231C52" w:rsidRPr="006E70FC" w:rsidRDefault="00231C52" w:rsidP="00231C52">
      <w:pPr>
        <w:rPr>
          <w:sz w:val="12"/>
        </w:rPr>
      </w:pPr>
      <w:r w:rsidRPr="006E70FC">
        <w:rPr>
          <w:sz w:val="12"/>
        </w:rPr>
        <w:t>"(A) by any employee concerning any matter relating to the employment of the employee;</w:t>
      </w:r>
    </w:p>
    <w:p w14:paraId="6E778A1F" w14:textId="77777777" w:rsidR="00231C52" w:rsidRPr="006E70FC" w:rsidRDefault="00231C52" w:rsidP="00231C52">
      <w:pPr>
        <w:rPr>
          <w:sz w:val="12"/>
        </w:rPr>
      </w:pPr>
      <w:r w:rsidRPr="006E70FC">
        <w:rPr>
          <w:sz w:val="12"/>
        </w:rPr>
        <w:t>"(B) by any labor organization concerning any matter relating to the employment of any employee; or</w:t>
      </w:r>
    </w:p>
    <w:p w14:paraId="7AFAC091" w14:textId="77777777" w:rsidR="00231C52" w:rsidRPr="006E70FC" w:rsidRDefault="00231C52" w:rsidP="00231C52">
      <w:pPr>
        <w:rPr>
          <w:sz w:val="12"/>
        </w:rPr>
      </w:pPr>
      <w:r w:rsidRPr="006E70FC">
        <w:rPr>
          <w:sz w:val="12"/>
        </w:rPr>
        <w:t>"(C) by any employee, labor organization, or agency concerning--,</w:t>
      </w:r>
    </w:p>
    <w:p w14:paraId="00BA7DE1" w14:textId="77777777" w:rsidR="00231C52" w:rsidRPr="006E70FC" w:rsidRDefault="00231C52" w:rsidP="00231C52">
      <w:pPr>
        <w:rPr>
          <w:sz w:val="12"/>
        </w:rPr>
      </w:pPr>
      <w:r w:rsidRPr="006E70FC">
        <w:rPr>
          <w:sz w:val="12"/>
        </w:rPr>
        <w:t>"(i) the effect or interpretation, or a claim of breach, of a collective bargaining agreement; or</w:t>
      </w:r>
    </w:p>
    <w:p w14:paraId="0D7BD651" w14:textId="77777777" w:rsidR="00231C52" w:rsidRPr="006E70FC" w:rsidRDefault="00231C52" w:rsidP="00231C52">
      <w:pPr>
        <w:rPr>
          <w:sz w:val="12"/>
        </w:rPr>
      </w:pPr>
      <w:r w:rsidRPr="006E70FC">
        <w:rPr>
          <w:sz w:val="12"/>
        </w:rPr>
        <w:t>"(ii) any claimed violation, misinterpretation, or misapplication of any law, rule, or regulation affecting conditions of employment;</w:t>
      </w:r>
    </w:p>
    <w:p w14:paraId="62D99008" w14:textId="77777777" w:rsidR="00231C52" w:rsidRPr="006E70FC" w:rsidRDefault="00231C52" w:rsidP="00231C52">
      <w:pPr>
        <w:rPr>
          <w:sz w:val="12"/>
        </w:rPr>
      </w:pPr>
      <w:r w:rsidRPr="006E70FC">
        <w:rPr>
          <w:sz w:val="12"/>
        </w:rPr>
        <w:t>"(10)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4F77677F" w14:textId="77777777" w:rsidR="00231C52" w:rsidRPr="00641F40" w:rsidRDefault="00231C52" w:rsidP="00231C52">
      <w:pPr>
        <w:rPr>
          <w:sz w:val="12"/>
          <w:szCs w:val="12"/>
        </w:rPr>
      </w:pPr>
      <w:r w:rsidRPr="00641F40">
        <w:rPr>
          <w:sz w:val="12"/>
          <w:szCs w:val="12"/>
        </w:rPr>
        <w:t>"(11) 'management official' means an individual employed by an agency in a position the duties and responsibilities of which require or authorize the individual to formulate, determine, or influence the policies of the agency;</w:t>
      </w:r>
    </w:p>
    <w:p w14:paraId="32CA5A8A" w14:textId="77777777" w:rsidR="00231C52" w:rsidRPr="006E70FC" w:rsidRDefault="00231C52" w:rsidP="00231C52">
      <w:pPr>
        <w:rPr>
          <w:sz w:val="12"/>
        </w:rPr>
      </w:pPr>
      <w:r w:rsidRPr="00641F40">
        <w:rPr>
          <w:sz w:val="12"/>
          <w:szCs w:val="12"/>
        </w:rPr>
        <w:t>"(12) 'collective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w:t>
      </w:r>
      <w:r w:rsidRPr="00641F40">
        <w:rPr>
          <w:sz w:val="2"/>
          <w:szCs w:val="12"/>
        </w:rPr>
        <w:t xml:space="preserve"> </w:t>
      </w:r>
      <w:r w:rsidRPr="006E70FC">
        <w:rPr>
          <w:sz w:val="12"/>
        </w:rPr>
        <w:t>obligation referred to in this paragraph does not compel either party to agree to a proposal or to make a concession;</w:t>
      </w:r>
    </w:p>
    <w:p w14:paraId="18002D16" w14:textId="77777777" w:rsidR="00231C52" w:rsidRPr="006E70FC" w:rsidRDefault="00231C52" w:rsidP="00231C52">
      <w:pPr>
        <w:rPr>
          <w:sz w:val="12"/>
        </w:rPr>
      </w:pPr>
      <w:r w:rsidRPr="006E70FC">
        <w:rPr>
          <w:sz w:val="12"/>
        </w:rPr>
        <w:t>"(13) 'confidential employee' means an employee who acts in a confidential capacity with respect to an individual who formulates or effectuates management policies in the field of labor-management relations;</w:t>
      </w:r>
    </w:p>
    <w:p w14:paraId="59CE6D5F" w14:textId="77777777" w:rsidR="00231C52" w:rsidRPr="006E70FC" w:rsidRDefault="00231C52" w:rsidP="00231C52">
      <w:pPr>
        <w:rPr>
          <w:sz w:val="12"/>
        </w:rPr>
      </w:pPr>
      <w:r w:rsidRPr="006E70FC">
        <w:rPr>
          <w:sz w:val="12"/>
        </w:rPr>
        <w:t>"(14) 'conditions of employment' means personnel poliicies. practices, and matters, whether established by rule, regulation, or otherwise, affecting working conditions, except that such term does not include policies, practices, and matters--,</w:t>
      </w:r>
    </w:p>
    <w:p w14:paraId="5F46C12F" w14:textId="77777777" w:rsidR="00231C52" w:rsidRPr="006E70FC" w:rsidRDefault="00231C52" w:rsidP="00231C52">
      <w:pPr>
        <w:rPr>
          <w:sz w:val="12"/>
        </w:rPr>
      </w:pPr>
      <w:r w:rsidRPr="006E70FC">
        <w:rPr>
          <w:sz w:val="12"/>
        </w:rPr>
        <w:t>"(A) relating to political activities prohibited under subchapter III of chapter 73 of this title;</w:t>
      </w:r>
    </w:p>
    <w:p w14:paraId="386E0297" w14:textId="77777777" w:rsidR="00231C52" w:rsidRPr="006E70FC" w:rsidRDefault="00231C52" w:rsidP="00231C52">
      <w:pPr>
        <w:rPr>
          <w:sz w:val="12"/>
        </w:rPr>
      </w:pPr>
      <w:r w:rsidRPr="006E70FC">
        <w:rPr>
          <w:sz w:val="12"/>
        </w:rPr>
        <w:t>"(B) relating to the classification of any position; or</w:t>
      </w:r>
    </w:p>
    <w:p w14:paraId="6F661E83" w14:textId="77777777" w:rsidR="00231C52" w:rsidRPr="006E70FC" w:rsidRDefault="00231C52" w:rsidP="00231C52">
      <w:pPr>
        <w:rPr>
          <w:sz w:val="12"/>
        </w:rPr>
      </w:pPr>
      <w:r w:rsidRPr="006E70FC">
        <w:rPr>
          <w:sz w:val="12"/>
        </w:rPr>
        <w:t>"(C) to the extent such matters are specifically provided for by Federal statute;</w:t>
      </w:r>
    </w:p>
    <w:p w14:paraId="3BAD889E" w14:textId="77777777" w:rsidR="00231C52" w:rsidRPr="006E70FC" w:rsidRDefault="00231C52" w:rsidP="00231C52">
      <w:pPr>
        <w:rPr>
          <w:sz w:val="12"/>
        </w:rPr>
      </w:pPr>
      <w:r w:rsidRPr="006E70FC">
        <w:rPr>
          <w:sz w:val="12"/>
        </w:rPr>
        <w:t>"(15) 'professional employee' means--,</w:t>
      </w:r>
    </w:p>
    <w:p w14:paraId="0B5EE726" w14:textId="77777777" w:rsidR="00231C52" w:rsidRPr="006E70FC" w:rsidRDefault="00231C52" w:rsidP="00231C52">
      <w:pPr>
        <w:rPr>
          <w:sz w:val="12"/>
        </w:rPr>
      </w:pPr>
      <w:r w:rsidRPr="006E70FC">
        <w:rPr>
          <w:sz w:val="12"/>
        </w:rPr>
        <w:t>"(A) an employee engaged in the performance of work--,</w:t>
      </w:r>
    </w:p>
    <w:p w14:paraId="52D656CC" w14:textId="77777777" w:rsidR="00231C52" w:rsidRPr="006E70FC" w:rsidRDefault="00231C52" w:rsidP="00231C52">
      <w:pPr>
        <w:rPr>
          <w:sz w:val="12"/>
        </w:rPr>
      </w:pPr>
      <w:r w:rsidRPr="006E70FC">
        <w:rPr>
          <w:sz w:val="12"/>
        </w:rPr>
        <w:t>"(i)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
    <w:p w14:paraId="03CCC095" w14:textId="77777777" w:rsidR="00231C52" w:rsidRPr="006E70FC" w:rsidRDefault="00231C52" w:rsidP="00231C52">
      <w:pPr>
        <w:rPr>
          <w:sz w:val="12"/>
        </w:rPr>
      </w:pPr>
      <w:r w:rsidRPr="006E70FC">
        <w:rPr>
          <w:sz w:val="12"/>
        </w:rPr>
        <w:t>"(ii) requiring the consistent exercise of discretion and judgment in its performance;</w:t>
      </w:r>
    </w:p>
    <w:p w14:paraId="6104B9E4" w14:textId="77777777" w:rsidR="00231C52" w:rsidRPr="006E70FC" w:rsidRDefault="00231C52" w:rsidP="00231C52">
      <w:pPr>
        <w:rPr>
          <w:sz w:val="12"/>
        </w:rPr>
      </w:pPr>
      <w:r w:rsidRPr="006E70FC">
        <w:rPr>
          <w:sz w:val="12"/>
        </w:rPr>
        <w:t>"(iii) which is predominantly intellectual and varied in character (as distinguished from routine mentl, manual, mechanical, or physical work); and</w:t>
      </w:r>
    </w:p>
    <w:p w14:paraId="0D5C4EA7" w14:textId="77777777" w:rsidR="00231C52" w:rsidRPr="006E70FC" w:rsidRDefault="00231C52" w:rsidP="00231C52">
      <w:pPr>
        <w:rPr>
          <w:sz w:val="12"/>
        </w:rPr>
      </w:pPr>
      <w:r w:rsidRPr="006E70FC">
        <w:rPr>
          <w:sz w:val="12"/>
        </w:rPr>
        <w:t>"(iv) which is of such character that the output produced or the result accomplished by such work cannot be standardized in relation to agiven period of time; or</w:t>
      </w:r>
    </w:p>
    <w:p w14:paraId="29420295" w14:textId="77777777" w:rsidR="00231C52" w:rsidRPr="006E70FC" w:rsidRDefault="00231C52" w:rsidP="00231C52">
      <w:pPr>
        <w:rPr>
          <w:sz w:val="12"/>
        </w:rPr>
      </w:pPr>
      <w:r w:rsidRPr="006E70FC">
        <w:rPr>
          <w:sz w:val="12"/>
        </w:rPr>
        <w:t>"(B) an employee who has completed the courses of specialized intellectual instruction and study described in subparagraph (A)( i) of this paragraph and is performing related work under appropriate direction or guidance to qualify the employee as a professional employee described in subparagraph (A) of this paragraph;</w:t>
      </w:r>
    </w:p>
    <w:p w14:paraId="6469E485" w14:textId="77777777" w:rsidR="00231C52" w:rsidRPr="006E70FC" w:rsidRDefault="00231C52" w:rsidP="00231C52">
      <w:pPr>
        <w:rPr>
          <w:sz w:val="12"/>
        </w:rPr>
      </w:pPr>
      <w:r w:rsidRPr="006E70FC">
        <w:rPr>
          <w:sz w:val="12"/>
        </w:rPr>
        <w:t>"(16) 'exclusive representative' means any labor organization which--,</w:t>
      </w:r>
    </w:p>
    <w:p w14:paraId="4D70ACB7" w14:textId="77777777" w:rsidR="00231C52" w:rsidRPr="006E70FC" w:rsidRDefault="00231C52" w:rsidP="00231C52">
      <w:pPr>
        <w:rPr>
          <w:sz w:val="12"/>
        </w:rPr>
      </w:pPr>
      <w:r w:rsidRPr="006E70FC">
        <w:rPr>
          <w:sz w:val="12"/>
        </w:rPr>
        <w:t>"(A) is certified as the exclusive representative of employees in an appropriate unit pursuant to section 7111 of this title; or</w:t>
      </w:r>
    </w:p>
    <w:p w14:paraId="769EBF9E" w14:textId="77777777" w:rsidR="00231C52" w:rsidRPr="006E70FC" w:rsidRDefault="00231C52" w:rsidP="00231C52">
      <w:pPr>
        <w:rPr>
          <w:sz w:val="12"/>
        </w:rPr>
      </w:pPr>
      <w:r w:rsidRPr="006E70FC">
        <w:rPr>
          <w:sz w:val="12"/>
        </w:rPr>
        <w:t>"(B) was recognized by an agency immediately before the effective date of this chapter as the exclusive representative of employees in an appropriate unit--,</w:t>
      </w:r>
    </w:p>
    <w:p w14:paraId="432A1A1E" w14:textId="77777777" w:rsidR="00231C52" w:rsidRPr="006E70FC" w:rsidRDefault="00231C52" w:rsidP="00231C52">
      <w:pPr>
        <w:rPr>
          <w:sz w:val="12"/>
        </w:rPr>
      </w:pPr>
      <w:r w:rsidRPr="006E70FC">
        <w:rPr>
          <w:sz w:val="12"/>
        </w:rPr>
        <w:t>"(i) on the basis of an election, or</w:t>
      </w:r>
    </w:p>
    <w:p w14:paraId="4138C558" w14:textId="77777777" w:rsidR="00231C52" w:rsidRPr="006E70FC" w:rsidRDefault="00231C52" w:rsidP="00231C52">
      <w:pPr>
        <w:rPr>
          <w:sz w:val="12"/>
        </w:rPr>
      </w:pPr>
      <w:r w:rsidRPr="006E70FC">
        <w:rPr>
          <w:sz w:val="12"/>
        </w:rPr>
        <w:t>"(ii) on any basis other than an election, and continues to be so recognized in accordance with the provisions of this chapter;</w:t>
      </w:r>
    </w:p>
    <w:p w14:paraId="39F78FA5" w14:textId="77777777" w:rsidR="00231C52" w:rsidRPr="006E70FC" w:rsidRDefault="00231C52" w:rsidP="00231C52">
      <w:pPr>
        <w:rPr>
          <w:sz w:val="12"/>
        </w:rPr>
      </w:pPr>
      <w:r w:rsidRPr="006E70FC">
        <w:rPr>
          <w:sz w:val="12"/>
        </w:rPr>
        <w:t>"(17) 'firefighter' means any employee engaged in the performance of work directly connected with the control and extinguishment of fires or the maintenance and use of firefighting apparatus and equipment; and</w:t>
      </w:r>
    </w:p>
    <w:p w14:paraId="694E7C23" w14:textId="77777777" w:rsidR="00231C52" w:rsidRPr="006E70FC" w:rsidRDefault="00231C52" w:rsidP="00231C52">
      <w:pPr>
        <w:rPr>
          <w:sz w:val="12"/>
        </w:rPr>
      </w:pPr>
      <w:r w:rsidRPr="006E70FC">
        <w:rPr>
          <w:sz w:val="12"/>
        </w:rPr>
        <w:t>"(18) ' United States' means the 50 States, the District of Columbia, the Commonwealth of Puerto Rico, Guam, the Virgin Islands, the Trust Territory of the Pacific Islands, and any territory or possession of the United States.</w:t>
      </w:r>
    </w:p>
    <w:p w14:paraId="02FD4AB2" w14:textId="77777777" w:rsidR="00231C52" w:rsidRPr="006E70FC" w:rsidRDefault="00231C52" w:rsidP="00231C52">
      <w:pPr>
        <w:rPr>
          <w:rStyle w:val="StyleUnderline"/>
        </w:rPr>
      </w:pPr>
      <w:r w:rsidRPr="006E70FC">
        <w:rPr>
          <w:rStyle w:val="StyleUnderline"/>
        </w:rPr>
        <w:t xml:space="preserve">"(b)(1) </w:t>
      </w:r>
      <w:r w:rsidRPr="007646D8">
        <w:rPr>
          <w:rStyle w:val="StyleUnderline"/>
          <w:highlight w:val="cyan"/>
        </w:rPr>
        <w:t xml:space="preserve">The President may issue an order </w:t>
      </w:r>
      <w:r w:rsidRPr="007646D8">
        <w:rPr>
          <w:rStyle w:val="Emphasis"/>
          <w:highlight w:val="cyan"/>
        </w:rPr>
        <w:t>excluding</w:t>
      </w:r>
      <w:r w:rsidRPr="007646D8">
        <w:rPr>
          <w:rStyle w:val="StyleUnderline"/>
          <w:highlight w:val="cyan"/>
        </w:rPr>
        <w:t xml:space="preserve"> any agency</w:t>
      </w:r>
      <w:r w:rsidRPr="006E70FC">
        <w:rPr>
          <w:rStyle w:val="StyleUnderline"/>
        </w:rPr>
        <w:t xml:space="preserve"> or subdivision thereof </w:t>
      </w:r>
      <w:r w:rsidRPr="007646D8">
        <w:rPr>
          <w:rStyle w:val="Emphasis"/>
          <w:highlight w:val="cyan"/>
        </w:rPr>
        <w:t>from coverage</w:t>
      </w:r>
      <w:r w:rsidRPr="006E70FC">
        <w:rPr>
          <w:rStyle w:val="StyleUnderline"/>
        </w:rPr>
        <w:t xml:space="preserve"> under this chapter </w:t>
      </w:r>
      <w:r w:rsidRPr="007646D8">
        <w:rPr>
          <w:rStyle w:val="StyleUnderline"/>
          <w:highlight w:val="cyan"/>
        </w:rPr>
        <w:t>if</w:t>
      </w:r>
      <w:r w:rsidRPr="006E70FC">
        <w:rPr>
          <w:rStyle w:val="StyleUnderline"/>
        </w:rPr>
        <w:t xml:space="preserve"> the President </w:t>
      </w:r>
      <w:r w:rsidRPr="007646D8">
        <w:rPr>
          <w:rStyle w:val="StyleUnderline"/>
          <w:highlight w:val="cyan"/>
        </w:rPr>
        <w:t>determines that</w:t>
      </w:r>
      <w:r w:rsidRPr="006E70FC">
        <w:rPr>
          <w:rStyle w:val="StyleUnderline"/>
        </w:rPr>
        <w:t>--,</w:t>
      </w:r>
    </w:p>
    <w:p w14:paraId="4A274B6E" w14:textId="77777777" w:rsidR="00231C52" w:rsidRPr="006E70FC" w:rsidRDefault="00231C52" w:rsidP="00231C52">
      <w:pPr>
        <w:rPr>
          <w:rStyle w:val="StyleUnderline"/>
        </w:rPr>
      </w:pPr>
      <w:r w:rsidRPr="006E70FC">
        <w:rPr>
          <w:rStyle w:val="StyleUnderline"/>
        </w:rPr>
        <w:t xml:space="preserve">"(A) </w:t>
      </w:r>
      <w:r w:rsidRPr="0073626A">
        <w:rPr>
          <w:rStyle w:val="StyleUnderline"/>
        </w:rPr>
        <w:t xml:space="preserve">the agency or subdivision has as a primary function intelligence, counterintelligence, investigative, or </w:t>
      </w:r>
      <w:r w:rsidRPr="0073626A">
        <w:rPr>
          <w:rStyle w:val="Emphasis"/>
        </w:rPr>
        <w:t>national security work</w:t>
      </w:r>
      <w:r w:rsidRPr="0073626A">
        <w:rPr>
          <w:rStyle w:val="StyleUnderline"/>
        </w:rPr>
        <w:t>, and</w:t>
      </w:r>
    </w:p>
    <w:p w14:paraId="6085A0B7" w14:textId="77777777" w:rsidR="00231C52" w:rsidRPr="006E70FC" w:rsidRDefault="00231C52" w:rsidP="00231C52">
      <w:pPr>
        <w:rPr>
          <w:rStyle w:val="StyleUnderline"/>
        </w:rPr>
      </w:pPr>
      <w:r w:rsidRPr="006E70FC">
        <w:rPr>
          <w:rStyle w:val="StyleUnderline"/>
        </w:rPr>
        <w:t xml:space="preserve">"(B) </w:t>
      </w:r>
      <w:r w:rsidRPr="007646D8">
        <w:rPr>
          <w:rStyle w:val="StyleUnderline"/>
          <w:highlight w:val="cyan"/>
        </w:rPr>
        <w:t>the provisions</w:t>
      </w:r>
      <w:r w:rsidRPr="0073626A">
        <w:rPr>
          <w:rStyle w:val="StyleUnderline"/>
        </w:rPr>
        <w:t xml:space="preserve"> of this chapter </w:t>
      </w:r>
      <w:r w:rsidRPr="007646D8">
        <w:rPr>
          <w:rStyle w:val="Emphasis"/>
          <w:highlight w:val="cyan"/>
        </w:rPr>
        <w:t>cannot be applied</w:t>
      </w:r>
      <w:r w:rsidRPr="006E70FC">
        <w:rPr>
          <w:rStyle w:val="StyleUnderline"/>
        </w:rPr>
        <w:t xml:space="preserve"> to that agency or subdivision </w:t>
      </w:r>
      <w:r w:rsidRPr="0073626A">
        <w:rPr>
          <w:rStyle w:val="StyleUnderline"/>
        </w:rPr>
        <w:t xml:space="preserve">in a manner </w:t>
      </w:r>
      <w:r w:rsidRPr="007646D8">
        <w:rPr>
          <w:rStyle w:val="Emphasis"/>
          <w:highlight w:val="cyan"/>
        </w:rPr>
        <w:t>consistent with national security</w:t>
      </w:r>
      <w:r w:rsidRPr="007646D8">
        <w:rPr>
          <w:rStyle w:val="StyleUnderline"/>
          <w:highlight w:val="cyan"/>
        </w:rPr>
        <w:t xml:space="preserve"> requirements</w:t>
      </w:r>
      <w:r w:rsidRPr="006E70FC">
        <w:rPr>
          <w:rStyle w:val="StyleUnderline"/>
        </w:rPr>
        <w:t xml:space="preserve"> and considerations.</w:t>
      </w:r>
    </w:p>
    <w:p w14:paraId="01737097" w14:textId="77777777" w:rsidR="00231C52" w:rsidRPr="00647FDC" w:rsidRDefault="00231C52" w:rsidP="00231C52">
      <w:pPr>
        <w:rPr>
          <w:sz w:val="12"/>
        </w:rPr>
      </w:pPr>
      <w:r w:rsidRPr="006E70FC">
        <w:rPr>
          <w:sz w:val="12"/>
        </w:rPr>
        <w:t>"(2)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w:t>
      </w:r>
    </w:p>
    <w:p w14:paraId="44B2F7BE" w14:textId="77777777" w:rsidR="00231C52" w:rsidRDefault="00231C52" w:rsidP="00231C52">
      <w:pPr>
        <w:pStyle w:val="Heading4"/>
      </w:pPr>
      <w:r>
        <w:t xml:space="preserve">That’s the </w:t>
      </w:r>
      <w:r w:rsidRPr="00BD620E">
        <w:rPr>
          <w:u w:val="single"/>
        </w:rPr>
        <w:t>sole</w:t>
      </w:r>
      <w:r>
        <w:t xml:space="preserve"> </w:t>
      </w:r>
      <w:r w:rsidRPr="00BD620E">
        <w:rPr>
          <w:u w:val="single"/>
        </w:rPr>
        <w:t>statute</w:t>
      </w:r>
      <w:r>
        <w:t xml:space="preserve"> that </w:t>
      </w:r>
      <w:r w:rsidRPr="00BD620E">
        <w:rPr>
          <w:u w:val="single"/>
        </w:rPr>
        <w:t>governs</w:t>
      </w:r>
      <w:r>
        <w:t xml:space="preserve"> federal labor relations. </w:t>
      </w:r>
    </w:p>
    <w:p w14:paraId="20D71848" w14:textId="77777777" w:rsidR="00231C52" w:rsidRPr="00903832" w:rsidRDefault="00231C52" w:rsidP="00231C52">
      <w:r w:rsidRPr="00903832">
        <w:rPr>
          <w:rStyle w:val="Style13ptBold"/>
        </w:rPr>
        <w:t>Federman, et al., ’24</w:t>
      </w:r>
      <w:r>
        <w:t xml:space="preserve"> [Peter Stanley Federman (</w:t>
      </w:r>
      <w:r w:rsidRPr="00691BF5">
        <w:t>assistant professor of public administration and policy in the McCormack Graduate School of Policy and Global Studies</w:t>
      </w:r>
      <w:r>
        <w:t>), Shilpa Viswanath (</w:t>
      </w:r>
      <w:r w:rsidRPr="00691BF5">
        <w:t>assistant professor in the department of Public Management</w:t>
      </w:r>
      <w:r>
        <w:t xml:space="preserve"> at John Jay College-City University of New York), and Norma M. Riccucci (</w:t>
      </w:r>
      <w:r w:rsidRPr="00691BF5">
        <w:t>Board of Governors Distinguished Professor in the School of Public Affairs and Administration (SPAA) at Rutgers University–Newark</w:t>
      </w:r>
      <w:r>
        <w:t xml:space="preserve">) Jan 3 2024. </w:t>
      </w:r>
      <w:r>
        <w:rPr>
          <w:i/>
          <w:iCs/>
        </w:rPr>
        <w:t>Review of Public Personnel Administration</w:t>
      </w:r>
      <w:r>
        <w:t>, Vol. 45, Iss. 2 “</w:t>
      </w:r>
      <w:r w:rsidRPr="00903832">
        <w:t>Public Sector Collective Bargaining: A Meta-Review</w:t>
      </w:r>
      <w:r>
        <w:t xml:space="preserve">” </w:t>
      </w:r>
      <w:r w:rsidRPr="00903832">
        <w:t>https://journals.sagepub.com/doi/abs/10.1177/0734371X231216946</w:t>
      </w:r>
      <w:r>
        <w:t xml:space="preserve"> // </w:t>
      </w:r>
      <w:r>
        <w:rPr>
          <w:i/>
        </w:rPr>
        <w:t>q.c.</w:t>
      </w:r>
      <w:r>
        <w:t>]</w:t>
      </w:r>
    </w:p>
    <w:p w14:paraId="76CB4271" w14:textId="77777777" w:rsidR="00231C52" w:rsidRDefault="00231C52" w:rsidP="00231C52">
      <w:pPr>
        <w:rPr>
          <w:sz w:val="12"/>
        </w:rPr>
      </w:pPr>
      <w:r w:rsidRPr="00903832">
        <w:rPr>
          <w:sz w:val="12"/>
        </w:rPr>
        <w:t xml:space="preserve">Another important factor may be that the relatively small group of prominent scholars (e.g., James Perry) originally devoted to studying public sector labor relations lost interest and moved on to conducting research in other areas of public administration. As their interest waned, so did the research and perhaps even graduate courses offered by public administration programs across the country. As a corollary, doctoral students are not being groomed to study public labor-management relations. It is a challenge to study public sector labor relations, especially at the state and local levels of government, in that each state has a unique statute governing public sector labor law. By comparison, there is a </w:t>
      </w:r>
      <w:r w:rsidRPr="007646D8">
        <w:rPr>
          <w:rStyle w:val="StyleUnderline"/>
          <w:highlight w:val="cyan"/>
        </w:rPr>
        <w:t xml:space="preserve">federal law that governs </w:t>
      </w:r>
      <w:r w:rsidRPr="007646D8">
        <w:rPr>
          <w:rStyle w:val="Emphasis"/>
          <w:highlight w:val="cyan"/>
        </w:rPr>
        <w:t>private sector</w:t>
      </w:r>
      <w:r w:rsidRPr="007646D8">
        <w:rPr>
          <w:rStyle w:val="StyleUnderline"/>
          <w:highlight w:val="cyan"/>
        </w:rPr>
        <w:t xml:space="preserve"> labor relations</w:t>
      </w:r>
      <w:r w:rsidRPr="00903832">
        <w:rPr>
          <w:sz w:val="12"/>
        </w:rPr>
        <w:t>—</w:t>
      </w:r>
      <w:r w:rsidRPr="007646D8">
        <w:rPr>
          <w:rStyle w:val="StyleUnderline"/>
          <w:highlight w:val="cyan"/>
        </w:rPr>
        <w:t xml:space="preserve">the </w:t>
      </w:r>
      <w:r w:rsidRPr="007646D8">
        <w:rPr>
          <w:rStyle w:val="Emphasis"/>
          <w:highlight w:val="cyan"/>
        </w:rPr>
        <w:t>N</w:t>
      </w:r>
      <w:r w:rsidRPr="00903832">
        <w:rPr>
          <w:rStyle w:val="StyleUnderline"/>
        </w:rPr>
        <w:t xml:space="preserve">ational </w:t>
      </w:r>
      <w:r w:rsidRPr="007646D8">
        <w:rPr>
          <w:rStyle w:val="Emphasis"/>
          <w:highlight w:val="cyan"/>
        </w:rPr>
        <w:t>L</w:t>
      </w:r>
      <w:r w:rsidRPr="00903832">
        <w:rPr>
          <w:rStyle w:val="StyleUnderline"/>
        </w:rPr>
        <w:t xml:space="preserve">abor </w:t>
      </w:r>
      <w:r w:rsidRPr="007646D8">
        <w:rPr>
          <w:rStyle w:val="Emphasis"/>
          <w:highlight w:val="cyan"/>
        </w:rPr>
        <w:t>R</w:t>
      </w:r>
      <w:r w:rsidRPr="00903832">
        <w:rPr>
          <w:rStyle w:val="StyleUnderline"/>
        </w:rPr>
        <w:t xml:space="preserve">elations </w:t>
      </w:r>
      <w:r w:rsidRPr="007646D8">
        <w:rPr>
          <w:rStyle w:val="Emphasis"/>
          <w:highlight w:val="cyan"/>
        </w:rPr>
        <w:t>A</w:t>
      </w:r>
      <w:r w:rsidRPr="00903832">
        <w:rPr>
          <w:rStyle w:val="StyleUnderline"/>
        </w:rPr>
        <w:t>ct of 1935</w:t>
      </w:r>
      <w:r w:rsidRPr="00903832">
        <w:rPr>
          <w:sz w:val="12"/>
        </w:rPr>
        <w:t xml:space="preserve">—which applies uniformly to all states across the country, simplifying and streamlining the ability to conduct research here. Again, the NLRA </w:t>
      </w:r>
      <w:r w:rsidRPr="00903832">
        <w:rPr>
          <w:rStyle w:val="StyleUnderline"/>
        </w:rPr>
        <w:t xml:space="preserve">only </w:t>
      </w:r>
      <w:r w:rsidRPr="00903832">
        <w:rPr>
          <w:rStyle w:val="Emphasis"/>
        </w:rPr>
        <w:t>applies</w:t>
      </w:r>
      <w:r w:rsidRPr="00903832">
        <w:rPr>
          <w:rStyle w:val="StyleUnderline"/>
        </w:rPr>
        <w:t xml:space="preserve"> to employment affecting </w:t>
      </w:r>
      <w:r w:rsidRPr="00903832">
        <w:rPr>
          <w:rStyle w:val="Emphasis"/>
        </w:rPr>
        <w:t>interstate</w:t>
      </w:r>
      <w:r w:rsidRPr="00903832">
        <w:rPr>
          <w:rStyle w:val="StyleUnderline"/>
        </w:rPr>
        <w:t xml:space="preserve"> commerce and does </w:t>
      </w:r>
      <w:r w:rsidRPr="00903832">
        <w:rPr>
          <w:rStyle w:val="Emphasis"/>
        </w:rPr>
        <w:t>not</w:t>
      </w:r>
      <w:r w:rsidRPr="00903832">
        <w:rPr>
          <w:rStyle w:val="StyleUnderline"/>
        </w:rPr>
        <w:t xml:space="preserve"> cover the realm of </w:t>
      </w:r>
      <w:r w:rsidRPr="00903832">
        <w:rPr>
          <w:rStyle w:val="Emphasis"/>
        </w:rPr>
        <w:t>intrastate</w:t>
      </w:r>
      <w:r w:rsidRPr="00903832">
        <w:rPr>
          <w:rStyle w:val="StyleUnderline"/>
        </w:rPr>
        <w:t xml:space="preserve"> commerce</w:t>
      </w:r>
      <w:r w:rsidRPr="00903832">
        <w:rPr>
          <w:sz w:val="12"/>
        </w:rPr>
        <w:t xml:space="preserve">—the latter which in a few cases is taken care of by state statutes, the so-called “little Wagner Acts” (Hoeniger, 1941; Holter, 1990). Because </w:t>
      </w:r>
      <w:r w:rsidRPr="007646D8">
        <w:rPr>
          <w:rStyle w:val="Emphasis"/>
          <w:highlight w:val="cyan"/>
        </w:rPr>
        <w:t>federal employees</w:t>
      </w:r>
      <w:r w:rsidRPr="007646D8">
        <w:rPr>
          <w:rStyle w:val="StyleUnderline"/>
          <w:highlight w:val="cyan"/>
        </w:rPr>
        <w:t xml:space="preserve"> are</w:t>
      </w:r>
      <w:r w:rsidRPr="00903832">
        <w:rPr>
          <w:rStyle w:val="StyleUnderline"/>
        </w:rPr>
        <w:t xml:space="preserve"> also </w:t>
      </w:r>
      <w:r w:rsidRPr="007646D8">
        <w:rPr>
          <w:rStyle w:val="StyleUnderline"/>
          <w:highlight w:val="cyan"/>
        </w:rPr>
        <w:t xml:space="preserve">governed by a </w:t>
      </w:r>
      <w:r w:rsidRPr="007646D8">
        <w:rPr>
          <w:rStyle w:val="Emphasis"/>
          <w:sz w:val="36"/>
          <w:szCs w:val="32"/>
          <w:highlight w:val="cyan"/>
        </w:rPr>
        <w:t>single</w:t>
      </w:r>
      <w:r w:rsidRPr="00903832">
        <w:rPr>
          <w:sz w:val="12"/>
          <w:szCs w:val="12"/>
        </w:rPr>
        <w:t xml:space="preserve"> </w:t>
      </w:r>
      <w:r w:rsidRPr="007646D8">
        <w:rPr>
          <w:rStyle w:val="Emphasis"/>
          <w:sz w:val="36"/>
          <w:szCs w:val="32"/>
          <w:highlight w:val="cyan"/>
        </w:rPr>
        <w:t>federal</w:t>
      </w:r>
      <w:r w:rsidRPr="00903832">
        <w:rPr>
          <w:sz w:val="12"/>
          <w:szCs w:val="12"/>
        </w:rPr>
        <w:t xml:space="preserve"> </w:t>
      </w:r>
      <w:r w:rsidRPr="007646D8">
        <w:rPr>
          <w:rStyle w:val="Emphasis"/>
          <w:sz w:val="36"/>
          <w:szCs w:val="32"/>
          <w:highlight w:val="cyan"/>
        </w:rPr>
        <w:t>law</w:t>
      </w:r>
      <w:r w:rsidRPr="00903832">
        <w:rPr>
          <w:sz w:val="12"/>
        </w:rPr>
        <w:t xml:space="preserve">, </w:t>
      </w:r>
      <w:r w:rsidRPr="007646D8">
        <w:rPr>
          <w:rStyle w:val="StyleUnderline"/>
          <w:highlight w:val="cyan"/>
        </w:rPr>
        <w:t xml:space="preserve">the </w:t>
      </w:r>
      <w:r w:rsidRPr="007646D8">
        <w:rPr>
          <w:rStyle w:val="Emphasis"/>
          <w:highlight w:val="cyan"/>
        </w:rPr>
        <w:t>F</w:t>
      </w:r>
      <w:r w:rsidRPr="00903832">
        <w:rPr>
          <w:rStyle w:val="StyleUnderline"/>
        </w:rPr>
        <w:t xml:space="preserve">ederal </w:t>
      </w:r>
      <w:r w:rsidRPr="007646D8">
        <w:rPr>
          <w:rStyle w:val="Emphasis"/>
          <w:highlight w:val="cyan"/>
        </w:rPr>
        <w:t>S</w:t>
      </w:r>
      <w:r w:rsidRPr="00903832">
        <w:rPr>
          <w:rStyle w:val="StyleUnderline"/>
        </w:rPr>
        <w:t xml:space="preserve">ervice </w:t>
      </w:r>
      <w:r w:rsidRPr="007646D8">
        <w:rPr>
          <w:rStyle w:val="Emphasis"/>
          <w:highlight w:val="cyan"/>
        </w:rPr>
        <w:t>L</w:t>
      </w:r>
      <w:r w:rsidRPr="00903832">
        <w:rPr>
          <w:rStyle w:val="StyleUnderline"/>
        </w:rPr>
        <w:t>abor-</w:t>
      </w:r>
      <w:r w:rsidRPr="007646D8">
        <w:rPr>
          <w:rStyle w:val="Emphasis"/>
          <w:highlight w:val="cyan"/>
        </w:rPr>
        <w:t>M</w:t>
      </w:r>
      <w:r w:rsidRPr="00903832">
        <w:rPr>
          <w:rStyle w:val="StyleUnderline"/>
        </w:rPr>
        <w:t xml:space="preserve">anagement </w:t>
      </w:r>
      <w:r w:rsidRPr="007646D8">
        <w:rPr>
          <w:rStyle w:val="Emphasis"/>
          <w:highlight w:val="cyan"/>
        </w:rPr>
        <w:t>R</w:t>
      </w:r>
      <w:r w:rsidRPr="00903832">
        <w:rPr>
          <w:rStyle w:val="StyleUnderline"/>
        </w:rPr>
        <w:t xml:space="preserve">elations Statute of </w:t>
      </w:r>
      <w:r w:rsidRPr="00A316FE">
        <w:rPr>
          <w:rStyle w:val="Emphasis"/>
        </w:rPr>
        <w:t>1978</w:t>
      </w:r>
      <w:r w:rsidRPr="00903832">
        <w:rPr>
          <w:sz w:val="12"/>
        </w:rPr>
        <w:t>, research on any aspect of labor relations in the federal government uniformly covers all federal employees in D.C. and in every state, making it less challenging to study. In effect, the scholarship may be biased toward federal as compared to state or local government labor relations.</w:t>
      </w:r>
    </w:p>
    <w:p w14:paraId="6EC0E368" w14:textId="77777777" w:rsidR="00231C52" w:rsidRDefault="00231C52" w:rsidP="00231C52">
      <w:pPr>
        <w:pStyle w:val="Heading3"/>
      </w:pPr>
      <w:r>
        <w:t>AT: Sharma</w:t>
      </w:r>
    </w:p>
    <w:p w14:paraId="6A8E4A61" w14:textId="77777777" w:rsidR="00231C52" w:rsidRDefault="00231C52" w:rsidP="00231C52">
      <w:pPr>
        <w:pStyle w:val="Heading3"/>
      </w:pPr>
      <w:r>
        <w:t>AT: NRLA Definiton</w:t>
      </w:r>
    </w:p>
    <w:p w14:paraId="76DFDEF2" w14:textId="77777777" w:rsidR="00231C52" w:rsidRDefault="00231C52" w:rsidP="00231C52">
      <w:pPr>
        <w:pStyle w:val="Heading3"/>
      </w:pPr>
      <w:r>
        <w:t>AT: Other definitions</w:t>
      </w:r>
    </w:p>
    <w:p w14:paraId="06F47E1A" w14:textId="77777777" w:rsidR="00231C52" w:rsidRDefault="00231C52" w:rsidP="00231C52">
      <w:pPr>
        <w:pStyle w:val="Heading3"/>
      </w:pPr>
      <w:r>
        <w:t>2NC---Strengthen---AT: 1</w:t>
      </w:r>
      <w:r w:rsidRPr="00986A42">
        <w:rPr>
          <w:vertAlign w:val="superscript"/>
        </w:rPr>
        <w:t>st</w:t>
      </w:r>
      <w:r>
        <w:t xml:space="preserve"> Amendment = Preexisting</w:t>
      </w:r>
    </w:p>
    <w:p w14:paraId="6C966909" w14:textId="77777777" w:rsidR="00231C52" w:rsidRPr="00F20D55" w:rsidRDefault="00231C52" w:rsidP="00231C52">
      <w:pPr>
        <w:pStyle w:val="Heading4"/>
      </w:pPr>
      <w:r>
        <w:t xml:space="preserve">The First Amendment provides a right to </w:t>
      </w:r>
      <w:r w:rsidRPr="00F20D55">
        <w:rPr>
          <w:u w:val="single"/>
        </w:rPr>
        <w:t>join</w:t>
      </w:r>
      <w:r>
        <w:t xml:space="preserve"> unions, </w:t>
      </w:r>
      <w:r w:rsidRPr="00F20D55">
        <w:rPr>
          <w:u w:val="single"/>
        </w:rPr>
        <w:t>not</w:t>
      </w:r>
      <w:r>
        <w:t xml:space="preserve"> to collectively bargain---that’s </w:t>
      </w:r>
      <w:r w:rsidRPr="00F20D55">
        <w:rPr>
          <w:u w:val="single"/>
        </w:rPr>
        <w:t>distinct</w:t>
      </w:r>
      <w:r>
        <w:t xml:space="preserve">. </w:t>
      </w:r>
    </w:p>
    <w:p w14:paraId="614863F2" w14:textId="77777777" w:rsidR="00231C52" w:rsidRPr="00F20D55" w:rsidRDefault="00231C52" w:rsidP="00231C52">
      <w:r w:rsidRPr="00F20D55">
        <w:rPr>
          <w:rStyle w:val="Style13ptBold"/>
        </w:rPr>
        <w:t>Andrias ’24</w:t>
      </w:r>
      <w:r>
        <w:t xml:space="preserve"> [Kate Andrias (</w:t>
      </w:r>
      <w:r w:rsidRPr="00F20D55">
        <w:t>Patrcia D. and R. Paul Yetter Professor of Law at Columbia Law School; former Associate Counsel in the White House Counsel’s Office; former law clerk to Supreme Court Justice Ruth Bader Ginsberg; BA, Yale College; JD, Yale Law School</w:t>
      </w:r>
      <w:r>
        <w:t>); Oct 11 2024. Columbia University, Knight First Amendment Institute “</w:t>
      </w:r>
      <w:r w:rsidRPr="00F20D55">
        <w:t>Speaking Collectively: The First Amendment, the Public Sector, and the Right to Bargain and Strike</w:t>
      </w:r>
      <w:r>
        <w:t xml:space="preserve">” </w:t>
      </w:r>
      <w:r w:rsidRPr="00F20D55">
        <w:t>https://knightcolumbia.org/content/speaking-collectively-the-first-amendment-the-public-sector-and-the-right-to-bargain-and-strike</w:t>
      </w:r>
      <w:r>
        <w:t xml:space="preserve"> // </w:t>
      </w:r>
      <w:r>
        <w:rPr>
          <w:i/>
        </w:rPr>
        <w:t>q.c.</w:t>
      </w:r>
      <w:r>
        <w:t>]</w:t>
      </w:r>
    </w:p>
    <w:p w14:paraId="312F277D" w14:textId="77777777" w:rsidR="00231C52" w:rsidRPr="00F20D55" w:rsidRDefault="00231C52" w:rsidP="00231C52">
      <w:pPr>
        <w:rPr>
          <w:sz w:val="16"/>
        </w:rPr>
      </w:pPr>
      <w:r w:rsidRPr="00F20D55">
        <w:rPr>
          <w:sz w:val="16"/>
        </w:rPr>
        <w:t>Introduction</w:t>
      </w:r>
    </w:p>
    <w:p w14:paraId="790AA173" w14:textId="77777777" w:rsidR="00231C52" w:rsidRPr="00F20D55" w:rsidRDefault="00231C52" w:rsidP="00231C52">
      <w:pPr>
        <w:rPr>
          <w:sz w:val="16"/>
        </w:rPr>
      </w:pPr>
      <w:r w:rsidRPr="00F20D55">
        <w:rPr>
          <w:rStyle w:val="StyleUnderline"/>
          <w:highlight w:val="cyan"/>
        </w:rPr>
        <w:t xml:space="preserve">The </w:t>
      </w:r>
      <w:r w:rsidRPr="00F20D55">
        <w:rPr>
          <w:rStyle w:val="Emphasis"/>
          <w:highlight w:val="cyan"/>
        </w:rPr>
        <w:t>First Amendment</w:t>
      </w:r>
      <w:r w:rsidRPr="00F20D55">
        <w:rPr>
          <w:sz w:val="16"/>
        </w:rPr>
        <w:t xml:space="preserve">, </w:t>
      </w:r>
      <w:r w:rsidRPr="00F20D55">
        <w:rPr>
          <w:rStyle w:val="StyleUnderline"/>
        </w:rPr>
        <w:t xml:space="preserve">as </w:t>
      </w:r>
      <w:r w:rsidRPr="00F20D55">
        <w:rPr>
          <w:rStyle w:val="StyleUnderline"/>
          <w:highlight w:val="cyan"/>
        </w:rPr>
        <w:t xml:space="preserve">interpreted by the </w:t>
      </w:r>
      <w:r w:rsidRPr="00F20D55">
        <w:rPr>
          <w:rStyle w:val="Emphasis"/>
          <w:highlight w:val="cyan"/>
        </w:rPr>
        <w:t>federal courts</w:t>
      </w:r>
      <w:r w:rsidRPr="00F20D55">
        <w:rPr>
          <w:sz w:val="16"/>
        </w:rPr>
        <w:t xml:space="preserve">, </w:t>
      </w:r>
      <w:r w:rsidRPr="00F20D55">
        <w:rPr>
          <w:rStyle w:val="StyleUnderline"/>
          <w:highlight w:val="cyan"/>
        </w:rPr>
        <w:t>provides government workers</w:t>
      </w:r>
      <w:r w:rsidRPr="00F20D55">
        <w:rPr>
          <w:rStyle w:val="StyleUnderline"/>
        </w:rPr>
        <w:t xml:space="preserve"> a right to </w:t>
      </w:r>
      <w:r w:rsidRPr="00F20D55">
        <w:rPr>
          <w:rStyle w:val="Emphasis"/>
        </w:rPr>
        <w:t>associate</w:t>
      </w:r>
      <w:r w:rsidRPr="00F20D55">
        <w:rPr>
          <w:rStyle w:val="StyleUnderline"/>
        </w:rPr>
        <w:t xml:space="preserve"> in unions but </w:t>
      </w:r>
      <w:r w:rsidRPr="00F20D55">
        <w:rPr>
          <w:rStyle w:val="Emphasis"/>
          <w:highlight w:val="cyan"/>
        </w:rPr>
        <w:t>no right to bargain collectively</w:t>
      </w:r>
      <w:r w:rsidRPr="00F20D55">
        <w:rPr>
          <w:rStyle w:val="StyleUnderline"/>
        </w:rPr>
        <w:t xml:space="preserve"> or to strike</w:t>
      </w:r>
      <w:r w:rsidRPr="00F20D55">
        <w:rPr>
          <w:sz w:val="16"/>
        </w:rPr>
        <w:t>. 1. See infra section III.A. Indeed, it is a crime for employees of the federal government and of many states to participate in a strike or even to join an organization that asserts the right to strike against the government. 2. 5 U.S.C. § 7311(3)–(4) (stating that “[a]n individual may not accept or hold a position in the Government of the United States . . . if he . . . participates in a strike, or asserts the right to strike . . . or . . . is a member of an organization of employees of the Government of the United States . . . that he knows asserts the right to strike against the Government. . . .”); 18 U.S.C. § 1918 (imposing fines or imprisonment); Schapansky v. Dep’t of Transp., 735 F.2d 477, 484 (Fed. Cir. 1984) (upholding permanent removal of an air traffic controller who was a member of the union that struck and who stayed out of work, even though did not participate in a picket). For an overview of state laws, see Milla Sanes &amp; John Schmitt, Ctr. for Econ. &amp; Pol’y Rsch., Regulation of Public Sector Collective Bargaining in the States 8–9 (2014), https://cepr.net/documents/state-public-cb-2014-03.pdf; Collective Bargaining, Nat’l Conf. of State Legislatures, https://www.ncsl.org/civil-and-criminal-justice/collective-bargaining-database (last updated June 28, 2022).In some states, public sector workers are also prohibited from engaging in collective bargaining. 3. See Sanes &amp; Schmitt, supra note 2, at 4–6.States can discipline and fire workers who seek to bargain collectively about their working conditions or who, along with their coworkers, withdraw their labor in protest of their conditions.4. It is important to note that while the First Amendment does not protect the right to bargain and strike, several states protect workers’ collective rights through their state constitutions, including some that have been recently amended. See Kate Andrias, Constitutional and Administrative Innovation Through State Labor Law, 2024 Wisc. L. Rev. (forthcoming) (draft, on file with author).</w:t>
      </w:r>
    </w:p>
    <w:p w14:paraId="27E0BE14" w14:textId="77777777" w:rsidR="00231C52" w:rsidRPr="00F20D55" w:rsidRDefault="00231C52" w:rsidP="00231C52">
      <w:pPr>
        <w:rPr>
          <w:sz w:val="16"/>
        </w:rPr>
      </w:pPr>
      <w:r w:rsidRPr="00F20D55">
        <w:rPr>
          <w:sz w:val="16"/>
        </w:rPr>
        <w:t>Yet, this interpretation sits uneasily with the text of the First Amendment, its purposes, and the Supreme Court’s First Amendment doctrine in other contexts. The amendment protects “the freedom of speech, ... [and] the right of the people peaceably to assemble, and to petition the Government for a redress of grievances.” 5. U.S. Const. amend. 1.The Court has found “a corresponding right to associate with others,” including “in pursuit of ... political, social, [and] economic ... ends.” 6. Roberts v. U.S. Jaycees, 468 U.S. 609, 622 (1984).And the primary purpose of the First Amendment, the Court has held, is to advance democratic self-governance.7. See Whitney v. California, 274 U.S. 357, 374–75 (1927) (Brandeis, J., concurring). Scholars share this view. See Owen M. Fiss, The Irony of Free Speech (1996); Alexander Meiklejohn, Political Freedom: The Constitutional Powers of The People (1960); see also Ashutosh Bhagwat, Our Democratic First Amendment (2020) (focusing on the entirety of the First Amendment and how it works to protect democracy); Cass R. Sunstein, Democracy and the Problem of Free Speech 121–65 (1993) (contending that free speech is a “precondition” for democracy); Robert H. Bork, Neutral Principles and Some First Amendment Problems, 47 Ind. L.J. 1, 20–35 (1971) (arguing that freedom of speech is central to “democratic organization”).</w:t>
      </w:r>
    </w:p>
    <w:p w14:paraId="73E8BE22" w14:textId="77777777" w:rsidR="00231C52" w:rsidRPr="00F20D55" w:rsidRDefault="00231C52" w:rsidP="00231C52">
      <w:pPr>
        <w:rPr>
          <w:sz w:val="16"/>
        </w:rPr>
      </w:pPr>
      <w:r w:rsidRPr="00F20D55">
        <w:rPr>
          <w:sz w:val="16"/>
        </w:rPr>
        <w:t xml:space="preserve">How is it that the Court has not understood collective bargaining and strikes among public sector workers to fall within the First Amendment’s ambit?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workers’ association with one another, they express their views collectively and engage the government and the public on issues of public concern. 8. See infra notes 167–174 and accompanying text. Indeed, in the context of protecting the putative speech rights of union objectors, the Court has recognized that public sector collective bargaining is closely intertwined with politics and governance. 9. See Janus v. Am. Fed’n of State, Cnty. &amp; Mun. Emps., Council 31, 585 U.S. 878, 925 (2018); see also infra text accompanying notes 131–138.Yet, with virtually no analysis, </w:t>
      </w:r>
      <w:r w:rsidRPr="00F20D55">
        <w:rPr>
          <w:rStyle w:val="StyleUnderline"/>
          <w:highlight w:val="cyan"/>
        </w:rPr>
        <w:t xml:space="preserve">the </w:t>
      </w:r>
      <w:r w:rsidRPr="00F20D55">
        <w:rPr>
          <w:rStyle w:val="Emphasis"/>
          <w:highlight w:val="cyan"/>
        </w:rPr>
        <w:t>Supreme Court</w:t>
      </w:r>
      <w:r w:rsidRPr="00F20D55">
        <w:rPr>
          <w:rStyle w:val="StyleUnderline"/>
        </w:rPr>
        <w:t xml:space="preserve"> and </w:t>
      </w:r>
      <w:r w:rsidRPr="00F20D55">
        <w:rPr>
          <w:rStyle w:val="Emphasis"/>
        </w:rPr>
        <w:t>numerous lower courts</w:t>
      </w:r>
      <w:r w:rsidRPr="00F20D55">
        <w:rPr>
          <w:rStyle w:val="StyleUnderline"/>
        </w:rPr>
        <w:t xml:space="preserve"> </w:t>
      </w:r>
      <w:r w:rsidRPr="00F20D55">
        <w:rPr>
          <w:rStyle w:val="StyleUnderline"/>
          <w:highlight w:val="cyan"/>
        </w:rPr>
        <w:t xml:space="preserve">have </w:t>
      </w:r>
      <w:r w:rsidRPr="00F20D55">
        <w:rPr>
          <w:rStyle w:val="Emphasis"/>
          <w:highlight w:val="cyan"/>
        </w:rPr>
        <w:t>dismissed</w:t>
      </w:r>
      <w:r w:rsidRPr="00F20D55">
        <w:rPr>
          <w:rStyle w:val="StyleUnderline"/>
          <w:highlight w:val="cyan"/>
        </w:rPr>
        <w:t xml:space="preserve"> arguments for </w:t>
      </w:r>
      <w:r w:rsidRPr="00F20D55">
        <w:rPr>
          <w:rStyle w:val="Emphasis"/>
          <w:highlight w:val="cyan"/>
        </w:rPr>
        <w:t>First Amendment protection</w:t>
      </w:r>
      <w:r w:rsidRPr="00F20D55">
        <w:rPr>
          <w:rStyle w:val="StyleUnderline"/>
          <w:highlight w:val="cyan"/>
        </w:rPr>
        <w:t xml:space="preserve"> of </w:t>
      </w:r>
      <w:r w:rsidRPr="00F20D55">
        <w:rPr>
          <w:rStyle w:val="Emphasis"/>
          <w:highlight w:val="cyan"/>
        </w:rPr>
        <w:t>public sector bargaining</w:t>
      </w:r>
      <w:r w:rsidRPr="00F20D55">
        <w:rPr>
          <w:rStyle w:val="StyleUnderline"/>
        </w:rPr>
        <w:t xml:space="preserve"> and strikes</w:t>
      </w:r>
      <w:r w:rsidRPr="00F20D55">
        <w:rPr>
          <w:sz w:val="16"/>
        </w:rPr>
        <w:t>.10. See, e.g., infra note 102 and accompanying text.</w:t>
      </w:r>
    </w:p>
    <w:p w14:paraId="42D31962" w14:textId="77777777" w:rsidR="00231C52" w:rsidRPr="00F20D55" w:rsidRDefault="00231C52" w:rsidP="00231C52">
      <w:pPr>
        <w:rPr>
          <w:sz w:val="16"/>
        </w:rPr>
      </w:pPr>
      <w:r w:rsidRPr="00F20D55">
        <w:rPr>
          <w:rStyle w:val="StyleUnderline"/>
        </w:rPr>
        <w:t>The Supreme Court’s</w:t>
      </w:r>
      <w:r w:rsidRPr="00F20D55">
        <w:rPr>
          <w:sz w:val="16"/>
        </w:rPr>
        <w:t xml:space="preserve"> parsimonious </w:t>
      </w:r>
      <w:r w:rsidRPr="00F20D55">
        <w:rPr>
          <w:rStyle w:val="StyleUnderline"/>
        </w:rPr>
        <w:t xml:space="preserve">approach is </w:t>
      </w:r>
      <w:r w:rsidRPr="00F20D55">
        <w:rPr>
          <w:rStyle w:val="Emphasis"/>
          <w:highlight w:val="cyan"/>
        </w:rPr>
        <w:t>long-standing</w:t>
      </w:r>
      <w:r w:rsidRPr="00F20D55">
        <w:rPr>
          <w:sz w:val="16"/>
        </w:rPr>
        <w:t>. But, as this essay shows, public sector workers have for generations advanced a different understanding of their rights. As early as the 1800s, federal government workers engaged in collective speech, assembly, and petition by striking and lobbying the government to redress their low wages and poor labor conditions. 11. See infra notes 18–21 and accompanying text. Though they made little progress for over a century and often faced significant repression, during the 1960s and 1970s, strikes by tens of thousands of public sector workers led state legislators to pass new laws that enabled collective bargaining. 12. See infra notes 34–52 and accompanying text. In a few jurisdictions, states also passed laws that protect the right to strike. 13. See infra note 51 and accompanying text. And although the constitutional doctrine endured, numerous dissenting judges powerfully laid out the contrary case.</w:t>
      </w:r>
    </w:p>
    <w:p w14:paraId="3781A855" w14:textId="77777777" w:rsidR="00231C52" w:rsidRPr="00F20D55" w:rsidRDefault="00231C52" w:rsidP="00231C52">
      <w:pPr>
        <w:rPr>
          <w:sz w:val="16"/>
        </w:rPr>
      </w:pPr>
      <w:r w:rsidRPr="00F20D55">
        <w:rPr>
          <w:sz w:val="16"/>
        </w:rPr>
        <w:t>Since 2018, substantial numbers of public sector workers have, once again, engaged in pickets, protests, and strikes, even in states in which doing so is illegal. 14. See infra notes 178–186 and accompanying text. In so doing, they are reopening the question whether such activity should be considered beyond government proscription and protected as a fundamental right. Some cities and states have sought to restrain workers, including by enacting new laws that limit picketing, reduce union resources, and restrict the scope of bargaining, as well as by seeking injunctions against particular strikes. 15. See infra notes 29–50 and accompanying text. Yet, even these governments, when faced with sufficiently determined workers and supportive communities, have reached settlements that not only provide higher wages but also respond to workers’ efforts to transform their communities through collective action by “bargaining for the common good.”16. See Amanda Novello, Richard D. Kahlenberg &amp; Andrew Stettner, The Chicago Teachers Strike Is a Fight for the Common Good, Century Found. (Oct. 28, 2019), https://tcf.org/content/commentary/chicago-teachers-strike-fight-common-good; infra note 188 and accompanying text.</w:t>
      </w:r>
    </w:p>
    <w:p w14:paraId="042395A8" w14:textId="77777777" w:rsidR="00231C52" w:rsidRPr="00F20D55" w:rsidRDefault="00231C52" w:rsidP="00231C52">
      <w:pPr>
        <w:rPr>
          <w:sz w:val="16"/>
        </w:rPr>
      </w:pPr>
      <w:r w:rsidRPr="00F20D55">
        <w:rPr>
          <w:sz w:val="16"/>
        </w:rPr>
        <w:t xml:space="preserve">This essay explores the First Amendment issues pervading public sector unions’ organizing, bargaining, and strikes. Part I looks at the history of public sector unionism, highlighting the extent to which these union efforts have implicated core First Amendment concerns. 17. This Essay does not explore the history of police and other law enforcement unions nor does it consider whether the Constitution protects their right to bargain or strike. Such unions raise distinct issues. For an exploration of the issues around police unions, see Benjamin Levin, What’s Wrong with Police Unions?, 120 Colum. L. Rev. 1333 (2020).Part II recounts </w:t>
      </w:r>
      <w:r w:rsidRPr="00F20D55">
        <w:rPr>
          <w:rStyle w:val="StyleUnderline"/>
          <w:highlight w:val="cyan"/>
        </w:rPr>
        <w:t>the</w:t>
      </w:r>
      <w:r w:rsidRPr="00F20D55">
        <w:rPr>
          <w:sz w:val="16"/>
        </w:rPr>
        <w:t xml:space="preserve"> development of </w:t>
      </w:r>
      <w:r w:rsidRPr="00F20D55">
        <w:rPr>
          <w:rStyle w:val="Emphasis"/>
          <w:highlight w:val="cyan"/>
        </w:rPr>
        <w:t>First Amendment doctrine</w:t>
      </w:r>
      <w:r w:rsidRPr="00F20D55">
        <w:rPr>
          <w:sz w:val="16"/>
        </w:rPr>
        <w:t xml:space="preserve">, examining how it </w:t>
      </w:r>
      <w:r w:rsidRPr="00F20D55">
        <w:rPr>
          <w:rStyle w:val="StyleUnderline"/>
        </w:rPr>
        <w:t xml:space="preserve">came to be </w:t>
      </w:r>
      <w:r w:rsidRPr="00F20D55">
        <w:rPr>
          <w:rStyle w:val="Emphasis"/>
          <w:highlight w:val="cyan"/>
        </w:rPr>
        <w:t>accepted</w:t>
      </w:r>
      <w:r w:rsidRPr="00F20D55">
        <w:rPr>
          <w:rStyle w:val="StyleUnderline"/>
        </w:rPr>
        <w:t xml:space="preserve"> doctrine </w:t>
      </w:r>
      <w:r w:rsidRPr="00F20D55">
        <w:rPr>
          <w:rStyle w:val="StyleUnderline"/>
          <w:highlight w:val="cyan"/>
        </w:rPr>
        <w:t xml:space="preserve">that </w:t>
      </w:r>
      <w:r w:rsidRPr="00F20D55">
        <w:rPr>
          <w:rStyle w:val="Emphasis"/>
          <w:highlight w:val="cyan"/>
        </w:rPr>
        <w:t>public sector employees lack a constitutional right to bargain</w:t>
      </w:r>
      <w:r w:rsidRPr="00F20D55">
        <w:rPr>
          <w:sz w:val="16"/>
        </w:rPr>
        <w:t xml:space="preserve"> and strike, </w:t>
      </w:r>
      <w:r w:rsidRPr="00F20D55">
        <w:rPr>
          <w:rStyle w:val="StyleUnderline"/>
          <w:highlight w:val="cyan"/>
        </w:rPr>
        <w:t xml:space="preserve">although they have a </w:t>
      </w:r>
      <w:r w:rsidRPr="00F20D55">
        <w:rPr>
          <w:rStyle w:val="Emphasis"/>
          <w:highlight w:val="cyan"/>
        </w:rPr>
        <w:t>right to unionize</w:t>
      </w:r>
      <w:r w:rsidRPr="00F20D55">
        <w:rPr>
          <w:sz w:val="16"/>
        </w:rPr>
        <w:t>. Part III draws from dissents by federal and state court judges to elaborate the case for a First Amendment right to bargain and at least a qualified right to strike. It then locates that right both in the First Amendment’s democratic purposes and in existing Supreme Court doctrine governing analogous contexts. Finally, it explains why arguments to the contrary cannot withstand scrutiny. Part IV concludes by returning to the recent rise of public sector labor militancy since 2018. It shows that, although the Supreme Court is unlikely to recognize public employee rights to bargain and strike, these workers are collectively exercising their First Amendment rights, engaging in a form of constitutional lawmaking from the bottom up.</w:t>
      </w:r>
    </w:p>
    <w:p w14:paraId="6430FA2A" w14:textId="77777777" w:rsidR="00231C52" w:rsidRPr="00BE69BE" w:rsidRDefault="00231C52" w:rsidP="00231C52"/>
    <w:p w14:paraId="21752CA9" w14:textId="77777777" w:rsidR="00231C52" w:rsidRDefault="00231C52" w:rsidP="00231C52">
      <w:pPr>
        <w:pStyle w:val="Heading3"/>
      </w:pPr>
      <w:r>
        <w:t>2NC---AT: Overlimiting</w:t>
      </w:r>
    </w:p>
    <w:p w14:paraId="4DFF8CC2" w14:textId="77777777" w:rsidR="00231C52" w:rsidRDefault="00231C52" w:rsidP="00231C52">
      <w:pPr>
        <w:pStyle w:val="Heading4"/>
      </w:pPr>
      <w:r>
        <w:t xml:space="preserve">The </w:t>
      </w:r>
      <w:r w:rsidRPr="0003084E">
        <w:rPr>
          <w:u w:val="single"/>
        </w:rPr>
        <w:t>affirmative</w:t>
      </w:r>
      <w:r>
        <w:t xml:space="preserve"> aspects of the interp are much </w:t>
      </w:r>
      <w:r w:rsidRPr="0003084E">
        <w:rPr>
          <w:u w:val="single"/>
        </w:rPr>
        <w:t>broader</w:t>
      </w:r>
      <w:r>
        <w:t xml:space="preserve"> than the </w:t>
      </w:r>
      <w:r w:rsidRPr="0003084E">
        <w:rPr>
          <w:u w:val="single"/>
        </w:rPr>
        <w:t>exemptions</w:t>
      </w:r>
      <w:r>
        <w:t xml:space="preserve">---it’s </w:t>
      </w:r>
      <w:r w:rsidRPr="0003084E">
        <w:rPr>
          <w:u w:val="single"/>
        </w:rPr>
        <w:t>balanced</w:t>
      </w:r>
      <w:r>
        <w:t xml:space="preserve">. </w:t>
      </w:r>
    </w:p>
    <w:p w14:paraId="5FC7C76A" w14:textId="77777777" w:rsidR="00231C52" w:rsidRPr="00F60A92" w:rsidRDefault="00231C52" w:rsidP="00231C52">
      <w:r w:rsidRPr="00E3445F">
        <w:rPr>
          <w:rStyle w:val="Style13ptBold"/>
        </w:rPr>
        <w:t>Lofaso ‘10</w:t>
      </w:r>
      <w:r>
        <w:t xml:space="preserve"> [Anne Marie Lofaso (Professor of Law at the University of Cincinnati College of Law, teaching labor and employment law; former </w:t>
      </w:r>
      <w:r w:rsidRPr="00E3445F">
        <w:t>Arthur B. Hodges Professor of Law at the West Virginia University College of Law</w:t>
      </w:r>
      <w:r>
        <w:t xml:space="preserve">; BA, Harvard University; JD, University of Pennsylvania Carey School of Law; PhD, University of Oxford); Spring 2010. </w:t>
      </w:r>
      <w:r>
        <w:rPr>
          <w:i/>
          <w:iCs/>
        </w:rPr>
        <w:t>FIU Law Review</w:t>
      </w:r>
      <w:r>
        <w:t xml:space="preserve">, Vol. 5, No. 2 “The Vanishing Employee: Putting the Autonomous Dignified Union Worker Back to Work” </w:t>
      </w:r>
      <w:r w:rsidRPr="009E1E0A">
        <w:t>https://ecollections.law.fiu.edu/lawreview/vol5/iss2/13/</w:t>
      </w:r>
      <w:r>
        <w:t xml:space="preserve"> // </w:t>
      </w:r>
      <w:r>
        <w:rPr>
          <w:i/>
        </w:rPr>
        <w:t>q.c.</w:t>
      </w:r>
      <w:r>
        <w:t>]</w:t>
      </w:r>
    </w:p>
    <w:p w14:paraId="0E3A1EA7" w14:textId="77777777" w:rsidR="00231C52" w:rsidRPr="00E3445F" w:rsidRDefault="00231C52" w:rsidP="00231C52">
      <w:pPr>
        <w:rPr>
          <w:sz w:val="16"/>
        </w:rPr>
      </w:pPr>
      <w:r w:rsidRPr="00E3445F">
        <w:rPr>
          <w:sz w:val="16"/>
        </w:rPr>
        <w:t>III. DECONSTRUCTING THE STATUTORY DEFINITION OF EMPLOYEE REVEALS A DYNAMIC DEFINITION THAT HAS BEEN NARROWED</w:t>
      </w:r>
    </w:p>
    <w:p w14:paraId="66B6AAC8" w14:textId="77777777" w:rsidR="00231C52" w:rsidRPr="00E3445F" w:rsidRDefault="00231C52" w:rsidP="00231C52">
      <w:pPr>
        <w:rPr>
          <w:sz w:val="16"/>
        </w:rPr>
      </w:pPr>
      <w:r w:rsidRPr="00E3445F">
        <w:rPr>
          <w:sz w:val="16"/>
        </w:rPr>
        <w:t xml:space="preserve">A. </w:t>
      </w:r>
      <w:r w:rsidRPr="00E3445F">
        <w:rPr>
          <w:rStyle w:val="StyleUnderline"/>
        </w:rPr>
        <w:t>The Wagner Act Board Expansively Construed the Definition of Employee Consistent with Its Plain Language</w:t>
      </w:r>
    </w:p>
    <w:p w14:paraId="08C2AAC1" w14:textId="77777777" w:rsidR="00231C52" w:rsidRPr="00E3445F" w:rsidRDefault="00231C52" w:rsidP="00231C52">
      <w:pPr>
        <w:rPr>
          <w:sz w:val="16"/>
        </w:rPr>
      </w:pPr>
      <w:r w:rsidRPr="00E3445F">
        <w:rPr>
          <w:sz w:val="16"/>
        </w:rPr>
        <w:t xml:space="preserve">1. </w:t>
      </w:r>
      <w:r w:rsidRPr="007646D8">
        <w:rPr>
          <w:rStyle w:val="StyleUnderline"/>
          <w:highlight w:val="cyan"/>
        </w:rPr>
        <w:t>The NLRA</w:t>
      </w:r>
      <w:r w:rsidRPr="00E3445F">
        <w:rPr>
          <w:rStyle w:val="StyleUnderline"/>
        </w:rPr>
        <w:t xml:space="preserve"> Defines </w:t>
      </w:r>
      <w:r w:rsidRPr="00E3445F">
        <w:rPr>
          <w:rStyle w:val="Emphasis"/>
        </w:rPr>
        <w:t>Employee</w:t>
      </w:r>
      <w:r w:rsidRPr="00E3445F">
        <w:rPr>
          <w:rStyle w:val="StyleUnderline"/>
        </w:rPr>
        <w:t xml:space="preserve"> Both </w:t>
      </w:r>
      <w:r w:rsidRPr="00E3445F">
        <w:rPr>
          <w:rStyle w:val="Emphasis"/>
        </w:rPr>
        <w:t>Affirmatively and Negatively</w:t>
      </w:r>
    </w:p>
    <w:p w14:paraId="2F1D5766" w14:textId="77777777" w:rsidR="00231C52" w:rsidRPr="00E3445F" w:rsidRDefault="00231C52" w:rsidP="00231C52">
      <w:pPr>
        <w:rPr>
          <w:sz w:val="16"/>
        </w:rPr>
      </w:pPr>
      <w:r w:rsidRPr="00E3445F">
        <w:rPr>
          <w:sz w:val="16"/>
        </w:rPr>
        <w:t xml:space="preserve">Congress passed the </w:t>
      </w:r>
      <w:r w:rsidRPr="00E3445F">
        <w:rPr>
          <w:rStyle w:val="Emphasis"/>
        </w:rPr>
        <w:t>N</w:t>
      </w:r>
      <w:r w:rsidRPr="00E3445F">
        <w:rPr>
          <w:rStyle w:val="StyleUnderline"/>
        </w:rPr>
        <w:t xml:space="preserve">ational </w:t>
      </w:r>
      <w:r w:rsidRPr="00E3445F">
        <w:rPr>
          <w:rStyle w:val="Emphasis"/>
        </w:rPr>
        <w:t>L</w:t>
      </w:r>
      <w:r w:rsidRPr="00E3445F">
        <w:rPr>
          <w:rStyle w:val="StyleUnderline"/>
        </w:rPr>
        <w:t xml:space="preserve">abor </w:t>
      </w:r>
      <w:r w:rsidRPr="00E3445F">
        <w:rPr>
          <w:rStyle w:val="Emphasis"/>
        </w:rPr>
        <w:t>R</w:t>
      </w:r>
      <w:r w:rsidRPr="00E3445F">
        <w:rPr>
          <w:rStyle w:val="StyleUnderline"/>
        </w:rPr>
        <w:t xml:space="preserve">elations </w:t>
      </w:r>
      <w:r w:rsidRPr="00E3445F">
        <w:rPr>
          <w:rStyle w:val="Emphasis"/>
        </w:rPr>
        <w:t>A</w:t>
      </w:r>
      <w:r w:rsidRPr="00E3445F">
        <w:rPr>
          <w:rStyle w:val="StyleUnderline"/>
        </w:rPr>
        <w:t>ct</w:t>
      </w:r>
      <w:r w:rsidRPr="00E3445F">
        <w:rPr>
          <w:sz w:val="16"/>
        </w:rPr>
        <w:t xml:space="preserve"> in 1935. At that time, </w:t>
      </w:r>
      <w:r w:rsidRPr="00E3445F">
        <w:rPr>
          <w:rStyle w:val="StyleUnderline"/>
        </w:rPr>
        <w:t>Section 2(3) defined employee as follows:</w:t>
      </w:r>
    </w:p>
    <w:p w14:paraId="13AEC11E" w14:textId="77777777" w:rsidR="00231C52" w:rsidRPr="00E3445F" w:rsidRDefault="00231C52" w:rsidP="00231C52">
      <w:pPr>
        <w:rPr>
          <w:sz w:val="16"/>
        </w:rPr>
      </w:pPr>
      <w:r w:rsidRPr="00E3445F">
        <w:rPr>
          <w:sz w:val="16"/>
        </w:rPr>
        <w:t xml:space="preserve">The term </w:t>
      </w:r>
      <w:r w:rsidRPr="00E3445F">
        <w:rPr>
          <w:rStyle w:val="StyleUnderline"/>
        </w:rPr>
        <w:t xml:space="preserve">“employee” shall include </w:t>
      </w:r>
      <w:r w:rsidRPr="00E3445F">
        <w:rPr>
          <w:rStyle w:val="Emphasis"/>
        </w:rPr>
        <w:t>any employee</w:t>
      </w:r>
      <w:r w:rsidRPr="00E3445F">
        <w:rPr>
          <w:sz w:val="16"/>
        </w:rPr>
        <w:t xml:space="preserve">, </w:t>
      </w:r>
      <w:r w:rsidRPr="00E3445F">
        <w:rPr>
          <w:rStyle w:val="StyleUnderline"/>
        </w:rPr>
        <w:t>and shall not be limited to the employees of a particular employer</w:t>
      </w:r>
      <w:r w:rsidRPr="00E3445F">
        <w:rPr>
          <w:sz w:val="16"/>
        </w:rPr>
        <w:t xml:space="preserve">, </w:t>
      </w:r>
      <w:r w:rsidRPr="00E3445F">
        <w:rPr>
          <w:rStyle w:val="StyleUnderline"/>
        </w:rPr>
        <w:t xml:space="preserve">unless the </w:t>
      </w:r>
      <w:r w:rsidRPr="00E3445F">
        <w:rPr>
          <w:rStyle w:val="Emphasis"/>
        </w:rPr>
        <w:t>Act explicitly states otherwise</w:t>
      </w:r>
      <w:r w:rsidRPr="00E3445F">
        <w:rPr>
          <w:sz w:val="16"/>
        </w:rPr>
        <w:t>, and shall include any individual whose work has ceased as a consequence of, or in connection with, any current labor dispute or because of any unfair labor practice, and who has not obtained any other regular and substantially equivalent employment, but shall not include any individual employed as an agricultural laborer, or in the domestic service of any family or person at his home, or any individual employed by his parent or spouse.35</w:t>
      </w:r>
    </w:p>
    <w:p w14:paraId="3233664E" w14:textId="77777777" w:rsidR="00231C52" w:rsidRPr="00E3445F" w:rsidRDefault="00231C52" w:rsidP="00231C52">
      <w:pPr>
        <w:rPr>
          <w:sz w:val="16"/>
        </w:rPr>
      </w:pPr>
      <w:r w:rsidRPr="00E3445F">
        <w:rPr>
          <w:sz w:val="16"/>
        </w:rPr>
        <w:t xml:space="preserve">The Wagner Board,36 ultimately with Supreme Court approval,37 construed that statutory definition in a manner true to its plain meaning. The Board recognized that </w:t>
      </w:r>
      <w:r w:rsidRPr="00E3445F">
        <w:rPr>
          <w:rStyle w:val="StyleUnderline"/>
        </w:rPr>
        <w:t xml:space="preserve">the </w:t>
      </w:r>
      <w:r w:rsidRPr="007646D8">
        <w:rPr>
          <w:rStyle w:val="StyleUnderline"/>
          <w:highlight w:val="cyan"/>
        </w:rPr>
        <w:t xml:space="preserve">statutory definition has both </w:t>
      </w:r>
      <w:r w:rsidRPr="007646D8">
        <w:rPr>
          <w:rStyle w:val="Emphasis"/>
          <w:highlight w:val="cyan"/>
        </w:rPr>
        <w:t>affirmative</w:t>
      </w:r>
      <w:r w:rsidRPr="007646D8">
        <w:rPr>
          <w:rStyle w:val="StyleUnderline"/>
          <w:highlight w:val="cyan"/>
        </w:rPr>
        <w:t xml:space="preserve"> and </w:t>
      </w:r>
      <w:r w:rsidRPr="007646D8">
        <w:rPr>
          <w:rStyle w:val="Emphasis"/>
          <w:highlight w:val="cyan"/>
        </w:rPr>
        <w:t>negative components</w:t>
      </w:r>
      <w:r w:rsidRPr="00E3445F">
        <w:rPr>
          <w:sz w:val="16"/>
        </w:rPr>
        <w:t xml:space="preserve">.38 </w:t>
      </w:r>
      <w:r w:rsidRPr="00E3445F">
        <w:rPr>
          <w:rStyle w:val="StyleUnderline"/>
        </w:rPr>
        <w:t xml:space="preserve">The Act </w:t>
      </w:r>
      <w:r w:rsidRPr="007646D8">
        <w:rPr>
          <w:rStyle w:val="StyleUnderline"/>
          <w:highlight w:val="cyan"/>
        </w:rPr>
        <w:t xml:space="preserve">defines first who an employee </w:t>
      </w:r>
      <w:r w:rsidRPr="007646D8">
        <w:rPr>
          <w:rStyle w:val="Emphasis"/>
          <w:highlight w:val="cyan"/>
        </w:rPr>
        <w:t>is</w:t>
      </w:r>
      <w:r w:rsidRPr="007646D8">
        <w:rPr>
          <w:rStyle w:val="StyleUnderline"/>
          <w:highlight w:val="cyan"/>
        </w:rPr>
        <w:t xml:space="preserve"> and then</w:t>
      </w:r>
      <w:r w:rsidRPr="00E3445F">
        <w:rPr>
          <w:rStyle w:val="StyleUnderline"/>
        </w:rPr>
        <w:t xml:space="preserve"> who an employee </w:t>
      </w:r>
      <w:r w:rsidRPr="00E3445F">
        <w:rPr>
          <w:rStyle w:val="Emphasis"/>
        </w:rPr>
        <w:t>is not</w:t>
      </w:r>
      <w:r w:rsidRPr="00E3445F">
        <w:rPr>
          <w:sz w:val="16"/>
        </w:rPr>
        <w:t xml:space="preserve"> – </w:t>
      </w:r>
      <w:r w:rsidRPr="007646D8">
        <w:rPr>
          <w:rStyle w:val="StyleUnderline"/>
          <w:highlight w:val="cyan"/>
        </w:rPr>
        <w:t xml:space="preserve">who is </w:t>
      </w:r>
      <w:r w:rsidRPr="007646D8">
        <w:rPr>
          <w:rStyle w:val="Emphasis"/>
          <w:highlight w:val="cyan"/>
        </w:rPr>
        <w:t>exempted</w:t>
      </w:r>
      <w:r w:rsidRPr="00E3445F">
        <w:rPr>
          <w:sz w:val="16"/>
        </w:rPr>
        <w:t xml:space="preserve">. In concert with accepted principles of statutory construction, </w:t>
      </w:r>
      <w:r w:rsidRPr="00E3445F">
        <w:rPr>
          <w:rStyle w:val="StyleUnderline"/>
        </w:rPr>
        <w:t xml:space="preserve">the Board </w:t>
      </w:r>
      <w:r w:rsidRPr="007646D8">
        <w:rPr>
          <w:rStyle w:val="StyleUnderline"/>
          <w:highlight w:val="cyan"/>
        </w:rPr>
        <w:t xml:space="preserve">construed the </w:t>
      </w:r>
      <w:r w:rsidRPr="007646D8">
        <w:rPr>
          <w:rStyle w:val="Emphasis"/>
          <w:highlight w:val="cyan"/>
        </w:rPr>
        <w:t>affirmative aspect</w:t>
      </w:r>
      <w:r w:rsidRPr="00E3445F">
        <w:rPr>
          <w:rStyle w:val="StyleUnderline"/>
        </w:rPr>
        <w:t xml:space="preserve"> of that definition </w:t>
      </w:r>
      <w:r w:rsidRPr="007646D8">
        <w:rPr>
          <w:rStyle w:val="StyleUnderline"/>
          <w:highlight w:val="cyan"/>
        </w:rPr>
        <w:t xml:space="preserve">broadly as written and </w:t>
      </w:r>
      <w:r w:rsidRPr="007646D8">
        <w:rPr>
          <w:rStyle w:val="Emphasis"/>
          <w:highlight w:val="cyan"/>
        </w:rPr>
        <w:t>narrowly</w:t>
      </w:r>
      <w:r w:rsidRPr="007646D8">
        <w:rPr>
          <w:rStyle w:val="StyleUnderline"/>
          <w:highlight w:val="cyan"/>
        </w:rPr>
        <w:t xml:space="preserve"> construed</w:t>
      </w:r>
      <w:r w:rsidRPr="00E3445F">
        <w:rPr>
          <w:rStyle w:val="StyleUnderline"/>
        </w:rPr>
        <w:t xml:space="preserve"> the </w:t>
      </w:r>
      <w:r w:rsidRPr="007646D8">
        <w:rPr>
          <w:rStyle w:val="Emphasis"/>
          <w:highlight w:val="cyan"/>
        </w:rPr>
        <w:t>exemptions</w:t>
      </w:r>
      <w:r w:rsidRPr="00E3445F">
        <w:rPr>
          <w:rStyle w:val="StyleUnderline"/>
        </w:rPr>
        <w:t xml:space="preserve"> or </w:t>
      </w:r>
      <w:r w:rsidRPr="00F60A92">
        <w:rPr>
          <w:rStyle w:val="Emphasis"/>
        </w:rPr>
        <w:t>negative</w:t>
      </w:r>
      <w:r w:rsidRPr="00E3445F">
        <w:rPr>
          <w:rStyle w:val="StyleUnderline"/>
        </w:rPr>
        <w:t xml:space="preserve"> aspects</w:t>
      </w:r>
      <w:r w:rsidRPr="00E3445F">
        <w:rPr>
          <w:sz w:val="16"/>
        </w:rPr>
        <w:t>.39</w:t>
      </w:r>
    </w:p>
    <w:p w14:paraId="78E87FF8" w14:textId="77777777" w:rsidR="00231C52" w:rsidRPr="00E3445F" w:rsidRDefault="00231C52" w:rsidP="00231C52">
      <w:pPr>
        <w:rPr>
          <w:sz w:val="16"/>
        </w:rPr>
      </w:pPr>
      <w:r w:rsidRPr="00E3445F">
        <w:rPr>
          <w:sz w:val="16"/>
        </w:rPr>
        <w:t xml:space="preserve">We can express the Board’s construction in the following manner. </w:t>
      </w:r>
      <w:r w:rsidRPr="00E3445F">
        <w:rPr>
          <w:rStyle w:val="StyleUnderline"/>
        </w:rPr>
        <w:t>Affirmatively</w:t>
      </w:r>
      <w:r w:rsidRPr="00E3445F">
        <w:rPr>
          <w:sz w:val="16"/>
        </w:rPr>
        <w:t xml:space="preserve">, </w:t>
      </w:r>
      <w:r w:rsidRPr="00E3445F">
        <w:rPr>
          <w:rStyle w:val="StyleUnderline"/>
        </w:rPr>
        <w:t xml:space="preserve">the Act </w:t>
      </w:r>
      <w:r w:rsidRPr="009004E6">
        <w:rPr>
          <w:rStyle w:val="Emphasis"/>
        </w:rPr>
        <w:t>defined</w:t>
      </w:r>
      <w:r w:rsidRPr="00E3445F">
        <w:rPr>
          <w:sz w:val="16"/>
        </w:rPr>
        <w:t xml:space="preserve"> (</w:t>
      </w:r>
      <w:r w:rsidRPr="00E3445F">
        <w:rPr>
          <w:rStyle w:val="StyleUnderline"/>
        </w:rPr>
        <w:t>and continues to define</w:t>
      </w:r>
      <w:r w:rsidRPr="00E3445F">
        <w:rPr>
          <w:sz w:val="16"/>
        </w:rPr>
        <w:t xml:space="preserve">) </w:t>
      </w:r>
      <w:r w:rsidRPr="00F60A92">
        <w:rPr>
          <w:rStyle w:val="StyleUnderline"/>
        </w:rPr>
        <w:t xml:space="preserve">employee to include </w:t>
      </w:r>
      <w:r w:rsidRPr="00F60A92">
        <w:rPr>
          <w:rStyle w:val="Emphasis"/>
        </w:rPr>
        <w:t>“any employee”</w:t>
      </w:r>
      <w:r w:rsidRPr="00E3445F">
        <w:rPr>
          <w:sz w:val="16"/>
        </w:rPr>
        <w:t xml:space="preserve"> and not just those “employees of a particular employer.”40 </w:t>
      </w:r>
      <w:r w:rsidRPr="00E3445F">
        <w:rPr>
          <w:rStyle w:val="StyleUnderline"/>
        </w:rPr>
        <w:t>Negatively</w:t>
      </w:r>
      <w:r w:rsidRPr="00E3445F">
        <w:rPr>
          <w:sz w:val="16"/>
        </w:rPr>
        <w:t xml:space="preserve">, </w:t>
      </w:r>
      <w:r w:rsidRPr="00E3445F">
        <w:rPr>
          <w:rStyle w:val="StyleUnderline"/>
        </w:rPr>
        <w:t xml:space="preserve">the Act </w:t>
      </w:r>
      <w:r w:rsidRPr="009004E6">
        <w:rPr>
          <w:rStyle w:val="Emphasis"/>
        </w:rPr>
        <w:t>expressly exempted</w:t>
      </w:r>
      <w:r w:rsidRPr="00E3445F">
        <w:rPr>
          <w:sz w:val="16"/>
        </w:rPr>
        <w:t xml:space="preserve"> (</w:t>
      </w:r>
      <w:r w:rsidRPr="00E3445F">
        <w:rPr>
          <w:rStyle w:val="StyleUnderline"/>
        </w:rPr>
        <w:t>and still exempts</w:t>
      </w:r>
      <w:r w:rsidRPr="00E3445F">
        <w:rPr>
          <w:sz w:val="16"/>
        </w:rPr>
        <w:t xml:space="preserve">) </w:t>
      </w:r>
      <w:r w:rsidRPr="00E3445F">
        <w:rPr>
          <w:rStyle w:val="StyleUnderline"/>
        </w:rPr>
        <w:t>agricultural workers</w:t>
      </w:r>
      <w:r w:rsidRPr="00E3445F">
        <w:rPr>
          <w:sz w:val="16"/>
        </w:rPr>
        <w:t xml:space="preserve">, </w:t>
      </w:r>
      <w:r w:rsidRPr="00E3445F">
        <w:rPr>
          <w:rStyle w:val="StyleUnderline"/>
        </w:rPr>
        <w:t>domestic servants</w:t>
      </w:r>
      <w:r w:rsidRPr="00E3445F">
        <w:rPr>
          <w:sz w:val="16"/>
        </w:rPr>
        <w:t xml:space="preserve">, </w:t>
      </w:r>
      <w:r w:rsidRPr="00E3445F">
        <w:rPr>
          <w:rStyle w:val="StyleUnderline"/>
        </w:rPr>
        <w:t>and certain family members</w:t>
      </w:r>
      <w:r w:rsidRPr="00E3445F">
        <w:rPr>
          <w:sz w:val="16"/>
        </w:rPr>
        <w:t xml:space="preserve"> – the children and spouses of employers, in particular. Using “EE” to symbolize the term “employee,” “ER” to symbolize employers, “AW” to symbolize agricultural workers, “DS” to symbolize domestic servants, and “FAM” to symbolize the employer’s spouse and children, we can schematize the original definition of employee in the following way:</w:t>
      </w:r>
    </w:p>
    <w:p w14:paraId="0A8251CC" w14:textId="77777777" w:rsidR="00231C52" w:rsidRPr="00E3445F" w:rsidRDefault="00231C52" w:rsidP="00231C52">
      <w:pPr>
        <w:rPr>
          <w:sz w:val="16"/>
        </w:rPr>
      </w:pPr>
      <w:r w:rsidRPr="00E3445F">
        <w:rPr>
          <w:sz w:val="16"/>
        </w:rPr>
        <w:t xml:space="preserve">EE = [any EE + ˜ (EEs of a particular ER) + strikers] – [AW + DS + FAM] </w:t>
      </w:r>
    </w:p>
    <w:p w14:paraId="4488A699" w14:textId="77777777" w:rsidR="00231C52" w:rsidRPr="00E3445F" w:rsidRDefault="00231C52" w:rsidP="00231C52">
      <w:pPr>
        <w:rPr>
          <w:sz w:val="16"/>
        </w:rPr>
      </w:pPr>
      <w:r w:rsidRPr="00E3445F">
        <w:rPr>
          <w:sz w:val="16"/>
        </w:rPr>
        <w:t xml:space="preserve">2. </w:t>
      </w:r>
      <w:r w:rsidRPr="00E3445F">
        <w:rPr>
          <w:rStyle w:val="StyleUnderline"/>
        </w:rPr>
        <w:t>The Affirmative Aspect of the Statutory Definition of Employee Broadly Includes All Employees Unless Otherwise Exempted</w:t>
      </w:r>
    </w:p>
    <w:p w14:paraId="496C0ADB" w14:textId="77777777" w:rsidR="00231C52" w:rsidRPr="00F60A92" w:rsidRDefault="00231C52" w:rsidP="00231C52">
      <w:r w:rsidRPr="007646D8">
        <w:rPr>
          <w:rStyle w:val="StyleUnderline"/>
          <w:highlight w:val="cyan"/>
        </w:rPr>
        <w:t>The Supreme Court</w:t>
      </w:r>
      <w:r w:rsidRPr="00E3445F">
        <w:rPr>
          <w:rStyle w:val="StyleUnderline"/>
        </w:rPr>
        <w:t xml:space="preserve"> has ultimately </w:t>
      </w:r>
      <w:r w:rsidRPr="007646D8">
        <w:rPr>
          <w:rStyle w:val="Emphasis"/>
          <w:highlight w:val="cyan"/>
        </w:rPr>
        <w:t>approved</w:t>
      </w:r>
      <w:r w:rsidRPr="007646D8">
        <w:rPr>
          <w:rStyle w:val="StyleUnderline"/>
          <w:highlight w:val="cyan"/>
        </w:rPr>
        <w:t xml:space="preserve"> of the</w:t>
      </w:r>
      <w:r w:rsidRPr="00E3445F">
        <w:rPr>
          <w:rStyle w:val="StyleUnderline"/>
        </w:rPr>
        <w:t xml:space="preserve"> Board’s basic </w:t>
      </w:r>
      <w:r w:rsidRPr="007646D8">
        <w:rPr>
          <w:rStyle w:val="StyleUnderline"/>
          <w:highlight w:val="cyan"/>
        </w:rPr>
        <w:t>construction</w:t>
      </w:r>
      <w:r w:rsidRPr="00E3445F">
        <w:rPr>
          <w:rStyle w:val="StyleUnderline"/>
        </w:rPr>
        <w:t xml:space="preserve"> of the statutory definition of employee </w:t>
      </w:r>
      <w:r w:rsidRPr="007646D8">
        <w:rPr>
          <w:rStyle w:val="StyleUnderline"/>
          <w:highlight w:val="cyan"/>
        </w:rPr>
        <w:t xml:space="preserve">as </w:t>
      </w:r>
      <w:r w:rsidRPr="007646D8">
        <w:rPr>
          <w:rStyle w:val="Emphasis"/>
          <w:highlight w:val="cyan"/>
        </w:rPr>
        <w:t>“striking[ly]” broad</w:t>
      </w:r>
      <w:r w:rsidRPr="00E3445F">
        <w:rPr>
          <w:sz w:val="16"/>
        </w:rPr>
        <w:t xml:space="preserve">.41 But that construction evolved over several years of the NLRA’s life. From the start, the Board, with the approval of reviewing courts, breathed meaning into the statutory definition simply by noticing that </w:t>
      </w:r>
      <w:r w:rsidRPr="00E3445F">
        <w:rPr>
          <w:rStyle w:val="StyleUnderline"/>
        </w:rPr>
        <w:t xml:space="preserve">the affirmative part of the definition’s plain language was in fact </w:t>
      </w:r>
      <w:r w:rsidRPr="009004E6">
        <w:rPr>
          <w:rStyle w:val="Emphasis"/>
        </w:rPr>
        <w:t>broadly written</w:t>
      </w:r>
      <w:r w:rsidRPr="00E3445F">
        <w:rPr>
          <w:rStyle w:val="StyleUnderline"/>
        </w:rPr>
        <w:t xml:space="preserve"> to include </w:t>
      </w:r>
      <w:r w:rsidRPr="009004E6">
        <w:rPr>
          <w:rStyle w:val="Emphasis"/>
        </w:rPr>
        <w:t>“any employee”</w:t>
      </w:r>
      <w:r w:rsidRPr="00E3445F">
        <w:rPr>
          <w:sz w:val="16"/>
        </w:rPr>
        <w:t xml:space="preserve"> and “shall not be limited to the employees of a particular employer.”42 The plain language thus supported the Board’s view that </w:t>
      </w:r>
      <w:r w:rsidRPr="00E3445F">
        <w:rPr>
          <w:rStyle w:val="StyleUnderline"/>
        </w:rPr>
        <w:t>the “</w:t>
      </w:r>
      <w:r w:rsidRPr="007646D8">
        <w:rPr>
          <w:rStyle w:val="StyleUnderline"/>
          <w:highlight w:val="cyan"/>
        </w:rPr>
        <w:t xml:space="preserve">statutory definition is of </w:t>
      </w:r>
      <w:r w:rsidRPr="007646D8">
        <w:rPr>
          <w:rStyle w:val="Emphasis"/>
          <w:highlight w:val="cyan"/>
        </w:rPr>
        <w:t>wide comprehension</w:t>
      </w:r>
      <w:r w:rsidRPr="00E3445F">
        <w:rPr>
          <w:rStyle w:val="StyleUnderline"/>
        </w:rPr>
        <w:t>.”</w:t>
      </w:r>
      <w:r w:rsidRPr="00E3445F">
        <w:rPr>
          <w:sz w:val="16"/>
        </w:rPr>
        <w:t xml:space="preserve"> 43</w:t>
      </w:r>
      <w:r>
        <w:t xml:space="preserve"> </w:t>
      </w:r>
    </w:p>
    <w:p w14:paraId="224DC817" w14:textId="77777777" w:rsidR="00231C52" w:rsidRDefault="00231C52" w:rsidP="00231C52">
      <w:pPr>
        <w:pStyle w:val="Heading3"/>
      </w:pPr>
      <w:r>
        <w:t>2NC---AT: Functional Limits</w:t>
      </w:r>
    </w:p>
    <w:p w14:paraId="0F770A18" w14:textId="77777777" w:rsidR="00231C52" w:rsidRDefault="00231C52" w:rsidP="00231C52">
      <w:pPr>
        <w:pStyle w:val="Heading3"/>
      </w:pPr>
      <w:r>
        <w:t>2NC-------AT: ‘Substantially’</w:t>
      </w:r>
    </w:p>
    <w:p w14:paraId="007D9B96" w14:textId="77777777" w:rsidR="00231C52" w:rsidRDefault="00231C52" w:rsidP="00231C52">
      <w:pPr>
        <w:pStyle w:val="Heading4"/>
      </w:pPr>
      <w:r>
        <w:t>AND doesn’t check supervisors---24 million.</w:t>
      </w:r>
    </w:p>
    <w:p w14:paraId="6DC669A2" w14:textId="77777777" w:rsidR="00231C52" w:rsidRPr="006F71D2" w:rsidRDefault="00231C52" w:rsidP="00231C52">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pp. 278 “</w:t>
      </w:r>
      <w:r w:rsidRPr="006F71D2">
        <w:t>Notes to Pages 233–234</w:t>
      </w:r>
      <w:r>
        <w:t xml:space="preserve">” // </w:t>
      </w:r>
      <w:r>
        <w:rPr>
          <w:i/>
        </w:rPr>
        <w:t>q.c.</w:t>
      </w:r>
      <w:r>
        <w:t>]</w:t>
      </w:r>
    </w:p>
    <w:p w14:paraId="6FCF6921" w14:textId="77777777" w:rsidR="00231C52" w:rsidRDefault="00231C52" w:rsidP="00231C52">
      <w:pPr>
        <w:rPr>
          <w:sz w:val="16"/>
        </w:rPr>
      </w:pPr>
      <w:r w:rsidRPr="004F11B4">
        <w:rPr>
          <w:sz w:val="16"/>
        </w:rPr>
        <w:t xml:space="preserve">17. There is, of course, no official count of the workers excluded under the NLRA definition of “employee” and “manager.” In 2002, the GAO published a report counting 10.2 million first-line supervisors and higher managers who were without bargaining rights in the private sector. See General Accounting Office, “Collective Bargaining Rights: Information on the Number of Workers With or Without Bargaining Rights,” GAO-02-835, 2002, 12. As the report admitted, however, this number was underestimated because it did not take into account part-time workers. Using 2005 figures, the organization </w:t>
      </w:r>
      <w:r w:rsidRPr="004F11B4">
        <w:rPr>
          <w:rStyle w:val="StyleUnderline"/>
        </w:rPr>
        <w:t xml:space="preserve">American Rights at Work has counted </w:t>
      </w:r>
      <w:r w:rsidRPr="0081376A">
        <w:rPr>
          <w:rStyle w:val="StyleUnderline"/>
          <w:highlight w:val="cyan"/>
        </w:rPr>
        <w:t xml:space="preserve">some </w:t>
      </w:r>
      <w:r w:rsidRPr="0081376A">
        <w:rPr>
          <w:rStyle w:val="Emphasis"/>
          <w:highlight w:val="cyan"/>
        </w:rPr>
        <w:t>13 million supervisors</w:t>
      </w:r>
      <w:r w:rsidRPr="0081376A">
        <w:rPr>
          <w:rStyle w:val="StyleUnderline"/>
          <w:highlight w:val="cyan"/>
        </w:rPr>
        <w:t xml:space="preserve"> and </w:t>
      </w:r>
      <w:r w:rsidRPr="0081376A">
        <w:rPr>
          <w:rStyle w:val="Emphasis"/>
          <w:highlight w:val="cyan"/>
        </w:rPr>
        <w:t>managers</w:t>
      </w:r>
      <w:r w:rsidRPr="0081376A">
        <w:rPr>
          <w:rStyle w:val="StyleUnderline"/>
          <w:highlight w:val="cyan"/>
        </w:rPr>
        <w:t xml:space="preserve"> excluded in the private sector</w:t>
      </w:r>
      <w:r w:rsidRPr="004F11B4">
        <w:rPr>
          <w:sz w:val="16"/>
        </w:rPr>
        <w:t xml:space="preserve">, </w:t>
      </w:r>
      <w:r w:rsidRPr="0081376A">
        <w:rPr>
          <w:rStyle w:val="StyleUnderline"/>
          <w:highlight w:val="cyan"/>
        </w:rPr>
        <w:t>plus</w:t>
      </w:r>
      <w:r w:rsidRPr="004F11B4">
        <w:rPr>
          <w:sz w:val="16"/>
        </w:rPr>
        <w:t xml:space="preserve"> an additional </w:t>
      </w:r>
      <w:r w:rsidRPr="0081376A">
        <w:rPr>
          <w:rStyle w:val="Emphasis"/>
          <w:highlight w:val="cyan"/>
        </w:rPr>
        <w:t>3</w:t>
      </w:r>
      <w:r w:rsidRPr="004F11B4">
        <w:rPr>
          <w:rStyle w:val="Emphasis"/>
        </w:rPr>
        <w:t xml:space="preserve">.4 </w:t>
      </w:r>
      <w:r w:rsidRPr="0081376A">
        <w:rPr>
          <w:rStyle w:val="Emphasis"/>
          <w:highlight w:val="cyan"/>
        </w:rPr>
        <w:t>million</w:t>
      </w:r>
      <w:r w:rsidRPr="0081376A">
        <w:rPr>
          <w:rStyle w:val="StyleUnderline"/>
          <w:highlight w:val="cyan"/>
        </w:rPr>
        <w:t xml:space="preserve"> in the public sector</w:t>
      </w:r>
      <w:r w:rsidRPr="004F11B4">
        <w:rPr>
          <w:sz w:val="16"/>
        </w:rPr>
        <w:t xml:space="preserve">. See “The Haves and the Have Nots,” 9. Neither of these studies </w:t>
      </w:r>
      <w:r w:rsidRPr="004F11B4">
        <w:rPr>
          <w:rStyle w:val="StyleUnderline"/>
        </w:rPr>
        <w:t xml:space="preserve">takes into account the impact of the </w:t>
      </w:r>
      <w:r w:rsidRPr="0081376A">
        <w:rPr>
          <w:rStyle w:val="Emphasis"/>
          <w:highlight w:val="cyan"/>
        </w:rPr>
        <w:t>Kentucky River</w:t>
      </w:r>
      <w:r w:rsidRPr="0081376A">
        <w:rPr>
          <w:rStyle w:val="StyleUnderline"/>
          <w:highlight w:val="cyan"/>
        </w:rPr>
        <w:t xml:space="preserve"> cases</w:t>
      </w:r>
      <w:r w:rsidRPr="004F11B4">
        <w:rPr>
          <w:sz w:val="16"/>
        </w:rPr>
        <w:t xml:space="preserve">, </w:t>
      </w:r>
      <w:r w:rsidRPr="004F11B4">
        <w:rPr>
          <w:rStyle w:val="StyleUnderline"/>
        </w:rPr>
        <w:t>which</w:t>
      </w:r>
      <w:r w:rsidRPr="004F11B4">
        <w:rPr>
          <w:sz w:val="16"/>
        </w:rPr>
        <w:t xml:space="preserve">, as noted earlier, </w:t>
      </w:r>
      <w:r w:rsidRPr="004F11B4">
        <w:rPr>
          <w:rStyle w:val="StyleUnderline"/>
        </w:rPr>
        <w:t xml:space="preserve">might </w:t>
      </w:r>
      <w:r w:rsidRPr="0081376A">
        <w:rPr>
          <w:rStyle w:val="StyleUnderline"/>
          <w:highlight w:val="cyan"/>
        </w:rPr>
        <w:t xml:space="preserve">bring an additional </w:t>
      </w:r>
      <w:r w:rsidRPr="0081376A">
        <w:rPr>
          <w:rStyle w:val="Emphasis"/>
          <w:highlight w:val="cyan"/>
        </w:rPr>
        <w:t>8 million</w:t>
      </w:r>
      <w:r w:rsidRPr="004F11B4">
        <w:rPr>
          <w:rStyle w:val="StyleUnderline"/>
        </w:rPr>
        <w:t xml:space="preserve"> workers outside of the scope of the law</w:t>
      </w:r>
      <w:r w:rsidRPr="004F11B4">
        <w:rPr>
          <w:sz w:val="16"/>
        </w:rPr>
        <w:t xml:space="preserve">, thus </w:t>
      </w:r>
      <w:r w:rsidRPr="0081376A">
        <w:rPr>
          <w:rStyle w:val="StyleUnderline"/>
          <w:highlight w:val="cyan"/>
        </w:rPr>
        <w:t xml:space="preserve">bringing the number to </w:t>
      </w:r>
      <w:r w:rsidRPr="0081376A">
        <w:rPr>
          <w:rStyle w:val="Emphasis"/>
          <w:highlight w:val="cyan"/>
        </w:rPr>
        <w:t>24 million</w:t>
      </w:r>
      <w:r w:rsidRPr="004F11B4">
        <w:rPr>
          <w:sz w:val="16"/>
        </w:rPr>
        <w:t>. My estimate of the much larger number of workers whose duties straddle the line between professional and managerial duties comes from Charles Hecksher, New Unionism, 68–69, 78. As Hecksher rightly noted, it is the whole group of middle managers and semiprofessionals whose rights are at risk under the legal definition of the worker.</w:t>
      </w:r>
    </w:p>
    <w:p w14:paraId="03011758" w14:textId="77777777" w:rsidR="00231C52" w:rsidRDefault="00231C52" w:rsidP="00231C52">
      <w:pPr>
        <w:pStyle w:val="Heading3"/>
      </w:pPr>
      <w:r>
        <w:t>2NC-------AT: States CP</w:t>
      </w:r>
    </w:p>
    <w:p w14:paraId="1D9318DC" w14:textId="77777777" w:rsidR="00231C52" w:rsidRDefault="00231C52" w:rsidP="00231C52">
      <w:pPr>
        <w:pStyle w:val="Heading3"/>
      </w:pPr>
      <w:r>
        <w:t>2NC-------AT: Politics DA</w:t>
      </w:r>
    </w:p>
    <w:p w14:paraId="0AC346E9" w14:textId="77777777" w:rsidR="00231C52" w:rsidRDefault="00231C52" w:rsidP="00231C52">
      <w:pPr>
        <w:pStyle w:val="Heading3"/>
      </w:pPr>
      <w:r>
        <w:t>2NC---AT: PTIV</w:t>
      </w:r>
    </w:p>
    <w:p w14:paraId="26DC080C" w14:textId="77777777" w:rsidR="00231C52" w:rsidRDefault="00231C52" w:rsidP="00231C52">
      <w:pPr>
        <w:pStyle w:val="Heading3"/>
      </w:pPr>
      <w:r>
        <w:t>2NC---AT: Reasonability [Long]</w:t>
      </w:r>
    </w:p>
    <w:p w14:paraId="5C49BD54" w14:textId="77777777" w:rsidR="001A05C7" w:rsidRDefault="001A05C7"/>
    <w:sectPr w:rsidR="001A0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D85D07"/>
    <w:multiLevelType w:val="hybridMultilevel"/>
    <w:tmpl w:val="DB804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2"/>
  </w:num>
  <w:num w:numId="15" w16cid:durableId="325861414">
    <w:abstractNumId w:val="25"/>
  </w:num>
  <w:num w:numId="16" w16cid:durableId="1095712721">
    <w:abstractNumId w:val="15"/>
  </w:num>
  <w:num w:numId="17" w16cid:durableId="391075432">
    <w:abstractNumId w:val="27"/>
  </w:num>
  <w:num w:numId="18" w16cid:durableId="1353339986">
    <w:abstractNumId w:val="14"/>
  </w:num>
  <w:num w:numId="19" w16cid:durableId="7028487">
    <w:abstractNumId w:val="26"/>
  </w:num>
  <w:num w:numId="20" w16cid:durableId="2112242806">
    <w:abstractNumId w:val="13"/>
  </w:num>
  <w:num w:numId="21" w16cid:durableId="1621060894">
    <w:abstractNumId w:val="22"/>
  </w:num>
  <w:num w:numId="22" w16cid:durableId="1650358833">
    <w:abstractNumId w:val="28"/>
  </w:num>
  <w:num w:numId="23" w16cid:durableId="2084066409">
    <w:abstractNumId w:val="23"/>
  </w:num>
  <w:num w:numId="24" w16cid:durableId="374357423">
    <w:abstractNumId w:val="29"/>
  </w:num>
  <w:num w:numId="25" w16cid:durableId="1057751082">
    <w:abstractNumId w:val="18"/>
  </w:num>
  <w:num w:numId="26" w16cid:durableId="458038129">
    <w:abstractNumId w:val="10"/>
  </w:num>
  <w:num w:numId="27" w16cid:durableId="199318014">
    <w:abstractNumId w:val="20"/>
  </w:num>
  <w:num w:numId="28" w16cid:durableId="446583452">
    <w:abstractNumId w:val="19"/>
  </w:num>
  <w:num w:numId="29" w16cid:durableId="989359120">
    <w:abstractNumId w:val="30"/>
  </w:num>
  <w:num w:numId="30" w16cid:durableId="2011642001">
    <w:abstractNumId w:val="24"/>
  </w:num>
  <w:num w:numId="31" w16cid:durableId="417602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C7"/>
    <w:rsid w:val="001A05C7"/>
    <w:rsid w:val="00231C52"/>
    <w:rsid w:val="006807BE"/>
    <w:rsid w:val="00F02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2CBB"/>
  <w15:chartTrackingRefBased/>
  <w15:docId w15:val="{0EC21EB1-AE98-4FDC-94C2-85B5C499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55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25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F025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F025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F025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255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A0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25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55A"/>
  </w:style>
  <w:style w:type="character" w:customStyle="1" w:styleId="Heading1Char">
    <w:name w:val="Heading 1 Char"/>
    <w:aliases w:val="Pocket Char"/>
    <w:basedOn w:val="DefaultParagraphFont"/>
    <w:link w:val="Heading1"/>
    <w:rsid w:val="00F0255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0255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1,Citation Char,Text 7 Char"/>
    <w:basedOn w:val="DefaultParagraphFont"/>
    <w:link w:val="Heading3"/>
    <w:uiPriority w:val="2"/>
    <w:rsid w:val="00F0255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0255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255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A0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C7"/>
    <w:rPr>
      <w:rFonts w:eastAsiaTheme="majorEastAsia" w:cstheme="majorBidi"/>
      <w:color w:val="272727" w:themeColor="text1" w:themeTint="D8"/>
    </w:rPr>
  </w:style>
  <w:style w:type="paragraph" w:styleId="Title">
    <w:name w:val="Title"/>
    <w:basedOn w:val="Normal"/>
    <w:next w:val="Normal"/>
    <w:link w:val="TitleChar"/>
    <w:uiPriority w:val="10"/>
    <w:qFormat/>
    <w:rsid w:val="001A0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C7"/>
    <w:pPr>
      <w:spacing w:before="160"/>
      <w:jc w:val="center"/>
    </w:pPr>
    <w:rPr>
      <w:i/>
      <w:iCs/>
      <w:color w:val="404040" w:themeColor="text1" w:themeTint="BF"/>
    </w:rPr>
  </w:style>
  <w:style w:type="character" w:customStyle="1" w:styleId="QuoteChar">
    <w:name w:val="Quote Char"/>
    <w:basedOn w:val="DefaultParagraphFont"/>
    <w:link w:val="Quote"/>
    <w:uiPriority w:val="29"/>
    <w:rsid w:val="001A05C7"/>
    <w:rPr>
      <w:i/>
      <w:iCs/>
      <w:color w:val="404040" w:themeColor="text1" w:themeTint="BF"/>
    </w:rPr>
  </w:style>
  <w:style w:type="paragraph" w:styleId="ListParagraph">
    <w:name w:val="List Paragraph"/>
    <w:basedOn w:val="Normal"/>
    <w:uiPriority w:val="34"/>
    <w:qFormat/>
    <w:rsid w:val="001A05C7"/>
    <w:pPr>
      <w:ind w:left="720"/>
      <w:contextualSpacing/>
    </w:pPr>
  </w:style>
  <w:style w:type="character" w:styleId="IntenseEmphasis">
    <w:name w:val="Intense Emphasis"/>
    <w:basedOn w:val="DefaultParagraphFont"/>
    <w:uiPriority w:val="21"/>
    <w:qFormat/>
    <w:rsid w:val="001A05C7"/>
    <w:rPr>
      <w:i/>
      <w:iCs/>
      <w:color w:val="0F4761" w:themeColor="accent1" w:themeShade="BF"/>
    </w:rPr>
  </w:style>
  <w:style w:type="paragraph" w:styleId="IntenseQuote">
    <w:name w:val="Intense Quote"/>
    <w:basedOn w:val="Normal"/>
    <w:next w:val="Normal"/>
    <w:link w:val="IntenseQuoteChar"/>
    <w:uiPriority w:val="30"/>
    <w:qFormat/>
    <w:rsid w:val="001A0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5C7"/>
    <w:rPr>
      <w:i/>
      <w:iCs/>
      <w:color w:val="0F4761" w:themeColor="accent1" w:themeShade="BF"/>
    </w:rPr>
  </w:style>
  <w:style w:type="character" w:styleId="IntenseReference">
    <w:name w:val="Intense Reference"/>
    <w:basedOn w:val="DefaultParagraphFont"/>
    <w:uiPriority w:val="32"/>
    <w:qFormat/>
    <w:rsid w:val="001A05C7"/>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025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255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255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F0255A"/>
    <w:rPr>
      <w:b w:val="0"/>
      <w:sz w:val="22"/>
      <w:u w:val="single"/>
    </w:rPr>
  </w:style>
  <w:style w:type="character" w:styleId="Strong">
    <w:name w:val="Strong"/>
    <w:basedOn w:val="DefaultParagraphFont"/>
    <w:uiPriority w:val="22"/>
    <w:qFormat/>
    <w:rsid w:val="00F0255A"/>
    <w:rPr>
      <w:b/>
      <w:bCs/>
    </w:rPr>
  </w:style>
  <w:style w:type="character" w:styleId="BookTitle">
    <w:name w:val="Book Title"/>
    <w:basedOn w:val="DefaultParagraphFont"/>
    <w:uiPriority w:val="33"/>
    <w:qFormat/>
    <w:rsid w:val="00F0255A"/>
    <w:rPr>
      <w:b/>
      <w:bCs/>
      <w:i/>
      <w:iCs/>
      <w:spacing w:val="5"/>
    </w:rPr>
  </w:style>
  <w:style w:type="numbering" w:styleId="111111">
    <w:name w:val="Outline List 2"/>
    <w:basedOn w:val="NoList"/>
    <w:uiPriority w:val="99"/>
    <w:semiHidden/>
    <w:unhideWhenUsed/>
    <w:rsid w:val="00F0255A"/>
  </w:style>
  <w:style w:type="paragraph" w:styleId="Header">
    <w:name w:val="header"/>
    <w:basedOn w:val="Normal"/>
    <w:link w:val="HeaderChar"/>
    <w:uiPriority w:val="99"/>
    <w:semiHidden/>
    <w:rsid w:val="00F0255A"/>
    <w:pPr>
      <w:tabs>
        <w:tab w:val="center" w:pos="4680"/>
        <w:tab w:val="right" w:pos="9360"/>
      </w:tabs>
    </w:pPr>
  </w:style>
  <w:style w:type="character" w:customStyle="1" w:styleId="HeaderChar">
    <w:name w:val="Header Char"/>
    <w:basedOn w:val="DefaultParagraphFont"/>
    <w:link w:val="Header"/>
    <w:uiPriority w:val="99"/>
    <w:semiHidden/>
    <w:rsid w:val="00F0255A"/>
    <w:rPr>
      <w:rFonts w:ascii="Calibri" w:hAnsi="Calibri" w:cs="Calibri"/>
      <w:kern w:val="0"/>
      <w:sz w:val="22"/>
      <w:szCs w:val="22"/>
      <w14:ligatures w14:val="none"/>
    </w:rPr>
  </w:style>
  <w:style w:type="paragraph" w:styleId="Footer">
    <w:name w:val="footer"/>
    <w:basedOn w:val="Normal"/>
    <w:link w:val="FooterChar"/>
    <w:uiPriority w:val="99"/>
    <w:semiHidden/>
    <w:rsid w:val="00F0255A"/>
    <w:pPr>
      <w:tabs>
        <w:tab w:val="center" w:pos="4680"/>
        <w:tab w:val="right" w:pos="9360"/>
      </w:tabs>
    </w:pPr>
  </w:style>
  <w:style w:type="character" w:customStyle="1" w:styleId="FooterChar">
    <w:name w:val="Footer Char"/>
    <w:basedOn w:val="DefaultParagraphFont"/>
    <w:link w:val="Footer"/>
    <w:uiPriority w:val="99"/>
    <w:semiHidden/>
    <w:rsid w:val="00F0255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255A"/>
    <w:pPr>
      <w:spacing w:after="120"/>
    </w:pPr>
  </w:style>
  <w:style w:type="character" w:customStyle="1" w:styleId="BodyTextChar">
    <w:name w:val="Body Text Char"/>
    <w:basedOn w:val="DefaultParagraphFont"/>
    <w:link w:val="BodyText"/>
    <w:uiPriority w:val="99"/>
    <w:semiHidden/>
    <w:rsid w:val="00F0255A"/>
    <w:rPr>
      <w:rFonts w:ascii="Calibri" w:hAnsi="Calibri" w:cs="Calibri"/>
      <w:kern w:val="0"/>
      <w:sz w:val="22"/>
      <w:szCs w:val="22"/>
      <w14:ligatures w14:val="none"/>
    </w:rPr>
  </w:style>
  <w:style w:type="paragraph" w:styleId="NoSpacing">
    <w:name w:val="No Spacing"/>
    <w:link w:val="NoSpacingChar"/>
    <w:uiPriority w:val="99"/>
    <w:unhideWhenUsed/>
    <w:qFormat/>
    <w:rsid w:val="00F0255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255A"/>
    <w:rPr>
      <w:rFonts w:ascii="Calibri" w:hAnsi="Calibri" w:cs="Calibri"/>
      <w:kern w:val="0"/>
      <w:sz w:val="22"/>
      <w:szCs w:val="22"/>
      <w14:ligatures w14:val="none"/>
    </w:rPr>
  </w:style>
  <w:style w:type="character" w:styleId="Hyperlink">
    <w:name w:val="Hyperlink"/>
    <w:basedOn w:val="DefaultParagraphFont"/>
    <w:uiPriority w:val="99"/>
    <w:unhideWhenUsed/>
    <w:rsid w:val="00F0255A"/>
    <w:rPr>
      <w:color w:val="467886" w:themeColor="hyperlink"/>
      <w:u w:val="single"/>
    </w:rPr>
  </w:style>
  <w:style w:type="character" w:styleId="UnresolvedMention">
    <w:name w:val="Unresolved Mention"/>
    <w:basedOn w:val="DefaultParagraphFont"/>
    <w:uiPriority w:val="99"/>
    <w:semiHidden/>
    <w:unhideWhenUsed/>
    <w:rsid w:val="00F0255A"/>
    <w:rPr>
      <w:color w:val="605E5C"/>
      <w:shd w:val="clear" w:color="auto" w:fill="E1DFDD"/>
    </w:rPr>
  </w:style>
  <w:style w:type="paragraph" w:customStyle="1" w:styleId="Undertag">
    <w:name w:val="Undertag"/>
    <w:link w:val="UndertagChar"/>
    <w:autoRedefine/>
    <w:uiPriority w:val="5"/>
    <w:qFormat/>
    <w:rsid w:val="00F0255A"/>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F0255A"/>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F0255A"/>
    <w:rPr>
      <w:color w:val="75100D"/>
    </w:rPr>
  </w:style>
  <w:style w:type="character" w:customStyle="1" w:styleId="AnalyticChar">
    <w:name w:val="Analytic Char"/>
    <w:basedOn w:val="DefaultParagraphFont"/>
    <w:link w:val="Analytic"/>
    <w:uiPriority w:val="5"/>
    <w:rsid w:val="00F0255A"/>
    <w:rPr>
      <w:rFonts w:ascii="Calibri" w:eastAsiaTheme="majorEastAsia" w:hAnsi="Calibri"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F0255A"/>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F0255A"/>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F0255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F0255A"/>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F0255A"/>
    <w:rPr>
      <w:b w:val="0"/>
      <w:bCs w:val="0"/>
      <w:sz w:val="22"/>
      <w:u w:val="single"/>
    </w:rPr>
  </w:style>
  <w:style w:type="paragraph" w:customStyle="1" w:styleId="textbold">
    <w:name w:val="text bold"/>
    <w:basedOn w:val="Normal"/>
    <w:uiPriority w:val="8"/>
    <w:qFormat/>
    <w:rsid w:val="00F0255A"/>
    <w:pPr>
      <w:ind w:left="720"/>
      <w:jc w:val="both"/>
    </w:pPr>
    <w:rPr>
      <w:b/>
      <w:iCs/>
      <w:u w:val="single"/>
      <w:bdr w:val="single" w:sz="8" w:space="0" w:color="auto"/>
    </w:rPr>
  </w:style>
  <w:style w:type="paragraph" w:customStyle="1" w:styleId="AnalyticDONTusethisone">
    <w:name w:val="Analytic (DONT use this one)"/>
    <w:basedOn w:val="Heading4"/>
    <w:link w:val="AnalyticDONTusethisoneChar"/>
    <w:autoRedefine/>
    <w:qFormat/>
    <w:rsid w:val="00F0255A"/>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F0255A"/>
    <w:rPr>
      <w:rFonts w:ascii="Calibri" w:eastAsiaTheme="majorEastAsia" w:hAnsi="Calibri" w:cs="Times New Roman (Headings CS)"/>
      <w:b/>
      <w:bCs/>
      <w:color w:val="75100D"/>
      <w:kern w:val="0"/>
      <w:sz w:val="26"/>
      <w:szCs w:val="26"/>
      <w14:ligatures w14:val="none"/>
    </w:rPr>
  </w:style>
  <w:style w:type="paragraph" w:customStyle="1" w:styleId="AnalyticAdvanced">
    <w:name w:val="Analytic (Advanced)"/>
    <w:basedOn w:val="Heading4"/>
    <w:link w:val="AnalyticAdvancedChar"/>
    <w:autoRedefine/>
    <w:uiPriority w:val="5"/>
    <w:qFormat/>
    <w:rsid w:val="00F0255A"/>
    <w:rPr>
      <w:color w:val="75100D"/>
    </w:rPr>
  </w:style>
  <w:style w:type="character" w:customStyle="1" w:styleId="AnalyticAdvancedChar">
    <w:name w:val="Analytic (Advanced) Char"/>
    <w:basedOn w:val="DefaultParagraphFont"/>
    <w:link w:val="AnalyticAdvanced"/>
    <w:uiPriority w:val="5"/>
    <w:rsid w:val="00F0255A"/>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F0255A"/>
    <w:pPr>
      <w:spacing w:before="120"/>
    </w:pPr>
    <w:rPr>
      <w:b/>
      <w:i/>
      <w:color w:val="0070C0"/>
    </w:rPr>
  </w:style>
  <w:style w:type="character" w:customStyle="1" w:styleId="FileNoteChar">
    <w:name w:val="File Note Char"/>
    <w:basedOn w:val="DefaultParagraphFont"/>
    <w:link w:val="FileNote"/>
    <w:uiPriority w:val="5"/>
    <w:rsid w:val="00F0255A"/>
    <w:rPr>
      <w:rFonts w:ascii="Calibri" w:hAnsi="Calibri" w:cs="Calibri"/>
      <w:b/>
      <w:i/>
      <w:color w:val="0070C0"/>
      <w:kern w:val="0"/>
      <w:sz w:val="22"/>
      <w:szCs w:val="22"/>
      <w14:ligatures w14:val="none"/>
    </w:rPr>
  </w:style>
  <w:style w:type="paragraph" w:customStyle="1" w:styleId="ABlock">
    <w:name w:val="ABlock"/>
    <w:basedOn w:val="Heading3"/>
    <w:next w:val="Heading4"/>
    <w:autoRedefine/>
    <w:qFormat/>
    <w:rsid w:val="00F0255A"/>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97579</Words>
  <Characters>556206</Characters>
  <Application>Microsoft Office Word</Application>
  <DocSecurity>0</DocSecurity>
  <Lines>11834</Lines>
  <Paragraphs>9905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2026-01-03T22:32:00Z</dcterms:created>
  <dcterms:modified xsi:type="dcterms:W3CDTF">2026-01-03T22:46:00Z</dcterms:modified>
</cp:coreProperties>
</file>