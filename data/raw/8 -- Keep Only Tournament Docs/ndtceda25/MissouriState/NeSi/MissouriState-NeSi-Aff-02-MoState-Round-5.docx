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0F1D" w14:textId="77777777" w:rsidR="00893B4C" w:rsidRDefault="00893B4C" w:rsidP="00893B4C">
      <w:pPr>
        <w:pStyle w:val="Heading1"/>
      </w:pPr>
      <w:r>
        <w:t>1AC</w:t>
      </w:r>
    </w:p>
    <w:p w14:paraId="321482FC" w14:textId="77777777" w:rsidR="00893B4C" w:rsidRDefault="00893B4C" w:rsidP="00893B4C">
      <w:pPr>
        <w:pStyle w:val="Heading3"/>
      </w:pPr>
      <w:r>
        <w:t>1AC---Automation</w:t>
      </w:r>
    </w:p>
    <w:p w14:paraId="57F1C0E8" w14:textId="77777777" w:rsidR="00893B4C" w:rsidRDefault="00893B4C" w:rsidP="00893B4C">
      <w:pPr>
        <w:pStyle w:val="Heading4"/>
      </w:pPr>
      <w:r>
        <w:t xml:space="preserve">Advantage 1 is </w:t>
      </w:r>
      <w:r>
        <w:rPr>
          <w:u w:val="single"/>
        </w:rPr>
        <w:t>AUTOMATION</w:t>
      </w:r>
      <w:r>
        <w:t>:</w:t>
      </w:r>
    </w:p>
    <w:p w14:paraId="7082696F" w14:textId="77777777" w:rsidR="00893B4C" w:rsidRPr="00171F4C" w:rsidRDefault="00893B4C" w:rsidP="00893B4C">
      <w:pPr>
        <w:pStyle w:val="Heading4"/>
      </w:pPr>
      <w:r>
        <w:t xml:space="preserve">Labor law and automation are </w:t>
      </w:r>
      <w:r w:rsidRPr="00E93CB4">
        <w:rPr>
          <w:u w:val="single"/>
        </w:rPr>
        <w:t>nullifying</w:t>
      </w:r>
      <w:r>
        <w:t xml:space="preserve"> bargaining power---only </w:t>
      </w:r>
      <w:r w:rsidRPr="00F152C7">
        <w:rPr>
          <w:u w:val="single"/>
        </w:rPr>
        <w:t>industry-level</w:t>
      </w:r>
      <w:r>
        <w:t xml:space="preserve"> bargaining solves.</w:t>
      </w:r>
    </w:p>
    <w:p w14:paraId="5613A968" w14:textId="77777777" w:rsidR="00893B4C" w:rsidRPr="007E3484" w:rsidRDefault="00893B4C" w:rsidP="00893B4C">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4B56CBC7" w14:textId="77777777" w:rsidR="00893B4C" w:rsidRPr="007E3484" w:rsidRDefault="00893B4C" w:rsidP="00893B4C">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BD478B1" w14:textId="77777777" w:rsidR="00893B4C" w:rsidRPr="007E3484" w:rsidRDefault="00893B4C" w:rsidP="00893B4C">
      <w:pPr>
        <w:rPr>
          <w:sz w:val="16"/>
        </w:rPr>
      </w:pPr>
      <w:r w:rsidRPr="007E3484">
        <w:rPr>
          <w:sz w:val="16"/>
        </w:rPr>
        <w:t xml:space="preserve">Most workers are employed at-will, entitled only to minimal wage, hour, and benefit protections, violations of which are not infrequent.6 </w:t>
      </w:r>
    </w:p>
    <w:p w14:paraId="0127119F" w14:textId="77777777" w:rsidR="00893B4C" w:rsidRPr="007E3484" w:rsidRDefault="00893B4C" w:rsidP="00893B4C">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DE56EC">
        <w:rPr>
          <w:sz w:val="16"/>
          <w:highlight w:val="cyan"/>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2DBA2C7" w14:textId="77777777" w:rsidR="00893B4C" w:rsidRPr="007E3484" w:rsidRDefault="00893B4C" w:rsidP="00893B4C">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F0097F7" w14:textId="77777777" w:rsidR="00893B4C" w:rsidRPr="007E3484" w:rsidRDefault="00893B4C" w:rsidP="00893B4C">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4D2C4B5" w14:textId="77777777" w:rsidR="00893B4C" w:rsidRPr="007E3484" w:rsidRDefault="00893B4C" w:rsidP="00893B4C">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4D135C4" w14:textId="77777777" w:rsidR="00893B4C" w:rsidRPr="007E3484" w:rsidRDefault="00893B4C" w:rsidP="00893B4C">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90843CB" w14:textId="77777777" w:rsidR="00893B4C" w:rsidRPr="007E3484" w:rsidRDefault="00893B4C" w:rsidP="00893B4C">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D1DA74C" w14:textId="77777777" w:rsidR="00893B4C" w:rsidRPr="007E3484" w:rsidRDefault="00893B4C" w:rsidP="00893B4C">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5A805AB" w14:textId="77777777" w:rsidR="00893B4C" w:rsidRPr="007E3484" w:rsidRDefault="00893B4C" w:rsidP="00893B4C">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9EE6316" w14:textId="77777777" w:rsidR="00893B4C" w:rsidRPr="00171F4C" w:rsidRDefault="00893B4C" w:rsidP="00893B4C">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95C2778" w14:textId="77777777" w:rsidR="00893B4C" w:rsidRPr="009F31F0" w:rsidRDefault="00893B4C" w:rsidP="00893B4C">
      <w:pPr>
        <w:pStyle w:val="Heading4"/>
      </w:pPr>
      <w:r>
        <w:t xml:space="preserve">Scenario 1 is </w:t>
      </w:r>
      <w:r w:rsidRPr="009F31F0">
        <w:rPr>
          <w:u w:val="single"/>
        </w:rPr>
        <w:t>POPULISM</w:t>
      </w:r>
      <w:r>
        <w:t>:</w:t>
      </w:r>
    </w:p>
    <w:p w14:paraId="3F6316B0" w14:textId="77777777" w:rsidR="00893B4C" w:rsidRPr="00FD270F" w:rsidRDefault="00893B4C" w:rsidP="00893B4C">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576A2D96" w14:textId="77777777" w:rsidR="00893B4C" w:rsidRPr="00257AE2" w:rsidRDefault="00893B4C" w:rsidP="00893B4C">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F63B08E" w14:textId="77777777" w:rsidR="00893B4C" w:rsidRPr="00257AE2" w:rsidRDefault="00893B4C" w:rsidP="00893B4C">
      <w:pPr>
        <w:rPr>
          <w:sz w:val="16"/>
        </w:rPr>
      </w:pPr>
      <w:r w:rsidRPr="00257AE2">
        <w:rPr>
          <w:sz w:val="16"/>
        </w:rPr>
        <w:t xml:space="preserve">1 Introduction </w:t>
      </w:r>
    </w:p>
    <w:p w14:paraId="4E7901FD" w14:textId="77777777" w:rsidR="00893B4C" w:rsidRPr="00257AE2" w:rsidRDefault="00893B4C" w:rsidP="00893B4C">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134E2EEA" w14:textId="77777777" w:rsidR="00893B4C" w:rsidRPr="00257AE2" w:rsidRDefault="00893B4C" w:rsidP="00893B4C">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96A7EFB" w14:textId="77777777" w:rsidR="00893B4C" w:rsidRPr="00257AE2" w:rsidRDefault="00893B4C" w:rsidP="00893B4C">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459630F6" w14:textId="77777777" w:rsidR="00893B4C" w:rsidRPr="00257AE2" w:rsidRDefault="00893B4C" w:rsidP="00893B4C">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DE115AD" w14:textId="77777777" w:rsidR="00893B4C" w:rsidRPr="00257AE2" w:rsidRDefault="00893B4C" w:rsidP="00893B4C">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F094C30" w14:textId="77777777" w:rsidR="00893B4C" w:rsidRPr="00257AE2" w:rsidRDefault="00893B4C" w:rsidP="00893B4C">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2BCAC13" w14:textId="77777777" w:rsidR="00893B4C" w:rsidRPr="00257AE2" w:rsidRDefault="00893B4C" w:rsidP="00893B4C">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B221830" w14:textId="77777777" w:rsidR="00893B4C" w:rsidRPr="00257AE2" w:rsidRDefault="00893B4C" w:rsidP="00893B4C">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606C7A0" w14:textId="77777777" w:rsidR="00893B4C" w:rsidRPr="00323549" w:rsidRDefault="00893B4C" w:rsidP="00893B4C">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D25050B" w14:textId="77777777" w:rsidR="00893B4C" w:rsidRPr="00323549" w:rsidRDefault="00893B4C" w:rsidP="00893B4C">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03F2826" w14:textId="77777777" w:rsidR="00893B4C" w:rsidRPr="00323549" w:rsidRDefault="00893B4C" w:rsidP="00893B4C">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1F419A4" w14:textId="77777777" w:rsidR="00893B4C" w:rsidRPr="00323549" w:rsidRDefault="00893B4C" w:rsidP="00893B4C">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C886845" w14:textId="77777777" w:rsidR="00893B4C" w:rsidRPr="00323549" w:rsidRDefault="00893B4C" w:rsidP="00893B4C">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814E1AE" w14:textId="77777777" w:rsidR="00893B4C" w:rsidRPr="00323549" w:rsidRDefault="00893B4C" w:rsidP="00893B4C">
      <w:pPr>
        <w:rPr>
          <w:sz w:val="16"/>
        </w:rPr>
      </w:pPr>
      <w:r w:rsidRPr="00323549">
        <w:rPr>
          <w:sz w:val="16"/>
        </w:rPr>
        <w:t xml:space="preserve">2 The problem of union decline </w:t>
      </w:r>
    </w:p>
    <w:p w14:paraId="0422AD0B" w14:textId="77777777" w:rsidR="00893B4C" w:rsidRPr="00257AE2" w:rsidRDefault="00893B4C" w:rsidP="00893B4C">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1552536" w14:textId="77777777" w:rsidR="00893B4C" w:rsidRPr="00257AE2" w:rsidRDefault="00893B4C" w:rsidP="00893B4C">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A815484" w14:textId="77777777" w:rsidR="00893B4C" w:rsidRPr="00257AE2" w:rsidRDefault="00893B4C" w:rsidP="00893B4C">
      <w:r w:rsidRPr="00257AE2">
        <w:t>[graph omitted]</w:t>
      </w:r>
    </w:p>
    <w:p w14:paraId="4E944C3B" w14:textId="77777777" w:rsidR="00893B4C" w:rsidRPr="00257AE2" w:rsidRDefault="00893B4C" w:rsidP="00893B4C">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A3D4C13" w14:textId="77777777" w:rsidR="00893B4C" w:rsidRDefault="00893B4C" w:rsidP="00893B4C">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0C9C4A2D" w14:textId="77777777" w:rsidR="00893B4C" w:rsidRPr="004816CF" w:rsidRDefault="00893B4C" w:rsidP="00893B4C">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62D64895" w14:textId="77777777" w:rsidR="00893B4C" w:rsidRDefault="00893B4C" w:rsidP="00893B4C">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1AB6AB9" w14:textId="77777777" w:rsidR="00893B4C" w:rsidRDefault="00893B4C" w:rsidP="00893B4C">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382A18F1" w14:textId="77777777" w:rsidR="00893B4C" w:rsidRDefault="00893B4C" w:rsidP="00893B4C">
      <w:pPr>
        <w:rPr>
          <w:sz w:val="16"/>
        </w:rPr>
      </w:pPr>
      <w:r w:rsidRPr="00323549">
        <w:rPr>
          <w:sz w:val="16"/>
        </w:rPr>
        <w:t>2 Background and conceptual framework</w:t>
      </w:r>
    </w:p>
    <w:p w14:paraId="420BB84E" w14:textId="77777777" w:rsidR="00893B4C" w:rsidRDefault="00893B4C" w:rsidP="00893B4C">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6AA719C" w14:textId="77777777" w:rsidR="00893B4C" w:rsidRPr="00323549" w:rsidRDefault="00893B4C" w:rsidP="00893B4C">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3D54F60" w14:textId="77777777" w:rsidR="00893B4C" w:rsidRPr="00323549" w:rsidRDefault="00893B4C" w:rsidP="00893B4C">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095310B0" w14:textId="77777777" w:rsidR="00893B4C" w:rsidRDefault="00893B4C" w:rsidP="00893B4C">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2B3D840" w14:textId="77777777" w:rsidR="00893B4C" w:rsidRDefault="00893B4C" w:rsidP="00893B4C">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587BDE73" w14:textId="77777777" w:rsidR="00893B4C" w:rsidRDefault="00893B4C" w:rsidP="00893B4C">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311BB65" w14:textId="77777777" w:rsidR="00893B4C" w:rsidRDefault="00893B4C" w:rsidP="00893B4C">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A4ECE74" w14:textId="77777777" w:rsidR="00893B4C" w:rsidRDefault="00893B4C" w:rsidP="00893B4C">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C534442" w14:textId="77777777" w:rsidR="00893B4C" w:rsidRDefault="00893B4C" w:rsidP="00893B4C">
      <w:pPr>
        <w:rPr>
          <w:sz w:val="16"/>
        </w:rPr>
      </w:pPr>
      <w:r w:rsidRPr="00323549">
        <w:rPr>
          <w:sz w:val="16"/>
        </w:rPr>
        <w:t>2.2 The role of automation</w:t>
      </w:r>
    </w:p>
    <w:p w14:paraId="616E653A" w14:textId="77777777" w:rsidR="00893B4C" w:rsidRPr="004E243C" w:rsidRDefault="00893B4C" w:rsidP="00893B4C">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32E4653" w14:textId="77777777" w:rsidR="00893B4C" w:rsidRDefault="00893B4C" w:rsidP="00893B4C">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14CB958" w14:textId="77777777" w:rsidR="00893B4C" w:rsidRPr="004E243C" w:rsidRDefault="00893B4C" w:rsidP="00893B4C">
      <w:r>
        <w:t>&lt;&lt;TEXT CONDENSED, NONE OMITTED&gt;&gt;</w:t>
      </w:r>
    </w:p>
    <w:p w14:paraId="776F1A9D" w14:textId="77777777" w:rsidR="00893B4C" w:rsidRDefault="00893B4C" w:rsidP="00893B4C">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C5CFB55" w14:textId="77777777" w:rsidR="00893B4C" w:rsidRPr="004E243C" w:rsidRDefault="00893B4C" w:rsidP="00893B4C">
      <w:r>
        <w:t>&lt;&lt;PARAGRAPH INTEGRITY RESUMES&gt;&gt;</w:t>
      </w:r>
    </w:p>
    <w:p w14:paraId="1622F2D4" w14:textId="77777777" w:rsidR="00893B4C" w:rsidRDefault="00893B4C" w:rsidP="00893B4C">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5CA67BC" w14:textId="77777777" w:rsidR="00893B4C" w:rsidRDefault="00893B4C" w:rsidP="00893B4C">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50FA8464" w14:textId="77777777" w:rsidR="00893B4C" w:rsidRDefault="00893B4C" w:rsidP="00893B4C">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5B5DC27" w14:textId="77777777" w:rsidR="00893B4C" w:rsidRDefault="00893B4C" w:rsidP="00893B4C">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1CCB8642" w14:textId="77777777" w:rsidR="00893B4C" w:rsidRDefault="00893B4C" w:rsidP="00893B4C">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6EA4D65" w14:textId="77777777" w:rsidR="00893B4C" w:rsidRPr="00855DA8" w:rsidRDefault="00893B4C" w:rsidP="00893B4C">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5A7F71B" w14:textId="77777777" w:rsidR="00893B4C" w:rsidRPr="00E81A0D" w:rsidRDefault="00893B4C" w:rsidP="00893B4C">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7BF915D" w14:textId="77777777" w:rsidR="00893B4C" w:rsidRPr="00E81A0D" w:rsidRDefault="00893B4C" w:rsidP="00893B4C">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B386C5C" w14:textId="77777777" w:rsidR="00893B4C" w:rsidRPr="00E81A0D" w:rsidRDefault="00893B4C" w:rsidP="00893B4C">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EA1DB84" w14:textId="77777777" w:rsidR="00893B4C" w:rsidRPr="00E81A0D" w:rsidRDefault="00893B4C" w:rsidP="00893B4C">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26F257B" w14:textId="77777777" w:rsidR="00893B4C" w:rsidRPr="00FB127E" w:rsidRDefault="00893B4C" w:rsidP="00893B4C">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CFDA0F2" w14:textId="77777777" w:rsidR="00893B4C" w:rsidRPr="00855DA8" w:rsidRDefault="00893B4C" w:rsidP="00893B4C">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91445C5" w14:textId="77777777" w:rsidR="00893B4C" w:rsidRPr="00855DA8" w:rsidRDefault="00893B4C" w:rsidP="00893B4C">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9C57918" w14:textId="77777777" w:rsidR="00893B4C" w:rsidRPr="00FB127E" w:rsidRDefault="00893B4C" w:rsidP="00893B4C">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7C38874" w14:textId="77777777" w:rsidR="00893B4C" w:rsidRPr="00855DA8" w:rsidRDefault="00893B4C" w:rsidP="00893B4C">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3569200" w14:textId="77777777" w:rsidR="00893B4C" w:rsidRPr="00FB127E" w:rsidRDefault="00893B4C" w:rsidP="00893B4C">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B2BC4E4" w14:textId="77777777" w:rsidR="00893B4C" w:rsidRPr="00CD4DCC" w:rsidRDefault="00893B4C" w:rsidP="00893B4C">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92D5630" w14:textId="77777777" w:rsidR="00893B4C" w:rsidRPr="00FB127E" w:rsidRDefault="00893B4C" w:rsidP="00893B4C">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B5056EA" w14:textId="77777777" w:rsidR="00893B4C" w:rsidRPr="00FB127E" w:rsidRDefault="00893B4C" w:rsidP="00893B4C">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42322EE" w14:textId="77777777" w:rsidR="00893B4C" w:rsidRPr="00FB127E" w:rsidRDefault="00893B4C" w:rsidP="00893B4C">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2FFC8B9" w14:textId="77777777" w:rsidR="00893B4C" w:rsidRPr="00FB127E" w:rsidRDefault="00893B4C" w:rsidP="00893B4C">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9C426E4" w14:textId="77777777" w:rsidR="00893B4C" w:rsidRPr="00FB127E" w:rsidRDefault="00893B4C" w:rsidP="00893B4C">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514CFD3" w14:textId="77777777" w:rsidR="00893B4C" w:rsidRPr="00FB127E" w:rsidRDefault="00893B4C" w:rsidP="00893B4C">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A7580B6" w14:textId="77777777" w:rsidR="00893B4C" w:rsidRPr="00FB127E" w:rsidRDefault="00893B4C" w:rsidP="00893B4C">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8D77C4A" w14:textId="77777777" w:rsidR="00893B4C" w:rsidRDefault="00893B4C" w:rsidP="00893B4C">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5DC8093C" w14:textId="77777777" w:rsidR="00893B4C" w:rsidRPr="007E3484" w:rsidRDefault="00893B4C" w:rsidP="00893B4C">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E172148" w14:textId="77777777" w:rsidR="00893B4C" w:rsidRPr="007E3484" w:rsidRDefault="00893B4C" w:rsidP="00893B4C">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864A2DF" w14:textId="77777777" w:rsidR="00893B4C" w:rsidRPr="007E3484" w:rsidRDefault="00893B4C" w:rsidP="00893B4C">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7C90514" w14:textId="77777777" w:rsidR="00893B4C" w:rsidRPr="007E3484" w:rsidRDefault="00893B4C" w:rsidP="00893B4C">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5D48F5B" w14:textId="77777777" w:rsidR="00893B4C" w:rsidRPr="007E3484" w:rsidRDefault="00893B4C" w:rsidP="00893B4C">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68C6DA7" w14:textId="77777777" w:rsidR="00893B4C" w:rsidRPr="007E3484" w:rsidRDefault="00893B4C" w:rsidP="00893B4C">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457601B" w14:textId="77777777" w:rsidR="00893B4C" w:rsidRPr="007E3484" w:rsidRDefault="00893B4C" w:rsidP="00893B4C">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370ECDBE" w14:textId="77777777" w:rsidR="00893B4C" w:rsidRPr="007E3484" w:rsidRDefault="00893B4C" w:rsidP="00893B4C">
      <w:pPr>
        <w:rPr>
          <w:sz w:val="16"/>
        </w:rPr>
      </w:pPr>
      <w:r w:rsidRPr="007E3484">
        <w:rPr>
          <w:sz w:val="16"/>
        </w:rPr>
        <w:t>Before-and-after studies of single countries</w:t>
      </w:r>
    </w:p>
    <w:p w14:paraId="4DF7B502" w14:textId="77777777" w:rsidR="00893B4C" w:rsidRPr="007E3484" w:rsidRDefault="00893B4C" w:rsidP="00893B4C">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2E7F667" w14:textId="77777777" w:rsidR="00893B4C" w:rsidRPr="007E3484" w:rsidRDefault="00893B4C" w:rsidP="00893B4C">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07E49DBF" w14:textId="77777777" w:rsidR="00893B4C" w:rsidRPr="00B231F0" w:rsidRDefault="00893B4C" w:rsidP="00893B4C">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8845112" w14:textId="77777777" w:rsidR="00893B4C" w:rsidRPr="007E3484" w:rsidRDefault="00893B4C" w:rsidP="00893B4C">
      <w:pPr>
        <w:pStyle w:val="Heading4"/>
      </w:pPr>
      <w:r>
        <w:t xml:space="preserve">Increasing </w:t>
      </w:r>
      <w:r w:rsidRPr="00DD3568">
        <w:rPr>
          <w:u w:val="single"/>
        </w:rPr>
        <w:t>union density</w:t>
      </w:r>
      <w:r>
        <w:t xml:space="preserve"> restores stable democratic governance.</w:t>
      </w:r>
    </w:p>
    <w:p w14:paraId="37271195" w14:textId="77777777" w:rsidR="00893B4C" w:rsidRPr="007E3484" w:rsidRDefault="00893B4C" w:rsidP="00893B4C">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0DA4623" w14:textId="77777777" w:rsidR="00893B4C" w:rsidRPr="007E3484" w:rsidRDefault="00893B4C" w:rsidP="00893B4C">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0C191B9" w14:textId="77777777" w:rsidR="00893B4C" w:rsidRPr="007E3484" w:rsidRDefault="00893B4C" w:rsidP="00893B4C">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D0013FE" w14:textId="77777777" w:rsidR="00893B4C" w:rsidRPr="007E3484" w:rsidRDefault="00893B4C" w:rsidP="00893B4C">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70BAA14" w14:textId="77777777" w:rsidR="00893B4C" w:rsidRPr="007E3484" w:rsidRDefault="00893B4C" w:rsidP="00893B4C">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5888617" w14:textId="77777777" w:rsidR="00893B4C" w:rsidRPr="007E3484" w:rsidRDefault="00893B4C" w:rsidP="00893B4C">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18CE0C1" w14:textId="77777777" w:rsidR="00893B4C" w:rsidRDefault="00893B4C" w:rsidP="00893B4C">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74973DBD" w14:textId="77777777" w:rsidR="00893B4C" w:rsidRPr="009E46E1" w:rsidRDefault="00893B4C" w:rsidP="00893B4C">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69287A49" w14:textId="77777777" w:rsidR="00893B4C" w:rsidRPr="009E46E1" w:rsidRDefault="00893B4C" w:rsidP="00893B4C">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0E841D2" w14:textId="77777777" w:rsidR="00893B4C" w:rsidRPr="00355490" w:rsidRDefault="00893B4C" w:rsidP="00893B4C">
      <w:pPr>
        <w:rPr>
          <w:sz w:val="16"/>
        </w:rPr>
      </w:pPr>
      <w:r w:rsidRPr="00355490">
        <w:rPr>
          <w:sz w:val="16"/>
        </w:rPr>
        <w:t>The attack on Ukraine focuses the mind on a most critical question for humanity: In our fast-changing world, what is democracy's future?</w:t>
      </w:r>
    </w:p>
    <w:p w14:paraId="7932066D" w14:textId="77777777" w:rsidR="00893B4C" w:rsidRPr="00355490" w:rsidRDefault="00893B4C" w:rsidP="00893B4C">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F2D8E71" w14:textId="77777777" w:rsidR="00893B4C" w:rsidRPr="00355490" w:rsidRDefault="00893B4C" w:rsidP="00893B4C">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1BE4EDA" w14:textId="77777777" w:rsidR="00893B4C" w:rsidRPr="00355490" w:rsidRDefault="00893B4C" w:rsidP="00893B4C">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5CE3FE2D" w14:textId="77777777" w:rsidR="00893B4C" w:rsidRDefault="00893B4C" w:rsidP="00893B4C">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319ADD4A" w14:textId="77777777" w:rsidR="00893B4C" w:rsidRDefault="00893B4C" w:rsidP="00893B4C">
      <w:pPr>
        <w:pStyle w:val="Heading4"/>
      </w:pPr>
      <w:bookmarkStart w:id="0" w:name="_Hlk202792112"/>
      <w:r>
        <w:t xml:space="preserve">Scenario 2 is </w:t>
      </w:r>
      <w:r w:rsidRPr="009F31F0">
        <w:rPr>
          <w:u w:val="single"/>
        </w:rPr>
        <w:t>AGI</w:t>
      </w:r>
      <w:r>
        <w:t>:</w:t>
      </w:r>
    </w:p>
    <w:p w14:paraId="1D282AAA" w14:textId="77777777" w:rsidR="00893B4C" w:rsidRPr="00B9659F" w:rsidRDefault="00893B4C" w:rsidP="00893B4C">
      <w:pPr>
        <w:pStyle w:val="Heading4"/>
      </w:pPr>
      <w:bookmarkStart w:id="1" w:name="_Hlk164609315"/>
      <w:r>
        <w:t xml:space="preserve">Breakneck integration of AGI guarantees </w:t>
      </w:r>
      <w:r w:rsidRPr="00C13311">
        <w:rPr>
          <w:u w:val="single"/>
        </w:rPr>
        <w:t>extinction</w:t>
      </w:r>
      <w:r>
        <w:rPr>
          <w:i/>
          <w:iCs w:val="0"/>
          <w:u w:val="single"/>
        </w:rPr>
        <w:t xml:space="preserve">, </w:t>
      </w:r>
      <w:r>
        <w:t xml:space="preserve">but </w:t>
      </w:r>
      <w:r>
        <w:rPr>
          <w:u w:val="single"/>
        </w:rPr>
        <w:t>careful</w:t>
      </w:r>
      <w:r>
        <w:t xml:space="preserve"> integration unlocks human flourishing and causes world peace.</w:t>
      </w:r>
    </w:p>
    <w:p w14:paraId="28F979E0" w14:textId="77777777" w:rsidR="00893B4C" w:rsidRDefault="00893B4C" w:rsidP="00893B4C">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05C5501C" w14:textId="77777777" w:rsidR="00893B4C" w:rsidRPr="004E243C" w:rsidRDefault="00893B4C" w:rsidP="00893B4C">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D9EEB74" w14:textId="77777777" w:rsidR="00893B4C" w:rsidRPr="004E243C" w:rsidRDefault="00893B4C" w:rsidP="00893B4C">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4BBC490" w14:textId="77777777" w:rsidR="00893B4C" w:rsidRPr="004E243C" w:rsidRDefault="00893B4C" w:rsidP="00893B4C">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270B93B" w14:textId="77777777" w:rsidR="00893B4C" w:rsidRPr="004E243C" w:rsidRDefault="00893B4C" w:rsidP="00893B4C">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97EDC01" w14:textId="77777777" w:rsidR="00893B4C" w:rsidRPr="004E243C" w:rsidRDefault="00893B4C" w:rsidP="00893B4C">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12CB0ED2" w14:textId="77777777" w:rsidR="00893B4C" w:rsidRPr="004E243C" w:rsidRDefault="00893B4C" w:rsidP="00893B4C">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13045CE4" w14:textId="77777777" w:rsidR="00893B4C" w:rsidRPr="004E243C" w:rsidRDefault="00893B4C" w:rsidP="00893B4C">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96C5F10" w14:textId="77777777" w:rsidR="00893B4C" w:rsidRPr="004E243C" w:rsidRDefault="00893B4C" w:rsidP="00893B4C">
      <w:pPr>
        <w:rPr>
          <w:sz w:val="16"/>
        </w:rPr>
      </w:pPr>
      <w:r w:rsidRPr="004E243C">
        <w:rPr>
          <w:sz w:val="16"/>
        </w:rPr>
        <w:t>So far, there is nothing standing in the way to stop an increasing concentration of power, the likes of which the world has never known.</w:t>
      </w:r>
    </w:p>
    <w:p w14:paraId="3D87A02F" w14:textId="77777777" w:rsidR="00893B4C" w:rsidRPr="004E243C" w:rsidRDefault="00893B4C" w:rsidP="00893B4C">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7190DD5" w14:textId="77777777" w:rsidR="00893B4C" w:rsidRPr="004E243C" w:rsidRDefault="00893B4C" w:rsidP="00893B4C">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734674A" w14:textId="77777777" w:rsidR="00893B4C" w:rsidRPr="004E243C" w:rsidRDefault="00893B4C" w:rsidP="00893B4C">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06B6396" w14:textId="77777777" w:rsidR="00893B4C" w:rsidRPr="004E243C" w:rsidRDefault="00893B4C" w:rsidP="00893B4C">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2D86C4C" w14:textId="77777777" w:rsidR="00893B4C" w:rsidRPr="004E243C" w:rsidRDefault="00893B4C" w:rsidP="00893B4C">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23BF94B9" w14:textId="77777777" w:rsidR="00893B4C" w:rsidRPr="004E243C" w:rsidRDefault="00893B4C" w:rsidP="00893B4C">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7B95361" w14:textId="77777777" w:rsidR="00893B4C" w:rsidRPr="00B77A9B" w:rsidRDefault="00893B4C" w:rsidP="00893B4C">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BC05F5E" w14:textId="77777777" w:rsidR="00893B4C" w:rsidRPr="004E243C" w:rsidRDefault="00893B4C" w:rsidP="00893B4C">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E177CA7" w14:textId="77777777" w:rsidR="00893B4C" w:rsidRPr="004E243C" w:rsidRDefault="00893B4C" w:rsidP="00893B4C">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615F4E5" w14:textId="77777777" w:rsidR="00893B4C" w:rsidRDefault="00893B4C" w:rsidP="00893B4C">
      <w:pPr>
        <w:pStyle w:val="Heading4"/>
      </w:pPr>
      <w:bookmarkStart w:id="3" w:name="_Hlk202900189"/>
      <w:r>
        <w:t xml:space="preserve">The plan is a </w:t>
      </w:r>
      <w:r>
        <w:rPr>
          <w:u w:val="single"/>
        </w:rPr>
        <w:t>goldilocks approach</w:t>
      </w:r>
      <w:r>
        <w:t>---collective bargaining regulates AI to serve the common good.</w:t>
      </w:r>
    </w:p>
    <w:p w14:paraId="4360FA6A" w14:textId="77777777" w:rsidR="00893B4C" w:rsidRPr="00F152C7" w:rsidRDefault="00893B4C" w:rsidP="00893B4C">
      <w:r>
        <w:rPr>
          <w:rStyle w:val="Style13ptBold"/>
        </w:rPr>
        <w:t xml:space="preserve">Velazquez ‘25 </w:t>
      </w:r>
      <w:r w:rsidRPr="00F152C7">
        <w:t>– Associate Professor of Law, Indiana University Maurer School of Law (Alvin, The Union's Role in Artificial Intelligence Governance and Regulation, Legal Studies Research Paper Series, Indiana Legal Studies Research Paper No. 539 Posted: 13 Jan 2025) NAR</w:t>
      </w:r>
    </w:p>
    <w:p w14:paraId="7A738CD8"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The second leg of the AI regulatory stool would be to </w:t>
      </w:r>
      <w:r w:rsidRPr="00B77A9B">
        <w:rPr>
          <w:rStyle w:val="StyleUnderline"/>
        </w:rPr>
        <w:t>empower unions to act as a</w:t>
      </w:r>
      <w:r w:rsidRPr="00B77A9B">
        <w:rPr>
          <w:rStyle w:val="Style13ptBold"/>
          <w:b w:val="0"/>
          <w:bCs w:val="0"/>
          <w:sz w:val="16"/>
          <w:szCs w:val="18"/>
        </w:rPr>
        <w:t xml:space="preserve"> scalable, non-governmental </w:t>
      </w:r>
      <w:r w:rsidRPr="00B77A9B">
        <w:rPr>
          <w:rStyle w:val="StyleUnderline"/>
        </w:rPr>
        <w:t>enforcement partner to police AI</w:t>
      </w:r>
      <w:r w:rsidRPr="00B77A9B">
        <w:rPr>
          <w:rStyle w:val="Style13ptBold"/>
          <w:b w:val="0"/>
          <w:bCs w:val="0"/>
          <w:sz w:val="16"/>
          <w:szCs w:val="18"/>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B77A9B">
        <w:rPr>
          <w:rStyle w:val="Style13ptBold"/>
          <w:b w:val="0"/>
          <w:bCs w:val="0"/>
          <w:sz w:val="16"/>
          <w:szCs w:val="18"/>
        </w:rPr>
        <w:t xml:space="preserve"> </w:t>
      </w:r>
      <w:r w:rsidRPr="00B77A9B">
        <w:rPr>
          <w:rStyle w:val="Emphasis"/>
        </w:rPr>
        <w:t>are squarely within the duty to bargain</w:t>
      </w:r>
      <w:r w:rsidRPr="00B77A9B">
        <w:rPr>
          <w:rStyle w:val="Style13ptBold"/>
          <w:b w:val="0"/>
          <w:bCs w:val="0"/>
          <w:sz w:val="16"/>
          <w:szCs w:val="18"/>
        </w:rPr>
        <w:t xml:space="preserve">.” (Sachs and Block 2020).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B77A9B">
        <w:rPr>
          <w:rStyle w:val="Style13ptBold"/>
          <w:b w:val="0"/>
          <w:bCs w:val="0"/>
          <w:sz w:val="16"/>
          <w:szCs w:val="18"/>
        </w:rPr>
        <w:t xml:space="preserve">, benefits, </w:t>
      </w:r>
      <w:r w:rsidRPr="00B77A9B">
        <w:rPr>
          <w:rStyle w:val="StyleUnderline"/>
        </w:rPr>
        <w:t>and the impact of AI on their jobs into something</w:t>
      </w:r>
      <w:r w:rsidRPr="00B77A9B">
        <w:rPr>
          <w:rStyle w:val="Style13ptBold"/>
          <w:b w:val="0"/>
          <w:bCs w:val="0"/>
          <w:sz w:val="16"/>
          <w:szCs w:val="18"/>
        </w:rPr>
        <w:t xml:space="preserve"> more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B77A9B">
        <w:rPr>
          <w:rStyle w:val="Style13ptBold"/>
          <w:b w:val="0"/>
          <w:bCs w:val="0"/>
          <w:sz w:val="16"/>
          <w:szCs w:val="18"/>
        </w:rPr>
        <w:t xml:space="preserve">. For example, doing so would allow them to bargain over key issues that affect their employment </w:t>
      </w:r>
      <w:r w:rsidRPr="00B77A9B">
        <w:rPr>
          <w:rStyle w:val="StyleUnderline"/>
        </w:rPr>
        <w:t>such as</w:t>
      </w:r>
      <w:r w:rsidRPr="00B77A9B">
        <w:rPr>
          <w:rStyle w:val="Style13ptBold"/>
          <w:b w:val="0"/>
          <w:bCs w:val="0"/>
          <w:sz w:val="16"/>
          <w:szCs w:val="18"/>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B77A9B">
        <w:rPr>
          <w:rStyle w:val="Style13ptBold"/>
          <w:b w:val="0"/>
          <w:bCs w:val="0"/>
          <w:sz w:val="16"/>
          <w:szCs w:val="18"/>
        </w:rPr>
        <w:t xml:space="preserve"> by the Supreme Court or Congress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B77A9B">
        <w:rPr>
          <w:rStyle w:val="Style13ptBold"/>
          <w:b w:val="0"/>
          <w:bCs w:val="0"/>
          <w:sz w:val="16"/>
          <w:szCs w:val="18"/>
        </w:rPr>
        <w:t xml:space="preserve"> that undergirds the zero-trust framework </w:t>
      </w:r>
      <w:r w:rsidRPr="00B77A9B">
        <w:rPr>
          <w:rStyle w:val="Emphasis"/>
          <w:highlight w:val="cyan"/>
        </w:rPr>
        <w:t>and</w:t>
      </w:r>
      <w:r w:rsidRPr="00B77A9B">
        <w:rPr>
          <w:rStyle w:val="Style13ptBold"/>
          <w:b w:val="0"/>
          <w:bCs w:val="0"/>
          <w:sz w:val="16"/>
          <w:szCs w:val="18"/>
        </w:rPr>
        <w:t xml:space="preserve"> the </w:t>
      </w:r>
      <w:r w:rsidRPr="00B77A9B">
        <w:rPr>
          <w:rStyle w:val="Emphasis"/>
          <w:highlight w:val="cyan"/>
        </w:rPr>
        <w:t>optimism</w:t>
      </w:r>
      <w:r w:rsidRPr="00B77A9B">
        <w:rPr>
          <w:rStyle w:val="Style13ptBold"/>
          <w:b w:val="0"/>
          <w:bCs w:val="0"/>
          <w:sz w:val="16"/>
          <w:szCs w:val="18"/>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B77A9B">
        <w:rPr>
          <w:rStyle w:val="Style13ptBold"/>
          <w:b w:val="0"/>
          <w:bCs w:val="0"/>
          <w:sz w:val="16"/>
          <w:szCs w:val="18"/>
        </w:rPr>
        <w:t xml:space="preserve">,” as she puts,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B77A9B">
        <w:rPr>
          <w:rStyle w:val="Style13ptBold"/>
          <w:b w:val="0"/>
          <w:bCs w:val="0"/>
          <w:sz w:val="16"/>
          <w:szCs w:val="18"/>
        </w:rPr>
        <w:t xml:space="preserve"> meaning she wants workers </w:t>
      </w:r>
      <w:r w:rsidRPr="00B77A9B">
        <w:rPr>
          <w:rStyle w:val="StyleUnderline"/>
        </w:rPr>
        <w:t xml:space="preserve">to have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B77A9B">
        <w:rPr>
          <w:rStyle w:val="Style13ptBold"/>
          <w:b w:val="0"/>
          <w:bCs w:val="0"/>
          <w:sz w:val="16"/>
          <w:szCs w:val="18"/>
        </w:rPr>
        <w:t>.” (McGrath 2024).</w:t>
      </w:r>
    </w:p>
    <w:p w14:paraId="3DEF4097"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E8DC017"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Why the Incoming Congress Should Empower Unions to Monitor AI?</w:t>
      </w:r>
    </w:p>
    <w:p w14:paraId="3F0F0706"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w:t>
      </w:r>
      <w:r w:rsidRPr="00B77A9B">
        <w:rPr>
          <w:sz w:val="16"/>
        </w:rPr>
        <w:t>legal levers force unions to be amendable</w:t>
      </w:r>
      <w:r w:rsidRPr="00B77A9B">
        <w:rPr>
          <w:rStyle w:val="Style13ptBold"/>
          <w:b w:val="0"/>
          <w:bCs w:val="0"/>
          <w:sz w:val="16"/>
          <w:szCs w:val="18"/>
        </w:rPr>
        <w:t xml:space="preserve"> to adjusting agreements when needed for the enterprise to survive.</w:t>
      </w:r>
    </w:p>
    <w:p w14:paraId="3E8D54C3"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At this point in time, </w:t>
      </w:r>
      <w:r w:rsidRPr="00B77A9B">
        <w:rPr>
          <w:rStyle w:val="StyleUnderline"/>
        </w:rPr>
        <w:t>Congress should expand the organizing rights of workers to form unions</w:t>
      </w:r>
      <w:r w:rsidRPr="00B77A9B">
        <w:rPr>
          <w:rStyle w:val="Style13ptBold"/>
          <w:b w:val="0"/>
          <w:bCs w:val="0"/>
          <w:sz w:val="16"/>
          <w:szCs w:val="18"/>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EF97FAD" w14:textId="77777777" w:rsidR="00893B4C" w:rsidRPr="00B77A9B" w:rsidRDefault="00893B4C" w:rsidP="00893B4C">
      <w:pPr>
        <w:rPr>
          <w:rStyle w:val="Style13ptBold"/>
          <w:b w:val="0"/>
          <w:bCs w:val="0"/>
          <w:sz w:val="16"/>
          <w:szCs w:val="18"/>
        </w:rPr>
      </w:pPr>
      <w:r w:rsidRPr="00B77A9B">
        <w:rPr>
          <w:rStyle w:val="Emphasis"/>
        </w:rPr>
        <w:t>The narrowest proposal</w:t>
      </w:r>
      <w:r w:rsidRPr="00B77A9B">
        <w:rPr>
          <w:rStyle w:val="Style13ptBold"/>
          <w:b w:val="0"/>
          <w:bCs w:val="0"/>
          <w:sz w:val="16"/>
          <w:szCs w:val="18"/>
        </w:rPr>
        <w:t xml:space="preserve"> </w:t>
      </w:r>
      <w:r w:rsidRPr="00B77A9B">
        <w:rPr>
          <w:rStyle w:val="StyleUnderline"/>
        </w:rPr>
        <w:t>would</w:t>
      </w:r>
      <w:r w:rsidRPr="00B77A9B">
        <w:rPr>
          <w:rStyle w:val="Style13ptBold"/>
          <w:b w:val="0"/>
          <w:bCs w:val="0"/>
          <w:sz w:val="16"/>
          <w:szCs w:val="18"/>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B77A9B">
        <w:rPr>
          <w:rStyle w:val="Style13ptBold"/>
          <w:b w:val="0"/>
          <w:bCs w:val="0"/>
          <w:sz w:val="16"/>
          <w:szCs w:val="18"/>
        </w:rPr>
        <w:t xml:space="preserve">, and its related impacts, </w:t>
      </w:r>
      <w:r w:rsidRPr="00B77A9B">
        <w:rPr>
          <w:rStyle w:val="StyleUnderline"/>
          <w:highlight w:val="cyan"/>
        </w:rPr>
        <w:t>are</w:t>
      </w:r>
      <w:r w:rsidRPr="00B77A9B">
        <w:rPr>
          <w:rStyle w:val="Style13ptBold"/>
          <w:b w:val="0"/>
          <w:bCs w:val="0"/>
          <w:sz w:val="16"/>
          <w:szCs w:val="18"/>
          <w:highlight w:val="cyan"/>
        </w:rPr>
        <w:t xml:space="preserve"> </w:t>
      </w:r>
      <w:r w:rsidRPr="00B77A9B">
        <w:rPr>
          <w:rStyle w:val="Emphasis"/>
          <w:highlight w:val="cyan"/>
        </w:rPr>
        <w:t>mandatory subjects of bargaining</w:t>
      </w:r>
      <w:r w:rsidRPr="00B77A9B">
        <w:rPr>
          <w:sz w:val="16"/>
        </w:rPr>
        <w:t>.</w:t>
      </w:r>
      <w:r w:rsidRPr="00B77A9B">
        <w:rPr>
          <w:rStyle w:val="Style13ptBold"/>
          <w:b w:val="0"/>
          <w:bCs w:val="0"/>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B77A9B">
        <w:rPr>
          <w:rStyle w:val="StyleUnderline"/>
        </w:rPr>
        <w:t xml:space="preserve">so that unions have the ability to bargain over every step of Lobel’s AI regulatory pyramid </w:t>
      </w:r>
      <w:r w:rsidRPr="00B77A9B">
        <w:rPr>
          <w:rStyle w:val="Style13ptBold"/>
          <w:b w:val="0"/>
          <w:bCs w:val="0"/>
          <w:sz w:val="16"/>
          <w:szCs w:val="18"/>
        </w:rPr>
        <w:t>save the part concerning outright legislative bans (that power must remain with Congress or be delegated to the Ai enforcement agency outlined previously). (Lobel, The AI Regulatory Pyramid 2024)</w:t>
      </w:r>
    </w:p>
    <w:p w14:paraId="54A3EA96"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F6B550F"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Why does a Bargaining for the Common Good Framework Make Sense for AI?</w:t>
      </w:r>
    </w:p>
    <w:p w14:paraId="43AAEEC0"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The rationales for </w:t>
      </w:r>
      <w:r w:rsidRPr="00B77A9B">
        <w:rPr>
          <w:rStyle w:val="StyleUnderline"/>
        </w:rPr>
        <w:t>why</w:t>
      </w:r>
      <w:r w:rsidRPr="00B77A9B">
        <w:rPr>
          <w:rStyle w:val="Style13ptBold"/>
          <w:b w:val="0"/>
          <w:bCs w:val="0"/>
          <w:sz w:val="16"/>
          <w:szCs w:val="18"/>
        </w:rPr>
        <w:t xml:space="preserve"> unions as self-interested entities </w:t>
      </w:r>
      <w:r w:rsidRPr="00B77A9B">
        <w:rPr>
          <w:rStyle w:val="Emphasis"/>
        </w:rPr>
        <w:t>mediate between AI pessimism and optimism</w:t>
      </w:r>
      <w:r w:rsidRPr="00B77A9B">
        <w:rPr>
          <w:rStyle w:val="Style13ptBold"/>
          <w:b w:val="0"/>
          <w:bCs w:val="0"/>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F960E79"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BCG attempts to open “participation to give community stakeholders a place at the bargaining table”</w:t>
      </w:r>
      <w:r w:rsidRPr="00B77A9B">
        <w:rPr>
          <w:rStyle w:val="Style13ptBold"/>
          <w:b w:val="0"/>
          <w:bCs w:val="0"/>
          <w:sz w:val="16"/>
          <w:szCs w:val="18"/>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B77A9B">
        <w:rPr>
          <w:rStyle w:val="Style13ptBold"/>
          <w:b w:val="0"/>
          <w:bCs w:val="0"/>
          <w:sz w:val="16"/>
          <w:szCs w:val="18"/>
        </w:rPr>
        <w:t xml:space="preserve"> could </w:t>
      </w:r>
      <w:r w:rsidRPr="00B77A9B">
        <w:rPr>
          <w:rStyle w:val="StyleUnderline"/>
        </w:rPr>
        <w:t>work with regulators, consumer protection groups, and government agencies</w:t>
      </w:r>
      <w:r w:rsidRPr="00B77A9B">
        <w:rPr>
          <w:rStyle w:val="Style13ptBold"/>
          <w:b w:val="0"/>
          <w:bCs w:val="0"/>
          <w:sz w:val="16"/>
          <w:szCs w:val="18"/>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B77A9B">
        <w:rPr>
          <w:rStyle w:val="Style13ptBold"/>
          <w:b w:val="0"/>
          <w:bCs w:val="0"/>
          <w:sz w:val="16"/>
          <w:szCs w:val="18"/>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AB5FFD1"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323AFD3"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As applied to this situation, </w:t>
      </w:r>
      <w:r w:rsidRPr="00B77A9B">
        <w:rPr>
          <w:rStyle w:val="StyleUnderline"/>
        </w:rPr>
        <w:t>the BCG framework provides a unique</w:t>
      </w:r>
      <w:r w:rsidRPr="00B77A9B">
        <w:rPr>
          <w:rStyle w:val="Style13ptBold"/>
          <w:b w:val="0"/>
          <w:bCs w:val="0"/>
          <w:sz w:val="16"/>
          <w:szCs w:val="18"/>
        </w:rPr>
        <w:t xml:space="preserve">, and useful </w:t>
      </w:r>
      <w:r w:rsidRPr="00B77A9B">
        <w:rPr>
          <w:rStyle w:val="StyleUnderline"/>
        </w:rPr>
        <w:t>framework for informing</w:t>
      </w:r>
      <w:r w:rsidRPr="00B77A9B">
        <w:rPr>
          <w:rStyle w:val="Style13ptBold"/>
          <w:b w:val="0"/>
          <w:bCs w:val="0"/>
          <w:sz w:val="16"/>
          <w:szCs w:val="18"/>
        </w:rPr>
        <w:t xml:space="preserve"> </w:t>
      </w:r>
      <w:r w:rsidRPr="00B77A9B">
        <w:rPr>
          <w:rStyle w:val="StyleUnderline"/>
        </w:rPr>
        <w:t>policy about the future of collective bargaining in relationship to AI governance</w:t>
      </w:r>
      <w:r w:rsidRPr="00B77A9B">
        <w:rPr>
          <w:rStyle w:val="Style13ptBold"/>
          <w:b w:val="0"/>
          <w:bCs w:val="0"/>
          <w:sz w:val="16"/>
          <w:szCs w:val="18"/>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B77A9B">
        <w:rPr>
          <w:rStyle w:val="Style13ptBold"/>
          <w:b w:val="0"/>
          <w:bCs w:val="0"/>
          <w:sz w:val="16"/>
          <w:szCs w:val="18"/>
        </w:rPr>
        <w:t xml:space="preserve"> workplace disruption </w:t>
      </w:r>
      <w:r w:rsidRPr="00B77A9B">
        <w:rPr>
          <w:rStyle w:val="StyleUnderline"/>
        </w:rPr>
        <w:t>creates externalities that unions</w:t>
      </w:r>
      <w:r w:rsidRPr="00B77A9B">
        <w:rPr>
          <w:rStyle w:val="Style13ptBold"/>
          <w:b w:val="0"/>
          <w:bCs w:val="0"/>
          <w:sz w:val="16"/>
          <w:szCs w:val="18"/>
        </w:rPr>
        <w:t xml:space="preserve"> </w:t>
      </w:r>
      <w:r w:rsidRPr="00B77A9B">
        <w:rPr>
          <w:rStyle w:val="StyleUnderline"/>
        </w:rPr>
        <w:t>deploying</w:t>
      </w:r>
      <w:r w:rsidRPr="00B77A9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B77A9B">
        <w:rPr>
          <w:rStyle w:val="Style13ptBold"/>
          <w:b w:val="0"/>
          <w:bCs w:val="0"/>
          <w:sz w:val="16"/>
          <w:szCs w:val="18"/>
        </w:rPr>
        <w:t xml:space="preserve"> much </w:t>
      </w:r>
      <w:r w:rsidRPr="00B77A9B">
        <w:rPr>
          <w:rStyle w:val="Emphasis"/>
          <w:highlight w:val="cyan"/>
        </w:rPr>
        <w:t>better than government</w:t>
      </w:r>
      <w:r w:rsidRPr="00B77A9B">
        <w:rPr>
          <w:rStyle w:val="Emphasis"/>
        </w:rPr>
        <w:t xml:space="preserve"> can</w:t>
      </w:r>
      <w:r w:rsidRPr="00B77A9B">
        <w:rPr>
          <w:rStyle w:val="Style13ptBold"/>
          <w:b w:val="0"/>
          <w:bCs w:val="0"/>
          <w:sz w:val="16"/>
          <w:szCs w:val="18"/>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B1CDC4A"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D3BC3EC"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Applying BCG to Union Bargaining Over AI Governance</w:t>
      </w:r>
    </w:p>
    <w:p w14:paraId="28D818AE" w14:textId="77777777" w:rsidR="00893B4C" w:rsidRDefault="00893B4C" w:rsidP="00893B4C">
      <w:pPr>
        <w:rPr>
          <w:sz w:val="16"/>
        </w:rPr>
      </w:pPr>
      <w:r w:rsidRPr="00B77A9B">
        <w:rPr>
          <w:rStyle w:val="Style13ptBold"/>
          <w:b w:val="0"/>
          <w:bCs w:val="0"/>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B77A9B">
        <w:rPr>
          <w:rStyle w:val="Style13ptBold"/>
          <w:b w:val="0"/>
          <w:bCs w:val="0"/>
          <w:sz w:val="16"/>
          <w:szCs w:val="18"/>
        </w:rPr>
        <w:t xml:space="preserve"> (Lobel 2024). Requiring unions to be consulted means that </w:t>
      </w:r>
      <w:r w:rsidRPr="00B77A9B">
        <w:rPr>
          <w:rStyle w:val="StyleUnderline"/>
          <w:highlight w:val="cyan"/>
        </w:rPr>
        <w:t>organized labor can</w:t>
      </w:r>
      <w:r w:rsidRPr="00B77A9B">
        <w:rPr>
          <w:rStyle w:val="Style13ptBold"/>
          <w:b w:val="0"/>
          <w:bCs w:val="0"/>
          <w:sz w:val="16"/>
          <w:szCs w:val="18"/>
        </w:rPr>
        <w:t xml:space="preserve"> either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B77A9B">
        <w:rPr>
          <w:sz w:val="16"/>
        </w:rPr>
        <w:t xml:space="preserve"> in</w:t>
      </w:r>
      <w:r w:rsidRPr="00B77A9B">
        <w:rPr>
          <w:rStyle w:val="Style13ptBold"/>
          <w:b w:val="0"/>
          <w:bCs w:val="0"/>
          <w:sz w:val="16"/>
          <w:szCs w:val="18"/>
        </w:rPr>
        <w:t xml:space="preserve">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B77A9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B77A9B">
        <w:rPr>
          <w:rStyle w:val="Style13ptBold"/>
          <w:b w:val="0"/>
          <w:bCs w:val="0"/>
          <w:sz w:val="16"/>
          <w:szCs w:val="18"/>
        </w:rPr>
        <w:t xml:space="preserve">. Allowing unions to scale provide a measure of comfort and flexibility that an entity concerned about the overreach of recent regulatory developments would not otherwise have. However, this flexibility is balanced with the fact that </w:t>
      </w:r>
      <w:r w:rsidRPr="00B77A9B">
        <w:rPr>
          <w:rStyle w:val="StyleUnderline"/>
          <w:highlight w:val="cyan"/>
        </w:rPr>
        <w:t>unions</w:t>
      </w:r>
      <w:r w:rsidRPr="00B77A9B">
        <w:rPr>
          <w:rStyle w:val="Style13ptBold"/>
          <w:b w:val="0"/>
          <w:bCs w:val="0"/>
          <w:sz w:val="16"/>
          <w:szCs w:val="18"/>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B77A9B">
        <w:rPr>
          <w:sz w:val="16"/>
        </w:rPr>
        <w:t xml:space="preserve"> than single employees who are protected by whistleblower provisions.</w:t>
      </w:r>
    </w:p>
    <w:p w14:paraId="0537A1C2" w14:textId="77777777" w:rsidR="00893B4C" w:rsidRPr="00B77A9B" w:rsidRDefault="00893B4C" w:rsidP="00893B4C">
      <w:r>
        <w:t>&lt;&lt;TEXT CONDENSED, NONE OMITTED&gt;&gt;</w:t>
      </w:r>
    </w:p>
    <w:p w14:paraId="42453B16" w14:textId="77777777" w:rsidR="00893B4C" w:rsidRDefault="00893B4C" w:rsidP="00893B4C">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74F889E4" w14:textId="77777777" w:rsidR="00893B4C" w:rsidRPr="00B77A9B" w:rsidRDefault="00893B4C" w:rsidP="00893B4C">
      <w:r>
        <w:t>&lt;&lt;PARAGRAPH INTEGRITY RESUMSE&gt;&gt;</w:t>
      </w:r>
    </w:p>
    <w:p w14:paraId="7DCED3EE"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While labor has co-existed with capitalism, it has also served as a check on corporate power. As applied to AI,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B77A9B">
        <w:rPr>
          <w:rStyle w:val="Style13ptBold"/>
          <w:b w:val="0"/>
          <w:bCs w:val="0"/>
          <w:sz w:val="16"/>
          <w:szCs w:val="18"/>
        </w:rPr>
        <w:t xml:space="preserve"> both distributional and </w:t>
      </w:r>
      <w:r w:rsidRPr="00B77A9B">
        <w:rPr>
          <w:rStyle w:val="Emphasis"/>
          <w:highlight w:val="cyan"/>
        </w:rPr>
        <w:t>governance</w:t>
      </w:r>
      <w:r w:rsidRPr="00B77A9B">
        <w:rPr>
          <w:rStyle w:val="Emphasis"/>
        </w:rPr>
        <w:t xml:space="preserve"> problems</w:t>
      </w:r>
      <w:r w:rsidRPr="00B77A9B">
        <w:rPr>
          <w:rStyle w:val="Emphasis"/>
          <w:b w:val="0"/>
        </w:rPr>
        <w:t>,</w:t>
      </w:r>
      <w:r w:rsidRPr="00B77A9B">
        <w:rPr>
          <w:rStyle w:val="Style13ptBold"/>
          <w:b w:val="0"/>
          <w:bCs w:val="0"/>
          <w:sz w:val="16"/>
          <w:szCs w:val="18"/>
        </w:rPr>
        <w:t xml:space="preserve"> but </w:t>
      </w:r>
      <w:r w:rsidRPr="00B77A9B">
        <w:rPr>
          <w:rStyle w:val="Emphasis"/>
          <w:highlight w:val="cyan"/>
        </w:rPr>
        <w:t>only if they</w:t>
      </w:r>
      <w:r w:rsidRPr="00B77A9B">
        <w:rPr>
          <w:rStyle w:val="Style13ptBold"/>
          <w:b w:val="0"/>
          <w:bCs w:val="0"/>
          <w:sz w:val="16"/>
          <w:szCs w:val="18"/>
        </w:rPr>
        <w:t xml:space="preserve"> are not forced to behave reactively and </w:t>
      </w:r>
      <w:r w:rsidRPr="00B77A9B">
        <w:rPr>
          <w:rStyle w:val="Emphasis"/>
          <w:highlight w:val="cyan"/>
        </w:rPr>
        <w:t>have density</w:t>
      </w:r>
      <w:r w:rsidRPr="00B77A9B">
        <w:rPr>
          <w:rStyle w:val="Style13ptBold"/>
          <w:b w:val="0"/>
          <w:bCs w:val="0"/>
          <w:sz w:val="16"/>
          <w:szCs w:val="18"/>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2A54514" w14:textId="77777777" w:rsidR="00893B4C" w:rsidRPr="00B77A9B" w:rsidRDefault="00893B4C" w:rsidP="00893B4C">
      <w:pPr>
        <w:rPr>
          <w:rStyle w:val="Style13ptBold"/>
          <w:b w:val="0"/>
          <w:bCs w:val="0"/>
          <w:sz w:val="16"/>
          <w:szCs w:val="18"/>
        </w:rPr>
      </w:pPr>
      <w:r w:rsidRPr="00B77A9B">
        <w:rPr>
          <w:rStyle w:val="Style13ptBold"/>
          <w:b w:val="0"/>
          <w:bCs w:val="0"/>
          <w:sz w:val="16"/>
          <w:szCs w:val="18"/>
        </w:rPr>
        <w:t xml:space="preserve">The </w:t>
      </w:r>
      <w:r w:rsidRPr="00B77A9B">
        <w:rPr>
          <w:rStyle w:val="StyleUnderline"/>
        </w:rPr>
        <w:t>bargaining</w:t>
      </w:r>
      <w:r w:rsidRPr="00B77A9B">
        <w:rPr>
          <w:rStyle w:val="Style13ptBold"/>
          <w:b w:val="0"/>
          <w:bCs w:val="0"/>
          <w:sz w:val="16"/>
          <w:szCs w:val="18"/>
        </w:rPr>
        <w:t xml:space="preserve"> process </w:t>
      </w:r>
      <w:r w:rsidRPr="00B77A9B">
        <w:rPr>
          <w:rStyle w:val="StyleUnderline"/>
        </w:rPr>
        <w:t>can provide</w:t>
      </w:r>
      <w:r w:rsidRPr="00B77A9B">
        <w:rPr>
          <w:rStyle w:val="Style13ptBold"/>
          <w:b w:val="0"/>
          <w:bCs w:val="0"/>
          <w:sz w:val="16"/>
          <w:szCs w:val="18"/>
        </w:rPr>
        <w:t xml:space="preserve"> for those </w:t>
      </w:r>
      <w:r w:rsidRPr="00B77A9B">
        <w:rPr>
          <w:rStyle w:val="Emphasis"/>
        </w:rPr>
        <w:t>guard rails</w:t>
      </w:r>
      <w:r w:rsidRPr="00B77A9B">
        <w:rPr>
          <w:rStyle w:val="StyleUnderline"/>
        </w:rPr>
        <w:t>, and unions</w:t>
      </w:r>
      <w:r w:rsidRPr="00B77A9B">
        <w:rPr>
          <w:rStyle w:val="Style13ptBold"/>
          <w:b w:val="0"/>
          <w:bCs w:val="0"/>
          <w:sz w:val="16"/>
          <w:szCs w:val="18"/>
        </w:rPr>
        <w:t xml:space="preserve">, if allowed to expand, </w:t>
      </w:r>
      <w:r w:rsidRPr="00B77A9B">
        <w:rPr>
          <w:rStyle w:val="StyleUnderline"/>
        </w:rPr>
        <w:t xml:space="preserve">can </w:t>
      </w:r>
      <w:r w:rsidRPr="00B77A9B">
        <w:rPr>
          <w:rStyle w:val="Emphasis"/>
        </w:rPr>
        <w:t>monitor</w:t>
      </w:r>
      <w:r w:rsidRPr="00B77A9B">
        <w:rPr>
          <w:rStyle w:val="StyleUnderline"/>
        </w:rPr>
        <w:t xml:space="preserve"> AI</w:t>
      </w:r>
      <w:r w:rsidRPr="00B77A9B">
        <w:rPr>
          <w:rStyle w:val="Style13ptBold"/>
          <w:b w:val="0"/>
          <w:bCs w:val="0"/>
          <w:sz w:val="16"/>
          <w:szCs w:val="18"/>
        </w:rPr>
        <w:t xml:space="preserve">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Workers will be in a unique position</w:t>
      </w:r>
      <w:r w:rsidRPr="00B77A9B">
        <w:rPr>
          <w:rStyle w:val="Style13ptBold"/>
          <w:b w:val="0"/>
          <w:bCs w:val="0"/>
          <w:sz w:val="16"/>
          <w:szCs w:val="18"/>
        </w:rPr>
        <w:t xml:space="preserve">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B77A9B">
        <w:rPr>
          <w:rStyle w:val="StyleUnderline"/>
          <w:highlight w:val="cyan"/>
        </w:rPr>
        <w:t xml:space="preserve">employees </w:t>
      </w:r>
      <w:r w:rsidRPr="00B77A9B">
        <w:rPr>
          <w:rStyle w:val="Emphasis"/>
          <w:highlight w:val="cyan"/>
        </w:rPr>
        <w:t>understand</w:t>
      </w:r>
      <w:r w:rsidRPr="00B77A9B">
        <w:rPr>
          <w:sz w:val="16"/>
        </w:rPr>
        <w:t xml:space="preserve">ing </w:t>
      </w:r>
      <w:r w:rsidRPr="00B77A9B">
        <w:rPr>
          <w:rStyle w:val="Emphasis"/>
          <w:highlight w:val="cyan"/>
        </w:rPr>
        <w:t>when AI has gone rogue</w:t>
      </w:r>
      <w:r w:rsidRPr="00B77A9B">
        <w:rPr>
          <w:rStyle w:val="Emphasis"/>
        </w:rPr>
        <w:t xml:space="preserve"> well before their employers</w:t>
      </w:r>
      <w:r w:rsidRPr="00B77A9B">
        <w:rPr>
          <w:rStyle w:val="Style13ptBold"/>
          <w:b w:val="0"/>
          <w:bCs w:val="0"/>
          <w:sz w:val="16"/>
          <w:szCs w:val="18"/>
        </w:rPr>
        <w:t xml:space="preserve"> or the relevant capital markets that rely on public disclosures.</w:t>
      </w:r>
    </w:p>
    <w:bookmarkEnd w:id="0"/>
    <w:bookmarkEnd w:id="1"/>
    <w:bookmarkEnd w:id="3"/>
    <w:p w14:paraId="1957CE3C" w14:textId="77777777" w:rsidR="00893B4C" w:rsidRPr="00E4666B" w:rsidRDefault="00893B4C" w:rsidP="00893B4C">
      <w:pPr>
        <w:pStyle w:val="Heading4"/>
      </w:pPr>
      <w:r>
        <w:t xml:space="preserve">The plan </w:t>
      </w:r>
      <w:r w:rsidRPr="00F152C7">
        <w:rPr>
          <w:u w:val="single"/>
        </w:rPr>
        <w:t>jump-starts</w:t>
      </w:r>
      <w:r>
        <w:t xml:space="preserve"> international frameworks that facilitate a </w:t>
      </w:r>
      <w:r>
        <w:rPr>
          <w:u w:val="single"/>
        </w:rPr>
        <w:t>smooth transition</w:t>
      </w:r>
    </w:p>
    <w:p w14:paraId="588F8F97" w14:textId="77777777" w:rsidR="00893B4C" w:rsidRDefault="00893B4C" w:rsidP="00893B4C">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68482C1" w14:textId="77777777" w:rsidR="00893B4C" w:rsidRPr="00770E7B" w:rsidRDefault="00893B4C" w:rsidP="00893B4C">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7498D2FE" w14:textId="77777777" w:rsidR="00893B4C" w:rsidRPr="00770E7B" w:rsidRDefault="00893B4C" w:rsidP="00893B4C">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5E352E9" w14:textId="77777777" w:rsidR="00893B4C" w:rsidRPr="00550F8E" w:rsidRDefault="00893B4C" w:rsidP="00893B4C">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CF07935" w14:textId="77777777" w:rsidR="00893B4C" w:rsidRPr="00550F8E" w:rsidRDefault="00893B4C" w:rsidP="00893B4C">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066A172" w14:textId="77777777" w:rsidR="00893B4C" w:rsidRPr="00E6281D" w:rsidRDefault="00893B4C" w:rsidP="00893B4C">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0C4C7F4A" w14:textId="77777777" w:rsidR="00893B4C" w:rsidRPr="00770E7B" w:rsidRDefault="00893B4C" w:rsidP="00893B4C">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DBBEA6F" w14:textId="77777777" w:rsidR="00893B4C" w:rsidRPr="00E6281D" w:rsidRDefault="00893B4C" w:rsidP="00893B4C">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D1D9923" w14:textId="77777777" w:rsidR="00893B4C" w:rsidRPr="00E6281D" w:rsidRDefault="00893B4C" w:rsidP="00893B4C">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388B472" w14:textId="77777777" w:rsidR="00893B4C" w:rsidRPr="00770E7B" w:rsidRDefault="00893B4C" w:rsidP="00893B4C">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E7F665C" w14:textId="77777777" w:rsidR="00893B4C" w:rsidRPr="00770E7B" w:rsidRDefault="00893B4C" w:rsidP="00893B4C">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886B54F" w14:textId="77777777" w:rsidR="00893B4C" w:rsidRPr="00770E7B" w:rsidRDefault="00893B4C" w:rsidP="00893B4C">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22E66208" w14:textId="77777777" w:rsidR="00893B4C" w:rsidRPr="00770E7B" w:rsidRDefault="00893B4C" w:rsidP="00893B4C">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B4B8792" w14:textId="77777777" w:rsidR="00893B4C" w:rsidRPr="00770E7B" w:rsidRDefault="00893B4C" w:rsidP="00893B4C">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B9CF4DC" w14:textId="77777777" w:rsidR="00893B4C" w:rsidRPr="00770E7B" w:rsidRDefault="00893B4C" w:rsidP="00893B4C">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6F6A6978" w14:textId="77777777" w:rsidR="00893B4C" w:rsidRPr="00E6281D" w:rsidRDefault="00893B4C" w:rsidP="00893B4C">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05D20B8" w14:textId="77777777" w:rsidR="00893B4C" w:rsidRPr="00F152C7" w:rsidRDefault="00893B4C" w:rsidP="00893B4C">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FBD240F" w14:textId="77777777" w:rsidR="00893B4C" w:rsidRPr="007E3484" w:rsidRDefault="00893B4C" w:rsidP="00893B4C">
      <w:pPr>
        <w:pStyle w:val="Heading3"/>
      </w:pPr>
      <w:r w:rsidRPr="007E3484">
        <w:t>1AC---Plan</w:t>
      </w:r>
    </w:p>
    <w:p w14:paraId="461D3EE5" w14:textId="77777777" w:rsidR="00893B4C" w:rsidRDefault="00893B4C" w:rsidP="00893B4C">
      <w:pPr>
        <w:pStyle w:val="Heading4"/>
      </w:pPr>
      <w:r>
        <w:t xml:space="preserve">Thus, the </w:t>
      </w:r>
      <w:r w:rsidRPr="00F152C7">
        <w:rPr>
          <w:u w:val="single"/>
        </w:rPr>
        <w:t>plan</w:t>
      </w:r>
      <w:r>
        <w:t>:</w:t>
      </w:r>
    </w:p>
    <w:p w14:paraId="6B02C350" w14:textId="77777777" w:rsidR="00893B4C" w:rsidRPr="009254E0" w:rsidRDefault="00893B4C" w:rsidP="00893B4C">
      <w:pPr>
        <w:pStyle w:val="Heading4"/>
      </w:pPr>
      <w:r>
        <w:t>The United States federal government should substantially strengthen collective bargaining rights for workers in the United States by implementing sectoral bargaining.</w:t>
      </w:r>
    </w:p>
    <w:p w14:paraId="640BB205" w14:textId="77777777" w:rsidR="00893B4C" w:rsidRPr="00861C09" w:rsidRDefault="00893B4C" w:rsidP="00893B4C">
      <w:pPr>
        <w:pStyle w:val="Heading3"/>
      </w:pPr>
      <w:r>
        <w:t>1AC---Stagnation</w:t>
      </w:r>
    </w:p>
    <w:p w14:paraId="2FB961A1" w14:textId="77777777" w:rsidR="00893B4C" w:rsidRPr="00B72CA6" w:rsidRDefault="00893B4C" w:rsidP="00893B4C">
      <w:pPr>
        <w:pStyle w:val="Heading4"/>
      </w:pPr>
      <w:r>
        <w:t xml:space="preserve">Advantage 2 is </w:t>
      </w:r>
      <w:r w:rsidRPr="00B72CA6">
        <w:rPr>
          <w:u w:val="single"/>
        </w:rPr>
        <w:t>STAGNATION</w:t>
      </w:r>
      <w:r>
        <w:t>:</w:t>
      </w:r>
    </w:p>
    <w:p w14:paraId="75E321F8" w14:textId="77777777" w:rsidR="00893B4C" w:rsidRDefault="00893B4C" w:rsidP="00893B4C">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w:t>
      </w:r>
      <w:r w:rsidRPr="00B17D9B">
        <w:rPr>
          <w:u w:val="single"/>
        </w:rPr>
        <w:t>cyclical depression</w:t>
      </w:r>
      <w:r>
        <w:t xml:space="preserve">, </w:t>
      </w:r>
      <w:r w:rsidRPr="00B17D9B">
        <w:rPr>
          <w:u w:val="single"/>
        </w:rPr>
        <w:t>financial cris</w:t>
      </w:r>
      <w:r>
        <w:rPr>
          <w:u w:val="single"/>
        </w:rPr>
        <w:t>es</w:t>
      </w:r>
      <w:r>
        <w:t xml:space="preserve">, and </w:t>
      </w:r>
      <w:r w:rsidRPr="00B17D9B">
        <w:rPr>
          <w:u w:val="single"/>
        </w:rPr>
        <w:t>asset bubbles</w:t>
      </w:r>
      <w:r>
        <w:t>.</w:t>
      </w:r>
    </w:p>
    <w:p w14:paraId="259B280C" w14:textId="77777777" w:rsidR="00893B4C" w:rsidRDefault="00893B4C" w:rsidP="00893B4C">
      <w:r w:rsidRPr="001A483B">
        <w:rPr>
          <w:b/>
          <w:bCs/>
          <w:sz w:val="26"/>
          <w:szCs w:val="26"/>
        </w:rPr>
        <w:t xml:space="preserve">Levin-Waldman </w:t>
      </w:r>
      <w:r>
        <w:rPr>
          <w:b/>
          <w:bCs/>
          <w:sz w:val="26"/>
          <w:szCs w:val="26"/>
        </w:rPr>
        <w:t>‘</w:t>
      </w:r>
      <w:r w:rsidRPr="001A483B">
        <w:rPr>
          <w:b/>
          <w:bCs/>
          <w:sz w:val="26"/>
          <w:szCs w:val="26"/>
        </w:rPr>
        <w:t>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4C5C1F10" w14:textId="77777777" w:rsidR="00893B4C" w:rsidRPr="004A4F35" w:rsidRDefault="00893B4C" w:rsidP="00893B4C">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05208654" w14:textId="77777777" w:rsidR="00893B4C" w:rsidRPr="004A4F35" w:rsidRDefault="00893B4C" w:rsidP="00893B4C">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4BCDEC01" w14:textId="77777777" w:rsidR="00893B4C" w:rsidRPr="00443C66" w:rsidRDefault="00893B4C" w:rsidP="00893B4C">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35E3B1A3" w14:textId="77777777" w:rsidR="00893B4C" w:rsidRPr="00E6281D" w:rsidRDefault="00893B4C" w:rsidP="00893B4C">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B229ACB" w14:textId="77777777" w:rsidR="00893B4C" w:rsidRPr="00443C66" w:rsidRDefault="00893B4C" w:rsidP="00893B4C">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999631E" w14:textId="77777777" w:rsidR="00893B4C" w:rsidRPr="00443C66" w:rsidRDefault="00893B4C" w:rsidP="00893B4C">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C7C5C07" w14:textId="77777777" w:rsidR="00893B4C" w:rsidRPr="004A4F35" w:rsidRDefault="00893B4C" w:rsidP="00893B4C">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9E34233" w14:textId="77777777" w:rsidR="00893B4C" w:rsidRPr="00443C66" w:rsidRDefault="00893B4C" w:rsidP="00893B4C">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3E6F6735" w14:textId="77777777" w:rsidR="00893B4C" w:rsidRPr="00443C66" w:rsidRDefault="00893B4C" w:rsidP="00893B4C">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52D73D6F" w14:textId="77777777" w:rsidR="00893B4C" w:rsidRPr="00443C66" w:rsidRDefault="00893B4C" w:rsidP="00893B4C">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65CBBB8" w14:textId="77777777" w:rsidR="00893B4C" w:rsidRPr="00443C66" w:rsidRDefault="00893B4C" w:rsidP="00893B4C">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E9A4701" w14:textId="77777777" w:rsidR="00893B4C" w:rsidRPr="00443C66" w:rsidRDefault="00893B4C" w:rsidP="00893B4C">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0FA2BDF1" w14:textId="77777777" w:rsidR="00893B4C" w:rsidRPr="00443C66" w:rsidRDefault="00893B4C" w:rsidP="00893B4C">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15D9273" w14:textId="77777777" w:rsidR="00893B4C" w:rsidRPr="00443C66" w:rsidRDefault="00893B4C" w:rsidP="00893B4C">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2DC8460E" w14:textId="77777777" w:rsidR="00893B4C" w:rsidRDefault="00893B4C" w:rsidP="00893B4C">
      <w:pPr>
        <w:pStyle w:val="Heading4"/>
      </w:pPr>
      <w:r w:rsidRPr="00DA43BD">
        <w:rPr>
          <w:u w:val="single"/>
        </w:rPr>
        <w:t>Comprehensive data</w:t>
      </w:r>
      <w:r>
        <w:t xml:space="preserve"> proves inequality is rising.</w:t>
      </w:r>
    </w:p>
    <w:p w14:paraId="77345FB9" w14:textId="77777777" w:rsidR="00893B4C" w:rsidRPr="00290A52" w:rsidRDefault="00893B4C" w:rsidP="00893B4C">
      <w:r w:rsidRPr="00217597">
        <w:rPr>
          <w:b/>
          <w:bCs/>
          <w:sz w:val="26"/>
          <w:szCs w:val="26"/>
        </w:rPr>
        <w:t xml:space="preserve">GS </w:t>
      </w:r>
      <w:r>
        <w:rPr>
          <w:b/>
          <w:bCs/>
          <w:sz w:val="26"/>
          <w:szCs w:val="26"/>
        </w:rPr>
        <w:t>‘</w:t>
      </w:r>
      <w:r w:rsidRPr="00217597">
        <w:rPr>
          <w:b/>
          <w:bCs/>
          <w:sz w:val="26"/>
          <w:szCs w:val="26"/>
        </w:rPr>
        <w:t>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F4937D7" w14:textId="77777777" w:rsidR="00893B4C" w:rsidRPr="00E6281D" w:rsidRDefault="00893B4C" w:rsidP="00893B4C">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6F001DB" w14:textId="77777777" w:rsidR="00893B4C" w:rsidRPr="007A03A1" w:rsidRDefault="00893B4C" w:rsidP="00893B4C">
      <w:pPr>
        <w:rPr>
          <w:sz w:val="16"/>
        </w:rPr>
      </w:pPr>
      <w:r w:rsidRPr="007A03A1">
        <w:rPr>
          <w:sz w:val="16"/>
        </w:rPr>
        <w:t>&lt;&lt;CHART OMITTED&gt;&gt;</w:t>
      </w:r>
    </w:p>
    <w:p w14:paraId="608404B9" w14:textId="77777777" w:rsidR="00893B4C" w:rsidRPr="007A03A1" w:rsidRDefault="00893B4C" w:rsidP="00893B4C">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3B62910" w14:textId="77777777" w:rsidR="00893B4C" w:rsidRPr="00E62FCD" w:rsidRDefault="00893B4C" w:rsidP="00893B4C">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3E522E51" w14:textId="77777777" w:rsidR="00893B4C" w:rsidRPr="00E62FCD" w:rsidRDefault="00893B4C" w:rsidP="00893B4C">
      <w:pPr>
        <w:rPr>
          <w:sz w:val="16"/>
        </w:rPr>
      </w:pPr>
      <w:r w:rsidRPr="00E62FCD">
        <w:rPr>
          <w:sz w:val="16"/>
        </w:rPr>
        <w:t>&lt;&lt;CHART OMITTED&gt;&gt;</w:t>
      </w:r>
    </w:p>
    <w:p w14:paraId="71C7BBA7" w14:textId="77777777" w:rsidR="00893B4C" w:rsidRPr="00E6281D" w:rsidRDefault="00893B4C" w:rsidP="00893B4C">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1676FAE5" w14:textId="77777777" w:rsidR="00893B4C" w:rsidRPr="00E62FCD" w:rsidRDefault="00893B4C" w:rsidP="00893B4C">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6D83D52B" w14:textId="77777777" w:rsidR="00893B4C" w:rsidRPr="00E62FCD" w:rsidRDefault="00893B4C" w:rsidP="00893B4C">
      <w:pPr>
        <w:rPr>
          <w:sz w:val="16"/>
        </w:rPr>
      </w:pPr>
      <w:r w:rsidRPr="00E62FCD">
        <w:rPr>
          <w:sz w:val="16"/>
        </w:rPr>
        <w:t>&lt;&lt;CHART OMITTED&gt;&gt;</w:t>
      </w:r>
    </w:p>
    <w:p w14:paraId="7595B260" w14:textId="77777777" w:rsidR="00893B4C" w:rsidRPr="00E62FCD" w:rsidRDefault="00893B4C" w:rsidP="00893B4C">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AE9127A" w14:textId="77777777" w:rsidR="00893B4C" w:rsidRPr="00E62FCD" w:rsidRDefault="00893B4C" w:rsidP="00893B4C">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2A7680B4" w14:textId="77777777" w:rsidR="00893B4C" w:rsidRPr="00E62FCD" w:rsidRDefault="00893B4C" w:rsidP="00893B4C">
      <w:pPr>
        <w:rPr>
          <w:sz w:val="16"/>
        </w:rPr>
      </w:pPr>
      <w:r w:rsidRPr="00E62FCD">
        <w:rPr>
          <w:sz w:val="16"/>
        </w:rPr>
        <w:t>&lt;&lt;CHART OMITTED&gt;&gt;</w:t>
      </w:r>
    </w:p>
    <w:p w14:paraId="1F343D94" w14:textId="77777777" w:rsidR="00893B4C" w:rsidRPr="00E62FCD" w:rsidRDefault="00893B4C" w:rsidP="00893B4C">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22B157B" w14:textId="77777777" w:rsidR="00893B4C" w:rsidRPr="00E6281D" w:rsidRDefault="00893B4C" w:rsidP="00893B4C">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9E3EACC" w14:textId="77777777" w:rsidR="00893B4C" w:rsidRPr="00E62FCD" w:rsidRDefault="00893B4C" w:rsidP="00893B4C">
      <w:pPr>
        <w:rPr>
          <w:sz w:val="16"/>
        </w:rPr>
      </w:pPr>
      <w:r w:rsidRPr="00E62FCD">
        <w:rPr>
          <w:sz w:val="16"/>
        </w:rPr>
        <w:t>&lt;&lt;CHART OMITTED&gt;&gt;</w:t>
      </w:r>
    </w:p>
    <w:p w14:paraId="77B36926" w14:textId="77777777" w:rsidR="00893B4C" w:rsidRPr="00E62FCD" w:rsidRDefault="00893B4C" w:rsidP="00893B4C">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8D5DD3A" w14:textId="77777777" w:rsidR="00893B4C" w:rsidRPr="00E62FCD" w:rsidRDefault="00893B4C" w:rsidP="00893B4C">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F94CED0" w14:textId="77777777" w:rsidR="00893B4C" w:rsidRPr="00CE24F8" w:rsidRDefault="00893B4C" w:rsidP="00893B4C">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0ACEEC1D" w14:textId="77777777" w:rsidR="00893B4C" w:rsidRPr="00CE24F8" w:rsidRDefault="00893B4C" w:rsidP="00893B4C">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3F44D366" w14:textId="77777777" w:rsidR="00893B4C" w:rsidRPr="00137976" w:rsidRDefault="00893B4C" w:rsidP="00893B4C">
      <w:pPr>
        <w:rPr>
          <w:sz w:val="16"/>
        </w:rPr>
      </w:pPr>
      <w:r w:rsidRPr="00137976">
        <w:rPr>
          <w:sz w:val="16"/>
        </w:rPr>
        <w:t>1. Introduction: from perfect storms to polycrises</w:t>
      </w:r>
    </w:p>
    <w:p w14:paraId="4E6ED91B" w14:textId="77777777" w:rsidR="00893B4C" w:rsidRPr="002E40C3" w:rsidRDefault="00893B4C" w:rsidP="00893B4C">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D8BAD9D" w14:textId="77777777" w:rsidR="00893B4C" w:rsidRPr="002E40C3" w:rsidRDefault="00893B4C" w:rsidP="00893B4C">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2901A7B" w14:textId="77777777" w:rsidR="00893B4C" w:rsidRPr="00A9641B" w:rsidRDefault="00893B4C" w:rsidP="00893B4C">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2D54AE3C" w14:textId="77777777" w:rsidR="00893B4C" w:rsidRPr="00A9641B" w:rsidRDefault="00893B4C" w:rsidP="00893B4C">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24AD0D90" w14:textId="77777777" w:rsidR="00893B4C" w:rsidRPr="00A9641B" w:rsidRDefault="00893B4C" w:rsidP="00893B4C">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1DEE1805" w14:textId="77777777" w:rsidR="00893B4C" w:rsidRPr="00A9641B" w:rsidRDefault="00893B4C" w:rsidP="00893B4C">
      <w:pPr>
        <w:rPr>
          <w:sz w:val="8"/>
          <w:szCs w:val="8"/>
        </w:rPr>
      </w:pPr>
      <w:r w:rsidRPr="00A9641B">
        <w:rPr>
          <w:sz w:val="8"/>
          <w:szCs w:val="8"/>
        </w:rPr>
        <w:t xml:space="preserve">2. What is a (global) polycrisis?  </w:t>
      </w:r>
    </w:p>
    <w:p w14:paraId="521C2EF6" w14:textId="77777777" w:rsidR="00893B4C" w:rsidRPr="00A9641B" w:rsidRDefault="00893B4C" w:rsidP="00893B4C">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1E428795" w14:textId="77777777" w:rsidR="00893B4C" w:rsidRPr="00A9641B" w:rsidRDefault="00893B4C" w:rsidP="00893B4C">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9582E66" w14:textId="77777777" w:rsidR="00893B4C" w:rsidRPr="00A9641B" w:rsidRDefault="00893B4C" w:rsidP="00893B4C">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46F90600" w14:textId="77777777" w:rsidR="00893B4C" w:rsidRPr="00A9641B" w:rsidRDefault="00893B4C" w:rsidP="00893B4C">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5A680D15" w14:textId="77777777" w:rsidR="00893B4C" w:rsidRPr="00A9641B" w:rsidRDefault="00893B4C" w:rsidP="00893B4C">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64CACBB9" w14:textId="77777777" w:rsidR="00893B4C" w:rsidRPr="00A9641B" w:rsidRDefault="00893B4C" w:rsidP="00893B4C">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52F66407" w14:textId="77777777" w:rsidR="00893B4C" w:rsidRPr="00A9641B" w:rsidRDefault="00893B4C" w:rsidP="00893B4C">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516848FE" w14:textId="77777777" w:rsidR="00893B4C" w:rsidRPr="00A9641B" w:rsidRDefault="00893B4C" w:rsidP="00893B4C">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28C51A0E" w14:textId="77777777" w:rsidR="00893B4C" w:rsidRPr="00A9641B" w:rsidRDefault="00893B4C" w:rsidP="00893B4C">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2C856680" w14:textId="77777777" w:rsidR="00893B4C" w:rsidRPr="00A9641B" w:rsidRDefault="00893B4C" w:rsidP="00893B4C">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14BA070E" w14:textId="77777777" w:rsidR="00893B4C" w:rsidRPr="00A9641B" w:rsidRDefault="00893B4C" w:rsidP="00893B4C">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3FAD73A9" w14:textId="77777777" w:rsidR="00893B4C" w:rsidRPr="00A9641B" w:rsidRDefault="00893B4C" w:rsidP="00893B4C">
      <w:pPr>
        <w:rPr>
          <w:sz w:val="8"/>
          <w:szCs w:val="8"/>
        </w:rPr>
      </w:pPr>
      <w:r w:rsidRPr="00A9641B">
        <w:rPr>
          <w:sz w:val="8"/>
          <w:szCs w:val="8"/>
        </w:rPr>
        <w:t>(2) Inter-systemic impact: The disruption of the initial system may spill outside that system’s boundaries to disrupt other systems.</w:t>
      </w:r>
    </w:p>
    <w:p w14:paraId="7C3AF07C" w14:textId="77777777" w:rsidR="00893B4C" w:rsidRPr="00A9641B" w:rsidRDefault="00893B4C" w:rsidP="00893B4C">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7C28B9EF" w14:textId="77777777" w:rsidR="00893B4C" w:rsidRPr="00A9641B" w:rsidRDefault="00893B4C" w:rsidP="00893B4C">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4171ED73" w14:textId="77777777" w:rsidR="00893B4C" w:rsidRPr="004F37ED" w:rsidRDefault="00893B4C" w:rsidP="00893B4C">
      <w:pPr>
        <w:rPr>
          <w:sz w:val="16"/>
          <w:szCs w:val="10"/>
        </w:rPr>
      </w:pPr>
      <w:r w:rsidRPr="004F37ED">
        <w:rPr>
          <w:sz w:val="16"/>
          <w:szCs w:val="10"/>
        </w:rPr>
        <w:t>[FIGURE OMITTED]</w:t>
      </w:r>
    </w:p>
    <w:p w14:paraId="4AAF36B5" w14:textId="77777777" w:rsidR="00893B4C" w:rsidRPr="00A9641B" w:rsidRDefault="00893B4C" w:rsidP="00893B4C">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3ED2A71A" w14:textId="77777777" w:rsidR="00893B4C" w:rsidRPr="00A9641B" w:rsidRDefault="00893B4C" w:rsidP="00893B4C">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3261791F" w14:textId="77777777" w:rsidR="00893B4C" w:rsidRPr="004F37ED" w:rsidRDefault="00893B4C" w:rsidP="00893B4C">
      <w:pPr>
        <w:rPr>
          <w:sz w:val="16"/>
          <w:szCs w:val="10"/>
        </w:rPr>
      </w:pPr>
      <w:r w:rsidRPr="004F37ED">
        <w:rPr>
          <w:sz w:val="16"/>
          <w:szCs w:val="10"/>
        </w:rPr>
        <w:t>[BOXES OMMITED]</w:t>
      </w:r>
    </w:p>
    <w:p w14:paraId="60706A95" w14:textId="77777777" w:rsidR="00893B4C" w:rsidRPr="002E40C3" w:rsidRDefault="00893B4C" w:rsidP="00893B4C">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A9641B">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A9641B">
        <w:rPr>
          <w:rStyle w:val="Emphasis"/>
        </w:rPr>
        <w:t>multiple crisis</w:t>
      </w:r>
      <w:r w:rsidRPr="002E40C3">
        <w:rPr>
          <w:u w:val="single"/>
        </w:rPr>
        <w:t xml:space="preserve"> events. It could involve massive immediate casualties, but also a widespread and sustained decline in the quality of life into the future.</w:t>
      </w:r>
    </w:p>
    <w:p w14:paraId="53B5CB8A" w14:textId="77777777" w:rsidR="00893B4C" w:rsidRPr="004F37ED" w:rsidRDefault="00893B4C" w:rsidP="00893B4C">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004E5F2E" w14:textId="77777777" w:rsidR="00893B4C" w:rsidRPr="004F37ED" w:rsidRDefault="00893B4C" w:rsidP="00893B4C">
      <w:pPr>
        <w:rPr>
          <w:sz w:val="16"/>
        </w:rPr>
      </w:pPr>
      <w:r w:rsidRPr="004F37ED">
        <w:rPr>
          <w:sz w:val="16"/>
        </w:rPr>
        <w:t>3. Are we in a global polycrisis?</w:t>
      </w:r>
    </w:p>
    <w:p w14:paraId="59A6065B" w14:textId="77777777" w:rsidR="00893B4C" w:rsidRPr="004F37ED" w:rsidRDefault="00893B4C" w:rsidP="00893B4C">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514EB610" w14:textId="77777777" w:rsidR="00893B4C" w:rsidRPr="008F3423" w:rsidRDefault="00893B4C" w:rsidP="00893B4C">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28372B">
        <w:rPr>
          <w:rStyle w:val="Emphasis"/>
        </w:rPr>
        <w:t xml:space="preserve">The </w:t>
      </w:r>
      <w:r w:rsidRPr="0028372B">
        <w:rPr>
          <w:rStyle w:val="Emphasis"/>
          <w:highlight w:val="cyan"/>
        </w:rPr>
        <w:t>2008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3AB6658" w14:textId="77777777" w:rsidR="00893B4C" w:rsidRPr="004F37ED" w:rsidRDefault="00893B4C" w:rsidP="00893B4C">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1821256" w14:textId="77777777" w:rsidR="00893B4C" w:rsidRPr="008F3423" w:rsidRDefault="00893B4C" w:rsidP="00893B4C">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A6BB3">
        <w:rPr>
          <w:b/>
          <w:bCs/>
          <w:u w:val="single"/>
        </w:rPr>
        <w:t>in a powerful positive feedback.</w:t>
      </w:r>
    </w:p>
    <w:p w14:paraId="26065B50" w14:textId="77777777" w:rsidR="00893B4C" w:rsidRPr="004F37ED" w:rsidRDefault="00893B4C" w:rsidP="00893B4C">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5CE9DF75" w14:textId="77777777" w:rsidR="00893B4C" w:rsidRPr="004F37ED" w:rsidRDefault="00893B4C" w:rsidP="00893B4C">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32E6BB7" w14:textId="77777777" w:rsidR="00893B4C" w:rsidRPr="008F3423" w:rsidRDefault="00893B4C" w:rsidP="00893B4C">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6E707A5" w14:textId="77777777" w:rsidR="00893B4C" w:rsidRPr="004F37ED" w:rsidRDefault="00893B4C" w:rsidP="00893B4C">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81D3FAD" w14:textId="77777777" w:rsidR="00893B4C" w:rsidRPr="004F37ED" w:rsidRDefault="00893B4C" w:rsidP="00893B4C">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52097B4" w14:textId="77777777" w:rsidR="00893B4C" w:rsidRDefault="00893B4C" w:rsidP="00893B4C">
      <w:r>
        <w:t xml:space="preserve"> </w:t>
      </w:r>
      <w:r w:rsidRPr="00CE24F8">
        <w:rPr>
          <w:noProof/>
        </w:rPr>
        <w:drawing>
          <wp:inline distT="0" distB="0" distL="0" distR="0" wp14:anchorId="617677C8" wp14:editId="18DE176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E68B5A6" w14:textId="77777777" w:rsidR="00893B4C" w:rsidRPr="004F37ED" w:rsidRDefault="00893B4C" w:rsidP="00893B4C">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520D724D" w14:textId="77777777" w:rsidR="00893B4C" w:rsidRPr="004F37ED" w:rsidRDefault="00893B4C" w:rsidP="00893B4C">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8F3423">
        <w:rPr>
          <w:b/>
          <w:bCs/>
          <w:highlight w:val="cyan"/>
          <w:u w:val="single"/>
        </w:rPr>
        <w:t>causing</w:t>
      </w:r>
      <w:r w:rsidRPr="00B72CA6">
        <w:rPr>
          <w:b/>
          <w:bCs/>
          <w:u w:val="single"/>
        </w:rPr>
        <w:t xml:space="preserve"> </w:t>
      </w:r>
      <w:r w:rsidRPr="008F3423">
        <w:rPr>
          <w:b/>
          <w:bCs/>
          <w:u w:val="single"/>
        </w:rPr>
        <w:t xml:space="preserve">many </w:t>
      </w:r>
      <w:r w:rsidRPr="008F3423">
        <w:rPr>
          <w:b/>
          <w:bCs/>
          <w:highlight w:val="cyan"/>
          <w:u w:val="single"/>
        </w:rPr>
        <w:t>risks to go critical</w:t>
      </w:r>
      <w:r w:rsidRPr="005A6BB3">
        <w:rPr>
          <w:b/>
          <w:bCs/>
          <w:u w:val="single"/>
        </w:rPr>
        <w:t xml:space="preserve"> </w:t>
      </w:r>
      <w:r w:rsidRPr="008F3423">
        <w:rPr>
          <w:b/>
          <w:bCs/>
          <w:u w:val="single"/>
        </w:rPr>
        <w:t xml:space="preserve">at the same time or </w:t>
      </w:r>
      <w:r w:rsidRPr="008F3423">
        <w:rPr>
          <w:b/>
          <w:bCs/>
          <w:highlight w:val="cyan"/>
          <w:u w:val="single"/>
        </w:rPr>
        <w:t>in quick succession</w:t>
      </w:r>
      <w:r w:rsidRPr="004F37ED">
        <w:rPr>
          <w:sz w:val="16"/>
        </w:rPr>
        <w:t xml:space="preserve"> (Figure 3). Indeed, ‘the failure to take into account feedbacks across systems’ is a crucial emerging risk itself (Future Earth, 2020, p. 6).</w:t>
      </w:r>
    </w:p>
    <w:p w14:paraId="68E6DB5F" w14:textId="77777777" w:rsidR="00893B4C" w:rsidRPr="004F37ED" w:rsidRDefault="00893B4C" w:rsidP="00893B4C">
      <w:pPr>
        <w:rPr>
          <w:sz w:val="16"/>
        </w:rPr>
      </w:pPr>
      <w:r w:rsidRPr="004F37ED">
        <w:rPr>
          <w:sz w:val="16"/>
        </w:rPr>
        <w:t>[FIGURE OMITTED]</w:t>
      </w:r>
    </w:p>
    <w:p w14:paraId="7B7ABED3" w14:textId="77777777" w:rsidR="00893B4C" w:rsidRPr="004F37ED" w:rsidRDefault="00893B4C" w:rsidP="00893B4C">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2EF79366" w14:textId="77777777" w:rsidR="00893B4C" w:rsidRPr="004F37ED" w:rsidRDefault="00893B4C" w:rsidP="00893B4C">
      <w:pPr>
        <w:rPr>
          <w:sz w:val="16"/>
        </w:rPr>
      </w:pPr>
      <w:r w:rsidRPr="004F37ED">
        <w:rPr>
          <w:sz w:val="16"/>
        </w:rPr>
        <w:t>4. The causal mechanisms of crisis entanglement</w:t>
      </w:r>
    </w:p>
    <w:p w14:paraId="6ADE7583" w14:textId="77777777" w:rsidR="00893B4C" w:rsidRPr="004F37ED" w:rsidRDefault="00893B4C" w:rsidP="00893B4C">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734F0B09" w14:textId="77777777" w:rsidR="00893B4C" w:rsidRPr="004F37ED" w:rsidRDefault="00893B4C" w:rsidP="00893B4C">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3A676091" w14:textId="77777777" w:rsidR="00893B4C" w:rsidRPr="004F37ED" w:rsidRDefault="00893B4C" w:rsidP="00893B4C">
      <w:pPr>
        <w:rPr>
          <w:sz w:val="16"/>
        </w:rPr>
      </w:pPr>
      <w:r w:rsidRPr="004F37ED">
        <w:rPr>
          <w:sz w:val="16"/>
        </w:rPr>
        <w:t>4.1 The basic model: crisis in a single system</w:t>
      </w:r>
    </w:p>
    <w:p w14:paraId="2AF05DBD" w14:textId="77777777" w:rsidR="00893B4C" w:rsidRPr="004F37ED" w:rsidRDefault="00893B4C" w:rsidP="00893B4C">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6248E4F0" w14:textId="77777777" w:rsidR="00893B4C" w:rsidRPr="004F37ED" w:rsidRDefault="00893B4C" w:rsidP="00893B4C">
      <w:pPr>
        <w:rPr>
          <w:sz w:val="16"/>
        </w:rPr>
      </w:pPr>
      <w:r w:rsidRPr="004F37ED">
        <w:rPr>
          <w:sz w:val="16"/>
        </w:rPr>
        <w:t>[FIGURE OMITTED]</w:t>
      </w:r>
    </w:p>
    <w:p w14:paraId="2183BDC1" w14:textId="77777777" w:rsidR="00893B4C" w:rsidRPr="004F37ED" w:rsidRDefault="00893B4C" w:rsidP="00893B4C">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56136489" w14:textId="77777777" w:rsidR="00893B4C" w:rsidRPr="004F37ED" w:rsidRDefault="00893B4C" w:rsidP="00893B4C">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4104CA4A" w14:textId="77777777" w:rsidR="00893B4C" w:rsidRPr="004F37ED" w:rsidRDefault="00893B4C" w:rsidP="00893B4C">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6FD14FA6" w14:textId="77777777" w:rsidR="00893B4C" w:rsidRPr="004F37ED" w:rsidRDefault="00893B4C" w:rsidP="00893B4C">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4BE97A2E" w14:textId="77777777" w:rsidR="00893B4C" w:rsidRPr="004F37ED" w:rsidRDefault="00893B4C" w:rsidP="00893B4C">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57011FAF" w14:textId="77777777" w:rsidR="00893B4C" w:rsidRPr="004F37ED" w:rsidRDefault="00893B4C" w:rsidP="00893B4C">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612968C5" w14:textId="77777777" w:rsidR="00893B4C" w:rsidRPr="004F37ED" w:rsidRDefault="00893B4C" w:rsidP="00893B4C">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CA53280" w14:textId="77777777" w:rsidR="00893B4C" w:rsidRPr="004F37ED" w:rsidRDefault="00893B4C" w:rsidP="00893B4C">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88EFF50" w14:textId="77777777" w:rsidR="00893B4C" w:rsidRPr="004F37ED" w:rsidRDefault="00893B4C" w:rsidP="00893B4C">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60E57D59" w14:textId="77777777" w:rsidR="00893B4C" w:rsidRPr="004F37ED" w:rsidRDefault="00893B4C" w:rsidP="00893B4C">
      <w:pPr>
        <w:rPr>
          <w:sz w:val="16"/>
        </w:rPr>
      </w:pPr>
      <w:r w:rsidRPr="004F37ED">
        <w:rPr>
          <w:sz w:val="16"/>
        </w:rPr>
        <w:t>[FIGURE OMITTED]</w:t>
      </w:r>
    </w:p>
    <w:p w14:paraId="5F069EA4" w14:textId="77777777" w:rsidR="00893B4C" w:rsidRPr="004F37ED" w:rsidRDefault="00893B4C" w:rsidP="00893B4C">
      <w:pPr>
        <w:rPr>
          <w:sz w:val="16"/>
        </w:rPr>
      </w:pPr>
      <w:r w:rsidRPr="004F37ED">
        <w:rPr>
          <w:sz w:val="16"/>
        </w:rPr>
        <w:t>4.2 Crisis interaction between multiple systems</w:t>
      </w:r>
    </w:p>
    <w:p w14:paraId="1C00D538" w14:textId="77777777" w:rsidR="00893B4C" w:rsidRPr="004F37ED" w:rsidRDefault="00893B4C" w:rsidP="00893B4C">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67007E70" w14:textId="77777777" w:rsidR="00893B4C" w:rsidRDefault="00893B4C" w:rsidP="00893B4C">
      <w:r>
        <w:t xml:space="preserve"> </w:t>
      </w:r>
      <w:r w:rsidRPr="00CE24F8">
        <w:rPr>
          <w:noProof/>
        </w:rPr>
        <w:drawing>
          <wp:inline distT="0" distB="0" distL="0" distR="0" wp14:anchorId="1B3401BD" wp14:editId="35338228">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18FF7844" w14:textId="77777777" w:rsidR="00893B4C" w:rsidRPr="004F37ED" w:rsidRDefault="00893B4C" w:rsidP="00893B4C">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1BB5798F" w14:textId="77777777" w:rsidR="00893B4C" w:rsidRPr="004F37ED" w:rsidRDefault="00893B4C" w:rsidP="00893B4C">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1C0526E9" w14:textId="77777777" w:rsidR="00893B4C" w:rsidRPr="004F37ED" w:rsidRDefault="00893B4C" w:rsidP="00893B4C">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0CB288D2" w14:textId="77777777" w:rsidR="00893B4C" w:rsidRPr="004F37ED" w:rsidRDefault="00893B4C" w:rsidP="00893B4C">
      <w:pPr>
        <w:rPr>
          <w:sz w:val="16"/>
        </w:rPr>
      </w:pPr>
      <w:r w:rsidRPr="004F37ED">
        <w:rPr>
          <w:sz w:val="16"/>
        </w:rPr>
        <w:t>• Common stresses: A common stress may weaken the resilience of multiple systems, or the stresses affecting one system may interact with stresses in another, as depicted in Figure 6a.</w:t>
      </w:r>
    </w:p>
    <w:p w14:paraId="3837A167" w14:textId="77777777" w:rsidR="00893B4C" w:rsidRPr="004F37ED" w:rsidRDefault="00893B4C" w:rsidP="00893B4C">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4937C056" w14:textId="77777777" w:rsidR="00893B4C" w:rsidRPr="004F37ED" w:rsidRDefault="00893B4C" w:rsidP="00893B4C">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7ADA8DDD" w14:textId="77777777" w:rsidR="00893B4C" w:rsidRPr="004F37ED" w:rsidRDefault="00893B4C" w:rsidP="00893B4C">
      <w:pPr>
        <w:rPr>
          <w:sz w:val="16"/>
        </w:rPr>
      </w:pPr>
      <w:r w:rsidRPr="004F37ED">
        <w:rPr>
          <w:sz w:val="16"/>
        </w:rPr>
        <w:t>[FIGURE OMITTED]</w:t>
      </w:r>
    </w:p>
    <w:p w14:paraId="2D814355" w14:textId="77777777" w:rsidR="00893B4C" w:rsidRPr="004F37ED" w:rsidRDefault="00893B4C" w:rsidP="00893B4C">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5300EB05" w14:textId="77777777" w:rsidR="00893B4C" w:rsidRPr="004F37ED" w:rsidRDefault="00893B4C" w:rsidP="00893B4C">
      <w:pPr>
        <w:rPr>
          <w:sz w:val="16"/>
        </w:rPr>
      </w:pPr>
      <w:r w:rsidRPr="004F37ED">
        <w:rPr>
          <w:sz w:val="16"/>
        </w:rPr>
        <w:t>4.3 Common stresses and systemic synchronization</w:t>
      </w:r>
    </w:p>
    <w:p w14:paraId="6545022B" w14:textId="77777777" w:rsidR="00893B4C" w:rsidRPr="004F37ED" w:rsidRDefault="00893B4C" w:rsidP="00893B4C">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23712648" w14:textId="77777777" w:rsidR="00893B4C" w:rsidRPr="004F37ED" w:rsidRDefault="00893B4C" w:rsidP="00893B4C">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46D658E5" w14:textId="77777777" w:rsidR="00893B4C" w:rsidRPr="004F37ED" w:rsidRDefault="00893B4C" w:rsidP="00893B4C">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281D20A2" w14:textId="77777777" w:rsidR="00893B4C" w:rsidRPr="004F37ED" w:rsidRDefault="00893B4C" w:rsidP="00893B4C">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0079BFB9" w14:textId="77777777" w:rsidR="00893B4C" w:rsidRPr="004F37ED" w:rsidRDefault="00893B4C" w:rsidP="00893B4C">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59BCB9A7" w14:textId="77777777" w:rsidR="00893B4C" w:rsidRPr="004F37ED" w:rsidRDefault="00893B4C" w:rsidP="00893B4C">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382B2445" w14:textId="77777777" w:rsidR="00893B4C" w:rsidRPr="004F37ED" w:rsidRDefault="00893B4C" w:rsidP="00893B4C">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6A1B3FE2" w14:textId="77777777" w:rsidR="00893B4C" w:rsidRPr="004F37ED" w:rsidRDefault="00893B4C" w:rsidP="00893B4C">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326EB29E" w14:textId="77777777" w:rsidR="00893B4C" w:rsidRPr="004F37ED" w:rsidRDefault="00893B4C" w:rsidP="00893B4C">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5BC7385B" w14:textId="77777777" w:rsidR="00893B4C" w:rsidRPr="004F37ED" w:rsidRDefault="00893B4C" w:rsidP="00893B4C">
      <w:pPr>
        <w:rPr>
          <w:sz w:val="10"/>
          <w:szCs w:val="10"/>
        </w:rPr>
      </w:pPr>
      <w:r w:rsidRPr="004F37ED">
        <w:rPr>
          <w:sz w:val="10"/>
          <w:szCs w:val="10"/>
        </w:rPr>
        <w:t>4.4 Domino effects between global systems</w:t>
      </w:r>
    </w:p>
    <w:p w14:paraId="04C9D68D" w14:textId="77777777" w:rsidR="00893B4C" w:rsidRPr="004F37ED" w:rsidRDefault="00893B4C" w:rsidP="00893B4C">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4E388A61" w14:textId="77777777" w:rsidR="00893B4C" w:rsidRPr="004F37ED" w:rsidRDefault="00893B4C" w:rsidP="00893B4C">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6A219D0D" w14:textId="77777777" w:rsidR="00893B4C" w:rsidRDefault="00893B4C" w:rsidP="00893B4C">
      <w:r>
        <w:t>[FIGURE OMITTED]</w:t>
      </w:r>
    </w:p>
    <w:p w14:paraId="2692F88E" w14:textId="77777777" w:rsidR="00893B4C" w:rsidRPr="00A9641B" w:rsidRDefault="00893B4C" w:rsidP="00893B4C">
      <w:pPr>
        <w:rPr>
          <w:sz w:val="16"/>
        </w:rPr>
      </w:pPr>
      <w:r w:rsidRPr="00A9641B">
        <w:rPr>
          <w:sz w:val="16"/>
        </w:rPr>
        <w:t>Figure 9. Inter-systemic feedback loops in the global polycrisis. Figure design by Jacob Buurma, Vibrant Content.</w:t>
      </w:r>
    </w:p>
    <w:p w14:paraId="6F562A96" w14:textId="77777777" w:rsidR="00893B4C" w:rsidRPr="00A9641B" w:rsidRDefault="00893B4C" w:rsidP="00893B4C">
      <w:pPr>
        <w:rPr>
          <w:sz w:val="16"/>
        </w:rPr>
      </w:pPr>
      <w:r w:rsidRPr="00A9641B">
        <w:rPr>
          <w:sz w:val="16"/>
        </w:rPr>
        <w:t>4.5 Inter-systemic feedback loops</w:t>
      </w:r>
    </w:p>
    <w:p w14:paraId="57ACB5E0" w14:textId="77777777" w:rsidR="00893B4C" w:rsidRPr="00B16227" w:rsidRDefault="00893B4C" w:rsidP="00893B4C">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17CA361B" w14:textId="77777777" w:rsidR="00893B4C" w:rsidRDefault="00893B4C" w:rsidP="00893B4C">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2A7522">
        <w:rPr>
          <w:highlight w:val="cyan"/>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438A7A95" w14:textId="77777777" w:rsidR="00893B4C" w:rsidRPr="008F3423" w:rsidRDefault="00893B4C" w:rsidP="00893B4C">
      <w:pPr>
        <w:rPr>
          <w:u w:val="single"/>
        </w:rPr>
      </w:pPr>
      <w:r w:rsidRPr="00CE24F8">
        <w:rPr>
          <w:noProof/>
        </w:rPr>
        <w:drawing>
          <wp:inline distT="0" distB="0" distL="0" distR="0" wp14:anchorId="141511D9" wp14:editId="075A7918">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328D78A0" w14:textId="77777777" w:rsidR="00893B4C" w:rsidRPr="004F37ED" w:rsidRDefault="00893B4C" w:rsidP="00893B4C">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8596B70" w14:textId="77777777" w:rsidR="00893B4C" w:rsidRPr="004F37ED" w:rsidRDefault="00893B4C" w:rsidP="00893B4C">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97B954F" w14:textId="77777777" w:rsidR="00893B4C" w:rsidRPr="004F37ED" w:rsidRDefault="00893B4C" w:rsidP="00893B4C">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p>
    <w:p w14:paraId="351BC7A6" w14:textId="77777777" w:rsidR="00893B4C" w:rsidRPr="004F37ED" w:rsidRDefault="00893B4C" w:rsidP="00893B4C">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05C6FDE1" w14:textId="77777777" w:rsidR="00893B4C" w:rsidRDefault="00893B4C" w:rsidP="00893B4C">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3E065AA9" w14:textId="77777777" w:rsidR="00893B4C" w:rsidRPr="00B64656" w:rsidRDefault="00893B4C" w:rsidP="00893B4C">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14D0C889" w14:textId="77777777" w:rsidR="00893B4C" w:rsidRDefault="00893B4C" w:rsidP="00893B4C">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8A9D9A8" w14:textId="77777777" w:rsidR="00893B4C" w:rsidRDefault="00893B4C" w:rsidP="00893B4C">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70FCA1D" w14:textId="77777777" w:rsidR="00893B4C" w:rsidRDefault="00893B4C" w:rsidP="00893B4C">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3C98A55" w14:textId="77777777" w:rsidR="00893B4C" w:rsidRDefault="00893B4C" w:rsidP="00893B4C">
      <w:pPr>
        <w:rPr>
          <w:sz w:val="16"/>
        </w:rPr>
      </w:pPr>
      <w:r>
        <w:rPr>
          <w:sz w:val="16"/>
        </w:rPr>
        <w:t>&lt;&lt;FIGURES OMITTED&gt;&gt;</w:t>
      </w:r>
    </w:p>
    <w:p w14:paraId="75CCC9E0" w14:textId="77777777" w:rsidR="00893B4C" w:rsidRDefault="00893B4C" w:rsidP="00893B4C">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C697EE6" w14:textId="77777777" w:rsidR="00893B4C" w:rsidRDefault="00893B4C" w:rsidP="00893B4C">
      <w:pPr>
        <w:rPr>
          <w:sz w:val="16"/>
        </w:rPr>
      </w:pPr>
      <w:r>
        <w:rPr>
          <w:sz w:val="16"/>
        </w:rPr>
        <w:t>&lt;&lt;FIGURES OMITTED&gt;&gt;</w:t>
      </w:r>
    </w:p>
    <w:p w14:paraId="06362662" w14:textId="77777777" w:rsidR="00893B4C" w:rsidRDefault="00893B4C" w:rsidP="00893B4C">
      <w:pPr>
        <w:rPr>
          <w:sz w:val="16"/>
        </w:rPr>
      </w:pPr>
      <w:r>
        <w:rPr>
          <w:sz w:val="16"/>
        </w:rPr>
        <w:t>&lt;&lt;TEXT CONDENSED, NONE OMITTED&gt;&gt;</w:t>
      </w:r>
    </w:p>
    <w:p w14:paraId="666B357F" w14:textId="77777777" w:rsidR="00893B4C" w:rsidRDefault="00893B4C" w:rsidP="00893B4C">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9F0364F" w14:textId="77777777" w:rsidR="00893B4C" w:rsidRDefault="00893B4C" w:rsidP="00893B4C">
      <w:pPr>
        <w:rPr>
          <w:sz w:val="16"/>
        </w:rPr>
      </w:pPr>
      <w:r>
        <w:rPr>
          <w:sz w:val="16"/>
        </w:rPr>
        <w:t>&lt;&lt;PARAGRAPH INTEGRITY RESUMES&gt;&gt;</w:t>
      </w:r>
    </w:p>
    <w:p w14:paraId="4F604120" w14:textId="77777777" w:rsidR="00893B4C" w:rsidRDefault="00893B4C" w:rsidP="00893B4C">
      <w:pPr>
        <w:rPr>
          <w:sz w:val="16"/>
        </w:rPr>
      </w:pPr>
      <w:r>
        <w:rPr>
          <w:sz w:val="16"/>
        </w:rPr>
        <w:t>Rise in conflict</w:t>
      </w:r>
    </w:p>
    <w:p w14:paraId="3AAF4CF4" w14:textId="77777777" w:rsidR="00893B4C" w:rsidRDefault="00893B4C" w:rsidP="00893B4C">
      <w:pPr>
        <w:rPr>
          <w:sz w:val="16"/>
        </w:rPr>
      </w:pPr>
      <w:r>
        <w:rPr>
          <w:sz w:val="16"/>
        </w:rPr>
        <w:t>&lt;&lt;FIGURE OMITTED&gt;&gt;</w:t>
      </w:r>
    </w:p>
    <w:p w14:paraId="72280ECB" w14:textId="77777777" w:rsidR="00893B4C" w:rsidRDefault="00893B4C" w:rsidP="00893B4C">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05CC8001" w14:textId="77777777" w:rsidR="00893B4C" w:rsidRDefault="00893B4C" w:rsidP="00893B4C">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11575C64" w14:textId="77777777" w:rsidR="00893B4C" w:rsidRDefault="00893B4C" w:rsidP="00893B4C">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F801A61" w14:textId="77777777" w:rsidR="00893B4C" w:rsidRDefault="00893B4C" w:rsidP="00893B4C">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080E1F7" w14:textId="77777777" w:rsidR="00893B4C" w:rsidRDefault="00893B4C" w:rsidP="00893B4C">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7B699BB1" w14:textId="77777777" w:rsidR="00893B4C" w:rsidRDefault="00893B4C" w:rsidP="00893B4C">
      <w:pPr>
        <w:rPr>
          <w:sz w:val="16"/>
        </w:rPr>
      </w:pPr>
      <w:r>
        <w:rPr>
          <w:sz w:val="16"/>
        </w:rPr>
        <w:t>&lt;&lt;FIGURE OMITTED&gt;&gt;</w:t>
      </w:r>
    </w:p>
    <w:p w14:paraId="1D86C2C6" w14:textId="77777777" w:rsidR="00893B4C" w:rsidRDefault="00893B4C" w:rsidP="00893B4C">
      <w:pPr>
        <w:rPr>
          <w:sz w:val="16"/>
        </w:rPr>
      </w:pPr>
      <w:r>
        <w:rPr>
          <w:sz w:val="16"/>
        </w:rPr>
        <w:t>High-stakes hotspots</w:t>
      </w:r>
    </w:p>
    <w:p w14:paraId="55EAE7F1" w14:textId="77777777" w:rsidR="00893B4C" w:rsidRDefault="00893B4C" w:rsidP="00893B4C">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FD0E35D" w14:textId="77777777" w:rsidR="00893B4C" w:rsidRDefault="00893B4C" w:rsidP="00893B4C">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BAF4651" w14:textId="77777777" w:rsidR="00893B4C" w:rsidRDefault="00893B4C" w:rsidP="00893B4C">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E2981F9" w14:textId="77777777" w:rsidR="00893B4C" w:rsidRDefault="00893B4C" w:rsidP="00893B4C">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96BDA56" w14:textId="77777777" w:rsidR="00893B4C" w:rsidRDefault="00893B4C" w:rsidP="00893B4C">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9A40DE0" w14:textId="77777777" w:rsidR="00893B4C" w:rsidRDefault="00893B4C" w:rsidP="00893B4C">
      <w:pPr>
        <w:rPr>
          <w:sz w:val="16"/>
        </w:rPr>
      </w:pPr>
      <w:r>
        <w:rPr>
          <w:sz w:val="16"/>
        </w:rPr>
        <w:t>Conflict contagion</w:t>
      </w:r>
    </w:p>
    <w:p w14:paraId="55B53526" w14:textId="77777777" w:rsidR="00893B4C" w:rsidRDefault="00893B4C" w:rsidP="00893B4C">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3C4C66D" w14:textId="77777777" w:rsidR="00893B4C" w:rsidRDefault="00893B4C" w:rsidP="00893B4C">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EFD1259" w14:textId="77777777" w:rsidR="00893B4C" w:rsidRDefault="00893B4C" w:rsidP="00893B4C">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DB5B680" w14:textId="77777777" w:rsidR="00893B4C" w:rsidRDefault="00893B4C" w:rsidP="00893B4C">
      <w:pPr>
        <w:rPr>
          <w:sz w:val="16"/>
        </w:rPr>
      </w:pPr>
      <w:r>
        <w:rPr>
          <w:sz w:val="16"/>
        </w:rPr>
        <w:t>&lt;&lt;FIGURE OMITTED&gt;&gt;</w:t>
      </w:r>
    </w:p>
    <w:p w14:paraId="1F2721FF" w14:textId="77777777" w:rsidR="00893B4C" w:rsidRDefault="00893B4C" w:rsidP="00893B4C">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B4FF0C7" w14:textId="77777777" w:rsidR="00893B4C" w:rsidRDefault="00893B4C" w:rsidP="00893B4C">
      <w:pPr>
        <w:rPr>
          <w:sz w:val="16"/>
        </w:rPr>
      </w:pPr>
      <w:r>
        <w:rPr>
          <w:sz w:val="16"/>
        </w:rPr>
        <w:t>North-South rift</w:t>
      </w:r>
    </w:p>
    <w:p w14:paraId="04D4E487" w14:textId="77777777" w:rsidR="00893B4C" w:rsidRDefault="00893B4C" w:rsidP="00893B4C">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64FC789" w14:textId="77777777" w:rsidR="00893B4C" w:rsidRDefault="00893B4C" w:rsidP="00893B4C">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DA6D152" w14:textId="77777777" w:rsidR="00893B4C" w:rsidRDefault="00893B4C" w:rsidP="00893B4C">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3B92F0D" w14:textId="77777777" w:rsidR="00893B4C" w:rsidRDefault="00893B4C" w:rsidP="00893B4C">
      <w:pPr>
        <w:rPr>
          <w:sz w:val="16"/>
        </w:rPr>
      </w:pPr>
      <w:r>
        <w:rPr>
          <w:sz w:val="16"/>
        </w:rPr>
        <w:t>Economic uncertainty</w:t>
      </w:r>
    </w:p>
    <w:p w14:paraId="624ECDBA" w14:textId="77777777" w:rsidR="00893B4C" w:rsidRDefault="00893B4C" w:rsidP="00893B4C">
      <w:pPr>
        <w:rPr>
          <w:sz w:val="16"/>
        </w:rPr>
      </w:pPr>
      <w:r>
        <w:rPr>
          <w:sz w:val="16"/>
        </w:rPr>
        <w:t>&lt;&lt;FIGURE OMITTED&gt;&gt;</w:t>
      </w:r>
    </w:p>
    <w:p w14:paraId="043747C5" w14:textId="77777777" w:rsidR="00893B4C" w:rsidRDefault="00893B4C" w:rsidP="00893B4C">
      <w:pPr>
        <w:rPr>
          <w:sz w:val="16"/>
        </w:rPr>
      </w:pPr>
      <w:r>
        <w:rPr>
          <w:sz w:val="16"/>
        </w:rPr>
        <w:t>The near-term outlook remains highly uncertain due to domestic factors in some of the world's largest markets as well as geopolitical developments.</w:t>
      </w:r>
    </w:p>
    <w:p w14:paraId="57C8F2F5" w14:textId="77777777" w:rsidR="00893B4C" w:rsidRDefault="00893B4C" w:rsidP="00893B4C">
      <w:pPr>
        <w:rPr>
          <w:sz w:val="16"/>
        </w:rPr>
      </w:pPr>
      <w:r>
        <w:rPr>
          <w:sz w:val="16"/>
        </w:rPr>
        <w:t>Continued supply-side pressures and demand uncertainty could contribute to persistent inflation and high interest rates.</w:t>
      </w:r>
    </w:p>
    <w:p w14:paraId="531D8927" w14:textId="77777777" w:rsidR="00893B4C" w:rsidRDefault="00893B4C" w:rsidP="00893B4C">
      <w:pPr>
        <w:rPr>
          <w:sz w:val="16"/>
        </w:rPr>
      </w:pPr>
      <w:r>
        <w:rPr>
          <w:sz w:val="16"/>
        </w:rPr>
        <w:t>Small- and medium-sized companies and heavily indebted countries will be particularly exposed to slowing growth amid elevated interest rates.</w:t>
      </w:r>
    </w:p>
    <w:p w14:paraId="2F238971" w14:textId="77777777" w:rsidR="00893B4C" w:rsidRDefault="00893B4C" w:rsidP="00893B4C">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15C7997" w14:textId="77777777" w:rsidR="00893B4C" w:rsidRDefault="00893B4C" w:rsidP="00893B4C">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53B1388C" w14:textId="77777777" w:rsidR="00893B4C" w:rsidRDefault="00893B4C" w:rsidP="00893B4C">
      <w:pPr>
        <w:rPr>
          <w:sz w:val="16"/>
        </w:rPr>
      </w:pPr>
      <w:r>
        <w:rPr>
          <w:sz w:val="16"/>
        </w:rPr>
        <w:t>&lt;&lt;FIGURE OMITTED&gt;&gt;</w:t>
      </w:r>
    </w:p>
    <w:p w14:paraId="50D33085" w14:textId="77777777" w:rsidR="00893B4C" w:rsidRDefault="00893B4C" w:rsidP="00893B4C">
      <w:pPr>
        <w:rPr>
          <w:sz w:val="16"/>
        </w:rPr>
      </w:pPr>
      <w:r>
        <w:rPr>
          <w:sz w:val="16"/>
        </w:rPr>
        <w:t>&lt;&lt;TEXT CONDENSED, NONE OMITTED&gt;&gt;</w:t>
      </w:r>
    </w:p>
    <w:p w14:paraId="50F94591" w14:textId="77777777" w:rsidR="00893B4C" w:rsidRDefault="00893B4C" w:rsidP="00893B4C">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5EEB10F" w14:textId="77777777" w:rsidR="00893B4C" w:rsidRDefault="00893B4C" w:rsidP="00893B4C">
      <w:pPr>
        <w:rPr>
          <w:sz w:val="16"/>
        </w:rPr>
      </w:pPr>
      <w:r>
        <w:rPr>
          <w:sz w:val="16"/>
        </w:rPr>
        <w:t>&lt;&lt;PARAGRAPH INTEGRITY RESUMED&gt;&gt;</w:t>
      </w:r>
    </w:p>
    <w:p w14:paraId="310B36B6" w14:textId="77777777" w:rsidR="00893B4C" w:rsidRDefault="00893B4C" w:rsidP="00893B4C">
      <w:pPr>
        <w:rPr>
          <w:sz w:val="16"/>
        </w:rPr>
      </w:pPr>
      <w:r>
        <w:rPr>
          <w:sz w:val="16"/>
        </w:rPr>
        <w:t>&lt;&lt;FIGURE OMITTED&gt;&gt;</w:t>
      </w:r>
    </w:p>
    <w:p w14:paraId="163EA8AE" w14:textId="77777777" w:rsidR="00893B4C" w:rsidRDefault="00893B4C" w:rsidP="00893B4C">
      <w:pPr>
        <w:rPr>
          <w:sz w:val="16"/>
        </w:rPr>
      </w:pPr>
      <w:r>
        <w:rPr>
          <w:sz w:val="16"/>
        </w:rPr>
        <w:t>Looking ahead</w:t>
      </w:r>
    </w:p>
    <w:p w14:paraId="7CD9D667" w14:textId="77777777" w:rsidR="00893B4C" w:rsidRDefault="00893B4C" w:rsidP="00893B4C">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C031A4A" w14:textId="77777777" w:rsidR="00893B4C" w:rsidRDefault="00893B4C" w:rsidP="00893B4C">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E145FE0" w14:textId="77777777" w:rsidR="00893B4C" w:rsidRDefault="00893B4C" w:rsidP="00893B4C">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EAEE9CB" w14:textId="77777777" w:rsidR="00893B4C" w:rsidRDefault="00893B4C" w:rsidP="00893B4C">
      <w:pPr>
        <w:rPr>
          <w:sz w:val="16"/>
        </w:rPr>
      </w:pPr>
      <w:r>
        <w:rPr>
          <w:sz w:val="16"/>
        </w:rPr>
        <w:t>&lt;&lt;ENDNOTES OMITTED&gt;&gt;</w:t>
      </w:r>
    </w:p>
    <w:p w14:paraId="774BED48" w14:textId="77777777" w:rsidR="00893B4C" w:rsidRDefault="00893B4C" w:rsidP="00893B4C">
      <w:pPr>
        <w:rPr>
          <w:sz w:val="16"/>
        </w:rPr>
      </w:pPr>
      <w:r>
        <w:rPr>
          <w:sz w:val="16"/>
        </w:rPr>
        <w:t>Global Risks 2034: Over the limit</w:t>
      </w:r>
    </w:p>
    <w:p w14:paraId="36DAC982" w14:textId="77777777" w:rsidR="00893B4C" w:rsidRDefault="00893B4C" w:rsidP="00893B4C">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2715EDD" w14:textId="77777777" w:rsidR="00893B4C" w:rsidRDefault="00893B4C" w:rsidP="00893B4C">
      <w:pPr>
        <w:rPr>
          <w:sz w:val="16"/>
        </w:rPr>
      </w:pPr>
      <w:r>
        <w:rPr>
          <w:sz w:val="16"/>
        </w:rPr>
        <w:t>The world in 2034</w:t>
      </w:r>
    </w:p>
    <w:p w14:paraId="52510792" w14:textId="77777777" w:rsidR="00893B4C" w:rsidRDefault="00893B4C" w:rsidP="00893B4C">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099C4A3B" w14:textId="77777777" w:rsidR="00893B4C" w:rsidRDefault="00893B4C" w:rsidP="00893B4C">
      <w:pPr>
        <w:rPr>
          <w:sz w:val="16"/>
        </w:rPr>
      </w:pPr>
      <w:r>
        <w:rPr>
          <w:noProof/>
          <w:sz w:val="16"/>
        </w:rPr>
        <w:drawing>
          <wp:inline distT="0" distB="0" distL="0" distR="0" wp14:anchorId="34E4373B" wp14:editId="32279E0A">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BD869E9" w14:textId="77777777" w:rsidR="00893B4C" w:rsidRDefault="00893B4C" w:rsidP="00893B4C">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863FD7D" w14:textId="77777777" w:rsidR="00893B4C" w:rsidRDefault="00893B4C" w:rsidP="00893B4C">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3F008930" w14:textId="77777777" w:rsidR="00893B4C" w:rsidRDefault="00893B4C" w:rsidP="00893B4C">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29BDC0B" w14:textId="77777777" w:rsidR="00893B4C" w:rsidRDefault="00893B4C" w:rsidP="00893B4C">
      <w:pPr>
        <w:rPr>
          <w:sz w:val="16"/>
        </w:rPr>
      </w:pPr>
      <w:r>
        <w:rPr>
          <w:sz w:val="16"/>
        </w:rPr>
        <w:t>&lt;&lt;FIGURE OMITTED&gt;&gt;</w:t>
      </w:r>
    </w:p>
    <w:p w14:paraId="0055512A" w14:textId="77777777" w:rsidR="00893B4C" w:rsidRDefault="00893B4C" w:rsidP="00893B4C">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4177074" w14:textId="77777777" w:rsidR="00893B4C" w:rsidRDefault="00893B4C" w:rsidP="00893B4C">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7241F4D2" w14:textId="77777777" w:rsidR="00893B4C" w:rsidRDefault="00893B4C" w:rsidP="00893B4C">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75A0CFB" w14:textId="77777777" w:rsidR="00893B4C" w:rsidRDefault="00893B4C" w:rsidP="00893B4C">
      <w:pPr>
        <w:rPr>
          <w:sz w:val="16"/>
        </w:rPr>
      </w:pPr>
      <w:r>
        <w:rPr>
          <w:sz w:val="16"/>
        </w:rPr>
        <w:t>&lt;&lt;FIGURE OMITTED&gt;&gt;</w:t>
      </w:r>
    </w:p>
    <w:p w14:paraId="04B0DA38" w14:textId="77777777" w:rsidR="00893B4C" w:rsidRDefault="00893B4C" w:rsidP="00893B4C">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FB05271" w14:textId="77777777" w:rsidR="00893B4C" w:rsidRPr="00B64656" w:rsidRDefault="00893B4C" w:rsidP="00893B4C">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7A576016" w14:textId="77777777" w:rsidR="00893B4C" w:rsidRPr="00993705" w:rsidRDefault="00893B4C" w:rsidP="00893B4C">
      <w:pPr>
        <w:pStyle w:val="Heading4"/>
      </w:pPr>
      <w:bookmarkStart w:id="4" w:name="_Hlk202792477"/>
      <w:r w:rsidRPr="00993705">
        <w:t xml:space="preserve">Unchecked inequality </w:t>
      </w:r>
      <w:r>
        <w:t>makes governance impossible</w:t>
      </w:r>
      <w:r w:rsidRPr="00993705">
        <w:t xml:space="preserve"> extinction</w:t>
      </w:r>
      <w:r>
        <w:t>---this triggers</w:t>
      </w:r>
      <w:r w:rsidRPr="00993705">
        <w:t xml:space="preserve"> every existential risk</w:t>
      </w:r>
    </w:p>
    <w:p w14:paraId="050E1E30" w14:textId="77777777" w:rsidR="00893B4C" w:rsidRPr="00F7234E" w:rsidRDefault="00893B4C" w:rsidP="00893B4C">
      <w:pPr>
        <w:rPr>
          <w:rStyle w:val="Style13ptBold"/>
          <w:b w:val="0"/>
          <w:bCs w:val="0"/>
        </w:rPr>
      </w:pPr>
      <w:r w:rsidRPr="00051153">
        <w:rPr>
          <w:rStyle w:val="Style13ptBold"/>
        </w:rPr>
        <w:t xml:space="preserve">Schmidt &amp; Juijn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9A8C406" w14:textId="77777777" w:rsidR="00893B4C" w:rsidRPr="00B64656" w:rsidRDefault="00893B4C" w:rsidP="00893B4C">
      <w:pPr>
        <w:spacing w:line="235" w:lineRule="atLeast"/>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B64656">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B64656">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2A74D094"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5E7292A8"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6C712F83"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4D38B7CA"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3EF9C53"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A4CCAC1" w14:textId="77777777" w:rsidR="00893B4C" w:rsidRPr="00B64656" w:rsidRDefault="00893B4C" w:rsidP="00893B4C">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F0B4D92"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(Alesina and La Ferrara, 2002; Knack and Keefer, 1997; Rothstein and Uslaner,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0FAB8C65"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35B491" w14:textId="77777777" w:rsidR="00893B4C" w:rsidRPr="00B64656" w:rsidRDefault="00893B4C" w:rsidP="00893B4C">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E5CE927" w14:textId="77777777" w:rsidR="00893B4C" w:rsidRPr="00B64656" w:rsidRDefault="00893B4C" w:rsidP="00893B4C">
      <w:pPr>
        <w:rPr>
          <w:sz w:val="16"/>
        </w:rPr>
      </w:pPr>
      <w:r w:rsidRPr="00B64656">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D696C23" w14:textId="77777777" w:rsidR="00893B4C" w:rsidRPr="00B64656" w:rsidRDefault="00893B4C" w:rsidP="00893B4C">
      <w:pPr>
        <w:rPr>
          <w:sz w:val="16"/>
        </w:rPr>
      </w:pPr>
      <w:r w:rsidRPr="00B64656">
        <w:rPr>
          <w:sz w:val="16"/>
        </w:rPr>
        <w:t>Differential progress</w:t>
      </w:r>
    </w:p>
    <w:p w14:paraId="60665500" w14:textId="77777777" w:rsidR="00893B4C" w:rsidRPr="00B64656" w:rsidRDefault="00893B4C" w:rsidP="00893B4C">
      <w:pPr>
        <w:rPr>
          <w:sz w:val="16"/>
        </w:rPr>
      </w:pPr>
      <w:r w:rsidRPr="00B6465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0D7DC7B" w14:textId="77777777" w:rsidR="00893B4C" w:rsidRPr="00B64656" w:rsidRDefault="00893B4C" w:rsidP="00893B4C">
      <w:pPr>
        <w:spacing w:line="235" w:lineRule="atLeast"/>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043241B7" w14:textId="77777777" w:rsidR="00893B4C" w:rsidRPr="00B64656" w:rsidRDefault="00893B4C" w:rsidP="00893B4C">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70FB398" w14:textId="77777777" w:rsidR="00893B4C" w:rsidRPr="00B64656" w:rsidRDefault="00893B4C" w:rsidP="00893B4C">
      <w:pPr>
        <w:rPr>
          <w:sz w:val="16"/>
        </w:rPr>
      </w:pPr>
      <w:r w:rsidRPr="00B64656">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506984D7" w14:textId="77777777" w:rsidR="00893B4C" w:rsidRDefault="00893B4C" w:rsidP="00893B4C">
      <w:pPr>
        <w:pStyle w:val="Heading4"/>
      </w:pPr>
      <w:r>
        <w:t xml:space="preserve">The plan is </w:t>
      </w:r>
      <w:r w:rsidRPr="00F152C7">
        <w:rPr>
          <w:u w:val="single"/>
        </w:rPr>
        <w:t>key</w:t>
      </w:r>
      <w:r>
        <w:t>:</w:t>
      </w:r>
    </w:p>
    <w:p w14:paraId="7B1A15E7" w14:textId="77777777" w:rsidR="00893B4C" w:rsidRDefault="00893B4C" w:rsidP="00893B4C">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32C72B0A" w14:textId="77777777" w:rsidR="00893B4C" w:rsidRDefault="00893B4C" w:rsidP="00893B4C">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DCAFCAC" w14:textId="77777777" w:rsidR="00893B4C" w:rsidRPr="00F35F66" w:rsidRDefault="00893B4C" w:rsidP="00893B4C">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0F4C0464" w14:textId="77777777" w:rsidR="00893B4C" w:rsidRPr="00692C92" w:rsidRDefault="00893B4C" w:rsidP="00893B4C">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25122C1" w14:textId="77777777" w:rsidR="00893B4C" w:rsidRPr="00692C92" w:rsidRDefault="00893B4C" w:rsidP="00893B4C">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DAF2952" w14:textId="77777777" w:rsidR="00893B4C" w:rsidRPr="00692C92" w:rsidRDefault="00893B4C" w:rsidP="00893B4C">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33D0F526" w14:textId="77777777" w:rsidR="00893B4C" w:rsidRDefault="00893B4C" w:rsidP="00893B4C">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72597BC8" w14:textId="77777777" w:rsidR="00893B4C" w:rsidRDefault="00893B4C" w:rsidP="00893B4C">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6DEEA4B6" w14:textId="77777777" w:rsidR="00893B4C" w:rsidRDefault="00893B4C" w:rsidP="00893B4C">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731BA19" w14:textId="77777777" w:rsidR="00893B4C" w:rsidRPr="00F77B6D" w:rsidRDefault="00893B4C" w:rsidP="00893B4C">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9BD4525" w14:textId="77777777" w:rsidR="00893B4C" w:rsidRPr="006F7E56" w:rsidRDefault="00893B4C" w:rsidP="00893B4C">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7D128437" w14:textId="77777777" w:rsidR="00893B4C" w:rsidRPr="008A207D" w:rsidRDefault="00893B4C" w:rsidP="00893B4C">
      <w:pPr>
        <w:rPr>
          <w:sz w:val="14"/>
          <w:szCs w:val="14"/>
        </w:rPr>
      </w:pPr>
      <w:r w:rsidRPr="008A207D">
        <w:rPr>
          <w:sz w:val="14"/>
          <w:szCs w:val="14"/>
        </w:rPr>
        <w:t>[Image Omitted]</w:t>
      </w:r>
    </w:p>
    <w:p w14:paraId="4A6721C6" w14:textId="77777777" w:rsidR="00893B4C" w:rsidRPr="008A207D" w:rsidRDefault="00893B4C" w:rsidP="00893B4C">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71878311" w14:textId="77777777" w:rsidR="00893B4C" w:rsidRPr="008A207D" w:rsidRDefault="00893B4C" w:rsidP="00893B4C">
      <w:pPr>
        <w:rPr>
          <w:sz w:val="14"/>
          <w:szCs w:val="14"/>
        </w:rPr>
      </w:pPr>
      <w:r w:rsidRPr="008A207D">
        <w:rPr>
          <w:sz w:val="14"/>
          <w:szCs w:val="14"/>
        </w:rPr>
        <w:t>[Image Omitted]</w:t>
      </w:r>
    </w:p>
    <w:p w14:paraId="76BC10B8" w14:textId="77777777" w:rsidR="00893B4C" w:rsidRPr="008A207D" w:rsidRDefault="00893B4C" w:rsidP="00893B4C">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27DA5244" w14:textId="77777777" w:rsidR="00893B4C" w:rsidRPr="008A207D" w:rsidRDefault="00893B4C" w:rsidP="00893B4C">
      <w:pPr>
        <w:rPr>
          <w:sz w:val="14"/>
          <w:szCs w:val="14"/>
        </w:rPr>
      </w:pPr>
      <w:r w:rsidRPr="008A207D">
        <w:rPr>
          <w:sz w:val="14"/>
          <w:szCs w:val="14"/>
        </w:rPr>
        <w:t xml:space="preserve">WAGES </w:t>
      </w:r>
    </w:p>
    <w:p w14:paraId="7D92B212" w14:textId="77777777" w:rsidR="00893B4C" w:rsidRPr="008A207D" w:rsidRDefault="00893B4C" w:rsidP="00893B4C">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7FC665A7" w14:textId="77777777" w:rsidR="00893B4C" w:rsidRPr="008171C3" w:rsidRDefault="00893B4C" w:rsidP="00893B4C">
      <w:pPr>
        <w:rPr>
          <w:sz w:val="14"/>
          <w:szCs w:val="14"/>
        </w:rPr>
      </w:pPr>
      <w:r w:rsidRPr="008171C3">
        <w:rPr>
          <w:sz w:val="14"/>
          <w:szCs w:val="14"/>
        </w:rPr>
        <w:t>WORK ENVIRONMENTS</w:t>
      </w:r>
    </w:p>
    <w:p w14:paraId="7936C774" w14:textId="77777777" w:rsidR="00893B4C" w:rsidRPr="008171C3" w:rsidRDefault="00893B4C" w:rsidP="00893B4C">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458E9CDC" w14:textId="77777777" w:rsidR="00893B4C" w:rsidRPr="008171C3" w:rsidRDefault="00893B4C" w:rsidP="00893B4C">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0B24772C" w14:textId="77777777" w:rsidR="00893B4C" w:rsidRPr="008171C3" w:rsidRDefault="00893B4C" w:rsidP="00893B4C">
      <w:pPr>
        <w:rPr>
          <w:sz w:val="14"/>
          <w:szCs w:val="14"/>
        </w:rPr>
      </w:pPr>
      <w:r w:rsidRPr="008171C3">
        <w:rPr>
          <w:sz w:val="14"/>
          <w:szCs w:val="14"/>
        </w:rPr>
        <w:t>[Image Omitted]</w:t>
      </w:r>
    </w:p>
    <w:p w14:paraId="10FC7EE5" w14:textId="77777777" w:rsidR="00893B4C" w:rsidRPr="008171C3" w:rsidRDefault="00893B4C" w:rsidP="00893B4C">
      <w:pPr>
        <w:rPr>
          <w:sz w:val="14"/>
          <w:szCs w:val="14"/>
        </w:rPr>
      </w:pPr>
      <w:r w:rsidRPr="008171C3">
        <w:rPr>
          <w:sz w:val="14"/>
          <w:szCs w:val="14"/>
        </w:rPr>
        <w:t>WORKPLACE EQUALITY</w:t>
      </w:r>
    </w:p>
    <w:p w14:paraId="419CDB9A" w14:textId="77777777" w:rsidR="00893B4C" w:rsidRPr="008171C3" w:rsidRDefault="00893B4C" w:rsidP="00893B4C">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39A17691" w14:textId="77777777" w:rsidR="00893B4C" w:rsidRPr="008171C3" w:rsidRDefault="00893B4C" w:rsidP="00893B4C">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024E676E" w14:textId="77777777" w:rsidR="00893B4C" w:rsidRPr="008171C3" w:rsidRDefault="00893B4C" w:rsidP="00893B4C">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14E296C5" w14:textId="77777777" w:rsidR="00893B4C" w:rsidRPr="008171C3" w:rsidRDefault="00893B4C" w:rsidP="00893B4C">
      <w:pPr>
        <w:rPr>
          <w:sz w:val="14"/>
          <w:szCs w:val="14"/>
        </w:rPr>
      </w:pPr>
      <w:r w:rsidRPr="008171C3">
        <w:rPr>
          <w:sz w:val="14"/>
          <w:szCs w:val="14"/>
        </w:rPr>
        <w:t>SPILLOVERS</w:t>
      </w:r>
    </w:p>
    <w:p w14:paraId="53BEB2B3" w14:textId="77777777" w:rsidR="00893B4C" w:rsidRPr="00353880" w:rsidRDefault="00893B4C" w:rsidP="00893B4C">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5DA512C" w14:textId="77777777" w:rsidR="00893B4C" w:rsidRPr="00353880" w:rsidRDefault="00893B4C" w:rsidP="00893B4C">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368DE26" w14:textId="77777777" w:rsidR="00893B4C" w:rsidRPr="008A207D" w:rsidRDefault="00893B4C" w:rsidP="00893B4C">
      <w:pPr>
        <w:rPr>
          <w:sz w:val="16"/>
          <w:szCs w:val="16"/>
        </w:rPr>
      </w:pPr>
      <w:r w:rsidRPr="008A207D">
        <w:rPr>
          <w:sz w:val="16"/>
          <w:szCs w:val="16"/>
        </w:rPr>
        <w:t>CONCLUSION</w:t>
      </w:r>
    </w:p>
    <w:p w14:paraId="591F377D" w14:textId="77777777" w:rsidR="00893B4C" w:rsidRPr="008A207D" w:rsidRDefault="00893B4C" w:rsidP="00893B4C">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DA08E87" w14:textId="77777777" w:rsidR="00893B4C" w:rsidRPr="008A207D" w:rsidRDefault="00893B4C" w:rsidP="00893B4C">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3889BE6" w14:textId="77777777" w:rsidR="00893B4C" w:rsidRPr="000A4953" w:rsidRDefault="00893B4C" w:rsidP="00893B4C">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AD18BA4" w14:textId="77777777" w:rsidR="00893B4C" w:rsidRDefault="00893B4C" w:rsidP="00893B4C">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73E6D82F" w14:textId="77777777" w:rsidR="00893B4C" w:rsidRPr="00B80CDA" w:rsidRDefault="00893B4C" w:rsidP="00893B4C">
      <w:r w:rsidRPr="000B1153">
        <w:rPr>
          <w:b/>
          <w:bCs/>
          <w:sz w:val="26"/>
          <w:szCs w:val="26"/>
        </w:rPr>
        <w:t xml:space="preserve">Spross </w:t>
      </w:r>
      <w:r>
        <w:rPr>
          <w:b/>
          <w:bCs/>
          <w:sz w:val="26"/>
          <w:szCs w:val="26"/>
        </w:rPr>
        <w:t>‘</w:t>
      </w:r>
      <w:r w:rsidRPr="000B1153">
        <w:rPr>
          <w:b/>
          <w:bCs/>
          <w:sz w:val="26"/>
          <w:szCs w:val="26"/>
        </w:rPr>
        <w:t>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7A007975" w14:textId="77777777" w:rsidR="00893B4C" w:rsidRDefault="00893B4C" w:rsidP="00893B4C">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F407D67" w14:textId="77777777" w:rsidR="00893B4C" w:rsidRDefault="00893B4C" w:rsidP="00893B4C">
      <w:pPr>
        <w:pStyle w:val="Heading4"/>
      </w:pPr>
      <w:r>
        <w:t xml:space="preserve">4. </w:t>
      </w:r>
      <w:r w:rsidRPr="009D7042">
        <w:rPr>
          <w:u w:val="single"/>
        </w:rPr>
        <w:t>LEVERAGE</w:t>
      </w:r>
      <w:r>
        <w:t>---Federal Sectoral Bargaining is key to broader sector spillover</w:t>
      </w:r>
    </w:p>
    <w:p w14:paraId="6817DB04" w14:textId="77777777" w:rsidR="00893B4C" w:rsidRDefault="00893B4C" w:rsidP="00893B4C">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763A195E" w14:textId="77777777" w:rsidR="00893B4C" w:rsidRPr="00E93C47" w:rsidRDefault="00893B4C" w:rsidP="00893B4C">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 xml:space="preserve">a </w:t>
      </w:r>
      <w:r w:rsidRPr="0028372B">
        <w:rPr>
          <w:rStyle w:val="Emphasis"/>
          <w:highlight w:val="cyan"/>
        </w:rPr>
        <w:t>model</w:t>
      </w:r>
      <w:r w:rsidRPr="00E93C47">
        <w:rPr>
          <w:u w:val="single"/>
        </w:rPr>
        <w:t xml:space="preserve"> for how sectoral bargaining could be implemented on a broader scale, providing a template </w:t>
      </w:r>
      <w:r w:rsidRPr="00E93C47">
        <w:rPr>
          <w:highlight w:val="cyan"/>
          <w:u w:val="single"/>
        </w:rPr>
        <w:t xml:space="preserve">for the </w:t>
      </w:r>
      <w:r w:rsidRPr="0028372B">
        <w:rPr>
          <w:rStyle w:val="Emphasis"/>
          <w:highlight w:val="cyan"/>
        </w:rPr>
        <w:t>federal government</w:t>
      </w:r>
      <w:r w:rsidRPr="00E93C47">
        <w:rPr>
          <w:u w:val="single"/>
        </w:rPr>
        <w:t xml:space="preserve"> to follow.</w:t>
      </w:r>
    </w:p>
    <w:p w14:paraId="2DEC2116" w14:textId="77777777" w:rsidR="00893B4C" w:rsidRPr="00E93C47" w:rsidRDefault="00893B4C" w:rsidP="00893B4C">
      <w:pPr>
        <w:rPr>
          <w:u w:val="single"/>
        </w:rPr>
      </w:pPr>
      <w:r w:rsidRPr="009720C7">
        <w:rPr>
          <w:u w:val="single"/>
        </w:rPr>
        <w:t xml:space="preserve">The federal government is well positioned </w:t>
      </w:r>
      <w:r w:rsidRPr="007B044F">
        <w:rPr>
          <w:highlight w:val="cyan"/>
          <w:u w:val="single"/>
        </w:rPr>
        <w:t xml:space="preserve">to </w:t>
      </w:r>
      <w:r w:rsidRPr="0028372B">
        <w:rPr>
          <w:rStyle w:val="Emphasis"/>
          <w:highlight w:val="cyan"/>
        </w:rPr>
        <w:t>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 xml:space="preserve">investments are </w:t>
      </w:r>
      <w:r w:rsidRPr="0028372B">
        <w:rPr>
          <w:rStyle w:val="Emphasis"/>
          <w:highlight w:val="cyan"/>
        </w:rPr>
        <w:t>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28372B">
        <w:rPr>
          <w:rStyle w:val="Emphasis"/>
          <w:highlight w:val="cyan"/>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r w:rsidRPr="0028372B">
        <w:rPr>
          <w:rStyle w:val="Emphasis"/>
          <w:highlight w:val="cyan"/>
        </w:rPr>
        <w:t>high-road</w:t>
      </w:r>
      <w:r w:rsidRPr="00E93C47">
        <w:rPr>
          <w:highlight w:val="cyan"/>
          <w:u w:val="single"/>
        </w:rPr>
        <w:t>" employ</w:t>
      </w:r>
      <w:r w:rsidRPr="007B044F">
        <w:rPr>
          <w:highlight w:val="cyan"/>
          <w:u w:val="single"/>
        </w:rPr>
        <w:t xml:space="preserve">ers to engage </w:t>
      </w:r>
      <w:r w:rsidRPr="00E93C47">
        <w:rPr>
          <w:highlight w:val="cyan"/>
          <w:u w:val="single"/>
        </w:rPr>
        <w:t xml:space="preserve">in </w:t>
      </w:r>
      <w:r w:rsidRPr="0028372B">
        <w:rPr>
          <w:rStyle w:val="Emphasis"/>
          <w:highlight w:val="cyan"/>
        </w:rPr>
        <w:t>fair wage</w:t>
      </w:r>
      <w:r w:rsidRPr="00E93C47">
        <w:rPr>
          <w:highlight w:val="cyan"/>
          <w:u w:val="single"/>
        </w:rPr>
        <w:t xml:space="preserv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28372B">
        <w:rPr>
          <w:rStyle w:val="Emphasis"/>
          <w:highlight w:val="cyan"/>
        </w:rPr>
        <w:t>incentivizing</w:t>
      </w:r>
      <w:r w:rsidRPr="0028372B">
        <w:rPr>
          <w:u w:val="single"/>
        </w:rPr>
        <w:t xml:space="preserve"> 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56BE1F3C" w14:textId="77777777" w:rsidR="00893B4C" w:rsidRDefault="00893B4C" w:rsidP="00893B4C">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28372B">
        <w:rPr>
          <w:rStyle w:val="Emphasis"/>
          <w:highlight w:val="cyan"/>
        </w:rPr>
        <w:t>leveraging</w:t>
      </w:r>
      <w:r w:rsidRPr="007B044F">
        <w:rPr>
          <w:highlight w:val="cyan"/>
          <w:u w:val="single"/>
        </w:rPr>
        <w:t xml:space="preserve">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28372B">
        <w:rPr>
          <w:rStyle w:val="Emphasis"/>
          <w:highlight w:val="cyan"/>
        </w:rPr>
        <w:t>benefit</w:t>
      </w:r>
      <w:r w:rsidRPr="00E93C47">
        <w:rPr>
          <w:highlight w:val="cyan"/>
          <w:u w:val="single"/>
        </w:rPr>
        <w:t xml:space="preserve">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56C11D42" w14:textId="77777777" w:rsidR="00893B4C" w:rsidRDefault="00893B4C" w:rsidP="00893B4C">
      <w:pPr>
        <w:pStyle w:val="Heading4"/>
      </w:pPr>
      <w:r w:rsidRPr="001B6679">
        <w:t>5.</w:t>
      </w:r>
      <w:r>
        <w:rPr>
          <w:u w:val="single"/>
        </w:rPr>
        <w:t xml:space="preserve"> </w:t>
      </w:r>
      <w:r w:rsidRPr="008F2A95">
        <w:rPr>
          <w:u w:val="single"/>
        </w:rPr>
        <w:t>COLLECTIVE BARGAINING</w:t>
      </w:r>
      <w:r>
        <w:t xml:space="preserve">. Its positive effect is far </w:t>
      </w:r>
      <w:r w:rsidRPr="0028372B">
        <w:rPr>
          <w:u w:val="single"/>
        </w:rPr>
        <w:t>greater</w:t>
      </w:r>
      <w:r>
        <w:t xml:space="preserve"> than combinations of </w:t>
      </w:r>
      <w:r w:rsidRPr="0028372B">
        <w:rPr>
          <w:u w:val="single"/>
        </w:rPr>
        <w:t>nonlabor</w:t>
      </w:r>
      <w:r>
        <w:t xml:space="preserve"> policies, and </w:t>
      </w:r>
      <w:r w:rsidRPr="0028372B">
        <w:rPr>
          <w:u w:val="single"/>
        </w:rPr>
        <w:t>spills over</w:t>
      </w:r>
      <w:r>
        <w:t xml:space="preserve"> to broader reform. </w:t>
      </w:r>
    </w:p>
    <w:p w14:paraId="498C4C5C" w14:textId="77777777" w:rsidR="00893B4C" w:rsidRDefault="00893B4C" w:rsidP="00893B4C">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265A4808" w14:textId="77777777" w:rsidR="00893B4C" w:rsidRPr="0028372B" w:rsidRDefault="00893B4C" w:rsidP="00893B4C">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28372B">
        <w:rPr>
          <w:sz w:val="16"/>
          <w:highlight w:val="cyan"/>
        </w:rPr>
        <w:t>,</w:t>
      </w:r>
      <w:r w:rsidRPr="0028372B">
        <w:rPr>
          <w:sz w:val="16"/>
        </w:rPr>
        <w:t xml:space="preserve"> as discussed in chapter 4.</w:t>
      </w:r>
    </w:p>
    <w:p w14:paraId="708A0FE1" w14:textId="77777777" w:rsidR="00893B4C" w:rsidRPr="0028372B" w:rsidRDefault="00893B4C" w:rsidP="00893B4C">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28372B">
        <w:rPr>
          <w:rStyle w:val="StyleUnderline"/>
        </w:rPr>
        <w:t>workers engaged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7B651462" w14:textId="77777777" w:rsidR="00893B4C" w:rsidRDefault="00893B4C" w:rsidP="00893B4C"/>
    <w:p w14:paraId="26D083DE" w14:textId="3550E4C4" w:rsidR="00A21496" w:rsidRDefault="00893B4C" w:rsidP="00893B4C">
      <w:pPr>
        <w:pStyle w:val="Heading1"/>
      </w:pPr>
      <w:r>
        <w:t>2AC</w:t>
      </w:r>
    </w:p>
    <w:p w14:paraId="389EC8C3" w14:textId="77777777" w:rsidR="00893B4C" w:rsidRDefault="00893B4C" w:rsidP="00893B4C">
      <w:pPr>
        <w:pStyle w:val="Heading2"/>
      </w:pPr>
      <w:r>
        <w:t>Adv 1</w:t>
      </w:r>
    </w:p>
    <w:p w14:paraId="36ADFE58" w14:textId="77777777" w:rsidR="00893B4C" w:rsidRDefault="00893B4C" w:rsidP="00893B4C">
      <w:pPr>
        <w:pStyle w:val="Heading3"/>
      </w:pPr>
      <w:r>
        <w:t>1NC 2---White Supremacism</w:t>
      </w:r>
    </w:p>
    <w:p w14:paraId="368C84B3" w14:textId="77777777" w:rsidR="00893B4C" w:rsidRDefault="00893B4C" w:rsidP="00893B4C">
      <w:pPr>
        <w:pStyle w:val="Heading4"/>
      </w:pPr>
      <w:r>
        <w:t>SB is necessary for racial justice</w:t>
      </w:r>
    </w:p>
    <w:p w14:paraId="47CB9507" w14:textId="77777777" w:rsidR="00893B4C" w:rsidRDefault="00893B4C" w:rsidP="00893B4C">
      <w:r w:rsidRPr="00562B64">
        <w:rPr>
          <w:rStyle w:val="Style13ptBold"/>
        </w:rPr>
        <w:t>Greer et al 23</w:t>
      </w:r>
      <w:r>
        <w:t xml:space="preserve"> [Jeremie Greer, Emanuel Nieves, Solana Rice, Azza Altiraifi, and Adrien Lorenzo Weibgen</w:t>
      </w:r>
      <w:r w:rsidRPr="00562B64">
        <w:t xml:space="preserve">, </w:t>
      </w:r>
      <w:r>
        <w:t xml:space="preserve">Jeremie Greer and Solana Rice are the co-founders and co-executive directors of Liberation in a Generation, a national movement-support organization working to build the power of people of color to totally transform the economy. Emanuel Nieves is Director of Research and Innovation, Azza Altiraifi is Senior Policy Manager, and Adrien Lorenzo Weibgen is Grassroots Relationships Manager at Liberation in a Generation. </w:t>
      </w:r>
      <w:r w:rsidRPr="00562B64">
        <w:t>"</w:t>
      </w:r>
      <w:r>
        <w:t>FROM BIG BUSINESS TO A LIBERATION ECONOMY AUGUST 2023 A Racial Justice Agenda for Reining in Monopoly Power</w:t>
      </w:r>
      <w:r w:rsidRPr="00562B64">
        <w:t>", https://www.liberationinageneration.org/wp-content/uploads/2023/08/From-Big-Business-To-A-Liberation-Economy_Rev_05.pdf, (ermo-sms,acc 8-26-2025)</w:t>
      </w:r>
      <w:r>
        <w:t>]</w:t>
      </w:r>
    </w:p>
    <w:p w14:paraId="68210AC0" w14:textId="77777777" w:rsidR="00893B4C" w:rsidRPr="00554A76" w:rsidRDefault="00893B4C" w:rsidP="00893B4C">
      <w:pPr>
        <w:rPr>
          <w:sz w:val="8"/>
        </w:rPr>
      </w:pPr>
      <w:r w:rsidRPr="00554A76">
        <w:rPr>
          <w:sz w:val="8"/>
        </w:rPr>
        <w:t>2 Building Worker Power &amp; Equalizing the Labor Market</w:t>
      </w:r>
    </w:p>
    <w:p w14:paraId="56A66674" w14:textId="77777777" w:rsidR="00893B4C" w:rsidRPr="00554A76" w:rsidRDefault="00893B4C" w:rsidP="00893B4C">
      <w:pPr>
        <w:rPr>
          <w:sz w:val="8"/>
        </w:rPr>
      </w:pPr>
      <w:r w:rsidRPr="00554A76">
        <w:rPr>
          <w:sz w:val="8"/>
        </w:rPr>
        <w:t>THE PROBLEM: Concentrated Employer Power</w:t>
      </w:r>
    </w:p>
    <w:p w14:paraId="48B54FE6" w14:textId="77777777" w:rsidR="00893B4C" w:rsidRPr="00554A76" w:rsidRDefault="00893B4C" w:rsidP="00893B4C">
      <w:pPr>
        <w:rPr>
          <w:sz w:val="8"/>
        </w:rPr>
      </w:pPr>
      <w:r w:rsidRPr="005831CC">
        <w:rPr>
          <w:rStyle w:val="StyleUnderline"/>
          <w:highlight w:val="cyan"/>
        </w:rPr>
        <w:t>Monopsony</w:t>
      </w:r>
      <w:r w:rsidRPr="00554A76">
        <w:rPr>
          <w:sz w:val="8"/>
        </w:rPr>
        <w:t xml:space="preserve"> power </w:t>
      </w:r>
      <w:r w:rsidRPr="005831CC">
        <w:rPr>
          <w:rStyle w:val="StyleUnderline"/>
          <w:highlight w:val="cyan"/>
        </w:rPr>
        <w:t>in the labor market</w:t>
      </w:r>
      <w:r w:rsidRPr="00554A76">
        <w:rPr>
          <w:sz w:val="8"/>
        </w:rPr>
        <w:t>—where employers have some unilateral power to set wages, instead of wages being “set” or “given” by market forces90—</w:t>
      </w:r>
      <w:r w:rsidRPr="005831CC">
        <w:rPr>
          <w:rStyle w:val="StyleUnderline"/>
          <w:highlight w:val="cyan"/>
        </w:rPr>
        <w:t>perpetuates the Oppression Economy</w:t>
      </w:r>
      <w:r w:rsidRPr="00554A76">
        <w:rPr>
          <w:sz w:val="8"/>
        </w:rPr>
        <w:t xml:space="preserve">. For example, according to a recent report from the U.S. Treasury Department, corporate America has used their wage-setting power </w:t>
      </w:r>
      <w:r w:rsidRPr="005831CC">
        <w:rPr>
          <w:rStyle w:val="StyleUnderline"/>
          <w:highlight w:val="cyan"/>
        </w:rPr>
        <w:t>to keep wages 20 percent lower</w:t>
      </w:r>
      <w:r w:rsidRPr="00554A76">
        <w:rPr>
          <w:sz w:val="8"/>
        </w:rPr>
        <w:t xml:space="preserve"> than they would be in an otherwise competitive labor market.91 To achieve this, employers in corporate America and elsewhere often employ whatever tactics they can get away with, such as non-compete and non-disparagement agreements,92 to eliminate labor market competition and upward pressure on wages and benefits. Although alarming, the power that allows employers to suppress wages and limit labor market competition is a key feature of our economy, as our markets are generally not competitive for a variety of reasons.93</w:t>
      </w:r>
    </w:p>
    <w:p w14:paraId="6EC709A3" w14:textId="77777777" w:rsidR="00893B4C" w:rsidRPr="00554A76" w:rsidRDefault="00893B4C" w:rsidP="00893B4C">
      <w:pPr>
        <w:rPr>
          <w:sz w:val="8"/>
        </w:rPr>
      </w:pPr>
      <w:r w:rsidRPr="00554A76">
        <w:rPr>
          <w:sz w:val="8"/>
        </w:rPr>
        <w:t xml:space="preserve">While </w:t>
      </w:r>
      <w:r w:rsidRPr="005831CC">
        <w:rPr>
          <w:rStyle w:val="StyleUnderline"/>
          <w:highlight w:val="cyan"/>
        </w:rPr>
        <w:t>monopsony</w:t>
      </w:r>
      <w:r w:rsidRPr="00554A76">
        <w:rPr>
          <w:sz w:val="8"/>
        </w:rPr>
        <w:t xml:space="preserve"> power affects all workers, it </w:t>
      </w:r>
      <w:r w:rsidRPr="005831CC">
        <w:rPr>
          <w:rStyle w:val="StyleUnderline"/>
          <w:highlight w:val="cyan"/>
        </w:rPr>
        <w:t>disproportionately impacts workers at the margins</w:t>
      </w:r>
      <w:r w:rsidRPr="00554A76">
        <w:rPr>
          <w:sz w:val="8"/>
        </w:rPr>
        <w:t xml:space="preserve"> of the labor market. This empowers companies to engage in union-busting, impose grueling working conditions, and suppress wages. For example, left with little, if any, labor protections and access to public assistance programs, a recent investigation by Prism Reports, Futuro Investigates, and Latino USA found that </w:t>
      </w:r>
      <w:r w:rsidRPr="005831CC">
        <w:rPr>
          <w:rStyle w:val="StyleUnderline"/>
          <w:highlight w:val="cyan"/>
        </w:rPr>
        <w:t>(im)migrant workers face widespread wage theft and exploitation</w:t>
      </w:r>
      <w:r w:rsidRPr="00554A76">
        <w:rPr>
          <w:sz w:val="8"/>
        </w:rPr>
        <w:t xml:space="preserve"> in the H-2A visa program, the successor to the oppressive Bracero Program of the 1940s, 50s, and 60s.94 Tied to a single employer with few labor protections, the H-2A program often leads these workers to be considered “indentured servants who should be subject to even criminal sanction if they refuse to work,” as H-2A (im)migrant shepherds claimed in a lawsuit against ranchers in Colorado, Wyoming, and other Western states.95 Overall, between 2011 and 2021, American H2-A employers were able to steal $7.2 million in wages from (im)migrant workers.xiii</w:t>
      </w:r>
    </w:p>
    <w:p w14:paraId="64C99F4F" w14:textId="77777777" w:rsidR="00893B4C" w:rsidRPr="00554A76" w:rsidRDefault="00893B4C" w:rsidP="00893B4C">
      <w:pPr>
        <w:rPr>
          <w:sz w:val="8"/>
        </w:rPr>
      </w:pPr>
      <w:r w:rsidRPr="00554A76">
        <w:rPr>
          <w:sz w:val="8"/>
        </w:rPr>
        <w:t>Labor conditions faced by these and other workers are shaped by numerous dynamics, including legislation, judicial decisions, international trade agreements, and administrative actions. However, two significant acts that shape the labor landscape are the National Labor Relations Act (</w:t>
      </w:r>
      <w:r w:rsidRPr="005831CC">
        <w:rPr>
          <w:rStyle w:val="StyleUnderline"/>
          <w:highlight w:val="cyan"/>
        </w:rPr>
        <w:t>NLRA</w:t>
      </w:r>
      <w:r w:rsidRPr="00554A76">
        <w:rPr>
          <w:sz w:val="8"/>
        </w:rPr>
        <w:t xml:space="preserve">) of 1935 and the Fair Labor Standards Act (FLSA) of 1938. Driven forward by the labor radicalism of the 1930s,96 these landmark pieces of legislation enshrined the right of private-sector workers to collectively bargain, established a national minimum wage, standardized the workweek, and set child labor standards. Despite their significance and accomplishments, the passage of these acts </w:t>
      </w:r>
      <w:r w:rsidRPr="005831CC">
        <w:rPr>
          <w:rStyle w:val="StyleUnderline"/>
          <w:highlight w:val="cyan"/>
        </w:rPr>
        <w:t>required compromises to secure</w:t>
      </w:r>
      <w:r w:rsidRPr="00554A76">
        <w:rPr>
          <w:sz w:val="8"/>
        </w:rPr>
        <w:t xml:space="preserve"> the support of </w:t>
      </w:r>
      <w:r w:rsidRPr="005831CC">
        <w:rPr>
          <w:rStyle w:val="StyleUnderline"/>
          <w:highlight w:val="cyan"/>
        </w:rPr>
        <w:t>pro-segregationist Southern Democrats</w:t>
      </w:r>
      <w:r w:rsidRPr="00554A76">
        <w:rPr>
          <w:sz w:val="8"/>
        </w:rPr>
        <w:t>,97 leading to the exclusion of agricultural and domestic workers from the NLRA’s right to collectively bargain and the FLSA’s wage protections.</w:t>
      </w:r>
    </w:p>
    <w:p w14:paraId="25F18586" w14:textId="77777777" w:rsidR="00893B4C" w:rsidRPr="00554A76" w:rsidRDefault="00893B4C" w:rsidP="00893B4C">
      <w:pPr>
        <w:rPr>
          <w:sz w:val="8"/>
        </w:rPr>
      </w:pPr>
      <w:r w:rsidRPr="00554A76">
        <w:rPr>
          <w:sz w:val="8"/>
        </w:rPr>
        <w:t xml:space="preserve">These compromises, coupled with decades of opposition from the business community and support from sympathetic policymakers, have </w:t>
      </w:r>
      <w:r w:rsidRPr="005831CC">
        <w:rPr>
          <w:rStyle w:val="StyleUnderline"/>
          <w:highlight w:val="cyan"/>
        </w:rPr>
        <w:t>resulted in</w:t>
      </w:r>
      <w:r w:rsidRPr="00554A76">
        <w:rPr>
          <w:sz w:val="8"/>
        </w:rPr>
        <w:t xml:space="preserve"> a system of </w:t>
      </w:r>
      <w:r w:rsidRPr="005831CC">
        <w:rPr>
          <w:rStyle w:val="StyleUnderline"/>
          <w:highlight w:val="cyan"/>
        </w:rPr>
        <w:t>stratified rights</w:t>
      </w:r>
      <w:r w:rsidRPr="00554A76">
        <w:rPr>
          <w:sz w:val="8"/>
        </w:rPr>
        <w:t xml:space="preserve"> that gives companies disproportionate power to set wages and working conditions in the labor market. The acts also enable companies to legally pay </w:t>
      </w:r>
      <w:r w:rsidRPr="005831CC">
        <w:rPr>
          <w:rStyle w:val="StyleUnderline"/>
          <w:highlight w:val="cyan"/>
        </w:rPr>
        <w:t>subminimum wages</w:t>
      </w:r>
      <w:r w:rsidRPr="00554A76">
        <w:rPr>
          <w:sz w:val="8"/>
        </w:rPr>
        <w:t xml:space="preserve">, offer irregular or extensive hours, </w:t>
      </w:r>
      <w:r w:rsidRPr="005831CC">
        <w:rPr>
          <w:rStyle w:val="StyleUnderline"/>
          <w:highlight w:val="cyan"/>
        </w:rPr>
        <w:t>and</w:t>
      </w:r>
      <w:r w:rsidRPr="00554A76">
        <w:rPr>
          <w:sz w:val="8"/>
        </w:rPr>
        <w:t xml:space="preserve"> set </w:t>
      </w:r>
      <w:r w:rsidRPr="005831CC">
        <w:rPr>
          <w:rStyle w:val="StyleUnderline"/>
          <w:highlight w:val="cyan"/>
        </w:rPr>
        <w:t>poor working conditions</w:t>
      </w:r>
      <w:r w:rsidRPr="00554A76">
        <w:rPr>
          <w:sz w:val="8"/>
        </w:rPr>
        <w:t>. A striking example can be seen in the agricultural sector, where farmworkers face a heat-related death risk 35 times higher than other outdoor workers in the U.S. due to inadequate enforcement of rest, water, and shade requirements.98 To advance workplace democracy in a way that avoids repeating past shortcomings, it is crucial that we more deeply understand how our system of stratified rights restricts and impacts workers—particularly workers of color—in the labor market. To accomplish this, we use the analogy of a cake, where each layer represents a form of exclusion that fragments the working class.</w:t>
      </w:r>
    </w:p>
    <w:p w14:paraId="3D9C27C4" w14:textId="77777777" w:rsidR="00893B4C" w:rsidRPr="00554A76" w:rsidRDefault="00893B4C" w:rsidP="00893B4C">
      <w:pPr>
        <w:rPr>
          <w:sz w:val="8"/>
        </w:rPr>
      </w:pPr>
      <w:r w:rsidRPr="00554A76">
        <w:rPr>
          <w:sz w:val="8"/>
        </w:rPr>
        <w:t>LAYER 1 Workers vs. “Employees”</w:t>
      </w:r>
    </w:p>
    <w:p w14:paraId="2AAE6BFC" w14:textId="77777777" w:rsidR="00893B4C" w:rsidRPr="00554A76" w:rsidRDefault="00893B4C" w:rsidP="00893B4C">
      <w:pPr>
        <w:rPr>
          <w:sz w:val="8"/>
        </w:rPr>
      </w:pPr>
      <w:r w:rsidRPr="00554A76">
        <w:rPr>
          <w:sz w:val="8"/>
        </w:rPr>
        <w:t>At the top layer, we have various categories of workers, including agriculturalxiv and domestic workers, independent contractors, and disabled workers, who are excluded from the NLRA’s collective bargaining rights and/or the FLSA’s overtime and minimum-wage protections. For example, today nonprofit “sheltered training workshops,” which employ over 100,000 people with intellectual and developmental disabilities,99 are legally paying subminimum wages and creating segregated employment opportunities for disabled workers.100</w:t>
      </w:r>
    </w:p>
    <w:p w14:paraId="00717DF7" w14:textId="77777777" w:rsidR="00893B4C" w:rsidRPr="00554A76" w:rsidRDefault="00893B4C" w:rsidP="00893B4C">
      <w:pPr>
        <w:rPr>
          <w:sz w:val="8"/>
        </w:rPr>
      </w:pPr>
      <w:r w:rsidRPr="00554A76">
        <w:rPr>
          <w:sz w:val="8"/>
        </w:rPr>
        <w:t xml:space="preserve">At the same time, employers also employ tactics such as worker misclassification (where an employee is classified as independent contractor) to evade worker protections, undermine labor market competition, and prevent unionization. This tactic not only leads to workplace fissuring, where companies shift costs and risks onto workers or smaller, less accountable companies,101 but also makes workers vulnerable to antitrust prosecution if they take collective action.xv Like many other issues in our labor market, </w:t>
      </w:r>
      <w:r w:rsidRPr="005831CC">
        <w:rPr>
          <w:rStyle w:val="StyleUnderline"/>
          <w:highlight w:val="cyan"/>
        </w:rPr>
        <w:t>misclassification heavily impacts workers of color</w:t>
      </w:r>
      <w:r w:rsidRPr="00554A76">
        <w:rPr>
          <w:sz w:val="8"/>
        </w:rPr>
        <w:t>.102</w:t>
      </w:r>
    </w:p>
    <w:p w14:paraId="1CFA10EC" w14:textId="77777777" w:rsidR="00893B4C" w:rsidRPr="00554A76" w:rsidRDefault="00893B4C" w:rsidP="00893B4C">
      <w:pPr>
        <w:rPr>
          <w:sz w:val="8"/>
        </w:rPr>
      </w:pPr>
      <w:r w:rsidRPr="00554A76">
        <w:rPr>
          <w:sz w:val="8"/>
        </w:rPr>
        <w:t>LAYER 2 Constrained Union Growth and Influence</w:t>
      </w:r>
    </w:p>
    <w:p w14:paraId="4067FD4F" w14:textId="77777777" w:rsidR="00893B4C" w:rsidRPr="00554A76" w:rsidRDefault="00893B4C" w:rsidP="00893B4C">
      <w:pPr>
        <w:rPr>
          <w:sz w:val="8"/>
        </w:rPr>
      </w:pPr>
      <w:r w:rsidRPr="00554A76">
        <w:rPr>
          <w:sz w:val="8"/>
        </w:rPr>
        <w:t>In the next layer, we find that our system of private-sector collective bargaining has gradually eroded organized labor’s position and ability to expand its influence. Additionally, we find that employers frequently violate labor laws and employ union-busting tactics.103 With the NLRA’s enforcement capacity limited, this results in many unionized workers being deprived of the legal protections they are entitled to.</w:t>
      </w:r>
    </w:p>
    <w:p w14:paraId="706DA14A" w14:textId="77777777" w:rsidR="00893B4C" w:rsidRPr="005831CC" w:rsidRDefault="00893B4C" w:rsidP="00893B4C">
      <w:pPr>
        <w:rPr>
          <w:rStyle w:val="StyleUnderline"/>
          <w:highlight w:val="cyan"/>
        </w:rPr>
      </w:pPr>
      <w:r w:rsidRPr="00554A76">
        <w:rPr>
          <w:sz w:val="8"/>
        </w:rPr>
        <w:t xml:space="preserve">These and other issues stem from the Taft-Hartley Act of 1947, which made it difficult for workers to join unions by ending closed shops and allowing states to pass Right-to-Work laws, preventing unions from collecting funds from all workers who benefit from collective bargaining. Today, these laws remain in effect in 27 states and are a primary cause for the nearly 50 percent decline in overall union density since the early 1980s.104 Unsurprisingly, these laws were used to crush unionism in the South. However, </w:t>
      </w:r>
      <w:r w:rsidRPr="005831CC">
        <w:rPr>
          <w:rStyle w:val="StyleUnderline"/>
          <w:highlight w:val="cyan"/>
        </w:rPr>
        <w:t>workers</w:t>
      </w:r>
      <w:r w:rsidRPr="00554A76">
        <w:rPr>
          <w:sz w:val="8"/>
        </w:rPr>
        <w:t xml:space="preserve"> across the South </w:t>
      </w:r>
      <w:r w:rsidRPr="005831CC">
        <w:rPr>
          <w:rStyle w:val="StyleUnderline"/>
          <w:highlight w:val="cyan"/>
        </w:rPr>
        <w:t>fought back</w:t>
      </w:r>
      <w:r w:rsidRPr="00554A76">
        <w:rPr>
          <w:sz w:val="8"/>
        </w:rPr>
        <w:t xml:space="preserve">, and continue to do so, driving gains that would come in later decades </w:t>
      </w:r>
      <w:r w:rsidRPr="005831CC">
        <w:rPr>
          <w:rStyle w:val="StyleUnderline"/>
          <w:highlight w:val="cyan"/>
        </w:rPr>
        <w:t>thanks to</w:t>
      </w:r>
      <w:r w:rsidRPr="00554A76">
        <w:rPr>
          <w:sz w:val="8"/>
        </w:rPr>
        <w:t xml:space="preserve"> the Civil Rights Movement’s </w:t>
      </w:r>
      <w:r w:rsidRPr="005831CC">
        <w:rPr>
          <w:rStyle w:val="StyleUnderline"/>
          <w:highlight w:val="cyan"/>
        </w:rPr>
        <w:t>explicit focus on connecting labor and racial justice.</w:t>
      </w:r>
    </w:p>
    <w:p w14:paraId="38D19775" w14:textId="77777777" w:rsidR="00893B4C" w:rsidRPr="00554A76" w:rsidRDefault="00893B4C" w:rsidP="00893B4C">
      <w:pPr>
        <w:rPr>
          <w:sz w:val="8"/>
        </w:rPr>
      </w:pPr>
      <w:r w:rsidRPr="00554A76">
        <w:rPr>
          <w:sz w:val="8"/>
        </w:rPr>
        <w:t xml:space="preserve">Taft-Hartley also excluded independent contractors from the protections of the NLRA and banned secondary boycotts (labor actions against anyone but the workers’ direct employer), which also facilitated </w:t>
      </w:r>
      <w:r w:rsidRPr="005831CC">
        <w:rPr>
          <w:rStyle w:val="StyleUnderline"/>
          <w:highlight w:val="cyan"/>
        </w:rPr>
        <w:t xml:space="preserve">the rise of </w:t>
      </w:r>
      <w:r w:rsidRPr="00554A76">
        <w:rPr>
          <w:sz w:val="8"/>
        </w:rPr>
        <w:t>the</w:t>
      </w:r>
      <w:r w:rsidRPr="005831CC">
        <w:rPr>
          <w:rStyle w:val="StyleUnderline"/>
          <w:highlight w:val="cyan"/>
        </w:rPr>
        <w:t xml:space="preserve"> fissured workplace. Compared to white male workers</w:t>
      </w:r>
      <w:r w:rsidRPr="00554A76">
        <w:rPr>
          <w:sz w:val="8"/>
        </w:rPr>
        <w:t xml:space="preserve">, who were predominantly employed by large, centralized employers at the time, these provisions </w:t>
      </w:r>
      <w:r w:rsidRPr="005831CC">
        <w:rPr>
          <w:rStyle w:val="StyleUnderline"/>
          <w:highlight w:val="cyan"/>
        </w:rPr>
        <w:t>had a greater impact on women and nonwhite workers</w:t>
      </w:r>
      <w:r w:rsidRPr="00554A76">
        <w:rPr>
          <w:sz w:val="8"/>
        </w:rPr>
        <w:t xml:space="preserve"> because they were more frequently employed at subcontractors, suppliers, and other firms, or working without employee status altogether.105</w:t>
      </w:r>
    </w:p>
    <w:p w14:paraId="5BAC3BD8" w14:textId="77777777" w:rsidR="00893B4C" w:rsidRPr="00554A76" w:rsidRDefault="00893B4C" w:rsidP="00893B4C">
      <w:pPr>
        <w:rPr>
          <w:sz w:val="8"/>
        </w:rPr>
      </w:pPr>
      <w:r w:rsidRPr="00554A76">
        <w:rPr>
          <w:sz w:val="8"/>
        </w:rPr>
        <w:t>LAYER 3 Fragmented Bargaining Landscape</w:t>
      </w:r>
    </w:p>
    <w:p w14:paraId="7980AD39" w14:textId="77777777" w:rsidR="00893B4C" w:rsidRPr="00554A76" w:rsidRDefault="00893B4C" w:rsidP="00893B4C">
      <w:pPr>
        <w:rPr>
          <w:sz w:val="8"/>
        </w:rPr>
      </w:pPr>
      <w:r w:rsidRPr="00554A76">
        <w:rPr>
          <w:sz w:val="8"/>
        </w:rPr>
        <w:t xml:space="preserve">In the second-to-last layer, we find that </w:t>
      </w:r>
      <w:r w:rsidRPr="005831CC">
        <w:rPr>
          <w:rStyle w:val="StyleUnderline"/>
          <w:highlight w:val="cyan"/>
        </w:rPr>
        <w:t>our current system of bargaining keeps workers divided across workplaces</w:t>
      </w:r>
      <w:r w:rsidRPr="00554A76">
        <w:rPr>
          <w:sz w:val="8"/>
        </w:rPr>
        <w:t>, even when unionized, severely limiting our ability to secure a better future. For example, private collective bargaining agreements are negotiated shop-by-shop or unit-by-unit instead of sector-wide. This constrains organizing and limits the reach of any wins to specific workplaces. Additionally, many corporations have also outsourced core functions to “independent” firms they control. This means that while workers at a McDonald’s franchisee can engage in collective bargaining against the franchisee itself, they cannot bargain with McDonald’s USA.106, 107 Moreover, the mandatory subjects of bargaining outlined by the NLRA often favor companies, further hindering organized labor’s expansion.</w:t>
      </w:r>
    </w:p>
    <w:p w14:paraId="58826927" w14:textId="77777777" w:rsidR="00893B4C" w:rsidRPr="00554A76" w:rsidRDefault="00893B4C" w:rsidP="00893B4C">
      <w:pPr>
        <w:rPr>
          <w:sz w:val="8"/>
        </w:rPr>
      </w:pPr>
      <w:r w:rsidRPr="00554A76">
        <w:rPr>
          <w:sz w:val="8"/>
        </w:rPr>
        <w:t>LAYER 4 Workers Vs. Anyone Who Does Not or Cannot Work</w:t>
      </w:r>
    </w:p>
    <w:p w14:paraId="1E08EA57" w14:textId="77777777" w:rsidR="00893B4C" w:rsidRPr="00554A76" w:rsidRDefault="00893B4C" w:rsidP="00893B4C">
      <w:pPr>
        <w:rPr>
          <w:sz w:val="8"/>
        </w:rPr>
      </w:pPr>
      <w:r w:rsidRPr="00554A76">
        <w:rPr>
          <w:sz w:val="8"/>
        </w:rPr>
        <w:t>Lastly, reaching the final and most crucial layer of our metaphorical cake, we discover that the U.S. relies on a system of predominantly privatized rights and benefits that heavily relies on private employers to provide for their workers. As a result, individuals who cannot work or choose not to work are left with an intentionally inferior system of public benefits, which frequently suffers from underfunding and delays. This arrangement not only harms those who are not employed but also leaves workers beholden to employers to get their most basic needs met. Therefore, any discussion on shifting the balance of power between workers and corporations must address the deliberate inequities embedded in our labor laws and social safety net systems.</w:t>
      </w:r>
    </w:p>
    <w:p w14:paraId="5712D808" w14:textId="77777777" w:rsidR="00893B4C" w:rsidRPr="00554A76" w:rsidRDefault="00893B4C" w:rsidP="00893B4C">
      <w:pPr>
        <w:rPr>
          <w:sz w:val="8"/>
        </w:rPr>
      </w:pPr>
      <w:r w:rsidRPr="00554A76">
        <w:rPr>
          <w:sz w:val="8"/>
        </w:rPr>
        <w:t xml:space="preserve">Ultimately, the layers that constitute our current system have led to a concentrated labor market that weakens, divides, and deprives the working class of their power to confront unchecked corporate dominance. This underscores the critical importance of strengthening labor organizing as a means to counter corporate power. Simply having systems, legal protections, and rights in place is insufficient; </w:t>
      </w:r>
      <w:r w:rsidRPr="005831CC">
        <w:rPr>
          <w:rStyle w:val="StyleUnderline"/>
          <w:highlight w:val="cyan"/>
        </w:rPr>
        <w:t>workers must build</w:t>
      </w:r>
      <w:r w:rsidRPr="00554A76">
        <w:rPr>
          <w:sz w:val="8"/>
        </w:rPr>
        <w:t xml:space="preserve"> enough </w:t>
      </w:r>
      <w:r w:rsidRPr="005831CC">
        <w:rPr>
          <w:rStyle w:val="StyleUnderline"/>
          <w:highlight w:val="cyan"/>
        </w:rPr>
        <w:t>power to vindicate</w:t>
      </w:r>
      <w:r w:rsidRPr="00554A76">
        <w:rPr>
          <w:sz w:val="8"/>
        </w:rPr>
        <w:t xml:space="preserve"> those </w:t>
      </w:r>
      <w:r w:rsidRPr="005831CC">
        <w:rPr>
          <w:rStyle w:val="StyleUnderline"/>
          <w:highlight w:val="cyan"/>
        </w:rPr>
        <w:t xml:space="preserve">rights </w:t>
      </w:r>
      <w:r w:rsidRPr="00554A76">
        <w:rPr>
          <w:sz w:val="8"/>
        </w:rPr>
        <w:t>and ensure accountability.</w:t>
      </w:r>
    </w:p>
    <w:p w14:paraId="08F68F3D" w14:textId="77777777" w:rsidR="00893B4C" w:rsidRPr="00554A76" w:rsidRDefault="00893B4C" w:rsidP="00893B4C">
      <w:pPr>
        <w:rPr>
          <w:sz w:val="8"/>
        </w:rPr>
      </w:pPr>
      <w:r w:rsidRPr="00554A76">
        <w:rPr>
          <w:sz w:val="8"/>
        </w:rPr>
        <w:t>THE SOLUTION: Strengthen Our Labor Laws to Protect All Workers and Value All Work</w:t>
      </w:r>
    </w:p>
    <w:p w14:paraId="75E1D2F3" w14:textId="77777777" w:rsidR="00893B4C" w:rsidRPr="00554A76" w:rsidRDefault="00893B4C" w:rsidP="00893B4C">
      <w:pPr>
        <w:rPr>
          <w:sz w:val="8"/>
        </w:rPr>
      </w:pPr>
      <w:r w:rsidRPr="00554A76">
        <w:rPr>
          <w:sz w:val="8"/>
        </w:rPr>
        <w:t xml:space="preserve">To build up worker power and voice further, we must implement reforms that intentionally strengthen workers’ ability to form unions and to bargain, while also reducing the power corporations have to keep us in unhealthy and harmful work environments. In effect, we need a comprehensive reevaluation of economic policy to safeguard and support workers,108 </w:t>
      </w:r>
      <w:r w:rsidRPr="005831CC">
        <w:rPr>
          <w:rStyle w:val="StyleUnderline"/>
          <w:highlight w:val="cyan"/>
        </w:rPr>
        <w:t>and</w:t>
      </w:r>
      <w:r w:rsidRPr="00554A76">
        <w:rPr>
          <w:sz w:val="8"/>
        </w:rPr>
        <w:t xml:space="preserve"> to </w:t>
      </w:r>
      <w:r w:rsidRPr="005831CC">
        <w:rPr>
          <w:rStyle w:val="StyleUnderline"/>
          <w:highlight w:val="cyan"/>
        </w:rPr>
        <w:t>dismantle the power that corporations have</w:t>
      </w:r>
      <w:r w:rsidRPr="00554A76">
        <w:rPr>
          <w:sz w:val="8"/>
        </w:rPr>
        <w:t xml:space="preserve"> to pit us against each other, here and abroad. The following efforts and policies should be part of this reevaluation. Bring all workers into federal labor law protections.</w:t>
      </w:r>
    </w:p>
    <w:p w14:paraId="7366B287" w14:textId="77777777" w:rsidR="00893B4C" w:rsidRPr="00554A76" w:rsidRDefault="00893B4C" w:rsidP="00893B4C">
      <w:pPr>
        <w:rPr>
          <w:sz w:val="8"/>
        </w:rPr>
      </w:pPr>
      <w:r w:rsidRPr="00554A76">
        <w:rPr>
          <w:sz w:val="8"/>
        </w:rPr>
        <w:t>In order to boost worker voice and power, we first need to end the exclusion of those who have been left out of labor and wage protections by stopping companies from rigging the game in their favor. This requires closing loopholes, like misclassification, that allow employers to bypass labor laws, as well as expanding the right of all workers to organize, unionize, and bargain collectively.</w:t>
      </w:r>
    </w:p>
    <w:p w14:paraId="45DBE7CB" w14:textId="77777777" w:rsidR="00893B4C" w:rsidRPr="00554A76" w:rsidRDefault="00893B4C" w:rsidP="00893B4C">
      <w:pPr>
        <w:rPr>
          <w:sz w:val="8"/>
        </w:rPr>
      </w:pPr>
      <w:r w:rsidRPr="00554A76">
        <w:rPr>
          <w:sz w:val="8"/>
        </w:rPr>
        <w:t>Two pieces of legislation that can help accomplish this are the Protecting the Right to Organize (PRO) Act,109 which, among a number of other pro-worker provisions, ends the misclassification of independent contractors by expanding the definition of employee, along with the Public Service Freedom to Negotiate Act,110 which extends federal labor protections and bargaining rights to all public-sector workers.</w:t>
      </w:r>
    </w:p>
    <w:p w14:paraId="20582F3D" w14:textId="77777777" w:rsidR="00893B4C" w:rsidRPr="00554A76" w:rsidRDefault="00893B4C" w:rsidP="00893B4C">
      <w:pPr>
        <w:rPr>
          <w:sz w:val="8"/>
        </w:rPr>
      </w:pPr>
      <w:r w:rsidRPr="00554A76">
        <w:rPr>
          <w:sz w:val="8"/>
        </w:rPr>
        <w:t>Strengthen unions by repealing anti-union laws and increasing enforcement.</w:t>
      </w:r>
    </w:p>
    <w:p w14:paraId="7218FE7D" w14:textId="77777777" w:rsidR="00893B4C" w:rsidRPr="00554A76" w:rsidRDefault="00893B4C" w:rsidP="00893B4C">
      <w:pPr>
        <w:rPr>
          <w:sz w:val="8"/>
        </w:rPr>
      </w:pPr>
      <w:r w:rsidRPr="00554A76">
        <w:rPr>
          <w:sz w:val="8"/>
        </w:rPr>
        <w:t>To strengthen and protect union power, we also need to reverse many anti-worker laws and practices across the country, such as right-to-work laws, which have limited the ability of workers to join and maintain unions, and captive audience meetings, where employers force unionizing employees to attend anti-union meetings designed to pressure workers from voting in favor of a union. Additionally, to sustain these and other proworker efforts, we also need to increase penalties for employers who violate workers’ rights by boosting the funding and enforcement power of the NLRB. The PRO Act would also increase penalties against those that violate labor laws and would override anti-worker laws and practices throughout the country.111</w:t>
      </w:r>
    </w:p>
    <w:p w14:paraId="43E7FE9E" w14:textId="77777777" w:rsidR="00893B4C" w:rsidRPr="00554A76" w:rsidRDefault="00893B4C" w:rsidP="00893B4C">
      <w:pPr>
        <w:rPr>
          <w:sz w:val="8"/>
        </w:rPr>
      </w:pPr>
      <w:r w:rsidRPr="00554A76">
        <w:rPr>
          <w:sz w:val="8"/>
        </w:rPr>
        <w:t>Create a sectoral bargaining system to supercharge worker power.</w:t>
      </w:r>
    </w:p>
    <w:p w14:paraId="361FBAF5" w14:textId="77777777" w:rsidR="00893B4C" w:rsidRPr="00554A76" w:rsidRDefault="00893B4C" w:rsidP="00893B4C">
      <w:pPr>
        <w:rPr>
          <w:sz w:val="8"/>
        </w:rPr>
      </w:pPr>
      <w:r w:rsidRPr="00554A76">
        <w:rPr>
          <w:sz w:val="8"/>
        </w:rPr>
        <w:t xml:space="preserve">To massively boost the power of workers, we need to create and implement </w:t>
      </w:r>
      <w:r w:rsidRPr="005831CC">
        <w:rPr>
          <w:rStyle w:val="StyleUnderline"/>
          <w:highlight w:val="cyan"/>
        </w:rPr>
        <w:t>a sector-wide approach to collective bargaining</w:t>
      </w:r>
      <w:r w:rsidRPr="00554A76">
        <w:rPr>
          <w:sz w:val="8"/>
        </w:rPr>
        <w:t xml:space="preserve">, instead of continuing with our current company-by-company approach. By allowing and empowering employees to set employment terms across sectors, sectoral bargaining </w:t>
      </w:r>
      <w:r w:rsidRPr="005831CC">
        <w:rPr>
          <w:rStyle w:val="StyleUnderline"/>
          <w:highlight w:val="cyan"/>
        </w:rPr>
        <w:t>would enormously rebalance power</w:t>
      </w:r>
      <w:r w:rsidRPr="00554A76">
        <w:rPr>
          <w:sz w:val="8"/>
        </w:rPr>
        <w:t xml:space="preserve"> in favor of workers. For example, instead of each Amazon warehouse having separate negotiations, a union like the Amazon Labor Union could work with other warehouse workers, both at Amazon and other companies, to establish a collective standard for wages, benefits, and working conditions that applies to the entire warehouse labor sector. </w:t>
      </w:r>
      <w:r w:rsidRPr="005831CC">
        <w:rPr>
          <w:rStyle w:val="StyleUnderline"/>
          <w:highlight w:val="cyan"/>
        </w:rPr>
        <w:t>Sectoral bargaining is critical for boosting worker power and curbing corporate concentration, as it puts an end to the race to the bottom</w:t>
      </w:r>
      <w:r w:rsidRPr="00554A76">
        <w:rPr>
          <w:sz w:val="8"/>
        </w:rPr>
        <w:t xml:space="preserve"> that lowers worker wages and pits workers against each other.112</w:t>
      </w:r>
    </w:p>
    <w:p w14:paraId="7A540E62" w14:textId="77777777" w:rsidR="00893B4C" w:rsidRPr="00554A76" w:rsidRDefault="00893B4C" w:rsidP="00893B4C">
      <w:pPr>
        <w:rPr>
          <w:sz w:val="8"/>
        </w:rPr>
      </w:pPr>
      <w:r w:rsidRPr="00554A76">
        <w:rPr>
          <w:sz w:val="8"/>
        </w:rPr>
        <w:t>To guide the development of a sectoral bargaining system, we highlight a few critical principles put forward in 2021 by over 80 scholars, labor lawyers, advocates, and union leaders,113 which include the following.</w:t>
      </w:r>
    </w:p>
    <w:p w14:paraId="05B8CD73" w14:textId="77777777" w:rsidR="00893B4C" w:rsidRPr="00554A76" w:rsidRDefault="00893B4C" w:rsidP="00893B4C">
      <w:pPr>
        <w:ind w:left="720"/>
        <w:rPr>
          <w:sz w:val="8"/>
        </w:rPr>
      </w:pPr>
      <w:r w:rsidRPr="00554A76">
        <w:rPr>
          <w:sz w:val="8"/>
        </w:rPr>
        <w:t>• Coverage: All workers are presumed to be employees and qualify for sectoral bargaining, unless the employer can demonstrate that the worker is a true independent entrepreneur through the ABC Test.xvi</w:t>
      </w:r>
    </w:p>
    <w:p w14:paraId="1DAE7465" w14:textId="77777777" w:rsidR="00893B4C" w:rsidRPr="00554A76" w:rsidRDefault="00893B4C" w:rsidP="00893B4C">
      <w:pPr>
        <w:ind w:left="720"/>
        <w:rPr>
          <w:sz w:val="8"/>
        </w:rPr>
      </w:pPr>
      <w:r w:rsidRPr="00554A76">
        <w:rPr>
          <w:sz w:val="8"/>
        </w:rPr>
        <w:t>• Benefits: Portable benefits offered within a sectoral bargaining system should not be inferior to existing social systems, and they should not be used to reduce employers’ obligations to their workers.</w:t>
      </w:r>
    </w:p>
    <w:p w14:paraId="48B40256" w14:textId="77777777" w:rsidR="00893B4C" w:rsidRPr="00554A76" w:rsidRDefault="00893B4C" w:rsidP="00893B4C">
      <w:pPr>
        <w:ind w:left="720"/>
        <w:rPr>
          <w:sz w:val="8"/>
        </w:rPr>
      </w:pPr>
      <w:r w:rsidRPr="00554A76">
        <w:rPr>
          <w:sz w:val="8"/>
        </w:rPr>
        <w:t>• Participation and Representation: All workers in a sectoral bargaining system should have a meaningful say in the negotiation process and be represented through organized and democratic organizations.</w:t>
      </w:r>
    </w:p>
    <w:p w14:paraId="3CCA6732" w14:textId="77777777" w:rsidR="00893B4C" w:rsidRPr="00554A76" w:rsidRDefault="00893B4C" w:rsidP="00893B4C">
      <w:pPr>
        <w:ind w:left="720"/>
        <w:rPr>
          <w:sz w:val="8"/>
        </w:rPr>
      </w:pPr>
      <w:r w:rsidRPr="00554A76">
        <w:rPr>
          <w:sz w:val="8"/>
        </w:rPr>
        <w:t>• Union Involvement: Only independent trade unions, not company unions, should be part of a sectoral bargaining system.</w:t>
      </w:r>
    </w:p>
    <w:p w14:paraId="3BE5CDB8" w14:textId="77777777" w:rsidR="00893B4C" w:rsidRPr="00554A76" w:rsidRDefault="00893B4C" w:rsidP="00893B4C">
      <w:pPr>
        <w:rPr>
          <w:sz w:val="8"/>
        </w:rPr>
      </w:pPr>
      <w:r w:rsidRPr="00554A76">
        <w:rPr>
          <w:sz w:val="8"/>
        </w:rPr>
        <w:t xml:space="preserve">In addition to these principles, it is important to minimize friction between workers’ rights and their ability to secure them. This can be achieved by implementing automatic triggers, such as establishing a sectoral bargaining panel when union density in a sector reaches a certain threshold, as recommended by the Clean Slate for Worker Power project at Harvard Law School.114 It is important to note that the organizers we spoke with emphasized that the creation of sectoral bargaining should go hand in hand with the breaking up of large companies.115 </w:t>
      </w:r>
      <w:r w:rsidRPr="005831CC">
        <w:rPr>
          <w:rStyle w:val="StyleUnderline"/>
          <w:highlight w:val="cyan"/>
        </w:rPr>
        <w:t>By breaking up large companies, collective bargaining can be applied across the resulting smaller firms</w:t>
      </w:r>
      <w:r w:rsidRPr="00554A76">
        <w:rPr>
          <w:sz w:val="8"/>
        </w:rPr>
        <w:t>, ensuring that sectoral bargaining covers as broad a range of workers as possible.</w:t>
      </w:r>
    </w:p>
    <w:p w14:paraId="7A11DC8A" w14:textId="77777777" w:rsidR="00893B4C" w:rsidRPr="00554A76" w:rsidRDefault="00893B4C" w:rsidP="00893B4C">
      <w:pPr>
        <w:rPr>
          <w:sz w:val="8"/>
        </w:rPr>
      </w:pPr>
      <w:r w:rsidRPr="00554A76">
        <w:rPr>
          <w:sz w:val="8"/>
        </w:rPr>
        <w:t>Furthermore, to pave the way for a national sectoral bargaining system, states and local governments should create wage boards within their jurisdictions. Building on efforts in states like New York, New Jersey, and California (which recently enacted the Fast Food Accountability and Standards [FAST] Recovery Act, a lawturned-ballot-measure to create a state-appointed council to negotiate pay and other working standards for fast-food workers in the state),116, xvii wage boards would more immediately help workers set minimum sectorwide standards for wages, benefits, and working conditions within their state or local areas.117 Similar to the federal corporate chartering system proposed earlier in this report, it is crucial that workers from historically oppressed communities have a significant representation on these boards (at least 50 percent).xviii</w:t>
      </w:r>
    </w:p>
    <w:p w14:paraId="1A468C07" w14:textId="77777777" w:rsidR="00893B4C" w:rsidRPr="00554A76" w:rsidRDefault="00893B4C" w:rsidP="00893B4C">
      <w:pPr>
        <w:rPr>
          <w:sz w:val="8"/>
        </w:rPr>
      </w:pPr>
      <w:r w:rsidRPr="00554A76">
        <w:rPr>
          <w:sz w:val="8"/>
        </w:rPr>
        <w:t>Decouple life-sustaining benefits from one’s employment.</w:t>
      </w:r>
    </w:p>
    <w:p w14:paraId="1F769F9E" w14:textId="77777777" w:rsidR="00893B4C" w:rsidRPr="00554A76" w:rsidRDefault="00893B4C" w:rsidP="00893B4C">
      <w:pPr>
        <w:rPr>
          <w:sz w:val="8"/>
        </w:rPr>
      </w:pPr>
      <w:r w:rsidRPr="00554A76">
        <w:rPr>
          <w:sz w:val="8"/>
        </w:rPr>
        <w:t>To improve the overall position of workers, we need to break employers’ power over workers as the sole avenue for accessing life-sustaining social benefits. To decouple these benefits and services from employment, we need to establish a guaranteed basic income that sustains and prevents workers from being forced to navigate the economy with poverty-level wages or endure harmful working conditions to make ends meet.</w:t>
      </w:r>
    </w:p>
    <w:p w14:paraId="24D63748" w14:textId="77777777" w:rsidR="00893B4C" w:rsidRPr="00554A76" w:rsidRDefault="00893B4C" w:rsidP="00893B4C">
      <w:pPr>
        <w:rPr>
          <w:sz w:val="8"/>
        </w:rPr>
      </w:pPr>
      <w:r w:rsidRPr="00554A76">
        <w:rPr>
          <w:sz w:val="8"/>
        </w:rPr>
        <w:t>At the same time, we also need to create a national system of paid sick and family leave that guarantees that workers are not forced to choose between earning an income or caring for themselves or a loved one. Lastly, we also must establish and expand universal worker relief funds that automatically scale-up during economic downturns, providing workers with sustainable levels of economic support, in the form of cash, during times of need. Organizers emphasized the importance of this type of support for temporary workers and subcontractors who face particularly unstable employment.</w:t>
      </w:r>
    </w:p>
    <w:p w14:paraId="4913988D" w14:textId="77777777" w:rsidR="00893B4C" w:rsidRPr="00554A76" w:rsidRDefault="00893B4C" w:rsidP="00893B4C">
      <w:pPr>
        <w:rPr>
          <w:sz w:val="8"/>
        </w:rPr>
      </w:pPr>
      <w:r w:rsidRPr="00554A76">
        <w:rPr>
          <w:sz w:val="8"/>
        </w:rPr>
        <w:t>Create a federal job guarantee.</w:t>
      </w:r>
    </w:p>
    <w:p w14:paraId="0FD0396F" w14:textId="77777777" w:rsidR="00893B4C" w:rsidRPr="00554A76" w:rsidRDefault="00893B4C" w:rsidP="00893B4C">
      <w:pPr>
        <w:rPr>
          <w:sz w:val="8"/>
        </w:rPr>
      </w:pPr>
      <w:r w:rsidRPr="00554A76">
        <w:rPr>
          <w:sz w:val="8"/>
        </w:rPr>
        <w:t>To further rebalance the labor market in favor of workers, we can reduce the dominance of employers by establishing new public pathways to good jobs through a federal job guarantee. This idea, championed by the federal government during the 1930s (through the creation of the Works Progress Administration and xvii Enacted into law in January 2022, California’s FAST Act was put on hold a month before its effective date, in December 2022, in response to a lawsuit filed by the fastfood industry group, Save the Restaurants. After a campaign by an industry coalition led by the International Franchise Association (IFA), the future of the FAST Act will now be determined by California voters in 2024 through a ballot measure. xviii Non-shareholding members should be compensated at a wage commensurate with the role of board member. Civilian Conservation Corps),118 the Black Panther Party,119 Martin Luther King Jr.,120 and others, would provide government-backed jobs with livable wages, healthcare, paid leave, and retirement benefits as an alternative to low-wage private-sector work.</w:t>
      </w:r>
    </w:p>
    <w:p w14:paraId="4238137E" w14:textId="77777777" w:rsidR="00893B4C" w:rsidRPr="00554A76" w:rsidRDefault="00893B4C" w:rsidP="00893B4C">
      <w:pPr>
        <w:rPr>
          <w:sz w:val="8"/>
        </w:rPr>
      </w:pPr>
      <w:r w:rsidRPr="00554A76">
        <w:rPr>
          <w:sz w:val="8"/>
        </w:rPr>
        <w:t>This concept elevates a proposal by economists Mark Paul, William Darity, Jr., and Darrick Hamilton121—jobs offered through the program should be universally available for every capable adult and should provide a living wage that covers basic needs (rather than wages that raise workers above the poverty level as the Paul, Darity, Hamilton proposal calls for).122 Fringe benefits should also be included, and the program should be governed by a local body with democratic accountability and funded exclusively by the federal government. While a federal job guarantee may not solve all labor market problems, it would build on a history of government employment as a safe haven for people of color, creating jobs that serve locally identified needs and reducing the power of the private sector over workers.</w:t>
      </w:r>
    </w:p>
    <w:p w14:paraId="7C509D24" w14:textId="77777777" w:rsidR="00893B4C" w:rsidRPr="00554A76" w:rsidRDefault="00893B4C" w:rsidP="00893B4C">
      <w:pPr>
        <w:rPr>
          <w:sz w:val="8"/>
        </w:rPr>
      </w:pPr>
      <w:r w:rsidRPr="00554A76">
        <w:rPr>
          <w:sz w:val="8"/>
        </w:rPr>
        <w:t>Reform worker and trade policies that subordinate global south workers and their economies to U.S. corporations.</w:t>
      </w:r>
    </w:p>
    <w:p w14:paraId="3BA95C26" w14:textId="77777777" w:rsidR="00893B4C" w:rsidRPr="00554A76" w:rsidRDefault="00893B4C" w:rsidP="00893B4C">
      <w:pPr>
        <w:rPr>
          <w:sz w:val="8"/>
        </w:rPr>
      </w:pPr>
      <w:r w:rsidRPr="00554A76">
        <w:rPr>
          <w:sz w:val="8"/>
        </w:rPr>
        <w:t>To address the power imbalances faced by (im)migrant agricultural workers, reforms are needed in programs like H2-A and in our approach to farmworkers in the labor market. As Centro De Los Derechos Del Migrante recommends, we should start by giving workers greater control over who employs them and providing a pathway to citizenship or legal permanent status (at a minimum).123 Conversations in sessions with organizers affirmed that employment should create clear pathways to citizenship status. Additionally, we should also move to end the exclusion of farmworkers and others from accessing labor protections and ensure that these workers are able to access public supports, including healthcare, while they are here.</w:t>
      </w:r>
    </w:p>
    <w:p w14:paraId="6B40F133" w14:textId="77777777" w:rsidR="00893B4C" w:rsidRPr="00554A76" w:rsidRDefault="00893B4C" w:rsidP="00893B4C">
      <w:pPr>
        <w:rPr>
          <w:sz w:val="8"/>
        </w:rPr>
      </w:pPr>
      <w:r w:rsidRPr="00554A76">
        <w:rPr>
          <w:sz w:val="8"/>
        </w:rPr>
        <w:t>On an international level, tax loopholes that incentivize offshoring jobs and profits should be closed. Environmental and labor standards should be enforced in all U.S. trade agreements, and stakeholder participation and approval should be mandated in trade negotiations. Finally, investment treaty arrangements that give excessive power to corporations should be eliminated to prevent them from dictating global policy for their own profits.</w:t>
      </w:r>
    </w:p>
    <w:p w14:paraId="357211BC" w14:textId="77777777" w:rsidR="00893B4C" w:rsidRPr="00CC6FFE" w:rsidRDefault="00893B4C" w:rsidP="00893B4C"/>
    <w:p w14:paraId="741F3BD3" w14:textId="77777777" w:rsidR="00893B4C" w:rsidRPr="003320CB" w:rsidRDefault="00893B4C" w:rsidP="00893B4C">
      <w:pPr>
        <w:pStyle w:val="Heading4"/>
        <w:rPr>
          <w:rStyle w:val="Style13ptBold"/>
          <w:b/>
          <w:bCs w:val="0"/>
        </w:rPr>
      </w:pPr>
      <w:r w:rsidRPr="003320CB">
        <w:rPr>
          <w:rStyle w:val="Style13ptBold"/>
          <w:b/>
          <w:bCs w:val="0"/>
        </w:rPr>
        <w:t xml:space="preserve">Sectoral bargaining is key to </w:t>
      </w:r>
      <w:r w:rsidRPr="003320CB">
        <w:rPr>
          <w:rStyle w:val="Style13ptBold"/>
          <w:b/>
          <w:bCs w:val="0"/>
          <w:u w:val="single"/>
        </w:rPr>
        <w:t>combatting</w:t>
      </w:r>
      <w:r w:rsidRPr="003320CB">
        <w:rPr>
          <w:rStyle w:val="Style13ptBold"/>
          <w:b/>
          <w:bCs w:val="0"/>
        </w:rPr>
        <w:t xml:space="preserve"> the systems and processes that underpin the </w:t>
      </w:r>
      <w:r>
        <w:rPr>
          <w:rStyle w:val="Style13ptBold"/>
          <w:b/>
          <w:bCs w:val="0"/>
          <w:u w:val="single"/>
        </w:rPr>
        <w:t>industrial capitalist economy</w:t>
      </w:r>
    </w:p>
    <w:p w14:paraId="6D470862" w14:textId="77777777" w:rsidR="00893B4C" w:rsidRDefault="00893B4C" w:rsidP="00893B4C">
      <w:r w:rsidRPr="00E66B2F">
        <w:rPr>
          <w:rStyle w:val="Style13ptBold"/>
        </w:rPr>
        <w:t xml:space="preserve">Crawford </w:t>
      </w:r>
      <w:r>
        <w:rPr>
          <w:rStyle w:val="Style13ptBold"/>
        </w:rPr>
        <w:t xml:space="preserve">&amp; Whyte </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91985D2" w14:textId="77777777" w:rsidR="00893B4C" w:rsidRPr="00D06D20" w:rsidRDefault="00893B4C" w:rsidP="00893B4C">
      <w:pPr>
        <w:rPr>
          <w:sz w:val="16"/>
        </w:rPr>
      </w:pPr>
      <w:r w:rsidRPr="00D06D20">
        <w:rPr>
          <w:sz w:val="16"/>
        </w:rPr>
        <w:t xml:space="preserve">The Political Economy of Speed. </w:t>
      </w:r>
    </w:p>
    <w:p w14:paraId="432FAA9F" w14:textId="77777777" w:rsidR="00893B4C" w:rsidRPr="00D06D20" w:rsidRDefault="00893B4C" w:rsidP="00893B4C">
      <w:pPr>
        <w:rPr>
          <w:sz w:val="16"/>
        </w:rPr>
      </w:pPr>
      <w:r w:rsidRPr="00D06D20">
        <w:rPr>
          <w:sz w:val="16"/>
        </w:rPr>
        <w:t xml:space="preserve">In his classic study of the North Sea, WG Carson identified the political economy of speed that dominated the labour process and ensured workers paid “the other price of Britain’s oil.”44 The Other Price of Britain’s Oil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was many times that of an equivalent onshore worker (eleven times the fatality rate in the construction industry and nearly nine times the rate in mining), the British government effectively exempted offshore platforms from labour standards and turned a blind eye to union busting. This </w:t>
      </w:r>
      <w:r w:rsidRPr="00D04FE8">
        <w:rPr>
          <w:rStyle w:val="StyleUnderline"/>
          <w:highlight w:val="cyan"/>
        </w:rPr>
        <w:t>‘</w:t>
      </w:r>
      <w:r w:rsidRPr="00D04FE8">
        <w:rPr>
          <w:rStyle w:val="Emphasis"/>
          <w:highlight w:val="cyan"/>
        </w:rPr>
        <w:t>political economy of speed</w:t>
      </w:r>
      <w:r w:rsidRPr="00D04FE8">
        <w:rPr>
          <w:rStyle w:val="StyleUnderline"/>
          <w:highlight w:val="cyan"/>
        </w:rPr>
        <w:t>’</w:t>
      </w:r>
      <w:r w:rsidRPr="00D06D20">
        <w:rPr>
          <w:sz w:val="16"/>
        </w:rPr>
        <w:t xml:space="preserve"> created unbearable tensions which </w:t>
      </w:r>
      <w:r w:rsidRPr="00D04FE8">
        <w:rPr>
          <w:rStyle w:val="StyleUnderline"/>
          <w:highlight w:val="cyan"/>
        </w:rPr>
        <w:t>push</w:t>
      </w:r>
      <w:r w:rsidRPr="003D23A5">
        <w:rPr>
          <w:rStyle w:val="StyleUnderline"/>
        </w:rPr>
        <w:t xml:space="preserve">ed </w:t>
      </w:r>
      <w:r w:rsidRPr="00D04FE8">
        <w:rPr>
          <w:rStyle w:val="StyleUnderline"/>
          <w:highlight w:val="cyan"/>
        </w:rPr>
        <w:t>production</w:t>
      </w:r>
      <w:r w:rsidRPr="003D23A5">
        <w:rPr>
          <w:rStyle w:val="StyleUnderline"/>
        </w:rPr>
        <w:t xml:space="preserve"> rates </w:t>
      </w:r>
      <w:r w:rsidRPr="00D04FE8">
        <w:rPr>
          <w:rStyle w:val="StyleUnderline"/>
          <w:highlight w:val="cyan"/>
        </w:rPr>
        <w:t>beyond safe limits</w:t>
      </w:r>
      <w:r w:rsidRPr="00D06D20">
        <w:rPr>
          <w:sz w:val="16"/>
        </w:rPr>
        <w:t xml:space="preserve">. </w:t>
      </w:r>
    </w:p>
    <w:p w14:paraId="16B16DBB" w14:textId="77777777" w:rsidR="00893B4C" w:rsidRPr="00D06D20" w:rsidRDefault="00893B4C" w:rsidP="00893B4C">
      <w:pPr>
        <w:rPr>
          <w:sz w:val="16"/>
        </w:rPr>
      </w:pPr>
      <w:r w:rsidRPr="00D06D20">
        <w:rPr>
          <w:sz w:val="16"/>
        </w:rPr>
        <w:t xml:space="preserve">This political economy of speed was accelerated by events in the geo-political system. The collapse of the OPEC cartel quota in 1985 saw the average price of a barrel of oil plummet from more than $30 in November 1985 to around $10 in April 1986. The implosion of the oil market had a dramatic effect on the industry. In order to defend profit levels, oil companies slashed their operational budgets by between 30 and 40 per cent.45 Wage levels fell dramatically and 1986 saw up to 22,000 jobs lost in the industry. The oil companies’ response to the collapse in the oil price had far reaching implications for workplace safety, and the regular maintenance of plant equipment was a major casualty of operational cost cutting. It is not difficult to see how the collapse of the market price can affect the balance of power between shareholders, managers and workers. When the oil price is low, the demand to make more profits for less investment intensifies. </w:t>
      </w:r>
      <w:r w:rsidRPr="003D23A5">
        <w:rPr>
          <w:rStyle w:val="StyleUnderline"/>
        </w:rPr>
        <w:t>Workers‘ ability to respond and defend themselves is reduced as</w:t>
      </w:r>
      <w:r w:rsidRPr="00D06D20">
        <w:rPr>
          <w:sz w:val="16"/>
        </w:rPr>
        <w:t xml:space="preserve"> exposure to </w:t>
      </w:r>
      <w:r w:rsidRPr="00D04FE8">
        <w:rPr>
          <w:rStyle w:val="StyleUnderline"/>
          <w:highlight w:val="cyan"/>
        </w:rPr>
        <w:t>layoffs and production cuts</w:t>
      </w:r>
      <w:r w:rsidRPr="003D23A5">
        <w:rPr>
          <w:rStyle w:val="StyleUnderline"/>
        </w:rPr>
        <w:t xml:space="preserve"> increases</w:t>
      </w:r>
      <w:r w:rsidRPr="00D06D20">
        <w:rPr>
          <w:sz w:val="16"/>
        </w:rPr>
        <w:t xml:space="preserve">. Almost precisely, </w:t>
      </w:r>
      <w:r w:rsidRPr="003D23A5">
        <w:rPr>
          <w:rStyle w:val="StyleUnderline"/>
        </w:rPr>
        <w:t>the same political and organizational conditions</w:t>
      </w:r>
      <w:r w:rsidRPr="00D06D20">
        <w:rPr>
          <w:sz w:val="16"/>
        </w:rPr>
        <w:t xml:space="preserve"> described above </w:t>
      </w:r>
      <w:r w:rsidRPr="00D04FE8">
        <w:rPr>
          <w:rStyle w:val="StyleUnderline"/>
          <w:highlight w:val="cyan"/>
        </w:rPr>
        <w:t>were repeated when</w:t>
      </w:r>
      <w:r w:rsidRPr="00D06D20">
        <w:rPr>
          <w:sz w:val="16"/>
        </w:rPr>
        <w:t xml:space="preserve"> BP’s </w:t>
      </w:r>
      <w:r w:rsidRPr="00D04FE8">
        <w:rPr>
          <w:rStyle w:val="Emphasis"/>
          <w:highlight w:val="cyan"/>
        </w:rPr>
        <w:t>Deepwater Horizon</w:t>
      </w:r>
      <w:r w:rsidRPr="00D06D20">
        <w:rPr>
          <w:sz w:val="16"/>
        </w:rPr>
        <w:t xml:space="preserve"> rig </w:t>
      </w:r>
      <w:r w:rsidRPr="00D04FE8">
        <w:rPr>
          <w:rStyle w:val="StyleUnderline"/>
          <w:highlight w:val="cyan"/>
        </w:rPr>
        <w:t>exploded</w:t>
      </w:r>
      <w:r w:rsidRPr="00D06D20">
        <w:rPr>
          <w:sz w:val="16"/>
        </w:rPr>
        <w:t xml:space="preserve"> in the Gulf of Mexico. </w:t>
      </w:r>
      <w:r w:rsidRPr="00D04FE8">
        <w:rPr>
          <w:rStyle w:val="StyleUnderline"/>
          <w:highlight w:val="cyan"/>
        </w:rPr>
        <w:t>Similar characteristics</w:t>
      </w:r>
      <w:r w:rsidRPr="00D06D20">
        <w:rPr>
          <w:sz w:val="16"/>
        </w:rPr>
        <w:t xml:space="preserve"> (</w:t>
      </w:r>
      <w:r w:rsidRPr="003D23A5">
        <w:rPr>
          <w:rStyle w:val="Emphasis"/>
        </w:rPr>
        <w:t>lax regulation</w:t>
      </w:r>
      <w:r w:rsidRPr="00D06D20">
        <w:rPr>
          <w:sz w:val="16"/>
        </w:rPr>
        <w:t xml:space="preserve">, </w:t>
      </w:r>
      <w:r w:rsidRPr="003D23A5">
        <w:rPr>
          <w:rStyle w:val="Emphasis"/>
        </w:rPr>
        <w:t>market instability</w:t>
      </w:r>
      <w:r w:rsidRPr="00D06D20">
        <w:rPr>
          <w:sz w:val="16"/>
        </w:rPr>
        <w:t xml:space="preserve">, aggressive management </w:t>
      </w:r>
      <w:r w:rsidRPr="003D23A5">
        <w:rPr>
          <w:rStyle w:val="Emphasis"/>
        </w:rPr>
        <w:t>cost-cutting</w:t>
      </w:r>
      <w:r w:rsidRPr="00D06D20">
        <w:rPr>
          <w:sz w:val="16"/>
        </w:rPr>
        <w:t xml:space="preserve">, and a workforce whose </w:t>
      </w:r>
      <w:r w:rsidRPr="003D23A5">
        <w:rPr>
          <w:rStyle w:val="Emphasis"/>
        </w:rPr>
        <w:t>warnings</w:t>
      </w:r>
      <w:r w:rsidRPr="00D06D20">
        <w:rPr>
          <w:sz w:val="16"/>
        </w:rPr>
        <w:t xml:space="preserve"> are too easily </w:t>
      </w:r>
      <w:r w:rsidRPr="003D23A5">
        <w:rPr>
          <w:rStyle w:val="Emphasis"/>
        </w:rPr>
        <w:t>ignored</w:t>
      </w:r>
      <w:r w:rsidRPr="00D06D20">
        <w:rPr>
          <w:sz w:val="16"/>
        </w:rPr>
        <w:t xml:space="preserve">) </w:t>
      </w:r>
      <w:r w:rsidRPr="00D04FE8">
        <w:rPr>
          <w:rStyle w:val="StyleUnderline"/>
          <w:highlight w:val="cyan"/>
        </w:rPr>
        <w:t>are present in countless</w:t>
      </w:r>
      <w:r w:rsidRPr="003D23A5">
        <w:rPr>
          <w:rStyle w:val="StyleUnderline"/>
        </w:rPr>
        <w:t xml:space="preserve"> industrial </w:t>
      </w:r>
      <w:r w:rsidRPr="00D04FE8">
        <w:rPr>
          <w:rStyle w:val="StyleUnderline"/>
          <w:highlight w:val="cyan"/>
        </w:rPr>
        <w:t>disasters</w:t>
      </w:r>
      <w:r w:rsidRPr="00D06D20">
        <w:rPr>
          <w:sz w:val="16"/>
        </w:rPr>
        <w:t xml:space="preserve">. 46 An almost identical combination of factors can be found in the circumstances surrounding the </w:t>
      </w:r>
      <w:r w:rsidRPr="003D23A5">
        <w:rPr>
          <w:rStyle w:val="Emphasis"/>
        </w:rPr>
        <w:t>Bhopal chemical disaster</w:t>
      </w:r>
      <w:r w:rsidRPr="00D06D20">
        <w:rPr>
          <w:sz w:val="16"/>
        </w:rPr>
        <w:t xml:space="preserve">47, the </w:t>
      </w:r>
      <w:r w:rsidRPr="003D23A5">
        <w:rPr>
          <w:rStyle w:val="Emphasis"/>
        </w:rPr>
        <w:t>Rana Plaza</w:t>
      </w:r>
      <w:r w:rsidRPr="00D06D20">
        <w:rPr>
          <w:sz w:val="16"/>
        </w:rPr>
        <w:t xml:space="preserve">48 </w:t>
      </w:r>
      <w:r w:rsidRPr="003D23A5">
        <w:rPr>
          <w:rStyle w:val="StyleUnderline"/>
        </w:rPr>
        <w:t>collapse</w:t>
      </w:r>
      <w:r w:rsidRPr="00D06D20">
        <w:rPr>
          <w:sz w:val="16"/>
        </w:rPr>
        <w:t xml:space="preserve"> and the </w:t>
      </w:r>
      <w:r w:rsidRPr="003D23A5">
        <w:rPr>
          <w:rStyle w:val="Emphasis"/>
        </w:rPr>
        <w:t>Brumadinho dam</w:t>
      </w:r>
      <w:r w:rsidRPr="003D23A5">
        <w:rPr>
          <w:rStyle w:val="StyleUnderline"/>
        </w:rPr>
        <w:t xml:space="preserve"> collapse</w:t>
      </w:r>
      <w:r w:rsidRPr="00D06D20">
        <w:rPr>
          <w:sz w:val="16"/>
        </w:rPr>
        <w:t xml:space="preserve">49 to name but three. Explanations for all of those incidents can be understood as part of a complex but irresistible political economy of speed. </w:t>
      </w:r>
    </w:p>
    <w:p w14:paraId="2FCB5BDA" w14:textId="77777777" w:rsidR="00893B4C" w:rsidRPr="00D06D20" w:rsidRDefault="00893B4C" w:rsidP="00893B4C">
      <w:pPr>
        <w:rPr>
          <w:sz w:val="16"/>
        </w:rPr>
      </w:pPr>
      <w:r w:rsidRPr="003D23A5">
        <w:rPr>
          <w:rStyle w:val="StyleUnderline"/>
          <w:highlight w:val="cyan"/>
        </w:rPr>
        <w:t>Profit-making ventures</w:t>
      </w:r>
      <w:r w:rsidRPr="003D23A5">
        <w:rPr>
          <w:rStyle w:val="StyleUnderline"/>
        </w:rPr>
        <w:t xml:space="preserve"> are </w:t>
      </w:r>
      <w:r w:rsidRPr="003D23A5">
        <w:rPr>
          <w:rStyle w:val="Emphasis"/>
          <w:highlight w:val="cyan"/>
        </w:rPr>
        <w:t>always framed</w:t>
      </w:r>
      <w:r w:rsidRPr="003D23A5">
        <w:rPr>
          <w:rStyle w:val="StyleUnderline"/>
          <w:highlight w:val="cyan"/>
        </w:rPr>
        <w:t xml:space="preserve"> by</w:t>
      </w:r>
      <w:r w:rsidRPr="003D23A5">
        <w:rPr>
          <w:rStyle w:val="StyleUnderline"/>
        </w:rPr>
        <w:t xml:space="preserve"> a </w:t>
      </w:r>
      <w:r w:rsidRPr="003D23A5">
        <w:rPr>
          <w:rStyle w:val="Emphasis"/>
        </w:rPr>
        <w:t xml:space="preserve">political economy of </w:t>
      </w:r>
      <w:r w:rsidRPr="003D23A5">
        <w:rPr>
          <w:rStyle w:val="Emphasis"/>
          <w:highlight w:val="cyan"/>
        </w:rPr>
        <w:t>speed</w:t>
      </w:r>
      <w:r w:rsidRPr="00D06D20">
        <w:rPr>
          <w:sz w:val="16"/>
        </w:rPr>
        <w:t xml:space="preserve">. </w:t>
      </w:r>
      <w:r w:rsidRPr="003D23A5">
        <w:rPr>
          <w:rStyle w:val="StyleUnderline"/>
        </w:rPr>
        <w:t xml:space="preserve">When </w:t>
      </w:r>
      <w:r w:rsidRPr="00036DB2">
        <w:rPr>
          <w:rStyle w:val="Emphasis"/>
        </w:rPr>
        <w:t>forests are cleared</w:t>
      </w:r>
      <w:r w:rsidRPr="00D06D20">
        <w:rPr>
          <w:sz w:val="16"/>
        </w:rPr>
        <w:t xml:space="preserve"> at a pace too fast to be renewed to meet a demand for mining or crop farming or cattle grazing, this is the political economy of speed at work. </w:t>
      </w:r>
      <w:r w:rsidRPr="003D23A5">
        <w:rPr>
          <w:rStyle w:val="StyleUnderline"/>
        </w:rPr>
        <w:t xml:space="preserve">When </w:t>
      </w:r>
      <w:r w:rsidRPr="00036DB2">
        <w:rPr>
          <w:rStyle w:val="Emphasis"/>
        </w:rPr>
        <w:t>industrial processes are developed</w:t>
      </w:r>
      <w:r w:rsidRPr="00D06D20">
        <w:rPr>
          <w:sz w:val="16"/>
        </w:rPr>
        <w:t xml:space="preserve"> to ensure that we can have mange tout on our plate within 48 hours of being picked, </w:t>
      </w:r>
      <w:r w:rsidRPr="003D23A5">
        <w:rPr>
          <w:rStyle w:val="StyleUnderline"/>
        </w:rPr>
        <w:t>this is the political economy of speed</w:t>
      </w:r>
      <w:r w:rsidRPr="00D06D20">
        <w:rPr>
          <w:sz w:val="16"/>
        </w:rPr>
        <w:t xml:space="preserve"> at work. </w:t>
      </w:r>
    </w:p>
    <w:p w14:paraId="278F8786" w14:textId="77777777" w:rsidR="00893B4C" w:rsidRPr="00D06D20" w:rsidRDefault="00893B4C" w:rsidP="00893B4C">
      <w:pPr>
        <w:rPr>
          <w:sz w:val="16"/>
        </w:rPr>
      </w:pPr>
      <w:r w:rsidRPr="00D06D20">
        <w:rPr>
          <w:sz w:val="16"/>
        </w:rPr>
        <w:t xml:space="preserve">And </w:t>
      </w:r>
      <w:r w:rsidRPr="00036DB2">
        <w:rPr>
          <w:rStyle w:val="StyleUnderline"/>
        </w:rPr>
        <w:t xml:space="preserve">when </w:t>
      </w:r>
      <w:r w:rsidRPr="00036DB2">
        <w:rPr>
          <w:rStyle w:val="Emphasis"/>
        </w:rPr>
        <w:t>chemicals</w:t>
      </w:r>
      <w:r w:rsidRPr="00036DB2">
        <w:rPr>
          <w:sz w:val="16"/>
        </w:rPr>
        <w:t xml:space="preserve"> that </w:t>
      </w:r>
      <w:r w:rsidRPr="00036DB2">
        <w:rPr>
          <w:rStyle w:val="Emphasis"/>
        </w:rPr>
        <w:t>end up in the atmosphere</w:t>
      </w:r>
      <w:r w:rsidRPr="00036DB2">
        <w:rPr>
          <w:sz w:val="16"/>
        </w:rPr>
        <w:t xml:space="preserve"> are produced because the alternatives take too long to develop, </w:t>
      </w:r>
      <w:r w:rsidRPr="00036DB2">
        <w:rPr>
          <w:rStyle w:val="StyleUnderline"/>
        </w:rPr>
        <w:t>this is also the political economy of speed at work</w:t>
      </w:r>
      <w:r w:rsidRPr="00D06D20">
        <w:rPr>
          <w:sz w:val="16"/>
        </w:rPr>
        <w:t xml:space="preserve">. The corollary of this is twofold: a) it means that </w:t>
      </w:r>
      <w:r w:rsidRPr="00036DB2">
        <w:rPr>
          <w:rStyle w:val="StyleUnderline"/>
          <w:highlight w:val="cyan"/>
        </w:rPr>
        <w:t>workers</w:t>
      </w:r>
      <w:r w:rsidRPr="003D23A5">
        <w:rPr>
          <w:rStyle w:val="StyleUnderline"/>
        </w:rPr>
        <w:t xml:space="preserve"> generally </w:t>
      </w:r>
      <w:r w:rsidRPr="00036DB2">
        <w:rPr>
          <w:rStyle w:val="StyleUnderline"/>
          <w:highlight w:val="cyan"/>
        </w:rPr>
        <w:t>have</w:t>
      </w:r>
      <w:r w:rsidRPr="00036DB2">
        <w:rPr>
          <w:rStyle w:val="StyleUnderline"/>
        </w:rPr>
        <w:t xml:space="preserve"> the </w:t>
      </w:r>
      <w:r w:rsidRPr="00036DB2">
        <w:rPr>
          <w:rStyle w:val="StyleUnderline"/>
          <w:highlight w:val="cyan"/>
        </w:rPr>
        <w:t>power to slow</w:t>
      </w:r>
      <w:r w:rsidRPr="00036DB2">
        <w:rPr>
          <w:rStyle w:val="StyleUnderline"/>
        </w:rPr>
        <w:t xml:space="preserve"> the </w:t>
      </w:r>
      <w:r w:rsidRPr="00036DB2">
        <w:rPr>
          <w:rStyle w:val="StyleUnderline"/>
          <w:highlight w:val="cyan"/>
        </w:rPr>
        <w:t>impact</w:t>
      </w:r>
      <w:r w:rsidRPr="003D23A5">
        <w:rPr>
          <w:rStyle w:val="StyleUnderline"/>
        </w:rPr>
        <w:t xml:space="preserve"> of their work </w:t>
      </w:r>
      <w:r w:rsidRPr="00036DB2">
        <w:rPr>
          <w:rStyle w:val="StyleUnderline"/>
          <w:highlight w:val="cyan"/>
        </w:rPr>
        <w:t xml:space="preserve">on the environment </w:t>
      </w:r>
      <w:r w:rsidRPr="00036DB2">
        <w:rPr>
          <w:rStyle w:val="Emphasis"/>
          <w:highlight w:val="cyan"/>
        </w:rPr>
        <w:t>as they protect themselves</w:t>
      </w:r>
      <w:r w:rsidRPr="00D06D20">
        <w:rPr>
          <w:sz w:val="16"/>
        </w:rPr>
        <w:t xml:space="preserve">; b) this </w:t>
      </w:r>
      <w:r w:rsidRPr="003D23A5">
        <w:rPr>
          <w:rStyle w:val="StyleUnderline"/>
        </w:rPr>
        <w:t>reveals a</w:t>
      </w:r>
      <w:r w:rsidRPr="00D06D20">
        <w:rPr>
          <w:sz w:val="16"/>
        </w:rPr>
        <w:t xml:space="preserve"> kind of </w:t>
      </w:r>
      <w:r w:rsidRPr="003D23A5">
        <w:rPr>
          <w:rStyle w:val="Emphasis"/>
        </w:rPr>
        <w:t>secret solidarity</w:t>
      </w:r>
      <w:r w:rsidRPr="003D23A5">
        <w:rPr>
          <w:rStyle w:val="StyleUnderline"/>
        </w:rPr>
        <w:t xml:space="preserve"> between workers and ‘nature’. It is in the interests of both, to slow down production as far as possible</w:t>
      </w:r>
      <w:r w:rsidRPr="00D06D20">
        <w:rPr>
          <w:sz w:val="16"/>
        </w:rPr>
        <w:t xml:space="preserve">. There are of course limits to this. And this brings us directly back to the question of a ‘natural identity of interests’ raised in the previous section. </w:t>
      </w:r>
      <w:r w:rsidRPr="00BC3063">
        <w:rPr>
          <w:rStyle w:val="StyleUnderline"/>
          <w:highlight w:val="cyan"/>
        </w:rPr>
        <w:t>Slowing down production</w:t>
      </w:r>
      <w:r w:rsidRPr="00D06D20">
        <w:rPr>
          <w:sz w:val="16"/>
        </w:rPr>
        <w:t xml:space="preserve"> as part of the labour process </w:t>
      </w:r>
      <w:r w:rsidRPr="00BC3063">
        <w:rPr>
          <w:rStyle w:val="StyleUnderline"/>
        </w:rPr>
        <w:t xml:space="preserve">is, by definition, confrontational. It </w:t>
      </w:r>
      <w:r w:rsidRPr="00BC3063">
        <w:rPr>
          <w:rStyle w:val="StyleUnderline"/>
          <w:highlight w:val="cyan"/>
        </w:rPr>
        <w:t xml:space="preserve">requires </w:t>
      </w:r>
      <w:r w:rsidRPr="00BC3063">
        <w:rPr>
          <w:rStyle w:val="Emphasis"/>
          <w:highlight w:val="cyan"/>
        </w:rPr>
        <w:t>collective</w:t>
      </w:r>
      <w:r w:rsidRPr="00BC3063">
        <w:rPr>
          <w:rStyle w:val="Emphasis"/>
        </w:rPr>
        <w:t xml:space="preserve"> power</w:t>
      </w:r>
      <w:r w:rsidRPr="00BC3063">
        <w:rPr>
          <w:rStyle w:val="StyleUnderline"/>
        </w:rPr>
        <w:t xml:space="preserve">, expressed as </w:t>
      </w:r>
      <w:r w:rsidRPr="00BC3063">
        <w:rPr>
          <w:rStyle w:val="Emphasis"/>
          <w:highlight w:val="cyan"/>
        </w:rPr>
        <w:t>industrial action</w:t>
      </w:r>
      <w:r w:rsidRPr="00D06D20">
        <w:rPr>
          <w:sz w:val="16"/>
        </w:rPr>
        <w:t xml:space="preserve">. Slowing production is rarely agreed consensually between employers and employees. This level of interference in the labour process generally requires a strike or other type of industrial action. Moreover, employers, especially if they are profit-making enterprises, operate in a competitive environment and generally cannot afford to lose control of the rate of work. If one group of workers slows the labour process, this can give opportunities to other employers to strengthen their market position. In many circumstances, this may mean that they are able to increase productivity, capture more profit, and extend their control over more workers and supply chains. Workers seeking a more sustainable work rate may instead find themselves out of a job. This is why </w:t>
      </w:r>
      <w:r w:rsidRPr="003D23A5">
        <w:rPr>
          <w:rStyle w:val="StyleUnderline"/>
        </w:rPr>
        <w:t>workers</w:t>
      </w:r>
      <w:r w:rsidRPr="00D06D20">
        <w:rPr>
          <w:sz w:val="16"/>
        </w:rPr>
        <w:t xml:space="preserve">, </w:t>
      </w:r>
      <w:r w:rsidRPr="003D23A5">
        <w:rPr>
          <w:rStyle w:val="StyleUnderline"/>
        </w:rPr>
        <w:t xml:space="preserve">and their </w:t>
      </w:r>
      <w:r w:rsidRPr="003D23A5">
        <w:rPr>
          <w:rStyle w:val="StyleUnderline"/>
          <w:highlight w:val="cyan"/>
        </w:rPr>
        <w:t>organisations need to work</w:t>
      </w:r>
      <w:r w:rsidRPr="003D23A5">
        <w:rPr>
          <w:rStyle w:val="StyleUnderline"/>
        </w:rPr>
        <w:t xml:space="preserve"> </w:t>
      </w:r>
      <w:r w:rsidRPr="003D23A5">
        <w:rPr>
          <w:rStyle w:val="Emphasis"/>
        </w:rPr>
        <w:t xml:space="preserve">as </w:t>
      </w:r>
      <w:r w:rsidRPr="003D23A5">
        <w:rPr>
          <w:rStyle w:val="Emphasis"/>
          <w:highlight w:val="cyan"/>
        </w:rPr>
        <w:t>collectively</w:t>
      </w:r>
      <w:r w:rsidRPr="003D23A5">
        <w:rPr>
          <w:rStyle w:val="Emphasis"/>
        </w:rPr>
        <w:t xml:space="preserve"> as possible </w:t>
      </w:r>
      <w:r w:rsidRPr="003D23A5">
        <w:rPr>
          <w:rStyle w:val="Emphasis"/>
          <w:highlight w:val="cyan"/>
        </w:rPr>
        <w:t>within</w:t>
      </w:r>
      <w:r w:rsidRPr="00D06D20">
        <w:rPr>
          <w:sz w:val="16"/>
        </w:rPr>
        <w:t xml:space="preserve"> and beyond </w:t>
      </w:r>
      <w:r w:rsidRPr="003D23A5">
        <w:rPr>
          <w:rStyle w:val="Emphasis"/>
          <w:highlight w:val="cyan"/>
        </w:rPr>
        <w:t>their sector</w:t>
      </w:r>
      <w:r w:rsidRPr="00D06D20">
        <w:rPr>
          <w:sz w:val="16"/>
        </w:rPr>
        <w:t xml:space="preserve">. In other words, workers and their organisations need to think about climate organising at a workplace, supply chain and sectoral levels precisely </w:t>
      </w:r>
      <w:r w:rsidRPr="003D23A5">
        <w:rPr>
          <w:rStyle w:val="StyleUnderline"/>
        </w:rPr>
        <w:t>because the power of employers to simultaneously exploit workers and nature lies at</w:t>
      </w:r>
      <w:r w:rsidRPr="00D06D20">
        <w:rPr>
          <w:sz w:val="16"/>
        </w:rPr>
        <w:t xml:space="preserve"> those </w:t>
      </w:r>
      <w:r w:rsidRPr="00D04FE8">
        <w:rPr>
          <w:rStyle w:val="Emphasis"/>
        </w:rPr>
        <w:t>multiple sites simultaneously</w:t>
      </w:r>
      <w:r w:rsidRPr="00D06D20">
        <w:rPr>
          <w:sz w:val="16"/>
        </w:rPr>
        <w:t xml:space="preserve">. </w:t>
      </w:r>
    </w:p>
    <w:p w14:paraId="484EE48A" w14:textId="77777777" w:rsidR="00893B4C" w:rsidRPr="00D06D20" w:rsidRDefault="00893B4C" w:rsidP="00893B4C">
      <w:pPr>
        <w:rPr>
          <w:sz w:val="16"/>
        </w:rPr>
      </w:pPr>
      <w:r w:rsidRPr="00D06D20">
        <w:rPr>
          <w:sz w:val="16"/>
        </w:rPr>
        <w:t xml:space="preserve">Precarity and sustainability. </w:t>
      </w:r>
    </w:p>
    <w:p w14:paraId="15A25934" w14:textId="77777777" w:rsidR="00893B4C" w:rsidRPr="00D06D20" w:rsidRDefault="00893B4C" w:rsidP="00893B4C">
      <w:pPr>
        <w:rPr>
          <w:sz w:val="16"/>
        </w:rPr>
      </w:pPr>
      <w:r w:rsidRPr="00D04FE8">
        <w:rPr>
          <w:rStyle w:val="Emphasis"/>
          <w:highlight w:val="cyan"/>
        </w:rPr>
        <w:t>Precarity</w:t>
      </w:r>
      <w:r w:rsidRPr="00D04FE8">
        <w:rPr>
          <w:rStyle w:val="StyleUnderline"/>
        </w:rPr>
        <w:t xml:space="preserve"> and</w:t>
      </w:r>
      <w:r w:rsidRPr="00D06D20">
        <w:rPr>
          <w:sz w:val="16"/>
        </w:rPr>
        <w:t xml:space="preserve"> the </w:t>
      </w:r>
      <w:r w:rsidRPr="00D04FE8">
        <w:rPr>
          <w:rStyle w:val="StyleUnderline"/>
        </w:rPr>
        <w:t>broader market conditions</w:t>
      </w:r>
      <w:r w:rsidRPr="00D06D20">
        <w:rPr>
          <w:sz w:val="16"/>
        </w:rPr>
        <w:t xml:space="preserve"> within which particular jobs are positioned </w:t>
      </w:r>
      <w:r w:rsidRPr="00D04FE8">
        <w:rPr>
          <w:rStyle w:val="StyleUnderline"/>
          <w:highlight w:val="cyan"/>
        </w:rPr>
        <w:t>shapes the</w:t>
      </w:r>
      <w:r w:rsidRPr="00D04FE8">
        <w:rPr>
          <w:rStyle w:val="StyleUnderline"/>
        </w:rPr>
        <w:t xml:space="preserve"> political </w:t>
      </w:r>
      <w:r w:rsidRPr="00D04FE8">
        <w:rPr>
          <w:rStyle w:val="StyleUnderline"/>
          <w:highlight w:val="cyan"/>
        </w:rPr>
        <w:t>economy of speed</w:t>
      </w:r>
      <w:r w:rsidRPr="00D04FE8">
        <w:rPr>
          <w:rStyle w:val="StyleUnderline"/>
        </w:rPr>
        <w:t xml:space="preserve"> in any industry</w:t>
      </w:r>
      <w:r w:rsidRPr="00D06D20">
        <w:rPr>
          <w:sz w:val="16"/>
        </w:rPr>
        <w:t xml:space="preserve">. Carson’s North Sea for example had up to 90% of workers on casualised contracts. As we note above, the global </w:t>
      </w:r>
      <w:r w:rsidRPr="00D04FE8">
        <w:rPr>
          <w:rStyle w:val="StyleUnderline"/>
        </w:rPr>
        <w:t>textiles industry is dominated by long supply chains with precarious workers</w:t>
      </w:r>
      <w:r w:rsidRPr="00D06D20">
        <w:rPr>
          <w:sz w:val="16"/>
        </w:rPr>
        <w:t xml:space="preserve"> that are vulnerable at every stage in the supply chain. They are vulnerable because the labour market is created in this way. This is crucial in terms of the argument outlined above, precisely because it exposes a relationship between the position workers hold in the labour market and their ability to challenge the working conditions that arise from the labour process.</w:t>
      </w:r>
    </w:p>
    <w:p w14:paraId="1044D5EB" w14:textId="77777777" w:rsidR="00893B4C" w:rsidRPr="00D06D20" w:rsidRDefault="00893B4C" w:rsidP="00893B4C">
      <w:pPr>
        <w:rPr>
          <w:sz w:val="16"/>
        </w:rPr>
      </w:pPr>
      <w:r w:rsidRPr="00D06D20">
        <w:rPr>
          <w:rStyle w:val="StyleUnderline"/>
          <w:highlight w:val="cyan"/>
        </w:rPr>
        <w:t>Workers</w:t>
      </w:r>
      <w:r w:rsidRPr="00D04FE8">
        <w:rPr>
          <w:rStyle w:val="StyleUnderline"/>
        </w:rPr>
        <w:t xml:space="preserve"> who are </w:t>
      </w:r>
      <w:r w:rsidRPr="00D06D20">
        <w:rPr>
          <w:rStyle w:val="StyleUnderline"/>
          <w:highlight w:val="cyan"/>
        </w:rPr>
        <w:t>less able to challenge employers</w:t>
      </w:r>
      <w:r w:rsidRPr="00D06D20">
        <w:rPr>
          <w:sz w:val="16"/>
        </w:rPr>
        <w:t xml:space="preserve"> in any significant way </w:t>
      </w:r>
      <w:r w:rsidRPr="00D06D20">
        <w:rPr>
          <w:rStyle w:val="StyleUnderline"/>
          <w:highlight w:val="cyan"/>
        </w:rPr>
        <w:t>are less empowered to push back</w:t>
      </w:r>
      <w:r w:rsidRPr="00331770">
        <w:rPr>
          <w:rStyle w:val="StyleUnderline"/>
        </w:rPr>
        <w:t xml:space="preserve"> against anything</w:t>
      </w:r>
      <w:r w:rsidRPr="00D06D20">
        <w:rPr>
          <w:sz w:val="16"/>
        </w:rPr>
        <w:t xml:space="preserve">. This is why </w:t>
      </w:r>
      <w:r w:rsidRPr="00FA73B9">
        <w:rPr>
          <w:rStyle w:val="StyleUnderline"/>
        </w:rPr>
        <w:t xml:space="preserve">the </w:t>
      </w:r>
      <w:r w:rsidRPr="00D06D20">
        <w:rPr>
          <w:rStyle w:val="StyleUnderline"/>
          <w:highlight w:val="cyan"/>
        </w:rPr>
        <w:t>most significant factor in</w:t>
      </w:r>
      <w:r w:rsidRPr="00FA73B9">
        <w:rPr>
          <w:rStyle w:val="StyleUnderline"/>
        </w:rPr>
        <w:t xml:space="preserve"> the</w:t>
      </w:r>
      <w:r w:rsidRPr="00D06D20">
        <w:rPr>
          <w:sz w:val="16"/>
        </w:rPr>
        <w:t xml:space="preserve"> occupational and environmental </w:t>
      </w:r>
      <w:r w:rsidRPr="00D06D20">
        <w:rPr>
          <w:rStyle w:val="StyleUnderline"/>
          <w:highlight w:val="cyan"/>
        </w:rPr>
        <w:t>health</w:t>
      </w:r>
      <w:r w:rsidRPr="00FA73B9">
        <w:rPr>
          <w:rStyle w:val="StyleUnderline"/>
        </w:rPr>
        <w:t xml:space="preserve"> of workers </w:t>
      </w:r>
      <w:r w:rsidRPr="00D06D20">
        <w:rPr>
          <w:rStyle w:val="StyleUnderline"/>
          <w:highlight w:val="cyan"/>
        </w:rPr>
        <w:t>is</w:t>
      </w:r>
      <w:r w:rsidRPr="00D06D20">
        <w:rPr>
          <w:sz w:val="16"/>
        </w:rPr>
        <w:t xml:space="preserve"> their </w:t>
      </w:r>
      <w:r w:rsidRPr="00D06D20">
        <w:rPr>
          <w:rStyle w:val="Emphasis"/>
        </w:rPr>
        <w:t>job status</w:t>
      </w:r>
      <w:r w:rsidRPr="00D06D20">
        <w:rPr>
          <w:sz w:val="16"/>
        </w:rPr>
        <w:t xml:space="preserve">, </w:t>
      </w:r>
      <w:r w:rsidRPr="00D06D20">
        <w:rPr>
          <w:rStyle w:val="StyleUnderline"/>
        </w:rPr>
        <w:t>and</w:t>
      </w:r>
      <w:r w:rsidRPr="00D06D20">
        <w:rPr>
          <w:sz w:val="16"/>
        </w:rPr>
        <w:t xml:space="preserve"> the closely related factor of </w:t>
      </w:r>
      <w:r w:rsidRPr="00D06D20">
        <w:rPr>
          <w:rStyle w:val="Emphasis"/>
          <w:highlight w:val="cyan"/>
        </w:rPr>
        <w:t>trade union membership</w:t>
      </w:r>
      <w:r w:rsidRPr="00D06D20">
        <w:rPr>
          <w:sz w:val="16"/>
        </w:rPr>
        <w:t xml:space="preserve">. It is </w:t>
      </w:r>
      <w:r w:rsidRPr="00FA73B9">
        <w:rPr>
          <w:rStyle w:val="StyleUnderline"/>
        </w:rPr>
        <w:t>trade union membership more than any other factor</w:t>
      </w:r>
      <w:r w:rsidRPr="00D06D20">
        <w:rPr>
          <w:sz w:val="16"/>
        </w:rPr>
        <w:t xml:space="preserve"> that </w:t>
      </w:r>
      <w:r w:rsidRPr="00D06D20">
        <w:rPr>
          <w:rStyle w:val="Emphasis"/>
        </w:rPr>
        <w:t>reduces the chances</w:t>
      </w:r>
      <w:r w:rsidRPr="00FA73B9">
        <w:rPr>
          <w:rStyle w:val="StyleUnderline"/>
        </w:rPr>
        <w:t xml:space="preserve"> of</w:t>
      </w:r>
      <w:r w:rsidRPr="00D06D20">
        <w:rPr>
          <w:sz w:val="16"/>
        </w:rPr>
        <w:t xml:space="preserve"> a worker </w:t>
      </w:r>
      <w:r w:rsidRPr="00FA73B9">
        <w:rPr>
          <w:rStyle w:val="StyleUnderline"/>
        </w:rPr>
        <w:t xml:space="preserve">being </w:t>
      </w:r>
      <w:r w:rsidRPr="00D06D20">
        <w:rPr>
          <w:rStyle w:val="Emphasis"/>
        </w:rPr>
        <w:t>killed or injured</w:t>
      </w:r>
      <w:r w:rsidRPr="00D06D20">
        <w:rPr>
          <w:rStyle w:val="StyleUnderline"/>
        </w:rPr>
        <w:t xml:space="preserve"> at work</w:t>
      </w:r>
      <w:r w:rsidRPr="00D06D20">
        <w:rPr>
          <w:sz w:val="16"/>
        </w:rPr>
        <w:t>.50</w:t>
      </w:r>
    </w:p>
    <w:p w14:paraId="3BCF4A6C" w14:textId="77777777" w:rsidR="00893B4C" w:rsidRPr="00D06D20" w:rsidRDefault="00893B4C" w:rsidP="00893B4C">
      <w:pPr>
        <w:rPr>
          <w:sz w:val="16"/>
        </w:rPr>
      </w:pPr>
      <w:r w:rsidRPr="00D06D20">
        <w:rPr>
          <w:rStyle w:val="Emphasis"/>
        </w:rPr>
        <w:t>Job security</w:t>
      </w:r>
      <w:r w:rsidRPr="00D06D20">
        <w:rPr>
          <w:rStyle w:val="StyleUnderline"/>
        </w:rPr>
        <w:t xml:space="preserve"> becomes crucially important in achieving environmental sustainability</w:t>
      </w:r>
      <w:r w:rsidRPr="00D06D20">
        <w:rPr>
          <w:sz w:val="16"/>
        </w:rPr>
        <w:t xml:space="preserve"> for exactly the same reason. </w:t>
      </w:r>
      <w:r w:rsidRPr="00DD65F7">
        <w:rPr>
          <w:rStyle w:val="StyleUnderline"/>
        </w:rPr>
        <w:t xml:space="preserve">When </w:t>
      </w:r>
      <w:r w:rsidRPr="00D06D20">
        <w:rPr>
          <w:rStyle w:val="StyleUnderline"/>
          <w:highlight w:val="cyan"/>
        </w:rPr>
        <w:t>workers</w:t>
      </w:r>
      <w:r w:rsidRPr="00DD65F7">
        <w:rPr>
          <w:rStyle w:val="StyleUnderline"/>
        </w:rPr>
        <w:t xml:space="preserve"> are </w:t>
      </w:r>
      <w:r w:rsidRPr="00D06D20">
        <w:rPr>
          <w:rStyle w:val="StyleUnderline"/>
          <w:highlight w:val="cyan"/>
        </w:rPr>
        <w:t xml:space="preserve">on </w:t>
      </w:r>
      <w:r w:rsidRPr="00D06D20">
        <w:rPr>
          <w:rStyle w:val="Emphasis"/>
          <w:highlight w:val="cyan"/>
        </w:rPr>
        <w:t>permanent contracts</w:t>
      </w:r>
      <w:r w:rsidRPr="00D06D20">
        <w:rPr>
          <w:rStyle w:val="StyleUnderline"/>
          <w:highlight w:val="cyan"/>
        </w:rPr>
        <w:t xml:space="preserve"> and</w:t>
      </w:r>
      <w:r w:rsidRPr="00D06D20">
        <w:rPr>
          <w:sz w:val="16"/>
        </w:rPr>
        <w:t xml:space="preserve"> enjoy </w:t>
      </w:r>
      <w:r w:rsidRPr="00D06D20">
        <w:rPr>
          <w:rStyle w:val="Emphasis"/>
          <w:highlight w:val="cyan"/>
        </w:rPr>
        <w:t>better pay</w:t>
      </w:r>
      <w:r w:rsidRPr="00DD65F7">
        <w:rPr>
          <w:rStyle w:val="StyleUnderline"/>
        </w:rPr>
        <w:t xml:space="preserve"> and </w:t>
      </w:r>
      <w:r w:rsidRPr="00D06D20">
        <w:rPr>
          <w:rStyle w:val="Emphasis"/>
        </w:rPr>
        <w:t>conditions</w:t>
      </w:r>
      <w:r w:rsidRPr="00DD65F7">
        <w:rPr>
          <w:rStyle w:val="StyleUnderline"/>
        </w:rPr>
        <w:t xml:space="preserve">, they </w:t>
      </w:r>
      <w:r w:rsidRPr="00D06D20">
        <w:rPr>
          <w:rStyle w:val="StyleUnderline"/>
          <w:highlight w:val="cyan"/>
        </w:rPr>
        <w:t>are more able to push</w:t>
      </w:r>
      <w:r w:rsidRPr="00DD65F7">
        <w:rPr>
          <w:rStyle w:val="StyleUnderline"/>
        </w:rPr>
        <w:t xml:space="preserve"> for </w:t>
      </w:r>
      <w:r w:rsidRPr="00D06D20">
        <w:rPr>
          <w:rStyle w:val="StyleUnderline"/>
          <w:highlight w:val="cyan"/>
        </w:rPr>
        <w:t>environmental improvements</w:t>
      </w:r>
      <w:r w:rsidRPr="00D06D20">
        <w:rPr>
          <w:sz w:val="16"/>
        </w:rPr>
        <w:t xml:space="preserve"> in their daily lives. Chemical workers are more able to demand shorter exposure times for hazardous tasks or demand controls on air pollution; agricultural workers are better able to limit the use of the chemicals they are forced to use. The same goes for transport workers, factory workers and so on.</w:t>
      </w:r>
    </w:p>
    <w:p w14:paraId="1A66F7F7" w14:textId="77777777" w:rsidR="00893B4C" w:rsidRPr="00D06D20" w:rsidRDefault="00893B4C" w:rsidP="00893B4C">
      <w:pPr>
        <w:rPr>
          <w:sz w:val="16"/>
        </w:rPr>
      </w:pPr>
      <w:r w:rsidRPr="00D06D20">
        <w:rPr>
          <w:sz w:val="16"/>
        </w:rPr>
        <w:t xml:space="preserve">In a broader sense, </w:t>
      </w:r>
      <w:r w:rsidRPr="00D06D20">
        <w:rPr>
          <w:rStyle w:val="StyleUnderline"/>
          <w:highlight w:val="cyan"/>
        </w:rPr>
        <w:t>precarity</w:t>
      </w:r>
      <w:r w:rsidRPr="00DD65F7">
        <w:rPr>
          <w:rStyle w:val="StyleUnderline"/>
        </w:rPr>
        <w:t xml:space="preserve"> in the workplace and in the labour market </w:t>
      </w:r>
      <w:r w:rsidRPr="00D06D20">
        <w:rPr>
          <w:rStyle w:val="StyleUnderline"/>
          <w:highlight w:val="cyan"/>
        </w:rPr>
        <w:t>limits</w:t>
      </w:r>
      <w:r w:rsidRPr="00DD65F7">
        <w:rPr>
          <w:rStyle w:val="StyleUnderline"/>
        </w:rPr>
        <w:t xml:space="preserve"> the possibilities for securing environmental </w:t>
      </w:r>
      <w:r w:rsidRPr="00D06D20">
        <w:rPr>
          <w:rStyle w:val="StyleUnderline"/>
          <w:highlight w:val="cyan"/>
        </w:rPr>
        <w:t xml:space="preserve">sustainability in the </w:t>
      </w:r>
      <w:r w:rsidRPr="00D06D20">
        <w:rPr>
          <w:rStyle w:val="Emphasis"/>
          <w:highlight w:val="cyan"/>
        </w:rPr>
        <w:t>wider economy</w:t>
      </w:r>
      <w:r w:rsidRPr="00D06D20">
        <w:rPr>
          <w:sz w:val="16"/>
        </w:rPr>
        <w:t xml:space="preserve">. This </w:t>
      </w:r>
      <w:r w:rsidRPr="00DD65F7">
        <w:rPr>
          <w:rStyle w:val="StyleUnderline"/>
        </w:rPr>
        <w:t xml:space="preserve">is </w:t>
      </w:r>
      <w:r w:rsidRPr="00D06D20">
        <w:rPr>
          <w:rStyle w:val="StyleUnderline"/>
          <w:highlight w:val="cyan"/>
        </w:rPr>
        <w:t>because</w:t>
      </w:r>
      <w:r w:rsidRPr="00D06D20">
        <w:rPr>
          <w:rStyle w:val="StyleUnderline"/>
        </w:rPr>
        <w:t xml:space="preserve"> the </w:t>
      </w:r>
      <w:r w:rsidRPr="00D06D20">
        <w:rPr>
          <w:rStyle w:val="StyleUnderline"/>
          <w:highlight w:val="cyan"/>
        </w:rPr>
        <w:t>conditions</w:t>
      </w:r>
      <w:r w:rsidRPr="00DD65F7">
        <w:rPr>
          <w:rStyle w:val="StyleUnderline"/>
        </w:rPr>
        <w:t xml:space="preserve"> of precarity </w:t>
      </w:r>
      <w:r w:rsidRPr="00D06D20">
        <w:rPr>
          <w:rStyle w:val="StyleUnderline"/>
          <w:highlight w:val="cyan"/>
        </w:rPr>
        <w:t>undermine</w:t>
      </w:r>
      <w:r w:rsidRPr="00D06D20">
        <w:rPr>
          <w:sz w:val="16"/>
        </w:rPr>
        <w:t xml:space="preserve"> any ability to make </w:t>
      </w:r>
      <w:r w:rsidRPr="00DD65F7">
        <w:rPr>
          <w:rStyle w:val="StyleUnderline"/>
        </w:rPr>
        <w:t xml:space="preserve">strategic </w:t>
      </w:r>
      <w:r w:rsidRPr="00D06D20">
        <w:rPr>
          <w:rStyle w:val="StyleUnderline"/>
          <w:highlight w:val="cyan"/>
        </w:rPr>
        <w:t>decisions</w:t>
      </w:r>
      <w:r w:rsidRPr="00DD65F7">
        <w:rPr>
          <w:rStyle w:val="StyleUnderline"/>
        </w:rPr>
        <w:t xml:space="preserve"> that are </w:t>
      </w:r>
      <w:r w:rsidRPr="00D06D20">
        <w:rPr>
          <w:rStyle w:val="StyleUnderline"/>
          <w:highlight w:val="cyan"/>
        </w:rPr>
        <w:t>not in line with</w:t>
      </w:r>
      <w:r w:rsidRPr="00DD65F7">
        <w:rPr>
          <w:rStyle w:val="StyleUnderline"/>
        </w:rPr>
        <w:t xml:space="preserve"> the </w:t>
      </w:r>
      <w:r w:rsidRPr="00D06D20">
        <w:rPr>
          <w:rStyle w:val="Emphasis"/>
          <w:highlight w:val="cyan"/>
        </w:rPr>
        <w:t>immediate needs</w:t>
      </w:r>
      <w:r w:rsidRPr="00D06D20">
        <w:rPr>
          <w:rStyle w:val="Emphasis"/>
        </w:rPr>
        <w:t xml:space="preserve"> of business</w:t>
      </w:r>
      <w:r w:rsidRPr="00DD65F7">
        <w:rPr>
          <w:rStyle w:val="StyleUnderline"/>
        </w:rPr>
        <w:t>.</w:t>
      </w:r>
      <w:r w:rsidRPr="00D06D20">
        <w:rPr>
          <w:sz w:val="16"/>
        </w:rPr>
        <w:t xml:space="preserve"> Precarity in the workplace enables work to be more closely aligned to the short-term needs of business.</w:t>
      </w:r>
    </w:p>
    <w:p w14:paraId="7B437354" w14:textId="77777777" w:rsidR="00893B4C" w:rsidRPr="00D06D20" w:rsidRDefault="00893B4C" w:rsidP="00893B4C">
      <w:pPr>
        <w:rPr>
          <w:sz w:val="16"/>
        </w:rPr>
      </w:pPr>
      <w:r w:rsidRPr="00DD65F7">
        <w:rPr>
          <w:rStyle w:val="StyleUnderline"/>
        </w:rPr>
        <w:t>Precarious work directly undermines</w:t>
      </w:r>
      <w:r w:rsidRPr="00D06D20">
        <w:rPr>
          <w:sz w:val="16"/>
        </w:rPr>
        <w:t xml:space="preserve"> the central mechanisms for greater economic democracy - </w:t>
      </w:r>
      <w:r w:rsidRPr="00D06D20">
        <w:rPr>
          <w:rStyle w:val="StyleUnderline"/>
          <w:highlight w:val="cyan"/>
        </w:rPr>
        <w:t>trade union organizing</w:t>
      </w:r>
      <w:r w:rsidRPr="00D06D20">
        <w:rPr>
          <w:sz w:val="16"/>
        </w:rPr>
        <w:t xml:space="preserve"> and representation of workers. It is widely understood in the labour movement that it is harder to organise workplaces and sectors characterized by a high levels of casualized forms of labour contracting. Casualized workers also face much higher barriers to participation in union and employer structures of representation. For example, the McDonalds European Works Council – a statutory mechanism designed to mitigate the harmful impacts of the economic decision making of multinational corporations across the EU – has been subject to ‘management capture’ since its inception precisely because of the high proportion of McDonalds workers who are on temporary, zero hours or part time contracts.51 The basic possibility of contesting harmful decision making is eroded by the employment model. When we consider the types of engaged, deliberative, and strategic, worker - led </w:t>
      </w:r>
      <w:r w:rsidRPr="00D06D20">
        <w:rPr>
          <w:rStyle w:val="StyleUnderline"/>
        </w:rPr>
        <w:t>processes which must underpin any Just Transition</w:t>
      </w:r>
      <w:r w:rsidRPr="00D06D20">
        <w:rPr>
          <w:sz w:val="16"/>
        </w:rPr>
        <w:t xml:space="preserve">, it is clear that such processes </w:t>
      </w:r>
      <w:r w:rsidRPr="00D06D20">
        <w:rPr>
          <w:rStyle w:val="StyleUnderline"/>
          <w:highlight w:val="cyan"/>
        </w:rPr>
        <w:t>will fail where the most</w:t>
      </w:r>
      <w:r w:rsidRPr="00D06D20">
        <w:rPr>
          <w:rStyle w:val="StyleUnderline"/>
        </w:rPr>
        <w:t xml:space="preserve"> vulnerable and </w:t>
      </w:r>
      <w:r w:rsidRPr="00D06D20">
        <w:rPr>
          <w:rStyle w:val="StyleUnderline"/>
          <w:highlight w:val="cyan"/>
        </w:rPr>
        <w:t>precarious</w:t>
      </w:r>
      <w:r w:rsidRPr="00D06D20">
        <w:rPr>
          <w:rStyle w:val="StyleUnderline"/>
        </w:rPr>
        <w:t xml:space="preserve"> workers </w:t>
      </w:r>
      <w:r w:rsidRPr="00D06D20">
        <w:rPr>
          <w:rStyle w:val="StyleUnderline"/>
          <w:highlight w:val="cyan"/>
        </w:rPr>
        <w:t>are excluded</w:t>
      </w:r>
      <w:r w:rsidRPr="00D06D20">
        <w:rPr>
          <w:sz w:val="16"/>
        </w:rPr>
        <w:t>.</w:t>
      </w:r>
    </w:p>
    <w:p w14:paraId="65AC4AFC" w14:textId="77777777" w:rsidR="00893B4C" w:rsidRPr="00DD65F7" w:rsidRDefault="00893B4C" w:rsidP="00893B4C">
      <w:pPr>
        <w:rPr>
          <w:rStyle w:val="StyleUnderline"/>
        </w:rPr>
      </w:pPr>
      <w:r w:rsidRPr="00D06D20">
        <w:rPr>
          <w:sz w:val="16"/>
        </w:rPr>
        <w:t xml:space="preserve">Together, those points add up to a crucial lesson that the trade union movement has been slow to learn: </w:t>
      </w:r>
      <w:r w:rsidRPr="00D06D20">
        <w:rPr>
          <w:rStyle w:val="StyleUnderline"/>
          <w:highlight w:val="cyan"/>
        </w:rPr>
        <w:t>precarity and casualisation</w:t>
      </w:r>
      <w:r w:rsidRPr="00DD65F7">
        <w:rPr>
          <w:rStyle w:val="StyleUnderline"/>
        </w:rPr>
        <w:t xml:space="preserve"> create conditions that </w:t>
      </w:r>
      <w:r w:rsidRPr="00D06D20">
        <w:rPr>
          <w:rStyle w:val="StyleUnderline"/>
          <w:highlight w:val="cyan"/>
        </w:rPr>
        <w:t>prevent</w:t>
      </w:r>
      <w:r w:rsidRPr="00D06D20">
        <w:rPr>
          <w:sz w:val="16"/>
        </w:rPr>
        <w:t xml:space="preserve"> us developing </w:t>
      </w:r>
      <w:r w:rsidRPr="00D06D20">
        <w:rPr>
          <w:rStyle w:val="StyleUnderline"/>
          <w:highlight w:val="cyan"/>
        </w:rPr>
        <w:t>‘</w:t>
      </w:r>
      <w:r w:rsidRPr="00D06D20">
        <w:rPr>
          <w:rStyle w:val="Emphasis"/>
          <w:highlight w:val="cyan"/>
        </w:rPr>
        <w:t>clean jobs</w:t>
      </w:r>
      <w:r w:rsidRPr="00D06D20">
        <w:rPr>
          <w:rStyle w:val="StyleUnderline"/>
          <w:highlight w:val="cyan"/>
        </w:rPr>
        <w:t>’</w:t>
      </w:r>
      <w:r w:rsidRPr="00D06D20">
        <w:rPr>
          <w:rStyle w:val="StyleUnderline"/>
        </w:rPr>
        <w:t xml:space="preserve"> and</w:t>
      </w:r>
      <w:r w:rsidRPr="00D06D20">
        <w:rPr>
          <w:sz w:val="16"/>
        </w:rPr>
        <w:t xml:space="preserve"> more </w:t>
      </w:r>
      <w:r w:rsidRPr="00DD65F7">
        <w:rPr>
          <w:rStyle w:val="StyleUnderline"/>
        </w:rPr>
        <w:t>environmentally sustainable forms of working</w:t>
      </w:r>
      <w:r w:rsidRPr="00D06D20">
        <w:rPr>
          <w:sz w:val="16"/>
        </w:rPr>
        <w:t xml:space="preserve">. This is the case </w:t>
      </w:r>
      <w:r w:rsidRPr="00D06D20">
        <w:rPr>
          <w:rStyle w:val="StyleUnderline"/>
          <w:highlight w:val="cyan"/>
        </w:rPr>
        <w:t xml:space="preserve">in </w:t>
      </w:r>
      <w:r w:rsidRPr="00D06D20">
        <w:rPr>
          <w:rStyle w:val="Emphasis"/>
          <w:highlight w:val="cyan"/>
        </w:rPr>
        <w:t>every</w:t>
      </w:r>
      <w:r w:rsidRPr="00D06D20">
        <w:rPr>
          <w:sz w:val="16"/>
        </w:rPr>
        <w:t xml:space="preserve"> single </w:t>
      </w:r>
      <w:r w:rsidRPr="00D06D20">
        <w:rPr>
          <w:rStyle w:val="Emphasis"/>
          <w:highlight w:val="cyan"/>
        </w:rPr>
        <w:t>industry</w:t>
      </w:r>
      <w:r w:rsidRPr="00D06D20">
        <w:rPr>
          <w:sz w:val="16"/>
        </w:rPr>
        <w:t xml:space="preserve">. </w:t>
      </w:r>
      <w:r w:rsidRPr="00DD65F7">
        <w:rPr>
          <w:rStyle w:val="StyleUnderline"/>
        </w:rPr>
        <w:t xml:space="preserve">There is an </w:t>
      </w:r>
      <w:r w:rsidRPr="00D06D20">
        <w:rPr>
          <w:rStyle w:val="StyleUnderline"/>
          <w:highlight w:val="cyan"/>
        </w:rPr>
        <w:t>umbilical relationship between</w:t>
      </w:r>
      <w:r w:rsidRPr="00DD65F7">
        <w:rPr>
          <w:rStyle w:val="StyleUnderline"/>
        </w:rPr>
        <w:t xml:space="preserve"> the </w:t>
      </w:r>
      <w:r w:rsidRPr="00D06D20">
        <w:rPr>
          <w:rStyle w:val="StyleUnderline"/>
          <w:highlight w:val="cyan"/>
        </w:rPr>
        <w:t>precarity</w:t>
      </w:r>
      <w:r w:rsidRPr="00DD65F7">
        <w:rPr>
          <w:rStyle w:val="StyleUnderline"/>
        </w:rPr>
        <w:t xml:space="preserve"> of jobs</w:t>
      </w:r>
      <w:r w:rsidRPr="00D06D20">
        <w:rPr>
          <w:sz w:val="16"/>
        </w:rPr>
        <w:t xml:space="preserve"> – unsustainable labour practices – </w:t>
      </w:r>
      <w:r w:rsidRPr="00D06D20">
        <w:rPr>
          <w:rStyle w:val="StyleUnderline"/>
          <w:highlight w:val="cyan"/>
        </w:rPr>
        <w:t>and</w:t>
      </w:r>
      <w:r w:rsidRPr="00DD65F7">
        <w:rPr>
          <w:rStyle w:val="StyleUnderline"/>
        </w:rPr>
        <w:t xml:space="preserve"> the </w:t>
      </w:r>
      <w:r w:rsidRPr="00D06D20">
        <w:rPr>
          <w:rStyle w:val="StyleUnderline"/>
          <w:highlight w:val="cyan"/>
        </w:rPr>
        <w:t>unsustainable</w:t>
      </w:r>
      <w:r w:rsidRPr="00DD65F7">
        <w:rPr>
          <w:rStyle w:val="StyleUnderline"/>
        </w:rPr>
        <w:t xml:space="preserve"> environmental </w:t>
      </w:r>
      <w:r w:rsidRPr="00D06D20">
        <w:rPr>
          <w:rStyle w:val="StyleUnderline"/>
          <w:highlight w:val="cyan"/>
        </w:rPr>
        <w:t>practices</w:t>
      </w:r>
      <w:r w:rsidRPr="00DD65F7">
        <w:rPr>
          <w:rStyle w:val="StyleUnderline"/>
        </w:rPr>
        <w:t xml:space="preserve"> that stand </w:t>
      </w:r>
      <w:r w:rsidRPr="00D06D20">
        <w:rPr>
          <w:rStyle w:val="StyleUnderline"/>
          <w:highlight w:val="cyan"/>
        </w:rPr>
        <w:t>at the foundations of our economy</w:t>
      </w:r>
      <w:r w:rsidRPr="00DD65F7">
        <w:rPr>
          <w:rStyle w:val="StyleUnderline"/>
        </w:rPr>
        <w:t xml:space="preserve">. </w:t>
      </w:r>
    </w:p>
    <w:p w14:paraId="1DC58DED" w14:textId="77777777" w:rsidR="00893B4C" w:rsidRDefault="00893B4C" w:rsidP="00893B4C">
      <w:pPr>
        <w:rPr>
          <w:sz w:val="16"/>
        </w:rPr>
      </w:pPr>
      <w:r w:rsidRPr="00D06D20">
        <w:rPr>
          <w:sz w:val="16"/>
        </w:rPr>
        <w:t xml:space="preserve">In short, the secret solidarity between labour and nature at the front line of production has another, crucial dimension. </w:t>
      </w:r>
      <w:r w:rsidRPr="00DD65F7">
        <w:rPr>
          <w:rStyle w:val="StyleUnderline"/>
        </w:rPr>
        <w:t xml:space="preserve">A challenge from organised labour against precarity is a </w:t>
      </w:r>
      <w:r w:rsidRPr="00D06D20">
        <w:rPr>
          <w:rStyle w:val="Emphasis"/>
        </w:rPr>
        <w:t>necessary condition</w:t>
      </w:r>
      <w:r w:rsidRPr="00DD65F7">
        <w:rPr>
          <w:rStyle w:val="StyleUnderline"/>
        </w:rPr>
        <w:t xml:space="preserve"> for</w:t>
      </w:r>
      <w:r w:rsidRPr="00D06D20">
        <w:rPr>
          <w:sz w:val="16"/>
        </w:rPr>
        <w:t xml:space="preserve"> developing environmentally </w:t>
      </w:r>
      <w:r w:rsidRPr="00DD65F7">
        <w:rPr>
          <w:rStyle w:val="StyleUnderline"/>
        </w:rPr>
        <w:t>sustainable economies</w:t>
      </w:r>
      <w:r w:rsidRPr="00D06D20">
        <w:rPr>
          <w:sz w:val="16"/>
        </w:rPr>
        <w:t xml:space="preserve">. For this reason, workers and </w:t>
      </w:r>
      <w:r w:rsidRPr="00036DB2">
        <w:rPr>
          <w:rStyle w:val="StyleUnderline"/>
        </w:rPr>
        <w:t xml:space="preserve">trade union </w:t>
      </w:r>
      <w:r w:rsidRPr="00D06D20">
        <w:rPr>
          <w:rStyle w:val="StyleUnderline"/>
          <w:highlight w:val="cyan"/>
        </w:rPr>
        <w:t xml:space="preserve">campaigns against </w:t>
      </w:r>
      <w:r w:rsidRPr="00D06D20">
        <w:rPr>
          <w:rStyle w:val="Emphasis"/>
          <w:highlight w:val="cyan"/>
        </w:rPr>
        <w:t>precarity</w:t>
      </w:r>
      <w:r w:rsidRPr="00D06D20">
        <w:rPr>
          <w:sz w:val="16"/>
        </w:rPr>
        <w:t xml:space="preserve"> in the labour market </w:t>
      </w:r>
      <w:r w:rsidRPr="00D06D20">
        <w:rPr>
          <w:rStyle w:val="StyleUnderline"/>
          <w:highlight w:val="cyan"/>
        </w:rPr>
        <w:t xml:space="preserve">are </w:t>
      </w:r>
      <w:r w:rsidRPr="00D06D20">
        <w:rPr>
          <w:rStyle w:val="Emphasis"/>
          <w:highlight w:val="cyan"/>
        </w:rPr>
        <w:t>indivisible from</w:t>
      </w:r>
      <w:r w:rsidRPr="00D06D20">
        <w:rPr>
          <w:sz w:val="16"/>
        </w:rPr>
        <w:t xml:space="preserve"> workers and </w:t>
      </w:r>
      <w:r w:rsidRPr="00D06D20">
        <w:rPr>
          <w:rStyle w:val="StyleUnderline"/>
          <w:highlight w:val="cyan"/>
        </w:rPr>
        <w:t>trade union</w:t>
      </w:r>
      <w:r w:rsidRPr="00D06D20">
        <w:rPr>
          <w:rStyle w:val="Emphasis"/>
          <w:highlight w:val="cyan"/>
        </w:rPr>
        <w:t xml:space="preserve"> climate campaigns</w:t>
      </w:r>
      <w:r w:rsidRPr="00D06D20">
        <w:rPr>
          <w:sz w:val="16"/>
        </w:rPr>
        <w:t>.</w:t>
      </w:r>
    </w:p>
    <w:p w14:paraId="3EE2718C" w14:textId="77777777" w:rsidR="00893B4C" w:rsidRDefault="00893B4C" w:rsidP="00893B4C">
      <w:pPr>
        <w:pStyle w:val="Heading3"/>
      </w:pPr>
      <w:r>
        <w:t>Bargaing fails</w:t>
      </w:r>
    </w:p>
    <w:p w14:paraId="58FBD7DF" w14:textId="77777777" w:rsidR="00893B4C" w:rsidRDefault="00893B4C" w:rsidP="00893B4C">
      <w:pPr>
        <w:pStyle w:val="Heading4"/>
      </w:pPr>
      <w:r>
        <w:t>Uniform federal labor policy is key to bridge local connections to the movement and change the harmful state</w:t>
      </w:r>
    </w:p>
    <w:p w14:paraId="5095591B" w14:textId="77777777" w:rsidR="00893B4C" w:rsidRPr="00461FAB" w:rsidRDefault="00893B4C" w:rsidP="00893B4C">
      <w:r w:rsidRPr="00C32399">
        <w:rPr>
          <w:b/>
          <w:bCs/>
          <w:sz w:val="26"/>
          <w:szCs w:val="26"/>
        </w:rPr>
        <w:t>Ike ‘24</w:t>
      </w:r>
      <w:r>
        <w:t xml:space="preserve"> [(</w:t>
      </w:r>
      <w:r w:rsidRPr="00181B87">
        <w:t>Dr Vivian Ike is an Assistant Teaching Professor at Syracuse University in New York where she teaches a range of courses including Global Environmental Politics.</w:t>
      </w:r>
      <w:r>
        <w:t>)</w:t>
      </w:r>
      <w:r w:rsidRPr="00181B87">
        <w:t xml:space="preserve"> </w:t>
      </w:r>
      <w:r>
        <w:t>December 12, 2024 “</w:t>
      </w:r>
      <w:r w:rsidRPr="0040025B">
        <w:t>Eco-Socialism: An Introduction</w:t>
      </w:r>
      <w:r>
        <w:t xml:space="preserve">” E-International Relations. </w:t>
      </w:r>
      <w:r w:rsidRPr="00461FAB">
        <w:t>https://www.e-ir.info/2024/12/12/eco-socialism-an-introduction/ //ESIEV]</w:t>
      </w:r>
    </w:p>
    <w:p w14:paraId="0C884B83" w14:textId="77777777" w:rsidR="00893B4C" w:rsidRPr="007E786D" w:rsidRDefault="00893B4C" w:rsidP="00893B4C">
      <w:pPr>
        <w:rPr>
          <w:sz w:val="16"/>
        </w:rPr>
      </w:pPr>
      <w:r w:rsidRPr="007E786D">
        <w:rPr>
          <w:rStyle w:val="StyleUnderline"/>
          <w:highlight w:val="cyan"/>
        </w:rPr>
        <w:t>The global environmental movement</w:t>
      </w:r>
      <w:r w:rsidRPr="007E786D">
        <w:rPr>
          <w:rStyle w:val="StyleUnderline"/>
        </w:rPr>
        <w:t xml:space="preserve"> </w:t>
      </w:r>
      <w:r w:rsidRPr="007E786D">
        <w:rPr>
          <w:rStyle w:val="StyleUnderline"/>
          <w:highlight w:val="cyan"/>
        </w:rPr>
        <w:t>was formed</w:t>
      </w:r>
      <w:r w:rsidRPr="007E786D">
        <w:rPr>
          <w:rStyle w:val="StyleUnderline"/>
        </w:rPr>
        <w:t xml:space="preserve"> in the 1960’s by the need </w:t>
      </w:r>
      <w:r w:rsidRPr="007E786D">
        <w:rPr>
          <w:rStyle w:val="StyleUnderline"/>
          <w:highlight w:val="cyan"/>
        </w:rPr>
        <w:t>to</w:t>
      </w:r>
      <w:r w:rsidRPr="007E786D">
        <w:rPr>
          <w:rStyle w:val="StyleUnderline"/>
        </w:rPr>
        <w:t xml:space="preserve"> </w:t>
      </w:r>
      <w:r w:rsidRPr="007E786D">
        <w:rPr>
          <w:rStyle w:val="StyleUnderline"/>
          <w:highlight w:val="cyan"/>
        </w:rPr>
        <w:t>challenge</w:t>
      </w:r>
      <w:r w:rsidRPr="007E786D">
        <w:rPr>
          <w:rStyle w:val="StyleUnderline"/>
        </w:rPr>
        <w:t xml:space="preserve"> how </w:t>
      </w:r>
      <w:r w:rsidRPr="007E786D">
        <w:rPr>
          <w:rStyle w:val="Emphasis"/>
          <w:highlight w:val="cyan"/>
        </w:rPr>
        <w:t>capitalism</w:t>
      </w:r>
      <w:r w:rsidRPr="007E786D">
        <w:rPr>
          <w:rStyle w:val="Emphasis"/>
        </w:rPr>
        <w:t xml:space="preserve"> degrades the environment and overexploits labour</w:t>
      </w:r>
      <w:r w:rsidRPr="007E786D">
        <w:rPr>
          <w:sz w:val="16"/>
        </w:rPr>
        <w:t xml:space="preserve"> (O’Connor 1998). </w:t>
      </w:r>
      <w:r w:rsidRPr="007E786D">
        <w:rPr>
          <w:rStyle w:val="StyleUnderline"/>
          <w:highlight w:val="cyan"/>
        </w:rPr>
        <w:t>The</w:t>
      </w:r>
      <w:r w:rsidRPr="007E786D">
        <w:rPr>
          <w:rStyle w:val="StyleUnderline"/>
        </w:rPr>
        <w:t xml:space="preserve"> </w:t>
      </w:r>
      <w:r w:rsidRPr="007E786D">
        <w:rPr>
          <w:rStyle w:val="StyleUnderline"/>
          <w:highlight w:val="cyan"/>
        </w:rPr>
        <w:t>shared suffering of labour</w:t>
      </w:r>
      <w:r w:rsidRPr="007E786D">
        <w:rPr>
          <w:rStyle w:val="StyleUnderline"/>
        </w:rPr>
        <w:t xml:space="preserve"> and their environment </w:t>
      </w:r>
      <w:r w:rsidRPr="007E786D">
        <w:rPr>
          <w:rStyle w:val="StyleUnderline"/>
          <w:highlight w:val="cyan"/>
        </w:rPr>
        <w:t>led</w:t>
      </w:r>
      <w:r w:rsidRPr="007E786D">
        <w:rPr>
          <w:rStyle w:val="StyleUnderline"/>
        </w:rPr>
        <w:t xml:space="preserve"> labourers </w:t>
      </w:r>
      <w:r w:rsidRPr="007E786D">
        <w:rPr>
          <w:rStyle w:val="StyleUnderline"/>
          <w:highlight w:val="cyan"/>
        </w:rPr>
        <w:t>to</w:t>
      </w:r>
      <w:r w:rsidRPr="007E786D">
        <w:rPr>
          <w:rStyle w:val="StyleUnderline"/>
        </w:rPr>
        <w:t xml:space="preserve"> form </w:t>
      </w:r>
      <w:r w:rsidRPr="007E786D">
        <w:rPr>
          <w:rStyle w:val="StyleUnderline"/>
          <w:highlight w:val="cyan"/>
        </w:rPr>
        <w:t>unions</w:t>
      </w:r>
      <w:r w:rsidRPr="007E786D">
        <w:rPr>
          <w:rStyle w:val="StyleUnderline"/>
        </w:rPr>
        <w:t xml:space="preserve"> and diverse social movements all over the world </w:t>
      </w:r>
      <w:r w:rsidRPr="007E786D">
        <w:rPr>
          <w:rStyle w:val="StyleUnderline"/>
          <w:highlight w:val="cyan"/>
        </w:rPr>
        <w:t>that challenge the capitalist processes</w:t>
      </w:r>
      <w:r w:rsidRPr="007E786D">
        <w:rPr>
          <w:sz w:val="16"/>
        </w:rPr>
        <w:t xml:space="preserve"> in order to change it into a more equal and just one without exploitation and degradation. However, the global environmental movement is still not yet global in its reach because laborers around the world are still participating in capitalism. Laborers need to be made aware of their shared sufferings as they participate in the processes of production and exchange. They also need to be made aware of how the social division of labor works to create a form of inequality, fragmentation, and alienation among them.</w:t>
      </w:r>
    </w:p>
    <w:p w14:paraId="63C586E0" w14:textId="77777777" w:rsidR="00893B4C" w:rsidRPr="007E786D" w:rsidRDefault="00893B4C" w:rsidP="00893B4C">
      <w:pPr>
        <w:rPr>
          <w:rStyle w:val="StyleUnderline"/>
        </w:rPr>
      </w:pPr>
      <w:r w:rsidRPr="007E786D">
        <w:rPr>
          <w:sz w:val="16"/>
        </w:rPr>
        <w:t xml:space="preserve">To awaken the collective consciousness of laborers that all social agents are environmental agents (Saurin 1995). This would start by </w:t>
      </w:r>
      <w:r w:rsidRPr="007E786D">
        <w:rPr>
          <w:rStyle w:val="StyleUnderline"/>
          <w:highlight w:val="cyan"/>
        </w:rPr>
        <w:t>labor unions serv</w:t>
      </w:r>
      <w:r w:rsidRPr="007E786D">
        <w:rPr>
          <w:rStyle w:val="StyleUnderline"/>
        </w:rPr>
        <w:t xml:space="preserve">ing </w:t>
      </w:r>
      <w:r w:rsidRPr="007E786D">
        <w:rPr>
          <w:rStyle w:val="StyleUnderline"/>
          <w:highlight w:val="cyan"/>
        </w:rPr>
        <w:t>as a source</w:t>
      </w:r>
      <w:r w:rsidRPr="007E786D">
        <w:rPr>
          <w:sz w:val="16"/>
          <w:highlight w:val="cyan"/>
        </w:rPr>
        <w:t xml:space="preserve"> </w:t>
      </w:r>
      <w:r w:rsidRPr="007E786D">
        <w:rPr>
          <w:rStyle w:val="StyleUnderline"/>
          <w:highlight w:val="cyan"/>
        </w:rPr>
        <w:t>and site</w:t>
      </w:r>
      <w:r w:rsidRPr="007E786D">
        <w:rPr>
          <w:sz w:val="16"/>
          <w:highlight w:val="cyan"/>
        </w:rPr>
        <w:t xml:space="preserve"> </w:t>
      </w:r>
      <w:r w:rsidRPr="007E786D">
        <w:rPr>
          <w:rStyle w:val="StyleUnderline"/>
          <w:highlight w:val="cyan"/>
        </w:rPr>
        <w:t>of</w:t>
      </w:r>
      <w:r w:rsidRPr="007E786D">
        <w:rPr>
          <w:rStyle w:val="StyleUnderline"/>
        </w:rPr>
        <w:t xml:space="preserve"> </w:t>
      </w:r>
      <w:r w:rsidRPr="007E786D">
        <w:rPr>
          <w:rStyle w:val="StyleUnderline"/>
          <w:highlight w:val="cyan"/>
        </w:rPr>
        <w:t>education through</w:t>
      </w:r>
      <w:r w:rsidRPr="007E786D">
        <w:rPr>
          <w:sz w:val="16"/>
        </w:rPr>
        <w:t xml:space="preserve"> campaigns and other forms of union activities that will involve labor unions to expand their reach through </w:t>
      </w:r>
      <w:r w:rsidRPr="007E786D">
        <w:rPr>
          <w:rStyle w:val="Emphasis"/>
        </w:rPr>
        <w:t xml:space="preserve">forming </w:t>
      </w:r>
      <w:r w:rsidRPr="007E786D">
        <w:rPr>
          <w:rStyle w:val="Emphasis"/>
          <w:highlight w:val="cyan"/>
        </w:rPr>
        <w:t>networks and partnerships</w:t>
      </w:r>
      <w:r w:rsidRPr="007E786D">
        <w:rPr>
          <w:rStyle w:val="StyleUnderline"/>
        </w:rPr>
        <w:t xml:space="preserve"> </w:t>
      </w:r>
      <w:r w:rsidRPr="007E786D">
        <w:rPr>
          <w:rStyle w:val="StyleUnderline"/>
          <w:highlight w:val="cyan"/>
        </w:rPr>
        <w:t>with</w:t>
      </w:r>
      <w:r w:rsidRPr="007E786D">
        <w:rPr>
          <w:rStyle w:val="StyleUnderline"/>
        </w:rPr>
        <w:t xml:space="preserve"> other forms of social </w:t>
      </w:r>
      <w:r w:rsidRPr="007E786D">
        <w:rPr>
          <w:rStyle w:val="StyleUnderline"/>
          <w:highlight w:val="cyan"/>
        </w:rPr>
        <w:t>movements</w:t>
      </w:r>
      <w:r w:rsidRPr="007E786D">
        <w:rPr>
          <w:rStyle w:val="StyleUnderline"/>
        </w:rPr>
        <w:t xml:space="preserve"> </w:t>
      </w:r>
      <w:r w:rsidRPr="007E786D">
        <w:rPr>
          <w:rStyle w:val="StyleUnderline"/>
          <w:highlight w:val="cyan"/>
        </w:rPr>
        <w:t>in</w:t>
      </w:r>
      <w:r w:rsidRPr="007E786D">
        <w:rPr>
          <w:rStyle w:val="StyleUnderline"/>
        </w:rPr>
        <w:t xml:space="preserve"> their </w:t>
      </w:r>
      <w:r w:rsidRPr="007E786D">
        <w:rPr>
          <w:rStyle w:val="Emphasis"/>
        </w:rPr>
        <w:t xml:space="preserve">respective </w:t>
      </w:r>
      <w:r w:rsidRPr="007E786D">
        <w:rPr>
          <w:rStyle w:val="Emphasis"/>
          <w:highlight w:val="cyan"/>
        </w:rPr>
        <w:t>locales</w:t>
      </w:r>
      <w:r w:rsidRPr="007E786D">
        <w:rPr>
          <w:sz w:val="16"/>
        </w:rPr>
        <w:t xml:space="preserve"> and other parts of the world </w:t>
      </w:r>
      <w:r w:rsidRPr="007E786D">
        <w:rPr>
          <w:rStyle w:val="StyleUnderline"/>
        </w:rPr>
        <w:t>like the urban movement, women’s movement, peace movement, anti-globalization movement, public health movement, indigenous and farmers movements</w:t>
      </w:r>
      <w:r w:rsidRPr="007E786D">
        <w:rPr>
          <w:sz w:val="16"/>
        </w:rPr>
        <w:t xml:space="preserve"> (O’Connor 1988, 1998; Löwy 2018, 2021). The shared interest in </w:t>
      </w:r>
      <w:r w:rsidRPr="007E786D">
        <w:rPr>
          <w:rStyle w:val="StyleUnderline"/>
          <w:highlight w:val="cyan"/>
        </w:rPr>
        <w:t>preserving labour and environmental resources</w:t>
      </w:r>
      <w:r w:rsidRPr="007E786D">
        <w:rPr>
          <w:sz w:val="16"/>
        </w:rPr>
        <w:t xml:space="preserve"> by the various social movements in society </w:t>
      </w:r>
      <w:r w:rsidRPr="007E786D">
        <w:rPr>
          <w:rStyle w:val="StyleUnderline"/>
          <w:highlight w:val="cyan"/>
        </w:rPr>
        <w:t>will result in one global environmental movement</w:t>
      </w:r>
      <w:r w:rsidRPr="007E786D">
        <w:rPr>
          <w:rStyle w:val="StyleUnderline"/>
        </w:rPr>
        <w:t xml:space="preserve"> </w:t>
      </w:r>
      <w:r w:rsidRPr="007E786D">
        <w:rPr>
          <w:sz w:val="16"/>
        </w:rPr>
        <w:t>with</w:t>
      </w:r>
      <w:r w:rsidRPr="007E786D">
        <w:rPr>
          <w:rStyle w:val="StyleUnderline"/>
        </w:rPr>
        <w:t xml:space="preserve"> a unified goal </w:t>
      </w:r>
      <w:r w:rsidRPr="007E786D">
        <w:rPr>
          <w:rStyle w:val="StyleUnderline"/>
          <w:highlight w:val="cyan"/>
        </w:rPr>
        <w:t>to</w:t>
      </w:r>
      <w:r w:rsidRPr="007E786D">
        <w:rPr>
          <w:rStyle w:val="StyleUnderline"/>
        </w:rPr>
        <w:t xml:space="preserve"> </w:t>
      </w:r>
      <w:r w:rsidRPr="007E786D">
        <w:rPr>
          <w:rStyle w:val="StyleUnderline"/>
          <w:highlight w:val="cyan"/>
        </w:rPr>
        <w:t xml:space="preserve">breakdown the </w:t>
      </w:r>
      <w:r w:rsidRPr="007E786D">
        <w:rPr>
          <w:rStyle w:val="Emphasis"/>
          <w:highlight w:val="cyan"/>
        </w:rPr>
        <w:t>capitalist process of production</w:t>
      </w:r>
      <w:r w:rsidRPr="007E786D">
        <w:rPr>
          <w:rStyle w:val="StyleUnderline"/>
        </w:rPr>
        <w:t xml:space="preserve"> </w:t>
      </w:r>
      <w:r w:rsidRPr="007E786D">
        <w:rPr>
          <w:rStyle w:val="StyleUnderline"/>
          <w:highlight w:val="cyan"/>
        </w:rPr>
        <w:t>and exchange</w:t>
      </w:r>
      <w:r w:rsidRPr="007E786D">
        <w:rPr>
          <w:rStyle w:val="StyleUnderline"/>
        </w:rPr>
        <w:t xml:space="preserve"> and </w:t>
      </w:r>
      <w:r w:rsidRPr="007E786D">
        <w:rPr>
          <w:rStyle w:val="StyleUnderline"/>
          <w:highlight w:val="cyan"/>
        </w:rPr>
        <w:t>the</w:t>
      </w:r>
      <w:r w:rsidRPr="007E786D">
        <w:rPr>
          <w:rStyle w:val="StyleUnderline"/>
        </w:rPr>
        <w:t xml:space="preserve"> social </w:t>
      </w:r>
      <w:r w:rsidRPr="007E786D">
        <w:rPr>
          <w:rStyle w:val="StyleUnderline"/>
          <w:highlight w:val="cyan"/>
        </w:rPr>
        <w:t>division</w:t>
      </w:r>
      <w:r w:rsidRPr="007E786D">
        <w:rPr>
          <w:rStyle w:val="StyleUnderline"/>
        </w:rPr>
        <w:t xml:space="preserve"> </w:t>
      </w:r>
      <w:r w:rsidRPr="007E786D">
        <w:rPr>
          <w:rStyle w:val="StyleUnderline"/>
          <w:highlight w:val="cyan"/>
        </w:rPr>
        <w:t>of</w:t>
      </w:r>
      <w:r w:rsidRPr="007E786D">
        <w:rPr>
          <w:rStyle w:val="StyleUnderline"/>
        </w:rPr>
        <w:t xml:space="preserve"> </w:t>
      </w:r>
      <w:r w:rsidRPr="007E786D">
        <w:rPr>
          <w:rStyle w:val="StyleUnderline"/>
          <w:highlight w:val="cyan"/>
        </w:rPr>
        <w:t>labor</w:t>
      </w:r>
      <w:r w:rsidRPr="007E786D">
        <w:rPr>
          <w:rStyle w:val="StyleUnderline"/>
        </w:rPr>
        <w:t xml:space="preserve"> that functions at its core.</w:t>
      </w:r>
    </w:p>
    <w:p w14:paraId="3642443F" w14:textId="76BBB056" w:rsidR="00893B4C" w:rsidRPr="00893B4C" w:rsidRDefault="00893B4C" w:rsidP="00893B4C">
      <w:pPr>
        <w:rPr>
          <w:sz w:val="16"/>
        </w:rPr>
      </w:pPr>
      <w:r w:rsidRPr="007E786D">
        <w:rPr>
          <w:sz w:val="16"/>
        </w:rPr>
        <w:t xml:space="preserve">Until then, </w:t>
      </w:r>
      <w:r w:rsidRPr="007E786D">
        <w:rPr>
          <w:rStyle w:val="StyleUnderline"/>
          <w:highlight w:val="cyan"/>
        </w:rPr>
        <w:t>the</w:t>
      </w:r>
      <w:r w:rsidRPr="007E786D">
        <w:rPr>
          <w:rStyle w:val="StyleUnderline"/>
        </w:rPr>
        <w:t xml:space="preserve"> global environmental </w:t>
      </w:r>
      <w:r w:rsidRPr="007E786D">
        <w:rPr>
          <w:rStyle w:val="StyleUnderline"/>
          <w:highlight w:val="cyan"/>
        </w:rPr>
        <w:t>movement</w:t>
      </w:r>
      <w:r w:rsidRPr="007E786D">
        <w:rPr>
          <w:rStyle w:val="StyleUnderline"/>
        </w:rPr>
        <w:t xml:space="preserve"> is nonetheless actively </w:t>
      </w:r>
      <w:r w:rsidRPr="007E786D">
        <w:rPr>
          <w:rStyle w:val="StyleUnderline"/>
          <w:highlight w:val="cyan"/>
        </w:rPr>
        <w:t>working</w:t>
      </w:r>
      <w:r w:rsidRPr="007E786D">
        <w:rPr>
          <w:rStyle w:val="StyleUnderline"/>
        </w:rPr>
        <w:t xml:space="preserve"> </w:t>
      </w:r>
      <w:r w:rsidRPr="007E786D">
        <w:rPr>
          <w:rStyle w:val="StyleUnderline"/>
          <w:highlight w:val="cyan"/>
        </w:rPr>
        <w:t>with the</w:t>
      </w:r>
      <w:r w:rsidRPr="007E786D">
        <w:rPr>
          <w:rStyle w:val="StyleUnderline"/>
        </w:rPr>
        <w:t xml:space="preserve"> </w:t>
      </w:r>
      <w:r w:rsidRPr="007E786D">
        <w:rPr>
          <w:rStyle w:val="Emphasis"/>
        </w:rPr>
        <w:t xml:space="preserve">international </w:t>
      </w:r>
      <w:r w:rsidRPr="007E786D">
        <w:rPr>
          <w:rStyle w:val="Emphasis"/>
          <w:highlight w:val="cyan"/>
        </w:rPr>
        <w:t>state</w:t>
      </w:r>
      <w:r w:rsidRPr="007E786D">
        <w:rPr>
          <w:rStyle w:val="Emphasis"/>
        </w:rPr>
        <w:t xml:space="preserve"> system</w:t>
      </w:r>
      <w:r w:rsidRPr="007E786D">
        <w:rPr>
          <w:rStyle w:val="StyleUnderline"/>
        </w:rPr>
        <w:t xml:space="preserve"> </w:t>
      </w:r>
      <w:r w:rsidRPr="007E786D">
        <w:rPr>
          <w:rStyle w:val="StyleUnderline"/>
          <w:highlight w:val="cyan"/>
        </w:rPr>
        <w:t xml:space="preserve">to transform </w:t>
      </w:r>
      <w:r w:rsidRPr="007E786D">
        <w:rPr>
          <w:rStyle w:val="Emphasis"/>
          <w:highlight w:val="cyan"/>
        </w:rPr>
        <w:t>capitalist production</w:t>
      </w:r>
      <w:r w:rsidRPr="007E786D">
        <w:rPr>
          <w:rStyle w:val="Emphasis"/>
        </w:rPr>
        <w:t xml:space="preserve"> and exchange</w:t>
      </w:r>
      <w:r w:rsidRPr="007E786D">
        <w:rPr>
          <w:rStyle w:val="StyleUnderline"/>
        </w:rPr>
        <w:t xml:space="preserve"> </w:t>
      </w:r>
      <w:r w:rsidRPr="007E786D">
        <w:rPr>
          <w:rStyle w:val="Emphasis"/>
        </w:rPr>
        <w:t>conditions</w:t>
      </w:r>
      <w:r w:rsidRPr="007E786D">
        <w:rPr>
          <w:rStyle w:val="StyleUnderline"/>
        </w:rPr>
        <w:t xml:space="preserve"> </w:t>
      </w:r>
      <w:r w:rsidRPr="007E786D">
        <w:rPr>
          <w:rStyle w:val="StyleUnderline"/>
          <w:highlight w:val="cyan"/>
        </w:rPr>
        <w:t>to</w:t>
      </w:r>
      <w:r w:rsidRPr="007E786D">
        <w:rPr>
          <w:rStyle w:val="StyleUnderline"/>
        </w:rPr>
        <w:t xml:space="preserve"> more socially </w:t>
      </w:r>
      <w:r w:rsidRPr="007E786D">
        <w:rPr>
          <w:rStyle w:val="StyleUnderline"/>
          <w:highlight w:val="cyan"/>
        </w:rPr>
        <w:t>acceptable forms</w:t>
      </w:r>
      <w:r w:rsidRPr="007E786D">
        <w:rPr>
          <w:sz w:val="16"/>
        </w:rPr>
        <w:t xml:space="preserve"> (O’Connor 1988). This only results in piecemeal regulations of the capitalist processes and ephemeral improvements of the social welfare of labor (Saurin 1995). Moreover, </w:t>
      </w:r>
      <w:r w:rsidRPr="007E786D">
        <w:rPr>
          <w:rStyle w:val="StyleUnderline"/>
          <w:highlight w:val="cyan"/>
        </w:rPr>
        <w:t>states are ineffective for solving labor</w:t>
      </w:r>
      <w:r w:rsidRPr="007E786D">
        <w:rPr>
          <w:rStyle w:val="StyleUnderline"/>
        </w:rPr>
        <w:t xml:space="preserve"> inequality and environmental problems because </w:t>
      </w:r>
      <w:r w:rsidRPr="007E786D">
        <w:rPr>
          <w:rStyle w:val="StyleUnderline"/>
          <w:highlight w:val="cyan"/>
        </w:rPr>
        <w:t>they do not do so uniformly</w:t>
      </w:r>
      <w:r w:rsidRPr="007E786D">
        <w:rPr>
          <w:sz w:val="16"/>
        </w:rPr>
        <w:t>. For instance, not all states are willing to regulate capitalism nor are interested in a socialist society, and some of them work with capitalists or depend on capitalism to preserve the state. Therefore, when capitalism is regulated by one state, it is easy for capitalists to move into less regulated states economies to continue their business of degrading the environment and exploiting human labour. In other words, they will always be poor states willing to take on capitalists that can bring in money to their economies at the detriment of the poor people and the environment.</w:t>
      </w:r>
    </w:p>
    <w:p w14:paraId="2740F6A3" w14:textId="77777777" w:rsidR="00893B4C" w:rsidRDefault="00893B4C" w:rsidP="00893B4C">
      <w:pPr>
        <w:pStyle w:val="Heading3"/>
      </w:pPr>
      <w:r>
        <w:t>Unions Fail---dem</w:t>
      </w:r>
    </w:p>
    <w:p w14:paraId="4CFD32B9" w14:textId="77777777" w:rsidR="00893B4C" w:rsidRDefault="00893B4C" w:rsidP="00893B4C">
      <w:pPr>
        <w:pStyle w:val="Heading4"/>
      </w:pPr>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288FAF57" w14:textId="77777777" w:rsidR="00893B4C" w:rsidRPr="00697576" w:rsidRDefault="00893B4C" w:rsidP="00893B4C">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2B4655B4" w14:textId="77777777" w:rsidR="00893B4C" w:rsidRPr="00034151" w:rsidRDefault="00893B4C" w:rsidP="00893B4C">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44529D9A" w14:textId="77777777" w:rsidR="00893B4C" w:rsidRPr="00034151" w:rsidRDefault="00893B4C" w:rsidP="00893B4C">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3074F42A" w14:textId="77777777" w:rsidR="00893B4C" w:rsidRPr="00034151" w:rsidRDefault="00893B4C" w:rsidP="00893B4C">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11C7B339" w14:textId="77777777" w:rsidR="00893B4C" w:rsidRPr="00C17FB7" w:rsidRDefault="00893B4C" w:rsidP="00893B4C">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35333B85" w14:textId="77777777" w:rsidR="00893B4C" w:rsidRPr="00C17FB7" w:rsidRDefault="00893B4C" w:rsidP="00893B4C">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097F1E6F" w14:textId="77777777" w:rsidR="00893B4C" w:rsidRPr="00034151" w:rsidRDefault="00893B4C" w:rsidP="00893B4C">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6CBF35E1" w14:textId="77777777" w:rsidR="00893B4C" w:rsidRDefault="00893B4C" w:rsidP="00893B4C">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p w14:paraId="7E82E35C" w14:textId="77777777" w:rsidR="00893B4C" w:rsidRDefault="00893B4C" w:rsidP="00893B4C">
      <w:pPr>
        <w:pStyle w:val="Heading3"/>
      </w:pPr>
      <w:r>
        <w:t>Framing</w:t>
      </w:r>
    </w:p>
    <w:p w14:paraId="7E592C8A" w14:textId="77777777" w:rsidR="00893B4C" w:rsidRPr="00286123" w:rsidRDefault="00893B4C" w:rsidP="00893B4C">
      <w:pPr>
        <w:keepNext/>
        <w:keepLines/>
        <w:spacing w:before="200"/>
        <w:outlineLvl w:val="3"/>
        <w:rPr>
          <w:rFonts w:eastAsia="Times New Roman"/>
          <w:b/>
          <w:iCs/>
          <w:sz w:val="26"/>
          <w:u w:val="single"/>
        </w:rPr>
      </w:pPr>
      <w:r>
        <w:rPr>
          <w:rFonts w:eastAsia="Times New Roman"/>
          <w:b/>
          <w:iCs/>
          <w:sz w:val="26"/>
        </w:rPr>
        <w:t>1---</w:t>
      </w:r>
      <w:r w:rsidRPr="00286123">
        <w:rPr>
          <w:rFonts w:eastAsia="Times New Roman"/>
          <w:b/>
          <w:iCs/>
          <w:sz w:val="26"/>
        </w:rPr>
        <w:t xml:space="preserve">Existential risk framing is good --- the alts defeatism causes </w:t>
      </w:r>
      <w:r w:rsidRPr="00286123">
        <w:rPr>
          <w:rFonts w:eastAsia="Times New Roman"/>
          <w:b/>
          <w:iCs/>
          <w:sz w:val="26"/>
          <w:u w:val="single"/>
        </w:rPr>
        <w:t>extinction</w:t>
      </w:r>
    </w:p>
    <w:p w14:paraId="3E0EAE88" w14:textId="77777777" w:rsidR="00893B4C" w:rsidRPr="00286123" w:rsidRDefault="00893B4C" w:rsidP="00893B4C">
      <w:pPr>
        <w:rPr>
          <w:rFonts w:eastAsia="Calibri"/>
        </w:rPr>
      </w:pPr>
      <w:r w:rsidRPr="00286123">
        <w:rPr>
          <w:rFonts w:eastAsia="Calibri"/>
          <w:b/>
          <w:bCs/>
          <w:sz w:val="26"/>
          <w:u w:val="single"/>
        </w:rPr>
        <w:t>Ord 20</w:t>
      </w:r>
      <w:r w:rsidRPr="00286123">
        <w:rPr>
          <w:rFonts w:eastAsia="Calibri"/>
        </w:rPr>
        <w:t xml:space="preserve"> [Toby Ord is a philosopher and research fellow at the Future of Humanity Institute, and the author of The Precipice: Existential Risk and the Future of Humanity, “Why we need worst-case thinking to prevent pandemics”, March 6</w:t>
      </w:r>
      <w:r w:rsidRPr="00286123">
        <w:rPr>
          <w:rFonts w:eastAsia="Calibri"/>
          <w:vertAlign w:val="superscript"/>
        </w:rPr>
        <w:t>th</w:t>
      </w:r>
      <w:r w:rsidRPr="00286123">
        <w:rPr>
          <w:rFonts w:eastAsia="Calibri"/>
        </w:rPr>
        <w:t>, https://www.theguardian.com/science/2020/mar/06/worst-case-thinking-prevent-pandemics-coronavirus-existential-risk]</w:t>
      </w:r>
    </w:p>
    <w:p w14:paraId="544A6FBF" w14:textId="77777777" w:rsidR="00893B4C" w:rsidRPr="00286123" w:rsidRDefault="00893B4C" w:rsidP="00893B4C">
      <w:pPr>
        <w:rPr>
          <w:rFonts w:eastAsia="Calibri"/>
          <w:b/>
          <w:iCs/>
          <w:u w:val="single"/>
          <w:bdr w:val="single" w:sz="8" w:space="0" w:color="auto"/>
        </w:rPr>
      </w:pPr>
      <w:r w:rsidRPr="00286123">
        <w:rPr>
          <w:rFonts w:eastAsia="Calibri"/>
          <w:b/>
          <w:highlight w:val="cyan"/>
          <w:u w:val="single"/>
        </w:rPr>
        <w:t>Threats to humanity</w:t>
      </w:r>
      <w:r w:rsidRPr="00286123">
        <w:rPr>
          <w:rFonts w:eastAsia="Calibri"/>
          <w:b/>
          <w:u w:val="single"/>
        </w:rPr>
        <w:t xml:space="preserve">, and how we address them, </w:t>
      </w:r>
      <w:r w:rsidRPr="00286123">
        <w:rPr>
          <w:rFonts w:eastAsia="Calibri"/>
          <w:b/>
          <w:highlight w:val="cyan"/>
          <w:u w:val="single"/>
        </w:rPr>
        <w:t>define our time.</w:t>
      </w:r>
      <w:r w:rsidRPr="00286123">
        <w:rPr>
          <w:rFonts w:eastAsia="Calibri"/>
          <w:b/>
          <w:u w:val="single"/>
        </w:rPr>
        <w:t xml:space="preserve"> The </w:t>
      </w:r>
      <w:r w:rsidRPr="00286123">
        <w:rPr>
          <w:rFonts w:eastAsia="Calibri"/>
          <w:b/>
          <w:highlight w:val="cyan"/>
          <w:u w:val="single"/>
        </w:rPr>
        <w:t>advent of nuclear weapons</w:t>
      </w:r>
      <w:r w:rsidRPr="00286123">
        <w:rPr>
          <w:rFonts w:eastAsia="Calibri"/>
          <w:b/>
          <w:u w:val="single"/>
        </w:rPr>
        <w:t xml:space="preserve"> posed a real risk of human </w:t>
      </w:r>
      <w:r w:rsidRPr="00286123">
        <w:rPr>
          <w:rFonts w:eastAsia="Calibri"/>
          <w:b/>
          <w:highlight w:val="cyan"/>
          <w:u w:val="single"/>
        </w:rPr>
        <w:t>extinction</w:t>
      </w:r>
      <w:r w:rsidRPr="00286123">
        <w:rPr>
          <w:rFonts w:eastAsia="Calibri"/>
          <w:b/>
          <w:u w:val="single"/>
        </w:rPr>
        <w:t xml:space="preserve"> in the 20th century</w:t>
      </w:r>
      <w:r w:rsidRPr="00286123">
        <w:rPr>
          <w:rFonts w:eastAsia="Calibri"/>
          <w:sz w:val="16"/>
        </w:rPr>
        <w:t xml:space="preserve">. </w:t>
      </w:r>
      <w:r w:rsidRPr="00286123">
        <w:rPr>
          <w:rFonts w:eastAsia="Calibri"/>
          <w:b/>
          <w:u w:val="single"/>
        </w:rPr>
        <w:t xml:space="preserve">There is strong reason to believe the </w:t>
      </w:r>
      <w:r w:rsidRPr="00286123">
        <w:rPr>
          <w:rFonts w:eastAsia="Calibri"/>
          <w:b/>
          <w:iCs/>
          <w:highlight w:val="cyan"/>
          <w:u w:val="single"/>
          <w:bdr w:val="single" w:sz="8" w:space="0" w:color="auto"/>
        </w:rPr>
        <w:t>risk will be high</w:t>
      </w:r>
      <w:r w:rsidRPr="00286123">
        <w:rPr>
          <w:rFonts w:eastAsia="Calibri"/>
          <w:b/>
          <w:iCs/>
          <w:u w:val="single"/>
          <w:bdr w:val="single" w:sz="8" w:space="0" w:color="auto"/>
        </w:rPr>
        <w:t xml:space="preserve">er </w:t>
      </w:r>
      <w:r w:rsidRPr="00286123">
        <w:rPr>
          <w:rFonts w:eastAsia="Calibri"/>
          <w:b/>
          <w:iCs/>
          <w:highlight w:val="cyan"/>
          <w:u w:val="single"/>
          <w:bdr w:val="single" w:sz="8" w:space="0" w:color="auto"/>
        </w:rPr>
        <w:t>this century</w:t>
      </w:r>
      <w:r w:rsidRPr="00286123">
        <w:rPr>
          <w:rFonts w:eastAsia="Calibri"/>
          <w:b/>
          <w:u w:val="single"/>
        </w:rPr>
        <w:t xml:space="preserve">, and </w:t>
      </w:r>
      <w:r w:rsidRPr="00286123">
        <w:rPr>
          <w:rFonts w:eastAsia="Calibri"/>
          <w:b/>
          <w:highlight w:val="cyan"/>
          <w:u w:val="single"/>
        </w:rPr>
        <w:t>increasing with each century</w:t>
      </w:r>
      <w:r w:rsidRPr="00286123">
        <w:rPr>
          <w:rFonts w:eastAsia="Calibri"/>
          <w:b/>
          <w:u w:val="single"/>
        </w:rPr>
        <w:t xml:space="preserve"> that technological progress continues</w:t>
      </w:r>
      <w:r w:rsidRPr="00286123">
        <w:rPr>
          <w:rFonts w:eastAsia="Calibri"/>
          <w:sz w:val="16"/>
        </w:rPr>
        <w:t xml:space="preserve">. </w:t>
      </w:r>
      <w:r w:rsidRPr="00286123">
        <w:rPr>
          <w:rFonts w:eastAsia="Calibri"/>
          <w:b/>
          <w:u w:val="single"/>
        </w:rPr>
        <w:t xml:space="preserve">Because these </w:t>
      </w:r>
      <w:r w:rsidRPr="00286123">
        <w:rPr>
          <w:rFonts w:eastAsia="Calibri"/>
          <w:b/>
          <w:highlight w:val="cyan"/>
          <w:u w:val="single"/>
        </w:rPr>
        <w:t>anthropogenic risks outstrip all natural risks combined</w:t>
      </w:r>
      <w:r w:rsidRPr="00286123">
        <w:rPr>
          <w:rFonts w:eastAsia="Calibri"/>
          <w:b/>
          <w:u w:val="single"/>
        </w:rPr>
        <w:t>, they set the clock on how long humanity has left to pull back from the brink</w:t>
      </w:r>
      <w:r w:rsidRPr="00286123">
        <w:rPr>
          <w:rFonts w:eastAsia="Calibri"/>
          <w:sz w:val="16"/>
        </w:rPr>
        <w:t xml:space="preserve">. I am not claiming that extinction is the inevitable conclusion of scientific progress, or even the most likely outcome. What I am claiming is that </w:t>
      </w:r>
      <w:r w:rsidRPr="00286123">
        <w:rPr>
          <w:rFonts w:eastAsia="Calibri"/>
          <w:b/>
          <w:u w:val="single"/>
        </w:rPr>
        <w:t>there has been a robust trend towards increases in the power of humanity, which has reached a point where we pose a serious risk to our own existence</w:t>
      </w:r>
      <w:r w:rsidRPr="00286123">
        <w:rPr>
          <w:rFonts w:eastAsia="Calibri"/>
          <w:sz w:val="16"/>
        </w:rPr>
        <w:t xml:space="preserve">. How we react to this risk is up to us. Nor am I arguing against technology. Technology has proved itself immensely valuable in improving the human condition.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problem is </w:t>
      </w:r>
      <w:r w:rsidRPr="00286123">
        <w:rPr>
          <w:rFonts w:eastAsia="Calibri"/>
          <w:b/>
          <w:iCs/>
          <w:u w:val="single"/>
          <w:bdr w:val="single" w:sz="8" w:space="0" w:color="auto"/>
        </w:rPr>
        <w:t xml:space="preserve">not so much an excess of technology as </w:t>
      </w:r>
      <w:r w:rsidRPr="00286123">
        <w:rPr>
          <w:rFonts w:eastAsia="Calibri"/>
          <w:b/>
          <w:iCs/>
          <w:highlight w:val="cyan"/>
          <w:u w:val="single"/>
          <w:bdr w:val="single" w:sz="8" w:space="0" w:color="auto"/>
        </w:rPr>
        <w:t>a lack of wisdom</w:t>
      </w:r>
      <w:r w:rsidRPr="00286123">
        <w:rPr>
          <w:rFonts w:eastAsia="Calibri"/>
          <w:sz w:val="16"/>
        </w:rPr>
        <w:t>. Carl Sagan put this especially well: “</w:t>
      </w:r>
      <w:r w:rsidRPr="00286123">
        <w:rPr>
          <w:rFonts w:eastAsia="Calibri"/>
          <w:b/>
          <w:u w:val="single"/>
        </w:rPr>
        <w:t xml:space="preserve">Many of the dangers we face indeed arise from science and technology – but, more fundamentally, because we </w:t>
      </w:r>
      <w:r w:rsidRPr="00286123">
        <w:rPr>
          <w:rFonts w:eastAsia="Calibri"/>
          <w:b/>
          <w:highlight w:val="cyan"/>
          <w:u w:val="single"/>
        </w:rPr>
        <w:t>have become powerful without becoming commensurately wise.</w:t>
      </w:r>
      <w:r w:rsidRPr="00286123">
        <w:rPr>
          <w:rFonts w:eastAsia="Calibri"/>
          <w:b/>
          <w:u w:val="single"/>
        </w:rPr>
        <w:t xml:space="preserve"> The </w:t>
      </w:r>
      <w:r w:rsidRPr="00286123">
        <w:rPr>
          <w:rFonts w:eastAsia="Calibri"/>
          <w:b/>
          <w:highlight w:val="cyan"/>
          <w:u w:val="single"/>
        </w:rPr>
        <w:t>world-altering powers</w:t>
      </w:r>
      <w:r w:rsidRPr="00286123">
        <w:rPr>
          <w:rFonts w:eastAsia="Calibri"/>
          <w:b/>
          <w:u w:val="single"/>
        </w:rPr>
        <w:t xml:space="preserve"> that technology has delivered into our hands now </w:t>
      </w:r>
      <w:r w:rsidRPr="00286123">
        <w:rPr>
          <w:rFonts w:eastAsia="Calibri"/>
          <w:b/>
          <w:highlight w:val="cyan"/>
          <w:u w:val="single"/>
        </w:rPr>
        <w:t>require</w:t>
      </w:r>
      <w:r w:rsidRPr="00286123">
        <w:rPr>
          <w:rFonts w:eastAsia="Calibri"/>
          <w:b/>
          <w:u w:val="single"/>
        </w:rPr>
        <w:t xml:space="preserve"> a </w:t>
      </w:r>
      <w:r w:rsidRPr="00286123">
        <w:rPr>
          <w:rFonts w:eastAsia="Calibri"/>
          <w:b/>
          <w:iCs/>
          <w:u w:val="single"/>
          <w:bdr w:val="single" w:sz="8" w:space="0" w:color="auto"/>
        </w:rPr>
        <w:t xml:space="preserve">degree of </w:t>
      </w:r>
      <w:r w:rsidRPr="00286123">
        <w:rPr>
          <w:rFonts w:eastAsia="Calibri"/>
          <w:b/>
          <w:iCs/>
          <w:highlight w:val="cyan"/>
          <w:u w:val="single"/>
          <w:bdr w:val="single" w:sz="8" w:space="0" w:color="auto"/>
        </w:rPr>
        <w:t>consideration and foresight</w:t>
      </w:r>
      <w:r w:rsidRPr="00286123">
        <w:rPr>
          <w:rFonts w:eastAsia="Calibri"/>
          <w:b/>
          <w:iCs/>
          <w:u w:val="single"/>
          <w:bdr w:val="single" w:sz="8" w:space="0" w:color="auto"/>
        </w:rPr>
        <w:t xml:space="preserve"> that has never before been asked of us.”</w:t>
      </w:r>
    </w:p>
    <w:p w14:paraId="2D1165C7" w14:textId="5A3E6F6B" w:rsidR="00893B4C" w:rsidRPr="00893B4C" w:rsidRDefault="00893B4C" w:rsidP="00893B4C">
      <w:pPr>
        <w:rPr>
          <w:rFonts w:eastAsia="Calibri"/>
          <w:sz w:val="16"/>
        </w:rPr>
      </w:pPr>
      <w:r w:rsidRPr="00286123">
        <w:rPr>
          <w:rFonts w:eastAsia="Calibri"/>
          <w:b/>
          <w:highlight w:val="cyan"/>
          <w:u w:val="single"/>
        </w:rPr>
        <w:t xml:space="preserve">Because we cannot come back from extinction, we cannot wait until a threat strikes before acting – </w:t>
      </w:r>
      <w:r w:rsidRPr="00286123">
        <w:rPr>
          <w:rFonts w:eastAsia="Calibri"/>
          <w:b/>
          <w:iCs/>
          <w:highlight w:val="cyan"/>
          <w:u w:val="single"/>
          <w:bdr w:val="single" w:sz="8" w:space="0" w:color="auto"/>
        </w:rPr>
        <w:t>we must be proactive.</w:t>
      </w:r>
      <w:r w:rsidRPr="00286123">
        <w:rPr>
          <w:rFonts w:eastAsia="Calibri"/>
          <w:sz w:val="16"/>
        </w:rPr>
        <w:t xml:space="preserve"> And </w:t>
      </w:r>
      <w:r w:rsidRPr="00286123">
        <w:rPr>
          <w:rFonts w:eastAsia="Calibri"/>
          <w:b/>
          <w:u w:val="single"/>
        </w:rPr>
        <w:t xml:space="preserve">because gaining wisdom takes </w:t>
      </w:r>
      <w:r w:rsidRPr="00286123">
        <w:rPr>
          <w:rFonts w:eastAsia="Calibri"/>
          <w:b/>
          <w:iCs/>
          <w:u w:val="single"/>
          <w:bdr w:val="single" w:sz="8" w:space="0" w:color="auto"/>
        </w:rPr>
        <w:t xml:space="preserve">time, </w:t>
      </w:r>
      <w:r w:rsidRPr="00286123">
        <w:rPr>
          <w:rFonts w:eastAsia="Calibri"/>
          <w:b/>
          <w:iCs/>
          <w:highlight w:val="cyan"/>
          <w:u w:val="single"/>
          <w:bdr w:val="single" w:sz="8" w:space="0" w:color="auto"/>
        </w:rPr>
        <w:t>we need to start now</w:t>
      </w:r>
      <w:r w:rsidRPr="00286123">
        <w:rPr>
          <w:rFonts w:eastAsia="Calibri"/>
          <w:b/>
          <w:u w:val="single"/>
        </w:rPr>
        <w:t>.</w:t>
      </w:r>
      <w:r w:rsidRPr="00286123">
        <w:rPr>
          <w:rFonts w:eastAsia="Calibri"/>
          <w:sz w:val="16"/>
        </w:rPr>
        <w:t xml:space="preserve"> I think that we are likely to make it through this period. Not because the challenges are small, but because we will rise to them. The very fact that these risks stem from human action shows us that </w:t>
      </w:r>
      <w:r w:rsidRPr="00286123">
        <w:rPr>
          <w:rFonts w:eastAsia="Calibri"/>
          <w:b/>
          <w:u w:val="single"/>
        </w:rPr>
        <w:t xml:space="preserve">human action can address them. </w:t>
      </w:r>
      <w:r w:rsidRPr="00286123">
        <w:rPr>
          <w:rFonts w:eastAsia="Calibri"/>
          <w:b/>
          <w:iCs/>
          <w:highlight w:val="cyan"/>
          <w:u w:val="single"/>
          <w:bdr w:val="single" w:sz="8" w:space="0" w:color="auto"/>
        </w:rPr>
        <w:t>Defeatism would be</w:t>
      </w:r>
      <w:r w:rsidRPr="00286123">
        <w:rPr>
          <w:rFonts w:eastAsia="Calibri"/>
          <w:b/>
          <w:iCs/>
          <w:u w:val="single"/>
          <w:bdr w:val="single" w:sz="8" w:space="0" w:color="auto"/>
        </w:rPr>
        <w:t xml:space="preserve"> both </w:t>
      </w:r>
      <w:r w:rsidRPr="00286123">
        <w:rPr>
          <w:rFonts w:eastAsia="Calibri"/>
          <w:b/>
          <w:iCs/>
          <w:highlight w:val="cyan"/>
          <w:u w:val="single"/>
          <w:bdr w:val="single" w:sz="8" w:space="0" w:color="auto"/>
        </w:rPr>
        <w:t>unwarranted and counterproductive</w:t>
      </w:r>
      <w:r w:rsidRPr="00286123">
        <w:rPr>
          <w:rFonts w:eastAsia="Calibri"/>
          <w:b/>
          <w:u w:val="single"/>
        </w:rPr>
        <w:t xml:space="preserve"> – </w:t>
      </w:r>
      <w:r w:rsidRPr="00286123">
        <w:rPr>
          <w:rFonts w:eastAsia="Calibri"/>
          <w:b/>
          <w:highlight w:val="cyan"/>
          <w:u w:val="single"/>
        </w:rPr>
        <w:t xml:space="preserve">a </w:t>
      </w:r>
      <w:r w:rsidRPr="00286123">
        <w:rPr>
          <w:rFonts w:eastAsia="Calibri"/>
          <w:b/>
          <w:iCs/>
          <w:highlight w:val="cyan"/>
          <w:u w:val="single"/>
          <w:bdr w:val="single" w:sz="8" w:space="0" w:color="auto"/>
        </w:rPr>
        <w:t>self-fulfilling prophecy</w:t>
      </w:r>
      <w:r w:rsidRPr="00286123">
        <w:rPr>
          <w:rFonts w:eastAsia="Calibri"/>
          <w:b/>
          <w:highlight w:val="cyan"/>
          <w:u w:val="single"/>
        </w:rPr>
        <w:t>.</w:t>
      </w:r>
      <w:r w:rsidRPr="00286123">
        <w:rPr>
          <w:rFonts w:eastAsia="Calibri"/>
          <w:b/>
          <w:u w:val="single"/>
        </w:rPr>
        <w:t xml:space="preserve"> Instead, </w:t>
      </w:r>
      <w:r w:rsidRPr="00286123">
        <w:rPr>
          <w:rFonts w:eastAsia="Calibri"/>
          <w:b/>
          <w:highlight w:val="cyan"/>
          <w:u w:val="single"/>
        </w:rPr>
        <w:t>we must address these challenges head-on with clear and rigorous thinking</w:t>
      </w:r>
      <w:r w:rsidRPr="00286123">
        <w:rPr>
          <w:rFonts w:eastAsia="Calibri"/>
          <w:b/>
          <w:u w:val="single"/>
        </w:rPr>
        <w:t>, guided by a positive vision of the longterm future we are trying to protect</w:t>
      </w:r>
      <w:r w:rsidRPr="00286123">
        <w:rPr>
          <w:rFonts w:eastAsia="Calibri"/>
          <w:sz w:val="16"/>
        </w:rPr>
        <w:t>.</w:t>
      </w:r>
    </w:p>
    <w:p w14:paraId="6145D633" w14:textId="77777777" w:rsidR="00893B4C" w:rsidRDefault="00893B4C" w:rsidP="00893B4C">
      <w:pPr>
        <w:pStyle w:val="Heading2"/>
      </w:pPr>
      <w:r>
        <w:t>K</w:t>
      </w:r>
    </w:p>
    <w:p w14:paraId="4F37444F" w14:textId="77777777" w:rsidR="00893B4C" w:rsidRPr="00E769AD" w:rsidRDefault="00893B4C" w:rsidP="00893B4C">
      <w:pPr>
        <w:pStyle w:val="Heading3"/>
      </w:pPr>
      <w:r>
        <w:t>Top</w:t>
      </w:r>
      <w:r w:rsidRPr="00E769AD">
        <w:t>---2AC</w:t>
      </w:r>
    </w:p>
    <w:p w14:paraId="5C953687" w14:textId="77777777" w:rsidR="00893B4C" w:rsidRDefault="00893B4C" w:rsidP="00893B4C">
      <w:pPr>
        <w:pStyle w:val="Heading3"/>
      </w:pPr>
      <w:r>
        <w:t>AT: Belcourt---2AC</w:t>
      </w:r>
    </w:p>
    <w:p w14:paraId="6359D353" w14:textId="77777777" w:rsidR="00893B4C" w:rsidRDefault="00893B4C" w:rsidP="00893B4C">
      <w:pPr>
        <w:pStyle w:val="Heading4"/>
      </w:pPr>
      <w:r>
        <w:t xml:space="preserve">Engaging the state good---Focusing on the </w:t>
      </w:r>
      <w:r>
        <w:rPr>
          <w:u w:val="single"/>
        </w:rPr>
        <w:t>epistemic</w:t>
      </w:r>
      <w:r>
        <w:t xml:space="preserve"> consequences of the plan over the </w:t>
      </w:r>
      <w:r>
        <w:rPr>
          <w:u w:val="single"/>
        </w:rPr>
        <w:t>material</w:t>
      </w:r>
      <w:r>
        <w:t xml:space="preserve"> ones </w:t>
      </w:r>
      <w:r>
        <w:rPr>
          <w:u w:val="single"/>
        </w:rPr>
        <w:t>weakens</w:t>
      </w:r>
      <w:r>
        <w:t xml:space="preserve"> anticolonial struggle.</w:t>
      </w:r>
    </w:p>
    <w:p w14:paraId="080D01C7" w14:textId="77777777" w:rsidR="00893B4C" w:rsidRDefault="00893B4C" w:rsidP="00893B4C">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 [inserted “it” for grammatical cohesion, insertion denoted by brackets]</w:t>
      </w:r>
    </w:p>
    <w:p w14:paraId="7609F4F9" w14:textId="77777777" w:rsidR="00893B4C" w:rsidRPr="00950717" w:rsidRDefault="00893B4C" w:rsidP="00893B4C">
      <w:pPr>
        <w:rPr>
          <w:sz w:val="14"/>
        </w:rPr>
      </w:pPr>
      <w:r w:rsidRPr="00950717">
        <w:rPr>
          <w:sz w:val="14"/>
        </w:rPr>
        <w:t xml:space="preserve">In conclusion, I briefly suggest an alternative to Mignolo's epistemic politics, which I refer to as worldly anticolonialism. What I call worldly </w:t>
      </w:r>
      <w:r w:rsidRPr="00950717">
        <w:rPr>
          <w:rStyle w:val="StyleUnderline"/>
        </w:rPr>
        <w:t>anticolonialism addresses epistemic challenges to colonial categories</w:t>
      </w:r>
      <w:r w:rsidRPr="00950717">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950717">
        <w:rPr>
          <w:sz w:val="14"/>
        </w:rPr>
        <w:t xml:space="preserve">. Accordingly, an </w:t>
      </w:r>
      <w:r w:rsidRPr="00950717">
        <w:rPr>
          <w:rStyle w:val="StyleUnderline"/>
        </w:rPr>
        <w:t>analysis</w:t>
      </w:r>
      <w:r w:rsidRPr="00950717">
        <w:rPr>
          <w:sz w:val="14"/>
        </w:rPr>
        <w:t xml:space="preserve"> based on worldly anticolonialism </w:t>
      </w:r>
      <w:r w:rsidRPr="00950717">
        <w:rPr>
          <w:rStyle w:val="StyleUnderline"/>
        </w:rPr>
        <w:t xml:space="preserve">would ask how such categories of thought take </w:t>
      </w:r>
      <w:r w:rsidRPr="00A56E50">
        <w:rPr>
          <w:rStyle w:val="Emphasis"/>
        </w:rPr>
        <w:t>material form</w:t>
      </w:r>
      <w:r w:rsidRPr="00950717">
        <w:rPr>
          <w:sz w:val="14"/>
        </w:rPr>
        <w:t xml:space="preserve">, </w:t>
      </w:r>
      <w:r w:rsidRPr="00950717">
        <w:rPr>
          <w:rStyle w:val="StyleUnderline"/>
        </w:rPr>
        <w:t xml:space="preserve">in relation to </w:t>
      </w:r>
      <w:r w:rsidRPr="00A56E50">
        <w:rPr>
          <w:rStyle w:val="Emphasis"/>
        </w:rPr>
        <w:t>specific terrains</w:t>
      </w:r>
      <w:r w:rsidRPr="00950717">
        <w:rPr>
          <w:rStyle w:val="StyleUnderline"/>
        </w:rPr>
        <w:t xml:space="preserve"> of anticolonial political struggle that have been shaped by </w:t>
      </w:r>
      <w:r w:rsidRPr="00A56E50">
        <w:rPr>
          <w:rStyle w:val="Emphasis"/>
        </w:rPr>
        <w:t>variable colonial relations</w:t>
      </w:r>
      <w:r w:rsidRPr="00950717">
        <w:rPr>
          <w:rStyle w:val="StyleUnderline"/>
        </w:rPr>
        <w:t xml:space="preserve"> of power</w:t>
      </w:r>
      <w:r w:rsidRPr="00950717">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950717">
        <w:rPr>
          <w:rStyle w:val="StyleUnderline"/>
        </w:rPr>
        <w:t xml:space="preserve">political </w:t>
      </w:r>
      <w:r w:rsidRPr="00B65310">
        <w:rPr>
          <w:rStyle w:val="StyleUnderline"/>
          <w:highlight w:val="cyan"/>
        </w:rPr>
        <w:t>identities</w:t>
      </w:r>
      <w:r w:rsidRPr="00950717">
        <w:rPr>
          <w:rStyle w:val="StyleUnderline"/>
        </w:rPr>
        <w:t xml:space="preserve"> and imaginaries</w:t>
      </w:r>
      <w:r w:rsidRPr="00950717">
        <w:rPr>
          <w:sz w:val="14"/>
        </w:rPr>
        <w:t xml:space="preserve"> of these constituencies </w:t>
      </w:r>
      <w:r w:rsidRPr="00950717">
        <w:rPr>
          <w:rStyle w:val="StyleUnderline"/>
        </w:rPr>
        <w:t>are</w:t>
      </w:r>
      <w:r w:rsidRPr="00950717">
        <w:rPr>
          <w:sz w:val="14"/>
        </w:rPr>
        <w:t xml:space="preserve"> deeply </w:t>
      </w:r>
      <w:r w:rsidRPr="00B65310">
        <w:rPr>
          <w:rStyle w:val="StyleUnderline"/>
          <w:highlight w:val="cyan"/>
        </w:rPr>
        <w:t>bound to</w:t>
      </w:r>
      <w:r w:rsidRPr="00950717">
        <w:rPr>
          <w:rStyle w:val="StyleUnderline"/>
        </w:rPr>
        <w:t xml:space="preserve"> the </w:t>
      </w:r>
      <w:r w:rsidRPr="00B65310">
        <w:rPr>
          <w:rStyle w:val="StyleUnderline"/>
          <w:highlight w:val="cyan"/>
        </w:rPr>
        <w:t xml:space="preserve">colonial past </w:t>
      </w:r>
      <w:r w:rsidRPr="00B65310">
        <w:rPr>
          <w:rStyle w:val="Emphasis"/>
          <w:sz w:val="30"/>
          <w:szCs w:val="30"/>
          <w:highlight w:val="cyan"/>
        </w:rPr>
        <w:t>not only as</w:t>
      </w:r>
      <w:r w:rsidRPr="00A56E50">
        <w:rPr>
          <w:rStyle w:val="Emphasis"/>
          <w:sz w:val="30"/>
          <w:szCs w:val="30"/>
        </w:rPr>
        <w:t xml:space="preserve"> pure </w:t>
      </w:r>
      <w:r w:rsidRPr="00B65310">
        <w:rPr>
          <w:rStyle w:val="Emphasis"/>
          <w:sz w:val="30"/>
          <w:szCs w:val="30"/>
          <w:highlight w:val="cyan"/>
        </w:rPr>
        <w:t>epistemology</w:t>
      </w:r>
      <w:r w:rsidRPr="00950717">
        <w:rPr>
          <w:rStyle w:val="StyleUnderline"/>
        </w:rPr>
        <w:t xml:space="preserve"> </w:t>
      </w:r>
      <w:r w:rsidRPr="00B65310">
        <w:rPr>
          <w:rStyle w:val="StyleUnderline"/>
          <w:highlight w:val="cyan"/>
        </w:rPr>
        <w:t>but through</w:t>
      </w:r>
      <w:r w:rsidRPr="00950717">
        <w:rPr>
          <w:rStyle w:val="StyleUnderline"/>
        </w:rPr>
        <w:t xml:space="preserve"> constitutive </w:t>
      </w:r>
      <w:r w:rsidRPr="00B65310">
        <w:rPr>
          <w:rStyle w:val="Emphasis"/>
          <w:highlight w:val="cyan"/>
        </w:rPr>
        <w:t>political</w:t>
      </w:r>
      <w:r w:rsidRPr="00950717">
        <w:rPr>
          <w:rStyle w:val="StyleUnderline"/>
        </w:rPr>
        <w:t xml:space="preserve"> and historical </w:t>
      </w:r>
      <w:r w:rsidRPr="00B65310">
        <w:rPr>
          <w:rStyle w:val="StyleUnderline"/>
          <w:highlight w:val="cyan"/>
        </w:rPr>
        <w:t>processes</w:t>
      </w:r>
      <w:r w:rsidRPr="00950717">
        <w:rPr>
          <w:sz w:val="14"/>
        </w:rPr>
        <w:t>.7 To illustrate some more specific benefits of worldly anticolonialism as a point of departure, I turn to the complex relationship between organized labor struggles and Indigenous peoples’ struggles.</w:t>
      </w:r>
    </w:p>
    <w:p w14:paraId="7707F1CF" w14:textId="77777777" w:rsidR="00893B4C" w:rsidRPr="00950717" w:rsidRDefault="00893B4C" w:rsidP="00893B4C">
      <w:pPr>
        <w:rPr>
          <w:sz w:val="14"/>
        </w:rPr>
      </w:pPr>
      <w:r w:rsidRPr="00950717">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06D48E0F" w14:textId="77777777" w:rsidR="00893B4C" w:rsidRPr="00950717" w:rsidRDefault="00893B4C" w:rsidP="00893B4C">
      <w:pPr>
        <w:rPr>
          <w:sz w:val="14"/>
        </w:rPr>
      </w:pPr>
      <w:r w:rsidRPr="00950717">
        <w:rPr>
          <w:rStyle w:val="StyleUnderline"/>
        </w:rPr>
        <w:t>The goals of more radical</w:t>
      </w:r>
      <w:r w:rsidRPr="00950717">
        <w:rPr>
          <w:sz w:val="14"/>
        </w:rPr>
        <w:t xml:space="preserve"> union membership and </w:t>
      </w:r>
      <w:r w:rsidRPr="00950717">
        <w:rPr>
          <w:rStyle w:val="StyleUnderline"/>
        </w:rPr>
        <w:t xml:space="preserve">anticolonial movements must be to present </w:t>
      </w:r>
      <w:r w:rsidRPr="00950717">
        <w:rPr>
          <w:rStyle w:val="Emphasis"/>
        </w:rPr>
        <w:t>compelling</w:t>
      </w:r>
      <w:r w:rsidRPr="00950717">
        <w:rPr>
          <w:sz w:val="14"/>
        </w:rPr>
        <w:t xml:space="preserve"> political-economic </w:t>
      </w:r>
      <w:r w:rsidRPr="00950717">
        <w:rPr>
          <w:rStyle w:val="Emphasis"/>
        </w:rPr>
        <w:t>alternatives</w:t>
      </w:r>
      <w:r w:rsidRPr="00950717">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950717">
        <w:rPr>
          <w:sz w:val="14"/>
        </w:rPr>
        <w:t xml:space="preserve"> rank-and-file union members </w:t>
      </w:r>
      <w:r w:rsidRPr="00950717">
        <w:rPr>
          <w:rStyle w:val="StyleUnderline"/>
        </w:rPr>
        <w:t>certainly do participate in</w:t>
      </w:r>
      <w:r w:rsidRPr="00950717">
        <w:rPr>
          <w:sz w:val="14"/>
        </w:rPr>
        <w:t xml:space="preserve"> the </w:t>
      </w:r>
      <w:r w:rsidRPr="00950717">
        <w:rPr>
          <w:rStyle w:val="Emphasis"/>
        </w:rPr>
        <w:t>pervasive colonial epistemic erasure</w:t>
      </w:r>
      <w:r w:rsidRPr="00950717">
        <w:rPr>
          <w:sz w:val="14"/>
        </w:rPr>
        <w:t xml:space="preserve"> of Indigenous peoples and the perpetuation of intensely gendered forms of colonial violence when they seek to construct new pipeline infrastructures to secure their livelihoods. I want to suggest, however, that [</w:t>
      </w:r>
      <w:r w:rsidRPr="00950717">
        <w:rPr>
          <w:rStyle w:val="StyleUnderline"/>
        </w:rPr>
        <w:t>it</w:t>
      </w:r>
      <w:r w:rsidRPr="00950717">
        <w:rPr>
          <w:sz w:val="14"/>
        </w:rPr>
        <w:t xml:space="preserve">] </w:t>
      </w:r>
      <w:r w:rsidRPr="00950717">
        <w:rPr>
          <w:rStyle w:val="StyleUnderline"/>
        </w:rPr>
        <w:t xml:space="preserve">is </w:t>
      </w:r>
      <w:r w:rsidRPr="00B65310">
        <w:rPr>
          <w:rStyle w:val="Emphasis"/>
          <w:sz w:val="30"/>
          <w:szCs w:val="30"/>
          <w:highlight w:val="cyan"/>
        </w:rPr>
        <w:t>not obvious</w:t>
      </w:r>
      <w:r w:rsidRPr="00A56E50">
        <w:rPr>
          <w:rStyle w:val="Emphasis"/>
          <w:sz w:val="30"/>
          <w:szCs w:val="30"/>
        </w:rPr>
        <w:t xml:space="preserve"> at all</w:t>
      </w:r>
      <w:r w:rsidRPr="00950717">
        <w:rPr>
          <w:rStyle w:val="StyleUnderline"/>
        </w:rPr>
        <w:t xml:space="preserve"> </w:t>
      </w:r>
      <w:r w:rsidRPr="00B65310">
        <w:rPr>
          <w:rStyle w:val="StyleUnderline"/>
          <w:highlight w:val="cyan"/>
        </w:rPr>
        <w:t>that</w:t>
      </w:r>
      <w:r w:rsidRPr="00950717">
        <w:rPr>
          <w:rStyle w:val="StyleUnderline"/>
        </w:rPr>
        <w:t xml:space="preserve"> critical political </w:t>
      </w:r>
      <w:r w:rsidRPr="00B65310">
        <w:rPr>
          <w:rStyle w:val="StyleUnderline"/>
          <w:highlight w:val="cyan"/>
        </w:rPr>
        <w:t>theorists</w:t>
      </w:r>
      <w:r w:rsidRPr="00950717">
        <w:rPr>
          <w:rStyle w:val="StyleUnderline"/>
        </w:rPr>
        <w:t xml:space="preserve"> </w:t>
      </w:r>
      <w:r w:rsidRPr="00B65310">
        <w:rPr>
          <w:rStyle w:val="StyleUnderline"/>
          <w:highlight w:val="cyan"/>
        </w:rPr>
        <w:t>should</w:t>
      </w:r>
      <w:r w:rsidRPr="00950717">
        <w:rPr>
          <w:rStyle w:val="StyleUnderline"/>
        </w:rPr>
        <w:t xml:space="preserve"> </w:t>
      </w:r>
      <w:r w:rsidRPr="00B65310">
        <w:rPr>
          <w:rStyle w:val="Emphasis"/>
          <w:highlight w:val="cyan"/>
        </w:rPr>
        <w:t>primarily</w:t>
      </w:r>
      <w:r w:rsidRPr="00B65310">
        <w:rPr>
          <w:sz w:val="14"/>
          <w:highlight w:val="cyan"/>
        </w:rPr>
        <w:t xml:space="preserve"> (</w:t>
      </w:r>
      <w:r w:rsidRPr="00B65310">
        <w:rPr>
          <w:rStyle w:val="StyleUnderline"/>
          <w:highlight w:val="cyan"/>
        </w:rPr>
        <w:t>let alone</w:t>
      </w:r>
      <w:r w:rsidRPr="00B65310">
        <w:rPr>
          <w:sz w:val="14"/>
          <w:highlight w:val="cyan"/>
        </w:rPr>
        <w:t xml:space="preserve">, </w:t>
      </w:r>
      <w:r w:rsidRPr="00B65310">
        <w:rPr>
          <w:rStyle w:val="Emphasis"/>
          <w:highlight w:val="cyan"/>
        </w:rPr>
        <w:t>only</w:t>
      </w:r>
      <w:r w:rsidRPr="00950717">
        <w:rPr>
          <w:sz w:val="14"/>
        </w:rPr>
        <w:t xml:space="preserve">) </w:t>
      </w:r>
      <w:r w:rsidRPr="00B65310">
        <w:rPr>
          <w:rStyle w:val="Emphasis"/>
          <w:highlight w:val="cyan"/>
        </w:rPr>
        <w:t>foreground</w:t>
      </w:r>
      <w:r w:rsidRPr="00950717">
        <w:rPr>
          <w:rStyle w:val="StyleUnderline"/>
        </w:rPr>
        <w:t xml:space="preserve"> this colonial </w:t>
      </w:r>
      <w:r w:rsidRPr="00B65310">
        <w:rPr>
          <w:rStyle w:val="StyleUnderline"/>
          <w:highlight w:val="cyan"/>
        </w:rPr>
        <w:t>epistemic arrogance</w:t>
      </w:r>
      <w:r w:rsidRPr="00950717">
        <w:rPr>
          <w:rStyle w:val="StyleUnderline"/>
        </w:rPr>
        <w:t xml:space="preserve"> per se </w:t>
      </w:r>
      <w:r w:rsidRPr="00B65310">
        <w:rPr>
          <w:rStyle w:val="StyleUnderline"/>
          <w:highlight w:val="cyan"/>
        </w:rPr>
        <w:t xml:space="preserve">as the </w:t>
      </w:r>
      <w:r w:rsidRPr="00B65310">
        <w:rPr>
          <w:rStyle w:val="Emphasis"/>
          <w:highlight w:val="cyan"/>
        </w:rPr>
        <w:t>primary obstacle</w:t>
      </w:r>
      <w:r w:rsidRPr="00950717">
        <w:rPr>
          <w:rStyle w:val="StyleUnderline"/>
        </w:rPr>
        <w:t xml:space="preserve"> to an alternative anticolonial coalition praxis</w:t>
      </w:r>
      <w:r w:rsidRPr="00950717">
        <w:rPr>
          <w:sz w:val="14"/>
        </w:rPr>
        <w:t xml:space="preserve">. Indeed, </w:t>
      </w:r>
      <w:r w:rsidRPr="00950717">
        <w:rPr>
          <w:rStyle w:val="StyleUnderline"/>
        </w:rPr>
        <w:t xml:space="preserve">a </w:t>
      </w:r>
      <w:r w:rsidRPr="00B65310">
        <w:rPr>
          <w:rStyle w:val="Emphasis"/>
          <w:highlight w:val="cyan"/>
        </w:rPr>
        <w:t>key goal</w:t>
      </w:r>
      <w:r w:rsidRPr="00950717">
        <w:rPr>
          <w:sz w:val="14"/>
        </w:rPr>
        <w:t xml:space="preserve"> of worldly anticolonialism </w:t>
      </w:r>
      <w:r w:rsidRPr="00950717">
        <w:rPr>
          <w:rStyle w:val="StyleUnderline"/>
        </w:rPr>
        <w:t xml:space="preserve">would be </w:t>
      </w:r>
      <w:r w:rsidRPr="00B65310">
        <w:rPr>
          <w:rStyle w:val="StyleUnderline"/>
          <w:highlight w:val="cyan"/>
        </w:rPr>
        <w:t>to</w:t>
      </w:r>
      <w:r w:rsidRPr="00950717">
        <w:rPr>
          <w:rStyle w:val="StyleUnderline"/>
        </w:rPr>
        <w:t xml:space="preserve"> </w:t>
      </w:r>
      <w:r w:rsidRPr="00B65310">
        <w:rPr>
          <w:rStyle w:val="Emphasis"/>
          <w:highlight w:val="cyan"/>
        </w:rPr>
        <w:t>reconfigure</w:t>
      </w:r>
      <w:r w:rsidRPr="00950717">
        <w:rPr>
          <w:rStyle w:val="StyleUnderline"/>
        </w:rPr>
        <w:t xml:space="preserve"> this framing of the </w:t>
      </w:r>
      <w:r w:rsidRPr="00B65310">
        <w:rPr>
          <w:rStyle w:val="StyleUnderline"/>
          <w:highlight w:val="cyan"/>
        </w:rPr>
        <w:t>political situation</w:t>
      </w:r>
      <w:r w:rsidRPr="00950717">
        <w:rPr>
          <w:rStyle w:val="StyleUnderline"/>
        </w:rPr>
        <w:t xml:space="preserve"> at hand</w:t>
      </w:r>
      <w:r w:rsidRPr="00950717">
        <w:rPr>
          <w:sz w:val="14"/>
        </w:rPr>
        <w:t xml:space="preserve">, </w:t>
      </w:r>
      <w:r w:rsidRPr="00B65310">
        <w:rPr>
          <w:rStyle w:val="StyleUnderline"/>
          <w:highlight w:val="cyan"/>
        </w:rPr>
        <w:t>by imagining</w:t>
      </w:r>
      <w:r w:rsidRPr="00950717">
        <w:rPr>
          <w:rStyle w:val="StyleUnderline"/>
        </w:rPr>
        <w:t xml:space="preserve"> </w:t>
      </w:r>
      <w:r w:rsidRPr="00A56E50">
        <w:rPr>
          <w:rStyle w:val="Emphasis"/>
        </w:rPr>
        <w:t>more robust</w:t>
      </w:r>
      <w:r w:rsidRPr="00A56E50">
        <w:rPr>
          <w:rStyle w:val="StyleUnderline"/>
        </w:rPr>
        <w:t xml:space="preserve"> </w:t>
      </w:r>
      <w:r w:rsidRPr="00950717">
        <w:rPr>
          <w:rStyle w:val="StyleUnderline"/>
        </w:rPr>
        <w:t xml:space="preserve">and </w:t>
      </w:r>
      <w:r w:rsidRPr="00A56E50">
        <w:rPr>
          <w:rStyle w:val="Emphasis"/>
        </w:rPr>
        <w:t>compelling</w:t>
      </w:r>
      <w:r w:rsidRPr="00950717">
        <w:rPr>
          <w:sz w:val="14"/>
        </w:rPr>
        <w:t xml:space="preserve"> affinities, if not convergences, between </w:t>
      </w:r>
      <w:r w:rsidRPr="00B65310">
        <w:rPr>
          <w:rStyle w:val="StyleUnderline"/>
          <w:highlight w:val="cyan"/>
        </w:rPr>
        <w:t>projects</w:t>
      </w:r>
      <w:r w:rsidRPr="00950717">
        <w:rPr>
          <w:sz w:val="14"/>
        </w:rPr>
        <w:t xml:space="preserve"> of decolonization and decarbonization </w:t>
      </w:r>
      <w:r w:rsidRPr="00950717">
        <w:rPr>
          <w:rStyle w:val="StyleUnderline"/>
        </w:rPr>
        <w:t xml:space="preserve">that would </w:t>
      </w:r>
      <w:r w:rsidRPr="00A56E50">
        <w:rPr>
          <w:rStyle w:val="Emphasis"/>
        </w:rPr>
        <w:t>enhance the well-being</w:t>
      </w:r>
      <w:r w:rsidRPr="00950717">
        <w:rPr>
          <w:rStyle w:val="StyleUnderline"/>
        </w:rPr>
        <w:t xml:space="preserve"> of people and the planet</w:t>
      </w:r>
      <w:r w:rsidRPr="00950717">
        <w:rPr>
          <w:sz w:val="14"/>
        </w:rPr>
        <w:t>.9</w:t>
      </w:r>
    </w:p>
    <w:p w14:paraId="235A92AB" w14:textId="77777777" w:rsidR="00893B4C" w:rsidRPr="00950717" w:rsidRDefault="00893B4C" w:rsidP="00893B4C">
      <w:pPr>
        <w:rPr>
          <w:sz w:val="14"/>
        </w:rPr>
      </w:pPr>
      <w:r w:rsidRPr="00950717">
        <w:rPr>
          <w:sz w:val="14"/>
        </w:rPr>
        <w:t xml:space="preserve">This is so because </w:t>
      </w:r>
      <w:r w:rsidRPr="00950717">
        <w:rPr>
          <w:rStyle w:val="StyleUnderline"/>
        </w:rPr>
        <w:t xml:space="preserve">politics requires </w:t>
      </w:r>
      <w:r w:rsidRPr="00A56E50">
        <w:rPr>
          <w:rStyle w:val="Emphasis"/>
        </w:rPr>
        <w:t>persuasion</w:t>
      </w:r>
      <w:r w:rsidRPr="00950717">
        <w:rPr>
          <w:rStyle w:val="StyleUnderline"/>
        </w:rPr>
        <w:t xml:space="preserve"> and </w:t>
      </w:r>
      <w:r w:rsidRPr="00A56E50">
        <w:rPr>
          <w:rStyle w:val="Emphasis"/>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950717">
        <w:rPr>
          <w:sz w:val="14"/>
        </w:rPr>
        <w:t xml:space="preserve">. </w:t>
      </w:r>
      <w:r w:rsidRPr="00950717">
        <w:rPr>
          <w:rStyle w:val="StyleUnderline"/>
        </w:rPr>
        <w:t xml:space="preserve">The obstacles to this are </w:t>
      </w:r>
      <w:r w:rsidRPr="00A56E50">
        <w:rPr>
          <w:rStyle w:val="Emphasis"/>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950717">
        <w:rPr>
          <w:sz w:val="14"/>
        </w:rPr>
        <w:t xml:space="preserve">. Instead, </w:t>
      </w:r>
      <w:r w:rsidRPr="00950717">
        <w:rPr>
          <w:rStyle w:val="StyleUnderline"/>
        </w:rPr>
        <w:t>they are rooted in real interests</w:t>
      </w:r>
      <w:r w:rsidRPr="00950717">
        <w:rPr>
          <w:sz w:val="14"/>
        </w:rPr>
        <w:t xml:space="preserve">, </w:t>
      </w:r>
      <w:r w:rsidRPr="00950717">
        <w:rPr>
          <w:rStyle w:val="StyleUnderline"/>
        </w:rPr>
        <w:t>fears</w:t>
      </w:r>
      <w:r w:rsidRPr="00950717">
        <w:rPr>
          <w:sz w:val="14"/>
        </w:rPr>
        <w:t xml:space="preserve">, </w:t>
      </w:r>
      <w:r w:rsidRPr="00950717">
        <w:rPr>
          <w:rStyle w:val="StyleUnderline"/>
        </w:rPr>
        <w:t>hopes</w:t>
      </w:r>
      <w:r w:rsidRPr="00950717">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950717">
        <w:rPr>
          <w:sz w:val="14"/>
        </w:rPr>
        <w:t>—anxiety-provoking—</w:t>
      </w:r>
      <w:r w:rsidRPr="00950717">
        <w:rPr>
          <w:rStyle w:val="StyleUnderline"/>
        </w:rPr>
        <w:t>for those with power and for those without it but who see no other path beyond current arrangements of power</w:t>
      </w:r>
      <w:r w:rsidRPr="00950717">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950717">
        <w:rPr>
          <w:sz w:val="14"/>
        </w:rPr>
        <w:t xml:space="preserve"> the </w:t>
      </w:r>
      <w:r w:rsidRPr="00A56E50">
        <w:rPr>
          <w:rStyle w:val="Emphasis"/>
        </w:rPr>
        <w:t>epistemological mechanisms</w:t>
      </w:r>
      <w:r w:rsidRPr="00950717">
        <w:rPr>
          <w:sz w:val="14"/>
        </w:rPr>
        <w:t xml:space="preserve"> that Mignolo proposes to dislodge.</w:t>
      </w:r>
    </w:p>
    <w:p w14:paraId="64B96CF5" w14:textId="77777777" w:rsidR="00893B4C" w:rsidRDefault="00893B4C" w:rsidP="00893B4C">
      <w:pPr>
        <w:rPr>
          <w:sz w:val="14"/>
        </w:rPr>
      </w:pPr>
      <w:r w:rsidRPr="00950717">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950717">
        <w:rPr>
          <w:rStyle w:val="StyleUnderline"/>
        </w:rPr>
        <w:t xml:space="preserve">there is </w:t>
      </w:r>
      <w:r w:rsidRPr="00A56E50">
        <w:rPr>
          <w:rStyle w:val="Emphasis"/>
        </w:rPr>
        <w:t>no necessary relationship</w:t>
      </w:r>
      <w:r w:rsidRPr="00950717">
        <w:rPr>
          <w:rStyle w:val="StyleUnderline"/>
        </w:rPr>
        <w:t xml:space="preserve"> between the </w:t>
      </w:r>
      <w:r w:rsidRPr="00A56E50">
        <w:rPr>
          <w:rStyle w:val="Emphasis"/>
        </w:rPr>
        <w:t>diagnosis</w:t>
      </w:r>
      <w:r w:rsidRPr="00950717">
        <w:rPr>
          <w:rStyle w:val="StyleUnderline"/>
        </w:rPr>
        <w:t xml:space="preserve"> of</w:t>
      </w:r>
      <w:r w:rsidRPr="00950717">
        <w:rPr>
          <w:sz w:val="14"/>
        </w:rPr>
        <w:t xml:space="preserve"> such </w:t>
      </w:r>
      <w:r w:rsidRPr="00950717">
        <w:rPr>
          <w:rStyle w:val="StyleUnderline"/>
        </w:rPr>
        <w:t xml:space="preserve">colonial logics and </w:t>
      </w:r>
      <w:r w:rsidRPr="00950717">
        <w:rPr>
          <w:sz w:val="14"/>
        </w:rPr>
        <w:t xml:space="preserve">the aspirations that drive many modalities of critique (including anticolonial critique) to grasp </w:t>
      </w:r>
      <w:r w:rsidRPr="00950717">
        <w:rPr>
          <w:rStyle w:val="StyleUnderline"/>
        </w:rPr>
        <w:t xml:space="preserve">the possibilities of </w:t>
      </w:r>
      <w:r w:rsidRPr="00A56E50">
        <w:rPr>
          <w:rStyle w:val="Emphasis"/>
        </w:rPr>
        <w:t>transformation</w:t>
      </w:r>
      <w:r w:rsidRPr="00950717">
        <w:rPr>
          <w:sz w:val="14"/>
        </w:rPr>
        <w:t xml:space="preserve"> inherent in struggles over possible futures. Put bluntly, </w:t>
      </w:r>
      <w:r w:rsidRPr="00B65310">
        <w:rPr>
          <w:rStyle w:val="StyleUnderline"/>
          <w:highlight w:val="cyan"/>
        </w:rPr>
        <w:t>forcing open</w:t>
      </w:r>
      <w:r w:rsidRPr="00950717">
        <w:rPr>
          <w:rStyle w:val="StyleUnderline"/>
        </w:rPr>
        <w:t xml:space="preserve"> those </w:t>
      </w:r>
      <w:r w:rsidRPr="00B65310">
        <w:rPr>
          <w:rStyle w:val="StyleUnderline"/>
          <w:highlight w:val="cyan"/>
        </w:rPr>
        <w:t>alternative possibilities</w:t>
      </w:r>
      <w:r w:rsidRPr="00950717">
        <w:rPr>
          <w:rStyle w:val="StyleUnderline"/>
        </w:rPr>
        <w:t xml:space="preserve"> </w:t>
      </w:r>
      <w:r w:rsidRPr="00A56E50">
        <w:rPr>
          <w:rStyle w:val="Emphasis"/>
          <w:sz w:val="30"/>
          <w:szCs w:val="30"/>
        </w:rPr>
        <w:t xml:space="preserve">will </w:t>
      </w:r>
      <w:r w:rsidRPr="00B65310">
        <w:rPr>
          <w:rStyle w:val="Emphasis"/>
          <w:sz w:val="30"/>
          <w:szCs w:val="30"/>
          <w:highlight w:val="cyan"/>
        </w:rPr>
        <w:t>not come from epistemic disobedience</w:t>
      </w:r>
      <w:r w:rsidRPr="00950717">
        <w:rPr>
          <w:sz w:val="14"/>
        </w:rPr>
        <w:t xml:space="preserve">. </w:t>
      </w:r>
      <w:r w:rsidRPr="00950717">
        <w:rPr>
          <w:rStyle w:val="StyleUnderline"/>
        </w:rPr>
        <w:t xml:space="preserve">It will </w:t>
      </w:r>
      <w:r w:rsidRPr="00B65310">
        <w:rPr>
          <w:rStyle w:val="Emphasis"/>
          <w:highlight w:val="cyan"/>
        </w:rPr>
        <w:t>more likely</w:t>
      </w:r>
      <w:r w:rsidRPr="00B65310">
        <w:rPr>
          <w:rStyle w:val="StyleUnderline"/>
          <w:highlight w:val="cyan"/>
        </w:rPr>
        <w:t xml:space="preserve"> unfold through </w:t>
      </w:r>
      <w:r w:rsidRPr="00B65310">
        <w:rPr>
          <w:rStyle w:val="Emphasis"/>
          <w:sz w:val="28"/>
          <w:szCs w:val="28"/>
          <w:highlight w:val="cyan"/>
        </w:rPr>
        <w:t>impure</w:t>
      </w:r>
      <w:r w:rsidRPr="00B65310">
        <w:rPr>
          <w:sz w:val="18"/>
          <w:szCs w:val="28"/>
          <w:highlight w:val="cyan"/>
        </w:rPr>
        <w:t>, “</w:t>
      </w:r>
      <w:r w:rsidRPr="00B65310">
        <w:rPr>
          <w:rStyle w:val="Emphasis"/>
          <w:sz w:val="28"/>
          <w:szCs w:val="28"/>
          <w:highlight w:val="cyan"/>
        </w:rPr>
        <w:t>unlikely alliances</w:t>
      </w:r>
      <w:r w:rsidRPr="00950717">
        <w:rPr>
          <w:sz w:val="14"/>
        </w:rPr>
        <w:t xml:space="preserve">” </w:t>
      </w:r>
      <w:r w:rsidRPr="00950717">
        <w:rPr>
          <w:rStyle w:val="StyleUnderline"/>
        </w:rPr>
        <w:t>that</w:t>
      </w:r>
      <w:r w:rsidRPr="00950717">
        <w:rPr>
          <w:sz w:val="14"/>
        </w:rPr>
        <w:t xml:space="preserve"> bind together interested constituencies who come to </w:t>
      </w:r>
      <w:r w:rsidRPr="00950717">
        <w:rPr>
          <w:rStyle w:val="StyleUnderline"/>
        </w:rPr>
        <w:t>imagine an</w:t>
      </w:r>
      <w:r w:rsidRPr="00950717">
        <w:rPr>
          <w:sz w:val="14"/>
        </w:rPr>
        <w:t xml:space="preserve"> “</w:t>
      </w:r>
      <w:r w:rsidRPr="00950717">
        <w:rPr>
          <w:rStyle w:val="Emphasis"/>
        </w:rPr>
        <w:t>otherwise</w:t>
      </w:r>
      <w:r w:rsidRPr="00950717">
        <w:rPr>
          <w:sz w:val="14"/>
        </w:rPr>
        <w:t xml:space="preserve">” to carbon-intensive colonial capitalism </w:t>
      </w:r>
      <w:r w:rsidRPr="00950717">
        <w:rPr>
          <w:rStyle w:val="StyleUnderline"/>
        </w:rPr>
        <w:t xml:space="preserve">from </w:t>
      </w:r>
      <w:r w:rsidRPr="00A56E50">
        <w:rPr>
          <w:rStyle w:val="Emphasis"/>
        </w:rPr>
        <w:t>different entry points</w:t>
      </w:r>
      <w:r w:rsidRPr="00950717">
        <w:rPr>
          <w:sz w:val="14"/>
        </w:rPr>
        <w:t xml:space="preserve">. </w:t>
      </w:r>
      <w:r w:rsidRPr="00950717">
        <w:rPr>
          <w:rStyle w:val="StyleUnderline"/>
        </w:rPr>
        <w:t>This might happen by reconfiguring</w:t>
      </w:r>
      <w:r w:rsidRPr="00950717">
        <w:rPr>
          <w:sz w:val="14"/>
        </w:rPr>
        <w:t xml:space="preserve"> their constitutive </w:t>
      </w:r>
      <w:r w:rsidRPr="00950717">
        <w:rPr>
          <w:rStyle w:val="StyleUnderline"/>
        </w:rPr>
        <w:t>identities and</w:t>
      </w:r>
      <w:r w:rsidRPr="00950717">
        <w:rPr>
          <w:sz w:val="14"/>
        </w:rPr>
        <w:t xml:space="preserve"> “</w:t>
      </w:r>
      <w:r w:rsidRPr="00950717">
        <w:rPr>
          <w:rStyle w:val="StyleUnderline"/>
        </w:rPr>
        <w:t>interests</w:t>
      </w:r>
      <w:r w:rsidRPr="00950717">
        <w:rPr>
          <w:sz w:val="14"/>
        </w:rPr>
        <w:t xml:space="preserve">” via mobilization and new forms of solidarity—that is, </w:t>
      </w:r>
      <w:r w:rsidRPr="00950717">
        <w:rPr>
          <w:rStyle w:val="StyleUnderline"/>
        </w:rPr>
        <w:t xml:space="preserve">through </w:t>
      </w:r>
      <w:r w:rsidRPr="00950717">
        <w:rPr>
          <w:rStyle w:val="Emphasis"/>
        </w:rPr>
        <w:t>politics</w:t>
      </w:r>
      <w:r w:rsidRPr="00950717">
        <w:rPr>
          <w:sz w:val="14"/>
        </w:rPr>
        <w:t>.10</w:t>
      </w:r>
    </w:p>
    <w:p w14:paraId="3895CDBE" w14:textId="77777777" w:rsidR="00893B4C" w:rsidRDefault="00893B4C" w:rsidP="00893B4C">
      <w:pPr>
        <w:pStyle w:val="Heading4"/>
      </w:pPr>
      <w:bookmarkStart w:id="5" w:name="_Hlk208063959"/>
      <w:r>
        <w:t>No false hope----SB helps solve colonialism and fix capitalism ails---supercharges the perm</w:t>
      </w:r>
    </w:p>
    <w:p w14:paraId="6602CA96" w14:textId="77777777" w:rsidR="00893B4C" w:rsidRPr="000373AD" w:rsidRDefault="00893B4C" w:rsidP="00893B4C">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1422D129" w14:textId="77777777" w:rsidR="00893B4C" w:rsidRDefault="00893B4C" w:rsidP="00893B4C">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xml:space="preserve">, </w:t>
      </w:r>
      <w:r w:rsidRPr="000D63FC">
        <w:rPr>
          <w:rStyle w:val="StyleUnderline"/>
          <w:highlight w:val="cyan"/>
        </w:rPr>
        <w:t xml:space="preserve">as well as </w:t>
      </w:r>
      <w:r w:rsidRPr="00D66048">
        <w:rPr>
          <w:rStyle w:val="StyleUnderline"/>
          <w:b/>
          <w:bCs/>
          <w:highlight w:val="cyan"/>
        </w:rPr>
        <w:t>colonialism</w:t>
      </w:r>
      <w:r w:rsidRPr="0088055F">
        <w:rPr>
          <w:rStyle w:val="StyleUnderline"/>
        </w:rPr>
        <w:t>.</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bookmarkEnd w:id="5"/>
    <w:p w14:paraId="16BEBE41" w14:textId="77777777" w:rsidR="00893B4C" w:rsidRDefault="00893B4C" w:rsidP="00893B4C">
      <w:pPr>
        <w:pStyle w:val="Heading3"/>
      </w:pPr>
      <w:r>
        <w:t>AT: Baker---2AC</w:t>
      </w:r>
    </w:p>
    <w:p w14:paraId="3B34E15D" w14:textId="77777777" w:rsidR="00893B4C" w:rsidRPr="00893B4C" w:rsidRDefault="00893B4C" w:rsidP="00893B4C">
      <w:pPr>
        <w:pStyle w:val="Heading3"/>
      </w:pPr>
      <w:r w:rsidRPr="00893B4C">
        <w:t>AT: Berlant---2AC</w:t>
      </w:r>
    </w:p>
    <w:p w14:paraId="53BC1545" w14:textId="77777777" w:rsidR="00893B4C" w:rsidRDefault="00893B4C" w:rsidP="00893B4C">
      <w:pPr>
        <w:pStyle w:val="Heading4"/>
      </w:pPr>
      <w:r>
        <w:t>Topic debate is uniquely key – it encourages us to organize and reduces racial resentment.</w:t>
      </w:r>
    </w:p>
    <w:p w14:paraId="7188DABF" w14:textId="77777777" w:rsidR="00893B4C" w:rsidRDefault="00893B4C" w:rsidP="00893B4C">
      <w:r w:rsidRPr="00CC6D2E">
        <w:rPr>
          <w:rStyle w:val="Style13ptBold"/>
        </w:rPr>
        <w:t>Kamphors and Rahnama 25</w:t>
      </w:r>
      <w:r>
        <w:t xml:space="preserve"> [Jonne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2A3CB3B2" w14:textId="77777777" w:rsidR="00893B4C" w:rsidRPr="00403322" w:rsidRDefault="00893B4C" w:rsidP="00893B4C">
      <w:pPr>
        <w:rPr>
          <w:sz w:val="16"/>
        </w:rPr>
      </w:pPr>
      <w:r w:rsidRPr="00403322">
        <w:rPr>
          <w:sz w:val="16"/>
        </w:rPr>
        <w:t xml:space="preserve">Here, we propose a novel, complementary explanation for the weak support for the labor movement in the U.S. and argue that these </w:t>
      </w:r>
      <w:r w:rsidRPr="00403322">
        <w:rPr>
          <w:rStyle w:val="StyleUnderline"/>
          <w:highlight w:val="cyan"/>
        </w:rPr>
        <w:t>two trends are causally related</w:t>
      </w:r>
      <w:r w:rsidRPr="00403322">
        <w:rPr>
          <w:rStyle w:val="StyleUnderline"/>
        </w:rPr>
        <w:t xml:space="preserve">: the </w:t>
      </w:r>
      <w:r w:rsidRPr="00403322">
        <w:rPr>
          <w:rStyle w:val="StyleUnderline"/>
          <w:highlight w:val="cyan"/>
        </w:rPr>
        <w:t>lack of education about</w:t>
      </w:r>
      <w:r w:rsidRPr="00403322">
        <w:rPr>
          <w:rStyle w:val="StyleUnderline"/>
        </w:rPr>
        <w:t xml:space="preserve"> labor </w:t>
      </w:r>
      <w:r w:rsidRPr="00403322">
        <w:rPr>
          <w:rStyle w:val="StyleUnderline"/>
          <w:highlight w:val="cyan"/>
        </w:rPr>
        <w:t>historie</w:t>
      </w:r>
      <w:r w:rsidRPr="00403322">
        <w:rPr>
          <w:rStyle w:val="StyleUnderline"/>
        </w:rPr>
        <w:t xml:space="preserve">s in the U.S. </w:t>
      </w:r>
      <w:r w:rsidRPr="00403322">
        <w:rPr>
          <w:rStyle w:val="StyleUnderline"/>
          <w:highlight w:val="cyan"/>
        </w:rPr>
        <w:t>impedes</w:t>
      </w:r>
      <w:r w:rsidRPr="00403322">
        <w:rPr>
          <w:rStyle w:val="StyleUnderline"/>
        </w:rPr>
        <w:t xml:space="preserve"> current </w:t>
      </w:r>
      <w:r w:rsidRPr="00403322">
        <w:rPr>
          <w:rStyle w:val="StyleUnderline"/>
          <w:highlight w:val="cyan"/>
        </w:rPr>
        <w:t>coalition formation along class lines and support for</w:t>
      </w:r>
      <w:r w:rsidRPr="00403322">
        <w:rPr>
          <w:rStyle w:val="StyleUnderline"/>
        </w:rPr>
        <w:t xml:space="preserve"> the </w:t>
      </w:r>
      <w:r w:rsidRPr="00403322">
        <w:rPr>
          <w:rStyle w:val="StyleUnderline"/>
          <w:highlight w:val="cyan"/>
        </w:rPr>
        <w:t>labor</w:t>
      </w:r>
      <w:r w:rsidRPr="00403322">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5C67320" w14:textId="77777777" w:rsidR="00893B4C" w:rsidRDefault="00893B4C" w:rsidP="00893B4C">
      <w:r>
        <w:t>[Text shrunk, none omitted]</w:t>
      </w:r>
    </w:p>
    <w:p w14:paraId="593B8D0E" w14:textId="77777777" w:rsidR="00893B4C" w:rsidRPr="00293749" w:rsidRDefault="00893B4C" w:rsidP="00893B4C">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5C9F4ACB" w14:textId="77777777" w:rsidR="00893B4C" w:rsidRDefault="00893B4C" w:rsidP="00893B4C">
      <w:r>
        <w:t>[paragraph integrity resumes]</w:t>
      </w:r>
    </w:p>
    <w:p w14:paraId="66053F7C" w14:textId="77777777" w:rsidR="00893B4C" w:rsidRPr="00403322" w:rsidRDefault="00893B4C" w:rsidP="00893B4C">
      <w:pPr>
        <w:rPr>
          <w:sz w:val="16"/>
        </w:rPr>
      </w:pPr>
      <w:r w:rsidRPr="00403322">
        <w:rPr>
          <w:sz w:val="16"/>
        </w:rPr>
        <w:t>Conclusion</w:t>
      </w:r>
    </w:p>
    <w:p w14:paraId="72616DE8" w14:textId="77777777" w:rsidR="00893B4C" w:rsidRPr="00403322" w:rsidRDefault="00893B4C" w:rsidP="00893B4C">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03322">
        <w:rPr>
          <w:rStyle w:val="StyleUnderline"/>
        </w:rPr>
        <w:t xml:space="preserve">we find that </w:t>
      </w:r>
      <w:r w:rsidRPr="00403322">
        <w:rPr>
          <w:rStyle w:val="StyleUnderline"/>
          <w:highlight w:val="cyan"/>
        </w:rPr>
        <w:t>exposure to labor</w:t>
      </w:r>
      <w:r w:rsidRPr="00403322">
        <w:rPr>
          <w:rStyle w:val="StyleUnderline"/>
        </w:rPr>
        <w:t xml:space="preserve"> history, </w:t>
      </w:r>
      <w:r w:rsidRPr="00403322">
        <w:rPr>
          <w:rStyle w:val="StyleUnderline"/>
          <w:highlight w:val="cyan"/>
        </w:rPr>
        <w:t>including examples of biracial organizing</w:t>
      </w:r>
      <w:r w:rsidRPr="00403322">
        <w:rPr>
          <w:rStyle w:val="StyleUnderline"/>
        </w:rPr>
        <w:t xml:space="preserve">, significantly </w:t>
      </w:r>
      <w:r w:rsidRPr="00403322">
        <w:rPr>
          <w:rStyle w:val="StyleUnderline"/>
          <w:highlight w:val="cyan"/>
        </w:rPr>
        <w:t>increases support for unions</w:t>
      </w:r>
      <w:r w:rsidRPr="00403322">
        <w:rPr>
          <w:rStyle w:val="StyleUnderline"/>
        </w:rPr>
        <w:t xml:space="preserve"> and class-based coalitions</w:t>
      </w:r>
      <w:r w:rsidRPr="00403322">
        <w:rPr>
          <w:sz w:val="16"/>
        </w:rPr>
        <w:t xml:space="preserve">. These </w:t>
      </w:r>
      <w:r w:rsidRPr="00403322">
        <w:rPr>
          <w:rStyle w:val="StyleUnderline"/>
          <w:highlight w:val="cyan"/>
        </w:rPr>
        <w:t>effects are</w:t>
      </w:r>
      <w:r w:rsidRPr="00403322">
        <w:rPr>
          <w:sz w:val="16"/>
        </w:rPr>
        <w:t xml:space="preserve"> in particular </w:t>
      </w:r>
      <w:r w:rsidRPr="00403322">
        <w:rPr>
          <w:rStyle w:val="StyleUnderline"/>
          <w:highlight w:val="cyan"/>
        </w:rPr>
        <w:t>driven by</w:t>
      </w:r>
      <w:r w:rsidRPr="00403322">
        <w:rPr>
          <w:rStyle w:val="StyleUnderline"/>
        </w:rPr>
        <w:t xml:space="preserve"> two mechanisms: </w:t>
      </w:r>
      <w:r w:rsidRPr="00403322">
        <w:rPr>
          <w:rStyle w:val="StyleUnderline"/>
          <w:highlight w:val="cyan"/>
        </w:rPr>
        <w:t>heightened</w:t>
      </w:r>
      <w:r w:rsidRPr="00403322">
        <w:rPr>
          <w:rStyle w:val="StyleUnderline"/>
        </w:rPr>
        <w:t xml:space="preserve"> political </w:t>
      </w:r>
      <w:r w:rsidRPr="00403322">
        <w:rPr>
          <w:rStyle w:val="StyleUnderline"/>
          <w:highlight w:val="cyan"/>
        </w:rPr>
        <w:t>efficacy and a clearer sense of unions’ material benefits</w:t>
      </w:r>
      <w:r w:rsidRPr="00403322">
        <w:rPr>
          <w:rStyle w:val="StyleUnderline"/>
        </w:rPr>
        <w:t xml:space="preserve">. Crucially, our results show that </w:t>
      </w:r>
      <w:r w:rsidRPr="00403322">
        <w:rPr>
          <w:rStyle w:val="StyleUnderline"/>
          <w:highlight w:val="cyan"/>
        </w:rPr>
        <w:t xml:space="preserve">even respondents </w:t>
      </w:r>
      <w:r w:rsidRPr="00403322">
        <w:rPr>
          <w:rStyle w:val="Emphasis"/>
          <w:highlight w:val="cyan"/>
        </w:rPr>
        <w:t>high</w:t>
      </w:r>
      <w:r w:rsidRPr="00403322">
        <w:rPr>
          <w:rStyle w:val="StyleUnderline"/>
          <w:highlight w:val="cyan"/>
        </w:rPr>
        <w:t xml:space="preserve"> in</w:t>
      </w:r>
      <w:r w:rsidRPr="00403322">
        <w:rPr>
          <w:rStyle w:val="StyleUnderline"/>
        </w:rPr>
        <w:t xml:space="preserve"> racial </w:t>
      </w:r>
      <w:r w:rsidRPr="00403322">
        <w:rPr>
          <w:rStyle w:val="Emphasis"/>
          <w:highlight w:val="cyan"/>
        </w:rPr>
        <w:t>resentment</w:t>
      </w:r>
      <w:r w:rsidRPr="00403322">
        <w:rPr>
          <w:rStyle w:val="StyleUnderline"/>
          <w:highlight w:val="cyan"/>
        </w:rPr>
        <w:t xml:space="preserve"> </w:t>
      </w:r>
      <w:r w:rsidRPr="00403322">
        <w:rPr>
          <w:rStyle w:val="Emphasis"/>
          <w:highlight w:val="cyan"/>
        </w:rPr>
        <w:t>respond</w:t>
      </w:r>
      <w:r w:rsidRPr="00403322">
        <w:rPr>
          <w:rStyle w:val="StyleUnderline"/>
          <w:highlight w:val="cyan"/>
        </w:rPr>
        <w:t xml:space="preserve"> </w:t>
      </w:r>
      <w:r w:rsidRPr="00403322">
        <w:rPr>
          <w:rStyle w:val="Emphasis"/>
          <w:highlight w:val="cyan"/>
        </w:rPr>
        <w:t>positively</w:t>
      </w:r>
      <w:r w:rsidRPr="00403322">
        <w:rPr>
          <w:rStyle w:val="StyleUnderline"/>
          <w:highlight w:val="cyan"/>
        </w:rPr>
        <w:t xml:space="preserve"> to narratives about</w:t>
      </w:r>
      <w:r w:rsidRPr="00403322">
        <w:rPr>
          <w:rStyle w:val="StyleUnderline"/>
        </w:rPr>
        <w:t xml:space="preserve"> past labor </w:t>
      </w:r>
      <w:r w:rsidRPr="00403322">
        <w:rPr>
          <w:rStyle w:val="Emphasis"/>
          <w:highlight w:val="cyan"/>
        </w:rPr>
        <w:t>solidarity</w:t>
      </w:r>
      <w:r w:rsidRPr="00403322">
        <w:rPr>
          <w:rStyle w:val="StyleUnderline"/>
        </w:rPr>
        <w:t>, suggesting that education about shared struggle can broaden support for present-day organizing.</w:t>
      </w:r>
    </w:p>
    <w:p w14:paraId="1EC252C5" w14:textId="77777777" w:rsidR="00893B4C" w:rsidRPr="00403322" w:rsidRDefault="00893B4C" w:rsidP="00893B4C">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1FEE2237" w14:textId="77777777" w:rsidR="00893B4C" w:rsidRPr="00403322" w:rsidRDefault="00893B4C" w:rsidP="00893B4C">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03322">
        <w:rPr>
          <w:rStyle w:val="StyleUnderline"/>
        </w:rPr>
        <w:t xml:space="preserve">even </w:t>
      </w:r>
      <w:r w:rsidRPr="00403322">
        <w:rPr>
          <w:rStyle w:val="StyleUnderline"/>
          <w:highlight w:val="cyan"/>
        </w:rPr>
        <w:t>absent changes to</w:t>
      </w:r>
      <w:r w:rsidRPr="00403322">
        <w:rPr>
          <w:rStyle w:val="StyleUnderline"/>
        </w:rPr>
        <w:t xml:space="preserve"> racial </w:t>
      </w:r>
      <w:r w:rsidRPr="00403322">
        <w:rPr>
          <w:rStyle w:val="StyleUnderline"/>
          <w:highlight w:val="cyan"/>
        </w:rPr>
        <w:t>prejudice, exposure to history</w:t>
      </w:r>
      <w:r w:rsidRPr="00403322">
        <w:rPr>
          <w:rStyle w:val="StyleUnderline"/>
        </w:rPr>
        <w:t xml:space="preserve"> of class-based cooperation</w:t>
      </w:r>
      <w:r w:rsidRPr="00403322">
        <w:rPr>
          <w:sz w:val="16"/>
        </w:rPr>
        <w:t xml:space="preserve"> (both an explicit class-only frame and especially a class+race frame) </w:t>
      </w:r>
      <w:r w:rsidRPr="00403322">
        <w:rPr>
          <w:rStyle w:val="StyleUnderline"/>
          <w:highlight w:val="cyan"/>
        </w:rPr>
        <w:t>shift</w:t>
      </w:r>
      <w:r w:rsidRPr="00403322">
        <w:rPr>
          <w:rStyle w:val="StyleUnderline"/>
        </w:rPr>
        <w:t xml:space="preserve"> non-college educated whites’ sense of </w:t>
      </w:r>
      <w:r w:rsidRPr="00403322">
        <w:rPr>
          <w:rStyle w:val="StyleUnderline"/>
          <w:highlight w:val="cyan"/>
        </w:rPr>
        <w:t>solidarity</w:t>
      </w:r>
      <w:r w:rsidRPr="00403322">
        <w:rPr>
          <w:rStyle w:val="StyleUnderline"/>
        </w:rPr>
        <w:t xml:space="preserve"> and allyship with Black Americans</w:t>
      </w:r>
      <w:r w:rsidRPr="00403322">
        <w:rPr>
          <w:sz w:val="16"/>
        </w:rPr>
        <w:t xml:space="preserve">, their linked fate with working-class Americans, </w:t>
      </w:r>
      <w:r w:rsidRPr="00403322">
        <w:rPr>
          <w:rStyle w:val="StyleUnderline"/>
          <w:highlight w:val="cyan"/>
        </w:rPr>
        <w:t>and</w:t>
      </w:r>
      <w:r w:rsidRPr="00403322">
        <w:rPr>
          <w:rStyle w:val="StyleUnderline"/>
        </w:rPr>
        <w:t xml:space="preserve"> their </w:t>
      </w:r>
      <w:r w:rsidRPr="00403322">
        <w:rPr>
          <w:rStyle w:val="StyleUnderline"/>
          <w:highlight w:val="cyan"/>
        </w:rPr>
        <w:t>downstream support</w:t>
      </w:r>
      <w:r w:rsidRPr="00403322">
        <w:rPr>
          <w:rStyle w:val="StyleUnderline"/>
        </w:rPr>
        <w:t xml:space="preserve"> for unions</w:t>
      </w:r>
      <w:r w:rsidRPr="00403322">
        <w:rPr>
          <w:sz w:val="16"/>
        </w:rPr>
        <w:t xml:space="preserve">. In other words, we suggest that </w:t>
      </w:r>
      <w:r w:rsidRPr="00403322">
        <w:rPr>
          <w:rStyle w:val="StyleUnderline"/>
          <w:highlight w:val="cyan"/>
        </w:rPr>
        <w:t>positive messages about collaboration</w:t>
      </w:r>
      <w:r w:rsidRPr="00403322">
        <w:rPr>
          <w:rStyle w:val="StyleUnderline"/>
        </w:rPr>
        <w:t xml:space="preserve"> between racial groups </w:t>
      </w:r>
      <w:r w:rsidRPr="00403322">
        <w:rPr>
          <w:rStyle w:val="StyleUnderline"/>
          <w:highlight w:val="cyan"/>
        </w:rPr>
        <w:t>may be a way to design messages that “acknowledge race (and) establish the shared stake of Americans</w:t>
      </w:r>
      <w:r w:rsidRPr="00403322">
        <w:rPr>
          <w:rStyle w:val="StyleUnderline"/>
        </w:rPr>
        <w:t xml:space="preserve"> of racial background in social [and] economic inequities” without leading to backlash among whites</w:t>
      </w:r>
      <w:r w:rsidRPr="00403322">
        <w:rPr>
          <w:sz w:val="16"/>
        </w:rPr>
        <w:t xml:space="preserve"> (F. López et al. 2021, p.12).</w:t>
      </w:r>
    </w:p>
    <w:p w14:paraId="0DA358DF" w14:textId="77777777" w:rsidR="00893B4C" w:rsidRPr="00403322" w:rsidRDefault="00893B4C" w:rsidP="00893B4C">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291C312F" w14:textId="28454931" w:rsidR="00893B4C" w:rsidRPr="00893B4C" w:rsidRDefault="00893B4C" w:rsidP="00893B4C">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03322">
        <w:rPr>
          <w:rStyle w:val="Emphasis"/>
          <w:highlight w:val="cyan"/>
        </w:rPr>
        <w:t>Reintegrating</w:t>
      </w:r>
      <w:r w:rsidRPr="00403322">
        <w:rPr>
          <w:rStyle w:val="StyleUnderline"/>
        </w:rPr>
        <w:t xml:space="preserve"> labor </w:t>
      </w:r>
      <w:r w:rsidRPr="00403322">
        <w:rPr>
          <w:rStyle w:val="StyleUnderline"/>
          <w:highlight w:val="cyan"/>
        </w:rPr>
        <w:t>history into</w:t>
      </w:r>
      <w:r w:rsidRPr="00403322">
        <w:rPr>
          <w:rStyle w:val="StyleUnderline"/>
        </w:rPr>
        <w:t xml:space="preserve"> civic </w:t>
      </w:r>
      <w:r w:rsidRPr="00403322">
        <w:rPr>
          <w:rStyle w:val="Emphasis"/>
          <w:highlight w:val="cyan"/>
        </w:rPr>
        <w:t>education</w:t>
      </w:r>
      <w:r w:rsidRPr="00403322">
        <w:rPr>
          <w:rStyle w:val="StyleUnderline"/>
        </w:rPr>
        <w:t xml:space="preserve"> could thus </w:t>
      </w:r>
      <w:r w:rsidRPr="00403322">
        <w:rPr>
          <w:rStyle w:val="StyleUnderline"/>
          <w:highlight w:val="cyan"/>
        </w:rPr>
        <w:t>play an important role to</w:t>
      </w:r>
      <w:r w:rsidRPr="00403322">
        <w:rPr>
          <w:rStyle w:val="StyleUnderline"/>
        </w:rPr>
        <w:t xml:space="preserve"> help </w:t>
      </w:r>
      <w:r w:rsidRPr="00403322">
        <w:rPr>
          <w:rStyle w:val="StyleUnderline"/>
          <w:highlight w:val="cyan"/>
        </w:rPr>
        <w:t>revitalize the</w:t>
      </w:r>
      <w:r w:rsidRPr="00403322">
        <w:rPr>
          <w:rStyle w:val="StyleUnderline"/>
        </w:rPr>
        <w:t xml:space="preserve"> labor </w:t>
      </w:r>
      <w:r w:rsidRPr="00403322">
        <w:rPr>
          <w:rStyle w:val="Emphasis"/>
          <w:highlight w:val="cyan"/>
        </w:rPr>
        <w:t>movement</w:t>
      </w:r>
      <w:r w:rsidRPr="00403322">
        <w:rPr>
          <w:rStyle w:val="StyleUnderline"/>
        </w:rPr>
        <w:t xml:space="preserve"> and rebuild class-based coalitions</w:t>
      </w:r>
      <w:r w:rsidRPr="00403322">
        <w:rPr>
          <w:sz w:val="16"/>
        </w:rPr>
        <w:t>— especially in places where they have long been suppressed.</w:t>
      </w:r>
    </w:p>
    <w:p w14:paraId="39979345" w14:textId="77777777" w:rsidR="00893B4C" w:rsidRDefault="00893B4C" w:rsidP="00893B4C">
      <w:pPr>
        <w:pStyle w:val="Heading3"/>
      </w:pPr>
      <w:r>
        <w:t>AT: Mitchell---2AC</w:t>
      </w:r>
    </w:p>
    <w:p w14:paraId="5014623D" w14:textId="77777777" w:rsidR="00893B4C" w:rsidRPr="008963A4" w:rsidRDefault="00893B4C" w:rsidP="00893B4C">
      <w:pPr>
        <w:pStyle w:val="Heading4"/>
      </w:pPr>
      <w:r>
        <w:t xml:space="preserve">2. </w:t>
      </w:r>
      <w:r w:rsidRPr="008963A4">
        <w:t xml:space="preserve">Eschewing contingent harm reduction reinforces the violence they critique. </w:t>
      </w:r>
    </w:p>
    <w:p w14:paraId="39099ED2" w14:textId="77777777" w:rsidR="00893B4C" w:rsidRPr="00286123" w:rsidRDefault="00893B4C" w:rsidP="00893B4C">
      <w:pPr>
        <w:rPr>
          <w:rFonts w:eastAsia="Calibri"/>
        </w:rPr>
      </w:pPr>
      <w:r w:rsidRPr="00286123">
        <w:rPr>
          <w:rFonts w:eastAsia="Calibri"/>
          <w:b/>
          <w:bCs/>
          <w:u w:val="single"/>
        </w:rPr>
        <w:t>Hanna, 18</w:t>
      </w:r>
      <w:r w:rsidRPr="00286123">
        <w:rPr>
          <w:rFonts w:eastAsia="Calibri"/>
        </w:rPr>
        <w:t>—teaches courses in Aboriginal law and Indigenous laws methodology at the University of Victoria (Alan, “SPACES FOR SHARING: SEARCHING FOR INDIGENOUS LAW ON THE CANADIAN LEGAL LANDSCAPE,” University of British Columbia Law Review. 51.1 (Jan. 2018): p105, dml)</w:t>
      </w:r>
    </w:p>
    <w:p w14:paraId="411E9DE7" w14:textId="77777777" w:rsidR="00893B4C" w:rsidRPr="00286123" w:rsidRDefault="00893B4C" w:rsidP="00893B4C">
      <w:pPr>
        <w:rPr>
          <w:rFonts w:eastAsia="Calibri"/>
          <w:sz w:val="16"/>
        </w:rPr>
      </w:pPr>
      <w:r w:rsidRPr="00286123">
        <w:rPr>
          <w:rFonts w:eastAsia="Calibri"/>
          <w:b/>
          <w:iCs/>
          <w:highlight w:val="cyan"/>
          <w:u w:val="single"/>
          <w:bdr w:val="single" w:sz="8" w:space="0" w:color="auto"/>
        </w:rPr>
        <w:t>Substantive meaning</w:t>
      </w:r>
      <w:r w:rsidRPr="00286123">
        <w:rPr>
          <w:rFonts w:eastAsia="Calibri"/>
          <w:b/>
          <w:u w:val="single"/>
        </w:rPr>
        <w:t xml:space="preserve"> in Indigenous laws will </w:t>
      </w:r>
      <w:r w:rsidRPr="00286123">
        <w:rPr>
          <w:rFonts w:eastAsia="Calibri"/>
          <w:b/>
          <w:highlight w:val="cyan"/>
          <w:u w:val="single"/>
        </w:rPr>
        <w:t>come from</w:t>
      </w:r>
      <w:r w:rsidRPr="00286123">
        <w:rPr>
          <w:rFonts w:eastAsia="Calibri"/>
          <w:b/>
          <w:u w:val="single"/>
        </w:rPr>
        <w:t xml:space="preserve"> </w:t>
      </w:r>
      <w:r w:rsidRPr="00286123">
        <w:rPr>
          <w:rFonts w:eastAsia="Calibri"/>
          <w:b/>
          <w:iCs/>
          <w:u w:val="single"/>
          <w:bdr w:val="single" w:sz="8" w:space="0" w:color="auto"/>
        </w:rPr>
        <w:t xml:space="preserve">substantive </w:t>
      </w:r>
      <w:r w:rsidRPr="00286123">
        <w:rPr>
          <w:rFonts w:eastAsia="Calibri"/>
          <w:b/>
          <w:iCs/>
          <w:highlight w:val="cyan"/>
          <w:u w:val="single"/>
          <w:bdr w:val="single" w:sz="8" w:space="0" w:color="auto"/>
        </w:rPr>
        <w:t>change</w:t>
      </w:r>
      <w:r w:rsidRPr="00286123">
        <w:rPr>
          <w:rFonts w:eastAsia="Calibri"/>
          <w:sz w:val="16"/>
        </w:rPr>
        <w:t xml:space="preserve">. According to Canadian legal scholar, Robert Samek, </w:t>
      </w:r>
      <w:r w:rsidRPr="00286123">
        <w:rPr>
          <w:rFonts w:eastAsia="Calibri"/>
          <w:b/>
          <w:iCs/>
          <w:highlight w:val="cyan"/>
          <w:u w:val="single"/>
          <w:bdr w:val="single" w:sz="8" w:space="0" w:color="auto"/>
        </w:rPr>
        <w:t>meaningful</w:t>
      </w:r>
      <w:r w:rsidRPr="00286123">
        <w:rPr>
          <w:rFonts w:eastAsia="Calibri"/>
          <w:b/>
          <w:u w:val="single"/>
        </w:rPr>
        <w:t xml:space="preserve"> and </w:t>
      </w:r>
      <w:r w:rsidRPr="00286123">
        <w:rPr>
          <w:rFonts w:eastAsia="Calibri"/>
          <w:b/>
          <w:iCs/>
          <w:u w:val="single"/>
          <w:bdr w:val="single" w:sz="8" w:space="0" w:color="auto"/>
        </w:rPr>
        <w:t xml:space="preserve">effective </w:t>
      </w:r>
      <w:r w:rsidRPr="00286123">
        <w:rPr>
          <w:rFonts w:eastAsia="Calibri"/>
          <w:b/>
          <w:iCs/>
          <w:highlight w:val="cyan"/>
          <w:u w:val="single"/>
          <w:bdr w:val="single" w:sz="8" w:space="0" w:color="auto"/>
        </w:rPr>
        <w:t>legal reform requires</w:t>
      </w:r>
      <w:r w:rsidRPr="00286123">
        <w:rPr>
          <w:rFonts w:eastAsia="Calibri"/>
          <w:b/>
          <w:iCs/>
          <w:u w:val="single"/>
          <w:bdr w:val="single" w:sz="8" w:space="0" w:color="auto"/>
        </w:rPr>
        <w:t xml:space="preserve"> serious </w:t>
      </w:r>
      <w:r w:rsidRPr="00286123">
        <w:rPr>
          <w:rFonts w:eastAsia="Calibri"/>
          <w:b/>
          <w:iCs/>
          <w:highlight w:val="cyan"/>
          <w:u w:val="single"/>
          <w:bdr w:val="single" w:sz="8" w:space="0" w:color="auto"/>
        </w:rPr>
        <w:t>commitment</w:t>
      </w:r>
      <w:r w:rsidRPr="00286123">
        <w:rPr>
          <w:rFonts w:eastAsia="Calibri"/>
          <w:b/>
          <w:u w:val="single"/>
        </w:rPr>
        <w:t xml:space="preserve"> to effect proper </w:t>
      </w:r>
      <w:r w:rsidRPr="00286123">
        <w:rPr>
          <w:rFonts w:eastAsia="Calibri"/>
          <w:b/>
          <w:highlight w:val="cyan"/>
          <w:u w:val="single"/>
        </w:rPr>
        <w:t>social change</w:t>
      </w:r>
      <w:r w:rsidRPr="00286123">
        <w:rPr>
          <w:rFonts w:eastAsia="Calibri"/>
          <w:sz w:val="16"/>
          <w:highlight w:val="cyan"/>
        </w:rPr>
        <w:t>:</w:t>
      </w:r>
    </w:p>
    <w:p w14:paraId="4E9C88EC" w14:textId="77777777" w:rsidR="00893B4C" w:rsidRPr="00286123" w:rsidRDefault="00893B4C" w:rsidP="00893B4C">
      <w:pPr>
        <w:rPr>
          <w:rFonts w:eastAsia="Calibri"/>
          <w:sz w:val="16"/>
        </w:rPr>
      </w:pPr>
      <w:r w:rsidRPr="00286123">
        <w:rPr>
          <w:rFonts w:eastAsia="Calibri"/>
          <w:sz w:val="16"/>
        </w:rPr>
        <w:t xml:space="preserve">Changing the letter of the law does not of itself cure one social ill. It merely changes the scenery on the stage; the play still goes on. </w:t>
      </w:r>
      <w:r w:rsidRPr="00286123">
        <w:rPr>
          <w:rFonts w:eastAsia="Calibri"/>
          <w:b/>
          <w:u w:val="single"/>
        </w:rPr>
        <w:t xml:space="preserve">[T]he </w:t>
      </w:r>
      <w:r w:rsidRPr="00286123">
        <w:rPr>
          <w:rFonts w:eastAsia="Calibri"/>
          <w:b/>
          <w:iCs/>
          <w:u w:val="single"/>
          <w:bdr w:val="single" w:sz="8" w:space="0" w:color="auto"/>
        </w:rPr>
        <w:t>greatest illusion of all</w:t>
      </w:r>
      <w:r w:rsidRPr="00286123">
        <w:rPr>
          <w:rFonts w:eastAsia="Calibri"/>
          <w:b/>
          <w:u w:val="single"/>
        </w:rPr>
        <w:t xml:space="preserve"> is to think of the present as </w:t>
      </w:r>
      <w:r w:rsidRPr="00286123">
        <w:rPr>
          <w:rFonts w:eastAsia="Calibri"/>
          <w:b/>
          <w:iCs/>
          <w:u w:val="single"/>
          <w:bdr w:val="single" w:sz="8" w:space="0" w:color="auto"/>
        </w:rPr>
        <w:t>fixed</w:t>
      </w:r>
      <w:r w:rsidRPr="00286123">
        <w:rPr>
          <w:rFonts w:eastAsia="Calibri"/>
          <w:b/>
          <w:u w:val="single"/>
        </w:rPr>
        <w:t xml:space="preserve">, as a piece of machinery which can be </w:t>
      </w:r>
      <w:r w:rsidRPr="00286123">
        <w:rPr>
          <w:rFonts w:eastAsia="Calibri"/>
          <w:b/>
          <w:iCs/>
          <w:u w:val="single"/>
          <w:bdr w:val="single" w:sz="8" w:space="0" w:color="auto"/>
        </w:rPr>
        <w:t>kept going forever</w:t>
      </w:r>
      <w:r w:rsidRPr="00286123">
        <w:rPr>
          <w:rFonts w:eastAsia="Calibri"/>
          <w:b/>
          <w:u w:val="single"/>
        </w:rPr>
        <w:t xml:space="preserve"> by replacing a few parts here and there, and patching up the test. Any social fabric </w:t>
      </w:r>
      <w:r w:rsidRPr="00286123">
        <w:rPr>
          <w:rFonts w:eastAsia="Calibri"/>
          <w:b/>
          <w:iCs/>
          <w:u w:val="single"/>
          <w:bdr w:val="single" w:sz="8" w:space="0" w:color="auto"/>
        </w:rPr>
        <w:t>can only take so much patchwork</w:t>
      </w:r>
      <w:r w:rsidRPr="00286123">
        <w:rPr>
          <w:rFonts w:eastAsia="Calibri"/>
          <w:b/>
          <w:u w:val="single"/>
        </w:rPr>
        <w:t xml:space="preserve">. Beneath every reforming patch </w:t>
      </w:r>
      <w:r w:rsidRPr="00286123">
        <w:rPr>
          <w:rFonts w:eastAsia="Calibri"/>
          <w:b/>
          <w:iCs/>
          <w:u w:val="single"/>
          <w:bdr w:val="single" w:sz="8" w:space="0" w:color="auto"/>
        </w:rPr>
        <w:t>yawns a tear</w:t>
      </w:r>
      <w:r w:rsidRPr="00286123">
        <w:rPr>
          <w:rFonts w:eastAsia="Calibri"/>
          <w:sz w:val="16"/>
        </w:rPr>
        <w:t>. (173)</w:t>
      </w:r>
    </w:p>
    <w:p w14:paraId="663DB60D" w14:textId="77777777" w:rsidR="00893B4C" w:rsidRPr="00286123" w:rsidRDefault="00893B4C" w:rsidP="00893B4C">
      <w:pPr>
        <w:rPr>
          <w:rFonts w:eastAsia="Calibri"/>
          <w:sz w:val="16"/>
        </w:rPr>
      </w:pPr>
      <w:r w:rsidRPr="00286123">
        <w:rPr>
          <w:rFonts w:eastAsia="Calibri"/>
          <w:b/>
          <w:u w:val="single"/>
        </w:rPr>
        <w:t xml:space="preserve">Significant </w:t>
      </w:r>
      <w:r w:rsidRPr="00286123">
        <w:rPr>
          <w:rFonts w:eastAsia="Calibri"/>
          <w:b/>
          <w:highlight w:val="cyan"/>
          <w:u w:val="single"/>
        </w:rPr>
        <w:t xml:space="preserve">change comes from </w:t>
      </w:r>
      <w:r w:rsidRPr="00286123">
        <w:rPr>
          <w:rFonts w:eastAsia="Calibri"/>
          <w:b/>
          <w:iCs/>
          <w:highlight w:val="cyan"/>
          <w:u w:val="single"/>
          <w:bdr w:val="single" w:sz="8" w:space="0" w:color="auto"/>
        </w:rPr>
        <w:t>legal reform</w:t>
      </w:r>
      <w:r w:rsidRPr="00286123">
        <w:rPr>
          <w:rFonts w:eastAsia="Calibri"/>
          <w:b/>
          <w:highlight w:val="cyan"/>
          <w:u w:val="single"/>
        </w:rPr>
        <w:t xml:space="preserve">, rather than </w:t>
      </w:r>
      <w:r w:rsidRPr="00286123">
        <w:rPr>
          <w:rFonts w:eastAsia="Calibri"/>
          <w:b/>
          <w:iCs/>
          <w:highlight w:val="cyan"/>
          <w:u w:val="single"/>
          <w:bdr w:val="single" w:sz="8" w:space="0" w:color="auto"/>
        </w:rPr>
        <w:t>tweaking</w:t>
      </w:r>
      <w:r w:rsidRPr="00286123">
        <w:rPr>
          <w:rFonts w:eastAsia="Calibri"/>
          <w:b/>
          <w:iCs/>
          <w:u w:val="single"/>
          <w:bdr w:val="single" w:sz="8" w:space="0" w:color="auto"/>
        </w:rPr>
        <w:t xml:space="preserve"> an already </w:t>
      </w:r>
      <w:r w:rsidRPr="00286123">
        <w:rPr>
          <w:rFonts w:eastAsia="Calibri"/>
          <w:b/>
          <w:iCs/>
          <w:highlight w:val="cyan"/>
          <w:u w:val="single"/>
          <w:bdr w:val="single" w:sz="8" w:space="0" w:color="auto"/>
        </w:rPr>
        <w:t>archaic</w:t>
      </w:r>
      <w:r w:rsidRPr="00286123">
        <w:rPr>
          <w:rFonts w:eastAsia="Calibri"/>
          <w:b/>
          <w:highlight w:val="cyan"/>
          <w:u w:val="single"/>
        </w:rPr>
        <w:t xml:space="preserve">, </w:t>
      </w:r>
      <w:r w:rsidRPr="00286123">
        <w:rPr>
          <w:rFonts w:eastAsia="Calibri"/>
          <w:b/>
          <w:iCs/>
          <w:highlight w:val="cyan"/>
          <w:u w:val="single"/>
          <w:bdr w:val="single" w:sz="8" w:space="0" w:color="auto"/>
        </w:rPr>
        <w:t>inflexible</w:t>
      </w:r>
      <w:r w:rsidRPr="00286123">
        <w:rPr>
          <w:rFonts w:eastAsia="Calibri"/>
          <w:b/>
          <w:highlight w:val="cyan"/>
          <w:u w:val="single"/>
        </w:rPr>
        <w:t xml:space="preserve">, </w:t>
      </w:r>
      <w:r w:rsidRPr="00286123">
        <w:rPr>
          <w:rFonts w:eastAsia="Calibri"/>
          <w:b/>
          <w:iCs/>
          <w:highlight w:val="cyan"/>
          <w:u w:val="single"/>
          <w:bdr w:val="single" w:sz="8" w:space="0" w:color="auto"/>
        </w:rPr>
        <w:t>dilapidated system</w:t>
      </w:r>
      <w:r w:rsidRPr="00286123">
        <w:rPr>
          <w:rFonts w:eastAsia="Calibri"/>
          <w:b/>
          <w:highlight w:val="cyan"/>
          <w:u w:val="single"/>
        </w:rPr>
        <w:t xml:space="preserve"> that has too many patches</w:t>
      </w:r>
      <w:r w:rsidRPr="00286123">
        <w:rPr>
          <w:rFonts w:eastAsia="Calibri"/>
          <w:b/>
          <w:u w:val="single"/>
        </w:rPr>
        <w:t xml:space="preserve">. The question is whether people are capable of change that will </w:t>
      </w:r>
      <w:r w:rsidRPr="00286123">
        <w:rPr>
          <w:rFonts w:eastAsia="Calibri"/>
          <w:b/>
          <w:iCs/>
          <w:u w:val="single"/>
          <w:bdr w:val="single" w:sz="8" w:space="0" w:color="auto"/>
        </w:rPr>
        <w:t>align contemporary society</w:t>
      </w:r>
      <w:r w:rsidRPr="00286123">
        <w:rPr>
          <w:rFonts w:eastAsia="Calibri"/>
          <w:b/>
          <w:u w:val="single"/>
        </w:rPr>
        <w:t xml:space="preserve"> with</w:t>
      </w:r>
      <w:r w:rsidRPr="00286123">
        <w:rPr>
          <w:rFonts w:eastAsia="Calibri"/>
          <w:sz w:val="16"/>
        </w:rPr>
        <w:t xml:space="preserve"> the </w:t>
      </w:r>
      <w:r w:rsidRPr="00286123">
        <w:rPr>
          <w:rFonts w:eastAsia="Calibri"/>
          <w:b/>
          <w:u w:val="single"/>
        </w:rPr>
        <w:t>values and beliefs</w:t>
      </w:r>
      <w:r w:rsidRPr="00286123">
        <w:rPr>
          <w:rFonts w:eastAsia="Calibri"/>
          <w:sz w:val="16"/>
        </w:rPr>
        <w:t xml:space="preserve"> Canadians hold of ourselves. In </w:t>
      </w:r>
      <w:r w:rsidRPr="00286123">
        <w:rPr>
          <w:rFonts w:eastAsia="Calibri"/>
          <w:b/>
          <w:u w:val="single"/>
        </w:rPr>
        <w:t>the</w:t>
      </w:r>
      <w:r w:rsidRPr="00286123">
        <w:rPr>
          <w:rFonts w:eastAsia="Calibri"/>
          <w:sz w:val="16"/>
        </w:rPr>
        <w:t xml:space="preserve"> Tsilhqot'in BCSC trial </w:t>
      </w:r>
      <w:r w:rsidRPr="00286123">
        <w:rPr>
          <w:rFonts w:eastAsia="Calibri"/>
          <w:b/>
          <w:highlight w:val="cyan"/>
          <w:u w:val="single"/>
        </w:rPr>
        <w:t>decision</w:t>
      </w:r>
      <w:r w:rsidRPr="00286123">
        <w:rPr>
          <w:rFonts w:eastAsia="Calibri"/>
          <w:sz w:val="16"/>
        </w:rPr>
        <w:t xml:space="preserve">, Vickers J </w:t>
      </w:r>
      <w:r w:rsidRPr="00286123">
        <w:rPr>
          <w:rFonts w:eastAsia="Calibri"/>
          <w:b/>
          <w:iCs/>
          <w:highlight w:val="cyan"/>
          <w:u w:val="single"/>
          <w:bdr w:val="single" w:sz="8" w:space="0" w:color="auto"/>
        </w:rPr>
        <w:t>contemplated</w:t>
      </w:r>
      <w:r w:rsidRPr="00286123">
        <w:rPr>
          <w:rFonts w:eastAsia="Calibri"/>
          <w:sz w:val="16"/>
        </w:rPr>
        <w:t xml:space="preserve"> what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consequence</w:t>
      </w:r>
      <w:r w:rsidRPr="00286123">
        <w:rPr>
          <w:rFonts w:eastAsia="Calibri"/>
          <w:sz w:val="16"/>
        </w:rPr>
        <w:t xml:space="preserve"> might be </w:t>
      </w:r>
      <w:r w:rsidRPr="00286123">
        <w:rPr>
          <w:rFonts w:eastAsia="Calibri"/>
          <w:b/>
          <w:u w:val="single"/>
        </w:rPr>
        <w:t xml:space="preserve">if the Crown </w:t>
      </w:r>
      <w:r w:rsidRPr="00286123">
        <w:rPr>
          <w:rFonts w:eastAsia="Calibri"/>
          <w:b/>
          <w:iCs/>
          <w:u w:val="single"/>
          <w:bdr w:val="single" w:sz="8" w:space="0" w:color="auto"/>
        </w:rPr>
        <w:t>suddenly admitted</w:t>
      </w:r>
      <w:r w:rsidRPr="00286123">
        <w:rPr>
          <w:rFonts w:eastAsia="Calibri"/>
          <w:b/>
          <w:u w:val="single"/>
        </w:rPr>
        <w:t xml:space="preserve"> the Tsilhqot'in had existed on their territory for 200 years: "the </w:t>
      </w:r>
      <w:r w:rsidRPr="00286123">
        <w:rPr>
          <w:rFonts w:eastAsia="Calibri"/>
          <w:b/>
          <w:iCs/>
          <w:u w:val="single"/>
          <w:bdr w:val="single" w:sz="8" w:space="0" w:color="auto"/>
        </w:rPr>
        <w:t>real question to be answered</w:t>
      </w:r>
      <w:r w:rsidRPr="00286123">
        <w:rPr>
          <w:rFonts w:eastAsia="Calibri"/>
          <w:b/>
          <w:u w:val="single"/>
        </w:rPr>
        <w:t xml:space="preserve"> . . . concerned the </w:t>
      </w:r>
      <w:r w:rsidRPr="00286123">
        <w:rPr>
          <w:rFonts w:eastAsia="Calibri"/>
          <w:b/>
          <w:iCs/>
          <w:u w:val="single"/>
          <w:bdr w:val="single" w:sz="8" w:space="0" w:color="auto"/>
        </w:rPr>
        <w:t>consequences that would follow</w:t>
      </w:r>
      <w:r w:rsidRPr="00286123">
        <w:rPr>
          <w:rFonts w:eastAsia="Calibri"/>
          <w:b/>
          <w:u w:val="single"/>
        </w:rPr>
        <w:t xml:space="preserve"> such an admission."</w:t>
      </w:r>
      <w:r w:rsidRPr="00286123">
        <w:rPr>
          <w:rFonts w:eastAsia="Calibri"/>
          <w:sz w:val="16"/>
        </w:rPr>
        <w:t xml:space="preserve"> (174) </w:t>
      </w:r>
      <w:r w:rsidRPr="00286123">
        <w:rPr>
          <w:rFonts w:eastAsia="Calibri"/>
          <w:b/>
          <w:u w:val="single"/>
        </w:rPr>
        <w:t xml:space="preserve">Would the result be </w:t>
      </w:r>
      <w:r w:rsidRPr="00286123">
        <w:rPr>
          <w:rFonts w:eastAsia="Calibri"/>
          <w:b/>
          <w:iCs/>
          <w:u w:val="single"/>
          <w:bdr w:val="single" w:sz="8" w:space="0" w:color="auto"/>
        </w:rPr>
        <w:t>consequential</w:t>
      </w:r>
      <w:r w:rsidRPr="00286123">
        <w:rPr>
          <w:rFonts w:eastAsia="Calibri"/>
          <w:b/>
          <w:u w:val="single"/>
        </w:rPr>
        <w:t xml:space="preserve">? If so, </w:t>
      </w:r>
      <w:r w:rsidRPr="00286123">
        <w:rPr>
          <w:rFonts w:eastAsia="Calibri"/>
          <w:b/>
          <w:iCs/>
          <w:u w:val="single"/>
          <w:bdr w:val="single" w:sz="8" w:space="0" w:color="auto"/>
        </w:rPr>
        <w:t>for whom</w:t>
      </w:r>
      <w:r w:rsidRPr="00286123">
        <w:rPr>
          <w:rFonts w:eastAsia="Calibri"/>
          <w:b/>
          <w:u w:val="single"/>
        </w:rPr>
        <w:t xml:space="preserve">? </w:t>
      </w:r>
      <w:r w:rsidRPr="00286123">
        <w:rPr>
          <w:rFonts w:eastAsia="Calibri"/>
          <w:b/>
          <w:iCs/>
          <w:u w:val="single"/>
          <w:bdr w:val="single" w:sz="8" w:space="0" w:color="auto"/>
        </w:rPr>
        <w:t>Does doing nothing not continue the consequence of colonization</w:t>
      </w:r>
      <w:r w:rsidRPr="00286123">
        <w:rPr>
          <w:rFonts w:eastAsia="Calibri"/>
          <w:b/>
          <w:u w:val="single"/>
        </w:rPr>
        <w:t xml:space="preserve"> on First Nations and their citizens</w:t>
      </w:r>
      <w:r w:rsidRPr="00286123">
        <w:rPr>
          <w:rFonts w:eastAsia="Calibri"/>
          <w:sz w:val="16"/>
        </w:rPr>
        <w:t>, as Vickers J held: "[a]s a consequence of colonization and government policy, Tsilhqot'in people can no longer live on the land as their forefathers did"? (175)</w:t>
      </w:r>
    </w:p>
    <w:p w14:paraId="687DF546" w14:textId="77777777" w:rsidR="00893B4C" w:rsidRPr="00286123" w:rsidRDefault="00893B4C" w:rsidP="00893B4C">
      <w:pPr>
        <w:rPr>
          <w:rFonts w:eastAsia="Calibri"/>
          <w:b/>
          <w:u w:val="single"/>
        </w:rPr>
      </w:pPr>
      <w:r w:rsidRPr="00286123">
        <w:rPr>
          <w:rFonts w:eastAsia="Calibri"/>
          <w:b/>
          <w:u w:val="single"/>
        </w:rPr>
        <w:t xml:space="preserve">So what of change ? What does it mean to </w:t>
      </w:r>
      <w:r w:rsidRPr="00286123">
        <w:rPr>
          <w:rFonts w:eastAsia="Calibri"/>
          <w:b/>
          <w:iCs/>
          <w:highlight w:val="cyan"/>
          <w:u w:val="single"/>
          <w:bdr w:val="single" w:sz="8" w:space="0" w:color="auto"/>
        </w:rPr>
        <w:t>reform</w:t>
      </w:r>
      <w:r w:rsidRPr="00286123">
        <w:rPr>
          <w:rFonts w:eastAsia="Calibri"/>
          <w:sz w:val="16"/>
        </w:rPr>
        <w:t xml:space="preserve"> Canada's legal system </w:t>
      </w:r>
      <w:r w:rsidRPr="00286123">
        <w:rPr>
          <w:rFonts w:eastAsia="Calibri"/>
          <w:b/>
          <w:u w:val="single"/>
        </w:rPr>
        <w:t xml:space="preserve">so Indigenous laws can </w:t>
      </w:r>
      <w:r w:rsidRPr="00286123">
        <w:rPr>
          <w:rFonts w:eastAsia="Calibri"/>
          <w:b/>
          <w:iCs/>
          <w:highlight w:val="cyan"/>
          <w:u w:val="single"/>
          <w:bdr w:val="single" w:sz="8" w:space="0" w:color="auto"/>
        </w:rPr>
        <w:t>participate in a meaningful way</w:t>
      </w:r>
      <w:r w:rsidRPr="00286123">
        <w:rPr>
          <w:rFonts w:eastAsia="Calibri"/>
          <w:sz w:val="16"/>
        </w:rPr>
        <w:t xml:space="preserve"> ? This is the topic of another paper. However, </w:t>
      </w:r>
      <w:r w:rsidRPr="00286123">
        <w:rPr>
          <w:rFonts w:eastAsia="Calibri"/>
          <w:b/>
          <w:highlight w:val="cyan"/>
          <w:u w:val="single"/>
        </w:rPr>
        <w:t>acknowledging</w:t>
      </w:r>
      <w:r w:rsidRPr="00286123">
        <w:rPr>
          <w:rFonts w:eastAsia="Calibri"/>
          <w:b/>
          <w:u w:val="single"/>
        </w:rPr>
        <w:t xml:space="preserve"> the squatter state's </w:t>
      </w:r>
      <w:r w:rsidRPr="00286123">
        <w:rPr>
          <w:rFonts w:eastAsia="Calibri"/>
          <w:b/>
          <w:highlight w:val="cyan"/>
          <w:u w:val="single"/>
        </w:rPr>
        <w:t>unlawful presence</w:t>
      </w:r>
      <w:r w:rsidRPr="00286123">
        <w:rPr>
          <w:rFonts w:eastAsia="Calibri"/>
          <w:b/>
          <w:u w:val="single"/>
        </w:rPr>
        <w:t xml:space="preserve"> and authority on the land would be a </w:t>
      </w:r>
      <w:r w:rsidRPr="00286123">
        <w:rPr>
          <w:rFonts w:eastAsia="Calibri"/>
          <w:b/>
          <w:iCs/>
          <w:highlight w:val="cyan"/>
          <w:u w:val="single"/>
          <w:bdr w:val="single" w:sz="8" w:space="0" w:color="auto"/>
        </w:rPr>
        <w:t>signal toward</w:t>
      </w:r>
      <w:r w:rsidRPr="00286123">
        <w:rPr>
          <w:rFonts w:eastAsia="Calibri"/>
          <w:b/>
          <w:iCs/>
          <w:u w:val="single"/>
          <w:bdr w:val="single" w:sz="8" w:space="0" w:color="auto"/>
        </w:rPr>
        <w:t xml:space="preserve"> seeking meaningful </w:t>
      </w:r>
      <w:r w:rsidRPr="00286123">
        <w:rPr>
          <w:rFonts w:eastAsia="Calibri"/>
          <w:b/>
          <w:iCs/>
          <w:highlight w:val="cyan"/>
          <w:u w:val="single"/>
          <w:bdr w:val="single" w:sz="8" w:space="0" w:color="auto"/>
        </w:rPr>
        <w:t>reconciliation</w:t>
      </w:r>
      <w:r w:rsidRPr="00286123">
        <w:rPr>
          <w:rFonts w:eastAsia="Calibri"/>
          <w:sz w:val="16"/>
        </w:rPr>
        <w:t xml:space="preserve">. Rejecting the suffocating and untenable test for title in BC is a starting point (a test Canada would fail). (176) Accept that BC is unceded Indigenous territoty, meaning Aboriginal title is everywhere and unextinguished--de facto title. </w:t>
      </w:r>
      <w:r w:rsidRPr="00286123">
        <w:rPr>
          <w:rFonts w:eastAsia="Calibri"/>
          <w:b/>
          <w:u w:val="single"/>
        </w:rPr>
        <w:t xml:space="preserve">This would </w:t>
      </w:r>
      <w:r w:rsidRPr="00286123">
        <w:rPr>
          <w:rFonts w:eastAsia="Calibri"/>
          <w:b/>
          <w:iCs/>
          <w:highlight w:val="cyan"/>
          <w:u w:val="single"/>
          <w:bdr w:val="single" w:sz="8" w:space="0" w:color="auto"/>
        </w:rPr>
        <w:t>require giving meaning to</w:t>
      </w:r>
      <w:r w:rsidRPr="00286123">
        <w:rPr>
          <w:rFonts w:eastAsia="Calibri"/>
          <w:sz w:val="16"/>
        </w:rPr>
        <w:t xml:space="preserve"> shared or joint </w:t>
      </w:r>
      <w:r w:rsidRPr="00286123">
        <w:rPr>
          <w:rFonts w:eastAsia="Calibri"/>
          <w:b/>
          <w:iCs/>
          <w:u w:val="single"/>
          <w:bdr w:val="single" w:sz="8" w:space="0" w:color="auto"/>
        </w:rPr>
        <w:t>jurisdiction</w:t>
      </w:r>
      <w:r w:rsidRPr="00286123">
        <w:rPr>
          <w:rFonts w:eastAsia="Calibri"/>
          <w:b/>
          <w:u w:val="single"/>
        </w:rPr>
        <w:t xml:space="preserve"> in a manner that First Nations propose, according to </w:t>
      </w:r>
      <w:r w:rsidRPr="00286123">
        <w:rPr>
          <w:rFonts w:eastAsia="Calibri"/>
          <w:b/>
          <w:iCs/>
          <w:u w:val="single"/>
          <w:bdr w:val="single" w:sz="8" w:space="0" w:color="auto"/>
        </w:rPr>
        <w:t xml:space="preserve">their </w:t>
      </w:r>
      <w:r w:rsidRPr="00286123">
        <w:rPr>
          <w:rFonts w:eastAsia="Calibri"/>
          <w:b/>
          <w:iCs/>
          <w:highlight w:val="cyan"/>
          <w:u w:val="single"/>
          <w:bdr w:val="single" w:sz="8" w:space="0" w:color="auto"/>
        </w:rPr>
        <w:t>legal processes</w:t>
      </w:r>
      <w:r w:rsidRPr="00286123">
        <w:rPr>
          <w:rFonts w:eastAsia="Calibri"/>
          <w:b/>
          <w:highlight w:val="cyan"/>
          <w:u w:val="single"/>
        </w:rPr>
        <w:t>.</w:t>
      </w:r>
      <w:r w:rsidRPr="00286123">
        <w:rPr>
          <w:rFonts w:eastAsia="Calibri"/>
          <w:b/>
          <w:u w:val="single"/>
        </w:rPr>
        <w:t xml:space="preserve"> Begin </w:t>
      </w:r>
      <w:r w:rsidRPr="00286123">
        <w:rPr>
          <w:rFonts w:eastAsia="Calibri"/>
          <w:b/>
          <w:iCs/>
          <w:u w:val="single"/>
          <w:bdr w:val="single" w:sz="8" w:space="0" w:color="auto"/>
        </w:rPr>
        <w:t>meaningful consultations</w:t>
      </w:r>
      <w:r w:rsidRPr="00286123">
        <w:rPr>
          <w:rFonts w:eastAsia="Calibri"/>
          <w:b/>
          <w:u w:val="single"/>
        </w:rPr>
        <w:t xml:space="preserve"> with First Nations to </w:t>
      </w:r>
      <w:r w:rsidRPr="00286123">
        <w:rPr>
          <w:rFonts w:eastAsia="Calibri"/>
          <w:b/>
          <w:iCs/>
          <w:u w:val="single"/>
          <w:bdr w:val="single" w:sz="8" w:space="0" w:color="auto"/>
        </w:rPr>
        <w:t>develop legislation</w:t>
      </w:r>
      <w:r w:rsidRPr="00286123">
        <w:rPr>
          <w:rFonts w:eastAsia="Calibri"/>
          <w:b/>
          <w:u w:val="single"/>
        </w:rPr>
        <w:t xml:space="preserve"> that sets out how to proceed when wanting to enter First Nations' territories</w:t>
      </w:r>
      <w:r w:rsidRPr="00286123">
        <w:rPr>
          <w:rFonts w:eastAsia="Calibri"/>
          <w:sz w:val="16"/>
        </w:rPr>
        <w:t xml:space="preserve"> through a process that includes respect, reciprocity, relationality, consent, and sharing. </w:t>
      </w:r>
      <w:r w:rsidRPr="00286123">
        <w:rPr>
          <w:rFonts w:eastAsia="Calibri"/>
          <w:b/>
          <w:u w:val="single"/>
        </w:rPr>
        <w:t>This would be a place to start.</w:t>
      </w:r>
    </w:p>
    <w:p w14:paraId="4337757E" w14:textId="77777777" w:rsidR="00893B4C" w:rsidRDefault="00893B4C" w:rsidP="00893B4C">
      <w:pPr>
        <w:rPr>
          <w:rFonts w:eastAsia="Calibri"/>
          <w:sz w:val="16"/>
        </w:rPr>
      </w:pPr>
      <w:r w:rsidRPr="00286123">
        <w:rPr>
          <w:rFonts w:eastAsia="Calibri"/>
          <w:sz w:val="16"/>
        </w:rPr>
        <w:t xml:space="preserve">The prospect of Nisga'a being granted limited governing powers was considered by some to potentially cause "a profound constitutional upheaval," which we now know simply was not true. (177) </w:t>
      </w:r>
      <w:r w:rsidRPr="00286123">
        <w:rPr>
          <w:rFonts w:eastAsia="Calibri"/>
          <w:b/>
          <w:u w:val="single"/>
        </w:rPr>
        <w:t xml:space="preserve">Initiating </w:t>
      </w:r>
      <w:r w:rsidRPr="00286123">
        <w:rPr>
          <w:rFonts w:eastAsia="Calibri"/>
          <w:b/>
          <w:iCs/>
          <w:u w:val="single"/>
          <w:bdr w:val="single" w:sz="8" w:space="0" w:color="auto"/>
        </w:rPr>
        <w:t xml:space="preserve">significant </w:t>
      </w:r>
      <w:r w:rsidRPr="00286123">
        <w:rPr>
          <w:rFonts w:eastAsia="Calibri"/>
          <w:b/>
          <w:iCs/>
          <w:highlight w:val="cyan"/>
          <w:u w:val="single"/>
          <w:bdr w:val="single" w:sz="8" w:space="0" w:color="auto"/>
        </w:rPr>
        <w:t>change</w:t>
      </w:r>
      <w:r w:rsidRPr="00286123">
        <w:rPr>
          <w:rFonts w:eastAsia="Calibri"/>
          <w:b/>
          <w:u w:val="single"/>
        </w:rPr>
        <w:t xml:space="preserve"> that </w:t>
      </w:r>
      <w:r w:rsidRPr="00286123">
        <w:rPr>
          <w:rFonts w:eastAsia="Calibri"/>
          <w:b/>
          <w:highlight w:val="cyan"/>
          <w:u w:val="single"/>
        </w:rPr>
        <w:t xml:space="preserve">serves to </w:t>
      </w:r>
      <w:r w:rsidRPr="00286123">
        <w:rPr>
          <w:rFonts w:eastAsia="Calibri"/>
          <w:b/>
          <w:iCs/>
          <w:highlight w:val="cyan"/>
          <w:u w:val="single"/>
          <w:bdr w:val="single" w:sz="8" w:space="0" w:color="auto"/>
        </w:rPr>
        <w:t>decolonize the state</w:t>
      </w:r>
      <w:r w:rsidRPr="00286123">
        <w:rPr>
          <w:rFonts w:eastAsia="Calibri"/>
          <w:b/>
          <w:u w:val="single"/>
        </w:rPr>
        <w:t xml:space="preserve"> and its </w:t>
      </w:r>
      <w:r w:rsidRPr="00286123">
        <w:rPr>
          <w:rFonts w:eastAsia="Calibri"/>
          <w:b/>
          <w:iCs/>
          <w:u w:val="single"/>
          <w:bdr w:val="single" w:sz="8" w:space="0" w:color="auto"/>
        </w:rPr>
        <w:t>practices</w:t>
      </w:r>
      <w:r w:rsidRPr="00286123">
        <w:rPr>
          <w:rFonts w:eastAsia="Calibri"/>
          <w:b/>
          <w:u w:val="single"/>
        </w:rPr>
        <w:t xml:space="preserve"> will be </w:t>
      </w:r>
      <w:r w:rsidRPr="00286123">
        <w:rPr>
          <w:rFonts w:eastAsia="Calibri"/>
          <w:b/>
          <w:iCs/>
          <w:u w:val="single"/>
          <w:bdr w:val="single" w:sz="8" w:space="0" w:color="auto"/>
        </w:rPr>
        <w:t>significant</w:t>
      </w:r>
      <w:r w:rsidRPr="00286123">
        <w:rPr>
          <w:rFonts w:eastAsia="Calibri"/>
          <w:b/>
          <w:u w:val="single"/>
        </w:rPr>
        <w:t xml:space="preserve">, but the world </w:t>
      </w:r>
      <w:r w:rsidRPr="00286123">
        <w:rPr>
          <w:rFonts w:eastAsia="Calibri"/>
          <w:b/>
          <w:iCs/>
          <w:u w:val="single"/>
          <w:bdr w:val="single" w:sz="8" w:space="0" w:color="auto"/>
        </w:rPr>
        <w:t>will not end</w:t>
      </w:r>
      <w:r w:rsidRPr="00286123">
        <w:rPr>
          <w:rFonts w:eastAsia="Calibri"/>
          <w:b/>
          <w:u w:val="single"/>
        </w:rPr>
        <w:t xml:space="preserve">, the economy </w:t>
      </w:r>
      <w:r w:rsidRPr="00286123">
        <w:rPr>
          <w:rFonts w:eastAsia="Calibri"/>
          <w:b/>
          <w:iCs/>
          <w:u w:val="single"/>
          <w:bdr w:val="single" w:sz="8" w:space="0" w:color="auto"/>
        </w:rPr>
        <w:t>will not collapse</w:t>
      </w:r>
      <w:r w:rsidRPr="00286123">
        <w:rPr>
          <w:rFonts w:eastAsia="Calibri"/>
          <w:b/>
          <w:u w:val="single"/>
        </w:rPr>
        <w:t xml:space="preserve">, people </w:t>
      </w:r>
      <w:r w:rsidRPr="00286123">
        <w:rPr>
          <w:rFonts w:eastAsia="Calibri"/>
          <w:b/>
          <w:iCs/>
          <w:u w:val="single"/>
          <w:bdr w:val="single" w:sz="8" w:space="0" w:color="auto"/>
        </w:rPr>
        <w:t>will not be run off the lands</w:t>
      </w:r>
      <w:r w:rsidRPr="00286123">
        <w:rPr>
          <w:rFonts w:eastAsia="Calibri"/>
          <w:b/>
          <w:u w:val="single"/>
        </w:rPr>
        <w:t xml:space="preserve">, although the </w:t>
      </w:r>
      <w:r w:rsidRPr="00286123">
        <w:rPr>
          <w:rFonts w:eastAsia="Calibri"/>
          <w:b/>
          <w:iCs/>
          <w:u w:val="single"/>
          <w:bdr w:val="single" w:sz="8" w:space="0" w:color="auto"/>
        </w:rPr>
        <w:t>humility</w:t>
      </w:r>
      <w:r w:rsidRPr="00286123">
        <w:rPr>
          <w:rFonts w:eastAsia="Calibri"/>
          <w:b/>
          <w:u w:val="single"/>
        </w:rPr>
        <w:t xml:space="preserve"> in accepting these possibilities is a part of </w:t>
      </w:r>
      <w:r w:rsidRPr="00286123">
        <w:rPr>
          <w:rFonts w:eastAsia="Calibri"/>
          <w:b/>
          <w:iCs/>
          <w:u w:val="single"/>
          <w:bdr w:val="single" w:sz="8" w:space="0" w:color="auto"/>
        </w:rPr>
        <w:t>what seeking true reconciliation requires</w:t>
      </w:r>
      <w:r w:rsidRPr="00286123">
        <w:rPr>
          <w:rFonts w:eastAsia="Calibri"/>
          <w:b/>
          <w:u w:val="single"/>
        </w:rPr>
        <w:t xml:space="preserve">. Much harm has been done for a very long time. Change </w:t>
      </w:r>
      <w:r w:rsidRPr="00286123">
        <w:rPr>
          <w:rFonts w:eastAsia="Calibri"/>
          <w:b/>
          <w:iCs/>
          <w:u w:val="single"/>
          <w:bdr w:val="single" w:sz="8" w:space="0" w:color="auto"/>
        </w:rPr>
        <w:t>will not be simple</w:t>
      </w:r>
      <w:r w:rsidRPr="00286123">
        <w:rPr>
          <w:rFonts w:eastAsia="Calibri"/>
          <w:b/>
          <w:u w:val="single"/>
        </w:rPr>
        <w:t xml:space="preserve"> or </w:t>
      </w:r>
      <w:r w:rsidRPr="00286123">
        <w:rPr>
          <w:rFonts w:eastAsia="Calibri"/>
          <w:b/>
          <w:iCs/>
          <w:u w:val="single"/>
          <w:bdr w:val="single" w:sz="8" w:space="0" w:color="auto"/>
        </w:rPr>
        <w:t>easy</w:t>
      </w:r>
      <w:r w:rsidRPr="00286123">
        <w:rPr>
          <w:rFonts w:eastAsia="Calibri"/>
          <w:b/>
          <w:u w:val="single"/>
        </w:rPr>
        <w:t xml:space="preserve">, but the results will </w:t>
      </w:r>
      <w:r w:rsidRPr="00286123">
        <w:rPr>
          <w:rFonts w:eastAsia="Calibri"/>
          <w:b/>
          <w:iCs/>
          <w:u w:val="single"/>
          <w:bdr w:val="single" w:sz="8" w:space="0" w:color="auto"/>
        </w:rPr>
        <w:t>provide its own reward</w:t>
      </w:r>
      <w:r w:rsidRPr="00286123">
        <w:rPr>
          <w:rFonts w:eastAsia="Calibri"/>
          <w:sz w:val="16"/>
        </w:rPr>
        <w:t xml:space="preserve"> (e.g. strengthened values and beliefs, strengthened economy, enriched and more sustainable environmental practices, respectful relationships).</w:t>
      </w:r>
    </w:p>
    <w:p w14:paraId="41A32E4D" w14:textId="77777777" w:rsidR="00893B4C" w:rsidRPr="008963A4" w:rsidRDefault="00893B4C" w:rsidP="00893B4C">
      <w:pPr>
        <w:pStyle w:val="Heading4"/>
      </w:pPr>
      <w:r>
        <w:t xml:space="preserve">3. </w:t>
      </w:r>
      <w:r w:rsidRPr="008963A4">
        <w:t xml:space="preserve">Imagining possible futures is key to indigenous organizing. </w:t>
      </w:r>
    </w:p>
    <w:p w14:paraId="2C341D69" w14:textId="77777777" w:rsidR="00893B4C" w:rsidRPr="00286123" w:rsidRDefault="00893B4C" w:rsidP="00893B4C">
      <w:pPr>
        <w:rPr>
          <w:rFonts w:eastAsia="Calibri"/>
        </w:rPr>
      </w:pPr>
      <w:r w:rsidRPr="00286123">
        <w:rPr>
          <w:rFonts w:eastAsia="Calibri"/>
        </w:rPr>
        <w:t xml:space="preserve">Anne </w:t>
      </w:r>
      <w:r w:rsidRPr="00286123">
        <w:rPr>
          <w:rFonts w:eastAsia="Calibri"/>
          <w:b/>
          <w:bCs/>
          <w:u w:val="single"/>
        </w:rPr>
        <w:t>Spice 16</w:t>
      </w:r>
      <w:r w:rsidRPr="00286123">
        <w:rPr>
          <w:rFonts w:eastAsia="Calibri"/>
        </w:rPr>
        <w:t xml:space="preserve">, Tlingit member of Kwanlin Dun First Nation and a doctoral student in anthropology at the CUNY Graduate Center, A History and Future of Resistance, </w:t>
      </w:r>
      <w:hyperlink r:id="rId9" w:history="1">
        <w:r w:rsidRPr="00286123">
          <w:rPr>
            <w:rFonts w:eastAsia="Calibri"/>
          </w:rPr>
          <w:t>https://www.jacobinmag.com/2016/09/standing-rock-dakota-access-pipeline-protest/</w:t>
        </w:r>
      </w:hyperlink>
      <w:r w:rsidRPr="00286123">
        <w:rPr>
          <w:rFonts w:eastAsia="Calibri"/>
        </w:rPr>
        <w:t xml:space="preserve"> </w:t>
      </w:r>
    </w:p>
    <w:p w14:paraId="012F3BF1" w14:textId="0515B72B" w:rsidR="00893B4C" w:rsidRPr="00893B4C" w:rsidRDefault="00893B4C" w:rsidP="00893B4C">
      <w:pPr>
        <w:rPr>
          <w:rFonts w:eastAsia="Calibri"/>
          <w:sz w:val="16"/>
        </w:rPr>
      </w:pPr>
      <w:r w:rsidRPr="00286123">
        <w:rPr>
          <w:rFonts w:eastAsia="Calibri"/>
          <w:b/>
          <w:highlight w:val="cyan"/>
          <w:u w:val="single"/>
        </w:rPr>
        <w:t>The struggle against</w:t>
      </w:r>
      <w:r w:rsidRPr="00286123">
        <w:rPr>
          <w:rFonts w:eastAsia="Calibri"/>
          <w:b/>
          <w:u w:val="single"/>
        </w:rPr>
        <w:t xml:space="preserve"> the </w:t>
      </w:r>
      <w:r w:rsidRPr="00286123">
        <w:rPr>
          <w:rFonts w:eastAsia="Calibri"/>
          <w:b/>
          <w:iCs/>
          <w:highlight w:val="cyan"/>
          <w:u w:val="single"/>
          <w:bdr w:val="single" w:sz="8" w:space="0" w:color="auto"/>
        </w:rPr>
        <w:t>D</w:t>
      </w:r>
      <w:r w:rsidRPr="00286123">
        <w:rPr>
          <w:rFonts w:eastAsia="Calibri"/>
          <w:b/>
          <w:u w:val="single"/>
        </w:rPr>
        <w:t xml:space="preserve">akota </w:t>
      </w:r>
      <w:r w:rsidRPr="00286123">
        <w:rPr>
          <w:rFonts w:eastAsia="Calibri"/>
          <w:b/>
          <w:iCs/>
          <w:highlight w:val="cyan"/>
          <w:u w:val="single"/>
          <w:bdr w:val="single" w:sz="8" w:space="0" w:color="auto"/>
        </w:rPr>
        <w:t>A</w:t>
      </w:r>
      <w:r w:rsidRPr="00286123">
        <w:rPr>
          <w:rFonts w:eastAsia="Calibri"/>
          <w:b/>
          <w:u w:val="single"/>
        </w:rPr>
        <w:t xml:space="preserve">ccess </w:t>
      </w:r>
      <w:r w:rsidRPr="00286123">
        <w:rPr>
          <w:rFonts w:eastAsia="Calibri"/>
          <w:b/>
          <w:iCs/>
          <w:highlight w:val="cyan"/>
          <w:u w:val="single"/>
          <w:bdr w:val="single" w:sz="8" w:space="0" w:color="auto"/>
        </w:rPr>
        <w:t>P</w:t>
      </w:r>
      <w:r w:rsidRPr="00286123">
        <w:rPr>
          <w:rFonts w:eastAsia="Calibri"/>
          <w:b/>
          <w:u w:val="single"/>
        </w:rPr>
        <w:t>ipe</w:t>
      </w:r>
      <w:r w:rsidRPr="00286123">
        <w:rPr>
          <w:rFonts w:eastAsia="Calibri"/>
          <w:b/>
          <w:iCs/>
          <w:highlight w:val="cyan"/>
          <w:u w:val="single"/>
          <w:bdr w:val="single" w:sz="8" w:space="0" w:color="auto"/>
        </w:rPr>
        <w:t>l</w:t>
      </w:r>
      <w:r w:rsidRPr="00286123">
        <w:rPr>
          <w:rFonts w:eastAsia="Calibri"/>
          <w:b/>
          <w:u w:val="single"/>
        </w:rPr>
        <w:t xml:space="preserve">ine </w:t>
      </w:r>
      <w:r w:rsidRPr="00286123">
        <w:rPr>
          <w:rFonts w:eastAsia="Calibri"/>
          <w:b/>
          <w:highlight w:val="cyan"/>
          <w:u w:val="single"/>
        </w:rPr>
        <w:t xml:space="preserve">is </w:t>
      </w:r>
      <w:r w:rsidRPr="00286123">
        <w:rPr>
          <w:rFonts w:eastAsia="Calibri"/>
          <w:b/>
          <w:iCs/>
          <w:highlight w:val="cyan"/>
          <w:u w:val="single"/>
          <w:bdr w:val="single" w:sz="8" w:space="0" w:color="auto"/>
        </w:rPr>
        <w:t>rooted in</w:t>
      </w:r>
      <w:r w:rsidRPr="00286123">
        <w:rPr>
          <w:rFonts w:eastAsia="Calibri"/>
          <w:sz w:val="16"/>
        </w:rPr>
        <w:t xml:space="preserve"> this </w:t>
      </w:r>
      <w:r w:rsidRPr="00286123">
        <w:rPr>
          <w:rFonts w:eastAsia="Calibri"/>
          <w:b/>
          <w:iCs/>
          <w:highlight w:val="cyan"/>
          <w:u w:val="single"/>
          <w:bdr w:val="single" w:sz="8" w:space="0" w:color="auto"/>
        </w:rPr>
        <w:t>history</w:t>
      </w:r>
      <w:r w:rsidRPr="00286123">
        <w:rPr>
          <w:rFonts w:eastAsia="Calibri"/>
          <w:b/>
          <w:u w:val="single"/>
        </w:rPr>
        <w:t xml:space="preserve">. Indeed, the pipeline violates the same treaty that underwrote the AIM occupation of Wounded Knee. And </w:t>
      </w:r>
      <w:r w:rsidRPr="00286123">
        <w:rPr>
          <w:rFonts w:eastAsia="Calibri"/>
          <w:b/>
          <w:iCs/>
          <w:highlight w:val="cyan"/>
          <w:u w:val="single"/>
          <w:bdr w:val="single" w:sz="8" w:space="0" w:color="auto"/>
        </w:rPr>
        <w:t>just as AIM demanded respect for</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treaties and</w:t>
      </w:r>
      <w:r w:rsidRPr="00286123">
        <w:rPr>
          <w:rFonts w:eastAsia="Calibri"/>
          <w:b/>
          <w:iCs/>
          <w:u w:val="single"/>
          <w:bdr w:val="single" w:sz="8" w:space="0" w:color="auto"/>
        </w:rPr>
        <w:t xml:space="preserve"> indigenous </w:t>
      </w:r>
      <w:r w:rsidRPr="00286123">
        <w:rPr>
          <w:rFonts w:eastAsia="Calibri"/>
          <w:b/>
          <w:iCs/>
          <w:highlight w:val="cyan"/>
          <w:u w:val="single"/>
          <w:bdr w:val="single" w:sz="8" w:space="0" w:color="auto"/>
        </w:rPr>
        <w:t>sovereignty</w:t>
      </w:r>
      <w:r w:rsidRPr="00286123">
        <w:rPr>
          <w:rFonts w:eastAsia="Calibri"/>
          <w:b/>
          <w:highlight w:val="cyan"/>
          <w:u w:val="single"/>
        </w:rPr>
        <w:t xml:space="preserve">, the </w:t>
      </w:r>
      <w:r w:rsidRPr="00286123">
        <w:rPr>
          <w:rFonts w:eastAsia="Calibri"/>
          <w:b/>
          <w:iCs/>
          <w:highlight w:val="cyan"/>
          <w:u w:val="single"/>
          <w:bdr w:val="single" w:sz="8" w:space="0" w:color="auto"/>
        </w:rPr>
        <w:t>Standing Rock</w:t>
      </w:r>
      <w:r w:rsidRPr="00286123">
        <w:rPr>
          <w:rFonts w:eastAsia="Calibri"/>
          <w:b/>
          <w:iCs/>
          <w:u w:val="single"/>
          <w:bdr w:val="single" w:sz="8" w:space="0" w:color="auto"/>
        </w:rPr>
        <w:t xml:space="preserve"> Sioux</w:t>
      </w:r>
      <w:r w:rsidRPr="00286123">
        <w:rPr>
          <w:rFonts w:eastAsia="Calibri"/>
          <w:sz w:val="16"/>
        </w:rPr>
        <w:t xml:space="preserve"> </w:t>
      </w:r>
      <w:r w:rsidRPr="00286123">
        <w:rPr>
          <w:rFonts w:eastAsia="Calibri"/>
          <w:b/>
          <w:highlight w:val="cyan"/>
          <w:u w:val="single"/>
        </w:rPr>
        <w:t>are demanding</w:t>
      </w:r>
      <w:r w:rsidRPr="00286123">
        <w:rPr>
          <w:rFonts w:eastAsia="Calibri"/>
          <w:b/>
          <w:u w:val="single"/>
        </w:rPr>
        <w:t xml:space="preserve"> that </w:t>
      </w:r>
      <w:r w:rsidRPr="00286123">
        <w:rPr>
          <w:rFonts w:eastAsia="Calibri"/>
          <w:b/>
          <w:highlight w:val="cyan"/>
          <w:u w:val="single"/>
        </w:rPr>
        <w:t>the Fort Laramie Treaty be</w:t>
      </w:r>
      <w:r w:rsidRPr="00286123">
        <w:rPr>
          <w:rFonts w:eastAsia="Calibri"/>
          <w:sz w:val="16"/>
          <w:highlight w:val="cyan"/>
        </w:rPr>
        <w:t xml:space="preserve"> </w:t>
      </w:r>
      <w:r w:rsidRPr="00286123">
        <w:rPr>
          <w:rFonts w:eastAsia="Calibri"/>
          <w:b/>
          <w:iCs/>
          <w:highlight w:val="cyan"/>
          <w:u w:val="single"/>
          <w:bdr w:val="single" w:sz="8" w:space="0" w:color="auto"/>
        </w:rPr>
        <w:t>honored</w:t>
      </w:r>
      <w:r w:rsidRPr="00286123">
        <w:rPr>
          <w:rFonts w:eastAsia="Calibri"/>
          <w:sz w:val="16"/>
        </w:rPr>
        <w:t xml:space="preserve"> </w:t>
      </w:r>
      <w:r w:rsidRPr="00286123">
        <w:rPr>
          <w:rFonts w:eastAsia="Calibri"/>
          <w:b/>
          <w:u w:val="single"/>
        </w:rPr>
        <w:t>and the</w:t>
      </w:r>
      <w:r w:rsidRPr="00286123">
        <w:rPr>
          <w:rFonts w:eastAsia="Calibri"/>
          <w:sz w:val="16"/>
        </w:rPr>
        <w:t xml:space="preserve"> </w:t>
      </w:r>
      <w:r w:rsidRPr="00286123">
        <w:rPr>
          <w:rFonts w:eastAsia="Calibri"/>
          <w:b/>
          <w:iCs/>
          <w:u w:val="single"/>
          <w:bdr w:val="single" w:sz="8" w:space="0" w:color="auto"/>
        </w:rPr>
        <w:t>land and water be protected</w:t>
      </w:r>
      <w:r w:rsidRPr="00286123">
        <w:rPr>
          <w:rFonts w:eastAsia="Calibri"/>
          <w:b/>
          <w:u w:val="single"/>
        </w:rPr>
        <w:t xml:space="preserve">. The </w:t>
      </w:r>
      <w:r w:rsidRPr="00286123">
        <w:rPr>
          <w:rFonts w:eastAsia="Calibri"/>
          <w:b/>
          <w:highlight w:val="cyan"/>
          <w:u w:val="single"/>
        </w:rPr>
        <w:t>people who</w:t>
      </w:r>
      <w:r w:rsidRPr="00286123">
        <w:rPr>
          <w:rFonts w:eastAsia="Calibri"/>
          <w:b/>
          <w:u w:val="single"/>
        </w:rPr>
        <w:t xml:space="preserve"> have </w:t>
      </w:r>
      <w:r w:rsidRPr="00286123">
        <w:rPr>
          <w:rFonts w:eastAsia="Calibri"/>
          <w:b/>
          <w:highlight w:val="cyan"/>
          <w:u w:val="single"/>
        </w:rPr>
        <w:t>endured</w:t>
      </w:r>
      <w:r w:rsidRPr="00286123">
        <w:rPr>
          <w:rFonts w:eastAsia="Calibri"/>
          <w:b/>
          <w:u w:val="single"/>
        </w:rPr>
        <w:t xml:space="preserve"> </w:t>
      </w:r>
      <w:r w:rsidRPr="00286123">
        <w:rPr>
          <w:rFonts w:eastAsia="Calibri"/>
          <w:b/>
          <w:iCs/>
          <w:u w:val="single"/>
          <w:bdr w:val="single" w:sz="8" w:space="0" w:color="auto"/>
        </w:rPr>
        <w:t xml:space="preserve">centuries of </w:t>
      </w:r>
      <w:r w:rsidRPr="00286123">
        <w:rPr>
          <w:rFonts w:eastAsia="Calibri"/>
          <w:b/>
          <w:iCs/>
          <w:highlight w:val="cyan"/>
          <w:u w:val="single"/>
          <w:bdr w:val="single" w:sz="8" w:space="0" w:color="auto"/>
        </w:rPr>
        <w:t>dispossession</w:t>
      </w:r>
      <w:r w:rsidRPr="00286123">
        <w:rPr>
          <w:rFonts w:eastAsia="Calibri"/>
          <w:sz w:val="16"/>
        </w:rPr>
        <w:t xml:space="preserve"> and attempted elimination — the poorest of the poor, the most likely to be killed by law enforcement, the most easily forgotten — </w:t>
      </w:r>
      <w:r w:rsidRPr="00286123">
        <w:rPr>
          <w:rFonts w:eastAsia="Calibri"/>
          <w:b/>
          <w:highlight w:val="cyan"/>
          <w:u w:val="single"/>
        </w:rPr>
        <w:t>are</w:t>
      </w:r>
      <w:r w:rsidRPr="00286123">
        <w:rPr>
          <w:rFonts w:eastAsia="Calibri"/>
          <w:sz w:val="16"/>
        </w:rPr>
        <w:t xml:space="preserve"> </w:t>
      </w:r>
      <w:r w:rsidRPr="00286123">
        <w:rPr>
          <w:rFonts w:eastAsia="Calibri"/>
          <w:b/>
          <w:iCs/>
          <w:u w:val="single"/>
          <w:bdr w:val="single" w:sz="8" w:space="0" w:color="auto"/>
        </w:rPr>
        <w:t xml:space="preserve">still here and </w:t>
      </w:r>
      <w:r w:rsidRPr="00286123">
        <w:rPr>
          <w:rFonts w:eastAsia="Calibri"/>
          <w:b/>
          <w:iCs/>
          <w:highlight w:val="cyan"/>
          <w:u w:val="single"/>
          <w:bdr w:val="single" w:sz="8" w:space="0" w:color="auto"/>
        </w:rPr>
        <w:t>still fighting</w:t>
      </w:r>
      <w:r w:rsidRPr="00286123">
        <w:rPr>
          <w:rFonts w:eastAsia="Calibri"/>
          <w:b/>
          <w:highlight w:val="cyan"/>
          <w:u w:val="single"/>
        </w:rPr>
        <w:t xml:space="preserve">. They have </w:t>
      </w:r>
      <w:r w:rsidRPr="00286123">
        <w:rPr>
          <w:rFonts w:eastAsia="Calibri"/>
          <w:b/>
          <w:iCs/>
          <w:highlight w:val="cyan"/>
          <w:u w:val="single"/>
          <w:bdr w:val="single" w:sz="8" w:space="0" w:color="auto"/>
        </w:rPr>
        <w:t>built alternatives</w:t>
      </w:r>
      <w:r w:rsidRPr="00286123">
        <w:rPr>
          <w:rFonts w:eastAsia="Calibri"/>
          <w:sz w:val="16"/>
        </w:rPr>
        <w:t xml:space="preserve"> within and beyond capitalism </w:t>
      </w:r>
      <w:r w:rsidRPr="00286123">
        <w:rPr>
          <w:rFonts w:eastAsia="Calibri"/>
          <w:b/>
          <w:u w:val="single"/>
        </w:rPr>
        <w:t>for</w:t>
      </w:r>
      <w:r w:rsidRPr="00286123">
        <w:rPr>
          <w:rFonts w:eastAsia="Calibri"/>
          <w:sz w:val="16"/>
        </w:rPr>
        <w:t xml:space="preserve"> </w:t>
      </w:r>
      <w:r w:rsidRPr="00286123">
        <w:rPr>
          <w:rFonts w:eastAsia="Calibri"/>
          <w:b/>
          <w:iCs/>
          <w:u w:val="single"/>
          <w:bdr w:val="single" w:sz="8" w:space="0" w:color="auto"/>
        </w:rPr>
        <w:t>hundreds of years</w:t>
      </w:r>
      <w:r w:rsidRPr="00286123">
        <w:rPr>
          <w:rFonts w:eastAsia="Calibri"/>
          <w:sz w:val="16"/>
        </w:rPr>
        <w:t xml:space="preserve">. </w:t>
      </w:r>
      <w:r w:rsidRPr="00286123">
        <w:rPr>
          <w:rFonts w:eastAsia="Calibri"/>
          <w:b/>
          <w:u w:val="single"/>
        </w:rPr>
        <w:t>They are the carriers of traditions of</w:t>
      </w:r>
      <w:r w:rsidRPr="00286123">
        <w:rPr>
          <w:rFonts w:eastAsia="Calibri"/>
          <w:sz w:val="16"/>
        </w:rPr>
        <w:t xml:space="preserve"> </w:t>
      </w:r>
      <w:r w:rsidRPr="00286123">
        <w:rPr>
          <w:rFonts w:eastAsia="Calibri"/>
          <w:b/>
          <w:iCs/>
          <w:u w:val="single"/>
          <w:bdr w:val="single" w:sz="8" w:space="0" w:color="auto"/>
        </w:rPr>
        <w:t>indigenous resistance and resurgence</w:t>
      </w:r>
      <w:r w:rsidRPr="00286123">
        <w:rPr>
          <w:rFonts w:eastAsia="Calibri"/>
          <w:sz w:val="16"/>
        </w:rPr>
        <w:t xml:space="preserve"> </w:t>
      </w:r>
      <w:r w:rsidRPr="00286123">
        <w:rPr>
          <w:rFonts w:eastAsia="Calibri"/>
          <w:b/>
          <w:u w:val="single"/>
        </w:rPr>
        <w:t xml:space="preserve">simultaneously rooted in Lakota land and history, and </w:t>
      </w:r>
      <w:r w:rsidRPr="00286123">
        <w:rPr>
          <w:rFonts w:eastAsia="Calibri"/>
          <w:b/>
          <w:iCs/>
          <w:u w:val="single"/>
          <w:bdr w:val="single" w:sz="8" w:space="0" w:color="auto"/>
        </w:rPr>
        <w:t>global in scope</w:t>
      </w:r>
      <w:r w:rsidRPr="00286123">
        <w:rPr>
          <w:rFonts w:eastAsia="Calibri"/>
          <w:sz w:val="16"/>
        </w:rPr>
        <w:t xml:space="preserve">. In recent decades, this struggle has been threatened by neoliberal cooptation. </w:t>
      </w:r>
      <w:r w:rsidRPr="00286123">
        <w:rPr>
          <w:rFonts w:eastAsia="Calibri"/>
          <w:b/>
          <w:u w:val="single"/>
        </w:rPr>
        <w:t>Repelled by a colonizing state, many indigenous groups found themselves in an</w:t>
      </w:r>
      <w:r w:rsidRPr="00286123">
        <w:rPr>
          <w:rFonts w:eastAsia="Calibri"/>
          <w:sz w:val="16"/>
        </w:rPr>
        <w:t xml:space="preserve"> </w:t>
      </w:r>
      <w:r w:rsidRPr="00286123">
        <w:rPr>
          <w:rFonts w:eastAsia="Calibri"/>
          <w:b/>
          <w:iCs/>
          <w:u w:val="single"/>
          <w:bdr w:val="single" w:sz="8" w:space="0" w:color="auto"/>
        </w:rPr>
        <w:t>uneasy alliance</w:t>
      </w:r>
      <w:r w:rsidRPr="00286123">
        <w:rPr>
          <w:rFonts w:eastAsia="Calibri"/>
          <w:sz w:val="16"/>
        </w:rPr>
        <w:t xml:space="preserve"> </w:t>
      </w:r>
      <w:r w:rsidRPr="00286123">
        <w:rPr>
          <w:rFonts w:eastAsia="Calibri"/>
          <w:b/>
          <w:u w:val="single"/>
        </w:rPr>
        <w:t>with neoliberals who denounced “big government”</w:t>
      </w:r>
      <w:r w:rsidRPr="00286123">
        <w:rPr>
          <w:rFonts w:eastAsia="Calibri"/>
          <w:sz w:val="16"/>
        </w:rPr>
        <w:t xml:space="preserve"> and jumped at the opportunity to slash the welfare state and restructure tribes as junior corporate partners in the global economy. “Tribal sovereignty” became increasingly conflated with owning and profiting from an Indian casino. Yet </w:t>
      </w:r>
      <w:r w:rsidRPr="00286123">
        <w:rPr>
          <w:rFonts w:eastAsia="Calibri"/>
          <w:b/>
          <w:u w:val="single"/>
        </w:rPr>
        <w:t>despite the absence of a free-market critique in some indigenous circles, Standing Rock and other actions have emerged as</w:t>
      </w:r>
      <w:r w:rsidRPr="00286123">
        <w:rPr>
          <w:rFonts w:eastAsia="Calibri"/>
          <w:sz w:val="16"/>
        </w:rPr>
        <w:t xml:space="preserve"> </w:t>
      </w:r>
      <w:r w:rsidRPr="00286123">
        <w:rPr>
          <w:rFonts w:eastAsia="Calibri"/>
          <w:b/>
          <w:iCs/>
          <w:u w:val="single"/>
          <w:bdr w:val="single" w:sz="8" w:space="0" w:color="auto"/>
        </w:rPr>
        <w:t>exemplary counterweights</w:t>
      </w:r>
      <w:r w:rsidRPr="00286123">
        <w:rPr>
          <w:rFonts w:eastAsia="Calibri"/>
          <w:sz w:val="16"/>
        </w:rPr>
        <w:t xml:space="preserve"> </w:t>
      </w:r>
      <w:r w:rsidRPr="00286123">
        <w:rPr>
          <w:rFonts w:eastAsia="Calibri"/>
          <w:b/>
          <w:u w:val="single"/>
        </w:rPr>
        <w:t>to this pernicious drift</w:t>
      </w:r>
      <w:r w:rsidRPr="00286123">
        <w:rPr>
          <w:rFonts w:eastAsia="Calibri"/>
          <w:sz w:val="16"/>
        </w:rPr>
        <w:t xml:space="preserve">. And </w:t>
      </w:r>
      <w:r w:rsidRPr="00286123">
        <w:rPr>
          <w:rFonts w:eastAsia="Calibri"/>
          <w:b/>
          <w:u w:val="single"/>
        </w:rPr>
        <w:t>elsewhere, indigenous land protectors are also</w:t>
      </w:r>
      <w:r w:rsidRPr="00286123">
        <w:rPr>
          <w:rFonts w:eastAsia="Calibri"/>
          <w:sz w:val="16"/>
        </w:rPr>
        <w:t xml:space="preserve"> </w:t>
      </w:r>
      <w:r w:rsidRPr="00286123">
        <w:rPr>
          <w:rFonts w:eastAsia="Calibri"/>
          <w:b/>
          <w:iCs/>
          <w:highlight w:val="cyan"/>
          <w:u w:val="single"/>
          <w:bdr w:val="single" w:sz="8" w:space="0" w:color="auto"/>
        </w:rPr>
        <w:t>navigating</w:t>
      </w:r>
      <w:r w:rsidRPr="00286123">
        <w:rPr>
          <w:rFonts w:eastAsia="Calibri"/>
          <w:b/>
          <w:iCs/>
          <w:u w:val="single"/>
          <w:bdr w:val="single" w:sz="8" w:space="0" w:color="auto"/>
        </w:rPr>
        <w:t xml:space="preserve"> the currents of </w:t>
      </w:r>
      <w:r w:rsidRPr="00286123">
        <w:rPr>
          <w:rFonts w:eastAsia="Calibri"/>
          <w:b/>
          <w:iCs/>
          <w:highlight w:val="cyan"/>
          <w:u w:val="single"/>
          <w:bdr w:val="single" w:sz="8" w:space="0" w:color="auto"/>
        </w:rPr>
        <w:t>globalization</w:t>
      </w:r>
      <w:r w:rsidRPr="00286123">
        <w:rPr>
          <w:rFonts w:eastAsia="Calibri"/>
          <w:sz w:val="16"/>
          <w:highlight w:val="cyan"/>
        </w:rPr>
        <w:t xml:space="preserve"> </w:t>
      </w:r>
      <w:r w:rsidRPr="00286123">
        <w:rPr>
          <w:rFonts w:eastAsia="Calibri"/>
          <w:b/>
          <w:highlight w:val="cyan"/>
          <w:u w:val="single"/>
        </w:rPr>
        <w:t>to great effect</w:t>
      </w:r>
      <w:r w:rsidRPr="00286123">
        <w:rPr>
          <w:rFonts w:eastAsia="Calibri"/>
          <w:b/>
          <w:u w:val="single"/>
        </w:rPr>
        <w:t xml:space="preserve">. The </w:t>
      </w:r>
      <w:r w:rsidRPr="00286123">
        <w:rPr>
          <w:rFonts w:eastAsia="Calibri"/>
          <w:b/>
          <w:highlight w:val="cyan"/>
          <w:u w:val="single"/>
        </w:rPr>
        <w:t>Unist’ot’en</w:t>
      </w:r>
      <w:r w:rsidRPr="00286123">
        <w:rPr>
          <w:rFonts w:eastAsia="Calibri"/>
          <w:b/>
          <w:u w:val="single"/>
        </w:rPr>
        <w:t xml:space="preserve"> camp in northern British Columbia has</w:t>
      </w:r>
      <w:r w:rsidRPr="00286123">
        <w:rPr>
          <w:rFonts w:eastAsia="Calibri"/>
          <w:sz w:val="16"/>
        </w:rPr>
        <w:t xml:space="preserve">, thus far, </w:t>
      </w:r>
      <w:r w:rsidRPr="00286123">
        <w:rPr>
          <w:rFonts w:eastAsia="Calibri"/>
          <w:b/>
          <w:highlight w:val="cyan"/>
          <w:u w:val="single"/>
        </w:rPr>
        <w:t>blocked</w:t>
      </w:r>
      <w:r w:rsidRPr="00286123">
        <w:rPr>
          <w:rFonts w:eastAsia="Calibri"/>
          <w:b/>
          <w:u w:val="single"/>
        </w:rPr>
        <w:t xml:space="preserve"> construction of </w:t>
      </w:r>
      <w:r w:rsidRPr="00286123">
        <w:rPr>
          <w:rFonts w:eastAsia="Calibri"/>
          <w:b/>
          <w:iCs/>
          <w:highlight w:val="cyan"/>
          <w:u w:val="single"/>
          <w:bdr w:val="single" w:sz="8" w:space="0" w:color="auto"/>
        </w:rPr>
        <w:t>numerous</w:t>
      </w:r>
      <w:r w:rsidRPr="00286123">
        <w:rPr>
          <w:rFonts w:eastAsia="Calibri"/>
          <w:b/>
          <w:iCs/>
          <w:u w:val="single"/>
          <w:bdr w:val="single" w:sz="8" w:space="0" w:color="auto"/>
        </w:rPr>
        <w:t xml:space="preserve"> potential and proposed </w:t>
      </w:r>
      <w:r w:rsidRPr="00286123">
        <w:rPr>
          <w:rFonts w:eastAsia="Calibri"/>
          <w:b/>
          <w:iCs/>
          <w:highlight w:val="cyan"/>
          <w:u w:val="single"/>
          <w:bdr w:val="single" w:sz="8" w:space="0" w:color="auto"/>
        </w:rPr>
        <w:t>pipelines</w:t>
      </w:r>
      <w:r w:rsidRPr="00286123">
        <w:rPr>
          <w:rFonts w:eastAsia="Calibri"/>
          <w:sz w:val="16"/>
        </w:rPr>
        <w:t xml:space="preserve"> </w:t>
      </w:r>
      <w:r w:rsidRPr="00286123">
        <w:rPr>
          <w:rFonts w:eastAsia="Calibri"/>
          <w:b/>
          <w:u w:val="single"/>
        </w:rPr>
        <w:t xml:space="preserve">through their territory, </w:t>
      </w:r>
      <w:r w:rsidRPr="00286123">
        <w:rPr>
          <w:rFonts w:eastAsia="Calibri"/>
          <w:b/>
          <w:highlight w:val="cyan"/>
          <w:u w:val="single"/>
        </w:rPr>
        <w:t xml:space="preserve">building a space where </w:t>
      </w:r>
      <w:r w:rsidRPr="00286123">
        <w:rPr>
          <w:rFonts w:eastAsia="Calibri"/>
          <w:b/>
          <w:iCs/>
          <w:highlight w:val="cyan"/>
          <w:u w:val="single"/>
          <w:bdr w:val="single" w:sz="8" w:space="0" w:color="auto"/>
        </w:rPr>
        <w:t>indigenous lifeways can persist</w:t>
      </w:r>
      <w:r w:rsidRPr="00286123">
        <w:rPr>
          <w:rFonts w:eastAsia="Calibri"/>
          <w:b/>
          <w:highlight w:val="cyan"/>
          <w:u w:val="single"/>
        </w:rPr>
        <w:t xml:space="preserve"> on lands defined</w:t>
      </w:r>
      <w:r w:rsidRPr="00286123">
        <w:rPr>
          <w:rFonts w:eastAsia="Calibri"/>
          <w:b/>
          <w:u w:val="single"/>
        </w:rPr>
        <w:t xml:space="preserve"> by industry </w:t>
      </w:r>
      <w:r w:rsidRPr="00286123">
        <w:rPr>
          <w:rFonts w:eastAsia="Calibri"/>
          <w:b/>
          <w:highlight w:val="cyan"/>
          <w:u w:val="single"/>
        </w:rPr>
        <w:t xml:space="preserve">as an “energy corridor.” In </w:t>
      </w:r>
      <w:r w:rsidRPr="00286123">
        <w:rPr>
          <w:rFonts w:eastAsia="Calibri"/>
          <w:b/>
          <w:iCs/>
          <w:highlight w:val="cyan"/>
          <w:u w:val="single"/>
          <w:bdr w:val="single" w:sz="8" w:space="0" w:color="auto"/>
        </w:rPr>
        <w:t>Minnesota</w:t>
      </w:r>
      <w:r w:rsidRPr="00286123">
        <w:rPr>
          <w:rFonts w:eastAsia="Calibri"/>
          <w:sz w:val="16"/>
        </w:rPr>
        <w:t xml:space="preserve">, the energy company </w:t>
      </w:r>
      <w:r w:rsidRPr="00286123">
        <w:rPr>
          <w:rFonts w:eastAsia="Calibri"/>
          <w:b/>
          <w:iCs/>
          <w:highlight w:val="cyan"/>
          <w:u w:val="single"/>
          <w:bdr w:val="single" w:sz="8" w:space="0" w:color="auto"/>
        </w:rPr>
        <w:t>Enbridge</w:t>
      </w:r>
      <w:r w:rsidRPr="00286123">
        <w:rPr>
          <w:rFonts w:eastAsia="Calibri"/>
          <w:sz w:val="16"/>
        </w:rPr>
        <w:t xml:space="preserve"> </w:t>
      </w:r>
      <w:r w:rsidRPr="00286123">
        <w:rPr>
          <w:rFonts w:eastAsia="Calibri"/>
          <w:b/>
          <w:u w:val="single"/>
        </w:rPr>
        <w:t xml:space="preserve">recently </w:t>
      </w:r>
      <w:r w:rsidRPr="00286123">
        <w:rPr>
          <w:rFonts w:eastAsia="Calibri"/>
          <w:b/>
          <w:highlight w:val="cyan"/>
          <w:u w:val="single"/>
        </w:rPr>
        <w:t xml:space="preserve">shelved plans for the </w:t>
      </w:r>
      <w:r w:rsidRPr="00286123">
        <w:rPr>
          <w:rFonts w:eastAsia="Calibri"/>
          <w:b/>
          <w:iCs/>
          <w:highlight w:val="cyan"/>
          <w:u w:val="single"/>
          <w:bdr w:val="single" w:sz="8" w:space="0" w:color="auto"/>
        </w:rPr>
        <w:t>Sandpiper</w:t>
      </w:r>
      <w:r w:rsidRPr="00286123">
        <w:rPr>
          <w:rFonts w:eastAsia="Calibri"/>
          <w:sz w:val="16"/>
          <w:highlight w:val="cyan"/>
        </w:rPr>
        <w:t xml:space="preserve"> </w:t>
      </w:r>
      <w:r w:rsidRPr="00286123">
        <w:rPr>
          <w:rFonts w:eastAsia="Calibri"/>
          <w:b/>
          <w:highlight w:val="cyan"/>
          <w:u w:val="single"/>
        </w:rPr>
        <w:t>pipeline</w:t>
      </w:r>
      <w:r w:rsidRPr="00286123">
        <w:rPr>
          <w:rFonts w:eastAsia="Calibri"/>
          <w:sz w:val="16"/>
        </w:rPr>
        <w:t xml:space="preserve">, partially </w:t>
      </w:r>
      <w:r w:rsidRPr="00286123">
        <w:rPr>
          <w:rFonts w:eastAsia="Calibri"/>
          <w:b/>
          <w:highlight w:val="cyan"/>
          <w:u w:val="single"/>
        </w:rPr>
        <w:t>in response to</w:t>
      </w:r>
      <w:r w:rsidRPr="00286123">
        <w:rPr>
          <w:rFonts w:eastAsia="Calibri"/>
          <w:sz w:val="16"/>
          <w:highlight w:val="cyan"/>
        </w:rPr>
        <w:t xml:space="preserve"> </w:t>
      </w:r>
      <w:r w:rsidRPr="00286123">
        <w:rPr>
          <w:rFonts w:eastAsia="Calibri"/>
          <w:b/>
          <w:iCs/>
          <w:highlight w:val="cyan"/>
          <w:u w:val="single"/>
          <w:bdr w:val="single" w:sz="8" w:space="0" w:color="auto"/>
        </w:rPr>
        <w:t>tribal opposition</w:t>
      </w:r>
      <w:r w:rsidRPr="00286123">
        <w:rPr>
          <w:rFonts w:eastAsia="Calibri"/>
          <w:sz w:val="16"/>
        </w:rPr>
        <w:t xml:space="preserve">. And the </w:t>
      </w:r>
      <w:r w:rsidRPr="00286123">
        <w:rPr>
          <w:rFonts w:eastAsia="Calibri"/>
          <w:b/>
          <w:highlight w:val="cyan"/>
          <w:u w:val="single"/>
        </w:rPr>
        <w:t>Obama</w:t>
      </w:r>
      <w:r w:rsidRPr="00286123">
        <w:rPr>
          <w:rFonts w:eastAsia="Calibri"/>
          <w:sz w:val="16"/>
        </w:rPr>
        <w:t xml:space="preserve"> administration </w:t>
      </w:r>
      <w:r w:rsidRPr="00286123">
        <w:rPr>
          <w:rFonts w:eastAsia="Calibri"/>
          <w:b/>
          <w:iCs/>
          <w:highlight w:val="cyan"/>
          <w:u w:val="single"/>
          <w:bdr w:val="single" w:sz="8" w:space="0" w:color="auto"/>
        </w:rPr>
        <w:t>nixed</w:t>
      </w:r>
      <w:r w:rsidRPr="00286123">
        <w:rPr>
          <w:rFonts w:eastAsia="Calibri"/>
          <w:sz w:val="16"/>
        </w:rPr>
        <w:t xml:space="preserve"> the </w:t>
      </w:r>
      <w:r w:rsidRPr="00286123">
        <w:rPr>
          <w:rFonts w:eastAsia="Calibri"/>
          <w:b/>
          <w:iCs/>
          <w:highlight w:val="cyan"/>
          <w:u w:val="single"/>
          <w:bdr w:val="single" w:sz="8" w:space="0" w:color="auto"/>
        </w:rPr>
        <w:t>K</w:t>
      </w:r>
      <w:r w:rsidRPr="00286123">
        <w:rPr>
          <w:rFonts w:eastAsia="Calibri"/>
          <w:b/>
          <w:u w:val="single"/>
        </w:rPr>
        <w:t xml:space="preserve">eystone </w:t>
      </w:r>
      <w:r w:rsidRPr="00286123">
        <w:rPr>
          <w:rFonts w:eastAsia="Calibri"/>
          <w:b/>
          <w:iCs/>
          <w:highlight w:val="cyan"/>
          <w:u w:val="single"/>
          <w:bdr w:val="single" w:sz="8" w:space="0" w:color="auto"/>
        </w:rPr>
        <w:t>XL</w:t>
      </w:r>
      <w:r w:rsidRPr="00286123">
        <w:rPr>
          <w:rFonts w:eastAsia="Calibri"/>
          <w:sz w:val="16"/>
        </w:rPr>
        <w:t xml:space="preserve"> Pipeline, </w:t>
      </w:r>
      <w:r w:rsidRPr="00286123">
        <w:rPr>
          <w:rFonts w:eastAsia="Calibri"/>
          <w:b/>
          <w:u w:val="single"/>
        </w:rPr>
        <w:t>after facing enormous pressure from tribes and their allies</w:t>
      </w:r>
      <w:r w:rsidRPr="008963A4">
        <w:rPr>
          <w:rFonts w:eastAsia="Calibri"/>
          <w:b/>
          <w:u w:val="single"/>
        </w:rPr>
        <w:t xml:space="preserve">. In each of these instances, </w:t>
      </w:r>
      <w:r w:rsidRPr="00286123">
        <w:rPr>
          <w:rFonts w:eastAsia="Calibri"/>
          <w:b/>
          <w:highlight w:val="cyan"/>
          <w:u w:val="single"/>
        </w:rPr>
        <w:t xml:space="preserve">indigenous peoples are </w:t>
      </w:r>
      <w:r w:rsidRPr="00286123">
        <w:rPr>
          <w:rFonts w:eastAsia="Calibri"/>
          <w:b/>
          <w:iCs/>
          <w:highlight w:val="cyan"/>
          <w:u w:val="single"/>
          <w:bdr w:val="single" w:sz="8" w:space="0" w:color="auto"/>
        </w:rPr>
        <w:t>more than</w:t>
      </w:r>
      <w:r w:rsidRPr="00286123">
        <w:rPr>
          <w:rFonts w:eastAsia="Calibri"/>
          <w:b/>
          <w:iCs/>
          <w:u w:val="single"/>
          <w:bdr w:val="single" w:sz="8" w:space="0" w:color="auto"/>
        </w:rPr>
        <w:t xml:space="preserve"> cameo </w:t>
      </w:r>
      <w:r w:rsidRPr="00286123">
        <w:rPr>
          <w:rFonts w:eastAsia="Calibri"/>
          <w:b/>
          <w:iCs/>
          <w:highlight w:val="cyan"/>
          <w:u w:val="single"/>
          <w:bdr w:val="single" w:sz="8" w:space="0" w:color="auto"/>
        </w:rPr>
        <w:t>extras</w:t>
      </w:r>
      <w:r w:rsidRPr="00286123">
        <w:rPr>
          <w:rFonts w:eastAsia="Calibri"/>
          <w:b/>
          <w:highlight w:val="cyan"/>
          <w:u w:val="single"/>
        </w:rPr>
        <w:t xml:space="preserve">. They are </w:t>
      </w:r>
      <w:r w:rsidRPr="00286123">
        <w:rPr>
          <w:rFonts w:eastAsia="Calibri"/>
          <w:b/>
          <w:iCs/>
          <w:highlight w:val="cyan"/>
          <w:u w:val="single"/>
          <w:bdr w:val="single" w:sz="8" w:space="0" w:color="auto"/>
        </w:rPr>
        <w:t>central protagonists</w:t>
      </w:r>
      <w:r w:rsidRPr="00286123">
        <w:rPr>
          <w:rFonts w:eastAsia="Calibri"/>
          <w:sz w:val="16"/>
          <w:highlight w:val="cyan"/>
        </w:rPr>
        <w:t xml:space="preserve"> </w:t>
      </w:r>
      <w:r w:rsidRPr="00286123">
        <w:rPr>
          <w:rFonts w:eastAsia="Calibri"/>
          <w:b/>
          <w:highlight w:val="cyan"/>
          <w:u w:val="single"/>
        </w:rPr>
        <w:t>in the fight against</w:t>
      </w:r>
      <w:r w:rsidRPr="00286123">
        <w:rPr>
          <w:rFonts w:eastAsia="Calibri"/>
          <w:b/>
          <w:u w:val="single"/>
        </w:rPr>
        <w:t xml:space="preserve"> the forces of </w:t>
      </w:r>
      <w:r w:rsidRPr="00286123">
        <w:rPr>
          <w:rFonts w:eastAsia="Calibri"/>
          <w:b/>
          <w:highlight w:val="cyan"/>
          <w:u w:val="single"/>
        </w:rPr>
        <w:t>capitalist expansion</w:t>
      </w:r>
      <w:r w:rsidRPr="00286123">
        <w:rPr>
          <w:rFonts w:eastAsia="Calibri"/>
          <w:b/>
          <w:u w:val="single"/>
        </w:rPr>
        <w:t xml:space="preserve">, who would destroy the land and water, and trample indigenous sovereignty, all for the purposes of </w:t>
      </w:r>
      <w:r w:rsidRPr="00286123">
        <w:rPr>
          <w:rFonts w:eastAsia="Calibri"/>
          <w:b/>
          <w:iCs/>
          <w:u w:val="single"/>
          <w:bdr w:val="single" w:sz="8" w:space="0" w:color="auto"/>
        </w:rPr>
        <w:t>resource extraction</w:t>
      </w:r>
      <w:r w:rsidRPr="00286123">
        <w:rPr>
          <w:rFonts w:eastAsia="Calibri"/>
          <w:b/>
          <w:u w:val="single"/>
        </w:rPr>
        <w:t>. At Standin</w:t>
      </w:r>
      <w:r w:rsidRPr="008963A4">
        <w:rPr>
          <w:rFonts w:eastAsia="Calibri"/>
          <w:b/>
          <w:u w:val="single"/>
        </w:rPr>
        <w:t xml:space="preserve">g Rock, disparate tribes have set aside differences and </w:t>
      </w:r>
      <w:r w:rsidRPr="008963A4">
        <w:rPr>
          <w:rFonts w:eastAsia="Calibri"/>
          <w:b/>
          <w:iCs/>
          <w:u w:val="single"/>
          <w:bdr w:val="single" w:sz="8" w:space="0" w:color="auto"/>
        </w:rPr>
        <w:t>come together as one</w:t>
      </w:r>
      <w:r w:rsidRPr="008963A4">
        <w:rPr>
          <w:rFonts w:eastAsia="Calibri"/>
          <w:b/>
          <w:u w:val="single"/>
        </w:rPr>
        <w:t xml:space="preserve">. People from indigenous nations across the continent have travelled </w:t>
      </w:r>
      <w:r w:rsidRPr="008963A4">
        <w:rPr>
          <w:rFonts w:eastAsia="Calibri"/>
          <w:b/>
          <w:iCs/>
          <w:u w:val="single"/>
          <w:bdr w:val="single" w:sz="8" w:space="0" w:color="auto"/>
        </w:rPr>
        <w:t>thousands of miles</w:t>
      </w:r>
      <w:r w:rsidRPr="008963A4">
        <w:rPr>
          <w:rFonts w:eastAsia="Calibri"/>
          <w:sz w:val="16"/>
        </w:rPr>
        <w:t xml:space="preserve"> </w:t>
      </w:r>
      <w:r w:rsidRPr="008963A4">
        <w:rPr>
          <w:rFonts w:eastAsia="Calibri"/>
          <w:b/>
          <w:u w:val="single"/>
        </w:rPr>
        <w:t>to stand with them</w:t>
      </w:r>
      <w:r w:rsidRPr="008963A4">
        <w:rPr>
          <w:rFonts w:eastAsia="Calibri"/>
          <w:sz w:val="16"/>
        </w:rPr>
        <w:t xml:space="preserve">. Indigenous people are rallying in support from New York City to San Francisco. </w:t>
      </w:r>
      <w:r w:rsidRPr="008963A4">
        <w:rPr>
          <w:rFonts w:eastAsia="Calibri"/>
          <w:b/>
          <w:iCs/>
          <w:u w:val="single"/>
          <w:bdr w:val="single" w:sz="8" w:space="0" w:color="auto"/>
        </w:rPr>
        <w:t>Together, they are envision</w:t>
      </w:r>
      <w:r w:rsidRPr="008963A4">
        <w:rPr>
          <w:rFonts w:eastAsia="Calibri"/>
          <w:b/>
          <w:u w:val="single"/>
        </w:rPr>
        <w:t xml:space="preserve">ing </w:t>
      </w:r>
      <w:r w:rsidRPr="008963A4">
        <w:rPr>
          <w:rFonts w:eastAsia="Calibri"/>
          <w:b/>
          <w:iCs/>
          <w:u w:val="single"/>
          <w:bdr w:val="single" w:sz="8" w:space="0" w:color="auto"/>
        </w:rPr>
        <w:t>a future without a D</w:t>
      </w:r>
      <w:r w:rsidRPr="008963A4">
        <w:rPr>
          <w:rFonts w:eastAsia="Calibri"/>
          <w:b/>
          <w:u w:val="single"/>
        </w:rPr>
        <w:t xml:space="preserve">akota </w:t>
      </w:r>
      <w:r w:rsidRPr="008963A4">
        <w:rPr>
          <w:rFonts w:eastAsia="Calibri"/>
          <w:b/>
          <w:iCs/>
          <w:u w:val="single"/>
          <w:bdr w:val="single" w:sz="8" w:space="0" w:color="auto"/>
        </w:rPr>
        <w:t>A</w:t>
      </w:r>
      <w:r w:rsidRPr="008963A4">
        <w:rPr>
          <w:rFonts w:eastAsia="Calibri"/>
          <w:b/>
          <w:u w:val="single"/>
        </w:rPr>
        <w:t xml:space="preserve">ccess </w:t>
      </w:r>
      <w:r w:rsidRPr="008963A4">
        <w:rPr>
          <w:rFonts w:eastAsia="Calibri"/>
          <w:b/>
          <w:iCs/>
          <w:u w:val="single"/>
          <w:bdr w:val="single" w:sz="8" w:space="0" w:color="auto"/>
        </w:rPr>
        <w:t>P</w:t>
      </w:r>
      <w:r w:rsidRPr="008963A4">
        <w:rPr>
          <w:rFonts w:eastAsia="Calibri"/>
          <w:b/>
          <w:u w:val="single"/>
        </w:rPr>
        <w:t>ipe</w:t>
      </w:r>
      <w:r w:rsidRPr="008963A4">
        <w:rPr>
          <w:rFonts w:eastAsia="Calibri"/>
          <w:b/>
          <w:iCs/>
          <w:u w:val="single"/>
          <w:bdr w:val="single" w:sz="8" w:space="0" w:color="auto"/>
        </w:rPr>
        <w:t>l</w:t>
      </w:r>
      <w:r w:rsidRPr="008963A4">
        <w:rPr>
          <w:rFonts w:eastAsia="Calibri"/>
          <w:b/>
          <w:u w:val="single"/>
        </w:rPr>
        <w:t xml:space="preserve">ine, </w:t>
      </w:r>
      <w:r w:rsidRPr="008963A4">
        <w:rPr>
          <w:rFonts w:eastAsia="Calibri"/>
          <w:b/>
          <w:iCs/>
          <w:u w:val="single"/>
          <w:bdr w:val="single" w:sz="8" w:space="0" w:color="auto"/>
        </w:rPr>
        <w:t>and enacting a future where indigenous nations exercise their rights to define a more just, equal, and sustainable path forward</w:t>
      </w:r>
      <w:r w:rsidRPr="008963A4">
        <w:rPr>
          <w:rFonts w:eastAsia="Calibri"/>
          <w:sz w:val="16"/>
        </w:rPr>
        <w:t xml:space="preserve">, as stewards of land, water, humanity, and each other. </w:t>
      </w:r>
      <w:r w:rsidRPr="008963A4">
        <w:rPr>
          <w:rFonts w:eastAsia="Calibri"/>
          <w:b/>
          <w:u w:val="single"/>
        </w:rPr>
        <w:t xml:space="preserve">At Standing Rock, the audacious vision for an </w:t>
      </w:r>
      <w:r w:rsidRPr="008963A4">
        <w:rPr>
          <w:rFonts w:eastAsia="Calibri"/>
          <w:b/>
          <w:iCs/>
          <w:u w:val="single"/>
          <w:bdr w:val="single" w:sz="8" w:space="0" w:color="auto"/>
        </w:rPr>
        <w:t>indigenous future</w:t>
      </w:r>
      <w:r w:rsidRPr="008963A4">
        <w:rPr>
          <w:rFonts w:eastAsia="Calibri"/>
          <w:b/>
          <w:u w:val="single"/>
        </w:rPr>
        <w:t xml:space="preserve">, handed down from Wounded Knee and </w:t>
      </w:r>
      <w:r w:rsidRPr="008963A4">
        <w:rPr>
          <w:rFonts w:eastAsia="Calibri"/>
          <w:b/>
          <w:iCs/>
          <w:u w:val="single"/>
          <w:bdr w:val="single" w:sz="8" w:space="0" w:color="auto"/>
        </w:rPr>
        <w:t>global in force</w:t>
      </w:r>
      <w:r w:rsidRPr="008963A4">
        <w:rPr>
          <w:rFonts w:eastAsia="Calibri"/>
          <w:b/>
          <w:u w:val="single"/>
        </w:rPr>
        <w:t xml:space="preserve">, is </w:t>
      </w:r>
      <w:r w:rsidRPr="008963A4">
        <w:rPr>
          <w:rFonts w:eastAsia="Calibri"/>
          <w:b/>
          <w:iCs/>
          <w:u w:val="single"/>
          <w:bdr w:val="single" w:sz="8" w:space="0" w:color="auto"/>
        </w:rPr>
        <w:t>alive and well</w:t>
      </w:r>
      <w:r w:rsidRPr="008963A4">
        <w:rPr>
          <w:rFonts w:eastAsia="Calibri"/>
          <w:sz w:val="16"/>
        </w:rPr>
        <w:t xml:space="preserve">. </w:t>
      </w:r>
      <w:r w:rsidRPr="008963A4">
        <w:rPr>
          <w:rFonts w:eastAsia="Calibri"/>
          <w:b/>
          <w:u w:val="single"/>
        </w:rPr>
        <w:t>This is</w:t>
      </w:r>
      <w:r w:rsidRPr="008963A4">
        <w:rPr>
          <w:rFonts w:eastAsia="Calibri"/>
          <w:sz w:val="16"/>
        </w:rPr>
        <w:t xml:space="preserve"> </w:t>
      </w:r>
      <w:r w:rsidRPr="008963A4">
        <w:rPr>
          <w:rFonts w:eastAsia="Calibri"/>
          <w:b/>
          <w:iCs/>
          <w:u w:val="single"/>
          <w:bdr w:val="single" w:sz="8" w:space="0" w:color="auto"/>
        </w:rPr>
        <w:t>how you Ghost Dance in 2016</w:t>
      </w:r>
      <w:r w:rsidRPr="008963A4">
        <w:rPr>
          <w:rFonts w:eastAsia="Calibri"/>
          <w:sz w:val="16"/>
        </w:rPr>
        <w:t>.</w:t>
      </w:r>
    </w:p>
    <w:p w14:paraId="0C1B4666" w14:textId="77777777" w:rsidR="00893B4C" w:rsidRDefault="00893B4C" w:rsidP="00893B4C">
      <w:pPr>
        <w:pStyle w:val="Heading3"/>
      </w:pPr>
      <w:r>
        <w:t>AT: Alt---2AC</w:t>
      </w:r>
    </w:p>
    <w:p w14:paraId="174679DB" w14:textId="77777777" w:rsidR="00893B4C" w:rsidRPr="00286123" w:rsidRDefault="00893B4C" w:rsidP="00893B4C">
      <w:pPr>
        <w:keepNext/>
        <w:keepLines/>
        <w:spacing w:before="200"/>
        <w:outlineLvl w:val="3"/>
        <w:rPr>
          <w:rFonts w:eastAsia="MS Gothic"/>
          <w:b/>
          <w:iCs/>
        </w:rPr>
      </w:pPr>
      <w:bookmarkStart w:id="6" w:name="_Hlk67760595"/>
      <w:r w:rsidRPr="00286123">
        <w:rPr>
          <w:rFonts w:eastAsia="MS Gothic"/>
          <w:b/>
          <w:iCs/>
        </w:rPr>
        <w:t>Their decolonial refusal fails</w:t>
      </w:r>
    </w:p>
    <w:p w14:paraId="05BD7C70" w14:textId="77777777" w:rsidR="00893B4C" w:rsidRPr="00286123" w:rsidRDefault="00893B4C" w:rsidP="00893B4C">
      <w:pPr>
        <w:rPr>
          <w:rFonts w:eastAsia="Times New Roman"/>
        </w:rPr>
      </w:pPr>
      <w:r w:rsidRPr="00286123">
        <w:rPr>
          <w:rFonts w:eastAsia="Calibri"/>
          <w:b/>
          <w:bCs/>
          <w:u w:val="single"/>
        </w:rPr>
        <w:t>Laing 15</w:t>
      </w:r>
      <w:r w:rsidRPr="00286123">
        <w:rPr>
          <w:rFonts w:eastAsia="Times New Roman"/>
        </w:rPr>
        <w:t xml:space="preserve"> — Anna Frances Laing (Ph.D. candidate, School of Geographical and Earth Sciences, College of Science and Engineering, University of Glasgow), January 2015, “Territory, resistance and struggles for the plurinational state: the spatial politics of the TIPNIS Conflict,” Ph.D. thesis, p.215-216, </w:t>
      </w:r>
      <w:hyperlink r:id="rId10" w:history="1">
        <w:r w:rsidRPr="00286123">
          <w:rPr>
            <w:rFonts w:eastAsia="Times New Roman"/>
          </w:rPr>
          <w:t>http://theses.gla.ac.uk/5974/7/2015laingphd.pdf</w:t>
        </w:r>
      </w:hyperlink>
      <w:r w:rsidRPr="00286123">
        <w:rPr>
          <w:rFonts w:eastAsia="Times New Roman"/>
        </w:rPr>
        <w:t xml:space="preserve">) </w:t>
      </w:r>
    </w:p>
    <w:p w14:paraId="515B78CD" w14:textId="77777777" w:rsidR="00893B4C" w:rsidRPr="00286123" w:rsidRDefault="00893B4C" w:rsidP="00893B4C">
      <w:pPr>
        <w:rPr>
          <w:rFonts w:eastAsia="Times New Roman"/>
          <w:sz w:val="16"/>
        </w:rPr>
      </w:pPr>
      <w:r w:rsidRPr="00286123">
        <w:rPr>
          <w:rFonts w:eastAsia="Times New Roman"/>
          <w:sz w:val="16"/>
          <w:szCs w:val="12"/>
        </w:rPr>
        <w:t>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w:t>
      </w:r>
      <w:r w:rsidRPr="00286123">
        <w:rPr>
          <w:rFonts w:eastAsia="Times New Roman"/>
          <w:sz w:val="16"/>
        </w:rPr>
        <w:t xml:space="preserve"> </w:t>
      </w:r>
      <w:r w:rsidRPr="00286123">
        <w:rPr>
          <w:rFonts w:eastAsia="Times New Roman"/>
          <w:b/>
          <w:u w:val="singl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286123">
        <w:rPr>
          <w:rFonts w:eastAsia="Times New Roman"/>
          <w:sz w:val="16"/>
        </w:rPr>
        <w:t xml:space="preserve"> (Spivak 1996: 306). Thus, Glenn (2011) contends that the UN Declaration on the Rights of Indigenous Peoples is </w:t>
      </w:r>
      <w:r w:rsidRPr="00286123">
        <w:rPr>
          <w:rFonts w:eastAsia="Times New Roman"/>
          <w:b/>
          <w:u w:val="single"/>
        </w:rPr>
        <w:t>ironic since it seeks the recognition of alternative epistemologies through civic institutions that have homogenising and universalising tendencies. However</w:t>
      </w:r>
      <w:r w:rsidRPr="00286123">
        <w:rPr>
          <w:rFonts w:eastAsia="Times New Roman"/>
          <w:sz w:val="16"/>
        </w:rPr>
        <w:t xml:space="preserve">, </w:t>
      </w:r>
      <w:r w:rsidRPr="00286123">
        <w:rPr>
          <w:rFonts w:eastAsia="Times New Roman"/>
          <w:sz w:val="16"/>
          <w:szCs w:val="12"/>
        </w:rPr>
        <w:t xml:space="preserve">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286123">
        <w:rPr>
          <w:rFonts w:eastAsia="Times New Roman"/>
          <w:b/>
          <w:highlight w:val="cyan"/>
          <w:u w:val="single"/>
        </w:rPr>
        <w:t>The indigenous movement</w:t>
      </w:r>
      <w:r w:rsidRPr="00286123">
        <w:rPr>
          <w:rFonts w:eastAsia="Times New Roman"/>
          <w:b/>
          <w:u w:val="single"/>
        </w:rPr>
        <w:t xml:space="preserve"> consciously </w:t>
      </w:r>
      <w:r w:rsidRPr="00286123">
        <w:rPr>
          <w:rFonts w:eastAsia="Times New Roman"/>
          <w:b/>
          <w:iCs/>
          <w:highlight w:val="cyan"/>
          <w:u w:val="single"/>
          <w:bdr w:val="single" w:sz="8" w:space="0" w:color="auto"/>
        </w:rPr>
        <w:t xml:space="preserve">reifies </w:t>
      </w:r>
      <w:r w:rsidRPr="00286123">
        <w:rPr>
          <w:rFonts w:eastAsia="Times New Roman"/>
          <w:b/>
          <w:iCs/>
          <w:u w:val="single"/>
          <w:bdr w:val="single" w:sz="8" w:space="0" w:color="auto"/>
        </w:rPr>
        <w:t xml:space="preserve">certain strategic </w:t>
      </w:r>
      <w:r w:rsidRPr="00286123">
        <w:rPr>
          <w:rFonts w:eastAsia="Times New Roman"/>
          <w:b/>
          <w:iCs/>
          <w:highlight w:val="cyan"/>
          <w:u w:val="single"/>
          <w:bdr w:val="single" w:sz="8" w:space="0" w:color="auto"/>
        </w:rPr>
        <w:t>essentialisms</w:t>
      </w:r>
      <w:r w:rsidRPr="00286123">
        <w:rPr>
          <w:rFonts w:eastAsia="Times New Roman"/>
          <w:b/>
          <w:u w:val="single"/>
        </w:rPr>
        <w:t xml:space="preserve"> whilst at other times actively resisting them. Indeed, </w:t>
      </w:r>
      <w:r w:rsidRPr="00286123">
        <w:rPr>
          <w:rFonts w:eastAsia="Times New Roman"/>
          <w:b/>
          <w:highlight w:val="cyan"/>
          <w:u w:val="single"/>
        </w:rPr>
        <w:t>indigenous knowledges do not exist outside of other</w:t>
      </w:r>
      <w:r w:rsidRPr="00286123">
        <w:rPr>
          <w:rFonts w:eastAsia="Times New Roman"/>
          <w:b/>
          <w:u w:val="single"/>
        </w:rPr>
        <w:t xml:space="preserve"> knowledge </w:t>
      </w:r>
      <w:r w:rsidRPr="00286123">
        <w:rPr>
          <w:rFonts w:eastAsia="Times New Roman"/>
          <w:b/>
          <w:highlight w:val="cyan"/>
          <w:u w:val="single"/>
        </w:rPr>
        <w:t>forms</w:t>
      </w:r>
      <w:r w:rsidRPr="00286123">
        <w:rPr>
          <w:rFonts w:eastAsia="Times New Roman"/>
          <w:sz w:val="16"/>
        </w:rPr>
        <w:t xml:space="preserve"> (Walsh 2002). As Walsh argues ‘</w:t>
      </w:r>
      <w:r w:rsidRPr="00286123">
        <w:rPr>
          <w:rFonts w:eastAsia="Times New Roman"/>
          <w:b/>
          <w:u w:val="single"/>
        </w:rPr>
        <w:t xml:space="preserve">[t]he </w:t>
      </w:r>
      <w:r w:rsidRPr="00286123">
        <w:rPr>
          <w:rFonts w:eastAsia="Times New Roman"/>
          <w:b/>
          <w:iCs/>
          <w:highlight w:val="cyan"/>
          <w:u w:val="single"/>
          <w:bdr w:val="single" w:sz="8" w:space="0" w:color="auto"/>
        </w:rPr>
        <w:t>efficacy</w:t>
      </w:r>
      <w:r w:rsidRPr="00286123">
        <w:rPr>
          <w:rFonts w:eastAsia="Times New Roman"/>
          <w:b/>
          <w:u w:val="single"/>
        </w:rPr>
        <w:t xml:space="preserve"> of the movement in fact </w:t>
      </w:r>
      <w:r w:rsidRPr="00286123">
        <w:rPr>
          <w:rFonts w:eastAsia="Times New Roman"/>
          <w:b/>
          <w:highlight w:val="cyan"/>
          <w:u w:val="single"/>
        </w:rPr>
        <w:t>derives from</w:t>
      </w:r>
      <w:r w:rsidRPr="00286123">
        <w:rPr>
          <w:rFonts w:eastAsia="Times New Roman"/>
          <w:b/>
          <w:u w:val="single"/>
        </w:rPr>
        <w:t xml:space="preserve"> its </w:t>
      </w:r>
      <w:r w:rsidRPr="00286123">
        <w:rPr>
          <w:rFonts w:eastAsia="Times New Roman"/>
          <w:b/>
          <w:highlight w:val="cyan"/>
          <w:u w:val="single"/>
        </w:rPr>
        <w:t>ability to</w:t>
      </w:r>
      <w:r w:rsidRPr="00286123">
        <w:rPr>
          <w:rFonts w:eastAsia="Times New Roman"/>
          <w:b/>
          <w:u w:val="single"/>
        </w:rPr>
        <w:t xml:space="preserve"> construct and </w:t>
      </w:r>
      <w:r w:rsidRPr="00286123">
        <w:rPr>
          <w:rFonts w:eastAsia="Times New Roman"/>
          <w:b/>
          <w:highlight w:val="cyan"/>
          <w:u w:val="single"/>
        </w:rPr>
        <w:t>use</w:t>
      </w:r>
      <w:r w:rsidRPr="00286123">
        <w:rPr>
          <w:rFonts w:eastAsia="Times New Roman"/>
          <w:b/>
          <w:u w:val="single"/>
        </w:rPr>
        <w:t xml:space="preserve"> the </w:t>
      </w:r>
      <w:r w:rsidRPr="00286123">
        <w:rPr>
          <w:rFonts w:eastAsia="Times New Roman"/>
          <w:b/>
          <w:iCs/>
          <w:highlight w:val="cyan"/>
          <w:u w:val="single"/>
          <w:bdr w:val="single" w:sz="8" w:space="0" w:color="auto"/>
        </w:rPr>
        <w:t>correspondences</w:t>
      </w:r>
      <w:r w:rsidRPr="00286123">
        <w:rPr>
          <w:rFonts w:eastAsia="Times New Roman"/>
          <w:b/>
          <w:highlight w:val="cyan"/>
          <w:u w:val="single"/>
        </w:rPr>
        <w:t xml:space="preserve"> among</w:t>
      </w:r>
      <w:r w:rsidRPr="00286123">
        <w:rPr>
          <w:rFonts w:eastAsia="Times New Roman"/>
          <w:b/>
          <w:u w:val="single"/>
        </w:rPr>
        <w:t xml:space="preserve"> various contemporary </w:t>
      </w:r>
      <w:r w:rsidRPr="00286123">
        <w:rPr>
          <w:rFonts w:eastAsia="Times New Roman"/>
          <w:b/>
          <w:iCs/>
          <w:highlight w:val="cyan"/>
          <w:u w:val="single"/>
          <w:bdr w:val="single" w:sz="8" w:space="0" w:color="auto"/>
        </w:rPr>
        <w:t>knowledge</w:t>
      </w:r>
      <w:r w:rsidRPr="00286123">
        <w:rPr>
          <w:rFonts w:eastAsia="Times New Roman"/>
          <w:b/>
          <w:u w:val="single"/>
        </w:rPr>
        <w:t xml:space="preserve"> position</w:t>
      </w:r>
      <w:r w:rsidRPr="00286123">
        <w:rPr>
          <w:rFonts w:eastAsia="Times New Roman"/>
          <w:b/>
          <w:iCs/>
          <w:highlight w:val="cyan"/>
          <w:u w:val="single"/>
          <w:bdr w:val="single" w:sz="8" w:space="0" w:color="auto"/>
        </w:rPr>
        <w:t>s</w:t>
      </w:r>
      <w:r w:rsidRPr="00286123">
        <w:rPr>
          <w:rFonts w:eastAsia="Times New Roman"/>
          <w:sz w:val="16"/>
        </w:rPr>
        <w:t xml:space="preserve"> […] </w:t>
      </w:r>
      <w:r w:rsidRPr="00286123">
        <w:rPr>
          <w:rFonts w:eastAsia="Times New Roman"/>
          <w:b/>
          <w:u w:val="single"/>
        </w:rPr>
        <w:t xml:space="preserve">in order </w:t>
      </w:r>
      <w:r w:rsidRPr="00286123">
        <w:rPr>
          <w:rFonts w:eastAsia="Times New Roman"/>
          <w:b/>
          <w:highlight w:val="cyan"/>
          <w:u w:val="single"/>
        </w:rPr>
        <w:t xml:space="preserve">to exercise </w:t>
      </w:r>
      <w:r w:rsidRPr="00286123">
        <w:rPr>
          <w:rFonts w:eastAsia="Times New Roman"/>
          <w:b/>
          <w:iCs/>
          <w:highlight w:val="cyan"/>
          <w:u w:val="single"/>
          <w:bdr w:val="single" w:sz="8" w:space="0" w:color="auto"/>
        </w:rPr>
        <w:t>political tactics</w:t>
      </w:r>
      <w:r w:rsidRPr="00286123">
        <w:rPr>
          <w:rFonts w:eastAsia="Times New Roman"/>
          <w:b/>
          <w:u w:val="single"/>
        </w:rPr>
        <w:t xml:space="preserve"> and strategies’</w:t>
      </w:r>
      <w:r w:rsidRPr="00286123">
        <w:rPr>
          <w:rFonts w:eastAsia="Times New Roman"/>
          <w:sz w:val="16"/>
        </w:rPr>
        <w:t xml:space="preserve"> (2002: 71). </w:t>
      </w:r>
      <w:r w:rsidRPr="00286123">
        <w:rPr>
          <w:rFonts w:eastAsia="Times New Roman"/>
          <w:b/>
          <w:iCs/>
          <w:u w:val="single"/>
          <w:bdr w:val="single" w:sz="8" w:space="0" w:color="auto"/>
        </w:rPr>
        <w:t xml:space="preserve">A politics of </w:t>
      </w:r>
      <w:r w:rsidRPr="00286123">
        <w:rPr>
          <w:rFonts w:eastAsia="Times New Roman"/>
          <w:b/>
          <w:iCs/>
          <w:highlight w:val="cyan"/>
          <w:u w:val="single"/>
          <w:bdr w:val="single" w:sz="8" w:space="0" w:color="auto"/>
        </w:rPr>
        <w:t>refusal is unlikely to advance</w:t>
      </w:r>
      <w:r w:rsidRPr="00286123">
        <w:rPr>
          <w:rFonts w:eastAsia="Times New Roman"/>
          <w:b/>
          <w:iCs/>
          <w:u w:val="single"/>
          <w:bdr w:val="single" w:sz="8" w:space="0" w:color="auto"/>
        </w:rPr>
        <w:t xml:space="preserve"> indigenous </w:t>
      </w:r>
      <w:r w:rsidRPr="00286123">
        <w:rPr>
          <w:rFonts w:eastAsia="Times New Roman"/>
          <w:b/>
          <w:iCs/>
          <w:highlight w:val="cyan"/>
          <w:u w:val="single"/>
          <w:bdr w:val="single" w:sz="8" w:space="0" w:color="auto"/>
        </w:rPr>
        <w:t>demands</w:t>
      </w:r>
      <w:r w:rsidRPr="00286123">
        <w:rPr>
          <w:rFonts w:eastAsia="Times New Roman"/>
          <w:b/>
          <w:u w:val="single"/>
        </w:rPr>
        <w:t>. As such</w:t>
      </w:r>
      <w:r w:rsidRPr="00286123">
        <w:rPr>
          <w:rFonts w:eastAsia="Times New Roman"/>
          <w:sz w:val="16"/>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286123">
        <w:rPr>
          <w:rFonts w:eastAsia="Times New Roman"/>
          <w:b/>
          <w:highlight w:val="cyan"/>
          <w:u w:val="single"/>
        </w:rPr>
        <w:t>there is</w:t>
      </w:r>
      <w:r w:rsidRPr="00286123">
        <w:rPr>
          <w:rFonts w:eastAsia="Times New Roman"/>
          <w:b/>
          <w:u w:val="single"/>
        </w:rPr>
        <w:t xml:space="preserve"> the </w:t>
      </w:r>
      <w:r w:rsidRPr="00286123">
        <w:rPr>
          <w:rFonts w:eastAsia="Times New Roman"/>
          <w:b/>
          <w:highlight w:val="cyan"/>
          <w:u w:val="single"/>
        </w:rPr>
        <w:t>danger that</w:t>
      </w:r>
      <w:r w:rsidRPr="00286123">
        <w:rPr>
          <w:rFonts w:eastAsia="Times New Roman"/>
          <w:b/>
          <w:u w:val="single"/>
        </w:rPr>
        <w:t xml:space="preserve"> identifying under </w:t>
      </w:r>
      <w:r w:rsidRPr="00286123">
        <w:rPr>
          <w:rFonts w:eastAsia="Times New Roman"/>
          <w:b/>
          <w:highlight w:val="cyan"/>
          <w:u w:val="single"/>
        </w:rPr>
        <w:t xml:space="preserve">a </w:t>
      </w:r>
      <w:r w:rsidRPr="00286123">
        <w:rPr>
          <w:rFonts w:eastAsia="Times New Roman"/>
          <w:b/>
          <w:iCs/>
          <w:highlight w:val="cyan"/>
          <w:u w:val="single"/>
          <w:bdr w:val="single" w:sz="8" w:space="0" w:color="auto"/>
        </w:rPr>
        <w:t>single</w:t>
      </w:r>
      <w:r w:rsidRPr="00286123">
        <w:rPr>
          <w:rFonts w:eastAsia="Times New Roman"/>
          <w:b/>
          <w:u w:val="single"/>
        </w:rPr>
        <w:t xml:space="preserve"> indigenous </w:t>
      </w:r>
      <w:r w:rsidRPr="00286123">
        <w:rPr>
          <w:rFonts w:eastAsia="Times New Roman"/>
          <w:b/>
          <w:highlight w:val="cyan"/>
          <w:u w:val="single"/>
        </w:rPr>
        <w:t xml:space="preserve">label </w:t>
      </w:r>
      <w:r w:rsidRPr="00286123">
        <w:rPr>
          <w:rFonts w:eastAsia="Times New Roman"/>
          <w:b/>
          <w:iCs/>
          <w:highlight w:val="cyan"/>
          <w:u w:val="single"/>
          <w:bdr w:val="single" w:sz="8" w:space="0" w:color="auto"/>
        </w:rPr>
        <w:t>risks losing</w:t>
      </w:r>
      <w:r w:rsidRPr="00286123">
        <w:rPr>
          <w:rFonts w:eastAsia="Times New Roman"/>
          <w:b/>
          <w:u w:val="single"/>
        </w:rPr>
        <w:t xml:space="preserve"> the </w:t>
      </w:r>
      <w:r w:rsidRPr="00286123">
        <w:rPr>
          <w:rFonts w:eastAsia="Times New Roman"/>
          <w:b/>
          <w:iCs/>
          <w:highlight w:val="cyan"/>
          <w:u w:val="single"/>
          <w:bdr w:val="single" w:sz="8" w:space="0" w:color="auto"/>
        </w:rPr>
        <w:t>complexities</w:t>
      </w:r>
      <w:r w:rsidRPr="00286123">
        <w:rPr>
          <w:rFonts w:eastAsia="Times New Roman"/>
          <w:b/>
          <w:u w:val="single"/>
        </w:rPr>
        <w:t xml:space="preserve"> and processes </w:t>
      </w:r>
      <w:r w:rsidRPr="00286123">
        <w:rPr>
          <w:rFonts w:eastAsia="Times New Roman"/>
          <w:b/>
          <w:highlight w:val="cyan"/>
          <w:u w:val="single"/>
        </w:rPr>
        <w:t>that permeate</w:t>
      </w:r>
      <w:r w:rsidRPr="00286123">
        <w:rPr>
          <w:rFonts w:eastAsia="Times New Roman"/>
          <w:b/>
          <w:u w:val="single"/>
        </w:rPr>
        <w:t xml:space="preserve"> the </w:t>
      </w:r>
      <w:r w:rsidRPr="00286123">
        <w:rPr>
          <w:rFonts w:eastAsia="Times New Roman"/>
          <w:b/>
          <w:iCs/>
          <w:u w:val="single"/>
          <w:bdr w:val="single" w:sz="8" w:space="0" w:color="auto"/>
        </w:rPr>
        <w:t>heterogeneous inter-</w:t>
      </w:r>
      <w:r w:rsidRPr="00286123">
        <w:rPr>
          <w:rFonts w:eastAsia="Times New Roman"/>
          <w:b/>
          <w:iCs/>
          <w:highlight w:val="cyan"/>
          <w:u w:val="single"/>
          <w:bdr w:val="single" w:sz="8" w:space="0" w:color="auto"/>
        </w:rPr>
        <w:t>ethnic collectivity</w:t>
      </w:r>
      <w:r w:rsidRPr="00286123">
        <w:rPr>
          <w:rFonts w:eastAsia="Times New Roman"/>
          <w:b/>
          <w:u w:val="single"/>
        </w:rPr>
        <w:t xml:space="preserve"> of the</w:t>
      </w:r>
      <w:r w:rsidRPr="00286123">
        <w:rPr>
          <w:rFonts w:eastAsia="Times New Roman"/>
          <w:sz w:val="16"/>
        </w:rPr>
        <w:t xml:space="preserve"> lowland </w:t>
      </w:r>
      <w:r w:rsidRPr="00286123">
        <w:rPr>
          <w:rFonts w:eastAsia="Times New Roman"/>
          <w:b/>
          <w:u w:val="single"/>
        </w:rPr>
        <w:t>indigenous movement</w:t>
      </w:r>
      <w:r w:rsidRPr="00286123">
        <w:rPr>
          <w:rFonts w:eastAsia="Times New Roman"/>
          <w:sz w:val="16"/>
        </w:rPr>
        <w:t xml:space="preserve">. This acts to disembody the identity claims from some of the more radical tangents of the movement. </w:t>
      </w:r>
      <w:r w:rsidRPr="00286123">
        <w:rPr>
          <w:rFonts w:eastAsia="Times New Roman"/>
          <w:b/>
          <w:u w:val="single"/>
        </w:rPr>
        <w:t xml:space="preserve">Mexican anthropologist Miguel Alberto Bartolomé argues that indigenous autonomy should contemplate ‘new modes of [interethnic, inter-cultural] social articulation that are more egalitarian than existing [ones]’ and that a multi-ethnic state ‘should </w:t>
      </w:r>
      <w:r w:rsidRPr="00286123">
        <w:rPr>
          <w:rFonts w:eastAsia="Times New Roman"/>
          <w:b/>
          <w:highlight w:val="cyan"/>
          <w:u w:val="single"/>
        </w:rPr>
        <w:t xml:space="preserve">explore </w:t>
      </w:r>
      <w:r w:rsidRPr="00286123">
        <w:rPr>
          <w:rFonts w:eastAsia="Times New Roman"/>
          <w:b/>
          <w:iCs/>
          <w:u w:val="single"/>
          <w:bdr w:val="single" w:sz="8" w:space="0" w:color="auto"/>
        </w:rPr>
        <w:t xml:space="preserve">all possible </w:t>
      </w:r>
      <w:r w:rsidRPr="00286123">
        <w:rPr>
          <w:rFonts w:eastAsia="Times New Roman"/>
          <w:b/>
          <w:iCs/>
          <w:highlight w:val="cyan"/>
          <w:u w:val="single"/>
          <w:bdr w:val="single" w:sz="8" w:space="0" w:color="auto"/>
        </w:rPr>
        <w:t>paths</w:t>
      </w:r>
      <w:r w:rsidRPr="00286123">
        <w:rPr>
          <w:rFonts w:eastAsia="Times New Roman"/>
          <w:b/>
          <w:highlight w:val="cyan"/>
          <w:u w:val="single"/>
        </w:rPr>
        <w:t xml:space="preserve"> in the search for novel forms of conviviality</w:t>
      </w:r>
      <w:r w:rsidRPr="00286123">
        <w:rPr>
          <w:rFonts w:eastAsia="Times New Roman"/>
          <w:b/>
          <w:u w:val="single"/>
        </w:rPr>
        <w:t xml:space="preserve"> between culturally distinct groups’</w:t>
      </w:r>
      <w:r w:rsidRPr="00286123">
        <w:rPr>
          <w:rFonts w:eastAsia="Times New Roman"/>
          <w:sz w:val="16"/>
        </w:rPr>
        <w:t xml:space="preserve"> (2005: 146 cited in Gustafson 2009a: 998). Escobar similarly </w:t>
      </w:r>
      <w:r w:rsidRPr="00286123">
        <w:rPr>
          <w:rFonts w:eastAsia="Times New Roman"/>
          <w:b/>
          <w:highlight w:val="cyan"/>
          <w:u w:val="single"/>
        </w:rPr>
        <w:t>calls for</w:t>
      </w:r>
      <w:r w:rsidRPr="00286123">
        <w:rPr>
          <w:rFonts w:eastAsia="Times New Roman"/>
          <w:b/>
          <w:u w:val="single"/>
        </w:rPr>
        <w:t xml:space="preserve"> a </w:t>
      </w:r>
      <w:r w:rsidRPr="00286123">
        <w:rPr>
          <w:rFonts w:eastAsia="Times New Roman"/>
          <w:b/>
          <w:iCs/>
          <w:highlight w:val="cyan"/>
          <w:u w:val="single"/>
          <w:bdr w:val="single" w:sz="8" w:space="0" w:color="auto"/>
        </w:rPr>
        <w:t>decolonisation</w:t>
      </w:r>
      <w:r w:rsidRPr="00286123">
        <w:rPr>
          <w:rFonts w:eastAsia="Times New Roman"/>
          <w:b/>
          <w:u w:val="single"/>
        </w:rPr>
        <w:t xml:space="preserve"> that ‘can be started in earnest </w:t>
      </w:r>
      <w:r w:rsidRPr="00286123">
        <w:rPr>
          <w:rFonts w:eastAsia="Times New Roman"/>
          <w:b/>
          <w:highlight w:val="cyan"/>
          <w:u w:val="single"/>
        </w:rPr>
        <w:t xml:space="preserve">from a </w:t>
      </w:r>
      <w:r w:rsidRPr="00286123">
        <w:rPr>
          <w:rFonts w:eastAsia="Times New Roman"/>
          <w:b/>
          <w:iCs/>
          <w:highlight w:val="cyan"/>
          <w:u w:val="single"/>
          <w:bdr w:val="single" w:sz="8" w:space="0" w:color="auto"/>
        </w:rPr>
        <w:t>deessentialized</w:t>
      </w:r>
      <w:r w:rsidRPr="00286123">
        <w:rPr>
          <w:rFonts w:eastAsia="Times New Roman"/>
          <w:b/>
          <w:highlight w:val="cyan"/>
          <w:u w:val="single"/>
        </w:rPr>
        <w:t xml:space="preserve"> perspective</w:t>
      </w:r>
      <w:r w:rsidRPr="00286123">
        <w:rPr>
          <w:rFonts w:eastAsia="Times New Roman"/>
          <w:b/>
          <w:u w:val="single"/>
        </w:rPr>
        <w:t>’</w:t>
      </w:r>
      <w:r w:rsidRPr="00286123">
        <w:rPr>
          <w:rFonts w:eastAsia="Times New Roman"/>
          <w:sz w:val="16"/>
        </w:rPr>
        <w:t xml:space="preserve"> (2008: 305). </w:t>
      </w:r>
      <w:r w:rsidRPr="00286123">
        <w:rPr>
          <w:rFonts w:eastAsia="Times New Roman"/>
          <w:b/>
          <w:u w:val="single"/>
        </w:rPr>
        <w:t>Indeed, the movement seeks the recognition of plurality without the homogenisation of indigenous cultures or ideologies or the ranking of difference that necessarily works to subordinate some cultures and let others dominate.</w:t>
      </w:r>
      <w:r w:rsidRPr="00286123">
        <w:rPr>
          <w:rFonts w:eastAsia="Times New Roman"/>
          <w:sz w:val="16"/>
        </w:rPr>
        <w:t xml:space="preserve"> This project of emancipatory societal transformation is an on-going challenge for the lowland indigenous movement. </w:t>
      </w:r>
    </w:p>
    <w:bookmarkEnd w:id="6"/>
    <w:p w14:paraId="3D363F71" w14:textId="77777777" w:rsidR="00893B4C" w:rsidRPr="00286123" w:rsidRDefault="00893B4C" w:rsidP="00893B4C">
      <w:pPr>
        <w:keepNext/>
        <w:keepLines/>
        <w:spacing w:before="200"/>
        <w:outlineLvl w:val="3"/>
        <w:rPr>
          <w:rFonts w:eastAsia="Times New Roman"/>
          <w:b/>
          <w:iCs/>
          <w:sz w:val="26"/>
        </w:rPr>
      </w:pPr>
      <w:r w:rsidRPr="00286123">
        <w:rPr>
          <w:rFonts w:eastAsia="Times New Roman"/>
          <w:b/>
          <w:iCs/>
          <w:sz w:val="26"/>
        </w:rPr>
        <w:t xml:space="preserve">Refusal is insufficient – we need to develop new grounds for politically legitimate decision. </w:t>
      </w:r>
    </w:p>
    <w:p w14:paraId="652CAC43" w14:textId="77777777" w:rsidR="00893B4C" w:rsidRPr="00286123" w:rsidRDefault="00893B4C" w:rsidP="00893B4C">
      <w:pPr>
        <w:rPr>
          <w:rFonts w:eastAsia="Calibri"/>
        </w:rPr>
      </w:pPr>
      <w:r w:rsidRPr="00286123">
        <w:rPr>
          <w:rFonts w:eastAsia="Calibri"/>
        </w:rPr>
        <w:t xml:space="preserve">Duncan </w:t>
      </w:r>
      <w:r w:rsidRPr="00286123">
        <w:rPr>
          <w:rFonts w:eastAsia="Calibri"/>
          <w:b/>
          <w:u w:val="single"/>
        </w:rPr>
        <w:t>IVISON</w:t>
      </w:r>
      <w:r w:rsidRPr="00286123">
        <w:rPr>
          <w:rFonts w:eastAsia="Calibri"/>
        </w:rPr>
        <w:t xml:space="preserve"> Philosophy @ Sydney </w:t>
      </w:r>
      <w:r w:rsidRPr="00286123">
        <w:rPr>
          <w:rFonts w:eastAsia="Calibri"/>
          <w:b/>
          <w:u w:val="single"/>
        </w:rPr>
        <w:t>’17</w:t>
      </w:r>
      <w:r w:rsidRPr="00286123">
        <w:rPr>
          <w:rFonts w:eastAsia="Calibri"/>
        </w:rPr>
        <w:t xml:space="preserve"> “Pluralising political legitimacy” </w:t>
      </w:r>
      <w:r w:rsidRPr="00286123">
        <w:rPr>
          <w:rFonts w:eastAsia="Calibri"/>
          <w:i/>
        </w:rPr>
        <w:t>Political Studies</w:t>
      </w:r>
      <w:r w:rsidRPr="00286123">
        <w:rPr>
          <w:rFonts w:eastAsia="Calibri"/>
        </w:rPr>
        <w:t xml:space="preserve"> 20 (1) p. 118-130</w:t>
      </w:r>
    </w:p>
    <w:p w14:paraId="7DD97ADA" w14:textId="77777777" w:rsidR="00893B4C" w:rsidRPr="00CF1680" w:rsidRDefault="00893B4C" w:rsidP="00893B4C">
      <w:pPr>
        <w:rPr>
          <w:rFonts w:eastAsia="Calibri"/>
          <w:sz w:val="16"/>
        </w:rPr>
      </w:pPr>
      <w:r w:rsidRPr="00CF1680">
        <w:rPr>
          <w:rFonts w:eastAsia="Calibri"/>
          <w:sz w:val="16"/>
        </w:rPr>
        <w:t xml:space="preserve">Audra </w:t>
      </w:r>
      <w:r w:rsidRPr="00286123">
        <w:rPr>
          <w:rFonts w:eastAsia="Calibri"/>
          <w:b/>
          <w:highlight w:val="cyan"/>
          <w:u w:val="single"/>
        </w:rPr>
        <w:t>Simpson</w:t>
      </w:r>
      <w:r w:rsidRPr="00CF1680">
        <w:rPr>
          <w:rFonts w:eastAsia="Calibri"/>
          <w:sz w:val="16"/>
        </w:rPr>
        <w:t xml:space="preserve"> (in this volume) </w:t>
      </w:r>
      <w:r w:rsidRPr="00286123">
        <w:rPr>
          <w:rFonts w:eastAsia="Calibri"/>
          <w:b/>
          <w:highlight w:val="cyan"/>
          <w:u w:val="single"/>
        </w:rPr>
        <w:t>suggests that a better alternative to</w:t>
      </w:r>
      <w:r w:rsidRPr="00286123">
        <w:rPr>
          <w:rFonts w:eastAsia="Calibri"/>
          <w:b/>
          <w:u w:val="single"/>
        </w:rPr>
        <w:t xml:space="preserve"> the </w:t>
      </w:r>
      <w:r w:rsidRPr="00286123">
        <w:rPr>
          <w:rFonts w:eastAsia="Calibri"/>
          <w:b/>
          <w:highlight w:val="cyan"/>
          <w:u w:val="single"/>
        </w:rPr>
        <w:t>politics</w:t>
      </w:r>
      <w:r w:rsidRPr="00286123">
        <w:rPr>
          <w:rFonts w:eastAsia="Calibri"/>
          <w:b/>
          <w:u w:val="single"/>
        </w:rPr>
        <w:t xml:space="preserve"> of recognition </w:t>
      </w:r>
      <w:r w:rsidRPr="00286123">
        <w:rPr>
          <w:rFonts w:eastAsia="Calibri"/>
          <w:b/>
          <w:highlight w:val="cyan"/>
          <w:u w:val="single"/>
        </w:rPr>
        <w:t>is</w:t>
      </w:r>
      <w:r w:rsidRPr="00286123">
        <w:rPr>
          <w:rFonts w:eastAsia="Calibri"/>
          <w:b/>
          <w:u w:val="single"/>
        </w:rPr>
        <w:t xml:space="preserve"> one of </w:t>
      </w:r>
      <w:r w:rsidRPr="00286123">
        <w:rPr>
          <w:rFonts w:eastAsia="Calibri"/>
          <w:b/>
          <w:highlight w:val="cyan"/>
          <w:u w:val="single"/>
        </w:rPr>
        <w:t>refusal</w:t>
      </w:r>
      <w:r w:rsidRPr="00CF1680">
        <w:rPr>
          <w:rFonts w:eastAsia="Calibri"/>
          <w:sz w:val="16"/>
        </w:rPr>
        <w:t xml:space="preserve"> – to refuse to play the game of recognition altogether. Others explore a middle-ground, where indigenous people in settler and non-settler states attempt to reconcile complex and sometimes competing impulses for and against recognition. By contrast, </w:t>
      </w:r>
      <w:r w:rsidRPr="00286123">
        <w:rPr>
          <w:rFonts w:eastAsia="Calibri"/>
          <w:b/>
          <w:u w:val="single"/>
        </w:rPr>
        <w:t>I will attempt to establish the conditions under which cross-cultural normative frameworks within which to justify, legitimate and transform the exercise of political power in settler colonial states might emerge</w:t>
      </w:r>
      <w:r w:rsidRPr="00CF1680">
        <w:rPr>
          <w:rFonts w:eastAsia="Calibri"/>
          <w:sz w:val="16"/>
        </w:rPr>
        <w:t>. However, insofar as ‘</w:t>
      </w:r>
      <w:r w:rsidRPr="00286123">
        <w:rPr>
          <w:rFonts w:eastAsia="Calibri"/>
          <w:b/>
          <w:highlight w:val="cyan"/>
          <w:u w:val="single"/>
        </w:rPr>
        <w:t>refusal’ shifts the burden of justification from indigenous peoples to the state</w:t>
      </w:r>
      <w:r w:rsidRPr="00CF1680">
        <w:rPr>
          <w:rFonts w:eastAsia="Calibri"/>
          <w:sz w:val="16"/>
        </w:rPr>
        <w:t xml:space="preserve"> (and the international system within which states reside), </w:t>
      </w:r>
      <w:r w:rsidRPr="00286123">
        <w:rPr>
          <w:rFonts w:eastAsia="Calibri"/>
          <w:b/>
          <w:u w:val="single"/>
        </w:rPr>
        <w:t>it shares a similar starting point</w:t>
      </w:r>
      <w:r w:rsidRPr="00CF1680">
        <w:rPr>
          <w:rFonts w:eastAsia="Calibri"/>
          <w:sz w:val="16"/>
        </w:rPr>
        <w:t>.</w:t>
      </w:r>
    </w:p>
    <w:p w14:paraId="1B4AE858" w14:textId="77777777" w:rsidR="00893B4C" w:rsidRPr="00CF1680" w:rsidRDefault="00893B4C" w:rsidP="00893B4C">
      <w:pPr>
        <w:rPr>
          <w:rFonts w:eastAsia="Calibri"/>
          <w:sz w:val="16"/>
        </w:rPr>
      </w:pPr>
      <w:r w:rsidRPr="00CF1680">
        <w:rPr>
          <w:rFonts w:eastAsia="Calibri"/>
          <w:sz w:val="16"/>
        </w:rPr>
        <w:t>The challenge of historical injustice</w:t>
      </w:r>
    </w:p>
    <w:p w14:paraId="23C04838" w14:textId="77777777" w:rsidR="00893B4C" w:rsidRPr="00CF1680" w:rsidRDefault="00893B4C" w:rsidP="00893B4C">
      <w:pPr>
        <w:rPr>
          <w:rFonts w:eastAsia="Calibri"/>
          <w:sz w:val="16"/>
        </w:rPr>
      </w:pPr>
      <w:r w:rsidRPr="00CF1680">
        <w:rPr>
          <w:rFonts w:eastAsia="Calibri"/>
          <w:sz w:val="16"/>
        </w:rPr>
        <w:t>Recognition and justification are two of the most influential ‘language games’ in liberal political theory. But the challenges posed by indigenous peoples for these approaches are significant: how can the legitimacy and justice of liberal political orders be established given the historical injustices that characterise relations between settler states and indigenous peoples? By ‘historical injustice’ I mean not only acts of injustice that occurred in the distant past, but also how consequences of these injustices persist.4 These are enduring injustices – ones that continue to shape the conceptual, legal, political and institutional frameworks within which states and their citizens act. In the indigenous case, a clear example of an enduring injustice is the ongoing entrenchment of their territorial dispossession and denial of property rights. It is not merely that territory was unjustly taken in the past, but that the consequences of those takings continues through existing constitutional, legal and political frameworks, as well as in the attitudes, beliefs and practices of citizens that are shaped through these institutional arrangements.</w:t>
      </w:r>
    </w:p>
    <w:p w14:paraId="229F546D" w14:textId="77777777" w:rsidR="00893B4C" w:rsidRPr="00CF1680" w:rsidRDefault="00893B4C" w:rsidP="00893B4C">
      <w:pPr>
        <w:rPr>
          <w:rFonts w:eastAsia="Calibri"/>
          <w:sz w:val="16"/>
        </w:rPr>
      </w:pPr>
      <w:r w:rsidRPr="00CF1680">
        <w:rPr>
          <w:rFonts w:eastAsia="Calibri"/>
          <w:sz w:val="16"/>
        </w:rPr>
        <w:t>Consider two responses to this challenge of historical injustice and liberalism’s approach to it. The first, especially from indigenous political theorists, as well as critics of liberalism, is that achieving liberal justice is not only elusive, but misguided. The second response, from many liberal egalitarians, is to argue there isn’t a special kind of problem here for liberalism, but rather a failure of the state and its agencies to uphold otherwise valid liberal principles. A failure to live up to one’s principles is not, in itself, reason to abandon them. I want to try and conceptualise political legitimacy in a way that is responsive to the challenge of enduring injustices and thus offers an alternative to these two responses. Before doing so, I want to identify certain crucial features of ‘recognition’ and ‘justification’ and how they bear on debates over the legacy of colonialism for liberalism today.</w:t>
      </w:r>
    </w:p>
    <w:p w14:paraId="5576A965" w14:textId="77777777" w:rsidR="00893B4C" w:rsidRPr="00CF1680" w:rsidRDefault="00893B4C" w:rsidP="00893B4C">
      <w:pPr>
        <w:rPr>
          <w:rFonts w:eastAsia="Calibri"/>
          <w:sz w:val="16"/>
        </w:rPr>
      </w:pPr>
      <w:r w:rsidRPr="00CF1680">
        <w:rPr>
          <w:rFonts w:eastAsia="Calibri"/>
          <w:sz w:val="16"/>
        </w:rPr>
        <w:t>The critique of liberal recognition</w:t>
      </w:r>
    </w:p>
    <w:p w14:paraId="444D72B0" w14:textId="77777777" w:rsidR="00893B4C" w:rsidRPr="00CF1680" w:rsidRDefault="00893B4C" w:rsidP="00893B4C">
      <w:pPr>
        <w:rPr>
          <w:rFonts w:eastAsia="Calibri"/>
          <w:sz w:val="16"/>
        </w:rPr>
      </w:pPr>
      <w:r w:rsidRPr="00CF1680">
        <w:rPr>
          <w:rFonts w:eastAsia="Calibri"/>
          <w:sz w:val="16"/>
        </w:rPr>
        <w:t>The broad outline of the ‘politics of recognition’5 has been well outlined in the introduction to this special issue.6 At the heart of it is the idea that to become a self-conscious and self-determining agent, we need the recognition of other, similarly constituted beings. Thus the demand for recognition is a demand for mutual respect. Mis-recognition is a form of disrespect; an absence of mutual esteem. Depending on the theorist, misrecognition either undermines an individual’s (or group’s) capacity for self-development and freedom, because they internalise perceptions of inferior social worth and inequality;7 or it reinforces existing structural and material inequalities that impede their equal participation in democratic institutions (whatever their subjective mental states).8 The first offers a psychological account of the role of recognition in political struggles. The second focuses on the way demands for recognition reflect deeper, more fundamental, structural inequalities.</w:t>
      </w:r>
    </w:p>
    <w:p w14:paraId="6A35B276" w14:textId="77777777" w:rsidR="00893B4C" w:rsidRPr="00CF1680" w:rsidRDefault="00893B4C" w:rsidP="00893B4C">
      <w:pPr>
        <w:rPr>
          <w:rFonts w:eastAsia="Calibri"/>
          <w:sz w:val="16"/>
        </w:rPr>
      </w:pPr>
      <w:r w:rsidRPr="00CF1680">
        <w:rPr>
          <w:rFonts w:eastAsia="Calibri"/>
          <w:sz w:val="16"/>
        </w:rPr>
        <w:t>There are two lines of critique of these different aspects of the ‘politics of recognition’. The first is how a focus on recognition often misconstrues the motives and aims of social and political actors engaged in political struggles. Recognition is certainly an important element of what is at stake in these contexts, but not the main driver.9 In the most psychologically focused accounts, struggles over recognition become dominated by the quality of the individual’s (or group’s) sense of self-respect vis-a-vis their recognition by others. But this overemphasises the need for mutual recognition as a condition for effective political agency. At the very least, history suggest that individuals and groups form a sense of their own identity and self-worth both prior to and in the midst of often deeply unequal struggles for justice. After all, Hegel’s slave ultimately gains his freedom only after turning away from his master and focusing on his own work. The sense of who I am (or we are) depends neither morally nor practically upon recognition by others, or at least not primarily so. And nor should the aim of such struggles be seen as a desire for mutual moral esteem – the conditions for which are demanding – but rather to be respected as political equals.</w:t>
      </w:r>
    </w:p>
    <w:p w14:paraId="290C419E" w14:textId="77777777" w:rsidR="00893B4C" w:rsidRPr="00CF1680" w:rsidRDefault="00893B4C" w:rsidP="00893B4C">
      <w:pPr>
        <w:rPr>
          <w:rFonts w:eastAsia="Calibri"/>
          <w:sz w:val="16"/>
        </w:rPr>
      </w:pPr>
      <w:r w:rsidRPr="00CF1680">
        <w:rPr>
          <w:rFonts w:eastAsia="Calibri"/>
          <w:sz w:val="16"/>
        </w:rPr>
        <w:t xml:space="preserve">The second line of critique is more specific. Who is recognising whom, and on what basis? The concern here is that casting the claims of indigenous peoples as claims for recognition by the state, or the broader political community, is something of a trap. Indigenous political theorists (including Audra Simpson) have developed powerful versions of this critique. The basic claim is that the history of colonialism makes mutual recognition impossible. Franz Fanon made a devastating case for this early on: the colonial master is not dependent on the slave, as Hegel thought, for securing his own self-consciousness, but rather needs their work (and crucially, their territory).10 The colonial subject, in turn, subjects himself to a regime of recognition in which he internalises the gaze of the coloniser and thus the conceptual schemes and discipline imposed on his desires. As Simpson puts it, this means that the production of anthropological and political knowledge about indigenous people ends up being wed ‘elegantly, effortlessly and very cleanly’ to the imperatives of the colonial project and the desire for territory.11 This can result in divisive, overlapping and enduring injustices within indigenous communities as well. Take, for example, the situation facing Aboriginal women in Canada (and elsewhere). The effects of a racist and patriarchal Canadian Indian Act, combined with diminished territory and constrained rights of self-government, ends up generating yet more grounds for legislative intervention in Aboriginal communities – which, in turn, generates new conflicts and divisions therein. As Glen </w:t>
      </w:r>
      <w:r w:rsidRPr="00286123">
        <w:rPr>
          <w:rFonts w:eastAsia="Calibri"/>
          <w:b/>
          <w:u w:val="single"/>
        </w:rPr>
        <w:t>Coulthard</w:t>
      </w:r>
      <w:r w:rsidRPr="00CF1680">
        <w:rPr>
          <w:rFonts w:eastAsia="Calibri"/>
          <w:sz w:val="16"/>
        </w:rPr>
        <w:t xml:space="preserve"> well </w:t>
      </w:r>
      <w:r w:rsidRPr="00286123">
        <w:rPr>
          <w:rFonts w:eastAsia="Calibri"/>
          <w:b/>
          <w:u w:val="single"/>
        </w:rPr>
        <w:t>summarises</w:t>
      </w:r>
      <w:r w:rsidRPr="00CF1680">
        <w:rPr>
          <w:rFonts w:eastAsia="Calibri"/>
          <w:sz w:val="16"/>
        </w:rPr>
        <w:t xml:space="preserve"> it, what results is </w:t>
      </w:r>
      <w:r w:rsidRPr="00286123">
        <w:rPr>
          <w:rFonts w:eastAsia="Calibri"/>
          <w:b/>
          <w:u w:val="single"/>
        </w:rPr>
        <w:t>the absurd paradox of the injustices of colonialism generating the grounds for yet more colonialist interventions.</w:t>
      </w:r>
      <w:r w:rsidRPr="00CF1680">
        <w:rPr>
          <w:rFonts w:eastAsia="Calibri"/>
          <w:sz w:val="16"/>
        </w:rPr>
        <w:t>12</w:t>
      </w:r>
    </w:p>
    <w:p w14:paraId="563E21B0" w14:textId="77777777" w:rsidR="00893B4C" w:rsidRPr="00CF1680" w:rsidRDefault="00893B4C" w:rsidP="00893B4C">
      <w:pPr>
        <w:rPr>
          <w:rFonts w:eastAsia="Calibri"/>
          <w:sz w:val="16"/>
        </w:rPr>
      </w:pPr>
      <w:r w:rsidRPr="00CF1680">
        <w:rPr>
          <w:rFonts w:eastAsia="Calibri"/>
          <w:sz w:val="16"/>
        </w:rPr>
        <w:t xml:space="preserve">What these critiques expose is the ‘sting in the tail of recognition’:13 to seek recognition is to seek to be valued by others, which invites a critical evaluation of the beliefs and practices of the person (or peoples) making the claim. </w:t>
      </w:r>
      <w:r w:rsidRPr="00286123">
        <w:rPr>
          <w:rFonts w:eastAsia="Calibri"/>
          <w:b/>
          <w:highlight w:val="cyan"/>
          <w:u w:val="single"/>
        </w:rPr>
        <w:t>The ‘recogniser’ thus exercises power over the ‘recognisee’ in having the capacity to grant recognition</w:t>
      </w:r>
      <w:r w:rsidRPr="00CF1680">
        <w:rPr>
          <w:rFonts w:eastAsia="Calibri"/>
          <w:sz w:val="16"/>
          <w:highlight w:val="cyan"/>
        </w:rPr>
        <w:t>.</w:t>
      </w:r>
      <w:r w:rsidRPr="00CF1680">
        <w:rPr>
          <w:rFonts w:eastAsia="Calibri"/>
          <w:sz w:val="16"/>
        </w:rPr>
        <w:t xml:space="preserve"> In fact, it’s difficult to make sense of recognition being something that one can demand in the first place – as if it were a right that triggered a necessary obligation.14</w:t>
      </w:r>
    </w:p>
    <w:p w14:paraId="289F4E3B" w14:textId="77777777" w:rsidR="00893B4C" w:rsidRPr="00CF1680" w:rsidRDefault="00893B4C" w:rsidP="00893B4C">
      <w:pPr>
        <w:rPr>
          <w:rFonts w:eastAsia="Calibri"/>
          <w:sz w:val="16"/>
        </w:rPr>
      </w:pPr>
      <w:r w:rsidRPr="00CF1680">
        <w:rPr>
          <w:rFonts w:eastAsia="Calibri"/>
          <w:sz w:val="16"/>
        </w:rPr>
        <w:t>This challenge becomes acute if mutual recognition requires mediation through the state, as noted above. If the legitimacy of the state is under serious question, then the conditions for genuine mutuality and respect are absent. Thus the legacy and continuing reality of historical injustices render the politics of recognition problematic, both in terms of its explanatory power and as an appropriate normative framework for constitutional and political reform.</w:t>
      </w:r>
    </w:p>
    <w:p w14:paraId="0288F97D" w14:textId="77777777" w:rsidR="00893B4C" w:rsidRPr="00CF1680" w:rsidRDefault="00893B4C" w:rsidP="00893B4C">
      <w:pPr>
        <w:rPr>
          <w:rFonts w:eastAsia="Calibri"/>
          <w:sz w:val="16"/>
        </w:rPr>
      </w:pPr>
      <w:r w:rsidRPr="00CF1680">
        <w:rPr>
          <w:rFonts w:eastAsia="Calibri"/>
          <w:sz w:val="16"/>
        </w:rPr>
        <w:t xml:space="preserve">This critique has led indigenous and other political theorists to turn away from recognition and towards a self-conscious reconstitution of indigenous ways of life away from the liberal settler state, despite inevitably remaining in the midst of it. As I mentioned above, this can take the form of a refusal to accept the terms of the recognition game through a counter-assertion of indigenous sovereignty.15 But </w:t>
      </w:r>
      <w:r w:rsidRPr="00286123">
        <w:rPr>
          <w:rFonts w:eastAsia="Calibri"/>
          <w:b/>
          <w:highlight w:val="cyan"/>
          <w:u w:val="single"/>
        </w:rPr>
        <w:t>are there other frameworks available for thinking about the nature of justice and legitimacy in settler states</w:t>
      </w:r>
      <w:r w:rsidRPr="00CF1680">
        <w:rPr>
          <w:rFonts w:eastAsia="Calibri"/>
          <w:sz w:val="16"/>
        </w:rPr>
        <w:t xml:space="preserve"> like Australia?</w:t>
      </w:r>
    </w:p>
    <w:p w14:paraId="5BD7F1E5" w14:textId="77777777" w:rsidR="00893B4C" w:rsidRPr="00CF1680" w:rsidRDefault="00893B4C" w:rsidP="00893B4C">
      <w:pPr>
        <w:rPr>
          <w:rFonts w:eastAsia="Calibri"/>
          <w:sz w:val="16"/>
        </w:rPr>
      </w:pPr>
      <w:r w:rsidRPr="00CF1680">
        <w:rPr>
          <w:rFonts w:eastAsia="Calibri"/>
          <w:sz w:val="16"/>
        </w:rPr>
        <w:t>Power and justification</w:t>
      </w:r>
    </w:p>
    <w:p w14:paraId="0667D4F5" w14:textId="77777777" w:rsidR="00893B4C" w:rsidRPr="00CF1680" w:rsidRDefault="00893B4C" w:rsidP="00893B4C">
      <w:pPr>
        <w:rPr>
          <w:rFonts w:eastAsia="Calibri"/>
          <w:sz w:val="16"/>
        </w:rPr>
      </w:pPr>
      <w:r w:rsidRPr="00CF1680">
        <w:rPr>
          <w:rFonts w:eastAsia="Calibri"/>
          <w:sz w:val="16"/>
        </w:rPr>
        <w:t xml:space="preserve">What critics of the liberal recognition game are really focusing on is power. In refusing to play the recognition game, indigenous peoples are disrupting the legitimacy of the liberal settler state. Despite the focus on the justification and legitimacy in recent political theory, </w:t>
      </w:r>
      <w:r w:rsidRPr="00286123">
        <w:rPr>
          <w:rFonts w:eastAsia="Calibri"/>
          <w:b/>
          <w:u w:val="single"/>
        </w:rPr>
        <w:t xml:space="preserve">it is still not clear that </w:t>
      </w:r>
      <w:r w:rsidRPr="00286123">
        <w:rPr>
          <w:rFonts w:eastAsia="Calibri"/>
          <w:b/>
          <w:highlight w:val="cyan"/>
          <w:u w:val="single"/>
        </w:rPr>
        <w:t>liberal political theorists really do put power at the heart of their analysis</w:t>
      </w:r>
      <w:r w:rsidRPr="00CF1680">
        <w:rPr>
          <w:rFonts w:eastAsia="Calibri"/>
          <w:sz w:val="16"/>
        </w:rPr>
        <w:t xml:space="preserve">. </w:t>
      </w:r>
      <w:r w:rsidRPr="00286123">
        <w:rPr>
          <w:rFonts w:eastAsia="Calibri"/>
          <w:b/>
          <w:u w:val="single"/>
        </w:rPr>
        <w:t xml:space="preserve">If they did, </w:t>
      </w:r>
      <w:r w:rsidRPr="00286123">
        <w:rPr>
          <w:rFonts w:eastAsia="Calibri"/>
          <w:b/>
          <w:highlight w:val="cyan"/>
          <w:u w:val="single"/>
        </w:rPr>
        <w:t>it would shift the onus of justification from resting mainly with indigenous communities, to one owed by the state</w:t>
      </w:r>
      <w:r w:rsidRPr="00CF1680">
        <w:rPr>
          <w:rFonts w:eastAsia="Calibri"/>
          <w:sz w:val="16"/>
          <w:highlight w:val="cyan"/>
        </w:rPr>
        <w:t>.</w:t>
      </w:r>
    </w:p>
    <w:p w14:paraId="586181A9" w14:textId="77777777" w:rsidR="00893B4C" w:rsidRPr="00CF1680" w:rsidRDefault="00893B4C" w:rsidP="00893B4C">
      <w:pPr>
        <w:rPr>
          <w:rFonts w:eastAsia="Calibri"/>
          <w:sz w:val="16"/>
        </w:rPr>
      </w:pPr>
      <w:r w:rsidRPr="00CF1680">
        <w:rPr>
          <w:rFonts w:eastAsia="Calibri"/>
          <w:sz w:val="16"/>
        </w:rPr>
        <w:t>It is important to capture the nature of power as it is being used here. A frequent complaint about liberalism is that it lacks the resources to both analyse and attend to the nature of structural domination in politics.16 It is not just that the state and its agencies could (and do) interfere arbitrarily in the lives of indigenous peoples, but that domination is exercised through the background conditions of the settler political order – and thus even through the apparently ‘free’ actions of those subject to it. Can a different approach to liberal justification address these concerns?</w:t>
      </w:r>
    </w:p>
    <w:p w14:paraId="2FB81540" w14:textId="77777777" w:rsidR="00893B4C" w:rsidRPr="00CF1680" w:rsidRDefault="00893B4C" w:rsidP="00893B4C">
      <w:pPr>
        <w:rPr>
          <w:rFonts w:eastAsia="Calibri"/>
          <w:sz w:val="16"/>
        </w:rPr>
      </w:pPr>
      <w:r w:rsidRPr="00CF1680">
        <w:rPr>
          <w:rFonts w:eastAsia="Calibri"/>
          <w:sz w:val="16"/>
        </w:rPr>
        <w:t>One powerful recent attempt to respond to this challenge has been developed by Rainer</w:t>
      </w:r>
    </w:p>
    <w:p w14:paraId="4413FE75" w14:textId="77777777" w:rsidR="00893B4C" w:rsidRPr="00CF1680" w:rsidRDefault="00893B4C" w:rsidP="00893B4C">
      <w:pPr>
        <w:rPr>
          <w:rFonts w:eastAsia="Calibri"/>
          <w:sz w:val="16"/>
        </w:rPr>
      </w:pPr>
      <w:r w:rsidRPr="00CF1680">
        <w:rPr>
          <w:rFonts w:eastAsia="Calibri"/>
          <w:sz w:val="16"/>
        </w:rPr>
        <w:t xml:space="preserve">Forst. I won’t summarise all of his arguments here, but rather focus on his distinctive account of the ‘right to justification’ as a way of thinking about the legitimacy (and ultimately justice) of liberal political orders. According to Forst, </w:t>
      </w:r>
      <w:r w:rsidRPr="00286123">
        <w:rPr>
          <w:rFonts w:eastAsia="Calibri"/>
          <w:b/>
          <w:highlight w:val="cyan"/>
          <w:u w:val="single"/>
        </w:rPr>
        <w:t>people should be conceived not as ‘recipients’ but ‘agents’ of justice</w:t>
      </w:r>
      <w:r w:rsidRPr="00286123">
        <w:rPr>
          <w:rFonts w:eastAsia="Calibri"/>
          <w:b/>
          <w:u w:val="single"/>
        </w:rPr>
        <w:t>:</w:t>
      </w:r>
      <w:r w:rsidRPr="00CF1680">
        <w:rPr>
          <w:rFonts w:eastAsia="Calibri"/>
          <w:sz w:val="16"/>
        </w:rPr>
        <w:t xml:space="preserve"> that is, as ‘autonomous agents who codetermine the structure of production and distribution that determine their lives’.17 </w:t>
      </w:r>
      <w:r w:rsidRPr="00286123">
        <w:rPr>
          <w:rFonts w:eastAsia="Calibri"/>
          <w:b/>
          <w:highlight w:val="cyan"/>
          <w:u w:val="single"/>
        </w:rPr>
        <w:t>The shift is thus from a focus on recognition to power and to ‘relations of justification’: the conditions in which people are able to demand justification of the power exercised over them</w:t>
      </w:r>
      <w:r w:rsidRPr="00CF1680">
        <w:rPr>
          <w:rFonts w:eastAsia="Calibri"/>
          <w:sz w:val="16"/>
        </w:rPr>
        <w:t>. And indeed Forst makes explicit that the first question of justice is one of power – ‘the justifiability of social relations and the distribution of the “power of justification” within a political context’.18 A just order is one in which all the rules and institutions of social life are entirely ‘free of all forms of arbitrary rule or domination’.19</w:t>
      </w:r>
    </w:p>
    <w:p w14:paraId="4E15AFE9" w14:textId="77777777" w:rsidR="00893B4C" w:rsidRPr="00CF1680" w:rsidRDefault="00893B4C" w:rsidP="00893B4C">
      <w:pPr>
        <w:rPr>
          <w:rFonts w:eastAsia="Calibri"/>
          <w:sz w:val="16"/>
        </w:rPr>
      </w:pPr>
      <w:r w:rsidRPr="00CF1680">
        <w:rPr>
          <w:rFonts w:eastAsia="Calibri"/>
          <w:sz w:val="16"/>
        </w:rPr>
        <w:t>Forst is appealing here to a familiar conception of respect for the autonomy of persons, but on the basis of what he calls their moral ‘</w:t>
      </w:r>
      <w:r w:rsidRPr="00286123">
        <w:rPr>
          <w:rFonts w:eastAsia="Calibri"/>
          <w:b/>
          <w:u w:val="single"/>
        </w:rPr>
        <w:t>right to justification’</w:t>
      </w:r>
      <w:r w:rsidRPr="00CF1680">
        <w:rPr>
          <w:rFonts w:eastAsia="Calibri"/>
          <w:sz w:val="16"/>
        </w:rPr>
        <w:t xml:space="preserve">. That is, to the recursive, general principle that </w:t>
      </w:r>
      <w:r w:rsidRPr="00286123">
        <w:rPr>
          <w:rFonts w:eastAsia="Calibri"/>
          <w:b/>
          <w:u w:val="single"/>
        </w:rPr>
        <w:t>every norm appealed to in order to legitimise the use of force must be reciprocally and generally valid and</w:t>
      </w:r>
      <w:r w:rsidRPr="00CF1680">
        <w:rPr>
          <w:rFonts w:eastAsia="Calibri"/>
          <w:sz w:val="16"/>
        </w:rPr>
        <w:t xml:space="preserve">, therefore, </w:t>
      </w:r>
      <w:r w:rsidRPr="00286123">
        <w:rPr>
          <w:rFonts w:eastAsia="Calibri"/>
          <w:b/>
          <w:u w:val="single"/>
        </w:rPr>
        <w:t>justified by reciprocally and generally non-rejectable reasons</w:t>
      </w:r>
      <w:r w:rsidRPr="00CF1680">
        <w:rPr>
          <w:rFonts w:eastAsia="Calibri"/>
          <w:sz w:val="16"/>
        </w:rPr>
        <w:t xml:space="preserve">. What does this mean? </w:t>
      </w:r>
      <w:r w:rsidRPr="00286123">
        <w:rPr>
          <w:rFonts w:eastAsia="Calibri"/>
          <w:b/>
          <w:highlight w:val="cyan"/>
          <w:u w:val="single"/>
        </w:rPr>
        <w:t>When justifying the allocation of rights and resources, I cannot claim rights or resources that are denied to others and I can’t simply impose my reasons on others in making those claims</w:t>
      </w:r>
      <w:r w:rsidRPr="00CF1680">
        <w:rPr>
          <w:rFonts w:eastAsia="Calibri"/>
          <w:sz w:val="16"/>
        </w:rPr>
        <w:t>. Moreover, the reasons I offer in justifying the imposition of norms on others must be in principle shareable among all those affected, not just the dominant parties.20 The underlying normative appeal here is to respect each other’s moral and political autonomy as reason-giving and ‘reason-receiving’ agents. In political terms, this translates into a general right to justification, on terms no one can reasonably reject, of those exercises of power that affect our most vital interests.</w:t>
      </w:r>
    </w:p>
    <w:p w14:paraId="310A5C94" w14:textId="77777777" w:rsidR="00893B4C" w:rsidRPr="00CF1680" w:rsidRDefault="00893B4C" w:rsidP="00893B4C">
      <w:pPr>
        <w:rPr>
          <w:rFonts w:eastAsia="Calibri"/>
          <w:sz w:val="16"/>
        </w:rPr>
      </w:pPr>
      <w:r w:rsidRPr="00CF1680">
        <w:rPr>
          <w:rFonts w:eastAsia="Calibri"/>
          <w:sz w:val="16"/>
        </w:rPr>
        <w:t>Forst embraces a broad conception of power, including forms of structural domination. Power can be exercised for good or ill, depending on the context. And power can be exercised both in the physical sense (I prevent you from leaving the room) as well as in the ‘space of reasons’: that is, the power to shape the framework within which the legitimacy of social and political institutions are justified, including what counts as a legitimate move in those language games.</w:t>
      </w:r>
    </w:p>
    <w:p w14:paraId="758E78EC" w14:textId="77777777" w:rsidR="00893B4C" w:rsidRPr="00CF1680" w:rsidRDefault="00893B4C" w:rsidP="00893B4C">
      <w:pPr>
        <w:rPr>
          <w:rFonts w:eastAsia="Calibri"/>
          <w:sz w:val="16"/>
        </w:rPr>
      </w:pPr>
      <w:r w:rsidRPr="00CF1680">
        <w:rPr>
          <w:rFonts w:eastAsia="Calibri"/>
          <w:sz w:val="16"/>
        </w:rPr>
        <w:t>There are complex debates about the nature of justification that I cannot explore here. But at the heart of Forst’s underlying conception of normativity is that the validity (and bindingness) of norms is grounded in a form of practical deliberation among equals. A norm is valid to the extent that it withstands a certain kind of justificatory procedure. There are, of course, elaborate and sophisticated accounts of the kind of justificatory procedure required to meet the appropriate threshold – of which Forst’s is a prominent example. These neo-Kantian approaches seek to establish the validity of a procedure that avoids both moral particularism, on the one hand, and dogmatism on the other. For Forst, we can’t appeal to a particular conception of the good to justify the exercise of political power on the assumption that it is already accepted, nor to a set of pre-established common interests. Instead, we need to construct the appropriate terms of our moral and political relations collectively, respecting the fundamental freedom and equality of everyone in the process.</w:t>
      </w:r>
    </w:p>
    <w:p w14:paraId="75C1E9CC" w14:textId="77777777" w:rsidR="00893B4C" w:rsidRPr="00CF1680" w:rsidRDefault="00893B4C" w:rsidP="00893B4C">
      <w:pPr>
        <w:rPr>
          <w:rFonts w:eastAsia="Calibri"/>
          <w:sz w:val="16"/>
        </w:rPr>
      </w:pPr>
      <w:r w:rsidRPr="00CF1680">
        <w:rPr>
          <w:rFonts w:eastAsia="Calibri"/>
          <w:sz w:val="16"/>
        </w:rPr>
        <w:t xml:space="preserve">There are two significant challenges, however, for this approach. The first is the limit to what justification can do. The source of normativity of the justificatory procedure itself is, more often than not, presumed. For example, First, following Kant, accepts that there are limits to our being able to justify the normatively of justification. Like a good Kantian, he argues it is implicit in the way we grasp the nature of practical reason itself.21 In other words, and very roughly, it is tied to what it means to see oneself as a competent moral agent in the first place, sharing a world with other similar moral agents and to whom I owe appropriate justifications.22 Forst argues this is an ‘autonomous’ insight of practical reason: we grasp the other in light of the capacity to reason that each of us shares. Of course, this invites the charges of circularity and arbitrariness that the neo-Kantian tradition has long sought to avoid. I leave this critique aside here. The key point, for our purposes, is that, ultimately, the ground of normativity is modelled on practices and conceptions of practical reason. But these are very much our practices of practical reason. Practical reasoning is a social practice, as much as it is a practice of reasoning.23 It has a history. And that means that there is always the possibility that those practices have been – and continue to be – shaped by various relations of power that evade our extant conceptual and justificatory schemes. And this returns us to the question of power, as well as to the legacies of historical injustices. It’s not that the project of reconstructing the ground of normativity is impossible. Rather, it’s that we need to address the challenge of redeeming this mode of normativity in ways that stay true to its own aspirations and in light of the complex histories of our political communities. </w:t>
      </w:r>
    </w:p>
    <w:p w14:paraId="2B331EE3" w14:textId="77777777" w:rsidR="00893B4C" w:rsidRPr="00CF1680" w:rsidRDefault="00893B4C" w:rsidP="00893B4C">
      <w:pPr>
        <w:rPr>
          <w:rFonts w:eastAsia="Calibri"/>
          <w:sz w:val="16"/>
        </w:rPr>
      </w:pPr>
      <w:r w:rsidRPr="00CF1680">
        <w:rPr>
          <w:rFonts w:eastAsia="Calibri"/>
          <w:sz w:val="16"/>
        </w:rPr>
        <w:t>A constellation of normative orders</w:t>
      </w:r>
    </w:p>
    <w:p w14:paraId="6334B3F8" w14:textId="77777777" w:rsidR="00893B4C" w:rsidRPr="00CF1680" w:rsidRDefault="00893B4C" w:rsidP="00893B4C">
      <w:pPr>
        <w:rPr>
          <w:rFonts w:eastAsia="Calibri"/>
          <w:sz w:val="16"/>
        </w:rPr>
      </w:pPr>
      <w:r w:rsidRPr="00CF1680">
        <w:rPr>
          <w:rFonts w:eastAsia="Calibri"/>
          <w:sz w:val="16"/>
        </w:rPr>
        <w:t xml:space="preserve">A key insight from the critique of recognition is that our </w:t>
      </w:r>
      <w:r w:rsidRPr="00286123">
        <w:rPr>
          <w:rFonts w:eastAsia="Calibri"/>
          <w:b/>
          <w:u w:val="single"/>
        </w:rPr>
        <w:t>political communities are not only a plurality of cultures and peoples, but also of ‘normative orders’</w:t>
      </w:r>
      <w:r w:rsidRPr="00CF1680">
        <w:rPr>
          <w:rFonts w:eastAsia="Calibri"/>
          <w:sz w:val="16"/>
        </w:rPr>
        <w:t>. We need to pay attention to the historical and political contexts in which these normative orders come into being and the interactions between them over time.</w:t>
      </w:r>
    </w:p>
    <w:p w14:paraId="77E91233" w14:textId="77777777" w:rsidR="00893B4C" w:rsidRPr="00CF1680" w:rsidRDefault="00893B4C" w:rsidP="00893B4C">
      <w:pPr>
        <w:rPr>
          <w:rFonts w:eastAsia="Calibri"/>
          <w:sz w:val="16"/>
        </w:rPr>
      </w:pPr>
      <w:r w:rsidRPr="00CF1680">
        <w:rPr>
          <w:rFonts w:eastAsia="Calibri"/>
          <w:sz w:val="16"/>
        </w:rPr>
        <w:t>What do I mean by a ‘normative order’? And why do I refer to it in the plural? There is both a functionalist and prescriptive sense to the term as I intend it here. In the first instance, drawing on classic sociological theory, a normative order is any set of rules and shared expectations governing a particular social situation. But in the second much richer sense, a normative order is a cluster of values, beliefs and legitimation ‘narratives’ (religious, cultural, moral, political and legal) that people appeal to in order to justify (and contest) the practices and institutions they are both subject to and help constitute. These normative orders are plural, because they are historically constituted; and dynamic because they are undergoing change and modification through the actions of those subject to them.</w:t>
      </w:r>
    </w:p>
    <w:p w14:paraId="436C17F4" w14:textId="77777777" w:rsidR="00893B4C" w:rsidRPr="00CF1680" w:rsidRDefault="00893B4C" w:rsidP="00893B4C">
      <w:pPr>
        <w:rPr>
          <w:rFonts w:eastAsia="Calibri"/>
          <w:sz w:val="16"/>
        </w:rPr>
      </w:pPr>
      <w:r w:rsidRPr="00CF1680">
        <w:rPr>
          <w:rFonts w:eastAsia="Calibri"/>
          <w:sz w:val="16"/>
        </w:rPr>
        <w:t>What are the consequences of this picture of a plurality of normative orders for liberalism? First of all, instead of a liberal nation state (even a multicultural one) being the political form within which indigenous political communities are to be subsumed, the alternative is to conceive a liberal political order as a constellation of normative orders that overlap and intersect in complex ways above and below the state.</w:t>
      </w:r>
    </w:p>
    <w:p w14:paraId="24DFB4FF" w14:textId="77777777" w:rsidR="00893B4C" w:rsidRPr="00CF1680" w:rsidRDefault="00893B4C" w:rsidP="00893B4C">
      <w:pPr>
        <w:rPr>
          <w:rFonts w:eastAsia="Calibri"/>
          <w:sz w:val="16"/>
        </w:rPr>
      </w:pPr>
      <w:r w:rsidRPr="00CF1680">
        <w:rPr>
          <w:rFonts w:eastAsia="Calibri"/>
          <w:sz w:val="16"/>
        </w:rPr>
        <w:t>But this raises the challenge of having a plurality of normative authority. How is it possible to pluralise authority and still be a community? In fact, this is an important insight that we learn from the indigenous case. Liberalism, historically, emerged from the challenge of grappling with normative diversity of societies in a particular way. This began with religious diversity, but grew to include a wider array of normative ‘sources’. And by normative diversity I mean the different sets of values, principles and practices that people hold and which orient them in moral and political space. These conceptions of the good and right are also sources of normative authority. So the problem is not so much an absence of normative authority as a plurality of it. On what basis can a liberal political order be considered legitimate given this plurality?</w:t>
      </w:r>
    </w:p>
    <w:p w14:paraId="352F6DCF" w14:textId="77777777" w:rsidR="00893B4C" w:rsidRPr="00CF1680" w:rsidRDefault="00893B4C" w:rsidP="00893B4C">
      <w:pPr>
        <w:rPr>
          <w:rFonts w:eastAsia="Calibri"/>
          <w:sz w:val="16"/>
        </w:rPr>
      </w:pPr>
      <w:r w:rsidRPr="00CF1680">
        <w:rPr>
          <w:rFonts w:eastAsia="Calibri"/>
          <w:sz w:val="16"/>
        </w:rPr>
        <w:t>Notice the particular features of the indigenous case.24 There is no clear fact of the matter to be discovered or appealed to in order to settle the question of authority. Should we appeal to history? Which history? Should we appeal to the facts on the ground? That would seem to imply that power justifies itself. But legitimacy can’t mean successful domination. Is there a morally correct principle or value that provides the normative authority for the exercise of power in this case? Human rights, distributive justice and equality are all candidates for grounding postcolonial legitimacy, but none are conclusive, given the complexity and diversity of considerations involved. There are also other important elements at play. There is deep, underlying distrust between indigenous communities and the state, given the history of their relations. And relatedly, there are deep asymmetries of power, at multiple levels, between indigenous peoples and various agencies of the state.</w:t>
      </w:r>
    </w:p>
    <w:p w14:paraId="77946980" w14:textId="77777777" w:rsidR="00893B4C" w:rsidRPr="00CF1680" w:rsidRDefault="00893B4C" w:rsidP="00893B4C">
      <w:pPr>
        <w:rPr>
          <w:rFonts w:eastAsia="Calibri"/>
          <w:sz w:val="16"/>
        </w:rPr>
      </w:pPr>
      <w:r w:rsidRPr="00CF1680">
        <w:rPr>
          <w:rFonts w:eastAsia="Calibri"/>
          <w:sz w:val="16"/>
        </w:rPr>
        <w:t>So how can the exercise of political power in settler political societies become legitimate? In virtue of what will political decisions have the property of being legitimate? What is the ‘source of normativity’ for postcolonial political legitimacy?</w:t>
      </w:r>
    </w:p>
    <w:p w14:paraId="13A04266" w14:textId="77777777" w:rsidR="00893B4C" w:rsidRPr="00CF1680" w:rsidRDefault="00893B4C" w:rsidP="00893B4C">
      <w:pPr>
        <w:rPr>
          <w:rFonts w:eastAsia="Calibri"/>
          <w:sz w:val="16"/>
        </w:rPr>
      </w:pPr>
      <w:r w:rsidRPr="00CF1680">
        <w:rPr>
          <w:rFonts w:eastAsia="Calibri"/>
          <w:sz w:val="16"/>
        </w:rPr>
        <w:t>First of all, it is important to distinguish legitimacy from justice. These concepts are closely related – perhaps even interdependent – but not equivalent. Some (like Forst) argue that legitimacy is tightly aligned with justice, such that if the conditions required for citizens to exercise suitable ‘justificatory power’ are in place, just outcomes will follow (and vice-versa). The idea, roughly speaking, is that it doesn’t only matter what benefits or outcomes citizens enjoy, but also their role in shaping and controlling how those outcomes come about. For others, like Rawls, we need an independent theory of justice, in addition to a liberal principle of legitimacy, in order to deliver just outcomes. I don’t propose to resolve this debate here. However, note two important aspects of legitimacy that we need to keep clear. The first has to do with the quality of political relations between members of a political community. The second has to do with the social outcomes they enjoy. We might summarise these as the ‘political equality’ condition and the ‘social justice’ condition.</w:t>
      </w:r>
    </w:p>
    <w:p w14:paraId="061FEFF1" w14:textId="77777777" w:rsidR="00893B4C" w:rsidRPr="00CF1680" w:rsidRDefault="00893B4C" w:rsidP="00893B4C">
      <w:pPr>
        <w:rPr>
          <w:rFonts w:eastAsia="Calibri"/>
          <w:sz w:val="16"/>
        </w:rPr>
      </w:pPr>
      <w:r w:rsidRPr="00CF1680">
        <w:rPr>
          <w:rFonts w:eastAsia="Calibri"/>
          <w:sz w:val="16"/>
        </w:rPr>
        <w:t>Starting with the second, legitimacy is often linked to the outcomes and benefits individuals and groups enjoy as a result of the political process. The basic idea is that the better the social outcomes for the larger number of citizens, the greater the legitimacy of the regime. However, it’s clear that benefits are not a sufficient condition for legitimacy, since they can be delivered through deeply problematic political processes. Consider, for example, the case of the ‘Northern Territory National Emergency Response’ in Australia in 2007. This package of changes to welfare policy, land tenure and law enforcement was justified on the basis of an alarming report that highlighted serious cases of child sexual abuse and social dysfunction in various Northern Territory Aboriginal communities. Part of its implementation involved sending more than 600 Australian Defence Force personnel into these communities. Even if, for argument’s sake, sending in the Australian army did, in fact, end up reducing domestic violence and providing better security for members of these communities, there remain deep questions about the legitimacy of such a policy. Was there adequate consultation with those most adversely affected? Did the members of those communities have the opportunity to respond to the recommendations of the original report? What was missing from this entire episode was sufficient ‘democratic control’25 exercised by those subject to those policies. It failed the political equality condition of legitimacy.</w:t>
      </w:r>
    </w:p>
    <w:p w14:paraId="12449C76" w14:textId="77777777" w:rsidR="00893B4C" w:rsidRPr="00CF1680" w:rsidRDefault="00893B4C" w:rsidP="00893B4C">
      <w:pPr>
        <w:rPr>
          <w:rFonts w:eastAsia="Calibri"/>
          <w:sz w:val="16"/>
        </w:rPr>
      </w:pPr>
      <w:r w:rsidRPr="00CF1680">
        <w:rPr>
          <w:rFonts w:eastAsia="Calibri"/>
          <w:sz w:val="16"/>
        </w:rPr>
        <w:t>So legitimacy and justice can come apart. Social and economic goods can be distributed in illegitimate ways, including those that involve domination over the people to whom they are distributed. But equally, legitimate decision-making processes, and the institutions upon which they rest, can become de-legitimated over time, especially if they result in deeply unjust outcomes. Thus legitimacy and justice are not synonymous, but normatively interdependent in complex ways.</w:t>
      </w:r>
    </w:p>
    <w:p w14:paraId="6D331F46" w14:textId="77777777" w:rsidR="00893B4C" w:rsidRPr="00CF1680" w:rsidRDefault="00893B4C" w:rsidP="00893B4C">
      <w:pPr>
        <w:rPr>
          <w:rFonts w:eastAsia="Calibri"/>
          <w:sz w:val="16"/>
        </w:rPr>
      </w:pPr>
      <w:r w:rsidRPr="00CF1680">
        <w:rPr>
          <w:rFonts w:eastAsia="Calibri"/>
          <w:sz w:val="16"/>
        </w:rPr>
        <w:t>We need to attend to both the social and political dimensions of political community. This has been a significant failing of many recent discussions of indigenous peoples by egalitarian liberals. One reason why repeated attempts at ‘solving’ entrenched indigenous disadvantage fail (measured almost exclusively in social welfare terms) is because of the lack of political (and moral) attention accorded to indigenous normative orders in the determination of law and policy. In other words, there has been insufficient attention paid to the structural nature of the injustice underlying relations between settler states and indigenous peoples. To lack adequate control over the laws, institutions and procedures to which you are subject (and which are unavoidable), is to lack freedom from domination.</w:t>
      </w:r>
    </w:p>
    <w:p w14:paraId="5D43BA69" w14:textId="77777777" w:rsidR="00893B4C" w:rsidRPr="00CF1680" w:rsidRDefault="00893B4C" w:rsidP="00893B4C">
      <w:pPr>
        <w:rPr>
          <w:rFonts w:eastAsia="Calibri"/>
          <w:sz w:val="16"/>
        </w:rPr>
      </w:pPr>
      <w:r w:rsidRPr="00CF1680">
        <w:rPr>
          <w:rFonts w:eastAsia="Calibri"/>
          <w:sz w:val="16"/>
        </w:rPr>
        <w:t>Legitimacy and disagreement</w:t>
      </w:r>
    </w:p>
    <w:p w14:paraId="0A534343" w14:textId="77777777" w:rsidR="00893B4C" w:rsidRPr="00CF1680" w:rsidRDefault="00893B4C" w:rsidP="00893B4C">
      <w:pPr>
        <w:rPr>
          <w:rFonts w:eastAsia="Calibri"/>
          <w:sz w:val="16"/>
        </w:rPr>
      </w:pPr>
      <w:r w:rsidRPr="00CF1680">
        <w:rPr>
          <w:rFonts w:eastAsia="Calibri"/>
          <w:sz w:val="16"/>
        </w:rPr>
        <w:t>If liberal settler states are constellations of normative orders, then how can a plurality of normative authority be reconciled within a single political entity? How can these normative orders not only co-exist in non-dominating ways, but also form the basis for a genuine political community? Could any state (and the international order that surrounds it) be legitimate in these circumstances?</w:t>
      </w:r>
    </w:p>
    <w:p w14:paraId="37481125" w14:textId="77777777" w:rsidR="00893B4C" w:rsidRPr="00CF1680" w:rsidRDefault="00893B4C" w:rsidP="00893B4C">
      <w:pPr>
        <w:rPr>
          <w:rFonts w:eastAsia="Calibri"/>
          <w:sz w:val="16"/>
        </w:rPr>
      </w:pPr>
      <w:r w:rsidRPr="00CF1680">
        <w:rPr>
          <w:rFonts w:eastAsia="Calibri"/>
          <w:sz w:val="16"/>
        </w:rPr>
        <w:t>Deep disagreement is a condition of politics, or what Jeremy Waldron calls the ‘circumstance of politics’.26 There are different ways of expressing this idea. For Rawls, ‘reasonable disagreement’ is a kind of normative fact about our democratic public culture that a liberal principle of legitimacy has to accommodate.27 This is not simply a form of political realism (pace Raymond Geuss28), but an ‘elemental’ feature of politics and one of the consequences of people exercising their basic freedom. Nevertheless, we need to arrive at common decisions regarding our collective affairs. A liberal political order needs to solve what Bernard Williams called the ‘first’ question in politics – the legitimacy question – in a distinctive way: not by securing order and the conditions for cooperation by any means necessary, but rather on terms that are acceptable to all those subject to it.29 The crucial question then becomes: what counts as ‘acceptable’?</w:t>
      </w:r>
    </w:p>
    <w:p w14:paraId="62C68DEF" w14:textId="77777777" w:rsidR="00893B4C" w:rsidRPr="00CF1680" w:rsidRDefault="00893B4C" w:rsidP="00893B4C">
      <w:pPr>
        <w:rPr>
          <w:rFonts w:eastAsia="Calibri"/>
          <w:sz w:val="16"/>
        </w:rPr>
      </w:pPr>
      <w:r w:rsidRPr="00CF1680">
        <w:rPr>
          <w:rFonts w:eastAsia="Calibri"/>
          <w:sz w:val="16"/>
        </w:rPr>
        <w:t>The challenge for a distinctly liberal account of political legitimacy is thus to acknowledge the ‘circumstances of politics’ without giving up on the prospect for establishing legitimate political authority. Political decisions are complex and involve a large number of normative and empirical considerations. And this makes it difficult – even when there are normative facts that point in a particular direction – to construct a sufficiently justified collective belief about what is the correct action.</w:t>
      </w:r>
    </w:p>
    <w:p w14:paraId="763FED53" w14:textId="77777777" w:rsidR="00893B4C" w:rsidRPr="00CF1680" w:rsidRDefault="00893B4C" w:rsidP="00893B4C">
      <w:pPr>
        <w:rPr>
          <w:rFonts w:eastAsia="Calibri"/>
          <w:sz w:val="16"/>
        </w:rPr>
      </w:pPr>
      <w:r w:rsidRPr="00CF1680">
        <w:rPr>
          <w:rFonts w:eastAsia="Calibri"/>
          <w:sz w:val="16"/>
        </w:rPr>
        <w:t>Consider two recent approaches to political legitimacy that focus on different dimensions of the legitimacy problem. In the first case, the focus is on trying to reconcile the competing ‘wills’ of members of a political community (the ‘will-based approach’). In the second, the focus is on identifying the correct ‘beliefs’ that should guide the exercise of political authority (the ‘belief-based approach’).</w:t>
      </w:r>
    </w:p>
    <w:p w14:paraId="0D8091C0" w14:textId="77777777" w:rsidR="00893B4C" w:rsidRPr="00CF1680" w:rsidRDefault="00893B4C" w:rsidP="00893B4C">
      <w:pPr>
        <w:rPr>
          <w:rFonts w:eastAsia="Calibri"/>
          <w:sz w:val="16"/>
        </w:rPr>
      </w:pPr>
      <w:r w:rsidRPr="00CF1680">
        <w:rPr>
          <w:rFonts w:eastAsia="Calibri"/>
          <w:sz w:val="16"/>
        </w:rPr>
        <w:t>According to the first dimension of the legitimacy problem, taking people as ‘selfauthenticating sources of valid claims’30 (as Rawls put it), how do we accommodate the plurality and often conflicting claims about what ought to be done? How do we make political decisions on behalf of people with conflicting wills? Legitimate political decisions, on this view, adjudicate between the wills of citizens in the right way: for Rawls, this means deciding in accordance with a constitution ‘the essentials of which all citizens as free and equal may reasonably be expected to endorse’.31 For Philip Pettit, on the other hand, citizens need to have ‘equal control’ over political decisions, which means essentially two things: they must be capable of influencing and directing the political power being exercised over them. In the first case, they must have equal access to a ‘system of popular influence over government’ and enabled to ‘share equally in operating that system’.32 And second, that this ‘system of popular influence’ must actually impose a direction on government that all (who are subject to it) have equal reason to welcome. Thus for both Rawls and Pettit, albeit for different reasons, each citizen must be able to endorse, in some reasonable way, the exercise of power that they are both subject to and help constitute. The challenge they both face is how to justify this given the diversity of wills and thus beliefs about both the ‘good’ and the ‘right’ (including about the nature of the relevant ‘constitutional essentials’). Of course, there is also the problem of whether our existing electoral systems and institutions are capable of delivering genuine ‘democratic control’ in the first place.33</w:t>
      </w:r>
    </w:p>
    <w:p w14:paraId="18642B53" w14:textId="77777777" w:rsidR="00893B4C" w:rsidRPr="00CF1680" w:rsidRDefault="00893B4C" w:rsidP="00893B4C">
      <w:pPr>
        <w:rPr>
          <w:rFonts w:eastAsia="Calibri"/>
          <w:sz w:val="16"/>
        </w:rPr>
      </w:pPr>
      <w:r w:rsidRPr="00CF1680">
        <w:rPr>
          <w:rFonts w:eastAsia="Calibri"/>
          <w:sz w:val="16"/>
        </w:rPr>
        <w:t xml:space="preserve">According to the second dimension, political legitimacy ought to track judgement independent normative facts about what should be done. </w:t>
      </w:r>
      <w:r w:rsidRPr="00286123">
        <w:rPr>
          <w:rFonts w:eastAsia="Calibri"/>
          <w:b/>
          <w:highlight w:val="cyan"/>
          <w:u w:val="single"/>
        </w:rPr>
        <w:t>Political decisions</w:t>
      </w:r>
      <w:r w:rsidRPr="00CF1680">
        <w:rPr>
          <w:rFonts w:eastAsia="Calibri"/>
          <w:sz w:val="16"/>
          <w:highlight w:val="cyan"/>
        </w:rPr>
        <w:t>,</w:t>
      </w:r>
      <w:r w:rsidRPr="00CF1680">
        <w:rPr>
          <w:rFonts w:eastAsia="Calibri"/>
          <w:sz w:val="16"/>
        </w:rPr>
        <w:t xml:space="preserve"> in other words, </w:t>
      </w:r>
      <w:r w:rsidRPr="00286123">
        <w:rPr>
          <w:rFonts w:eastAsia="Calibri"/>
          <w:b/>
          <w:highlight w:val="cyan"/>
          <w:u w:val="single"/>
        </w:rPr>
        <w:t>need to be responsive to valid claims about what ought be done</w:t>
      </w:r>
      <w:r w:rsidRPr="00CF1680">
        <w:rPr>
          <w:rFonts w:eastAsia="Calibri"/>
          <w:sz w:val="16"/>
          <w:highlight w:val="cyan"/>
        </w:rPr>
        <w:t>.</w:t>
      </w:r>
      <w:r w:rsidRPr="00CF1680">
        <w:rPr>
          <w:rFonts w:eastAsia="Calibri"/>
          <w:sz w:val="16"/>
        </w:rPr>
        <w:t xml:space="preserve">34 </w:t>
      </w:r>
      <w:r w:rsidRPr="00286123">
        <w:rPr>
          <w:rFonts w:eastAsia="Calibri"/>
          <w:b/>
          <w:u w:val="single"/>
        </w:rPr>
        <w:t>The problem of political legitimacy is</w:t>
      </w:r>
      <w:r w:rsidRPr="00CF1680">
        <w:rPr>
          <w:rFonts w:eastAsia="Calibri"/>
          <w:sz w:val="16"/>
        </w:rPr>
        <w:t xml:space="preserve"> thus not (or perhaps, </w:t>
      </w:r>
      <w:r w:rsidRPr="00286123">
        <w:rPr>
          <w:rFonts w:eastAsia="Calibri"/>
          <w:b/>
          <w:u w:val="single"/>
        </w:rPr>
        <w:t>not only) to adjudicate between conflicting wills, but to identify the correct judgement about what ought be done</w:t>
      </w:r>
      <w:r w:rsidRPr="00CF1680">
        <w:rPr>
          <w:rFonts w:eastAsia="Calibri"/>
          <w:sz w:val="16"/>
        </w:rPr>
        <w:t xml:space="preserve">. </w:t>
      </w:r>
      <w:r w:rsidRPr="00286123">
        <w:rPr>
          <w:rFonts w:eastAsia="Calibri"/>
          <w:b/>
          <w:u w:val="single"/>
        </w:rPr>
        <w:t>Political decisions that recommend genocide or the violation of human rights</w:t>
      </w:r>
      <w:r w:rsidRPr="00CF1680">
        <w:rPr>
          <w:rFonts w:eastAsia="Calibri"/>
          <w:sz w:val="16"/>
        </w:rPr>
        <w:t xml:space="preserve">, for example, </w:t>
      </w:r>
      <w:r w:rsidRPr="00286123">
        <w:rPr>
          <w:rFonts w:eastAsia="Calibri"/>
          <w:b/>
          <w:u w:val="single"/>
        </w:rPr>
        <w:t>are not illegitimate because they result in actions that fail to treat individuals as ‘self-originating sources of valid claims’.</w:t>
      </w:r>
      <w:r w:rsidRPr="00CF1680">
        <w:rPr>
          <w:rFonts w:eastAsia="Calibri"/>
          <w:sz w:val="16"/>
        </w:rPr>
        <w:t xml:space="preserve"> </w:t>
      </w:r>
      <w:r w:rsidRPr="00286123">
        <w:rPr>
          <w:rFonts w:eastAsia="Calibri"/>
          <w:b/>
          <w:u w:val="single"/>
        </w:rPr>
        <w:t>Rather, they are illegitimate because they are wrong, independently of what people might will</w:t>
      </w:r>
      <w:r w:rsidRPr="00CF1680">
        <w:rPr>
          <w:rFonts w:eastAsia="Calibri"/>
          <w:sz w:val="16"/>
        </w:rPr>
        <w:t xml:space="preserve"> (or not will). Validity does not stem from a process of adjudication between wills, but rather from the correct normative authority.</w:t>
      </w:r>
    </w:p>
    <w:p w14:paraId="55DEC7F2" w14:textId="77777777" w:rsidR="00893B4C" w:rsidRPr="00CF1680" w:rsidRDefault="00893B4C" w:rsidP="00893B4C">
      <w:pPr>
        <w:rPr>
          <w:rFonts w:eastAsia="Calibri"/>
          <w:sz w:val="16"/>
        </w:rPr>
      </w:pPr>
      <w:r w:rsidRPr="00CF1680">
        <w:rPr>
          <w:rFonts w:eastAsia="Calibri"/>
          <w:sz w:val="16"/>
        </w:rPr>
        <w:t xml:space="preserve">There is another aspect of the belief-based approach to political legitimacy that raises a further challenge. As Fabienne Peter has argued, according to this approach, </w:t>
      </w:r>
      <w:r w:rsidRPr="00286123">
        <w:rPr>
          <w:rFonts w:eastAsia="Calibri"/>
          <w:b/>
          <w:u w:val="single"/>
        </w:rPr>
        <w:t>the force of normative facts must somehow ‘reach through’ to our will formation</w:t>
      </w:r>
      <w:r w:rsidRPr="00CF1680">
        <w:rPr>
          <w:rFonts w:eastAsia="Calibri"/>
          <w:sz w:val="16"/>
        </w:rPr>
        <w:t xml:space="preserve">:35 </w:t>
      </w:r>
      <w:r w:rsidRPr="00286123">
        <w:rPr>
          <w:rFonts w:eastAsia="Calibri"/>
          <w:b/>
          <w:u w:val="single"/>
        </w:rPr>
        <w:t>it should help form our judgements about the validity and legitimacy of political decisions taken in our name</w:t>
      </w:r>
      <w:r w:rsidRPr="00CF1680">
        <w:rPr>
          <w:rFonts w:eastAsia="Calibri"/>
          <w:sz w:val="16"/>
        </w:rPr>
        <w:t>. The more successful the normative orientation that normative facts provide, the more significant the normative authority for determining the legitimacy of political decisions.</w:t>
      </w:r>
    </w:p>
    <w:p w14:paraId="5EA982FA" w14:textId="77777777" w:rsidR="00893B4C" w:rsidRPr="00CF1680" w:rsidRDefault="00893B4C" w:rsidP="00893B4C">
      <w:pPr>
        <w:rPr>
          <w:rFonts w:eastAsia="Calibri"/>
          <w:sz w:val="16"/>
        </w:rPr>
      </w:pPr>
      <w:r w:rsidRPr="00286123">
        <w:rPr>
          <w:rFonts w:eastAsia="Calibri"/>
          <w:b/>
          <w:u w:val="single"/>
        </w:rPr>
        <w:t>But of course we are also always acting from within</w:t>
      </w:r>
      <w:r w:rsidRPr="00CF1680">
        <w:rPr>
          <w:rFonts w:eastAsia="Calibri"/>
          <w:sz w:val="16"/>
        </w:rPr>
        <w:t xml:space="preserve"> </w:t>
      </w:r>
      <w:r w:rsidRPr="00286123">
        <w:rPr>
          <w:rFonts w:eastAsia="Calibri"/>
          <w:b/>
          <w:u w:val="single"/>
        </w:rPr>
        <w:t>existing institutions and practices</w:t>
      </w:r>
      <w:r w:rsidRPr="00CF1680">
        <w:rPr>
          <w:rFonts w:eastAsia="Calibri"/>
          <w:sz w:val="16"/>
        </w:rPr>
        <w:t xml:space="preserve"> – within history. This is particularly important for thinking about the nature of political legitimacy. Again, recall the context of this special issue. The history of the relations between indigenous peoples and the state is a critical feature of the conditions required for effective normative authority to be established. The challenge for any conception of legitimacy – belief-based, will-based or ‘realist’ – is how to ensure that the acceptance of a justification for the exercise of power is not itself produced by the coercive power that is being justified. </w:t>
      </w:r>
      <w:r w:rsidRPr="00286123">
        <w:rPr>
          <w:rFonts w:eastAsia="Calibri"/>
          <w:b/>
          <w:u w:val="single"/>
        </w:rPr>
        <w:t>Does the colonial past and present of liberal settler states make political legitimacy impossible</w:t>
      </w:r>
      <w:r w:rsidRPr="00CF1680">
        <w:rPr>
          <w:rFonts w:eastAsia="Calibri"/>
          <w:sz w:val="16"/>
        </w:rPr>
        <w:t xml:space="preserve"> in this sense? </w:t>
      </w:r>
      <w:r w:rsidRPr="00286123">
        <w:rPr>
          <w:rFonts w:eastAsia="Calibri"/>
          <w:b/>
          <w:highlight w:val="cyan"/>
          <w:u w:val="single"/>
        </w:rPr>
        <w:t>Are the institutions and practices of contemporary settler states so saturated by the legacy of colonialism that any claim to legitimacy</w:t>
      </w:r>
      <w:r w:rsidRPr="00CF1680">
        <w:rPr>
          <w:rFonts w:eastAsia="Calibri"/>
          <w:sz w:val="16"/>
        </w:rPr>
        <w:t xml:space="preserve"> – either now or in the future – </w:t>
      </w:r>
      <w:r w:rsidRPr="00286123">
        <w:rPr>
          <w:rFonts w:eastAsia="Calibri"/>
          <w:b/>
          <w:highlight w:val="cyan"/>
          <w:u w:val="single"/>
        </w:rPr>
        <w:t>is hopeless? The politics of ‘refusal’ of the liberal ‘politics of recognition’ articulated by Simpson and others trades on this powerful claim</w:t>
      </w:r>
      <w:r w:rsidRPr="00CF1680">
        <w:rPr>
          <w:rFonts w:eastAsia="Calibri"/>
          <w:sz w:val="16"/>
          <w:highlight w:val="cyan"/>
        </w:rPr>
        <w:t>.</w:t>
      </w:r>
    </w:p>
    <w:p w14:paraId="28129886" w14:textId="77777777" w:rsidR="00893B4C" w:rsidRPr="00CF1680" w:rsidRDefault="00893B4C" w:rsidP="00893B4C">
      <w:pPr>
        <w:rPr>
          <w:rFonts w:eastAsia="Calibri"/>
          <w:sz w:val="16"/>
        </w:rPr>
      </w:pPr>
      <w:r w:rsidRPr="00CF1680">
        <w:rPr>
          <w:rFonts w:eastAsia="Calibri"/>
          <w:sz w:val="16"/>
        </w:rPr>
        <w:t>The politics of political legitimacy</w:t>
      </w:r>
    </w:p>
    <w:p w14:paraId="6C720F24" w14:textId="77777777" w:rsidR="00893B4C" w:rsidRPr="00CF1680" w:rsidRDefault="00893B4C" w:rsidP="00893B4C">
      <w:pPr>
        <w:rPr>
          <w:rFonts w:eastAsia="Calibri"/>
          <w:sz w:val="16"/>
        </w:rPr>
      </w:pPr>
      <w:r w:rsidRPr="00CF1680">
        <w:rPr>
          <w:rFonts w:eastAsia="Calibri"/>
          <w:sz w:val="16"/>
        </w:rPr>
        <w:t xml:space="preserve">However, </w:t>
      </w:r>
      <w:r w:rsidRPr="00286123">
        <w:rPr>
          <w:rFonts w:eastAsia="Calibri"/>
          <w:b/>
          <w:u w:val="single"/>
        </w:rPr>
        <w:t>one danger of abandoning a belief-based conception of political legitimacy</w:t>
      </w:r>
      <w:r w:rsidRPr="00CF1680">
        <w:rPr>
          <w:rFonts w:eastAsia="Calibri"/>
          <w:sz w:val="16"/>
        </w:rPr>
        <w:t xml:space="preserve"> completely </w:t>
      </w:r>
      <w:r w:rsidRPr="00286123">
        <w:rPr>
          <w:rFonts w:eastAsia="Calibri"/>
          <w:b/>
          <w:u w:val="single"/>
        </w:rPr>
        <w:t xml:space="preserve">is that </w:t>
      </w:r>
      <w:r w:rsidRPr="00286123">
        <w:rPr>
          <w:rFonts w:eastAsia="Calibri"/>
          <w:b/>
          <w:highlight w:val="cyan"/>
          <w:u w:val="single"/>
        </w:rPr>
        <w:t>we risk having nothing to say about political legitimacy at all</w:t>
      </w:r>
      <w:r w:rsidRPr="00CF1680">
        <w:rPr>
          <w:rFonts w:eastAsia="Calibri"/>
          <w:sz w:val="16"/>
          <w:highlight w:val="cyan"/>
        </w:rPr>
        <w:t>.</w:t>
      </w:r>
      <w:r w:rsidRPr="00CF1680">
        <w:rPr>
          <w:rFonts w:eastAsia="Calibri"/>
          <w:sz w:val="16"/>
        </w:rPr>
        <w:t xml:space="preserve"> </w:t>
      </w:r>
      <w:r w:rsidRPr="00286123">
        <w:rPr>
          <w:rFonts w:eastAsia="Calibri"/>
          <w:b/>
          <w:u w:val="single"/>
        </w:rPr>
        <w:t>If there is no available normative authority, then either collective decision-making is impossible, or all political decisions are illegitimate</w:t>
      </w:r>
      <w:r w:rsidRPr="00CF1680">
        <w:rPr>
          <w:rFonts w:eastAsia="Calibri"/>
          <w:sz w:val="16"/>
        </w:rPr>
        <w:t>. The first is moot given the need for collective decisions about our public affairs. So the second looms as the greatest challenge. Belief-based accounts of political legitimacy tend to lack a sufficient response to the problem of the plurality of normative authority.</w:t>
      </w:r>
    </w:p>
    <w:p w14:paraId="6EBBB656" w14:textId="77777777" w:rsidR="00893B4C" w:rsidRPr="00CF1680" w:rsidRDefault="00893B4C" w:rsidP="00893B4C">
      <w:pPr>
        <w:rPr>
          <w:rFonts w:eastAsia="Calibri"/>
          <w:sz w:val="16"/>
        </w:rPr>
      </w:pPr>
      <w:r w:rsidRPr="00CF1680">
        <w:rPr>
          <w:rFonts w:eastAsia="Calibri"/>
          <w:sz w:val="16"/>
        </w:rPr>
        <w:t>So this leaves us with two options. Either we opt for a hybrid of the belief-based and will-based accounts of political legitimacy, and accept that there are agreement-independent normative standards for collective decision-making, but no straight-forward way of enforcing them given the ‘circumstances of politics’. Or, we embrace the will-based account and thus the challenge of justifying the process (and institutions) through which we adjudicate between a plethora of conflicting wills.</w:t>
      </w:r>
    </w:p>
    <w:p w14:paraId="324EEE90" w14:textId="77777777" w:rsidR="00893B4C" w:rsidRPr="00CF1680" w:rsidRDefault="00893B4C" w:rsidP="00893B4C">
      <w:pPr>
        <w:rPr>
          <w:rFonts w:eastAsia="Calibri"/>
          <w:sz w:val="16"/>
        </w:rPr>
      </w:pPr>
      <w:r w:rsidRPr="00CF1680">
        <w:rPr>
          <w:rFonts w:eastAsia="Calibri"/>
          <w:sz w:val="16"/>
        </w:rPr>
        <w:t>However, this way of characterising the problem is perhaps too stark. The push and pull between the adjudication of wills and the attempt to establish normative authority just is the ‘politics’ of political legitimacy. Tying justification to legitimacy means that political decisions must be justified to citizens: the reasons upon which legitimate political decision-making are based, in other words, are unavoidably agreement-dependent. This is so even if we believe there are agreement-independent normative facts that should guide political decision-making (i.e. that there are genuinely objective public reasons).36 The emphasis on justification-to shifts the onus from the state to the citizen and the normative contexts within which they are situated.</w:t>
      </w:r>
    </w:p>
    <w:p w14:paraId="1922E4C1" w14:textId="77777777" w:rsidR="00893B4C" w:rsidRPr="00CF1680" w:rsidRDefault="00893B4C" w:rsidP="00893B4C">
      <w:pPr>
        <w:rPr>
          <w:rFonts w:eastAsia="Calibri"/>
          <w:sz w:val="16"/>
        </w:rPr>
      </w:pPr>
      <w:r w:rsidRPr="00CF1680">
        <w:rPr>
          <w:rFonts w:eastAsia="Calibri"/>
          <w:sz w:val="16"/>
        </w:rPr>
        <w:t xml:space="preserve">The promise of this </w:t>
      </w:r>
      <w:r w:rsidRPr="00286123">
        <w:rPr>
          <w:rFonts w:eastAsia="Calibri"/>
          <w:b/>
          <w:u w:val="single"/>
        </w:rPr>
        <w:t>public justification</w:t>
      </w:r>
      <w:r w:rsidRPr="00CF1680">
        <w:rPr>
          <w:rFonts w:eastAsia="Calibri"/>
          <w:sz w:val="16"/>
        </w:rPr>
        <w:t xml:space="preserve"> approach, only sketchily outlined here, is that it </w:t>
      </w:r>
      <w:r w:rsidRPr="00286123">
        <w:rPr>
          <w:rFonts w:eastAsia="Calibri"/>
          <w:b/>
          <w:u w:val="single"/>
        </w:rPr>
        <w:t>creates the conditions for the emergence of new forms of ‘multi-personal’ reasons</w:t>
      </w:r>
      <w:r w:rsidRPr="00CF1680">
        <w:rPr>
          <w:rFonts w:eastAsia="Calibri"/>
          <w:sz w:val="16"/>
        </w:rPr>
        <w:t xml:space="preserve"> that serve as the basis for the now more complex grounds of political legitimacy. </w:t>
      </w:r>
      <w:r w:rsidRPr="00286123">
        <w:rPr>
          <w:rFonts w:eastAsia="Calibri"/>
          <w:b/>
          <w:u w:val="single"/>
        </w:rPr>
        <w:t>Multi-personal reasons are reasons that can be endorsed from a range of different perspectives and that emerge from the bottom-up – through ongoing, historically situated, multi-perspectival public reasoning – as opposed to ‘top-down’ state-based reasoning</w:t>
      </w:r>
      <w:r w:rsidRPr="00CF1680">
        <w:rPr>
          <w:rFonts w:eastAsia="Calibri"/>
          <w:sz w:val="16"/>
        </w:rPr>
        <w:t>.</w:t>
      </w:r>
    </w:p>
    <w:p w14:paraId="6AAE7CCE" w14:textId="77777777" w:rsidR="00893B4C" w:rsidRPr="00CF1680" w:rsidRDefault="00893B4C" w:rsidP="00893B4C">
      <w:pPr>
        <w:rPr>
          <w:rFonts w:eastAsia="Calibri"/>
          <w:sz w:val="16"/>
        </w:rPr>
      </w:pPr>
      <w:r w:rsidRPr="00CF1680">
        <w:rPr>
          <w:rFonts w:eastAsia="Calibri"/>
          <w:sz w:val="16"/>
        </w:rPr>
        <w:t xml:space="preserve">For this to occur, however, our modes of public reasoning and political institutions must remain open to counter-assertions and contestations of our existing normative orders and authorities. Recall the challenge noted above when the very processes most in need of legitimation are rendered immune from contestation. What recent indigenous political theory (and activism) has made clear is the extent to which we are often blind to these ‘structures of domination’. And this can mean that the forms of mutual justification envisaged by liberal egalitarian theorists (such as Rawls or Forst) become practically impossible from the perspective of indigenous peoples.37 Thus, </w:t>
      </w:r>
      <w:r w:rsidRPr="00286123">
        <w:rPr>
          <w:rFonts w:eastAsia="Calibri"/>
          <w:b/>
          <w:u w:val="single"/>
        </w:rPr>
        <w:t>political legitimacy needs to be pluralised to reveal the shifting multiplicity of normative orders within an existing state – especially the settler state</w:t>
      </w:r>
      <w:r w:rsidRPr="00CF1680">
        <w:rPr>
          <w:rFonts w:eastAsia="Calibri"/>
          <w:sz w:val="16"/>
        </w:rPr>
        <w:t>. However, and at the same time, we then need to develop the terms of mediation, engagement and adjudication between these different orders that could form the basis of new claims to legitimacy.</w:t>
      </w:r>
    </w:p>
    <w:p w14:paraId="42F6C99F" w14:textId="77777777" w:rsidR="00893B4C" w:rsidRPr="00CF1680" w:rsidRDefault="00893B4C" w:rsidP="00893B4C">
      <w:pPr>
        <w:rPr>
          <w:rFonts w:eastAsia="Calibri"/>
          <w:sz w:val="16"/>
        </w:rPr>
      </w:pPr>
      <w:r w:rsidRPr="00CF1680">
        <w:rPr>
          <w:rFonts w:eastAsia="Calibri"/>
          <w:sz w:val="16"/>
        </w:rPr>
        <w:t>A deep, underlying question raised by the challenge of political legitimacy is whether a political community can be forged in ways that do not entail a desire for mastery and domination – of human beings over each other and over nature. The history of settler colonialism demonstrates how indigenous peoples have experienced the promise of liberal legitimacy as perpetually deferred, if not a matter of colossal bad faith. The self-proclaimed desire of contemporary neo-Kantians (and neo-Hegelians) to acknowledge the limits of practical reason in justifying liberal institutions has been seen, instead, as justifying existing conceptions of sovereignty and self-determination that need to be challenged from an indigenous perspective.</w:t>
      </w:r>
    </w:p>
    <w:p w14:paraId="10A1A9FD" w14:textId="77777777" w:rsidR="00893B4C" w:rsidRPr="00CF1680" w:rsidRDefault="00893B4C" w:rsidP="00893B4C">
      <w:pPr>
        <w:rPr>
          <w:rFonts w:eastAsia="Calibri"/>
          <w:sz w:val="16"/>
        </w:rPr>
      </w:pPr>
      <w:r w:rsidRPr="00CF1680">
        <w:rPr>
          <w:rFonts w:eastAsia="Calibri"/>
          <w:sz w:val="16"/>
        </w:rPr>
        <w:t xml:space="preserve">But after this critique of settler colonialism, what kind of politics are we left with? The global structures of sovereignty and capital might appear so entrenched, and yet based on such flagrant violations of liberal egalitarian principles, that we are at a kind of dead end for liberalism. And so </w:t>
      </w:r>
      <w:r w:rsidRPr="00286123">
        <w:rPr>
          <w:rFonts w:eastAsia="Calibri"/>
          <w:b/>
          <w:u w:val="single"/>
        </w:rPr>
        <w:t xml:space="preserve">it seems </w:t>
      </w:r>
      <w:r w:rsidRPr="00286123">
        <w:rPr>
          <w:rFonts w:eastAsia="Calibri"/>
          <w:b/>
          <w:highlight w:val="cyan"/>
          <w:u w:val="single"/>
        </w:rPr>
        <w:t>to call for the enactment of forms of indigenous sovereignty</w:t>
      </w:r>
      <w:r w:rsidRPr="00286123">
        <w:rPr>
          <w:rFonts w:eastAsia="Calibri"/>
          <w:b/>
          <w:u w:val="single"/>
        </w:rPr>
        <w:t xml:space="preserve"> and normativity located </w:t>
      </w:r>
      <w:r w:rsidRPr="00286123">
        <w:rPr>
          <w:rFonts w:eastAsia="Calibri"/>
          <w:b/>
          <w:highlight w:val="cyan"/>
          <w:u w:val="single"/>
        </w:rPr>
        <w:t>outside of liberal democratic practices altogether</w:t>
      </w:r>
      <w:r w:rsidRPr="00CF1680">
        <w:rPr>
          <w:rFonts w:eastAsia="Calibri"/>
          <w:sz w:val="16"/>
        </w:rPr>
        <w:t xml:space="preserve">. However, </w:t>
      </w:r>
      <w:r w:rsidRPr="00286123">
        <w:rPr>
          <w:rFonts w:eastAsia="Calibri"/>
          <w:b/>
          <w:u w:val="single"/>
        </w:rPr>
        <w:t>that too i</w:t>
      </w:r>
      <w:r w:rsidRPr="00286123">
        <w:rPr>
          <w:rFonts w:eastAsia="Calibri"/>
          <w:b/>
          <w:highlight w:val="cyan"/>
          <w:u w:val="single"/>
        </w:rPr>
        <w:t>s</w:t>
      </w:r>
      <w:r w:rsidRPr="00286123">
        <w:rPr>
          <w:rFonts w:eastAsia="Calibri"/>
          <w:b/>
          <w:u w:val="single"/>
        </w:rPr>
        <w:t xml:space="preserve"> </w:t>
      </w:r>
      <w:r w:rsidRPr="00286123">
        <w:rPr>
          <w:rFonts w:eastAsia="Calibri"/>
          <w:b/>
          <w:highlight w:val="cyan"/>
          <w:u w:val="single"/>
        </w:rPr>
        <w:t>problematic, if only given the aspirations of many indigenous peoples themselv</w:t>
      </w:r>
      <w:r w:rsidRPr="00286123">
        <w:rPr>
          <w:rFonts w:eastAsia="Calibri"/>
          <w:b/>
          <w:u w:val="single"/>
        </w:rPr>
        <w:t>es</w:t>
      </w:r>
      <w:r w:rsidRPr="00CF1680">
        <w:rPr>
          <w:rFonts w:eastAsia="Calibri"/>
          <w:sz w:val="16"/>
        </w:rPr>
        <w:t xml:space="preserve">. And so, perhaps, a more promising question emerges: </w:t>
      </w:r>
      <w:r w:rsidRPr="00286123">
        <w:rPr>
          <w:rFonts w:eastAsia="Calibri"/>
          <w:b/>
          <w:highlight w:val="cyan"/>
          <w:u w:val="single"/>
        </w:rPr>
        <w:t>how do we create new resonances between these now multiple normativities in our communities</w:t>
      </w:r>
      <w:r w:rsidRPr="00CF1680">
        <w:rPr>
          <w:rFonts w:eastAsia="Calibri"/>
          <w:sz w:val="16"/>
        </w:rPr>
        <w:t>, and th</w:t>
      </w:r>
      <w:r w:rsidRPr="00286123">
        <w:rPr>
          <w:rFonts w:eastAsia="Calibri"/>
          <w:b/>
          <w:u w:val="single"/>
        </w:rPr>
        <w:t>us new modes of solidarity required to identify and then address domestic and global injustices</w:t>
      </w:r>
      <w:r w:rsidRPr="00CF1680">
        <w:rPr>
          <w:rFonts w:eastAsia="Calibri"/>
          <w:sz w:val="16"/>
        </w:rPr>
        <w:t xml:space="preserve">? </w:t>
      </w:r>
      <w:r w:rsidRPr="00286123">
        <w:rPr>
          <w:rFonts w:eastAsia="Calibri"/>
          <w:b/>
          <w:highlight w:val="cyan"/>
          <w:u w:val="single"/>
        </w:rPr>
        <w:t>This should be the focus of a resolutely anti-colonial</w:t>
      </w:r>
      <w:r w:rsidRPr="00286123">
        <w:rPr>
          <w:rFonts w:eastAsia="Calibri"/>
          <w:b/>
          <w:u w:val="single"/>
        </w:rPr>
        <w:t xml:space="preserve"> and egalitarian </w:t>
      </w:r>
      <w:r w:rsidRPr="00286123">
        <w:rPr>
          <w:rFonts w:eastAsia="Calibri"/>
          <w:b/>
          <w:highlight w:val="cyan"/>
          <w:u w:val="single"/>
        </w:rPr>
        <w:t>political theory</w:t>
      </w:r>
    </w:p>
    <w:p w14:paraId="2502FE7E" w14:textId="77777777" w:rsidR="00893B4C" w:rsidRPr="00286123" w:rsidRDefault="00893B4C" w:rsidP="00893B4C">
      <w:pPr>
        <w:keepNext/>
        <w:keepLines/>
        <w:spacing w:before="200"/>
        <w:outlineLvl w:val="3"/>
        <w:rPr>
          <w:rFonts w:eastAsia="MS Gothic" w:cs="Times New Roman"/>
          <w:b/>
          <w:iCs/>
        </w:rPr>
      </w:pPr>
      <w:r w:rsidRPr="00286123">
        <w:rPr>
          <w:rFonts w:eastAsia="MS Gothic" w:cs="Times New Roman"/>
          <w:b/>
          <w:iCs/>
        </w:rPr>
        <w:t xml:space="preserve">Humanism is </w:t>
      </w:r>
      <w:r w:rsidRPr="00286123">
        <w:rPr>
          <w:rFonts w:eastAsia="MS Gothic" w:cs="Times New Roman"/>
          <w:b/>
          <w:iCs/>
          <w:u w:val="single"/>
        </w:rPr>
        <w:t>contingently good</w:t>
      </w:r>
      <w:r w:rsidRPr="00286123">
        <w:rPr>
          <w:rFonts w:eastAsia="MS Gothic" w:cs="Times New Roman"/>
          <w:b/>
          <w:iCs/>
        </w:rPr>
        <w:t xml:space="preserve"> and alternatives are </w:t>
      </w:r>
      <w:r w:rsidRPr="00286123">
        <w:rPr>
          <w:rFonts w:eastAsia="MS Gothic" w:cs="Times New Roman"/>
          <w:b/>
          <w:iCs/>
          <w:u w:val="single"/>
        </w:rPr>
        <w:t>far worse</w:t>
      </w:r>
    </w:p>
    <w:p w14:paraId="7EE9E85C" w14:textId="77777777" w:rsidR="00893B4C" w:rsidRPr="00286123" w:rsidRDefault="00893B4C" w:rsidP="00893B4C">
      <w:pPr>
        <w:rPr>
          <w:rFonts w:eastAsia="Cambria"/>
        </w:rPr>
      </w:pPr>
      <w:r w:rsidRPr="00286123">
        <w:rPr>
          <w:rFonts w:eastAsia="Calibri"/>
          <w:b/>
          <w:bCs/>
          <w:u w:val="single"/>
        </w:rPr>
        <w:t>Lester 12</w:t>
      </w:r>
      <w:r w:rsidRPr="00286123">
        <w:rPr>
          <w:rFonts w:eastAsia="Cambria"/>
        </w:rPr>
        <w:t xml:space="preserve"> – Alan Lester, Director of Interdisciplinary Research, Professor of Historical Geography, and Co-Director of the Colonial and Postcolonial Studies Network at the University of Sussex, 2012 (</w:t>
      </w:r>
      <w:r w:rsidRPr="00286123">
        <w:rPr>
          <w:rFonts w:eastAsia="Cambria"/>
          <w:i/>
        </w:rPr>
        <w:t>Humanism, Race and the Colonial Frontier</w:t>
      </w:r>
      <w:r w:rsidRPr="00286123">
        <w:rPr>
          <w:rFonts w:eastAsia="Cambria"/>
        </w:rPr>
        <w:t>, Published of the Institute of British Geographers, Volume 37, Issue 1, p. 132-148)</w:t>
      </w:r>
    </w:p>
    <w:p w14:paraId="6E84014A" w14:textId="77777777" w:rsidR="00893B4C" w:rsidRPr="00286123" w:rsidRDefault="00893B4C" w:rsidP="00893B4C">
      <w:pPr>
        <w:rPr>
          <w:rFonts w:eastAsia="Cambria"/>
          <w:bCs/>
          <w:sz w:val="16"/>
        </w:rPr>
      </w:pPr>
      <w:r w:rsidRPr="00286123">
        <w:rPr>
          <w:rFonts w:eastAsia="Cambria"/>
          <w:bCs/>
          <w:u w:val="single"/>
        </w:rPr>
        <w:t>Anderson argues that it is not an issue of extending humanity to</w:t>
      </w:r>
      <w:r w:rsidRPr="00286123">
        <w:rPr>
          <w:rFonts w:eastAsia="Cambria"/>
          <w:bCs/>
          <w:sz w:val="16"/>
        </w:rPr>
        <w:t xml:space="preserve"> … negatively </w:t>
      </w:r>
      <w:r w:rsidRPr="00286123">
        <w:rPr>
          <w:rFonts w:eastAsia="Cambria"/>
          <w:bCs/>
          <w:u w:val="single"/>
        </w:rPr>
        <w:t>racialised people, but</w:t>
      </w:r>
      <w:r w:rsidRPr="00286123">
        <w:rPr>
          <w:rFonts w:eastAsia="Cambria"/>
          <w:bCs/>
          <w:sz w:val="16"/>
        </w:rPr>
        <w:t xml:space="preserve"> of </w:t>
      </w:r>
      <w:r w:rsidRPr="00286123">
        <w:rPr>
          <w:rFonts w:eastAsia="Cambria"/>
          <w:bCs/>
          <w:u w:val="single"/>
        </w:rPr>
        <w:t>putting into question</w:t>
      </w:r>
      <w:r w:rsidRPr="00286123">
        <w:rPr>
          <w:rFonts w:eastAsia="Cambria"/>
          <w:bCs/>
          <w:sz w:val="16"/>
        </w:rPr>
        <w:t xml:space="preserve"> that from which such people have been excluded – that which, for </w:t>
      </w:r>
      <w:r w:rsidRPr="00286123">
        <w:rPr>
          <w:rFonts w:eastAsia="Cambria"/>
          <w:bCs/>
          <w:u w:val="single"/>
        </w:rPr>
        <w:t>liberal discourse</w:t>
      </w:r>
      <w:r w:rsidRPr="00286123">
        <w:rPr>
          <w:rFonts w:eastAsia="Cambria"/>
          <w:bCs/>
          <w:sz w:val="16"/>
        </w:rPr>
        <w:t xml:space="preserve">, remains unproblematised. (2007, 199) </w:t>
      </w:r>
      <w:r w:rsidRPr="00286123">
        <w:rPr>
          <w:rFonts w:eastAsia="Cambria"/>
          <w:bCs/>
          <w:u w:val="single"/>
        </w:rPr>
        <w:t>I fear</w:t>
      </w:r>
      <w:r w:rsidRPr="00286123">
        <w:rPr>
          <w:rFonts w:eastAsia="Cambria"/>
          <w:bCs/>
          <w:sz w:val="16"/>
        </w:rPr>
        <w:t xml:space="preserve">, however, </w:t>
      </w:r>
      <w:r w:rsidRPr="00286123">
        <w:rPr>
          <w:rFonts w:eastAsia="Cambria"/>
          <w:bCs/>
          <w:u w:val="single"/>
        </w:rPr>
        <w:t>that if we direct attention away from histories of humanism’s failure to deal with difference</w:t>
      </w:r>
      <w:r w:rsidRPr="00286123">
        <w:rPr>
          <w:rFonts w:eastAsia="Cambria"/>
          <w:bCs/>
          <w:sz w:val="16"/>
        </w:rPr>
        <w:t xml:space="preserve"> and to render that difference compatible with its fundamental universalism, </w:t>
      </w:r>
      <w:r w:rsidRPr="00286123">
        <w:rPr>
          <w:rFonts w:eastAsia="Cambria"/>
          <w:bCs/>
          <w:u w:val="single"/>
        </w:rPr>
        <w:t>and</w:t>
      </w:r>
      <w:r w:rsidRPr="00286123">
        <w:rPr>
          <w:rFonts w:eastAsia="Cambria"/>
          <w:bCs/>
          <w:sz w:val="16"/>
        </w:rPr>
        <w:t xml:space="preserve"> if we </w:t>
      </w:r>
      <w:r w:rsidRPr="00286123">
        <w:rPr>
          <w:rFonts w:eastAsia="Cambria"/>
          <w:bCs/>
          <w:u w:val="single"/>
        </w:rPr>
        <w:t>overlook</w:t>
      </w:r>
      <w:r w:rsidRPr="00286123">
        <w:rPr>
          <w:rFonts w:eastAsia="Cambria"/>
          <w:bCs/>
          <w:sz w:val="16"/>
        </w:rPr>
        <w:t xml:space="preserve"> its proponents’ </w:t>
      </w:r>
      <w:r w:rsidRPr="00286123">
        <w:rPr>
          <w:rFonts w:eastAsia="Cambria"/>
          <w:bCs/>
          <w:u w:val="single"/>
        </w:rPr>
        <w:t>failed attempts to combat dispossession, murder and oppression</w:t>
      </w:r>
      <w:r w:rsidRPr="00286123">
        <w:rPr>
          <w:rFonts w:eastAsia="Cambria"/>
          <w:bCs/>
          <w:sz w:val="16"/>
        </w:rPr>
        <w:t>;</w:t>
      </w:r>
      <w:r w:rsidRPr="00286123">
        <w:rPr>
          <w:rFonts w:eastAsia="Cambria"/>
          <w:bCs/>
          <w:u w:val="single"/>
        </w:rPr>
        <w:t xml:space="preserve"> if</w:t>
      </w:r>
      <w:r w:rsidRPr="00286123">
        <w:rPr>
          <w:rFonts w:eastAsia="Cambria"/>
          <w:bCs/>
          <w:sz w:val="16"/>
        </w:rPr>
        <w:t xml:space="preserve"> our history of </w:t>
      </w:r>
      <w:r w:rsidRPr="00286123">
        <w:rPr>
          <w:rFonts w:eastAsia="Cambria"/>
          <w:bCs/>
          <w:u w:val="single"/>
        </w:rPr>
        <w:t>race is</w:t>
      </w:r>
      <w:r w:rsidRPr="00286123">
        <w:rPr>
          <w:rFonts w:eastAsia="Cambria"/>
          <w:bCs/>
          <w:sz w:val="16"/>
        </w:rPr>
        <w:t xml:space="preserve"> instead </w:t>
      </w:r>
      <w:r w:rsidRPr="00286123">
        <w:rPr>
          <w:rFonts w:eastAsia="Cambria"/>
          <w:bCs/>
          <w:u w:val="single"/>
        </w:rPr>
        <w:t>understood through a critique of humanity</w:t>
      </w:r>
      <w:r w:rsidRPr="00286123">
        <w:rPr>
          <w:rFonts w:eastAsia="Cambria"/>
          <w:bCs/>
          <w:sz w:val="16"/>
        </w:rPr>
        <w:t xml:space="preserve">’s conceptual separation from nature, </w:t>
      </w:r>
      <w:r w:rsidRPr="00286123">
        <w:rPr>
          <w:rFonts w:eastAsia="Cambria"/>
          <w:b/>
          <w:iCs/>
          <w:u w:val="single"/>
          <w:bdr w:val="single" w:sz="8" w:space="0" w:color="auto"/>
        </w:rPr>
        <w:t>we dilute the political potency of universalism</w:t>
      </w:r>
      <w:r w:rsidRPr="00286123">
        <w:rPr>
          <w:rFonts w:eastAsia="Cambria"/>
          <w:b/>
          <w:sz w:val="16"/>
        </w:rPr>
        <w:t xml:space="preserve">. </w:t>
      </w:r>
      <w:r w:rsidRPr="00286123">
        <w:rPr>
          <w:rFonts w:eastAsia="Cambria"/>
          <w:b/>
          <w:iCs/>
          <w:highlight w:val="cyan"/>
          <w:u w:val="single"/>
          <w:bdr w:val="single" w:sz="8" w:space="0" w:color="auto"/>
        </w:rPr>
        <w:t>Historically, it was not humanism</w:t>
      </w:r>
      <w:r w:rsidRPr="00286123">
        <w:rPr>
          <w:rFonts w:eastAsia="Cambria"/>
          <w:bCs/>
          <w:sz w:val="16"/>
          <w:highlight w:val="cyan"/>
        </w:rPr>
        <w:t xml:space="preserve"> </w:t>
      </w:r>
      <w:r w:rsidRPr="00286123">
        <w:rPr>
          <w:rFonts w:eastAsia="Cambria"/>
          <w:b/>
          <w:iCs/>
          <w:highlight w:val="cyan"/>
          <w:u w:val="single"/>
          <w:bdr w:val="single" w:sz="8" w:space="0" w:color="auto"/>
        </w:rPr>
        <w:t>that gave rise to racial innatism</w:t>
      </w:r>
      <w:r w:rsidRPr="00286123">
        <w:rPr>
          <w:rFonts w:eastAsia="Cambria"/>
          <w:bCs/>
          <w:sz w:val="16"/>
        </w:rPr>
        <w:t xml:space="preserve">, </w:t>
      </w:r>
      <w:r w:rsidRPr="00286123">
        <w:rPr>
          <w:rFonts w:eastAsia="Cambria"/>
          <w:bCs/>
          <w:highlight w:val="cyan"/>
          <w:u w:val="single"/>
        </w:rPr>
        <w:t>it was</w:t>
      </w:r>
      <w:r w:rsidRPr="00286123">
        <w:rPr>
          <w:rFonts w:eastAsia="Cambria"/>
          <w:bCs/>
          <w:sz w:val="16"/>
        </w:rPr>
        <w:t xml:space="preserve"> the </w:t>
      </w:r>
      <w:r w:rsidRPr="00286123">
        <w:rPr>
          <w:rFonts w:eastAsia="Cambria"/>
          <w:b/>
          <w:iCs/>
          <w:u w:val="single"/>
          <w:bdr w:val="single" w:sz="8" w:space="0" w:color="auto"/>
        </w:rPr>
        <w:t xml:space="preserve">specifically </w:t>
      </w:r>
      <w:r w:rsidRPr="00286123">
        <w:rPr>
          <w:rFonts w:eastAsia="Cambria"/>
          <w:b/>
          <w:iCs/>
          <w:highlight w:val="cyan"/>
          <w:u w:val="single"/>
          <w:bdr w:val="single" w:sz="8" w:space="0" w:color="auto"/>
        </w:rPr>
        <w:t>anti-humanist politics</w:t>
      </w:r>
      <w:r w:rsidRPr="00286123">
        <w:rPr>
          <w:rFonts w:eastAsia="Cambria"/>
          <w:bCs/>
          <w:sz w:val="16"/>
        </w:rPr>
        <w:t xml:space="preserve"> of settlers </w:t>
      </w:r>
      <w:r w:rsidRPr="00286123">
        <w:rPr>
          <w:rFonts w:eastAsia="Cambria"/>
          <w:bCs/>
          <w:u w:val="single"/>
        </w:rPr>
        <w:t>forging new social assemblages through relations of violence on colonial frontiers</w:t>
      </w:r>
      <w:r w:rsidRPr="00286123">
        <w:rPr>
          <w:rFonts w:eastAsia="Cambria"/>
          <w:bCs/>
          <w:sz w:val="16"/>
        </w:rPr>
        <w:t xml:space="preserve">. </w:t>
      </w:r>
      <w:r w:rsidRPr="00286123">
        <w:rPr>
          <w:rFonts w:eastAsia="Cambria"/>
          <w:bCs/>
          <w:u w:val="single"/>
        </w:rPr>
        <w:t>Settler communities became established social assemblages</w:t>
      </w:r>
      <w:r w:rsidRPr="00286123">
        <w:rPr>
          <w:rFonts w:eastAsia="Cambria"/>
          <w:bCs/>
          <w:sz w:val="16"/>
        </w:rPr>
        <w:t xml:space="preserve"> in their own right </w:t>
      </w:r>
      <w:r w:rsidRPr="00286123">
        <w:rPr>
          <w:rFonts w:eastAsia="Cambria"/>
          <w:b/>
          <w:iCs/>
          <w:u w:val="single"/>
          <w:bdr w:val="single" w:sz="8" w:space="0" w:color="auto"/>
        </w:rPr>
        <w:t>specifically</w:t>
      </w:r>
      <w:r w:rsidRPr="00286123">
        <w:rPr>
          <w:rFonts w:eastAsia="Cambria"/>
          <w:bCs/>
          <w:iCs/>
          <w:u w:val="single"/>
          <w:bdr w:val="single" w:sz="8" w:space="0" w:color="auto"/>
        </w:rPr>
        <w:t xml:space="preserve"> </w:t>
      </w:r>
      <w:r w:rsidRPr="00286123">
        <w:rPr>
          <w:rFonts w:eastAsia="Cambria"/>
          <w:b/>
          <w:iCs/>
          <w:highlight w:val="cyan"/>
          <w:u w:val="single"/>
          <w:bdr w:val="single" w:sz="8" w:space="0" w:color="auto"/>
        </w:rPr>
        <w:t>through the rejection of humanist interventions</w:t>
      </w:r>
      <w:r w:rsidRPr="00286123">
        <w:rPr>
          <w:rFonts w:eastAsia="Cambria"/>
          <w:bCs/>
          <w:sz w:val="16"/>
        </w:rPr>
        <w:t xml:space="preserve">. </w:t>
      </w:r>
      <w:r w:rsidRPr="00286123">
        <w:rPr>
          <w:rFonts w:eastAsia="Cambria"/>
          <w:bCs/>
          <w:u w:val="single"/>
        </w:rPr>
        <w:t>Perhaps</w:t>
      </w:r>
      <w:r w:rsidRPr="00286123">
        <w:rPr>
          <w:rFonts w:eastAsia="Cambria"/>
          <w:bCs/>
          <w:sz w:val="16"/>
        </w:rPr>
        <w:t xml:space="preserve">, </w:t>
      </w:r>
      <w:r w:rsidRPr="00286123">
        <w:rPr>
          <w:rFonts w:eastAsia="Cambria"/>
          <w:bCs/>
          <w:u w:val="single"/>
        </w:rPr>
        <w:t>as</w:t>
      </w:r>
      <w:r w:rsidRPr="00286123">
        <w:rPr>
          <w:rFonts w:eastAsia="Cambria"/>
          <w:bCs/>
          <w:sz w:val="16"/>
        </w:rPr>
        <w:t xml:space="preserve"> Edward </w:t>
      </w:r>
      <w:r w:rsidRPr="00286123">
        <w:rPr>
          <w:rFonts w:eastAsia="Cambria"/>
          <w:bCs/>
          <w:u w:val="single"/>
        </w:rPr>
        <w:t>Said suggested</w:t>
      </w:r>
      <w:r w:rsidRPr="00286123">
        <w:rPr>
          <w:rFonts w:eastAsia="Cambria"/>
          <w:bCs/>
          <w:sz w:val="16"/>
        </w:rPr>
        <w:t xml:space="preserve">, </w:t>
      </w:r>
      <w:r w:rsidRPr="00286123">
        <w:rPr>
          <w:rFonts w:eastAsia="Cambria"/>
          <w:b/>
          <w:iCs/>
          <w:highlight w:val="cyan"/>
          <w:u w:val="single"/>
          <w:bdr w:val="single" w:sz="8" w:space="0" w:color="auto"/>
        </w:rPr>
        <w:t>we can learn from the implementation of humanist universalism in practice</w:t>
      </w:r>
      <w:r w:rsidRPr="00286123">
        <w:rPr>
          <w:rFonts w:eastAsia="Cambria"/>
          <w:bCs/>
          <w:sz w:val="16"/>
          <w:highlight w:val="cyan"/>
        </w:rPr>
        <w:t xml:space="preserve">, </w:t>
      </w:r>
      <w:r w:rsidRPr="00286123">
        <w:rPr>
          <w:rFonts w:eastAsia="Cambria"/>
          <w:bCs/>
          <w:highlight w:val="cyan"/>
          <w:u w:val="single"/>
        </w:rPr>
        <w:t xml:space="preserve">and insist </w:t>
      </w:r>
      <w:r w:rsidRPr="00286123">
        <w:rPr>
          <w:rFonts w:eastAsia="Cambria"/>
          <w:b/>
          <w:iCs/>
          <w:highlight w:val="cyan"/>
          <w:u w:val="single"/>
          <w:bdr w:val="single" w:sz="8" w:space="0" w:color="auto"/>
        </w:rPr>
        <w:t>on its potential to combat racism</w:t>
      </w:r>
      <w:r w:rsidRPr="00286123">
        <w:rPr>
          <w:rFonts w:eastAsia="Cambria"/>
          <w:bCs/>
          <w:sz w:val="16"/>
        </w:rPr>
        <w:t xml:space="preserve">, and perhaps we can insist on the contemporary conceptual hybridisation of human–non-human entities too, </w:t>
      </w:r>
      <w:r w:rsidRPr="00286123">
        <w:rPr>
          <w:rFonts w:eastAsia="Cambria"/>
          <w:bCs/>
          <w:u w:val="single"/>
        </w:rPr>
        <w:t>without</w:t>
      </w:r>
      <w:r w:rsidRPr="00286123">
        <w:rPr>
          <w:rFonts w:eastAsia="Cambria"/>
          <w:bCs/>
          <w:sz w:val="16"/>
        </w:rPr>
        <w:t xml:space="preserve"> necessarily </w:t>
      </w:r>
      <w:r w:rsidRPr="00286123">
        <w:rPr>
          <w:rFonts w:eastAsia="Cambria"/>
          <w:bCs/>
          <w:u w:val="single"/>
        </w:rPr>
        <w:t>abandoning</w:t>
      </w:r>
      <w:r w:rsidRPr="00286123">
        <w:rPr>
          <w:rFonts w:eastAsia="Cambria"/>
          <w:bCs/>
          <w:sz w:val="16"/>
        </w:rPr>
        <w:t xml:space="preserve"> all </w:t>
      </w:r>
      <w:r w:rsidRPr="00286123">
        <w:rPr>
          <w:rFonts w:eastAsia="Cambria"/>
          <w:bCs/>
          <w:u w:val="single"/>
        </w:rPr>
        <w:t>the precepts of humanism</w:t>
      </w:r>
      <w:r w:rsidRPr="00286123">
        <w:rPr>
          <w:rFonts w:eastAsia="Cambria"/>
          <w:bCs/>
          <w:sz w:val="16"/>
        </w:rPr>
        <w:t xml:space="preserve"> (Said 2004; Todorov 2002). We do not necessarily need to accord a specific value to the human, separate from and above nature, in order to make a moral and political case for a fundamental </w:t>
      </w:r>
      <w:r w:rsidRPr="00286123">
        <w:rPr>
          <w:rFonts w:eastAsia="Cambria"/>
          <w:bCs/>
          <w:u w:val="single"/>
        </w:rPr>
        <w:t>human universalism</w:t>
      </w:r>
      <w:r w:rsidRPr="00286123">
        <w:rPr>
          <w:rFonts w:eastAsia="Cambria"/>
          <w:bCs/>
          <w:sz w:val="16"/>
        </w:rPr>
        <w:t xml:space="preserve"> that </w:t>
      </w:r>
      <w:r w:rsidRPr="00286123">
        <w:rPr>
          <w:rFonts w:eastAsia="Cambria"/>
          <w:bCs/>
          <w:u w:val="single"/>
        </w:rPr>
        <w:t>can be wielded strategically against racial violence</w:t>
      </w:r>
      <w:r w:rsidRPr="00286123">
        <w:rPr>
          <w:rFonts w:eastAsia="Cambria"/>
          <w:bCs/>
          <w:sz w:val="16"/>
        </w:rPr>
        <w:t xml:space="preserve">. </w:t>
      </w:r>
      <w:r w:rsidRPr="00286123">
        <w:rPr>
          <w:rFonts w:eastAsia="Cambria"/>
          <w:bCs/>
          <w:u w:val="single"/>
        </w:rPr>
        <w:t>Nineteenth century humanitarians’ universalism was</w:t>
      </w:r>
      <w:r w:rsidRPr="00286123">
        <w:rPr>
          <w:rFonts w:eastAsia="Cambria"/>
          <w:bCs/>
          <w:sz w:val="16"/>
        </w:rPr>
        <w:t xml:space="preserve"> fundamentally </w:t>
      </w:r>
      <w:r w:rsidRPr="00286123">
        <w:rPr>
          <w:rFonts w:eastAsia="Cambria"/>
          <w:bCs/>
          <w:u w:val="single"/>
        </w:rPr>
        <w:t>conditioned by their belief that British culture stood at the apex of a hierarchical order of civilisations</w:t>
      </w:r>
      <w:r w:rsidRPr="00286123">
        <w:rPr>
          <w:rFonts w:eastAsia="Cambria"/>
          <w:bCs/>
          <w:sz w:val="16"/>
        </w:rPr>
        <w:t xml:space="preserve">. From the mid-nineteenth century through to the mid-twentieth century, </w:t>
      </w:r>
      <w:r w:rsidRPr="00286123">
        <w:rPr>
          <w:rFonts w:eastAsia="Cambria"/>
          <w:bCs/>
          <w:u w:val="single"/>
        </w:rPr>
        <w:t>this ethnocentrism produced</w:t>
      </w:r>
      <w:r w:rsidRPr="00286123">
        <w:rPr>
          <w:rFonts w:eastAsia="Cambria"/>
          <w:bCs/>
          <w:sz w:val="16"/>
        </w:rPr>
        <w:t xml:space="preserve"> what Lyotard describes as ‘</w:t>
      </w:r>
      <w:r w:rsidRPr="00286123">
        <w:rPr>
          <w:rFonts w:eastAsia="Cambria"/>
          <w:bCs/>
          <w:u w:val="single"/>
        </w:rPr>
        <w:t>the flattening of differences</w:t>
      </w:r>
      <w:r w:rsidRPr="00286123">
        <w:rPr>
          <w:rFonts w:eastAsia="Cambria"/>
          <w:bCs/>
          <w:sz w:val="16"/>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286123">
        <w:rPr>
          <w:rFonts w:eastAsia="Cambria"/>
          <w:bCs/>
          <w:u w:val="single"/>
        </w:rPr>
        <w:t xml:space="preserve">But we must not forget that </w:t>
      </w:r>
      <w:r w:rsidRPr="00286123">
        <w:rPr>
          <w:rFonts w:eastAsia="Cambria"/>
          <w:b/>
          <w:iCs/>
          <w:u w:val="single"/>
          <w:bdr w:val="single" w:sz="8" w:space="0" w:color="auto"/>
        </w:rPr>
        <w:t xml:space="preserve">humanism’s </w:t>
      </w:r>
      <w:r w:rsidRPr="00286123">
        <w:rPr>
          <w:rFonts w:eastAsia="Cambria"/>
          <w:b/>
          <w:iCs/>
          <w:highlight w:val="cyan"/>
          <w:u w:val="single"/>
          <w:bdr w:val="single" w:sz="8" w:space="0" w:color="auto"/>
        </w:rPr>
        <w:t>alternatives</w:t>
      </w:r>
      <w:r w:rsidRPr="00286123">
        <w:rPr>
          <w:rFonts w:eastAsia="Cambria"/>
          <w:b/>
          <w:sz w:val="16"/>
        </w:rPr>
        <w:t>,</w:t>
      </w:r>
      <w:r w:rsidRPr="00286123">
        <w:rPr>
          <w:rFonts w:eastAsia="Cambria"/>
          <w:bCs/>
          <w:sz w:val="16"/>
        </w:rPr>
        <w:t xml:space="preserve"> </w:t>
      </w:r>
      <w:r w:rsidRPr="00286123">
        <w:rPr>
          <w:rFonts w:eastAsia="Cambria"/>
          <w:bCs/>
          <w:u w:val="single"/>
        </w:rPr>
        <w:t>founded upon principles of difference rather than commonality</w:t>
      </w:r>
      <w:r w:rsidRPr="00286123">
        <w:rPr>
          <w:rFonts w:eastAsia="Cambria"/>
          <w:bCs/>
          <w:sz w:val="16"/>
        </w:rPr>
        <w:t xml:space="preserve">, </w:t>
      </w:r>
      <w:r w:rsidRPr="00286123">
        <w:rPr>
          <w:rFonts w:eastAsia="Cambria"/>
          <w:b/>
          <w:iCs/>
          <w:u w:val="single"/>
          <w:bdr w:val="single" w:sz="8" w:space="0" w:color="auto"/>
        </w:rPr>
        <w:t xml:space="preserve">have the potential to </w:t>
      </w:r>
      <w:r w:rsidRPr="00286123">
        <w:rPr>
          <w:rFonts w:eastAsia="Cambria"/>
          <w:b/>
          <w:iCs/>
          <w:highlight w:val="cyan"/>
          <w:u w:val="single"/>
          <w:bdr w:val="single" w:sz="8" w:space="0" w:color="auto"/>
        </w:rPr>
        <w:t>do</w:t>
      </w:r>
      <w:r w:rsidRPr="00286123">
        <w:rPr>
          <w:rFonts w:eastAsia="Cambria"/>
          <w:b/>
          <w:iCs/>
          <w:u w:val="single"/>
          <w:bdr w:val="single" w:sz="8" w:space="0" w:color="auto"/>
        </w:rPr>
        <w:t xml:space="preserve"> the same and </w:t>
      </w:r>
      <w:r w:rsidRPr="00286123">
        <w:rPr>
          <w:rFonts w:eastAsia="Cambria"/>
          <w:b/>
          <w:iCs/>
          <w:highlight w:val="cyan"/>
          <w:u w:val="single"/>
          <w:bdr w:val="single" w:sz="8" w:space="0" w:color="auto"/>
        </w:rPr>
        <w:t>even worse</w:t>
      </w:r>
      <w:r w:rsidRPr="00286123">
        <w:rPr>
          <w:rFonts w:eastAsia="Cambria"/>
          <w:bCs/>
          <w:sz w:val="16"/>
        </w:rPr>
        <w:t xml:space="preserve">. </w:t>
      </w:r>
      <w:r w:rsidRPr="00286123">
        <w:rPr>
          <w:rFonts w:eastAsia="Cambria"/>
          <w:bCs/>
          <w:u w:val="single"/>
        </w:rPr>
        <w:t>In the nineteenth century, Caribbean planters and</w:t>
      </w:r>
      <w:r w:rsidRPr="00286123">
        <w:rPr>
          <w:rFonts w:eastAsia="Cambria"/>
          <w:bCs/>
          <w:sz w:val="16"/>
        </w:rPr>
        <w:t xml:space="preserve"> then </w:t>
      </w:r>
      <w:r w:rsidRPr="00286123">
        <w:rPr>
          <w:rFonts w:eastAsia="Cambria"/>
          <w:bCs/>
          <w:u w:val="single"/>
        </w:rPr>
        <w:t>emigrant British settlers</w:t>
      </w:r>
      <w:r w:rsidRPr="00286123">
        <w:rPr>
          <w:rFonts w:eastAsia="Cambria"/>
          <w:bCs/>
          <w:sz w:val="16"/>
        </w:rPr>
        <w:t xml:space="preserve"> </w:t>
      </w:r>
      <w:r w:rsidRPr="00286123">
        <w:rPr>
          <w:rFonts w:eastAsia="Cambria"/>
          <w:bCs/>
          <w:u w:val="single"/>
        </w:rPr>
        <w:t>emphasised the multiplicity of the human species</w:t>
      </w:r>
      <w:r w:rsidRPr="00286123">
        <w:rPr>
          <w:rFonts w:eastAsia="Cambria"/>
          <w:bCs/>
          <w:sz w:val="16"/>
        </w:rPr>
        <w:t xml:space="preserve">, </w:t>
      </w:r>
      <w:r w:rsidRPr="00286123">
        <w:rPr>
          <w:rFonts w:eastAsia="Cambria"/>
          <w:b/>
          <w:iCs/>
          <w:u w:val="single"/>
          <w:bdr w:val="single" w:sz="8" w:space="0" w:color="auto"/>
        </w:rPr>
        <w:t xml:space="preserve">the </w:t>
      </w:r>
      <w:r w:rsidRPr="00286123">
        <w:rPr>
          <w:rFonts w:eastAsia="Cambria"/>
          <w:b/>
          <w:iCs/>
          <w:highlight w:val="cyan"/>
          <w:u w:val="single"/>
          <w:bdr w:val="single" w:sz="8" w:space="0" w:color="auto"/>
        </w:rPr>
        <w:t>absence of</w:t>
      </w:r>
      <w:r w:rsidRPr="00286123">
        <w:rPr>
          <w:rFonts w:eastAsia="Cambria"/>
          <w:b/>
          <w:iCs/>
          <w:u w:val="single"/>
          <w:bdr w:val="single" w:sz="8" w:space="0" w:color="auto"/>
        </w:rPr>
        <w:t xml:space="preserve"> any universal ‘</w:t>
      </w:r>
      <w:r w:rsidRPr="00286123">
        <w:rPr>
          <w:rFonts w:eastAsia="Cambria"/>
          <w:b/>
          <w:iCs/>
          <w:highlight w:val="cyan"/>
          <w:u w:val="single"/>
          <w:bdr w:val="single" w:sz="8" w:space="0" w:color="auto"/>
        </w:rPr>
        <w:t>human nature’</w:t>
      </w:r>
      <w:r w:rsidRPr="00286123">
        <w:rPr>
          <w:rFonts w:eastAsia="Cambria"/>
          <w:bCs/>
          <w:sz w:val="16"/>
        </w:rPr>
        <w:t xml:space="preserve">, </w:t>
      </w:r>
      <w:r w:rsidRPr="00286123">
        <w:rPr>
          <w:rFonts w:eastAsia="Cambria"/>
          <w:bCs/>
          <w:u w:val="single"/>
        </w:rPr>
        <w:t xml:space="preserve">the </w:t>
      </w:r>
      <w:r w:rsidRPr="00286123">
        <w:rPr>
          <w:rFonts w:eastAsia="Cambria"/>
          <w:b/>
          <w:iCs/>
          <w:u w:val="single"/>
          <w:bdr w:val="single" w:sz="8" w:space="0" w:color="auto"/>
        </w:rPr>
        <w:t>incorrigibility of difference</w:t>
      </w:r>
      <w:r w:rsidRPr="00286123">
        <w:rPr>
          <w:rFonts w:eastAsia="Cambria"/>
          <w:bCs/>
          <w:sz w:val="16"/>
        </w:rPr>
        <w:t xml:space="preserve">, </w:t>
      </w:r>
      <w:r w:rsidRPr="00286123">
        <w:rPr>
          <w:rFonts w:eastAsia="Cambria"/>
          <w:bCs/>
          <w:u w:val="single"/>
        </w:rPr>
        <w:t xml:space="preserve">in their </w:t>
      </w:r>
      <w:r w:rsidRPr="00286123">
        <w:rPr>
          <w:rFonts w:eastAsia="Cambria"/>
          <w:b/>
          <w:iCs/>
          <w:highlight w:val="cyan"/>
          <w:u w:val="single"/>
          <w:bdr w:val="single" w:sz="8" w:space="0" w:color="auto"/>
        </w:rPr>
        <w:t>upholding of biological determinism</w:t>
      </w:r>
      <w:r w:rsidRPr="00286123">
        <w:rPr>
          <w:rFonts w:eastAsia="Cambria"/>
          <w:bCs/>
          <w:sz w:val="16"/>
        </w:rPr>
        <w:t xml:space="preserve">. </w:t>
      </w:r>
      <w:r w:rsidRPr="00286123">
        <w:rPr>
          <w:rFonts w:eastAsia="Cambria"/>
          <w:bCs/>
          <w:u w:val="single"/>
        </w:rPr>
        <w:t xml:space="preserve">Their assault on any notion of a fundamental commonality among human beings has </w:t>
      </w:r>
      <w:r w:rsidRPr="00286123">
        <w:rPr>
          <w:rFonts w:eastAsia="Cambria"/>
          <w:b/>
          <w:iCs/>
          <w:highlight w:val="cyan"/>
          <w:u w:val="single"/>
          <w:bdr w:val="single" w:sz="8" w:space="0" w:color="auto"/>
        </w:rPr>
        <w:t>disconcerting points of intersection with the radical critique of humanism today</w:t>
      </w:r>
      <w:r w:rsidRPr="00286123">
        <w:rPr>
          <w:rFonts w:eastAsia="Cambria"/>
          <w:bCs/>
          <w:sz w:val="16"/>
        </w:rPr>
        <w:t xml:space="preserve">. The scientific argument of the nineteenth century that came closest to </w:t>
      </w:r>
      <w:r w:rsidRPr="00286123">
        <w:rPr>
          <w:rFonts w:eastAsia="Cambria"/>
          <w:bCs/>
          <w:u w:val="single"/>
        </w:rPr>
        <w:t>post-humanism</w:t>
      </w:r>
      <w:r w:rsidRPr="00286123">
        <w:rPr>
          <w:rFonts w:eastAsia="Cambria"/>
          <w:bCs/>
          <w:sz w:val="16"/>
        </w:rPr>
        <w:t xml:space="preserve">’s insistence on the hybridity of humanity, promising to ‘close the ontological gap between human and non-human animals’ (Day 2008, 49), was the evolutionary theory of biological descent associated with Darwin, and yet this theory </w:t>
      </w:r>
      <w:r w:rsidRPr="00286123">
        <w:rPr>
          <w:rFonts w:eastAsia="Cambria"/>
          <w:bCs/>
          <w:u w:val="single"/>
        </w:rPr>
        <w:t>was adopted</w:t>
      </w:r>
      <w:r w:rsidRPr="00286123">
        <w:rPr>
          <w:rFonts w:eastAsia="Cambria"/>
          <w:bCs/>
          <w:sz w:val="16"/>
        </w:rPr>
        <w:t xml:space="preserve"> in Aotearoa New Zealand and other colonial sites </w:t>
      </w:r>
      <w:r w:rsidRPr="00286123">
        <w:rPr>
          <w:rFonts w:eastAsia="Cambria"/>
          <w:b/>
          <w:iCs/>
          <w:highlight w:val="cyan"/>
          <w:u w:val="single"/>
          <w:bdr w:val="single" w:sz="8" w:space="0" w:color="auto"/>
        </w:rPr>
        <w:t>precisely to legitimate the potential extinction of other, ‘weaker’ races</w:t>
      </w:r>
      <w:r w:rsidRPr="00286123">
        <w:rPr>
          <w:rFonts w:eastAsia="Cambria"/>
          <w:bCs/>
          <w:sz w:val="16"/>
        </w:rPr>
        <w:t xml:space="preserve"> </w:t>
      </w:r>
      <w:r w:rsidRPr="00286123">
        <w:rPr>
          <w:rFonts w:eastAsia="Cambria"/>
          <w:bCs/>
          <w:u w:val="single"/>
        </w:rPr>
        <w:t>in the face of British colonisation</w:t>
      </w:r>
      <w:r w:rsidRPr="00286123">
        <w:rPr>
          <w:rFonts w:eastAsia="Cambria"/>
          <w:bCs/>
          <w:sz w:val="16"/>
        </w:rPr>
        <w:t xml:space="preserve"> on the grounds of the natural law of a struggle for survival (Stenhouse 1999). </w:t>
      </w:r>
      <w:r w:rsidRPr="00286123">
        <w:rPr>
          <w:rFonts w:eastAsia="Cambria"/>
          <w:bCs/>
          <w:u w:val="single"/>
        </w:rPr>
        <w:t>Both the upholding and the rejection of human–nature binaries can</w:t>
      </w:r>
      <w:r w:rsidRPr="00286123">
        <w:rPr>
          <w:rFonts w:eastAsia="Cambria"/>
          <w:bCs/>
          <w:sz w:val="16"/>
        </w:rPr>
        <w:t xml:space="preserve"> thus </w:t>
      </w:r>
      <w:r w:rsidRPr="00286123">
        <w:rPr>
          <w:rFonts w:eastAsia="Cambria"/>
          <w:bCs/>
          <w:u w:val="single"/>
        </w:rPr>
        <w:t>result in racially oppressive actions</w:t>
      </w:r>
      <w:r w:rsidRPr="00286123">
        <w:rPr>
          <w:rFonts w:eastAsia="Cambria"/>
          <w:bCs/>
          <w:sz w:val="16"/>
        </w:rPr>
        <w:t xml:space="preserve">, </w:t>
      </w:r>
      <w:r w:rsidRPr="00286123">
        <w:rPr>
          <w:rFonts w:eastAsia="Cambria"/>
          <w:b/>
          <w:iCs/>
          <w:highlight w:val="cyan"/>
          <w:u w:val="single"/>
          <w:bdr w:val="single" w:sz="8" w:space="0" w:color="auto"/>
        </w:rPr>
        <w:t>depending on the contingent politics of specific social assemblages</w:t>
      </w:r>
      <w:r w:rsidRPr="00286123">
        <w:rPr>
          <w:rFonts w:eastAsia="Cambria"/>
          <w:bCs/>
          <w:sz w:val="16"/>
        </w:rPr>
        <w:t xml:space="preserve">.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286123">
        <w:rPr>
          <w:rFonts w:eastAsia="Cambria"/>
          <w:bCs/>
          <w:u w:val="single"/>
        </w:rPr>
        <w:t>The politics of humanism in practice, then, was riddled with contradiction, fraught with particularity and latent with varying possibilities</w:t>
      </w:r>
      <w:r w:rsidRPr="00286123">
        <w:rPr>
          <w:rFonts w:eastAsia="Cambria"/>
          <w:bCs/>
          <w:sz w:val="16"/>
        </w:rPr>
        <w:t xml:space="preserve">. </w:t>
      </w:r>
      <w:r w:rsidRPr="00286123">
        <w:rPr>
          <w:rFonts w:eastAsia="Cambria"/>
          <w:bCs/>
          <w:u w:val="single"/>
        </w:rPr>
        <w:t>It could be</w:t>
      </w:r>
      <w:r w:rsidRPr="00286123">
        <w:rPr>
          <w:rFonts w:eastAsia="Cambria"/>
          <w:bCs/>
          <w:sz w:val="16"/>
        </w:rPr>
        <w:t xml:space="preserve"> relatively </w:t>
      </w:r>
      <w:r w:rsidRPr="00286123">
        <w:rPr>
          <w:rFonts w:eastAsia="Cambria"/>
          <w:bCs/>
          <w:u w:val="single"/>
        </w:rPr>
        <w:t>progressive and liberatory</w:t>
      </w:r>
      <w:r w:rsidRPr="00286123">
        <w:rPr>
          <w:rFonts w:eastAsia="Cambria"/>
          <w:bCs/>
          <w:sz w:val="16"/>
        </w:rPr>
        <w:t xml:space="preserve">; </w:t>
      </w:r>
      <w:r w:rsidRPr="00286123">
        <w:rPr>
          <w:rFonts w:eastAsia="Cambria"/>
          <w:bCs/>
          <w:u w:val="single"/>
        </w:rPr>
        <w:t>it could be dispossessive and culturally genocidal</w:t>
      </w:r>
      <w:r w:rsidRPr="00286123">
        <w:rPr>
          <w:rFonts w:eastAsia="Cambria"/>
          <w:bCs/>
          <w:sz w:val="16"/>
        </w:rPr>
        <w:t xml:space="preserve">. Within its repertoire lay potential to combat environmental and biological determinism and innatism, however, and </w:t>
      </w:r>
      <w:r w:rsidRPr="00286123">
        <w:rPr>
          <w:rFonts w:eastAsia="Cambria"/>
          <w:b/>
          <w:iCs/>
          <w:highlight w:val="cyan"/>
          <w:u w:val="single"/>
          <w:bdr w:val="single" w:sz="8" w:space="0" w:color="auto"/>
        </w:rPr>
        <w:t>this should not be forgotten in a rush to condemn humanism’s universalism</w:t>
      </w:r>
      <w:r w:rsidRPr="00286123">
        <w:rPr>
          <w:rFonts w:eastAsia="Cambria"/>
          <w:bCs/>
          <w:sz w:val="16"/>
        </w:rPr>
        <w:t xml:space="preserve"> as well as its anthropocentrism. </w:t>
      </w:r>
      <w:r w:rsidRPr="00286123">
        <w:rPr>
          <w:rFonts w:eastAsia="Cambria"/>
          <w:bCs/>
          <w:u w:val="single"/>
        </w:rPr>
        <w:t xml:space="preserve">It is in the tensions within universalism that the ongoing potential of an always provisional, </w:t>
      </w:r>
      <w:r w:rsidRPr="00286123">
        <w:rPr>
          <w:rFonts w:eastAsia="Cambria"/>
          <w:b/>
          <w:iCs/>
          <w:highlight w:val="cyan"/>
          <w:u w:val="single"/>
          <w:bdr w:val="single" w:sz="8" w:space="0" w:color="auto"/>
        </w:rPr>
        <w:t>self-conscious, flexible and strategic humanism</w:t>
      </w:r>
      <w:r w:rsidRPr="00286123">
        <w:rPr>
          <w:rFonts w:eastAsia="Cambria"/>
          <w:bCs/>
          <w:sz w:val="16"/>
        </w:rPr>
        <w:t xml:space="preserve"> – one </w:t>
      </w:r>
      <w:r w:rsidRPr="00286123">
        <w:rPr>
          <w:rFonts w:eastAsia="Cambria"/>
          <w:bCs/>
          <w:u w:val="single"/>
        </w:rPr>
        <w:t>that</w:t>
      </w:r>
      <w:r w:rsidRPr="00286123">
        <w:rPr>
          <w:rFonts w:eastAsia="Cambria"/>
          <w:bCs/>
          <w:sz w:val="16"/>
        </w:rPr>
        <w:t xml:space="preserve"> now </w:t>
      </w:r>
      <w:r w:rsidRPr="00286123">
        <w:rPr>
          <w:rFonts w:eastAsia="Cambria"/>
          <w:bCs/>
          <w:u w:val="single"/>
        </w:rPr>
        <w:t>recognises the continuity between the human and the non-human as well as the power-laden particularities of the male, middle class, Western human subject</w:t>
      </w:r>
      <w:r w:rsidRPr="00286123">
        <w:rPr>
          <w:rFonts w:eastAsia="Cambria"/>
          <w:bCs/>
          <w:sz w:val="16"/>
        </w:rPr>
        <w:t xml:space="preserve"> – </w:t>
      </w:r>
      <w:r w:rsidRPr="00286123">
        <w:rPr>
          <w:rFonts w:eastAsia="Cambria"/>
          <w:bCs/>
          <w:u w:val="single"/>
        </w:rPr>
        <w:t>resides</w:t>
      </w:r>
      <w:r w:rsidRPr="00286123">
        <w:rPr>
          <w:rFonts w:eastAsia="Cambria"/>
          <w:bCs/>
          <w:sz w:val="16"/>
        </w:rPr>
        <w:t>.</w:t>
      </w:r>
    </w:p>
    <w:p w14:paraId="7BF672CB" w14:textId="27DCDAA0" w:rsidR="00893B4C" w:rsidRDefault="00893B4C" w:rsidP="00893B4C">
      <w:pPr>
        <w:pStyle w:val="Heading1"/>
      </w:pPr>
      <w:r>
        <w:t>1AR</w:t>
      </w:r>
    </w:p>
    <w:p w14:paraId="6D4C3143" w14:textId="3ED89098" w:rsidR="00893B4C" w:rsidRDefault="00893B4C" w:rsidP="00893B4C">
      <w:pPr>
        <w:pStyle w:val="Heading2"/>
      </w:pPr>
      <w:r>
        <w:t>K</w:t>
      </w:r>
    </w:p>
    <w:p w14:paraId="4F476B23" w14:textId="77777777" w:rsidR="00893B4C" w:rsidRDefault="00893B4C" w:rsidP="00893B4C">
      <w:pPr>
        <w:keepNext/>
        <w:keepLines/>
        <w:pageBreakBefore/>
        <w:spacing w:before="200"/>
        <w:jc w:val="center"/>
        <w:outlineLvl w:val="2"/>
        <w:rPr>
          <w:rFonts w:eastAsia="Times New Roman"/>
          <w:b/>
          <w:sz w:val="32"/>
          <w:u w:val="single"/>
        </w:rPr>
      </w:pPr>
      <w:r>
        <w:rPr>
          <w:rFonts w:eastAsia="Times New Roman"/>
          <w:b/>
          <w:sz w:val="32"/>
          <w:u w:val="single"/>
        </w:rPr>
        <w:t>Ontology---1AR</w:t>
      </w:r>
    </w:p>
    <w:p w14:paraId="01E60079" w14:textId="77777777" w:rsidR="00893B4C" w:rsidRPr="00286123" w:rsidRDefault="00893B4C" w:rsidP="00893B4C">
      <w:pPr>
        <w:keepNext/>
        <w:keepLines/>
        <w:spacing w:before="200"/>
        <w:outlineLvl w:val="3"/>
        <w:rPr>
          <w:rFonts w:eastAsia="MS Gothic" w:cs="Times New Roman"/>
          <w:b/>
          <w:iCs/>
        </w:rPr>
      </w:pPr>
      <w:r w:rsidRPr="00286123">
        <w:rPr>
          <w:rFonts w:eastAsia="MS Gothic" w:cs="Times New Roman"/>
          <w:b/>
          <w:iCs/>
        </w:rPr>
        <w:t xml:space="preserve">Sweeping theories of indigeneity </w:t>
      </w:r>
      <w:r w:rsidRPr="00286123">
        <w:rPr>
          <w:rFonts w:eastAsia="MS Gothic" w:cs="Times New Roman"/>
          <w:b/>
          <w:iCs/>
          <w:u w:val="single"/>
        </w:rPr>
        <w:t>totalize</w:t>
      </w:r>
      <w:r w:rsidRPr="00286123">
        <w:rPr>
          <w:rFonts w:eastAsia="MS Gothic" w:cs="Times New Roman"/>
          <w:b/>
          <w:iCs/>
        </w:rPr>
        <w:t xml:space="preserve"> and </w:t>
      </w:r>
      <w:r w:rsidRPr="00286123">
        <w:rPr>
          <w:rFonts w:eastAsia="MS Gothic" w:cs="Times New Roman"/>
          <w:b/>
          <w:iCs/>
          <w:u w:val="single"/>
        </w:rPr>
        <w:t>disempower</w:t>
      </w:r>
      <w:r w:rsidRPr="00286123">
        <w:rPr>
          <w:rFonts w:eastAsia="MS Gothic" w:cs="Times New Roman"/>
          <w:b/>
          <w:iCs/>
        </w:rPr>
        <w:t xml:space="preserve"> resistance. </w:t>
      </w:r>
    </w:p>
    <w:p w14:paraId="6FACE4DE" w14:textId="77777777" w:rsidR="00893B4C" w:rsidRPr="00286123" w:rsidRDefault="00893B4C" w:rsidP="00893B4C">
      <w:pPr>
        <w:rPr>
          <w:rFonts w:eastAsia="Calibri"/>
        </w:rPr>
      </w:pPr>
      <w:r w:rsidRPr="00286123">
        <w:rPr>
          <w:rFonts w:eastAsia="Calibri"/>
          <w:b/>
          <w:bCs/>
          <w:sz w:val="26"/>
          <w:u w:val="single"/>
        </w:rPr>
        <w:t>Rosenow, 19</w:t>
      </w:r>
      <w:r w:rsidRPr="00286123">
        <w:rPr>
          <w:rFonts w:eastAsia="Calibri"/>
        </w:rPr>
        <w:t>—Senior Lecturer in International Relations at Oxford Brookes University (Doerthe, “Decolonising the Decolonisers? Of Ontological Encounters in the GMO Controversy and Beyond,” Global Society, 33:1, 82-99)</w:t>
      </w:r>
    </w:p>
    <w:p w14:paraId="56D4FA5B" w14:textId="77777777" w:rsidR="00893B4C" w:rsidRPr="00286123" w:rsidRDefault="00893B4C" w:rsidP="00893B4C">
      <w:pPr>
        <w:rPr>
          <w:rFonts w:eastAsia="Calibri"/>
          <w:sz w:val="16"/>
        </w:rPr>
      </w:pPr>
      <w:r w:rsidRPr="00286123">
        <w:rPr>
          <w:rFonts w:eastAsia="Calibri"/>
          <w:sz w:val="16"/>
        </w:rPr>
        <w:t xml:space="preserve">Despite the force and importance of this argument, I have felt slightly uneasy when reading those conclusions. </w:t>
      </w:r>
      <w:r w:rsidRPr="00286123">
        <w:rPr>
          <w:rFonts w:eastAsia="Calibri"/>
          <w:b/>
          <w:highlight w:val="cyan"/>
          <w:u w:val="single"/>
        </w:rPr>
        <w:t xml:space="preserve">Focusing on </w:t>
      </w:r>
      <w:r w:rsidRPr="00286123">
        <w:rPr>
          <w:rFonts w:eastAsia="Calibri"/>
          <w:b/>
          <w:iCs/>
          <w:highlight w:val="cyan"/>
          <w:u w:val="single"/>
          <w:bdr w:val="single" w:sz="8" w:space="0" w:color="auto"/>
        </w:rPr>
        <w:t>radical</w:t>
      </w:r>
      <w:r w:rsidRPr="00286123">
        <w:rPr>
          <w:rFonts w:eastAsia="Calibri"/>
          <w:b/>
          <w:iCs/>
          <w:u w:val="single"/>
          <w:bdr w:val="single" w:sz="8" w:space="0" w:color="auto"/>
        </w:rPr>
        <w:t xml:space="preserve"> ontological </w:t>
      </w:r>
      <w:r w:rsidRPr="00286123">
        <w:rPr>
          <w:rFonts w:eastAsia="Calibri"/>
          <w:b/>
          <w:iCs/>
          <w:highlight w:val="cyan"/>
          <w:u w:val="single"/>
          <w:bdr w:val="single" w:sz="8" w:space="0" w:color="auto"/>
        </w:rPr>
        <w:t>difference</w:t>
      </w:r>
      <w:r w:rsidRPr="00286123">
        <w:rPr>
          <w:rFonts w:eastAsia="Calibri"/>
          <w:b/>
          <w:u w:val="single"/>
        </w:rPr>
        <w:t xml:space="preserve"> can </w:t>
      </w:r>
      <w:r w:rsidRPr="00286123">
        <w:rPr>
          <w:rFonts w:eastAsia="Calibri"/>
          <w:b/>
          <w:iCs/>
          <w:u w:val="single"/>
          <w:bdr w:val="single" w:sz="8" w:space="0" w:color="auto"/>
        </w:rPr>
        <w:t xml:space="preserve">easily </w:t>
      </w:r>
      <w:r w:rsidRPr="00286123">
        <w:rPr>
          <w:rFonts w:eastAsia="Calibri"/>
          <w:b/>
          <w:iCs/>
          <w:highlight w:val="cyan"/>
          <w:u w:val="single"/>
          <w:bdr w:val="single" w:sz="8" w:space="0" w:color="auto"/>
        </w:rPr>
        <w:t>lead</w:t>
      </w:r>
      <w:r w:rsidRPr="00286123">
        <w:rPr>
          <w:rFonts w:eastAsia="Calibri"/>
          <w:b/>
          <w:highlight w:val="cyan"/>
          <w:u w:val="single"/>
        </w:rPr>
        <w:t xml:space="preserve"> to</w:t>
      </w:r>
      <w:r w:rsidRPr="00286123">
        <w:rPr>
          <w:rFonts w:eastAsia="Calibri"/>
          <w:b/>
          <w:u w:val="single"/>
        </w:rPr>
        <w:t xml:space="preserve"> a </w:t>
      </w:r>
      <w:r w:rsidRPr="00286123">
        <w:rPr>
          <w:rFonts w:eastAsia="Calibri"/>
          <w:b/>
          <w:iCs/>
          <w:u w:val="single"/>
          <w:bdr w:val="single" w:sz="8" w:space="0" w:color="auto"/>
        </w:rPr>
        <w:t xml:space="preserve">romanticised </w:t>
      </w:r>
      <w:r w:rsidRPr="00286123">
        <w:rPr>
          <w:rFonts w:eastAsia="Calibri"/>
          <w:b/>
          <w:iCs/>
          <w:highlight w:val="cyan"/>
          <w:u w:val="single"/>
          <w:bdr w:val="single" w:sz="8" w:space="0" w:color="auto"/>
        </w:rPr>
        <w:t>reification</w:t>
      </w:r>
      <w:r w:rsidRPr="00286123">
        <w:rPr>
          <w:rFonts w:eastAsia="Calibri"/>
          <w:b/>
          <w:highlight w:val="cyan"/>
          <w:u w:val="single"/>
        </w:rPr>
        <w:t xml:space="preserve"> of</w:t>
      </w:r>
      <w:r w:rsidRPr="00286123">
        <w:rPr>
          <w:rFonts w:eastAsia="Calibri"/>
          <w:b/>
          <w:u w:val="single"/>
        </w:rPr>
        <w:t xml:space="preserve"> other peoples’ </w:t>
      </w:r>
      <w:r w:rsidRPr="00286123">
        <w:rPr>
          <w:rFonts w:eastAsia="Calibri"/>
          <w:b/>
          <w:highlight w:val="cyan"/>
          <w:u w:val="single"/>
        </w:rPr>
        <w:t>difference</w:t>
      </w:r>
      <w:r w:rsidRPr="00286123">
        <w:rPr>
          <w:rFonts w:eastAsia="Calibri"/>
          <w:b/>
          <w:u w:val="single"/>
        </w:rPr>
        <w:t xml:space="preserve"> that is </w:t>
      </w:r>
      <w:r w:rsidRPr="00286123">
        <w:rPr>
          <w:rFonts w:eastAsia="Calibri"/>
          <w:b/>
          <w:iCs/>
          <w:highlight w:val="cyan"/>
          <w:u w:val="single"/>
          <w:bdr w:val="single" w:sz="8" w:space="0" w:color="auto"/>
        </w:rPr>
        <w:t>in danger of ignorin</w:t>
      </w:r>
      <w:r w:rsidRPr="00286123">
        <w:rPr>
          <w:rFonts w:eastAsia="Calibri"/>
          <w:b/>
          <w:iCs/>
          <w:u w:val="single"/>
          <w:bdr w:val="single" w:sz="8" w:space="0" w:color="auto"/>
        </w:rPr>
        <w:t xml:space="preserve">g actual </w:t>
      </w:r>
      <w:r w:rsidRPr="00286123">
        <w:rPr>
          <w:rFonts w:eastAsia="Calibri"/>
          <w:b/>
          <w:iCs/>
          <w:highlight w:val="cyan"/>
          <w:u w:val="single"/>
          <w:bdr w:val="single" w:sz="8" w:space="0" w:color="auto"/>
        </w:rPr>
        <w:t>political</w:t>
      </w:r>
      <w:r w:rsidRPr="00286123">
        <w:rPr>
          <w:rFonts w:eastAsia="Calibri"/>
          <w:b/>
          <w:iCs/>
          <w:u w:val="single"/>
          <w:bdr w:val="single" w:sz="8" w:space="0" w:color="auto"/>
        </w:rPr>
        <w:t xml:space="preserve"> struggles</w:t>
      </w:r>
      <w:r w:rsidRPr="00286123">
        <w:rPr>
          <w:rFonts w:eastAsia="Calibri"/>
          <w:b/>
          <w:u w:val="single"/>
        </w:rPr>
        <w:t xml:space="preserve"> and </w:t>
      </w:r>
      <w:r w:rsidRPr="00286123">
        <w:rPr>
          <w:rFonts w:eastAsia="Calibri"/>
          <w:b/>
          <w:iCs/>
          <w:highlight w:val="cyan"/>
          <w:u w:val="single"/>
          <w:bdr w:val="single" w:sz="8" w:space="0" w:color="auto"/>
        </w:rPr>
        <w:t>demands</w:t>
      </w:r>
      <w:r w:rsidRPr="00286123">
        <w:rPr>
          <w:rFonts w:eastAsia="Calibri"/>
          <w:b/>
          <w:iCs/>
          <w:u w:val="single"/>
          <w:bdr w:val="single" w:sz="8" w:space="0" w:color="auto"/>
        </w:rPr>
        <w:t xml:space="preserve"> on the ground</w:t>
      </w:r>
      <w:r w:rsidRPr="00286123">
        <w:rPr>
          <w:rFonts w:eastAsia="Calibri"/>
          <w:sz w:val="16"/>
        </w:rPr>
        <w:t xml:space="preserve">. As Cusicanqui argues, </w:t>
      </w:r>
      <w:r w:rsidRPr="00286123">
        <w:rPr>
          <w:rFonts w:eastAsia="Calibri"/>
          <w:b/>
          <w:highlight w:val="cyan"/>
          <w:u w:val="single"/>
        </w:rPr>
        <w:t>those</w:t>
      </w:r>
      <w:r w:rsidRPr="00286123">
        <w:rPr>
          <w:rFonts w:eastAsia="Calibri"/>
          <w:b/>
          <w:u w:val="single"/>
        </w:rPr>
        <w:t xml:space="preserve"> struggles </w:t>
      </w:r>
      <w:r w:rsidRPr="00286123">
        <w:rPr>
          <w:rFonts w:eastAsia="Calibri"/>
          <w:b/>
          <w:iCs/>
          <w:highlight w:val="cyan"/>
          <w:u w:val="single"/>
          <w:bdr w:val="single" w:sz="8" w:space="0" w:color="auto"/>
        </w:rPr>
        <w:t>might</w:t>
      </w:r>
      <w:r w:rsidRPr="00286123">
        <w:rPr>
          <w:rFonts w:eastAsia="Calibri"/>
          <w:b/>
          <w:iCs/>
          <w:u w:val="single"/>
          <w:bdr w:val="single" w:sz="8" w:space="0" w:color="auto"/>
        </w:rPr>
        <w:t xml:space="preserve"> very well </w:t>
      </w:r>
      <w:r w:rsidRPr="00286123">
        <w:rPr>
          <w:rFonts w:eastAsia="Calibri"/>
          <w:b/>
          <w:iCs/>
          <w:highlight w:val="cyan"/>
          <w:u w:val="single"/>
          <w:bdr w:val="single" w:sz="8" w:space="0" w:color="auto"/>
        </w:rPr>
        <w:t>emerge</w:t>
      </w:r>
      <w:r w:rsidRPr="00286123">
        <w:rPr>
          <w:rFonts w:eastAsia="Calibri"/>
          <w:b/>
          <w:highlight w:val="cyan"/>
          <w:u w:val="single"/>
        </w:rPr>
        <w:t xml:space="preserve"> out of an “</w:t>
      </w:r>
      <w:r w:rsidRPr="00286123">
        <w:rPr>
          <w:rFonts w:eastAsia="Calibri"/>
          <w:b/>
          <w:iCs/>
          <w:highlight w:val="cyan"/>
          <w:u w:val="single"/>
          <w:bdr w:val="single" w:sz="8" w:space="0" w:color="auto"/>
        </w:rPr>
        <w:t>indigenous modernity</w:t>
      </w:r>
      <w:r w:rsidRPr="00286123">
        <w:rPr>
          <w:rFonts w:eastAsia="Calibri"/>
          <w:b/>
          <w:highlight w:val="cyan"/>
          <w:u w:val="single"/>
        </w:rPr>
        <w:t>”</w:t>
      </w:r>
      <w:r w:rsidRPr="00286123">
        <w:rPr>
          <w:rFonts w:eastAsia="Calibri"/>
          <w:b/>
          <w:u w:val="single"/>
        </w:rPr>
        <w:t xml:space="preserve">, </w:t>
      </w:r>
      <w:r w:rsidRPr="00286123">
        <w:rPr>
          <w:rFonts w:eastAsia="Calibri"/>
          <w:b/>
          <w:iCs/>
          <w:u w:val="single"/>
          <w:bdr w:val="single" w:sz="8" w:space="0" w:color="auto"/>
        </w:rPr>
        <w:t>rather than an insistence</w:t>
      </w:r>
      <w:r w:rsidRPr="00286123">
        <w:rPr>
          <w:rFonts w:eastAsia="Calibri"/>
          <w:b/>
          <w:u w:val="single"/>
        </w:rPr>
        <w:t xml:space="preserve"> on the </w:t>
      </w:r>
      <w:r w:rsidRPr="00286123">
        <w:rPr>
          <w:rFonts w:eastAsia="Calibri"/>
          <w:b/>
          <w:iCs/>
          <w:u w:val="single"/>
          <w:bdr w:val="single" w:sz="8" w:space="0" w:color="auto"/>
        </w:rPr>
        <w:t>right to one’s difference</w:t>
      </w:r>
      <w:r w:rsidRPr="00286123">
        <w:rPr>
          <w:rFonts w:eastAsia="Calibri"/>
          <w:sz w:val="16"/>
        </w:rPr>
        <w:t xml:space="preserve">. By this she means that </w:t>
      </w:r>
      <w:r w:rsidRPr="00286123">
        <w:rPr>
          <w:rFonts w:eastAsia="Calibri"/>
          <w:b/>
          <w:u w:val="single"/>
        </w:rPr>
        <w:t xml:space="preserve">some </w:t>
      </w:r>
      <w:r w:rsidRPr="00286123">
        <w:rPr>
          <w:rFonts w:eastAsia="Calibri"/>
          <w:b/>
          <w:highlight w:val="cyan"/>
          <w:u w:val="single"/>
        </w:rPr>
        <w:t>Indigenous people</w:t>
      </w:r>
      <w:r w:rsidRPr="00286123">
        <w:rPr>
          <w:rFonts w:eastAsia="Calibri"/>
          <w:b/>
          <w:u w:val="single"/>
        </w:rPr>
        <w:t xml:space="preserve"> aim to </w:t>
      </w:r>
      <w:r w:rsidRPr="00286123">
        <w:rPr>
          <w:rFonts w:eastAsia="Calibri"/>
          <w:b/>
          <w:iCs/>
          <w:u w:val="single"/>
          <w:bdr w:val="single" w:sz="8" w:space="0" w:color="auto"/>
        </w:rPr>
        <w:t>formulate a hegemonic vision</w:t>
      </w:r>
      <w:r w:rsidRPr="00286123">
        <w:rPr>
          <w:rFonts w:eastAsia="Calibri"/>
          <w:b/>
          <w:u w:val="single"/>
        </w:rPr>
        <w:t xml:space="preserve"> for how to structure a society that is </w:t>
      </w:r>
      <w:r w:rsidRPr="00286123">
        <w:rPr>
          <w:rFonts w:eastAsia="Calibri"/>
          <w:b/>
          <w:iCs/>
          <w:u w:val="single"/>
          <w:bdr w:val="single" w:sz="8" w:space="0" w:color="auto"/>
        </w:rPr>
        <w:t>valid for everyone</w:t>
      </w:r>
      <w:r w:rsidRPr="00286123">
        <w:rPr>
          <w:rFonts w:eastAsia="Calibri"/>
          <w:b/>
          <w:u w:val="single"/>
        </w:rPr>
        <w:t xml:space="preserve"> (Indigenous </w:t>
      </w:r>
      <w:r w:rsidRPr="00286123">
        <w:rPr>
          <w:rFonts w:eastAsia="Calibri"/>
          <w:b/>
          <w:iCs/>
          <w:u w:val="single"/>
          <w:bdr w:val="single" w:sz="8" w:space="0" w:color="auto"/>
        </w:rPr>
        <w:t>AND</w:t>
      </w:r>
      <w:r w:rsidRPr="00286123">
        <w:rPr>
          <w:rFonts w:eastAsia="Calibri"/>
          <w:b/>
          <w:u w:val="single"/>
        </w:rPr>
        <w:t xml:space="preserve"> non-Indigenous)</w:t>
      </w:r>
      <w:r w:rsidRPr="00286123">
        <w:rPr>
          <w:rFonts w:eastAsia="Calibri"/>
          <w:sz w:val="16"/>
        </w:rPr>
        <w:t xml:space="preserve">: they work for a society that is in their “image and likeness”, </w:t>
      </w:r>
      <w:r w:rsidRPr="00286123">
        <w:rPr>
          <w:rFonts w:eastAsia="Calibri"/>
          <w:b/>
          <w:u w:val="single"/>
        </w:rPr>
        <w:t>and</w:t>
      </w:r>
      <w:r w:rsidRPr="00286123">
        <w:rPr>
          <w:rFonts w:eastAsia="Calibri"/>
          <w:sz w:val="16"/>
        </w:rPr>
        <w:t xml:space="preserve"> to </w:t>
      </w:r>
      <w:r w:rsidRPr="00286123">
        <w:rPr>
          <w:rFonts w:eastAsia="Calibri"/>
          <w:b/>
          <w:iCs/>
          <w:highlight w:val="cyan"/>
          <w:u w:val="single"/>
          <w:bdr w:val="single" w:sz="8" w:space="0" w:color="auto"/>
        </w:rPr>
        <w:t>use</w:t>
      </w:r>
      <w:r w:rsidRPr="00286123">
        <w:rPr>
          <w:rFonts w:eastAsia="Calibri"/>
          <w:b/>
          <w:iCs/>
          <w:u w:val="single"/>
          <w:bdr w:val="single" w:sz="8" w:space="0" w:color="auto"/>
        </w:rPr>
        <w:t xml:space="preserve"> modern notions</w:t>
      </w:r>
      <w:r w:rsidRPr="00286123">
        <w:rPr>
          <w:rFonts w:eastAsia="Calibri"/>
          <w:b/>
          <w:u w:val="single"/>
        </w:rPr>
        <w:t xml:space="preserve"> such as </w:t>
      </w:r>
      <w:r w:rsidRPr="00286123">
        <w:rPr>
          <w:rFonts w:eastAsia="Calibri"/>
          <w:b/>
          <w:highlight w:val="cyan"/>
          <w:u w:val="single"/>
        </w:rPr>
        <w:t>“</w:t>
      </w:r>
      <w:r w:rsidRPr="00286123">
        <w:rPr>
          <w:rFonts w:eastAsia="Calibri"/>
          <w:b/>
          <w:iCs/>
          <w:highlight w:val="cyan"/>
          <w:u w:val="single"/>
          <w:bdr w:val="single" w:sz="8" w:space="0" w:color="auto"/>
        </w:rPr>
        <w:t>citizenship</w:t>
      </w:r>
      <w:r w:rsidRPr="00286123">
        <w:rPr>
          <w:rFonts w:eastAsia="Calibri"/>
          <w:b/>
          <w:highlight w:val="cyan"/>
          <w:u w:val="single"/>
        </w:rPr>
        <w:t>”</w:t>
      </w:r>
      <w:r w:rsidRPr="00286123">
        <w:rPr>
          <w:rFonts w:eastAsia="Calibri"/>
          <w:b/>
          <w:u w:val="single"/>
        </w:rPr>
        <w:t xml:space="preserve"> for this purpose, </w:t>
      </w:r>
      <w:r w:rsidRPr="00286123">
        <w:rPr>
          <w:rFonts w:eastAsia="Calibri"/>
          <w:b/>
          <w:highlight w:val="cyan"/>
          <w:u w:val="single"/>
        </w:rPr>
        <w:t xml:space="preserve">rather than </w:t>
      </w:r>
      <w:r w:rsidRPr="00286123">
        <w:rPr>
          <w:rFonts w:eastAsia="Calibri"/>
          <w:b/>
          <w:iCs/>
          <w:highlight w:val="cyan"/>
          <w:u w:val="single"/>
          <w:bdr w:val="single" w:sz="8" w:space="0" w:color="auto"/>
        </w:rPr>
        <w:t>rejecting</w:t>
      </w:r>
      <w:r w:rsidRPr="00286123">
        <w:rPr>
          <w:rFonts w:eastAsia="Calibri"/>
          <w:b/>
          <w:iCs/>
          <w:u w:val="single"/>
          <w:bdr w:val="single" w:sz="8" w:space="0" w:color="auto"/>
        </w:rPr>
        <w:t xml:space="preserve"> the latter </w:t>
      </w:r>
      <w:r w:rsidRPr="00286123">
        <w:rPr>
          <w:rFonts w:eastAsia="Calibri"/>
          <w:b/>
          <w:iCs/>
          <w:highlight w:val="cyan"/>
          <w:u w:val="single"/>
          <w:bdr w:val="single" w:sz="8" w:space="0" w:color="auto"/>
        </w:rPr>
        <w:t>as irreconcilable</w:t>
      </w:r>
      <w:r w:rsidRPr="00286123">
        <w:rPr>
          <w:rFonts w:eastAsia="Calibri"/>
          <w:b/>
          <w:iCs/>
          <w:u w:val="single"/>
          <w:bdr w:val="single" w:sz="8" w:space="0" w:color="auto"/>
        </w:rPr>
        <w:t xml:space="preserve"> with one’s own world</w:t>
      </w:r>
      <w:r w:rsidRPr="00286123">
        <w:rPr>
          <w:rFonts w:eastAsia="Calibri"/>
          <w:sz w:val="16"/>
        </w:rPr>
        <w:t xml:space="preserve">.39 By contrast, </w:t>
      </w:r>
      <w:r w:rsidRPr="00286123">
        <w:rPr>
          <w:rFonts w:eastAsia="Calibri"/>
          <w:b/>
          <w:u w:val="single"/>
        </w:rPr>
        <w:t>some</w:t>
      </w:r>
      <w:r w:rsidRPr="00286123">
        <w:rPr>
          <w:rFonts w:eastAsia="Calibri"/>
          <w:sz w:val="16"/>
        </w:rPr>
        <w:t xml:space="preserve"> North American Indigenous </w:t>
      </w:r>
      <w:r w:rsidRPr="00286123">
        <w:rPr>
          <w:rFonts w:eastAsia="Calibri"/>
          <w:b/>
          <w:u w:val="single"/>
        </w:rPr>
        <w:t>intellectuals call for an Indigenous “</w:t>
      </w:r>
      <w:r w:rsidRPr="00286123">
        <w:rPr>
          <w:rFonts w:eastAsia="Calibri"/>
          <w:b/>
          <w:iCs/>
          <w:u w:val="single"/>
          <w:bdr w:val="single" w:sz="8" w:space="0" w:color="auto"/>
        </w:rPr>
        <w:t>resurgence</w:t>
      </w:r>
      <w:r w:rsidRPr="00286123">
        <w:rPr>
          <w:rFonts w:eastAsia="Calibri"/>
          <w:b/>
          <w:u w:val="single"/>
        </w:rPr>
        <w:t xml:space="preserve">” that, </w:t>
      </w:r>
      <w:r w:rsidRPr="00286123">
        <w:rPr>
          <w:rFonts w:eastAsia="Calibri"/>
          <w:b/>
          <w:iCs/>
          <w:u w:val="single"/>
          <w:bdr w:val="single" w:sz="8" w:space="0" w:color="auto"/>
        </w:rPr>
        <w:t>rather than seeking hegemony</w:t>
      </w:r>
      <w:r w:rsidRPr="00286123">
        <w:rPr>
          <w:rFonts w:eastAsia="Calibri"/>
          <w:b/>
          <w:u w:val="single"/>
        </w:rPr>
        <w:t xml:space="preserve">, altogether </w:t>
      </w:r>
      <w:r w:rsidRPr="00286123">
        <w:rPr>
          <w:rFonts w:eastAsia="Calibri"/>
          <w:b/>
          <w:iCs/>
          <w:u w:val="single"/>
          <w:bdr w:val="single" w:sz="8" w:space="0" w:color="auto"/>
        </w:rPr>
        <w:t>turns away from seeking recognition</w:t>
      </w:r>
      <w:r w:rsidRPr="00286123">
        <w:rPr>
          <w:rFonts w:eastAsia="Calibri"/>
          <w:b/>
          <w:u w:val="single"/>
        </w:rPr>
        <w:t xml:space="preserve"> by wider (colonial) “society”</w:t>
      </w:r>
      <w:r w:rsidRPr="00286123">
        <w:rPr>
          <w:rFonts w:eastAsia="Calibri"/>
          <w:sz w:val="16"/>
        </w:rPr>
        <w:t xml:space="preserve">. As Leanne Betasamosake Simpson points out, </w:t>
      </w:r>
      <w:r w:rsidRPr="00286123">
        <w:rPr>
          <w:rFonts w:eastAsia="Calibri"/>
          <w:b/>
          <w:u w:val="single"/>
        </w:rPr>
        <w:t xml:space="preserve">in such “resurgent mobilization … there is </w:t>
      </w:r>
      <w:r w:rsidRPr="00286123">
        <w:rPr>
          <w:rFonts w:eastAsia="Calibri"/>
          <w:b/>
          <w:iCs/>
          <w:u w:val="single"/>
          <w:bdr w:val="single" w:sz="8" w:space="0" w:color="auto"/>
        </w:rPr>
        <w:t>virtually no room for white people</w:t>
      </w:r>
      <w:r w:rsidRPr="00286123">
        <w:rPr>
          <w:rFonts w:eastAsia="Calibri"/>
          <w:b/>
          <w:u w:val="single"/>
        </w:rPr>
        <w:t>”.</w:t>
      </w:r>
      <w:r w:rsidRPr="00286123">
        <w:rPr>
          <w:rFonts w:eastAsia="Calibri"/>
          <w:sz w:val="16"/>
        </w:rPr>
        <w:t xml:space="preserve"> 40 </w:t>
      </w:r>
    </w:p>
    <w:p w14:paraId="43956095" w14:textId="77777777" w:rsidR="00893B4C" w:rsidRPr="00FD4400" w:rsidRDefault="00893B4C" w:rsidP="00893B4C">
      <w:pPr>
        <w:rPr>
          <w:sz w:val="4"/>
          <w:szCs w:val="4"/>
        </w:rPr>
      </w:pPr>
      <w:r w:rsidRPr="00FD4400">
        <w:rPr>
          <w:sz w:val="4"/>
          <w:szCs w:val="4"/>
        </w:rPr>
        <w:t>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This is also the problem of some central decolonial work. Drawing on Edouard Glissant, Mignolo, for example, critiques the “requirement of transparency” that forms the basis for understanding in Western social science scholarship. He argues for the “right to opacity” of those located on the other side of the colonial difference.41 But this claim sits at odds with his simultaneous desire to write a new, all-encompassing history of “the modern/colonial world system”. 42 And like in Rojas’ and Blaney and Tickner’s articles, terms such as “pluriversality”43 or “diversality”44 are coined in order to have a (one!) concept for a similarly all-encompassing solution to domination. While de la Cadena is critical of her own “anxiety to understand coherently (with which I meant clearly and without contradiction”), and while she points out how this “was often out of place”, 45 Mignolo as well as Rojas and Blaney and Tickner seek to place such anxiety in yet another coherent framework that holds everything together. 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54A700B4" w14:textId="77777777" w:rsidR="00893B4C" w:rsidRPr="00FD4400" w:rsidRDefault="00893B4C" w:rsidP="00893B4C">
      <w:pPr>
        <w:rPr>
          <w:rFonts w:eastAsia="Calibri"/>
          <w:sz w:val="16"/>
        </w:rPr>
      </w:pPr>
      <w:r w:rsidRPr="00286123">
        <w:rPr>
          <w:rFonts w:eastAsia="Calibr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286123">
        <w:rPr>
          <w:rFonts w:eastAsia="Calibri"/>
          <w:b/>
          <w:u w:val="single"/>
        </w:rPr>
        <w:t>there is still (</w:t>
      </w:r>
      <w:r w:rsidRPr="00286123">
        <w:rPr>
          <w:rFonts w:eastAsia="Calibri"/>
          <w:b/>
          <w:iCs/>
          <w:u w:val="single"/>
          <w:bdr w:val="single" w:sz="8" w:space="0" w:color="auto"/>
        </w:rPr>
        <w:t>always</w:t>
      </w:r>
      <w:r w:rsidRPr="00286123">
        <w:rPr>
          <w:rFonts w:eastAsia="Calibri"/>
          <w:b/>
          <w:u w:val="single"/>
        </w:rPr>
        <w:t xml:space="preserve">) a </w:t>
      </w:r>
      <w:r w:rsidRPr="00286123">
        <w:rPr>
          <w:rFonts w:eastAsia="Calibri"/>
          <w:b/>
          <w:iCs/>
          <w:u w:val="single"/>
          <w:bdr w:val="single" w:sz="8" w:space="0" w:color="auto"/>
        </w:rPr>
        <w:t>need to go further</w:t>
      </w:r>
      <w:r w:rsidRPr="00286123">
        <w:rPr>
          <w:rFonts w:eastAsia="Calibri"/>
          <w:b/>
          <w:u w:val="single"/>
        </w:rPr>
        <w:t xml:space="preserve">, in order to </w:t>
      </w:r>
      <w:r w:rsidRPr="00286123">
        <w:rPr>
          <w:rFonts w:eastAsia="Calibri"/>
          <w:b/>
          <w:iCs/>
          <w:u w:val="single"/>
          <w:bdr w:val="single" w:sz="8" w:space="0" w:color="auto"/>
        </w:rPr>
        <w:t>more fundamentally challenge hegemonic</w:t>
      </w:r>
      <w:r w:rsidRPr="00286123">
        <w:rPr>
          <w:rFonts w:eastAsia="Calibri"/>
          <w:b/>
          <w:u w:val="single"/>
        </w:rPr>
        <w:t xml:space="preserve">, </w:t>
      </w:r>
      <w:r w:rsidRPr="00286123">
        <w:rPr>
          <w:rFonts w:eastAsia="Calibri"/>
          <w:b/>
          <w:iCs/>
          <w:u w:val="single"/>
          <w:bdr w:val="single" w:sz="8" w:space="0" w:color="auto"/>
        </w:rPr>
        <w:t>modern/colonial modes</w:t>
      </w:r>
      <w:r w:rsidRPr="00286123">
        <w:rPr>
          <w:rFonts w:eastAsia="Calibri"/>
          <w:b/>
          <w:u w:val="single"/>
        </w:rPr>
        <w:t xml:space="preserve">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286123">
        <w:rPr>
          <w:rFonts w:eastAsia="Calibri"/>
          <w:b/>
          <w:highlight w:val="cyan"/>
          <w:u w:val="single"/>
        </w:rPr>
        <w:t xml:space="preserve">Aiming to </w:t>
      </w:r>
      <w:r w:rsidRPr="00286123">
        <w:rPr>
          <w:rFonts w:eastAsia="Calibri"/>
          <w:b/>
          <w:iCs/>
          <w:highlight w:val="cyan"/>
          <w:u w:val="single"/>
          <w:bdr w:val="single" w:sz="8" w:space="0" w:color="auto"/>
        </w:rPr>
        <w:t xml:space="preserve">make generic conclusions for </w:t>
      </w:r>
      <w:r w:rsidRPr="00286123">
        <w:rPr>
          <w:rFonts w:eastAsia="Calibri"/>
          <w:b/>
          <w:iCs/>
          <w:u w:val="single"/>
          <w:bdr w:val="single" w:sz="8" w:space="0" w:color="auto"/>
        </w:rPr>
        <w:t>entire disciplines</w:t>
      </w:r>
      <w:r w:rsidRPr="00286123">
        <w:rPr>
          <w:rFonts w:eastAsia="Calibri"/>
          <w:b/>
          <w:u w:val="single"/>
        </w:rPr>
        <w:t xml:space="preserve">, </w:t>
      </w:r>
      <w:r w:rsidRPr="00286123">
        <w:rPr>
          <w:rFonts w:eastAsia="Calibri"/>
          <w:b/>
          <w:iCs/>
          <w:u w:val="single"/>
          <w:bdr w:val="single" w:sz="8" w:space="0" w:color="auto"/>
        </w:rPr>
        <w:t>political fields</w:t>
      </w:r>
      <w:r w:rsidRPr="00286123">
        <w:rPr>
          <w:rFonts w:eastAsia="Calibri"/>
          <w:b/>
          <w:u w:val="single"/>
        </w:rPr>
        <w:t xml:space="preserve">, or </w:t>
      </w:r>
      <w:r w:rsidRPr="00286123">
        <w:rPr>
          <w:rFonts w:eastAsia="Calibri"/>
          <w:b/>
          <w:highlight w:val="cyan"/>
          <w:u w:val="single"/>
        </w:rPr>
        <w:t>global “</w:t>
      </w:r>
      <w:r w:rsidRPr="00286123">
        <w:rPr>
          <w:rFonts w:eastAsia="Calibri"/>
          <w:b/>
          <w:iCs/>
          <w:highlight w:val="cyan"/>
          <w:u w:val="single"/>
          <w:bdr w:val="single" w:sz="8" w:space="0" w:color="auto"/>
        </w:rPr>
        <w:t>issues</w:t>
      </w:r>
      <w:r w:rsidRPr="00286123">
        <w:rPr>
          <w:rFonts w:eastAsia="Calibri"/>
          <w:b/>
          <w:highlight w:val="cyan"/>
          <w:u w:val="single"/>
        </w:rPr>
        <w:t xml:space="preserve">” </w:t>
      </w:r>
      <w:r w:rsidRPr="00286123">
        <w:rPr>
          <w:rFonts w:eastAsia="Calibri"/>
          <w:b/>
          <w:iCs/>
          <w:highlight w:val="cyan"/>
          <w:u w:val="single"/>
          <w:bdr w:val="single" w:sz="8" w:space="0" w:color="auto"/>
        </w:rPr>
        <w:t>pushes</w:t>
      </w:r>
      <w:r w:rsidRPr="00286123">
        <w:rPr>
          <w:rFonts w:eastAsia="Calibri"/>
          <w:b/>
          <w:iCs/>
          <w:u w:val="single"/>
          <w:bdr w:val="single" w:sz="8" w:space="0" w:color="auto"/>
        </w:rPr>
        <w:t xml:space="preserve"> the generality</w:t>
      </w:r>
      <w:r w:rsidRPr="00286123">
        <w:rPr>
          <w:rFonts w:eastAsia="Calibri"/>
          <w:b/>
          <w:u w:val="single"/>
        </w:rPr>
        <w:t xml:space="preserve"> and </w:t>
      </w:r>
      <w:r w:rsidRPr="00286123">
        <w:rPr>
          <w:rFonts w:eastAsia="Calibri"/>
          <w:b/>
          <w:iCs/>
          <w:highlight w:val="cyan"/>
          <w:u w:val="single"/>
          <w:bdr w:val="single" w:sz="8" w:space="0" w:color="auto"/>
        </w:rPr>
        <w:t>abstraction</w:t>
      </w:r>
      <w:r w:rsidRPr="00286123">
        <w:rPr>
          <w:rFonts w:eastAsia="Calibri"/>
          <w:b/>
          <w:u w:val="single"/>
        </w:rPr>
        <w:t xml:space="preserve"> of a contribution </w:t>
      </w:r>
      <w:r w:rsidRPr="00286123">
        <w:rPr>
          <w:rFonts w:eastAsia="Calibri"/>
          <w:b/>
          <w:iCs/>
          <w:u w:val="single"/>
          <w:bdr w:val="single" w:sz="8" w:space="0" w:color="auto"/>
        </w:rPr>
        <w:t xml:space="preserve">even </w:t>
      </w:r>
      <w:r w:rsidRPr="00286123">
        <w:rPr>
          <w:rFonts w:eastAsia="Calibri"/>
          <w:b/>
          <w:iCs/>
          <w:highlight w:val="cyan"/>
          <w:u w:val="single"/>
          <w:bdr w:val="single" w:sz="8" w:space="0" w:color="auto"/>
        </w:rPr>
        <w:t>further away</w:t>
      </w:r>
      <w:r w:rsidRPr="00286123">
        <w:rPr>
          <w:rFonts w:eastAsia="Calibri"/>
          <w:b/>
          <w:highlight w:val="cyan"/>
          <w:u w:val="single"/>
        </w:rPr>
        <w:t xml:space="preserve"> from</w:t>
      </w:r>
      <w:r w:rsidRPr="00286123">
        <w:rPr>
          <w:rFonts w:eastAsia="Calibri"/>
          <w:b/>
          <w:u w:val="single"/>
        </w:rPr>
        <w:t xml:space="preserve"> an </w:t>
      </w:r>
      <w:r w:rsidRPr="00286123">
        <w:rPr>
          <w:rFonts w:eastAsia="Calibri"/>
          <w:b/>
          <w:iCs/>
          <w:u w:val="single"/>
          <w:bdr w:val="single" w:sz="8" w:space="0" w:color="auto"/>
        </w:rPr>
        <w:t xml:space="preserve">advocacy of </w:t>
      </w:r>
      <w:r w:rsidRPr="00286123">
        <w:rPr>
          <w:rFonts w:eastAsia="Calibri"/>
          <w:b/>
          <w:iCs/>
          <w:highlight w:val="cyan"/>
          <w:u w:val="single"/>
          <w:bdr w:val="single" w:sz="8" w:space="0" w:color="auto"/>
        </w:rPr>
        <w:t>the concrete</w:t>
      </w:r>
      <w:r w:rsidRPr="00286123">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286123">
        <w:rPr>
          <w:rFonts w:eastAsia="Calibri"/>
          <w:b/>
          <w:highlight w:val="cyan"/>
          <w:u w:val="single"/>
        </w:rPr>
        <w:t>This</w:t>
      </w:r>
      <w:r w:rsidRPr="00286123">
        <w:rPr>
          <w:rFonts w:eastAsia="Calibri"/>
          <w:b/>
          <w:u w:val="single"/>
        </w:rPr>
        <w:t xml:space="preserve"> is </w:t>
      </w:r>
      <w:r w:rsidRPr="00286123">
        <w:rPr>
          <w:rFonts w:eastAsia="Calibri"/>
          <w:b/>
          <w:iCs/>
          <w:u w:val="single"/>
          <w:bdr w:val="single" w:sz="8" w:space="0" w:color="auto"/>
        </w:rPr>
        <w:t>not just a theoretical problem</w:t>
      </w:r>
      <w:r w:rsidRPr="00286123">
        <w:rPr>
          <w:rFonts w:eastAsia="Calibri"/>
          <w:b/>
          <w:u w:val="single"/>
        </w:rPr>
        <w:t xml:space="preserve">, but it </w:t>
      </w:r>
      <w:r w:rsidRPr="00286123">
        <w:rPr>
          <w:rFonts w:eastAsia="Calibri"/>
          <w:b/>
          <w:highlight w:val="cyan"/>
          <w:u w:val="single"/>
        </w:rPr>
        <w:t xml:space="preserve">has </w:t>
      </w:r>
      <w:r w:rsidRPr="00286123">
        <w:rPr>
          <w:rFonts w:eastAsia="Calibri"/>
          <w:b/>
          <w:iCs/>
          <w:highlight w:val="cyan"/>
          <w:u w:val="single"/>
          <w:bdr w:val="single" w:sz="8" w:space="0" w:color="auto"/>
        </w:rPr>
        <w:t>real-life consequences for</w:t>
      </w:r>
      <w:r w:rsidRPr="00286123">
        <w:rPr>
          <w:rFonts w:eastAsia="Calibri"/>
          <w:b/>
          <w:iCs/>
          <w:u w:val="single"/>
          <w:bdr w:val="single" w:sz="8" w:space="0" w:color="auto"/>
        </w:rPr>
        <w:t xml:space="preserve"> actually-existing </w:t>
      </w:r>
      <w:r w:rsidRPr="00286123">
        <w:rPr>
          <w:rFonts w:eastAsia="Calibri"/>
          <w:b/>
          <w:iCs/>
          <w:highlight w:val="cyan"/>
          <w:u w:val="single"/>
          <w:bdr w:val="single" w:sz="8" w:space="0" w:color="auto"/>
        </w:rPr>
        <w:t>decolonial struggles</w:t>
      </w:r>
      <w:r w:rsidRPr="00286123">
        <w:rPr>
          <w:rFonts w:eastAsia="Calibri"/>
          <w:b/>
          <w:highlight w:val="cyan"/>
          <w:u w:val="single"/>
        </w:rPr>
        <w:t xml:space="preserve">. The desire for </w:t>
      </w:r>
      <w:r w:rsidRPr="00286123">
        <w:rPr>
          <w:rFonts w:eastAsia="Calibri"/>
          <w:b/>
          <w:iCs/>
          <w:highlight w:val="cyan"/>
          <w:u w:val="single"/>
          <w:bdr w:val="single" w:sz="8" w:space="0" w:color="auto"/>
        </w:rPr>
        <w:t>making a generic argument</w:t>
      </w:r>
      <w:r w:rsidRPr="00286123">
        <w:rPr>
          <w:rFonts w:eastAsia="Calibri"/>
          <w:b/>
          <w:u w:val="single"/>
        </w:rPr>
        <w:t xml:space="preserve"> about relational ontologies and a pluriversal politics </w:t>
      </w:r>
      <w:r w:rsidRPr="00286123">
        <w:rPr>
          <w:rFonts w:eastAsia="Calibri"/>
          <w:b/>
          <w:iCs/>
          <w:highlight w:val="cyan"/>
          <w:u w:val="single"/>
          <w:bdr w:val="single" w:sz="8" w:space="0" w:color="auto"/>
        </w:rPr>
        <w:t xml:space="preserve">harbours </w:t>
      </w:r>
      <w:r w:rsidRPr="00286123">
        <w:rPr>
          <w:rFonts w:eastAsia="Calibri"/>
          <w:b/>
          <w:iCs/>
          <w:u w:val="single"/>
          <w:bdr w:val="single" w:sz="8" w:space="0" w:color="auto"/>
        </w:rPr>
        <w:t xml:space="preserve">the danger of making </w:t>
      </w:r>
      <w:r w:rsidRPr="00286123">
        <w:rPr>
          <w:rFonts w:eastAsia="Calibri"/>
          <w:b/>
          <w:iCs/>
          <w:highlight w:val="cyan"/>
          <w:u w:val="single"/>
          <w:bdr w:val="single" w:sz="8" w:space="0" w:color="auto"/>
        </w:rPr>
        <w:t>a huge variety of demands</w:t>
      </w:r>
      <w:r w:rsidRPr="00286123">
        <w:rPr>
          <w:rFonts w:eastAsia="Calibri"/>
          <w:b/>
          <w:highlight w:val="cyan"/>
          <w:u w:val="single"/>
        </w:rPr>
        <w:t xml:space="preserve"> and </w:t>
      </w:r>
      <w:r w:rsidRPr="00286123">
        <w:rPr>
          <w:rFonts w:eastAsia="Calibri"/>
          <w:b/>
          <w:iCs/>
          <w:highlight w:val="cyan"/>
          <w:u w:val="single"/>
          <w:bdr w:val="single" w:sz="8" w:space="0" w:color="auto"/>
        </w:rPr>
        <w:t>struggles</w:t>
      </w:r>
      <w:r w:rsidRPr="00286123">
        <w:rPr>
          <w:rFonts w:eastAsia="Calibri"/>
          <w:b/>
          <w:iCs/>
          <w:u w:val="single"/>
          <w:bdr w:val="single" w:sz="8" w:space="0" w:color="auto"/>
        </w:rPr>
        <w:t xml:space="preserve"> that often exist </w:t>
      </w:r>
      <w:r w:rsidRPr="00286123">
        <w:rPr>
          <w:rFonts w:eastAsia="Calibri"/>
          <w:b/>
          <w:iCs/>
          <w:highlight w:val="cyan"/>
          <w:u w:val="single"/>
          <w:bdr w:val="single" w:sz="8" w:space="0" w:color="auto"/>
        </w:rPr>
        <w:t>in tension</w:t>
      </w:r>
      <w:r w:rsidRPr="00286123">
        <w:rPr>
          <w:rFonts w:eastAsia="Calibri"/>
          <w:b/>
          <w:u w:val="single"/>
        </w:rPr>
        <w:t xml:space="preserve"> and </w:t>
      </w:r>
      <w:r w:rsidRPr="00286123">
        <w:rPr>
          <w:rFonts w:eastAsia="Calibri"/>
          <w:b/>
          <w:iCs/>
          <w:u w:val="single"/>
          <w:bdr w:val="single" w:sz="8" w:space="0" w:color="auto"/>
        </w:rPr>
        <w:t>contradiction</w:t>
      </w:r>
      <w:r w:rsidRPr="00286123">
        <w:rPr>
          <w:rFonts w:eastAsia="Calibri"/>
          <w:b/>
          <w:u w:val="single"/>
        </w:rPr>
        <w:t xml:space="preserve"> </w:t>
      </w:r>
      <w:r w:rsidRPr="00286123">
        <w:rPr>
          <w:rFonts w:eastAsia="Calibri"/>
          <w:b/>
          <w:highlight w:val="cyan"/>
          <w:u w:val="single"/>
        </w:rPr>
        <w:t>with each other</w:t>
      </w:r>
      <w:r w:rsidRPr="00286123">
        <w:rPr>
          <w:rFonts w:eastAsia="Calibri"/>
          <w:b/>
          <w:u w:val="single"/>
        </w:rPr>
        <w:t xml:space="preserve"> </w:t>
      </w:r>
      <w:r w:rsidRPr="00286123">
        <w:rPr>
          <w:rFonts w:eastAsia="Calibri"/>
          <w:b/>
          <w:iCs/>
          <w:u w:val="single"/>
          <w:bdr w:val="single" w:sz="8" w:space="0" w:color="auto"/>
        </w:rPr>
        <w:t>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286123">
        <w:rPr>
          <w:rFonts w:eastAsia="Calibri"/>
          <w:b/>
          <w:u w:val="single"/>
        </w:rPr>
        <w:t>While</w:t>
      </w:r>
      <w:r w:rsidRPr="00286123">
        <w:rPr>
          <w:rFonts w:eastAsia="Calibri"/>
          <w:sz w:val="16"/>
        </w:rPr>
        <w:t xml:space="preserve"> it can be argued that </w:t>
      </w:r>
      <w:r w:rsidRPr="00286123">
        <w:rPr>
          <w:rFonts w:eastAsia="Calibri"/>
          <w:b/>
          <w:highlight w:val="cyan"/>
          <w:u w:val="single"/>
        </w:rPr>
        <w:t>this</w:t>
      </w:r>
      <w:r w:rsidRPr="00286123">
        <w:rPr>
          <w:rFonts w:eastAsia="Calibri"/>
          <w:b/>
          <w:u w:val="single"/>
        </w:rPr>
        <w:t xml:space="preserve"> problem of </w:t>
      </w:r>
      <w:r w:rsidRPr="00286123">
        <w:rPr>
          <w:rFonts w:eastAsia="Calibri"/>
          <w:b/>
          <w:iCs/>
          <w:u w:val="single"/>
          <w:bdr w:val="single" w:sz="8" w:space="0" w:color="auto"/>
        </w:rPr>
        <w:t>seeing all these struggles</w:t>
      </w:r>
      <w:r w:rsidRPr="00286123">
        <w:rPr>
          <w:rFonts w:eastAsia="Calibri"/>
          <w:b/>
          <w:u w:val="single"/>
        </w:rPr>
        <w:t xml:space="preserve"> and </w:t>
      </w:r>
      <w:r w:rsidRPr="00286123">
        <w:rPr>
          <w:rFonts w:eastAsia="Calibri"/>
          <w:b/>
          <w:iCs/>
          <w:u w:val="single"/>
          <w:bdr w:val="single" w:sz="8" w:space="0" w:color="auto"/>
        </w:rPr>
        <w:t>demands as commensurable</w:t>
      </w:r>
      <w:r w:rsidRPr="00286123">
        <w:rPr>
          <w:rFonts w:eastAsia="Calibri"/>
          <w:b/>
          <w:u w:val="single"/>
        </w:rPr>
        <w:t xml:space="preserve"> </w:t>
      </w:r>
      <w:r w:rsidRPr="00286123">
        <w:rPr>
          <w:rFonts w:eastAsia="Calibri"/>
          <w:b/>
          <w:highlight w:val="cyan"/>
          <w:u w:val="single"/>
        </w:rPr>
        <w:t xml:space="preserve">goes back to a </w:t>
      </w:r>
      <w:r w:rsidRPr="00286123">
        <w:rPr>
          <w:rFonts w:eastAsia="Calibri"/>
          <w:b/>
          <w:iCs/>
          <w:highlight w:val="cyan"/>
          <w:u w:val="single"/>
          <w:bdr w:val="single" w:sz="8" w:space="0" w:color="auto"/>
        </w:rPr>
        <w:t xml:space="preserve">lack of </w:t>
      </w:r>
      <w:r w:rsidRPr="00286123">
        <w:rPr>
          <w:rFonts w:eastAsia="Calibri"/>
          <w:b/>
          <w:iCs/>
          <w:u w:val="single"/>
          <w:bdr w:val="single" w:sz="8" w:space="0" w:color="auto"/>
        </w:rPr>
        <w:t xml:space="preserve">actual </w:t>
      </w:r>
      <w:r w:rsidRPr="00286123">
        <w:rPr>
          <w:rFonts w:eastAsia="Calibri"/>
          <w:b/>
          <w:iCs/>
          <w:highlight w:val="cyan"/>
          <w:u w:val="single"/>
          <w:bdr w:val="single" w:sz="8" w:space="0" w:color="auto"/>
        </w:rPr>
        <w:t>engagement with particular</w:t>
      </w:r>
      <w:r w:rsidRPr="00286123">
        <w:rPr>
          <w:rFonts w:eastAsia="Calibri"/>
          <w:b/>
          <w:iCs/>
          <w:u w:val="single"/>
          <w:bdr w:val="single" w:sz="8" w:space="0" w:color="auto"/>
        </w:rPr>
        <w:t xml:space="preserve"> decolonial </w:t>
      </w:r>
      <w:r w:rsidRPr="00286123">
        <w:rPr>
          <w:rFonts w:eastAsia="Calibri"/>
          <w:b/>
          <w:iCs/>
          <w:highlight w:val="cyan"/>
          <w:u w:val="single"/>
          <w:bdr w:val="single" w:sz="8" w:space="0" w:color="auto"/>
        </w:rPr>
        <w:t>practices</w:t>
      </w:r>
      <w:r w:rsidRPr="00286123">
        <w:rPr>
          <w:rFonts w:eastAsia="Calibri"/>
          <w:b/>
          <w:u w:val="single"/>
        </w:rPr>
        <w:t xml:space="preserve"> and </w:t>
      </w:r>
      <w:r w:rsidRPr="00286123">
        <w:rPr>
          <w:rFonts w:eastAsia="Calibri"/>
          <w:b/>
          <w:iCs/>
          <w:u w:val="single"/>
          <w:bdr w:val="single" w:sz="8" w:space="0" w:color="auto"/>
        </w:rPr>
        <w:t>battles</w:t>
      </w:r>
      <w:r w:rsidRPr="00286123">
        <w:rPr>
          <w:rFonts w:eastAsia="Calibri"/>
          <w:sz w:val="16"/>
        </w:rPr>
        <w:t xml:space="preserve">, what I have argued in this article is that </w:t>
      </w:r>
      <w:r w:rsidRPr="00286123">
        <w:rPr>
          <w:rFonts w:eastAsia="Calibri"/>
          <w:b/>
          <w:u w:val="single"/>
        </w:rPr>
        <w:t xml:space="preserve">it is also related to the problem of </w:t>
      </w:r>
      <w:r w:rsidRPr="00286123">
        <w:rPr>
          <w:rFonts w:eastAsia="Calibri"/>
          <w:b/>
          <w:iCs/>
          <w:u w:val="single"/>
          <w:bdr w:val="single" w:sz="8" w:space="0" w:color="auto"/>
        </w:rPr>
        <w:t>how</w:t>
      </w:r>
      <w:r w:rsidRPr="00286123">
        <w:rPr>
          <w:rFonts w:eastAsia="Calibri"/>
          <w:b/>
          <w:u w:val="single"/>
        </w:rPr>
        <w:t xml:space="preserve"> and </w:t>
      </w:r>
      <w:r w:rsidRPr="00286123">
        <w:rPr>
          <w:rFonts w:eastAsia="Calibri"/>
          <w:b/>
          <w:iCs/>
          <w:highlight w:val="cyan"/>
          <w:u w:val="single"/>
          <w:bdr w:val="single" w:sz="8" w:space="0" w:color="auto"/>
        </w:rPr>
        <w:t>what</w:t>
      </w:r>
      <w:r w:rsidRPr="00286123">
        <w:rPr>
          <w:rFonts w:eastAsia="Calibri"/>
          <w:b/>
          <w:iCs/>
          <w:u w:val="single"/>
          <w:bdr w:val="single" w:sz="8" w:space="0" w:color="auto"/>
        </w:rPr>
        <w:t xml:space="preserve"> sort of </w:t>
      </w:r>
      <w:r w:rsidRPr="00286123">
        <w:rPr>
          <w:rFonts w:eastAsia="Calibri"/>
          <w:b/>
          <w:iCs/>
          <w:highlight w:val="cyan"/>
          <w:u w:val="single"/>
          <w:bdr w:val="single" w:sz="8" w:space="0" w:color="auto"/>
        </w:rPr>
        <w:t>knowledge is</w:t>
      </w:r>
      <w:r w:rsidRPr="00286123">
        <w:rPr>
          <w:rFonts w:eastAsia="Calibri"/>
          <w:b/>
          <w:iCs/>
          <w:u w:val="single"/>
          <w:bdr w:val="single" w:sz="8" w:space="0" w:color="auto"/>
        </w:rPr>
        <w:t xml:space="preserve"> produced</w:t>
      </w:r>
      <w:r w:rsidRPr="00286123">
        <w:rPr>
          <w:rFonts w:eastAsia="Calibri"/>
          <w:b/>
          <w:u w:val="single"/>
        </w:rPr>
        <w:t xml:space="preserve"> and </w:t>
      </w:r>
      <w:r w:rsidRPr="00286123">
        <w:rPr>
          <w:rFonts w:eastAsia="Calibri"/>
          <w:b/>
          <w:iCs/>
          <w:highlight w:val="cyan"/>
          <w:u w:val="single"/>
          <w:bdr w:val="single" w:sz="8" w:space="0" w:color="auto"/>
        </w:rPr>
        <w:t>valued</w:t>
      </w:r>
      <w:r w:rsidRPr="00286123">
        <w:rPr>
          <w:rFonts w:eastAsia="Calibri"/>
          <w:b/>
          <w:highlight w:val="cyan"/>
          <w:u w:val="single"/>
        </w:rPr>
        <w:t xml:space="preserve"> in the</w:t>
      </w:r>
      <w:r w:rsidRPr="00286123">
        <w:rPr>
          <w:rFonts w:eastAsia="Calibri"/>
          <w:b/>
          <w:u w:val="single"/>
        </w:rPr>
        <w:t xml:space="preserve"> Western </w:t>
      </w:r>
      <w:r w:rsidRPr="00286123">
        <w:rPr>
          <w:rFonts w:eastAsia="Calibri"/>
          <w:b/>
          <w:highlight w:val="cyan"/>
          <w:u w:val="single"/>
        </w:rPr>
        <w:t xml:space="preserve">academy: knowledge that is </w:t>
      </w:r>
      <w:r w:rsidRPr="00286123">
        <w:rPr>
          <w:rFonts w:eastAsia="Calibri"/>
          <w:b/>
          <w:iCs/>
          <w:highlight w:val="cyan"/>
          <w:u w:val="single"/>
          <w:bdr w:val="single" w:sz="8" w:space="0" w:color="auto"/>
        </w:rPr>
        <w:t>abstract</w:t>
      </w:r>
      <w:r w:rsidRPr="00286123">
        <w:rPr>
          <w:rFonts w:eastAsia="Calibri"/>
          <w:b/>
          <w:highlight w:val="cyan"/>
          <w:u w:val="single"/>
        </w:rPr>
        <w:t xml:space="preserve">, </w:t>
      </w:r>
      <w:r w:rsidRPr="00286123">
        <w:rPr>
          <w:rFonts w:eastAsia="Calibri"/>
          <w:b/>
          <w:iCs/>
          <w:highlight w:val="cyan"/>
          <w:u w:val="single"/>
          <w:bdr w:val="single" w:sz="8" w:space="0" w:color="auto"/>
        </w:rPr>
        <w:t>generic</w:t>
      </w:r>
      <w:r w:rsidRPr="00286123">
        <w:rPr>
          <w:rFonts w:eastAsia="Calibri"/>
          <w:b/>
          <w:highlight w:val="cyan"/>
          <w:u w:val="single"/>
        </w:rPr>
        <w:t>, and</w:t>
      </w:r>
      <w:r w:rsidRPr="00286123">
        <w:rPr>
          <w:rFonts w:eastAsia="Calibri"/>
          <w:b/>
          <w:u w:val="single"/>
        </w:rPr>
        <w:t xml:space="preserve"> </w:t>
      </w:r>
      <w:r w:rsidRPr="00286123">
        <w:rPr>
          <w:rFonts w:eastAsia="Calibri"/>
          <w:b/>
          <w:iCs/>
          <w:u w:val="single"/>
          <w:bdr w:val="single" w:sz="8" w:space="0" w:color="auto"/>
        </w:rPr>
        <w:t xml:space="preserve">applicable </w:t>
      </w:r>
      <w:r w:rsidRPr="00286123">
        <w:rPr>
          <w:rFonts w:eastAsia="Calibri"/>
          <w:b/>
          <w:iCs/>
          <w:highlight w:val="cyan"/>
          <w:u w:val="single"/>
          <w:bdr w:val="single" w:sz="8" w:space="0" w:color="auto"/>
        </w:rPr>
        <w:t>beyond</w:t>
      </w:r>
      <w:r w:rsidRPr="00286123">
        <w:rPr>
          <w:rFonts w:eastAsia="Calibri"/>
          <w:b/>
          <w:iCs/>
          <w:u w:val="single"/>
          <w:bdr w:val="single" w:sz="8" w:space="0" w:color="auto"/>
        </w:rPr>
        <w:t xml:space="preserve"> a specific </w:t>
      </w:r>
      <w:r w:rsidRPr="00286123">
        <w:rPr>
          <w:rFonts w:eastAsia="Calibri"/>
          <w:b/>
          <w:iCs/>
          <w:highlight w:val="cyan"/>
          <w:u w:val="single"/>
          <w:bdr w:val="single" w:sz="8" w:space="0" w:color="auto"/>
        </w:rPr>
        <w:t>context</w:t>
      </w:r>
      <w:r w:rsidRPr="00286123">
        <w:rPr>
          <w:rFonts w:eastAsia="Calibri"/>
          <w:b/>
          <w:u w:val="single"/>
        </w:rPr>
        <w:t xml:space="preserve">. Knowledge that is </w:t>
      </w:r>
      <w:r w:rsidRPr="00286123">
        <w:rPr>
          <w:rFonts w:eastAsia="Calibri"/>
          <w:b/>
          <w:iCs/>
          <w:u w:val="single"/>
          <w:bdr w:val="single" w:sz="8" w:space="0" w:color="auto"/>
        </w:rPr>
        <w:t>driven</w:t>
      </w:r>
      <w:r w:rsidRPr="00286123">
        <w:rPr>
          <w:rFonts w:eastAsia="Calibri"/>
          <w:b/>
          <w:u w:val="single"/>
        </w:rPr>
        <w:t xml:space="preserve"> by the desire to </w:t>
      </w:r>
      <w:r w:rsidRPr="00286123">
        <w:rPr>
          <w:rFonts w:eastAsia="Calibri"/>
          <w:b/>
          <w:iCs/>
          <w:u w:val="single"/>
          <w:bdr w:val="single" w:sz="8" w:space="0" w:color="auto"/>
        </w:rPr>
        <w:t>know what is</w:t>
      </w:r>
      <w:r w:rsidRPr="00286123">
        <w:rPr>
          <w:rFonts w:eastAsia="Calibri"/>
          <w:b/>
          <w:u w:val="single"/>
        </w:rPr>
        <w:t>.</w:t>
      </w:r>
      <w:r w:rsidRPr="00286123">
        <w:rPr>
          <w:rFonts w:eastAsia="Calibri"/>
          <w:sz w:val="16"/>
        </w:rPr>
        <w:t xml:space="preserve"> Knowledge that desires to know what holds the turtle—all the way down.</w:t>
      </w:r>
    </w:p>
    <w:p w14:paraId="25D2EBA8" w14:textId="77777777" w:rsidR="00893B4C" w:rsidRPr="00286123" w:rsidRDefault="00893B4C" w:rsidP="00893B4C">
      <w:pPr>
        <w:keepNext/>
        <w:keepLines/>
        <w:pageBreakBefore/>
        <w:spacing w:before="200"/>
        <w:jc w:val="center"/>
        <w:outlineLvl w:val="2"/>
        <w:rPr>
          <w:rFonts w:eastAsia="Times New Roman"/>
          <w:b/>
          <w:sz w:val="32"/>
          <w:u w:val="single"/>
        </w:rPr>
      </w:pPr>
      <w:r w:rsidRPr="00286123">
        <w:rPr>
          <w:rFonts w:eastAsia="Times New Roman"/>
          <w:b/>
          <w:sz w:val="32"/>
          <w:u w:val="single"/>
        </w:rPr>
        <w:t>K---AT: Nuke War Link---2AC</w:t>
      </w:r>
    </w:p>
    <w:p w14:paraId="27A765F2" w14:textId="77777777" w:rsidR="00893B4C" w:rsidRPr="00286123" w:rsidRDefault="00893B4C" w:rsidP="00893B4C">
      <w:pPr>
        <w:keepNext/>
        <w:keepLines/>
        <w:spacing w:before="200"/>
        <w:outlineLvl w:val="3"/>
        <w:rPr>
          <w:rFonts w:eastAsia="MS Gothic"/>
          <w:b/>
          <w:iCs/>
        </w:rPr>
      </w:pPr>
      <w:r w:rsidRPr="00286123">
        <w:rPr>
          <w:rFonts w:eastAsia="MS Gothic"/>
          <w:b/>
          <w:iCs/>
        </w:rPr>
        <w:t xml:space="preserve">Nuke war is plausible---emerging technology is not relevant to the feasibility of conflict </w:t>
      </w:r>
    </w:p>
    <w:p w14:paraId="5BFECD8E" w14:textId="77777777" w:rsidR="00893B4C" w:rsidRPr="00286123" w:rsidRDefault="00893B4C" w:rsidP="00893B4C">
      <w:pPr>
        <w:keepNext/>
        <w:keepLines/>
        <w:spacing w:before="200"/>
        <w:outlineLvl w:val="3"/>
        <w:rPr>
          <w:rFonts w:eastAsia="MS Gothic"/>
          <w:b/>
          <w:iCs/>
        </w:rPr>
      </w:pPr>
      <w:bookmarkStart w:id="7" w:name="_Hlk159553800"/>
      <w:r w:rsidRPr="00286123">
        <w:rPr>
          <w:rFonts w:eastAsia="MS Gothic"/>
          <w:b/>
          <w:iCs/>
        </w:rPr>
        <w:t xml:space="preserve">Nuclear representations do </w:t>
      </w:r>
      <w:r w:rsidRPr="00286123">
        <w:rPr>
          <w:rFonts w:eastAsia="MS Gothic"/>
          <w:b/>
          <w:iCs/>
          <w:u w:val="single"/>
        </w:rPr>
        <w:t>not</w:t>
      </w:r>
      <w:r w:rsidRPr="00286123">
        <w:rPr>
          <w:rFonts w:eastAsia="MS Gothic"/>
          <w:b/>
          <w:iCs/>
        </w:rPr>
        <w:t xml:space="preserve"> reproduce violence – they are co-informed by current nuclear harms, break out of ‘doomism’, and work to </w:t>
      </w:r>
      <w:r w:rsidRPr="00286123">
        <w:rPr>
          <w:rFonts w:eastAsia="MS Gothic"/>
          <w:b/>
          <w:iCs/>
          <w:u w:val="single"/>
        </w:rPr>
        <w:t>contingently</w:t>
      </w:r>
      <w:r w:rsidRPr="00286123">
        <w:rPr>
          <w:rFonts w:eastAsia="MS Gothic"/>
          <w:b/>
          <w:iCs/>
        </w:rPr>
        <w:t xml:space="preserve"> resolve future violence.</w:t>
      </w:r>
    </w:p>
    <w:p w14:paraId="592095DA" w14:textId="77777777" w:rsidR="00893B4C" w:rsidRPr="00286123" w:rsidRDefault="00893B4C" w:rsidP="00893B4C">
      <w:pPr>
        <w:rPr>
          <w:rFonts w:eastAsia="Calibri"/>
        </w:rPr>
      </w:pPr>
      <w:r w:rsidRPr="00286123">
        <w:rPr>
          <w:rFonts w:eastAsia="Calibri"/>
          <w:b/>
          <w:bCs/>
          <w:u w:val="single"/>
        </w:rPr>
        <w:t>Crilley 23</w:t>
      </w:r>
      <w:r w:rsidRPr="00286123">
        <w:rPr>
          <w:rFonts w:eastAsia="Calibri"/>
        </w:rPr>
        <w:t>, Lecturer in International Relations, University of Glasgow, Ph.D. (Rhys Crilley, 2023, “Unparalleled Catastrophe: Life and Death in the Third Nuclear Age,” Manchester University Press, Chapter 2: 2 ‘Fire and fury like the world has never seen’: understanding the Third Nuclear Age, pp. 39-57, University of Kansas Libraries)</w:t>
      </w:r>
    </w:p>
    <w:p w14:paraId="5221C128" w14:textId="77777777" w:rsidR="00893B4C" w:rsidRPr="00286123" w:rsidRDefault="00893B4C" w:rsidP="00893B4C">
      <w:pPr>
        <w:rPr>
          <w:rFonts w:eastAsia="Calibri"/>
          <w:sz w:val="16"/>
        </w:rPr>
      </w:pPr>
      <w:r w:rsidRPr="00286123">
        <w:rPr>
          <w:rFonts w:eastAsia="Calibri"/>
          <w:u w:val="single"/>
        </w:rPr>
        <w:t>Building from these theoretical foundations</w:t>
      </w:r>
      <w:r w:rsidRPr="00286123">
        <w:rPr>
          <w:rFonts w:eastAsia="Calibri"/>
          <w:sz w:val="16"/>
        </w:rPr>
        <w:t xml:space="preserve"> and drawing from a broader range of less easily categorisable scholarship, </w:t>
      </w:r>
      <w:r w:rsidRPr="00286123">
        <w:rPr>
          <w:rFonts w:eastAsia="Calibri"/>
          <w:u w:val="single"/>
        </w:rPr>
        <w:t xml:space="preserve">we are </w:t>
      </w:r>
      <w:r w:rsidRPr="00286123">
        <w:rPr>
          <w:rFonts w:eastAsia="Calibri"/>
          <w:b/>
          <w:iCs/>
          <w:u w:val="single"/>
          <w:bdr w:val="single" w:sz="8" w:space="0" w:color="auto"/>
        </w:rPr>
        <w:t>concerned</w:t>
      </w:r>
      <w:r w:rsidRPr="00286123">
        <w:rPr>
          <w:rFonts w:eastAsia="Calibri"/>
          <w:u w:val="single"/>
        </w:rPr>
        <w:t xml:space="preserve"> with the </w:t>
      </w:r>
      <w:r w:rsidRPr="00286123">
        <w:rPr>
          <w:rFonts w:eastAsia="Calibri"/>
          <w:b/>
          <w:iCs/>
          <w:u w:val="single"/>
          <w:bdr w:val="single" w:sz="8" w:space="0" w:color="auto"/>
        </w:rPr>
        <w:t>global harms</w:t>
      </w:r>
      <w:r w:rsidRPr="00286123">
        <w:rPr>
          <w:rFonts w:eastAsia="Calibri"/>
          <w:u w:val="single"/>
        </w:rPr>
        <w:t xml:space="preserve"> – both potential and current – caused by </w:t>
      </w:r>
      <w:r w:rsidRPr="00286123">
        <w:rPr>
          <w:rFonts w:eastAsia="Calibri"/>
          <w:b/>
          <w:iCs/>
          <w:u w:val="single"/>
          <w:bdr w:val="single" w:sz="8" w:space="0" w:color="auto"/>
        </w:rPr>
        <w:t>nuclear weapons</w:t>
      </w:r>
      <w:r w:rsidRPr="00286123">
        <w:rPr>
          <w:rFonts w:eastAsia="Calibri"/>
          <w:sz w:val="16"/>
        </w:rPr>
        <w:t xml:space="preserve">. These harms exist not only in the form of their threat to the lives of people directly affected by the testing and use of nuclear weapons, or the potential threat to the lives of people in cities and places targeted by nuclear weapons, but in the threats nuclear weapons pose to society, civilisation, all life on planet earth, alongside the planet itself. Therefore, </w:t>
      </w:r>
      <w:r w:rsidRPr="00286123">
        <w:rPr>
          <w:rFonts w:eastAsia="Calibri"/>
          <w:highlight w:val="cyan"/>
          <w:u w:val="single"/>
        </w:rPr>
        <w:t xml:space="preserve">a </w:t>
      </w:r>
      <w:r w:rsidRPr="00286123">
        <w:rPr>
          <w:rFonts w:eastAsia="Calibri"/>
          <w:b/>
          <w:iCs/>
          <w:highlight w:val="cyan"/>
          <w:u w:val="single"/>
          <w:bdr w:val="single" w:sz="8" w:space="0" w:color="auto"/>
        </w:rPr>
        <w:t>critical</w:t>
      </w:r>
      <w:r w:rsidRPr="00286123">
        <w:rPr>
          <w:rFonts w:eastAsia="Calibri"/>
          <w:highlight w:val="cyan"/>
          <w:u w:val="single"/>
        </w:rPr>
        <w:t xml:space="preserve"> approach to nuclear </w:t>
      </w:r>
      <w:r w:rsidRPr="00286123">
        <w:rPr>
          <w:rFonts w:eastAsia="Calibri"/>
          <w:b/>
          <w:iCs/>
          <w:highlight w:val="cyan"/>
          <w:u w:val="single"/>
          <w:bdr w:val="single" w:sz="8" w:space="0" w:color="auto"/>
        </w:rPr>
        <w:t>weapons</w:t>
      </w:r>
      <w:r w:rsidRPr="00286123">
        <w:rPr>
          <w:rFonts w:eastAsia="Calibri"/>
          <w:highlight w:val="cyan"/>
          <w:u w:val="single"/>
        </w:rPr>
        <w:t xml:space="preserve"> needs</w:t>
      </w:r>
      <w:r w:rsidRPr="00286123">
        <w:rPr>
          <w:rFonts w:eastAsia="Calibri"/>
          <w:u w:val="single"/>
        </w:rPr>
        <w:t xml:space="preserve"> to draw upon</w:t>
      </w:r>
      <w:r w:rsidRPr="00286123">
        <w:rPr>
          <w:rFonts w:eastAsia="Calibri"/>
          <w:sz w:val="16"/>
        </w:rPr>
        <w:t xml:space="preserve"> ecological perspectives to </w:t>
      </w:r>
      <w:r w:rsidRPr="00286123">
        <w:rPr>
          <w:rFonts w:eastAsia="Calibri"/>
          <w:u w:val="single"/>
        </w:rPr>
        <w:t xml:space="preserve">planetary </w:t>
      </w:r>
      <w:r w:rsidRPr="00286123">
        <w:rPr>
          <w:rFonts w:eastAsia="Calibri"/>
          <w:b/>
          <w:iCs/>
          <w:highlight w:val="cyan"/>
          <w:u w:val="single"/>
          <w:bdr w:val="single" w:sz="8" w:space="0" w:color="auto"/>
        </w:rPr>
        <w:t>politics</w:t>
      </w:r>
      <w:r w:rsidRPr="00286123">
        <w:rPr>
          <w:rFonts w:eastAsia="Calibri"/>
          <w:sz w:val="16"/>
        </w:rPr>
        <w:t xml:space="preserve"> (Burke et al. 2016; Taylor 2019; Higuchi 2020; Van Munster and Sylvest 2021). </w:t>
      </w:r>
      <w:r w:rsidRPr="00286123">
        <w:rPr>
          <w:rFonts w:eastAsia="Calibri"/>
          <w:highlight w:val="cyan"/>
          <w:u w:val="single"/>
        </w:rPr>
        <w:t xml:space="preserve">If a </w:t>
      </w:r>
      <w:r w:rsidRPr="00286123">
        <w:rPr>
          <w:rFonts w:eastAsia="Calibri"/>
          <w:b/>
          <w:iCs/>
          <w:highlight w:val="cyan"/>
          <w:u w:val="single"/>
          <w:bdr w:val="single" w:sz="8" w:space="0" w:color="auto"/>
        </w:rPr>
        <w:t>nuclear war</w:t>
      </w:r>
      <w:r w:rsidRPr="00286123">
        <w:rPr>
          <w:rFonts w:eastAsia="Calibri"/>
          <w:u w:val="single"/>
        </w:rPr>
        <w:t xml:space="preserve"> ever </w:t>
      </w:r>
      <w:r w:rsidRPr="00286123">
        <w:rPr>
          <w:rFonts w:eastAsia="Calibri"/>
          <w:highlight w:val="cyan"/>
          <w:u w:val="single"/>
        </w:rPr>
        <w:t>takes place,</w:t>
      </w:r>
      <w:r w:rsidRPr="00286123">
        <w:rPr>
          <w:rFonts w:eastAsia="Calibri"/>
          <w:u w:val="single"/>
        </w:rPr>
        <w:t xml:space="preserve"> not only </w:t>
      </w:r>
      <w:r w:rsidRPr="00286123">
        <w:rPr>
          <w:rFonts w:eastAsia="Calibri"/>
          <w:highlight w:val="cyan"/>
          <w:u w:val="single"/>
        </w:rPr>
        <w:t>will</w:t>
      </w:r>
      <w:r w:rsidRPr="00286123">
        <w:rPr>
          <w:rFonts w:eastAsia="Calibri"/>
          <w:u w:val="single"/>
        </w:rPr>
        <w:t xml:space="preserve"> it </w:t>
      </w:r>
      <w:r w:rsidRPr="00286123">
        <w:rPr>
          <w:rFonts w:eastAsia="Calibri"/>
          <w:b/>
          <w:iCs/>
          <w:highlight w:val="cyan"/>
          <w:u w:val="single"/>
          <w:bdr w:val="single" w:sz="8" w:space="0" w:color="auto"/>
        </w:rPr>
        <w:t>kill millions</w:t>
      </w:r>
      <w:r w:rsidRPr="00286123">
        <w:rPr>
          <w:rFonts w:eastAsia="Calibri"/>
          <w:u w:val="single"/>
        </w:rPr>
        <w:t xml:space="preserve"> of people instantaneously, it is likely to </w:t>
      </w:r>
      <w:r w:rsidRPr="00286123">
        <w:rPr>
          <w:rFonts w:eastAsia="Calibri"/>
          <w:highlight w:val="cyan"/>
          <w:u w:val="single"/>
        </w:rPr>
        <w:t>cause a ‘</w:t>
      </w:r>
      <w:r w:rsidRPr="00286123">
        <w:rPr>
          <w:rFonts w:eastAsia="Calibri"/>
          <w:b/>
          <w:iCs/>
          <w:highlight w:val="cyan"/>
          <w:u w:val="single"/>
          <w:bdr w:val="single" w:sz="8" w:space="0" w:color="auto"/>
        </w:rPr>
        <w:t>nuclear winter</w:t>
      </w:r>
      <w:r w:rsidRPr="00286123">
        <w:rPr>
          <w:rFonts w:eastAsia="Calibri"/>
          <w:highlight w:val="cyan"/>
          <w:u w:val="single"/>
        </w:rPr>
        <w:t>’</w:t>
      </w:r>
      <w:r w:rsidRPr="00286123">
        <w:rPr>
          <w:rFonts w:eastAsia="Calibri"/>
          <w:u w:val="single"/>
        </w:rPr>
        <w:t xml:space="preserve"> that would blacken the skies, stop </w:t>
      </w:r>
      <w:r w:rsidRPr="00286123">
        <w:rPr>
          <w:rFonts w:eastAsia="Calibri"/>
          <w:b/>
          <w:iCs/>
          <w:u w:val="single"/>
          <w:bdr w:val="single" w:sz="8" w:space="0" w:color="auto"/>
        </w:rPr>
        <w:t>food crops</w:t>
      </w:r>
      <w:r w:rsidRPr="00286123">
        <w:rPr>
          <w:rFonts w:eastAsia="Calibri"/>
          <w:u w:val="single"/>
        </w:rPr>
        <w:t xml:space="preserve"> from growing, </w:t>
      </w:r>
      <w:r w:rsidRPr="00286123">
        <w:rPr>
          <w:rFonts w:eastAsia="Calibri"/>
          <w:highlight w:val="cyan"/>
          <w:u w:val="single"/>
        </w:rPr>
        <w:t>and</w:t>
      </w:r>
      <w:r w:rsidRPr="00286123">
        <w:rPr>
          <w:rFonts w:eastAsia="Calibri"/>
          <w:u w:val="single"/>
        </w:rPr>
        <w:t xml:space="preserve"> thereby </w:t>
      </w:r>
      <w:r w:rsidRPr="00286123">
        <w:rPr>
          <w:rFonts w:eastAsia="Calibri"/>
          <w:b/>
          <w:iCs/>
          <w:highlight w:val="cyan"/>
          <w:u w:val="single"/>
          <w:bdr w:val="single" w:sz="8" w:space="0" w:color="auto"/>
        </w:rPr>
        <w:t>starve</w:t>
      </w:r>
      <w:r w:rsidRPr="00286123">
        <w:rPr>
          <w:rFonts w:eastAsia="Calibri"/>
          <w:u w:val="single"/>
        </w:rPr>
        <w:t xml:space="preserve"> most </w:t>
      </w:r>
      <w:r w:rsidRPr="00286123">
        <w:rPr>
          <w:rFonts w:eastAsia="Calibri"/>
          <w:highlight w:val="cyan"/>
          <w:u w:val="single"/>
        </w:rPr>
        <w:t>survivors</w:t>
      </w:r>
      <w:r w:rsidRPr="00286123">
        <w:rPr>
          <w:rFonts w:eastAsia="Calibri"/>
          <w:sz w:val="16"/>
        </w:rPr>
        <w:t xml:space="preserve"> (Sagan 1983a, 1983b; Robock, Oman, and Stenchikov 2007). </w:t>
      </w:r>
      <w:r w:rsidRPr="00286123">
        <w:rPr>
          <w:rFonts w:eastAsia="Calibri"/>
          <w:highlight w:val="cyan"/>
          <w:u w:val="single"/>
        </w:rPr>
        <w:t>It would</w:t>
      </w:r>
      <w:r w:rsidRPr="00286123">
        <w:rPr>
          <w:rFonts w:eastAsia="Calibri"/>
          <w:sz w:val="16"/>
        </w:rPr>
        <w:t xml:space="preserve">, in short, </w:t>
      </w:r>
      <w:r w:rsidRPr="00286123">
        <w:rPr>
          <w:rFonts w:eastAsia="Calibri"/>
          <w:highlight w:val="cyan"/>
          <w:u w:val="single"/>
        </w:rPr>
        <w:t>be ‘a</w:t>
      </w:r>
      <w:r w:rsidRPr="00286123">
        <w:rPr>
          <w:rFonts w:eastAsia="Calibri"/>
          <w:u w:val="single"/>
        </w:rPr>
        <w:t xml:space="preserve"> severe </w:t>
      </w:r>
      <w:r w:rsidRPr="00286123">
        <w:rPr>
          <w:rFonts w:eastAsia="Calibri"/>
          <w:b/>
          <w:iCs/>
          <w:highlight w:val="cyan"/>
          <w:u w:val="single"/>
          <w:bdr w:val="single" w:sz="8" w:space="0" w:color="auto"/>
        </w:rPr>
        <w:t>assault</w:t>
      </w:r>
      <w:r w:rsidRPr="00286123">
        <w:rPr>
          <w:rFonts w:eastAsia="Calibri"/>
          <w:highlight w:val="cyan"/>
          <w:u w:val="single"/>
        </w:rPr>
        <w:t xml:space="preserve"> on our</w:t>
      </w:r>
      <w:r w:rsidRPr="00286123">
        <w:rPr>
          <w:rFonts w:eastAsia="Calibri"/>
          <w:u w:val="single"/>
        </w:rPr>
        <w:t xml:space="preserve"> civilisation and </w:t>
      </w:r>
      <w:r w:rsidRPr="00286123">
        <w:rPr>
          <w:rFonts w:eastAsia="Calibri"/>
          <w:b/>
          <w:iCs/>
          <w:u w:val="single"/>
          <w:bdr w:val="single" w:sz="8" w:space="0" w:color="auto"/>
        </w:rPr>
        <w:t xml:space="preserve">our </w:t>
      </w:r>
      <w:r w:rsidRPr="00286123">
        <w:rPr>
          <w:rFonts w:eastAsia="Calibri"/>
          <w:b/>
          <w:iCs/>
          <w:highlight w:val="cyan"/>
          <w:u w:val="single"/>
          <w:bdr w:val="single" w:sz="8" w:space="0" w:color="auto"/>
        </w:rPr>
        <w:t>species</w:t>
      </w:r>
      <w:r w:rsidRPr="00286123">
        <w:rPr>
          <w:rFonts w:eastAsia="Calibri"/>
          <w:highlight w:val="cyan"/>
          <w:u w:val="single"/>
        </w:rPr>
        <w:t>’</w:t>
      </w:r>
      <w:r w:rsidRPr="00286123">
        <w:rPr>
          <w:rFonts w:eastAsia="Calibri"/>
          <w:sz w:val="16"/>
        </w:rPr>
        <w:t xml:space="preserve"> (Sagan 1983b). Even with these warnings that have been prominent in popular consciousness for decades now, </w:t>
      </w:r>
      <w:r w:rsidRPr="00286123">
        <w:rPr>
          <w:rFonts w:eastAsia="Calibri"/>
          <w:highlight w:val="cyan"/>
          <w:u w:val="single"/>
        </w:rPr>
        <w:t xml:space="preserve">traditional </w:t>
      </w:r>
      <w:r w:rsidRPr="00286123">
        <w:rPr>
          <w:rFonts w:eastAsia="Calibri"/>
          <w:b/>
          <w:iCs/>
          <w:highlight w:val="cyan"/>
          <w:u w:val="single"/>
          <w:bdr w:val="single" w:sz="8" w:space="0" w:color="auto"/>
        </w:rPr>
        <w:t>theories</w:t>
      </w:r>
      <w:r w:rsidRPr="00286123">
        <w:rPr>
          <w:rFonts w:eastAsia="Calibri"/>
          <w:highlight w:val="cyan"/>
          <w:u w:val="single"/>
        </w:rPr>
        <w:t xml:space="preserve"> of</w:t>
      </w:r>
      <w:r w:rsidRPr="00286123">
        <w:rPr>
          <w:rFonts w:eastAsia="Calibri"/>
          <w:u w:val="single"/>
        </w:rPr>
        <w:t xml:space="preserve"> global </w:t>
      </w:r>
      <w:r w:rsidRPr="00286123">
        <w:rPr>
          <w:rFonts w:eastAsia="Calibri"/>
          <w:b/>
          <w:iCs/>
          <w:highlight w:val="cyan"/>
          <w:u w:val="single"/>
          <w:bdr w:val="single" w:sz="8" w:space="0" w:color="auto"/>
        </w:rPr>
        <w:t>politics</w:t>
      </w:r>
      <w:r w:rsidRPr="00286123">
        <w:rPr>
          <w:rFonts w:eastAsia="Calibri"/>
          <w:highlight w:val="cyan"/>
          <w:u w:val="single"/>
        </w:rPr>
        <w:t xml:space="preserve"> have</w:t>
      </w:r>
      <w:r w:rsidRPr="00286123">
        <w:rPr>
          <w:rFonts w:eastAsia="Calibri"/>
          <w:u w:val="single"/>
        </w:rPr>
        <w:t xml:space="preserve"> had remarkably </w:t>
      </w:r>
      <w:r w:rsidRPr="00286123">
        <w:rPr>
          <w:rFonts w:eastAsia="Calibri"/>
          <w:b/>
          <w:iCs/>
          <w:highlight w:val="cyan"/>
          <w:u w:val="single"/>
          <w:bdr w:val="single" w:sz="8" w:space="0" w:color="auto"/>
        </w:rPr>
        <w:t>little to say</w:t>
      </w:r>
      <w:r w:rsidRPr="00286123">
        <w:rPr>
          <w:rFonts w:eastAsia="Calibri"/>
          <w:highlight w:val="cyan"/>
          <w:u w:val="single"/>
        </w:rPr>
        <w:t xml:space="preserve"> about</w:t>
      </w:r>
      <w:r w:rsidRPr="00286123">
        <w:rPr>
          <w:rFonts w:eastAsia="Calibri"/>
          <w:u w:val="single"/>
        </w:rPr>
        <w:t xml:space="preserve"> the</w:t>
      </w:r>
      <w:r w:rsidRPr="00286123">
        <w:rPr>
          <w:rFonts w:eastAsia="Calibri"/>
          <w:sz w:val="16"/>
        </w:rPr>
        <w:t xml:space="preserve"> potential of realistic, </w:t>
      </w:r>
      <w:r w:rsidRPr="00286123">
        <w:rPr>
          <w:rFonts w:eastAsia="Calibri"/>
          <w:u w:val="single"/>
        </w:rPr>
        <w:t xml:space="preserve">catastrophic </w:t>
      </w:r>
      <w:r w:rsidRPr="00286123">
        <w:rPr>
          <w:rFonts w:eastAsia="Calibri"/>
          <w:b/>
          <w:iCs/>
          <w:highlight w:val="cyan"/>
          <w:u w:val="single"/>
          <w:bdr w:val="single" w:sz="8" w:space="0" w:color="auto"/>
        </w:rPr>
        <w:t>extinction</w:t>
      </w:r>
      <w:r w:rsidRPr="00286123">
        <w:rPr>
          <w:rFonts w:eastAsia="Calibri"/>
          <w:highlight w:val="cyan"/>
          <w:u w:val="single"/>
        </w:rPr>
        <w:t xml:space="preserve"> events</w:t>
      </w:r>
      <w:r w:rsidRPr="00286123">
        <w:rPr>
          <w:rFonts w:eastAsia="Calibri"/>
          <w:sz w:val="16"/>
        </w:rPr>
        <w:t xml:space="preserve"> or of nuclear harms ‘massive in their scale and moral horror’ (Burke et al. 2016, 517).</w:t>
      </w:r>
    </w:p>
    <w:p w14:paraId="73FC0A1F" w14:textId="77777777" w:rsidR="00893B4C" w:rsidRPr="00286123" w:rsidRDefault="00893B4C" w:rsidP="00893B4C">
      <w:pPr>
        <w:rPr>
          <w:rFonts w:eastAsia="Calibri"/>
          <w:sz w:val="16"/>
        </w:rPr>
      </w:pPr>
      <w:r w:rsidRPr="00286123">
        <w:rPr>
          <w:rFonts w:eastAsia="Calibri"/>
          <w:u w:val="single"/>
        </w:rPr>
        <w:t xml:space="preserve">Consequently, critical </w:t>
      </w:r>
      <w:r w:rsidRPr="00286123">
        <w:rPr>
          <w:rFonts w:eastAsia="Calibri"/>
          <w:b/>
          <w:iCs/>
          <w:u w:val="single"/>
          <w:bdr w:val="single" w:sz="8" w:space="0" w:color="auto"/>
        </w:rPr>
        <w:t>nuclear studies</w:t>
      </w:r>
      <w:r w:rsidRPr="00286123">
        <w:rPr>
          <w:rFonts w:eastAsia="Calibri"/>
          <w:u w:val="single"/>
        </w:rPr>
        <w:t xml:space="preserve"> aims to draw attention to ‘the </w:t>
      </w:r>
      <w:r w:rsidRPr="00286123">
        <w:rPr>
          <w:rFonts w:eastAsia="Calibri"/>
          <w:b/>
          <w:iCs/>
          <w:u w:val="single"/>
          <w:bdr w:val="single" w:sz="8" w:space="0" w:color="auto"/>
        </w:rPr>
        <w:t>enormity</w:t>
      </w:r>
      <w:r w:rsidRPr="00286123">
        <w:rPr>
          <w:rFonts w:eastAsia="Calibri"/>
          <w:u w:val="single"/>
        </w:rPr>
        <w:t>, complexity, and scale’</w:t>
      </w:r>
      <w:r w:rsidRPr="00286123">
        <w:rPr>
          <w:rFonts w:eastAsia="Calibri"/>
          <w:sz w:val="16"/>
        </w:rPr>
        <w:t xml:space="preserve"> (Burke et al. 2016, 517) </w:t>
      </w:r>
      <w:r w:rsidRPr="00286123">
        <w:rPr>
          <w:rFonts w:eastAsia="Calibri"/>
          <w:u w:val="single"/>
        </w:rPr>
        <w:t xml:space="preserve">of threats nuclear weapons pose. I contribute and further this project by applying the concept of nuclear </w:t>
      </w:r>
      <w:r w:rsidRPr="00286123">
        <w:rPr>
          <w:rFonts w:eastAsia="Calibri"/>
          <w:b/>
          <w:iCs/>
          <w:u w:val="single"/>
          <w:bdr w:val="single" w:sz="8" w:space="0" w:color="auto"/>
        </w:rPr>
        <w:t>exterminism</w:t>
      </w:r>
      <w:r w:rsidRPr="00286123">
        <w:rPr>
          <w:rFonts w:eastAsia="Calibri"/>
          <w:sz w:val="16"/>
        </w:rPr>
        <w:t xml:space="preserve"> – an idea first introduced by the historian and socialist peace campaigner E. P. Thompson in the early 1980s (Thompson 1982a). For Thompson, the development of nuclear weapons required a theorisation of society and politics that went beyond the concepts of militarism (understood as a characteristic of societies that privilege and build up their militaries in preparation for war) and imperialism (understood as a characteristic of societies that are built upon the exploitation of others). Whilst Thompson found value in these concepts, both of which have since become the focus of subfields of critical security studies, he developed an understanding of exterminism as a central way of making sense of the nuclear age he was living through. Despite the prominence of Thompson’s thought and activism within the peace movement during the Cold War, his idea of exterminism has not gained much, if any, traction within security studies (and whilst the concepts of militarism and imperialism have generated detailed studies within IR, exterminism, when mentioned, is often only briefly discussed; see Luckham 1984, 357–8; Fehér and Agnes 1986; Walker 1986, 486; Halliday 1987, 168; Stavrianakis and Selby 2012, 6; Baker 2017).</w:t>
      </w:r>
    </w:p>
    <w:p w14:paraId="271D4B5D" w14:textId="77777777" w:rsidR="00893B4C" w:rsidRPr="00286123" w:rsidRDefault="00893B4C" w:rsidP="00893B4C">
      <w:pPr>
        <w:rPr>
          <w:rFonts w:eastAsia="Calibri"/>
          <w:sz w:val="14"/>
          <w:szCs w:val="14"/>
        </w:rPr>
      </w:pPr>
      <w:r w:rsidRPr="00286123">
        <w:rPr>
          <w:rFonts w:eastAsia="Calibri"/>
          <w:sz w:val="14"/>
          <w:szCs w:val="14"/>
        </w:rPr>
        <w:t>I contribute to the burgeoning field of critical nuclear studies by drawing upon Thompson’s work on exterminism to analyse the Third Nuclear Age and highlight the serious dangers brought about by recent events. Thompson recognised that nuclear weapons were not inert objects or military tools; rather, he viewed them as ‘a thing of menace’ that needed to be understood within their broader social, political, economic, and cultural contexts (1982b, 45). In understanding ‘the Bomb’ as ‘a component in a weapons-system’, Thompson suggested that</w:t>
      </w:r>
    </w:p>
    <w:p w14:paraId="29E0EB41" w14:textId="77777777" w:rsidR="00893B4C" w:rsidRPr="00286123" w:rsidRDefault="00893B4C" w:rsidP="00893B4C">
      <w:pPr>
        <w:ind w:left="720"/>
        <w:rPr>
          <w:rFonts w:eastAsia="Calibri"/>
          <w:sz w:val="14"/>
          <w:szCs w:val="14"/>
        </w:rPr>
      </w:pPr>
      <w:r w:rsidRPr="00286123">
        <w:rPr>
          <w:rFonts w:eastAsia="Calibri"/>
          <w:sz w:val="14"/>
          <w:szCs w:val="14"/>
        </w:rPr>
        <w:t>producing, manning and supporting that system is a correspondent social system – a distinct organization of labour, research and operation, with distinctive hierarchies of command, rules of secrecy, prior access to resources and skills, and high levels of policing and discipline: a distinctive organization of production, which, while militarist in character, employs and is supported by great numbers of civilians (civil servants, scientists, academics) who are subordinated to its discipline and rules. (1982b, 45)</w:t>
      </w:r>
    </w:p>
    <w:p w14:paraId="34ADE67E" w14:textId="77777777" w:rsidR="00893B4C" w:rsidRPr="00286123" w:rsidRDefault="00893B4C" w:rsidP="00893B4C">
      <w:pPr>
        <w:rPr>
          <w:rFonts w:eastAsia="Calibri"/>
          <w:sz w:val="14"/>
          <w:szCs w:val="14"/>
        </w:rPr>
      </w:pPr>
      <w:r w:rsidRPr="00286123">
        <w:rPr>
          <w:rFonts w:eastAsia="Calibri"/>
          <w:sz w:val="14"/>
          <w:szCs w:val="14"/>
        </w:rPr>
        <w:t>The existence of nuclear weapons relies upon ‘an internal dynamic and reciprocal logic’ that permeates modern societies in complex ways and ‘requires a new category for its analysis’ (Thompson 1982b, 45). ‘If’, Thompson went on, ‘“the handmill gives you society with the feudal lord; the steam-mill, society with the industrial capitalist”, what are we given by those Satanic mills which are now at work, grinding out the means of human extermination?’ (Thompson 1982b, 45). In Thompson’s view, society was no longer feudal, nor capitalist; it was instead exterminist.</w:t>
      </w:r>
    </w:p>
    <w:p w14:paraId="0E704D5D" w14:textId="77777777" w:rsidR="00893B4C" w:rsidRPr="00286123" w:rsidRDefault="00893B4C" w:rsidP="00893B4C">
      <w:pPr>
        <w:rPr>
          <w:rFonts w:eastAsia="Calibri"/>
          <w:sz w:val="14"/>
          <w:szCs w:val="14"/>
        </w:rPr>
      </w:pPr>
      <w:r w:rsidRPr="00286123">
        <w:rPr>
          <w:rFonts w:eastAsia="Calibri"/>
          <w:sz w:val="14"/>
          <w:szCs w:val="14"/>
        </w:rPr>
        <w:t>For Thompson, the concept of exterminism was needed to make sense of the world around him. He defines exterminism as ‘those characteristics of a society – expressed, in differing degrees, within its economy, its polity and its ideology – which thrust it in a direction whose outcome must be the extermination of multitudes’ (Thompson 1982a, 20). With the development and existence of nuclear weapons, nuclear-armed states are leading the world towards unparalleled catastrophe where the extermination of people and the planet itself ‘will not happen accidentally (even if the final trigger is “accidental”) but as a direct consequence of prior acts of policy, of the accumulation and perfection of the means of extermination, and of the structuring of whole societies so that these are directed towards that end’ (Thompson 1982a, 20).</w:t>
      </w:r>
    </w:p>
    <w:p w14:paraId="0554973F" w14:textId="77777777" w:rsidR="00893B4C" w:rsidRPr="00286123" w:rsidRDefault="00893B4C" w:rsidP="00893B4C">
      <w:pPr>
        <w:rPr>
          <w:rFonts w:eastAsia="Calibri"/>
          <w:sz w:val="16"/>
        </w:rPr>
      </w:pPr>
      <w:r w:rsidRPr="00286123">
        <w:rPr>
          <w:rFonts w:eastAsia="Calibri"/>
          <w:sz w:val="16"/>
        </w:rPr>
        <w:t xml:space="preserve">Following Thompson, I recognise that </w:t>
      </w:r>
      <w:r w:rsidRPr="00286123">
        <w:rPr>
          <w:rFonts w:eastAsia="Calibri"/>
          <w:u w:val="single"/>
        </w:rPr>
        <w:t xml:space="preserve">nuclear </w:t>
      </w:r>
      <w:r w:rsidRPr="00286123">
        <w:rPr>
          <w:rFonts w:eastAsia="Calibri"/>
          <w:b/>
          <w:iCs/>
          <w:highlight w:val="cyan"/>
          <w:u w:val="single"/>
          <w:bdr w:val="single" w:sz="8" w:space="0" w:color="auto"/>
        </w:rPr>
        <w:t>exterminism</w:t>
      </w:r>
      <w:r w:rsidRPr="00286123">
        <w:rPr>
          <w:rFonts w:eastAsia="Calibri"/>
          <w:highlight w:val="cyan"/>
          <w:u w:val="single"/>
        </w:rPr>
        <w:t xml:space="preserve"> is a discourse –</w:t>
      </w:r>
      <w:r w:rsidRPr="00286123">
        <w:rPr>
          <w:rFonts w:eastAsia="Calibri"/>
          <w:u w:val="single"/>
        </w:rPr>
        <w:t xml:space="preserve"> a </w:t>
      </w:r>
      <w:r w:rsidRPr="00286123">
        <w:rPr>
          <w:rFonts w:eastAsia="Calibri"/>
          <w:highlight w:val="cyan"/>
          <w:u w:val="single"/>
        </w:rPr>
        <w:t>configuration of</w:t>
      </w:r>
      <w:r w:rsidRPr="00286123">
        <w:rPr>
          <w:rFonts w:eastAsia="Calibri"/>
          <w:u w:val="single"/>
        </w:rPr>
        <w:t xml:space="preserve"> language, </w:t>
      </w:r>
      <w:r w:rsidRPr="00286123">
        <w:rPr>
          <w:rFonts w:eastAsia="Calibri"/>
          <w:b/>
          <w:iCs/>
          <w:highlight w:val="cyan"/>
          <w:u w:val="single"/>
          <w:bdr w:val="single" w:sz="8" w:space="0" w:color="auto"/>
        </w:rPr>
        <w:t>representations</w:t>
      </w:r>
      <w:r w:rsidRPr="00286123">
        <w:rPr>
          <w:rFonts w:eastAsia="Calibri"/>
          <w:sz w:val="16"/>
        </w:rPr>
        <w:t xml:space="preserve">, objects, and practices – </w:t>
      </w:r>
      <w:r w:rsidRPr="00286123">
        <w:rPr>
          <w:rFonts w:eastAsia="Calibri"/>
          <w:u w:val="single"/>
        </w:rPr>
        <w:t xml:space="preserve">found across a </w:t>
      </w:r>
      <w:r w:rsidRPr="00286123">
        <w:rPr>
          <w:rFonts w:eastAsia="Calibri"/>
          <w:b/>
          <w:iCs/>
          <w:u w:val="single"/>
          <w:bdr w:val="single" w:sz="8" w:space="0" w:color="auto"/>
        </w:rPr>
        <w:t>broad range</w:t>
      </w:r>
      <w:r w:rsidRPr="00286123">
        <w:rPr>
          <w:rFonts w:eastAsia="Calibri"/>
          <w:u w:val="single"/>
        </w:rPr>
        <w:t xml:space="preserve"> of sites within modern </w:t>
      </w:r>
      <w:r w:rsidRPr="00286123">
        <w:rPr>
          <w:rFonts w:eastAsia="Calibri"/>
          <w:b/>
          <w:iCs/>
          <w:u w:val="single"/>
          <w:bdr w:val="single" w:sz="8" w:space="0" w:color="auto"/>
        </w:rPr>
        <w:t>societies</w:t>
      </w:r>
      <w:r w:rsidRPr="00286123">
        <w:rPr>
          <w:rFonts w:eastAsia="Calibri"/>
          <w:sz w:val="16"/>
        </w:rPr>
        <w:t xml:space="preserve">, concerned with the build-up and preparation for nuclear war – and the inevitable extermination that would follow from those weapons being used. </w:t>
      </w:r>
      <w:r w:rsidRPr="00286123">
        <w:rPr>
          <w:rFonts w:eastAsia="Calibri"/>
          <w:u w:val="single"/>
        </w:rPr>
        <w:t xml:space="preserve">Exterminism is </w:t>
      </w:r>
      <w:r w:rsidRPr="00286123">
        <w:rPr>
          <w:rFonts w:eastAsia="Calibri"/>
          <w:b/>
          <w:iCs/>
          <w:sz w:val="25"/>
          <w:szCs w:val="25"/>
          <w:highlight w:val="cyan"/>
          <w:u w:val="single"/>
          <w:bdr w:val="single" w:sz="8" w:space="0" w:color="auto"/>
        </w:rPr>
        <w:t>not confined</w:t>
      </w:r>
      <w:r w:rsidRPr="00286123">
        <w:rPr>
          <w:rFonts w:eastAsia="Calibri"/>
          <w:highlight w:val="cyan"/>
          <w:u w:val="single"/>
        </w:rPr>
        <w:t xml:space="preserve"> to a nuclear</w:t>
      </w:r>
      <w:r w:rsidRPr="00286123">
        <w:rPr>
          <w:rFonts w:eastAsia="Calibri"/>
          <w:u w:val="single"/>
        </w:rPr>
        <w:t>-military-</w:t>
      </w:r>
      <w:r w:rsidRPr="00286123">
        <w:rPr>
          <w:rFonts w:eastAsia="Calibri"/>
          <w:highlight w:val="cyan"/>
          <w:u w:val="single"/>
        </w:rPr>
        <w:t xml:space="preserve">industrial </w:t>
      </w:r>
      <w:r w:rsidRPr="00286123">
        <w:rPr>
          <w:rFonts w:eastAsia="Calibri"/>
          <w:b/>
          <w:iCs/>
          <w:highlight w:val="cyan"/>
          <w:u w:val="single"/>
          <w:bdr w:val="single" w:sz="8" w:space="0" w:color="auto"/>
        </w:rPr>
        <w:t>complex</w:t>
      </w:r>
      <w:r w:rsidRPr="00286123">
        <w:rPr>
          <w:rFonts w:eastAsia="Calibri"/>
          <w:u w:val="single"/>
        </w:rPr>
        <w:t xml:space="preserve">, or the military, or the </w:t>
      </w:r>
      <w:r w:rsidRPr="00286123">
        <w:rPr>
          <w:rFonts w:eastAsia="Calibri"/>
          <w:b/>
          <w:iCs/>
          <w:u w:val="single"/>
          <w:bdr w:val="single" w:sz="8" w:space="0" w:color="auto"/>
        </w:rPr>
        <w:t>arms industry</w:t>
      </w:r>
      <w:r w:rsidRPr="00286123">
        <w:rPr>
          <w:rFonts w:eastAsia="Calibri"/>
          <w:u w:val="single"/>
        </w:rPr>
        <w:t xml:space="preserve">; </w:t>
      </w:r>
      <w:r w:rsidRPr="00286123">
        <w:rPr>
          <w:rFonts w:eastAsia="Calibri"/>
          <w:highlight w:val="cyan"/>
          <w:u w:val="single"/>
        </w:rPr>
        <w:t>rather</w:t>
      </w:r>
      <w:r w:rsidRPr="00286123">
        <w:rPr>
          <w:rFonts w:eastAsia="Calibri"/>
          <w:u w:val="single"/>
        </w:rPr>
        <w:t>, it</w:t>
      </w:r>
      <w:r w:rsidRPr="00286123">
        <w:rPr>
          <w:rFonts w:eastAsia="Calibri"/>
          <w:sz w:val="16"/>
        </w:rPr>
        <w:t xml:space="preserve"> extends ‘through the whole societal body’ (Thompson 1982a, 21) and </w:t>
      </w:r>
      <w:r w:rsidRPr="00286123">
        <w:rPr>
          <w:rFonts w:eastAsia="Calibri"/>
          <w:u w:val="single"/>
        </w:rPr>
        <w:t xml:space="preserve">is </w:t>
      </w:r>
      <w:r w:rsidRPr="00286123">
        <w:rPr>
          <w:rFonts w:eastAsia="Calibri"/>
          <w:highlight w:val="cyan"/>
          <w:u w:val="single"/>
        </w:rPr>
        <w:t>a ‘</w:t>
      </w:r>
      <w:r w:rsidRPr="00286123">
        <w:rPr>
          <w:rFonts w:eastAsia="Calibri"/>
          <w:b/>
          <w:iCs/>
          <w:highlight w:val="cyan"/>
          <w:u w:val="single"/>
          <w:bdr w:val="single" w:sz="8" w:space="0" w:color="auto"/>
        </w:rPr>
        <w:t>cumulative</w:t>
      </w:r>
      <w:r w:rsidRPr="00286123">
        <w:rPr>
          <w:rFonts w:eastAsia="Calibri"/>
          <w:highlight w:val="cyan"/>
          <w:u w:val="single"/>
        </w:rPr>
        <w:t xml:space="preserve"> process’</w:t>
      </w:r>
      <w:r w:rsidRPr="00286123">
        <w:rPr>
          <w:rFonts w:eastAsia="Calibri"/>
          <w:sz w:val="16"/>
        </w:rPr>
        <w:t xml:space="preserve"> (Thompson 1982a, 24) crystallised in culture, economics, and politics. Writing during the Cold War, Thompson understood exterminism to be underpinned by bilateral arms races and confrontation between the USA and the USSR. </w:t>
      </w:r>
      <w:r w:rsidRPr="00286123">
        <w:rPr>
          <w:rFonts w:eastAsia="Calibri"/>
          <w:u w:val="single"/>
        </w:rPr>
        <w:t>Today, with</w:t>
      </w:r>
      <w:r w:rsidRPr="00286123">
        <w:rPr>
          <w:rFonts w:eastAsia="Calibri"/>
          <w:sz w:val="16"/>
        </w:rPr>
        <w:t xml:space="preserve"> the modernisation and development of novel nuclear weapons, </w:t>
      </w:r>
      <w:r w:rsidRPr="00286123">
        <w:rPr>
          <w:rFonts w:eastAsia="Calibri"/>
          <w:u w:val="single"/>
        </w:rPr>
        <w:t xml:space="preserve">an </w:t>
      </w:r>
      <w:r w:rsidRPr="00286123">
        <w:rPr>
          <w:rFonts w:eastAsia="Calibri"/>
          <w:b/>
          <w:iCs/>
          <w:highlight w:val="cyan"/>
          <w:u w:val="single"/>
          <w:bdr w:val="single" w:sz="8" w:space="0" w:color="auto"/>
        </w:rPr>
        <w:t>increase</w:t>
      </w:r>
      <w:r w:rsidRPr="00286123">
        <w:rPr>
          <w:rFonts w:eastAsia="Calibri"/>
          <w:highlight w:val="cyan"/>
          <w:u w:val="single"/>
        </w:rPr>
        <w:t xml:space="preserve"> in</w:t>
      </w:r>
      <w:r w:rsidRPr="00286123">
        <w:rPr>
          <w:rFonts w:eastAsia="Calibri"/>
          <w:u w:val="single"/>
        </w:rPr>
        <w:t xml:space="preserve"> potentially </w:t>
      </w:r>
      <w:r w:rsidRPr="00286123">
        <w:rPr>
          <w:rFonts w:eastAsia="Calibri"/>
          <w:b/>
          <w:iCs/>
          <w:highlight w:val="cyan"/>
          <w:u w:val="single"/>
          <w:bdr w:val="single" w:sz="8" w:space="0" w:color="auto"/>
        </w:rPr>
        <w:t>adversarial</w:t>
      </w:r>
      <w:r w:rsidRPr="00286123">
        <w:rPr>
          <w:rFonts w:eastAsia="Calibri"/>
          <w:u w:val="single"/>
        </w:rPr>
        <w:t xml:space="preserve"> nuclear </w:t>
      </w:r>
      <w:r w:rsidRPr="00286123">
        <w:rPr>
          <w:rFonts w:eastAsia="Calibri"/>
          <w:b/>
          <w:iCs/>
          <w:highlight w:val="cyan"/>
          <w:u w:val="single"/>
          <w:bdr w:val="single" w:sz="8" w:space="0" w:color="auto"/>
        </w:rPr>
        <w:t>relationships</w:t>
      </w:r>
      <w:r w:rsidRPr="00286123">
        <w:rPr>
          <w:rFonts w:eastAsia="Calibri"/>
          <w:u w:val="single"/>
        </w:rPr>
        <w:t>, and the resurgence of nuclear superpower confrontation</w:t>
      </w:r>
      <w:r w:rsidRPr="00286123">
        <w:rPr>
          <w:rFonts w:eastAsia="Calibri"/>
          <w:sz w:val="16"/>
        </w:rPr>
        <w:t xml:space="preserve"> – but now on a trilateral basis </w:t>
      </w:r>
      <w:r w:rsidRPr="00286123">
        <w:rPr>
          <w:rFonts w:eastAsia="Calibri"/>
          <w:highlight w:val="cyan"/>
          <w:u w:val="single"/>
        </w:rPr>
        <w:t>with</w:t>
      </w:r>
      <w:r w:rsidRPr="00286123">
        <w:rPr>
          <w:rFonts w:eastAsia="Calibri"/>
          <w:u w:val="single"/>
        </w:rPr>
        <w:t xml:space="preserve"> the </w:t>
      </w:r>
      <w:r w:rsidRPr="00286123">
        <w:rPr>
          <w:rFonts w:eastAsia="Calibri"/>
          <w:b/>
          <w:iCs/>
          <w:highlight w:val="cyan"/>
          <w:u w:val="single"/>
          <w:bdr w:val="single" w:sz="8" w:space="0" w:color="auto"/>
        </w:rPr>
        <w:t>US</w:t>
      </w:r>
      <w:r w:rsidRPr="00286123">
        <w:rPr>
          <w:rFonts w:eastAsia="Calibri"/>
          <w:b/>
          <w:iCs/>
          <w:u w:val="single"/>
          <w:bdr w:val="single" w:sz="8" w:space="0" w:color="auto"/>
        </w:rPr>
        <w:t>A</w:t>
      </w:r>
      <w:r w:rsidRPr="00286123">
        <w:rPr>
          <w:rFonts w:eastAsia="Calibri"/>
          <w:sz w:val="16"/>
        </w:rPr>
        <w:t xml:space="preserve">, Russia, </w:t>
      </w:r>
      <w:r w:rsidRPr="00286123">
        <w:rPr>
          <w:rFonts w:eastAsia="Calibri"/>
          <w:highlight w:val="cyan"/>
          <w:u w:val="single"/>
        </w:rPr>
        <w:t xml:space="preserve">and </w:t>
      </w:r>
      <w:r w:rsidRPr="00286123">
        <w:rPr>
          <w:rFonts w:eastAsia="Calibri"/>
          <w:b/>
          <w:iCs/>
          <w:highlight w:val="cyan"/>
          <w:u w:val="single"/>
          <w:bdr w:val="single" w:sz="8" w:space="0" w:color="auto"/>
        </w:rPr>
        <w:t>China</w:t>
      </w:r>
      <w:r w:rsidRPr="00286123">
        <w:rPr>
          <w:rFonts w:eastAsia="Calibri"/>
          <w:u w:val="single"/>
        </w:rPr>
        <w:t xml:space="preserve"> – it </w:t>
      </w:r>
      <w:r w:rsidRPr="00286123">
        <w:rPr>
          <w:rFonts w:eastAsia="Calibri"/>
          <w:highlight w:val="cyan"/>
          <w:u w:val="single"/>
        </w:rPr>
        <w:t>is</w:t>
      </w:r>
      <w:r w:rsidRPr="00286123">
        <w:rPr>
          <w:rFonts w:eastAsia="Calibri"/>
          <w:u w:val="single"/>
        </w:rPr>
        <w:t xml:space="preserve"> an </w:t>
      </w:r>
      <w:r w:rsidRPr="00286123">
        <w:rPr>
          <w:rFonts w:eastAsia="Calibri"/>
          <w:highlight w:val="cyan"/>
          <w:u w:val="single"/>
        </w:rPr>
        <w:t xml:space="preserve">ever more </w:t>
      </w:r>
      <w:r w:rsidRPr="00286123">
        <w:rPr>
          <w:rFonts w:eastAsia="Calibri"/>
          <w:b/>
          <w:iCs/>
          <w:highlight w:val="cyan"/>
          <w:u w:val="single"/>
          <w:bdr w:val="single" w:sz="8" w:space="0" w:color="auto"/>
        </w:rPr>
        <w:t>concerning</w:t>
      </w:r>
      <w:r w:rsidRPr="00286123">
        <w:rPr>
          <w:rFonts w:eastAsia="Calibri"/>
          <w:u w:val="single"/>
        </w:rPr>
        <w:t xml:space="preserve"> prospect</w:t>
      </w:r>
      <w:r w:rsidRPr="00286123">
        <w:rPr>
          <w:rFonts w:eastAsia="Calibri"/>
          <w:sz w:val="16"/>
        </w:rPr>
        <w:t xml:space="preserve"> that ‘exterminism will reach its historical destination’ (Thompson 1982a, 25). However, </w:t>
      </w:r>
      <w:r w:rsidRPr="00286123">
        <w:rPr>
          <w:rFonts w:eastAsia="Calibri"/>
          <w:u w:val="single"/>
        </w:rPr>
        <w:t>by highlighting</w:t>
      </w:r>
      <w:r w:rsidRPr="00286123">
        <w:rPr>
          <w:rFonts w:eastAsia="Calibri"/>
          <w:sz w:val="16"/>
        </w:rPr>
        <w:t xml:space="preserve"> how </w:t>
      </w:r>
      <w:r w:rsidRPr="00286123">
        <w:rPr>
          <w:rFonts w:eastAsia="Calibri"/>
          <w:u w:val="single"/>
        </w:rPr>
        <w:t>exterminism</w:t>
      </w:r>
      <w:r w:rsidRPr="00286123">
        <w:rPr>
          <w:rFonts w:eastAsia="Calibri"/>
          <w:sz w:val="16"/>
        </w:rPr>
        <w:t xml:space="preserve"> is present in the Third Nuclear Age, </w:t>
      </w:r>
      <w:r w:rsidRPr="00286123">
        <w:rPr>
          <w:rFonts w:eastAsia="Calibri"/>
          <w:u w:val="single"/>
        </w:rPr>
        <w:t>I hope</w:t>
      </w:r>
      <w:r w:rsidRPr="00286123">
        <w:rPr>
          <w:rFonts w:eastAsia="Calibri"/>
          <w:sz w:val="16"/>
        </w:rPr>
        <w:t xml:space="preserve"> in this book to contribute to thinking about how </w:t>
      </w:r>
      <w:r w:rsidRPr="00286123">
        <w:rPr>
          <w:rFonts w:eastAsia="Calibri"/>
          <w:highlight w:val="cyan"/>
          <w:u w:val="single"/>
        </w:rPr>
        <w:t xml:space="preserve">we can </w:t>
      </w:r>
      <w:r w:rsidRPr="00286123">
        <w:rPr>
          <w:rFonts w:eastAsia="Calibri"/>
          <w:b/>
          <w:iCs/>
          <w:highlight w:val="cyan"/>
          <w:u w:val="single"/>
          <w:bdr w:val="single" w:sz="8" w:space="0" w:color="auto"/>
        </w:rPr>
        <w:t>break out</w:t>
      </w:r>
      <w:r w:rsidRPr="00286123">
        <w:rPr>
          <w:rFonts w:eastAsia="Calibri"/>
          <w:highlight w:val="cyan"/>
          <w:u w:val="single"/>
        </w:rPr>
        <w:t xml:space="preserve"> of</w:t>
      </w:r>
      <w:r w:rsidRPr="00286123">
        <w:rPr>
          <w:rFonts w:eastAsia="Calibri"/>
          <w:u w:val="single"/>
        </w:rPr>
        <w:t xml:space="preserve"> this ‘</w:t>
      </w:r>
      <w:r w:rsidRPr="00286123">
        <w:rPr>
          <w:rFonts w:eastAsia="Calibri"/>
          <w:b/>
          <w:iCs/>
          <w:highlight w:val="cyan"/>
          <w:u w:val="single"/>
          <w:bdr w:val="single" w:sz="8" w:space="0" w:color="auto"/>
        </w:rPr>
        <w:t>doomed logic</w:t>
      </w:r>
      <w:r w:rsidRPr="00286123">
        <w:rPr>
          <w:rFonts w:eastAsia="Calibri"/>
          <w:u w:val="single"/>
        </w:rPr>
        <w:t>’</w:t>
      </w:r>
      <w:r w:rsidRPr="00286123">
        <w:rPr>
          <w:rFonts w:eastAsia="Calibri"/>
          <w:sz w:val="16"/>
        </w:rPr>
        <w:t xml:space="preserve"> (Thompson 1990, 141) </w:t>
      </w:r>
      <w:r w:rsidRPr="00286123">
        <w:rPr>
          <w:rFonts w:eastAsia="Calibri"/>
          <w:highlight w:val="cyan"/>
          <w:u w:val="single"/>
        </w:rPr>
        <w:t>and avoid</w:t>
      </w:r>
      <w:r w:rsidRPr="00286123">
        <w:rPr>
          <w:rFonts w:eastAsia="Calibri"/>
          <w:u w:val="single"/>
        </w:rPr>
        <w:t xml:space="preserve"> the </w:t>
      </w:r>
      <w:r w:rsidRPr="00286123">
        <w:rPr>
          <w:rFonts w:eastAsia="Calibri"/>
          <w:b/>
          <w:iCs/>
          <w:highlight w:val="cyan"/>
          <w:u w:val="single"/>
          <w:bdr w:val="single" w:sz="8" w:space="0" w:color="auto"/>
        </w:rPr>
        <w:t>unparalleled</w:t>
      </w:r>
      <w:r w:rsidRPr="00286123">
        <w:rPr>
          <w:rFonts w:eastAsia="Calibri"/>
          <w:u w:val="single"/>
        </w:rPr>
        <w:t xml:space="preserve"> catastrophe</w:t>
      </w:r>
      <w:r w:rsidRPr="00286123">
        <w:rPr>
          <w:rFonts w:eastAsia="Calibri"/>
          <w:sz w:val="16"/>
        </w:rPr>
        <w:t xml:space="preserve"> envisaged by Einstein.</w:t>
      </w:r>
    </w:p>
    <w:p w14:paraId="53D7C339" w14:textId="1BAC6FC4" w:rsidR="00893B4C" w:rsidRPr="00893B4C" w:rsidRDefault="00893B4C" w:rsidP="00893B4C">
      <w:pPr>
        <w:rPr>
          <w:rFonts w:eastAsia="Calibri"/>
          <w:sz w:val="16"/>
        </w:rPr>
      </w:pPr>
      <w:r w:rsidRPr="00286123">
        <w:rPr>
          <w:rFonts w:eastAsia="Calibri"/>
          <w:u w:val="single"/>
        </w:rPr>
        <w:t xml:space="preserve">An </w:t>
      </w:r>
      <w:r w:rsidRPr="00286123">
        <w:rPr>
          <w:rFonts w:eastAsia="Calibri"/>
          <w:highlight w:val="cyan"/>
          <w:u w:val="single"/>
        </w:rPr>
        <w:t>attention to</w:t>
      </w:r>
      <w:r w:rsidRPr="00286123">
        <w:rPr>
          <w:rFonts w:eastAsia="Calibri"/>
          <w:u w:val="single"/>
        </w:rPr>
        <w:t xml:space="preserve"> nuclear </w:t>
      </w:r>
      <w:r w:rsidRPr="00286123">
        <w:rPr>
          <w:rFonts w:eastAsia="Calibri"/>
          <w:b/>
          <w:iCs/>
          <w:highlight w:val="cyan"/>
          <w:u w:val="single"/>
          <w:bdr w:val="single" w:sz="8" w:space="0" w:color="auto"/>
        </w:rPr>
        <w:t>exterminism</w:t>
      </w:r>
      <w:r w:rsidRPr="00286123">
        <w:rPr>
          <w:rFonts w:eastAsia="Calibri"/>
          <w:highlight w:val="cyan"/>
          <w:u w:val="single"/>
        </w:rPr>
        <w:t xml:space="preserve"> focuses </w:t>
      </w:r>
      <w:r w:rsidRPr="00286123">
        <w:rPr>
          <w:rFonts w:eastAsia="Calibri"/>
          <w:b/>
          <w:iCs/>
          <w:sz w:val="25"/>
          <w:szCs w:val="25"/>
          <w:highlight w:val="cyan"/>
          <w:u w:val="single"/>
          <w:bdr w:val="single" w:sz="8" w:space="0" w:color="auto"/>
        </w:rPr>
        <w:t>not only on</w:t>
      </w:r>
      <w:r w:rsidRPr="00286123">
        <w:rPr>
          <w:rFonts w:eastAsia="Calibri"/>
          <w:u w:val="single"/>
        </w:rPr>
        <w:t xml:space="preserve"> the </w:t>
      </w:r>
      <w:r w:rsidRPr="00286123">
        <w:rPr>
          <w:rFonts w:eastAsia="Calibri"/>
          <w:b/>
          <w:iCs/>
          <w:highlight w:val="cyan"/>
          <w:u w:val="single"/>
          <w:bdr w:val="single" w:sz="8" w:space="0" w:color="auto"/>
        </w:rPr>
        <w:t>potential</w:t>
      </w:r>
      <w:r w:rsidRPr="00286123">
        <w:rPr>
          <w:rFonts w:eastAsia="Calibri"/>
          <w:highlight w:val="cyan"/>
          <w:u w:val="single"/>
        </w:rPr>
        <w:t xml:space="preserve"> harms</w:t>
      </w:r>
      <w:r w:rsidRPr="00286123">
        <w:rPr>
          <w:rFonts w:eastAsia="Calibri"/>
          <w:u w:val="single"/>
        </w:rPr>
        <w:t xml:space="preserve"> that could be caused by nuclear weapons, </w:t>
      </w:r>
      <w:r w:rsidRPr="00286123">
        <w:rPr>
          <w:rFonts w:eastAsia="Calibri"/>
          <w:b/>
          <w:iCs/>
          <w:highlight w:val="cyan"/>
          <w:u w:val="single"/>
          <w:bdr w:val="single" w:sz="8" w:space="0" w:color="auto"/>
        </w:rPr>
        <w:t>but also</w:t>
      </w:r>
      <w:r w:rsidRPr="00286123">
        <w:rPr>
          <w:rFonts w:eastAsia="Calibri"/>
          <w:u w:val="single"/>
        </w:rPr>
        <w:t xml:space="preserve"> draws our attention </w:t>
      </w:r>
      <w:r w:rsidRPr="00286123">
        <w:rPr>
          <w:rFonts w:eastAsia="Calibri"/>
          <w:highlight w:val="cyan"/>
          <w:u w:val="single"/>
        </w:rPr>
        <w:t>to</w:t>
      </w:r>
      <w:r w:rsidRPr="00286123">
        <w:rPr>
          <w:rFonts w:eastAsia="Calibri"/>
          <w:u w:val="single"/>
        </w:rPr>
        <w:t xml:space="preserve"> the </w:t>
      </w:r>
      <w:r w:rsidRPr="00286123">
        <w:rPr>
          <w:rFonts w:eastAsia="Calibri"/>
          <w:highlight w:val="cyan"/>
          <w:u w:val="single"/>
        </w:rPr>
        <w:t xml:space="preserve">very real harms </w:t>
      </w:r>
      <w:r w:rsidRPr="00286123">
        <w:rPr>
          <w:rFonts w:eastAsia="Calibri"/>
          <w:b/>
          <w:iCs/>
          <w:sz w:val="25"/>
          <w:szCs w:val="25"/>
          <w:highlight w:val="cyan"/>
          <w:u w:val="single"/>
          <w:bdr w:val="single" w:sz="8" w:space="0" w:color="auto"/>
        </w:rPr>
        <w:t>already caused</w:t>
      </w:r>
      <w:r w:rsidRPr="00286123">
        <w:rPr>
          <w:rFonts w:eastAsia="Calibri"/>
          <w:highlight w:val="cyan"/>
          <w:u w:val="single"/>
        </w:rPr>
        <w:t xml:space="preserve"> by</w:t>
      </w:r>
      <w:r w:rsidRPr="00286123">
        <w:rPr>
          <w:rFonts w:eastAsia="Calibri"/>
          <w:u w:val="single"/>
        </w:rPr>
        <w:t xml:space="preserve"> nuclear </w:t>
      </w:r>
      <w:r w:rsidRPr="00286123">
        <w:rPr>
          <w:rFonts w:eastAsia="Calibri"/>
          <w:highlight w:val="cyan"/>
          <w:u w:val="single"/>
        </w:rPr>
        <w:t>weapons</w:t>
      </w:r>
      <w:r w:rsidRPr="00286123">
        <w:rPr>
          <w:rFonts w:eastAsia="Calibri"/>
          <w:sz w:val="16"/>
        </w:rPr>
        <w:t xml:space="preserve">. As postcolonial scholarship reminds us, </w:t>
      </w:r>
      <w:r w:rsidRPr="00286123">
        <w:rPr>
          <w:rFonts w:eastAsia="Calibri"/>
          <w:u w:val="single"/>
        </w:rPr>
        <w:t xml:space="preserve">nuclear weapons already cause </w:t>
      </w:r>
      <w:r w:rsidRPr="00286123">
        <w:rPr>
          <w:rFonts w:eastAsia="Calibri"/>
          <w:b/>
          <w:iCs/>
          <w:u w:val="single"/>
          <w:bdr w:val="single" w:sz="8" w:space="0" w:color="auto"/>
        </w:rPr>
        <w:t>adverse harms</w:t>
      </w:r>
      <w:r w:rsidRPr="00286123">
        <w:rPr>
          <w:rFonts w:eastAsia="Calibri"/>
          <w:u w:val="single"/>
        </w:rPr>
        <w:t xml:space="preserve"> and horrors </w:t>
      </w:r>
      <w:r w:rsidRPr="00286123">
        <w:rPr>
          <w:rFonts w:eastAsia="Calibri"/>
          <w:highlight w:val="cyan"/>
          <w:u w:val="single"/>
        </w:rPr>
        <w:t xml:space="preserve">to </w:t>
      </w:r>
      <w:r w:rsidRPr="00286123">
        <w:rPr>
          <w:rFonts w:eastAsia="Calibri"/>
          <w:b/>
          <w:iCs/>
          <w:highlight w:val="cyan"/>
          <w:u w:val="single"/>
          <w:bdr w:val="single" w:sz="8" w:space="0" w:color="auto"/>
        </w:rPr>
        <w:t>indigenous populations</w:t>
      </w:r>
      <w:r w:rsidRPr="00286123">
        <w:rPr>
          <w:rFonts w:eastAsia="Calibri"/>
          <w:u w:val="single"/>
        </w:rPr>
        <w:t xml:space="preserve"> affected by </w:t>
      </w:r>
      <w:r w:rsidRPr="00286123">
        <w:rPr>
          <w:rFonts w:eastAsia="Calibri"/>
          <w:b/>
          <w:iCs/>
          <w:u w:val="single"/>
          <w:bdr w:val="single" w:sz="8" w:space="0" w:color="auto"/>
        </w:rPr>
        <w:t>testing</w:t>
      </w:r>
      <w:r w:rsidRPr="00286123">
        <w:rPr>
          <w:rFonts w:eastAsia="Calibri"/>
          <w:u w:val="single"/>
        </w:rPr>
        <w:t xml:space="preserve"> </w:t>
      </w:r>
      <w:r w:rsidRPr="00286123">
        <w:rPr>
          <w:rFonts w:eastAsia="Calibri"/>
          <w:highlight w:val="cyan"/>
          <w:u w:val="single"/>
        </w:rPr>
        <w:t>and</w:t>
      </w:r>
      <w:r w:rsidRPr="00286123">
        <w:rPr>
          <w:rFonts w:eastAsia="Calibri"/>
          <w:u w:val="single"/>
        </w:rPr>
        <w:t xml:space="preserve"> people in </w:t>
      </w:r>
      <w:r w:rsidRPr="00286123">
        <w:rPr>
          <w:rFonts w:eastAsia="Calibri"/>
          <w:highlight w:val="cyan"/>
          <w:u w:val="single"/>
        </w:rPr>
        <w:t xml:space="preserve">the </w:t>
      </w:r>
      <w:r w:rsidRPr="00286123">
        <w:rPr>
          <w:rFonts w:eastAsia="Calibri"/>
          <w:b/>
          <w:iCs/>
          <w:highlight w:val="cyan"/>
          <w:u w:val="single"/>
          <w:bdr w:val="single" w:sz="8" w:space="0" w:color="auto"/>
        </w:rPr>
        <w:t>Global South</w:t>
      </w:r>
      <w:r w:rsidRPr="00286123">
        <w:rPr>
          <w:rFonts w:eastAsia="Calibri"/>
          <w:u w:val="single"/>
        </w:rPr>
        <w:t xml:space="preserve"> exploited in the mining of </w:t>
      </w:r>
      <w:r w:rsidRPr="00286123">
        <w:rPr>
          <w:rFonts w:eastAsia="Calibri"/>
          <w:b/>
          <w:iCs/>
          <w:u w:val="single"/>
          <w:bdr w:val="single" w:sz="8" w:space="0" w:color="auto"/>
        </w:rPr>
        <w:t>uranium</w:t>
      </w:r>
      <w:r w:rsidRPr="00286123">
        <w:rPr>
          <w:rFonts w:eastAsia="Calibri"/>
          <w:sz w:val="16"/>
        </w:rPr>
        <w:t xml:space="preserve"> (Hecht 2014). </w:t>
      </w:r>
      <w:r w:rsidRPr="00286123">
        <w:rPr>
          <w:rFonts w:eastAsia="Calibri"/>
          <w:u w:val="single"/>
        </w:rPr>
        <w:t xml:space="preserve">Nuclear weapons also cause untold </w:t>
      </w:r>
      <w:r w:rsidRPr="00286123">
        <w:rPr>
          <w:rFonts w:eastAsia="Calibri"/>
          <w:b/>
          <w:iCs/>
          <w:u w:val="single"/>
          <w:bdr w:val="single" w:sz="8" w:space="0" w:color="auto"/>
        </w:rPr>
        <w:t>ecological harm</w:t>
      </w:r>
      <w:r w:rsidRPr="00286123">
        <w:rPr>
          <w:rFonts w:eastAsia="Calibri"/>
          <w:sz w:val="16"/>
        </w:rPr>
        <w:t xml:space="preserve"> in the places they have been tested, where nuclear waste is stored (Pearce 2018), where there have been accidents (Sagan 1993) – and nuclear weapons have already left their mark on the atmosphere itself (Higuchi 2020). In fact, one recent study of honey produced across the USA found that it contained radioactivity from nuclear weapons tests even though some samples were taken ‘thousands of kilometres’ from places where nuclear testing occurred more than five decades ago (Kaste, Volante, and Elmore 2021, 1).</w:t>
      </w:r>
      <w:bookmarkEnd w:id="7"/>
    </w:p>
    <w:sectPr w:rsidR="00893B4C" w:rsidRPr="00893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D2F50"/>
    <w:multiLevelType w:val="multilevel"/>
    <w:tmpl w:val="B9F0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DB212F"/>
    <w:multiLevelType w:val="hybridMultilevel"/>
    <w:tmpl w:val="0074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7"/>
  </w:num>
  <w:num w:numId="16" w16cid:durableId="1844663489">
    <w:abstractNumId w:val="15"/>
  </w:num>
  <w:num w:numId="17" w16cid:durableId="585530441">
    <w:abstractNumId w:val="10"/>
  </w:num>
  <w:num w:numId="18" w16cid:durableId="1059675076">
    <w:abstractNumId w:val="18"/>
  </w:num>
  <w:num w:numId="19" w16cid:durableId="169879515">
    <w:abstractNumId w:val="14"/>
  </w:num>
  <w:num w:numId="20" w16cid:durableId="666401319">
    <w:abstractNumId w:val="19"/>
  </w:num>
  <w:num w:numId="21" w16cid:durableId="2114784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96"/>
    <w:rsid w:val="00893B4C"/>
    <w:rsid w:val="00A21496"/>
    <w:rsid w:val="00DD0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6FA2"/>
  <w15:chartTrackingRefBased/>
  <w15:docId w15:val="{290EBBEF-D5FB-436F-9537-1AFC50115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3B4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93B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3B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93B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93B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3B4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1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3B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B4C"/>
  </w:style>
  <w:style w:type="character" w:customStyle="1" w:styleId="Heading1Char">
    <w:name w:val="Heading 1 Char"/>
    <w:aliases w:val="Pocket Char"/>
    <w:basedOn w:val="DefaultParagraphFont"/>
    <w:link w:val="Heading1"/>
    <w:rsid w:val="00893B4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93B4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93B4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93B4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93B4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21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96"/>
    <w:rPr>
      <w:rFonts w:eastAsiaTheme="majorEastAsia" w:cstheme="majorBidi"/>
      <w:color w:val="272727" w:themeColor="text1" w:themeTint="D8"/>
    </w:rPr>
  </w:style>
  <w:style w:type="paragraph" w:styleId="Title">
    <w:name w:val="Title"/>
    <w:basedOn w:val="Normal"/>
    <w:next w:val="Normal"/>
    <w:link w:val="TitleChar"/>
    <w:uiPriority w:val="10"/>
    <w:qFormat/>
    <w:rsid w:val="00A21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96"/>
    <w:pPr>
      <w:spacing w:before="160"/>
      <w:jc w:val="center"/>
    </w:pPr>
    <w:rPr>
      <w:i/>
      <w:iCs/>
      <w:color w:val="404040" w:themeColor="text1" w:themeTint="BF"/>
    </w:rPr>
  </w:style>
  <w:style w:type="character" w:customStyle="1" w:styleId="QuoteChar">
    <w:name w:val="Quote Char"/>
    <w:basedOn w:val="DefaultParagraphFont"/>
    <w:link w:val="Quote"/>
    <w:uiPriority w:val="29"/>
    <w:rsid w:val="00A21496"/>
    <w:rPr>
      <w:i/>
      <w:iCs/>
      <w:color w:val="404040" w:themeColor="text1" w:themeTint="BF"/>
    </w:rPr>
  </w:style>
  <w:style w:type="paragraph" w:styleId="ListParagraph">
    <w:name w:val="List Paragraph"/>
    <w:basedOn w:val="Normal"/>
    <w:uiPriority w:val="34"/>
    <w:qFormat/>
    <w:rsid w:val="00A21496"/>
    <w:pPr>
      <w:ind w:left="720"/>
      <w:contextualSpacing/>
    </w:pPr>
  </w:style>
  <w:style w:type="character" w:styleId="IntenseEmphasis">
    <w:name w:val="Intense Emphasis"/>
    <w:basedOn w:val="DefaultParagraphFont"/>
    <w:uiPriority w:val="21"/>
    <w:qFormat/>
    <w:rsid w:val="00A21496"/>
    <w:rPr>
      <w:i/>
      <w:iCs/>
      <w:color w:val="0F4761" w:themeColor="accent1" w:themeShade="BF"/>
    </w:rPr>
  </w:style>
  <w:style w:type="paragraph" w:styleId="IntenseQuote">
    <w:name w:val="Intense Quote"/>
    <w:basedOn w:val="Normal"/>
    <w:next w:val="Normal"/>
    <w:link w:val="IntenseQuoteChar"/>
    <w:uiPriority w:val="30"/>
    <w:qFormat/>
    <w:rsid w:val="00A21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496"/>
    <w:rPr>
      <w:i/>
      <w:iCs/>
      <w:color w:val="0F4761" w:themeColor="accent1" w:themeShade="BF"/>
    </w:rPr>
  </w:style>
  <w:style w:type="character" w:styleId="IntenseReference">
    <w:name w:val="Intense Reference"/>
    <w:basedOn w:val="DefaultParagraphFont"/>
    <w:uiPriority w:val="32"/>
    <w:qFormat/>
    <w:rsid w:val="00A2149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93B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3B4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93B4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93B4C"/>
    <w:rPr>
      <w:b w:val="0"/>
      <w:sz w:val="22"/>
      <w:u w:val="single"/>
    </w:rPr>
  </w:style>
  <w:style w:type="character" w:styleId="Strong">
    <w:name w:val="Strong"/>
    <w:basedOn w:val="DefaultParagraphFont"/>
    <w:uiPriority w:val="22"/>
    <w:qFormat/>
    <w:rsid w:val="00893B4C"/>
    <w:rPr>
      <w:b/>
      <w:bCs/>
    </w:rPr>
  </w:style>
  <w:style w:type="character" w:styleId="BookTitle">
    <w:name w:val="Book Title"/>
    <w:basedOn w:val="DefaultParagraphFont"/>
    <w:uiPriority w:val="33"/>
    <w:qFormat/>
    <w:rsid w:val="00893B4C"/>
    <w:rPr>
      <w:b/>
      <w:bCs/>
      <w:i/>
      <w:iCs/>
      <w:spacing w:val="5"/>
    </w:rPr>
  </w:style>
  <w:style w:type="numbering" w:styleId="111111">
    <w:name w:val="Outline List 2"/>
    <w:basedOn w:val="NoList"/>
    <w:uiPriority w:val="99"/>
    <w:semiHidden/>
    <w:unhideWhenUsed/>
    <w:rsid w:val="00893B4C"/>
  </w:style>
  <w:style w:type="paragraph" w:styleId="Header">
    <w:name w:val="header"/>
    <w:basedOn w:val="Normal"/>
    <w:link w:val="HeaderChar"/>
    <w:uiPriority w:val="99"/>
    <w:semiHidden/>
    <w:rsid w:val="00893B4C"/>
    <w:pPr>
      <w:tabs>
        <w:tab w:val="center" w:pos="4680"/>
        <w:tab w:val="right" w:pos="9360"/>
      </w:tabs>
    </w:pPr>
  </w:style>
  <w:style w:type="character" w:customStyle="1" w:styleId="HeaderChar">
    <w:name w:val="Header Char"/>
    <w:basedOn w:val="DefaultParagraphFont"/>
    <w:link w:val="Header"/>
    <w:uiPriority w:val="99"/>
    <w:semiHidden/>
    <w:rsid w:val="00893B4C"/>
    <w:rPr>
      <w:rFonts w:ascii="Calibri" w:hAnsi="Calibri" w:cs="Calibri"/>
      <w:kern w:val="0"/>
      <w:sz w:val="22"/>
      <w:szCs w:val="22"/>
      <w14:ligatures w14:val="none"/>
    </w:rPr>
  </w:style>
  <w:style w:type="paragraph" w:styleId="Footer">
    <w:name w:val="footer"/>
    <w:basedOn w:val="Normal"/>
    <w:link w:val="FooterChar"/>
    <w:uiPriority w:val="99"/>
    <w:semiHidden/>
    <w:rsid w:val="00893B4C"/>
    <w:pPr>
      <w:tabs>
        <w:tab w:val="center" w:pos="4680"/>
        <w:tab w:val="right" w:pos="9360"/>
      </w:tabs>
    </w:pPr>
  </w:style>
  <w:style w:type="character" w:customStyle="1" w:styleId="FooterChar">
    <w:name w:val="Footer Char"/>
    <w:basedOn w:val="DefaultParagraphFont"/>
    <w:link w:val="Footer"/>
    <w:uiPriority w:val="99"/>
    <w:semiHidden/>
    <w:rsid w:val="00893B4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93B4C"/>
    <w:pPr>
      <w:spacing w:after="120"/>
    </w:pPr>
  </w:style>
  <w:style w:type="character" w:customStyle="1" w:styleId="BodyTextChar">
    <w:name w:val="Body Text Char"/>
    <w:basedOn w:val="DefaultParagraphFont"/>
    <w:link w:val="BodyText"/>
    <w:uiPriority w:val="99"/>
    <w:semiHidden/>
    <w:rsid w:val="00893B4C"/>
    <w:rPr>
      <w:rFonts w:ascii="Calibri" w:hAnsi="Calibri" w:cs="Calibri"/>
      <w:kern w:val="0"/>
      <w:sz w:val="22"/>
      <w:szCs w:val="22"/>
      <w14:ligatures w14:val="none"/>
    </w:rPr>
  </w:style>
  <w:style w:type="paragraph" w:styleId="NoSpacing">
    <w:name w:val="No Spacing"/>
    <w:link w:val="NoSpacingChar"/>
    <w:uiPriority w:val="99"/>
    <w:unhideWhenUsed/>
    <w:qFormat/>
    <w:rsid w:val="00893B4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3B4C"/>
    <w:rPr>
      <w:rFonts w:ascii="Calibri" w:hAnsi="Calibri" w:cs="Calibri"/>
      <w:kern w:val="0"/>
      <w:sz w:val="22"/>
      <w:szCs w:val="22"/>
      <w14:ligatures w14:val="none"/>
    </w:rPr>
  </w:style>
  <w:style w:type="character" w:styleId="Hyperlink">
    <w:name w:val="Hyperlink"/>
    <w:basedOn w:val="DefaultParagraphFont"/>
    <w:uiPriority w:val="99"/>
    <w:unhideWhenUsed/>
    <w:rsid w:val="00893B4C"/>
    <w:rPr>
      <w:color w:val="467886" w:themeColor="hyperlink"/>
      <w:u w:val="single"/>
    </w:rPr>
  </w:style>
  <w:style w:type="character" w:styleId="UnresolvedMention">
    <w:name w:val="Unresolved Mention"/>
    <w:basedOn w:val="DefaultParagraphFont"/>
    <w:uiPriority w:val="99"/>
    <w:semiHidden/>
    <w:unhideWhenUsed/>
    <w:rsid w:val="00893B4C"/>
    <w:rPr>
      <w:color w:val="605E5C"/>
      <w:shd w:val="clear" w:color="auto" w:fill="E1DFDD"/>
    </w:rPr>
  </w:style>
  <w:style w:type="paragraph" w:customStyle="1" w:styleId="Undertag">
    <w:name w:val="Undertag"/>
    <w:link w:val="UndertagChar"/>
    <w:autoRedefine/>
    <w:uiPriority w:val="5"/>
    <w:qFormat/>
    <w:rsid w:val="00893B4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93B4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93B4C"/>
    <w:rPr>
      <w:color w:val="75100D"/>
    </w:rPr>
  </w:style>
  <w:style w:type="character" w:customStyle="1" w:styleId="AnalyticChar">
    <w:name w:val="Analytic Char"/>
    <w:basedOn w:val="DefaultParagraphFont"/>
    <w:link w:val="Analytic"/>
    <w:uiPriority w:val="5"/>
    <w:rsid w:val="00893B4C"/>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893B4C"/>
    <w:rPr>
      <w:color w:val="000000" w:themeColor="text1"/>
    </w:rPr>
  </w:style>
  <w:style w:type="paragraph" w:customStyle="1" w:styleId="textbold">
    <w:name w:val="text bold"/>
    <w:basedOn w:val="Normal"/>
    <w:link w:val="Emphasis"/>
    <w:uiPriority w:val="8"/>
    <w:qFormat/>
    <w:rsid w:val="00893B4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93B4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893B4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theses.gla.ac.uk/5974/7/2015laingphd.pdf" TargetMode="External"/><Relationship Id="rId4" Type="http://schemas.openxmlformats.org/officeDocument/2006/relationships/webSettings" Target="webSettings.xml"/><Relationship Id="rId9" Type="http://schemas.openxmlformats.org/officeDocument/2006/relationships/hyperlink" Target="https://www.jacobinmag.com/2016/09/standing-rock-dakota-access-pipeline-pro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66531</Words>
  <Characters>379231</Characters>
  <Application>Microsoft Office Word</Application>
  <DocSecurity>0</DocSecurity>
  <Lines>3160</Lines>
  <Paragraphs>889</Paragraphs>
  <ScaleCrop>false</ScaleCrop>
  <Company/>
  <LinksUpToDate>false</LinksUpToDate>
  <CharactersWithSpaces>444873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2025-09-13T23:12:00Z</dcterms:created>
  <dcterms:modified xsi:type="dcterms:W3CDTF">2025-09-13T23:17:00Z</dcterms:modified>
</cp:coreProperties>
</file>