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43CF" w14:textId="2CBD88ED" w:rsidR="0046157A" w:rsidRDefault="0046157A" w:rsidP="0046157A">
      <w:pPr>
        <w:pStyle w:val="Heading1"/>
      </w:pPr>
      <w:r>
        <w:t xml:space="preserve">1AC---NDT---Round </w:t>
      </w:r>
      <w:r>
        <w:t>8</w:t>
      </w:r>
    </w:p>
    <w:p w14:paraId="3C5635D0" w14:textId="77777777" w:rsidR="0046157A" w:rsidRDefault="0046157A" w:rsidP="0046157A">
      <w:pPr>
        <w:pStyle w:val="Heading2"/>
      </w:pPr>
      <w:r>
        <w:t>Finance---1AC</w:t>
      </w:r>
    </w:p>
    <w:p w14:paraId="525B4FB1" w14:textId="77777777" w:rsidR="0046157A" w:rsidRDefault="0046157A" w:rsidP="0046157A">
      <w:pPr>
        <w:pStyle w:val="Heading3"/>
      </w:pPr>
      <w:r>
        <w:t>Systemic Risk---1AC</w:t>
      </w:r>
    </w:p>
    <w:p w14:paraId="140D1F0E" w14:textId="77777777" w:rsidR="0046157A" w:rsidRPr="00F70965" w:rsidRDefault="0046157A" w:rsidP="0046157A">
      <w:pPr>
        <w:pStyle w:val="Heading4"/>
      </w:pPr>
      <w:r>
        <w:t>Advantage 1---</w:t>
      </w:r>
      <w:r w:rsidRPr="00F70965">
        <w:rPr>
          <w:u w:val="single"/>
        </w:rPr>
        <w:t>SYSTEMIC RISK</w:t>
      </w:r>
      <w:r>
        <w:t>.</w:t>
      </w:r>
    </w:p>
    <w:p w14:paraId="566D2930" w14:textId="77777777" w:rsidR="0046157A" w:rsidRDefault="0046157A" w:rsidP="0046157A">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34D1ECC2" w14:textId="77777777" w:rsidR="0046157A" w:rsidRDefault="0046157A" w:rsidP="0046157A">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74748B8A" w14:textId="77777777" w:rsidR="0046157A" w:rsidRPr="00907E82" w:rsidRDefault="0046157A" w:rsidP="0046157A">
      <w:pPr>
        <w:rPr>
          <w:sz w:val="16"/>
        </w:rPr>
      </w:pPr>
      <w:r w:rsidRPr="00907E82">
        <w:rPr>
          <w:sz w:val="16"/>
        </w:rPr>
        <w:t>2. Governance and Culture Reform Initiative and Its Implementation</w:t>
      </w:r>
    </w:p>
    <w:p w14:paraId="361A2EC2" w14:textId="77777777" w:rsidR="0046157A" w:rsidRPr="00907E82" w:rsidRDefault="0046157A" w:rsidP="0046157A">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2580AB9C" w14:textId="77777777" w:rsidR="0046157A" w:rsidRPr="00907E82" w:rsidRDefault="0046157A" w:rsidP="0046157A">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54443F0F" w14:textId="77777777" w:rsidR="0046157A" w:rsidRPr="00907E82" w:rsidRDefault="0046157A" w:rsidP="0046157A">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593415EA" w14:textId="77777777" w:rsidR="0046157A" w:rsidRPr="00907E82" w:rsidRDefault="0046157A" w:rsidP="0046157A">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3E398853" w14:textId="77777777" w:rsidR="0046157A" w:rsidRPr="00907E82" w:rsidRDefault="0046157A" w:rsidP="0046157A">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402FBB95" w14:textId="77777777" w:rsidR="0046157A" w:rsidRPr="00907E82" w:rsidRDefault="0046157A" w:rsidP="0046157A">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023C1E65" w14:textId="77777777" w:rsidR="0046157A" w:rsidRPr="00907E82" w:rsidRDefault="0046157A" w:rsidP="0046157A">
      <w:pPr>
        <w:rPr>
          <w:sz w:val="16"/>
        </w:rPr>
      </w:pPr>
      <w:r w:rsidRPr="00907E82">
        <w:rPr>
          <w:sz w:val="16"/>
        </w:rPr>
        <w:t>An industrywide effort to measure and benchmark the state of culture at major banks, through a comprehensive culture survey of bank employees conducted by an independent third party.</w:t>
      </w:r>
    </w:p>
    <w:p w14:paraId="5766C54F" w14:textId="77777777" w:rsidR="0046157A" w:rsidRPr="00907E82" w:rsidRDefault="0046157A" w:rsidP="0046157A">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1CAC3F85" w14:textId="77777777" w:rsidR="0046157A" w:rsidRPr="00907E82" w:rsidRDefault="0046157A" w:rsidP="0046157A">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170D974D" w14:textId="77777777" w:rsidR="0046157A" w:rsidRPr="00907E82" w:rsidRDefault="0046157A" w:rsidP="0046157A">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7F723179" w14:textId="77777777" w:rsidR="0046157A" w:rsidRPr="00907E82" w:rsidRDefault="0046157A" w:rsidP="0046157A">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5AE0DA41" w14:textId="77777777" w:rsidR="0046157A" w:rsidRPr="00907E82" w:rsidRDefault="0046157A" w:rsidP="0046157A">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7F21CDA5" w14:textId="77777777" w:rsidR="0046157A" w:rsidRPr="00907E82" w:rsidRDefault="0046157A" w:rsidP="0046157A">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4EDB3192" w14:textId="77777777" w:rsidR="0046157A" w:rsidRPr="00907E82" w:rsidRDefault="0046157A" w:rsidP="0046157A">
      <w:pPr>
        <w:rPr>
          <w:sz w:val="16"/>
        </w:rPr>
      </w:pPr>
      <w:r w:rsidRPr="00907E82">
        <w:rPr>
          <w:sz w:val="16"/>
        </w:rPr>
        <w:t>Mackintosh (2018)</w:t>
      </w:r>
    </w:p>
    <w:p w14:paraId="4A0986FB" w14:textId="77777777" w:rsidR="0046157A" w:rsidRPr="00907E82" w:rsidRDefault="0046157A" w:rsidP="0046157A">
      <w:pPr>
        <w:rPr>
          <w:sz w:val="16"/>
        </w:rPr>
      </w:pPr>
      <w:r w:rsidRPr="00907E82">
        <w:rPr>
          <w:sz w:val="16"/>
        </w:rPr>
        <w:t>When combined with the evident failure to make progress on the core recommendations of the initiative, such statements do not inspire confidence.</w:t>
      </w:r>
    </w:p>
    <w:p w14:paraId="6A8C15F6" w14:textId="77777777" w:rsidR="0046157A" w:rsidRPr="00907E82" w:rsidRDefault="0046157A" w:rsidP="0046157A">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1B3362D9" w14:textId="77777777" w:rsidR="0046157A" w:rsidRPr="00907E82" w:rsidRDefault="0046157A" w:rsidP="0046157A">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1D63E890" w14:textId="77777777" w:rsidR="0046157A" w:rsidRPr="00907E82" w:rsidRDefault="0046157A" w:rsidP="0046157A">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1CDDABF7" w14:textId="77777777" w:rsidR="0046157A" w:rsidRPr="00907E82" w:rsidRDefault="0046157A" w:rsidP="0046157A">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7F1AD96D" w14:textId="77777777" w:rsidR="0046157A" w:rsidRPr="00907E82" w:rsidRDefault="0046157A" w:rsidP="0046157A">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44141B5D" w14:textId="77777777" w:rsidR="0046157A" w:rsidRPr="00907E82" w:rsidRDefault="0046157A" w:rsidP="0046157A">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526AA6DC" w14:textId="77777777" w:rsidR="0046157A" w:rsidRPr="00907E82" w:rsidRDefault="0046157A" w:rsidP="0046157A">
      <w:pPr>
        <w:rPr>
          <w:sz w:val="16"/>
        </w:rPr>
      </w:pPr>
      <w:r w:rsidRPr="00907E82">
        <w:rPr>
          <w:sz w:val="16"/>
        </w:rPr>
        <w:t>Wheatley (2015)</w:t>
      </w:r>
    </w:p>
    <w:p w14:paraId="60902B39" w14:textId="77777777" w:rsidR="0046157A" w:rsidRPr="00907E82" w:rsidRDefault="0046157A" w:rsidP="0046157A">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15D719BA" w14:textId="77777777" w:rsidR="0046157A" w:rsidRPr="00907E82" w:rsidRDefault="0046157A" w:rsidP="0046157A">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7802BD3F" w14:textId="77777777" w:rsidR="0046157A" w:rsidRPr="00907E82" w:rsidRDefault="0046157A" w:rsidP="0046157A">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1C23216F" w14:textId="77777777" w:rsidR="0046157A" w:rsidRPr="00907E82" w:rsidRDefault="0046157A" w:rsidP="0046157A">
      <w:pPr>
        <w:rPr>
          <w:sz w:val="16"/>
        </w:rPr>
      </w:pPr>
      <w:r w:rsidRPr="00907E82">
        <w:rPr>
          <w:sz w:val="16"/>
        </w:rPr>
        <w:t>Broughton (2018)</w:t>
      </w:r>
    </w:p>
    <w:p w14:paraId="0AC6696F" w14:textId="77777777" w:rsidR="0046157A" w:rsidRPr="00907E82" w:rsidRDefault="0046157A" w:rsidP="0046157A">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78C76D16" w14:textId="77777777" w:rsidR="0046157A" w:rsidRPr="00907E82" w:rsidRDefault="0046157A" w:rsidP="0046157A">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15B0D3D0" w14:textId="77777777" w:rsidR="0046157A" w:rsidRPr="00907E82" w:rsidRDefault="0046157A" w:rsidP="0046157A">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3BBA9EEA" w14:textId="77777777" w:rsidR="0046157A" w:rsidRPr="00907E82" w:rsidRDefault="0046157A" w:rsidP="0046157A">
      <w:pPr>
        <w:rPr>
          <w:sz w:val="16"/>
        </w:rPr>
      </w:pPr>
      <w:r w:rsidRPr="00907E82">
        <w:rPr>
          <w:sz w:val="16"/>
        </w:rPr>
        <w:t>Dudley (2018b)</w:t>
      </w:r>
    </w:p>
    <w:p w14:paraId="016F545F" w14:textId="77777777" w:rsidR="0046157A" w:rsidRPr="00907E82" w:rsidRDefault="0046157A" w:rsidP="0046157A">
      <w:pPr>
        <w:rPr>
          <w:sz w:val="16"/>
        </w:rPr>
      </w:pPr>
      <w:r w:rsidRPr="00907E82">
        <w:rPr>
          <w:sz w:val="16"/>
        </w:rPr>
        <w:t>He has also made clear that regulatory action was needed and called for in this area:</w:t>
      </w:r>
    </w:p>
    <w:p w14:paraId="2704806D" w14:textId="77777777" w:rsidR="0046157A" w:rsidRPr="00907E82" w:rsidRDefault="0046157A" w:rsidP="0046157A">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72BFAD1D" w14:textId="77777777" w:rsidR="0046157A" w:rsidRPr="00907E82" w:rsidRDefault="0046157A" w:rsidP="0046157A">
      <w:pPr>
        <w:rPr>
          <w:sz w:val="16"/>
        </w:rPr>
      </w:pPr>
      <w:r w:rsidRPr="00907E82">
        <w:rPr>
          <w:sz w:val="16"/>
        </w:rPr>
        <w:t>Dudley (2018a)</w:t>
      </w:r>
    </w:p>
    <w:p w14:paraId="3E611CDF" w14:textId="77777777" w:rsidR="0046157A" w:rsidRPr="00907E82" w:rsidRDefault="0046157A" w:rsidP="0046157A">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2E9D6577" w14:textId="77777777" w:rsidR="0046157A" w:rsidRPr="00907E82" w:rsidRDefault="0046157A" w:rsidP="0046157A">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674A4086" w14:textId="77777777" w:rsidR="0046157A" w:rsidRPr="00907E82" w:rsidRDefault="0046157A" w:rsidP="0046157A">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269A3AA9" w14:textId="77777777" w:rsidR="0046157A" w:rsidRPr="00907E82" w:rsidRDefault="0046157A" w:rsidP="0046157A">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05C9210B" w14:textId="77777777" w:rsidR="0046157A" w:rsidRPr="00907E82" w:rsidRDefault="0046157A" w:rsidP="0046157A">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10054697" w14:textId="77777777" w:rsidR="0046157A" w:rsidRPr="00907E82" w:rsidRDefault="0046157A" w:rsidP="0046157A">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3571CD0C" w14:textId="77777777" w:rsidR="0046157A" w:rsidRPr="00907E82" w:rsidRDefault="0046157A" w:rsidP="0046157A">
      <w:pPr>
        <w:rPr>
          <w:sz w:val="16"/>
        </w:rPr>
      </w:pPr>
      <w:r w:rsidRPr="00907E82">
        <w:rPr>
          <w:sz w:val="16"/>
        </w:rPr>
        <w:t>Dudley (2018b)</w:t>
      </w:r>
    </w:p>
    <w:p w14:paraId="69D4160E" w14:textId="77777777" w:rsidR="0046157A" w:rsidRPr="00907E82" w:rsidRDefault="0046157A" w:rsidP="0046157A">
      <w:pPr>
        <w:rPr>
          <w:sz w:val="16"/>
        </w:rPr>
      </w:pPr>
      <w:r w:rsidRPr="00907E82">
        <w:rPr>
          <w:sz w:val="16"/>
        </w:rPr>
        <w:t>Thus, there is good reason to doubt whether culture change efforts at U.S. banks will meet with real success without more forceful regulatory action on the issue of compensation.</w:t>
      </w:r>
    </w:p>
    <w:p w14:paraId="085F08FB" w14:textId="77777777" w:rsidR="0046157A" w:rsidRPr="00907E82" w:rsidRDefault="0046157A" w:rsidP="0046157A">
      <w:pPr>
        <w:rPr>
          <w:sz w:val="16"/>
        </w:rPr>
      </w:pPr>
      <w:r w:rsidRPr="00907E82">
        <w:rPr>
          <w:sz w:val="16"/>
        </w:rPr>
        <w:t>3. »Regulation from Below« and Improving Bank Governance</w:t>
      </w:r>
    </w:p>
    <w:p w14:paraId="40E83C42" w14:textId="77777777" w:rsidR="0046157A" w:rsidRPr="00907E82" w:rsidRDefault="0046157A" w:rsidP="0046157A">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285C76DC" w14:textId="77777777" w:rsidR="0046157A" w:rsidRPr="00907E82" w:rsidRDefault="0046157A" w:rsidP="0046157A">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7E48A950" w14:textId="77777777" w:rsidR="0046157A" w:rsidRPr="00907E82" w:rsidRDefault="0046157A" w:rsidP="0046157A">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449468A2" w14:textId="77777777" w:rsidR="0046157A" w:rsidRPr="00907E82" w:rsidRDefault="0046157A" w:rsidP="0046157A">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0C7EF163" w14:textId="77777777" w:rsidR="0046157A" w:rsidRPr="00907E82" w:rsidRDefault="0046157A" w:rsidP="0046157A">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7CFF10F8" w14:textId="77777777" w:rsidR="0046157A" w:rsidRDefault="0046157A" w:rsidP="0046157A">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603AE829" w14:textId="77777777" w:rsidR="0046157A" w:rsidRPr="00784DD6" w:rsidRDefault="0046157A" w:rsidP="0046157A">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4EE966A7" w14:textId="77777777" w:rsidR="0046157A" w:rsidRPr="00DD76D1" w:rsidRDefault="0046157A" w:rsidP="0046157A">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6B13F4E0" w14:textId="77777777" w:rsidR="0046157A" w:rsidRPr="00DD76D1" w:rsidRDefault="0046157A" w:rsidP="0046157A">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77A617E7" w14:textId="77777777" w:rsidR="0046157A" w:rsidRPr="00DD76D1" w:rsidRDefault="0046157A" w:rsidP="0046157A">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39EFF3BA" w14:textId="77777777" w:rsidR="0046157A" w:rsidRPr="00DD76D1" w:rsidRDefault="0046157A" w:rsidP="0046157A">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4565F552" w14:textId="77777777" w:rsidR="0046157A" w:rsidRPr="00DD76D1" w:rsidRDefault="0046157A" w:rsidP="0046157A">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738120F4" w14:textId="77777777" w:rsidR="0046157A" w:rsidRPr="00DD76D1" w:rsidRDefault="0046157A" w:rsidP="0046157A">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3BDA2C7F" w14:textId="77777777" w:rsidR="0046157A" w:rsidRPr="00DD76D1" w:rsidRDefault="0046157A" w:rsidP="0046157A">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3BE9E7B8" w14:textId="77777777" w:rsidR="0046157A" w:rsidRPr="00DD76D1" w:rsidRDefault="0046157A" w:rsidP="0046157A">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176B40AF" w14:textId="77777777" w:rsidR="0046157A" w:rsidRPr="00DD76D1" w:rsidRDefault="0046157A" w:rsidP="0046157A">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089D2DF4" w14:textId="77777777" w:rsidR="0046157A" w:rsidRPr="00DD76D1" w:rsidRDefault="0046157A" w:rsidP="0046157A">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10F89BD9" w14:textId="77777777" w:rsidR="0046157A" w:rsidRPr="00DD76D1" w:rsidRDefault="0046157A" w:rsidP="0046157A">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2C7F7BC5" w14:textId="77777777" w:rsidR="0046157A" w:rsidRPr="00DD76D1" w:rsidRDefault="0046157A" w:rsidP="0046157A">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31BC074A" w14:textId="77777777" w:rsidR="0046157A" w:rsidRPr="00DD76D1" w:rsidRDefault="0046157A" w:rsidP="0046157A">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157069BE" w14:textId="77777777" w:rsidR="0046157A" w:rsidRPr="00DD76D1" w:rsidRDefault="0046157A" w:rsidP="0046157A">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149558EC" w14:textId="77777777" w:rsidR="0046157A" w:rsidRPr="00DD76D1" w:rsidRDefault="0046157A" w:rsidP="0046157A">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4081005E" w14:textId="77777777" w:rsidR="0046157A" w:rsidRPr="00DD76D1" w:rsidRDefault="0046157A" w:rsidP="0046157A">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2FF7FD8D" w14:textId="77777777" w:rsidR="0046157A" w:rsidRPr="00DD76D1" w:rsidRDefault="0046157A" w:rsidP="0046157A">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57C6D72C" w14:textId="77777777" w:rsidR="0046157A" w:rsidRPr="00DD76D1" w:rsidRDefault="0046157A" w:rsidP="0046157A">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0239A1BC" w14:textId="77777777" w:rsidR="0046157A" w:rsidRPr="00DD76D1" w:rsidRDefault="0046157A" w:rsidP="0046157A">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77FE483D" w14:textId="77777777" w:rsidR="0046157A" w:rsidRPr="00DD76D1" w:rsidRDefault="0046157A" w:rsidP="0046157A">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71264D09" w14:textId="77777777" w:rsidR="0046157A" w:rsidRPr="00DD76D1" w:rsidRDefault="0046157A" w:rsidP="0046157A">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6566535E" w14:textId="77777777" w:rsidR="0046157A" w:rsidRPr="00DD76D1" w:rsidRDefault="0046157A" w:rsidP="0046157A">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21993C27" w14:textId="77777777" w:rsidR="0046157A" w:rsidRPr="00DD76D1" w:rsidRDefault="0046157A" w:rsidP="0046157A">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0EA57971" w14:textId="77777777" w:rsidR="0046157A" w:rsidRPr="00DD76D1" w:rsidRDefault="0046157A" w:rsidP="0046157A">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7D308C49" w14:textId="77777777" w:rsidR="0046157A" w:rsidRPr="00DD76D1" w:rsidRDefault="0046157A" w:rsidP="0046157A">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4A82BB1D" w14:textId="77777777" w:rsidR="0046157A" w:rsidRPr="00DD76D1" w:rsidRDefault="0046157A" w:rsidP="0046157A">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14512546" w14:textId="77777777" w:rsidR="0046157A" w:rsidRPr="00DD76D1" w:rsidRDefault="0046157A" w:rsidP="0046157A">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080FAAD3" w14:textId="77777777" w:rsidR="0046157A" w:rsidRPr="00DD76D1" w:rsidRDefault="0046157A" w:rsidP="0046157A">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5C192390" w14:textId="77777777" w:rsidR="0046157A" w:rsidRPr="00DD76D1" w:rsidRDefault="0046157A" w:rsidP="0046157A">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4B762D05" w14:textId="77777777" w:rsidR="0046157A" w:rsidRPr="00DD76D1" w:rsidRDefault="0046157A" w:rsidP="0046157A">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0FA9ED44" w14:textId="77777777" w:rsidR="0046157A" w:rsidRPr="00DD76D1" w:rsidRDefault="0046157A" w:rsidP="0046157A">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04FFF205" w14:textId="77777777" w:rsidR="0046157A" w:rsidRPr="00DD76D1" w:rsidRDefault="0046157A" w:rsidP="0046157A">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69F452A6" w14:textId="77777777" w:rsidR="0046157A" w:rsidRPr="00DD76D1" w:rsidRDefault="0046157A" w:rsidP="0046157A">
      <w:r w:rsidRPr="00DD76D1">
        <w:t>&lt;&lt;</w:t>
      </w:r>
      <w:r>
        <w:t>TEXT CONDENSED, NONE OMITTED&gt;&gt;</w:t>
      </w:r>
    </w:p>
    <w:p w14:paraId="5D13AA48" w14:textId="77777777" w:rsidR="0046157A" w:rsidRPr="00F035C8" w:rsidRDefault="0046157A" w:rsidP="0046157A">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56786F49" w14:textId="77777777" w:rsidR="0046157A" w:rsidRDefault="0046157A" w:rsidP="0046157A">
      <w:r>
        <w:t>&lt;&lt;PARAGRAPH INTEGRITY RESUMES&gt;&gt;</w:t>
      </w:r>
    </w:p>
    <w:p w14:paraId="65522945" w14:textId="77777777" w:rsidR="0046157A" w:rsidRPr="00DD76D1" w:rsidRDefault="0046157A" w:rsidP="0046157A">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1C062F89" w14:textId="77777777" w:rsidR="0046157A" w:rsidRPr="00DD76D1" w:rsidRDefault="0046157A" w:rsidP="0046157A">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345A4ABA" w14:textId="77777777" w:rsidR="0046157A" w:rsidRPr="00DD76D1" w:rsidRDefault="0046157A" w:rsidP="0046157A">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06F17EA4" w14:textId="77777777" w:rsidR="0046157A" w:rsidRPr="00DD76D1" w:rsidRDefault="0046157A" w:rsidP="0046157A">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79940E79" w14:textId="77777777" w:rsidR="0046157A" w:rsidRPr="00DD76D1" w:rsidRDefault="0046157A" w:rsidP="0046157A">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3FFC414D" w14:textId="77777777" w:rsidR="0046157A" w:rsidRPr="00DD76D1" w:rsidRDefault="0046157A" w:rsidP="0046157A">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4B61FEDD" w14:textId="77777777" w:rsidR="0046157A" w:rsidRPr="00DD76D1" w:rsidRDefault="0046157A" w:rsidP="0046157A">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097B409A" w14:textId="77777777" w:rsidR="0046157A" w:rsidRPr="00DD76D1" w:rsidRDefault="0046157A" w:rsidP="0046157A">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5869FF07" w14:textId="77777777" w:rsidR="0046157A" w:rsidRPr="00DD76D1" w:rsidRDefault="0046157A" w:rsidP="0046157A">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75699A63" w14:textId="77777777" w:rsidR="0046157A" w:rsidRPr="00DD76D1" w:rsidRDefault="0046157A" w:rsidP="0046157A">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6F54C8EA" w14:textId="77777777" w:rsidR="0046157A" w:rsidRPr="00DD76D1" w:rsidRDefault="0046157A" w:rsidP="0046157A">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22ACAA14" w14:textId="77777777" w:rsidR="0046157A" w:rsidRPr="00DD76D1" w:rsidRDefault="0046157A" w:rsidP="0046157A">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5505787D" w14:textId="77777777" w:rsidR="0046157A" w:rsidRPr="00DD76D1" w:rsidRDefault="0046157A" w:rsidP="0046157A">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4DEC283A" w14:textId="77777777" w:rsidR="0046157A" w:rsidRPr="00DD76D1" w:rsidRDefault="0046157A" w:rsidP="0046157A">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77D02A95" w14:textId="77777777" w:rsidR="0046157A" w:rsidRPr="007250A2" w:rsidRDefault="0046157A" w:rsidP="0046157A">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07FE9D74" w14:textId="77777777" w:rsidR="0046157A" w:rsidRPr="00DD76D1" w:rsidRDefault="0046157A" w:rsidP="0046157A">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4DEB206A" w14:textId="77777777" w:rsidR="0046157A" w:rsidRDefault="0046157A" w:rsidP="0046157A">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504761F7" w14:textId="77777777" w:rsidR="0046157A" w:rsidRPr="006466A5" w:rsidRDefault="0046157A" w:rsidP="0046157A">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5D862A4E" w14:textId="77777777" w:rsidR="0046157A" w:rsidRPr="006466A5" w:rsidRDefault="0046157A" w:rsidP="0046157A">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7F11C98D" w14:textId="77777777" w:rsidR="0046157A" w:rsidRPr="006466A5" w:rsidRDefault="0046157A" w:rsidP="0046157A">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686E108B" w14:textId="77777777" w:rsidR="0046157A" w:rsidRPr="006466A5" w:rsidRDefault="0046157A" w:rsidP="0046157A">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617D9B1B" w14:textId="77777777" w:rsidR="0046157A" w:rsidRPr="006466A5" w:rsidRDefault="0046157A" w:rsidP="0046157A">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2AB44941" w14:textId="77777777" w:rsidR="0046157A" w:rsidRPr="006466A5" w:rsidRDefault="0046157A" w:rsidP="0046157A">
      <w:pPr>
        <w:rPr>
          <w:sz w:val="16"/>
        </w:rPr>
      </w:pPr>
      <w:r w:rsidRPr="006466A5">
        <w:rPr>
          <w:sz w:val="16"/>
        </w:rPr>
        <w:t>VARIEGATED STAGNATION AND FINANCIALISATION</w:t>
      </w:r>
    </w:p>
    <w:p w14:paraId="616B1269" w14:textId="77777777" w:rsidR="0046157A" w:rsidRPr="006466A5" w:rsidRDefault="0046157A" w:rsidP="0046157A">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63AE3124" w14:textId="77777777" w:rsidR="0046157A" w:rsidRPr="006466A5" w:rsidRDefault="0046157A" w:rsidP="0046157A">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2CA01A9B" w14:textId="77777777" w:rsidR="0046157A" w:rsidRPr="006466A5" w:rsidRDefault="0046157A" w:rsidP="0046157A">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15296EB3" w14:textId="77777777" w:rsidR="0046157A" w:rsidRPr="006466A5" w:rsidRDefault="0046157A" w:rsidP="0046157A">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718879F4" w14:textId="77777777" w:rsidR="0046157A" w:rsidRPr="006466A5" w:rsidRDefault="0046157A" w:rsidP="0046157A">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1BBB76EF" w14:textId="77777777" w:rsidR="0046157A" w:rsidRPr="004D7C80" w:rsidRDefault="0046157A" w:rsidP="0046157A">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01CE7AE1" w14:textId="77777777" w:rsidR="0046157A" w:rsidRPr="006239B5" w:rsidRDefault="0046157A" w:rsidP="0046157A">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694CCB39" w14:textId="77777777" w:rsidR="0046157A" w:rsidRPr="004D7C80" w:rsidRDefault="0046157A" w:rsidP="0046157A">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421D4079" w14:textId="77777777" w:rsidR="0046157A" w:rsidRPr="006239B5" w:rsidRDefault="0046157A" w:rsidP="0046157A">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773F289D" w14:textId="77777777" w:rsidR="0046157A" w:rsidRPr="004D7C80" w:rsidRDefault="0046157A" w:rsidP="0046157A">
      <w:pPr>
        <w:rPr>
          <w:sz w:val="16"/>
        </w:rPr>
      </w:pPr>
      <w:r w:rsidRPr="004D7C80">
        <w:rPr>
          <w:sz w:val="16"/>
        </w:rPr>
        <w:t>Financial deregulation and innovation—growth interrupted by financial crises</w:t>
      </w:r>
    </w:p>
    <w:p w14:paraId="4D05F3E3" w14:textId="77777777" w:rsidR="0046157A" w:rsidRPr="004D7C80" w:rsidRDefault="0046157A" w:rsidP="0046157A">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786A382F" w14:textId="77777777" w:rsidR="0046157A" w:rsidRPr="004D7C80" w:rsidRDefault="0046157A" w:rsidP="0046157A">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1DFA526C" w14:textId="77777777" w:rsidR="0046157A" w:rsidRPr="004D7C80" w:rsidRDefault="0046157A" w:rsidP="0046157A">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2738A9B7" w14:textId="77777777" w:rsidR="0046157A" w:rsidRPr="004D7C80" w:rsidRDefault="0046157A" w:rsidP="0046157A">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43D398F6" w14:textId="77777777" w:rsidR="0046157A" w:rsidRPr="004D7C80" w:rsidRDefault="0046157A" w:rsidP="0046157A">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279FFA26" w14:textId="77777777" w:rsidR="0046157A" w:rsidRPr="004D7C80" w:rsidRDefault="0046157A" w:rsidP="0046157A">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3F4C430B" w14:textId="77777777" w:rsidR="0046157A" w:rsidRPr="004D7C80" w:rsidRDefault="0046157A" w:rsidP="0046157A">
      <w:pPr>
        <w:rPr>
          <w:sz w:val="16"/>
        </w:rPr>
      </w:pPr>
      <w:r w:rsidRPr="004D7C80">
        <w:rPr>
          <w:sz w:val="16"/>
        </w:rPr>
        <w:t>The widening gap between finance and the economy</w:t>
      </w:r>
    </w:p>
    <w:p w14:paraId="6BB4E286" w14:textId="77777777" w:rsidR="0046157A" w:rsidRPr="004D7C80" w:rsidRDefault="0046157A" w:rsidP="0046157A">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15630D3E" w14:textId="77777777" w:rsidR="0046157A" w:rsidRPr="004D7C80" w:rsidRDefault="0046157A" w:rsidP="0046157A">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13FFBFFE" w14:textId="77777777" w:rsidR="0046157A" w:rsidRPr="004D7C80" w:rsidRDefault="0046157A" w:rsidP="0046157A">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55753D27" w14:textId="77777777" w:rsidR="0046157A" w:rsidRPr="004D7C80" w:rsidRDefault="0046157A" w:rsidP="0046157A">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0DB7DEC2" w14:textId="77777777" w:rsidR="0046157A" w:rsidRPr="004D7C80" w:rsidRDefault="0046157A" w:rsidP="0046157A">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61E966EE" w14:textId="77777777" w:rsidR="0046157A" w:rsidRPr="004D7C80" w:rsidRDefault="0046157A" w:rsidP="0046157A">
      <w:pPr>
        <w:rPr>
          <w:sz w:val="16"/>
        </w:rPr>
      </w:pPr>
      <w:r w:rsidRPr="004D7C80">
        <w:rPr>
          <w:sz w:val="16"/>
        </w:rPr>
        <w:t>The economy depends on financial activities</w:t>
      </w:r>
    </w:p>
    <w:p w14:paraId="521EA9FA" w14:textId="77777777" w:rsidR="0046157A" w:rsidRPr="004D7C80" w:rsidRDefault="0046157A" w:rsidP="0046157A">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7D6BBCC6" w14:textId="77777777" w:rsidR="0046157A" w:rsidRDefault="0046157A" w:rsidP="0046157A">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2935F9C8" w14:textId="77777777" w:rsidR="0046157A" w:rsidRPr="00E35482" w:rsidRDefault="0046157A" w:rsidP="0046157A">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16BC3F42" w14:textId="77777777" w:rsidR="0046157A" w:rsidRDefault="0046157A" w:rsidP="0046157A">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4ED37309" w14:textId="77777777" w:rsidR="0046157A" w:rsidRPr="002F0131" w:rsidRDefault="0046157A" w:rsidP="0046157A">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20F0F29E" w14:textId="77777777" w:rsidR="0046157A" w:rsidRPr="002F0131" w:rsidRDefault="0046157A" w:rsidP="0046157A">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569862C6" w14:textId="77777777" w:rsidR="0046157A" w:rsidRPr="002F0131" w:rsidRDefault="0046157A" w:rsidP="0046157A">
      <w:r w:rsidRPr="002F0131">
        <w:t>&lt;&lt;TEXT CONDENSED, NONE OMITTED&gt;&gt;</w:t>
      </w:r>
    </w:p>
    <w:p w14:paraId="2F123BCB" w14:textId="77777777" w:rsidR="0046157A" w:rsidRPr="00BD3A75" w:rsidRDefault="0046157A" w:rsidP="0046157A">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698CA9DE" w14:textId="77777777" w:rsidR="0046157A" w:rsidRPr="002F0131" w:rsidRDefault="0046157A" w:rsidP="0046157A">
      <w:r w:rsidRPr="002F0131">
        <w:t>&lt;&lt;PARAGRAPH INTEGRITY RESUMES&gt;&gt;</w:t>
      </w:r>
    </w:p>
    <w:p w14:paraId="545DA2A8" w14:textId="77777777" w:rsidR="0046157A" w:rsidRPr="002F0131" w:rsidRDefault="0046157A" w:rsidP="0046157A">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2735EE49" w14:textId="77777777" w:rsidR="0046157A" w:rsidRDefault="0046157A" w:rsidP="0046157A">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5B032588" w14:textId="77777777" w:rsidR="0046157A" w:rsidRPr="002F0131" w:rsidRDefault="0046157A" w:rsidP="0046157A">
      <w:r w:rsidRPr="002F0131">
        <w:t>&lt;&lt;TEXT CONDENSED, NONE OMITTED&gt;&gt;</w:t>
      </w:r>
    </w:p>
    <w:p w14:paraId="22C3C965" w14:textId="77777777" w:rsidR="0046157A" w:rsidRPr="002F0131" w:rsidRDefault="0046157A" w:rsidP="0046157A">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4C11EC40" w14:textId="77777777" w:rsidR="0046157A" w:rsidRDefault="0046157A" w:rsidP="0046157A">
      <w:r w:rsidRPr="002F0131">
        <w:t>&lt;&lt;PARAGRAPH INTEGRITY RESUMES&gt;&gt;</w:t>
      </w:r>
    </w:p>
    <w:p w14:paraId="66A134CE" w14:textId="77777777" w:rsidR="0046157A" w:rsidRPr="002F0131" w:rsidRDefault="0046157A" w:rsidP="0046157A">
      <w:pPr>
        <w:rPr>
          <w:sz w:val="16"/>
        </w:rPr>
      </w:pPr>
      <w:r w:rsidRPr="002F0131">
        <w:rPr>
          <w:sz w:val="16"/>
        </w:rPr>
        <w:t>VIII. Market And Regulatory Model</w:t>
      </w:r>
    </w:p>
    <w:p w14:paraId="5173AFB5" w14:textId="77777777" w:rsidR="0046157A" w:rsidRPr="002F0131" w:rsidRDefault="0046157A" w:rsidP="0046157A">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5E2889AB" w14:textId="77777777" w:rsidR="0046157A" w:rsidRPr="002F0131" w:rsidRDefault="0046157A" w:rsidP="0046157A">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543659EF" w14:textId="77777777" w:rsidR="0046157A" w:rsidRPr="002F0131" w:rsidRDefault="0046157A" w:rsidP="0046157A">
      <w:pPr>
        <w:rPr>
          <w:sz w:val="16"/>
        </w:rPr>
      </w:pPr>
      <w:r w:rsidRPr="002F0131">
        <w:rPr>
          <w:sz w:val="16"/>
        </w:rPr>
        <w:t>A. FinTech, RegTech, BigTech, DataTech and NewTech and FutureTech</w:t>
      </w:r>
    </w:p>
    <w:p w14:paraId="4425067B" w14:textId="77777777" w:rsidR="0046157A" w:rsidRPr="002F0131" w:rsidRDefault="0046157A" w:rsidP="0046157A">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5B7682A9" w14:textId="77777777" w:rsidR="0046157A" w:rsidRPr="002F0131" w:rsidRDefault="0046157A" w:rsidP="0046157A">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6C7F6F66" w14:textId="77777777" w:rsidR="0046157A" w:rsidRPr="002F0131" w:rsidRDefault="0046157A" w:rsidP="0046157A">
      <w:pPr>
        <w:rPr>
          <w:sz w:val="16"/>
        </w:rPr>
      </w:pPr>
      <w:r w:rsidRPr="002F0131">
        <w:rPr>
          <w:sz w:val="16"/>
        </w:rPr>
        <w:t>B. Micro, Meso, Para, Peri, Macro, Poly and Exo-prudential Regulation</w:t>
      </w:r>
    </w:p>
    <w:p w14:paraId="6FE18C5F" w14:textId="77777777" w:rsidR="0046157A" w:rsidRPr="002F0131" w:rsidRDefault="0046157A" w:rsidP="0046157A">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3AD2FD24" w14:textId="77777777" w:rsidR="0046157A" w:rsidRPr="002F0131" w:rsidRDefault="0046157A" w:rsidP="0046157A">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4B4625D2" w14:textId="77777777" w:rsidR="0046157A" w:rsidRPr="002F0131" w:rsidRDefault="0046157A" w:rsidP="0046157A">
      <w:pPr>
        <w:rPr>
          <w:sz w:val="16"/>
        </w:rPr>
      </w:pPr>
      <w:r w:rsidRPr="002F0131">
        <w:rPr>
          <w:sz w:val="16"/>
        </w:rPr>
        <w:t>C. Regulatory Policy and RegTech</w:t>
      </w:r>
    </w:p>
    <w:p w14:paraId="5D25B7AA" w14:textId="77777777" w:rsidR="0046157A" w:rsidRDefault="0046157A" w:rsidP="0046157A">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0B03CE73" w14:textId="77777777" w:rsidR="0046157A" w:rsidRPr="00E35482" w:rsidRDefault="0046157A" w:rsidP="0046157A">
      <w:r w:rsidRPr="002F0131">
        <w:t>&lt;&lt;TEXT CONDENSED, NONE OMITTED&gt;&gt;</w:t>
      </w:r>
    </w:p>
    <w:p w14:paraId="2C13D584" w14:textId="77777777" w:rsidR="0046157A" w:rsidRPr="00E35482" w:rsidRDefault="0046157A" w:rsidP="0046157A">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0FF2E43A" w14:textId="77777777" w:rsidR="0046157A" w:rsidRPr="001739E5" w:rsidRDefault="0046157A" w:rsidP="0046157A">
      <w:r w:rsidRPr="002F0131">
        <w:t>&lt;&lt;PARAGRAPH INTEGRITY RESUMES&gt;&gt;</w:t>
      </w:r>
    </w:p>
    <w:p w14:paraId="742A2C2E" w14:textId="77777777" w:rsidR="0046157A" w:rsidRPr="00E35482" w:rsidRDefault="0046157A" w:rsidP="0046157A">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10EDD9E0" w14:textId="77777777" w:rsidR="0046157A" w:rsidRPr="00E35482" w:rsidRDefault="0046157A" w:rsidP="0046157A">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0FCC0EEA" w14:textId="77777777" w:rsidR="0046157A" w:rsidRPr="00E35482" w:rsidRDefault="0046157A" w:rsidP="0046157A">
      <w:pPr>
        <w:rPr>
          <w:sz w:val="16"/>
        </w:rPr>
      </w:pPr>
      <w:r w:rsidRPr="00E35482">
        <w:rPr>
          <w:sz w:val="16"/>
        </w:rPr>
        <w:t>L. Proto-Global Prudential and Global Regulation</w:t>
      </w:r>
    </w:p>
    <w:p w14:paraId="2264E4C0" w14:textId="77777777" w:rsidR="0046157A" w:rsidRPr="00E35482" w:rsidRDefault="0046157A" w:rsidP="0046157A">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13A86701" w14:textId="77777777" w:rsidR="0046157A" w:rsidRPr="00E35482" w:rsidRDefault="0046157A" w:rsidP="0046157A">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3E844F41" w14:textId="77777777" w:rsidR="0046157A" w:rsidRPr="00E35482" w:rsidRDefault="0046157A" w:rsidP="0046157A">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74E14BCC" w14:textId="77777777" w:rsidR="0046157A" w:rsidRPr="00E35482" w:rsidRDefault="0046157A" w:rsidP="0046157A">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0225D37D" w14:textId="77777777" w:rsidR="0046157A" w:rsidRPr="00E35482" w:rsidRDefault="0046157A" w:rsidP="0046157A">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002F17FD" w14:textId="77777777" w:rsidR="0046157A" w:rsidRPr="00E35482" w:rsidRDefault="0046157A" w:rsidP="0046157A">
      <w:pPr>
        <w:rPr>
          <w:sz w:val="16"/>
        </w:rPr>
      </w:pPr>
      <w:r w:rsidRPr="00E35482">
        <w:rPr>
          <w:sz w:val="16"/>
        </w:rPr>
        <w:t>XI. Global Market, Technology, and Residual Control Model</w:t>
      </w:r>
    </w:p>
    <w:p w14:paraId="29B7F385" w14:textId="77777777" w:rsidR="0046157A" w:rsidRDefault="0046157A" w:rsidP="0046157A">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1105FF0B" w14:textId="77777777" w:rsidR="0046157A" w:rsidRDefault="0046157A" w:rsidP="0046157A">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2E160863" w14:textId="77777777" w:rsidR="0046157A" w:rsidRPr="00C30F89" w:rsidRDefault="0046157A" w:rsidP="0046157A">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1E4C8B12" w14:textId="77777777" w:rsidR="0046157A" w:rsidRPr="000661F5" w:rsidRDefault="0046157A" w:rsidP="0046157A">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797FE17D" w14:textId="77777777" w:rsidR="0046157A" w:rsidRPr="000661F5" w:rsidRDefault="0046157A" w:rsidP="0046157A">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39FA8234" w14:textId="77777777" w:rsidR="0046157A" w:rsidRPr="000661F5" w:rsidRDefault="0046157A" w:rsidP="0046157A">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5A61E03A" w14:textId="77777777" w:rsidR="0046157A" w:rsidRPr="000661F5" w:rsidRDefault="0046157A" w:rsidP="0046157A">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77E3FB04" w14:textId="77777777" w:rsidR="0046157A" w:rsidRPr="000661F5" w:rsidRDefault="0046157A" w:rsidP="0046157A">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0021C284" w14:textId="77777777" w:rsidR="0046157A" w:rsidRDefault="0046157A" w:rsidP="0046157A">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2A2FF162" w14:textId="77777777" w:rsidR="0046157A" w:rsidRPr="00C30F89" w:rsidRDefault="0046157A" w:rsidP="0046157A">
      <w:r>
        <w:t>&lt;&lt;TEXT CONDENSED, NONE OMITTED&gt;&gt;</w:t>
      </w:r>
    </w:p>
    <w:p w14:paraId="0C4C159F" w14:textId="77777777" w:rsidR="0046157A" w:rsidRPr="009331F9" w:rsidRDefault="0046157A" w:rsidP="0046157A">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5DE62E88" w14:textId="77777777" w:rsidR="0046157A" w:rsidRPr="009331F9" w:rsidRDefault="0046157A" w:rsidP="0046157A">
      <w:r w:rsidRPr="009331F9">
        <w:t>&lt;&lt;PARAGRAPH INTEGRITY RESUMES&gt;&gt;</w:t>
      </w:r>
    </w:p>
    <w:p w14:paraId="6293F2F8" w14:textId="77777777" w:rsidR="0046157A" w:rsidRPr="000661F5" w:rsidRDefault="0046157A" w:rsidP="0046157A">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60DCEC95" w14:textId="77777777" w:rsidR="0046157A" w:rsidRPr="000661F5" w:rsidRDefault="0046157A" w:rsidP="0046157A">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166CFDD4" w14:textId="77777777" w:rsidR="0046157A" w:rsidRPr="000661F5" w:rsidRDefault="0046157A" w:rsidP="0046157A">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6E525E7E" w14:textId="77777777" w:rsidR="0046157A" w:rsidRPr="000661F5" w:rsidRDefault="0046157A" w:rsidP="0046157A">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68FFF59E" w14:textId="77777777" w:rsidR="0046157A" w:rsidRPr="000661F5" w:rsidRDefault="0046157A" w:rsidP="0046157A">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3E7E9354" w14:textId="77777777" w:rsidR="0046157A" w:rsidRPr="000661F5" w:rsidRDefault="0046157A" w:rsidP="0046157A">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18E6CAB2" w14:textId="77777777" w:rsidR="0046157A" w:rsidRPr="00FD5856" w:rsidRDefault="0046157A" w:rsidP="0046157A">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68FAC596" w14:textId="77777777" w:rsidR="0046157A" w:rsidRPr="00FD5856" w:rsidRDefault="0046157A" w:rsidP="0046157A">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777AEACC" w14:textId="77777777" w:rsidR="0046157A" w:rsidRPr="00FD5856" w:rsidRDefault="0046157A" w:rsidP="0046157A">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418E961C" w14:textId="77777777" w:rsidR="0046157A" w:rsidRPr="000661F5" w:rsidRDefault="0046157A" w:rsidP="0046157A">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16218FB5" w14:textId="77777777" w:rsidR="0046157A" w:rsidRPr="00D76A51" w:rsidRDefault="0046157A" w:rsidP="0046157A">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2092DCEF" w14:textId="77777777" w:rsidR="0046157A" w:rsidRDefault="0046157A" w:rsidP="0046157A">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3D328FEC" w14:textId="77777777" w:rsidR="0046157A" w:rsidRDefault="0046157A" w:rsidP="0046157A">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57C81511" w14:textId="77777777" w:rsidR="0046157A" w:rsidRPr="001926E4" w:rsidRDefault="0046157A" w:rsidP="0046157A">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31DD2031" w14:textId="77777777" w:rsidR="0046157A" w:rsidRPr="001926E4" w:rsidRDefault="0046157A" w:rsidP="0046157A">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0B28CAAD" w14:textId="77777777" w:rsidR="0046157A" w:rsidRPr="001926E4" w:rsidRDefault="0046157A" w:rsidP="0046157A">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36F3FE47" w14:textId="77777777" w:rsidR="0046157A" w:rsidRPr="001926E4" w:rsidRDefault="0046157A" w:rsidP="0046157A">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496EC2CF" w14:textId="77777777" w:rsidR="0046157A" w:rsidRPr="001926E4" w:rsidRDefault="0046157A" w:rsidP="0046157A">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393450F2" w14:textId="77777777" w:rsidR="0046157A" w:rsidRDefault="0046157A" w:rsidP="0046157A">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27123446" w14:textId="77777777" w:rsidR="0046157A" w:rsidRPr="001926E4" w:rsidRDefault="0046157A" w:rsidP="0046157A">
      <w:r>
        <w:t>&lt;&lt;TEXT CONDENSED, NONE OMITTED&gt;&gt;</w:t>
      </w:r>
    </w:p>
    <w:p w14:paraId="006C2B8A" w14:textId="77777777" w:rsidR="0046157A" w:rsidRDefault="0046157A" w:rsidP="0046157A">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50CEF2E5" w14:textId="77777777" w:rsidR="0046157A" w:rsidRPr="001926E4" w:rsidRDefault="0046157A" w:rsidP="0046157A">
      <w:r>
        <w:t>&lt;&lt;PARAGRAPH INTEGRITY RESUMES&gt;&gt;</w:t>
      </w:r>
    </w:p>
    <w:p w14:paraId="2E492A03" w14:textId="77777777" w:rsidR="0046157A" w:rsidRPr="001926E4" w:rsidRDefault="0046157A" w:rsidP="0046157A">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47DD8CD5" w14:textId="77777777" w:rsidR="0046157A" w:rsidRPr="001926E4" w:rsidRDefault="0046157A" w:rsidP="0046157A">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197095C2" w14:textId="77777777" w:rsidR="0046157A" w:rsidRDefault="0046157A" w:rsidP="0046157A">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0F2DE6CE" w14:textId="77777777" w:rsidR="0046157A" w:rsidRPr="001926E4" w:rsidRDefault="0046157A" w:rsidP="0046157A">
      <w:r>
        <w:t>&lt;&lt;TEXT CONDENSED, NONE OMITTED&gt;&gt;</w:t>
      </w:r>
    </w:p>
    <w:p w14:paraId="6EFC3092" w14:textId="77777777" w:rsidR="0046157A" w:rsidRPr="001926E4" w:rsidRDefault="0046157A" w:rsidP="0046157A">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5BE032AB" w14:textId="77777777" w:rsidR="0046157A" w:rsidRDefault="0046157A" w:rsidP="0046157A">
      <w:r>
        <w:t>&lt;&lt;PARAGRAPH INTEGRITY RESUMES&gt;&gt;</w:t>
      </w:r>
    </w:p>
    <w:p w14:paraId="4304BE09" w14:textId="77777777" w:rsidR="0046157A" w:rsidRPr="00C0111D" w:rsidRDefault="0046157A" w:rsidP="0046157A">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27FB3909" w14:textId="77777777" w:rsidR="0046157A" w:rsidRDefault="0046157A" w:rsidP="0046157A">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BC7D8F8" w14:textId="77777777" w:rsidR="0046157A" w:rsidRDefault="0046157A" w:rsidP="0046157A">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6CDBA5F7" w14:textId="77777777" w:rsidR="0046157A" w:rsidRPr="009E2264" w:rsidRDefault="0046157A" w:rsidP="0046157A">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417AE8F2" w14:textId="77777777" w:rsidR="0046157A" w:rsidRPr="009E2264" w:rsidRDefault="0046157A" w:rsidP="0046157A">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23475B44" w14:textId="77777777" w:rsidR="0046157A" w:rsidRPr="009E2264" w:rsidRDefault="0046157A" w:rsidP="0046157A">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038500E5" w14:textId="77777777" w:rsidR="0046157A" w:rsidRPr="009E2264" w:rsidRDefault="0046157A" w:rsidP="0046157A">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08005B8" w14:textId="77777777" w:rsidR="0046157A" w:rsidRPr="009E2264" w:rsidRDefault="0046157A" w:rsidP="0046157A">
      <w:pPr>
        <w:rPr>
          <w:sz w:val="16"/>
        </w:rPr>
      </w:pPr>
      <w:r w:rsidRPr="009E2264">
        <w:rPr>
          <w:sz w:val="16"/>
        </w:rPr>
        <w:t>Orders can die of murder, exhaustion or suicide. Today, it’s difficult to rule any of those grim finales out.</w:t>
      </w:r>
    </w:p>
    <w:p w14:paraId="6A6823FB" w14:textId="77777777" w:rsidR="0046157A" w:rsidRPr="009E2264" w:rsidRDefault="0046157A" w:rsidP="0046157A">
      <w:pPr>
        <w:rPr>
          <w:sz w:val="16"/>
        </w:rPr>
      </w:pPr>
      <w:r w:rsidRPr="009E2264">
        <w:rPr>
          <w:sz w:val="16"/>
        </w:rPr>
        <w:t>How America Took the Lead</w:t>
      </w:r>
    </w:p>
    <w:p w14:paraId="3839409B" w14:textId="77777777" w:rsidR="0046157A" w:rsidRPr="009E2264" w:rsidRDefault="0046157A" w:rsidP="0046157A">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7704DC8" w14:textId="77777777" w:rsidR="0046157A" w:rsidRPr="009E2264" w:rsidRDefault="0046157A" w:rsidP="0046157A">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7A64B277" w14:textId="77777777" w:rsidR="0046157A" w:rsidRPr="009E2264" w:rsidRDefault="0046157A" w:rsidP="0046157A">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041F8402" w14:textId="77777777" w:rsidR="0046157A" w:rsidRPr="009E2264" w:rsidRDefault="0046157A" w:rsidP="0046157A">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4817EF1B" w14:textId="77777777" w:rsidR="0046157A" w:rsidRPr="009E2264" w:rsidRDefault="0046157A" w:rsidP="0046157A">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93CC95B" w14:textId="77777777" w:rsidR="0046157A" w:rsidRPr="009E2264" w:rsidRDefault="0046157A" w:rsidP="0046157A">
      <w:pPr>
        <w:rPr>
          <w:sz w:val="16"/>
        </w:rPr>
      </w:pPr>
      <w:r w:rsidRPr="009E2264">
        <w:rPr>
          <w:sz w:val="16"/>
        </w:rPr>
        <w:t>The US presided over a global golden age. Yet the stresses on America’s order have become impossible to ignore.</w:t>
      </w:r>
    </w:p>
    <w:p w14:paraId="0C058D24" w14:textId="77777777" w:rsidR="0046157A" w:rsidRPr="009E2264" w:rsidRDefault="0046157A" w:rsidP="0046157A">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4C0452D4" w14:textId="77777777" w:rsidR="0046157A" w:rsidRPr="009E2264" w:rsidRDefault="0046157A" w:rsidP="0046157A">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5CEA640F" w14:textId="77777777" w:rsidR="0046157A" w:rsidRPr="009E2264" w:rsidRDefault="0046157A" w:rsidP="0046157A">
      <w:pPr>
        <w:rPr>
          <w:sz w:val="16"/>
        </w:rPr>
      </w:pPr>
      <w:r w:rsidRPr="009E2264">
        <w:rPr>
          <w:sz w:val="16"/>
        </w:rPr>
        <w:t>Losing a War</w:t>
      </w:r>
    </w:p>
    <w:p w14:paraId="270D7382" w14:textId="77777777" w:rsidR="0046157A" w:rsidRPr="009E2264" w:rsidRDefault="0046157A" w:rsidP="0046157A">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A1516D2" w14:textId="77777777" w:rsidR="0046157A" w:rsidRPr="009E2264" w:rsidRDefault="0046157A" w:rsidP="0046157A">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61952E7" w14:textId="77777777" w:rsidR="0046157A" w:rsidRPr="003C436F" w:rsidRDefault="0046157A" w:rsidP="0046157A">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348E2EE0" w14:textId="77777777" w:rsidR="0046157A" w:rsidRPr="003C436F" w:rsidRDefault="0046157A" w:rsidP="0046157A">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DA921BD" w14:textId="77777777" w:rsidR="0046157A" w:rsidRPr="003C436F" w:rsidRDefault="0046157A" w:rsidP="0046157A">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C802BBF" w14:textId="77777777" w:rsidR="0046157A" w:rsidRPr="003C436F" w:rsidRDefault="0046157A" w:rsidP="0046157A">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C1B214C" w14:textId="77777777" w:rsidR="0046157A" w:rsidRPr="003C436F" w:rsidRDefault="0046157A" w:rsidP="0046157A">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7D90B19" w14:textId="77777777" w:rsidR="0046157A" w:rsidRPr="003C436F" w:rsidRDefault="0046157A" w:rsidP="0046157A">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C8B712F" w14:textId="77777777" w:rsidR="0046157A" w:rsidRPr="003C436F" w:rsidRDefault="0046157A" w:rsidP="0046157A">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C81ED44" w14:textId="77777777" w:rsidR="0046157A" w:rsidRPr="003C436F" w:rsidRDefault="0046157A" w:rsidP="0046157A">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1F7837B3" w14:textId="77777777" w:rsidR="0046157A" w:rsidRPr="003C436F" w:rsidRDefault="0046157A" w:rsidP="0046157A">
      <w:pPr>
        <w:rPr>
          <w:sz w:val="16"/>
        </w:rPr>
      </w:pPr>
      <w:r w:rsidRPr="003C436F">
        <w:rPr>
          <w:sz w:val="16"/>
        </w:rPr>
        <w:t>No one, not even Xi Jinping, knows exactly how capable China’s untested military is. But as the Pacific military balance changes, the dangers of an order-breaking catastrophe mount.</w:t>
      </w:r>
    </w:p>
    <w:p w14:paraId="61FD9A61" w14:textId="77777777" w:rsidR="0046157A" w:rsidRPr="003C436F" w:rsidRDefault="0046157A" w:rsidP="0046157A">
      <w:pPr>
        <w:rPr>
          <w:sz w:val="16"/>
        </w:rPr>
      </w:pPr>
      <w:r w:rsidRPr="003C436F">
        <w:rPr>
          <w:sz w:val="16"/>
        </w:rPr>
        <w:t>An Economic Collapse</w:t>
      </w:r>
    </w:p>
    <w:p w14:paraId="59185899" w14:textId="77777777" w:rsidR="0046157A" w:rsidRPr="003C436F" w:rsidRDefault="0046157A" w:rsidP="0046157A">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160BCBDD" w14:textId="77777777" w:rsidR="0046157A" w:rsidRDefault="0046157A" w:rsidP="0046157A">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5D988E70" w14:textId="77777777" w:rsidR="0046157A" w:rsidRDefault="0046157A" w:rsidP="0046157A">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409D3E85" w14:textId="77777777" w:rsidR="0046157A" w:rsidRDefault="0046157A" w:rsidP="0046157A">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6B745A5E" w14:textId="77777777" w:rsidR="0046157A" w:rsidRPr="00A423B7" w:rsidRDefault="0046157A" w:rsidP="0046157A">
      <w:pPr>
        <w:rPr>
          <w:sz w:val="16"/>
        </w:rPr>
      </w:pPr>
      <w:r w:rsidRPr="00A423B7">
        <w:rPr>
          <w:sz w:val="16"/>
        </w:rPr>
        <w:t>1 Introduction</w:t>
      </w:r>
    </w:p>
    <w:p w14:paraId="69BBB11F" w14:textId="77777777" w:rsidR="0046157A" w:rsidRPr="00A423B7" w:rsidRDefault="0046157A" w:rsidP="0046157A">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6086DE88" w14:textId="77777777" w:rsidR="0046157A" w:rsidRPr="00A423B7" w:rsidRDefault="0046157A" w:rsidP="0046157A">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3113F34E" w14:textId="77777777" w:rsidR="0046157A" w:rsidRPr="00A423B7" w:rsidRDefault="0046157A" w:rsidP="0046157A">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6569C064" w14:textId="77777777" w:rsidR="0046157A" w:rsidRPr="00A423B7" w:rsidRDefault="0046157A" w:rsidP="0046157A">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250699FE" w14:textId="77777777" w:rsidR="0046157A" w:rsidRPr="00A423B7" w:rsidRDefault="0046157A" w:rsidP="0046157A">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094E5AB3" w14:textId="77777777" w:rsidR="0046157A" w:rsidRPr="00A423B7" w:rsidRDefault="0046157A" w:rsidP="0046157A">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DFA4C10" w14:textId="77777777" w:rsidR="0046157A" w:rsidRPr="00A423B7" w:rsidRDefault="0046157A" w:rsidP="0046157A">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644BCC8" w14:textId="77777777" w:rsidR="0046157A" w:rsidRPr="00A423B7" w:rsidRDefault="0046157A" w:rsidP="0046157A">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60B1C9F" w14:textId="77777777" w:rsidR="0046157A" w:rsidRPr="00A423B7" w:rsidRDefault="0046157A" w:rsidP="0046157A">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6355E30A" w14:textId="77777777" w:rsidR="0046157A" w:rsidRPr="00A423B7" w:rsidRDefault="0046157A" w:rsidP="0046157A">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70F3EA52" w14:textId="77777777" w:rsidR="0046157A" w:rsidRPr="00E47676" w:rsidRDefault="0046157A" w:rsidP="0046157A">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58713703" w14:textId="77777777" w:rsidR="0046157A" w:rsidRPr="00E47676" w:rsidRDefault="0046157A" w:rsidP="0046157A">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0A58453C" w14:textId="77777777" w:rsidR="0046157A" w:rsidRPr="00E47676" w:rsidRDefault="0046157A" w:rsidP="0046157A">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7764CBC9" w14:textId="77777777" w:rsidR="0046157A" w:rsidRPr="00E47676" w:rsidRDefault="0046157A" w:rsidP="0046157A">
      <w:pPr>
        <w:rPr>
          <w:sz w:val="16"/>
        </w:rPr>
      </w:pPr>
      <w:r w:rsidRPr="00E47676">
        <w:rPr>
          <w:sz w:val="16"/>
        </w:rPr>
        <w:t>1 Introduction</w:t>
      </w:r>
    </w:p>
    <w:p w14:paraId="70EAD8AD" w14:textId="77777777" w:rsidR="0046157A" w:rsidRPr="00E47676" w:rsidRDefault="0046157A" w:rsidP="0046157A">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7C874C05" w14:textId="77777777" w:rsidR="0046157A" w:rsidRPr="00E47676" w:rsidRDefault="0046157A" w:rsidP="0046157A">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6D7C60A9" w14:textId="77777777" w:rsidR="0046157A" w:rsidRPr="00E47676" w:rsidRDefault="0046157A" w:rsidP="0046157A">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5795358B" w14:textId="77777777" w:rsidR="0046157A" w:rsidRPr="00E47676" w:rsidRDefault="0046157A" w:rsidP="0046157A">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123402F8" w14:textId="77777777" w:rsidR="0046157A" w:rsidRPr="00E47676" w:rsidRDefault="0046157A" w:rsidP="0046157A">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7062A607" w14:textId="77777777" w:rsidR="0046157A" w:rsidRPr="00E47676" w:rsidRDefault="0046157A" w:rsidP="0046157A">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138854C1" w14:textId="77777777" w:rsidR="0046157A" w:rsidRPr="00E47676" w:rsidRDefault="0046157A" w:rsidP="0046157A">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70282D7A" w14:textId="77777777" w:rsidR="0046157A" w:rsidRPr="00E47676" w:rsidRDefault="0046157A" w:rsidP="0046157A">
      <w:pPr>
        <w:rPr>
          <w:sz w:val="16"/>
        </w:rPr>
      </w:pPr>
      <w:r w:rsidRPr="00E47676">
        <w:rPr>
          <w:sz w:val="16"/>
        </w:rPr>
        <w:t>We then consider two mechanisms through which faster growth can increase risk despite the above.</w:t>
      </w:r>
    </w:p>
    <w:p w14:paraId="50659875" w14:textId="77777777" w:rsidR="0046157A" w:rsidRPr="00E47676" w:rsidRDefault="0046157A" w:rsidP="0046157A">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64969326" w14:textId="77777777" w:rsidR="0046157A" w:rsidRPr="00E47676" w:rsidRDefault="0046157A" w:rsidP="0046157A">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7F98000D" w14:textId="77777777" w:rsidR="0046157A" w:rsidRPr="00E47676" w:rsidRDefault="0046157A" w:rsidP="0046157A">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0546FE78" w14:textId="77777777" w:rsidR="0046157A" w:rsidRPr="00E47676" w:rsidRDefault="0046157A" w:rsidP="0046157A">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0F9CEBEE" w14:textId="77777777" w:rsidR="0046157A" w:rsidRPr="00E47676" w:rsidRDefault="0046157A" w:rsidP="0046157A">
      <w:r w:rsidRPr="00E47676">
        <w:t>&lt;&lt;TEXT CONDENSED, NONE OMITTED&gt;&gt;</w:t>
      </w:r>
    </w:p>
    <w:p w14:paraId="1213D4FE" w14:textId="77777777" w:rsidR="0046157A" w:rsidRPr="00E47676" w:rsidRDefault="0046157A" w:rsidP="0046157A">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1DDECB59" w14:textId="77777777" w:rsidR="0046157A" w:rsidRPr="00E47676" w:rsidRDefault="0046157A" w:rsidP="0046157A">
      <w:r w:rsidRPr="00E47676">
        <w:t>&lt;&lt;PARAGRAPH INTEGRITY RESUMES&gt;&gt;</w:t>
      </w:r>
    </w:p>
    <w:p w14:paraId="072BDC38" w14:textId="77777777" w:rsidR="0046157A" w:rsidRPr="00E47676" w:rsidRDefault="0046157A" w:rsidP="0046157A">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38ABFD60" w14:textId="77777777" w:rsidR="0046157A" w:rsidRPr="00E47676" w:rsidRDefault="0046157A" w:rsidP="0046157A">
      <w:r w:rsidRPr="00E47676">
        <w:t>&lt;&lt;TEXT CONDENSED, NONE OMITTED&gt;&gt;</w:t>
      </w:r>
    </w:p>
    <w:p w14:paraId="39242C15" w14:textId="77777777" w:rsidR="0046157A" w:rsidRPr="00E47676" w:rsidRDefault="0046157A" w:rsidP="0046157A">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3BBC0429" w14:textId="77777777" w:rsidR="0046157A" w:rsidRPr="00E47676" w:rsidRDefault="0046157A" w:rsidP="0046157A">
      <w:r w:rsidRPr="00E47676">
        <w:t>&lt;&lt;PARAGRAPH INTEGRITY RESUMES&gt;&gt;</w:t>
      </w:r>
    </w:p>
    <w:p w14:paraId="36F86D44" w14:textId="77777777" w:rsidR="0046157A" w:rsidRPr="00E47676" w:rsidRDefault="0046157A" w:rsidP="0046157A">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73849168" w14:textId="77777777" w:rsidR="0046157A" w:rsidRPr="00E47676" w:rsidRDefault="0046157A" w:rsidP="0046157A">
      <w:r w:rsidRPr="00E47676">
        <w:t>&lt;&lt;TEXT CONDENSED, NONE OMITTED&gt;&gt;</w:t>
      </w:r>
    </w:p>
    <w:p w14:paraId="3FCB3C77" w14:textId="77777777" w:rsidR="0046157A" w:rsidRPr="00E47676" w:rsidRDefault="0046157A" w:rsidP="0046157A">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72DB7A78" w14:textId="77777777" w:rsidR="0046157A" w:rsidRPr="00E47676" w:rsidRDefault="0046157A" w:rsidP="0046157A">
      <w:r w:rsidRPr="00E47676">
        <w:t>&lt;&lt;PARAGRAPH INTEGRITY RESUMES&gt;&gt;</w:t>
      </w:r>
    </w:p>
    <w:p w14:paraId="68F6343E" w14:textId="77777777" w:rsidR="0046157A" w:rsidRPr="00E47676" w:rsidRDefault="0046157A" w:rsidP="0046157A">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483F2908" w14:textId="77777777" w:rsidR="0046157A" w:rsidRPr="00E47676" w:rsidRDefault="0046157A" w:rsidP="0046157A">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3A15F112" w14:textId="77777777" w:rsidR="0046157A" w:rsidRPr="00E47676" w:rsidRDefault="0046157A" w:rsidP="0046157A">
      <w:r w:rsidRPr="00E47676">
        <w:t>&lt;&lt;TEXT CONDENSED, NONE OMITTED&gt;&gt;</w:t>
      </w:r>
    </w:p>
    <w:p w14:paraId="76CE1F38" w14:textId="77777777" w:rsidR="0046157A" w:rsidRPr="00E47676" w:rsidRDefault="0046157A" w:rsidP="0046157A">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5C90A5D2" w14:textId="77777777" w:rsidR="0046157A" w:rsidRPr="00E47676" w:rsidRDefault="0046157A" w:rsidP="0046157A">
      <w:r w:rsidRPr="00E47676">
        <w:t>&lt;&lt;PARAGRAPH INTEGRITY RESUMES&gt;&gt;</w:t>
      </w:r>
    </w:p>
    <w:p w14:paraId="34365A82" w14:textId="77777777" w:rsidR="0046157A" w:rsidRPr="00E47676" w:rsidRDefault="0046157A" w:rsidP="0046157A">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243AF250" w14:textId="77777777" w:rsidR="0046157A" w:rsidRPr="00E47676" w:rsidRDefault="0046157A" w:rsidP="0046157A">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046EACAD" w14:textId="77777777" w:rsidR="0046157A" w:rsidRPr="00E47676" w:rsidRDefault="0046157A" w:rsidP="0046157A">
      <w:pPr>
        <w:rPr>
          <w:sz w:val="16"/>
        </w:rPr>
      </w:pPr>
      <w:r w:rsidRPr="00E47676">
        <w:rPr>
          <w:sz w:val="16"/>
        </w:rPr>
        <w:t>&lt;&lt;EQUATION OMITTED&gt;&gt;</w:t>
      </w:r>
    </w:p>
    <w:p w14:paraId="24E31283" w14:textId="77777777" w:rsidR="0046157A" w:rsidRPr="00E47676" w:rsidRDefault="0046157A" w:rsidP="0046157A">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3649DEC4" w14:textId="77777777" w:rsidR="0046157A" w:rsidRPr="00E47676" w:rsidRDefault="0046157A" w:rsidP="0046157A">
      <w:pPr>
        <w:rPr>
          <w:sz w:val="16"/>
        </w:rPr>
      </w:pPr>
      <w:r w:rsidRPr="00E47676">
        <w:rPr>
          <w:sz w:val="16"/>
        </w:rPr>
        <w:t>In summary:</w:t>
      </w:r>
    </w:p>
    <w:p w14:paraId="4AF3E15D" w14:textId="77777777" w:rsidR="0046157A" w:rsidRPr="00E47676" w:rsidRDefault="0046157A" w:rsidP="0046157A">
      <w:pPr>
        <w:rPr>
          <w:sz w:val="16"/>
        </w:rPr>
      </w:pPr>
      <w:r w:rsidRPr="00E47676">
        <w:rPr>
          <w:sz w:val="16"/>
        </w:rPr>
        <w:t>Proposition 4 (Risk impact of acceleration given optimal policy).</w:t>
      </w:r>
    </w:p>
    <w:p w14:paraId="091996AA" w14:textId="77777777" w:rsidR="0046157A" w:rsidRPr="00E47676" w:rsidRDefault="0046157A" w:rsidP="0046157A">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35B59E1F" w14:textId="77777777" w:rsidR="0046157A" w:rsidRPr="00E47676" w:rsidRDefault="0046157A" w:rsidP="0046157A">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137FE51B" w14:textId="77777777" w:rsidR="0046157A" w:rsidRPr="00E47676" w:rsidRDefault="0046157A" w:rsidP="0046157A">
      <w:pPr>
        <w:rPr>
          <w:sz w:val="16"/>
        </w:rPr>
      </w:pPr>
      <w:r w:rsidRPr="00E47676">
        <w:rPr>
          <w:sz w:val="16"/>
        </w:rPr>
        <w:t>Furthermore, acceleration lowers cumulative risk by weakly more than in the absence of a policy response.</w:t>
      </w:r>
    </w:p>
    <w:p w14:paraId="2C84E81E" w14:textId="77777777" w:rsidR="0046157A" w:rsidRPr="00E47676" w:rsidRDefault="0046157A" w:rsidP="0046157A">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01C9A04B" w14:textId="77777777" w:rsidR="0046157A" w:rsidRPr="00E47676" w:rsidRDefault="0046157A" w:rsidP="0046157A">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2F17051C" w14:textId="77777777" w:rsidR="0046157A" w:rsidRPr="00E47676" w:rsidRDefault="0046157A" w:rsidP="0046157A">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212BCEEE" w14:textId="77777777" w:rsidR="0046157A" w:rsidRPr="00E47676" w:rsidRDefault="0046157A" w:rsidP="0046157A">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28AE3D14" w14:textId="77777777" w:rsidR="0046157A" w:rsidRPr="00E47676" w:rsidRDefault="0046157A" w:rsidP="0046157A">
      <w:pPr>
        <w:rPr>
          <w:sz w:val="16"/>
        </w:rPr>
      </w:pPr>
      <w:r w:rsidRPr="00E47676">
        <w:rPr>
          <w:sz w:val="16"/>
        </w:rPr>
        <w:t>&lt;&lt;FIGURE 3 OMITTED&gt;&gt;</w:t>
      </w:r>
    </w:p>
    <w:p w14:paraId="3F6A0015" w14:textId="77777777" w:rsidR="0046157A" w:rsidRPr="00E47676" w:rsidRDefault="0046157A" w:rsidP="0046157A">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6091FAF8" w14:textId="77777777" w:rsidR="0046157A" w:rsidRPr="00E47676" w:rsidRDefault="0046157A" w:rsidP="0046157A">
      <w:pPr>
        <w:rPr>
          <w:sz w:val="16"/>
        </w:rPr>
      </w:pPr>
      <w:r w:rsidRPr="00E47676">
        <w:rPr>
          <w:sz w:val="16"/>
        </w:rPr>
        <w:t>4.5 Policy frictions</w:t>
      </w:r>
    </w:p>
    <w:p w14:paraId="5B55F806" w14:textId="77777777" w:rsidR="0046157A" w:rsidRPr="00E47676" w:rsidRDefault="0046157A" w:rsidP="0046157A">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0C18E8A8" w14:textId="77777777" w:rsidR="0046157A" w:rsidRPr="00E47676" w:rsidRDefault="0046157A" w:rsidP="0046157A">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w:t>
      </w:r>
    </w:p>
    <w:p w14:paraId="32A22CC7" w14:textId="77777777" w:rsidR="0046157A" w:rsidRPr="00E47676" w:rsidRDefault="0046157A" w:rsidP="0046157A">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129CAD88" w14:textId="77777777" w:rsidR="0046157A" w:rsidRPr="00E47676" w:rsidRDefault="0046157A" w:rsidP="0046157A">
      <w:pPr>
        <w:rPr>
          <w:sz w:val="16"/>
        </w:rPr>
      </w:pPr>
      <w:r w:rsidRPr="00E47676">
        <w:rPr>
          <w:sz w:val="16"/>
        </w:rPr>
        <w:t>&lt;&lt;EQUATION 30 OMITTED&gt;&gt;</w:t>
      </w:r>
    </w:p>
    <w:p w14:paraId="1FB9E8B7" w14:textId="77777777" w:rsidR="0046157A" w:rsidRPr="00E47676" w:rsidRDefault="0046157A" w:rsidP="0046157A">
      <w:pPr>
        <w:rPr>
          <w:sz w:val="16"/>
        </w:rPr>
      </w:pPr>
      <w:r w:rsidRPr="00E47676">
        <w:rPr>
          <w:sz w:val="16"/>
        </w:rPr>
        <w:t>&lt;&lt;EQUATION 31 OMITTED&gt;&gt;</w:t>
      </w:r>
    </w:p>
    <w:p w14:paraId="3A2171B3" w14:textId="77777777" w:rsidR="0046157A" w:rsidRPr="00E47676" w:rsidRDefault="0046157A" w:rsidP="0046157A">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3013A2DD" w14:textId="77777777" w:rsidR="0046157A" w:rsidRPr="00E47676" w:rsidRDefault="0046157A" w:rsidP="0046157A">
      <w:pPr>
        <w:rPr>
          <w:sz w:val="16"/>
        </w:rPr>
      </w:pPr>
      <w:r w:rsidRPr="00E47676">
        <w:rPr>
          <w:sz w:val="16"/>
        </w:rPr>
        <w:t>Then consider the hazard function</w:t>
      </w:r>
    </w:p>
    <w:p w14:paraId="7C5BD305" w14:textId="77777777" w:rsidR="0046157A" w:rsidRPr="00E47676" w:rsidRDefault="0046157A" w:rsidP="0046157A">
      <w:pPr>
        <w:rPr>
          <w:sz w:val="16"/>
        </w:rPr>
      </w:pPr>
      <w:r w:rsidRPr="00E47676">
        <w:rPr>
          <w:sz w:val="16"/>
        </w:rPr>
        <w:t>&lt;&lt;EQUATION 32 OMITTED&gt;&gt;</w:t>
      </w:r>
    </w:p>
    <w:p w14:paraId="69BB65BE" w14:textId="77777777" w:rsidR="0046157A" w:rsidRPr="00E47676" w:rsidRDefault="0046157A" w:rsidP="0046157A">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553B1ED6" w14:textId="77777777" w:rsidR="0046157A" w:rsidRPr="00E47676" w:rsidRDefault="0046157A" w:rsidP="0046157A">
      <w:pPr>
        <w:rPr>
          <w:sz w:val="16"/>
        </w:rPr>
      </w:pPr>
      <w:r w:rsidRPr="00E47676">
        <w:rPr>
          <w:sz w:val="16"/>
        </w:rPr>
        <w:t>&lt;&lt;EQUATION 33 OMITTED&gt;&gt;</w:t>
      </w:r>
    </w:p>
    <w:p w14:paraId="581AD866" w14:textId="77777777" w:rsidR="0046157A" w:rsidRPr="00E47676" w:rsidRDefault="0046157A" w:rsidP="0046157A">
      <w:pPr>
        <w:rPr>
          <w:sz w:val="16"/>
        </w:rPr>
      </w:pPr>
      <w:r w:rsidRPr="00E47676">
        <w:rPr>
          <w:sz w:val="16"/>
        </w:rPr>
        <w:t>&lt;&lt;EQUATION 34 OMITTED&gt;&gt;</w:t>
      </w:r>
    </w:p>
    <w:p w14:paraId="18ECA709" w14:textId="77777777" w:rsidR="0046157A" w:rsidRPr="00E47676" w:rsidRDefault="0046157A" w:rsidP="0046157A">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49D0BFEA" w14:textId="77777777" w:rsidR="0046157A" w:rsidRPr="00E47676" w:rsidRDefault="0046157A" w:rsidP="0046157A">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685F3DF6" w14:textId="77777777" w:rsidR="0046157A" w:rsidRPr="00E47676" w:rsidRDefault="0046157A" w:rsidP="0046157A">
      <w:pPr>
        <w:rPr>
          <w:sz w:val="16"/>
        </w:rPr>
      </w:pPr>
      <w:r w:rsidRPr="00E47676">
        <w:rPr>
          <w:sz w:val="16"/>
        </w:rPr>
        <w:t>By the first-order condition (17), noting that (32) exhibits a lower Inada condition on safety spending and thus that safety spending is always interior, we have</w:t>
      </w:r>
    </w:p>
    <w:p w14:paraId="28D8EAEC" w14:textId="77777777" w:rsidR="0046157A" w:rsidRPr="00E47676" w:rsidRDefault="0046157A" w:rsidP="0046157A">
      <w:pPr>
        <w:rPr>
          <w:sz w:val="16"/>
        </w:rPr>
      </w:pPr>
      <w:r w:rsidRPr="00E47676">
        <w:rPr>
          <w:sz w:val="16"/>
        </w:rPr>
        <w:t>&lt;&lt;EQUATION 35 OMITTED&gt;&gt;</w:t>
      </w:r>
    </w:p>
    <w:p w14:paraId="24B9306F" w14:textId="77777777" w:rsidR="0046157A" w:rsidRPr="00E47676" w:rsidRDefault="0046157A" w:rsidP="0046157A">
      <w:pPr>
        <w:rPr>
          <w:sz w:val="16"/>
        </w:rPr>
      </w:pPr>
      <w:r w:rsidRPr="00E47676">
        <w:rPr>
          <w:sz w:val="16"/>
        </w:rPr>
        <w:t>&lt;&lt;EQUATION 36 OMITTED&gt;&gt;</w:t>
      </w:r>
    </w:p>
    <w:p w14:paraId="6F83DDD9" w14:textId="77777777" w:rsidR="0046157A" w:rsidRPr="00E47676" w:rsidRDefault="0046157A" w:rsidP="0046157A">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30E2D1A2" w14:textId="77777777" w:rsidR="0046157A" w:rsidRPr="00E47676" w:rsidRDefault="0046157A" w:rsidP="0046157A">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0890FAD0" w14:textId="77777777" w:rsidR="0046157A" w:rsidRPr="00E47676" w:rsidRDefault="0046157A" w:rsidP="0046157A">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3CF2B190" w14:textId="77777777" w:rsidR="0046157A" w:rsidRPr="00E47676" w:rsidRDefault="0046157A" w:rsidP="0046157A">
      <w:pPr>
        <w:rPr>
          <w:sz w:val="16"/>
        </w:rPr>
      </w:pPr>
      <w:r w:rsidRPr="00E47676">
        <w:rPr>
          <w:sz w:val="16"/>
        </w:rPr>
        <w:t>5 Conclusion</w:t>
      </w:r>
    </w:p>
    <w:p w14:paraId="4592BD66" w14:textId="77777777" w:rsidR="0046157A" w:rsidRPr="00E47676" w:rsidRDefault="0046157A" w:rsidP="0046157A">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2978D4F6" w14:textId="77777777" w:rsidR="0046157A" w:rsidRPr="00E47676" w:rsidRDefault="0046157A" w:rsidP="0046157A">
      <w:pPr>
        <w:rPr>
          <w:sz w:val="16"/>
        </w:rPr>
      </w:pPr>
      <w:r w:rsidRPr="00E47676">
        <w:rPr>
          <w:noProof/>
          <w:sz w:val="16"/>
        </w:rPr>
        <w:drawing>
          <wp:inline distT="0" distB="0" distL="0" distR="0" wp14:anchorId="6B36AE91" wp14:editId="2BD3D4B5">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1B8EB238" w14:textId="77777777" w:rsidR="0046157A" w:rsidRPr="00E47676" w:rsidRDefault="0046157A" w:rsidP="0046157A">
      <w:pPr>
        <w:rPr>
          <w:sz w:val="16"/>
        </w:rPr>
      </w:pPr>
      <w:r w:rsidRPr="00E47676">
        <w:rPr>
          <w:sz w:val="16"/>
        </w:rPr>
        <w:t>Table 2: Summary of risk-minimizing growth rates</w:t>
      </w:r>
    </w:p>
    <w:p w14:paraId="4C57C172" w14:textId="77777777" w:rsidR="0046157A" w:rsidRPr="00E47676" w:rsidRDefault="0046157A" w:rsidP="0046157A">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5DA5079B" w14:textId="77777777" w:rsidR="0046157A" w:rsidRPr="00E47676" w:rsidRDefault="0046157A" w:rsidP="0046157A">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1F21B34E" w14:textId="77777777" w:rsidR="0046157A" w:rsidRPr="00E47676" w:rsidRDefault="0046157A" w:rsidP="0046157A">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6AE883B0" w14:textId="77777777" w:rsidR="0046157A" w:rsidRPr="00A24C1E" w:rsidRDefault="0046157A" w:rsidP="0046157A">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7510D44C" w14:textId="77777777" w:rsidR="0046157A" w:rsidRDefault="0046157A" w:rsidP="0046157A">
      <w:pPr>
        <w:pStyle w:val="Heading3"/>
      </w:pPr>
      <w:r>
        <w:t>Brazil---1AC</w:t>
      </w:r>
    </w:p>
    <w:p w14:paraId="21AD4E0A" w14:textId="77777777" w:rsidR="0046157A" w:rsidRPr="000F4487" w:rsidRDefault="0046157A" w:rsidP="0046157A">
      <w:pPr>
        <w:pStyle w:val="Heading4"/>
      </w:pPr>
      <w:r>
        <w:t>Advantage 2---</w:t>
      </w:r>
      <w:r>
        <w:rPr>
          <w:u w:val="single"/>
        </w:rPr>
        <w:t>BRAZIL</w:t>
      </w:r>
      <w:r>
        <w:t>.</w:t>
      </w:r>
    </w:p>
    <w:p w14:paraId="109794CD" w14:textId="77777777" w:rsidR="0046157A" w:rsidRPr="00BD3A75" w:rsidRDefault="0046157A" w:rsidP="0046157A">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223434AC" w14:textId="77777777" w:rsidR="0046157A" w:rsidRPr="00D31BF0" w:rsidRDefault="0046157A" w:rsidP="0046157A">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47D566CD" w14:textId="77777777" w:rsidR="0046157A" w:rsidRPr="00D31BF0" w:rsidRDefault="0046157A" w:rsidP="0046157A">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60D5A8C7" w14:textId="77777777" w:rsidR="0046157A" w:rsidRPr="00D31BF0" w:rsidRDefault="0046157A" w:rsidP="0046157A">
      <w:pPr>
        <w:rPr>
          <w:sz w:val="16"/>
        </w:rPr>
      </w:pPr>
      <w:r w:rsidRPr="00D31BF0">
        <w:rPr>
          <w:sz w:val="16"/>
        </w:rPr>
        <w:t xml:space="preserve">Financial capital in Brazil </w:t>
      </w:r>
    </w:p>
    <w:p w14:paraId="7FB8C01E" w14:textId="77777777" w:rsidR="0046157A" w:rsidRPr="00B910C5" w:rsidRDefault="0046157A" w:rsidP="0046157A">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6DAF3954" w14:textId="77777777" w:rsidR="0046157A" w:rsidRPr="00BD3A75" w:rsidRDefault="0046157A" w:rsidP="0046157A">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76374439" w14:textId="77777777" w:rsidR="0046157A" w:rsidRDefault="0046157A" w:rsidP="0046157A">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41413086" w14:textId="77777777" w:rsidR="0046157A" w:rsidRPr="002C7DE9" w:rsidRDefault="0046157A" w:rsidP="0046157A">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7CEF5B38" w14:textId="77777777" w:rsidR="0046157A" w:rsidRPr="00D76A51" w:rsidRDefault="0046157A" w:rsidP="0046157A">
      <w:pPr>
        <w:pStyle w:val="Heading4"/>
      </w:pPr>
      <w:r w:rsidRPr="00D76A51">
        <w:t xml:space="preserve">Brazilian collapse is </w:t>
      </w:r>
      <w:r w:rsidRPr="00D76A51">
        <w:rPr>
          <w:u w:val="single"/>
        </w:rPr>
        <w:t>existential</w:t>
      </w:r>
      <w:r w:rsidRPr="00D76A51">
        <w:t>.</w:t>
      </w:r>
    </w:p>
    <w:p w14:paraId="058B6BAF" w14:textId="77777777" w:rsidR="0046157A" w:rsidRDefault="0046157A" w:rsidP="0046157A">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50AEC142" w14:textId="77777777" w:rsidR="0046157A" w:rsidRPr="007216E1" w:rsidRDefault="0046157A" w:rsidP="0046157A">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5B38F304" w14:textId="77777777" w:rsidR="0046157A" w:rsidRPr="007216E1" w:rsidRDefault="0046157A" w:rsidP="0046157A">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32CFCBD4" w14:textId="77777777" w:rsidR="0046157A" w:rsidRPr="007216E1" w:rsidRDefault="0046157A" w:rsidP="0046157A">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68CB42A7" w14:textId="77777777" w:rsidR="0046157A" w:rsidRPr="007216E1" w:rsidRDefault="0046157A" w:rsidP="0046157A">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58C8FB2D" w14:textId="77777777" w:rsidR="0046157A" w:rsidRPr="007216E1" w:rsidRDefault="0046157A" w:rsidP="0046157A">
      <w:pPr>
        <w:rPr>
          <w:sz w:val="16"/>
        </w:rPr>
      </w:pPr>
      <w:r w:rsidRPr="007216E1">
        <w:rPr>
          <w:sz w:val="16"/>
        </w:rPr>
        <w:t>Amazon 4.0</w:t>
      </w:r>
    </w:p>
    <w:p w14:paraId="3158C683" w14:textId="77777777" w:rsidR="0046157A" w:rsidRPr="007216E1" w:rsidRDefault="0046157A" w:rsidP="0046157A">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35C46F46" w14:textId="77777777" w:rsidR="0046157A" w:rsidRPr="007216E1" w:rsidRDefault="0046157A" w:rsidP="0046157A">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4BEDA88C" w14:textId="77777777" w:rsidR="0046157A" w:rsidRPr="007216E1" w:rsidRDefault="0046157A" w:rsidP="0046157A">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7767CDB6" w14:textId="77777777" w:rsidR="0046157A" w:rsidRPr="007216E1" w:rsidRDefault="0046157A" w:rsidP="0046157A">
      <w:pPr>
        <w:rPr>
          <w:sz w:val="16"/>
        </w:rPr>
      </w:pPr>
      <w:r w:rsidRPr="007216E1">
        <w:rPr>
          <w:sz w:val="16"/>
        </w:rPr>
        <w:t>Reducing inequality</w:t>
      </w:r>
    </w:p>
    <w:p w14:paraId="644BAA90" w14:textId="77777777" w:rsidR="0046157A" w:rsidRPr="003136E0" w:rsidRDefault="0046157A" w:rsidP="0046157A">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45DB426F" w14:textId="77777777" w:rsidR="0046157A" w:rsidRPr="003136E0" w:rsidRDefault="0046157A" w:rsidP="0046157A">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07907A4A" w14:textId="77777777" w:rsidR="0046157A" w:rsidRPr="003136E0" w:rsidRDefault="0046157A" w:rsidP="0046157A">
      <w:pPr>
        <w:rPr>
          <w:sz w:val="16"/>
        </w:rPr>
      </w:pPr>
      <w:r w:rsidRPr="003136E0">
        <w:rPr>
          <w:sz w:val="16"/>
        </w:rPr>
        <w:t>Restoring leadership</w:t>
      </w:r>
    </w:p>
    <w:p w14:paraId="4CB013D1" w14:textId="77777777" w:rsidR="0046157A" w:rsidRPr="003136E0" w:rsidRDefault="0046157A" w:rsidP="0046157A">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19F515D7" w14:textId="77777777" w:rsidR="0046157A" w:rsidRPr="003136E0" w:rsidRDefault="0046157A" w:rsidP="0046157A">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6A539592" w14:textId="77777777" w:rsidR="0046157A" w:rsidRPr="003136E0" w:rsidRDefault="0046157A" w:rsidP="0046157A">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239DF249" w14:textId="77777777" w:rsidR="0046157A" w:rsidRPr="00E63148" w:rsidRDefault="0046157A" w:rsidP="0046157A">
      <w:pPr>
        <w:pStyle w:val="Heading4"/>
      </w:pPr>
      <w:r>
        <w:t xml:space="preserve">Unsustainable agribusiness </w:t>
      </w:r>
      <w:r>
        <w:rPr>
          <w:u w:val="single"/>
        </w:rPr>
        <w:t>devastates</w:t>
      </w:r>
      <w:r>
        <w:t xml:space="preserve"> the Amazon.</w:t>
      </w:r>
    </w:p>
    <w:p w14:paraId="7D6491BD" w14:textId="77777777" w:rsidR="0046157A" w:rsidRPr="00E63148" w:rsidRDefault="0046157A" w:rsidP="0046157A">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1637FAD8" w14:textId="77777777" w:rsidR="0046157A" w:rsidRPr="000A7AFD" w:rsidRDefault="0046157A" w:rsidP="0046157A">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7C9EFB9E" w14:textId="77777777" w:rsidR="0046157A" w:rsidRPr="000A7AFD" w:rsidRDefault="0046157A" w:rsidP="0046157A">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7A27E3B7" w14:textId="77777777" w:rsidR="0046157A" w:rsidRPr="00344A83" w:rsidRDefault="0046157A" w:rsidP="0046157A">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6757E57B" w14:textId="77777777" w:rsidR="0046157A" w:rsidRDefault="0046157A" w:rsidP="0046157A">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320B7F38" w14:textId="77777777" w:rsidR="0046157A" w:rsidRPr="00344A83" w:rsidRDefault="0046157A" w:rsidP="0046157A">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7E1C5185" w14:textId="77777777" w:rsidR="0046157A" w:rsidRPr="00344A83" w:rsidRDefault="0046157A" w:rsidP="0046157A">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1F7054C7" w14:textId="77777777" w:rsidR="0046157A" w:rsidRPr="00344A83" w:rsidRDefault="0046157A" w:rsidP="0046157A">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33711AB4" w14:textId="77777777" w:rsidR="0046157A" w:rsidRPr="00344A83" w:rsidRDefault="0046157A" w:rsidP="0046157A">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151A3F03" w14:textId="77777777" w:rsidR="0046157A" w:rsidRPr="00344A83" w:rsidRDefault="0046157A" w:rsidP="0046157A">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2AF024D7" w14:textId="77777777" w:rsidR="0046157A" w:rsidRPr="00344A83" w:rsidRDefault="0046157A" w:rsidP="0046157A">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59C22246" w14:textId="77777777" w:rsidR="0046157A" w:rsidRPr="00344A83" w:rsidRDefault="0046157A" w:rsidP="0046157A">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07A9ACED" w14:textId="77777777" w:rsidR="0046157A" w:rsidRDefault="0046157A" w:rsidP="0046157A">
      <w:r>
        <w:t>&lt;&lt;TEXT CONDENSED NONE OMITTED&gt;&gt;</w:t>
      </w:r>
    </w:p>
    <w:p w14:paraId="135BBD3E" w14:textId="77777777" w:rsidR="0046157A" w:rsidRDefault="0046157A" w:rsidP="0046157A">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4177AF64" w14:textId="77777777" w:rsidR="0046157A" w:rsidRDefault="0046157A" w:rsidP="0046157A">
      <w:r>
        <w:t>&lt;&lt;PARAGRAPH INTEGRITY RESUMES&gt;&gt;</w:t>
      </w:r>
    </w:p>
    <w:p w14:paraId="27906E30" w14:textId="77777777" w:rsidR="0046157A" w:rsidRPr="00344A83" w:rsidRDefault="0046157A" w:rsidP="0046157A">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6ADFFFA0" w14:textId="77777777" w:rsidR="0046157A" w:rsidRPr="00344A83" w:rsidRDefault="0046157A" w:rsidP="0046157A">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2E5E9550" w14:textId="77777777" w:rsidR="0046157A" w:rsidRPr="00344A83" w:rsidRDefault="0046157A" w:rsidP="0046157A">
      <w:pPr>
        <w:rPr>
          <w:sz w:val="16"/>
        </w:rPr>
      </w:pPr>
      <w:r w:rsidRPr="00344A83">
        <w:rPr>
          <w:sz w:val="16"/>
        </w:rPr>
        <w:t>4. Governance to Avoid Socio-ecological Tipping Points in the Amazon</w:t>
      </w:r>
    </w:p>
    <w:p w14:paraId="7D92DF06" w14:textId="77777777" w:rsidR="0046157A" w:rsidRPr="00344A83" w:rsidRDefault="0046157A" w:rsidP="0046157A">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0682D588" w14:textId="77777777" w:rsidR="0046157A" w:rsidRPr="000136E4" w:rsidRDefault="0046157A" w:rsidP="0046157A">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644668B1" w14:textId="77777777" w:rsidR="0046157A" w:rsidRDefault="0046157A" w:rsidP="0046157A">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7C2B4788" w14:textId="77777777" w:rsidR="0046157A" w:rsidRPr="008F0541" w:rsidRDefault="0046157A" w:rsidP="0046157A">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23642891" w14:textId="77777777" w:rsidR="0046157A" w:rsidRDefault="0046157A" w:rsidP="0046157A">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5474F567" w14:textId="77777777" w:rsidR="0046157A" w:rsidRDefault="0046157A" w:rsidP="0046157A">
      <w:pPr>
        <w:pStyle w:val="Heading4"/>
      </w:pPr>
      <w:r>
        <w:t>Sector-wide organization connects unions internationally.</w:t>
      </w:r>
    </w:p>
    <w:p w14:paraId="25F74923" w14:textId="77777777" w:rsidR="0046157A" w:rsidRPr="00C2347D" w:rsidRDefault="0046157A" w:rsidP="0046157A">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1ABD7997" w14:textId="77777777" w:rsidR="0046157A" w:rsidRPr="00C2347D" w:rsidRDefault="0046157A" w:rsidP="0046157A">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71EE6055" w14:textId="77777777" w:rsidR="0046157A" w:rsidRPr="00C2347D" w:rsidRDefault="0046157A" w:rsidP="0046157A">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60F28BD9" w14:textId="77777777" w:rsidR="0046157A" w:rsidRPr="00C2347D" w:rsidRDefault="0046157A" w:rsidP="0046157A">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53EBDE1F" w14:textId="77777777" w:rsidR="0046157A" w:rsidRPr="00C2347D" w:rsidRDefault="0046157A" w:rsidP="0046157A">
      <w:pPr>
        <w:rPr>
          <w:sz w:val="16"/>
        </w:rPr>
      </w:pPr>
      <w:r w:rsidRPr="00C2347D">
        <w:rPr>
          <w:sz w:val="16"/>
        </w:rPr>
        <w:t xml:space="preserve">Third, building community support and supporting communities is critical. </w:t>
      </w:r>
    </w:p>
    <w:p w14:paraId="1AB52062" w14:textId="77777777" w:rsidR="0046157A" w:rsidRPr="00C2347D" w:rsidRDefault="0046157A" w:rsidP="0046157A">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31A81044" w14:textId="77777777" w:rsidR="0046157A" w:rsidRPr="00C2347D" w:rsidRDefault="0046157A" w:rsidP="0046157A">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1784D12E" w14:textId="77777777" w:rsidR="0046157A" w:rsidRPr="00C2347D" w:rsidRDefault="0046157A" w:rsidP="0046157A">
      <w:pPr>
        <w:rPr>
          <w:sz w:val="16"/>
        </w:rPr>
      </w:pPr>
      <w:r w:rsidRPr="00C2347D">
        <w:rPr>
          <w:sz w:val="16"/>
        </w:rPr>
        <w:t xml:space="preserve">The campaign will take many years-there is no shortcut—-and must focus on the whole industry while trying to win initial victories at specific banks. </w:t>
      </w:r>
    </w:p>
    <w:p w14:paraId="5D598855" w14:textId="77777777" w:rsidR="0046157A" w:rsidRPr="00C2347D" w:rsidRDefault="0046157A" w:rsidP="0046157A">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4ED00EAD" w14:textId="77777777" w:rsidR="0046157A" w:rsidRPr="00433446" w:rsidRDefault="0046157A" w:rsidP="0046157A">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1ECFEEF9" w14:textId="77777777" w:rsidR="0046157A" w:rsidRDefault="0046157A" w:rsidP="0046157A">
      <w:pPr>
        <w:pStyle w:val="Heading3"/>
      </w:pPr>
      <w:r>
        <w:t>Plan---1AC</w:t>
      </w:r>
    </w:p>
    <w:p w14:paraId="2A0F7E0E" w14:textId="77777777" w:rsidR="0046157A" w:rsidRPr="00F70965" w:rsidRDefault="0046157A" w:rsidP="0046157A">
      <w:pPr>
        <w:pStyle w:val="Heading4"/>
      </w:pPr>
      <w:r>
        <w:t xml:space="preserve">Thus, the </w:t>
      </w:r>
      <w:r w:rsidRPr="00F70965">
        <w:rPr>
          <w:u w:val="single"/>
        </w:rPr>
        <w:t>PLAN</w:t>
      </w:r>
      <w:r>
        <w:t>:</w:t>
      </w:r>
    </w:p>
    <w:p w14:paraId="2F63B062" w14:textId="77777777" w:rsidR="0046157A" w:rsidRPr="00777F7D" w:rsidRDefault="0046157A" w:rsidP="0046157A">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1E727C84" w14:textId="77777777" w:rsidR="0046157A" w:rsidRDefault="0046157A" w:rsidP="0046157A">
      <w:pPr>
        <w:pStyle w:val="Heading3"/>
      </w:pPr>
      <w:r>
        <w:t>Solvency---1AC</w:t>
      </w:r>
    </w:p>
    <w:p w14:paraId="291F906C" w14:textId="77777777" w:rsidR="0046157A" w:rsidRDefault="0046157A" w:rsidP="0046157A">
      <w:pPr>
        <w:pStyle w:val="Heading4"/>
      </w:pPr>
      <w:r w:rsidRPr="00F70965">
        <w:rPr>
          <w:u w:val="single"/>
        </w:rPr>
        <w:t>SOLVENCY</w:t>
      </w:r>
      <w:r>
        <w:t>.</w:t>
      </w:r>
    </w:p>
    <w:p w14:paraId="3AF4491D" w14:textId="77777777" w:rsidR="0046157A" w:rsidRDefault="0046157A" w:rsidP="0046157A">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48A5BB1F" w14:textId="77777777" w:rsidR="0046157A" w:rsidRDefault="0046157A" w:rsidP="0046157A">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19086915" w14:textId="77777777" w:rsidR="0046157A" w:rsidRPr="00000250" w:rsidRDefault="0046157A" w:rsidP="0046157A">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72B415C7" w14:textId="77777777" w:rsidR="0046157A" w:rsidRPr="00000250" w:rsidRDefault="0046157A" w:rsidP="0046157A">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01B47A9E" w14:textId="77777777" w:rsidR="0046157A" w:rsidRPr="00000250" w:rsidRDefault="0046157A" w:rsidP="0046157A">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03D0B4AD" w14:textId="77777777" w:rsidR="0046157A" w:rsidRPr="00000250" w:rsidRDefault="0046157A" w:rsidP="0046157A">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78B009F1" w14:textId="77777777" w:rsidR="0046157A" w:rsidRPr="00000250" w:rsidRDefault="0046157A" w:rsidP="0046157A">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147A631F" w14:textId="77777777" w:rsidR="0046157A" w:rsidRPr="00000250" w:rsidRDefault="0046157A" w:rsidP="0046157A">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36395B47" w14:textId="77777777" w:rsidR="0046157A" w:rsidRPr="004410A7" w:rsidRDefault="0046157A" w:rsidP="0046157A">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516F836A" w14:textId="77777777" w:rsidR="0046157A" w:rsidRPr="006B2067" w:rsidRDefault="0046157A" w:rsidP="0046157A">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3E11646E" w14:textId="77777777" w:rsidR="0046157A" w:rsidRDefault="0046157A" w:rsidP="0046157A">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3C46B185" w14:textId="77777777" w:rsidR="0046157A" w:rsidRPr="00F03F6B" w:rsidRDefault="0046157A" w:rsidP="0046157A">
      <w:pPr>
        <w:rPr>
          <w:sz w:val="16"/>
        </w:rPr>
      </w:pPr>
      <w:r w:rsidRPr="00F03F6B">
        <w:rPr>
          <w:sz w:val="16"/>
        </w:rPr>
        <w:t>V. Sectoral Collective Bargaining: Regulating &amp; Standardising Compensation</w:t>
      </w:r>
    </w:p>
    <w:p w14:paraId="7F1501D2" w14:textId="77777777" w:rsidR="0046157A" w:rsidRDefault="0046157A" w:rsidP="0046157A">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63F3D291" w14:textId="77777777" w:rsidR="0046157A" w:rsidRDefault="0046157A" w:rsidP="0046157A">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1BE1F97E" w14:textId="77777777" w:rsidR="0046157A" w:rsidRDefault="0046157A" w:rsidP="0046157A">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472D1111" w14:textId="77777777" w:rsidR="0046157A" w:rsidRPr="00C667FA" w:rsidRDefault="0046157A" w:rsidP="0046157A">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26F49F28" w14:textId="77777777" w:rsidR="0046157A" w:rsidRPr="00F03F6B" w:rsidRDefault="0046157A" w:rsidP="0046157A">
      <w:pPr>
        <w:numPr>
          <w:ilvl w:val="0"/>
          <w:numId w:val="1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118A7D2D" w14:textId="77777777" w:rsidR="0046157A" w:rsidRPr="00F03F6B" w:rsidRDefault="0046157A" w:rsidP="0046157A">
      <w:pPr>
        <w:numPr>
          <w:ilvl w:val="0"/>
          <w:numId w:val="15"/>
        </w:numPr>
        <w:rPr>
          <w:sz w:val="16"/>
        </w:rPr>
      </w:pPr>
      <w:r w:rsidRPr="00F03F6B">
        <w:rPr>
          <w:sz w:val="16"/>
        </w:rPr>
        <w:t>Equalised performance bonuses tied to performance metrics measured at the level of groups, divisions, regions, or branches.</w:t>
      </w:r>
    </w:p>
    <w:p w14:paraId="08F0F14E" w14:textId="77777777" w:rsidR="0046157A" w:rsidRPr="00F03F6B" w:rsidRDefault="0046157A" w:rsidP="0046157A">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1E65FB87" w14:textId="77777777" w:rsidR="0046157A" w:rsidRDefault="0046157A" w:rsidP="0046157A">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496F3ABE" w14:textId="77777777" w:rsidR="0046157A" w:rsidRDefault="0046157A" w:rsidP="0046157A">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4B2D568D" w14:textId="77777777" w:rsidR="0046157A" w:rsidRDefault="0046157A" w:rsidP="0046157A">
      <w:pPr>
        <w:rPr>
          <w:sz w:val="16"/>
        </w:rPr>
      </w:pPr>
      <w:r w:rsidRPr="00BE7D76">
        <w:rPr>
          <w:sz w:val="16"/>
        </w:rPr>
        <w:t>VI. Other Benefits of Sectoral Collective Bargaining</w:t>
      </w:r>
    </w:p>
    <w:p w14:paraId="255E3CA9" w14:textId="77777777" w:rsidR="0046157A" w:rsidRDefault="0046157A" w:rsidP="0046157A">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2B49E647" w14:textId="77777777" w:rsidR="0046157A" w:rsidRDefault="0046157A" w:rsidP="0046157A">
      <w:pPr>
        <w:rPr>
          <w:sz w:val="16"/>
        </w:rPr>
      </w:pPr>
      <w:r w:rsidRPr="00BE7D76">
        <w:rPr>
          <w:sz w:val="16"/>
        </w:rPr>
        <w:t>Here are several other potential benefits of sectoral collective bargaining for improving standards of behaviour within financial businesses:</w:t>
      </w:r>
    </w:p>
    <w:p w14:paraId="4D140530" w14:textId="77777777" w:rsidR="0046157A" w:rsidRPr="007E526F" w:rsidRDefault="0046157A" w:rsidP="0046157A">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1417E2A6" w14:textId="77777777" w:rsidR="0046157A" w:rsidRPr="007E526F" w:rsidRDefault="0046157A" w:rsidP="0046157A">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735EB678" w14:textId="77777777" w:rsidR="0046157A" w:rsidRPr="007E526F" w:rsidRDefault="0046157A" w:rsidP="0046157A">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138B1454" w14:textId="77777777" w:rsidR="0046157A" w:rsidRPr="0099062C" w:rsidRDefault="0046157A" w:rsidP="0046157A">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5997A25F" w14:textId="77777777" w:rsidR="0046157A" w:rsidRPr="007E526F" w:rsidRDefault="0046157A" w:rsidP="0046157A">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293CF7C5" w14:textId="77777777" w:rsidR="0046157A" w:rsidRPr="007E526F" w:rsidRDefault="0046157A" w:rsidP="0046157A">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22FA1191" w14:textId="77777777" w:rsidR="0046157A" w:rsidRPr="007E526F" w:rsidRDefault="0046157A" w:rsidP="0046157A">
      <w:pPr>
        <w:numPr>
          <w:ilvl w:val="0"/>
          <w:numId w:val="1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6E80A8B6" w14:textId="77777777" w:rsidR="0046157A" w:rsidRPr="007E526F" w:rsidRDefault="0046157A" w:rsidP="0046157A">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58D5416E" w14:textId="77777777" w:rsidR="0046157A" w:rsidRDefault="0046157A" w:rsidP="0046157A">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083C07C9" w14:textId="77777777" w:rsidR="0046157A" w:rsidRPr="007E526F" w:rsidRDefault="0046157A" w:rsidP="0046157A">
      <w:r w:rsidRPr="007E526F">
        <w:t>&lt;&lt;FIGURE 1 OMITTED&gt;&gt;</w:t>
      </w:r>
    </w:p>
    <w:p w14:paraId="02034FF0" w14:textId="77777777" w:rsidR="0046157A" w:rsidRPr="00720C00" w:rsidRDefault="0046157A" w:rsidP="0046157A">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541E5A37" w14:textId="77777777" w:rsidR="0046157A" w:rsidRDefault="0046157A" w:rsidP="0046157A">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2B77DA62" w14:textId="77777777" w:rsidR="0046157A" w:rsidRDefault="0046157A" w:rsidP="0046157A">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3001A962" w14:textId="77777777" w:rsidR="0046157A" w:rsidRPr="00CA1EF6" w:rsidRDefault="0046157A" w:rsidP="0046157A">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4ACBEEE4" w14:textId="77777777" w:rsidR="0046157A" w:rsidRPr="00CA1EF6" w:rsidRDefault="0046157A" w:rsidP="0046157A">
      <w:pPr>
        <w:rPr>
          <w:sz w:val="16"/>
        </w:rPr>
      </w:pPr>
      <w:r w:rsidRPr="00CA1EF6">
        <w:rPr>
          <w:sz w:val="16"/>
        </w:rPr>
        <w:t>IV. Competitive Pressure and the “First Mover” Problem</w:t>
      </w:r>
    </w:p>
    <w:p w14:paraId="0C9875F3" w14:textId="77777777" w:rsidR="0046157A" w:rsidRPr="00CA1EF6" w:rsidRDefault="0046157A" w:rsidP="0046157A">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4FF1ABF1" w14:textId="77777777" w:rsidR="0046157A" w:rsidRPr="00CA1EF6" w:rsidRDefault="0046157A" w:rsidP="0046157A">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055E0D07" w14:textId="77777777" w:rsidR="0046157A" w:rsidRPr="00CA1EF6" w:rsidRDefault="0046157A" w:rsidP="0046157A">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04267C2B" w14:textId="77777777" w:rsidR="0046157A" w:rsidRPr="00CA1EF6" w:rsidRDefault="0046157A" w:rsidP="0046157A">
      <w:pPr>
        <w:rPr>
          <w:sz w:val="16"/>
        </w:rPr>
      </w:pPr>
      <w:r w:rsidRPr="00CA1EF6">
        <w:rPr>
          <w:sz w:val="16"/>
        </w:rPr>
        <w:t>Later, the Interim Report referred again to the constraining impact of competitive pressures on efforts to reform compensation systems:</w:t>
      </w:r>
    </w:p>
    <w:p w14:paraId="5376410E" w14:textId="77777777" w:rsidR="0046157A" w:rsidRPr="00CA1EF6" w:rsidRDefault="0046157A" w:rsidP="0046157A">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7AAAA234" w14:textId="77777777" w:rsidR="0046157A" w:rsidRDefault="0046157A" w:rsidP="0046157A">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7F1DA936" w14:textId="77777777" w:rsidR="0046157A" w:rsidRPr="00FC50CB" w:rsidRDefault="0046157A" w:rsidP="0046157A">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2FF1746E" w14:textId="77777777" w:rsidR="0046157A" w:rsidRPr="006B2067" w:rsidRDefault="0046157A" w:rsidP="0046157A">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5D0C6485" w14:textId="77777777" w:rsidR="0046157A" w:rsidRDefault="0046157A" w:rsidP="0046157A">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3F7923E0" w14:textId="77777777" w:rsidR="0046157A" w:rsidRDefault="0046157A" w:rsidP="0046157A">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25620EE2" w14:textId="77777777" w:rsidR="0046157A" w:rsidRPr="00671E33" w:rsidRDefault="0046157A" w:rsidP="0046157A">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3DE1CB05" w14:textId="77777777" w:rsidR="0046157A" w:rsidRPr="00784DD6" w:rsidRDefault="0046157A" w:rsidP="0046157A">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1A364D45" w14:textId="77777777" w:rsidR="0046157A" w:rsidRPr="00850C77" w:rsidRDefault="0046157A" w:rsidP="0046157A">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303F0A5D" w14:textId="77777777" w:rsidR="0046157A" w:rsidRPr="00671E33" w:rsidRDefault="0046157A" w:rsidP="0046157A">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7D7D5165" w14:textId="77777777" w:rsidR="0046157A" w:rsidRPr="00671E33" w:rsidRDefault="0046157A" w:rsidP="0046157A">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4BA8980F" w14:textId="77777777" w:rsidR="0046157A" w:rsidRPr="00892418" w:rsidRDefault="0046157A" w:rsidP="0046157A">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1DDE67C5" w14:textId="77777777" w:rsidR="0046157A" w:rsidRPr="00850C77" w:rsidRDefault="0046157A" w:rsidP="0046157A">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783FAEC1" w14:textId="77777777" w:rsidR="0046157A" w:rsidRPr="00671E33" w:rsidRDefault="0046157A" w:rsidP="0046157A">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3E20192D" w14:textId="77777777" w:rsidR="0046157A" w:rsidRPr="00671E33" w:rsidRDefault="0046157A" w:rsidP="0046157A">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70729EF3" w14:textId="77777777" w:rsidR="0046157A" w:rsidRPr="00671E33" w:rsidRDefault="0046157A" w:rsidP="0046157A">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7848B4AE" w14:textId="77777777" w:rsidR="0046157A" w:rsidRPr="00671E33" w:rsidRDefault="0046157A" w:rsidP="0046157A">
      <w:pPr>
        <w:rPr>
          <w:sz w:val="16"/>
        </w:rPr>
      </w:pPr>
      <w:r w:rsidRPr="00671E33">
        <w:t>[Omitted: Section 2, Tables 1-5]</w:t>
      </w:r>
    </w:p>
    <w:p w14:paraId="18486057" w14:textId="77777777" w:rsidR="0046157A" w:rsidRPr="00671E33" w:rsidRDefault="0046157A" w:rsidP="0046157A">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2BA49717" w14:textId="77777777" w:rsidR="0046157A" w:rsidRPr="00671E33" w:rsidRDefault="0046157A" w:rsidP="0046157A">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64450AA5" w14:textId="77777777" w:rsidR="0046157A" w:rsidRPr="00671E33" w:rsidRDefault="0046157A" w:rsidP="0046157A">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47B64C1C" w14:textId="77777777" w:rsidR="0046157A" w:rsidRPr="00671E33" w:rsidRDefault="0046157A" w:rsidP="0046157A">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3792A4CA" w14:textId="77777777" w:rsidR="0046157A" w:rsidRDefault="0046157A" w:rsidP="0046157A">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0FC8B253" w14:textId="77777777" w:rsidR="0046157A" w:rsidRDefault="0046157A" w:rsidP="0046157A">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216DE4EF" w14:textId="77777777" w:rsidR="0046157A" w:rsidRPr="00F00979" w:rsidRDefault="0046157A" w:rsidP="0046157A">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0FF462F1" w14:textId="77777777" w:rsidR="0046157A" w:rsidRPr="00E02963" w:rsidRDefault="0046157A" w:rsidP="0046157A">
      <w:pPr>
        <w:rPr>
          <w:sz w:val="16"/>
        </w:rPr>
      </w:pPr>
      <w:r w:rsidRPr="00E02963">
        <w:rPr>
          <w:sz w:val="16"/>
        </w:rPr>
        <w:t>Bank Workers in the US Labor Movement</w:t>
      </w:r>
    </w:p>
    <w:p w14:paraId="2D848148" w14:textId="77777777" w:rsidR="0046157A" w:rsidRPr="00D25662" w:rsidRDefault="0046157A" w:rsidP="0046157A">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4F6076CE" w14:textId="77777777" w:rsidR="0046157A" w:rsidRPr="00D25662" w:rsidRDefault="0046157A" w:rsidP="0046157A">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42BA99E6" w14:textId="77777777" w:rsidR="0046157A" w:rsidRPr="00D25662" w:rsidRDefault="0046157A" w:rsidP="0046157A">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0BAED6F6" w14:textId="77777777" w:rsidR="0046157A" w:rsidRPr="00D25662" w:rsidRDefault="0046157A" w:rsidP="0046157A">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4D795D01" w14:textId="77777777" w:rsidR="0046157A" w:rsidRPr="00D25662" w:rsidRDefault="0046157A" w:rsidP="0046157A">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43F1CDB3" w14:textId="77777777" w:rsidR="0046157A" w:rsidRPr="00D25662" w:rsidRDefault="0046157A" w:rsidP="0046157A">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2E6D19CE" w14:textId="77777777" w:rsidR="0046157A" w:rsidRPr="00D25662" w:rsidRDefault="0046157A" w:rsidP="0046157A">
      <w:pPr>
        <w:rPr>
          <w:sz w:val="16"/>
        </w:rPr>
      </w:pPr>
      <w:r w:rsidRPr="00D25662">
        <w:rPr>
          <w:sz w:val="16"/>
        </w:rPr>
        <w:t>Working Conditions in the Financial Industry</w:t>
      </w:r>
    </w:p>
    <w:p w14:paraId="2A83BC25" w14:textId="77777777" w:rsidR="0046157A" w:rsidRPr="00D25662" w:rsidRDefault="0046157A" w:rsidP="0046157A">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1AD595C9" w14:textId="77777777" w:rsidR="0046157A" w:rsidRPr="00D25662" w:rsidRDefault="0046157A" w:rsidP="0046157A">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0EDFF84B" w14:textId="77777777" w:rsidR="0046157A" w:rsidRPr="00D25662" w:rsidRDefault="0046157A" w:rsidP="0046157A">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41451888" w14:textId="77777777" w:rsidR="0046157A" w:rsidRPr="00D25662" w:rsidRDefault="0046157A" w:rsidP="0046157A">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12CAF798" w14:textId="77777777" w:rsidR="0046157A" w:rsidRPr="00D25662" w:rsidRDefault="0046157A" w:rsidP="0046157A">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0F894210" w14:textId="77777777" w:rsidR="0046157A" w:rsidRPr="00D25662" w:rsidRDefault="0046157A" w:rsidP="0046157A">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1FB80A00" w14:textId="77777777" w:rsidR="0046157A" w:rsidRPr="00D25662" w:rsidRDefault="0046157A" w:rsidP="0046157A">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72645F97" w14:textId="77777777" w:rsidR="0046157A" w:rsidRPr="00D25662" w:rsidRDefault="0046157A" w:rsidP="0046157A">
      <w:pPr>
        <w:rPr>
          <w:sz w:val="16"/>
        </w:rPr>
      </w:pPr>
      <w:r w:rsidRPr="00D25662">
        <w:rPr>
          <w:sz w:val="16"/>
        </w:rPr>
        <w:t>Financial Capital Enters the Grave-Digging Business</w:t>
      </w:r>
    </w:p>
    <w:p w14:paraId="0FB40989" w14:textId="77777777" w:rsidR="0046157A" w:rsidRPr="00D25662" w:rsidRDefault="0046157A" w:rsidP="0046157A">
      <w:pPr>
        <w:rPr>
          <w:sz w:val="16"/>
        </w:rPr>
      </w:pPr>
      <w:r w:rsidRPr="00D25662">
        <w:rPr>
          <w:sz w:val="16"/>
        </w:rPr>
        <w:t>“What the bourgeoisie . . . produces, above all, are its own grave-diggers.”</w:t>
      </w:r>
    </w:p>
    <w:p w14:paraId="08DE92FB" w14:textId="77777777" w:rsidR="0046157A" w:rsidRPr="00D25662" w:rsidRDefault="0046157A" w:rsidP="0046157A">
      <w:pPr>
        <w:rPr>
          <w:sz w:val="16"/>
        </w:rPr>
      </w:pPr>
      <w:r w:rsidRPr="00D25662">
        <w:rPr>
          <w:sz w:val="16"/>
        </w:rPr>
        <w:t>—Karl Marx and Frederick Engels (1848)</w:t>
      </w:r>
    </w:p>
    <w:p w14:paraId="5DB9623A" w14:textId="77777777" w:rsidR="0046157A" w:rsidRPr="00D25662" w:rsidRDefault="0046157A" w:rsidP="0046157A">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2BFA2A02" w14:textId="77777777" w:rsidR="0046157A" w:rsidRPr="00D25662" w:rsidRDefault="0046157A" w:rsidP="0046157A">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372A4786" w14:textId="77777777" w:rsidR="0046157A" w:rsidRDefault="0046157A" w:rsidP="0046157A">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6C06AD61" w14:textId="77777777" w:rsidR="0046157A" w:rsidRPr="00D25662" w:rsidRDefault="0046157A" w:rsidP="0046157A">
      <w:pPr>
        <w:pStyle w:val="Heading3"/>
      </w:pPr>
      <w:r>
        <w:t>Extra---1AC</w:t>
      </w:r>
    </w:p>
    <w:p w14:paraId="573649F0" w14:textId="77777777" w:rsidR="0046157A" w:rsidRDefault="0046157A" w:rsidP="0046157A">
      <w:pPr>
        <w:pStyle w:val="Heading4"/>
      </w:pPr>
      <w:r>
        <w:t xml:space="preserve">U.S. bank workers are modeled </w:t>
      </w:r>
      <w:r w:rsidRPr="001B4DF8">
        <w:rPr>
          <w:u w:val="single"/>
        </w:rPr>
        <w:t>internationally</w:t>
      </w:r>
      <w:r>
        <w:t xml:space="preserve">. </w:t>
      </w:r>
    </w:p>
    <w:p w14:paraId="58BF6503" w14:textId="77777777" w:rsidR="0046157A" w:rsidRPr="00433446" w:rsidRDefault="0046157A" w:rsidP="0046157A">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4193025A" w14:textId="77777777" w:rsidR="0046157A" w:rsidRPr="00BD3A75" w:rsidRDefault="0046157A" w:rsidP="0046157A">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3FCDFD81" w14:textId="77777777" w:rsidR="0046157A" w:rsidRPr="00C2347D" w:rsidRDefault="0046157A" w:rsidP="0046157A">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5C830A4A" w14:textId="77777777" w:rsidR="0046157A" w:rsidRPr="00C2347D" w:rsidRDefault="0046157A" w:rsidP="0046157A">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2A2E9D37" w14:textId="77777777" w:rsidR="0046157A" w:rsidRDefault="0046157A" w:rsidP="0046157A">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595202C6" w14:textId="77777777" w:rsidR="0046157A" w:rsidRDefault="0046157A" w:rsidP="0046157A">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3A413DD2" w14:textId="77777777" w:rsidR="0046157A" w:rsidRDefault="0046157A" w:rsidP="0046157A">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73ED7D99" w14:textId="77777777" w:rsidR="0046157A" w:rsidRPr="001B4DF8" w:rsidRDefault="0046157A" w:rsidP="0046157A">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78F84E64" w14:textId="77777777" w:rsidR="0046157A" w:rsidRPr="001B4DF8" w:rsidRDefault="0046157A" w:rsidP="0046157A">
      <w:pPr>
        <w:rPr>
          <w:sz w:val="16"/>
        </w:rPr>
      </w:pPr>
      <w:r w:rsidRPr="001B4DF8">
        <w:rPr>
          <w:sz w:val="16"/>
        </w:rPr>
        <w:t>Figure 1: Regulatory Inconsistencies in Banking Oversight: The Impact of Alternating Federal and State Supervision on CAMELS Ratings</w:t>
      </w:r>
    </w:p>
    <w:p w14:paraId="68E43D40" w14:textId="77777777" w:rsidR="0046157A" w:rsidRPr="00BD5F7C" w:rsidRDefault="0046157A" w:rsidP="0046157A">
      <w:r w:rsidRPr="00BD5F7C">
        <w:rPr>
          <w:noProof/>
        </w:rPr>
        <w:drawing>
          <wp:inline distT="0" distB="0" distL="0" distR="0" wp14:anchorId="7893EA1C" wp14:editId="5D892384">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170EA1E2" w14:textId="77777777" w:rsidR="0046157A" w:rsidRPr="001B4DF8" w:rsidRDefault="0046157A" w:rsidP="0046157A">
      <w:pPr>
        <w:rPr>
          <w:sz w:val="16"/>
        </w:rPr>
      </w:pPr>
      <w:r w:rsidRPr="001B4DF8">
        <w:rPr>
          <w:sz w:val="16"/>
        </w:rPr>
        <w:t>Source: Agarwal et al. (2014).</w:t>
      </w:r>
    </w:p>
    <w:p w14:paraId="27652894" w14:textId="77777777" w:rsidR="0046157A" w:rsidRPr="00BD5F7C" w:rsidRDefault="0046157A" w:rsidP="0046157A">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6ED2888F" w14:textId="77777777" w:rsidR="0046157A" w:rsidRPr="001B4DF8" w:rsidRDefault="0046157A" w:rsidP="0046157A">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1DCDCB24" w14:textId="77777777" w:rsidR="0046157A" w:rsidRDefault="0046157A" w:rsidP="0046157A">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2D5772EB" w14:textId="77777777" w:rsidR="0046157A" w:rsidRDefault="0046157A" w:rsidP="0046157A">
      <w:pPr>
        <w:pStyle w:val="Heading1"/>
      </w:pPr>
      <w:r>
        <w:t>1AR</w:t>
      </w:r>
    </w:p>
    <w:p w14:paraId="0EE06CC1" w14:textId="77777777" w:rsidR="0046157A" w:rsidRDefault="0046157A" w:rsidP="0046157A">
      <w:pPr>
        <w:pStyle w:val="Heading2"/>
      </w:pPr>
      <w:r>
        <w:t>Adv---Brazil</w:t>
      </w:r>
    </w:p>
    <w:p w14:paraId="52B8D140" w14:textId="77777777" w:rsidR="0046157A" w:rsidRDefault="0046157A" w:rsidP="0046157A">
      <w:pPr>
        <w:pStyle w:val="Heading3"/>
      </w:pPr>
      <w:r>
        <w:t>1AR---Solvency</w:t>
      </w:r>
    </w:p>
    <w:p w14:paraId="5D453D0D" w14:textId="77777777" w:rsidR="0046157A" w:rsidRDefault="0046157A" w:rsidP="0046157A">
      <w:pPr>
        <w:pStyle w:val="Heading3"/>
      </w:pPr>
      <w:r>
        <w:t>1AR---Brazil Thumper</w:t>
      </w:r>
    </w:p>
    <w:p w14:paraId="028E94AE" w14:textId="77777777" w:rsidR="0046157A" w:rsidRDefault="0046157A" w:rsidP="0046157A">
      <w:pPr>
        <w:pStyle w:val="Heading2"/>
      </w:pPr>
      <w:r>
        <w:t>Adv---Systemic Risk</w:t>
      </w:r>
    </w:p>
    <w:p w14:paraId="32EA9268" w14:textId="77777777" w:rsidR="0046157A" w:rsidRDefault="0046157A" w:rsidP="0046157A">
      <w:pPr>
        <w:pStyle w:val="Heading3"/>
      </w:pPr>
      <w:r>
        <w:t xml:space="preserve">   1AR---Financialization</w:t>
      </w:r>
    </w:p>
    <w:p w14:paraId="26C6DBB3" w14:textId="77777777" w:rsidR="0046157A" w:rsidRDefault="0046157A" w:rsidP="0046157A">
      <w:pPr>
        <w:pStyle w:val="Heading3"/>
      </w:pPr>
      <w:r>
        <w:t xml:space="preserve">   1AR---AT: Growth High</w:t>
      </w:r>
    </w:p>
    <w:p w14:paraId="59185859" w14:textId="77777777" w:rsidR="0046157A" w:rsidRDefault="0046157A" w:rsidP="0046157A">
      <w:pPr>
        <w:pStyle w:val="Heading2"/>
      </w:pPr>
      <w:r>
        <w:t>Weaken CP</w:t>
      </w:r>
    </w:p>
    <w:p w14:paraId="16024519" w14:textId="77777777" w:rsidR="0046157A" w:rsidRPr="00993BDC" w:rsidRDefault="0046157A" w:rsidP="0046157A"/>
    <w:p w14:paraId="70217FBC" w14:textId="77777777" w:rsidR="0046157A" w:rsidRDefault="0046157A" w:rsidP="0046157A">
      <w:pPr>
        <w:pStyle w:val="Heading3"/>
      </w:pPr>
      <w:r>
        <w:t xml:space="preserve">   1AR---Weaken CP---Ban Perm</w:t>
      </w:r>
    </w:p>
    <w:p w14:paraId="138EB5AC" w14:textId="77777777" w:rsidR="0046157A" w:rsidRDefault="0046157A" w:rsidP="0046157A">
      <w:pPr>
        <w:pStyle w:val="Heading3"/>
      </w:pPr>
      <w:r>
        <w:t xml:space="preserve">   1AR---Weaken CP---Confidence Deficit</w:t>
      </w:r>
    </w:p>
    <w:p w14:paraId="64DC4094" w14:textId="77777777" w:rsidR="0046157A" w:rsidRDefault="0046157A" w:rsidP="0046157A">
      <w:pPr>
        <w:pStyle w:val="Heading3"/>
      </w:pPr>
      <w:r>
        <w:t xml:space="preserve">   1AR---Weaken CP---General Strike UQ</w:t>
      </w:r>
    </w:p>
    <w:p w14:paraId="2E24B5AC" w14:textId="77777777" w:rsidR="0046157A" w:rsidRDefault="0046157A" w:rsidP="0046157A">
      <w:pPr>
        <w:pStyle w:val="Heading2"/>
      </w:pPr>
      <w:r>
        <w:t>Guidance CP</w:t>
      </w:r>
    </w:p>
    <w:p w14:paraId="515A4A78" w14:textId="77777777" w:rsidR="0046157A" w:rsidRDefault="0046157A" w:rsidP="0046157A">
      <w:pPr>
        <w:pStyle w:val="Heading2"/>
      </w:pPr>
      <w:r>
        <w:t>Midterms DA</w:t>
      </w:r>
    </w:p>
    <w:p w14:paraId="0FE7C646" w14:textId="77777777" w:rsidR="0046157A" w:rsidRDefault="0046157A" w:rsidP="0046157A">
      <w:pPr>
        <w:pStyle w:val="Heading3"/>
      </w:pPr>
      <w:r>
        <w:t>AT: Overview</w:t>
      </w:r>
    </w:p>
    <w:p w14:paraId="36776C61" w14:textId="77777777" w:rsidR="0046157A" w:rsidRPr="0008326F" w:rsidRDefault="0046157A" w:rsidP="0046157A">
      <w:pPr>
        <w:pStyle w:val="Heading4"/>
      </w:pPr>
      <w:r>
        <w:t>No climate or pandemics impact. Inserted for reference.</w:t>
      </w:r>
    </w:p>
    <w:p w14:paraId="1E8590EB" w14:textId="77777777" w:rsidR="0046157A" w:rsidRPr="0083786D" w:rsidRDefault="0046157A" w:rsidP="0046157A">
      <w:pPr>
        <w:rPr>
          <w:rFonts w:eastAsia="Aptos"/>
        </w:rPr>
      </w:pPr>
      <w:r w:rsidRPr="0083786D">
        <w:rPr>
          <w:rFonts w:eastAsia="Aptos"/>
        </w:rPr>
        <w:t xml:space="preserve">Gate and </w:t>
      </w:r>
      <w:r w:rsidRPr="0083786D">
        <w:rPr>
          <w:rFonts w:eastAsia="Aptos"/>
          <w:b/>
          <w:bCs/>
          <w:sz w:val="26"/>
        </w:rPr>
        <w:t>Hartung 11-27</w:t>
      </w:r>
      <w:r w:rsidRPr="0083786D">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05154C62" w14:textId="77777777" w:rsidR="0046157A" w:rsidRDefault="0046157A" w:rsidP="0046157A">
      <w:pPr>
        <w:rPr>
          <w:rFonts w:eastAsia="Aptos"/>
          <w:sz w:val="16"/>
        </w:rPr>
      </w:pPr>
      <w:r w:rsidRPr="0083786D">
        <w:rPr>
          <w:rFonts w:eastAsia="Aptos"/>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83786D">
        <w:rPr>
          <w:rFonts w:eastAsia="Aptos"/>
          <w:highlight w:val="cyan"/>
          <w:u w:val="single"/>
        </w:rPr>
        <w:t>Golden Dome will</w:t>
      </w:r>
      <w:r w:rsidRPr="0083786D">
        <w:rPr>
          <w:rFonts w:eastAsia="Aptos"/>
          <w:sz w:val="16"/>
        </w:rPr>
        <w:t xml:space="preserve"> undoubtedly </w:t>
      </w:r>
      <w:r w:rsidRPr="0083786D">
        <w:rPr>
          <w:rFonts w:eastAsia="Aptos"/>
          <w:highlight w:val="cyan"/>
          <w:u w:val="single"/>
        </w:rPr>
        <w:t>siphon into the military</w:t>
      </w:r>
      <w:r w:rsidRPr="0083786D">
        <w:rPr>
          <w:rFonts w:eastAsia="Aptos"/>
          <w:u w:val="single"/>
        </w:rPr>
        <w:t xml:space="preserve"> sector </w:t>
      </w:r>
      <w:r w:rsidRPr="0083786D">
        <w:rPr>
          <w:rFonts w:eastAsia="Aptos"/>
          <w:highlight w:val="cyan"/>
          <w:u w:val="single"/>
        </w:rPr>
        <w:t>significant</w:t>
      </w:r>
      <w:r w:rsidRPr="0083786D">
        <w:rPr>
          <w:rFonts w:eastAsia="Aptos"/>
          <w:u w:val="single"/>
        </w:rPr>
        <w:t xml:space="preserve"> numbers of </w:t>
      </w:r>
      <w:r w:rsidRPr="0083786D">
        <w:rPr>
          <w:rFonts w:eastAsia="Aptos"/>
          <w:highlight w:val="cyan"/>
          <w:u w:val="single"/>
        </w:rPr>
        <w:t>scientists and engineers who</w:t>
      </w:r>
      <w:r w:rsidRPr="0083786D">
        <w:rPr>
          <w:rFonts w:eastAsia="Aptos"/>
          <w:u w:val="single"/>
        </w:rPr>
        <w:t xml:space="preserve"> might </w:t>
      </w:r>
      <w:r w:rsidRPr="0083786D">
        <w:rPr>
          <w:rFonts w:eastAsia="Aptos"/>
          <w:highlight w:val="cyan"/>
          <w:u w:val="single"/>
        </w:rPr>
        <w:t>otherwise</w:t>
      </w:r>
      <w:r w:rsidRPr="0083786D">
        <w:rPr>
          <w:rFonts w:eastAsia="Aptos"/>
          <w:sz w:val="16"/>
        </w:rPr>
        <w:t xml:space="preserve"> be trying to </w:t>
      </w:r>
      <w:r w:rsidRPr="0083786D">
        <w:rPr>
          <w:rFonts w:eastAsia="Aptos"/>
          <w:highlight w:val="cyan"/>
          <w:u w:val="single"/>
        </w:rPr>
        <w:t>solve</w:t>
      </w:r>
      <w:r w:rsidRPr="0083786D">
        <w:rPr>
          <w:rFonts w:eastAsia="Aptos"/>
          <w:sz w:val="16"/>
          <w:highlight w:val="cyan"/>
        </w:rPr>
        <w:t xml:space="preserve"> </w:t>
      </w:r>
      <w:r w:rsidRPr="0083786D">
        <w:rPr>
          <w:rFonts w:eastAsia="Aptos"/>
          <w:highlight w:val="cyan"/>
          <w:u w:val="single"/>
        </w:rPr>
        <w:t>environmental and public health problems</w:t>
      </w:r>
      <w:r w:rsidRPr="0083786D">
        <w:rPr>
          <w:rFonts w:eastAsia="Aptos"/>
          <w:sz w:val="16"/>
        </w:rPr>
        <w:t xml:space="preserve">, </w:t>
      </w:r>
      <w:r w:rsidRPr="0083786D">
        <w:rPr>
          <w:rFonts w:eastAsia="Aptos"/>
          <w:b/>
          <w:iCs/>
          <w:highlight w:val="cyan"/>
          <w:u w:val="single"/>
          <w:bdr w:val="single" w:sz="8" w:space="0" w:color="auto"/>
        </w:rPr>
        <w:t>undermining</w:t>
      </w:r>
      <w:r w:rsidRPr="0083786D">
        <w:rPr>
          <w:rFonts w:eastAsia="Aptos"/>
          <w:sz w:val="16"/>
        </w:rPr>
        <w:t xml:space="preserve"> this country’s </w:t>
      </w:r>
      <w:r w:rsidRPr="0083786D">
        <w:rPr>
          <w:rFonts w:eastAsia="Aptos"/>
          <w:highlight w:val="cyan"/>
          <w:u w:val="single"/>
        </w:rPr>
        <w:t>ability to deal with</w:t>
      </w:r>
      <w:r w:rsidRPr="0083786D">
        <w:rPr>
          <w:rFonts w:eastAsia="Aptos"/>
          <w:sz w:val="16"/>
          <w:highlight w:val="cyan"/>
        </w:rPr>
        <w:t xml:space="preserve"> </w:t>
      </w:r>
      <w:r w:rsidRPr="0083786D">
        <w:rPr>
          <w:rFonts w:eastAsia="Aptos"/>
          <w:b/>
          <w:iCs/>
          <w:highlight w:val="cyan"/>
          <w:u w:val="single"/>
          <w:bdr w:val="single" w:sz="8" w:space="0" w:color="auto"/>
        </w:rPr>
        <w:t xml:space="preserve">the </w:t>
      </w:r>
      <w:r w:rsidRPr="0083786D">
        <w:rPr>
          <w:rFonts w:eastAsia="Aptos"/>
          <w:b/>
          <w:iCs/>
          <w:sz w:val="40"/>
          <w:szCs w:val="40"/>
          <w:highlight w:val="cyan"/>
          <w:u w:val="single"/>
          <w:bdr w:val="single" w:sz="8" w:space="0" w:color="auto"/>
        </w:rPr>
        <w:t>greatest threats to our lives</w:t>
      </w:r>
      <w:r w:rsidRPr="0083786D">
        <w:rPr>
          <w:rFonts w:eastAsia="Aptos"/>
          <w:sz w:val="16"/>
        </w:rPr>
        <w:t xml:space="preserve"> and livelihoods </w:t>
      </w:r>
      <w:r w:rsidRPr="0083786D">
        <w:rPr>
          <w:rFonts w:eastAsia="Aptos"/>
          <w:u w:val="single"/>
        </w:rPr>
        <w:t>to fund a defense system that will never actually be able to defend us</w:t>
      </w:r>
      <w:r w:rsidRPr="0083786D">
        <w:rPr>
          <w:rFonts w:eastAsia="Aptos"/>
          <w:sz w:val="16"/>
        </w:rPr>
        <w:t>.</w:t>
      </w:r>
    </w:p>
    <w:p w14:paraId="7135C0AA" w14:textId="77777777" w:rsidR="0046157A" w:rsidRDefault="0046157A" w:rsidP="0046157A">
      <w:pPr>
        <w:pStyle w:val="Heading3"/>
      </w:pPr>
      <w:r>
        <w:t>AT: Fiat Shields</w:t>
      </w:r>
    </w:p>
    <w:p w14:paraId="75384DFA" w14:textId="77777777" w:rsidR="0046157A" w:rsidRDefault="0046157A" w:rsidP="0046157A">
      <w:pPr>
        <w:pStyle w:val="Heading3"/>
      </w:pPr>
      <w:r>
        <w:t xml:space="preserve">   1AR---Dome---AT: Fails</w:t>
      </w:r>
    </w:p>
    <w:p w14:paraId="04B3439B" w14:textId="77777777" w:rsidR="0046157A" w:rsidRDefault="0046157A" w:rsidP="0046157A">
      <w:pPr>
        <w:pStyle w:val="Heading4"/>
      </w:pPr>
      <w:r>
        <w:t xml:space="preserve">Even </w:t>
      </w:r>
      <w:r w:rsidRPr="004C5A5C">
        <w:rPr>
          <w:u w:val="single"/>
        </w:rPr>
        <w:t>partial</w:t>
      </w:r>
      <w:r>
        <w:t xml:space="preserve"> success deters AND </w:t>
      </w:r>
      <w:r w:rsidRPr="000F76B1">
        <w:rPr>
          <w:u w:val="single"/>
        </w:rPr>
        <w:t>prevents</w:t>
      </w:r>
      <w:r>
        <w:t xml:space="preserve"> nuke wars from being </w:t>
      </w:r>
      <w:r w:rsidRPr="000F76B1">
        <w:rPr>
          <w:u w:val="single"/>
        </w:rPr>
        <w:t>existential</w:t>
      </w:r>
      <w:r>
        <w:t>.</w:t>
      </w:r>
    </w:p>
    <w:p w14:paraId="6C354ADA" w14:textId="77777777" w:rsidR="0046157A" w:rsidRDefault="0046157A" w:rsidP="0046157A">
      <w:r w:rsidRPr="005B5DD7">
        <w:rPr>
          <w:rStyle w:val="Style13ptBold"/>
        </w:rPr>
        <w:t>Payne 25</w:t>
      </w:r>
      <w:r>
        <w:t xml:space="preserve"> [Keith B. Payne (Professor Emeritus of Defense and Strategic Studies, </w:t>
      </w:r>
      <w:r w:rsidRPr="005B5DD7">
        <w:rPr>
          <w:b/>
          <w:bCs/>
          <w:i/>
          <w:iCs/>
          <w:color w:val="75100C"/>
        </w:rPr>
        <w:t>Missouri State University</w:t>
      </w:r>
      <w:r>
        <w:t xml:space="preserve">; Co-founder, National Institute for Public Policy; Former Deputy Assistant Secretary of Defense; Former Senior Advisor to the Office of the Secretary of Defense; Former Commissioner, </w:t>
      </w:r>
      <w:r w:rsidRPr="005B5DD7">
        <w:t>Congressional Commission on the Strategic Posture of the United States</w:t>
      </w:r>
      <w:r>
        <w:t xml:space="preserve">; </w:t>
      </w:r>
      <w:r w:rsidRPr="005B5DD7">
        <w:t>Ph</w:t>
      </w:r>
      <w:r>
        <w:t>.D. in</w:t>
      </w:r>
      <w:r w:rsidRPr="005B5DD7">
        <w:t xml:space="preserve"> International Relations,</w:t>
      </w:r>
      <w:r>
        <w:t xml:space="preserve"> </w:t>
      </w:r>
      <w:r w:rsidRPr="005B5DD7">
        <w:t>University of Southern California</w:t>
      </w:r>
      <w:r>
        <w:t>), 6-18-2025, "Why Does America Need Golden Dome?" National Institute for Public Policy, No. 628, https://nipp.org/information_series/keith-b-payne-why-does-america-need-golden-dome-no-628-june-18-2025/, njn]</w:t>
      </w:r>
    </w:p>
    <w:p w14:paraId="53857A37" w14:textId="77777777" w:rsidR="0046157A" w:rsidRDefault="0046157A" w:rsidP="0046157A">
      <w:pPr>
        <w:rPr>
          <w:sz w:val="16"/>
        </w:rPr>
      </w:pPr>
      <w:r w:rsidRPr="004C5A5C">
        <w:rPr>
          <w:sz w:val="16"/>
        </w:rPr>
        <w:t xml:space="preserve">Second, </w:t>
      </w:r>
      <w:r w:rsidRPr="004C5A5C">
        <w:rPr>
          <w:rStyle w:val="StyleUnderline"/>
        </w:rPr>
        <w:t xml:space="preserve">Golden Dome need not protect </w:t>
      </w:r>
      <w:r w:rsidRPr="004C5A5C">
        <w:rPr>
          <w:rStyle w:val="Emphasis"/>
        </w:rPr>
        <w:t>perfectly</w:t>
      </w:r>
      <w:r w:rsidRPr="004C5A5C">
        <w:rPr>
          <w:rStyle w:val="StyleUnderline"/>
        </w:rPr>
        <w:t xml:space="preserve"> to be of </w:t>
      </w:r>
      <w:r w:rsidRPr="004C5A5C">
        <w:rPr>
          <w:rStyle w:val="Emphasis"/>
        </w:rPr>
        <w:t>great value</w:t>
      </w:r>
      <w:r w:rsidRPr="004C5A5C">
        <w:rPr>
          <w:sz w:val="16"/>
        </w:rPr>
        <w:t>—</w:t>
      </w:r>
      <w:r w:rsidRPr="004C5A5C">
        <w:rPr>
          <w:rStyle w:val="StyleUnderline"/>
          <w:highlight w:val="cyan"/>
        </w:rPr>
        <w:t xml:space="preserve">perfection </w:t>
      </w:r>
      <w:r w:rsidRPr="004C5A5C">
        <w:rPr>
          <w:rStyle w:val="Emphasis"/>
          <w:highlight w:val="cyan"/>
        </w:rPr>
        <w:t>rarely</w:t>
      </w:r>
      <w:r w:rsidRPr="004C5A5C">
        <w:rPr>
          <w:rStyle w:val="StyleUnderline"/>
          <w:highlight w:val="cyan"/>
        </w:rPr>
        <w:t xml:space="preserve"> exists and is</w:t>
      </w:r>
      <w:r w:rsidRPr="004C5A5C">
        <w:rPr>
          <w:rStyle w:val="StyleUnderline"/>
        </w:rPr>
        <w:t xml:space="preserve"> a </w:t>
      </w:r>
      <w:r w:rsidRPr="004C5A5C">
        <w:rPr>
          <w:rStyle w:val="Emphasis"/>
          <w:highlight w:val="cyan"/>
        </w:rPr>
        <w:t>contrived</w:t>
      </w:r>
      <w:r w:rsidRPr="004C5A5C">
        <w:rPr>
          <w:rStyle w:val="StyleUnderline"/>
        </w:rPr>
        <w:t xml:space="preserve"> standard by which to criticize U.S. missile defense</w:t>
      </w:r>
      <w:r w:rsidRPr="004C5A5C">
        <w:rPr>
          <w:sz w:val="16"/>
        </w:rPr>
        <w:t xml:space="preserve">.  </w:t>
      </w:r>
      <w:r w:rsidRPr="004C5A5C">
        <w:rPr>
          <w:rStyle w:val="StyleUnderline"/>
        </w:rPr>
        <w:t>Golden Dome’s “</w:t>
      </w:r>
      <w:r w:rsidRPr="004C5A5C">
        <w:rPr>
          <w:rStyle w:val="Emphasis"/>
          <w:highlight w:val="cyan"/>
        </w:rPr>
        <w:t>progressive</w:t>
      </w:r>
      <w:r w:rsidRPr="004C5A5C">
        <w:rPr>
          <w:rStyle w:val="StyleUnderline"/>
        </w:rPr>
        <w:t xml:space="preserve">” </w:t>
      </w:r>
      <w:r w:rsidRPr="004C5A5C">
        <w:rPr>
          <w:rStyle w:val="StyleUnderline"/>
          <w:highlight w:val="cyan"/>
        </w:rPr>
        <w:t>protection</w:t>
      </w:r>
      <w:r w:rsidRPr="004C5A5C">
        <w:rPr>
          <w:rStyle w:val="StyleUnderline"/>
        </w:rPr>
        <w:t xml:space="preserve"> of U.S. citizens, critical </w:t>
      </w:r>
      <w:r w:rsidRPr="004C5A5C">
        <w:rPr>
          <w:rStyle w:val="Emphasis"/>
        </w:rPr>
        <w:t>infra</w:t>
      </w:r>
      <w:r w:rsidRPr="004C5A5C">
        <w:rPr>
          <w:rStyle w:val="StyleUnderline"/>
        </w:rPr>
        <w:t xml:space="preserve">structure and </w:t>
      </w:r>
      <w:r w:rsidRPr="004C5A5C">
        <w:rPr>
          <w:rStyle w:val="Emphasis"/>
        </w:rPr>
        <w:t>nuc</w:t>
      </w:r>
      <w:r w:rsidRPr="004C5A5C">
        <w:rPr>
          <w:rStyle w:val="StyleUnderline"/>
        </w:rPr>
        <w:t>lear capabilities</w:t>
      </w:r>
      <w:r w:rsidRPr="004C5A5C">
        <w:rPr>
          <w:sz w:val="16"/>
        </w:rPr>
        <w:t xml:space="preserve">, even though imperfect, </w:t>
      </w:r>
      <w:r w:rsidRPr="004C5A5C">
        <w:rPr>
          <w:rStyle w:val="StyleUnderline"/>
        </w:rPr>
        <w:t xml:space="preserve">will </w:t>
      </w:r>
      <w:r w:rsidRPr="004C5A5C">
        <w:rPr>
          <w:rStyle w:val="StyleUnderline"/>
          <w:highlight w:val="cyan"/>
        </w:rPr>
        <w:t>contribute to</w:t>
      </w:r>
      <w:r w:rsidRPr="004C5A5C">
        <w:rPr>
          <w:rStyle w:val="StyleUnderline"/>
        </w:rPr>
        <w:t xml:space="preserve"> the </w:t>
      </w:r>
      <w:r w:rsidRPr="004C5A5C">
        <w:rPr>
          <w:rStyle w:val="Emphasis"/>
          <w:highlight w:val="cyan"/>
        </w:rPr>
        <w:t>credibil</w:t>
      </w:r>
      <w:r w:rsidRPr="000F76B1">
        <w:rPr>
          <w:rStyle w:val="StyleUnderline"/>
        </w:rPr>
        <w:t>ity</w:t>
      </w:r>
      <w:r w:rsidRPr="004C5A5C">
        <w:rPr>
          <w:rStyle w:val="StyleUnderline"/>
        </w:rPr>
        <w:t xml:space="preserve"> </w:t>
      </w:r>
      <w:r w:rsidRPr="000F76B1">
        <w:rPr>
          <w:rStyle w:val="StyleUnderline"/>
          <w:highlight w:val="cyan"/>
        </w:rPr>
        <w:t xml:space="preserve">and </w:t>
      </w:r>
      <w:r w:rsidRPr="000F76B1">
        <w:rPr>
          <w:rStyle w:val="Emphasis"/>
          <w:highlight w:val="cyan"/>
        </w:rPr>
        <w:t>capabil</w:t>
      </w:r>
      <w:r w:rsidRPr="000F76B1">
        <w:rPr>
          <w:rStyle w:val="StyleUnderline"/>
        </w:rPr>
        <w:t>ity</w:t>
      </w:r>
      <w:r w:rsidRPr="004C5A5C">
        <w:rPr>
          <w:rStyle w:val="StyleUnderline"/>
        </w:rPr>
        <w:t xml:space="preserve"> of U.S. </w:t>
      </w:r>
      <w:r w:rsidRPr="000F76B1">
        <w:rPr>
          <w:rStyle w:val="Emphasis"/>
          <w:highlight w:val="cyan"/>
        </w:rPr>
        <w:t>deterrence</w:t>
      </w:r>
      <w:r w:rsidRPr="004C5A5C">
        <w:rPr>
          <w:rStyle w:val="StyleUnderline"/>
        </w:rPr>
        <w:t xml:space="preserve"> strategies</w:t>
      </w:r>
      <w:r w:rsidRPr="004C5A5C">
        <w:rPr>
          <w:sz w:val="16"/>
        </w:rPr>
        <w:t xml:space="preserve">.  </w:t>
      </w:r>
      <w:r w:rsidRPr="004C7816">
        <w:rPr>
          <w:sz w:val="16"/>
        </w:rPr>
        <w:t xml:space="preserve">And, in the event of war, </w:t>
      </w:r>
      <w:r w:rsidRPr="004C7816">
        <w:rPr>
          <w:rStyle w:val="Emphasis"/>
        </w:rPr>
        <w:t>less than</w:t>
      </w:r>
      <w:r w:rsidRPr="004C5A5C">
        <w:rPr>
          <w:rStyle w:val="StyleUnderline"/>
        </w:rPr>
        <w:t xml:space="preserve"> perfect defenses could help </w:t>
      </w:r>
      <w:r w:rsidRPr="004C5A5C">
        <w:rPr>
          <w:rStyle w:val="Emphasis"/>
          <w:highlight w:val="cyan"/>
        </w:rPr>
        <w:t>limit</w:t>
      </w:r>
      <w:r w:rsidRPr="004C5A5C">
        <w:rPr>
          <w:rStyle w:val="StyleUnderline"/>
          <w:highlight w:val="cyan"/>
        </w:rPr>
        <w:t xml:space="preserve"> damage to</w:t>
      </w:r>
      <w:r w:rsidRPr="004C5A5C">
        <w:rPr>
          <w:rStyle w:val="StyleUnderline"/>
        </w:rPr>
        <w:t xml:space="preserve"> U.S. </w:t>
      </w:r>
      <w:r w:rsidRPr="004C5A5C">
        <w:rPr>
          <w:rStyle w:val="StyleUnderline"/>
          <w:highlight w:val="cyan"/>
        </w:rPr>
        <w:t>society</w:t>
      </w:r>
      <w:r w:rsidRPr="004C5A5C">
        <w:rPr>
          <w:sz w:val="16"/>
        </w:rPr>
        <w:t xml:space="preserve">, particularly </w:t>
      </w:r>
      <w:r w:rsidRPr="004C5A5C">
        <w:rPr>
          <w:rStyle w:val="StyleUnderline"/>
          <w:highlight w:val="cyan"/>
        </w:rPr>
        <w:t>in</w:t>
      </w:r>
      <w:r w:rsidRPr="004C5A5C">
        <w:rPr>
          <w:rStyle w:val="StyleUnderline"/>
        </w:rPr>
        <w:t xml:space="preserve"> the </w:t>
      </w:r>
      <w:r w:rsidRPr="004C5A5C">
        <w:rPr>
          <w:rStyle w:val="StyleUnderline"/>
          <w:highlight w:val="cyan"/>
        </w:rPr>
        <w:t xml:space="preserve">event of </w:t>
      </w:r>
      <w:r w:rsidRPr="004C5A5C">
        <w:rPr>
          <w:rStyle w:val="Emphasis"/>
          <w:highlight w:val="cyan"/>
        </w:rPr>
        <w:t>limited</w:t>
      </w:r>
      <w:r w:rsidRPr="004C5A5C">
        <w:rPr>
          <w:rStyle w:val="StyleUnderline"/>
        </w:rPr>
        <w:t xml:space="preserve"> coercive nuclear </w:t>
      </w:r>
      <w:r w:rsidRPr="004C5A5C">
        <w:rPr>
          <w:rStyle w:val="StyleUnderline"/>
          <w:highlight w:val="cyan"/>
        </w:rPr>
        <w:t xml:space="preserve">attacks, and </w:t>
      </w:r>
      <w:r w:rsidRPr="004C5A5C">
        <w:rPr>
          <w:rStyle w:val="Emphasis"/>
          <w:highlight w:val="cyan"/>
        </w:rPr>
        <w:t>strengthen</w:t>
      </w:r>
      <w:r w:rsidRPr="004C5A5C">
        <w:rPr>
          <w:rStyle w:val="StyleUnderline"/>
        </w:rPr>
        <w:t xml:space="preserve"> the </w:t>
      </w:r>
      <w:r w:rsidRPr="004C5A5C">
        <w:rPr>
          <w:rStyle w:val="Emphasis"/>
        </w:rPr>
        <w:t>resiliency</w:t>
      </w:r>
      <w:r w:rsidRPr="004C5A5C">
        <w:rPr>
          <w:rStyle w:val="StyleUnderline"/>
        </w:rPr>
        <w:t xml:space="preserve"> of</w:t>
      </w:r>
      <w:r w:rsidRPr="004C5A5C">
        <w:rPr>
          <w:sz w:val="16"/>
        </w:rPr>
        <w:t xml:space="preserve"> U.S. nuclear and non-nuclear </w:t>
      </w:r>
      <w:r w:rsidRPr="004C5A5C">
        <w:rPr>
          <w:rStyle w:val="Emphasis"/>
          <w:highlight w:val="cyan"/>
        </w:rPr>
        <w:t>power-projection</w:t>
      </w:r>
      <w:r w:rsidRPr="004C5A5C">
        <w:rPr>
          <w:rStyle w:val="StyleUnderline"/>
        </w:rPr>
        <w:t xml:space="preserve"> forces</w:t>
      </w:r>
      <w:r w:rsidRPr="004C5A5C">
        <w:rPr>
          <w:sz w:val="16"/>
        </w:rPr>
        <w:t xml:space="preserve">—thereby </w:t>
      </w:r>
      <w:r w:rsidRPr="004C5A5C">
        <w:rPr>
          <w:rStyle w:val="StyleUnderline"/>
          <w:highlight w:val="cyan"/>
        </w:rPr>
        <w:t>contributing to</w:t>
      </w:r>
      <w:r w:rsidRPr="004C5A5C">
        <w:rPr>
          <w:rStyle w:val="StyleUnderline"/>
        </w:rPr>
        <w:t xml:space="preserve"> the </w:t>
      </w:r>
      <w:r w:rsidRPr="004C5A5C">
        <w:rPr>
          <w:rStyle w:val="Emphasis"/>
          <w:highlight w:val="cyan"/>
        </w:rPr>
        <w:t>forward defense</w:t>
      </w:r>
      <w:r w:rsidRPr="004C5A5C">
        <w:rPr>
          <w:rStyle w:val="StyleUnderline"/>
        </w:rPr>
        <w:t xml:space="preserve"> of allies and </w:t>
      </w:r>
      <w:r w:rsidRPr="004C5A5C">
        <w:rPr>
          <w:rStyle w:val="Emphasis"/>
        </w:rPr>
        <w:t>defeat</w:t>
      </w:r>
      <w:r w:rsidRPr="004C5A5C">
        <w:rPr>
          <w:rStyle w:val="StyleUnderline"/>
        </w:rPr>
        <w:t xml:space="preserve"> of opponents</w:t>
      </w:r>
      <w:r w:rsidRPr="004C5A5C">
        <w:rPr>
          <w:sz w:val="16"/>
        </w:rPr>
        <w:t>.</w:t>
      </w:r>
    </w:p>
    <w:p w14:paraId="42AE74E9" w14:textId="77777777" w:rsidR="0046157A" w:rsidRDefault="0046157A" w:rsidP="0046157A">
      <w:pPr>
        <w:pStyle w:val="Heading3"/>
      </w:pPr>
      <w:r>
        <w:t xml:space="preserve">   1AR---Dome Good---AT: Arms Control</w:t>
      </w:r>
    </w:p>
    <w:p w14:paraId="39C7DBD2" w14:textId="77777777" w:rsidR="0046157A" w:rsidRDefault="0046157A" w:rsidP="0046157A">
      <w:pPr>
        <w:pStyle w:val="Heading4"/>
      </w:pPr>
      <w:r>
        <w:t xml:space="preserve">Arms control is </w:t>
      </w:r>
      <w:r w:rsidRPr="005D6D70">
        <w:rPr>
          <w:u w:val="single"/>
        </w:rPr>
        <w:t>our offense</w:t>
      </w:r>
      <w:r>
        <w:t xml:space="preserve">---only </w:t>
      </w:r>
      <w:r w:rsidRPr="005D6D70">
        <w:rPr>
          <w:u w:val="single"/>
        </w:rPr>
        <w:t>missile defense</w:t>
      </w:r>
      <w:r>
        <w:t xml:space="preserve"> solves.</w:t>
      </w:r>
    </w:p>
    <w:p w14:paraId="4348E493" w14:textId="77777777" w:rsidR="0046157A" w:rsidRDefault="0046157A" w:rsidP="0046157A">
      <w:r w:rsidRPr="005B5DD7">
        <w:rPr>
          <w:rStyle w:val="Style13ptBold"/>
        </w:rPr>
        <w:t>Payne 25</w:t>
      </w:r>
      <w:r>
        <w:t xml:space="preserve"> [Keith B. Payne (Professor Emeritus of Defense and Strategic Studies, </w:t>
      </w:r>
      <w:r w:rsidRPr="005B5DD7">
        <w:rPr>
          <w:b/>
          <w:bCs/>
          <w:i/>
          <w:iCs/>
          <w:color w:val="75100C"/>
        </w:rPr>
        <w:t>Missouri State University</w:t>
      </w:r>
      <w:r>
        <w:t xml:space="preserve">; Co-founder, National Institute for Public Policy; Former Deputy Assistant Secretary of Defense; Former Senior Advisor to the Office of the Secretary of Defense; Former Commissioner, </w:t>
      </w:r>
      <w:r w:rsidRPr="005B5DD7">
        <w:t>Congressional Commission on the Strategic Posture of the United States</w:t>
      </w:r>
      <w:r>
        <w:t xml:space="preserve">; </w:t>
      </w:r>
      <w:r w:rsidRPr="005B5DD7">
        <w:t>Ph</w:t>
      </w:r>
      <w:r>
        <w:t>.D. in</w:t>
      </w:r>
      <w:r w:rsidRPr="005B5DD7">
        <w:t xml:space="preserve"> International Relations,</w:t>
      </w:r>
      <w:r>
        <w:t xml:space="preserve"> </w:t>
      </w:r>
      <w:r w:rsidRPr="005B5DD7">
        <w:t>University of Southern California</w:t>
      </w:r>
      <w:r>
        <w:t>), 6-18-2025, "Why Does America Need Golden Dome?" National Institute for Public Policy, No. 628, https://nipp.org/information_series/keith-b-payne-why-does-america-need-golden-dome-no-628-june-18-2025/, njn]</w:t>
      </w:r>
    </w:p>
    <w:p w14:paraId="5E75BAB6" w14:textId="77777777" w:rsidR="0046157A" w:rsidRPr="004C5A5C" w:rsidRDefault="0046157A" w:rsidP="0046157A">
      <w:pPr>
        <w:rPr>
          <w:sz w:val="16"/>
        </w:rPr>
      </w:pPr>
      <w:r w:rsidRPr="00695C1F">
        <w:rPr>
          <w:rStyle w:val="StyleUnderline"/>
        </w:rPr>
        <w:t xml:space="preserve">Third, </w:t>
      </w:r>
      <w:r w:rsidRPr="00695C1F">
        <w:rPr>
          <w:rStyle w:val="StyleUnderline"/>
          <w:highlight w:val="cyan"/>
        </w:rPr>
        <w:t>history demonstrates</w:t>
      </w:r>
      <w:r w:rsidRPr="00695C1F">
        <w:rPr>
          <w:rStyle w:val="StyleUnderline"/>
        </w:rPr>
        <w:t xml:space="preserve"> conclusively</w:t>
      </w:r>
      <w:r w:rsidRPr="004C5A5C">
        <w:rPr>
          <w:sz w:val="16"/>
        </w:rPr>
        <w:t xml:space="preserve"> that the </w:t>
      </w:r>
      <w:r w:rsidRPr="00695C1F">
        <w:rPr>
          <w:rStyle w:val="StyleUnderline"/>
        </w:rPr>
        <w:t xml:space="preserve">U.S. deployment of homeland </w:t>
      </w:r>
      <w:r w:rsidRPr="00695C1F">
        <w:rPr>
          <w:rStyle w:val="Emphasis"/>
          <w:highlight w:val="cyan"/>
        </w:rPr>
        <w:t>m</w:t>
      </w:r>
      <w:r w:rsidRPr="00695C1F">
        <w:rPr>
          <w:rStyle w:val="StyleUnderline"/>
        </w:rPr>
        <w:t xml:space="preserve">issile </w:t>
      </w:r>
      <w:r w:rsidRPr="00695C1F">
        <w:rPr>
          <w:rStyle w:val="Emphasis"/>
          <w:highlight w:val="cyan"/>
        </w:rPr>
        <w:t>d</w:t>
      </w:r>
      <w:r w:rsidRPr="00695C1F">
        <w:rPr>
          <w:rStyle w:val="StyleUnderline"/>
        </w:rPr>
        <w:t xml:space="preserve">efenses </w:t>
      </w:r>
      <w:r w:rsidRPr="00695C1F">
        <w:rPr>
          <w:rStyle w:val="StyleUnderline"/>
          <w:highlight w:val="cyan"/>
        </w:rPr>
        <w:t xml:space="preserve">does not </w:t>
      </w:r>
      <w:r w:rsidRPr="00695C1F">
        <w:rPr>
          <w:rStyle w:val="Emphasis"/>
          <w:highlight w:val="cyan"/>
        </w:rPr>
        <w:t>preclude</w:t>
      </w:r>
      <w:r w:rsidRPr="00695C1F">
        <w:rPr>
          <w:rStyle w:val="StyleUnderline"/>
          <w:highlight w:val="cyan"/>
        </w:rPr>
        <w:t xml:space="preserve"> arms control, nor does</w:t>
      </w:r>
      <w:r w:rsidRPr="00695C1F">
        <w:rPr>
          <w:rStyle w:val="StyleUnderline"/>
        </w:rPr>
        <w:t xml:space="preserve"> the </w:t>
      </w:r>
      <w:r w:rsidRPr="00695C1F">
        <w:rPr>
          <w:rStyle w:val="Emphasis"/>
          <w:highlight w:val="cyan"/>
        </w:rPr>
        <w:t>absence</w:t>
      </w:r>
      <w:r w:rsidRPr="004C5A5C">
        <w:rPr>
          <w:sz w:val="16"/>
        </w:rPr>
        <w:t xml:space="preserve"> of U.S. missile defense </w:t>
      </w:r>
      <w:r w:rsidRPr="00695C1F">
        <w:rPr>
          <w:rStyle w:val="StyleUnderline"/>
        </w:rPr>
        <w:t xml:space="preserve">somehow reliably </w:t>
      </w:r>
      <w:r w:rsidRPr="00695C1F">
        <w:rPr>
          <w:rStyle w:val="Emphasis"/>
          <w:highlight w:val="cyan"/>
        </w:rPr>
        <w:t>enable</w:t>
      </w:r>
      <w:r w:rsidRPr="00695C1F">
        <w:rPr>
          <w:rStyle w:val="StyleUnderline"/>
        </w:rPr>
        <w:t xml:space="preserve"> effective arms control.  The 2002 </w:t>
      </w:r>
      <w:r w:rsidRPr="00695C1F">
        <w:rPr>
          <w:rStyle w:val="Emphasis"/>
          <w:highlight w:val="cyan"/>
        </w:rPr>
        <w:t>Moscow</w:t>
      </w:r>
      <w:r w:rsidRPr="00695C1F">
        <w:rPr>
          <w:rStyle w:val="StyleUnderline"/>
          <w:highlight w:val="cyan"/>
        </w:rPr>
        <w:t xml:space="preserve"> Treaty</w:t>
      </w:r>
      <w:r w:rsidRPr="004C5A5C">
        <w:rPr>
          <w:sz w:val="16"/>
        </w:rPr>
        <w:t xml:space="preserve"> with Russia </w:t>
      </w:r>
      <w:r w:rsidRPr="00695C1F">
        <w:rPr>
          <w:rStyle w:val="StyleUnderline"/>
          <w:highlight w:val="cyan"/>
        </w:rPr>
        <w:t xml:space="preserve">imposed </w:t>
      </w:r>
      <w:r w:rsidRPr="00695C1F">
        <w:rPr>
          <w:rStyle w:val="Emphasis"/>
          <w:highlight w:val="cyan"/>
        </w:rPr>
        <w:t>deep</w:t>
      </w:r>
      <w:r w:rsidRPr="00695C1F">
        <w:rPr>
          <w:rStyle w:val="StyleUnderline"/>
        </w:rPr>
        <w:t xml:space="preserve"> nuclear </w:t>
      </w:r>
      <w:r w:rsidRPr="00695C1F">
        <w:rPr>
          <w:rStyle w:val="StyleUnderline"/>
          <w:highlight w:val="cyan"/>
        </w:rPr>
        <w:t>reductions</w:t>
      </w:r>
      <w:r w:rsidRPr="00695C1F">
        <w:rPr>
          <w:rStyle w:val="StyleUnderline"/>
        </w:rPr>
        <w:t xml:space="preserve"> and was negotiated</w:t>
      </w:r>
      <w:r w:rsidRPr="004C5A5C">
        <w:rPr>
          <w:sz w:val="16"/>
        </w:rPr>
        <w:t xml:space="preserve"> and implemented </w:t>
      </w:r>
      <w:r w:rsidRPr="00695C1F">
        <w:rPr>
          <w:rStyle w:val="StyleUnderline"/>
          <w:highlight w:val="cyan"/>
        </w:rPr>
        <w:t>concurrently with</w:t>
      </w:r>
      <w:r w:rsidRPr="00695C1F">
        <w:rPr>
          <w:rStyle w:val="StyleUnderline"/>
        </w:rPr>
        <w:t xml:space="preserve"> the U.S.</w:t>
      </w:r>
      <w:r w:rsidRPr="004C5A5C">
        <w:rPr>
          <w:sz w:val="16"/>
        </w:rPr>
        <w:t xml:space="preserve"> decisions to deploy </w:t>
      </w:r>
      <w:r w:rsidRPr="00695C1F">
        <w:rPr>
          <w:rStyle w:val="Emphasis"/>
          <w:highlight w:val="cyan"/>
        </w:rPr>
        <w:t>homeland</w:t>
      </w:r>
      <w:r w:rsidRPr="00695C1F">
        <w:rPr>
          <w:rStyle w:val="StyleUnderline"/>
          <w:highlight w:val="cyan"/>
        </w:rPr>
        <w:t xml:space="preserve"> defenses</w:t>
      </w:r>
      <w:r w:rsidRPr="00695C1F">
        <w:rPr>
          <w:rStyle w:val="StyleUnderline"/>
        </w:rPr>
        <w:t xml:space="preserve"> for the first time in decades</w:t>
      </w:r>
      <w:r w:rsidRPr="004C5A5C">
        <w:rPr>
          <w:sz w:val="16"/>
        </w:rPr>
        <w:t xml:space="preserve">.  And, </w:t>
      </w:r>
      <w:r w:rsidRPr="00695C1F">
        <w:rPr>
          <w:rStyle w:val="StyleUnderline"/>
        </w:rPr>
        <w:t xml:space="preserve">the 1972 </w:t>
      </w:r>
      <w:r w:rsidRPr="00695C1F">
        <w:rPr>
          <w:rStyle w:val="Emphasis"/>
          <w:highlight w:val="cyan"/>
        </w:rPr>
        <w:t>ABM</w:t>
      </w:r>
      <w:r w:rsidRPr="00695C1F">
        <w:rPr>
          <w:rStyle w:val="StyleUnderline"/>
        </w:rPr>
        <w:t xml:space="preserve"> Treaty, which effectively </w:t>
      </w:r>
      <w:r w:rsidRPr="00695C1F">
        <w:rPr>
          <w:rStyle w:val="Emphasis"/>
        </w:rPr>
        <w:t>precluded</w:t>
      </w:r>
      <w:r w:rsidRPr="00695C1F">
        <w:rPr>
          <w:rStyle w:val="StyleUnderline"/>
        </w:rPr>
        <w:t xml:space="preserve"> homeland </w:t>
      </w:r>
      <w:r w:rsidRPr="00695C1F">
        <w:rPr>
          <w:rStyle w:val="Emphasis"/>
        </w:rPr>
        <w:t>missile defense</w:t>
      </w:r>
      <w:r w:rsidRPr="004C5A5C">
        <w:rPr>
          <w:sz w:val="16"/>
        </w:rPr>
        <w:t xml:space="preserve"> and was rationalized as the basis for ending further Soviet nuclear expansion, </w:t>
      </w:r>
      <w:r w:rsidRPr="00695C1F">
        <w:rPr>
          <w:rStyle w:val="StyleUnderline"/>
          <w:highlight w:val="cyan"/>
        </w:rPr>
        <w:t>was</w:t>
      </w:r>
      <w:r w:rsidRPr="00695C1F">
        <w:rPr>
          <w:rStyle w:val="StyleUnderline"/>
        </w:rPr>
        <w:t xml:space="preserve"> immediately </w:t>
      </w:r>
      <w:r w:rsidRPr="00695C1F">
        <w:rPr>
          <w:rStyle w:val="StyleUnderline"/>
          <w:highlight w:val="cyan"/>
        </w:rPr>
        <w:t>followed by</w:t>
      </w:r>
      <w:r w:rsidRPr="00695C1F">
        <w:rPr>
          <w:rStyle w:val="StyleUnderline"/>
        </w:rPr>
        <w:t xml:space="preserve"> an </w:t>
      </w:r>
      <w:r w:rsidRPr="00695C1F">
        <w:rPr>
          <w:rStyle w:val="Emphasis"/>
          <w:highlight w:val="cyan"/>
        </w:rPr>
        <w:t>enormous</w:t>
      </w:r>
      <w:r w:rsidRPr="00695C1F">
        <w:rPr>
          <w:rStyle w:val="StyleUnderline"/>
        </w:rPr>
        <w:t xml:space="preserve"> increase in Soviet </w:t>
      </w:r>
      <w:r w:rsidRPr="00695C1F">
        <w:rPr>
          <w:rStyle w:val="Emphasis"/>
          <w:highlight w:val="cyan"/>
        </w:rPr>
        <w:t>nuc</w:t>
      </w:r>
      <w:r w:rsidRPr="00695C1F">
        <w:rPr>
          <w:rStyle w:val="StyleUnderline"/>
        </w:rPr>
        <w:t>lear force</w:t>
      </w:r>
      <w:r w:rsidRPr="00695C1F">
        <w:rPr>
          <w:rStyle w:val="Emphasis"/>
          <w:highlight w:val="cyan"/>
        </w:rPr>
        <w:t>s</w:t>
      </w:r>
      <w:r w:rsidRPr="004C5A5C">
        <w:rPr>
          <w:sz w:val="16"/>
        </w:rPr>
        <w:t>—</w:t>
      </w:r>
      <w:r w:rsidRPr="00695C1F">
        <w:rPr>
          <w:rStyle w:val="StyleUnderline"/>
        </w:rPr>
        <w:t>despite continuing U.S. arms control efforts</w:t>
      </w:r>
      <w:r w:rsidRPr="004C5A5C">
        <w:rPr>
          <w:sz w:val="16"/>
        </w:rPr>
        <w:t xml:space="preserve">.  In fact, Soviet officials said that the ABM Treaty was welcomed in Moscow because </w:t>
      </w:r>
      <w:r w:rsidRPr="004C5A5C">
        <w:rPr>
          <w:rStyle w:val="Emphasis"/>
          <w:highlight w:val="cyan"/>
        </w:rPr>
        <w:t>reduced</w:t>
      </w:r>
      <w:r w:rsidRPr="004C5A5C">
        <w:rPr>
          <w:rStyle w:val="StyleUnderline"/>
        </w:rPr>
        <w:t xml:space="preserve"> spending on </w:t>
      </w:r>
      <w:r w:rsidRPr="004C5A5C">
        <w:rPr>
          <w:rStyle w:val="Emphasis"/>
          <w:highlight w:val="cyan"/>
        </w:rPr>
        <w:t>m</w:t>
      </w:r>
      <w:r w:rsidRPr="004C5A5C">
        <w:rPr>
          <w:rStyle w:val="StyleUnderline"/>
        </w:rPr>
        <w:t xml:space="preserve">issile </w:t>
      </w:r>
      <w:r w:rsidRPr="004C5A5C">
        <w:rPr>
          <w:rStyle w:val="Emphasis"/>
          <w:highlight w:val="cyan"/>
        </w:rPr>
        <w:t>d</w:t>
      </w:r>
      <w:r w:rsidRPr="004C5A5C">
        <w:rPr>
          <w:rStyle w:val="StyleUnderline"/>
        </w:rPr>
        <w:t xml:space="preserve">efense </w:t>
      </w:r>
      <w:r w:rsidRPr="004C5A5C">
        <w:rPr>
          <w:rStyle w:val="StyleUnderline"/>
          <w:highlight w:val="cyan"/>
        </w:rPr>
        <w:t>enabled</w:t>
      </w:r>
      <w:r w:rsidRPr="004C5A5C">
        <w:rPr>
          <w:rStyle w:val="StyleUnderline"/>
        </w:rPr>
        <w:t xml:space="preserve"> them to expand Soviet </w:t>
      </w:r>
      <w:r w:rsidRPr="004C5A5C">
        <w:rPr>
          <w:rStyle w:val="StyleUnderline"/>
          <w:highlight w:val="cyan"/>
        </w:rPr>
        <w:t>nuclear forces</w:t>
      </w:r>
      <w:r w:rsidRPr="004C5A5C">
        <w:rPr>
          <w:sz w:val="16"/>
        </w:rPr>
        <w:t xml:space="preserve">.[14]  Confident predictions to the contrary, </w:t>
      </w:r>
      <w:r w:rsidRPr="004C5A5C">
        <w:rPr>
          <w:rStyle w:val="StyleUnderline"/>
        </w:rPr>
        <w:t xml:space="preserve">the </w:t>
      </w:r>
      <w:r w:rsidRPr="004C5A5C">
        <w:rPr>
          <w:rStyle w:val="Emphasis"/>
        </w:rPr>
        <w:t>absence</w:t>
      </w:r>
      <w:r w:rsidRPr="004C5A5C">
        <w:rPr>
          <w:rStyle w:val="StyleUnderline"/>
        </w:rPr>
        <w:t xml:space="preserve"> of U.S. missile defense actually promoted an </w:t>
      </w:r>
      <w:r w:rsidRPr="004C5A5C">
        <w:rPr>
          <w:rStyle w:val="Emphasis"/>
        </w:rPr>
        <w:t>increase</w:t>
      </w:r>
      <w:r w:rsidRPr="004C5A5C">
        <w:rPr>
          <w:rStyle w:val="StyleUnderline"/>
        </w:rPr>
        <w:t xml:space="preserve"> in Soviet </w:t>
      </w:r>
      <w:r w:rsidRPr="004C5A5C">
        <w:rPr>
          <w:rStyle w:val="Emphasis"/>
        </w:rPr>
        <w:t>offensive</w:t>
      </w:r>
      <w:r w:rsidRPr="004C5A5C">
        <w:rPr>
          <w:rStyle w:val="StyleUnderline"/>
        </w:rPr>
        <w:t xml:space="preserve"> nuclear forces, not arms control</w:t>
      </w:r>
      <w:r w:rsidRPr="004C5A5C">
        <w:rPr>
          <w:sz w:val="16"/>
        </w:rPr>
        <w:t>.</w:t>
      </w:r>
    </w:p>
    <w:p w14:paraId="6588B3C1" w14:textId="77777777" w:rsidR="0046157A" w:rsidRPr="005D6D70" w:rsidRDefault="0046157A" w:rsidP="0046157A">
      <w:pPr>
        <w:rPr>
          <w:sz w:val="16"/>
        </w:rPr>
      </w:pPr>
      <w:r w:rsidRPr="004C5A5C">
        <w:rPr>
          <w:sz w:val="16"/>
        </w:rPr>
        <w:t xml:space="preserve">In short, </w:t>
      </w:r>
      <w:r w:rsidRPr="004C5A5C">
        <w:rPr>
          <w:rStyle w:val="StyleUnderline"/>
        </w:rPr>
        <w:t xml:space="preserve">it is clear from </w:t>
      </w:r>
      <w:r w:rsidRPr="004C5A5C">
        <w:rPr>
          <w:rStyle w:val="Emphasis"/>
        </w:rPr>
        <w:t>empirical ev</w:t>
      </w:r>
      <w:r w:rsidRPr="004C5A5C">
        <w:rPr>
          <w:rStyle w:val="StyleUnderline"/>
        </w:rPr>
        <w:t xml:space="preserve">idence that U.S. homeland missile defense did </w:t>
      </w:r>
      <w:r w:rsidRPr="004C5A5C">
        <w:rPr>
          <w:rStyle w:val="Emphasis"/>
        </w:rPr>
        <w:t>not preclude</w:t>
      </w:r>
      <w:r w:rsidRPr="004C5A5C">
        <w:rPr>
          <w:sz w:val="16"/>
        </w:rPr>
        <w:t xml:space="preserve"> nuclear </w:t>
      </w:r>
      <w:r w:rsidRPr="004C5A5C">
        <w:rPr>
          <w:rStyle w:val="StyleUnderline"/>
        </w:rPr>
        <w:t xml:space="preserve">arms control in 2002, nor did its </w:t>
      </w:r>
      <w:r w:rsidRPr="004C5A5C">
        <w:rPr>
          <w:rStyle w:val="Emphasis"/>
        </w:rPr>
        <w:t>absence</w:t>
      </w:r>
      <w:r w:rsidRPr="004C5A5C">
        <w:rPr>
          <w:rStyle w:val="StyleUnderline"/>
        </w:rPr>
        <w:t xml:space="preserve"> with the ABM Treaty </w:t>
      </w:r>
      <w:r w:rsidRPr="004C5A5C">
        <w:rPr>
          <w:rStyle w:val="Emphasis"/>
        </w:rPr>
        <w:t>enable</w:t>
      </w:r>
      <w:r w:rsidRPr="004C5A5C">
        <w:rPr>
          <w:sz w:val="16"/>
        </w:rPr>
        <w:t xml:space="preserve"> effective arms control.  </w:t>
      </w:r>
      <w:r w:rsidRPr="004C5A5C">
        <w:rPr>
          <w:rStyle w:val="StyleUnderline"/>
        </w:rPr>
        <w:t xml:space="preserve">The aged arms control </w:t>
      </w:r>
      <w:r w:rsidRPr="004C5A5C">
        <w:rPr>
          <w:rStyle w:val="StyleUnderline"/>
          <w:highlight w:val="cyan"/>
        </w:rPr>
        <w:t>criticisms</w:t>
      </w:r>
      <w:r w:rsidRPr="004C5A5C">
        <w:rPr>
          <w:rStyle w:val="StyleUnderline"/>
        </w:rPr>
        <w:t xml:space="preserve"> of missile defense</w:t>
      </w:r>
      <w:r w:rsidRPr="004C5A5C">
        <w:rPr>
          <w:sz w:val="16"/>
        </w:rPr>
        <w:t xml:space="preserve">, that Golden Dome will preclude arms control, while its absence would reliably enable arms control, </w:t>
      </w:r>
      <w:r w:rsidRPr="004C5A5C">
        <w:rPr>
          <w:rStyle w:val="StyleUnderline"/>
          <w:highlight w:val="cyan"/>
        </w:rPr>
        <w:t>are</w:t>
      </w:r>
      <w:r w:rsidRPr="004C5A5C">
        <w:rPr>
          <w:rStyle w:val="StyleUnderline"/>
        </w:rPr>
        <w:t xml:space="preserve"> fully </w:t>
      </w:r>
      <w:r w:rsidRPr="004C5A5C">
        <w:rPr>
          <w:rStyle w:val="Emphasis"/>
          <w:highlight w:val="cyan"/>
        </w:rPr>
        <w:t>inconsistent</w:t>
      </w:r>
      <w:r w:rsidRPr="004C5A5C">
        <w:rPr>
          <w:rStyle w:val="StyleUnderline"/>
          <w:highlight w:val="cyan"/>
        </w:rPr>
        <w:t xml:space="preserve"> with </w:t>
      </w:r>
      <w:r w:rsidRPr="004C5A5C">
        <w:rPr>
          <w:rStyle w:val="Emphasis"/>
          <w:highlight w:val="cyan"/>
        </w:rPr>
        <w:t>histori</w:t>
      </w:r>
      <w:r w:rsidRPr="004C5A5C">
        <w:rPr>
          <w:rStyle w:val="StyleUnderline"/>
        </w:rPr>
        <w:t>cal realities</w:t>
      </w:r>
      <w:r w:rsidRPr="004C5A5C">
        <w:rPr>
          <w:sz w:val="16"/>
        </w:rPr>
        <w:t>.  Again, that historical fact does not discourage continued claims that arms control and homeland missile defense are mutually exclusive.</w:t>
      </w:r>
    </w:p>
    <w:p w14:paraId="4864D292" w14:textId="77777777" w:rsidR="0046157A" w:rsidRDefault="0046157A" w:rsidP="0046157A">
      <w:pPr>
        <w:pStyle w:val="Heading3"/>
      </w:pPr>
      <w:r>
        <w:t xml:space="preserve">   1AR---Dome Good---AT: Arms Racing</w:t>
      </w:r>
    </w:p>
    <w:p w14:paraId="5EEF149D" w14:textId="77777777" w:rsidR="0046157A" w:rsidRDefault="0046157A" w:rsidP="0046157A">
      <w:pPr>
        <w:pStyle w:val="Heading4"/>
      </w:pPr>
      <w:r>
        <w:t xml:space="preserve">Unilateral restraint </w:t>
      </w:r>
      <w:r w:rsidRPr="00492D1A">
        <w:rPr>
          <w:u w:val="single"/>
        </w:rPr>
        <w:t>fails</w:t>
      </w:r>
      <w:r>
        <w:t xml:space="preserve">. Adversarial racing’s </w:t>
      </w:r>
      <w:r w:rsidRPr="00A727EE">
        <w:rPr>
          <w:u w:val="single"/>
        </w:rPr>
        <w:t>inevitable</w:t>
      </w:r>
      <w:r>
        <w:t xml:space="preserve"> until U.S. defense </w:t>
      </w:r>
      <w:r w:rsidRPr="00A727EE">
        <w:rPr>
          <w:u w:val="single"/>
        </w:rPr>
        <w:t>outpaces</w:t>
      </w:r>
      <w:r>
        <w:t xml:space="preserve"> it, forcing </w:t>
      </w:r>
      <w:r w:rsidRPr="00A727EE">
        <w:rPr>
          <w:u w:val="single"/>
        </w:rPr>
        <w:t>reductions</w:t>
      </w:r>
      <w:r>
        <w:t>.</w:t>
      </w:r>
    </w:p>
    <w:p w14:paraId="14F6A241" w14:textId="77777777" w:rsidR="0046157A" w:rsidRDefault="0046157A" w:rsidP="0046157A">
      <w:r w:rsidRPr="00492D1A">
        <w:rPr>
          <w:rStyle w:val="Style13ptBold"/>
        </w:rPr>
        <w:t>Khatiri 23</w:t>
      </w:r>
      <w:r>
        <w:t xml:space="preserve"> [Shay Khatiri (</w:t>
      </w:r>
      <w:r w:rsidRPr="00492D1A">
        <w:t>VP of development and senior fellow</w:t>
      </w:r>
      <w:r>
        <w:t>, Yorktown Institute; M.A. in Strategic Studies, School of Advanced International Studies at Johns Hopkins University), 7-31-2023, “To Avoid War, the U.S. Should Increase Its Nuclear Arsenal,” The Daily Beast, https://www.thedailybeast.com/to-avoid-war-the-us-should-increase-its-nuclear-arsenal?ref=scroll, njn]</w:t>
      </w:r>
    </w:p>
    <w:p w14:paraId="54BB5B93" w14:textId="77777777" w:rsidR="0046157A" w:rsidRPr="00A727EE" w:rsidRDefault="0046157A" w:rsidP="0046157A">
      <w:pPr>
        <w:rPr>
          <w:sz w:val="16"/>
        </w:rPr>
      </w:pPr>
      <w:r w:rsidRPr="00A727EE">
        <w:rPr>
          <w:sz w:val="16"/>
        </w:rPr>
        <w:t>Despite the caricature, Ronald Reagan despised nuclear weapons. Often portrayed as a warmonger, his dream was abolishing nuclear weapons altogether.</w:t>
      </w:r>
    </w:p>
    <w:p w14:paraId="32B4E694" w14:textId="77777777" w:rsidR="0046157A" w:rsidRPr="00A727EE" w:rsidRDefault="0046157A" w:rsidP="0046157A">
      <w:pPr>
        <w:rPr>
          <w:sz w:val="16"/>
        </w:rPr>
      </w:pPr>
      <w:r w:rsidRPr="00492D1A">
        <w:rPr>
          <w:rStyle w:val="StyleUnderline"/>
        </w:rPr>
        <w:t>All nuclear treaties before his presidency limited nuclear proliferation</w:t>
      </w:r>
      <w:r w:rsidRPr="00A727EE">
        <w:rPr>
          <w:sz w:val="16"/>
        </w:rPr>
        <w:t xml:space="preserve"> at their current levels, </w:t>
      </w:r>
      <w:r w:rsidRPr="00492D1A">
        <w:rPr>
          <w:rStyle w:val="StyleUnderline"/>
        </w:rPr>
        <w:t xml:space="preserve">but </w:t>
      </w:r>
      <w:r w:rsidRPr="00492D1A">
        <w:rPr>
          <w:rStyle w:val="Emphasis"/>
          <w:highlight w:val="cyan"/>
        </w:rPr>
        <w:t>Reagan</w:t>
      </w:r>
      <w:r w:rsidRPr="00492D1A">
        <w:rPr>
          <w:rStyle w:val="StyleUnderline"/>
        </w:rPr>
        <w:t xml:space="preserve"> and Shultz</w:t>
      </w:r>
      <w:r w:rsidRPr="00A727EE">
        <w:rPr>
          <w:sz w:val="16"/>
        </w:rPr>
        <w:t xml:space="preserve"> managed to enact the first-ever treaty that </w:t>
      </w:r>
      <w:r w:rsidRPr="00492D1A">
        <w:rPr>
          <w:rStyle w:val="Emphasis"/>
          <w:highlight w:val="cyan"/>
        </w:rPr>
        <w:t>reduced</w:t>
      </w:r>
      <w:r w:rsidRPr="00492D1A">
        <w:rPr>
          <w:rStyle w:val="StyleUnderline"/>
        </w:rPr>
        <w:t xml:space="preserve"> the number of </w:t>
      </w:r>
      <w:r w:rsidRPr="00492D1A">
        <w:rPr>
          <w:rStyle w:val="StyleUnderline"/>
          <w:highlight w:val="cyan"/>
        </w:rPr>
        <w:t>nukes between</w:t>
      </w:r>
      <w:r w:rsidRPr="00492D1A">
        <w:rPr>
          <w:rStyle w:val="StyleUnderline"/>
        </w:rPr>
        <w:t xml:space="preserve"> the </w:t>
      </w:r>
      <w:r w:rsidRPr="00492D1A">
        <w:rPr>
          <w:rStyle w:val="Emphasis"/>
          <w:highlight w:val="cyan"/>
        </w:rPr>
        <w:t>U.S.</w:t>
      </w:r>
      <w:r w:rsidRPr="00492D1A">
        <w:rPr>
          <w:rStyle w:val="StyleUnderline"/>
          <w:highlight w:val="cyan"/>
        </w:rPr>
        <w:t xml:space="preserve"> and</w:t>
      </w:r>
      <w:r w:rsidRPr="00492D1A">
        <w:rPr>
          <w:rStyle w:val="StyleUnderline"/>
        </w:rPr>
        <w:t xml:space="preserve"> the </w:t>
      </w:r>
      <w:r w:rsidRPr="00492D1A">
        <w:rPr>
          <w:rStyle w:val="Emphasis"/>
          <w:highlight w:val="cyan"/>
        </w:rPr>
        <w:t>Soviet</w:t>
      </w:r>
      <w:r w:rsidRPr="00492D1A">
        <w:rPr>
          <w:rStyle w:val="StyleUnderline"/>
        </w:rPr>
        <w:t xml:space="preserve"> Union, and </w:t>
      </w:r>
      <w:r w:rsidRPr="00492D1A">
        <w:rPr>
          <w:rStyle w:val="Emphasis"/>
        </w:rPr>
        <w:t>abolished</w:t>
      </w:r>
      <w:r w:rsidRPr="00492D1A">
        <w:rPr>
          <w:rStyle w:val="StyleUnderline"/>
        </w:rPr>
        <w:t xml:space="preserve"> an </w:t>
      </w:r>
      <w:r w:rsidRPr="00492D1A">
        <w:rPr>
          <w:rStyle w:val="Emphasis"/>
        </w:rPr>
        <w:t>entire class</w:t>
      </w:r>
      <w:r w:rsidRPr="00A727EE">
        <w:rPr>
          <w:sz w:val="16"/>
        </w:rPr>
        <w:t xml:space="preserve"> of nuclear weapons.</w:t>
      </w:r>
    </w:p>
    <w:p w14:paraId="60FE7CE0" w14:textId="77777777" w:rsidR="0046157A" w:rsidRPr="00A727EE" w:rsidRDefault="0046157A" w:rsidP="0046157A">
      <w:pPr>
        <w:rPr>
          <w:sz w:val="16"/>
        </w:rPr>
      </w:pPr>
      <w:r w:rsidRPr="00A727EE">
        <w:rPr>
          <w:sz w:val="16"/>
        </w:rPr>
        <w:t xml:space="preserve">They did it </w:t>
      </w:r>
      <w:r w:rsidRPr="00492D1A">
        <w:rPr>
          <w:rStyle w:val="StyleUnderline"/>
          <w:highlight w:val="cyan"/>
        </w:rPr>
        <w:t>by</w:t>
      </w:r>
      <w:r w:rsidRPr="00A727EE">
        <w:rPr>
          <w:sz w:val="16"/>
        </w:rPr>
        <w:t xml:space="preserve">, first, </w:t>
      </w:r>
      <w:r w:rsidRPr="00492D1A">
        <w:rPr>
          <w:rStyle w:val="StyleUnderline"/>
          <w:highlight w:val="cyan"/>
        </w:rPr>
        <w:t xml:space="preserve">building </w:t>
      </w:r>
      <w:r w:rsidRPr="00492D1A">
        <w:rPr>
          <w:rStyle w:val="Emphasis"/>
          <w:highlight w:val="cyan"/>
        </w:rPr>
        <w:t>more</w:t>
      </w:r>
      <w:r w:rsidRPr="00A727EE">
        <w:rPr>
          <w:sz w:val="16"/>
        </w:rPr>
        <w:t xml:space="preserve">. </w:t>
      </w:r>
      <w:r w:rsidRPr="00A727EE">
        <w:rPr>
          <w:rStyle w:val="StyleUnderline"/>
        </w:rPr>
        <w:t>And</w:t>
      </w:r>
      <w:r w:rsidRPr="00A727EE">
        <w:rPr>
          <w:sz w:val="16"/>
        </w:rPr>
        <w:t xml:space="preserve"> not just that, the </w:t>
      </w:r>
      <w:r w:rsidRPr="00A727EE">
        <w:rPr>
          <w:rStyle w:val="StyleUnderline"/>
        </w:rPr>
        <w:t xml:space="preserve">development of a </w:t>
      </w:r>
      <w:r w:rsidRPr="00A727EE">
        <w:rPr>
          <w:rStyle w:val="Emphasis"/>
        </w:rPr>
        <w:t>space-based</w:t>
      </w:r>
      <w:r w:rsidRPr="00A727EE">
        <w:rPr>
          <w:rStyle w:val="StyleUnderline"/>
        </w:rPr>
        <w:t xml:space="preserve"> defensive system, </w:t>
      </w:r>
      <w:r w:rsidRPr="00A727EE">
        <w:rPr>
          <w:rStyle w:val="StyleUnderline"/>
          <w:highlight w:val="cyan"/>
        </w:rPr>
        <w:t xml:space="preserve">the </w:t>
      </w:r>
      <w:r w:rsidRPr="00A727EE">
        <w:rPr>
          <w:rStyle w:val="Emphasis"/>
          <w:highlight w:val="cyan"/>
        </w:rPr>
        <w:t>S</w:t>
      </w:r>
      <w:r w:rsidRPr="00A727EE">
        <w:rPr>
          <w:sz w:val="16"/>
        </w:rPr>
        <w:t xml:space="preserve">trategic </w:t>
      </w:r>
      <w:r w:rsidRPr="00A727EE">
        <w:rPr>
          <w:rStyle w:val="Emphasis"/>
          <w:highlight w:val="cyan"/>
        </w:rPr>
        <w:t>D</w:t>
      </w:r>
      <w:r w:rsidRPr="00A727EE">
        <w:rPr>
          <w:sz w:val="16"/>
        </w:rPr>
        <w:t xml:space="preserve">efense </w:t>
      </w:r>
      <w:r w:rsidRPr="00A727EE">
        <w:rPr>
          <w:rStyle w:val="Emphasis"/>
          <w:highlight w:val="cyan"/>
        </w:rPr>
        <w:t>I</w:t>
      </w:r>
      <w:r w:rsidRPr="00A727EE">
        <w:rPr>
          <w:sz w:val="16"/>
        </w:rPr>
        <w:t xml:space="preserve">nitiative, </w:t>
      </w:r>
      <w:r w:rsidRPr="00A727EE">
        <w:rPr>
          <w:rStyle w:val="StyleUnderline"/>
          <w:highlight w:val="cyan"/>
        </w:rPr>
        <w:t>convinced</w:t>
      </w:r>
      <w:r w:rsidRPr="00A727EE">
        <w:rPr>
          <w:rStyle w:val="StyleUnderline"/>
        </w:rPr>
        <w:t xml:space="preserve"> the </w:t>
      </w:r>
      <w:r w:rsidRPr="00A727EE">
        <w:rPr>
          <w:rStyle w:val="Emphasis"/>
          <w:highlight w:val="cyan"/>
        </w:rPr>
        <w:t>Soviets</w:t>
      </w:r>
      <w:r w:rsidRPr="00A727EE">
        <w:rPr>
          <w:rStyle w:val="StyleUnderline"/>
        </w:rPr>
        <w:t xml:space="preserve"> that their</w:t>
      </w:r>
      <w:r w:rsidRPr="00A727EE">
        <w:rPr>
          <w:sz w:val="16"/>
        </w:rPr>
        <w:t xml:space="preserve"> much-beloved </w:t>
      </w:r>
      <w:r w:rsidRPr="00A727EE">
        <w:rPr>
          <w:rStyle w:val="StyleUnderline"/>
          <w:highlight w:val="cyan"/>
        </w:rPr>
        <w:t>nukes</w:t>
      </w:r>
      <w:r w:rsidRPr="00A727EE">
        <w:rPr>
          <w:rStyle w:val="StyleUnderline"/>
        </w:rPr>
        <w:t xml:space="preserve"> could </w:t>
      </w:r>
      <w:r w:rsidRPr="00A727EE">
        <w:rPr>
          <w:rStyle w:val="StyleUnderline"/>
          <w:highlight w:val="cyan"/>
        </w:rPr>
        <w:t xml:space="preserve">become </w:t>
      </w:r>
      <w:r w:rsidRPr="00A727EE">
        <w:rPr>
          <w:rStyle w:val="Emphasis"/>
          <w:highlight w:val="cyan"/>
        </w:rPr>
        <w:t>obsolete</w:t>
      </w:r>
      <w:r w:rsidRPr="00A727EE">
        <w:rPr>
          <w:sz w:val="16"/>
        </w:rPr>
        <w:t>—which was the purpose of Reagan’s program.</w:t>
      </w:r>
    </w:p>
    <w:p w14:paraId="1E0997A9" w14:textId="77777777" w:rsidR="0046157A" w:rsidRPr="00A727EE" w:rsidRDefault="0046157A" w:rsidP="0046157A">
      <w:pPr>
        <w:rPr>
          <w:sz w:val="16"/>
        </w:rPr>
      </w:pPr>
      <w:r w:rsidRPr="00A727EE">
        <w:rPr>
          <w:sz w:val="16"/>
        </w:rPr>
        <w:t xml:space="preserve">Shultz also devised a </w:t>
      </w:r>
      <w:r w:rsidRPr="00A727EE">
        <w:rPr>
          <w:rStyle w:val="StyleUnderline"/>
        </w:rPr>
        <w:t>“</w:t>
      </w:r>
      <w:r w:rsidRPr="00A727EE">
        <w:rPr>
          <w:rStyle w:val="Emphasis"/>
          <w:highlight w:val="cyan"/>
        </w:rPr>
        <w:t>dual-track</w:t>
      </w:r>
      <w:r w:rsidRPr="00A727EE">
        <w:rPr>
          <w:rStyle w:val="StyleUnderline"/>
        </w:rPr>
        <w:t>” strategy</w:t>
      </w:r>
      <w:r w:rsidRPr="00A727EE">
        <w:rPr>
          <w:sz w:val="16"/>
        </w:rPr>
        <w:t xml:space="preserve">. The </w:t>
      </w:r>
      <w:r w:rsidRPr="00A727EE">
        <w:rPr>
          <w:rStyle w:val="StyleUnderline"/>
        </w:rPr>
        <w:t xml:space="preserve">first track was </w:t>
      </w:r>
      <w:r w:rsidRPr="00A727EE">
        <w:rPr>
          <w:rStyle w:val="Emphasis"/>
        </w:rPr>
        <w:t>deploying</w:t>
      </w:r>
      <w:r w:rsidRPr="00A727EE">
        <w:rPr>
          <w:rStyle w:val="StyleUnderline"/>
        </w:rPr>
        <w:t xml:space="preserve"> advanced nuclear-armed </w:t>
      </w:r>
      <w:r w:rsidRPr="00A727EE">
        <w:rPr>
          <w:rStyle w:val="Emphasis"/>
        </w:rPr>
        <w:t>missiles</w:t>
      </w:r>
      <w:r w:rsidRPr="00A727EE">
        <w:rPr>
          <w:sz w:val="16"/>
        </w:rPr>
        <w:t xml:space="preserve"> to West Germany to convince the Soviets to engage in diplomacy. The </w:t>
      </w:r>
      <w:r w:rsidRPr="00A727EE">
        <w:rPr>
          <w:rStyle w:val="StyleUnderline"/>
        </w:rPr>
        <w:t xml:space="preserve">second track was </w:t>
      </w:r>
      <w:r w:rsidRPr="00A727EE">
        <w:rPr>
          <w:rStyle w:val="Emphasis"/>
        </w:rPr>
        <w:t>arms-control</w:t>
      </w:r>
      <w:r w:rsidRPr="00A727EE">
        <w:rPr>
          <w:rStyle w:val="StyleUnderline"/>
        </w:rPr>
        <w:t xml:space="preserve"> diplomacy</w:t>
      </w:r>
      <w:r w:rsidRPr="00A727EE">
        <w:rPr>
          <w:sz w:val="16"/>
        </w:rPr>
        <w:t xml:space="preserve">. In plain terms, </w:t>
      </w:r>
      <w:r w:rsidRPr="00A727EE">
        <w:rPr>
          <w:rStyle w:val="StyleUnderline"/>
        </w:rPr>
        <w:t xml:space="preserve">Reagan </w:t>
      </w:r>
      <w:r w:rsidRPr="00A727EE">
        <w:rPr>
          <w:rStyle w:val="StyleUnderline"/>
          <w:highlight w:val="cyan"/>
        </w:rPr>
        <w:t>succeeded</w:t>
      </w:r>
      <w:r w:rsidRPr="00A727EE">
        <w:rPr>
          <w:rStyle w:val="StyleUnderline"/>
        </w:rPr>
        <w:t xml:space="preserve"> in nuclear arms reduction </w:t>
      </w:r>
      <w:r w:rsidRPr="00A727EE">
        <w:rPr>
          <w:rStyle w:val="Emphasis"/>
          <w:highlight w:val="cyan"/>
        </w:rPr>
        <w:t>only</w:t>
      </w:r>
      <w:r w:rsidRPr="00A727EE">
        <w:rPr>
          <w:rStyle w:val="StyleUnderline"/>
          <w:highlight w:val="cyan"/>
        </w:rPr>
        <w:t xml:space="preserve"> by</w:t>
      </w:r>
      <w:r w:rsidRPr="00A727EE">
        <w:rPr>
          <w:rStyle w:val="StyleUnderline"/>
        </w:rPr>
        <w:t xml:space="preserve"> putting the </w:t>
      </w:r>
      <w:r w:rsidRPr="00A727EE">
        <w:rPr>
          <w:rStyle w:val="Emphasis"/>
          <w:highlight w:val="cyan"/>
        </w:rPr>
        <w:t>fear</w:t>
      </w:r>
      <w:r w:rsidRPr="00A727EE">
        <w:rPr>
          <w:rStyle w:val="StyleUnderline"/>
        </w:rPr>
        <w:t xml:space="preserve"> of U.S. </w:t>
      </w:r>
      <w:r w:rsidRPr="00A727EE">
        <w:rPr>
          <w:rStyle w:val="Emphasis"/>
        </w:rPr>
        <w:t>nuc</w:t>
      </w:r>
      <w:r w:rsidRPr="00A727EE">
        <w:rPr>
          <w:rStyle w:val="StyleUnderline"/>
        </w:rPr>
        <w:t>lear weapon</w:t>
      </w:r>
      <w:r w:rsidRPr="00A727EE">
        <w:rPr>
          <w:rStyle w:val="Emphasis"/>
        </w:rPr>
        <w:t>s</w:t>
      </w:r>
      <w:r w:rsidRPr="00A727EE">
        <w:rPr>
          <w:rStyle w:val="StyleUnderline"/>
        </w:rPr>
        <w:t xml:space="preserve"> in the hearts of the Soviets</w:t>
      </w:r>
      <w:r w:rsidRPr="00A727EE">
        <w:rPr>
          <w:sz w:val="16"/>
        </w:rPr>
        <w:t>.</w:t>
      </w:r>
    </w:p>
    <w:p w14:paraId="710BF2A7" w14:textId="77777777" w:rsidR="0046157A" w:rsidRPr="00A727EE" w:rsidRDefault="0046157A" w:rsidP="0046157A">
      <w:pPr>
        <w:rPr>
          <w:sz w:val="16"/>
        </w:rPr>
      </w:pPr>
      <w:r w:rsidRPr="00A727EE">
        <w:rPr>
          <w:rStyle w:val="StyleUnderline"/>
          <w:highlight w:val="cyan"/>
        </w:rPr>
        <w:t>Arms control</w:t>
      </w:r>
      <w:r w:rsidRPr="00A727EE">
        <w:rPr>
          <w:sz w:val="16"/>
        </w:rPr>
        <w:t xml:space="preserve"> and reduction </w:t>
      </w:r>
      <w:r w:rsidRPr="00A727EE">
        <w:rPr>
          <w:rStyle w:val="StyleUnderline"/>
        </w:rPr>
        <w:t xml:space="preserve">are </w:t>
      </w:r>
      <w:r w:rsidRPr="00A727EE">
        <w:rPr>
          <w:rStyle w:val="Emphasis"/>
          <w:highlight w:val="cyan"/>
        </w:rPr>
        <w:t>noble</w:t>
      </w:r>
      <w:r w:rsidRPr="00A727EE">
        <w:rPr>
          <w:rStyle w:val="StyleUnderline"/>
        </w:rPr>
        <w:t xml:space="preserve"> goals, but </w:t>
      </w:r>
      <w:r w:rsidRPr="00A727EE">
        <w:rPr>
          <w:rStyle w:val="Emphasis"/>
          <w:highlight w:val="cyan"/>
        </w:rPr>
        <w:t>only</w:t>
      </w:r>
      <w:r w:rsidRPr="00A727EE">
        <w:rPr>
          <w:rStyle w:val="StyleUnderline"/>
          <w:highlight w:val="cyan"/>
        </w:rPr>
        <w:t xml:space="preserve"> if</w:t>
      </w:r>
      <w:r w:rsidRPr="00A727EE">
        <w:rPr>
          <w:rStyle w:val="StyleUnderline"/>
        </w:rPr>
        <w:t xml:space="preserve"> they are </w:t>
      </w:r>
      <w:r w:rsidRPr="00A727EE">
        <w:rPr>
          <w:rStyle w:val="StyleUnderline"/>
          <w:highlight w:val="cyan"/>
        </w:rPr>
        <w:t xml:space="preserve">not </w:t>
      </w:r>
      <w:r w:rsidRPr="00A727EE">
        <w:rPr>
          <w:rStyle w:val="Emphasis"/>
          <w:highlight w:val="cyan"/>
        </w:rPr>
        <w:t>unilat</w:t>
      </w:r>
      <w:r w:rsidRPr="00A727EE">
        <w:rPr>
          <w:rStyle w:val="StyleUnderline"/>
        </w:rPr>
        <w:t>eral</w:t>
      </w:r>
      <w:r w:rsidRPr="00A727EE">
        <w:rPr>
          <w:sz w:val="16"/>
        </w:rPr>
        <w:t xml:space="preserve">. Then you are leaving the fate of the world at the mercy of evil. It is regrettable, yet true, that </w:t>
      </w:r>
      <w:r w:rsidRPr="00A727EE">
        <w:rPr>
          <w:rStyle w:val="StyleUnderline"/>
        </w:rPr>
        <w:t xml:space="preserve">our enemies are </w:t>
      </w:r>
      <w:r w:rsidRPr="00A727EE">
        <w:rPr>
          <w:rStyle w:val="Emphasis"/>
        </w:rPr>
        <w:t>forcing</w:t>
      </w:r>
      <w:r w:rsidRPr="00A727EE">
        <w:rPr>
          <w:rStyle w:val="StyleUnderline"/>
        </w:rPr>
        <w:t xml:space="preserve"> us to </w:t>
      </w:r>
      <w:r w:rsidRPr="00A727EE">
        <w:rPr>
          <w:rStyle w:val="Emphasis"/>
        </w:rPr>
        <w:t>return</w:t>
      </w:r>
      <w:r w:rsidRPr="00A727EE">
        <w:rPr>
          <w:rStyle w:val="StyleUnderline"/>
        </w:rPr>
        <w:t xml:space="preserve"> to nuclear armament</w:t>
      </w:r>
      <w:r w:rsidRPr="00A727EE">
        <w:rPr>
          <w:sz w:val="16"/>
        </w:rPr>
        <w:t>.</w:t>
      </w:r>
    </w:p>
    <w:p w14:paraId="7268DCB6" w14:textId="77777777" w:rsidR="0046157A" w:rsidRPr="00A727EE" w:rsidRDefault="0046157A" w:rsidP="0046157A">
      <w:pPr>
        <w:rPr>
          <w:sz w:val="16"/>
        </w:rPr>
      </w:pPr>
      <w:r w:rsidRPr="00A727EE">
        <w:rPr>
          <w:sz w:val="16"/>
        </w:rPr>
        <w:t xml:space="preserve">Americans must not lose sight of arms control and reduction, but they should understand that </w:t>
      </w:r>
      <w:r w:rsidRPr="00A727EE">
        <w:rPr>
          <w:rStyle w:val="StyleUnderline"/>
        </w:rPr>
        <w:t xml:space="preserve">it is possible to convince </w:t>
      </w:r>
      <w:r w:rsidRPr="00A727EE">
        <w:rPr>
          <w:rStyle w:val="StyleUnderline"/>
          <w:highlight w:val="cyan"/>
        </w:rPr>
        <w:t>enemies</w:t>
      </w:r>
      <w:r w:rsidRPr="00A727EE">
        <w:rPr>
          <w:rStyle w:val="StyleUnderline"/>
        </w:rPr>
        <w:t xml:space="preserve"> to </w:t>
      </w:r>
      <w:r w:rsidRPr="00A727EE">
        <w:rPr>
          <w:rStyle w:val="Emphasis"/>
          <w:highlight w:val="cyan"/>
        </w:rPr>
        <w:t>stop</w:t>
      </w:r>
      <w:r w:rsidRPr="00A727EE">
        <w:rPr>
          <w:rStyle w:val="StyleUnderline"/>
        </w:rPr>
        <w:t xml:space="preserve"> proliferating </w:t>
      </w:r>
      <w:r w:rsidRPr="00A727EE">
        <w:rPr>
          <w:rStyle w:val="Emphasis"/>
          <w:highlight w:val="cyan"/>
        </w:rPr>
        <w:t>only</w:t>
      </w:r>
      <w:r w:rsidRPr="00A727EE">
        <w:rPr>
          <w:rStyle w:val="StyleUnderline"/>
          <w:highlight w:val="cyan"/>
        </w:rPr>
        <w:t xml:space="preserve"> if</w:t>
      </w:r>
      <w:r w:rsidRPr="00A727EE">
        <w:rPr>
          <w:rStyle w:val="StyleUnderline"/>
        </w:rPr>
        <w:t xml:space="preserve"> the </w:t>
      </w:r>
      <w:r w:rsidRPr="00A727EE">
        <w:rPr>
          <w:rStyle w:val="Emphasis"/>
          <w:highlight w:val="cyan"/>
        </w:rPr>
        <w:t>U</w:t>
      </w:r>
      <w:r w:rsidRPr="00A727EE">
        <w:rPr>
          <w:sz w:val="16"/>
        </w:rPr>
        <w:t xml:space="preserve">nited </w:t>
      </w:r>
      <w:r w:rsidRPr="00A727EE">
        <w:rPr>
          <w:rStyle w:val="Emphasis"/>
          <w:highlight w:val="cyan"/>
        </w:rPr>
        <w:t>S</w:t>
      </w:r>
      <w:r w:rsidRPr="00A727EE">
        <w:rPr>
          <w:sz w:val="16"/>
        </w:rPr>
        <w:t xml:space="preserve">tates </w:t>
      </w:r>
      <w:r w:rsidRPr="00A727EE">
        <w:rPr>
          <w:rStyle w:val="StyleUnderline"/>
          <w:highlight w:val="cyan"/>
        </w:rPr>
        <w:t>increases</w:t>
      </w:r>
      <w:r w:rsidRPr="00A727EE">
        <w:rPr>
          <w:rStyle w:val="StyleUnderline"/>
        </w:rPr>
        <w:t xml:space="preserve"> the threat and </w:t>
      </w:r>
      <w:r w:rsidRPr="00A727EE">
        <w:rPr>
          <w:rStyle w:val="Emphasis"/>
          <w:highlight w:val="cyan"/>
        </w:rPr>
        <w:t>cost</w:t>
      </w:r>
      <w:r w:rsidRPr="00A727EE">
        <w:rPr>
          <w:sz w:val="16"/>
        </w:rPr>
        <w:t xml:space="preserve"> of their proliferation </w:t>
      </w:r>
      <w:r w:rsidRPr="00A727EE">
        <w:rPr>
          <w:rStyle w:val="StyleUnderline"/>
          <w:highlight w:val="cyan"/>
        </w:rPr>
        <w:t xml:space="preserve">by </w:t>
      </w:r>
      <w:r w:rsidRPr="00A727EE">
        <w:rPr>
          <w:rStyle w:val="Emphasis"/>
          <w:highlight w:val="cyan"/>
        </w:rPr>
        <w:t>outpacing</w:t>
      </w:r>
      <w:r w:rsidRPr="00A727EE">
        <w:rPr>
          <w:rStyle w:val="StyleUnderline"/>
        </w:rPr>
        <w:t xml:space="preserve"> them </w:t>
      </w:r>
      <w:r w:rsidRPr="00A727EE">
        <w:rPr>
          <w:rStyle w:val="StyleUnderline"/>
          <w:highlight w:val="cyan"/>
        </w:rPr>
        <w:t xml:space="preserve">and </w:t>
      </w:r>
      <w:r w:rsidRPr="00A727EE">
        <w:rPr>
          <w:rStyle w:val="Emphasis"/>
          <w:highlight w:val="cyan"/>
        </w:rPr>
        <w:t>developing</w:t>
      </w:r>
      <w:r w:rsidRPr="00A727EE">
        <w:rPr>
          <w:rStyle w:val="StyleUnderline"/>
          <w:highlight w:val="cyan"/>
        </w:rPr>
        <w:t xml:space="preserve"> defensive systems that</w:t>
      </w:r>
      <w:r w:rsidRPr="00A727EE">
        <w:rPr>
          <w:rStyle w:val="StyleUnderline"/>
        </w:rPr>
        <w:t xml:space="preserve"> would </w:t>
      </w:r>
      <w:r w:rsidRPr="00A727EE">
        <w:rPr>
          <w:rStyle w:val="StyleUnderline"/>
          <w:highlight w:val="cyan"/>
        </w:rPr>
        <w:t>make</w:t>
      </w:r>
      <w:r w:rsidRPr="00A727EE">
        <w:rPr>
          <w:rStyle w:val="StyleUnderline"/>
        </w:rPr>
        <w:t xml:space="preserve"> enemy </w:t>
      </w:r>
      <w:r w:rsidRPr="00A727EE">
        <w:rPr>
          <w:rStyle w:val="Emphasis"/>
        </w:rPr>
        <w:t>nuclear</w:t>
      </w:r>
      <w:r w:rsidRPr="00A727EE">
        <w:rPr>
          <w:rStyle w:val="StyleUnderline"/>
        </w:rPr>
        <w:t xml:space="preserve">-armed </w:t>
      </w:r>
      <w:r w:rsidRPr="00A727EE">
        <w:rPr>
          <w:rStyle w:val="StyleUnderline"/>
          <w:highlight w:val="cyan"/>
        </w:rPr>
        <w:t xml:space="preserve">missiles </w:t>
      </w:r>
      <w:r w:rsidRPr="00A727EE">
        <w:rPr>
          <w:rStyle w:val="Emphasis"/>
          <w:highlight w:val="cyan"/>
        </w:rPr>
        <w:t>obsolete</w:t>
      </w:r>
      <w:r w:rsidRPr="00A727EE">
        <w:rPr>
          <w:sz w:val="16"/>
        </w:rPr>
        <w:t>.</w:t>
      </w:r>
    </w:p>
    <w:p w14:paraId="3BE82F9F" w14:textId="77777777" w:rsidR="0046157A" w:rsidRDefault="0046157A" w:rsidP="0046157A">
      <w:pPr>
        <w:rPr>
          <w:rStyle w:val="StyleUnderline"/>
        </w:rPr>
      </w:pPr>
      <w:r w:rsidRPr="00A727EE">
        <w:rPr>
          <w:sz w:val="16"/>
        </w:rPr>
        <w:t xml:space="preserve">Shultz was one of the greatest and most accomplished statesmen in American history, but his insight was wrong. Harold Brown, who served President Jimmy Carter as his secretary of defense, had a more useful insight on nuclear arms proliferation: </w:t>
      </w:r>
      <w:r w:rsidRPr="00A727EE">
        <w:rPr>
          <w:rStyle w:val="StyleUnderline"/>
        </w:rPr>
        <w:t>“When we build, they build. When we stop, they build.”</w:t>
      </w:r>
    </w:p>
    <w:p w14:paraId="6F949510" w14:textId="77777777" w:rsidR="0046157A" w:rsidRDefault="0046157A" w:rsidP="0046157A">
      <w:pPr>
        <w:pStyle w:val="Heading4"/>
      </w:pPr>
      <w:r>
        <w:t xml:space="preserve">Destabilizing arms racing is </w:t>
      </w:r>
      <w:r w:rsidRPr="00876B59">
        <w:rPr>
          <w:u w:val="single"/>
        </w:rPr>
        <w:t>infeasible</w:t>
      </w:r>
      <w:r>
        <w:t xml:space="preserve"> and </w:t>
      </w:r>
      <w:r w:rsidRPr="00876B59">
        <w:rPr>
          <w:u w:val="single"/>
        </w:rPr>
        <w:t>divorced</w:t>
      </w:r>
      <w:r>
        <w:t xml:space="preserve"> from U.S. capability. </w:t>
      </w:r>
    </w:p>
    <w:p w14:paraId="322769CB" w14:textId="77777777" w:rsidR="0046157A" w:rsidRDefault="0046157A" w:rsidP="0046157A">
      <w:r w:rsidRPr="00C604C6">
        <w:rPr>
          <w:rStyle w:val="Style13ptBold"/>
        </w:rPr>
        <w:t>Kroenig 22</w:t>
      </w:r>
      <w:r>
        <w:t xml:space="preserve"> [</w:t>
      </w:r>
      <w:r w:rsidRPr="00C604C6">
        <w:t>Matthew Kroenig (Professor of Government, Edmund A. Walsh School of Foreign Service at Georgetown University; Ph.D., University of California, Berkeley),</w:t>
      </w:r>
      <w:r>
        <w:t xml:space="preserve"> December 2022, “Arms Racing Under Nuclear Tripolarity: Evidence for an Action-Reaction Cycle?” Atlantic Council, https://www.atlanticcouncil.org/wp-content/uploads/2022/12/Arms-Racing-Under-Nuclear-Tripolarity-Evidence-for-an-Action-Reaction-Cycle.pdf, njn]</w:t>
      </w:r>
    </w:p>
    <w:p w14:paraId="2D1268A3" w14:textId="77777777" w:rsidR="0046157A" w:rsidRPr="00D22B55" w:rsidRDefault="0046157A" w:rsidP="0046157A">
      <w:pPr>
        <w:rPr>
          <w:sz w:val="16"/>
        </w:rPr>
      </w:pPr>
      <w:r w:rsidRPr="00D22B55">
        <w:rPr>
          <w:sz w:val="16"/>
        </w:rPr>
        <w:t xml:space="preserve">What are the reasons why </w:t>
      </w:r>
      <w:r w:rsidRPr="00D22B55">
        <w:rPr>
          <w:rStyle w:val="StyleUnderline"/>
        </w:rPr>
        <w:t xml:space="preserve">arms </w:t>
      </w:r>
      <w:r w:rsidRPr="00D22B55">
        <w:rPr>
          <w:rStyle w:val="Emphasis"/>
          <w:highlight w:val="cyan"/>
        </w:rPr>
        <w:t>races</w:t>
      </w:r>
      <w:r w:rsidRPr="00D22B55">
        <w:rPr>
          <w:rStyle w:val="StyleUnderline"/>
          <w:highlight w:val="cyan"/>
        </w:rPr>
        <w:t xml:space="preserve"> do </w:t>
      </w:r>
      <w:r w:rsidRPr="00D22B55">
        <w:rPr>
          <w:rStyle w:val="Emphasis"/>
          <w:highlight w:val="cyan"/>
        </w:rPr>
        <w:t>not occur</w:t>
      </w:r>
      <w:r w:rsidRPr="00D22B55">
        <w:rPr>
          <w:sz w:val="16"/>
        </w:rPr>
        <w:t xml:space="preserve">? The first reason is that states’ strategies are not always compatible with the spiral model. The </w:t>
      </w:r>
      <w:r w:rsidRPr="00D22B55">
        <w:rPr>
          <w:rStyle w:val="Emphasis"/>
        </w:rPr>
        <w:t>spiral model</w:t>
      </w:r>
      <w:r w:rsidRPr="00D22B55">
        <w:rPr>
          <w:rStyle w:val="StyleUnderline"/>
        </w:rPr>
        <w:t xml:space="preserve"> assumes</w:t>
      </w:r>
      <w:r w:rsidRPr="00D22B55">
        <w:rPr>
          <w:sz w:val="16"/>
        </w:rPr>
        <w:t xml:space="preserve"> that </w:t>
      </w:r>
      <w:r w:rsidRPr="00D22B55">
        <w:rPr>
          <w:rStyle w:val="StyleUnderline"/>
        </w:rPr>
        <w:t xml:space="preserve">countries </w:t>
      </w:r>
      <w:r w:rsidRPr="00D22B55">
        <w:rPr>
          <w:rStyle w:val="Emphasis"/>
        </w:rPr>
        <w:t>seek security</w:t>
      </w:r>
      <w:r w:rsidRPr="00D22B55">
        <w:rPr>
          <w:rStyle w:val="StyleUnderline"/>
        </w:rPr>
        <w:t xml:space="preserve"> from attack through </w:t>
      </w:r>
      <w:r w:rsidRPr="00D22B55">
        <w:rPr>
          <w:rStyle w:val="Emphasis"/>
        </w:rPr>
        <w:t>parity</w:t>
      </w:r>
      <w:r w:rsidRPr="00D22B55">
        <w:rPr>
          <w:sz w:val="16"/>
        </w:rPr>
        <w:t xml:space="preserve"> in military capabilities—in the nuclear context, matching their adversaries, warhead for warhead. </w:t>
      </w:r>
      <w:r w:rsidRPr="00D22B55">
        <w:rPr>
          <w:rStyle w:val="StyleUnderline"/>
        </w:rPr>
        <w:t xml:space="preserve">However, the </w:t>
      </w:r>
      <w:r w:rsidRPr="00D22B55">
        <w:rPr>
          <w:rStyle w:val="Emphasis"/>
          <w:highlight w:val="cyan"/>
        </w:rPr>
        <w:t>empirical ev</w:t>
      </w:r>
      <w:r w:rsidRPr="00D22B55">
        <w:rPr>
          <w:rStyle w:val="StyleUnderline"/>
        </w:rPr>
        <w:t xml:space="preserve">idence </w:t>
      </w:r>
      <w:r w:rsidRPr="00D22B55">
        <w:rPr>
          <w:rStyle w:val="StyleUnderline"/>
          <w:highlight w:val="cyan"/>
        </w:rPr>
        <w:t xml:space="preserve">does </w:t>
      </w:r>
      <w:r w:rsidRPr="00D22B55">
        <w:rPr>
          <w:rStyle w:val="Emphasis"/>
          <w:highlight w:val="cyan"/>
        </w:rPr>
        <w:t>not match</w:t>
      </w:r>
      <w:r w:rsidRPr="00D22B55">
        <w:rPr>
          <w:rStyle w:val="StyleUnderline"/>
        </w:rPr>
        <w:t xml:space="preserve"> this theoretical explanation. </w:t>
      </w:r>
      <w:r w:rsidRPr="00D22B55">
        <w:rPr>
          <w:rStyle w:val="Emphasis"/>
          <w:highlight w:val="cyan"/>
        </w:rPr>
        <w:t>China</w:t>
      </w:r>
      <w:r w:rsidRPr="00D22B55">
        <w:rPr>
          <w:sz w:val="16"/>
        </w:rPr>
        <w:t xml:space="preserve">, for instance, </w:t>
      </w:r>
      <w:r w:rsidRPr="00D22B55">
        <w:rPr>
          <w:rStyle w:val="StyleUnderline"/>
          <w:highlight w:val="cyan"/>
        </w:rPr>
        <w:t>was content with</w:t>
      </w:r>
      <w:r w:rsidRPr="00D22B55">
        <w:rPr>
          <w:rStyle w:val="StyleUnderline"/>
        </w:rPr>
        <w:t xml:space="preserve"> a </w:t>
      </w:r>
      <w:r w:rsidRPr="00D22B55">
        <w:rPr>
          <w:rStyle w:val="Emphasis"/>
          <w:highlight w:val="cyan"/>
        </w:rPr>
        <w:t>minimal</w:t>
      </w:r>
      <w:r w:rsidRPr="00D22B55">
        <w:rPr>
          <w:sz w:val="16"/>
        </w:rPr>
        <w:t xml:space="preserve"> or “lean and effective” </w:t>
      </w:r>
      <w:r w:rsidRPr="00D22B55">
        <w:rPr>
          <w:rStyle w:val="Emphasis"/>
          <w:highlight w:val="cyan"/>
        </w:rPr>
        <w:t>deterrent</w:t>
      </w:r>
      <w:r w:rsidRPr="00D22B55">
        <w:rPr>
          <w:rStyle w:val="StyleUnderline"/>
        </w:rPr>
        <w:t xml:space="preserve"> for many </w:t>
      </w:r>
      <w:r w:rsidRPr="00D22B55">
        <w:rPr>
          <w:rStyle w:val="Emphasis"/>
        </w:rPr>
        <w:t>decades</w:t>
      </w:r>
      <w:r w:rsidRPr="00D22B55">
        <w:rPr>
          <w:rStyle w:val="StyleUnderline"/>
        </w:rPr>
        <w:t>, despite</w:t>
      </w:r>
      <w:r w:rsidRPr="00D22B55">
        <w:rPr>
          <w:sz w:val="16"/>
        </w:rPr>
        <w:t xml:space="preserve"> the </w:t>
      </w:r>
      <w:r w:rsidRPr="00D22B55">
        <w:rPr>
          <w:rStyle w:val="Emphasis"/>
        </w:rPr>
        <w:t>build-up</w:t>
      </w:r>
      <w:r w:rsidRPr="00D22B55">
        <w:rPr>
          <w:rStyle w:val="StyleUnderline"/>
        </w:rPr>
        <w:t xml:space="preserve"> in the Soviet Union and the </w:t>
      </w:r>
      <w:r w:rsidRPr="00D22B55">
        <w:rPr>
          <w:rStyle w:val="Emphasis"/>
        </w:rPr>
        <w:t>U</w:t>
      </w:r>
      <w:r w:rsidRPr="00D22B55">
        <w:rPr>
          <w:sz w:val="16"/>
        </w:rPr>
        <w:t xml:space="preserve">nited </w:t>
      </w:r>
      <w:r w:rsidRPr="00D22B55">
        <w:rPr>
          <w:rStyle w:val="Emphasis"/>
        </w:rPr>
        <w:t>S</w:t>
      </w:r>
      <w:r w:rsidRPr="00D22B55">
        <w:rPr>
          <w:sz w:val="16"/>
        </w:rPr>
        <w:t xml:space="preserve">tates. In another example, </w:t>
      </w:r>
      <w:r w:rsidRPr="00D22B55">
        <w:rPr>
          <w:rStyle w:val="StyleUnderline"/>
        </w:rPr>
        <w:t xml:space="preserve">the </w:t>
      </w:r>
      <w:r w:rsidRPr="00D22B55">
        <w:rPr>
          <w:rStyle w:val="Emphasis"/>
          <w:highlight w:val="cyan"/>
        </w:rPr>
        <w:t>U</w:t>
      </w:r>
      <w:r w:rsidRPr="00D22B55">
        <w:rPr>
          <w:sz w:val="16"/>
        </w:rPr>
        <w:t xml:space="preserve">nited </w:t>
      </w:r>
      <w:r w:rsidRPr="00D22B55">
        <w:rPr>
          <w:rStyle w:val="Emphasis"/>
          <w:highlight w:val="cyan"/>
        </w:rPr>
        <w:t>S</w:t>
      </w:r>
      <w:r w:rsidRPr="00D22B55">
        <w:rPr>
          <w:sz w:val="16"/>
        </w:rPr>
        <w:t xml:space="preserve">tates today </w:t>
      </w:r>
      <w:r w:rsidRPr="00D22B55">
        <w:rPr>
          <w:rStyle w:val="StyleUnderline"/>
          <w:highlight w:val="cyan"/>
        </w:rPr>
        <w:t>faces</w:t>
      </w:r>
      <w:r w:rsidRPr="00D22B55">
        <w:rPr>
          <w:rStyle w:val="StyleUnderline"/>
        </w:rPr>
        <w:t xml:space="preserve"> a nonstrategic </w:t>
      </w:r>
      <w:r w:rsidRPr="00D22B55">
        <w:rPr>
          <w:rStyle w:val="StyleUnderline"/>
          <w:highlight w:val="cyan"/>
        </w:rPr>
        <w:t xml:space="preserve">warhead </w:t>
      </w:r>
      <w:r w:rsidRPr="00D22B55">
        <w:rPr>
          <w:rStyle w:val="Emphasis"/>
          <w:highlight w:val="cyan"/>
        </w:rPr>
        <w:t>deficit</w:t>
      </w:r>
      <w:r w:rsidRPr="00D22B55">
        <w:rPr>
          <w:rStyle w:val="StyleUnderline"/>
        </w:rPr>
        <w:t xml:space="preserve"> with Russia </w:t>
      </w:r>
      <w:r w:rsidRPr="00D22B55">
        <w:rPr>
          <w:rStyle w:val="StyleUnderline"/>
          <w:highlight w:val="cyan"/>
        </w:rPr>
        <w:t>yet does not</w:t>
      </w:r>
      <w:r w:rsidRPr="00D22B55">
        <w:rPr>
          <w:rStyle w:val="StyleUnderline"/>
        </w:rPr>
        <w:t xml:space="preserve"> try to </w:t>
      </w:r>
      <w:r w:rsidRPr="00D22B55">
        <w:rPr>
          <w:rStyle w:val="Emphasis"/>
          <w:highlight w:val="cyan"/>
        </w:rPr>
        <w:t>match</w:t>
      </w:r>
      <w:r w:rsidRPr="00D22B55">
        <w:rPr>
          <w:sz w:val="16"/>
        </w:rPr>
        <w:t xml:space="preserve"> Russia </w:t>
      </w:r>
      <w:r w:rsidRPr="00D22B55">
        <w:rPr>
          <w:rStyle w:val="StyleUnderline"/>
        </w:rPr>
        <w:t>warhead-for-warhead</w:t>
      </w:r>
      <w:r w:rsidRPr="00D22B55">
        <w:rPr>
          <w:sz w:val="16"/>
        </w:rPr>
        <w:t xml:space="preserve"> when it comes to nonstrategic nuclear weapons.</w:t>
      </w:r>
    </w:p>
    <w:p w14:paraId="36451187" w14:textId="77777777" w:rsidR="0046157A" w:rsidRPr="00D22B55" w:rsidRDefault="0046157A" w:rsidP="0046157A">
      <w:pPr>
        <w:rPr>
          <w:sz w:val="16"/>
        </w:rPr>
      </w:pPr>
      <w:r w:rsidRPr="00D22B55">
        <w:rPr>
          <w:sz w:val="16"/>
        </w:rPr>
        <w:t xml:space="preserve">The second reason that action-reaction arms races often do not occur is financial. </w:t>
      </w:r>
      <w:r w:rsidRPr="00D22B55">
        <w:rPr>
          <w:rStyle w:val="StyleUnderline"/>
        </w:rPr>
        <w:t>Countries</w:t>
      </w:r>
      <w:r w:rsidRPr="00D22B55">
        <w:rPr>
          <w:sz w:val="16"/>
        </w:rPr>
        <w:t xml:space="preserve"> simply </w:t>
      </w:r>
      <w:r w:rsidRPr="00D22B55">
        <w:rPr>
          <w:rStyle w:val="Emphasis"/>
        </w:rPr>
        <w:t>cannot afford</w:t>
      </w:r>
      <w:r w:rsidRPr="00D22B55">
        <w:rPr>
          <w:rStyle w:val="StyleUnderline"/>
        </w:rPr>
        <w:t xml:space="preserve"> to compete because they lack the </w:t>
      </w:r>
      <w:r w:rsidRPr="00D22B55">
        <w:rPr>
          <w:rStyle w:val="Emphasis"/>
        </w:rPr>
        <w:t>financial</w:t>
      </w:r>
      <w:r w:rsidRPr="00D22B55">
        <w:rPr>
          <w:rStyle w:val="StyleUnderline"/>
        </w:rPr>
        <w:t xml:space="preserve"> or </w:t>
      </w:r>
      <w:r w:rsidRPr="00D22B55">
        <w:rPr>
          <w:rStyle w:val="Emphasis"/>
        </w:rPr>
        <w:t>organizational</w:t>
      </w:r>
      <w:r w:rsidRPr="00D22B55">
        <w:rPr>
          <w:rStyle w:val="StyleUnderline"/>
        </w:rPr>
        <w:t xml:space="preserve"> capacity</w:t>
      </w:r>
      <w:r w:rsidRPr="00D22B55">
        <w:rPr>
          <w:sz w:val="16"/>
        </w:rPr>
        <w:t>. France and North Korea are two examples of countries that decided not to match their respective rivals on a war-head-for-warhead basis, largely for economic reasons. In the Cold War, France decided on a policy of “strict sufficiency.” Cold War France did not seek to match the Soviet Union in the size of its nuclear arsenal.9 Rather, it sought to maintain a nuclear force capable of deterring a Soviet attack on France. Similarly, North Korea’s leaders today know that they cannot build a nuclear arsenal to match the United States; there are financial constraints on their ability to participate in an arms race.</w:t>
      </w:r>
    </w:p>
    <w:p w14:paraId="12BE397E" w14:textId="77777777" w:rsidR="0046157A" w:rsidRPr="00876B59" w:rsidRDefault="0046157A" w:rsidP="0046157A">
      <w:pPr>
        <w:rPr>
          <w:sz w:val="16"/>
        </w:rPr>
      </w:pPr>
      <w:r w:rsidRPr="00876B59">
        <w:rPr>
          <w:sz w:val="16"/>
        </w:rPr>
        <w:t xml:space="preserve">Third, </w:t>
      </w:r>
      <w:r w:rsidRPr="00876B59">
        <w:rPr>
          <w:rStyle w:val="StyleUnderline"/>
        </w:rPr>
        <w:t xml:space="preserve">states have </w:t>
      </w:r>
      <w:r w:rsidRPr="00876B59">
        <w:rPr>
          <w:rStyle w:val="Emphasis"/>
        </w:rPr>
        <w:t>organizational</w:t>
      </w:r>
      <w:r w:rsidRPr="00876B59">
        <w:rPr>
          <w:rStyle w:val="StyleUnderline"/>
        </w:rPr>
        <w:t xml:space="preserve"> or </w:t>
      </w:r>
      <w:r w:rsidRPr="00876B59">
        <w:rPr>
          <w:rStyle w:val="Emphasis"/>
          <w:highlight w:val="cyan"/>
        </w:rPr>
        <w:t>bureaucratic</w:t>
      </w:r>
      <w:r w:rsidRPr="00876B59">
        <w:rPr>
          <w:rStyle w:val="StyleUnderline"/>
          <w:highlight w:val="cyan"/>
        </w:rPr>
        <w:t xml:space="preserve"> constraints</w:t>
      </w:r>
      <w:r w:rsidRPr="00876B59">
        <w:rPr>
          <w:rStyle w:val="StyleUnderline"/>
        </w:rPr>
        <w:t xml:space="preserve"> on</w:t>
      </w:r>
      <w:r w:rsidRPr="00876B59">
        <w:rPr>
          <w:sz w:val="16"/>
        </w:rPr>
        <w:t xml:space="preserve"> their ability to participate in </w:t>
      </w:r>
      <w:r w:rsidRPr="00876B59">
        <w:rPr>
          <w:rStyle w:val="StyleUnderline"/>
        </w:rPr>
        <w:t>arms races</w:t>
      </w:r>
      <w:r w:rsidRPr="00876B59">
        <w:rPr>
          <w:sz w:val="16"/>
        </w:rPr>
        <w:t xml:space="preserve">. One key exam-ple of this is </w:t>
      </w:r>
      <w:r w:rsidRPr="00876B59">
        <w:rPr>
          <w:rStyle w:val="StyleUnderline"/>
          <w:highlight w:val="cyan"/>
        </w:rPr>
        <w:t>China’s</w:t>
      </w:r>
      <w:r w:rsidRPr="00876B59">
        <w:rPr>
          <w:sz w:val="16"/>
        </w:rPr>
        <w:t xml:space="preserve"> significant </w:t>
      </w:r>
      <w:r w:rsidRPr="00876B59">
        <w:rPr>
          <w:rStyle w:val="StyleUnderline"/>
        </w:rPr>
        <w:t xml:space="preserve">historical </w:t>
      </w:r>
      <w:r w:rsidRPr="00876B59">
        <w:rPr>
          <w:rStyle w:val="Emphasis"/>
        </w:rPr>
        <w:t>difficulty</w:t>
      </w:r>
      <w:r w:rsidRPr="00876B59">
        <w:rPr>
          <w:rStyle w:val="StyleUnderline"/>
        </w:rPr>
        <w:t xml:space="preserve"> in fielding a true nuclear </w:t>
      </w:r>
      <w:r w:rsidRPr="00876B59">
        <w:rPr>
          <w:rStyle w:val="Emphasis"/>
          <w:highlight w:val="cyan"/>
        </w:rPr>
        <w:t>triad</w:t>
      </w:r>
      <w:r w:rsidRPr="00876B59">
        <w:rPr>
          <w:rStyle w:val="StyleUnderline"/>
        </w:rPr>
        <w:t>. China’s air- and sea-based legs are</w:t>
      </w:r>
      <w:r w:rsidRPr="00876B59">
        <w:rPr>
          <w:sz w:val="16"/>
        </w:rPr>
        <w:t xml:space="preserve"> generally </w:t>
      </w:r>
      <w:r w:rsidRPr="00876B59">
        <w:rPr>
          <w:rStyle w:val="Emphasis"/>
          <w:highlight w:val="cyan"/>
        </w:rPr>
        <w:t>incapable</w:t>
      </w:r>
      <w:r w:rsidRPr="00876B59">
        <w:rPr>
          <w:rStyle w:val="StyleUnderline"/>
          <w:highlight w:val="cyan"/>
        </w:rPr>
        <w:t xml:space="preserve"> of delivering</w:t>
      </w:r>
      <w:r w:rsidRPr="00876B59">
        <w:rPr>
          <w:rStyle w:val="StyleUnderline"/>
        </w:rPr>
        <w:t xml:space="preserve"> nuclear weapons </w:t>
      </w:r>
      <w:r w:rsidRPr="00876B59">
        <w:rPr>
          <w:rStyle w:val="StyleUnderline"/>
          <w:highlight w:val="cyan"/>
        </w:rPr>
        <w:t>to</w:t>
      </w:r>
      <w:r w:rsidRPr="00876B59">
        <w:rPr>
          <w:rStyle w:val="StyleUnderline"/>
        </w:rPr>
        <w:t xml:space="preserve"> the contiguous </w:t>
      </w:r>
      <w:r w:rsidRPr="00876B59">
        <w:rPr>
          <w:rStyle w:val="Emphasis"/>
          <w:highlight w:val="cyan"/>
        </w:rPr>
        <w:t>U</w:t>
      </w:r>
      <w:r w:rsidRPr="00876B59">
        <w:rPr>
          <w:sz w:val="16"/>
        </w:rPr>
        <w:t xml:space="preserve">nited </w:t>
      </w:r>
      <w:r w:rsidRPr="00876B59">
        <w:rPr>
          <w:rStyle w:val="Emphasis"/>
          <w:highlight w:val="cyan"/>
        </w:rPr>
        <w:t>S</w:t>
      </w:r>
      <w:r w:rsidRPr="00876B59">
        <w:rPr>
          <w:sz w:val="16"/>
        </w:rPr>
        <w:t xml:space="preserve">tates.10 The </w:t>
      </w:r>
      <w:r w:rsidRPr="00876B59">
        <w:rPr>
          <w:rStyle w:val="Emphasis"/>
          <w:highlight w:val="cyan"/>
        </w:rPr>
        <w:t>C</w:t>
      </w:r>
      <w:r w:rsidRPr="00876B59">
        <w:rPr>
          <w:sz w:val="16"/>
        </w:rPr>
        <w:t xml:space="preserve">hinese </w:t>
      </w:r>
      <w:r w:rsidRPr="00876B59">
        <w:rPr>
          <w:rStyle w:val="Emphasis"/>
          <w:highlight w:val="cyan"/>
        </w:rPr>
        <w:t>C</w:t>
      </w:r>
      <w:r w:rsidRPr="00876B59">
        <w:rPr>
          <w:sz w:val="16"/>
        </w:rPr>
        <w:t xml:space="preserve">ommunist </w:t>
      </w:r>
      <w:r w:rsidRPr="00876B59">
        <w:rPr>
          <w:rStyle w:val="Emphasis"/>
          <w:highlight w:val="cyan"/>
        </w:rPr>
        <w:t>P</w:t>
      </w:r>
      <w:r w:rsidRPr="00876B59">
        <w:rPr>
          <w:sz w:val="16"/>
        </w:rPr>
        <w:t xml:space="preserve">arty </w:t>
      </w:r>
      <w:r w:rsidRPr="00876B59">
        <w:rPr>
          <w:rStyle w:val="StyleUnderline"/>
          <w:highlight w:val="cyan"/>
        </w:rPr>
        <w:t>insists</w:t>
      </w:r>
      <w:r w:rsidRPr="00876B59">
        <w:rPr>
          <w:rStyle w:val="StyleUnderline"/>
        </w:rPr>
        <w:t xml:space="preserve"> on </w:t>
      </w:r>
      <w:r w:rsidRPr="00876B59">
        <w:rPr>
          <w:rStyle w:val="Emphasis"/>
          <w:highlight w:val="cyan"/>
        </w:rPr>
        <w:t>centralized</w:t>
      </w:r>
      <w:r w:rsidRPr="00876B59">
        <w:rPr>
          <w:rStyle w:val="StyleUnderline"/>
          <w:highlight w:val="cyan"/>
        </w:rPr>
        <w:t xml:space="preserve"> </w:t>
      </w:r>
      <w:r w:rsidRPr="00876B59">
        <w:rPr>
          <w:rStyle w:val="Emphasis"/>
          <w:highlight w:val="cyan"/>
        </w:rPr>
        <w:t>c</w:t>
      </w:r>
      <w:r w:rsidRPr="00876B59">
        <w:rPr>
          <w:rStyle w:val="StyleUnderline"/>
        </w:rPr>
        <w:t xml:space="preserve">ommand </w:t>
      </w:r>
      <w:r w:rsidRPr="00876B59">
        <w:rPr>
          <w:rStyle w:val="StyleUnderline"/>
          <w:highlight w:val="cyan"/>
        </w:rPr>
        <w:t xml:space="preserve">and </w:t>
      </w:r>
      <w:r w:rsidRPr="00876B59">
        <w:rPr>
          <w:rStyle w:val="Emphasis"/>
          <w:highlight w:val="cyan"/>
        </w:rPr>
        <w:t>c</w:t>
      </w:r>
      <w:r w:rsidRPr="00876B59">
        <w:rPr>
          <w:rStyle w:val="StyleUnderline"/>
        </w:rPr>
        <w:t>ontrol</w:t>
      </w:r>
      <w:r w:rsidRPr="00876B59">
        <w:rPr>
          <w:sz w:val="16"/>
        </w:rPr>
        <w:t xml:space="preserve"> of its military, especially its nuclear warheads, which are generally stored in centralized depots.11 </w:t>
      </w:r>
      <w:r w:rsidRPr="00876B59">
        <w:rPr>
          <w:rStyle w:val="StyleUnderline"/>
        </w:rPr>
        <w:t xml:space="preserve">China does </w:t>
      </w:r>
      <w:r w:rsidRPr="00876B59">
        <w:rPr>
          <w:rStyle w:val="Emphasis"/>
          <w:highlight w:val="cyan"/>
        </w:rPr>
        <w:t>not trust</w:t>
      </w:r>
      <w:r w:rsidRPr="00876B59">
        <w:rPr>
          <w:rStyle w:val="StyleUnderline"/>
        </w:rPr>
        <w:t xml:space="preserve"> its </w:t>
      </w:r>
      <w:r w:rsidRPr="00876B59">
        <w:rPr>
          <w:rStyle w:val="StyleUnderline"/>
          <w:highlight w:val="cyan"/>
        </w:rPr>
        <w:t>sailors</w:t>
      </w:r>
      <w:r w:rsidRPr="00876B59">
        <w:rPr>
          <w:sz w:val="16"/>
        </w:rPr>
        <w:t xml:space="preserve"> to go to sea </w:t>
      </w:r>
      <w:r w:rsidRPr="00876B59">
        <w:rPr>
          <w:rStyle w:val="StyleUnderline"/>
        </w:rPr>
        <w:t xml:space="preserve">with </w:t>
      </w:r>
      <w:r w:rsidRPr="00876B59">
        <w:rPr>
          <w:rStyle w:val="Emphasis"/>
        </w:rPr>
        <w:t>nuclear</w:t>
      </w:r>
      <w:r w:rsidRPr="00876B59">
        <w:rPr>
          <w:rStyle w:val="StyleUnderline"/>
        </w:rPr>
        <w:t xml:space="preserve"> weapons aboard</w:t>
      </w:r>
      <w:r w:rsidRPr="00876B59">
        <w:rPr>
          <w:sz w:val="16"/>
        </w:rPr>
        <w:t xml:space="preserve"> China’s ballistic missile </w:t>
      </w:r>
      <w:r w:rsidRPr="00876B59">
        <w:rPr>
          <w:rStyle w:val="Emphasis"/>
        </w:rPr>
        <w:t>submarines</w:t>
      </w:r>
      <w:r w:rsidRPr="00876B59">
        <w:rPr>
          <w:sz w:val="16"/>
        </w:rPr>
        <w:t xml:space="preserve">.12 While there is a political logic to this, </w:t>
      </w:r>
      <w:r w:rsidRPr="00876B59">
        <w:rPr>
          <w:rStyle w:val="StyleUnderline"/>
        </w:rPr>
        <w:t xml:space="preserve">it </w:t>
      </w:r>
      <w:r w:rsidRPr="00876B59">
        <w:rPr>
          <w:rStyle w:val="Emphasis"/>
          <w:highlight w:val="cyan"/>
        </w:rPr>
        <w:t>undermines</w:t>
      </w:r>
      <w:r w:rsidRPr="00876B59">
        <w:rPr>
          <w:rStyle w:val="StyleUnderline"/>
        </w:rPr>
        <w:t xml:space="preserve"> Beijing’s </w:t>
      </w:r>
      <w:r w:rsidRPr="00876B59">
        <w:rPr>
          <w:rStyle w:val="StyleUnderline"/>
          <w:highlight w:val="cyan"/>
        </w:rPr>
        <w:t xml:space="preserve">ability to </w:t>
      </w:r>
      <w:r w:rsidRPr="00876B59">
        <w:rPr>
          <w:rStyle w:val="Emphasis"/>
          <w:highlight w:val="cyan"/>
        </w:rPr>
        <w:t>match</w:t>
      </w:r>
      <w:r w:rsidRPr="00876B59">
        <w:rPr>
          <w:rStyle w:val="StyleUnderline"/>
        </w:rPr>
        <w:t xml:space="preserve"> the </w:t>
      </w:r>
      <w:r w:rsidRPr="00876B59">
        <w:rPr>
          <w:rStyle w:val="StyleUnderline"/>
          <w:highlight w:val="cyan"/>
        </w:rPr>
        <w:t>capabilities</w:t>
      </w:r>
      <w:r w:rsidRPr="00876B59">
        <w:rPr>
          <w:sz w:val="16"/>
        </w:rPr>
        <w:t xml:space="preserve"> of Washington or Moscow.</w:t>
      </w:r>
    </w:p>
    <w:p w14:paraId="26B05B43" w14:textId="77777777" w:rsidR="0046157A" w:rsidRPr="00876B59" w:rsidRDefault="0046157A" w:rsidP="0046157A">
      <w:pPr>
        <w:rPr>
          <w:sz w:val="16"/>
        </w:rPr>
      </w:pPr>
      <w:r w:rsidRPr="00876B59">
        <w:rPr>
          <w:sz w:val="16"/>
        </w:rPr>
        <w:t xml:space="preserve">A final reason why action-reaction arms races do not often occur is that </w:t>
      </w:r>
      <w:r w:rsidRPr="00876B59">
        <w:rPr>
          <w:rStyle w:val="StyleUnderline"/>
        </w:rPr>
        <w:t>countries</w:t>
      </w:r>
      <w:r w:rsidRPr="00876B59">
        <w:rPr>
          <w:sz w:val="16"/>
        </w:rPr>
        <w:t xml:space="preserve"> might </w:t>
      </w:r>
      <w:r w:rsidRPr="00876B59">
        <w:rPr>
          <w:rStyle w:val="Emphasis"/>
        </w:rPr>
        <w:t>build</w:t>
      </w:r>
      <w:r w:rsidRPr="00876B59">
        <w:rPr>
          <w:rStyle w:val="StyleUnderline"/>
        </w:rPr>
        <w:t xml:space="preserve"> up their arsenals for </w:t>
      </w:r>
      <w:r w:rsidRPr="00876B59">
        <w:rPr>
          <w:rStyle w:val="Emphasis"/>
        </w:rPr>
        <w:t>other reasons</w:t>
      </w:r>
      <w:r w:rsidRPr="00876B59">
        <w:rPr>
          <w:sz w:val="16"/>
        </w:rPr>
        <w:t>. In the Cold War, Harold Brown, US Secretary of Defense to President Jimmy Carter, opined that, “</w:t>
      </w:r>
      <w:r w:rsidRPr="00876B59">
        <w:rPr>
          <w:rStyle w:val="StyleUnderline"/>
        </w:rPr>
        <w:t>Soviet spending</w:t>
      </w:r>
      <w:r w:rsidRPr="00876B59">
        <w:rPr>
          <w:sz w:val="16"/>
        </w:rPr>
        <w:t xml:space="preserve"> has </w:t>
      </w:r>
      <w:r w:rsidRPr="00876B59">
        <w:rPr>
          <w:rStyle w:val="StyleUnderline"/>
        </w:rPr>
        <w:t xml:space="preserve">shown </w:t>
      </w:r>
      <w:r w:rsidRPr="00876B59">
        <w:rPr>
          <w:rStyle w:val="Emphasis"/>
        </w:rPr>
        <w:t>no response</w:t>
      </w:r>
      <w:r w:rsidRPr="00876B59">
        <w:rPr>
          <w:rStyle w:val="StyleUnderline"/>
        </w:rPr>
        <w:t xml:space="preserve"> to U.S. </w:t>
      </w:r>
      <w:r w:rsidRPr="00876B59">
        <w:rPr>
          <w:rStyle w:val="Emphasis"/>
        </w:rPr>
        <w:t>restraint</w:t>
      </w:r>
      <w:r w:rsidRPr="00876B59">
        <w:rPr>
          <w:sz w:val="16"/>
        </w:rPr>
        <w:t xml:space="preserve"> — when we build, they build; </w:t>
      </w:r>
      <w:r w:rsidRPr="00876B59">
        <w:rPr>
          <w:rStyle w:val="StyleUnderline"/>
        </w:rPr>
        <w:t xml:space="preserve">when we </w:t>
      </w:r>
      <w:r w:rsidRPr="00876B59">
        <w:rPr>
          <w:rStyle w:val="Emphasis"/>
        </w:rPr>
        <w:t>cut</w:t>
      </w:r>
      <w:r w:rsidRPr="00876B59">
        <w:rPr>
          <w:rStyle w:val="StyleUnderline"/>
        </w:rPr>
        <w:t xml:space="preserve">, they </w:t>
      </w:r>
      <w:r w:rsidRPr="00876B59">
        <w:rPr>
          <w:rStyle w:val="Emphasis"/>
        </w:rPr>
        <w:t>build</w:t>
      </w:r>
      <w:r w:rsidRPr="00876B59">
        <w:rPr>
          <w:sz w:val="16"/>
        </w:rPr>
        <w:t xml:space="preserve">.”13 </w:t>
      </w:r>
      <w:r w:rsidRPr="00876B59">
        <w:rPr>
          <w:rStyle w:val="StyleUnderline"/>
        </w:rPr>
        <w:t>There are many reasons</w:t>
      </w:r>
      <w:r w:rsidRPr="00876B59">
        <w:rPr>
          <w:sz w:val="16"/>
        </w:rPr>
        <w:t xml:space="preserve"> why </w:t>
      </w:r>
      <w:r w:rsidRPr="00876B59">
        <w:rPr>
          <w:rStyle w:val="StyleUnderline"/>
        </w:rPr>
        <w:t xml:space="preserve">a </w:t>
      </w:r>
      <w:r w:rsidRPr="00876B59">
        <w:rPr>
          <w:rStyle w:val="StyleUnderline"/>
          <w:highlight w:val="cyan"/>
        </w:rPr>
        <w:t>country</w:t>
      </w:r>
      <w:r w:rsidRPr="00876B59">
        <w:rPr>
          <w:rStyle w:val="StyleUnderline"/>
        </w:rPr>
        <w:t xml:space="preserve"> might </w:t>
      </w:r>
      <w:r w:rsidRPr="00876B59">
        <w:rPr>
          <w:rStyle w:val="Emphasis"/>
          <w:highlight w:val="cyan"/>
        </w:rPr>
        <w:t>build</w:t>
      </w:r>
      <w:r w:rsidRPr="00876B59">
        <w:rPr>
          <w:rStyle w:val="StyleUnderline"/>
        </w:rPr>
        <w:t xml:space="preserve"> up its </w:t>
      </w:r>
      <w:r w:rsidRPr="00876B59">
        <w:rPr>
          <w:rStyle w:val="StyleUnderline"/>
          <w:highlight w:val="cyan"/>
        </w:rPr>
        <w:t>arsenal</w:t>
      </w:r>
      <w:r w:rsidRPr="00876B59">
        <w:rPr>
          <w:rStyle w:val="StyleUnderline"/>
        </w:rPr>
        <w:t xml:space="preserve">, </w:t>
      </w:r>
      <w:r w:rsidRPr="00876B59">
        <w:rPr>
          <w:rStyle w:val="StyleUnderline"/>
          <w:highlight w:val="cyan"/>
        </w:rPr>
        <w:t xml:space="preserve">whether or </w:t>
      </w:r>
      <w:r w:rsidRPr="00876B59">
        <w:rPr>
          <w:rStyle w:val="Emphasis"/>
          <w:highlight w:val="cyan"/>
        </w:rPr>
        <w:t>not</w:t>
      </w:r>
      <w:r w:rsidRPr="00876B59">
        <w:rPr>
          <w:rStyle w:val="StyleUnderline"/>
        </w:rPr>
        <w:t xml:space="preserve"> its </w:t>
      </w:r>
      <w:r w:rsidRPr="00876B59">
        <w:rPr>
          <w:rStyle w:val="Emphasis"/>
          <w:highlight w:val="cyan"/>
        </w:rPr>
        <w:t>adversary</w:t>
      </w:r>
      <w:r w:rsidRPr="00876B59">
        <w:rPr>
          <w:rStyle w:val="StyleUnderline"/>
          <w:highlight w:val="cyan"/>
        </w:rPr>
        <w:t xml:space="preserve"> does</w:t>
      </w:r>
      <w:r w:rsidRPr="00876B59">
        <w:rPr>
          <w:rStyle w:val="StyleUnderline"/>
        </w:rPr>
        <w:t xml:space="preserve"> the </w:t>
      </w:r>
      <w:r w:rsidRPr="00876B59">
        <w:rPr>
          <w:rStyle w:val="Emphasis"/>
        </w:rPr>
        <w:t>same</w:t>
      </w:r>
      <w:r w:rsidRPr="00876B59">
        <w:rPr>
          <w:sz w:val="16"/>
        </w:rPr>
        <w:t xml:space="preserve">. This could be </w:t>
      </w:r>
      <w:r w:rsidRPr="00876B59">
        <w:rPr>
          <w:rStyle w:val="StyleUnderline"/>
        </w:rPr>
        <w:t xml:space="preserve">for internal, </w:t>
      </w:r>
      <w:r w:rsidRPr="00876B59">
        <w:rPr>
          <w:rStyle w:val="Emphasis"/>
        </w:rPr>
        <w:t>bureaucratic</w:t>
      </w:r>
      <w:r w:rsidRPr="00876B59">
        <w:rPr>
          <w:rStyle w:val="StyleUnderline"/>
        </w:rPr>
        <w:t xml:space="preserve"> reasons or because that state </w:t>
      </w:r>
      <w:r w:rsidRPr="00876B59">
        <w:rPr>
          <w:rStyle w:val="Emphasis"/>
        </w:rPr>
        <w:t>desires</w:t>
      </w:r>
      <w:r w:rsidRPr="00876B59">
        <w:rPr>
          <w:rStyle w:val="StyleUnderline"/>
        </w:rPr>
        <w:t xml:space="preserve"> a larger </w:t>
      </w:r>
      <w:r w:rsidRPr="00876B59">
        <w:rPr>
          <w:rStyle w:val="Emphasis"/>
        </w:rPr>
        <w:t>nuclear force</w:t>
      </w:r>
      <w:r w:rsidRPr="00876B59">
        <w:rPr>
          <w:sz w:val="16"/>
        </w:rPr>
        <w:t xml:space="preserve"> for other military or political reasons.</w:t>
      </w:r>
    </w:p>
    <w:p w14:paraId="56A9CD90" w14:textId="77777777" w:rsidR="0046157A" w:rsidRPr="0059298C" w:rsidRDefault="0046157A" w:rsidP="0046157A">
      <w:pPr>
        <w:pStyle w:val="Heading4"/>
        <w:rPr>
          <w:b w:val="0"/>
          <w:bCs/>
        </w:rPr>
      </w:pPr>
      <w:r>
        <w:t xml:space="preserve">Russian modernization is driven by </w:t>
      </w:r>
      <w:r w:rsidRPr="0059298C">
        <w:rPr>
          <w:u w:val="single"/>
        </w:rPr>
        <w:t>necessity</w:t>
      </w:r>
      <w:r>
        <w:t xml:space="preserve"> and </w:t>
      </w:r>
      <w:r w:rsidRPr="0059298C">
        <w:rPr>
          <w:u w:val="single"/>
        </w:rPr>
        <w:t>conventional</w:t>
      </w:r>
      <w:r>
        <w:t xml:space="preserve"> forces</w:t>
      </w:r>
      <w:r>
        <w:rPr>
          <w:b w:val="0"/>
          <w:bCs/>
        </w:rPr>
        <w:t>, NOT U.S. development.</w:t>
      </w:r>
    </w:p>
    <w:p w14:paraId="4B3FFE4E" w14:textId="77777777" w:rsidR="0046157A" w:rsidRPr="00A9638C" w:rsidRDefault="0046157A" w:rsidP="0046157A">
      <w:r w:rsidRPr="00C604C6">
        <w:rPr>
          <w:rStyle w:val="Style13ptBold"/>
        </w:rPr>
        <w:t>Kroenig 22</w:t>
      </w:r>
      <w:r>
        <w:t xml:space="preserve"> [</w:t>
      </w:r>
      <w:r w:rsidRPr="00C604C6">
        <w:t>Matthew Kroenig (Professor of Government, Edmund A. Walsh School of Foreign Service at Georgetown University; Ph.D., University of California, Berkeley),</w:t>
      </w:r>
      <w:r>
        <w:t xml:space="preserve"> December 2022, “Arms Racing Under Nuclear Tripolarity: Evidence for an Action-Reaction Cycle?” Atlantic Council, https://www.atlanticcouncil.org/wp-content/uploads/2022/12/Arms-Racing-Under-Nuclear-Tripolarity-Evidence-for-an-Action-Reaction-Cycle.pdf, njn]</w:t>
      </w:r>
    </w:p>
    <w:p w14:paraId="710BCCE0" w14:textId="77777777" w:rsidR="0046157A" w:rsidRPr="0059298C" w:rsidRDefault="0046157A" w:rsidP="0046157A">
      <w:pPr>
        <w:rPr>
          <w:sz w:val="16"/>
        </w:rPr>
      </w:pPr>
      <w:r w:rsidRPr="0059298C">
        <w:rPr>
          <w:sz w:val="16"/>
        </w:rPr>
        <w:t>Russian Federation</w:t>
      </w:r>
    </w:p>
    <w:p w14:paraId="6CBFA5B5" w14:textId="77777777" w:rsidR="0046157A" w:rsidRPr="0059298C" w:rsidRDefault="0046157A" w:rsidP="0046157A">
      <w:pPr>
        <w:rPr>
          <w:sz w:val="16"/>
        </w:rPr>
      </w:pPr>
      <w:r w:rsidRPr="0059298C">
        <w:rPr>
          <w:sz w:val="16"/>
        </w:rPr>
        <w:t xml:space="preserve">For the most part, the same pattern holds for Russia. </w:t>
      </w:r>
      <w:r w:rsidRPr="0059298C">
        <w:rPr>
          <w:rStyle w:val="StyleUnderline"/>
        </w:rPr>
        <w:t xml:space="preserve">Moscow is </w:t>
      </w:r>
      <w:r w:rsidRPr="0059298C">
        <w:rPr>
          <w:rStyle w:val="Emphasis"/>
        </w:rPr>
        <w:t>pursuing</w:t>
      </w:r>
      <w:r w:rsidRPr="0059298C">
        <w:rPr>
          <w:rStyle w:val="StyleUnderline"/>
        </w:rPr>
        <w:t xml:space="preserve"> nuclear </w:t>
      </w:r>
      <w:r w:rsidRPr="0059298C">
        <w:rPr>
          <w:rStyle w:val="Emphasis"/>
        </w:rPr>
        <w:t>modernization</w:t>
      </w:r>
      <w:r w:rsidRPr="0059298C">
        <w:rPr>
          <w:rStyle w:val="StyleUnderline"/>
        </w:rPr>
        <w:t xml:space="preserve"> for reasons other than as responses to US</w:t>
      </w:r>
      <w:r w:rsidRPr="0059298C">
        <w:rPr>
          <w:sz w:val="16"/>
        </w:rPr>
        <w:t xml:space="preserve"> or Chinese nuclear developments. </w:t>
      </w:r>
      <w:r w:rsidRPr="0059298C">
        <w:rPr>
          <w:rStyle w:val="StyleUnderline"/>
        </w:rPr>
        <w:t>When Russia started</w:t>
      </w:r>
      <w:r w:rsidRPr="0059298C">
        <w:rPr>
          <w:sz w:val="16"/>
        </w:rPr>
        <w:t xml:space="preserve"> its most recent nuclear </w:t>
      </w:r>
      <w:r w:rsidRPr="0059298C">
        <w:rPr>
          <w:rStyle w:val="StyleUnderline"/>
        </w:rPr>
        <w:t xml:space="preserve">modernization campaign, neither the </w:t>
      </w:r>
      <w:r w:rsidRPr="0059298C">
        <w:rPr>
          <w:rStyle w:val="Emphasis"/>
        </w:rPr>
        <w:t>U</w:t>
      </w:r>
      <w:r w:rsidRPr="0059298C">
        <w:rPr>
          <w:sz w:val="16"/>
        </w:rPr>
        <w:t xml:space="preserve">nited </w:t>
      </w:r>
      <w:r w:rsidRPr="0059298C">
        <w:rPr>
          <w:rStyle w:val="Emphasis"/>
        </w:rPr>
        <w:t>S</w:t>
      </w:r>
      <w:r w:rsidRPr="0059298C">
        <w:rPr>
          <w:sz w:val="16"/>
        </w:rPr>
        <w:t xml:space="preserve">tates </w:t>
      </w:r>
      <w:r w:rsidRPr="0059298C">
        <w:rPr>
          <w:rStyle w:val="StyleUnderline"/>
        </w:rPr>
        <w:t xml:space="preserve">nor </w:t>
      </w:r>
      <w:r w:rsidRPr="0059298C">
        <w:rPr>
          <w:rStyle w:val="Emphasis"/>
        </w:rPr>
        <w:t>China</w:t>
      </w:r>
      <w:r w:rsidRPr="0059298C">
        <w:rPr>
          <w:rStyle w:val="StyleUnderline"/>
        </w:rPr>
        <w:t xml:space="preserve"> had begun to </w:t>
      </w:r>
      <w:r w:rsidRPr="0059298C">
        <w:rPr>
          <w:rStyle w:val="Emphasis"/>
        </w:rPr>
        <w:t>build up</w:t>
      </w:r>
      <w:r w:rsidRPr="0059298C">
        <w:rPr>
          <w:rStyle w:val="StyleUnderline"/>
        </w:rPr>
        <w:t xml:space="preserve"> their nuclear weapons. </w:t>
      </w:r>
      <w:r w:rsidRPr="0059298C">
        <w:rPr>
          <w:rStyle w:val="StyleUnderline"/>
          <w:highlight w:val="cyan"/>
        </w:rPr>
        <w:t>Russia</w:t>
      </w:r>
      <w:r w:rsidRPr="0059298C">
        <w:rPr>
          <w:sz w:val="16"/>
        </w:rPr>
        <w:t xml:space="preserve"> nuclear </w:t>
      </w:r>
      <w:r w:rsidRPr="0059298C">
        <w:rPr>
          <w:rStyle w:val="Emphasis"/>
          <w:highlight w:val="cyan"/>
        </w:rPr>
        <w:t>modernization</w:t>
      </w:r>
      <w:r w:rsidRPr="0059298C">
        <w:rPr>
          <w:rStyle w:val="StyleUnderline"/>
          <w:highlight w:val="cyan"/>
        </w:rPr>
        <w:t xml:space="preserve"> was</w:t>
      </w:r>
      <w:r w:rsidRPr="0059298C">
        <w:rPr>
          <w:sz w:val="16"/>
        </w:rPr>
        <w:t xml:space="preserve"> therefore </w:t>
      </w:r>
      <w:r w:rsidRPr="0059298C">
        <w:rPr>
          <w:rStyle w:val="StyleUnderline"/>
          <w:highlight w:val="cyan"/>
        </w:rPr>
        <w:t xml:space="preserve">not a </w:t>
      </w:r>
      <w:r w:rsidRPr="0059298C">
        <w:rPr>
          <w:rStyle w:val="Emphasis"/>
          <w:highlight w:val="cyan"/>
        </w:rPr>
        <w:t>reaction</w:t>
      </w:r>
      <w:r w:rsidRPr="0059298C">
        <w:rPr>
          <w:rStyle w:val="StyleUnderline"/>
        </w:rPr>
        <w:t xml:space="preserve"> to other nuclear powers, </w:t>
      </w:r>
      <w:r w:rsidRPr="0059298C">
        <w:rPr>
          <w:rStyle w:val="StyleUnderline"/>
          <w:highlight w:val="cyan"/>
        </w:rPr>
        <w:t>but rather</w:t>
      </w:r>
      <w:r w:rsidRPr="0059298C">
        <w:rPr>
          <w:rStyle w:val="StyleUnderline"/>
        </w:rPr>
        <w:t xml:space="preserve"> an effort </w:t>
      </w:r>
      <w:r w:rsidRPr="0059298C">
        <w:rPr>
          <w:rStyle w:val="StyleUnderline"/>
          <w:highlight w:val="cyan"/>
        </w:rPr>
        <w:t xml:space="preserve">to </w:t>
      </w:r>
      <w:r w:rsidRPr="0059298C">
        <w:rPr>
          <w:rStyle w:val="Emphasis"/>
          <w:highlight w:val="cyan"/>
        </w:rPr>
        <w:t>maintain</w:t>
      </w:r>
      <w:r w:rsidRPr="0059298C">
        <w:rPr>
          <w:rStyle w:val="StyleUnderline"/>
        </w:rPr>
        <w:t xml:space="preserve"> nuclear </w:t>
      </w:r>
      <w:r w:rsidRPr="0059298C">
        <w:rPr>
          <w:rStyle w:val="StyleUnderline"/>
          <w:highlight w:val="cyan"/>
        </w:rPr>
        <w:t>forces</w:t>
      </w:r>
      <w:r w:rsidRPr="0059298C">
        <w:rPr>
          <w:rStyle w:val="StyleUnderline"/>
        </w:rPr>
        <w:t xml:space="preserve">, </w:t>
      </w:r>
      <w:r w:rsidRPr="0059298C">
        <w:rPr>
          <w:rStyle w:val="StyleUnderline"/>
          <w:highlight w:val="cyan"/>
        </w:rPr>
        <w:t>given</w:t>
      </w:r>
      <w:r w:rsidRPr="0059298C">
        <w:rPr>
          <w:rStyle w:val="StyleUnderline"/>
        </w:rPr>
        <w:t xml:space="preserve"> the </w:t>
      </w:r>
      <w:r w:rsidRPr="0059298C">
        <w:rPr>
          <w:rStyle w:val="Emphasis"/>
          <w:highlight w:val="cyan"/>
        </w:rPr>
        <w:t>aging</w:t>
      </w:r>
      <w:r w:rsidRPr="0059298C">
        <w:rPr>
          <w:sz w:val="16"/>
        </w:rPr>
        <w:t xml:space="preserve"> of the Russian nuclear arsenal. Recent Russian nuclear modernization was </w:t>
      </w:r>
      <w:r w:rsidRPr="0059298C">
        <w:rPr>
          <w:rStyle w:val="Emphasis"/>
        </w:rPr>
        <w:t>not</w:t>
      </w:r>
      <w:r w:rsidRPr="0059298C">
        <w:rPr>
          <w:rStyle w:val="StyleUnderline"/>
        </w:rPr>
        <w:t xml:space="preserve"> a </w:t>
      </w:r>
      <w:r w:rsidRPr="0059298C">
        <w:rPr>
          <w:rStyle w:val="Emphasis"/>
        </w:rPr>
        <w:t>response</w:t>
      </w:r>
      <w:r w:rsidRPr="0059298C">
        <w:rPr>
          <w:rStyle w:val="StyleUnderline"/>
        </w:rPr>
        <w:t xml:space="preserve"> to nuclear weapons</w:t>
      </w:r>
      <w:r w:rsidRPr="0059298C">
        <w:rPr>
          <w:sz w:val="16"/>
        </w:rPr>
        <w:t xml:space="preserve"> decisions </w:t>
      </w:r>
      <w:r w:rsidRPr="0059298C">
        <w:rPr>
          <w:rStyle w:val="StyleUnderline"/>
        </w:rPr>
        <w:t xml:space="preserve">made in the </w:t>
      </w:r>
      <w:r w:rsidRPr="0059298C">
        <w:rPr>
          <w:rStyle w:val="Emphasis"/>
        </w:rPr>
        <w:t>U</w:t>
      </w:r>
      <w:r w:rsidRPr="0059298C">
        <w:rPr>
          <w:sz w:val="16"/>
        </w:rPr>
        <w:t xml:space="preserve">nited </w:t>
      </w:r>
      <w:r w:rsidRPr="0059298C">
        <w:rPr>
          <w:rStyle w:val="Emphasis"/>
        </w:rPr>
        <w:t>S</w:t>
      </w:r>
      <w:r w:rsidRPr="0059298C">
        <w:rPr>
          <w:sz w:val="16"/>
        </w:rPr>
        <w:t xml:space="preserve">tates </w:t>
      </w:r>
      <w:r w:rsidRPr="0059298C">
        <w:rPr>
          <w:rStyle w:val="StyleUnderline"/>
        </w:rPr>
        <w:t xml:space="preserve">and </w:t>
      </w:r>
      <w:r w:rsidRPr="0059298C">
        <w:rPr>
          <w:rStyle w:val="Emphasis"/>
        </w:rPr>
        <w:t>China</w:t>
      </w:r>
      <w:r w:rsidRPr="0059298C">
        <w:rPr>
          <w:sz w:val="16"/>
        </w:rPr>
        <w:t>.</w:t>
      </w:r>
    </w:p>
    <w:p w14:paraId="0F45062B" w14:textId="77777777" w:rsidR="0046157A" w:rsidRPr="0059298C" w:rsidRDefault="0046157A" w:rsidP="0046157A">
      <w:pPr>
        <w:rPr>
          <w:sz w:val="16"/>
        </w:rPr>
      </w:pPr>
      <w:r w:rsidRPr="0059298C">
        <w:rPr>
          <w:sz w:val="16"/>
        </w:rPr>
        <w:t xml:space="preserve">Similarly, </w:t>
      </w:r>
      <w:r w:rsidRPr="0059298C">
        <w:rPr>
          <w:rStyle w:val="StyleUnderline"/>
          <w:highlight w:val="cyan"/>
        </w:rPr>
        <w:t>Russia’s</w:t>
      </w:r>
      <w:r w:rsidRPr="0059298C">
        <w:rPr>
          <w:rStyle w:val="StyleUnderline"/>
        </w:rPr>
        <w:t xml:space="preserve"> production of nonstrategic </w:t>
      </w:r>
      <w:r w:rsidRPr="0059298C">
        <w:rPr>
          <w:rStyle w:val="Emphasis"/>
          <w:highlight w:val="cyan"/>
        </w:rPr>
        <w:t>weapons</w:t>
      </w:r>
      <w:r w:rsidRPr="0059298C">
        <w:rPr>
          <w:rStyle w:val="StyleUnderline"/>
        </w:rPr>
        <w:t xml:space="preserve"> and intermediate-range weapons is </w:t>
      </w:r>
      <w:r w:rsidRPr="0059298C">
        <w:rPr>
          <w:rStyle w:val="Emphasis"/>
          <w:highlight w:val="cyan"/>
        </w:rPr>
        <w:t>not</w:t>
      </w:r>
      <w:r w:rsidRPr="0059298C">
        <w:rPr>
          <w:rStyle w:val="StyleUnderline"/>
          <w:highlight w:val="cyan"/>
        </w:rPr>
        <w:t xml:space="preserve"> a response</w:t>
      </w:r>
      <w:r w:rsidRPr="0059298C">
        <w:rPr>
          <w:rStyle w:val="StyleUnderline"/>
        </w:rPr>
        <w:t xml:space="preserve"> to nuclear developments</w:t>
      </w:r>
      <w:r w:rsidRPr="0059298C">
        <w:rPr>
          <w:sz w:val="16"/>
        </w:rPr>
        <w:t xml:space="preserve"> in China and certainly not </w:t>
      </w:r>
      <w:r w:rsidRPr="0059298C">
        <w:rPr>
          <w:rStyle w:val="StyleUnderline"/>
        </w:rPr>
        <w:t xml:space="preserve">in the </w:t>
      </w:r>
      <w:r w:rsidRPr="0059298C">
        <w:rPr>
          <w:rStyle w:val="Emphasis"/>
          <w:highlight w:val="cyan"/>
        </w:rPr>
        <w:t>U</w:t>
      </w:r>
      <w:r w:rsidRPr="0059298C">
        <w:rPr>
          <w:sz w:val="16"/>
        </w:rPr>
        <w:t xml:space="preserve">nited </w:t>
      </w:r>
      <w:r w:rsidRPr="0059298C">
        <w:rPr>
          <w:rStyle w:val="Emphasis"/>
          <w:highlight w:val="cyan"/>
        </w:rPr>
        <w:t>S</w:t>
      </w:r>
      <w:r w:rsidRPr="0059298C">
        <w:rPr>
          <w:sz w:val="16"/>
        </w:rPr>
        <w:t xml:space="preserve">tates. The United States does not field intermediate-range nuclear missiles and </w:t>
      </w:r>
      <w:r w:rsidRPr="0059298C">
        <w:rPr>
          <w:rStyle w:val="StyleUnderline"/>
        </w:rPr>
        <w:t xml:space="preserve">has </w:t>
      </w:r>
      <w:r w:rsidRPr="0059298C">
        <w:rPr>
          <w:rStyle w:val="Emphasis"/>
          <w:highlight w:val="cyan"/>
        </w:rPr>
        <w:t>barely</w:t>
      </w:r>
      <w:r w:rsidRPr="0059298C">
        <w:rPr>
          <w:rStyle w:val="StyleUnderline"/>
          <w:highlight w:val="cyan"/>
        </w:rPr>
        <w:t xml:space="preserve"> increased</w:t>
      </w:r>
      <w:r w:rsidRPr="0059298C">
        <w:rPr>
          <w:rStyle w:val="StyleUnderline"/>
        </w:rPr>
        <w:t xml:space="preserve"> its small </w:t>
      </w:r>
      <w:r w:rsidRPr="0059298C">
        <w:rPr>
          <w:rStyle w:val="Emphasis"/>
          <w:highlight w:val="cyan"/>
        </w:rPr>
        <w:t>stockpile</w:t>
      </w:r>
      <w:r w:rsidRPr="0059298C">
        <w:rPr>
          <w:rStyle w:val="StyleUnderline"/>
        </w:rPr>
        <w:t xml:space="preserve"> of nonstrategic weapons</w:t>
      </w:r>
      <w:r w:rsidRPr="0059298C">
        <w:rPr>
          <w:sz w:val="16"/>
        </w:rPr>
        <w:t xml:space="preserve">. It is possible that Russia’s nonstrategic nuclear enhancements are a response to China’s growth in this area. </w:t>
      </w:r>
      <w:r w:rsidRPr="0059298C">
        <w:rPr>
          <w:rStyle w:val="Emphasis"/>
          <w:highlight w:val="cyan"/>
        </w:rPr>
        <w:t>Most analysts</w:t>
      </w:r>
      <w:r w:rsidRPr="0059298C">
        <w:rPr>
          <w:sz w:val="16"/>
        </w:rPr>
        <w:t xml:space="preserve">, however, have </w:t>
      </w:r>
      <w:r w:rsidRPr="0059298C">
        <w:rPr>
          <w:rStyle w:val="StyleUnderline"/>
          <w:highlight w:val="cyan"/>
        </w:rPr>
        <w:t>interpreted</w:t>
      </w:r>
      <w:r w:rsidRPr="0059298C">
        <w:rPr>
          <w:rStyle w:val="StyleUnderline"/>
        </w:rPr>
        <w:t xml:space="preserve"> Russia’s investments</w:t>
      </w:r>
      <w:r w:rsidRPr="0059298C">
        <w:rPr>
          <w:sz w:val="16"/>
        </w:rPr>
        <w:t xml:space="preserve"> in </w:t>
      </w:r>
      <w:r w:rsidRPr="0059298C">
        <w:rPr>
          <w:rStyle w:val="StyleUnderline"/>
          <w:highlight w:val="cyan"/>
        </w:rPr>
        <w:t>this</w:t>
      </w:r>
      <w:r w:rsidRPr="0059298C">
        <w:rPr>
          <w:rStyle w:val="StyleUnderline"/>
        </w:rPr>
        <w:t xml:space="preserve"> area </w:t>
      </w:r>
      <w:r w:rsidRPr="0059298C">
        <w:rPr>
          <w:rStyle w:val="StyleUnderline"/>
          <w:highlight w:val="cyan"/>
        </w:rPr>
        <w:t>as</w:t>
      </w:r>
      <w:r w:rsidRPr="0059298C">
        <w:rPr>
          <w:rStyle w:val="StyleUnderline"/>
        </w:rPr>
        <w:t xml:space="preserve"> an </w:t>
      </w:r>
      <w:r w:rsidRPr="0059298C">
        <w:rPr>
          <w:rStyle w:val="Emphasis"/>
          <w:highlight w:val="cyan"/>
        </w:rPr>
        <w:t>effort</w:t>
      </w:r>
      <w:r w:rsidRPr="0059298C">
        <w:rPr>
          <w:rStyle w:val="StyleUnderline"/>
          <w:highlight w:val="cyan"/>
        </w:rPr>
        <w:t xml:space="preserve"> to</w:t>
      </w:r>
      <w:r w:rsidRPr="0059298C">
        <w:rPr>
          <w:rStyle w:val="StyleUnderline"/>
        </w:rPr>
        <w:t xml:space="preserve"> back the Kremlin’s aggressive escalate-to-de-escalate strategy that </w:t>
      </w:r>
      <w:r w:rsidRPr="0059298C">
        <w:rPr>
          <w:rStyle w:val="Emphasis"/>
          <w:highlight w:val="cyan"/>
        </w:rPr>
        <w:t>respond</w:t>
      </w:r>
      <w:r w:rsidRPr="0059298C">
        <w:rPr>
          <w:rStyle w:val="StyleUnderline"/>
        </w:rPr>
        <w:t xml:space="preserve">s </w:t>
      </w:r>
      <w:r w:rsidRPr="0059298C">
        <w:rPr>
          <w:rStyle w:val="StyleUnderline"/>
          <w:highlight w:val="cyan"/>
        </w:rPr>
        <w:t>to</w:t>
      </w:r>
      <w:r w:rsidRPr="0059298C">
        <w:rPr>
          <w:rStyle w:val="StyleUnderline"/>
        </w:rPr>
        <w:t xml:space="preserve"> the </w:t>
      </w:r>
      <w:r w:rsidRPr="0059298C">
        <w:rPr>
          <w:rStyle w:val="Emphasis"/>
          <w:highlight w:val="cyan"/>
        </w:rPr>
        <w:t>conventional</w:t>
      </w:r>
      <w:r w:rsidRPr="0059298C">
        <w:rPr>
          <w:rStyle w:val="StyleUnderline"/>
          <w:highlight w:val="cyan"/>
        </w:rPr>
        <w:t xml:space="preserve"> imbalance</w:t>
      </w:r>
      <w:r w:rsidRPr="0059298C">
        <w:rPr>
          <w:sz w:val="16"/>
        </w:rPr>
        <w:t xml:space="preserve"> that Moscow faces </w:t>
      </w:r>
      <w:r w:rsidRPr="0059298C">
        <w:rPr>
          <w:rStyle w:val="StyleUnderline"/>
        </w:rPr>
        <w:t xml:space="preserve">vis-à-vis </w:t>
      </w:r>
      <w:r w:rsidRPr="0059298C">
        <w:rPr>
          <w:rStyle w:val="Emphasis"/>
        </w:rPr>
        <w:t>NATO</w:t>
      </w:r>
      <w:r w:rsidRPr="0059298C">
        <w:rPr>
          <w:sz w:val="16"/>
        </w:rPr>
        <w:t xml:space="preserve">.25 Indeed, Russia’s military has struggled significantly in its invasion of Ukraine, and President Putin has resorted to the threat of tactical nuclear weapons to deter further Western support of Ukraine.26 Despite farcical Russian propaganda to the contrary, </w:t>
      </w:r>
      <w:r w:rsidRPr="0059298C">
        <w:rPr>
          <w:rStyle w:val="StyleUnderline"/>
        </w:rPr>
        <w:t xml:space="preserve">these tactical nuclear </w:t>
      </w:r>
      <w:r w:rsidRPr="0059298C">
        <w:rPr>
          <w:rStyle w:val="Emphasis"/>
        </w:rPr>
        <w:t>threats</w:t>
      </w:r>
      <w:r w:rsidRPr="0059298C">
        <w:rPr>
          <w:rStyle w:val="StyleUnderline"/>
        </w:rPr>
        <w:t xml:space="preserve"> are </w:t>
      </w:r>
      <w:r w:rsidRPr="0059298C">
        <w:rPr>
          <w:rStyle w:val="Emphasis"/>
          <w:highlight w:val="cyan"/>
        </w:rPr>
        <w:t>not</w:t>
      </w:r>
      <w:r w:rsidRPr="0059298C">
        <w:rPr>
          <w:rStyle w:val="StyleUnderline"/>
        </w:rPr>
        <w:t xml:space="preserve"> coming in response </w:t>
      </w:r>
      <w:r w:rsidRPr="0059298C">
        <w:rPr>
          <w:rStyle w:val="StyleUnderline"/>
          <w:highlight w:val="cyan"/>
        </w:rPr>
        <w:t>to US</w:t>
      </w:r>
      <w:r w:rsidRPr="0059298C">
        <w:rPr>
          <w:rStyle w:val="StyleUnderline"/>
        </w:rPr>
        <w:t xml:space="preserve"> or NATO </w:t>
      </w:r>
      <w:r w:rsidRPr="0059298C">
        <w:rPr>
          <w:rStyle w:val="StyleUnderline"/>
          <w:highlight w:val="cyan"/>
        </w:rPr>
        <w:t xml:space="preserve">efforts to use </w:t>
      </w:r>
      <w:r w:rsidRPr="0059298C">
        <w:rPr>
          <w:rStyle w:val="Emphasis"/>
          <w:highlight w:val="cyan"/>
        </w:rPr>
        <w:t>nuc</w:t>
      </w:r>
      <w:r w:rsidRPr="0059298C">
        <w:rPr>
          <w:rStyle w:val="StyleUnderline"/>
        </w:rPr>
        <w:t>lear weapon</w:t>
      </w:r>
      <w:r w:rsidRPr="0059298C">
        <w:rPr>
          <w:rStyle w:val="Emphasis"/>
          <w:highlight w:val="cyan"/>
        </w:rPr>
        <w:t>s</w:t>
      </w:r>
      <w:r w:rsidRPr="0059298C">
        <w:rPr>
          <w:sz w:val="16"/>
        </w:rPr>
        <w:t xml:space="preserve"> against Russian troops or provide weapons of mass destruction to Ukraine.</w:t>
      </w:r>
    </w:p>
    <w:p w14:paraId="23263834" w14:textId="402DE5A8" w:rsidR="001F5B2F" w:rsidRDefault="0046157A" w:rsidP="0046157A">
      <w:pPr>
        <w:rPr>
          <w:sz w:val="16"/>
        </w:rPr>
      </w:pPr>
      <w:r w:rsidRPr="0059298C">
        <w:rPr>
          <w:sz w:val="16"/>
        </w:rPr>
        <w:t xml:space="preserve">For the most part, </w:t>
      </w:r>
      <w:r w:rsidRPr="0059298C">
        <w:rPr>
          <w:rStyle w:val="Emphasis"/>
          <w:highlight w:val="cyan"/>
        </w:rPr>
        <w:t>Russian</w:t>
      </w:r>
      <w:r w:rsidRPr="0059298C">
        <w:rPr>
          <w:rStyle w:val="StyleUnderline"/>
        </w:rPr>
        <w:t xml:space="preserve"> nuclear </w:t>
      </w:r>
      <w:r w:rsidRPr="0059298C">
        <w:rPr>
          <w:rStyle w:val="StyleUnderline"/>
          <w:highlight w:val="cyan"/>
        </w:rPr>
        <w:t>modernization</w:t>
      </w:r>
      <w:r w:rsidRPr="0059298C">
        <w:rPr>
          <w:rStyle w:val="StyleUnderline"/>
        </w:rPr>
        <w:t xml:space="preserve"> is </w:t>
      </w:r>
      <w:r w:rsidRPr="0059298C">
        <w:rPr>
          <w:rStyle w:val="Emphasis"/>
          <w:highlight w:val="cyan"/>
        </w:rPr>
        <w:t>not driven</w:t>
      </w:r>
      <w:r w:rsidRPr="0059298C">
        <w:rPr>
          <w:rStyle w:val="StyleUnderline"/>
          <w:highlight w:val="cyan"/>
        </w:rPr>
        <w:t xml:space="preserve"> by</w:t>
      </w:r>
      <w:r w:rsidRPr="0059298C">
        <w:rPr>
          <w:sz w:val="16"/>
        </w:rPr>
        <w:t xml:space="preserve"> nuclear weapons </w:t>
      </w:r>
      <w:r w:rsidRPr="0059298C">
        <w:rPr>
          <w:rStyle w:val="StyleUnderline"/>
        </w:rPr>
        <w:t xml:space="preserve">developments among the </w:t>
      </w:r>
      <w:r w:rsidRPr="0059298C">
        <w:rPr>
          <w:rStyle w:val="Emphasis"/>
          <w:highlight w:val="cyan"/>
        </w:rPr>
        <w:t>other</w:t>
      </w:r>
      <w:r w:rsidRPr="0059298C">
        <w:rPr>
          <w:rStyle w:val="StyleUnderline"/>
        </w:rPr>
        <w:t xml:space="preserve"> nuclear </w:t>
      </w:r>
      <w:r w:rsidRPr="0059298C">
        <w:rPr>
          <w:rStyle w:val="StyleUnderline"/>
          <w:highlight w:val="cyan"/>
        </w:rPr>
        <w:t>powers</w:t>
      </w:r>
      <w:r w:rsidRPr="0059298C">
        <w:rPr>
          <w:sz w:val="16"/>
        </w:rPr>
        <w:t>.</w:t>
      </w:r>
    </w:p>
    <w:p w14:paraId="01B86532" w14:textId="77777777" w:rsidR="0046157A" w:rsidRDefault="0046157A" w:rsidP="0046157A">
      <w:pPr>
        <w:pStyle w:val="Heading3"/>
      </w:pPr>
      <w:r>
        <w:t xml:space="preserve">   1AR---Dome Good---AT: Preemption</w:t>
      </w:r>
    </w:p>
    <w:p w14:paraId="1A0ED4C8" w14:textId="77777777" w:rsidR="0046157A" w:rsidRDefault="0046157A" w:rsidP="0046157A">
      <w:pPr>
        <w:pStyle w:val="Heading4"/>
      </w:pPr>
      <w:r>
        <w:t xml:space="preserve">Preemptive strike theories </w:t>
      </w:r>
      <w:r w:rsidRPr="000C10AB">
        <w:rPr>
          <w:u w:val="single"/>
        </w:rPr>
        <w:t>defy</w:t>
      </w:r>
      <w:r>
        <w:t xml:space="preserve"> rationality.</w:t>
      </w:r>
    </w:p>
    <w:p w14:paraId="4605B72D" w14:textId="77777777" w:rsidR="0046157A" w:rsidRDefault="0046157A" w:rsidP="0046157A">
      <w:r w:rsidRPr="00577A30">
        <w:rPr>
          <w:rStyle w:val="Style13ptBold"/>
        </w:rPr>
        <w:t>Massa 21</w:t>
      </w:r>
      <w:r>
        <w:t xml:space="preserve"> [Mark J.</w:t>
      </w:r>
      <w:r w:rsidRPr="00577A30">
        <w:t xml:space="preserve"> Massa</w:t>
      </w:r>
      <w:r>
        <w:t xml:space="preserve"> (Associate director of Forward Defense practice, Scowcroft Center for Strategy and Security;</w:t>
      </w:r>
      <w:r w:rsidRPr="00577A30">
        <w:t xml:space="preserve"> </w:t>
      </w:r>
      <w:r>
        <w:t>M.A. in Security Studies, Georgetown University) and Matthew Kroenig (Professor of Government, Edmund A. Walsh School of Foreign Service at Georgetown University; Ph.D., University of California, Berkeley), June 2021, “Are Dual-Capable Weapon Systems Destabilizing? Questioning Nuclear-Conventional Entanglement and Inadvertent Escalation,” Atlantic Council, https://www.atlanticcouncil.org/in-depth-research-reports/issue-brief/are-dual-capable-weapon-systems-destabilizing/, njn]</w:t>
      </w:r>
    </w:p>
    <w:p w14:paraId="645124DE" w14:textId="77777777" w:rsidR="0046157A" w:rsidRPr="00E725E8" w:rsidRDefault="0046157A" w:rsidP="0046157A">
      <w:pPr>
        <w:rPr>
          <w:sz w:val="16"/>
        </w:rPr>
      </w:pPr>
      <w:r w:rsidRPr="00E725E8">
        <w:rPr>
          <w:sz w:val="16"/>
        </w:rPr>
        <w:t>Reading between the lines of most nuclear entanglement theory—and the direct arguments of others—it is clear that the theory rests almost entirely on the “use it or lose it” theory of nuclear escalation.13 “</w:t>
      </w:r>
      <w:r w:rsidRPr="00E725E8">
        <w:rPr>
          <w:rStyle w:val="Emphasis"/>
        </w:rPr>
        <w:t>Use it or lose it</w:t>
      </w:r>
      <w:r w:rsidRPr="00E725E8">
        <w:rPr>
          <w:sz w:val="16"/>
        </w:rPr>
        <w:t xml:space="preserve">” </w:t>
      </w:r>
      <w:r w:rsidRPr="00E725E8">
        <w:rPr>
          <w:rStyle w:val="StyleUnderline"/>
        </w:rPr>
        <w:t xml:space="preserve">is the </w:t>
      </w:r>
      <w:r w:rsidRPr="00E725E8">
        <w:rPr>
          <w:rStyle w:val="StyleUnderline"/>
          <w:highlight w:val="cyan"/>
        </w:rPr>
        <w:t>idea that</w:t>
      </w:r>
      <w:r w:rsidRPr="00E725E8">
        <w:rPr>
          <w:rStyle w:val="StyleUnderline"/>
        </w:rPr>
        <w:t xml:space="preserve">, if a state </w:t>
      </w:r>
      <w:r w:rsidRPr="00E725E8">
        <w:rPr>
          <w:rStyle w:val="Emphasis"/>
        </w:rPr>
        <w:t>fears</w:t>
      </w:r>
      <w:r w:rsidRPr="00E725E8">
        <w:rPr>
          <w:rStyle w:val="StyleUnderline"/>
        </w:rPr>
        <w:t xml:space="preserve"> that its nuclear arsenal might be </w:t>
      </w:r>
      <w:r w:rsidRPr="00E725E8">
        <w:rPr>
          <w:rStyle w:val="Emphasis"/>
        </w:rPr>
        <w:t>wiped out</w:t>
      </w:r>
      <w:r w:rsidRPr="00E725E8">
        <w:rPr>
          <w:rStyle w:val="StyleUnderline"/>
        </w:rPr>
        <w:t>,</w:t>
      </w:r>
      <w:r w:rsidRPr="00E725E8">
        <w:rPr>
          <w:sz w:val="16"/>
        </w:rPr>
        <w:t xml:space="preserve"> then </w:t>
      </w:r>
      <w:r w:rsidRPr="00E725E8">
        <w:rPr>
          <w:rStyle w:val="StyleUnderline"/>
        </w:rPr>
        <w:t xml:space="preserve">the </w:t>
      </w:r>
      <w:r w:rsidRPr="00E725E8">
        <w:rPr>
          <w:rStyle w:val="Emphasis"/>
          <w:highlight w:val="cyan"/>
        </w:rPr>
        <w:t>target</w:t>
      </w:r>
      <w:r w:rsidRPr="00E725E8">
        <w:rPr>
          <w:rStyle w:val="StyleUnderline"/>
          <w:highlight w:val="cyan"/>
        </w:rPr>
        <w:t xml:space="preserve"> state</w:t>
      </w:r>
      <w:r w:rsidRPr="00E725E8">
        <w:rPr>
          <w:rStyle w:val="StyleUnderline"/>
        </w:rPr>
        <w:t xml:space="preserve"> would </w:t>
      </w:r>
      <w:r w:rsidRPr="00E725E8">
        <w:rPr>
          <w:rStyle w:val="StyleUnderline"/>
          <w:highlight w:val="cyan"/>
        </w:rPr>
        <w:t xml:space="preserve">prefer to </w:t>
      </w:r>
      <w:r w:rsidRPr="00E725E8">
        <w:rPr>
          <w:rStyle w:val="Emphasis"/>
          <w:highlight w:val="cyan"/>
        </w:rPr>
        <w:t>use</w:t>
      </w:r>
      <w:r w:rsidRPr="00E725E8">
        <w:rPr>
          <w:rStyle w:val="StyleUnderline"/>
        </w:rPr>
        <w:t xml:space="preserve"> its </w:t>
      </w:r>
      <w:r w:rsidRPr="00E725E8">
        <w:rPr>
          <w:rStyle w:val="Emphasis"/>
          <w:highlight w:val="cyan"/>
        </w:rPr>
        <w:t>nuc</w:t>
      </w:r>
      <w:r w:rsidRPr="00E725E8">
        <w:rPr>
          <w:rStyle w:val="StyleUnderline"/>
        </w:rPr>
        <w:t>lear weapon</w:t>
      </w:r>
      <w:r w:rsidRPr="00E725E8">
        <w:rPr>
          <w:rStyle w:val="Emphasis"/>
          <w:highlight w:val="cyan"/>
        </w:rPr>
        <w:t>s</w:t>
      </w:r>
      <w:r w:rsidRPr="00E725E8">
        <w:rPr>
          <w:rStyle w:val="StyleUnderline"/>
        </w:rPr>
        <w:t xml:space="preserve"> early</w:t>
      </w:r>
      <w:r w:rsidRPr="00E725E8">
        <w:rPr>
          <w:sz w:val="16"/>
        </w:rPr>
        <w:t xml:space="preserve"> in a crisis </w:t>
      </w:r>
      <w:r w:rsidRPr="00E725E8">
        <w:rPr>
          <w:rStyle w:val="StyleUnderline"/>
          <w:highlight w:val="cyan"/>
        </w:rPr>
        <w:t xml:space="preserve">before it </w:t>
      </w:r>
      <w:r w:rsidRPr="00E725E8">
        <w:rPr>
          <w:rStyle w:val="Emphasis"/>
          <w:highlight w:val="cyan"/>
        </w:rPr>
        <w:t>loses</w:t>
      </w:r>
      <w:r w:rsidRPr="00E725E8">
        <w:rPr>
          <w:rStyle w:val="StyleUnderline"/>
        </w:rPr>
        <w:t xml:space="preserve"> them</w:t>
      </w:r>
      <w:r w:rsidRPr="00E725E8">
        <w:rPr>
          <w:sz w:val="16"/>
        </w:rPr>
        <w:t>. Attacks on a target’s nuclear forces or command and control creates pressures for the targeted state to use nuclear weapons because the target fears that, if it does not use them, then its nuclear arsenal could be degraded or eliminated. The use of dual-capable offensive platforms could cause the target to choose nuclear escalation, because the target state might fear the dual-capable system is on the verge of conducting a nuclear attack, and the target state would prefer to employ its nuclear forces first before the attacking state can conduct a potentially disarming or decapitating nuclear attack.</w:t>
      </w:r>
    </w:p>
    <w:p w14:paraId="18004B97" w14:textId="77777777" w:rsidR="0046157A" w:rsidRPr="00E725E8" w:rsidRDefault="0046157A" w:rsidP="0046157A">
      <w:pPr>
        <w:rPr>
          <w:sz w:val="16"/>
        </w:rPr>
      </w:pPr>
      <w:r w:rsidRPr="00E725E8">
        <w:rPr>
          <w:sz w:val="16"/>
        </w:rPr>
        <w:t>Although often not stated clearly by proponents, this is the strongest underlying theoretical rationale for theories of nuclear entanglement and inadvertent escalation.</w:t>
      </w:r>
    </w:p>
    <w:p w14:paraId="5E60ABC2" w14:textId="77777777" w:rsidR="0046157A" w:rsidRPr="00E725E8" w:rsidRDefault="0046157A" w:rsidP="0046157A">
      <w:pPr>
        <w:rPr>
          <w:sz w:val="16"/>
        </w:rPr>
      </w:pPr>
      <w:r w:rsidRPr="00E725E8">
        <w:rPr>
          <w:sz w:val="16"/>
        </w:rPr>
        <w:t>Talmadge, for example, worries that “the target state might fear that the opponent was seeking to attrite the target’s nuclear force through conventional counterforce.” She fears that “Chinese leaders could reasonably come to be- lieve that the United States was seeking to pursue conven- tional counterforce...or even nuclear counterforce.”14</w:t>
      </w:r>
    </w:p>
    <w:p w14:paraId="3DAA0B64" w14:textId="77777777" w:rsidR="0046157A" w:rsidRPr="00E725E8" w:rsidRDefault="0046157A" w:rsidP="0046157A">
      <w:pPr>
        <w:rPr>
          <w:sz w:val="16"/>
        </w:rPr>
      </w:pPr>
      <w:r w:rsidRPr="00E725E8">
        <w:rPr>
          <w:sz w:val="16"/>
        </w:rPr>
        <w:t>Sometimes, theorists enunciate this logic explicitly. Ankit Panda and James Acton argue that US attacks could “in- advertently degrade Chinese nuclear [command and con- trol (C2)] and generate nuclear use-or-lose pressures.”15 Wu Riqiant writes that “Chinese leaders would face high use-it- or-lose-it pressure, and might lose confidence, leading to a decision to escalate.”16 John Speed Meyers argues that US strikes on Chinese co-located missiles risk “putting Chinese leaders in a use-it-or-lose-it situation.”17 Joshua Rovner writes that “inadvertent escalation may occur when conventional attacks put the adversary’s nuclear force at risk...Fearing the destruction or incapacitation of its nuclear deterrent, the tar- get state might face a ‘use it or lose it’ dilemma.”18</w:t>
      </w:r>
    </w:p>
    <w:p w14:paraId="3F83D3F8" w14:textId="77777777" w:rsidR="0046157A" w:rsidRPr="00E725E8" w:rsidRDefault="0046157A" w:rsidP="0046157A">
      <w:pPr>
        <w:rPr>
          <w:sz w:val="16"/>
        </w:rPr>
      </w:pPr>
      <w:r w:rsidRPr="00E725E8">
        <w:rPr>
          <w:sz w:val="16"/>
        </w:rPr>
        <w:t xml:space="preserve">While superficially plausible, closer examination reveals that “use it or lose it” </w:t>
      </w:r>
      <w:r w:rsidRPr="00E725E8">
        <w:rPr>
          <w:rStyle w:val="StyleUnderline"/>
          <w:highlight w:val="cyan"/>
        </w:rPr>
        <w:t>rests on</w:t>
      </w:r>
      <w:r w:rsidRPr="00E725E8">
        <w:rPr>
          <w:rStyle w:val="StyleUnderline"/>
        </w:rPr>
        <w:t xml:space="preserve"> a </w:t>
      </w:r>
      <w:r w:rsidRPr="00E725E8">
        <w:rPr>
          <w:rStyle w:val="Emphasis"/>
          <w:highlight w:val="cyan"/>
        </w:rPr>
        <w:t>weak logic</w:t>
      </w:r>
      <w:r w:rsidRPr="00E725E8">
        <w:rPr>
          <w:rStyle w:val="StyleUnderline"/>
        </w:rPr>
        <w:t xml:space="preserve">al foundation and does </w:t>
      </w:r>
      <w:r w:rsidRPr="00E725E8">
        <w:rPr>
          <w:rStyle w:val="Emphasis"/>
        </w:rPr>
        <w:t>not</w:t>
      </w:r>
      <w:r w:rsidRPr="00E725E8">
        <w:rPr>
          <w:sz w:val="16"/>
        </w:rPr>
        <w:t xml:space="preserve">, in fact, </w:t>
      </w:r>
      <w:r w:rsidRPr="00E725E8">
        <w:rPr>
          <w:rStyle w:val="StyleUnderline"/>
        </w:rPr>
        <w:t xml:space="preserve">provide </w:t>
      </w:r>
      <w:r w:rsidRPr="00E725E8">
        <w:rPr>
          <w:rStyle w:val="Emphasis"/>
        </w:rPr>
        <w:t>rational</w:t>
      </w:r>
      <w:r w:rsidRPr="00E725E8">
        <w:rPr>
          <w:rStyle w:val="StyleUnderline"/>
        </w:rPr>
        <w:t xml:space="preserve"> incentives</w:t>
      </w:r>
      <w:r w:rsidRPr="00E725E8">
        <w:rPr>
          <w:sz w:val="16"/>
        </w:rPr>
        <w:t xml:space="preserve"> to use nuclear weapons for three reasons.19</w:t>
      </w:r>
    </w:p>
    <w:p w14:paraId="3F67A65D" w14:textId="77777777" w:rsidR="0046157A" w:rsidRPr="00E725E8" w:rsidRDefault="0046157A" w:rsidP="0046157A">
      <w:pPr>
        <w:rPr>
          <w:sz w:val="16"/>
        </w:rPr>
      </w:pPr>
      <w:r w:rsidRPr="00E725E8">
        <w:rPr>
          <w:rStyle w:val="StyleUnderline"/>
        </w:rPr>
        <w:t xml:space="preserve">First, “use it or lose it” is a </w:t>
      </w:r>
      <w:r w:rsidRPr="00E725E8">
        <w:rPr>
          <w:rStyle w:val="Emphasis"/>
        </w:rPr>
        <w:t>false dilemma</w:t>
      </w:r>
      <w:r w:rsidRPr="00E725E8">
        <w:rPr>
          <w:sz w:val="16"/>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E725E8">
        <w:rPr>
          <w:rStyle w:val="Emphasis"/>
          <w:highlight w:val="cyan"/>
        </w:rPr>
        <w:t>Rarely</w:t>
      </w:r>
      <w:r w:rsidRPr="00E725E8">
        <w:rPr>
          <w:rStyle w:val="StyleUnderline"/>
        </w:rPr>
        <w:t xml:space="preserve">, </w:t>
      </w:r>
      <w:r w:rsidRPr="00E725E8">
        <w:rPr>
          <w:rStyle w:val="Emphasis"/>
        </w:rPr>
        <w:t>if ever</w:t>
      </w:r>
      <w:r w:rsidRPr="00E725E8">
        <w:rPr>
          <w:rStyle w:val="StyleUnderline"/>
        </w:rPr>
        <w:t>, however</w:t>
      </w:r>
      <w:r w:rsidRPr="00E725E8">
        <w:rPr>
          <w:sz w:val="16"/>
        </w:rPr>
        <w:t xml:space="preserve">, in international politics, </w:t>
      </w:r>
      <w:r w:rsidRPr="00E725E8">
        <w:rPr>
          <w:rStyle w:val="StyleUnderline"/>
          <w:highlight w:val="cyan"/>
        </w:rPr>
        <w:t xml:space="preserve">do leaders face a </w:t>
      </w:r>
      <w:r w:rsidRPr="00E725E8">
        <w:rPr>
          <w:rStyle w:val="Emphasis"/>
          <w:highlight w:val="cyan"/>
        </w:rPr>
        <w:t>choice</w:t>
      </w:r>
      <w:r w:rsidRPr="00E725E8">
        <w:rPr>
          <w:rStyle w:val="StyleUnderline"/>
        </w:rPr>
        <w:t xml:space="preserve"> between suffering a </w:t>
      </w:r>
      <w:r w:rsidRPr="00E725E8">
        <w:rPr>
          <w:rStyle w:val="Emphasis"/>
        </w:rPr>
        <w:t>disarming</w:t>
      </w:r>
      <w:r w:rsidRPr="00E725E8">
        <w:rPr>
          <w:rStyle w:val="StyleUnderline"/>
        </w:rPr>
        <w:t xml:space="preserve"> attack and </w:t>
      </w:r>
      <w:r w:rsidRPr="00E725E8">
        <w:rPr>
          <w:rStyle w:val="Emphasis"/>
        </w:rPr>
        <w:t>launching</w:t>
      </w:r>
      <w:r w:rsidRPr="00E725E8">
        <w:rPr>
          <w:rStyle w:val="StyleUnderline"/>
        </w:rPr>
        <w:t xml:space="preserve"> an </w:t>
      </w:r>
      <w:r w:rsidRPr="00E725E8">
        <w:rPr>
          <w:rStyle w:val="Emphasis"/>
        </w:rPr>
        <w:t>intentional</w:t>
      </w:r>
      <w:r w:rsidRPr="00E725E8">
        <w:rPr>
          <w:rStyle w:val="StyleUnderline"/>
        </w:rPr>
        <w:t xml:space="preserve"> nuclear attack</w:t>
      </w:r>
      <w:r w:rsidRPr="00E725E8">
        <w:rPr>
          <w:sz w:val="16"/>
        </w:rPr>
        <w:t xml:space="preserve"> of their own. They have many other options. </w:t>
      </w:r>
      <w:r w:rsidRPr="00E725E8">
        <w:rPr>
          <w:rStyle w:val="StyleUnderline"/>
          <w:highlight w:val="cyan"/>
        </w:rPr>
        <w:t xml:space="preserve">They can </w:t>
      </w:r>
      <w:r w:rsidRPr="00E725E8">
        <w:rPr>
          <w:rStyle w:val="Emphasis"/>
          <w:highlight w:val="cyan"/>
        </w:rPr>
        <w:t>surrender</w:t>
      </w:r>
      <w:r w:rsidRPr="00E725E8">
        <w:rPr>
          <w:rStyle w:val="StyleUnderline"/>
        </w:rPr>
        <w:t xml:space="preserve">. They can </w:t>
      </w:r>
      <w:r w:rsidRPr="00E725E8">
        <w:rPr>
          <w:rStyle w:val="StyleUnderline"/>
          <w:highlight w:val="cyan"/>
        </w:rPr>
        <w:t xml:space="preserve">conduct </w:t>
      </w:r>
      <w:r w:rsidRPr="00E725E8">
        <w:rPr>
          <w:rStyle w:val="Emphasis"/>
          <w:highlight w:val="cyan"/>
        </w:rPr>
        <w:t>diplomacy</w:t>
      </w:r>
      <w:r w:rsidRPr="00E725E8">
        <w:rPr>
          <w:sz w:val="16"/>
        </w:rPr>
        <w:t xml:space="preserve">. They can </w:t>
      </w:r>
      <w:r w:rsidRPr="00E725E8">
        <w:rPr>
          <w:rStyle w:val="StyleUnderline"/>
          <w:highlight w:val="cyan"/>
        </w:rPr>
        <w:t>retaliate</w:t>
      </w:r>
      <w:r w:rsidRPr="00E725E8">
        <w:rPr>
          <w:rStyle w:val="StyleUnderline"/>
        </w:rPr>
        <w:t xml:space="preserve"> with </w:t>
      </w:r>
      <w:r w:rsidRPr="00E725E8">
        <w:rPr>
          <w:rStyle w:val="Emphasis"/>
          <w:highlight w:val="cyan"/>
        </w:rPr>
        <w:t>conventional</w:t>
      </w:r>
      <w:r w:rsidRPr="00E725E8">
        <w:rPr>
          <w:rStyle w:val="StyleUnderline"/>
        </w:rPr>
        <w:t xml:space="preserve"> military </w:t>
      </w:r>
      <w:r w:rsidRPr="00E725E8">
        <w:rPr>
          <w:rStyle w:val="StyleUnderline"/>
          <w:highlight w:val="cyan"/>
        </w:rPr>
        <w:t>force</w:t>
      </w:r>
      <w:r w:rsidRPr="00E725E8">
        <w:rPr>
          <w:sz w:val="16"/>
        </w:rPr>
        <w:t xml:space="preserve">. They can launch a nonnuclear strategic attack, such as in space or cyberspace. They could take </w:t>
      </w:r>
      <w:r w:rsidRPr="00E725E8">
        <w:rPr>
          <w:rStyle w:val="StyleUnderline"/>
        </w:rPr>
        <w:t xml:space="preserve">other steps to </w:t>
      </w:r>
      <w:r w:rsidRPr="00E725E8">
        <w:rPr>
          <w:rStyle w:val="Emphasis"/>
          <w:highlight w:val="cyan"/>
        </w:rPr>
        <w:t>ensure</w:t>
      </w:r>
      <w:r w:rsidRPr="00E725E8">
        <w:rPr>
          <w:rStyle w:val="StyleUnderline"/>
        </w:rPr>
        <w:t xml:space="preserve"> the </w:t>
      </w:r>
      <w:r w:rsidRPr="00E725E8">
        <w:rPr>
          <w:rStyle w:val="Emphasis"/>
          <w:highlight w:val="cyan"/>
        </w:rPr>
        <w:t>survivability</w:t>
      </w:r>
      <w:r w:rsidRPr="00E725E8">
        <w:rPr>
          <w:rStyle w:val="StyleUnderline"/>
          <w:highlight w:val="cyan"/>
        </w:rPr>
        <w:t xml:space="preserve"> of</w:t>
      </w:r>
      <w:r w:rsidRPr="00E725E8">
        <w:rPr>
          <w:rStyle w:val="StyleUnderline"/>
        </w:rPr>
        <w:t xml:space="preserve"> their </w:t>
      </w:r>
      <w:r w:rsidRPr="00E725E8">
        <w:rPr>
          <w:rStyle w:val="StyleUnderline"/>
          <w:highlight w:val="cyan"/>
        </w:rPr>
        <w:t>forces</w:t>
      </w:r>
      <w:r w:rsidRPr="00E725E8">
        <w:rPr>
          <w:sz w:val="16"/>
        </w:rPr>
        <w:t xml:space="preserve">, such as to flush submarines to sea, place nuclear-armed bombers on alert, or activate mobile missile forces. They can engage in nuclear brinkmanship, raising the risk of nuclear war through nuclear alerts or veiled nuclear threats in the hope that the other side will back down. </w:t>
      </w:r>
      <w:r w:rsidRPr="00E725E8">
        <w:rPr>
          <w:rStyle w:val="StyleUnderline"/>
        </w:rPr>
        <w:t xml:space="preserve">Intentionally launching a </w:t>
      </w:r>
      <w:r w:rsidRPr="00E725E8">
        <w:rPr>
          <w:rStyle w:val="StyleUnderline"/>
          <w:highlight w:val="cyan"/>
        </w:rPr>
        <w:t xml:space="preserve">nuclear </w:t>
      </w:r>
      <w:r w:rsidRPr="00E725E8">
        <w:rPr>
          <w:rStyle w:val="Emphasis"/>
          <w:highlight w:val="cyan"/>
        </w:rPr>
        <w:t>first strike</w:t>
      </w:r>
      <w:r w:rsidRPr="00E725E8">
        <w:rPr>
          <w:rStyle w:val="StyleUnderline"/>
          <w:highlight w:val="cyan"/>
        </w:rPr>
        <w:t xml:space="preserve"> is </w:t>
      </w:r>
      <w:r w:rsidRPr="00E725E8">
        <w:rPr>
          <w:rStyle w:val="Emphasis"/>
          <w:highlight w:val="cyan"/>
        </w:rPr>
        <w:t>not</w:t>
      </w:r>
      <w:r w:rsidRPr="00E725E8">
        <w:rPr>
          <w:rStyle w:val="StyleUnderline"/>
          <w:highlight w:val="cyan"/>
        </w:rPr>
        <w:t xml:space="preserve"> the</w:t>
      </w:r>
      <w:r w:rsidRPr="00E725E8">
        <w:rPr>
          <w:rStyle w:val="StyleUnderline"/>
        </w:rPr>
        <w:t xml:space="preserve"> only, or</w:t>
      </w:r>
      <w:r w:rsidRPr="00E725E8">
        <w:rPr>
          <w:sz w:val="16"/>
        </w:rPr>
        <w:t xml:space="preserve"> even the </w:t>
      </w:r>
      <w:r w:rsidRPr="00E725E8">
        <w:rPr>
          <w:rStyle w:val="StyleUnderline"/>
        </w:rPr>
        <w:t xml:space="preserve">most obvious, </w:t>
      </w:r>
      <w:r w:rsidRPr="00E725E8">
        <w:rPr>
          <w:rStyle w:val="StyleUnderline"/>
          <w:highlight w:val="cyan"/>
        </w:rPr>
        <w:t>response</w:t>
      </w:r>
      <w:r w:rsidRPr="00E725E8">
        <w:rPr>
          <w:rStyle w:val="StyleUnderline"/>
        </w:rPr>
        <w:t xml:space="preserve"> for a state that </w:t>
      </w:r>
      <w:r w:rsidRPr="00E725E8">
        <w:rPr>
          <w:rStyle w:val="Emphasis"/>
        </w:rPr>
        <w:t>fears</w:t>
      </w:r>
      <w:r w:rsidRPr="00E725E8">
        <w:rPr>
          <w:rStyle w:val="StyleUnderline"/>
        </w:rPr>
        <w:t xml:space="preserve"> it might become the </w:t>
      </w:r>
      <w:r w:rsidRPr="00E725E8">
        <w:rPr>
          <w:rStyle w:val="Emphasis"/>
        </w:rPr>
        <w:t>victim</w:t>
      </w:r>
      <w:r w:rsidRPr="00E725E8">
        <w:rPr>
          <w:rStyle w:val="StyleUnderline"/>
        </w:rPr>
        <w:t xml:space="preserve"> of a </w:t>
      </w:r>
      <w:r w:rsidRPr="00E725E8">
        <w:rPr>
          <w:rStyle w:val="Emphasis"/>
        </w:rPr>
        <w:t>disarming</w:t>
      </w:r>
      <w:r w:rsidRPr="00E725E8">
        <w:rPr>
          <w:rStyle w:val="StyleUnderline"/>
        </w:rPr>
        <w:t xml:space="preserve"> attack</w:t>
      </w:r>
      <w:r w:rsidRPr="00E725E8">
        <w:rPr>
          <w:sz w:val="16"/>
        </w:rPr>
        <w:t>.</w:t>
      </w:r>
    </w:p>
    <w:p w14:paraId="06660C64" w14:textId="77777777" w:rsidR="0046157A" w:rsidRPr="00E725E8" w:rsidRDefault="0046157A" w:rsidP="0046157A">
      <w:pPr>
        <w:rPr>
          <w:sz w:val="16"/>
        </w:rPr>
      </w:pPr>
      <w:r w:rsidRPr="00E725E8">
        <w:rPr>
          <w:sz w:val="16"/>
        </w:rPr>
        <w:t>Second, not only does “</w:t>
      </w:r>
      <w:r w:rsidRPr="00E725E8">
        <w:rPr>
          <w:rStyle w:val="Emphasis"/>
          <w:highlight w:val="cyan"/>
        </w:rPr>
        <w:t>use</w:t>
      </w:r>
      <w:r w:rsidRPr="00E725E8">
        <w:rPr>
          <w:rStyle w:val="Emphasis"/>
        </w:rPr>
        <w:t xml:space="preserve"> it </w:t>
      </w:r>
      <w:r w:rsidRPr="00E725E8">
        <w:rPr>
          <w:rStyle w:val="Emphasis"/>
          <w:highlight w:val="cyan"/>
        </w:rPr>
        <w:t>or lose</w:t>
      </w:r>
      <w:r w:rsidRPr="00E725E8">
        <w:rPr>
          <w:rStyle w:val="Emphasis"/>
        </w:rPr>
        <w:t xml:space="preserve"> it</w:t>
      </w:r>
      <w:r w:rsidRPr="00E725E8">
        <w:rPr>
          <w:sz w:val="16"/>
        </w:rPr>
        <w:t xml:space="preserve">” present a false dilemma, but it also requires one to </w:t>
      </w:r>
      <w:r w:rsidRPr="00E725E8">
        <w:rPr>
          <w:rStyle w:val="StyleUnderline"/>
          <w:highlight w:val="cyan"/>
        </w:rPr>
        <w:t>assume</w:t>
      </w:r>
      <w:r w:rsidRPr="00E725E8">
        <w:rPr>
          <w:rStyle w:val="StyleUnderline"/>
        </w:rPr>
        <w:t xml:space="preserve"> that </w:t>
      </w:r>
      <w:r w:rsidRPr="00E725E8">
        <w:rPr>
          <w:rStyle w:val="Emphasis"/>
          <w:highlight w:val="cyan"/>
        </w:rPr>
        <w:t>vulnerable</w:t>
      </w:r>
      <w:r w:rsidRPr="00E725E8">
        <w:rPr>
          <w:rStyle w:val="StyleUnderline"/>
          <w:highlight w:val="cyan"/>
        </w:rPr>
        <w:t xml:space="preserve"> states</w:t>
      </w:r>
      <w:r w:rsidRPr="00E725E8">
        <w:rPr>
          <w:sz w:val="16"/>
        </w:rPr>
        <w:t xml:space="preserve">, faced with a range of options, would </w:t>
      </w:r>
      <w:r w:rsidRPr="00E725E8">
        <w:rPr>
          <w:rStyle w:val="StyleUnderline"/>
        </w:rPr>
        <w:t xml:space="preserve">intentionally </w:t>
      </w:r>
      <w:r w:rsidRPr="00E725E8">
        <w:rPr>
          <w:rStyle w:val="StyleUnderline"/>
          <w:highlight w:val="cyan"/>
        </w:rPr>
        <w:t>select</w:t>
      </w:r>
      <w:r w:rsidRPr="00E725E8">
        <w:rPr>
          <w:rStyle w:val="StyleUnderline"/>
        </w:rPr>
        <w:t xml:space="preserve"> the </w:t>
      </w:r>
      <w:r w:rsidRPr="00E725E8">
        <w:rPr>
          <w:rStyle w:val="Emphasis"/>
          <w:highlight w:val="cyan"/>
        </w:rPr>
        <w:t>riskiest</w:t>
      </w:r>
      <w:r w:rsidRPr="00E725E8">
        <w:rPr>
          <w:rStyle w:val="StyleUnderline"/>
        </w:rPr>
        <w:t xml:space="preserve"> and most costly </w:t>
      </w:r>
      <w:r w:rsidRPr="00E725E8">
        <w:rPr>
          <w:rStyle w:val="StyleUnderline"/>
          <w:highlight w:val="cyan"/>
        </w:rPr>
        <w:t>option</w:t>
      </w:r>
      <w:r w:rsidRPr="00E725E8">
        <w:rPr>
          <w:sz w:val="16"/>
        </w:rPr>
        <w:t xml:space="preserve">: deliberately initi- ating a nuclear attack. As Talmadge writes, </w:t>
      </w:r>
      <w:r w:rsidRPr="00E725E8">
        <w:rPr>
          <w:rStyle w:val="StyleUnderline"/>
        </w:rPr>
        <w:t xml:space="preserve">leaders would have to </w:t>
      </w:r>
      <w:r w:rsidRPr="00E725E8">
        <w:rPr>
          <w:rStyle w:val="Emphasis"/>
        </w:rPr>
        <w:t>view</w:t>
      </w:r>
      <w:r w:rsidRPr="00E725E8">
        <w:rPr>
          <w:rStyle w:val="StyleUnderline"/>
        </w:rPr>
        <w:t xml:space="preserve"> launching a deliberate </w:t>
      </w:r>
      <w:r w:rsidRPr="00E725E8">
        <w:rPr>
          <w:rStyle w:val="Emphasis"/>
        </w:rPr>
        <w:t>nuclear attack</w:t>
      </w:r>
      <w:r w:rsidRPr="00E725E8">
        <w:rPr>
          <w:rStyle w:val="StyleUnderline"/>
        </w:rPr>
        <w:t xml:space="preserve"> as “the </w:t>
      </w:r>
      <w:r w:rsidRPr="00E725E8">
        <w:rPr>
          <w:rStyle w:val="Emphasis"/>
        </w:rPr>
        <w:t>least bad</w:t>
      </w:r>
      <w:r w:rsidRPr="00E725E8">
        <w:rPr>
          <w:rStyle w:val="StyleUnderline"/>
        </w:rPr>
        <w:t xml:space="preserve"> option.”</w:t>
      </w:r>
      <w:r w:rsidRPr="00E725E8">
        <w:rPr>
          <w:sz w:val="16"/>
        </w:rPr>
        <w:t xml:space="preserve">20 </w:t>
      </w:r>
      <w:r w:rsidRPr="00E725E8">
        <w:rPr>
          <w:rStyle w:val="StyleUnderline"/>
        </w:rPr>
        <w:t xml:space="preserve">But intentionally launching a nuclear attack is almost </w:t>
      </w:r>
      <w:r w:rsidRPr="00E725E8">
        <w:rPr>
          <w:rStyle w:val="Emphasis"/>
          <w:highlight w:val="cyan"/>
        </w:rPr>
        <w:t>always worse</w:t>
      </w:r>
      <w:r w:rsidRPr="00E725E8">
        <w:rPr>
          <w:rStyle w:val="StyleUnderline"/>
          <w:highlight w:val="cyan"/>
        </w:rPr>
        <w:t xml:space="preserve"> than</w:t>
      </w:r>
      <w:r w:rsidRPr="00E725E8">
        <w:rPr>
          <w:rStyle w:val="StyleUnderline"/>
        </w:rPr>
        <w:t xml:space="preserve"> the </w:t>
      </w:r>
      <w:r w:rsidRPr="00E725E8">
        <w:rPr>
          <w:rStyle w:val="Emphasis"/>
          <w:highlight w:val="cyan"/>
        </w:rPr>
        <w:t>other</w:t>
      </w:r>
      <w:r w:rsidRPr="00E725E8">
        <w:rPr>
          <w:rStyle w:val="StyleUnderline"/>
        </w:rPr>
        <w:t xml:space="preserve"> available option</w:t>
      </w:r>
      <w:r w:rsidRPr="00E725E8">
        <w:rPr>
          <w:rStyle w:val="Emphasis"/>
          <w:highlight w:val="cyan"/>
        </w:rPr>
        <w:t>s</w:t>
      </w:r>
      <w:r w:rsidRPr="00E725E8">
        <w:rPr>
          <w:sz w:val="16"/>
        </w:rPr>
        <w:t xml:space="preserve"> detailed above. Because both states in entanglement scenarios possess nuclear weapons, a state that chooses a deliberate nuclear attack opens itself up to costly nuclear retaliation. The state would essentially risk </w:t>
      </w:r>
      <w:r w:rsidRPr="00E725E8">
        <w:rPr>
          <w:rStyle w:val="Emphasis"/>
          <w:highlight w:val="cyan"/>
        </w:rPr>
        <w:t>inviting</w:t>
      </w:r>
      <w:r w:rsidRPr="00E725E8">
        <w:rPr>
          <w:rStyle w:val="StyleUnderline"/>
          <w:highlight w:val="cyan"/>
        </w:rPr>
        <w:t xml:space="preserve"> the</w:t>
      </w:r>
      <w:r w:rsidRPr="00E725E8">
        <w:rPr>
          <w:rStyle w:val="StyleUnderline"/>
        </w:rPr>
        <w:t xml:space="preserve"> major nuclear </w:t>
      </w:r>
      <w:r w:rsidRPr="00E725E8">
        <w:rPr>
          <w:rStyle w:val="Emphasis"/>
          <w:highlight w:val="cyan"/>
        </w:rPr>
        <w:t>strike</w:t>
      </w:r>
      <w:r w:rsidRPr="00E725E8">
        <w:rPr>
          <w:rStyle w:val="StyleUnderline"/>
          <w:highlight w:val="cyan"/>
        </w:rPr>
        <w:t xml:space="preserve"> it was attempting to </w:t>
      </w:r>
      <w:r w:rsidRPr="00E725E8">
        <w:rPr>
          <w:rStyle w:val="Emphasis"/>
          <w:highlight w:val="cyan"/>
        </w:rPr>
        <w:t>ward off</w:t>
      </w:r>
      <w:r w:rsidRPr="00E725E8">
        <w:rPr>
          <w:sz w:val="16"/>
        </w:rPr>
        <w:t>.</w:t>
      </w:r>
    </w:p>
    <w:p w14:paraId="13F5FA33" w14:textId="77777777" w:rsidR="0046157A" w:rsidRPr="00E725E8" w:rsidRDefault="0046157A" w:rsidP="0046157A">
      <w:pPr>
        <w:pStyle w:val="Heading4"/>
      </w:pPr>
      <w:r>
        <w:t xml:space="preserve">Ensuring secure </w:t>
      </w:r>
      <w:r w:rsidRPr="00E725E8">
        <w:rPr>
          <w:u w:val="single"/>
        </w:rPr>
        <w:t>second-strike</w:t>
      </w:r>
      <w:r>
        <w:t xml:space="preserve"> </w:t>
      </w:r>
      <w:r>
        <w:rPr>
          <w:b w:val="0"/>
          <w:bCs/>
        </w:rPr>
        <w:t>via damage limitation</w:t>
      </w:r>
      <w:r>
        <w:t xml:space="preserve"> solves the </w:t>
      </w:r>
      <w:r w:rsidRPr="00E725E8">
        <w:rPr>
          <w:u w:val="single"/>
        </w:rPr>
        <w:t>reason</w:t>
      </w:r>
      <w:r>
        <w:t xml:space="preserve"> countries would preempt.</w:t>
      </w:r>
    </w:p>
    <w:p w14:paraId="5E8C2DE6" w14:textId="77777777" w:rsidR="0046157A" w:rsidRDefault="0046157A" w:rsidP="0046157A">
      <w:r w:rsidRPr="00577A30">
        <w:rPr>
          <w:rStyle w:val="Style13ptBold"/>
        </w:rPr>
        <w:t>Massa 21</w:t>
      </w:r>
      <w:r>
        <w:t xml:space="preserve"> [Mark J.</w:t>
      </w:r>
      <w:r w:rsidRPr="00577A30">
        <w:t xml:space="preserve"> Massa</w:t>
      </w:r>
      <w:r>
        <w:t xml:space="preserve"> (Associate director of Forward Defense practice, Scowcroft Center for Strategy and Security;</w:t>
      </w:r>
      <w:r w:rsidRPr="00577A30">
        <w:t xml:space="preserve"> </w:t>
      </w:r>
      <w:r>
        <w:t>M.A. in Security Studies, Georgetown University) and Matthew Kroenig (Professor of Government, Edmund A. Walsh School of Foreign Service at Georgetown University; Ph.D., University of California, Berkeley), June 2021, “Are Dual-Capable Weapon Systems Destabilizing? Questioning Nuclear-Conventional Entanglement and Inadvertent Escalation,” Atlantic Council, https://www.atlanticcouncil.org/in-depth-research-reports/issue-brief/are-dual-capable-weapon-systems-destabilizing/, njn]</w:t>
      </w:r>
    </w:p>
    <w:p w14:paraId="42C9B34F" w14:textId="77777777" w:rsidR="0046157A" w:rsidRPr="00E725E8" w:rsidRDefault="0046157A" w:rsidP="0046157A">
      <w:pPr>
        <w:rPr>
          <w:sz w:val="16"/>
        </w:rPr>
      </w:pPr>
      <w:r w:rsidRPr="00E725E8">
        <w:rPr>
          <w:sz w:val="16"/>
        </w:rPr>
        <w:t xml:space="preserve">Indeed, entanglement theorists often present the </w:t>
      </w:r>
      <w:r w:rsidRPr="00E725E8">
        <w:rPr>
          <w:rStyle w:val="Emphasis"/>
          <w:highlight w:val="cyan"/>
        </w:rPr>
        <w:t>U</w:t>
      </w:r>
      <w:r w:rsidRPr="00E725E8">
        <w:rPr>
          <w:sz w:val="16"/>
        </w:rPr>
        <w:t xml:space="preserve">nited </w:t>
      </w:r>
      <w:r w:rsidRPr="00E725E8">
        <w:rPr>
          <w:rStyle w:val="Emphasis"/>
          <w:highlight w:val="cyan"/>
        </w:rPr>
        <w:t>S</w:t>
      </w:r>
      <w:r w:rsidRPr="00E725E8">
        <w:rPr>
          <w:sz w:val="16"/>
        </w:rPr>
        <w:t xml:space="preserve">tates as the offensive state that is placing its adversaries in a use-it-or-lose-it situation, but Washington </w:t>
      </w:r>
      <w:r w:rsidRPr="00E725E8">
        <w:rPr>
          <w:rStyle w:val="StyleUnderline"/>
          <w:highlight w:val="cyan"/>
        </w:rPr>
        <w:t>possesses</w:t>
      </w:r>
      <w:r w:rsidRPr="00E725E8">
        <w:rPr>
          <w:rStyle w:val="StyleUnderline"/>
        </w:rPr>
        <w:t xml:space="preserve"> a </w:t>
      </w:r>
      <w:r w:rsidRPr="00E725E8">
        <w:rPr>
          <w:rStyle w:val="StyleUnderline"/>
          <w:highlight w:val="cyan"/>
        </w:rPr>
        <w:t xml:space="preserve">robust </w:t>
      </w:r>
      <w:r w:rsidRPr="00E725E8">
        <w:rPr>
          <w:rStyle w:val="Emphasis"/>
          <w:highlight w:val="cyan"/>
        </w:rPr>
        <w:t>second-strike</w:t>
      </w:r>
      <w:r w:rsidRPr="00E725E8">
        <w:rPr>
          <w:rStyle w:val="StyleUnderline"/>
        </w:rPr>
        <w:t xml:space="preserve"> </w:t>
      </w:r>
      <w:r w:rsidRPr="00E725E8">
        <w:rPr>
          <w:sz w:val="16"/>
        </w:rPr>
        <w:t xml:space="preserve">capability. </w:t>
      </w:r>
      <w:r w:rsidRPr="00E725E8">
        <w:rPr>
          <w:rStyle w:val="StyleUnderline"/>
          <w:highlight w:val="cyan"/>
        </w:rPr>
        <w:t>Vulnerable adversaries</w:t>
      </w:r>
      <w:r w:rsidRPr="00E725E8">
        <w:rPr>
          <w:sz w:val="16"/>
        </w:rPr>
        <w:t xml:space="preserve"> would </w:t>
      </w:r>
      <w:r w:rsidRPr="00E725E8">
        <w:rPr>
          <w:rStyle w:val="StyleUnderline"/>
          <w:highlight w:val="cyan"/>
        </w:rPr>
        <w:t xml:space="preserve">have </w:t>
      </w:r>
      <w:r w:rsidRPr="00E725E8">
        <w:rPr>
          <w:rStyle w:val="Emphasis"/>
          <w:highlight w:val="cyan"/>
        </w:rPr>
        <w:t>little to gain</w:t>
      </w:r>
      <w:r w:rsidRPr="00E725E8">
        <w:rPr>
          <w:rStyle w:val="StyleUnderline"/>
        </w:rPr>
        <w:t xml:space="preserve">–and </w:t>
      </w:r>
      <w:r w:rsidRPr="00E725E8">
        <w:rPr>
          <w:rStyle w:val="Emphasis"/>
        </w:rPr>
        <w:t>much to lose</w:t>
      </w:r>
      <w:r w:rsidRPr="00E725E8">
        <w:rPr>
          <w:rStyle w:val="StyleUnderline"/>
        </w:rPr>
        <w:t>–</w:t>
      </w:r>
      <w:r w:rsidRPr="00E725E8">
        <w:rPr>
          <w:rStyle w:val="StyleUnderline"/>
          <w:highlight w:val="cyan"/>
        </w:rPr>
        <w:t>by</w:t>
      </w:r>
      <w:r w:rsidRPr="00E725E8">
        <w:rPr>
          <w:rStyle w:val="StyleUnderline"/>
        </w:rPr>
        <w:t xml:space="preserve"> deliberately </w:t>
      </w:r>
      <w:r w:rsidRPr="00E725E8">
        <w:rPr>
          <w:rStyle w:val="StyleUnderline"/>
          <w:highlight w:val="cyan"/>
        </w:rPr>
        <w:t>launching</w:t>
      </w:r>
      <w:r w:rsidRPr="00E725E8">
        <w:rPr>
          <w:rStyle w:val="StyleUnderline"/>
        </w:rPr>
        <w:t xml:space="preserve"> a nuclear </w:t>
      </w:r>
      <w:r w:rsidRPr="00E725E8">
        <w:rPr>
          <w:rStyle w:val="Emphasis"/>
          <w:highlight w:val="cyan"/>
        </w:rPr>
        <w:t>attack</w:t>
      </w:r>
      <w:r w:rsidRPr="00E725E8">
        <w:rPr>
          <w:sz w:val="16"/>
        </w:rPr>
        <w:t xml:space="preserve"> against the United States or its allies or forces, </w:t>
      </w:r>
      <w:r w:rsidRPr="00E725E8">
        <w:rPr>
          <w:rStyle w:val="Emphasis"/>
          <w:highlight w:val="cyan"/>
        </w:rPr>
        <w:t>even if</w:t>
      </w:r>
      <w:r w:rsidRPr="00E725E8">
        <w:rPr>
          <w:rStyle w:val="StyleUnderline"/>
        </w:rPr>
        <w:t xml:space="preserve"> adversary </w:t>
      </w:r>
      <w:r w:rsidRPr="00E725E8">
        <w:rPr>
          <w:rStyle w:val="StyleUnderline"/>
          <w:highlight w:val="cyan"/>
        </w:rPr>
        <w:t xml:space="preserve">states </w:t>
      </w:r>
      <w:r w:rsidRPr="00E725E8">
        <w:rPr>
          <w:rStyle w:val="Emphasis"/>
          <w:highlight w:val="cyan"/>
        </w:rPr>
        <w:t>feared</w:t>
      </w:r>
      <w:r w:rsidRPr="00E725E8">
        <w:rPr>
          <w:rStyle w:val="StyleUnderline"/>
        </w:rPr>
        <w:t xml:space="preserve"> that </w:t>
      </w:r>
      <w:r w:rsidRPr="00E725E8">
        <w:rPr>
          <w:rStyle w:val="StyleUnderline"/>
          <w:highlight w:val="cyan"/>
        </w:rPr>
        <w:t>their</w:t>
      </w:r>
      <w:r w:rsidRPr="00E725E8">
        <w:rPr>
          <w:rStyle w:val="StyleUnderline"/>
        </w:rPr>
        <w:t xml:space="preserve"> nuclear </w:t>
      </w:r>
      <w:r w:rsidRPr="00E725E8">
        <w:rPr>
          <w:rStyle w:val="StyleUnderline"/>
          <w:highlight w:val="cyan"/>
        </w:rPr>
        <w:t>forces were</w:t>
      </w:r>
      <w:r w:rsidRPr="00E725E8">
        <w:rPr>
          <w:rStyle w:val="StyleUnderline"/>
        </w:rPr>
        <w:t xml:space="preserve"> potentially </w:t>
      </w:r>
      <w:r w:rsidRPr="00E725E8">
        <w:rPr>
          <w:rStyle w:val="Emphasis"/>
          <w:highlight w:val="cyan"/>
        </w:rPr>
        <w:t>vulnerable</w:t>
      </w:r>
      <w:r w:rsidRPr="00E725E8">
        <w:rPr>
          <w:sz w:val="16"/>
        </w:rPr>
        <w:t xml:space="preserve">. Again, </w:t>
      </w:r>
      <w:r w:rsidRPr="00E725E8">
        <w:rPr>
          <w:rStyle w:val="StyleUnderline"/>
          <w:highlight w:val="cyan"/>
        </w:rPr>
        <w:t>Washington could</w:t>
      </w:r>
      <w:r w:rsidRPr="00E725E8">
        <w:rPr>
          <w:rStyle w:val="StyleUnderline"/>
        </w:rPr>
        <w:t xml:space="preserve"> simply </w:t>
      </w:r>
      <w:r w:rsidRPr="00E725E8">
        <w:rPr>
          <w:rStyle w:val="Emphasis"/>
          <w:highlight w:val="cyan"/>
        </w:rPr>
        <w:t>absorb</w:t>
      </w:r>
      <w:r w:rsidRPr="00E725E8">
        <w:rPr>
          <w:rStyle w:val="StyleUnderline"/>
        </w:rPr>
        <w:t xml:space="preserve"> the attack </w:t>
      </w:r>
      <w:r w:rsidRPr="00E725E8">
        <w:rPr>
          <w:rStyle w:val="StyleUnderline"/>
          <w:highlight w:val="cyan"/>
        </w:rPr>
        <w:t xml:space="preserve">and </w:t>
      </w:r>
      <w:r w:rsidRPr="00E725E8">
        <w:rPr>
          <w:rStyle w:val="Emphasis"/>
          <w:highlight w:val="cyan"/>
        </w:rPr>
        <w:t>respond</w:t>
      </w:r>
      <w:r w:rsidRPr="00E725E8">
        <w:rPr>
          <w:rStyle w:val="StyleUnderline"/>
          <w:highlight w:val="cyan"/>
        </w:rPr>
        <w:t xml:space="preserve"> with</w:t>
      </w:r>
      <w:r w:rsidRPr="00E725E8">
        <w:rPr>
          <w:rStyle w:val="StyleUnderline"/>
        </w:rPr>
        <w:t xml:space="preserve"> a </w:t>
      </w:r>
      <w:r w:rsidRPr="00E725E8">
        <w:rPr>
          <w:rStyle w:val="Emphasis"/>
          <w:highlight w:val="cyan"/>
        </w:rPr>
        <w:t>devastating</w:t>
      </w:r>
      <w:r w:rsidRPr="00E725E8">
        <w:rPr>
          <w:rStyle w:val="StyleUnderline"/>
        </w:rPr>
        <w:t xml:space="preserve"> nuclear </w:t>
      </w:r>
      <w:r w:rsidRPr="00E725E8">
        <w:rPr>
          <w:rStyle w:val="Emphasis"/>
          <w:highlight w:val="cyan"/>
        </w:rPr>
        <w:t>counterattack</w:t>
      </w:r>
      <w:r w:rsidRPr="00E725E8">
        <w:rPr>
          <w:rStyle w:val="StyleUnderline"/>
        </w:rPr>
        <w:t xml:space="preserve">. This logic is </w:t>
      </w:r>
      <w:r w:rsidRPr="00E725E8">
        <w:rPr>
          <w:rStyle w:val="Emphasis"/>
        </w:rPr>
        <w:t>not unique</w:t>
      </w:r>
      <w:r w:rsidRPr="00E725E8">
        <w:rPr>
          <w:rStyle w:val="StyleUnderline"/>
        </w:rPr>
        <w:t xml:space="preserve"> to the </w:t>
      </w:r>
      <w:r w:rsidRPr="00E725E8">
        <w:rPr>
          <w:rStyle w:val="Emphasis"/>
        </w:rPr>
        <w:t>U</w:t>
      </w:r>
      <w:r w:rsidRPr="00E725E8">
        <w:rPr>
          <w:sz w:val="16"/>
        </w:rPr>
        <w:t xml:space="preserve">nited </w:t>
      </w:r>
      <w:r w:rsidRPr="00E725E8">
        <w:rPr>
          <w:rStyle w:val="Emphasis"/>
        </w:rPr>
        <w:t>S</w:t>
      </w:r>
      <w:r w:rsidRPr="00E725E8">
        <w:rPr>
          <w:sz w:val="16"/>
        </w:rPr>
        <w:t xml:space="preserve">tates. </w:t>
      </w:r>
      <w:r w:rsidRPr="00E725E8">
        <w:rPr>
          <w:rStyle w:val="Emphasis"/>
        </w:rPr>
        <w:t>Most</w:t>
      </w:r>
      <w:r w:rsidRPr="00E725E8">
        <w:rPr>
          <w:rStyle w:val="StyleUnderline"/>
        </w:rPr>
        <w:t xml:space="preserve"> nuclear states could </w:t>
      </w:r>
      <w:r w:rsidRPr="00E725E8">
        <w:rPr>
          <w:rStyle w:val="Emphasis"/>
        </w:rPr>
        <w:t>carry out</w:t>
      </w:r>
      <w:r w:rsidRPr="00E725E8">
        <w:rPr>
          <w:rStyle w:val="StyleUnderline"/>
        </w:rPr>
        <w:t xml:space="preserve"> nuclear </w:t>
      </w:r>
      <w:r w:rsidRPr="00E725E8">
        <w:rPr>
          <w:rStyle w:val="Emphasis"/>
        </w:rPr>
        <w:t>retal</w:t>
      </w:r>
      <w:r w:rsidRPr="00E725E8">
        <w:rPr>
          <w:rStyle w:val="StyleUnderline"/>
        </w:rPr>
        <w:t>iation</w:t>
      </w:r>
      <w:r w:rsidRPr="00E725E8">
        <w:rPr>
          <w:sz w:val="16"/>
        </w:rPr>
        <w:t xml:space="preserve"> so long as they possessed a secure second-strike capability.</w:t>
      </w:r>
    </w:p>
    <w:p w14:paraId="4EF0C6F9" w14:textId="77777777" w:rsidR="0046157A" w:rsidRPr="000C10AB" w:rsidRDefault="0046157A" w:rsidP="0046157A">
      <w:pPr>
        <w:rPr>
          <w:sz w:val="16"/>
        </w:rPr>
      </w:pPr>
      <w:r w:rsidRPr="000C10AB">
        <w:rPr>
          <w:sz w:val="16"/>
        </w:rPr>
        <w:t>Defenders of the theory might acknowledge that launching a full-scale nuclear war would be foolish but respond that a vulnerable state could launch a limited nuclear strike, with, say, one or two nuclear weapons, in the hope that Washington would back down. But, limited nuclear war has coercive power mostly because it carries the threat of broader nuclear escalation to follow.21 It is, therefore, inconsistent with the logic of “use it or lose it.” A state like Russia, with a survivable nuclear force, can make credible threats of limited nuclear war. Yet, a state with a vulnerable nuclear force would be unlikely to successfully leverage a limited nuclear strike for coercive purposes. Again, Washington could still absorb the attack and respond with a devastating nuclear counterattack. Moreover, since the attacking state’s forces are vulnerable, Washington’s counterattack might include a disarming counterforce strike. Once again, the attacking state would be more likely to invite a disarm- ing attack than to stave it off.</w:t>
      </w:r>
    </w:p>
    <w:p w14:paraId="111F8830" w14:textId="1AEE2102" w:rsidR="0046157A" w:rsidRPr="0046157A" w:rsidRDefault="0046157A" w:rsidP="0046157A">
      <w:pPr>
        <w:rPr>
          <w:sz w:val="16"/>
        </w:rPr>
      </w:pPr>
      <w:r w:rsidRPr="000C10AB">
        <w:rPr>
          <w:rStyle w:val="StyleUnderline"/>
        </w:rPr>
        <w:t>Third, and related, “</w:t>
      </w:r>
      <w:r w:rsidRPr="000C10AB">
        <w:rPr>
          <w:rStyle w:val="Emphasis"/>
          <w:highlight w:val="cyan"/>
        </w:rPr>
        <w:t>use</w:t>
      </w:r>
      <w:r w:rsidRPr="000C10AB">
        <w:rPr>
          <w:rStyle w:val="Emphasis"/>
        </w:rPr>
        <w:t xml:space="preserve"> it </w:t>
      </w:r>
      <w:r w:rsidRPr="000C10AB">
        <w:rPr>
          <w:rStyle w:val="Emphasis"/>
          <w:highlight w:val="cyan"/>
        </w:rPr>
        <w:t>or lose</w:t>
      </w:r>
      <w:r w:rsidRPr="000C10AB">
        <w:rPr>
          <w:rStyle w:val="Emphasis"/>
        </w:rPr>
        <w:t xml:space="preserve"> it</w:t>
      </w:r>
      <w:r w:rsidRPr="000C10AB">
        <w:rPr>
          <w:rStyle w:val="StyleUnderline"/>
        </w:rPr>
        <w:t xml:space="preserve">” </w:t>
      </w:r>
      <w:r w:rsidRPr="000C10AB">
        <w:rPr>
          <w:rStyle w:val="StyleUnderline"/>
          <w:highlight w:val="cyan"/>
        </w:rPr>
        <w:t xml:space="preserve">is </w:t>
      </w:r>
      <w:r w:rsidRPr="000C10AB">
        <w:rPr>
          <w:rStyle w:val="Emphasis"/>
          <w:highlight w:val="cyan"/>
        </w:rPr>
        <w:t>inconsistent</w:t>
      </w:r>
      <w:r w:rsidRPr="000C10AB">
        <w:rPr>
          <w:rStyle w:val="StyleUnderline"/>
          <w:highlight w:val="cyan"/>
        </w:rPr>
        <w:t xml:space="preserve"> with</w:t>
      </w:r>
      <w:r w:rsidRPr="000C10AB">
        <w:rPr>
          <w:rStyle w:val="StyleUnderline"/>
        </w:rPr>
        <w:t xml:space="preserve"> the most </w:t>
      </w:r>
      <w:r w:rsidRPr="000C10AB">
        <w:rPr>
          <w:rStyle w:val="Emphasis"/>
          <w:highlight w:val="cyan"/>
        </w:rPr>
        <w:t>basic theories</w:t>
      </w:r>
      <w:r w:rsidRPr="000C10AB">
        <w:rPr>
          <w:rStyle w:val="StyleUnderline"/>
        </w:rPr>
        <w:t xml:space="preserve"> of nuclear </w:t>
      </w:r>
      <w:r w:rsidRPr="000C10AB">
        <w:rPr>
          <w:rStyle w:val="Emphasis"/>
        </w:rPr>
        <w:t>deterrence</w:t>
      </w:r>
      <w:r w:rsidRPr="000C10AB">
        <w:rPr>
          <w:sz w:val="16"/>
        </w:rPr>
        <w:t xml:space="preserve">, including mutually assured destruction (MAD).22 Nearly all nuclear strategists and deterrence theorists maintain that it would be illogical for a country to deliberately launch a nuclear attack against a country with a secure second-strike capability. Yet, “use it or lose it” maintains that a country might deliberately launch a nuclear attack, even when facing an opponent that possesses a secure second-strike capability—if it fears that it might otherwise lose its own nuclear weapons. So, do second-strike capabilities reliably deter nuclear attack, or not? </w:t>
      </w:r>
      <w:r w:rsidRPr="000C10AB">
        <w:rPr>
          <w:rStyle w:val="StyleUnderline"/>
        </w:rPr>
        <w:t xml:space="preserve">The </w:t>
      </w:r>
      <w:r w:rsidRPr="000C10AB">
        <w:rPr>
          <w:rStyle w:val="Emphasis"/>
        </w:rPr>
        <w:t>logic</w:t>
      </w:r>
      <w:r w:rsidRPr="000C10AB">
        <w:rPr>
          <w:rStyle w:val="StyleUnderline"/>
        </w:rPr>
        <w:t xml:space="preserve"> and empirical </w:t>
      </w:r>
      <w:r w:rsidRPr="000C10AB">
        <w:rPr>
          <w:rStyle w:val="Emphasis"/>
          <w:highlight w:val="cyan"/>
        </w:rPr>
        <w:t>record</w:t>
      </w:r>
      <w:r w:rsidRPr="000C10AB">
        <w:rPr>
          <w:rStyle w:val="StyleUnderline"/>
          <w:highlight w:val="cyan"/>
        </w:rPr>
        <w:t xml:space="preserve"> for</w:t>
      </w:r>
      <w:r w:rsidRPr="000C10AB">
        <w:rPr>
          <w:rStyle w:val="StyleUnderline"/>
        </w:rPr>
        <w:t xml:space="preserve"> nuclear </w:t>
      </w:r>
      <w:r w:rsidRPr="000C10AB">
        <w:rPr>
          <w:rStyle w:val="Emphasis"/>
          <w:highlight w:val="cyan"/>
        </w:rPr>
        <w:t>deterrence</w:t>
      </w:r>
      <w:r w:rsidRPr="000C10AB">
        <w:rPr>
          <w:rStyle w:val="StyleUnderline"/>
        </w:rPr>
        <w:t xml:space="preserve"> theory </w:t>
      </w:r>
      <w:r w:rsidRPr="000C10AB">
        <w:rPr>
          <w:rStyle w:val="StyleUnderline"/>
          <w:highlight w:val="cyan"/>
        </w:rPr>
        <w:t>is</w:t>
      </w:r>
      <w:r w:rsidRPr="000C10AB">
        <w:rPr>
          <w:rStyle w:val="StyleUnderline"/>
        </w:rPr>
        <w:t xml:space="preserve"> quite </w:t>
      </w:r>
      <w:r w:rsidRPr="000C10AB">
        <w:rPr>
          <w:rStyle w:val="Emphasis"/>
          <w:highlight w:val="cyan"/>
        </w:rPr>
        <w:t>strong</w:t>
      </w:r>
      <w:r w:rsidRPr="000C10AB">
        <w:rPr>
          <w:rStyle w:val="StyleUnderline"/>
          <w:highlight w:val="cyan"/>
        </w:rPr>
        <w:t xml:space="preserve">, casting </w:t>
      </w:r>
      <w:r w:rsidRPr="000C10AB">
        <w:rPr>
          <w:rStyle w:val="Emphasis"/>
          <w:highlight w:val="cyan"/>
        </w:rPr>
        <w:t>doubt</w:t>
      </w:r>
      <w:r w:rsidRPr="00124B85">
        <w:rPr>
          <w:rStyle w:val="StyleUnderline"/>
        </w:rPr>
        <w:t xml:space="preserve"> on “</w:t>
      </w:r>
      <w:r w:rsidRPr="00124B85">
        <w:rPr>
          <w:rStyle w:val="Emphasis"/>
        </w:rPr>
        <w:t>use it or lose it</w:t>
      </w:r>
      <w:r w:rsidRPr="00124B85">
        <w:rPr>
          <w:rStyle w:val="StyleUnderline"/>
        </w:rPr>
        <w:t>”</w:t>
      </w:r>
      <w:r w:rsidRPr="000C10AB">
        <w:rPr>
          <w:rStyle w:val="StyleUnderline"/>
        </w:rPr>
        <w:t xml:space="preserve"> as a feasible </w:t>
      </w:r>
      <w:r w:rsidRPr="000C10AB">
        <w:rPr>
          <w:rStyle w:val="Emphasis"/>
        </w:rPr>
        <w:t>path</w:t>
      </w:r>
      <w:r w:rsidRPr="000C10AB">
        <w:rPr>
          <w:rStyle w:val="StyleUnderline"/>
        </w:rPr>
        <w:t xml:space="preserve"> toward </w:t>
      </w:r>
      <w:r w:rsidRPr="000C10AB">
        <w:rPr>
          <w:rStyle w:val="Emphasis"/>
        </w:rPr>
        <w:t>nuclear war</w:t>
      </w:r>
      <w:r w:rsidRPr="000C10AB">
        <w:rPr>
          <w:sz w:val="16"/>
        </w:rPr>
        <w:t>.</w:t>
      </w:r>
    </w:p>
    <w:sectPr w:rsidR="0046157A" w:rsidRPr="0046157A" w:rsidSect="00461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5B0C3D"/>
    <w:multiLevelType w:val="hybridMultilevel"/>
    <w:tmpl w:val="138E9D7A"/>
    <w:lvl w:ilvl="0" w:tplc="0A5853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2D69B9"/>
    <w:multiLevelType w:val="hybridMultilevel"/>
    <w:tmpl w:val="7CC64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5670C0"/>
    <w:multiLevelType w:val="hybridMultilevel"/>
    <w:tmpl w:val="195EA4B4"/>
    <w:lvl w:ilvl="0" w:tplc="D3725D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AF51C1"/>
    <w:multiLevelType w:val="hybridMultilevel"/>
    <w:tmpl w:val="15EA2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48B43CE"/>
    <w:multiLevelType w:val="hybridMultilevel"/>
    <w:tmpl w:val="927E7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CD1D65"/>
    <w:multiLevelType w:val="hybridMultilevel"/>
    <w:tmpl w:val="827C2E5C"/>
    <w:lvl w:ilvl="0" w:tplc="1E6C9B1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8"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1"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4"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6C0369"/>
    <w:multiLevelType w:val="hybridMultilevel"/>
    <w:tmpl w:val="7F9CF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2"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2"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4"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882011"/>
    <w:multiLevelType w:val="hybridMultilevel"/>
    <w:tmpl w:val="12861618"/>
    <w:lvl w:ilvl="0" w:tplc="DE6A035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0"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8"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7"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67948FA"/>
    <w:multiLevelType w:val="hybridMultilevel"/>
    <w:tmpl w:val="051C6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8"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C96797"/>
    <w:multiLevelType w:val="hybridMultilevel"/>
    <w:tmpl w:val="011E4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2"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1"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6"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68"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8533484"/>
    <w:multiLevelType w:val="hybridMultilevel"/>
    <w:tmpl w:val="289C2EDE"/>
    <w:lvl w:ilvl="0" w:tplc="49D0164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8" w15:restartNumberingAfterBreak="0">
    <w:nsid w:val="5EB20F21"/>
    <w:multiLevelType w:val="hybridMultilevel"/>
    <w:tmpl w:val="E9E80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99"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4735B73"/>
    <w:multiLevelType w:val="hybridMultilevel"/>
    <w:tmpl w:val="D1B83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3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3"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1"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5BA2077"/>
    <w:multiLevelType w:val="hybridMultilevel"/>
    <w:tmpl w:val="C330A0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66A194E"/>
    <w:multiLevelType w:val="hybridMultilevel"/>
    <w:tmpl w:val="C0FC2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1"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8"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2"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3"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CC6000D"/>
    <w:multiLevelType w:val="hybridMultilevel"/>
    <w:tmpl w:val="B5DE99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4"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19"/>
  </w:num>
  <w:num w:numId="13" w16cid:durableId="1695883432">
    <w:abstractNumId w:val="108"/>
  </w:num>
  <w:num w:numId="14" w16cid:durableId="720713117">
    <w:abstractNumId w:val="71"/>
  </w:num>
  <w:num w:numId="15" w16cid:durableId="1099570664">
    <w:abstractNumId w:val="28"/>
  </w:num>
  <w:num w:numId="16" w16cid:durableId="1903059270">
    <w:abstractNumId w:val="70"/>
  </w:num>
  <w:num w:numId="17" w16cid:durableId="760101989">
    <w:abstractNumId w:val="165"/>
  </w:num>
  <w:num w:numId="18" w16cid:durableId="1016232925">
    <w:abstractNumId w:val="60"/>
  </w:num>
  <w:num w:numId="19" w16cid:durableId="1080442953">
    <w:abstractNumId w:val="358"/>
  </w:num>
  <w:num w:numId="20" w16cid:durableId="972322309">
    <w:abstractNumId w:val="324"/>
  </w:num>
  <w:num w:numId="21" w16cid:durableId="1450204649">
    <w:abstractNumId w:val="35"/>
  </w:num>
  <w:num w:numId="22" w16cid:durableId="752899006">
    <w:abstractNumId w:val="290"/>
  </w:num>
  <w:num w:numId="23" w16cid:durableId="1881281124">
    <w:abstractNumId w:val="98"/>
  </w:num>
  <w:num w:numId="24" w16cid:durableId="610015275">
    <w:abstractNumId w:val="317"/>
  </w:num>
  <w:num w:numId="25" w16cid:durableId="1521385324">
    <w:abstractNumId w:val="113"/>
  </w:num>
  <w:num w:numId="26" w16cid:durableId="130753773">
    <w:abstractNumId w:val="63"/>
  </w:num>
  <w:num w:numId="27" w16cid:durableId="1674530716">
    <w:abstractNumId w:val="347"/>
  </w:num>
  <w:num w:numId="28" w16cid:durableId="907688790">
    <w:abstractNumId w:val="250"/>
  </w:num>
  <w:num w:numId="29" w16cid:durableId="375662686">
    <w:abstractNumId w:val="310"/>
  </w:num>
  <w:num w:numId="30" w16cid:durableId="176314197">
    <w:abstractNumId w:val="294"/>
  </w:num>
  <w:num w:numId="31" w16cid:durableId="1476797033">
    <w:abstractNumId w:val="190"/>
  </w:num>
  <w:num w:numId="32" w16cid:durableId="477504237">
    <w:abstractNumId w:val="270"/>
  </w:num>
  <w:num w:numId="33" w16cid:durableId="1259944676">
    <w:abstractNumId w:val="163"/>
  </w:num>
  <w:num w:numId="34" w16cid:durableId="974141661">
    <w:abstractNumId w:val="147"/>
  </w:num>
  <w:num w:numId="35" w16cid:durableId="2056926430">
    <w:abstractNumId w:val="354"/>
  </w:num>
  <w:num w:numId="36" w16cid:durableId="1851751110">
    <w:abstractNumId w:val="170"/>
  </w:num>
  <w:num w:numId="37" w16cid:durableId="127819849">
    <w:abstractNumId w:val="276"/>
  </w:num>
  <w:num w:numId="38" w16cid:durableId="1447000849">
    <w:abstractNumId w:val="273"/>
  </w:num>
  <w:num w:numId="39" w16cid:durableId="1857620262">
    <w:abstractNumId w:val="55"/>
  </w:num>
  <w:num w:numId="40" w16cid:durableId="1545824573">
    <w:abstractNumId w:val="82"/>
  </w:num>
  <w:num w:numId="41" w16cid:durableId="2064012999">
    <w:abstractNumId w:val="78"/>
  </w:num>
  <w:num w:numId="42" w16cid:durableId="675959776">
    <w:abstractNumId w:val="248"/>
  </w:num>
  <w:num w:numId="43" w16cid:durableId="513349809">
    <w:abstractNumId w:val="230"/>
  </w:num>
  <w:num w:numId="44" w16cid:durableId="1271812727">
    <w:abstractNumId w:val="357"/>
  </w:num>
  <w:num w:numId="45" w16cid:durableId="1089423829">
    <w:abstractNumId w:val="36"/>
  </w:num>
  <w:num w:numId="46" w16cid:durableId="1678538022">
    <w:abstractNumId w:val="53"/>
  </w:num>
  <w:num w:numId="47" w16cid:durableId="1503277701">
    <w:abstractNumId w:val="303"/>
  </w:num>
  <w:num w:numId="48" w16cid:durableId="849833089">
    <w:abstractNumId w:val="379"/>
  </w:num>
  <w:num w:numId="49" w16cid:durableId="1718240805">
    <w:abstractNumId w:val="130"/>
  </w:num>
  <w:num w:numId="50" w16cid:durableId="719012724">
    <w:abstractNumId w:val="288"/>
  </w:num>
  <w:num w:numId="51" w16cid:durableId="1050031426">
    <w:abstractNumId w:val="80"/>
  </w:num>
  <w:num w:numId="52" w16cid:durableId="2139571403">
    <w:abstractNumId w:val="311"/>
  </w:num>
  <w:num w:numId="53" w16cid:durableId="1178617078">
    <w:abstractNumId w:val="177"/>
  </w:num>
  <w:num w:numId="54" w16cid:durableId="1908343916">
    <w:abstractNumId w:val="142"/>
  </w:num>
  <w:num w:numId="55" w16cid:durableId="1595741103">
    <w:abstractNumId w:val="207"/>
  </w:num>
  <w:num w:numId="56" w16cid:durableId="781994670">
    <w:abstractNumId w:val="176"/>
  </w:num>
  <w:num w:numId="57" w16cid:durableId="640885799">
    <w:abstractNumId w:val="197"/>
  </w:num>
  <w:num w:numId="58" w16cid:durableId="715350553">
    <w:abstractNumId w:val="272"/>
  </w:num>
  <w:num w:numId="59" w16cid:durableId="664624248">
    <w:abstractNumId w:val="81"/>
  </w:num>
  <w:num w:numId="60" w16cid:durableId="1711762225">
    <w:abstractNumId w:val="85"/>
  </w:num>
  <w:num w:numId="61" w16cid:durableId="1099761564">
    <w:abstractNumId w:val="12"/>
  </w:num>
  <w:num w:numId="62" w16cid:durableId="1977223516">
    <w:abstractNumId w:val="186"/>
  </w:num>
  <w:num w:numId="63" w16cid:durableId="1102843163">
    <w:abstractNumId w:val="212"/>
  </w:num>
  <w:num w:numId="64" w16cid:durableId="665212508">
    <w:abstractNumId w:val="46"/>
  </w:num>
  <w:num w:numId="65" w16cid:durableId="790975456">
    <w:abstractNumId w:val="30"/>
  </w:num>
  <w:num w:numId="66" w16cid:durableId="1102922431">
    <w:abstractNumId w:val="337"/>
  </w:num>
  <w:num w:numId="67" w16cid:durableId="1928726502">
    <w:abstractNumId w:val="162"/>
  </w:num>
  <w:num w:numId="68" w16cid:durableId="1480227678">
    <w:abstractNumId w:val="372"/>
  </w:num>
  <w:num w:numId="69" w16cid:durableId="544561761">
    <w:abstractNumId w:val="24"/>
  </w:num>
  <w:num w:numId="70" w16cid:durableId="120313142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55413916">
    <w:abstractNumId w:val="2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4723489">
    <w:abstractNumId w:val="281"/>
  </w:num>
  <w:num w:numId="73" w16cid:durableId="1437945170">
    <w:abstractNumId w:val="129"/>
  </w:num>
  <w:num w:numId="74" w16cid:durableId="578714656">
    <w:abstractNumId w:val="50"/>
  </w:num>
  <w:num w:numId="75" w16cid:durableId="449324812">
    <w:abstractNumId w:val="37"/>
  </w:num>
  <w:num w:numId="76" w16cid:durableId="520514692">
    <w:abstractNumId w:val="237"/>
  </w:num>
  <w:num w:numId="77" w16cid:durableId="1856259855">
    <w:abstractNumId w:val="136"/>
  </w:num>
  <w:num w:numId="78" w16cid:durableId="1617365390">
    <w:abstractNumId w:val="255"/>
  </w:num>
  <w:num w:numId="79" w16cid:durableId="1275550800">
    <w:abstractNumId w:val="101"/>
  </w:num>
  <w:num w:numId="80" w16cid:durableId="1198004290">
    <w:abstractNumId w:val="256"/>
  </w:num>
  <w:num w:numId="81" w16cid:durableId="1296450406">
    <w:abstractNumId w:val="15"/>
  </w:num>
  <w:num w:numId="82" w16cid:durableId="1409768242">
    <w:abstractNumId w:val="127"/>
  </w:num>
  <w:num w:numId="83" w16cid:durableId="260141966">
    <w:abstractNumId w:val="154"/>
  </w:num>
  <w:num w:numId="84" w16cid:durableId="1303852727">
    <w:abstractNumId w:val="66"/>
  </w:num>
  <w:num w:numId="85" w16cid:durableId="789544086">
    <w:abstractNumId w:val="0"/>
  </w:num>
  <w:num w:numId="86" w16cid:durableId="609775837">
    <w:abstractNumId w:val="289"/>
  </w:num>
  <w:num w:numId="87" w16cid:durableId="1683628661">
    <w:abstractNumId w:val="314"/>
  </w:num>
  <w:num w:numId="88" w16cid:durableId="1781483648">
    <w:abstractNumId w:val="208"/>
  </w:num>
  <w:num w:numId="89" w16cid:durableId="1156383564">
    <w:abstractNumId w:val="27"/>
  </w:num>
  <w:num w:numId="90" w16cid:durableId="1604343126">
    <w:abstractNumId w:val="360"/>
  </w:num>
  <w:num w:numId="91" w16cid:durableId="588084561">
    <w:abstractNumId w:val="122"/>
  </w:num>
  <w:num w:numId="92" w16cid:durableId="1014527727">
    <w:abstractNumId w:val="191"/>
  </w:num>
  <w:num w:numId="93" w16cid:durableId="117187998">
    <w:abstractNumId w:val="56"/>
  </w:num>
  <w:num w:numId="94" w16cid:durableId="515734237">
    <w:abstractNumId w:val="346"/>
  </w:num>
  <w:num w:numId="95" w16cid:durableId="1303118419">
    <w:abstractNumId w:val="268"/>
  </w:num>
  <w:num w:numId="96" w16cid:durableId="667446751">
    <w:abstractNumId w:val="343"/>
  </w:num>
  <w:num w:numId="97" w16cid:durableId="121266459">
    <w:abstractNumId w:val="249"/>
  </w:num>
  <w:num w:numId="98" w16cid:durableId="1323195235">
    <w:abstractNumId w:val="182"/>
  </w:num>
  <w:num w:numId="99" w16cid:durableId="1041058236">
    <w:abstractNumId w:val="47"/>
  </w:num>
  <w:num w:numId="100" w16cid:durableId="2093311194">
    <w:abstractNumId w:val="145"/>
  </w:num>
  <w:num w:numId="101" w16cid:durableId="1199273733">
    <w:abstractNumId w:val="320"/>
  </w:num>
  <w:num w:numId="102" w16cid:durableId="1186823588">
    <w:abstractNumId w:val="17"/>
  </w:num>
  <w:num w:numId="103" w16cid:durableId="1185052447">
    <w:abstractNumId w:val="220"/>
  </w:num>
  <w:num w:numId="104" w16cid:durableId="1061516307">
    <w:abstractNumId w:val="351"/>
  </w:num>
  <w:num w:numId="105" w16cid:durableId="1540779177">
    <w:abstractNumId w:val="293"/>
  </w:num>
  <w:num w:numId="106" w16cid:durableId="2076976066">
    <w:abstractNumId w:val="267"/>
  </w:num>
  <w:num w:numId="107" w16cid:durableId="306784763">
    <w:abstractNumId w:val="169"/>
  </w:num>
  <w:num w:numId="108" w16cid:durableId="1591507863">
    <w:abstractNumId w:val="57"/>
  </w:num>
  <w:num w:numId="109" w16cid:durableId="375391820">
    <w:abstractNumId w:val="97"/>
  </w:num>
  <w:num w:numId="110" w16cid:durableId="180514693">
    <w:abstractNumId w:val="148"/>
  </w:num>
  <w:num w:numId="111" w16cid:durableId="784622176">
    <w:abstractNumId w:val="106"/>
  </w:num>
  <w:num w:numId="112" w16cid:durableId="903181593">
    <w:abstractNumId w:val="173"/>
  </w:num>
  <w:num w:numId="113" w16cid:durableId="674069392">
    <w:abstractNumId w:val="243"/>
  </w:num>
  <w:num w:numId="114" w16cid:durableId="1898201489">
    <w:abstractNumId w:val="377"/>
  </w:num>
  <w:num w:numId="115" w16cid:durableId="307053894">
    <w:abstractNumId w:val="152"/>
  </w:num>
  <w:num w:numId="116" w16cid:durableId="1369184449">
    <w:abstractNumId w:val="125"/>
  </w:num>
  <w:num w:numId="117" w16cid:durableId="1282105546">
    <w:abstractNumId w:val="278"/>
  </w:num>
  <w:num w:numId="118" w16cid:durableId="1006711000">
    <w:abstractNumId w:val="143"/>
  </w:num>
  <w:num w:numId="119" w16cid:durableId="670259609">
    <w:abstractNumId w:val="172"/>
  </w:num>
  <w:num w:numId="120" w16cid:durableId="455223498">
    <w:abstractNumId w:val="287"/>
  </w:num>
  <w:num w:numId="121" w16cid:durableId="900024350">
    <w:abstractNumId w:val="309"/>
  </w:num>
  <w:num w:numId="122" w16cid:durableId="1033581235">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40278761">
    <w:abstractNumId w:val="198"/>
  </w:num>
  <w:num w:numId="124" w16cid:durableId="746609534">
    <w:abstractNumId w:val="284"/>
  </w:num>
  <w:num w:numId="125"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63425341">
    <w:abstractNumId w:val="42"/>
  </w:num>
  <w:num w:numId="127" w16cid:durableId="234584585">
    <w:abstractNumId w:val="138"/>
  </w:num>
  <w:num w:numId="128" w16cid:durableId="1562668058">
    <w:abstractNumId w:val="373"/>
  </w:num>
  <w:num w:numId="129" w16cid:durableId="1564564103">
    <w:abstractNumId w:val="342"/>
  </w:num>
  <w:num w:numId="130" w16cid:durableId="338392205">
    <w:abstractNumId w:val="62"/>
  </w:num>
  <w:num w:numId="131" w16cid:durableId="2034762666">
    <w:abstractNumId w:val="265"/>
  </w:num>
  <w:num w:numId="132" w16cid:durableId="1083529695">
    <w:abstractNumId w:val="371"/>
  </w:num>
  <w:num w:numId="133" w16cid:durableId="184292405">
    <w:abstractNumId w:val="123"/>
  </w:num>
  <w:num w:numId="134" w16cid:durableId="1330406634">
    <w:abstractNumId w:val="75"/>
  </w:num>
  <w:num w:numId="135" w16cid:durableId="646471389">
    <w:abstractNumId w:val="367"/>
  </w:num>
  <w:num w:numId="136" w16cid:durableId="2015568625">
    <w:abstractNumId w:val="100"/>
  </w:num>
  <w:num w:numId="137" w16cid:durableId="11957794">
    <w:abstractNumId w:val="251"/>
  </w:num>
  <w:num w:numId="138" w16cid:durableId="983662199">
    <w:abstractNumId w:val="124"/>
  </w:num>
  <w:num w:numId="139" w16cid:durableId="1650599599">
    <w:abstractNumId w:val="167"/>
  </w:num>
  <w:num w:numId="140" w16cid:durableId="905067149">
    <w:abstractNumId w:val="244"/>
  </w:num>
  <w:num w:numId="141" w16cid:durableId="1093939134">
    <w:abstractNumId w:val="257"/>
  </w:num>
  <w:num w:numId="142" w16cid:durableId="331757676">
    <w:abstractNumId w:val="246"/>
  </w:num>
  <w:num w:numId="143" w16cid:durableId="127280399">
    <w:abstractNumId w:val="153"/>
  </w:num>
  <w:num w:numId="144" w16cid:durableId="1801878960">
    <w:abstractNumId w:val="217"/>
  </w:num>
  <w:num w:numId="145" w16cid:durableId="2061439269">
    <w:abstractNumId w:val="137"/>
  </w:num>
  <w:num w:numId="146" w16cid:durableId="460415392">
    <w:abstractNumId w:val="363"/>
  </w:num>
  <w:num w:numId="147" w16cid:durableId="72046172">
    <w:abstractNumId w:val="299"/>
  </w:num>
  <w:num w:numId="148" w16cid:durableId="861864236">
    <w:abstractNumId w:val="43"/>
  </w:num>
  <w:num w:numId="149" w16cid:durableId="1493335280">
    <w:abstractNumId w:val="291"/>
  </w:num>
  <w:num w:numId="150" w16cid:durableId="1491556335">
    <w:abstractNumId w:val="181"/>
  </w:num>
  <w:num w:numId="151" w16cid:durableId="433981460">
    <w:abstractNumId w:val="227"/>
  </w:num>
  <w:num w:numId="152" w16cid:durableId="1282999926">
    <w:abstractNumId w:val="222"/>
  </w:num>
  <w:num w:numId="153" w16cid:durableId="1093741577">
    <w:abstractNumId w:val="240"/>
  </w:num>
  <w:num w:numId="154" w16cid:durableId="1623421716">
    <w:abstractNumId w:val="390"/>
  </w:num>
  <w:num w:numId="155" w16cid:durableId="777144844">
    <w:abstractNumId w:val="362"/>
  </w:num>
  <w:num w:numId="156" w16cid:durableId="849367970">
    <w:abstractNumId w:val="96"/>
  </w:num>
  <w:num w:numId="157" w16cid:durableId="235864965">
    <w:abstractNumId w:val="77"/>
  </w:num>
  <w:num w:numId="158" w16cid:durableId="1636253988">
    <w:abstractNumId w:val="168"/>
  </w:num>
  <w:num w:numId="159" w16cid:durableId="1455706943">
    <w:abstractNumId w:val="259"/>
  </w:num>
  <w:num w:numId="160" w16cid:durableId="122895842">
    <w:abstractNumId w:val="321"/>
  </w:num>
  <w:num w:numId="161" w16cid:durableId="446121005">
    <w:abstractNumId w:val="132"/>
  </w:num>
  <w:num w:numId="162" w16cid:durableId="246161290">
    <w:abstractNumId w:val="164"/>
  </w:num>
  <w:num w:numId="163" w16cid:durableId="608586430">
    <w:abstractNumId w:val="376"/>
  </w:num>
  <w:num w:numId="164" w16cid:durableId="1813785147">
    <w:abstractNumId w:val="95"/>
  </w:num>
  <w:num w:numId="165" w16cid:durableId="1436822053">
    <w:abstractNumId w:val="316"/>
  </w:num>
  <w:num w:numId="166" w16cid:durableId="78408579">
    <w:abstractNumId w:val="338"/>
  </w:num>
  <w:num w:numId="167" w16cid:durableId="1781487076">
    <w:abstractNumId w:val="139"/>
  </w:num>
  <w:num w:numId="168" w16cid:durableId="2138527738">
    <w:abstractNumId w:val="345"/>
  </w:num>
  <w:num w:numId="169" w16cid:durableId="96366682">
    <w:abstractNumId w:val="13"/>
  </w:num>
  <w:num w:numId="170" w16cid:durableId="678972588">
    <w:abstractNumId w:val="235"/>
  </w:num>
  <w:num w:numId="171" w16cid:durableId="2010327112">
    <w:abstractNumId w:val="166"/>
  </w:num>
  <w:num w:numId="172" w16cid:durableId="1018308683">
    <w:abstractNumId w:val="241"/>
  </w:num>
  <w:num w:numId="173" w16cid:durableId="977147066">
    <w:abstractNumId w:val="31"/>
  </w:num>
  <w:num w:numId="174" w16cid:durableId="1682930680">
    <w:abstractNumId w:val="73"/>
  </w:num>
  <w:num w:numId="175" w16cid:durableId="1652447879">
    <w:abstractNumId w:val="189"/>
  </w:num>
  <w:num w:numId="176" w16cid:durableId="411008312">
    <w:abstractNumId w:val="91"/>
  </w:num>
  <w:num w:numId="177" w16cid:durableId="1180464413">
    <w:abstractNumId w:val="64"/>
  </w:num>
  <w:num w:numId="178" w16cid:durableId="696198856">
    <w:abstractNumId w:val="305"/>
  </w:num>
  <w:num w:numId="179" w16cid:durableId="1843860466">
    <w:abstractNumId w:val="353"/>
  </w:num>
  <w:num w:numId="180" w16cid:durableId="371417307">
    <w:abstractNumId w:val="156"/>
  </w:num>
  <w:num w:numId="181" w16cid:durableId="255404993">
    <w:abstractNumId w:val="160"/>
  </w:num>
  <w:num w:numId="182" w16cid:durableId="172770475">
    <w:abstractNumId w:val="350"/>
  </w:num>
  <w:num w:numId="183" w16cid:durableId="2112233888">
    <w:abstractNumId w:val="211"/>
  </w:num>
  <w:num w:numId="184" w16cid:durableId="878588008">
    <w:abstractNumId w:val="238"/>
  </w:num>
  <w:num w:numId="185" w16cid:durableId="1010260491">
    <w:abstractNumId w:val="110"/>
  </w:num>
  <w:num w:numId="186" w16cid:durableId="777287460">
    <w:abstractNumId w:val="332"/>
  </w:num>
  <w:num w:numId="187" w16cid:durableId="71974195">
    <w:abstractNumId w:val="215"/>
  </w:num>
  <w:num w:numId="188" w16cid:durableId="1673684362">
    <w:abstractNumId w:val="286"/>
  </w:num>
  <w:num w:numId="189" w16cid:durableId="1709988071">
    <w:abstractNumId w:val="378"/>
  </w:num>
  <w:num w:numId="190" w16cid:durableId="614212912">
    <w:abstractNumId w:val="232"/>
  </w:num>
  <w:num w:numId="191" w16cid:durableId="1872919607">
    <w:abstractNumId w:val="72"/>
  </w:num>
  <w:num w:numId="192" w16cid:durableId="64499858">
    <w:abstractNumId w:val="39"/>
  </w:num>
  <w:num w:numId="193" w16cid:durableId="1963808013">
    <w:abstractNumId w:val="20"/>
  </w:num>
  <w:num w:numId="194" w16cid:durableId="1441728518">
    <w:abstractNumId w:val="40"/>
  </w:num>
  <w:num w:numId="195" w16cid:durableId="1381130792">
    <w:abstractNumId w:val="180"/>
  </w:num>
  <w:num w:numId="196" w16cid:durableId="164981437">
    <w:abstractNumId w:val="196"/>
  </w:num>
  <w:num w:numId="197" w16cid:durableId="1433819719">
    <w:abstractNumId w:val="194"/>
  </w:num>
  <w:num w:numId="198" w16cid:durableId="862011532">
    <w:abstractNumId w:val="38"/>
  </w:num>
  <w:num w:numId="199" w16cid:durableId="1007976414">
    <w:abstractNumId w:val="54"/>
  </w:num>
  <w:num w:numId="200" w16cid:durableId="1862819590">
    <w:abstractNumId w:val="192"/>
  </w:num>
  <w:num w:numId="201" w16cid:durableId="315308722">
    <w:abstractNumId w:val="329"/>
  </w:num>
  <w:num w:numId="202" w16cid:durableId="1679886394">
    <w:abstractNumId w:val="68"/>
  </w:num>
  <w:num w:numId="203" w16cid:durableId="1156265192">
    <w:abstractNumId w:val="327"/>
  </w:num>
  <w:num w:numId="204" w16cid:durableId="943076494">
    <w:abstractNumId w:val="92"/>
  </w:num>
  <w:num w:numId="205" w16cid:durableId="1234396057">
    <w:abstractNumId w:val="285"/>
  </w:num>
  <w:num w:numId="206" w16cid:durableId="83767322">
    <w:abstractNumId w:val="224"/>
  </w:num>
  <w:num w:numId="207" w16cid:durableId="74016521">
    <w:abstractNumId w:val="356"/>
  </w:num>
  <w:num w:numId="208" w16cid:durableId="482502500">
    <w:abstractNumId w:val="184"/>
  </w:num>
  <w:num w:numId="209" w16cid:durableId="378088107">
    <w:abstractNumId w:val="234"/>
  </w:num>
  <w:num w:numId="210" w16cid:durableId="1352492915">
    <w:abstractNumId w:val="29"/>
  </w:num>
  <w:num w:numId="211" w16cid:durableId="1321615">
    <w:abstractNumId w:val="188"/>
  </w:num>
  <w:num w:numId="212" w16cid:durableId="473448260">
    <w:abstractNumId w:val="103"/>
  </w:num>
  <w:num w:numId="213" w16cid:durableId="983043076">
    <w:abstractNumId w:val="149"/>
  </w:num>
  <w:num w:numId="214" w16cid:durableId="1566836229">
    <w:abstractNumId w:val="187"/>
  </w:num>
  <w:num w:numId="215" w16cid:durableId="547104213">
    <w:abstractNumId w:val="330"/>
  </w:num>
  <w:num w:numId="216" w16cid:durableId="2118864898">
    <w:abstractNumId w:val="59"/>
  </w:num>
  <w:num w:numId="217" w16cid:durableId="129592122">
    <w:abstractNumId w:val="89"/>
  </w:num>
  <w:num w:numId="218" w16cid:durableId="253636995">
    <w:abstractNumId w:val="328"/>
  </w:num>
  <w:num w:numId="219" w16cid:durableId="1338533188">
    <w:abstractNumId w:val="157"/>
  </w:num>
  <w:num w:numId="220" w16cid:durableId="1030911927">
    <w:abstractNumId w:val="204"/>
  </w:num>
  <w:num w:numId="221" w16cid:durableId="1761412773">
    <w:abstractNumId w:val="21"/>
  </w:num>
  <w:num w:numId="222" w16cid:durableId="663356329">
    <w:abstractNumId w:val="131"/>
  </w:num>
  <w:num w:numId="223" w16cid:durableId="777599456">
    <w:abstractNumId w:val="161"/>
  </w:num>
  <w:num w:numId="224" w16cid:durableId="1282346964">
    <w:abstractNumId w:val="120"/>
  </w:num>
  <w:num w:numId="225" w16cid:durableId="1350177240">
    <w:abstractNumId w:val="269"/>
  </w:num>
  <w:num w:numId="226" w16cid:durableId="2136634541">
    <w:abstractNumId w:val="387"/>
  </w:num>
  <w:num w:numId="227" w16cid:durableId="2128504762">
    <w:abstractNumId w:val="175"/>
  </w:num>
  <w:num w:numId="228" w16cid:durableId="1890336688">
    <w:abstractNumId w:val="236"/>
  </w:num>
  <w:num w:numId="229" w16cid:durableId="200170408">
    <w:abstractNumId w:val="195"/>
  </w:num>
  <w:num w:numId="230" w16cid:durableId="1336611073">
    <w:abstractNumId w:val="365"/>
  </w:num>
  <w:num w:numId="231" w16cid:durableId="596522630">
    <w:abstractNumId w:val="225"/>
  </w:num>
  <w:num w:numId="232" w16cid:durableId="294920438">
    <w:abstractNumId w:val="144"/>
  </w:num>
  <w:num w:numId="233" w16cid:durableId="79066306">
    <w:abstractNumId w:val="386"/>
  </w:num>
  <w:num w:numId="234" w16cid:durableId="1016468137">
    <w:abstractNumId w:val="219"/>
  </w:num>
  <w:num w:numId="235" w16cid:durableId="1250650216">
    <w:abstractNumId w:val="33"/>
  </w:num>
  <w:num w:numId="236" w16cid:durableId="497692866">
    <w:abstractNumId w:val="158"/>
  </w:num>
  <w:num w:numId="237" w16cid:durableId="1610700568">
    <w:abstractNumId w:val="344"/>
  </w:num>
  <w:num w:numId="238" w16cid:durableId="947542391">
    <w:abstractNumId w:val="233"/>
  </w:num>
  <w:num w:numId="239" w16cid:durableId="808087337">
    <w:abstractNumId w:val="239"/>
  </w:num>
  <w:num w:numId="240" w16cid:durableId="445733105">
    <w:abstractNumId w:val="52"/>
  </w:num>
  <w:num w:numId="241" w16cid:durableId="1138181138">
    <w:abstractNumId w:val="99"/>
  </w:num>
  <w:num w:numId="242" w16cid:durableId="1147895382">
    <w:abstractNumId w:val="315"/>
  </w:num>
  <w:num w:numId="243" w16cid:durableId="436170738">
    <w:abstractNumId w:val="388"/>
  </w:num>
  <w:num w:numId="244" w16cid:durableId="1705859753">
    <w:abstractNumId w:val="312"/>
  </w:num>
  <w:num w:numId="245" w16cid:durableId="518937313">
    <w:abstractNumId w:val="67"/>
  </w:num>
  <w:num w:numId="246" w16cid:durableId="1156190659">
    <w:abstractNumId w:val="319"/>
  </w:num>
  <w:num w:numId="247" w16cid:durableId="1347101622">
    <w:abstractNumId w:val="79"/>
  </w:num>
  <w:num w:numId="248" w16cid:durableId="1965891060">
    <w:abstractNumId w:val="381"/>
  </w:num>
  <w:num w:numId="249" w16cid:durableId="975841965">
    <w:abstractNumId w:val="369"/>
  </w:num>
  <w:num w:numId="250" w16cid:durableId="1157308569">
    <w:abstractNumId w:val="111"/>
  </w:num>
  <w:num w:numId="251" w16cid:durableId="1290360053">
    <w:abstractNumId w:val="280"/>
  </w:num>
  <w:num w:numId="252" w16cid:durableId="766461130">
    <w:abstractNumId w:val="23"/>
  </w:num>
  <w:num w:numId="253" w16cid:durableId="1584216461">
    <w:abstractNumId w:val="41"/>
  </w:num>
  <w:num w:numId="254" w16cid:durableId="1072199321">
    <w:abstractNumId w:val="121"/>
  </w:num>
  <w:num w:numId="255" w16cid:durableId="1392732339">
    <w:abstractNumId w:val="45"/>
  </w:num>
  <w:num w:numId="256" w16cid:durableId="807404652">
    <w:abstractNumId w:val="318"/>
  </w:num>
  <w:num w:numId="257" w16cid:durableId="1085763699">
    <w:abstractNumId w:val="370"/>
  </w:num>
  <w:num w:numId="258" w16cid:durableId="720521236">
    <w:abstractNumId w:val="135"/>
  </w:num>
  <w:num w:numId="259" w16cid:durableId="1881626900">
    <w:abstractNumId w:val="49"/>
  </w:num>
  <w:num w:numId="260" w16cid:durableId="948899387">
    <w:abstractNumId w:val="105"/>
  </w:num>
  <w:num w:numId="261" w16cid:durableId="362484358">
    <w:abstractNumId w:val="134"/>
  </w:num>
  <w:num w:numId="262" w16cid:durableId="825050657">
    <w:abstractNumId w:val="209"/>
  </w:num>
  <w:num w:numId="263" w16cid:durableId="497305833">
    <w:abstractNumId w:val="283"/>
  </w:num>
  <w:num w:numId="264" w16cid:durableId="472795589">
    <w:abstractNumId w:val="389"/>
  </w:num>
  <w:num w:numId="265" w16cid:durableId="1719818367">
    <w:abstractNumId w:val="301"/>
  </w:num>
  <w:num w:numId="266" w16cid:durableId="524296172">
    <w:abstractNumId w:val="282"/>
  </w:num>
  <w:num w:numId="267" w16cid:durableId="243804178">
    <w:abstractNumId w:val="348"/>
  </w:num>
  <w:num w:numId="268" w16cid:durableId="1996372252">
    <w:abstractNumId w:val="252"/>
  </w:num>
  <w:num w:numId="269" w16cid:durableId="997880809">
    <w:abstractNumId w:val="384"/>
  </w:num>
  <w:num w:numId="270" w16cid:durableId="105657707">
    <w:abstractNumId w:val="65"/>
  </w:num>
  <w:num w:numId="271" w16cid:durableId="226842274">
    <w:abstractNumId w:val="205"/>
  </w:num>
  <w:num w:numId="272" w16cid:durableId="1072896189">
    <w:abstractNumId w:val="109"/>
  </w:num>
  <w:num w:numId="273" w16cid:durableId="276762184">
    <w:abstractNumId w:val="277"/>
  </w:num>
  <w:num w:numId="274" w16cid:durableId="778526652">
    <w:abstractNumId w:val="104"/>
  </w:num>
  <w:num w:numId="275" w16cid:durableId="42600761">
    <w:abstractNumId w:val="179"/>
  </w:num>
  <w:num w:numId="276" w16cid:durableId="255867588">
    <w:abstractNumId w:val="221"/>
  </w:num>
  <w:num w:numId="277" w16cid:durableId="1387992470">
    <w:abstractNumId w:val="374"/>
  </w:num>
  <w:num w:numId="278" w16cid:durableId="1681198849">
    <w:abstractNumId w:val="115"/>
  </w:num>
  <w:num w:numId="279" w16cid:durableId="287900439">
    <w:abstractNumId w:val="304"/>
  </w:num>
  <w:num w:numId="280" w16cid:durableId="1900282266">
    <w:abstractNumId w:val="90"/>
  </w:num>
  <w:num w:numId="281" w16cid:durableId="1235119630">
    <w:abstractNumId w:val="58"/>
  </w:num>
  <w:num w:numId="282" w16cid:durableId="1394350097">
    <w:abstractNumId w:val="260"/>
  </w:num>
  <w:num w:numId="283" w16cid:durableId="492138247">
    <w:abstractNumId w:val="150"/>
  </w:num>
  <w:num w:numId="284" w16cid:durableId="1505634251">
    <w:abstractNumId w:val="32"/>
  </w:num>
  <w:num w:numId="285" w16cid:durableId="684790289">
    <w:abstractNumId w:val="44"/>
  </w:num>
  <w:num w:numId="286" w16cid:durableId="617029873">
    <w:abstractNumId w:val="107"/>
  </w:num>
  <w:num w:numId="287" w16cid:durableId="802817644">
    <w:abstractNumId w:val="254"/>
  </w:num>
  <w:num w:numId="288" w16cid:durableId="866455850">
    <w:abstractNumId w:val="118"/>
  </w:num>
  <w:num w:numId="289" w16cid:durableId="1329136636">
    <w:abstractNumId w:val="296"/>
  </w:num>
  <w:num w:numId="290" w16cid:durableId="67965214">
    <w:abstractNumId w:val="339"/>
  </w:num>
  <w:num w:numId="291" w16cid:durableId="590697592">
    <w:abstractNumId w:val="206"/>
  </w:num>
  <w:num w:numId="292" w16cid:durableId="1561987307">
    <w:abstractNumId w:val="292"/>
  </w:num>
  <w:num w:numId="293" w16cid:durableId="205457613">
    <w:abstractNumId w:val="133"/>
  </w:num>
  <w:num w:numId="294" w16cid:durableId="1159269130">
    <w:abstractNumId w:val="199"/>
  </w:num>
  <w:num w:numId="295" w16cid:durableId="599072509">
    <w:abstractNumId w:val="174"/>
  </w:num>
  <w:num w:numId="296" w16cid:durableId="301891432">
    <w:abstractNumId w:val="94"/>
  </w:num>
  <w:num w:numId="297" w16cid:durableId="1703439922">
    <w:abstractNumId w:val="223"/>
  </w:num>
  <w:num w:numId="298" w16cid:durableId="1824615185">
    <w:abstractNumId w:val="112"/>
  </w:num>
  <w:num w:numId="299" w16cid:durableId="59981030">
    <w:abstractNumId w:val="271"/>
  </w:num>
  <w:num w:numId="300" w16cid:durableId="100414914">
    <w:abstractNumId w:val="11"/>
  </w:num>
  <w:num w:numId="301" w16cid:durableId="618531104">
    <w:abstractNumId w:val="202"/>
  </w:num>
  <w:num w:numId="302" w16cid:durableId="601840784">
    <w:abstractNumId w:val="355"/>
  </w:num>
  <w:num w:numId="303" w16cid:durableId="2022393471">
    <w:abstractNumId w:val="216"/>
  </w:num>
  <w:num w:numId="304" w16cid:durableId="1234313952">
    <w:abstractNumId w:val="262"/>
  </w:num>
  <w:num w:numId="305" w16cid:durableId="352192285">
    <w:abstractNumId w:val="340"/>
  </w:num>
  <w:num w:numId="306" w16cid:durableId="114249840">
    <w:abstractNumId w:val="87"/>
  </w:num>
  <w:num w:numId="307" w16cid:durableId="16122143">
    <w:abstractNumId w:val="366"/>
  </w:num>
  <w:num w:numId="308" w16cid:durableId="303202244">
    <w:abstractNumId w:val="298"/>
  </w:num>
  <w:num w:numId="309" w16cid:durableId="1225990206">
    <w:abstractNumId w:val="361"/>
  </w:num>
  <w:num w:numId="310" w16cid:durableId="887106416">
    <w:abstractNumId w:val="74"/>
  </w:num>
  <w:num w:numId="311" w16cid:durableId="1520239528">
    <w:abstractNumId w:val="146"/>
  </w:num>
  <w:num w:numId="312" w16cid:durableId="863444429">
    <w:abstractNumId w:val="375"/>
  </w:num>
  <w:num w:numId="313" w16cid:durableId="1015963639">
    <w:abstractNumId w:val="213"/>
  </w:num>
  <w:num w:numId="314" w16cid:durableId="2122799334">
    <w:abstractNumId w:val="323"/>
  </w:num>
  <w:num w:numId="315" w16cid:durableId="1347638244">
    <w:abstractNumId w:val="266"/>
  </w:num>
  <w:num w:numId="316" w16cid:durableId="1655832745">
    <w:abstractNumId w:val="114"/>
  </w:num>
  <w:num w:numId="317" w16cid:durableId="1946376917">
    <w:abstractNumId w:val="93"/>
  </w:num>
  <w:num w:numId="318" w16cid:durableId="901015941">
    <w:abstractNumId w:val="279"/>
  </w:num>
  <w:num w:numId="319" w16cid:durableId="1359770889">
    <w:abstractNumId w:val="76"/>
  </w:num>
  <w:num w:numId="320" w16cid:durableId="1775319335">
    <w:abstractNumId w:val="19"/>
  </w:num>
  <w:num w:numId="321" w16cid:durableId="1572622988">
    <w:abstractNumId w:val="159"/>
  </w:num>
  <w:num w:numId="322" w16cid:durableId="232086485">
    <w:abstractNumId w:val="203"/>
  </w:num>
  <w:num w:numId="323" w16cid:durableId="1231579175">
    <w:abstractNumId w:val="306"/>
  </w:num>
  <w:num w:numId="324" w16cid:durableId="636880331">
    <w:abstractNumId w:val="322"/>
  </w:num>
  <w:num w:numId="325" w16cid:durableId="479269180">
    <w:abstractNumId w:val="51"/>
  </w:num>
  <w:num w:numId="326" w16cid:durableId="1701861112">
    <w:abstractNumId w:val="210"/>
  </w:num>
  <w:num w:numId="327" w16cid:durableId="1587692254">
    <w:abstractNumId w:val="22"/>
  </w:num>
  <w:num w:numId="328" w16cid:durableId="1461611375">
    <w:abstractNumId w:val="258"/>
  </w:num>
  <w:num w:numId="329" w16cid:durableId="701394968">
    <w:abstractNumId w:val="247"/>
  </w:num>
  <w:num w:numId="330" w16cid:durableId="1261838283">
    <w:abstractNumId w:val="352"/>
  </w:num>
  <w:num w:numId="331" w16cid:durableId="1744182237">
    <w:abstractNumId w:val="383"/>
  </w:num>
  <w:num w:numId="332" w16cid:durableId="1432314603">
    <w:abstractNumId w:val="140"/>
  </w:num>
  <w:num w:numId="333" w16cid:durableId="2098404390">
    <w:abstractNumId w:val="128"/>
  </w:num>
  <w:num w:numId="334" w16cid:durableId="2136370621">
    <w:abstractNumId w:val="331"/>
  </w:num>
  <w:num w:numId="335" w16cid:durableId="1084693162">
    <w:abstractNumId w:val="83"/>
  </w:num>
  <w:num w:numId="336" w16cid:durableId="2067560180">
    <w:abstractNumId w:val="359"/>
  </w:num>
  <w:num w:numId="337" w16cid:durableId="1449079142">
    <w:abstractNumId w:val="26"/>
  </w:num>
  <w:num w:numId="338" w16cid:durableId="819149724">
    <w:abstractNumId w:val="231"/>
  </w:num>
  <w:num w:numId="339" w16cid:durableId="558128176">
    <w:abstractNumId w:val="126"/>
  </w:num>
  <w:num w:numId="340" w16cid:durableId="554509276">
    <w:abstractNumId w:val="16"/>
  </w:num>
  <w:num w:numId="341" w16cid:durableId="787284183">
    <w:abstractNumId w:val="229"/>
  </w:num>
  <w:num w:numId="342" w16cid:durableId="161087838">
    <w:abstractNumId w:val="34"/>
  </w:num>
  <w:num w:numId="343" w16cid:durableId="2029409426">
    <w:abstractNumId w:val="185"/>
  </w:num>
  <w:num w:numId="344" w16cid:durableId="1711687453">
    <w:abstractNumId w:val="295"/>
  </w:num>
  <w:num w:numId="345" w16cid:durableId="744761854">
    <w:abstractNumId w:val="218"/>
  </w:num>
  <w:num w:numId="346" w16cid:durableId="1210413874">
    <w:abstractNumId w:val="117"/>
  </w:num>
  <w:num w:numId="347" w16cid:durableId="1020735950">
    <w:abstractNumId w:val="368"/>
  </w:num>
  <w:num w:numId="348" w16cid:durableId="1810588802">
    <w:abstractNumId w:val="382"/>
  </w:num>
  <w:num w:numId="349" w16cid:durableId="473183459">
    <w:abstractNumId w:val="201"/>
  </w:num>
  <w:num w:numId="350" w16cid:durableId="1554459373">
    <w:abstractNumId w:val="25"/>
  </w:num>
  <w:num w:numId="351" w16cid:durableId="673731461">
    <w:abstractNumId w:val="385"/>
  </w:num>
  <w:num w:numId="352" w16cid:durableId="1475681765">
    <w:abstractNumId w:val="86"/>
  </w:num>
  <w:num w:numId="353" w16cid:durableId="2086412601">
    <w:abstractNumId w:val="302"/>
  </w:num>
  <w:num w:numId="354" w16cid:durableId="1199781840">
    <w:abstractNumId w:val="253"/>
  </w:num>
  <w:num w:numId="355" w16cid:durableId="1257903388">
    <w:abstractNumId w:val="242"/>
  </w:num>
  <w:num w:numId="356" w16cid:durableId="281812247">
    <w:abstractNumId w:val="336"/>
  </w:num>
  <w:num w:numId="357" w16cid:durableId="406266222">
    <w:abstractNumId w:val="313"/>
  </w:num>
  <w:num w:numId="358" w16cid:durableId="1931769853">
    <w:abstractNumId w:val="333"/>
  </w:num>
  <w:num w:numId="359" w16cid:durableId="964849403">
    <w:abstractNumId w:val="307"/>
  </w:num>
  <w:num w:numId="360" w16cid:durableId="782918720">
    <w:abstractNumId w:val="364"/>
  </w:num>
  <w:num w:numId="361" w16cid:durableId="2012439992">
    <w:abstractNumId w:val="155"/>
  </w:num>
  <w:num w:numId="362" w16cid:durableId="1258949047">
    <w:abstractNumId w:val="334"/>
  </w:num>
  <w:num w:numId="363" w16cid:durableId="483132260">
    <w:abstractNumId w:val="171"/>
  </w:num>
  <w:num w:numId="364" w16cid:durableId="1315064840">
    <w:abstractNumId w:val="245"/>
  </w:num>
  <w:num w:numId="365" w16cid:durableId="1331712891">
    <w:abstractNumId w:val="102"/>
  </w:num>
  <w:num w:numId="366" w16cid:durableId="1982268704">
    <w:abstractNumId w:val="264"/>
  </w:num>
  <w:num w:numId="367" w16cid:durableId="1947730929">
    <w:abstractNumId w:val="341"/>
  </w:num>
  <w:num w:numId="368" w16cid:durableId="1598562226">
    <w:abstractNumId w:val="200"/>
  </w:num>
  <w:num w:numId="369" w16cid:durableId="308947584">
    <w:abstractNumId w:val="116"/>
  </w:num>
  <w:num w:numId="370" w16cid:durableId="1453547756">
    <w:abstractNumId w:val="18"/>
  </w:num>
  <w:num w:numId="371" w16cid:durableId="92870759">
    <w:abstractNumId w:val="48"/>
  </w:num>
  <w:num w:numId="372" w16cid:durableId="1727800305">
    <w:abstractNumId w:val="183"/>
  </w:num>
  <w:num w:numId="373" w16cid:durableId="1521813920">
    <w:abstractNumId w:val="274"/>
  </w:num>
  <w:num w:numId="374" w16cid:durableId="156000871">
    <w:abstractNumId w:val="308"/>
  </w:num>
  <w:num w:numId="375" w16cid:durableId="1400519822">
    <w:abstractNumId w:val="335"/>
  </w:num>
  <w:num w:numId="376" w16cid:durableId="191767715">
    <w:abstractNumId w:val="349"/>
  </w:num>
  <w:num w:numId="377" w16cid:durableId="678432915">
    <w:abstractNumId w:val="141"/>
  </w:num>
  <w:num w:numId="378" w16cid:durableId="184681222">
    <w:abstractNumId w:val="151"/>
  </w:num>
  <w:num w:numId="379" w16cid:durableId="111247212">
    <w:abstractNumId w:val="380"/>
  </w:num>
  <w:num w:numId="380" w16cid:durableId="1823621299">
    <w:abstractNumId w:val="261"/>
  </w:num>
  <w:num w:numId="381" w16cid:durableId="1522546007">
    <w:abstractNumId w:val="69"/>
  </w:num>
  <w:num w:numId="382" w16cid:durableId="455488714">
    <w:abstractNumId w:val="84"/>
  </w:num>
  <w:num w:numId="383" w16cid:durableId="1596550079">
    <w:abstractNumId w:val="325"/>
  </w:num>
  <w:num w:numId="384" w16cid:durableId="1077093990">
    <w:abstractNumId w:val="214"/>
  </w:num>
  <w:num w:numId="385" w16cid:durableId="926111345">
    <w:abstractNumId w:val="178"/>
  </w:num>
  <w:num w:numId="386" w16cid:durableId="987055781">
    <w:abstractNumId w:val="88"/>
  </w:num>
  <w:num w:numId="387" w16cid:durableId="1829982167">
    <w:abstractNumId w:val="263"/>
  </w:num>
  <w:num w:numId="388" w16cid:durableId="1855806118">
    <w:abstractNumId w:val="228"/>
  </w:num>
  <w:num w:numId="389" w16cid:durableId="642277324">
    <w:abstractNumId w:val="275"/>
  </w:num>
  <w:num w:numId="390" w16cid:durableId="790589622">
    <w:abstractNumId w:val="300"/>
  </w:num>
  <w:num w:numId="391" w16cid:durableId="80709233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2F"/>
    <w:rsid w:val="001F5B2F"/>
    <w:rsid w:val="0046157A"/>
    <w:rsid w:val="00655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0E17"/>
  <w15:chartTrackingRefBased/>
  <w15:docId w15:val="{F79ECE69-D6B5-483B-A90D-BDFF35000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157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615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15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615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615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6157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5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15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57A"/>
  </w:style>
  <w:style w:type="character" w:customStyle="1" w:styleId="Heading1Char">
    <w:name w:val="Heading 1 Char"/>
    <w:aliases w:val="Pocket Char"/>
    <w:basedOn w:val="DefaultParagraphFont"/>
    <w:link w:val="Heading1"/>
    <w:rsid w:val="0046157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6157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46157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6157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46157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5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2F"/>
    <w:rPr>
      <w:rFonts w:eastAsiaTheme="majorEastAsia" w:cstheme="majorBidi"/>
      <w:color w:val="272727" w:themeColor="text1" w:themeTint="D8"/>
    </w:rPr>
  </w:style>
  <w:style w:type="paragraph" w:styleId="Title">
    <w:name w:val="Title"/>
    <w:basedOn w:val="Normal"/>
    <w:next w:val="Normal"/>
    <w:link w:val="TitleChar"/>
    <w:uiPriority w:val="10"/>
    <w:qFormat/>
    <w:rsid w:val="001F5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2F"/>
    <w:pPr>
      <w:spacing w:before="160"/>
      <w:jc w:val="center"/>
    </w:pPr>
    <w:rPr>
      <w:i/>
      <w:iCs/>
      <w:color w:val="404040" w:themeColor="text1" w:themeTint="BF"/>
    </w:rPr>
  </w:style>
  <w:style w:type="character" w:customStyle="1" w:styleId="QuoteChar">
    <w:name w:val="Quote Char"/>
    <w:basedOn w:val="DefaultParagraphFont"/>
    <w:link w:val="Quote"/>
    <w:uiPriority w:val="29"/>
    <w:rsid w:val="001F5B2F"/>
    <w:rPr>
      <w:i/>
      <w:iCs/>
      <w:color w:val="404040" w:themeColor="text1" w:themeTint="BF"/>
    </w:rPr>
  </w:style>
  <w:style w:type="paragraph" w:styleId="ListParagraph">
    <w:name w:val="List Paragraph"/>
    <w:basedOn w:val="Normal"/>
    <w:uiPriority w:val="34"/>
    <w:qFormat/>
    <w:rsid w:val="001F5B2F"/>
    <w:pPr>
      <w:ind w:left="720"/>
      <w:contextualSpacing/>
    </w:pPr>
  </w:style>
  <w:style w:type="character" w:styleId="IntenseEmphasis">
    <w:name w:val="Intense Emphasis"/>
    <w:basedOn w:val="DefaultParagraphFont"/>
    <w:uiPriority w:val="21"/>
    <w:qFormat/>
    <w:rsid w:val="001F5B2F"/>
    <w:rPr>
      <w:i/>
      <w:iCs/>
      <w:color w:val="0F4761" w:themeColor="accent1" w:themeShade="BF"/>
    </w:rPr>
  </w:style>
  <w:style w:type="paragraph" w:styleId="IntenseQuote">
    <w:name w:val="Intense Quote"/>
    <w:basedOn w:val="Normal"/>
    <w:next w:val="Normal"/>
    <w:link w:val="IntenseQuoteChar"/>
    <w:uiPriority w:val="30"/>
    <w:qFormat/>
    <w:rsid w:val="001F5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B2F"/>
    <w:rPr>
      <w:i/>
      <w:iCs/>
      <w:color w:val="0F4761" w:themeColor="accent1" w:themeShade="BF"/>
    </w:rPr>
  </w:style>
  <w:style w:type="character" w:styleId="IntenseReference">
    <w:name w:val="Intense Reference"/>
    <w:basedOn w:val="DefaultParagraphFont"/>
    <w:uiPriority w:val="32"/>
    <w:qFormat/>
    <w:rsid w:val="001F5B2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6157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6157A"/>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Style Style Bold + 11 pt,Style Style Bold + 13 pt,tagld + 12 pt,tag + 12 pt,Not"/>
    <w:basedOn w:val="DefaultParagraphFont"/>
    <w:uiPriority w:val="6"/>
    <w:qFormat/>
    <w:rsid w:val="0046157A"/>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Bo"/>
    <w:basedOn w:val="DefaultParagraphFont"/>
    <w:uiPriority w:val="7"/>
    <w:qFormat/>
    <w:rsid w:val="0046157A"/>
    <w:rPr>
      <w:b w:val="0"/>
      <w:sz w:val="22"/>
      <w:u w:val="single"/>
    </w:rPr>
  </w:style>
  <w:style w:type="character" w:styleId="Strong">
    <w:name w:val="Strong"/>
    <w:basedOn w:val="DefaultParagraphFont"/>
    <w:uiPriority w:val="22"/>
    <w:qFormat/>
    <w:rsid w:val="0046157A"/>
    <w:rPr>
      <w:b/>
      <w:bCs/>
    </w:rPr>
  </w:style>
  <w:style w:type="character" w:styleId="BookTitle">
    <w:name w:val="Book Title"/>
    <w:basedOn w:val="DefaultParagraphFont"/>
    <w:uiPriority w:val="33"/>
    <w:qFormat/>
    <w:rsid w:val="0046157A"/>
    <w:rPr>
      <w:b/>
      <w:bCs/>
      <w:i/>
      <w:iCs/>
      <w:spacing w:val="5"/>
    </w:rPr>
  </w:style>
  <w:style w:type="numbering" w:styleId="111111">
    <w:name w:val="Outline List 2"/>
    <w:basedOn w:val="NoList"/>
    <w:uiPriority w:val="99"/>
    <w:semiHidden/>
    <w:unhideWhenUsed/>
    <w:rsid w:val="0046157A"/>
  </w:style>
  <w:style w:type="paragraph" w:styleId="Header">
    <w:name w:val="header"/>
    <w:basedOn w:val="Normal"/>
    <w:link w:val="HeaderChar"/>
    <w:uiPriority w:val="99"/>
    <w:rsid w:val="0046157A"/>
    <w:pPr>
      <w:tabs>
        <w:tab w:val="center" w:pos="4680"/>
        <w:tab w:val="right" w:pos="9360"/>
      </w:tabs>
    </w:pPr>
  </w:style>
  <w:style w:type="character" w:customStyle="1" w:styleId="HeaderChar">
    <w:name w:val="Header Char"/>
    <w:basedOn w:val="DefaultParagraphFont"/>
    <w:link w:val="Header"/>
    <w:uiPriority w:val="99"/>
    <w:rsid w:val="0046157A"/>
    <w:rPr>
      <w:rFonts w:ascii="Calibri" w:hAnsi="Calibri" w:cs="Calibri"/>
      <w:kern w:val="0"/>
      <w:sz w:val="22"/>
      <w:szCs w:val="22"/>
      <w14:ligatures w14:val="none"/>
    </w:rPr>
  </w:style>
  <w:style w:type="paragraph" w:styleId="Footer">
    <w:name w:val="footer"/>
    <w:basedOn w:val="Normal"/>
    <w:link w:val="FooterChar"/>
    <w:uiPriority w:val="99"/>
    <w:rsid w:val="0046157A"/>
    <w:pPr>
      <w:tabs>
        <w:tab w:val="center" w:pos="4680"/>
        <w:tab w:val="right" w:pos="9360"/>
      </w:tabs>
    </w:pPr>
  </w:style>
  <w:style w:type="character" w:customStyle="1" w:styleId="FooterChar">
    <w:name w:val="Footer Char"/>
    <w:basedOn w:val="DefaultParagraphFont"/>
    <w:link w:val="Footer"/>
    <w:uiPriority w:val="99"/>
    <w:rsid w:val="0046157A"/>
    <w:rPr>
      <w:rFonts w:ascii="Calibri" w:hAnsi="Calibri" w:cs="Calibri"/>
      <w:kern w:val="0"/>
      <w:sz w:val="22"/>
      <w:szCs w:val="22"/>
      <w14:ligatures w14:val="none"/>
    </w:rPr>
  </w:style>
  <w:style w:type="paragraph" w:styleId="BodyText">
    <w:name w:val="Body Text"/>
    <w:basedOn w:val="Normal"/>
    <w:link w:val="BodyTextChar"/>
    <w:uiPriority w:val="99"/>
    <w:unhideWhenUsed/>
    <w:rsid w:val="0046157A"/>
    <w:pPr>
      <w:spacing w:after="120"/>
    </w:pPr>
  </w:style>
  <w:style w:type="character" w:customStyle="1" w:styleId="BodyTextChar">
    <w:name w:val="Body Text Char"/>
    <w:basedOn w:val="DefaultParagraphFont"/>
    <w:link w:val="BodyText"/>
    <w:uiPriority w:val="99"/>
    <w:rsid w:val="0046157A"/>
    <w:rPr>
      <w:rFonts w:ascii="Calibri" w:hAnsi="Calibri" w:cs="Calibri"/>
      <w:kern w:val="0"/>
      <w:sz w:val="22"/>
      <w:szCs w:val="22"/>
      <w14:ligatures w14:val="none"/>
    </w:rPr>
  </w:style>
  <w:style w:type="paragraph" w:styleId="NoSpacing">
    <w:name w:val="No Spacing"/>
    <w:link w:val="NoSpacingChar"/>
    <w:uiPriority w:val="99"/>
    <w:unhideWhenUsed/>
    <w:qFormat/>
    <w:rsid w:val="0046157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6157A"/>
    <w:rPr>
      <w:rFonts w:ascii="Calibri" w:hAnsi="Calibri" w:cs="Calibri"/>
      <w:kern w:val="0"/>
      <w:sz w:val="22"/>
      <w:szCs w:val="22"/>
      <w14:ligatures w14:val="none"/>
    </w:rPr>
  </w:style>
  <w:style w:type="character" w:styleId="Hyperlink">
    <w:name w:val="Hyperlink"/>
    <w:basedOn w:val="DefaultParagraphFont"/>
    <w:uiPriority w:val="99"/>
    <w:unhideWhenUsed/>
    <w:rsid w:val="0046157A"/>
    <w:rPr>
      <w:color w:val="467886" w:themeColor="hyperlink"/>
      <w:u w:val="single"/>
    </w:rPr>
  </w:style>
  <w:style w:type="character" w:styleId="UnresolvedMention">
    <w:name w:val="Unresolved Mention"/>
    <w:basedOn w:val="DefaultParagraphFont"/>
    <w:uiPriority w:val="99"/>
    <w:semiHidden/>
    <w:unhideWhenUsed/>
    <w:rsid w:val="0046157A"/>
    <w:rPr>
      <w:color w:val="605E5C"/>
      <w:shd w:val="clear" w:color="auto" w:fill="E1DFDD"/>
    </w:rPr>
  </w:style>
  <w:style w:type="paragraph" w:customStyle="1" w:styleId="Undertag">
    <w:name w:val="Undertag"/>
    <w:link w:val="UndertagChar"/>
    <w:autoRedefine/>
    <w:uiPriority w:val="5"/>
    <w:qFormat/>
    <w:rsid w:val="0046157A"/>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46157A"/>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46157A"/>
    <w:rPr>
      <w:color w:val="75100D"/>
    </w:rPr>
  </w:style>
  <w:style w:type="character" w:customStyle="1" w:styleId="AnalyticChar">
    <w:name w:val="Analytic Char"/>
    <w:basedOn w:val="DefaultParagraphFont"/>
    <w:link w:val="Analytic"/>
    <w:uiPriority w:val="5"/>
    <w:rsid w:val="0046157A"/>
    <w:rPr>
      <w:rFonts w:ascii="Calibri" w:eastAsiaTheme="majorEastAsia" w:hAnsi="Calibri" w:cstheme="majorBidi"/>
      <w:b/>
      <w:iCs/>
      <w:color w:val="75100D"/>
      <w:kern w:val="0"/>
      <w:sz w:val="26"/>
      <w:szCs w:val="22"/>
      <w14:ligatures w14:val="none"/>
    </w:rPr>
  </w:style>
  <w:style w:type="numbering" w:customStyle="1" w:styleId="1ai1">
    <w:name w:val="1ai1"/>
    <w:rsid w:val="0046157A"/>
    <w:pPr>
      <w:numPr>
        <w:numId w:val="51"/>
      </w:numPr>
    </w:pPr>
  </w:style>
  <w:style w:type="numbering" w:customStyle="1" w:styleId="1ai10">
    <w:name w:val="1ai10"/>
    <w:rsid w:val="0046157A"/>
    <w:pPr>
      <w:numPr>
        <w:numId w:val="53"/>
      </w:numPr>
    </w:pPr>
  </w:style>
  <w:style w:type="numbering" w:customStyle="1" w:styleId="1ai">
    <w:name w:val="1ai"/>
    <w:rsid w:val="0046157A"/>
    <w:pPr>
      <w:numPr>
        <w:numId w:val="52"/>
      </w:numPr>
    </w:pPr>
  </w:style>
  <w:style w:type="paragraph" w:customStyle="1" w:styleId="ABlock">
    <w:name w:val="ABlock"/>
    <w:basedOn w:val="Heading3"/>
    <w:next w:val="Heading4"/>
    <w:autoRedefine/>
    <w:qFormat/>
    <w:rsid w:val="0046157A"/>
    <w:rPr>
      <w:color w:val="000000" w:themeColor="text1"/>
    </w:rPr>
  </w:style>
  <w:style w:type="paragraph" w:customStyle="1" w:styleId="textbold">
    <w:name w:val="text bold"/>
    <w:basedOn w:val="Normal"/>
    <w:link w:val="Emphasis"/>
    <w:uiPriority w:val="8"/>
    <w:qFormat/>
    <w:rsid w:val="0046157A"/>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67537</Words>
  <Characters>384965</Characters>
  <Application>Microsoft Office Word</Application>
  <DocSecurity>0</DocSecurity>
  <Lines>3208</Lines>
  <Paragraphs>903</Paragraphs>
  <ScaleCrop>false</ScaleCrop>
  <Company/>
  <LinksUpToDate>false</LinksUpToDate>
  <CharactersWithSpaces>451599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2026-03-29T21:11:00Z</dcterms:created>
  <dcterms:modified xsi:type="dcterms:W3CDTF">2026-03-29T21:16:00Z</dcterms:modified>
</cp:coreProperties>
</file>