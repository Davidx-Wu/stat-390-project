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1A8CA" w14:textId="3272D3A5" w:rsidR="00226F4D" w:rsidRDefault="00940603" w:rsidP="00940603">
      <w:pPr>
        <w:pStyle w:val="Heading1"/>
      </w:pPr>
      <w:r>
        <w:t>1AC</w:t>
      </w:r>
    </w:p>
    <w:p w14:paraId="1D885130" w14:textId="78223CB8" w:rsidR="00CA3647" w:rsidRDefault="00CA3647" w:rsidP="00CA3647">
      <w:pPr>
        <w:pStyle w:val="Heading3"/>
      </w:pPr>
      <w:r>
        <w:lastRenderedPageBreak/>
        <w:t>Automation---1AC</w:t>
      </w:r>
    </w:p>
    <w:p w14:paraId="119F5823" w14:textId="77777777" w:rsidR="00CA3647" w:rsidRDefault="00CA3647" w:rsidP="00CA3647">
      <w:pPr>
        <w:pStyle w:val="Heading4"/>
      </w:pPr>
      <w:r>
        <w:t xml:space="preserve">Advantage 1 is </w:t>
      </w:r>
      <w:r>
        <w:rPr>
          <w:u w:val="single"/>
        </w:rPr>
        <w:t>AUTOMATION</w:t>
      </w:r>
      <w:r>
        <w:t>:</w:t>
      </w:r>
    </w:p>
    <w:p w14:paraId="2904E4F3" w14:textId="3B2B41A7" w:rsidR="00CA3647" w:rsidRPr="00171F4C" w:rsidRDefault="00CD44F0" w:rsidP="00CA3647">
      <w:pPr>
        <w:pStyle w:val="Heading4"/>
      </w:pPr>
      <w:r>
        <w:t>Its preva</w:t>
      </w:r>
      <w:r w:rsidR="00CA53F3">
        <w:t>lence is</w:t>
      </w:r>
      <w:r>
        <w:t xml:space="preserve"> rendering labor law </w:t>
      </w:r>
      <w:r w:rsidRPr="00CA53F3">
        <w:rPr>
          <w:u w:val="single"/>
        </w:rPr>
        <w:t>obsolete</w:t>
      </w:r>
      <w:r>
        <w:t xml:space="preserve">. </w:t>
      </w:r>
      <w:r w:rsidR="00CA53F3">
        <w:t xml:space="preserve">The power to negotiate </w:t>
      </w:r>
      <w:r w:rsidR="00CA53F3" w:rsidRPr="00CA53F3">
        <w:rPr>
          <w:u w:val="single"/>
        </w:rPr>
        <w:t>sectorally</w:t>
      </w:r>
      <w:r w:rsidR="00CA53F3">
        <w:t xml:space="preserve"> is the critical </w:t>
      </w:r>
      <w:r w:rsidR="00CA53F3" w:rsidRPr="00CA53F3">
        <w:rPr>
          <w:u w:val="single"/>
        </w:rPr>
        <w:t>inflection point</w:t>
      </w:r>
      <w:r w:rsidR="00CA53F3">
        <w:t xml:space="preserve"> to reverse-causally </w:t>
      </w:r>
      <w:r w:rsidR="00CA53F3" w:rsidRPr="00CA53F3">
        <w:rPr>
          <w:u w:val="single"/>
        </w:rPr>
        <w:t>restore</w:t>
      </w:r>
      <w:r w:rsidR="00CA53F3">
        <w:t xml:space="preserve"> union strength. </w:t>
      </w:r>
    </w:p>
    <w:p w14:paraId="3BCFF487" w14:textId="1BF8DA57" w:rsidR="00CA3647" w:rsidRPr="007E3484" w:rsidRDefault="00CA3647" w:rsidP="00CA3647">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33E4A600" w14:textId="77777777" w:rsidR="00CA3647" w:rsidRPr="007E3484" w:rsidRDefault="00CA3647" w:rsidP="00CA3647">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65C1285D" w14:textId="77777777" w:rsidR="00CA3647" w:rsidRPr="007E3484" w:rsidRDefault="00CA3647" w:rsidP="00CA3647">
      <w:pPr>
        <w:rPr>
          <w:sz w:val="16"/>
        </w:rPr>
      </w:pPr>
      <w:r w:rsidRPr="007E3484">
        <w:rPr>
          <w:sz w:val="16"/>
        </w:rPr>
        <w:t xml:space="preserve">Most workers are employed at-will, entitled only to minimal wage, hour, and benefit protections, violations of which are not infrequent.6 </w:t>
      </w:r>
    </w:p>
    <w:p w14:paraId="3E3653DF" w14:textId="77777777" w:rsidR="00CA3647" w:rsidRPr="007E3484" w:rsidRDefault="00CA3647" w:rsidP="00CA3647">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453C74EB" w14:textId="77777777" w:rsidR="00CA3647" w:rsidRPr="007E3484" w:rsidRDefault="00CA3647" w:rsidP="00CA3647">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3B5E2C38" w14:textId="77777777" w:rsidR="00CA3647" w:rsidRPr="007E3484" w:rsidRDefault="00CA3647" w:rsidP="00CA3647">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w:t>
      </w:r>
      <w:r w:rsidRPr="007E3484">
        <w:rPr>
          <w:sz w:val="16"/>
        </w:rPr>
        <w:lastRenderedPageBreak/>
        <w:t xml:space="preserve">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26D339CF" w14:textId="77777777" w:rsidR="00CA3647" w:rsidRPr="007E3484" w:rsidRDefault="00CA3647" w:rsidP="00CA3647">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105D8F65" w14:textId="77777777" w:rsidR="00CA3647" w:rsidRPr="007E3484" w:rsidRDefault="00CA3647" w:rsidP="00CA3647">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7052DD52" w14:textId="77777777" w:rsidR="00CA3647" w:rsidRPr="007E3484" w:rsidRDefault="00CA3647" w:rsidP="00CA3647">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36018581" w14:textId="77777777" w:rsidR="00CA3647" w:rsidRPr="007E3484" w:rsidRDefault="00CA3647" w:rsidP="00CA3647">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736B834C" w14:textId="77777777" w:rsidR="00CA3647" w:rsidRPr="007E3484" w:rsidRDefault="00CA3647" w:rsidP="00CA3647">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7E98E7DA" w14:textId="77777777" w:rsidR="00CA3647" w:rsidRPr="00171F4C" w:rsidRDefault="00CA3647" w:rsidP="00CA3647">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62BC23AA" w14:textId="7A13EBCC" w:rsidR="00CA3647" w:rsidRPr="00FD270F" w:rsidRDefault="00CA53F3" w:rsidP="00CA3647">
      <w:pPr>
        <w:pStyle w:val="Heading4"/>
        <w:rPr>
          <w:u w:val="single"/>
        </w:rPr>
      </w:pPr>
      <w:r>
        <w:t xml:space="preserve">Otherwise, rampant </w:t>
      </w:r>
      <w:r w:rsidRPr="00CA53F3">
        <w:rPr>
          <w:u w:val="single"/>
        </w:rPr>
        <w:t>automation</w:t>
      </w:r>
      <w:r>
        <w:t xml:space="preserve"> engenders</w:t>
      </w:r>
      <w:r w:rsidR="00CA3647">
        <w:t xml:space="preserve"> </w:t>
      </w:r>
      <w:r w:rsidR="00CA3647" w:rsidRPr="00CA53F3">
        <w:t xml:space="preserve">cyclical </w:t>
      </w:r>
      <w:r w:rsidR="00CA3647" w:rsidRPr="00CA53F3">
        <w:rPr>
          <w:u w:val="single"/>
        </w:rPr>
        <w:t>disenfranchisement</w:t>
      </w:r>
      <w:r>
        <w:t xml:space="preserve"> that creates a permanent </w:t>
      </w:r>
      <w:r w:rsidRPr="00CA53F3">
        <w:rPr>
          <w:u w:val="single"/>
        </w:rPr>
        <w:t>drain</w:t>
      </w:r>
      <w:r>
        <w:t xml:space="preserve"> on unions.</w:t>
      </w:r>
    </w:p>
    <w:p w14:paraId="66B11203" w14:textId="77777777" w:rsidR="00CA3647" w:rsidRPr="00257AE2" w:rsidRDefault="00CA3647" w:rsidP="00CA3647">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320CF474" w14:textId="77777777" w:rsidR="00CA3647" w:rsidRPr="00257AE2" w:rsidRDefault="00CA3647" w:rsidP="00CA3647">
      <w:pPr>
        <w:rPr>
          <w:sz w:val="16"/>
        </w:rPr>
      </w:pPr>
      <w:r w:rsidRPr="00257AE2">
        <w:rPr>
          <w:sz w:val="16"/>
        </w:rPr>
        <w:lastRenderedPageBreak/>
        <w:t xml:space="preserve">1 Introduction </w:t>
      </w:r>
    </w:p>
    <w:p w14:paraId="360AC72E" w14:textId="77777777" w:rsidR="00CA3647" w:rsidRPr="00257AE2" w:rsidRDefault="00CA3647" w:rsidP="00CA3647">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5687FCA9" w14:textId="77777777" w:rsidR="00CA3647" w:rsidRPr="00257AE2" w:rsidRDefault="00CA3647" w:rsidP="00CA3647">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39F4CE24" w14:textId="77777777" w:rsidR="00CA3647" w:rsidRPr="00257AE2" w:rsidRDefault="00CA3647" w:rsidP="00CA3647">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7F950062" w14:textId="77777777" w:rsidR="00CA3647" w:rsidRPr="00257AE2" w:rsidRDefault="00CA3647" w:rsidP="00CA3647">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123CB07B" w14:textId="77777777" w:rsidR="00CA3647" w:rsidRPr="00257AE2" w:rsidRDefault="00CA3647" w:rsidP="00CA3647">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3D4B2258" w14:textId="77777777" w:rsidR="00CA3647" w:rsidRPr="00257AE2" w:rsidRDefault="00CA3647" w:rsidP="00CA3647">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067164A3" w14:textId="77777777" w:rsidR="00CA3647" w:rsidRPr="00257AE2" w:rsidRDefault="00CA3647" w:rsidP="00CA3647">
      <w:pPr>
        <w:rPr>
          <w:sz w:val="16"/>
        </w:rPr>
      </w:pPr>
      <w:r w:rsidRPr="00257AE2">
        <w:rPr>
          <w:sz w:val="16"/>
        </w:rPr>
        <w:lastRenderedPageBreak/>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472E6C73" w14:textId="77777777" w:rsidR="00CA3647" w:rsidRPr="00257AE2" w:rsidRDefault="00CA3647" w:rsidP="00CA3647">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5B034A32" w14:textId="77777777" w:rsidR="00CA3647" w:rsidRPr="00323549" w:rsidRDefault="00CA3647" w:rsidP="00CA3647">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284258E0" w14:textId="77777777" w:rsidR="00CA3647" w:rsidRPr="00323549" w:rsidRDefault="00CA3647" w:rsidP="00CA3647">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145854C1" w14:textId="77777777" w:rsidR="00CA3647" w:rsidRPr="00323549" w:rsidRDefault="00CA3647" w:rsidP="00CA3647">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1BB83F9D" w14:textId="77777777" w:rsidR="00CA3647" w:rsidRPr="00323549" w:rsidRDefault="00CA3647" w:rsidP="00CA3647">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066D392A" w14:textId="77777777" w:rsidR="00CA3647" w:rsidRPr="00323549" w:rsidRDefault="00CA3647" w:rsidP="00CA3647">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2736AC8B" w14:textId="77777777" w:rsidR="00CA3647" w:rsidRPr="00323549" w:rsidRDefault="00CA3647" w:rsidP="00CA3647">
      <w:pPr>
        <w:rPr>
          <w:sz w:val="16"/>
        </w:rPr>
      </w:pPr>
      <w:r w:rsidRPr="00323549">
        <w:rPr>
          <w:sz w:val="16"/>
        </w:rPr>
        <w:t xml:space="preserve">2 The problem of union decline </w:t>
      </w:r>
    </w:p>
    <w:p w14:paraId="77861162" w14:textId="77777777" w:rsidR="00CA3647" w:rsidRPr="00257AE2" w:rsidRDefault="00CA3647" w:rsidP="00CA3647">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6D55C1FA" w14:textId="77777777" w:rsidR="00CA3647" w:rsidRPr="00257AE2" w:rsidRDefault="00CA3647" w:rsidP="00CA3647">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w:t>
      </w:r>
      <w:r w:rsidRPr="00257AE2">
        <w:rPr>
          <w:sz w:val="16"/>
        </w:rPr>
        <w:lastRenderedPageBreak/>
        <w:t xml:space="preserve">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0DFF8AE2" w14:textId="77777777" w:rsidR="00CA3647" w:rsidRPr="00257AE2" w:rsidRDefault="00CA3647" w:rsidP="00CA3647">
      <w:r w:rsidRPr="00257AE2">
        <w:t>[graph omitted]</w:t>
      </w:r>
    </w:p>
    <w:p w14:paraId="1F7FCBB5" w14:textId="77777777" w:rsidR="00CA3647" w:rsidRPr="00257AE2" w:rsidRDefault="00CA3647" w:rsidP="00CA3647">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04B69CCC" w14:textId="6B1D33AB" w:rsidR="00CA3647" w:rsidRDefault="00CA53F3" w:rsidP="00CA3647">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6CAA00DE" w14:textId="77777777" w:rsidR="00CA3647" w:rsidRPr="004816CF" w:rsidRDefault="00CA3647" w:rsidP="00CA3647">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50F03EC8" w14:textId="77777777" w:rsidR="00CA3647" w:rsidRDefault="00CA3647" w:rsidP="00CA3647">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2BA55B7E" w14:textId="77777777" w:rsidR="00CA3647" w:rsidRDefault="00CA3647" w:rsidP="00CA3647">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01B3CCA4" w14:textId="77777777" w:rsidR="00CA3647" w:rsidRDefault="00CA3647" w:rsidP="00CA3647">
      <w:pPr>
        <w:rPr>
          <w:sz w:val="16"/>
        </w:rPr>
      </w:pPr>
      <w:r w:rsidRPr="00323549">
        <w:rPr>
          <w:sz w:val="16"/>
        </w:rPr>
        <w:t>2 Background and conceptual framework</w:t>
      </w:r>
    </w:p>
    <w:p w14:paraId="69BE5737" w14:textId="77777777" w:rsidR="00CA3647" w:rsidRDefault="00CA3647" w:rsidP="00CA3647">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4624B632" w14:textId="77777777" w:rsidR="00CA3647" w:rsidRPr="00323549" w:rsidRDefault="00CA3647" w:rsidP="00CA3647">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096E6526" w14:textId="77777777" w:rsidR="00CA3647" w:rsidRPr="00323549" w:rsidRDefault="00CA3647" w:rsidP="00CA3647">
      <w:pPr>
        <w:rPr>
          <w:sz w:val="16"/>
        </w:rPr>
      </w:pPr>
      <w:r w:rsidRPr="00323549">
        <w:rPr>
          <w:sz w:val="16"/>
        </w:rPr>
        <w:t xml:space="preserve">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w:t>
      </w:r>
      <w:r w:rsidRPr="00323549">
        <w:rPr>
          <w:sz w:val="16"/>
        </w:rPr>
        <w:lastRenderedPageBreak/>
        <w:t>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6B2B1322" w14:textId="77777777" w:rsidR="00CA3647" w:rsidRDefault="00CA3647" w:rsidP="00CA3647">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6E89DF42" w14:textId="77777777" w:rsidR="00CA3647" w:rsidRDefault="00CA3647" w:rsidP="00CA3647">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3A46D3FF" w14:textId="77777777" w:rsidR="00CA3647" w:rsidRDefault="00CA3647" w:rsidP="00CA3647">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4A3FC291" w14:textId="77777777" w:rsidR="00CA3647" w:rsidRDefault="00CA3647" w:rsidP="00CA3647">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0B1801DB" w14:textId="77777777" w:rsidR="00CA3647" w:rsidRDefault="00CA3647" w:rsidP="00CA3647">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w:t>
      </w:r>
      <w:r w:rsidRPr="00323549">
        <w:rPr>
          <w:u w:val="single"/>
        </w:rPr>
        <w:lastRenderedPageBreak/>
        <w:t>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330BE57B" w14:textId="77777777" w:rsidR="00CA3647" w:rsidRDefault="00CA3647" w:rsidP="00CA3647">
      <w:pPr>
        <w:rPr>
          <w:sz w:val="16"/>
        </w:rPr>
      </w:pPr>
      <w:r w:rsidRPr="00323549">
        <w:rPr>
          <w:sz w:val="16"/>
        </w:rPr>
        <w:t>2.2 The role of automation</w:t>
      </w:r>
    </w:p>
    <w:p w14:paraId="6A6F7EFD" w14:textId="77777777" w:rsidR="00CA3647" w:rsidRPr="004E243C" w:rsidRDefault="00CA3647" w:rsidP="00CA3647">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5267B1E9" w14:textId="77777777" w:rsidR="00CA3647" w:rsidRDefault="00CA3647" w:rsidP="00CA3647">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6F21171A" w14:textId="77777777" w:rsidR="00CA3647" w:rsidRPr="004E243C" w:rsidRDefault="00CA3647" w:rsidP="00CA3647">
      <w:r>
        <w:t>&lt;&lt;TEXT CONDENSED, NONE OMITTED&gt;&gt;</w:t>
      </w:r>
    </w:p>
    <w:p w14:paraId="63802A04" w14:textId="77777777" w:rsidR="00CA3647" w:rsidRDefault="00CA3647" w:rsidP="00CA3647">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46D8D91C" w14:textId="77777777" w:rsidR="00CA3647" w:rsidRPr="004E243C" w:rsidRDefault="00CA3647" w:rsidP="00CA3647">
      <w:r>
        <w:t>&lt;&lt;PARAGRAPH INTEGRITY RESUMES&gt;&gt;</w:t>
      </w:r>
    </w:p>
    <w:p w14:paraId="080DD21B" w14:textId="77777777" w:rsidR="00CA3647" w:rsidRDefault="00CA3647" w:rsidP="00CA3647">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1541FB80" w14:textId="77777777" w:rsidR="00CA3647" w:rsidRDefault="00CA3647" w:rsidP="00CA3647">
      <w:pPr>
        <w:rPr>
          <w:sz w:val="16"/>
        </w:rPr>
      </w:pPr>
      <w:r w:rsidRPr="00323549">
        <w:rPr>
          <w:sz w:val="16"/>
        </w:rPr>
        <w:lastRenderedPageBreak/>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1F5A1EFD" w14:textId="77777777" w:rsidR="00CA3647" w:rsidRDefault="00CA3647" w:rsidP="00CA3647">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5F63A04E" w14:textId="77777777" w:rsidR="00CA3647" w:rsidRDefault="00CA3647" w:rsidP="00CA3647">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0C09CCB8" w14:textId="77777777" w:rsidR="00CA3647" w:rsidRDefault="00CA3647" w:rsidP="00CA3647">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6EFF7666" w14:textId="77777777" w:rsidR="00CA3647" w:rsidRPr="00855DA8" w:rsidRDefault="00CA3647" w:rsidP="00CA3647">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596E12CD" w14:textId="77777777" w:rsidR="00CA3647" w:rsidRPr="00E81A0D" w:rsidRDefault="00CA3647" w:rsidP="00CA3647">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6ED4241A" w14:textId="77777777" w:rsidR="00CA3647" w:rsidRPr="00E81A0D" w:rsidRDefault="00CA3647" w:rsidP="00CA3647">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5B79ED48" w14:textId="77777777" w:rsidR="00CA3647" w:rsidRPr="00E81A0D" w:rsidRDefault="00CA3647" w:rsidP="00CA3647">
      <w:pPr>
        <w:rPr>
          <w:sz w:val="16"/>
        </w:rPr>
      </w:pPr>
      <w:r w:rsidRPr="00E81A0D">
        <w:rPr>
          <w:sz w:val="16"/>
        </w:rPr>
        <w:lastRenderedPageBreak/>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6F90DC76" w14:textId="77777777" w:rsidR="00CA3647" w:rsidRPr="00E81A0D" w:rsidRDefault="00CA3647" w:rsidP="00CA3647">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23669DFE" w14:textId="77777777" w:rsidR="00CA3647" w:rsidRPr="00FB127E" w:rsidRDefault="00CA3647" w:rsidP="00CA3647">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32C7EE51" w14:textId="77777777" w:rsidR="00CA3647" w:rsidRPr="00855DA8" w:rsidRDefault="00CA3647" w:rsidP="00CA3647">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3B0E797C" w14:textId="77777777" w:rsidR="00CA3647" w:rsidRPr="00855DA8" w:rsidRDefault="00CA3647" w:rsidP="00CA3647">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35575EA4" w14:textId="77777777" w:rsidR="00CA3647" w:rsidRPr="00FB127E" w:rsidRDefault="00CA3647" w:rsidP="00CA3647">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73D69630" w14:textId="77777777" w:rsidR="00CA3647" w:rsidRPr="00855DA8" w:rsidRDefault="00CA3647" w:rsidP="00CA3647">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0A4C9CC3" w14:textId="77777777" w:rsidR="00CA3647" w:rsidRPr="00FB127E" w:rsidRDefault="00CA3647" w:rsidP="00CA3647">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382698EA" w14:textId="77777777" w:rsidR="00CA3647" w:rsidRPr="00CD4DCC" w:rsidRDefault="00CA3647" w:rsidP="00CA3647">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3BC52C10" w14:textId="77777777" w:rsidR="00CA3647" w:rsidRPr="00FB127E" w:rsidRDefault="00CA3647" w:rsidP="00CA3647">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 xml:space="preserve">sensible </w:t>
      </w:r>
      <w:r w:rsidRPr="00CD4DCC">
        <w:rPr>
          <w:rStyle w:val="Emphasis"/>
        </w:rPr>
        <w:lastRenderedPageBreak/>
        <w:t>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1638409A" w14:textId="77777777" w:rsidR="00CA3647" w:rsidRPr="00FB127E" w:rsidRDefault="00CA3647" w:rsidP="00CA3647">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0712FECF" w14:textId="77777777" w:rsidR="00CA3647" w:rsidRPr="00FB127E" w:rsidRDefault="00CA3647" w:rsidP="00CA3647">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7EC5FAC6" w14:textId="77777777" w:rsidR="00CA3647" w:rsidRPr="00FB127E" w:rsidRDefault="00CA3647" w:rsidP="00CA3647">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0C328B3F" w14:textId="77777777" w:rsidR="00CA3647" w:rsidRPr="00FB127E" w:rsidRDefault="00CA3647" w:rsidP="00CA3647">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0A14B98B" w14:textId="77777777" w:rsidR="00CA3647" w:rsidRPr="00FB127E" w:rsidRDefault="00CA3647" w:rsidP="00CA3647">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581ED22D" w14:textId="77777777" w:rsidR="00CA3647" w:rsidRPr="00FB127E" w:rsidRDefault="00CA3647" w:rsidP="00CA3647">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3171E988" w14:textId="77777777" w:rsidR="00CA3647" w:rsidRDefault="00CA3647" w:rsidP="00CA3647">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7A18D06F" w14:textId="77777777" w:rsidR="00CA3647" w:rsidRPr="007E3484" w:rsidRDefault="00CA3647" w:rsidP="00CA3647">
      <w:pPr>
        <w:pStyle w:val="Heading4"/>
      </w:pPr>
      <w:r w:rsidRPr="007E3484">
        <w:lastRenderedPageBreak/>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25011DD9" w14:textId="77777777" w:rsidR="00CA3647" w:rsidRPr="007E3484" w:rsidRDefault="00CA3647" w:rsidP="00CA3647">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36E2DA7C" w14:textId="77777777" w:rsidR="00CA3647" w:rsidRPr="007E3484" w:rsidRDefault="00CA3647" w:rsidP="00CA3647">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37E499EB" w14:textId="77777777" w:rsidR="00CA3647" w:rsidRPr="007E3484" w:rsidRDefault="00CA3647" w:rsidP="00CA3647">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57F1A22A" w14:textId="77777777" w:rsidR="00CA3647" w:rsidRPr="007E3484" w:rsidRDefault="00CA3647" w:rsidP="00CA3647">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6BE6FE45" w14:textId="77777777" w:rsidR="00CA3647" w:rsidRPr="007E3484" w:rsidRDefault="00CA3647" w:rsidP="00CA3647">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17B5952E" w14:textId="77777777" w:rsidR="00CA3647" w:rsidRPr="007E3484" w:rsidRDefault="00CA3647" w:rsidP="00CA3647">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2C28BFC8" w14:textId="77777777" w:rsidR="00CA3647" w:rsidRPr="007E3484" w:rsidRDefault="00CA3647" w:rsidP="00CA3647">
      <w:pPr>
        <w:rPr>
          <w:sz w:val="16"/>
        </w:rPr>
      </w:pPr>
      <w:r w:rsidRPr="007E3484">
        <w:rPr>
          <w:sz w:val="16"/>
        </w:rPr>
        <w:t>Before-and-after studies of single countries</w:t>
      </w:r>
    </w:p>
    <w:p w14:paraId="32522CBB" w14:textId="77777777" w:rsidR="00CA3647" w:rsidRPr="007E3484" w:rsidRDefault="00CA3647" w:rsidP="00CA3647">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158AC9F1" w14:textId="77777777" w:rsidR="00CA3647" w:rsidRPr="007E3484" w:rsidRDefault="00CA3647" w:rsidP="00CA3647">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0871EB63" w14:textId="77777777" w:rsidR="00CA3647" w:rsidRPr="00B231F0" w:rsidRDefault="00CA3647" w:rsidP="00CA3647">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lastRenderedPageBreak/>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155FD75C" w14:textId="77777777" w:rsidR="00CA3647" w:rsidRPr="007E3484" w:rsidRDefault="00CA3647" w:rsidP="00CA3647">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18D5A636" w14:textId="77777777" w:rsidR="00CA3647" w:rsidRPr="007E3484" w:rsidRDefault="00CA3647" w:rsidP="00CA3647">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57562B86" w14:textId="77777777" w:rsidR="00CA3647" w:rsidRPr="007E3484" w:rsidRDefault="00CA3647" w:rsidP="00CA3647">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1FD09F94" w14:textId="77777777" w:rsidR="00CA3647" w:rsidRPr="007E3484" w:rsidRDefault="00CA3647" w:rsidP="00CA3647">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2186B9D3" w14:textId="77777777" w:rsidR="00CA3647" w:rsidRPr="007E3484" w:rsidRDefault="00CA3647" w:rsidP="00CA3647">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48938AF3" w14:textId="77777777" w:rsidR="00CA3647" w:rsidRPr="007E3484" w:rsidRDefault="00CA3647" w:rsidP="00CA3647">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5F466810" w14:textId="77777777" w:rsidR="00CA3647" w:rsidRPr="007E3484" w:rsidRDefault="00CA3647" w:rsidP="00CA3647">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lastRenderedPageBreak/>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2B131B36" w14:textId="77777777" w:rsidR="00CA3647" w:rsidRDefault="00CA3647" w:rsidP="00CA3647">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1707A197" w14:textId="75ABFDBB" w:rsidR="00CA3647" w:rsidRPr="009E46E1" w:rsidRDefault="00747406" w:rsidP="00CA3647">
      <w:pPr>
        <w:pStyle w:val="Heading4"/>
      </w:pPr>
      <w:r>
        <w:t>Democracy</w:t>
      </w:r>
      <w:r w:rsidR="00CA3647" w:rsidRPr="007E3484">
        <w:t xml:space="preserve"> </w:t>
      </w:r>
      <w:r w:rsidR="00CA3647">
        <w:t>s</w:t>
      </w:r>
      <w:r w:rsidR="00CA3647" w:rsidRPr="007E3484">
        <w:t xml:space="preserve">olves </w:t>
      </w:r>
      <w:r w:rsidR="00CA3647" w:rsidRPr="00F152C7">
        <w:rPr>
          <w:u w:val="single"/>
        </w:rPr>
        <w:t>every</w:t>
      </w:r>
      <w:r w:rsidR="00CA3647" w:rsidRPr="007E3484">
        <w:t xml:space="preserve"> risk</w:t>
      </w:r>
      <w:r w:rsidR="00CA3647">
        <w:t>.</w:t>
      </w:r>
    </w:p>
    <w:p w14:paraId="1ACECF76" w14:textId="77777777" w:rsidR="00CA3647" w:rsidRPr="009E46E1" w:rsidRDefault="00CA3647" w:rsidP="00CA3647">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0AF99ECA" w14:textId="77777777" w:rsidR="00CA3647" w:rsidRPr="00355490" w:rsidRDefault="00CA3647" w:rsidP="00CA3647">
      <w:pPr>
        <w:rPr>
          <w:sz w:val="16"/>
        </w:rPr>
      </w:pPr>
      <w:r w:rsidRPr="00355490">
        <w:rPr>
          <w:sz w:val="16"/>
        </w:rPr>
        <w:t>The attack on Ukraine focuses the mind on a most critical question for humanity: In our fast-changing world, what is democracy's future?</w:t>
      </w:r>
    </w:p>
    <w:p w14:paraId="254D5259" w14:textId="77777777" w:rsidR="00CA3647" w:rsidRPr="00355490" w:rsidRDefault="00CA3647" w:rsidP="00CA3647">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225CE531" w14:textId="77777777" w:rsidR="00CA3647" w:rsidRPr="00355490" w:rsidRDefault="00CA3647" w:rsidP="00CA3647">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60D15FDE" w14:textId="77777777" w:rsidR="00CA3647" w:rsidRPr="00355490" w:rsidRDefault="00CA3647" w:rsidP="00CA3647">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5A557F0B" w14:textId="54804F9C" w:rsidR="00940603" w:rsidRPr="00CA3647" w:rsidRDefault="00CA3647" w:rsidP="00940603">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6498ED1E" w14:textId="1E3EC981" w:rsidR="00940603" w:rsidRDefault="00FA0749" w:rsidP="00940603">
      <w:pPr>
        <w:pStyle w:val="Heading3"/>
      </w:pPr>
      <w:r>
        <w:lastRenderedPageBreak/>
        <w:t>Corporatism</w:t>
      </w:r>
      <w:r w:rsidR="00940603">
        <w:t>---1AC</w:t>
      </w:r>
    </w:p>
    <w:p w14:paraId="406A6F4B" w14:textId="5BF18D50" w:rsidR="00CA3647" w:rsidRPr="00CA3647" w:rsidRDefault="00CA3647" w:rsidP="00CA3647">
      <w:pPr>
        <w:pStyle w:val="Heading4"/>
      </w:pPr>
      <w:r>
        <w:t xml:space="preserve">Advantage 2 is </w:t>
      </w:r>
      <w:r w:rsidRPr="00CA3647">
        <w:rPr>
          <w:u w:val="single"/>
        </w:rPr>
        <w:t>CORPORATISM</w:t>
      </w:r>
      <w:r>
        <w:t>:</w:t>
      </w:r>
    </w:p>
    <w:p w14:paraId="5DE1D041" w14:textId="35D1DF70" w:rsidR="00940603" w:rsidRPr="00DB2886" w:rsidRDefault="006B30B4" w:rsidP="00940603">
      <w:pPr>
        <w:pStyle w:val="Heading4"/>
      </w:pPr>
      <w:bookmarkStart w:id="0" w:name="_Hlk202792112"/>
      <w:r>
        <w:t xml:space="preserve">Artificial general intelligence is </w:t>
      </w:r>
      <w:r w:rsidRPr="00195908">
        <w:rPr>
          <w:u w:val="single"/>
        </w:rPr>
        <w:t>inevitable</w:t>
      </w:r>
      <w:r>
        <w:t xml:space="preserve"> </w:t>
      </w:r>
      <w:r w:rsidR="00195908">
        <w:t xml:space="preserve">from </w:t>
      </w:r>
      <w:r w:rsidR="00195908" w:rsidRPr="00195908">
        <w:rPr>
          <w:u w:val="single"/>
        </w:rPr>
        <w:t>emulation</w:t>
      </w:r>
      <w:r w:rsidR="00195908">
        <w:t xml:space="preserve"> breakthroughs, </w:t>
      </w:r>
      <w:r w:rsidR="00195908" w:rsidRPr="00195908">
        <w:rPr>
          <w:u w:val="single"/>
        </w:rPr>
        <w:t>brute force</w:t>
      </w:r>
      <w:r w:rsidR="00195908">
        <w:t xml:space="preserve"> computation, and </w:t>
      </w:r>
      <w:r w:rsidR="00CA53F3">
        <w:rPr>
          <w:u w:val="single"/>
        </w:rPr>
        <w:t xml:space="preserve">record </w:t>
      </w:r>
      <w:r w:rsidR="00195908">
        <w:t>investment.</w:t>
      </w:r>
    </w:p>
    <w:p w14:paraId="3AFF4174" w14:textId="4864A23F" w:rsidR="00940603" w:rsidRPr="00DB2886" w:rsidRDefault="00940603" w:rsidP="00940603">
      <w:r w:rsidRPr="00B406E8">
        <w:rPr>
          <w:rStyle w:val="Style13ptBold"/>
        </w:rPr>
        <w:t xml:space="preserve">Hammond </w:t>
      </w:r>
      <w:r w:rsidR="00195908">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6D7ED1EF" w14:textId="77777777" w:rsidR="00940603" w:rsidRPr="00DB2886" w:rsidRDefault="00940603" w:rsidP="00940603">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3548B303" w14:textId="77777777" w:rsidR="00940603" w:rsidRPr="00DB2886" w:rsidRDefault="00940603" w:rsidP="00940603">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4108573A" w14:textId="77777777" w:rsidR="00940603" w:rsidRPr="00DB2886" w:rsidRDefault="00940603" w:rsidP="00940603">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78071D70" w14:textId="77777777" w:rsidR="00940603" w:rsidRPr="00DB2886" w:rsidRDefault="00940603" w:rsidP="00940603">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44015BEE" w14:textId="77777777" w:rsidR="00940603" w:rsidRPr="00DB2886" w:rsidRDefault="00940603" w:rsidP="00940603">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03309840" w14:textId="77777777" w:rsidR="00940603" w:rsidRPr="00DB2886" w:rsidRDefault="00940603" w:rsidP="00940603">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7A4D7A1B" w14:textId="77777777" w:rsidR="00940603" w:rsidRPr="00DB2886" w:rsidRDefault="00940603" w:rsidP="00940603">
      <w:pPr>
        <w:rPr>
          <w:sz w:val="16"/>
        </w:rPr>
      </w:pPr>
      <w:r w:rsidRPr="00DB2886">
        <w:rPr>
          <w:sz w:val="16"/>
        </w:rPr>
        <w:t>The human brain must work on relatively simple principles, as it grows out of a developmental process with sensitive initial conditions rather than being fully specified in our DNA.</w:t>
      </w:r>
    </w:p>
    <w:p w14:paraId="09525A1F" w14:textId="77777777" w:rsidR="00940603" w:rsidRPr="00DB2886" w:rsidRDefault="00940603" w:rsidP="00940603">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3758087E" w14:textId="77777777" w:rsidR="00940603" w:rsidRPr="00DB2886" w:rsidRDefault="00940603" w:rsidP="00940603">
      <w:pPr>
        <w:rPr>
          <w:sz w:val="16"/>
        </w:rPr>
      </w:pPr>
      <w:r w:rsidRPr="00DB2886">
        <w:rPr>
          <w:sz w:val="16"/>
        </w:rPr>
        <w:t>We tend to overestimate human intelligence because, as humans, we are computationally bounded in our ability to model and predict other humans.</w:t>
      </w:r>
    </w:p>
    <w:p w14:paraId="474A8A36" w14:textId="77777777" w:rsidR="00940603" w:rsidRPr="00DB2886" w:rsidRDefault="00940603" w:rsidP="00940603">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11A51B8D" w14:textId="77777777" w:rsidR="00940603" w:rsidRPr="00DB2886" w:rsidRDefault="00940603" w:rsidP="00940603">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061EB336" w14:textId="77777777" w:rsidR="00940603" w:rsidRPr="00DB2886" w:rsidRDefault="00940603" w:rsidP="00940603">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62CDE0ED" w14:textId="77777777" w:rsidR="00940603" w:rsidRPr="00DB2886" w:rsidRDefault="00940603" w:rsidP="00940603">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xml:space="preserve">, and certainly the one the tech industry is optimized for. It may even turn out that “general intelligence” requires models </w:t>
      </w:r>
      <w:r w:rsidRPr="00DB2886">
        <w:rPr>
          <w:sz w:val="16"/>
        </w:rPr>
        <w:lastRenderedPageBreak/>
        <w:t>with substantial complexity, as neural networks are known to derive their capacity for generalization and extrapolation from learning on data with a large number of dimensions.</w:t>
      </w:r>
    </w:p>
    <w:p w14:paraId="0F3ADACA" w14:textId="77777777" w:rsidR="00940603" w:rsidRPr="00DB2886" w:rsidRDefault="00940603" w:rsidP="00940603">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5FE82011" w14:textId="77777777" w:rsidR="00940603" w:rsidRPr="00DB2886" w:rsidRDefault="00940603" w:rsidP="00940603">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67231E37" w14:textId="77777777" w:rsidR="00940603" w:rsidRPr="00DB2886" w:rsidRDefault="00940603" w:rsidP="00940603">
      <w:pPr>
        <w:rPr>
          <w:sz w:val="16"/>
        </w:rPr>
      </w:pPr>
      <w:r w:rsidRPr="00DB2886">
        <w:rPr>
          <w:sz w:val="16"/>
        </w:rPr>
        <w:t>The view from information theory</w:t>
      </w:r>
    </w:p>
    <w:p w14:paraId="494B0F5A" w14:textId="77777777" w:rsidR="00940603" w:rsidRPr="00DB2886" w:rsidRDefault="00940603" w:rsidP="00940603">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5F98D4B2" w14:textId="77777777" w:rsidR="00940603" w:rsidRPr="00DB2886" w:rsidRDefault="00940603" w:rsidP="00940603">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0524AB2D" w14:textId="77777777" w:rsidR="00940603" w:rsidRPr="00DB2886" w:rsidRDefault="00940603" w:rsidP="00940603">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6AC79026" w14:textId="0D42CFF7" w:rsidR="00940603" w:rsidRPr="00B9659F" w:rsidRDefault="00940603" w:rsidP="00940603">
      <w:pPr>
        <w:pStyle w:val="Heading4"/>
      </w:pPr>
      <w:bookmarkStart w:id="1" w:name="_Hlk164609315"/>
      <w:r w:rsidRPr="00195908">
        <w:rPr>
          <w:u w:val="single"/>
        </w:rPr>
        <w:t>Breakneck</w:t>
      </w:r>
      <w:r>
        <w:t xml:space="preserve"> </w:t>
      </w:r>
      <w:r w:rsidR="00195908">
        <w:t>transition to</w:t>
      </w:r>
      <w:r>
        <w:t xml:space="preserve"> AGI guarantees </w:t>
      </w:r>
      <w:r w:rsidRPr="00C13311">
        <w:rPr>
          <w:u w:val="single"/>
        </w:rPr>
        <w:t>extinction</w:t>
      </w:r>
      <w:r w:rsidRPr="000608AF">
        <w:t>, but</w:t>
      </w:r>
      <w:r>
        <w:t xml:space="preserve"> </w:t>
      </w:r>
      <w:r w:rsidR="00195908">
        <w:rPr>
          <w:u w:val="single"/>
        </w:rPr>
        <w:t>regulated</w:t>
      </w:r>
      <w:r>
        <w:t xml:space="preserve"> </w:t>
      </w:r>
      <w:r w:rsidR="00195908">
        <w:t xml:space="preserve">integration ensures human </w:t>
      </w:r>
      <w:r w:rsidR="00195908" w:rsidRPr="00195908">
        <w:rPr>
          <w:u w:val="single"/>
        </w:rPr>
        <w:t>flourishing</w:t>
      </w:r>
      <w:r w:rsidR="00195908">
        <w:t xml:space="preserve">. </w:t>
      </w:r>
    </w:p>
    <w:p w14:paraId="04F1E17E" w14:textId="6815727D" w:rsidR="00940603" w:rsidRDefault="00940603" w:rsidP="00940603">
      <w:bookmarkStart w:id="2" w:name="_Hlk202900174"/>
      <w:r w:rsidRPr="00051153">
        <w:rPr>
          <w:rStyle w:val="Style13ptBold"/>
        </w:rPr>
        <w:t xml:space="preserve">Glenn </w:t>
      </w:r>
      <w:r w:rsidR="00195908">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4E64509A" w14:textId="77777777" w:rsidR="00940603" w:rsidRPr="004E243C" w:rsidRDefault="00940603" w:rsidP="00940603">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7974F5C4" w14:textId="77777777" w:rsidR="00940603" w:rsidRPr="004E243C" w:rsidRDefault="00940603" w:rsidP="00940603">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w:t>
      </w:r>
      <w:r w:rsidRPr="004E243C">
        <w:rPr>
          <w:sz w:val="16"/>
        </w:rPr>
        <w:lastRenderedPageBreak/>
        <w:t xml:space="preserve">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17054788" w14:textId="77777777" w:rsidR="00940603" w:rsidRPr="004E243C" w:rsidRDefault="00940603" w:rsidP="00940603">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4095F277" w14:textId="77777777" w:rsidR="00940603" w:rsidRPr="004E243C" w:rsidRDefault="00940603" w:rsidP="00940603">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538392B3" w14:textId="77777777" w:rsidR="00940603" w:rsidRPr="004E243C" w:rsidRDefault="00940603" w:rsidP="00940603">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799FC433" w14:textId="77777777" w:rsidR="00940603" w:rsidRPr="004E243C" w:rsidRDefault="00940603" w:rsidP="00940603">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0136DD4E" w14:textId="77777777" w:rsidR="00940603" w:rsidRPr="004E243C" w:rsidRDefault="00940603" w:rsidP="00940603">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30D4A7B8" w14:textId="77777777" w:rsidR="00940603" w:rsidRPr="004E243C" w:rsidRDefault="00940603" w:rsidP="00940603">
      <w:pPr>
        <w:rPr>
          <w:sz w:val="16"/>
        </w:rPr>
      </w:pPr>
      <w:r w:rsidRPr="004E243C">
        <w:rPr>
          <w:sz w:val="16"/>
        </w:rPr>
        <w:t>So far, there is nothing standing in the way to stop an increasing concentration of power, the likes of which the world has never known.</w:t>
      </w:r>
    </w:p>
    <w:p w14:paraId="69330207" w14:textId="77777777" w:rsidR="00940603" w:rsidRPr="004E243C" w:rsidRDefault="00940603" w:rsidP="00940603">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64E1B71F" w14:textId="77777777" w:rsidR="00940603" w:rsidRPr="004E243C" w:rsidRDefault="00940603" w:rsidP="00940603">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423B0A10" w14:textId="77777777" w:rsidR="00940603" w:rsidRPr="004E243C" w:rsidRDefault="00940603" w:rsidP="00940603">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6DFDCD91" w14:textId="77777777" w:rsidR="00940603" w:rsidRPr="004E243C" w:rsidRDefault="00940603" w:rsidP="00940603">
      <w:pPr>
        <w:rPr>
          <w:sz w:val="16"/>
        </w:rPr>
      </w:pPr>
      <w:r w:rsidRPr="004E243C">
        <w:rPr>
          <w:sz w:val="16"/>
        </w:rPr>
        <w:lastRenderedPageBreak/>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3CC43800" w14:textId="77777777" w:rsidR="00940603" w:rsidRPr="004E243C" w:rsidRDefault="00940603" w:rsidP="00940603">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4EA52972" w14:textId="77777777" w:rsidR="00940603" w:rsidRPr="004E243C" w:rsidRDefault="00940603" w:rsidP="00940603">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3133E543" w14:textId="77777777" w:rsidR="00940603" w:rsidRPr="00B77A9B" w:rsidRDefault="00940603" w:rsidP="00940603">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2EEF15EE" w14:textId="77777777" w:rsidR="00940603" w:rsidRPr="004E243C" w:rsidRDefault="00940603" w:rsidP="00940603">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25291617" w14:textId="77777777" w:rsidR="00940603" w:rsidRPr="004E243C" w:rsidRDefault="00940603" w:rsidP="00940603">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7977C90C" w14:textId="2E284EBF" w:rsidR="00195908" w:rsidRPr="00234484" w:rsidRDefault="00195908" w:rsidP="00195908">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0368BEAF" w14:textId="274B6586" w:rsidR="00195908" w:rsidRDefault="00195908" w:rsidP="00195908">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6467F3A6" w14:textId="77777777" w:rsidR="00195908" w:rsidRPr="00234484" w:rsidRDefault="00195908" w:rsidP="00195908">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w:t>
      </w:r>
      <w:r w:rsidRPr="00234484">
        <w:rPr>
          <w:rStyle w:val="StyleUnderline"/>
        </w:rPr>
        <w:lastRenderedPageBreak/>
        <w:t xml:space="preserve">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02FB0A5D" w14:textId="77777777" w:rsidR="00195908" w:rsidRPr="00CF706E" w:rsidRDefault="00195908" w:rsidP="00195908">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73C94A34" w14:textId="77777777" w:rsidR="00195908" w:rsidRDefault="00195908" w:rsidP="00195908">
      <w:r>
        <w:t>&lt;&lt;TEXT CONDENSED, NONE OMITTED&gt;&gt;</w:t>
      </w:r>
    </w:p>
    <w:p w14:paraId="0C30A47B" w14:textId="77777777" w:rsidR="00195908" w:rsidRPr="001A6D8A" w:rsidRDefault="00195908" w:rsidP="00195908">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4122C957" w14:textId="77777777" w:rsidR="00195908" w:rsidRDefault="00195908" w:rsidP="00195908">
      <w:r>
        <w:t>&lt;&lt;PARAGRAPH BREAKS RESUME&gt;&gt;</w:t>
      </w:r>
    </w:p>
    <w:p w14:paraId="6E92F375" w14:textId="77777777" w:rsidR="00195908" w:rsidRPr="00234484" w:rsidRDefault="00195908" w:rsidP="00195908">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1692BC14" w14:textId="77777777" w:rsidR="00195908" w:rsidRPr="00A22B8C" w:rsidRDefault="00195908" w:rsidP="00195908">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16460663" w14:textId="77777777" w:rsidR="00195908" w:rsidRPr="00234484" w:rsidRDefault="00195908" w:rsidP="00195908">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176FC382" w14:textId="77777777" w:rsidR="00195908" w:rsidRDefault="00195908" w:rsidP="00195908">
      <w:r>
        <w:t>&lt;&lt;TEXT CONDENSED, NONE OMITTED&gt;&gt;</w:t>
      </w:r>
    </w:p>
    <w:p w14:paraId="35AC06E7" w14:textId="77777777" w:rsidR="00195908" w:rsidRPr="001A6D8A" w:rsidRDefault="00195908" w:rsidP="00195908">
      <w:pPr>
        <w:rPr>
          <w:sz w:val="8"/>
          <w:szCs w:val="8"/>
        </w:rPr>
      </w:pPr>
      <w:r w:rsidRPr="001A6D8A">
        <w:rPr>
          <w:sz w:val="8"/>
          <w:szCs w:val="8"/>
        </w:rPr>
        <w:t xml:space="preserve">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w:t>
      </w:r>
      <w:r w:rsidRPr="001A6D8A">
        <w:rPr>
          <w:sz w:val="8"/>
          <w:szCs w:val="8"/>
        </w:rPr>
        <w:lastRenderedPageBreak/>
        <w:t>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239199FF" w14:textId="77777777" w:rsidR="00195908" w:rsidRDefault="00195908" w:rsidP="00195908">
      <w:r>
        <w:t>&lt;&lt;PARAGRAPH BREAKS RESUME&gt;&gt;</w:t>
      </w:r>
    </w:p>
    <w:p w14:paraId="23CD8974" w14:textId="77777777" w:rsidR="00195908" w:rsidRPr="00A22B8C" w:rsidRDefault="00195908" w:rsidP="00195908">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1F1EFB5D" w14:textId="77777777" w:rsidR="00195908" w:rsidRPr="00A22B8C" w:rsidRDefault="00195908" w:rsidP="00195908">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029DD88F" w14:textId="77777777" w:rsidR="00195908" w:rsidRPr="00A22B8C" w:rsidRDefault="00195908" w:rsidP="00195908">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7C899B25" w14:textId="77777777" w:rsidR="00195908" w:rsidRPr="00A22B8C" w:rsidRDefault="00195908" w:rsidP="00195908">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4611D94C" w14:textId="77777777" w:rsidR="00195908" w:rsidRPr="00A22B8C" w:rsidRDefault="00195908" w:rsidP="00195908">
      <w:pPr>
        <w:rPr>
          <w:sz w:val="16"/>
        </w:rPr>
      </w:pPr>
      <w:r w:rsidRPr="00A22B8C">
        <w:rPr>
          <w:sz w:val="16"/>
        </w:rPr>
        <w:t>The road to safe AGI remains uncharted, but our choice is clear: drive together with imperfect maps or crash separately in the dark.</w:t>
      </w:r>
    </w:p>
    <w:p w14:paraId="35CA16F2" w14:textId="77777777" w:rsidR="00195908" w:rsidRPr="00A22B8C" w:rsidRDefault="00195908" w:rsidP="00195908">
      <w:pPr>
        <w:rPr>
          <w:sz w:val="16"/>
        </w:rPr>
      </w:pPr>
      <w:r w:rsidRPr="00A22B8C">
        <w:rPr>
          <w:sz w:val="16"/>
        </w:rPr>
        <w:t>5Conclusion</w:t>
      </w:r>
    </w:p>
    <w:p w14:paraId="24DF0FB1" w14:textId="77777777" w:rsidR="00195908" w:rsidRPr="00A22B8C" w:rsidRDefault="00195908" w:rsidP="00195908">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1C69C19C" w14:textId="77777777" w:rsidR="00195908" w:rsidRPr="00A22B8C" w:rsidRDefault="00195908" w:rsidP="00195908">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20353C04" w14:textId="77777777" w:rsidR="00195908" w:rsidRPr="00A22B8C" w:rsidRDefault="00195908" w:rsidP="00195908">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354C1DBA" w14:textId="77777777" w:rsidR="00195908" w:rsidRPr="00A22B8C" w:rsidRDefault="00195908" w:rsidP="00195908">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344146E6" w14:textId="3DD9A492" w:rsidR="00940603" w:rsidRDefault="00940603" w:rsidP="00940603">
      <w:pPr>
        <w:pStyle w:val="Heading4"/>
      </w:pPr>
      <w:r>
        <w:lastRenderedPageBreak/>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4749B787" w14:textId="69A9D5C3" w:rsidR="00940603" w:rsidRPr="00195908" w:rsidRDefault="00940603" w:rsidP="00940603">
      <w:pPr>
        <w:rPr>
          <w:b/>
          <w:bCs/>
          <w:sz w:val="26"/>
        </w:rPr>
      </w:pPr>
      <w:r>
        <w:rPr>
          <w:rStyle w:val="Style13ptBold"/>
        </w:rPr>
        <w:t xml:space="preserve">Velazquez </w:t>
      </w:r>
      <w:r w:rsidR="00195908">
        <w:rPr>
          <w:rStyle w:val="Style13ptBold"/>
        </w:rPr>
        <w:t>‘</w:t>
      </w:r>
      <w:r>
        <w:rPr>
          <w:rStyle w:val="Style13ptBold"/>
        </w:rPr>
        <w:t>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721284F1" w14:textId="77777777" w:rsidR="00940603" w:rsidRPr="00630B0B" w:rsidRDefault="00940603" w:rsidP="00940603">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4B82F5A8" w14:textId="77777777" w:rsidR="00940603" w:rsidRPr="00630B0B" w:rsidRDefault="00940603" w:rsidP="00940603">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7A16FB47" w14:textId="77777777" w:rsidR="00940603" w:rsidRPr="00630B0B" w:rsidRDefault="00940603" w:rsidP="00940603">
      <w:pPr>
        <w:rPr>
          <w:sz w:val="16"/>
        </w:rPr>
      </w:pPr>
      <w:r w:rsidRPr="00630B0B">
        <w:rPr>
          <w:sz w:val="16"/>
        </w:rPr>
        <w:t>Why the Incoming Congress Should Empower Unions to Monitor AI?</w:t>
      </w:r>
    </w:p>
    <w:p w14:paraId="5EB2DD69" w14:textId="77777777" w:rsidR="00940603" w:rsidRPr="00630B0B" w:rsidRDefault="00940603" w:rsidP="00940603">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0EE4E07C" w14:textId="77777777" w:rsidR="00940603" w:rsidRPr="00630B0B" w:rsidRDefault="00940603" w:rsidP="00940603">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7D84B8A1" w14:textId="77777777" w:rsidR="00940603" w:rsidRPr="00630B0B" w:rsidRDefault="00940603" w:rsidP="00940603">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67ABF28B" w14:textId="77777777" w:rsidR="00940603" w:rsidRPr="00630B0B" w:rsidRDefault="00940603" w:rsidP="00940603">
      <w:pPr>
        <w:rPr>
          <w:sz w:val="16"/>
        </w:rPr>
      </w:pPr>
      <w:r w:rsidRPr="00630B0B">
        <w:rPr>
          <w:sz w:val="16"/>
        </w:rPr>
        <w:lastRenderedPageBreak/>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4A84BAA7" w14:textId="77777777" w:rsidR="00940603" w:rsidRPr="00630B0B" w:rsidRDefault="00940603" w:rsidP="00940603">
      <w:pPr>
        <w:rPr>
          <w:sz w:val="16"/>
        </w:rPr>
      </w:pPr>
      <w:r w:rsidRPr="00630B0B">
        <w:rPr>
          <w:sz w:val="16"/>
        </w:rPr>
        <w:t>Why does a Bargaining for the Common Good Framework Make Sense for AI?</w:t>
      </w:r>
    </w:p>
    <w:p w14:paraId="60F971AE" w14:textId="77777777" w:rsidR="00940603" w:rsidRPr="00630B0B" w:rsidRDefault="00940603" w:rsidP="00940603">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5C8B1852" w14:textId="77777777" w:rsidR="00940603" w:rsidRPr="00630B0B" w:rsidRDefault="00940603" w:rsidP="00940603">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5F30E225" w14:textId="77777777" w:rsidR="00940603" w:rsidRPr="00630B0B" w:rsidRDefault="00940603" w:rsidP="00940603">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716095E8" w14:textId="77777777" w:rsidR="00940603" w:rsidRPr="00630B0B" w:rsidRDefault="00940603" w:rsidP="00940603">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2163D7C6" w14:textId="77777777" w:rsidR="00940603" w:rsidRPr="00630B0B" w:rsidRDefault="00940603" w:rsidP="00940603">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0E598F64" w14:textId="77777777" w:rsidR="00940603" w:rsidRPr="00630B0B" w:rsidRDefault="00940603" w:rsidP="00940603">
      <w:pPr>
        <w:rPr>
          <w:sz w:val="16"/>
        </w:rPr>
      </w:pPr>
      <w:r w:rsidRPr="00630B0B">
        <w:rPr>
          <w:sz w:val="16"/>
        </w:rPr>
        <w:t>Applying BCG to Union Bargaining Over AI Governance</w:t>
      </w:r>
    </w:p>
    <w:p w14:paraId="1CDE953F" w14:textId="77777777" w:rsidR="00940603" w:rsidRPr="00630B0B" w:rsidRDefault="00940603" w:rsidP="00940603">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lastRenderedPageBreak/>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221041EB" w14:textId="77777777" w:rsidR="00940603" w:rsidRPr="00B77A9B" w:rsidRDefault="00940603" w:rsidP="00940603">
      <w:r>
        <w:t>&lt;&lt;TEXT CONDENSED, NONE OMITTED&gt;&gt;</w:t>
      </w:r>
    </w:p>
    <w:p w14:paraId="64BD9867" w14:textId="77777777" w:rsidR="00940603" w:rsidRDefault="00940603" w:rsidP="00940603">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588CA4EC" w14:textId="77777777" w:rsidR="00940603" w:rsidRPr="00B77A9B" w:rsidRDefault="00940603" w:rsidP="00940603">
      <w:r>
        <w:t>&lt;&lt;PARAGRAPH INTEGRITY RESUMSE&gt;&gt;</w:t>
      </w:r>
    </w:p>
    <w:p w14:paraId="269FD517" w14:textId="77777777" w:rsidR="00940603" w:rsidRPr="00630B0B" w:rsidRDefault="00940603" w:rsidP="00940603">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5CBEA7A6" w14:textId="77777777" w:rsidR="00940603" w:rsidRPr="00630B0B" w:rsidRDefault="00940603" w:rsidP="00940603">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19327269" w14:textId="5788C3E8" w:rsidR="00940603" w:rsidRPr="00E4666B" w:rsidRDefault="00195908" w:rsidP="00940603">
      <w:pPr>
        <w:pStyle w:val="Heading4"/>
      </w:pPr>
      <w:r>
        <w:t>That</w:t>
      </w:r>
      <w:r w:rsidR="00940603">
        <w:t xml:space="preserve"> </w:t>
      </w:r>
      <w:r w:rsidR="00940603" w:rsidRPr="00B106EA">
        <w:t>jump-starts</w:t>
      </w:r>
      <w:r w:rsidR="00940603">
        <w:t xml:space="preserve"> </w:t>
      </w:r>
      <w:r w:rsidR="00940603" w:rsidRPr="00B106EA">
        <w:rPr>
          <w:u w:val="single"/>
        </w:rPr>
        <w:t>international</w:t>
      </w:r>
      <w:r w:rsidR="00940603">
        <w:t xml:space="preserve"> </w:t>
      </w:r>
      <w:r w:rsidR="00CA53F3">
        <w:t xml:space="preserve">AI </w:t>
      </w:r>
      <w:r w:rsidR="00940603">
        <w:t>frameworks</w:t>
      </w:r>
      <w:r>
        <w:t>.</w:t>
      </w:r>
    </w:p>
    <w:p w14:paraId="3F5BD739" w14:textId="7D999C10" w:rsidR="00940603" w:rsidRDefault="00940603" w:rsidP="00940603">
      <w:r w:rsidRPr="00051153">
        <w:rPr>
          <w:rStyle w:val="Style13ptBold"/>
        </w:rPr>
        <w:t xml:space="preserve">Wright </w:t>
      </w:r>
      <w:r w:rsidR="00195908">
        <w:rPr>
          <w:rStyle w:val="Style13ptBold"/>
        </w:rPr>
        <w:t>‘</w:t>
      </w:r>
      <w:r w:rsidRPr="00051153">
        <w:rPr>
          <w:rStyle w:val="Style13ptBold"/>
        </w:rPr>
        <w:t>24</w:t>
      </w:r>
      <w:r w:rsidRPr="0015208C">
        <w:t xml:space="preserve"> [Bill Wright (</w:t>
      </w:r>
      <w:r>
        <w:t xml:space="preserve">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w:t>
      </w:r>
      <w:r>
        <w:lastRenderedPageBreak/>
        <w:t>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415C7E92" w14:textId="77777777" w:rsidR="00940603" w:rsidRPr="00770E7B" w:rsidRDefault="00940603" w:rsidP="00940603">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14709137" w14:textId="77777777" w:rsidR="00940603" w:rsidRPr="00770E7B" w:rsidRDefault="00940603" w:rsidP="00940603">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3D7FAD38" w14:textId="77777777" w:rsidR="00940603" w:rsidRPr="00550F8E" w:rsidRDefault="00940603" w:rsidP="00940603">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662506B2" w14:textId="77777777" w:rsidR="00940603" w:rsidRPr="00550F8E" w:rsidRDefault="00940603" w:rsidP="00940603">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357ED433" w14:textId="77777777" w:rsidR="00940603" w:rsidRPr="00E6281D" w:rsidRDefault="00940603" w:rsidP="00940603">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5D9F73D4" w14:textId="77777777" w:rsidR="00940603" w:rsidRPr="00770E7B" w:rsidRDefault="00940603" w:rsidP="00940603">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492B7AE9" w14:textId="77777777" w:rsidR="00940603" w:rsidRPr="00E6281D" w:rsidRDefault="00940603" w:rsidP="00940603">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24170FE4" w14:textId="77777777" w:rsidR="00940603" w:rsidRPr="00E6281D" w:rsidRDefault="00940603" w:rsidP="00940603">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23C9701A" w14:textId="77777777" w:rsidR="00940603" w:rsidRPr="00770E7B" w:rsidRDefault="00940603" w:rsidP="00940603">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01DE59DC" w14:textId="77777777" w:rsidR="00940603" w:rsidRPr="00770E7B" w:rsidRDefault="00940603" w:rsidP="00940603">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4A29FA2E" w14:textId="77777777" w:rsidR="00940603" w:rsidRPr="00770E7B" w:rsidRDefault="00940603" w:rsidP="00940603">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w:t>
      </w:r>
      <w:r w:rsidRPr="00770E7B">
        <w:rPr>
          <w:u w:val="single"/>
        </w:rPr>
        <w:lastRenderedPageBreak/>
        <w:t xml:space="preserve">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476F8576" w14:textId="77777777" w:rsidR="00940603" w:rsidRPr="00770E7B" w:rsidRDefault="00940603" w:rsidP="00940603">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1C5FED0A" w14:textId="77777777" w:rsidR="00940603" w:rsidRPr="00770E7B" w:rsidRDefault="00940603" w:rsidP="00940603">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27156510" w14:textId="77777777" w:rsidR="00940603" w:rsidRPr="00770E7B" w:rsidRDefault="00940603" w:rsidP="00940603">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7AD2D4C6" w14:textId="77777777" w:rsidR="00940603" w:rsidRPr="00E6281D" w:rsidRDefault="00940603" w:rsidP="00940603">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0539B874" w14:textId="77777777" w:rsidR="00940603" w:rsidRDefault="00940603" w:rsidP="00940603">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6236BB87" w14:textId="4F9BAB36" w:rsidR="00940603" w:rsidRPr="00E949A2" w:rsidRDefault="00195908" w:rsidP="00940603">
      <w:pPr>
        <w:pStyle w:val="Heading4"/>
      </w:pPr>
      <w:r>
        <w:t xml:space="preserve">Sectoral bargaining </w:t>
      </w:r>
      <w:r w:rsidR="001F0BBA">
        <w:t>removes</w:t>
      </w:r>
      <w:r>
        <w:t xml:space="preserve"> the </w:t>
      </w:r>
      <w:r w:rsidRPr="001F0BBA">
        <w:rPr>
          <w:u w:val="single"/>
        </w:rPr>
        <w:t>key barrier</w:t>
      </w:r>
      <w:r w:rsidR="001F0BBA">
        <w:t xml:space="preserve"> to union action against </w:t>
      </w:r>
      <w:r w:rsidR="001F0BBA" w:rsidRPr="001F0BBA">
        <w:rPr>
          <w:u w:val="single"/>
        </w:rPr>
        <w:t>climate change</w:t>
      </w:r>
      <w:r w:rsidR="001F0BBA">
        <w:t>.</w:t>
      </w:r>
    </w:p>
    <w:p w14:paraId="68C52765" w14:textId="77777777" w:rsidR="00940603" w:rsidRDefault="00940603" w:rsidP="00940603">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6E854978" w14:textId="77777777" w:rsidR="00940603" w:rsidRPr="00FB7A7B" w:rsidRDefault="00940603" w:rsidP="00940603">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0A60837F" w14:textId="77777777" w:rsidR="00940603" w:rsidRPr="00FB7A7B" w:rsidRDefault="00940603" w:rsidP="00940603">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33A15F34" w14:textId="77777777" w:rsidR="00940603" w:rsidRPr="00FB7A7B" w:rsidRDefault="00940603" w:rsidP="00940603">
      <w:pPr>
        <w:rPr>
          <w:sz w:val="16"/>
        </w:rPr>
      </w:pPr>
      <w:r w:rsidRPr="009F3CA5">
        <w:rPr>
          <w:rStyle w:val="Emphasis"/>
        </w:rPr>
        <w:lastRenderedPageBreak/>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0BD4D0C7" w14:textId="4AF6C48B" w:rsidR="00940603" w:rsidRPr="00575AC6" w:rsidRDefault="00940603" w:rsidP="00940603">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2A6F226D" w14:textId="77602BD0" w:rsidR="001F0BBA" w:rsidRPr="003F4E2C" w:rsidRDefault="001F0BBA" w:rsidP="001F0BBA">
      <w:pPr>
        <w:pStyle w:val="Heading4"/>
      </w:pPr>
      <w:r w:rsidRPr="001F0BBA">
        <w:t>Green bargaining</w:t>
      </w:r>
      <w:r>
        <w:t xml:space="preserve"> </w:t>
      </w:r>
      <w:r w:rsidRPr="001F0BBA">
        <w:rPr>
          <w:u w:val="single"/>
        </w:rPr>
        <w:t>solves</w:t>
      </w:r>
      <w:r>
        <w:t xml:space="preserve"> </w:t>
      </w:r>
      <w:r w:rsidR="00B106EA">
        <w:t>warming</w:t>
      </w:r>
      <w:r>
        <w:t xml:space="preserve"> by </w:t>
      </w:r>
      <w:r w:rsidRPr="001F0BBA">
        <w:rPr>
          <w:u w:val="single"/>
        </w:rPr>
        <w:t>forcing</w:t>
      </w:r>
      <w:r>
        <w:t xml:space="preserve"> corporations to </w:t>
      </w:r>
      <w:r w:rsidRPr="00195908">
        <w:rPr>
          <w:u w:val="single"/>
        </w:rPr>
        <w:t>self-regulate</w:t>
      </w:r>
      <w:r>
        <w:t xml:space="preserve"> emissions and waste.</w:t>
      </w:r>
    </w:p>
    <w:p w14:paraId="04887B5B" w14:textId="77777777" w:rsidR="001F0BBA" w:rsidRPr="007E3484" w:rsidRDefault="001F0BBA" w:rsidP="001F0BBA">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02F0F7AD" w14:textId="77777777" w:rsidR="001F0BBA" w:rsidRPr="007E3484" w:rsidRDefault="001F0BBA" w:rsidP="001F0BBA">
      <w:pPr>
        <w:rPr>
          <w:sz w:val="16"/>
        </w:rPr>
      </w:pPr>
      <w:r w:rsidRPr="007E3484">
        <w:rPr>
          <w:sz w:val="16"/>
        </w:rPr>
        <w:t>II. STRANGE BEDFELLOWS?: THE CASE FOR COLLABORATION BETWEEN THE LABOR AND CLIMATE MOVEMENTS</w:t>
      </w:r>
    </w:p>
    <w:p w14:paraId="715A625D" w14:textId="77777777" w:rsidR="001F0BBA" w:rsidRPr="007E3484" w:rsidRDefault="001F0BBA" w:rsidP="001F0BBA">
      <w:pPr>
        <w:rPr>
          <w:sz w:val="16"/>
        </w:rPr>
      </w:pPr>
      <w:r w:rsidRPr="007E3484">
        <w:rPr>
          <w:sz w:val="16"/>
        </w:rPr>
        <w:t>A. WORKERS WILL BE MAJOR BENEFICIARIES OF CLIMATE MOVEMENT PRIORITIES</w:t>
      </w:r>
    </w:p>
    <w:p w14:paraId="337C84AC" w14:textId="77777777" w:rsidR="001F0BBA" w:rsidRPr="007E3484" w:rsidRDefault="001F0BBA" w:rsidP="001F0BBA">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4AFA80D7" w14:textId="77777777" w:rsidR="001F0BBA" w:rsidRPr="007E3484" w:rsidRDefault="001F0BBA" w:rsidP="001F0BBA">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072DA774" w14:textId="77777777" w:rsidR="001F0BBA" w:rsidRPr="007E3484" w:rsidRDefault="001F0BBA" w:rsidP="001F0BBA">
      <w:pPr>
        <w:rPr>
          <w:sz w:val="16"/>
        </w:rPr>
      </w:pPr>
      <w:r w:rsidRPr="007E3484">
        <w:rPr>
          <w:rStyle w:val="StyleUnderline"/>
        </w:rPr>
        <w:lastRenderedPageBreak/>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7D7DBD77" w14:textId="77777777" w:rsidR="001F0BBA" w:rsidRPr="007E3484" w:rsidRDefault="001F0BBA" w:rsidP="001F0BBA">
      <w:pPr>
        <w:rPr>
          <w:sz w:val="16"/>
        </w:rPr>
      </w:pPr>
      <w:r w:rsidRPr="007E3484">
        <w:rPr>
          <w:sz w:val="16"/>
        </w:rPr>
        <w:t>B. THE CLIMATE MOVEMENT NEEDS THE LABOR MOVEMENT</w:t>
      </w:r>
    </w:p>
    <w:p w14:paraId="5BDA8480" w14:textId="77777777" w:rsidR="001F0BBA" w:rsidRPr="007E3484" w:rsidRDefault="001F0BBA" w:rsidP="001F0BBA">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691A0F85" w14:textId="77777777" w:rsidR="001F0BBA" w:rsidRPr="007E3484" w:rsidRDefault="001F0BBA" w:rsidP="001F0BBA">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27D2462C" w14:textId="77777777" w:rsidR="001F0BBA" w:rsidRPr="007E3484" w:rsidRDefault="001F0BBA" w:rsidP="001F0BBA">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48DACC31" w14:textId="77777777" w:rsidR="001F0BBA" w:rsidRPr="007E3484" w:rsidRDefault="001F0BBA" w:rsidP="001F0BBA">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0CD85536" w14:textId="77777777" w:rsidR="001F0BBA" w:rsidRPr="007E3484" w:rsidRDefault="001F0BBA" w:rsidP="001F0BBA">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6249B130" w14:textId="77777777" w:rsidR="001F0BBA" w:rsidRPr="007E3484" w:rsidRDefault="001F0BBA" w:rsidP="001F0BBA">
      <w:pPr>
        <w:rPr>
          <w:sz w:val="16"/>
        </w:rPr>
      </w:pPr>
      <w:r w:rsidRPr="007E3484">
        <w:rPr>
          <w:sz w:val="16"/>
        </w:rPr>
        <w:t>C. WE OWE A DEBT TO WORKERS</w:t>
      </w:r>
    </w:p>
    <w:p w14:paraId="401F5D99" w14:textId="77777777" w:rsidR="001F0BBA" w:rsidRPr="007E3484" w:rsidRDefault="001F0BBA" w:rsidP="001F0BBA">
      <w:pPr>
        <w:rPr>
          <w:sz w:val="16"/>
        </w:rPr>
      </w:pPr>
      <w:r w:rsidRPr="007E3484">
        <w:rPr>
          <w:sz w:val="16"/>
        </w:rPr>
        <w:t>We have a moral responsibility to support the health and financial stability of workers in the fossil fuel industry as we move away from those sources of energy.</w:t>
      </w:r>
    </w:p>
    <w:p w14:paraId="0E568449" w14:textId="77777777" w:rsidR="001F0BBA" w:rsidRPr="007E3484" w:rsidRDefault="001F0BBA" w:rsidP="001F0BBA">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281DA5DC" w14:textId="77777777" w:rsidR="001F0BBA" w:rsidRPr="007E3484" w:rsidRDefault="001F0BBA" w:rsidP="001F0BBA">
      <w:pPr>
        <w:rPr>
          <w:sz w:val="16"/>
        </w:rPr>
      </w:pPr>
      <w:r w:rsidRPr="007E3484">
        <w:rPr>
          <w:sz w:val="16"/>
        </w:rPr>
        <w:t>III. WORKER EXPLOITATION AND ENVIRONMENTAL DEGRADATION GO HAND-IN-HAND</w:t>
      </w:r>
    </w:p>
    <w:p w14:paraId="1470AB63" w14:textId="77777777" w:rsidR="001F0BBA" w:rsidRPr="007E3484" w:rsidRDefault="001F0BBA" w:rsidP="001F0BBA">
      <w:pPr>
        <w:rPr>
          <w:sz w:val="16"/>
        </w:rPr>
      </w:pPr>
      <w:r w:rsidRPr="007E3484">
        <w:rPr>
          <w:sz w:val="16"/>
        </w:rPr>
        <w:t>A. THE SAME POLICIES EXPLOIT WORKERS AND DEGRADE THE ENVIRONMENT</w:t>
      </w:r>
    </w:p>
    <w:p w14:paraId="416BACDD" w14:textId="77777777" w:rsidR="001F0BBA" w:rsidRPr="007E3484" w:rsidRDefault="001F0BBA" w:rsidP="001F0BBA">
      <w:pPr>
        <w:rPr>
          <w:sz w:val="16"/>
        </w:rPr>
      </w:pPr>
      <w:r w:rsidRPr="007E3484">
        <w:rPr>
          <w:sz w:val="16"/>
        </w:rPr>
        <w:lastRenderedPageBreak/>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5AD36117" w14:textId="77777777" w:rsidR="001F0BBA" w:rsidRPr="007E3484" w:rsidRDefault="001F0BBA" w:rsidP="001F0BBA">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7A40A224" w14:textId="77777777" w:rsidR="001F0BBA" w:rsidRPr="007E3484" w:rsidRDefault="001F0BBA" w:rsidP="001F0BBA">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1C9949C6" w14:textId="77777777" w:rsidR="001F0BBA" w:rsidRPr="007E3484" w:rsidRDefault="001F0BBA" w:rsidP="001F0BBA">
      <w:pPr>
        <w:rPr>
          <w:sz w:val="16"/>
        </w:rPr>
      </w:pPr>
      <w:r w:rsidRPr="007E3484">
        <w:rPr>
          <w:sz w:val="16"/>
        </w:rPr>
        <w:t>B. SHAREHOLDER VALUE AT THE COST OF HUMAN AND ENVIRONMENTAL VALUE</w:t>
      </w:r>
    </w:p>
    <w:p w14:paraId="3FAFECCC" w14:textId="77777777" w:rsidR="001F0BBA" w:rsidRPr="007E3484" w:rsidRDefault="001F0BBA" w:rsidP="001F0BBA">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5B1C2CF8" w14:textId="77777777" w:rsidR="001F0BBA" w:rsidRPr="007E3484" w:rsidRDefault="001F0BBA" w:rsidP="001F0BBA">
      <w:pPr>
        <w:rPr>
          <w:sz w:val="16"/>
        </w:rPr>
      </w:pPr>
      <w:r w:rsidRPr="007E3484">
        <w:rPr>
          <w:sz w:val="16"/>
        </w:rPr>
        <w:t>C. THE CASE FOR LINKING THE POLICY PRIORITIES</w:t>
      </w:r>
    </w:p>
    <w:p w14:paraId="62F5FE48" w14:textId="77777777" w:rsidR="001F0BBA" w:rsidRPr="007E3484" w:rsidRDefault="001F0BBA" w:rsidP="001F0BBA">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12290858" w14:textId="77777777" w:rsidR="001F0BBA" w:rsidRPr="007E3484" w:rsidRDefault="001F0BBA" w:rsidP="001F0BBA">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4B31D8EE" w14:textId="77777777" w:rsidR="001F0BBA" w:rsidRDefault="001F0BBA" w:rsidP="001F0BBA">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w:t>
      </w:r>
      <w:r w:rsidRPr="007E3484">
        <w:rPr>
          <w:sz w:val="16"/>
        </w:rPr>
        <w:lastRenderedPageBreak/>
        <w:t xml:space="preserve">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1A8E869A" w14:textId="15073888" w:rsidR="00940603" w:rsidRPr="00195908" w:rsidRDefault="00195908" w:rsidP="00940603">
      <w:pPr>
        <w:pStyle w:val="Heading4"/>
      </w:pPr>
      <w:r>
        <w:t xml:space="preserve">Climate change is </w:t>
      </w:r>
      <w:r w:rsidRPr="00195908">
        <w:rPr>
          <w:u w:val="single"/>
        </w:rPr>
        <w:t>existential</w:t>
      </w:r>
      <w:r>
        <w:t>---</w:t>
      </w:r>
      <w:r w:rsidR="00575AC6">
        <w:t xml:space="preserve">it triggers global </w:t>
      </w:r>
      <w:r w:rsidR="00575AC6" w:rsidRPr="00575AC6">
        <w:rPr>
          <w:u w:val="single"/>
        </w:rPr>
        <w:t>death spirals</w:t>
      </w:r>
      <w:r w:rsidR="00575AC6">
        <w:t xml:space="preserve"> that make every impact </w:t>
      </w:r>
      <w:r w:rsidR="00575AC6" w:rsidRPr="00575AC6">
        <w:rPr>
          <w:u w:val="single"/>
        </w:rPr>
        <w:t>inevitable</w:t>
      </w:r>
      <w:r w:rsidR="00575AC6">
        <w:t>.</w:t>
      </w:r>
    </w:p>
    <w:p w14:paraId="68CE85C1" w14:textId="4D0E6BD5" w:rsidR="00940603" w:rsidRDefault="00940603" w:rsidP="00940603">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55EE25B6" w14:textId="77777777" w:rsidR="00940603" w:rsidRPr="00872120" w:rsidRDefault="00940603" w:rsidP="00940603">
      <w:pPr>
        <w:rPr>
          <w:rStyle w:val="Emphasis"/>
        </w:rPr>
      </w:pPr>
      <w:r w:rsidRPr="00CB71A5">
        <w:rPr>
          <w:sz w:val="16"/>
        </w:rPr>
        <w:t>1. Introduction</w:t>
      </w:r>
    </w:p>
    <w:p w14:paraId="2C29A6D6" w14:textId="77777777" w:rsidR="00940603" w:rsidRPr="00872120" w:rsidRDefault="00940603" w:rsidP="00940603">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54F232E9" w14:textId="77777777" w:rsidR="00940603" w:rsidRPr="00872120" w:rsidRDefault="00940603" w:rsidP="00940603">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6A98064F" w14:textId="77777777" w:rsidR="00940603" w:rsidRPr="002E1B33" w:rsidRDefault="00940603" w:rsidP="00940603">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6536F397" w14:textId="77777777" w:rsidR="00940603" w:rsidRDefault="00940603" w:rsidP="00940603">
      <w:r>
        <w:t>&lt;&lt;TEXT CONDENSED, NONE OMITTED&gt;&gt;</w:t>
      </w:r>
    </w:p>
    <w:p w14:paraId="082BE178" w14:textId="77777777" w:rsidR="00940603" w:rsidRPr="000C7830" w:rsidRDefault="00940603" w:rsidP="00940603">
      <w:pPr>
        <w:rPr>
          <w:sz w:val="4"/>
          <w:szCs w:val="4"/>
        </w:rPr>
      </w:pPr>
      <w:r w:rsidRPr="000C7830">
        <w:rPr>
          <w:sz w:val="4"/>
          <w:szCs w:val="4"/>
        </w:rPr>
        <w:t xml:space="preserve">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w:t>
      </w:r>
      <w:r w:rsidRPr="000C7830">
        <w:rPr>
          <w:sz w:val="4"/>
          <w:szCs w:val="4"/>
        </w:rPr>
        <w:lastRenderedPageBreak/>
        <w:t>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16756481" w14:textId="77777777" w:rsidR="00940603" w:rsidRPr="00CB71A5" w:rsidRDefault="00940603" w:rsidP="00940603">
      <w:r>
        <w:t>&lt;&lt;PARAGRAPH INTEGRITY RESUMES&gt;&gt;</w:t>
      </w:r>
    </w:p>
    <w:p w14:paraId="309D6D46" w14:textId="77777777" w:rsidR="00940603" w:rsidRPr="002E1B33" w:rsidRDefault="00940603" w:rsidP="00940603">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2275EA0D" w14:textId="77777777" w:rsidR="00940603" w:rsidRPr="002E1B33" w:rsidRDefault="00940603" w:rsidP="00940603">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20A0C379" w14:textId="77777777" w:rsidR="00940603" w:rsidRDefault="00940603" w:rsidP="00940603">
      <w:r>
        <w:t>&lt;&lt;TEXT CONDENSED, NONE OMITTED&gt;&gt;</w:t>
      </w:r>
    </w:p>
    <w:p w14:paraId="44AE422A" w14:textId="787DE527" w:rsidR="00940603" w:rsidRPr="002B3D1E" w:rsidRDefault="00940603" w:rsidP="00940603">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sidR="00B106EA">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sidR="00B106EA">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6C2D1D72" w14:textId="77777777" w:rsidR="00940603" w:rsidRPr="009C2E64" w:rsidRDefault="00940603" w:rsidP="00940603">
      <w:r>
        <w:t>&lt;&lt;PARAGRAPH INTEGRITY RESUMES&gt;&gt;</w:t>
      </w:r>
    </w:p>
    <w:p w14:paraId="4BD152E8" w14:textId="5C51A6EA" w:rsidR="00940603" w:rsidRDefault="00B106EA" w:rsidP="00940603">
      <w:r>
        <w:t>&lt;&lt;</w:t>
      </w:r>
      <w:r w:rsidR="00940603" w:rsidRPr="009C2E64">
        <w:t>REFERENCES OMITTED</w:t>
      </w:r>
      <w:r>
        <w:t xml:space="preserve">, </w:t>
      </w:r>
      <w:r w:rsidR="00940603" w:rsidRPr="009C2E64">
        <w:t>CHAPTER 14 BEGINS</w:t>
      </w:r>
      <w:r>
        <w:t>&gt;&gt;</w:t>
      </w:r>
    </w:p>
    <w:p w14:paraId="38667AA1" w14:textId="77777777" w:rsidR="00940603" w:rsidRPr="00CF0A4D" w:rsidRDefault="00940603" w:rsidP="00940603">
      <w:pPr>
        <w:rPr>
          <w:sz w:val="12"/>
          <w:szCs w:val="12"/>
        </w:rPr>
      </w:pPr>
      <w:r w:rsidRPr="00CF0A4D">
        <w:rPr>
          <w:sz w:val="12"/>
          <w:szCs w:val="12"/>
        </w:rPr>
        <w:t>Highlights:</w:t>
      </w:r>
    </w:p>
    <w:p w14:paraId="4E7B3EFD" w14:textId="77777777" w:rsidR="00940603" w:rsidRPr="00CF0A4D" w:rsidRDefault="00940603" w:rsidP="00940603">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692C5B35" w14:textId="77777777" w:rsidR="00940603" w:rsidRPr="00CF0A4D" w:rsidRDefault="00940603" w:rsidP="00940603">
      <w:pPr>
        <w:rPr>
          <w:sz w:val="12"/>
        </w:rPr>
      </w:pPr>
      <w:r w:rsidRPr="00CF0A4D">
        <w:rPr>
          <w:sz w:val="12"/>
        </w:rPr>
        <w:lastRenderedPageBreak/>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65B3DE49" w14:textId="77777777" w:rsidR="00940603" w:rsidRPr="00CF0A4D" w:rsidRDefault="00940603" w:rsidP="00940603">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40639526" w14:textId="77777777" w:rsidR="00940603" w:rsidRPr="00CF0A4D" w:rsidRDefault="00940603" w:rsidP="00940603">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475DAB98" w14:textId="77777777" w:rsidR="00940603" w:rsidRPr="00CF0A4D" w:rsidRDefault="00940603" w:rsidP="00940603">
      <w:pPr>
        <w:rPr>
          <w:sz w:val="12"/>
          <w:szCs w:val="12"/>
        </w:rPr>
      </w:pPr>
      <w:r w:rsidRPr="00CF0A4D">
        <w:rPr>
          <w:sz w:val="12"/>
          <w:szCs w:val="12"/>
        </w:rPr>
        <w:t>1. Asking the Wrong Questions for the Right Reasons</w:t>
      </w:r>
    </w:p>
    <w:p w14:paraId="6F8CC96C" w14:textId="77777777" w:rsidR="00940603" w:rsidRPr="006B4973" w:rsidRDefault="00940603" w:rsidP="00940603">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071820F6" w14:textId="77777777" w:rsidR="00940603" w:rsidRPr="006B4973" w:rsidRDefault="00940603" w:rsidP="00940603">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43B5200F" w14:textId="77777777" w:rsidR="00940603" w:rsidRPr="006B4973" w:rsidRDefault="00940603" w:rsidP="00940603">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169BBD1D" w14:textId="77777777" w:rsidR="00940603" w:rsidRPr="006B4973" w:rsidRDefault="00940603" w:rsidP="00940603">
      <w:pPr>
        <w:rPr>
          <w:sz w:val="16"/>
        </w:rPr>
      </w:pPr>
      <w:r w:rsidRPr="006B4973">
        <w:rPr>
          <w:sz w:val="16"/>
        </w:rPr>
        <w:t>2. Catastrophic Neglect</w:t>
      </w:r>
    </w:p>
    <w:p w14:paraId="6FB2B6F5" w14:textId="77777777" w:rsidR="00940603" w:rsidRPr="00C83A39" w:rsidRDefault="00940603" w:rsidP="00940603">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w:t>
      </w:r>
      <w:r w:rsidRPr="00C83A39">
        <w:rPr>
          <w:sz w:val="16"/>
        </w:rPr>
        <w:lastRenderedPageBreak/>
        <w:t xml:space="preserve">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3621C266" w14:textId="77777777" w:rsidR="00940603" w:rsidRPr="007E6403" w:rsidRDefault="00940603" w:rsidP="00940603">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482BA463" w14:textId="77777777" w:rsidR="00940603" w:rsidRPr="00F757D3" w:rsidRDefault="00940603" w:rsidP="00940603">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4D4E41EE" w14:textId="77777777" w:rsidR="00940603" w:rsidRPr="00F757D3" w:rsidRDefault="00940603" w:rsidP="00940603">
      <w:pPr>
        <w:rPr>
          <w:sz w:val="12"/>
          <w:szCs w:val="12"/>
        </w:rPr>
      </w:pPr>
      <w:r w:rsidRPr="00F757D3">
        <w:rPr>
          <w:sz w:val="12"/>
          <w:szCs w:val="12"/>
        </w:rPr>
        <w:t>3. The Risks and Rewards of Responding</w:t>
      </w:r>
    </w:p>
    <w:p w14:paraId="4E442ABE" w14:textId="77777777" w:rsidR="00940603" w:rsidRPr="00F757D3" w:rsidRDefault="00940603" w:rsidP="00940603">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2828885A" w14:textId="77777777" w:rsidR="00940603" w:rsidRPr="00B106EA" w:rsidRDefault="00940603" w:rsidP="00940603">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3603A98E" w14:textId="77777777" w:rsidR="00940603" w:rsidRPr="00C83A39" w:rsidRDefault="00940603" w:rsidP="00940603">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79EF8011" w14:textId="5CC73032" w:rsidR="006B30B4" w:rsidRDefault="00940603" w:rsidP="006B30B4">
      <w:pPr>
        <w:rPr>
          <w:sz w:val="16"/>
        </w:rPr>
      </w:pPr>
      <w:r w:rsidRPr="00C83A39">
        <w:rPr>
          <w:sz w:val="16"/>
        </w:rPr>
        <w:lastRenderedPageBreak/>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7946163D" w14:textId="418EF598" w:rsidR="00CA3647" w:rsidRPr="007E3484" w:rsidRDefault="00CA3647" w:rsidP="00CA3647">
      <w:pPr>
        <w:pStyle w:val="Heading3"/>
      </w:pPr>
      <w:r>
        <w:lastRenderedPageBreak/>
        <w:t>Plan---1AC</w:t>
      </w:r>
    </w:p>
    <w:p w14:paraId="10D017CD" w14:textId="77777777" w:rsidR="00CA3647" w:rsidRDefault="00CA3647" w:rsidP="00CA3647">
      <w:pPr>
        <w:pStyle w:val="Heading4"/>
      </w:pPr>
      <w:r>
        <w:t xml:space="preserve">Thus, the </w:t>
      </w:r>
      <w:r w:rsidRPr="00F152C7">
        <w:rPr>
          <w:u w:val="single"/>
        </w:rPr>
        <w:t>plan</w:t>
      </w:r>
      <w:r>
        <w:t>:</w:t>
      </w:r>
    </w:p>
    <w:p w14:paraId="1A2DCDD8" w14:textId="282D804E" w:rsidR="00CA3647" w:rsidRPr="009254E0" w:rsidRDefault="00CA3647" w:rsidP="00CA3647">
      <w:pPr>
        <w:pStyle w:val="Heading4"/>
      </w:pPr>
      <w:bookmarkStart w:id="4" w:name="_Hlk209549354"/>
      <w:r>
        <w:t xml:space="preserve">The United States federal government should substantially strengthen collective bargaining rights for workers in the United States by </w:t>
      </w:r>
      <w:r w:rsidR="001F0BBA">
        <w:t xml:space="preserve">at least </w:t>
      </w:r>
      <w:r>
        <w:t>implementing sectoral bargaining.</w:t>
      </w:r>
    </w:p>
    <w:bookmarkEnd w:id="4"/>
    <w:p w14:paraId="6A3E9E0D" w14:textId="5AFD2019" w:rsidR="00CA3647" w:rsidRPr="00861C09" w:rsidRDefault="00CA3647" w:rsidP="00CA3647">
      <w:pPr>
        <w:pStyle w:val="Heading3"/>
      </w:pPr>
      <w:r>
        <w:lastRenderedPageBreak/>
        <w:t>Stagnation---1AC</w:t>
      </w:r>
    </w:p>
    <w:p w14:paraId="7F42369B" w14:textId="2C9007BE" w:rsidR="00CA3647" w:rsidRPr="00B72CA6" w:rsidRDefault="00CA3647" w:rsidP="00CA3647">
      <w:pPr>
        <w:pStyle w:val="Heading4"/>
      </w:pPr>
      <w:r>
        <w:t xml:space="preserve">Advantage </w:t>
      </w:r>
      <w:r w:rsidR="006D4FF3">
        <w:t>3</w:t>
      </w:r>
      <w:r>
        <w:t xml:space="preserve"> is </w:t>
      </w:r>
      <w:r w:rsidRPr="00B72CA6">
        <w:rPr>
          <w:u w:val="single"/>
        </w:rPr>
        <w:t>STAGNATION</w:t>
      </w:r>
      <w:r>
        <w:t>:</w:t>
      </w:r>
    </w:p>
    <w:p w14:paraId="32E0EE47" w14:textId="36B776E9" w:rsidR="006D4FF3" w:rsidRPr="006D4FF3" w:rsidRDefault="006D4FF3" w:rsidP="006D4FF3">
      <w:pPr>
        <w:pStyle w:val="Heading4"/>
      </w:pPr>
      <w:r>
        <w:t xml:space="preserve">Inequality is rising at </w:t>
      </w:r>
      <w:r w:rsidRPr="006D4FF3">
        <w:rPr>
          <w:u w:val="single"/>
        </w:rPr>
        <w:t>unprecedented</w:t>
      </w:r>
      <w:r>
        <w:t xml:space="preserve"> rates.</w:t>
      </w:r>
    </w:p>
    <w:p w14:paraId="7A21D907" w14:textId="77777777" w:rsidR="006D4FF3" w:rsidRPr="00290A52" w:rsidRDefault="006D4FF3" w:rsidP="006D4FF3">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7F8FED6E" w14:textId="77777777" w:rsidR="006D4FF3" w:rsidRPr="00E6281D" w:rsidRDefault="006D4FF3" w:rsidP="006D4FF3">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4F9499F5" w14:textId="77777777" w:rsidR="006D4FF3" w:rsidRPr="007A03A1" w:rsidRDefault="006D4FF3" w:rsidP="006D4FF3">
      <w:pPr>
        <w:rPr>
          <w:sz w:val="16"/>
        </w:rPr>
      </w:pPr>
      <w:r w:rsidRPr="007A03A1">
        <w:rPr>
          <w:sz w:val="16"/>
        </w:rPr>
        <w:t>&lt;&lt;CHART OMITTED&gt;&gt;</w:t>
      </w:r>
    </w:p>
    <w:p w14:paraId="12E335BB" w14:textId="77777777" w:rsidR="006D4FF3" w:rsidRPr="007A03A1" w:rsidRDefault="006D4FF3" w:rsidP="006D4FF3">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319105BA" w14:textId="77777777" w:rsidR="006D4FF3" w:rsidRPr="00E62FCD" w:rsidRDefault="006D4FF3" w:rsidP="006D4FF3">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23956C4A" w14:textId="77777777" w:rsidR="006D4FF3" w:rsidRPr="00E62FCD" w:rsidRDefault="006D4FF3" w:rsidP="006D4FF3">
      <w:pPr>
        <w:rPr>
          <w:sz w:val="16"/>
        </w:rPr>
      </w:pPr>
      <w:r w:rsidRPr="00E62FCD">
        <w:rPr>
          <w:sz w:val="16"/>
        </w:rPr>
        <w:t>&lt;&lt;CHART OMITTED&gt;&gt;</w:t>
      </w:r>
    </w:p>
    <w:p w14:paraId="366823CE" w14:textId="77777777" w:rsidR="006D4FF3" w:rsidRPr="00E6281D" w:rsidRDefault="006D4FF3" w:rsidP="006D4FF3">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54327645" w14:textId="77777777" w:rsidR="006D4FF3" w:rsidRPr="00E62FCD" w:rsidRDefault="006D4FF3" w:rsidP="006D4FF3">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2EF00624" w14:textId="77777777" w:rsidR="006D4FF3" w:rsidRPr="00E62FCD" w:rsidRDefault="006D4FF3" w:rsidP="006D4FF3">
      <w:pPr>
        <w:rPr>
          <w:sz w:val="16"/>
        </w:rPr>
      </w:pPr>
      <w:r w:rsidRPr="00E62FCD">
        <w:rPr>
          <w:sz w:val="16"/>
        </w:rPr>
        <w:t>&lt;&lt;CHART OMITTED&gt;&gt;</w:t>
      </w:r>
    </w:p>
    <w:p w14:paraId="49285B15" w14:textId="77777777" w:rsidR="006D4FF3" w:rsidRPr="00E62FCD" w:rsidRDefault="006D4FF3" w:rsidP="006D4FF3">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2C3B23D3" w14:textId="77777777" w:rsidR="006D4FF3" w:rsidRPr="00E62FCD" w:rsidRDefault="006D4FF3" w:rsidP="006D4FF3">
      <w:pPr>
        <w:rPr>
          <w:sz w:val="16"/>
        </w:rPr>
      </w:pPr>
      <w:r w:rsidRPr="00E62FCD">
        <w:rPr>
          <w:sz w:val="16"/>
        </w:rPr>
        <w:t xml:space="preserve">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w:t>
      </w:r>
      <w:r w:rsidRPr="00E62FCD">
        <w:rPr>
          <w:sz w:val="16"/>
        </w:rPr>
        <w:lastRenderedPageBreak/>
        <w:t>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73DA1E68" w14:textId="77777777" w:rsidR="006D4FF3" w:rsidRPr="00E62FCD" w:rsidRDefault="006D4FF3" w:rsidP="006D4FF3">
      <w:pPr>
        <w:rPr>
          <w:sz w:val="16"/>
        </w:rPr>
      </w:pPr>
      <w:r w:rsidRPr="00E62FCD">
        <w:rPr>
          <w:sz w:val="16"/>
        </w:rPr>
        <w:t>&lt;&lt;CHART OMITTED&gt;&gt;</w:t>
      </w:r>
    </w:p>
    <w:p w14:paraId="11CD63EF" w14:textId="77777777" w:rsidR="006D4FF3" w:rsidRPr="00E62FCD" w:rsidRDefault="006D4FF3" w:rsidP="006D4FF3">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0F7F8DE3" w14:textId="77777777" w:rsidR="006D4FF3" w:rsidRPr="00E6281D" w:rsidRDefault="006D4FF3" w:rsidP="006D4FF3">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2B72EA93" w14:textId="77777777" w:rsidR="006D4FF3" w:rsidRPr="00E62FCD" w:rsidRDefault="006D4FF3" w:rsidP="006D4FF3">
      <w:pPr>
        <w:rPr>
          <w:sz w:val="16"/>
        </w:rPr>
      </w:pPr>
      <w:r w:rsidRPr="00E62FCD">
        <w:rPr>
          <w:sz w:val="16"/>
        </w:rPr>
        <w:t>&lt;&lt;CHART OMITTED&gt;&gt;</w:t>
      </w:r>
    </w:p>
    <w:p w14:paraId="729DCA36" w14:textId="77777777" w:rsidR="006D4FF3" w:rsidRPr="00E62FCD" w:rsidRDefault="006D4FF3" w:rsidP="006D4FF3">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2A637E64" w14:textId="77777777" w:rsidR="006D4FF3" w:rsidRPr="00E62FCD" w:rsidRDefault="006D4FF3" w:rsidP="006D4FF3">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5FF2848F" w14:textId="7FA6612E" w:rsidR="006D4FF3" w:rsidRDefault="006D4FF3" w:rsidP="00CA3647">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6C6CE608" w14:textId="77777777" w:rsidR="00CA3647" w:rsidRDefault="00CA3647" w:rsidP="00CA3647">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28C1A35D" w14:textId="77777777" w:rsidR="00CA3647" w:rsidRPr="004A4F35" w:rsidRDefault="00CA3647" w:rsidP="00CA3647">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971E0A">
        <w:rPr>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27A4F456" w14:textId="77777777" w:rsidR="00CA3647" w:rsidRPr="004A4F35" w:rsidRDefault="00CA3647" w:rsidP="00CA3647">
      <w:pPr>
        <w:rPr>
          <w:u w:val="single"/>
        </w:rPr>
      </w:pPr>
      <w:r w:rsidRPr="004A4F35">
        <w:rPr>
          <w:u w:val="single"/>
        </w:rPr>
        <w:lastRenderedPageBreak/>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5"/>
    <w:p w14:paraId="7E3E6101" w14:textId="77777777" w:rsidR="00CA3647" w:rsidRPr="00443C66" w:rsidRDefault="00CA3647" w:rsidP="00CA3647">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3A1C546E" w14:textId="77777777" w:rsidR="00CA3647" w:rsidRPr="00E6281D" w:rsidRDefault="00CA3647" w:rsidP="00CA3647">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6BDFDD8B" w14:textId="77777777" w:rsidR="00CA3647" w:rsidRPr="00443C66" w:rsidRDefault="00CA3647" w:rsidP="00CA3647">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064318AF" w14:textId="77777777" w:rsidR="00CA3647" w:rsidRPr="00443C66" w:rsidRDefault="00CA3647" w:rsidP="00CA3647">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5716965D" w14:textId="77777777" w:rsidR="00CA3647" w:rsidRPr="004A4F35" w:rsidRDefault="00CA3647" w:rsidP="00CA3647">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18934EBF" w14:textId="77777777" w:rsidR="00CA3647" w:rsidRPr="00443C66" w:rsidRDefault="00CA3647" w:rsidP="00CA3647">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6640AA82" w14:textId="77777777" w:rsidR="00CA3647" w:rsidRPr="00443C66" w:rsidRDefault="00CA3647" w:rsidP="00CA3647">
      <w:pPr>
        <w:rPr>
          <w:sz w:val="16"/>
        </w:rPr>
      </w:pPr>
      <w:r w:rsidRPr="00B106EA">
        <w:rPr>
          <w:u w:val="single"/>
        </w:rPr>
        <w:lastRenderedPageBreak/>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59DA351C" w14:textId="77777777" w:rsidR="00CA3647" w:rsidRPr="00443C66" w:rsidRDefault="00CA3647" w:rsidP="00CA3647">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233464FD" w14:textId="77777777" w:rsidR="00CA3647" w:rsidRPr="00443C66" w:rsidRDefault="00CA3647" w:rsidP="00CA3647">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2C131461" w14:textId="77777777" w:rsidR="00CA3647" w:rsidRPr="00443C66" w:rsidRDefault="00CA3647" w:rsidP="00CA3647">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6"/>
    <w:p w14:paraId="7301983D" w14:textId="77777777" w:rsidR="00CA3647" w:rsidRPr="00443C66" w:rsidRDefault="00CA3647" w:rsidP="00CA3647">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1F3A558C" w14:textId="77777777" w:rsidR="00CA3647" w:rsidRPr="00443C66" w:rsidRDefault="00CA3647" w:rsidP="00CA3647">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5C66E5F2" w14:textId="2C348992" w:rsidR="006D4FF3" w:rsidRPr="006D4FF3" w:rsidRDefault="006D4FF3" w:rsidP="006D4FF3">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729050EC" w14:textId="77777777" w:rsidR="006D4FF3" w:rsidRDefault="006D4FF3" w:rsidP="006D4FF3">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w:t>
      </w:r>
      <w:r>
        <w:lastRenderedPageBreak/>
        <w:t xml:space="preserve">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257D7009" w14:textId="77777777" w:rsidR="006D4FF3" w:rsidRDefault="006D4FF3" w:rsidP="006D4FF3">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583FDE50" w14:textId="77777777" w:rsidR="006D4FF3" w:rsidRDefault="006D4FF3" w:rsidP="006D4FF3">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2540831F" w14:textId="77777777" w:rsidR="006D4FF3" w:rsidRDefault="006D4FF3" w:rsidP="006D4FF3">
      <w:pPr>
        <w:rPr>
          <w:sz w:val="16"/>
        </w:rPr>
      </w:pPr>
      <w:r>
        <w:rPr>
          <w:sz w:val="16"/>
        </w:rPr>
        <w:t>&lt;&lt;FIGURES OMITTED&gt;&gt;</w:t>
      </w:r>
    </w:p>
    <w:p w14:paraId="36F310DB" w14:textId="77777777" w:rsidR="006D4FF3" w:rsidRDefault="006D4FF3" w:rsidP="006D4FF3">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25DA7E2C" w14:textId="77777777" w:rsidR="006D4FF3" w:rsidRDefault="006D4FF3" w:rsidP="006D4FF3">
      <w:pPr>
        <w:rPr>
          <w:sz w:val="16"/>
        </w:rPr>
      </w:pPr>
      <w:r>
        <w:rPr>
          <w:sz w:val="16"/>
        </w:rPr>
        <w:t>&lt;&lt;FIGURES OMITTED&gt;&gt;</w:t>
      </w:r>
    </w:p>
    <w:p w14:paraId="4A2724F1" w14:textId="77777777" w:rsidR="006D4FF3" w:rsidRDefault="006D4FF3" w:rsidP="006D4FF3">
      <w:pPr>
        <w:rPr>
          <w:sz w:val="16"/>
        </w:rPr>
      </w:pPr>
      <w:r>
        <w:rPr>
          <w:sz w:val="16"/>
        </w:rPr>
        <w:t>&lt;&lt;TEXT CONDENSED, NONE OMITTED&gt;&gt;</w:t>
      </w:r>
    </w:p>
    <w:p w14:paraId="5AC10BEA" w14:textId="77777777" w:rsidR="006D4FF3" w:rsidRDefault="006D4FF3" w:rsidP="006D4FF3">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3AF2EC18" w14:textId="77777777" w:rsidR="006D4FF3" w:rsidRDefault="006D4FF3" w:rsidP="006D4FF3">
      <w:pPr>
        <w:rPr>
          <w:sz w:val="16"/>
        </w:rPr>
      </w:pPr>
      <w:r>
        <w:rPr>
          <w:sz w:val="16"/>
        </w:rPr>
        <w:t>&lt;&lt;PARAGRAPH INTEGRITY RESUMES&gt;&gt;</w:t>
      </w:r>
    </w:p>
    <w:p w14:paraId="145837A1" w14:textId="77777777" w:rsidR="006D4FF3" w:rsidRDefault="006D4FF3" w:rsidP="006D4FF3">
      <w:pPr>
        <w:rPr>
          <w:sz w:val="16"/>
        </w:rPr>
      </w:pPr>
      <w:r>
        <w:rPr>
          <w:sz w:val="16"/>
        </w:rPr>
        <w:t>Rise in conflict</w:t>
      </w:r>
    </w:p>
    <w:p w14:paraId="175AC5FA" w14:textId="77777777" w:rsidR="006D4FF3" w:rsidRDefault="006D4FF3" w:rsidP="006D4FF3">
      <w:pPr>
        <w:rPr>
          <w:sz w:val="16"/>
        </w:rPr>
      </w:pPr>
      <w:r>
        <w:rPr>
          <w:sz w:val="16"/>
        </w:rPr>
        <w:lastRenderedPageBreak/>
        <w:t>&lt;&lt;FIGURE OMITTED&gt;&gt;</w:t>
      </w:r>
    </w:p>
    <w:p w14:paraId="1069BAED" w14:textId="77777777" w:rsidR="006D4FF3" w:rsidRDefault="006D4FF3" w:rsidP="006D4FF3">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4334C4EE" w14:textId="77777777" w:rsidR="006D4FF3" w:rsidRDefault="006D4FF3" w:rsidP="006D4FF3">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5A73A617" w14:textId="77777777" w:rsidR="006D4FF3" w:rsidRDefault="006D4FF3" w:rsidP="006D4FF3">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21B7B313" w14:textId="77777777" w:rsidR="006D4FF3" w:rsidRDefault="006D4FF3" w:rsidP="006D4FF3">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1F5D96E7" w14:textId="77777777" w:rsidR="006D4FF3" w:rsidRDefault="006D4FF3" w:rsidP="006D4FF3">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6472DBD4" w14:textId="77777777" w:rsidR="006D4FF3" w:rsidRDefault="006D4FF3" w:rsidP="006D4FF3">
      <w:pPr>
        <w:rPr>
          <w:sz w:val="16"/>
        </w:rPr>
      </w:pPr>
      <w:r>
        <w:rPr>
          <w:sz w:val="16"/>
        </w:rPr>
        <w:t>&lt;&lt;FIGURE OMITTED&gt;&gt;</w:t>
      </w:r>
    </w:p>
    <w:p w14:paraId="256851E6" w14:textId="77777777" w:rsidR="006D4FF3" w:rsidRDefault="006D4FF3" w:rsidP="006D4FF3">
      <w:pPr>
        <w:rPr>
          <w:sz w:val="16"/>
        </w:rPr>
      </w:pPr>
      <w:r>
        <w:rPr>
          <w:sz w:val="16"/>
        </w:rPr>
        <w:t>High-stakes hotspots</w:t>
      </w:r>
    </w:p>
    <w:p w14:paraId="2E1A9E07" w14:textId="77777777" w:rsidR="006D4FF3" w:rsidRDefault="006D4FF3" w:rsidP="006D4FF3">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4E2D323B" w14:textId="77777777" w:rsidR="006D4FF3" w:rsidRDefault="006D4FF3" w:rsidP="006D4FF3">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36ECEA69" w14:textId="77777777" w:rsidR="006D4FF3" w:rsidRDefault="006D4FF3" w:rsidP="006D4FF3">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39E983FA" w14:textId="77777777" w:rsidR="006D4FF3" w:rsidRDefault="006D4FF3" w:rsidP="006D4FF3">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4E78F2C0" w14:textId="77777777" w:rsidR="006D4FF3" w:rsidRDefault="006D4FF3" w:rsidP="006D4FF3">
      <w:pPr>
        <w:rPr>
          <w:sz w:val="16"/>
        </w:rPr>
      </w:pPr>
      <w:r>
        <w:rPr>
          <w:sz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w:t>
      </w:r>
      <w:r>
        <w:rPr>
          <w:sz w:val="16"/>
        </w:rPr>
        <w:lastRenderedPageBreak/>
        <w:t>conflicts, avoiding the risk of overstretch.38 While there is no evidence to suggest that escalation is imminent, there remains a material possibility of accidental or intentional outbreak of hostilities, given heightened activity in the region.39</w:t>
      </w:r>
    </w:p>
    <w:p w14:paraId="11057CEE" w14:textId="77777777" w:rsidR="006D4FF3" w:rsidRDefault="006D4FF3" w:rsidP="006D4FF3">
      <w:pPr>
        <w:rPr>
          <w:sz w:val="16"/>
        </w:rPr>
      </w:pPr>
      <w:r>
        <w:rPr>
          <w:sz w:val="16"/>
        </w:rPr>
        <w:t>Conflict contagion</w:t>
      </w:r>
    </w:p>
    <w:p w14:paraId="1A966D63" w14:textId="77777777" w:rsidR="006D4FF3" w:rsidRDefault="006D4FF3" w:rsidP="006D4FF3">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17EF27EA" w14:textId="77777777" w:rsidR="006D4FF3" w:rsidRDefault="006D4FF3" w:rsidP="006D4FF3">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4CDAF148" w14:textId="77777777" w:rsidR="006D4FF3" w:rsidRDefault="006D4FF3" w:rsidP="006D4FF3">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sidRPr="00F80C64">
        <w:rPr>
          <w:rStyle w:val="Emphasis"/>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0667369E" w14:textId="77777777" w:rsidR="006D4FF3" w:rsidRDefault="006D4FF3" w:rsidP="006D4FF3">
      <w:pPr>
        <w:rPr>
          <w:sz w:val="16"/>
        </w:rPr>
      </w:pPr>
      <w:r>
        <w:rPr>
          <w:sz w:val="16"/>
        </w:rPr>
        <w:t>&lt;&lt;FIGURE OMITTED&gt;&gt;</w:t>
      </w:r>
    </w:p>
    <w:p w14:paraId="40A70E9C" w14:textId="77777777" w:rsidR="006D4FF3" w:rsidRDefault="006D4FF3" w:rsidP="006D4FF3">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63E84DE3" w14:textId="77777777" w:rsidR="006D4FF3" w:rsidRDefault="006D4FF3" w:rsidP="006D4FF3">
      <w:pPr>
        <w:rPr>
          <w:sz w:val="16"/>
        </w:rPr>
      </w:pPr>
      <w:r>
        <w:rPr>
          <w:sz w:val="16"/>
        </w:rPr>
        <w:t>North-South rift</w:t>
      </w:r>
    </w:p>
    <w:p w14:paraId="6200E7C9" w14:textId="77777777" w:rsidR="006D4FF3" w:rsidRDefault="006D4FF3" w:rsidP="006D4FF3">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57C9008E" w14:textId="77777777" w:rsidR="006D4FF3" w:rsidRDefault="006D4FF3" w:rsidP="006D4FF3">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55272F10" w14:textId="77777777" w:rsidR="006D4FF3" w:rsidRDefault="006D4FF3" w:rsidP="006D4FF3">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5B454CBB" w14:textId="77777777" w:rsidR="006D4FF3" w:rsidRDefault="006D4FF3" w:rsidP="006D4FF3">
      <w:pPr>
        <w:rPr>
          <w:sz w:val="16"/>
        </w:rPr>
      </w:pPr>
      <w:r>
        <w:rPr>
          <w:sz w:val="16"/>
        </w:rPr>
        <w:t>Economic uncertainty</w:t>
      </w:r>
    </w:p>
    <w:p w14:paraId="0C9D8C8F" w14:textId="77777777" w:rsidR="006D4FF3" w:rsidRDefault="006D4FF3" w:rsidP="006D4FF3">
      <w:pPr>
        <w:rPr>
          <w:sz w:val="16"/>
        </w:rPr>
      </w:pPr>
      <w:r>
        <w:rPr>
          <w:sz w:val="16"/>
        </w:rPr>
        <w:lastRenderedPageBreak/>
        <w:t>&lt;&lt;FIGURE OMITTED&gt;&gt;</w:t>
      </w:r>
    </w:p>
    <w:p w14:paraId="13260FA3" w14:textId="77777777" w:rsidR="006D4FF3" w:rsidRDefault="006D4FF3" w:rsidP="006D4FF3">
      <w:pPr>
        <w:rPr>
          <w:sz w:val="16"/>
        </w:rPr>
      </w:pPr>
      <w:r>
        <w:rPr>
          <w:sz w:val="16"/>
        </w:rPr>
        <w:t>The near-term outlook remains highly uncertain due to domestic factors in some of the world's largest markets as well as geopolitical developments.</w:t>
      </w:r>
    </w:p>
    <w:p w14:paraId="363290D8" w14:textId="77777777" w:rsidR="006D4FF3" w:rsidRDefault="006D4FF3" w:rsidP="006D4FF3">
      <w:pPr>
        <w:rPr>
          <w:sz w:val="16"/>
        </w:rPr>
      </w:pPr>
      <w:r>
        <w:rPr>
          <w:sz w:val="16"/>
        </w:rPr>
        <w:t>Continued supply-side pressures and demand uncertainty could contribute to persistent inflation and high interest rates.</w:t>
      </w:r>
    </w:p>
    <w:p w14:paraId="4CEB83E3" w14:textId="77777777" w:rsidR="006D4FF3" w:rsidRDefault="006D4FF3" w:rsidP="006D4FF3">
      <w:pPr>
        <w:rPr>
          <w:sz w:val="16"/>
        </w:rPr>
      </w:pPr>
      <w:r>
        <w:rPr>
          <w:sz w:val="16"/>
        </w:rPr>
        <w:t>Small- and medium-sized companies and heavily indebted countries will be particularly exposed to slowing growth amid elevated interest rates.</w:t>
      </w:r>
    </w:p>
    <w:p w14:paraId="022F7801" w14:textId="77777777" w:rsidR="006D4FF3" w:rsidRDefault="006D4FF3" w:rsidP="006D4FF3">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721B7E59" w14:textId="77777777" w:rsidR="006D4FF3" w:rsidRDefault="006D4FF3" w:rsidP="006D4FF3">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23CB212F" w14:textId="77777777" w:rsidR="006D4FF3" w:rsidRDefault="006D4FF3" w:rsidP="006D4FF3">
      <w:pPr>
        <w:rPr>
          <w:sz w:val="16"/>
        </w:rPr>
      </w:pPr>
      <w:r>
        <w:rPr>
          <w:sz w:val="16"/>
        </w:rPr>
        <w:t>&lt;&lt;FIGURE OMITTED&gt;&gt;</w:t>
      </w:r>
    </w:p>
    <w:p w14:paraId="42C4D46D" w14:textId="77777777" w:rsidR="006D4FF3" w:rsidRDefault="006D4FF3" w:rsidP="006D4FF3">
      <w:pPr>
        <w:rPr>
          <w:sz w:val="16"/>
        </w:rPr>
      </w:pPr>
      <w:r>
        <w:rPr>
          <w:sz w:val="16"/>
        </w:rPr>
        <w:t>&lt;&lt;TEXT CONDENSED, NONE OMITTED&gt;&gt;</w:t>
      </w:r>
    </w:p>
    <w:p w14:paraId="141636F6" w14:textId="77777777" w:rsidR="006D4FF3" w:rsidRDefault="006D4FF3" w:rsidP="006D4FF3">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3473B48" w14:textId="77777777" w:rsidR="006D4FF3" w:rsidRDefault="006D4FF3" w:rsidP="006D4FF3">
      <w:pPr>
        <w:rPr>
          <w:sz w:val="16"/>
        </w:rPr>
      </w:pPr>
      <w:r>
        <w:rPr>
          <w:sz w:val="16"/>
        </w:rPr>
        <w:t>&lt;&lt;PARAGRAPH INTEGRITY RESUMED&gt;&gt;</w:t>
      </w:r>
    </w:p>
    <w:p w14:paraId="4EBA10AC" w14:textId="77777777" w:rsidR="006D4FF3" w:rsidRDefault="006D4FF3" w:rsidP="006D4FF3">
      <w:pPr>
        <w:rPr>
          <w:sz w:val="16"/>
        </w:rPr>
      </w:pPr>
      <w:r>
        <w:rPr>
          <w:sz w:val="16"/>
        </w:rPr>
        <w:t>&lt;&lt;FIGURE OMITTED&gt;&gt;</w:t>
      </w:r>
    </w:p>
    <w:p w14:paraId="531E7651" w14:textId="77777777" w:rsidR="006D4FF3" w:rsidRDefault="006D4FF3" w:rsidP="006D4FF3">
      <w:pPr>
        <w:rPr>
          <w:sz w:val="16"/>
        </w:rPr>
      </w:pPr>
      <w:r>
        <w:rPr>
          <w:sz w:val="16"/>
        </w:rPr>
        <w:t>Looking ahead</w:t>
      </w:r>
    </w:p>
    <w:p w14:paraId="52ADE77A" w14:textId="77777777" w:rsidR="006D4FF3" w:rsidRDefault="006D4FF3" w:rsidP="006D4FF3">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74961C4B" w14:textId="77777777" w:rsidR="006D4FF3" w:rsidRDefault="006D4FF3" w:rsidP="006D4FF3">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3DC85571" w14:textId="77777777" w:rsidR="006D4FF3" w:rsidRDefault="006D4FF3" w:rsidP="006D4FF3">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xml:space="preserve">. A </w:t>
      </w:r>
      <w:r>
        <w:rPr>
          <w:sz w:val="16"/>
        </w:rPr>
        <w:lastRenderedPageBreak/>
        <w:t>multiplicity of futures are conceivable over the next decade. While the next chapter explores the most concerning potential outcomes, Chapter 3 explores how a more positive path can be shaped through acting today.</w:t>
      </w:r>
    </w:p>
    <w:p w14:paraId="4982B4FB" w14:textId="77777777" w:rsidR="006D4FF3" w:rsidRDefault="006D4FF3" w:rsidP="006D4FF3">
      <w:pPr>
        <w:rPr>
          <w:sz w:val="16"/>
        </w:rPr>
      </w:pPr>
      <w:r>
        <w:rPr>
          <w:sz w:val="16"/>
        </w:rPr>
        <w:t>&lt;&lt;ENDNOTES OMITTED&gt;&gt;</w:t>
      </w:r>
    </w:p>
    <w:p w14:paraId="3665CE5C" w14:textId="77777777" w:rsidR="006D4FF3" w:rsidRDefault="006D4FF3" w:rsidP="006D4FF3">
      <w:pPr>
        <w:rPr>
          <w:sz w:val="16"/>
        </w:rPr>
      </w:pPr>
      <w:r>
        <w:rPr>
          <w:sz w:val="16"/>
        </w:rPr>
        <w:t>Global Risks 2034: Over the limit</w:t>
      </w:r>
    </w:p>
    <w:p w14:paraId="7AAA7CB4" w14:textId="77777777" w:rsidR="006D4FF3" w:rsidRDefault="006D4FF3" w:rsidP="006D4FF3">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797F0B0F" w14:textId="77777777" w:rsidR="006D4FF3" w:rsidRDefault="006D4FF3" w:rsidP="006D4FF3">
      <w:pPr>
        <w:rPr>
          <w:sz w:val="16"/>
        </w:rPr>
      </w:pPr>
      <w:r>
        <w:rPr>
          <w:sz w:val="16"/>
        </w:rPr>
        <w:t>The world in 2034</w:t>
      </w:r>
    </w:p>
    <w:p w14:paraId="19D84074" w14:textId="77777777" w:rsidR="006D4FF3" w:rsidRDefault="006D4FF3" w:rsidP="006D4FF3">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182D5B50" w14:textId="77777777" w:rsidR="006D4FF3" w:rsidRDefault="006D4FF3" w:rsidP="006D4FF3">
      <w:pPr>
        <w:rPr>
          <w:sz w:val="16"/>
        </w:rPr>
      </w:pPr>
      <w:r>
        <w:rPr>
          <w:noProof/>
          <w:sz w:val="16"/>
        </w:rPr>
        <w:drawing>
          <wp:inline distT="0" distB="0" distL="0" distR="0" wp14:anchorId="13AC314D" wp14:editId="4FEC1F6D">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1F14D63E" w14:textId="77777777" w:rsidR="006D4FF3" w:rsidRDefault="006D4FF3" w:rsidP="006D4FF3">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7D6BDB9E" w14:textId="77777777" w:rsidR="006D4FF3" w:rsidRDefault="006D4FF3" w:rsidP="006D4FF3">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2DD52719" w14:textId="77777777" w:rsidR="006D4FF3" w:rsidRDefault="006D4FF3" w:rsidP="006D4FF3">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6549B6BB" w14:textId="77777777" w:rsidR="006D4FF3" w:rsidRDefault="006D4FF3" w:rsidP="006D4FF3">
      <w:pPr>
        <w:rPr>
          <w:sz w:val="16"/>
        </w:rPr>
      </w:pPr>
      <w:r>
        <w:rPr>
          <w:sz w:val="16"/>
        </w:rPr>
        <w:t>&lt;&lt;FIGURE OMITTED&gt;&gt;</w:t>
      </w:r>
    </w:p>
    <w:p w14:paraId="57F41D2B" w14:textId="77777777" w:rsidR="006D4FF3" w:rsidRDefault="006D4FF3" w:rsidP="006D4FF3">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4B0FD06A" w14:textId="77777777" w:rsidR="006D4FF3" w:rsidRDefault="006D4FF3" w:rsidP="006D4FF3">
      <w:pPr>
        <w:rPr>
          <w:sz w:val="16"/>
        </w:rPr>
      </w:pPr>
      <w:r>
        <w:rPr>
          <w:sz w:val="16"/>
        </w:rPr>
        <w:lastRenderedPageBreak/>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38BB4B86" w14:textId="77777777" w:rsidR="006D4FF3" w:rsidRDefault="006D4FF3" w:rsidP="006D4FF3">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044D256E" w14:textId="77777777" w:rsidR="006D4FF3" w:rsidRDefault="006D4FF3" w:rsidP="006D4FF3">
      <w:pPr>
        <w:rPr>
          <w:sz w:val="16"/>
        </w:rPr>
      </w:pPr>
      <w:r>
        <w:rPr>
          <w:sz w:val="16"/>
        </w:rPr>
        <w:t>&lt;&lt;FIGURE OMITTED&gt;&gt;</w:t>
      </w:r>
    </w:p>
    <w:p w14:paraId="1EA1A6F5" w14:textId="77777777" w:rsidR="006D4FF3" w:rsidRDefault="006D4FF3" w:rsidP="006D4FF3">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3A8ECF1C" w14:textId="77777777" w:rsidR="006D4FF3" w:rsidRPr="00B64656" w:rsidRDefault="006D4FF3" w:rsidP="006D4FF3">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21AE9279" w14:textId="3613ACD9" w:rsidR="00CA3647" w:rsidRPr="00CE24F8" w:rsidRDefault="006D4FF3" w:rsidP="00CA3647">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4135E581" w14:textId="77777777" w:rsidR="00CA3647" w:rsidRPr="00CE24F8" w:rsidRDefault="00CA3647" w:rsidP="00CA3647">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4BB24C85" w14:textId="77777777" w:rsidR="00CA3647" w:rsidRPr="00137976" w:rsidRDefault="00CA3647" w:rsidP="00CA3647">
      <w:pPr>
        <w:rPr>
          <w:sz w:val="16"/>
        </w:rPr>
      </w:pPr>
      <w:r w:rsidRPr="00137976">
        <w:rPr>
          <w:sz w:val="16"/>
        </w:rPr>
        <w:t>1. Introduction: from perfect storms to polycrises</w:t>
      </w:r>
    </w:p>
    <w:p w14:paraId="122E6F2C" w14:textId="77777777" w:rsidR="00CA3647" w:rsidRPr="002E40C3" w:rsidRDefault="00CA3647" w:rsidP="00CA3647">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1A6BB132" w14:textId="77777777" w:rsidR="00CA3647" w:rsidRDefault="00CA3647" w:rsidP="00CA3647">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xml:space="preserve">. </w:t>
      </w:r>
      <w:r w:rsidRPr="002E40C3">
        <w:rPr>
          <w:u w:val="single"/>
        </w:rPr>
        <w:lastRenderedPageBreak/>
        <w:t>These leaders seem to intuit that the world’s conjoined crises must be understood and addressed as a whole.</w:t>
      </w:r>
    </w:p>
    <w:p w14:paraId="70456EE9" w14:textId="7E4AEDBF" w:rsidR="006A39AD" w:rsidRPr="006A39AD" w:rsidRDefault="006A39AD" w:rsidP="006A39AD">
      <w:r>
        <w:t>&lt;&lt;TEXT CONDENSED, NONE OMITTED&gt;&gt;</w:t>
      </w:r>
    </w:p>
    <w:p w14:paraId="5AF474B3" w14:textId="6C075F14" w:rsidR="00CA3647" w:rsidRDefault="00CA3647" w:rsidP="006A39AD">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w:t>
      </w:r>
      <w:r w:rsidR="006A39AD" w:rsidRPr="006A39AD">
        <w:rPr>
          <w:sz w:val="8"/>
          <w:szCs w:val="8"/>
        </w:rPr>
        <w:t xml:space="preserve"> </w:t>
      </w:r>
      <w:r w:rsidRPr="006A39AD">
        <w:rPr>
          <w:sz w:val="8"/>
          <w:szCs w:val="8"/>
        </w:rPr>
        <w:t>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w:t>
      </w:r>
      <w:r w:rsidR="006A39AD" w:rsidRPr="006A39AD">
        <w:rPr>
          <w:sz w:val="8"/>
          <w:szCs w:val="8"/>
        </w:rPr>
        <w:t xml:space="preserve"> </w:t>
      </w:r>
      <w:r w:rsidRPr="006A39AD">
        <w:rPr>
          <w:sz w:val="8"/>
          <w:szCs w:val="8"/>
        </w:rPr>
        <w:t>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w:t>
      </w:r>
      <w:r w:rsidR="006A39AD" w:rsidRPr="006A39AD">
        <w:rPr>
          <w:sz w:val="8"/>
          <w:szCs w:val="8"/>
        </w:rPr>
        <w:t xml:space="preserve"> </w:t>
      </w:r>
      <w:r w:rsidRPr="006A39AD">
        <w:rPr>
          <w:sz w:val="8"/>
          <w:szCs w:val="8"/>
        </w:rPr>
        <w:t>2. What is a (global) polycrisis?</w:t>
      </w:r>
      <w:r w:rsidR="006A39AD" w:rsidRPr="006A39AD">
        <w:rPr>
          <w:sz w:val="8"/>
          <w:szCs w:val="8"/>
        </w:rPr>
        <w:t xml:space="preserve"> </w:t>
      </w:r>
      <w:r w:rsidRPr="006A39AD">
        <w:rPr>
          <w:sz w:val="8"/>
          <w:szCs w:val="8"/>
        </w:rPr>
        <w:t>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w:t>
      </w:r>
      <w:r w:rsidR="006A39AD" w:rsidRPr="006A39AD">
        <w:rPr>
          <w:sz w:val="8"/>
          <w:szCs w:val="8"/>
        </w:rPr>
        <w:t xml:space="preserve"> </w:t>
      </w:r>
      <w:r w:rsidRPr="006A39AD">
        <w:rPr>
          <w:sz w:val="8"/>
          <w:szCs w:val="8"/>
        </w:rPr>
        <w:t>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w:t>
      </w:r>
      <w:r w:rsidR="006A39AD" w:rsidRPr="006A39AD">
        <w:rPr>
          <w:sz w:val="8"/>
          <w:szCs w:val="8"/>
        </w:rPr>
        <w:t xml:space="preserve"> </w:t>
      </w:r>
      <w:r w:rsidRPr="006A39AD">
        <w:rPr>
          <w:sz w:val="8"/>
          <w:szCs w:val="8"/>
        </w:rPr>
        <w:t>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w:t>
      </w:r>
      <w:r w:rsidR="006A39AD" w:rsidRPr="006A39AD">
        <w:rPr>
          <w:sz w:val="8"/>
          <w:szCs w:val="8"/>
        </w:rPr>
        <w:t xml:space="preserve"> </w:t>
      </w:r>
      <w:r w:rsidRPr="006A39AD">
        <w:rPr>
          <w:sz w:val="8"/>
          <w:szCs w:val="8"/>
        </w:rPr>
        <w:t>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w:t>
      </w:r>
      <w:r w:rsidR="006A39AD" w:rsidRPr="006A39AD">
        <w:rPr>
          <w:sz w:val="8"/>
          <w:szCs w:val="8"/>
        </w:rPr>
        <w:t xml:space="preserve"> </w:t>
      </w:r>
      <w:r w:rsidRPr="006A39AD">
        <w:rPr>
          <w:sz w:val="8"/>
          <w:szCs w:val="8"/>
        </w:rPr>
        <w:t>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w:t>
      </w:r>
      <w:r w:rsidR="006A39AD" w:rsidRPr="006A39AD">
        <w:rPr>
          <w:sz w:val="8"/>
          <w:szCs w:val="8"/>
        </w:rPr>
        <w:t xml:space="preserve"> </w:t>
      </w:r>
      <w:r w:rsidRPr="006A39AD">
        <w:rPr>
          <w:sz w:val="8"/>
          <w:szCs w:val="8"/>
        </w:rPr>
        <w:t>We define a crisis as a sudden (non-linear) event or series of events that significantly harms, in a relatively short period of time, the wellbeing of a large number of people (Homer-Dixon et al., 2015).i</w:t>
      </w:r>
      <w:r w:rsidR="006A39AD" w:rsidRPr="006A39AD">
        <w:rPr>
          <w:sz w:val="8"/>
          <w:szCs w:val="8"/>
        </w:rPr>
        <w:t xml:space="preserve"> </w:t>
      </w:r>
      <w:r w:rsidRPr="006A39AD">
        <w:rPr>
          <w:sz w:val="8"/>
          <w:szCs w:val="8"/>
        </w:rPr>
        <w:t>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w:t>
      </w:r>
      <w:r w:rsidR="006A39AD" w:rsidRPr="006A39AD">
        <w:rPr>
          <w:sz w:val="8"/>
          <w:szCs w:val="8"/>
        </w:rPr>
        <w:t xml:space="preserve"> </w:t>
      </w:r>
      <w:r w:rsidRPr="006A39AD">
        <w:rPr>
          <w:sz w:val="8"/>
          <w:szCs w:val="8"/>
        </w:rPr>
        <w:t>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w:t>
      </w:r>
      <w:r w:rsidR="006A39AD" w:rsidRPr="006A39AD">
        <w:rPr>
          <w:sz w:val="8"/>
          <w:szCs w:val="8"/>
        </w:rPr>
        <w:t xml:space="preserve"> </w:t>
      </w:r>
      <w:r w:rsidRPr="006A39AD">
        <w:rPr>
          <w:sz w:val="8"/>
          <w:szCs w:val="8"/>
        </w:rPr>
        <w:t>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w:t>
      </w:r>
      <w:r w:rsidR="006A39AD" w:rsidRPr="006A39AD">
        <w:rPr>
          <w:sz w:val="8"/>
          <w:szCs w:val="8"/>
        </w:rPr>
        <w:t xml:space="preserve"> </w:t>
      </w:r>
      <w:r w:rsidRPr="006A39AD">
        <w:rPr>
          <w:sz w:val="8"/>
          <w:szCs w:val="8"/>
        </w:rPr>
        <w:t>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w:t>
      </w:r>
      <w:r w:rsidR="006A39AD" w:rsidRPr="006A39AD">
        <w:rPr>
          <w:sz w:val="8"/>
          <w:szCs w:val="8"/>
        </w:rPr>
        <w:t xml:space="preserve"> </w:t>
      </w:r>
      <w:r w:rsidRPr="006A39AD">
        <w:rPr>
          <w:sz w:val="8"/>
          <w:szCs w:val="8"/>
        </w:rPr>
        <w:t>(1) Intra-systemic impact: A disruption that affects one part or area of a single system quickly spreads to disturb the entire system (via multiple, ramifying chains of cause and effect, or some form of contagion, through the system’s causal network).</w:t>
      </w:r>
      <w:r w:rsidR="006A39AD" w:rsidRPr="006A39AD">
        <w:rPr>
          <w:sz w:val="8"/>
          <w:szCs w:val="8"/>
        </w:rPr>
        <w:t xml:space="preserve"> </w:t>
      </w:r>
      <w:r w:rsidRPr="006A39AD">
        <w:rPr>
          <w:sz w:val="8"/>
          <w:szCs w:val="8"/>
        </w:rPr>
        <w:t>(2) Inter-systemic impact: The disruption of the initial system may spill outside that system’s boundaries to disrupt other systems.</w:t>
      </w:r>
      <w:r w:rsidR="006A39AD" w:rsidRPr="006A39AD">
        <w:rPr>
          <w:sz w:val="8"/>
          <w:szCs w:val="8"/>
        </w:rPr>
        <w:t xml:space="preserve"> </w:t>
      </w:r>
      <w:r w:rsidRPr="006A39AD">
        <w:rPr>
          <w:sz w:val="8"/>
          <w:szCs w:val="8"/>
        </w:rPr>
        <w:t>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w:t>
      </w:r>
      <w:r w:rsidR="006A39AD" w:rsidRPr="006A39AD">
        <w:rPr>
          <w:sz w:val="8"/>
          <w:szCs w:val="8"/>
        </w:rPr>
        <w:t xml:space="preserve"> </w:t>
      </w:r>
      <w:r w:rsidRPr="006A39AD">
        <w:rPr>
          <w:sz w:val="8"/>
          <w:szCs w:val="8"/>
        </w:rPr>
        <w:t>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w:t>
      </w:r>
      <w:r w:rsidR="006A39AD" w:rsidRPr="006A39AD">
        <w:rPr>
          <w:sz w:val="8"/>
          <w:szCs w:val="8"/>
        </w:rPr>
        <w:t xml:space="preserve"> &lt;&lt;</w:t>
      </w:r>
      <w:r w:rsidRPr="006A39AD">
        <w:rPr>
          <w:sz w:val="8"/>
          <w:szCs w:val="8"/>
        </w:rPr>
        <w:t>FIGURE OMITTED</w:t>
      </w:r>
      <w:r w:rsidR="006A39AD" w:rsidRPr="006A39AD">
        <w:rPr>
          <w:sz w:val="8"/>
          <w:szCs w:val="8"/>
        </w:rPr>
        <w:t xml:space="preserve">&gt;&gt; </w:t>
      </w:r>
      <w:r w:rsidRPr="006A39AD">
        <w:rPr>
          <w:sz w:val="8"/>
          <w:szCs w:val="8"/>
        </w:rPr>
        <w:t>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w:t>
      </w:r>
      <w:r w:rsidR="006A39AD" w:rsidRPr="006A39AD">
        <w:rPr>
          <w:sz w:val="8"/>
          <w:szCs w:val="8"/>
        </w:rPr>
        <w:t xml:space="preserve"> </w:t>
      </w:r>
      <w:r w:rsidRPr="006A39AD">
        <w:rPr>
          <w:sz w:val="8"/>
          <w:szCs w:val="8"/>
        </w:rPr>
        <w:t>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w:t>
      </w:r>
      <w:r w:rsidR="006A39AD" w:rsidRPr="006A39AD">
        <w:rPr>
          <w:sz w:val="8"/>
          <w:szCs w:val="8"/>
        </w:rPr>
        <w:t xml:space="preserve"> &lt;&lt;BOXES OMITTED&gt;&gt; </w:t>
      </w:r>
      <w:r w:rsidRPr="006A39AD">
        <w:rPr>
          <w:sz w:val="8"/>
          <w:szCs w:val="8"/>
        </w:rPr>
        <w:t>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w:t>
      </w:r>
      <w:r w:rsidR="006A39AD" w:rsidRPr="006A39AD">
        <w:rPr>
          <w:sz w:val="8"/>
          <w:szCs w:val="8"/>
        </w:rPr>
        <w:t xml:space="preserve"> </w:t>
      </w:r>
      <w:r w:rsidRPr="006A39AD">
        <w:rPr>
          <w:sz w:val="8"/>
          <w:szCs w:val="8"/>
        </w:rPr>
        <w:t>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w:t>
      </w:r>
      <w:r w:rsidR="006A39AD" w:rsidRPr="006A39AD">
        <w:rPr>
          <w:sz w:val="8"/>
          <w:szCs w:val="8"/>
        </w:rPr>
        <w:t xml:space="preserve"> </w:t>
      </w:r>
      <w:r w:rsidRPr="006A39AD">
        <w:rPr>
          <w:sz w:val="8"/>
          <w:szCs w:val="8"/>
        </w:rPr>
        <w:t>3. Are we in a global polycrisis?</w:t>
      </w:r>
      <w:r w:rsidR="006A39AD" w:rsidRPr="006A39AD">
        <w:rPr>
          <w:sz w:val="8"/>
          <w:szCs w:val="8"/>
        </w:rPr>
        <w:t xml:space="preserve"> </w:t>
      </w:r>
      <w:r w:rsidRPr="006A39AD">
        <w:rPr>
          <w:sz w:val="8"/>
          <w:szCs w:val="8"/>
        </w:rPr>
        <w:t>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711CC7E2" w14:textId="271CC257" w:rsidR="006A39AD" w:rsidRPr="006A39AD" w:rsidRDefault="006A39AD" w:rsidP="006A39AD">
      <w:r>
        <w:t>&lt;&lt;PARAGRAPH INTEGRITY RESUMES&gt;&gt;</w:t>
      </w:r>
    </w:p>
    <w:p w14:paraId="6F2DEF6F" w14:textId="77777777" w:rsidR="00CA3647" w:rsidRPr="008F3423" w:rsidRDefault="00CA3647" w:rsidP="00CA3647">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5047718E" w14:textId="77777777" w:rsidR="00CA3647" w:rsidRPr="004F37ED" w:rsidRDefault="00CA3647" w:rsidP="00CA3647">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5FDC34B8" w14:textId="77777777" w:rsidR="00CA3647" w:rsidRPr="008F3423" w:rsidRDefault="00CA3647" w:rsidP="00CA3647">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in a powerful positive feedback</w:t>
      </w:r>
      <w:r w:rsidRPr="005A6BB3">
        <w:rPr>
          <w:b/>
          <w:bCs/>
          <w:u w:val="single"/>
        </w:rPr>
        <w:t>.</w:t>
      </w:r>
    </w:p>
    <w:p w14:paraId="1DDF5269" w14:textId="77777777" w:rsidR="00CA3647" w:rsidRPr="004F37ED" w:rsidRDefault="00CA3647" w:rsidP="00CA3647">
      <w:pPr>
        <w:rPr>
          <w:sz w:val="16"/>
        </w:rPr>
      </w:pPr>
      <w:r w:rsidRPr="004F37ED">
        <w:rPr>
          <w:sz w:val="16"/>
        </w:rPr>
        <w:lastRenderedPageBreak/>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1B693846" w14:textId="77777777" w:rsidR="00CA3647" w:rsidRPr="004F37ED" w:rsidRDefault="00CA3647" w:rsidP="00CA3647">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2EA09CC3" w14:textId="77777777" w:rsidR="00CA3647" w:rsidRPr="008F3423" w:rsidRDefault="00CA3647" w:rsidP="00CA3647">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62AABBAE" w14:textId="77777777" w:rsidR="00CA3647" w:rsidRPr="004F37ED" w:rsidRDefault="00CA3647" w:rsidP="00CA3647">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4AEEF00E" w14:textId="77777777" w:rsidR="00CA3647" w:rsidRPr="004F37ED" w:rsidRDefault="00CA3647" w:rsidP="00CA3647">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4B7C2DDD" w14:textId="77777777" w:rsidR="00CA3647" w:rsidRDefault="00CA3647" w:rsidP="00CA3647">
      <w:r>
        <w:t xml:space="preserve"> </w:t>
      </w:r>
      <w:r w:rsidRPr="00CE24F8">
        <w:rPr>
          <w:noProof/>
        </w:rPr>
        <w:drawing>
          <wp:inline distT="0" distB="0" distL="0" distR="0" wp14:anchorId="1044017A" wp14:editId="1BF95A39">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75F85CE3" w14:textId="77777777" w:rsidR="00CA3647" w:rsidRPr="004F37ED" w:rsidRDefault="00CA3647" w:rsidP="00CA3647">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541055FE" w14:textId="77777777" w:rsidR="00CA3647" w:rsidRDefault="00CA3647" w:rsidP="00CA3647">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6646D6B0" w14:textId="67892A41" w:rsidR="006A39AD" w:rsidRPr="004F37ED" w:rsidRDefault="006A39AD" w:rsidP="006A39AD">
      <w:r>
        <w:lastRenderedPageBreak/>
        <w:t>&lt;&lt;TEXT CONDENSED, NONE OMITTED&gt;&gt;</w:t>
      </w:r>
    </w:p>
    <w:p w14:paraId="2BFBDB84" w14:textId="7DCDBF71" w:rsidR="00CA3647" w:rsidRDefault="006A39AD" w:rsidP="00CA3647">
      <w:pPr>
        <w:rPr>
          <w:sz w:val="12"/>
        </w:rPr>
      </w:pPr>
      <w:r w:rsidRPr="006A39AD">
        <w:rPr>
          <w:sz w:val="12"/>
          <w:szCs w:val="10"/>
        </w:rPr>
        <w:t xml:space="preserve">&lt;&lt;FIGURE OMITTED&gt;&gt; </w:t>
      </w:r>
      <w:r w:rsidR="00CA3647" w:rsidRPr="006A39AD">
        <w:rPr>
          <w:sz w:val="12"/>
        </w:rPr>
        <w:t>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w:t>
      </w:r>
      <w:r w:rsidRPr="006A39AD">
        <w:rPr>
          <w:sz w:val="12"/>
        </w:rPr>
        <w:t xml:space="preserve"> </w:t>
      </w:r>
      <w:r w:rsidR="00CA3647" w:rsidRPr="006A39AD">
        <w:rPr>
          <w:sz w:val="12"/>
        </w:rPr>
        <w:t>4. The causal mechanisms of crisis entanglement</w:t>
      </w:r>
      <w:r w:rsidRPr="006A39AD">
        <w:rPr>
          <w:sz w:val="12"/>
        </w:rPr>
        <w:t xml:space="preserve"> </w:t>
      </w:r>
      <w:r w:rsidR="00CA3647" w:rsidRPr="006A39AD">
        <w:rPr>
          <w:sz w:val="12"/>
        </w:rPr>
        <w:t>‘Synchronization’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w:t>
      </w:r>
      <w:r w:rsidRPr="006A39AD">
        <w:rPr>
          <w:sz w:val="12"/>
        </w:rPr>
        <w:t xml:space="preserve"> </w:t>
      </w:r>
      <w:r w:rsidR="00CA3647" w:rsidRPr="006A39AD">
        <w:rPr>
          <w:sz w:val="12"/>
        </w:rPr>
        <w:t>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w:t>
      </w:r>
      <w:r w:rsidRPr="006A39AD">
        <w:rPr>
          <w:sz w:val="12"/>
        </w:rPr>
        <w:t xml:space="preserve"> </w:t>
      </w:r>
      <w:r w:rsidR="00CA3647" w:rsidRPr="006A39AD">
        <w:rPr>
          <w:sz w:val="12"/>
        </w:rPr>
        <w:t>4.1 The basic model: crisis in a single system</w:t>
      </w:r>
      <w:r w:rsidRPr="006A39AD">
        <w:rPr>
          <w:sz w:val="12"/>
        </w:rPr>
        <w:t xml:space="preserve"> </w:t>
      </w:r>
      <w:r w:rsidR="00CA3647" w:rsidRPr="006A39AD">
        <w:rPr>
          <w:sz w:val="12"/>
        </w:rPr>
        <w:t>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w:t>
      </w:r>
      <w:r w:rsidRPr="006A39AD">
        <w:rPr>
          <w:sz w:val="12"/>
        </w:rPr>
        <w:t xml:space="preserve"> </w:t>
      </w:r>
      <w:r w:rsidRPr="006A39AD">
        <w:rPr>
          <w:sz w:val="12"/>
          <w:szCs w:val="10"/>
        </w:rPr>
        <w:t xml:space="preserve">&lt;&lt;FIGURE OMITTED&gt;&gt; </w:t>
      </w:r>
      <w:r w:rsidR="00CA3647"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w:t>
      </w:r>
      <w:r w:rsidRPr="006A39AD">
        <w:rPr>
          <w:sz w:val="12"/>
        </w:rPr>
        <w:t xml:space="preserve"> </w:t>
      </w:r>
      <w:r w:rsidR="00CA3647" w:rsidRPr="006A39AD">
        <w:rPr>
          <w:sz w:val="12"/>
        </w:rPr>
        <w:t>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w:t>
      </w:r>
      <w:r w:rsidRPr="006A39AD">
        <w:rPr>
          <w:sz w:val="12"/>
        </w:rPr>
        <w:t xml:space="preserve"> </w:t>
      </w:r>
      <w:r w:rsidR="00CA3647" w:rsidRPr="006A39AD">
        <w:rPr>
          <w:sz w:val="12"/>
        </w:rPr>
        <w:t>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w:t>
      </w:r>
      <w:r w:rsidRPr="006A39AD">
        <w:rPr>
          <w:sz w:val="12"/>
        </w:rPr>
        <w:t xml:space="preserve"> </w:t>
      </w:r>
      <w:r w:rsidR="00CA3647" w:rsidRPr="006A39AD">
        <w:rPr>
          <w:sz w:val="12"/>
        </w:rPr>
        <w:t>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w:t>
      </w:r>
      <w:r w:rsidRPr="006A39AD">
        <w:rPr>
          <w:sz w:val="12"/>
        </w:rPr>
        <w:t xml:space="preserve"> </w:t>
      </w:r>
      <w:r w:rsidR="00CA3647" w:rsidRPr="006A39AD">
        <w:rPr>
          <w:sz w:val="12"/>
        </w:rPr>
        <w:t>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w:t>
      </w:r>
      <w:r w:rsidRPr="006A39AD">
        <w:rPr>
          <w:sz w:val="12"/>
        </w:rPr>
        <w:t xml:space="preserve"> </w:t>
      </w:r>
      <w:r w:rsidR="00CA3647" w:rsidRPr="006A39AD">
        <w:rPr>
          <w:sz w:val="12"/>
        </w:rPr>
        <w:t>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w:t>
      </w:r>
      <w:r w:rsidRPr="006A39AD">
        <w:rPr>
          <w:sz w:val="12"/>
        </w:rPr>
        <w:t xml:space="preserve"> </w:t>
      </w:r>
      <w:r w:rsidR="00CA3647" w:rsidRPr="006A39AD">
        <w:rPr>
          <w:sz w:val="12"/>
        </w:rPr>
        <w:t>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129FA924" w14:textId="253D0EAA" w:rsidR="006A39AD" w:rsidRPr="006A39AD" w:rsidRDefault="006A39AD" w:rsidP="006A39AD">
      <w:r>
        <w:t>&lt;&lt;PARAGRAPH INTEGRITY RESUMES&gt;&gt;</w:t>
      </w:r>
    </w:p>
    <w:p w14:paraId="78211392" w14:textId="77777777" w:rsidR="00CA3647" w:rsidRDefault="00CA3647" w:rsidP="00CA3647">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24F60244" w14:textId="54334015" w:rsidR="006A39AD" w:rsidRPr="004F37ED" w:rsidRDefault="006A39AD" w:rsidP="006A39AD">
      <w:r>
        <w:t>&lt;&lt;TEXT CONDENSED, NONE OMITTED&gt;&gt;</w:t>
      </w:r>
    </w:p>
    <w:p w14:paraId="60011BEC" w14:textId="69333514" w:rsidR="00CA3647" w:rsidRDefault="00CA3647" w:rsidP="006A39AD">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w:t>
      </w:r>
      <w:r w:rsidR="006A39AD" w:rsidRPr="006A39AD">
        <w:rPr>
          <w:sz w:val="8"/>
          <w:szCs w:val="8"/>
        </w:rPr>
        <w:t xml:space="preserve"> &lt;&lt;FIGURE OMITTED&gt;&gt; </w:t>
      </w:r>
      <w:r w:rsidRPr="006A39AD">
        <w:rPr>
          <w:sz w:val="8"/>
          <w:szCs w:val="8"/>
        </w:rPr>
        <w:t>4.2 Crisis interaction between multiple systems</w:t>
      </w:r>
      <w:r w:rsidR="006A39AD" w:rsidRPr="006A39AD">
        <w:rPr>
          <w:sz w:val="8"/>
          <w:szCs w:val="8"/>
        </w:rPr>
        <w:t xml:space="preserve"> </w:t>
      </w:r>
      <w:r w:rsidRPr="006A39AD">
        <w:rPr>
          <w:sz w:val="8"/>
          <w:szCs w:val="8"/>
        </w:rPr>
        <w:t>A global polycrisis, however, is characterized by relationships between systems. In Figure 6, we show how the elements of our basic model (stresses, triggers, and crises) can interact among multiple systems.</w:t>
      </w:r>
      <w:r w:rsidR="006A39AD" w:rsidRPr="006A39AD">
        <w:rPr>
          <w:sz w:val="8"/>
          <w:szCs w:val="8"/>
        </w:rPr>
        <w:t xml:space="preserve"> &lt;&lt;FIGURE OMITTED&gt;&gt; </w:t>
      </w:r>
      <w:r w:rsidRPr="006A39AD">
        <w:rPr>
          <w:sz w:val="8"/>
          <w:szCs w:val="8"/>
        </w:rPr>
        <w:t>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w:t>
      </w:r>
      <w:r w:rsidR="006A39AD" w:rsidRPr="006A39AD">
        <w:rPr>
          <w:sz w:val="8"/>
          <w:szCs w:val="8"/>
        </w:rPr>
        <w:t xml:space="preserve"> </w:t>
      </w:r>
      <w:r w:rsidRPr="006A39AD">
        <w:rPr>
          <w:sz w:val="8"/>
          <w:szCs w:val="8"/>
        </w:rPr>
        <w:t>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w:t>
      </w:r>
      <w:r w:rsidR="006A39AD" w:rsidRPr="006A39AD">
        <w:rPr>
          <w:sz w:val="8"/>
          <w:szCs w:val="8"/>
        </w:rPr>
        <w:t xml:space="preserve"> </w:t>
      </w:r>
      <w:r w:rsidRPr="006A39AD">
        <w:rPr>
          <w:sz w:val="8"/>
          <w:szCs w:val="8"/>
        </w:rPr>
        <w:t>Rocha et al. (Reference Rocha, Peterson, Bodin and Levin2018) compare the thirty ecosystem critical transitions mapped in the Regime Shifts DatabaseFootnotex and identify three broad types of causal relationships between them:Footnotexi</w:t>
      </w:r>
      <w:r w:rsidR="006A39AD" w:rsidRPr="006A39AD">
        <w:rPr>
          <w:sz w:val="8"/>
          <w:szCs w:val="8"/>
        </w:rPr>
        <w:t xml:space="preserve"> </w:t>
      </w:r>
      <w:r w:rsidRPr="006A39AD">
        <w:rPr>
          <w:sz w:val="8"/>
          <w:szCs w:val="8"/>
        </w:rPr>
        <w:t>• Common stresses: A common stress may weaken the resilience of multiple systems, or the stresses affecting one system may interact with stresses in another, as depicted in Figure 6a.</w:t>
      </w:r>
      <w:r w:rsidR="006A39AD" w:rsidRPr="006A39AD">
        <w:rPr>
          <w:sz w:val="8"/>
          <w:szCs w:val="8"/>
        </w:rPr>
        <w:t xml:space="preserve"> </w:t>
      </w:r>
      <w:r w:rsidRPr="006A39AD">
        <w:rPr>
          <w:sz w:val="8"/>
          <w:szCs w:val="8"/>
        </w:rPr>
        <w:t>• Domino effects: A crisis in one system may affect the stresses in another system, cause a triggering event that pushes another system into crisis, or reshape a crisis in another system, as depicted in Figures 6e and 6f. Domino effects operate in temporal sequence.</w:t>
      </w:r>
      <w:r w:rsidR="006A39AD" w:rsidRPr="006A39AD">
        <w:rPr>
          <w:sz w:val="8"/>
          <w:szCs w:val="8"/>
        </w:rPr>
        <w:t xml:space="preserve"> </w:t>
      </w:r>
      <w:r w:rsidRPr="006A39AD">
        <w:rPr>
          <w:sz w:val="8"/>
          <w:szCs w:val="8"/>
        </w:rPr>
        <w:t>•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w:t>
      </w:r>
      <w:r w:rsidR="006A39AD" w:rsidRPr="006A39AD">
        <w:rPr>
          <w:sz w:val="8"/>
          <w:szCs w:val="8"/>
        </w:rPr>
        <w:t xml:space="preserve"> &lt;&lt;FIGURE OMITTED&gt;&gt; </w:t>
      </w:r>
      <w:r w:rsidRPr="006A39AD">
        <w:rPr>
          <w:sz w:val="8"/>
          <w:szCs w:val="8"/>
        </w:rPr>
        <w:t>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w:t>
      </w:r>
      <w:r w:rsidR="006A39AD" w:rsidRPr="006A39AD">
        <w:rPr>
          <w:sz w:val="8"/>
          <w:szCs w:val="8"/>
        </w:rPr>
        <w:t xml:space="preserve"> </w:t>
      </w:r>
      <w:r w:rsidRPr="006A39AD">
        <w:rPr>
          <w:sz w:val="8"/>
          <w:szCs w:val="8"/>
        </w:rPr>
        <w:t>4.3 Common stresses and systemic synchronization</w:t>
      </w:r>
      <w:r w:rsidR="006A39AD" w:rsidRPr="006A39AD">
        <w:rPr>
          <w:sz w:val="8"/>
          <w:szCs w:val="8"/>
        </w:rPr>
        <w:t xml:space="preserve"> </w:t>
      </w:r>
      <w:r w:rsidRPr="006A39AD">
        <w:rPr>
          <w:sz w:val="8"/>
          <w:szCs w:val="8"/>
        </w:rPr>
        <w:t>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w:t>
      </w:r>
      <w:r w:rsidR="006A39AD" w:rsidRPr="006A39AD">
        <w:rPr>
          <w:sz w:val="8"/>
          <w:szCs w:val="8"/>
        </w:rPr>
        <w:t xml:space="preserve"> </w:t>
      </w:r>
      <w:r w:rsidRPr="006A39AD">
        <w:rPr>
          <w:sz w:val="8"/>
          <w:szCs w:val="8"/>
        </w:rPr>
        <w:t>•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w:t>
      </w:r>
      <w:r w:rsidR="006A39AD" w:rsidRPr="006A39AD">
        <w:rPr>
          <w:sz w:val="8"/>
          <w:szCs w:val="8"/>
        </w:rPr>
        <w:t xml:space="preserve"> </w:t>
      </w:r>
      <w:r w:rsidRPr="006A39AD">
        <w:rPr>
          <w:sz w:val="8"/>
          <w:szCs w:val="8"/>
        </w:rPr>
        <w:t>•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w:t>
      </w:r>
      <w:r w:rsidR="006A39AD" w:rsidRPr="006A39AD">
        <w:rPr>
          <w:sz w:val="8"/>
          <w:szCs w:val="8"/>
        </w:rPr>
        <w:t xml:space="preserve"> </w:t>
      </w:r>
      <w:r w:rsidRPr="006A39AD">
        <w:rPr>
          <w:sz w:val="8"/>
          <w:szCs w:val="8"/>
        </w:rPr>
        <w:t>•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w:t>
      </w:r>
      <w:r w:rsidR="006A39AD" w:rsidRPr="006A39AD">
        <w:rPr>
          <w:sz w:val="8"/>
          <w:szCs w:val="8"/>
        </w:rPr>
        <w:t xml:space="preserve"> </w:t>
      </w:r>
      <w:r w:rsidRPr="006A39AD">
        <w:rPr>
          <w:sz w:val="8"/>
          <w:szCs w:val="8"/>
        </w:rPr>
        <w:t>•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w:t>
      </w:r>
      <w:r w:rsidR="006A39AD" w:rsidRPr="006A39AD">
        <w:rPr>
          <w:sz w:val="8"/>
          <w:szCs w:val="8"/>
        </w:rPr>
        <w:t xml:space="preserve"> </w:t>
      </w:r>
      <w:r w:rsidRPr="006A39AD">
        <w:rPr>
          <w:sz w:val="8"/>
          <w:szCs w:val="8"/>
        </w:rPr>
        <w:t>• The information system is being revolutionized by artificial intelligence, with unclear but likely unprecedented implications for employment, decision making, and personal, national, and global security.</w:t>
      </w:r>
      <w:r w:rsidR="006A39AD" w:rsidRPr="006A39AD">
        <w:rPr>
          <w:sz w:val="8"/>
          <w:szCs w:val="8"/>
        </w:rPr>
        <w:t xml:space="preserve"> </w:t>
      </w:r>
      <w:r w:rsidRPr="006A39AD">
        <w:rPr>
          <w:sz w:val="8"/>
          <w:szCs w:val="8"/>
        </w:rPr>
        <w:t>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w:t>
      </w:r>
      <w:r w:rsidR="006A39AD" w:rsidRPr="006A39AD">
        <w:rPr>
          <w:sz w:val="8"/>
          <w:szCs w:val="8"/>
        </w:rPr>
        <w:t xml:space="preserve"> </w:t>
      </w:r>
      <w:r w:rsidRPr="006A39AD">
        <w:rPr>
          <w:sz w:val="8"/>
          <w:szCs w:val="8"/>
        </w:rPr>
        <w:t>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w:t>
      </w:r>
      <w:r w:rsidR="006A39AD" w:rsidRPr="006A39AD">
        <w:rPr>
          <w:sz w:val="8"/>
          <w:szCs w:val="8"/>
        </w:rPr>
        <w:t xml:space="preserve"> </w:t>
      </w:r>
      <w:r w:rsidRPr="006A39AD">
        <w:rPr>
          <w:sz w:val="8"/>
          <w:szCs w:val="8"/>
        </w:rPr>
        <w:t>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w:t>
      </w:r>
      <w:r w:rsidR="006A39AD" w:rsidRPr="006A39AD">
        <w:rPr>
          <w:sz w:val="8"/>
          <w:szCs w:val="8"/>
        </w:rPr>
        <w:t xml:space="preserve"> </w:t>
      </w:r>
      <w:r w:rsidRPr="006A39AD">
        <w:rPr>
          <w:sz w:val="8"/>
          <w:szCs w:val="8"/>
        </w:rPr>
        <w:t>4.4 Domino effects between global systems</w:t>
      </w:r>
      <w:r w:rsidR="006A39AD" w:rsidRPr="006A39AD">
        <w:rPr>
          <w:sz w:val="8"/>
          <w:szCs w:val="8"/>
        </w:rPr>
        <w:t xml:space="preserve"> </w:t>
      </w:r>
      <w:r w:rsidRPr="006A39AD">
        <w:rPr>
          <w:sz w:val="8"/>
          <w:szCs w:val="8"/>
        </w:rPr>
        <w:t>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w:t>
      </w:r>
      <w:r w:rsidR="006A39AD" w:rsidRPr="006A39AD">
        <w:rPr>
          <w:sz w:val="8"/>
          <w:szCs w:val="8"/>
        </w:rPr>
        <w:t xml:space="preserve"> </w:t>
      </w:r>
      <w:r w:rsidRPr="006A39AD">
        <w:rPr>
          <w:sz w:val="8"/>
          <w:szCs w:val="8"/>
        </w:rPr>
        <w:t xml:space="preserve">Figure 8 illustrates domino effects by mapping a causal network of stresses, triggers, and crises among several global systems – specifically, the health, environmental, economic, transportation, international security, and social </w:t>
      </w:r>
      <w:r w:rsidRPr="006A39AD">
        <w:rPr>
          <w:sz w:val="8"/>
          <w:szCs w:val="8"/>
        </w:rPr>
        <w:lastRenderedPageBreak/>
        <w:t>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w:t>
      </w:r>
      <w:r w:rsidR="006A39AD" w:rsidRPr="006A39AD">
        <w:rPr>
          <w:sz w:val="8"/>
          <w:szCs w:val="8"/>
        </w:rPr>
        <w:t xml:space="preserve"> &lt;&lt;FIGURE OMITTED&gt;&gt; </w:t>
      </w:r>
      <w:r w:rsidRPr="006A39AD">
        <w:rPr>
          <w:sz w:val="8"/>
          <w:szCs w:val="8"/>
        </w:rPr>
        <w:t>Figure 9. Inter-systemic feedback loops in the global polycrisis. Figure design by Jacob Buurma, Vibrant Content.</w:t>
      </w:r>
    </w:p>
    <w:p w14:paraId="00CA4157" w14:textId="06259F27" w:rsidR="006A39AD" w:rsidRPr="006A39AD" w:rsidRDefault="006A39AD" w:rsidP="006A39AD">
      <w:r>
        <w:t>&lt;&lt;PARARAPH INTEGRITY RESUMES&gt;&gt;</w:t>
      </w:r>
    </w:p>
    <w:p w14:paraId="259904C7" w14:textId="77777777" w:rsidR="00CA3647" w:rsidRPr="00A9641B" w:rsidRDefault="00CA3647" w:rsidP="00CA3647">
      <w:pPr>
        <w:rPr>
          <w:sz w:val="16"/>
        </w:rPr>
      </w:pPr>
      <w:r w:rsidRPr="00A9641B">
        <w:rPr>
          <w:sz w:val="16"/>
        </w:rPr>
        <w:t>4.5 Inter-systemic feedback loops</w:t>
      </w:r>
    </w:p>
    <w:p w14:paraId="7A590A2D" w14:textId="77777777" w:rsidR="00CA3647" w:rsidRPr="00B16227" w:rsidRDefault="00CA3647" w:rsidP="00CA3647">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44E84FEA" w14:textId="77777777" w:rsidR="00CA3647" w:rsidRDefault="00CA3647" w:rsidP="00CA3647">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1F4EAFAF" w14:textId="77777777" w:rsidR="00CA3647" w:rsidRPr="008F3423" w:rsidRDefault="00CA3647" w:rsidP="00CA3647">
      <w:pPr>
        <w:rPr>
          <w:u w:val="single"/>
        </w:rPr>
      </w:pPr>
      <w:r w:rsidRPr="00CE24F8">
        <w:rPr>
          <w:noProof/>
        </w:rPr>
        <w:drawing>
          <wp:inline distT="0" distB="0" distL="0" distR="0" wp14:anchorId="2E394B70" wp14:editId="6C573DB5">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28B680BA" w14:textId="77777777" w:rsidR="00CA3647" w:rsidRPr="004F37ED" w:rsidRDefault="00CA3647" w:rsidP="00CA3647">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7C75233A" w14:textId="77777777" w:rsidR="00CA3647" w:rsidRPr="004F37ED" w:rsidRDefault="00CA3647" w:rsidP="00CA3647">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34D56919" w14:textId="77777777" w:rsidR="00CA3647" w:rsidRPr="004F37ED" w:rsidRDefault="00CA3647" w:rsidP="00CA3647">
      <w:pPr>
        <w:rPr>
          <w:b/>
          <w:bCs/>
          <w:u w:val="single"/>
        </w:rPr>
      </w:pPr>
      <w:r w:rsidRPr="004F37ED">
        <w:rPr>
          <w:u w:val="single"/>
        </w:rPr>
        <w:lastRenderedPageBreak/>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r w:rsidRPr="006A39AD">
        <w:rPr>
          <w:rStyle w:val="Emphasis"/>
        </w:rPr>
        <w:t>.</w:t>
      </w:r>
    </w:p>
    <w:p w14:paraId="7A2DB5D3" w14:textId="77777777" w:rsidR="00CA3647" w:rsidRPr="004F37ED" w:rsidRDefault="00CA3647" w:rsidP="00CA3647">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46A56660" w14:textId="77777777" w:rsidR="00CA3647" w:rsidRDefault="00CA3647" w:rsidP="00CA3647">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7BD2E19B" w14:textId="39C459E1" w:rsidR="00CA3647" w:rsidRPr="00993705" w:rsidRDefault="006D4FF3" w:rsidP="00CA3647">
      <w:pPr>
        <w:pStyle w:val="Heading4"/>
      </w:pPr>
      <w:bookmarkStart w:id="7" w:name="_Hlk202792477"/>
      <w:r>
        <w:t xml:space="preserve">Independently, inequality </w:t>
      </w:r>
      <w:r w:rsidR="00747406" w:rsidRPr="00747406">
        <w:rPr>
          <w:u w:val="single"/>
        </w:rPr>
        <w:t>erodes</w:t>
      </w:r>
      <w:r w:rsidR="00747406">
        <w:t xml:space="preserve"> institutional guardrails and increases </w:t>
      </w:r>
      <w:r w:rsidR="00747406" w:rsidRPr="00747406">
        <w:rPr>
          <w:u w:val="single"/>
        </w:rPr>
        <w:t>vulnerability</w:t>
      </w:r>
      <w:r w:rsidR="00747406">
        <w:t xml:space="preserve"> to all </w:t>
      </w:r>
      <w:r w:rsidR="00747406" w:rsidRPr="00747406">
        <w:rPr>
          <w:u w:val="single"/>
        </w:rPr>
        <w:t>existential risks</w:t>
      </w:r>
      <w:r w:rsidR="00747406">
        <w:t>.</w:t>
      </w:r>
    </w:p>
    <w:p w14:paraId="6425E6E0" w14:textId="065C22CC" w:rsidR="00CA3647" w:rsidRPr="00F7234E" w:rsidRDefault="00CA3647" w:rsidP="00CA3647">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1D170B0D" w14:textId="77777777" w:rsidR="00CA3647" w:rsidRPr="00AF2C83" w:rsidRDefault="00CA3647" w:rsidP="00CD44F0">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rFonts w:eastAsia="Times New Roman"/>
          <w:color w:val="000000"/>
          <w:sz w:val="16"/>
        </w:rPr>
        <w:t xml:space="preserve"> </w:t>
      </w:r>
      <w:r w:rsidRPr="00AF2C83">
        <w:rPr>
          <w:rStyle w:val="StyleUnderline"/>
        </w:rPr>
        <w:t>As seen above, some researchers argue that high</w:t>
      </w:r>
      <w:r w:rsidRPr="00B64656">
        <w:rPr>
          <w:rFonts w:eastAsia="Times New Roman"/>
          <w:color w:val="000000"/>
          <w:u w:val="single"/>
        </w:rPr>
        <w:t xml:space="preserve"> </w:t>
      </w:r>
      <w:r w:rsidRPr="00AF2C83">
        <w:rPr>
          <w:rStyle w:val="Emphasis"/>
          <w:highlight w:val="cyan"/>
        </w:rPr>
        <w:t>inequality</w:t>
      </w:r>
      <w:r w:rsidRPr="00AF2C83">
        <w:rPr>
          <w:rStyle w:val="StyleUnderline"/>
        </w:rPr>
        <w:t xml:space="preserve"> will reduce growth rates, among other things, because it can </w:t>
      </w:r>
      <w:r w:rsidRPr="00AF2C83">
        <w:rPr>
          <w:rStyle w:val="StyleUnderline"/>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AF2C83">
        <w:rPr>
          <w:rStyle w:val="StyleUnderline"/>
          <w:highlight w:val="cyan"/>
        </w:rPr>
        <w:t>influence</w:t>
      </w:r>
      <w:r w:rsidRPr="00AF2C83">
        <w:rPr>
          <w:rStyle w:val="StyleUnderline"/>
        </w:rPr>
        <w:t xml:space="preserve"> the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Pr>
        <w:t xml:space="preserve">For many existential risk reduction </w:t>
      </w:r>
      <w:r w:rsidRPr="00AF2C83">
        <w:rPr>
          <w:rStyle w:val="StyleUnderline"/>
          <w:highlight w:val="cyan"/>
        </w:rPr>
        <w:t>strategies</w:t>
      </w:r>
      <w:r w:rsidRPr="00AF2C83">
        <w:rPr>
          <w:rStyle w:val="StyleUnderline"/>
        </w:rPr>
        <w:t xml:space="preserve"> likely </w:t>
      </w:r>
      <w:r w:rsidRPr="00AF2C83">
        <w:rPr>
          <w:rStyle w:val="StyleUnderline"/>
          <w:highlight w:val="cyan"/>
        </w:rPr>
        <w:t xml:space="preserve">require </w:t>
      </w:r>
      <w:r w:rsidRPr="00AF2C83">
        <w:rPr>
          <w:rStyle w:val="Emphasis"/>
          <w:highlight w:val="cyan"/>
        </w:rPr>
        <w:t>public goods</w:t>
      </w:r>
      <w:r w:rsidRPr="00AF2C83">
        <w:rPr>
          <w:rStyle w:val="StyleUnderline"/>
        </w:rPr>
        <w:t xml:space="preserve"> and </w:t>
      </w:r>
      <w:r w:rsidRPr="00AF2C83">
        <w:rPr>
          <w:rStyle w:val="Emphasis"/>
          <w:highlight w:val="cyan"/>
        </w:rPr>
        <w:t>collective</w:t>
      </w:r>
      <w:r w:rsidRPr="00AF2C83">
        <w:rPr>
          <w:rStyle w:val="StyleUnderline"/>
          <w:highlight w:val="cyan"/>
        </w:rPr>
        <w:t xml:space="preserve"> action</w:t>
      </w:r>
      <w:r w:rsidRPr="00AF2C83">
        <w:rPr>
          <w:rStyle w:val="StyleUnderline"/>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180FA5E0" w14:textId="77777777" w:rsidR="00CA3647" w:rsidRPr="00AF2C83" w:rsidRDefault="00CA3647" w:rsidP="00AF2C83">
      <w:pPr>
        <w:rPr>
          <w:sz w:val="16"/>
        </w:rPr>
      </w:pPr>
      <w:r w:rsidRPr="00AF2C83">
        <w:rPr>
          <w:sz w:val="16"/>
        </w:rPr>
        <w:t>There are several reasons why higher inequality could weaken institutional capacities for longtermist public goods.</w:t>
      </w:r>
    </w:p>
    <w:p w14:paraId="2B5B4609" w14:textId="77777777" w:rsidR="00CA3647" w:rsidRPr="00AF2C83" w:rsidRDefault="00CA3647" w:rsidP="00AF2C83">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679AA1EE" w14:textId="77777777" w:rsidR="00CA3647" w:rsidRPr="00AF2C83" w:rsidRDefault="00CA3647" w:rsidP="00CD44F0">
      <w:pPr>
        <w:rPr>
          <w:rFonts w:eastAsia="Times New Roman"/>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highlight w:val="cyan"/>
        </w:rPr>
        <w:t>inequality</w:t>
      </w:r>
      <w:r w:rsidRPr="00AF2C83">
        <w:rPr>
          <w:rStyle w:val="StyleUnderline"/>
        </w:rPr>
        <w:t xml:space="preserve"> can </w:t>
      </w:r>
      <w:r w:rsidRPr="00AF2C83">
        <w:rPr>
          <w:rStyle w:val="StyleUnderline"/>
          <w:highlight w:val="cyan"/>
        </w:rPr>
        <w:t xml:space="preserve">lead to </w:t>
      </w:r>
      <w:r w:rsidRPr="00AF2C83">
        <w:rPr>
          <w:rStyle w:val="Emphasis"/>
          <w:highlight w:val="cyan"/>
        </w:rPr>
        <w:t>elite capture</w:t>
      </w:r>
      <w:r w:rsidRPr="00AF2C83">
        <w:rPr>
          <w:rStyle w:val="StyleUnderline"/>
        </w:rPr>
        <w:t xml:space="preserve"> and thereby </w:t>
      </w:r>
      <w:r w:rsidRPr="00AF2C83">
        <w:rPr>
          <w:rStyle w:val="Emphasis"/>
          <w:highlight w:val="cyan"/>
        </w:rPr>
        <w:t>reduce</w:t>
      </w:r>
      <w:r w:rsidRPr="00AF2C83">
        <w:rPr>
          <w:rStyle w:val="StyleUnderline"/>
        </w:rPr>
        <w:t xml:space="preserve"> the </w:t>
      </w:r>
      <w:r w:rsidRPr="00AF2C83">
        <w:rPr>
          <w:rStyle w:val="StyleUnderline"/>
          <w:highlight w:val="cyan"/>
        </w:rPr>
        <w:t xml:space="preserve">long-term </w:t>
      </w:r>
      <w:r w:rsidRPr="00AF2C83">
        <w:rPr>
          <w:rStyle w:val="Emphasis"/>
          <w:highlight w:val="cyan"/>
        </w:rPr>
        <w:t>quality</w:t>
      </w:r>
      <w:r w:rsidRPr="00AF2C83">
        <w:rPr>
          <w:rStyle w:val="StyleUnderline"/>
          <w:highlight w:val="cyan"/>
        </w:rPr>
        <w:t xml:space="preserve"> of</w:t>
      </w:r>
      <w:r w:rsidRPr="00AF2C83">
        <w:rPr>
          <w:rStyle w:val="StyleUnderline"/>
        </w:rPr>
        <w:t xml:space="preserve"> legal and political </w:t>
      </w:r>
      <w:r w:rsidRPr="00AF2C83">
        <w:rPr>
          <w:rStyle w:val="StyleUnderline"/>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Pr>
        <w:t xml:space="preserve">Further, if institutions are disproportionately geared towards elite interests, then they might be less likely to be geared towards positive long-term trajectories. We </w:t>
      </w:r>
      <w:r w:rsidRPr="00AF2C83">
        <w:rPr>
          <w:rStyle w:val="StyleUnderline"/>
        </w:rPr>
        <w:lastRenderedPageBreak/>
        <w:t>might see more</w:t>
      </w:r>
      <w:r w:rsidRPr="00AF2C83">
        <w:rPr>
          <w:rStyle w:val="Emphasis"/>
        </w:rPr>
        <w:t xml:space="preserve"> </w:t>
      </w:r>
      <w:r w:rsidRPr="00AF2C83">
        <w:rPr>
          <w:rStyle w:val="Emphasis"/>
          <w:highlight w:val="cyan"/>
        </w:rPr>
        <w:t>rent-seeking</w:t>
      </w:r>
      <w:r w:rsidRPr="00AF2C83">
        <w:rPr>
          <w:rStyle w:val="StyleUnderline"/>
        </w:rPr>
        <w:t xml:space="preserve"> and</w:t>
      </w:r>
      <w:r w:rsidRPr="00B64656">
        <w:rPr>
          <w:rFonts w:eastAsia="Times New Roman"/>
          <w:color w:val="000000"/>
          <w:u w:val="single"/>
        </w:rPr>
        <w:t xml:space="preserve"> </w:t>
      </w:r>
      <w:r w:rsidRPr="00AF2C83">
        <w:rPr>
          <w:rFonts w:eastAsia="Times New Roman"/>
          <w:color w:val="000000"/>
          <w:highlight w:val="cyan"/>
          <w:u w:val="single"/>
        </w:rPr>
        <w:t xml:space="preserve">less </w:t>
      </w:r>
      <w:r w:rsidRPr="00AF2C83">
        <w:rPr>
          <w:rStyle w:val="Emphasis"/>
          <w:highlight w:val="cyan"/>
        </w:rPr>
        <w:t>investment</w:t>
      </w:r>
      <w:r w:rsidRPr="00AF2C83">
        <w:rPr>
          <w:rStyle w:val="StyleUnderline"/>
        </w:rPr>
        <w:t xml:space="preserve"> in public goods</w:t>
      </w:r>
      <w:r w:rsidRPr="00AF2C83">
        <w:rPr>
          <w:sz w:val="16"/>
        </w:rPr>
        <w:t>. Moreover, if elite capture is strong enough, such capture, and the potential inequality that comes with it, can intensify going forward (Chong and Gradstein, 2007).</w:t>
      </w:r>
    </w:p>
    <w:p w14:paraId="32431F6C" w14:textId="77777777" w:rsidR="00CA3647" w:rsidRPr="00AF2C83" w:rsidRDefault="00CA3647" w:rsidP="00AF2C83">
      <w:pPr>
        <w:rPr>
          <w:sz w:val="16"/>
        </w:rPr>
      </w:pPr>
      <w:r w:rsidRPr="00AF2C83">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41944A8" w14:textId="77777777" w:rsidR="00CA3647" w:rsidRPr="00AF2C83" w:rsidRDefault="00CA3647" w:rsidP="00AF2C83">
      <w:pPr>
        <w:rPr>
          <w:sz w:val="16"/>
        </w:rPr>
      </w:pPr>
      <w:r w:rsidRPr="00AF2C83">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86BB360" w14:textId="77777777" w:rsidR="00CA3647" w:rsidRPr="00AF2C83" w:rsidRDefault="00CA3647" w:rsidP="00AF2C83">
      <w:pPr>
        <w:rPr>
          <w:rFonts w:eastAsia="Times New Roman"/>
          <w:color w:val="000000"/>
          <w:sz w:val="16"/>
        </w:rPr>
      </w:pPr>
      <w:r w:rsidRPr="00AF2C83">
        <w:rPr>
          <w:sz w:val="16"/>
        </w:rPr>
        <w:t xml:space="preserve">Of course, such considerations are speculative. </w:t>
      </w:r>
      <w:r w:rsidRPr="00AF2C83">
        <w:rPr>
          <w:rStyle w:val="StyleUnderline"/>
        </w:rPr>
        <w:t xml:space="preserve">But, in any case, we think that, on balance, there are stronger reasons to believe </w:t>
      </w:r>
      <w:r w:rsidRPr="00AF2C83">
        <w:rPr>
          <w:rStyle w:val="StyleUnderline"/>
          <w:highlight w:val="cyan"/>
        </w:rPr>
        <w:t xml:space="preserve">elite </w:t>
      </w:r>
      <w:r w:rsidRPr="00AF2C83">
        <w:rPr>
          <w:rStyle w:val="Emphasis"/>
          <w:highlight w:val="cyan"/>
        </w:rPr>
        <w:t>capture</w:t>
      </w:r>
      <w:r w:rsidRPr="00AF2C83">
        <w:rPr>
          <w:rStyle w:val="StyleUnderline"/>
        </w:rPr>
        <w:t xml:space="preserve"> would </w:t>
      </w:r>
      <w:r w:rsidRPr="00AF2C83">
        <w:rPr>
          <w:rStyle w:val="StyleUnderline"/>
          <w:highlight w:val="cyan"/>
        </w:rPr>
        <w:t>increase</w:t>
      </w:r>
      <w:r w:rsidRPr="00AF2C83">
        <w:rPr>
          <w:rStyle w:val="StyleUnderline"/>
        </w:rPr>
        <w:t xml:space="preserve"> – rather than decrease – existential </w:t>
      </w:r>
      <w:r w:rsidRPr="00AF2C83">
        <w:rPr>
          <w:rStyle w:val="Emphasis"/>
          <w:highlight w:val="cyan"/>
        </w:rPr>
        <w:t>risk</w:t>
      </w:r>
      <w:r w:rsidRPr="00AF2C83">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6CD5B9F" w14:textId="77777777" w:rsidR="00CA3647" w:rsidRPr="00AF2C83" w:rsidRDefault="00CA3647" w:rsidP="00CD44F0">
      <w:pPr>
        <w:rPr>
          <w:rFonts w:eastAsia="Times New Roman"/>
          <w:color w:val="000000"/>
          <w:sz w:val="16"/>
        </w:rPr>
      </w:pPr>
      <w:r w:rsidRPr="00AF2C83">
        <w:rPr>
          <w:rStyle w:val="StyleUnderline"/>
        </w:rPr>
        <w:t xml:space="preserve">Third, high </w:t>
      </w:r>
      <w:r w:rsidRPr="00AF2C83">
        <w:rPr>
          <w:rStyle w:val="Emphasis"/>
          <w:highlight w:val="cyan"/>
        </w:rPr>
        <w:t>inequality</w:t>
      </w:r>
      <w:r w:rsidRPr="00AF2C83">
        <w:rPr>
          <w:rStyle w:val="StyleUnderline"/>
        </w:rPr>
        <w:t xml:space="preserve"> is </w:t>
      </w:r>
      <w:r w:rsidRPr="00AF2C83">
        <w:rPr>
          <w:rStyle w:val="StyleUnderline"/>
          <w:highlight w:val="cyan"/>
        </w:rPr>
        <w:t xml:space="preserve">likely to </w:t>
      </w:r>
      <w:r w:rsidRPr="00AF2C83">
        <w:rPr>
          <w:rStyle w:val="Emphasis"/>
          <w:highlight w:val="cyan"/>
        </w:rPr>
        <w:t>reduce</w:t>
      </w:r>
      <w:r w:rsidRPr="00AF2C83">
        <w:rPr>
          <w:rStyle w:val="StyleUnderline"/>
          <w:highlight w:val="cyan"/>
        </w:rPr>
        <w:t xml:space="preserve"> social</w:t>
      </w:r>
      <w:r w:rsidRPr="00AF2C83">
        <w:rPr>
          <w:rStyle w:val="StyleUnderline"/>
        </w:rPr>
        <w:t xml:space="preserve"> capital and </w:t>
      </w:r>
      <w:r w:rsidRPr="00AF2C83">
        <w:rPr>
          <w:rStyle w:val="Emphasis"/>
          <w:highlight w:val="cyan"/>
        </w:rPr>
        <w:t>trust</w:t>
      </w:r>
      <w:r w:rsidRPr="00AF2C83">
        <w:rPr>
          <w:sz w:val="16"/>
        </w:rPr>
        <w:t xml:space="preserve"> (Alesina and La Ferrara, 2002; Knack and Keefer, 1997; Rothstein and Uslaner, 2005). Social capital and trust in public institutions in turn are </w:t>
      </w:r>
      <w:r w:rsidRPr="00AF2C83">
        <w:rPr>
          <w:rStyle w:val="StyleUnderline"/>
          <w:highlight w:val="cyan"/>
        </w:rPr>
        <w:t xml:space="preserve">important for </w:t>
      </w:r>
      <w:r w:rsidRPr="00AF2C83">
        <w:rPr>
          <w:rStyle w:val="Emphasis"/>
          <w:highlight w:val="cyan"/>
        </w:rPr>
        <w:t>effective</w:t>
      </w:r>
      <w:r w:rsidRPr="00AF2C83">
        <w:rPr>
          <w:rStyle w:val="StyleUnderline"/>
          <w:highlight w:val="cyan"/>
        </w:rPr>
        <w:t xml:space="preserve"> public goods </w:t>
      </w:r>
      <w:r w:rsidRPr="00AF2C83">
        <w:rPr>
          <w:rStyle w:val="Emphasis"/>
          <w:highlight w:val="cyan"/>
        </w:rPr>
        <w:t>provision</w:t>
      </w:r>
      <w:r w:rsidRPr="00AF2C83">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Pr>
        <w:t>Therefore, high inequality could reduce societies’ capacities to effectively respond to large-scale challenges like existential risk</w:t>
      </w:r>
      <w:r w:rsidRPr="00AF2C83">
        <w:rPr>
          <w:sz w:val="16"/>
        </w:rPr>
        <w:t>.</w:t>
      </w:r>
    </w:p>
    <w:p w14:paraId="0F408BE7" w14:textId="77777777" w:rsidR="00CA3647" w:rsidRPr="00AF2C83" w:rsidRDefault="00CA3647" w:rsidP="00AF2C83">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A43C5AE" w14:textId="77777777" w:rsidR="00CA3647" w:rsidRPr="00AF2C83" w:rsidRDefault="00CA3647" w:rsidP="00AF2C83">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550376DB" w14:textId="77777777" w:rsidR="00CA3647" w:rsidRPr="00AF2C83" w:rsidRDefault="00CA3647" w:rsidP="00AF2C83">
      <w:pPr>
        <w:rPr>
          <w:sz w:val="16"/>
        </w:rPr>
      </w:pPr>
      <w:r w:rsidRPr="00AF2C83">
        <w:rPr>
          <w:sz w:val="16"/>
        </w:rPr>
        <w:t xml:space="preserve">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w:t>
      </w:r>
      <w:r w:rsidRPr="00AF2C83">
        <w:rPr>
          <w:sz w:val="16"/>
        </w:rPr>
        <w:lastRenderedPageBreak/>
        <w:t>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00F396D0" w14:textId="77777777" w:rsidR="00CA3647" w:rsidRPr="00AF2C83" w:rsidRDefault="00CA3647" w:rsidP="00AF2C83">
      <w:pPr>
        <w:rPr>
          <w:sz w:val="16"/>
        </w:rPr>
      </w:pPr>
      <w:r w:rsidRPr="00AF2C83">
        <w:rPr>
          <w:sz w:val="16"/>
        </w:rPr>
        <w:t>Differential progress</w:t>
      </w:r>
    </w:p>
    <w:p w14:paraId="1BED6894" w14:textId="77777777" w:rsidR="00CA3647" w:rsidRPr="00AF2C83" w:rsidRDefault="00CA3647" w:rsidP="00AF2C83">
      <w:pPr>
        <w:rPr>
          <w:sz w:val="16"/>
        </w:rPr>
      </w:pPr>
      <w:r w:rsidRPr="00AF2C83">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DD1C663" w14:textId="77777777" w:rsidR="00CA3647" w:rsidRPr="00AF2C83" w:rsidRDefault="00CA3647" w:rsidP="00AF2C83">
      <w:pPr>
        <w:rPr>
          <w:rFonts w:eastAsia="Times New Roman"/>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rFonts w:eastAsia="Times New Roman"/>
          <w:color w:val="000000"/>
          <w:sz w:val="16"/>
        </w:rPr>
        <w:t xml:space="preserve"> </w:t>
      </w:r>
      <w:r w:rsidRPr="00AF2C83">
        <w:rPr>
          <w:rStyle w:val="StyleUnderline"/>
          <w:highlight w:val="cyan"/>
        </w:rPr>
        <w:t>Societies</w:t>
      </w:r>
      <w:r w:rsidRPr="00AF2C83">
        <w:rPr>
          <w:rStyle w:val="StyleUnderline"/>
        </w:rPr>
        <w:t xml:space="preserve"> that actively work </w:t>
      </w:r>
      <w:r w:rsidRPr="00AF2C83">
        <w:rPr>
          <w:rStyle w:val="StyleUnderline"/>
          <w:highlight w:val="cyan"/>
        </w:rPr>
        <w:t>against</w:t>
      </w:r>
      <w:r w:rsidRPr="00AF2C83">
        <w:rPr>
          <w:rStyle w:val="StyleUnderline"/>
        </w:rPr>
        <w:t xml:space="preserve"> income </w:t>
      </w:r>
      <w:r w:rsidRPr="00AF2C83">
        <w:rPr>
          <w:rStyle w:val="StyleUnderline"/>
          <w:highlight w:val="cyan"/>
        </w:rPr>
        <w:t>inequality</w:t>
      </w:r>
      <w:r w:rsidRPr="00AF2C83">
        <w:rPr>
          <w:rStyle w:val="StyleUnderline"/>
        </w:rPr>
        <w:t xml:space="preserve"> may thereby </w:t>
      </w:r>
      <w:r w:rsidRPr="00AF2C83">
        <w:rPr>
          <w:rStyle w:val="Emphasis"/>
          <w:highlight w:val="cyan"/>
        </w:rPr>
        <w:t>reinforce</w:t>
      </w:r>
      <w:r w:rsidRPr="00AF2C83">
        <w:rPr>
          <w:rStyle w:val="StyleUnderline"/>
        </w:rPr>
        <w:t xml:space="preserve"> broadly ‘</w:t>
      </w:r>
      <w:r w:rsidRPr="00AF2C83">
        <w:rPr>
          <w:rStyle w:val="Emphasis"/>
          <w:highlight w:val="cyan"/>
        </w:rPr>
        <w:t>pro-social</w:t>
      </w:r>
      <w:r w:rsidRPr="00AF2C83">
        <w:rPr>
          <w:rStyle w:val="StyleUnderline"/>
        </w:rPr>
        <w:t>’ social</w:t>
      </w:r>
      <w:r w:rsidRPr="00B64656">
        <w:rPr>
          <w:rFonts w:eastAsia="Times New Roman"/>
          <w:color w:val="000000"/>
          <w:u w:val="single"/>
        </w:rPr>
        <w:t xml:space="preserve"> </w:t>
      </w:r>
      <w:r w:rsidRPr="00AF2C83">
        <w:rPr>
          <w:rStyle w:val="StyleUnderline"/>
          <w:highlight w:val="cyan"/>
        </w:rPr>
        <w:t>norms</w:t>
      </w:r>
      <w:r w:rsidRPr="00AF2C83">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AF2C83">
        <w:rPr>
          <w:rStyle w:val="StyleUnderline"/>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rFonts w:eastAsia="Times New Roman"/>
          <w:color w:val="000000"/>
          <w:sz w:val="16"/>
        </w:rPr>
        <w:t xml:space="preserve"> </w:t>
      </w:r>
      <w:r w:rsidRPr="00AF2C83">
        <w:rPr>
          <w:rStyle w:val="StyleUnderline"/>
        </w:rPr>
        <w:t xml:space="preserve">a public commitment to </w:t>
      </w:r>
      <w:r w:rsidRPr="00AF2C83">
        <w:rPr>
          <w:rStyle w:val="StyleUnderline"/>
          <w:highlight w:val="cyan"/>
        </w:rPr>
        <w:t>equality</w:t>
      </w:r>
      <w:r w:rsidRPr="00AF2C83">
        <w:rPr>
          <w:rStyle w:val="StyleUnderline"/>
        </w:rPr>
        <w:t xml:space="preserve"> might </w:t>
      </w:r>
      <w:r w:rsidRPr="00AF2C83">
        <w:rPr>
          <w:rStyle w:val="Emphasis"/>
          <w:highlight w:val="cyan"/>
        </w:rPr>
        <w:t>support</w:t>
      </w:r>
      <w:r w:rsidRPr="00AF2C83">
        <w:rPr>
          <w:rStyle w:val="StyleUnderline"/>
          <w:highlight w:val="cyan"/>
        </w:rPr>
        <w:t xml:space="preserve"> a public moral </w:t>
      </w:r>
      <w:r w:rsidRPr="00AF2C83">
        <w:rPr>
          <w:rStyle w:val="Emphasis"/>
          <w:highlight w:val="cyan"/>
        </w:rPr>
        <w:t>culture</w:t>
      </w:r>
      <w:r w:rsidRPr="00AF2C83">
        <w:rPr>
          <w:rStyle w:val="StyleUnderline"/>
        </w:rPr>
        <w:t xml:space="preserve"> that values solidarity and cooperation, which </w:t>
      </w:r>
      <w:r w:rsidRPr="00AF2C83">
        <w:rPr>
          <w:rStyle w:val="StyleUnderline"/>
          <w:highlight w:val="cyan"/>
        </w:rPr>
        <w:t>could</w:t>
      </w:r>
      <w:r w:rsidRPr="00AF2C83">
        <w:rPr>
          <w:rStyle w:val="StyleUnderline"/>
        </w:rPr>
        <w:t xml:space="preserve"> help </w:t>
      </w:r>
      <w:r w:rsidRPr="00AF2C83">
        <w:rPr>
          <w:rStyle w:val="Emphasis"/>
          <w:highlight w:val="cyan"/>
        </w:rPr>
        <w:t>reduce</w:t>
      </w:r>
      <w:r w:rsidRPr="00AF2C83">
        <w:rPr>
          <w:rStyle w:val="StyleUnderline"/>
          <w:highlight w:val="cyan"/>
        </w:rPr>
        <w:t xml:space="preserve"> existential </w:t>
      </w:r>
      <w:r w:rsidRPr="00AF2C83">
        <w:rPr>
          <w:rStyle w:val="Emphasis"/>
          <w:highlight w:val="cyan"/>
        </w:rPr>
        <w:t>risk</w:t>
      </w:r>
      <w:r w:rsidRPr="00AF2C83">
        <w:rPr>
          <w:sz w:val="16"/>
        </w:rPr>
        <w:t xml:space="preserve"> and lower the risk of negative value lock-in.20</w:t>
      </w:r>
    </w:p>
    <w:p w14:paraId="73B4BA63" w14:textId="77777777" w:rsidR="00CA3647" w:rsidRPr="00AF2C83" w:rsidRDefault="00CA3647" w:rsidP="00AF2C83">
      <w:pPr>
        <w:rPr>
          <w:sz w:val="16"/>
        </w:rPr>
      </w:pPr>
      <w:r w:rsidRPr="00AF2C83">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775F5848" w14:textId="77777777" w:rsidR="00CA3647" w:rsidRPr="00AF2C83" w:rsidRDefault="00CA3647" w:rsidP="00AF2C83">
      <w:pPr>
        <w:rPr>
          <w:sz w:val="16"/>
        </w:rPr>
      </w:pPr>
      <w:r w:rsidRPr="00AF2C83">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7"/>
    </w:p>
    <w:p w14:paraId="1FCAA6CA" w14:textId="77777777" w:rsidR="00CA3647" w:rsidRDefault="00CA3647" w:rsidP="00CA3647">
      <w:pPr>
        <w:pStyle w:val="Heading4"/>
      </w:pPr>
      <w:r>
        <w:t xml:space="preserve">The plan is </w:t>
      </w:r>
      <w:r w:rsidRPr="00F152C7">
        <w:rPr>
          <w:u w:val="single"/>
        </w:rPr>
        <w:t>key</w:t>
      </w:r>
      <w:r>
        <w:t>:</w:t>
      </w:r>
    </w:p>
    <w:p w14:paraId="3C6D44C3" w14:textId="0A450162" w:rsidR="00CA3647" w:rsidRDefault="00CA3647" w:rsidP="00CA3647">
      <w:pPr>
        <w:pStyle w:val="Heading4"/>
      </w:pPr>
      <w:r>
        <w:t xml:space="preserve">1. </w:t>
      </w:r>
      <w:r w:rsidRPr="006869C0">
        <w:rPr>
          <w:u w:val="single"/>
        </w:rPr>
        <w:t>BALANCE</w:t>
      </w:r>
      <w:r>
        <w:t>. Sectoral bargaining</w:t>
      </w:r>
      <w:r w:rsidR="00747406">
        <w:t xml:space="preserve"> simultaneously</w:t>
      </w:r>
      <w:r>
        <w:t xml:space="preserve"> </w:t>
      </w:r>
      <w:r w:rsidRPr="00692C92">
        <w:rPr>
          <w:u w:val="single"/>
        </w:rPr>
        <w:t>catapults</w:t>
      </w:r>
      <w:r>
        <w:t xml:space="preserve"> </w:t>
      </w:r>
      <w:r w:rsidR="00747406">
        <w:t>productivity</w:t>
      </w:r>
      <w:r>
        <w:t xml:space="preserve"> </w:t>
      </w:r>
      <w:r w:rsidR="00747406">
        <w:t xml:space="preserve">and </w:t>
      </w:r>
      <w:r w:rsidR="00F53DD5">
        <w:t xml:space="preserve">spurs </w:t>
      </w:r>
      <w:r w:rsidR="00F53DD5" w:rsidRPr="00F53DD5">
        <w:rPr>
          <w:u w:val="single"/>
        </w:rPr>
        <w:t>wage growth</w:t>
      </w:r>
      <w:r w:rsidR="00F53DD5">
        <w:t xml:space="preserve"> without incurring </w:t>
      </w:r>
      <w:r w:rsidR="00F53DD5" w:rsidRPr="00F53DD5">
        <w:t>employment</w:t>
      </w:r>
      <w:r w:rsidR="00F53DD5">
        <w:t xml:space="preserve"> losses. </w:t>
      </w:r>
    </w:p>
    <w:p w14:paraId="46F3BB37" w14:textId="77777777" w:rsidR="00CA3647" w:rsidRDefault="00CA3647" w:rsidP="00CA3647">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0F6206AC" w14:textId="77777777" w:rsidR="00CA3647" w:rsidRPr="00F35F66" w:rsidRDefault="00CA3647" w:rsidP="00CA3647">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lastRenderedPageBreak/>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3EA6B838" w14:textId="77777777" w:rsidR="00CA3647" w:rsidRPr="00692C92" w:rsidRDefault="00CA3647" w:rsidP="00CA3647">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1CF61DFA" w14:textId="77777777" w:rsidR="00CA3647" w:rsidRPr="00692C92" w:rsidRDefault="00CA3647" w:rsidP="00CA3647">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28E8CD4C" w14:textId="77777777" w:rsidR="00CA3647" w:rsidRPr="00692C92" w:rsidRDefault="00CA3647" w:rsidP="00CA3647">
      <w:pPr>
        <w:rPr>
          <w:sz w:val="16"/>
        </w:rPr>
      </w:pPr>
      <w:bookmarkStart w:id="8"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8"/>
    <w:p w14:paraId="0618AF69" w14:textId="77777777" w:rsidR="00CA3647" w:rsidRDefault="00CA3647" w:rsidP="00CA3647">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7C0DF79A" w14:textId="7AAA3A9A" w:rsidR="00CA3647" w:rsidRDefault="00CA3647" w:rsidP="00CA3647">
      <w:pPr>
        <w:pStyle w:val="Heading4"/>
      </w:pPr>
      <w:r>
        <w:lastRenderedPageBreak/>
        <w:t xml:space="preserve">2. </w:t>
      </w:r>
      <w:r w:rsidR="00F53DD5">
        <w:rPr>
          <w:u w:val="single"/>
        </w:rPr>
        <w:t>SPILLOVER</w:t>
      </w:r>
      <w:r>
        <w:t xml:space="preserve">. </w:t>
      </w:r>
      <w:r w:rsidR="00F53DD5">
        <w:t xml:space="preserve">Nonunionized firms will react by </w:t>
      </w:r>
      <w:r w:rsidR="00F53DD5" w:rsidRPr="00F53DD5">
        <w:rPr>
          <w:u w:val="single"/>
        </w:rPr>
        <w:t>raising</w:t>
      </w:r>
      <w:r w:rsidR="00F53DD5">
        <w:t xml:space="preserve"> wages to remain </w:t>
      </w:r>
      <w:r w:rsidR="00F53DD5" w:rsidRPr="00F53DD5">
        <w:rPr>
          <w:u w:val="single"/>
        </w:rPr>
        <w:t>competitive</w:t>
      </w:r>
      <w:r w:rsidR="00F53DD5">
        <w:t xml:space="preserve">, boosting </w:t>
      </w:r>
      <w:r w:rsidR="00F53DD5" w:rsidRPr="00F53DD5">
        <w:rPr>
          <w:u w:val="single"/>
        </w:rPr>
        <w:t>productivity</w:t>
      </w:r>
      <w:r w:rsidR="00F53DD5">
        <w:t xml:space="preserve"> across the board.</w:t>
      </w:r>
    </w:p>
    <w:p w14:paraId="3EE0D272" w14:textId="77777777" w:rsidR="00CA3647" w:rsidRDefault="00CA3647" w:rsidP="00CA3647">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51F630DC" w14:textId="77777777" w:rsidR="00CA3647" w:rsidRDefault="00CA3647" w:rsidP="00CA3647">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6E1B5680" w14:textId="55126F93" w:rsidR="00747406" w:rsidRPr="00F77B6D" w:rsidRDefault="00747406" w:rsidP="00747406">
      <w:r>
        <w:t>&lt;&lt;TEXT CONDENSED, NONE OMITTED&gt;&gt;</w:t>
      </w:r>
    </w:p>
    <w:p w14:paraId="16912234" w14:textId="31519CC5" w:rsidR="00CA3647" w:rsidRDefault="00CA3647" w:rsidP="00CA3647">
      <w:pPr>
        <w:rPr>
          <w:sz w:val="12"/>
          <w:szCs w:val="14"/>
        </w:rPr>
      </w:pPr>
      <w:r w:rsidRPr="00747406">
        <w:rPr>
          <w:sz w:val="12"/>
          <w:szCs w:val="16"/>
        </w:rPr>
        <w:t>Over the last century, union membership rates and income inequality have diverged, as shown in Figure 1. Union membership peaked in the 1950s at one-third of the workforce.</w:t>
      </w:r>
      <w:r w:rsidR="00747406" w:rsidRPr="00747406">
        <w:rPr>
          <w:sz w:val="12"/>
          <w:szCs w:val="16"/>
        </w:rPr>
        <w:t xml:space="preserve"> </w:t>
      </w:r>
      <w:r w:rsidRPr="00747406">
        <w:rPr>
          <w:sz w:val="12"/>
          <w:szCs w:val="16"/>
        </w:rPr>
        <w:t>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w:t>
      </w:r>
      <w:r w:rsidR="00747406" w:rsidRPr="00747406">
        <w:rPr>
          <w:sz w:val="12"/>
          <w:szCs w:val="16"/>
        </w:rPr>
        <w:t xml:space="preserve"> </w:t>
      </w:r>
      <w:r w:rsidR="00747406" w:rsidRPr="00747406">
        <w:rPr>
          <w:sz w:val="12"/>
          <w:szCs w:val="14"/>
        </w:rPr>
        <w:t xml:space="preserve">&lt;&lt;IMAGE OMITTED&gt;&gt; </w:t>
      </w:r>
      <w:r w:rsidRPr="00747406">
        <w:rPr>
          <w:sz w:val="12"/>
          <w:szCs w:val="14"/>
        </w:rPr>
        <w:t>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w:t>
      </w:r>
      <w:r w:rsidR="00747406" w:rsidRPr="00747406">
        <w:rPr>
          <w:sz w:val="12"/>
          <w:szCs w:val="14"/>
        </w:rPr>
        <w:t xml:space="preserve"> &lt;&lt;IMAGE OMITTED&gt;&gt; </w:t>
      </w:r>
      <w:r w:rsidRPr="00747406">
        <w:rPr>
          <w:sz w:val="12"/>
          <w:szCs w:val="14"/>
        </w:rPr>
        <w:t>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w:t>
      </w:r>
      <w:r w:rsidR="00747406" w:rsidRPr="00747406">
        <w:rPr>
          <w:sz w:val="12"/>
          <w:szCs w:val="14"/>
        </w:rPr>
        <w:t xml:space="preserve"> </w:t>
      </w:r>
      <w:r w:rsidRPr="00747406">
        <w:rPr>
          <w:sz w:val="12"/>
          <w:szCs w:val="14"/>
        </w:rPr>
        <w:t>WAGES</w:t>
      </w:r>
      <w:r w:rsidR="00747406" w:rsidRPr="00747406">
        <w:rPr>
          <w:sz w:val="12"/>
          <w:szCs w:val="14"/>
        </w:rPr>
        <w:t xml:space="preserve"> </w:t>
      </w:r>
      <w:r w:rsidRPr="00747406">
        <w:rPr>
          <w:sz w:val="12"/>
          <w:szCs w:val="14"/>
        </w:rPr>
        <w:t>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w:t>
      </w:r>
      <w:r w:rsidR="00747406" w:rsidRPr="00747406">
        <w:rPr>
          <w:sz w:val="12"/>
          <w:szCs w:val="14"/>
        </w:rPr>
        <w:t xml:space="preserve"> </w:t>
      </w:r>
      <w:r w:rsidRPr="00747406">
        <w:rPr>
          <w:sz w:val="12"/>
          <w:szCs w:val="14"/>
        </w:rPr>
        <w:t>WORK ENVIRONMENTS</w:t>
      </w:r>
      <w:r w:rsidR="00747406" w:rsidRPr="00747406">
        <w:rPr>
          <w:sz w:val="12"/>
          <w:szCs w:val="14"/>
        </w:rPr>
        <w:t xml:space="preserve"> </w:t>
      </w:r>
      <w:r w:rsidRPr="00747406">
        <w:rPr>
          <w:sz w:val="12"/>
          <w:szCs w:val="14"/>
        </w:rPr>
        <w:t>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w:t>
      </w:r>
      <w:r w:rsidR="00747406" w:rsidRPr="00747406">
        <w:rPr>
          <w:sz w:val="12"/>
          <w:szCs w:val="14"/>
        </w:rPr>
        <w:t xml:space="preserve"> </w:t>
      </w:r>
      <w:r w:rsidRPr="00747406">
        <w:rPr>
          <w:sz w:val="12"/>
          <w:szCs w:val="14"/>
        </w:rPr>
        <w:t>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w:t>
      </w:r>
      <w:r w:rsidR="00747406" w:rsidRPr="00747406">
        <w:rPr>
          <w:sz w:val="12"/>
          <w:szCs w:val="14"/>
        </w:rPr>
        <w:t xml:space="preserve"> &lt;&lt;IMAGE OMITTED&gt;&gt; </w:t>
      </w:r>
      <w:r w:rsidRPr="00747406">
        <w:rPr>
          <w:sz w:val="12"/>
          <w:szCs w:val="14"/>
        </w:rPr>
        <w:t>WORKPLACE EQUALITY</w:t>
      </w:r>
      <w:r w:rsidR="00747406" w:rsidRPr="00747406">
        <w:rPr>
          <w:sz w:val="12"/>
          <w:szCs w:val="14"/>
        </w:rPr>
        <w:t xml:space="preserve"> </w:t>
      </w:r>
      <w:r w:rsidRPr="00747406">
        <w:rPr>
          <w:sz w:val="12"/>
          <w:szCs w:val="14"/>
        </w:rPr>
        <w:t>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w:t>
      </w:r>
      <w:r w:rsidR="00747406" w:rsidRPr="00747406">
        <w:rPr>
          <w:sz w:val="12"/>
          <w:szCs w:val="14"/>
        </w:rPr>
        <w:t xml:space="preserve"> </w:t>
      </w:r>
      <w:r w:rsidRPr="00747406">
        <w:rPr>
          <w:sz w:val="12"/>
          <w:szCs w:val="14"/>
        </w:rPr>
        <w:t>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w:t>
      </w:r>
      <w:r w:rsidR="00747406" w:rsidRPr="00747406">
        <w:rPr>
          <w:sz w:val="12"/>
          <w:szCs w:val="14"/>
        </w:rPr>
        <w:t xml:space="preserve"> </w:t>
      </w:r>
      <w:r w:rsidRPr="00747406">
        <w:rPr>
          <w:sz w:val="12"/>
          <w:szCs w:val="14"/>
        </w:rPr>
        <w:t>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w:t>
      </w:r>
      <w:r w:rsidR="00747406" w:rsidRPr="00747406">
        <w:rPr>
          <w:sz w:val="12"/>
          <w:szCs w:val="14"/>
        </w:rPr>
        <w:t xml:space="preserve"> </w:t>
      </w:r>
    </w:p>
    <w:p w14:paraId="5E3A8D2F" w14:textId="2177F242" w:rsidR="00747406" w:rsidRDefault="00747406" w:rsidP="00747406">
      <w:r>
        <w:t>&lt;&lt;PARAGRAPH INTEGRITY RESUMES&gt;&gt;</w:t>
      </w:r>
    </w:p>
    <w:p w14:paraId="1D0BF24C" w14:textId="136F4498" w:rsidR="00747406" w:rsidRPr="00747406" w:rsidRDefault="00747406" w:rsidP="00747406">
      <w:r w:rsidRPr="00747406">
        <w:rPr>
          <w:sz w:val="12"/>
          <w:szCs w:val="14"/>
        </w:rPr>
        <w:t>SPILLOVER</w:t>
      </w:r>
      <w:r>
        <w:rPr>
          <w:sz w:val="12"/>
          <w:szCs w:val="14"/>
        </w:rPr>
        <w:t>S</w:t>
      </w:r>
    </w:p>
    <w:p w14:paraId="58D9EF4B" w14:textId="77777777" w:rsidR="00CA3647" w:rsidRPr="00353880" w:rsidRDefault="00CA3647" w:rsidP="00CA3647">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3BBDF83F" w14:textId="77777777" w:rsidR="00CA3647" w:rsidRPr="00353880" w:rsidRDefault="00CA3647" w:rsidP="00CA3647">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xml:space="preserve">. Union members vote 12 percentage points more often than nonunion members, and nonunion members in union households vote 3 percentage points more often than individuals in nonunion </w:t>
      </w:r>
      <w:r w:rsidRPr="00353880">
        <w:rPr>
          <w:sz w:val="16"/>
        </w:rPr>
        <w:lastRenderedPageBreak/>
        <w:t>households.[17] In addition, union members are more likely to donate to charity, attend community meetings, participate in a neighborhood project, and volunteer for an organization.[18]</w:t>
      </w:r>
    </w:p>
    <w:p w14:paraId="01E9673A" w14:textId="77777777" w:rsidR="00CA3647" w:rsidRPr="008A207D" w:rsidRDefault="00CA3647" w:rsidP="00CA3647">
      <w:pPr>
        <w:rPr>
          <w:sz w:val="16"/>
          <w:szCs w:val="16"/>
        </w:rPr>
      </w:pPr>
      <w:r w:rsidRPr="008A207D">
        <w:rPr>
          <w:sz w:val="16"/>
          <w:szCs w:val="16"/>
        </w:rPr>
        <w:t>CONCLUSION</w:t>
      </w:r>
    </w:p>
    <w:p w14:paraId="7229C37B" w14:textId="77777777" w:rsidR="00CA3647" w:rsidRPr="008A207D" w:rsidRDefault="00CA3647" w:rsidP="00CA3647">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473D345B" w14:textId="77777777" w:rsidR="00CA3647" w:rsidRPr="008A207D" w:rsidRDefault="00CA3647" w:rsidP="00CA3647">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120E5C68" w14:textId="77777777" w:rsidR="00CA3647" w:rsidRPr="000A4953" w:rsidRDefault="00CA3647" w:rsidP="00CA3647">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4BFBB0FC" w14:textId="62A57767" w:rsidR="00CA3647" w:rsidRDefault="00CA3647" w:rsidP="00CA3647">
      <w:pPr>
        <w:pStyle w:val="Heading4"/>
      </w:pPr>
      <w:r>
        <w:t xml:space="preserve">3. </w:t>
      </w:r>
      <w:r w:rsidRPr="006869C0">
        <w:rPr>
          <w:u w:val="single"/>
        </w:rPr>
        <w:t>WAGE BOARDS</w:t>
      </w:r>
      <w:r w:rsidR="00066F07">
        <w:t>. T</w:t>
      </w:r>
      <w:r w:rsidR="00F974BE">
        <w:t xml:space="preserve">hey </w:t>
      </w:r>
      <w:r w:rsidR="00F53DD5">
        <w:t xml:space="preserve">create a </w:t>
      </w:r>
      <w:r w:rsidR="00F53DD5" w:rsidRPr="00F53DD5">
        <w:rPr>
          <w:u w:val="single"/>
        </w:rPr>
        <w:t>communication link</w:t>
      </w:r>
      <w:r w:rsidR="00F53DD5">
        <w:t xml:space="preserve"> between the Fed and unions that </w:t>
      </w:r>
      <w:r w:rsidR="00F53DD5" w:rsidRPr="00F53DD5">
        <w:rPr>
          <w:u w:val="single"/>
        </w:rPr>
        <w:t>prevents</w:t>
      </w:r>
      <w:r w:rsidR="00F53DD5">
        <w:t xml:space="preserve"> wage increases from </w:t>
      </w:r>
      <w:r w:rsidR="00F53DD5" w:rsidRPr="00F53DD5">
        <w:rPr>
          <w:u w:val="single"/>
        </w:rPr>
        <w:t>overheating</w:t>
      </w:r>
      <w:r w:rsidR="00F53DD5">
        <w:t xml:space="preserve"> the economy.</w:t>
      </w:r>
    </w:p>
    <w:p w14:paraId="11C19E06" w14:textId="77777777" w:rsidR="00CA3647" w:rsidRPr="00B80CDA" w:rsidRDefault="00CA3647" w:rsidP="00CA3647">
      <w:r w:rsidRPr="00A37488">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4BD803ED" w14:textId="77777777" w:rsidR="00CA3647" w:rsidRDefault="00CA3647" w:rsidP="00CA3647">
      <w:pPr>
        <w:rPr>
          <w:sz w:val="16"/>
        </w:rPr>
      </w:pPr>
      <w:r w:rsidRPr="00CD0D3A">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391B7A55" w14:textId="77777777" w:rsidR="00CA3647" w:rsidRDefault="00CA3647" w:rsidP="00CA3647">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6E30E38C" w14:textId="77777777" w:rsidR="00CA3647" w:rsidRDefault="00CA3647" w:rsidP="00CA3647">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64965570" w14:textId="77777777" w:rsidR="00CA3647" w:rsidRDefault="00CA3647" w:rsidP="00CA3647">
      <w:pPr>
        <w:rPr>
          <w:sz w:val="16"/>
        </w:rPr>
      </w:pPr>
      <w:r w:rsidRPr="00CD0D3A">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w:t>
      </w:r>
      <w:r w:rsidRPr="00CD0D3A">
        <w:rPr>
          <w:sz w:val="16"/>
        </w:rPr>
        <w:lastRenderedPageBreak/>
        <w:t>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765892F5" w14:textId="77777777" w:rsidR="00CA3647" w:rsidRDefault="00CA3647" w:rsidP="00CA3647">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It sets a floor under wages and conditions for all businesses competing with each other in a particular market. That prevents "races to the bottom," in which rival employers compete by seeing who can screw their employees the hardest.</w:t>
      </w:r>
    </w:p>
    <w:p w14:paraId="3F0AC913" w14:textId="77777777" w:rsidR="00CA3647" w:rsidRDefault="00CA3647" w:rsidP="00CA3647">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1BD0B259" w14:textId="77777777" w:rsidR="00CA3647" w:rsidRDefault="00CA3647" w:rsidP="00CA3647">
      <w:pPr>
        <w:rPr>
          <w:sz w:val="16"/>
        </w:rPr>
      </w:pP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w:t>
      </w:r>
    </w:p>
    <w:p w14:paraId="3056CF02" w14:textId="77777777" w:rsidR="00CA3647" w:rsidRDefault="00CA3647" w:rsidP="00CA3647">
      <w:pPr>
        <w:rPr>
          <w:rStyle w:val="StyleUnderline"/>
        </w:rPr>
      </w:pPr>
      <w:bookmarkStart w:id="9"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9"/>
    <w:p w14:paraId="0D504EEE" w14:textId="77777777" w:rsidR="00CA3647" w:rsidRDefault="00CA3647" w:rsidP="00CA3647">
      <w:pPr>
        <w:rPr>
          <w:sz w:val="16"/>
        </w:rPr>
      </w:pPr>
      <w:r w:rsidRPr="006E659E">
        <w:rPr>
          <w:rStyle w:val="StyleUnderline"/>
        </w:rPr>
        <w:t xml:space="preserve">Extending wage boards across the entire country would require a </w:t>
      </w:r>
      <w:r w:rsidRPr="006E659E">
        <w:rPr>
          <w:rStyle w:val="Emphasis"/>
        </w:rPr>
        <w:t>change</w:t>
      </w:r>
      <w:r w:rsidRPr="006E659E">
        <w:rPr>
          <w:rStyle w:val="StyleUnderline"/>
        </w:rPr>
        <w:t xml:space="preserve"> to </w:t>
      </w:r>
      <w:r w:rsidRPr="006E659E">
        <w:rPr>
          <w:rStyle w:val="Emphasis"/>
        </w:rPr>
        <w:t>federal law</w:t>
      </w:r>
      <w:r w:rsidRPr="00CD0D3A">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5CF0B3B6" w14:textId="77777777" w:rsidR="00CA3647" w:rsidRDefault="00CA3647" w:rsidP="00CA3647">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F53DD5">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r w:rsidRPr="00F53DD5">
        <w:rPr>
          <w:highlight w:val="cyan"/>
          <w:u w:val="single"/>
        </w:rPr>
        <w:t xml:space="preserve">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192B3040" w14:textId="2E6A8902" w:rsidR="00CA3647" w:rsidRPr="00111B05" w:rsidRDefault="0050666A" w:rsidP="00CA3647">
      <w:pPr>
        <w:pStyle w:val="Heading4"/>
      </w:pPr>
      <w:r>
        <w:t>4</w:t>
      </w:r>
      <w:r w:rsidR="00CA3647" w:rsidRPr="001B6679">
        <w:t>.</w:t>
      </w:r>
      <w:r w:rsidR="00CA3647" w:rsidRPr="00C670BC">
        <w:t xml:space="preserve"> </w:t>
      </w:r>
      <w:r w:rsidR="00111B05">
        <w:t xml:space="preserve">Only </w:t>
      </w:r>
      <w:r w:rsidR="00111B05" w:rsidRPr="00111B05">
        <w:rPr>
          <w:u w:val="single"/>
        </w:rPr>
        <w:t>unions</w:t>
      </w:r>
      <w:r w:rsidR="00111B05">
        <w:t xml:space="preserve"> solve---any combination of </w:t>
      </w:r>
      <w:r w:rsidR="00111B05" w:rsidRPr="00111B05">
        <w:rPr>
          <w:u w:val="single"/>
        </w:rPr>
        <w:t>nonlabor</w:t>
      </w:r>
      <w:r w:rsidR="00111B05">
        <w:t xml:space="preserve"> policy would be </w:t>
      </w:r>
      <w:r w:rsidR="00111B05" w:rsidRPr="00111B05">
        <w:rPr>
          <w:u w:val="single"/>
        </w:rPr>
        <w:t>incapable</w:t>
      </w:r>
      <w:r w:rsidR="00111B05">
        <w:t xml:space="preserve"> of solving wages and organization.</w:t>
      </w:r>
    </w:p>
    <w:p w14:paraId="28E6C6A4" w14:textId="2C2BF689" w:rsidR="00CA3647" w:rsidRDefault="00CA3647" w:rsidP="00CA3647">
      <w:r w:rsidRPr="00981F78">
        <w:rPr>
          <w:rStyle w:val="Style13ptBold"/>
        </w:rPr>
        <w:t xml:space="preserve">Madland </w:t>
      </w:r>
      <w:r w:rsidR="00111B05">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 xml:space="preserve">esearch about the decline of the U.S. pension system received the “Best Dissertation Award” from the Labor and Employment Relations </w:t>
      </w:r>
      <w:r w:rsidRPr="0038211E">
        <w:lastRenderedPageBreak/>
        <w:t>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385F4EAE" w14:textId="77777777" w:rsidR="00CA3647" w:rsidRPr="0028372B" w:rsidRDefault="00CA3647" w:rsidP="00CA3647">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3B5A3F87" w14:textId="77777777" w:rsidR="00CA3647" w:rsidRPr="0028372B" w:rsidRDefault="00CA3647" w:rsidP="00CA3647">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2DC2DB1F" w14:textId="77777777" w:rsidR="00CA3647" w:rsidRPr="00CA3647" w:rsidRDefault="00CA3647" w:rsidP="00CA3647"/>
    <w:sectPr w:rsidR="00CA3647" w:rsidRPr="00CA36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6"/>
  </w:num>
  <w:num w:numId="16" w16cid:durableId="1844663489">
    <w:abstractNumId w:val="15"/>
  </w:num>
  <w:num w:numId="17" w16cid:durableId="585530441">
    <w:abstractNumId w:val="10"/>
  </w:num>
  <w:num w:numId="18" w16cid:durableId="1059675076">
    <w:abstractNumId w:val="17"/>
  </w:num>
  <w:num w:numId="19" w16cid:durableId="1698795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F4D"/>
    <w:rsid w:val="00066F07"/>
    <w:rsid w:val="000B2592"/>
    <w:rsid w:val="000C1B69"/>
    <w:rsid w:val="00111B05"/>
    <w:rsid w:val="0013273A"/>
    <w:rsid w:val="00195908"/>
    <w:rsid w:val="001F0BBA"/>
    <w:rsid w:val="00226F4D"/>
    <w:rsid w:val="00227843"/>
    <w:rsid w:val="003D35BC"/>
    <w:rsid w:val="00491E04"/>
    <w:rsid w:val="0050666A"/>
    <w:rsid w:val="00561781"/>
    <w:rsid w:val="00575AC6"/>
    <w:rsid w:val="00644C4A"/>
    <w:rsid w:val="006A39AD"/>
    <w:rsid w:val="006B30B4"/>
    <w:rsid w:val="006C4348"/>
    <w:rsid w:val="006D4FF3"/>
    <w:rsid w:val="00747406"/>
    <w:rsid w:val="00907130"/>
    <w:rsid w:val="00940603"/>
    <w:rsid w:val="00971E0A"/>
    <w:rsid w:val="00A37488"/>
    <w:rsid w:val="00A85BCC"/>
    <w:rsid w:val="00AF2C83"/>
    <w:rsid w:val="00B106EA"/>
    <w:rsid w:val="00C26ACF"/>
    <w:rsid w:val="00CA3647"/>
    <w:rsid w:val="00CA53F3"/>
    <w:rsid w:val="00CD44F0"/>
    <w:rsid w:val="00F47A10"/>
    <w:rsid w:val="00F53DD5"/>
    <w:rsid w:val="00F80C64"/>
    <w:rsid w:val="00F974BE"/>
    <w:rsid w:val="00FA0749"/>
    <w:rsid w:val="00FB4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45A07F"/>
  <w15:chartTrackingRefBased/>
  <w15:docId w15:val="{35F58949-D244-449A-9654-7E6DAF69A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074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A07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A07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FA07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FA074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A074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26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A07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0749"/>
  </w:style>
  <w:style w:type="character" w:customStyle="1" w:styleId="Heading1Char">
    <w:name w:val="Heading 1 Char"/>
    <w:aliases w:val="Pocket Char"/>
    <w:basedOn w:val="DefaultParagraphFont"/>
    <w:link w:val="Heading1"/>
    <w:rsid w:val="00FA074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A074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FA074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FA074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A074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26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F4D"/>
    <w:rPr>
      <w:rFonts w:eastAsiaTheme="majorEastAsia" w:cstheme="majorBidi"/>
      <w:color w:val="272727" w:themeColor="text1" w:themeTint="D8"/>
    </w:rPr>
  </w:style>
  <w:style w:type="paragraph" w:styleId="Title">
    <w:name w:val="Title"/>
    <w:basedOn w:val="Normal"/>
    <w:next w:val="Normal"/>
    <w:link w:val="TitleChar"/>
    <w:uiPriority w:val="10"/>
    <w:qFormat/>
    <w:rsid w:val="00226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F4D"/>
    <w:pPr>
      <w:spacing w:before="160"/>
      <w:jc w:val="center"/>
    </w:pPr>
    <w:rPr>
      <w:i/>
      <w:iCs/>
      <w:color w:val="404040" w:themeColor="text1" w:themeTint="BF"/>
    </w:rPr>
  </w:style>
  <w:style w:type="character" w:customStyle="1" w:styleId="QuoteChar">
    <w:name w:val="Quote Char"/>
    <w:basedOn w:val="DefaultParagraphFont"/>
    <w:link w:val="Quote"/>
    <w:uiPriority w:val="29"/>
    <w:rsid w:val="00226F4D"/>
    <w:rPr>
      <w:i/>
      <w:iCs/>
      <w:color w:val="404040" w:themeColor="text1" w:themeTint="BF"/>
    </w:rPr>
  </w:style>
  <w:style w:type="paragraph" w:styleId="ListParagraph">
    <w:name w:val="List Paragraph"/>
    <w:basedOn w:val="Normal"/>
    <w:uiPriority w:val="34"/>
    <w:qFormat/>
    <w:rsid w:val="00226F4D"/>
    <w:pPr>
      <w:ind w:left="720"/>
      <w:contextualSpacing/>
    </w:pPr>
  </w:style>
  <w:style w:type="character" w:styleId="IntenseEmphasis">
    <w:name w:val="Intense Emphasis"/>
    <w:basedOn w:val="DefaultParagraphFont"/>
    <w:uiPriority w:val="21"/>
    <w:qFormat/>
    <w:rsid w:val="00226F4D"/>
    <w:rPr>
      <w:i/>
      <w:iCs/>
      <w:color w:val="0F4761" w:themeColor="accent1" w:themeShade="BF"/>
    </w:rPr>
  </w:style>
  <w:style w:type="paragraph" w:styleId="IntenseQuote">
    <w:name w:val="Intense Quote"/>
    <w:basedOn w:val="Normal"/>
    <w:next w:val="Normal"/>
    <w:link w:val="IntenseQuoteChar"/>
    <w:uiPriority w:val="30"/>
    <w:qFormat/>
    <w:rsid w:val="00226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F4D"/>
    <w:rPr>
      <w:i/>
      <w:iCs/>
      <w:color w:val="0F4761" w:themeColor="accent1" w:themeShade="BF"/>
    </w:rPr>
  </w:style>
  <w:style w:type="character" w:styleId="IntenseReference">
    <w:name w:val="Intense Reference"/>
    <w:basedOn w:val="DefaultParagraphFont"/>
    <w:uiPriority w:val="32"/>
    <w:qFormat/>
    <w:rsid w:val="00226F4D"/>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FA074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A0749"/>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A0749"/>
    <w:rPr>
      <w:b/>
      <w:bCs/>
      <w:color w:val="002060"/>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FA0749"/>
    <w:rPr>
      <w:b w:val="0"/>
      <w:sz w:val="22"/>
      <w:u w:val="single"/>
    </w:rPr>
  </w:style>
  <w:style w:type="character" w:styleId="Strong">
    <w:name w:val="Strong"/>
    <w:basedOn w:val="DefaultParagraphFont"/>
    <w:uiPriority w:val="22"/>
    <w:qFormat/>
    <w:rsid w:val="00FA0749"/>
    <w:rPr>
      <w:b/>
      <w:bCs/>
    </w:rPr>
  </w:style>
  <w:style w:type="character" w:styleId="BookTitle">
    <w:name w:val="Book Title"/>
    <w:basedOn w:val="DefaultParagraphFont"/>
    <w:uiPriority w:val="33"/>
    <w:qFormat/>
    <w:rsid w:val="00FA0749"/>
    <w:rPr>
      <w:b/>
      <w:bCs/>
      <w:i/>
      <w:iCs/>
      <w:spacing w:val="5"/>
    </w:rPr>
  </w:style>
  <w:style w:type="numbering" w:styleId="111111">
    <w:name w:val="Outline List 2"/>
    <w:basedOn w:val="NoList"/>
    <w:uiPriority w:val="99"/>
    <w:semiHidden/>
    <w:unhideWhenUsed/>
    <w:rsid w:val="00FA0749"/>
  </w:style>
  <w:style w:type="paragraph" w:styleId="Header">
    <w:name w:val="header"/>
    <w:basedOn w:val="Normal"/>
    <w:link w:val="HeaderChar"/>
    <w:uiPriority w:val="99"/>
    <w:semiHidden/>
    <w:rsid w:val="00FA0749"/>
    <w:pPr>
      <w:tabs>
        <w:tab w:val="center" w:pos="4680"/>
        <w:tab w:val="right" w:pos="9360"/>
      </w:tabs>
    </w:pPr>
  </w:style>
  <w:style w:type="character" w:customStyle="1" w:styleId="HeaderChar">
    <w:name w:val="Header Char"/>
    <w:basedOn w:val="DefaultParagraphFont"/>
    <w:link w:val="Header"/>
    <w:uiPriority w:val="99"/>
    <w:semiHidden/>
    <w:rsid w:val="00FA0749"/>
    <w:rPr>
      <w:rFonts w:ascii="Calibri" w:hAnsi="Calibri" w:cs="Calibri"/>
      <w:kern w:val="0"/>
      <w:sz w:val="22"/>
      <w:szCs w:val="22"/>
      <w14:ligatures w14:val="none"/>
    </w:rPr>
  </w:style>
  <w:style w:type="paragraph" w:styleId="Footer">
    <w:name w:val="footer"/>
    <w:basedOn w:val="Normal"/>
    <w:link w:val="FooterChar"/>
    <w:uiPriority w:val="99"/>
    <w:semiHidden/>
    <w:rsid w:val="00FA0749"/>
    <w:pPr>
      <w:tabs>
        <w:tab w:val="center" w:pos="4680"/>
        <w:tab w:val="right" w:pos="9360"/>
      </w:tabs>
    </w:pPr>
  </w:style>
  <w:style w:type="character" w:customStyle="1" w:styleId="FooterChar">
    <w:name w:val="Footer Char"/>
    <w:basedOn w:val="DefaultParagraphFont"/>
    <w:link w:val="Footer"/>
    <w:uiPriority w:val="99"/>
    <w:semiHidden/>
    <w:rsid w:val="00FA074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A0749"/>
    <w:pPr>
      <w:spacing w:after="120"/>
    </w:pPr>
  </w:style>
  <w:style w:type="character" w:customStyle="1" w:styleId="BodyTextChar">
    <w:name w:val="Body Text Char"/>
    <w:basedOn w:val="DefaultParagraphFont"/>
    <w:link w:val="BodyText"/>
    <w:uiPriority w:val="99"/>
    <w:semiHidden/>
    <w:rsid w:val="00FA0749"/>
    <w:rPr>
      <w:rFonts w:ascii="Calibri" w:hAnsi="Calibri" w:cs="Calibri"/>
      <w:kern w:val="0"/>
      <w:sz w:val="22"/>
      <w:szCs w:val="22"/>
      <w14:ligatures w14:val="none"/>
    </w:rPr>
  </w:style>
  <w:style w:type="paragraph" w:styleId="NoSpacing">
    <w:name w:val="No Spacing"/>
    <w:link w:val="NoSpacingChar"/>
    <w:uiPriority w:val="99"/>
    <w:unhideWhenUsed/>
    <w:qFormat/>
    <w:rsid w:val="00FA074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A074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FA0749"/>
    <w:rPr>
      <w:color w:val="467886" w:themeColor="hyperlink"/>
      <w:u w:val="single"/>
    </w:rPr>
  </w:style>
  <w:style w:type="character" w:styleId="UnresolvedMention">
    <w:name w:val="Unresolved Mention"/>
    <w:basedOn w:val="DefaultParagraphFont"/>
    <w:uiPriority w:val="99"/>
    <w:semiHidden/>
    <w:unhideWhenUsed/>
    <w:rsid w:val="00FA0749"/>
    <w:rPr>
      <w:color w:val="605E5C"/>
      <w:shd w:val="clear" w:color="auto" w:fill="E1DFDD"/>
    </w:rPr>
  </w:style>
  <w:style w:type="paragraph" w:customStyle="1" w:styleId="Undertag">
    <w:name w:val="Undertag"/>
    <w:link w:val="UndertagChar"/>
    <w:autoRedefine/>
    <w:uiPriority w:val="5"/>
    <w:qFormat/>
    <w:rsid w:val="00FA0749"/>
    <w:pPr>
      <w:spacing w:after="0" w:line="259" w:lineRule="auto"/>
    </w:pPr>
    <w:rPr>
      <w:rFonts w:ascii="Times New Roman" w:eastAsiaTheme="majorEastAsia" w:hAnsi="Times New Roman" w:cstheme="majorBidi"/>
      <w:i/>
      <w:iCs/>
      <w:color w:val="75100D"/>
      <w:kern w:val="0"/>
      <w:sz w:val="22"/>
      <w:szCs w:val="22"/>
      <w14:ligatures w14:val="none"/>
    </w:rPr>
  </w:style>
  <w:style w:type="character" w:customStyle="1" w:styleId="UndertagChar">
    <w:name w:val="Undertag Char"/>
    <w:basedOn w:val="DefaultParagraphFont"/>
    <w:link w:val="Undertag"/>
    <w:uiPriority w:val="5"/>
    <w:rsid w:val="00FA0749"/>
    <w:rPr>
      <w:rFonts w:ascii="Times New Roman" w:eastAsiaTheme="majorEastAsia" w:hAnsi="Times New Roman" w:cstheme="majorBidi"/>
      <w:i/>
      <w:iCs/>
      <w:color w:val="75100D"/>
      <w:kern w:val="0"/>
      <w:sz w:val="22"/>
      <w:szCs w:val="22"/>
      <w14:ligatures w14:val="none"/>
    </w:rPr>
  </w:style>
  <w:style w:type="paragraph" w:customStyle="1" w:styleId="Analytic">
    <w:name w:val="Analytic"/>
    <w:basedOn w:val="Heading4"/>
    <w:link w:val="AnalyticChar"/>
    <w:autoRedefine/>
    <w:uiPriority w:val="5"/>
    <w:qFormat/>
    <w:rsid w:val="00FA0749"/>
    <w:rPr>
      <w:color w:val="75100D"/>
    </w:rPr>
  </w:style>
  <w:style w:type="character" w:customStyle="1" w:styleId="AnalyticChar">
    <w:name w:val="Analytic Char"/>
    <w:basedOn w:val="DefaultParagraphFont"/>
    <w:link w:val="Analytic"/>
    <w:uiPriority w:val="5"/>
    <w:rsid w:val="00FA0749"/>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FA0749"/>
    <w:rPr>
      <w:color w:val="000000" w:themeColor="text1"/>
    </w:rPr>
  </w:style>
  <w:style w:type="paragraph" w:customStyle="1" w:styleId="textbold">
    <w:name w:val="text bold"/>
    <w:basedOn w:val="Normal"/>
    <w:link w:val="Emphasis"/>
    <w:uiPriority w:val="8"/>
    <w:qFormat/>
    <w:rsid w:val="00940603"/>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Emphasis1">
    <w:name w:val="Emphasis1"/>
    <w:basedOn w:val="Normal"/>
    <w:uiPriority w:val="8"/>
    <w:qFormat/>
    <w:rsid w:val="00940603"/>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940603"/>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940603"/>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296</TotalTime>
  <Pages>56</Pages>
  <Words>54125</Words>
  <Characters>308518</Characters>
  <Application>Microsoft Office Word</Application>
  <DocSecurity>0</DocSecurity>
  <Lines>2570</Lines>
  <Paragraphs>723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Asher Neal</cp:lastModifiedBy>
  <cp:revision>19</cp:revision>
  <dcterms:created xsi:type="dcterms:W3CDTF">2025-09-24T23:23:00Z</dcterms:created>
  <dcterms:modified xsi:type="dcterms:W3CDTF">2025-10-17T18:53:00Z</dcterms:modified>
</cp:coreProperties>
</file>