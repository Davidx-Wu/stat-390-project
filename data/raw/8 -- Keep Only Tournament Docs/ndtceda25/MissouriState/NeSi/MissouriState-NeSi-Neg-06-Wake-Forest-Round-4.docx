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60DF" w14:textId="77777777" w:rsidR="00595B7A" w:rsidRDefault="00595B7A" w:rsidP="00595B7A">
      <w:pPr>
        <w:pStyle w:val="Heading1"/>
      </w:pPr>
      <w:r>
        <w:t>1NC</w:t>
      </w:r>
    </w:p>
    <w:p w14:paraId="3D2A3B2E" w14:textId="77777777" w:rsidR="00595B7A" w:rsidRDefault="00595B7A" w:rsidP="00595B7A">
      <w:pPr>
        <w:pStyle w:val="Heading2"/>
      </w:pPr>
      <w:r>
        <w:t>Off</w:t>
      </w:r>
    </w:p>
    <w:p w14:paraId="182D2A55" w14:textId="77777777" w:rsidR="00595B7A" w:rsidRDefault="00595B7A" w:rsidP="00595B7A">
      <w:pPr>
        <w:pStyle w:val="Heading3"/>
      </w:pPr>
      <w:bookmarkStart w:id="0" w:name="_Hlk211361217"/>
      <w:r>
        <w:t>K---1NC</w:t>
      </w:r>
    </w:p>
    <w:p w14:paraId="17BDB175" w14:textId="77777777" w:rsidR="00595B7A" w:rsidRPr="00005A91" w:rsidRDefault="00595B7A" w:rsidP="00595B7A">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634DA048" w14:textId="77777777" w:rsidR="00595B7A" w:rsidRDefault="00595B7A" w:rsidP="00595B7A">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340ACEA3" w14:textId="77777777" w:rsidR="00595B7A" w:rsidRDefault="00595B7A" w:rsidP="00595B7A">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14:paraId="1DA60CF2" w14:textId="77777777" w:rsidR="00595B7A" w:rsidRPr="006F57F1" w:rsidRDefault="00595B7A" w:rsidP="00595B7A">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064B6F91" w14:textId="77777777" w:rsidR="00595B7A" w:rsidRPr="006F57F1" w:rsidRDefault="00595B7A" w:rsidP="00595B7A">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1703C460" w14:textId="77777777" w:rsidR="00595B7A" w:rsidRPr="006F57F1" w:rsidRDefault="00595B7A" w:rsidP="00595B7A">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06916148" w14:textId="77777777" w:rsidR="00595B7A" w:rsidRPr="00C451CC" w:rsidRDefault="00595B7A" w:rsidP="00595B7A">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124DC8CC" w14:textId="77777777" w:rsidR="00595B7A" w:rsidRPr="008D021B" w:rsidRDefault="00595B7A" w:rsidP="00595B7A">
      <w:pPr>
        <w:rPr>
          <w:sz w:val="16"/>
        </w:rPr>
      </w:pPr>
      <w:r w:rsidRPr="00C451CC">
        <w:rPr>
          <w:sz w:val="16"/>
        </w:rPr>
        <w:t xml:space="preserve">As a movement of a historically obsolete class, </w:t>
      </w:r>
      <w:r w:rsidRPr="00C451CC">
        <w:rPr>
          <w:rStyle w:val="StyleUnderline"/>
        </w:rPr>
        <w:t xml:space="preserve">fascism is </w:t>
      </w:r>
      <w:r w:rsidRPr="00C451CC">
        <w:rPr>
          <w:rStyle w:val="Emphasis"/>
        </w:rPr>
        <w:t>not capable</w:t>
      </w:r>
      <w:r w:rsidRPr="00C451CC">
        <w:rPr>
          <w:rStyle w:val="StyleUnderline"/>
        </w:rPr>
        <w:t xml:space="preserve"> of coming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etc).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The capitalist class has more in common with the fascists than with the workers’ movement, and will see any</w:t>
      </w:r>
      <w:r w:rsidRPr="008D021B">
        <w:rPr>
          <w:sz w:val="16"/>
        </w:rPr>
        <w:t xml:space="preserve"> semblance of democracy destroyed if it can keep control of the means of production.</w:t>
      </w:r>
    </w:p>
    <w:p w14:paraId="4D1CF215" w14:textId="77777777" w:rsidR="00595B7A" w:rsidRPr="008D021B" w:rsidRDefault="00595B7A" w:rsidP="00595B7A">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r w:rsidRPr="00C451CC">
        <w:rPr>
          <w:rStyle w:val="Emphasis"/>
        </w:rPr>
        <w:t>working class</w:t>
      </w:r>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6A7FDD67" w14:textId="77777777" w:rsidR="00595B7A" w:rsidRPr="008D021B" w:rsidRDefault="00595B7A" w:rsidP="00595B7A">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465DA716" w14:textId="77777777" w:rsidR="00595B7A" w:rsidRPr="008D021B" w:rsidRDefault="00595B7A" w:rsidP="00595B7A">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11DFDBB3" w14:textId="77777777" w:rsidR="00595B7A" w:rsidRPr="008D021B" w:rsidRDefault="00595B7A" w:rsidP="00595B7A">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53FC1A4C" w14:textId="77777777" w:rsidR="00595B7A" w:rsidRPr="00C451CC" w:rsidRDefault="00595B7A" w:rsidP="00595B7A">
      <w:pPr>
        <w:rPr>
          <w:sz w:val="16"/>
        </w:rPr>
      </w:pPr>
      <w:r w:rsidRPr="008D021B">
        <w:rPr>
          <w:sz w:val="16"/>
        </w:rPr>
        <w:t>Trump has called the question. What is our answer?</w:t>
      </w:r>
    </w:p>
    <w:p w14:paraId="0989BF43" w14:textId="77777777" w:rsidR="00595B7A" w:rsidRDefault="00595B7A" w:rsidP="00595B7A">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047B252A" w14:textId="77777777" w:rsidR="00595B7A" w:rsidRDefault="00595B7A" w:rsidP="00595B7A">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034D7C1A" w14:textId="77777777" w:rsidR="00595B7A" w:rsidRPr="00663DB1" w:rsidRDefault="00595B7A" w:rsidP="00595B7A">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4E9E9BA1" w14:textId="77777777" w:rsidR="00595B7A" w:rsidRPr="00663DB1" w:rsidRDefault="00595B7A" w:rsidP="00595B7A">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5C55372" w14:textId="77777777" w:rsidR="00595B7A" w:rsidRPr="00663DB1" w:rsidRDefault="00595B7A" w:rsidP="00595B7A">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6E1F12BB" w14:textId="77777777" w:rsidR="00595B7A" w:rsidRPr="00663DB1" w:rsidRDefault="00595B7A" w:rsidP="00595B7A">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391E735D" w14:textId="77777777" w:rsidR="00595B7A" w:rsidRDefault="00595B7A" w:rsidP="00595B7A">
      <w:r>
        <w:t>&lt;&lt;TEXT CONDENSED, NONE OMITTED&gt;&gt;</w:t>
      </w:r>
    </w:p>
    <w:p w14:paraId="603C921F" w14:textId="77777777" w:rsidR="00595B7A" w:rsidRDefault="00595B7A" w:rsidP="00595B7A">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EBE9937" w14:textId="77777777" w:rsidR="00595B7A" w:rsidRPr="00663DB1" w:rsidRDefault="00595B7A" w:rsidP="00595B7A">
      <w:r>
        <w:t>&lt;&lt;PARAGRAPH INTEGRITY RESUMES&gt;&gt;</w:t>
      </w:r>
    </w:p>
    <w:p w14:paraId="41088050" w14:textId="77777777" w:rsidR="00595B7A" w:rsidRPr="00847D30" w:rsidRDefault="00595B7A" w:rsidP="00595B7A">
      <w:pPr>
        <w:rPr>
          <w:sz w:val="16"/>
        </w:rPr>
      </w:pPr>
      <w:r w:rsidRPr="00847D30">
        <w:rPr>
          <w:sz w:val="16"/>
        </w:rPr>
        <w:t>The Triangle of Extinction: Mad Money</w:t>
      </w:r>
    </w:p>
    <w:p w14:paraId="7E2F52C7" w14:textId="77777777" w:rsidR="00595B7A" w:rsidRPr="00847D30" w:rsidRDefault="00595B7A" w:rsidP="00595B7A">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88794B3" w14:textId="77777777" w:rsidR="00595B7A" w:rsidRPr="00847D30" w:rsidRDefault="00595B7A" w:rsidP="00595B7A">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4609356" w14:textId="77777777" w:rsidR="00595B7A" w:rsidRPr="00847D30" w:rsidRDefault="00595B7A" w:rsidP="00595B7A">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08010AE9" w14:textId="77777777" w:rsidR="00595B7A" w:rsidRPr="00847D30" w:rsidRDefault="00595B7A" w:rsidP="00595B7A">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B0C36C1" w14:textId="77777777" w:rsidR="00595B7A" w:rsidRPr="00847D30" w:rsidRDefault="00595B7A" w:rsidP="00595B7A">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E9D671A" w14:textId="77777777" w:rsidR="00595B7A" w:rsidRPr="00847D30" w:rsidRDefault="00595B7A" w:rsidP="00595B7A">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78913E1" w14:textId="77777777" w:rsidR="00595B7A" w:rsidRPr="00847D30" w:rsidRDefault="00595B7A" w:rsidP="00595B7A">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0CC8ADB" w14:textId="77777777" w:rsidR="00595B7A" w:rsidRDefault="00595B7A" w:rsidP="00595B7A">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71F7F7E1" w14:textId="77777777" w:rsidR="00595B7A" w:rsidRDefault="00595B7A" w:rsidP="00595B7A">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50ED6A8C" w14:textId="77777777" w:rsidR="00595B7A" w:rsidRDefault="00595B7A" w:rsidP="00595B7A">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3F1D67C8" w14:textId="77777777" w:rsidR="00595B7A" w:rsidRPr="0009683B" w:rsidRDefault="00595B7A" w:rsidP="00595B7A">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6234536" w14:textId="77777777" w:rsidR="00595B7A" w:rsidRPr="0009683B" w:rsidRDefault="00595B7A" w:rsidP="00595B7A">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7223157C" w14:textId="77777777" w:rsidR="00595B7A" w:rsidRPr="00B519B1" w:rsidRDefault="00595B7A" w:rsidP="00595B7A">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6FC3354" w14:textId="77777777" w:rsidR="00595B7A" w:rsidRPr="00783B5B" w:rsidRDefault="00595B7A" w:rsidP="00595B7A">
      <w:pPr>
        <w:pStyle w:val="Heading3"/>
      </w:pPr>
      <w:r w:rsidRPr="00783B5B">
        <w:t>CP---1NC</w:t>
      </w:r>
    </w:p>
    <w:p w14:paraId="5449EBF7" w14:textId="77777777" w:rsidR="00595B7A" w:rsidRPr="00A406D2" w:rsidRDefault="00595B7A" w:rsidP="00595B7A">
      <w:pPr>
        <w:rPr>
          <w:rStyle w:val="Style13ptBold"/>
        </w:rPr>
      </w:pPr>
      <w:r w:rsidRPr="00A406D2">
        <w:rPr>
          <w:rStyle w:val="Style13ptBold"/>
          <w:u w:val="single"/>
        </w:rPr>
        <w:t>Counter</w:t>
      </w:r>
      <w:r>
        <w:rPr>
          <w:rStyle w:val="Style13ptBold"/>
          <w:u w:val="single"/>
        </w:rPr>
        <w:t>vailance</w:t>
      </w:r>
      <w:r w:rsidRPr="00A406D2">
        <w:rPr>
          <w:rStyle w:val="Style13ptBold"/>
          <w:u w:val="single"/>
        </w:rPr>
        <w:t xml:space="preserve"> CP</w:t>
      </w:r>
      <w:r>
        <w:rPr>
          <w:rStyle w:val="Style13ptBold"/>
        </w:rPr>
        <w:t>:</w:t>
      </w:r>
    </w:p>
    <w:p w14:paraId="32EE4364" w14:textId="77777777" w:rsidR="00595B7A" w:rsidRDefault="00595B7A" w:rsidP="00595B7A">
      <w:pPr>
        <w:pStyle w:val="Heading4"/>
      </w:pPr>
      <w:r>
        <w:t xml:space="preserve">The United States federal government should peg enforcement of </w:t>
      </w:r>
      <w:r w:rsidRPr="00297E2A">
        <w:t xml:space="preserve">collective bargaining rights for federal employees </w:t>
      </w:r>
      <w:r>
        <w:t>to macroeconomic indicators, increasing susceptibility to nullification by antitrust during periods of labor market tightness as determined in good faith by the Federal Open Market Committee.</w:t>
      </w:r>
    </w:p>
    <w:p w14:paraId="799C12F0" w14:textId="77777777" w:rsidR="00595B7A" w:rsidRPr="00A406D2" w:rsidRDefault="00595B7A" w:rsidP="00595B7A"/>
    <w:p w14:paraId="738F898E" w14:textId="77777777" w:rsidR="00595B7A" w:rsidRDefault="00595B7A" w:rsidP="00595B7A">
      <w:pPr>
        <w:pStyle w:val="Heading4"/>
      </w:pPr>
      <w:r>
        <w:t xml:space="preserve">Countervailing power </w:t>
      </w:r>
      <w:r w:rsidRPr="00163329">
        <w:rPr>
          <w:u w:val="single"/>
        </w:rPr>
        <w:t>solves</w:t>
      </w:r>
      <w:r>
        <w:t xml:space="preserve"> by inducing firms to </w:t>
      </w:r>
      <w:r w:rsidRPr="00493EF2">
        <w:rPr>
          <w:u w:val="single"/>
        </w:rPr>
        <w:t>expand</w:t>
      </w:r>
      <w:r>
        <w:t xml:space="preserve"> employment during recessions but avoids </w:t>
      </w:r>
      <w:r w:rsidRPr="00163329">
        <w:rPr>
          <w:u w:val="single"/>
        </w:rPr>
        <w:t>overheating</w:t>
      </w:r>
      <w:r>
        <w:t xml:space="preserve"> the economy.</w:t>
      </w:r>
    </w:p>
    <w:p w14:paraId="649CFCE7" w14:textId="77777777" w:rsidR="00595B7A" w:rsidRDefault="00595B7A" w:rsidP="00595B7A">
      <w:r w:rsidRPr="00A406D2">
        <w:rPr>
          <w:rStyle w:val="Style13ptBold"/>
        </w:rPr>
        <w:t>Kovvali 22</w:t>
      </w:r>
      <w:r>
        <w:t xml:space="preserve"> [Aneil Kovvali (</w:t>
      </w:r>
      <w:r w:rsidRPr="00A406D2">
        <w:t xml:space="preserve">Associate Professor of Law, </w:t>
      </w:r>
      <w:r>
        <w:t>Cardozo</w:t>
      </w:r>
      <w:r w:rsidRPr="00A406D2">
        <w:t xml:space="preserve"> School of Law</w:t>
      </w:r>
      <w:r>
        <w:t>; Former Harry A. Bigelow Teaching Fellow and Lecturer in Law, University of Chicago Law School; J.D., Harvard University; M.A. in Statistics, Harvard University), 12-1-2022, "Countercyclical Corporate Governance," North Carolina Law Review, Vol. 101, No. 1, pp. 141-206, njn]</w:t>
      </w:r>
    </w:p>
    <w:p w14:paraId="759F0E8B" w14:textId="77777777" w:rsidR="00595B7A" w:rsidRPr="00A90D9D" w:rsidRDefault="00595B7A" w:rsidP="00595B7A">
      <w:pPr>
        <w:rPr>
          <w:rStyle w:val="StyleUnderline"/>
        </w:rPr>
      </w:pPr>
      <w:r w:rsidRPr="00A90D9D">
        <w:rPr>
          <w:sz w:val="16"/>
        </w:rPr>
        <w:t xml:space="preserve">Beyond practical implications, the analysis can shed new light on longstanding theoretical debates in corporate governance. Macroeconomic crises break the intuitions that have shaped corporate governance. </w:t>
      </w:r>
      <w:r w:rsidRPr="00665FAD">
        <w:rPr>
          <w:rStyle w:val="StyleUnderline"/>
        </w:rPr>
        <w:t xml:space="preserve">The traditional view of corporate governance is that directors and officers should focus </w:t>
      </w:r>
      <w:r w:rsidRPr="00665FAD">
        <w:rPr>
          <w:rStyle w:val="Emphasis"/>
        </w:rPr>
        <w:t>exclusively</w:t>
      </w:r>
      <w:r w:rsidRPr="00665FAD">
        <w:rPr>
          <w:rStyle w:val="StyleUnderline"/>
        </w:rPr>
        <w:t xml:space="preserve"> on</w:t>
      </w:r>
      <w:r w:rsidRPr="00A90D9D">
        <w:rPr>
          <w:sz w:val="16"/>
        </w:rPr>
        <w:t xml:space="preserve"> the interests of </w:t>
      </w:r>
      <w:r w:rsidRPr="00665FAD">
        <w:rPr>
          <w:rStyle w:val="Emphasis"/>
        </w:rPr>
        <w:t>shareholders</w:t>
      </w:r>
      <w:r w:rsidRPr="00A90D9D">
        <w:rPr>
          <w:sz w:val="16"/>
        </w:rPr>
        <w:t xml:space="preserve">.5 While corporations make decisions affecting many </w:t>
      </w:r>
      <w:r w:rsidRPr="00665FAD">
        <w:rPr>
          <w:rStyle w:val="StyleUnderline"/>
        </w:rPr>
        <w:t xml:space="preserve">other constituencies, including </w:t>
      </w:r>
      <w:r w:rsidRPr="00665FAD">
        <w:rPr>
          <w:rStyle w:val="Emphasis"/>
        </w:rPr>
        <w:t>workers</w:t>
      </w:r>
      <w:r w:rsidRPr="00665FAD">
        <w:rPr>
          <w:rStyle w:val="StyleUnderline"/>
        </w:rPr>
        <w:t xml:space="preserve">, </w:t>
      </w:r>
      <w:r w:rsidRPr="00665FAD">
        <w:rPr>
          <w:rStyle w:val="Emphasis"/>
        </w:rPr>
        <w:t>creditors</w:t>
      </w:r>
      <w:r w:rsidRPr="00665FAD">
        <w:rPr>
          <w:rStyle w:val="StyleUnderline"/>
        </w:rPr>
        <w:t xml:space="preserve">, and local </w:t>
      </w:r>
      <w:r w:rsidRPr="00665FAD">
        <w:rPr>
          <w:rStyle w:val="Emphasis"/>
        </w:rPr>
        <w:t>communities</w:t>
      </w:r>
      <w:r w:rsidRPr="00A90D9D">
        <w:rPr>
          <w:sz w:val="16"/>
        </w:rPr>
        <w:t xml:space="preserve">, those other constituencies </w:t>
      </w:r>
      <w:r w:rsidRPr="00665FAD">
        <w:rPr>
          <w:rStyle w:val="StyleUnderline"/>
        </w:rPr>
        <w:t>are considered protected by</w:t>
      </w:r>
      <w:r w:rsidRPr="00A90D9D">
        <w:rPr>
          <w:sz w:val="16"/>
        </w:rPr>
        <w:t xml:space="preserve"> contracts and </w:t>
      </w:r>
      <w:r w:rsidRPr="00665FAD">
        <w:rPr>
          <w:rStyle w:val="Emphasis"/>
        </w:rPr>
        <w:t>regulations</w:t>
      </w:r>
      <w:r w:rsidRPr="00A90D9D">
        <w:rPr>
          <w:sz w:val="16"/>
        </w:rPr>
        <w:t xml:space="preserve">.6 </w:t>
      </w:r>
      <w:r w:rsidRPr="00A90D9D">
        <w:rPr>
          <w:rStyle w:val="StyleUnderline"/>
        </w:rPr>
        <w:t xml:space="preserve">Because shareholders are paid only </w:t>
      </w:r>
      <w:r w:rsidRPr="00A90D9D">
        <w:rPr>
          <w:rStyle w:val="Emphasis"/>
        </w:rPr>
        <w:t>after</w:t>
      </w:r>
      <w:r w:rsidRPr="00A90D9D">
        <w:rPr>
          <w:sz w:val="16"/>
        </w:rPr>
        <w:t xml:space="preserve"> these legal </w:t>
      </w:r>
      <w:r w:rsidRPr="00665FAD">
        <w:rPr>
          <w:rStyle w:val="Emphasis"/>
        </w:rPr>
        <w:t>obligations</w:t>
      </w:r>
      <w:r w:rsidRPr="00A90D9D">
        <w:rPr>
          <w:rStyle w:val="StyleUnderline"/>
        </w:rPr>
        <w:t xml:space="preserve"> to other constituencies are satisfied, </w:t>
      </w:r>
      <w:r w:rsidRPr="00A90D9D">
        <w:rPr>
          <w:rStyle w:val="Emphasis"/>
          <w:highlight w:val="cyan"/>
        </w:rPr>
        <w:t>shareholders</w:t>
      </w:r>
      <w:r w:rsidRPr="00A90D9D">
        <w:rPr>
          <w:rStyle w:val="StyleUnderline"/>
        </w:rPr>
        <w:t xml:space="preserve"> are thought to feel the effects of </w:t>
      </w:r>
      <w:r w:rsidRPr="00A90D9D">
        <w:rPr>
          <w:rStyle w:val="Emphasis"/>
        </w:rPr>
        <w:t>marginal changes</w:t>
      </w:r>
      <w:r w:rsidRPr="00A90D9D">
        <w:rPr>
          <w:rStyle w:val="StyleUnderline"/>
        </w:rPr>
        <w:t xml:space="preserve"> in the firm's </w:t>
      </w:r>
      <w:r w:rsidRPr="00A90D9D">
        <w:rPr>
          <w:rStyle w:val="Emphasis"/>
        </w:rPr>
        <w:t>value</w:t>
      </w:r>
      <w:r w:rsidRPr="00A90D9D">
        <w:rPr>
          <w:rStyle w:val="StyleUnderline"/>
        </w:rPr>
        <w:t xml:space="preserve"> most directly. They are thus believed to </w:t>
      </w:r>
      <w:r w:rsidRPr="00A90D9D">
        <w:rPr>
          <w:rStyle w:val="StyleUnderline"/>
          <w:highlight w:val="cyan"/>
        </w:rPr>
        <w:t>have</w:t>
      </w:r>
      <w:r w:rsidRPr="00A90D9D">
        <w:rPr>
          <w:rStyle w:val="StyleUnderline"/>
        </w:rPr>
        <w:t xml:space="preserve"> the right </w:t>
      </w:r>
      <w:r w:rsidRPr="00A90D9D">
        <w:rPr>
          <w:rStyle w:val="Emphasis"/>
          <w:highlight w:val="cyan"/>
        </w:rPr>
        <w:t>incentives</w:t>
      </w:r>
      <w:r w:rsidRPr="00A90D9D">
        <w:rPr>
          <w:rStyle w:val="StyleUnderline"/>
          <w:highlight w:val="cyan"/>
        </w:rPr>
        <w:t xml:space="preserve"> to</w:t>
      </w:r>
      <w:r w:rsidRPr="00A90D9D">
        <w:rPr>
          <w:rStyle w:val="StyleUnderline"/>
        </w:rPr>
        <w:t xml:space="preserve"> create wealth by </w:t>
      </w:r>
      <w:r w:rsidRPr="00A90D9D">
        <w:rPr>
          <w:rStyle w:val="Emphasis"/>
          <w:highlight w:val="cyan"/>
        </w:rPr>
        <w:t>maximiz</w:t>
      </w:r>
      <w:r w:rsidRPr="00A90D9D">
        <w:rPr>
          <w:rStyle w:val="StyleUnderline"/>
        </w:rPr>
        <w:t xml:space="preserve">ing </w:t>
      </w:r>
      <w:r w:rsidRPr="00A90D9D">
        <w:rPr>
          <w:rStyle w:val="StyleUnderline"/>
          <w:highlight w:val="cyan"/>
        </w:rPr>
        <w:t xml:space="preserve">output and </w:t>
      </w:r>
      <w:r w:rsidRPr="00A90D9D">
        <w:rPr>
          <w:rStyle w:val="Emphasis"/>
          <w:highlight w:val="cyan"/>
        </w:rPr>
        <w:t>minimiz</w:t>
      </w:r>
      <w:r w:rsidRPr="00A90D9D">
        <w:rPr>
          <w:rStyle w:val="StyleUnderline"/>
        </w:rPr>
        <w:t xml:space="preserve">ing costs like </w:t>
      </w:r>
      <w:r w:rsidRPr="00A90D9D">
        <w:rPr>
          <w:rStyle w:val="Emphasis"/>
          <w:highlight w:val="cyan"/>
        </w:rPr>
        <w:t>wages</w:t>
      </w:r>
      <w:r w:rsidRPr="00A90D9D">
        <w:rPr>
          <w:rStyle w:val="StyleUnderline"/>
        </w:rPr>
        <w:t>.</w:t>
      </w:r>
    </w:p>
    <w:p w14:paraId="71FDE886" w14:textId="77777777" w:rsidR="00595B7A" w:rsidRPr="00B830F0" w:rsidRDefault="00595B7A" w:rsidP="00595B7A">
      <w:pPr>
        <w:rPr>
          <w:sz w:val="16"/>
        </w:rPr>
      </w:pPr>
      <w:r w:rsidRPr="00665FAD">
        <w:rPr>
          <w:rStyle w:val="StyleUnderline"/>
          <w:highlight w:val="cyan"/>
        </w:rPr>
        <w:t xml:space="preserve">When the economy is </w:t>
      </w:r>
      <w:r w:rsidRPr="00665FAD">
        <w:rPr>
          <w:rStyle w:val="Emphasis"/>
          <w:highlight w:val="cyan"/>
        </w:rPr>
        <w:t>succeeding</w:t>
      </w:r>
      <w:r w:rsidRPr="00665FAD">
        <w:rPr>
          <w:rStyle w:val="StyleUnderline"/>
          <w:highlight w:val="cyan"/>
        </w:rPr>
        <w:t>, this</w:t>
      </w:r>
      <w:r w:rsidRPr="00665FAD">
        <w:rPr>
          <w:rStyle w:val="StyleUnderline"/>
        </w:rPr>
        <w:t xml:space="preserve"> outlook has a rough </w:t>
      </w:r>
      <w:r w:rsidRPr="00665FAD">
        <w:rPr>
          <w:rStyle w:val="Emphasis"/>
          <w:highlight w:val="cyan"/>
        </w:rPr>
        <w:t>align</w:t>
      </w:r>
      <w:r w:rsidRPr="00665FAD">
        <w:rPr>
          <w:rStyle w:val="StyleUnderline"/>
        </w:rPr>
        <w:t xml:space="preserve">ment </w:t>
      </w:r>
      <w:r w:rsidRPr="00665FAD">
        <w:rPr>
          <w:rStyle w:val="StyleUnderline"/>
          <w:highlight w:val="cyan"/>
        </w:rPr>
        <w:t>with</w:t>
      </w:r>
      <w:r w:rsidRPr="00665FAD">
        <w:rPr>
          <w:rStyle w:val="StyleUnderline"/>
        </w:rPr>
        <w:t xml:space="preserve"> the goal of maximizing </w:t>
      </w:r>
      <w:r w:rsidRPr="00665FAD">
        <w:rPr>
          <w:rStyle w:val="Emphasis"/>
          <w:highlight w:val="cyan"/>
        </w:rPr>
        <w:t>social wealth</w:t>
      </w:r>
      <w:r w:rsidRPr="00665FAD">
        <w:rPr>
          <w:rStyle w:val="StyleUnderline"/>
        </w:rPr>
        <w:t xml:space="preserve">. </w:t>
      </w:r>
      <w:r w:rsidRPr="00665FAD">
        <w:rPr>
          <w:rStyle w:val="StyleUnderline"/>
          <w:highlight w:val="cyan"/>
        </w:rPr>
        <w:t>Labor is</w:t>
      </w:r>
      <w:r w:rsidRPr="00665FAD">
        <w:rPr>
          <w:rStyle w:val="StyleUnderline"/>
        </w:rPr>
        <w:t xml:space="preserve"> a </w:t>
      </w:r>
      <w:r w:rsidRPr="00665FAD">
        <w:rPr>
          <w:rStyle w:val="Emphasis"/>
          <w:highlight w:val="cyan"/>
        </w:rPr>
        <w:t>scarce</w:t>
      </w:r>
      <w:r w:rsidRPr="00665FAD">
        <w:rPr>
          <w:rStyle w:val="StyleUnderline"/>
        </w:rPr>
        <w:t xml:space="preserve"> social resource</w:t>
      </w:r>
      <w:r w:rsidRPr="00B830F0">
        <w:rPr>
          <w:sz w:val="16"/>
        </w:rPr>
        <w:t xml:space="preserve">, and when a firm uses a worker's time, </w:t>
      </w:r>
      <w:r w:rsidRPr="00665FAD">
        <w:rPr>
          <w:rStyle w:val="StyleUnderline"/>
        </w:rPr>
        <w:t xml:space="preserve">that time is </w:t>
      </w:r>
      <w:r w:rsidRPr="00665FAD">
        <w:rPr>
          <w:rStyle w:val="Emphasis"/>
        </w:rPr>
        <w:t>not available</w:t>
      </w:r>
      <w:r w:rsidRPr="00665FAD">
        <w:rPr>
          <w:rStyle w:val="StyleUnderline"/>
        </w:rPr>
        <w:t xml:space="preserve"> for </w:t>
      </w:r>
      <w:r w:rsidRPr="00B830F0">
        <w:rPr>
          <w:rStyle w:val="Emphasis"/>
        </w:rPr>
        <w:t>other</w:t>
      </w:r>
      <w:r w:rsidRPr="00665FAD">
        <w:rPr>
          <w:rStyle w:val="StyleUnderline"/>
        </w:rPr>
        <w:t xml:space="preserve"> valuable activities</w:t>
      </w:r>
      <w:r w:rsidRPr="00B830F0">
        <w:rPr>
          <w:rStyle w:val="StyleUnderline"/>
        </w:rPr>
        <w:t xml:space="preserve">. </w:t>
      </w:r>
      <w:r w:rsidRPr="00B830F0">
        <w:rPr>
          <w:rStyle w:val="StyleUnderline"/>
          <w:highlight w:val="cyan"/>
        </w:rPr>
        <w:t>When</w:t>
      </w:r>
      <w:r w:rsidRPr="00B830F0">
        <w:rPr>
          <w:rStyle w:val="StyleUnderline"/>
        </w:rPr>
        <w:t xml:space="preserve"> labor markets are </w:t>
      </w:r>
      <w:r w:rsidRPr="00B830F0">
        <w:rPr>
          <w:rStyle w:val="Emphasis"/>
          <w:highlight w:val="cyan"/>
        </w:rPr>
        <w:t>functioning</w:t>
      </w:r>
      <w:r w:rsidRPr="00B830F0">
        <w:rPr>
          <w:rStyle w:val="StyleUnderline"/>
          <w:highlight w:val="cyan"/>
        </w:rPr>
        <w:t xml:space="preserve"> properly, the</w:t>
      </w:r>
      <w:r w:rsidRPr="00B830F0">
        <w:rPr>
          <w:rStyle w:val="StyleUnderline"/>
        </w:rPr>
        <w:t xml:space="preserve"> social </w:t>
      </w:r>
      <w:r w:rsidRPr="00B830F0">
        <w:rPr>
          <w:rStyle w:val="Emphasis"/>
          <w:highlight w:val="cyan"/>
        </w:rPr>
        <w:t>opp</w:t>
      </w:r>
      <w:r w:rsidRPr="00B830F0">
        <w:rPr>
          <w:rStyle w:val="StyleUnderline"/>
        </w:rPr>
        <w:t xml:space="preserve">ortunity </w:t>
      </w:r>
      <w:r w:rsidRPr="00B830F0">
        <w:rPr>
          <w:rStyle w:val="Emphasis"/>
          <w:highlight w:val="cyan"/>
        </w:rPr>
        <w:t>cost</w:t>
      </w:r>
      <w:r w:rsidRPr="00B830F0">
        <w:rPr>
          <w:sz w:val="16"/>
        </w:rPr>
        <w:t xml:space="preserve"> of deploying that worker's time at the firm instead of elsewhere </w:t>
      </w:r>
      <w:r w:rsidRPr="00B830F0">
        <w:rPr>
          <w:rStyle w:val="StyleUnderline"/>
          <w:highlight w:val="cyan"/>
        </w:rPr>
        <w:t>is reflected in</w:t>
      </w:r>
      <w:r w:rsidRPr="00B830F0">
        <w:rPr>
          <w:rStyle w:val="StyleUnderline"/>
        </w:rPr>
        <w:t xml:space="preserve"> market </w:t>
      </w:r>
      <w:r w:rsidRPr="00B830F0">
        <w:rPr>
          <w:rStyle w:val="Emphasis"/>
          <w:highlight w:val="cyan"/>
        </w:rPr>
        <w:t>wages</w:t>
      </w:r>
      <w:r w:rsidRPr="00B830F0">
        <w:rPr>
          <w:rStyle w:val="StyleUnderline"/>
        </w:rPr>
        <w:t xml:space="preserve">. Suppose that an employee commands </w:t>
      </w:r>
      <w:r w:rsidRPr="00B830F0">
        <w:rPr>
          <w:rStyle w:val="Emphasis"/>
        </w:rPr>
        <w:t>wages</w:t>
      </w:r>
      <w:r w:rsidRPr="00B830F0">
        <w:rPr>
          <w:rStyle w:val="StyleUnderline"/>
        </w:rPr>
        <w:t xml:space="preserve"> of $20 an hour at a firm when labor markets are </w:t>
      </w:r>
      <w:r w:rsidRPr="00B830F0">
        <w:rPr>
          <w:rStyle w:val="Emphasis"/>
        </w:rPr>
        <w:t>robust</w:t>
      </w:r>
      <w:r w:rsidRPr="00B830F0">
        <w:rPr>
          <w:sz w:val="16"/>
        </w:rPr>
        <w:t xml:space="preserve">. In that scenario, </w:t>
      </w:r>
      <w:r w:rsidRPr="00B830F0">
        <w:rPr>
          <w:rStyle w:val="StyleUnderline"/>
        </w:rPr>
        <w:t>the</w:t>
      </w:r>
      <w:r w:rsidRPr="00B830F0">
        <w:rPr>
          <w:sz w:val="16"/>
        </w:rPr>
        <w:t xml:space="preserve"> $20-an-hour </w:t>
      </w:r>
      <w:r w:rsidRPr="00B830F0">
        <w:rPr>
          <w:rStyle w:val="StyleUnderline"/>
        </w:rPr>
        <w:t xml:space="preserve">wage likely </w:t>
      </w:r>
      <w:r w:rsidRPr="00B830F0">
        <w:rPr>
          <w:rStyle w:val="Emphasis"/>
        </w:rPr>
        <w:t>reflects</w:t>
      </w:r>
      <w:r w:rsidRPr="00B830F0">
        <w:rPr>
          <w:rStyle w:val="StyleUnderline"/>
        </w:rPr>
        <w:t xml:space="preserve"> the employee's ability to find </w:t>
      </w:r>
      <w:r w:rsidRPr="00B830F0">
        <w:rPr>
          <w:rStyle w:val="Emphasis"/>
        </w:rPr>
        <w:t>another</w:t>
      </w:r>
      <w:r w:rsidRPr="00B830F0">
        <w:rPr>
          <w:rStyle w:val="StyleUnderline"/>
        </w:rPr>
        <w:t xml:space="preserve"> job paying roughly $20 an hour, which</w:t>
      </w:r>
      <w:r w:rsidRPr="00B830F0">
        <w:rPr>
          <w:sz w:val="16"/>
        </w:rPr>
        <w:t xml:space="preserve"> in turn </w:t>
      </w:r>
      <w:r w:rsidRPr="00B830F0">
        <w:rPr>
          <w:rStyle w:val="StyleUnderline"/>
        </w:rPr>
        <w:t xml:space="preserve">indicates that the employee could create </w:t>
      </w:r>
      <w:r w:rsidRPr="00B830F0">
        <w:rPr>
          <w:rStyle w:val="Emphasis"/>
        </w:rPr>
        <w:t>more</w:t>
      </w:r>
      <w:r w:rsidRPr="00B830F0">
        <w:rPr>
          <w:rStyle w:val="StyleUnderline"/>
        </w:rPr>
        <w:t xml:space="preserve"> than $20 of value at that </w:t>
      </w:r>
      <w:r w:rsidRPr="00B830F0">
        <w:rPr>
          <w:rStyle w:val="Emphasis"/>
        </w:rPr>
        <w:t>other job</w:t>
      </w:r>
      <w:r w:rsidRPr="00B830F0">
        <w:rPr>
          <w:rStyle w:val="StyleUnderline"/>
        </w:rPr>
        <w:t xml:space="preserve">. If the </w:t>
      </w:r>
      <w:r w:rsidRPr="00B830F0">
        <w:rPr>
          <w:rStyle w:val="Emphasis"/>
        </w:rPr>
        <w:t>firm</w:t>
      </w:r>
      <w:r w:rsidRPr="00B830F0">
        <w:rPr>
          <w:rStyle w:val="StyleUnderline"/>
        </w:rPr>
        <w:t xml:space="preserve"> found a way to </w:t>
      </w:r>
      <w:r w:rsidRPr="00B830F0">
        <w:rPr>
          <w:rStyle w:val="Emphasis"/>
        </w:rPr>
        <w:t>maintain</w:t>
      </w:r>
      <w:r w:rsidRPr="00B830F0">
        <w:rPr>
          <w:rStyle w:val="StyleUnderline"/>
        </w:rPr>
        <w:t xml:space="preserve"> existing production </w:t>
      </w:r>
      <w:r w:rsidRPr="00B830F0">
        <w:rPr>
          <w:rStyle w:val="Emphasis"/>
        </w:rPr>
        <w:t>without</w:t>
      </w:r>
      <w:r w:rsidRPr="00B830F0">
        <w:rPr>
          <w:sz w:val="16"/>
        </w:rPr>
        <w:t xml:space="preserve"> using </w:t>
      </w:r>
      <w:r w:rsidRPr="00B830F0">
        <w:rPr>
          <w:rStyle w:val="StyleUnderline"/>
        </w:rPr>
        <w:t xml:space="preserve">the worker's time, the worker would </w:t>
      </w:r>
      <w:r w:rsidRPr="00B830F0">
        <w:rPr>
          <w:rStyle w:val="Emphasis"/>
        </w:rPr>
        <w:t>go</w:t>
      </w:r>
      <w:r w:rsidRPr="00B830F0">
        <w:rPr>
          <w:rStyle w:val="StyleUnderline"/>
        </w:rPr>
        <w:t xml:space="preserve"> to that </w:t>
      </w:r>
      <w:r w:rsidRPr="00B830F0">
        <w:rPr>
          <w:rStyle w:val="Emphasis"/>
        </w:rPr>
        <w:t>other job</w:t>
      </w:r>
      <w:r w:rsidRPr="00B830F0">
        <w:rPr>
          <w:rStyle w:val="StyleUnderline"/>
        </w:rPr>
        <w:t xml:space="preserve"> and</w:t>
      </w:r>
      <w:r w:rsidRPr="00B830F0">
        <w:rPr>
          <w:sz w:val="16"/>
        </w:rPr>
        <w:t xml:space="preserve"> create that value </w:t>
      </w:r>
      <w:r w:rsidRPr="00B830F0">
        <w:rPr>
          <w:rStyle w:val="StyleUnderline"/>
        </w:rPr>
        <w:t xml:space="preserve">the $20 an hour </w:t>
      </w:r>
      <w:r w:rsidRPr="00B830F0">
        <w:rPr>
          <w:rStyle w:val="Emphasis"/>
        </w:rPr>
        <w:t>saved</w:t>
      </w:r>
      <w:r w:rsidRPr="00B830F0">
        <w:rPr>
          <w:rStyle w:val="StyleUnderline"/>
        </w:rPr>
        <w:t xml:space="preserve"> by the firm would reflect a genuine </w:t>
      </w:r>
      <w:r w:rsidRPr="00B830F0">
        <w:rPr>
          <w:rStyle w:val="Emphasis"/>
        </w:rPr>
        <w:t>efficiency gain</w:t>
      </w:r>
      <w:r w:rsidRPr="00B830F0">
        <w:rPr>
          <w:sz w:val="16"/>
        </w:rPr>
        <w:t xml:space="preserve"> that permits society to redeploy productive resources and create additional wealth.7 As a result, </w:t>
      </w:r>
      <w:r w:rsidRPr="00B830F0">
        <w:rPr>
          <w:rStyle w:val="StyleUnderline"/>
        </w:rPr>
        <w:t xml:space="preserve">in ordinary times, the goal of maximizing </w:t>
      </w:r>
      <w:r w:rsidRPr="00B830F0">
        <w:rPr>
          <w:rStyle w:val="Emphasis"/>
        </w:rPr>
        <w:t>shareholder</w:t>
      </w:r>
      <w:r w:rsidRPr="00B830F0">
        <w:rPr>
          <w:rStyle w:val="StyleUnderline"/>
        </w:rPr>
        <w:t xml:space="preserve"> profits has a</w:t>
      </w:r>
      <w:r w:rsidRPr="00B830F0">
        <w:rPr>
          <w:sz w:val="16"/>
        </w:rPr>
        <w:t xml:space="preserve"> rough </w:t>
      </w:r>
      <w:r w:rsidRPr="00B830F0">
        <w:rPr>
          <w:rStyle w:val="Emphasis"/>
        </w:rPr>
        <w:t>correlation</w:t>
      </w:r>
      <w:r w:rsidRPr="00B830F0">
        <w:rPr>
          <w:rStyle w:val="StyleUnderline"/>
        </w:rPr>
        <w:t xml:space="preserve"> with</w:t>
      </w:r>
      <w:r w:rsidRPr="00B830F0">
        <w:rPr>
          <w:sz w:val="16"/>
        </w:rPr>
        <w:t xml:space="preserve"> the goal of </w:t>
      </w:r>
      <w:r w:rsidRPr="00B830F0">
        <w:rPr>
          <w:rStyle w:val="StyleUnderline"/>
        </w:rPr>
        <w:t xml:space="preserve">maximizing </w:t>
      </w:r>
      <w:r w:rsidRPr="00B830F0">
        <w:rPr>
          <w:rStyle w:val="Emphasis"/>
        </w:rPr>
        <w:t>social wealth</w:t>
      </w:r>
      <w:r w:rsidRPr="00B830F0">
        <w:rPr>
          <w:sz w:val="16"/>
        </w:rPr>
        <w:t xml:space="preserve"> creation.</w:t>
      </w:r>
    </w:p>
    <w:p w14:paraId="34CE4A9A" w14:textId="77777777" w:rsidR="00595B7A" w:rsidRPr="00163329" w:rsidRDefault="00595B7A" w:rsidP="00595B7A">
      <w:pPr>
        <w:rPr>
          <w:rStyle w:val="Emphasis"/>
        </w:rPr>
      </w:pPr>
      <w:r w:rsidRPr="00B830F0">
        <w:rPr>
          <w:rStyle w:val="StyleUnderline"/>
          <w:highlight w:val="cyan"/>
        </w:rPr>
        <w:t>But in</w:t>
      </w:r>
      <w:r w:rsidRPr="00B830F0">
        <w:rPr>
          <w:rStyle w:val="StyleUnderline"/>
        </w:rPr>
        <w:t xml:space="preserve"> a </w:t>
      </w:r>
      <w:r w:rsidRPr="00B830F0">
        <w:rPr>
          <w:rStyle w:val="Emphasis"/>
          <w:highlight w:val="cyan"/>
        </w:rPr>
        <w:t>recession</w:t>
      </w:r>
      <w:r w:rsidRPr="00B830F0">
        <w:rPr>
          <w:rStyle w:val="StyleUnderline"/>
        </w:rPr>
        <w:t xml:space="preserve"> with </w:t>
      </w:r>
      <w:r w:rsidRPr="00B830F0">
        <w:rPr>
          <w:rStyle w:val="Emphasis"/>
        </w:rPr>
        <w:t>dysfunctional</w:t>
      </w:r>
      <w:r w:rsidRPr="00B830F0">
        <w:rPr>
          <w:rStyle w:val="StyleUnderline"/>
        </w:rPr>
        <w:t xml:space="preserve"> labor markets</w:t>
      </w:r>
      <w:r w:rsidRPr="00B830F0">
        <w:rPr>
          <w:sz w:val="16"/>
        </w:rPr>
        <w:t xml:space="preserve"> and persistently high unemployment, </w:t>
      </w:r>
      <w:r w:rsidRPr="00B830F0">
        <w:rPr>
          <w:rStyle w:val="StyleUnderline"/>
          <w:highlight w:val="cyan"/>
        </w:rPr>
        <w:t xml:space="preserve">wages may </w:t>
      </w:r>
      <w:r w:rsidRPr="00B830F0">
        <w:rPr>
          <w:rStyle w:val="Emphasis"/>
          <w:highlight w:val="cyan"/>
        </w:rPr>
        <w:t>not correspond</w:t>
      </w:r>
      <w:r w:rsidRPr="00B830F0">
        <w:rPr>
          <w:rStyle w:val="StyleUnderline"/>
          <w:highlight w:val="cyan"/>
        </w:rPr>
        <w:t xml:space="preserve"> to the </w:t>
      </w:r>
      <w:r w:rsidRPr="00B830F0">
        <w:rPr>
          <w:rStyle w:val="Emphasis"/>
          <w:highlight w:val="cyan"/>
        </w:rPr>
        <w:t>opp</w:t>
      </w:r>
      <w:r w:rsidRPr="00B830F0">
        <w:rPr>
          <w:rStyle w:val="StyleUnderline"/>
        </w:rPr>
        <w:t xml:space="preserve">ortunity </w:t>
      </w:r>
      <w:r w:rsidRPr="00B830F0">
        <w:rPr>
          <w:rStyle w:val="Emphasis"/>
          <w:highlight w:val="cyan"/>
        </w:rPr>
        <w:t>cost</w:t>
      </w:r>
      <w:r w:rsidRPr="00B830F0">
        <w:rPr>
          <w:rStyle w:val="StyleUnderline"/>
        </w:rPr>
        <w:t xml:space="preserve"> of labor: if an employee is </w:t>
      </w:r>
      <w:r w:rsidRPr="00B830F0">
        <w:rPr>
          <w:rStyle w:val="Emphasis"/>
        </w:rPr>
        <w:t>laid off</w:t>
      </w:r>
      <w:r w:rsidRPr="00B830F0">
        <w:rPr>
          <w:rStyle w:val="StyleUnderline"/>
        </w:rPr>
        <w:t xml:space="preserve">, they may </w:t>
      </w:r>
      <w:r w:rsidRPr="00B830F0">
        <w:rPr>
          <w:rStyle w:val="Emphasis"/>
        </w:rPr>
        <w:t>not be able</w:t>
      </w:r>
      <w:r w:rsidRPr="00B830F0">
        <w:rPr>
          <w:rStyle w:val="StyleUnderline"/>
        </w:rPr>
        <w:t xml:space="preserve"> to find </w:t>
      </w:r>
      <w:r w:rsidRPr="00B830F0">
        <w:rPr>
          <w:rStyle w:val="Emphasis"/>
        </w:rPr>
        <w:t>another</w:t>
      </w:r>
      <w:r w:rsidRPr="00B830F0">
        <w:rPr>
          <w:rStyle w:val="StyleUnderline"/>
        </w:rPr>
        <w:t xml:space="preserve"> job</w:t>
      </w:r>
      <w:r w:rsidRPr="00B830F0">
        <w:rPr>
          <w:sz w:val="16"/>
        </w:rPr>
        <w:t xml:space="preserve"> or create any value. </w:t>
      </w:r>
      <w:r w:rsidRPr="00B830F0">
        <w:rPr>
          <w:rStyle w:val="StyleUnderline"/>
        </w:rPr>
        <w:t xml:space="preserve">The employee's customary wages would still represent a </w:t>
      </w:r>
      <w:r w:rsidRPr="00B830F0">
        <w:rPr>
          <w:rStyle w:val="Emphasis"/>
        </w:rPr>
        <w:t>cost</w:t>
      </w:r>
      <w:r w:rsidRPr="00B830F0">
        <w:rPr>
          <w:rStyle w:val="StyleUnderline"/>
        </w:rPr>
        <w:t xml:space="preserve"> from the </w:t>
      </w:r>
      <w:r w:rsidRPr="00B830F0">
        <w:rPr>
          <w:rStyle w:val="Emphasis"/>
        </w:rPr>
        <w:t>shareholder</w:t>
      </w:r>
      <w:r w:rsidRPr="00B830F0">
        <w:rPr>
          <w:rStyle w:val="StyleUnderline"/>
        </w:rPr>
        <w:t xml:space="preserve"> profits perspective but</w:t>
      </w:r>
      <w:r w:rsidRPr="00B830F0">
        <w:rPr>
          <w:sz w:val="16"/>
        </w:rPr>
        <w:t xml:space="preserve"> would </w:t>
      </w:r>
      <w:r w:rsidRPr="00B830F0">
        <w:rPr>
          <w:rStyle w:val="Emphasis"/>
        </w:rPr>
        <w:t>not</w:t>
      </w:r>
      <w:r w:rsidRPr="00B830F0">
        <w:rPr>
          <w:sz w:val="16"/>
        </w:rPr>
        <w:t xml:space="preserve"> reflect </w:t>
      </w:r>
      <w:r w:rsidRPr="00B830F0">
        <w:rPr>
          <w:rStyle w:val="StyleUnderline"/>
        </w:rPr>
        <w:t xml:space="preserve">a genuine opportunity cost from the </w:t>
      </w:r>
      <w:r w:rsidRPr="00B830F0">
        <w:rPr>
          <w:rStyle w:val="Emphasis"/>
        </w:rPr>
        <w:t>social wealth</w:t>
      </w:r>
      <w:r w:rsidRPr="00B830F0">
        <w:rPr>
          <w:rStyle w:val="StyleUnderline"/>
        </w:rPr>
        <w:t xml:space="preserve"> perspective. </w:t>
      </w:r>
      <w:r w:rsidRPr="00B830F0">
        <w:rPr>
          <w:rStyle w:val="Emphasis"/>
        </w:rPr>
        <w:t>Maximizing</w:t>
      </w:r>
      <w:r w:rsidRPr="00B830F0">
        <w:rPr>
          <w:rStyle w:val="StyleUnderline"/>
        </w:rPr>
        <w:t xml:space="preserve"> shareholder </w:t>
      </w:r>
      <w:r w:rsidRPr="00B830F0">
        <w:rPr>
          <w:rStyle w:val="Emphasis"/>
        </w:rPr>
        <w:t>profits</w:t>
      </w:r>
      <w:r w:rsidRPr="00B830F0">
        <w:rPr>
          <w:rStyle w:val="StyleUnderline"/>
        </w:rPr>
        <w:t xml:space="preserve"> by </w:t>
      </w:r>
      <w:r w:rsidRPr="00B830F0">
        <w:rPr>
          <w:rStyle w:val="Emphasis"/>
          <w:highlight w:val="cyan"/>
        </w:rPr>
        <w:t>laying off</w:t>
      </w:r>
      <w:r w:rsidRPr="00B830F0">
        <w:rPr>
          <w:rStyle w:val="StyleUnderline"/>
          <w:highlight w:val="cyan"/>
        </w:rPr>
        <w:t xml:space="preserve"> workers</w:t>
      </w:r>
      <w:r w:rsidRPr="00B830F0">
        <w:rPr>
          <w:rStyle w:val="StyleUnderline"/>
        </w:rPr>
        <w:t xml:space="preserve"> could also </w:t>
      </w:r>
      <w:r w:rsidRPr="00B830F0">
        <w:rPr>
          <w:rStyle w:val="StyleUnderline"/>
          <w:highlight w:val="cyan"/>
        </w:rPr>
        <w:t xml:space="preserve">have </w:t>
      </w:r>
      <w:r w:rsidRPr="00B830F0">
        <w:rPr>
          <w:rStyle w:val="Emphasis"/>
          <w:highlight w:val="cyan"/>
        </w:rPr>
        <w:t>destructive</w:t>
      </w:r>
      <w:r w:rsidRPr="00B830F0">
        <w:rPr>
          <w:rStyle w:val="StyleUnderline"/>
          <w:highlight w:val="cyan"/>
        </w:rPr>
        <w:t xml:space="preserve"> effects</w:t>
      </w:r>
      <w:r w:rsidRPr="00B830F0">
        <w:rPr>
          <w:rStyle w:val="StyleUnderline"/>
        </w:rPr>
        <w:t>. A layoff would mean</w:t>
      </w:r>
      <w:r w:rsidRPr="00B830F0">
        <w:rPr>
          <w:sz w:val="16"/>
        </w:rPr>
        <w:t xml:space="preserve"> a period of </w:t>
      </w:r>
      <w:r w:rsidRPr="00B830F0">
        <w:rPr>
          <w:rStyle w:val="StyleUnderline"/>
        </w:rPr>
        <w:t xml:space="preserve">extended </w:t>
      </w:r>
      <w:r w:rsidRPr="00B830F0">
        <w:rPr>
          <w:rStyle w:val="Emphasis"/>
        </w:rPr>
        <w:t>unemployment</w:t>
      </w:r>
      <w:r w:rsidRPr="00B830F0">
        <w:rPr>
          <w:rStyle w:val="StyleUnderline"/>
        </w:rPr>
        <w:t xml:space="preserve"> for the </w:t>
      </w:r>
      <w:r w:rsidRPr="00163329">
        <w:rPr>
          <w:rStyle w:val="StyleUnderline"/>
        </w:rPr>
        <w:t xml:space="preserve">worker, meaning that the worker goes from creating </w:t>
      </w:r>
      <w:r w:rsidRPr="00163329">
        <w:rPr>
          <w:rStyle w:val="Emphasis"/>
        </w:rPr>
        <w:t>some</w:t>
      </w:r>
      <w:r w:rsidRPr="00163329">
        <w:rPr>
          <w:rStyle w:val="StyleUnderline"/>
        </w:rPr>
        <w:t xml:space="preserve"> social wealth to </w:t>
      </w:r>
      <w:r w:rsidRPr="00163329">
        <w:rPr>
          <w:rStyle w:val="Emphasis"/>
        </w:rPr>
        <w:t>none</w:t>
      </w:r>
      <w:r w:rsidRPr="00163329">
        <w:rPr>
          <w:rStyle w:val="StyleUnderline"/>
        </w:rPr>
        <w:t>. Other costs</w:t>
      </w:r>
      <w:r w:rsidRPr="00B830F0">
        <w:rPr>
          <w:sz w:val="16"/>
        </w:rPr>
        <w:t xml:space="preserve"> of a layoff </w:t>
      </w:r>
      <w:r w:rsidRPr="00163329">
        <w:rPr>
          <w:rStyle w:val="StyleUnderline"/>
        </w:rPr>
        <w:t xml:space="preserve">include loss of </w:t>
      </w:r>
      <w:r w:rsidRPr="00163329">
        <w:rPr>
          <w:rStyle w:val="Emphasis"/>
        </w:rPr>
        <w:t>income</w:t>
      </w:r>
      <w:r w:rsidRPr="00B830F0">
        <w:rPr>
          <w:sz w:val="16"/>
        </w:rPr>
        <w:t xml:space="preserve"> to the worker, a potential </w:t>
      </w:r>
      <w:r w:rsidRPr="00163329">
        <w:rPr>
          <w:rStyle w:val="StyleUnderline"/>
        </w:rPr>
        <w:t xml:space="preserve">loss of </w:t>
      </w:r>
      <w:r w:rsidRPr="00163329">
        <w:rPr>
          <w:rStyle w:val="Emphasis"/>
        </w:rPr>
        <w:t>productive capacity</w:t>
      </w:r>
      <w:r w:rsidRPr="00163329">
        <w:rPr>
          <w:rStyle w:val="StyleUnderline"/>
        </w:rPr>
        <w:t xml:space="preserve"> for the economy</w:t>
      </w:r>
      <w:r w:rsidRPr="00B830F0">
        <w:rPr>
          <w:sz w:val="16"/>
        </w:rPr>
        <w:t xml:space="preserve"> if the worker is unemployed for an extended period and loses skills, </w:t>
      </w:r>
      <w:r w:rsidRPr="00163329">
        <w:rPr>
          <w:rStyle w:val="StyleUnderline"/>
        </w:rPr>
        <w:t xml:space="preserve">and a loss of </w:t>
      </w:r>
      <w:r w:rsidRPr="00163329">
        <w:rPr>
          <w:rStyle w:val="Emphasis"/>
        </w:rPr>
        <w:t>demand</w:t>
      </w:r>
      <w:r w:rsidRPr="00163329">
        <w:rPr>
          <w:rStyle w:val="StyleUnderline"/>
        </w:rPr>
        <w:t xml:space="preserve"> as the worker curtails spending</w:t>
      </w:r>
      <w:r w:rsidRPr="00B830F0">
        <w:rPr>
          <w:sz w:val="16"/>
        </w:rPr>
        <w:t xml:space="preserve">. These </w:t>
      </w:r>
      <w:r w:rsidRPr="00163329">
        <w:rPr>
          <w:rStyle w:val="StyleUnderline"/>
        </w:rPr>
        <w:t xml:space="preserve">costs are </w:t>
      </w:r>
      <w:r w:rsidRPr="00163329">
        <w:rPr>
          <w:rStyle w:val="Emphasis"/>
        </w:rPr>
        <w:t>not borne</w:t>
      </w:r>
      <w:r w:rsidRPr="00163329">
        <w:rPr>
          <w:rStyle w:val="StyleUnderline"/>
        </w:rPr>
        <w:t xml:space="preserve"> by the firm's shareholders </w:t>
      </w:r>
      <w:r w:rsidRPr="00163329">
        <w:rPr>
          <w:rStyle w:val="Emphasis"/>
        </w:rPr>
        <w:t>directly</w:t>
      </w:r>
      <w:r w:rsidRPr="00B830F0">
        <w:rPr>
          <w:sz w:val="16"/>
        </w:rPr>
        <w:t xml:space="preserve">,8 </w:t>
      </w:r>
      <w:r w:rsidRPr="00163329">
        <w:rPr>
          <w:rStyle w:val="StyleUnderline"/>
        </w:rPr>
        <w:t xml:space="preserve">and they are not likely to be part of the </w:t>
      </w:r>
      <w:r w:rsidRPr="00163329">
        <w:rPr>
          <w:rStyle w:val="Emphasis"/>
        </w:rPr>
        <w:t>calculus</w:t>
      </w:r>
      <w:r w:rsidRPr="00163329">
        <w:rPr>
          <w:rStyle w:val="StyleUnderline"/>
        </w:rPr>
        <w:t xml:space="preserve"> of directors</w:t>
      </w:r>
      <w:r w:rsidRPr="00B830F0">
        <w:rPr>
          <w:sz w:val="16"/>
        </w:rPr>
        <w:t xml:space="preserve"> and officers who are </w:t>
      </w:r>
      <w:r w:rsidRPr="00163329">
        <w:rPr>
          <w:rStyle w:val="StyleUnderline"/>
        </w:rPr>
        <w:t xml:space="preserve">focused on a </w:t>
      </w:r>
      <w:r w:rsidRPr="00163329">
        <w:rPr>
          <w:rStyle w:val="Emphasis"/>
        </w:rPr>
        <w:t>narrow</w:t>
      </w:r>
      <w:r w:rsidRPr="00163329">
        <w:rPr>
          <w:rStyle w:val="StyleUnderline"/>
        </w:rPr>
        <w:t xml:space="preserve"> conception of shareholders' interests. It would thus be helpful to </w:t>
      </w:r>
      <w:r w:rsidRPr="00163329">
        <w:rPr>
          <w:rStyle w:val="Emphasis"/>
        </w:rPr>
        <w:t>reform</w:t>
      </w:r>
      <w:r w:rsidRPr="00163329">
        <w:rPr>
          <w:rStyle w:val="StyleUnderline"/>
        </w:rPr>
        <w:t xml:space="preserve"> corporate governance</w:t>
      </w:r>
      <w:r w:rsidRPr="00B830F0">
        <w:rPr>
          <w:sz w:val="16"/>
        </w:rPr>
        <w:t xml:space="preserve"> to encourage managers to maintain spending and investment, even if some shareholders feel slighted.</w:t>
      </w:r>
    </w:p>
    <w:p w14:paraId="6910BB67" w14:textId="77777777" w:rsidR="00595B7A" w:rsidRPr="00163329" w:rsidRDefault="00595B7A" w:rsidP="00595B7A">
      <w:pPr>
        <w:rPr>
          <w:sz w:val="16"/>
        </w:rPr>
      </w:pPr>
      <w:r w:rsidRPr="00163329">
        <w:rPr>
          <w:rStyle w:val="StyleUnderline"/>
        </w:rPr>
        <w:t xml:space="preserve">Reforming </w:t>
      </w:r>
      <w:r w:rsidRPr="00163329">
        <w:rPr>
          <w:rStyle w:val="Emphasis"/>
        </w:rPr>
        <w:t>corporate governance</w:t>
      </w:r>
      <w:r w:rsidRPr="00163329">
        <w:rPr>
          <w:rStyle w:val="StyleUnderline"/>
        </w:rPr>
        <w:t xml:space="preserve"> in response to these issues could yield </w:t>
      </w:r>
      <w:r w:rsidRPr="00163329">
        <w:rPr>
          <w:rStyle w:val="Emphasis"/>
        </w:rPr>
        <w:t>substantial</w:t>
      </w:r>
      <w:r w:rsidRPr="00163329">
        <w:rPr>
          <w:rStyle w:val="StyleUnderline"/>
        </w:rPr>
        <w:t xml:space="preserve"> benefits because American </w:t>
      </w:r>
      <w:r w:rsidRPr="00163329">
        <w:rPr>
          <w:rStyle w:val="Emphasis"/>
        </w:rPr>
        <w:t>corporations</w:t>
      </w:r>
      <w:r w:rsidRPr="00163329">
        <w:rPr>
          <w:rStyle w:val="StyleUnderline"/>
        </w:rPr>
        <w:t xml:space="preserve"> control substantial </w:t>
      </w:r>
      <w:r w:rsidRPr="00163329">
        <w:rPr>
          <w:rStyle w:val="Emphasis"/>
        </w:rPr>
        <w:t>resources</w:t>
      </w:r>
      <w:r w:rsidRPr="00163329">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163329">
        <w:rPr>
          <w:rStyle w:val="StyleUnderline"/>
        </w:rPr>
        <w:t xml:space="preserve">If corporations could be </w:t>
      </w:r>
      <w:r w:rsidRPr="00163329">
        <w:rPr>
          <w:rStyle w:val="Emphasis"/>
        </w:rPr>
        <w:t>induced</w:t>
      </w:r>
      <w:r w:rsidRPr="00163329">
        <w:rPr>
          <w:sz w:val="16"/>
        </w:rPr>
        <w:t xml:space="preserve"> to use their resources </w:t>
      </w:r>
      <w:r w:rsidRPr="00163329">
        <w:rPr>
          <w:rStyle w:val="StyleUnderline"/>
        </w:rPr>
        <w:t xml:space="preserve">to </w:t>
      </w:r>
      <w:r w:rsidRPr="00163329">
        <w:rPr>
          <w:rStyle w:val="Emphasis"/>
        </w:rPr>
        <w:t>expand</w:t>
      </w:r>
      <w:r w:rsidRPr="00163329">
        <w:rPr>
          <w:rStyle w:val="StyleUnderline"/>
        </w:rPr>
        <w:t xml:space="preserve"> investment and employment in times of </w:t>
      </w:r>
      <w:r w:rsidRPr="00163329">
        <w:rPr>
          <w:rStyle w:val="Emphasis"/>
        </w:rPr>
        <w:t>economic trouble</w:t>
      </w:r>
      <w:r w:rsidRPr="00163329">
        <w:rPr>
          <w:rStyle w:val="StyleUnderline"/>
        </w:rPr>
        <w:t xml:space="preserve">, they could have an impact </w:t>
      </w:r>
      <w:r w:rsidRPr="00163329">
        <w:rPr>
          <w:rStyle w:val="Emphasis"/>
        </w:rPr>
        <w:t>comparable</w:t>
      </w:r>
      <w:r w:rsidRPr="00163329">
        <w:rPr>
          <w:rStyle w:val="StyleUnderline"/>
        </w:rPr>
        <w:t xml:space="preserve"> to a major </w:t>
      </w:r>
      <w:r w:rsidRPr="00163329">
        <w:rPr>
          <w:rStyle w:val="Emphasis"/>
        </w:rPr>
        <w:t>government</w:t>
      </w:r>
      <w:r w:rsidRPr="00163329">
        <w:rPr>
          <w:rStyle w:val="StyleUnderline"/>
        </w:rPr>
        <w:t xml:space="preserve"> program</w:t>
      </w:r>
      <w:r w:rsidRPr="00163329">
        <w:rPr>
          <w:sz w:val="16"/>
        </w:rPr>
        <w:t xml:space="preserve">. And </w:t>
      </w:r>
      <w:r w:rsidRPr="00163329">
        <w:rPr>
          <w:rStyle w:val="StyleUnderline"/>
        </w:rPr>
        <w:t xml:space="preserve">because of their </w:t>
      </w:r>
      <w:r w:rsidRPr="00163329">
        <w:rPr>
          <w:rStyle w:val="Emphasis"/>
        </w:rPr>
        <w:t>unique</w:t>
      </w:r>
      <w:r w:rsidRPr="00163329">
        <w:rPr>
          <w:rStyle w:val="StyleUnderline"/>
        </w:rPr>
        <w:t xml:space="preserve"> capabilities</w:t>
      </w:r>
      <w:r w:rsidRPr="00163329">
        <w:rPr>
          <w:sz w:val="16"/>
        </w:rPr>
        <w:t xml:space="preserve">, relationships with employees and other stakeholders, and capacity to act rapidly, </w:t>
      </w:r>
      <w:r w:rsidRPr="00163329">
        <w:rPr>
          <w:rStyle w:val="StyleUnderline"/>
        </w:rPr>
        <w:t xml:space="preserve">their financial </w:t>
      </w:r>
      <w:r w:rsidRPr="00163329">
        <w:rPr>
          <w:rStyle w:val="Emphasis"/>
        </w:rPr>
        <w:t>firepower</w:t>
      </w:r>
      <w:r w:rsidRPr="00163329">
        <w:rPr>
          <w:rStyle w:val="StyleUnderline"/>
        </w:rPr>
        <w:t xml:space="preserve"> may actually </w:t>
      </w:r>
      <w:r w:rsidRPr="00163329">
        <w:rPr>
          <w:rStyle w:val="Emphasis"/>
        </w:rPr>
        <w:t>understate</w:t>
      </w:r>
      <w:r w:rsidRPr="00163329">
        <w:rPr>
          <w:rStyle w:val="StyleUnderline"/>
        </w:rPr>
        <w:t xml:space="preserve"> their usefulness</w:t>
      </w:r>
      <w:r w:rsidRPr="00163329">
        <w:rPr>
          <w:sz w:val="16"/>
        </w:rPr>
        <w:t xml:space="preserve">. Therefore, </w:t>
      </w:r>
      <w:r w:rsidRPr="00163329">
        <w:rPr>
          <w:rStyle w:val="Emphasis"/>
          <w:highlight w:val="cyan"/>
        </w:rPr>
        <w:t>countercyclical</w:t>
      </w:r>
      <w:r w:rsidRPr="00163329">
        <w:rPr>
          <w:rStyle w:val="StyleUnderline"/>
        </w:rPr>
        <w:t xml:space="preserve"> corporate </w:t>
      </w:r>
      <w:r w:rsidRPr="00163329">
        <w:rPr>
          <w:rStyle w:val="StyleUnderline"/>
          <w:highlight w:val="cyan"/>
        </w:rPr>
        <w:t>governance</w:t>
      </w:r>
      <w:r w:rsidRPr="00163329">
        <w:rPr>
          <w:sz w:val="16"/>
        </w:rPr>
        <w:t xml:space="preserve"> is worth exploring whether as a complement to government efforts or as a </w:t>
      </w:r>
      <w:r w:rsidRPr="00163329">
        <w:rPr>
          <w:rStyle w:val="Emphasis"/>
          <w:highlight w:val="cyan"/>
        </w:rPr>
        <w:t>substitute</w:t>
      </w:r>
      <w:r w:rsidRPr="00163329">
        <w:rPr>
          <w:sz w:val="16"/>
        </w:rPr>
        <w:t xml:space="preserve"> in the wake of an </w:t>
      </w:r>
      <w:r w:rsidRPr="00163329">
        <w:rPr>
          <w:rStyle w:val="Emphasis"/>
          <w:highlight w:val="cyan"/>
        </w:rPr>
        <w:t>inadequate</w:t>
      </w:r>
      <w:r w:rsidRPr="00163329">
        <w:rPr>
          <w:rStyle w:val="StyleUnderline"/>
        </w:rPr>
        <w:t xml:space="preserve"> government </w:t>
      </w:r>
      <w:r w:rsidRPr="00163329">
        <w:rPr>
          <w:rStyle w:val="StyleUnderline"/>
          <w:highlight w:val="cyan"/>
        </w:rPr>
        <w:t>response</w:t>
      </w:r>
      <w:r w:rsidRPr="00163329">
        <w:rPr>
          <w:sz w:val="16"/>
        </w:rPr>
        <w:t>.</w:t>
      </w:r>
    </w:p>
    <w:p w14:paraId="41F246DE" w14:textId="77777777" w:rsidR="00595B7A" w:rsidRDefault="00595B7A" w:rsidP="00595B7A">
      <w:r>
        <w:t>&lt;&lt;TEXT CONDENSED, NONE OMITTED&gt;&gt;</w:t>
      </w:r>
    </w:p>
    <w:p w14:paraId="0695946F" w14:textId="77777777" w:rsidR="00595B7A" w:rsidRPr="000E5E08" w:rsidRDefault="00595B7A" w:rsidP="00595B7A">
      <w:pPr>
        <w:rPr>
          <w:sz w:val="8"/>
          <w:szCs w:val="8"/>
        </w:rPr>
      </w:pPr>
      <w:r w:rsidRPr="000E5E08">
        <w:rPr>
          <w:sz w:val="8"/>
          <w:szCs w:val="8"/>
        </w:rPr>
        <w:t>These points support a range of policy approaches, with the primary goal of reorienting firms to serve constituencies other than shareholders during a crisis. Although they were not conceptualized as efforts to revise corporate governance, various features of the policy response to COVID-19 suggested a growing recognition that corporations were vehicles to serve constituencies like employees and customers and not simply to generate financial returns for shareholders.11 Shareholders, like index funds, can deepen this trend with thoughtful interventions at portfolio companies, mitigating recessions in a way that improves their long-term returns and marketing position.12 Additionally, the government can further support countercyclical corporate governance through appropriate regulations.13 The discussion of policy approaches here is not intended to be exhaustive but should open an important conversation on ways that corporate governance could support an economic recovery. 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 I. SHAREHOLDER PRIMACY AND MACROECONOMIC CONTEXT 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 A. Shareholder Primacy and Stakeholder Governance The shareholder primacy or shareholder wealth maximization norm posits that a corporation should be managed only to generate profits for its shareholders.14 Under this paradigm, employees, creditors, and other groups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 The principal argument for shareholder primacy conceptualizes shareholders as the "residual claimants" on the corporation, and suggests that they have the correct incentives to maximize economic value: 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 The conventional criticism of this argument attacks the claim that shareholders are the residual claimants on the firm. When a firm is doing well, it is likely to reward many constituencies, including employees; when it is doing poorly, it is likely to squeeze or even remove them.17 Given that other constituencies also bear risk, it is not clear that shareholders have the right incentives to maximize the value generated by the firm's activities. 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 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 B. The Relevance of Macroeconomic Context 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 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336C1B60" w14:textId="77777777" w:rsidR="00595B7A" w:rsidRPr="00515F65" w:rsidRDefault="00595B7A" w:rsidP="00595B7A">
      <w:r>
        <w:t>&lt;&lt;PARAGRAPH INTEGRITY RESUMES&gt;&gt;</w:t>
      </w:r>
    </w:p>
    <w:p w14:paraId="5562FC6D" w14:textId="77777777" w:rsidR="00595B7A" w:rsidRPr="000E5E08" w:rsidRDefault="00595B7A" w:rsidP="00595B7A">
      <w:pPr>
        <w:rPr>
          <w:sz w:val="16"/>
        </w:rPr>
      </w:pPr>
      <w:r w:rsidRPr="000E5E08">
        <w:rPr>
          <w:rStyle w:val="StyleUnderline"/>
        </w:rPr>
        <w:t xml:space="preserve">With properly </w:t>
      </w:r>
      <w:r w:rsidRPr="000E5E08">
        <w:rPr>
          <w:rStyle w:val="Emphasis"/>
        </w:rPr>
        <w:t>functioning</w:t>
      </w:r>
      <w:r w:rsidRPr="000E5E08">
        <w:rPr>
          <w:rStyle w:val="StyleUnderline"/>
        </w:rPr>
        <w:t xml:space="preserve"> labor markets, the </w:t>
      </w:r>
      <w:r w:rsidRPr="000E5E08">
        <w:rPr>
          <w:rStyle w:val="Emphasis"/>
        </w:rPr>
        <w:t>social</w:t>
      </w:r>
      <w:r w:rsidRPr="000E5E08">
        <w:rPr>
          <w:rStyle w:val="StyleUnderline"/>
        </w:rPr>
        <w:t xml:space="preserve"> criterion aligns with the </w:t>
      </w:r>
      <w:r w:rsidRPr="000E5E08">
        <w:rPr>
          <w:rStyle w:val="Emphasis"/>
        </w:rPr>
        <w:t>shareholder</w:t>
      </w:r>
      <w:r w:rsidRPr="000E5E08">
        <w:rPr>
          <w:sz w:val="16"/>
        </w:rPr>
        <w:t xml:space="preserve"> criterion </w:t>
      </w:r>
      <w:r w:rsidRPr="000E5E08">
        <w:rPr>
          <w:rStyle w:val="StyleUnderline"/>
        </w:rPr>
        <w:t xml:space="preserve">because market </w:t>
      </w:r>
      <w:r w:rsidRPr="000E5E08">
        <w:rPr>
          <w:rStyle w:val="Emphasis"/>
        </w:rPr>
        <w:t>wages</w:t>
      </w:r>
      <w:r w:rsidRPr="000E5E08">
        <w:rPr>
          <w:rStyle w:val="StyleUnderline"/>
        </w:rPr>
        <w:t xml:space="preserve"> would </w:t>
      </w:r>
      <w:r w:rsidRPr="000E5E08">
        <w:rPr>
          <w:rStyle w:val="Emphasis"/>
        </w:rPr>
        <w:t>correspond</w:t>
      </w:r>
      <w:r w:rsidRPr="000E5E08">
        <w:rPr>
          <w:rStyle w:val="StyleUnderline"/>
        </w:rPr>
        <w:t xml:space="preserve"> to the </w:t>
      </w:r>
      <w:r w:rsidRPr="000E5E08">
        <w:rPr>
          <w:rStyle w:val="Emphasis"/>
        </w:rPr>
        <w:t>value</w:t>
      </w:r>
      <w:r w:rsidRPr="000E5E08">
        <w:rPr>
          <w:rStyle w:val="StyleUnderline"/>
        </w:rPr>
        <w:t xml:space="preserve"> that a worker would generate at </w:t>
      </w:r>
      <w:r w:rsidRPr="000E5E08">
        <w:rPr>
          <w:rStyle w:val="Emphasis"/>
        </w:rPr>
        <w:t>other firms</w:t>
      </w:r>
      <w:r w:rsidRPr="000E5E08">
        <w:rPr>
          <w:sz w:val="16"/>
        </w:rPr>
        <w:t xml:space="preserve">. If the worker is not generating more value than their market wage, the worker should leave the firm and take on higher value work. While the worker might experience painful disruptions in shifting from one job to another, the pain would be mitigated by the speed with which the worker would get their next job. </w:t>
      </w:r>
      <w:r w:rsidRPr="000E5E08">
        <w:rPr>
          <w:rStyle w:val="StyleUnderline"/>
        </w:rPr>
        <w:t xml:space="preserve">Focusing on shareholder </w:t>
      </w:r>
      <w:r w:rsidRPr="000E5E08">
        <w:rPr>
          <w:rStyle w:val="Emphasis"/>
        </w:rPr>
        <w:t>profits</w:t>
      </w:r>
      <w:r w:rsidRPr="000E5E08">
        <w:rPr>
          <w:rStyle w:val="StyleUnderline"/>
        </w:rPr>
        <w:t xml:space="preserve"> would thus lead a </w:t>
      </w:r>
      <w:r w:rsidRPr="000E5E08">
        <w:rPr>
          <w:rStyle w:val="Emphasis"/>
        </w:rPr>
        <w:t>corporation</w:t>
      </w:r>
      <w:r w:rsidRPr="000E5E08">
        <w:rPr>
          <w:rStyle w:val="StyleUnderline"/>
        </w:rPr>
        <w:t xml:space="preserve"> to the </w:t>
      </w:r>
      <w:r w:rsidRPr="000E5E08">
        <w:rPr>
          <w:rStyle w:val="Emphasis"/>
        </w:rPr>
        <w:t>correct</w:t>
      </w:r>
      <w:r w:rsidRPr="000E5E08">
        <w:rPr>
          <w:rStyle w:val="StyleUnderline"/>
        </w:rPr>
        <w:t xml:space="preserve"> decision</w:t>
      </w:r>
      <w:r w:rsidRPr="000E5E08">
        <w:rPr>
          <w:sz w:val="16"/>
        </w:rPr>
        <w:t>.25</w:t>
      </w:r>
    </w:p>
    <w:p w14:paraId="517AD789" w14:textId="77777777" w:rsidR="00595B7A" w:rsidRPr="000E5E08" w:rsidRDefault="00595B7A" w:rsidP="00595B7A">
      <w:pPr>
        <w:rPr>
          <w:sz w:val="16"/>
        </w:rPr>
      </w:pPr>
      <w:r w:rsidRPr="000E5E08">
        <w:rPr>
          <w:sz w:val="16"/>
        </w:rPr>
        <w:t xml:space="preserve">High unemployment and </w:t>
      </w:r>
      <w:r w:rsidRPr="000E5E08">
        <w:rPr>
          <w:rStyle w:val="Emphasis"/>
        </w:rPr>
        <w:t>dysfunctional</w:t>
      </w:r>
      <w:r w:rsidRPr="000E5E08">
        <w:rPr>
          <w:rStyle w:val="StyleUnderline"/>
        </w:rPr>
        <w:t xml:space="preserve"> labor markets</w:t>
      </w:r>
      <w:r w:rsidRPr="000E5E08">
        <w:rPr>
          <w:sz w:val="16"/>
        </w:rPr>
        <w:t xml:space="preserve"> would </w:t>
      </w:r>
      <w:r w:rsidRPr="000E5E08">
        <w:rPr>
          <w:rStyle w:val="StyleUnderline"/>
        </w:rPr>
        <w:t xml:space="preserve">break the </w:t>
      </w:r>
      <w:r w:rsidRPr="000E5E08">
        <w:rPr>
          <w:rStyle w:val="Emphasis"/>
        </w:rPr>
        <w:t>relationship</w:t>
      </w:r>
      <w:r w:rsidRPr="000E5E08">
        <w:rPr>
          <w:sz w:val="16"/>
        </w:rPr>
        <w:t xml:space="preserve"> between the social criterion and shareholders' criterion </w:t>
      </w:r>
      <w:r w:rsidRPr="000E5E08">
        <w:rPr>
          <w:rStyle w:val="StyleUnderline"/>
        </w:rPr>
        <w:t xml:space="preserve">by </w:t>
      </w:r>
      <w:r w:rsidRPr="000E5E08">
        <w:rPr>
          <w:rStyle w:val="Emphasis"/>
        </w:rPr>
        <w:t>damaging</w:t>
      </w:r>
      <w:r w:rsidRPr="000E5E08">
        <w:rPr>
          <w:rStyle w:val="StyleUnderline"/>
        </w:rPr>
        <w:t xml:space="preserve"> the ability of </w:t>
      </w:r>
      <w:r w:rsidRPr="000E5E08">
        <w:rPr>
          <w:rStyle w:val="Emphasis"/>
        </w:rPr>
        <w:t>wages</w:t>
      </w:r>
      <w:r w:rsidRPr="000E5E08">
        <w:rPr>
          <w:rStyle w:val="StyleUnderline"/>
        </w:rPr>
        <w:t xml:space="preserve"> to send appropriate </w:t>
      </w:r>
      <w:r w:rsidRPr="000E5E08">
        <w:rPr>
          <w:rStyle w:val="Emphasis"/>
        </w:rPr>
        <w:t>signals</w:t>
      </w:r>
      <w:r w:rsidRPr="000E5E08">
        <w:rPr>
          <w:rStyle w:val="StyleUnderline"/>
        </w:rPr>
        <w:t xml:space="preserve">. Upon being </w:t>
      </w:r>
      <w:r w:rsidRPr="000E5E08">
        <w:rPr>
          <w:rStyle w:val="Emphasis"/>
        </w:rPr>
        <w:t>fired</w:t>
      </w:r>
      <w:r w:rsidRPr="000E5E08">
        <w:rPr>
          <w:rStyle w:val="StyleUnderline"/>
        </w:rPr>
        <w:t xml:space="preserve">, a worker would </w:t>
      </w:r>
      <w:r w:rsidRPr="000E5E08">
        <w:rPr>
          <w:rStyle w:val="Emphasis"/>
        </w:rPr>
        <w:t>not</w:t>
      </w:r>
      <w:r w:rsidRPr="000E5E08">
        <w:rPr>
          <w:sz w:val="16"/>
        </w:rPr>
        <w:t xml:space="preserve"> necessarily </w:t>
      </w:r>
      <w:r w:rsidRPr="000E5E08">
        <w:rPr>
          <w:rStyle w:val="StyleUnderline"/>
        </w:rPr>
        <w:t xml:space="preserve">shift into a </w:t>
      </w:r>
      <w:r w:rsidRPr="000E5E08">
        <w:rPr>
          <w:rStyle w:val="Emphasis"/>
        </w:rPr>
        <w:t>higher value</w:t>
      </w:r>
      <w:r w:rsidRPr="000E5E08">
        <w:rPr>
          <w:rStyle w:val="StyleUnderline"/>
        </w:rPr>
        <w:t xml:space="preserve"> activity</w:t>
      </w:r>
      <w:r w:rsidRPr="000E5E08">
        <w:rPr>
          <w:sz w:val="16"/>
        </w:rPr>
        <w:t xml:space="preserve">. Instead, the worker might face a prolonged period of unemployment, generating no value at all. Societal wealth would decrease as production decreased, the worker pared back spending, and the worker's community was immiserated. </w:t>
      </w:r>
      <w:r w:rsidRPr="000E5E08">
        <w:rPr>
          <w:rStyle w:val="StyleUnderline"/>
        </w:rPr>
        <w:t xml:space="preserve">Yet shareholders would have an </w:t>
      </w:r>
      <w:r w:rsidRPr="000E5E08">
        <w:rPr>
          <w:rStyle w:val="Emphasis"/>
        </w:rPr>
        <w:t>incentive</w:t>
      </w:r>
      <w:r w:rsidRPr="000E5E08">
        <w:rPr>
          <w:rStyle w:val="StyleUnderline"/>
        </w:rPr>
        <w:t xml:space="preserve"> to undertake </w:t>
      </w:r>
      <w:r w:rsidRPr="000E5E08">
        <w:rPr>
          <w:rStyle w:val="Emphasis"/>
        </w:rPr>
        <w:t>layoffs</w:t>
      </w:r>
      <w:r w:rsidRPr="000E5E08">
        <w:rPr>
          <w:rStyle w:val="StyleUnderline"/>
        </w:rPr>
        <w:t xml:space="preserve"> until wages found</w:t>
      </w:r>
      <w:r w:rsidRPr="000E5E08">
        <w:rPr>
          <w:sz w:val="16"/>
        </w:rPr>
        <w:t xml:space="preserve"> a new </w:t>
      </w:r>
      <w:r w:rsidRPr="000E5E08">
        <w:rPr>
          <w:rStyle w:val="Emphasis"/>
        </w:rPr>
        <w:t>equilibrium</w:t>
      </w:r>
      <w:r w:rsidRPr="000E5E08">
        <w:rPr>
          <w:sz w:val="16"/>
        </w:rPr>
        <w:t>.</w:t>
      </w:r>
    </w:p>
    <w:p w14:paraId="70AB78DC" w14:textId="77777777" w:rsidR="00595B7A" w:rsidRPr="000E5E08" w:rsidRDefault="00595B7A" w:rsidP="00595B7A">
      <w:pPr>
        <w:rPr>
          <w:sz w:val="16"/>
        </w:rPr>
      </w:pPr>
      <w:r w:rsidRPr="000E5E08">
        <w:rPr>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7D4884CE" w14:textId="77777777" w:rsidR="00595B7A" w:rsidRPr="000E5E08" w:rsidRDefault="00595B7A" w:rsidP="00595B7A">
      <w:pPr>
        <w:rPr>
          <w:sz w:val="16"/>
        </w:rPr>
      </w:pPr>
      <w:r w:rsidRPr="000E5E08">
        <w:rPr>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621BE0D3" w14:textId="77777777" w:rsidR="00595B7A" w:rsidRPr="000E5E08" w:rsidRDefault="00595B7A" w:rsidP="00595B7A">
      <w:pPr>
        <w:rPr>
          <w:sz w:val="16"/>
        </w:rPr>
      </w:pPr>
      <w:r w:rsidRPr="000E5E08">
        <w:rPr>
          <w:rStyle w:val="StyleUnderline"/>
        </w:rPr>
        <w:t xml:space="preserve">A </w:t>
      </w:r>
      <w:r w:rsidRPr="000E5E08">
        <w:rPr>
          <w:rStyle w:val="Emphasis"/>
        </w:rPr>
        <w:t>hot</w:t>
      </w:r>
      <w:r w:rsidRPr="000E5E08">
        <w:rPr>
          <w:rStyle w:val="StyleUnderline"/>
        </w:rPr>
        <w:t xml:space="preserve"> economy resembles the </w:t>
      </w:r>
      <w:r w:rsidRPr="000E5E08">
        <w:rPr>
          <w:rStyle w:val="Emphasis"/>
        </w:rPr>
        <w:t>former</w:t>
      </w:r>
      <w:r w:rsidRPr="000E5E08">
        <w:rPr>
          <w:rStyle w:val="StyleUnderline"/>
        </w:rPr>
        <w:t xml:space="preserve"> scenario</w:t>
      </w:r>
      <w:r w:rsidRPr="000E5E08">
        <w:rPr>
          <w:sz w:val="16"/>
        </w:rPr>
        <w:t xml:space="preserve">. In the aggregate, </w:t>
      </w:r>
      <w:r w:rsidRPr="000E5E08">
        <w:rPr>
          <w:rStyle w:val="StyleUnderline"/>
        </w:rPr>
        <w:t xml:space="preserve">hiring would mean </w:t>
      </w:r>
      <w:r w:rsidRPr="000E5E08">
        <w:rPr>
          <w:rStyle w:val="Emphasis"/>
        </w:rPr>
        <w:t>pulling</w:t>
      </w:r>
      <w:r w:rsidRPr="000E5E08">
        <w:rPr>
          <w:rStyle w:val="StyleUnderline"/>
        </w:rPr>
        <w:t xml:space="preserve"> a person away from another </w:t>
      </w:r>
      <w:r w:rsidRPr="000E5E08">
        <w:rPr>
          <w:rStyle w:val="Emphasis"/>
        </w:rPr>
        <w:t>valuable job</w:t>
      </w:r>
      <w:r w:rsidRPr="000E5E08">
        <w:rPr>
          <w:rStyle w:val="StyleUnderline"/>
        </w:rPr>
        <w:t xml:space="preserve">, so social wealth is </w:t>
      </w:r>
      <w:r w:rsidRPr="000E5E08">
        <w:rPr>
          <w:rStyle w:val="Emphasis"/>
        </w:rPr>
        <w:t>maximized</w:t>
      </w:r>
      <w:r w:rsidRPr="000E5E08">
        <w:rPr>
          <w:rStyle w:val="StyleUnderline"/>
        </w:rPr>
        <w:t xml:space="preserve"> when businesses adopt the </w:t>
      </w:r>
      <w:r w:rsidRPr="000E5E08">
        <w:rPr>
          <w:rStyle w:val="Emphasis"/>
        </w:rPr>
        <w:t>shareholders'</w:t>
      </w:r>
      <w:r w:rsidRPr="000E5E08">
        <w:rPr>
          <w:rStyle w:val="StyleUnderline"/>
        </w:rPr>
        <w:t xml:space="preserve"> focus on efficiency</w:t>
      </w:r>
      <w:r w:rsidRPr="000E5E08">
        <w:rPr>
          <w:sz w:val="16"/>
        </w:rPr>
        <w:t xml:space="preserve">. But </w:t>
      </w:r>
      <w:r w:rsidRPr="000E5E08">
        <w:rPr>
          <w:rStyle w:val="StyleUnderline"/>
        </w:rPr>
        <w:t xml:space="preserve">a </w:t>
      </w:r>
      <w:r w:rsidRPr="000E5E08">
        <w:rPr>
          <w:rStyle w:val="Emphasis"/>
        </w:rPr>
        <w:t>slowing</w:t>
      </w:r>
      <w:r w:rsidRPr="000E5E08">
        <w:rPr>
          <w:rStyle w:val="StyleUnderline"/>
        </w:rPr>
        <w:t xml:space="preserve"> economy resembles the </w:t>
      </w:r>
      <w:r w:rsidRPr="000E5E08">
        <w:rPr>
          <w:rStyle w:val="Emphasis"/>
        </w:rPr>
        <w:t>latter</w:t>
      </w:r>
      <w:r w:rsidRPr="000E5E08">
        <w:rPr>
          <w:rStyle w:val="StyleUnderline"/>
        </w:rPr>
        <w:t xml:space="preserve"> scenario</w:t>
      </w:r>
      <w:r w:rsidRPr="000E5E08">
        <w:rPr>
          <w:sz w:val="16"/>
        </w:rPr>
        <w:t xml:space="preserve">. In the aggregate, </w:t>
      </w:r>
      <w:r w:rsidRPr="000E5E08">
        <w:rPr>
          <w:rStyle w:val="StyleUnderline"/>
        </w:rPr>
        <w:t xml:space="preserve">hiring would </w:t>
      </w:r>
      <w:r w:rsidRPr="000E5E08">
        <w:rPr>
          <w:rStyle w:val="Emphasis"/>
        </w:rPr>
        <w:t>decrease</w:t>
      </w:r>
      <w:r w:rsidRPr="000E5E08">
        <w:rPr>
          <w:rStyle w:val="StyleUnderline"/>
        </w:rPr>
        <w:t xml:space="preserve"> unemployment, so social wealth can </w:t>
      </w:r>
      <w:r w:rsidRPr="000E5E08">
        <w:rPr>
          <w:rStyle w:val="Emphasis"/>
        </w:rPr>
        <w:t>increase</w:t>
      </w:r>
      <w:r w:rsidRPr="000E5E08">
        <w:rPr>
          <w:rStyle w:val="StyleUnderline"/>
        </w:rPr>
        <w:t xml:space="preserve"> when businesses undertake activities that do </w:t>
      </w:r>
      <w:r w:rsidRPr="000E5E08">
        <w:rPr>
          <w:rStyle w:val="Emphasis"/>
        </w:rPr>
        <w:t>not directly</w:t>
      </w:r>
      <w:r w:rsidRPr="000E5E08">
        <w:rPr>
          <w:rStyle w:val="StyleUnderline"/>
        </w:rPr>
        <w:t xml:space="preserve"> increase shareholder wealth</w:t>
      </w:r>
      <w:r w:rsidRPr="000E5E08">
        <w:rPr>
          <w:sz w:val="16"/>
        </w:rPr>
        <w:t>.</w:t>
      </w:r>
    </w:p>
    <w:p w14:paraId="628CE095" w14:textId="77777777" w:rsidR="00595B7A" w:rsidRPr="000E5E08" w:rsidRDefault="00595B7A" w:rsidP="00595B7A">
      <w:pPr>
        <w:rPr>
          <w:sz w:val="16"/>
        </w:rPr>
      </w:pPr>
      <w:r w:rsidRPr="000E5E08">
        <w:rPr>
          <w:rStyle w:val="StyleUnderline"/>
        </w:rPr>
        <w:t>When the economy is</w:t>
      </w:r>
      <w:r w:rsidRPr="000E5E08">
        <w:rPr>
          <w:sz w:val="16"/>
        </w:rPr>
        <w:t xml:space="preserve"> producing </w:t>
      </w:r>
      <w:r w:rsidRPr="000E5E08">
        <w:rPr>
          <w:rStyle w:val="StyleUnderline"/>
        </w:rPr>
        <w:t xml:space="preserve">at capacity and </w:t>
      </w:r>
      <w:r w:rsidRPr="000E5E08">
        <w:rPr>
          <w:rStyle w:val="Emphasis"/>
        </w:rPr>
        <w:t>labor</w:t>
      </w:r>
      <w:r w:rsidRPr="000E5E08">
        <w:rPr>
          <w:rStyle w:val="StyleUnderline"/>
        </w:rPr>
        <w:t xml:space="preserve"> markets are </w:t>
      </w:r>
      <w:r w:rsidRPr="000E5E08">
        <w:rPr>
          <w:rStyle w:val="Emphasis"/>
        </w:rPr>
        <w:t>functioning</w:t>
      </w:r>
      <w:r w:rsidRPr="000E5E08">
        <w:rPr>
          <w:rStyle w:val="StyleUnderline"/>
        </w:rPr>
        <w:t xml:space="preserve"> properly</w:t>
      </w:r>
      <w:r w:rsidRPr="000E5E08">
        <w:rPr>
          <w:sz w:val="16"/>
        </w:rPr>
        <w:t xml:space="preserve">, it is also reasonable to contend that </w:t>
      </w:r>
      <w:r w:rsidRPr="000E5E08">
        <w:rPr>
          <w:rStyle w:val="StyleUnderline"/>
        </w:rPr>
        <w:t xml:space="preserve">the shareholders are the </w:t>
      </w:r>
      <w:r w:rsidRPr="000E5E08">
        <w:rPr>
          <w:rStyle w:val="Emphasis"/>
        </w:rPr>
        <w:t>residual claimants</w:t>
      </w:r>
      <w:r w:rsidRPr="000E5E08">
        <w:rPr>
          <w:sz w:val="16"/>
        </w:rPr>
        <w:t xml:space="preserve"> on the firm. </w:t>
      </w:r>
      <w:r w:rsidRPr="000E5E08">
        <w:rPr>
          <w:rStyle w:val="StyleUnderline"/>
        </w:rPr>
        <w:t xml:space="preserve">In a </w:t>
      </w:r>
      <w:r w:rsidRPr="000E5E08">
        <w:rPr>
          <w:rStyle w:val="Emphasis"/>
          <w:highlight w:val="cyan"/>
        </w:rPr>
        <w:t>tight</w:t>
      </w:r>
      <w:r w:rsidRPr="000E5E08">
        <w:rPr>
          <w:rStyle w:val="StyleUnderline"/>
          <w:highlight w:val="cyan"/>
        </w:rPr>
        <w:t xml:space="preserve"> labor market</w:t>
      </w:r>
      <w:r w:rsidRPr="000E5E08">
        <w:rPr>
          <w:rStyle w:val="StyleUnderline"/>
        </w:rPr>
        <w:t xml:space="preserve">, workers would </w:t>
      </w:r>
      <w:r w:rsidRPr="000E5E08">
        <w:rPr>
          <w:rStyle w:val="StyleUnderline"/>
          <w:highlight w:val="cyan"/>
        </w:rPr>
        <w:t xml:space="preserve">have a robust </w:t>
      </w:r>
      <w:r w:rsidRPr="000E5E08">
        <w:rPr>
          <w:rStyle w:val="Emphasis"/>
          <w:highlight w:val="cyan"/>
        </w:rPr>
        <w:t>exit option</w:t>
      </w:r>
      <w:r w:rsidRPr="000E5E08">
        <w:rPr>
          <w:rStyle w:val="StyleUnderline"/>
        </w:rPr>
        <w:t xml:space="preserve"> if the firm sought to </w:t>
      </w:r>
      <w:r w:rsidRPr="000E5E08">
        <w:rPr>
          <w:rStyle w:val="Emphasis"/>
        </w:rPr>
        <w:t>reduce</w:t>
      </w:r>
      <w:r w:rsidRPr="000E5E08">
        <w:rPr>
          <w:rStyle w:val="StyleUnderline"/>
        </w:rPr>
        <w:t xml:space="preserve"> their wages</w:t>
      </w:r>
      <w:r w:rsidRPr="000E5E08">
        <w:rPr>
          <w:sz w:val="16"/>
        </w:rPr>
        <w:t xml:space="preserve">. As a result, </w:t>
      </w:r>
      <w:r w:rsidRPr="000E5E08">
        <w:rPr>
          <w:rStyle w:val="StyleUnderline"/>
        </w:rPr>
        <w:t xml:space="preserve">shareholders could </w:t>
      </w:r>
      <w:r w:rsidRPr="000E5E08">
        <w:rPr>
          <w:rStyle w:val="Emphasis"/>
        </w:rPr>
        <w:t>not offload</w:t>
      </w:r>
      <w:r w:rsidRPr="000E5E08">
        <w:rPr>
          <w:rStyle w:val="StyleUnderline"/>
        </w:rPr>
        <w:t xml:space="preserve"> risk onto workers and would have to </w:t>
      </w:r>
      <w:r w:rsidRPr="000E5E08">
        <w:rPr>
          <w:rStyle w:val="Emphasis"/>
        </w:rPr>
        <w:t>bear</w:t>
      </w:r>
      <w:r w:rsidRPr="000E5E08">
        <w:rPr>
          <w:rStyle w:val="StyleUnderline"/>
        </w:rPr>
        <w:t xml:space="preserve"> the firm's risks. Under </w:t>
      </w:r>
      <w:r w:rsidRPr="000E5E08">
        <w:rPr>
          <w:rStyle w:val="Emphasis"/>
        </w:rPr>
        <w:t>harsh</w:t>
      </w:r>
      <w:r w:rsidRPr="000E5E08">
        <w:rPr>
          <w:rStyle w:val="StyleUnderline"/>
        </w:rPr>
        <w:t xml:space="preserve"> macroeconomic conditions, this logic </w:t>
      </w:r>
      <w:r w:rsidRPr="000E5E08">
        <w:rPr>
          <w:rStyle w:val="Emphasis"/>
        </w:rPr>
        <w:t>collapses</w:t>
      </w:r>
      <w:r w:rsidRPr="000E5E08">
        <w:rPr>
          <w:sz w:val="16"/>
        </w:rPr>
        <w:t>. Shareholders would be free to offload some of the firm's risks onto the workers, because workers would be afraid of termination.26</w:t>
      </w:r>
    </w:p>
    <w:p w14:paraId="51909D7A" w14:textId="77777777" w:rsidR="00595B7A" w:rsidRPr="000E5E08" w:rsidRDefault="00595B7A" w:rsidP="00595B7A">
      <w:pPr>
        <w:rPr>
          <w:sz w:val="16"/>
        </w:rPr>
      </w:pPr>
      <w:r w:rsidRPr="000E5E08">
        <w:rPr>
          <w:sz w:val="16"/>
        </w:rPr>
        <w:t>Importantly, this analysis does not depend on contestable claims that shareholder primacy has contributed to social and macroeconomic ills like income inequality, underinvestment in research and stagnant innovation, and environmental degradation.27 Instead, it simply suggests that the ordinary logic of corporate governance debates breaks down in macroeconomic crises.</w:t>
      </w:r>
    </w:p>
    <w:p w14:paraId="33F639FF" w14:textId="77777777" w:rsidR="00595B7A" w:rsidRPr="000E5E08" w:rsidRDefault="00595B7A" w:rsidP="00595B7A">
      <w:pPr>
        <w:rPr>
          <w:sz w:val="16"/>
        </w:rPr>
      </w:pPr>
      <w:r w:rsidRPr="000E5E08">
        <w:rPr>
          <w:sz w:val="16"/>
        </w:rPr>
        <w:t xml:space="preserve">These observations could be cast in the familiar language of externalities. </w:t>
      </w:r>
      <w:r w:rsidRPr="000E5E08">
        <w:rPr>
          <w:rStyle w:val="Emphasis"/>
          <w:highlight w:val="cyan"/>
        </w:rPr>
        <w:t>Firing</w:t>
      </w:r>
      <w:r w:rsidRPr="000E5E08">
        <w:rPr>
          <w:rStyle w:val="StyleUnderline"/>
        </w:rPr>
        <w:t xml:space="preserve"> a worker when the economy is </w:t>
      </w:r>
      <w:r w:rsidRPr="000E5E08">
        <w:rPr>
          <w:rStyle w:val="Emphasis"/>
        </w:rPr>
        <w:t>performing well</w:t>
      </w:r>
      <w:r w:rsidRPr="000E5E08">
        <w:rPr>
          <w:rStyle w:val="StyleUnderline"/>
        </w:rPr>
        <w:t xml:space="preserve"> </w:t>
      </w:r>
      <w:r w:rsidRPr="000E5E08">
        <w:rPr>
          <w:rStyle w:val="StyleUnderline"/>
          <w:highlight w:val="cyan"/>
        </w:rPr>
        <w:t xml:space="preserve">has </w:t>
      </w:r>
      <w:r w:rsidRPr="000E5E08">
        <w:rPr>
          <w:rStyle w:val="Emphasis"/>
          <w:highlight w:val="cyan"/>
        </w:rPr>
        <w:t>limited</w:t>
      </w:r>
      <w:r w:rsidRPr="000E5E08">
        <w:rPr>
          <w:rStyle w:val="StyleUnderline"/>
          <w:highlight w:val="cyan"/>
        </w:rPr>
        <w:t xml:space="preserve"> externalities</w:t>
      </w:r>
      <w:r w:rsidRPr="000E5E08">
        <w:rPr>
          <w:rStyle w:val="StyleUnderline"/>
        </w:rPr>
        <w:t xml:space="preserve"> because the worker would quickly get a </w:t>
      </w:r>
      <w:r w:rsidRPr="000E5E08">
        <w:rPr>
          <w:rStyle w:val="Emphasis"/>
        </w:rPr>
        <w:t>new job</w:t>
      </w:r>
      <w:r w:rsidRPr="000E5E08">
        <w:rPr>
          <w:rStyle w:val="StyleUnderline"/>
        </w:rPr>
        <w:t xml:space="preserve">. Firing a worker when the economy is performing </w:t>
      </w:r>
      <w:r w:rsidRPr="000E5E08">
        <w:rPr>
          <w:rStyle w:val="Emphasis"/>
        </w:rPr>
        <w:t>poorly</w:t>
      </w:r>
      <w:r w:rsidRPr="000E5E08">
        <w:rPr>
          <w:rStyle w:val="StyleUnderline"/>
        </w:rPr>
        <w:t xml:space="preserve"> would have </w:t>
      </w:r>
      <w:r w:rsidRPr="000E5E08">
        <w:rPr>
          <w:rStyle w:val="Emphasis"/>
        </w:rPr>
        <w:t>extensive</w:t>
      </w:r>
      <w:r w:rsidRPr="000E5E08">
        <w:rPr>
          <w:rStyle w:val="StyleUnderline"/>
        </w:rPr>
        <w:t xml:space="preserve"> externalities</w:t>
      </w:r>
      <w:r w:rsidRPr="000E5E08">
        <w:rPr>
          <w:sz w:val="16"/>
        </w:rPr>
        <w:t>, as the worker faces prolonged unemployment and cuts back on spending at other businesses.28 Increased externalities during periods of crisis complicate the ordinary logic of corporate governance.29</w:t>
      </w:r>
    </w:p>
    <w:p w14:paraId="081BBBF7" w14:textId="77777777" w:rsidR="00595B7A" w:rsidRDefault="00595B7A" w:rsidP="00595B7A">
      <w:r>
        <w:t>&lt;&lt;TEXT CONDENSED, NONE OMITTED&gt;&gt;</w:t>
      </w:r>
    </w:p>
    <w:p w14:paraId="2B069B6B" w14:textId="77777777" w:rsidR="00595B7A" w:rsidRPr="00515F65" w:rsidRDefault="00595B7A" w:rsidP="00595B7A">
      <w:pPr>
        <w:rPr>
          <w:sz w:val="4"/>
          <w:szCs w:val="4"/>
        </w:rPr>
      </w:pPr>
      <w:r w:rsidRPr="00515F65">
        <w:rPr>
          <w:sz w:val="4"/>
          <w:szCs w:val="4"/>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 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 II. MACROECONOMIC POLICY 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 A. Policy Responses to Recessions 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 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 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 1. Fiscal Policy 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 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 2. Monetary Policy 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 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issue securities in the capital markets, which the Federal Reserve can act on directly. To assist small businesses and individuals, the Federal Reserve must generally act indirectly. 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 3. Automatic Stabilizers 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 The main problem with automatic stabilizers is that there are not enough of them. Although they help reduce suffering and unfairness, they are not sufficient to bring the economy out of a major crisis. 4. Reforming Legal Rules Like other policy interventions, government mandates can affect price levels and induce businesses to spend and invest. Academics have been increasingly attentive to these effects, suggesting that legal rules might be altered during recessions to improve economic outcomes.39 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orders themselves did not appear to reflect a careful weighing of the costs or benefits of relaxed rules.42 B. Corporate Governance as a Complement to Traditional Macroeconomic Policy Tools Corporate governance can interact with traditional macroeconomic policy interventions. As a result of these interactions, revisions to corporate governance rules can help preserve the effectiveness of traditional government tools. 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 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 Monetary policy also interacts with corporate governance. Monetary interventions are thought to work by encouraging investment and spending. By lowering the cost of borrowing, the Federal Reserve can cause firms to undertake new projects that employ more workers. But the effectiveness of the mechanism depends on firms translating lower borrowing rates into new economic activity. 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 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 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 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 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 C. Corporate Governance as an Independent Macroeconomic Policy Tool 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 1. Revising the Profit Maximization Goal Traditional tools change corporate decisions by changing the external environment in which corporations operate. Policymakers encourage firms to hire more workers or make job-creating investments by allowing wages to decline, stimulating demand for products, or lowering interest rates. Policymakers might consider an alternative approach that changes corporate decisions by changing their internal objectives. 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 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 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 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decades instead of actively reallocating capital they have nothing to gain from the inflated prices. 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 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 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 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Reserve acts quickly to lower interest rates, it can take months for the rate change to be translated into improved investment activity.61 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 2. Revising Decisions on Risky Investments 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 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creditors worse off by more than it makes shareholders better off" as a form of "misbehavior" referred to as "overinvestment."64 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 3. Setting Corporate Priorities 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 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 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 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 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 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 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 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 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 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 III. EARLY RESPONSES TO THE COVID-19 CRISIS 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 A. Proxy Advisory Services and Shareholders 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carry enormous weight, and have been analogized to a "civil code" regulating corporations on a broad range of issues.90 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 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 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 Index funds also sought to take a more patient approach. As BlackRock's Investment Stewardship 2020 Annual Report explained: For many companies, COVID-19 has created near-term existential challenges. . . . In the immediate response period, we were able to be supportive as companies sought flexibility from investors to weather the initial storm.100 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 B. Government 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 I don't want to give a bailout to a company and then have somebody go out and use that money to buy back stock in the company and raise the price and then get a bonus . . . . So I may be Republican, but I don't like that. I want them to use the money for the workers.103 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Such conditions have precedents in prior government responses to macroeconomic crises.109 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 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in addressing the crisis, instead of using the crisis as an opportunity to frustrate government purposes or derive excessive shareholder profits.116 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 C. Businesses 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 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 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enlightened strategy; they did not seek to present them as emergency measures that they had been forced into by dire conditions.120 IV. PRIVATE IMPLEMENTATIONS 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 A. Potential Shareholder Advocates Various institutional investors have the means and incentive to advocate for countercyclical corporate governance. Index funds are the most promising potential advocates, though pension funds and bond funds might also play a role. 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twenty-five percent of the votes.123 Professor John C. Coates, IV, has suggested that consolidation in the space will soon result in the twelve largest providers controlling a majority of U.S. public companies.124 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 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 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 At the same time, the actual human beings whose capital is deployed through index funds would have much to lose. Most derive a majority of their wealth from salaries instead of financial assets and so would suffer from persistent high unemployment.129 An index fund that focused on its investors' needs would prioritize measures to boost employment in a recession over measures to boost share prices at a particular company. 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 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 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or developing a strategy carefully tailored to maximize financial impact.134 The index funds were motivated to pursue the social value of diversity even where the financial value was unclear. 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 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 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 B. Potential Approaches 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3785238D" w14:textId="77777777" w:rsidR="00595B7A" w:rsidRDefault="00595B7A" w:rsidP="00595B7A">
      <w:r>
        <w:t>&lt;&lt;PARAGRAPH INTEGRITY RESUMES&gt;&gt;</w:t>
      </w:r>
    </w:p>
    <w:p w14:paraId="09B19D3C" w14:textId="77777777" w:rsidR="00595B7A" w:rsidRPr="00484108" w:rsidRDefault="00595B7A" w:rsidP="00595B7A">
      <w:pPr>
        <w:rPr>
          <w:sz w:val="16"/>
        </w:rPr>
      </w:pPr>
      <w:r w:rsidRPr="00484108">
        <w:rPr>
          <w:sz w:val="16"/>
        </w:rPr>
        <w:t>1. Consistent Approach</w:t>
      </w:r>
    </w:p>
    <w:p w14:paraId="7DE9C56F" w14:textId="77777777" w:rsidR="00595B7A" w:rsidRPr="00484108" w:rsidRDefault="00595B7A" w:rsidP="00595B7A">
      <w:pPr>
        <w:rPr>
          <w:sz w:val="16"/>
        </w:rPr>
      </w:pPr>
      <w:r w:rsidRPr="000E5E08">
        <w:rPr>
          <w:rStyle w:val="StyleUnderline"/>
        </w:rPr>
        <w:t xml:space="preserve">Under </w:t>
      </w:r>
      <w:r w:rsidRPr="00484108">
        <w:rPr>
          <w:rStyle w:val="StyleUnderline"/>
          <w:highlight w:val="cyan"/>
        </w:rPr>
        <w:t>a</w:t>
      </w:r>
      <w:r w:rsidRPr="000E5E08">
        <w:rPr>
          <w:rStyle w:val="StyleUnderline"/>
        </w:rPr>
        <w:t xml:space="preserve"> consistent or </w:t>
      </w:r>
      <w:r w:rsidRPr="00484108">
        <w:rPr>
          <w:rStyle w:val="Emphasis"/>
          <w:highlight w:val="cyan"/>
        </w:rPr>
        <w:t>time-invariant</w:t>
      </w:r>
      <w:r w:rsidRPr="00484108">
        <w:rPr>
          <w:rStyle w:val="StyleUnderline"/>
          <w:highlight w:val="cyan"/>
        </w:rPr>
        <w:t xml:space="preserve"> approach</w:t>
      </w:r>
      <w:r w:rsidRPr="000E5E08">
        <w:rPr>
          <w:rStyle w:val="StyleUnderline"/>
        </w:rPr>
        <w:t xml:space="preserve">, disciplined stakeholder </w:t>
      </w:r>
      <w:r w:rsidRPr="000E5E08">
        <w:rPr>
          <w:rStyle w:val="Emphasis"/>
        </w:rPr>
        <w:t>governance</w:t>
      </w:r>
      <w:r w:rsidRPr="000E5E08">
        <w:rPr>
          <w:rStyle w:val="StyleUnderline"/>
        </w:rPr>
        <w:t xml:space="preserve"> would be </w:t>
      </w:r>
      <w:r w:rsidRPr="000E5E08">
        <w:rPr>
          <w:rStyle w:val="Emphasis"/>
        </w:rPr>
        <w:t>encouraged</w:t>
      </w:r>
      <w:r w:rsidRPr="000E5E08">
        <w:rPr>
          <w:rStyle w:val="StyleUnderline"/>
        </w:rPr>
        <w:t xml:space="preserve"> in both </w:t>
      </w:r>
      <w:r w:rsidRPr="000E5E08">
        <w:rPr>
          <w:rStyle w:val="Emphasis"/>
        </w:rPr>
        <w:t>good</w:t>
      </w:r>
      <w:r w:rsidRPr="000E5E08">
        <w:rPr>
          <w:rStyle w:val="StyleUnderline"/>
        </w:rPr>
        <w:t xml:space="preserve"> and </w:t>
      </w:r>
      <w:r w:rsidRPr="000E5E08">
        <w:rPr>
          <w:rStyle w:val="Emphasis"/>
        </w:rPr>
        <w:t>bad</w:t>
      </w:r>
      <w:r w:rsidRPr="000E5E08">
        <w:rPr>
          <w:rStyle w:val="StyleUnderline"/>
        </w:rPr>
        <w:t xml:space="preserve"> </w:t>
      </w:r>
      <w:r w:rsidRPr="00484108">
        <w:rPr>
          <w:rStyle w:val="StyleUnderline"/>
        </w:rPr>
        <w:t>times. This could entail</w:t>
      </w:r>
      <w:r w:rsidRPr="00484108">
        <w:rPr>
          <w:sz w:val="16"/>
        </w:rPr>
        <w:t xml:space="preserve"> engaging with companies to select stakeholder-friendly directors and officers; setting long-term </w:t>
      </w:r>
      <w:r w:rsidRPr="00484108">
        <w:rPr>
          <w:rStyle w:val="Emphasis"/>
        </w:rPr>
        <w:t>compensation</w:t>
      </w:r>
      <w:r w:rsidRPr="00484108">
        <w:rPr>
          <w:rStyle w:val="StyleUnderline"/>
        </w:rPr>
        <w:t xml:space="preserve"> criteria based on employee, environmental, social, and </w:t>
      </w:r>
      <w:r w:rsidRPr="00484108">
        <w:rPr>
          <w:rStyle w:val="Emphasis"/>
        </w:rPr>
        <w:t>governance</w:t>
      </w:r>
      <w:r w:rsidRPr="00484108">
        <w:rPr>
          <w:rStyle w:val="StyleUnderline"/>
        </w:rPr>
        <w:t xml:space="preserve"> criteria</w:t>
      </w:r>
      <w:r w:rsidRPr="00484108">
        <w:rPr>
          <w:sz w:val="16"/>
        </w:rPr>
        <w:t xml:space="preserve"> that are </w:t>
      </w:r>
      <w:r w:rsidRPr="00484108">
        <w:rPr>
          <w:rStyle w:val="StyleUnderline"/>
        </w:rPr>
        <w:t xml:space="preserve">aligned to </w:t>
      </w:r>
      <w:r w:rsidRPr="00484108">
        <w:rPr>
          <w:rStyle w:val="Emphasis"/>
        </w:rPr>
        <w:t>macroeconomic</w:t>
      </w:r>
      <w:r w:rsidRPr="00484108">
        <w:rPr>
          <w:rStyle w:val="StyleUnderline"/>
        </w:rPr>
        <w:t xml:space="preserve"> performance; and encouraging</w:t>
      </w:r>
      <w:r w:rsidRPr="00484108">
        <w:rPr>
          <w:sz w:val="16"/>
        </w:rPr>
        <w:t xml:space="preserve"> the development of </w:t>
      </w:r>
      <w:r w:rsidRPr="00484108">
        <w:rPr>
          <w:rStyle w:val="Emphasis"/>
        </w:rPr>
        <w:t>stakeholder-friendly</w:t>
      </w:r>
      <w:r w:rsidRPr="00484108">
        <w:rPr>
          <w:rStyle w:val="StyleUnderline"/>
        </w:rPr>
        <w:t xml:space="preserve"> norms</w:t>
      </w:r>
      <w:r w:rsidRPr="00484108">
        <w:rPr>
          <w:sz w:val="16"/>
        </w:rPr>
        <w:t>.</w:t>
      </w:r>
    </w:p>
    <w:p w14:paraId="0C482DD6" w14:textId="77777777" w:rsidR="00595B7A" w:rsidRPr="00484108" w:rsidRDefault="00595B7A" w:rsidP="00595B7A">
      <w:pPr>
        <w:rPr>
          <w:sz w:val="16"/>
        </w:rPr>
      </w:pPr>
      <w:r w:rsidRPr="00484108">
        <w:rPr>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aprivate stimulus as compared to a traditional fiscal stimulus, a consistent approach may do more to capitalize on the strengths of countercyclical corporate governance.140</w:t>
      </w:r>
    </w:p>
    <w:p w14:paraId="48131D9E" w14:textId="77777777" w:rsidR="00595B7A" w:rsidRPr="00484108" w:rsidRDefault="00595B7A" w:rsidP="00595B7A">
      <w:pPr>
        <w:rPr>
          <w:sz w:val="16"/>
        </w:rPr>
      </w:pPr>
      <w:r w:rsidRPr="00484108">
        <w:rPr>
          <w:sz w:val="16"/>
        </w:rPr>
        <w:t xml:space="preserve">The </w:t>
      </w:r>
      <w:r w:rsidRPr="00484108">
        <w:rPr>
          <w:rStyle w:val="Emphasis"/>
        </w:rPr>
        <w:t>counterarguments</w:t>
      </w:r>
      <w:r w:rsidRPr="00484108">
        <w:rPr>
          <w:rStyle w:val="StyleUnderline"/>
        </w:rPr>
        <w:t xml:space="preserve"> to this</w:t>
      </w:r>
      <w:r w:rsidRPr="00484108">
        <w:rPr>
          <w:sz w:val="16"/>
        </w:rPr>
        <w:t xml:space="preserve"> approach </w:t>
      </w:r>
      <w:r w:rsidRPr="00484108">
        <w:rPr>
          <w:rStyle w:val="StyleUnderline"/>
        </w:rPr>
        <w:t xml:space="preserve">are similar to the normal </w:t>
      </w:r>
      <w:r w:rsidRPr="00484108">
        <w:rPr>
          <w:rStyle w:val="Emphasis"/>
        </w:rPr>
        <w:t>criticisms</w:t>
      </w:r>
      <w:r w:rsidRPr="00484108">
        <w:rPr>
          <w:sz w:val="16"/>
        </w:rPr>
        <w:t xml:space="preserve"> of stakeholder governance.141 </w:t>
      </w:r>
      <w:r w:rsidRPr="00484108">
        <w:rPr>
          <w:rStyle w:val="StyleUnderline"/>
          <w:highlight w:val="cyan"/>
        </w:rPr>
        <w:t xml:space="preserve">In a </w:t>
      </w:r>
      <w:r w:rsidRPr="00484108">
        <w:rPr>
          <w:rStyle w:val="Emphasis"/>
          <w:highlight w:val="cyan"/>
        </w:rPr>
        <w:t>good</w:t>
      </w:r>
      <w:r w:rsidRPr="00484108">
        <w:rPr>
          <w:rStyle w:val="StyleUnderline"/>
        </w:rPr>
        <w:t xml:space="preserve"> macroeconomic </w:t>
      </w:r>
      <w:r w:rsidRPr="00484108">
        <w:rPr>
          <w:rStyle w:val="StyleUnderline"/>
          <w:highlight w:val="cyan"/>
        </w:rPr>
        <w:t>environment</w:t>
      </w:r>
      <w:r w:rsidRPr="00484108">
        <w:rPr>
          <w:rStyle w:val="StyleUnderline"/>
        </w:rPr>
        <w:t xml:space="preserve">, it may </w:t>
      </w:r>
      <w:r w:rsidRPr="00484108">
        <w:rPr>
          <w:rStyle w:val="StyleUnderline"/>
          <w:highlight w:val="cyan"/>
        </w:rPr>
        <w:t xml:space="preserve">contribute to </w:t>
      </w:r>
      <w:r w:rsidRPr="00484108">
        <w:rPr>
          <w:rStyle w:val="Emphasis"/>
          <w:highlight w:val="cyan"/>
        </w:rPr>
        <w:t>inefficient</w:t>
      </w:r>
      <w:r w:rsidRPr="00484108">
        <w:rPr>
          <w:rStyle w:val="StyleUnderline"/>
          <w:highlight w:val="cyan"/>
        </w:rPr>
        <w:t xml:space="preserve"> expenditures</w:t>
      </w:r>
      <w:r w:rsidRPr="00484108">
        <w:rPr>
          <w:sz w:val="16"/>
        </w:rPr>
        <w:t xml:space="preserve">. It would also lead to concerns about indeterminacy. </w:t>
      </w:r>
      <w:r w:rsidRPr="00484108">
        <w:rPr>
          <w:rStyle w:val="StyleUnderline"/>
        </w:rPr>
        <w:t xml:space="preserve">Absent a </w:t>
      </w:r>
      <w:r w:rsidRPr="00484108">
        <w:rPr>
          <w:rStyle w:val="Emphasis"/>
        </w:rPr>
        <w:t>clear goal</w:t>
      </w:r>
      <w:r w:rsidRPr="00484108">
        <w:rPr>
          <w:rStyle w:val="StyleUnderline"/>
        </w:rPr>
        <w:t xml:space="preserve"> like delivering useful macroeconomic </w:t>
      </w:r>
      <w:r w:rsidRPr="00484108">
        <w:rPr>
          <w:rStyle w:val="Emphasis"/>
        </w:rPr>
        <w:t>stimulus</w:t>
      </w:r>
      <w:r w:rsidRPr="00484108">
        <w:rPr>
          <w:sz w:val="16"/>
        </w:rPr>
        <w:t xml:space="preserve"> in an environment where stimulus would do real good, </w:t>
      </w:r>
      <w:r w:rsidRPr="00484108">
        <w:rPr>
          <w:rStyle w:val="StyleUnderline"/>
        </w:rPr>
        <w:t xml:space="preserve">stakeholder governance may </w:t>
      </w:r>
      <w:r w:rsidRPr="00484108">
        <w:rPr>
          <w:rStyle w:val="Emphasis"/>
        </w:rPr>
        <w:t>not provide</w:t>
      </w:r>
      <w:r w:rsidRPr="00484108">
        <w:rPr>
          <w:rStyle w:val="StyleUnderline"/>
        </w:rPr>
        <w:t xml:space="preserve"> a </w:t>
      </w:r>
      <w:r w:rsidRPr="00484108">
        <w:rPr>
          <w:rStyle w:val="Emphasis"/>
        </w:rPr>
        <w:t>criterion</w:t>
      </w:r>
      <w:r w:rsidRPr="00484108">
        <w:rPr>
          <w:rStyle w:val="StyleUnderline"/>
        </w:rPr>
        <w:t xml:space="preserve"> for corporate decisions. This would create </w:t>
      </w:r>
      <w:r w:rsidRPr="00484108">
        <w:rPr>
          <w:rStyle w:val="Emphasis"/>
        </w:rPr>
        <w:t>confusion</w:t>
      </w:r>
      <w:r w:rsidRPr="00484108">
        <w:rPr>
          <w:rStyle w:val="StyleUnderline"/>
        </w:rPr>
        <w:t xml:space="preserve"> and managerial </w:t>
      </w:r>
      <w:r w:rsidRPr="00484108">
        <w:rPr>
          <w:rStyle w:val="Emphasis"/>
        </w:rPr>
        <w:t>slack</w:t>
      </w:r>
      <w:r w:rsidRPr="00484108">
        <w:rPr>
          <w:sz w:val="16"/>
        </w:rPr>
        <w:t xml:space="preserve">. But even macroeconomic environments that seem like peaks, in which there is no benefit to further stimulus, may actually be susceptible to improvement.142 In addition, </w:t>
      </w:r>
      <w:r w:rsidRPr="00484108">
        <w:rPr>
          <w:rStyle w:val="StyleUnderline"/>
        </w:rPr>
        <w:t xml:space="preserve">an approach that </w:t>
      </w:r>
      <w:r w:rsidRPr="00484108">
        <w:rPr>
          <w:rStyle w:val="Emphasis"/>
        </w:rPr>
        <w:t>lowers</w:t>
      </w:r>
      <w:r w:rsidRPr="00484108">
        <w:rPr>
          <w:rStyle w:val="StyleUnderline"/>
        </w:rPr>
        <w:t xml:space="preserve"> some of the </w:t>
      </w:r>
      <w:r w:rsidRPr="00484108">
        <w:rPr>
          <w:rStyle w:val="Emphasis"/>
        </w:rPr>
        <w:t>peaks</w:t>
      </w:r>
      <w:r w:rsidRPr="00484108">
        <w:rPr>
          <w:rStyle w:val="StyleUnderline"/>
        </w:rPr>
        <w:t xml:space="preserve"> in the business cycle as a cost of </w:t>
      </w:r>
      <w:r w:rsidRPr="00484108">
        <w:rPr>
          <w:rStyle w:val="Emphasis"/>
        </w:rPr>
        <w:t>raising</w:t>
      </w:r>
      <w:r w:rsidRPr="00484108">
        <w:rPr>
          <w:rStyle w:val="StyleUnderline"/>
        </w:rPr>
        <w:t xml:space="preserve"> some of the </w:t>
      </w:r>
      <w:r w:rsidRPr="00484108">
        <w:rPr>
          <w:rStyle w:val="Emphasis"/>
        </w:rPr>
        <w:t>troughs</w:t>
      </w:r>
      <w:r w:rsidRPr="00484108">
        <w:rPr>
          <w:rStyle w:val="StyleUnderline"/>
        </w:rPr>
        <w:t xml:space="preserve"> would be </w:t>
      </w:r>
      <w:r w:rsidRPr="00484108">
        <w:rPr>
          <w:rStyle w:val="Emphasis"/>
        </w:rPr>
        <w:t>countercyclical</w:t>
      </w:r>
      <w:r w:rsidRPr="00484108">
        <w:rPr>
          <w:rStyle w:val="StyleUnderline"/>
        </w:rPr>
        <w:t xml:space="preserve">. </w:t>
      </w:r>
      <w:r w:rsidRPr="00484108">
        <w:rPr>
          <w:rStyle w:val="StyleUnderline"/>
          <w:highlight w:val="cyan"/>
        </w:rPr>
        <w:t>Trading</w:t>
      </w:r>
      <w:r w:rsidRPr="00484108">
        <w:rPr>
          <w:rStyle w:val="StyleUnderline"/>
        </w:rPr>
        <w:t xml:space="preserve"> some of the </w:t>
      </w:r>
      <w:r w:rsidRPr="00484108">
        <w:rPr>
          <w:rStyle w:val="Emphasis"/>
          <w:highlight w:val="cyan"/>
        </w:rPr>
        <w:t>gain</w:t>
      </w:r>
      <w:r w:rsidRPr="00484108">
        <w:rPr>
          <w:rStyle w:val="StyleUnderline"/>
        </w:rPr>
        <w:t xml:space="preserve"> from a peak </w:t>
      </w:r>
      <w:r w:rsidRPr="00484108">
        <w:rPr>
          <w:rStyle w:val="StyleUnderline"/>
          <w:highlight w:val="cyan"/>
        </w:rPr>
        <w:t xml:space="preserve">to </w:t>
      </w:r>
      <w:r w:rsidRPr="00484108">
        <w:rPr>
          <w:rStyle w:val="Emphasis"/>
          <w:highlight w:val="cyan"/>
        </w:rPr>
        <w:t>avoid</w:t>
      </w:r>
      <w:r w:rsidRPr="00484108">
        <w:rPr>
          <w:rStyle w:val="StyleUnderline"/>
        </w:rPr>
        <w:t xml:space="preserve"> some of the </w:t>
      </w:r>
      <w:r w:rsidRPr="00484108">
        <w:rPr>
          <w:rStyle w:val="Emphasis"/>
          <w:highlight w:val="cyan"/>
        </w:rPr>
        <w:t>pain</w:t>
      </w:r>
      <w:r w:rsidRPr="00484108">
        <w:rPr>
          <w:rStyle w:val="StyleUnderline"/>
        </w:rPr>
        <w:t xml:space="preserve"> of a trough would be a </w:t>
      </w:r>
      <w:r w:rsidRPr="00484108">
        <w:rPr>
          <w:rStyle w:val="Emphasis"/>
        </w:rPr>
        <w:t>reasonable</w:t>
      </w:r>
      <w:r w:rsidRPr="00484108">
        <w:rPr>
          <w:rStyle w:val="StyleUnderline"/>
        </w:rPr>
        <w:t xml:space="preserve"> approach.</w:t>
      </w:r>
    </w:p>
    <w:p w14:paraId="20641D0D" w14:textId="77777777" w:rsidR="00595B7A" w:rsidRPr="00484108" w:rsidRDefault="00595B7A" w:rsidP="00595B7A">
      <w:pPr>
        <w:rPr>
          <w:sz w:val="16"/>
        </w:rPr>
      </w:pPr>
      <w:r w:rsidRPr="00484108">
        <w:rPr>
          <w:sz w:val="16"/>
        </w:rPr>
        <w:t>2. Switching Approach</w:t>
      </w:r>
    </w:p>
    <w:p w14:paraId="3BBB4FB8" w14:textId="77777777" w:rsidR="00595B7A" w:rsidRPr="00484108" w:rsidRDefault="00595B7A" w:rsidP="00595B7A">
      <w:pPr>
        <w:rPr>
          <w:sz w:val="16"/>
        </w:rPr>
      </w:pPr>
      <w:r w:rsidRPr="00484108">
        <w:rPr>
          <w:sz w:val="16"/>
        </w:rPr>
        <w:t xml:space="preserve">Under a switching approach, a shareholder focus would apply in good times, but disciplined stakeholder governance would be encouraged in bad times. </w:t>
      </w:r>
      <w:r w:rsidRPr="00484108">
        <w:rPr>
          <w:rStyle w:val="StyleUnderline"/>
        </w:rPr>
        <w:t xml:space="preserve">An approach that </w:t>
      </w:r>
      <w:r w:rsidRPr="00484108">
        <w:rPr>
          <w:rStyle w:val="Emphasis"/>
        </w:rPr>
        <w:t>switched</w:t>
      </w:r>
      <w:r w:rsidRPr="00484108">
        <w:rPr>
          <w:rStyle w:val="StyleUnderline"/>
        </w:rPr>
        <w:t xml:space="preserve"> between</w:t>
      </w:r>
      <w:r w:rsidRPr="00484108">
        <w:rPr>
          <w:sz w:val="16"/>
        </w:rPr>
        <w:t xml:space="preserve"> a </w:t>
      </w:r>
      <w:r w:rsidRPr="00484108">
        <w:rPr>
          <w:rStyle w:val="Emphasis"/>
        </w:rPr>
        <w:t>shareholder</w:t>
      </w:r>
      <w:r w:rsidRPr="00484108">
        <w:rPr>
          <w:rStyle w:val="StyleUnderline"/>
        </w:rPr>
        <w:t xml:space="preserve"> and </w:t>
      </w:r>
      <w:r w:rsidRPr="00484108">
        <w:rPr>
          <w:rStyle w:val="Emphasis"/>
        </w:rPr>
        <w:t>stakeholder</w:t>
      </w:r>
      <w:r w:rsidRPr="00484108">
        <w:rPr>
          <w:rStyle w:val="StyleUnderline"/>
        </w:rPr>
        <w:t xml:space="preserve"> focus based on the macroeconomic environment </w:t>
      </w:r>
      <w:r w:rsidRPr="00484108">
        <w:rPr>
          <w:rStyle w:val="StyleUnderline"/>
          <w:highlight w:val="cyan"/>
        </w:rPr>
        <w:t>could be implemented</w:t>
      </w:r>
      <w:r w:rsidRPr="00484108">
        <w:rPr>
          <w:sz w:val="16"/>
        </w:rPr>
        <w:t xml:space="preserve"> as </w:t>
      </w:r>
      <w:r w:rsidRPr="00484108">
        <w:rPr>
          <w:rStyle w:val="Emphasis"/>
          <w:highlight w:val="cyan"/>
        </w:rPr>
        <w:t>easily</w:t>
      </w:r>
      <w:r w:rsidRPr="00484108">
        <w:rPr>
          <w:rStyle w:val="StyleUnderline"/>
        </w:rPr>
        <w:t xml:space="preserve"> as announcing</w:t>
      </w:r>
      <w:r w:rsidRPr="00484108">
        <w:rPr>
          <w:sz w:val="16"/>
        </w:rPr>
        <w:t xml:space="preserve"> a supportive approach </w:t>
      </w:r>
      <w:r w:rsidRPr="00484108">
        <w:rPr>
          <w:rStyle w:val="StyleUnderline"/>
        </w:rPr>
        <w:t xml:space="preserve">during a </w:t>
      </w:r>
      <w:r w:rsidRPr="00484108">
        <w:rPr>
          <w:rStyle w:val="Emphasis"/>
        </w:rPr>
        <w:t>crisis</w:t>
      </w:r>
      <w:r w:rsidRPr="00484108">
        <w:rPr>
          <w:rStyle w:val="StyleUnderline"/>
        </w:rPr>
        <w:t xml:space="preserve"> and voting </w:t>
      </w:r>
      <w:r w:rsidRPr="00484108">
        <w:rPr>
          <w:rStyle w:val="Emphasis"/>
        </w:rPr>
        <w:t>accordingly</w:t>
      </w:r>
      <w:r w:rsidRPr="00484108">
        <w:rPr>
          <w:sz w:val="16"/>
        </w:rPr>
        <w:t>. Deeper measures might include engagement with companies undertaking layoffs during a recession and with companies that are sitting on capital or returning it to shareholders.</w:t>
      </w:r>
    </w:p>
    <w:p w14:paraId="1BEE1113" w14:textId="77777777" w:rsidR="00595B7A" w:rsidRPr="00484108" w:rsidRDefault="00595B7A" w:rsidP="00595B7A">
      <w:pPr>
        <w:rPr>
          <w:sz w:val="16"/>
        </w:rPr>
      </w:pPr>
      <w:r w:rsidRPr="00484108">
        <w:rPr>
          <w:sz w:val="16"/>
        </w:rPr>
        <w:t xml:space="preserve">A </w:t>
      </w:r>
      <w:r w:rsidRPr="00484108">
        <w:rPr>
          <w:rStyle w:val="StyleUnderline"/>
        </w:rPr>
        <w:t>switching approach</w:t>
      </w:r>
      <w:r w:rsidRPr="00484108">
        <w:rPr>
          <w:sz w:val="16"/>
        </w:rPr>
        <w:t xml:space="preserve"> would </w:t>
      </w:r>
      <w:r w:rsidRPr="00484108">
        <w:rPr>
          <w:rStyle w:val="StyleUnderline"/>
        </w:rPr>
        <w:t xml:space="preserve">allow the economy to </w:t>
      </w:r>
      <w:r w:rsidRPr="00484108">
        <w:rPr>
          <w:rStyle w:val="StyleUnderline"/>
          <w:highlight w:val="cyan"/>
        </w:rPr>
        <w:t>reap</w:t>
      </w:r>
      <w:r w:rsidRPr="005F304A">
        <w:rPr>
          <w:rStyle w:val="StyleUnderline"/>
        </w:rPr>
        <w:t xml:space="preserve"> the </w:t>
      </w:r>
      <w:r w:rsidRPr="005F304A">
        <w:rPr>
          <w:rStyle w:val="Emphasis"/>
        </w:rPr>
        <w:t>benefits</w:t>
      </w:r>
      <w:r w:rsidRPr="005F304A">
        <w:rPr>
          <w:rStyle w:val="StyleUnderline"/>
        </w:rPr>
        <w:t xml:space="preserve"> of</w:t>
      </w:r>
      <w:r w:rsidRPr="00484108">
        <w:rPr>
          <w:rStyle w:val="StyleUnderline"/>
        </w:rPr>
        <w:t xml:space="preserve"> a close focus on </w:t>
      </w:r>
      <w:r w:rsidRPr="00484108">
        <w:rPr>
          <w:rStyle w:val="Emphasis"/>
          <w:highlight w:val="cyan"/>
        </w:rPr>
        <w:t>efficiency</w:t>
      </w:r>
      <w:r w:rsidRPr="00484108">
        <w:rPr>
          <w:rStyle w:val="StyleUnderline"/>
          <w:highlight w:val="cyan"/>
        </w:rPr>
        <w:t xml:space="preserve"> during </w:t>
      </w:r>
      <w:r w:rsidRPr="00484108">
        <w:rPr>
          <w:rStyle w:val="Emphasis"/>
          <w:highlight w:val="cyan"/>
        </w:rPr>
        <w:t>good</w:t>
      </w:r>
      <w:r w:rsidRPr="00484108">
        <w:rPr>
          <w:rStyle w:val="StyleUnderline"/>
        </w:rPr>
        <w:t xml:space="preserve"> economic </w:t>
      </w:r>
      <w:r w:rsidRPr="00484108">
        <w:rPr>
          <w:rStyle w:val="StyleUnderline"/>
          <w:highlight w:val="cyan"/>
        </w:rPr>
        <w:t>times and</w:t>
      </w:r>
      <w:r w:rsidRPr="00484108">
        <w:rPr>
          <w:rStyle w:val="StyleUnderline"/>
        </w:rPr>
        <w:t xml:space="preserve"> the benefits of a private </w:t>
      </w:r>
      <w:r w:rsidRPr="00484108">
        <w:rPr>
          <w:rStyle w:val="Emphasis"/>
          <w:highlight w:val="cyan"/>
        </w:rPr>
        <w:t>stimulus</w:t>
      </w:r>
      <w:r w:rsidRPr="00484108">
        <w:rPr>
          <w:rStyle w:val="StyleUnderline"/>
          <w:highlight w:val="cyan"/>
        </w:rPr>
        <w:t xml:space="preserve"> during </w:t>
      </w:r>
      <w:r w:rsidRPr="00484108">
        <w:rPr>
          <w:rStyle w:val="Emphasis"/>
          <w:highlight w:val="cyan"/>
        </w:rPr>
        <w:t>bad</w:t>
      </w:r>
      <w:r w:rsidRPr="00484108">
        <w:rPr>
          <w:rStyle w:val="StyleUnderline"/>
        </w:rPr>
        <w:t xml:space="preserve"> economic times. An efficiency focus during periods of </w:t>
      </w:r>
      <w:r w:rsidRPr="00484108">
        <w:rPr>
          <w:rStyle w:val="Emphasis"/>
        </w:rPr>
        <w:t>strong</w:t>
      </w:r>
      <w:r w:rsidRPr="00484108">
        <w:rPr>
          <w:sz w:val="16"/>
        </w:rPr>
        <w:t xml:space="preserve"> macroeconomic </w:t>
      </w:r>
      <w:r w:rsidRPr="00484108">
        <w:rPr>
          <w:rStyle w:val="StyleUnderline"/>
        </w:rPr>
        <w:t>performance could</w:t>
      </w:r>
      <w:r w:rsidRPr="00484108">
        <w:rPr>
          <w:sz w:val="16"/>
        </w:rPr>
        <w:t xml:space="preserve"> also help </w:t>
      </w:r>
      <w:r w:rsidRPr="00484108">
        <w:rPr>
          <w:rStyle w:val="StyleUnderline"/>
          <w:highlight w:val="cyan"/>
        </w:rPr>
        <w:t>ensure</w:t>
      </w:r>
      <w:r w:rsidRPr="00484108">
        <w:rPr>
          <w:rStyle w:val="StyleUnderline"/>
        </w:rPr>
        <w:t xml:space="preserve"> that wasteful or </w:t>
      </w:r>
      <w:r w:rsidRPr="00484108">
        <w:rPr>
          <w:rStyle w:val="Emphasis"/>
          <w:highlight w:val="cyan"/>
        </w:rPr>
        <w:t>inefficient</w:t>
      </w:r>
      <w:r w:rsidRPr="00484108">
        <w:rPr>
          <w:rStyle w:val="StyleUnderline"/>
          <w:highlight w:val="cyan"/>
        </w:rPr>
        <w:t xml:space="preserve"> projects are</w:t>
      </w:r>
      <w:r w:rsidRPr="00484108">
        <w:rPr>
          <w:rStyle w:val="StyleUnderline"/>
        </w:rPr>
        <w:t xml:space="preserve"> regularly </w:t>
      </w:r>
      <w:r w:rsidRPr="00484108">
        <w:rPr>
          <w:rStyle w:val="Emphasis"/>
          <w:highlight w:val="cyan"/>
        </w:rPr>
        <w:t>cleared</w:t>
      </w:r>
      <w:r w:rsidRPr="00484108">
        <w:rPr>
          <w:rStyle w:val="Emphasis"/>
        </w:rPr>
        <w:t xml:space="preserve"> out</w:t>
      </w:r>
      <w:r w:rsidRPr="00484108">
        <w:rPr>
          <w:rStyle w:val="StyleUnderline"/>
        </w:rPr>
        <w:t xml:space="preserve">, </w:t>
      </w:r>
      <w:r w:rsidRPr="00484108">
        <w:rPr>
          <w:rStyle w:val="StyleUnderline"/>
          <w:highlight w:val="cyan"/>
        </w:rPr>
        <w:t>and</w:t>
      </w:r>
      <w:r w:rsidRPr="00484108">
        <w:rPr>
          <w:rStyle w:val="StyleUnderline"/>
        </w:rPr>
        <w:t xml:space="preserve"> that workers</w:t>
      </w:r>
      <w:r w:rsidRPr="00484108">
        <w:rPr>
          <w:sz w:val="16"/>
        </w:rPr>
        <w:t xml:space="preserve"> and consumers </w:t>
      </w:r>
      <w:r w:rsidRPr="00484108">
        <w:rPr>
          <w:rStyle w:val="StyleUnderline"/>
        </w:rPr>
        <w:t xml:space="preserve">expect a </w:t>
      </w:r>
      <w:r w:rsidRPr="00484108">
        <w:rPr>
          <w:rStyle w:val="StyleUnderline"/>
          <w:highlight w:val="cyan"/>
        </w:rPr>
        <w:t xml:space="preserve">return to </w:t>
      </w:r>
      <w:r w:rsidRPr="00484108">
        <w:rPr>
          <w:rStyle w:val="Emphasis"/>
          <w:highlight w:val="cyan"/>
        </w:rPr>
        <w:t>normalcy</w:t>
      </w:r>
      <w:r w:rsidRPr="00484108">
        <w:rPr>
          <w:rStyle w:val="StyleUnderline"/>
          <w:highlight w:val="cyan"/>
        </w:rPr>
        <w:t xml:space="preserve"> during</w:t>
      </w:r>
      <w:r w:rsidRPr="00484108">
        <w:rPr>
          <w:rStyle w:val="StyleUnderline"/>
        </w:rPr>
        <w:t xml:space="preserve"> a </w:t>
      </w:r>
      <w:r w:rsidRPr="00484108">
        <w:rPr>
          <w:rStyle w:val="Emphasis"/>
          <w:highlight w:val="cyan"/>
        </w:rPr>
        <w:t>crisis</w:t>
      </w:r>
      <w:r w:rsidRPr="00484108">
        <w:rPr>
          <w:sz w:val="16"/>
        </w:rPr>
        <w:t>.143</w:t>
      </w:r>
    </w:p>
    <w:p w14:paraId="1711C778" w14:textId="77777777" w:rsidR="00595B7A" w:rsidRPr="00484108" w:rsidRDefault="00595B7A" w:rsidP="00595B7A">
      <w:pPr>
        <w:rPr>
          <w:sz w:val="16"/>
        </w:rPr>
      </w:pPr>
      <w:r w:rsidRPr="00484108">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201DF799" w14:textId="77777777" w:rsidR="00595B7A" w:rsidRDefault="00595B7A" w:rsidP="00595B7A">
      <w:r>
        <w:t>&lt;&lt;TEXT CONDENSED, NONE OMITTED&gt;&gt;</w:t>
      </w:r>
    </w:p>
    <w:p w14:paraId="38B07A7B" w14:textId="77777777" w:rsidR="00595B7A" w:rsidRPr="00515F65" w:rsidRDefault="00595B7A" w:rsidP="00595B7A">
      <w:pPr>
        <w:rPr>
          <w:sz w:val="4"/>
          <w:szCs w:val="4"/>
        </w:rPr>
      </w:pPr>
      <w:r w:rsidRPr="00515F65">
        <w:rPr>
          <w:sz w:val="4"/>
          <w:szCs w:val="4"/>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 C. Installing the Approach 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be pointed toward a common approach that will be more impactful, and can be reassured that they will not be going it alone if they do take action.147 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 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 Critics might question the ability of index funds to implement this approach through more intensive stewardship.150 The countercyclical corporate governance approach would also place new demands on their operations by requiring them to form views on macroeconomic issues. 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 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 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 D. Adjustments to Corporate and Securities Law 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 1. Consistency with Current Law 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idealized shareholder, or as an approach that permits private ordering by the shareholders themselves.158 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 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shareholders disagree with the strategy set by the directors and officers, they can obtain relief not from legal restrictions but through voting. 2. Removing Uncertainty 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 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 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 As a result, the Revlon board was not permitted to end the auction.166 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 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 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 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 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 This would be a misreading of the case. The board's power was derived from the fact that it had been elected by shareholders, and would have to be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 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 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shareholders' welfare as understood by the shareholders themselves, and not simply the financial value of company shares. 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 3. Preventing or Rolling Back Contrary Reforms Countercyclical corporate governance would depend on authorities refraining from introducing new legal obstacles to institutional investors using their power to vote and engage with corporations. 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 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 4. Facilitative Reforms The law could do more to facilitate countercyclical efforts by private actors. A supportive reform would encourage institutional investors to better serve the real interests of underlying customers by focusing on issues that impact sustainable growth.206 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 V. GOVERNMENT IMPLEMENTATIONS 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 A. Changing Regulation of Extraordinary Corporate Events 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 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clear that they had the desired effect.211 Empowering certain constituencies may also frustrate a countercyclical approach because constituencies like creditors would not want firms to take the steps that would most increase economic activity.212 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 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 B. Changing Ordinary Corporate Governance 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 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 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 The federal government could also pursue a more fundamental reform, such as implementing a codetermination scheme in which workers are entitled to elect representatives to the boards of important companies. Proposals have been floated in Congress,224 and ideas have been debated in the academic literature.225 Such a scheme would almost certainly have to be mandatory and federal to prevent evasion.226</w:t>
      </w:r>
    </w:p>
    <w:p w14:paraId="6557889D" w14:textId="77777777" w:rsidR="00595B7A" w:rsidRDefault="00595B7A" w:rsidP="00595B7A">
      <w:r>
        <w:t>&lt;&lt;PARAGRAPH INTEGRITY RESUMES&gt;&gt;</w:t>
      </w:r>
    </w:p>
    <w:p w14:paraId="6A20D742" w14:textId="77777777" w:rsidR="00595B7A" w:rsidRPr="00483DDE" w:rsidRDefault="00595B7A" w:rsidP="00595B7A">
      <w:pPr>
        <w:rPr>
          <w:sz w:val="16"/>
        </w:rPr>
      </w:pPr>
      <w:r w:rsidRPr="00483DD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483DDE">
        <w:rPr>
          <w:rStyle w:val="Emphasis"/>
          <w:highlight w:val="cyan"/>
        </w:rPr>
        <w:t>empowering</w:t>
      </w:r>
      <w:r w:rsidRPr="00483DDE">
        <w:rPr>
          <w:rStyle w:val="StyleUnderline"/>
          <w:highlight w:val="cyan"/>
        </w:rPr>
        <w:t xml:space="preserve"> workers</w:t>
      </w:r>
      <w:r w:rsidRPr="00483DDE">
        <w:rPr>
          <w:rStyle w:val="StyleUnderline"/>
        </w:rPr>
        <w:t xml:space="preserve"> within the </w:t>
      </w:r>
      <w:r w:rsidRPr="00483DDE">
        <w:rPr>
          <w:rStyle w:val="Emphasis"/>
        </w:rPr>
        <w:t>corporate</w:t>
      </w:r>
      <w:r w:rsidRPr="00483DDE">
        <w:rPr>
          <w:rStyle w:val="StyleUnderline"/>
        </w:rPr>
        <w:t xml:space="preserve"> structure</w:t>
      </w:r>
      <w:r w:rsidRPr="00483DDE">
        <w:rPr>
          <w:sz w:val="16"/>
        </w:rPr>
        <w:t xml:space="preserve">, it </w:t>
      </w:r>
      <w:r w:rsidRPr="00483DDE">
        <w:rPr>
          <w:rStyle w:val="StyleUnderline"/>
        </w:rPr>
        <w:t xml:space="preserve">could also help </w:t>
      </w:r>
      <w:r w:rsidRPr="00483DDE">
        <w:rPr>
          <w:rStyle w:val="StyleUnderline"/>
          <w:highlight w:val="cyan"/>
        </w:rPr>
        <w:t xml:space="preserve">prevent </w:t>
      </w:r>
      <w:r w:rsidRPr="00483DDE">
        <w:rPr>
          <w:rStyle w:val="Emphasis"/>
          <w:highlight w:val="cyan"/>
        </w:rPr>
        <w:t>layoffs</w:t>
      </w:r>
      <w:r w:rsidRPr="00483DDE">
        <w:rPr>
          <w:rStyle w:val="StyleUnderline"/>
          <w:highlight w:val="cyan"/>
        </w:rPr>
        <w:t xml:space="preserve"> that </w:t>
      </w:r>
      <w:r w:rsidRPr="00483DDE">
        <w:rPr>
          <w:rStyle w:val="Emphasis"/>
          <w:highlight w:val="cyan"/>
        </w:rPr>
        <w:t>deepen</w:t>
      </w:r>
      <w:r w:rsidRPr="00483DDE">
        <w:rPr>
          <w:rStyle w:val="StyleUnderline"/>
        </w:rPr>
        <w:t xml:space="preserve"> a </w:t>
      </w:r>
      <w:r w:rsidRPr="00483DDE">
        <w:rPr>
          <w:rStyle w:val="StyleUnderline"/>
          <w:highlight w:val="cyan"/>
        </w:rPr>
        <w:t>crisis</w:t>
      </w:r>
      <w:r w:rsidRPr="00483DDE">
        <w:rPr>
          <w:rStyle w:val="StyleUnderline"/>
        </w:rPr>
        <w:t>, even if such layoffs would generate</w:t>
      </w:r>
      <w:r w:rsidRPr="00483DDE">
        <w:rPr>
          <w:sz w:val="16"/>
        </w:rPr>
        <w:t xml:space="preserve"> some </w:t>
      </w:r>
      <w:r w:rsidRPr="00483DDE">
        <w:rPr>
          <w:rStyle w:val="StyleUnderline"/>
        </w:rPr>
        <w:t xml:space="preserve">short-term financial </w:t>
      </w:r>
      <w:r w:rsidRPr="00483DDE">
        <w:rPr>
          <w:rStyle w:val="Emphasis"/>
        </w:rPr>
        <w:t>returns</w:t>
      </w:r>
      <w:r w:rsidRPr="00483DDE">
        <w:rPr>
          <w:rStyle w:val="StyleUnderline"/>
        </w:rPr>
        <w:t xml:space="preserve"> for</w:t>
      </w:r>
      <w:r w:rsidRPr="00483DDE">
        <w:rPr>
          <w:sz w:val="16"/>
        </w:rPr>
        <w:t xml:space="preserve"> undiversified </w:t>
      </w:r>
      <w:r w:rsidRPr="00483DDE">
        <w:rPr>
          <w:rStyle w:val="Emphasis"/>
        </w:rPr>
        <w:t>shareholders</w:t>
      </w:r>
      <w:r w:rsidRPr="00483DDE">
        <w:rPr>
          <w:sz w:val="16"/>
        </w:rPr>
        <w:t>.</w:t>
      </w:r>
    </w:p>
    <w:p w14:paraId="08EEF238" w14:textId="77777777" w:rsidR="00595B7A" w:rsidRPr="00483DDE" w:rsidRDefault="00595B7A" w:rsidP="00595B7A">
      <w:pPr>
        <w:rPr>
          <w:sz w:val="16"/>
        </w:rPr>
      </w:pPr>
      <w:r w:rsidRPr="00483DDE">
        <w:rPr>
          <w:sz w:val="16"/>
        </w:rPr>
        <w:t xml:space="preserve">However, </w:t>
      </w:r>
      <w:r w:rsidRPr="00483DDE">
        <w:rPr>
          <w:rStyle w:val="Emphasis"/>
        </w:rPr>
        <w:t>codetermination</w:t>
      </w:r>
      <w:r w:rsidRPr="00483DDE">
        <w:rPr>
          <w:rStyle w:val="StyleUnderline"/>
        </w:rPr>
        <w:t xml:space="preserve"> would be a blunt instrument for implementing a </w:t>
      </w:r>
      <w:r w:rsidRPr="00483DDE">
        <w:rPr>
          <w:rStyle w:val="Emphasis"/>
        </w:rPr>
        <w:t>countercyclical</w:t>
      </w:r>
      <w:r w:rsidRPr="00483DDE">
        <w:rPr>
          <w:rStyle w:val="StyleUnderline"/>
        </w:rPr>
        <w:t xml:space="preserve"> approach. By </w:t>
      </w:r>
      <w:r w:rsidRPr="00483DDE">
        <w:rPr>
          <w:rStyle w:val="Emphasis"/>
          <w:highlight w:val="cyan"/>
        </w:rPr>
        <w:t>institutionalizing</w:t>
      </w:r>
      <w:r w:rsidRPr="00483DDE">
        <w:rPr>
          <w:rStyle w:val="StyleUnderline"/>
        </w:rPr>
        <w:t xml:space="preserve"> a particular </w:t>
      </w:r>
      <w:r w:rsidRPr="00483DDE">
        <w:rPr>
          <w:rStyle w:val="StyleUnderline"/>
          <w:highlight w:val="cyan"/>
        </w:rPr>
        <w:t xml:space="preserve">allocation of </w:t>
      </w:r>
      <w:r w:rsidRPr="00483DDE">
        <w:rPr>
          <w:rStyle w:val="Emphasis"/>
          <w:highlight w:val="cyan"/>
        </w:rPr>
        <w:t>power</w:t>
      </w:r>
      <w:r w:rsidRPr="00483DDE">
        <w:rPr>
          <w:rStyle w:val="StyleUnderline"/>
        </w:rPr>
        <w:t xml:space="preserve">, codetermination </w:t>
      </w:r>
      <w:r w:rsidRPr="00483DDE">
        <w:rPr>
          <w:rStyle w:val="StyleUnderline"/>
          <w:highlight w:val="cyan"/>
        </w:rPr>
        <w:t xml:space="preserve">would </w:t>
      </w:r>
      <w:r w:rsidRPr="00483DDE">
        <w:rPr>
          <w:rStyle w:val="Emphasis"/>
          <w:highlight w:val="cyan"/>
        </w:rPr>
        <w:t>reshape</w:t>
      </w:r>
      <w:r w:rsidRPr="00483DDE">
        <w:rPr>
          <w:rStyle w:val="StyleUnderline"/>
        </w:rPr>
        <w:t xml:space="preserve"> corporate </w:t>
      </w:r>
      <w:r w:rsidRPr="00483DDE">
        <w:rPr>
          <w:rStyle w:val="StyleUnderline"/>
          <w:highlight w:val="cyan"/>
        </w:rPr>
        <w:t xml:space="preserve">decisions even </w:t>
      </w:r>
      <w:r w:rsidRPr="00483DDE">
        <w:rPr>
          <w:rStyle w:val="Emphasis"/>
          <w:highlight w:val="cyan"/>
        </w:rPr>
        <w:t>outside</w:t>
      </w:r>
      <w:r w:rsidRPr="00483DDE">
        <w:rPr>
          <w:rStyle w:val="StyleUnderline"/>
          <w:highlight w:val="cyan"/>
        </w:rPr>
        <w:t xml:space="preserve"> of</w:t>
      </w:r>
      <w:r w:rsidRPr="00483DDE">
        <w:rPr>
          <w:rStyle w:val="StyleUnderline"/>
        </w:rPr>
        <w:t xml:space="preserve"> an economic </w:t>
      </w:r>
      <w:r w:rsidRPr="00483DDE">
        <w:rPr>
          <w:rStyle w:val="StyleUnderline"/>
          <w:highlight w:val="cyan"/>
        </w:rPr>
        <w:t>crisis</w:t>
      </w:r>
      <w:r w:rsidRPr="00483DDE">
        <w:rPr>
          <w:sz w:val="16"/>
        </w:rPr>
        <w:t xml:space="preserve">. The </w:t>
      </w:r>
      <w:r w:rsidRPr="00483DDE">
        <w:rPr>
          <w:rStyle w:val="StyleUnderline"/>
        </w:rPr>
        <w:t xml:space="preserve">changed decisions might </w:t>
      </w:r>
      <w:r w:rsidRPr="00483DDE">
        <w:rPr>
          <w:rStyle w:val="StyleUnderline"/>
          <w:highlight w:val="cyan"/>
        </w:rPr>
        <w:t xml:space="preserve">entail </w:t>
      </w:r>
      <w:r w:rsidRPr="00483DDE">
        <w:rPr>
          <w:rStyle w:val="Emphasis"/>
          <w:highlight w:val="cyan"/>
        </w:rPr>
        <w:t>underinvestment</w:t>
      </w:r>
      <w:r w:rsidRPr="00483DDE">
        <w:rPr>
          <w:rStyle w:val="StyleUnderline"/>
        </w:rPr>
        <w:t xml:space="preserve"> in other forms of </w:t>
      </w:r>
      <w:r w:rsidRPr="00483DDE">
        <w:rPr>
          <w:rStyle w:val="Emphasis"/>
        </w:rPr>
        <w:t>capital</w:t>
      </w:r>
      <w:r w:rsidRPr="00483DDE">
        <w:rPr>
          <w:rStyle w:val="StyleUnderline"/>
        </w:rPr>
        <w:t xml:space="preserve">, </w:t>
      </w:r>
      <w:r w:rsidRPr="00483DDE">
        <w:rPr>
          <w:rStyle w:val="StyleUnderline"/>
          <w:highlight w:val="cyan"/>
        </w:rPr>
        <w:t>or</w:t>
      </w:r>
      <w:r w:rsidRPr="00483DDE">
        <w:rPr>
          <w:rStyle w:val="StyleUnderline"/>
        </w:rPr>
        <w:t xml:space="preserve"> an </w:t>
      </w:r>
      <w:r w:rsidRPr="00483DDE">
        <w:rPr>
          <w:rStyle w:val="Emphasis"/>
          <w:highlight w:val="cyan"/>
        </w:rPr>
        <w:t>inefficient</w:t>
      </w:r>
      <w:r w:rsidRPr="00483DDE">
        <w:rPr>
          <w:rStyle w:val="StyleUnderline"/>
          <w:highlight w:val="cyan"/>
        </w:rPr>
        <w:t xml:space="preserve"> deployment</w:t>
      </w:r>
      <w:r w:rsidRPr="00483DDE">
        <w:rPr>
          <w:rStyle w:val="StyleUnderline"/>
        </w:rPr>
        <w:t xml:space="preserve"> of </w:t>
      </w:r>
      <w:r w:rsidRPr="00483DDE">
        <w:rPr>
          <w:rStyle w:val="Emphasis"/>
        </w:rPr>
        <w:t>labor</w:t>
      </w:r>
      <w:r w:rsidRPr="00483DDE">
        <w:rPr>
          <w:rStyle w:val="StyleUnderline"/>
        </w:rPr>
        <w:t xml:space="preserve"> across firms</w:t>
      </w:r>
      <w:r w:rsidRPr="00483DDE">
        <w:rPr>
          <w:sz w:val="16"/>
        </w:rPr>
        <w:t>.229 A firm with a codetermination governance structure may also provide inefficient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51CF0FC1" w14:textId="77777777" w:rsidR="00595B7A" w:rsidRPr="00483DDE" w:rsidRDefault="00595B7A" w:rsidP="00595B7A">
      <w:pPr>
        <w:rPr>
          <w:sz w:val="16"/>
        </w:rPr>
      </w:pPr>
      <w:r w:rsidRPr="00483DDE">
        <w:rPr>
          <w:sz w:val="16"/>
        </w:rPr>
        <w:t xml:space="preserve">Where it is practiced, codetermination is just one of a number of interrelated mechanisms, including some that can help mitigate these tensions.233 For example, </w:t>
      </w:r>
      <w:r w:rsidRPr="00483DDE">
        <w:rPr>
          <w:rStyle w:val="StyleUnderline"/>
        </w:rPr>
        <w:t xml:space="preserve">strong </w:t>
      </w:r>
      <w:r w:rsidRPr="00483DDE">
        <w:rPr>
          <w:rStyle w:val="StyleUnderline"/>
          <w:highlight w:val="cyan"/>
        </w:rPr>
        <w:t xml:space="preserve">trade </w:t>
      </w:r>
      <w:r w:rsidRPr="00483DDE">
        <w:rPr>
          <w:rStyle w:val="Emphasis"/>
          <w:highlight w:val="cyan"/>
        </w:rPr>
        <w:t>unions</w:t>
      </w:r>
      <w:r w:rsidRPr="00483DDE">
        <w:rPr>
          <w:rStyle w:val="StyleUnderline"/>
          <w:highlight w:val="cyan"/>
        </w:rPr>
        <w:t xml:space="preserve"> would</w:t>
      </w:r>
      <w:r w:rsidRPr="00483DDE">
        <w:rPr>
          <w:rStyle w:val="StyleUnderline"/>
        </w:rPr>
        <w:t xml:space="preserve"> have the </w:t>
      </w:r>
      <w:r w:rsidRPr="00483DDE">
        <w:rPr>
          <w:rStyle w:val="Emphasis"/>
        </w:rPr>
        <w:t>means</w:t>
      </w:r>
      <w:r w:rsidRPr="00483DDE">
        <w:rPr>
          <w:rStyle w:val="StyleUnderline"/>
        </w:rPr>
        <w:t xml:space="preserve"> and </w:t>
      </w:r>
      <w:r w:rsidRPr="00483DDE">
        <w:rPr>
          <w:rStyle w:val="Emphasis"/>
        </w:rPr>
        <w:t>incentives</w:t>
      </w:r>
      <w:r w:rsidRPr="00483DDE">
        <w:rPr>
          <w:rStyle w:val="StyleUnderline"/>
        </w:rPr>
        <w:t xml:space="preserve"> to </w:t>
      </w:r>
      <w:r w:rsidRPr="00483DDE">
        <w:rPr>
          <w:rStyle w:val="StyleUnderline"/>
          <w:highlight w:val="cyan"/>
        </w:rPr>
        <w:t>attend</w:t>
      </w:r>
      <w:r w:rsidRPr="005F304A">
        <w:rPr>
          <w:rStyle w:val="StyleUnderline"/>
        </w:rPr>
        <w:t xml:space="preserve"> to the </w:t>
      </w:r>
      <w:r w:rsidRPr="005F304A">
        <w:rPr>
          <w:rStyle w:val="Emphasis"/>
          <w:highlight w:val="cyan"/>
        </w:rPr>
        <w:t>health</w:t>
      </w:r>
      <w:r w:rsidRPr="00483DDE">
        <w:rPr>
          <w:rStyle w:val="StyleUnderline"/>
          <w:highlight w:val="cyan"/>
        </w:rPr>
        <w:t xml:space="preserve"> of the</w:t>
      </w:r>
      <w:r w:rsidRPr="005F304A">
        <w:rPr>
          <w:rStyle w:val="StyleUnderline"/>
        </w:rPr>
        <w:t xml:space="preserve"> overall </w:t>
      </w:r>
      <w:r w:rsidRPr="00483DDE">
        <w:rPr>
          <w:rStyle w:val="StyleUnderline"/>
          <w:highlight w:val="cyan"/>
        </w:rPr>
        <w:t>labor market</w:t>
      </w:r>
      <w:r w:rsidRPr="00483DDE">
        <w:rPr>
          <w:rStyle w:val="StyleUnderline"/>
        </w:rPr>
        <w:t xml:space="preserve">, instead of focusing exclusively on the parochial interests of employees at a </w:t>
      </w:r>
      <w:r w:rsidRPr="00483DDE">
        <w:rPr>
          <w:rStyle w:val="Emphasis"/>
        </w:rPr>
        <w:t>particular</w:t>
      </w:r>
      <w:r w:rsidRPr="00483DDE">
        <w:rPr>
          <w:rStyle w:val="StyleUnderline"/>
        </w:rPr>
        <w:t xml:space="preserve"> firm</w:t>
      </w:r>
      <w:r w:rsidRPr="00483DDE">
        <w:rPr>
          <w:sz w:val="16"/>
        </w:rPr>
        <w:t>. But codetermination in isolation could have different effects, which would make it a problematic tool for a countercyclical approach.</w:t>
      </w:r>
    </w:p>
    <w:p w14:paraId="0F9C4EE9" w14:textId="77777777" w:rsidR="00595B7A" w:rsidRPr="00484108" w:rsidRDefault="00595B7A" w:rsidP="00595B7A">
      <w:pPr>
        <w:rPr>
          <w:sz w:val="16"/>
        </w:rPr>
      </w:pPr>
      <w:r w:rsidRPr="00484108">
        <w:rPr>
          <w:sz w:val="16"/>
        </w:rPr>
        <w:t>C. Government as Shareholder</w:t>
      </w:r>
    </w:p>
    <w:p w14:paraId="7A8BF46B" w14:textId="77777777" w:rsidR="00595B7A" w:rsidRPr="00484108" w:rsidRDefault="00595B7A" w:rsidP="00595B7A">
      <w:pPr>
        <w:rPr>
          <w:sz w:val="16"/>
        </w:rPr>
      </w:pPr>
      <w:r w:rsidRPr="0048410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662C9A6A" w14:textId="77777777" w:rsidR="00595B7A" w:rsidRPr="00484108" w:rsidRDefault="00595B7A" w:rsidP="00595B7A">
      <w:pPr>
        <w:rPr>
          <w:sz w:val="16"/>
        </w:rPr>
      </w:pPr>
      <w:r w:rsidRPr="0048410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582CC3ED" w14:textId="77777777" w:rsidR="00595B7A" w:rsidRPr="00484108" w:rsidRDefault="00595B7A" w:rsidP="00595B7A">
      <w:pPr>
        <w:rPr>
          <w:sz w:val="16"/>
        </w:rPr>
      </w:pPr>
      <w:r w:rsidRPr="00484108">
        <w:rPr>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486538C2" w14:textId="77777777" w:rsidR="00595B7A" w:rsidRPr="00484108" w:rsidRDefault="00595B7A" w:rsidP="00595B7A">
      <w:pPr>
        <w:rPr>
          <w:sz w:val="16"/>
        </w:rPr>
      </w:pPr>
      <w:r w:rsidRPr="00484108">
        <w:rPr>
          <w:sz w:val="16"/>
        </w:rPr>
        <w:t>D. Taxes and Regulations</w:t>
      </w:r>
    </w:p>
    <w:p w14:paraId="6E3F4643" w14:textId="77777777" w:rsidR="00595B7A" w:rsidRPr="00483DDE" w:rsidRDefault="00595B7A" w:rsidP="00595B7A">
      <w:pPr>
        <w:rPr>
          <w:rStyle w:val="StyleUnderline"/>
        </w:rPr>
      </w:pPr>
      <w:r w:rsidRPr="00483DDE">
        <w:rPr>
          <w:rStyle w:val="StyleUnderline"/>
        </w:rPr>
        <w:t xml:space="preserve">Governments might adopt tax or </w:t>
      </w:r>
      <w:r w:rsidRPr="00483DDE">
        <w:rPr>
          <w:rStyle w:val="Emphasis"/>
        </w:rPr>
        <w:t>regulatory</w:t>
      </w:r>
      <w:r w:rsidRPr="00483DDE">
        <w:rPr>
          <w:rStyle w:val="StyleUnderline"/>
        </w:rPr>
        <w:t xml:space="preserve"> schemes that </w:t>
      </w:r>
      <w:r w:rsidRPr="00483DDE">
        <w:rPr>
          <w:rStyle w:val="Emphasis"/>
        </w:rPr>
        <w:t>encourage</w:t>
      </w:r>
      <w:r w:rsidRPr="00483DDE">
        <w:rPr>
          <w:rStyle w:val="StyleUnderline"/>
        </w:rPr>
        <w:t xml:space="preserve"> corporations to take </w:t>
      </w:r>
      <w:r w:rsidRPr="00483DDE">
        <w:rPr>
          <w:rStyle w:val="Emphasis"/>
        </w:rPr>
        <w:t>countercyclical</w:t>
      </w:r>
      <w:r w:rsidRPr="00483DDE">
        <w:rPr>
          <w:rStyle w:val="StyleUnderline"/>
        </w:rPr>
        <w:t xml:space="preserve"> actions. While these</w:t>
      </w:r>
      <w:r w:rsidRPr="00483DDE">
        <w:rPr>
          <w:sz w:val="16"/>
        </w:rPr>
        <w:t xml:space="preserve"> measures </w:t>
      </w:r>
      <w:r w:rsidRPr="00483DDE">
        <w:rPr>
          <w:rStyle w:val="StyleUnderline"/>
        </w:rPr>
        <w:t xml:space="preserve">would not represent </w:t>
      </w:r>
      <w:r w:rsidRPr="00483DDE">
        <w:rPr>
          <w:rStyle w:val="Emphasis"/>
        </w:rPr>
        <w:t>internal</w:t>
      </w:r>
      <w:r w:rsidRPr="00483DDE">
        <w:rPr>
          <w:rStyle w:val="StyleUnderline"/>
        </w:rPr>
        <w:t xml:space="preserve"> reforms to </w:t>
      </w:r>
      <w:r w:rsidRPr="00483DDE">
        <w:rPr>
          <w:rStyle w:val="Emphasis"/>
        </w:rPr>
        <w:t>corporate governance</w:t>
      </w:r>
      <w:r w:rsidRPr="00483DDE">
        <w:rPr>
          <w:sz w:val="16"/>
        </w:rPr>
        <w:t xml:space="preserve"> in the sense of changing corporate objectives or decision-making, </w:t>
      </w:r>
      <w:r w:rsidRPr="00483DDE">
        <w:rPr>
          <w:rStyle w:val="StyleUnderline"/>
        </w:rPr>
        <w:t xml:space="preserve">they might </w:t>
      </w:r>
      <w:r w:rsidRPr="00483DDE">
        <w:rPr>
          <w:rStyle w:val="Emphasis"/>
        </w:rPr>
        <w:t>induce</w:t>
      </w:r>
      <w:r w:rsidRPr="00483DDE">
        <w:rPr>
          <w:rStyle w:val="StyleUnderline"/>
        </w:rPr>
        <w:t xml:space="preserve"> similar behavior.</w:t>
      </w:r>
    </w:p>
    <w:p w14:paraId="0C7765BD" w14:textId="77777777" w:rsidR="00595B7A" w:rsidRPr="00483DDE" w:rsidRDefault="00595B7A" w:rsidP="00595B7A">
      <w:pPr>
        <w:rPr>
          <w:sz w:val="16"/>
        </w:rPr>
      </w:pPr>
      <w:r w:rsidRPr="00483DD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5B86BEA1" w14:textId="77777777" w:rsidR="00595B7A" w:rsidRPr="00483DDE" w:rsidRDefault="00595B7A" w:rsidP="00595B7A">
      <w:pPr>
        <w:rPr>
          <w:sz w:val="16"/>
        </w:rPr>
      </w:pPr>
      <w:r w:rsidRPr="00483DDE">
        <w:rPr>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5B4BFE74" w14:textId="77777777" w:rsidR="00595B7A" w:rsidRPr="00E333BC" w:rsidRDefault="00595B7A" w:rsidP="00595B7A">
      <w:pPr>
        <w:rPr>
          <w:sz w:val="16"/>
        </w:rPr>
      </w:pPr>
      <w:r w:rsidRPr="00DC14E7">
        <w:rPr>
          <w:sz w:val="16"/>
        </w:rPr>
        <w:t xml:space="preserve">A final strategy would be for the government to use </w:t>
      </w:r>
      <w:r w:rsidRPr="005F304A">
        <w:rPr>
          <w:rStyle w:val="StyleUnderline"/>
        </w:rPr>
        <w:t>regulations to build</w:t>
      </w:r>
      <w:r w:rsidRPr="00483DDE">
        <w:rPr>
          <w:rStyle w:val="StyleUnderline"/>
        </w:rPr>
        <w:t xml:space="preserve"> up centers of "</w:t>
      </w:r>
      <w:r w:rsidRPr="00483DDE">
        <w:rPr>
          <w:rStyle w:val="Emphasis"/>
          <w:highlight w:val="cyan"/>
        </w:rPr>
        <w:t>countervailing power</w:t>
      </w:r>
      <w:r w:rsidRPr="00483DDE">
        <w:rPr>
          <w:rStyle w:val="StyleUnderline"/>
        </w:rPr>
        <w:t xml:space="preserve">" that could deal with corporations at </w:t>
      </w:r>
      <w:r w:rsidRPr="00483DDE">
        <w:rPr>
          <w:rStyle w:val="Emphasis"/>
        </w:rPr>
        <w:t>arm's length</w:t>
      </w:r>
      <w:r w:rsidRPr="00DC14E7">
        <w:rPr>
          <w:sz w:val="16"/>
        </w:rPr>
        <w:t xml:space="preserve">.245 </w:t>
      </w:r>
      <w:r w:rsidRPr="00DC14E7">
        <w:rPr>
          <w:rStyle w:val="StyleUnderline"/>
          <w:highlight w:val="cyan"/>
        </w:rPr>
        <w:t>Empower</w:t>
      </w:r>
      <w:r w:rsidRPr="005F304A">
        <w:rPr>
          <w:rStyle w:val="StyleUnderline"/>
        </w:rPr>
        <w:t>ing</w:t>
      </w:r>
      <w:r w:rsidRPr="00DC14E7">
        <w:rPr>
          <w:rStyle w:val="StyleUnderline"/>
        </w:rPr>
        <w:t xml:space="preserve"> </w:t>
      </w:r>
      <w:r w:rsidRPr="00DC14E7">
        <w:rPr>
          <w:rStyle w:val="Emphasis"/>
        </w:rPr>
        <w:t>external</w:t>
      </w:r>
      <w:r w:rsidRPr="00DC14E7">
        <w:rPr>
          <w:rStyle w:val="StyleUnderline"/>
        </w:rPr>
        <w:t xml:space="preserve"> forces like </w:t>
      </w:r>
      <w:r w:rsidRPr="00DC14E7">
        <w:rPr>
          <w:rStyle w:val="StyleUnderline"/>
          <w:highlight w:val="cyan"/>
        </w:rPr>
        <w:t xml:space="preserve">organized </w:t>
      </w:r>
      <w:r w:rsidRPr="00DC14E7">
        <w:rPr>
          <w:rStyle w:val="Emphasis"/>
          <w:highlight w:val="cyan"/>
        </w:rPr>
        <w:t>labor</w:t>
      </w:r>
      <w:r w:rsidRPr="00DC14E7">
        <w:rPr>
          <w:rStyle w:val="StyleUnderline"/>
        </w:rPr>
        <w:t xml:space="preserve"> would shape the environment in which corporations operate, driving them toward outcomes</w:t>
      </w:r>
      <w:r w:rsidRPr="00DC14E7">
        <w:rPr>
          <w:sz w:val="16"/>
        </w:rPr>
        <w:t xml:space="preserve"> that are similar to those </w:t>
      </w:r>
      <w:r w:rsidRPr="00DC14E7">
        <w:rPr>
          <w:rStyle w:val="StyleUnderline"/>
        </w:rPr>
        <w:t xml:space="preserve">that would be </w:t>
      </w:r>
      <w:r w:rsidRPr="00DC14E7">
        <w:rPr>
          <w:rStyle w:val="Emphasis"/>
        </w:rPr>
        <w:t>achieved</w:t>
      </w:r>
      <w:r w:rsidRPr="00DC14E7">
        <w:rPr>
          <w:rStyle w:val="StyleUnderline"/>
        </w:rPr>
        <w:t xml:space="preserve"> by </w:t>
      </w:r>
      <w:r w:rsidRPr="00DC14E7">
        <w:rPr>
          <w:rStyle w:val="Emphasis"/>
        </w:rPr>
        <w:t>internal</w:t>
      </w:r>
      <w:r w:rsidRPr="00DC14E7">
        <w:rPr>
          <w:rStyle w:val="StyleUnderline"/>
        </w:rPr>
        <w:t xml:space="preserve"> corporate governance reforms like </w:t>
      </w:r>
      <w:r w:rsidRPr="00DC14E7">
        <w:rPr>
          <w:rStyle w:val="Emphasis"/>
        </w:rPr>
        <w:t>codetermination</w:t>
      </w:r>
      <w:r w:rsidRPr="00DC14E7">
        <w:rPr>
          <w:sz w:val="16"/>
        </w:rPr>
        <w:t xml:space="preserve">.246 An exploration of such external reforms </w:t>
      </w:r>
      <w:r w:rsidRPr="005F304A">
        <w:rPr>
          <w:rStyle w:val="StyleUnderline"/>
        </w:rPr>
        <w:t>would be</w:t>
      </w:r>
      <w:r w:rsidRPr="00DC14E7">
        <w:rPr>
          <w:sz w:val="16"/>
        </w:rPr>
        <w:t xml:space="preserve"> beyond the scope of this Article, but such reforms are </w:t>
      </w:r>
      <w:r w:rsidRPr="00DC14E7">
        <w:rPr>
          <w:rStyle w:val="StyleUnderline"/>
        </w:rPr>
        <w:t xml:space="preserve">a </w:t>
      </w:r>
      <w:r w:rsidRPr="00DC14E7">
        <w:rPr>
          <w:rStyle w:val="Emphasis"/>
          <w:highlight w:val="cyan"/>
        </w:rPr>
        <w:t>viable</w:t>
      </w:r>
      <w:r w:rsidRPr="00DC14E7">
        <w:rPr>
          <w:rStyle w:val="StyleUnderline"/>
        </w:rPr>
        <w:t xml:space="preserve"> path </w:t>
      </w:r>
      <w:r w:rsidRPr="00DC14E7">
        <w:rPr>
          <w:rStyle w:val="StyleUnderline"/>
          <w:highlight w:val="cyan"/>
        </w:rPr>
        <w:t xml:space="preserve">for </w:t>
      </w:r>
      <w:r w:rsidRPr="00DC14E7">
        <w:rPr>
          <w:rStyle w:val="Emphasis"/>
          <w:highlight w:val="cyan"/>
        </w:rPr>
        <w:t>changing</w:t>
      </w:r>
      <w:r w:rsidRPr="00DC14E7">
        <w:rPr>
          <w:rStyle w:val="StyleUnderline"/>
          <w:highlight w:val="cyan"/>
        </w:rPr>
        <w:t xml:space="preserve"> corporate </w:t>
      </w:r>
      <w:r w:rsidRPr="00DC14E7">
        <w:rPr>
          <w:rStyle w:val="Emphasis"/>
          <w:highlight w:val="cyan"/>
        </w:rPr>
        <w:t>behavior</w:t>
      </w:r>
      <w:r w:rsidRPr="00DC14E7">
        <w:rPr>
          <w:sz w:val="16"/>
        </w:rPr>
        <w:t>.</w:t>
      </w:r>
      <w:bookmarkEnd w:id="0"/>
    </w:p>
    <w:p w14:paraId="0D6D8B6D" w14:textId="77777777" w:rsidR="00595B7A" w:rsidRDefault="00595B7A" w:rsidP="00595B7A">
      <w:pPr>
        <w:pStyle w:val="Heading3"/>
      </w:pPr>
      <w:bookmarkStart w:id="1" w:name="_Hlk212651770"/>
      <w:r>
        <w:t>DA---1NC</w:t>
      </w:r>
    </w:p>
    <w:p w14:paraId="3E8A7B90" w14:textId="77777777" w:rsidR="00595B7A" w:rsidRDefault="00595B7A" w:rsidP="00595B7A">
      <w:pPr>
        <w:rPr>
          <w:rStyle w:val="Style13ptBold"/>
        </w:rPr>
      </w:pPr>
      <w:r w:rsidRPr="00443A3F">
        <w:rPr>
          <w:rStyle w:val="Style13ptBold"/>
          <w:u w:val="single"/>
        </w:rPr>
        <w:t>Rates DA</w:t>
      </w:r>
      <w:r>
        <w:rPr>
          <w:rStyle w:val="Style13ptBold"/>
        </w:rPr>
        <w:t>:</w:t>
      </w:r>
    </w:p>
    <w:p w14:paraId="61B3082B" w14:textId="77777777" w:rsidR="00595B7A" w:rsidRDefault="00595B7A" w:rsidP="00595B7A">
      <w:pPr>
        <w:pStyle w:val="Heading4"/>
      </w:pPr>
      <w:r>
        <w:t xml:space="preserve">Cuts are scheduled now due to </w:t>
      </w:r>
      <w:r w:rsidRPr="00F33FF0">
        <w:rPr>
          <w:u w:val="single"/>
        </w:rPr>
        <w:t>weak labor</w:t>
      </w:r>
      <w:r>
        <w:t xml:space="preserve"> markets, but new inflation forces </w:t>
      </w:r>
      <w:r w:rsidRPr="00F33FF0">
        <w:rPr>
          <w:u w:val="single"/>
        </w:rPr>
        <w:t>hikes</w:t>
      </w:r>
      <w:r>
        <w:t xml:space="preserve"> that </w:t>
      </w:r>
      <w:r w:rsidRPr="00F33FF0">
        <w:rPr>
          <w:u w:val="single"/>
        </w:rPr>
        <w:t>pop</w:t>
      </w:r>
      <w:r>
        <w:t xml:space="preserve"> the </w:t>
      </w:r>
      <w:r w:rsidRPr="00F33FF0">
        <w:rPr>
          <w:u w:val="single"/>
        </w:rPr>
        <w:t>AI bubble</w:t>
      </w:r>
      <w:r>
        <w:t xml:space="preserve">. </w:t>
      </w:r>
    </w:p>
    <w:p w14:paraId="2C4D570D" w14:textId="77777777" w:rsidR="00595B7A" w:rsidRDefault="00595B7A" w:rsidP="00595B7A">
      <w:r w:rsidRPr="00F33FF0">
        <w:rPr>
          <w:rStyle w:val="Style13ptBold"/>
        </w:rPr>
        <w:t>Laidley 25</w:t>
      </w:r>
      <w:r>
        <w:t xml:space="preserve"> [Colin Laidley (Associate Editor, Investopedia; M.A. in journalism, The New School; B.A. in history and political science, McGill University), 10-30-2025, "How the Federal Reserve Could Inflate or Pop an AI Bubble," Investopedia, https://www.investopedia.com/how-the-federal-reserve-could-inflate-or-pop-an-ai-bubble-11839227, njn]</w:t>
      </w:r>
    </w:p>
    <w:p w14:paraId="2E116A1C" w14:textId="77777777" w:rsidR="00595B7A" w:rsidRPr="00B1767B" w:rsidRDefault="00595B7A" w:rsidP="00595B7A">
      <w:pPr>
        <w:rPr>
          <w:sz w:val="16"/>
        </w:rPr>
      </w:pPr>
      <w:r w:rsidRPr="00B1767B">
        <w:rPr>
          <w:sz w:val="16"/>
        </w:rPr>
        <w:t>Key Takeaways</w:t>
      </w:r>
    </w:p>
    <w:p w14:paraId="6D208C96" w14:textId="77777777" w:rsidR="00595B7A" w:rsidRPr="00B1767B" w:rsidRDefault="00595B7A" w:rsidP="00595B7A">
      <w:pPr>
        <w:rPr>
          <w:sz w:val="16"/>
        </w:rPr>
      </w:pPr>
      <w:r w:rsidRPr="00F33FF0">
        <w:rPr>
          <w:rStyle w:val="StyleUnderline"/>
        </w:rPr>
        <w:t xml:space="preserve">Despite increasingly stretched </w:t>
      </w:r>
      <w:r w:rsidRPr="00F33FF0">
        <w:rPr>
          <w:rStyle w:val="Emphasis"/>
          <w:highlight w:val="cyan"/>
        </w:rPr>
        <w:t>a</w:t>
      </w:r>
      <w:r w:rsidRPr="00B1767B">
        <w:rPr>
          <w:sz w:val="16"/>
        </w:rPr>
        <w:t xml:space="preserve">rtificial </w:t>
      </w:r>
      <w:r w:rsidRPr="00F33FF0">
        <w:rPr>
          <w:rStyle w:val="Emphasis"/>
          <w:highlight w:val="cyan"/>
        </w:rPr>
        <w:t>i</w:t>
      </w:r>
      <w:r w:rsidRPr="00B1767B">
        <w:rPr>
          <w:sz w:val="16"/>
        </w:rPr>
        <w:t xml:space="preserve">ntelligence </w:t>
      </w:r>
      <w:r w:rsidRPr="00F33FF0">
        <w:rPr>
          <w:rStyle w:val="StyleUnderline"/>
        </w:rPr>
        <w:t>stock valuations</w:t>
      </w:r>
      <w:r w:rsidRPr="00B1767B">
        <w:rPr>
          <w:sz w:val="16"/>
        </w:rPr>
        <w:t xml:space="preserve">, some analysts believe </w:t>
      </w:r>
      <w:r w:rsidRPr="00F33FF0">
        <w:rPr>
          <w:rStyle w:val="StyleUnderline"/>
          <w:highlight w:val="cyan"/>
        </w:rPr>
        <w:t>prices</w:t>
      </w:r>
      <w:r w:rsidRPr="00F33FF0">
        <w:rPr>
          <w:rStyle w:val="StyleUnderline"/>
        </w:rPr>
        <w:t xml:space="preserve"> could </w:t>
      </w:r>
      <w:r w:rsidRPr="00F33FF0">
        <w:rPr>
          <w:rStyle w:val="StyleUnderline"/>
          <w:highlight w:val="cyan"/>
        </w:rPr>
        <w:t>go</w:t>
      </w:r>
      <w:r w:rsidRPr="00F33FF0">
        <w:rPr>
          <w:rStyle w:val="StyleUnderline"/>
        </w:rPr>
        <w:t xml:space="preserve"> even </w:t>
      </w:r>
      <w:r w:rsidRPr="00F33FF0">
        <w:rPr>
          <w:rStyle w:val="Emphasis"/>
          <w:highlight w:val="cyan"/>
        </w:rPr>
        <w:t>higher</w:t>
      </w:r>
      <w:r w:rsidRPr="00F33FF0">
        <w:rPr>
          <w:rStyle w:val="StyleUnderline"/>
          <w:highlight w:val="cyan"/>
        </w:rPr>
        <w:t xml:space="preserve"> if the </w:t>
      </w:r>
      <w:r w:rsidRPr="00F33FF0">
        <w:rPr>
          <w:rStyle w:val="Emphasis"/>
          <w:highlight w:val="cyan"/>
        </w:rPr>
        <w:t>Fed</w:t>
      </w:r>
      <w:r w:rsidRPr="00B1767B">
        <w:rPr>
          <w:sz w:val="16"/>
        </w:rPr>
        <w:t xml:space="preserve">eral Reserve </w:t>
      </w:r>
      <w:r w:rsidRPr="00F33FF0">
        <w:rPr>
          <w:rStyle w:val="StyleUnderline"/>
        </w:rPr>
        <w:t xml:space="preserve">aggressively </w:t>
      </w:r>
      <w:r w:rsidRPr="00F33FF0">
        <w:rPr>
          <w:rStyle w:val="Emphasis"/>
          <w:highlight w:val="cyan"/>
        </w:rPr>
        <w:t>cuts</w:t>
      </w:r>
      <w:r w:rsidRPr="00F33FF0">
        <w:rPr>
          <w:rStyle w:val="StyleUnderline"/>
        </w:rPr>
        <w:t xml:space="preserve"> interest </w:t>
      </w:r>
      <w:r w:rsidRPr="00F33FF0">
        <w:rPr>
          <w:rStyle w:val="StyleUnderline"/>
          <w:highlight w:val="cyan"/>
        </w:rPr>
        <w:t>rates</w:t>
      </w:r>
      <w:r w:rsidRPr="00B1767B">
        <w:rPr>
          <w:sz w:val="16"/>
        </w:rPr>
        <w:t xml:space="preserve"> to stimulate a weakening economy.</w:t>
      </w:r>
    </w:p>
    <w:p w14:paraId="14BE3D39" w14:textId="77777777" w:rsidR="00595B7A" w:rsidRPr="00B1767B" w:rsidRDefault="00595B7A" w:rsidP="00595B7A">
      <w:pPr>
        <w:rPr>
          <w:sz w:val="16"/>
        </w:rPr>
      </w:pPr>
      <w:r w:rsidRPr="00F33FF0">
        <w:rPr>
          <w:rStyle w:val="Emphasis"/>
          <w:highlight w:val="cyan"/>
        </w:rPr>
        <w:t>Historic</w:t>
      </w:r>
      <w:r w:rsidRPr="00F33FF0">
        <w:rPr>
          <w:rStyle w:val="StyleUnderline"/>
        </w:rPr>
        <w:t xml:space="preserve">ally, </w:t>
      </w:r>
      <w:r w:rsidRPr="00F33FF0">
        <w:rPr>
          <w:rStyle w:val="StyleUnderline"/>
          <w:highlight w:val="cyan"/>
        </w:rPr>
        <w:t>bubbles</w:t>
      </w:r>
      <w:r w:rsidRPr="00F33FF0">
        <w:rPr>
          <w:rStyle w:val="StyleUnderline"/>
        </w:rPr>
        <w:t xml:space="preserve"> have been </w:t>
      </w:r>
      <w:r w:rsidRPr="00F33FF0">
        <w:rPr>
          <w:rStyle w:val="Emphasis"/>
          <w:highlight w:val="cyan"/>
        </w:rPr>
        <w:t>fueled</w:t>
      </w:r>
      <w:r w:rsidRPr="00F33FF0">
        <w:rPr>
          <w:rStyle w:val="StyleUnderline"/>
          <w:highlight w:val="cyan"/>
        </w:rPr>
        <w:t xml:space="preserve"> by </w:t>
      </w:r>
      <w:r w:rsidRPr="00F33FF0">
        <w:rPr>
          <w:rStyle w:val="Emphasis"/>
          <w:highlight w:val="cyan"/>
        </w:rPr>
        <w:t>low</w:t>
      </w:r>
      <w:r w:rsidRPr="00F33FF0">
        <w:rPr>
          <w:rStyle w:val="StyleUnderline"/>
        </w:rPr>
        <w:t xml:space="preserve"> interest </w:t>
      </w:r>
      <w:r w:rsidRPr="00F33FF0">
        <w:rPr>
          <w:rStyle w:val="StyleUnderline"/>
          <w:highlight w:val="cyan"/>
        </w:rPr>
        <w:t xml:space="preserve">rates and </w:t>
      </w:r>
      <w:r w:rsidRPr="00F33FF0">
        <w:rPr>
          <w:rStyle w:val="Emphasis"/>
          <w:highlight w:val="cyan"/>
        </w:rPr>
        <w:t>popped</w:t>
      </w:r>
      <w:r w:rsidRPr="00F33FF0">
        <w:rPr>
          <w:rStyle w:val="StyleUnderline"/>
          <w:highlight w:val="cyan"/>
        </w:rPr>
        <w:t xml:space="preserve"> by </w:t>
      </w:r>
      <w:r w:rsidRPr="00F33FF0">
        <w:rPr>
          <w:rStyle w:val="Emphasis"/>
          <w:highlight w:val="cyan"/>
        </w:rPr>
        <w:t>rising</w:t>
      </w:r>
      <w:r w:rsidRPr="00F33FF0">
        <w:rPr>
          <w:rStyle w:val="StyleUnderline"/>
          <w:highlight w:val="cyan"/>
        </w:rPr>
        <w:t xml:space="preserve"> rates</w:t>
      </w:r>
      <w:r w:rsidRPr="00B1767B">
        <w:rPr>
          <w:sz w:val="16"/>
        </w:rPr>
        <w:t>.</w:t>
      </w:r>
    </w:p>
    <w:p w14:paraId="613F6861" w14:textId="77777777" w:rsidR="00595B7A" w:rsidRPr="00B1767B" w:rsidRDefault="00595B7A" w:rsidP="00595B7A">
      <w:pPr>
        <w:rPr>
          <w:sz w:val="16"/>
        </w:rPr>
      </w:pPr>
      <w:r w:rsidRPr="00B1767B">
        <w:rPr>
          <w:sz w:val="16"/>
        </w:rPr>
        <w:t>The Fed on Wednesday cut its benchmark rate for the second time in as many months, and market participants are pricing in the likelihood of more cuts. However, with the economic outlook highly uncertain, future monetary policy remains unpredictable.</w:t>
      </w:r>
    </w:p>
    <w:p w14:paraId="589445AD" w14:textId="77777777" w:rsidR="00595B7A" w:rsidRPr="00B1767B" w:rsidRDefault="00595B7A" w:rsidP="00595B7A">
      <w:pPr>
        <w:rPr>
          <w:sz w:val="16"/>
        </w:rPr>
      </w:pPr>
      <w:r w:rsidRPr="00B1767B">
        <w:rPr>
          <w:sz w:val="16"/>
        </w:rPr>
        <w:t xml:space="preserve">Concerns about an AI bubble have some on Wall Street warily eyeing Silicon Valley, but others say they're looking in the wrong direction. Washington, D.C.—specifically the Eccles Building, where </w:t>
      </w:r>
      <w:r w:rsidRPr="00F33FF0">
        <w:rPr>
          <w:rStyle w:val="StyleUnderline"/>
          <w:highlight w:val="cyan"/>
        </w:rPr>
        <w:t xml:space="preserve">the </w:t>
      </w:r>
      <w:r w:rsidRPr="00F33FF0">
        <w:rPr>
          <w:rStyle w:val="Emphasis"/>
          <w:highlight w:val="cyan"/>
        </w:rPr>
        <w:t>Fed</w:t>
      </w:r>
      <w:r w:rsidRPr="00B1767B">
        <w:rPr>
          <w:sz w:val="16"/>
        </w:rPr>
        <w:t>eral Open Market Committee sets monetary policy—</w:t>
      </w:r>
      <w:r w:rsidRPr="00F33FF0">
        <w:rPr>
          <w:rStyle w:val="StyleUnderline"/>
          <w:highlight w:val="cyan"/>
        </w:rPr>
        <w:t xml:space="preserve">is where the </w:t>
      </w:r>
      <w:r w:rsidRPr="00F33FF0">
        <w:rPr>
          <w:rStyle w:val="Emphasis"/>
          <w:highlight w:val="cyan"/>
        </w:rPr>
        <w:t>fate</w:t>
      </w:r>
      <w:r w:rsidRPr="00F33FF0">
        <w:rPr>
          <w:rStyle w:val="StyleUnderline"/>
          <w:highlight w:val="cyan"/>
        </w:rPr>
        <w:t xml:space="preserve"> of</w:t>
      </w:r>
      <w:r w:rsidRPr="00F33FF0">
        <w:rPr>
          <w:rStyle w:val="StyleUnderline"/>
        </w:rPr>
        <w:t xml:space="preserve"> an </w:t>
      </w:r>
      <w:r w:rsidRPr="00F33FF0">
        <w:rPr>
          <w:rStyle w:val="Emphasis"/>
          <w:highlight w:val="cyan"/>
        </w:rPr>
        <w:t>AI</w:t>
      </w:r>
      <w:r w:rsidRPr="00F33FF0">
        <w:rPr>
          <w:rStyle w:val="StyleUnderline"/>
        </w:rPr>
        <w:t xml:space="preserve"> bubble </w:t>
      </w:r>
      <w:r w:rsidRPr="00F33FF0">
        <w:rPr>
          <w:rStyle w:val="StyleUnderline"/>
          <w:highlight w:val="cyan"/>
        </w:rPr>
        <w:t xml:space="preserve">may be </w:t>
      </w:r>
      <w:r w:rsidRPr="00F33FF0">
        <w:rPr>
          <w:rStyle w:val="Emphasis"/>
          <w:highlight w:val="cyan"/>
        </w:rPr>
        <w:t>decided</w:t>
      </w:r>
      <w:r w:rsidRPr="00F33FF0">
        <w:rPr>
          <w:rStyle w:val="StyleUnderline"/>
        </w:rPr>
        <w:t>, they say</w:t>
      </w:r>
      <w:r w:rsidRPr="00B1767B">
        <w:rPr>
          <w:sz w:val="16"/>
        </w:rPr>
        <w:t xml:space="preserve">. </w:t>
      </w:r>
    </w:p>
    <w:p w14:paraId="4B41E207" w14:textId="77777777" w:rsidR="00595B7A" w:rsidRPr="00B1767B" w:rsidRDefault="00595B7A" w:rsidP="00595B7A">
      <w:pPr>
        <w:rPr>
          <w:sz w:val="16"/>
        </w:rPr>
      </w:pPr>
      <w:r w:rsidRPr="00B1767B">
        <w:rPr>
          <w:sz w:val="16"/>
        </w:rPr>
        <w:t xml:space="preserve">“I think </w:t>
      </w:r>
      <w:r w:rsidRPr="00F33FF0">
        <w:rPr>
          <w:rStyle w:val="StyleUnderline"/>
          <w:highlight w:val="cyan"/>
        </w:rPr>
        <w:t>you</w:t>
      </w:r>
      <w:r w:rsidRPr="00F33FF0">
        <w:rPr>
          <w:rStyle w:val="StyleUnderline"/>
        </w:rPr>
        <w:t xml:space="preserve">’re going to </w:t>
      </w:r>
      <w:r w:rsidRPr="00F33FF0">
        <w:rPr>
          <w:rStyle w:val="StyleUnderline"/>
          <w:highlight w:val="cyan"/>
        </w:rPr>
        <w:t>have a</w:t>
      </w:r>
      <w:r w:rsidRPr="00F33FF0">
        <w:rPr>
          <w:rStyle w:val="StyleUnderline"/>
        </w:rPr>
        <w:t xml:space="preserve"> very </w:t>
      </w:r>
      <w:r w:rsidRPr="00F33FF0">
        <w:rPr>
          <w:rStyle w:val="Emphasis"/>
          <w:highlight w:val="cyan"/>
        </w:rPr>
        <w:t>hard</w:t>
      </w:r>
      <w:r w:rsidRPr="00F33FF0">
        <w:rPr>
          <w:rStyle w:val="StyleUnderline"/>
          <w:highlight w:val="cyan"/>
        </w:rPr>
        <w:t xml:space="preserve"> time </w:t>
      </w:r>
      <w:r w:rsidRPr="00F33FF0">
        <w:rPr>
          <w:rStyle w:val="Emphasis"/>
          <w:highlight w:val="cyan"/>
        </w:rPr>
        <w:t>popping</w:t>
      </w:r>
      <w:r w:rsidRPr="00F33FF0">
        <w:rPr>
          <w:rStyle w:val="StyleUnderline"/>
        </w:rPr>
        <w:t xml:space="preserve"> a bubble </w:t>
      </w:r>
      <w:r w:rsidRPr="00F33FF0">
        <w:rPr>
          <w:rStyle w:val="StyleUnderline"/>
          <w:highlight w:val="cyan"/>
        </w:rPr>
        <w:t xml:space="preserve">when the Fed is </w:t>
      </w:r>
      <w:r w:rsidRPr="00F33FF0">
        <w:rPr>
          <w:rStyle w:val="Emphasis"/>
          <w:highlight w:val="cyan"/>
        </w:rPr>
        <w:t>cutting</w:t>
      </w:r>
      <w:r w:rsidRPr="00F33FF0">
        <w:rPr>
          <w:rStyle w:val="StyleUnderline"/>
        </w:rPr>
        <w:t xml:space="preserve"> rates</w:t>
      </w:r>
      <w:r w:rsidRPr="00B1767B">
        <w:rPr>
          <w:sz w:val="16"/>
        </w:rPr>
        <w:t xml:space="preserve">,” said Jeff deGraaf, Chair and Head of Technical Research at Renaissance Macro Research, on a recent episode of the firm’s weekly Youtube series. </w:t>
      </w:r>
      <w:r w:rsidRPr="00F33FF0">
        <w:rPr>
          <w:rStyle w:val="StyleUnderline"/>
        </w:rPr>
        <w:t xml:space="preserve">The </w:t>
      </w:r>
      <w:r w:rsidRPr="00F33FF0">
        <w:rPr>
          <w:rStyle w:val="Emphasis"/>
          <w:highlight w:val="cyan"/>
        </w:rPr>
        <w:t>Dotcom</w:t>
      </w:r>
      <w:r w:rsidRPr="00F33FF0">
        <w:rPr>
          <w:rStyle w:val="StyleUnderline"/>
        </w:rPr>
        <w:t xml:space="preserve"> bubble, the U.S. </w:t>
      </w:r>
      <w:r w:rsidRPr="00F33FF0">
        <w:rPr>
          <w:rStyle w:val="Emphasis"/>
          <w:highlight w:val="cyan"/>
        </w:rPr>
        <w:t>housing</w:t>
      </w:r>
      <w:r w:rsidRPr="00F33FF0">
        <w:rPr>
          <w:rStyle w:val="StyleUnderline"/>
        </w:rPr>
        <w:t xml:space="preserve"> bubble, </w:t>
      </w:r>
      <w:r w:rsidRPr="00F33FF0">
        <w:rPr>
          <w:rStyle w:val="StyleUnderline"/>
          <w:highlight w:val="cyan"/>
        </w:rPr>
        <w:t>and</w:t>
      </w:r>
      <w:r w:rsidRPr="00F33FF0">
        <w:rPr>
          <w:rStyle w:val="StyleUnderline"/>
        </w:rPr>
        <w:t xml:space="preserve"> the </w:t>
      </w:r>
      <w:r w:rsidRPr="00F33FF0">
        <w:rPr>
          <w:rStyle w:val="Emphasis"/>
          <w:highlight w:val="cyan"/>
        </w:rPr>
        <w:t>Japan</w:t>
      </w:r>
      <w:r w:rsidRPr="00F33FF0">
        <w:rPr>
          <w:rStyle w:val="StyleUnderline"/>
        </w:rPr>
        <w:t>ese bubble</w:t>
      </w:r>
      <w:r w:rsidRPr="00B1767B">
        <w:rPr>
          <w:sz w:val="16"/>
        </w:rPr>
        <w:t xml:space="preserve"> of the late 1980s </w:t>
      </w:r>
      <w:r w:rsidRPr="00F33FF0">
        <w:rPr>
          <w:rStyle w:val="Emphasis"/>
          <w:highlight w:val="cyan"/>
        </w:rPr>
        <w:t>all</w:t>
      </w:r>
      <w:r w:rsidRPr="00F33FF0">
        <w:rPr>
          <w:rStyle w:val="StyleUnderline"/>
          <w:highlight w:val="cyan"/>
        </w:rPr>
        <w:t xml:space="preserve"> popped</w:t>
      </w:r>
      <w:r w:rsidRPr="00F33FF0">
        <w:rPr>
          <w:rStyle w:val="StyleUnderline"/>
        </w:rPr>
        <w:t xml:space="preserve"> either </w:t>
      </w:r>
      <w:r w:rsidRPr="00F33FF0">
        <w:rPr>
          <w:rStyle w:val="StyleUnderline"/>
          <w:highlight w:val="cyan"/>
        </w:rPr>
        <w:t>while</w:t>
      </w:r>
      <w:r w:rsidRPr="00F33FF0">
        <w:rPr>
          <w:rStyle w:val="StyleUnderline"/>
        </w:rPr>
        <w:t xml:space="preserve"> or shortly after central </w:t>
      </w:r>
      <w:r w:rsidRPr="00F33FF0">
        <w:rPr>
          <w:rStyle w:val="StyleUnderline"/>
          <w:highlight w:val="cyan"/>
        </w:rPr>
        <w:t xml:space="preserve">banks </w:t>
      </w:r>
      <w:r w:rsidRPr="00F33FF0">
        <w:rPr>
          <w:rStyle w:val="Emphasis"/>
          <w:highlight w:val="cyan"/>
        </w:rPr>
        <w:t>hiked</w:t>
      </w:r>
      <w:r w:rsidRPr="00F33FF0">
        <w:rPr>
          <w:rStyle w:val="StyleUnderline"/>
          <w:highlight w:val="cyan"/>
        </w:rPr>
        <w:t xml:space="preserve"> rates</w:t>
      </w:r>
      <w:r w:rsidRPr="00B1767B">
        <w:rPr>
          <w:sz w:val="16"/>
        </w:rPr>
        <w:t>, according to deGraaf.</w:t>
      </w:r>
    </w:p>
    <w:p w14:paraId="3988FAC3" w14:textId="77777777" w:rsidR="00595B7A" w:rsidRDefault="00595B7A" w:rsidP="00595B7A">
      <w:pPr>
        <w:rPr>
          <w:sz w:val="16"/>
        </w:rPr>
      </w:pPr>
      <w:r w:rsidRPr="00B1767B">
        <w:rPr>
          <w:sz w:val="16"/>
        </w:rPr>
        <w:t xml:space="preserve">Artificial intelligence has propelled stocks to record highs this year, but </w:t>
      </w:r>
      <w:r w:rsidRPr="00F33FF0">
        <w:rPr>
          <w:rStyle w:val="StyleUnderline"/>
        </w:rPr>
        <w:t xml:space="preserve">recent </w:t>
      </w:r>
      <w:r w:rsidRPr="00F33FF0">
        <w:rPr>
          <w:rStyle w:val="Emphasis"/>
        </w:rPr>
        <w:t>developments</w:t>
      </w:r>
      <w:r w:rsidRPr="00B1767B">
        <w:rPr>
          <w:sz w:val="16"/>
        </w:rPr>
        <w:t xml:space="preserve"> have </w:t>
      </w:r>
      <w:r w:rsidRPr="00F33FF0">
        <w:rPr>
          <w:rStyle w:val="StyleUnderline"/>
        </w:rPr>
        <w:t xml:space="preserve">raised some </w:t>
      </w:r>
      <w:r w:rsidRPr="00F33FF0">
        <w:rPr>
          <w:rStyle w:val="Emphasis"/>
        </w:rPr>
        <w:t>red flags</w:t>
      </w:r>
      <w:r w:rsidRPr="00B1767B">
        <w:rPr>
          <w:sz w:val="16"/>
        </w:rPr>
        <w:t xml:space="preserve">. A series of </w:t>
      </w:r>
      <w:r w:rsidRPr="00F33FF0">
        <w:rPr>
          <w:rStyle w:val="Emphasis"/>
          <w:highlight w:val="cyan"/>
        </w:rPr>
        <w:t>circular</w:t>
      </w:r>
      <w:r w:rsidRPr="00F33FF0">
        <w:rPr>
          <w:rStyle w:val="StyleUnderline"/>
          <w:highlight w:val="cyan"/>
        </w:rPr>
        <w:t xml:space="preserve"> deals</w:t>
      </w:r>
      <w:r w:rsidRPr="00F33FF0">
        <w:rPr>
          <w:rStyle w:val="StyleUnderline"/>
        </w:rPr>
        <w:t xml:space="preserve"> by</w:t>
      </w:r>
      <w:r w:rsidRPr="00B1767B">
        <w:rPr>
          <w:sz w:val="16"/>
        </w:rPr>
        <w:t xml:space="preserve"> the likes of AI bellwethers </w:t>
      </w:r>
      <w:r w:rsidRPr="00F33FF0">
        <w:rPr>
          <w:rStyle w:val="Emphasis"/>
        </w:rPr>
        <w:t>Nvidia</w:t>
      </w:r>
      <w:r w:rsidRPr="00B1767B">
        <w:rPr>
          <w:sz w:val="16"/>
        </w:rPr>
        <w:t xml:space="preserve"> (NVDA) </w:t>
      </w:r>
      <w:r w:rsidRPr="00F33FF0">
        <w:rPr>
          <w:rStyle w:val="StyleUnderline"/>
        </w:rPr>
        <w:t xml:space="preserve">and </w:t>
      </w:r>
      <w:r w:rsidRPr="00F33FF0">
        <w:rPr>
          <w:rStyle w:val="Emphasis"/>
        </w:rPr>
        <w:t>OpenAI</w:t>
      </w:r>
      <w:r w:rsidRPr="00F33FF0">
        <w:rPr>
          <w:rStyle w:val="StyleUnderline"/>
        </w:rPr>
        <w:t xml:space="preserve"> have drawn comparisons to</w:t>
      </w:r>
      <w:r w:rsidRPr="00B1767B">
        <w:rPr>
          <w:sz w:val="16"/>
        </w:rPr>
        <w:t xml:space="preserve"> the </w:t>
      </w:r>
      <w:r w:rsidRPr="00F33FF0">
        <w:rPr>
          <w:rStyle w:val="StyleUnderline"/>
        </w:rPr>
        <w:t xml:space="preserve">vendor financing agreements that </w:t>
      </w:r>
      <w:r w:rsidRPr="00F33FF0">
        <w:rPr>
          <w:rStyle w:val="Emphasis"/>
          <w:highlight w:val="cyan"/>
        </w:rPr>
        <w:t>fueled</w:t>
      </w:r>
      <w:r w:rsidRPr="00F33FF0">
        <w:rPr>
          <w:rStyle w:val="StyleUnderline"/>
          <w:highlight w:val="cyan"/>
        </w:rPr>
        <w:t xml:space="preserve"> bubbles</w:t>
      </w:r>
      <w:r w:rsidRPr="00F33FF0">
        <w:rPr>
          <w:rStyle w:val="StyleUnderline"/>
        </w:rPr>
        <w:t xml:space="preserve"> in the 1990s</w:t>
      </w:r>
      <w:r w:rsidRPr="00B1767B">
        <w:rPr>
          <w:sz w:val="16"/>
        </w:rPr>
        <w:t xml:space="preserve">. The Magnificent Seven account for 35% of the S&amp;P 500, evidence </w:t>
      </w:r>
      <w:r w:rsidRPr="00F33FF0">
        <w:rPr>
          <w:rStyle w:val="StyleUnderline"/>
          <w:highlight w:val="cyan"/>
        </w:rPr>
        <w:t>of a</w:t>
      </w:r>
      <w:r w:rsidRPr="00F33FF0">
        <w:rPr>
          <w:rStyle w:val="StyleUnderline"/>
        </w:rPr>
        <w:t xml:space="preserve">n increasingly </w:t>
      </w:r>
      <w:r w:rsidRPr="00F33FF0">
        <w:rPr>
          <w:rStyle w:val="Emphasis"/>
          <w:highlight w:val="cyan"/>
        </w:rPr>
        <w:t>concentrated</w:t>
      </w:r>
      <w:r w:rsidRPr="00F33FF0">
        <w:rPr>
          <w:rStyle w:val="StyleUnderline"/>
        </w:rPr>
        <w:t xml:space="preserve"> stock </w:t>
      </w:r>
      <w:r w:rsidRPr="00F33FF0">
        <w:rPr>
          <w:rStyle w:val="StyleUnderline"/>
          <w:highlight w:val="cyan"/>
        </w:rPr>
        <w:t>market</w:t>
      </w:r>
      <w:r w:rsidRPr="00B1767B">
        <w:rPr>
          <w:sz w:val="16"/>
        </w:rPr>
        <w:t>.</w:t>
      </w:r>
      <w:r>
        <w:rPr>
          <w:sz w:val="16"/>
        </w:rPr>
        <w:t xml:space="preserve"> </w:t>
      </w:r>
      <w:r w:rsidRPr="00B1767B">
        <w:rPr>
          <w:sz w:val="16"/>
        </w:rPr>
        <w:t>And the benchmark index’s price-to-earnings ratio isn’t far off the Dotcom Bubble’s peak.</w:t>
      </w:r>
    </w:p>
    <w:p w14:paraId="5708EAF9" w14:textId="77777777" w:rsidR="00595B7A" w:rsidRPr="00B1767B" w:rsidRDefault="00595B7A" w:rsidP="00595B7A">
      <w:pPr>
        <w:rPr>
          <w:sz w:val="16"/>
        </w:rPr>
      </w:pPr>
      <w:r w:rsidRPr="00B1767B">
        <w:rPr>
          <w:sz w:val="16"/>
        </w:rPr>
        <w:t>Why This Is Important</w:t>
      </w:r>
    </w:p>
    <w:p w14:paraId="0C2B2E06" w14:textId="77777777" w:rsidR="00595B7A" w:rsidRPr="00B1767B" w:rsidRDefault="00595B7A" w:rsidP="00595B7A">
      <w:pPr>
        <w:rPr>
          <w:sz w:val="16"/>
        </w:rPr>
      </w:pPr>
      <w:r w:rsidRPr="00B1767B">
        <w:rPr>
          <w:sz w:val="16"/>
        </w:rPr>
        <w:t xml:space="preserve">Financial bubbles form when unbridled optimism about future growth causes asset prices to become detached from their inherent value. </w:t>
      </w:r>
      <w:r w:rsidRPr="00B1767B">
        <w:rPr>
          <w:rStyle w:val="Emphasis"/>
        </w:rPr>
        <w:t>Low</w:t>
      </w:r>
      <w:r w:rsidRPr="00B1767B">
        <w:rPr>
          <w:rStyle w:val="StyleUnderline"/>
        </w:rPr>
        <w:t xml:space="preserve"> interest rates</w:t>
      </w:r>
      <w:r w:rsidRPr="00B1767B">
        <w:rPr>
          <w:sz w:val="16"/>
        </w:rPr>
        <w:t xml:space="preserve"> can </w:t>
      </w:r>
      <w:r w:rsidRPr="00B1767B">
        <w:rPr>
          <w:rStyle w:val="StyleUnderline"/>
        </w:rPr>
        <w:t xml:space="preserve">fuel bubbles by </w:t>
      </w:r>
      <w:r w:rsidRPr="00B1767B">
        <w:rPr>
          <w:rStyle w:val="Emphasis"/>
        </w:rPr>
        <w:t>depressing returns</w:t>
      </w:r>
      <w:r w:rsidRPr="00B1767B">
        <w:rPr>
          <w:rStyle w:val="StyleUnderline"/>
        </w:rPr>
        <w:t xml:space="preserve"> on low-risk investments and </w:t>
      </w:r>
      <w:r w:rsidRPr="00B1767B">
        <w:rPr>
          <w:rStyle w:val="Emphasis"/>
        </w:rPr>
        <w:t>reducing</w:t>
      </w:r>
      <w:r w:rsidRPr="00B1767B">
        <w:rPr>
          <w:sz w:val="16"/>
        </w:rPr>
        <w:t xml:space="preserve"> the </w:t>
      </w:r>
      <w:r w:rsidRPr="00B1767B">
        <w:rPr>
          <w:rStyle w:val="StyleUnderline"/>
        </w:rPr>
        <w:t xml:space="preserve">cost of </w:t>
      </w:r>
      <w:r w:rsidRPr="00B1767B">
        <w:rPr>
          <w:rStyle w:val="Emphasis"/>
        </w:rPr>
        <w:t>speculation</w:t>
      </w:r>
      <w:r w:rsidRPr="00B1767B">
        <w:rPr>
          <w:rStyle w:val="StyleUnderline"/>
        </w:rPr>
        <w:t>. High interest rates</w:t>
      </w:r>
      <w:r w:rsidRPr="00B1767B">
        <w:rPr>
          <w:sz w:val="16"/>
        </w:rPr>
        <w:t xml:space="preserve"> can </w:t>
      </w:r>
      <w:r w:rsidRPr="00B1767B">
        <w:rPr>
          <w:rStyle w:val="StyleUnderline"/>
        </w:rPr>
        <w:t xml:space="preserve">have the </w:t>
      </w:r>
      <w:r w:rsidRPr="00B1767B">
        <w:rPr>
          <w:rStyle w:val="Emphasis"/>
        </w:rPr>
        <w:t>opposite</w:t>
      </w:r>
      <w:r w:rsidRPr="00B1767B">
        <w:rPr>
          <w:rStyle w:val="StyleUnderline"/>
        </w:rPr>
        <w:t xml:space="preserve"> effect</w:t>
      </w:r>
      <w:r w:rsidRPr="00B1767B">
        <w:rPr>
          <w:sz w:val="16"/>
        </w:rPr>
        <w:t>.</w:t>
      </w:r>
    </w:p>
    <w:p w14:paraId="6F914E4E" w14:textId="77777777" w:rsidR="00595B7A" w:rsidRPr="00B1767B" w:rsidRDefault="00595B7A" w:rsidP="00595B7A">
      <w:pPr>
        <w:rPr>
          <w:sz w:val="16"/>
        </w:rPr>
      </w:pPr>
      <w:r w:rsidRPr="00B1767B">
        <w:rPr>
          <w:sz w:val="16"/>
        </w:rPr>
        <w:t>“I think it’s early,” DeGraaf said of a potential AI bubble, evidence of which he argued doesn’t appear to be “rampant” yet. Though, he warned, “you could have [a] world play out where the economy softens, the Fed is forced to get more aggressive, and the market absolutely goes into the stratosphere because they’re looking at the liquidity. And I think that’s a big disconnect that people don’t appreciate.”</w:t>
      </w:r>
    </w:p>
    <w:p w14:paraId="3475F408" w14:textId="77777777" w:rsidR="00595B7A" w:rsidRPr="00B1767B" w:rsidRDefault="00595B7A" w:rsidP="00595B7A">
      <w:pPr>
        <w:rPr>
          <w:sz w:val="16"/>
        </w:rPr>
      </w:pPr>
      <w:r w:rsidRPr="00B1767B">
        <w:rPr>
          <w:sz w:val="16"/>
        </w:rPr>
        <w:t>UBS analysts made a similar case last month. The Fed, they noted, raised interest rates by 1.75 percentage points from June 1999 and May 2000, and those rate hikes were a primary catalyst for the Dotcom bubble's bursting in early 2000.</w:t>
      </w:r>
    </w:p>
    <w:p w14:paraId="2C1FADC0" w14:textId="77777777" w:rsidR="00595B7A" w:rsidRPr="00B1767B" w:rsidRDefault="00595B7A" w:rsidP="00595B7A">
      <w:pPr>
        <w:rPr>
          <w:sz w:val="16"/>
        </w:rPr>
      </w:pPr>
      <w:r w:rsidRPr="00B1767B">
        <w:rPr>
          <w:sz w:val="16"/>
        </w:rPr>
        <w:t xml:space="preserve">“The current monetary policy environment is very different from back then,” the analysts wrote. The Fed cut interest rates for the second consecutive meeting on Wednesday, and </w:t>
      </w:r>
      <w:r w:rsidRPr="00B1767B">
        <w:rPr>
          <w:rStyle w:val="StyleUnderline"/>
        </w:rPr>
        <w:t xml:space="preserve">the </w:t>
      </w:r>
      <w:r w:rsidRPr="00B1767B">
        <w:rPr>
          <w:rStyle w:val="Emphasis"/>
          <w:highlight w:val="cyan"/>
        </w:rPr>
        <w:t>consensus</w:t>
      </w:r>
      <w:r w:rsidRPr="00B1767B">
        <w:rPr>
          <w:rStyle w:val="StyleUnderline"/>
        </w:rPr>
        <w:t xml:space="preserve"> on Wall Street </w:t>
      </w:r>
      <w:r w:rsidRPr="00B1767B">
        <w:rPr>
          <w:rStyle w:val="StyleUnderline"/>
          <w:highlight w:val="cyan"/>
        </w:rPr>
        <w:t>is</w:t>
      </w:r>
      <w:r w:rsidRPr="00B1767B">
        <w:rPr>
          <w:rStyle w:val="StyleUnderline"/>
        </w:rPr>
        <w:t xml:space="preserve"> that </w:t>
      </w:r>
      <w:r w:rsidRPr="00B1767B">
        <w:rPr>
          <w:rStyle w:val="StyleUnderline"/>
          <w:highlight w:val="cyan"/>
        </w:rPr>
        <w:t xml:space="preserve">the </w:t>
      </w:r>
      <w:r w:rsidRPr="00B1767B">
        <w:rPr>
          <w:rStyle w:val="Emphasis"/>
          <w:highlight w:val="cyan"/>
        </w:rPr>
        <w:t>only</w:t>
      </w:r>
      <w:r w:rsidRPr="00B1767B">
        <w:rPr>
          <w:rStyle w:val="StyleUnderline"/>
          <w:highlight w:val="cyan"/>
        </w:rPr>
        <w:t xml:space="preserve"> direction</w:t>
      </w:r>
      <w:r w:rsidRPr="00B1767B">
        <w:rPr>
          <w:rStyle w:val="StyleUnderline"/>
        </w:rPr>
        <w:t xml:space="preserve"> interest </w:t>
      </w:r>
      <w:r w:rsidRPr="00B1767B">
        <w:rPr>
          <w:rStyle w:val="Emphasis"/>
          <w:highlight w:val="cyan"/>
        </w:rPr>
        <w:t>rates</w:t>
      </w:r>
      <w:r w:rsidRPr="00B1767B">
        <w:rPr>
          <w:rStyle w:val="StyleUnderline"/>
          <w:highlight w:val="cyan"/>
        </w:rPr>
        <w:t xml:space="preserve"> are headed</w:t>
      </w:r>
      <w:r w:rsidRPr="00B1767B">
        <w:rPr>
          <w:rStyle w:val="StyleUnderline"/>
        </w:rPr>
        <w:t xml:space="preserve"> anytime soon </w:t>
      </w:r>
      <w:r w:rsidRPr="00B1767B">
        <w:rPr>
          <w:rStyle w:val="StyleUnderline"/>
          <w:highlight w:val="cyan"/>
        </w:rPr>
        <w:t xml:space="preserve">is </w:t>
      </w:r>
      <w:r w:rsidRPr="00B1767B">
        <w:rPr>
          <w:rStyle w:val="Emphasis"/>
          <w:highlight w:val="cyan"/>
        </w:rPr>
        <w:t>lower</w:t>
      </w:r>
      <w:r w:rsidRPr="00B1767B">
        <w:rPr>
          <w:sz w:val="16"/>
        </w:rPr>
        <w:t>.</w:t>
      </w:r>
    </w:p>
    <w:p w14:paraId="5659663B" w14:textId="77777777" w:rsidR="00595B7A" w:rsidRPr="00B1767B" w:rsidRDefault="00595B7A" w:rsidP="00595B7A">
      <w:pPr>
        <w:rPr>
          <w:sz w:val="16"/>
        </w:rPr>
      </w:pPr>
      <w:r w:rsidRPr="00B1767B">
        <w:rPr>
          <w:sz w:val="16"/>
        </w:rPr>
        <w:t>Interest Rate Outlook Is Murky</w:t>
      </w:r>
    </w:p>
    <w:p w14:paraId="3EB3CA36" w14:textId="77777777" w:rsidR="00595B7A" w:rsidRPr="00B1767B" w:rsidRDefault="00595B7A" w:rsidP="00595B7A">
      <w:pPr>
        <w:rPr>
          <w:sz w:val="16"/>
        </w:rPr>
      </w:pPr>
      <w:r w:rsidRPr="00B1767B">
        <w:rPr>
          <w:rStyle w:val="StyleUnderline"/>
          <w:highlight w:val="cyan"/>
        </w:rPr>
        <w:t>Policymakers</w:t>
      </w:r>
      <w:r w:rsidRPr="00B1767B">
        <w:rPr>
          <w:rStyle w:val="StyleUnderline"/>
        </w:rPr>
        <w:t xml:space="preserve"> are </w:t>
      </w:r>
      <w:r w:rsidRPr="00B1767B">
        <w:rPr>
          <w:rStyle w:val="Emphasis"/>
          <w:highlight w:val="cyan"/>
        </w:rPr>
        <w:t>walk</w:t>
      </w:r>
      <w:r w:rsidRPr="00B1767B">
        <w:rPr>
          <w:rStyle w:val="StyleUnderline"/>
        </w:rPr>
        <w:t xml:space="preserve">ing </w:t>
      </w:r>
      <w:r w:rsidRPr="00B1767B">
        <w:rPr>
          <w:rStyle w:val="StyleUnderline"/>
          <w:highlight w:val="cyan"/>
        </w:rPr>
        <w:t xml:space="preserve">a </w:t>
      </w:r>
      <w:r w:rsidRPr="00B1767B">
        <w:rPr>
          <w:rStyle w:val="Emphasis"/>
          <w:highlight w:val="cyan"/>
        </w:rPr>
        <w:t>tightrope</w:t>
      </w:r>
      <w:r w:rsidRPr="00B1767B">
        <w:rPr>
          <w:sz w:val="16"/>
        </w:rPr>
        <w:t xml:space="preserve"> as they pursue both ends of their mandate </w:t>
      </w:r>
      <w:r w:rsidRPr="00B1767B">
        <w:rPr>
          <w:rStyle w:val="StyleUnderline"/>
          <w:highlight w:val="cyan"/>
        </w:rPr>
        <w:t xml:space="preserve">to control </w:t>
      </w:r>
      <w:r w:rsidRPr="00B1767B">
        <w:rPr>
          <w:rStyle w:val="Emphasis"/>
          <w:highlight w:val="cyan"/>
        </w:rPr>
        <w:t>inflation</w:t>
      </w:r>
      <w:r w:rsidRPr="00B1767B">
        <w:rPr>
          <w:rStyle w:val="StyleUnderline"/>
          <w:highlight w:val="cyan"/>
        </w:rPr>
        <w:t xml:space="preserve"> and</w:t>
      </w:r>
      <w:r w:rsidRPr="00B1767B">
        <w:rPr>
          <w:rStyle w:val="StyleUnderline"/>
        </w:rPr>
        <w:t xml:space="preserve"> promote maximum </w:t>
      </w:r>
      <w:r w:rsidRPr="00B1767B">
        <w:rPr>
          <w:rStyle w:val="Emphasis"/>
          <w:highlight w:val="cyan"/>
        </w:rPr>
        <w:t>employment</w:t>
      </w:r>
      <w:r w:rsidRPr="00B1767B">
        <w:rPr>
          <w:sz w:val="16"/>
        </w:rPr>
        <w:t xml:space="preserve">. Hiring ground to a halt in recent months while inflation accelerated to its highest rate since January. </w:t>
      </w:r>
      <w:r w:rsidRPr="00B1767B">
        <w:rPr>
          <w:rStyle w:val="StyleUnderline"/>
          <w:highlight w:val="cyan"/>
        </w:rPr>
        <w:t>Fed</w:t>
      </w:r>
      <w:r w:rsidRPr="00B1767B">
        <w:rPr>
          <w:rStyle w:val="StyleUnderline"/>
        </w:rPr>
        <w:t xml:space="preserve"> officials</w:t>
      </w:r>
      <w:r w:rsidRPr="00B1767B">
        <w:rPr>
          <w:sz w:val="16"/>
        </w:rPr>
        <w:t xml:space="preserve"> have recently </w:t>
      </w:r>
      <w:r w:rsidRPr="00B1767B">
        <w:rPr>
          <w:rStyle w:val="StyleUnderline"/>
        </w:rPr>
        <w:t xml:space="preserve">expressed </w:t>
      </w:r>
      <w:r w:rsidRPr="00B1767B">
        <w:rPr>
          <w:rStyle w:val="Emphasis"/>
          <w:highlight w:val="cyan"/>
        </w:rPr>
        <w:t>open</w:t>
      </w:r>
      <w:r w:rsidRPr="00B1767B">
        <w:rPr>
          <w:rStyle w:val="StyleUnderline"/>
        </w:rPr>
        <w:t xml:space="preserve">ness </w:t>
      </w:r>
      <w:r w:rsidRPr="00B1767B">
        <w:rPr>
          <w:rStyle w:val="StyleUnderline"/>
          <w:highlight w:val="cyan"/>
        </w:rPr>
        <w:t xml:space="preserve">to </w:t>
      </w:r>
      <w:r w:rsidRPr="00B1767B">
        <w:rPr>
          <w:rStyle w:val="Emphasis"/>
          <w:highlight w:val="cyan"/>
        </w:rPr>
        <w:t>cutting</w:t>
      </w:r>
      <w:r w:rsidRPr="00B1767B">
        <w:rPr>
          <w:rStyle w:val="StyleUnderline"/>
        </w:rPr>
        <w:t xml:space="preserve"> interest </w:t>
      </w:r>
      <w:r w:rsidRPr="00B1767B">
        <w:rPr>
          <w:rStyle w:val="StyleUnderline"/>
          <w:highlight w:val="cyan"/>
        </w:rPr>
        <w:t>rates to support</w:t>
      </w:r>
      <w:r w:rsidRPr="00B1767B">
        <w:rPr>
          <w:rStyle w:val="StyleUnderline"/>
        </w:rPr>
        <w:t xml:space="preserve"> the </w:t>
      </w:r>
      <w:r w:rsidRPr="00B1767B">
        <w:rPr>
          <w:rStyle w:val="Emphasis"/>
          <w:highlight w:val="cyan"/>
        </w:rPr>
        <w:t>weakening</w:t>
      </w:r>
      <w:r w:rsidRPr="00B1767B">
        <w:rPr>
          <w:rStyle w:val="StyleUnderline"/>
          <w:highlight w:val="cyan"/>
        </w:rPr>
        <w:t xml:space="preserve"> labor</w:t>
      </w:r>
      <w:r w:rsidRPr="00B1767B">
        <w:rPr>
          <w:rStyle w:val="StyleUnderline"/>
        </w:rPr>
        <w:t xml:space="preserve"> market </w:t>
      </w:r>
      <w:r w:rsidRPr="00B1767B">
        <w:rPr>
          <w:rStyle w:val="Emphasis"/>
          <w:highlight w:val="cyan"/>
        </w:rPr>
        <w:t>despite</w:t>
      </w:r>
      <w:r w:rsidRPr="00B1767B">
        <w:rPr>
          <w:rStyle w:val="StyleUnderline"/>
          <w:highlight w:val="cyan"/>
        </w:rPr>
        <w:t xml:space="preserve"> inflation</w:t>
      </w:r>
      <w:r w:rsidRPr="00B1767B">
        <w:rPr>
          <w:rStyle w:val="StyleUnderline"/>
        </w:rPr>
        <w:t xml:space="preserve"> concerns</w:t>
      </w:r>
      <w:r w:rsidRPr="00B1767B">
        <w:rPr>
          <w:sz w:val="16"/>
        </w:rPr>
        <w:t xml:space="preserve">. </w:t>
      </w:r>
    </w:p>
    <w:p w14:paraId="12615F39" w14:textId="77777777" w:rsidR="00595B7A" w:rsidRPr="00B1767B" w:rsidRDefault="00595B7A" w:rsidP="00595B7A">
      <w:pPr>
        <w:rPr>
          <w:sz w:val="16"/>
        </w:rPr>
      </w:pPr>
      <w:r w:rsidRPr="00B1767B">
        <w:rPr>
          <w:sz w:val="16"/>
        </w:rPr>
        <w:t xml:space="preserve">Fed Chair Jerome Powell on Wednesday reminded investors that </w:t>
      </w:r>
      <w:r w:rsidRPr="00B1767B">
        <w:rPr>
          <w:rStyle w:val="StyleUnderline"/>
        </w:rPr>
        <w:t xml:space="preserve">the </w:t>
      </w:r>
      <w:r w:rsidRPr="00B1767B">
        <w:rPr>
          <w:rStyle w:val="Emphasis"/>
        </w:rPr>
        <w:t>trajectory</w:t>
      </w:r>
      <w:r w:rsidRPr="00B1767B">
        <w:rPr>
          <w:rStyle w:val="StyleUnderline"/>
        </w:rPr>
        <w:t xml:space="preserve"> of interest rates may be </w:t>
      </w:r>
      <w:r w:rsidRPr="00B1767B">
        <w:rPr>
          <w:rStyle w:val="Emphasis"/>
        </w:rPr>
        <w:t>less predictable</w:t>
      </w:r>
      <w:r w:rsidRPr="00B1767B">
        <w:rPr>
          <w:rStyle w:val="StyleUnderline"/>
        </w:rPr>
        <w:t xml:space="preserve"> than expected</w:t>
      </w:r>
      <w:r w:rsidRPr="00B1767B">
        <w:rPr>
          <w:sz w:val="16"/>
        </w:rPr>
        <w:t xml:space="preserve">. "A </w:t>
      </w:r>
      <w:r w:rsidRPr="00B1767B">
        <w:rPr>
          <w:rStyle w:val="StyleUnderline"/>
        </w:rPr>
        <w:t xml:space="preserve">further reduction in the policy rate at the December meeting is </w:t>
      </w:r>
      <w:r w:rsidRPr="00B1767B">
        <w:rPr>
          <w:rStyle w:val="Emphasis"/>
        </w:rPr>
        <w:t>not</w:t>
      </w:r>
      <w:r w:rsidRPr="00B1767B">
        <w:rPr>
          <w:rStyle w:val="StyleUnderline"/>
        </w:rPr>
        <w:t xml:space="preserve"> a </w:t>
      </w:r>
      <w:r w:rsidRPr="00B1767B">
        <w:rPr>
          <w:rStyle w:val="Emphasis"/>
        </w:rPr>
        <w:t>foregone</w:t>
      </w:r>
      <w:r w:rsidRPr="00B1767B">
        <w:rPr>
          <w:rStyle w:val="StyleUnderline"/>
        </w:rPr>
        <w:t xml:space="preserve"> conclusion—</w:t>
      </w:r>
      <w:r w:rsidRPr="00B1767B">
        <w:rPr>
          <w:rStyle w:val="Emphasis"/>
        </w:rPr>
        <w:t>far from it</w:t>
      </w:r>
      <w:r w:rsidRPr="00B1767B">
        <w:rPr>
          <w:sz w:val="16"/>
        </w:rPr>
        <w:t>," said Powell.</w:t>
      </w:r>
    </w:p>
    <w:p w14:paraId="3C8ECCDF" w14:textId="77777777" w:rsidR="00595B7A" w:rsidRDefault="00595B7A" w:rsidP="00595B7A">
      <w:pPr>
        <w:rPr>
          <w:sz w:val="16"/>
        </w:rPr>
      </w:pPr>
      <w:r w:rsidRPr="00B1767B">
        <w:rPr>
          <w:sz w:val="16"/>
        </w:rPr>
        <w:t>For one, economists expect inflation to continue accelerating in the coming months, and consumers’ inflation expectations ticked up in October, which could set the stage for one-time price increases to become sustained inflation.</w:t>
      </w:r>
      <w:r>
        <w:rPr>
          <w:sz w:val="16"/>
        </w:rPr>
        <w:t xml:space="preserve"> </w:t>
      </w:r>
      <w:r w:rsidRPr="00B1767B">
        <w:rPr>
          <w:sz w:val="16"/>
        </w:rPr>
        <w:t xml:space="preserve">On the other hand, </w:t>
      </w:r>
      <w:r w:rsidRPr="00F33FF0">
        <w:rPr>
          <w:rStyle w:val="StyleUnderline"/>
        </w:rPr>
        <w:t xml:space="preserve">a </w:t>
      </w:r>
      <w:r w:rsidRPr="00B1767B">
        <w:rPr>
          <w:rStyle w:val="Emphasis"/>
          <w:highlight w:val="cyan"/>
        </w:rPr>
        <w:t>weak</w:t>
      </w:r>
      <w:r w:rsidRPr="00B1767B">
        <w:rPr>
          <w:rStyle w:val="StyleUnderline"/>
          <w:highlight w:val="cyan"/>
        </w:rPr>
        <w:t xml:space="preserve"> job market could </w:t>
      </w:r>
      <w:r w:rsidRPr="00B1767B">
        <w:rPr>
          <w:rStyle w:val="Emphasis"/>
          <w:highlight w:val="cyan"/>
        </w:rPr>
        <w:t>hamper</w:t>
      </w:r>
      <w:r w:rsidRPr="00F33FF0">
        <w:rPr>
          <w:rStyle w:val="StyleUnderline"/>
        </w:rPr>
        <w:t xml:space="preserve"> wage growth, relieving</w:t>
      </w:r>
      <w:r w:rsidRPr="00B1767B">
        <w:rPr>
          <w:sz w:val="16"/>
        </w:rPr>
        <w:t xml:space="preserve"> some </w:t>
      </w:r>
      <w:r w:rsidRPr="00B1767B">
        <w:rPr>
          <w:rStyle w:val="Emphasis"/>
          <w:highlight w:val="cyan"/>
        </w:rPr>
        <w:t>inflation</w:t>
      </w:r>
      <w:r w:rsidRPr="00F33FF0">
        <w:rPr>
          <w:rStyle w:val="StyleUnderline"/>
        </w:rPr>
        <w:t>ary pressure</w:t>
      </w:r>
      <w:r w:rsidRPr="00B1767B">
        <w:rPr>
          <w:sz w:val="16"/>
        </w:rPr>
        <w:t xml:space="preserve"> in the process.</w:t>
      </w:r>
    </w:p>
    <w:p w14:paraId="4D566592" w14:textId="77777777" w:rsidR="00595B7A" w:rsidRPr="00B1767B" w:rsidRDefault="00595B7A" w:rsidP="00595B7A">
      <w:pPr>
        <w:rPr>
          <w:sz w:val="16"/>
        </w:rPr>
      </w:pPr>
      <w:r w:rsidRPr="00B1767B">
        <w:rPr>
          <w:sz w:val="16"/>
        </w:rPr>
        <w:t>Analysts at LPL Financial also note that the reason behind interest rate cuts can matter as much for borrowing costs and liquidity as the cuts themselves. Cutting rates five times while inflation is stuck above the Fed's 2% target "could send a signal that the central bank is prioritizing growth over inflation control," which may raise long-term Treasury yields and, subsequently, interest rates on an array of consumer and commercial loans. On the flip side, if the Fed cuts rates less than investors expect, bond prices would likely fall, boosting yields and associated interest rates.</w:t>
      </w:r>
    </w:p>
    <w:p w14:paraId="068374B9" w14:textId="77777777" w:rsidR="00595B7A" w:rsidRDefault="00595B7A" w:rsidP="00595B7A">
      <w:pPr>
        <w:pStyle w:val="Heading4"/>
      </w:pPr>
      <w:r>
        <w:t xml:space="preserve">The plan creates a lucrative </w:t>
      </w:r>
      <w:r w:rsidRPr="00B553E3">
        <w:rPr>
          <w:u w:val="single"/>
        </w:rPr>
        <w:t>outside option</w:t>
      </w:r>
      <w:r>
        <w:t xml:space="preserve"> for workers </w:t>
      </w:r>
      <w:r w:rsidRPr="00B553E3">
        <w:rPr>
          <w:u w:val="single"/>
        </w:rPr>
        <w:t>across</w:t>
      </w:r>
      <w:r>
        <w:t xml:space="preserve"> the economy. That creates a </w:t>
      </w:r>
      <w:r w:rsidRPr="00B553E3">
        <w:rPr>
          <w:u w:val="single"/>
        </w:rPr>
        <w:t>feedback</w:t>
      </w:r>
      <w:r>
        <w:t xml:space="preserve"> loop of wage hikes in </w:t>
      </w:r>
      <w:r w:rsidRPr="00B553E3">
        <w:rPr>
          <w:u w:val="single"/>
        </w:rPr>
        <w:t>all industries</w:t>
      </w:r>
      <w:r>
        <w:t>.</w:t>
      </w:r>
    </w:p>
    <w:p w14:paraId="7C219925" w14:textId="77777777" w:rsidR="00595B7A" w:rsidRDefault="00595B7A" w:rsidP="00595B7A">
      <w:r w:rsidRPr="00B553E3">
        <w:rPr>
          <w:rStyle w:val="Style13ptBold"/>
        </w:rPr>
        <w:t>Green 22</w:t>
      </w:r>
      <w:r>
        <w:t xml:space="preserve"> [David A. </w:t>
      </w:r>
      <w:r w:rsidRPr="00B553E3">
        <w:t>Green</w:t>
      </w:r>
      <w:r>
        <w:t xml:space="preserve"> (Professor, Vancouver School of Economics, University of British Columbia; Ph.D.), Benjamin Sand (Associate Professor, Department of Economics, York University; Ph.D.), and Dr. Iain G. Snoddy, 8-30-2022, “The impact of unions on nonunion wage setting: Threats and bargaining,” Canadian Labour Economics Forum, Working Paper Series, No. 52, https://www.econstor.eu/bitstream/10419/268258/1/1830595830.pdf, njn]</w:t>
      </w:r>
    </w:p>
    <w:p w14:paraId="2FFD2CA2" w14:textId="77777777" w:rsidR="00595B7A" w:rsidRPr="007C0A9D" w:rsidRDefault="00595B7A" w:rsidP="00595B7A">
      <w:pPr>
        <w:rPr>
          <w:sz w:val="16"/>
        </w:rPr>
      </w:pPr>
      <w:r w:rsidRPr="00B553E3">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this is only </w:t>
      </w:r>
      <w:r w:rsidRPr="00B553E3">
        <w:rPr>
          <w:rStyle w:val="StyleUnderline"/>
        </w:rPr>
        <w:t xml:space="preserve">the immediate impact of a </w:t>
      </w:r>
      <w:r w:rsidRPr="00B553E3">
        <w:rPr>
          <w:rStyle w:val="StyleUnderline"/>
          <w:highlight w:val="cyan"/>
        </w:rPr>
        <w:t>shift in</w:t>
      </w:r>
      <w:r w:rsidRPr="00B553E3">
        <w:rPr>
          <w:sz w:val="16"/>
        </w:rPr>
        <w:t xml:space="preserve">, say, the </w:t>
      </w:r>
      <w:r w:rsidRPr="00B553E3">
        <w:rPr>
          <w:rStyle w:val="Emphasis"/>
          <w:highlight w:val="cyan"/>
        </w:rPr>
        <w:t>unionisation</w:t>
      </w:r>
      <w:r w:rsidRPr="00B553E3">
        <w:rPr>
          <w:rStyle w:val="StyleUnderline"/>
        </w:rPr>
        <w:t xml:space="preserve"> rate</w:t>
      </w:r>
      <w:r w:rsidRPr="00B553E3">
        <w:rPr>
          <w:sz w:val="16"/>
        </w:rPr>
        <w:t xml:space="preserve">. The </w:t>
      </w:r>
      <w:r w:rsidRPr="00B553E3">
        <w:rPr>
          <w:rStyle w:val="StyleUnderline"/>
        </w:rPr>
        <w:t xml:space="preserve">resulting </w:t>
      </w:r>
      <w:r w:rsidRPr="00B553E3">
        <w:rPr>
          <w:rStyle w:val="Emphasis"/>
          <w:highlight w:val="cyan"/>
        </w:rPr>
        <w:t>increase</w:t>
      </w:r>
      <w:r w:rsidRPr="00B553E3">
        <w:rPr>
          <w:rStyle w:val="StyleUnderline"/>
        </w:rPr>
        <w:t xml:space="preserve"> in the </w:t>
      </w:r>
      <w:r w:rsidRPr="00B553E3">
        <w:rPr>
          <w:rStyle w:val="StyleUnderline"/>
          <w:highlight w:val="cyan"/>
        </w:rPr>
        <w:t>wage</w:t>
      </w:r>
      <w:r w:rsidRPr="00B553E3">
        <w:rPr>
          <w:sz w:val="16"/>
        </w:rPr>
        <w:t xml:space="preserve"> in i </w:t>
      </w:r>
      <w:r w:rsidRPr="00B553E3">
        <w:rPr>
          <w:rStyle w:val="StyleUnderline"/>
        </w:rPr>
        <w:t xml:space="preserve">is an increase </w:t>
      </w:r>
      <w:r w:rsidRPr="00B553E3">
        <w:rPr>
          <w:rStyle w:val="StyleUnderline"/>
          <w:highlight w:val="cyan"/>
        </w:rPr>
        <w:t xml:space="preserve">in the </w:t>
      </w:r>
      <w:r w:rsidRPr="00B553E3">
        <w:rPr>
          <w:rStyle w:val="Emphasis"/>
          <w:highlight w:val="cyan"/>
        </w:rPr>
        <w:t>outside option</w:t>
      </w:r>
      <w:r w:rsidRPr="00B553E3">
        <w:rPr>
          <w:rStyle w:val="StyleUnderline"/>
          <w:highlight w:val="cyan"/>
        </w:rPr>
        <w:t xml:space="preserve"> for workers in </w:t>
      </w:r>
      <w:r w:rsidRPr="00B553E3">
        <w:rPr>
          <w:rStyle w:val="Emphasis"/>
          <w:highlight w:val="cyan"/>
        </w:rPr>
        <w:t>other industries</w:t>
      </w:r>
      <w:r w:rsidRPr="00B553E3">
        <w:rPr>
          <w:rStyle w:val="StyleUnderline"/>
          <w:highlight w:val="cyan"/>
        </w:rPr>
        <w:t xml:space="preserve">, inducing </w:t>
      </w:r>
      <w:r w:rsidRPr="00B553E3">
        <w:rPr>
          <w:rStyle w:val="Emphasis"/>
          <w:highlight w:val="cyan"/>
        </w:rPr>
        <w:t>further</w:t>
      </w:r>
      <w:r w:rsidRPr="00B553E3">
        <w:rPr>
          <w:rStyle w:val="StyleUnderline"/>
          <w:highlight w:val="cyan"/>
        </w:rPr>
        <w:t xml:space="preserve"> increases in</w:t>
      </w:r>
      <w:r w:rsidRPr="00B553E3">
        <w:rPr>
          <w:rStyle w:val="StyleUnderline"/>
        </w:rPr>
        <w:t xml:space="preserve"> their </w:t>
      </w:r>
      <w:r w:rsidRPr="00B553E3">
        <w:rPr>
          <w:rStyle w:val="Emphasis"/>
          <w:highlight w:val="cyan"/>
        </w:rPr>
        <w:t>wages</w:t>
      </w:r>
      <w:r w:rsidRPr="00B553E3">
        <w:rPr>
          <w:rStyle w:val="StyleUnderline"/>
          <w:highlight w:val="cyan"/>
        </w:rPr>
        <w:t xml:space="preserve"> that then</w:t>
      </w:r>
      <w:r w:rsidRPr="00B553E3">
        <w:rPr>
          <w:rStyle w:val="StyleUnderline"/>
        </w:rPr>
        <w:t xml:space="preserve"> imply an </w:t>
      </w:r>
      <w:r w:rsidRPr="00B553E3">
        <w:rPr>
          <w:rStyle w:val="StyleUnderline"/>
          <w:highlight w:val="cyan"/>
        </w:rPr>
        <w:t>increase</w:t>
      </w:r>
      <w:r w:rsidRPr="00B553E3">
        <w:rPr>
          <w:rStyle w:val="StyleUnderline"/>
        </w:rPr>
        <w:t xml:space="preserve"> in </w:t>
      </w:r>
      <w:r w:rsidRPr="00B553E3">
        <w:rPr>
          <w:rStyle w:val="StyleUnderline"/>
          <w:highlight w:val="cyan"/>
        </w:rPr>
        <w:t xml:space="preserve">the </w:t>
      </w:r>
      <w:r w:rsidRPr="00B553E3">
        <w:rPr>
          <w:rStyle w:val="Emphasis"/>
          <w:highlight w:val="cyan"/>
        </w:rPr>
        <w:t>value</w:t>
      </w:r>
      <w:r w:rsidRPr="00B553E3">
        <w:rPr>
          <w:rStyle w:val="StyleUnderline"/>
          <w:highlight w:val="cyan"/>
        </w:rPr>
        <w:t xml:space="preserve"> of the </w:t>
      </w:r>
      <w:r w:rsidRPr="00B553E3">
        <w:rPr>
          <w:rStyle w:val="Emphasis"/>
          <w:highlight w:val="cyan"/>
        </w:rPr>
        <w:t>outside option</w:t>
      </w:r>
      <w:r w:rsidRPr="00B553E3">
        <w:rPr>
          <w:rStyle w:val="StyleUnderline"/>
        </w:rPr>
        <w:t xml:space="preserve"> and the wage</w:t>
      </w:r>
      <w:r w:rsidRPr="00B553E3">
        <w:rPr>
          <w:sz w:val="16"/>
        </w:rPr>
        <w:t xml:space="preserve"> in industry i, </w:t>
      </w:r>
      <w:r w:rsidRPr="00B553E3">
        <w:rPr>
          <w:rStyle w:val="StyleUnderline"/>
          <w:highlight w:val="cyan"/>
        </w:rPr>
        <w:t>which implies</w:t>
      </w:r>
      <w:r w:rsidRPr="00B553E3">
        <w:rPr>
          <w:rStyle w:val="StyleUnderline"/>
        </w:rPr>
        <w:t xml:space="preserve"> a </w:t>
      </w:r>
      <w:r w:rsidRPr="00B553E3">
        <w:rPr>
          <w:rStyle w:val="Emphasis"/>
          <w:highlight w:val="cyan"/>
        </w:rPr>
        <w:t>further</w:t>
      </w:r>
      <w:r w:rsidRPr="00B553E3">
        <w:rPr>
          <w:rStyle w:val="StyleUnderline"/>
          <w:highlight w:val="cyan"/>
        </w:rPr>
        <w:t xml:space="preserve"> increase</w:t>
      </w:r>
      <w:r w:rsidRPr="00B553E3">
        <w:rPr>
          <w:rStyle w:val="StyleUnderline"/>
        </w:rPr>
        <w:t xml:space="preserve"> in the outside option </w:t>
      </w:r>
      <w:r w:rsidRPr="00B553E3">
        <w:rPr>
          <w:rStyle w:val="StyleUnderline"/>
          <w:highlight w:val="cyan"/>
        </w:rPr>
        <w:t xml:space="preserve">for </w:t>
      </w:r>
      <w:r w:rsidRPr="00B553E3">
        <w:rPr>
          <w:rStyle w:val="Emphasis"/>
          <w:highlight w:val="cyan"/>
        </w:rPr>
        <w:t>other</w:t>
      </w:r>
      <w:r w:rsidRPr="00B553E3">
        <w:rPr>
          <w:rStyle w:val="StyleUnderline"/>
          <w:highlight w:val="cyan"/>
        </w:rPr>
        <w:t xml:space="preserve"> industries</w:t>
      </w:r>
      <w:r w:rsidRPr="00B553E3">
        <w:rPr>
          <w:rStyle w:val="StyleUnderline"/>
        </w:rPr>
        <w:t>, and so on</w:t>
      </w:r>
      <w:r w:rsidRPr="00B553E3">
        <w:rPr>
          <w:sz w:val="16"/>
        </w:rPr>
        <w:t xml:space="preserve">. In the end, the total impact of a 1 dollar increase in the outside option value for the mean wage in industry i is γ n 1 1−γ n 1 . 32 Thus, our estimated initial </w:t>
      </w:r>
      <w:r w:rsidRPr="00B553E3">
        <w:rPr>
          <w:rStyle w:val="StyleUnderline"/>
        </w:rPr>
        <w:t xml:space="preserve">impact of </w:t>
      </w:r>
      <w:r w:rsidRPr="00B553E3">
        <w:rPr>
          <w:rStyle w:val="StyleUnderline"/>
          <w:highlight w:val="cyan"/>
        </w:rPr>
        <w:t xml:space="preserve">a </w:t>
      </w:r>
      <w:r w:rsidRPr="00B553E3">
        <w:rPr>
          <w:rStyle w:val="Emphasis"/>
          <w:highlight w:val="cyan"/>
        </w:rPr>
        <w:t>one unit</w:t>
      </w:r>
      <w:r w:rsidRPr="00B553E3">
        <w:rPr>
          <w:rStyle w:val="StyleUnderline"/>
          <w:highlight w:val="cyan"/>
        </w:rPr>
        <w:t xml:space="preserve"> change in</w:t>
      </w:r>
      <w:r w:rsidRPr="00B553E3">
        <w:rPr>
          <w:rStyle w:val="StyleUnderline"/>
        </w:rPr>
        <w:t xml:space="preserve"> the value of </w:t>
      </w:r>
      <w:r w:rsidRPr="00B553E3">
        <w:rPr>
          <w:rStyle w:val="StyleUnderline"/>
          <w:highlight w:val="cyan"/>
        </w:rPr>
        <w:t xml:space="preserve">the </w:t>
      </w:r>
      <w:r w:rsidRPr="00B553E3">
        <w:rPr>
          <w:rStyle w:val="Emphasis"/>
          <w:highlight w:val="cyan"/>
        </w:rPr>
        <w:t>outside option</w:t>
      </w:r>
      <w:r w:rsidRPr="00B553E3">
        <w:rPr>
          <w:rStyle w:val="StyleUnderline"/>
        </w:rPr>
        <w:t xml:space="preserve"> of 0.66</w:t>
      </w:r>
      <w:r w:rsidRPr="00B553E3">
        <w:rPr>
          <w:sz w:val="16"/>
        </w:rPr>
        <w:t xml:space="preserve"> (the average of the two estimates in column (5)) </w:t>
      </w:r>
      <w:r w:rsidRPr="00B553E3">
        <w:rPr>
          <w:rStyle w:val="StyleUnderline"/>
          <w:highlight w:val="cyan"/>
        </w:rPr>
        <w:t xml:space="preserve">becomes </w:t>
      </w:r>
      <w:r w:rsidRPr="00B553E3">
        <w:rPr>
          <w:rStyle w:val="Emphasis"/>
          <w:highlight w:val="cyan"/>
        </w:rPr>
        <w:t>1.78</w:t>
      </w:r>
      <w:r w:rsidRPr="00B553E3">
        <w:rPr>
          <w:rStyle w:val="StyleUnderline"/>
          <w:highlight w:val="cyan"/>
        </w:rPr>
        <w:t xml:space="preserve"> once we include </w:t>
      </w:r>
      <w:r w:rsidRPr="00B553E3">
        <w:rPr>
          <w:rStyle w:val="Emphasis"/>
          <w:highlight w:val="cyan"/>
        </w:rPr>
        <w:t>feedback loops</w:t>
      </w:r>
      <w:r w:rsidRPr="00B553E3">
        <w:rPr>
          <w:rStyle w:val="StyleUnderline"/>
        </w:rPr>
        <w:t xml:space="preserve"> of</w:t>
      </w:r>
      <w:r w:rsidRPr="00B553E3">
        <w:rPr>
          <w:sz w:val="16"/>
        </w:rPr>
        <w:t xml:space="preserve"> the </w:t>
      </w:r>
      <w:r w:rsidRPr="00B553E3">
        <w:rPr>
          <w:rStyle w:val="StyleUnderline"/>
        </w:rPr>
        <w:t>spillovers</w:t>
      </w:r>
      <w:r w:rsidRPr="00B553E3">
        <w:rPr>
          <w:sz w:val="16"/>
        </w:rPr>
        <w:t>.</w:t>
      </w:r>
    </w:p>
    <w:p w14:paraId="1EA61700" w14:textId="77777777" w:rsidR="00595B7A" w:rsidRDefault="00595B7A" w:rsidP="00595B7A">
      <w:pPr>
        <w:pStyle w:val="Heading4"/>
      </w:pPr>
      <w:r>
        <w:t xml:space="preserve">That results in inflationary </w:t>
      </w:r>
      <w:r w:rsidRPr="007C0A9D">
        <w:rPr>
          <w:u w:val="single"/>
        </w:rPr>
        <w:t>wage-price spirals</w:t>
      </w:r>
      <w:r>
        <w:t>.</w:t>
      </w:r>
    </w:p>
    <w:p w14:paraId="64CD0DCD" w14:textId="77777777" w:rsidR="00595B7A" w:rsidRDefault="00595B7A" w:rsidP="00595B7A">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29975128" w14:textId="77777777" w:rsidR="00595B7A" w:rsidRPr="00CB0429" w:rsidRDefault="00595B7A" w:rsidP="00595B7A">
      <w:pPr>
        <w:rPr>
          <w:sz w:val="16"/>
        </w:rPr>
      </w:pPr>
      <w:r w:rsidRPr="00CB0429">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2D1143A6" w14:textId="77777777" w:rsidR="00595B7A" w:rsidRPr="00CB0429" w:rsidRDefault="00595B7A" w:rsidP="00595B7A">
      <w:pPr>
        <w:rPr>
          <w:sz w:val="16"/>
        </w:rPr>
      </w:pPr>
      <w:r w:rsidRPr="00CB0429">
        <w:rPr>
          <w:sz w:val="16"/>
        </w:rPr>
        <w:t>What is also interesting is that the demands of the union are aggressive, not to say ambitious. The union is asking for a 36% increase in pay, implemented over four years…plus a reduction to a 32-hour work-week while being paid for 40 hours. Combined, those two demands represent a 70% increase in compensation per hour for a union employee (or, put another way, assuming that a car can’t suddenly be made with 20% less labor, it means the cost of labor going into the vehicle will increase 70%). Additionally, they want a restoration of defined-benefit pension plans and contracted cost-of-living adjustments, which isn’t included in that 70% figure.</w:t>
      </w:r>
    </w:p>
    <w:p w14:paraId="0A5D0229" w14:textId="77777777" w:rsidR="00595B7A" w:rsidRPr="00CB0429" w:rsidRDefault="00595B7A" w:rsidP="00595B7A">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F9238D">
        <w:rPr>
          <w:rStyle w:val="StyleUnderline"/>
        </w:rPr>
        <w:t xml:space="preserve">activism </w:t>
      </w:r>
      <w:r w:rsidRPr="004A6E04">
        <w:rPr>
          <w:rStyle w:val="StyleUnderline"/>
          <w:highlight w:val="cyan"/>
        </w:rPr>
        <w:t xml:space="preserve">is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2D28A3FB" w14:textId="77777777" w:rsidR="00595B7A" w:rsidRPr="00CB0429" w:rsidRDefault="00595B7A" w:rsidP="00595B7A">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D95FD5">
        <w:rPr>
          <w:rStyle w:val="StyleUnderline"/>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F9238D">
        <w:rPr>
          <w:rStyle w:val="StyleUnderline"/>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D95FD5">
        <w:rPr>
          <w:rStyle w:val="Emphasis"/>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0B2799CC" w14:textId="77777777" w:rsidR="00595B7A" w:rsidRPr="00CB0429" w:rsidRDefault="00595B7A" w:rsidP="00595B7A">
      <w:pPr>
        <w:rPr>
          <w:sz w:val="16"/>
        </w:rPr>
      </w:pPr>
      <w:r w:rsidRPr="00CB0429">
        <w:rPr>
          <w:sz w:val="16"/>
        </w:rPr>
        <w:t xml:space="preserve">Naturally, </w:t>
      </w:r>
      <w:r w:rsidRPr="004A6E04">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4A6E04">
        <w:rPr>
          <w:rStyle w:val="StyleUnderline"/>
          <w:highlight w:val="cyan"/>
        </w:rPr>
        <w:t xml:space="preserve">the </w:t>
      </w:r>
      <w:r w:rsidRPr="004A6E04">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(“supercore”),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sidRPr="00F9238D">
        <w:rPr>
          <w:rStyle w:val="StyleUnderline"/>
        </w:rPr>
        <w:t xml:space="preserve">union </w:t>
      </w:r>
      <w:r w:rsidRPr="004A6E04">
        <w:rPr>
          <w:rStyle w:val="StyleUnderline"/>
          <w:highlight w:val="cyan"/>
        </w:rPr>
        <w:t>power</w:t>
      </w:r>
      <w:r w:rsidRPr="00CB0429">
        <w:rPr>
          <w:rStyle w:val="StyleUnderline"/>
        </w:rPr>
        <w:t xml:space="preserve"> has its own </w:t>
      </w:r>
      <w:r w:rsidRPr="00F9238D">
        <w:rPr>
          <w:rStyle w:val="Emphasis"/>
        </w:rPr>
        <w:t>momentum</w:t>
      </w:r>
      <w:r w:rsidRPr="00CB0429">
        <w:rPr>
          <w:rStyle w:val="StyleUnderline"/>
        </w:rPr>
        <w:t xml:space="preserve">, and it </w:t>
      </w:r>
      <w:r w:rsidRPr="004A6E04">
        <w:rPr>
          <w:rStyle w:val="StyleUnderline"/>
          <w:highlight w:val="cyan"/>
        </w:rPr>
        <w:t>manifests in</w:t>
      </w:r>
      <w:r w:rsidRPr="00CB0429">
        <w:rPr>
          <w:sz w:val="16"/>
        </w:rPr>
        <w:t xml:space="preserve"> things like (for example) </w:t>
      </w:r>
      <w:r w:rsidRPr="004A6E04">
        <w:rPr>
          <w:rStyle w:val="StyleUnderline"/>
          <w:highlight w:val="cyan"/>
        </w:rPr>
        <w:t xml:space="preserve">automatic </w:t>
      </w:r>
      <w:r w:rsidRPr="004A6E04">
        <w:rPr>
          <w:rStyle w:val="Emphasis"/>
          <w:highlight w:val="cyan"/>
        </w:rPr>
        <w:t>cost-of-living</w:t>
      </w:r>
      <w:r w:rsidRPr="00CB0429">
        <w:rPr>
          <w:rStyle w:val="StyleUnderline"/>
        </w:rPr>
        <w:t xml:space="preserve"> adjustments </w:t>
      </w:r>
      <w:r w:rsidRPr="004A6E04">
        <w:rPr>
          <w:rStyle w:val="StyleUnderline"/>
          <w:highlight w:val="cyan"/>
        </w:rPr>
        <w:t xml:space="preserve">and </w:t>
      </w:r>
      <w:r w:rsidRPr="004A6E04">
        <w:rPr>
          <w:rStyle w:val="Emphasis"/>
          <w:highlight w:val="cyan"/>
        </w:rPr>
        <w:t>persistent</w:t>
      </w:r>
      <w:r w:rsidRPr="00CB0429">
        <w:rPr>
          <w:rStyle w:val="StyleUnderline"/>
        </w:rPr>
        <w:t xml:space="preserve"> pressure on </w:t>
      </w:r>
      <w:r w:rsidRPr="00D95FD5">
        <w:rPr>
          <w:rStyle w:val="Emphasis"/>
        </w:rPr>
        <w:t xml:space="preserve">fringe </w:t>
      </w:r>
      <w:r w:rsidRPr="004A6E04">
        <w:rPr>
          <w:rStyle w:val="Emphasis"/>
          <w:highlight w:val="cyan"/>
        </w:rPr>
        <w:t>benefits</w:t>
      </w:r>
      <w:r w:rsidRPr="00CB0429">
        <w:rPr>
          <w:rStyle w:val="StyleUnderline"/>
        </w:rPr>
        <w:t xml:space="preserve"> and pensions </w:t>
      </w:r>
      <w:r w:rsidRPr="004A6E04">
        <w:rPr>
          <w:rStyle w:val="StyleUnderline"/>
          <w:highlight w:val="cyan"/>
        </w:rPr>
        <w:t xml:space="preserve">from a union whose </w:t>
      </w:r>
      <w:r w:rsidRPr="004A6E04">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4A6E04">
        <w:rPr>
          <w:rStyle w:val="StyleUnderline"/>
          <w:highlight w:val="cyan"/>
        </w:rPr>
        <w:t xml:space="preserve">is </w:t>
      </w:r>
      <w:r w:rsidRPr="004A6E04">
        <w:rPr>
          <w:rStyle w:val="Emphasis"/>
          <w:highlight w:val="cyan"/>
        </w:rPr>
        <w:t>growing</w:t>
      </w:r>
      <w:r w:rsidRPr="00CB0429">
        <w:rPr>
          <w:sz w:val="16"/>
        </w:rPr>
        <w:t>.</w:t>
      </w:r>
    </w:p>
    <w:p w14:paraId="0943D0C6" w14:textId="77777777" w:rsidR="00595B7A" w:rsidRDefault="00595B7A" w:rsidP="00595B7A">
      <w:pPr>
        <w:rPr>
          <w:sz w:val="16"/>
        </w:rPr>
      </w:pPr>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09ACEF1C" w14:textId="77777777" w:rsidR="00595B7A" w:rsidRDefault="00595B7A" w:rsidP="00595B7A">
      <w:pPr>
        <w:pStyle w:val="Heading4"/>
      </w:pPr>
      <w:r>
        <w:t xml:space="preserve">Popping AI </w:t>
      </w:r>
      <w:r w:rsidRPr="003C436F">
        <w:rPr>
          <w:u w:val="single"/>
        </w:rPr>
        <w:t>tanks</w:t>
      </w:r>
      <w:r>
        <w:t xml:space="preserve"> the </w:t>
      </w:r>
      <w:r w:rsidRPr="003C436F">
        <w:rPr>
          <w:u w:val="single"/>
        </w:rPr>
        <w:t>entire</w:t>
      </w:r>
      <w:r>
        <w:t xml:space="preserve"> economy. </w:t>
      </w:r>
    </w:p>
    <w:p w14:paraId="4A5DBAF8" w14:textId="77777777" w:rsidR="00595B7A" w:rsidRDefault="00595B7A" w:rsidP="00595B7A">
      <w:r w:rsidRPr="008C21FE">
        <w:rPr>
          <w:rStyle w:val="Style13ptBold"/>
        </w:rPr>
        <w:t>Damiani 25</w:t>
      </w:r>
      <w:r>
        <w:t xml:space="preserve"> [Jesse Damiani (Foresight strategist and technology analyst specializing in AI and economic forecasting), 10-9-2025, "The AI Bubble Is a Ticking Time Bomb. If It Pops, so Will the U.S. Economy," Reality Studies, https://www.realitystudies.co/p/ai-bubble-pop-ticking-time-bomb-economic-crash-recession-depression, njn]</w:t>
      </w:r>
    </w:p>
    <w:p w14:paraId="08DAA5F9" w14:textId="77777777" w:rsidR="00595B7A" w:rsidRPr="009A1FE2" w:rsidRDefault="00595B7A" w:rsidP="00595B7A">
      <w:pPr>
        <w:rPr>
          <w:sz w:val="16"/>
          <w:szCs w:val="32"/>
        </w:rPr>
      </w:pPr>
      <w:r w:rsidRPr="001C3DE5">
        <w:rPr>
          <w:rStyle w:val="StyleUnderline"/>
        </w:rPr>
        <w:t xml:space="preserve">The </w:t>
      </w:r>
      <w:r w:rsidRPr="001C3DE5">
        <w:rPr>
          <w:rStyle w:val="StyleUnderline"/>
          <w:highlight w:val="cyan"/>
        </w:rPr>
        <w:t xml:space="preserve">AI </w:t>
      </w:r>
      <w:r w:rsidRPr="001C3DE5">
        <w:rPr>
          <w:rStyle w:val="Emphasis"/>
          <w:highlight w:val="cyan"/>
        </w:rPr>
        <w:t>Bubble</w:t>
      </w:r>
      <w:r w:rsidRPr="001C3DE5">
        <w:rPr>
          <w:rStyle w:val="StyleUnderline"/>
        </w:rPr>
        <w:t xml:space="preserve"> Is a Ticking </w:t>
      </w:r>
      <w:r w:rsidRPr="001C3DE5">
        <w:rPr>
          <w:rStyle w:val="Emphasis"/>
        </w:rPr>
        <w:t>Time Bomb</w:t>
      </w:r>
      <w:r w:rsidRPr="001C3DE5">
        <w:rPr>
          <w:rStyle w:val="StyleUnderline"/>
        </w:rPr>
        <w:t xml:space="preserve">. If It </w:t>
      </w:r>
      <w:r w:rsidRPr="001C3DE5">
        <w:rPr>
          <w:rStyle w:val="Emphasis"/>
          <w:highlight w:val="cyan"/>
        </w:rPr>
        <w:t>Pops</w:t>
      </w:r>
      <w:r w:rsidRPr="001C3DE5">
        <w:rPr>
          <w:rStyle w:val="StyleUnderline"/>
        </w:rPr>
        <w:t xml:space="preserve">, so Will </w:t>
      </w:r>
      <w:r w:rsidRPr="001C3DE5">
        <w:rPr>
          <w:rStyle w:val="StyleUnderline"/>
          <w:highlight w:val="cyan"/>
        </w:rPr>
        <w:t xml:space="preserve">the </w:t>
      </w:r>
      <w:r w:rsidRPr="001C3DE5">
        <w:rPr>
          <w:rStyle w:val="Emphasis"/>
          <w:highlight w:val="cyan"/>
        </w:rPr>
        <w:t>U.S. Economy</w:t>
      </w:r>
      <w:r w:rsidRPr="009A1FE2">
        <w:rPr>
          <w:sz w:val="16"/>
          <w:szCs w:val="32"/>
        </w:rPr>
        <w:t>.</w:t>
      </w:r>
    </w:p>
    <w:p w14:paraId="471DE7D2" w14:textId="77777777" w:rsidR="00595B7A" w:rsidRPr="009A1FE2" w:rsidRDefault="00595B7A" w:rsidP="00595B7A">
      <w:pPr>
        <w:rPr>
          <w:sz w:val="16"/>
          <w:szCs w:val="32"/>
        </w:rPr>
      </w:pPr>
      <w:r w:rsidRPr="009A1FE2">
        <w:rPr>
          <w:sz w:val="16"/>
          <w:szCs w:val="32"/>
        </w:rPr>
        <w:t xml:space="preserve">And the U.S. economy is </w:t>
      </w:r>
      <w:r w:rsidRPr="001C3DE5">
        <w:rPr>
          <w:rStyle w:val="StyleUnderline"/>
        </w:rPr>
        <w:t xml:space="preserve">still </w:t>
      </w:r>
      <w:r w:rsidRPr="001C3DE5">
        <w:rPr>
          <w:rStyle w:val="Emphasis"/>
          <w:highlight w:val="cyan"/>
        </w:rPr>
        <w:t>heavily</w:t>
      </w:r>
      <w:r w:rsidRPr="001C3DE5">
        <w:rPr>
          <w:rStyle w:val="StyleUnderline"/>
          <w:highlight w:val="cyan"/>
        </w:rPr>
        <w:t xml:space="preserve"> linked to</w:t>
      </w:r>
      <w:r w:rsidRPr="001C3DE5">
        <w:rPr>
          <w:rStyle w:val="StyleUnderline"/>
        </w:rPr>
        <w:t xml:space="preserve"> the performance of the </w:t>
      </w:r>
      <w:r w:rsidRPr="001C3DE5">
        <w:rPr>
          <w:rStyle w:val="Emphasis"/>
          <w:highlight w:val="cyan"/>
        </w:rPr>
        <w:t>global</w:t>
      </w:r>
      <w:r w:rsidRPr="001C3DE5">
        <w:rPr>
          <w:rStyle w:val="StyleUnderline"/>
        </w:rPr>
        <w:t xml:space="preserve"> economy</w:t>
      </w:r>
      <w:r w:rsidRPr="009A1FE2">
        <w:rPr>
          <w:sz w:val="16"/>
          <w:szCs w:val="32"/>
        </w:rPr>
        <w:t>. Here's what you need to know and how you can prepare.</w:t>
      </w:r>
    </w:p>
    <w:p w14:paraId="61533D20" w14:textId="77777777" w:rsidR="00595B7A" w:rsidRPr="009A1FE2" w:rsidRDefault="00595B7A" w:rsidP="00595B7A">
      <w:pPr>
        <w:rPr>
          <w:sz w:val="16"/>
          <w:szCs w:val="32"/>
        </w:rPr>
      </w:pPr>
      <w:r w:rsidRPr="009A1FE2">
        <w:rPr>
          <w:sz w:val="16"/>
          <w:szCs w:val="32"/>
        </w:rPr>
        <w:t xml:space="preserve">The </w:t>
      </w:r>
      <w:r w:rsidRPr="001C3DE5">
        <w:rPr>
          <w:rStyle w:val="StyleUnderline"/>
        </w:rPr>
        <w:t xml:space="preserve">last two years of U.S. economic </w:t>
      </w:r>
      <w:r w:rsidRPr="001C3DE5">
        <w:rPr>
          <w:rStyle w:val="Emphasis"/>
        </w:rPr>
        <w:t>outperformance</w:t>
      </w:r>
      <w:r w:rsidRPr="001C3DE5">
        <w:rPr>
          <w:rStyle w:val="StyleUnderline"/>
        </w:rPr>
        <w:t xml:space="preserve"> have been unusually </w:t>
      </w:r>
      <w:r w:rsidRPr="001C3DE5">
        <w:rPr>
          <w:rStyle w:val="Emphasis"/>
        </w:rPr>
        <w:t>concentrated</w:t>
      </w:r>
      <w:r w:rsidRPr="001C3DE5">
        <w:rPr>
          <w:rStyle w:val="StyleUnderline"/>
        </w:rPr>
        <w:t xml:space="preserve"> in</w:t>
      </w:r>
      <w:r w:rsidRPr="009A1FE2">
        <w:rPr>
          <w:sz w:val="16"/>
        </w:rPr>
        <w:t xml:space="preserve"> one</w:t>
      </w:r>
      <w:r w:rsidRPr="009A1FE2">
        <w:rPr>
          <w:sz w:val="16"/>
          <w:szCs w:val="32"/>
        </w:rPr>
        <w:t xml:space="preserve"> sector: </w:t>
      </w:r>
      <w:r w:rsidRPr="009A1FE2">
        <w:rPr>
          <w:rStyle w:val="Emphasis"/>
          <w:highlight w:val="cyan"/>
        </w:rPr>
        <w:t>a</w:t>
      </w:r>
      <w:r w:rsidRPr="009A1FE2">
        <w:rPr>
          <w:sz w:val="16"/>
        </w:rPr>
        <w:t>rtificial</w:t>
      </w:r>
      <w:r w:rsidRPr="009A1FE2">
        <w:rPr>
          <w:sz w:val="16"/>
          <w:szCs w:val="32"/>
        </w:rPr>
        <w:t xml:space="preserve"> </w:t>
      </w:r>
      <w:r w:rsidRPr="009A1FE2">
        <w:rPr>
          <w:rStyle w:val="Emphasis"/>
          <w:highlight w:val="cyan"/>
        </w:rPr>
        <w:t>i</w:t>
      </w:r>
      <w:r w:rsidRPr="009A1FE2">
        <w:rPr>
          <w:sz w:val="16"/>
          <w:szCs w:val="32"/>
        </w:rPr>
        <w:t xml:space="preserve">ntelligence. But AI exuberance isn't just a stock-market story; </w:t>
      </w:r>
      <w:r w:rsidRPr="001C3DE5">
        <w:rPr>
          <w:rStyle w:val="StyleUnderline"/>
        </w:rPr>
        <w:t>it's a capital expenditure</w:t>
      </w:r>
      <w:r w:rsidRPr="009A1FE2">
        <w:rPr>
          <w:sz w:val="16"/>
          <w:szCs w:val="32"/>
        </w:rPr>
        <w:t xml:space="preserve"> (</w:t>
      </w:r>
      <w:r w:rsidRPr="009A1FE2">
        <w:rPr>
          <w:rStyle w:val="Emphasis"/>
          <w:highlight w:val="cyan"/>
        </w:rPr>
        <w:t>capex</w:t>
      </w:r>
      <w:r w:rsidRPr="009A1FE2">
        <w:rPr>
          <w:sz w:val="16"/>
          <w:szCs w:val="32"/>
        </w:rPr>
        <w:t xml:space="preserve">) </w:t>
      </w:r>
      <w:r w:rsidRPr="009A1FE2">
        <w:rPr>
          <w:rStyle w:val="StyleUnderline"/>
          <w:highlight w:val="cyan"/>
        </w:rPr>
        <w:t>boom</w:t>
      </w:r>
      <w:r w:rsidRPr="001C3DE5">
        <w:rPr>
          <w:rStyle w:val="StyleUnderline"/>
        </w:rPr>
        <w:t xml:space="preserve"> that has </w:t>
      </w:r>
      <w:r w:rsidRPr="009A1FE2">
        <w:rPr>
          <w:rStyle w:val="Emphasis"/>
          <w:highlight w:val="cyan"/>
        </w:rPr>
        <w:t>yanked growth</w:t>
      </w:r>
      <w:r w:rsidRPr="001C3DE5">
        <w:rPr>
          <w:rStyle w:val="StyleUnderline"/>
        </w:rPr>
        <w:t xml:space="preserve"> onward and </w:t>
      </w:r>
      <w:r w:rsidRPr="009A1FE2">
        <w:rPr>
          <w:rStyle w:val="StyleUnderline"/>
          <w:highlight w:val="cyan"/>
        </w:rPr>
        <w:t>upward</w:t>
      </w:r>
      <w:r w:rsidRPr="001C3DE5">
        <w:rPr>
          <w:rStyle w:val="StyleUnderline"/>
        </w:rPr>
        <w:t xml:space="preserve"> in </w:t>
      </w:r>
      <w:r w:rsidRPr="001C3DE5">
        <w:rPr>
          <w:rStyle w:val="Emphasis"/>
        </w:rPr>
        <w:t>everything</w:t>
      </w:r>
      <w:r w:rsidRPr="009A1FE2">
        <w:rPr>
          <w:sz w:val="16"/>
          <w:szCs w:val="32"/>
        </w:rPr>
        <w:t xml:space="preserve"> from construction to utilities, semiconductors to cloud computing to venture funding.</w:t>
      </w:r>
    </w:p>
    <w:p w14:paraId="515CECA9" w14:textId="77777777" w:rsidR="00595B7A" w:rsidRPr="009A1FE2" w:rsidRDefault="00595B7A" w:rsidP="00595B7A">
      <w:pPr>
        <w:rPr>
          <w:sz w:val="16"/>
          <w:szCs w:val="32"/>
        </w:rPr>
      </w:pPr>
      <w:r w:rsidRPr="009A1FE2">
        <w:rPr>
          <w:sz w:val="16"/>
          <w:szCs w:val="32"/>
        </w:rPr>
        <w:t xml:space="preserve">To give you a sense of just how much of America's growth is </w:t>
      </w:r>
      <w:r w:rsidRPr="009A1FE2">
        <w:rPr>
          <w:sz w:val="16"/>
        </w:rPr>
        <w:t>pegged</w:t>
      </w:r>
      <w:r w:rsidRPr="009A1FE2">
        <w:rPr>
          <w:sz w:val="16"/>
          <w:szCs w:val="32"/>
        </w:rPr>
        <w:t xml:space="preserve"> to AI, here's a quote from Paul Kedrosky in a July column in the Wall Street Journal:</w:t>
      </w:r>
    </w:p>
    <w:p w14:paraId="74EFE8C8" w14:textId="77777777" w:rsidR="00595B7A" w:rsidRPr="009A1FE2" w:rsidRDefault="00595B7A" w:rsidP="00595B7A">
      <w:pPr>
        <w:rPr>
          <w:sz w:val="16"/>
          <w:szCs w:val="32"/>
        </w:rPr>
      </w:pPr>
      <w:r w:rsidRPr="009A1FE2">
        <w:rPr>
          <w:sz w:val="16"/>
          <w:szCs w:val="32"/>
        </w:rPr>
        <w:t xml:space="preserve">[O]ne </w:t>
      </w:r>
      <w:r w:rsidRPr="001C3DE5">
        <w:rPr>
          <w:rStyle w:val="StyleUnderline"/>
        </w:rPr>
        <w:t xml:space="preserve">explanation for the U.S. economy's </w:t>
      </w:r>
      <w:r w:rsidRPr="009A1FE2">
        <w:rPr>
          <w:sz w:val="16"/>
          <w:szCs w:val="32"/>
        </w:rPr>
        <w:t xml:space="preserve">ongoing </w:t>
      </w:r>
      <w:r w:rsidRPr="001C3DE5">
        <w:rPr>
          <w:rStyle w:val="Emphasis"/>
        </w:rPr>
        <w:t>strength</w:t>
      </w:r>
      <w:r w:rsidRPr="009A1FE2">
        <w:rPr>
          <w:sz w:val="16"/>
          <w:szCs w:val="32"/>
        </w:rPr>
        <w:t xml:space="preserve">, despite tariffs, </w:t>
      </w:r>
      <w:r w:rsidRPr="001C3DE5">
        <w:rPr>
          <w:rStyle w:val="StyleUnderline"/>
        </w:rPr>
        <w:t xml:space="preserve">is that </w:t>
      </w:r>
      <w:r w:rsidRPr="009A1FE2">
        <w:rPr>
          <w:rStyle w:val="StyleUnderline"/>
          <w:highlight w:val="cyan"/>
        </w:rPr>
        <w:t xml:space="preserve">spending on </w:t>
      </w:r>
      <w:r w:rsidRPr="009A1FE2">
        <w:rPr>
          <w:rStyle w:val="Emphasis"/>
          <w:highlight w:val="cyan"/>
        </w:rPr>
        <w:t>IT infra</w:t>
      </w:r>
      <w:r w:rsidRPr="001C3DE5">
        <w:rPr>
          <w:rStyle w:val="StyleUnderline"/>
        </w:rPr>
        <w:t>structure is</w:t>
      </w:r>
      <w:r w:rsidRPr="009A1FE2">
        <w:rPr>
          <w:sz w:val="16"/>
          <w:szCs w:val="32"/>
        </w:rPr>
        <w:t xml:space="preserve"> so big that it's </w:t>
      </w:r>
      <w:r w:rsidRPr="009A1FE2">
        <w:rPr>
          <w:rStyle w:val="StyleUnderline"/>
          <w:highlight w:val="cyan"/>
        </w:rPr>
        <w:t>act</w:t>
      </w:r>
      <w:r w:rsidRPr="001C3DE5">
        <w:rPr>
          <w:rStyle w:val="StyleUnderline"/>
        </w:rPr>
        <w:t xml:space="preserve">ing </w:t>
      </w:r>
      <w:r w:rsidRPr="009A1FE2">
        <w:rPr>
          <w:rStyle w:val="StyleUnderline"/>
          <w:highlight w:val="cyan"/>
        </w:rPr>
        <w:t>as</w:t>
      </w:r>
      <w:r w:rsidRPr="001C3DE5">
        <w:rPr>
          <w:rStyle w:val="StyleUnderline"/>
        </w:rPr>
        <w:t xml:space="preserve"> a</w:t>
      </w:r>
      <w:r w:rsidRPr="009A1FE2">
        <w:rPr>
          <w:sz w:val="16"/>
          <w:szCs w:val="32"/>
        </w:rPr>
        <w:t xml:space="preserve"> sort of </w:t>
      </w:r>
      <w:r w:rsidRPr="001C3DE5">
        <w:rPr>
          <w:rStyle w:val="StyleUnderline"/>
        </w:rPr>
        <w:t xml:space="preserve">private-sector </w:t>
      </w:r>
      <w:r w:rsidRPr="009A1FE2">
        <w:rPr>
          <w:rStyle w:val="Emphasis"/>
          <w:highlight w:val="cyan"/>
        </w:rPr>
        <w:t>stimulus</w:t>
      </w:r>
      <w:r w:rsidRPr="001C3DE5">
        <w:rPr>
          <w:rStyle w:val="StyleUnderline"/>
        </w:rPr>
        <w:t xml:space="preserve"> program</w:t>
      </w:r>
      <w:r w:rsidRPr="009A1FE2">
        <w:rPr>
          <w:sz w:val="16"/>
          <w:szCs w:val="32"/>
        </w:rPr>
        <w:t>.</w:t>
      </w:r>
    </w:p>
    <w:p w14:paraId="32C2353F" w14:textId="77777777" w:rsidR="00595B7A" w:rsidRPr="009A1FE2" w:rsidRDefault="00595B7A" w:rsidP="00595B7A">
      <w:pPr>
        <w:rPr>
          <w:sz w:val="16"/>
          <w:szCs w:val="32"/>
        </w:rPr>
      </w:pPr>
      <w:r w:rsidRPr="001C3DE5">
        <w:rPr>
          <w:rStyle w:val="Emphasis"/>
        </w:rPr>
        <w:t>Capex</w:t>
      </w:r>
      <w:r w:rsidRPr="001C3DE5">
        <w:rPr>
          <w:rStyle w:val="StyleUnderline"/>
        </w:rPr>
        <w:t xml:space="preserve"> spending for AI contributed </w:t>
      </w:r>
      <w:r w:rsidRPr="009A1FE2">
        <w:rPr>
          <w:rStyle w:val="Emphasis"/>
          <w:highlight w:val="cyan"/>
        </w:rPr>
        <w:t>more</w:t>
      </w:r>
      <w:r w:rsidRPr="001C3DE5">
        <w:rPr>
          <w:rStyle w:val="StyleUnderline"/>
        </w:rPr>
        <w:t xml:space="preserve"> to growth in the U.S.</w:t>
      </w:r>
      <w:r w:rsidRPr="009A1FE2">
        <w:rPr>
          <w:sz w:val="16"/>
          <w:szCs w:val="32"/>
        </w:rPr>
        <w:t xml:space="preserve"> economy in the past two quarters </w:t>
      </w:r>
      <w:r w:rsidRPr="009A1FE2">
        <w:rPr>
          <w:rStyle w:val="StyleUnderline"/>
          <w:highlight w:val="cyan"/>
        </w:rPr>
        <w:t xml:space="preserve">than </w:t>
      </w:r>
      <w:r w:rsidRPr="009A1FE2">
        <w:rPr>
          <w:rStyle w:val="Emphasis"/>
          <w:highlight w:val="cyan"/>
        </w:rPr>
        <w:t>all</w:t>
      </w:r>
      <w:r w:rsidRPr="001C3DE5">
        <w:rPr>
          <w:rStyle w:val="StyleUnderline"/>
        </w:rPr>
        <w:t xml:space="preserve"> of </w:t>
      </w:r>
      <w:r w:rsidRPr="009A1FE2">
        <w:rPr>
          <w:rStyle w:val="Emphasis"/>
          <w:highlight w:val="cyan"/>
        </w:rPr>
        <w:t>consumer spending</w:t>
      </w:r>
      <w:r w:rsidRPr="009A1FE2">
        <w:rPr>
          <w:sz w:val="16"/>
          <w:szCs w:val="32"/>
        </w:rPr>
        <w:t>, says Neil Dutta, head of economic research at Renaissance Macro Research, citing data from the Bureau of Economic Analysis.</w:t>
      </w:r>
    </w:p>
    <w:p w14:paraId="5F817DA3" w14:textId="77777777" w:rsidR="00595B7A" w:rsidRPr="009A1FE2" w:rsidRDefault="00595B7A" w:rsidP="00595B7A">
      <w:pPr>
        <w:rPr>
          <w:sz w:val="16"/>
          <w:szCs w:val="32"/>
        </w:rPr>
      </w:pPr>
      <w:r w:rsidRPr="009A1FE2">
        <w:rPr>
          <w:sz w:val="16"/>
          <w:szCs w:val="32"/>
        </w:rPr>
        <w:t>Understandably, this has caused many analysts to worry about the formation of an AI "bubble," a term used to describe the phenomenon where the price of a given asset increases far above its actual value, often driven by speculation and investor euphoria. This was the case with the so-called "dot-com bubble," in which then early Internet companies were overvalued, and ultimately crashed, as well as the 2008 housing bubble, often called the "subprime mortgage crisis," which resulted in the Great Recession.</w:t>
      </w:r>
    </w:p>
    <w:p w14:paraId="05BDC88F" w14:textId="77777777" w:rsidR="00595B7A" w:rsidRPr="009A1FE2" w:rsidRDefault="00595B7A" w:rsidP="00595B7A">
      <w:pPr>
        <w:rPr>
          <w:sz w:val="16"/>
          <w:szCs w:val="32"/>
        </w:rPr>
      </w:pPr>
      <w:r w:rsidRPr="009A1FE2">
        <w:rPr>
          <w:sz w:val="16"/>
          <w:szCs w:val="32"/>
        </w:rPr>
        <w:t xml:space="preserve">As with the aforementioned, </w:t>
      </w:r>
      <w:r w:rsidRPr="001C3DE5">
        <w:rPr>
          <w:rStyle w:val="StyleUnderline"/>
        </w:rPr>
        <w:t>if</w:t>
      </w:r>
      <w:r w:rsidRPr="009A1FE2">
        <w:rPr>
          <w:sz w:val="16"/>
          <w:szCs w:val="32"/>
        </w:rPr>
        <w:t xml:space="preserve"> we are now witnessing </w:t>
      </w:r>
      <w:r w:rsidRPr="001C3DE5">
        <w:rPr>
          <w:rStyle w:val="StyleUnderline"/>
        </w:rPr>
        <w:t xml:space="preserve">an </w:t>
      </w:r>
      <w:r w:rsidRPr="009A1FE2">
        <w:rPr>
          <w:rStyle w:val="StyleUnderline"/>
          <w:highlight w:val="cyan"/>
        </w:rPr>
        <w:t>AI</w:t>
      </w:r>
      <w:r w:rsidRPr="001C3DE5">
        <w:rPr>
          <w:rStyle w:val="StyleUnderline"/>
        </w:rPr>
        <w:t xml:space="preserve"> bubble</w:t>
      </w:r>
      <w:r w:rsidRPr="009A1FE2">
        <w:rPr>
          <w:sz w:val="16"/>
          <w:szCs w:val="32"/>
        </w:rPr>
        <w:t xml:space="preserve">, and that bubble </w:t>
      </w:r>
      <w:r w:rsidRPr="009A1FE2">
        <w:rPr>
          <w:rStyle w:val="Emphasis"/>
          <w:highlight w:val="cyan"/>
        </w:rPr>
        <w:t>bursts</w:t>
      </w:r>
      <w:r w:rsidRPr="001C3DE5">
        <w:rPr>
          <w:rStyle w:val="StyleUnderline"/>
        </w:rPr>
        <w:t>, the blast radius</w:t>
      </w:r>
      <w:r w:rsidRPr="009A1FE2">
        <w:rPr>
          <w:sz w:val="16"/>
          <w:szCs w:val="32"/>
        </w:rPr>
        <w:t xml:space="preserve"> will not be contained to Silicon Valley. It </w:t>
      </w:r>
      <w:r w:rsidRPr="001C3DE5">
        <w:rPr>
          <w:rStyle w:val="StyleUnderline"/>
        </w:rPr>
        <w:t xml:space="preserve">will </w:t>
      </w:r>
      <w:r w:rsidRPr="009A1FE2">
        <w:rPr>
          <w:rStyle w:val="Emphasis"/>
          <w:highlight w:val="cyan"/>
        </w:rPr>
        <w:t>ripple</w:t>
      </w:r>
      <w:r w:rsidRPr="009A1FE2">
        <w:rPr>
          <w:rStyle w:val="StyleUnderline"/>
          <w:highlight w:val="cyan"/>
        </w:rPr>
        <w:t xml:space="preserve"> through</w:t>
      </w:r>
      <w:r w:rsidRPr="009A1FE2">
        <w:rPr>
          <w:rStyle w:val="StyleUnderline"/>
        </w:rPr>
        <w:t xml:space="preserve"> the</w:t>
      </w:r>
      <w:r w:rsidRPr="001C3DE5">
        <w:rPr>
          <w:rStyle w:val="StyleUnderline"/>
        </w:rPr>
        <w:t xml:space="preserve"> U.S. </w:t>
      </w:r>
      <w:r w:rsidRPr="009A1FE2">
        <w:rPr>
          <w:rStyle w:val="StyleUnderline"/>
          <w:highlight w:val="cyan"/>
        </w:rPr>
        <w:t>economy, creating</w:t>
      </w:r>
      <w:r w:rsidRPr="009A1FE2">
        <w:rPr>
          <w:sz w:val="16"/>
          <w:szCs w:val="32"/>
        </w:rPr>
        <w:t xml:space="preserve"> the kind of </w:t>
      </w:r>
      <w:r w:rsidRPr="009A1FE2">
        <w:rPr>
          <w:rStyle w:val="Emphasis"/>
          <w:highlight w:val="cyan"/>
        </w:rPr>
        <w:t>cascading</w:t>
      </w:r>
      <w:r w:rsidRPr="001C3DE5">
        <w:rPr>
          <w:rStyle w:val="StyleUnderline"/>
        </w:rPr>
        <w:t xml:space="preserve"> slowdown that</w:t>
      </w:r>
      <w:r w:rsidRPr="009A1FE2">
        <w:rPr>
          <w:sz w:val="16"/>
          <w:szCs w:val="32"/>
        </w:rPr>
        <w:t xml:space="preserve"> I believe </w:t>
      </w:r>
      <w:r w:rsidRPr="001C3DE5">
        <w:rPr>
          <w:rStyle w:val="StyleUnderline"/>
        </w:rPr>
        <w:t xml:space="preserve">will feel a whole lot more like a full-on </w:t>
      </w:r>
      <w:r w:rsidRPr="009A1FE2">
        <w:rPr>
          <w:rStyle w:val="Emphasis"/>
          <w:highlight w:val="cyan"/>
        </w:rPr>
        <w:t>crash</w:t>
      </w:r>
      <w:r w:rsidRPr="009A1FE2">
        <w:rPr>
          <w:rStyle w:val="StyleUnderline"/>
        </w:rPr>
        <w:t xml:space="preserve"> than a small</w:t>
      </w:r>
      <w:r w:rsidRPr="009A1FE2">
        <w:rPr>
          <w:rStyle w:val="StyleUnderline"/>
          <w:sz w:val="16"/>
          <w:u w:val="none"/>
        </w:rPr>
        <w:t xml:space="preserve"> "</w:t>
      </w:r>
      <w:r w:rsidRPr="009A1FE2">
        <w:rPr>
          <w:rStyle w:val="Emphasis"/>
        </w:rPr>
        <w:t>contraction</w:t>
      </w:r>
      <w:r w:rsidRPr="009A1FE2">
        <w:rPr>
          <w:rStyle w:val="StyleUnderline"/>
          <w:sz w:val="16"/>
          <w:u w:val="none"/>
        </w:rPr>
        <w:t>."</w:t>
      </w:r>
    </w:p>
    <w:p w14:paraId="5CC3D077" w14:textId="77777777" w:rsidR="00595B7A" w:rsidRPr="003C436F" w:rsidRDefault="00595B7A" w:rsidP="00595B7A">
      <w:pPr>
        <w:rPr>
          <w:sz w:val="16"/>
          <w:szCs w:val="32"/>
        </w:rPr>
      </w:pPr>
      <w:r w:rsidRPr="003C436F">
        <w:rPr>
          <w:sz w:val="16"/>
          <w:szCs w:val="32"/>
        </w:rPr>
        <w:t>Is it Actually an AI Bubble?</w:t>
      </w:r>
    </w:p>
    <w:p w14:paraId="5F21601C" w14:textId="77777777" w:rsidR="00595B7A" w:rsidRPr="003C436F" w:rsidRDefault="00595B7A" w:rsidP="00595B7A">
      <w:pPr>
        <w:rPr>
          <w:sz w:val="16"/>
          <w:szCs w:val="32"/>
        </w:rPr>
      </w:pPr>
      <w:r w:rsidRPr="003C436F">
        <w:rPr>
          <w:sz w:val="16"/>
          <w:szCs w:val="32"/>
        </w:rPr>
        <w:t>A bubble is when speculation exceeds intrinsic valuation; expectations race ahead of realizations—prices, investment and financial conditions are set by what people think will happen, not necessarily what has happened. Bubbles pop when these bets don't pay off—when the hype can no longer sustain the lack of real-world evidence, causing investors to scramble for the escape hatch to minimize their losses.</w:t>
      </w:r>
    </w:p>
    <w:p w14:paraId="1E710E2E" w14:textId="77777777" w:rsidR="00595B7A" w:rsidRPr="003C436F" w:rsidRDefault="00595B7A" w:rsidP="00595B7A">
      <w:pPr>
        <w:rPr>
          <w:sz w:val="16"/>
          <w:szCs w:val="32"/>
        </w:rPr>
      </w:pPr>
      <w:r w:rsidRPr="003C436F">
        <w:rPr>
          <w:sz w:val="16"/>
          <w:szCs w:val="32"/>
        </w:rPr>
        <w:t>Investors seem to be pricing in a future of unbroken demand for chips, data centers, and generative AI applications, and valuations have reached astronomical levels. Nvidia trades at ~54 times its actual earnings, while Microsoft, Alphabet, Amazon, and Meta are investing at capex levels that dwarf historic norms. Venture capital has followed suit, with AI absorbing 57.9% of all global venture capital funding in early 2025 (read that stat again) and a growing share of venture debt. The stock market itself has become hostage to this concentration: the "Magnificent Seven" dominate the S&amp;P 500, with Nvidia alone accounting for close to 8% of its weight. Most alarmingly, a recent Financial Times report—ominously titled, "America is now one big bet on AI," found that the hundreds of billions of dollars companies are investing in AI account for an eye-watering 40% share of all U.S. GDP growth in 2025.</w:t>
      </w:r>
    </w:p>
    <w:p w14:paraId="7239C5C9" w14:textId="77777777" w:rsidR="00595B7A" w:rsidRPr="003C436F" w:rsidRDefault="00595B7A" w:rsidP="00595B7A">
      <w:pPr>
        <w:rPr>
          <w:sz w:val="16"/>
          <w:szCs w:val="32"/>
        </w:rPr>
      </w:pPr>
      <w:r w:rsidRPr="003C436F">
        <w:rPr>
          <w:sz w:val="16"/>
          <w:szCs w:val="32"/>
        </w:rPr>
        <w:t>This is precisely the setup that has defined past bubbles—prices, flows, and entire indices tilting on the assumption that a single technological narrative will keep delivering.</w:t>
      </w:r>
    </w:p>
    <w:p w14:paraId="2D65B060" w14:textId="77777777" w:rsidR="00595B7A" w:rsidRPr="003C436F" w:rsidRDefault="00595B7A" w:rsidP="00595B7A">
      <w:pPr>
        <w:rPr>
          <w:sz w:val="16"/>
          <w:szCs w:val="32"/>
        </w:rPr>
      </w:pPr>
      <w:r w:rsidRPr="003C436F">
        <w:rPr>
          <w:sz w:val="16"/>
          <w:szCs w:val="32"/>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312C0C32" w14:textId="77777777" w:rsidR="00595B7A" w:rsidRPr="003C436F" w:rsidRDefault="00595B7A" w:rsidP="00595B7A">
      <w:pPr>
        <w:rPr>
          <w:sz w:val="16"/>
          <w:szCs w:val="32"/>
        </w:rPr>
      </w:pPr>
      <w:r w:rsidRPr="003C436F">
        <w:rPr>
          <w:sz w:val="16"/>
          <w:szCs w:val="32"/>
        </w:rPr>
        <w:t>Even household consumption is being buoyed by AI. The stock market wealth effect is no longer broad-based but heavily tethered to the outperformance of AI-linked firms, which have accounted for the bulk of index-level returns. In short, the U.S. growth "beat" relative to other advanced economies has coincided directly with the AI investment supercycle.</w:t>
      </w:r>
    </w:p>
    <w:p w14:paraId="01DCB249" w14:textId="77777777" w:rsidR="00595B7A" w:rsidRPr="003C436F" w:rsidRDefault="00595B7A" w:rsidP="00595B7A">
      <w:pPr>
        <w:rPr>
          <w:sz w:val="16"/>
          <w:szCs w:val="32"/>
        </w:rPr>
      </w:pPr>
      <w:r w:rsidRPr="003C436F">
        <w:rPr>
          <w:sz w:val="16"/>
          <w:szCs w:val="32"/>
        </w:rPr>
        <w:t xml:space="preserve">Thus, </w:t>
      </w:r>
      <w:r w:rsidRPr="003C436F">
        <w:rPr>
          <w:rStyle w:val="StyleUnderline"/>
        </w:rPr>
        <w:t xml:space="preserve">a </w:t>
      </w:r>
      <w:r w:rsidRPr="003C436F">
        <w:rPr>
          <w:rStyle w:val="Emphasis"/>
          <w:highlight w:val="cyan"/>
        </w:rPr>
        <w:t>reversal</w:t>
      </w:r>
      <w:r w:rsidRPr="003C436F">
        <w:rPr>
          <w:rStyle w:val="StyleUnderline"/>
          <w:highlight w:val="cyan"/>
        </w:rPr>
        <w:t xml:space="preserve"> would</w:t>
      </w:r>
      <w:r w:rsidRPr="003C436F">
        <w:rPr>
          <w:rStyle w:val="StyleUnderline"/>
        </w:rPr>
        <w:t xml:space="preserve"> be nothing short of </w:t>
      </w:r>
      <w:r w:rsidRPr="003C436F">
        <w:rPr>
          <w:rStyle w:val="Emphasis"/>
          <w:highlight w:val="cyan"/>
        </w:rPr>
        <w:t>cataclysmic</w:t>
      </w:r>
      <w:r w:rsidRPr="003C436F">
        <w:rPr>
          <w:rStyle w:val="StyleUnderline"/>
        </w:rPr>
        <w:t xml:space="preserve"> in the cross-category cascade it would likely induce</w:t>
      </w:r>
      <w:r w:rsidRPr="003C436F">
        <w:rPr>
          <w:sz w:val="16"/>
          <w:szCs w:val="32"/>
        </w:rPr>
        <w:t xml:space="preserve">. If hyperscalers or enterprises </w:t>
      </w:r>
      <w:r w:rsidRPr="003C436F">
        <w:rPr>
          <w:rStyle w:val="StyleUnderline"/>
        </w:rPr>
        <w:t>slow AI investment</w:t>
      </w:r>
      <w:r w:rsidRPr="003C436F">
        <w:rPr>
          <w:sz w:val="16"/>
          <w:szCs w:val="32"/>
        </w:rPr>
        <w:t xml:space="preserve">, the </w:t>
      </w:r>
      <w:r w:rsidRPr="003C436F">
        <w:rPr>
          <w:rStyle w:val="Emphasis"/>
          <w:highlight w:val="cyan"/>
        </w:rPr>
        <w:t>contraction</w:t>
      </w:r>
      <w:r w:rsidRPr="003C436F">
        <w:rPr>
          <w:rStyle w:val="StyleUnderline"/>
        </w:rPr>
        <w:t xml:space="preserve"> would </w:t>
      </w:r>
      <w:r w:rsidRPr="003C436F">
        <w:rPr>
          <w:rStyle w:val="StyleUnderline"/>
          <w:highlight w:val="cyan"/>
        </w:rPr>
        <w:t>strike</w:t>
      </w:r>
      <w:r w:rsidRPr="003C436F">
        <w:rPr>
          <w:rStyle w:val="StyleUnderline"/>
        </w:rPr>
        <w:t xml:space="preserve"> several sectors at once: </w:t>
      </w:r>
      <w:r w:rsidRPr="003C436F">
        <w:rPr>
          <w:rStyle w:val="Emphasis"/>
          <w:highlight w:val="cyan"/>
        </w:rPr>
        <w:t>construction</w:t>
      </w:r>
      <w:r w:rsidRPr="003C436F">
        <w:rPr>
          <w:rStyle w:val="StyleUnderline"/>
          <w:highlight w:val="cyan"/>
        </w:rPr>
        <w:t xml:space="preserve">, </w:t>
      </w:r>
      <w:r w:rsidRPr="003C436F">
        <w:rPr>
          <w:rStyle w:val="Emphasis"/>
          <w:highlight w:val="cyan"/>
        </w:rPr>
        <w:t>semiconductors</w:t>
      </w:r>
      <w:r w:rsidRPr="003C436F">
        <w:rPr>
          <w:rStyle w:val="StyleUnderline"/>
          <w:highlight w:val="cyan"/>
        </w:rPr>
        <w:t xml:space="preserve">, </w:t>
      </w:r>
      <w:r w:rsidRPr="003C436F">
        <w:rPr>
          <w:rStyle w:val="Emphasis"/>
          <w:highlight w:val="cyan"/>
        </w:rPr>
        <w:t>utilities</w:t>
      </w:r>
      <w:r w:rsidRPr="003C436F">
        <w:rPr>
          <w:rStyle w:val="StyleUnderline"/>
          <w:highlight w:val="cyan"/>
        </w:rPr>
        <w:t xml:space="preserve">, </w:t>
      </w:r>
      <w:r w:rsidRPr="003C436F">
        <w:rPr>
          <w:rStyle w:val="Emphasis"/>
          <w:highlight w:val="cyan"/>
        </w:rPr>
        <w:t>electrical</w:t>
      </w:r>
      <w:r w:rsidRPr="003C436F">
        <w:rPr>
          <w:rStyle w:val="StyleUnderline"/>
        </w:rPr>
        <w:t xml:space="preserve"> equipment, </w:t>
      </w:r>
      <w:r w:rsidRPr="003C436F">
        <w:rPr>
          <w:rStyle w:val="StyleUnderline"/>
          <w:highlight w:val="cyan"/>
        </w:rPr>
        <w:t xml:space="preserve">and </w:t>
      </w:r>
      <w:r w:rsidRPr="003C436F">
        <w:rPr>
          <w:rStyle w:val="Emphasis"/>
          <w:highlight w:val="cyan"/>
        </w:rPr>
        <w:t>software</w:t>
      </w:r>
      <w:r w:rsidRPr="003C436F">
        <w:rPr>
          <w:sz w:val="16"/>
          <w:szCs w:val="32"/>
        </w:rPr>
        <w:t xml:space="preserve">. The stock market would feel the effects almost </w:t>
      </w:r>
      <w:r w:rsidRPr="003C436F">
        <w:rPr>
          <w:rStyle w:val="Emphasis"/>
          <w:highlight w:val="cyan"/>
        </w:rPr>
        <w:t>immediately</w:t>
      </w:r>
      <w:r w:rsidRPr="003C436F">
        <w:rPr>
          <w:sz w:val="16"/>
          <w:szCs w:val="32"/>
        </w:rPr>
        <w:t xml:space="preserve">. With so much wealth concentrated in a handful of companies, </w:t>
      </w:r>
      <w:r w:rsidRPr="003C436F">
        <w:rPr>
          <w:rStyle w:val="StyleUnderline"/>
        </w:rPr>
        <w:t xml:space="preserve">a correction in AI-linked names would </w:t>
      </w:r>
      <w:r w:rsidRPr="003C436F">
        <w:rPr>
          <w:rStyle w:val="StyleUnderline"/>
          <w:highlight w:val="cyan"/>
        </w:rPr>
        <w:t xml:space="preserve">drag </w:t>
      </w:r>
      <w:r w:rsidRPr="003C436F">
        <w:rPr>
          <w:rStyle w:val="Emphasis"/>
          <w:highlight w:val="cyan"/>
        </w:rPr>
        <w:t>retirement</w:t>
      </w:r>
      <w:r w:rsidRPr="003C436F">
        <w:rPr>
          <w:rStyle w:val="StyleUnderline"/>
        </w:rPr>
        <w:t xml:space="preserve"> account</w:t>
      </w:r>
      <w:r w:rsidRPr="003C436F">
        <w:rPr>
          <w:rStyle w:val="Emphasis"/>
          <w:highlight w:val="cyan"/>
        </w:rPr>
        <w:t>s</w:t>
      </w:r>
      <w:r w:rsidRPr="003C436F">
        <w:rPr>
          <w:rStyle w:val="StyleUnderline"/>
        </w:rPr>
        <w:t xml:space="preserve"> and passive investment</w:t>
      </w:r>
      <w:r w:rsidRPr="003C436F">
        <w:rPr>
          <w:sz w:val="16"/>
          <w:szCs w:val="32"/>
        </w:rPr>
        <w:t xml:space="preserve"> vehicles down with it, </w:t>
      </w:r>
      <w:r w:rsidRPr="003C436F">
        <w:rPr>
          <w:rStyle w:val="StyleUnderline"/>
        </w:rPr>
        <w:t xml:space="preserve">eroding household net worth </w:t>
      </w:r>
      <w:r w:rsidRPr="003C436F">
        <w:rPr>
          <w:rStyle w:val="StyleUnderline"/>
          <w:highlight w:val="cyan"/>
        </w:rPr>
        <w:t>and weaken</w:t>
      </w:r>
      <w:r w:rsidRPr="003C436F">
        <w:rPr>
          <w:rStyle w:val="StyleUnderline"/>
        </w:rPr>
        <w:t xml:space="preserve">ing </w:t>
      </w:r>
      <w:r w:rsidRPr="003C436F">
        <w:rPr>
          <w:rStyle w:val="Emphasis"/>
          <w:highlight w:val="cyan"/>
        </w:rPr>
        <w:t>consumption</w:t>
      </w:r>
      <w:r w:rsidRPr="003C436F">
        <w:rPr>
          <w:sz w:val="16"/>
          <w:szCs w:val="32"/>
        </w:rPr>
        <w:t xml:space="preserve">. At the same time, </w:t>
      </w:r>
      <w:r w:rsidRPr="003C436F">
        <w:rPr>
          <w:rStyle w:val="StyleUnderline"/>
        </w:rPr>
        <w:t xml:space="preserve">the financial </w:t>
      </w:r>
      <w:r w:rsidRPr="003C436F">
        <w:rPr>
          <w:rStyle w:val="Emphasis"/>
        </w:rPr>
        <w:t>plumbing</w:t>
      </w:r>
      <w:r w:rsidRPr="003C436F">
        <w:rPr>
          <w:rStyle w:val="StyleUnderline"/>
        </w:rPr>
        <w:t xml:space="preserve"> behind the boom is </w:t>
      </w:r>
      <w:r w:rsidRPr="003C436F">
        <w:rPr>
          <w:rStyle w:val="Emphasis"/>
        </w:rPr>
        <w:t>fragile</w:t>
      </w:r>
      <w:r w:rsidRPr="003C436F">
        <w:rPr>
          <w:sz w:val="16"/>
          <w:szCs w:val="32"/>
        </w:rPr>
        <w:t>. Much of the AI buildout has been funded through vendor financing, leasing arrangements, and debt collateralized by future compute contracts. Should resale values of chips fall or demand forecasts slip, weaker firms in this ecosystem—especially niche data-center builders and cloud intermediaries—would face credit stress that could spread more broadly.</w:t>
      </w:r>
    </w:p>
    <w:p w14:paraId="0AB03F03" w14:textId="77777777" w:rsidR="00595B7A" w:rsidRPr="003C436F" w:rsidRDefault="00595B7A" w:rsidP="00595B7A">
      <w:pPr>
        <w:rPr>
          <w:sz w:val="16"/>
          <w:szCs w:val="32"/>
        </w:rPr>
      </w:pPr>
      <w:r w:rsidRPr="003C436F">
        <w:rPr>
          <w:sz w:val="16"/>
          <w:szCs w:val="32"/>
        </w:rPr>
        <w:t xml:space="preserve">The </w:t>
      </w:r>
      <w:r w:rsidRPr="003C436F">
        <w:rPr>
          <w:rStyle w:val="Emphasis"/>
        </w:rPr>
        <w:t>energy</w:t>
      </w:r>
      <w:r w:rsidRPr="003C436F">
        <w:rPr>
          <w:rStyle w:val="StyleUnderline"/>
        </w:rPr>
        <w:t xml:space="preserve"> sector would be </w:t>
      </w:r>
      <w:r w:rsidRPr="003C436F">
        <w:rPr>
          <w:rStyle w:val="Emphasis"/>
        </w:rPr>
        <w:t>caught</w:t>
      </w:r>
      <w:r w:rsidRPr="003C436F">
        <w:rPr>
          <w:rStyle w:val="StyleUnderline"/>
        </w:rPr>
        <w:t xml:space="preserve"> in the </w:t>
      </w:r>
      <w:r w:rsidRPr="003C436F">
        <w:rPr>
          <w:rStyle w:val="Emphasis"/>
        </w:rPr>
        <w:t>whiplash</w:t>
      </w:r>
      <w:r w:rsidRPr="003C436F">
        <w:rPr>
          <w:rStyle w:val="StyleUnderline"/>
        </w:rPr>
        <w:t xml:space="preserve"> as well</w:t>
      </w:r>
      <w:r w:rsidRPr="003C436F">
        <w:rPr>
          <w:sz w:val="16"/>
          <w:szCs w:val="32"/>
        </w:rPr>
        <w:t xml:space="preserve">. Utilities and grid operators are rapidly expanding to accommodate expected AI demand, with some forecasts (including by the U.S. Department of Energy) projecting data centers consuming roughly 10% of U.S. electricity within a few years. If that demand under-delivers, capital-intensive grid and generation projects may no longer pencil out, </w:t>
      </w:r>
      <w:r w:rsidRPr="003C436F">
        <w:rPr>
          <w:rStyle w:val="StyleUnderline"/>
        </w:rPr>
        <w:t xml:space="preserve">leaving </w:t>
      </w:r>
      <w:r w:rsidRPr="003C436F">
        <w:rPr>
          <w:rStyle w:val="Emphasis"/>
        </w:rPr>
        <w:t>stranded assets</w:t>
      </w:r>
      <w:r w:rsidRPr="003C436F">
        <w:rPr>
          <w:rStyle w:val="StyleUnderline"/>
        </w:rPr>
        <w:t xml:space="preserve"> and stalling</w:t>
      </w:r>
      <w:r w:rsidRPr="003C436F">
        <w:rPr>
          <w:sz w:val="16"/>
          <w:szCs w:val="32"/>
        </w:rPr>
        <w:t xml:space="preserve"> the broader "</w:t>
      </w:r>
      <w:r w:rsidRPr="003C436F">
        <w:rPr>
          <w:rStyle w:val="Emphasis"/>
        </w:rPr>
        <w:t>reindustrialization</w:t>
      </w:r>
      <w:r w:rsidRPr="003C436F">
        <w:rPr>
          <w:sz w:val="16"/>
          <w:szCs w:val="32"/>
        </w:rPr>
        <w:t xml:space="preserve">" narrative </w:t>
      </w:r>
      <w:r w:rsidRPr="003C436F">
        <w:rPr>
          <w:rStyle w:val="StyleUnderline"/>
        </w:rPr>
        <w:t>that policymakers have been celebrating</w:t>
      </w:r>
      <w:r w:rsidRPr="003C436F">
        <w:rPr>
          <w:sz w:val="16"/>
          <w:szCs w:val="32"/>
        </w:rPr>
        <w:t>.</w:t>
      </w:r>
    </w:p>
    <w:p w14:paraId="266E1B2E" w14:textId="77777777" w:rsidR="00595B7A" w:rsidRPr="003C436F" w:rsidRDefault="00595B7A" w:rsidP="00595B7A">
      <w:pPr>
        <w:rPr>
          <w:sz w:val="16"/>
          <w:szCs w:val="32"/>
        </w:rPr>
      </w:pPr>
      <w:r w:rsidRPr="003C436F">
        <w:rPr>
          <w:sz w:val="16"/>
          <w:szCs w:val="32"/>
        </w:rPr>
        <w:t>How the Bubble Could Burst</w:t>
      </w:r>
    </w:p>
    <w:p w14:paraId="691569F3" w14:textId="77777777" w:rsidR="00595B7A" w:rsidRPr="003C436F" w:rsidRDefault="00595B7A" w:rsidP="00595B7A">
      <w:pPr>
        <w:rPr>
          <w:sz w:val="16"/>
          <w:szCs w:val="32"/>
        </w:rPr>
      </w:pPr>
      <w:r w:rsidRPr="003C436F">
        <w:rPr>
          <w:sz w:val="16"/>
          <w:szCs w:val="32"/>
        </w:rPr>
        <w:t>The potential triggers for such a downturn are not hypothetical. If enterprises fail to realize near-term productivity or revenue gains from AI adoption, investment will slow. If the global supply of GPUs normalizes, undermining the economics of compute resale and leasing models, financing structures will unravel. If grid bottlenecks or regulatory interventions delay deployment, the returns on massive data-center spending will fall short of expectations. Any of these could be enough to pop the bubble, and together they make the current trajectory unusually vulnerable.</w:t>
      </w:r>
    </w:p>
    <w:p w14:paraId="758E6D59" w14:textId="77777777" w:rsidR="00595B7A" w:rsidRPr="003C436F" w:rsidRDefault="00595B7A" w:rsidP="00595B7A">
      <w:pPr>
        <w:rPr>
          <w:sz w:val="16"/>
          <w:szCs w:val="32"/>
        </w:rPr>
      </w:pPr>
      <w:r w:rsidRPr="003C436F">
        <w:rPr>
          <w:sz w:val="16"/>
          <w:szCs w:val="32"/>
        </w:rPr>
        <w:t>The chain reaction is easy to picture. Earnings disappointments from the AI leaders would translate into weaker guidance on capex, which in turn would hit semiconductor makers, cloud providers, and infrastructure firms. Stock prices would follow, dragging household portfolios lower and dampening consumer spending. Canceled construction projects and delayed utility expansions would ripple through employment and industrial output. Credit conditions would tighten, first for AI startups and then for the broader venture ecosystem. What begins as a technology correction could then cascade into a broader economic downturn.</w:t>
      </w:r>
    </w:p>
    <w:p w14:paraId="7405DE39" w14:textId="77777777" w:rsidR="00595B7A" w:rsidRPr="003C436F" w:rsidRDefault="00595B7A" w:rsidP="00595B7A">
      <w:pPr>
        <w:rPr>
          <w:sz w:val="16"/>
          <w:szCs w:val="32"/>
        </w:rPr>
      </w:pPr>
      <w:r w:rsidRPr="003C436F">
        <w:rPr>
          <w:sz w:val="16"/>
          <w:szCs w:val="32"/>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202B2A51" w14:textId="77777777" w:rsidR="00595B7A" w:rsidRDefault="00595B7A" w:rsidP="00595B7A">
      <w:pPr>
        <w:rPr>
          <w:sz w:val="16"/>
          <w:szCs w:val="32"/>
        </w:rPr>
      </w:pPr>
      <w:r w:rsidRPr="003C436F">
        <w:rPr>
          <w:sz w:val="16"/>
          <w:szCs w:val="32"/>
        </w:rPr>
        <w:t xml:space="preserve">We must remember that </w:t>
      </w:r>
      <w:r w:rsidRPr="003C436F">
        <w:rPr>
          <w:rStyle w:val="Emphasis"/>
          <w:highlight w:val="cyan"/>
        </w:rPr>
        <w:t>America</w:t>
      </w:r>
      <w:r w:rsidRPr="003C436F">
        <w:rPr>
          <w:rStyle w:val="StyleUnderline"/>
        </w:rPr>
        <w:t>'s</w:t>
      </w:r>
      <w:r w:rsidRPr="003C436F">
        <w:rPr>
          <w:sz w:val="16"/>
          <w:szCs w:val="32"/>
        </w:rPr>
        <w:t xml:space="preserve"> recent </w:t>
      </w:r>
      <w:r w:rsidRPr="003C436F">
        <w:rPr>
          <w:rStyle w:val="StyleUnderline"/>
        </w:rPr>
        <w:t xml:space="preserve">economic resilience </w:t>
      </w:r>
      <w:r w:rsidRPr="003C436F">
        <w:rPr>
          <w:rStyle w:val="StyleUnderline"/>
          <w:highlight w:val="cyan"/>
        </w:rPr>
        <w:t>has</w:t>
      </w:r>
      <w:r w:rsidRPr="003C436F">
        <w:rPr>
          <w:rStyle w:val="StyleUnderline"/>
        </w:rPr>
        <w:t xml:space="preserve"> not been the product of broad dynamism but of </w:t>
      </w:r>
      <w:r w:rsidRPr="003C436F">
        <w:rPr>
          <w:rStyle w:val="StyleUnderline"/>
          <w:highlight w:val="cyan"/>
        </w:rPr>
        <w:t xml:space="preserve">a </w:t>
      </w:r>
      <w:r w:rsidRPr="003C436F">
        <w:rPr>
          <w:rStyle w:val="Emphasis"/>
          <w:highlight w:val="cyan"/>
        </w:rPr>
        <w:t>singular bet</w:t>
      </w:r>
      <w:r w:rsidRPr="003C436F">
        <w:rPr>
          <w:rStyle w:val="StyleUnderline"/>
          <w:highlight w:val="cyan"/>
        </w:rPr>
        <w:t xml:space="preserve"> on </w:t>
      </w:r>
      <w:r w:rsidRPr="003C436F">
        <w:rPr>
          <w:rStyle w:val="Emphasis"/>
          <w:highlight w:val="cyan"/>
        </w:rPr>
        <w:t>AI</w:t>
      </w:r>
      <w:r w:rsidRPr="003C436F">
        <w:rPr>
          <w:sz w:val="16"/>
          <w:szCs w:val="32"/>
        </w:rPr>
        <w:t xml:space="preserve">. </w:t>
      </w:r>
      <w:r w:rsidRPr="003C436F">
        <w:rPr>
          <w:rStyle w:val="StyleUnderline"/>
          <w:highlight w:val="cyan"/>
        </w:rPr>
        <w:t>That</w:t>
      </w:r>
      <w:r w:rsidRPr="003C436F">
        <w:rPr>
          <w:sz w:val="16"/>
          <w:szCs w:val="32"/>
        </w:rPr>
        <w:t xml:space="preserve"> bet has supported GDP, construction, energy, finance, and household wealth—but it has also </w:t>
      </w:r>
      <w:r w:rsidRPr="003C436F">
        <w:rPr>
          <w:rStyle w:val="StyleUnderline"/>
        </w:rPr>
        <w:t xml:space="preserve">left the U.S. economy </w:t>
      </w:r>
      <w:r w:rsidRPr="003C436F">
        <w:rPr>
          <w:rStyle w:val="Emphasis"/>
        </w:rPr>
        <w:t>balance</w:t>
      </w:r>
      <w:r w:rsidRPr="003C436F">
        <w:rPr>
          <w:rStyle w:val="StyleUnderline"/>
        </w:rPr>
        <w:t xml:space="preserve">d on a </w:t>
      </w:r>
      <w:r w:rsidRPr="003C436F">
        <w:rPr>
          <w:rStyle w:val="Emphasis"/>
        </w:rPr>
        <w:t>knife's edge</w:t>
      </w:r>
      <w:r w:rsidRPr="003C436F">
        <w:rPr>
          <w:sz w:val="16"/>
          <w:szCs w:val="32"/>
        </w:rPr>
        <w:t xml:space="preserve">. </w:t>
      </w:r>
      <w:r w:rsidRPr="003C436F">
        <w:rPr>
          <w:rStyle w:val="StyleUnderline"/>
        </w:rPr>
        <w:t xml:space="preserve">If the bubble </w:t>
      </w:r>
      <w:r w:rsidRPr="003C436F">
        <w:rPr>
          <w:rStyle w:val="Emphasis"/>
          <w:highlight w:val="cyan"/>
        </w:rPr>
        <w:t>pop</w:t>
      </w:r>
      <w:r w:rsidRPr="003C436F">
        <w:rPr>
          <w:rStyle w:val="StyleUnderline"/>
        </w:rPr>
        <w:t>s</w:t>
      </w:r>
      <w:r w:rsidRPr="003C436F">
        <w:rPr>
          <w:sz w:val="16"/>
          <w:szCs w:val="32"/>
        </w:rPr>
        <w:t xml:space="preserve">, it </w:t>
      </w:r>
      <w:r w:rsidRPr="003C436F">
        <w:rPr>
          <w:rStyle w:val="StyleUnderline"/>
        </w:rPr>
        <w:t xml:space="preserve">will </w:t>
      </w:r>
      <w:r w:rsidRPr="003C436F">
        <w:rPr>
          <w:rStyle w:val="StyleUnderline"/>
          <w:highlight w:val="cyan"/>
        </w:rPr>
        <w:t xml:space="preserve">bring the </w:t>
      </w:r>
      <w:r w:rsidRPr="003C436F">
        <w:rPr>
          <w:rStyle w:val="Emphasis"/>
          <w:highlight w:val="cyan"/>
        </w:rPr>
        <w:t>entire</w:t>
      </w:r>
      <w:r w:rsidRPr="003C436F">
        <w:rPr>
          <w:rStyle w:val="StyleUnderline"/>
        </w:rPr>
        <w:t xml:space="preserve"> American </w:t>
      </w:r>
      <w:r w:rsidRPr="003C436F">
        <w:rPr>
          <w:rStyle w:val="StyleUnderline"/>
          <w:highlight w:val="cyan"/>
        </w:rPr>
        <w:t xml:space="preserve">growth story </w:t>
      </w:r>
      <w:r w:rsidRPr="003C436F">
        <w:rPr>
          <w:rStyle w:val="Emphasis"/>
          <w:highlight w:val="cyan"/>
        </w:rPr>
        <w:t>crashing</w:t>
      </w:r>
      <w:r w:rsidRPr="003C436F">
        <w:rPr>
          <w:rStyle w:val="StyleUnderline"/>
        </w:rPr>
        <w:t xml:space="preserve"> down with it</w:t>
      </w:r>
      <w:r w:rsidRPr="003C436F">
        <w:rPr>
          <w:sz w:val="16"/>
          <w:szCs w:val="32"/>
        </w:rPr>
        <w:t>—</w:t>
      </w:r>
      <w:r w:rsidRPr="003C436F">
        <w:rPr>
          <w:rStyle w:val="StyleUnderline"/>
          <w:highlight w:val="cyan"/>
        </w:rPr>
        <w:t>at a</w:t>
      </w:r>
      <w:r w:rsidRPr="003C436F">
        <w:rPr>
          <w:rStyle w:val="StyleUnderline"/>
        </w:rPr>
        <w:t xml:space="preserve">n already </w:t>
      </w:r>
      <w:r w:rsidRPr="003C436F">
        <w:rPr>
          <w:rStyle w:val="Emphasis"/>
          <w:highlight w:val="cyan"/>
        </w:rPr>
        <w:t>perilous</w:t>
      </w:r>
      <w:r w:rsidRPr="003C436F">
        <w:rPr>
          <w:rStyle w:val="StyleUnderline"/>
          <w:highlight w:val="cyan"/>
        </w:rPr>
        <w:t xml:space="preserve"> moment in </w:t>
      </w:r>
      <w:r w:rsidRPr="003C436F">
        <w:rPr>
          <w:rStyle w:val="Emphasis"/>
          <w:highlight w:val="cyan"/>
        </w:rPr>
        <w:t>geopolitics</w:t>
      </w:r>
      <w:r w:rsidRPr="003C436F">
        <w:rPr>
          <w:sz w:val="16"/>
          <w:szCs w:val="32"/>
        </w:rPr>
        <w:t>, thanks to President Trump's disastrous economic and trade "policies."</w:t>
      </w:r>
    </w:p>
    <w:p w14:paraId="330337C6" w14:textId="77777777" w:rsidR="00595B7A" w:rsidRDefault="00595B7A" w:rsidP="00595B7A">
      <w:pPr>
        <w:pStyle w:val="Heading4"/>
      </w:pPr>
      <w:r>
        <w:t xml:space="preserve">Decline causes global </w:t>
      </w:r>
      <w:r w:rsidRPr="009E2264">
        <w:rPr>
          <w:u w:val="single"/>
        </w:rPr>
        <w:t>nuclear conflict</w:t>
      </w:r>
      <w:r>
        <w:t>.</w:t>
      </w:r>
    </w:p>
    <w:p w14:paraId="1D7F724F" w14:textId="77777777" w:rsidR="00595B7A" w:rsidRDefault="00595B7A" w:rsidP="00595B7A">
      <w:r w:rsidRPr="009E2264">
        <w:rPr>
          <w:rStyle w:val="Style13ptBold"/>
        </w:rPr>
        <w:t>Brands 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3D511033" w14:textId="77777777" w:rsidR="00595B7A" w:rsidRPr="009E2264" w:rsidRDefault="00595B7A" w:rsidP="00595B7A">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69E743A6" w14:textId="77777777" w:rsidR="00595B7A" w:rsidRPr="009E2264" w:rsidRDefault="00595B7A" w:rsidP="00595B7A">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 xml:space="preserve">generated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681B3050" w14:textId="77777777" w:rsidR="00595B7A" w:rsidRPr="009E2264" w:rsidRDefault="00595B7A" w:rsidP="00595B7A">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 xml:space="preserve">through </w:t>
      </w:r>
      <w:r w:rsidRPr="009E2264">
        <w:rPr>
          <w:rStyle w:val="Emphasis"/>
          <w:highlight w:val="cyan"/>
        </w:rPr>
        <w:t>econ</w:t>
      </w:r>
      <w:r w:rsidRPr="009E2264">
        <w:rPr>
          <w:rStyle w:val="StyleUnderline"/>
        </w:rPr>
        <w:t xml:space="preserve">omic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76195450" w14:textId="77777777" w:rsidR="00595B7A" w:rsidRPr="009E2264" w:rsidRDefault="00595B7A" w:rsidP="00595B7A">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9E2264">
        <w:rPr>
          <w:rStyle w:val="StyleUnderline"/>
          <w:highlight w:val="cyan"/>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44C46671" w14:textId="77777777" w:rsidR="00595B7A" w:rsidRPr="009E2264" w:rsidRDefault="00595B7A" w:rsidP="00595B7A">
      <w:pPr>
        <w:rPr>
          <w:sz w:val="16"/>
        </w:rPr>
      </w:pPr>
      <w:r w:rsidRPr="009E2264">
        <w:rPr>
          <w:sz w:val="16"/>
        </w:rPr>
        <w:t>Orders can die of murder, exhaustion or suicide. Today, it’s difficult to rule any of those grim finales out.</w:t>
      </w:r>
    </w:p>
    <w:p w14:paraId="3D9ACDC0" w14:textId="77777777" w:rsidR="00595B7A" w:rsidRPr="009E2264" w:rsidRDefault="00595B7A" w:rsidP="00595B7A">
      <w:pPr>
        <w:rPr>
          <w:sz w:val="16"/>
        </w:rPr>
      </w:pPr>
      <w:r w:rsidRPr="009E2264">
        <w:rPr>
          <w:sz w:val="16"/>
        </w:rPr>
        <w:t>How America Took the Lead</w:t>
      </w:r>
    </w:p>
    <w:p w14:paraId="76D40A46" w14:textId="77777777" w:rsidR="00595B7A" w:rsidRPr="009E2264" w:rsidRDefault="00595B7A" w:rsidP="00595B7A">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F9B233B" w14:textId="77777777" w:rsidR="00595B7A" w:rsidRPr="009E2264" w:rsidRDefault="00595B7A" w:rsidP="00595B7A">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 xml:space="preserve">to address </w:t>
      </w:r>
      <w:r w:rsidRPr="009E2264">
        <w:rPr>
          <w:rStyle w:val="Emphasis"/>
          <w:highlight w:val="cyan"/>
        </w:rPr>
        <w:t>common problems</w:t>
      </w:r>
      <w:r w:rsidRPr="009E2264">
        <w:rPr>
          <w:sz w:val="16"/>
        </w:rPr>
        <w:t>.</w:t>
      </w:r>
    </w:p>
    <w:p w14:paraId="3DA35564" w14:textId="77777777" w:rsidR="00595B7A" w:rsidRPr="009E2264" w:rsidRDefault="00595B7A" w:rsidP="00595B7A">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3E0FB7B1" w14:textId="77777777" w:rsidR="00595B7A" w:rsidRPr="009E2264" w:rsidRDefault="00595B7A" w:rsidP="00595B7A">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7C06DD62" w14:textId="77777777" w:rsidR="00595B7A" w:rsidRPr="009E2264" w:rsidRDefault="00595B7A" w:rsidP="00595B7A">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2E6801DF" w14:textId="77777777" w:rsidR="00595B7A" w:rsidRPr="009E2264" w:rsidRDefault="00595B7A" w:rsidP="00595B7A">
      <w:pPr>
        <w:rPr>
          <w:sz w:val="16"/>
        </w:rPr>
      </w:pPr>
      <w:r w:rsidRPr="009E2264">
        <w:rPr>
          <w:sz w:val="16"/>
        </w:rPr>
        <w:t>The US presided over a global golden age. Yet the stresses on America’s order have become impossible to ignore.</w:t>
      </w:r>
    </w:p>
    <w:p w14:paraId="671C98DB" w14:textId="77777777" w:rsidR="00595B7A" w:rsidRPr="009E2264" w:rsidRDefault="00595B7A" w:rsidP="00595B7A">
      <w:pPr>
        <w:rPr>
          <w:sz w:val="16"/>
        </w:rPr>
      </w:pPr>
      <w:r w:rsidRPr="009E2264">
        <w:rPr>
          <w:rStyle w:val="Emphasis"/>
          <w:highlight w:val="cyan"/>
        </w:rPr>
        <w:t>Revisionist</w:t>
      </w:r>
      <w:r w:rsidRPr="009E2264">
        <w:rPr>
          <w:rStyle w:val="StyleUnderline"/>
        </w:rPr>
        <w:t xml:space="preserve"> power</w:t>
      </w:r>
      <w:r w:rsidRPr="009E2264">
        <w:rPr>
          <w:rStyle w:val="Emphasis"/>
          <w:highlight w:val="cyan"/>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9E2264">
        <w:rPr>
          <w:rStyle w:val="StyleUnderline"/>
          <w:highlight w:val="cyan"/>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4F210963" w14:textId="77777777" w:rsidR="00595B7A" w:rsidRPr="009E2264" w:rsidRDefault="00595B7A" w:rsidP="00595B7A">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4171F029" w14:textId="77777777" w:rsidR="00595B7A" w:rsidRPr="009E2264" w:rsidRDefault="00595B7A" w:rsidP="00595B7A">
      <w:pPr>
        <w:rPr>
          <w:sz w:val="16"/>
        </w:rPr>
      </w:pPr>
      <w:r w:rsidRPr="009E2264">
        <w:rPr>
          <w:sz w:val="16"/>
        </w:rPr>
        <w:t>Losing a War</w:t>
      </w:r>
    </w:p>
    <w:p w14:paraId="4B171C87" w14:textId="77777777" w:rsidR="00595B7A" w:rsidRPr="009E2264" w:rsidRDefault="00595B7A" w:rsidP="00595B7A">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0AE3365" w14:textId="77777777" w:rsidR="00595B7A" w:rsidRPr="009E2264" w:rsidRDefault="00595B7A" w:rsidP="00595B7A">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5F6870D" w14:textId="77777777" w:rsidR="00595B7A" w:rsidRPr="003C436F" w:rsidRDefault="00595B7A" w:rsidP="00595B7A">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of </w:t>
      </w:r>
      <w:r w:rsidRPr="009E2264">
        <w:rPr>
          <w:rStyle w:val="StyleUnderline"/>
          <w:highlight w:val="cyan"/>
        </w:rPr>
        <w:t xml:space="preserve">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1DA7E401" w14:textId="77777777" w:rsidR="00595B7A" w:rsidRPr="003C436F" w:rsidRDefault="00595B7A" w:rsidP="00595B7A">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CE2AB84" w14:textId="77777777" w:rsidR="00595B7A" w:rsidRPr="003C436F" w:rsidRDefault="00595B7A" w:rsidP="00595B7A">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EDAC6CA" w14:textId="77777777" w:rsidR="00595B7A" w:rsidRPr="003C436F" w:rsidRDefault="00595B7A" w:rsidP="00595B7A">
      <w:pPr>
        <w:rPr>
          <w:sz w:val="16"/>
        </w:rPr>
      </w:pPr>
      <w:r w:rsidRPr="003C436F">
        <w:rPr>
          <w:sz w:val="16"/>
        </w:rPr>
        <w:t xml:space="preserve">A </w:t>
      </w:r>
      <w:r w:rsidRPr="003C436F">
        <w:rPr>
          <w:rStyle w:val="StyleUnderline"/>
        </w:rPr>
        <w:t xml:space="preserve">US-China war would cause cascading economic carnage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1A08F313" w14:textId="77777777" w:rsidR="00595B7A" w:rsidRPr="003C436F" w:rsidRDefault="00595B7A" w:rsidP="00595B7A">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461E283" w14:textId="77777777" w:rsidR="00595B7A" w:rsidRPr="003C436F" w:rsidRDefault="00595B7A" w:rsidP="00595B7A">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A3BA7CA" w14:textId="77777777" w:rsidR="00595B7A" w:rsidRPr="003C436F" w:rsidRDefault="00595B7A" w:rsidP="00595B7A">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DA0AEF2" w14:textId="77777777" w:rsidR="00595B7A" w:rsidRPr="003C436F" w:rsidRDefault="00595B7A" w:rsidP="00595B7A">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18646D75" w14:textId="77777777" w:rsidR="00595B7A" w:rsidRPr="003C436F" w:rsidRDefault="00595B7A" w:rsidP="00595B7A">
      <w:pPr>
        <w:rPr>
          <w:sz w:val="16"/>
        </w:rPr>
      </w:pPr>
      <w:r w:rsidRPr="003C436F">
        <w:rPr>
          <w:sz w:val="16"/>
        </w:rPr>
        <w:t>No one, not even Xi Jinping, knows exactly how capable China’s untested military is. But as the Pacific military balance changes, the dangers of an order-breaking catastrophe mount.</w:t>
      </w:r>
    </w:p>
    <w:p w14:paraId="5FC7D893" w14:textId="77777777" w:rsidR="00595B7A" w:rsidRPr="003C436F" w:rsidRDefault="00595B7A" w:rsidP="00595B7A">
      <w:pPr>
        <w:rPr>
          <w:sz w:val="16"/>
        </w:rPr>
      </w:pPr>
      <w:r w:rsidRPr="003C436F">
        <w:rPr>
          <w:sz w:val="16"/>
        </w:rPr>
        <w:t>An Economic Collapse</w:t>
      </w:r>
    </w:p>
    <w:p w14:paraId="10CC6CA7" w14:textId="77777777" w:rsidR="00595B7A" w:rsidRPr="003C436F" w:rsidRDefault="00595B7A" w:rsidP="00595B7A">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3C436F">
        <w:rPr>
          <w:rStyle w:val="Emphasis"/>
          <w:highlight w:val="cyan"/>
        </w:rPr>
        <w:t>econ</w:t>
      </w:r>
      <w:r w:rsidRPr="003C436F">
        <w:rPr>
          <w:rStyle w:val="StyleUnderline"/>
        </w:rPr>
        <w:t xml:space="preserve">omic </w:t>
      </w:r>
      <w:r w:rsidRPr="003C436F">
        <w:rPr>
          <w:rStyle w:val="StyleUnderline"/>
          <w:highlight w:val="cyan"/>
        </w:rPr>
        <w:t>arrangements</w:t>
      </w:r>
      <w:r w:rsidRPr="003C436F">
        <w:rPr>
          <w:rStyle w:val="StyleUnderline"/>
        </w:rPr>
        <w:t xml:space="preserve"> that make the system work</w:t>
      </w:r>
      <w:r w:rsidRPr="003C436F">
        <w:rPr>
          <w:sz w:val="16"/>
        </w:rPr>
        <w:t xml:space="preserve">. The British order crumbled when two world wars bankrupted the empire. The </w:t>
      </w:r>
      <w:r w:rsidRPr="003C436F">
        <w:rPr>
          <w:rStyle w:val="StyleUnderline"/>
          <w:highlight w:val="cyan"/>
        </w:rPr>
        <w:t>American order</w:t>
      </w:r>
      <w:r w:rsidRPr="003C436F">
        <w:rPr>
          <w:rStyle w:val="StyleUnderline"/>
        </w:rPr>
        <w:t xml:space="preserve"> has long </w:t>
      </w:r>
      <w:r w:rsidRPr="003C436F">
        <w:rPr>
          <w:rStyle w:val="Emphasis"/>
          <w:highlight w:val="cyan"/>
        </w:rPr>
        <w:t>rest</w:t>
      </w:r>
      <w:r w:rsidRPr="003C436F">
        <w:rPr>
          <w:rStyle w:val="StyleUnderline"/>
        </w:rPr>
        <w:t xml:space="preserve">ed </w:t>
      </w:r>
      <w:r w:rsidRPr="003C436F">
        <w:rPr>
          <w:rStyle w:val="StyleUnderline"/>
          <w:highlight w:val="cyan"/>
        </w:rPr>
        <w:t>on</w:t>
      </w:r>
      <w:r w:rsidRPr="003C436F">
        <w:rPr>
          <w:rStyle w:val="StyleUnderline"/>
        </w:rPr>
        <w:t xml:space="preserve"> two </w:t>
      </w:r>
      <w:r w:rsidRPr="003C436F">
        <w:rPr>
          <w:rStyle w:val="Emphasis"/>
          <w:highlight w:val="cyan"/>
        </w:rPr>
        <w:t>econ</w:t>
      </w:r>
      <w:r w:rsidRPr="003C436F">
        <w:rPr>
          <w:rStyle w:val="StyleUnderline"/>
        </w:rPr>
        <w:t>omic pillars</w:t>
      </w:r>
      <w:r w:rsidRPr="003C436F">
        <w:rPr>
          <w:sz w:val="16"/>
        </w:rPr>
        <w:t>.</w:t>
      </w:r>
    </w:p>
    <w:p w14:paraId="0D70EFB4" w14:textId="77777777" w:rsidR="00595B7A" w:rsidRDefault="00595B7A" w:rsidP="00595B7A">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3C436F">
        <w:rPr>
          <w:rStyle w:val="StyleUnderline"/>
          <w:highlight w:val="cyan"/>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allies </w:t>
      </w:r>
      <w:r w:rsidRPr="003C436F">
        <w:rPr>
          <w:rStyle w:val="StyleUnderline"/>
          <w:highlight w:val="cyan"/>
        </w:rPr>
        <w:t>and give</w:t>
      </w:r>
      <w:r w:rsidRPr="003C436F">
        <w:rPr>
          <w:rStyle w:val="StyleUnderline"/>
        </w:rPr>
        <w:t xml:space="preserve"> them all </w:t>
      </w:r>
      <w:r w:rsidRPr="003C436F">
        <w:rPr>
          <w:rStyle w:val="StyleUnderline"/>
          <w:highlight w:val="cyan"/>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40A8863C" w14:textId="77777777" w:rsidR="00595B7A" w:rsidRDefault="00595B7A" w:rsidP="00595B7A">
      <w:pPr>
        <w:pStyle w:val="Heading3"/>
      </w:pPr>
      <w:r>
        <w:t>T---1NC</w:t>
      </w:r>
    </w:p>
    <w:p w14:paraId="1C328E55" w14:textId="77777777" w:rsidR="00595B7A" w:rsidRPr="00936EA6" w:rsidRDefault="00595B7A" w:rsidP="00595B7A">
      <w:pPr>
        <w:rPr>
          <w:rStyle w:val="Style13ptBold"/>
        </w:rPr>
      </w:pPr>
      <w:r w:rsidRPr="00936EA6">
        <w:rPr>
          <w:rStyle w:val="Style13ptBold"/>
          <w:u w:val="single"/>
        </w:rPr>
        <w:t>T-</w:t>
      </w:r>
      <w:r>
        <w:rPr>
          <w:rStyle w:val="Style13ptBold"/>
          <w:u w:val="single"/>
        </w:rPr>
        <w:t>Pre-Existence</w:t>
      </w:r>
      <w:r>
        <w:rPr>
          <w:rStyle w:val="Style13ptBold"/>
        </w:rPr>
        <w:t>:</w:t>
      </w:r>
    </w:p>
    <w:p w14:paraId="5A8B00E2" w14:textId="77777777" w:rsidR="00595B7A" w:rsidRPr="00EF057E" w:rsidRDefault="00595B7A" w:rsidP="00595B7A">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21ADCC2C" w14:textId="77777777" w:rsidR="00595B7A" w:rsidRPr="00E4170B" w:rsidRDefault="00595B7A" w:rsidP="00595B7A">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237E874F" w14:textId="77777777" w:rsidR="00595B7A" w:rsidRPr="00E60304" w:rsidRDefault="00595B7A" w:rsidP="00595B7A">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48199493" w14:textId="77777777" w:rsidR="00595B7A" w:rsidRPr="0052136C" w:rsidRDefault="00595B7A" w:rsidP="00595B7A">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1865B20F" w14:textId="77777777" w:rsidR="00595B7A" w:rsidRPr="00E60304" w:rsidRDefault="00595B7A" w:rsidP="00595B7A">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106C9715" w14:textId="77777777" w:rsidR="00595B7A" w:rsidRDefault="00595B7A" w:rsidP="00595B7A">
      <w:pPr>
        <w:pStyle w:val="Heading3"/>
      </w:pPr>
      <w:r>
        <w:t>CP---1NC</w:t>
      </w:r>
    </w:p>
    <w:p w14:paraId="30ECCBDC" w14:textId="77777777" w:rsidR="00595B7A" w:rsidRPr="00D421CA" w:rsidRDefault="00595B7A" w:rsidP="00595B7A">
      <w:pPr>
        <w:rPr>
          <w:rStyle w:val="Style13ptBold"/>
        </w:rPr>
      </w:pPr>
      <w:r w:rsidRPr="00D421CA">
        <w:rPr>
          <w:rStyle w:val="Style13ptBold"/>
          <w:u w:val="single"/>
        </w:rPr>
        <w:t>Agency PIC</w:t>
      </w:r>
      <w:r>
        <w:rPr>
          <w:rStyle w:val="Style13ptBold"/>
        </w:rPr>
        <w:t>:</w:t>
      </w:r>
    </w:p>
    <w:p w14:paraId="0755787D" w14:textId="77777777" w:rsidR="00595B7A" w:rsidRDefault="00595B7A" w:rsidP="00595B7A">
      <w:pPr>
        <w:pStyle w:val="Heading4"/>
      </w:pPr>
      <w:r w:rsidRPr="00313E14">
        <w:t>The United States federal government should</w:t>
      </w:r>
      <w:r>
        <w:t>:</w:t>
      </w:r>
    </w:p>
    <w:p w14:paraId="74FC0469" w14:textId="77777777" w:rsidR="00595B7A" w:rsidRDefault="00595B7A" w:rsidP="00595B7A">
      <w:pPr>
        <w:pStyle w:val="Heading4"/>
      </w:pPr>
      <w:r>
        <w:t>1. Affirm</w:t>
      </w:r>
      <w:r w:rsidRPr="006956FA">
        <w:t xml:space="preserve"> that the “confidential, policydetermining, policy-making or policy-advocating” terminology</w:t>
      </w:r>
      <w:r>
        <w:t xml:space="preserve"> </w:t>
      </w:r>
      <w:r w:rsidRPr="00313E14">
        <w:t>in the 2004 5 U.S. Code § 7103</w:t>
      </w:r>
      <w:r>
        <w:t xml:space="preserve"> is </w:t>
      </w:r>
      <w:r w:rsidRPr="006956FA">
        <w:t xml:space="preserve">applied exclusively to political appointees </w:t>
      </w:r>
      <w:r>
        <w:t>and workers employed by the Environmental Protection Agency or Department of Energy.</w:t>
      </w:r>
    </w:p>
    <w:p w14:paraId="03422869" w14:textId="77777777" w:rsidR="00595B7A" w:rsidRDefault="00595B7A" w:rsidP="00595B7A">
      <w:pPr>
        <w:pStyle w:val="Heading4"/>
      </w:pPr>
      <w:bookmarkStart w:id="2" w:name="_Hlk194322284"/>
      <w:r>
        <w:t xml:space="preserve">2. Deploy </w:t>
      </w:r>
      <w:r w:rsidRPr="00332337">
        <w:t>solar shade</w:t>
      </w:r>
      <w:r w:rsidRPr="00B97823">
        <w:t xml:space="preserve"> </w:t>
      </w:r>
      <w:r>
        <w:t>satellites to the</w:t>
      </w:r>
      <w:r w:rsidRPr="00B97823">
        <w:t xml:space="preserve"> </w:t>
      </w:r>
      <w:r w:rsidRPr="00265870">
        <w:t>Lagrange 1</w:t>
      </w:r>
      <w:r w:rsidRPr="00B97823">
        <w:t xml:space="preserve"> </w:t>
      </w:r>
      <w:r>
        <w:t>point in Earth’s orbit.</w:t>
      </w:r>
    </w:p>
    <w:bookmarkEnd w:id="2"/>
    <w:p w14:paraId="1C14E5CA" w14:textId="77777777" w:rsidR="00595B7A" w:rsidRPr="006956FA" w:rsidRDefault="00595B7A" w:rsidP="00595B7A">
      <w:pPr>
        <w:pStyle w:val="Heading4"/>
      </w:pPr>
      <w:r>
        <w:t xml:space="preserve">First plank </w:t>
      </w:r>
      <w:r>
        <w:rPr>
          <w:u w:val="single"/>
        </w:rPr>
        <w:t>competes</w:t>
      </w:r>
      <w:r>
        <w:t xml:space="preserve"> and avoids DAs to </w:t>
      </w:r>
      <w:r w:rsidRPr="006956FA">
        <w:rPr>
          <w:u w:val="single"/>
        </w:rPr>
        <w:t>climate</w:t>
      </w:r>
      <w:r>
        <w:t xml:space="preserve"> regs---the plan mandates bargaining rights for </w:t>
      </w:r>
      <w:r w:rsidRPr="00313E14">
        <w:rPr>
          <w:u w:val="single"/>
        </w:rPr>
        <w:t xml:space="preserve">all </w:t>
      </w:r>
      <w:r>
        <w:rPr>
          <w:u w:val="single"/>
        </w:rPr>
        <w:t xml:space="preserve">federal </w:t>
      </w:r>
      <w:r w:rsidRPr="00313E14">
        <w:rPr>
          <w:u w:val="single"/>
        </w:rPr>
        <w:t>workers</w:t>
      </w:r>
      <w:r>
        <w:t>, which includes the EPA.</w:t>
      </w:r>
    </w:p>
    <w:p w14:paraId="68C03F37" w14:textId="77777777" w:rsidR="00595B7A" w:rsidRPr="00E518DA" w:rsidRDefault="00595B7A" w:rsidP="00595B7A">
      <w:r w:rsidRPr="00E518DA">
        <w:rPr>
          <w:rStyle w:val="Style13ptBold"/>
        </w:rPr>
        <w:t>U.S. Code 4</w:t>
      </w:r>
      <w:r w:rsidRPr="00E518DA">
        <w:t xml:space="preserve"> [</w:t>
      </w:r>
      <w:r>
        <w:t>United States Congress</w:t>
      </w:r>
      <w:r w:rsidRPr="00E518DA">
        <w:t xml:space="preserve">, </w:t>
      </w:r>
      <w:r>
        <w:t>2004</w:t>
      </w:r>
      <w:r w:rsidRPr="00E518DA">
        <w:t xml:space="preserve">, 5 U.S. Code § 7103, Legal Information Institute, </w:t>
      </w:r>
      <w:r>
        <w:t xml:space="preserve">Cornell University, </w:t>
      </w:r>
      <w:r w:rsidRPr="00E518DA">
        <w:t>https://www.law.cornell.edu/uscode/text/5/7103, njn]</w:t>
      </w:r>
    </w:p>
    <w:p w14:paraId="324600BD" w14:textId="77777777" w:rsidR="00595B7A" w:rsidRPr="00313E14" w:rsidRDefault="00595B7A" w:rsidP="00595B7A">
      <w:pPr>
        <w:rPr>
          <w:sz w:val="16"/>
        </w:rPr>
      </w:pPr>
      <w:r w:rsidRPr="00313E14">
        <w:rPr>
          <w:sz w:val="16"/>
        </w:rPr>
        <w:t>(a)For the purpose of this chapter—</w:t>
      </w:r>
    </w:p>
    <w:p w14:paraId="429731BF" w14:textId="77777777" w:rsidR="00595B7A" w:rsidRPr="00313E14" w:rsidRDefault="00595B7A" w:rsidP="00595B7A">
      <w:pPr>
        <w:rPr>
          <w:sz w:val="16"/>
        </w:rPr>
      </w:pPr>
      <w:r w:rsidRPr="00313E14">
        <w:rPr>
          <w:sz w:val="16"/>
        </w:rPr>
        <w:t>(1)“person” means an individual, labor organization, or agency;</w:t>
      </w:r>
    </w:p>
    <w:p w14:paraId="3D5C331F" w14:textId="77777777" w:rsidR="00595B7A" w:rsidRPr="00313E14" w:rsidRDefault="00595B7A" w:rsidP="00595B7A">
      <w:pPr>
        <w:rPr>
          <w:sz w:val="16"/>
        </w:rPr>
      </w:pPr>
      <w:r w:rsidRPr="00313E14">
        <w:rPr>
          <w:sz w:val="16"/>
        </w:rPr>
        <w:t>(2)“employee” means an individual—</w:t>
      </w:r>
    </w:p>
    <w:p w14:paraId="1521F1B9" w14:textId="77777777" w:rsidR="00595B7A" w:rsidRPr="00313E14" w:rsidRDefault="00595B7A" w:rsidP="00595B7A">
      <w:pPr>
        <w:rPr>
          <w:sz w:val="16"/>
        </w:rPr>
      </w:pPr>
      <w:r w:rsidRPr="00313E14">
        <w:rPr>
          <w:sz w:val="16"/>
        </w:rPr>
        <w:t>(A)employed in an agency; or</w:t>
      </w:r>
    </w:p>
    <w:p w14:paraId="5243084B" w14:textId="77777777" w:rsidR="00595B7A" w:rsidRPr="00313E14" w:rsidRDefault="00595B7A" w:rsidP="00595B7A">
      <w:pPr>
        <w:rPr>
          <w:sz w:val="16"/>
        </w:rPr>
      </w:pPr>
      <w:r w:rsidRPr="00313E14">
        <w:rPr>
          <w:sz w:val="16"/>
        </w:rPr>
        <w:t>(B)whose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70A20706" w14:textId="77777777" w:rsidR="00595B7A" w:rsidRPr="00313E14" w:rsidRDefault="00595B7A" w:rsidP="00595B7A">
      <w:pPr>
        <w:rPr>
          <w:sz w:val="16"/>
        </w:rPr>
      </w:pPr>
      <w:r w:rsidRPr="00313E14">
        <w:rPr>
          <w:sz w:val="16"/>
        </w:rPr>
        <w:t>but does not include—</w:t>
      </w:r>
    </w:p>
    <w:p w14:paraId="12F472F5" w14:textId="77777777" w:rsidR="00595B7A" w:rsidRPr="00313E14" w:rsidRDefault="00595B7A" w:rsidP="00595B7A">
      <w:pPr>
        <w:rPr>
          <w:sz w:val="16"/>
        </w:rPr>
      </w:pPr>
      <w:r w:rsidRPr="00313E14">
        <w:rPr>
          <w:sz w:val="16"/>
        </w:rPr>
        <w:t>(i)an alien or noncitizen of the United States who occupies a position outside the United States;</w:t>
      </w:r>
    </w:p>
    <w:p w14:paraId="46EAEB8F" w14:textId="77777777" w:rsidR="00595B7A" w:rsidRPr="00313E14" w:rsidRDefault="00595B7A" w:rsidP="00595B7A">
      <w:pPr>
        <w:rPr>
          <w:sz w:val="16"/>
        </w:rPr>
      </w:pPr>
      <w:r w:rsidRPr="00313E14">
        <w:rPr>
          <w:sz w:val="16"/>
        </w:rPr>
        <w:t>(ii)a member of the uniformed services;</w:t>
      </w:r>
    </w:p>
    <w:p w14:paraId="3D5B9C86" w14:textId="77777777" w:rsidR="00595B7A" w:rsidRPr="00313E14" w:rsidRDefault="00595B7A" w:rsidP="00595B7A">
      <w:pPr>
        <w:rPr>
          <w:sz w:val="16"/>
        </w:rPr>
      </w:pPr>
      <w:r w:rsidRPr="00313E14">
        <w:rPr>
          <w:sz w:val="16"/>
        </w:rPr>
        <w:t>(iii)a supervisor or a management official;</w:t>
      </w:r>
    </w:p>
    <w:p w14:paraId="7E9096C5" w14:textId="77777777" w:rsidR="00595B7A" w:rsidRPr="00313E14" w:rsidRDefault="00595B7A" w:rsidP="00595B7A">
      <w:pPr>
        <w:rPr>
          <w:sz w:val="16"/>
        </w:rPr>
      </w:pPr>
      <w:r w:rsidRPr="00313E14">
        <w:rPr>
          <w:sz w:val="16"/>
        </w:rPr>
        <w:t>(iv)an officer or employee in the Foreign Service of the United States employed in the Department of State, the International Communication Agency, the Agency for International Development, the Department of Agriculture, or the Department of Commerce; or</w:t>
      </w:r>
    </w:p>
    <w:p w14:paraId="0BF4F875" w14:textId="77777777" w:rsidR="00595B7A" w:rsidRPr="00313E14" w:rsidRDefault="00595B7A" w:rsidP="00595B7A">
      <w:pPr>
        <w:rPr>
          <w:sz w:val="16"/>
        </w:rPr>
      </w:pPr>
      <w:r w:rsidRPr="00313E14">
        <w:rPr>
          <w:sz w:val="16"/>
        </w:rPr>
        <w:t>(v)any person who participates in a strike in violation of section 7311 of this title;</w:t>
      </w:r>
    </w:p>
    <w:p w14:paraId="4FEC61C4" w14:textId="77777777" w:rsidR="00595B7A" w:rsidRPr="00E518DA" w:rsidRDefault="00595B7A" w:rsidP="00595B7A">
      <w:pPr>
        <w:rPr>
          <w:sz w:val="16"/>
        </w:rPr>
      </w:pPr>
      <w:r w:rsidRPr="00E518DA">
        <w:rPr>
          <w:sz w:val="16"/>
        </w:rPr>
        <w:t>(3)</w:t>
      </w:r>
      <w:r w:rsidRPr="00313E14">
        <w:rPr>
          <w:rStyle w:val="StyleUnderline"/>
          <w:highlight w:val="cyan"/>
        </w:rPr>
        <w:t>“</w:t>
      </w:r>
      <w:r w:rsidRPr="00313E14">
        <w:rPr>
          <w:rStyle w:val="Emphasis"/>
          <w:highlight w:val="cyan"/>
        </w:rPr>
        <w:t>agency</w:t>
      </w:r>
      <w:r w:rsidRPr="00313E14">
        <w:rPr>
          <w:rStyle w:val="StyleUnderline"/>
          <w:highlight w:val="cyan"/>
        </w:rPr>
        <w:t xml:space="preserve">” means an </w:t>
      </w:r>
      <w:r w:rsidRPr="00313E14">
        <w:rPr>
          <w:rStyle w:val="Emphasis"/>
          <w:highlight w:val="cyan"/>
        </w:rPr>
        <w:t>Executive agency</w:t>
      </w:r>
      <w:r w:rsidRPr="00E518DA">
        <w:rPr>
          <w:sz w:val="16"/>
        </w:rPr>
        <w:t xml:space="preserve"> (including a nonappropriated fund instrumentality described in section 2105(c) of this title and the Veterans’ Canteen Service, Department of Veterans Affairs), the Library of Congress, the Government Publishing Office, and the Smithsonian Institution [1] </w:t>
      </w:r>
      <w:r w:rsidRPr="00313E14">
        <w:rPr>
          <w:rStyle w:val="StyleUnderline"/>
          <w:highlight w:val="cyan"/>
        </w:rPr>
        <w:t>but</w:t>
      </w:r>
      <w:r w:rsidRPr="00E518DA">
        <w:rPr>
          <w:rStyle w:val="StyleUnderline"/>
        </w:rPr>
        <w:t xml:space="preserve"> does </w:t>
      </w:r>
      <w:r w:rsidRPr="00313E14">
        <w:rPr>
          <w:rStyle w:val="Emphasis"/>
          <w:highlight w:val="cyan"/>
        </w:rPr>
        <w:t>not</w:t>
      </w:r>
      <w:r w:rsidRPr="00E518DA">
        <w:rPr>
          <w:rStyle w:val="Emphasis"/>
        </w:rPr>
        <w:t xml:space="preserve"> include</w:t>
      </w:r>
      <w:r w:rsidRPr="00E518DA">
        <w:rPr>
          <w:sz w:val="16"/>
        </w:rPr>
        <w:t>—</w:t>
      </w:r>
    </w:p>
    <w:p w14:paraId="3A6F7E0F" w14:textId="77777777" w:rsidR="00595B7A" w:rsidRPr="00E518DA" w:rsidRDefault="00595B7A" w:rsidP="00595B7A">
      <w:pPr>
        <w:rPr>
          <w:sz w:val="16"/>
        </w:rPr>
      </w:pPr>
      <w:r w:rsidRPr="00E518DA">
        <w:rPr>
          <w:sz w:val="16"/>
        </w:rPr>
        <w:t>(A)</w:t>
      </w:r>
      <w:r w:rsidRPr="00313E14">
        <w:rPr>
          <w:rStyle w:val="StyleUnderline"/>
          <w:highlight w:val="cyan"/>
        </w:rPr>
        <w:t xml:space="preserve">the </w:t>
      </w:r>
      <w:r w:rsidRPr="00313E14">
        <w:rPr>
          <w:rStyle w:val="Emphasis"/>
          <w:highlight w:val="cyan"/>
        </w:rPr>
        <w:t>G</w:t>
      </w:r>
      <w:r w:rsidRPr="00E518DA">
        <w:rPr>
          <w:sz w:val="16"/>
        </w:rPr>
        <w:t xml:space="preserve">overnment </w:t>
      </w:r>
      <w:r w:rsidRPr="00313E14">
        <w:rPr>
          <w:rStyle w:val="Emphasis"/>
          <w:highlight w:val="cyan"/>
        </w:rPr>
        <w:t>A</w:t>
      </w:r>
      <w:r w:rsidRPr="00E518DA">
        <w:rPr>
          <w:sz w:val="16"/>
        </w:rPr>
        <w:t xml:space="preserve">ccountability </w:t>
      </w:r>
      <w:r w:rsidRPr="00313E14">
        <w:rPr>
          <w:rStyle w:val="Emphasis"/>
          <w:highlight w:val="cyan"/>
        </w:rPr>
        <w:t>O</w:t>
      </w:r>
      <w:r w:rsidRPr="00E518DA">
        <w:rPr>
          <w:sz w:val="16"/>
        </w:rPr>
        <w:t>ffice;</w:t>
      </w:r>
    </w:p>
    <w:p w14:paraId="6243E7D4" w14:textId="77777777" w:rsidR="00595B7A" w:rsidRPr="00E518DA" w:rsidRDefault="00595B7A" w:rsidP="00595B7A">
      <w:pPr>
        <w:rPr>
          <w:sz w:val="16"/>
        </w:rPr>
      </w:pPr>
      <w:r w:rsidRPr="00E518DA">
        <w:rPr>
          <w:sz w:val="16"/>
        </w:rPr>
        <w:t xml:space="preserve">(B)the </w:t>
      </w:r>
      <w:r w:rsidRPr="00313E14">
        <w:rPr>
          <w:rStyle w:val="Emphasis"/>
          <w:highlight w:val="cyan"/>
        </w:rPr>
        <w:t>F</w:t>
      </w:r>
      <w:r w:rsidRPr="00E518DA">
        <w:rPr>
          <w:sz w:val="16"/>
        </w:rPr>
        <w:t xml:space="preserve">ederal </w:t>
      </w:r>
      <w:r w:rsidRPr="00313E14">
        <w:rPr>
          <w:rStyle w:val="Emphasis"/>
          <w:highlight w:val="cyan"/>
        </w:rPr>
        <w:t>B</w:t>
      </w:r>
      <w:r w:rsidRPr="00E518DA">
        <w:rPr>
          <w:sz w:val="16"/>
        </w:rPr>
        <w:t xml:space="preserve">ureau of </w:t>
      </w:r>
      <w:r w:rsidRPr="00313E14">
        <w:rPr>
          <w:rStyle w:val="Emphasis"/>
          <w:highlight w:val="cyan"/>
        </w:rPr>
        <w:t>I</w:t>
      </w:r>
      <w:r w:rsidRPr="00E518DA">
        <w:rPr>
          <w:sz w:val="16"/>
        </w:rPr>
        <w:t>nvestigation;</w:t>
      </w:r>
    </w:p>
    <w:p w14:paraId="62219CCF" w14:textId="77777777" w:rsidR="00595B7A" w:rsidRPr="00E518DA" w:rsidRDefault="00595B7A" w:rsidP="00595B7A">
      <w:pPr>
        <w:rPr>
          <w:sz w:val="16"/>
        </w:rPr>
      </w:pPr>
      <w:r w:rsidRPr="00E518DA">
        <w:rPr>
          <w:sz w:val="16"/>
        </w:rPr>
        <w:t>(C)</w:t>
      </w:r>
      <w:r w:rsidRPr="00313E14">
        <w:rPr>
          <w:rStyle w:val="StyleUnderline"/>
        </w:rPr>
        <w:t xml:space="preserve">the </w:t>
      </w:r>
      <w:r w:rsidRPr="00313E14">
        <w:rPr>
          <w:rStyle w:val="Emphasis"/>
          <w:highlight w:val="cyan"/>
        </w:rPr>
        <w:t>C</w:t>
      </w:r>
      <w:r w:rsidRPr="00E518DA">
        <w:rPr>
          <w:sz w:val="16"/>
        </w:rPr>
        <w:t xml:space="preserve">entral </w:t>
      </w:r>
      <w:r w:rsidRPr="00313E14">
        <w:rPr>
          <w:rStyle w:val="Emphasis"/>
          <w:highlight w:val="cyan"/>
        </w:rPr>
        <w:t>I</w:t>
      </w:r>
      <w:r w:rsidRPr="00E518DA">
        <w:rPr>
          <w:sz w:val="16"/>
        </w:rPr>
        <w:t xml:space="preserve">ntelligence </w:t>
      </w:r>
      <w:r w:rsidRPr="00313E14">
        <w:rPr>
          <w:rStyle w:val="Emphasis"/>
          <w:highlight w:val="cyan"/>
        </w:rPr>
        <w:t>A</w:t>
      </w:r>
      <w:r w:rsidRPr="00E518DA">
        <w:rPr>
          <w:sz w:val="16"/>
        </w:rPr>
        <w:t>gency;</w:t>
      </w:r>
    </w:p>
    <w:p w14:paraId="3E89A783" w14:textId="77777777" w:rsidR="00595B7A" w:rsidRPr="00E518DA" w:rsidRDefault="00595B7A" w:rsidP="00595B7A">
      <w:pPr>
        <w:rPr>
          <w:sz w:val="16"/>
        </w:rPr>
      </w:pPr>
      <w:r w:rsidRPr="00E518DA">
        <w:rPr>
          <w:sz w:val="16"/>
        </w:rPr>
        <w:t>(D)</w:t>
      </w:r>
      <w:r w:rsidRPr="00313E14">
        <w:rPr>
          <w:rStyle w:val="StyleUnderline"/>
        </w:rPr>
        <w:t xml:space="preserve">the </w:t>
      </w:r>
      <w:r w:rsidRPr="00313E14">
        <w:rPr>
          <w:rStyle w:val="Emphasis"/>
          <w:highlight w:val="cyan"/>
        </w:rPr>
        <w:t>N</w:t>
      </w:r>
      <w:r w:rsidRPr="00E518DA">
        <w:rPr>
          <w:sz w:val="16"/>
        </w:rPr>
        <w:t xml:space="preserve">ational </w:t>
      </w:r>
      <w:r w:rsidRPr="00313E14">
        <w:rPr>
          <w:rStyle w:val="Emphasis"/>
          <w:highlight w:val="cyan"/>
        </w:rPr>
        <w:t>S</w:t>
      </w:r>
      <w:r w:rsidRPr="00E518DA">
        <w:rPr>
          <w:sz w:val="16"/>
        </w:rPr>
        <w:t xml:space="preserve">ecurity </w:t>
      </w:r>
      <w:r w:rsidRPr="00313E14">
        <w:rPr>
          <w:rStyle w:val="Emphasis"/>
          <w:highlight w:val="cyan"/>
        </w:rPr>
        <w:t>A</w:t>
      </w:r>
      <w:r w:rsidRPr="00E518DA">
        <w:rPr>
          <w:sz w:val="16"/>
        </w:rPr>
        <w:t>gency;</w:t>
      </w:r>
    </w:p>
    <w:p w14:paraId="41EC1F29" w14:textId="77777777" w:rsidR="00595B7A" w:rsidRPr="00E518DA" w:rsidRDefault="00595B7A" w:rsidP="00595B7A">
      <w:pPr>
        <w:rPr>
          <w:sz w:val="16"/>
        </w:rPr>
      </w:pPr>
      <w:r w:rsidRPr="00E518DA">
        <w:rPr>
          <w:sz w:val="16"/>
        </w:rPr>
        <w:t>(E)</w:t>
      </w:r>
      <w:r w:rsidRPr="00313E14">
        <w:rPr>
          <w:rStyle w:val="StyleUnderline"/>
        </w:rPr>
        <w:t xml:space="preserve">the </w:t>
      </w:r>
      <w:r w:rsidRPr="00313E14">
        <w:rPr>
          <w:rStyle w:val="Emphasis"/>
          <w:highlight w:val="cyan"/>
        </w:rPr>
        <w:t>T</w:t>
      </w:r>
      <w:r w:rsidRPr="00E518DA">
        <w:rPr>
          <w:sz w:val="16"/>
        </w:rPr>
        <w:t xml:space="preserve">ennessee </w:t>
      </w:r>
      <w:r w:rsidRPr="00313E14">
        <w:rPr>
          <w:rStyle w:val="Emphasis"/>
          <w:highlight w:val="cyan"/>
        </w:rPr>
        <w:t>V</w:t>
      </w:r>
      <w:r w:rsidRPr="00E518DA">
        <w:rPr>
          <w:sz w:val="16"/>
        </w:rPr>
        <w:t xml:space="preserve">alley </w:t>
      </w:r>
      <w:r w:rsidRPr="00313E14">
        <w:rPr>
          <w:rStyle w:val="Emphasis"/>
          <w:highlight w:val="cyan"/>
        </w:rPr>
        <w:t>A</w:t>
      </w:r>
      <w:r w:rsidRPr="00E518DA">
        <w:rPr>
          <w:sz w:val="16"/>
        </w:rPr>
        <w:t>uthority;</w:t>
      </w:r>
    </w:p>
    <w:p w14:paraId="1A74482E" w14:textId="77777777" w:rsidR="00595B7A" w:rsidRPr="00E518DA" w:rsidRDefault="00595B7A" w:rsidP="00595B7A">
      <w:pPr>
        <w:rPr>
          <w:sz w:val="16"/>
        </w:rPr>
      </w:pPr>
      <w:r w:rsidRPr="00E518DA">
        <w:rPr>
          <w:sz w:val="16"/>
        </w:rPr>
        <w:t>(F)</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L</w:t>
      </w:r>
      <w:r w:rsidRPr="00E518DA">
        <w:rPr>
          <w:sz w:val="16"/>
        </w:rPr>
        <w:t xml:space="preserve">abor </w:t>
      </w:r>
      <w:r w:rsidRPr="00E518DA">
        <w:rPr>
          <w:rStyle w:val="Emphasis"/>
          <w:highlight w:val="cyan"/>
        </w:rPr>
        <w:t>R</w:t>
      </w:r>
      <w:r w:rsidRPr="00E518DA">
        <w:rPr>
          <w:sz w:val="16"/>
        </w:rPr>
        <w:t xml:space="preserve">elations </w:t>
      </w:r>
      <w:r w:rsidRPr="00E518DA">
        <w:rPr>
          <w:rStyle w:val="Emphasis"/>
          <w:highlight w:val="cyan"/>
        </w:rPr>
        <w:t>A</w:t>
      </w:r>
      <w:r w:rsidRPr="00E518DA">
        <w:rPr>
          <w:sz w:val="16"/>
        </w:rPr>
        <w:t>uthority;</w:t>
      </w:r>
    </w:p>
    <w:p w14:paraId="7A01CFD8" w14:textId="77777777" w:rsidR="00595B7A" w:rsidRPr="00E518DA" w:rsidRDefault="00595B7A" w:rsidP="00595B7A">
      <w:pPr>
        <w:rPr>
          <w:sz w:val="16"/>
        </w:rPr>
      </w:pPr>
      <w:r w:rsidRPr="00E518DA">
        <w:rPr>
          <w:sz w:val="16"/>
        </w:rPr>
        <w:t>(G)</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S</w:t>
      </w:r>
      <w:r w:rsidRPr="00E518DA">
        <w:rPr>
          <w:sz w:val="16"/>
        </w:rPr>
        <w:t xml:space="preserve">ervice </w:t>
      </w:r>
      <w:r w:rsidRPr="00E518DA">
        <w:rPr>
          <w:rStyle w:val="Emphasis"/>
          <w:highlight w:val="cyan"/>
        </w:rPr>
        <w:t>I</w:t>
      </w:r>
      <w:r w:rsidRPr="00E518DA">
        <w:rPr>
          <w:sz w:val="16"/>
        </w:rPr>
        <w:t xml:space="preserve">mpasses </w:t>
      </w:r>
      <w:r w:rsidRPr="00E518DA">
        <w:rPr>
          <w:rStyle w:val="Emphasis"/>
          <w:highlight w:val="cyan"/>
        </w:rPr>
        <w:t>P</w:t>
      </w:r>
      <w:r w:rsidRPr="00E518DA">
        <w:rPr>
          <w:sz w:val="16"/>
        </w:rPr>
        <w:t xml:space="preserve">anel; </w:t>
      </w:r>
      <w:r w:rsidRPr="001A3A43">
        <w:rPr>
          <w:rStyle w:val="StyleUnderline"/>
          <w:highlight w:val="cyan"/>
        </w:rPr>
        <w:t>or</w:t>
      </w:r>
    </w:p>
    <w:p w14:paraId="328F8815" w14:textId="77777777" w:rsidR="00595B7A" w:rsidRDefault="00595B7A" w:rsidP="00595B7A">
      <w:pPr>
        <w:rPr>
          <w:sz w:val="16"/>
        </w:rPr>
      </w:pPr>
      <w:r w:rsidRPr="00E518DA">
        <w:rPr>
          <w:sz w:val="16"/>
        </w:rPr>
        <w:t>(H)</w:t>
      </w:r>
      <w:r w:rsidRPr="00E518DA">
        <w:rPr>
          <w:rStyle w:val="StyleUnderline"/>
        </w:rPr>
        <w:t xml:space="preserve">the United States </w:t>
      </w:r>
      <w:r w:rsidRPr="00E518DA">
        <w:rPr>
          <w:rStyle w:val="StyleUnderline"/>
          <w:highlight w:val="cyan"/>
        </w:rPr>
        <w:t>Secret Service</w:t>
      </w:r>
      <w:r w:rsidRPr="00E518DA">
        <w:rPr>
          <w:rStyle w:val="StyleUnderline"/>
        </w:rPr>
        <w:t xml:space="preserve"> and the United States Secret Service Uniformed Division</w:t>
      </w:r>
      <w:r w:rsidRPr="00E518DA">
        <w:rPr>
          <w:sz w:val="16"/>
        </w:rPr>
        <w:t>.</w:t>
      </w:r>
    </w:p>
    <w:p w14:paraId="476455C9" w14:textId="77777777" w:rsidR="00595B7A" w:rsidRPr="00B97823" w:rsidRDefault="00595B7A" w:rsidP="00595B7A">
      <w:pPr>
        <w:pStyle w:val="Heading4"/>
      </w:pPr>
      <w:r>
        <w:t xml:space="preserve">Plank two solves the </w:t>
      </w:r>
      <w:r w:rsidRPr="006956FA">
        <w:rPr>
          <w:u w:val="single"/>
        </w:rPr>
        <w:t>warming</w:t>
      </w:r>
      <w:r>
        <w:t xml:space="preserve"> deficit.</w:t>
      </w:r>
    </w:p>
    <w:p w14:paraId="6F3BD6C9" w14:textId="77777777" w:rsidR="00595B7A" w:rsidRPr="00A22E62" w:rsidRDefault="00595B7A" w:rsidP="00595B7A">
      <w:r w:rsidRPr="00A22E62">
        <w:rPr>
          <w:rStyle w:val="Style13ptBold"/>
        </w:rPr>
        <w:t>Cummings 17</w:t>
      </w:r>
      <w:r w:rsidRPr="00A22E62">
        <w:t xml:space="preserve"> [Laura</w:t>
      </w:r>
      <w:r>
        <w:t xml:space="preserve"> Cummings (Associate, Space &amp; Satellite Industry Group, Greenberg Traurig, LLP; former Regulatory Affairs Counsel, Astroscale U.S.; President, </w:t>
      </w:r>
      <w:r w:rsidRPr="00945081">
        <w:t>Commercial Smallsat Spectrum Management Association</w:t>
      </w:r>
      <w:r>
        <w:t xml:space="preserve">; former </w:t>
      </w:r>
      <w:r w:rsidRPr="00A22E62">
        <w:t>Vice President</w:t>
      </w:r>
      <w:r>
        <w:t xml:space="preserve">, </w:t>
      </w:r>
      <w:r w:rsidRPr="00A22E62">
        <w:t>Georgetown Space Law Society, Georgetown University Law Center</w:t>
      </w:r>
      <w:r>
        <w:t xml:space="preserve">; J.D. (Space Law), Georgetown University Law Center), 10-30-2017, </w:t>
      </w:r>
      <w:r w:rsidRPr="00A22E62">
        <w:t>“A Shadow of the Future: A Proposal for Construction of A Solar Shade and its Implementation through International Cooperation</w:t>
      </w:r>
      <w:r>
        <w:t>,</w:t>
      </w:r>
      <w:r w:rsidRPr="00A22E62">
        <w:t>” University of Colorado, Boulder, https://scholar.colorado.edu/cgi/viewcontent.cgi?article=2728&amp;context=honr_theses</w:t>
      </w:r>
      <w:r>
        <w:t>, njn]</w:t>
      </w:r>
    </w:p>
    <w:p w14:paraId="65ABC3E5" w14:textId="77777777" w:rsidR="00595B7A" w:rsidRPr="003E3112" w:rsidRDefault="00595B7A" w:rsidP="00595B7A">
      <w:pPr>
        <w:rPr>
          <w:sz w:val="16"/>
        </w:rPr>
      </w:pPr>
      <w:r w:rsidRPr="003E3112">
        <w:rPr>
          <w:sz w:val="16"/>
        </w:rPr>
        <w:t>4.1 The Considerations of Changing Insolation</w:t>
      </w:r>
    </w:p>
    <w:p w14:paraId="0987112B" w14:textId="77777777" w:rsidR="00595B7A" w:rsidRPr="00B97823" w:rsidRDefault="00595B7A" w:rsidP="00595B7A">
      <w:pPr>
        <w:rPr>
          <w:sz w:val="16"/>
        </w:rPr>
      </w:pPr>
      <w:r w:rsidRPr="00B97823">
        <w:rPr>
          <w:sz w:val="16"/>
        </w:rPr>
        <w:t xml:space="preserve">To begin, an important definition is that insolation is the amount of solar radiation reaching a given area. </w:t>
      </w:r>
      <w:r w:rsidRPr="0026225E">
        <w:rPr>
          <w:rStyle w:val="StyleUnderline"/>
          <w:highlight w:val="cyan"/>
        </w:rPr>
        <w:t xml:space="preserve">Changing </w:t>
      </w:r>
      <w:r w:rsidRPr="0026225E">
        <w:rPr>
          <w:rStyle w:val="Emphasis"/>
          <w:highlight w:val="cyan"/>
        </w:rPr>
        <w:t>insolation</w:t>
      </w:r>
      <w:r w:rsidRPr="00B97823">
        <w:rPr>
          <w:rStyle w:val="StyleUnderline"/>
        </w:rPr>
        <w:t xml:space="preserve"> of Earth </w:t>
      </w:r>
      <w:r w:rsidRPr="0026225E">
        <w:rPr>
          <w:rStyle w:val="StyleUnderline"/>
          <w:highlight w:val="cyan"/>
        </w:rPr>
        <w:t>will</w:t>
      </w:r>
      <w:r w:rsidRPr="00B97823">
        <w:rPr>
          <w:rStyle w:val="StyleUnderline"/>
        </w:rPr>
        <w:t xml:space="preserve"> change the amount of </w:t>
      </w:r>
      <w:r w:rsidRPr="0026225E">
        <w:rPr>
          <w:rStyle w:val="Emphasis"/>
          <w:highlight w:val="cyan"/>
        </w:rPr>
        <w:t>heat</w:t>
      </w:r>
      <w:r w:rsidRPr="0026225E">
        <w:rPr>
          <w:rStyle w:val="StyleUnderline"/>
          <w:highlight w:val="cyan"/>
        </w:rPr>
        <w:t xml:space="preserve"> Earth </w:t>
      </w:r>
      <w:r w:rsidRPr="0026225E">
        <w:rPr>
          <w:rStyle w:val="Emphasis"/>
          <w:highlight w:val="cyan"/>
        </w:rPr>
        <w:t>re-radiates</w:t>
      </w:r>
      <w:r w:rsidRPr="00B97823">
        <w:rPr>
          <w:rStyle w:val="StyleUnderline"/>
        </w:rPr>
        <w:t xml:space="preserve"> into its atmosphere as </w:t>
      </w:r>
      <w:r w:rsidRPr="00B97823">
        <w:rPr>
          <w:rStyle w:val="Emphasis"/>
        </w:rPr>
        <w:t>longwave radiation</w:t>
      </w:r>
      <w:r w:rsidRPr="00B97823">
        <w:rPr>
          <w:rStyle w:val="StyleUnderline"/>
        </w:rPr>
        <w:t xml:space="preserve">, </w:t>
      </w:r>
      <w:r w:rsidRPr="0026225E">
        <w:rPr>
          <w:rStyle w:val="StyleUnderline"/>
          <w:highlight w:val="cyan"/>
        </w:rPr>
        <w:t>decreasing the</w:t>
      </w:r>
      <w:r w:rsidRPr="00B97823">
        <w:rPr>
          <w:sz w:val="16"/>
        </w:rPr>
        <w:t xml:space="preserve"> amount of energy into the system, and thus the </w:t>
      </w:r>
      <w:r w:rsidRPr="0026225E">
        <w:rPr>
          <w:rStyle w:val="Emphasis"/>
          <w:highlight w:val="cyan"/>
        </w:rPr>
        <w:t>temp</w:t>
      </w:r>
      <w:r w:rsidRPr="00B97823">
        <w:rPr>
          <w:rStyle w:val="StyleUnderline"/>
        </w:rPr>
        <w:t>erature</w:t>
      </w:r>
      <w:r w:rsidRPr="00B97823">
        <w:rPr>
          <w:sz w:val="16"/>
        </w:rPr>
        <w:t>.</w:t>
      </w:r>
    </w:p>
    <w:p w14:paraId="1DAA6475" w14:textId="77777777" w:rsidR="00595B7A" w:rsidRPr="00B97823" w:rsidRDefault="00595B7A" w:rsidP="00595B7A">
      <w:pPr>
        <w:rPr>
          <w:sz w:val="16"/>
        </w:rPr>
      </w:pPr>
      <w:r w:rsidRPr="00B97823">
        <w:rPr>
          <w:sz w:val="16"/>
        </w:rPr>
        <w:t>As discussed in “Global Temperature Rise: Solar Variability Contribution to Warming”, solar luminosity fluctuates with the sunspot cycle, as well due to stellar aging.</w:t>
      </w:r>
    </w:p>
    <w:p w14:paraId="2CDC9B12" w14:textId="77777777" w:rsidR="00595B7A" w:rsidRPr="00B97823" w:rsidRDefault="00595B7A" w:rsidP="00595B7A">
      <w:pPr>
        <w:rPr>
          <w:sz w:val="16"/>
        </w:rPr>
      </w:pPr>
      <w:r w:rsidRPr="00B97823">
        <w:rPr>
          <w:sz w:val="16"/>
        </w:rPr>
        <w:t>This may have an impact on a solar shade because a change in luminosity correlates to a change in insolation. Luminosity is the total energy (light) radiated by a blackbody, and insolation is the amount of light received over an area. So, changing light output changes light received over an area.</w:t>
      </w:r>
    </w:p>
    <w:p w14:paraId="2635CEB8" w14:textId="77777777" w:rsidR="00595B7A" w:rsidRPr="00BE72EA" w:rsidRDefault="00595B7A" w:rsidP="00595B7A">
      <w:pPr>
        <w:rPr>
          <w:sz w:val="16"/>
        </w:rPr>
      </w:pPr>
      <w:r w:rsidRPr="00BE72EA">
        <w:rPr>
          <w:sz w:val="16"/>
        </w:rPr>
        <w:t xml:space="preserve">One of these mechanisms, </w:t>
      </w:r>
      <w:r w:rsidRPr="00B97823">
        <w:rPr>
          <w:rStyle w:val="Emphasis"/>
        </w:rPr>
        <w:t>change in luminosity</w:t>
      </w:r>
      <w:r w:rsidRPr="00B97823">
        <w:rPr>
          <w:rStyle w:val="StyleUnderline"/>
        </w:rPr>
        <w:t xml:space="preserve"> over the age of the Sun, is of </w:t>
      </w:r>
      <w:r w:rsidRPr="00B97823">
        <w:rPr>
          <w:rStyle w:val="Emphasis"/>
        </w:rPr>
        <w:t>no concern</w:t>
      </w:r>
      <w:r w:rsidRPr="00B97823">
        <w:rPr>
          <w:rStyle w:val="StyleUnderline"/>
        </w:rPr>
        <w:t xml:space="preserve"> on a time scale of less than </w:t>
      </w:r>
      <w:r w:rsidRPr="00B97823">
        <w:rPr>
          <w:rStyle w:val="Emphasis"/>
        </w:rPr>
        <w:t>thousands of years</w:t>
      </w:r>
      <w:r w:rsidRPr="00BE72EA">
        <w:rPr>
          <w:sz w:val="16"/>
        </w:rPr>
        <w:t xml:space="preserve">. </w:t>
      </w:r>
      <w:r w:rsidRPr="00B97823">
        <w:rPr>
          <w:rStyle w:val="StyleUnderline"/>
        </w:rPr>
        <w:t xml:space="preserve">The Sun has increased </w:t>
      </w:r>
      <w:r w:rsidRPr="00B97823">
        <w:rPr>
          <w:rStyle w:val="Emphasis"/>
        </w:rPr>
        <w:t>luminosity</w:t>
      </w:r>
      <w:r w:rsidRPr="00BE72EA">
        <w:rPr>
          <w:sz w:val="16"/>
        </w:rPr>
        <w:t xml:space="preserve"> 30% over 4.6 billion years – this equates to a </w:t>
      </w:r>
      <w:r w:rsidRPr="00B97823">
        <w:rPr>
          <w:rStyle w:val="Emphasis"/>
        </w:rPr>
        <w:t>0.000065%</w:t>
      </w:r>
      <w:r w:rsidRPr="00BE72EA">
        <w:rPr>
          <w:sz w:val="16"/>
        </w:rPr>
        <w:t xml:space="preserve"> change in luminosity </w:t>
      </w:r>
      <w:r w:rsidRPr="00B97823">
        <w:rPr>
          <w:rStyle w:val="StyleUnderline"/>
        </w:rPr>
        <w:t xml:space="preserve">every </w:t>
      </w:r>
      <w:r w:rsidRPr="00B97823">
        <w:rPr>
          <w:rStyle w:val="Emphasis"/>
        </w:rPr>
        <w:t>million</w:t>
      </w:r>
      <w:r w:rsidRPr="00B97823">
        <w:rPr>
          <w:rStyle w:val="StyleUnderline"/>
        </w:rPr>
        <w:t xml:space="preserve"> years</w:t>
      </w:r>
      <w:r w:rsidRPr="00BE72EA">
        <w:rPr>
          <w:sz w:val="16"/>
        </w:rPr>
        <w:t>. Notable, yes. Concerning for this project or impactful on the variation of insolation received, no. The second mechanism, sunspots and faculae, must be discussed as well. The Earth experiences changes in irradiance regularly due to both, but that is not something that this proposal is aiming to correct. Putting a solar shade between the Earth and Sun will decrease the amount of insolation the Earth receives as determined by what change in temperature of the Earth’s climate is desired15. It will do this regardless of whether the Sun is in a sunspot minimum or maximum, regardless of how many faculae are present. Total solar irradiance is not a specific number – it has fluctuations on day and month-long time scales. A solar shade is not correcting for these, so there need not be concern over adapting a shade daily based on whether the irradiance is slightly higher or lower than average. The Sun is at a steady average total irradiance, and this average value is what will be used in all the following calculations.</w:t>
      </w:r>
    </w:p>
    <w:p w14:paraId="79481FC3" w14:textId="77777777" w:rsidR="00595B7A" w:rsidRPr="00BE72EA" w:rsidRDefault="00595B7A" w:rsidP="00595B7A">
      <w:pPr>
        <w:rPr>
          <w:sz w:val="16"/>
        </w:rPr>
      </w:pPr>
      <w:r w:rsidRPr="00BE72EA">
        <w:rPr>
          <w:sz w:val="16"/>
        </w:rPr>
        <w:t>4.1.1 Calculation – Percentage Drop in Sunlight</w:t>
      </w:r>
    </w:p>
    <w:p w14:paraId="5EF78183" w14:textId="77777777" w:rsidR="00595B7A" w:rsidRPr="00BE72EA" w:rsidRDefault="00595B7A" w:rsidP="00595B7A">
      <w:pPr>
        <w:rPr>
          <w:sz w:val="16"/>
        </w:rPr>
      </w:pPr>
      <w:r w:rsidRPr="00BE72EA">
        <w:rPr>
          <w:sz w:val="16"/>
        </w:rPr>
        <w:t xml:space="preserve">The first computation is how much of Earth’s warming is to be countered. It is </w:t>
      </w:r>
      <w:r w:rsidRPr="0026225E">
        <w:rPr>
          <w:sz w:val="16"/>
        </w:rPr>
        <w:t xml:space="preserve">desirable </w:t>
      </w:r>
      <w:r w:rsidRPr="0026225E">
        <w:rPr>
          <w:rStyle w:val="StyleUnderline"/>
        </w:rPr>
        <w:t xml:space="preserve">to </w:t>
      </w:r>
      <w:r w:rsidRPr="0026225E">
        <w:rPr>
          <w:rStyle w:val="Emphasis"/>
        </w:rPr>
        <w:t>re-establish</w:t>
      </w:r>
      <w:r w:rsidRPr="0026225E">
        <w:rPr>
          <w:rStyle w:val="StyleUnderline"/>
        </w:rPr>
        <w:t xml:space="preserve"> a </w:t>
      </w:r>
      <w:r w:rsidRPr="0026225E">
        <w:rPr>
          <w:rStyle w:val="Emphasis"/>
        </w:rPr>
        <w:t>temp</w:t>
      </w:r>
      <w:r w:rsidRPr="0026225E">
        <w:rPr>
          <w:rStyle w:val="StyleUnderline"/>
        </w:rPr>
        <w:t>erature</w:t>
      </w:r>
      <w:r w:rsidRPr="0026225E">
        <w:rPr>
          <w:sz w:val="16"/>
        </w:rPr>
        <w:t xml:space="preserve"> that the biosphere is accustomed to, and </w:t>
      </w:r>
      <w:r w:rsidRPr="0026225E">
        <w:rPr>
          <w:rStyle w:val="StyleUnderline"/>
        </w:rPr>
        <w:t xml:space="preserve">that would preserve </w:t>
      </w:r>
      <w:r w:rsidRPr="0026225E">
        <w:rPr>
          <w:rStyle w:val="Emphasis"/>
        </w:rPr>
        <w:t>ice sheets</w:t>
      </w:r>
      <w:r w:rsidRPr="0026225E">
        <w:rPr>
          <w:rStyle w:val="StyleUnderline"/>
        </w:rPr>
        <w:t xml:space="preserve"> and </w:t>
      </w:r>
      <w:r w:rsidRPr="0026225E">
        <w:rPr>
          <w:rStyle w:val="Emphasis"/>
        </w:rPr>
        <w:t>permafrost</w:t>
      </w:r>
      <w:r w:rsidRPr="0026225E">
        <w:rPr>
          <w:rStyle w:val="StyleUnderline"/>
        </w:rPr>
        <w:t xml:space="preserve"> areas.</w:t>
      </w:r>
      <w:r w:rsidRPr="0026225E">
        <w:rPr>
          <w:sz w:val="16"/>
        </w:rPr>
        <w:t xml:space="preserve"> The goal of this proposal is </w:t>
      </w:r>
      <w:r w:rsidRPr="0026225E">
        <w:rPr>
          <w:rStyle w:val="StyleUnderline"/>
        </w:rPr>
        <w:t xml:space="preserve">to counter anthropogenic </w:t>
      </w:r>
      <w:r w:rsidRPr="0026225E">
        <w:rPr>
          <w:rStyle w:val="Emphasis"/>
        </w:rPr>
        <w:t>warming</w:t>
      </w:r>
      <w:r w:rsidRPr="0026225E">
        <w:rPr>
          <w:sz w:val="16"/>
        </w:rPr>
        <w:t>, as this warming is contrary to what climate should be if in adherence with the Milankovitch cycles, and is instead due to unnaturally high flux into the atmospheric carbon reservoir. “The total anthropogenic</w:t>
      </w:r>
      <w:r w:rsidRPr="00BE72EA">
        <w:rPr>
          <w:sz w:val="16"/>
        </w:rPr>
        <w:t xml:space="preserve"> radiative forcing over 1750 – 2011 is calculated to be a warming effect of 2.3 [1.1 to 3.3] W/m2 ,” (Climate Change 2014, 2014, p. 44). Given the purview and the sophistication of IPCC climate models, this proposal will utilize their conclusions. Therefore, the calculation will determine how much total irradiance must be decreased, in order to counter a warming of 2.3 W/m2.</w:t>
      </w:r>
    </w:p>
    <w:p w14:paraId="58305A3A" w14:textId="77777777" w:rsidR="00595B7A" w:rsidRPr="00BE72EA" w:rsidRDefault="00595B7A" w:rsidP="00595B7A">
      <w:pPr>
        <w:rPr>
          <w:sz w:val="16"/>
        </w:rPr>
      </w:pPr>
      <w:r w:rsidRPr="00BE72EA">
        <w:rPr>
          <w:sz w:val="16"/>
        </w:rPr>
        <w:t>4.1.2 Area Coverage at L1</w:t>
      </w:r>
    </w:p>
    <w:p w14:paraId="52024287" w14:textId="77777777" w:rsidR="00595B7A" w:rsidRPr="0026225E" w:rsidRDefault="00595B7A" w:rsidP="00595B7A">
      <w:pPr>
        <w:rPr>
          <w:sz w:val="16"/>
        </w:rPr>
      </w:pPr>
      <w:r w:rsidRPr="0026225E">
        <w:rPr>
          <w:sz w:val="16"/>
        </w:rPr>
        <w:t xml:space="preserve">As shown in the calculations, there needs to be coverage of area totaling 2.0996x1011 m2 at the L1 point to counter anthropogenic warming of 2.3 W/m2 . Notice, this is the total area that needs to be covered. However, it does not mean that there must be one shade of this size. Instead, </w:t>
      </w:r>
      <w:r w:rsidRPr="00BE72EA">
        <w:rPr>
          <w:rStyle w:val="StyleUnderline"/>
        </w:rPr>
        <w:t xml:space="preserve">this proposal advocates of </w:t>
      </w:r>
      <w:r w:rsidRPr="00BE72EA">
        <w:rPr>
          <w:rStyle w:val="Emphasis"/>
          <w:highlight w:val="cyan"/>
        </w:rPr>
        <w:t>fleet</w:t>
      </w:r>
      <w:r w:rsidRPr="00BE72EA">
        <w:rPr>
          <w:rStyle w:val="StyleUnderline"/>
          <w:highlight w:val="cyan"/>
        </w:rPr>
        <w:t xml:space="preserve"> of </w:t>
      </w:r>
      <w:r w:rsidRPr="00BE72EA">
        <w:rPr>
          <w:rStyle w:val="Emphasis"/>
          <w:highlight w:val="cyan"/>
        </w:rPr>
        <w:t>satellites</w:t>
      </w:r>
      <w:r w:rsidRPr="00BE72EA">
        <w:rPr>
          <w:rStyle w:val="StyleUnderline"/>
        </w:rPr>
        <w:t xml:space="preserve">, positioned </w:t>
      </w:r>
      <w:r w:rsidRPr="00BE72EA">
        <w:rPr>
          <w:rStyle w:val="StyleUnderline"/>
          <w:highlight w:val="cyan"/>
        </w:rPr>
        <w:t>over a given area</w:t>
      </w:r>
      <w:r w:rsidRPr="00BE72EA">
        <w:rPr>
          <w:rStyle w:val="StyleUnderline"/>
        </w:rPr>
        <w:t xml:space="preserve">, to </w:t>
      </w:r>
      <w:r w:rsidRPr="00BE72EA">
        <w:rPr>
          <w:rStyle w:val="Emphasis"/>
          <w:highlight w:val="cyan"/>
        </w:rPr>
        <w:t>block sunlight</w:t>
      </w:r>
      <w:r w:rsidRPr="0026225E">
        <w:rPr>
          <w:sz w:val="16"/>
        </w:rPr>
        <w:t xml:space="preserve">. Nevertheless, </w:t>
      </w:r>
      <w:r w:rsidRPr="00BE72EA">
        <w:rPr>
          <w:rStyle w:val="StyleUnderline"/>
        </w:rPr>
        <w:t>this would still require a very large number of units</w:t>
      </w:r>
      <w:r w:rsidRPr="0026225E">
        <w:rPr>
          <w:sz w:val="16"/>
        </w:rPr>
        <w:t xml:space="preserve">. If each sunshade were 1200 m2 16 [INS Footnote 16 This number is not arbitrary, it is the size of the solar-sail Sunjammer, originally commissioned by NASA (the contract was not renewed after expiration in 2013) (Leone, 2013, np.).], </w:t>
      </w:r>
      <w:r w:rsidRPr="00BE72EA">
        <w:rPr>
          <w:rStyle w:val="StyleUnderline"/>
        </w:rPr>
        <w:t>175 million spacecraft would be required</w:t>
      </w:r>
      <w:r w:rsidRPr="0026225E">
        <w:rPr>
          <w:sz w:val="16"/>
        </w:rPr>
        <w:t xml:space="preserve">. The feasibility of this will be addressed in a later section. </w:t>
      </w:r>
    </w:p>
    <w:p w14:paraId="3BBF1E9E" w14:textId="77777777" w:rsidR="00595B7A" w:rsidRPr="0026225E" w:rsidRDefault="00595B7A" w:rsidP="00595B7A">
      <w:pPr>
        <w:rPr>
          <w:sz w:val="16"/>
        </w:rPr>
      </w:pPr>
      <w:r w:rsidRPr="0026225E">
        <w:rPr>
          <w:sz w:val="16"/>
        </w:rPr>
        <w:t>There should be further investigation into the exact dispersion pattern of these shades. Insolation is also affected by latitude. To better understand, imagine the Earth orbiting the Sun. Due to the inclination of the poles, the Northern Hemisphere is pointed away from the Sun in winter, and towards in summer. This means that the higher latitudes have more ‘glancing’ sunlight than direct sunlight.</w:t>
      </w:r>
    </w:p>
    <w:p w14:paraId="2E066A9E" w14:textId="77777777" w:rsidR="00595B7A" w:rsidRPr="0026225E" w:rsidRDefault="00595B7A" w:rsidP="00595B7A">
      <w:pPr>
        <w:rPr>
          <w:sz w:val="16"/>
        </w:rPr>
      </w:pPr>
      <w:r w:rsidRPr="0026225E">
        <w:rPr>
          <w:sz w:val="16"/>
        </w:rPr>
        <w:t>A good companion study for this proposal would be how insolation is dispersed across the globe, and how to keep that same ratio of insolation during deployment of a solar shade. The comprehensive mathematics to model these shadowing relationships are beyond the extent of this proposal, but such a relationship would be valuable to understand and model in further research.</w:t>
      </w:r>
    </w:p>
    <w:p w14:paraId="4734F35C" w14:textId="77777777" w:rsidR="00595B7A" w:rsidRPr="0026225E" w:rsidRDefault="00595B7A" w:rsidP="00595B7A">
      <w:pPr>
        <w:rPr>
          <w:sz w:val="16"/>
        </w:rPr>
      </w:pPr>
      <w:r w:rsidRPr="0026225E">
        <w:rPr>
          <w:sz w:val="16"/>
        </w:rPr>
        <w:t>[Figure omitted]</w:t>
      </w:r>
    </w:p>
    <w:p w14:paraId="5568E098" w14:textId="77777777" w:rsidR="00595B7A" w:rsidRPr="0026225E" w:rsidRDefault="00595B7A" w:rsidP="00595B7A">
      <w:pPr>
        <w:rPr>
          <w:sz w:val="16"/>
        </w:rPr>
      </w:pPr>
      <w:r w:rsidRPr="0026225E">
        <w:rPr>
          <w:sz w:val="16"/>
        </w:rPr>
        <w:t>4. 2 Construction of Solar Shade – Elements</w:t>
      </w:r>
    </w:p>
    <w:p w14:paraId="337D0EB2" w14:textId="77777777" w:rsidR="00595B7A" w:rsidRPr="00BE72EA" w:rsidRDefault="00595B7A" w:rsidP="00595B7A">
      <w:pPr>
        <w:rPr>
          <w:rStyle w:val="StyleUnderline"/>
        </w:rPr>
      </w:pPr>
      <w:r w:rsidRPr="0026225E">
        <w:rPr>
          <w:sz w:val="16"/>
        </w:rPr>
        <w:t xml:space="preserve">This proposal will now outline the suggested assembly and dispersion mechanism of the solar shade. However, this proposal is not an in-depth engineering model, and as such will be moderately vague when it comes to assembly specifics. Nevertheless, it will be illustrated sufficiently that </w:t>
      </w:r>
      <w:r w:rsidRPr="0026225E">
        <w:rPr>
          <w:rStyle w:val="StyleUnderline"/>
          <w:highlight w:val="cyan"/>
        </w:rPr>
        <w:t>this</w:t>
      </w:r>
      <w:r w:rsidRPr="0026225E">
        <w:rPr>
          <w:rStyle w:val="StyleUnderline"/>
        </w:rPr>
        <w:t xml:space="preserve"> model </w:t>
      </w:r>
      <w:r w:rsidRPr="0026225E">
        <w:rPr>
          <w:rStyle w:val="StyleUnderline"/>
          <w:highlight w:val="cyan"/>
        </w:rPr>
        <w:t xml:space="preserve">is </w:t>
      </w:r>
      <w:r w:rsidRPr="0026225E">
        <w:rPr>
          <w:rStyle w:val="Emphasis"/>
          <w:highlight w:val="cyan"/>
        </w:rPr>
        <w:t>executable</w:t>
      </w:r>
      <w:r w:rsidRPr="0026225E">
        <w:rPr>
          <w:rStyle w:val="StyleUnderline"/>
        </w:rPr>
        <w:t xml:space="preserve"> – all of </w:t>
      </w:r>
      <w:r w:rsidRPr="0026225E">
        <w:rPr>
          <w:rStyle w:val="StyleUnderline"/>
          <w:highlight w:val="cyan"/>
        </w:rPr>
        <w:t>the</w:t>
      </w:r>
      <w:r w:rsidRPr="0026225E">
        <w:rPr>
          <w:rStyle w:val="StyleUnderline"/>
        </w:rPr>
        <w:t xml:space="preserve"> required </w:t>
      </w:r>
      <w:r w:rsidRPr="0026225E">
        <w:rPr>
          <w:rStyle w:val="Emphasis"/>
          <w:highlight w:val="cyan"/>
        </w:rPr>
        <w:t>tech</w:t>
      </w:r>
      <w:r w:rsidRPr="0026225E">
        <w:rPr>
          <w:sz w:val="16"/>
        </w:rPr>
        <w:t xml:space="preserve">nology </w:t>
      </w:r>
      <w:r w:rsidRPr="0026225E">
        <w:rPr>
          <w:rStyle w:val="StyleUnderline"/>
        </w:rPr>
        <w:t xml:space="preserve">currently </w:t>
      </w:r>
      <w:r w:rsidRPr="0026225E">
        <w:rPr>
          <w:rStyle w:val="Emphasis"/>
          <w:highlight w:val="cyan"/>
        </w:rPr>
        <w:t>exists</w:t>
      </w:r>
      <w:r w:rsidRPr="0026225E">
        <w:rPr>
          <w:sz w:val="16"/>
        </w:rPr>
        <w:t xml:space="preserve"> in the world, and if not commonplace as of yet, </w:t>
      </w:r>
      <w:r w:rsidRPr="0026225E">
        <w:rPr>
          <w:rStyle w:val="StyleUnderline"/>
        </w:rPr>
        <w:t xml:space="preserve">is still currently </w:t>
      </w:r>
      <w:r w:rsidRPr="0026225E">
        <w:rPr>
          <w:rStyle w:val="Emphasis"/>
        </w:rPr>
        <w:t>functional</w:t>
      </w:r>
      <w:r w:rsidRPr="0026225E">
        <w:rPr>
          <w:rStyle w:val="StyleUnderline"/>
        </w:rPr>
        <w:t>.</w:t>
      </w:r>
    </w:p>
    <w:p w14:paraId="5FA99695" w14:textId="77777777" w:rsidR="00595B7A" w:rsidRPr="0026225E" w:rsidRDefault="00595B7A" w:rsidP="00595B7A">
      <w:pPr>
        <w:rPr>
          <w:sz w:val="16"/>
        </w:rPr>
      </w:pPr>
      <w:r w:rsidRPr="0026225E">
        <w:rPr>
          <w:sz w:val="16"/>
        </w:rPr>
        <w:t>4.2.1 A Fleet of Drones</w:t>
      </w:r>
    </w:p>
    <w:p w14:paraId="0802BCC1" w14:textId="77777777" w:rsidR="00595B7A" w:rsidRPr="0026225E" w:rsidRDefault="00595B7A" w:rsidP="00595B7A">
      <w:pPr>
        <w:rPr>
          <w:sz w:val="16"/>
        </w:rPr>
      </w:pPr>
      <w:r w:rsidRPr="0026225E">
        <w:rPr>
          <w:sz w:val="16"/>
        </w:rPr>
        <w:t xml:space="preserve">The first image that comes to mind for many when the word ‘solar-shade’ is thrown around is that of a giant umbrella or some such in space. This is a shade, true, but it is by no way the best way to do things. Instead, a solar shade should be constructed of multiple individual bodies that each have a deployable shade (this will be discussed in detail in a following section). Having multiple bodies is of benefit for a few reasons. The first is that multiple repeating systems to construct a whole means redundancy. “An element is redundant if it contains backups to do its work if it fails; a system is redundant if it contains redundant elements,” (Downer, 2009, p. 4). A single shade the size needed for Earth shading is huge, and technologically not feasible at this point. A whole solar shade, constructed of multiple mini-shades, accomplishes the same effect of shading while being more reliable. </w:t>
      </w:r>
      <w:r w:rsidRPr="0026225E">
        <w:rPr>
          <w:rStyle w:val="StyleUnderline"/>
          <w:highlight w:val="cyan"/>
        </w:rPr>
        <w:t>Multiple</w:t>
      </w:r>
      <w:r w:rsidRPr="0026225E">
        <w:rPr>
          <w:rStyle w:val="StyleUnderline"/>
        </w:rPr>
        <w:t xml:space="preserve"> </w:t>
      </w:r>
      <w:r w:rsidRPr="0026225E">
        <w:rPr>
          <w:rStyle w:val="Emphasis"/>
        </w:rPr>
        <w:t xml:space="preserve">small </w:t>
      </w:r>
      <w:r w:rsidRPr="0026225E">
        <w:rPr>
          <w:rStyle w:val="Emphasis"/>
          <w:highlight w:val="cyan"/>
        </w:rPr>
        <w:t>shades</w:t>
      </w:r>
      <w:r w:rsidRPr="0026225E">
        <w:rPr>
          <w:sz w:val="16"/>
        </w:rPr>
        <w:t xml:space="preserve">, though, </w:t>
      </w:r>
      <w:r w:rsidRPr="0026225E">
        <w:rPr>
          <w:rStyle w:val="StyleUnderline"/>
        </w:rPr>
        <w:t xml:space="preserve">are entirely </w:t>
      </w:r>
      <w:r w:rsidRPr="0026225E">
        <w:rPr>
          <w:rStyle w:val="Emphasis"/>
        </w:rPr>
        <w:t>possible</w:t>
      </w:r>
      <w:r w:rsidRPr="0026225E">
        <w:rPr>
          <w:rStyle w:val="StyleUnderline"/>
        </w:rPr>
        <w:t xml:space="preserve">, and </w:t>
      </w:r>
      <w:r w:rsidRPr="0026225E">
        <w:rPr>
          <w:rStyle w:val="StyleUnderline"/>
          <w:highlight w:val="cyan"/>
        </w:rPr>
        <w:t>have the</w:t>
      </w:r>
      <w:r w:rsidRPr="0026225E">
        <w:rPr>
          <w:rStyle w:val="StyleUnderline"/>
        </w:rPr>
        <w:t xml:space="preserve"> added </w:t>
      </w:r>
      <w:r w:rsidRPr="0026225E">
        <w:rPr>
          <w:rStyle w:val="StyleUnderline"/>
          <w:highlight w:val="cyan"/>
        </w:rPr>
        <w:t xml:space="preserve">benefit of being </w:t>
      </w:r>
      <w:r w:rsidRPr="0026225E">
        <w:rPr>
          <w:rStyle w:val="Emphasis"/>
          <w:highlight w:val="cyan"/>
        </w:rPr>
        <w:t>redundant</w:t>
      </w:r>
      <w:r w:rsidRPr="0026225E">
        <w:rPr>
          <w:rStyle w:val="StyleUnderline"/>
        </w:rPr>
        <w:t xml:space="preserve">. If </w:t>
      </w:r>
      <w:r w:rsidRPr="0026225E">
        <w:rPr>
          <w:rStyle w:val="StyleUnderline"/>
          <w:highlight w:val="cyan"/>
        </w:rPr>
        <w:t>one shade</w:t>
      </w:r>
      <w:r w:rsidRPr="0026225E">
        <w:rPr>
          <w:rStyle w:val="StyleUnderline"/>
        </w:rPr>
        <w:t xml:space="preserve"> breaks, it is only a </w:t>
      </w:r>
      <w:r w:rsidRPr="0026225E">
        <w:rPr>
          <w:rStyle w:val="Emphasis"/>
        </w:rPr>
        <w:t>small percentage</w:t>
      </w:r>
      <w:r w:rsidRPr="0026225E">
        <w:rPr>
          <w:rStyle w:val="StyleUnderline"/>
        </w:rPr>
        <w:t xml:space="preserve"> error and </w:t>
      </w:r>
      <w:r w:rsidRPr="0026225E">
        <w:rPr>
          <w:rStyle w:val="StyleUnderline"/>
          <w:highlight w:val="cyan"/>
        </w:rPr>
        <w:t xml:space="preserve">can be </w:t>
      </w:r>
      <w:r w:rsidRPr="0026225E">
        <w:rPr>
          <w:rStyle w:val="Emphasis"/>
          <w:highlight w:val="cyan"/>
        </w:rPr>
        <w:t>easily fixed</w:t>
      </w:r>
      <w:r w:rsidRPr="0026225E">
        <w:rPr>
          <w:rStyle w:val="StyleUnderline"/>
        </w:rPr>
        <w:t xml:space="preserve"> or replaced</w:t>
      </w:r>
      <w:r w:rsidRPr="0026225E">
        <w:rPr>
          <w:sz w:val="16"/>
        </w:rPr>
        <w:t xml:space="preserve">, versus the catastrophe of an error in a large and complicated single structure. “Redundancy has served as a central tenet of high reliability engineering for over 50 years,” (Downer, 2009, p.4). As a system, </w:t>
      </w:r>
      <w:r w:rsidRPr="0026225E">
        <w:rPr>
          <w:rStyle w:val="Emphasis"/>
        </w:rPr>
        <w:t>multiple shades</w:t>
      </w:r>
      <w:r w:rsidRPr="0026225E">
        <w:rPr>
          <w:rStyle w:val="StyleUnderline"/>
        </w:rPr>
        <w:t xml:space="preserve"> acting </w:t>
      </w:r>
      <w:r w:rsidRPr="0026225E">
        <w:rPr>
          <w:rStyle w:val="Emphasis"/>
        </w:rPr>
        <w:t>together</w:t>
      </w:r>
      <w:r w:rsidRPr="0026225E">
        <w:rPr>
          <w:rStyle w:val="StyleUnderline"/>
        </w:rPr>
        <w:t xml:space="preserve"> to shade a required area is</w:t>
      </w:r>
      <w:r w:rsidRPr="0026225E">
        <w:rPr>
          <w:sz w:val="16"/>
        </w:rPr>
        <w:t xml:space="preserve"> not only feasible, it is </w:t>
      </w:r>
      <w:r w:rsidRPr="0026225E">
        <w:rPr>
          <w:rStyle w:val="Emphasis"/>
        </w:rPr>
        <w:t>reliable</w:t>
      </w:r>
      <w:r w:rsidRPr="0026225E">
        <w:rPr>
          <w:sz w:val="16"/>
        </w:rPr>
        <w:t>.</w:t>
      </w:r>
    </w:p>
    <w:p w14:paraId="6C0FFDCB" w14:textId="77777777" w:rsidR="00595B7A" w:rsidRPr="0026225E" w:rsidRDefault="00595B7A" w:rsidP="00595B7A">
      <w:pPr>
        <w:rPr>
          <w:rStyle w:val="StyleUnderline"/>
        </w:rPr>
      </w:pPr>
      <w:r w:rsidRPr="0026225E">
        <w:rPr>
          <w:sz w:val="16"/>
        </w:rPr>
        <w:t xml:space="preserve">The second benefit to having multiple shades is the </w:t>
      </w:r>
      <w:r w:rsidRPr="0026225E">
        <w:rPr>
          <w:rStyle w:val="StyleUnderline"/>
        </w:rPr>
        <w:t xml:space="preserve">ability to </w:t>
      </w:r>
      <w:r w:rsidRPr="0026225E">
        <w:rPr>
          <w:rStyle w:val="Emphasis"/>
        </w:rPr>
        <w:t>construct</w:t>
      </w:r>
      <w:r w:rsidRPr="0026225E">
        <w:rPr>
          <w:rStyle w:val="StyleUnderline"/>
        </w:rPr>
        <w:t xml:space="preserve"> and place them over a </w:t>
      </w:r>
      <w:r w:rsidRPr="0026225E">
        <w:rPr>
          <w:rStyle w:val="Emphasis"/>
        </w:rPr>
        <w:t>longer period</w:t>
      </w:r>
      <w:r w:rsidRPr="0026225E">
        <w:rPr>
          <w:rStyle w:val="StyleUnderline"/>
        </w:rPr>
        <w:t xml:space="preserve"> of time</w:t>
      </w:r>
      <w:r w:rsidRPr="0026225E">
        <w:rPr>
          <w:sz w:val="16"/>
        </w:rPr>
        <w:t xml:space="preserve">. Normally, when something like a telescope goes into space, it is all one payload. This means there are no results until 100% of the body has finished construction. With a multi-piece solar shade, this is not so. </w:t>
      </w:r>
      <w:r w:rsidRPr="0026225E">
        <w:rPr>
          <w:rStyle w:val="StyleUnderline"/>
        </w:rPr>
        <w:t xml:space="preserve">Different pieces can go up at </w:t>
      </w:r>
      <w:r w:rsidRPr="0026225E">
        <w:rPr>
          <w:rStyle w:val="Emphasis"/>
        </w:rPr>
        <w:t>different times</w:t>
      </w:r>
      <w:r w:rsidRPr="0026225E">
        <w:rPr>
          <w:rStyle w:val="StyleUnderline"/>
        </w:rPr>
        <w:t xml:space="preserve">, and </w:t>
      </w:r>
      <w:r w:rsidRPr="0026225E">
        <w:rPr>
          <w:rStyle w:val="StyleUnderline"/>
          <w:highlight w:val="cyan"/>
        </w:rPr>
        <w:t xml:space="preserve">effects begin with the </w:t>
      </w:r>
      <w:r w:rsidRPr="0026225E">
        <w:rPr>
          <w:rStyle w:val="Emphasis"/>
          <w:highlight w:val="cyan"/>
        </w:rPr>
        <w:t>first piece</w:t>
      </w:r>
      <w:r w:rsidRPr="0026225E">
        <w:rPr>
          <w:rStyle w:val="StyleUnderline"/>
        </w:rPr>
        <w:t xml:space="preserve"> in place</w:t>
      </w:r>
      <w:r w:rsidRPr="0026225E">
        <w:rPr>
          <w:sz w:val="16"/>
        </w:rPr>
        <w:t xml:space="preserve">; it is not required to 44 wait until 100% of the units are built to launch and begin blocking sunlight. </w:t>
      </w:r>
      <w:r w:rsidRPr="0026225E">
        <w:rPr>
          <w:rStyle w:val="StyleUnderline"/>
        </w:rPr>
        <w:t xml:space="preserve">This </w:t>
      </w:r>
      <w:r w:rsidRPr="0026225E">
        <w:rPr>
          <w:rStyle w:val="Emphasis"/>
          <w:highlight w:val="cyan"/>
        </w:rPr>
        <w:t>flexibility</w:t>
      </w:r>
      <w:r w:rsidRPr="0026225E">
        <w:rPr>
          <w:rStyle w:val="StyleUnderline"/>
        </w:rPr>
        <w:t xml:space="preserve"> thus </w:t>
      </w:r>
      <w:r w:rsidRPr="0026225E">
        <w:rPr>
          <w:rStyle w:val="StyleUnderline"/>
          <w:highlight w:val="cyan"/>
        </w:rPr>
        <w:t>allows</w:t>
      </w:r>
      <w:r w:rsidRPr="0026225E">
        <w:rPr>
          <w:sz w:val="16"/>
        </w:rPr>
        <w:t xml:space="preserve">, concurrently, </w:t>
      </w:r>
      <w:r w:rsidRPr="0026225E">
        <w:rPr>
          <w:rStyle w:val="Emphasis"/>
          <w:highlight w:val="cyan"/>
        </w:rPr>
        <w:t>immediate action</w:t>
      </w:r>
      <w:r w:rsidRPr="0026225E">
        <w:rPr>
          <w:rStyle w:val="StyleUnderline"/>
        </w:rPr>
        <w:t xml:space="preserve">, funds to be </w:t>
      </w:r>
      <w:r w:rsidRPr="0026225E">
        <w:rPr>
          <w:rStyle w:val="Emphasis"/>
        </w:rPr>
        <w:t>solicited</w:t>
      </w:r>
      <w:r w:rsidRPr="0026225E">
        <w:rPr>
          <w:rStyle w:val="StyleUnderline"/>
        </w:rPr>
        <w:t xml:space="preserve"> over a </w:t>
      </w:r>
      <w:r w:rsidRPr="0026225E">
        <w:rPr>
          <w:rStyle w:val="Emphasis"/>
        </w:rPr>
        <w:t>period of time</w:t>
      </w:r>
      <w:r w:rsidRPr="0026225E">
        <w:rPr>
          <w:rStyle w:val="StyleUnderline"/>
        </w:rPr>
        <w:t xml:space="preserve">, and </w:t>
      </w:r>
      <w:r w:rsidRPr="0026225E">
        <w:rPr>
          <w:rStyle w:val="Emphasis"/>
        </w:rPr>
        <w:t>proposals</w:t>
      </w:r>
      <w:r w:rsidRPr="0026225E">
        <w:rPr>
          <w:rStyle w:val="StyleUnderline"/>
        </w:rPr>
        <w:t xml:space="preserve"> for better shade deployment to be </w:t>
      </w:r>
      <w:r w:rsidRPr="0026225E">
        <w:rPr>
          <w:rStyle w:val="Emphasis"/>
        </w:rPr>
        <w:t>developed</w:t>
      </w:r>
      <w:r w:rsidRPr="0026225E">
        <w:rPr>
          <w:rStyle w:val="StyleUnderline"/>
        </w:rPr>
        <w:t xml:space="preserve"> and </w:t>
      </w:r>
      <w:r w:rsidRPr="0026225E">
        <w:rPr>
          <w:rStyle w:val="Emphasis"/>
        </w:rPr>
        <w:t>considered</w:t>
      </w:r>
      <w:r w:rsidRPr="0026225E">
        <w:rPr>
          <w:sz w:val="16"/>
        </w:rPr>
        <w:t xml:space="preserve"> – this solar shade is not something to wait around for 50 years to be assembled. The parts are simple enough, the mechanisms are already employed on other spacecraft, the materials are already sold by companies. </w:t>
      </w:r>
      <w:r w:rsidRPr="0026225E">
        <w:rPr>
          <w:rStyle w:val="StyleUnderline"/>
          <w:highlight w:val="cyan"/>
        </w:rPr>
        <w:t>This is</w:t>
      </w:r>
      <w:r w:rsidRPr="0026225E">
        <w:rPr>
          <w:rStyle w:val="StyleUnderline"/>
        </w:rPr>
        <w:t xml:space="preserve"> a </w:t>
      </w:r>
      <w:r w:rsidRPr="0026225E">
        <w:rPr>
          <w:rStyle w:val="Emphasis"/>
        </w:rPr>
        <w:t>solution</w:t>
      </w:r>
      <w:r w:rsidRPr="0026225E">
        <w:rPr>
          <w:rStyle w:val="StyleUnderline"/>
        </w:rPr>
        <w:t xml:space="preserve"> to climate change that is </w:t>
      </w:r>
      <w:r w:rsidRPr="0026225E">
        <w:rPr>
          <w:rStyle w:val="Emphasis"/>
          <w:highlight w:val="cyan"/>
        </w:rPr>
        <w:t>currently actionable</w:t>
      </w:r>
      <w:r w:rsidRPr="0026225E">
        <w:rPr>
          <w:rStyle w:val="StyleUnderline"/>
        </w:rPr>
        <w:t>.</w:t>
      </w:r>
    </w:p>
    <w:p w14:paraId="3C88521A" w14:textId="77777777" w:rsidR="00595B7A" w:rsidRPr="0026225E" w:rsidRDefault="00595B7A" w:rsidP="00595B7A">
      <w:pPr>
        <w:rPr>
          <w:rStyle w:val="StyleUnderline"/>
        </w:rPr>
      </w:pPr>
      <w:r w:rsidRPr="0026225E">
        <w:rPr>
          <w:sz w:val="16"/>
        </w:rPr>
        <w:t xml:space="preserve">This multi-pieced, space based system, has a third added benefit. One large and reasonable hesitation to </w:t>
      </w:r>
      <w:r w:rsidRPr="0026225E">
        <w:rPr>
          <w:rStyle w:val="Emphasis"/>
        </w:rPr>
        <w:t>geoengineering</w:t>
      </w:r>
      <w:r w:rsidRPr="0026225E">
        <w:rPr>
          <w:sz w:val="16"/>
        </w:rPr>
        <w:t xml:space="preserve"> is the fact that there </w:t>
      </w:r>
      <w:r w:rsidRPr="0026225E">
        <w:rPr>
          <w:rStyle w:val="StyleUnderline"/>
        </w:rPr>
        <w:t xml:space="preserve">may be unintended </w:t>
      </w:r>
      <w:r w:rsidRPr="0026225E">
        <w:rPr>
          <w:rStyle w:val="Emphasis"/>
        </w:rPr>
        <w:t>consequences</w:t>
      </w:r>
      <w:r w:rsidRPr="0026225E">
        <w:rPr>
          <w:rStyle w:val="StyleUnderline"/>
        </w:rPr>
        <w:t xml:space="preserve">. The proposed </w:t>
      </w:r>
      <w:r w:rsidRPr="0026225E">
        <w:rPr>
          <w:rStyle w:val="Emphasis"/>
        </w:rPr>
        <w:t>solar shade</w:t>
      </w:r>
      <w:r w:rsidRPr="0026225E">
        <w:rPr>
          <w:sz w:val="16"/>
        </w:rPr>
        <w:t xml:space="preserve"> is of such construction as to </w:t>
      </w:r>
      <w:r w:rsidRPr="0026225E">
        <w:rPr>
          <w:rStyle w:val="Emphasis"/>
        </w:rPr>
        <w:t>assuage</w:t>
      </w:r>
      <w:r w:rsidRPr="0026225E">
        <w:rPr>
          <w:rStyle w:val="StyleUnderline"/>
        </w:rPr>
        <w:t xml:space="preserve"> those </w:t>
      </w:r>
      <w:r w:rsidRPr="0026225E">
        <w:rPr>
          <w:rStyle w:val="Emphasis"/>
        </w:rPr>
        <w:t>fears</w:t>
      </w:r>
      <w:r w:rsidRPr="0026225E">
        <w:rPr>
          <w:rStyle w:val="StyleUnderline"/>
        </w:rPr>
        <w:t>.</w:t>
      </w:r>
    </w:p>
    <w:p w14:paraId="54C284F0" w14:textId="77777777" w:rsidR="00595B7A" w:rsidRPr="0026225E" w:rsidRDefault="00595B7A" w:rsidP="00595B7A">
      <w:pPr>
        <w:rPr>
          <w:sz w:val="16"/>
        </w:rPr>
      </w:pPr>
      <w:r w:rsidRPr="0026225E">
        <w:rPr>
          <w:sz w:val="16"/>
        </w:rPr>
        <w:t xml:space="preserve">For one, this geoengineering does not actually take place as any form of input into to Earth. No chemicals sprayed in the atmosphere, no land lost to giant whitewashing in an attempt to bolster albedo. </w:t>
      </w:r>
      <w:r w:rsidRPr="0026225E">
        <w:rPr>
          <w:rStyle w:val="StyleUnderline"/>
        </w:rPr>
        <w:t xml:space="preserve">Only </w:t>
      </w:r>
      <w:r w:rsidRPr="0026225E">
        <w:rPr>
          <w:rStyle w:val="Emphasis"/>
        </w:rPr>
        <w:t>0.00168%</w:t>
      </w:r>
      <w:r w:rsidRPr="0026225E">
        <w:rPr>
          <w:rStyle w:val="StyleUnderline"/>
        </w:rPr>
        <w:t xml:space="preserve"> of incoming light is being blocked</w:t>
      </w:r>
      <w:r w:rsidRPr="0026225E">
        <w:rPr>
          <w:sz w:val="16"/>
        </w:rPr>
        <w:t xml:space="preserve"> - as such, </w:t>
      </w:r>
      <w:r w:rsidRPr="0026225E">
        <w:rPr>
          <w:rStyle w:val="StyleUnderline"/>
        </w:rPr>
        <w:t xml:space="preserve">this should not have a </w:t>
      </w:r>
      <w:r w:rsidRPr="0026225E">
        <w:rPr>
          <w:rStyle w:val="Emphasis"/>
        </w:rPr>
        <w:t>detrimental impact</w:t>
      </w:r>
      <w:r w:rsidRPr="0026225E">
        <w:rPr>
          <w:rStyle w:val="StyleUnderline"/>
        </w:rPr>
        <w:t xml:space="preserve"> on plant photosynthesis, and will </w:t>
      </w:r>
      <w:r w:rsidRPr="0026225E">
        <w:rPr>
          <w:rStyle w:val="Emphasis"/>
        </w:rPr>
        <w:t>not</w:t>
      </w:r>
      <w:r w:rsidRPr="0026225E">
        <w:rPr>
          <w:rStyle w:val="StyleUnderline"/>
        </w:rPr>
        <w:t xml:space="preserve"> even be </w:t>
      </w:r>
      <w:r w:rsidRPr="0026225E">
        <w:rPr>
          <w:rStyle w:val="Emphasis"/>
        </w:rPr>
        <w:t>noticeable</w:t>
      </w:r>
      <w:r w:rsidRPr="0026225E">
        <w:rPr>
          <w:rStyle w:val="StyleUnderline"/>
        </w:rPr>
        <w:t xml:space="preserve"> to the naked eye</w:t>
      </w:r>
      <w:r w:rsidRPr="0026225E">
        <w:rPr>
          <w:sz w:val="16"/>
        </w:rPr>
        <w:t xml:space="preserve"> (Singarayer et al., 2009, p. 2). The final fail safe? </w:t>
      </w:r>
      <w:r w:rsidRPr="0026225E">
        <w:rPr>
          <w:rStyle w:val="StyleUnderline"/>
        </w:rPr>
        <w:t xml:space="preserve">All </w:t>
      </w:r>
      <w:r w:rsidRPr="0026225E">
        <w:rPr>
          <w:rStyle w:val="StyleUnderline"/>
          <w:highlight w:val="cyan"/>
        </w:rPr>
        <w:t>sails</w:t>
      </w:r>
      <w:r w:rsidRPr="0026225E">
        <w:rPr>
          <w:rStyle w:val="StyleUnderline"/>
        </w:rPr>
        <w:t xml:space="preserve"> are </w:t>
      </w:r>
      <w:r w:rsidRPr="0026225E">
        <w:rPr>
          <w:rStyle w:val="Emphasis"/>
        </w:rPr>
        <w:t>variable</w:t>
      </w:r>
      <w:r w:rsidRPr="0026225E">
        <w:rPr>
          <w:rStyle w:val="StyleUnderline"/>
        </w:rPr>
        <w:t xml:space="preserve">, meaning that they </w:t>
      </w:r>
      <w:r w:rsidRPr="0026225E">
        <w:rPr>
          <w:rStyle w:val="StyleUnderline"/>
          <w:highlight w:val="cyan"/>
        </w:rPr>
        <w:t xml:space="preserve">can be </w:t>
      </w:r>
      <w:r w:rsidRPr="0026225E">
        <w:rPr>
          <w:rStyle w:val="Emphasis"/>
          <w:highlight w:val="cyan"/>
        </w:rPr>
        <w:t>expanded</w:t>
      </w:r>
      <w:r w:rsidRPr="0026225E">
        <w:rPr>
          <w:rStyle w:val="StyleUnderline"/>
          <w:highlight w:val="cyan"/>
        </w:rPr>
        <w:t xml:space="preserve"> and </w:t>
      </w:r>
      <w:r w:rsidRPr="0026225E">
        <w:rPr>
          <w:rStyle w:val="Emphasis"/>
          <w:highlight w:val="cyan"/>
        </w:rPr>
        <w:t>contracted</w:t>
      </w:r>
      <w:r w:rsidRPr="0026225E">
        <w:rPr>
          <w:rStyle w:val="StyleUnderline"/>
        </w:rPr>
        <w:t xml:space="preserve"> at will. </w:t>
      </w:r>
      <w:r w:rsidRPr="00435C85">
        <w:rPr>
          <w:rStyle w:val="StyleUnderline"/>
          <w:highlight w:val="cyan"/>
        </w:rPr>
        <w:t>If</w:t>
      </w:r>
      <w:r w:rsidRPr="0026225E">
        <w:rPr>
          <w:rStyle w:val="StyleUnderline"/>
        </w:rPr>
        <w:t xml:space="preserve"> there is an </w:t>
      </w:r>
      <w:r w:rsidRPr="00435C85">
        <w:rPr>
          <w:rStyle w:val="Emphasis"/>
          <w:highlight w:val="cyan"/>
        </w:rPr>
        <w:t>unforeseen circumstance</w:t>
      </w:r>
      <w:r w:rsidRPr="0026225E">
        <w:rPr>
          <w:sz w:val="16"/>
        </w:rPr>
        <w:t xml:space="preserve"> in which an Earth system responds by an extreme perturbation, </w:t>
      </w:r>
      <w:r w:rsidRPr="0026225E">
        <w:rPr>
          <w:rStyle w:val="StyleUnderline"/>
        </w:rPr>
        <w:t xml:space="preserve">the </w:t>
      </w:r>
      <w:r w:rsidRPr="0026225E">
        <w:rPr>
          <w:rStyle w:val="Emphasis"/>
        </w:rPr>
        <w:t>solar shade</w:t>
      </w:r>
      <w:r w:rsidRPr="0026225E">
        <w:rPr>
          <w:rStyle w:val="StyleUnderline"/>
        </w:rPr>
        <w:t xml:space="preserve"> can be effectively </w:t>
      </w:r>
      <w:r w:rsidRPr="0026225E">
        <w:rPr>
          <w:rStyle w:val="Emphasis"/>
        </w:rPr>
        <w:t>withdrawn</w:t>
      </w:r>
      <w:r w:rsidRPr="0026225E">
        <w:rPr>
          <w:sz w:val="16"/>
        </w:rPr>
        <w:t xml:space="preserve">. And, on the other end of the spectrum, if it turns out there is not enough shading, </w:t>
      </w:r>
      <w:r w:rsidRPr="0026225E">
        <w:rPr>
          <w:rStyle w:val="StyleUnderline"/>
        </w:rPr>
        <w:t xml:space="preserve">more </w:t>
      </w:r>
      <w:r w:rsidRPr="0026225E">
        <w:rPr>
          <w:rStyle w:val="Emphasis"/>
        </w:rPr>
        <w:t>solar shades</w:t>
      </w:r>
      <w:r w:rsidRPr="0026225E">
        <w:rPr>
          <w:rStyle w:val="StyleUnderline"/>
        </w:rPr>
        <w:t xml:space="preserve"> could be </w:t>
      </w:r>
      <w:r w:rsidRPr="0026225E">
        <w:rPr>
          <w:rStyle w:val="Emphasis"/>
        </w:rPr>
        <w:t>added</w:t>
      </w:r>
      <w:r w:rsidRPr="0026225E">
        <w:rPr>
          <w:rStyle w:val="StyleUnderline"/>
        </w:rPr>
        <w:t xml:space="preserve"> to the whole to </w:t>
      </w:r>
      <w:r w:rsidRPr="0026225E">
        <w:rPr>
          <w:rStyle w:val="Emphasis"/>
        </w:rPr>
        <w:t>increase</w:t>
      </w:r>
      <w:r w:rsidRPr="0026225E">
        <w:rPr>
          <w:rStyle w:val="StyleUnderline"/>
        </w:rPr>
        <w:t xml:space="preserve"> shaded area</w:t>
      </w:r>
      <w:r w:rsidRPr="0026225E">
        <w:rPr>
          <w:sz w:val="16"/>
        </w:rPr>
        <w:t xml:space="preserve">. Overall, a total solar shade constructed of redundant parts not only assures higher reliability, it enables an increase or decrease in the amount of shading, </w:t>
      </w:r>
      <w:r w:rsidRPr="0026225E">
        <w:rPr>
          <w:rStyle w:val="StyleUnderline"/>
        </w:rPr>
        <w:t xml:space="preserve">allowing </w:t>
      </w:r>
      <w:r w:rsidRPr="0026225E">
        <w:rPr>
          <w:rStyle w:val="Emphasis"/>
        </w:rPr>
        <w:t>flexibility</w:t>
      </w:r>
      <w:r w:rsidRPr="0026225E">
        <w:rPr>
          <w:sz w:val="16"/>
        </w:rPr>
        <w:t xml:space="preserve"> as changes in the Earth’s systems are observed and geoengineering technique becomes more developed.</w:t>
      </w:r>
    </w:p>
    <w:p w14:paraId="4572CEB1" w14:textId="77777777" w:rsidR="00595B7A" w:rsidRPr="0026225E" w:rsidRDefault="00595B7A" w:rsidP="00595B7A">
      <w:pPr>
        <w:rPr>
          <w:sz w:val="16"/>
        </w:rPr>
      </w:pPr>
      <w:r w:rsidRPr="0026225E">
        <w:rPr>
          <w:sz w:val="16"/>
        </w:rPr>
        <w:t>The last point to be addressed for construction is how to coordinate so many moving parts. The answer is cutting-edge drone technology. “An arm of the Pentagon charged with fielding critical new technologies has developed a drone that not only carries out its mission without human piloting, but can talk to other drones to collaborate on getting the job done. The Perdix autonomous drone operates in cooperative swarms of 20 or more, working together towards a single goal,” (Mizokami, 2017, np.). This quote says 20 or more, whereas the operation reported on in the article involved 103 drones.</w:t>
      </w:r>
    </w:p>
    <w:p w14:paraId="60703E88" w14:textId="77777777" w:rsidR="00595B7A" w:rsidRPr="0026225E" w:rsidRDefault="00595B7A" w:rsidP="00595B7A">
      <w:pPr>
        <w:rPr>
          <w:sz w:val="16"/>
        </w:rPr>
      </w:pPr>
      <w:r w:rsidRPr="0026225E">
        <w:rPr>
          <w:sz w:val="16"/>
        </w:rPr>
        <w:t>The fact that the technology is the purview of the Pentagon may make it seem inaccessible. In reality, the US has a highly intertwined military and civilian space program, and it has been since the conception under Eisenhower. “Space was likely to be just such a ‘big ticket’ enterprise, and Eisenhower accordingly pursued an apparatus for space R &amp; D that was subservient to the White House, isolated from its most powerful claimants, but still adequate to discharge legitimate space missions for science and defense,” (McDougall, 1997, p.165). Just because the Pentagon controls a technology at the moment does not mean it would be unusable for a space shade. In fact, it is probably quite the opposite: after all, global warming is a national security crisis.</w:t>
      </w:r>
    </w:p>
    <w:p w14:paraId="4D1BC644" w14:textId="77777777" w:rsidR="00595B7A" w:rsidRPr="0026225E" w:rsidRDefault="00595B7A" w:rsidP="00595B7A">
      <w:pPr>
        <w:rPr>
          <w:sz w:val="16"/>
        </w:rPr>
      </w:pPr>
      <w:r w:rsidRPr="0026225E">
        <w:rPr>
          <w:sz w:val="16"/>
        </w:rPr>
        <w:t>Drones on Earth have to contend with all of the problems that the atmosphere poses, such as gas drag, thrust, etc. This in turn means programmers and engineers must figure out how to address such issues. “Flight is energetically expensive, particularly when the size of the device is reduced. This is often due to practical issues that arise when scaling a vehicle down,” (Floreano &amp; Wood, 2015, np.). Luckily, space is a zero-g environment, so what electronics would usually be taken up by flight/power considerations can be left open for other necessities. For example, communication must also be considered. The shades in space will have a communication setup much like the one utilized in the drone project HANCAD. “A heterogeneous communication architecture is necessary in many real-world task scenarios. In HANCAD, all drones have short-range communication capabilities used for local coordination, while few are equipped with long-range communication technology, and serve as gateways between the operator and the swarm,” (Velez et al., 2015, p.1). Essentially, the shades will communicate with each other, while main ‘heads’ are directed by ground control. An example of such a ‘head’ is NASA’s Tracking and Data Relay Satellite (TDRS), “TDRS serves as a way to pass along the satellite’s information. Nine TDRS sit about 35,4000 kilometers above the Earth and are able to forward information from a satellite,” (Campbell, 2017, np.). As should be sufficiently clear by now, the logistics for coordination and communication for a venture involving many bodies already exists, and is highly applicable and desirable for a solar shade design.</w:t>
      </w:r>
    </w:p>
    <w:p w14:paraId="3D91F6E5" w14:textId="77777777" w:rsidR="00595B7A" w:rsidRPr="0026225E" w:rsidRDefault="00595B7A" w:rsidP="00595B7A">
      <w:pPr>
        <w:rPr>
          <w:sz w:val="16"/>
        </w:rPr>
      </w:pPr>
      <w:r w:rsidRPr="0026225E">
        <w:rPr>
          <w:sz w:val="16"/>
        </w:rPr>
        <w:t>4.2.2 CubeSat Cores</w:t>
      </w:r>
    </w:p>
    <w:p w14:paraId="23B98104" w14:textId="77777777" w:rsidR="00595B7A" w:rsidRPr="00F22A78" w:rsidRDefault="00595B7A" w:rsidP="00595B7A">
      <w:pPr>
        <w:rPr>
          <w:rStyle w:val="StyleUnderline"/>
        </w:rPr>
      </w:pPr>
      <w:r w:rsidRPr="0026225E">
        <w:rPr>
          <w:sz w:val="16"/>
        </w:rPr>
        <w:t xml:space="preserve">In order to maximize shading while minimizing mass, it would be ideal to have small control bodies with very large shades that unfold from them. </w:t>
      </w:r>
      <w:r w:rsidRPr="00F22A78">
        <w:rPr>
          <w:rStyle w:val="StyleUnderline"/>
        </w:rPr>
        <w:t>CubeSats</w:t>
      </w:r>
      <w:r w:rsidRPr="0026225E">
        <w:rPr>
          <w:sz w:val="16"/>
        </w:rPr>
        <w:t xml:space="preserve">, a novel type of compact and inexpensive satellite, </w:t>
      </w:r>
      <w:r w:rsidRPr="00F22A78">
        <w:rPr>
          <w:rStyle w:val="StyleUnderline"/>
        </w:rPr>
        <w:t xml:space="preserve">are </w:t>
      </w:r>
      <w:r w:rsidRPr="00F22A78">
        <w:rPr>
          <w:rStyle w:val="Emphasis"/>
        </w:rPr>
        <w:t>perfect</w:t>
      </w:r>
      <w:r w:rsidRPr="00F22A78">
        <w:rPr>
          <w:rStyle w:val="StyleUnderline"/>
        </w:rPr>
        <w:t xml:space="preserve"> for integration with </w:t>
      </w:r>
      <w:r w:rsidRPr="00F22A78">
        <w:rPr>
          <w:rStyle w:val="Emphasis"/>
        </w:rPr>
        <w:t>solar tech</w:t>
      </w:r>
      <w:r w:rsidRPr="00F22A78">
        <w:rPr>
          <w:rStyle w:val="StyleUnderline"/>
        </w:rPr>
        <w:t>nology</w:t>
      </w:r>
      <w:r w:rsidRPr="0026225E">
        <w:rPr>
          <w:sz w:val="16"/>
        </w:rPr>
        <w:t xml:space="preserve">. “CubeSats are a class of research spacecraft called nanosatellites. The cubeshaped satellites are spacecraft size in units or U’s, typically up to 12U (a unit is defined as a volume of about 10 cm x 10 cm x 10 cm and typically weighing less than 1.33 kg)” (Jackson, 2017, np.). CubeSats are small, lightweight, and would only need to be a ‘head’ for a solar shade – no other instrumentation is required. They have the capacity for cold gas thrusters or chemical propulsion, and electric propulsion is in development (CubeSat, 2017, np.). While the majority of satellites are relatively large, with masses in the low thousands of kilograms, CubeSats are small and lightweight. </w:t>
      </w:r>
      <w:r w:rsidRPr="00F22A78">
        <w:rPr>
          <w:rStyle w:val="StyleUnderline"/>
        </w:rPr>
        <w:t xml:space="preserve">Since no </w:t>
      </w:r>
      <w:r w:rsidRPr="00F22A78">
        <w:rPr>
          <w:rStyle w:val="Emphasis"/>
        </w:rPr>
        <w:t>instrumentation</w:t>
      </w:r>
      <w:r w:rsidRPr="00F22A78">
        <w:rPr>
          <w:rStyle w:val="StyleUnderline"/>
        </w:rPr>
        <w:t xml:space="preserve"> is required for solar shade units besides </w:t>
      </w:r>
      <w:r w:rsidRPr="00F22A78">
        <w:rPr>
          <w:rStyle w:val="Emphasis"/>
        </w:rPr>
        <w:t>propulsion</w:t>
      </w:r>
      <w:r w:rsidRPr="0026225E">
        <w:rPr>
          <w:sz w:val="16"/>
        </w:rPr>
        <w:t xml:space="preserve">, communication, and the shade itself, </w:t>
      </w:r>
      <w:r w:rsidRPr="0026225E">
        <w:rPr>
          <w:rStyle w:val="Emphasis"/>
          <w:highlight w:val="cyan"/>
        </w:rPr>
        <w:t>CubeSats</w:t>
      </w:r>
      <w:r w:rsidRPr="0026225E">
        <w:rPr>
          <w:rStyle w:val="StyleUnderline"/>
          <w:highlight w:val="cyan"/>
        </w:rPr>
        <w:t xml:space="preserve"> would be</w:t>
      </w:r>
      <w:r w:rsidRPr="00F22A78">
        <w:rPr>
          <w:rStyle w:val="StyleUnderline"/>
        </w:rPr>
        <w:t xml:space="preserve"> the </w:t>
      </w:r>
      <w:r w:rsidRPr="0026225E">
        <w:rPr>
          <w:rStyle w:val="Emphasis"/>
          <w:highlight w:val="cyan"/>
        </w:rPr>
        <w:t>perfect</w:t>
      </w:r>
      <w:r w:rsidRPr="00F22A78">
        <w:rPr>
          <w:rStyle w:val="StyleUnderline"/>
        </w:rPr>
        <w:t xml:space="preserve"> platform </w:t>
      </w:r>
      <w:r w:rsidRPr="0026225E">
        <w:rPr>
          <w:rStyle w:val="StyleUnderline"/>
          <w:highlight w:val="cyan"/>
        </w:rPr>
        <w:t>for the</w:t>
      </w:r>
      <w:r w:rsidRPr="0026225E">
        <w:rPr>
          <w:rStyle w:val="StyleUnderline"/>
        </w:rPr>
        <w:t xml:space="preserve"> </w:t>
      </w:r>
      <w:r w:rsidRPr="0026225E">
        <w:rPr>
          <w:rStyle w:val="Emphasis"/>
        </w:rPr>
        <w:t>‘head’</w:t>
      </w:r>
      <w:r w:rsidRPr="00F22A78">
        <w:rPr>
          <w:rStyle w:val="StyleUnderline"/>
        </w:rPr>
        <w:t xml:space="preserve"> of each </w:t>
      </w:r>
      <w:r w:rsidRPr="0026225E">
        <w:rPr>
          <w:rStyle w:val="StyleUnderline"/>
          <w:highlight w:val="cyan"/>
        </w:rPr>
        <w:t>shade</w:t>
      </w:r>
      <w:r w:rsidRPr="00F22A78">
        <w:rPr>
          <w:rStyle w:val="StyleUnderline"/>
        </w:rPr>
        <w:t xml:space="preserve"> in the </w:t>
      </w:r>
      <w:r w:rsidRPr="00F22A78">
        <w:rPr>
          <w:rStyle w:val="Emphasis"/>
        </w:rPr>
        <w:t>conglomeration</w:t>
      </w:r>
      <w:r w:rsidRPr="00F22A78">
        <w:rPr>
          <w:rStyle w:val="StyleUnderline"/>
        </w:rPr>
        <w:t>.</w:t>
      </w:r>
    </w:p>
    <w:p w14:paraId="1E97376B" w14:textId="77777777" w:rsidR="00595B7A" w:rsidRPr="0026225E" w:rsidRDefault="00595B7A" w:rsidP="00595B7A">
      <w:pPr>
        <w:rPr>
          <w:sz w:val="16"/>
        </w:rPr>
      </w:pPr>
      <w:r w:rsidRPr="0026225E">
        <w:rPr>
          <w:sz w:val="16"/>
        </w:rPr>
        <w:t>4.2.3 Shade Movements and Material</w:t>
      </w:r>
    </w:p>
    <w:p w14:paraId="2A35C9DB" w14:textId="77777777" w:rsidR="00595B7A" w:rsidRPr="0026225E" w:rsidRDefault="00595B7A" w:rsidP="00595B7A">
      <w:pPr>
        <w:rPr>
          <w:sz w:val="16"/>
        </w:rPr>
      </w:pPr>
      <w:r w:rsidRPr="0026225E">
        <w:rPr>
          <w:sz w:val="16"/>
        </w:rPr>
        <w:t>In addition to drone technology, the advent of deployable space structures is what enables this solar shade construction. This ability is most recently highlighted in the construction of the new James Webb Telescope. “The tennis court-sized sunshield, which is the largest part of the observatory, will be folded up around the Webb telescope’s mirrors and instruments during launch. As the telescope travels to its orbit one million miles from Earth, it will receive a command to unfold and separate the sunshield’s five layers,” (Loff, 2014, np.). For a deployed sun shade, there is no need to be five layers thick17, only one is needed. The James Webb sun shield will be comparable to a solar shade, in that it has a large area and is deployed after launch.</w:t>
      </w:r>
    </w:p>
    <w:p w14:paraId="6C8DA30F" w14:textId="77777777" w:rsidR="00595B7A" w:rsidRPr="0026225E" w:rsidRDefault="00595B7A" w:rsidP="00595B7A">
      <w:pPr>
        <w:rPr>
          <w:sz w:val="16"/>
        </w:rPr>
      </w:pPr>
      <w:r w:rsidRPr="0026225E">
        <w:rPr>
          <w:sz w:val="16"/>
        </w:rPr>
        <w:t xml:space="preserve">From the James Webb example, it can also be concluded that </w:t>
      </w:r>
      <w:r w:rsidRPr="0026225E">
        <w:rPr>
          <w:rStyle w:val="StyleUnderline"/>
          <w:highlight w:val="cyan"/>
        </w:rPr>
        <w:t>materials</w:t>
      </w:r>
      <w:r w:rsidRPr="0026225E">
        <w:rPr>
          <w:rStyle w:val="StyleUnderline"/>
        </w:rPr>
        <w:t xml:space="preserve"> which </w:t>
      </w:r>
      <w:r w:rsidRPr="0026225E">
        <w:rPr>
          <w:rStyle w:val="StyleUnderline"/>
          <w:highlight w:val="cyan"/>
        </w:rPr>
        <w:t xml:space="preserve">are </w:t>
      </w:r>
      <w:r w:rsidRPr="0026225E">
        <w:rPr>
          <w:rStyle w:val="Emphasis"/>
          <w:highlight w:val="cyan"/>
        </w:rPr>
        <w:t>durable</w:t>
      </w:r>
      <w:r w:rsidRPr="0026225E">
        <w:rPr>
          <w:rStyle w:val="StyleUnderline"/>
        </w:rPr>
        <w:t xml:space="preserve"> and </w:t>
      </w:r>
      <w:r w:rsidRPr="0026225E">
        <w:rPr>
          <w:rStyle w:val="Emphasis"/>
        </w:rPr>
        <w:t>deployable</w:t>
      </w:r>
      <w:r w:rsidRPr="0026225E">
        <w:rPr>
          <w:rStyle w:val="StyleUnderline"/>
        </w:rPr>
        <w:t xml:space="preserve"> on spacecraft are already invented</w:t>
      </w:r>
      <w:r w:rsidRPr="0026225E">
        <w:rPr>
          <w:sz w:val="16"/>
        </w:rPr>
        <w:t xml:space="preserve"> and have been successfully produced. A recommendation would be to highly consider the same material used in the James Webb solar shield - Kapton. </w:t>
      </w:r>
      <w:r w:rsidRPr="0026225E">
        <w:rPr>
          <w:rStyle w:val="Emphasis"/>
          <w:highlight w:val="cyan"/>
        </w:rPr>
        <w:t>Kapton</w:t>
      </w:r>
      <w:r w:rsidRPr="0026225E">
        <w:rPr>
          <w:rStyle w:val="StyleUnderline"/>
        </w:rPr>
        <w:t xml:space="preserve"> has been around since the 1960s, and</w:t>
      </w:r>
      <w:r w:rsidRPr="0026225E">
        <w:rPr>
          <w:sz w:val="16"/>
        </w:rPr>
        <w:t xml:space="preserve"> is a polyimide film that </w:t>
      </w:r>
      <w:r w:rsidRPr="0026225E">
        <w:rPr>
          <w:rStyle w:val="StyleUnderline"/>
          <w:highlight w:val="cyan"/>
        </w:rPr>
        <w:t xml:space="preserve">can </w:t>
      </w:r>
      <w:r w:rsidRPr="0026225E">
        <w:rPr>
          <w:rStyle w:val="Emphasis"/>
          <w:highlight w:val="cyan"/>
        </w:rPr>
        <w:t>remain stable</w:t>
      </w:r>
      <w:r w:rsidRPr="0026225E">
        <w:rPr>
          <w:rStyle w:val="StyleUnderline"/>
        </w:rPr>
        <w:t xml:space="preserve"> from negative 269 degrees Celsius to 400 degrees Celsius</w:t>
      </w:r>
      <w:r w:rsidRPr="0026225E">
        <w:rPr>
          <w:sz w:val="16"/>
        </w:rPr>
        <w:t xml:space="preserve"> (Kapton, 2017, np.). To increase the reflectivity of the Kapton, and to increase longevity, </w:t>
      </w:r>
      <w:r w:rsidRPr="0026225E">
        <w:rPr>
          <w:rStyle w:val="StyleUnderline"/>
        </w:rPr>
        <w:t xml:space="preserve">the material can be </w:t>
      </w:r>
      <w:r w:rsidRPr="0026225E">
        <w:rPr>
          <w:rStyle w:val="Emphasis"/>
        </w:rPr>
        <w:t>coated</w:t>
      </w:r>
      <w:r w:rsidRPr="0026225E">
        <w:rPr>
          <w:rStyle w:val="StyleUnderline"/>
        </w:rPr>
        <w:t xml:space="preserve"> in </w:t>
      </w:r>
      <w:r w:rsidRPr="0026225E">
        <w:rPr>
          <w:rStyle w:val="Emphasis"/>
        </w:rPr>
        <w:t>aluminum</w:t>
      </w:r>
      <w:r w:rsidRPr="0026225E">
        <w:rPr>
          <w:sz w:val="16"/>
        </w:rPr>
        <w:t>, much like the James Webb.</w:t>
      </w:r>
    </w:p>
    <w:p w14:paraId="10B561C0" w14:textId="77777777" w:rsidR="00595B7A" w:rsidRPr="0026225E" w:rsidRDefault="00595B7A" w:rsidP="00595B7A">
      <w:pPr>
        <w:rPr>
          <w:sz w:val="16"/>
        </w:rPr>
      </w:pPr>
      <w:r w:rsidRPr="00FD7568">
        <w:rPr>
          <w:rStyle w:val="StyleUnderline"/>
        </w:rPr>
        <w:t>Aluminum</w:t>
      </w:r>
      <w:r w:rsidRPr="0026225E">
        <w:rPr>
          <w:rStyle w:val="StyleUnderline"/>
        </w:rPr>
        <w:t xml:space="preserve"> has a close to </w:t>
      </w:r>
      <w:r w:rsidRPr="0026225E">
        <w:rPr>
          <w:rStyle w:val="Emphasis"/>
        </w:rPr>
        <w:t>100% reflectivity</w:t>
      </w:r>
      <w:r w:rsidRPr="0026225E">
        <w:rPr>
          <w:rStyle w:val="StyleUnderline"/>
        </w:rPr>
        <w:t xml:space="preserve">, making it </w:t>
      </w:r>
      <w:r w:rsidRPr="0026225E">
        <w:rPr>
          <w:rStyle w:val="Emphasis"/>
        </w:rPr>
        <w:t>ideal</w:t>
      </w:r>
      <w:r w:rsidRPr="0026225E">
        <w:rPr>
          <w:rStyle w:val="StyleUnderline"/>
        </w:rPr>
        <w:t xml:space="preserve"> for a </w:t>
      </w:r>
      <w:r w:rsidRPr="0026225E">
        <w:rPr>
          <w:rStyle w:val="Emphasis"/>
        </w:rPr>
        <w:t>solar shade</w:t>
      </w:r>
      <w:r w:rsidRPr="0026225E">
        <w:rPr>
          <w:rStyle w:val="StyleUnderline"/>
        </w:rPr>
        <w:t>.</w:t>
      </w:r>
      <w:r w:rsidRPr="0026225E">
        <w:rPr>
          <w:sz w:val="16"/>
        </w:rPr>
        <w:t xml:space="preserve"> “Aluminum was used because </w:t>
      </w:r>
      <w:r w:rsidRPr="0026225E">
        <w:rPr>
          <w:rStyle w:val="StyleUnderline"/>
        </w:rPr>
        <w:t xml:space="preserve">it is </w:t>
      </w:r>
      <w:r w:rsidRPr="0026225E">
        <w:rPr>
          <w:rStyle w:val="Emphasis"/>
        </w:rPr>
        <w:t>widely available</w:t>
      </w:r>
      <w:r w:rsidRPr="0026225E">
        <w:rPr>
          <w:rStyle w:val="StyleUnderline"/>
        </w:rPr>
        <w:t xml:space="preserve"> primarily as ore bauxite that makes </w:t>
      </w:r>
      <w:r w:rsidRPr="0026225E">
        <w:rPr>
          <w:rStyle w:val="Emphasis"/>
        </w:rPr>
        <w:t>8%</w:t>
      </w:r>
      <w:r w:rsidRPr="0026225E">
        <w:rPr>
          <w:rStyle w:val="StyleUnderline"/>
        </w:rPr>
        <w:t xml:space="preserve"> of the </w:t>
      </w:r>
      <w:r w:rsidRPr="0026225E">
        <w:rPr>
          <w:rStyle w:val="Emphasis"/>
        </w:rPr>
        <w:t>earth</w:t>
      </w:r>
      <w:r w:rsidRPr="0026225E">
        <w:rPr>
          <w:sz w:val="16"/>
        </w:rPr>
        <w:t xml:space="preserve">’s solid surface…Aluminum films used as metallization contacts have low specific resistivity, good thermal stability, high uniformity across the flat substrate, low particle contamination, and good adherence to substrate. These properties have led aluminum to be irreplaceable and its demand is on increase in many areas of today’s rapidly developing technologies especially optical industries. </w:t>
      </w:r>
      <w:r w:rsidRPr="0026225E">
        <w:rPr>
          <w:rStyle w:val="StyleUnderline"/>
        </w:rPr>
        <w:t xml:space="preserve">Highly specular </w:t>
      </w:r>
      <w:r w:rsidRPr="00FD7568">
        <w:rPr>
          <w:rStyle w:val="Emphasis"/>
          <w:highlight w:val="cyan"/>
        </w:rPr>
        <w:t>aluminum films</w:t>
      </w:r>
      <w:r w:rsidRPr="0026225E">
        <w:rPr>
          <w:rStyle w:val="StyleUnderline"/>
        </w:rPr>
        <w:t xml:space="preserve"> made in an ultrahigh </w:t>
      </w:r>
      <w:r w:rsidRPr="0026225E">
        <w:rPr>
          <w:rStyle w:val="Emphasis"/>
        </w:rPr>
        <w:t>vacuum deposition</w:t>
      </w:r>
      <w:r w:rsidRPr="0026225E">
        <w:rPr>
          <w:rStyle w:val="StyleUnderline"/>
        </w:rPr>
        <w:t xml:space="preserve"> process </w:t>
      </w:r>
      <w:r w:rsidRPr="00FD7568">
        <w:rPr>
          <w:rStyle w:val="StyleUnderline"/>
          <w:highlight w:val="cyan"/>
        </w:rPr>
        <w:t>have</w:t>
      </w:r>
      <w:r w:rsidRPr="0026225E">
        <w:rPr>
          <w:rStyle w:val="StyleUnderline"/>
        </w:rPr>
        <w:t xml:space="preserve"> a solar </w:t>
      </w:r>
      <w:r w:rsidRPr="00FD7568">
        <w:rPr>
          <w:rStyle w:val="Emphasis"/>
          <w:highlight w:val="cyan"/>
        </w:rPr>
        <w:t>reflectance</w:t>
      </w:r>
      <w:r w:rsidRPr="00FD7568">
        <w:rPr>
          <w:rStyle w:val="StyleUnderline"/>
          <w:highlight w:val="cyan"/>
        </w:rPr>
        <w:t xml:space="preserve"> of </w:t>
      </w:r>
      <w:r w:rsidRPr="00FD7568">
        <w:rPr>
          <w:rStyle w:val="Emphasis"/>
          <w:highlight w:val="cyan"/>
        </w:rPr>
        <w:t>92%</w:t>
      </w:r>
      <w:r w:rsidRPr="0026225E">
        <w:rPr>
          <w:sz w:val="16"/>
        </w:rPr>
        <w:t xml:space="preserve">,” (Lugolole &amp; Obwoya, 2015, p. 3). Aluminum would be most desirable for a reflective coating on Kapton, and </w:t>
      </w:r>
      <w:r w:rsidRPr="0026225E">
        <w:rPr>
          <w:rStyle w:val="StyleUnderline"/>
        </w:rPr>
        <w:t xml:space="preserve">the current </w:t>
      </w:r>
      <w:r w:rsidRPr="0026225E">
        <w:rPr>
          <w:rStyle w:val="Emphasis"/>
        </w:rPr>
        <w:t>market price</w:t>
      </w:r>
      <w:r w:rsidRPr="0026225E">
        <w:rPr>
          <w:rStyle w:val="StyleUnderline"/>
        </w:rPr>
        <w:t xml:space="preserve"> for aluminum is $0.94 per pound, making it</w:t>
      </w:r>
      <w:r w:rsidRPr="0026225E">
        <w:rPr>
          <w:sz w:val="16"/>
        </w:rPr>
        <w:t xml:space="preserve"> a </w:t>
      </w:r>
      <w:r w:rsidRPr="0026225E">
        <w:rPr>
          <w:rStyle w:val="Emphasis"/>
        </w:rPr>
        <w:t>cheap</w:t>
      </w:r>
      <w:r w:rsidRPr="0026225E">
        <w:rPr>
          <w:sz w:val="16"/>
        </w:rPr>
        <w:t xml:space="preserve"> material to acquire and utilize (Aluminum Prices, 2017, np.).</w:t>
      </w:r>
    </w:p>
    <w:p w14:paraId="1973BA6D" w14:textId="77777777" w:rsidR="00595B7A" w:rsidRPr="0026225E" w:rsidRDefault="00595B7A" w:rsidP="00595B7A">
      <w:pPr>
        <w:rPr>
          <w:rStyle w:val="StyleUnderline"/>
        </w:rPr>
      </w:pPr>
      <w:r w:rsidRPr="0026225E">
        <w:rPr>
          <w:sz w:val="16"/>
        </w:rPr>
        <w:t xml:space="preserve">The table above indicates the reflectivity of aluminum at specific wavelengths. More research should be done into the feasibility of reaching 100% reflectivity, or into what additional materials may block wavelengths where aluminum is not as highly reflective18. In addition to being readily accessible, the materials needed for the construction of the shade are lightweight. On the James Webb, the aluminum coating applied to the solar shield was ~100 nm (3.93 microns) thick (Lynn, 2016, np.). Kapton comes in a range of thicknesses, from 7.6 micrometers to 127 micrometers. This means it varies in weight from 1 kg per 93 m2 to 1 kg per 4.7 m2 (DuPont Kapton, 2017, p.17). For another comparison of thickness, the sail for the Sunjammer project was 5 micrometers thick (Leone, 2014, np.). </w:t>
      </w:r>
      <w:r w:rsidRPr="0026225E">
        <w:rPr>
          <w:rStyle w:val="StyleUnderline"/>
        </w:rPr>
        <w:t xml:space="preserve">The shade for the solar shade will have very </w:t>
      </w:r>
      <w:r w:rsidRPr="0026225E">
        <w:rPr>
          <w:rStyle w:val="Emphasis"/>
        </w:rPr>
        <w:t>minimal mass</w:t>
      </w:r>
      <w:r w:rsidRPr="0026225E">
        <w:rPr>
          <w:rStyle w:val="StyleUnderline"/>
        </w:rPr>
        <w:t xml:space="preserve"> for its size, making it </w:t>
      </w:r>
      <w:r w:rsidRPr="0026225E">
        <w:rPr>
          <w:rStyle w:val="Emphasis"/>
        </w:rPr>
        <w:t>cheap to launch</w:t>
      </w:r>
      <w:r w:rsidRPr="0026225E">
        <w:rPr>
          <w:rStyle w:val="StyleUnderline"/>
        </w:rPr>
        <w:t xml:space="preserve"> while effectively shading a large area.</w:t>
      </w:r>
    </w:p>
    <w:p w14:paraId="07C39981" w14:textId="77777777" w:rsidR="00595B7A" w:rsidRPr="0026225E" w:rsidRDefault="00595B7A" w:rsidP="00595B7A">
      <w:pPr>
        <w:rPr>
          <w:sz w:val="16"/>
        </w:rPr>
      </w:pPr>
      <w:r w:rsidRPr="0026225E">
        <w:rPr>
          <w:sz w:val="16"/>
        </w:rPr>
        <w:t xml:space="preserve">Furthermore, the durability of the shade, and thus its materials, must be considered. Kapton holds its shape very well and is extremely durable – a 25 micrometerthick film has only 0.17% shrinkage at 150 degrees Celsius, and a folding endurance of 285,000 MIT19. There are also </w:t>
      </w:r>
      <w:r w:rsidRPr="0026225E">
        <w:rPr>
          <w:rStyle w:val="StyleUnderline"/>
        </w:rPr>
        <w:t>additional treatments</w:t>
      </w:r>
      <w:r w:rsidRPr="0026225E">
        <w:rPr>
          <w:sz w:val="16"/>
        </w:rPr>
        <w:t xml:space="preserve"> to </w:t>
      </w:r>
      <w:r w:rsidRPr="0026225E">
        <w:rPr>
          <w:rStyle w:val="StyleUnderline"/>
        </w:rPr>
        <w:t xml:space="preserve">increase </w:t>
      </w:r>
      <w:r w:rsidRPr="0026225E">
        <w:rPr>
          <w:rStyle w:val="Emphasis"/>
        </w:rPr>
        <w:t>durability</w:t>
      </w:r>
      <w:r w:rsidRPr="0026225E">
        <w:rPr>
          <w:sz w:val="16"/>
        </w:rPr>
        <w:t xml:space="preserve">. </w:t>
      </w:r>
      <w:r w:rsidRPr="0026225E">
        <w:rPr>
          <w:rStyle w:val="StyleUnderline"/>
        </w:rPr>
        <w:t>For the James Webb telescope</w:t>
      </w:r>
      <w:r w:rsidRPr="0026225E">
        <w:rPr>
          <w:sz w:val="16"/>
        </w:rPr>
        <w:t xml:space="preserve">, a technology called </w:t>
      </w:r>
      <w:r w:rsidRPr="00FD7568">
        <w:rPr>
          <w:rStyle w:val="Emphasis"/>
          <w:highlight w:val="cyan"/>
        </w:rPr>
        <w:t>Thermal Spot Bond</w:t>
      </w:r>
      <w:r w:rsidRPr="0026225E">
        <w:rPr>
          <w:rStyle w:val="StyleUnderline"/>
        </w:rPr>
        <w:t xml:space="preserve"> was used to </w:t>
      </w:r>
      <w:r w:rsidRPr="00FD7568">
        <w:rPr>
          <w:rStyle w:val="StyleUnderline"/>
          <w:highlight w:val="cyan"/>
        </w:rPr>
        <w:t>ensure</w:t>
      </w:r>
      <w:r w:rsidRPr="0026225E">
        <w:rPr>
          <w:rStyle w:val="StyleUnderline"/>
        </w:rPr>
        <w:t xml:space="preserve"> the </w:t>
      </w:r>
      <w:r w:rsidRPr="0026225E">
        <w:rPr>
          <w:rStyle w:val="Emphasis"/>
        </w:rPr>
        <w:t>solar shield</w:t>
      </w:r>
      <w:r w:rsidRPr="0026225E">
        <w:rPr>
          <w:rStyle w:val="StyleUnderline"/>
        </w:rPr>
        <w:t xml:space="preserve"> would </w:t>
      </w:r>
      <w:r w:rsidRPr="00FD7568">
        <w:rPr>
          <w:rStyle w:val="StyleUnderline"/>
          <w:highlight w:val="cyan"/>
        </w:rPr>
        <w:t>not</w:t>
      </w:r>
      <w:r w:rsidRPr="0026225E">
        <w:rPr>
          <w:rStyle w:val="StyleUnderline"/>
        </w:rPr>
        <w:t xml:space="preserve"> become </w:t>
      </w:r>
      <w:r w:rsidRPr="00FD7568">
        <w:rPr>
          <w:rStyle w:val="Emphasis"/>
          <w:highlight w:val="cyan"/>
        </w:rPr>
        <w:t>unusable</w:t>
      </w:r>
      <w:r w:rsidRPr="00FD7568">
        <w:rPr>
          <w:rStyle w:val="StyleUnderline"/>
          <w:highlight w:val="cyan"/>
        </w:rPr>
        <w:t xml:space="preserve"> if struck by</w:t>
      </w:r>
      <w:r w:rsidRPr="0026225E">
        <w:rPr>
          <w:rStyle w:val="StyleUnderline"/>
        </w:rPr>
        <w:t xml:space="preserve"> </w:t>
      </w:r>
      <w:r w:rsidRPr="0026225E">
        <w:rPr>
          <w:rStyle w:val="Emphasis"/>
        </w:rPr>
        <w:t xml:space="preserve">space </w:t>
      </w:r>
      <w:r w:rsidRPr="00FD7568">
        <w:rPr>
          <w:rStyle w:val="Emphasis"/>
          <w:highlight w:val="cyan"/>
        </w:rPr>
        <w:t>debris</w:t>
      </w:r>
      <w:r w:rsidRPr="0026225E">
        <w:rPr>
          <w:sz w:val="16"/>
        </w:rPr>
        <w:t xml:space="preserve">. </w:t>
      </w:r>
      <w:r w:rsidRPr="0026225E">
        <w:rPr>
          <w:rStyle w:val="StyleUnderline"/>
        </w:rPr>
        <w:t xml:space="preserve">This method is recommended for utilization in the </w:t>
      </w:r>
      <w:r w:rsidRPr="0026225E">
        <w:rPr>
          <w:rStyle w:val="Emphasis"/>
        </w:rPr>
        <w:t>solar shades</w:t>
      </w:r>
      <w:r w:rsidRPr="0026225E">
        <w:rPr>
          <w:sz w:val="16"/>
        </w:rPr>
        <w:t>; as it ensures a hole does not enlarge if a shade is pierced, further ensuring the longevity of the shade (Lynn, 2016, np.). The durability of Kapton, the fact it is already manufactured and being used in another spacecraft, and ability to be treated with Thermal Spot Bond makes it a perfect candidate for the material construction of solar shades.</w:t>
      </w:r>
    </w:p>
    <w:p w14:paraId="75E49C49" w14:textId="77777777" w:rsidR="00595B7A" w:rsidRPr="0026225E" w:rsidRDefault="00595B7A" w:rsidP="00595B7A">
      <w:pPr>
        <w:rPr>
          <w:sz w:val="16"/>
        </w:rPr>
      </w:pPr>
      <w:r w:rsidRPr="0026225E">
        <w:rPr>
          <w:sz w:val="16"/>
        </w:rPr>
        <w:t xml:space="preserve">Another exciting technology that may be applied to constructing solar shades is that of origami. While </w:t>
      </w:r>
      <w:r w:rsidRPr="00805A4A">
        <w:rPr>
          <w:rStyle w:val="Emphasis"/>
        </w:rPr>
        <w:t>origami</w:t>
      </w:r>
      <w:r w:rsidRPr="0026225E">
        <w:rPr>
          <w:sz w:val="16"/>
        </w:rPr>
        <w:t xml:space="preserve"> has a very long historical tradition, it </w:t>
      </w:r>
      <w:r w:rsidRPr="00805A4A">
        <w:rPr>
          <w:rStyle w:val="StyleUnderline"/>
        </w:rPr>
        <w:t xml:space="preserve">is newly being </w:t>
      </w:r>
      <w:r w:rsidRPr="00805A4A">
        <w:rPr>
          <w:rStyle w:val="Emphasis"/>
        </w:rPr>
        <w:t>integrated</w:t>
      </w:r>
      <w:r w:rsidRPr="00805A4A">
        <w:rPr>
          <w:rStyle w:val="StyleUnderline"/>
        </w:rPr>
        <w:t xml:space="preserve"> with </w:t>
      </w:r>
      <w:r w:rsidRPr="00805A4A">
        <w:rPr>
          <w:rStyle w:val="Emphasis"/>
        </w:rPr>
        <w:t>space tech</w:t>
      </w:r>
      <w:r w:rsidRPr="00805A4A">
        <w:rPr>
          <w:rStyle w:val="StyleUnderline"/>
        </w:rPr>
        <w:t>nology</w:t>
      </w:r>
      <w:r w:rsidRPr="0026225E">
        <w:rPr>
          <w:sz w:val="16"/>
        </w:rPr>
        <w:t xml:space="preserve">. Origami is valuable because the mathematical precision and intricacies of developed folds allow material to be folded for launch, and then reliably unfolded in space, resulting in very large spacecraft. “Last year, Zirbel and Trease collaborated with origami expert Robert Lang and BYU professor Larry Howell to develop a solar array that folds up to be 2.7 meters in diameter. Unfold it, and you’ve got a structure 25 meters across,” (Greicius, 2015, np.). Even more exciting is the fact that for some folds, only one ‘chord’ needs to be pulled for deployment, meaning only one input is required, greatly simplifying the mechanism. “Trease envisions that foldable solar arrays could be used in conjunction with small satellites called CubeSats…It could be especially appropriate for spacecraft applications where it’s beneficial to deploy an object radially,” (Greicius, 2015, np.). Clearly, the concept of </w:t>
      </w:r>
      <w:r w:rsidRPr="00FD7568">
        <w:rPr>
          <w:rStyle w:val="StyleUnderline"/>
          <w:highlight w:val="cyan"/>
        </w:rPr>
        <w:t>origami</w:t>
      </w:r>
      <w:r w:rsidRPr="0026225E">
        <w:rPr>
          <w:sz w:val="16"/>
        </w:rPr>
        <w:t xml:space="preserve"> in conjunction with </w:t>
      </w:r>
      <w:r w:rsidRPr="00805A4A">
        <w:rPr>
          <w:rStyle w:val="StyleUnderline"/>
        </w:rPr>
        <w:t xml:space="preserve">solar </w:t>
      </w:r>
      <w:r w:rsidRPr="00FD7568">
        <w:rPr>
          <w:rStyle w:val="Emphasis"/>
          <w:highlight w:val="cyan"/>
        </w:rPr>
        <w:t>shades</w:t>
      </w:r>
      <w:r w:rsidRPr="0026225E">
        <w:rPr>
          <w:sz w:val="16"/>
        </w:rPr>
        <w:t xml:space="preserve"> is highly applicable, and </w:t>
      </w:r>
      <w:r w:rsidRPr="00FD7568">
        <w:rPr>
          <w:rStyle w:val="StyleUnderline"/>
          <w:highlight w:val="cyan"/>
        </w:rPr>
        <w:t>would</w:t>
      </w:r>
      <w:r w:rsidRPr="0026225E">
        <w:rPr>
          <w:sz w:val="16"/>
        </w:rPr>
        <w:t xml:space="preserve"> be an advantageous route to explore. It is highly recommended to employ folding techniques in solar shades to </w:t>
      </w:r>
      <w:r w:rsidRPr="00FD7568">
        <w:rPr>
          <w:rStyle w:val="Emphasis"/>
          <w:highlight w:val="cyan"/>
        </w:rPr>
        <w:t>maximize shade</w:t>
      </w:r>
      <w:r w:rsidRPr="00805A4A">
        <w:rPr>
          <w:rStyle w:val="StyleUnderline"/>
        </w:rPr>
        <w:t xml:space="preserve"> area per unit, </w:t>
      </w:r>
      <w:r w:rsidRPr="00FD7568">
        <w:rPr>
          <w:rStyle w:val="StyleUnderline"/>
          <w:highlight w:val="cyan"/>
        </w:rPr>
        <w:t>and</w:t>
      </w:r>
      <w:r w:rsidRPr="0026225E">
        <w:rPr>
          <w:sz w:val="16"/>
        </w:rPr>
        <w:t xml:space="preserve"> thus effectively </w:t>
      </w:r>
      <w:r w:rsidRPr="00FD7568">
        <w:rPr>
          <w:rStyle w:val="StyleUnderline"/>
          <w:highlight w:val="cyan"/>
        </w:rPr>
        <w:t xml:space="preserve">reduce </w:t>
      </w:r>
      <w:r w:rsidRPr="00FD7568">
        <w:rPr>
          <w:rStyle w:val="Emphasis"/>
          <w:highlight w:val="cyan"/>
        </w:rPr>
        <w:t>cost</w:t>
      </w:r>
      <w:r w:rsidRPr="0026225E">
        <w:rPr>
          <w:sz w:val="16"/>
        </w:rPr>
        <w:t xml:space="preserve"> per area shaded.</w:t>
      </w:r>
    </w:p>
    <w:p w14:paraId="5E4CA616" w14:textId="77777777" w:rsidR="00595B7A" w:rsidRPr="0026225E" w:rsidRDefault="00595B7A" w:rsidP="00595B7A">
      <w:pPr>
        <w:rPr>
          <w:sz w:val="16"/>
        </w:rPr>
      </w:pPr>
      <w:r w:rsidRPr="0026225E">
        <w:rPr>
          <w:sz w:val="16"/>
        </w:rPr>
        <w:t>4.3.4 Position in Space – Lagrange 1 Point</w:t>
      </w:r>
    </w:p>
    <w:p w14:paraId="3D8C86B7" w14:textId="77777777" w:rsidR="00595B7A" w:rsidRPr="00FD7568" w:rsidRDefault="00595B7A" w:rsidP="00595B7A">
      <w:pPr>
        <w:rPr>
          <w:sz w:val="16"/>
        </w:rPr>
      </w:pPr>
      <w:r w:rsidRPr="00FD7568">
        <w:rPr>
          <w:sz w:val="16"/>
        </w:rPr>
        <w:t>One main issue for construction of a large space body is the decision of where to place it. With gravitational forces at play, a shade would be worthless if it became misaligned due to the passing gravitational interactions with another body. Luckily, there are 5 mathematical positions around the Earth, where gravitational balances between the Earth and Sun occur. It is proposed that these points offer the best position for a solar shade.</w:t>
      </w:r>
    </w:p>
    <w:p w14:paraId="5318E376" w14:textId="77777777" w:rsidR="00595B7A" w:rsidRPr="0026225E" w:rsidRDefault="00595B7A" w:rsidP="00595B7A">
      <w:pPr>
        <w:rPr>
          <w:sz w:val="16"/>
        </w:rPr>
      </w:pPr>
      <w:r w:rsidRPr="0026225E">
        <w:rPr>
          <w:rStyle w:val="StyleUnderline"/>
        </w:rPr>
        <w:t xml:space="preserve">The solar shade should be </w:t>
      </w:r>
      <w:r w:rsidRPr="0026225E">
        <w:rPr>
          <w:rStyle w:val="Emphasis"/>
        </w:rPr>
        <w:t>placed</w:t>
      </w:r>
      <w:r w:rsidRPr="0026225E">
        <w:rPr>
          <w:rStyle w:val="StyleUnderline"/>
        </w:rPr>
        <w:t xml:space="preserve"> at a position called the </w:t>
      </w:r>
      <w:r w:rsidRPr="0026225E">
        <w:rPr>
          <w:rStyle w:val="Emphasis"/>
        </w:rPr>
        <w:t>Lagrange 1 point</w:t>
      </w:r>
      <w:r w:rsidRPr="0026225E">
        <w:rPr>
          <w:sz w:val="16"/>
        </w:rPr>
        <w:t xml:space="preserve">. “A Lagrange point is a location in space where </w:t>
      </w:r>
      <w:r w:rsidRPr="0026225E">
        <w:rPr>
          <w:rStyle w:val="StyleUnderline"/>
        </w:rPr>
        <w:t xml:space="preserve">the combined </w:t>
      </w:r>
      <w:r w:rsidRPr="0026225E">
        <w:rPr>
          <w:rStyle w:val="Emphasis"/>
        </w:rPr>
        <w:t>gravitational forces</w:t>
      </w:r>
      <w:r w:rsidRPr="0026225E">
        <w:rPr>
          <w:rStyle w:val="StyleUnderline"/>
        </w:rPr>
        <w:t xml:space="preserve"> of two large bodies</w:t>
      </w:r>
      <w:r w:rsidRPr="0026225E">
        <w:rPr>
          <w:sz w:val="16"/>
        </w:rPr>
        <w:t xml:space="preserve">, such as Earth and the sun or Earth and the moon, </w:t>
      </w:r>
      <w:r w:rsidRPr="0026225E">
        <w:rPr>
          <w:rStyle w:val="StyleUnderline"/>
        </w:rPr>
        <w:t xml:space="preserve">equal </w:t>
      </w:r>
      <w:r w:rsidRPr="0026225E">
        <w:rPr>
          <w:rStyle w:val="Emphasis"/>
        </w:rPr>
        <w:t>centrifugal force</w:t>
      </w:r>
      <w:r w:rsidRPr="0026225E">
        <w:rPr>
          <w:rStyle w:val="StyleUnderline"/>
        </w:rPr>
        <w:t xml:space="preserve"> felt by a much smaller third body</w:t>
      </w:r>
      <w:r w:rsidRPr="0026225E">
        <w:rPr>
          <w:sz w:val="16"/>
        </w:rPr>
        <w:t xml:space="preserve">. </w:t>
      </w:r>
      <w:r w:rsidRPr="0026225E">
        <w:rPr>
          <w:rStyle w:val="StyleUnderline"/>
        </w:rPr>
        <w:t xml:space="preserve">The </w:t>
      </w:r>
      <w:r w:rsidRPr="0026225E">
        <w:rPr>
          <w:rStyle w:val="Emphasis"/>
        </w:rPr>
        <w:t>interaction</w:t>
      </w:r>
      <w:r w:rsidRPr="0026225E">
        <w:rPr>
          <w:rStyle w:val="StyleUnderline"/>
        </w:rPr>
        <w:t xml:space="preserve"> of the forces created a </w:t>
      </w:r>
      <w:r w:rsidRPr="0026225E">
        <w:rPr>
          <w:rStyle w:val="Emphasis"/>
        </w:rPr>
        <w:t>point of equilibrium</w:t>
      </w:r>
      <w:r w:rsidRPr="0026225E">
        <w:rPr>
          <w:rStyle w:val="StyleUnderline"/>
        </w:rPr>
        <w:t xml:space="preserve"> where a spacecraft may be ‘</w:t>
      </w:r>
      <w:r w:rsidRPr="0026225E">
        <w:rPr>
          <w:rStyle w:val="Emphasis"/>
        </w:rPr>
        <w:t>parked’</w:t>
      </w:r>
      <w:r w:rsidRPr="0026225E">
        <w:rPr>
          <w:sz w:val="16"/>
        </w:rPr>
        <w:t xml:space="preserve"> to make observations,” (Howell, 2017, np.). </w:t>
      </w:r>
      <w:r w:rsidRPr="0026225E">
        <w:rPr>
          <w:rStyle w:val="StyleUnderline"/>
        </w:rPr>
        <w:t xml:space="preserve">The </w:t>
      </w:r>
      <w:r w:rsidRPr="0026225E">
        <w:rPr>
          <w:rStyle w:val="Emphasis"/>
        </w:rPr>
        <w:t>L1 point</w:t>
      </w:r>
      <w:r w:rsidRPr="0026225E">
        <w:rPr>
          <w:sz w:val="16"/>
        </w:rPr>
        <w:t xml:space="preserve"> is the position that </w:t>
      </w:r>
      <w:r w:rsidRPr="0026225E">
        <w:rPr>
          <w:rStyle w:val="StyleUnderline"/>
        </w:rPr>
        <w:t xml:space="preserve">lies directly between the </w:t>
      </w:r>
      <w:r w:rsidRPr="0026225E">
        <w:rPr>
          <w:rStyle w:val="Emphasis"/>
        </w:rPr>
        <w:t>sun</w:t>
      </w:r>
      <w:r w:rsidRPr="0026225E">
        <w:rPr>
          <w:rStyle w:val="StyleUnderline"/>
        </w:rPr>
        <w:t xml:space="preserve"> and the </w:t>
      </w:r>
      <w:r w:rsidRPr="0026225E">
        <w:rPr>
          <w:rStyle w:val="Emphasis"/>
        </w:rPr>
        <w:t>Earth</w:t>
      </w:r>
      <w:r w:rsidRPr="0026225E">
        <w:rPr>
          <w:sz w:val="16"/>
        </w:rPr>
        <w:t>, at about 1.5 million km. The L1 point, as opposed to L4 and L5, is a ‘saddle’, meaning the point of gravitational balance is rather precarious. It is possible to keep spacecraft there (the Solar and Heliospheric Observatory Satellite is there currently), but it is required that they have some propulsion system to occasionally re-balance them. This means that every solar shade piece will need some form of propulsion.</w:t>
      </w:r>
    </w:p>
    <w:p w14:paraId="7CDAFC8E" w14:textId="77777777" w:rsidR="00595B7A" w:rsidRPr="0026225E" w:rsidRDefault="00595B7A" w:rsidP="00595B7A">
      <w:pPr>
        <w:rPr>
          <w:rStyle w:val="StyleUnderline"/>
        </w:rPr>
      </w:pPr>
      <w:r w:rsidRPr="0026225E">
        <w:rPr>
          <w:sz w:val="16"/>
        </w:rPr>
        <w:t xml:space="preserve">A benefit of being positioned </w:t>
      </w:r>
      <w:r w:rsidRPr="00FD7568">
        <w:rPr>
          <w:rStyle w:val="StyleUnderline"/>
          <w:highlight w:val="cyan"/>
        </w:rPr>
        <w:t>at</w:t>
      </w:r>
      <w:r w:rsidRPr="0026225E">
        <w:rPr>
          <w:rStyle w:val="StyleUnderline"/>
        </w:rPr>
        <w:t xml:space="preserve"> the </w:t>
      </w:r>
      <w:r w:rsidRPr="00FD7568">
        <w:rPr>
          <w:rStyle w:val="Emphasis"/>
          <w:highlight w:val="cyan"/>
        </w:rPr>
        <w:t>L1</w:t>
      </w:r>
      <w:r w:rsidRPr="0026225E">
        <w:rPr>
          <w:rStyle w:val="Emphasis"/>
        </w:rPr>
        <w:t xml:space="preserve"> point</w:t>
      </w:r>
      <w:r w:rsidRPr="0026225E">
        <w:rPr>
          <w:sz w:val="16"/>
        </w:rPr>
        <w:t xml:space="preserve"> is that </w:t>
      </w:r>
      <w:r w:rsidRPr="0026225E">
        <w:rPr>
          <w:rStyle w:val="StyleUnderline"/>
        </w:rPr>
        <w:t xml:space="preserve">the shadow of </w:t>
      </w:r>
      <w:r w:rsidRPr="00FD7568">
        <w:rPr>
          <w:rStyle w:val="StyleUnderline"/>
          <w:highlight w:val="cyan"/>
        </w:rPr>
        <w:t xml:space="preserve">the </w:t>
      </w:r>
      <w:r w:rsidRPr="00FD7568">
        <w:rPr>
          <w:rStyle w:val="Emphasis"/>
          <w:highlight w:val="cyan"/>
        </w:rPr>
        <w:t>solar shade</w:t>
      </w:r>
      <w:r w:rsidRPr="0026225E">
        <w:rPr>
          <w:rStyle w:val="StyleUnderline"/>
        </w:rPr>
        <w:t xml:space="preserve"> will not directly </w:t>
      </w:r>
      <w:r w:rsidRPr="0026225E">
        <w:rPr>
          <w:rStyle w:val="Emphasis"/>
        </w:rPr>
        <w:t>darken</w:t>
      </w:r>
      <w:r w:rsidRPr="0026225E">
        <w:rPr>
          <w:rStyle w:val="StyleUnderline"/>
        </w:rPr>
        <w:t xml:space="preserve"> any region of Earth with an </w:t>
      </w:r>
      <w:r w:rsidRPr="0026225E">
        <w:rPr>
          <w:rStyle w:val="Emphasis"/>
        </w:rPr>
        <w:t>umbral shadow</w:t>
      </w:r>
      <w:r w:rsidRPr="0026225E">
        <w:rPr>
          <w:sz w:val="16"/>
        </w:rPr>
        <w:t xml:space="preserve">. “The preferred location is near the Earth-sun inner Lagrange point (L1) in an orbit with the same 1-year period as the Earth, in line with the sun at a distance &gt;/= 1.5 million km. From this distance, the penumbra shadow covers and thus cools the entire planet,” (Angel, 2006, p.1). As mentioned above, insolation may be affected, but </w:t>
      </w:r>
      <w:r w:rsidRPr="0026225E">
        <w:rPr>
          <w:rStyle w:val="StyleUnderline"/>
        </w:rPr>
        <w:t xml:space="preserve">overall the diffusion of penumbral shadow </w:t>
      </w:r>
      <w:r w:rsidRPr="00FD7568">
        <w:rPr>
          <w:rStyle w:val="StyleUnderline"/>
          <w:highlight w:val="cyan"/>
        </w:rPr>
        <w:t xml:space="preserve">will </w:t>
      </w:r>
      <w:r w:rsidRPr="00FD7568">
        <w:rPr>
          <w:rStyle w:val="Emphasis"/>
          <w:highlight w:val="cyan"/>
        </w:rPr>
        <w:t>equally shade</w:t>
      </w:r>
      <w:r w:rsidRPr="00FD7568">
        <w:rPr>
          <w:rStyle w:val="StyleUnderline"/>
        </w:rPr>
        <w:t xml:space="preserve"> the</w:t>
      </w:r>
      <w:r w:rsidRPr="0026225E">
        <w:rPr>
          <w:rStyle w:val="StyleUnderline"/>
        </w:rPr>
        <w:t xml:space="preserve"> entire </w:t>
      </w:r>
      <w:r w:rsidRPr="00FD7568">
        <w:rPr>
          <w:rStyle w:val="Emphasis"/>
          <w:highlight w:val="cyan"/>
        </w:rPr>
        <w:t>Earth</w:t>
      </w:r>
      <w:r w:rsidRPr="0026225E">
        <w:rPr>
          <w:rStyle w:val="StyleUnderline"/>
        </w:rPr>
        <w:t>.</w:t>
      </w:r>
    </w:p>
    <w:p w14:paraId="7817D9DB" w14:textId="77777777" w:rsidR="00595B7A" w:rsidRPr="0026225E" w:rsidRDefault="00595B7A" w:rsidP="00595B7A">
      <w:pPr>
        <w:rPr>
          <w:sz w:val="16"/>
        </w:rPr>
      </w:pPr>
      <w:r w:rsidRPr="0026225E">
        <w:rPr>
          <w:sz w:val="16"/>
        </w:rPr>
        <w:t>[See appendix E for this calculation.]</w:t>
      </w:r>
    </w:p>
    <w:p w14:paraId="460D9394" w14:textId="77777777" w:rsidR="00595B7A" w:rsidRPr="0026225E" w:rsidRDefault="00595B7A" w:rsidP="00595B7A">
      <w:pPr>
        <w:rPr>
          <w:sz w:val="16"/>
        </w:rPr>
      </w:pPr>
      <w:r w:rsidRPr="0026225E">
        <w:rPr>
          <w:sz w:val="16"/>
        </w:rPr>
        <w:t xml:space="preserve">A final consideration for solar shade placement is what impediment it will have upon Earth. </w:t>
      </w:r>
      <w:r w:rsidRPr="0026225E">
        <w:rPr>
          <w:rStyle w:val="StyleUnderline"/>
        </w:rPr>
        <w:t xml:space="preserve">The L1 point </w:t>
      </w:r>
      <w:r w:rsidRPr="0026225E">
        <w:rPr>
          <w:rStyle w:val="Emphasis"/>
        </w:rPr>
        <w:t>minimizes</w:t>
      </w:r>
      <w:r w:rsidRPr="0026225E">
        <w:rPr>
          <w:rStyle w:val="StyleUnderline"/>
        </w:rPr>
        <w:t xml:space="preserve"> any </w:t>
      </w:r>
      <w:r w:rsidRPr="0026225E">
        <w:rPr>
          <w:rStyle w:val="Emphasis"/>
        </w:rPr>
        <w:t>impact</w:t>
      </w:r>
      <w:r w:rsidRPr="0026225E">
        <w:rPr>
          <w:sz w:val="16"/>
        </w:rPr>
        <w:t>, specifically on the field of astronomy.</w:t>
      </w:r>
    </w:p>
    <w:p w14:paraId="11E379B2" w14:textId="77777777" w:rsidR="00595B7A" w:rsidRPr="0026225E" w:rsidRDefault="00595B7A" w:rsidP="00595B7A">
      <w:pPr>
        <w:rPr>
          <w:sz w:val="16"/>
        </w:rPr>
      </w:pPr>
      <w:r w:rsidRPr="0026225E">
        <w:rPr>
          <w:sz w:val="16"/>
        </w:rPr>
        <w:t>Most astronomers would take issue with any more items being placed in orbit, as they further interrupt already difficult ground-based observations. Putting objects in low Earth orbit is also becoming more difficult and potentially dangerous, as over 50 years of contributing satellites and other space junk has increased the possibility of interspace collisions. Since the solar shade will be placed at L1, it will never be in view of nightside Earth, and will never block field of view for observations as well as not adding to near Earth space debris. Unfortunately, solar observatories will be impacted. The Dunn Solar Telescope in Sacramento will likely not be able to continue its observations.</w:t>
      </w:r>
    </w:p>
    <w:p w14:paraId="5EC06ED7" w14:textId="77777777" w:rsidR="00595B7A" w:rsidRPr="0026225E" w:rsidRDefault="00595B7A" w:rsidP="00595B7A">
      <w:pPr>
        <w:rPr>
          <w:sz w:val="16"/>
        </w:rPr>
      </w:pPr>
      <w:r w:rsidRPr="0026225E">
        <w:rPr>
          <w:sz w:val="16"/>
        </w:rPr>
        <w:t>However, its necessity is drawn into question by the placement of SOHO in space in 1995, as its imaging of the Sun is not attenuated by Earth’s atmosphere. As recently as November of 2016, NOAA’s GOES-16 satellite was launched and now tracks solar weather, among other things, from space. While the loss of ground based solar observations may be lamentable, they will not be of the magnitude to adversely affect the research and development of solar science.</w:t>
      </w:r>
    </w:p>
    <w:p w14:paraId="17690B65" w14:textId="77777777" w:rsidR="00595B7A" w:rsidRDefault="00595B7A" w:rsidP="00595B7A">
      <w:pPr>
        <w:rPr>
          <w:sz w:val="16"/>
        </w:rPr>
      </w:pPr>
      <w:r w:rsidRPr="0026225E">
        <w:rPr>
          <w:sz w:val="16"/>
        </w:rPr>
        <w:t xml:space="preserve">Overall, the </w:t>
      </w:r>
      <w:r w:rsidRPr="0026225E">
        <w:rPr>
          <w:rStyle w:val="StyleUnderline"/>
        </w:rPr>
        <w:t xml:space="preserve">placement at L1 is the </w:t>
      </w:r>
      <w:r w:rsidRPr="0026225E">
        <w:rPr>
          <w:rStyle w:val="Emphasis"/>
        </w:rPr>
        <w:t>most desirable position</w:t>
      </w:r>
      <w:r w:rsidRPr="0026225E">
        <w:rPr>
          <w:rStyle w:val="StyleUnderline"/>
        </w:rPr>
        <w:t xml:space="preserve"> for a solar shade</w:t>
      </w:r>
      <w:r w:rsidRPr="00FD7568">
        <w:rPr>
          <w:sz w:val="16"/>
        </w:rPr>
        <w:t xml:space="preserve">. The distance from the sun means the size of the solar shade is less than if it were located at Earth. The equilibrium of gravities at the position will keep the solar shade continuously between the Earth and sun, while requiring only minimal orbital corrections. L1 </w:t>
      </w:r>
      <w:r w:rsidRPr="00FD7568">
        <w:rPr>
          <w:rStyle w:val="StyleUnderline"/>
        </w:rPr>
        <w:t xml:space="preserve">shading will be </w:t>
      </w:r>
      <w:r w:rsidRPr="00FD7568">
        <w:rPr>
          <w:rStyle w:val="Emphasis"/>
          <w:highlight w:val="cyan"/>
        </w:rPr>
        <w:t>far enough</w:t>
      </w:r>
      <w:r w:rsidRPr="00FD7568">
        <w:rPr>
          <w:rStyle w:val="StyleUnderline"/>
        </w:rPr>
        <w:t xml:space="preserve"> away </w:t>
      </w:r>
      <w:r w:rsidRPr="00FD7568">
        <w:rPr>
          <w:rStyle w:val="StyleUnderline"/>
          <w:highlight w:val="cyan"/>
        </w:rPr>
        <w:t>to not eclipse any</w:t>
      </w:r>
      <w:r w:rsidRPr="00FD7568">
        <w:rPr>
          <w:rStyle w:val="StyleUnderline"/>
        </w:rPr>
        <w:t xml:space="preserve"> </w:t>
      </w:r>
      <w:r w:rsidRPr="00FD7568">
        <w:rPr>
          <w:rStyle w:val="Emphasis"/>
        </w:rPr>
        <w:t xml:space="preserve">specific </w:t>
      </w:r>
      <w:r w:rsidRPr="00FD7568">
        <w:rPr>
          <w:rStyle w:val="Emphasis"/>
          <w:highlight w:val="cyan"/>
        </w:rPr>
        <w:t>portion</w:t>
      </w:r>
      <w:r w:rsidRPr="00FD7568">
        <w:rPr>
          <w:rStyle w:val="StyleUnderline"/>
        </w:rPr>
        <w:t xml:space="preserve"> of the Earth</w:t>
      </w:r>
      <w:r w:rsidRPr="00FD7568">
        <w:rPr>
          <w:sz w:val="16"/>
        </w:rPr>
        <w:t xml:space="preserve"> (even if the solar shade were one collective body instead of multiple pieces), and will not negatively impact ground-based astronomical observations. L1 is the most economic and feasible position for a solar shade.</w:t>
      </w:r>
    </w:p>
    <w:p w14:paraId="33E6DAA3" w14:textId="77777777" w:rsidR="00595B7A" w:rsidRPr="0026225E" w:rsidRDefault="00595B7A" w:rsidP="00595B7A">
      <w:r>
        <w:t>[TEXT CONDENSED, NONE OMITTED]</w:t>
      </w:r>
    </w:p>
    <w:p w14:paraId="3A5E7ADA" w14:textId="77777777" w:rsidR="00595B7A" w:rsidRDefault="00595B7A" w:rsidP="00595B7A">
      <w:pPr>
        <w:rPr>
          <w:sz w:val="12"/>
        </w:rPr>
      </w:pPr>
      <w:r w:rsidRPr="00FD7568">
        <w:rPr>
          <w:sz w:val="12"/>
        </w:rPr>
        <w:t>4.3.5 Engineering with Current Technology The main selling point for a solar shade at L11 as a way to confront climate change is that the technology for a solar shade solution currently exists. Geoengineering seems far-fetched, because a majority of the time it is – far in the sense that the technology required for the solution is still waiting to be invented. For example, another paper that proposes cooling Earth using crystals at the L1 position, suggest implementing the system through electromagnetic launch, (i.e. a rail-gun as it is commonly referred to in literature). The theory and designs for such a device exist, but have never been constructed or implemented on such a scale due to high cost, unlikelihood of payloads to survive extreme acceleration, and air drag issues due to low launch angles (Angel, 2006, p. 3). In juxtaposition, this proposal employs existent and actionable materials and methods; waiting for future solutions to correct global warming is ill advised when the Earth is already rapidly approaching a climate tipping point. The technology, in summation, is as follows. Drone configuration and communication is in its infancy, but exists. As proven by the aforementioned Department of Defense deployment, it is even possible to configure over 100 drones to run autonomous missions. NASA has relay satellites that communicate commands to multiple other orbiters, proving only few ‘heads’ are needed to control a whole. Rockets to achieve orbit exist. CubeSats are a condensed and simplistic satellite that will be perfect for integration with folding solar shades, hopefully using origami techniques. A possible shade material is already in production by Kapton, and the methods for improving its durability and reflectivity have been modeled by the James Webb Telescope. All together, none of this technology is something that is missing theory, or needs time for development. All of the pieces to construct cheap, lightweight, and effective solar shades exist today. And today is when the world needs a solution to climate change. 52 4. The Science of Changing Insolation – Conclusion It has been thoroughly demonstrated that the possibility of changing Earth’s insolation is not in the realm of science fiction: it is implementable technology. The technologies and materials recommended in this section are to provide a baseline investigation. This does not mean that every technology or material mentioned in this section is necessary for final construction – this proposal does not assume to be a detailed blueprint. Rather, this section presents a rough jigsaw of the pieces needed to fabricate a solar shade. The stage for a solar shade at the L1 point is thus set. 5. The Science of Controlling Earth’s Temperature This section of the proposal will delve into the specifics of how to affect the temperature of Earth. To begin, a survey or the atmosphere, which will include its layers and composition. In addition, some atmospheric chemistry will be mentioned. This will be followed by a commentary on modeling the atmosphere. This section will end by examining other geoengineering methods that have been proposed. 5.1 The Atmosphere To begin a discussion of the atmosphere, it is important to first understand the composition and reactions that occur there. The atmosphere is (by mass) 76% nitrogen, 23% oxygen, 1.3% argon; the main trace gases are carbon dioxide (0.05%), neon (1.2 x 10-3 %), helium (8 x 10-4 %), krypton (2.9 x 10-4 %), hydrogen (0.35 x 10-5 %), xenon (3.6 x 10-5 %), and ozone (0.17 x 10-5 %) (Saha, 2008, p. 10). As can be seen in the diagram below, due to the composition of the atmosphere, some wavelengths of light are transmitted all the way to the ground, while many are not. One of the reasons most animals see in the visible portion of the spectrum is because these are the wavelengths that penetrate all the way to Earth’s surface – if eyes were constructed to ‘see’ x-rays, the whole world would essentially look dark, as the atmosphere is not transparent to that wavelength. Therefore, for a solar shade, it is of import to block light that will be transmitted all the way to the surface, while it is permissible to allow other energies of light to be attenuated by the upper atmosphere. 5.1.1 Distinctions of Each Layer of the Atmosphere The atmosphere of Earth is typically divided into five layers. The bottommost layer is the troposphere, typically defined to reach to an altitude of 6 – 20 km. The troposphere, being the lowest layer, is where most particles of the atmosphere reside – the troposphere contains 75-80% of the mass of the whole atmosphere. This is also the layer were most clouds are found, and where almost all weather occurs (The Troposphere – overview, 2011, np.). It is transparent to wavelengths in the visible spectrum, and microwave. The troposphere behaves essentially like a turbulent fluid, moving particles constantly as pressure, temperature, and forces all fluctuate with local weather systems. This means that any aerosol, instead of being confined to one local area, is quickly transported, usually large distances. Additionally, gases in the atmosphere also have specific lifetimes. The result of atmospheric lifetimes and mixing due to weather is that, “…few gases react rapidly enough for their effects of be confined to the local scale. Most are primarily global in effect…therefore, the effects of local emissions are felt throughout the troposphere,” (Graedel, 1985, p.49). This is pertinent to climate change, as it emphasizes that the effects of emissions from one entity will be felt by the whole world. The next layer of the atmosphere is the stratosphere, extending to 50 kilometers. The stratosphere is where the majority of photochemistry happens due to a sufficiently high concentration of molecules coupled with energetic photons. The stratosphere is most notable for containing the ozone. Ozone is chemically O3, and effectively absorbs ultraviolet radiation. Far UV light is effectively absorbed by the stratosphere (and upper atmosphere) that a shade would still be effective, even if transparent to these wavelengths. However, longer-length UV would need to be shaded, as the longer wavelength UV is mostly transmitted through the atmosphere. The mesosphere is next, extending to 85 kilometers. The composition and chemistry of the mesosphere is more difficult to study than that of other layers because of its height – it is not accessible by weather balloon, and satellites orbit above it, and are not able to directly measure it. As altitude increases, temperature decreases in this layer, indicating that it does not contain UV absorbers. Additionally, because this is the layer where meteorites and space debris burn up, it has a higher concentration of iron and affiliated metals than do the other layers (The Mesosphere – overview, 2008, np.). The thermosphere is the next layer, extending to 600 kilometers. The upper atmosphere is the section that most strongly mitigates short wavelengths, less than 0.2 micrometers (the far UV and x-ray). The thermosphere is responsible for absorbing 0.02 – 0.1-micrometer wavelengths, creating ionization (Torr, 1985, p. 167). While important in UV absorption, the thermosphere (and ionosphere) is transparent to visible wavelengths. As such, if a solar shade were to not reflect extreme UV and x-ray, they would still be effectively abated by the thermosphere. This implies solar shade materials would still be effective even if these wavelengths were not reflected. Finally, the exosphere is last, and is the upper limit on the atmosphere. It extends to (up to) 10,000 kilometers (Zell, 2015, np.). All of the different layers of the atmosphere are interesting and intriguing in their own right. For a more in-depth relation of the different layers and their functions, see Appendix A.</w:t>
      </w:r>
    </w:p>
    <w:p w14:paraId="559BDCA7" w14:textId="77777777" w:rsidR="00595B7A" w:rsidRPr="00FD7568" w:rsidRDefault="00595B7A" w:rsidP="00595B7A">
      <w:r>
        <w:t>[PARAGRAPH INTEGRITY RESUMES]</w:t>
      </w:r>
    </w:p>
    <w:p w14:paraId="576CDC3E" w14:textId="77777777" w:rsidR="00595B7A" w:rsidRDefault="00595B7A" w:rsidP="00595B7A">
      <w:pPr>
        <w:rPr>
          <w:rStyle w:val="StyleUnderline"/>
        </w:rPr>
      </w:pPr>
      <w:r w:rsidRPr="00FD7568">
        <w:rPr>
          <w:sz w:val="16"/>
        </w:rPr>
        <w:t xml:space="preserve">Chemical differences in layers of the atmosphere and different photochemical reactions that occur in those layers are of high import. Responsible science requires that the differences and sensitivities be understood and investigated before directly implementing systems that may affect these layers and the chemistry within. The exact research into such is beyond the scope of this paper. However, it is arguable that due diligence has been done, because </w:t>
      </w:r>
      <w:r w:rsidRPr="00FD7568">
        <w:rPr>
          <w:rStyle w:val="StyleUnderline"/>
        </w:rPr>
        <w:t xml:space="preserve">at most, </w:t>
      </w:r>
      <w:r w:rsidRPr="00FD7568">
        <w:rPr>
          <w:rStyle w:val="StyleUnderline"/>
          <w:highlight w:val="cyan"/>
        </w:rPr>
        <w:t>insolation would</w:t>
      </w:r>
      <w:r w:rsidRPr="00FD7568">
        <w:rPr>
          <w:sz w:val="16"/>
        </w:rPr>
        <w:t xml:space="preserve"> be </w:t>
      </w:r>
      <w:r w:rsidRPr="00FD7568">
        <w:rPr>
          <w:rStyle w:val="Emphasis"/>
          <w:highlight w:val="cyan"/>
        </w:rPr>
        <w:t>decrease</w:t>
      </w:r>
      <w:r w:rsidRPr="00FD7568">
        <w:rPr>
          <w:sz w:val="16"/>
        </w:rPr>
        <w:t xml:space="preserve">d </w:t>
      </w:r>
      <w:r w:rsidRPr="00FD7568">
        <w:rPr>
          <w:rStyle w:val="StyleUnderline"/>
        </w:rPr>
        <w:t xml:space="preserve">by 0.00168% - </w:t>
      </w:r>
      <w:r w:rsidRPr="00FD7568">
        <w:rPr>
          <w:rStyle w:val="StyleUnderline"/>
          <w:highlight w:val="cyan"/>
        </w:rPr>
        <w:t>a fraction of a percent</w:t>
      </w:r>
      <w:r w:rsidRPr="00FD7568">
        <w:rPr>
          <w:sz w:val="16"/>
        </w:rPr>
        <w:t xml:space="preserve">. It would be foolish to argue that a diminishing of sunlight will have no atmospheric or photochemical effect; however, </w:t>
      </w:r>
      <w:r w:rsidRPr="00FD7568">
        <w:rPr>
          <w:rStyle w:val="StyleUnderline"/>
          <w:highlight w:val="cyan"/>
        </w:rPr>
        <w:t>it is</w:t>
      </w:r>
      <w:r w:rsidRPr="00FD7568">
        <w:rPr>
          <w:rStyle w:val="StyleUnderline"/>
        </w:rPr>
        <w:t xml:space="preserve"> equally </w:t>
      </w:r>
      <w:r w:rsidRPr="00FD7568">
        <w:rPr>
          <w:rStyle w:val="Emphasis"/>
          <w:highlight w:val="cyan"/>
        </w:rPr>
        <w:t>thoughtless</w:t>
      </w:r>
      <w:r w:rsidRPr="00FD7568">
        <w:rPr>
          <w:rStyle w:val="StyleUnderline"/>
          <w:highlight w:val="cyan"/>
        </w:rPr>
        <w:t xml:space="preserve"> to presume</w:t>
      </w:r>
      <w:r w:rsidRPr="00FD7568">
        <w:rPr>
          <w:rStyle w:val="StyleUnderline"/>
        </w:rPr>
        <w:t xml:space="preserve"> that such a </w:t>
      </w:r>
      <w:r w:rsidRPr="00FD7568">
        <w:rPr>
          <w:rStyle w:val="Emphasis"/>
        </w:rPr>
        <w:t>marginal change</w:t>
      </w:r>
      <w:r w:rsidRPr="00FD7568">
        <w:rPr>
          <w:rStyle w:val="StyleUnderline"/>
        </w:rPr>
        <w:t xml:space="preserve"> in sunlight would have </w:t>
      </w:r>
      <w:r w:rsidRPr="00FD7568">
        <w:rPr>
          <w:rStyle w:val="Emphasis"/>
          <w:highlight w:val="cyan"/>
        </w:rPr>
        <w:t>sizeable</w:t>
      </w:r>
      <w:r w:rsidRPr="00FD7568">
        <w:rPr>
          <w:rStyle w:val="StyleUnderline"/>
        </w:rPr>
        <w:t xml:space="preserve"> atmospheric </w:t>
      </w:r>
      <w:r w:rsidRPr="00FD7568">
        <w:rPr>
          <w:rStyle w:val="Emphasis"/>
          <w:highlight w:val="cyan"/>
        </w:rPr>
        <w:t>repercussions</w:t>
      </w:r>
      <w:r w:rsidRPr="00FD7568">
        <w:rPr>
          <w:rStyle w:val="StyleUnderline"/>
        </w:rPr>
        <w:t>.</w:t>
      </w:r>
    </w:p>
    <w:p w14:paraId="064A0DBE" w14:textId="77777777" w:rsidR="00595B7A" w:rsidRPr="00701F21" w:rsidRDefault="00595B7A" w:rsidP="00595B7A">
      <w:pPr>
        <w:rPr>
          <w:rStyle w:val="StyleUnderline"/>
          <w:u w:val="none"/>
        </w:rPr>
      </w:pPr>
      <w:r w:rsidRPr="00701F21">
        <w:rPr>
          <w:rStyle w:val="StyleUnderline"/>
          <w:u w:val="none"/>
        </w:rPr>
        <w:t>[TEXT CONDENSED, NONE OMITTED]</w:t>
      </w:r>
    </w:p>
    <w:p w14:paraId="61FDF5FB" w14:textId="77777777" w:rsidR="00595B7A" w:rsidRDefault="00595B7A" w:rsidP="00595B7A">
      <w:pPr>
        <w:rPr>
          <w:sz w:val="12"/>
        </w:rPr>
      </w:pPr>
      <w:r w:rsidRPr="00FD7568">
        <w:rPr>
          <w:sz w:val="12"/>
        </w:rPr>
        <w:t>5.1.2 Material of Shade Construction and Photochemistry The material for shade construction must be required to block visible light and low-energy UV light. Atmospheric chemistry is energized by wavelengths in the range of visible to UV; it is important that if photochemical reaction rates decrease, they should ideally decreases proportionally and equally across all reactions. Additionally, cost should be taken into account when choosing materials for construction – if two materials reflective abilities vary by a marginal amount, the cheaper material should be given preference. As mentioned in the “Construction of Solar Shade” section, aluminum coated Kapton material would be a strong candidate for such a shade. Unfortunately, the exact engineering of materials is outside the purview of this proposal, so it is suggested that there be an in-depth investigation into possible materials. Another material that would be a strong candidate is silver coated polymer. There is a significant increase in papers discussing the uses of silver coated polymers around the 1980s, likely due to a U.S. Department of Energy interest in their development. Unfortunately, no new (and therefore appropriate) sources on the subject are available. However, in one resource it is reported, “The hemispherical reflectance of a freshly deposited silver film weighted over the solar spectrum (250-2500 nm) is greater than 97%,” (Mittal et al., 1989, p. 79). This is a very large range of wavelengths blocked with amazing completeness. However, the paper goes on to report that the durability of silver-coated materials is less than five years. There may be hope that this material has become more durable with technological advances since the 1980s, but clearly more investigation of material sciences for a solar shade is needed. 5.2 Modeling Earth’s Atmosphere One of the largest issues that any geoengineering proposal must contend with is the fact that affecting global systems means modeling hundreds of interactions and interplays between variables. There are so many components to consider in atmospheric modeling that no future model can be 100% accurate in its predicted outcome (as of yet). Clouds are one of the trickiest components of the atmosphere to model correctly in any global model. This is because the ‘reservoir’ of cloud cover is not constant, but varies as water vapor, water vapor saturation pressure, condensation nuclei20, and freezing nuclei21 vary. Indeed, “without condensation nuclei high degrees of supersaturation would have to occur before droplets could form and not immediately evaporate away,” (Kyle, 1991). The multitude of factors that go into cloud production would make it difficult to predict cloud formation patterns. To make matters even worse, all variables change from region to region of the Earth, as temperature, weather systems, and particle movement in the atmosphere change. Hence, clouds remain one of the toughest challenges when creating an atmospheric model. Attempts to conquer the challenge of modeling clouds and cloud formation are estimable, because clouds have great consequences on the atmosphere. Specifically, different types of clouds affect the absorption and radiation of incident solar radiation. “At any given time, clouds cover some 40% of the earth’s surface. Their effect on radiation varies greatly with wavelength.” However, “the overall effect of all clouds together is that the Earth’s surface is cooler than it would be if the atmosphere had no clouds,” (Graham, 1999). This phenomenon is often referred to as cloud forcing. Now it must be observed that different types of clouds actually have different effects on the overall energy budget of the Earth. High clouds (above ~6 km), mainly cirrus clouds, are composed of ice particles and are highly transparent to shortwave radiation22 (Graham, 1999, np.). This means that they do not contribute greatly to the albedo of Earth, and reflect minimal shortwave radiation. Additionally, the water within cirrus clouds is an amazingly efficient greenhouse gas, absorbing a large portion of outward-bound longwave (IR) energy. After absorption, this outgoing energy is reradiated in all directions, not just up and out, but back to Earth too. This means that, “the overall effect of the high thin cirrus clouds then is to enhance atmospheric greenhouse warming,” (Graham, 1999, np.). Another point must be considered is in reference to high-altitude cirrus clouds. Recall from the section “Melting of Permafrost” the fact that a significant percentage of permafrost outgassing due to thawing is in the form of methane. It just so happens that methane presence in the stratosphere produces a large amount of water23. “In fact, CH4 is a major source of stratospheric H2O above ~20 km. Globally, about 6 x 107 metric tons of H2O are formed in the stratosphere each year from CH4,” (Turco, 1985, p. 100). An increase in stratospheric water is equivalent to an increase in greenhouse gases, and contributes to increased cirrus cloud formation. This should be just another added weight to an argument for solar irradiance mitigation: if the permafrost is allowed to melt, global warming will be amplified not only by an increase in methane, but also by the reactions methane enables. Essentially, methane is an extremely effective greenhouse gas, while also being a catalyst for formation of stratospheric greenhouse gases (water). Additionally, one problem with predicting the formation of high, icy clouds is that the process of their formation is not fully understood. This is because there has not been sufficient investigation into what condensation nuclei will serve as freezing condensation nuclei. “…Experience has shown that all kinds of nuclei are not equally effective, for injection of particles of quartz, salt, and many other substances were found to have no effect on production of ice particles in supercooled spaces…Apparently, the nature of the surface and the crystal structure of the sublimation nuclei play a great role in this business,” (Saha, 2008, p. 68). The obscuration of the mechanism of high cloud formation adds one more challenge in the seemingly insurmountable process of trying to model cloud effects on the planet. In the middle range of high (ice) and low (water) clouds, there lies another enigma of clouds. This puzzle is that water-composed clouds have been found to form at altitudes so high that the water in these clouds is supercooled, but has not transformed into ice. “The surprising fact is that clouds consisting even entirely of water droplets are found on high mountain tops and in airplane ascents even when the temperature is much below the freezing point, and are found to be the same size as the fog droplets. These droplets are ‘supercooled’ and are, therefore, in unstable equilibrium. They generally transform themselves into ice-particles as soon as they strike against any hard surface or obstacles, like airplane sides,” (Saha, 2008, p. 66). Essentially, the correlation between temperature and formation of water or ice clouds is not understood. As ice and water have different impacts on energy radiation, ignorance of the correlation means inaccuracies in models. Finally, low clouds tend to have the exact opposite effect as high clouds on trapping radiation. Low clouds are most commonly stratocumulus clouds, which are much thicker and therefore not transparent. Much less solar radiation is able to penetrate these clouds to reach the ground in areas covered by these clouds. The tops of these clouds create an albedo forcing, reflecting visible light before it can be absorbed. Additionally, these clouds are generally so low that radiated longwave only marginally contributes to warming. Overall, these clouds have a net cooling effect, (Graham, 1999).</w:t>
      </w:r>
    </w:p>
    <w:p w14:paraId="66D294B8" w14:textId="77777777" w:rsidR="00595B7A" w:rsidRPr="00FD7568" w:rsidRDefault="00595B7A" w:rsidP="00595B7A">
      <w:r>
        <w:t>[PARAGRAPH INTEGRITY RESUMES]</w:t>
      </w:r>
    </w:p>
    <w:p w14:paraId="37A03E52" w14:textId="77777777" w:rsidR="00595B7A" w:rsidRPr="00FD7568" w:rsidRDefault="00595B7A" w:rsidP="00595B7A">
      <w:pPr>
        <w:rPr>
          <w:rStyle w:val="StyleUnderline"/>
        </w:rPr>
      </w:pPr>
      <w:r w:rsidRPr="009111F0">
        <w:rPr>
          <w:sz w:val="16"/>
        </w:rPr>
        <w:t xml:space="preserve">It can be concluded from the above evidence that modeling clouds in the Earth’s atmosphere is, at best, a hazy issue. It is a valid concern that reducing incoming insolation to the Earth would have a moderate to extreme effect on cloud formation. These fears may be addressed by the following: decreasing insolation will not have effect on condensation nuclei or freezing nuclei for clouds. Decreasing sunlight is not an immediate impact on the amount of particulates in the atmosphere, so </w:t>
      </w:r>
      <w:r w:rsidRPr="009111F0">
        <w:rPr>
          <w:rStyle w:val="StyleUnderline"/>
        </w:rPr>
        <w:t xml:space="preserve">it may be assumed that </w:t>
      </w:r>
      <w:r w:rsidRPr="009111F0">
        <w:rPr>
          <w:rStyle w:val="StyleUnderline"/>
          <w:highlight w:val="cyan"/>
        </w:rPr>
        <w:t xml:space="preserve">the cloud cycle will </w:t>
      </w:r>
      <w:r w:rsidRPr="009111F0">
        <w:rPr>
          <w:rStyle w:val="Emphasis"/>
          <w:highlight w:val="cyan"/>
        </w:rPr>
        <w:t>continue</w:t>
      </w:r>
      <w:r w:rsidRPr="009111F0">
        <w:rPr>
          <w:rStyle w:val="StyleUnderline"/>
        </w:rPr>
        <w:t xml:space="preserve"> without any drastic changes.</w:t>
      </w:r>
      <w:r w:rsidRPr="009111F0">
        <w:rPr>
          <w:sz w:val="16"/>
        </w:rPr>
        <w:t xml:space="preserve"> There is always a possibility that a change in insolation will alter atmospheric patterns, </w:t>
      </w:r>
      <w:r w:rsidRPr="009111F0">
        <w:rPr>
          <w:rStyle w:val="StyleUnderline"/>
        </w:rPr>
        <w:t xml:space="preserve">but </w:t>
      </w:r>
      <w:r w:rsidRPr="009111F0">
        <w:rPr>
          <w:rStyle w:val="StyleUnderline"/>
          <w:highlight w:val="cyan"/>
        </w:rPr>
        <w:t xml:space="preserve">a </w:t>
      </w:r>
      <w:r w:rsidRPr="009111F0">
        <w:rPr>
          <w:rStyle w:val="Emphasis"/>
          <w:highlight w:val="cyan"/>
        </w:rPr>
        <w:t>watchdog program</w:t>
      </w:r>
      <w:r w:rsidRPr="009111F0">
        <w:rPr>
          <w:rStyle w:val="StyleUnderline"/>
          <w:highlight w:val="cyan"/>
        </w:rPr>
        <w:t xml:space="preserve"> will</w:t>
      </w:r>
      <w:r w:rsidRPr="009111F0">
        <w:rPr>
          <w:rStyle w:val="StyleUnderline"/>
        </w:rPr>
        <w:t xml:space="preserve"> be implemented to </w:t>
      </w:r>
      <w:r w:rsidRPr="009111F0">
        <w:rPr>
          <w:rStyle w:val="Emphasis"/>
        </w:rPr>
        <w:t>minimize</w:t>
      </w:r>
      <w:r w:rsidRPr="009111F0">
        <w:rPr>
          <w:rStyle w:val="StyleUnderline"/>
        </w:rPr>
        <w:t xml:space="preserve"> the </w:t>
      </w:r>
      <w:r w:rsidRPr="009111F0">
        <w:rPr>
          <w:rStyle w:val="Emphasis"/>
        </w:rPr>
        <w:t>impact</w:t>
      </w:r>
      <w:r w:rsidRPr="009111F0">
        <w:rPr>
          <w:sz w:val="16"/>
        </w:rPr>
        <w:t xml:space="preserve">. In-depth models for cloud cover do not yet exist, but global averages do, and these will be the mean and standard deviation to which cloud data will be compared after the placement of a solar shade. Thus, </w:t>
      </w:r>
      <w:r w:rsidRPr="009111F0">
        <w:rPr>
          <w:rStyle w:val="StyleUnderline"/>
        </w:rPr>
        <w:t xml:space="preserve">it would be possible to </w:t>
      </w:r>
      <w:r w:rsidRPr="009111F0">
        <w:rPr>
          <w:rStyle w:val="StyleUnderline"/>
          <w:highlight w:val="cyan"/>
        </w:rPr>
        <w:t>react to</w:t>
      </w:r>
      <w:r w:rsidRPr="009111F0">
        <w:rPr>
          <w:rStyle w:val="StyleUnderline"/>
        </w:rPr>
        <w:t xml:space="preserve"> cloud coverage </w:t>
      </w:r>
      <w:r w:rsidRPr="009111F0">
        <w:rPr>
          <w:rStyle w:val="Emphasis"/>
        </w:rPr>
        <w:t>perturbations</w:t>
      </w:r>
      <w:r w:rsidRPr="009111F0">
        <w:rPr>
          <w:rStyle w:val="StyleUnderline"/>
        </w:rPr>
        <w:t xml:space="preserve"> that may occur </w:t>
      </w:r>
      <w:r w:rsidRPr="009111F0">
        <w:rPr>
          <w:rStyle w:val="Emphasis"/>
        </w:rPr>
        <w:t>before</w:t>
      </w:r>
      <w:r w:rsidRPr="009111F0">
        <w:rPr>
          <w:rStyle w:val="StyleUnderline"/>
        </w:rPr>
        <w:t xml:space="preserve"> they cause </w:t>
      </w:r>
      <w:r w:rsidRPr="009111F0">
        <w:rPr>
          <w:rStyle w:val="Emphasis"/>
        </w:rPr>
        <w:t xml:space="preserve">drastic </w:t>
      </w:r>
      <w:r w:rsidRPr="009111F0">
        <w:rPr>
          <w:rStyle w:val="Emphasis"/>
          <w:highlight w:val="cyan"/>
        </w:rPr>
        <w:t>changes</w:t>
      </w:r>
      <w:r w:rsidRPr="009111F0">
        <w:rPr>
          <w:rStyle w:val="StyleUnderline"/>
        </w:rPr>
        <w:t>.</w:t>
      </w:r>
    </w:p>
    <w:p w14:paraId="1983A3B6" w14:textId="77777777" w:rsidR="00595B7A" w:rsidRPr="00FD7568" w:rsidRDefault="00595B7A" w:rsidP="00595B7A">
      <w:pPr>
        <w:rPr>
          <w:sz w:val="16"/>
        </w:rPr>
      </w:pPr>
      <w:r w:rsidRPr="00FD7568">
        <w:rPr>
          <w:sz w:val="16"/>
        </w:rPr>
        <w:t>Atmospheric modeling is still a rapidly growing area of understanding. It wasn’t until the late 1950s that scientists even realized what a complex and multilayered system the atmosphere is (Rowlands, 1995, p. 66). With that being said, it is still within the ability of current models to account for how large-scale systems will respond, especially as new models are developed and tested against each other. Unfortunately, the access and ability to use these models is beyond the author’s ability; nevertheless, they would be a valuable asset in the assessment of the outcomes of solar irradiance alteration.</w:t>
      </w:r>
    </w:p>
    <w:p w14:paraId="6A2C4160" w14:textId="77777777" w:rsidR="00595B7A" w:rsidRPr="00FD7568" w:rsidRDefault="00595B7A" w:rsidP="00595B7A">
      <w:pPr>
        <w:rPr>
          <w:sz w:val="16"/>
        </w:rPr>
      </w:pPr>
      <w:r w:rsidRPr="00FD7568">
        <w:rPr>
          <w:sz w:val="16"/>
        </w:rPr>
        <w:t>5.2.1 Controlling How Insolation is Modified</w:t>
      </w:r>
    </w:p>
    <w:p w14:paraId="3ED4EBEC" w14:textId="77777777" w:rsidR="00595B7A" w:rsidRPr="00FD7568" w:rsidRDefault="00595B7A" w:rsidP="00595B7A">
      <w:pPr>
        <w:rPr>
          <w:sz w:val="16"/>
        </w:rPr>
      </w:pPr>
      <w:r w:rsidRPr="00FD7568">
        <w:rPr>
          <w:sz w:val="16"/>
        </w:rPr>
        <w:t>The primary reason that this solar shade proposal is of acceptable design, regardless of climate modeling ability, is because of the ability for revocation. A cornerstone of this solar shade design is that shades can be deployed as well as refolded.</w:t>
      </w:r>
    </w:p>
    <w:p w14:paraId="096B93BB" w14:textId="77777777" w:rsidR="00595B7A" w:rsidRPr="009111F0" w:rsidRDefault="00595B7A" w:rsidP="00595B7A">
      <w:pPr>
        <w:rPr>
          <w:rStyle w:val="StyleUnderline"/>
        </w:rPr>
      </w:pPr>
      <w:r w:rsidRPr="009111F0">
        <w:rPr>
          <w:sz w:val="16"/>
        </w:rPr>
        <w:t>This means that there will be continuous control, and the ability to continuously alter the amount of insolation being blocked</w:t>
      </w:r>
      <w:r w:rsidRPr="009111F0">
        <w:rPr>
          <w:rStyle w:val="StyleUnderline"/>
        </w:rPr>
        <w:t xml:space="preserve">. If an </w:t>
      </w:r>
      <w:r w:rsidRPr="009111F0">
        <w:rPr>
          <w:rStyle w:val="Emphasis"/>
        </w:rPr>
        <w:t>unpredicted detrimental effect</w:t>
      </w:r>
      <w:r w:rsidRPr="009111F0">
        <w:rPr>
          <w:rStyle w:val="StyleUnderline"/>
        </w:rPr>
        <w:t xml:space="preserve"> begins to emerge, </w:t>
      </w:r>
      <w:r w:rsidRPr="009111F0">
        <w:rPr>
          <w:rStyle w:val="Emphasis"/>
          <w:highlight w:val="cyan"/>
        </w:rPr>
        <w:t>insolation</w:t>
      </w:r>
      <w:r w:rsidRPr="009111F0">
        <w:rPr>
          <w:rStyle w:val="StyleUnderline"/>
          <w:highlight w:val="cyan"/>
        </w:rPr>
        <w:t xml:space="preserve"> reduction can be </w:t>
      </w:r>
      <w:r w:rsidRPr="009111F0">
        <w:rPr>
          <w:rStyle w:val="Emphasis"/>
          <w:highlight w:val="cyan"/>
        </w:rPr>
        <w:t>halted</w:t>
      </w:r>
      <w:r w:rsidRPr="009111F0">
        <w:rPr>
          <w:rStyle w:val="StyleUnderline"/>
          <w:highlight w:val="cyan"/>
        </w:rPr>
        <w:t xml:space="preserve"> or </w:t>
      </w:r>
      <w:r w:rsidRPr="009111F0">
        <w:rPr>
          <w:rStyle w:val="Emphasis"/>
          <w:highlight w:val="cyan"/>
        </w:rPr>
        <w:t>reversed</w:t>
      </w:r>
      <w:r w:rsidRPr="009111F0">
        <w:rPr>
          <w:sz w:val="16"/>
        </w:rPr>
        <w:t xml:space="preserve">. Abdusamatov, Lapovok, and Khankov have a marvelous paper “Monitoring the earth’s energy balance from Lagrange point L1” (2014) which details the requirements for a telescope at the L1 point to monitor the Earth, with the possibility of recording variations of bond albedo at the 0.1% level. Such </w:t>
      </w:r>
      <w:r w:rsidRPr="009111F0">
        <w:rPr>
          <w:rStyle w:val="StyleUnderline"/>
          <w:highlight w:val="cyan"/>
        </w:rPr>
        <w:t xml:space="preserve">a </w:t>
      </w:r>
      <w:r w:rsidRPr="009111F0">
        <w:rPr>
          <w:rStyle w:val="Emphasis"/>
          <w:highlight w:val="cyan"/>
        </w:rPr>
        <w:t>telescope</w:t>
      </w:r>
      <w:r w:rsidRPr="009111F0">
        <w:rPr>
          <w:rStyle w:val="StyleUnderline"/>
        </w:rPr>
        <w:t xml:space="preserve"> could be </w:t>
      </w:r>
      <w:r w:rsidRPr="009111F0">
        <w:rPr>
          <w:rStyle w:val="Emphasis"/>
        </w:rPr>
        <w:t>launched</w:t>
      </w:r>
      <w:r w:rsidRPr="009111F0">
        <w:rPr>
          <w:rStyle w:val="StyleUnderline"/>
        </w:rPr>
        <w:t xml:space="preserve"> along with the solar shade, </w:t>
      </w:r>
      <w:r w:rsidRPr="009111F0">
        <w:rPr>
          <w:rStyle w:val="Emphasis"/>
          <w:highlight w:val="cyan"/>
        </w:rPr>
        <w:t>enabl</w:t>
      </w:r>
      <w:r w:rsidRPr="009111F0">
        <w:rPr>
          <w:sz w:val="16"/>
        </w:rPr>
        <w:t xml:space="preserve">ing </w:t>
      </w:r>
      <w:r w:rsidRPr="009111F0">
        <w:rPr>
          <w:rStyle w:val="StyleUnderline"/>
          <w:highlight w:val="cyan"/>
        </w:rPr>
        <w:t xml:space="preserve">real-time </w:t>
      </w:r>
      <w:r w:rsidRPr="009111F0">
        <w:rPr>
          <w:rStyle w:val="Emphasis"/>
          <w:highlight w:val="cyan"/>
        </w:rPr>
        <w:t>feedback</w:t>
      </w:r>
      <w:r w:rsidRPr="009111F0">
        <w:rPr>
          <w:rStyle w:val="StyleUnderline"/>
        </w:rPr>
        <w:t xml:space="preserve"> at a highly </w:t>
      </w:r>
      <w:r w:rsidRPr="009111F0">
        <w:rPr>
          <w:rStyle w:val="Emphasis"/>
        </w:rPr>
        <w:t>detailed</w:t>
      </w:r>
      <w:r w:rsidRPr="009111F0">
        <w:rPr>
          <w:rStyle w:val="StyleUnderline"/>
        </w:rPr>
        <w:t xml:space="preserve"> level.</w:t>
      </w:r>
    </w:p>
    <w:p w14:paraId="7F0F1BFC" w14:textId="77777777" w:rsidR="00595B7A" w:rsidRPr="00111454" w:rsidRDefault="00595B7A" w:rsidP="00595B7A">
      <w:pPr>
        <w:rPr>
          <w:u w:val="single"/>
        </w:rPr>
      </w:pPr>
      <w:r w:rsidRPr="009111F0">
        <w:rPr>
          <w:sz w:val="16"/>
        </w:rPr>
        <w:t xml:space="preserve">There is always some risk involved with cutting-edge science. The makers of the atomic bomb half thought that setting off one explosion would cause a chain reaction of splitting all atoms, effectively ending the world. Luckily, constructing and implementing a solar shade is nowhere near that risk level. It is true that the climate is a complicated monstrosity, and that as of now there are no 100% accurate models for such a system. The strength of this proposal is that </w:t>
      </w:r>
      <w:r w:rsidRPr="009111F0">
        <w:rPr>
          <w:rStyle w:val="StyleUnderline"/>
        </w:rPr>
        <w:t xml:space="preserve">it has </w:t>
      </w:r>
      <w:r w:rsidRPr="009111F0">
        <w:rPr>
          <w:rStyle w:val="Emphasis"/>
        </w:rPr>
        <w:t>acceptable risk</w:t>
      </w:r>
      <w:r w:rsidRPr="009111F0">
        <w:rPr>
          <w:rStyle w:val="StyleUnderline"/>
        </w:rPr>
        <w:t xml:space="preserve"> levels because of </w:t>
      </w:r>
      <w:r w:rsidRPr="009111F0">
        <w:rPr>
          <w:rStyle w:val="Emphasis"/>
          <w:highlight w:val="cyan"/>
        </w:rPr>
        <w:t>self-mitigation</w:t>
      </w:r>
      <w:r w:rsidRPr="009111F0">
        <w:rPr>
          <w:rStyle w:val="StyleUnderline"/>
        </w:rPr>
        <w:t xml:space="preserve"> that </w:t>
      </w:r>
      <w:r w:rsidRPr="00587F20">
        <w:rPr>
          <w:rStyle w:val="StyleUnderline"/>
          <w:highlight w:val="cyan"/>
        </w:rPr>
        <w:t xml:space="preserve">will be built </w:t>
      </w:r>
      <w:r w:rsidRPr="009111F0">
        <w:rPr>
          <w:rStyle w:val="StyleUnderline"/>
          <w:highlight w:val="cyan"/>
        </w:rPr>
        <w:t xml:space="preserve">into </w:t>
      </w:r>
      <w:r w:rsidRPr="009111F0">
        <w:rPr>
          <w:rStyle w:val="Emphasis"/>
          <w:highlight w:val="cyan"/>
        </w:rPr>
        <w:t>every system</w:t>
      </w:r>
      <w:r w:rsidRPr="009111F0">
        <w:rPr>
          <w:sz w:val="16"/>
        </w:rPr>
        <w:t xml:space="preserve">. It is a system that can be monitored and corrected in real time, </w:t>
      </w:r>
      <w:r w:rsidRPr="009111F0">
        <w:rPr>
          <w:rStyle w:val="StyleUnderline"/>
          <w:highlight w:val="cyan"/>
        </w:rPr>
        <w:t>with</w:t>
      </w:r>
      <w:r w:rsidRPr="009111F0">
        <w:rPr>
          <w:rStyle w:val="StyleUnderline"/>
        </w:rPr>
        <w:t xml:space="preserve"> a </w:t>
      </w:r>
      <w:r w:rsidRPr="009111F0">
        <w:rPr>
          <w:rStyle w:val="StyleUnderline"/>
          <w:highlight w:val="cyan"/>
        </w:rPr>
        <w:t>high</w:t>
      </w:r>
      <w:r w:rsidRPr="009111F0">
        <w:rPr>
          <w:rStyle w:val="StyleUnderline"/>
        </w:rPr>
        <w:t xml:space="preserve"> capacity for </w:t>
      </w:r>
      <w:r w:rsidRPr="009111F0">
        <w:rPr>
          <w:rStyle w:val="StyleUnderline"/>
          <w:highlight w:val="cyan"/>
        </w:rPr>
        <w:t xml:space="preserve">risk </w:t>
      </w:r>
      <w:r w:rsidRPr="009111F0">
        <w:rPr>
          <w:rStyle w:val="Emphasis"/>
          <w:highlight w:val="cyan"/>
        </w:rPr>
        <w:t>minimization</w:t>
      </w:r>
      <w:r w:rsidRPr="009111F0">
        <w:rPr>
          <w:rStyle w:val="StyleUnderline"/>
        </w:rPr>
        <w:t xml:space="preserve">. </w:t>
      </w:r>
    </w:p>
    <w:p w14:paraId="01B19573" w14:textId="77777777" w:rsidR="00595B7A" w:rsidRDefault="00595B7A" w:rsidP="00595B7A">
      <w:pPr>
        <w:pStyle w:val="Heading3"/>
      </w:pPr>
      <w:r>
        <w:t>DA---1NC</w:t>
      </w:r>
    </w:p>
    <w:p w14:paraId="14BF1CD8" w14:textId="77777777" w:rsidR="00595B7A" w:rsidRPr="00B804A5" w:rsidRDefault="00595B7A" w:rsidP="00595B7A">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02C24991" w14:textId="77777777" w:rsidR="00595B7A" w:rsidRDefault="00595B7A" w:rsidP="00595B7A">
      <w:pPr>
        <w:pStyle w:val="Heading4"/>
      </w:pPr>
      <w:r>
        <w:t xml:space="preserve">Gas exports are </w:t>
      </w:r>
      <w:r>
        <w:rPr>
          <w:u w:val="single"/>
        </w:rPr>
        <w:t>strong</w:t>
      </w:r>
      <w:r>
        <w:t xml:space="preserve">, but dominance hinges on environmental </w:t>
      </w:r>
      <w:r w:rsidRPr="001857C7">
        <w:rPr>
          <w:u w:val="single"/>
        </w:rPr>
        <w:t>deregulation</w:t>
      </w:r>
    </w:p>
    <w:p w14:paraId="728CE18A" w14:textId="77777777" w:rsidR="00595B7A" w:rsidRDefault="00595B7A" w:rsidP="00595B7A">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21B56F3C" w14:textId="77777777" w:rsidR="00595B7A" w:rsidRPr="00D10910" w:rsidRDefault="00595B7A" w:rsidP="00595B7A">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48792431" w14:textId="77777777" w:rsidR="00595B7A" w:rsidRPr="00D10910" w:rsidRDefault="00595B7A" w:rsidP="00595B7A">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6A6E4C02" w14:textId="77777777" w:rsidR="00595B7A" w:rsidRPr="00D10910" w:rsidRDefault="00595B7A" w:rsidP="00595B7A">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2466CB42" w14:textId="77777777" w:rsidR="00595B7A" w:rsidRPr="00D10910" w:rsidRDefault="00595B7A" w:rsidP="00595B7A">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16907759" w14:textId="77777777" w:rsidR="00595B7A" w:rsidRPr="00D10910" w:rsidRDefault="00595B7A" w:rsidP="00595B7A">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3F3F590A" w14:textId="77777777" w:rsidR="00595B7A" w:rsidRPr="00D10910" w:rsidRDefault="00595B7A" w:rsidP="00595B7A">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7C47A7F3" w14:textId="77777777" w:rsidR="00595B7A" w:rsidRPr="00D10910" w:rsidRDefault="00595B7A" w:rsidP="00595B7A">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640314E1" w14:textId="77777777" w:rsidR="00595B7A" w:rsidRPr="00D10910" w:rsidRDefault="00595B7A" w:rsidP="00595B7A">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6544E277" w14:textId="77777777" w:rsidR="00595B7A" w:rsidRPr="00D10910" w:rsidRDefault="00595B7A" w:rsidP="00595B7A">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1EB0CA32" w14:textId="77777777" w:rsidR="00595B7A" w:rsidRPr="00D10910" w:rsidRDefault="00595B7A" w:rsidP="00595B7A">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7F49A744" w14:textId="77777777" w:rsidR="00595B7A" w:rsidRPr="00D10910" w:rsidRDefault="00595B7A" w:rsidP="00595B7A">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47A2EA5E" w14:textId="77777777" w:rsidR="00595B7A" w:rsidRPr="00D10910" w:rsidRDefault="00595B7A" w:rsidP="00595B7A">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5005EBFE" w14:textId="77777777" w:rsidR="00595B7A" w:rsidRDefault="00595B7A" w:rsidP="00595B7A">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0E3B52EE" w14:textId="77777777" w:rsidR="00595B7A" w:rsidRDefault="00595B7A" w:rsidP="00595B7A">
      <w:pPr>
        <w:pStyle w:val="Heading4"/>
      </w:pPr>
      <w:r>
        <w:t xml:space="preserve">Unions “hedge against </w:t>
      </w:r>
      <w:r>
        <w:rPr>
          <w:u w:val="single"/>
        </w:rPr>
        <w:t>environmental</w:t>
      </w:r>
      <w:r>
        <w:t xml:space="preserve"> deregulation.” </w:t>
      </w:r>
      <w:r w:rsidRPr="008704B1">
        <w:rPr>
          <w:u w:val="single"/>
        </w:rPr>
        <w:t>Inserting</w:t>
      </w:r>
      <w:r>
        <w:t xml:space="preserve"> lines </w:t>
      </w:r>
      <w:r w:rsidRPr="008704B1">
        <w:rPr>
          <w:u w:val="single"/>
        </w:rPr>
        <w:t>read</w:t>
      </w:r>
      <w:r>
        <w:t xml:space="preserve"> in the 1AC from…</w:t>
      </w:r>
    </w:p>
    <w:p w14:paraId="14E93E45" w14:textId="77777777" w:rsidR="00595B7A" w:rsidRDefault="00595B7A" w:rsidP="00595B7A">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53068D52" w14:textId="77777777" w:rsidR="00595B7A" w:rsidRPr="00E2309C" w:rsidRDefault="00595B7A" w:rsidP="00595B7A">
      <w:r>
        <w:t>&lt;&lt;</w:t>
      </w:r>
      <w:r w:rsidRPr="008704B1">
        <w:rPr>
          <w:highlight w:val="lightGray"/>
        </w:rPr>
        <w:t>FOR REFERENCE</w:t>
      </w:r>
      <w:r>
        <w:t>&gt;&gt;</w:t>
      </w:r>
    </w:p>
    <w:p w14:paraId="3D685BBB" w14:textId="77777777" w:rsidR="00595B7A" w:rsidRPr="008704B1" w:rsidRDefault="00595B7A" w:rsidP="00595B7A">
      <w:pPr>
        <w:rPr>
          <w:sz w:val="12"/>
          <w:szCs w:val="18"/>
        </w:rPr>
      </w:pPr>
      <w:r w:rsidRPr="008704B1">
        <w:rPr>
          <w:sz w:val="12"/>
          <w:szCs w:val="18"/>
        </w:rPr>
        <w:t>D. Environment</w:t>
      </w:r>
    </w:p>
    <w:p w14:paraId="6793DFB6" w14:textId="77777777" w:rsidR="00595B7A" w:rsidRPr="008704B1" w:rsidRDefault="00595B7A" w:rsidP="00595B7A">
      <w:pPr>
        <w:rPr>
          <w:sz w:val="12"/>
          <w:szCs w:val="18"/>
        </w:rPr>
      </w:pPr>
      <w:r w:rsidRPr="008704B1">
        <w:rPr>
          <w:sz w:val="12"/>
          <w:szCs w:val="18"/>
        </w:rPr>
        <w:t xml:space="preserve">The story of labor rights inside the EPA mirrors aspects of both the immigration and tax stories. Like the IRS, </w:t>
      </w:r>
      <w:r w:rsidRPr="008704B1">
        <w:rPr>
          <w:rStyle w:val="StyleUnderline"/>
          <w:sz w:val="18"/>
          <w:szCs w:val="18"/>
          <w:highlight w:val="lightGray"/>
        </w:rPr>
        <w:t xml:space="preserve">the </w:t>
      </w:r>
      <w:r w:rsidRPr="008704B1">
        <w:rPr>
          <w:rStyle w:val="Emphasis"/>
          <w:sz w:val="18"/>
          <w:szCs w:val="18"/>
          <w:highlight w:val="lightGray"/>
        </w:rPr>
        <w:t>EPA</w:t>
      </w:r>
      <w:r w:rsidRPr="008704B1">
        <w:rPr>
          <w:rStyle w:val="StyleUnderline"/>
          <w:sz w:val="18"/>
          <w:szCs w:val="18"/>
          <w:highlight w:val="lightGray"/>
        </w:rPr>
        <w:t xml:space="preserve"> has</w:t>
      </w:r>
      <w:r w:rsidRPr="008704B1">
        <w:rPr>
          <w:rStyle w:val="StyleUnderline"/>
          <w:sz w:val="18"/>
          <w:szCs w:val="18"/>
        </w:rPr>
        <w:t xml:space="preserve"> long </w:t>
      </w:r>
      <w:r w:rsidRPr="008704B1">
        <w:rPr>
          <w:rStyle w:val="StyleUnderline"/>
          <w:sz w:val="18"/>
          <w:szCs w:val="18"/>
          <w:highlight w:val="lightGray"/>
        </w:rPr>
        <w:t xml:space="preserve">been a </w:t>
      </w:r>
      <w:r w:rsidRPr="008704B1">
        <w:rPr>
          <w:rStyle w:val="Emphasis"/>
          <w:sz w:val="18"/>
          <w:szCs w:val="18"/>
          <w:highlight w:val="lightGray"/>
        </w:rPr>
        <w:t>target</w:t>
      </w:r>
      <w:r w:rsidRPr="008704B1">
        <w:rPr>
          <w:rStyle w:val="StyleUnderline"/>
          <w:sz w:val="18"/>
          <w:szCs w:val="18"/>
          <w:highlight w:val="lightGray"/>
        </w:rPr>
        <w:t xml:space="preserve"> of</w:t>
      </w:r>
      <w:r w:rsidRPr="008704B1">
        <w:rPr>
          <w:sz w:val="12"/>
          <w:szCs w:val="18"/>
        </w:rPr>
        <w:t xml:space="preserve"> political attacks and </w:t>
      </w:r>
      <w:r w:rsidRPr="008704B1">
        <w:rPr>
          <w:rStyle w:val="Emphasis"/>
          <w:sz w:val="18"/>
          <w:szCs w:val="18"/>
        </w:rPr>
        <w:t xml:space="preserve">structural </w:t>
      </w:r>
      <w:r w:rsidRPr="008704B1">
        <w:rPr>
          <w:rStyle w:val="Emphasis"/>
          <w:sz w:val="18"/>
          <w:szCs w:val="18"/>
          <w:highlight w:val="lightGray"/>
        </w:rPr>
        <w:t>deregulation</w:t>
      </w:r>
      <w:r w:rsidRPr="008704B1">
        <w:rPr>
          <w:rStyle w:val="StyleUnderline"/>
          <w:sz w:val="18"/>
          <w:szCs w:val="18"/>
          <w:highlight w:val="lightGray"/>
        </w:rPr>
        <w:t>, to which labor has</w:t>
      </w:r>
      <w:r w:rsidRPr="008704B1">
        <w:rPr>
          <w:sz w:val="12"/>
          <w:szCs w:val="18"/>
        </w:rPr>
        <w:t xml:space="preserve"> historically </w:t>
      </w:r>
      <w:r w:rsidRPr="008704B1">
        <w:rPr>
          <w:rStyle w:val="StyleUnderline"/>
          <w:sz w:val="18"/>
          <w:szCs w:val="18"/>
          <w:highlight w:val="lightGray"/>
        </w:rPr>
        <w:t>been</w:t>
      </w:r>
      <w:r w:rsidRPr="008704B1">
        <w:rPr>
          <w:rStyle w:val="StyleUnderline"/>
          <w:sz w:val="18"/>
          <w:szCs w:val="18"/>
        </w:rPr>
        <w:t xml:space="preserve"> a </w:t>
      </w:r>
      <w:r w:rsidRPr="008704B1">
        <w:rPr>
          <w:rStyle w:val="Emphasis"/>
          <w:sz w:val="18"/>
          <w:szCs w:val="18"/>
          <w:highlight w:val="lightGray"/>
        </w:rPr>
        <w:t>counterbalancing</w:t>
      </w:r>
      <w:r w:rsidRPr="008704B1">
        <w:rPr>
          <w:rStyle w:val="Emphasis"/>
          <w:sz w:val="18"/>
          <w:szCs w:val="18"/>
        </w:rPr>
        <w:t xml:space="preserve"> force</w:t>
      </w:r>
      <w:r w:rsidRPr="008704B1">
        <w:rPr>
          <w:sz w:val="12"/>
          <w:szCs w:val="18"/>
        </w:rPr>
        <w:t>.324</w:t>
      </w:r>
    </w:p>
    <w:p w14:paraId="2EFA2D99" w14:textId="77777777" w:rsidR="00595B7A" w:rsidRPr="008704B1" w:rsidRDefault="00595B7A" w:rsidP="00595B7A">
      <w:pPr>
        <w:rPr>
          <w:sz w:val="12"/>
          <w:szCs w:val="18"/>
        </w:rPr>
      </w:pPr>
      <w:r w:rsidRPr="008704B1">
        <w:rPr>
          <w:rStyle w:val="StyleUnderline"/>
          <w:sz w:val="18"/>
          <w:szCs w:val="18"/>
        </w:rPr>
        <w:t xml:space="preserve">EPA </w:t>
      </w:r>
      <w:r w:rsidRPr="008704B1">
        <w:rPr>
          <w:rStyle w:val="StyleUnderline"/>
          <w:sz w:val="18"/>
          <w:szCs w:val="18"/>
          <w:highlight w:val="lightGray"/>
        </w:rPr>
        <w:t xml:space="preserve">staff </w:t>
      </w:r>
      <w:r w:rsidRPr="008704B1">
        <w:rPr>
          <w:rStyle w:val="Emphasis"/>
          <w:sz w:val="18"/>
          <w:szCs w:val="18"/>
        </w:rPr>
        <w:t xml:space="preserve">first </w:t>
      </w:r>
      <w:r w:rsidRPr="008704B1">
        <w:rPr>
          <w:rStyle w:val="Emphasis"/>
          <w:sz w:val="18"/>
          <w:szCs w:val="18"/>
          <w:highlight w:val="lightGray"/>
        </w:rPr>
        <w:t>unionized</w:t>
      </w:r>
      <w:r w:rsidRPr="008704B1">
        <w:rPr>
          <w:rStyle w:val="StyleUnderline"/>
          <w:sz w:val="18"/>
          <w:szCs w:val="18"/>
          <w:highlight w:val="lightGray"/>
        </w:rPr>
        <w:t xml:space="preserve"> in response to</w:t>
      </w:r>
      <w:r w:rsidRPr="008704B1">
        <w:rPr>
          <w:rStyle w:val="StyleUnderline"/>
          <w:sz w:val="18"/>
          <w:szCs w:val="18"/>
        </w:rPr>
        <w:t xml:space="preserve"> the </w:t>
      </w:r>
      <w:r w:rsidRPr="008704B1">
        <w:rPr>
          <w:rStyle w:val="Emphasis"/>
          <w:sz w:val="18"/>
          <w:szCs w:val="18"/>
        </w:rPr>
        <w:t>deregulatory</w:t>
      </w:r>
      <w:r w:rsidRPr="008704B1">
        <w:rPr>
          <w:rStyle w:val="StyleUnderline"/>
          <w:sz w:val="18"/>
          <w:szCs w:val="18"/>
        </w:rPr>
        <w:t xml:space="preserve"> efforts of</w:t>
      </w:r>
      <w:r w:rsidRPr="008704B1">
        <w:rPr>
          <w:sz w:val="12"/>
          <w:szCs w:val="18"/>
        </w:rPr>
        <w:t xml:space="preserve"> the </w:t>
      </w:r>
      <w:r w:rsidRPr="008704B1">
        <w:rPr>
          <w:rStyle w:val="Emphasis"/>
          <w:sz w:val="18"/>
          <w:szCs w:val="18"/>
          <w:highlight w:val="lightGray"/>
        </w:rPr>
        <w:t>Reagan</w:t>
      </w:r>
      <w:r w:rsidRPr="008704B1">
        <w:rPr>
          <w:sz w:val="12"/>
          <w:szCs w:val="18"/>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704B1">
        <w:rPr>
          <w:rStyle w:val="Emphasis"/>
          <w:sz w:val="18"/>
          <w:szCs w:val="18"/>
        </w:rPr>
        <w:t>career staff</w:t>
      </w:r>
      <w:r w:rsidRPr="008704B1">
        <w:rPr>
          <w:sz w:val="12"/>
          <w:szCs w:val="18"/>
        </w:rPr>
        <w:t xml:space="preserve">, who </w:t>
      </w:r>
      <w:r w:rsidRPr="008704B1">
        <w:rPr>
          <w:rStyle w:val="StyleUnderline"/>
          <w:sz w:val="18"/>
          <w:szCs w:val="18"/>
        </w:rPr>
        <w:t>gathered</w:t>
      </w:r>
      <w:r w:rsidRPr="008704B1">
        <w:rPr>
          <w:sz w:val="12"/>
          <w:szCs w:val="18"/>
        </w:rPr>
        <w:t xml:space="preserve"> in bars </w:t>
      </w:r>
      <w:r w:rsidRPr="008704B1">
        <w:rPr>
          <w:rStyle w:val="StyleUnderline"/>
          <w:sz w:val="18"/>
          <w:szCs w:val="18"/>
        </w:rPr>
        <w:t xml:space="preserve">to plot </w:t>
      </w:r>
      <w:r w:rsidRPr="008704B1">
        <w:rPr>
          <w:rStyle w:val="Emphasis"/>
          <w:sz w:val="18"/>
          <w:szCs w:val="18"/>
        </w:rPr>
        <w:t>strategies of resistance</w:t>
      </w:r>
      <w:r w:rsidRPr="008704B1">
        <w:rPr>
          <w:rStyle w:val="StyleUnderline"/>
          <w:sz w:val="18"/>
          <w:szCs w:val="18"/>
        </w:rPr>
        <w:t xml:space="preserve"> and unionized</w:t>
      </w:r>
      <w:r w:rsidRPr="008704B1">
        <w:rPr>
          <w:sz w:val="12"/>
          <w:szCs w:val="18"/>
        </w:rPr>
        <w:t xml:space="preserve"> themselves </w:t>
      </w:r>
      <w:r w:rsidRPr="008704B1">
        <w:rPr>
          <w:rStyle w:val="StyleUnderline"/>
          <w:sz w:val="18"/>
          <w:szCs w:val="18"/>
        </w:rPr>
        <w:t>to promote</w:t>
      </w:r>
      <w:r w:rsidRPr="008704B1">
        <w:rPr>
          <w:sz w:val="12"/>
          <w:szCs w:val="18"/>
        </w:rPr>
        <w:t xml:space="preserve"> job security and </w:t>
      </w:r>
      <w:r w:rsidRPr="008704B1">
        <w:rPr>
          <w:rStyle w:val="Emphasis"/>
          <w:sz w:val="18"/>
          <w:szCs w:val="18"/>
        </w:rPr>
        <w:t>scientific integrity</w:t>
      </w:r>
      <w:r w:rsidRPr="008704B1">
        <w:rPr>
          <w:sz w:val="12"/>
          <w:szCs w:val="18"/>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EB41050" w14:textId="77777777" w:rsidR="00595B7A" w:rsidRPr="008704B1" w:rsidRDefault="00595B7A" w:rsidP="00595B7A">
      <w:pPr>
        <w:rPr>
          <w:sz w:val="12"/>
          <w:szCs w:val="18"/>
        </w:rPr>
      </w:pPr>
      <w:r w:rsidRPr="008704B1">
        <w:rPr>
          <w:sz w:val="12"/>
          <w:szCs w:val="18"/>
        </w:rPr>
        <w:t xml:space="preserve">President </w:t>
      </w:r>
      <w:r w:rsidRPr="008704B1">
        <w:rPr>
          <w:rStyle w:val="StyleUnderline"/>
          <w:sz w:val="18"/>
          <w:szCs w:val="18"/>
          <w:highlight w:val="lightGray"/>
        </w:rPr>
        <w:t>Trump pursued</w:t>
      </w:r>
      <w:r w:rsidRPr="008704B1">
        <w:rPr>
          <w:sz w:val="12"/>
          <w:szCs w:val="18"/>
        </w:rPr>
        <w:t xml:space="preserve"> similarly </w:t>
      </w:r>
      <w:r w:rsidRPr="008704B1">
        <w:rPr>
          <w:rStyle w:val="Emphasis"/>
          <w:sz w:val="18"/>
          <w:szCs w:val="18"/>
          <w:highlight w:val="lightGray"/>
        </w:rPr>
        <w:t>aggressive</w:t>
      </w:r>
      <w:r w:rsidRPr="008704B1">
        <w:rPr>
          <w:rStyle w:val="StyleUnderline"/>
          <w:sz w:val="18"/>
          <w:szCs w:val="18"/>
        </w:rPr>
        <w:t xml:space="preserve"> deregulatory </w:t>
      </w:r>
      <w:r w:rsidRPr="008704B1">
        <w:rPr>
          <w:rStyle w:val="StyleUnderline"/>
          <w:sz w:val="18"/>
          <w:szCs w:val="18"/>
          <w:highlight w:val="lightGray"/>
        </w:rPr>
        <w:t>policies</w:t>
      </w:r>
      <w:r w:rsidRPr="008704B1">
        <w:rPr>
          <w:sz w:val="12"/>
          <w:szCs w:val="18"/>
        </w:rPr>
        <w:t xml:space="preserve"> toward the EPA, </w:t>
      </w:r>
      <w:r w:rsidRPr="008704B1">
        <w:rPr>
          <w:rStyle w:val="StyleUnderline"/>
          <w:sz w:val="18"/>
          <w:szCs w:val="18"/>
          <w:highlight w:val="lightGray"/>
        </w:rPr>
        <w:t xml:space="preserve">including attempts to </w:t>
      </w:r>
      <w:r w:rsidRPr="008704B1">
        <w:rPr>
          <w:rStyle w:val="Emphasis"/>
          <w:sz w:val="18"/>
          <w:szCs w:val="18"/>
          <w:highlight w:val="lightGray"/>
        </w:rPr>
        <w:t>limit</w:t>
      </w:r>
      <w:r w:rsidRPr="008704B1">
        <w:rPr>
          <w:rStyle w:val="StyleUnderline"/>
          <w:sz w:val="18"/>
          <w:szCs w:val="18"/>
          <w:highlight w:val="lightGray"/>
        </w:rPr>
        <w:t xml:space="preserve"> enforcement</w:t>
      </w:r>
      <w:r w:rsidRPr="008704B1">
        <w:rPr>
          <w:sz w:val="12"/>
          <w:szCs w:val="18"/>
        </w:rPr>
        <w:t xml:space="preserve"> actions, limit </w:t>
      </w:r>
      <w:r w:rsidRPr="008704B1">
        <w:rPr>
          <w:rStyle w:val="StyleUnderline"/>
          <w:sz w:val="18"/>
          <w:szCs w:val="18"/>
        </w:rPr>
        <w:t xml:space="preserve">the use of </w:t>
      </w:r>
      <w:r w:rsidRPr="008704B1">
        <w:rPr>
          <w:rStyle w:val="Emphasis"/>
          <w:sz w:val="18"/>
          <w:szCs w:val="18"/>
        </w:rPr>
        <w:t>scientific research</w:t>
      </w:r>
      <w:r w:rsidRPr="008704B1">
        <w:rPr>
          <w:sz w:val="12"/>
          <w:szCs w:val="18"/>
        </w:rPr>
        <w:t xml:space="preserve"> in decisionmaking, </w:t>
      </w:r>
      <w:r w:rsidRPr="008704B1">
        <w:rPr>
          <w:rStyle w:val="StyleUnderline"/>
          <w:sz w:val="18"/>
          <w:szCs w:val="18"/>
        </w:rPr>
        <w:t xml:space="preserve">and to increase </w:t>
      </w:r>
      <w:r w:rsidRPr="008704B1">
        <w:rPr>
          <w:rStyle w:val="Emphasis"/>
          <w:sz w:val="18"/>
          <w:szCs w:val="18"/>
        </w:rPr>
        <w:t>work burdens</w:t>
      </w:r>
      <w:r w:rsidRPr="008704B1">
        <w:rPr>
          <w:sz w:val="12"/>
          <w:szCs w:val="18"/>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8704B1">
        <w:rPr>
          <w:rStyle w:val="StyleUnderline"/>
          <w:sz w:val="18"/>
          <w:szCs w:val="18"/>
          <w:highlight w:val="lightGray"/>
        </w:rPr>
        <w:t>The agency</w:t>
      </w:r>
      <w:r w:rsidRPr="008704B1">
        <w:rPr>
          <w:sz w:val="12"/>
          <w:szCs w:val="18"/>
        </w:rPr>
        <w:t xml:space="preserve"> also </w:t>
      </w:r>
      <w:r w:rsidRPr="008704B1">
        <w:rPr>
          <w:rStyle w:val="StyleUnderline"/>
          <w:sz w:val="18"/>
          <w:szCs w:val="18"/>
          <w:highlight w:val="lightGray"/>
        </w:rPr>
        <w:t>made</w:t>
      </w:r>
      <w:r w:rsidRPr="008704B1">
        <w:rPr>
          <w:sz w:val="12"/>
          <w:szCs w:val="18"/>
        </w:rPr>
        <w:t xml:space="preserve"> more subtle </w:t>
      </w:r>
      <w:r w:rsidRPr="008704B1">
        <w:rPr>
          <w:rStyle w:val="Emphasis"/>
          <w:sz w:val="18"/>
          <w:szCs w:val="18"/>
          <w:highlight w:val="lightGray"/>
        </w:rPr>
        <w:t>attacks</w:t>
      </w:r>
      <w:r w:rsidRPr="008704B1">
        <w:rPr>
          <w:rStyle w:val="Emphasis"/>
          <w:sz w:val="18"/>
          <w:szCs w:val="18"/>
        </w:rPr>
        <w:t xml:space="preserve"> on staff</w:t>
      </w:r>
      <w:r w:rsidRPr="008704B1">
        <w:rPr>
          <w:rStyle w:val="StyleUnderline"/>
          <w:sz w:val="18"/>
          <w:szCs w:val="18"/>
          <w:highlight w:val="lightGray"/>
        </w:rPr>
        <w:t xml:space="preserve">, such as tightening </w:t>
      </w:r>
      <w:r w:rsidRPr="008704B1">
        <w:rPr>
          <w:rStyle w:val="Emphasis"/>
          <w:sz w:val="18"/>
          <w:szCs w:val="18"/>
          <w:highlight w:val="lightGray"/>
        </w:rPr>
        <w:t>telework</w:t>
      </w:r>
      <w:r w:rsidRPr="008704B1">
        <w:rPr>
          <w:rStyle w:val="Emphasis"/>
          <w:sz w:val="18"/>
          <w:szCs w:val="18"/>
        </w:rPr>
        <w:t xml:space="preserve"> allowances</w:t>
      </w:r>
      <w:r w:rsidRPr="008704B1">
        <w:rPr>
          <w:sz w:val="12"/>
          <w:szCs w:val="18"/>
        </w:rPr>
        <w:t xml:space="preserve">. The availability of </w:t>
      </w:r>
      <w:r w:rsidRPr="008704B1">
        <w:rPr>
          <w:rStyle w:val="StyleUnderline"/>
          <w:sz w:val="18"/>
          <w:szCs w:val="18"/>
          <w:highlight w:val="lightGray"/>
        </w:rPr>
        <w:t>telework is</w:t>
      </w:r>
      <w:r w:rsidRPr="008704B1">
        <w:rPr>
          <w:rStyle w:val="StyleUnderline"/>
          <w:sz w:val="18"/>
          <w:szCs w:val="18"/>
        </w:rPr>
        <w:t xml:space="preserve"> often a </w:t>
      </w:r>
      <w:r w:rsidRPr="008704B1">
        <w:rPr>
          <w:rStyle w:val="Emphasis"/>
          <w:sz w:val="18"/>
          <w:szCs w:val="18"/>
          <w:highlight w:val="lightGray"/>
        </w:rPr>
        <w:t>key</w:t>
      </w:r>
      <w:r w:rsidRPr="008704B1">
        <w:rPr>
          <w:rStyle w:val="Emphasis"/>
          <w:sz w:val="18"/>
          <w:szCs w:val="18"/>
        </w:rPr>
        <w:t xml:space="preserve"> tool</w:t>
      </w:r>
      <w:r w:rsidRPr="008704B1">
        <w:rPr>
          <w:rStyle w:val="StyleUnderline"/>
          <w:sz w:val="18"/>
          <w:szCs w:val="18"/>
          <w:highlight w:val="lightGray"/>
        </w:rPr>
        <w:t xml:space="preserve"> for</w:t>
      </w:r>
      <w:r w:rsidRPr="008704B1">
        <w:rPr>
          <w:sz w:val="12"/>
          <w:szCs w:val="18"/>
        </w:rPr>
        <w:t xml:space="preserve"> recruiting and </w:t>
      </w:r>
      <w:r w:rsidRPr="008704B1">
        <w:rPr>
          <w:rStyle w:val="Emphasis"/>
          <w:sz w:val="18"/>
          <w:szCs w:val="18"/>
          <w:highlight w:val="lightGray"/>
        </w:rPr>
        <w:t>retaining</w:t>
      </w:r>
      <w:r w:rsidRPr="008704B1">
        <w:rPr>
          <w:rStyle w:val="StyleUnderline"/>
          <w:sz w:val="18"/>
          <w:szCs w:val="18"/>
          <w:highlight w:val="lightGray"/>
        </w:rPr>
        <w:t xml:space="preserve"> staff in areas</w:t>
      </w:r>
      <w:r w:rsidRPr="008704B1">
        <w:rPr>
          <w:sz w:val="12"/>
          <w:szCs w:val="18"/>
        </w:rPr>
        <w:t xml:space="preserve"> of the country </w:t>
      </w:r>
      <w:r w:rsidRPr="008704B1">
        <w:rPr>
          <w:rStyle w:val="StyleUnderline"/>
          <w:sz w:val="18"/>
          <w:szCs w:val="18"/>
          <w:highlight w:val="lightGray"/>
        </w:rPr>
        <w:t xml:space="preserve">with </w:t>
      </w:r>
      <w:r w:rsidRPr="008704B1">
        <w:rPr>
          <w:rStyle w:val="Emphasis"/>
          <w:sz w:val="18"/>
          <w:szCs w:val="18"/>
        </w:rPr>
        <w:t xml:space="preserve">long </w:t>
      </w:r>
      <w:r w:rsidRPr="008704B1">
        <w:rPr>
          <w:rStyle w:val="Emphasis"/>
          <w:sz w:val="18"/>
          <w:szCs w:val="18"/>
          <w:highlight w:val="lightGray"/>
        </w:rPr>
        <w:t>commutes</w:t>
      </w:r>
      <w:r w:rsidRPr="008704B1">
        <w:rPr>
          <w:sz w:val="12"/>
          <w:szCs w:val="18"/>
        </w:rPr>
        <w:t xml:space="preserve"> or remote offices, allowing the agency to operate and conduct environmental enforcement nationwide.335 An EPA employee, characterizing management's posture, summarized: "</w:t>
      </w:r>
      <w:r w:rsidRPr="008704B1">
        <w:rPr>
          <w:rStyle w:val="StyleUnderline"/>
          <w:sz w:val="18"/>
          <w:szCs w:val="18"/>
        </w:rPr>
        <w:t xml:space="preserve">We're going to make it </w:t>
      </w:r>
      <w:r w:rsidRPr="008704B1">
        <w:rPr>
          <w:rStyle w:val="Emphasis"/>
          <w:sz w:val="18"/>
          <w:szCs w:val="18"/>
        </w:rPr>
        <w:t>difficult</w:t>
      </w:r>
      <w:r w:rsidRPr="008704B1">
        <w:rPr>
          <w:rStyle w:val="StyleUnderline"/>
          <w:sz w:val="18"/>
          <w:szCs w:val="18"/>
        </w:rPr>
        <w:t xml:space="preserve"> for you to carry out your </w:t>
      </w:r>
      <w:r w:rsidRPr="008704B1">
        <w:rPr>
          <w:rStyle w:val="Emphasis"/>
          <w:sz w:val="18"/>
          <w:szCs w:val="18"/>
        </w:rPr>
        <w:t>mission</w:t>
      </w:r>
      <w:r w:rsidRPr="008704B1">
        <w:rPr>
          <w:rStyle w:val="StyleUnderline"/>
          <w:sz w:val="18"/>
          <w:szCs w:val="18"/>
        </w:rPr>
        <w:t xml:space="preserve"> of using </w:t>
      </w:r>
      <w:r w:rsidRPr="008704B1">
        <w:rPr>
          <w:rStyle w:val="Emphasis"/>
          <w:sz w:val="18"/>
          <w:szCs w:val="18"/>
        </w:rPr>
        <w:t>science</w:t>
      </w:r>
      <w:r w:rsidRPr="008704B1">
        <w:rPr>
          <w:sz w:val="12"/>
          <w:szCs w:val="18"/>
        </w:rPr>
        <w:t xml:space="preserve"> and the law </w:t>
      </w:r>
      <w:r w:rsidRPr="008704B1">
        <w:rPr>
          <w:rStyle w:val="StyleUnderline"/>
          <w:sz w:val="18"/>
          <w:szCs w:val="18"/>
        </w:rPr>
        <w:t xml:space="preserve">to protect the </w:t>
      </w:r>
      <w:r w:rsidRPr="008704B1">
        <w:rPr>
          <w:rStyle w:val="Emphasis"/>
          <w:sz w:val="18"/>
          <w:szCs w:val="18"/>
        </w:rPr>
        <w:t>environment</w:t>
      </w:r>
      <w:r w:rsidRPr="008704B1">
        <w:rPr>
          <w:sz w:val="12"/>
          <w:szCs w:val="18"/>
        </w:rPr>
        <w:t xml:space="preserve"> .… And now we're also going to make it difficult for you to spend time with your families."336</w:t>
      </w:r>
    </w:p>
    <w:p w14:paraId="6CE29CB5" w14:textId="77777777" w:rsidR="00595B7A" w:rsidRPr="008704B1" w:rsidRDefault="00595B7A" w:rsidP="00595B7A">
      <w:pPr>
        <w:rPr>
          <w:sz w:val="12"/>
          <w:szCs w:val="18"/>
        </w:rPr>
      </w:pPr>
      <w:r w:rsidRPr="008704B1">
        <w:rPr>
          <w:sz w:val="12"/>
          <w:szCs w:val="18"/>
        </w:rPr>
        <w:t xml:space="preserve">As in the IRS, </w:t>
      </w:r>
      <w:r w:rsidRPr="008704B1">
        <w:rPr>
          <w:rStyle w:val="StyleUnderline"/>
          <w:sz w:val="18"/>
          <w:szCs w:val="18"/>
          <w:highlight w:val="lightGray"/>
        </w:rPr>
        <w:t xml:space="preserve">the </w:t>
      </w:r>
      <w:r w:rsidRPr="008704B1">
        <w:rPr>
          <w:rStyle w:val="Emphasis"/>
          <w:sz w:val="18"/>
          <w:szCs w:val="18"/>
        </w:rPr>
        <w:t xml:space="preserve">EPA's </w:t>
      </w:r>
      <w:r w:rsidRPr="008704B1">
        <w:rPr>
          <w:rStyle w:val="Emphasis"/>
          <w:sz w:val="18"/>
          <w:szCs w:val="18"/>
          <w:highlight w:val="lightGray"/>
        </w:rPr>
        <w:t>union</w:t>
      </w:r>
      <w:r w:rsidRPr="008704B1">
        <w:rPr>
          <w:rStyle w:val="StyleUnderline"/>
          <w:sz w:val="18"/>
          <w:szCs w:val="18"/>
          <w:highlight w:val="lightGray"/>
        </w:rPr>
        <w:t xml:space="preserve"> has been a </w:t>
      </w:r>
      <w:r w:rsidRPr="008704B1">
        <w:rPr>
          <w:rStyle w:val="Emphasis"/>
          <w:sz w:val="18"/>
          <w:szCs w:val="18"/>
          <w:highlight w:val="lightGray"/>
        </w:rPr>
        <w:t>focal point</w:t>
      </w:r>
      <w:r w:rsidRPr="008704B1">
        <w:rPr>
          <w:rStyle w:val="Emphasis"/>
          <w:sz w:val="18"/>
          <w:szCs w:val="18"/>
        </w:rPr>
        <w:t xml:space="preserve"> of resistance</w:t>
      </w:r>
      <w:r w:rsidRPr="008704B1">
        <w:rPr>
          <w:rStyle w:val="StyleUnderline"/>
          <w:sz w:val="18"/>
          <w:szCs w:val="18"/>
        </w:rPr>
        <w:t xml:space="preserve"> to structural deregulation</w:t>
      </w:r>
      <w:r w:rsidRPr="008704B1">
        <w:rPr>
          <w:sz w:val="12"/>
          <w:szCs w:val="18"/>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8704B1">
        <w:rPr>
          <w:rStyle w:val="StyleUnderline"/>
          <w:sz w:val="18"/>
          <w:szCs w:val="18"/>
          <w:highlight w:val="lightGray"/>
        </w:rPr>
        <w:t>Employees organized</w:t>
      </w:r>
      <w:r w:rsidRPr="008704B1">
        <w:rPr>
          <w:sz w:val="12"/>
          <w:szCs w:val="18"/>
        </w:rPr>
        <w:t xml:space="preserve"> leaks, </w:t>
      </w:r>
      <w:r w:rsidRPr="008704B1">
        <w:rPr>
          <w:rStyle w:val="Emphasis"/>
          <w:sz w:val="18"/>
          <w:szCs w:val="18"/>
        </w:rPr>
        <w:t xml:space="preserve">public </w:t>
      </w:r>
      <w:r w:rsidRPr="008704B1">
        <w:rPr>
          <w:rStyle w:val="Emphasis"/>
          <w:sz w:val="18"/>
          <w:szCs w:val="18"/>
          <w:highlight w:val="lightGray"/>
        </w:rPr>
        <w:t>protests</w:t>
      </w:r>
      <w:r w:rsidRPr="008704B1">
        <w:rPr>
          <w:sz w:val="12"/>
          <w:szCs w:val="18"/>
        </w:rPr>
        <w:t xml:space="preserve">, and lobbying, among other tactics.338 The union also successfully appealed management's FSIP-imposed limit on official time to the FLRA, receiving nearly double what the administration had offered.339 Beyond specific employment disputes, </w:t>
      </w:r>
      <w:r w:rsidRPr="008704B1">
        <w:rPr>
          <w:rStyle w:val="StyleUnderline"/>
          <w:sz w:val="18"/>
          <w:szCs w:val="18"/>
        </w:rPr>
        <w:t>the union leveraged its</w:t>
      </w:r>
      <w:r w:rsidRPr="008704B1">
        <w:rPr>
          <w:sz w:val="12"/>
          <w:szCs w:val="18"/>
        </w:rPr>
        <w:t xml:space="preserve"> employment </w:t>
      </w:r>
      <w:r w:rsidRPr="008704B1">
        <w:rPr>
          <w:rStyle w:val="StyleUnderline"/>
          <w:sz w:val="18"/>
          <w:szCs w:val="18"/>
        </w:rPr>
        <w:t xml:space="preserve">rights </w:t>
      </w:r>
      <w:r w:rsidRPr="008704B1">
        <w:rPr>
          <w:rStyle w:val="StyleUnderline"/>
          <w:sz w:val="18"/>
          <w:szCs w:val="18"/>
          <w:highlight w:val="lightGray"/>
        </w:rPr>
        <w:t xml:space="preserve">to </w:t>
      </w:r>
      <w:r w:rsidRPr="008704B1">
        <w:rPr>
          <w:rStyle w:val="Emphasis"/>
          <w:sz w:val="18"/>
          <w:szCs w:val="18"/>
          <w:highlight w:val="lightGray"/>
        </w:rPr>
        <w:t>challenge</w:t>
      </w:r>
      <w:r w:rsidRPr="008704B1">
        <w:rPr>
          <w:sz w:val="12"/>
          <w:szCs w:val="18"/>
        </w:rPr>
        <w:t xml:space="preserve"> the </w:t>
      </w:r>
      <w:r w:rsidRPr="008704B1">
        <w:rPr>
          <w:rStyle w:val="StyleUnderline"/>
          <w:sz w:val="18"/>
          <w:szCs w:val="18"/>
          <w:highlight w:val="lightGray"/>
        </w:rPr>
        <w:t>Trump</w:t>
      </w:r>
      <w:r w:rsidRPr="008704B1">
        <w:rPr>
          <w:sz w:val="12"/>
          <w:szCs w:val="18"/>
        </w:rPr>
        <w:t xml:space="preserve"> Administration's </w:t>
      </w:r>
      <w:r w:rsidRPr="008704B1">
        <w:rPr>
          <w:rStyle w:val="StyleUnderline"/>
          <w:sz w:val="18"/>
          <w:szCs w:val="18"/>
          <w:highlight w:val="lightGray"/>
        </w:rPr>
        <w:t xml:space="preserve">policies </w:t>
      </w:r>
      <w:r w:rsidRPr="008704B1">
        <w:rPr>
          <w:rStyle w:val="Emphasis"/>
          <w:sz w:val="18"/>
          <w:szCs w:val="18"/>
        </w:rPr>
        <w:t xml:space="preserve">more </w:t>
      </w:r>
      <w:r w:rsidRPr="008704B1">
        <w:rPr>
          <w:rStyle w:val="Emphasis"/>
          <w:sz w:val="18"/>
          <w:szCs w:val="18"/>
          <w:highlight w:val="lightGray"/>
        </w:rPr>
        <w:t>broadly</w:t>
      </w:r>
      <w:r w:rsidRPr="008704B1">
        <w:rPr>
          <w:sz w:val="12"/>
          <w:szCs w:val="18"/>
        </w:rPr>
        <w:t xml:space="preserve">. Union officials exercised their rights under 5 U.S.C. §7102(1) to speak publicly about internal agency operations, criticizing, for instance, Trump Administration policies that discouraged environmental enforcement actions.340 </w:t>
      </w:r>
      <w:r w:rsidRPr="008704B1">
        <w:rPr>
          <w:rStyle w:val="StyleUnderline"/>
          <w:sz w:val="18"/>
          <w:szCs w:val="18"/>
        </w:rPr>
        <w:t>The union</w:t>
      </w:r>
      <w:r w:rsidRPr="008704B1">
        <w:rPr>
          <w:sz w:val="12"/>
          <w:szCs w:val="18"/>
        </w:rPr>
        <w:t xml:space="preserve"> also </w:t>
      </w:r>
      <w:r w:rsidRPr="008704B1">
        <w:rPr>
          <w:rStyle w:val="Emphasis"/>
          <w:sz w:val="18"/>
          <w:szCs w:val="18"/>
        </w:rPr>
        <w:t>lobbied</w:t>
      </w:r>
      <w:r w:rsidRPr="008704B1">
        <w:rPr>
          <w:rStyle w:val="StyleUnderline"/>
          <w:sz w:val="18"/>
          <w:szCs w:val="18"/>
        </w:rPr>
        <w:t xml:space="preserve"> against deep agency </w:t>
      </w:r>
      <w:r w:rsidRPr="008704B1">
        <w:rPr>
          <w:rStyle w:val="Emphasis"/>
          <w:sz w:val="18"/>
          <w:szCs w:val="18"/>
        </w:rPr>
        <w:t>budget cuts</w:t>
      </w:r>
      <w:r w:rsidRPr="008704B1">
        <w:rPr>
          <w:sz w:val="12"/>
          <w:szCs w:val="18"/>
        </w:rPr>
        <w:t xml:space="preserve"> and publicly protested the appointment of Scott Pruitt as EPA administrator, though with less success than similar protests by ICE and CBP.341</w:t>
      </w:r>
    </w:p>
    <w:p w14:paraId="4CA2CF2D" w14:textId="77777777" w:rsidR="00595B7A" w:rsidRDefault="00595B7A" w:rsidP="00595B7A">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1CF2E244" w14:textId="77777777" w:rsidR="00595B7A" w:rsidRDefault="00595B7A" w:rsidP="00595B7A">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2CDF1A47" w14:textId="77777777" w:rsidR="00595B7A" w:rsidRPr="00280C6D" w:rsidRDefault="00595B7A" w:rsidP="00595B7A">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05FFEBE4" w14:textId="77777777" w:rsidR="00595B7A" w:rsidRPr="00280C6D" w:rsidRDefault="00595B7A" w:rsidP="00595B7A">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460931FD" w14:textId="77777777" w:rsidR="00595B7A" w:rsidRPr="00280C6D" w:rsidRDefault="00595B7A" w:rsidP="00595B7A">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69CF9E89" w14:textId="77777777" w:rsidR="00595B7A" w:rsidRPr="00280C6D" w:rsidRDefault="00595B7A" w:rsidP="00595B7A">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5D01CFA0" w14:textId="77777777" w:rsidR="00595B7A" w:rsidRPr="001857C7" w:rsidRDefault="00595B7A" w:rsidP="00595B7A">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29870F82" w14:textId="77777777" w:rsidR="00595B7A" w:rsidRDefault="00595B7A" w:rsidP="00595B7A">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3D6AB4A9" w14:textId="77777777" w:rsidR="00595B7A" w:rsidRDefault="00595B7A" w:rsidP="00595B7A">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41A18758" w14:textId="77777777" w:rsidR="00595B7A" w:rsidRPr="002F765E" w:rsidRDefault="00595B7A" w:rsidP="00595B7A">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militarisation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r w:rsidRPr="002F765E">
        <w:rPr>
          <w:rStyle w:val="StyleUnderline"/>
          <w:highlight w:val="cyan"/>
        </w:rPr>
        <w:t xml:space="preserve">organised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6CD20D8A" w14:textId="77777777" w:rsidR="00595B7A" w:rsidRPr="002F765E" w:rsidRDefault="00595B7A" w:rsidP="00595B7A">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515E476A" w14:textId="77777777" w:rsidR="00595B7A" w:rsidRPr="00FB4284" w:rsidRDefault="00595B7A" w:rsidP="00595B7A">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bookmarkEnd w:id="1"/>
    <w:p w14:paraId="28E69715" w14:textId="77777777" w:rsidR="00595B7A" w:rsidRDefault="00595B7A" w:rsidP="00595B7A">
      <w:pPr>
        <w:pStyle w:val="Heading2"/>
      </w:pPr>
      <w:r>
        <w:t>Adv---Civil Service</w:t>
      </w:r>
    </w:p>
    <w:p w14:paraId="313ED7D9" w14:textId="77777777" w:rsidR="00595B7A" w:rsidRPr="00652A56" w:rsidRDefault="00595B7A" w:rsidP="00595B7A">
      <w:pPr>
        <w:pStyle w:val="Heading3"/>
      </w:pPr>
      <w:r>
        <w:t>Turn---1NC</w:t>
      </w:r>
    </w:p>
    <w:p w14:paraId="52EB63CB" w14:textId="77777777" w:rsidR="00595B7A" w:rsidRPr="002203E8" w:rsidRDefault="00595B7A" w:rsidP="00595B7A">
      <w:pPr>
        <w:pStyle w:val="Heading4"/>
      </w:pPr>
      <w:r>
        <w:t>1. Warming mitigation</w:t>
      </w:r>
      <w:r w:rsidRPr="002203E8">
        <w:t xml:space="preserve"> ends </w:t>
      </w:r>
      <w:r w:rsidRPr="00E53315">
        <w:rPr>
          <w:u w:val="single"/>
        </w:rPr>
        <w:t>aerosol masking</w:t>
      </w:r>
      <w:r w:rsidRPr="002203E8">
        <w:t xml:space="preserve">---causes rapid </w:t>
      </w:r>
      <w:r w:rsidRPr="00E53315">
        <w:rPr>
          <w:u w:val="single"/>
        </w:rPr>
        <w:t>extinction</w:t>
      </w:r>
      <w:r>
        <w:t>.</w:t>
      </w:r>
    </w:p>
    <w:p w14:paraId="2B6032EC" w14:textId="77777777" w:rsidR="00595B7A" w:rsidRPr="002203E8" w:rsidRDefault="00595B7A" w:rsidP="00595B7A">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2639-7455, https://www.opastpublishers.com/open-access-articles/will-covid19-trigger-extinction-of-all-life-on-earth.pdf</w:t>
      </w:r>
      <w:r>
        <w:t>, ashtar]</w:t>
      </w:r>
    </w:p>
    <w:p w14:paraId="248E48D9" w14:textId="77777777" w:rsidR="00595B7A" w:rsidRPr="00270EFA" w:rsidRDefault="00595B7A" w:rsidP="00595B7A">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the ongoing </w:t>
      </w:r>
      <w:r w:rsidRPr="004A6E04">
        <w:rPr>
          <w:rStyle w:val="Emphasis"/>
          <w:highlight w:val="cyan"/>
        </w:rPr>
        <w:t>reduction in industrial activity</w:t>
      </w:r>
      <w:r w:rsidRPr="00270EFA">
        <w:rPr>
          <w:sz w:val="16"/>
        </w:rPr>
        <w:t xml:space="preserve"> as a result of COVID-19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4A6E04">
        <w:rPr>
          <w:rStyle w:val="StyleUnderline"/>
          <w:highlight w:val="cyan"/>
        </w:rPr>
        <w:t>put</w:t>
      </w:r>
      <w:r w:rsidRPr="002203E8">
        <w:rPr>
          <w:rStyle w:val="StyleUnderline"/>
        </w:rPr>
        <w:t xml:space="preserve">ting </w:t>
      </w:r>
      <w:r w:rsidRPr="004A6E04">
        <w:rPr>
          <w:rStyle w:val="StyleUnderline"/>
          <w:highlight w:val="cyan"/>
        </w:rPr>
        <w:t xml:space="preserve">us on the </w:t>
      </w:r>
      <w:r w:rsidRPr="004A6E04">
        <w:rPr>
          <w:rStyle w:val="Emphasis"/>
          <w:highlight w:val="cyan"/>
        </w:rPr>
        <w:t>fast track to</w:t>
      </w:r>
      <w:r w:rsidRPr="00270EFA">
        <w:rPr>
          <w:sz w:val="16"/>
        </w:rPr>
        <w:t xml:space="preserve"> human </w:t>
      </w:r>
      <w:r w:rsidRPr="004A6E04">
        <w:rPr>
          <w:rStyle w:val="Emphasis"/>
          <w:highlight w:val="cya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4A6E04">
        <w:rPr>
          <w:rStyle w:val="StyleUnderline"/>
          <w:highlight w:val="cyan"/>
        </w:rPr>
        <w:t>industri</w:t>
      </w:r>
      <w:r w:rsidRPr="00270EFA">
        <w:rPr>
          <w:rStyle w:val="StyleUnderline"/>
        </w:rPr>
        <w:t>al activity</w:t>
      </w:r>
      <w:r w:rsidRPr="002203E8">
        <w:rPr>
          <w:rStyle w:val="StyleUnderline"/>
        </w:rPr>
        <w:t xml:space="preserve"> simultaneously </w:t>
      </w:r>
      <w:r w:rsidRPr="004A6E04">
        <w:rPr>
          <w:rStyle w:val="StyleUnderline"/>
          <w:highlight w:val="cyan"/>
        </w:rPr>
        <w:t>cools</w:t>
      </w:r>
      <w:r w:rsidRPr="002203E8">
        <w:rPr>
          <w:rStyle w:val="StyleUnderline"/>
        </w:rPr>
        <w:t xml:space="preserve"> the planet </w:t>
      </w:r>
      <w:r w:rsidRPr="004A6E04">
        <w:rPr>
          <w:rStyle w:val="StyleUnderline"/>
          <w:highlight w:val="cyan"/>
        </w:rPr>
        <w:t xml:space="preserve">by </w:t>
      </w:r>
      <w:r w:rsidRPr="004A6E04">
        <w:rPr>
          <w:rStyle w:val="Emphasis"/>
          <w:highlight w:val="cyan"/>
        </w:rPr>
        <w:t>adding aerosols</w:t>
      </w:r>
      <w:r w:rsidRPr="004A6E04">
        <w:rPr>
          <w:rStyle w:val="StyleUnderline"/>
          <w:highlight w:val="cya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4A6E04">
        <w:rPr>
          <w:rStyle w:val="Emphasis"/>
          <w:highlight w:val="cyan"/>
        </w:rPr>
        <w:t>block</w:t>
      </w:r>
      <w:r w:rsidRPr="00474D72">
        <w:rPr>
          <w:rStyle w:val="Emphasis"/>
        </w:rPr>
        <w:t xml:space="preserve"> incoming </w:t>
      </w:r>
      <w:r w:rsidRPr="004A6E04">
        <w:rPr>
          <w:rStyle w:val="Emphasis"/>
          <w:highlight w:val="cya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4A6E04">
        <w:rPr>
          <w:rStyle w:val="Emphasis"/>
          <w:highlight w:val="cyan"/>
        </w:rPr>
        <w:t>clean</w:t>
      </w:r>
      <w:r w:rsidRPr="00474D72">
        <w:rPr>
          <w:rStyle w:val="Emphasis"/>
        </w:rPr>
        <w:t xml:space="preserve">er </w:t>
      </w:r>
      <w:r w:rsidRPr="004A6E04">
        <w:rPr>
          <w:rStyle w:val="Emphasis"/>
          <w:highlight w:val="cya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4A6E04">
        <w:rPr>
          <w:rStyle w:val="StyleUnderline"/>
          <w:highlight w:val="cyan"/>
        </w:rPr>
        <w:t>harm</w:t>
      </w:r>
      <w:r w:rsidRPr="002203E8">
        <w:rPr>
          <w:rStyle w:val="StyleUnderline"/>
        </w:rPr>
        <w:t xml:space="preserve">ing our planet </w:t>
      </w:r>
      <w:r w:rsidRPr="004A6E04">
        <w:rPr>
          <w:rStyle w:val="StyleUnderline"/>
          <w:highlight w:val="cyan"/>
        </w:rPr>
        <w:t xml:space="preserve">by </w:t>
      </w:r>
      <w:r w:rsidRPr="004A6E04">
        <w:rPr>
          <w:rStyle w:val="Emphasis"/>
          <w:highlight w:val="cyan"/>
        </w:rPr>
        <w:t>reducing</w:t>
      </w:r>
      <w:r w:rsidRPr="00474D72">
        <w:rPr>
          <w:rStyle w:val="Emphasis"/>
        </w:rPr>
        <w:t xml:space="preserve"> the number of </w:t>
      </w:r>
      <w:r w:rsidRPr="004A6E04">
        <w:rPr>
          <w:rStyle w:val="Emphasis"/>
          <w:highlight w:val="cyan"/>
        </w:rPr>
        <w:t>aerosols</w:t>
      </w:r>
      <w:r w:rsidRPr="002203E8">
        <w:rPr>
          <w:rStyle w:val="StyleUnderline"/>
        </w:rPr>
        <w:t xml:space="preserve"> in the atmosphere</w:t>
      </w:r>
      <w:r w:rsidRPr="00270EFA">
        <w:rPr>
          <w:sz w:val="16"/>
        </w:rPr>
        <w:t xml:space="preserve">, and by doing so, </w:t>
      </w:r>
      <w:r w:rsidRPr="004A6E04">
        <w:rPr>
          <w:rStyle w:val="StyleUnderline"/>
          <w:highlight w:val="cyan"/>
        </w:rPr>
        <w:t>diminishing</w:t>
      </w:r>
      <w:r w:rsidRPr="002203E8">
        <w:rPr>
          <w:rStyle w:val="StyleUnderline"/>
        </w:rPr>
        <w:t xml:space="preserve"> aerosols’</w:t>
      </w:r>
      <w:r w:rsidRPr="00270EFA">
        <w:rPr>
          <w:sz w:val="16"/>
        </w:rPr>
        <w:t xml:space="preserve"> cooling </w:t>
      </w:r>
      <w:r w:rsidRPr="004A6E04">
        <w:rPr>
          <w:rStyle w:val="Emphasis"/>
          <w:highlight w:val="cyan"/>
        </w:rPr>
        <w:t>ability to offset</w:t>
      </w:r>
      <w:r w:rsidRPr="00270EFA">
        <w:rPr>
          <w:sz w:val="16"/>
        </w:rPr>
        <w:t xml:space="preserve"> global </w:t>
      </w:r>
      <w:r w:rsidRPr="004A6E04">
        <w:rPr>
          <w:rStyle w:val="Emphasis"/>
          <w:highlight w:val="cyan"/>
        </w:rPr>
        <w:t>warming</w:t>
      </w:r>
      <w:r w:rsidRPr="00270EFA">
        <w:rPr>
          <w:sz w:val="16"/>
        </w:rPr>
        <w:t>” [6].</w:t>
      </w:r>
    </w:p>
    <w:p w14:paraId="018D80C1" w14:textId="77777777" w:rsidR="00595B7A" w:rsidRPr="00270EFA" w:rsidRDefault="00595B7A" w:rsidP="00595B7A">
      <w:pPr>
        <w:rPr>
          <w:sz w:val="16"/>
        </w:rPr>
      </w:pPr>
      <w:r w:rsidRPr="00270EFA">
        <w:rPr>
          <w:sz w:val="16"/>
        </w:rPr>
        <w:t xml:space="preserve">The </w:t>
      </w:r>
      <w:r w:rsidRPr="004A6E04">
        <w:rPr>
          <w:rStyle w:val="StyleUnderline"/>
          <w:highlight w:val="cyan"/>
        </w:rPr>
        <w:t>cooling effect is</w:t>
      </w:r>
      <w:r w:rsidRPr="00270EFA">
        <w:rPr>
          <w:sz w:val="16"/>
        </w:rPr>
        <w:t xml:space="preserve"> “nearly </w:t>
      </w:r>
      <w:r w:rsidRPr="004A6E04">
        <w:rPr>
          <w:rStyle w:val="StyleUnderline"/>
          <w:highlight w:val="cyan"/>
        </w:rPr>
        <w:t>twice</w:t>
      </w:r>
      <w:r w:rsidRPr="00A06D79">
        <w:rPr>
          <w:rStyle w:val="StyleUnderline"/>
        </w:rPr>
        <w:t xml:space="preserve"> what scientists </w:t>
      </w:r>
      <w:r w:rsidRPr="004A6E04">
        <w:rPr>
          <w:rStyle w:val="StyleUnderline"/>
          <w:highlight w:val="cya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little as a </w:t>
      </w:r>
      <w:r w:rsidRPr="004A6E04">
        <w:rPr>
          <w:rStyle w:val="StyleUnderline"/>
          <w:highlight w:val="cyan"/>
        </w:rPr>
        <w:t>20% reduction</w:t>
      </w:r>
      <w:r w:rsidRPr="00A06D79">
        <w:rPr>
          <w:rStyle w:val="StyleUnderline"/>
        </w:rPr>
        <w:t xml:space="preserve"> in industrial activity </w:t>
      </w:r>
      <w:r w:rsidRPr="004A6E04">
        <w:rPr>
          <w:rStyle w:val="StyleUnderline"/>
          <w:highlight w:val="cyan"/>
        </w:rPr>
        <w:t>will drive</w:t>
      </w:r>
      <w:r w:rsidRPr="00A06D79">
        <w:rPr>
          <w:rStyle w:val="StyleUnderline"/>
        </w:rPr>
        <w:t xml:space="preserve"> a </w:t>
      </w:r>
      <w:r w:rsidRPr="004A6E04">
        <w:rPr>
          <w:rStyle w:val="StyleUnderline"/>
          <w:highlight w:val="cyan"/>
        </w:rPr>
        <w:t>1 C spike</w:t>
      </w:r>
      <w:r w:rsidRPr="00270EFA">
        <w:rPr>
          <w:sz w:val="16"/>
        </w:rPr>
        <w:t xml:space="preserve"> in temperature </w:t>
      </w:r>
      <w:r w:rsidRPr="00A06D79">
        <w:rPr>
          <w:rStyle w:val="StyleUnderline"/>
        </w:rPr>
        <w:t>with</w:t>
      </w:r>
      <w:r w:rsidRPr="004A6E04">
        <w:rPr>
          <w:rStyle w:val="StyleUnderline"/>
          <w:highlight w:val="cyan"/>
        </w:rPr>
        <w:t>in</w:t>
      </w:r>
      <w:r w:rsidRPr="00A06D79">
        <w:rPr>
          <w:rStyle w:val="StyleUnderline"/>
        </w:rPr>
        <w:t xml:space="preserve"> a few </w:t>
      </w:r>
      <w:r w:rsidRPr="004A6E04">
        <w:rPr>
          <w:rStyle w:val="StyleUnderline"/>
          <w:highlight w:val="cyan"/>
        </w:rPr>
        <w:t>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4A6E04">
        <w:rPr>
          <w:rStyle w:val="Emphasis"/>
          <w:highlight w:val="cya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4A6E04">
        <w:rPr>
          <w:rStyle w:val="StyleUnderline"/>
          <w:highlight w:val="cya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4A6E04">
        <w:rPr>
          <w:rStyle w:val="StyleUnderline"/>
          <w:highlight w:val="cyan"/>
        </w:rPr>
        <w:t>will cause</w:t>
      </w:r>
      <w:r w:rsidRPr="00270EFA">
        <w:rPr>
          <w:sz w:val="16"/>
        </w:rPr>
        <w:t xml:space="preserve">] the </w:t>
      </w:r>
      <w:r w:rsidRPr="004A6E04">
        <w:rPr>
          <w:rStyle w:val="Emphasis"/>
          <w:highlight w:val="cya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baseline by April, 2018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14:paraId="2C913060" w14:textId="77777777" w:rsidR="00595B7A" w:rsidRPr="00270EFA" w:rsidRDefault="00595B7A" w:rsidP="00595B7A">
      <w:pPr>
        <w:rPr>
          <w:sz w:val="16"/>
        </w:rPr>
      </w:pPr>
      <w:r w:rsidRPr="004A6E04">
        <w:rPr>
          <w:rStyle w:val="StyleUnderline"/>
          <w:highlight w:val="cyan"/>
        </w:rPr>
        <w:t>By</w:t>
      </w:r>
      <w:r w:rsidRPr="00270EFA">
        <w:rPr>
          <w:sz w:val="16"/>
        </w:rPr>
        <w:t xml:space="preserve"> 13 </w:t>
      </w:r>
      <w:r w:rsidRPr="00270EFA">
        <w:rPr>
          <w:rStyle w:val="StyleUnderline"/>
        </w:rPr>
        <w:t xml:space="preserve">March </w:t>
      </w:r>
      <w:r w:rsidRPr="004A6E04">
        <w:rPr>
          <w:rStyle w:val="StyleUnderline"/>
          <w:highlight w:val="cyan"/>
        </w:rPr>
        <w:t>2020</w:t>
      </w:r>
      <w:r w:rsidRPr="00270EFA">
        <w:rPr>
          <w:rStyle w:val="StyleUnderline"/>
        </w:rPr>
        <w:t xml:space="preserve">, </w:t>
      </w:r>
      <w:r w:rsidRPr="004A6E04">
        <w:rPr>
          <w:rStyle w:val="StyleUnderline"/>
          <w:highlight w:val="cya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4A6E04">
        <w:rPr>
          <w:rStyle w:val="StyleUnderline"/>
          <w:highlight w:val="cyan"/>
        </w:rPr>
        <w:t>was crossed</w:t>
      </w:r>
      <w:r w:rsidRPr="00270EFA">
        <w:rPr>
          <w:sz w:val="16"/>
        </w:rPr>
        <w:t xml:space="preserve"> [11]. In other words, human </w:t>
      </w:r>
      <w:r w:rsidRPr="004A6E04">
        <w:rPr>
          <w:rStyle w:val="Emphasis"/>
          <w:highlight w:val="cyan"/>
        </w:rPr>
        <w:t>extinction</w:t>
      </w:r>
      <w:r w:rsidRPr="00270EFA">
        <w:rPr>
          <w:sz w:val="16"/>
        </w:rPr>
        <w:t xml:space="preserve"> via the death-by-a-thousandcuts route </w:t>
      </w:r>
      <w:r w:rsidRPr="004A6E04">
        <w:rPr>
          <w:rStyle w:val="Emphasis"/>
          <w:highlight w:val="cyan"/>
        </w:rPr>
        <w:t>might be locked in</w:t>
      </w:r>
      <w:r w:rsidRPr="00270EFA">
        <w:rPr>
          <w:sz w:val="16"/>
        </w:rPr>
        <w:t xml:space="preserve"> with no further heating of Earth. In light of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as a result of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4A6E04">
        <w:rPr>
          <w:rStyle w:val="Emphasis"/>
          <w:highlight w:val="cyan"/>
        </w:rPr>
        <w:t>die-off of trees</w:t>
      </w:r>
      <w:r w:rsidRPr="00270EFA">
        <w:rPr>
          <w:sz w:val="16"/>
        </w:rPr>
        <w:t xml:space="preserve"> likely will approximately </w:t>
      </w:r>
      <w:r w:rsidRPr="004A6E04">
        <w:rPr>
          <w:rStyle w:val="StyleUnderline"/>
          <w:highlight w:val="cyan"/>
        </w:rPr>
        <w:t>correspond with</w:t>
      </w:r>
      <w:r w:rsidRPr="001E5A7C">
        <w:rPr>
          <w:rStyle w:val="StyleUnderline"/>
        </w:rPr>
        <w:t xml:space="preserve"> </w:t>
      </w:r>
      <w:r w:rsidRPr="001E5A7C">
        <w:rPr>
          <w:rStyle w:val="Emphasis"/>
        </w:rPr>
        <w:t xml:space="preserve">catastrophic </w:t>
      </w:r>
      <w:r w:rsidRPr="004A6E04">
        <w:rPr>
          <w:rStyle w:val="Emphasis"/>
          <w:highlight w:val="cyan"/>
        </w:rPr>
        <w:t>crop failure</w:t>
      </w:r>
      <w:r w:rsidRPr="00270EFA">
        <w:rPr>
          <w:sz w:val="16"/>
        </w:rPr>
        <w:t xml:space="preserve">. This might occur by the end of this year, although I would rather it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4A6E04">
        <w:rPr>
          <w:rStyle w:val="StyleUnderline"/>
          <w:highlight w:val="cyan"/>
        </w:rPr>
        <w:t xml:space="preserve">path to </w:t>
      </w:r>
      <w:r w:rsidRPr="004A6E04">
        <w:rPr>
          <w:rStyle w:val="Emphasis"/>
          <w:highlight w:val="cyan"/>
        </w:rPr>
        <w:t>near-term</w:t>
      </w:r>
      <w:r w:rsidRPr="00270EFA">
        <w:rPr>
          <w:sz w:val="16"/>
        </w:rPr>
        <w:t xml:space="preserve"> human </w:t>
      </w:r>
      <w:r w:rsidRPr="004A6E04">
        <w:rPr>
          <w:rStyle w:val="Emphasis"/>
          <w:highlight w:val="cyan"/>
        </w:rPr>
        <w:t>extinction</w:t>
      </w:r>
      <w:r w:rsidRPr="00270EFA">
        <w:rPr>
          <w:sz w:val="16"/>
        </w:rPr>
        <w:t xml:space="preserve"> thus </w:t>
      </w:r>
      <w:r w:rsidRPr="004A6E04">
        <w:rPr>
          <w:rStyle w:val="StyleUnderline"/>
          <w:highlight w:val="cyan"/>
        </w:rPr>
        <w:t>runs</w:t>
      </w:r>
      <w:r w:rsidRPr="001E5A7C">
        <w:rPr>
          <w:sz w:val="16"/>
        </w:rPr>
        <w:t xml:space="preserve"> from </w:t>
      </w:r>
      <w:r w:rsidRPr="00270EFA">
        <w:rPr>
          <w:sz w:val="16"/>
        </w:rPr>
        <w:t xml:space="preserve">a tiny virus underlying a pandemic </w:t>
      </w:r>
      <w:r w:rsidRPr="004A6E04">
        <w:rPr>
          <w:rStyle w:val="StyleUnderline"/>
          <w:highlight w:val="cyan"/>
        </w:rPr>
        <w:t>through</w:t>
      </w:r>
      <w:r w:rsidRPr="001E5A7C">
        <w:rPr>
          <w:rStyle w:val="StyleUnderline"/>
        </w:rPr>
        <w:t xml:space="preserve"> a </w:t>
      </w:r>
      <w:r w:rsidRPr="004A6E04">
        <w:rPr>
          <w:rStyle w:val="Emphasis"/>
          <w:highlight w:val="cyan"/>
        </w:rPr>
        <w:t>reduction of industrial activity</w:t>
      </w:r>
      <w:r w:rsidRPr="00474D72">
        <w:rPr>
          <w:rStyle w:val="StyleUnderline"/>
        </w:rPr>
        <w:t xml:space="preserve"> that overheats a planet</w:t>
      </w:r>
      <w:r w:rsidRPr="00270EFA">
        <w:rPr>
          <w:sz w:val="16"/>
        </w:rPr>
        <w:t xml:space="preserve"> already running a fever.</w:t>
      </w:r>
    </w:p>
    <w:p w14:paraId="58F9988F" w14:textId="77777777" w:rsidR="00595B7A" w:rsidRDefault="00595B7A" w:rsidP="00595B7A">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14:paraId="7A5E8870" w14:textId="77777777" w:rsidR="00595B7A" w:rsidRPr="00042895" w:rsidRDefault="00595B7A" w:rsidP="00595B7A">
      <w:pPr>
        <w:pStyle w:val="Heading4"/>
      </w:pPr>
      <w:r w:rsidRPr="00E53315">
        <w:rPr>
          <w:u w:val="single"/>
        </w:rPr>
        <w:t>Slow</w:t>
      </w:r>
      <w:r w:rsidRPr="00042895">
        <w:t xml:space="preserve"> warming enables </w:t>
      </w:r>
      <w:r w:rsidRPr="00E53315">
        <w:rPr>
          <w:u w:val="single"/>
        </w:rPr>
        <w:t>adaptation</w:t>
      </w:r>
      <w:r w:rsidRPr="00042895">
        <w:t xml:space="preserve">, </w:t>
      </w:r>
      <w:r w:rsidRPr="00E53315">
        <w:rPr>
          <w:u w:val="single"/>
        </w:rPr>
        <w:t>fast</w:t>
      </w:r>
      <w:r w:rsidRPr="00042895">
        <w:t xml:space="preserve"> warming </w:t>
      </w:r>
      <w:r w:rsidRPr="00E53315">
        <w:rPr>
          <w:u w:val="single"/>
        </w:rPr>
        <w:t>overwhelms</w:t>
      </w:r>
      <w:r w:rsidRPr="00042895">
        <w:t xml:space="preserve"> system responses</w:t>
      </w:r>
      <w:r>
        <w:t>.</w:t>
      </w:r>
    </w:p>
    <w:p w14:paraId="17A53B28" w14:textId="77777777" w:rsidR="00595B7A" w:rsidRPr="00042895" w:rsidRDefault="00595B7A" w:rsidP="00595B7A">
      <w:r w:rsidRPr="005A5359">
        <w:rPr>
          <w:rStyle w:val="Style13ptBold"/>
        </w:rPr>
        <w:t>Powell 23</w:t>
      </w:r>
      <w:r>
        <w:t xml:space="preserve"> [</w:t>
      </w:r>
      <w:r w:rsidRPr="00042895">
        <w:t>Alvin Powell</w:t>
      </w:r>
      <w:r>
        <w:t xml:space="preserve"> (</w:t>
      </w:r>
      <w:r w:rsidRPr="00042895">
        <w:t>author and senior science writer at the Harvard Gazette, journalism instructor at the Harvard Extension School</w:t>
      </w:r>
      <w:r>
        <w:t>)</w:t>
      </w:r>
      <w:r w:rsidRPr="00042895">
        <w:t>, 3</w:t>
      </w:r>
      <w:r>
        <w:t>-</w:t>
      </w:r>
      <w:r w:rsidRPr="00042895">
        <w:t>24</w:t>
      </w:r>
      <w:r>
        <w:t>-</w:t>
      </w:r>
      <w:r w:rsidRPr="00042895">
        <w:t xml:space="preserve">2023, "Buying Crucial Time in Climate Change Fight," </w:t>
      </w:r>
      <w:r w:rsidRPr="00D132B0">
        <w:rPr>
          <w:i/>
          <w:iCs/>
        </w:rPr>
        <w:t>The Harvard Gazette</w:t>
      </w:r>
      <w:r w:rsidRPr="00042895">
        <w:t>, https://www.environment.harvard.edu/news/buying-crucial-time-climate-change-fight</w:t>
      </w:r>
      <w:r>
        <w:t>, ashtar]</w:t>
      </w:r>
    </w:p>
    <w:p w14:paraId="38DB3AC8" w14:textId="77777777" w:rsidR="00595B7A" w:rsidRPr="0080666E" w:rsidRDefault="00595B7A" w:rsidP="00595B7A">
      <w:pPr>
        <w:rPr>
          <w:sz w:val="16"/>
        </w:rPr>
      </w:pPr>
      <w:r w:rsidRPr="0080666E">
        <w:rPr>
          <w:sz w:val="16"/>
        </w:rPr>
        <w:t xml:space="preserve">More precise than other methane-sensing satellites that came before, MethaneSAT will allow scientists to track emissions to their sources and provide </w:t>
      </w:r>
      <w:r w:rsidRPr="004A6E04">
        <w:rPr>
          <w:rStyle w:val="Emphasis"/>
          <w:highlight w:val="cyan"/>
        </w:rPr>
        <w:t>key data</w:t>
      </w:r>
      <w:r w:rsidRPr="00BD41B9">
        <w:rPr>
          <w:rStyle w:val="StyleUnderline"/>
        </w:rPr>
        <w:t xml:space="preserve"> for reduction efforts</w:t>
      </w:r>
      <w:r w:rsidRPr="0080666E">
        <w:rPr>
          <w:sz w:val="16"/>
        </w:rPr>
        <w:t xml:space="preserve">. It’s important because it </w:t>
      </w:r>
      <w:r w:rsidRPr="004A6E04">
        <w:rPr>
          <w:rStyle w:val="StyleUnderline"/>
          <w:highlight w:val="cyan"/>
        </w:rPr>
        <w:t>could</w:t>
      </w:r>
      <w:r w:rsidRPr="00BD41B9">
        <w:rPr>
          <w:rStyle w:val="StyleUnderline"/>
        </w:rPr>
        <w:t xml:space="preserve"> buy the world </w:t>
      </w:r>
      <w:r w:rsidRPr="004A6E04">
        <w:rPr>
          <w:rStyle w:val="Emphasis"/>
          <w:highlight w:val="cyan"/>
        </w:rPr>
        <w:t>critical time</w:t>
      </w:r>
      <w:r w:rsidRPr="004A6E04">
        <w:rPr>
          <w:rStyle w:val="StyleUnderline"/>
          <w:highlight w:val="cyan"/>
        </w:rPr>
        <w:t xml:space="preserve"> in the </w:t>
      </w:r>
      <w:r w:rsidRPr="004A6E04">
        <w:rPr>
          <w:rStyle w:val="Emphasis"/>
          <w:highlight w:val="cyan"/>
        </w:rPr>
        <w:t>climate</w:t>
      </w:r>
      <w:r w:rsidRPr="00BD41B9">
        <w:rPr>
          <w:rStyle w:val="Emphasis"/>
        </w:rPr>
        <w:t xml:space="preserve"> change </w:t>
      </w:r>
      <w:r w:rsidRPr="004A6E04">
        <w:rPr>
          <w:rStyle w:val="Emphasis"/>
          <w:highlight w:val="cyan"/>
        </w:rPr>
        <w:t>battle</w:t>
      </w:r>
      <w:r w:rsidRPr="0080666E">
        <w:rPr>
          <w:sz w:val="16"/>
        </w:rPr>
        <w:t>. And, most hopefully, it appears particularly do-able in part because saving wasted methane provides a financial incentive for timely corporate cooperation in halting leaks.</w:t>
      </w:r>
    </w:p>
    <w:p w14:paraId="4D6AEEE9" w14:textId="77777777" w:rsidR="00595B7A" w:rsidRPr="00BD41B9" w:rsidRDefault="00595B7A" w:rsidP="00595B7A">
      <w:pPr>
        <w:rPr>
          <w:sz w:val="16"/>
        </w:rPr>
      </w:pPr>
      <w:r w:rsidRPr="00BD41B9">
        <w:rPr>
          <w:sz w:val="16"/>
        </w:rPr>
        <w:t>MethaneSAT is scheduled to launch early next year, and Wofsy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14:paraId="1A5C3BD6" w14:textId="77777777" w:rsidR="00595B7A" w:rsidRPr="00BD41B9" w:rsidRDefault="00595B7A" w:rsidP="00595B7A">
      <w:pPr>
        <w:rPr>
          <w:sz w:val="16"/>
        </w:rPr>
      </w:pPr>
      <w:r w:rsidRPr="00BD41B9">
        <w:rPr>
          <w:sz w:val="16"/>
        </w:rPr>
        <w:t xml:space="preserve">Wofsy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4A6E04">
        <w:rPr>
          <w:rStyle w:val="StyleUnderline"/>
          <w:highlight w:val="cyan"/>
        </w:rPr>
        <w:t xml:space="preserve">slowing the </w:t>
      </w:r>
      <w:r w:rsidRPr="004A6E04">
        <w:rPr>
          <w:rStyle w:val="Emphasis"/>
          <w:highlight w:val="cyan"/>
        </w:rPr>
        <w:t>near-term</w:t>
      </w:r>
      <w:r w:rsidRPr="00BD41B9">
        <w:rPr>
          <w:rStyle w:val="Emphasis"/>
        </w:rPr>
        <w:t xml:space="preserve"> rate of </w:t>
      </w:r>
      <w:r w:rsidRPr="004A6E04">
        <w:rPr>
          <w:rStyle w:val="Emphasis"/>
          <w:highlight w:val="cyan"/>
        </w:rPr>
        <w:t>warming</w:t>
      </w:r>
      <w:r w:rsidRPr="00BD41B9">
        <w:rPr>
          <w:rStyle w:val="StyleUnderline"/>
        </w:rPr>
        <w:t xml:space="preserve"> and reducing the damage </w:t>
      </w:r>
      <w:r w:rsidRPr="004A6E04">
        <w:rPr>
          <w:rStyle w:val="StyleUnderline"/>
          <w:highlight w:val="cyan"/>
        </w:rPr>
        <w:t xml:space="preserve">as the world </w:t>
      </w:r>
      <w:r w:rsidRPr="004A6E04">
        <w:rPr>
          <w:rStyle w:val="Emphasis"/>
          <w:highlight w:val="cyan"/>
        </w:rPr>
        <w:t>transitions</w:t>
      </w:r>
      <w:r w:rsidRPr="00BD41B9">
        <w:rPr>
          <w:rStyle w:val="Emphasis"/>
        </w:rPr>
        <w:t xml:space="preserve"> to</w:t>
      </w:r>
      <w:r w:rsidRPr="00BD41B9">
        <w:rPr>
          <w:sz w:val="16"/>
        </w:rPr>
        <w:t xml:space="preserve"> the </w:t>
      </w:r>
      <w:r w:rsidRPr="00BD41B9">
        <w:rPr>
          <w:rStyle w:val="Emphasis"/>
        </w:rPr>
        <w:t>low-carbon energy</w:t>
      </w:r>
      <w:r w:rsidRPr="00BD41B9">
        <w:rPr>
          <w:sz w:val="16"/>
        </w:rPr>
        <w:t xml:space="preserve"> sources that are a longer-term solution.</w:t>
      </w:r>
    </w:p>
    <w:p w14:paraId="5F703664" w14:textId="77777777" w:rsidR="00595B7A" w:rsidRPr="00BD41B9" w:rsidRDefault="00595B7A" w:rsidP="00595B7A">
      <w:pPr>
        <w:rPr>
          <w:sz w:val="16"/>
        </w:rPr>
      </w:pPr>
      <w:r w:rsidRPr="00BD41B9">
        <w:rPr>
          <w:sz w:val="16"/>
        </w:rPr>
        <w:t xml:space="preserve">And perhaps the most important part: </w:t>
      </w:r>
      <w:r w:rsidRPr="00BD41B9">
        <w:rPr>
          <w:rStyle w:val="StyleUnderline"/>
        </w:rPr>
        <w:t>It appears</w:t>
      </w:r>
      <w:r w:rsidRPr="00BD41B9">
        <w:rPr>
          <w:rStyle w:val="Emphasis"/>
        </w:rPr>
        <w:t xml:space="preserve"> actually do-able</w:t>
      </w:r>
      <w:r w:rsidRPr="00BD41B9">
        <w:rPr>
          <w:sz w:val="16"/>
        </w:rPr>
        <w:t xml:space="preserve"> as it includes an incentive for timely corporate cooperation.</w:t>
      </w:r>
    </w:p>
    <w:p w14:paraId="6EE37643" w14:textId="77777777" w:rsidR="00595B7A" w:rsidRPr="00BD41B9" w:rsidRDefault="00595B7A" w:rsidP="00595B7A">
      <w:pPr>
        <w:rPr>
          <w:sz w:val="16"/>
        </w:rPr>
      </w:pPr>
      <w:r w:rsidRPr="00BD41B9">
        <w:rPr>
          <w:sz w:val="16"/>
        </w:rPr>
        <w:t xml:space="preserve">Methane is a potent greenhouse gas — 84 times as powerful as carbon dioxide on a 20-year time scale — but has been in CO2’s shadow for two reasons. </w:t>
      </w:r>
      <w:r w:rsidRPr="00BD41B9">
        <w:rPr>
          <w:rStyle w:val="StyleUnderline"/>
        </w:rPr>
        <w:t>Carbon dioxide is emitted in</w:t>
      </w:r>
      <w:r w:rsidRPr="00BD41B9">
        <w:rPr>
          <w:sz w:val="16"/>
        </w:rPr>
        <w:t xml:space="preserve"> much </w:t>
      </w:r>
      <w:r w:rsidRPr="00BD41B9">
        <w:rPr>
          <w:rStyle w:val="Emphasis"/>
        </w:rPr>
        <w:t>greater quantities</w:t>
      </w:r>
      <w:r w:rsidRPr="00BD41B9">
        <w:rPr>
          <w:rStyle w:val="StyleUnderline"/>
        </w:rPr>
        <w:t xml:space="preserve"> and hangs around until removed by </w:t>
      </w:r>
      <w:r w:rsidRPr="00BD41B9">
        <w:rPr>
          <w:rStyle w:val="Emphasis"/>
        </w:rPr>
        <w:t>natural processes that can take</w:t>
      </w:r>
      <w:r w:rsidRPr="00BD41B9">
        <w:rPr>
          <w:sz w:val="16"/>
        </w:rPr>
        <w:t xml:space="preserve"> centuries to </w:t>
      </w:r>
      <w:r w:rsidRPr="00BD41B9">
        <w:rPr>
          <w:rStyle w:val="Emphasis"/>
        </w:rPr>
        <w:t>millennia</w:t>
      </w:r>
      <w:r w:rsidRPr="00BD41B9">
        <w:rPr>
          <w:sz w:val="16"/>
        </w:rPr>
        <w:t>. That means the effects of the gas emitted today pile on top of those released over the last century, and the emissions of decades to come will only make the pile higher. Without steps to remove it, CO2’s cumulative effect will drive warming upward inexorably and, on a human time frame, irreversibly.</w:t>
      </w:r>
    </w:p>
    <w:p w14:paraId="273CE3AC" w14:textId="77777777" w:rsidR="00595B7A" w:rsidRPr="00BD41B9" w:rsidRDefault="00595B7A" w:rsidP="00595B7A">
      <w:pPr>
        <w:rPr>
          <w:sz w:val="16"/>
        </w:rPr>
      </w:pPr>
      <w:r w:rsidRPr="00BD41B9">
        <w:rPr>
          <w:sz w:val="16"/>
        </w:rPr>
        <w:t>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larger and larger.</w:t>
      </w:r>
    </w:p>
    <w:p w14:paraId="65F716B9" w14:textId="77777777" w:rsidR="00595B7A" w:rsidRPr="00BD41B9" w:rsidRDefault="00595B7A" w:rsidP="00595B7A">
      <w:pPr>
        <w:rPr>
          <w:sz w:val="16"/>
        </w:rPr>
      </w:pPr>
      <w:r w:rsidRPr="00BD41B9">
        <w:rPr>
          <w:sz w:val="16"/>
        </w:rPr>
        <w:t>“Methane is a short-lived climate pollutant,” Hamburg said. “If you look at a pulse of emissions of something that doesn’t last very long, at its impacts over 100 years, you’re going to have a lower number. But if you ask what’s its impact over 20 years, you’re going to have a much higher number.”</w:t>
      </w:r>
    </w:p>
    <w:p w14:paraId="532F9DDC" w14:textId="77777777" w:rsidR="00595B7A" w:rsidRDefault="00595B7A" w:rsidP="00595B7A">
      <w:pPr>
        <w:rPr>
          <w:sz w:val="16"/>
        </w:rPr>
      </w:pPr>
      <w:r w:rsidRPr="00BD41B9">
        <w:rPr>
          <w:sz w:val="16"/>
        </w:rPr>
        <w:t xml:space="preserve">With </w:t>
      </w:r>
      <w:r w:rsidRPr="00BD41B9">
        <w:rPr>
          <w:rStyle w:val="Emphasis"/>
        </w:rPr>
        <w:t>stronger storms</w:t>
      </w:r>
      <w:r w:rsidRPr="00BD41B9">
        <w:rPr>
          <w:rStyle w:val="StyleUnderline"/>
        </w:rPr>
        <w:t xml:space="preserve">, </w:t>
      </w:r>
      <w:r w:rsidRPr="00BD41B9">
        <w:rPr>
          <w:rStyle w:val="Emphasis"/>
        </w:rPr>
        <w:t>hotter heat waves</w:t>
      </w:r>
      <w:r w:rsidRPr="00BD41B9">
        <w:rPr>
          <w:rStyle w:val="StyleUnderline"/>
        </w:rPr>
        <w:t xml:space="preserve">, </w:t>
      </w:r>
      <w:r w:rsidRPr="00BD41B9">
        <w:rPr>
          <w:rStyle w:val="Emphasis"/>
        </w:rPr>
        <w:t>longer droughts</w:t>
      </w:r>
      <w:r w:rsidRPr="00BD41B9">
        <w:rPr>
          <w:sz w:val="16"/>
        </w:rPr>
        <w:t xml:space="preserve">, and other climate-related impacts </w:t>
      </w:r>
      <w:r w:rsidRPr="00BD41B9">
        <w:rPr>
          <w:rStyle w:val="Emphasis"/>
        </w:rPr>
        <w:t>already growing apparent</w:t>
      </w:r>
      <w:r w:rsidRPr="00BD41B9">
        <w:rPr>
          <w:sz w:val="16"/>
        </w:rPr>
        <w:t xml:space="preserve">, Hamburg said </w:t>
      </w:r>
      <w:r w:rsidRPr="00BD41B9">
        <w:rPr>
          <w:rStyle w:val="StyleUnderline"/>
        </w:rPr>
        <w:t xml:space="preserve">there’s a growing appreciation that </w:t>
      </w:r>
      <w:r w:rsidRPr="004A6E04">
        <w:rPr>
          <w:rStyle w:val="StyleUnderline"/>
          <w:highlight w:val="cyan"/>
        </w:rPr>
        <w:t>what’s important is not</w:t>
      </w:r>
      <w:r w:rsidRPr="00BD41B9">
        <w:rPr>
          <w:rStyle w:val="StyleUnderline"/>
        </w:rPr>
        <w:t xml:space="preserve"> just </w:t>
      </w:r>
      <w:r w:rsidRPr="004A6E04">
        <w:rPr>
          <w:rStyle w:val="Emphasis"/>
          <w:highlight w:val="cyan"/>
        </w:rPr>
        <w:t>how much</w:t>
      </w:r>
      <w:r w:rsidRPr="00BD41B9">
        <w:rPr>
          <w:rStyle w:val="StyleUnderline"/>
        </w:rPr>
        <w:t xml:space="preserve"> the world warms, </w:t>
      </w:r>
      <w:r w:rsidRPr="004A6E04">
        <w:rPr>
          <w:rStyle w:val="StyleUnderline"/>
          <w:highlight w:val="cyan"/>
        </w:rPr>
        <w:t>but</w:t>
      </w:r>
      <w:r w:rsidRPr="00BD41B9">
        <w:rPr>
          <w:rStyle w:val="StyleUnderline"/>
        </w:rPr>
        <w:t xml:space="preserve"> also </w:t>
      </w:r>
      <w:r w:rsidRPr="004A6E04">
        <w:rPr>
          <w:rStyle w:val="Emphasis"/>
          <w:highlight w:val="cyan"/>
        </w:rPr>
        <w:t>how fast</w:t>
      </w:r>
      <w:r w:rsidRPr="00BD41B9">
        <w:rPr>
          <w:sz w:val="16"/>
        </w:rPr>
        <w:t xml:space="preserve">. An </w:t>
      </w:r>
      <w:r w:rsidRPr="004A6E04">
        <w:rPr>
          <w:rStyle w:val="Emphasis"/>
          <w:highlight w:val="cyan"/>
        </w:rPr>
        <w:t>abrupt heating</w:t>
      </w:r>
      <w:r w:rsidRPr="00BD41B9">
        <w:rPr>
          <w:rStyle w:val="StyleUnderline"/>
        </w:rPr>
        <w:t xml:space="preserve"> over 20</w:t>
      </w:r>
      <w:r w:rsidRPr="00BD41B9">
        <w:rPr>
          <w:sz w:val="16"/>
        </w:rPr>
        <w:t xml:space="preserve"> or 30 </w:t>
      </w:r>
      <w:r w:rsidRPr="00BD41B9">
        <w:rPr>
          <w:rStyle w:val="StyleUnderline"/>
        </w:rPr>
        <w:t xml:space="preserve">years will have impacts </w:t>
      </w:r>
      <w:r w:rsidRPr="004A6E04">
        <w:rPr>
          <w:rStyle w:val="StyleUnderline"/>
          <w:highlight w:val="cyan"/>
        </w:rPr>
        <w:t>very different from</w:t>
      </w:r>
      <w:r w:rsidRPr="00BD41B9">
        <w:rPr>
          <w:sz w:val="16"/>
        </w:rPr>
        <w:t xml:space="preserve"> those of </w:t>
      </w:r>
      <w:r w:rsidRPr="00BD41B9">
        <w:rPr>
          <w:rStyle w:val="StyleUnderline"/>
        </w:rPr>
        <w:t>a</w:t>
      </w:r>
      <w:r w:rsidRPr="00BD41B9">
        <w:rPr>
          <w:sz w:val="16"/>
        </w:rPr>
        <w:t xml:space="preserve"> long </w:t>
      </w:r>
      <w:r w:rsidRPr="004A6E04">
        <w:rPr>
          <w:rStyle w:val="Emphasis"/>
          <w:highlight w:val="cyan"/>
        </w:rPr>
        <w:t>slow warmup</w:t>
      </w:r>
      <w:r w:rsidRPr="00BD41B9">
        <w:rPr>
          <w:rStyle w:val="StyleUnderline"/>
        </w:rPr>
        <w:t xml:space="preserve"> over 70</w:t>
      </w:r>
      <w:r w:rsidRPr="00BD41B9">
        <w:rPr>
          <w:sz w:val="16"/>
        </w:rPr>
        <w:t xml:space="preserve"> or 80, </w:t>
      </w:r>
      <w:r w:rsidRPr="004A6E04">
        <w:rPr>
          <w:rStyle w:val="StyleUnderline"/>
          <w:highlight w:val="cyan"/>
        </w:rPr>
        <w:t>even if they</w:t>
      </w:r>
      <w:r w:rsidRPr="00BD41B9">
        <w:rPr>
          <w:rStyle w:val="StyleUnderline"/>
        </w:rPr>
        <w:t xml:space="preserve"> ultimately </w:t>
      </w:r>
      <w:r w:rsidRPr="004A6E04">
        <w:rPr>
          <w:rStyle w:val="StyleUnderline"/>
          <w:highlight w:val="cyan"/>
        </w:rPr>
        <w:t>reach the same temp</w:t>
      </w:r>
      <w:r w:rsidRPr="00BD41B9">
        <w:rPr>
          <w:rStyle w:val="StyleUnderline"/>
        </w:rPr>
        <w:t>erature</w:t>
      </w:r>
      <w:r w:rsidRPr="00BD41B9">
        <w:rPr>
          <w:sz w:val="16"/>
        </w:rPr>
        <w:t xml:space="preserve">. The </w:t>
      </w:r>
      <w:r w:rsidRPr="004A6E04">
        <w:rPr>
          <w:rStyle w:val="StyleUnderline"/>
          <w:highlight w:val="cyan"/>
        </w:rPr>
        <w:t xml:space="preserve">rapid increase allows </w:t>
      </w:r>
      <w:r w:rsidRPr="004A6E04">
        <w:rPr>
          <w:rStyle w:val="Emphasis"/>
          <w:highlight w:val="cyan"/>
        </w:rPr>
        <w:t>little time</w:t>
      </w:r>
      <w:r w:rsidRPr="00BD41B9">
        <w:rPr>
          <w:rStyle w:val="StyleUnderline"/>
        </w:rPr>
        <w:t xml:space="preserve"> for</w:t>
      </w:r>
      <w:r w:rsidRPr="00BD41B9">
        <w:rPr>
          <w:sz w:val="16"/>
        </w:rPr>
        <w:t xml:space="preserve"> either </w:t>
      </w:r>
      <w:r w:rsidRPr="00BD41B9">
        <w:rPr>
          <w:rStyle w:val="StyleUnderline"/>
        </w:rPr>
        <w:t>nature or</w:t>
      </w:r>
      <w:r w:rsidRPr="00BD41B9">
        <w:rPr>
          <w:sz w:val="16"/>
        </w:rPr>
        <w:t xml:space="preserve"> human </w:t>
      </w:r>
      <w:r w:rsidRPr="00BD41B9">
        <w:rPr>
          <w:rStyle w:val="StyleUnderline"/>
        </w:rPr>
        <w:t xml:space="preserve">societies </w:t>
      </w:r>
      <w:r w:rsidRPr="004A6E04">
        <w:rPr>
          <w:rStyle w:val="Emphasis"/>
          <w:highlight w:val="cyan"/>
        </w:rPr>
        <w:t>to adapt</w:t>
      </w:r>
      <w:r w:rsidRPr="00BD41B9">
        <w:rPr>
          <w:sz w:val="16"/>
        </w:rPr>
        <w:t>. And methane, with its potent warming power and short lifetime, has the potential to act as a toggle between the two futures, Hamburg said.</w:t>
      </w:r>
    </w:p>
    <w:p w14:paraId="64C7D4EA" w14:textId="77777777" w:rsidR="00595B7A" w:rsidRDefault="00595B7A" w:rsidP="00595B7A">
      <w:pPr>
        <w:pStyle w:val="Heading4"/>
      </w:pPr>
      <w:r>
        <w:t xml:space="preserve">SO2 reductions cause rapid Arctic </w:t>
      </w:r>
      <w:r w:rsidRPr="00E53315">
        <w:rPr>
          <w:u w:val="single"/>
        </w:rPr>
        <w:t>heating</w:t>
      </w:r>
      <w:r>
        <w:t xml:space="preserve">, RFE </w:t>
      </w:r>
      <w:r w:rsidRPr="00E53315">
        <w:rPr>
          <w:u w:val="single"/>
        </w:rPr>
        <w:t>wildfires</w:t>
      </w:r>
      <w:r>
        <w:t xml:space="preserve">, and rapid </w:t>
      </w:r>
      <w:r w:rsidRPr="00E53315">
        <w:rPr>
          <w:u w:val="single"/>
        </w:rPr>
        <w:t>sea level</w:t>
      </w:r>
      <w:r>
        <w:t xml:space="preserve"> rise.</w:t>
      </w:r>
    </w:p>
    <w:p w14:paraId="61400699" w14:textId="77777777" w:rsidR="00595B7A" w:rsidRDefault="00595B7A" w:rsidP="00595B7A">
      <w:r w:rsidRPr="00BC748E">
        <w:rPr>
          <w:rStyle w:val="Style13ptBold"/>
        </w:rPr>
        <w:t>Dickie 20</w:t>
      </w:r>
      <w:r>
        <w:t xml:space="preserve"> [Gloria Dickie (freelance journalist specializing in biodiversity conservation, climate change, environmental law and policy, and sustainable agriculture), 6-8-2020, "Climate conundrum: Could COVID-19 be linked to early Arctic ice melt?," </w:t>
      </w:r>
      <w:r w:rsidRPr="00D132B0">
        <w:rPr>
          <w:i/>
          <w:iCs/>
        </w:rPr>
        <w:t>Mongabay</w:t>
      </w:r>
      <w:r>
        <w:t>, https://news.mongabay.com/2020/06/climate-conundrum-could-covid-19-be-linked-to-early-arctic-ice-melt/, ashtar]</w:t>
      </w:r>
    </w:p>
    <w:p w14:paraId="704A0381" w14:textId="77777777" w:rsidR="00595B7A" w:rsidRPr="006957E6" w:rsidRDefault="00595B7A" w:rsidP="00595B7A">
      <w:pPr>
        <w:rPr>
          <w:sz w:val="16"/>
        </w:rPr>
      </w:pPr>
      <w:r w:rsidRPr="006957E6">
        <w:rPr>
          <w:sz w:val="16"/>
        </w:rPr>
        <w:t xml:space="preserve">In mid-May, a pocket of scorching hot air flowed north from Siberia and fanned out across the Arctic Ocean reaching as far as Greenland and triggering an unprecedented heatwave. In Khatanga, a Russian village above </w:t>
      </w:r>
      <w:r w:rsidRPr="006957E6">
        <w:rPr>
          <w:rStyle w:val="StyleUnderline"/>
        </w:rPr>
        <w:t xml:space="preserve">the </w:t>
      </w:r>
      <w:r w:rsidRPr="004A6E04">
        <w:rPr>
          <w:rStyle w:val="Emphasis"/>
          <w:highlight w:val="cyan"/>
        </w:rPr>
        <w:t>Arctic</w:t>
      </w:r>
      <w:r w:rsidRPr="00DC7F64">
        <w:rPr>
          <w:rStyle w:val="Emphasis"/>
        </w:rPr>
        <w:t xml:space="preserve"> Circle</w:t>
      </w:r>
      <w:r w:rsidRPr="006957E6">
        <w:rPr>
          <w:sz w:val="16"/>
        </w:rPr>
        <w:t xml:space="preserve"> which normally remains below freezing in the spring, the mercury </w:t>
      </w:r>
      <w:r w:rsidRPr="006957E6">
        <w:rPr>
          <w:rStyle w:val="StyleUnderline"/>
        </w:rPr>
        <w:t xml:space="preserve">hit </w:t>
      </w:r>
      <w:r w:rsidRPr="004A6E04">
        <w:rPr>
          <w:rStyle w:val="Emphasis"/>
          <w:highlight w:val="cyan"/>
        </w:rPr>
        <w:t>25 degrees</w:t>
      </w:r>
      <w:r w:rsidRPr="00DC7F64">
        <w:rPr>
          <w:rStyle w:val="Emphasis"/>
        </w:rPr>
        <w:t xml:space="preserve"> C</w:t>
      </w:r>
      <w:r w:rsidRPr="00DC7F64">
        <w:rPr>
          <w:sz w:val="16"/>
        </w:rPr>
        <w:t>elsius</w:t>
      </w:r>
      <w:r w:rsidRPr="006957E6">
        <w:rPr>
          <w:sz w:val="16"/>
        </w:rPr>
        <w:t xml:space="preserve"> (77 degrees Fahrenheit), </w:t>
      </w:r>
      <w:r w:rsidRPr="004A6E04">
        <w:rPr>
          <w:rStyle w:val="StyleUnderline"/>
          <w:highlight w:val="cyan"/>
        </w:rPr>
        <w:t>smashing</w:t>
      </w:r>
      <w:r w:rsidRPr="006957E6">
        <w:rPr>
          <w:rStyle w:val="StyleUnderline"/>
        </w:rPr>
        <w:t xml:space="preserve"> the </w:t>
      </w:r>
      <w:r w:rsidRPr="004A6E04">
        <w:rPr>
          <w:rStyle w:val="StyleUnderline"/>
          <w:highlight w:val="cyan"/>
        </w:rPr>
        <w:t xml:space="preserve">previous record by </w:t>
      </w:r>
      <w:r w:rsidRPr="004A6E04">
        <w:rPr>
          <w:rStyle w:val="Emphasis"/>
          <w:highlight w:val="cyan"/>
        </w:rPr>
        <w:t>13</w:t>
      </w:r>
      <w:r w:rsidRPr="00DC7F64">
        <w:rPr>
          <w:rStyle w:val="Emphasis"/>
        </w:rPr>
        <w:t xml:space="preserve"> degrees C</w:t>
      </w:r>
      <w:r w:rsidRPr="006957E6">
        <w:rPr>
          <w:sz w:val="16"/>
        </w:rPr>
        <w:t xml:space="preserve"> (23 degrees F). According to temperature records which go back to 1958, </w:t>
      </w:r>
      <w:r w:rsidRPr="004A6E04">
        <w:rPr>
          <w:rStyle w:val="Emphasis"/>
          <w:highlight w:val="cyan"/>
        </w:rPr>
        <w:t>no other year has been hotter</w:t>
      </w:r>
      <w:r w:rsidRPr="00DC7F64">
        <w:rPr>
          <w:rStyle w:val="Emphasis"/>
        </w:rPr>
        <w:t xml:space="preserve"> in the Arctic</w:t>
      </w:r>
      <w:r w:rsidRPr="006957E6">
        <w:rPr>
          <w:sz w:val="16"/>
        </w:rPr>
        <w:t xml:space="preserve"> for this same time period.</w:t>
      </w:r>
    </w:p>
    <w:p w14:paraId="62756997" w14:textId="77777777" w:rsidR="00595B7A" w:rsidRPr="006957E6" w:rsidRDefault="00595B7A" w:rsidP="00595B7A">
      <w:pPr>
        <w:rPr>
          <w:sz w:val="16"/>
        </w:rPr>
      </w:pPr>
      <w:r w:rsidRPr="004A6E04">
        <w:rPr>
          <w:rStyle w:val="StyleUnderline"/>
          <w:highlight w:val="cyan"/>
        </w:rPr>
        <w:t>This</w:t>
      </w:r>
      <w:r w:rsidRPr="006957E6">
        <w:rPr>
          <w:rStyle w:val="StyleUnderline"/>
        </w:rPr>
        <w:t xml:space="preserve"> weather </w:t>
      </w:r>
      <w:r w:rsidRPr="004A6E04">
        <w:rPr>
          <w:rStyle w:val="StyleUnderline"/>
          <w:highlight w:val="cyan"/>
        </w:rPr>
        <w:t>anomaly</w:t>
      </w:r>
      <w:r w:rsidRPr="006957E6">
        <w:rPr>
          <w:rStyle w:val="StyleUnderline"/>
        </w:rPr>
        <w:t xml:space="preserve"> has since </w:t>
      </w:r>
      <w:r w:rsidRPr="004A6E04">
        <w:rPr>
          <w:rStyle w:val="Emphasis"/>
          <w:highlight w:val="cyan"/>
        </w:rPr>
        <w:t>ignited</w:t>
      </w:r>
      <w:r w:rsidRPr="006957E6">
        <w:rPr>
          <w:rStyle w:val="Emphasis"/>
        </w:rPr>
        <w:t xml:space="preserve"> significant </w:t>
      </w:r>
      <w:r w:rsidRPr="004A6E04">
        <w:rPr>
          <w:rStyle w:val="Emphasis"/>
          <w:highlight w:val="cyan"/>
        </w:rPr>
        <w:t>wildfires</w:t>
      </w:r>
      <w:r w:rsidRPr="006957E6">
        <w:rPr>
          <w:sz w:val="16"/>
        </w:rPr>
        <w:t xml:space="preserve"> in Russia </w:t>
      </w:r>
      <w:r w:rsidRPr="004A6E04">
        <w:rPr>
          <w:rStyle w:val="StyleUnderline"/>
          <w:highlight w:val="cyan"/>
        </w:rPr>
        <w:t>and</w:t>
      </w:r>
      <w:r w:rsidRPr="006957E6">
        <w:rPr>
          <w:rStyle w:val="StyleUnderline"/>
        </w:rPr>
        <w:t xml:space="preserve"> contributed to the </w:t>
      </w:r>
      <w:r w:rsidRPr="004A6E04">
        <w:rPr>
          <w:rStyle w:val="Emphasis"/>
          <w:highlight w:val="cyan"/>
        </w:rPr>
        <w:t>rapid melt-out</w:t>
      </w:r>
      <w:r w:rsidRPr="006957E6">
        <w:rPr>
          <w:rStyle w:val="Emphasis"/>
        </w:rPr>
        <w:t xml:space="preserve"> of sea ice</w:t>
      </w:r>
      <w:r w:rsidRPr="006957E6">
        <w:rPr>
          <w:sz w:val="16"/>
        </w:rPr>
        <w:t xml:space="preserve"> in the Arctic Ocean — possibly </w:t>
      </w:r>
      <w:r w:rsidRPr="00DC7F64">
        <w:rPr>
          <w:rStyle w:val="Emphasis"/>
        </w:rPr>
        <w:t>jumpstarting</w:t>
      </w:r>
      <w:r w:rsidRPr="006957E6">
        <w:rPr>
          <w:rStyle w:val="StyleUnderline"/>
        </w:rPr>
        <w:t xml:space="preserve"> this year’s melt season</w:t>
      </w:r>
      <w:r w:rsidRPr="006957E6">
        <w:rPr>
          <w:sz w:val="16"/>
        </w:rPr>
        <w:t>. Indeed, sea ice is currently at its fourth lowest for this time of year since record-keeping began in the 1970s.</w:t>
      </w:r>
    </w:p>
    <w:p w14:paraId="4D60BE44" w14:textId="77777777" w:rsidR="00595B7A" w:rsidRPr="006957E6" w:rsidRDefault="00595B7A" w:rsidP="00595B7A">
      <w:pPr>
        <w:rPr>
          <w:sz w:val="16"/>
        </w:rPr>
      </w:pPr>
      <w:r w:rsidRPr="006957E6">
        <w:rPr>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14:paraId="13700C93" w14:textId="77777777" w:rsidR="00595B7A" w:rsidRPr="006957E6" w:rsidRDefault="00595B7A" w:rsidP="00595B7A">
      <w:pPr>
        <w:rPr>
          <w:sz w:val="16"/>
        </w:rPr>
      </w:pPr>
      <w:r w:rsidRPr="00DC7F64">
        <w:rPr>
          <w:rStyle w:val="StyleUnderline"/>
        </w:rPr>
        <w:t>This</w:t>
      </w:r>
      <w:r w:rsidRPr="006957E6">
        <w:rPr>
          <w:sz w:val="16"/>
        </w:rPr>
        <w:t xml:space="preserve"> Central Arctic </w:t>
      </w:r>
      <w:r w:rsidRPr="006957E6">
        <w:rPr>
          <w:rStyle w:val="StyleUnderline"/>
        </w:rPr>
        <w:t xml:space="preserve">heatwave </w:t>
      </w:r>
      <w:r w:rsidRPr="004A6E04">
        <w:rPr>
          <w:rStyle w:val="StyleUnderline"/>
          <w:highlight w:val="cyan"/>
        </w:rPr>
        <w:t>may not be</w:t>
      </w:r>
      <w:r w:rsidRPr="006957E6">
        <w:rPr>
          <w:rStyle w:val="StyleUnderline"/>
        </w:rPr>
        <w:t xml:space="preserve"> a </w:t>
      </w:r>
      <w:r w:rsidRPr="004A6E04">
        <w:rPr>
          <w:rStyle w:val="Emphasis"/>
          <w:highlight w:val="cyan"/>
        </w:rPr>
        <w:t>one-off</w:t>
      </w:r>
      <w:r w:rsidRPr="00DC7F64">
        <w:rPr>
          <w:rStyle w:val="Emphasis"/>
        </w:rPr>
        <w:t xml:space="preserve"> event</w:t>
      </w:r>
      <w:r w:rsidRPr="00DC7F64">
        <w:rPr>
          <w:rStyle w:val="StyleUnderline"/>
        </w:rPr>
        <w:t xml:space="preserve"> only</w:t>
      </w:r>
      <w:r w:rsidRPr="006957E6">
        <w:rPr>
          <w:rStyle w:val="StyleUnderline"/>
        </w:rPr>
        <w:t xml:space="preserve"> occurring in</w:t>
      </w:r>
      <w:r w:rsidRPr="006957E6">
        <w:rPr>
          <w:sz w:val="16"/>
        </w:rPr>
        <w:t xml:space="preserve"> spring </w:t>
      </w:r>
      <w:r w:rsidRPr="006957E6">
        <w:rPr>
          <w:rStyle w:val="StyleUnderline"/>
        </w:rPr>
        <w:t>2020</w:t>
      </w:r>
      <w:r w:rsidRPr="006957E6">
        <w:rPr>
          <w:sz w:val="16"/>
        </w:rPr>
        <w:t xml:space="preserve">, researchers suggest. Rather, </w:t>
      </w:r>
      <w:r w:rsidRPr="004A6E04">
        <w:rPr>
          <w:rStyle w:val="StyleUnderline"/>
          <w:highlight w:val="cyan"/>
        </w:rPr>
        <w:t>if</w:t>
      </w:r>
      <w:r w:rsidRPr="006957E6">
        <w:rPr>
          <w:sz w:val="16"/>
        </w:rPr>
        <w:t xml:space="preserve"> levels of global </w:t>
      </w:r>
      <w:r w:rsidRPr="006957E6">
        <w:rPr>
          <w:rStyle w:val="StyleUnderline"/>
        </w:rPr>
        <w:t xml:space="preserve">industrial </w:t>
      </w:r>
      <w:r w:rsidRPr="004A6E04">
        <w:rPr>
          <w:rStyle w:val="StyleUnderline"/>
          <w:highlight w:val="cyan"/>
        </w:rPr>
        <w:t>air pollutants continue to fall</w:t>
      </w:r>
      <w:r w:rsidRPr="006957E6">
        <w:rPr>
          <w:sz w:val="16"/>
        </w:rPr>
        <w:t xml:space="preserve"> due to the COVID-19 pandemic, the </w:t>
      </w:r>
      <w:r w:rsidRPr="004A6E04">
        <w:rPr>
          <w:rStyle w:val="StyleUnderline"/>
          <w:highlight w:val="cyan"/>
        </w:rPr>
        <w:t>current</w:t>
      </w:r>
      <w:r w:rsidRPr="006957E6">
        <w:rPr>
          <w:rStyle w:val="StyleUnderline"/>
        </w:rPr>
        <w:t xml:space="preserve"> Arctic </w:t>
      </w:r>
      <w:r w:rsidRPr="004A6E04">
        <w:rPr>
          <w:rStyle w:val="StyleUnderline"/>
          <w:highlight w:val="cyan"/>
        </w:rPr>
        <w:t xml:space="preserve">warmth could be a </w:t>
      </w:r>
      <w:r w:rsidRPr="004A6E04">
        <w:rPr>
          <w:rStyle w:val="Emphasis"/>
          <w:highlight w:val="cyan"/>
        </w:rPr>
        <w:t>bellwether of what’s to come</w:t>
      </w:r>
      <w:r w:rsidRPr="006957E6">
        <w:rPr>
          <w:rStyle w:val="StyleUnderline"/>
        </w:rPr>
        <w:t xml:space="preserve"> later</w:t>
      </w:r>
      <w:r w:rsidRPr="006957E6">
        <w:rPr>
          <w:sz w:val="16"/>
        </w:rPr>
        <w:t xml:space="preserve"> this summer when sea ice melt annually kicks into high gear.</w:t>
      </w:r>
    </w:p>
    <w:p w14:paraId="4C9F1D06" w14:textId="77777777" w:rsidR="00595B7A" w:rsidRPr="006957E6" w:rsidRDefault="00595B7A" w:rsidP="00595B7A">
      <w:pPr>
        <w:rPr>
          <w:sz w:val="16"/>
        </w:rPr>
      </w:pPr>
      <w:r w:rsidRPr="006957E6">
        <w:rPr>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14:paraId="0F293CCF" w14:textId="77777777" w:rsidR="00595B7A" w:rsidRPr="006957E6" w:rsidRDefault="00595B7A" w:rsidP="00595B7A">
      <w:pPr>
        <w:rPr>
          <w:sz w:val="16"/>
        </w:rPr>
      </w:pPr>
      <w:r w:rsidRPr="006957E6">
        <w:rPr>
          <w:sz w:val="16"/>
        </w:rPr>
        <w:t xml:space="preserve">But </w:t>
      </w:r>
      <w:r w:rsidRPr="004D0F37">
        <w:rPr>
          <w:rStyle w:val="StyleUnderline"/>
        </w:rPr>
        <w:t xml:space="preserve">in the </w:t>
      </w:r>
      <w:r w:rsidRPr="004A6E04">
        <w:rPr>
          <w:rStyle w:val="Emphasis"/>
          <w:highlight w:val="cyan"/>
        </w:rPr>
        <w:t>short-term</w:t>
      </w:r>
      <w:r w:rsidRPr="004D0F37">
        <w:rPr>
          <w:rStyle w:val="StyleUnderline"/>
        </w:rPr>
        <w:t xml:space="preserve">, a </w:t>
      </w:r>
      <w:r w:rsidRPr="004A6E04">
        <w:rPr>
          <w:rStyle w:val="Emphasis"/>
          <w:highlight w:val="cyan"/>
        </w:rPr>
        <w:t>drop-off</w:t>
      </w:r>
      <w:r w:rsidRPr="004A6E04">
        <w:rPr>
          <w:rStyle w:val="StyleUnderline"/>
          <w:highlight w:val="cyan"/>
        </w:rPr>
        <w:t xml:space="preserve"> in</w:t>
      </w:r>
      <w:r w:rsidRPr="004D0F37">
        <w:rPr>
          <w:rStyle w:val="StyleUnderline"/>
        </w:rPr>
        <w:t xml:space="preserve"> atmospheric </w:t>
      </w:r>
      <w:r w:rsidRPr="004A6E04">
        <w:rPr>
          <w:rStyle w:val="StyleUnderline"/>
          <w:highlight w:val="cyan"/>
        </w:rPr>
        <w:t>pollutants</w:t>
      </w:r>
      <w:r w:rsidRPr="004D0F37">
        <w:rPr>
          <w:rStyle w:val="StyleUnderline"/>
        </w:rPr>
        <w:t xml:space="preserve"> can actually </w:t>
      </w:r>
      <w:r w:rsidRPr="004A6E04">
        <w:rPr>
          <w:rStyle w:val="StyleUnderline"/>
          <w:highlight w:val="cyan"/>
        </w:rPr>
        <w:t>cause</w:t>
      </w:r>
      <w:r w:rsidRPr="004D0F37">
        <w:rPr>
          <w:rStyle w:val="StyleUnderline"/>
        </w:rPr>
        <w:t xml:space="preserve"> a slight </w:t>
      </w:r>
      <w:r w:rsidRPr="004A6E04">
        <w:rPr>
          <w:rStyle w:val="Emphasis"/>
          <w:highlight w:val="cyan"/>
        </w:rPr>
        <w:t>increase</w:t>
      </w:r>
      <w:r w:rsidRPr="00DC7F64">
        <w:rPr>
          <w:rStyle w:val="Emphasis"/>
        </w:rPr>
        <w:t xml:space="preserve"> in global </w:t>
      </w:r>
      <w:r w:rsidRPr="004A6E04">
        <w:rPr>
          <w:rStyle w:val="Emphasis"/>
          <w:highlight w:val="cyan"/>
        </w:rPr>
        <w:t>warming</w:t>
      </w:r>
      <w:r w:rsidRPr="006957E6">
        <w:rPr>
          <w:sz w:val="16"/>
        </w:rPr>
        <w:t xml:space="preserve">. That’s because heat-trapping gases such as carbon dioxide and methane aren’t the only thing released by burning fossil fuels. Sulphate aerosols are also spewed into the air, and these </w:t>
      </w:r>
      <w:r w:rsidRPr="004D0F37">
        <w:rPr>
          <w:rStyle w:val="StyleUnderline"/>
        </w:rPr>
        <w:t xml:space="preserve">aerosols are known to produce a </w:t>
      </w:r>
      <w:r w:rsidRPr="00DC7F64">
        <w:rPr>
          <w:rStyle w:val="Emphasis"/>
        </w:rPr>
        <w:t>cooling effect</w:t>
      </w:r>
      <w:r w:rsidRPr="006957E6">
        <w:rPr>
          <w:sz w:val="16"/>
        </w:rPr>
        <w:t xml:space="preserve"> on the planet, </w:t>
      </w:r>
      <w:r w:rsidRPr="004D0F37">
        <w:rPr>
          <w:rStyle w:val="StyleUnderline"/>
        </w:rPr>
        <w:t>mitigating some of the warming from g</w:t>
      </w:r>
      <w:r w:rsidRPr="006957E6">
        <w:rPr>
          <w:sz w:val="16"/>
        </w:rPr>
        <w:t>reen</w:t>
      </w:r>
      <w:r w:rsidRPr="004D0F37">
        <w:rPr>
          <w:rStyle w:val="StyleUnderline"/>
        </w:rPr>
        <w:t>h</w:t>
      </w:r>
      <w:r w:rsidRPr="006957E6">
        <w:rPr>
          <w:sz w:val="16"/>
        </w:rPr>
        <w:t xml:space="preserve">ouse </w:t>
      </w:r>
      <w:r w:rsidRPr="004D0F37">
        <w:rPr>
          <w:rStyle w:val="StyleUnderline"/>
        </w:rPr>
        <w:t>g</w:t>
      </w:r>
      <w:r w:rsidRPr="006957E6">
        <w:rPr>
          <w:sz w:val="16"/>
        </w:rPr>
        <w:t xml:space="preserve">ases. If </w:t>
      </w:r>
      <w:r w:rsidRPr="004A6E04">
        <w:rPr>
          <w:rStyle w:val="StyleUnderline"/>
          <w:highlight w:val="cyan"/>
        </w:rPr>
        <w:t>aerosol</w:t>
      </w:r>
      <w:r w:rsidRPr="00BC748E">
        <w:rPr>
          <w:rStyle w:val="StyleUnderline"/>
        </w:rPr>
        <w:t xml:space="preserve"> emissions</w:t>
      </w:r>
      <w:r w:rsidRPr="006957E6">
        <w:rPr>
          <w:sz w:val="16"/>
        </w:rPr>
        <w:t xml:space="preserve"> are </w:t>
      </w:r>
      <w:r w:rsidRPr="004A6E04">
        <w:rPr>
          <w:rStyle w:val="StyleUnderline"/>
          <w:highlight w:val="cyan"/>
        </w:rPr>
        <w:t>going down</w:t>
      </w:r>
      <w:r w:rsidRPr="006957E6">
        <w:rPr>
          <w:sz w:val="16"/>
        </w:rPr>
        <w:t xml:space="preserve">, it’s possible we could see a slight temperature bump upward this spring and summer which could </w:t>
      </w:r>
      <w:r w:rsidRPr="004A6E04">
        <w:rPr>
          <w:rStyle w:val="Emphasis"/>
          <w:highlight w:val="cyan"/>
        </w:rPr>
        <w:t>speed up</w:t>
      </w:r>
      <w:r w:rsidRPr="00BC748E">
        <w:rPr>
          <w:rStyle w:val="Emphasis"/>
        </w:rPr>
        <w:t xml:space="preserve"> Arctic sea </w:t>
      </w:r>
      <w:r w:rsidRPr="004A6E04">
        <w:rPr>
          <w:rStyle w:val="Emphasis"/>
          <w:highlight w:val="cyan"/>
        </w:rPr>
        <w:t>ice melt</w:t>
      </w:r>
      <w:r w:rsidRPr="006957E6">
        <w:rPr>
          <w:sz w:val="16"/>
        </w:rPr>
        <w:t>.</w:t>
      </w:r>
    </w:p>
    <w:p w14:paraId="3C0E8B92" w14:textId="77777777" w:rsidR="00595B7A" w:rsidRPr="006957E6" w:rsidRDefault="00595B7A" w:rsidP="00595B7A">
      <w:pPr>
        <w:rPr>
          <w:sz w:val="16"/>
        </w:rPr>
      </w:pPr>
      <w:r w:rsidRPr="006957E6">
        <w:rPr>
          <w:sz w:val="16"/>
        </w:rPr>
        <w:t xml:space="preserve">“Ultimately we need to </w:t>
      </w:r>
      <w:r w:rsidRPr="00BC748E">
        <w:rPr>
          <w:rStyle w:val="StyleUnderline"/>
        </w:rPr>
        <w:t>eliminate</w:t>
      </w:r>
      <w:r w:rsidRPr="006957E6">
        <w:rPr>
          <w:sz w:val="16"/>
        </w:rPr>
        <w:t xml:space="preserve"> sulfur pollution and sulphate </w:t>
      </w:r>
      <w:r w:rsidRPr="00BC748E">
        <w:rPr>
          <w:rStyle w:val="StyleUnderline"/>
        </w:rPr>
        <w:t>aerosols</w:t>
      </w:r>
      <w:r w:rsidRPr="006957E6">
        <w:rPr>
          <w:sz w:val="16"/>
        </w:rPr>
        <w:t xml:space="preserve">, which cause lots of other problems too, such as acid rain,” says Michael Mann, a renowned climatologist and director of the Earth System Science Center at Pennsylvania State University. “But it </w:t>
      </w:r>
      <w:r w:rsidRPr="00BC748E">
        <w:rPr>
          <w:rStyle w:val="StyleUnderline"/>
        </w:rPr>
        <w:t xml:space="preserve">is a </w:t>
      </w:r>
      <w:r w:rsidRPr="00BC748E">
        <w:rPr>
          <w:rStyle w:val="Emphasis"/>
        </w:rPr>
        <w:t>‘Faustian bargain’</w:t>
      </w:r>
      <w:r w:rsidRPr="006957E6">
        <w:rPr>
          <w:sz w:val="16"/>
        </w:rPr>
        <w:t xml:space="preserve"> in the sense that [</w:t>
      </w:r>
      <w:r w:rsidRPr="004A6E04">
        <w:rPr>
          <w:rStyle w:val="StyleUnderline"/>
          <w:highlight w:val="cyan"/>
        </w:rPr>
        <w:t>reductions</w:t>
      </w:r>
      <w:r w:rsidRPr="00BC748E">
        <w:rPr>
          <w:rStyle w:val="StyleUnderline"/>
        </w:rPr>
        <w:t xml:space="preserve"> in aerosols] </w:t>
      </w:r>
      <w:r w:rsidRPr="004A6E04">
        <w:rPr>
          <w:rStyle w:val="StyleUnderline"/>
          <w:highlight w:val="cyan"/>
        </w:rPr>
        <w:t>unmask</w:t>
      </w:r>
      <w:r w:rsidRPr="00BC748E">
        <w:rPr>
          <w:rStyle w:val="StyleUnderline"/>
        </w:rPr>
        <w:t xml:space="preserve">s some of the global </w:t>
      </w:r>
      <w:r w:rsidRPr="004A6E04">
        <w:rPr>
          <w:rStyle w:val="StyleUnderline"/>
          <w:highlight w:val="cyan"/>
        </w:rPr>
        <w:t>warming</w:t>
      </w:r>
      <w:r w:rsidRPr="00BC748E">
        <w:rPr>
          <w:rStyle w:val="StyleUnderline"/>
        </w:rPr>
        <w:t xml:space="preserve"> that had been </w:t>
      </w:r>
      <w:r w:rsidRPr="004A6E04">
        <w:rPr>
          <w:rStyle w:val="Emphasis"/>
          <w:highlight w:val="cyan"/>
        </w:rPr>
        <w:t>hidden for decades</w:t>
      </w:r>
      <w:r w:rsidRPr="006957E6">
        <w:rPr>
          <w:sz w:val="16"/>
        </w:rPr>
        <w:t xml:space="preserve"> by the sulphate aerosol pollution.”</w:t>
      </w:r>
    </w:p>
    <w:p w14:paraId="150D26A0" w14:textId="77777777" w:rsidR="00595B7A" w:rsidRPr="006957E6" w:rsidRDefault="00595B7A" w:rsidP="00595B7A">
      <w:pPr>
        <w:rPr>
          <w:sz w:val="16"/>
        </w:rPr>
      </w:pPr>
      <w:r w:rsidRPr="006957E6">
        <w:rPr>
          <w:sz w:val="16"/>
        </w:rPr>
        <w:t>Sulphate aerosols reflect solar heat</w:t>
      </w:r>
    </w:p>
    <w:p w14:paraId="348F7FA6" w14:textId="77777777" w:rsidR="00595B7A" w:rsidRPr="006957E6" w:rsidRDefault="00595B7A" w:rsidP="00595B7A">
      <w:pPr>
        <w:rPr>
          <w:sz w:val="16"/>
        </w:rPr>
      </w:pPr>
      <w:r w:rsidRPr="00BC748E">
        <w:rPr>
          <w:rStyle w:val="StyleUnderline"/>
        </w:rPr>
        <w:t>Unlike g</w:t>
      </w:r>
      <w:r w:rsidRPr="006957E6">
        <w:rPr>
          <w:sz w:val="16"/>
        </w:rPr>
        <w:t>reen</w:t>
      </w:r>
      <w:r w:rsidRPr="00BC748E">
        <w:rPr>
          <w:rStyle w:val="StyleUnderline"/>
        </w:rPr>
        <w:t>h</w:t>
      </w:r>
      <w:r w:rsidRPr="006957E6">
        <w:rPr>
          <w:sz w:val="16"/>
        </w:rPr>
        <w:t xml:space="preserve">ouse </w:t>
      </w:r>
      <w:r w:rsidRPr="00BC748E">
        <w:rPr>
          <w:rStyle w:val="StyleUnderline"/>
        </w:rPr>
        <w:t>g</w:t>
      </w:r>
      <w:r w:rsidRPr="006957E6">
        <w:rPr>
          <w:sz w:val="16"/>
        </w:rPr>
        <w:t xml:space="preserve">ases which can remain in our atmosphere for years, sulphate </w:t>
      </w:r>
      <w:r w:rsidRPr="004A6E04">
        <w:rPr>
          <w:rStyle w:val="StyleUnderline"/>
          <w:highlight w:val="cyan"/>
        </w:rPr>
        <w:t>aerosols are</w:t>
      </w:r>
      <w:r w:rsidRPr="00BC748E">
        <w:rPr>
          <w:rStyle w:val="StyleUnderline"/>
        </w:rPr>
        <w:t xml:space="preserve"> </w:t>
      </w:r>
      <w:r w:rsidRPr="00DC7F64">
        <w:rPr>
          <w:rStyle w:val="Emphasis"/>
        </w:rPr>
        <w:t>relatively short-lived</w:t>
      </w:r>
      <w:r w:rsidRPr="006957E6">
        <w:rPr>
          <w:sz w:val="16"/>
        </w:rPr>
        <w:t xml:space="preserve">. They’re </w:t>
      </w:r>
      <w:r w:rsidRPr="00BC748E">
        <w:rPr>
          <w:rStyle w:val="StyleUnderline"/>
        </w:rPr>
        <w:t xml:space="preserve">typically </w:t>
      </w:r>
      <w:r w:rsidRPr="004A6E04">
        <w:rPr>
          <w:rStyle w:val="StyleUnderline"/>
          <w:highlight w:val="cyan"/>
        </w:rPr>
        <w:t>wash</w:t>
      </w:r>
      <w:r w:rsidRPr="00DC7F64">
        <w:rPr>
          <w:rStyle w:val="StyleUnderline"/>
        </w:rPr>
        <w:t xml:space="preserve">ed </w:t>
      </w:r>
      <w:r w:rsidRPr="004A6E04">
        <w:rPr>
          <w:rStyle w:val="StyleUnderline"/>
          <w:highlight w:val="cyan"/>
        </w:rPr>
        <w:t>out</w:t>
      </w:r>
      <w:r w:rsidRPr="006957E6">
        <w:rPr>
          <w:sz w:val="16"/>
        </w:rPr>
        <w:t xml:space="preserve"> of the troposphere </w:t>
      </w:r>
      <w:r w:rsidRPr="004A6E04">
        <w:rPr>
          <w:rStyle w:val="StyleUnderline"/>
          <w:highlight w:val="cyan"/>
        </w:rPr>
        <w:t>in</w:t>
      </w:r>
      <w:r w:rsidRPr="00BC748E">
        <w:rPr>
          <w:rStyle w:val="StyleUnderline"/>
        </w:rPr>
        <w:t xml:space="preserve"> a </w:t>
      </w:r>
      <w:r w:rsidRPr="00DC7F64">
        <w:rPr>
          <w:rStyle w:val="Emphasis"/>
        </w:rPr>
        <w:t xml:space="preserve">matter of </w:t>
      </w:r>
      <w:r w:rsidRPr="004A6E04">
        <w:rPr>
          <w:rStyle w:val="Emphasis"/>
          <w:highlight w:val="cyan"/>
        </w:rPr>
        <w:t>weeks</w:t>
      </w:r>
      <w:r w:rsidRPr="00BC748E">
        <w:rPr>
          <w:rStyle w:val="StyleUnderline"/>
        </w:rPr>
        <w:t xml:space="preserve">, and therefore </w:t>
      </w:r>
      <w:r w:rsidRPr="004A6E04">
        <w:rPr>
          <w:rStyle w:val="StyleUnderline"/>
          <w:highlight w:val="cyan"/>
        </w:rPr>
        <w:t xml:space="preserve">need to be </w:t>
      </w:r>
      <w:r w:rsidRPr="004A6E04">
        <w:rPr>
          <w:rStyle w:val="Emphasis"/>
          <w:highlight w:val="cyan"/>
        </w:rPr>
        <w:t>constantly replenished</w:t>
      </w:r>
      <w:r w:rsidRPr="006957E6">
        <w:rPr>
          <w:sz w:val="16"/>
        </w:rPr>
        <w:t xml:space="preserve"> by industry </w:t>
      </w:r>
      <w:r w:rsidRPr="00BC748E">
        <w:rPr>
          <w:rStyle w:val="StyleUnderline"/>
        </w:rPr>
        <w:t>to maintain their cooling benefits</w:t>
      </w:r>
      <w:r w:rsidRPr="006957E6">
        <w:rPr>
          <w:sz w:val="16"/>
        </w:rPr>
        <w:t>.</w:t>
      </w:r>
    </w:p>
    <w:p w14:paraId="0020CDA3" w14:textId="77777777" w:rsidR="00595B7A" w:rsidRPr="001006AB" w:rsidRDefault="00595B7A" w:rsidP="00595B7A">
      <w:pPr>
        <w:rPr>
          <w:rStyle w:val="Emphasis"/>
        </w:rPr>
      </w:pPr>
      <w:r w:rsidRPr="006957E6">
        <w:rPr>
          <w:sz w:val="16"/>
        </w:rPr>
        <w:t xml:space="preserve">Sulphate </w:t>
      </w:r>
      <w:r w:rsidRPr="004A6E04">
        <w:rPr>
          <w:rStyle w:val="StyleUnderline"/>
          <w:highlight w:val="cyan"/>
        </w:rPr>
        <w:t>aerosols</w:t>
      </w:r>
      <w:r w:rsidRPr="006957E6">
        <w:rPr>
          <w:sz w:val="16"/>
        </w:rPr>
        <w:t xml:space="preserve"> counteract planetary warming in two different ways. For one thing, they’re highly reflective. “They </w:t>
      </w:r>
      <w:r w:rsidRPr="004A6E04">
        <w:rPr>
          <w:rStyle w:val="Emphasis"/>
          <w:highlight w:val="cyan"/>
        </w:rPr>
        <w:t>reflect</w:t>
      </w:r>
      <w:r w:rsidRPr="00DC7F64">
        <w:rPr>
          <w:rStyle w:val="Emphasis"/>
        </w:rPr>
        <w:t xml:space="preserve"> a lot of </w:t>
      </w:r>
      <w:r w:rsidRPr="004A6E04">
        <w:rPr>
          <w:rStyle w:val="Emphasis"/>
          <w:highlight w:val="cyan"/>
        </w:rPr>
        <w:t>sunlight</w:t>
      </w:r>
      <w:r w:rsidRPr="001006AB">
        <w:rPr>
          <w:rStyle w:val="StyleUnderline"/>
        </w:rPr>
        <w:t xml:space="preserve"> back into space, rather than have it </w:t>
      </w:r>
      <w:r w:rsidRPr="00DC7F64">
        <w:rPr>
          <w:rStyle w:val="Emphasis"/>
        </w:rPr>
        <w:t>absorbed and warming the earth</w:t>
      </w:r>
      <w:r w:rsidRPr="006957E6">
        <w:rPr>
          <w:sz w:val="16"/>
        </w:rPr>
        <w:t xml:space="preserve">,” explains Michael Diamond, an atmospheric scientist at the University of Washington. “They can also change cloud properties. Clouds aren’t just pure water — they need a seed or a nuclei to form.” Sulphate </w:t>
      </w:r>
      <w:r w:rsidRPr="001006AB">
        <w:rPr>
          <w:rStyle w:val="StyleUnderline"/>
        </w:rPr>
        <w:t>aerosols provide</w:t>
      </w:r>
      <w:r w:rsidRPr="006957E6">
        <w:rPr>
          <w:sz w:val="16"/>
        </w:rPr>
        <w:t xml:space="preserve"> such </w:t>
      </w:r>
      <w:r w:rsidRPr="001006AB">
        <w:rPr>
          <w:rStyle w:val="StyleUnderline"/>
        </w:rPr>
        <w:t xml:space="preserve">nuclei for water to condense around, </w:t>
      </w:r>
      <w:r w:rsidRPr="004A6E04">
        <w:rPr>
          <w:rStyle w:val="StyleUnderline"/>
          <w:highlight w:val="cyan"/>
        </w:rPr>
        <w:t>creat</w:t>
      </w:r>
      <w:r w:rsidRPr="001006AB">
        <w:rPr>
          <w:rStyle w:val="StyleUnderline"/>
        </w:rPr>
        <w:t>ing a greater abundance of</w:t>
      </w:r>
      <w:r w:rsidRPr="006957E6">
        <w:rPr>
          <w:sz w:val="16"/>
        </w:rPr>
        <w:t xml:space="preserve"> clouds, and </w:t>
      </w:r>
      <w:r w:rsidRPr="001006AB">
        <w:rPr>
          <w:rStyle w:val="StyleUnderline"/>
        </w:rPr>
        <w:t>more reflective clouds</w:t>
      </w:r>
      <w:r w:rsidRPr="006957E6">
        <w:rPr>
          <w:sz w:val="16"/>
        </w:rPr>
        <w:t xml:space="preserve"> as well — an effect </w:t>
      </w:r>
      <w:r w:rsidRPr="001006AB">
        <w:rPr>
          <w:rStyle w:val="StyleUnderline"/>
        </w:rPr>
        <w:t xml:space="preserve">known as </w:t>
      </w:r>
      <w:r w:rsidRPr="00DC7F64">
        <w:rPr>
          <w:rStyle w:val="Emphasis"/>
        </w:rPr>
        <w:t>‘</w:t>
      </w:r>
      <w:r w:rsidRPr="004A6E04">
        <w:rPr>
          <w:rStyle w:val="Emphasis"/>
          <w:highlight w:val="cyan"/>
        </w:rPr>
        <w:t>cloud brightening</w:t>
      </w:r>
      <w:r w:rsidRPr="00DC7F64">
        <w:rPr>
          <w:rStyle w:val="Emphasis"/>
        </w:rPr>
        <w:t>.’</w:t>
      </w:r>
    </w:p>
    <w:p w14:paraId="057DA0E3" w14:textId="77777777" w:rsidR="00595B7A" w:rsidRPr="006957E6" w:rsidRDefault="00595B7A" w:rsidP="00595B7A">
      <w:pPr>
        <w:rPr>
          <w:sz w:val="16"/>
        </w:rPr>
      </w:pPr>
      <w:r w:rsidRPr="006957E6">
        <w:rPr>
          <w:sz w:val="16"/>
        </w:rPr>
        <w:t xml:space="preserve">“It’s </w:t>
      </w:r>
      <w:r w:rsidRPr="001006AB">
        <w:rPr>
          <w:rStyle w:val="StyleUnderline"/>
        </w:rPr>
        <w:t xml:space="preserve">like a lot of </w:t>
      </w:r>
      <w:r w:rsidRPr="001006AB">
        <w:rPr>
          <w:rStyle w:val="Emphasis"/>
        </w:rPr>
        <w:t>little mirrors reflecting sunlight back to space</w:t>
      </w:r>
      <w:r w:rsidRPr="006957E6">
        <w:rPr>
          <w:sz w:val="16"/>
        </w:rPr>
        <w:t>,” says Diamond.</w:t>
      </w:r>
    </w:p>
    <w:p w14:paraId="3F91E08F" w14:textId="77777777" w:rsidR="00595B7A" w:rsidRPr="006957E6" w:rsidRDefault="00595B7A" w:rsidP="00595B7A">
      <w:pPr>
        <w:rPr>
          <w:sz w:val="16"/>
        </w:rPr>
      </w:pPr>
      <w:r w:rsidRPr="006957E6">
        <w:rPr>
          <w:sz w:val="16"/>
        </w:rPr>
        <w:t xml:space="preserve">The United Nations Intergovernmental Panel on Climate Change has long struggled to quantify the exact cooling impact of sulphate aerosols. According to Mann, </w:t>
      </w:r>
      <w:r w:rsidRPr="004A6E04">
        <w:rPr>
          <w:rStyle w:val="StyleUnderline"/>
          <w:highlight w:val="cyan"/>
        </w:rPr>
        <w:t>aerosols</w:t>
      </w:r>
      <w:r w:rsidRPr="001006AB">
        <w:rPr>
          <w:rStyle w:val="StyleUnderline"/>
        </w:rPr>
        <w:t xml:space="preserve"> have</w:t>
      </w:r>
      <w:r w:rsidRPr="006957E6">
        <w:rPr>
          <w:sz w:val="16"/>
        </w:rPr>
        <w:t xml:space="preserve"> likely </w:t>
      </w:r>
      <w:r w:rsidRPr="001006AB">
        <w:rPr>
          <w:rStyle w:val="StyleUnderline"/>
        </w:rPr>
        <w:t xml:space="preserve">been </w:t>
      </w:r>
      <w:r w:rsidRPr="004A6E04">
        <w:rPr>
          <w:rStyle w:val="StyleUnderline"/>
          <w:highlight w:val="cyan"/>
        </w:rPr>
        <w:t>responsible for offsetting</w:t>
      </w:r>
      <w:r w:rsidRPr="006957E6">
        <w:rPr>
          <w:sz w:val="16"/>
        </w:rPr>
        <w:t xml:space="preserve"> about </w:t>
      </w:r>
      <w:r w:rsidRPr="004A6E04">
        <w:rPr>
          <w:rStyle w:val="StyleUnderline"/>
          <w:highlight w:val="cyan"/>
        </w:rPr>
        <w:t>0.4 degrees</w:t>
      </w:r>
      <w:r w:rsidRPr="001006AB">
        <w:rPr>
          <w:rStyle w:val="StyleUnderline"/>
        </w:rPr>
        <w:t xml:space="preserve"> C</w:t>
      </w:r>
      <w:r w:rsidRPr="006957E6">
        <w:rPr>
          <w:sz w:val="16"/>
        </w:rPr>
        <w:t xml:space="preserve">elsius </w:t>
      </w:r>
      <w:r w:rsidRPr="004A6E04">
        <w:rPr>
          <w:rStyle w:val="StyleUnderline"/>
          <w:highlight w:val="cyan"/>
        </w:rPr>
        <w:t>of</w:t>
      </w:r>
      <w:r w:rsidRPr="001006AB">
        <w:rPr>
          <w:rStyle w:val="StyleUnderline"/>
        </w:rPr>
        <w:t xml:space="preserve"> global surface </w:t>
      </w:r>
      <w:r w:rsidRPr="004A6E04">
        <w:rPr>
          <w:rStyle w:val="StyleUnderline"/>
          <w:highlight w:val="cyan"/>
        </w:rPr>
        <w:t>warming</w:t>
      </w:r>
      <w:r w:rsidRPr="006957E6">
        <w:rPr>
          <w:sz w:val="16"/>
        </w:rPr>
        <w:t>, and a much larger amount — more than 1 degree C (1.8 degree F) — in the mid-latitude regions during summer when there is more sunlight to reflect back.</w:t>
      </w:r>
    </w:p>
    <w:p w14:paraId="5A60A9B9" w14:textId="77777777" w:rsidR="00595B7A" w:rsidRPr="006957E6" w:rsidRDefault="00595B7A" w:rsidP="00595B7A">
      <w:pPr>
        <w:rPr>
          <w:sz w:val="16"/>
        </w:rPr>
      </w:pPr>
      <w:r w:rsidRPr="006957E6">
        <w:rPr>
          <w:rStyle w:val="StyleUnderline"/>
        </w:rPr>
        <w:t xml:space="preserve">An </w:t>
      </w:r>
      <w:r w:rsidRPr="00DC7F64">
        <w:rPr>
          <w:rStyle w:val="Emphasis"/>
        </w:rPr>
        <w:t xml:space="preserve">AGU Advances </w:t>
      </w:r>
      <w:r w:rsidRPr="004A6E04">
        <w:rPr>
          <w:rStyle w:val="Emphasis"/>
          <w:highlight w:val="cyan"/>
        </w:rPr>
        <w:t>study</w:t>
      </w:r>
      <w:r w:rsidRPr="006957E6">
        <w:rPr>
          <w:sz w:val="16"/>
        </w:rPr>
        <w:t xml:space="preserve"> published in March 2020 sought to further quantify the aerosol impact on cloud brightening, with researchers zeroing in on a shipping lane in the southeast Atlantic. Diamond, who served as lead author of that study, </w:t>
      </w:r>
      <w:r w:rsidRPr="004A6E04">
        <w:rPr>
          <w:rStyle w:val="StyleUnderline"/>
          <w:highlight w:val="cyan"/>
        </w:rPr>
        <w:t>found</w:t>
      </w:r>
      <w:r w:rsidRPr="006957E6">
        <w:rPr>
          <w:rStyle w:val="StyleUnderline"/>
        </w:rPr>
        <w:t xml:space="preserve"> that sulphate </w:t>
      </w:r>
      <w:r w:rsidRPr="004A6E04">
        <w:rPr>
          <w:rStyle w:val="StyleUnderline"/>
          <w:highlight w:val="cyan"/>
        </w:rPr>
        <w:t>aerosols from shipping</w:t>
      </w:r>
      <w:r w:rsidRPr="006957E6">
        <w:rPr>
          <w:rStyle w:val="StyleUnderline"/>
        </w:rPr>
        <w:t xml:space="preserve"> were responsible for </w:t>
      </w:r>
      <w:r w:rsidRPr="004A6E04">
        <w:rPr>
          <w:rStyle w:val="StyleUnderline"/>
          <w:highlight w:val="cyan"/>
        </w:rPr>
        <w:t>reduc</w:t>
      </w:r>
      <w:r w:rsidRPr="006957E6">
        <w:rPr>
          <w:rStyle w:val="StyleUnderline"/>
        </w:rPr>
        <w:t xml:space="preserve">ing </w:t>
      </w:r>
      <w:r w:rsidRPr="004A6E04">
        <w:rPr>
          <w:rStyle w:val="StyleUnderline"/>
          <w:highlight w:val="cyan"/>
        </w:rPr>
        <w:t>warming by two w</w:t>
      </w:r>
      <w:r w:rsidRPr="00DC7F64">
        <w:rPr>
          <w:rStyle w:val="StyleUnderline"/>
        </w:rPr>
        <w:t xml:space="preserve">atts </w:t>
      </w:r>
      <w:r w:rsidRPr="004A6E04">
        <w:rPr>
          <w:rStyle w:val="StyleUnderline"/>
          <w:highlight w:val="cyan"/>
        </w:rPr>
        <w:t>p</w:t>
      </w:r>
      <w:r w:rsidRPr="006957E6">
        <w:rPr>
          <w:rStyle w:val="StyleUnderline"/>
        </w:rPr>
        <w:t xml:space="preserve">er </w:t>
      </w:r>
      <w:r w:rsidRPr="004A6E04">
        <w:rPr>
          <w:rStyle w:val="StyleUnderline"/>
          <w:highlight w:val="cyan"/>
        </w:rPr>
        <w:t>m</w:t>
      </w:r>
      <w:r w:rsidRPr="006957E6">
        <w:rPr>
          <w:rStyle w:val="StyleUnderline"/>
        </w:rPr>
        <w:t xml:space="preserve">eter </w:t>
      </w:r>
      <w:r w:rsidRPr="004A6E04">
        <w:rPr>
          <w:rStyle w:val="StyleUnderline"/>
          <w:highlight w:val="cyan"/>
        </w:rPr>
        <w:t>s</w:t>
      </w:r>
      <w:r w:rsidRPr="006957E6">
        <w:rPr>
          <w:rStyle w:val="StyleUnderline"/>
        </w:rPr>
        <w:t>quared</w:t>
      </w:r>
      <w:r w:rsidRPr="006957E6">
        <w:rPr>
          <w:sz w:val="16"/>
        </w:rPr>
        <w:t xml:space="preserve">. To put that in perspective, </w:t>
      </w:r>
      <w:r w:rsidRPr="00DC7F64">
        <w:rPr>
          <w:rStyle w:val="Emphasis"/>
        </w:rPr>
        <w:t>g</w:t>
      </w:r>
      <w:r w:rsidRPr="006957E6">
        <w:rPr>
          <w:sz w:val="16"/>
        </w:rPr>
        <w:t>reen</w:t>
      </w:r>
      <w:r w:rsidRPr="00DC7F64">
        <w:rPr>
          <w:rStyle w:val="Emphasis"/>
        </w:rPr>
        <w:t>h</w:t>
      </w:r>
      <w:r w:rsidRPr="006957E6">
        <w:rPr>
          <w:sz w:val="16"/>
        </w:rPr>
        <w:t xml:space="preserve">ouse </w:t>
      </w:r>
      <w:r w:rsidRPr="00DC7F64">
        <w:rPr>
          <w:rStyle w:val="Emphasis"/>
        </w:rPr>
        <w:t>g</w:t>
      </w:r>
      <w:r w:rsidRPr="006957E6">
        <w:rPr>
          <w:sz w:val="16"/>
        </w:rPr>
        <w:t>ase</w:t>
      </w:r>
      <w:r w:rsidRPr="00DC7F64">
        <w:rPr>
          <w:rStyle w:val="Emphasis"/>
        </w:rPr>
        <w:t>s</w:t>
      </w:r>
      <w:r w:rsidRPr="006957E6">
        <w:rPr>
          <w:rStyle w:val="StyleUnderline"/>
        </w:rPr>
        <w:t xml:space="preserve"> are responsible for warming of about 4 w</w:t>
      </w:r>
      <w:r w:rsidRPr="00DC7F64">
        <w:rPr>
          <w:sz w:val="16"/>
        </w:rPr>
        <w:t xml:space="preserve">atts </w:t>
      </w:r>
      <w:r w:rsidRPr="006957E6">
        <w:rPr>
          <w:rStyle w:val="StyleUnderline"/>
        </w:rPr>
        <w:t>p</w:t>
      </w:r>
      <w:r w:rsidRPr="00DC7F64">
        <w:rPr>
          <w:sz w:val="16"/>
        </w:rPr>
        <w:t xml:space="preserve">er </w:t>
      </w:r>
      <w:r w:rsidRPr="006957E6">
        <w:rPr>
          <w:rStyle w:val="StyleUnderline"/>
        </w:rPr>
        <w:t>m</w:t>
      </w:r>
      <w:r w:rsidRPr="00DC7F64">
        <w:rPr>
          <w:sz w:val="16"/>
        </w:rPr>
        <w:t xml:space="preserve">eter </w:t>
      </w:r>
      <w:r w:rsidRPr="006957E6">
        <w:rPr>
          <w:rStyle w:val="StyleUnderline"/>
        </w:rPr>
        <w:t>s</w:t>
      </w:r>
      <w:r w:rsidRPr="00DC7F64">
        <w:rPr>
          <w:sz w:val="16"/>
        </w:rPr>
        <w:t>quared</w:t>
      </w:r>
      <w:r w:rsidRPr="006957E6">
        <w:rPr>
          <w:sz w:val="16"/>
        </w:rPr>
        <w:t xml:space="preserve">. When Diamond and his team calculated the global cooling effect from all industrial activity around the world, on land and at sea, they found that sulphate </w:t>
      </w:r>
      <w:r w:rsidRPr="004A6E04">
        <w:rPr>
          <w:rStyle w:val="StyleUnderline"/>
          <w:highlight w:val="cyan"/>
        </w:rPr>
        <w:t>aerosol</w:t>
      </w:r>
      <w:r w:rsidRPr="006957E6">
        <w:rPr>
          <w:rStyle w:val="StyleUnderline"/>
        </w:rPr>
        <w:t xml:space="preserve">-seeded </w:t>
      </w:r>
      <w:r w:rsidRPr="004A6E04">
        <w:rPr>
          <w:rStyle w:val="StyleUnderline"/>
          <w:highlight w:val="cyan"/>
        </w:rPr>
        <w:t>clouds masked</w:t>
      </w:r>
      <w:r w:rsidRPr="006957E6">
        <w:rPr>
          <w:rStyle w:val="StyleUnderline"/>
        </w:rPr>
        <w:t xml:space="preserve"> about </w:t>
      </w:r>
      <w:r w:rsidRPr="004A6E04">
        <w:rPr>
          <w:rStyle w:val="Emphasis"/>
          <w:highlight w:val="cyan"/>
        </w:rPr>
        <w:t>a third of all warming</w:t>
      </w:r>
      <w:r w:rsidRPr="006957E6">
        <w:rPr>
          <w:rStyle w:val="StyleUnderline"/>
        </w:rPr>
        <w:t xml:space="preserve"> from g</w:t>
      </w:r>
      <w:r w:rsidRPr="006957E6">
        <w:rPr>
          <w:sz w:val="16"/>
        </w:rPr>
        <w:t>reen</w:t>
      </w:r>
      <w:r w:rsidRPr="006957E6">
        <w:rPr>
          <w:rStyle w:val="StyleUnderline"/>
        </w:rPr>
        <w:t>h</w:t>
      </w:r>
      <w:r w:rsidRPr="006957E6">
        <w:rPr>
          <w:sz w:val="16"/>
        </w:rPr>
        <w:t xml:space="preserve">ouse </w:t>
      </w:r>
      <w:r w:rsidRPr="006957E6">
        <w:rPr>
          <w:rStyle w:val="StyleUnderline"/>
        </w:rPr>
        <w:t>g</w:t>
      </w:r>
      <w:r w:rsidRPr="006957E6">
        <w:rPr>
          <w:sz w:val="16"/>
        </w:rPr>
        <w:t>ases.</w:t>
      </w:r>
    </w:p>
    <w:p w14:paraId="495BF4C0" w14:textId="77777777" w:rsidR="00595B7A" w:rsidRPr="00E057DB" w:rsidRDefault="00595B7A" w:rsidP="00595B7A">
      <w:pPr>
        <w:rPr>
          <w:sz w:val="16"/>
        </w:rPr>
      </w:pPr>
      <w:r w:rsidRPr="00E057DB">
        <w:rPr>
          <w:sz w:val="16"/>
        </w:rPr>
        <w:t>And then came COVID-19</w:t>
      </w:r>
    </w:p>
    <w:p w14:paraId="67C93BB8" w14:textId="77777777" w:rsidR="00595B7A" w:rsidRPr="00E057DB" w:rsidRDefault="00595B7A" w:rsidP="00595B7A">
      <w:pPr>
        <w:rPr>
          <w:sz w:val="16"/>
        </w:rPr>
      </w:pPr>
      <w:r w:rsidRPr="00E057DB">
        <w:rPr>
          <w:sz w:val="16"/>
        </w:rPr>
        <w:t>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expected 2020 CO2 emissions will end up between 4 and 7% lower than 2019 — the biggest drop since World War II.</w:t>
      </w:r>
    </w:p>
    <w:p w14:paraId="2E04F71C" w14:textId="77777777" w:rsidR="00595B7A" w:rsidRPr="00E057DB" w:rsidRDefault="00595B7A" w:rsidP="00595B7A">
      <w:pPr>
        <w:rPr>
          <w:sz w:val="16"/>
        </w:rPr>
      </w:pPr>
      <w:r w:rsidRPr="00E057DB">
        <w:rPr>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14:paraId="0F88AAEB" w14:textId="77777777" w:rsidR="00595B7A" w:rsidRPr="00E057DB" w:rsidRDefault="00595B7A" w:rsidP="00595B7A">
      <w:pPr>
        <w:rPr>
          <w:sz w:val="16"/>
        </w:rPr>
      </w:pPr>
      <w:r w:rsidRPr="00E057DB">
        <w:rPr>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14:paraId="0911A043" w14:textId="77777777" w:rsidR="00595B7A" w:rsidRPr="00E057DB" w:rsidRDefault="00595B7A" w:rsidP="00595B7A">
      <w:pPr>
        <w:rPr>
          <w:sz w:val="16"/>
        </w:rPr>
      </w:pPr>
      <w:r w:rsidRPr="00E057DB">
        <w:rPr>
          <w:sz w:val="16"/>
        </w:rPr>
        <w:t>However, coincidentally, in January 2020, the United Nations International Maritime Organization implemented a policy banning ships from using fuels with a sulphur content above 0.5%, resulting in a seven-fold reduction from 3.5%. “Any signal we’re seeing in international shipping right now is a combination of this policy and the pandemic,” says Diamond.</w:t>
      </w:r>
    </w:p>
    <w:p w14:paraId="043DE83C" w14:textId="77777777" w:rsidR="00595B7A" w:rsidRPr="00E057DB" w:rsidRDefault="00595B7A" w:rsidP="00595B7A">
      <w:pPr>
        <w:rPr>
          <w:sz w:val="16"/>
        </w:rPr>
      </w:pPr>
      <w:r w:rsidRPr="00E057DB">
        <w:rPr>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14:paraId="5602FA9F" w14:textId="77777777" w:rsidR="00595B7A" w:rsidRPr="00E057DB" w:rsidRDefault="00595B7A" w:rsidP="00595B7A">
      <w:pPr>
        <w:rPr>
          <w:sz w:val="16"/>
        </w:rPr>
      </w:pPr>
      <w:r w:rsidRPr="00E057DB">
        <w:rPr>
          <w:sz w:val="16"/>
        </w:rPr>
        <w:t>Indeed, in a 2017 study, scientists posited that the sulphate aerosols released due to human activity masked the decline in Arctic sea ice in the mid-20th century, before the Clean Air Act went into effect, and actually led to periods of ice growth.</w:t>
      </w:r>
    </w:p>
    <w:p w14:paraId="4B5581C6" w14:textId="77777777" w:rsidR="00595B7A" w:rsidRPr="00E057DB" w:rsidRDefault="00595B7A" w:rsidP="00595B7A">
      <w:pPr>
        <w:rPr>
          <w:sz w:val="16"/>
        </w:rPr>
      </w:pPr>
      <w:r w:rsidRPr="00E057DB">
        <w:rPr>
          <w:sz w:val="16"/>
        </w:rPr>
        <w:t>A riddle, wrapped in a mystery, inside an enigma</w:t>
      </w:r>
    </w:p>
    <w:p w14:paraId="2A6064DE" w14:textId="77777777" w:rsidR="00595B7A" w:rsidRPr="006957E6" w:rsidRDefault="00595B7A" w:rsidP="00595B7A">
      <w:pPr>
        <w:rPr>
          <w:sz w:val="16"/>
        </w:rPr>
      </w:pPr>
      <w:r w:rsidRPr="006957E6">
        <w:rPr>
          <w:sz w:val="16"/>
        </w:rPr>
        <w:t>So how might a reduction in sulphate aerosol levels affect the Arctic during the Coronavirus pandemic?</w:t>
      </w:r>
    </w:p>
    <w:p w14:paraId="4F0A6D9E" w14:textId="77777777" w:rsidR="00595B7A" w:rsidRDefault="00595B7A" w:rsidP="00595B7A">
      <w:pPr>
        <w:rPr>
          <w:sz w:val="16"/>
        </w:rPr>
      </w:pPr>
      <w:r w:rsidRPr="006957E6">
        <w:rPr>
          <w:sz w:val="16"/>
        </w:rPr>
        <w:t>Quite a lot — maybe. Juan Acosta Navarro is an environmental scientist at the Barcelona Supercomputing Center. He says that, “</w:t>
      </w:r>
      <w:r w:rsidRPr="006957E6">
        <w:rPr>
          <w:rStyle w:val="StyleUnderline"/>
        </w:rPr>
        <w:t xml:space="preserve">The </w:t>
      </w:r>
      <w:r w:rsidRPr="004A6E04">
        <w:rPr>
          <w:rStyle w:val="StyleUnderline"/>
          <w:highlight w:val="cyan"/>
        </w:rPr>
        <w:t>Arctic appears to be</w:t>
      </w:r>
      <w:r w:rsidRPr="006957E6">
        <w:rPr>
          <w:rStyle w:val="StyleUnderline"/>
        </w:rPr>
        <w:t xml:space="preserve"> quite </w:t>
      </w:r>
      <w:r w:rsidRPr="004A6E04">
        <w:rPr>
          <w:rStyle w:val="StyleUnderline"/>
          <w:highlight w:val="cyan"/>
        </w:rPr>
        <w:t>sensitive to changes in</w:t>
      </w:r>
      <w:r w:rsidRPr="006957E6">
        <w:rPr>
          <w:rStyle w:val="StyleUnderline"/>
        </w:rPr>
        <w:t xml:space="preserve"> emissions of sulphate </w:t>
      </w:r>
      <w:r w:rsidRPr="004A6E04">
        <w:rPr>
          <w:rStyle w:val="StyleUnderline"/>
          <w:highlight w:val="cyan"/>
        </w:rPr>
        <w:t>aerosols</w:t>
      </w:r>
      <w:r w:rsidRPr="006957E6">
        <w:rPr>
          <w:sz w:val="16"/>
        </w:rPr>
        <w:t xml:space="preserve">.” Using earth system computer modelling, his simulations showed that sulphate </w:t>
      </w:r>
      <w:r w:rsidRPr="006957E6">
        <w:rPr>
          <w:rStyle w:val="StyleUnderline"/>
        </w:rPr>
        <w:t xml:space="preserve">aerosol </w:t>
      </w:r>
      <w:r w:rsidRPr="004A6E04">
        <w:rPr>
          <w:rStyle w:val="StyleUnderline"/>
          <w:highlight w:val="cyan"/>
        </w:rPr>
        <w:t xml:space="preserve">reductions in </w:t>
      </w:r>
      <w:r w:rsidRPr="004A6E04">
        <w:rPr>
          <w:rStyle w:val="Emphasis"/>
          <w:highlight w:val="cyan"/>
        </w:rPr>
        <w:t>Europe</w:t>
      </w:r>
      <w:r w:rsidRPr="006957E6">
        <w:rPr>
          <w:rStyle w:val="StyleUnderline"/>
        </w:rPr>
        <w:t xml:space="preserve"> since 1980</w:t>
      </w:r>
      <w:r w:rsidRPr="006957E6">
        <w:rPr>
          <w:sz w:val="16"/>
        </w:rPr>
        <w:t xml:space="preserve"> could potentially </w:t>
      </w:r>
      <w:r w:rsidRPr="004A6E04">
        <w:rPr>
          <w:rStyle w:val="StyleUnderline"/>
          <w:highlight w:val="cyan"/>
        </w:rPr>
        <w:t>explain</w:t>
      </w:r>
      <w:r w:rsidRPr="006957E6">
        <w:rPr>
          <w:rStyle w:val="StyleUnderline"/>
        </w:rPr>
        <w:t xml:space="preserve"> a </w:t>
      </w:r>
      <w:r w:rsidRPr="004A6E04">
        <w:rPr>
          <w:rStyle w:val="Emphasis"/>
          <w:highlight w:val="cyan"/>
        </w:rPr>
        <w:t>significant</w:t>
      </w:r>
      <w:r w:rsidRPr="006957E6">
        <w:rPr>
          <w:rStyle w:val="Emphasis"/>
        </w:rPr>
        <w:t xml:space="preserve"> fraction of Arctic </w:t>
      </w:r>
      <w:r w:rsidRPr="004A6E04">
        <w:rPr>
          <w:rStyle w:val="Emphasis"/>
          <w:highlight w:val="cyan"/>
        </w:rPr>
        <w:t>warming</w:t>
      </w:r>
      <w:r w:rsidRPr="006957E6">
        <w:rPr>
          <w:rStyle w:val="StyleUnderline"/>
        </w:rPr>
        <w:t xml:space="preserve"> over that period</w:t>
      </w:r>
      <w:r w:rsidRPr="006957E6">
        <w:rPr>
          <w:sz w:val="16"/>
        </w:rPr>
        <w:t xml:space="preserve">. Specifically, </w:t>
      </w:r>
      <w:r w:rsidRPr="006957E6">
        <w:rPr>
          <w:rStyle w:val="StyleUnderline"/>
        </w:rPr>
        <w:t>the Arctic</w:t>
      </w:r>
      <w:r w:rsidRPr="006957E6">
        <w:rPr>
          <w:sz w:val="16"/>
        </w:rPr>
        <w:t xml:space="preserve"> received approximately </w:t>
      </w:r>
      <w:r w:rsidRPr="006957E6">
        <w:rPr>
          <w:rStyle w:val="StyleUnderline"/>
        </w:rPr>
        <w:t>0.3 watts per meter squared of energy, warming by 0.5 degrees C</w:t>
      </w:r>
      <w:r w:rsidRPr="006957E6">
        <w:rPr>
          <w:sz w:val="16"/>
        </w:rPr>
        <w:t xml:space="preserve"> (0.9 degrees F) on average </w:t>
      </w:r>
      <w:r w:rsidRPr="006957E6">
        <w:rPr>
          <w:rStyle w:val="StyleUnderline"/>
        </w:rPr>
        <w:t>as Europe’s sulphur emissions declined</w:t>
      </w:r>
      <w:r w:rsidRPr="006957E6">
        <w:rPr>
          <w:sz w:val="16"/>
        </w:rPr>
        <w:t xml:space="preserve">. “We conclude that </w:t>
      </w:r>
      <w:r w:rsidRPr="004A6E04">
        <w:rPr>
          <w:rStyle w:val="Emphasis"/>
          <w:highlight w:val="cyan"/>
        </w:rPr>
        <w:t>air quality regulations</w:t>
      </w:r>
      <w:r w:rsidRPr="006957E6">
        <w:rPr>
          <w:rStyle w:val="StyleUnderline"/>
        </w:rPr>
        <w:t xml:space="preserve"> in the Northern Hemisphere, the </w:t>
      </w:r>
      <w:r w:rsidRPr="006957E6">
        <w:rPr>
          <w:rStyle w:val="Emphasis"/>
        </w:rPr>
        <w:t>ocean and atmospheric circulation</w:t>
      </w:r>
      <w:r w:rsidRPr="006957E6">
        <w:rPr>
          <w:rStyle w:val="StyleUnderline"/>
        </w:rPr>
        <w:t xml:space="preserve">, </w:t>
      </w:r>
      <w:r w:rsidRPr="004A6E04">
        <w:rPr>
          <w:rStyle w:val="StyleUnderline"/>
          <w:highlight w:val="cyan"/>
        </w:rPr>
        <w:t xml:space="preserve">and the </w:t>
      </w:r>
      <w:r w:rsidRPr="004A6E04">
        <w:rPr>
          <w:rStyle w:val="Emphasis"/>
          <w:highlight w:val="cyan"/>
        </w:rPr>
        <w:t>Arctic</w:t>
      </w:r>
      <w:r w:rsidRPr="006957E6">
        <w:rPr>
          <w:rStyle w:val="Emphasis"/>
        </w:rPr>
        <w:t xml:space="preserve"> climate</w:t>
      </w:r>
      <w:r w:rsidRPr="006957E6">
        <w:rPr>
          <w:rStyle w:val="StyleUnderline"/>
        </w:rPr>
        <w:t xml:space="preserve"> </w:t>
      </w:r>
      <w:r w:rsidRPr="004A6E04">
        <w:rPr>
          <w:rStyle w:val="StyleUnderline"/>
          <w:highlight w:val="cyan"/>
        </w:rPr>
        <w:t xml:space="preserve">are </w:t>
      </w:r>
      <w:r w:rsidRPr="004A6E04">
        <w:rPr>
          <w:rStyle w:val="Emphasis"/>
          <w:highlight w:val="cyan"/>
        </w:rPr>
        <w:t>inherently linked</w:t>
      </w:r>
      <w:r w:rsidRPr="006957E6">
        <w:rPr>
          <w:sz w:val="16"/>
        </w:rPr>
        <w:t>,” his 2016 Nature Geoscience study stated.</w:t>
      </w:r>
    </w:p>
    <w:p w14:paraId="5E1C1F7D" w14:textId="77777777" w:rsidR="00595B7A" w:rsidRDefault="00595B7A" w:rsidP="00595B7A">
      <w:pPr>
        <w:pStyle w:val="Heading4"/>
      </w:pPr>
      <w:r>
        <w:t xml:space="preserve">RFE </w:t>
      </w:r>
      <w:r w:rsidRPr="00E53315">
        <w:rPr>
          <w:u w:val="single"/>
        </w:rPr>
        <w:t>wildfires</w:t>
      </w:r>
      <w:r>
        <w:t xml:space="preserve"> trigger the equivalent of </w:t>
      </w:r>
      <w:r w:rsidRPr="00E53315">
        <w:rPr>
          <w:u w:val="single"/>
        </w:rPr>
        <w:t>nuclear winter</w:t>
      </w:r>
      <w:r>
        <w:t>.</w:t>
      </w:r>
    </w:p>
    <w:p w14:paraId="77F0D71F" w14:textId="77777777" w:rsidR="00595B7A" w:rsidRDefault="00595B7A" w:rsidP="00595B7A">
      <w:r w:rsidRPr="00DC7F64">
        <w:rPr>
          <w:rStyle w:val="Style13ptBold"/>
        </w:rPr>
        <w:t>Turchin 19</w:t>
      </w:r>
      <w:r>
        <w:t xml:space="preserve"> [Alexei Turchin (Russian transhumanist and life extensionist, x-risks researcher, author of several books and articles on the topics of existential risks), 9-7-19, “Russian x-risks newsletter, summer 2019,” </w:t>
      </w:r>
      <w:r w:rsidRPr="00D132B0">
        <w:rPr>
          <w:i/>
          <w:iCs/>
        </w:rPr>
        <w:t>Less Wrong</w:t>
      </w:r>
      <w:r>
        <w:t>, https://www.lesswrong.com/posts/PNC5b9LLGcizpL8no/russian-x-risks-newsletter-summer-2019, ashtar]</w:t>
      </w:r>
    </w:p>
    <w:p w14:paraId="6D79C2DC" w14:textId="77777777" w:rsidR="00595B7A" w:rsidRPr="009A2D82" w:rsidRDefault="00595B7A" w:rsidP="00595B7A">
      <w:pPr>
        <w:rPr>
          <w:rStyle w:val="StyleUnderline"/>
        </w:rPr>
      </w:pPr>
      <w:r w:rsidRPr="009A2D82">
        <w:rPr>
          <w:rStyle w:val="StyleUnderline"/>
        </w:rPr>
        <w:t xml:space="preserve">Given the combination of </w:t>
      </w:r>
      <w:r w:rsidRPr="009A2D82">
        <w:rPr>
          <w:rStyle w:val="Emphasis"/>
        </w:rPr>
        <w:t>high technological capabilities</w:t>
      </w:r>
      <w:r w:rsidRPr="009A2D82">
        <w:rPr>
          <w:rStyle w:val="StyleUnderline"/>
        </w:rPr>
        <w:t xml:space="preserve">, </w:t>
      </w:r>
      <w:r w:rsidRPr="009A2D82">
        <w:rPr>
          <w:rStyle w:val="Emphasis"/>
        </w:rPr>
        <w:t>poor management</w:t>
      </w:r>
      <w:r w:rsidRPr="009A2D82">
        <w:rPr>
          <w:rStyle w:val="StyleUnderline"/>
        </w:rPr>
        <w:t xml:space="preserve">, </w:t>
      </w:r>
      <w:r w:rsidRPr="009A2D82">
        <w:rPr>
          <w:rStyle w:val="Emphasis"/>
        </w:rPr>
        <w:t>high risk tolerance</w:t>
      </w:r>
      <w:r w:rsidRPr="009A2D82">
        <w:rPr>
          <w:rStyle w:val="StyleUnderline"/>
        </w:rPr>
        <w:t xml:space="preserve"> and attempts to </w:t>
      </w:r>
      <w:r w:rsidRPr="009A2D82">
        <w:rPr>
          <w:rStyle w:val="Emphasis"/>
        </w:rPr>
        <w:t>catch up with West and China</w:t>
      </w:r>
      <w:r w:rsidRPr="009A2D82">
        <w:rPr>
          <w:rStyle w:val="StyleUnderline"/>
        </w:rPr>
        <w:t xml:space="preserve"> in the </w:t>
      </w:r>
      <w:r w:rsidRPr="009A2D82">
        <w:rPr>
          <w:rStyle w:val="Emphasis"/>
        </w:rPr>
        <w:t>military</w:t>
      </w:r>
      <w:r w:rsidRPr="009A2D82">
        <w:rPr>
          <w:rStyle w:val="StyleUnderline"/>
        </w:rPr>
        <w:t xml:space="preserve"> sphere, </w:t>
      </w:r>
      <w:r w:rsidRPr="004A6E04">
        <w:rPr>
          <w:rStyle w:val="Emphasis"/>
          <w:highlight w:val="cyan"/>
        </w:rPr>
        <w:t>Russia</w:t>
      </w:r>
      <w:r w:rsidRPr="004A6E04">
        <w:rPr>
          <w:rStyle w:val="StyleUnderline"/>
          <w:highlight w:val="cyan"/>
        </w:rPr>
        <w:t xml:space="preserve"> is prone to</w:t>
      </w:r>
      <w:r w:rsidRPr="00E94792">
        <w:rPr>
          <w:rStyle w:val="StyleUnderline"/>
        </w:rPr>
        <w:t xml:space="preserve"> </w:t>
      </w:r>
      <w:r w:rsidRPr="00E94792">
        <w:rPr>
          <w:rStyle w:val="Emphasis"/>
        </w:rPr>
        <w:t xml:space="preserve">technological </w:t>
      </w:r>
      <w:r w:rsidRPr="004A6E04">
        <w:rPr>
          <w:rStyle w:val="Emphasis"/>
          <w:highlight w:val="cyan"/>
        </w:rPr>
        <w:t>catastrophe</w:t>
      </w:r>
      <w:r w:rsidRPr="00E94792">
        <w:rPr>
          <w:rStyle w:val="Emphasis"/>
        </w:rPr>
        <w:t>s</w:t>
      </w:r>
      <w:r w:rsidRPr="00E94792">
        <w:rPr>
          <w:sz w:val="16"/>
        </w:rPr>
        <w:t xml:space="preserve">. It has a </w:t>
      </w:r>
      <w:r w:rsidRPr="009A2D82">
        <w:rPr>
          <w:rStyle w:val="Emphasis"/>
        </w:rPr>
        <w:t>10 times higher</w:t>
      </w:r>
      <w:r w:rsidRPr="009A2D82">
        <w:rPr>
          <w:rStyle w:val="StyleUnderline"/>
        </w:rPr>
        <w:t xml:space="preserve"> level of </w:t>
      </w:r>
      <w:r w:rsidRPr="009A2D82">
        <w:rPr>
          <w:rStyle w:val="Emphasis"/>
        </w:rPr>
        <w:t>aviation catastrophes</w:t>
      </w:r>
      <w:r w:rsidRPr="009A2D82">
        <w:rPr>
          <w:rStyle w:val="StyleUnderline"/>
        </w:rPr>
        <w:t xml:space="preserve"> and </w:t>
      </w:r>
      <w:r w:rsidRPr="009A2D82">
        <w:rPr>
          <w:rStyle w:val="Emphasis"/>
        </w:rPr>
        <w:t>car accidents</w:t>
      </w:r>
      <w:r w:rsidRPr="009A2D82">
        <w:rPr>
          <w:rStyle w:val="StyleUnderline"/>
        </w:rPr>
        <w:t xml:space="preserve"> than developed countries.</w:t>
      </w:r>
    </w:p>
    <w:p w14:paraId="733562D6" w14:textId="77777777" w:rsidR="00595B7A" w:rsidRPr="00E94792" w:rsidRDefault="00595B7A" w:rsidP="00595B7A">
      <w:pPr>
        <w:rPr>
          <w:sz w:val="16"/>
        </w:rPr>
      </w:pPr>
      <w:r w:rsidRPr="00E94792">
        <w:rPr>
          <w:sz w:val="16"/>
        </w:rPr>
        <w:t xml:space="preserve">Thus </w:t>
      </w:r>
      <w:r w:rsidRPr="00E94792">
        <w:rPr>
          <w:rStyle w:val="StyleUnderline"/>
        </w:rPr>
        <w:t xml:space="preserve">it seems </w:t>
      </w:r>
      <w:r w:rsidRPr="004A6E04">
        <w:rPr>
          <w:rStyle w:val="StyleUnderline"/>
          <w:highlight w:val="cyan"/>
        </w:rPr>
        <w:t>possible that</w:t>
      </w:r>
      <w:r w:rsidRPr="00E94792">
        <w:rPr>
          <w:rStyle w:val="StyleUnderline"/>
        </w:rPr>
        <w:t xml:space="preserve"> a </w:t>
      </w:r>
      <w:r w:rsidRPr="004A6E04">
        <w:rPr>
          <w:rStyle w:val="Emphasis"/>
          <w:highlight w:val="cyan"/>
        </w:rPr>
        <w:t>future global catastrophe</w:t>
      </w:r>
      <w:r w:rsidRPr="00E94792">
        <w:rPr>
          <w:rStyle w:val="StyleUnderline"/>
        </w:rPr>
        <w:t xml:space="preserve"> may be somehow </w:t>
      </w:r>
      <w:r w:rsidRPr="004A6E04">
        <w:rPr>
          <w:rStyle w:val="Emphasis"/>
          <w:highlight w:val="cyan"/>
        </w:rPr>
        <w:t>connected with Russia</w:t>
      </w:r>
      <w:r w:rsidRPr="00E94792">
        <w:rPr>
          <w:sz w:val="16"/>
        </w:rPr>
        <w:t xml:space="preserve">. However, </w:t>
      </w:r>
      <w:r w:rsidRPr="004A6E04">
        <w:rPr>
          <w:rStyle w:val="StyleUnderline"/>
          <w:highlight w:val="cyan"/>
        </w:rPr>
        <w:t>most</w:t>
      </w:r>
      <w:r w:rsidRPr="00E94792">
        <w:rPr>
          <w:sz w:val="16"/>
        </w:rPr>
        <w:t xml:space="preserve"> of the </w:t>
      </w:r>
      <w:r w:rsidRPr="00E94792">
        <w:rPr>
          <w:rStyle w:val="StyleUnderline"/>
        </w:rPr>
        <w:t>work in global catastrophic and</w:t>
      </w:r>
      <w:r w:rsidRPr="00E94792">
        <w:rPr>
          <w:sz w:val="16"/>
        </w:rPr>
        <w:t xml:space="preserve"> existential risk (</w:t>
      </w:r>
      <w:r w:rsidRPr="004A6E04">
        <w:rPr>
          <w:rStyle w:val="StyleUnderline"/>
          <w:highlight w:val="cyan"/>
        </w:rPr>
        <w:t>x-risk</w:t>
      </w:r>
      <w:r w:rsidRPr="00E94792">
        <w:rPr>
          <w:sz w:val="16"/>
        </w:rPr>
        <w:t xml:space="preserve">s) </w:t>
      </w:r>
      <w:r w:rsidRPr="004A6E04">
        <w:rPr>
          <w:rStyle w:val="Emphasis"/>
          <w:highlight w:val="cyan"/>
        </w:rPr>
        <w:t>prevention</w:t>
      </w:r>
      <w:r w:rsidRPr="00E94792">
        <w:rPr>
          <w:rStyle w:val="StyleUnderline"/>
        </w:rPr>
        <w:t xml:space="preserve"> and </w:t>
      </w:r>
      <w:r w:rsidRPr="00E94792">
        <w:rPr>
          <w:rStyle w:val="Emphasis"/>
        </w:rPr>
        <w:t>policy</w:t>
      </w:r>
      <w:r w:rsidRPr="00E94792">
        <w:rPr>
          <w:rStyle w:val="StyleUnderline"/>
        </w:rPr>
        <w:t xml:space="preserve"> </w:t>
      </w:r>
      <w:r w:rsidRPr="004A6E04">
        <w:rPr>
          <w:rStyle w:val="StyleUnderline"/>
          <w:highlight w:val="cyan"/>
        </w:rPr>
        <w:t>efforts are</w:t>
      </w:r>
      <w:r w:rsidRPr="00E94792">
        <w:rPr>
          <w:rStyle w:val="StyleUnderline"/>
        </w:rPr>
        <w:t xml:space="preserve"> happening </w:t>
      </w:r>
      <w:r w:rsidRPr="004A6E04">
        <w:rPr>
          <w:rStyle w:val="StyleUnderline"/>
          <w:highlight w:val="cyan"/>
        </w:rPr>
        <w:t xml:space="preserve">in the </w:t>
      </w:r>
      <w:r w:rsidRPr="004A6E04">
        <w:rPr>
          <w:rStyle w:val="Emphasis"/>
          <w:highlight w:val="cyan"/>
        </w:rPr>
        <w:t>West</w:t>
      </w:r>
      <w:r w:rsidRPr="00E94792">
        <w:rPr>
          <w:sz w:val="16"/>
        </w:rPr>
        <w:t xml:space="preserve">, especially in US, UK and Sweden. </w:t>
      </w:r>
      <w:r w:rsidRPr="004A6E04">
        <w:rPr>
          <w:rStyle w:val="Emphasis"/>
          <w:highlight w:val="cyan"/>
        </w:rPr>
        <w:t xml:space="preserve">Even the best policies </w:t>
      </w:r>
      <w:r w:rsidRPr="004A6E04">
        <w:rPr>
          <w:rStyle w:val="StyleUnderline"/>
          <w:highlight w:val="cyan"/>
        </w:rPr>
        <w:t>adopted by</w:t>
      </w:r>
      <w:r w:rsidRPr="00E94792">
        <w:rPr>
          <w:sz w:val="16"/>
        </w:rPr>
        <w:t xml:space="preserve"> the governments of </w:t>
      </w:r>
      <w:r w:rsidRPr="004A6E04">
        <w:rPr>
          <w:rStyle w:val="StyleUnderline"/>
          <w:highlight w:val="cyan"/>
        </w:rPr>
        <w:t>these countries may not help if</w:t>
      </w:r>
      <w:r w:rsidRPr="00E94792">
        <w:rPr>
          <w:rStyle w:val="StyleUnderline"/>
        </w:rPr>
        <w:t xml:space="preserve"> a </w:t>
      </w:r>
      <w:r w:rsidRPr="004A6E04">
        <w:rPr>
          <w:rStyle w:val="Emphasis"/>
          <w:highlight w:val="cyan"/>
        </w:rPr>
        <w:t>catastrophe occurs in another country</w:t>
      </w:r>
      <w:r w:rsidRPr="00E94792">
        <w:rPr>
          <w:sz w:val="16"/>
        </w:rPr>
        <w:t xml:space="preserve"> or countries.</w:t>
      </w:r>
    </w:p>
    <w:p w14:paraId="621DA1C1" w14:textId="77777777" w:rsidR="00595B7A" w:rsidRPr="00E94792" w:rsidRDefault="00595B7A" w:rsidP="00595B7A">
      <w:pPr>
        <w:rPr>
          <w:sz w:val="16"/>
        </w:rPr>
      </w:pPr>
      <w:r w:rsidRPr="00E94792">
        <w:rPr>
          <w:sz w:val="16"/>
        </w:rPr>
        <w:t>This newsletter will help to inform the Western public of activity relative to x-risks in Russia. All information presented here is based on open sources. However, these sources require some systematisation and debiasing. For example, some Russian news sources tend to present situation as worse than they are just to attract attention. Another source of biases is the ongoing new cold war.</w:t>
      </w:r>
    </w:p>
    <w:p w14:paraId="25D34640" w14:textId="77777777" w:rsidR="00595B7A" w:rsidRPr="00E94792" w:rsidRDefault="00595B7A" w:rsidP="00595B7A">
      <w:pPr>
        <w:rPr>
          <w:sz w:val="16"/>
        </w:rPr>
      </w:pPr>
      <w:r w:rsidRPr="00E94792">
        <w:rPr>
          <w:sz w:val="16"/>
        </w:rPr>
        <w:t>This is the first test issue of the newsletter, which I will issue every 3 months. I will publish it on LessWrong, the existential risk subreddit and existential risk Facebook page. I do not currently have a subscription option available. Below are news for summer 2019:</w:t>
      </w:r>
    </w:p>
    <w:p w14:paraId="353AD6A0" w14:textId="77777777" w:rsidR="00595B7A" w:rsidRPr="00E94792" w:rsidRDefault="00595B7A" w:rsidP="00595B7A">
      <w:pPr>
        <w:rPr>
          <w:sz w:val="16"/>
        </w:rPr>
      </w:pPr>
      <w:r w:rsidRPr="00E94792">
        <w:rPr>
          <w:sz w:val="16"/>
        </w:rPr>
        <w:t>1. “Planetary catastrophe” was prevented after a fire aboard the deepwater nuclear submarine Losharick “by the dead heroes” on its crew, as was said during the funeral for the victims. Most likely, this was just rhetoric. However, a more ominous but less probable interpretation is that the catastrophe was somehow connected with the Poseidon nuclear torpedo, which is said to be capable of carrying a 100 megaton cobalt-salted bomb (still not a planetary catastrophe, even if it explodes in a harbour, but surely a regional one). This is, however, unlikely, as Losharik is a small submarine, incapable of carrying such a large system.</w:t>
      </w:r>
    </w:p>
    <w:p w14:paraId="2D4875A5" w14:textId="77777777" w:rsidR="00595B7A" w:rsidRPr="00E94792" w:rsidRDefault="00595B7A" w:rsidP="00595B7A">
      <w:pPr>
        <w:rPr>
          <w:sz w:val="16"/>
        </w:rPr>
      </w:pPr>
      <w:r w:rsidRPr="00E94792">
        <w:rPr>
          <w:sz w:val="16"/>
        </w:rPr>
        <w:t>2. Russia’s biggest state-owned bank, Sberbank, said that AI could be the last invention of humanity. Sberbank chairman German Gref is known for his technoprogressivist views; as well as one of the main investors in AI development; the bank invited Bostrom to its conference. While these views are not an official position of the Russian government, the government does own a large stake in the bank, and recently developed plans that AI will be developed in Russia by large, government-owned companies, including Sberbank. One 30 May 2019, Putin held a meeting about national AI strategy, and Gref was the first who spoke. Putin reiterated that anyone who has a monopoly on AI will be the ruler of the world. The plan is to increase the share of companies that are using AI; to create an AI capable of solving more wider tasks; to create a Russian AI chip; and to reach the top 10 list of countries in terms of citations of scientific research about AI. However, the allocated budget is rather small—1.5 bln USD for 6 years—much less than is allocated for national AI strategies in other countries. It should also be noted that what Putin says doesn’t automatically becomes reality: he used to say a lot about democracy, wage increases, etc., while actual disposable income is constantly declining.</w:t>
      </w:r>
    </w:p>
    <w:p w14:paraId="4FD5F349" w14:textId="77777777" w:rsidR="00595B7A" w:rsidRPr="00E94792" w:rsidRDefault="00595B7A" w:rsidP="00595B7A">
      <w:pPr>
        <w:rPr>
          <w:sz w:val="16"/>
        </w:rPr>
      </w:pPr>
      <w:r w:rsidRPr="00E94792">
        <w:rPr>
          <w:sz w:val="16"/>
        </w:rPr>
        <w:t>3. Putin warned against wind energy, as he claimed it could kill worms in the ground: He said: “Will people be comfortable living on a planet lined with a picket fence of windmills and covered with several layers of solar panels? How many birds die due to windmills! They shake so much that worms crawl out of the ground”. The claim about birds may have some merit, but the claim about worms is obviously false and intended to mock environmentalists. Despite this, grassroots environmental awareness is growing in Russia, especially connected with illegal dumps, one of which almost led to a plane crash on the 8th of August. An illegal dump near an airport attracted birds, which were sucked into both engines of an Airbus; it miraculously landed on a field nearby. Personally, I was going to fly this airplane on the same route that day, but in the opposite direction, so I saw on arrival the bags of people that had been removed from the crash-landed plane (nobody died, but there were injuries).</w:t>
      </w:r>
    </w:p>
    <w:p w14:paraId="5DE32823" w14:textId="77777777" w:rsidR="00595B7A" w:rsidRDefault="00595B7A" w:rsidP="00595B7A">
      <w:pPr>
        <w:rPr>
          <w:sz w:val="16"/>
        </w:rPr>
      </w:pPr>
      <w:r w:rsidRPr="00E94792">
        <w:rPr>
          <w:sz w:val="16"/>
        </w:rPr>
        <w:t xml:space="preserve">4. </w:t>
      </w:r>
      <w:r w:rsidRPr="004A6E04">
        <w:rPr>
          <w:rStyle w:val="Emphasis"/>
          <w:highlight w:val="cyan"/>
        </w:rPr>
        <w:t>Russian forest fires</w:t>
      </w:r>
      <w:r w:rsidRPr="004A6E04">
        <w:rPr>
          <w:rStyle w:val="StyleUnderline"/>
          <w:highlight w:val="cyan"/>
        </w:rPr>
        <w:t xml:space="preserve"> were</w:t>
      </w:r>
      <w:r w:rsidRPr="00E94792">
        <w:rPr>
          <w:rStyle w:val="StyleUnderline"/>
        </w:rPr>
        <w:t xml:space="preserve"> claimed to be </w:t>
      </w:r>
      <w:r w:rsidRPr="004A6E04">
        <w:rPr>
          <w:rStyle w:val="StyleUnderline"/>
          <w:highlight w:val="cyan"/>
        </w:rPr>
        <w:t>a planetary catastrophe</w:t>
      </w:r>
      <w:r w:rsidRPr="00E94792">
        <w:rPr>
          <w:sz w:val="16"/>
        </w:rPr>
        <w:t xml:space="preserve"> (before the Amazonian ones came to overshadow those in Siberia in the news). </w:t>
      </w:r>
      <w:r w:rsidRPr="00E94792">
        <w:rPr>
          <w:rStyle w:val="StyleUnderline"/>
        </w:rPr>
        <w:t>The</w:t>
      </w:r>
      <w:r w:rsidRPr="00E94792">
        <w:rPr>
          <w:sz w:val="16"/>
        </w:rPr>
        <w:t xml:space="preserve"> official </w:t>
      </w:r>
      <w:r w:rsidRPr="004A6E04">
        <w:rPr>
          <w:rStyle w:val="StyleUnderline"/>
          <w:highlight w:val="cyan"/>
        </w:rPr>
        <w:t>area of the fire is</w:t>
      </w:r>
      <w:r w:rsidRPr="00E94792">
        <w:rPr>
          <w:rStyle w:val="StyleUnderline"/>
        </w:rPr>
        <w:t xml:space="preserve"> around </w:t>
      </w:r>
      <w:r w:rsidRPr="004A6E04">
        <w:rPr>
          <w:rStyle w:val="Emphasis"/>
          <w:highlight w:val="cyan"/>
        </w:rPr>
        <w:t>30 000 km</w:t>
      </w:r>
      <w:r w:rsidRPr="00E94792">
        <w:rPr>
          <w:sz w:val="16"/>
        </w:rPr>
        <w:t xml:space="preserve">, but could be larger. </w:t>
      </w:r>
      <w:r w:rsidRPr="00E94792">
        <w:rPr>
          <w:rStyle w:val="StyleUnderline"/>
        </w:rPr>
        <w:t xml:space="preserve">They are probably </w:t>
      </w:r>
      <w:r w:rsidRPr="004A6E04">
        <w:rPr>
          <w:rStyle w:val="StyleUnderline"/>
          <w:highlight w:val="cyan"/>
        </w:rPr>
        <w:t>connected with</w:t>
      </w:r>
      <w:r w:rsidRPr="00E94792">
        <w:rPr>
          <w:sz w:val="16"/>
        </w:rPr>
        <w:t xml:space="preserve"> illegal logging and </w:t>
      </w:r>
      <w:r w:rsidRPr="004A6E04">
        <w:rPr>
          <w:rStyle w:val="Emphasis"/>
          <w:highlight w:val="cyan"/>
        </w:rPr>
        <w:t>drying of wetlands</w:t>
      </w:r>
      <w:r w:rsidRPr="004A6E04">
        <w:rPr>
          <w:rStyle w:val="StyleUnderline"/>
          <w:highlight w:val="cyan"/>
        </w:rPr>
        <w:t xml:space="preserve">, resulting in </w:t>
      </w:r>
      <w:r w:rsidRPr="004A6E04">
        <w:rPr>
          <w:rStyle w:val="Emphasis"/>
          <w:highlight w:val="cyan"/>
        </w:rPr>
        <w:t>firestorms</w:t>
      </w:r>
      <w:r w:rsidRPr="00E94792">
        <w:rPr>
          <w:rStyle w:val="StyleUnderline"/>
        </w:rPr>
        <w:t xml:space="preserve">, which releases soot to higher levels of the atmosphere, </w:t>
      </w:r>
      <w:r w:rsidRPr="004A6E04">
        <w:rPr>
          <w:rStyle w:val="StyleUnderline"/>
          <w:highlight w:val="cyan"/>
        </w:rPr>
        <w:t>much like</w:t>
      </w:r>
      <w:r w:rsidRPr="00E94792">
        <w:rPr>
          <w:rStyle w:val="StyleUnderline"/>
        </w:rPr>
        <w:t xml:space="preserve"> the phenomenon leading to </w:t>
      </w:r>
      <w:r w:rsidRPr="004A6E04">
        <w:rPr>
          <w:rStyle w:val="Emphasis"/>
          <w:highlight w:val="cyan"/>
        </w:rPr>
        <w:t>nuclear winter</w:t>
      </w:r>
      <w:r w:rsidRPr="00E94792">
        <w:rPr>
          <w:sz w:val="16"/>
        </w:rPr>
        <w:t>. There is a 1984 article by Roland describing how the USSR could start an artificial nuclear winter by nuking its taiga.</w:t>
      </w:r>
    </w:p>
    <w:p w14:paraId="6E87A0C7" w14:textId="77777777" w:rsidR="00595B7A" w:rsidRDefault="00595B7A" w:rsidP="00595B7A">
      <w:pPr>
        <w:pStyle w:val="Heading4"/>
      </w:pPr>
      <w:r>
        <w:t xml:space="preserve">Arctic </w:t>
      </w:r>
      <w:r w:rsidRPr="00E53315">
        <w:rPr>
          <w:u w:val="single"/>
        </w:rPr>
        <w:t>biodiversity</w:t>
      </w:r>
      <w:r>
        <w:t xml:space="preserve"> collapse causes </w:t>
      </w:r>
      <w:r w:rsidRPr="00E53315">
        <w:rPr>
          <w:u w:val="single"/>
        </w:rPr>
        <w:t>extinction</w:t>
      </w:r>
      <w:r>
        <w:t>.</w:t>
      </w:r>
    </w:p>
    <w:p w14:paraId="642FD8DE" w14:textId="77777777" w:rsidR="00595B7A" w:rsidRDefault="00595B7A" w:rsidP="00595B7A">
      <w:r w:rsidRPr="00BB0A6F">
        <w:rPr>
          <w:rStyle w:val="Style13ptBold"/>
        </w:rPr>
        <w:t xml:space="preserve">Carmack </w:t>
      </w:r>
      <w:r>
        <w:rPr>
          <w:rStyle w:val="Style13ptBold"/>
        </w:rPr>
        <w:t xml:space="preserve">et al. </w:t>
      </w:r>
      <w:r w:rsidRPr="00BB0A6F">
        <w:rPr>
          <w:rStyle w:val="Style13ptBold"/>
        </w:rPr>
        <w:t>19</w:t>
      </w:r>
      <w: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ashtar]</w:t>
      </w:r>
    </w:p>
    <w:p w14:paraId="1A9FB01E" w14:textId="77777777" w:rsidR="00595B7A" w:rsidRPr="00695D95" w:rsidRDefault="00595B7A" w:rsidP="00595B7A">
      <w:pPr>
        <w:rPr>
          <w:sz w:val="16"/>
        </w:rPr>
      </w:pPr>
      <w:r w:rsidRPr="00695D95">
        <w:rPr>
          <w:sz w:val="16"/>
        </w:rPr>
        <w:t xml:space="preserve">There are </w:t>
      </w:r>
      <w:r w:rsidRPr="00695D95">
        <w:rPr>
          <w:rStyle w:val="StyleUnderline"/>
        </w:rPr>
        <w:t xml:space="preserve">four reasons why </w:t>
      </w:r>
      <w:r w:rsidRPr="004A6E04">
        <w:rPr>
          <w:rStyle w:val="StyleUnderline"/>
          <w:highlight w:val="cyan"/>
        </w:rPr>
        <w:t xml:space="preserve">the </w:t>
      </w:r>
      <w:r w:rsidRPr="004A6E04">
        <w:rPr>
          <w:rStyle w:val="Emphasis"/>
          <w:highlight w:val="cyan"/>
        </w:rPr>
        <w:t>Arctic Ocean</w:t>
      </w:r>
      <w:r w:rsidRPr="004A6E04">
        <w:rPr>
          <w:rStyle w:val="StyleUnderline"/>
          <w:highlight w:val="cyan"/>
        </w:rPr>
        <w:t xml:space="preserve"> is</w:t>
      </w:r>
      <w:r w:rsidRPr="00695D95">
        <w:rPr>
          <w:rStyle w:val="StyleUnderline"/>
        </w:rPr>
        <w:t xml:space="preserve"> distinct from other oceans and </w:t>
      </w:r>
      <w:r w:rsidRPr="004A6E04">
        <w:rPr>
          <w:rStyle w:val="Emphasis"/>
          <w:highlight w:val="cyan"/>
        </w:rPr>
        <w:t>critical to</w:t>
      </w:r>
      <w:r w:rsidRPr="00695D95">
        <w:rPr>
          <w:rStyle w:val="Emphasis"/>
        </w:rPr>
        <w:t xml:space="preserve"> our planet’s </w:t>
      </w:r>
      <w:r w:rsidRPr="004A6E04">
        <w:rPr>
          <w:rStyle w:val="Emphasis"/>
          <w:highlight w:val="cyan"/>
        </w:rPr>
        <w:t>survival</w:t>
      </w:r>
      <w:r w:rsidRPr="00695D95">
        <w:rPr>
          <w:rStyle w:val="StyleUnderline"/>
        </w:rPr>
        <w:t>:</w:t>
      </w:r>
    </w:p>
    <w:p w14:paraId="7B341ED9" w14:textId="77777777" w:rsidR="00595B7A" w:rsidRPr="00695D95" w:rsidRDefault="00595B7A" w:rsidP="00595B7A">
      <w:pPr>
        <w:rPr>
          <w:rStyle w:val="Emphasis"/>
        </w:rPr>
      </w:pPr>
      <w:r w:rsidRPr="004A6E04">
        <w:rPr>
          <w:rStyle w:val="Emphasis"/>
          <w:highlight w:val="cyan"/>
        </w:rPr>
        <w:t>First</w:t>
      </w:r>
      <w:r w:rsidRPr="00695D95">
        <w:rPr>
          <w:rStyle w:val="StyleUnderline"/>
        </w:rPr>
        <w:t>, while this relatively small</w:t>
      </w:r>
      <w:r w:rsidRPr="00695D95">
        <w:rPr>
          <w:sz w:val="16"/>
        </w:rPr>
        <w:t xml:space="preserve"> (by </w:t>
      </w:r>
      <w:r w:rsidRPr="00695D95">
        <w:rPr>
          <w:rStyle w:val="StyleUnderline"/>
        </w:rPr>
        <w:t>ocean</w:t>
      </w:r>
      <w:r w:rsidRPr="00695D95">
        <w:rPr>
          <w:sz w:val="16"/>
        </w:rPr>
        <w:t xml:space="preserve"> standards) marine environment </w:t>
      </w:r>
      <w:r w:rsidRPr="00695D95">
        <w:rPr>
          <w:rStyle w:val="StyleUnderline"/>
        </w:rPr>
        <w:t xml:space="preserve">holds only 1% of the world’s ocean volume and occupies only 3% of the world’s ocean surface area, </w:t>
      </w:r>
      <w:r w:rsidRPr="004A6E04">
        <w:rPr>
          <w:rStyle w:val="StyleUnderline"/>
          <w:highlight w:val="cyan"/>
        </w:rPr>
        <w:t>its impact on</w:t>
      </w:r>
      <w:r w:rsidRPr="00695D95">
        <w:rPr>
          <w:rStyle w:val="StyleUnderline"/>
        </w:rPr>
        <w:t xml:space="preserve"> </w:t>
      </w:r>
      <w:r w:rsidRPr="00695D95">
        <w:rPr>
          <w:rStyle w:val="Emphasis"/>
        </w:rPr>
        <w:t xml:space="preserve">the </w:t>
      </w:r>
      <w:r w:rsidRPr="004A6E04">
        <w:rPr>
          <w:rStyle w:val="Emphasis"/>
          <w:highlight w:val="cyan"/>
        </w:rPr>
        <w:t>global climate</w:t>
      </w:r>
      <w:r w:rsidRPr="00695D95">
        <w:rPr>
          <w:rStyle w:val="Emphasis"/>
        </w:rPr>
        <w:t xml:space="preserve"> system </w:t>
      </w:r>
      <w:r w:rsidRPr="004A6E04">
        <w:rPr>
          <w:rStyle w:val="Emphasis"/>
          <w:highlight w:val="cyan"/>
        </w:rPr>
        <w:t>is disproportionately large</w:t>
      </w:r>
      <w:r w:rsidRPr="00695D95">
        <w:rPr>
          <w:rStyle w:val="Emphasis"/>
        </w:rPr>
        <w:t>.</w:t>
      </w:r>
    </w:p>
    <w:p w14:paraId="199074A1" w14:textId="77777777" w:rsidR="00595B7A" w:rsidRPr="00695D95" w:rsidRDefault="00595B7A" w:rsidP="00595B7A">
      <w:pPr>
        <w:rPr>
          <w:sz w:val="16"/>
        </w:rPr>
      </w:pPr>
      <w:r w:rsidRPr="004A6E04">
        <w:rPr>
          <w:rStyle w:val="Emphasis"/>
          <w:highlight w:val="cyan"/>
        </w:rPr>
        <w:t>Second</w:t>
      </w:r>
      <w:r w:rsidRPr="00695D95">
        <w:rPr>
          <w:sz w:val="16"/>
        </w:rPr>
        <w:t xml:space="preserve">, though small in area, </w:t>
      </w:r>
      <w:r w:rsidRPr="004A6E04">
        <w:rPr>
          <w:rStyle w:val="StyleUnderline"/>
          <w:highlight w:val="cyan"/>
        </w:rPr>
        <w:t>it scoops up</w:t>
      </w:r>
      <w:r w:rsidRPr="00695D95">
        <w:rPr>
          <w:rStyle w:val="StyleUnderline"/>
        </w:rPr>
        <w:t xml:space="preserve"> </w:t>
      </w:r>
      <w:r w:rsidRPr="00695D95">
        <w:rPr>
          <w:rStyle w:val="Emphasis"/>
        </w:rPr>
        <w:t xml:space="preserve">over </w:t>
      </w:r>
      <w:r w:rsidRPr="004A6E04">
        <w:rPr>
          <w:rStyle w:val="Emphasis"/>
          <w:highlight w:val="cyan"/>
        </w:rPr>
        <w:t>10% of</w:t>
      </w:r>
      <w:r w:rsidRPr="00695D95">
        <w:rPr>
          <w:rStyle w:val="Emphasis"/>
        </w:rPr>
        <w:t xml:space="preserve"> global </w:t>
      </w:r>
      <w:r w:rsidRPr="004A6E04">
        <w:rPr>
          <w:rStyle w:val="Emphasis"/>
          <w:highlight w:val="cyan"/>
        </w:rPr>
        <w:t>river runoff</w:t>
      </w:r>
      <w:r w:rsidRPr="00695D95">
        <w:rPr>
          <w:sz w:val="16"/>
        </w:rPr>
        <w:t xml:space="preserve"> and claims twenty of the world’s 100 longest rivers.</w:t>
      </w:r>
    </w:p>
    <w:p w14:paraId="55D6F976" w14:textId="77777777" w:rsidR="00595B7A" w:rsidRPr="00695D95" w:rsidRDefault="00595B7A" w:rsidP="00595B7A">
      <w:pPr>
        <w:rPr>
          <w:sz w:val="16"/>
        </w:rPr>
      </w:pPr>
      <w:r w:rsidRPr="004A6E04">
        <w:rPr>
          <w:rStyle w:val="Emphasis"/>
          <w:highlight w:val="cyan"/>
        </w:rPr>
        <w:t>Third</w:t>
      </w:r>
      <w:r w:rsidRPr="004A6E04">
        <w:rPr>
          <w:rStyle w:val="StyleUnderline"/>
          <w:highlight w:val="cyan"/>
        </w:rPr>
        <w:t>, the Arctic</w:t>
      </w:r>
      <w:r w:rsidRPr="00695D95">
        <w:rPr>
          <w:rStyle w:val="StyleUnderline"/>
        </w:rPr>
        <w:t xml:space="preserve"> marine domain </w:t>
      </w:r>
      <w:r w:rsidRPr="004A6E04">
        <w:rPr>
          <w:rStyle w:val="StyleUnderline"/>
          <w:highlight w:val="cyan"/>
        </w:rPr>
        <w:t>comprises</w:t>
      </w:r>
      <w:r w:rsidRPr="00695D95">
        <w:rPr>
          <w:sz w:val="16"/>
        </w:rPr>
        <w:t xml:space="preserve"> about </w:t>
      </w:r>
      <w:r w:rsidRPr="004A6E04">
        <w:rPr>
          <w:rStyle w:val="StyleUnderline"/>
          <w:highlight w:val="cyan"/>
        </w:rPr>
        <w:t xml:space="preserve">a </w:t>
      </w:r>
      <w:r w:rsidRPr="004A6E04">
        <w:rPr>
          <w:rStyle w:val="Emphasis"/>
          <w:highlight w:val="cyan"/>
        </w:rPr>
        <w:t>third of</w:t>
      </w:r>
      <w:r w:rsidRPr="00695D95">
        <w:rPr>
          <w:rStyle w:val="Emphasis"/>
        </w:rPr>
        <w:t xml:space="preserve"> the world’s </w:t>
      </w:r>
      <w:r w:rsidRPr="004A6E04">
        <w:rPr>
          <w:rStyle w:val="Emphasis"/>
          <w:highlight w:val="cyan"/>
        </w:rPr>
        <w:t>coastline</w:t>
      </w:r>
      <w:r w:rsidRPr="00695D95">
        <w:rPr>
          <w:sz w:val="16"/>
        </w:rPr>
        <w:t>.</w:t>
      </w:r>
    </w:p>
    <w:p w14:paraId="332D0DD1" w14:textId="77777777" w:rsidR="00595B7A" w:rsidRPr="00695D95" w:rsidRDefault="00595B7A" w:rsidP="00595B7A">
      <w:pPr>
        <w:rPr>
          <w:sz w:val="16"/>
        </w:rPr>
      </w:pPr>
      <w:r w:rsidRPr="00695D95">
        <w:rPr>
          <w:sz w:val="16"/>
        </w:rPr>
        <w:t xml:space="preserve">And </w:t>
      </w:r>
      <w:r w:rsidRPr="004A6E04">
        <w:rPr>
          <w:rStyle w:val="Emphasis"/>
          <w:highlight w:val="cyan"/>
        </w:rPr>
        <w:t>fourth</w:t>
      </w:r>
      <w:r w:rsidRPr="004A6E04">
        <w:rPr>
          <w:rStyle w:val="StyleUnderline"/>
          <w:highlight w:val="cyan"/>
        </w:rPr>
        <w:t>, the Arctic</w:t>
      </w:r>
      <w:r w:rsidRPr="00695D95">
        <w:rPr>
          <w:rStyle w:val="StyleUnderline"/>
        </w:rPr>
        <w:t xml:space="preserve"> Ocean </w:t>
      </w:r>
      <w:r w:rsidRPr="004A6E04">
        <w:rPr>
          <w:rStyle w:val="StyleUnderline"/>
          <w:highlight w:val="cyan"/>
        </w:rPr>
        <w:t xml:space="preserve">contains </w:t>
      </w:r>
      <w:r w:rsidRPr="004A6E04">
        <w:rPr>
          <w:rStyle w:val="Emphasis"/>
          <w:highlight w:val="cyan"/>
        </w:rPr>
        <w:t>one-quarter</w:t>
      </w:r>
      <w:r w:rsidRPr="004A6E04">
        <w:rPr>
          <w:rStyle w:val="StyleUnderline"/>
          <w:highlight w:val="cyan"/>
        </w:rPr>
        <w:t xml:space="preserve"> of the</w:t>
      </w:r>
      <w:r w:rsidRPr="00695D95">
        <w:rPr>
          <w:rStyle w:val="StyleUnderline"/>
        </w:rPr>
        <w:t xml:space="preserve"> world’s </w:t>
      </w:r>
      <w:r w:rsidRPr="004A6E04">
        <w:rPr>
          <w:rStyle w:val="Emphasis"/>
          <w:highlight w:val="cyan"/>
        </w:rPr>
        <w:t>continental shelf</w:t>
      </w:r>
      <w:r w:rsidRPr="00695D95">
        <w:rPr>
          <w:sz w:val="16"/>
        </w:rPr>
        <w:t>, of immense socio-ecological importance.</w:t>
      </w:r>
    </w:p>
    <w:p w14:paraId="6277DE9E" w14:textId="77777777" w:rsidR="00595B7A" w:rsidRPr="00695D95" w:rsidRDefault="00595B7A" w:rsidP="00595B7A">
      <w:pPr>
        <w:rPr>
          <w:sz w:val="16"/>
        </w:rPr>
      </w:pPr>
      <w:r w:rsidRPr="00695D95">
        <w:rPr>
          <w:sz w:val="16"/>
        </w:rPr>
        <w:t>On all counts, the little Arctic Ocean holds its own on the global stage.</w:t>
      </w:r>
    </w:p>
    <w:p w14:paraId="2BA44F7B" w14:textId="77777777" w:rsidR="00595B7A" w:rsidRPr="00695D95" w:rsidRDefault="00595B7A" w:rsidP="00595B7A">
      <w:pPr>
        <w:rPr>
          <w:sz w:val="16"/>
        </w:rPr>
      </w:pPr>
      <w:r w:rsidRPr="00695D95">
        <w:rPr>
          <w:sz w:val="16"/>
        </w:rPr>
        <w:t xml:space="preserve">Despite its importance, the Arctic Ocean sometimes goes missing from public ocean-talk as more ‘local’ marine issues take centre stage. A key point for non-experts is to recognize that </w:t>
      </w:r>
      <w:r w:rsidRPr="004A6E04">
        <w:rPr>
          <w:rStyle w:val="StyleUnderline"/>
          <w:highlight w:val="cyan"/>
        </w:rPr>
        <w:t>the Arctic</w:t>
      </w:r>
      <w:r w:rsidRPr="00695D95">
        <w:rPr>
          <w:rStyle w:val="StyleUnderline"/>
        </w:rPr>
        <w:t xml:space="preserve"> Ocean</w:t>
      </w:r>
      <w:r w:rsidRPr="00695D95">
        <w:rPr>
          <w:sz w:val="16"/>
        </w:rPr>
        <w:t xml:space="preserve"> is different from other oceans and it </w:t>
      </w:r>
      <w:r w:rsidRPr="004A6E04">
        <w:rPr>
          <w:rStyle w:val="StyleUnderline"/>
          <w:highlight w:val="cyan"/>
        </w:rPr>
        <w:t xml:space="preserve">is the </w:t>
      </w:r>
      <w:r w:rsidRPr="004A6E04">
        <w:rPr>
          <w:rStyle w:val="Emphasis"/>
          <w:highlight w:val="cyan"/>
        </w:rPr>
        <w:t>critical driver</w:t>
      </w:r>
      <w:r w:rsidRPr="004A6E04">
        <w:rPr>
          <w:rStyle w:val="StyleUnderline"/>
          <w:highlight w:val="cyan"/>
        </w:rPr>
        <w:t xml:space="preserve"> of the</w:t>
      </w:r>
      <w:r w:rsidRPr="00695D95">
        <w:rPr>
          <w:rStyle w:val="StyleUnderline"/>
        </w:rPr>
        <w:t xml:space="preserve"> global </w:t>
      </w:r>
      <w:r w:rsidRPr="004A6E04">
        <w:rPr>
          <w:rStyle w:val="Emphasis"/>
          <w:highlight w:val="cyan"/>
        </w:rPr>
        <w:t>oceanic conveyor belt</w:t>
      </w:r>
      <w:r w:rsidRPr="00695D95">
        <w:rPr>
          <w:sz w:val="16"/>
        </w:rPr>
        <w:t xml:space="preserve">. For example, </w:t>
      </w:r>
      <w:r w:rsidRPr="00695D95">
        <w:rPr>
          <w:rStyle w:val="StyleUnderline"/>
        </w:rPr>
        <w:t>the Gulf Stream and North Atlantic Current are strongly regulated by processes that occur in the Arctic</w:t>
      </w:r>
      <w:r w:rsidRPr="00695D95">
        <w:rPr>
          <w:sz w:val="16"/>
        </w:rPr>
        <w:t xml:space="preserve">. The Arctic Ocean is remote to many of us, but </w:t>
      </w:r>
      <w:r w:rsidRPr="00695D95">
        <w:rPr>
          <w:rStyle w:val="Emphasis"/>
        </w:rPr>
        <w:t xml:space="preserve">its </w:t>
      </w:r>
      <w:r w:rsidRPr="004A6E04">
        <w:rPr>
          <w:rStyle w:val="Emphasis"/>
          <w:highlight w:val="cyan"/>
        </w:rPr>
        <w:t>influence can be felt everywhere</w:t>
      </w:r>
      <w:r w:rsidRPr="00695D95">
        <w:rPr>
          <w:sz w:val="16"/>
        </w:rPr>
        <w:t>.</w:t>
      </w:r>
    </w:p>
    <w:p w14:paraId="5989F3BB" w14:textId="77777777" w:rsidR="00595B7A" w:rsidRDefault="00595B7A" w:rsidP="00595B7A">
      <w:pPr>
        <w:rPr>
          <w:sz w:val="16"/>
        </w:rPr>
      </w:pPr>
      <w:r w:rsidRPr="00695D95">
        <w:rPr>
          <w:sz w:val="16"/>
        </w:rPr>
        <w:t xml:space="preserve">How do we know this? </w:t>
      </w:r>
      <w:r w:rsidRPr="00695D95">
        <w:rPr>
          <w:rStyle w:val="StyleUnderline"/>
        </w:rPr>
        <w:t xml:space="preserve">Oceanographers have </w:t>
      </w:r>
      <w:r w:rsidRPr="00695D95">
        <w:rPr>
          <w:rStyle w:val="Emphasis"/>
        </w:rPr>
        <w:t>robust scientific evidence</w:t>
      </w:r>
      <w:r w:rsidRPr="00695D95">
        <w:rPr>
          <w:rStyle w:val="StyleUnderline"/>
        </w:rPr>
        <w:t xml:space="preserve"> on the role the Arctic plays within our planet</w:t>
      </w:r>
      <w:r w:rsidRPr="00695D95">
        <w:rPr>
          <w:sz w:val="16"/>
        </w:rPr>
        <w:t xml:space="preserve">. For instance, </w:t>
      </w:r>
      <w:r w:rsidRPr="00695D95">
        <w:rPr>
          <w:rStyle w:val="StyleUnderline"/>
        </w:rPr>
        <w:t xml:space="preserve">the global </w:t>
      </w:r>
      <w:r w:rsidRPr="004A6E04">
        <w:rPr>
          <w:rStyle w:val="StyleUnderline"/>
          <w:highlight w:val="cyan"/>
        </w:rPr>
        <w:t>hydrological cycle determines</w:t>
      </w:r>
      <w:r w:rsidRPr="00695D95">
        <w:rPr>
          <w:rStyle w:val="StyleUnderline"/>
        </w:rPr>
        <w:t xml:space="preserve"> the distribution of water around the planet – and affects </w:t>
      </w:r>
      <w:r w:rsidRPr="004A6E04">
        <w:rPr>
          <w:rStyle w:val="Emphasis"/>
          <w:highlight w:val="cyan"/>
        </w:rPr>
        <w:t>food and water security globally</w:t>
      </w:r>
      <w:r w:rsidRPr="00695D95">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1C5822CE" w14:textId="77777777" w:rsidR="00595B7A" w:rsidRDefault="00595B7A" w:rsidP="00595B7A">
      <w:pPr>
        <w:pStyle w:val="Heading3"/>
      </w:pPr>
      <w:r>
        <w:t>Circumvention---1NC</w:t>
      </w:r>
    </w:p>
    <w:p w14:paraId="7C3BF274" w14:textId="77777777" w:rsidR="00595B7A" w:rsidRDefault="00595B7A" w:rsidP="00595B7A">
      <w:pPr>
        <w:pStyle w:val="Heading4"/>
      </w:pPr>
      <w:r>
        <w:t xml:space="preserve">2. 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22D14022" w14:textId="77777777" w:rsidR="00595B7A" w:rsidRDefault="00595B7A" w:rsidP="00595B7A">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509612B8" w14:textId="77777777" w:rsidR="00595B7A" w:rsidRPr="00815C2E" w:rsidRDefault="00595B7A" w:rsidP="00595B7A">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285909CB" w14:textId="77777777" w:rsidR="00595B7A" w:rsidRPr="00815C2E" w:rsidRDefault="00595B7A" w:rsidP="00595B7A">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7AD96844" w14:textId="77777777" w:rsidR="00595B7A" w:rsidRPr="00815C2E" w:rsidRDefault="00595B7A" w:rsidP="00595B7A">
      <w:pPr>
        <w:rPr>
          <w:sz w:val="16"/>
        </w:rPr>
      </w:pPr>
      <w:r w:rsidRPr="00815C2E">
        <w:rPr>
          <w:sz w:val="16"/>
        </w:rPr>
        <w:t>The Executive Order Functionally Eliminates These Agencies’ Independence</w:t>
      </w:r>
    </w:p>
    <w:p w14:paraId="0181E966" w14:textId="77777777" w:rsidR="00595B7A" w:rsidRPr="00815C2E" w:rsidRDefault="00595B7A" w:rsidP="00595B7A">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6FE3A8B9" w14:textId="77777777" w:rsidR="00595B7A" w:rsidRPr="00815C2E" w:rsidRDefault="00595B7A" w:rsidP="00595B7A">
      <w:pPr>
        <w:pStyle w:val="ListParagraph"/>
        <w:numPr>
          <w:ilvl w:val="0"/>
          <w:numId w:val="15"/>
        </w:numPr>
        <w:rPr>
          <w:sz w:val="16"/>
        </w:rPr>
      </w:pPr>
      <w:r w:rsidRPr="00815C2E">
        <w:rPr>
          <w:sz w:val="16"/>
        </w:rPr>
        <w:t>giving the president and the U.S. attorney general the ability to override the agency’s own interpretation of the law it administers;</w:t>
      </w:r>
    </w:p>
    <w:p w14:paraId="0BCCA3AB" w14:textId="77777777" w:rsidR="00595B7A" w:rsidRPr="00815C2E" w:rsidRDefault="00595B7A" w:rsidP="00595B7A">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44AF89B3" w14:textId="77777777" w:rsidR="00595B7A" w:rsidRPr="00815C2E" w:rsidRDefault="00595B7A" w:rsidP="00595B7A">
      <w:pPr>
        <w:pStyle w:val="ListParagraph"/>
        <w:numPr>
          <w:ilvl w:val="0"/>
          <w:numId w:val="15"/>
        </w:numPr>
        <w:rPr>
          <w:sz w:val="16"/>
        </w:rPr>
      </w:pPr>
      <w:r w:rsidRPr="00815C2E">
        <w:rPr>
          <w:sz w:val="16"/>
        </w:rPr>
        <w:t>requiring independent agencies to submit any new regulations to OMB for substantive review;</w:t>
      </w:r>
    </w:p>
    <w:p w14:paraId="1D4262CF" w14:textId="77777777" w:rsidR="00595B7A" w:rsidRPr="00815C2E" w:rsidRDefault="00595B7A" w:rsidP="00595B7A">
      <w:pPr>
        <w:pStyle w:val="ListParagraph"/>
        <w:numPr>
          <w:ilvl w:val="0"/>
          <w:numId w:val="1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16D55D51" w14:textId="77777777" w:rsidR="00595B7A" w:rsidRPr="00815C2E" w:rsidRDefault="00595B7A" w:rsidP="00595B7A">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1269B629" w14:textId="77777777" w:rsidR="00595B7A" w:rsidRPr="00815C2E" w:rsidRDefault="00595B7A" w:rsidP="00595B7A">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7C7DEC2D" w14:textId="77777777" w:rsidR="00595B7A" w:rsidRPr="00815C2E" w:rsidRDefault="00595B7A" w:rsidP="00595B7A">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5DA7DC7" w14:textId="77777777" w:rsidR="00595B7A" w:rsidRPr="00815C2E" w:rsidRDefault="00595B7A" w:rsidP="00595B7A">
      <w:pPr>
        <w:rPr>
          <w:sz w:val="16"/>
        </w:rPr>
      </w:pPr>
      <w:r w:rsidRPr="00815C2E">
        <w:rPr>
          <w:sz w:val="16"/>
        </w:rPr>
        <w:t>The Executive Order Will Especially Compromise Adjudicative Independent Agencies</w:t>
      </w:r>
    </w:p>
    <w:p w14:paraId="2A17DF7C" w14:textId="77777777" w:rsidR="00595B7A" w:rsidRPr="000A7D0D" w:rsidRDefault="00595B7A" w:rsidP="00595B7A">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70E5679E" w14:textId="77777777" w:rsidR="00595B7A" w:rsidRPr="004D6126" w:rsidRDefault="00595B7A" w:rsidP="00595B7A">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BC514DB" w14:textId="77777777" w:rsidR="00595B7A" w:rsidRPr="004D6126" w:rsidRDefault="00595B7A" w:rsidP="00595B7A">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2BDE429" w14:textId="77777777" w:rsidR="00595B7A" w:rsidRPr="004D6126" w:rsidRDefault="00595B7A" w:rsidP="00595B7A">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09E6C121" w14:textId="77777777" w:rsidR="00595B7A" w:rsidRPr="004D6126" w:rsidRDefault="00595B7A" w:rsidP="00595B7A">
      <w:pPr>
        <w:pStyle w:val="ListParagraph"/>
        <w:numPr>
          <w:ilvl w:val="0"/>
          <w:numId w:val="1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748BC65B" w14:textId="77777777" w:rsidR="00595B7A" w:rsidRPr="004D6126" w:rsidRDefault="00595B7A" w:rsidP="00595B7A">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31459A2E" w14:textId="77777777" w:rsidR="00595B7A" w:rsidRPr="004D6126" w:rsidRDefault="00595B7A" w:rsidP="00595B7A">
      <w:pPr>
        <w:pStyle w:val="ListParagraph"/>
        <w:numPr>
          <w:ilvl w:val="0"/>
          <w:numId w:val="1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563899C5" w14:textId="77777777" w:rsidR="00595B7A" w:rsidRPr="004D6126" w:rsidRDefault="00595B7A" w:rsidP="00595B7A">
      <w:pPr>
        <w:pStyle w:val="ListParagraph"/>
        <w:numPr>
          <w:ilvl w:val="0"/>
          <w:numId w:val="1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54700A35" w14:textId="77777777" w:rsidR="00595B7A" w:rsidRPr="004D6126" w:rsidRDefault="00595B7A" w:rsidP="00595B7A">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694485D1" w14:textId="77777777" w:rsidR="00595B7A" w:rsidRPr="004D6126" w:rsidRDefault="00595B7A" w:rsidP="00595B7A">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04CE98B8" w14:textId="77777777" w:rsidR="00595B7A" w:rsidRDefault="00595B7A" w:rsidP="00595B7A">
      <w:pPr>
        <w:pStyle w:val="Heading3"/>
      </w:pPr>
      <w:r>
        <w:t>AT: Expertise---1NC</w:t>
      </w:r>
    </w:p>
    <w:p w14:paraId="04C56CA4" w14:textId="77777777" w:rsidR="00595B7A" w:rsidRDefault="00595B7A" w:rsidP="00595B7A">
      <w:pPr>
        <w:pStyle w:val="Heading4"/>
      </w:pPr>
      <w:r>
        <w:t xml:space="preserve">3. Trump </w:t>
      </w:r>
      <w:r w:rsidRPr="00845080">
        <w:rPr>
          <w:u w:val="single"/>
        </w:rPr>
        <w:t>ignores</w:t>
      </w:r>
      <w:r>
        <w:t xml:space="preserve"> experts. </w:t>
      </w:r>
    </w:p>
    <w:p w14:paraId="24E57FFC" w14:textId="77777777" w:rsidR="00595B7A" w:rsidRDefault="00595B7A" w:rsidP="00595B7A">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136BA710" w14:textId="77777777" w:rsidR="00595B7A" w:rsidRPr="00845080" w:rsidRDefault="00595B7A" w:rsidP="00595B7A">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23F4D35A" w14:textId="77777777" w:rsidR="00595B7A" w:rsidRDefault="00595B7A" w:rsidP="00595B7A">
      <w:pPr>
        <w:rPr>
          <w:rStyle w:val="StyleUnderlin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025CE290" w14:textId="77777777" w:rsidR="00595B7A" w:rsidRDefault="00595B7A" w:rsidP="00595B7A">
      <w:pPr>
        <w:pStyle w:val="Heading3"/>
      </w:pPr>
      <w:r>
        <w:t>AT: Unions Solve---1NC</w:t>
      </w:r>
    </w:p>
    <w:p w14:paraId="406C7100" w14:textId="77777777" w:rsidR="00595B7A" w:rsidRDefault="00595B7A" w:rsidP="00595B7A">
      <w:pPr>
        <w:pStyle w:val="Heading4"/>
      </w:pPr>
      <w:r>
        <w:t xml:space="preserve">4. Solvency is zero. Unions can’t bargain over the content of their work, which is managements jurisdiction. </w:t>
      </w:r>
    </w:p>
    <w:p w14:paraId="1B37D9CE" w14:textId="77777777" w:rsidR="00595B7A" w:rsidRDefault="00595B7A" w:rsidP="00595B7A">
      <w:pPr>
        <w:pStyle w:val="Heading4"/>
      </w:pPr>
      <w:r>
        <w:t xml:space="preserve">5. Federal bargaining </w:t>
      </w:r>
      <w:r w:rsidRPr="00715757">
        <w:rPr>
          <w:u w:val="single"/>
        </w:rPr>
        <w:t>hamstrings</w:t>
      </w:r>
      <w:r>
        <w:t xml:space="preserve"> flexible agency response. </w:t>
      </w:r>
    </w:p>
    <w:p w14:paraId="48AB8548" w14:textId="77777777" w:rsidR="00595B7A" w:rsidRDefault="00595B7A" w:rsidP="00595B7A">
      <w:r w:rsidRPr="00A75515">
        <w:rPr>
          <w:rStyle w:val="Style13ptBold"/>
        </w:rPr>
        <w:t>Vernuccio 25</w:t>
      </w:r>
      <w:r>
        <w:t xml:space="preserve"> [F. Vincent Vernuccio (Senior Fellow, Mackinac Center for Public Policy; President, Institute for the American Worker; former Special Assistant, United States Department of Labor; J.D., Ave Maria School of Law), 4-2-2025, “Trump puts America first with federal collective bargaining ban,” Washington Examiner, https://www.washingtonexaminer.com/restoring-america/faith-freedom-self-reliance/3366078/trump-america-first-federal-collective-bargaining-ban/, njn]</w:t>
      </w:r>
    </w:p>
    <w:p w14:paraId="77250600" w14:textId="77777777" w:rsidR="00595B7A" w:rsidRPr="00A75515" w:rsidRDefault="00595B7A" w:rsidP="00595B7A">
      <w:pPr>
        <w:rPr>
          <w:sz w:val="16"/>
        </w:rPr>
      </w:pPr>
      <w:r w:rsidRPr="00A75515">
        <w:rPr>
          <w:sz w:val="16"/>
        </w:rPr>
        <w:t xml:space="preserve">This language reflects what people need and want. </w:t>
      </w:r>
      <w:r w:rsidRPr="00A75515">
        <w:rPr>
          <w:rStyle w:val="StyleUnderline"/>
        </w:rPr>
        <w:t xml:space="preserve">Keeping the country safe requires a </w:t>
      </w:r>
      <w:r w:rsidRPr="00A75515">
        <w:rPr>
          <w:rStyle w:val="Emphasis"/>
        </w:rPr>
        <w:t>nimble</w:t>
      </w:r>
      <w:r w:rsidRPr="00A75515">
        <w:rPr>
          <w:rStyle w:val="StyleUnderline"/>
        </w:rPr>
        <w:t xml:space="preserve"> and </w:t>
      </w:r>
      <w:r w:rsidRPr="00A75515">
        <w:rPr>
          <w:rStyle w:val="Emphasis"/>
        </w:rPr>
        <w:t>responsive</w:t>
      </w:r>
      <w:r w:rsidRPr="00A75515">
        <w:rPr>
          <w:rStyle w:val="StyleUnderline"/>
        </w:rPr>
        <w:t xml:space="preserve"> government</w:t>
      </w:r>
      <w:r w:rsidRPr="00A75515">
        <w:rPr>
          <w:sz w:val="16"/>
        </w:rPr>
        <w:t xml:space="preserve"> — one not burdened by bureaucracy. Yet </w:t>
      </w:r>
      <w:r w:rsidRPr="00A75515">
        <w:rPr>
          <w:rStyle w:val="StyleUnderline"/>
        </w:rPr>
        <w:t xml:space="preserve">collective </w:t>
      </w:r>
      <w:r w:rsidRPr="00A75515">
        <w:rPr>
          <w:rStyle w:val="Emphasis"/>
          <w:highlight w:val="cyan"/>
        </w:rPr>
        <w:t>bargaining</w:t>
      </w:r>
      <w:r w:rsidRPr="00A75515">
        <w:rPr>
          <w:rStyle w:val="StyleUnderline"/>
          <w:highlight w:val="cyan"/>
        </w:rPr>
        <w:t xml:space="preserve"> is</w:t>
      </w:r>
      <w:r w:rsidRPr="00A75515">
        <w:rPr>
          <w:rStyle w:val="StyleUnderline"/>
        </w:rPr>
        <w:t xml:space="preserve"> inherently </w:t>
      </w:r>
      <w:r w:rsidRPr="00A75515">
        <w:rPr>
          <w:rStyle w:val="Emphasis"/>
          <w:highlight w:val="cyan"/>
        </w:rPr>
        <w:t>bureaucratic</w:t>
      </w:r>
      <w:r w:rsidRPr="00A75515">
        <w:rPr>
          <w:sz w:val="16"/>
        </w:rPr>
        <w:t xml:space="preserve">, often </w:t>
      </w:r>
      <w:r w:rsidRPr="00A75515">
        <w:rPr>
          <w:rStyle w:val="Emphasis"/>
          <w:highlight w:val="cyan"/>
        </w:rPr>
        <w:t>bogging down</w:t>
      </w:r>
      <w:r w:rsidRPr="00A75515">
        <w:rPr>
          <w:rStyle w:val="StyleUnderline"/>
        </w:rPr>
        <w:t xml:space="preserve"> federal </w:t>
      </w:r>
      <w:r w:rsidRPr="00A75515">
        <w:rPr>
          <w:rStyle w:val="StyleUnderline"/>
          <w:highlight w:val="cyan"/>
        </w:rPr>
        <w:t>agencies</w:t>
      </w:r>
      <w:r w:rsidRPr="00A75515">
        <w:rPr>
          <w:rStyle w:val="StyleUnderline"/>
        </w:rPr>
        <w:t xml:space="preserve"> in lengthy </w:t>
      </w:r>
      <w:r w:rsidRPr="00A75515">
        <w:rPr>
          <w:rStyle w:val="Emphasis"/>
        </w:rPr>
        <w:t>negotiations</w:t>
      </w:r>
      <w:r w:rsidRPr="00A75515">
        <w:rPr>
          <w:rStyle w:val="StyleUnderline"/>
        </w:rPr>
        <w:t xml:space="preserve"> and legal back-and-forth. When the country is in </w:t>
      </w:r>
      <w:r w:rsidRPr="00A75515">
        <w:rPr>
          <w:rStyle w:val="Emphasis"/>
        </w:rPr>
        <w:t>danger</w:t>
      </w:r>
      <w:r w:rsidRPr="00A75515">
        <w:rPr>
          <w:rStyle w:val="StyleUnderline"/>
        </w:rPr>
        <w:t xml:space="preserve">, </w:t>
      </w:r>
      <w:r w:rsidRPr="00A75515">
        <w:rPr>
          <w:rStyle w:val="StyleUnderline"/>
          <w:highlight w:val="cyan"/>
        </w:rPr>
        <w:t>you don’t want</w:t>
      </w:r>
      <w:r w:rsidRPr="00A75515">
        <w:rPr>
          <w:rStyle w:val="StyleUnderline"/>
        </w:rPr>
        <w:t xml:space="preserve"> federal </w:t>
      </w:r>
      <w:r w:rsidRPr="00A75515">
        <w:rPr>
          <w:rStyle w:val="StyleUnderline"/>
          <w:highlight w:val="cyan"/>
        </w:rPr>
        <w:t xml:space="preserve">officials </w:t>
      </w:r>
      <w:r w:rsidRPr="00A75515">
        <w:rPr>
          <w:rStyle w:val="Emphasis"/>
          <w:highlight w:val="cyan"/>
        </w:rPr>
        <w:t>haggling</w:t>
      </w:r>
      <w:r w:rsidRPr="00A75515">
        <w:rPr>
          <w:rStyle w:val="StyleUnderline"/>
          <w:highlight w:val="cyan"/>
        </w:rPr>
        <w:t xml:space="preserve"> with</w:t>
      </w:r>
      <w:r w:rsidRPr="00A75515">
        <w:rPr>
          <w:rStyle w:val="StyleUnderline"/>
        </w:rPr>
        <w:t xml:space="preserve"> labor </w:t>
      </w:r>
      <w:r w:rsidRPr="00A75515">
        <w:rPr>
          <w:rStyle w:val="Emphasis"/>
          <w:highlight w:val="cyan"/>
        </w:rPr>
        <w:t>unions</w:t>
      </w:r>
      <w:r w:rsidRPr="00A75515">
        <w:rPr>
          <w:rStyle w:val="StyleUnderline"/>
        </w:rPr>
        <w:t xml:space="preserve"> over issues that have nothing to do with</w:t>
      </w:r>
      <w:r w:rsidRPr="00A75515">
        <w:rPr>
          <w:sz w:val="16"/>
        </w:rPr>
        <w:t xml:space="preserve"> ensuring the </w:t>
      </w:r>
      <w:r w:rsidRPr="00A75515">
        <w:rPr>
          <w:rStyle w:val="Emphasis"/>
        </w:rPr>
        <w:t>safety</w:t>
      </w:r>
      <w:r w:rsidRPr="00A75515">
        <w:rPr>
          <w:rStyle w:val="StyleUnderline"/>
        </w:rPr>
        <w:t xml:space="preserve"> and </w:t>
      </w:r>
      <w:r w:rsidRPr="00A75515">
        <w:rPr>
          <w:rStyle w:val="Emphasis"/>
        </w:rPr>
        <w:t>security</w:t>
      </w:r>
      <w:r w:rsidRPr="00A75515">
        <w:rPr>
          <w:sz w:val="16"/>
        </w:rPr>
        <w:t xml:space="preserve"> of the public.</w:t>
      </w:r>
    </w:p>
    <w:p w14:paraId="62642EF3" w14:textId="77777777" w:rsidR="00595B7A" w:rsidRPr="00A75515" w:rsidRDefault="00595B7A" w:rsidP="00595B7A">
      <w:pPr>
        <w:rPr>
          <w:sz w:val="16"/>
        </w:rPr>
      </w:pPr>
      <w:r w:rsidRPr="00A75515">
        <w:rPr>
          <w:sz w:val="16"/>
        </w:rPr>
        <w:t xml:space="preserve">Which is exactly what happens all too often. Government unions can’t legally bargain over wages and benefits, which are set by federal law. Instead, collective </w:t>
      </w:r>
      <w:r w:rsidRPr="00A75515">
        <w:rPr>
          <w:rStyle w:val="StyleUnderline"/>
        </w:rPr>
        <w:t>bargaining</w:t>
      </w:r>
      <w:r w:rsidRPr="00A75515">
        <w:rPr>
          <w:sz w:val="16"/>
        </w:rPr>
        <w:t xml:space="preserve"> frequently </w:t>
      </w:r>
      <w:r w:rsidRPr="00A75515">
        <w:rPr>
          <w:rStyle w:val="Emphasis"/>
        </w:rPr>
        <w:t>descends</w:t>
      </w:r>
      <w:r w:rsidRPr="00A75515">
        <w:rPr>
          <w:rStyle w:val="StyleUnderline"/>
        </w:rPr>
        <w:t xml:space="preserve"> into negotiations over many </w:t>
      </w:r>
      <w:r w:rsidRPr="00A75515">
        <w:rPr>
          <w:rStyle w:val="Emphasis"/>
        </w:rPr>
        <w:t>picayune</w:t>
      </w:r>
      <w:r w:rsidRPr="00A75515">
        <w:rPr>
          <w:rStyle w:val="StyleUnderline"/>
        </w:rPr>
        <w:t xml:space="preserve"> issues</w:t>
      </w:r>
      <w:r w:rsidRPr="00A75515">
        <w:rPr>
          <w:sz w:val="16"/>
        </w:rPr>
        <w:t>.</w:t>
      </w:r>
    </w:p>
    <w:p w14:paraId="386A1158" w14:textId="77777777" w:rsidR="00595B7A" w:rsidRPr="006E36D8" w:rsidRDefault="00595B7A" w:rsidP="00595B7A">
      <w:pPr>
        <w:rPr>
          <w:sz w:val="16"/>
        </w:rPr>
      </w:pPr>
      <w:r w:rsidRPr="006E36D8">
        <w:rPr>
          <w:sz w:val="16"/>
        </w:rPr>
        <w:t>The Institute for the American Worker has documented this reality. The federal government is negotiating with unions over a supposed right to wear sweatpants and spandex in federal offices. Unions are also negotiating with the federal government over the height of cubicle desk panels — specifically, how far they reach to the floor. Collective bargaining has even focused on things such as carving out smoking zones on federal properties that are supposed to be smoke-free.</w:t>
      </w:r>
    </w:p>
    <w:p w14:paraId="58283A7A" w14:textId="77777777" w:rsidR="00595B7A" w:rsidRPr="006E36D8" w:rsidRDefault="00595B7A" w:rsidP="00595B7A">
      <w:pPr>
        <w:rPr>
          <w:sz w:val="16"/>
        </w:rPr>
      </w:pPr>
      <w:r w:rsidRPr="006E36D8">
        <w:rPr>
          <w:rStyle w:val="Emphasis"/>
        </w:rPr>
        <w:t>None</w:t>
      </w:r>
      <w:r w:rsidRPr="006E36D8">
        <w:rPr>
          <w:rStyle w:val="StyleUnderline"/>
        </w:rPr>
        <w:t xml:space="preserve"> of this improves national </w:t>
      </w:r>
      <w:r w:rsidRPr="006E36D8">
        <w:rPr>
          <w:rStyle w:val="Emphasis"/>
        </w:rPr>
        <w:t>security</w:t>
      </w:r>
      <w:r w:rsidRPr="006E36D8">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A584E89" w14:textId="77777777" w:rsidR="00595B7A" w:rsidRPr="006E36D8" w:rsidRDefault="00595B7A" w:rsidP="00595B7A">
      <w:pPr>
        <w:rPr>
          <w:sz w:val="16"/>
        </w:rPr>
      </w:pPr>
      <w:r w:rsidRPr="006E36D8">
        <w:rPr>
          <w:rStyle w:val="StyleUnderline"/>
          <w:highlight w:val="cyan"/>
        </w:rPr>
        <w:t>People need the</w:t>
      </w:r>
      <w:r w:rsidRPr="006E36D8">
        <w:rPr>
          <w:rStyle w:val="StyleUnderline"/>
        </w:rPr>
        <w:t xml:space="preserve"> federal </w:t>
      </w:r>
      <w:r w:rsidRPr="006E36D8">
        <w:rPr>
          <w:rStyle w:val="StyleUnderline"/>
          <w:highlight w:val="cyan"/>
        </w:rPr>
        <w:t xml:space="preserve">government to </w:t>
      </w:r>
      <w:r w:rsidRPr="006E36D8">
        <w:rPr>
          <w:rStyle w:val="Emphasis"/>
          <w:highlight w:val="cyan"/>
        </w:rPr>
        <w:t>focus</w:t>
      </w:r>
      <w:r w:rsidRPr="006E36D8">
        <w:rPr>
          <w:rStyle w:val="StyleUnderline"/>
          <w:highlight w:val="cyan"/>
        </w:rPr>
        <w:t xml:space="preserve"> on</w:t>
      </w:r>
      <w:r w:rsidRPr="006E36D8">
        <w:rPr>
          <w:rStyle w:val="StyleUnderline"/>
        </w:rPr>
        <w:t xml:space="preserve"> national </w:t>
      </w:r>
      <w:r w:rsidRPr="006E36D8">
        <w:rPr>
          <w:rStyle w:val="Emphasis"/>
          <w:highlight w:val="cyan"/>
        </w:rPr>
        <w:t>security</w:t>
      </w:r>
      <w:r w:rsidRPr="006E36D8">
        <w:rPr>
          <w:rStyle w:val="StyleUnderline"/>
          <w:highlight w:val="cyan"/>
        </w:rPr>
        <w:t xml:space="preserve">, </w:t>
      </w:r>
      <w:r w:rsidRPr="006E36D8">
        <w:rPr>
          <w:rStyle w:val="Emphasis"/>
          <w:highlight w:val="cyan"/>
        </w:rPr>
        <w:t>not union</w:t>
      </w:r>
      <w:r w:rsidRPr="006E36D8">
        <w:rPr>
          <w:rStyle w:val="StyleUnderline"/>
        </w:rPr>
        <w:t xml:space="preserve"> negotiation</w:t>
      </w:r>
      <w:r w:rsidRPr="006E36D8">
        <w:rPr>
          <w:rStyle w:val="Emphasis"/>
          <w:highlight w:val="cyan"/>
        </w:rPr>
        <w:t>s</w:t>
      </w:r>
      <w:r w:rsidRPr="006E36D8">
        <w:rPr>
          <w:sz w:val="16"/>
        </w:rPr>
        <w:t xml:space="preserve">. Nor do people need federal employees to spend part of their workday working for the union, a policy known as “official time.” The president’s order ends that practice, too. The most recent evidence shows that federal employees across the government spent more than 2.6 million hours doing union work instead of their jobs. </w:t>
      </w:r>
      <w:r w:rsidRPr="006E36D8">
        <w:rPr>
          <w:rStyle w:val="StyleUnderline"/>
        </w:rPr>
        <w:t xml:space="preserve">The country will be safer when they’re </w:t>
      </w:r>
      <w:r w:rsidRPr="006E36D8">
        <w:rPr>
          <w:rStyle w:val="Emphasis"/>
        </w:rPr>
        <w:t>100% focused</w:t>
      </w:r>
      <w:r w:rsidRPr="006E36D8">
        <w:rPr>
          <w:rStyle w:val="StyleUnderline"/>
        </w:rPr>
        <w:t xml:space="preserve"> on national </w:t>
      </w:r>
      <w:r w:rsidRPr="006E36D8">
        <w:rPr>
          <w:rStyle w:val="Emphasis"/>
        </w:rPr>
        <w:t>security</w:t>
      </w:r>
      <w:r w:rsidRPr="006E36D8">
        <w:rPr>
          <w:sz w:val="16"/>
        </w:rPr>
        <w:t>.</w:t>
      </w:r>
    </w:p>
    <w:p w14:paraId="48C9AD0B" w14:textId="77777777" w:rsidR="00595B7A" w:rsidRPr="006E36D8" w:rsidRDefault="00595B7A" w:rsidP="00595B7A">
      <w:pPr>
        <w:rPr>
          <w:sz w:val="16"/>
        </w:rPr>
      </w:pPr>
      <w:r w:rsidRPr="006E36D8">
        <w:rPr>
          <w:sz w:val="16"/>
        </w:rPr>
        <w:t xml:space="preserve">Taxpayers have a clear and compelling interest in this reform. </w:t>
      </w:r>
      <w:r w:rsidRPr="006E36D8">
        <w:rPr>
          <w:rStyle w:val="StyleUnderline"/>
        </w:rPr>
        <w:t xml:space="preserve">Collective bargaining with </w:t>
      </w:r>
      <w:r w:rsidRPr="006E36D8">
        <w:rPr>
          <w:rStyle w:val="StyleUnderline"/>
          <w:highlight w:val="cyan"/>
        </w:rPr>
        <w:t>federal</w:t>
      </w:r>
      <w:r w:rsidRPr="006E36D8">
        <w:rPr>
          <w:sz w:val="16"/>
        </w:rPr>
        <w:t xml:space="preserve"> labor </w:t>
      </w:r>
      <w:r w:rsidRPr="006E36D8">
        <w:rPr>
          <w:rStyle w:val="Emphasis"/>
          <w:highlight w:val="cyan"/>
        </w:rPr>
        <w:t>unions</w:t>
      </w:r>
      <w:r w:rsidRPr="006E36D8">
        <w:rPr>
          <w:rStyle w:val="StyleUnderline"/>
        </w:rPr>
        <w:t xml:space="preserve"> has </w:t>
      </w:r>
      <w:r w:rsidRPr="006E36D8">
        <w:rPr>
          <w:rStyle w:val="StyleUnderline"/>
          <w:highlight w:val="cyan"/>
        </w:rPr>
        <w:t xml:space="preserve">cost </w:t>
      </w:r>
      <w:r w:rsidRPr="006E36D8">
        <w:rPr>
          <w:rStyle w:val="Emphasis"/>
          <w:highlight w:val="cyan"/>
        </w:rPr>
        <w:t>billions</w:t>
      </w:r>
      <w:r w:rsidRPr="006E36D8">
        <w:rPr>
          <w:rStyle w:val="StyleUnderline"/>
        </w:rPr>
        <w:t xml:space="preserve"> of dollars</w:t>
      </w:r>
      <w:r w:rsidRPr="006E36D8">
        <w:rPr>
          <w:sz w:val="16"/>
        </w:rPr>
        <w:t xml:space="preserve"> over the years, </w:t>
      </w:r>
      <w:r w:rsidRPr="006E36D8">
        <w:rPr>
          <w:rStyle w:val="StyleUnderline"/>
        </w:rPr>
        <w:t xml:space="preserve">covering everything from </w:t>
      </w:r>
      <w:r w:rsidRPr="006E36D8">
        <w:rPr>
          <w:rStyle w:val="Emphasis"/>
        </w:rPr>
        <w:t>negotiators</w:t>
      </w:r>
      <w:r w:rsidRPr="006E36D8">
        <w:rPr>
          <w:rStyle w:val="StyleUnderline"/>
        </w:rPr>
        <w:t xml:space="preserve"> and </w:t>
      </w:r>
      <w:r w:rsidRPr="006E36D8">
        <w:rPr>
          <w:rStyle w:val="Emphasis"/>
        </w:rPr>
        <w:t>lawyers</w:t>
      </w:r>
      <w:r w:rsidRPr="006E36D8">
        <w:rPr>
          <w:rStyle w:val="StyleUnderline"/>
        </w:rPr>
        <w:t xml:space="preserve"> to expert </w:t>
      </w:r>
      <w:r w:rsidRPr="006E36D8">
        <w:rPr>
          <w:rStyle w:val="Emphasis"/>
        </w:rPr>
        <w:t>witnesses</w:t>
      </w:r>
      <w:r w:rsidRPr="006E36D8">
        <w:rPr>
          <w:rStyle w:val="StyleUnderline"/>
        </w:rPr>
        <w:t xml:space="preserve"> and </w:t>
      </w:r>
      <w:r w:rsidRPr="006E36D8">
        <w:rPr>
          <w:rStyle w:val="Emphasis"/>
        </w:rPr>
        <w:t>travel</w:t>
      </w:r>
      <w:r w:rsidRPr="006E36D8">
        <w:rPr>
          <w:rStyle w:val="StyleUnderline"/>
        </w:rPr>
        <w:t xml:space="preserve"> costs</w:t>
      </w:r>
      <w:r w:rsidRPr="006E36D8">
        <w:rPr>
          <w:sz w:val="16"/>
        </w:rPr>
        <w:t xml:space="preserve">. Taxpayers expect their hard-earned money to make them safer. </w:t>
      </w:r>
      <w:r w:rsidRPr="006E36D8">
        <w:rPr>
          <w:rStyle w:val="StyleUnderline"/>
        </w:rPr>
        <w:t xml:space="preserve">People aren’t </w:t>
      </w:r>
      <w:r w:rsidRPr="006E36D8">
        <w:rPr>
          <w:rStyle w:val="Emphasis"/>
        </w:rPr>
        <w:t>safer</w:t>
      </w:r>
      <w:r w:rsidRPr="006E36D8">
        <w:rPr>
          <w:rStyle w:val="StyleUnderline"/>
        </w:rPr>
        <w:t xml:space="preserve"> when they’re forced to </w:t>
      </w:r>
      <w:r w:rsidRPr="006E36D8">
        <w:rPr>
          <w:rStyle w:val="Emphasis"/>
        </w:rPr>
        <w:t>fund</w:t>
      </w:r>
      <w:r w:rsidRPr="006E36D8">
        <w:rPr>
          <w:rStyle w:val="StyleUnderline"/>
        </w:rPr>
        <w:t xml:space="preserve"> negotiations over </w:t>
      </w:r>
      <w:r w:rsidRPr="006E36D8">
        <w:rPr>
          <w:rStyle w:val="Emphasis"/>
        </w:rPr>
        <w:t>spandex</w:t>
      </w:r>
      <w:r w:rsidRPr="006E36D8">
        <w:rPr>
          <w:rStyle w:val="StyleUnderline"/>
        </w:rPr>
        <w:t xml:space="preserve"> and </w:t>
      </w:r>
      <w:r w:rsidRPr="006E36D8">
        <w:rPr>
          <w:rStyle w:val="Emphasis"/>
        </w:rPr>
        <w:t>smoking</w:t>
      </w:r>
      <w:r w:rsidRPr="006E36D8">
        <w:rPr>
          <w:sz w:val="16"/>
        </w:rPr>
        <w:t xml:space="preserve"> zones.</w:t>
      </w:r>
    </w:p>
    <w:p w14:paraId="7C005F93" w14:textId="77777777" w:rsidR="00595B7A" w:rsidRDefault="00595B7A" w:rsidP="00595B7A">
      <w:pPr>
        <w:rPr>
          <w:sz w:val="16"/>
        </w:rPr>
      </w:pPr>
      <w:r w:rsidRPr="006E36D8">
        <w:rPr>
          <w:sz w:val="16"/>
        </w:rPr>
        <w:t xml:space="preserve">And federal </w:t>
      </w:r>
      <w:r w:rsidRPr="006E36D8">
        <w:rPr>
          <w:rStyle w:val="StyleUnderline"/>
          <w:highlight w:val="cyan"/>
        </w:rPr>
        <w:t xml:space="preserve">workers will </w:t>
      </w:r>
      <w:r w:rsidRPr="006E36D8">
        <w:rPr>
          <w:rStyle w:val="Emphasis"/>
          <w:highlight w:val="cyan"/>
        </w:rPr>
        <w:t>benefit</w:t>
      </w:r>
      <w:r w:rsidRPr="006E36D8">
        <w:rPr>
          <w:sz w:val="16"/>
        </w:rPr>
        <w:t xml:space="preserve">, too. Government </w:t>
      </w:r>
      <w:r w:rsidRPr="006E36D8">
        <w:rPr>
          <w:rStyle w:val="Emphasis"/>
          <w:highlight w:val="cyan"/>
        </w:rPr>
        <w:t>union</w:t>
      </w:r>
      <w:r w:rsidRPr="006E36D8">
        <w:rPr>
          <w:rStyle w:val="StyleUnderline"/>
        </w:rPr>
        <w:t xml:space="preserve"> contract</w:t>
      </w:r>
      <w:r w:rsidRPr="006E36D8">
        <w:rPr>
          <w:rStyle w:val="Emphasis"/>
          <w:highlight w:val="cyan"/>
        </w:rPr>
        <w:t>s</w:t>
      </w:r>
      <w:r w:rsidRPr="006E36D8">
        <w:rPr>
          <w:rStyle w:val="StyleUnderline"/>
        </w:rPr>
        <w:t xml:space="preserve"> tend to </w:t>
      </w:r>
      <w:r w:rsidRPr="006E36D8">
        <w:rPr>
          <w:rStyle w:val="Emphasis"/>
          <w:highlight w:val="cyan"/>
        </w:rPr>
        <w:t>restrict</w:t>
      </w:r>
      <w:r w:rsidRPr="006E36D8">
        <w:rPr>
          <w:rStyle w:val="StyleUnderline"/>
          <w:highlight w:val="cyan"/>
        </w:rPr>
        <w:t xml:space="preserve"> employees</w:t>
      </w:r>
      <w:r w:rsidRPr="006E36D8">
        <w:rPr>
          <w:sz w:val="16"/>
        </w:rPr>
        <w:t xml:space="preserve">, but </w:t>
      </w:r>
      <w:r w:rsidRPr="006E36D8">
        <w:rPr>
          <w:rStyle w:val="StyleUnderline"/>
        </w:rPr>
        <w:t xml:space="preserve">when national security is on the line, federal </w:t>
      </w:r>
      <w:r w:rsidRPr="006E36D8">
        <w:rPr>
          <w:rStyle w:val="StyleUnderline"/>
          <w:highlight w:val="cyan"/>
        </w:rPr>
        <w:t>workers need</w:t>
      </w:r>
      <w:r w:rsidRPr="006E36D8">
        <w:rPr>
          <w:rStyle w:val="StyleUnderline"/>
        </w:rPr>
        <w:t xml:space="preserve"> freedom and </w:t>
      </w:r>
      <w:r w:rsidRPr="006E36D8">
        <w:rPr>
          <w:rStyle w:val="Emphasis"/>
          <w:highlight w:val="cyan"/>
        </w:rPr>
        <w:t>flexibility</w:t>
      </w:r>
      <w:r w:rsidRPr="006E36D8">
        <w:rPr>
          <w:rStyle w:val="StyleUnderline"/>
        </w:rPr>
        <w:t xml:space="preserve"> to do their jobs</w:t>
      </w:r>
      <w:r w:rsidRPr="006E36D8">
        <w:rPr>
          <w:sz w:val="16"/>
        </w:rPr>
        <w:t xml:space="preserve"> at the highest level. </w:t>
      </w:r>
      <w:r w:rsidRPr="006E36D8">
        <w:rPr>
          <w:rStyle w:val="StyleUnderline"/>
        </w:rPr>
        <w:t xml:space="preserve">That’s why they went to </w:t>
      </w:r>
      <w:r w:rsidRPr="006E36D8">
        <w:rPr>
          <w:rStyle w:val="Emphasis"/>
        </w:rPr>
        <w:t>work</w:t>
      </w:r>
      <w:r w:rsidRPr="006E36D8">
        <w:rPr>
          <w:rStyle w:val="StyleUnderline"/>
        </w:rPr>
        <w:t xml:space="preserve"> for </w:t>
      </w:r>
      <w:r w:rsidRPr="006E36D8">
        <w:rPr>
          <w:rStyle w:val="Emphasis"/>
        </w:rPr>
        <w:t>security-focused</w:t>
      </w:r>
      <w:r w:rsidRPr="006E36D8">
        <w:rPr>
          <w:rStyle w:val="StyleUnderline"/>
        </w:rPr>
        <w:t xml:space="preserve"> agencies</w:t>
      </w:r>
      <w:r w:rsidRPr="006E36D8">
        <w:rPr>
          <w:sz w:val="16"/>
        </w:rPr>
        <w:t xml:space="preserve"> — not to get higher cubicle desk panels, but to help protect people.</w:t>
      </w:r>
    </w:p>
    <w:p w14:paraId="355F8FC7" w14:textId="77777777" w:rsidR="00595B7A" w:rsidRPr="006E36D8" w:rsidRDefault="00595B7A" w:rsidP="00595B7A">
      <w:pPr>
        <w:pStyle w:val="Heading4"/>
      </w:pPr>
      <w:r>
        <w:t>6. Shulman impacts are answered elsewhere. Only lists nuke war, disease, environment, and food, but links none to extinction.</w:t>
      </w:r>
    </w:p>
    <w:p w14:paraId="2E1B850F" w14:textId="77777777" w:rsidR="00595B7A" w:rsidRDefault="00595B7A" w:rsidP="00595B7A">
      <w:pPr>
        <w:pStyle w:val="Heading3"/>
      </w:pPr>
      <w:r>
        <w:t>AT: Foreign Service---1NC</w:t>
      </w:r>
    </w:p>
    <w:p w14:paraId="70CC5A07" w14:textId="77777777" w:rsidR="00595B7A" w:rsidRDefault="00595B7A" w:rsidP="00595B7A">
      <w:pPr>
        <w:pStyle w:val="Heading4"/>
      </w:pPr>
      <w:r>
        <w:t xml:space="preserve">7. Can’t solve </w:t>
      </w:r>
      <w:r w:rsidRPr="008704B1">
        <w:rPr>
          <w:u w:val="single"/>
        </w:rPr>
        <w:t>diplomacy</w:t>
      </w:r>
      <w:r>
        <w:t xml:space="preserve">. That’s directed by political </w:t>
      </w:r>
      <w:r w:rsidRPr="008704B1">
        <w:rPr>
          <w:u w:val="single"/>
        </w:rPr>
        <w:t>appointees</w:t>
      </w:r>
      <w:r>
        <w:t xml:space="preserve"> who are </w:t>
      </w:r>
      <w:r w:rsidRPr="008704B1">
        <w:rPr>
          <w:u w:val="single"/>
        </w:rPr>
        <w:t>not covered</w:t>
      </w:r>
      <w:r>
        <w:t xml:space="preserve"> by CBAs.</w:t>
      </w:r>
    </w:p>
    <w:p w14:paraId="6AA6A69E" w14:textId="77777777" w:rsidR="00595B7A" w:rsidRPr="008704B1" w:rsidRDefault="00595B7A" w:rsidP="00595B7A">
      <w:pPr>
        <w:pStyle w:val="Heading4"/>
      </w:pPr>
      <w:r>
        <w:t xml:space="preserve">8. Trump can </w:t>
      </w:r>
      <w:r w:rsidRPr="008704B1">
        <w:rPr>
          <w:u w:val="single"/>
        </w:rPr>
        <w:t>pull</w:t>
      </w:r>
      <w:r>
        <w:t xml:space="preserve"> diplomats back from </w:t>
      </w:r>
      <w:r w:rsidRPr="008704B1">
        <w:rPr>
          <w:u w:val="single"/>
        </w:rPr>
        <w:t>deployment</w:t>
      </w:r>
      <w:r>
        <w:t xml:space="preserve">. They can’t </w:t>
      </w:r>
      <w:r w:rsidRPr="008704B1">
        <w:rPr>
          <w:u w:val="single"/>
        </w:rPr>
        <w:t>secretly</w:t>
      </w:r>
      <w:r>
        <w:t xml:space="preserve"> negotiate with other countries.</w:t>
      </w:r>
    </w:p>
    <w:p w14:paraId="1652E0C7" w14:textId="77777777" w:rsidR="00595B7A" w:rsidRPr="008704B1" w:rsidRDefault="00595B7A" w:rsidP="00595B7A">
      <w:pPr>
        <w:pStyle w:val="Heading4"/>
      </w:pPr>
      <w:r>
        <w:t xml:space="preserve">9. That means </w:t>
      </w:r>
      <w:r w:rsidRPr="008704B1">
        <w:rPr>
          <w:u w:val="single"/>
        </w:rPr>
        <w:t>shrinking</w:t>
      </w:r>
      <w:r>
        <w:t xml:space="preserve"> the foreign service is </w:t>
      </w:r>
      <w:r w:rsidRPr="008704B1">
        <w:rPr>
          <w:u w:val="single"/>
        </w:rPr>
        <w:t>good</w:t>
      </w:r>
      <w:r>
        <w:t>---</w:t>
      </w:r>
      <w:r w:rsidRPr="008704B1">
        <w:rPr>
          <w:u w:val="single"/>
        </w:rPr>
        <w:t>fewer</w:t>
      </w:r>
      <w:r>
        <w:t xml:space="preserve"> Trump loyalists abroad to </w:t>
      </w:r>
      <w:r w:rsidRPr="008704B1">
        <w:rPr>
          <w:u w:val="single"/>
        </w:rPr>
        <w:t>start</w:t>
      </w:r>
      <w:r>
        <w:t xml:space="preserve"> wars.</w:t>
      </w:r>
    </w:p>
    <w:p w14:paraId="048602EB" w14:textId="77777777" w:rsidR="00595B7A" w:rsidRPr="00356FC5" w:rsidRDefault="00595B7A" w:rsidP="00595B7A">
      <w:pPr>
        <w:pStyle w:val="Heading4"/>
      </w:pPr>
      <w:r>
        <w:t xml:space="preserve">10. Trump </w:t>
      </w:r>
      <w:r w:rsidRPr="00097A2C">
        <w:rPr>
          <w:u w:val="single"/>
        </w:rPr>
        <w:t>doesn’t</w:t>
      </w:r>
      <w:r>
        <w:t xml:space="preserve"> start random wars. </w:t>
      </w:r>
    </w:p>
    <w:p w14:paraId="242AB5EF" w14:textId="77777777" w:rsidR="00595B7A" w:rsidRPr="00CC5611" w:rsidRDefault="00595B7A" w:rsidP="00595B7A">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15924D05" w14:textId="77777777" w:rsidR="00595B7A" w:rsidRPr="00D87C74" w:rsidRDefault="00595B7A" w:rsidP="00595B7A">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28A17F53" w14:textId="77777777" w:rsidR="00595B7A" w:rsidRPr="00D87C74" w:rsidRDefault="00595B7A" w:rsidP="00595B7A">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569E6A11" w14:textId="77777777" w:rsidR="00595B7A" w:rsidRPr="00CC5611" w:rsidRDefault="00595B7A" w:rsidP="00595B7A">
      <w:pPr>
        <w:rPr>
          <w:sz w:val="14"/>
          <w:szCs w:val="14"/>
        </w:rPr>
      </w:pPr>
      <w:r w:rsidRPr="00CC5611">
        <w:rPr>
          <w:sz w:val="14"/>
          <w:szCs w:val="14"/>
        </w:rPr>
        <w:t>Trump the Warmonger</w:t>
      </w:r>
    </w:p>
    <w:p w14:paraId="165802FE" w14:textId="77777777" w:rsidR="00595B7A" w:rsidRPr="00CC5611" w:rsidRDefault="00595B7A" w:rsidP="00595B7A">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49778491" w14:textId="77777777" w:rsidR="00595B7A" w:rsidRPr="00CC5611" w:rsidRDefault="00595B7A" w:rsidP="00595B7A">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092594A8" w14:textId="77777777" w:rsidR="00595B7A" w:rsidRPr="00CC5611" w:rsidRDefault="00595B7A" w:rsidP="00595B7A">
      <w:pPr>
        <w:rPr>
          <w:sz w:val="14"/>
          <w:szCs w:val="14"/>
        </w:rPr>
      </w:pPr>
      <w:r w:rsidRPr="00CC5611">
        <w:rPr>
          <w:sz w:val="14"/>
          <w:szCs w:val="14"/>
        </w:rPr>
        <w:t>Donald Trump the Isolationist</w:t>
      </w:r>
    </w:p>
    <w:p w14:paraId="01C4ACAE" w14:textId="77777777" w:rsidR="00595B7A" w:rsidRPr="00CC5611" w:rsidRDefault="00595B7A" w:rsidP="00595B7A">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712132CD" w14:textId="77777777" w:rsidR="00595B7A" w:rsidRPr="00D87C74" w:rsidRDefault="00595B7A" w:rsidP="00595B7A">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21A6C708" w14:textId="77777777" w:rsidR="00595B7A" w:rsidRPr="00D87C74" w:rsidRDefault="00595B7A" w:rsidP="00595B7A">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162E3F52" w14:textId="77777777" w:rsidR="00595B7A" w:rsidRPr="00CC5611" w:rsidRDefault="00595B7A" w:rsidP="00595B7A">
      <w:pPr>
        <w:rPr>
          <w:sz w:val="14"/>
          <w:szCs w:val="14"/>
        </w:rPr>
      </w:pPr>
      <w:r w:rsidRPr="00CC5611">
        <w:rPr>
          <w:sz w:val="14"/>
          <w:szCs w:val="14"/>
        </w:rPr>
        <w:t>Trump Lacked a Strategy</w:t>
      </w:r>
    </w:p>
    <w:p w14:paraId="073FF639" w14:textId="77777777" w:rsidR="00595B7A" w:rsidRPr="00CC5611" w:rsidRDefault="00595B7A" w:rsidP="00595B7A">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3BD59C7C" w14:textId="77777777" w:rsidR="00595B7A" w:rsidRPr="00CC5611" w:rsidRDefault="00595B7A" w:rsidP="00595B7A">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0CE1083B" w14:textId="77777777" w:rsidR="00595B7A" w:rsidRPr="00CC5611" w:rsidRDefault="00595B7A" w:rsidP="00595B7A">
      <w:pPr>
        <w:rPr>
          <w:sz w:val="14"/>
          <w:szCs w:val="14"/>
        </w:rPr>
      </w:pPr>
      <w:r w:rsidRPr="00CC5611">
        <w:rPr>
          <w:sz w:val="14"/>
          <w:szCs w:val="14"/>
        </w:rPr>
        <w:t>Donald Trump is Pro-Putin</w:t>
      </w:r>
    </w:p>
    <w:p w14:paraId="30058857" w14:textId="77777777" w:rsidR="00595B7A" w:rsidRPr="00CC5611" w:rsidRDefault="00595B7A" w:rsidP="00595B7A">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5F4C4154" w14:textId="77777777" w:rsidR="00595B7A" w:rsidRPr="00CC5611" w:rsidRDefault="00595B7A" w:rsidP="00595B7A">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0B73178C" w14:textId="77777777" w:rsidR="00595B7A" w:rsidRPr="00D87C74" w:rsidRDefault="00595B7A" w:rsidP="00595B7A">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595B1C24" w14:textId="77777777" w:rsidR="00595B7A" w:rsidRPr="00715757" w:rsidRDefault="00595B7A" w:rsidP="00595B7A">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17537975" w14:textId="77777777" w:rsidR="00595B7A" w:rsidRDefault="00595B7A" w:rsidP="00595B7A"/>
    <w:p w14:paraId="786731F3" w14:textId="77777777" w:rsidR="00595B7A" w:rsidRDefault="00595B7A" w:rsidP="00595B7A">
      <w:pPr>
        <w:spacing w:line="278" w:lineRule="auto"/>
        <w:rPr>
          <w:rFonts w:asciiTheme="minorHAnsi" w:hAnsiTheme="minorHAnsi" w:cstheme="minorBidi"/>
          <w:kern w:val="2"/>
          <w:sz w:val="24"/>
          <w:szCs w:val="24"/>
          <w14:ligatures w14:val="standardContextual"/>
        </w:rPr>
      </w:pPr>
    </w:p>
    <w:p w14:paraId="29F43D2D" w14:textId="77777777" w:rsidR="00595B7A" w:rsidRDefault="00595B7A" w:rsidP="00595B7A">
      <w:pPr>
        <w:pStyle w:val="Heading3"/>
      </w:pPr>
      <w:r>
        <w:t>AT: Pandemics---1NC</w:t>
      </w:r>
    </w:p>
    <w:p w14:paraId="19DBB19B" w14:textId="77777777" w:rsidR="00595B7A" w:rsidRDefault="00595B7A" w:rsidP="00595B7A">
      <w:pPr>
        <w:pStyle w:val="Heading4"/>
      </w:pPr>
      <w:r>
        <w:t xml:space="preserve">11. </w:t>
      </w:r>
      <w:r w:rsidRPr="00F008FC">
        <w:rPr>
          <w:u w:val="single"/>
        </w:rPr>
        <w:t>COVID</w:t>
      </w:r>
      <w:r>
        <w:t xml:space="preserve"> proves collective bargaining and expertise aren’t </w:t>
      </w:r>
      <w:r w:rsidRPr="00F008FC">
        <w:rPr>
          <w:u w:val="single"/>
        </w:rPr>
        <w:t>sufficient</w:t>
      </w:r>
      <w:r>
        <w:t xml:space="preserve"> to manage pandemic response.</w:t>
      </w:r>
    </w:p>
    <w:p w14:paraId="1C393B03" w14:textId="77777777" w:rsidR="00595B7A" w:rsidRDefault="00595B7A" w:rsidP="00595B7A">
      <w:pPr>
        <w:pStyle w:val="Heading4"/>
      </w:pPr>
      <w:r>
        <w:t xml:space="preserve">12. Public health’s terminally </w:t>
      </w:r>
      <w:r w:rsidRPr="00F008FC">
        <w:rPr>
          <w:u w:val="single"/>
        </w:rPr>
        <w:t>screwed</w:t>
      </w:r>
      <w:r>
        <w:t xml:space="preserve">. </w:t>
      </w:r>
    </w:p>
    <w:p w14:paraId="5A99A24D" w14:textId="77777777" w:rsidR="00595B7A" w:rsidRDefault="00595B7A" w:rsidP="00595B7A">
      <w:r w:rsidRPr="00F008FC">
        <w:rPr>
          <w:rStyle w:val="Style13ptBold"/>
        </w:rPr>
        <w:t>Musheno 25</w:t>
      </w:r>
      <w:r>
        <w:t xml:space="preserve"> [Kim Musheno (Senior Director of Medicaid Policy, the Arc) and Mia Ives-Rublee (Senior Director, Disability Justice Initiative, Center for American Progress), 7-3-2025, “The Truth About the One Big Beautiful Bill Act’s Cuts to Medicaid and Medicare,” </w:t>
      </w:r>
      <w:r w:rsidRPr="00F008FC">
        <w:t>Center for American Progress</w:t>
      </w:r>
      <w:r>
        <w:t>,</w:t>
      </w:r>
      <w:r w:rsidRPr="00F008FC">
        <w:t xml:space="preserve"> </w:t>
      </w:r>
      <w:r>
        <w:t xml:space="preserve">https://www.americanprogress.org/article/the-truth-about-the-one-big-beautiful-bill-acts-cuts-to-medicaid-and-medicare/, njn] </w:t>
      </w:r>
    </w:p>
    <w:p w14:paraId="52F4575D" w14:textId="77777777" w:rsidR="00595B7A" w:rsidRPr="00F008FC" w:rsidRDefault="00595B7A" w:rsidP="00595B7A">
      <w:pPr>
        <w:rPr>
          <w:sz w:val="16"/>
        </w:rPr>
      </w:pPr>
      <w:r w:rsidRPr="00F008FC">
        <w:rPr>
          <w:rStyle w:val="StyleUnderline"/>
        </w:rPr>
        <w:t xml:space="preserve">Approximately </w:t>
      </w:r>
      <w:r w:rsidRPr="00F008FC">
        <w:rPr>
          <w:rStyle w:val="Emphasis"/>
          <w:highlight w:val="cyan"/>
        </w:rPr>
        <w:t>16 million</w:t>
      </w:r>
      <w:r w:rsidRPr="00F008FC">
        <w:rPr>
          <w:rStyle w:val="StyleUnderline"/>
        </w:rPr>
        <w:t xml:space="preserve"> people could </w:t>
      </w:r>
      <w:r w:rsidRPr="00F008FC">
        <w:rPr>
          <w:rStyle w:val="StyleUnderline"/>
          <w:highlight w:val="cyan"/>
        </w:rPr>
        <w:t xml:space="preserve">end up </w:t>
      </w:r>
      <w:r w:rsidRPr="00F008FC">
        <w:rPr>
          <w:rStyle w:val="Emphasis"/>
          <w:highlight w:val="cyan"/>
        </w:rPr>
        <w:t>uninsured</w:t>
      </w:r>
      <w:r w:rsidRPr="00F008FC">
        <w:rPr>
          <w:rStyle w:val="StyleUnderline"/>
        </w:rPr>
        <w:t xml:space="preserve"> due to the OBBBA, causing </w:t>
      </w:r>
      <w:r w:rsidRPr="00F008FC">
        <w:rPr>
          <w:rStyle w:val="StyleUnderline"/>
          <w:highlight w:val="cyan"/>
        </w:rPr>
        <w:t xml:space="preserve">massive </w:t>
      </w:r>
      <w:r w:rsidRPr="00F008FC">
        <w:rPr>
          <w:rStyle w:val="Emphasis"/>
          <w:highlight w:val="cyan"/>
        </w:rPr>
        <w:t>disruptions</w:t>
      </w:r>
      <w:r w:rsidRPr="00F008FC">
        <w:rPr>
          <w:rStyle w:val="StyleUnderline"/>
          <w:highlight w:val="cyan"/>
        </w:rPr>
        <w:t xml:space="preserve"> in </w:t>
      </w:r>
      <w:r w:rsidRPr="00F008FC">
        <w:rPr>
          <w:rStyle w:val="Emphasis"/>
          <w:highlight w:val="cyan"/>
        </w:rPr>
        <w:t>health</w:t>
      </w:r>
      <w:r w:rsidRPr="00F008FC">
        <w:rPr>
          <w:rStyle w:val="StyleUnderline"/>
        </w:rPr>
        <w:t xml:space="preserve"> care. </w:t>
      </w:r>
      <w:r w:rsidRPr="00F008FC">
        <w:rPr>
          <w:rStyle w:val="StyleUnderline"/>
          <w:highlight w:val="cyan"/>
        </w:rPr>
        <w:t>Congress</w:t>
      </w:r>
      <w:r w:rsidRPr="00F008FC">
        <w:rPr>
          <w:rStyle w:val="StyleUnderline"/>
        </w:rPr>
        <w:t xml:space="preserve"> is </w:t>
      </w:r>
      <w:r w:rsidRPr="00F008FC">
        <w:rPr>
          <w:rStyle w:val="StyleUnderline"/>
          <w:highlight w:val="cyan"/>
        </w:rPr>
        <w:t xml:space="preserve">making </w:t>
      </w:r>
      <w:r w:rsidRPr="00F008FC">
        <w:rPr>
          <w:rStyle w:val="Emphasis"/>
          <w:highlight w:val="cyan"/>
        </w:rPr>
        <w:t>historic</w:t>
      </w:r>
      <w:r w:rsidRPr="00F008FC">
        <w:rPr>
          <w:rStyle w:val="StyleUnderline"/>
          <w:highlight w:val="cyan"/>
        </w:rPr>
        <w:t xml:space="preserve"> cuts to </w:t>
      </w:r>
      <w:r w:rsidRPr="00F008FC">
        <w:rPr>
          <w:rStyle w:val="Emphasis"/>
          <w:highlight w:val="cyan"/>
        </w:rPr>
        <w:t>essential services</w:t>
      </w:r>
      <w:r w:rsidRPr="00F008FC">
        <w:rPr>
          <w:rStyle w:val="StyleUnderline"/>
        </w:rPr>
        <w:t xml:space="preserve"> to give </w:t>
      </w:r>
      <w:r w:rsidRPr="00F008FC">
        <w:rPr>
          <w:rStyle w:val="Emphasis"/>
        </w:rPr>
        <w:t>tax cuts</w:t>
      </w:r>
      <w:r w:rsidRPr="00F008FC">
        <w:rPr>
          <w:rStyle w:val="StyleUnderline"/>
        </w:rPr>
        <w:t xml:space="preserve"> to the wealthy</w:t>
      </w:r>
      <w:r w:rsidRPr="00F008FC">
        <w:rPr>
          <w:sz w:val="16"/>
        </w:rPr>
        <w:t>. And disabled people and other vulnerable communities will likely bear the greatest burden.</w:t>
      </w:r>
    </w:p>
    <w:p w14:paraId="02C85A23" w14:textId="77777777" w:rsidR="00595B7A" w:rsidRDefault="00595B7A" w:rsidP="00595B7A">
      <w:pPr>
        <w:pStyle w:val="Heading4"/>
      </w:pPr>
      <w:r>
        <w:t xml:space="preserve">13. Any pathogen capable of causing </w:t>
      </w:r>
      <w:r w:rsidRPr="00F008FC">
        <w:rPr>
          <w:u w:val="single"/>
        </w:rPr>
        <w:t>extinction</w:t>
      </w:r>
      <w:r>
        <w:t xml:space="preserve"> can’t be solved by CDC. People </w:t>
      </w:r>
      <w:r w:rsidRPr="00F008FC">
        <w:rPr>
          <w:u w:val="single"/>
        </w:rPr>
        <w:t>ignore</w:t>
      </w:r>
      <w:r>
        <w:t xml:space="preserve"> vax mandates and RFK </w:t>
      </w:r>
      <w:r w:rsidRPr="00F008FC">
        <w:rPr>
          <w:u w:val="single"/>
        </w:rPr>
        <w:t>ruins</w:t>
      </w:r>
      <w:r>
        <w:t xml:space="preserve"> response.</w:t>
      </w:r>
    </w:p>
    <w:p w14:paraId="5B36B1E7" w14:textId="77777777" w:rsidR="00595B7A" w:rsidRDefault="00595B7A" w:rsidP="00595B7A">
      <w:pPr>
        <w:pStyle w:val="Heading4"/>
      </w:pPr>
      <w:r>
        <w:t xml:space="preserve">14. No </w:t>
      </w:r>
      <w:r w:rsidRPr="008D5D04">
        <w:rPr>
          <w:u w:val="single"/>
        </w:rPr>
        <w:t>natural</w:t>
      </w:r>
      <w:r>
        <w:t xml:space="preserve"> OR </w:t>
      </w:r>
      <w:r w:rsidRPr="008D5D04">
        <w:rPr>
          <w:u w:val="single"/>
        </w:rPr>
        <w:t>engineered</w:t>
      </w:r>
      <w:r>
        <w:t xml:space="preserve"> pandemic impact. </w:t>
      </w:r>
    </w:p>
    <w:p w14:paraId="5C53C5CF" w14:textId="77777777" w:rsidR="00595B7A" w:rsidRDefault="00595B7A" w:rsidP="00595B7A">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14D86D58" w14:textId="77777777" w:rsidR="00595B7A" w:rsidRPr="008B50A9" w:rsidRDefault="00595B7A" w:rsidP="00595B7A">
      <w:pPr>
        <w:rPr>
          <w:sz w:val="16"/>
        </w:rPr>
      </w:pPr>
      <w:r w:rsidRPr="008B50A9">
        <w:rPr>
          <w:sz w:val="16"/>
        </w:rPr>
        <w:t>However, many effective altruists hold that there is a significant chance of existential catastrophe from biological causes.</w:t>
      </w:r>
    </w:p>
    <w:p w14:paraId="4DE785F6" w14:textId="77777777" w:rsidR="00595B7A" w:rsidRPr="008B50A9" w:rsidRDefault="00595B7A" w:rsidP="00595B7A">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460B02A9" w14:textId="77777777" w:rsidR="00595B7A" w:rsidRPr="008B50A9" w:rsidRDefault="00595B7A" w:rsidP="00595B7A">
      <w:pPr>
        <w:rPr>
          <w:sz w:val="16"/>
        </w:rPr>
      </w:pPr>
      <w:r w:rsidRPr="008B50A9">
        <w:rPr>
          <w:sz w:val="16"/>
        </w:rPr>
        <w:t>Participants at the 2008 Oxford Global Catastrophic Risks Conference estimated a median 2% chance of extinction by 2100 from engineered pandemics.</w:t>
      </w:r>
    </w:p>
    <w:p w14:paraId="2F71F47F" w14:textId="77777777" w:rsidR="00595B7A" w:rsidRPr="008B50A9" w:rsidRDefault="00595B7A" w:rsidP="00595B7A">
      <w:pPr>
        <w:rPr>
          <w:sz w:val="16"/>
        </w:rPr>
      </w:pPr>
      <w:r w:rsidRPr="008B50A9">
        <w:rPr>
          <w:sz w:val="16"/>
        </w:rPr>
        <w:t>In What we owe the future, Will MacAskill writes that “Typical estimates from experts I know put the probability of an extinction-level engineered pandemic this century at around 1%”.</w:t>
      </w:r>
    </w:p>
    <w:p w14:paraId="41BD8394" w14:textId="77777777" w:rsidR="00595B7A" w:rsidRPr="008B50A9" w:rsidRDefault="00595B7A" w:rsidP="00595B7A">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1E6D9DA2" w14:textId="77777777" w:rsidR="00595B7A" w:rsidRPr="008B50A9" w:rsidRDefault="00595B7A" w:rsidP="00595B7A">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6E4513A9" w14:textId="77777777" w:rsidR="00595B7A" w:rsidRPr="008B50A9" w:rsidRDefault="00595B7A" w:rsidP="00595B7A">
      <w:pPr>
        <w:rPr>
          <w:sz w:val="16"/>
        </w:rPr>
      </w:pPr>
      <w:r w:rsidRPr="008B50A9">
        <w:rPr>
          <w:sz w:val="16"/>
        </w:rPr>
        <w:t>3. The difficulty of the problem</w:t>
      </w:r>
    </w:p>
    <w:p w14:paraId="6B1022FE" w14:textId="77777777" w:rsidR="00595B7A" w:rsidRPr="008B50A9" w:rsidRDefault="00595B7A" w:rsidP="00595B7A">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651B59FD" w14:textId="77777777" w:rsidR="00595B7A" w:rsidRPr="008B50A9" w:rsidRDefault="00595B7A" w:rsidP="00595B7A">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65583884" w14:textId="77777777" w:rsidR="00595B7A" w:rsidRPr="008B50A9" w:rsidRDefault="00595B7A" w:rsidP="00595B7A">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047D1897" w14:textId="77777777" w:rsidR="00595B7A" w:rsidRPr="008B50A9" w:rsidRDefault="00595B7A" w:rsidP="00595B7A">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4E251D44" w14:textId="77777777" w:rsidR="00595B7A" w:rsidRPr="008B50A9" w:rsidRDefault="00595B7A" w:rsidP="00595B7A">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00E08D54" w14:textId="77777777" w:rsidR="00595B7A" w:rsidRPr="008B50A9" w:rsidRDefault="00595B7A" w:rsidP="00595B7A">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419A77E7" w14:textId="77777777" w:rsidR="00595B7A" w:rsidRPr="008B50A9" w:rsidRDefault="00595B7A" w:rsidP="00595B7A">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5DF6AF16" w14:textId="77777777" w:rsidR="00595B7A" w:rsidRPr="008B50A9" w:rsidRDefault="00595B7A" w:rsidP="00595B7A">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5BA7BFF3" w14:textId="77777777" w:rsidR="00595B7A" w:rsidRPr="008B50A9" w:rsidRDefault="00595B7A" w:rsidP="00595B7A">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4D7BA8C4" w14:textId="77777777" w:rsidR="00595B7A" w:rsidRPr="008B50A9" w:rsidRDefault="00595B7A" w:rsidP="00595B7A">
      <w:pPr>
        <w:rPr>
          <w:sz w:val="16"/>
        </w:rPr>
      </w:pPr>
      <w:r w:rsidRPr="008B50A9">
        <w:rPr>
          <w:sz w:val="16"/>
        </w:rPr>
        <w:t>4. Human history</w:t>
      </w:r>
    </w:p>
    <w:p w14:paraId="1C0638BA" w14:textId="77777777" w:rsidR="00595B7A" w:rsidRPr="008B50A9" w:rsidRDefault="00595B7A" w:rsidP="00595B7A">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35BB0306" w14:textId="77777777" w:rsidR="00595B7A" w:rsidRPr="008B50A9" w:rsidRDefault="00595B7A" w:rsidP="00595B7A">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626FD3A5" w14:textId="77777777" w:rsidR="00595B7A" w:rsidRPr="008B50A9" w:rsidRDefault="00595B7A" w:rsidP="00595B7A">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717524E" w14:textId="77777777" w:rsidR="00595B7A" w:rsidRPr="001544AA" w:rsidRDefault="00595B7A" w:rsidP="00595B7A">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54BD73B8" w14:textId="77777777" w:rsidR="00595B7A" w:rsidRPr="001544AA" w:rsidRDefault="00595B7A" w:rsidP="00595B7A">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030D3D94" w14:textId="77777777" w:rsidR="00595B7A" w:rsidRPr="001544AA" w:rsidRDefault="00595B7A" w:rsidP="00595B7A">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2E00012D" w14:textId="77777777" w:rsidR="00595B7A" w:rsidRPr="001544AA" w:rsidRDefault="00595B7A" w:rsidP="00595B7A">
      <w:pPr>
        <w:rPr>
          <w:sz w:val="16"/>
        </w:rPr>
      </w:pPr>
      <w:r w:rsidRPr="001544AA">
        <w:rPr>
          <w:sz w:val="16"/>
        </w:rPr>
        <w:t>5. Mammalian history</w:t>
      </w:r>
    </w:p>
    <w:p w14:paraId="5139EDD8" w14:textId="77777777" w:rsidR="00595B7A" w:rsidRPr="001544AA" w:rsidRDefault="00595B7A" w:rsidP="00595B7A">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366667CA" w14:textId="77777777" w:rsidR="00595B7A" w:rsidRPr="001544AA" w:rsidRDefault="00595B7A" w:rsidP="00595B7A">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11A86E94" w14:textId="77777777" w:rsidR="00595B7A" w:rsidRPr="001544AA" w:rsidRDefault="00595B7A" w:rsidP="00595B7A">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05A6CE1B" w14:textId="77777777" w:rsidR="00595B7A" w:rsidRDefault="00595B7A" w:rsidP="00595B7A">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246CAF">
        <w:rPr>
          <w:rStyle w:val="StyleUnderline"/>
        </w:rPr>
        <w:t xml:space="preserve">we should </w:t>
      </w:r>
      <w:r w:rsidRPr="001544AA">
        <w:rPr>
          <w:rStyle w:val="StyleUnderline"/>
          <w:highlight w:val="cyan"/>
        </w:rPr>
        <w:t xml:space="preserve">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6B3D86F9" w14:textId="77777777" w:rsidR="00595B7A" w:rsidRDefault="00595B7A" w:rsidP="00595B7A">
      <w:pPr>
        <w:pStyle w:val="Heading3"/>
      </w:pPr>
      <w:r>
        <w:t>AT: Warming---Top---1NC</w:t>
      </w:r>
    </w:p>
    <w:p w14:paraId="326FDBE5" w14:textId="77777777" w:rsidR="00595B7A" w:rsidRDefault="00595B7A" w:rsidP="00595B7A">
      <w:pPr>
        <w:pStyle w:val="Heading4"/>
      </w:pPr>
      <w:r>
        <w:t xml:space="preserve">15. 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0853A727" w14:textId="77777777" w:rsidR="00595B7A" w:rsidRDefault="00595B7A" w:rsidP="00595B7A">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0C40372C" w14:textId="77777777" w:rsidR="00595B7A" w:rsidRPr="00457D37" w:rsidRDefault="00595B7A" w:rsidP="00595B7A">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457D37">
        <w:rPr>
          <w:rStyle w:val="Emphasis"/>
          <w:highlight w:val="cyan"/>
        </w:rPr>
        <w:t>data</w:t>
      </w:r>
      <w:r w:rsidRPr="00457D37">
        <w:rPr>
          <w:rStyle w:val="StyleUnderline"/>
          <w:highlight w:val="cyan"/>
        </w:rPr>
        <w:t xml:space="preserve"> does </w:t>
      </w:r>
      <w:r w:rsidRPr="00457D37">
        <w:rPr>
          <w:rStyle w:val="Emphasis"/>
          <w:highlight w:val="cyan"/>
        </w:rPr>
        <w:t>not give</w:t>
      </w:r>
      <w:r w:rsidRPr="00457D37">
        <w:rPr>
          <w:rStyle w:val="StyleUnderline"/>
        </w:rPr>
        <w:t xml:space="preserve"> us good </w:t>
      </w:r>
      <w:r w:rsidRPr="00457D37">
        <w:rPr>
          <w:rStyle w:val="StyleUnderline"/>
          <w:highlight w:val="cyan"/>
        </w:rPr>
        <w:t>reason to expect</w:t>
      </w:r>
      <w:r w:rsidRPr="00457D37">
        <w:rPr>
          <w:rStyle w:val="StyleUnderline"/>
        </w:rPr>
        <w:t xml:space="preserve"> climate change to bring about </w:t>
      </w:r>
      <w:r w:rsidRPr="00457D37">
        <w:rPr>
          <w:rStyle w:val="Emphasis"/>
          <w:highlight w:val="cyan"/>
        </w:rPr>
        <w:t>irreversible</w:t>
      </w:r>
      <w:r w:rsidRPr="00457D37">
        <w:rPr>
          <w:rStyle w:val="StyleUnderline"/>
        </w:rPr>
        <w:t xml:space="preserve"> existential </w:t>
      </w:r>
      <w:r w:rsidRPr="00457D37">
        <w:rPr>
          <w:rStyle w:val="Emphasis"/>
          <w:highlight w:val="cyan"/>
        </w:rPr>
        <w:t>catastrophe</w:t>
      </w:r>
      <w:r w:rsidRPr="00514170">
        <w:rPr>
          <w:sz w:val="16"/>
        </w:rPr>
        <w:t xml:space="preserve"> any time soon, </w:t>
      </w:r>
      <w:r w:rsidRPr="00457D37">
        <w:rPr>
          <w:rStyle w:val="StyleUnderline"/>
          <w:highlight w:val="cyan"/>
        </w:rPr>
        <w:t>and</w:t>
      </w:r>
      <w:r w:rsidRPr="00457D37">
        <w:rPr>
          <w:rStyle w:val="StyleUnderline"/>
        </w:rPr>
        <w:t xml:space="preserve"> probably </w:t>
      </w:r>
      <w:r w:rsidRPr="00457D37">
        <w:rPr>
          <w:rStyle w:val="StyleUnderline"/>
          <w:highlight w:val="cyan"/>
        </w:rPr>
        <w:t>gives</w:t>
      </w:r>
      <w:r w:rsidRPr="00457D37">
        <w:rPr>
          <w:rStyle w:val="StyleUnderline"/>
        </w:rPr>
        <w:t xml:space="preserve"> us </w:t>
      </w:r>
      <w:r w:rsidRPr="00457D37">
        <w:rPr>
          <w:rStyle w:val="Emphasis"/>
          <w:highlight w:val="cyan"/>
        </w:rPr>
        <w:t>good reason</w:t>
      </w:r>
      <w:r w:rsidRPr="00457D37">
        <w:rPr>
          <w:rStyle w:val="StyleUnderline"/>
          <w:highlight w:val="cyan"/>
        </w:rPr>
        <w:t xml:space="preserve"> to expect</w:t>
      </w:r>
      <w:r w:rsidRPr="00457D37">
        <w:rPr>
          <w:rStyle w:val="StyleUnderline"/>
        </w:rPr>
        <w:t xml:space="preserve"> that </w:t>
      </w:r>
      <w:r w:rsidRPr="00457D37">
        <w:rPr>
          <w:rStyle w:val="StyleUnderline"/>
          <w:highlight w:val="cyan"/>
        </w:rPr>
        <w:t xml:space="preserve">it </w:t>
      </w:r>
      <w:r w:rsidRPr="00457D37">
        <w:rPr>
          <w:rStyle w:val="Emphasis"/>
          <w:highlight w:val="cyan"/>
        </w:rPr>
        <w:t>won’t</w:t>
      </w:r>
      <w:r w:rsidRPr="00457D37">
        <w:rPr>
          <w:rStyle w:val="StyleUnderline"/>
        </w:rPr>
        <w:t>.</w:t>
      </w:r>
    </w:p>
    <w:p w14:paraId="169148B6" w14:textId="77777777" w:rsidR="00595B7A" w:rsidRPr="00514170" w:rsidRDefault="00595B7A" w:rsidP="00595B7A">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r w:rsidRPr="00457D37">
        <w:rPr>
          <w:rStyle w:val="Emphasis"/>
        </w:rPr>
        <w:t>most dire</w:t>
      </w:r>
      <w:r w:rsidRPr="00457D37">
        <w:rPr>
          <w:rStyle w:val="StyleUnderline"/>
        </w:rPr>
        <w:t xml:space="preserve"> warming projections predict</w:t>
      </w:r>
      <w:r w:rsidRPr="00514170">
        <w:rPr>
          <w:sz w:val="16"/>
        </w:rPr>
        <w:t xml:space="preserve"> it will soon become. </w:t>
      </w:r>
      <w:r w:rsidRPr="00457D37">
        <w:rPr>
          <w:rStyle w:val="StyleUnderline"/>
          <w:highlight w:val="cyan"/>
        </w:rPr>
        <w:t>During the</w:t>
      </w:r>
      <w:r w:rsidRPr="00514170">
        <w:rPr>
          <w:sz w:val="16"/>
        </w:rPr>
        <w:t xml:space="preserve"> Paleocene-Eocene thermal maximum (</w:t>
      </w:r>
      <w:r w:rsidRPr="00457D37">
        <w:rPr>
          <w:rStyle w:val="Emphasis"/>
          <w:highlight w:val="cyan"/>
        </w:rPr>
        <w:t>PETM</w:t>
      </w:r>
      <w:r w:rsidRPr="00514170">
        <w:rPr>
          <w:sz w:val="16"/>
        </w:rPr>
        <w:t xml:space="preserve">) 55 million years ago, </w:t>
      </w:r>
      <w:r w:rsidRPr="00457D37">
        <w:rPr>
          <w:rStyle w:val="StyleUnderline"/>
        </w:rPr>
        <w:t xml:space="preserve">the </w:t>
      </w:r>
      <w:r w:rsidRPr="00457D37">
        <w:rPr>
          <w:rStyle w:val="StyleUnderline"/>
          <w:highlight w:val="cyan"/>
        </w:rPr>
        <w:t>earth was</w:t>
      </w:r>
      <w:r w:rsidRPr="00457D37">
        <w:rPr>
          <w:rStyle w:val="StyleUnderline"/>
        </w:rPr>
        <w:t xml:space="preserve"> an astounding 14-</w:t>
      </w:r>
      <w:r w:rsidRPr="00457D37">
        <w:rPr>
          <w:rStyle w:val="Emphasis"/>
          <w:highlight w:val="cyan"/>
        </w:rPr>
        <w:t>17°</w:t>
      </w:r>
      <w:r w:rsidRPr="00457D37">
        <w:rPr>
          <w:rStyle w:val="StyleUnderline"/>
        </w:rPr>
        <w:t xml:space="preserve">C </w:t>
      </w:r>
      <w:r w:rsidRPr="00457D37">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5E9F2AA8" w14:textId="77777777" w:rsidR="00595B7A" w:rsidRPr="00514170" w:rsidRDefault="00595B7A" w:rsidP="00595B7A">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1B34663F" w14:textId="77777777" w:rsidR="00595B7A" w:rsidRPr="00514170" w:rsidRDefault="00595B7A" w:rsidP="00595B7A">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444331FD" w14:textId="77777777" w:rsidR="00595B7A" w:rsidRPr="00514170" w:rsidRDefault="00595B7A" w:rsidP="00595B7A">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514170">
        <w:rPr>
          <w:rStyle w:val="StyleUnderline"/>
          <w:highlight w:val="cyan"/>
        </w:rPr>
        <w:t xml:space="preserve">the </w:t>
      </w:r>
      <w:r w:rsidRPr="00514170">
        <w:rPr>
          <w:rStyle w:val="Emphasis"/>
          <w:highlight w:val="cyan"/>
        </w:rPr>
        <w:t>PETM</w:t>
      </w:r>
      <w:r w:rsidRPr="00514170">
        <w:rPr>
          <w:sz w:val="16"/>
        </w:rPr>
        <w:t xml:space="preserve"> [Paleocene–Eocene Thermal Maximum] </w:t>
      </w:r>
      <w:r w:rsidRPr="00514170">
        <w:rPr>
          <w:rStyle w:val="StyleUnderline"/>
          <w:highlight w:val="cyan"/>
        </w:rPr>
        <w:t xml:space="preserve">did </w:t>
      </w:r>
      <w:r w:rsidRPr="00514170">
        <w:rPr>
          <w:rStyle w:val="Emphasis"/>
          <w:highlight w:val="cyan"/>
        </w:rPr>
        <w:t>not lead</w:t>
      </w:r>
      <w:r w:rsidRPr="00514170">
        <w:rPr>
          <w:rStyle w:val="StyleUnderline"/>
          <w:highlight w:val="cyan"/>
        </w:rPr>
        <w:t xml:space="preserve"> to</w:t>
      </w:r>
      <w:r w:rsidRPr="00514170">
        <w:rPr>
          <w:rStyle w:val="StyleUnderline"/>
        </w:rPr>
        <w:t xml:space="preserve"> a </w:t>
      </w:r>
      <w:r w:rsidRPr="00514170">
        <w:rPr>
          <w:rStyle w:val="Emphasis"/>
          <w:highlight w:val="cyan"/>
        </w:rPr>
        <w:t>mass extinction</w:t>
      </w:r>
      <w:r w:rsidRPr="00514170">
        <w:rPr>
          <w:rStyle w:val="StyleUnderline"/>
        </w:rPr>
        <w:t xml:space="preserve">, despite </w:t>
      </w:r>
      <w:r w:rsidRPr="00514170">
        <w:rPr>
          <w:rStyle w:val="Emphasis"/>
          <w:highlight w:val="cyan"/>
        </w:rPr>
        <w:t>temp</w:t>
      </w:r>
      <w:r w:rsidRPr="00514170">
        <w:rPr>
          <w:rStyle w:val="StyleUnderline"/>
        </w:rPr>
        <w:t>erature</w:t>
      </w:r>
      <w:r w:rsidRPr="00514170">
        <w:rPr>
          <w:rStyle w:val="Emphasis"/>
          <w:highlight w:val="cyan"/>
        </w:rPr>
        <w:t>s</w:t>
      </w:r>
      <w:r w:rsidRPr="00514170">
        <w:rPr>
          <w:rStyle w:val="StyleUnderline"/>
          <w:highlight w:val="cyan"/>
        </w:rPr>
        <w:t xml:space="preserve"> </w:t>
      </w:r>
      <w:r w:rsidRPr="00514170">
        <w:rPr>
          <w:rStyle w:val="Emphasis"/>
          <w:highlight w:val="cyan"/>
        </w:rPr>
        <w:t>rapidly rising</w:t>
      </w:r>
      <w:r w:rsidRPr="00514170">
        <w:rPr>
          <w:sz w:val="16"/>
        </w:rPr>
        <w:t xml:space="preserve"> about 5 degrees Celsius, to reach a level of 14 degrees Celsius above pre-industrial temperatures.</w:t>
      </w:r>
    </w:p>
    <w:p w14:paraId="60E18C1A" w14:textId="77777777" w:rsidR="00595B7A" w:rsidRPr="00514170" w:rsidRDefault="00595B7A" w:rsidP="00595B7A">
      <w:pPr>
        <w:ind w:left="720"/>
        <w:rPr>
          <w:sz w:val="16"/>
        </w:rPr>
      </w:pPr>
      <w:r w:rsidRPr="00514170">
        <w:rPr>
          <w:sz w:val="16"/>
        </w:rPr>
        <w:t>Toby Ord, The precipice</w:t>
      </w:r>
    </w:p>
    <w:p w14:paraId="47C8AF71" w14:textId="77777777" w:rsidR="00595B7A" w:rsidRPr="00514170" w:rsidRDefault="00595B7A" w:rsidP="00595B7A">
      <w:pPr>
        <w:rPr>
          <w:sz w:val="16"/>
        </w:rPr>
      </w:pPr>
      <w:r w:rsidRPr="00514170">
        <w:rPr>
          <w:sz w:val="16"/>
        </w:rPr>
        <w:t>However, Ord suggests that even though the PETM was hotter than the 21st century will be, warming during the PETM was slower than the rapid warming we are now experiencing:</w:t>
      </w:r>
    </w:p>
    <w:p w14:paraId="78FF4E66" w14:textId="77777777" w:rsidR="00595B7A" w:rsidRPr="00514170" w:rsidRDefault="00595B7A" w:rsidP="00595B7A">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56FA2C7" w14:textId="77777777" w:rsidR="00595B7A" w:rsidRPr="00514170" w:rsidRDefault="00595B7A" w:rsidP="00595B7A">
      <w:pPr>
        <w:ind w:left="720"/>
        <w:rPr>
          <w:sz w:val="16"/>
        </w:rPr>
      </w:pPr>
      <w:r w:rsidRPr="00514170">
        <w:rPr>
          <w:sz w:val="16"/>
        </w:rPr>
        <w:t>Toby Ord, The precipice</w:t>
      </w:r>
    </w:p>
    <w:p w14:paraId="56C492B8" w14:textId="77777777" w:rsidR="00595B7A" w:rsidRPr="00514170" w:rsidRDefault="00595B7A" w:rsidP="00595B7A">
      <w:pPr>
        <w:rPr>
          <w:sz w:val="16"/>
        </w:rPr>
      </w:pPr>
      <w:r w:rsidRPr="00514170">
        <w:rPr>
          <w:sz w:val="16"/>
        </w:rPr>
        <w:t>Fair enough. But Halstead has something to say about that too.</w:t>
      </w:r>
    </w:p>
    <w:p w14:paraId="4E3D825F" w14:textId="77777777" w:rsidR="00595B7A" w:rsidRPr="00514170" w:rsidRDefault="00595B7A" w:rsidP="00595B7A">
      <w:pPr>
        <w:rPr>
          <w:rStyle w:val="StyleUnderline"/>
        </w:rPr>
      </w:pPr>
      <w:r w:rsidRPr="00514170">
        <w:rPr>
          <w:sz w:val="16"/>
        </w:rPr>
        <w:t xml:space="preserve">Citing Willis and MacDonald (2011), Halstead reminds us that </w:t>
      </w:r>
      <w:r w:rsidRPr="00514170">
        <w:rPr>
          <w:rStyle w:val="StyleUnderline"/>
          <w:highlight w:val="cyan"/>
        </w:rPr>
        <w:t xml:space="preserve">we have seen </w:t>
      </w:r>
      <w:r w:rsidRPr="00514170">
        <w:rPr>
          <w:rStyle w:val="Emphasis"/>
          <w:highlight w:val="cyan"/>
        </w:rPr>
        <w:t>rapid warming</w:t>
      </w:r>
      <w:r w:rsidRPr="00514170">
        <w:rPr>
          <w:rStyle w:val="StyleUnderline"/>
          <w:highlight w:val="cyan"/>
        </w:rPr>
        <w:t xml:space="preserve"> before</w:t>
      </w:r>
      <w:r w:rsidRPr="00514170">
        <w:rPr>
          <w:rStyle w:val="StyleUnderline"/>
        </w:rPr>
        <w:t>:</w:t>
      </w:r>
    </w:p>
    <w:p w14:paraId="28BF5513" w14:textId="77777777" w:rsidR="00595B7A" w:rsidRPr="00514170" w:rsidRDefault="00595B7A" w:rsidP="00595B7A">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4F2F7638" w14:textId="77777777" w:rsidR="00595B7A" w:rsidRPr="00514170" w:rsidRDefault="00595B7A" w:rsidP="00595B7A">
      <w:pPr>
        <w:ind w:left="720"/>
        <w:rPr>
          <w:sz w:val="16"/>
        </w:rPr>
      </w:pPr>
      <w:r w:rsidRPr="00514170">
        <w:rPr>
          <w:sz w:val="16"/>
        </w:rPr>
        <w:t xml:space="preserve">b. </w:t>
      </w:r>
      <w:r w:rsidRPr="00514170">
        <w:rPr>
          <w:rStyle w:val="StyleUnderline"/>
        </w:rPr>
        <w:t xml:space="preserve">In </w:t>
      </w:r>
      <w:r w:rsidRPr="00514170">
        <w:rPr>
          <w:rStyle w:val="StyleUnderline"/>
          <w:highlight w:val="cyan"/>
        </w:rPr>
        <w:t xml:space="preserve">the </w:t>
      </w:r>
      <w:r w:rsidRPr="00514170">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6AD724A6" w14:textId="77777777" w:rsidR="00595B7A" w:rsidRPr="00514170" w:rsidRDefault="00595B7A" w:rsidP="00595B7A">
      <w:pPr>
        <w:ind w:left="720"/>
        <w:rPr>
          <w:sz w:val="16"/>
        </w:rPr>
      </w:pPr>
      <w:r w:rsidRPr="00514170">
        <w:rPr>
          <w:sz w:val="16"/>
        </w:rPr>
        <w:t xml:space="preserve">c. In the </w:t>
      </w:r>
      <w:r w:rsidRPr="00514170">
        <w:rPr>
          <w:rStyle w:val="StyleUnderline"/>
        </w:rPr>
        <w:t xml:space="preserve">Sierra Nevada of </w:t>
      </w:r>
      <w:r w:rsidRPr="00514170">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5AA5DA22" w14:textId="77777777" w:rsidR="00595B7A" w:rsidRPr="00514170" w:rsidRDefault="00595B7A" w:rsidP="00595B7A">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27AE1E7F" w14:textId="77777777" w:rsidR="00595B7A" w:rsidRPr="00514170" w:rsidRDefault="00595B7A" w:rsidP="00595B7A">
      <w:pPr>
        <w:ind w:left="720"/>
        <w:rPr>
          <w:sz w:val="16"/>
        </w:rPr>
      </w:pPr>
      <w:r w:rsidRPr="00514170">
        <w:rPr>
          <w:sz w:val="16"/>
        </w:rPr>
        <w:t xml:space="preserve">e. </w:t>
      </w:r>
      <w:r w:rsidRPr="00514170">
        <w:rPr>
          <w:rStyle w:val="StyleUnderline"/>
        </w:rPr>
        <w:t xml:space="preserve">Data from </w:t>
      </w:r>
      <w:r w:rsidRPr="00514170">
        <w:rPr>
          <w:rStyle w:val="StyleUnderline"/>
          <w:highlight w:val="cyan"/>
        </w:rPr>
        <w:t xml:space="preserve">Greenland </w:t>
      </w:r>
      <w:r w:rsidRPr="00514170">
        <w:rPr>
          <w:rStyle w:val="Emphasis"/>
          <w:highlight w:val="cyan"/>
        </w:rPr>
        <w:t>ice cores</w:t>
      </w:r>
      <w:r w:rsidRPr="00514170">
        <w:rPr>
          <w:rStyle w:val="StyleUnderline"/>
          <w:highlight w:val="cyan"/>
        </w:rPr>
        <w:t xml:space="preserve"> suggest</w:t>
      </w:r>
      <w:r w:rsidRPr="00514170">
        <w:rPr>
          <w:sz w:val="16"/>
        </w:rPr>
        <w:t xml:space="preserve"> that a &gt;</w:t>
      </w:r>
      <w:r w:rsidRPr="00514170">
        <w:rPr>
          <w:rStyle w:val="Emphasis"/>
          <w:highlight w:val="cyan"/>
        </w:rPr>
        <w:t>10°</w:t>
      </w:r>
      <w:r w:rsidRPr="00514170">
        <w:rPr>
          <w:rStyle w:val="StyleUnderline"/>
        </w:rPr>
        <w:t xml:space="preserve">C </w:t>
      </w:r>
      <w:r w:rsidRPr="00514170">
        <w:rPr>
          <w:rStyle w:val="StyleUnderline"/>
          <w:highlight w:val="cyan"/>
        </w:rPr>
        <w:t>warming</w:t>
      </w:r>
      <w:r w:rsidRPr="00514170">
        <w:rPr>
          <w:rStyle w:val="StyleUnderline"/>
        </w:rPr>
        <w:t xml:space="preserve"> may have occurred </w:t>
      </w:r>
      <w:r w:rsidRPr="00514170">
        <w:rPr>
          <w:rStyle w:val="StyleUnderline"/>
          <w:highlight w:val="cyan"/>
        </w:rPr>
        <w:t>over</w:t>
      </w:r>
      <w:r w:rsidRPr="00514170">
        <w:rPr>
          <w:sz w:val="16"/>
        </w:rPr>
        <w:t xml:space="preserve"> 20 to </w:t>
      </w:r>
      <w:r w:rsidRPr="00514170">
        <w:rPr>
          <w:rStyle w:val="Emphasis"/>
          <w:highlight w:val="cyan"/>
        </w:rPr>
        <w:t>6 years</w:t>
      </w:r>
      <w:r w:rsidRPr="00514170">
        <w:rPr>
          <w:sz w:val="16"/>
        </w:rPr>
        <w:t xml:space="preserve"> (13,000 to 11,000 years ago).</w:t>
      </w:r>
    </w:p>
    <w:p w14:paraId="5DD4C74D" w14:textId="77777777" w:rsidR="00595B7A" w:rsidRPr="00514170" w:rsidRDefault="00595B7A" w:rsidP="00595B7A">
      <w:pPr>
        <w:ind w:left="720"/>
        <w:rPr>
          <w:sz w:val="16"/>
        </w:rPr>
      </w:pPr>
      <w:r w:rsidRPr="00514170">
        <w:rPr>
          <w:sz w:val="16"/>
        </w:rPr>
        <w:t>f. In California, warming at the close of the Younger Dryas (13,000 years ago) may have been on the order of 3°C in less than 100 to 200 years.</w:t>
      </w:r>
    </w:p>
    <w:p w14:paraId="46EEB4A8" w14:textId="77777777" w:rsidR="00595B7A" w:rsidRPr="00514170" w:rsidRDefault="00595B7A" w:rsidP="00595B7A">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4E956925" w14:textId="77777777" w:rsidR="00595B7A" w:rsidRPr="00514170" w:rsidRDefault="00595B7A" w:rsidP="00595B7A">
      <w:pPr>
        <w:ind w:left="720"/>
        <w:rPr>
          <w:sz w:val="16"/>
        </w:rPr>
      </w:pPr>
      <w:r w:rsidRPr="00514170">
        <w:rPr>
          <w:sz w:val="16"/>
        </w:rPr>
        <w:t>Halstead, Climate change and longtermism</w:t>
      </w:r>
    </w:p>
    <w:p w14:paraId="54EFA1A8" w14:textId="77777777" w:rsidR="00595B7A" w:rsidRPr="00514170" w:rsidRDefault="00595B7A" w:rsidP="00595B7A">
      <w:pPr>
        <w:rPr>
          <w:sz w:val="16"/>
        </w:rPr>
      </w:pPr>
      <w:r w:rsidRPr="00514170">
        <w:rPr>
          <w:sz w:val="16"/>
        </w:rPr>
        <w:t xml:space="preserve">Just as </w:t>
      </w:r>
      <w:r w:rsidRPr="00514170">
        <w:rPr>
          <w:rStyle w:val="StyleUnderline"/>
          <w:highlight w:val="cyan"/>
        </w:rPr>
        <w:t>history gives</w:t>
      </w:r>
      <w:r w:rsidRPr="00514170">
        <w:rPr>
          <w:rStyle w:val="StyleUnderline"/>
        </w:rPr>
        <w:t xml:space="preserve"> us </w:t>
      </w:r>
      <w:r w:rsidRPr="00514170">
        <w:rPr>
          <w:rStyle w:val="Emphasis"/>
          <w:highlight w:val="cyan"/>
        </w:rPr>
        <w:t>abundant ev</w:t>
      </w:r>
      <w:r w:rsidRPr="00514170">
        <w:rPr>
          <w:rStyle w:val="StyleUnderline"/>
        </w:rPr>
        <w:t xml:space="preserve">idence </w:t>
      </w:r>
      <w:r w:rsidRPr="00514170">
        <w:rPr>
          <w:rStyle w:val="StyleUnderline"/>
          <w:highlight w:val="cyan"/>
        </w:rPr>
        <w:t>of</w:t>
      </w:r>
      <w:r w:rsidRPr="00514170">
        <w:rPr>
          <w:rStyle w:val="StyleUnderline"/>
        </w:rPr>
        <w:t xml:space="preserve"> large mammals </w:t>
      </w:r>
      <w:r w:rsidRPr="00514170">
        <w:rPr>
          <w:rStyle w:val="Emphasis"/>
          <w:highlight w:val="cyan"/>
        </w:rPr>
        <w:t>surviving</w:t>
      </w:r>
      <w:r w:rsidRPr="00514170">
        <w:rPr>
          <w:rStyle w:val="StyleUnderline"/>
          <w:highlight w:val="cyan"/>
        </w:rPr>
        <w:t xml:space="preserve"> temperatures </w:t>
      </w:r>
      <w:r w:rsidRPr="00514170">
        <w:rPr>
          <w:rStyle w:val="Emphasis"/>
          <w:highlight w:val="cyan"/>
        </w:rPr>
        <w:t>hotter</w:t>
      </w:r>
      <w:r w:rsidRPr="00514170">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514170">
        <w:rPr>
          <w:rStyle w:val="Emphasis"/>
          <w:highlight w:val="cyan"/>
        </w:rPr>
        <w:t>worst-case</w:t>
      </w:r>
      <w:r w:rsidRPr="00514170">
        <w:rPr>
          <w:rStyle w:val="StyleUnderline"/>
          <w:highlight w:val="cyan"/>
        </w:rPr>
        <w:t xml:space="preserve"> scenarios</w:t>
      </w:r>
      <w:r w:rsidRPr="00514170">
        <w:rPr>
          <w:rStyle w:val="StyleUnderline"/>
        </w:rPr>
        <w:t xml:space="preserve"> in the IPCC report</w:t>
      </w:r>
      <w:r w:rsidRPr="00514170">
        <w:rPr>
          <w:sz w:val="16"/>
        </w:rPr>
        <w:t>.</w:t>
      </w:r>
    </w:p>
    <w:p w14:paraId="0819957B" w14:textId="77777777" w:rsidR="00595B7A" w:rsidRPr="00514170" w:rsidRDefault="00595B7A" w:rsidP="00595B7A">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514170">
        <w:rPr>
          <w:rStyle w:val="StyleUnderline"/>
          <w:highlight w:val="cyan"/>
        </w:rPr>
        <w:t>in</w:t>
      </w:r>
      <w:r w:rsidRPr="00514170">
        <w:rPr>
          <w:rStyle w:val="StyleUnderline"/>
        </w:rPr>
        <w:t xml:space="preserve"> the beginning of </w:t>
      </w:r>
      <w:r w:rsidRPr="00514170">
        <w:rPr>
          <w:rStyle w:val="StyleUnderline"/>
          <w:highlight w:val="cyan"/>
        </w:rPr>
        <w:t xml:space="preserve">the </w:t>
      </w:r>
      <w:r w:rsidRPr="00514170">
        <w:rPr>
          <w:rStyle w:val="Emphasis"/>
          <w:highlight w:val="cyan"/>
        </w:rPr>
        <w:t>Holocene</w:t>
      </w:r>
      <w:r w:rsidRPr="00514170">
        <w:rPr>
          <w:sz w:val="16"/>
        </w:rPr>
        <w:t xml:space="preserve"> (~10,000 BCE), climate change did seem to play a role in the extinction of megafauna (large animals). But </w:t>
      </w:r>
      <w:r w:rsidRPr="00514170">
        <w:rPr>
          <w:rStyle w:val="StyleUnderline"/>
          <w:highlight w:val="cyan"/>
        </w:rPr>
        <w:t xml:space="preserve">there is </w:t>
      </w:r>
      <w:r w:rsidRPr="00514170">
        <w:rPr>
          <w:rStyle w:val="Emphasis"/>
          <w:highlight w:val="cyan"/>
        </w:rPr>
        <w:t>little ev</w:t>
      </w:r>
      <w:r w:rsidRPr="00514170">
        <w:rPr>
          <w:rStyle w:val="StyleUnderline"/>
        </w:rPr>
        <w:t xml:space="preserve">idence </w:t>
      </w:r>
      <w:r w:rsidRPr="00514170">
        <w:rPr>
          <w:rStyle w:val="StyleUnderline"/>
          <w:highlight w:val="cyan"/>
        </w:rPr>
        <w:t>of</w:t>
      </w:r>
      <w:r w:rsidRPr="00514170">
        <w:rPr>
          <w:rStyle w:val="StyleUnderline"/>
        </w:rPr>
        <w:t xml:space="preserve"> plant </w:t>
      </w:r>
      <w:r w:rsidRPr="00514170">
        <w:rPr>
          <w:rStyle w:val="Emphasis"/>
          <w:highlight w:val="cyan"/>
        </w:rPr>
        <w:t>extinctions</w:t>
      </w:r>
      <w:r w:rsidRPr="00514170">
        <w:rPr>
          <w:rStyle w:val="StyleUnderline"/>
          <w:highlight w:val="cyan"/>
        </w:rPr>
        <w:t>, and</w:t>
      </w:r>
      <w:r w:rsidRPr="00514170">
        <w:rPr>
          <w:rStyle w:val="StyleUnderline"/>
        </w:rPr>
        <w:t xml:space="preserve"> many megafauna survived</w:t>
      </w:r>
      <w:r w:rsidRPr="00514170">
        <w:rPr>
          <w:sz w:val="16"/>
        </w:rPr>
        <w:t xml:space="preserve">. In particular, Halstead notes, </w:t>
      </w:r>
      <w:r w:rsidRPr="00514170">
        <w:rPr>
          <w:rStyle w:val="StyleUnderline"/>
          <w:highlight w:val="cyan"/>
        </w:rPr>
        <w:t>humans</w:t>
      </w:r>
      <w:r w:rsidRPr="00514170">
        <w:rPr>
          <w:rStyle w:val="StyleUnderline"/>
        </w:rPr>
        <w:t xml:space="preserve"> lived, and by all appearances </w:t>
      </w:r>
      <w:r w:rsidRPr="00514170">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credence, but notes that many scientists may be closer to 50%). </w:t>
      </w:r>
      <w:r w:rsidRPr="00514170">
        <w:rPr>
          <w:rStyle w:val="StyleUnderline"/>
        </w:rPr>
        <w:t xml:space="preserve">All of this gives us every reason for confidence that </w:t>
      </w:r>
      <w:r w:rsidRPr="00514170">
        <w:rPr>
          <w:rStyle w:val="Emphasis"/>
          <w:highlight w:val="cyan"/>
        </w:rPr>
        <w:t>today’s</w:t>
      </w:r>
      <w:r w:rsidRPr="00514170">
        <w:rPr>
          <w:rStyle w:val="StyleUnderline"/>
          <w:highlight w:val="cyan"/>
        </w:rPr>
        <w:t xml:space="preserve"> humans, with</w:t>
      </w:r>
      <w:r w:rsidRPr="00514170">
        <w:rPr>
          <w:rStyle w:val="StyleUnderline"/>
        </w:rPr>
        <w:t xml:space="preserve"> greater numbers, </w:t>
      </w:r>
      <w:r w:rsidRPr="00514170">
        <w:rPr>
          <w:rStyle w:val="Emphasis"/>
          <w:highlight w:val="cyan"/>
        </w:rPr>
        <w:t>tech</w:t>
      </w:r>
      <w:r w:rsidRPr="00514170">
        <w:rPr>
          <w:rStyle w:val="StyleUnderline"/>
        </w:rPr>
        <w:t xml:space="preserve">nology, </w:t>
      </w:r>
      <w:r w:rsidRPr="00514170">
        <w:rPr>
          <w:rStyle w:val="StyleUnderline"/>
          <w:highlight w:val="cyan"/>
        </w:rPr>
        <w:t xml:space="preserve">and </w:t>
      </w:r>
      <w:r w:rsidRPr="00514170">
        <w:rPr>
          <w:rStyle w:val="Emphasis"/>
          <w:highlight w:val="cyan"/>
        </w:rPr>
        <w:t>forewarning</w:t>
      </w:r>
      <w:r w:rsidRPr="00514170">
        <w:rPr>
          <w:sz w:val="16"/>
        </w:rPr>
        <w:t xml:space="preserve"> than our ancestors, </w:t>
      </w:r>
      <w:r w:rsidRPr="00514170">
        <w:rPr>
          <w:rStyle w:val="StyleUnderline"/>
          <w:highlight w:val="cyan"/>
        </w:rPr>
        <w:t xml:space="preserve">can </w:t>
      </w:r>
      <w:r w:rsidRPr="00514170">
        <w:rPr>
          <w:rStyle w:val="Emphasis"/>
          <w:highlight w:val="cyan"/>
        </w:rPr>
        <w:t>survive</w:t>
      </w:r>
      <w:r w:rsidRPr="00514170">
        <w:rPr>
          <w:rStyle w:val="StyleUnderline"/>
        </w:rPr>
        <w:t xml:space="preserve"> ongoing climate catastrophe</w:t>
      </w:r>
      <w:r w:rsidRPr="00514170">
        <w:rPr>
          <w:sz w:val="16"/>
        </w:rPr>
        <w:t>.</w:t>
      </w:r>
    </w:p>
    <w:p w14:paraId="5888554A" w14:textId="77777777" w:rsidR="00595B7A" w:rsidRPr="008704B1" w:rsidRDefault="00595B7A" w:rsidP="00595B7A">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13CEE46" w14:textId="77777777" w:rsidR="00595B7A" w:rsidRDefault="00595B7A" w:rsidP="00595B7A">
      <w:pPr>
        <w:pStyle w:val="Heading2"/>
      </w:pPr>
      <w:r>
        <w:t>Adv---Presidency</w:t>
      </w:r>
    </w:p>
    <w:p w14:paraId="198DA69C" w14:textId="77777777" w:rsidR="00595B7A" w:rsidRDefault="00595B7A" w:rsidP="00595B7A">
      <w:pPr>
        <w:pStyle w:val="Heading3"/>
      </w:pPr>
      <w:r>
        <w:t>AT: Citizenry---1NC</w:t>
      </w:r>
    </w:p>
    <w:p w14:paraId="6A3D6478" w14:textId="77777777" w:rsidR="00595B7A" w:rsidRPr="008704B1" w:rsidRDefault="00595B7A" w:rsidP="00595B7A">
      <w:pPr>
        <w:pStyle w:val="Heading4"/>
      </w:pPr>
      <w:r>
        <w:t>1. erm. I think they read impact defense to themselves? Trump won’t start random wars because audience costs from the citizenry outweigh. That’s 1AC de Mesquita.</w:t>
      </w:r>
    </w:p>
    <w:p w14:paraId="504444F8" w14:textId="77777777" w:rsidR="00595B7A" w:rsidRDefault="00595B7A" w:rsidP="00595B7A">
      <w:pPr>
        <w:pStyle w:val="Heading3"/>
      </w:pPr>
      <w:r>
        <w:t>AT: Firings---1NC</w:t>
      </w:r>
    </w:p>
    <w:p w14:paraId="6616B981" w14:textId="77777777" w:rsidR="00595B7A" w:rsidRDefault="00595B7A" w:rsidP="00595B7A">
      <w:pPr>
        <w:pStyle w:val="Heading4"/>
      </w:pPr>
      <w:r>
        <w:t xml:space="preserve">2. No </w:t>
      </w:r>
      <w:r w:rsidRPr="008C6711">
        <w:rPr>
          <w:u w:val="single"/>
        </w:rPr>
        <w:t>firings</w:t>
      </w:r>
      <w:r>
        <w:t xml:space="preserve"> impact. Drastic predictions are empirically </w:t>
      </w:r>
      <w:r w:rsidRPr="008C6711">
        <w:rPr>
          <w:u w:val="single"/>
        </w:rPr>
        <w:t>denied</w:t>
      </w:r>
      <w:r>
        <w:t>.</w:t>
      </w:r>
    </w:p>
    <w:p w14:paraId="10D77AC9" w14:textId="77777777" w:rsidR="00595B7A" w:rsidRDefault="00595B7A" w:rsidP="00595B7A">
      <w:r w:rsidRPr="008C6711">
        <w:rPr>
          <w:rStyle w:val="Style13ptBold"/>
        </w:rPr>
        <w:t>Higgins 25</w:t>
      </w:r>
      <w:r>
        <w:t xml:space="preserve"> [Sean Higgins (Research fellow, Competitive Enterprise Institute; former senior writer, Washington Examiner), 1-22-2025, “</w:t>
      </w:r>
      <w:r w:rsidRPr="008C6711">
        <w:t>Trump’s new Schedule F executive order is smarter, but could still backfire</w:t>
      </w:r>
      <w:r>
        <w:t>,”</w:t>
      </w:r>
      <w:r w:rsidRPr="008C6711">
        <w:t xml:space="preserve"> Competitive Enterprise Institute</w:t>
      </w:r>
      <w:r>
        <w:t>, https://cei.org/blog/trumps-new-schedule-f-executive-order-is-smarter-but-could-still-backfire/, njn]</w:t>
      </w:r>
    </w:p>
    <w:p w14:paraId="358E1A3B" w14:textId="77777777" w:rsidR="00595B7A" w:rsidRPr="003F7E61" w:rsidRDefault="00595B7A" w:rsidP="00595B7A">
      <w:pPr>
        <w:rPr>
          <w:sz w:val="16"/>
        </w:rPr>
      </w:pPr>
      <w:r w:rsidRPr="003F7E61">
        <w:rPr>
          <w:sz w:val="16"/>
        </w:rPr>
        <w:t>Trump’s first “</w:t>
      </w:r>
      <w:r w:rsidRPr="008C6711">
        <w:rPr>
          <w:rStyle w:val="Emphasis"/>
          <w:highlight w:val="cyan"/>
        </w:rPr>
        <w:t>Schedule F</w:t>
      </w:r>
      <w:r w:rsidRPr="003F7E61">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27911F87" w14:textId="77777777" w:rsidR="00595B7A" w:rsidRPr="003F7E61" w:rsidRDefault="00595B7A" w:rsidP="00595B7A">
      <w:pPr>
        <w:rPr>
          <w:sz w:val="16"/>
        </w:rPr>
      </w:pPr>
      <w:r w:rsidRPr="003F7E61">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05734C92" w14:textId="77777777" w:rsidR="00595B7A" w:rsidRPr="003F7E61" w:rsidRDefault="00595B7A" w:rsidP="00595B7A">
      <w:pPr>
        <w:rPr>
          <w:sz w:val="16"/>
        </w:rPr>
      </w:pPr>
      <w:r w:rsidRPr="003F7E61">
        <w:rPr>
          <w:sz w:val="16"/>
        </w:rPr>
        <w:t xml:space="preserve">The executive order </w:t>
      </w:r>
      <w:r w:rsidRPr="008C6711">
        <w:rPr>
          <w:rStyle w:val="StyleUnderline"/>
        </w:rPr>
        <w:t xml:space="preserve">could </w:t>
      </w:r>
      <w:r w:rsidRPr="008C6711">
        <w:rPr>
          <w:rStyle w:val="StyleUnderline"/>
          <w:highlight w:val="cyan"/>
        </w:rPr>
        <w:t>make</w:t>
      </w:r>
      <w:r w:rsidRPr="008C6711">
        <w:rPr>
          <w:rStyle w:val="StyleUnderline"/>
        </w:rPr>
        <w:t xml:space="preserve"> as many as </w:t>
      </w:r>
      <w:r w:rsidRPr="008C6711">
        <w:rPr>
          <w:rStyle w:val="Emphasis"/>
          <w:highlight w:val="cyan"/>
        </w:rPr>
        <w:t>50,000</w:t>
      </w:r>
      <w:r w:rsidRPr="008C6711">
        <w:rPr>
          <w:rStyle w:val="StyleUnderline"/>
        </w:rPr>
        <w:t xml:space="preserve"> federal </w:t>
      </w:r>
      <w:r w:rsidRPr="008C6711">
        <w:rPr>
          <w:rStyle w:val="StyleUnderline"/>
          <w:highlight w:val="cyan"/>
        </w:rPr>
        <w:t xml:space="preserve">employees subject to </w:t>
      </w:r>
      <w:r w:rsidRPr="008C6711">
        <w:rPr>
          <w:rStyle w:val="Emphasis"/>
          <w:highlight w:val="cyan"/>
        </w:rPr>
        <w:t>firing</w:t>
      </w:r>
      <w:r w:rsidRPr="003F7E61">
        <w:rPr>
          <w:sz w:val="16"/>
        </w:rPr>
        <w:t xml:space="preserve">, something the civil service rules otherwise prevent. </w:t>
      </w:r>
      <w:r w:rsidRPr="008C6711">
        <w:rPr>
          <w:rStyle w:val="StyleUnderline"/>
        </w:rPr>
        <w:t xml:space="preserve">The </w:t>
      </w:r>
      <w:r w:rsidRPr="008C6711">
        <w:rPr>
          <w:rStyle w:val="StyleUnderline"/>
          <w:highlight w:val="cyan"/>
        </w:rPr>
        <w:t xml:space="preserve">figure is </w:t>
      </w:r>
      <w:r w:rsidRPr="008C6711">
        <w:rPr>
          <w:rStyle w:val="Emphasis"/>
          <w:highlight w:val="cyan"/>
        </w:rPr>
        <w:t>speculative</w:t>
      </w:r>
      <w:r w:rsidRPr="003F7E61">
        <w:rPr>
          <w:sz w:val="16"/>
        </w:rPr>
        <w:t xml:space="preserve">, however. </w:t>
      </w:r>
      <w:r w:rsidRPr="003F7E61">
        <w:rPr>
          <w:rStyle w:val="StyleUnderline"/>
          <w:highlight w:val="cyan"/>
        </w:rPr>
        <w:t xml:space="preserve">It’s </w:t>
      </w:r>
      <w:r w:rsidRPr="003F7E61">
        <w:rPr>
          <w:rStyle w:val="Emphasis"/>
          <w:highlight w:val="cyan"/>
        </w:rPr>
        <w:t>unclear</w:t>
      </w:r>
      <w:r w:rsidRPr="003F7E61">
        <w:rPr>
          <w:rStyle w:val="StyleUnderline"/>
          <w:highlight w:val="cyan"/>
        </w:rPr>
        <w:t xml:space="preserve"> how many Trump</w:t>
      </w:r>
      <w:r w:rsidRPr="003F7E61">
        <w:rPr>
          <w:rStyle w:val="StyleUnderline"/>
        </w:rPr>
        <w:t xml:space="preserve"> would </w:t>
      </w:r>
      <w:r w:rsidRPr="003F7E61">
        <w:rPr>
          <w:rStyle w:val="StyleUnderline"/>
          <w:highlight w:val="cyan"/>
        </w:rPr>
        <w:t xml:space="preserve">give </w:t>
      </w:r>
      <w:r w:rsidRPr="003F7E61">
        <w:rPr>
          <w:rStyle w:val="Emphasis"/>
          <w:highlight w:val="cyan"/>
        </w:rPr>
        <w:t>pink slips</w:t>
      </w:r>
      <w:r w:rsidRPr="003F7E61">
        <w:rPr>
          <w:rStyle w:val="StyleUnderline"/>
          <w:highlight w:val="cyan"/>
        </w:rPr>
        <w:t xml:space="preserve"> to</w:t>
      </w:r>
      <w:r w:rsidRPr="003F7E61">
        <w:rPr>
          <w:sz w:val="16"/>
        </w:rPr>
        <w:t xml:space="preserve">. A Cato Institute study by Thomas Firey published last year noted that </w:t>
      </w:r>
      <w:r w:rsidRPr="003F7E61">
        <w:rPr>
          <w:rStyle w:val="StyleUnderline"/>
          <w:highlight w:val="cyan"/>
        </w:rPr>
        <w:t xml:space="preserve">during the </w:t>
      </w:r>
      <w:r w:rsidRPr="003F7E61">
        <w:rPr>
          <w:rStyle w:val="Emphasis"/>
          <w:highlight w:val="cyan"/>
        </w:rPr>
        <w:t>first</w:t>
      </w:r>
      <w:r w:rsidRPr="003F7E61">
        <w:rPr>
          <w:rStyle w:val="StyleUnderline"/>
        </w:rPr>
        <w:t xml:space="preserve"> Trump </w:t>
      </w:r>
      <w:r w:rsidRPr="003F7E61">
        <w:rPr>
          <w:rStyle w:val="Emphasis"/>
          <w:highlight w:val="cyan"/>
        </w:rPr>
        <w:t>admin</w:t>
      </w:r>
      <w:r w:rsidRPr="003F7E61">
        <w:rPr>
          <w:rStyle w:val="StyleUnderline"/>
        </w:rPr>
        <w:t xml:space="preserve">istration, the </w:t>
      </w:r>
      <w:r w:rsidRPr="003F7E61">
        <w:rPr>
          <w:rStyle w:val="Emphasis"/>
          <w:highlight w:val="cyan"/>
        </w:rPr>
        <w:t>pres</w:t>
      </w:r>
      <w:r w:rsidRPr="003F7E61">
        <w:rPr>
          <w:rStyle w:val="StyleUnderline"/>
        </w:rPr>
        <w:t xml:space="preserve">ident </w:t>
      </w:r>
      <w:r w:rsidRPr="003F7E61">
        <w:rPr>
          <w:rStyle w:val="StyleUnderline"/>
          <w:highlight w:val="cyan"/>
        </w:rPr>
        <w:t>struggled</w:t>
      </w:r>
      <w:r w:rsidRPr="003F7E61">
        <w:rPr>
          <w:rStyle w:val="StyleUnderline"/>
        </w:rPr>
        <w:t xml:space="preserve"> just </w:t>
      </w:r>
      <w:r w:rsidRPr="003F7E61">
        <w:rPr>
          <w:rStyle w:val="StyleUnderline"/>
          <w:highlight w:val="cyan"/>
        </w:rPr>
        <w:t>to fill</w:t>
      </w:r>
      <w:r w:rsidRPr="003F7E61">
        <w:rPr>
          <w:rStyle w:val="StyleUnderline"/>
        </w:rPr>
        <w:t xml:space="preserve"> the </w:t>
      </w:r>
      <w:r w:rsidRPr="003F7E61">
        <w:rPr>
          <w:rStyle w:val="Emphasis"/>
          <w:highlight w:val="cyan"/>
        </w:rPr>
        <w:t>4,000</w:t>
      </w:r>
      <w:r w:rsidRPr="003F7E61">
        <w:rPr>
          <w:rStyle w:val="StyleUnderline"/>
        </w:rPr>
        <w:t xml:space="preserve"> vacant positions</w:t>
      </w:r>
      <w:r w:rsidRPr="003F7E61">
        <w:rPr>
          <w:sz w:val="16"/>
        </w:rPr>
        <w:t xml:space="preserve"> he has appointment power over ordinarily. The administration regularly left more than 1,000 of those positions unoccupied. </w:t>
      </w:r>
      <w:r w:rsidRPr="003F7E61">
        <w:rPr>
          <w:rStyle w:val="StyleUnderline"/>
        </w:rPr>
        <w:t xml:space="preserve">It is </w:t>
      </w:r>
      <w:r w:rsidRPr="003F7E61">
        <w:rPr>
          <w:rStyle w:val="Emphasis"/>
          <w:highlight w:val="cyan"/>
        </w:rPr>
        <w:t>hard</w:t>
      </w:r>
      <w:r w:rsidRPr="003F7E61">
        <w:rPr>
          <w:rStyle w:val="StyleUnderline"/>
          <w:highlight w:val="cyan"/>
        </w:rPr>
        <w:t xml:space="preserve"> to imagine</w:t>
      </w:r>
      <w:r w:rsidRPr="003F7E61">
        <w:rPr>
          <w:rStyle w:val="StyleUnderline"/>
        </w:rPr>
        <w:t xml:space="preserve"> the second administration </w:t>
      </w:r>
      <w:r w:rsidRPr="003F7E61">
        <w:rPr>
          <w:rStyle w:val="StyleUnderline"/>
          <w:highlight w:val="cyan"/>
        </w:rPr>
        <w:t>having</w:t>
      </w:r>
      <w:r w:rsidRPr="003F7E61">
        <w:rPr>
          <w:rStyle w:val="StyleUnderline"/>
        </w:rPr>
        <w:t xml:space="preserve"> the people standing by to replace </w:t>
      </w:r>
      <w:r w:rsidRPr="003F7E61">
        <w:rPr>
          <w:rStyle w:val="StyleUnderline"/>
          <w:highlight w:val="cyan"/>
        </w:rPr>
        <w:t xml:space="preserve">an additional </w:t>
      </w:r>
      <w:r w:rsidRPr="003F7E61">
        <w:rPr>
          <w:rStyle w:val="Emphasis"/>
          <w:highlight w:val="cyan"/>
        </w:rPr>
        <w:t>50</w:t>
      </w:r>
      <w:r w:rsidRPr="003F7E61">
        <w:rPr>
          <w:rStyle w:val="StyleUnderline"/>
        </w:rPr>
        <w:t>,000 federal workers</w:t>
      </w:r>
      <w:r w:rsidRPr="003F7E61">
        <w:rPr>
          <w:sz w:val="16"/>
        </w:rPr>
        <w:t xml:space="preserve">. </w:t>
      </w:r>
    </w:p>
    <w:p w14:paraId="334D3E4D" w14:textId="77777777" w:rsidR="00595B7A" w:rsidRDefault="00595B7A" w:rsidP="00595B7A">
      <w:pPr>
        <w:pStyle w:val="Heading4"/>
      </w:pPr>
      <w:r>
        <w:t xml:space="preserve">3. </w:t>
      </w:r>
      <w:r w:rsidRPr="003F7E61">
        <w:rPr>
          <w:u w:val="single"/>
        </w:rPr>
        <w:t>Thumped</w:t>
      </w:r>
      <w:r>
        <w:t xml:space="preserve"> AND </w:t>
      </w:r>
      <w:r w:rsidRPr="003F7E61">
        <w:rPr>
          <w:u w:val="single"/>
        </w:rPr>
        <w:t>inevitable</w:t>
      </w:r>
      <w:r>
        <w:t xml:space="preserve">. Anti-agency sentiments are </w:t>
      </w:r>
      <w:r w:rsidRPr="0034196D">
        <w:rPr>
          <w:u w:val="single"/>
        </w:rPr>
        <w:t>bipartisan</w:t>
      </w:r>
      <w:r>
        <w:t xml:space="preserve"> and </w:t>
      </w:r>
      <w:r w:rsidRPr="0034196D">
        <w:rPr>
          <w:u w:val="single"/>
        </w:rPr>
        <w:t>decades</w:t>
      </w:r>
      <w:r>
        <w:t xml:space="preserve"> old.</w:t>
      </w:r>
    </w:p>
    <w:p w14:paraId="355BF1D4" w14:textId="77777777" w:rsidR="00595B7A" w:rsidRDefault="00595B7A" w:rsidP="00595B7A">
      <w:r w:rsidRPr="003F7E61">
        <w:rPr>
          <w:rStyle w:val="Style13ptBold"/>
        </w:rPr>
        <w:t>Rahman 18</w:t>
      </w:r>
      <w:r>
        <w:t xml:space="preserve"> [K. Sabeel Rahman (Professor of Law, Cornell Law School; Former Senior Counselor and Associate Administrator, Office of Information &amp; Regulatory Affairs; Ph.D. in Political Science and Government, Harvard University; J.D., Harvard University), 4-10-2018, “Reconstructing the Administrative State in an Era of Economic and Democratic Crisis,” Harvard Law Review, Vol. 131, Issue 6, pp. 1671-1712, https://harvardlawreview.org/2018/04/reconstructing-the-administrative-state-in-an-era-of-economic-and-democratic-crisis/, njn]</w:t>
      </w:r>
    </w:p>
    <w:p w14:paraId="23593466" w14:textId="77777777" w:rsidR="00595B7A" w:rsidRPr="0034196D" w:rsidRDefault="00595B7A" w:rsidP="00595B7A">
      <w:pPr>
        <w:rPr>
          <w:sz w:val="16"/>
        </w:rPr>
      </w:pPr>
      <w:r w:rsidRPr="0034196D">
        <w:rPr>
          <w:sz w:val="16"/>
        </w:rPr>
        <w:t xml:space="preserve">Today, </w:t>
      </w:r>
      <w:r w:rsidRPr="003F7E61">
        <w:rPr>
          <w:rStyle w:val="StyleUnderline"/>
          <w:highlight w:val="cyan"/>
        </w:rPr>
        <w:t>we are</w:t>
      </w:r>
      <w:r w:rsidRPr="003F7E61">
        <w:rPr>
          <w:rStyle w:val="StyleUnderline"/>
        </w:rPr>
        <w:t xml:space="preserve"> in the midst of another moment </w:t>
      </w:r>
      <w:r w:rsidRPr="003F7E61">
        <w:rPr>
          <w:rStyle w:val="Emphasis"/>
          <w:highlight w:val="cyan"/>
        </w:rPr>
        <w:t>challenging</w:t>
      </w:r>
      <w:r w:rsidRPr="003F7E61">
        <w:rPr>
          <w:rStyle w:val="StyleUnderline"/>
          <w:highlight w:val="cyan"/>
        </w:rPr>
        <w:t xml:space="preserve"> the</w:t>
      </w:r>
      <w:r w:rsidRPr="003F7E61">
        <w:rPr>
          <w:rStyle w:val="StyleUnderline"/>
        </w:rPr>
        <w:t xml:space="preserve"> legitimacy and </w:t>
      </w:r>
      <w:r w:rsidRPr="003F7E61">
        <w:rPr>
          <w:rStyle w:val="Emphasis"/>
          <w:highlight w:val="cyan"/>
        </w:rPr>
        <w:t>viability</w:t>
      </w:r>
      <w:r w:rsidRPr="003F7E61">
        <w:rPr>
          <w:rStyle w:val="StyleUnderline"/>
          <w:highlight w:val="cyan"/>
        </w:rPr>
        <w:t xml:space="preserve"> of the</w:t>
      </w:r>
      <w:r w:rsidRPr="0034196D">
        <w:rPr>
          <w:sz w:val="16"/>
        </w:rPr>
        <w:t xml:space="preserve"> modern </w:t>
      </w:r>
      <w:r w:rsidRPr="003F7E61">
        <w:rPr>
          <w:rStyle w:val="Emphasis"/>
          <w:highlight w:val="cyan"/>
        </w:rPr>
        <w:t>admin</w:t>
      </w:r>
      <w:r w:rsidRPr="003F7E61">
        <w:rPr>
          <w:rStyle w:val="StyleUnderline"/>
        </w:rPr>
        <w:t xml:space="preserve">istrative </w:t>
      </w:r>
      <w:r w:rsidRPr="003F7E61">
        <w:rPr>
          <w:rStyle w:val="Emphasis"/>
          <w:highlight w:val="cyan"/>
        </w:rPr>
        <w:t>state</w:t>
      </w:r>
      <w:r w:rsidRPr="0034196D">
        <w:rPr>
          <w:sz w:val="16"/>
        </w:rPr>
        <w:t>, what Professor Gillian Metzger recently termed in these pages as “</w:t>
      </w:r>
      <w:r w:rsidRPr="003F7E61">
        <w:rPr>
          <w:rStyle w:val="Emphasis"/>
        </w:rPr>
        <w:t>anti-administrativism</w:t>
      </w:r>
      <w:r w:rsidRPr="0034196D">
        <w:rPr>
          <w:sz w:val="16"/>
        </w:rPr>
        <w:t xml:space="preserve">,” </w:t>
      </w:r>
      <w:r w:rsidRPr="003F7E61">
        <w:rPr>
          <w:rStyle w:val="StyleUnderline"/>
          <w:highlight w:val="cyan"/>
        </w:rPr>
        <w:t>encompassing</w:t>
      </w:r>
      <w:r w:rsidRPr="003F7E61">
        <w:rPr>
          <w:rStyle w:val="StyleUnderline"/>
        </w:rPr>
        <w:t xml:space="preserve"> political and rhetorical </w:t>
      </w:r>
      <w:r w:rsidRPr="003F7E61">
        <w:rPr>
          <w:rStyle w:val="Emphasis"/>
          <w:highlight w:val="cyan"/>
        </w:rPr>
        <w:t>attacks</w:t>
      </w:r>
      <w:r w:rsidRPr="003F7E61">
        <w:rPr>
          <w:rStyle w:val="StyleUnderline"/>
        </w:rPr>
        <w:t xml:space="preserve"> on the legitimacy of administrative agencies, proposed </w:t>
      </w:r>
      <w:r w:rsidRPr="003F7E61">
        <w:rPr>
          <w:rStyle w:val="StyleUnderline"/>
          <w:highlight w:val="cyan"/>
        </w:rPr>
        <w:t xml:space="preserve">legislation to </w:t>
      </w:r>
      <w:r w:rsidRPr="003F7E61">
        <w:rPr>
          <w:rStyle w:val="Emphasis"/>
          <w:highlight w:val="cyan"/>
        </w:rPr>
        <w:t>restrict</w:t>
      </w:r>
      <w:r w:rsidRPr="0034196D">
        <w:rPr>
          <w:sz w:val="16"/>
        </w:rPr>
        <w:t xml:space="preserve"> agency </w:t>
      </w:r>
      <w:r w:rsidRPr="003F7E61">
        <w:rPr>
          <w:rStyle w:val="StyleUnderline"/>
          <w:highlight w:val="cyan"/>
        </w:rPr>
        <w:t>rulemaking</w:t>
      </w:r>
      <w:r w:rsidRPr="003F7E61">
        <w:rPr>
          <w:rStyle w:val="StyleUnderline"/>
        </w:rPr>
        <w:t xml:space="preserve"> authorities, </w:t>
      </w:r>
      <w:r w:rsidRPr="003F7E61">
        <w:rPr>
          <w:rStyle w:val="StyleUnderline"/>
          <w:highlight w:val="cyan"/>
        </w:rPr>
        <w:t>and</w:t>
      </w:r>
      <w:r w:rsidRPr="003F7E61">
        <w:rPr>
          <w:rStyle w:val="StyleUnderline"/>
        </w:rPr>
        <w:t xml:space="preserve"> growing </w:t>
      </w:r>
      <w:r w:rsidRPr="003F7E61">
        <w:rPr>
          <w:rStyle w:val="StyleUnderline"/>
          <w:highlight w:val="cyan"/>
        </w:rPr>
        <w:t xml:space="preserve">constitutional </w:t>
      </w:r>
      <w:r w:rsidRPr="003F7E61">
        <w:rPr>
          <w:rStyle w:val="Emphasis"/>
          <w:highlight w:val="cyan"/>
        </w:rPr>
        <w:t>skepticism</w:t>
      </w:r>
      <w:r w:rsidRPr="003F7E61">
        <w:rPr>
          <w:rStyle w:val="StyleUnderline"/>
        </w:rPr>
        <w:t xml:space="preserve"> among</w:t>
      </w:r>
      <w:r w:rsidRPr="0034196D">
        <w:rPr>
          <w:sz w:val="16"/>
        </w:rPr>
        <w:t xml:space="preserve"> some </w:t>
      </w:r>
      <w:r w:rsidRPr="003F7E61">
        <w:rPr>
          <w:rStyle w:val="StyleUnderline"/>
        </w:rPr>
        <w:t>jurists</w:t>
      </w:r>
      <w:r w:rsidRPr="0034196D">
        <w:rPr>
          <w:sz w:val="16"/>
        </w:rPr>
        <w:t xml:space="preserve"> about the scope of agency authority. This administrative </w:t>
      </w:r>
      <w:r w:rsidRPr="003F7E61">
        <w:rPr>
          <w:rStyle w:val="StyleUnderline"/>
        </w:rPr>
        <w:t>skepticism</w:t>
      </w:r>
      <w:r w:rsidRPr="0034196D">
        <w:rPr>
          <w:sz w:val="16"/>
        </w:rPr>
        <w:t xml:space="preserve">, though, </w:t>
      </w:r>
      <w:r w:rsidRPr="003F7E61">
        <w:rPr>
          <w:rStyle w:val="StyleUnderline"/>
        </w:rPr>
        <w:t xml:space="preserve">is </w:t>
      </w:r>
      <w:r w:rsidRPr="003F7E61">
        <w:rPr>
          <w:rStyle w:val="Emphasis"/>
        </w:rPr>
        <w:t>not just</w:t>
      </w:r>
      <w:r w:rsidRPr="003F7E61">
        <w:rPr>
          <w:rStyle w:val="StyleUnderline"/>
        </w:rPr>
        <w:t xml:space="preserve"> a matter of </w:t>
      </w:r>
      <w:r w:rsidRPr="003F7E61">
        <w:rPr>
          <w:rStyle w:val="Emphasis"/>
        </w:rPr>
        <w:t>deregulation</w:t>
      </w:r>
      <w:r w:rsidRPr="0034196D">
        <w:rPr>
          <w:sz w:val="16"/>
        </w:rPr>
        <w:t xml:space="preserve">; rather, it manifests in two seemingly opposing but related trends. First, it manifests in the efforts to privatize and dismantle the administrative state. Several of the Trump Administration’s most vocal supporters have vociferously called for the “deconstruction” of the administrative state. The new Administration has in its first year made good on attempts to gut the budget and staff of key agencies and implement regulations that would privatize and undo many regulatory initiatives. </w:t>
      </w:r>
      <w:r w:rsidRPr="003F7E61">
        <w:rPr>
          <w:rStyle w:val="StyleUnderline"/>
          <w:highlight w:val="cyan"/>
        </w:rPr>
        <w:t>Nor is this</w:t>
      </w:r>
      <w:r w:rsidRPr="003F7E61">
        <w:rPr>
          <w:rStyle w:val="StyleUnderline"/>
        </w:rPr>
        <w:t xml:space="preserve"> work </w:t>
      </w:r>
      <w:r w:rsidRPr="003F7E61">
        <w:rPr>
          <w:rStyle w:val="Emphasis"/>
          <w:highlight w:val="cyan"/>
        </w:rPr>
        <w:t>limited</w:t>
      </w:r>
      <w:r w:rsidRPr="003F7E61">
        <w:rPr>
          <w:rStyle w:val="StyleUnderline"/>
          <w:highlight w:val="cyan"/>
        </w:rPr>
        <w:t xml:space="preserve"> to</w:t>
      </w:r>
      <w:r w:rsidRPr="003F7E61">
        <w:rPr>
          <w:rStyle w:val="StyleUnderline"/>
        </w:rPr>
        <w:t xml:space="preserve"> the </w:t>
      </w:r>
      <w:r w:rsidRPr="003F7E61">
        <w:rPr>
          <w:rStyle w:val="Emphasis"/>
          <w:highlight w:val="cyan"/>
        </w:rPr>
        <w:t>Trump</w:t>
      </w:r>
      <w:r w:rsidRPr="003F7E61">
        <w:rPr>
          <w:rStyle w:val="StyleUnderline"/>
        </w:rPr>
        <w:t xml:space="preserve"> Administration, </w:t>
      </w:r>
      <w:r w:rsidRPr="003F7E61">
        <w:rPr>
          <w:rStyle w:val="StyleUnderline"/>
          <w:highlight w:val="cyan"/>
        </w:rPr>
        <w:t>or</w:t>
      </w:r>
      <w:r w:rsidRPr="003F7E61">
        <w:rPr>
          <w:rStyle w:val="StyleUnderline"/>
        </w:rPr>
        <w:t xml:space="preserve"> even to </w:t>
      </w:r>
      <w:r w:rsidRPr="003F7E61">
        <w:rPr>
          <w:rStyle w:val="Emphasis"/>
          <w:highlight w:val="cyan"/>
        </w:rPr>
        <w:t>conservative</w:t>
      </w:r>
      <w:r w:rsidRPr="003F7E61">
        <w:rPr>
          <w:rStyle w:val="StyleUnderline"/>
        </w:rPr>
        <w:t xml:space="preserve"> policymaker</w:t>
      </w:r>
      <w:r w:rsidRPr="003F7E61">
        <w:rPr>
          <w:rStyle w:val="Emphasis"/>
          <w:highlight w:val="cyan"/>
        </w:rPr>
        <w:t>s</w:t>
      </w:r>
      <w:r w:rsidRPr="0034196D">
        <w:rPr>
          <w:sz w:val="16"/>
        </w:rPr>
        <w:t xml:space="preserve">. Rather, </w:t>
      </w:r>
      <w:r w:rsidRPr="003F7E61">
        <w:rPr>
          <w:rStyle w:val="StyleUnderline"/>
          <w:highlight w:val="cyan"/>
        </w:rPr>
        <w:t xml:space="preserve">waves of </w:t>
      </w:r>
      <w:r w:rsidRPr="003F7E61">
        <w:rPr>
          <w:rStyle w:val="Emphasis"/>
          <w:highlight w:val="cyan"/>
        </w:rPr>
        <w:t>privatization</w:t>
      </w:r>
      <w:r w:rsidRPr="003F7E61">
        <w:rPr>
          <w:rStyle w:val="StyleUnderline"/>
        </w:rPr>
        <w:t xml:space="preserve"> and deregulation have gradually </w:t>
      </w:r>
      <w:r w:rsidRPr="003F7E61">
        <w:rPr>
          <w:rStyle w:val="Emphasis"/>
          <w:highlight w:val="cyan"/>
        </w:rPr>
        <w:t>dismantled</w:t>
      </w:r>
      <w:r w:rsidRPr="0034196D">
        <w:rPr>
          <w:sz w:val="16"/>
        </w:rPr>
        <w:t xml:space="preserve"> Landis’s </w:t>
      </w:r>
      <w:r w:rsidRPr="003F7E61">
        <w:rPr>
          <w:rStyle w:val="StyleUnderline"/>
        </w:rPr>
        <w:t xml:space="preserve">administrative state </w:t>
      </w:r>
      <w:r w:rsidRPr="003F7E61">
        <w:rPr>
          <w:rStyle w:val="StyleUnderline"/>
          <w:highlight w:val="cyan"/>
        </w:rPr>
        <w:t>over</w:t>
      </w:r>
      <w:r w:rsidRPr="003F7E61">
        <w:rPr>
          <w:rStyle w:val="StyleUnderline"/>
        </w:rPr>
        <w:t xml:space="preserve"> the past several </w:t>
      </w:r>
      <w:r w:rsidRPr="003F7E61">
        <w:rPr>
          <w:rStyle w:val="Emphasis"/>
          <w:highlight w:val="cyan"/>
        </w:rPr>
        <w:t>decades</w:t>
      </w:r>
      <w:r w:rsidRPr="0034196D">
        <w:rPr>
          <w:rStyle w:val="StyleUnderline"/>
        </w:rPr>
        <w:t>, spanning</w:t>
      </w:r>
      <w:r w:rsidRPr="0034196D">
        <w:rPr>
          <w:sz w:val="16"/>
        </w:rPr>
        <w:t xml:space="preserve"> not only the more brazen efforts of the current Administration, but running through </w:t>
      </w:r>
      <w:r w:rsidRPr="0034196D">
        <w:rPr>
          <w:rStyle w:val="StyleUnderline"/>
        </w:rPr>
        <w:t xml:space="preserve">the attempts of </w:t>
      </w:r>
      <w:r w:rsidRPr="0034196D">
        <w:rPr>
          <w:rStyle w:val="Emphasis"/>
        </w:rPr>
        <w:t>Democratic</w:t>
      </w:r>
      <w:r w:rsidRPr="0034196D">
        <w:rPr>
          <w:sz w:val="16"/>
        </w:rPr>
        <w:t xml:space="preserve"> and Republican </w:t>
      </w:r>
      <w:r w:rsidRPr="003F7E61">
        <w:rPr>
          <w:rStyle w:val="StyleUnderline"/>
        </w:rPr>
        <w:t xml:space="preserve">administrations in recent </w:t>
      </w:r>
      <w:r w:rsidRPr="003F7E61">
        <w:rPr>
          <w:rStyle w:val="Emphasis"/>
        </w:rPr>
        <w:t>decades</w:t>
      </w:r>
      <w:r w:rsidRPr="003F7E61">
        <w:rPr>
          <w:rStyle w:val="StyleUnderline"/>
        </w:rPr>
        <w:t xml:space="preserve"> </w:t>
      </w:r>
      <w:r w:rsidRPr="0034196D">
        <w:rPr>
          <w:rStyle w:val="StyleUnderline"/>
          <w:highlight w:val="cyan"/>
        </w:rPr>
        <w:t>to make bureaucracy</w:t>
      </w:r>
      <w:r w:rsidRPr="003F7E61">
        <w:rPr>
          <w:rStyle w:val="StyleUnderline"/>
        </w:rPr>
        <w:t xml:space="preserve"> </w:t>
      </w:r>
      <w:r w:rsidRPr="003F7E61">
        <w:rPr>
          <w:rStyle w:val="Emphasis"/>
        </w:rPr>
        <w:t>leaner</w:t>
      </w:r>
      <w:r w:rsidRPr="0034196D">
        <w:rPr>
          <w:sz w:val="16"/>
        </w:rPr>
        <w:t xml:space="preserve">, smarter, </w:t>
      </w:r>
      <w:r w:rsidRPr="003F7E61">
        <w:rPr>
          <w:rStyle w:val="StyleUnderline"/>
        </w:rPr>
        <w:t xml:space="preserve">and more </w:t>
      </w:r>
      <w:r w:rsidRPr="0034196D">
        <w:rPr>
          <w:rStyle w:val="Emphasis"/>
          <w:highlight w:val="cyan"/>
        </w:rPr>
        <w:t>market-friendly</w:t>
      </w:r>
      <w:r w:rsidRPr="0034196D">
        <w:rPr>
          <w:sz w:val="16"/>
        </w:rPr>
        <w:t>.</w:t>
      </w:r>
    </w:p>
    <w:p w14:paraId="303BF37D" w14:textId="77777777" w:rsidR="00595B7A" w:rsidRDefault="00595B7A" w:rsidP="00595B7A">
      <w:pPr>
        <w:rPr>
          <w:sz w:val="16"/>
        </w:rPr>
      </w:pPr>
      <w:r w:rsidRPr="0034196D">
        <w:rPr>
          <w:sz w:val="16"/>
        </w:rPr>
        <w:t xml:space="preserve">Second, this regulatory </w:t>
      </w:r>
      <w:r w:rsidRPr="0034196D">
        <w:rPr>
          <w:rStyle w:val="StyleUnderline"/>
          <w:highlight w:val="cyan"/>
        </w:rPr>
        <w:t>skepticism</w:t>
      </w:r>
      <w:r w:rsidRPr="0034196D">
        <w:rPr>
          <w:sz w:val="16"/>
        </w:rPr>
        <w:t xml:space="preserve"> has also </w:t>
      </w:r>
      <w:r w:rsidRPr="0034196D">
        <w:rPr>
          <w:rStyle w:val="StyleUnderline"/>
        </w:rPr>
        <w:t>animated a parallel</w:t>
      </w:r>
      <w:r w:rsidRPr="0034196D">
        <w:rPr>
          <w:sz w:val="16"/>
        </w:rPr>
        <w:t xml:space="preserve">, and inverse, </w:t>
      </w:r>
      <w:r w:rsidRPr="0034196D">
        <w:rPr>
          <w:rStyle w:val="StyleUnderline"/>
        </w:rPr>
        <w:t>effort to centralize greater governmental control in the hands of the President. This</w:t>
      </w:r>
      <w:r w:rsidRPr="0034196D">
        <w:rPr>
          <w:sz w:val="16"/>
        </w:rPr>
        <w:t xml:space="preserve"> too </w:t>
      </w:r>
      <w:r w:rsidRPr="0034196D">
        <w:rPr>
          <w:rStyle w:val="StyleUnderline"/>
          <w:highlight w:val="cyan"/>
        </w:rPr>
        <w:t>is</w:t>
      </w:r>
      <w:r w:rsidRPr="0034196D">
        <w:rPr>
          <w:rStyle w:val="StyleUnderline"/>
        </w:rPr>
        <w:t xml:space="preserve"> largely a </w:t>
      </w:r>
      <w:r w:rsidRPr="0034196D">
        <w:rPr>
          <w:rStyle w:val="Emphasis"/>
          <w:highlight w:val="cyan"/>
        </w:rPr>
        <w:t>bipartisan</w:t>
      </w:r>
      <w:r w:rsidRPr="0034196D">
        <w:rPr>
          <w:rStyle w:val="StyleUnderline"/>
        </w:rPr>
        <w:t xml:space="preserve"> trend</w:t>
      </w:r>
      <w:r w:rsidRPr="0034196D">
        <w:rPr>
          <w:sz w:val="16"/>
        </w:rPr>
        <w:t xml:space="preserve">. Executives from both parties — </w:t>
      </w:r>
      <w:r w:rsidRPr="0034196D">
        <w:rPr>
          <w:rStyle w:val="StyleUnderline"/>
          <w:highlight w:val="cyan"/>
        </w:rPr>
        <w:t>from</w:t>
      </w:r>
      <w:r w:rsidRPr="0034196D">
        <w:rPr>
          <w:sz w:val="16"/>
        </w:rPr>
        <w:t xml:space="preserve"> Presidents </w:t>
      </w:r>
      <w:r w:rsidRPr="0034196D">
        <w:rPr>
          <w:rStyle w:val="StyleUnderline"/>
        </w:rPr>
        <w:t xml:space="preserve">Clinton to </w:t>
      </w:r>
      <w:r w:rsidRPr="0034196D">
        <w:rPr>
          <w:rStyle w:val="Emphasis"/>
          <w:highlight w:val="cyan"/>
        </w:rPr>
        <w:t>Bush</w:t>
      </w:r>
      <w:r w:rsidRPr="0034196D">
        <w:rPr>
          <w:rStyle w:val="StyleUnderline"/>
          <w:highlight w:val="cyan"/>
        </w:rPr>
        <w:t xml:space="preserve"> to </w:t>
      </w:r>
      <w:r w:rsidRPr="0034196D">
        <w:rPr>
          <w:rStyle w:val="Emphasis"/>
          <w:highlight w:val="cyan"/>
        </w:rPr>
        <w:t>Obama</w:t>
      </w:r>
      <w:r w:rsidRPr="0034196D">
        <w:rPr>
          <w:rStyle w:val="StyleUnderline"/>
        </w:rPr>
        <w:t xml:space="preserve"> to Trump</w:t>
      </w:r>
      <w:r w:rsidRPr="0034196D">
        <w:rPr>
          <w:sz w:val="16"/>
        </w:rPr>
        <w:t xml:space="preserve"> — have centralized presidential oversight of regulatory agencies. And </w:t>
      </w:r>
      <w:r w:rsidRPr="0034196D">
        <w:rPr>
          <w:rStyle w:val="StyleUnderline"/>
        </w:rPr>
        <w:t xml:space="preserve">legal </w:t>
      </w:r>
      <w:r w:rsidRPr="0034196D">
        <w:rPr>
          <w:rStyle w:val="Emphasis"/>
        </w:rPr>
        <w:t>scholars</w:t>
      </w:r>
      <w:r w:rsidRPr="0034196D">
        <w:rPr>
          <w:rStyle w:val="StyleUnderline"/>
        </w:rPr>
        <w:t xml:space="preserve"> and </w:t>
      </w:r>
      <w:r w:rsidRPr="0034196D">
        <w:rPr>
          <w:rStyle w:val="Emphasis"/>
        </w:rPr>
        <w:t>Justices</w:t>
      </w:r>
      <w:r w:rsidRPr="0034196D">
        <w:rPr>
          <w:rStyle w:val="StyleUnderline"/>
        </w:rPr>
        <w:t xml:space="preserve"> from </w:t>
      </w:r>
      <w:r w:rsidRPr="0034196D">
        <w:rPr>
          <w:rStyle w:val="Emphasis"/>
        </w:rPr>
        <w:t>across</w:t>
      </w:r>
      <w:r w:rsidRPr="0034196D">
        <w:rPr>
          <w:rStyle w:val="StyleUnderline"/>
        </w:rPr>
        <w:t xml:space="preserve"> the political </w:t>
      </w:r>
      <w:r w:rsidRPr="0034196D">
        <w:rPr>
          <w:rStyle w:val="Emphasis"/>
        </w:rPr>
        <w:t>spectrum</w:t>
      </w:r>
      <w:r w:rsidRPr="0034196D">
        <w:rPr>
          <w:sz w:val="16"/>
        </w:rPr>
        <w:t xml:space="preserve"> have </w:t>
      </w:r>
      <w:r w:rsidRPr="0034196D">
        <w:rPr>
          <w:rStyle w:val="StyleUnderline"/>
        </w:rPr>
        <w:t xml:space="preserve">appealed to presidential </w:t>
      </w:r>
      <w:r w:rsidRPr="0034196D">
        <w:rPr>
          <w:rStyle w:val="Emphasis"/>
        </w:rPr>
        <w:t>control</w:t>
      </w:r>
      <w:r w:rsidRPr="0034196D">
        <w:rPr>
          <w:rStyle w:val="StyleUnderline"/>
        </w:rPr>
        <w:t xml:space="preserve"> as a </w:t>
      </w:r>
      <w:r w:rsidRPr="0034196D">
        <w:rPr>
          <w:rStyle w:val="Emphasis"/>
        </w:rPr>
        <w:t>key</w:t>
      </w:r>
      <w:r w:rsidRPr="0034196D">
        <w:rPr>
          <w:rStyle w:val="StyleUnderline"/>
        </w:rPr>
        <w:t xml:space="preserve"> mode of legitimizing and holding accountable</w:t>
      </w:r>
      <w:r w:rsidRPr="0034196D">
        <w:rPr>
          <w:sz w:val="16"/>
        </w:rPr>
        <w:t xml:space="preserve"> agency action. This concentration of control has similarly sparked opposition. In the latter years of the Obama Administration, critics challenged the expansive use of regulatory powers to advance economic, environmental, and social policy goals, from workers’ rights to climate change to immigration reform. The young Trump Administration has provoked even more extreme forms of these concerns about expansive use of executive regulatory discretion. Its irregular assertions of executive power in areas like immigration and national security seem to override informal conventions of internal processes of expert consultation, civil service independence, and internal checks and balances. The result has been the generation of significant concern about the violation of internal norms and practices of reasoned executive judgment, and which in turn has generated bureaucratic “resistance from below.”</w:t>
      </w:r>
    </w:p>
    <w:p w14:paraId="06F8D25D" w14:textId="77777777" w:rsidR="00595B7A" w:rsidRPr="008704B1" w:rsidRDefault="00595B7A" w:rsidP="00595B7A">
      <w:pPr>
        <w:pStyle w:val="Heading4"/>
      </w:pPr>
      <w:r w:rsidRPr="008704B1">
        <w:t xml:space="preserve">4. </w:t>
      </w:r>
      <w:r>
        <w:t>Firings inevitable even with CBAs. Shutdown proves---he’ll find workarounds</w:t>
      </w:r>
    </w:p>
    <w:p w14:paraId="12AAE5FF" w14:textId="77777777" w:rsidR="00595B7A" w:rsidRDefault="00595B7A" w:rsidP="00595B7A">
      <w:pPr>
        <w:pStyle w:val="Heading3"/>
      </w:pPr>
      <w:r>
        <w:t>AT: Checks Trump---1NC</w:t>
      </w:r>
    </w:p>
    <w:p w14:paraId="4146218E" w14:textId="77777777" w:rsidR="00595B7A" w:rsidRDefault="00595B7A" w:rsidP="00595B7A">
      <w:pPr>
        <w:pStyle w:val="Heading4"/>
      </w:pPr>
      <w:r>
        <w:t xml:space="preserve">5. Federal unions </w:t>
      </w:r>
      <w:r w:rsidRPr="00437A52">
        <w:rPr>
          <w:u w:val="single"/>
        </w:rPr>
        <w:t>decrease</w:t>
      </w:r>
      <w:r>
        <w:t xml:space="preserve"> democratic accountability.</w:t>
      </w:r>
    </w:p>
    <w:p w14:paraId="3A822E16" w14:textId="77777777" w:rsidR="00595B7A" w:rsidRDefault="00595B7A" w:rsidP="00595B7A">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2F2ED23E" w14:textId="77777777" w:rsidR="00595B7A" w:rsidRPr="00F008FC" w:rsidRDefault="00595B7A" w:rsidP="00595B7A">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32445C9B" w14:textId="77777777" w:rsidR="00595B7A" w:rsidRPr="00F008FC" w:rsidRDefault="00595B7A" w:rsidP="00595B7A">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03A1761C" w14:textId="77777777" w:rsidR="00595B7A" w:rsidRPr="00F008FC" w:rsidRDefault="00595B7A" w:rsidP="00595B7A">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643CD4CE" w14:textId="77777777" w:rsidR="00595B7A" w:rsidRPr="00F008FC" w:rsidRDefault="00595B7A" w:rsidP="00595B7A">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0CBCCB5D" w14:textId="77777777" w:rsidR="00595B7A" w:rsidRDefault="00595B7A" w:rsidP="00595B7A">
      <w:pPr>
        <w:pStyle w:val="Heading4"/>
      </w:pPr>
      <w:r>
        <w:t>6. Trump FoPo is answered on the first advantage.</w:t>
      </w:r>
    </w:p>
    <w:p w14:paraId="41D2712C" w14:textId="77777777" w:rsidR="00595B7A" w:rsidRDefault="00595B7A" w:rsidP="00595B7A">
      <w:pPr>
        <w:pStyle w:val="Heading3"/>
      </w:pPr>
      <w:r>
        <w:t>AT: U.S. Democracy---1NC</w:t>
      </w:r>
    </w:p>
    <w:p w14:paraId="414C7C47" w14:textId="77777777" w:rsidR="00595B7A" w:rsidRDefault="00595B7A" w:rsidP="00595B7A">
      <w:pPr>
        <w:pStyle w:val="Heading4"/>
      </w:pPr>
      <w:r>
        <w:t xml:space="preserve">7. U.S. democracy is </w:t>
      </w:r>
      <w:r w:rsidRPr="009455C6">
        <w:rPr>
          <w:u w:val="single"/>
        </w:rPr>
        <w:t>resilient</w:t>
      </w:r>
      <w:r>
        <w:t xml:space="preserve"> to populist </w:t>
      </w:r>
      <w:r w:rsidRPr="009455C6">
        <w:rPr>
          <w:u w:val="single"/>
        </w:rPr>
        <w:t>takeover</w:t>
      </w:r>
      <w:r>
        <w:t>.</w:t>
      </w:r>
    </w:p>
    <w:p w14:paraId="2E487AB9" w14:textId="77777777" w:rsidR="00595B7A" w:rsidRPr="00523FEA" w:rsidRDefault="00595B7A" w:rsidP="00595B7A">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2D98D743" w14:textId="77777777" w:rsidR="00595B7A" w:rsidRPr="00923C91" w:rsidRDefault="00595B7A" w:rsidP="00595B7A">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5B86E6D3" w14:textId="77777777" w:rsidR="00595B7A" w:rsidRPr="00FE0BFE" w:rsidRDefault="00595B7A" w:rsidP="00595B7A">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61522369" w14:textId="77777777" w:rsidR="00595B7A" w:rsidRPr="00176692" w:rsidRDefault="00595B7A" w:rsidP="00595B7A">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27256F87" w14:textId="77777777" w:rsidR="00595B7A" w:rsidRPr="00D10663" w:rsidRDefault="00595B7A" w:rsidP="00595B7A">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3E9004C4" w14:textId="77777777" w:rsidR="00595B7A" w:rsidRDefault="00595B7A" w:rsidP="00595B7A">
      <w:pPr>
        <w:pStyle w:val="Heading1"/>
      </w:pPr>
      <w:r>
        <w:t>2NC</w:t>
      </w:r>
    </w:p>
    <w:p w14:paraId="36139F7B" w14:textId="77777777" w:rsidR="00595B7A" w:rsidRDefault="00595B7A" w:rsidP="00595B7A">
      <w:pPr>
        <w:pStyle w:val="Heading2"/>
      </w:pPr>
      <w:r>
        <w:t>Agency PIC</w:t>
      </w:r>
    </w:p>
    <w:p w14:paraId="2C74AB4D" w14:textId="7877DC42" w:rsidR="00595B7A" w:rsidRDefault="00595B7A" w:rsidP="00595B7A">
      <w:pPr>
        <w:pStyle w:val="Heading3"/>
      </w:pPr>
      <w:r>
        <w:t>Overview---2NC</w:t>
      </w:r>
    </w:p>
    <w:p w14:paraId="302BBBE4" w14:textId="59B7BA6D" w:rsidR="00595B7A" w:rsidRDefault="00595B7A" w:rsidP="00595B7A">
      <w:pPr>
        <w:pStyle w:val="Heading3"/>
      </w:pPr>
      <w:r>
        <w:t>Perm---AT: Do Both---2NC</w:t>
      </w:r>
    </w:p>
    <w:p w14:paraId="1563025E" w14:textId="28C2F181" w:rsidR="00595B7A" w:rsidRDefault="00595B7A" w:rsidP="00595B7A">
      <w:pPr>
        <w:pStyle w:val="Heading3"/>
      </w:pPr>
      <w:r>
        <w:t>Perm---AT: Do CP---2NC</w:t>
      </w:r>
    </w:p>
    <w:p w14:paraId="125E813B" w14:textId="77777777" w:rsidR="00595B7A" w:rsidRDefault="00595B7A" w:rsidP="00595B7A">
      <w:pPr>
        <w:pStyle w:val="Heading4"/>
      </w:pPr>
      <w:r>
        <w:t>“Workers” is the full set</w:t>
      </w:r>
    </w:p>
    <w:p w14:paraId="4E9066EF" w14:textId="77777777" w:rsidR="00595B7A" w:rsidRDefault="00595B7A" w:rsidP="00595B7A">
      <w:r w:rsidRPr="00F36738">
        <w:rPr>
          <w:rStyle w:val="Style13ptBold"/>
        </w:rPr>
        <w:t>ILO 81</w:t>
      </w:r>
      <w:r>
        <w:t xml:space="preserve"> [International Labour Office, 1981, “Report VI (1): Safety and Health and the Working Environment,” International Labour Conference, 67th Session, https://webapps.ilo.org/public/libdoc/ilo/1980/80B09_513_engl.pdf, njn]</w:t>
      </w:r>
    </w:p>
    <w:p w14:paraId="14C9C900" w14:textId="77777777" w:rsidR="00595B7A" w:rsidRPr="00F36738" w:rsidRDefault="00595B7A" w:rsidP="00595B7A">
      <w:pPr>
        <w:rPr>
          <w:sz w:val="16"/>
        </w:rPr>
      </w:pPr>
      <w:r w:rsidRPr="00F36738">
        <w:rPr>
          <w:sz w:val="16"/>
        </w:rPr>
        <w:t xml:space="preserve">5. For the purpose of the proposed instrument- </w:t>
      </w:r>
    </w:p>
    <w:p w14:paraId="1C30C73D" w14:textId="77777777" w:rsidR="00595B7A" w:rsidRPr="00F36738" w:rsidRDefault="00595B7A" w:rsidP="00595B7A">
      <w:pPr>
        <w:rPr>
          <w:sz w:val="16"/>
        </w:rPr>
      </w:pPr>
      <w:r w:rsidRPr="00F36738">
        <w:rPr>
          <w:sz w:val="16"/>
        </w:rPr>
        <w:t>(a) the term "branches of economic activity" includes work in the public service;</w:t>
      </w:r>
    </w:p>
    <w:p w14:paraId="16583885" w14:textId="77777777" w:rsidR="00595B7A" w:rsidRPr="00F36738" w:rsidRDefault="00595B7A" w:rsidP="00595B7A">
      <w:pPr>
        <w:rPr>
          <w:sz w:val="16"/>
        </w:rPr>
      </w:pPr>
      <w:r w:rsidRPr="00F36738">
        <w:rPr>
          <w:sz w:val="16"/>
        </w:rPr>
        <w:t xml:space="preserve">(b) </w:t>
      </w:r>
      <w:r w:rsidRPr="00FB4A3A">
        <w:rPr>
          <w:rStyle w:val="StyleUnderline"/>
        </w:rPr>
        <w:t>the term "</w:t>
      </w:r>
      <w:r w:rsidRPr="00FB4A3A">
        <w:rPr>
          <w:rStyle w:val="Emphasis"/>
          <w:highlight w:val="cyan"/>
        </w:rPr>
        <w:t>workers</w:t>
      </w:r>
      <w:r w:rsidRPr="00FB4A3A">
        <w:rPr>
          <w:rStyle w:val="StyleUnderline"/>
        </w:rPr>
        <w:t xml:space="preserve">" </w:t>
      </w:r>
      <w:r w:rsidRPr="00FB4A3A">
        <w:rPr>
          <w:rStyle w:val="StyleUnderline"/>
          <w:highlight w:val="cyan"/>
        </w:rPr>
        <w:t xml:space="preserve">means </w:t>
      </w:r>
      <w:r w:rsidRPr="00FB4A3A">
        <w:rPr>
          <w:rStyle w:val="Emphasis"/>
          <w:highlight w:val="cyan"/>
        </w:rPr>
        <w:t>all employed</w:t>
      </w:r>
      <w:r w:rsidRPr="00FB4A3A">
        <w:rPr>
          <w:rStyle w:val="StyleUnderline"/>
          <w:highlight w:val="cyan"/>
        </w:rPr>
        <w:t xml:space="preserve"> persons</w:t>
      </w:r>
      <w:r w:rsidRPr="00F36738">
        <w:rPr>
          <w:sz w:val="16"/>
        </w:rPr>
        <w:t>, including public employees;</w:t>
      </w:r>
    </w:p>
    <w:p w14:paraId="517CF31F" w14:textId="77777777" w:rsidR="00595B7A" w:rsidRPr="00F36738" w:rsidRDefault="00595B7A" w:rsidP="00595B7A">
      <w:pPr>
        <w:rPr>
          <w:sz w:val="16"/>
        </w:rPr>
      </w:pPr>
      <w:r w:rsidRPr="00F36738">
        <w:rPr>
          <w:sz w:val="16"/>
        </w:rPr>
        <w:t xml:space="preserve">(c) the term "workplace" should cover all places where workers need to be or to go by reason of their work and which are </w:t>
      </w:r>
      <w:r w:rsidRPr="00F36738">
        <w:rPr>
          <w:rStyle w:val="StyleUnderline"/>
          <w:highlight w:val="cyan"/>
        </w:rPr>
        <w:t>under</w:t>
      </w:r>
      <w:r w:rsidRPr="00FB4A3A">
        <w:rPr>
          <w:rStyle w:val="StyleUnderline"/>
        </w:rPr>
        <w:t xml:space="preserve"> the </w:t>
      </w:r>
      <w:r w:rsidRPr="00F36738">
        <w:rPr>
          <w:rStyle w:val="Emphasis"/>
        </w:rPr>
        <w:t>direct</w:t>
      </w:r>
      <w:r w:rsidRPr="00FB4A3A">
        <w:rPr>
          <w:rStyle w:val="StyleUnderline"/>
        </w:rPr>
        <w:t xml:space="preserve"> or </w:t>
      </w:r>
      <w:r w:rsidRPr="00F36738">
        <w:rPr>
          <w:rStyle w:val="Emphasis"/>
        </w:rPr>
        <w:t>indirect</w:t>
      </w:r>
      <w:r w:rsidRPr="00FB4A3A">
        <w:rPr>
          <w:rStyle w:val="StyleUnderline"/>
        </w:rPr>
        <w:t xml:space="preserve"> </w:t>
      </w:r>
      <w:r w:rsidRPr="00F36738">
        <w:rPr>
          <w:rStyle w:val="StyleUnderline"/>
          <w:highlight w:val="cyan"/>
        </w:rPr>
        <w:t>control of</w:t>
      </w:r>
      <w:r w:rsidRPr="00FB4A3A">
        <w:rPr>
          <w:rStyle w:val="StyleUnderline"/>
        </w:rPr>
        <w:t xml:space="preserve"> the </w:t>
      </w:r>
      <w:r w:rsidRPr="00F36738">
        <w:rPr>
          <w:rStyle w:val="Emphasis"/>
          <w:highlight w:val="cyan"/>
        </w:rPr>
        <w:t>employer</w:t>
      </w:r>
      <w:r w:rsidRPr="00F36738">
        <w:rPr>
          <w:sz w:val="16"/>
        </w:rPr>
        <w:t>;</w:t>
      </w:r>
    </w:p>
    <w:p w14:paraId="4187DDEE" w14:textId="77777777" w:rsidR="00595B7A" w:rsidRPr="00F36738" w:rsidRDefault="00595B7A" w:rsidP="00595B7A">
      <w:pPr>
        <w:rPr>
          <w:sz w:val="16"/>
        </w:rPr>
      </w:pPr>
      <w:r w:rsidRPr="00F36738">
        <w:rPr>
          <w:sz w:val="16"/>
        </w:rPr>
        <w:t>(d) the term "regulations" should cover all provisions given force of law by the competent authority or authorities.</w:t>
      </w:r>
    </w:p>
    <w:p w14:paraId="518DD285" w14:textId="5F2EFD94" w:rsidR="00595B7A" w:rsidRDefault="00595B7A" w:rsidP="00595B7A">
      <w:pPr>
        <w:pStyle w:val="Heading3"/>
      </w:pPr>
      <w:r>
        <w:t>Theory---AT: PICs---2NC</w:t>
      </w:r>
    </w:p>
    <w:p w14:paraId="48D20A96" w14:textId="77777777" w:rsidR="00595B7A" w:rsidRDefault="00595B7A" w:rsidP="00595B7A">
      <w:pPr>
        <w:pStyle w:val="Heading4"/>
      </w:pPr>
      <w:r>
        <w:t xml:space="preserve">That’s a limits </w:t>
      </w:r>
      <w:r w:rsidRPr="00AB06B1">
        <w:rPr>
          <w:u w:val="single"/>
        </w:rPr>
        <w:t>nightmare</w:t>
      </w:r>
      <w:r>
        <w:t xml:space="preserve">---they allow more than </w:t>
      </w:r>
      <w:r w:rsidRPr="00A8550A">
        <w:rPr>
          <w:u w:val="single"/>
        </w:rPr>
        <w:t>400 AFFs</w:t>
      </w:r>
      <w:r>
        <w:t xml:space="preserve">, and </w:t>
      </w:r>
      <w:r w:rsidRPr="00A8550A">
        <w:rPr>
          <w:u w:val="single"/>
        </w:rPr>
        <w:t>overlapping</w:t>
      </w:r>
      <w:r>
        <w:t xml:space="preserve"> jurisdictions mean we can’t even get </w:t>
      </w:r>
      <w:r w:rsidRPr="00A8550A">
        <w:rPr>
          <w:u w:val="single"/>
        </w:rPr>
        <w:t>unique disads</w:t>
      </w:r>
      <w:r>
        <w:t>!</w:t>
      </w:r>
    </w:p>
    <w:p w14:paraId="3CED0744" w14:textId="77777777" w:rsidR="00595B7A" w:rsidRPr="00AB06B1" w:rsidRDefault="00595B7A" w:rsidP="00595B7A">
      <w:r w:rsidRPr="00AB06B1">
        <w:rPr>
          <w:rStyle w:val="Style13ptBold"/>
        </w:rPr>
        <w:t>AFP 25</w:t>
      </w:r>
      <w:r w:rsidRPr="00AB06B1">
        <w:t xml:space="preserve"> [American</w:t>
      </w:r>
      <w:r>
        <w:t>s f</w:t>
      </w:r>
      <w:r w:rsidRPr="00AB06B1">
        <w:t>or Prosperity, 6-9-2025, "How many federal agencies are there? Do we need all of them?," Americans for Prosperity, https://americansforprosperity.org/blog/how-many-federal-agencies-are-there-do-we-need-all-of-them/, njn]</w:t>
      </w:r>
    </w:p>
    <w:p w14:paraId="6C3C8F52" w14:textId="77777777" w:rsidR="00595B7A" w:rsidRPr="00AB06B1" w:rsidRDefault="00595B7A" w:rsidP="00595B7A">
      <w:pPr>
        <w:rPr>
          <w:sz w:val="16"/>
        </w:rPr>
      </w:pPr>
      <w:r w:rsidRPr="00AB06B1">
        <w:rPr>
          <w:sz w:val="16"/>
        </w:rPr>
        <w:t>A GOVERNMENT SO BIG, EVEN WASHINGTON LOST TRACK</w:t>
      </w:r>
    </w:p>
    <w:p w14:paraId="6A5331E6" w14:textId="77777777" w:rsidR="00595B7A" w:rsidRPr="00AB06B1" w:rsidRDefault="00595B7A" w:rsidP="00595B7A">
      <w:pPr>
        <w:rPr>
          <w:sz w:val="16"/>
        </w:rPr>
      </w:pPr>
      <w:r w:rsidRPr="00AB06B1">
        <w:rPr>
          <w:sz w:val="16"/>
        </w:rPr>
        <w:t xml:space="preserve">While it’s difficult to imagine how big the federal government is, try wrapping your head around this: </w:t>
      </w:r>
      <w:r w:rsidRPr="00AB06B1">
        <w:rPr>
          <w:rStyle w:val="StyleUnderline"/>
        </w:rPr>
        <w:t xml:space="preserve">The </w:t>
      </w:r>
      <w:r w:rsidRPr="00AB06B1">
        <w:rPr>
          <w:rStyle w:val="StyleUnderline"/>
          <w:highlight w:val="cyan"/>
        </w:rPr>
        <w:t xml:space="preserve">Federal Register lists </w:t>
      </w:r>
      <w:r w:rsidRPr="00AB06B1">
        <w:rPr>
          <w:rStyle w:val="Emphasis"/>
          <w:highlight w:val="cyan"/>
        </w:rPr>
        <w:t>441 agencies</w:t>
      </w:r>
      <w:r w:rsidRPr="00AB06B1">
        <w:rPr>
          <w:rStyle w:val="StyleUnderline"/>
          <w:highlight w:val="cyan"/>
        </w:rPr>
        <w:t xml:space="preserve"> in the</w:t>
      </w:r>
      <w:r w:rsidRPr="00AB06B1">
        <w:rPr>
          <w:rStyle w:val="StyleUnderline"/>
        </w:rPr>
        <w:t xml:space="preserve"> U.S. </w:t>
      </w:r>
      <w:r w:rsidRPr="00AB06B1">
        <w:rPr>
          <w:rStyle w:val="Emphasis"/>
          <w:highlight w:val="cyan"/>
        </w:rPr>
        <w:t>government</w:t>
      </w:r>
      <w:r w:rsidRPr="00AB06B1">
        <w:rPr>
          <w:sz w:val="16"/>
        </w:rPr>
        <w:t>. Whatever the precise number, most reasonable taxpayers would agree that the federal bureaucracy has run amok.</w:t>
      </w:r>
    </w:p>
    <w:p w14:paraId="14AE412A" w14:textId="77777777" w:rsidR="00595B7A" w:rsidRPr="00AB06B1" w:rsidRDefault="00595B7A" w:rsidP="00595B7A">
      <w:pPr>
        <w:rPr>
          <w:sz w:val="16"/>
        </w:rPr>
      </w:pPr>
      <w:r w:rsidRPr="00AB06B1">
        <w:rPr>
          <w:sz w:val="16"/>
        </w:rPr>
        <w:t>Just look at some of the agencies you’re funding with your tax dollars: The United States Agency for Global Media, the Community Development Financial Institutions Fund, or the Federal Laboratory Consortium for Technology Transfer.</w:t>
      </w:r>
    </w:p>
    <w:p w14:paraId="7C069E5A" w14:textId="77777777" w:rsidR="00595B7A" w:rsidRPr="00AB06B1" w:rsidRDefault="00595B7A" w:rsidP="00595B7A">
      <w:pPr>
        <w:rPr>
          <w:sz w:val="16"/>
        </w:rPr>
      </w:pPr>
      <w:r w:rsidRPr="00AB06B1">
        <w:rPr>
          <w:sz w:val="16"/>
        </w:rPr>
        <w:t>Sure, those issues might be important, but do they require taxpayer-funded agencies? Probably not.</w:t>
      </w:r>
    </w:p>
    <w:p w14:paraId="24F5E872" w14:textId="77777777" w:rsidR="00595B7A" w:rsidRPr="00AB06B1" w:rsidRDefault="00595B7A" w:rsidP="00595B7A">
      <w:pPr>
        <w:rPr>
          <w:sz w:val="16"/>
        </w:rPr>
      </w:pPr>
      <w:r w:rsidRPr="00AB06B1">
        <w:rPr>
          <w:sz w:val="16"/>
        </w:rPr>
        <w:t xml:space="preserve">On top of that, </w:t>
      </w:r>
      <w:r w:rsidRPr="00AB06B1">
        <w:rPr>
          <w:rStyle w:val="StyleUnderline"/>
          <w:highlight w:val="cyan"/>
        </w:rPr>
        <w:t>many</w:t>
      </w:r>
      <w:r w:rsidRPr="00AB06B1">
        <w:rPr>
          <w:rStyle w:val="StyleUnderline"/>
        </w:rPr>
        <w:t xml:space="preserve"> </w:t>
      </w:r>
      <w:r w:rsidRPr="00AB06B1">
        <w:rPr>
          <w:rStyle w:val="Emphasis"/>
        </w:rPr>
        <w:t>agencies</w:t>
      </w:r>
      <w:r w:rsidRPr="00AB06B1">
        <w:rPr>
          <w:rStyle w:val="StyleUnderline"/>
        </w:rPr>
        <w:t xml:space="preserve">, departments, and subdivisions </w:t>
      </w:r>
      <w:r w:rsidRPr="00AB06B1">
        <w:rPr>
          <w:rStyle w:val="StyleUnderline"/>
          <w:highlight w:val="cyan"/>
        </w:rPr>
        <w:t xml:space="preserve">have </w:t>
      </w:r>
      <w:r w:rsidRPr="00AB06B1">
        <w:rPr>
          <w:rStyle w:val="Emphasis"/>
          <w:highlight w:val="cyan"/>
        </w:rPr>
        <w:t>overlapping</w:t>
      </w:r>
      <w:r w:rsidRPr="00AB06B1">
        <w:rPr>
          <w:rStyle w:val="StyleUnderline"/>
          <w:highlight w:val="cyan"/>
        </w:rPr>
        <w:t xml:space="preserve"> jurisdictions</w:t>
      </w:r>
      <w:r w:rsidRPr="00AB06B1">
        <w:rPr>
          <w:rStyle w:val="StyleUnderline"/>
        </w:rPr>
        <w:t xml:space="preserve"> and tasks</w:t>
      </w:r>
      <w:r w:rsidRPr="00AB06B1">
        <w:rPr>
          <w:sz w:val="16"/>
        </w:rPr>
        <w:t>. For example, the Economic Development Administration, the Small Business Administration, and the Minority Business Development Agency all share similar duties and roles.</w:t>
      </w:r>
    </w:p>
    <w:p w14:paraId="08E319BC" w14:textId="77777777" w:rsidR="00595B7A" w:rsidRPr="00AB06B1" w:rsidRDefault="00595B7A" w:rsidP="00595B7A">
      <w:pPr>
        <w:rPr>
          <w:sz w:val="16"/>
        </w:rPr>
      </w:pPr>
      <w:r w:rsidRPr="00AB06B1">
        <w:rPr>
          <w:sz w:val="16"/>
        </w:rPr>
        <w:t>This is particularly harmful when businesses and industries are subject to regulation by a long list of separate agencies rather than just running duplicate programs.</w:t>
      </w:r>
    </w:p>
    <w:p w14:paraId="5625F2FD" w14:textId="7C763DD5" w:rsidR="00595B7A" w:rsidRPr="00595B7A" w:rsidRDefault="00595B7A" w:rsidP="00595B7A">
      <w:pPr>
        <w:rPr>
          <w:sz w:val="16"/>
        </w:rPr>
      </w:pPr>
      <w:r w:rsidRPr="00AB06B1">
        <w:rPr>
          <w:sz w:val="16"/>
        </w:rPr>
        <w:t>For example, tobacco products are simultaneously regulated by the U.S. Food and Drug Administration; the Bureau of Alcohol, Tobacco, Firearms and Explosives; and the Alcohol and Tobacco Tax and Trade Bureau.</w:t>
      </w:r>
    </w:p>
    <w:p w14:paraId="1614DF0C" w14:textId="12DE7D36" w:rsidR="00595B7A" w:rsidRPr="00C65646" w:rsidRDefault="00595B7A" w:rsidP="00595B7A">
      <w:pPr>
        <w:pStyle w:val="Heading3"/>
      </w:pPr>
      <w:r>
        <w:t>[</w:t>
      </w:r>
      <w:r>
        <w:tab/>
        <w:t>] AT: Other Issues---AT: Text and Function</w:t>
      </w:r>
    </w:p>
    <w:p w14:paraId="3600A109" w14:textId="096F6E13" w:rsidR="00595B7A" w:rsidRDefault="00595B7A" w:rsidP="00595B7A">
      <w:pPr>
        <w:pStyle w:val="Heading3"/>
      </w:pPr>
      <w:bookmarkStart w:id="3" w:name="Level_3_29"/>
      <w:r>
        <w:t>AT: Topical CPs---2NC</w:t>
      </w:r>
    </w:p>
    <w:p w14:paraId="0721341B" w14:textId="5C83880C" w:rsidR="00595B7A" w:rsidRDefault="00595B7A" w:rsidP="00595B7A">
      <w:pPr>
        <w:pStyle w:val="Heading3"/>
      </w:pPr>
      <w:r>
        <w:t>Theory---AT: Condo---2NC</w:t>
      </w:r>
      <w:bookmarkEnd w:id="3"/>
    </w:p>
    <w:p w14:paraId="5627EBBE" w14:textId="654FB98E" w:rsidR="00595B7A" w:rsidRDefault="00595B7A" w:rsidP="00595B7A">
      <w:pPr>
        <w:pStyle w:val="Heading3"/>
      </w:pPr>
      <w:bookmarkStart w:id="4" w:name="Level_3_1271"/>
      <w:r>
        <w:t>Sunshades---O/V---2NC</w:t>
      </w:r>
    </w:p>
    <w:p w14:paraId="548BAAD1" w14:textId="77777777" w:rsidR="00595B7A" w:rsidRDefault="00595B7A" w:rsidP="00595B7A">
      <w:pPr>
        <w:pStyle w:val="Heading3"/>
      </w:pPr>
      <w:bookmarkStart w:id="5" w:name="Level_3_1273"/>
      <w:bookmarkEnd w:id="4"/>
      <w:r>
        <w:t>Sunshades---Solves Leadership---2NC</w:t>
      </w:r>
    </w:p>
    <w:p w14:paraId="0D25091E" w14:textId="77777777" w:rsidR="00595B7A" w:rsidRPr="0094350F" w:rsidRDefault="00595B7A" w:rsidP="00595B7A">
      <w:pPr>
        <w:pStyle w:val="Heading4"/>
      </w:pPr>
      <w:r>
        <w:t xml:space="preserve">It solves climate </w:t>
      </w:r>
      <w:r w:rsidRPr="00EE65C7">
        <w:rPr>
          <w:u w:val="single"/>
        </w:rPr>
        <w:t>leadership</w:t>
      </w:r>
      <w:r>
        <w:t xml:space="preserve"> and </w:t>
      </w:r>
      <w:r w:rsidRPr="00EE65C7">
        <w:rPr>
          <w:u w:val="single"/>
        </w:rPr>
        <w:t>soft power</w:t>
      </w:r>
      <w:r>
        <w:t xml:space="preserve"> more broadly.</w:t>
      </w:r>
    </w:p>
    <w:p w14:paraId="60DB7AAB" w14:textId="77777777" w:rsidR="00595B7A" w:rsidRPr="0015369F" w:rsidRDefault="00595B7A" w:rsidP="00595B7A">
      <w:r w:rsidRPr="0094350F">
        <w:rPr>
          <w:rStyle w:val="Style13ptBold"/>
        </w:rPr>
        <w:t>Maas 13</w:t>
      </w:r>
      <w:r>
        <w:t xml:space="preserve"> [Achim Maas (</w:t>
      </w:r>
      <w:r w:rsidRPr="0083267B">
        <w:t>Head of Fellow Programme</w:t>
      </w:r>
      <w:r>
        <w:t xml:space="preserve">, Research Institute for Sustainability, Hemholtz Centre for Geoscience; M.A. (Peace and conflict studies), </w:t>
      </w:r>
      <w:r w:rsidRPr="00E25978">
        <w:t>Goethe University Frankfurt am Main</w:t>
      </w:r>
      <w:r>
        <w:t>), 2013, “Climate Gambit: Engineering Climate Security Risks?” Environmental Change and Security Program Report,</w:t>
      </w:r>
      <w:r w:rsidRPr="0015369F">
        <w:t xml:space="preserve"> </w:t>
      </w:r>
      <w:r>
        <w:t xml:space="preserve">Vol. 14, Issue 2, pp. 37-48, </w:t>
      </w:r>
      <w:r w:rsidRPr="0094350F">
        <w:t>Woodrow Wilson International Center for Scholars</w:t>
      </w:r>
      <w:r>
        <w:t>, njn]</w:t>
      </w:r>
    </w:p>
    <w:p w14:paraId="5EFDE9DB" w14:textId="77777777" w:rsidR="00595B7A" w:rsidRPr="00EE65C7" w:rsidRDefault="00595B7A" w:rsidP="00595B7A">
      <w:pPr>
        <w:rPr>
          <w:sz w:val="16"/>
        </w:rPr>
      </w:pPr>
      <w:r w:rsidRPr="00EE65C7">
        <w:rPr>
          <w:sz w:val="16"/>
        </w:rPr>
        <w:t xml:space="preserve">Finally, </w:t>
      </w:r>
      <w:r w:rsidRPr="00EE65C7">
        <w:rPr>
          <w:rStyle w:val="StyleUnderline"/>
        </w:rPr>
        <w:t xml:space="preserve">there may also be merit in understanding climate engineering as a </w:t>
      </w:r>
      <w:r w:rsidRPr="00EE65C7">
        <w:rPr>
          <w:rStyle w:val="Emphasis"/>
        </w:rPr>
        <w:t>public good</w:t>
      </w:r>
      <w:r w:rsidRPr="00EE65C7">
        <w:rPr>
          <w:sz w:val="16"/>
        </w:rPr>
        <w:t xml:space="preserve">, similar to the global climate system itself. Regulating it, therefore, would mean taking into account the public interest and may help steer states away from covert pilot tests with unknown consequences by engaging a wide range of stakeholders (House of Commons Science and Technology Committee, 2010). </w:t>
      </w:r>
      <w:r w:rsidRPr="008003CB">
        <w:rPr>
          <w:rStyle w:val="StyleUnderline"/>
          <w:highlight w:val="cyan"/>
        </w:rPr>
        <w:t>Climate engineering could</w:t>
      </w:r>
      <w:r w:rsidRPr="00EE65C7">
        <w:rPr>
          <w:rStyle w:val="StyleUnderline"/>
        </w:rPr>
        <w:t xml:space="preserve"> provide a </w:t>
      </w:r>
      <w:r w:rsidRPr="008003CB">
        <w:rPr>
          <w:rStyle w:val="Emphasis"/>
          <w:highlight w:val="cyan"/>
        </w:rPr>
        <w:t>platform</w:t>
      </w:r>
      <w:r w:rsidRPr="00EE65C7">
        <w:rPr>
          <w:rStyle w:val="StyleUnderline"/>
        </w:rPr>
        <w:t xml:space="preserve"> for </w:t>
      </w:r>
      <w:r w:rsidRPr="008003CB">
        <w:rPr>
          <w:rStyle w:val="Emphasis"/>
          <w:highlight w:val="cyan"/>
        </w:rPr>
        <w:t>international cooperation</w:t>
      </w:r>
      <w:r w:rsidRPr="00EE65C7">
        <w:rPr>
          <w:rStyle w:val="StyleUnderline"/>
        </w:rPr>
        <w:t xml:space="preserve"> in the face of</w:t>
      </w:r>
      <w:r w:rsidRPr="00EE65C7">
        <w:rPr>
          <w:sz w:val="16"/>
        </w:rPr>
        <w:t xml:space="preserve"> potential catastrophic </w:t>
      </w:r>
      <w:r w:rsidRPr="00EE65C7">
        <w:rPr>
          <w:rStyle w:val="Emphasis"/>
        </w:rPr>
        <w:t>climate change</w:t>
      </w:r>
      <w:r w:rsidRPr="00EE65C7">
        <w:rPr>
          <w:sz w:val="16"/>
        </w:rPr>
        <w:t>. Further, sharing information on the research and development of climate engineering technologies-as well as information on its associated risks and uncertainties-could help mitigate the risk of unilateral deployment and thus reduce the likelihood of associated interstate tensions.</w:t>
      </w:r>
    </w:p>
    <w:p w14:paraId="4E015A70" w14:textId="77777777" w:rsidR="00595B7A" w:rsidRPr="00B516CB" w:rsidRDefault="00595B7A" w:rsidP="00595B7A">
      <w:pPr>
        <w:rPr>
          <w:sz w:val="16"/>
        </w:rPr>
      </w:pPr>
      <w:r w:rsidRPr="008003CB">
        <w:rPr>
          <w:sz w:val="16"/>
        </w:rPr>
        <w:t xml:space="preserve">Indeed, conducting </w:t>
      </w:r>
      <w:r w:rsidRPr="0037390A">
        <w:rPr>
          <w:rStyle w:val="StyleUnderline"/>
        </w:rPr>
        <w:t xml:space="preserve">joint transnational </w:t>
      </w:r>
      <w:r w:rsidRPr="008003CB">
        <w:rPr>
          <w:rStyle w:val="StyleUnderline"/>
          <w:highlight w:val="cyan"/>
        </w:rPr>
        <w:t>research</w:t>
      </w:r>
      <w:r w:rsidRPr="0037390A">
        <w:rPr>
          <w:rStyle w:val="StyleUnderline"/>
        </w:rPr>
        <w:t xml:space="preserve"> activities </w:t>
      </w:r>
      <w:r w:rsidRPr="008003CB">
        <w:rPr>
          <w:rStyle w:val="StyleUnderline"/>
          <w:highlight w:val="cyan"/>
        </w:rPr>
        <w:t>may</w:t>
      </w:r>
      <w:r w:rsidRPr="008003CB">
        <w:rPr>
          <w:sz w:val="16"/>
        </w:rPr>
        <w:t xml:space="preserve"> actually even </w:t>
      </w:r>
      <w:r w:rsidRPr="008003CB">
        <w:rPr>
          <w:rStyle w:val="Emphasis"/>
          <w:highlight w:val="cyan"/>
        </w:rPr>
        <w:t>reduce</w:t>
      </w:r>
      <w:r w:rsidRPr="0037390A">
        <w:rPr>
          <w:rStyle w:val="Emphasis"/>
        </w:rPr>
        <w:t xml:space="preserve"> risks</w:t>
      </w:r>
      <w:r w:rsidRPr="0037390A">
        <w:rPr>
          <w:rStyle w:val="StyleUnderline"/>
        </w:rPr>
        <w:t xml:space="preserve"> of </w:t>
      </w:r>
      <w:r w:rsidRPr="008003CB">
        <w:rPr>
          <w:rStyle w:val="StyleUnderline"/>
          <w:highlight w:val="cyan"/>
        </w:rPr>
        <w:t>inter-state tensions due to</w:t>
      </w:r>
      <w:r w:rsidRPr="008003CB">
        <w:rPr>
          <w:rStyle w:val="StyleUnderline"/>
        </w:rPr>
        <w:t xml:space="preserve"> the</w:t>
      </w:r>
      <w:r w:rsidRPr="0037390A">
        <w:rPr>
          <w:rStyle w:val="StyleUnderline"/>
        </w:rPr>
        <w:t xml:space="preserve"> </w:t>
      </w:r>
      <w:r w:rsidRPr="008003CB">
        <w:rPr>
          <w:rStyle w:val="Emphasis"/>
          <w:highlight w:val="cyan"/>
        </w:rPr>
        <w:t>transparency</w:t>
      </w:r>
      <w:r w:rsidRPr="008003CB">
        <w:rPr>
          <w:sz w:val="16"/>
        </w:rPr>
        <w:t xml:space="preserve"> involved (U.S. GAO, 2011). Though even more speculative, joint </w:t>
      </w:r>
      <w:r w:rsidRPr="0037390A">
        <w:rPr>
          <w:rStyle w:val="StyleUnderline"/>
        </w:rPr>
        <w:t xml:space="preserve">climate engineering research </w:t>
      </w:r>
      <w:r w:rsidRPr="008003CB">
        <w:rPr>
          <w:rStyle w:val="StyleUnderline"/>
          <w:highlight w:val="cyan"/>
        </w:rPr>
        <w:t>and</w:t>
      </w:r>
      <w:r w:rsidRPr="008003CB">
        <w:rPr>
          <w:sz w:val="16"/>
        </w:rPr>
        <w:t xml:space="preserve"> capacities for </w:t>
      </w:r>
      <w:r w:rsidRPr="008003CB">
        <w:rPr>
          <w:rStyle w:val="StyleUnderline"/>
        </w:rPr>
        <w:t>deployment</w:t>
      </w:r>
      <w:r w:rsidRPr="008003CB">
        <w:rPr>
          <w:sz w:val="16"/>
        </w:rPr>
        <w:t xml:space="preserve"> on a global scale </w:t>
      </w:r>
      <w:r w:rsidRPr="0037390A">
        <w:rPr>
          <w:rStyle w:val="StyleUnderline"/>
        </w:rPr>
        <w:t xml:space="preserve">could </w:t>
      </w:r>
      <w:r w:rsidRPr="008003CB">
        <w:rPr>
          <w:rStyle w:val="StyleUnderline"/>
          <w:highlight w:val="cyan"/>
        </w:rPr>
        <w:t>even</w:t>
      </w:r>
      <w:r w:rsidRPr="0037390A">
        <w:rPr>
          <w:rStyle w:val="StyleUnderline"/>
        </w:rPr>
        <w:t xml:space="preserve"> lead to </w:t>
      </w:r>
      <w:r w:rsidRPr="008003CB">
        <w:rPr>
          <w:rStyle w:val="Emphasis"/>
          <w:highlight w:val="cyan"/>
        </w:rPr>
        <w:t>global detente</w:t>
      </w:r>
      <w:r w:rsidRPr="0037390A">
        <w:rPr>
          <w:rStyle w:val="StyleUnderline"/>
        </w:rPr>
        <w:t xml:space="preserve">, as it would require a </w:t>
      </w:r>
      <w:r w:rsidRPr="008003CB">
        <w:rPr>
          <w:rStyle w:val="Emphasis"/>
        </w:rPr>
        <w:t>cooperative effort</w:t>
      </w:r>
      <w:r w:rsidRPr="0037390A">
        <w:rPr>
          <w:rStyle w:val="StyleUnderline"/>
        </w:rPr>
        <w:t xml:space="preserve"> of</w:t>
      </w:r>
      <w:r w:rsidRPr="008003CB">
        <w:rPr>
          <w:sz w:val="16"/>
        </w:rPr>
        <w:t xml:space="preserve"> states as different as </w:t>
      </w:r>
      <w:r w:rsidRPr="0037390A">
        <w:rPr>
          <w:rStyle w:val="StyleUnderline"/>
        </w:rPr>
        <w:t>the</w:t>
      </w:r>
      <w:r w:rsidRPr="008003CB">
        <w:rPr>
          <w:sz w:val="16"/>
        </w:rPr>
        <w:t xml:space="preserve"> United States, </w:t>
      </w:r>
      <w:r w:rsidRPr="0037390A">
        <w:rPr>
          <w:rStyle w:val="Emphasis"/>
        </w:rPr>
        <w:t>E</w:t>
      </w:r>
      <w:r w:rsidRPr="008003CB">
        <w:rPr>
          <w:sz w:val="16"/>
        </w:rPr>
        <w:t xml:space="preserve">uropean </w:t>
      </w:r>
      <w:r w:rsidRPr="0037390A">
        <w:rPr>
          <w:rStyle w:val="Emphasis"/>
        </w:rPr>
        <w:t>U</w:t>
      </w:r>
      <w:r w:rsidRPr="008003CB">
        <w:rPr>
          <w:sz w:val="16"/>
        </w:rPr>
        <w:t xml:space="preserve">nion, </w:t>
      </w:r>
      <w:r w:rsidRPr="0037390A">
        <w:rPr>
          <w:rStyle w:val="StyleUnderline"/>
        </w:rPr>
        <w:t>Russia, India, China, and Brazil</w:t>
      </w:r>
      <w:r w:rsidRPr="008003CB">
        <w:rPr>
          <w:sz w:val="16"/>
        </w:rPr>
        <w:t xml:space="preserve">. As such, </w:t>
      </w:r>
      <w:r w:rsidRPr="008003CB">
        <w:rPr>
          <w:rStyle w:val="StyleUnderline"/>
          <w:highlight w:val="cyan"/>
        </w:rPr>
        <w:t>climate engineering</w:t>
      </w:r>
      <w:r w:rsidRPr="008003CB">
        <w:rPr>
          <w:rStyle w:val="StyleUnderline"/>
        </w:rPr>
        <w:t xml:space="preserve"> research </w:t>
      </w:r>
      <w:r w:rsidRPr="008003CB">
        <w:rPr>
          <w:rStyle w:val="StyleUnderline"/>
          <w:highlight w:val="cyan"/>
        </w:rPr>
        <w:t>may</w:t>
      </w:r>
      <w:r w:rsidRPr="008003CB">
        <w:rPr>
          <w:sz w:val="16"/>
        </w:rPr>
        <w:t xml:space="preserve"> in fact </w:t>
      </w:r>
      <w:r w:rsidRPr="008003CB">
        <w:rPr>
          <w:rStyle w:val="StyleUnderline"/>
          <w:highlight w:val="cyan"/>
        </w:rPr>
        <w:t xml:space="preserve">provide a </w:t>
      </w:r>
      <w:r w:rsidRPr="008003CB">
        <w:rPr>
          <w:rStyle w:val="Emphasis"/>
          <w:highlight w:val="cyan"/>
        </w:rPr>
        <w:t>peace dividend</w:t>
      </w:r>
      <w:r w:rsidRPr="00CE244C">
        <w:rPr>
          <w:rStyle w:val="StyleUnderline"/>
        </w:rPr>
        <w:t xml:space="preserve"> on its own, </w:t>
      </w:r>
      <w:r w:rsidRPr="00CE244C">
        <w:rPr>
          <w:rStyle w:val="StyleUnderline"/>
          <w:highlight w:val="cyan"/>
        </w:rPr>
        <w:t>even if</w:t>
      </w:r>
      <w:r w:rsidRPr="008003CB">
        <w:rPr>
          <w:rStyle w:val="StyleUnderline"/>
        </w:rPr>
        <w:t xml:space="preserve"> the technologies are </w:t>
      </w:r>
      <w:r w:rsidRPr="00CE244C">
        <w:rPr>
          <w:rStyle w:val="StyleUnderline"/>
          <w:highlight w:val="cyan"/>
        </w:rPr>
        <w:t>never</w:t>
      </w:r>
      <w:r w:rsidRPr="008003CB">
        <w:rPr>
          <w:rStyle w:val="StyleUnderline"/>
        </w:rPr>
        <w:t xml:space="preserve"> actually </w:t>
      </w:r>
      <w:r w:rsidRPr="00CE244C">
        <w:rPr>
          <w:rStyle w:val="Emphasis"/>
          <w:highlight w:val="cyan"/>
        </w:rPr>
        <w:t>deployed</w:t>
      </w:r>
      <w:r w:rsidRPr="008003CB">
        <w:rPr>
          <w:sz w:val="16"/>
        </w:rPr>
        <w:t>. While this could be one development, the immediate focus must be on starting an international dialogue on the governance research before countries venture into large-scale testing on their own.</w:t>
      </w:r>
    </w:p>
    <w:p w14:paraId="24F75966" w14:textId="77777777" w:rsidR="00595B7A" w:rsidRDefault="00595B7A" w:rsidP="00595B7A">
      <w:pPr>
        <w:pStyle w:val="Heading3"/>
      </w:pPr>
      <w:bookmarkStart w:id="6" w:name="Level_3_1301"/>
      <w:bookmarkEnd w:id="5"/>
      <w:r>
        <w:t>Sunshades---AT: Side-Effects---General---2NC</w:t>
      </w:r>
    </w:p>
    <w:bookmarkEnd w:id="6"/>
    <w:p w14:paraId="0D120BF4" w14:textId="77777777" w:rsidR="00595B7A" w:rsidRDefault="00595B7A" w:rsidP="00595B7A">
      <w:pPr>
        <w:pStyle w:val="Heading2"/>
      </w:pPr>
      <w:r>
        <w:t>Energy DA</w:t>
      </w:r>
    </w:p>
    <w:p w14:paraId="17B1980E" w14:textId="7CA1C6AC" w:rsidR="00595B7A" w:rsidRDefault="00595B7A" w:rsidP="00595B7A">
      <w:pPr>
        <w:pStyle w:val="Heading3"/>
      </w:pPr>
      <w:r>
        <w:t>Overview---2NC</w:t>
      </w:r>
    </w:p>
    <w:p w14:paraId="035DD5F7" w14:textId="77777777" w:rsidR="00595B7A" w:rsidRDefault="00595B7A" w:rsidP="00595B7A">
      <w:pPr>
        <w:pStyle w:val="Heading4"/>
      </w:pPr>
      <w:r>
        <w:t xml:space="preserve">It’s the </w:t>
      </w:r>
      <w:r w:rsidRPr="00B360CA">
        <w:rPr>
          <w:u w:val="single"/>
        </w:rPr>
        <w:t>most likely</w:t>
      </w:r>
      <w:r>
        <w:t xml:space="preserve"> theater for </w:t>
      </w:r>
      <w:r w:rsidRPr="00B360CA">
        <w:rPr>
          <w:u w:val="single"/>
        </w:rPr>
        <w:t>escalation</w:t>
      </w:r>
      <w:r>
        <w:t xml:space="preserve">, ignites hotspots </w:t>
      </w:r>
      <w:r w:rsidRPr="00B360CA">
        <w:rPr>
          <w:u w:val="single"/>
        </w:rPr>
        <w:t>globally</w:t>
      </w:r>
      <w:r>
        <w:t xml:space="preserve">, and causes </w:t>
      </w:r>
      <w:r w:rsidRPr="000C391F">
        <w:rPr>
          <w:u w:val="single"/>
        </w:rPr>
        <w:t>prolif</w:t>
      </w:r>
      <w:r>
        <w:t xml:space="preserve"> of novel weapons.</w:t>
      </w:r>
    </w:p>
    <w:p w14:paraId="41E62385" w14:textId="77777777" w:rsidR="00595B7A" w:rsidRDefault="00595B7A" w:rsidP="00595B7A">
      <w:r w:rsidRPr="00671CE3">
        <w:rPr>
          <w:rStyle w:val="Style13ptBold"/>
        </w:rPr>
        <w:t>Graham 22</w:t>
      </w:r>
      <w:r>
        <w:t xml:space="preserve"> [Thomas </w:t>
      </w:r>
      <w:r w:rsidRPr="00F5427E">
        <w:t>Graham</w:t>
      </w:r>
      <w:r>
        <w:t xml:space="preserve"> (D</w:t>
      </w:r>
      <w:r w:rsidRPr="00F5427E">
        <w:t xml:space="preserve">istinguished fellow, </w:t>
      </w:r>
      <w:r w:rsidRPr="00671CE3">
        <w:t>Council on Foreign Relations</w:t>
      </w:r>
      <w:r>
        <w:t>; c</w:t>
      </w:r>
      <w:r w:rsidRPr="00F5427E">
        <w:t>ofounder</w:t>
      </w:r>
      <w:r>
        <w:t xml:space="preserve">, </w:t>
      </w:r>
      <w:r w:rsidRPr="00F5427E">
        <w:t>Russian, East European, and Eurasian studies program</w:t>
      </w:r>
      <w:r>
        <w:t xml:space="preserve">, </w:t>
      </w:r>
      <w:r w:rsidRPr="00F5427E">
        <w:t>Yale University</w:t>
      </w:r>
      <w:r>
        <w:t xml:space="preserve">; </w:t>
      </w:r>
      <w:r w:rsidRPr="00671CE3">
        <w:t>Ph</w:t>
      </w:r>
      <w:r>
        <w:t>.</w:t>
      </w:r>
      <w:r w:rsidRPr="00671CE3">
        <w:t>D</w:t>
      </w:r>
      <w:r>
        <w:t>.</w:t>
      </w:r>
      <w:r w:rsidRPr="00671CE3">
        <w:t xml:space="preserve"> in </w:t>
      </w:r>
      <w:r>
        <w:t>P</w:t>
      </w:r>
      <w:r w:rsidRPr="00671CE3">
        <w:t xml:space="preserve">olitical </w:t>
      </w:r>
      <w:r>
        <w:t>S</w:t>
      </w:r>
      <w:r w:rsidRPr="00671CE3">
        <w:t>cience</w:t>
      </w:r>
      <w:r>
        <w:t xml:space="preserve">, </w:t>
      </w:r>
      <w:r w:rsidRPr="00671CE3">
        <w:t>Harvard University</w:t>
      </w:r>
      <w:r>
        <w:t xml:space="preserve">), March 2022, “Preventing a Wider European Conflict,” Council on Foreign Relations, Contingency Planning Memorandum No. 38, </w:t>
      </w:r>
      <w:r w:rsidRPr="00DF37A5">
        <w:t>https://www.cfr.org/report/preventing-wider-european-conflict</w:t>
      </w:r>
      <w:r>
        <w:t>, njn]</w:t>
      </w:r>
    </w:p>
    <w:p w14:paraId="34ED8766" w14:textId="77777777" w:rsidR="00595B7A" w:rsidRPr="00310B09" w:rsidRDefault="00595B7A" w:rsidP="00595B7A">
      <w:pPr>
        <w:rPr>
          <w:sz w:val="16"/>
        </w:rPr>
      </w:pPr>
      <w:r w:rsidRPr="00310B09">
        <w:rPr>
          <w:sz w:val="16"/>
        </w:rPr>
        <w:t xml:space="preserve">The large-scale </w:t>
      </w:r>
      <w:r w:rsidRPr="00310B09">
        <w:rPr>
          <w:rStyle w:val="StyleUnderline"/>
        </w:rPr>
        <w:t xml:space="preserve">Russian invasion of </w:t>
      </w:r>
      <w:r w:rsidRPr="00310B09">
        <w:rPr>
          <w:rStyle w:val="Emphasis"/>
          <w:highlight w:val="cyan"/>
        </w:rPr>
        <w:t>Ukraine</w:t>
      </w:r>
      <w:r w:rsidRPr="00310B09">
        <w:rPr>
          <w:sz w:val="16"/>
        </w:rPr>
        <w:t xml:space="preserve"> now underway </w:t>
      </w:r>
      <w:r w:rsidRPr="00310B09">
        <w:rPr>
          <w:rStyle w:val="StyleUnderline"/>
        </w:rPr>
        <w:t xml:space="preserve">could quite plausibly </w:t>
      </w:r>
      <w:r w:rsidRPr="00310B09">
        <w:rPr>
          <w:rStyle w:val="StyleUnderline"/>
          <w:highlight w:val="cyan"/>
        </w:rPr>
        <w:t>precipitate</w:t>
      </w:r>
      <w:r w:rsidRPr="00310B09">
        <w:rPr>
          <w:rStyle w:val="StyleUnderline"/>
        </w:rPr>
        <w:t xml:space="preserve"> a </w:t>
      </w:r>
      <w:r w:rsidRPr="00310B09">
        <w:rPr>
          <w:rStyle w:val="Emphasis"/>
          <w:highlight w:val="cyan"/>
        </w:rPr>
        <w:t>wider</w:t>
      </w:r>
      <w:r w:rsidRPr="00310B09">
        <w:rPr>
          <w:rStyle w:val="StyleUnderline"/>
          <w:highlight w:val="cyan"/>
        </w:rPr>
        <w:t xml:space="preserve"> conflict</w:t>
      </w:r>
      <w:r w:rsidRPr="00310B09">
        <w:rPr>
          <w:rStyle w:val="StyleUnderline"/>
        </w:rPr>
        <w:t xml:space="preserve"> in Europe</w:t>
      </w:r>
      <w:r w:rsidRPr="00310B09">
        <w:rPr>
          <w:sz w:val="16"/>
        </w:rPr>
        <w:t>.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w:t>
      </w:r>
    </w:p>
    <w:p w14:paraId="177024FB" w14:textId="77777777" w:rsidR="00595B7A" w:rsidRPr="00310B09" w:rsidRDefault="00595B7A" w:rsidP="00595B7A">
      <w:pPr>
        <w:rPr>
          <w:sz w:val="16"/>
        </w:rPr>
      </w:pPr>
      <w:r w:rsidRPr="00310B09">
        <w:rPr>
          <w:sz w:val="16"/>
        </w:rPr>
        <w:t xml:space="preserve">The </w:t>
      </w:r>
      <w:r w:rsidRPr="00310B09">
        <w:rPr>
          <w:rStyle w:val="StyleUnderline"/>
        </w:rPr>
        <w:t xml:space="preserve">stakes are </w:t>
      </w:r>
      <w:r w:rsidRPr="00310B09">
        <w:rPr>
          <w:rStyle w:val="Emphasis"/>
        </w:rPr>
        <w:t>enormous</w:t>
      </w:r>
      <w:r w:rsidRPr="00310B09">
        <w:rPr>
          <w:rStyle w:val="StyleUnderline"/>
        </w:rPr>
        <w:t xml:space="preserve">. </w:t>
      </w:r>
      <w:r w:rsidRPr="00310B09">
        <w:rPr>
          <w:rStyle w:val="StyleUnderline"/>
          <w:highlight w:val="cyan"/>
        </w:rPr>
        <w:t xml:space="preserve">The </w:t>
      </w:r>
      <w:r w:rsidRPr="00310B09">
        <w:rPr>
          <w:rStyle w:val="Emphasis"/>
          <w:highlight w:val="cyan"/>
        </w:rPr>
        <w:t>ripple</w:t>
      </w:r>
      <w:r w:rsidRPr="00310B09">
        <w:rPr>
          <w:rStyle w:val="StyleUnderline"/>
        </w:rPr>
        <w:t xml:space="preserve"> effect</w:t>
      </w:r>
      <w:r w:rsidRPr="00310B09">
        <w:rPr>
          <w:rStyle w:val="Emphasis"/>
          <w:highlight w:val="cyan"/>
        </w:rPr>
        <w:t>s</w:t>
      </w:r>
      <w:r w:rsidRPr="00310B09">
        <w:rPr>
          <w:rStyle w:val="StyleUnderline"/>
        </w:rPr>
        <w:t xml:space="preserve"> of a wider conflict in Europe would </w:t>
      </w:r>
      <w:r w:rsidRPr="00310B09">
        <w:rPr>
          <w:rStyle w:val="Emphasis"/>
          <w:highlight w:val="cyan"/>
        </w:rPr>
        <w:t>spread</w:t>
      </w:r>
      <w:r w:rsidRPr="00310B09">
        <w:rPr>
          <w:rStyle w:val="StyleUnderline"/>
          <w:highlight w:val="cyan"/>
        </w:rPr>
        <w:t xml:space="preserve"> across the </w:t>
      </w:r>
      <w:r w:rsidRPr="00310B09">
        <w:rPr>
          <w:rStyle w:val="Emphasis"/>
          <w:highlight w:val="cyan"/>
        </w:rPr>
        <w:t>globe</w:t>
      </w:r>
      <w:r w:rsidRPr="00310B09">
        <w:rPr>
          <w:rStyle w:val="StyleUnderline"/>
          <w:highlight w:val="cyan"/>
        </w:rPr>
        <w:t>, stressing</w:t>
      </w:r>
      <w:r w:rsidRPr="00310B09">
        <w:rPr>
          <w:sz w:val="16"/>
        </w:rPr>
        <w:t xml:space="preserve"> the geopolitical, economic, and </w:t>
      </w:r>
      <w:r w:rsidRPr="00310B09">
        <w:rPr>
          <w:rStyle w:val="StyleUnderline"/>
        </w:rPr>
        <w:t xml:space="preserve">institutional </w:t>
      </w:r>
      <w:r w:rsidRPr="00310B09">
        <w:rPr>
          <w:rStyle w:val="StyleUnderline"/>
          <w:highlight w:val="cyan"/>
        </w:rPr>
        <w:t xml:space="preserve">foundations of the </w:t>
      </w:r>
      <w:r w:rsidRPr="00310B09">
        <w:rPr>
          <w:rStyle w:val="Emphasis"/>
          <w:highlight w:val="cyan"/>
        </w:rPr>
        <w:t>international order</w:t>
      </w:r>
      <w:r w:rsidRPr="00310B09">
        <w:rPr>
          <w:sz w:val="16"/>
        </w:rPr>
        <w:t xml:space="preserve"> the United States has fashioned and underwritten since the end of the Second World War. </w:t>
      </w:r>
      <w:r w:rsidRPr="00310B09">
        <w:rPr>
          <w:rStyle w:val="StyleUnderline"/>
        </w:rPr>
        <w:t xml:space="preserve">It would </w:t>
      </w:r>
      <w:r w:rsidRPr="00310B09">
        <w:rPr>
          <w:rStyle w:val="Emphasis"/>
          <w:highlight w:val="cyan"/>
        </w:rPr>
        <w:t>test</w:t>
      </w:r>
      <w:r w:rsidRPr="00310B09">
        <w:rPr>
          <w:rStyle w:val="StyleUnderline"/>
        </w:rPr>
        <w:t xml:space="preserve"> the resilience of the U.S. global system of </w:t>
      </w:r>
      <w:r w:rsidRPr="00310B09">
        <w:rPr>
          <w:rStyle w:val="Emphasis"/>
          <w:highlight w:val="cyan"/>
        </w:rPr>
        <w:t>alliances</w:t>
      </w:r>
      <w:r w:rsidRPr="00310B09">
        <w:rPr>
          <w:sz w:val="16"/>
        </w:rPr>
        <w:t xml:space="preserve">, the </w:t>
      </w:r>
      <w:r w:rsidRPr="00310B09">
        <w:rPr>
          <w:rStyle w:val="StyleUnderline"/>
          <w:highlight w:val="cyan"/>
        </w:rPr>
        <w:t xml:space="preserve">international </w:t>
      </w:r>
      <w:r w:rsidRPr="00310B09">
        <w:rPr>
          <w:rStyle w:val="Emphasis"/>
          <w:highlight w:val="cyan"/>
        </w:rPr>
        <w:t>financ</w:t>
      </w:r>
      <w:r w:rsidRPr="00310B09">
        <w:rPr>
          <w:rStyle w:val="StyleUnderline"/>
        </w:rPr>
        <w:t>ial system</w:t>
      </w:r>
      <w:r w:rsidRPr="00310B09">
        <w:rPr>
          <w:sz w:val="16"/>
        </w:rPr>
        <w:t xml:space="preserve">, global energy markets, </w:t>
      </w:r>
      <w:r w:rsidRPr="00310B09">
        <w:rPr>
          <w:rStyle w:val="Emphasis"/>
          <w:highlight w:val="cyan"/>
        </w:rPr>
        <w:t>arms control</w:t>
      </w:r>
      <w:r w:rsidRPr="00310B09">
        <w:rPr>
          <w:sz w:val="16"/>
        </w:rPr>
        <w:t xml:space="preserve"> regimes, </w:t>
      </w:r>
      <w:r w:rsidRPr="00310B09">
        <w:rPr>
          <w:rStyle w:val="StyleUnderline"/>
          <w:highlight w:val="cyan"/>
        </w:rPr>
        <w:t>and</w:t>
      </w:r>
      <w:r w:rsidRPr="00310B09">
        <w:rPr>
          <w:sz w:val="16"/>
        </w:rPr>
        <w:t xml:space="preserve"> global institutions in the </w:t>
      </w:r>
      <w:r w:rsidRPr="00310B09">
        <w:rPr>
          <w:rStyle w:val="StyleUnderline"/>
          <w:highlight w:val="cyan"/>
        </w:rPr>
        <w:t>face</w:t>
      </w:r>
      <w:r w:rsidRPr="00310B09">
        <w:rPr>
          <w:rStyle w:val="StyleUnderline"/>
        </w:rPr>
        <w:t xml:space="preserve"> of ever more </w:t>
      </w:r>
      <w:r w:rsidRPr="00310B09">
        <w:rPr>
          <w:rStyle w:val="Emphasis"/>
          <w:highlight w:val="cyan"/>
        </w:rPr>
        <w:t>violent</w:t>
      </w:r>
      <w:r w:rsidRPr="00310B09">
        <w:rPr>
          <w:rStyle w:val="StyleUnderline"/>
          <w:highlight w:val="cyan"/>
        </w:rPr>
        <w:t xml:space="preserve"> great power </w:t>
      </w:r>
      <w:r w:rsidRPr="00310B09">
        <w:rPr>
          <w:rStyle w:val="Emphasis"/>
          <w:highlight w:val="cyan"/>
        </w:rPr>
        <w:t>competition</w:t>
      </w:r>
      <w:r w:rsidRPr="00310B09">
        <w:rPr>
          <w:sz w:val="16"/>
        </w:rPr>
        <w:t>. No region of the world would be spared, although developments on the Eurasian supercontinent, the other locus of world power and economic might outside North America, would bear the gravest consequences for U.S. interests.</w:t>
      </w:r>
    </w:p>
    <w:p w14:paraId="44476B41" w14:textId="77777777" w:rsidR="00595B7A" w:rsidRPr="00310B09" w:rsidRDefault="00595B7A" w:rsidP="00595B7A">
      <w:pPr>
        <w:rPr>
          <w:sz w:val="16"/>
        </w:rPr>
      </w:pPr>
      <w:r w:rsidRPr="00310B09">
        <w:rPr>
          <w:sz w:val="16"/>
        </w:rPr>
        <w:t>The Contingency</w:t>
      </w:r>
    </w:p>
    <w:p w14:paraId="02EA6DB1" w14:textId="77777777" w:rsidR="00595B7A" w:rsidRPr="00310B09" w:rsidRDefault="00595B7A" w:rsidP="00595B7A">
      <w:pPr>
        <w:rPr>
          <w:sz w:val="16"/>
        </w:rPr>
      </w:pPr>
      <w:r w:rsidRPr="00310B09">
        <w:rPr>
          <w:rStyle w:val="StyleUnderline"/>
        </w:rPr>
        <w:t xml:space="preserve">The Russian military intervention in </w:t>
      </w:r>
      <w:r w:rsidRPr="00310B09">
        <w:rPr>
          <w:rStyle w:val="StyleUnderline"/>
          <w:highlight w:val="cyan"/>
        </w:rPr>
        <w:t xml:space="preserve">Ukraine could </w:t>
      </w:r>
      <w:r w:rsidRPr="00310B09">
        <w:rPr>
          <w:rStyle w:val="Emphasis"/>
          <w:highlight w:val="cyan"/>
        </w:rPr>
        <w:t>easily</w:t>
      </w:r>
      <w:r w:rsidRPr="00310B09">
        <w:rPr>
          <w:rStyle w:val="StyleUnderline"/>
          <w:highlight w:val="cyan"/>
        </w:rPr>
        <w:t xml:space="preserve"> escalate</w:t>
      </w:r>
      <w:r w:rsidRPr="00310B09">
        <w:rPr>
          <w:rStyle w:val="StyleUnderline"/>
        </w:rPr>
        <w:t xml:space="preserve"> into a larger conflict stretching</w:t>
      </w:r>
      <w:r w:rsidRPr="00310B09">
        <w:rPr>
          <w:sz w:val="16"/>
        </w:rPr>
        <w:t xml:space="preserve"> from the Baltic to the Black Sea and </w:t>
      </w:r>
      <w:r w:rsidRPr="00310B09">
        <w:rPr>
          <w:rStyle w:val="Emphasis"/>
          <w:highlight w:val="cyan"/>
        </w:rPr>
        <w:t>further</w:t>
      </w:r>
      <w:r w:rsidRPr="00310B09">
        <w:rPr>
          <w:rStyle w:val="StyleUnderline"/>
        </w:rPr>
        <w:t xml:space="preserve"> west </w:t>
      </w:r>
      <w:r w:rsidRPr="00310B09">
        <w:rPr>
          <w:rStyle w:val="StyleUnderline"/>
          <w:highlight w:val="cyan"/>
        </w:rPr>
        <w:t xml:space="preserve">into </w:t>
      </w:r>
      <w:r w:rsidRPr="00310B09">
        <w:rPr>
          <w:rStyle w:val="Emphasis"/>
          <w:highlight w:val="cyan"/>
        </w:rPr>
        <w:t>Europe</w:t>
      </w:r>
      <w:r w:rsidRPr="00310B09">
        <w:rPr>
          <w:sz w:val="16"/>
        </w:rPr>
        <w:t>.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w:t>
      </w:r>
    </w:p>
    <w:p w14:paraId="767EC0F1" w14:textId="77777777" w:rsidR="00595B7A" w:rsidRPr="00310B09" w:rsidRDefault="00595B7A" w:rsidP="00595B7A">
      <w:pPr>
        <w:rPr>
          <w:sz w:val="16"/>
        </w:rPr>
      </w:pPr>
      <w:r w:rsidRPr="00310B09">
        <w:rPr>
          <w:sz w:val="16"/>
        </w:rPr>
        <w:t xml:space="preserve">The stage is thus set for an escalating cycle of violence, with Moscow seeking to stamp out a Ukrainian insurgency and retaliate against Western efforts to stop Russia’s advance. If the conflict wears on, </w:t>
      </w:r>
      <w:r w:rsidRPr="00310B09">
        <w:rPr>
          <w:rStyle w:val="StyleUnderline"/>
        </w:rPr>
        <w:t xml:space="preserve">Moscow could be increasingly </w:t>
      </w:r>
      <w:r w:rsidRPr="00310B09">
        <w:rPr>
          <w:rStyle w:val="Emphasis"/>
        </w:rPr>
        <w:t>tempted</w:t>
      </w:r>
      <w:r w:rsidRPr="00310B09">
        <w:rPr>
          <w:rStyle w:val="StyleUnderline"/>
        </w:rPr>
        <w:t xml:space="preserve"> to </w:t>
      </w:r>
      <w:r w:rsidRPr="00310B09">
        <w:rPr>
          <w:rStyle w:val="Emphasis"/>
        </w:rPr>
        <w:t>expand</w:t>
      </w:r>
      <w:r w:rsidRPr="00310B09">
        <w:rPr>
          <w:rStyle w:val="StyleUnderline"/>
        </w:rPr>
        <w:t xml:space="preserve"> its military operations further into </w:t>
      </w:r>
      <w:r w:rsidRPr="00310B09">
        <w:rPr>
          <w:rStyle w:val="Emphasis"/>
        </w:rPr>
        <w:t>Europe</w:t>
      </w:r>
      <w:r w:rsidRPr="00310B09">
        <w:rPr>
          <w:rStyle w:val="StyleUnderline"/>
        </w:rPr>
        <w:t xml:space="preserve"> to achieve its goals</w:t>
      </w:r>
      <w:r w:rsidRPr="00310B09">
        <w:rPr>
          <w:sz w:val="16"/>
        </w:rPr>
        <w:t>.</w:t>
      </w:r>
    </w:p>
    <w:p w14:paraId="77BCCCBE" w14:textId="77777777" w:rsidR="00595B7A" w:rsidRDefault="00595B7A" w:rsidP="00595B7A">
      <w:r>
        <w:t>&lt;&lt;TEXT CONDENSED, NONE OMITTED&gt;&gt;</w:t>
      </w:r>
    </w:p>
    <w:p w14:paraId="21079B39" w14:textId="77777777" w:rsidR="00595B7A" w:rsidRPr="00310B09" w:rsidRDefault="00595B7A" w:rsidP="00595B7A">
      <w:pPr>
        <w:rPr>
          <w:sz w:val="8"/>
          <w:szCs w:val="8"/>
        </w:rPr>
      </w:pPr>
      <w:r w:rsidRPr="00310B09">
        <w:rPr>
          <w:sz w:val="8"/>
          <w:szCs w:val="8"/>
        </w:rPr>
        <w:t>As a first option, Russia could intensify pressure on states neighboring Ukraine (e.g., Hungary, Poland, Romania, and Slovakia) that could provide safe havens for insurgents or the inevitable government-in-exile. It will doubtless reinforce its military presence in Kaliningrad and elsewhere in the Baltics and patrol the Baltic Sea more aggressively. It could deploy hybrid-war tactics—cyberattacks, disinformation campaigns, and economic sabotage—to destabilize countries providing safe havens. If those actions did not sufficiently degrade the resistance, Moscow could even launch direct attacks on insurgents and their supporters outside Ukraine, as well as attempt to assassinate leading figures in the government-in-exile, akin to the attacks it has made on Chechen rebels and Federal Security Service (FSB) defectors in Europe in recent years. Such steps could, at a minimum, draw frontline NATO states directly into the military conflict with Russia, obligating the United States and other allies to come to their defense.</w:t>
      </w:r>
      <w:r>
        <w:rPr>
          <w:sz w:val="8"/>
          <w:szCs w:val="8"/>
        </w:rPr>
        <w:t xml:space="preserve"> </w:t>
      </w:r>
      <w:r w:rsidRPr="00310B09">
        <w:rPr>
          <w:sz w:val="8"/>
          <w:szCs w:val="12"/>
        </w:rPr>
        <w:t>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 A second option Moscow could pursue is opening up a second front in the Balkans. In recent years, Russia has taken a number of destabilizing actions in the region, seeking to weaken Montenegro after its accession to NATO, exacerbate tensions between Serbs and Bosniaks in Bosnia-Herzegovina, and undermine relations between Serbia and Kosovo. As it fought in Ukraine, Russia could encourage Republika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 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 The U.S. and NATO response to Russian actions will impact Moscow’s decisions on the conduct of the conflict. Both a weak response and an excessively harsh one could lead to escalation. In the first case, Moscow could be tempted to press militarily even further into Europe to enlarge its sphere of influence.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all of the former Soviet Union. That could include military action against the Baltic states,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 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 Warning Indicators As is the case with the current crisis in Ukraine, Moscow’s intentions will remain ambiguous. The indicators of an approaching escalation in the conflict beyond Ukraine are likely to fall into three categories. The first indicators that political and military conditions are increasing the risk of broader conflict include a breakdown in channels of communication with Moscow. The absence of active diplomatic ties would preclude a negotiated resolution of the conflict in Ukraine. An end to U.S.-Russian military-to-military channels would undermine any effort to avoid direct military conflict between the two countries. Another indicator would be major insurgent successes that dramatically increase Russian casualties. Moscow would be tempted to move more aggressively against insurgent safe havens rather than capitulate on what it considers to be its vital interest in Ukraine. Second are the indicators that Moscow is preparing for a broader conflict, which it would undoubtedly argue had been forced by Western actions. Such signs include Kremlin efforts to prepare the Russian public for a wider conflict, which could entail official statements, greater media focus on escalating Western “aggression,” an increased pace of civil defense drills, and mobilization of reserves. Another indicator includes the massing of Russian forces in the Baltic region. It could include such moves as aggressive hybrid actions to destabilize Poland and the Baltic states, coupled with efforts to rally indigenous ethnic Russian communities against their governments. Third are the indicators that Moscow is intentionally seeking to widen the conflict. This could include greater support for Bosnian Serb leader Dodik, such as diplomatic and financial backing, and provision of weapons. They could also encourage Serb leaders to more assertively pursue their grievances against Kosovo. Implications for the United States</w:t>
      </w:r>
    </w:p>
    <w:p w14:paraId="3BDA9979" w14:textId="77777777" w:rsidR="00595B7A" w:rsidRDefault="00595B7A" w:rsidP="00595B7A">
      <w:r>
        <w:t>&lt;&lt;PARAGRAPH INTEGRITY RESUMES&gt;&gt;</w:t>
      </w:r>
    </w:p>
    <w:p w14:paraId="4C3E8089" w14:textId="77777777" w:rsidR="00595B7A" w:rsidRPr="00310B09" w:rsidRDefault="00595B7A" w:rsidP="00595B7A">
      <w:pPr>
        <w:rPr>
          <w:sz w:val="16"/>
        </w:rPr>
      </w:pPr>
      <w:r w:rsidRPr="00310B09">
        <w:rPr>
          <w:sz w:val="16"/>
        </w:rPr>
        <w:t xml:space="preserve">A wider </w:t>
      </w:r>
      <w:r w:rsidRPr="00310B09">
        <w:rPr>
          <w:rStyle w:val="StyleUnderline"/>
        </w:rPr>
        <w:t xml:space="preserve">European conflict would pose </w:t>
      </w:r>
      <w:r w:rsidRPr="00310B09">
        <w:rPr>
          <w:rStyle w:val="StyleUnderline"/>
          <w:highlight w:val="cyan"/>
        </w:rPr>
        <w:t xml:space="preserve">the </w:t>
      </w:r>
      <w:r w:rsidRPr="00310B09">
        <w:rPr>
          <w:rStyle w:val="Emphasis"/>
          <w:highlight w:val="cyan"/>
        </w:rPr>
        <w:t>stiffest challenge</w:t>
      </w:r>
      <w:r w:rsidRPr="00310B09">
        <w:rPr>
          <w:rStyle w:val="StyleUnderline"/>
          <w:highlight w:val="cyan"/>
        </w:rPr>
        <w:t xml:space="preserve"> to the</w:t>
      </w:r>
      <w:r w:rsidRPr="00310B09">
        <w:rPr>
          <w:rStyle w:val="StyleUnderline"/>
        </w:rPr>
        <w:t xml:space="preserve"> global standing of the </w:t>
      </w:r>
      <w:r w:rsidRPr="00310B09">
        <w:rPr>
          <w:rStyle w:val="Emphasis"/>
          <w:highlight w:val="cyan"/>
        </w:rPr>
        <w:t>U</w:t>
      </w:r>
      <w:r w:rsidRPr="00310B09">
        <w:rPr>
          <w:sz w:val="16"/>
        </w:rPr>
        <w:t xml:space="preserve">nited </w:t>
      </w:r>
      <w:r w:rsidRPr="00310B09">
        <w:rPr>
          <w:rStyle w:val="Emphasis"/>
          <w:highlight w:val="cyan"/>
        </w:rPr>
        <w:t>S</w:t>
      </w:r>
      <w:r w:rsidRPr="00310B09">
        <w:rPr>
          <w:sz w:val="16"/>
        </w:rPr>
        <w:t>tates since the end of the Cold War and to the international system it has built and underwritten for decades longer. It would test the durability of its global system of alliances and the efficacy of international regimes and institutions that have guarded world peace, security, and prosperity. The challenge would come at a time when the United States itself is in immense disarray, as a deeply polarized polity confronts massive domestic problems—the pandemic, inflation, racial justice, and cultural wars—that leave less time and fewer resources for foreign matters. The United States will be tested to see whether it can muster the will, energy, and creativity to execute an effective policy toward the unfolding crisis in Europe.</w:t>
      </w:r>
    </w:p>
    <w:p w14:paraId="14D5EFD9" w14:textId="77777777" w:rsidR="00595B7A" w:rsidRPr="00310B09" w:rsidRDefault="00595B7A" w:rsidP="00595B7A">
      <w:pPr>
        <w:rPr>
          <w:sz w:val="16"/>
        </w:rPr>
      </w:pPr>
      <w:r w:rsidRPr="00310B09">
        <w:rPr>
          <w:sz w:val="16"/>
        </w:rPr>
        <w:t>At home, public attention has been focused on developments in and around Ukraine, but the Joe Biden administration cannot ignore the home front. In response to U.S.-levied sanctions, Russia can be expected to step up its cyber operations against the United States. It will more actively sow disinformation, seek to exacerbate domestic tensions, and paralyze critical infrastructure. The severity of the attacks will likely rise in proportion to the harshness of the sanctions Washington levies on Moscow.</w:t>
      </w:r>
    </w:p>
    <w:p w14:paraId="6E5F16C5" w14:textId="77777777" w:rsidR="00595B7A" w:rsidRPr="00310B09" w:rsidRDefault="00595B7A" w:rsidP="00595B7A">
      <w:pPr>
        <w:rPr>
          <w:sz w:val="16"/>
        </w:rPr>
      </w:pPr>
      <w:r w:rsidRPr="00310B09">
        <w:rPr>
          <w:sz w:val="16"/>
        </w:rPr>
        <w:t>Abroad, the fate of the transatlantic community, a central pillar of U.S. security and prosperity, would be a stake. One of the Biden administration’s priorities, as laid out in the Interim National Security Strategy Guidance released in March 2021, is repairing U.S. alliances—especially with Europe—after four disruptive years under President Donald Trump. Although relations are more cordial, significant substantive differences remain and the willingness of allies to align behind a common purpose for the long haul remains questionable.</w:t>
      </w:r>
    </w:p>
    <w:p w14:paraId="50F97395" w14:textId="77777777" w:rsidR="00595B7A" w:rsidRPr="00310B09" w:rsidRDefault="00595B7A" w:rsidP="00595B7A">
      <w:pPr>
        <w:rPr>
          <w:sz w:val="16"/>
        </w:rPr>
      </w:pPr>
      <w:r w:rsidRPr="00310B09">
        <w:rPr>
          <w:sz w:val="16"/>
        </w:rPr>
        <w:t xml:space="preserve">The United States’ allies have rallied behind a harsh set of sanctions in response to Russia’s invasion of Ukraine, but </w:t>
      </w:r>
      <w:r w:rsidRPr="00310B09">
        <w:rPr>
          <w:rStyle w:val="StyleUnderline"/>
        </w:rPr>
        <w:t xml:space="preserve">preserving </w:t>
      </w:r>
      <w:r w:rsidRPr="00310B09">
        <w:rPr>
          <w:rStyle w:val="Emphasis"/>
        </w:rPr>
        <w:t>unity</w:t>
      </w:r>
      <w:r w:rsidRPr="00310B09">
        <w:rPr>
          <w:rStyle w:val="StyleUnderline"/>
        </w:rPr>
        <w:t xml:space="preserve"> as the conflict drags on remains a </w:t>
      </w:r>
      <w:r w:rsidRPr="00310B09">
        <w:rPr>
          <w:rStyle w:val="Emphasis"/>
        </w:rPr>
        <w:t>challenge</w:t>
      </w:r>
      <w:r w:rsidRPr="00310B09">
        <w:rPr>
          <w:rStyle w:val="StyleUnderline"/>
        </w:rPr>
        <w:t xml:space="preserve">, especially if sacrifice is spread </w:t>
      </w:r>
      <w:r w:rsidRPr="00310B09">
        <w:rPr>
          <w:rStyle w:val="Emphasis"/>
        </w:rPr>
        <w:t>unevenly</w:t>
      </w:r>
      <w:r w:rsidRPr="00310B09">
        <w:rPr>
          <w:sz w:val="16"/>
        </w:rPr>
        <w:t xml:space="preserve"> across NATO, as will most likely be the case. </w:t>
      </w:r>
      <w:r w:rsidRPr="00310B09">
        <w:rPr>
          <w:rStyle w:val="StyleUnderline"/>
        </w:rPr>
        <w:t>Putin will</w:t>
      </w:r>
      <w:r w:rsidRPr="00310B09">
        <w:rPr>
          <w:sz w:val="16"/>
        </w:rPr>
        <w:t xml:space="preserve"> seek to </w:t>
      </w:r>
      <w:r w:rsidRPr="00310B09">
        <w:rPr>
          <w:rStyle w:val="Emphasis"/>
        </w:rPr>
        <w:t>exploit</w:t>
      </w:r>
      <w:r w:rsidRPr="00310B09">
        <w:rPr>
          <w:rStyle w:val="StyleUnderline"/>
        </w:rPr>
        <w:t xml:space="preserve"> divisions through </w:t>
      </w:r>
      <w:r w:rsidRPr="00310B09">
        <w:rPr>
          <w:rStyle w:val="Emphasis"/>
        </w:rPr>
        <w:t>differentiated</w:t>
      </w:r>
      <w:r w:rsidRPr="00310B09">
        <w:rPr>
          <w:rStyle w:val="StyleUnderline"/>
        </w:rPr>
        <w:t xml:space="preserve"> levels of pressure</w:t>
      </w:r>
      <w:r w:rsidRPr="00310B09">
        <w:rPr>
          <w:sz w:val="16"/>
        </w:rPr>
        <w:t xml:space="preserve"> on NATO members, </w:t>
      </w:r>
      <w:r w:rsidRPr="00310B09">
        <w:rPr>
          <w:rStyle w:val="StyleUnderline"/>
        </w:rPr>
        <w:t xml:space="preserve">targeted </w:t>
      </w:r>
      <w:r w:rsidRPr="00310B09">
        <w:rPr>
          <w:rStyle w:val="Emphasis"/>
        </w:rPr>
        <w:t>energy cutoffs</w:t>
      </w:r>
      <w:r w:rsidRPr="00310B09">
        <w:rPr>
          <w:sz w:val="16"/>
        </w:rPr>
        <w:t xml:space="preserve">, offers of negotiation, and the like </w:t>
      </w:r>
      <w:r w:rsidRPr="00310B09">
        <w:rPr>
          <w:rStyle w:val="StyleUnderline"/>
        </w:rPr>
        <w:t>to advance</w:t>
      </w:r>
      <w:r w:rsidRPr="00310B09">
        <w:rPr>
          <w:sz w:val="16"/>
        </w:rPr>
        <w:t xml:space="preserve"> two </w:t>
      </w:r>
      <w:r w:rsidRPr="00310B09">
        <w:rPr>
          <w:rStyle w:val="Emphasis"/>
        </w:rPr>
        <w:t>long-standing</w:t>
      </w:r>
      <w:r w:rsidRPr="00310B09">
        <w:rPr>
          <w:rStyle w:val="StyleUnderline"/>
        </w:rPr>
        <w:t xml:space="preserve"> Russian goals: the </w:t>
      </w:r>
      <w:r w:rsidRPr="00310B09">
        <w:rPr>
          <w:rStyle w:val="Emphasis"/>
        </w:rPr>
        <w:t>end</w:t>
      </w:r>
      <w:r w:rsidRPr="00310B09">
        <w:rPr>
          <w:rStyle w:val="StyleUnderline"/>
        </w:rPr>
        <w:t xml:space="preserve"> of NATO</w:t>
      </w:r>
      <w:r w:rsidRPr="00310B09">
        <w:rPr>
          <w:sz w:val="16"/>
        </w:rPr>
        <w:t xml:space="preserve"> as a collective defense organization </w:t>
      </w:r>
      <w:r w:rsidRPr="00310B09">
        <w:rPr>
          <w:rStyle w:val="StyleUnderline"/>
        </w:rPr>
        <w:t xml:space="preserve">and the </w:t>
      </w:r>
      <w:r w:rsidRPr="00310B09">
        <w:rPr>
          <w:rStyle w:val="Emphasis"/>
        </w:rPr>
        <w:t>erosion</w:t>
      </w:r>
      <w:r w:rsidRPr="00310B09">
        <w:rPr>
          <w:rStyle w:val="StyleUnderline"/>
        </w:rPr>
        <w:t xml:space="preserve"> of the foundations of the EU</w:t>
      </w:r>
      <w:r w:rsidRPr="00310B09">
        <w:rPr>
          <w:sz w:val="16"/>
        </w:rPr>
        <w:t>. Should he succeed, the new order that would emerge in Europe is far from certain. But Russia would undoubtedly play a central role in its formulation, and almost any conceivable new order would diminish the power and role of the United States on the continent.</w:t>
      </w:r>
    </w:p>
    <w:p w14:paraId="0CD40A40" w14:textId="77777777" w:rsidR="00595B7A" w:rsidRPr="004D51C7" w:rsidRDefault="00595B7A" w:rsidP="00595B7A">
      <w:pPr>
        <w:rPr>
          <w:sz w:val="16"/>
        </w:rPr>
      </w:pPr>
      <w:r w:rsidRPr="004D51C7">
        <w:rPr>
          <w:sz w:val="16"/>
        </w:rPr>
        <w:t xml:space="preserve">A similar situation obtains in the Indo-Pacific region. The Biden administration spent 2021 bolstering relations with its allies and partners—energizing the Quad (the United States, Australia, India, and Japan), and cutting a submarine deal with the United Kingdom and Australia—to meet the growing strategic challenge posed by China. A major, </w:t>
      </w:r>
      <w:r w:rsidRPr="00B360CA">
        <w:rPr>
          <w:rStyle w:val="StyleUnderline"/>
        </w:rPr>
        <w:t xml:space="preserve">prolonged </w:t>
      </w:r>
      <w:r w:rsidRPr="00B360CA">
        <w:rPr>
          <w:rStyle w:val="StyleUnderline"/>
          <w:highlight w:val="cyan"/>
        </w:rPr>
        <w:t xml:space="preserve">European </w:t>
      </w:r>
      <w:r w:rsidRPr="00B360CA">
        <w:rPr>
          <w:rStyle w:val="Emphasis"/>
          <w:highlight w:val="cyan"/>
        </w:rPr>
        <w:t>distraction</w:t>
      </w:r>
      <w:r w:rsidRPr="00B360CA">
        <w:rPr>
          <w:rStyle w:val="StyleUnderline"/>
          <w:highlight w:val="cyan"/>
        </w:rPr>
        <w:t xml:space="preserve"> could </w:t>
      </w:r>
      <w:r w:rsidRPr="00B360CA">
        <w:rPr>
          <w:rStyle w:val="Emphasis"/>
          <w:highlight w:val="cyan"/>
        </w:rPr>
        <w:t>undo</w:t>
      </w:r>
      <w:r w:rsidRPr="00B360CA">
        <w:rPr>
          <w:rStyle w:val="StyleUnderline"/>
        </w:rPr>
        <w:t xml:space="preserve"> further efforts to </w:t>
      </w:r>
      <w:r w:rsidRPr="00B360CA">
        <w:rPr>
          <w:rStyle w:val="Emphasis"/>
          <w:highlight w:val="cyan"/>
        </w:rPr>
        <w:t>pivot</w:t>
      </w:r>
      <w:r w:rsidRPr="00B360CA">
        <w:rPr>
          <w:rStyle w:val="StyleUnderline"/>
          <w:highlight w:val="cyan"/>
        </w:rPr>
        <w:t xml:space="preserve"> to Asia</w:t>
      </w:r>
      <w:r w:rsidRPr="00B360CA">
        <w:rPr>
          <w:rStyle w:val="StyleUnderline"/>
        </w:rPr>
        <w:t xml:space="preserve">, </w:t>
      </w:r>
      <w:r w:rsidRPr="00B360CA">
        <w:rPr>
          <w:rStyle w:val="StyleUnderline"/>
          <w:highlight w:val="cyan"/>
        </w:rPr>
        <w:t xml:space="preserve">raise </w:t>
      </w:r>
      <w:r w:rsidRPr="00B360CA">
        <w:rPr>
          <w:rStyle w:val="Emphasis"/>
          <w:highlight w:val="cyan"/>
        </w:rPr>
        <w:t>doubts</w:t>
      </w:r>
      <w:r w:rsidRPr="00B360CA">
        <w:rPr>
          <w:rStyle w:val="StyleUnderline"/>
        </w:rPr>
        <w:t xml:space="preserve"> among allies and partners </w:t>
      </w:r>
      <w:r w:rsidRPr="00B360CA">
        <w:rPr>
          <w:rStyle w:val="StyleUnderline"/>
          <w:highlight w:val="cyan"/>
        </w:rPr>
        <w:t>about</w:t>
      </w:r>
      <w:r w:rsidRPr="00B360CA">
        <w:rPr>
          <w:rStyle w:val="StyleUnderline"/>
        </w:rPr>
        <w:t xml:space="preserve"> the </w:t>
      </w:r>
      <w:r w:rsidRPr="00B360CA">
        <w:rPr>
          <w:rStyle w:val="Emphasis"/>
          <w:highlight w:val="cyan"/>
        </w:rPr>
        <w:t>credibility</w:t>
      </w:r>
      <w:r w:rsidRPr="00B360CA">
        <w:rPr>
          <w:rStyle w:val="StyleUnderline"/>
        </w:rPr>
        <w:t xml:space="preserve"> of the U.S. commitment, </w:t>
      </w:r>
      <w:r w:rsidRPr="00B360CA">
        <w:rPr>
          <w:rStyle w:val="StyleUnderline"/>
          <w:highlight w:val="cyan"/>
        </w:rPr>
        <w:t xml:space="preserve">and </w:t>
      </w:r>
      <w:r w:rsidRPr="00B360CA">
        <w:rPr>
          <w:rStyle w:val="Emphasis"/>
          <w:highlight w:val="cyan"/>
        </w:rPr>
        <w:t>free</w:t>
      </w:r>
      <w:r w:rsidRPr="00B360CA">
        <w:rPr>
          <w:rStyle w:val="StyleUnderline"/>
          <w:highlight w:val="cyan"/>
        </w:rPr>
        <w:t xml:space="preserve"> China</w:t>
      </w:r>
      <w:r w:rsidRPr="00B360CA">
        <w:rPr>
          <w:rStyle w:val="StyleUnderline"/>
        </w:rPr>
        <w:t xml:space="preserve"> to </w:t>
      </w:r>
      <w:r w:rsidRPr="00B360CA">
        <w:rPr>
          <w:rStyle w:val="Emphasis"/>
        </w:rPr>
        <w:t>pursue</w:t>
      </w:r>
      <w:r w:rsidRPr="00B360CA">
        <w:rPr>
          <w:rStyle w:val="StyleUnderline"/>
        </w:rPr>
        <w:t xml:space="preserve"> its objectives with greater </w:t>
      </w:r>
      <w:r w:rsidRPr="00B360CA">
        <w:rPr>
          <w:rStyle w:val="Emphasis"/>
        </w:rPr>
        <w:t>vigor</w:t>
      </w:r>
      <w:r w:rsidRPr="004D51C7">
        <w:rPr>
          <w:sz w:val="16"/>
        </w:rPr>
        <w:t>. The United States could avoid this outcome by pursuing lesser goals in Europe—leading to the quicker development of a new order less favorable to American interests—or by a massive buildup of its military capabilities that would enable it to play a major, perhaps decisive, role in both regions. The latter would have to come at the cost of the Biden administration’s domestic priorities. Whether the Biden administration could muster sufficient domestic political support, if it decided to move in this direction, is far from certain.</w:t>
      </w:r>
    </w:p>
    <w:p w14:paraId="3D99FB0A" w14:textId="77777777" w:rsidR="00595B7A" w:rsidRPr="004D51C7" w:rsidRDefault="00595B7A" w:rsidP="00595B7A">
      <w:pPr>
        <w:rPr>
          <w:sz w:val="16"/>
        </w:rPr>
      </w:pPr>
      <w:r w:rsidRPr="004D51C7">
        <w:rPr>
          <w:sz w:val="16"/>
        </w:rPr>
        <w:t xml:space="preserve">In addition to regional challenges, a </w:t>
      </w:r>
      <w:r w:rsidRPr="004D51C7">
        <w:rPr>
          <w:rStyle w:val="StyleUnderline"/>
        </w:rPr>
        <w:t xml:space="preserve">major </w:t>
      </w:r>
      <w:r w:rsidRPr="004D51C7">
        <w:rPr>
          <w:rStyle w:val="Emphasis"/>
          <w:highlight w:val="cyan"/>
        </w:rPr>
        <w:t>Europe</w:t>
      </w:r>
      <w:r w:rsidRPr="004D51C7">
        <w:rPr>
          <w:rStyle w:val="StyleUnderline"/>
        </w:rPr>
        <w:t xml:space="preserve">an conflict </w:t>
      </w:r>
      <w:r w:rsidRPr="004D51C7">
        <w:rPr>
          <w:rStyle w:val="StyleUnderline"/>
          <w:highlight w:val="cyan"/>
        </w:rPr>
        <w:t>would</w:t>
      </w:r>
      <w:r w:rsidRPr="004D51C7">
        <w:rPr>
          <w:rStyle w:val="StyleUnderline"/>
        </w:rPr>
        <w:t xml:space="preserve"> also </w:t>
      </w:r>
      <w:r w:rsidRPr="004D51C7">
        <w:rPr>
          <w:rStyle w:val="Emphasis"/>
          <w:highlight w:val="cyan"/>
        </w:rPr>
        <w:t>stress</w:t>
      </w:r>
      <w:r w:rsidRPr="004D51C7">
        <w:rPr>
          <w:rStyle w:val="StyleUnderline"/>
          <w:highlight w:val="cyan"/>
        </w:rPr>
        <w:t xml:space="preserve"> critical</w:t>
      </w:r>
      <w:r w:rsidRPr="004D51C7">
        <w:rPr>
          <w:rStyle w:val="StyleUnderline"/>
        </w:rPr>
        <w:t xml:space="preserve"> international </w:t>
      </w:r>
      <w:r w:rsidRPr="004D51C7">
        <w:rPr>
          <w:rStyle w:val="Emphasis"/>
        </w:rPr>
        <w:t>regimes</w:t>
      </w:r>
      <w:r w:rsidRPr="004D51C7">
        <w:rPr>
          <w:rStyle w:val="StyleUnderline"/>
        </w:rPr>
        <w:t xml:space="preserve"> and institutions. One of the first </w:t>
      </w:r>
      <w:r w:rsidRPr="004D51C7">
        <w:rPr>
          <w:rStyle w:val="Emphasis"/>
        </w:rPr>
        <w:t>victims</w:t>
      </w:r>
      <w:r w:rsidRPr="004D51C7">
        <w:rPr>
          <w:rStyle w:val="StyleUnderline"/>
        </w:rPr>
        <w:t xml:space="preserve"> would likely be the </w:t>
      </w:r>
      <w:r w:rsidRPr="004D51C7">
        <w:rPr>
          <w:rStyle w:val="Emphasis"/>
          <w:highlight w:val="cyan"/>
        </w:rPr>
        <w:t>arms control</w:t>
      </w:r>
      <w:r w:rsidRPr="004D51C7">
        <w:rPr>
          <w:rStyle w:val="StyleUnderline"/>
        </w:rPr>
        <w:t xml:space="preserve"> regime</w:t>
      </w:r>
      <w:r w:rsidRPr="004D51C7">
        <w:rPr>
          <w:sz w:val="16"/>
        </w:rPr>
        <w:t xml:space="preserve"> that has served </w:t>
      </w:r>
      <w:r w:rsidRPr="004D51C7">
        <w:rPr>
          <w:rStyle w:val="StyleUnderline"/>
        </w:rPr>
        <w:t xml:space="preserve">as the </w:t>
      </w:r>
      <w:r w:rsidRPr="004D51C7">
        <w:rPr>
          <w:rStyle w:val="Emphasis"/>
        </w:rPr>
        <w:t>foundation</w:t>
      </w:r>
      <w:r w:rsidRPr="004D51C7">
        <w:rPr>
          <w:rStyle w:val="StyleUnderline"/>
        </w:rPr>
        <w:t xml:space="preserve"> of strategic </w:t>
      </w:r>
      <w:r w:rsidRPr="004D51C7">
        <w:rPr>
          <w:rStyle w:val="Emphasis"/>
        </w:rPr>
        <w:t>nuclear stability</w:t>
      </w:r>
      <w:r w:rsidRPr="004D51C7">
        <w:rPr>
          <w:sz w:val="16"/>
        </w:rPr>
        <w:t xml:space="preserve"> for the past fifty-plus years. The United States withdrew from some central elements—including the Anti-Ballistic Missiles (ABM) and the Intermediate-Range Nuclear Forces (INF) treaties—but two critical elements have remained in place: the New START treaty and the Nonproliferation Treaty (NPT). A </w:t>
      </w:r>
      <w:r w:rsidRPr="004D51C7">
        <w:rPr>
          <w:rStyle w:val="StyleUnderline"/>
        </w:rPr>
        <w:t xml:space="preserve">wider </w:t>
      </w:r>
      <w:r w:rsidRPr="004D51C7">
        <w:rPr>
          <w:rStyle w:val="Emphasis"/>
          <w:highlight w:val="cyan"/>
        </w:rPr>
        <w:t>conflict</w:t>
      </w:r>
      <w:r w:rsidRPr="004D51C7">
        <w:rPr>
          <w:rStyle w:val="StyleUnderline"/>
        </w:rPr>
        <w:t xml:space="preserve"> in Europe would all but </w:t>
      </w:r>
      <w:r w:rsidRPr="004D51C7">
        <w:rPr>
          <w:rStyle w:val="Emphasis"/>
          <w:highlight w:val="cyan"/>
        </w:rPr>
        <w:t>guarantee</w:t>
      </w:r>
      <w:r w:rsidRPr="004D51C7">
        <w:rPr>
          <w:rStyle w:val="StyleUnderline"/>
        </w:rPr>
        <w:t xml:space="preserve"> that </w:t>
      </w:r>
      <w:r w:rsidRPr="004D51C7">
        <w:rPr>
          <w:rStyle w:val="StyleUnderline"/>
          <w:highlight w:val="cyan"/>
        </w:rPr>
        <w:t xml:space="preserve">the </w:t>
      </w:r>
      <w:r w:rsidRPr="004D51C7">
        <w:rPr>
          <w:rStyle w:val="Emphasis"/>
          <w:highlight w:val="cyan"/>
        </w:rPr>
        <w:t>U</w:t>
      </w:r>
      <w:r w:rsidRPr="004D51C7">
        <w:rPr>
          <w:sz w:val="16"/>
        </w:rPr>
        <w:t xml:space="preserve">nited </w:t>
      </w:r>
      <w:r w:rsidRPr="004D51C7">
        <w:rPr>
          <w:rStyle w:val="Emphasis"/>
          <w:highlight w:val="cyan"/>
        </w:rPr>
        <w:t>S</w:t>
      </w:r>
      <w:r w:rsidRPr="004D51C7">
        <w:rPr>
          <w:sz w:val="16"/>
        </w:rPr>
        <w:t xml:space="preserve">tates </w:t>
      </w:r>
      <w:r w:rsidRPr="004D51C7">
        <w:rPr>
          <w:rStyle w:val="StyleUnderline"/>
          <w:highlight w:val="cyan"/>
        </w:rPr>
        <w:t xml:space="preserve">and </w:t>
      </w:r>
      <w:r w:rsidRPr="004D51C7">
        <w:rPr>
          <w:rStyle w:val="Emphasis"/>
          <w:highlight w:val="cyan"/>
        </w:rPr>
        <w:t>Russia</w:t>
      </w:r>
      <w:r w:rsidRPr="004D51C7">
        <w:rPr>
          <w:rStyle w:val="StyleUnderline"/>
          <w:highlight w:val="cyan"/>
        </w:rPr>
        <w:t xml:space="preserve"> could not agree to</w:t>
      </w:r>
      <w:r w:rsidRPr="004D51C7">
        <w:rPr>
          <w:rStyle w:val="StyleUnderline"/>
        </w:rPr>
        <w:t xml:space="preserve"> a </w:t>
      </w:r>
      <w:r w:rsidRPr="004D51C7">
        <w:rPr>
          <w:rStyle w:val="Emphasis"/>
          <w:highlight w:val="cyan"/>
        </w:rPr>
        <w:t>follow-on</w:t>
      </w:r>
      <w:r w:rsidRPr="004D51C7">
        <w:rPr>
          <w:rStyle w:val="StyleUnderline"/>
        </w:rPr>
        <w:t xml:space="preserve"> treaty </w:t>
      </w:r>
      <w:r w:rsidRPr="004D51C7">
        <w:rPr>
          <w:rStyle w:val="StyleUnderline"/>
          <w:highlight w:val="cyan"/>
        </w:rPr>
        <w:t>to</w:t>
      </w:r>
      <w:r w:rsidRPr="004D51C7">
        <w:rPr>
          <w:rStyle w:val="StyleUnderline"/>
        </w:rPr>
        <w:t xml:space="preserve"> the </w:t>
      </w:r>
      <w:r w:rsidRPr="004D51C7">
        <w:rPr>
          <w:rStyle w:val="Emphasis"/>
          <w:highlight w:val="cyan"/>
        </w:rPr>
        <w:t>New START</w:t>
      </w:r>
      <w:r w:rsidRPr="004D51C7">
        <w:rPr>
          <w:sz w:val="16"/>
        </w:rPr>
        <w:t xml:space="preserve"> treaty before it expires in 2026, and the NPT review conference tentatively scheduled for August 2022 would fall by the wayside. As a consequence, </w:t>
      </w:r>
      <w:r w:rsidRPr="004D51C7">
        <w:rPr>
          <w:rStyle w:val="StyleUnderline"/>
        </w:rPr>
        <w:t xml:space="preserve">the incipient </w:t>
      </w:r>
      <w:r w:rsidRPr="004D51C7">
        <w:rPr>
          <w:rStyle w:val="Emphasis"/>
          <w:highlight w:val="cyan"/>
        </w:rPr>
        <w:t>arms race</w:t>
      </w:r>
      <w:r w:rsidRPr="004D51C7">
        <w:rPr>
          <w:rStyle w:val="StyleUnderline"/>
        </w:rPr>
        <w:t xml:space="preserve"> now underway, </w:t>
      </w:r>
      <w:r w:rsidRPr="004D51C7">
        <w:rPr>
          <w:rStyle w:val="StyleUnderline"/>
          <w:highlight w:val="cyan"/>
        </w:rPr>
        <w:t>fueled by</w:t>
      </w:r>
      <w:r w:rsidRPr="004D51C7">
        <w:rPr>
          <w:sz w:val="16"/>
        </w:rPr>
        <w:t xml:space="preserve"> new technologies—</w:t>
      </w:r>
      <w:r w:rsidRPr="004D51C7">
        <w:rPr>
          <w:rStyle w:val="Emphasis"/>
          <w:highlight w:val="cyan"/>
        </w:rPr>
        <w:t>hypersonics</w:t>
      </w:r>
      <w:r w:rsidRPr="004D51C7">
        <w:rPr>
          <w:rStyle w:val="StyleUnderline"/>
          <w:highlight w:val="cyan"/>
        </w:rPr>
        <w:t xml:space="preserve">, </w:t>
      </w:r>
      <w:r w:rsidRPr="004D51C7">
        <w:rPr>
          <w:rStyle w:val="Emphasis"/>
          <w:highlight w:val="cyan"/>
        </w:rPr>
        <w:t>cyber</w:t>
      </w:r>
      <w:r w:rsidRPr="004D51C7">
        <w:rPr>
          <w:rStyle w:val="StyleUnderline"/>
        </w:rPr>
        <w:t xml:space="preserve"> tools, </w:t>
      </w:r>
      <w:r w:rsidRPr="004D51C7">
        <w:rPr>
          <w:rStyle w:val="StyleUnderline"/>
          <w:highlight w:val="cyan"/>
        </w:rPr>
        <w:t>and</w:t>
      </w:r>
      <w:r w:rsidRPr="004D51C7">
        <w:rPr>
          <w:rStyle w:val="StyleUnderline"/>
        </w:rPr>
        <w:t xml:space="preserve"> </w:t>
      </w:r>
      <w:r w:rsidRPr="004D51C7">
        <w:rPr>
          <w:rStyle w:val="Emphasis"/>
          <w:highlight w:val="cyan"/>
        </w:rPr>
        <w:t>a</w:t>
      </w:r>
      <w:r w:rsidRPr="004D51C7">
        <w:rPr>
          <w:rStyle w:val="StyleUnderline"/>
        </w:rPr>
        <w:t xml:space="preserve">rtificial </w:t>
      </w:r>
      <w:r w:rsidRPr="004D51C7">
        <w:rPr>
          <w:rStyle w:val="Emphasis"/>
          <w:highlight w:val="cyan"/>
        </w:rPr>
        <w:t>i</w:t>
      </w:r>
      <w:r w:rsidRPr="004D51C7">
        <w:rPr>
          <w:rStyle w:val="StyleUnderline"/>
        </w:rPr>
        <w:t>ntelligence</w:t>
      </w:r>
      <w:r w:rsidRPr="004D51C7">
        <w:rPr>
          <w:sz w:val="16"/>
        </w:rPr>
        <w:t>—</w:t>
      </w:r>
      <w:r w:rsidRPr="004D51C7">
        <w:rPr>
          <w:rStyle w:val="StyleUnderline"/>
          <w:highlight w:val="cyan"/>
        </w:rPr>
        <w:t xml:space="preserve">would </w:t>
      </w:r>
      <w:r w:rsidRPr="004D51C7">
        <w:rPr>
          <w:rStyle w:val="Emphasis"/>
          <w:highlight w:val="cyan"/>
        </w:rPr>
        <w:t>accelerate</w:t>
      </w:r>
      <w:r w:rsidRPr="004D51C7">
        <w:rPr>
          <w:sz w:val="16"/>
        </w:rPr>
        <w:t xml:space="preserve">. A </w:t>
      </w:r>
      <w:r w:rsidRPr="004D51C7">
        <w:rPr>
          <w:rStyle w:val="StyleUnderline"/>
          <w:highlight w:val="cyan"/>
        </w:rPr>
        <w:t xml:space="preserve">new wave of </w:t>
      </w:r>
      <w:r w:rsidRPr="004D51C7">
        <w:rPr>
          <w:rStyle w:val="Emphasis"/>
          <w:highlight w:val="cyan"/>
        </w:rPr>
        <w:t>nuclear prolif</w:t>
      </w:r>
      <w:r w:rsidRPr="004D51C7">
        <w:rPr>
          <w:rStyle w:val="StyleUnderline"/>
        </w:rPr>
        <w:t xml:space="preserve">eration could </w:t>
      </w:r>
      <w:r w:rsidRPr="004D51C7">
        <w:rPr>
          <w:rStyle w:val="Emphasis"/>
          <w:highlight w:val="cyan"/>
        </w:rPr>
        <w:t>ensue</w:t>
      </w:r>
      <w:r w:rsidRPr="004D51C7">
        <w:rPr>
          <w:rStyle w:val="StyleUnderline"/>
        </w:rPr>
        <w:t xml:space="preserve">, especially if U.S. </w:t>
      </w:r>
      <w:r w:rsidRPr="004D51C7">
        <w:rPr>
          <w:rStyle w:val="Emphasis"/>
        </w:rPr>
        <w:t>allies</w:t>
      </w:r>
      <w:r w:rsidRPr="004D51C7">
        <w:rPr>
          <w:rStyle w:val="StyleUnderline"/>
        </w:rPr>
        <w:t xml:space="preserve"> and partners </w:t>
      </w:r>
      <w:r w:rsidRPr="004D51C7">
        <w:rPr>
          <w:rStyle w:val="Emphasis"/>
        </w:rPr>
        <w:t>lose faith</w:t>
      </w:r>
      <w:r w:rsidRPr="004D51C7">
        <w:rPr>
          <w:sz w:val="16"/>
        </w:rPr>
        <w:t xml:space="preserve"> in America’s commitment to extended deterrence. </w:t>
      </w:r>
      <w:r w:rsidRPr="004D51C7">
        <w:rPr>
          <w:rStyle w:val="Emphasis"/>
          <w:highlight w:val="cyan"/>
        </w:rPr>
        <w:t>M</w:t>
      </w:r>
      <w:r w:rsidRPr="004D51C7">
        <w:rPr>
          <w:rStyle w:val="StyleUnderline"/>
        </w:rPr>
        <w:t xml:space="preserve">utually </w:t>
      </w:r>
      <w:r w:rsidRPr="004D51C7">
        <w:rPr>
          <w:rStyle w:val="Emphasis"/>
          <w:highlight w:val="cyan"/>
        </w:rPr>
        <w:t>a</w:t>
      </w:r>
      <w:r w:rsidRPr="004D51C7">
        <w:rPr>
          <w:rStyle w:val="StyleUnderline"/>
        </w:rPr>
        <w:t xml:space="preserve">ssured </w:t>
      </w:r>
      <w:r w:rsidRPr="004D51C7">
        <w:rPr>
          <w:rStyle w:val="Emphasis"/>
          <w:highlight w:val="cyan"/>
        </w:rPr>
        <w:t>d</w:t>
      </w:r>
      <w:r w:rsidRPr="004D51C7">
        <w:rPr>
          <w:rStyle w:val="StyleUnderline"/>
        </w:rPr>
        <w:t>estruction</w:t>
      </w:r>
      <w:r w:rsidRPr="004D51C7">
        <w:rPr>
          <w:sz w:val="16"/>
        </w:rPr>
        <w:t xml:space="preserve">, which for better or worse has anchored strategic stability since the early 1970s, </w:t>
      </w:r>
      <w:r w:rsidRPr="004D51C7">
        <w:rPr>
          <w:rStyle w:val="StyleUnderline"/>
        </w:rPr>
        <w:t xml:space="preserve">would be </w:t>
      </w:r>
      <w:r w:rsidRPr="004D51C7">
        <w:rPr>
          <w:rStyle w:val="Emphasis"/>
          <w:highlight w:val="cyan"/>
        </w:rPr>
        <w:t>severely</w:t>
      </w:r>
      <w:r w:rsidRPr="004D51C7">
        <w:rPr>
          <w:rStyle w:val="StyleUnderline"/>
          <w:highlight w:val="cyan"/>
        </w:rPr>
        <w:t xml:space="preserve"> stressed</w:t>
      </w:r>
      <w:r w:rsidRPr="004D51C7">
        <w:rPr>
          <w:rStyle w:val="StyleUnderline"/>
        </w:rPr>
        <w:t xml:space="preserve"> in a multipolar nuclear landscape with Russia</w:t>
      </w:r>
      <w:r w:rsidRPr="004D51C7">
        <w:rPr>
          <w:sz w:val="16"/>
        </w:rPr>
        <w:t xml:space="preserve"> and the United States fighting at least a proxy war.</w:t>
      </w:r>
    </w:p>
    <w:p w14:paraId="5740748A" w14:textId="77777777" w:rsidR="00595B7A" w:rsidRPr="004D51C7" w:rsidRDefault="00595B7A" w:rsidP="00595B7A">
      <w:pPr>
        <w:rPr>
          <w:sz w:val="16"/>
        </w:rPr>
      </w:pPr>
      <w:r w:rsidRPr="004D51C7">
        <w:rPr>
          <w:sz w:val="16"/>
        </w:rPr>
        <w:t>Likewise, a broader conflict in Europe would stress, perhaps to the breaking point, the United Nations and many of its auxiliary organizations. Already stymied by a growing rift between the Western permanent members and Russia and China, the Security Council would have failed in its primary reason for being—to prevent the outbreak of a major conflict in Europe. It could continue to exist as a forum for the airing of grievances and acrimonious debate, but it would serve little purpose as a platform for addressing major global issues.</w:t>
      </w:r>
    </w:p>
    <w:p w14:paraId="5EC3BE07" w14:textId="77777777" w:rsidR="00595B7A" w:rsidRPr="004D51C7" w:rsidRDefault="00595B7A" w:rsidP="00595B7A">
      <w:pPr>
        <w:rPr>
          <w:sz w:val="16"/>
        </w:rPr>
      </w:pPr>
      <w:r w:rsidRPr="004D51C7">
        <w:rPr>
          <w:sz w:val="16"/>
        </w:rPr>
        <w:t>Finally, the humanitarian costs of a wider conflict in Europe would be staggering, particularly given the destructiveness of modern weapons. Beyond the physical destruction and loss of life, untold numbers of refugees would flow across borders not only into Central East Europe but perhaps further West depending on the scale of the fighting. The strain on the socioeconomic systems—coming on top of the stress of the two-year-old pandemic, economic dislocation, and mounting inflation—could bring some close to collapse.</w:t>
      </w:r>
    </w:p>
    <w:p w14:paraId="165E01F7" w14:textId="77777777" w:rsidR="00595B7A" w:rsidRPr="004D51C7" w:rsidRDefault="00595B7A" w:rsidP="00595B7A">
      <w:pPr>
        <w:rPr>
          <w:sz w:val="16"/>
        </w:rPr>
      </w:pPr>
      <w:r w:rsidRPr="004D51C7">
        <w:rPr>
          <w:sz w:val="16"/>
        </w:rPr>
        <w:t>Preventive Options</w:t>
      </w:r>
    </w:p>
    <w:p w14:paraId="2F7E1807" w14:textId="77777777" w:rsidR="00595B7A" w:rsidRPr="004D51C7" w:rsidRDefault="00595B7A" w:rsidP="00595B7A">
      <w:pPr>
        <w:rPr>
          <w:sz w:val="16"/>
        </w:rPr>
      </w:pPr>
      <w:r w:rsidRPr="004D51C7">
        <w:rPr>
          <w:sz w:val="16"/>
        </w:rPr>
        <w:t>U.S. policy toward Russia has traditionally been a combination of deterrence and diplomacy. The Biden administration deployed both as it tried to dissuade Russia from invading Ukraine. Both have a role to play in reducing the risk of a wider European conflict, now that Russia has invaded.</w:t>
      </w:r>
    </w:p>
    <w:p w14:paraId="136CA055" w14:textId="77777777" w:rsidR="00595B7A" w:rsidRPr="004D51C7" w:rsidRDefault="00595B7A" w:rsidP="00595B7A">
      <w:pPr>
        <w:rPr>
          <w:sz w:val="16"/>
        </w:rPr>
      </w:pPr>
      <w:r w:rsidRPr="004D51C7">
        <w:rPr>
          <w:sz w:val="16"/>
        </w:rPr>
        <w:t xml:space="preserve">Many of the </w:t>
      </w:r>
      <w:r w:rsidRPr="004D51C7">
        <w:rPr>
          <w:rStyle w:val="Emphasis"/>
          <w:highlight w:val="cyan"/>
        </w:rPr>
        <w:t>steps</w:t>
      </w:r>
      <w:r w:rsidRPr="004D51C7">
        <w:rPr>
          <w:sz w:val="16"/>
        </w:rPr>
        <w:t xml:space="preserve"> that the Biden administration is now taking to counter Russia </w:t>
      </w:r>
      <w:r w:rsidRPr="004D51C7">
        <w:rPr>
          <w:rStyle w:val="StyleUnderline"/>
        </w:rPr>
        <w:t xml:space="preserve">could be accelerated and expanded </w:t>
      </w:r>
      <w:r w:rsidRPr="004D51C7">
        <w:rPr>
          <w:rStyle w:val="StyleUnderline"/>
          <w:highlight w:val="cyan"/>
        </w:rPr>
        <w:t xml:space="preserve">to </w:t>
      </w:r>
      <w:r w:rsidRPr="004D51C7">
        <w:rPr>
          <w:rStyle w:val="Emphasis"/>
          <w:highlight w:val="cyan"/>
        </w:rPr>
        <w:t>deter</w:t>
      </w:r>
      <w:r w:rsidRPr="004D51C7">
        <w:rPr>
          <w:rStyle w:val="StyleUnderline"/>
        </w:rPr>
        <w:t xml:space="preserve"> it </w:t>
      </w:r>
      <w:r w:rsidRPr="004D51C7">
        <w:rPr>
          <w:rStyle w:val="StyleUnderline"/>
          <w:highlight w:val="cyan"/>
        </w:rPr>
        <w:t xml:space="preserve">from </w:t>
      </w:r>
      <w:r w:rsidRPr="004D51C7">
        <w:rPr>
          <w:rStyle w:val="Emphasis"/>
          <w:highlight w:val="cyan"/>
        </w:rPr>
        <w:t>expanding</w:t>
      </w:r>
      <w:r w:rsidRPr="004D51C7">
        <w:rPr>
          <w:rStyle w:val="StyleUnderline"/>
        </w:rPr>
        <w:t xml:space="preserve"> its </w:t>
      </w:r>
      <w:r w:rsidRPr="004D51C7">
        <w:rPr>
          <w:rStyle w:val="StyleUnderline"/>
          <w:highlight w:val="cyan"/>
        </w:rPr>
        <w:t xml:space="preserve">military </w:t>
      </w:r>
      <w:r w:rsidRPr="004D51C7">
        <w:rPr>
          <w:rStyle w:val="Emphasis"/>
          <w:highlight w:val="cyan"/>
        </w:rPr>
        <w:t>op</w:t>
      </w:r>
      <w:r w:rsidRPr="004D51C7">
        <w:rPr>
          <w:rStyle w:val="StyleUnderline"/>
        </w:rPr>
        <w:t>eration</w:t>
      </w:r>
      <w:r w:rsidRPr="004D51C7">
        <w:rPr>
          <w:rStyle w:val="Emphasis"/>
          <w:highlight w:val="cyan"/>
        </w:rPr>
        <w:t>s</w:t>
      </w:r>
      <w:r w:rsidRPr="004D51C7">
        <w:rPr>
          <w:rStyle w:val="StyleUnderline"/>
        </w:rPr>
        <w:t xml:space="preserve"> beyond that country</w:t>
      </w:r>
      <w:r w:rsidRPr="004D51C7">
        <w:rPr>
          <w:sz w:val="16"/>
        </w:rPr>
        <w:t>. They would likely prove more effective due to NATO’s Article 5 collective defense guarantee, which does not apply to Ukraine. The Biden administration could:</w:t>
      </w:r>
    </w:p>
    <w:p w14:paraId="494FA3E9" w14:textId="77777777" w:rsidR="00595B7A" w:rsidRPr="004D51C7" w:rsidRDefault="00595B7A" w:rsidP="00595B7A">
      <w:pPr>
        <w:pStyle w:val="ListParagraph"/>
        <w:numPr>
          <w:ilvl w:val="0"/>
          <w:numId w:val="18"/>
        </w:numPr>
        <w:rPr>
          <w:sz w:val="16"/>
        </w:rPr>
      </w:pPr>
      <w:r w:rsidRPr="004D51C7">
        <w:rPr>
          <w:sz w:val="16"/>
        </w:rPr>
        <w:t>With its NATO allies, accelerate and expand its current augmentation of forces in vulnerable allies along the frontier with Russia to reassure them—and convince Moscow—of the alliance’s commitment to collective defense.</w:t>
      </w:r>
    </w:p>
    <w:p w14:paraId="0F5002FB" w14:textId="77777777" w:rsidR="00595B7A" w:rsidRPr="004D51C7" w:rsidRDefault="00595B7A" w:rsidP="00595B7A">
      <w:pPr>
        <w:pStyle w:val="ListParagraph"/>
        <w:numPr>
          <w:ilvl w:val="0"/>
          <w:numId w:val="18"/>
        </w:numPr>
        <w:rPr>
          <w:sz w:val="16"/>
        </w:rPr>
      </w:pPr>
      <w:r w:rsidRPr="004D51C7">
        <w:rPr>
          <w:sz w:val="16"/>
        </w:rPr>
        <w:t>Step up its already intensive schedule of consultations with allies to maintain alliance unity in the face of a burgeoning Russian threat.</w:t>
      </w:r>
    </w:p>
    <w:p w14:paraId="0B8F08CA" w14:textId="77777777" w:rsidR="00595B7A" w:rsidRPr="004D51C7" w:rsidRDefault="00595B7A" w:rsidP="00595B7A">
      <w:pPr>
        <w:pStyle w:val="ListParagraph"/>
        <w:numPr>
          <w:ilvl w:val="0"/>
          <w:numId w:val="18"/>
        </w:numPr>
        <w:rPr>
          <w:sz w:val="16"/>
        </w:rPr>
      </w:pPr>
      <w:r w:rsidRPr="004D51C7">
        <w:rPr>
          <w:rStyle w:val="StyleUnderline"/>
          <w:highlight w:val="cyan"/>
        </w:rPr>
        <w:t>Develop</w:t>
      </w:r>
      <w:r w:rsidRPr="004D51C7">
        <w:rPr>
          <w:rStyle w:val="StyleUnderline"/>
        </w:rPr>
        <w:t xml:space="preserve"> a </w:t>
      </w:r>
      <w:r w:rsidRPr="004D51C7">
        <w:rPr>
          <w:rStyle w:val="Emphasis"/>
          <w:highlight w:val="cyan"/>
        </w:rPr>
        <w:t>long-term</w:t>
      </w:r>
      <w:r w:rsidRPr="004D51C7">
        <w:rPr>
          <w:rStyle w:val="StyleUnderline"/>
          <w:highlight w:val="cyan"/>
        </w:rPr>
        <w:t xml:space="preserve"> plan to </w:t>
      </w:r>
      <w:r w:rsidRPr="004D51C7">
        <w:rPr>
          <w:rStyle w:val="Emphasis"/>
          <w:highlight w:val="cyan"/>
        </w:rPr>
        <w:t>reduce</w:t>
      </w:r>
      <w:r w:rsidRPr="004D51C7">
        <w:rPr>
          <w:rStyle w:val="StyleUnderline"/>
        </w:rPr>
        <w:t xml:space="preserve"> Europe’s </w:t>
      </w:r>
      <w:r w:rsidRPr="004D51C7">
        <w:rPr>
          <w:rStyle w:val="Emphasis"/>
          <w:highlight w:val="cyan"/>
        </w:rPr>
        <w:t>dependence</w:t>
      </w:r>
      <w:r w:rsidRPr="004D51C7">
        <w:rPr>
          <w:rStyle w:val="StyleUnderline"/>
          <w:highlight w:val="cyan"/>
        </w:rPr>
        <w:t xml:space="preserve"> on</w:t>
      </w:r>
      <w:r w:rsidRPr="004D51C7">
        <w:rPr>
          <w:rStyle w:val="StyleUnderline"/>
        </w:rPr>
        <w:t xml:space="preserve"> imported </w:t>
      </w:r>
      <w:r w:rsidRPr="004D51C7">
        <w:rPr>
          <w:rStyle w:val="Emphasis"/>
          <w:highlight w:val="cyan"/>
        </w:rPr>
        <w:t>Russian gas</w:t>
      </w:r>
      <w:r w:rsidRPr="004D51C7">
        <w:rPr>
          <w:rStyle w:val="StyleUnderline"/>
        </w:rPr>
        <w:t>, building</w:t>
      </w:r>
      <w:r w:rsidRPr="004D51C7">
        <w:rPr>
          <w:sz w:val="16"/>
        </w:rPr>
        <w:t xml:space="preserve"> on the stopgap </w:t>
      </w:r>
      <w:r w:rsidRPr="004D51C7">
        <w:rPr>
          <w:rStyle w:val="StyleUnderline"/>
        </w:rPr>
        <w:t>measures it is already putting in place to deal with a near-term decision</w:t>
      </w:r>
      <w:r w:rsidRPr="004D51C7">
        <w:rPr>
          <w:sz w:val="16"/>
        </w:rPr>
        <w:t xml:space="preserve"> by Moscow to stop flows of gas westward.</w:t>
      </w:r>
    </w:p>
    <w:p w14:paraId="0950EA4E" w14:textId="77777777" w:rsidR="00595B7A" w:rsidRDefault="00595B7A" w:rsidP="00595B7A">
      <w:pPr>
        <w:pStyle w:val="Heading4"/>
      </w:pPr>
      <w:r w:rsidRPr="004D51C7">
        <w:rPr>
          <w:u w:val="single"/>
        </w:rPr>
        <w:t>Even if</w:t>
      </w:r>
      <w:r>
        <w:t xml:space="preserve"> they win defense, </w:t>
      </w:r>
      <w:r w:rsidRPr="004D51C7">
        <w:rPr>
          <w:u w:val="single"/>
        </w:rPr>
        <w:t>high oil</w:t>
      </w:r>
      <w:r w:rsidRPr="004D51C7">
        <w:t xml:space="preserve"> prices</w:t>
      </w:r>
      <w:r>
        <w:t xml:space="preserve"> cause nuclear </w:t>
      </w:r>
      <w:r w:rsidRPr="00E2510B">
        <w:rPr>
          <w:u w:val="single"/>
        </w:rPr>
        <w:t>prolif</w:t>
      </w:r>
      <w:r>
        <w:t xml:space="preserve">, </w:t>
      </w:r>
      <w:r w:rsidRPr="00E2510B">
        <w:rPr>
          <w:u w:val="single"/>
        </w:rPr>
        <w:t>arms racing</w:t>
      </w:r>
      <w:r>
        <w:t xml:space="preserve">, civil wars, and Middle East </w:t>
      </w:r>
      <w:r w:rsidRPr="00E2510B">
        <w:rPr>
          <w:u w:val="single"/>
        </w:rPr>
        <w:t>instability</w:t>
      </w:r>
      <w:r>
        <w:t>.</w:t>
      </w:r>
    </w:p>
    <w:p w14:paraId="0039594E" w14:textId="77777777" w:rsidR="00595B7A" w:rsidRDefault="00595B7A" w:rsidP="00595B7A">
      <w:r w:rsidRPr="00F5427E">
        <w:rPr>
          <w:rStyle w:val="Style13ptBold"/>
        </w:rPr>
        <w:t>Ashford 22</w:t>
      </w:r>
      <w:r>
        <w:t xml:space="preserve"> [Emma Ashford (S</w:t>
      </w:r>
      <w:r w:rsidRPr="00F5427E">
        <w:t>enior fellow</w:t>
      </w:r>
      <w:r>
        <w:t xml:space="preserve">, </w:t>
      </w:r>
      <w:r w:rsidRPr="00F5427E">
        <w:t>Reimagining US Grand Strategy program</w:t>
      </w:r>
      <w:r>
        <w:t xml:space="preserve">, </w:t>
      </w:r>
      <w:r w:rsidRPr="00F5427E">
        <w:t>Stimson Center</w:t>
      </w:r>
      <w:r>
        <w:t xml:space="preserve">; Ph.D. in </w:t>
      </w:r>
      <w:r w:rsidRPr="00F5427E">
        <w:t>Political Science</w:t>
      </w:r>
      <w:r>
        <w:t>, University of Virginia),</w:t>
      </w:r>
      <w:r w:rsidRPr="00F5427E">
        <w:t xml:space="preserve"> </w:t>
      </w:r>
      <w:r>
        <w:t xml:space="preserve">2022, “3. Resource Arms Racing: Oil Wealth, and Military Power,” in </w:t>
      </w:r>
      <w:r w:rsidRPr="00F5427E">
        <w:rPr>
          <w:i/>
          <w:iCs/>
        </w:rPr>
        <w:t>Oil, the State, and War: The Foreign Policies of Petrostates</w:t>
      </w:r>
      <w:r>
        <w:t>, Georgetown University Press, njn]</w:t>
      </w:r>
    </w:p>
    <w:p w14:paraId="3323A3D5" w14:textId="77777777" w:rsidR="00595B7A" w:rsidRPr="00DF37A5" w:rsidRDefault="00595B7A" w:rsidP="00595B7A">
      <w:pPr>
        <w:rPr>
          <w:sz w:val="16"/>
        </w:rPr>
      </w:pPr>
      <w:r w:rsidRPr="00DF37A5">
        <w:rPr>
          <w:sz w:val="16"/>
        </w:rPr>
        <w:t xml:space="preserve">As Cicero wrote, Nerves helli, pecuniam inﬁnitam (“Endless money forms the sinews of war"). War and wealth are intrinsically linked. A </w:t>
      </w:r>
      <w:r w:rsidRPr="00DF37A5">
        <w:rPr>
          <w:rStyle w:val="StyleUnderline"/>
        </w:rPr>
        <w:t xml:space="preserve">nation’s ability to make </w:t>
      </w:r>
      <w:r w:rsidRPr="00DF37A5">
        <w:rPr>
          <w:rStyle w:val="Emphasis"/>
        </w:rPr>
        <w:t>war</w:t>
      </w:r>
      <w:r w:rsidRPr="00DF37A5">
        <w:rPr>
          <w:rStyle w:val="StyleUnderline"/>
        </w:rPr>
        <w:t xml:space="preserve"> is </w:t>
      </w:r>
      <w:r w:rsidRPr="00DF37A5">
        <w:rPr>
          <w:rStyle w:val="Emphasis"/>
        </w:rPr>
        <w:t>inherently</w:t>
      </w:r>
      <w:r w:rsidRPr="00DF37A5">
        <w:rPr>
          <w:rStyle w:val="StyleUnderline"/>
        </w:rPr>
        <w:t xml:space="preserve"> dependent on</w:t>
      </w:r>
      <w:r w:rsidRPr="00DF37A5">
        <w:rPr>
          <w:sz w:val="16"/>
        </w:rPr>
        <w:t xml:space="preserve"> its </w:t>
      </w:r>
      <w:r w:rsidRPr="00DF37A5">
        <w:rPr>
          <w:rStyle w:val="StyleUnderline"/>
        </w:rPr>
        <w:t xml:space="preserve">ability to </w:t>
      </w:r>
      <w:r w:rsidRPr="00DF37A5">
        <w:rPr>
          <w:rStyle w:val="Emphasis"/>
        </w:rPr>
        <w:t>raise</w:t>
      </w:r>
      <w:r w:rsidRPr="00DF37A5">
        <w:rPr>
          <w:rStyle w:val="StyleUnderline"/>
        </w:rPr>
        <w:t xml:space="preserve"> and </w:t>
      </w:r>
      <w:r w:rsidRPr="00DF37A5">
        <w:rPr>
          <w:rStyle w:val="Emphasis"/>
        </w:rPr>
        <w:t>fund</w:t>
      </w:r>
      <w:r w:rsidRPr="00DF37A5">
        <w:rPr>
          <w:rStyle w:val="StyleUnderline"/>
        </w:rPr>
        <w:t xml:space="preserve"> armed </w:t>
      </w:r>
      <w:r w:rsidRPr="00DF37A5">
        <w:rPr>
          <w:rStyle w:val="Emphasis"/>
        </w:rPr>
        <w:t>forces</w:t>
      </w:r>
      <w:r w:rsidRPr="00DF37A5">
        <w:rPr>
          <w:sz w:val="16"/>
        </w:rPr>
        <w:t xml:space="preserve">. Many states in history have bankrupted and starved themselves under the ﬁnancial burdens of conﬂict. Others have been forced to develop stronger infrastructure and state institutions in order to develop the tax base necessary to defend themselves and wage war in the modern world. Classic theories of comparative politics even suggest that war and the need for revenue have been the central drivers of global political and economic development, leaving regions with less conﬂict relatively underdeveloped.1 Inability to fund war can also produce major political upheaval. Britain’s American colonies, for example, revolted over their refusal to pay taxes to fund the Crown’s wars. The French Revolution was precipitated by the impending bankruptcy of the Bourbon monarchy, much of whose debt came from wars of choice. Even today, some scholars argue that the end of war taxes—in favor of renewable military budgets funded from general revenue—has served to undermine the extent to which the American public weighs in on questions of war and peace, enabling and prolonging the “forever wars.” </w:t>
      </w:r>
    </w:p>
    <w:p w14:paraId="7950F972" w14:textId="77777777" w:rsidR="00595B7A" w:rsidRPr="00DF37A5" w:rsidRDefault="00595B7A" w:rsidP="00595B7A">
      <w:pPr>
        <w:rPr>
          <w:sz w:val="16"/>
        </w:rPr>
      </w:pPr>
      <w:r w:rsidRPr="00DF37A5">
        <w:rPr>
          <w:rStyle w:val="StyleUnderline"/>
        </w:rPr>
        <w:t xml:space="preserve">For </w:t>
      </w:r>
      <w:r w:rsidRPr="00DF37A5">
        <w:rPr>
          <w:rStyle w:val="Emphasis"/>
          <w:highlight w:val="cyan"/>
        </w:rPr>
        <w:t>oil</w:t>
      </w:r>
      <w:r w:rsidRPr="00DF37A5">
        <w:rPr>
          <w:rStyle w:val="StyleUnderline"/>
        </w:rPr>
        <w:t>-wealthy states</w:t>
      </w:r>
      <w:r w:rsidRPr="00DF37A5">
        <w:rPr>
          <w:sz w:val="16"/>
        </w:rPr>
        <w:t xml:space="preserve">, however, the calculus is somewhat different. Their often </w:t>
      </w:r>
      <w:r w:rsidRPr="00DF37A5">
        <w:rPr>
          <w:rStyle w:val="StyleUnderline"/>
        </w:rPr>
        <w:t xml:space="preserve">vast, easily obtained </w:t>
      </w:r>
      <w:r w:rsidRPr="00DF37A5">
        <w:rPr>
          <w:rStyle w:val="StyleUnderline"/>
          <w:highlight w:val="cyan"/>
        </w:rPr>
        <w:t>wealth</w:t>
      </w:r>
      <w:r w:rsidRPr="00DF37A5">
        <w:rPr>
          <w:rStyle w:val="StyleUnderline"/>
        </w:rPr>
        <w:t xml:space="preserve"> can </w:t>
      </w:r>
      <w:r w:rsidRPr="00DF37A5">
        <w:rPr>
          <w:rStyle w:val="StyleUnderline"/>
          <w:highlight w:val="cyan"/>
        </w:rPr>
        <w:t>make them</w:t>
      </w:r>
      <w:r w:rsidRPr="00DF37A5">
        <w:rPr>
          <w:sz w:val="16"/>
        </w:rPr>
        <w:t xml:space="preserve"> uniquely </w:t>
      </w:r>
      <w:r w:rsidRPr="00DF37A5">
        <w:rPr>
          <w:rStyle w:val="Emphasis"/>
          <w:highlight w:val="cyan"/>
        </w:rPr>
        <w:t>capable</w:t>
      </w:r>
      <w:r w:rsidRPr="00DF37A5">
        <w:rPr>
          <w:rStyle w:val="StyleUnderline"/>
          <w:highlight w:val="cyan"/>
        </w:rPr>
        <w:t xml:space="preserve"> of</w:t>
      </w:r>
      <w:r w:rsidRPr="00DF37A5">
        <w:rPr>
          <w:rStyle w:val="StyleUnderline"/>
        </w:rPr>
        <w:t xml:space="preserve"> waging </w:t>
      </w:r>
      <w:r w:rsidRPr="00DF37A5">
        <w:rPr>
          <w:rStyle w:val="Emphasis"/>
          <w:highlight w:val="cyan"/>
        </w:rPr>
        <w:t>war</w:t>
      </w:r>
      <w:r w:rsidRPr="00DF37A5">
        <w:rPr>
          <w:rStyle w:val="StyleUnderline"/>
        </w:rPr>
        <w:t xml:space="preserve"> without </w:t>
      </w:r>
      <w:r w:rsidRPr="00DF37A5">
        <w:rPr>
          <w:rStyle w:val="Emphasis"/>
        </w:rPr>
        <w:t>sacriﬁcing</w:t>
      </w:r>
      <w:r w:rsidRPr="00DF37A5">
        <w:rPr>
          <w:sz w:val="16"/>
        </w:rPr>
        <w:t xml:space="preserve"> domestic </w:t>
      </w:r>
      <w:r w:rsidRPr="00DF37A5">
        <w:rPr>
          <w:rStyle w:val="StyleUnderline"/>
        </w:rPr>
        <w:t>priorities</w:t>
      </w:r>
      <w:r w:rsidRPr="00DF37A5">
        <w:rPr>
          <w:sz w:val="16"/>
        </w:rPr>
        <w:t xml:space="preserve">. Thanks to high levels of income from oil and gas production, </w:t>
      </w:r>
      <w:r w:rsidRPr="00DF37A5">
        <w:rPr>
          <w:rStyle w:val="Emphasis"/>
          <w:highlight w:val="cyan"/>
        </w:rPr>
        <w:t>oil</w:t>
      </w:r>
      <w:r w:rsidRPr="00DF37A5">
        <w:rPr>
          <w:rStyle w:val="StyleUnderline"/>
        </w:rPr>
        <w:t xml:space="preserve">-wealthy </w:t>
      </w:r>
      <w:r w:rsidRPr="00DF37A5">
        <w:rPr>
          <w:rStyle w:val="StyleUnderline"/>
          <w:highlight w:val="cyan"/>
        </w:rPr>
        <w:t>states</w:t>
      </w:r>
      <w:r w:rsidRPr="00DF37A5">
        <w:rPr>
          <w:rStyle w:val="StyleUnderline"/>
        </w:rPr>
        <w:t xml:space="preserve"> can afford to </w:t>
      </w:r>
      <w:r w:rsidRPr="00DF37A5">
        <w:rPr>
          <w:rStyle w:val="StyleUnderline"/>
          <w:highlight w:val="cyan"/>
        </w:rPr>
        <w:t xml:space="preserve">build up </w:t>
      </w:r>
      <w:r w:rsidRPr="00DF37A5">
        <w:rPr>
          <w:rStyle w:val="Emphasis"/>
          <w:highlight w:val="cyan"/>
        </w:rPr>
        <w:t>military</w:t>
      </w:r>
      <w:r w:rsidRPr="00DF37A5">
        <w:rPr>
          <w:rStyle w:val="StyleUnderline"/>
          <w:highlight w:val="cyan"/>
        </w:rPr>
        <w:t xml:space="preserve"> capacity, buy </w:t>
      </w:r>
      <w:r w:rsidRPr="00DF37A5">
        <w:rPr>
          <w:rStyle w:val="Emphasis"/>
          <w:highlight w:val="cyan"/>
        </w:rPr>
        <w:t>weapons</w:t>
      </w:r>
      <w:r w:rsidRPr="00DF37A5">
        <w:rPr>
          <w:sz w:val="16"/>
        </w:rPr>
        <w:t xml:space="preserve">, increase military salaries, </w:t>
      </w:r>
      <w:r w:rsidRPr="00DF37A5">
        <w:rPr>
          <w:rStyle w:val="StyleUnderline"/>
          <w:highlight w:val="cyan"/>
        </w:rPr>
        <w:t>or engage</w:t>
      </w:r>
      <w:r w:rsidRPr="00DF37A5">
        <w:rPr>
          <w:rStyle w:val="StyleUnderline"/>
        </w:rPr>
        <w:t xml:space="preserve"> in </w:t>
      </w:r>
      <w:r w:rsidRPr="00DF37A5">
        <w:rPr>
          <w:rStyle w:val="Emphasis"/>
          <w:highlight w:val="cyan"/>
        </w:rPr>
        <w:t>r</w:t>
      </w:r>
      <w:r w:rsidRPr="00DF37A5">
        <w:rPr>
          <w:sz w:val="16"/>
        </w:rPr>
        <w:t xml:space="preserve">esearch </w:t>
      </w:r>
      <w:r w:rsidRPr="00DF37A5">
        <w:rPr>
          <w:rStyle w:val="StyleUnderline"/>
          <w:highlight w:val="cyan"/>
        </w:rPr>
        <w:t>and</w:t>
      </w:r>
      <w:r w:rsidRPr="00DF37A5">
        <w:rPr>
          <w:sz w:val="16"/>
        </w:rPr>
        <w:t xml:space="preserve"> </w:t>
      </w:r>
      <w:r w:rsidRPr="00DF37A5">
        <w:rPr>
          <w:rStyle w:val="Emphasis"/>
          <w:highlight w:val="cyan"/>
        </w:rPr>
        <w:t>d</w:t>
      </w:r>
      <w:r w:rsidRPr="00DF37A5">
        <w:rPr>
          <w:sz w:val="16"/>
        </w:rPr>
        <w:t xml:space="preserve">evelopment, </w:t>
      </w:r>
      <w:r w:rsidRPr="00DF37A5">
        <w:rPr>
          <w:rStyle w:val="StyleUnderline"/>
        </w:rPr>
        <w:t xml:space="preserve">all </w:t>
      </w:r>
      <w:r w:rsidRPr="00DF37A5">
        <w:rPr>
          <w:rStyle w:val="Emphasis"/>
        </w:rPr>
        <w:t>without</w:t>
      </w:r>
      <w:r w:rsidRPr="00DF37A5">
        <w:rPr>
          <w:rStyle w:val="StyleUnderline"/>
        </w:rPr>
        <w:t xml:space="preserve"> substantial budgetary </w:t>
      </w:r>
      <w:r w:rsidRPr="00DF37A5">
        <w:rPr>
          <w:rStyle w:val="Emphasis"/>
        </w:rPr>
        <w:t>trade-offs</w:t>
      </w:r>
      <w:r w:rsidRPr="00DF37A5">
        <w:rPr>
          <w:sz w:val="16"/>
        </w:rPr>
        <w:t xml:space="preserve">. To put it another way, </w:t>
      </w:r>
      <w:r w:rsidRPr="00DF37A5">
        <w:rPr>
          <w:rStyle w:val="StyleUnderline"/>
        </w:rPr>
        <w:t xml:space="preserve">if they wish, </w:t>
      </w:r>
      <w:r w:rsidRPr="00DF37A5">
        <w:rPr>
          <w:rStyle w:val="StyleUnderline"/>
          <w:highlight w:val="cyan"/>
        </w:rPr>
        <w:t>leaders</w:t>
      </w:r>
      <w:r w:rsidRPr="00DF37A5">
        <w:rPr>
          <w:rStyle w:val="StyleUnderline"/>
        </w:rPr>
        <w:t xml:space="preserve"> in oil-wealthy states can </w:t>
      </w:r>
      <w:r w:rsidRPr="00DF37A5">
        <w:rPr>
          <w:rStyle w:val="StyleUnderline"/>
          <w:highlight w:val="cyan"/>
        </w:rPr>
        <w:t xml:space="preserve">have </w:t>
      </w:r>
      <w:r w:rsidRPr="00DF37A5">
        <w:rPr>
          <w:rStyle w:val="Emphasis"/>
          <w:highlight w:val="cyan"/>
        </w:rPr>
        <w:t>guns</w:t>
      </w:r>
      <w:r w:rsidRPr="00DF37A5">
        <w:rPr>
          <w:rStyle w:val="StyleUnderline"/>
          <w:highlight w:val="cyan"/>
        </w:rPr>
        <w:t xml:space="preserve"> and </w:t>
      </w:r>
      <w:r w:rsidRPr="00DF37A5">
        <w:rPr>
          <w:rStyle w:val="Emphasis"/>
          <w:highlight w:val="cyan"/>
        </w:rPr>
        <w:t>butter</w:t>
      </w:r>
      <w:r w:rsidRPr="00DF37A5">
        <w:rPr>
          <w:sz w:val="16"/>
        </w:rPr>
        <w:t>. The data clearly bears this out. Though they don't necessarily spend a larger chunk of their budgets on the military, oil-wealthy states do have higher overall levels of military expenditure than other states. They purchase more arms and armaments, a phenomenon we might describe as resource arms racing. Oil wealth can thus potentially be translated into military capability, though the extent to which this is successful varies. The oil-wealthy states (states that have earned more than $1,000 per capita in oil and gas revenues at some point during the period 1960—2011) are</w:t>
      </w:r>
    </w:p>
    <w:p w14:paraId="327E7530" w14:textId="77777777" w:rsidR="00595B7A" w:rsidRDefault="00595B7A" w:rsidP="00595B7A">
      <w:r>
        <w:t>&lt;&lt;TEXT CONDENSED, NONE OMITTED&gt;&gt;</w:t>
      </w:r>
    </w:p>
    <w:p w14:paraId="38628622" w14:textId="77777777" w:rsidR="00595B7A" w:rsidRDefault="00595B7A" w:rsidP="00595B7A">
      <w:pPr>
        <w:rPr>
          <w:sz w:val="16"/>
        </w:rPr>
      </w:pPr>
      <w:r w:rsidRPr="00F5427E">
        <w:rPr>
          <w:sz w:val="16"/>
        </w:rPr>
        <w:t xml:space="preserve">• Algeria • Angola • Australia • Azerbaijan • Bahrain • Brunei • Canada • Congo • Denmark • Equatorial • Guinea • Gabon • Iran • Iraq • Kazakhstan • Kuwait • Libya • Malaysia • Mexico • Netherlands • Nigeria • Norway • Oman • Qatar • Russia • Saudi • Arabia • Trinidad and Tobago • Turkmenistan • United Arab Emirates • United States • Venezuela For smaller states in particular, there is a limit to how much practical military might wealth can create, one reason why smaller states like Qatar and the UAE have experimented with alternative strategies, like hiring mercenaries or attempting to buy hegemonic protection. Nor does extra military spending automatically make large states more militarily capable: they can still spend that wealth on a variety of useless purposes or simply focus it on domestic repression rather than battleﬁeld effectiveness. Meanwhile, the volatility of oil prices can be a double-edged sword for oil-wealthy states, allowing them to spend freely on the military when times are good but leaving them overcommitted when oil prices crash. The worst-case scenario is when money runs out in the middle of a conﬂict: consider the Soviet Union, bankrupted by collapsing oil prices and a moribund economy and ﬁnished off by the ﬁscal pressures of its war in Afghanistan. </w:t>
      </w:r>
    </w:p>
    <w:p w14:paraId="36C09C12" w14:textId="77777777" w:rsidR="00595B7A" w:rsidRPr="00F5427E" w:rsidRDefault="00595B7A" w:rsidP="00595B7A">
      <w:r>
        <w:t>&lt;&lt;PARAGRAPH INTEGRITY RESUMES&gt;&gt;</w:t>
      </w:r>
    </w:p>
    <w:p w14:paraId="16303097" w14:textId="77777777" w:rsidR="00595B7A" w:rsidRPr="00DF37A5" w:rsidRDefault="00595B7A" w:rsidP="00595B7A">
      <w:pPr>
        <w:rPr>
          <w:sz w:val="16"/>
        </w:rPr>
      </w:pPr>
      <w:r w:rsidRPr="00DF37A5">
        <w:rPr>
          <w:rStyle w:val="StyleUnderline"/>
        </w:rPr>
        <w:t>This chapter</w:t>
      </w:r>
      <w:r w:rsidRPr="00DF37A5">
        <w:rPr>
          <w:sz w:val="16"/>
        </w:rPr>
        <w:t xml:space="preserve"> explores the ramiﬁcations of resource arms racing, looks at how effective oil—wealthy states are in translating wealth into power, and asks whether oil wealth is itself a cause of conﬂict or merely a lubricant. It </w:t>
      </w:r>
      <w:r w:rsidRPr="00DF37A5">
        <w:rPr>
          <w:rStyle w:val="StyleUnderline"/>
        </w:rPr>
        <w:t xml:space="preserve">examines the military spending patterns of oil-wealthy </w:t>
      </w:r>
      <w:r w:rsidRPr="00DF37A5">
        <w:rPr>
          <w:rStyle w:val="StyleUnderline"/>
          <w:highlight w:val="cyan"/>
        </w:rPr>
        <w:t>states</w:t>
      </w:r>
      <w:r w:rsidRPr="00DF37A5">
        <w:rPr>
          <w:rStyle w:val="StyleUnderline"/>
        </w:rPr>
        <w:t xml:space="preserve"> through </w:t>
      </w:r>
      <w:r w:rsidRPr="00DF37A5">
        <w:rPr>
          <w:rStyle w:val="Emphasis"/>
        </w:rPr>
        <w:t>statistical</w:t>
      </w:r>
      <w:r w:rsidRPr="00DF37A5">
        <w:rPr>
          <w:rStyle w:val="StyleUnderline"/>
        </w:rPr>
        <w:t xml:space="preserve"> analysis</w:t>
      </w:r>
      <w:r w:rsidRPr="00DF37A5">
        <w:rPr>
          <w:sz w:val="16"/>
        </w:rPr>
        <w:t xml:space="preserve"> and descriptive data, showing that they </w:t>
      </w:r>
      <w:r w:rsidRPr="00DF37A5">
        <w:rPr>
          <w:rStyle w:val="StyleUnderline"/>
          <w:highlight w:val="cyan"/>
        </w:rPr>
        <w:t xml:space="preserve">spend </w:t>
      </w:r>
      <w:r w:rsidRPr="00DF37A5">
        <w:rPr>
          <w:rStyle w:val="Emphasis"/>
          <w:highlight w:val="cyan"/>
        </w:rPr>
        <w:t>more</w:t>
      </w:r>
      <w:r w:rsidRPr="00DF37A5">
        <w:rPr>
          <w:rStyle w:val="StyleUnderline"/>
        </w:rPr>
        <w:t xml:space="preserve"> than non-oil states</w:t>
      </w:r>
      <w:r w:rsidRPr="00DF37A5">
        <w:rPr>
          <w:sz w:val="16"/>
        </w:rPr>
        <w:t xml:space="preserve"> and highlighting their role in </w:t>
      </w:r>
      <w:r w:rsidRPr="00DF37A5">
        <w:rPr>
          <w:rStyle w:val="StyleUnderline"/>
          <w:highlight w:val="cyan"/>
        </w:rPr>
        <w:t>driving</w:t>
      </w:r>
      <w:r w:rsidRPr="00DF37A5">
        <w:rPr>
          <w:rStyle w:val="StyleUnderline"/>
        </w:rPr>
        <w:t xml:space="preserve"> both the </w:t>
      </w:r>
      <w:r w:rsidRPr="00DF37A5">
        <w:rPr>
          <w:rStyle w:val="StyleUnderline"/>
          <w:highlight w:val="cyan"/>
        </w:rPr>
        <w:t xml:space="preserve">global </w:t>
      </w:r>
      <w:r w:rsidRPr="00DF37A5">
        <w:rPr>
          <w:rStyle w:val="Emphasis"/>
          <w:highlight w:val="cyan"/>
        </w:rPr>
        <w:t>arms trade</w:t>
      </w:r>
      <w:r w:rsidRPr="00DF37A5">
        <w:rPr>
          <w:rStyle w:val="StyleUnderline"/>
          <w:highlight w:val="cyan"/>
        </w:rPr>
        <w:t xml:space="preserve"> and</w:t>
      </w:r>
      <w:r w:rsidRPr="00DF37A5">
        <w:rPr>
          <w:rStyle w:val="StyleUnderline"/>
        </w:rPr>
        <w:t xml:space="preserve"> even </w:t>
      </w:r>
      <w:r w:rsidRPr="00DF37A5">
        <w:rPr>
          <w:rStyle w:val="StyleUnderline"/>
          <w:highlight w:val="cyan"/>
        </w:rPr>
        <w:t xml:space="preserve">nuclear </w:t>
      </w:r>
      <w:r w:rsidRPr="00DF37A5">
        <w:rPr>
          <w:rStyle w:val="Emphasis"/>
          <w:highlight w:val="cyan"/>
        </w:rPr>
        <w:t>prolif</w:t>
      </w:r>
      <w:r w:rsidRPr="00DF37A5">
        <w:rPr>
          <w:rStyle w:val="StyleUnderline"/>
        </w:rPr>
        <w:t>eration</w:t>
      </w:r>
      <w:r w:rsidRPr="00DF37A5">
        <w:rPr>
          <w:sz w:val="16"/>
        </w:rPr>
        <w:t xml:space="preserve">. The chapter also looks at military spending in ﬁve mini-cases—Saudi Arabia, Kuwait, Iran, Venezuela, and Malaysia—before exploring the in- depth ramiﬁcations of oil wealth in a case study of Russia’s military modernization efforts. </w:t>
      </w:r>
    </w:p>
    <w:p w14:paraId="51C4C05C" w14:textId="77777777" w:rsidR="00595B7A" w:rsidRPr="00DF37A5" w:rsidRDefault="00595B7A" w:rsidP="00595B7A">
      <w:pPr>
        <w:rPr>
          <w:sz w:val="16"/>
        </w:rPr>
      </w:pPr>
      <w:r w:rsidRPr="00DF37A5">
        <w:rPr>
          <w:sz w:val="16"/>
        </w:rPr>
        <w:t xml:space="preserve">OIL WEALTH AND MILITARY SPENDING </w:t>
      </w:r>
    </w:p>
    <w:p w14:paraId="04146969" w14:textId="77777777" w:rsidR="00595B7A" w:rsidRPr="00DF37A5" w:rsidRDefault="00595B7A" w:rsidP="00595B7A">
      <w:pPr>
        <w:rPr>
          <w:sz w:val="16"/>
        </w:rPr>
      </w:pPr>
      <w:r w:rsidRPr="00DF37A5">
        <w:rPr>
          <w:sz w:val="16"/>
        </w:rPr>
        <w:t xml:space="preserve">The belief that military spending and oil wealth are linked is wide-spread. Indeed, as Perle-Freeman and Brauner note, “In one region, the Middle East, </w:t>
      </w:r>
      <w:r w:rsidRPr="00DF37A5">
        <w:rPr>
          <w:rStyle w:val="StyleUnderline"/>
        </w:rPr>
        <w:t xml:space="preserve">the </w:t>
      </w:r>
      <w:r w:rsidRPr="00DF37A5">
        <w:rPr>
          <w:rStyle w:val="Emphasis"/>
        </w:rPr>
        <w:t>link</w:t>
      </w:r>
      <w:r w:rsidRPr="00DF37A5">
        <w:rPr>
          <w:rStyle w:val="StyleUnderline"/>
        </w:rPr>
        <w:t xml:space="preserve"> between </w:t>
      </w:r>
      <w:r w:rsidRPr="00DF37A5">
        <w:rPr>
          <w:rStyle w:val="Emphasis"/>
        </w:rPr>
        <w:t>oil</w:t>
      </w:r>
      <w:r w:rsidRPr="00DF37A5">
        <w:rPr>
          <w:rStyle w:val="StyleUnderline"/>
        </w:rPr>
        <w:t xml:space="preserve"> and military </w:t>
      </w:r>
      <w:r w:rsidRPr="00DF37A5">
        <w:rPr>
          <w:rStyle w:val="Emphasis"/>
        </w:rPr>
        <w:t>expenditure</w:t>
      </w:r>
      <w:r w:rsidRPr="00DF37A5">
        <w:rPr>
          <w:rStyle w:val="StyleUnderline"/>
        </w:rPr>
        <w:t xml:space="preserve"> has for a long time appeared so </w:t>
      </w:r>
      <w:r w:rsidRPr="00DF37A5">
        <w:rPr>
          <w:rStyle w:val="Emphasis"/>
        </w:rPr>
        <w:t>obvious</w:t>
      </w:r>
      <w:r w:rsidRPr="00DF37A5">
        <w:rPr>
          <w:sz w:val="16"/>
        </w:rPr>
        <w:t xml:space="preserve"> as to be unremarkable."“ As a result, many </w:t>
      </w:r>
      <w:r w:rsidRPr="00DF37A5">
        <w:rPr>
          <w:rStyle w:val="StyleUnderline"/>
        </w:rPr>
        <w:t xml:space="preserve">scholars believe that oil </w:t>
      </w:r>
      <w:r w:rsidRPr="00DF37A5">
        <w:rPr>
          <w:rStyle w:val="Emphasis"/>
        </w:rPr>
        <w:t>wealth</w:t>
      </w:r>
      <w:r w:rsidRPr="00DF37A5">
        <w:rPr>
          <w:rStyle w:val="StyleUnderline"/>
        </w:rPr>
        <w:t xml:space="preserve"> will naturally </w:t>
      </w:r>
      <w:r w:rsidRPr="00DF37A5">
        <w:rPr>
          <w:rStyle w:val="Emphasis"/>
        </w:rPr>
        <w:t>spike</w:t>
      </w:r>
      <w:r w:rsidRPr="00DF37A5">
        <w:rPr>
          <w:rStyle w:val="StyleUnderline"/>
        </w:rPr>
        <w:t xml:space="preserve"> military expenditure and </w:t>
      </w:r>
      <w:r w:rsidRPr="00DF37A5">
        <w:rPr>
          <w:rStyle w:val="Emphasis"/>
        </w:rPr>
        <w:t>arms sales</w:t>
      </w:r>
      <w:r w:rsidRPr="00DF37A5">
        <w:rPr>
          <w:sz w:val="16"/>
        </w:rPr>
        <w:t xml:space="preserve">. Theories of the resource curse, for example, often rely on this idea, arguing that oil-rich states are more likely to be autocracies partly because leaders can spend disproportionately on the military and police. </w:t>
      </w:r>
      <w:r w:rsidRPr="00DF37A5">
        <w:rPr>
          <w:rStyle w:val="StyleUnderline"/>
        </w:rPr>
        <w:t xml:space="preserve">This </w:t>
      </w:r>
      <w:r w:rsidRPr="00DF37A5">
        <w:rPr>
          <w:rStyle w:val="Emphasis"/>
          <w:highlight w:val="cyan"/>
        </w:rPr>
        <w:t>security</w:t>
      </w:r>
      <w:r w:rsidRPr="00DF37A5">
        <w:rPr>
          <w:rStyle w:val="StyleUnderline"/>
          <w:highlight w:val="cyan"/>
        </w:rPr>
        <w:t xml:space="preserve"> apparatus</w:t>
      </w:r>
      <w:r w:rsidRPr="00DF37A5">
        <w:rPr>
          <w:rStyle w:val="StyleUnderline"/>
        </w:rPr>
        <w:t xml:space="preserve"> can then be used to </w:t>
      </w:r>
      <w:r w:rsidRPr="00DF37A5">
        <w:rPr>
          <w:rStyle w:val="Emphasis"/>
          <w:highlight w:val="cyan"/>
        </w:rPr>
        <w:t>repress</w:t>
      </w:r>
      <w:r w:rsidRPr="00DF37A5">
        <w:rPr>
          <w:rStyle w:val="StyleUnderline"/>
        </w:rPr>
        <w:t xml:space="preserve"> the </w:t>
      </w:r>
      <w:r w:rsidRPr="00DF37A5">
        <w:rPr>
          <w:rStyle w:val="StyleUnderline"/>
          <w:highlight w:val="cyan"/>
        </w:rPr>
        <w:t>population</w:t>
      </w:r>
      <w:r w:rsidRPr="00DF37A5">
        <w:rPr>
          <w:sz w:val="16"/>
        </w:rPr>
        <w:t xml:space="preserve">. So do </w:t>
      </w:r>
      <w:r w:rsidRPr="00DF37A5">
        <w:rPr>
          <w:rStyle w:val="StyleUnderline"/>
        </w:rPr>
        <w:t>theories linking oil to</w:t>
      </w:r>
      <w:r w:rsidRPr="00DF37A5">
        <w:rPr>
          <w:sz w:val="16"/>
        </w:rPr>
        <w:t xml:space="preserve"> </w:t>
      </w:r>
      <w:r w:rsidRPr="00DF37A5">
        <w:rPr>
          <w:rStyle w:val="Emphasis"/>
        </w:rPr>
        <w:t>civil war</w:t>
      </w:r>
      <w:r w:rsidRPr="00DF37A5">
        <w:rPr>
          <w:sz w:val="16"/>
        </w:rPr>
        <w:t xml:space="preserve">, which assume that oil wealth is an easy way for states and for rebel groups to arm themselves. The </w:t>
      </w:r>
      <w:r w:rsidRPr="00DF37A5">
        <w:rPr>
          <w:rStyle w:val="Emphasis"/>
          <w:highlight w:val="cyan"/>
        </w:rPr>
        <w:t>money sloshing</w:t>
      </w:r>
      <w:r w:rsidRPr="00DF37A5">
        <w:rPr>
          <w:rStyle w:val="StyleUnderline"/>
        </w:rPr>
        <w:t xml:space="preserve"> around is presumed to </w:t>
      </w:r>
      <w:r w:rsidRPr="00DF37A5">
        <w:rPr>
          <w:rStyle w:val="Emphasis"/>
          <w:highlight w:val="cyan"/>
        </w:rPr>
        <w:t>incentivize</w:t>
      </w:r>
      <w:r w:rsidRPr="00DF37A5">
        <w:rPr>
          <w:rStyle w:val="StyleUnderline"/>
        </w:rPr>
        <w:t xml:space="preserve"> and prolong </w:t>
      </w:r>
      <w:r w:rsidRPr="00DF37A5">
        <w:rPr>
          <w:rStyle w:val="Emphasis"/>
          <w:highlight w:val="cyan"/>
        </w:rPr>
        <w:t>civil</w:t>
      </w:r>
      <w:r w:rsidRPr="00DF37A5">
        <w:rPr>
          <w:rStyle w:val="StyleUnderline"/>
          <w:highlight w:val="cyan"/>
        </w:rPr>
        <w:t xml:space="preserve"> conﬂict</w:t>
      </w:r>
      <w:r w:rsidRPr="00DF37A5">
        <w:rPr>
          <w:sz w:val="16"/>
        </w:rPr>
        <w:t xml:space="preserve">.5 In both cases, however, the link between oil and military spending should be characterized more as an assumption than a fact. </w:t>
      </w:r>
    </w:p>
    <w:p w14:paraId="1E1C8869" w14:textId="77777777" w:rsidR="00595B7A" w:rsidRPr="00DF37A5" w:rsidRDefault="00595B7A" w:rsidP="00595B7A">
      <w:pPr>
        <w:rPr>
          <w:sz w:val="16"/>
        </w:rPr>
      </w:pPr>
      <w:r w:rsidRPr="00DF37A5">
        <w:rPr>
          <w:sz w:val="16"/>
        </w:rPr>
        <w:t xml:space="preserve">In practice, there has been little study of the links between oil wealth, arms sales, and military spending. There is only limited evidence on this front: one transnational study found that oil wealth is indeed linked to higher levels of military spending though not to higher levels of military personnel.6 Work on military spending and arms sales more generally has rarely included oil wealth as a speciﬁc metric and focuses instead on factors like threat perceptions and regime type. Even in oil—rich regions like the Middle East, where the assumption that oil produces military spending seems most apparent, it can be difﬁcult to separate the impact of oil wealth from other factors. Countries in the Middle East are certainly among the biggest spenders on military materiel, spending around 7.4 percent of their GDP on average on the military, compared to 3.1 percent in other regions.7 But it is hard to tell whether this heavy spending is due to oil wealth or the security concerns of life in a volatile region.8 Regime type is also problematic. Monarchies are among the world’s highest military spenders. But with non-constitutional monarchies found almost exclusively in Middle Eastern oil-wealthy states, it is not clear if they buy arms because they are monarchies or because they are rich.9 Meanwhile, military spending is often inelastic when compared to highly volatile oil prices, implying that other factors such as security are important.10 </w:t>
      </w:r>
    </w:p>
    <w:p w14:paraId="47A9DE83" w14:textId="77777777" w:rsidR="00595B7A" w:rsidRPr="00DF37A5" w:rsidRDefault="00595B7A" w:rsidP="00595B7A">
      <w:pPr>
        <w:rPr>
          <w:sz w:val="16"/>
        </w:rPr>
      </w:pPr>
      <w:r w:rsidRPr="00DF37A5">
        <w:rPr>
          <w:sz w:val="16"/>
        </w:rPr>
        <w:t xml:space="preserve">All of this, however, simply suggests that the importance of oil wealth needs to be considered in the context of other regional and global factors. </w:t>
      </w:r>
      <w:r w:rsidRPr="00DF37A5">
        <w:rPr>
          <w:rStyle w:val="StyleUnderline"/>
        </w:rPr>
        <w:t xml:space="preserve">Whether </w:t>
      </w:r>
      <w:r w:rsidRPr="00DF37A5">
        <w:rPr>
          <w:rStyle w:val="StyleUnderline"/>
          <w:highlight w:val="cyan"/>
        </w:rPr>
        <w:t>oil</w:t>
      </w:r>
      <w:r w:rsidRPr="00DF37A5">
        <w:rPr>
          <w:rStyle w:val="StyleUnderline"/>
        </w:rPr>
        <w:t xml:space="preserve"> wealth</w:t>
      </w:r>
      <w:r w:rsidRPr="00DF37A5">
        <w:rPr>
          <w:sz w:val="16"/>
        </w:rPr>
        <w:t>—</w:t>
      </w:r>
      <w:r w:rsidRPr="00DF37A5">
        <w:rPr>
          <w:rStyle w:val="StyleUnderline"/>
        </w:rPr>
        <w:t xml:space="preserve">and </w:t>
      </w:r>
      <w:r w:rsidRPr="00DF37A5">
        <w:rPr>
          <w:rStyle w:val="Emphasis"/>
          <w:highlight w:val="cyan"/>
        </w:rPr>
        <w:t>prices</w:t>
      </w:r>
      <w:r w:rsidRPr="00DF37A5">
        <w:rPr>
          <w:sz w:val="16"/>
        </w:rPr>
        <w:t>—</w:t>
      </w:r>
      <w:r w:rsidRPr="00DF37A5">
        <w:rPr>
          <w:rStyle w:val="StyleUnderline"/>
        </w:rPr>
        <w:t xml:space="preserve">are the </w:t>
      </w:r>
      <w:r w:rsidRPr="00DF37A5">
        <w:rPr>
          <w:rStyle w:val="Emphasis"/>
        </w:rPr>
        <w:t>most important</w:t>
      </w:r>
      <w:r w:rsidRPr="00DF37A5">
        <w:rPr>
          <w:rStyle w:val="StyleUnderline"/>
        </w:rPr>
        <w:t xml:space="preserve"> factor determining military </w:t>
      </w:r>
      <w:r w:rsidRPr="00DF37A5">
        <w:rPr>
          <w:rStyle w:val="Emphasis"/>
        </w:rPr>
        <w:t>spending</w:t>
      </w:r>
      <w:r w:rsidRPr="00DF37A5">
        <w:rPr>
          <w:rStyle w:val="StyleUnderline"/>
        </w:rPr>
        <w:t xml:space="preserve">, there is little doubt that they </w:t>
      </w:r>
      <w:r w:rsidRPr="00DF37A5">
        <w:rPr>
          <w:rStyle w:val="StyleUnderline"/>
          <w:highlight w:val="cyan"/>
        </w:rPr>
        <w:t xml:space="preserve">are a </w:t>
      </w:r>
      <w:r w:rsidRPr="00DF37A5">
        <w:rPr>
          <w:rStyle w:val="Emphasis"/>
          <w:highlight w:val="cyan"/>
        </w:rPr>
        <w:t>major contributor</w:t>
      </w:r>
      <w:r w:rsidRPr="00DF37A5">
        <w:rPr>
          <w:rStyle w:val="StyleUnderline"/>
          <w:highlight w:val="cyan"/>
        </w:rPr>
        <w:t xml:space="preserve"> to</w:t>
      </w:r>
      <w:r w:rsidRPr="00DF37A5">
        <w:rPr>
          <w:rStyle w:val="StyleUnderline"/>
        </w:rPr>
        <w:t xml:space="preserve"> global </w:t>
      </w:r>
      <w:r w:rsidRPr="00DF37A5">
        <w:rPr>
          <w:rStyle w:val="Emphasis"/>
          <w:highlight w:val="cyan"/>
        </w:rPr>
        <w:t>arms sales</w:t>
      </w:r>
      <w:r w:rsidRPr="00DF37A5">
        <w:rPr>
          <w:rStyle w:val="StyleUnderline"/>
        </w:rPr>
        <w:t xml:space="preserve"> and</w:t>
      </w:r>
      <w:r w:rsidRPr="00DF37A5">
        <w:rPr>
          <w:sz w:val="16"/>
        </w:rPr>
        <w:t xml:space="preserve"> levels of military </w:t>
      </w:r>
      <w:r w:rsidRPr="00DF37A5">
        <w:rPr>
          <w:rStyle w:val="Emphasis"/>
        </w:rPr>
        <w:t>spending</w:t>
      </w:r>
      <w:r w:rsidRPr="00DF37A5">
        <w:rPr>
          <w:sz w:val="16"/>
        </w:rPr>
        <w:t xml:space="preserve">. In its 2010 yearbook, analysts at the Stockholm International Peace Research Institute (SIPRI) described the link: "Natural resource revenues appear to be a signiﬁcant driver of military expenditure in many developing countries, with rapidly rising revenues from oil and other commodities in recent years, due to increases in both price and production."11 </w:t>
      </w:r>
      <w:r w:rsidRPr="00DF37A5">
        <w:rPr>
          <w:rStyle w:val="StyleUnderline"/>
          <w:highlight w:val="cyan"/>
        </w:rPr>
        <w:t xml:space="preserve">Across the </w:t>
      </w:r>
      <w:r w:rsidRPr="00DF37A5">
        <w:rPr>
          <w:rStyle w:val="Emphasis"/>
          <w:highlight w:val="cyan"/>
        </w:rPr>
        <w:t>Mid</w:t>
      </w:r>
      <w:r w:rsidRPr="00DF37A5">
        <w:rPr>
          <w:rStyle w:val="StyleUnderline"/>
        </w:rPr>
        <w:t xml:space="preserve">dle </w:t>
      </w:r>
      <w:r w:rsidRPr="00DF37A5">
        <w:rPr>
          <w:rStyle w:val="Emphasis"/>
          <w:highlight w:val="cyan"/>
        </w:rPr>
        <w:t>East</w:t>
      </w:r>
      <w:r w:rsidRPr="00DF37A5">
        <w:rPr>
          <w:rStyle w:val="StyleUnderline"/>
        </w:rPr>
        <w:t xml:space="preserve">, oil rents are closely </w:t>
      </w:r>
      <w:r w:rsidRPr="00DF37A5">
        <w:rPr>
          <w:rStyle w:val="Emphasis"/>
        </w:rPr>
        <w:t>correlated</w:t>
      </w:r>
      <w:r w:rsidRPr="00DF37A5">
        <w:rPr>
          <w:rStyle w:val="StyleUnderline"/>
        </w:rPr>
        <w:t xml:space="preserve"> with increased military </w:t>
      </w:r>
      <w:r w:rsidRPr="00DF37A5">
        <w:rPr>
          <w:rStyle w:val="Emphasis"/>
        </w:rPr>
        <w:t>expenditure</w:t>
      </w:r>
      <w:r w:rsidRPr="00DF37A5">
        <w:rPr>
          <w:rStyle w:val="StyleUnderline"/>
        </w:rPr>
        <w:t xml:space="preserve">, even when </w:t>
      </w:r>
      <w:r w:rsidRPr="00DF37A5">
        <w:rPr>
          <w:rStyle w:val="Emphasis"/>
        </w:rPr>
        <w:t>controlling</w:t>
      </w:r>
      <w:r w:rsidRPr="00DF37A5">
        <w:rPr>
          <w:rStyle w:val="StyleUnderline"/>
        </w:rPr>
        <w:t xml:space="preserve"> for other factors</w:t>
      </w:r>
      <w:r w:rsidRPr="00DF37A5">
        <w:rPr>
          <w:sz w:val="16"/>
        </w:rPr>
        <w:t xml:space="preserve">.12 Case studies help to clarify some of the causal concerns we might have: in Algeria, for example, military spending is strongly correlated with increasing oil prices but not with ﬂuctuations in overall GDP. More importantly, Algeria's civil war actually ended shortly before oil prices and military expenditure began to increase in parallel.13 The link between oil and military expenditure is even enshrined in law in some countries, as in Chile, where the military is constitutionally guaranteed 10 percent of Chile's proﬁts from copper exports, with no upper limit. This means that rising commodity prices have at times resulted in massive windfalls for the Chilean military.“ It is an unusual case but merely a more formalized version of what routinely happens in oil-wealthy states around the world. </w:t>
      </w:r>
    </w:p>
    <w:p w14:paraId="5ACA3489" w14:textId="77777777" w:rsidR="00595B7A" w:rsidRPr="00DF37A5" w:rsidRDefault="00595B7A" w:rsidP="00595B7A">
      <w:pPr>
        <w:rPr>
          <w:sz w:val="16"/>
        </w:rPr>
      </w:pPr>
      <w:r w:rsidRPr="00DF37A5">
        <w:rPr>
          <w:sz w:val="16"/>
        </w:rPr>
        <w:t xml:space="preserve">RESOURCE ARMS RACING </w:t>
      </w:r>
    </w:p>
    <w:p w14:paraId="1A4E49A8" w14:textId="77777777" w:rsidR="00595B7A" w:rsidRPr="00E2510B" w:rsidRDefault="00595B7A" w:rsidP="00595B7A">
      <w:pPr>
        <w:rPr>
          <w:sz w:val="16"/>
        </w:rPr>
      </w:pPr>
      <w:r w:rsidRPr="00E2510B">
        <w:rPr>
          <w:sz w:val="16"/>
        </w:rPr>
        <w:t xml:space="preserve">Before we dig into the data, let us take a moment to consider the first of our pathways linking oil wealth and foreign policy: </w:t>
      </w:r>
      <w:r w:rsidRPr="00DF37A5">
        <w:rPr>
          <w:rStyle w:val="StyleUnderline"/>
        </w:rPr>
        <w:t xml:space="preserve">resource </w:t>
      </w:r>
      <w:r w:rsidRPr="00DF37A5">
        <w:rPr>
          <w:rStyle w:val="Emphasis"/>
        </w:rPr>
        <w:t>arms racing</w:t>
      </w:r>
      <w:r w:rsidRPr="00E2510B">
        <w:rPr>
          <w:sz w:val="16"/>
        </w:rPr>
        <w:t xml:space="preserve">, which links oil revenue and military expenditure. It is a relationship that </w:t>
      </w:r>
      <w:r w:rsidRPr="00E2510B">
        <w:rPr>
          <w:rStyle w:val="StyleUnderline"/>
        </w:rPr>
        <w:t xml:space="preserve">can be largely </w:t>
      </w:r>
      <w:r w:rsidRPr="00E2510B">
        <w:rPr>
          <w:rStyle w:val="Emphasis"/>
        </w:rPr>
        <w:t>understood</w:t>
      </w:r>
      <w:r w:rsidRPr="00E2510B">
        <w:rPr>
          <w:rStyle w:val="StyleUnderline"/>
        </w:rPr>
        <w:t xml:space="preserve"> by</w:t>
      </w:r>
      <w:r w:rsidRPr="00E2510B">
        <w:rPr>
          <w:sz w:val="16"/>
        </w:rPr>
        <w:t xml:space="preserve"> anyone applying </w:t>
      </w:r>
      <w:r w:rsidRPr="00E2510B">
        <w:rPr>
          <w:rStyle w:val="Emphasis"/>
        </w:rPr>
        <w:t>common sense</w:t>
      </w:r>
      <w:r w:rsidRPr="00E2510B">
        <w:rPr>
          <w:sz w:val="16"/>
        </w:rPr>
        <w:t xml:space="preserve">; indeed, it has so long been assumed to be true that it has never really been tested. </w:t>
      </w:r>
      <w:r w:rsidRPr="00E2510B">
        <w:rPr>
          <w:rStyle w:val="StyleUnderline"/>
        </w:rPr>
        <w:t xml:space="preserve">Most states </w:t>
      </w:r>
      <w:r w:rsidRPr="00E2510B">
        <w:rPr>
          <w:rStyle w:val="Emphasis"/>
        </w:rPr>
        <w:t>fund</w:t>
      </w:r>
      <w:r w:rsidRPr="00E2510B">
        <w:rPr>
          <w:rStyle w:val="StyleUnderline"/>
        </w:rPr>
        <w:t xml:space="preserve"> their militaries based on </w:t>
      </w:r>
      <w:r w:rsidRPr="00E2510B">
        <w:rPr>
          <w:rStyle w:val="Emphasis"/>
        </w:rPr>
        <w:t>threat perceptions</w:t>
      </w:r>
      <w:r w:rsidRPr="00E2510B">
        <w:rPr>
          <w:sz w:val="16"/>
        </w:rPr>
        <w:t xml:space="preserve">: the internal and external risks of conﬂict, alliance patterns, and comparison to their neighbors’ military expenditure.15 </w:t>
      </w:r>
      <w:r w:rsidRPr="00E2510B">
        <w:rPr>
          <w:rStyle w:val="StyleUnderline"/>
        </w:rPr>
        <w:t xml:space="preserve">But oil-rich states are </w:t>
      </w:r>
      <w:r w:rsidRPr="00E2510B">
        <w:rPr>
          <w:rStyle w:val="Emphasis"/>
        </w:rPr>
        <w:t>wealthy</w:t>
      </w:r>
      <w:r w:rsidRPr="00E2510B">
        <w:rPr>
          <w:rStyle w:val="StyleUnderline"/>
        </w:rPr>
        <w:t xml:space="preserve"> enough that they can afford to </w:t>
      </w:r>
      <w:r w:rsidRPr="00E2510B">
        <w:rPr>
          <w:rStyle w:val="Emphasis"/>
        </w:rPr>
        <w:t>spend</w:t>
      </w:r>
      <w:r w:rsidRPr="00E2510B">
        <w:rPr>
          <w:rStyle w:val="StyleUnderline"/>
        </w:rPr>
        <w:t xml:space="preserve"> that money regardless of threat and </w:t>
      </w:r>
      <w:r w:rsidRPr="00E2510B">
        <w:rPr>
          <w:rStyle w:val="Emphasis"/>
        </w:rPr>
        <w:t>without</w:t>
      </w:r>
      <w:r w:rsidRPr="00E2510B">
        <w:rPr>
          <w:rStyle w:val="StyleUnderline"/>
        </w:rPr>
        <w:t xml:space="preserve"> making </w:t>
      </w:r>
      <w:r w:rsidRPr="00E2510B">
        <w:rPr>
          <w:rStyle w:val="Emphasis"/>
        </w:rPr>
        <w:t>trade-offs</w:t>
      </w:r>
      <w:r w:rsidRPr="00E2510B">
        <w:rPr>
          <w:rStyle w:val="StyleUnderline"/>
        </w:rPr>
        <w:t xml:space="preserve"> in other policy</w:t>
      </w:r>
      <w:r w:rsidRPr="00E2510B">
        <w:rPr>
          <w:sz w:val="16"/>
        </w:rPr>
        <w:t xml:space="preserve"> areas. The result is </w:t>
      </w:r>
      <w:r w:rsidRPr="00E2510B">
        <w:rPr>
          <w:rStyle w:val="StyleUnderline"/>
        </w:rPr>
        <w:t xml:space="preserve">states that have the capacity to spend </w:t>
      </w:r>
      <w:r w:rsidRPr="00E2510B">
        <w:rPr>
          <w:rStyle w:val="Emphasis"/>
        </w:rPr>
        <w:t>substantial</w:t>
      </w:r>
      <w:r w:rsidRPr="00E2510B">
        <w:rPr>
          <w:rStyle w:val="StyleUnderline"/>
        </w:rPr>
        <w:t xml:space="preserve"> sums</w:t>
      </w:r>
      <w:r w:rsidRPr="00E2510B">
        <w:rPr>
          <w:sz w:val="16"/>
        </w:rPr>
        <w:t xml:space="preserve"> on their military </w:t>
      </w:r>
      <w:r w:rsidRPr="00E2510B">
        <w:rPr>
          <w:rStyle w:val="StyleUnderline"/>
        </w:rPr>
        <w:t xml:space="preserve">and can afford to buy </w:t>
      </w:r>
      <w:r w:rsidRPr="00E2510B">
        <w:rPr>
          <w:rStyle w:val="Emphasis"/>
        </w:rPr>
        <w:t>expensive</w:t>
      </w:r>
      <w:r w:rsidRPr="00E2510B">
        <w:rPr>
          <w:rStyle w:val="StyleUnderline"/>
        </w:rPr>
        <w:t xml:space="preserve"> weapons</w:t>
      </w:r>
      <w:r w:rsidRPr="00E2510B">
        <w:rPr>
          <w:sz w:val="16"/>
        </w:rPr>
        <w:t xml:space="preserve"> from the world's major arms exporters. One author's description of Saddam Hussein’s military is suggestive here: “Even after its devastating defeat by the United States, Baghdad deployed 50 percent more main battle tanks than the United Kingdom."16 </w:t>
      </w:r>
    </w:p>
    <w:p w14:paraId="486C7C5C" w14:textId="77777777" w:rsidR="00595B7A" w:rsidRPr="00E2510B" w:rsidRDefault="00595B7A" w:rsidP="00595B7A">
      <w:pPr>
        <w:rPr>
          <w:sz w:val="16"/>
        </w:rPr>
      </w:pPr>
      <w:r w:rsidRPr="00E2510B">
        <w:rPr>
          <w:sz w:val="16"/>
        </w:rPr>
        <w:t>This also suggests a logical, if unfortunate, corollary: arms races may be more common in regions with lots of oil, with even non-petrostates pushed into higher levels of military spending. It is not hard to see how this dynamic could be driving higher average spending in the Middle East, even by non-exporting states such as Jordan, Turkey, or Egypt.17 As one Brookings Institution monograph describes the process, “</w:t>
      </w:r>
      <w:r w:rsidRPr="00E2510B">
        <w:rPr>
          <w:rStyle w:val="Emphasis"/>
          <w:highlight w:val="cyan"/>
        </w:rPr>
        <w:t>Saudi Arabia</w:t>
      </w:r>
      <w:r w:rsidRPr="00E2510B">
        <w:rPr>
          <w:rStyle w:val="StyleUnderline"/>
          <w:highlight w:val="cyan"/>
        </w:rPr>
        <w:t xml:space="preserve"> enhances</w:t>
      </w:r>
      <w:r w:rsidRPr="00E2510B">
        <w:rPr>
          <w:rStyle w:val="StyleUnderline"/>
        </w:rPr>
        <w:t xml:space="preserve"> its </w:t>
      </w:r>
      <w:r w:rsidRPr="00E2510B">
        <w:rPr>
          <w:rStyle w:val="StyleUnderline"/>
          <w:highlight w:val="cyan"/>
        </w:rPr>
        <w:t>armaments</w:t>
      </w:r>
      <w:r w:rsidRPr="00E2510B">
        <w:rPr>
          <w:rStyle w:val="StyleUnderline"/>
        </w:rPr>
        <w:t xml:space="preserve"> to compete with</w:t>
      </w:r>
      <w:r w:rsidRPr="00E2510B">
        <w:rPr>
          <w:sz w:val="16"/>
        </w:rPr>
        <w:t xml:space="preserve"> the Islamic Republic of </w:t>
      </w:r>
      <w:r w:rsidRPr="00E2510B">
        <w:rPr>
          <w:rStyle w:val="StyleUnderline"/>
        </w:rPr>
        <w:t>Iran</w:t>
      </w:r>
      <w:r w:rsidRPr="00E2510B">
        <w:rPr>
          <w:sz w:val="16"/>
        </w:rPr>
        <w:t xml:space="preserve">, it perhaps </w:t>
      </w:r>
      <w:r w:rsidRPr="00E2510B">
        <w:rPr>
          <w:rStyle w:val="StyleUnderline"/>
        </w:rPr>
        <w:t xml:space="preserve">inadvertently triggers </w:t>
      </w:r>
      <w:r w:rsidRPr="00E2510B">
        <w:rPr>
          <w:rStyle w:val="Emphasis"/>
        </w:rPr>
        <w:t>anxiety</w:t>
      </w:r>
      <w:r w:rsidRPr="00E2510B">
        <w:rPr>
          <w:rStyle w:val="StyleUnderline"/>
        </w:rPr>
        <w:t xml:space="preserve"> in Tel Aviv</w:t>
      </w:r>
      <w:r w:rsidRPr="00E2510B">
        <w:rPr>
          <w:sz w:val="16"/>
        </w:rPr>
        <w:t xml:space="preserve">. When </w:t>
      </w:r>
      <w:r w:rsidRPr="00E2510B">
        <w:rPr>
          <w:rStyle w:val="Emphasis"/>
          <w:highlight w:val="cyan"/>
        </w:rPr>
        <w:t>Israel</w:t>
      </w:r>
      <w:r w:rsidRPr="00E2510B">
        <w:rPr>
          <w:rStyle w:val="StyleUnderline"/>
          <w:highlight w:val="cyan"/>
        </w:rPr>
        <w:t xml:space="preserve"> responds</w:t>
      </w:r>
      <w:r w:rsidRPr="00E2510B">
        <w:rPr>
          <w:rStyle w:val="StyleUnderline"/>
        </w:rPr>
        <w:t xml:space="preserve"> by </w:t>
      </w:r>
      <w:r w:rsidRPr="00072EB5">
        <w:rPr>
          <w:rStyle w:val="Emphasis"/>
        </w:rPr>
        <w:t>enhancing</w:t>
      </w:r>
      <w:r w:rsidRPr="00E2510B">
        <w:rPr>
          <w:rStyle w:val="StyleUnderline"/>
        </w:rPr>
        <w:t xml:space="preserve"> its own arsenal</w:t>
      </w:r>
      <w:r w:rsidRPr="00E2510B">
        <w:rPr>
          <w:sz w:val="16"/>
        </w:rPr>
        <w:t xml:space="preserve">, it </w:t>
      </w:r>
      <w:r w:rsidRPr="00072EB5">
        <w:rPr>
          <w:rStyle w:val="Emphasis"/>
        </w:rPr>
        <w:t>forces</w:t>
      </w:r>
      <w:r w:rsidRPr="00E2510B">
        <w:rPr>
          <w:rStyle w:val="StyleUnderline"/>
        </w:rPr>
        <w:t xml:space="preserve"> a corresponding </w:t>
      </w:r>
      <w:r w:rsidRPr="00072EB5">
        <w:rPr>
          <w:rStyle w:val="Emphasis"/>
        </w:rPr>
        <w:t>escalation</w:t>
      </w:r>
      <w:r w:rsidRPr="00E2510B">
        <w:rPr>
          <w:rStyle w:val="StyleUnderline"/>
        </w:rPr>
        <w:t xml:space="preserve"> in Syria</w:t>
      </w:r>
      <w:r w:rsidRPr="00E2510B">
        <w:rPr>
          <w:sz w:val="16"/>
        </w:rPr>
        <w:t xml:space="preserve"> (</w:t>
      </w:r>
      <w:r w:rsidRPr="00E2510B">
        <w:rPr>
          <w:rStyle w:val="StyleUnderline"/>
        </w:rPr>
        <w:t>and Jordan or Egypt</w:t>
      </w:r>
      <w:r w:rsidRPr="00E2510B">
        <w:rPr>
          <w:sz w:val="16"/>
        </w:rPr>
        <w:t xml:space="preserve">). New acquisitions of weapons by the Syrian military may, </w:t>
      </w:r>
      <w:r w:rsidRPr="00E2510B">
        <w:rPr>
          <w:rStyle w:val="StyleUnderline"/>
        </w:rPr>
        <w:t xml:space="preserve">in turn, </w:t>
      </w:r>
      <w:r w:rsidRPr="00072EB5">
        <w:rPr>
          <w:rStyle w:val="Emphasis"/>
        </w:rPr>
        <w:t>provoke</w:t>
      </w:r>
      <w:r w:rsidRPr="00E2510B">
        <w:rPr>
          <w:rStyle w:val="StyleUnderline"/>
        </w:rPr>
        <w:t xml:space="preserve"> responses by </w:t>
      </w:r>
      <w:r w:rsidRPr="00072EB5">
        <w:rPr>
          <w:rStyle w:val="Emphasis"/>
        </w:rPr>
        <w:t>Turkey</w:t>
      </w:r>
      <w:r w:rsidRPr="00E2510B">
        <w:rPr>
          <w:rStyle w:val="StyleUnderline"/>
        </w:rPr>
        <w:t xml:space="preserve"> or Iraq</w:t>
      </w:r>
      <w:r w:rsidRPr="00E2510B">
        <w:rPr>
          <w:sz w:val="16"/>
        </w:rPr>
        <w:t>."18 This dynamic in the region with the highest concentration of oil-wealthy states ultimately led The Economist to note that “</w:t>
      </w:r>
      <w:r w:rsidRPr="00E2510B">
        <w:rPr>
          <w:rStyle w:val="StyleUnderline"/>
        </w:rPr>
        <w:t xml:space="preserve">the </w:t>
      </w:r>
      <w:r w:rsidRPr="00072EB5">
        <w:rPr>
          <w:rStyle w:val="Emphasis"/>
        </w:rPr>
        <w:t>whole</w:t>
      </w:r>
      <w:r w:rsidRPr="00E2510B">
        <w:rPr>
          <w:rStyle w:val="StyleUnderline"/>
        </w:rPr>
        <w:t xml:space="preserve"> Middle East</w:t>
      </w:r>
      <w:r w:rsidRPr="00E2510B">
        <w:rPr>
          <w:sz w:val="16"/>
        </w:rPr>
        <w:t xml:space="preserve">, not just Iraq, </w:t>
      </w:r>
      <w:r w:rsidRPr="00E2510B">
        <w:rPr>
          <w:rStyle w:val="StyleUnderline"/>
        </w:rPr>
        <w:t xml:space="preserve">is grotesquely </w:t>
      </w:r>
      <w:r w:rsidRPr="00E2510B">
        <w:rPr>
          <w:rStyle w:val="Emphasis"/>
        </w:rPr>
        <w:t>over-armed</w:t>
      </w:r>
      <w:r w:rsidRPr="00E2510B">
        <w:rPr>
          <w:sz w:val="16"/>
        </w:rPr>
        <w:t xml:space="preserve">." The potential for </w:t>
      </w:r>
      <w:r w:rsidRPr="00E2510B">
        <w:rPr>
          <w:rStyle w:val="StyleUnderline"/>
          <w:highlight w:val="cyan"/>
        </w:rPr>
        <w:t xml:space="preserve">a </w:t>
      </w:r>
      <w:r w:rsidRPr="00E2510B">
        <w:rPr>
          <w:rStyle w:val="Emphasis"/>
          <w:highlight w:val="cyan"/>
        </w:rPr>
        <w:t>vicious cycle</w:t>
      </w:r>
      <w:r w:rsidRPr="00E2510B">
        <w:rPr>
          <w:rStyle w:val="StyleUnderline"/>
          <w:highlight w:val="cyan"/>
        </w:rPr>
        <w:t xml:space="preserve"> of</w:t>
      </w:r>
      <w:r w:rsidRPr="00E2510B">
        <w:rPr>
          <w:rStyle w:val="StyleUnderline"/>
        </w:rPr>
        <w:t xml:space="preserve"> military </w:t>
      </w:r>
      <w:r w:rsidRPr="00E2510B">
        <w:rPr>
          <w:rStyle w:val="StyleUnderline"/>
          <w:highlight w:val="cyan"/>
        </w:rPr>
        <w:t>spending</w:t>
      </w:r>
      <w:r w:rsidRPr="00E2510B">
        <w:rPr>
          <w:rStyle w:val="StyleUnderline"/>
        </w:rPr>
        <w:t xml:space="preserve">, increased </w:t>
      </w:r>
      <w:r w:rsidRPr="00072EB5">
        <w:rPr>
          <w:rStyle w:val="Emphasis"/>
        </w:rPr>
        <w:t>threat perceptions</w:t>
      </w:r>
      <w:r w:rsidRPr="00E2510B">
        <w:rPr>
          <w:rStyle w:val="StyleUnderline"/>
        </w:rPr>
        <w:t xml:space="preserve">, </w:t>
      </w:r>
      <w:r w:rsidRPr="00E2510B">
        <w:rPr>
          <w:rStyle w:val="StyleUnderline"/>
          <w:highlight w:val="cyan"/>
        </w:rPr>
        <w:t>and</w:t>
      </w:r>
      <w:r w:rsidRPr="00E2510B">
        <w:rPr>
          <w:rStyle w:val="StyleUnderline"/>
        </w:rPr>
        <w:t xml:space="preserve"> regional </w:t>
      </w:r>
      <w:r w:rsidRPr="00E2510B">
        <w:rPr>
          <w:rStyle w:val="Emphasis"/>
          <w:highlight w:val="cyan"/>
        </w:rPr>
        <w:t>volatility</w:t>
      </w:r>
      <w:r w:rsidRPr="00E2510B">
        <w:rPr>
          <w:sz w:val="16"/>
        </w:rPr>
        <w:t xml:space="preserve"> is likely to be more </w:t>
      </w:r>
      <w:r w:rsidRPr="00072EB5">
        <w:rPr>
          <w:rStyle w:val="Emphasis"/>
        </w:rPr>
        <w:t>pronounced</w:t>
      </w:r>
      <w:r w:rsidRPr="00072EB5">
        <w:rPr>
          <w:rStyle w:val="StyleUnderline"/>
        </w:rPr>
        <w:t xml:space="preserve"> </w:t>
      </w:r>
      <w:r w:rsidRPr="00E2510B">
        <w:rPr>
          <w:rStyle w:val="StyleUnderline"/>
          <w:highlight w:val="cyan"/>
        </w:rPr>
        <w:t>when</w:t>
      </w:r>
      <w:r w:rsidRPr="00E2510B">
        <w:rPr>
          <w:rStyle w:val="StyleUnderline"/>
        </w:rPr>
        <w:t xml:space="preserve"> oil </w:t>
      </w:r>
      <w:r w:rsidRPr="00E2510B">
        <w:rPr>
          <w:rStyle w:val="StyleUnderline"/>
          <w:highlight w:val="cyan"/>
        </w:rPr>
        <w:t xml:space="preserve">prices are </w:t>
      </w:r>
      <w:r w:rsidRPr="00E2510B">
        <w:rPr>
          <w:rStyle w:val="Emphasis"/>
          <w:highlight w:val="cyan"/>
        </w:rPr>
        <w:t>high</w:t>
      </w:r>
      <w:r w:rsidRPr="00E2510B">
        <w:rPr>
          <w:sz w:val="16"/>
        </w:rPr>
        <w:t>. And though the most pertinent examples are in the Middle East, there is no reason to think that oil couldn't drive arms races elsewhere. As we see later in this chapter, Russia's military modernization—which has prompted renewed American defense spending in Eastern Europe—has largely been driven by oil revenues.</w:t>
      </w:r>
    </w:p>
    <w:p w14:paraId="04EBB675" w14:textId="77777777" w:rsidR="00595B7A" w:rsidRPr="00C65646" w:rsidRDefault="00595B7A" w:rsidP="00595B7A"/>
    <w:p w14:paraId="1FAA54FC" w14:textId="6493293C" w:rsidR="00595B7A" w:rsidRDefault="00595B7A" w:rsidP="00595B7A">
      <w:pPr>
        <w:pStyle w:val="Heading3"/>
      </w:pPr>
      <w:r>
        <w:t>U---2NC</w:t>
      </w:r>
    </w:p>
    <w:p w14:paraId="648B135F" w14:textId="77777777" w:rsidR="00595B7A" w:rsidRDefault="00595B7A" w:rsidP="00595B7A">
      <w:pPr>
        <w:pStyle w:val="Heading4"/>
      </w:pPr>
      <w:r>
        <w:t xml:space="preserve">Prices low with no impact to producers. </w:t>
      </w:r>
    </w:p>
    <w:p w14:paraId="46731CD2" w14:textId="77777777" w:rsidR="00595B7A" w:rsidRPr="009D155C" w:rsidRDefault="00595B7A" w:rsidP="00595B7A">
      <w:r w:rsidRPr="009D155C">
        <w:rPr>
          <w:rStyle w:val="Style13ptBold"/>
        </w:rPr>
        <w:t>Salzman 10-31</w:t>
      </w:r>
      <w:r>
        <w:t xml:space="preserve"> [Avi Salzman (</w:t>
      </w:r>
      <w:r w:rsidRPr="009D155C">
        <w:t>senior writer at Barron's, covering energy</w:t>
      </w:r>
      <w:r>
        <w:t>) and Mackenzie Tatananni, Oct 31 2025. Barron’s “</w:t>
      </w:r>
      <w:r w:rsidRPr="009D155C">
        <w:t>Chevron Earnings Surprise the Street as Oil Price Falls</w:t>
      </w:r>
      <w:r>
        <w:t xml:space="preserve">” </w:t>
      </w:r>
      <w:r w:rsidRPr="009D155C">
        <w:t>https://www.barrons.com/articles/chevron-earnings-stock-price-a53c5cee?gaa_at=eafs&amp;gaa_n=AWEtsqdwDrPdd4nJkHmrItIss9019cy2YDHJIE02ljz4sEYhuWdfZzCLimUUxULTwrY%3D&amp;gaa_ts=69059926&amp;gaa_sig=sBgfCrP64CUUNf82tlvGBGMgqWX5BmAzpucVFfikCHbhcQpWn2XwS_TdrOmS2uoGn5dqbztXFylPKLXTe8R6aA%3D%3D</w:t>
      </w:r>
      <w:r>
        <w:t xml:space="preserve"> // </w:t>
      </w:r>
      <w:r>
        <w:rPr>
          <w:i/>
        </w:rPr>
        <w:t>q.c.</w:t>
      </w:r>
      <w:r>
        <w:t>]</w:t>
      </w:r>
    </w:p>
    <w:p w14:paraId="4925810D" w14:textId="77777777" w:rsidR="00595B7A" w:rsidRPr="009D155C" w:rsidRDefault="00595B7A" w:rsidP="00595B7A">
      <w:pPr>
        <w:rPr>
          <w:sz w:val="16"/>
        </w:rPr>
      </w:pPr>
      <w:r w:rsidRPr="009D155C">
        <w:rPr>
          <w:rStyle w:val="StyleUnderline"/>
          <w:highlight w:val="cyan"/>
        </w:rPr>
        <w:t>Chevron</w:t>
      </w:r>
      <w:r w:rsidRPr="009D155C">
        <w:rPr>
          <w:sz w:val="16"/>
        </w:rPr>
        <w:t xml:space="preserve"> CVX +2.74% </w:t>
      </w:r>
      <w:r w:rsidRPr="009D155C">
        <w:rPr>
          <w:rStyle w:val="StyleUnderline"/>
        </w:rPr>
        <w:t xml:space="preserve">is </w:t>
      </w:r>
      <w:r w:rsidRPr="009D155C">
        <w:rPr>
          <w:rStyle w:val="Emphasis"/>
          <w:highlight w:val="cyan"/>
        </w:rPr>
        <w:t>weathering</w:t>
      </w:r>
      <w:r w:rsidRPr="009D155C">
        <w:rPr>
          <w:rStyle w:val="StyleUnderline"/>
          <w:highlight w:val="cyan"/>
        </w:rPr>
        <w:t xml:space="preserve"> a slide in the price of oil</w:t>
      </w:r>
      <w:r w:rsidRPr="009D155C">
        <w:rPr>
          <w:rStyle w:val="StyleUnderline"/>
        </w:rPr>
        <w:t xml:space="preserve"> better than Wall Street expected</w:t>
      </w:r>
      <w:r w:rsidRPr="009D155C">
        <w:rPr>
          <w:sz w:val="16"/>
        </w:rPr>
        <w:t>, its latest results show.</w:t>
      </w:r>
    </w:p>
    <w:p w14:paraId="3ED4A49E" w14:textId="77777777" w:rsidR="00595B7A" w:rsidRPr="009D155C" w:rsidRDefault="00595B7A" w:rsidP="00595B7A">
      <w:pPr>
        <w:rPr>
          <w:sz w:val="16"/>
        </w:rPr>
      </w:pPr>
      <w:r w:rsidRPr="009D155C">
        <w:rPr>
          <w:sz w:val="16"/>
        </w:rPr>
        <w:t xml:space="preserve">For the third quarter, Chevron’s adjusted earnings of $1.85 a share topped the $1.71 analysts had anticipated, according to FactSet. </w:t>
      </w:r>
      <w:r w:rsidRPr="009D155C">
        <w:rPr>
          <w:rStyle w:val="StyleUnderline"/>
        </w:rPr>
        <w:t xml:space="preserve">Total </w:t>
      </w:r>
      <w:r w:rsidRPr="009D155C">
        <w:rPr>
          <w:rStyle w:val="Emphasis"/>
          <w:highlight w:val="cyan"/>
        </w:rPr>
        <w:t>revenue climbed</w:t>
      </w:r>
      <w:r w:rsidRPr="009D155C">
        <w:rPr>
          <w:sz w:val="16"/>
        </w:rPr>
        <w:t xml:space="preserve"> to $49.73 billion </w:t>
      </w:r>
      <w:r w:rsidRPr="009D155C">
        <w:rPr>
          <w:rStyle w:val="StyleUnderline"/>
        </w:rPr>
        <w:t>in the quarter</w:t>
      </w:r>
      <w:r w:rsidRPr="009D155C">
        <w:rPr>
          <w:sz w:val="16"/>
        </w:rPr>
        <w:t xml:space="preserve">, surpassing forecasts of $47.23 billion, </w:t>
      </w:r>
      <w:r w:rsidRPr="009D155C">
        <w:rPr>
          <w:rStyle w:val="StyleUnderline"/>
          <w:highlight w:val="cyan"/>
        </w:rPr>
        <w:t>even though</w:t>
      </w:r>
      <w:r w:rsidRPr="009D155C">
        <w:rPr>
          <w:rStyle w:val="StyleUnderline"/>
        </w:rPr>
        <w:t xml:space="preserve"> the </w:t>
      </w:r>
      <w:r w:rsidRPr="009D155C">
        <w:rPr>
          <w:rStyle w:val="Emphasis"/>
          <w:highlight w:val="cyan"/>
        </w:rPr>
        <w:t>price</w:t>
      </w:r>
      <w:r w:rsidRPr="009D155C">
        <w:rPr>
          <w:rStyle w:val="StyleUnderline"/>
          <w:highlight w:val="cyan"/>
        </w:rPr>
        <w:t xml:space="preserve"> of oil</w:t>
      </w:r>
      <w:r w:rsidRPr="009D155C">
        <w:rPr>
          <w:rStyle w:val="StyleUnderline"/>
        </w:rPr>
        <w:t xml:space="preserve"> has </w:t>
      </w:r>
      <w:r w:rsidRPr="009D155C">
        <w:rPr>
          <w:rStyle w:val="Emphasis"/>
          <w:highlight w:val="cyan"/>
        </w:rPr>
        <w:t>dropped</w:t>
      </w:r>
      <w:r w:rsidRPr="009D155C">
        <w:rPr>
          <w:sz w:val="16"/>
        </w:rPr>
        <w:t xml:space="preserve"> about </w:t>
      </w:r>
      <w:r w:rsidRPr="009D155C">
        <w:rPr>
          <w:rStyle w:val="StyleUnderline"/>
        </w:rPr>
        <w:t>13%</w:t>
      </w:r>
      <w:r w:rsidRPr="009D155C">
        <w:rPr>
          <w:sz w:val="16"/>
        </w:rPr>
        <w:t xml:space="preserve"> on the year </w:t>
      </w:r>
      <w:r w:rsidRPr="009D155C">
        <w:rPr>
          <w:rStyle w:val="StyleUnderline"/>
          <w:highlight w:val="cyan"/>
        </w:rPr>
        <w:t>to</w:t>
      </w:r>
      <w:r w:rsidRPr="009D155C">
        <w:rPr>
          <w:sz w:val="16"/>
        </w:rPr>
        <w:t xml:space="preserve"> a recent </w:t>
      </w:r>
      <w:r w:rsidRPr="009D155C">
        <w:rPr>
          <w:rStyle w:val="Emphasis"/>
          <w:highlight w:val="cyan"/>
        </w:rPr>
        <w:t>$65</w:t>
      </w:r>
      <w:r w:rsidRPr="009D155C">
        <w:rPr>
          <w:rStyle w:val="StyleUnderline"/>
        </w:rPr>
        <w:t xml:space="preserve"> per barrel</w:t>
      </w:r>
      <w:r w:rsidRPr="009D155C">
        <w:rPr>
          <w:sz w:val="16"/>
        </w:rPr>
        <w:t>.</w:t>
      </w:r>
    </w:p>
    <w:p w14:paraId="7EBC1384" w14:textId="77777777" w:rsidR="00595B7A" w:rsidRPr="009D155C" w:rsidRDefault="00595B7A" w:rsidP="00595B7A">
      <w:pPr>
        <w:rPr>
          <w:sz w:val="16"/>
        </w:rPr>
      </w:pPr>
      <w:r w:rsidRPr="009D155C">
        <w:rPr>
          <w:sz w:val="16"/>
        </w:rPr>
        <w:t>Earnings totaled $3.5 billion in the quarter, down from $4.5 billion last year.</w:t>
      </w:r>
    </w:p>
    <w:p w14:paraId="1045B228" w14:textId="77777777" w:rsidR="00595B7A" w:rsidRPr="009D155C" w:rsidRDefault="00595B7A" w:rsidP="00595B7A">
      <w:pPr>
        <w:rPr>
          <w:sz w:val="16"/>
        </w:rPr>
      </w:pPr>
      <w:r w:rsidRPr="009D155C">
        <w:rPr>
          <w:sz w:val="16"/>
        </w:rPr>
        <w:t>The company’s oil and gas production in the third quarter surged 21% to a record 4.1 million barrels of oil equivalent a day, largely due to its acquisition of oil producer Hess and higher production in Kazakhstan.</w:t>
      </w:r>
    </w:p>
    <w:p w14:paraId="5CD05E1B" w14:textId="77777777" w:rsidR="00595B7A" w:rsidRPr="009D155C" w:rsidRDefault="00595B7A" w:rsidP="00595B7A">
      <w:pPr>
        <w:rPr>
          <w:sz w:val="16"/>
        </w:rPr>
      </w:pPr>
      <w:r w:rsidRPr="009D155C">
        <w:rPr>
          <w:rStyle w:val="StyleUnderline"/>
        </w:rPr>
        <w:t xml:space="preserve">Chevron </w:t>
      </w:r>
      <w:r w:rsidRPr="009D155C">
        <w:rPr>
          <w:rStyle w:val="Emphasis"/>
          <w:highlight w:val="cyan"/>
        </w:rPr>
        <w:t>shares</w:t>
      </w:r>
      <w:r w:rsidRPr="009D155C">
        <w:rPr>
          <w:rStyle w:val="StyleUnderline"/>
        </w:rPr>
        <w:t xml:space="preserve"> were </w:t>
      </w:r>
      <w:r w:rsidRPr="009D155C">
        <w:rPr>
          <w:rStyle w:val="Emphasis"/>
          <w:highlight w:val="cyan"/>
        </w:rPr>
        <w:t>up 2</w:t>
      </w:r>
      <w:r w:rsidRPr="009D155C">
        <w:rPr>
          <w:rStyle w:val="Emphasis"/>
        </w:rPr>
        <w:t>.8</w:t>
      </w:r>
      <w:r w:rsidRPr="009D155C">
        <w:rPr>
          <w:rStyle w:val="Emphasis"/>
          <w:highlight w:val="cyan"/>
        </w:rPr>
        <w:t>%</w:t>
      </w:r>
      <w:r w:rsidRPr="009D155C">
        <w:rPr>
          <w:sz w:val="16"/>
        </w:rPr>
        <w:t xml:space="preserve"> in early trading.</w:t>
      </w:r>
    </w:p>
    <w:p w14:paraId="40B706C7" w14:textId="77777777" w:rsidR="00595B7A" w:rsidRPr="009D155C" w:rsidRDefault="00595B7A" w:rsidP="00595B7A">
      <w:pPr>
        <w:rPr>
          <w:sz w:val="16"/>
        </w:rPr>
      </w:pPr>
      <w:r w:rsidRPr="009D155C">
        <w:rPr>
          <w:rStyle w:val="StyleUnderline"/>
        </w:rPr>
        <w:t xml:space="preserve">The </w:t>
      </w:r>
      <w:r w:rsidRPr="009D155C">
        <w:rPr>
          <w:rStyle w:val="StyleUnderline"/>
          <w:highlight w:val="cyan"/>
        </w:rPr>
        <w:t xml:space="preserve">company plans to </w:t>
      </w:r>
      <w:r w:rsidRPr="009D155C">
        <w:rPr>
          <w:rStyle w:val="Emphasis"/>
          <w:highlight w:val="cyan"/>
        </w:rPr>
        <w:t>stick to its spending plans</w:t>
      </w:r>
      <w:r w:rsidRPr="009D155C">
        <w:rPr>
          <w:rStyle w:val="StyleUnderline"/>
          <w:highlight w:val="cyan"/>
        </w:rPr>
        <w:t xml:space="preserve"> even if oil falls into the </w:t>
      </w:r>
      <w:r w:rsidRPr="009D155C">
        <w:rPr>
          <w:rStyle w:val="Emphasis"/>
          <w:highlight w:val="cyan"/>
        </w:rPr>
        <w:t>$50s</w:t>
      </w:r>
      <w:r w:rsidRPr="009D155C">
        <w:rPr>
          <w:sz w:val="16"/>
        </w:rPr>
        <w:t xml:space="preserve">, </w:t>
      </w:r>
      <w:r w:rsidRPr="009D155C">
        <w:rPr>
          <w:rStyle w:val="StyleUnderline"/>
        </w:rPr>
        <w:t>said CFO</w:t>
      </w:r>
      <w:r w:rsidRPr="009D155C">
        <w:rPr>
          <w:sz w:val="16"/>
        </w:rPr>
        <w:t xml:space="preserve"> Eimear </w:t>
      </w:r>
      <w:r w:rsidRPr="009D155C">
        <w:rPr>
          <w:rStyle w:val="StyleUnderline"/>
        </w:rPr>
        <w:t>Bonner</w:t>
      </w:r>
      <w:r w:rsidRPr="009D155C">
        <w:rPr>
          <w:sz w:val="16"/>
        </w:rPr>
        <w:t xml:space="preserve"> in an interview with Barron’s.</w:t>
      </w:r>
    </w:p>
    <w:p w14:paraId="488BD962" w14:textId="77777777" w:rsidR="00595B7A" w:rsidRPr="009D155C" w:rsidRDefault="00595B7A" w:rsidP="00595B7A">
      <w:pPr>
        <w:rPr>
          <w:sz w:val="16"/>
        </w:rPr>
      </w:pPr>
      <w:r w:rsidRPr="009D155C">
        <w:rPr>
          <w:sz w:val="16"/>
        </w:rPr>
        <w:t>“I can’t see us making any major changes to the program we have,” she said. “</w:t>
      </w:r>
      <w:r w:rsidRPr="009D155C">
        <w:rPr>
          <w:rStyle w:val="StyleUnderline"/>
        </w:rPr>
        <w:t xml:space="preserve">We’re </w:t>
      </w:r>
      <w:r w:rsidRPr="009D155C">
        <w:rPr>
          <w:rStyle w:val="Emphasis"/>
          <w:highlight w:val="cyan"/>
        </w:rPr>
        <w:t>positioned to be resilient through low prices</w:t>
      </w:r>
      <w:r w:rsidRPr="009D155C">
        <w:rPr>
          <w:sz w:val="16"/>
        </w:rPr>
        <w:t>.”</w:t>
      </w:r>
    </w:p>
    <w:p w14:paraId="381F5D51" w14:textId="77777777" w:rsidR="00595B7A" w:rsidRDefault="00595B7A" w:rsidP="00595B7A">
      <w:pPr>
        <w:rPr>
          <w:sz w:val="16"/>
        </w:rPr>
      </w:pPr>
      <w:r w:rsidRPr="009D155C">
        <w:rPr>
          <w:sz w:val="16"/>
        </w:rPr>
        <w:t xml:space="preserve">Bonner pointed out that the </w:t>
      </w:r>
      <w:r w:rsidRPr="009D155C">
        <w:rPr>
          <w:rStyle w:val="StyleUnderline"/>
        </w:rPr>
        <w:t xml:space="preserve">company has been </w:t>
      </w:r>
      <w:r w:rsidRPr="009D155C">
        <w:rPr>
          <w:rStyle w:val="StyleUnderline"/>
          <w:highlight w:val="cyan"/>
        </w:rPr>
        <w:t xml:space="preserve">able to </w:t>
      </w:r>
      <w:r w:rsidRPr="009D155C">
        <w:rPr>
          <w:rStyle w:val="Emphasis"/>
          <w:highlight w:val="cyan"/>
        </w:rPr>
        <w:t>increase</w:t>
      </w:r>
      <w:r w:rsidRPr="009D155C">
        <w:rPr>
          <w:rStyle w:val="StyleUnderline"/>
        </w:rPr>
        <w:t xml:space="preserve"> its </w:t>
      </w:r>
      <w:r w:rsidRPr="009D155C">
        <w:rPr>
          <w:rStyle w:val="Emphasis"/>
          <w:highlight w:val="cyan"/>
        </w:rPr>
        <w:t>cash flow</w:t>
      </w:r>
      <w:r w:rsidRPr="009D155C">
        <w:rPr>
          <w:rStyle w:val="StyleUnderline"/>
          <w:highlight w:val="cyan"/>
        </w:rPr>
        <w:t xml:space="preserve"> even at </w:t>
      </w:r>
      <w:r w:rsidRPr="009D155C">
        <w:rPr>
          <w:rStyle w:val="Emphasis"/>
          <w:highlight w:val="cyan"/>
        </w:rPr>
        <w:t>lower</w:t>
      </w:r>
      <w:r w:rsidRPr="009D155C">
        <w:rPr>
          <w:rStyle w:val="Emphasis"/>
        </w:rPr>
        <w:t xml:space="preserve"> oil </w:t>
      </w:r>
      <w:r w:rsidRPr="009D155C">
        <w:rPr>
          <w:rStyle w:val="Emphasis"/>
          <w:highlight w:val="cyan"/>
        </w:rPr>
        <w:t>prices</w:t>
      </w:r>
      <w:r w:rsidRPr="009D155C">
        <w:rPr>
          <w:rStyle w:val="StyleUnderline"/>
        </w:rPr>
        <w:t xml:space="preserve"> because it has </w:t>
      </w:r>
      <w:r w:rsidRPr="009D155C">
        <w:rPr>
          <w:rStyle w:val="StyleUnderline"/>
          <w:highlight w:val="cyan"/>
        </w:rPr>
        <w:t xml:space="preserve">gotten more </w:t>
      </w:r>
      <w:r w:rsidRPr="009D155C">
        <w:rPr>
          <w:rStyle w:val="Emphasis"/>
          <w:highlight w:val="cyan"/>
        </w:rPr>
        <w:t>efficient</w:t>
      </w:r>
      <w:r w:rsidRPr="009D155C">
        <w:rPr>
          <w:rStyle w:val="StyleUnderline"/>
          <w:highlight w:val="cyan"/>
        </w:rPr>
        <w:t xml:space="preserve"> at</w:t>
      </w:r>
      <w:r w:rsidRPr="009D155C">
        <w:rPr>
          <w:rStyle w:val="StyleUnderline"/>
        </w:rPr>
        <w:t xml:space="preserve"> oil </w:t>
      </w:r>
      <w:r w:rsidRPr="009D155C">
        <w:rPr>
          <w:rStyle w:val="Emphasis"/>
          <w:highlight w:val="cyan"/>
        </w:rPr>
        <w:t>production</w:t>
      </w:r>
      <w:r w:rsidRPr="009D155C">
        <w:rPr>
          <w:sz w:val="16"/>
        </w:rPr>
        <w:t>. Chevron is also in the process of cutting 15% to 20% of its workforce.</w:t>
      </w:r>
    </w:p>
    <w:p w14:paraId="264BC8AA" w14:textId="77777777" w:rsidR="00595B7A" w:rsidRDefault="00595B7A" w:rsidP="00595B7A">
      <w:pPr>
        <w:pStyle w:val="Heading4"/>
      </w:pPr>
      <w:r>
        <w:t>Low now, forecast dropping.</w:t>
      </w:r>
    </w:p>
    <w:p w14:paraId="445DEC3D" w14:textId="77777777" w:rsidR="00595B7A" w:rsidRPr="00052F09" w:rsidRDefault="00595B7A" w:rsidP="00595B7A">
      <w:r w:rsidRPr="00052F09">
        <w:rPr>
          <w:rStyle w:val="Style13ptBold"/>
        </w:rPr>
        <w:t>Surran 10-31</w:t>
      </w:r>
      <w:r>
        <w:t xml:space="preserve"> [Carl Surran, Oct 31 2025. SeekingAlpha “</w:t>
      </w:r>
      <w:r w:rsidRPr="00052F09">
        <w:t>Exxon and Chevron keep boosting production despite weak oil price outlook</w:t>
      </w:r>
      <w:r>
        <w:t xml:space="preserve">” </w:t>
      </w:r>
      <w:r w:rsidRPr="00052F09">
        <w:t>https://seekingalpha.com/news/4512637-exxon-and-chevron-keep-boosting-production-despite-weak-oil-price-outlook</w:t>
      </w:r>
      <w:r>
        <w:t xml:space="preserve"> // </w:t>
      </w:r>
      <w:r>
        <w:rPr>
          <w:i/>
        </w:rPr>
        <w:t>q.c.</w:t>
      </w:r>
      <w:r>
        <w:t>]</w:t>
      </w:r>
    </w:p>
    <w:p w14:paraId="623CA8C4" w14:textId="77777777" w:rsidR="00595B7A" w:rsidRPr="00052F09" w:rsidRDefault="00595B7A" w:rsidP="00595B7A">
      <w:pPr>
        <w:rPr>
          <w:sz w:val="16"/>
        </w:rPr>
      </w:pPr>
      <w:r w:rsidRPr="00052F09">
        <w:rPr>
          <w:rStyle w:val="Emphasis"/>
        </w:rPr>
        <w:t>Exxon Mobil</w:t>
      </w:r>
      <w:r w:rsidRPr="00052F09">
        <w:rPr>
          <w:sz w:val="16"/>
        </w:rPr>
        <w:t xml:space="preserve"> (XOM) </w:t>
      </w:r>
      <w:r w:rsidRPr="00052F09">
        <w:rPr>
          <w:rStyle w:val="StyleUnderline"/>
        </w:rPr>
        <w:t xml:space="preserve">and </w:t>
      </w:r>
      <w:r w:rsidRPr="00052F09">
        <w:rPr>
          <w:rStyle w:val="Emphasis"/>
        </w:rPr>
        <w:t>Chevron</w:t>
      </w:r>
      <w:r w:rsidRPr="00052F09">
        <w:rPr>
          <w:sz w:val="16"/>
        </w:rPr>
        <w:t xml:space="preserve"> (CVX), the two biggest </w:t>
      </w:r>
      <w:r w:rsidRPr="00052F09">
        <w:rPr>
          <w:rStyle w:val="StyleUnderline"/>
        </w:rPr>
        <w:t xml:space="preserve">U.S. </w:t>
      </w:r>
      <w:r w:rsidRPr="00052F09">
        <w:rPr>
          <w:rStyle w:val="StyleUnderline"/>
          <w:highlight w:val="cyan"/>
        </w:rPr>
        <w:t>oil</w:t>
      </w:r>
      <w:r w:rsidRPr="00052F09">
        <w:rPr>
          <w:rStyle w:val="StyleUnderline"/>
        </w:rPr>
        <w:t xml:space="preserve"> giants</w:t>
      </w:r>
      <w:r w:rsidRPr="00052F09">
        <w:rPr>
          <w:sz w:val="16"/>
        </w:rPr>
        <w:t xml:space="preserve">, </w:t>
      </w:r>
      <w:r w:rsidRPr="00052F09">
        <w:rPr>
          <w:rStyle w:val="StyleUnderline"/>
        </w:rPr>
        <w:t>increased</w:t>
      </w:r>
      <w:r w:rsidRPr="00052F09">
        <w:rPr>
          <w:sz w:val="16"/>
        </w:rPr>
        <w:t xml:space="preserve"> their </w:t>
      </w:r>
      <w:r w:rsidRPr="00052F09">
        <w:rPr>
          <w:rStyle w:val="StyleUnderline"/>
        </w:rPr>
        <w:t>production</w:t>
      </w:r>
      <w:r w:rsidRPr="00052F09">
        <w:rPr>
          <w:sz w:val="16"/>
        </w:rPr>
        <w:t xml:space="preserve"> during Q3 </w:t>
      </w:r>
      <w:r w:rsidRPr="00052F09">
        <w:rPr>
          <w:rStyle w:val="StyleUnderline"/>
        </w:rPr>
        <w:t xml:space="preserve">despite </w:t>
      </w:r>
      <w:r w:rsidRPr="00052F09">
        <w:rPr>
          <w:rStyle w:val="Emphasis"/>
          <w:highlight w:val="cyan"/>
        </w:rPr>
        <w:t>forecasts</w:t>
      </w:r>
      <w:r w:rsidRPr="00052F09">
        <w:rPr>
          <w:rStyle w:val="StyleUnderline"/>
        </w:rPr>
        <w:t xml:space="preserve"> for </w:t>
      </w:r>
      <w:r w:rsidRPr="00052F09">
        <w:rPr>
          <w:rStyle w:val="StyleUnderline"/>
          <w:highlight w:val="cyan"/>
        </w:rPr>
        <w:t xml:space="preserve">a </w:t>
      </w:r>
      <w:r w:rsidRPr="00052F09">
        <w:rPr>
          <w:rStyle w:val="Emphasis"/>
          <w:highlight w:val="cyan"/>
        </w:rPr>
        <w:t>global supply glut</w:t>
      </w:r>
      <w:r w:rsidRPr="00052F09">
        <w:rPr>
          <w:rStyle w:val="StyleUnderline"/>
          <w:highlight w:val="cyan"/>
        </w:rPr>
        <w:t xml:space="preserve"> and </w:t>
      </w:r>
      <w:r w:rsidRPr="00052F09">
        <w:rPr>
          <w:rStyle w:val="Emphasis"/>
          <w:highlight w:val="cyan"/>
        </w:rPr>
        <w:t>weakening oil prices</w:t>
      </w:r>
      <w:r w:rsidRPr="00052F09">
        <w:rPr>
          <w:sz w:val="16"/>
        </w:rPr>
        <w:t>.</w:t>
      </w:r>
    </w:p>
    <w:p w14:paraId="4C23416B" w14:textId="77777777" w:rsidR="00595B7A" w:rsidRDefault="00595B7A" w:rsidP="00595B7A">
      <w:pPr>
        <w:rPr>
          <w:sz w:val="16"/>
        </w:rPr>
      </w:pPr>
      <w:r w:rsidRPr="00052F09">
        <w:rPr>
          <w:sz w:val="16"/>
        </w:rPr>
        <w:t xml:space="preserve">The </w:t>
      </w:r>
      <w:r w:rsidRPr="00052F09">
        <w:rPr>
          <w:rStyle w:val="StyleUnderline"/>
          <w:highlight w:val="cyan"/>
        </w:rPr>
        <w:t>output hikes</w:t>
      </w:r>
      <w:r w:rsidRPr="00052F09">
        <w:rPr>
          <w:rStyle w:val="StyleUnderline"/>
        </w:rPr>
        <w:t xml:space="preserve"> threaten to </w:t>
      </w:r>
      <w:r w:rsidRPr="00052F09">
        <w:rPr>
          <w:rStyle w:val="Emphasis"/>
          <w:highlight w:val="cyan"/>
        </w:rPr>
        <w:t>further exacerbate</w:t>
      </w:r>
      <w:r w:rsidRPr="00052F09">
        <w:rPr>
          <w:rStyle w:val="StyleUnderline"/>
        </w:rPr>
        <w:t xml:space="preserve"> the </w:t>
      </w:r>
      <w:r w:rsidRPr="00052F09">
        <w:rPr>
          <w:rStyle w:val="StyleUnderline"/>
          <w:highlight w:val="cyan"/>
        </w:rPr>
        <w:t>weakening</w:t>
      </w:r>
      <w:r w:rsidRPr="00052F09">
        <w:rPr>
          <w:rStyle w:val="StyleUnderline"/>
        </w:rPr>
        <w:t xml:space="preserve"> oil price </w:t>
      </w:r>
      <w:r w:rsidRPr="00052F09">
        <w:rPr>
          <w:rStyle w:val="StyleUnderline"/>
          <w:highlight w:val="cyan"/>
        </w:rPr>
        <w:t xml:space="preserve">environment heading into </w:t>
      </w:r>
      <w:r w:rsidRPr="00052F09">
        <w:rPr>
          <w:rStyle w:val="Emphasis"/>
          <w:highlight w:val="cyan"/>
        </w:rPr>
        <w:t>2026</w:t>
      </w:r>
      <w:r w:rsidRPr="00052F09">
        <w:rPr>
          <w:sz w:val="16"/>
        </w:rPr>
        <w:t xml:space="preserve">, </w:t>
      </w:r>
      <w:r w:rsidRPr="00052F09">
        <w:rPr>
          <w:rStyle w:val="StyleUnderline"/>
        </w:rPr>
        <w:t>with the</w:t>
      </w:r>
      <w:r w:rsidRPr="00052F09">
        <w:rPr>
          <w:sz w:val="16"/>
        </w:rPr>
        <w:t xml:space="preserve"> U.S. WTI </w:t>
      </w:r>
      <w:r w:rsidRPr="00052F09">
        <w:rPr>
          <w:rStyle w:val="StyleUnderline"/>
          <w:highlight w:val="cyan"/>
        </w:rPr>
        <w:t>benchmark hovering near</w:t>
      </w:r>
      <w:r w:rsidRPr="00052F09">
        <w:rPr>
          <w:rStyle w:val="StyleUnderline"/>
        </w:rPr>
        <w:t xml:space="preserve"> the </w:t>
      </w:r>
      <w:r w:rsidRPr="00052F09">
        <w:rPr>
          <w:rStyle w:val="Emphasis"/>
          <w:highlight w:val="cyan"/>
        </w:rPr>
        <w:t>$60</w:t>
      </w:r>
      <w:r w:rsidRPr="00052F09">
        <w:rPr>
          <w:rStyle w:val="StyleUnderline"/>
        </w:rPr>
        <w:t>/bbl threshold</w:t>
      </w:r>
      <w:r w:rsidRPr="00052F09">
        <w:rPr>
          <w:sz w:val="16"/>
        </w:rPr>
        <w:t xml:space="preserve"> that companies generally need to maintain profitability - but the biggest producers have more scale to push ahead through lower prices.</w:t>
      </w:r>
    </w:p>
    <w:p w14:paraId="0A1CCEF8" w14:textId="37A8DF81" w:rsidR="00595B7A" w:rsidRDefault="00595B7A" w:rsidP="00595B7A">
      <w:pPr>
        <w:pStyle w:val="Heading3"/>
      </w:pPr>
      <w:r>
        <w:t>U---AT: Supply Glut---2NC</w:t>
      </w:r>
    </w:p>
    <w:p w14:paraId="0E3CA9FB" w14:textId="77777777" w:rsidR="00595B7A" w:rsidRPr="00C333DC" w:rsidRDefault="00595B7A" w:rsidP="00595B7A">
      <w:pPr>
        <w:pStyle w:val="Heading4"/>
      </w:pPr>
      <w:r w:rsidRPr="00C333DC">
        <w:t>Markets are stable.</w:t>
      </w:r>
    </w:p>
    <w:p w14:paraId="4851CA44" w14:textId="77777777" w:rsidR="00595B7A" w:rsidRDefault="00595B7A" w:rsidP="00595B7A">
      <w:r>
        <w:rPr>
          <w:rStyle w:val="Style13ptBold"/>
        </w:rPr>
        <w:t>W</w:t>
      </w:r>
      <w:r w:rsidRPr="00C333DC">
        <w:rPr>
          <w:rStyle w:val="Style13ptBold"/>
        </w:rPr>
        <w:t>iddershoven 9</w:t>
      </w:r>
      <w:r>
        <w:rPr>
          <w:rStyle w:val="Style13ptBold"/>
        </w:rPr>
        <w:t>-</w:t>
      </w:r>
      <w:r w:rsidRPr="00C333DC">
        <w:rPr>
          <w:rStyle w:val="Style13ptBold"/>
        </w:rPr>
        <w:t>26</w:t>
      </w:r>
      <w:r>
        <w:t xml:space="preserve"> [Cyril Widdershoven (Dr. Cyril Widdershoven is a long-time observer of the global energy market. Presently he works as Director of Energy Security and Supply Chains, at Strategy International Cyprus.), 09-26-2025, "Forget OPEC Warnings The Real Shock is Happening Inside Russia", YahooFinance, https://finance.yahoo.com/news/forget-opec-warnings-real-oil-190000048.html?guccounter=1, LTD]</w:t>
      </w:r>
    </w:p>
    <w:p w14:paraId="04C96281" w14:textId="77777777" w:rsidR="00595B7A" w:rsidRPr="00C333DC" w:rsidRDefault="00595B7A" w:rsidP="00595B7A">
      <w:pPr>
        <w:rPr>
          <w:sz w:val="16"/>
        </w:rPr>
      </w:pPr>
      <w:r w:rsidRPr="00C333DC">
        <w:rPr>
          <w:sz w:val="16"/>
        </w:rPr>
        <w:t xml:space="preserve">While the world is watching the UN General Assembly discussions on Gaza-Israel, hybrid warfare in Europe (drones) and Trump, </w:t>
      </w:r>
      <w:r w:rsidRPr="00635B87">
        <w:rPr>
          <w:rStyle w:val="StyleUnderline"/>
          <w:highlight w:val="cyan"/>
        </w:rPr>
        <w:t xml:space="preserve">global </w:t>
      </w:r>
      <w:r w:rsidRPr="00635B87">
        <w:rPr>
          <w:rStyle w:val="Emphasis"/>
          <w:highlight w:val="cyan"/>
        </w:rPr>
        <w:t>oil markets</w:t>
      </w:r>
      <w:r w:rsidRPr="00635B87">
        <w:rPr>
          <w:rStyle w:val="StyleUnderline"/>
          <w:highlight w:val="cyan"/>
        </w:rPr>
        <w:t xml:space="preserve"> are showing</w:t>
      </w:r>
      <w:r w:rsidRPr="00C333DC">
        <w:rPr>
          <w:rStyle w:val="StyleUnderline"/>
        </w:rPr>
        <w:t xml:space="preserve"> increased </w:t>
      </w:r>
      <w:r w:rsidRPr="00635B87">
        <w:rPr>
          <w:rStyle w:val="Emphasis"/>
          <w:highlight w:val="cyan"/>
        </w:rPr>
        <w:t>instability</w:t>
      </w:r>
      <w:r w:rsidRPr="00C333DC">
        <w:rPr>
          <w:rStyle w:val="StyleUnderline"/>
        </w:rPr>
        <w:t>, as Ukrainian drones are destroying key oil and gas infrastructure inside of Russia</w:t>
      </w:r>
      <w:r w:rsidRPr="00C333DC">
        <w:rPr>
          <w:sz w:val="16"/>
        </w:rPr>
        <w:t xml:space="preserve">. Over the last few weeks, </w:t>
      </w:r>
      <w:r w:rsidRPr="00C333DC">
        <w:rPr>
          <w:rStyle w:val="StyleUnderline"/>
          <w:highlight w:val="cyan"/>
        </w:rPr>
        <w:t xml:space="preserve">a </w:t>
      </w:r>
      <w:r w:rsidRPr="00635B87">
        <w:rPr>
          <w:rStyle w:val="Emphasis"/>
          <w:highlight w:val="cyan"/>
        </w:rPr>
        <w:t>tsunami</w:t>
      </w:r>
      <w:r w:rsidRPr="00C333DC">
        <w:rPr>
          <w:rStyle w:val="StyleUnderline"/>
          <w:highlight w:val="cyan"/>
        </w:rPr>
        <w:t xml:space="preserve"> of reports</w:t>
      </w:r>
      <w:r w:rsidRPr="00C333DC">
        <w:rPr>
          <w:rStyle w:val="StyleUnderline"/>
        </w:rPr>
        <w:t xml:space="preserve"> has been published </w:t>
      </w:r>
      <w:r w:rsidRPr="00C333DC">
        <w:rPr>
          <w:rStyle w:val="StyleUnderline"/>
          <w:highlight w:val="cyan"/>
        </w:rPr>
        <w:t xml:space="preserve">about a possible </w:t>
      </w:r>
      <w:r w:rsidRPr="00635B87">
        <w:rPr>
          <w:rStyle w:val="Emphasis"/>
          <w:highlight w:val="cyan"/>
        </w:rPr>
        <w:t>oil glut</w:t>
      </w:r>
      <w:r w:rsidRPr="00C333DC">
        <w:rPr>
          <w:rStyle w:val="StyleUnderline"/>
        </w:rPr>
        <w:t xml:space="preserve"> in the coming months or years</w:t>
      </w:r>
      <w:r w:rsidRPr="00C333DC">
        <w:rPr>
          <w:sz w:val="16"/>
        </w:rPr>
        <w:t xml:space="preserve">, supported by OPEC-8 decisions to increase the export ceiling. </w:t>
      </w:r>
      <w:r w:rsidRPr="00635B87">
        <w:rPr>
          <w:rStyle w:val="StyleUnderline"/>
          <w:highlight w:val="cyan"/>
        </w:rPr>
        <w:t xml:space="preserve">However, </w:t>
      </w:r>
      <w:r w:rsidRPr="00635B87">
        <w:rPr>
          <w:rStyle w:val="Emphasis"/>
          <w:highlight w:val="cyan"/>
        </w:rPr>
        <w:t>reality</w:t>
      </w:r>
      <w:r w:rsidRPr="00C333DC">
        <w:rPr>
          <w:rStyle w:val="StyleUnderline"/>
        </w:rPr>
        <w:t xml:space="preserve"> in the market </w:t>
      </w:r>
      <w:r w:rsidRPr="00C333DC">
        <w:rPr>
          <w:rStyle w:val="StyleUnderline"/>
          <w:highlight w:val="cyan"/>
        </w:rPr>
        <w:t xml:space="preserve">shows a </w:t>
      </w:r>
      <w:r w:rsidRPr="00C7672B">
        <w:rPr>
          <w:rStyle w:val="Emphasis"/>
          <w:highlight w:val="cyan"/>
        </w:rPr>
        <w:t>different picture</w:t>
      </w:r>
      <w:r w:rsidRPr="00C333DC">
        <w:rPr>
          <w:sz w:val="16"/>
        </w:rPr>
        <w:t xml:space="preserve">. Until now, </w:t>
      </w:r>
      <w:r w:rsidRPr="00C333DC">
        <w:rPr>
          <w:rStyle w:val="StyleUnderline"/>
          <w:highlight w:val="cyan"/>
        </w:rPr>
        <w:t>no</w:t>
      </w:r>
      <w:r w:rsidRPr="00C333DC">
        <w:rPr>
          <w:rStyle w:val="StyleUnderline"/>
        </w:rPr>
        <w:t xml:space="preserve"> real crude oil </w:t>
      </w:r>
      <w:r w:rsidRPr="00C333DC">
        <w:rPr>
          <w:rStyle w:val="StyleUnderline"/>
          <w:highlight w:val="cyan"/>
        </w:rPr>
        <w:t xml:space="preserve">price crash is </w:t>
      </w:r>
      <w:r w:rsidRPr="00635B87">
        <w:rPr>
          <w:rStyle w:val="Emphasis"/>
          <w:highlight w:val="cyan"/>
        </w:rPr>
        <w:t>showing</w:t>
      </w:r>
      <w:r w:rsidRPr="00C333DC">
        <w:rPr>
          <w:rStyle w:val="StyleUnderline"/>
        </w:rPr>
        <w:t xml:space="preserve">; global </w:t>
      </w:r>
      <w:r w:rsidRPr="00C333DC">
        <w:rPr>
          <w:rStyle w:val="StyleUnderline"/>
          <w:highlight w:val="cyan"/>
        </w:rPr>
        <w:t>prices are</w:t>
      </w:r>
      <w:r w:rsidRPr="00C333DC">
        <w:rPr>
          <w:rStyle w:val="StyleUnderline"/>
        </w:rPr>
        <w:t xml:space="preserve"> even very </w:t>
      </w:r>
      <w:r w:rsidRPr="00C333DC">
        <w:rPr>
          <w:rStyle w:val="Emphasis"/>
          <w:highlight w:val="cyan"/>
        </w:rPr>
        <w:t>stable</w:t>
      </w:r>
      <w:r w:rsidRPr="00C333DC">
        <w:rPr>
          <w:rStyle w:val="StyleUnderline"/>
        </w:rPr>
        <w:t>, while fundamentals in the markets are increasingly influenced by external geopolitical threats</w:t>
      </w:r>
      <w:r w:rsidRPr="00C333DC">
        <w:rPr>
          <w:sz w:val="16"/>
        </w:rPr>
        <w:t>, not only Russian aggression towards NATO, or a heating up of the East Med (Turkey, Israel, Gaza Flotilla), but also increasingly Ukraine’s effective strikes on Russia’s infrastructure.</w:t>
      </w:r>
    </w:p>
    <w:p w14:paraId="3CD4B380" w14:textId="77777777" w:rsidR="00595B7A" w:rsidRPr="00C333DC" w:rsidRDefault="00595B7A" w:rsidP="00595B7A">
      <w:pPr>
        <w:rPr>
          <w:sz w:val="16"/>
        </w:rPr>
      </w:pPr>
      <w:r w:rsidRPr="00C333DC">
        <w:rPr>
          <w:sz w:val="16"/>
        </w:rPr>
        <w:t>Almost daily, reports are showcasing the strategic success of Ukraine's campaign, which, in addition to its battlefield tactics, has effectively executed precision strikes and drone attacks on Russian oil refineries, fuel depots, and related logistics. These intentional strikes have targeted the Kremlin’s economic lifelines, leading some to assert that the most effective sanctions currently hitting Russia’s war chest or Putin’s lifeline are the Ukrainian drones.</w:t>
      </w:r>
    </w:p>
    <w:p w14:paraId="46F6F7A9" w14:textId="77777777" w:rsidR="00595B7A" w:rsidRDefault="00595B7A" w:rsidP="00595B7A">
      <w:pPr>
        <w:pStyle w:val="Heading4"/>
      </w:pPr>
      <w:r w:rsidRPr="00623E6E">
        <w:t>No impact, the ruble will stabilize Russia’s economy</w:t>
      </w:r>
      <w:r>
        <w:t>.</w:t>
      </w:r>
    </w:p>
    <w:p w14:paraId="0B87F726" w14:textId="77777777" w:rsidR="00595B7A" w:rsidRPr="00623E6E" w:rsidRDefault="00595B7A" w:rsidP="00595B7A">
      <w:r w:rsidRPr="00623E6E">
        <w:rPr>
          <w:rStyle w:val="Style13ptBold"/>
        </w:rPr>
        <w:t>Rossetti 16</w:t>
      </w:r>
      <w:r>
        <w:t xml:space="preserve"> [Philip Rossetti (Philip Rossetti was formerly the Director of Energy at the American Action Forum.), 4-13-2016, "The Impact of Falling Oil Prices on Russian Financing", AAF, https://www.americanactionforum.org/research/impact-falling-oil-prices-russian-financing/, LTD] </w:t>
      </w:r>
    </w:p>
    <w:p w14:paraId="7A211DBB" w14:textId="77777777" w:rsidR="00595B7A" w:rsidRPr="001652C7" w:rsidRDefault="00595B7A" w:rsidP="00595B7A">
      <w:pPr>
        <w:rPr>
          <w:sz w:val="14"/>
        </w:rPr>
      </w:pPr>
      <w:r w:rsidRPr="00C333DC">
        <w:rPr>
          <w:rStyle w:val="StyleUnderline"/>
          <w:highlight w:val="cyan"/>
        </w:rPr>
        <w:t xml:space="preserve">The </w:t>
      </w:r>
      <w:r w:rsidRPr="00635B87">
        <w:rPr>
          <w:rStyle w:val="Emphasis"/>
          <w:highlight w:val="cyan"/>
        </w:rPr>
        <w:t>current</w:t>
      </w:r>
      <w:r w:rsidRPr="00C333DC">
        <w:rPr>
          <w:rStyle w:val="StyleUnderline"/>
          <w:highlight w:val="cyan"/>
        </w:rPr>
        <w:t xml:space="preserve"> situation</w:t>
      </w:r>
      <w:r w:rsidRPr="00C333DC">
        <w:rPr>
          <w:rStyle w:val="StyleUnderline"/>
        </w:rPr>
        <w:t xml:space="preserve">, combined with increased geopolitical risks and strong global demand, </w:t>
      </w:r>
      <w:r w:rsidRPr="00635B87">
        <w:rPr>
          <w:rStyle w:val="Emphasis"/>
          <w:highlight w:val="cyan"/>
        </w:rPr>
        <w:t>suggests</w:t>
      </w:r>
      <w:r w:rsidRPr="00C333DC">
        <w:rPr>
          <w:rStyle w:val="StyleUnderline"/>
          <w:highlight w:val="cyan"/>
        </w:rPr>
        <w:t xml:space="preserve"> a</w:t>
      </w:r>
      <w:r w:rsidRPr="00C333DC">
        <w:rPr>
          <w:rStyle w:val="StyleUnderline"/>
        </w:rPr>
        <w:t xml:space="preserve"> potential </w:t>
      </w:r>
      <w:r w:rsidRPr="00635B87">
        <w:rPr>
          <w:rStyle w:val="Emphasis"/>
        </w:rPr>
        <w:t>shift</w:t>
      </w:r>
      <w:r w:rsidRPr="00635B87">
        <w:rPr>
          <w:rStyle w:val="StyleUnderline"/>
        </w:rPr>
        <w:t xml:space="preserve"> towards a </w:t>
      </w:r>
      <w:r w:rsidRPr="00635B87">
        <w:rPr>
          <w:rStyle w:val="Emphasis"/>
          <w:highlight w:val="cyan"/>
        </w:rPr>
        <w:t>bullish</w:t>
      </w:r>
      <w:r w:rsidRPr="00C333DC">
        <w:rPr>
          <w:rStyle w:val="StyleUnderline"/>
          <w:highlight w:val="cyan"/>
        </w:rPr>
        <w:t xml:space="preserve"> environment</w:t>
      </w:r>
      <w:r w:rsidRPr="001652C7">
        <w:rPr>
          <w:sz w:val="14"/>
        </w:rPr>
        <w:t>. Even OPEC+'s theoretical production and export increases may not be enough to mitigate this shift, or in some cases, may not be sufficient at all. This potential for a bullish market should prompt all market participants to adopt preparedness and strategic planning.</w:t>
      </w:r>
    </w:p>
    <w:p w14:paraId="637E8039" w14:textId="77777777" w:rsidR="00595B7A" w:rsidRPr="001652C7" w:rsidRDefault="00595B7A" w:rsidP="00595B7A">
      <w:pPr>
        <w:rPr>
          <w:rStyle w:val="StyleUnderline"/>
        </w:rPr>
      </w:pPr>
      <w:r w:rsidRPr="001652C7">
        <w:rPr>
          <w:rStyle w:val="StyleUnderline"/>
          <w:highlight w:val="cyan"/>
        </w:rPr>
        <w:t>Governments set</w:t>
      </w:r>
      <w:r w:rsidRPr="001652C7">
        <w:rPr>
          <w:rStyle w:val="StyleUnderline"/>
        </w:rPr>
        <w:t xml:space="preserve"> their </w:t>
      </w:r>
      <w:r w:rsidRPr="00635B87">
        <w:rPr>
          <w:rStyle w:val="Emphasis"/>
          <w:highlight w:val="cyan"/>
        </w:rPr>
        <w:t>budgets</w:t>
      </w:r>
      <w:r w:rsidRPr="001652C7">
        <w:rPr>
          <w:rStyle w:val="StyleUnderline"/>
          <w:highlight w:val="cyan"/>
        </w:rPr>
        <w:t xml:space="preserve"> in </w:t>
      </w:r>
      <w:r w:rsidRPr="00635B87">
        <w:rPr>
          <w:rStyle w:val="Emphasis"/>
          <w:highlight w:val="cyan"/>
        </w:rPr>
        <w:t>local currency</w:t>
      </w:r>
      <w:r w:rsidRPr="001652C7">
        <w:rPr>
          <w:sz w:val="14"/>
        </w:rPr>
        <w:t xml:space="preserve">, but </w:t>
      </w:r>
      <w:r w:rsidRPr="001652C7">
        <w:rPr>
          <w:rStyle w:val="StyleUnderline"/>
          <w:highlight w:val="cyan"/>
        </w:rPr>
        <w:t>oil is</w:t>
      </w:r>
      <w:r w:rsidRPr="001652C7">
        <w:rPr>
          <w:rStyle w:val="StyleUnderline"/>
        </w:rPr>
        <w:t xml:space="preserve"> traded </w:t>
      </w:r>
      <w:r w:rsidRPr="001652C7">
        <w:rPr>
          <w:rStyle w:val="StyleUnderline"/>
          <w:highlight w:val="cyan"/>
        </w:rPr>
        <w:t>in</w:t>
      </w:r>
      <w:r w:rsidRPr="001652C7">
        <w:rPr>
          <w:rStyle w:val="StyleUnderline"/>
        </w:rPr>
        <w:t xml:space="preserve"> U.S. dollar (</w:t>
      </w:r>
      <w:r w:rsidRPr="00635B87">
        <w:rPr>
          <w:rStyle w:val="Emphasis"/>
          <w:highlight w:val="cyan"/>
        </w:rPr>
        <w:t>USD</w:t>
      </w:r>
      <w:r w:rsidRPr="001652C7">
        <w:rPr>
          <w:rStyle w:val="StyleUnderline"/>
        </w:rPr>
        <w:t>) values</w:t>
      </w:r>
      <w:r w:rsidRPr="001652C7">
        <w:rPr>
          <w:sz w:val="14"/>
        </w:rPr>
        <w:t xml:space="preserve">. For budgeting, </w:t>
      </w:r>
      <w:r w:rsidRPr="001652C7">
        <w:rPr>
          <w:rStyle w:val="StyleUnderline"/>
          <w:highlight w:val="cyan"/>
        </w:rPr>
        <w:t xml:space="preserve">this </w:t>
      </w:r>
      <w:r w:rsidRPr="00635B87">
        <w:rPr>
          <w:rStyle w:val="Emphasis"/>
          <w:highlight w:val="cyan"/>
        </w:rPr>
        <w:t>favors</w:t>
      </w:r>
      <w:r w:rsidRPr="001652C7">
        <w:rPr>
          <w:rStyle w:val="StyleUnderline"/>
          <w:highlight w:val="cyan"/>
        </w:rPr>
        <w:t xml:space="preserve"> the</w:t>
      </w:r>
      <w:r w:rsidRPr="001652C7">
        <w:rPr>
          <w:rStyle w:val="StyleUnderline"/>
        </w:rPr>
        <w:t xml:space="preserve"> oil </w:t>
      </w:r>
      <w:r w:rsidRPr="00635B87">
        <w:rPr>
          <w:rStyle w:val="Emphasis"/>
          <w:highlight w:val="cyan"/>
        </w:rPr>
        <w:t>exporter</w:t>
      </w:r>
      <w:r w:rsidRPr="001652C7">
        <w:rPr>
          <w:rStyle w:val="StyleUnderline"/>
        </w:rPr>
        <w:t xml:space="preserve">, because </w:t>
      </w:r>
      <w:r w:rsidRPr="001652C7">
        <w:rPr>
          <w:rStyle w:val="StyleUnderline"/>
          <w:highlight w:val="cyan"/>
        </w:rPr>
        <w:t xml:space="preserve">a </w:t>
      </w:r>
      <w:r w:rsidRPr="00635B87">
        <w:rPr>
          <w:rStyle w:val="Emphasis"/>
          <w:highlight w:val="cyan"/>
        </w:rPr>
        <w:t>drop</w:t>
      </w:r>
      <w:r w:rsidRPr="001652C7">
        <w:rPr>
          <w:rStyle w:val="StyleUnderline"/>
          <w:highlight w:val="cyan"/>
        </w:rPr>
        <w:t xml:space="preserve"> in</w:t>
      </w:r>
      <w:r w:rsidRPr="001652C7">
        <w:rPr>
          <w:rStyle w:val="StyleUnderline"/>
        </w:rPr>
        <w:t xml:space="preserve"> oil </w:t>
      </w:r>
      <w:r w:rsidRPr="00635B87">
        <w:rPr>
          <w:rStyle w:val="StyleUnderline"/>
          <w:highlight w:val="cyan"/>
        </w:rPr>
        <w:t xml:space="preserve">revenues </w:t>
      </w:r>
      <w:r w:rsidRPr="00635B87">
        <w:rPr>
          <w:rStyle w:val="Emphasis"/>
          <w:highlight w:val="cyan"/>
        </w:rPr>
        <w:t>weakens</w:t>
      </w:r>
      <w:r w:rsidRPr="001652C7">
        <w:rPr>
          <w:rStyle w:val="StyleUnderline"/>
        </w:rPr>
        <w:t xml:space="preserve"> the exporter’s economy</w:t>
      </w:r>
      <w:r w:rsidRPr="001652C7">
        <w:rPr>
          <w:sz w:val="14"/>
        </w:rPr>
        <w:t>—</w:t>
      </w:r>
      <w:r w:rsidRPr="001652C7">
        <w:rPr>
          <w:rStyle w:val="StyleUnderline"/>
        </w:rPr>
        <w:t xml:space="preserve">and consequently </w:t>
      </w:r>
      <w:r w:rsidRPr="001652C7">
        <w:rPr>
          <w:rStyle w:val="StyleUnderline"/>
          <w:highlight w:val="cyan"/>
        </w:rPr>
        <w:t xml:space="preserve">their </w:t>
      </w:r>
      <w:r w:rsidRPr="00635B87">
        <w:rPr>
          <w:rStyle w:val="Emphasis"/>
          <w:highlight w:val="cyan"/>
        </w:rPr>
        <w:t>currency</w:t>
      </w:r>
      <w:r w:rsidRPr="001652C7">
        <w:rPr>
          <w:rStyle w:val="StyleUnderline"/>
          <w:highlight w:val="cyan"/>
        </w:rPr>
        <w:t>. Between 2013 and 2016</w:t>
      </w:r>
      <w:r w:rsidRPr="001652C7">
        <w:rPr>
          <w:rStyle w:val="StyleUnderline"/>
        </w:rPr>
        <w:t xml:space="preserve">, oil prices fell from over $100/barrel to under $30/barrel. In the same time period, the ruble to USD value changed from 30:1 to over 70:1. Even though </w:t>
      </w:r>
      <w:r w:rsidRPr="001652C7">
        <w:rPr>
          <w:rStyle w:val="StyleUnderline"/>
          <w:highlight w:val="cyan"/>
        </w:rPr>
        <w:t>oil</w:t>
      </w:r>
      <w:r w:rsidRPr="00635B87">
        <w:rPr>
          <w:rStyle w:val="StyleUnderline"/>
        </w:rPr>
        <w:t xml:space="preserve"> prices </w:t>
      </w:r>
      <w:r w:rsidRPr="00635B87">
        <w:rPr>
          <w:rStyle w:val="Emphasis"/>
          <w:highlight w:val="cyan"/>
        </w:rPr>
        <w:t>fell</w:t>
      </w:r>
      <w:r w:rsidRPr="001652C7">
        <w:rPr>
          <w:rStyle w:val="StyleUnderline"/>
        </w:rPr>
        <w:t xml:space="preserve"> by over </w:t>
      </w:r>
      <w:r w:rsidRPr="00635B87">
        <w:rPr>
          <w:rStyle w:val="Emphasis"/>
          <w:highlight w:val="cyan"/>
        </w:rPr>
        <w:t>70 percent</w:t>
      </w:r>
      <w:r w:rsidRPr="001652C7">
        <w:rPr>
          <w:rStyle w:val="StyleUnderline"/>
        </w:rPr>
        <w:t xml:space="preserve">, the </w:t>
      </w:r>
      <w:r w:rsidRPr="001652C7">
        <w:rPr>
          <w:rStyle w:val="StyleUnderline"/>
          <w:highlight w:val="cyan"/>
        </w:rPr>
        <w:t>ruble</w:t>
      </w:r>
      <w:r w:rsidRPr="001652C7">
        <w:rPr>
          <w:rStyle w:val="StyleUnderline"/>
        </w:rPr>
        <w:t xml:space="preserve"> price </w:t>
      </w:r>
      <w:r w:rsidRPr="001652C7">
        <w:rPr>
          <w:rStyle w:val="StyleUnderline"/>
          <w:highlight w:val="cyan"/>
        </w:rPr>
        <w:t>only fell</w:t>
      </w:r>
      <w:r w:rsidRPr="001652C7">
        <w:rPr>
          <w:rStyle w:val="StyleUnderline"/>
        </w:rPr>
        <w:t xml:space="preserve"> by </w:t>
      </w:r>
      <w:r w:rsidRPr="00635B87">
        <w:rPr>
          <w:rStyle w:val="Emphasis"/>
          <w:highlight w:val="cyan"/>
        </w:rPr>
        <w:t>20</w:t>
      </w:r>
      <w:r w:rsidRPr="001652C7">
        <w:rPr>
          <w:rStyle w:val="StyleUnderline"/>
        </w:rPr>
        <w:t xml:space="preserve"> to 30 </w:t>
      </w:r>
      <w:r w:rsidRPr="00635B87">
        <w:rPr>
          <w:rStyle w:val="StyleUnderline"/>
        </w:rPr>
        <w:t>percent</w:t>
      </w:r>
      <w:r w:rsidRPr="001652C7">
        <w:rPr>
          <w:rStyle w:val="StyleUnderline"/>
        </w:rPr>
        <w:t>.</w:t>
      </w:r>
    </w:p>
    <w:p w14:paraId="0709FD20" w14:textId="77777777" w:rsidR="00595B7A" w:rsidRPr="001652C7" w:rsidRDefault="00595B7A" w:rsidP="00595B7A">
      <w:pPr>
        <w:rPr>
          <w:rStyle w:val="StyleUnderline"/>
        </w:rPr>
      </w:pPr>
      <w:r w:rsidRPr="001652C7">
        <w:rPr>
          <w:rStyle w:val="StyleUnderline"/>
        </w:rPr>
        <w:t xml:space="preserve">The </w:t>
      </w:r>
      <w:r w:rsidRPr="001652C7">
        <w:rPr>
          <w:rStyle w:val="StyleUnderline"/>
          <w:highlight w:val="cyan"/>
        </w:rPr>
        <w:t>exchange rate</w:t>
      </w:r>
      <w:r w:rsidRPr="001652C7">
        <w:rPr>
          <w:rStyle w:val="StyleUnderline"/>
        </w:rPr>
        <w:t xml:space="preserve"> has also improved the </w:t>
      </w:r>
      <w:r w:rsidRPr="00635B87">
        <w:rPr>
          <w:rStyle w:val="Emphasis"/>
          <w:highlight w:val="cyan"/>
        </w:rPr>
        <w:t>financing</w:t>
      </w:r>
      <w:r w:rsidRPr="001652C7">
        <w:rPr>
          <w:rStyle w:val="StyleUnderline"/>
        </w:rPr>
        <w:t xml:space="preserve"> power of </w:t>
      </w:r>
      <w:r w:rsidRPr="001652C7">
        <w:rPr>
          <w:rStyle w:val="StyleUnderline"/>
          <w:highlight w:val="cyan"/>
        </w:rPr>
        <w:t>Russia’s</w:t>
      </w:r>
      <w:r w:rsidRPr="001652C7">
        <w:rPr>
          <w:rStyle w:val="StyleUnderline"/>
        </w:rPr>
        <w:t xml:space="preserve"> foreign currency </w:t>
      </w:r>
      <w:r w:rsidRPr="001652C7">
        <w:rPr>
          <w:rStyle w:val="StyleUnderline"/>
          <w:highlight w:val="cyan"/>
        </w:rPr>
        <w:t>reserves</w:t>
      </w:r>
      <w:r w:rsidRPr="00635B87">
        <w:rPr>
          <w:rStyle w:val="StyleUnderline"/>
        </w:rPr>
        <w:t>.</w:t>
      </w:r>
      <w:r w:rsidRPr="001652C7">
        <w:rPr>
          <w:sz w:val="14"/>
        </w:rPr>
        <w:t xml:space="preserve"> </w:t>
      </w:r>
      <w:r w:rsidRPr="001652C7">
        <w:rPr>
          <w:rStyle w:val="StyleUnderline"/>
        </w:rPr>
        <w:t xml:space="preserve">Russia’s $302 billion in convertible foreign currency are </w:t>
      </w:r>
      <w:r w:rsidRPr="001652C7">
        <w:rPr>
          <w:rStyle w:val="StyleUnderline"/>
          <w:highlight w:val="cyan"/>
        </w:rPr>
        <w:t xml:space="preserve">now worth </w:t>
      </w:r>
      <w:r w:rsidRPr="00635B87">
        <w:rPr>
          <w:rStyle w:val="Emphasis"/>
          <w:highlight w:val="cyan"/>
        </w:rPr>
        <w:t>more</w:t>
      </w:r>
      <w:r w:rsidRPr="001652C7">
        <w:rPr>
          <w:rStyle w:val="StyleUnderline"/>
        </w:rPr>
        <w:t xml:space="preserve"> rubles </w:t>
      </w:r>
      <w:r w:rsidRPr="00635B87">
        <w:rPr>
          <w:rStyle w:val="StyleUnderline"/>
          <w:highlight w:val="cyan"/>
        </w:rPr>
        <w:t xml:space="preserve">than before </w:t>
      </w:r>
      <w:r w:rsidRPr="001652C7">
        <w:rPr>
          <w:rStyle w:val="StyleUnderline"/>
          <w:highlight w:val="cyan"/>
        </w:rPr>
        <w:t>the</w:t>
      </w:r>
      <w:r w:rsidRPr="001652C7">
        <w:rPr>
          <w:rStyle w:val="StyleUnderline"/>
        </w:rPr>
        <w:t xml:space="preserve"> oil </w:t>
      </w:r>
      <w:r w:rsidRPr="00635B87">
        <w:rPr>
          <w:rStyle w:val="Emphasis"/>
          <w:highlight w:val="cyan"/>
        </w:rPr>
        <w:t>slump</w:t>
      </w:r>
      <w:r w:rsidRPr="001652C7">
        <w:rPr>
          <w:rStyle w:val="StyleUnderline"/>
        </w:rPr>
        <w:t>.</w:t>
      </w:r>
      <w:r w:rsidRPr="001652C7">
        <w:rPr>
          <w:sz w:val="14"/>
        </w:rPr>
        <w:t xml:space="preserve"> From 2014 to 2015, </w:t>
      </w:r>
      <w:r w:rsidRPr="001652C7">
        <w:rPr>
          <w:rStyle w:val="StyleUnderline"/>
        </w:rPr>
        <w:t xml:space="preserve">Russia’s currency reserves went from $362 billion to $302 billion in USD value, but went </w:t>
      </w:r>
      <w:r w:rsidRPr="00635B87">
        <w:rPr>
          <w:rStyle w:val="StyleUnderline"/>
          <w:highlight w:val="cyan"/>
        </w:rPr>
        <w:t xml:space="preserve">from </w:t>
      </w:r>
      <w:r w:rsidRPr="00635B87">
        <w:rPr>
          <w:rStyle w:val="Emphasis"/>
          <w:highlight w:val="cyan"/>
        </w:rPr>
        <w:t>14 trillion</w:t>
      </w:r>
      <w:r w:rsidRPr="001652C7">
        <w:rPr>
          <w:rStyle w:val="StyleUnderline"/>
          <w:highlight w:val="cyan"/>
        </w:rPr>
        <w:t xml:space="preserve"> to </w:t>
      </w:r>
      <w:r w:rsidRPr="00635B87">
        <w:rPr>
          <w:rStyle w:val="Emphasis"/>
          <w:highlight w:val="cyan"/>
        </w:rPr>
        <w:t>18.5</w:t>
      </w:r>
      <w:r w:rsidRPr="00635B87">
        <w:rPr>
          <w:rStyle w:val="StyleUnderline"/>
        </w:rPr>
        <w:t xml:space="preserve"> trillion</w:t>
      </w:r>
      <w:r w:rsidRPr="001652C7">
        <w:rPr>
          <w:rStyle w:val="StyleUnderline"/>
        </w:rPr>
        <w:t xml:space="preserve"> when valued in rubles thanks to the exploding exchange rate.</w:t>
      </w:r>
    </w:p>
    <w:p w14:paraId="2540761D" w14:textId="77777777" w:rsidR="00595B7A" w:rsidRPr="001652C7" w:rsidRDefault="00595B7A" w:rsidP="00595B7A">
      <w:pPr>
        <w:rPr>
          <w:sz w:val="14"/>
        </w:rPr>
      </w:pPr>
      <w:r w:rsidRPr="001652C7">
        <w:rPr>
          <w:sz w:val="14"/>
        </w:rPr>
        <w:t>Sources of income that are determined in USD value, such as currency reserves or exported oil, have greater power to finance the budget as the exchange rate weakens. The key takeaway is that predictions regarding Russia’s future income and financing should be done in local currency, not in USD, as that would give a flawed picture that exaggerates budget shortfalls.</w:t>
      </w:r>
    </w:p>
    <w:p w14:paraId="5D16D4D7" w14:textId="0536AF80" w:rsidR="00595B7A" w:rsidRDefault="00595B7A" w:rsidP="00595B7A">
      <w:pPr>
        <w:pStyle w:val="Heading3"/>
      </w:pPr>
      <w:r>
        <w:t>Impact---AT: DPT Filter---2NC</w:t>
      </w:r>
    </w:p>
    <w:p w14:paraId="4FF02A06" w14:textId="77777777" w:rsidR="00595B7A" w:rsidRDefault="00595B7A" w:rsidP="00595B7A">
      <w:pPr>
        <w:pStyle w:val="Heading4"/>
      </w:pPr>
      <w:r>
        <w:t xml:space="preserve">2. Democratic peace is </w:t>
      </w:r>
      <w:r>
        <w:rPr>
          <w:u w:val="single"/>
        </w:rPr>
        <w:t>statistically disproven</w:t>
      </w:r>
      <w:r>
        <w:t xml:space="preserve">---it’s conflict </w:t>
      </w:r>
      <w:r>
        <w:rPr>
          <w:u w:val="single"/>
        </w:rPr>
        <w:t>driving</w:t>
      </w:r>
    </w:p>
    <w:p w14:paraId="4B8913ED" w14:textId="77777777" w:rsidR="00595B7A" w:rsidRDefault="00595B7A" w:rsidP="00595B7A">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64CE4C94" w14:textId="77777777" w:rsidR="00595B7A" w:rsidRPr="0088167D" w:rsidRDefault="00595B7A" w:rsidP="00595B7A">
      <w:pPr>
        <w:rPr>
          <w:sz w:val="16"/>
        </w:rPr>
      </w:pPr>
      <w:r w:rsidRPr="0088167D">
        <w:rPr>
          <w:sz w:val="16"/>
        </w:rPr>
        <w:t xml:space="preserve">The </w:t>
      </w:r>
      <w:r w:rsidRPr="00F209F1">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F209F1">
        <w:rPr>
          <w:rStyle w:val="StyleUnderline"/>
          <w:highlight w:val="cyan"/>
        </w:rPr>
        <w:t>characterized</w:t>
      </w:r>
      <w:r w:rsidRPr="0088167D">
        <w:rPr>
          <w:sz w:val="16"/>
        </w:rPr>
        <w:t xml:space="preserve"> the relationship </w:t>
      </w:r>
      <w:r w:rsidRPr="00F209F1">
        <w:rPr>
          <w:rStyle w:val="StyleUnderline"/>
          <w:highlight w:val="cyan"/>
        </w:rPr>
        <w:t>as</w:t>
      </w:r>
      <w:r w:rsidRPr="00F209F1">
        <w:rPr>
          <w:rStyle w:val="StyleUnderline"/>
        </w:rPr>
        <w:t xml:space="preserve"> an </w:t>
      </w:r>
      <w:r w:rsidRPr="00F209F1">
        <w:rPr>
          <w:rStyle w:val="Emphasis"/>
          <w:highlight w:val="cyan"/>
        </w:rPr>
        <w:t>empirical law</w:t>
      </w:r>
      <w:r w:rsidRPr="0088167D">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95CAFAB" w14:textId="77777777" w:rsidR="00595B7A" w:rsidRPr="0088167D" w:rsidRDefault="00595B7A" w:rsidP="00595B7A">
      <w:pPr>
        <w:rPr>
          <w:sz w:val="16"/>
        </w:rPr>
      </w:pPr>
      <w:r w:rsidRPr="00D6768F">
        <w:rPr>
          <w:rStyle w:val="StyleUnderline"/>
          <w:highlight w:val="cyan"/>
        </w:rPr>
        <w:t xml:space="preserve">At the same time, </w:t>
      </w:r>
      <w:r w:rsidRPr="00D6768F">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D6768F">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D6768F">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as yet poorly defined set of canonical factors may contribute both to democracy and to peace, </w:t>
      </w:r>
      <w:r w:rsidRPr="00D6768F">
        <w:rPr>
          <w:rStyle w:val="StyleUnderline"/>
          <w:highlight w:val="cyan"/>
        </w:rPr>
        <w:t>making it look as if</w:t>
      </w:r>
      <w:r w:rsidRPr="00D6768F">
        <w:rPr>
          <w:rStyle w:val="StyleUnderline"/>
        </w:rPr>
        <w:t xml:space="preserve"> the two </w:t>
      </w:r>
      <w:r w:rsidRPr="00D6768F">
        <w:rPr>
          <w:rStyle w:val="StyleUnderline"/>
          <w:highlight w:val="cyan"/>
        </w:rPr>
        <w:t>variables are</w:t>
      </w:r>
      <w:r w:rsidRPr="00D6768F">
        <w:rPr>
          <w:rStyle w:val="StyleUnderline"/>
        </w:rPr>
        <w:t xml:space="preserve"> directly </w:t>
      </w:r>
      <w:r w:rsidRPr="00D6768F">
        <w:rPr>
          <w:rStyle w:val="StyleUnderline"/>
          <w:highlight w:val="cyan"/>
        </w:rPr>
        <w:t>related</w:t>
      </w:r>
      <w:r w:rsidRPr="00D6768F">
        <w:rPr>
          <w:rStyle w:val="StyleUnderline"/>
        </w:rPr>
        <w:t xml:space="preserve">, </w:t>
      </w:r>
      <w:r w:rsidRPr="00D6768F">
        <w:rPr>
          <w:rStyle w:val="StyleUnderline"/>
          <w:highlight w:val="cyan"/>
        </w:rPr>
        <w:t>even if</w:t>
      </w:r>
      <w:r w:rsidRPr="0088167D">
        <w:rPr>
          <w:sz w:val="16"/>
        </w:rPr>
        <w:t xml:space="preserve"> possibly </w:t>
      </w:r>
      <w:r w:rsidRPr="00D6768F">
        <w:rPr>
          <w:rStyle w:val="StyleUnderline"/>
        </w:rPr>
        <w:t xml:space="preserve">they are </w:t>
      </w:r>
      <w:r w:rsidRPr="00D6768F">
        <w:rPr>
          <w:rStyle w:val="StyleUnderline"/>
          <w:highlight w:val="cyan"/>
        </w:rPr>
        <w:t>not</w:t>
      </w:r>
      <w:r w:rsidRPr="0088167D">
        <w:rPr>
          <w:sz w:val="16"/>
        </w:rPr>
        <w:t>.</w:t>
      </w:r>
    </w:p>
    <w:p w14:paraId="53CC0E28" w14:textId="77777777" w:rsidR="00595B7A" w:rsidRPr="0088167D" w:rsidRDefault="00595B7A" w:rsidP="00595B7A">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D6768F">
        <w:rPr>
          <w:rStyle w:val="StyleUnderline"/>
          <w:highlight w:val="cyan"/>
        </w:rPr>
        <w:t>common causes</w:t>
      </w:r>
      <w:r w:rsidRPr="00D6768F">
        <w:rPr>
          <w:rStyle w:val="StyleUnderline"/>
        </w:rPr>
        <w:t xml:space="preserve"> of democracy and peace </w:t>
      </w:r>
      <w:r w:rsidRPr="00D6768F">
        <w:rPr>
          <w:rStyle w:val="StyleUnderline"/>
          <w:highlight w:val="cyan"/>
        </w:rPr>
        <w:t>may be unobservable</w:t>
      </w:r>
      <w:r w:rsidRPr="00D6768F">
        <w:rPr>
          <w:rStyle w:val="StyleUnderline"/>
        </w:rPr>
        <w:t xml:space="preserve">, </w:t>
      </w:r>
      <w:r w:rsidRPr="00D6768F">
        <w:rPr>
          <w:rStyle w:val="StyleUnderline"/>
          <w:highlight w:val="cyan"/>
        </w:rPr>
        <w:t>generating</w:t>
      </w:r>
      <w:r w:rsidRPr="00D6768F">
        <w:rPr>
          <w:rStyle w:val="StyleUnderline"/>
        </w:rPr>
        <w:t xml:space="preserve"> an </w:t>
      </w:r>
      <w:r w:rsidRPr="00D6768F">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peace </w:t>
      </w:r>
      <w:r w:rsidRPr="00D6768F">
        <w:rPr>
          <w:rStyle w:val="StyleUnderline"/>
          <w:highlight w:val="cyan"/>
        </w:rPr>
        <w:t xml:space="preserve">each remain </w:t>
      </w:r>
      <w:r w:rsidRPr="00D6768F">
        <w:rPr>
          <w:rStyle w:val="Emphasis"/>
          <w:highlight w:val="cyan"/>
        </w:rPr>
        <w:t>poorly understood</w:t>
      </w:r>
      <w:r w:rsidRPr="00D6768F">
        <w:rPr>
          <w:rStyle w:val="StyleUnderline"/>
        </w:rPr>
        <w:t xml:space="preserve"> and weakly accounted for </w:t>
      </w:r>
      <w:r w:rsidRPr="00D6768F">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D6768F">
        <w:rPr>
          <w:rStyle w:val="StyleUnderline"/>
          <w:highlight w:val="cyan"/>
        </w:rPr>
        <w:t>address</w:t>
      </w:r>
      <w:r w:rsidRPr="00D6768F">
        <w:rPr>
          <w:rStyle w:val="StyleUnderline"/>
        </w:rPr>
        <w:t xml:space="preserve"> the risk of </w:t>
      </w:r>
      <w:r w:rsidRPr="00D6768F">
        <w:rPr>
          <w:rStyle w:val="Emphasis"/>
          <w:highlight w:val="cyan"/>
        </w:rPr>
        <w:t>spurious correlation</w:t>
      </w:r>
      <w:r w:rsidRPr="00D6768F">
        <w:rPr>
          <w:rStyle w:val="StyleUnderline"/>
          <w:highlight w:val="cyan"/>
        </w:rPr>
        <w:t xml:space="preserve"> by applying</w:t>
      </w:r>
      <w:r w:rsidRPr="00D6768F">
        <w:rPr>
          <w:rStyle w:val="StyleUnderline"/>
        </w:rPr>
        <w:t xml:space="preserve"> an </w:t>
      </w:r>
      <w:r w:rsidRPr="00D6768F">
        <w:rPr>
          <w:rStyle w:val="Emphasis"/>
          <w:highlight w:val="cyan"/>
        </w:rPr>
        <w:t>i</w:t>
      </w:r>
      <w:r w:rsidRPr="0088167D">
        <w:rPr>
          <w:sz w:val="16"/>
        </w:rPr>
        <w:t xml:space="preserve">nstrumental </w:t>
      </w:r>
      <w:r w:rsidRPr="00D6768F">
        <w:rPr>
          <w:rStyle w:val="Emphasis"/>
          <w:highlight w:val="cyan"/>
        </w:rPr>
        <w:t>v</w:t>
      </w:r>
      <w:r w:rsidRPr="0088167D">
        <w:rPr>
          <w:sz w:val="16"/>
        </w:rPr>
        <w:t xml:space="preserve">ariables </w:t>
      </w:r>
      <w:r w:rsidRPr="00D6768F">
        <w:rPr>
          <w:rStyle w:val="Emphasis"/>
          <w:highlight w:val="cyan"/>
        </w:rPr>
        <w:t>a</w:t>
      </w:r>
      <w:r w:rsidRPr="0088167D">
        <w:rPr>
          <w:sz w:val="16"/>
        </w:rPr>
        <w:t xml:space="preserve">pproach. </w:t>
      </w:r>
      <w:r w:rsidRPr="0088167D">
        <w:rPr>
          <w:rStyle w:val="StyleUnderline"/>
          <w:highlight w:val="cyan"/>
        </w:rPr>
        <w:t>Having taken into account</w:t>
      </w:r>
      <w:r w:rsidRPr="0088167D">
        <w:rPr>
          <w:sz w:val="16"/>
        </w:rPr>
        <w:t xml:space="preserve"> possible </w:t>
      </w:r>
      <w:r w:rsidRPr="0088167D">
        <w:rPr>
          <w:rStyle w:val="Emphasis"/>
          <w:highlight w:val="cyan"/>
        </w:rPr>
        <w:t>endogeneity</w:t>
      </w:r>
      <w:r w:rsidRPr="00D6768F">
        <w:rPr>
          <w:rStyle w:val="StyleUnderline"/>
        </w:rPr>
        <w:t xml:space="preserve"> between democracy and peace</w:t>
      </w:r>
      <w:r w:rsidRPr="0088167D">
        <w:rPr>
          <w:sz w:val="16"/>
        </w:rPr>
        <w:t xml:space="preserve">, </w:t>
      </w:r>
      <w:r w:rsidRPr="0088167D">
        <w:rPr>
          <w:rStyle w:val="StyleUnderline"/>
          <w:highlight w:val="cyan"/>
        </w:rPr>
        <w:t>we find</w:t>
      </w:r>
      <w:r w:rsidRPr="0088167D">
        <w:rPr>
          <w:sz w:val="16"/>
        </w:rPr>
        <w:t xml:space="preserve"> that </w:t>
      </w:r>
      <w:r w:rsidRPr="00D6768F">
        <w:rPr>
          <w:rStyle w:val="StyleUnderline"/>
        </w:rPr>
        <w:t xml:space="preserve">joint </w:t>
      </w:r>
      <w:r w:rsidRPr="0088167D">
        <w:rPr>
          <w:rStyle w:val="StyleUnderline"/>
          <w:highlight w:val="cyan"/>
        </w:rPr>
        <w:t xml:space="preserve">democracy </w:t>
      </w:r>
      <w:r w:rsidRPr="0088167D">
        <w:rPr>
          <w:rStyle w:val="Emphasis"/>
          <w:highlight w:val="cyan"/>
        </w:rPr>
        <w:t>does not</w:t>
      </w:r>
      <w:r w:rsidRPr="0088167D">
        <w:rPr>
          <w:rStyle w:val="StyleUnderline"/>
          <w:highlight w:val="cyan"/>
        </w:rPr>
        <w:t xml:space="preserve"> have</w:t>
      </w:r>
      <w:r w:rsidRPr="00D6768F">
        <w:rPr>
          <w:rStyle w:val="StyleUnderline"/>
        </w:rPr>
        <w:t xml:space="preserve"> a</w:t>
      </w:r>
      <w:r w:rsidRPr="0088167D">
        <w:rPr>
          <w:sz w:val="16"/>
        </w:rPr>
        <w:t xml:space="preserve">n independent </w:t>
      </w:r>
      <w:r w:rsidRPr="0088167D">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88167D">
        <w:rPr>
          <w:rStyle w:val="StyleUnderline"/>
          <w:highlight w:val="cyan"/>
        </w:rPr>
        <w:t>democratic countries</w:t>
      </w:r>
      <w:r w:rsidRPr="00D6768F">
        <w:rPr>
          <w:rStyle w:val="StyleUnderline"/>
        </w:rPr>
        <w:t xml:space="preserve"> are </w:t>
      </w:r>
      <w:r w:rsidRPr="0088167D">
        <w:rPr>
          <w:rStyle w:val="Emphasis"/>
          <w:highlight w:val="cyan"/>
        </w:rPr>
        <w:t>more likely</w:t>
      </w:r>
      <w:r w:rsidRPr="0088167D">
        <w:rPr>
          <w:rStyle w:val="StyleUnderline"/>
          <w:highlight w:val="cyan"/>
        </w:rPr>
        <w:t xml:space="preserve"> to </w:t>
      </w:r>
      <w:r w:rsidRPr="0088167D">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564808F8" w14:textId="77777777" w:rsidR="00595B7A" w:rsidRPr="00C65646" w:rsidRDefault="00595B7A" w:rsidP="00595B7A"/>
    <w:p w14:paraId="4ED0AFA6" w14:textId="1DF769F7" w:rsidR="00595B7A" w:rsidRDefault="00595B7A" w:rsidP="00595B7A">
      <w:pPr>
        <w:pStyle w:val="Heading3"/>
      </w:pPr>
      <w:r w:rsidRPr="009B2A37">
        <w:t>Internal</w:t>
      </w:r>
      <w:r>
        <w:t>---</w:t>
      </w:r>
      <w:r w:rsidRPr="009B2A37">
        <w:t>Russia</w:t>
      </w:r>
      <w:r>
        <w:t>---</w:t>
      </w:r>
      <w:r w:rsidRPr="009B2A37">
        <w:t>2NC</w:t>
      </w:r>
    </w:p>
    <w:p w14:paraId="36EF5370" w14:textId="77777777" w:rsidR="00595B7A" w:rsidRPr="00205A55" w:rsidRDefault="00595B7A" w:rsidP="00595B7A">
      <w:pPr>
        <w:pStyle w:val="Heading4"/>
      </w:pPr>
      <w:r>
        <w:t xml:space="preserve">It creates </w:t>
      </w:r>
      <w:r w:rsidRPr="00205A55">
        <w:rPr>
          <w:u w:val="single"/>
        </w:rPr>
        <w:t>aggression</w:t>
      </w:r>
      <w:r>
        <w:t xml:space="preserve"> via </w:t>
      </w:r>
      <w:r w:rsidRPr="00205A55">
        <w:t>emboldenment</w:t>
      </w:r>
    </w:p>
    <w:p w14:paraId="1660CB41" w14:textId="77777777" w:rsidR="00595B7A" w:rsidRDefault="00595B7A" w:rsidP="00595B7A">
      <w:r w:rsidRPr="009B2A37">
        <w:rPr>
          <w:b/>
          <w:bCs/>
          <w:sz w:val="26"/>
          <w:szCs w:val="26"/>
        </w:rPr>
        <w:t>Snegovaya 19</w:t>
      </w:r>
      <w:r w:rsidRPr="009B2A37">
        <w:t xml:space="preserve"> [Maria Snegovaya (Ph.D., Political Science, Columbia University, Postdoctoral Fellow, Political Science, Virginia Tech University; Problems of Post-Communism), 1-18-2019, "What Factors Contribute to the Aggressive Foreign Policy of Russian Leaders?," Taylor &amp; Francis, https://www.tandfonline.com/doi/full/10.1080/10758216.2018.1554408, shelbor]</w:t>
      </w:r>
    </w:p>
    <w:p w14:paraId="1A622EBE" w14:textId="77777777" w:rsidR="00595B7A" w:rsidRPr="00205A55" w:rsidRDefault="00595B7A" w:rsidP="00595B7A">
      <w:pPr>
        <w:rPr>
          <w:sz w:val="14"/>
        </w:rPr>
      </w:pPr>
      <w:r w:rsidRPr="00205A55">
        <w:rPr>
          <w:sz w:val="14"/>
        </w:rPr>
        <w:t xml:space="preserve">The results of my analysis best support Hypothesis I: </w:t>
      </w:r>
      <w:r w:rsidRPr="009B2A37">
        <w:rPr>
          <w:u w:val="single"/>
        </w:rPr>
        <w:t xml:space="preserve">the existence of a </w:t>
      </w:r>
      <w:r w:rsidRPr="00296F54">
        <w:rPr>
          <w:rStyle w:val="Emphasis"/>
          <w:highlight w:val="cyan"/>
        </w:rPr>
        <w:t>correlation</w:t>
      </w:r>
      <w:r w:rsidRPr="009B2A37">
        <w:rPr>
          <w:highlight w:val="cyan"/>
          <w:u w:val="single"/>
        </w:rPr>
        <w:t xml:space="preserve"> between</w:t>
      </w:r>
      <w:r w:rsidRPr="009B2A37">
        <w:rPr>
          <w:u w:val="single"/>
        </w:rPr>
        <w:t xml:space="preserve"> the </w:t>
      </w:r>
      <w:r w:rsidRPr="00296F54">
        <w:rPr>
          <w:rStyle w:val="Emphasis"/>
          <w:highlight w:val="cyan"/>
        </w:rPr>
        <w:t>aggressiveness</w:t>
      </w:r>
      <w:r w:rsidRPr="009B2A37">
        <w:rPr>
          <w:u w:val="single"/>
        </w:rPr>
        <w:t xml:space="preserve"> of the public speeches (as reflective of the Kremlin’s foreignpolicy agenda) </w:t>
      </w:r>
      <w:r w:rsidRPr="009B2A37">
        <w:rPr>
          <w:highlight w:val="cyan"/>
          <w:u w:val="single"/>
        </w:rPr>
        <w:t xml:space="preserve">of </w:t>
      </w:r>
      <w:r w:rsidRPr="00296F54">
        <w:rPr>
          <w:rStyle w:val="Emphasis"/>
          <w:highlight w:val="cyan"/>
        </w:rPr>
        <w:t>Russia</w:t>
      </w:r>
      <w:r w:rsidRPr="009B2A37">
        <w:rPr>
          <w:u w:val="single"/>
        </w:rPr>
        <w:t>n presidents (Putin and Medvedev) and higher oil prices</w:t>
      </w:r>
      <w:r w:rsidRPr="00205A55">
        <w:rPr>
          <w:sz w:val="14"/>
        </w:rPr>
        <w:t xml:space="preserve">. </w:t>
      </w:r>
      <w:r w:rsidRPr="009B2A37">
        <w:rPr>
          <w:u w:val="single"/>
        </w:rPr>
        <w:t xml:space="preserve">The results </w:t>
      </w:r>
      <w:r w:rsidRPr="009B2A37">
        <w:rPr>
          <w:highlight w:val="cyan"/>
          <w:u w:val="single"/>
        </w:rPr>
        <w:t xml:space="preserve">are </w:t>
      </w:r>
      <w:r w:rsidRPr="00296F54">
        <w:rPr>
          <w:rStyle w:val="Emphasis"/>
          <w:highlight w:val="cyan"/>
        </w:rPr>
        <w:t>robust</w:t>
      </w:r>
      <w:r w:rsidRPr="00205A55">
        <w:rPr>
          <w:sz w:val="14"/>
        </w:rPr>
        <w:t xml:space="preserve"> to alternative specifications of the oil variable, and this is the only hypothesis that brings consistent estimates regardless of the model specification. They also go in line with earlier scholarly findings that connect the aggressiveness of petro-leaders on the international stage to oil price peaks. </w:t>
      </w:r>
      <w:r w:rsidRPr="009B2A37">
        <w:rPr>
          <w:u w:val="single"/>
        </w:rPr>
        <w:t xml:space="preserve">Therefore, one can suggest that Russian </w:t>
      </w:r>
      <w:r w:rsidRPr="009B2A37">
        <w:rPr>
          <w:highlight w:val="cyan"/>
          <w:u w:val="single"/>
        </w:rPr>
        <w:t xml:space="preserve">leaders feel </w:t>
      </w:r>
      <w:r w:rsidRPr="009B2A37">
        <w:rPr>
          <w:u w:val="single"/>
        </w:rPr>
        <w:t xml:space="preserve">more </w:t>
      </w:r>
      <w:r w:rsidRPr="00296F54">
        <w:rPr>
          <w:rStyle w:val="Emphasis"/>
          <w:highlight w:val="cyan"/>
        </w:rPr>
        <w:t>empowered</w:t>
      </w:r>
      <w:r w:rsidRPr="00296F54">
        <w:rPr>
          <w:highlight w:val="cyan"/>
          <w:u w:val="single"/>
        </w:rPr>
        <w:t xml:space="preserve"> during</w:t>
      </w:r>
      <w:r w:rsidRPr="009B2A37">
        <w:rPr>
          <w:u w:val="single"/>
        </w:rPr>
        <w:t xml:space="preserve"> periods of </w:t>
      </w:r>
      <w:r w:rsidRPr="00296F54">
        <w:rPr>
          <w:rStyle w:val="Emphasis"/>
          <w:highlight w:val="cyan"/>
        </w:rPr>
        <w:t>higher</w:t>
      </w:r>
      <w:r w:rsidRPr="009B2A37">
        <w:rPr>
          <w:u w:val="single"/>
        </w:rPr>
        <w:t xml:space="preserve"> oil </w:t>
      </w:r>
      <w:r w:rsidRPr="009B2A37">
        <w:rPr>
          <w:highlight w:val="cyan"/>
          <w:u w:val="single"/>
        </w:rPr>
        <w:t>revenues</w:t>
      </w:r>
      <w:r w:rsidRPr="00205A55">
        <w:rPr>
          <w:sz w:val="14"/>
        </w:rPr>
        <w:t>, and hence are more prone to aggressive rhetoric during these periods.</w:t>
      </w:r>
    </w:p>
    <w:p w14:paraId="43A7F65B" w14:textId="77777777" w:rsidR="00595B7A" w:rsidRPr="00205A55" w:rsidRDefault="00595B7A" w:rsidP="00595B7A">
      <w:pPr>
        <w:rPr>
          <w:sz w:val="14"/>
        </w:rPr>
      </w:pPr>
      <w:r w:rsidRPr="00205A55">
        <w:rPr>
          <w:sz w:val="14"/>
        </w:rPr>
        <w:t xml:space="preserve">My analysis fits into the </w:t>
      </w:r>
      <w:r w:rsidRPr="009B2A37">
        <w:rPr>
          <w:u w:val="single"/>
        </w:rPr>
        <w:t xml:space="preserve">existing body of </w:t>
      </w:r>
      <w:r w:rsidRPr="009B2A37">
        <w:rPr>
          <w:highlight w:val="cyan"/>
          <w:u w:val="single"/>
        </w:rPr>
        <w:t>literature</w:t>
      </w:r>
      <w:r w:rsidRPr="009B2A37">
        <w:rPr>
          <w:u w:val="single"/>
        </w:rPr>
        <w:t xml:space="preserve"> on the behavior of petrostates</w:t>
      </w:r>
      <w:r w:rsidRPr="00205A55">
        <w:rPr>
          <w:sz w:val="14"/>
        </w:rPr>
        <w:t xml:space="preserve"> (Colgan 2008, 2010, 2014a, 2014b; Hendrix 2014, 2015), </w:t>
      </w:r>
      <w:r w:rsidRPr="009B2A37">
        <w:rPr>
          <w:u w:val="single"/>
        </w:rPr>
        <w:t xml:space="preserve">which </w:t>
      </w:r>
      <w:r w:rsidRPr="00296F54">
        <w:rPr>
          <w:rStyle w:val="Emphasis"/>
          <w:highlight w:val="cyan"/>
        </w:rPr>
        <w:t>links</w:t>
      </w:r>
      <w:r w:rsidRPr="00296F54">
        <w:rPr>
          <w:highlight w:val="cyan"/>
          <w:u w:val="single"/>
        </w:rPr>
        <w:t xml:space="preserve"> higher</w:t>
      </w:r>
      <w:r w:rsidRPr="009B2A37">
        <w:rPr>
          <w:u w:val="single"/>
        </w:rPr>
        <w:t xml:space="preserve"> oil </w:t>
      </w:r>
      <w:r w:rsidRPr="00296F54">
        <w:rPr>
          <w:highlight w:val="cyan"/>
          <w:u w:val="single"/>
        </w:rPr>
        <w:t>prices with</w:t>
      </w:r>
      <w:r w:rsidRPr="009B2A37">
        <w:rPr>
          <w:u w:val="single"/>
        </w:rPr>
        <w:t xml:space="preserve"> leaders’ more active and </w:t>
      </w:r>
      <w:r w:rsidRPr="00296F54">
        <w:rPr>
          <w:rStyle w:val="Emphasis"/>
          <w:highlight w:val="cyan"/>
        </w:rPr>
        <w:t>aggressive fo</w:t>
      </w:r>
      <w:r w:rsidRPr="009B2A37">
        <w:rPr>
          <w:u w:val="single"/>
        </w:rPr>
        <w:t xml:space="preserve">reign </w:t>
      </w:r>
      <w:r w:rsidRPr="00296F54">
        <w:rPr>
          <w:rStyle w:val="Emphasis"/>
          <w:highlight w:val="cyan"/>
        </w:rPr>
        <w:t>po</w:t>
      </w:r>
      <w:r w:rsidRPr="009B2A37">
        <w:rPr>
          <w:u w:val="single"/>
        </w:rPr>
        <w:t>licy. It shows that Russia’s leaders generally follow the foreignpolicy behavior pattern theorized for other petrostates.</w:t>
      </w:r>
    </w:p>
    <w:p w14:paraId="1DA2D7E7" w14:textId="77777777" w:rsidR="00595B7A" w:rsidRPr="009B2A37" w:rsidRDefault="00595B7A" w:rsidP="00595B7A">
      <w:pPr>
        <w:rPr>
          <w:u w:val="single"/>
        </w:rPr>
      </w:pPr>
      <w:r w:rsidRPr="00205A55">
        <w:rPr>
          <w:sz w:val="14"/>
        </w:rPr>
        <w:t xml:space="preserve">Moreover, I also proposed a quantitative measure of a theoretical claim made in Russia-specific literature that the Kremlin’s overall foreign-policy assertiveness increases as a function of rising energy revenues (Mankoff 2009; Goldman 2010). I used sentence classification as my main analytical approach, which took into account the negative forms and contexts of presidential rhetoric. I then correlated the results of the content analysis of the president’s political discourse with theoretical explanations typically invoked to help explain Russia’s foreign policy. I demonstrated that oil-related explanations tend to be most accurate in explaining the changes in Russian presidential rhetoric. </w:t>
      </w:r>
      <w:r w:rsidRPr="009B2A37">
        <w:rPr>
          <w:u w:val="single"/>
        </w:rPr>
        <w:t xml:space="preserve">By contrast, I </w:t>
      </w:r>
      <w:r w:rsidRPr="009B2A37">
        <w:rPr>
          <w:highlight w:val="cyan"/>
          <w:u w:val="single"/>
        </w:rPr>
        <w:t xml:space="preserve">did </w:t>
      </w:r>
      <w:r w:rsidRPr="00296F54">
        <w:rPr>
          <w:rStyle w:val="Emphasis"/>
          <w:highlight w:val="cyan"/>
        </w:rPr>
        <w:t>not find</w:t>
      </w:r>
      <w:r w:rsidRPr="009B2A37">
        <w:rPr>
          <w:u w:val="single"/>
        </w:rPr>
        <w:t xml:space="preserve"> strong </w:t>
      </w:r>
      <w:r w:rsidRPr="00296F54">
        <w:rPr>
          <w:highlight w:val="cyan"/>
          <w:u w:val="single"/>
        </w:rPr>
        <w:t>support f</w:t>
      </w:r>
      <w:r w:rsidRPr="009B2A37">
        <w:rPr>
          <w:highlight w:val="cyan"/>
          <w:u w:val="single"/>
        </w:rPr>
        <w:t>or</w:t>
      </w:r>
      <w:r w:rsidRPr="009B2A37">
        <w:rPr>
          <w:u w:val="single"/>
        </w:rPr>
        <w:t xml:space="preserve"> the </w:t>
      </w:r>
      <w:r w:rsidRPr="00296F54">
        <w:rPr>
          <w:rStyle w:val="Emphasis"/>
          <w:highlight w:val="cyan"/>
        </w:rPr>
        <w:t>alt</w:t>
      </w:r>
      <w:r w:rsidRPr="00205A55">
        <w:rPr>
          <w:u w:val="single"/>
        </w:rPr>
        <w:t>ernative</w:t>
      </w:r>
      <w:r w:rsidRPr="009B2A37">
        <w:rPr>
          <w:u w:val="single"/>
        </w:rPr>
        <w:t xml:space="preserve"> </w:t>
      </w:r>
      <w:r w:rsidRPr="009B2A37">
        <w:rPr>
          <w:highlight w:val="cyan"/>
          <w:u w:val="single"/>
        </w:rPr>
        <w:t>explanations</w:t>
      </w:r>
      <w:r w:rsidRPr="009B2A37">
        <w:rPr>
          <w:u w:val="single"/>
        </w:rPr>
        <w:t xml:space="preserve"> that are typically raised with respect to Russia’s international behavior, </w:t>
      </w:r>
      <w:r w:rsidRPr="00296F54">
        <w:rPr>
          <w:highlight w:val="cyan"/>
          <w:u w:val="single"/>
        </w:rPr>
        <w:t xml:space="preserve">such as </w:t>
      </w:r>
      <w:r w:rsidRPr="00296F54">
        <w:rPr>
          <w:rStyle w:val="Emphasis"/>
          <w:highlight w:val="cyan"/>
        </w:rPr>
        <w:t>NATO</w:t>
      </w:r>
      <w:r w:rsidRPr="009B2A37">
        <w:rPr>
          <w:u w:val="single"/>
        </w:rPr>
        <w:t xml:space="preserve"> expansion, </w:t>
      </w:r>
      <w:r w:rsidRPr="00296F54">
        <w:rPr>
          <w:rStyle w:val="Emphasis"/>
          <w:highlight w:val="cyan"/>
        </w:rPr>
        <w:t>growth</w:t>
      </w:r>
      <w:r w:rsidRPr="009B2A37">
        <w:rPr>
          <w:u w:val="single"/>
        </w:rPr>
        <w:t xml:space="preserve"> slowdown, </w:t>
      </w:r>
      <w:r w:rsidRPr="009B2A37">
        <w:rPr>
          <w:highlight w:val="cyan"/>
          <w:u w:val="single"/>
        </w:rPr>
        <w:t>or</w:t>
      </w:r>
      <w:r w:rsidRPr="009B2A37">
        <w:rPr>
          <w:u w:val="single"/>
        </w:rPr>
        <w:t xml:space="preserve"> the president’s </w:t>
      </w:r>
      <w:r w:rsidRPr="00296F54">
        <w:rPr>
          <w:rStyle w:val="Emphasis"/>
          <w:highlight w:val="cyan"/>
        </w:rPr>
        <w:t>approval</w:t>
      </w:r>
      <w:r w:rsidRPr="00296F54">
        <w:rPr>
          <w:u w:val="single"/>
        </w:rPr>
        <w:t xml:space="preserve"> </w:t>
      </w:r>
      <w:r w:rsidRPr="009B2A37">
        <w:rPr>
          <w:u w:val="single"/>
        </w:rPr>
        <w:t>ratings.</w:t>
      </w:r>
    </w:p>
    <w:p w14:paraId="0B418067" w14:textId="77777777" w:rsidR="00595B7A" w:rsidRPr="00205A55" w:rsidRDefault="00595B7A" w:rsidP="00595B7A">
      <w:pPr>
        <w:rPr>
          <w:u w:val="single"/>
        </w:rPr>
      </w:pPr>
      <w:r w:rsidRPr="00205A55">
        <w:rPr>
          <w:sz w:val="14"/>
        </w:rPr>
        <w:t xml:space="preserve">In other words, I demonstrated that </w:t>
      </w:r>
      <w:r w:rsidRPr="00205A55">
        <w:rPr>
          <w:highlight w:val="cyan"/>
          <w:u w:val="single"/>
        </w:rPr>
        <w:t>Russia’s</w:t>
      </w:r>
      <w:r w:rsidRPr="009B2A37">
        <w:rPr>
          <w:u w:val="single"/>
        </w:rPr>
        <w:t xml:space="preserve"> leadership may be </w:t>
      </w:r>
      <w:r w:rsidRPr="00205A55">
        <w:rPr>
          <w:highlight w:val="cyan"/>
          <w:u w:val="single"/>
        </w:rPr>
        <w:t xml:space="preserve">more </w:t>
      </w:r>
      <w:r w:rsidRPr="00296F54">
        <w:rPr>
          <w:rStyle w:val="Emphasis"/>
          <w:highlight w:val="cyan"/>
        </w:rPr>
        <w:t>conflict-prone</w:t>
      </w:r>
      <w:r w:rsidRPr="00205A55">
        <w:rPr>
          <w:highlight w:val="cyan"/>
          <w:u w:val="single"/>
        </w:rPr>
        <w:t xml:space="preserve"> when</w:t>
      </w:r>
      <w:r w:rsidRPr="009B2A37">
        <w:rPr>
          <w:u w:val="single"/>
        </w:rPr>
        <w:t xml:space="preserve"> it feels </w:t>
      </w:r>
      <w:r w:rsidRPr="00296F54">
        <w:rPr>
          <w:rStyle w:val="Emphasis"/>
          <w:highlight w:val="cyan"/>
        </w:rPr>
        <w:t>empowered</w:t>
      </w:r>
      <w:r w:rsidRPr="00205A55">
        <w:rPr>
          <w:highlight w:val="cyan"/>
          <w:u w:val="single"/>
        </w:rPr>
        <w:t xml:space="preserve"> </w:t>
      </w:r>
      <w:r w:rsidRPr="00296F54">
        <w:rPr>
          <w:highlight w:val="cyan"/>
          <w:u w:val="single"/>
        </w:rPr>
        <w:t>due to</w:t>
      </w:r>
      <w:r w:rsidRPr="009B2A37">
        <w:rPr>
          <w:u w:val="single"/>
        </w:rPr>
        <w:t xml:space="preserve"> the availability of economic resources, primarily the </w:t>
      </w:r>
      <w:r w:rsidRPr="00296F54">
        <w:rPr>
          <w:rStyle w:val="Emphasis"/>
          <w:highlight w:val="cyan"/>
        </w:rPr>
        <w:t>oil rent</w:t>
      </w:r>
      <w:r w:rsidRPr="00205A55">
        <w:rPr>
          <w:sz w:val="14"/>
        </w:rPr>
        <w:t xml:space="preserve">. These findings are consistent with the broader theoretical arguments about petrostates, </w:t>
      </w:r>
      <w:r w:rsidRPr="009B2A37">
        <w:rPr>
          <w:u w:val="single"/>
        </w:rPr>
        <w:t>which are empirically shown to engage in a more active foreign policy under higher oil revenues</w:t>
      </w:r>
      <w:r w:rsidRPr="00205A55">
        <w:rPr>
          <w:sz w:val="14"/>
        </w:rPr>
        <w:t xml:space="preserve"> (Hendrix 2014; Colgan 2008). In the times when oil revenues are high, Russian presidents, as typical petroleaders, tend to feel more empowered and hence are more aggressive on the international stage. </w:t>
      </w:r>
      <w:r w:rsidRPr="00205A55">
        <w:rPr>
          <w:u w:val="single"/>
        </w:rPr>
        <w:t>By contrast, they are more conciliatory during the times when oil prices are low and the economic situation is gloomy.</w:t>
      </w:r>
    </w:p>
    <w:p w14:paraId="6AE7ADD5" w14:textId="77777777" w:rsidR="00595B7A" w:rsidRDefault="00595B7A" w:rsidP="00595B7A">
      <w:pPr>
        <w:pStyle w:val="Heading4"/>
      </w:pPr>
      <w:r>
        <w:t xml:space="preserve">It’s 2/3 of spending, and the </w:t>
      </w:r>
      <w:r w:rsidRPr="00706400">
        <w:rPr>
          <w:u w:val="single"/>
        </w:rPr>
        <w:t>make or break</w:t>
      </w:r>
      <w:r>
        <w:t xml:space="preserve"> for Ukraine.</w:t>
      </w:r>
    </w:p>
    <w:p w14:paraId="5504A9FB" w14:textId="77777777" w:rsidR="00595B7A" w:rsidRDefault="00595B7A" w:rsidP="00595B7A">
      <w:r w:rsidRPr="00706400">
        <w:rPr>
          <w:b/>
          <w:bCs/>
          <w:sz w:val="26"/>
          <w:szCs w:val="26"/>
        </w:rPr>
        <w:t>Blank 24</w:t>
      </w:r>
      <w:r w:rsidRPr="00205A55">
        <w:t xml:space="preserve"> [Stephen Blank (Senior Fellow at FPRI’s Eurasia Program, published over 1500 articles and monographs on Soviet/Russian, U.S., Asian, and European military and foreign policies; President Geostrategic Analysis, Director of Strategic Deterrent Studies at the Mitchell Institute on Aerospace Studies; Real Clear Defense), 4-30-2024, "Winning in Ukraine Requires a Serious U.S. Energy Strategy," RealClearDefense, https://www.realcleardefense.com/articles/2024/04/30/winning_in_ukraine_requires_a_serious_us_energy_strategy_1028352.html, shelbor]</w:t>
      </w:r>
    </w:p>
    <w:p w14:paraId="2EF9E7B6" w14:textId="77777777" w:rsidR="00595B7A" w:rsidRPr="00706400" w:rsidRDefault="00595B7A" w:rsidP="00595B7A">
      <w:pPr>
        <w:rPr>
          <w:sz w:val="16"/>
        </w:rPr>
      </w:pPr>
      <w:r w:rsidRPr="00706400">
        <w:rPr>
          <w:sz w:val="16"/>
        </w:rPr>
        <w:t>The U.S. leads the world in oil and gas production. This enabled Texas by itself to provide a natural gas lifeline to Europe after Russia’s 2022 invasion of Ukraine destabilized energy markets, in part due to a near ten percent decline in Russian oil and gas production.</w:t>
      </w:r>
    </w:p>
    <w:p w14:paraId="443B0FAD" w14:textId="77777777" w:rsidR="00595B7A" w:rsidRPr="00706400" w:rsidRDefault="00595B7A" w:rsidP="00595B7A">
      <w:pPr>
        <w:rPr>
          <w:sz w:val="16"/>
        </w:rPr>
      </w:pPr>
      <w:r w:rsidRPr="00706400">
        <w:rPr>
          <w:sz w:val="16"/>
        </w:rPr>
        <w:t>The U.S. could then export significant gas supplies because the U.S. produces 13.3 million barrels a day of crude oil, and 17 million barrels a day of crude oil and condensates, the highest ever, a result in large part due to the new technology of fracking.</w:t>
      </w:r>
    </w:p>
    <w:p w14:paraId="28D54288" w14:textId="77777777" w:rsidR="00595B7A" w:rsidRPr="00706400" w:rsidRDefault="00595B7A" w:rsidP="00595B7A">
      <w:pPr>
        <w:rPr>
          <w:sz w:val="16"/>
        </w:rPr>
      </w:pPr>
      <w:r w:rsidRPr="00205A55">
        <w:rPr>
          <w:u w:val="single"/>
        </w:rPr>
        <w:t xml:space="preserve">The </w:t>
      </w:r>
      <w:r w:rsidRPr="00205A55">
        <w:rPr>
          <w:highlight w:val="cyan"/>
          <w:u w:val="single"/>
        </w:rPr>
        <w:t>benefits</w:t>
      </w:r>
      <w:r w:rsidRPr="00205A55">
        <w:rPr>
          <w:u w:val="single"/>
        </w:rPr>
        <w:t xml:space="preserve"> of “</w:t>
      </w:r>
      <w:r w:rsidRPr="00205A55">
        <w:rPr>
          <w:highlight w:val="cyan"/>
          <w:u w:val="single"/>
        </w:rPr>
        <w:t>drill, baby, drill</w:t>
      </w:r>
      <w:r w:rsidRPr="00205A55">
        <w:rPr>
          <w:u w:val="single"/>
        </w:rPr>
        <w:t xml:space="preserve">” are </w:t>
      </w:r>
      <w:r w:rsidRPr="00205A55">
        <w:rPr>
          <w:highlight w:val="cyan"/>
          <w:u w:val="single"/>
        </w:rPr>
        <w:t>clear</w:t>
      </w:r>
      <w:r w:rsidRPr="00706400">
        <w:rPr>
          <w:sz w:val="16"/>
        </w:rPr>
        <w:t>. The U.S. in 2023 annually produced 180 million more barrels of oil than the previous 2019 peak. However, with growth in population of 15 million people, and GDP growth of $5.1 trillion, and oil supplies up only 3.6%, oil prices still shot up.</w:t>
      </w:r>
    </w:p>
    <w:p w14:paraId="1866175A" w14:textId="77777777" w:rsidR="00595B7A" w:rsidRPr="00706400" w:rsidRDefault="00595B7A" w:rsidP="00595B7A">
      <w:pPr>
        <w:rPr>
          <w:sz w:val="16"/>
        </w:rPr>
      </w:pPr>
      <w:r w:rsidRPr="00706400">
        <w:rPr>
          <w:sz w:val="16"/>
        </w:rPr>
        <w:t>Despite increased U.S. production, sanctions on Russian did initially take oil off the market. But the other reason why oil prices have also shot up by 50% despite increased U.S. supply is that since 2021 there have been 200 executive actions taken by the U.S. government to preclude further enhanced coal, oil and gas production, largely as part of a policy of getting to zero net greenhouse gases by 2035.</w:t>
      </w:r>
    </w:p>
    <w:p w14:paraId="1F9A9729" w14:textId="77777777" w:rsidR="00595B7A" w:rsidRPr="00706400" w:rsidRDefault="00595B7A" w:rsidP="00595B7A">
      <w:pPr>
        <w:rPr>
          <w:sz w:val="16"/>
        </w:rPr>
      </w:pPr>
      <w:r w:rsidRPr="00706400">
        <w:rPr>
          <w:sz w:val="16"/>
        </w:rPr>
        <w:t xml:space="preserve">And this occurred even though the U.S. already cut back significantly on green-house gas emissions. For example, gas production in the Permian basin in Texas and New Mexico has surged 345% while methane emissions have been already cut 76%. Fully meeting methane emission goals in the area would fulfill the reductions needed to meet the overall requirement for keeping global temperatures low, including for example, Exxon’s plan to achieve net zero emissions by 2030. </w:t>
      </w:r>
    </w:p>
    <w:p w14:paraId="08A5D3F8" w14:textId="77777777" w:rsidR="00595B7A" w:rsidRPr="00706400" w:rsidRDefault="00595B7A" w:rsidP="00595B7A">
      <w:pPr>
        <w:rPr>
          <w:sz w:val="16"/>
        </w:rPr>
      </w:pPr>
      <w:r w:rsidRPr="00706400">
        <w:rPr>
          <w:sz w:val="16"/>
        </w:rPr>
        <w:t>The pursuit of lower fossil fuel production in the U.S. impedes Ukraine’s war effort. Since 2021, West Texas U.S. crude oil prices climbed from $60/b to $83/b to where they are today. Pump prices also surged to over $3.50 a gallon on average, nearly a 50% increase compared to 2019.</w:t>
      </w:r>
    </w:p>
    <w:p w14:paraId="5CC17CED" w14:textId="77777777" w:rsidR="00595B7A" w:rsidRPr="00706400" w:rsidRDefault="00595B7A" w:rsidP="00595B7A">
      <w:pPr>
        <w:rPr>
          <w:sz w:val="16"/>
        </w:rPr>
      </w:pPr>
      <w:r w:rsidRPr="00706400">
        <w:rPr>
          <w:sz w:val="16"/>
        </w:rPr>
        <w:t>This, in turn, was a key part of the nearly 20% increase in the cost of essentials since 2021, which also led to the U.S. Federal Reserve to hike interests rates, to where an average mortgage now requires a 7% loan rate rather than 3% in 2021.</w:t>
      </w:r>
    </w:p>
    <w:p w14:paraId="05E273E8" w14:textId="77777777" w:rsidR="00595B7A" w:rsidRPr="00706400" w:rsidRDefault="00595B7A" w:rsidP="00595B7A">
      <w:pPr>
        <w:rPr>
          <w:u w:val="single"/>
        </w:rPr>
      </w:pPr>
      <w:r w:rsidRPr="00706400">
        <w:rPr>
          <w:sz w:val="16"/>
        </w:rPr>
        <w:t xml:space="preserve">Why would the U.S. government not seek to keep oil and gas production high and inflation low, particularly with a national election coming up where inflation and the cost of living are high on the concern of many Americans? </w:t>
      </w:r>
      <w:r w:rsidRPr="00296F54">
        <w:rPr>
          <w:highlight w:val="cyan"/>
          <w:u w:val="single"/>
        </w:rPr>
        <w:t xml:space="preserve">With </w:t>
      </w:r>
      <w:r w:rsidRPr="00296F54">
        <w:rPr>
          <w:rStyle w:val="Emphasis"/>
          <w:highlight w:val="cyan"/>
        </w:rPr>
        <w:t>lower</w:t>
      </w:r>
      <w:r w:rsidRPr="00706400">
        <w:rPr>
          <w:u w:val="single"/>
        </w:rPr>
        <w:t xml:space="preserve"> energy </w:t>
      </w:r>
      <w:r w:rsidRPr="00706400">
        <w:rPr>
          <w:highlight w:val="cyan"/>
          <w:u w:val="single"/>
        </w:rPr>
        <w:t>prices</w:t>
      </w:r>
      <w:r w:rsidRPr="00706400">
        <w:rPr>
          <w:u w:val="single"/>
        </w:rPr>
        <w:t xml:space="preserve">, </w:t>
      </w:r>
      <w:r w:rsidRPr="00706400">
        <w:rPr>
          <w:highlight w:val="cyan"/>
          <w:u w:val="single"/>
        </w:rPr>
        <w:t>Americans</w:t>
      </w:r>
      <w:r w:rsidRPr="00706400">
        <w:rPr>
          <w:u w:val="single"/>
        </w:rPr>
        <w:t xml:space="preserve"> might be more </w:t>
      </w:r>
      <w:r w:rsidRPr="00296F54">
        <w:rPr>
          <w:rStyle w:val="Emphasis"/>
          <w:highlight w:val="cyan"/>
        </w:rPr>
        <w:t>willing</w:t>
      </w:r>
      <w:r w:rsidRPr="00296F54">
        <w:rPr>
          <w:highlight w:val="cyan"/>
          <w:u w:val="single"/>
        </w:rPr>
        <w:t xml:space="preserve"> to </w:t>
      </w:r>
      <w:r w:rsidRPr="00296F54">
        <w:rPr>
          <w:rStyle w:val="Emphasis"/>
          <w:highlight w:val="cyan"/>
        </w:rPr>
        <w:t>help Ukraine</w:t>
      </w:r>
      <w:r w:rsidRPr="00706400">
        <w:rPr>
          <w:u w:val="single"/>
        </w:rPr>
        <w:t xml:space="preserve"> even as the country seeks a sound energy policy consistent with both environmental standards and robust economic growth.</w:t>
      </w:r>
    </w:p>
    <w:p w14:paraId="5B853CA8" w14:textId="77777777" w:rsidR="00595B7A" w:rsidRPr="00706400" w:rsidRDefault="00595B7A" w:rsidP="00595B7A">
      <w:pPr>
        <w:rPr>
          <w:sz w:val="16"/>
        </w:rPr>
      </w:pPr>
      <w:r w:rsidRPr="00706400">
        <w:rPr>
          <w:sz w:val="16"/>
        </w:rPr>
        <w:t xml:space="preserve">However, even more importantly, </w:t>
      </w:r>
      <w:r w:rsidRPr="00706400">
        <w:rPr>
          <w:u w:val="single"/>
        </w:rPr>
        <w:t xml:space="preserve">a sound </w:t>
      </w:r>
      <w:r w:rsidRPr="00706400">
        <w:rPr>
          <w:highlight w:val="cyan"/>
          <w:u w:val="single"/>
        </w:rPr>
        <w:t>U.S. energy strategy</w:t>
      </w:r>
      <w:r w:rsidRPr="00706400">
        <w:rPr>
          <w:u w:val="single"/>
        </w:rPr>
        <w:t xml:space="preserve"> could help the U.S. </w:t>
      </w:r>
      <w:r w:rsidRPr="00296F54">
        <w:rPr>
          <w:rStyle w:val="Emphasis"/>
          <w:highlight w:val="cyan"/>
        </w:rPr>
        <w:t>win the war</w:t>
      </w:r>
      <w:r w:rsidRPr="00706400">
        <w:rPr>
          <w:highlight w:val="cyan"/>
          <w:u w:val="single"/>
        </w:rPr>
        <w:t xml:space="preserve"> against Russia</w:t>
      </w:r>
      <w:r w:rsidRPr="00706400">
        <w:rPr>
          <w:u w:val="single"/>
        </w:rPr>
        <w:t xml:space="preserve"> and simultaneously place Ukraine at the center of a new invigorated energy policy (1) transforming Ukraine into an independent energy gas station for all of Europe and (2) </w:t>
      </w:r>
      <w:r w:rsidRPr="00296F54">
        <w:rPr>
          <w:rStyle w:val="Emphasis"/>
          <w:highlight w:val="cyan"/>
        </w:rPr>
        <w:t>eliminating</w:t>
      </w:r>
      <w:r w:rsidRPr="00706400">
        <w:rPr>
          <w:u w:val="single"/>
        </w:rPr>
        <w:t xml:space="preserve"> the </w:t>
      </w:r>
      <w:r w:rsidRPr="00706400">
        <w:rPr>
          <w:highlight w:val="cyan"/>
          <w:u w:val="single"/>
        </w:rPr>
        <w:t>leverage</w:t>
      </w:r>
      <w:r w:rsidRPr="00706400">
        <w:rPr>
          <w:sz w:val="16"/>
        </w:rPr>
        <w:t xml:space="preserve"> Mocow seeks in enhancing Europe’s dependence on energy supplies from Russia, most notably natural gas to Germany.</w:t>
      </w:r>
    </w:p>
    <w:p w14:paraId="2174EDC6" w14:textId="77777777" w:rsidR="00595B7A" w:rsidRPr="00296F54" w:rsidRDefault="00595B7A" w:rsidP="00595B7A">
      <w:r w:rsidRPr="00296F54">
        <w:t>&lt;&lt;TEXT CONDENSED, NONE OMITTED&gt;&gt;</w:t>
      </w:r>
    </w:p>
    <w:p w14:paraId="1DD27842" w14:textId="77777777" w:rsidR="00595B7A" w:rsidRPr="00296F54" w:rsidRDefault="00595B7A" w:rsidP="00595B7A">
      <w:pPr>
        <w:rPr>
          <w:sz w:val="8"/>
        </w:rPr>
      </w:pPr>
      <w:r w:rsidRPr="00296F54">
        <w:rPr>
          <w:sz w:val="8"/>
        </w:rPr>
        <w:t>The strategic situation is Europe involves more than Ukraine. Much evidence has recently appeared confirming that beyond its aggression against Ukraine Russia is waging war against Europe as a whole. Apart from military operations in Ukraine, many NATO members now warn about Russian military attacks against other European states within 3-5 years. On top of Russian military attacks massive Russian information and espionage operations against Europe are occurring regularly. However, the bedrock instrument of Russian policy for the last generation has been its energy penetration of Europe that provides the financial basis for its other operations and in many cases leads directly into the political-economic subversion of governments from Germany, Italy, and Austria through the Balkans into Belarus and Ukraine. One major example of the process whereby dependence upon Russian energy translates into Russian political warfare is Moldova. Lacking its own indigenous energy sources and having already been victimized in 1992 by Moscow’s seizure of its province Transnistria (the land beyond the Dniester River), Moldova has been the target of repeated Russian efforts to destroy its sovereignty and integrity for over 30 years. Indeed, in 2023 Russia apparently planned a coup there just as it tried to attack it in 2014 during the seizure of Crimea. In all of Moscow’s pressure against Moldova it has taken that state’s energy dependence upon Russia as the point of departure for all of its probes and as a basis for financing these operations. Balkan coups led by Russian agents either in Russia or in countries like Transnistria are a regular tactic of the Russian government. Russia instigated coups in Macedonia, Montenegro in 2015-16 and evidently attempted to stage another coup in Bulgaria in 2016 using the extensive influence it has gained there. Outgoing Bulgarian Prime Minister Nikolai Denkov has just commented that we should “expect Russia to do ‘whatever possible’” to preserve its influence here. Here too Russian leverage begins with energy. In Bulgaria, leaked documents have repeatedly confirmed Russia’s concealed control over the Turk Stream pipeline bringing Russian gas from Türkiye to Bulgaria, Serbia, and Hungary. As the Center for the Study of Democracy in Bulgaria reported in 2020, also on the basis of leaked corporate documents, since 2019, before construction of this pipeline began, Russia was using Saudi, Belarussian and European companies to evade U.S. sanctions against the Turk Stream pipeline. Consequently, Russia ships the gas, builds the pipeline, and finances it through proxy entities. How the U.S. and Its Allies Should Respond The proper response to this war on Europe must go beyond the resolute, regular, consistent, and decisive provision of the weaponry Ukraine needs to win, i.e., restore its integrity and realize its full sovereignty. Whether Ukraine can achieve these objectives has come under serious question recently, but however the outcome the U.S. and its allies’ strategy must also comprise a permanent reduction of European energy dependence upon Russia, an objective fully within the U.S. capability. Both these replies to Moscow are not only feasible but also must necessarily form parts of a coherent strategy, something to which the Biden Administration seems to be allergic or at least unable to put forward. For example, Moldova’s ability to ward off Russian pressures begins with ridding itself of Russian energy leverage. To the degree that it has currently done so it has utilized foreign energy sources and EU subsidies. This is clearly inadequate for the long term. But there are viable alternatives that can be brought into play for Moldova and for much if not all of the Balkans. The pipelines bringing Russian gas to Moldova traverse Ukraine in conformity with long-standing agreements between Moscow and Kyiv. However, since Europe is scheduled to eliminate all Russian gas by 2027, including LNG, and stocks for 2025 are already abundant, Ukraine now feels it can safely terminate its contract with Gazprom to bring oil to the Balkans and Eastern Europe through pipelines located in Ukraine. Ukraine, despite the war, has been on and off exporting electricity to states like Romania since the war began and the advent of peace could certainly see a regeneration of those exports. Moreover, should its energy capabilities be restored it can then utilize the existing pipeline infrastructure to export considerable amounts of hydrocarbons or other energy sources to the Balkans. Such visions may seem far-fetched or even utopian when Russia is now pulverizing whatever it can of Ukraine’s energy sector, in the context of Ukraine’s necessary strikes on Russian oil refineries. Nevertheless, those strikes also reflect Russia’s growing alarm that its own energy sector is being targeted and at risk of being excluded from its natural historical market, Europe. Indeed, Foreign Minister Sergei Lavrov now complains that the West wants to defeat Russia to oust it from energy markets, showing Russia’s concerns about being supplanted by a revived Ukraine.</w:t>
      </w:r>
    </w:p>
    <w:p w14:paraId="2E5C3FB7" w14:textId="77777777" w:rsidR="00595B7A" w:rsidRPr="00296F54" w:rsidRDefault="00595B7A" w:rsidP="00595B7A">
      <w:r w:rsidRPr="00296F54">
        <w:t xml:space="preserve">&lt;&lt;PARAGRAPH </w:t>
      </w:r>
      <w:r>
        <w:t>INTEGRITY</w:t>
      </w:r>
      <w:r w:rsidRPr="00296F54">
        <w:t xml:space="preserve"> RESUME</w:t>
      </w:r>
      <w:r>
        <w:t>S</w:t>
      </w:r>
      <w:r w:rsidRPr="00296F54">
        <w:t>&gt;&gt;</w:t>
      </w:r>
    </w:p>
    <w:p w14:paraId="24050AC0" w14:textId="77777777" w:rsidR="00595B7A" w:rsidRPr="00706400" w:rsidRDefault="00595B7A" w:rsidP="00595B7A">
      <w:pPr>
        <w:rPr>
          <w:sz w:val="16"/>
        </w:rPr>
      </w:pPr>
      <w:r w:rsidRPr="00706400">
        <w:rPr>
          <w:u w:val="single"/>
        </w:rPr>
        <w:t xml:space="preserve">These factors duly suggest the </w:t>
      </w:r>
      <w:r w:rsidRPr="00706400">
        <w:rPr>
          <w:highlight w:val="cyan"/>
          <w:u w:val="single"/>
        </w:rPr>
        <w:t>requisite</w:t>
      </w:r>
      <w:r w:rsidRPr="00706400">
        <w:rPr>
          <w:u w:val="single"/>
        </w:rPr>
        <w:t xml:space="preserve"> course of </w:t>
      </w:r>
      <w:r w:rsidRPr="00706400">
        <w:rPr>
          <w:highlight w:val="cyan"/>
          <w:u w:val="single"/>
        </w:rPr>
        <w:t>action</w:t>
      </w:r>
      <w:r w:rsidRPr="00706400">
        <w:rPr>
          <w:u w:val="single"/>
        </w:rPr>
        <w:t xml:space="preserve"> to </w:t>
      </w:r>
      <w:r w:rsidRPr="00296F54">
        <w:rPr>
          <w:rStyle w:val="Emphasis"/>
          <w:highlight w:val="cyan"/>
        </w:rPr>
        <w:t>negate</w:t>
      </w:r>
      <w:r w:rsidRPr="00296F54">
        <w:rPr>
          <w:highlight w:val="cyan"/>
          <w:u w:val="single"/>
        </w:rPr>
        <w:t xml:space="preserve"> Russia’s a</w:t>
      </w:r>
      <w:r w:rsidRPr="00706400">
        <w:rPr>
          <w:highlight w:val="cyan"/>
          <w:u w:val="single"/>
        </w:rPr>
        <w:t>erial</w:t>
      </w:r>
      <w:r w:rsidRPr="00706400">
        <w:rPr>
          <w:u w:val="single"/>
        </w:rPr>
        <w:t xml:space="preserve"> power and </w:t>
      </w:r>
      <w:r w:rsidRPr="00296F54">
        <w:rPr>
          <w:rStyle w:val="Emphasis"/>
          <w:highlight w:val="cyan"/>
        </w:rPr>
        <w:t>offensive</w:t>
      </w:r>
      <w:r w:rsidRPr="00706400">
        <w:rPr>
          <w:u w:val="single"/>
        </w:rPr>
        <w:t xml:space="preserve"> while also </w:t>
      </w:r>
      <w:r w:rsidRPr="00296F54">
        <w:rPr>
          <w:rStyle w:val="Emphasis"/>
          <w:highlight w:val="cyan"/>
        </w:rPr>
        <w:t>strengthening</w:t>
      </w:r>
      <w:r w:rsidRPr="00706400">
        <w:rPr>
          <w:u w:val="single"/>
        </w:rPr>
        <w:t xml:space="preserve"> Moldova and other Balkan countries and reducing Russia’s </w:t>
      </w:r>
      <w:r w:rsidRPr="00296F54">
        <w:rPr>
          <w:rStyle w:val="Emphasis"/>
          <w:highlight w:val="cyan"/>
        </w:rPr>
        <w:t>energy</w:t>
      </w:r>
      <w:r w:rsidRPr="00706400">
        <w:rPr>
          <w:u w:val="single"/>
        </w:rPr>
        <w:t xml:space="preserve"> presence </w:t>
      </w:r>
      <w:r w:rsidRPr="00706400">
        <w:rPr>
          <w:highlight w:val="cyan"/>
          <w:u w:val="single"/>
        </w:rPr>
        <w:t>in the Balkans</w:t>
      </w:r>
      <w:r w:rsidRPr="00706400">
        <w:rPr>
          <w:sz w:val="16"/>
        </w:rPr>
        <w:t>. In the military domain transferring the air defense capabilities to Ukraine that enable it to negate Russian attacks on its energy and electrical infrastructure and armed forces will not only diminish the likelihood of a successful Russian ground and air offensive but also rehabilitate that infrastructure and spur energy production.</w:t>
      </w:r>
    </w:p>
    <w:p w14:paraId="707A3539" w14:textId="77777777" w:rsidR="00595B7A" w:rsidRPr="00706400" w:rsidRDefault="00595B7A" w:rsidP="00595B7A">
      <w:pPr>
        <w:rPr>
          <w:sz w:val="16"/>
        </w:rPr>
      </w:pPr>
      <w:r w:rsidRPr="00706400">
        <w:rPr>
          <w:sz w:val="16"/>
        </w:rPr>
        <w:t>Providing these capabilities would also enhance Kyiv’s threat to Crimea and the Russian energy facilities that Russia illegally seized there in 2014. Ukraine can also use the respite provided by these weapons to begin delivering energy to Moldova or Romania and throughout the Balkans. By transferring weapons to Ukraine that it desperately needs (now that the assistance package has passed the House of Representatives), Ukraine can relatively quickly address its requirements and those of the Balkans to enhance stability and security while also defeating Russia’s political warfare in the Balkans.</w:t>
      </w:r>
    </w:p>
    <w:p w14:paraId="1B58C4DE" w14:textId="77777777" w:rsidR="00595B7A" w:rsidRPr="00706400" w:rsidRDefault="00595B7A" w:rsidP="00595B7A">
      <w:pPr>
        <w:rPr>
          <w:sz w:val="16"/>
        </w:rPr>
      </w:pPr>
      <w:r w:rsidRPr="00706400">
        <w:rPr>
          <w:sz w:val="16"/>
        </w:rPr>
        <w:t>While these moves are being made and before their impact makes itself felt in Ukraine and the Balkans; we need to continue to ensure the ongoing supply of energy to states like Moldova, using American energy. U.S. gas supplies are the biggest in the world</w:t>
      </w:r>
      <w:r w:rsidRPr="00706400">
        <w:rPr>
          <w:u w:val="single"/>
        </w:rPr>
        <w:t xml:space="preserve">, and continued </w:t>
      </w:r>
      <w:r w:rsidRPr="00296F54">
        <w:rPr>
          <w:rStyle w:val="Emphasis"/>
          <w:highlight w:val="cyan"/>
        </w:rPr>
        <w:t>exports</w:t>
      </w:r>
      <w:r w:rsidRPr="00706400">
        <w:rPr>
          <w:u w:val="single"/>
        </w:rPr>
        <w:t xml:space="preserve"> of </w:t>
      </w:r>
      <w:r w:rsidRPr="00706400">
        <w:rPr>
          <w:highlight w:val="cyan"/>
          <w:u w:val="single"/>
        </w:rPr>
        <w:t>LNG</w:t>
      </w:r>
      <w:r w:rsidRPr="00706400">
        <w:rPr>
          <w:u w:val="single"/>
        </w:rPr>
        <w:t xml:space="preserve"> remain a </w:t>
      </w:r>
      <w:r w:rsidRPr="00296F54">
        <w:rPr>
          <w:rStyle w:val="Emphasis"/>
          <w:highlight w:val="cyan"/>
        </w:rPr>
        <w:t>critical</w:t>
      </w:r>
      <w:r w:rsidRPr="00706400">
        <w:rPr>
          <w:u w:val="single"/>
        </w:rPr>
        <w:t xml:space="preserve"> ingredient to help </w:t>
      </w:r>
      <w:r w:rsidRPr="00706400">
        <w:rPr>
          <w:highlight w:val="cyan"/>
          <w:u w:val="single"/>
        </w:rPr>
        <w:t>reformulate</w:t>
      </w:r>
      <w:r w:rsidRPr="00706400">
        <w:rPr>
          <w:u w:val="single"/>
        </w:rPr>
        <w:t xml:space="preserve"> U.S. </w:t>
      </w:r>
      <w:r w:rsidRPr="00296F54">
        <w:rPr>
          <w:rStyle w:val="Emphasis"/>
          <w:highlight w:val="cyan"/>
        </w:rPr>
        <w:t>security</w:t>
      </w:r>
      <w:r w:rsidRPr="00706400">
        <w:rPr>
          <w:u w:val="single"/>
        </w:rPr>
        <w:t xml:space="preserve"> policy</w:t>
      </w:r>
      <w:r w:rsidRPr="00706400">
        <w:rPr>
          <w:sz w:val="16"/>
        </w:rPr>
        <w:t>, which should start with a reversal of the administration’s ban on new permit for LNG exports.</w:t>
      </w:r>
    </w:p>
    <w:p w14:paraId="3785478C" w14:textId="77777777" w:rsidR="00595B7A" w:rsidRPr="00706400" w:rsidRDefault="00595B7A" w:rsidP="00595B7A">
      <w:pPr>
        <w:rPr>
          <w:sz w:val="16"/>
        </w:rPr>
      </w:pPr>
      <w:r w:rsidRPr="00706400">
        <w:rPr>
          <w:sz w:val="16"/>
        </w:rPr>
        <w:t>At the same time we should be employing all the means of power at our disposal to create a new energy order for Europe to promote the long-term diversification of energy suppliers to Europe and the concurrent revival of energy infrastructure and connectivity promised by programs like the Three Seas Initiative. This program is ideally suited to undertake the long-term economic and energy integration of all of Eastern Europe, including the Balkans and Ukraine among others, by fostering new means of connectivity and new infrastructure, prominently including energy pipelines from the Baltic to the Black Sea. But it requires strong diplomatic and economic support to move forward. Otherwise, it will fail to realize its potential and we will lose a strong instrument that can help build a stabler, more secure, and enduring European order.</w:t>
      </w:r>
    </w:p>
    <w:p w14:paraId="0F16A9F8" w14:textId="77777777" w:rsidR="00595B7A" w:rsidRPr="00706400" w:rsidRDefault="00595B7A" w:rsidP="00595B7A">
      <w:pPr>
        <w:rPr>
          <w:u w:val="single"/>
        </w:rPr>
      </w:pPr>
      <w:r w:rsidRPr="00706400">
        <w:rPr>
          <w:sz w:val="16"/>
        </w:rPr>
        <w:t xml:space="preserve">China and India are growing greenhouse gas emissions (1.3 b/tons) from 2020-2 that exceed by 120% what the U.S. eliminated between 20007-2022 (1 b/tons) by a factor of 130%. And in Europe, with gas and coal declining markedly after an initial increase at the time of the Ukraine war, and despite a 19% record drop in GHG emissions, failure to have sufficient substitutes for Russian natural gas has seen wood and biomass burning increase in Europe where it is now 60% of “renewables.” </w:t>
      </w:r>
      <w:r w:rsidRPr="00706400">
        <w:rPr>
          <w:u w:val="single"/>
        </w:rPr>
        <w:t xml:space="preserve">On the other hand, </w:t>
      </w:r>
      <w:r w:rsidRPr="00706400">
        <w:rPr>
          <w:highlight w:val="cyan"/>
          <w:u w:val="single"/>
        </w:rPr>
        <w:t>U.S. energy</w:t>
      </w:r>
      <w:r w:rsidRPr="00706400">
        <w:rPr>
          <w:u w:val="single"/>
        </w:rPr>
        <w:t xml:space="preserve"> production especially oil and natural gas, </w:t>
      </w:r>
      <w:r w:rsidRPr="00706400">
        <w:rPr>
          <w:highlight w:val="cyan"/>
          <w:u w:val="single"/>
        </w:rPr>
        <w:t>can make</w:t>
      </w:r>
      <w:r w:rsidRPr="00706400">
        <w:rPr>
          <w:u w:val="single"/>
        </w:rPr>
        <w:t xml:space="preserve"> the </w:t>
      </w:r>
      <w:r w:rsidRPr="00706400">
        <w:rPr>
          <w:highlight w:val="cyan"/>
          <w:u w:val="single"/>
        </w:rPr>
        <w:t>U.S.</w:t>
      </w:r>
      <w:r w:rsidRPr="00706400">
        <w:rPr>
          <w:u w:val="single"/>
        </w:rPr>
        <w:t xml:space="preserve"> the </w:t>
      </w:r>
      <w:r w:rsidRPr="00296F54">
        <w:rPr>
          <w:rStyle w:val="Emphasis"/>
          <w:highlight w:val="cyan"/>
        </w:rPr>
        <w:t>swing</w:t>
      </w:r>
      <w:r w:rsidRPr="00706400">
        <w:rPr>
          <w:u w:val="single"/>
        </w:rPr>
        <w:t xml:space="preserve"> world </w:t>
      </w:r>
      <w:r w:rsidRPr="00706400">
        <w:rPr>
          <w:highlight w:val="cyan"/>
          <w:u w:val="single"/>
        </w:rPr>
        <w:t>producer</w:t>
      </w:r>
      <w:r w:rsidRPr="00706400">
        <w:rPr>
          <w:u w:val="single"/>
        </w:rPr>
        <w:t xml:space="preserve"> and markedly </w:t>
      </w:r>
      <w:r w:rsidRPr="00296F54">
        <w:rPr>
          <w:rStyle w:val="Emphasis"/>
          <w:highlight w:val="cyan"/>
        </w:rPr>
        <w:t>reduce</w:t>
      </w:r>
      <w:r w:rsidRPr="00706400">
        <w:rPr>
          <w:u w:val="single"/>
        </w:rPr>
        <w:t xml:space="preserve"> the </w:t>
      </w:r>
      <w:r w:rsidRPr="00296F54">
        <w:rPr>
          <w:rStyle w:val="Emphasis"/>
          <w:highlight w:val="cyan"/>
        </w:rPr>
        <w:t>leverage</w:t>
      </w:r>
      <w:r w:rsidRPr="00706400">
        <w:rPr>
          <w:u w:val="single"/>
        </w:rPr>
        <w:t xml:space="preserve"> of both OPEC and </w:t>
      </w:r>
      <w:r w:rsidRPr="00706400">
        <w:rPr>
          <w:highlight w:val="cyan"/>
          <w:u w:val="single"/>
        </w:rPr>
        <w:t>Russia</w:t>
      </w:r>
      <w:r w:rsidRPr="00706400">
        <w:rPr>
          <w:u w:val="single"/>
        </w:rPr>
        <w:t>.</w:t>
      </w:r>
    </w:p>
    <w:p w14:paraId="738335FB" w14:textId="77777777" w:rsidR="00595B7A" w:rsidRPr="00706400" w:rsidRDefault="00595B7A" w:rsidP="00595B7A">
      <w:pPr>
        <w:rPr>
          <w:sz w:val="16"/>
        </w:rPr>
      </w:pPr>
      <w:r w:rsidRPr="00706400">
        <w:rPr>
          <w:sz w:val="16"/>
        </w:rPr>
        <w:t xml:space="preserve">Certainly, if such an initiative recovers its momentum, it will provide a basis for expanding Ukraine’s energy ties, including Ukrainian energy exports of fossil fuels, electricity, nuclear power, and green energy to all of its neighbors, including Moldova. In that event we will have taken a major step, </w:t>
      </w:r>
      <w:r w:rsidRPr="00706400">
        <w:rPr>
          <w:highlight w:val="cyan"/>
          <w:u w:val="single"/>
        </w:rPr>
        <w:t>utilizing</w:t>
      </w:r>
      <w:r w:rsidRPr="00706400">
        <w:rPr>
          <w:u w:val="single"/>
        </w:rPr>
        <w:t xml:space="preserve"> our military assistance, </w:t>
      </w:r>
      <w:r w:rsidRPr="00296F54">
        <w:rPr>
          <w:rStyle w:val="Emphasis"/>
          <w:highlight w:val="cyan"/>
        </w:rPr>
        <w:t>energy</w:t>
      </w:r>
      <w:r w:rsidRPr="00706400">
        <w:rPr>
          <w:u w:val="single"/>
        </w:rPr>
        <w:t xml:space="preserve"> capabilities, and diplomatic strategy towards providing and executing a well-conceived and truly </w:t>
      </w:r>
      <w:r w:rsidRPr="00706400">
        <w:rPr>
          <w:highlight w:val="cyan"/>
          <w:u w:val="single"/>
        </w:rPr>
        <w:t>strategic</w:t>
      </w:r>
      <w:r w:rsidRPr="00706400">
        <w:rPr>
          <w:u w:val="single"/>
        </w:rPr>
        <w:t xml:space="preserve"> conception to </w:t>
      </w:r>
      <w:r w:rsidRPr="00296F54">
        <w:rPr>
          <w:rStyle w:val="Emphasis"/>
          <w:highlight w:val="cyan"/>
        </w:rPr>
        <w:t>strengthen</w:t>
      </w:r>
      <w:r w:rsidRPr="00706400">
        <w:rPr>
          <w:highlight w:val="cyan"/>
          <w:u w:val="single"/>
        </w:rPr>
        <w:t xml:space="preserve"> Ukraine, </w:t>
      </w:r>
      <w:r w:rsidRPr="00296F54">
        <w:rPr>
          <w:rStyle w:val="Emphasis"/>
          <w:highlight w:val="cyan"/>
        </w:rPr>
        <w:t>undermine</w:t>
      </w:r>
      <w:r w:rsidRPr="00706400">
        <w:rPr>
          <w:highlight w:val="cyan"/>
          <w:u w:val="single"/>
        </w:rPr>
        <w:t xml:space="preserve"> Russian</w:t>
      </w:r>
      <w:r w:rsidRPr="00706400">
        <w:rPr>
          <w:u w:val="single"/>
        </w:rPr>
        <w:t xml:space="preserve"> economic and </w:t>
      </w:r>
      <w:r w:rsidRPr="00296F54">
        <w:rPr>
          <w:rStyle w:val="Emphasis"/>
          <w:highlight w:val="cyan"/>
        </w:rPr>
        <w:t>military</w:t>
      </w:r>
      <w:r w:rsidRPr="00706400">
        <w:rPr>
          <w:u w:val="single"/>
        </w:rPr>
        <w:t xml:space="preserve"> capabilities</w:t>
      </w:r>
      <w:r w:rsidRPr="00706400">
        <w:rPr>
          <w:sz w:val="16"/>
        </w:rPr>
        <w:t>, and intensify European integration.</w:t>
      </w:r>
    </w:p>
    <w:p w14:paraId="0BBAC271" w14:textId="77777777" w:rsidR="00595B7A" w:rsidRPr="00706400" w:rsidRDefault="00595B7A" w:rsidP="00595B7A">
      <w:pPr>
        <w:rPr>
          <w:sz w:val="16"/>
        </w:rPr>
      </w:pPr>
      <w:r w:rsidRPr="00706400">
        <w:rPr>
          <w:sz w:val="16"/>
        </w:rPr>
        <w:t>All three of those outcomes contribute materially to the long-standing American interest in what President George H.W. Bush memorably called a Europe whole and free.</w:t>
      </w:r>
    </w:p>
    <w:p w14:paraId="16C21E07" w14:textId="77777777" w:rsidR="00595B7A" w:rsidRPr="00706400" w:rsidRDefault="00595B7A" w:rsidP="00595B7A">
      <w:pPr>
        <w:rPr>
          <w:sz w:val="16"/>
        </w:rPr>
      </w:pPr>
      <w:r w:rsidRPr="00706400">
        <w:rPr>
          <w:sz w:val="16"/>
        </w:rPr>
        <w:t>Moreover, all these actions are now easily within our reach. What is needed is decisive strategic leadership to act according to this strategic plan. Russia’s aggression against Ukraine represents not only a crisis but a once in a generation opportunity to advance vital American interests for which we fought three wars (including the Cold War), and we can do so with peaceful means. For too long we have acted without a strategy for victory, and if we continue to squander this opportunity neither history nor future generations will forgive us.</w:t>
      </w:r>
    </w:p>
    <w:p w14:paraId="3006B621" w14:textId="77777777" w:rsidR="00595B7A" w:rsidRPr="00706400" w:rsidRDefault="00595B7A" w:rsidP="00595B7A">
      <w:pPr>
        <w:rPr>
          <w:u w:val="single"/>
        </w:rPr>
      </w:pPr>
      <w:r w:rsidRPr="00706400">
        <w:rPr>
          <w:sz w:val="16"/>
        </w:rPr>
        <w:t xml:space="preserve">Now the other part of the story is that our ally Ukraine wants to curtail Russian, not U.S., oil, and gas production to impede Russia’s war machine. But some within the Administration are pushing Ukraine not to attack Russian refineries. Apparently, the administration believes if Russian oil and gas supply are harmed, energy prices would rise even higher to say nothing of whether such attacks on Russian soil would trigger </w:t>
      </w:r>
      <w:r w:rsidRPr="00706400">
        <w:rPr>
          <w:highlight w:val="cyan"/>
          <w:u w:val="single"/>
        </w:rPr>
        <w:t>Putin’s</w:t>
      </w:r>
      <w:r w:rsidRPr="00706400">
        <w:rPr>
          <w:u w:val="single"/>
        </w:rPr>
        <w:t xml:space="preserve"> often threatened </w:t>
      </w:r>
      <w:r w:rsidRPr="00296F54">
        <w:rPr>
          <w:rStyle w:val="Emphasis"/>
          <w:highlight w:val="cyan"/>
        </w:rPr>
        <w:t>escalation</w:t>
      </w:r>
      <w:r w:rsidRPr="00706400">
        <w:rPr>
          <w:highlight w:val="cyan"/>
          <w:u w:val="single"/>
        </w:rPr>
        <w:t xml:space="preserve"> to</w:t>
      </w:r>
      <w:r w:rsidRPr="00706400">
        <w:rPr>
          <w:u w:val="single"/>
        </w:rPr>
        <w:t xml:space="preserve"> the use of </w:t>
      </w:r>
      <w:r w:rsidRPr="00296F54">
        <w:rPr>
          <w:rStyle w:val="Emphasis"/>
          <w:highlight w:val="cyan"/>
        </w:rPr>
        <w:t>nuc</w:t>
      </w:r>
      <w:r w:rsidRPr="00706400">
        <w:rPr>
          <w:u w:val="single"/>
        </w:rPr>
        <w:t>lear weapon</w:t>
      </w:r>
      <w:r w:rsidRPr="00296F54">
        <w:rPr>
          <w:rStyle w:val="Emphasis"/>
          <w:highlight w:val="cyan"/>
        </w:rPr>
        <w:t>s</w:t>
      </w:r>
      <w:r w:rsidRPr="00706400">
        <w:rPr>
          <w:u w:val="single"/>
        </w:rPr>
        <w:t>.</w:t>
      </w:r>
    </w:p>
    <w:p w14:paraId="0C85E3B0" w14:textId="77777777" w:rsidR="00595B7A" w:rsidRPr="00706400" w:rsidRDefault="00595B7A" w:rsidP="00595B7A">
      <w:pPr>
        <w:rPr>
          <w:sz w:val="16"/>
        </w:rPr>
      </w:pPr>
      <w:r w:rsidRPr="00706400">
        <w:rPr>
          <w:sz w:val="16"/>
        </w:rPr>
        <w:t xml:space="preserve">Ironically, despite sanctions, Russia surprisingly produces 10.7mb/d of crude today, very close to the production in 2022 of 11.3mb/d. </w:t>
      </w:r>
      <w:r w:rsidRPr="00706400">
        <w:rPr>
          <w:u w:val="single"/>
        </w:rPr>
        <w:t xml:space="preserve">With prices 50% higher, however, Russian </w:t>
      </w:r>
      <w:r w:rsidRPr="00296F54">
        <w:rPr>
          <w:highlight w:val="cyan"/>
          <w:u w:val="single"/>
        </w:rPr>
        <w:t>revenue is</w:t>
      </w:r>
      <w:r w:rsidRPr="00706400">
        <w:rPr>
          <w:u w:val="single"/>
        </w:rPr>
        <w:t xml:space="preserve"> $7 billion a month higher or annually </w:t>
      </w:r>
      <w:r w:rsidRPr="00296F54">
        <w:rPr>
          <w:rStyle w:val="Emphasis"/>
          <w:highlight w:val="cyan"/>
        </w:rPr>
        <w:t>$84 billion</w:t>
      </w:r>
      <w:r w:rsidRPr="00706400">
        <w:rPr>
          <w:highlight w:val="cyan"/>
          <w:u w:val="single"/>
        </w:rPr>
        <w:t xml:space="preserve"> higher</w:t>
      </w:r>
      <w:r w:rsidRPr="00706400">
        <w:rPr>
          <w:u w:val="single"/>
        </w:rPr>
        <w:t xml:space="preserve"> than in 2021. This </w:t>
      </w:r>
      <w:r w:rsidRPr="00706400">
        <w:rPr>
          <w:highlight w:val="cyan"/>
          <w:u w:val="single"/>
        </w:rPr>
        <w:t>enables</w:t>
      </w:r>
      <w:r w:rsidRPr="00706400">
        <w:rPr>
          <w:u w:val="single"/>
        </w:rPr>
        <w:t xml:space="preserve"> Moscow to better fund the </w:t>
      </w:r>
      <w:r w:rsidRPr="00296F54">
        <w:rPr>
          <w:rStyle w:val="Emphasis"/>
          <w:highlight w:val="cyan"/>
        </w:rPr>
        <w:t>war</w:t>
      </w:r>
      <w:r w:rsidRPr="00706400">
        <w:rPr>
          <w:u w:val="single"/>
        </w:rPr>
        <w:t xml:space="preserve"> against Ukraine.</w:t>
      </w:r>
    </w:p>
    <w:p w14:paraId="077C864C" w14:textId="77777777" w:rsidR="00595B7A" w:rsidRDefault="00595B7A" w:rsidP="00595B7A">
      <w:pPr>
        <w:rPr>
          <w:u w:val="single"/>
        </w:rPr>
      </w:pPr>
      <w:r w:rsidRPr="00706400">
        <w:rPr>
          <w:sz w:val="16"/>
        </w:rPr>
        <w:t xml:space="preserve">Therefore, if the U.S. wants to defeat the Russians and secure a Russian withdrawal from Ukraine territory, </w:t>
      </w:r>
      <w:r w:rsidRPr="00706400">
        <w:rPr>
          <w:u w:val="single"/>
        </w:rPr>
        <w:t xml:space="preserve">a </w:t>
      </w:r>
      <w:r w:rsidRPr="00296F54">
        <w:rPr>
          <w:rStyle w:val="Emphasis"/>
          <w:highlight w:val="cyan"/>
        </w:rPr>
        <w:t>key</w:t>
      </w:r>
      <w:r w:rsidRPr="00706400">
        <w:rPr>
          <w:highlight w:val="cyan"/>
          <w:u w:val="single"/>
        </w:rPr>
        <w:t xml:space="preserve"> strategy</w:t>
      </w:r>
      <w:r w:rsidRPr="00706400">
        <w:rPr>
          <w:u w:val="single"/>
        </w:rPr>
        <w:t xml:space="preserve"> (as President Reagan implemented) must certainly </w:t>
      </w:r>
      <w:r w:rsidRPr="00296F54">
        <w:rPr>
          <w:highlight w:val="cyan"/>
          <w:u w:val="single"/>
        </w:rPr>
        <w:t xml:space="preserve">include </w:t>
      </w:r>
      <w:r w:rsidRPr="00296F54">
        <w:rPr>
          <w:rStyle w:val="Emphasis"/>
          <w:highlight w:val="cyan"/>
        </w:rPr>
        <w:t>curtailing</w:t>
      </w:r>
      <w:r w:rsidRPr="00706400">
        <w:rPr>
          <w:u w:val="single"/>
        </w:rPr>
        <w:t xml:space="preserve"> Russian </w:t>
      </w:r>
      <w:r w:rsidRPr="00706400">
        <w:rPr>
          <w:highlight w:val="cyan"/>
          <w:u w:val="single"/>
        </w:rPr>
        <w:t>energy</w:t>
      </w:r>
      <w:r w:rsidRPr="00706400">
        <w:rPr>
          <w:u w:val="single"/>
        </w:rPr>
        <w:t xml:space="preserve"> production, as nearly </w:t>
      </w:r>
      <w:r w:rsidRPr="00296F54">
        <w:rPr>
          <w:rStyle w:val="Emphasis"/>
          <w:highlight w:val="cyan"/>
        </w:rPr>
        <w:t>two-thirds</w:t>
      </w:r>
      <w:r w:rsidRPr="00706400">
        <w:rPr>
          <w:highlight w:val="cyan"/>
          <w:u w:val="single"/>
        </w:rPr>
        <w:t xml:space="preserve"> of revenue</w:t>
      </w:r>
      <w:r w:rsidRPr="00706400">
        <w:rPr>
          <w:u w:val="single"/>
        </w:rPr>
        <w:t xml:space="preserve"> to the Russian government comes from oil and gas sales.</w:t>
      </w:r>
    </w:p>
    <w:p w14:paraId="4F38BD4B" w14:textId="77777777" w:rsidR="00595B7A" w:rsidRPr="00706400" w:rsidRDefault="00595B7A" w:rsidP="00595B7A">
      <w:pPr>
        <w:pStyle w:val="Heading4"/>
      </w:pPr>
      <w:r>
        <w:t xml:space="preserve">Domestic LNG is key to Deterrence </w:t>
      </w:r>
    </w:p>
    <w:p w14:paraId="4EC2BC1D" w14:textId="77777777" w:rsidR="00595B7A" w:rsidRDefault="00595B7A" w:rsidP="00595B7A">
      <w:r w:rsidRPr="00706400">
        <w:rPr>
          <w:b/>
          <w:bCs/>
          <w:sz w:val="26"/>
          <w:szCs w:val="26"/>
        </w:rPr>
        <w:t>Cohen 24</w:t>
      </w:r>
      <w:r w:rsidRPr="00706400">
        <w:t xml:space="preserve"> [Ariel Cohen (Senior Fellow at the Atlantic Council and the Founding Principal of International Market Analysis, Ph.D. from the Tuft’s Fletcher School of Law and Diplomacy), 7-9-2024, "America’s NATO Partners Anticipate U.S. LNG Supplies To Europe," Forbes, https://www.forbes.com/sites/arielcohen/2024/07/09/americas-nato-partners-anticipate-us-lng-supplies-to-europe/, shelbor]</w:t>
      </w:r>
    </w:p>
    <w:p w14:paraId="1FB78485" w14:textId="77777777" w:rsidR="00595B7A" w:rsidRPr="00832263" w:rsidRDefault="00595B7A" w:rsidP="00595B7A">
      <w:pPr>
        <w:rPr>
          <w:u w:val="single"/>
        </w:rPr>
      </w:pPr>
      <w:r w:rsidRPr="00832263">
        <w:rPr>
          <w:sz w:val="14"/>
        </w:rPr>
        <w:t xml:space="preserve">The 2024 NATO Summit, to be held this week in Washington, D.C., marks the trans-Atlantic Alliance’s 75th anniversary. NATO, which came to the U.S.’s aid after 9/11 and deployed a contingent to Afghanistan, guarantees not just strategic cooperation across the Atlantic but also bolsters the economic prosperity of its member states. </w:t>
      </w:r>
      <w:r w:rsidRPr="00832263">
        <w:rPr>
          <w:highlight w:val="cyan"/>
          <w:u w:val="single"/>
        </w:rPr>
        <w:t>America’s</w:t>
      </w:r>
      <w:r w:rsidRPr="00832263">
        <w:rPr>
          <w:u w:val="single"/>
        </w:rPr>
        <w:t xml:space="preserve"> abundant </w:t>
      </w:r>
      <w:r w:rsidRPr="00832263">
        <w:rPr>
          <w:highlight w:val="cyan"/>
          <w:u w:val="single"/>
        </w:rPr>
        <w:t>energy</w:t>
      </w:r>
      <w:r w:rsidRPr="00832263">
        <w:rPr>
          <w:u w:val="single"/>
        </w:rPr>
        <w:t xml:space="preserve"> resources </w:t>
      </w:r>
      <w:r w:rsidRPr="00296F54">
        <w:rPr>
          <w:rStyle w:val="Emphasis"/>
          <w:highlight w:val="cyan"/>
        </w:rPr>
        <w:t>pair</w:t>
      </w:r>
      <w:r w:rsidRPr="00832263">
        <w:rPr>
          <w:u w:val="single"/>
        </w:rPr>
        <w:t xml:space="preserve"> perfectly with </w:t>
      </w:r>
      <w:r w:rsidRPr="00832263">
        <w:rPr>
          <w:highlight w:val="cyan"/>
          <w:u w:val="single"/>
        </w:rPr>
        <w:t>Europe’s</w:t>
      </w:r>
      <w:r w:rsidRPr="00832263">
        <w:rPr>
          <w:u w:val="single"/>
        </w:rPr>
        <w:t xml:space="preserve"> </w:t>
      </w:r>
      <w:r w:rsidRPr="00296F54">
        <w:rPr>
          <w:rStyle w:val="Emphasis"/>
          <w:highlight w:val="cyan"/>
        </w:rPr>
        <w:t>scarcity</w:t>
      </w:r>
      <w:r w:rsidRPr="00832263">
        <w:rPr>
          <w:u w:val="single"/>
        </w:rPr>
        <w:t xml:space="preserve"> of oil and gas to create a win-win partnership, </w:t>
      </w:r>
      <w:r w:rsidRPr="00832263">
        <w:rPr>
          <w:highlight w:val="cyan"/>
          <w:u w:val="single"/>
        </w:rPr>
        <w:t>enabling Europe</w:t>
      </w:r>
      <w:r w:rsidRPr="00832263">
        <w:rPr>
          <w:u w:val="single"/>
        </w:rPr>
        <w:t xml:space="preserve"> to </w:t>
      </w:r>
      <w:r w:rsidRPr="00296F54">
        <w:rPr>
          <w:rStyle w:val="Emphasis"/>
          <w:highlight w:val="cyan"/>
        </w:rPr>
        <w:t>avoid</w:t>
      </w:r>
      <w:r w:rsidRPr="00832263">
        <w:rPr>
          <w:u w:val="single"/>
        </w:rPr>
        <w:t xml:space="preserve"> total energy </w:t>
      </w:r>
      <w:r w:rsidRPr="00296F54">
        <w:rPr>
          <w:rStyle w:val="Emphasis"/>
          <w:highlight w:val="cyan"/>
        </w:rPr>
        <w:t>dependence</w:t>
      </w:r>
      <w:r w:rsidRPr="00296F54">
        <w:rPr>
          <w:highlight w:val="cyan"/>
          <w:u w:val="single"/>
        </w:rPr>
        <w:t xml:space="preserve"> o</w:t>
      </w:r>
      <w:r w:rsidRPr="00832263">
        <w:rPr>
          <w:highlight w:val="cyan"/>
          <w:u w:val="single"/>
        </w:rPr>
        <w:t>n</w:t>
      </w:r>
      <w:r w:rsidRPr="00832263">
        <w:rPr>
          <w:u w:val="single"/>
        </w:rPr>
        <w:t xml:space="preserve"> authoritarian suppliers in </w:t>
      </w:r>
      <w:r w:rsidRPr="00296F54">
        <w:rPr>
          <w:rStyle w:val="Emphasis"/>
          <w:highlight w:val="cyan"/>
        </w:rPr>
        <w:t>Russia</w:t>
      </w:r>
      <w:r w:rsidRPr="00832263">
        <w:rPr>
          <w:u w:val="single"/>
        </w:rPr>
        <w:t xml:space="preserve"> and the Middle East.</w:t>
      </w:r>
    </w:p>
    <w:p w14:paraId="5E63AFF1" w14:textId="77777777" w:rsidR="00595B7A" w:rsidRPr="00832263" w:rsidRDefault="00595B7A" w:rsidP="00595B7A">
      <w:pPr>
        <w:rPr>
          <w:sz w:val="14"/>
        </w:rPr>
      </w:pPr>
      <w:r w:rsidRPr="00832263">
        <w:rPr>
          <w:u w:val="single"/>
        </w:rPr>
        <w:t xml:space="preserve">This </w:t>
      </w:r>
      <w:r w:rsidRPr="00832263">
        <w:rPr>
          <w:highlight w:val="cyan"/>
          <w:u w:val="single"/>
        </w:rPr>
        <w:t>partnership</w:t>
      </w:r>
      <w:r w:rsidRPr="00832263">
        <w:rPr>
          <w:u w:val="single"/>
        </w:rPr>
        <w:t xml:space="preserve"> between American energy and European industry was placed in </w:t>
      </w:r>
      <w:r w:rsidRPr="00296F54">
        <w:rPr>
          <w:rStyle w:val="Emphasis"/>
          <w:highlight w:val="cyan"/>
        </w:rPr>
        <w:t>jeopardy</w:t>
      </w:r>
      <w:r w:rsidRPr="00832263">
        <w:rPr>
          <w:u w:val="single"/>
        </w:rPr>
        <w:t xml:space="preserve"> after a January 2024 decision </w:t>
      </w:r>
      <w:r w:rsidRPr="00832263">
        <w:rPr>
          <w:highlight w:val="cyan"/>
          <w:u w:val="single"/>
        </w:rPr>
        <w:t>by</w:t>
      </w:r>
      <w:r w:rsidRPr="00832263">
        <w:rPr>
          <w:u w:val="single"/>
        </w:rPr>
        <w:t xml:space="preserve"> the Biden administration placed a controversial </w:t>
      </w:r>
      <w:r w:rsidRPr="00296F54">
        <w:rPr>
          <w:rStyle w:val="Emphasis"/>
          <w:highlight w:val="cyan"/>
        </w:rPr>
        <w:t>pause</w:t>
      </w:r>
      <w:r w:rsidRPr="00832263">
        <w:rPr>
          <w:u w:val="single"/>
        </w:rPr>
        <w:t xml:space="preserve"> on future </w:t>
      </w:r>
      <w:r w:rsidRPr="00296F54">
        <w:rPr>
          <w:highlight w:val="cyan"/>
          <w:u w:val="single"/>
        </w:rPr>
        <w:t xml:space="preserve">LNG </w:t>
      </w:r>
      <w:r w:rsidRPr="00296F54">
        <w:rPr>
          <w:rStyle w:val="Emphasis"/>
          <w:highlight w:val="cyan"/>
        </w:rPr>
        <w:t>export</w:t>
      </w:r>
      <w:r w:rsidRPr="00832263">
        <w:rPr>
          <w:u w:val="single"/>
        </w:rPr>
        <w:t xml:space="preserve"> permits</w:t>
      </w:r>
      <w:r w:rsidRPr="00832263">
        <w:rPr>
          <w:sz w:val="14"/>
        </w:rPr>
        <w:t>. This pause was intended to secure Biden’s progressive flank within the Democratic Party in the heavily contested November 2024 presidential elections, albeit at the expense of American national priorities. It put Europe’s ability to purchase cheap and reliable American LNG in question when it was needed to replace sanctioned Russian piped natural gas and eventually not-yet-sanctioned Russian LNG. By placing the flow of US LNG to Europe at risk, Biden, who claims to bolster NATO, shook the energy security pillar of the alliance and may have jeopardized Ukraine, according to many observers.</w:t>
      </w:r>
    </w:p>
    <w:p w14:paraId="31619149" w14:textId="77777777" w:rsidR="00595B7A" w:rsidRPr="00832263" w:rsidRDefault="00595B7A" w:rsidP="00595B7A">
      <w:pPr>
        <w:rPr>
          <w:sz w:val="14"/>
        </w:rPr>
      </w:pPr>
      <w:r w:rsidRPr="00832263">
        <w:rPr>
          <w:sz w:val="14"/>
        </w:rPr>
        <w:t>The pause ended in early July after 16 states successfully sued the Biden administration, arguing that the export restrictions were unconstitutional. This came as a relief to European and East Asian allies, who were otherwise being torn between the necessity to decouple from Russian energy and the Administration’s domestic political play.</w:t>
      </w:r>
    </w:p>
    <w:p w14:paraId="070F641B" w14:textId="77777777" w:rsidR="00595B7A" w:rsidRPr="00832263" w:rsidRDefault="00595B7A" w:rsidP="00595B7A">
      <w:pPr>
        <w:rPr>
          <w:sz w:val="14"/>
        </w:rPr>
      </w:pPr>
      <w:r w:rsidRPr="00832263">
        <w:rPr>
          <w:sz w:val="14"/>
        </w:rPr>
        <w:t>Coincidentally, energy giant Shell signed a 10-year agreement to sell U.S. LNG to the Swiss-based energy company MET Group. The agreement will "help to ensure security of supply for its customers across Europe, ranging from its own gas-fired power plant demand to energy-intensive industrial companies, SMEs, and households,” MET announced. MET Group has one of the most geographically diversified LNG import structures in Europe. Tom Summers, Senior Vice President of Shell LNG Marketing and Trading, recognized the role agreements of this type play in bolstering security, noting, “</w:t>
      </w:r>
      <w:r w:rsidRPr="00832263">
        <w:rPr>
          <w:highlight w:val="cyan"/>
          <w:u w:val="single"/>
        </w:rPr>
        <w:t>LNG</w:t>
      </w:r>
      <w:r w:rsidRPr="00832263">
        <w:rPr>
          <w:u w:val="single"/>
        </w:rPr>
        <w:t xml:space="preserve"> has a </w:t>
      </w:r>
      <w:r w:rsidRPr="00296F54">
        <w:rPr>
          <w:rStyle w:val="Emphasis"/>
          <w:highlight w:val="cyan"/>
        </w:rPr>
        <w:t>crucial</w:t>
      </w:r>
      <w:r w:rsidRPr="00832263">
        <w:rPr>
          <w:highlight w:val="cyan"/>
          <w:u w:val="single"/>
        </w:rPr>
        <w:t xml:space="preserve"> role</w:t>
      </w:r>
      <w:r w:rsidRPr="00832263">
        <w:rPr>
          <w:u w:val="single"/>
        </w:rPr>
        <w:t xml:space="preserve"> to play in </w:t>
      </w:r>
      <w:r w:rsidRPr="00296F54">
        <w:rPr>
          <w:highlight w:val="cyan"/>
          <w:u w:val="single"/>
        </w:rPr>
        <w:t>delivering</w:t>
      </w:r>
      <w:r w:rsidRPr="00832263">
        <w:rPr>
          <w:u w:val="single"/>
        </w:rPr>
        <w:t xml:space="preserve"> energy </w:t>
      </w:r>
      <w:r w:rsidRPr="00296F54">
        <w:rPr>
          <w:rStyle w:val="Emphasis"/>
          <w:highlight w:val="cyan"/>
        </w:rPr>
        <w:t>security</w:t>
      </w:r>
      <w:r w:rsidRPr="00832263">
        <w:rPr>
          <w:u w:val="single"/>
        </w:rPr>
        <w:t xml:space="preserve">, and </w:t>
      </w:r>
      <w:r w:rsidRPr="00832263">
        <w:rPr>
          <w:highlight w:val="cyan"/>
          <w:u w:val="single"/>
        </w:rPr>
        <w:t>agreements</w:t>
      </w:r>
      <w:r w:rsidRPr="00832263">
        <w:rPr>
          <w:u w:val="single"/>
        </w:rPr>
        <w:t xml:space="preserve"> such as this are instrumental in achieving that</w:t>
      </w:r>
      <w:r w:rsidRPr="00832263">
        <w:rPr>
          <w:sz w:val="14"/>
        </w:rPr>
        <w:t>.”</w:t>
      </w:r>
    </w:p>
    <w:p w14:paraId="74801754" w14:textId="77777777" w:rsidR="00595B7A" w:rsidRPr="00832263" w:rsidRDefault="00595B7A" w:rsidP="00595B7A">
      <w:pPr>
        <w:rPr>
          <w:sz w:val="14"/>
        </w:rPr>
      </w:pPr>
      <w:r w:rsidRPr="00832263">
        <w:rPr>
          <w:sz w:val="14"/>
        </w:rPr>
        <w:t>György Vargha, CEO of MET International AG, said, “The long-term FOB source fits perfectly into MET’s LNG strategy. We have a diverse European downstream position building on a regasification capacity portfolio around Europe, optimizing our downstream requirements with flexible supply sources. As a natural next step, we have entered a long-term FOB position enabling diversification to the global LNG markets.”</w:t>
      </w:r>
    </w:p>
    <w:p w14:paraId="710BE235" w14:textId="77777777" w:rsidR="00595B7A" w:rsidRPr="00832263" w:rsidRDefault="00595B7A" w:rsidP="00595B7A">
      <w:pPr>
        <w:rPr>
          <w:u w:val="single"/>
        </w:rPr>
      </w:pPr>
      <w:r w:rsidRPr="00832263">
        <w:rPr>
          <w:sz w:val="14"/>
        </w:rPr>
        <w:t xml:space="preserve">The long-term </w:t>
      </w:r>
      <w:r w:rsidRPr="00296F54">
        <w:rPr>
          <w:highlight w:val="cyan"/>
          <w:u w:val="single"/>
        </w:rPr>
        <w:t>relationship between</w:t>
      </w:r>
      <w:r w:rsidRPr="00832263">
        <w:rPr>
          <w:u w:val="single"/>
        </w:rPr>
        <w:t xml:space="preserve"> the </w:t>
      </w:r>
      <w:r w:rsidRPr="00296F54">
        <w:rPr>
          <w:rStyle w:val="Emphasis"/>
          <w:highlight w:val="cyan"/>
        </w:rPr>
        <w:t>U</w:t>
      </w:r>
      <w:r w:rsidRPr="00296F54">
        <w:rPr>
          <w:u w:val="single"/>
        </w:rPr>
        <w:t xml:space="preserve">nited </w:t>
      </w:r>
      <w:r w:rsidRPr="00296F54">
        <w:rPr>
          <w:rStyle w:val="Emphasis"/>
          <w:highlight w:val="cyan"/>
        </w:rPr>
        <w:t>S</w:t>
      </w:r>
      <w:r w:rsidRPr="00296F54">
        <w:rPr>
          <w:u w:val="single"/>
        </w:rPr>
        <w:t>tates</w:t>
      </w:r>
      <w:r w:rsidRPr="00832263">
        <w:rPr>
          <w:u w:val="single"/>
        </w:rPr>
        <w:t xml:space="preserve"> </w:t>
      </w:r>
      <w:r w:rsidRPr="00296F54">
        <w:rPr>
          <w:highlight w:val="cyan"/>
          <w:u w:val="single"/>
        </w:rPr>
        <w:t>and</w:t>
      </w:r>
      <w:r w:rsidRPr="00832263">
        <w:rPr>
          <w:u w:val="single"/>
        </w:rPr>
        <w:t xml:space="preserve"> its European </w:t>
      </w:r>
      <w:r w:rsidRPr="00832263">
        <w:rPr>
          <w:highlight w:val="cyan"/>
          <w:u w:val="single"/>
        </w:rPr>
        <w:t>allies</w:t>
      </w:r>
      <w:r w:rsidRPr="00832263">
        <w:rPr>
          <w:u w:val="single"/>
        </w:rPr>
        <w:t xml:space="preserve"> is enhanced and </w:t>
      </w:r>
      <w:r w:rsidRPr="00296F54">
        <w:rPr>
          <w:rStyle w:val="Emphasis"/>
          <w:highlight w:val="cyan"/>
        </w:rPr>
        <w:t>strengthened</w:t>
      </w:r>
      <w:r w:rsidRPr="00296F54">
        <w:rPr>
          <w:highlight w:val="cyan"/>
          <w:u w:val="single"/>
        </w:rPr>
        <w:t xml:space="preserve"> by</w:t>
      </w:r>
      <w:r w:rsidRPr="00832263">
        <w:rPr>
          <w:u w:val="single"/>
        </w:rPr>
        <w:t xml:space="preserve"> the </w:t>
      </w:r>
      <w:r w:rsidRPr="00296F54">
        <w:rPr>
          <w:u w:val="single"/>
        </w:rPr>
        <w:t>stability</w:t>
      </w:r>
      <w:r w:rsidRPr="00832263">
        <w:rPr>
          <w:u w:val="single"/>
        </w:rPr>
        <w:t xml:space="preserve"> afforded by American </w:t>
      </w:r>
      <w:r w:rsidRPr="00296F54">
        <w:rPr>
          <w:rStyle w:val="Emphasis"/>
          <w:highlight w:val="cyan"/>
        </w:rPr>
        <w:t>LNG</w:t>
      </w:r>
      <w:r w:rsidRPr="00832263">
        <w:rPr>
          <w:sz w:val="14"/>
        </w:rPr>
        <w:t xml:space="preserve">. In a Forbes interview with the veteran energy journalist Llewellyn King, Benjamin Lakatos, CEO of MET Group, remarked, “In the middle of the heavy turbulence, </w:t>
      </w:r>
      <w:r w:rsidRPr="00832263">
        <w:rPr>
          <w:u w:val="single"/>
        </w:rPr>
        <w:t xml:space="preserve">the U.S. had a </w:t>
      </w:r>
      <w:r w:rsidRPr="00296F54">
        <w:rPr>
          <w:rStyle w:val="Emphasis"/>
        </w:rPr>
        <w:t>stabilizing effect</w:t>
      </w:r>
      <w:r w:rsidRPr="00832263">
        <w:rPr>
          <w:u w:val="single"/>
        </w:rPr>
        <w:t xml:space="preserve"> on global gas </w:t>
      </w:r>
      <w:r w:rsidRPr="00296F54">
        <w:rPr>
          <w:rStyle w:val="Emphasis"/>
        </w:rPr>
        <w:t>prices</w:t>
      </w:r>
      <w:r w:rsidRPr="00832263">
        <w:rPr>
          <w:sz w:val="14"/>
        </w:rPr>
        <w:t xml:space="preserve">.” By acting as a reliable energy source, </w:t>
      </w:r>
      <w:r w:rsidRPr="00832263">
        <w:rPr>
          <w:u w:val="single"/>
        </w:rPr>
        <w:t xml:space="preserve">the U.S. can </w:t>
      </w:r>
      <w:r w:rsidRPr="00296F54">
        <w:rPr>
          <w:rStyle w:val="Emphasis"/>
        </w:rPr>
        <w:t>reinforce</w:t>
      </w:r>
      <w:r w:rsidRPr="00832263">
        <w:rPr>
          <w:u w:val="single"/>
        </w:rPr>
        <w:t xml:space="preserve"> its reputation in Europe and </w:t>
      </w:r>
      <w:r w:rsidRPr="00296F54">
        <w:rPr>
          <w:rStyle w:val="Emphasis"/>
        </w:rPr>
        <w:t>support</w:t>
      </w:r>
      <w:r w:rsidRPr="00832263">
        <w:rPr>
          <w:u w:val="single"/>
        </w:rPr>
        <w:t xml:space="preserve"> trans-Atlantic </w:t>
      </w:r>
      <w:r w:rsidRPr="00296F54">
        <w:rPr>
          <w:rStyle w:val="Emphasis"/>
        </w:rPr>
        <w:t>stability</w:t>
      </w:r>
      <w:r w:rsidRPr="00832263">
        <w:rPr>
          <w:u w:val="single"/>
        </w:rPr>
        <w:t xml:space="preserve"> and </w:t>
      </w:r>
      <w:r w:rsidRPr="00296F54">
        <w:rPr>
          <w:rStyle w:val="Emphasis"/>
        </w:rPr>
        <w:t>cooperation</w:t>
      </w:r>
      <w:r w:rsidRPr="00832263">
        <w:rPr>
          <w:u w:val="single"/>
        </w:rPr>
        <w:t xml:space="preserve"> with some of its most important allies.</w:t>
      </w:r>
    </w:p>
    <w:p w14:paraId="6FF1EC49" w14:textId="77777777" w:rsidR="00595B7A" w:rsidRPr="00832263" w:rsidRDefault="00595B7A" w:rsidP="00595B7A">
      <w:pPr>
        <w:rPr>
          <w:u w:val="single"/>
        </w:rPr>
      </w:pPr>
      <w:r w:rsidRPr="00832263">
        <w:rPr>
          <w:u w:val="single"/>
        </w:rPr>
        <w:t xml:space="preserve">A strong </w:t>
      </w:r>
      <w:r w:rsidRPr="00296F54">
        <w:rPr>
          <w:highlight w:val="cyan"/>
          <w:u w:val="single"/>
        </w:rPr>
        <w:t>energy supply</w:t>
      </w:r>
      <w:r w:rsidRPr="00832263">
        <w:rPr>
          <w:u w:val="single"/>
        </w:rPr>
        <w:t xml:space="preserve"> is </w:t>
      </w:r>
      <w:r w:rsidRPr="00296F54">
        <w:rPr>
          <w:rStyle w:val="Emphasis"/>
          <w:highlight w:val="cyan"/>
        </w:rPr>
        <w:t>essential</w:t>
      </w:r>
      <w:r w:rsidRPr="00832263">
        <w:rPr>
          <w:u w:val="single"/>
        </w:rPr>
        <w:t xml:space="preserve"> for </w:t>
      </w:r>
      <w:r w:rsidRPr="00832263">
        <w:rPr>
          <w:highlight w:val="cyan"/>
          <w:u w:val="single"/>
        </w:rPr>
        <w:t>NATO’s</w:t>
      </w:r>
      <w:r w:rsidRPr="00832263">
        <w:rPr>
          <w:u w:val="single"/>
        </w:rPr>
        <w:t xml:space="preserve"> future goals.</w:t>
      </w:r>
      <w:r w:rsidRPr="00832263">
        <w:rPr>
          <w:sz w:val="14"/>
        </w:rPr>
        <w:t xml:space="preserve"> This week’s summit will discuss </w:t>
      </w:r>
      <w:r w:rsidRPr="00296F54">
        <w:rPr>
          <w:rStyle w:val="Emphasis"/>
          <w:highlight w:val="cyan"/>
        </w:rPr>
        <w:t>deterrence</w:t>
      </w:r>
      <w:r w:rsidRPr="00296F54">
        <w:rPr>
          <w:highlight w:val="cyan"/>
          <w:u w:val="single"/>
        </w:rPr>
        <w:t>, defense</w:t>
      </w:r>
      <w:r w:rsidRPr="00832263">
        <w:rPr>
          <w:u w:val="single"/>
        </w:rPr>
        <w:t xml:space="preserve">, and </w:t>
      </w:r>
      <w:r w:rsidRPr="00296F54">
        <w:rPr>
          <w:rStyle w:val="Emphasis"/>
          <w:highlight w:val="cyan"/>
        </w:rPr>
        <w:t>assistance</w:t>
      </w:r>
      <w:r w:rsidRPr="00832263">
        <w:rPr>
          <w:u w:val="single"/>
        </w:rPr>
        <w:t xml:space="preserve"> to </w:t>
      </w:r>
      <w:r w:rsidRPr="00832263">
        <w:rPr>
          <w:highlight w:val="cyan"/>
          <w:u w:val="single"/>
        </w:rPr>
        <w:t>Ukraine</w:t>
      </w:r>
      <w:r w:rsidRPr="00832263">
        <w:rPr>
          <w:sz w:val="14"/>
        </w:rPr>
        <w:t xml:space="preserve">. These </w:t>
      </w:r>
      <w:r w:rsidRPr="00296F54">
        <w:rPr>
          <w:rStyle w:val="Emphasis"/>
          <w:highlight w:val="cyan"/>
        </w:rPr>
        <w:t>depend</w:t>
      </w:r>
      <w:r w:rsidRPr="00296F54">
        <w:t xml:space="preserve"> </w:t>
      </w:r>
      <w:r w:rsidRPr="00296F54">
        <w:rPr>
          <w:highlight w:val="cyan"/>
          <w:u w:val="single"/>
        </w:rPr>
        <w:t xml:space="preserve">on </w:t>
      </w:r>
      <w:r w:rsidRPr="00296F54">
        <w:rPr>
          <w:rStyle w:val="Emphasis"/>
          <w:highlight w:val="cyan"/>
        </w:rPr>
        <w:t>reliable energy</w:t>
      </w:r>
      <w:r w:rsidRPr="00832263">
        <w:rPr>
          <w:u w:val="single"/>
        </w:rPr>
        <w:t xml:space="preserve"> flows from the U.S. to Europe, including Ukraine.</w:t>
      </w:r>
    </w:p>
    <w:p w14:paraId="2F028F0D" w14:textId="77777777" w:rsidR="00595B7A" w:rsidRPr="00832263" w:rsidRDefault="00595B7A" w:rsidP="00595B7A">
      <w:pPr>
        <w:rPr>
          <w:sz w:val="14"/>
        </w:rPr>
      </w:pPr>
      <w:r w:rsidRPr="00832263">
        <w:rPr>
          <w:sz w:val="14"/>
        </w:rPr>
        <w:t xml:space="preserve">As </w:t>
      </w:r>
      <w:r w:rsidRPr="00832263">
        <w:rPr>
          <w:highlight w:val="cyan"/>
          <w:u w:val="single"/>
        </w:rPr>
        <w:t>Russia</w:t>
      </w:r>
      <w:r w:rsidRPr="00832263">
        <w:rPr>
          <w:sz w:val="14"/>
        </w:rPr>
        <w:t xml:space="preserve"> continues its invasion of Ukraine and is reportedly conducting hybrid operations in other European states as well, its </w:t>
      </w:r>
      <w:r w:rsidRPr="00832263">
        <w:rPr>
          <w:highlight w:val="cyan"/>
          <w:u w:val="single"/>
        </w:rPr>
        <w:t>role</w:t>
      </w:r>
      <w:r w:rsidRPr="00832263">
        <w:rPr>
          <w:u w:val="single"/>
        </w:rPr>
        <w:t xml:space="preserve"> as an </w:t>
      </w:r>
      <w:r w:rsidRPr="00832263">
        <w:rPr>
          <w:highlight w:val="cyan"/>
          <w:u w:val="single"/>
        </w:rPr>
        <w:t xml:space="preserve">LNG </w:t>
      </w:r>
      <w:r w:rsidRPr="00296F54">
        <w:rPr>
          <w:rStyle w:val="Emphasis"/>
          <w:highlight w:val="cyan"/>
        </w:rPr>
        <w:t>supplier</w:t>
      </w:r>
      <w:r w:rsidRPr="00832263">
        <w:rPr>
          <w:u w:val="single"/>
        </w:rPr>
        <w:t xml:space="preserve"> remains one of the </w:t>
      </w:r>
      <w:r w:rsidRPr="00296F54">
        <w:rPr>
          <w:highlight w:val="cyan"/>
          <w:u w:val="single"/>
        </w:rPr>
        <w:t xml:space="preserve">most </w:t>
      </w:r>
      <w:r w:rsidRPr="00296F54">
        <w:rPr>
          <w:rStyle w:val="Emphasis"/>
          <w:highlight w:val="cyan"/>
        </w:rPr>
        <w:t>significant</w:t>
      </w:r>
      <w:r w:rsidRPr="00296F54">
        <w:rPr>
          <w:highlight w:val="cyan"/>
          <w:u w:val="single"/>
        </w:rPr>
        <w:t xml:space="preserve"> sources</w:t>
      </w:r>
      <w:r w:rsidRPr="00832263">
        <w:rPr>
          <w:u w:val="single"/>
        </w:rPr>
        <w:t xml:space="preserve"> of </w:t>
      </w:r>
      <w:r w:rsidRPr="00296F54">
        <w:rPr>
          <w:rStyle w:val="Emphasis"/>
          <w:highlight w:val="cyan"/>
        </w:rPr>
        <w:t>leverage</w:t>
      </w:r>
      <w:r w:rsidRPr="00832263">
        <w:rPr>
          <w:highlight w:val="cyan"/>
          <w:u w:val="single"/>
        </w:rPr>
        <w:t xml:space="preserve"> over NATO</w:t>
      </w:r>
      <w:r w:rsidRPr="00832263">
        <w:rPr>
          <w:u w:val="single"/>
        </w:rPr>
        <w:t xml:space="preserve"> members and a primary source of funding for its war effort</w:t>
      </w:r>
      <w:r w:rsidRPr="00832263">
        <w:rPr>
          <w:sz w:val="14"/>
        </w:rPr>
        <w:t>. Though the EU recently took action to begin weaning itself off Russian LNG in its 14th sanctions package, its penalties against Moscow will remain limited unless the U.S. steps up to the plate as an alternative supplier</w:t>
      </w:r>
      <w:r w:rsidRPr="00832263">
        <w:rPr>
          <w:u w:val="single"/>
        </w:rPr>
        <w:t xml:space="preserve">. To truly maximize NATO’s commitment to assisting Ukraine and deterring the conflicts being incited by Russia, </w:t>
      </w:r>
      <w:r w:rsidRPr="00296F54">
        <w:rPr>
          <w:rStyle w:val="Emphasis"/>
          <w:highlight w:val="cyan"/>
        </w:rPr>
        <w:t>American</w:t>
      </w:r>
      <w:r w:rsidRPr="00832263">
        <w:rPr>
          <w:highlight w:val="cyan"/>
          <w:u w:val="single"/>
        </w:rPr>
        <w:t xml:space="preserve"> </w:t>
      </w:r>
      <w:r w:rsidRPr="00296F54">
        <w:rPr>
          <w:highlight w:val="cyan"/>
          <w:u w:val="single"/>
        </w:rPr>
        <w:t>LNG must</w:t>
      </w:r>
      <w:r w:rsidRPr="00832263">
        <w:rPr>
          <w:u w:val="single"/>
        </w:rPr>
        <w:t xml:space="preserve"> be able to </w:t>
      </w:r>
      <w:r w:rsidRPr="00296F54">
        <w:rPr>
          <w:rStyle w:val="Emphasis"/>
          <w:highlight w:val="cyan"/>
        </w:rPr>
        <w:t>replace</w:t>
      </w:r>
      <w:r w:rsidRPr="00832263">
        <w:rPr>
          <w:highlight w:val="cyan"/>
          <w:u w:val="single"/>
        </w:rPr>
        <w:t xml:space="preserve"> Russia</w:t>
      </w:r>
      <w:r w:rsidRPr="00296F54">
        <w:rPr>
          <w:u w:val="single"/>
        </w:rPr>
        <w:t xml:space="preserve">n </w:t>
      </w:r>
      <w:r w:rsidRPr="00296F54">
        <w:rPr>
          <w:rStyle w:val="Emphasis"/>
        </w:rPr>
        <w:t>LNG</w:t>
      </w:r>
      <w:r w:rsidRPr="00832263">
        <w:rPr>
          <w:u w:val="single"/>
        </w:rPr>
        <w:t>, nullifying it as a source of influence and income.</w:t>
      </w:r>
    </w:p>
    <w:p w14:paraId="1036BA2C" w14:textId="77777777" w:rsidR="00595B7A" w:rsidRPr="00832263" w:rsidRDefault="00595B7A" w:rsidP="00595B7A">
      <w:pPr>
        <w:rPr>
          <w:sz w:val="14"/>
        </w:rPr>
      </w:pPr>
      <w:r w:rsidRPr="00832263">
        <w:rPr>
          <w:sz w:val="14"/>
        </w:rPr>
        <w:t>In addition to the diplomatic advantages the U.S. gains through LNG trade with Europe, it also benefits economically. LNG projects support increased demand from Europe and create scores of American jobs.</w:t>
      </w:r>
    </w:p>
    <w:p w14:paraId="1E90D24C" w14:textId="77777777" w:rsidR="00595B7A" w:rsidRDefault="00595B7A" w:rsidP="00595B7A">
      <w:pPr>
        <w:rPr>
          <w:sz w:val="14"/>
        </w:rPr>
      </w:pPr>
      <w:r w:rsidRPr="00832263">
        <w:rPr>
          <w:sz w:val="14"/>
        </w:rPr>
        <w:t>Energy security will be at the forefront of this week's NATO summit discussions. Thankfully, renewed American LNG exports to Europe provide a stable anchor in our chaotic world, so long as American leaders have the good sense to allow them to continue.</w:t>
      </w:r>
    </w:p>
    <w:p w14:paraId="34E07CCF" w14:textId="77777777" w:rsidR="00595B7A" w:rsidRPr="00C65646" w:rsidRDefault="00595B7A" w:rsidP="00595B7A"/>
    <w:p w14:paraId="2320EAD1" w14:textId="77777777" w:rsidR="00595B7A" w:rsidRDefault="00595B7A" w:rsidP="00595B7A">
      <w:pPr>
        <w:pStyle w:val="Heading2"/>
      </w:pPr>
      <w:r>
        <w:t>Adv---Civil Service</w:t>
      </w:r>
    </w:p>
    <w:p w14:paraId="7BD63C0D" w14:textId="3D8F5CD9" w:rsidR="00595B7A" w:rsidRDefault="00595B7A" w:rsidP="00595B7A">
      <w:pPr>
        <w:pStyle w:val="Heading3"/>
      </w:pPr>
      <w:bookmarkStart w:id="7" w:name="Level_3_323"/>
      <w:r>
        <w:t>S02 Turn---Overview---2NC</w:t>
      </w:r>
    </w:p>
    <w:p w14:paraId="64CAB22F" w14:textId="77777777" w:rsidR="00595B7A" w:rsidRDefault="00595B7A" w:rsidP="00595B7A">
      <w:pPr>
        <w:pStyle w:val="Heading4"/>
      </w:pPr>
      <w:r>
        <w:t>1---</w:t>
      </w:r>
      <w:r w:rsidRPr="005B3BFF">
        <w:rPr>
          <w:u w:val="single"/>
        </w:rPr>
        <w:t>TIME FRAME</w:t>
      </w:r>
      <w:r>
        <w:t xml:space="preserve">---aerosol unmasking will cause a two-degree spike by 2026 </w:t>
      </w:r>
    </w:p>
    <w:p w14:paraId="4F22B1D4" w14:textId="77777777" w:rsidR="00595B7A" w:rsidRDefault="00595B7A" w:rsidP="00595B7A">
      <w:r w:rsidRPr="00827A7D">
        <w:rPr>
          <w:rStyle w:val="Style13ptBold"/>
        </w:rPr>
        <w:t>Carana 21</w:t>
      </w:r>
      <w:r>
        <w:t xml:space="preserve"> [Sam Carana (Climate Researcher), "Will humans be extinct by 2026?," Arctic News, https://arctic-news.blogspot.com/p/extinction.html, ashtar]</w:t>
      </w:r>
    </w:p>
    <w:p w14:paraId="010CFC6B" w14:textId="77777777" w:rsidR="00595B7A" w:rsidRPr="005B3BFF" w:rsidRDefault="00595B7A" w:rsidP="00595B7A">
      <w:pPr>
        <w:rPr>
          <w:sz w:val="16"/>
        </w:rPr>
      </w:pPr>
      <w:r w:rsidRPr="005B3BFF">
        <w:rPr>
          <w:sz w:val="16"/>
        </w:rPr>
        <w:t>Loss of the sulfate cooling effect (green: 1.9°C) and rise due to other aerosols and gases (brown: 0.6°C)</w:t>
      </w:r>
    </w:p>
    <w:p w14:paraId="6A3C45A6" w14:textId="77777777" w:rsidR="00595B7A" w:rsidRPr="005B3BFF" w:rsidRDefault="00595B7A" w:rsidP="00595B7A">
      <w:pPr>
        <w:rPr>
          <w:sz w:val="16"/>
        </w:rPr>
      </w:pPr>
      <w:r w:rsidRPr="005B3BFF">
        <w:rPr>
          <w:rStyle w:val="StyleUnderline"/>
          <w:highlight w:val="cyan"/>
        </w:rPr>
        <w:t>With</w:t>
      </w:r>
      <w:r w:rsidRPr="005B3BFF">
        <w:rPr>
          <w:rStyle w:val="StyleUnderline"/>
        </w:rPr>
        <w:t xml:space="preserve"> dramatic </w:t>
      </w:r>
      <w:r w:rsidRPr="005B3BFF">
        <w:rPr>
          <w:rStyle w:val="StyleUnderline"/>
          <w:highlight w:val="cyan"/>
        </w:rPr>
        <w:t>cuts in emissions, there will</w:t>
      </w:r>
      <w:r w:rsidRPr="005B3BFF">
        <w:rPr>
          <w:rStyle w:val="StyleUnderline"/>
        </w:rPr>
        <w:t xml:space="preserve"> also </w:t>
      </w:r>
      <w:r w:rsidRPr="005B3BFF">
        <w:rPr>
          <w:rStyle w:val="StyleUnderline"/>
          <w:highlight w:val="cyan"/>
        </w:rPr>
        <w:t>be a</w:t>
      </w:r>
      <w:r w:rsidRPr="005B3BFF">
        <w:rPr>
          <w:rStyle w:val="StyleUnderline"/>
        </w:rPr>
        <w:t xml:space="preserve"> </w:t>
      </w:r>
      <w:r w:rsidRPr="005B3BFF">
        <w:rPr>
          <w:rStyle w:val="Emphasis"/>
        </w:rPr>
        <w:t xml:space="preserve">dramatic </w:t>
      </w:r>
      <w:r w:rsidRPr="005B3BFF">
        <w:rPr>
          <w:rStyle w:val="Emphasis"/>
          <w:highlight w:val="cyan"/>
        </w:rPr>
        <w:t>fall in aerosols</w:t>
      </w:r>
      <w:r w:rsidRPr="005B3BFF">
        <w:rPr>
          <w:rStyle w:val="StyleUnderline"/>
          <w:highlight w:val="cyan"/>
        </w:rPr>
        <w:t xml:space="preserve"> that</w:t>
      </w:r>
      <w:r w:rsidRPr="005B3BFF">
        <w:rPr>
          <w:sz w:val="16"/>
        </w:rPr>
        <w:t xml:space="preserve"> currently </w:t>
      </w:r>
      <w:r w:rsidRPr="005B3BFF">
        <w:rPr>
          <w:rStyle w:val="StyleUnderline"/>
          <w:highlight w:val="cyan"/>
        </w:rPr>
        <w:t>mask</w:t>
      </w:r>
      <w:r w:rsidRPr="005B3BFF">
        <w:rPr>
          <w:rStyle w:val="StyleUnderline"/>
        </w:rPr>
        <w:t xml:space="preserve"> the</w:t>
      </w:r>
      <w:r w:rsidRPr="005B3BFF">
        <w:rPr>
          <w:sz w:val="16"/>
        </w:rPr>
        <w:t xml:space="preserve"> full </w:t>
      </w:r>
      <w:r w:rsidRPr="005B3BFF">
        <w:rPr>
          <w:rStyle w:val="StyleUnderline"/>
          <w:highlight w:val="cyan"/>
        </w:rPr>
        <w:t>warming</w:t>
      </w:r>
      <w:r w:rsidRPr="005B3BFF">
        <w:rPr>
          <w:rStyle w:val="StyleUnderline"/>
        </w:rPr>
        <w:t xml:space="preserve"> of </w:t>
      </w:r>
      <w:r w:rsidRPr="005B3BFF">
        <w:rPr>
          <w:rStyle w:val="Emphasis"/>
        </w:rPr>
        <w:t>g</w:t>
      </w:r>
      <w:r w:rsidRPr="005B3BFF">
        <w:rPr>
          <w:sz w:val="16"/>
        </w:rPr>
        <w:t>reen</w:t>
      </w:r>
      <w:r w:rsidRPr="005B3BFF">
        <w:rPr>
          <w:rStyle w:val="Emphasis"/>
        </w:rPr>
        <w:t>h</w:t>
      </w:r>
      <w:r w:rsidRPr="005B3BFF">
        <w:rPr>
          <w:sz w:val="16"/>
        </w:rPr>
        <w:t xml:space="preserve">ouse </w:t>
      </w:r>
      <w:r w:rsidRPr="005B3BFF">
        <w:rPr>
          <w:rStyle w:val="Emphasis"/>
        </w:rPr>
        <w:t>g</w:t>
      </w:r>
      <w:r w:rsidRPr="005B3BFF">
        <w:rPr>
          <w:sz w:val="16"/>
        </w:rPr>
        <w:t>ase</w:t>
      </w:r>
      <w:r w:rsidRPr="005B3BFF">
        <w:rPr>
          <w:rStyle w:val="Emphasis"/>
        </w:rPr>
        <w:t>s</w:t>
      </w:r>
      <w:r w:rsidRPr="005B3BFF">
        <w:rPr>
          <w:sz w:val="16"/>
        </w:rPr>
        <w:t xml:space="preserve">. From 1850 to 2010, </w:t>
      </w:r>
      <w:r w:rsidRPr="005B3BFF">
        <w:rPr>
          <w:rStyle w:val="StyleUnderline"/>
        </w:rPr>
        <w:t>anthropogenic aerosols brought</w:t>
      </w:r>
      <w:r w:rsidRPr="005B3BFF">
        <w:rPr>
          <w:sz w:val="16"/>
        </w:rPr>
        <w:t xml:space="preserve"> about </w:t>
      </w:r>
      <w:r w:rsidRPr="005B3BFF">
        <w:rPr>
          <w:rStyle w:val="StyleUnderline"/>
        </w:rPr>
        <w:t xml:space="preserve">a decrease of </w:t>
      </w:r>
      <w:r w:rsidRPr="005B3BFF">
        <w:rPr>
          <w:rStyle w:val="StyleUnderline"/>
          <w:rFonts w:ascii="Cambria Math" w:hAnsi="Cambria Math" w:cs="Cambria Math"/>
        </w:rPr>
        <w:t>∼</w:t>
      </w:r>
      <w:r w:rsidRPr="005B3BFF">
        <w:rPr>
          <w:rStyle w:val="StyleUnderline"/>
        </w:rPr>
        <w:t>2.53 K</w:t>
      </w:r>
      <w:r w:rsidRPr="005B3BFF">
        <w:rPr>
          <w:sz w:val="16"/>
        </w:rPr>
        <w:t xml:space="preserve">, according to this study. </w:t>
      </w:r>
      <w:r w:rsidRPr="005B3BFF">
        <w:rPr>
          <w:rStyle w:val="StyleUnderline"/>
        </w:rPr>
        <w:t xml:space="preserve">While not all of the aerosols masking effect may fall away over the next few years, </w:t>
      </w:r>
      <w:r w:rsidRPr="005B3BFF">
        <w:rPr>
          <w:rStyle w:val="Emphasis"/>
        </w:rPr>
        <w:t>much of it could</w:t>
      </w:r>
      <w:r w:rsidRPr="005B3BFF">
        <w:rPr>
          <w:sz w:val="16"/>
        </w:rPr>
        <w:t xml:space="preserve">, in case of industrial collapse. A </w:t>
      </w:r>
      <w:r w:rsidRPr="005B3BFF">
        <w:rPr>
          <w:rStyle w:val="Emphasis"/>
          <w:highlight w:val="cyan"/>
        </w:rPr>
        <w:t>1.9°C</w:t>
      </w:r>
      <w:r w:rsidRPr="005B3BFF">
        <w:rPr>
          <w:rStyle w:val="Emphasis"/>
        </w:rPr>
        <w:t xml:space="preserve"> temperature rise</w:t>
      </w:r>
      <w:r w:rsidRPr="005B3BFF">
        <w:rPr>
          <w:rStyle w:val="StyleUnderline"/>
        </w:rPr>
        <w:t xml:space="preserve"> due to </w:t>
      </w:r>
      <w:r w:rsidRPr="005B3BFF">
        <w:rPr>
          <w:rStyle w:val="Emphasis"/>
        </w:rPr>
        <w:t>loss of sulfate cooling</w:t>
      </w:r>
      <w:r w:rsidRPr="005B3BFF">
        <w:rPr>
          <w:sz w:val="16"/>
        </w:rPr>
        <w:t xml:space="preserve"> therefore </w:t>
      </w:r>
      <w:r w:rsidRPr="005B3BFF">
        <w:rPr>
          <w:rStyle w:val="StyleUnderline"/>
        </w:rPr>
        <w:t xml:space="preserve">seems </w:t>
      </w:r>
      <w:r w:rsidRPr="005B3BFF">
        <w:rPr>
          <w:rStyle w:val="StyleUnderline"/>
          <w:highlight w:val="cyan"/>
        </w:rPr>
        <w:t>possible by</w:t>
      </w:r>
      <w:r w:rsidRPr="005B3BFF">
        <w:rPr>
          <w:rStyle w:val="StyleUnderline"/>
        </w:rPr>
        <w:t xml:space="preserve"> the year </w:t>
      </w:r>
      <w:r w:rsidRPr="005B3BFF">
        <w:rPr>
          <w:rStyle w:val="Emphasis"/>
          <w:highlight w:val="cyan"/>
        </w:rPr>
        <w:t>2026</w:t>
      </w:r>
      <w:r w:rsidRPr="005B3BFF">
        <w:rPr>
          <w:sz w:val="16"/>
        </w:rPr>
        <w:t xml:space="preserve">. Furthermore, the </w:t>
      </w:r>
      <w:r w:rsidRPr="005B3BFF">
        <w:rPr>
          <w:rStyle w:val="StyleUnderline"/>
        </w:rPr>
        <w:t>temp</w:t>
      </w:r>
      <w:r w:rsidRPr="005B3BFF">
        <w:rPr>
          <w:sz w:val="16"/>
        </w:rPr>
        <w:t xml:space="preserve">erature </w:t>
      </w:r>
      <w:r w:rsidRPr="005B3BFF">
        <w:rPr>
          <w:rStyle w:val="StyleUnderline"/>
        </w:rPr>
        <w:t xml:space="preserve">could rise due to additional </w:t>
      </w:r>
      <w:r w:rsidRPr="005B3BFF">
        <w:rPr>
          <w:rStyle w:val="Emphasis"/>
        </w:rPr>
        <w:t>biomass burning</w:t>
      </w:r>
      <w:r w:rsidRPr="005B3BFF">
        <w:rPr>
          <w:rStyle w:val="StyleUnderline"/>
        </w:rPr>
        <w:t xml:space="preserve"> and </w:t>
      </w:r>
      <w:r w:rsidRPr="005B3BFF">
        <w:rPr>
          <w:rStyle w:val="Emphasis"/>
        </w:rPr>
        <w:t>forest fires</w:t>
      </w:r>
      <w:r w:rsidRPr="005B3BFF">
        <w:rPr>
          <w:sz w:val="16"/>
        </w:rPr>
        <w:t>, causing emissions of further aerosols such as brown carbon and soot, and gases such as carbon monoxide and nitrogen oxides, as discussed in this post.</w:t>
      </w:r>
    </w:p>
    <w:p w14:paraId="2548D4AA" w14:textId="77777777" w:rsidR="00595B7A" w:rsidRPr="005B3BFF" w:rsidRDefault="00595B7A" w:rsidP="00595B7A">
      <w:pPr>
        <w:rPr>
          <w:sz w:val="16"/>
        </w:rPr>
      </w:pPr>
      <w:r w:rsidRPr="005B3BFF">
        <w:rPr>
          <w:sz w:val="16"/>
        </w:rPr>
        <w:t xml:space="preserve">Snow and ice demise in the Arctic, Jet Stream and associated changes (orange: 1.6°C) </w:t>
      </w:r>
    </w:p>
    <w:p w14:paraId="76133726" w14:textId="77777777" w:rsidR="00595B7A" w:rsidRPr="005B3BFF" w:rsidRDefault="00595B7A" w:rsidP="00595B7A">
      <w:pPr>
        <w:rPr>
          <w:sz w:val="16"/>
        </w:rPr>
      </w:pPr>
      <w:r w:rsidRPr="005B3BFF">
        <w:rPr>
          <w:sz w:val="16"/>
        </w:rPr>
        <w:t>Warming due to Arctic snow and ice decline (i.e. of both sea ice and the snow and ice cover on land) may well exceed 2.6 W/m², calculated Professor Peter Wadhams in 2012, adding that this could more than double the net global warming caused by people since pre-industrial times. Associated changes include the loss of the ice buffer (latent heat), greater heat transfer into the Arctic Ocean due to stronger winds (and the resulting freshwater lid on the North Atlantic) and more heat entering the atmosphere from the Arctic Ocean due to more open water in the Arctic Ocean. A 1.6°C warming due to albedo changes and associated changes seems possible over the next few years, as discussed in this post.</w:t>
      </w:r>
    </w:p>
    <w:p w14:paraId="5A37B240" w14:textId="77777777" w:rsidR="00595B7A" w:rsidRPr="005B3BFF" w:rsidRDefault="00595B7A" w:rsidP="00595B7A">
      <w:pPr>
        <w:rPr>
          <w:sz w:val="16"/>
        </w:rPr>
      </w:pPr>
      <w:r w:rsidRPr="005B3BFF">
        <w:rPr>
          <w:sz w:val="16"/>
        </w:rPr>
        <w:t>Methane eruptions from the seafloor (red: 1.1°C)</w:t>
      </w:r>
    </w:p>
    <w:p w14:paraId="25BE2E6C" w14:textId="77777777" w:rsidR="00595B7A" w:rsidRPr="005B3BFF" w:rsidRDefault="00595B7A" w:rsidP="00595B7A">
      <w:pPr>
        <w:rPr>
          <w:sz w:val="16"/>
        </w:rPr>
      </w:pPr>
      <w:r w:rsidRPr="005B3BFF">
        <w:rPr>
          <w:sz w:val="16"/>
        </w:rPr>
        <w:t xml:space="preserve">Dr. Natalia Shakhova et al. wrote in a paper presented at EGU General Assembly 2008 that "we consider release of up to 50 Gt of predicted amount of hydrate storage as highly possible for abrupt release at any time." Authors calculated that such a release would cause 1.3°C warming by 2100. </w:t>
      </w:r>
    </w:p>
    <w:p w14:paraId="0C07B1AA" w14:textId="77777777" w:rsidR="00595B7A" w:rsidRPr="005B3BFF" w:rsidRDefault="00595B7A" w:rsidP="00595B7A">
      <w:pPr>
        <w:rPr>
          <w:sz w:val="16"/>
        </w:rPr>
      </w:pPr>
      <w:r w:rsidRPr="005B3BFF">
        <w:rPr>
          <w:sz w:val="16"/>
        </w:rPr>
        <w:t xml:space="preserve">This 1.3°C warming (by 2100) from an extra 50 Gt of methane seems conservative when considering that there now is only some 5 Gt of methane in the atmosphere, and over the next ten years this 5 Gt is already responsible for more warming than all the carbon dioxide emitted by people since the start of the industrial revolution. </w:t>
      </w:r>
    </w:p>
    <w:p w14:paraId="1E3784BA" w14:textId="77777777" w:rsidR="00595B7A" w:rsidRPr="005B3BFF" w:rsidRDefault="00595B7A" w:rsidP="00595B7A">
      <w:pPr>
        <w:rPr>
          <w:sz w:val="16"/>
        </w:rPr>
      </w:pPr>
      <w:r w:rsidRPr="005B3BFF">
        <w:rPr>
          <w:sz w:val="16"/>
        </w:rPr>
        <w:t xml:space="preserve">Professor Peter Wadhams co-authored a study that calculated that methane release from the seafloor of the Arctic Ocean could yield 0.6°C warming of the planet in 5 years (see video at earlier post). </w:t>
      </w:r>
    </w:p>
    <w:p w14:paraId="52EB8F5D" w14:textId="77777777" w:rsidR="00595B7A" w:rsidRPr="005B3BFF" w:rsidRDefault="00595B7A" w:rsidP="00595B7A">
      <w:pPr>
        <w:rPr>
          <w:sz w:val="16"/>
        </w:rPr>
      </w:pPr>
      <w:r w:rsidRPr="005B3BFF">
        <w:rPr>
          <w:sz w:val="16"/>
        </w:rPr>
        <w:t xml:space="preserve">In conclusion, as temperatures keep rising, a 1.1°C warming due to methane releases from sediments at the seafloor of the world's oceans seems well possible over the next few years and even more temperature rise seems possible beyond that, as also discussed in this post. </w:t>
      </w:r>
    </w:p>
    <w:p w14:paraId="31E7BAAD" w14:textId="77777777" w:rsidR="00595B7A" w:rsidRPr="005B3BFF" w:rsidRDefault="00595B7A" w:rsidP="00595B7A">
      <w:pPr>
        <w:rPr>
          <w:sz w:val="16"/>
        </w:rPr>
      </w:pPr>
      <w:r w:rsidRPr="005B3BFF">
        <w:rPr>
          <w:sz w:val="16"/>
        </w:rPr>
        <w:t>Extra water vapor feedback (blue: 2.1°C)</w:t>
      </w:r>
    </w:p>
    <w:p w14:paraId="21F15B29" w14:textId="77777777" w:rsidR="00595B7A" w:rsidRPr="005B3BFF" w:rsidRDefault="00595B7A" w:rsidP="00595B7A">
      <w:pPr>
        <w:rPr>
          <w:sz w:val="16"/>
        </w:rPr>
      </w:pPr>
      <w:r w:rsidRPr="005B3BFF">
        <w:rPr>
          <w:sz w:val="16"/>
        </w:rPr>
        <w:t>Rising temperatures will result in more water vapor in the atmosphere (7% more water vapor for every 1°C warming), further amplifying the temperature rise, since water vapor is a potent greenhouse gas.</w:t>
      </w:r>
    </w:p>
    <w:p w14:paraId="43430557" w14:textId="77777777" w:rsidR="00595B7A" w:rsidRPr="005B3BFF" w:rsidRDefault="00595B7A" w:rsidP="00595B7A">
      <w:pPr>
        <w:rPr>
          <w:sz w:val="16"/>
        </w:rPr>
      </w:pPr>
      <w:r w:rsidRPr="005B3BFF">
        <w:rPr>
          <w:sz w:val="16"/>
        </w:rPr>
        <w:t>Extra water vapor will result from warming due to the changes in the Arctic and due to methane releases from the seafloor that could strike within years and could result in huge warming in addition to the warming that is already there now.</w:t>
      </w:r>
    </w:p>
    <w:p w14:paraId="7D30C573" w14:textId="77777777" w:rsidR="00595B7A" w:rsidRPr="005B3BFF" w:rsidRDefault="00595B7A" w:rsidP="00595B7A">
      <w:pPr>
        <w:rPr>
          <w:sz w:val="16"/>
        </w:rPr>
      </w:pPr>
      <w:r w:rsidRPr="005B3BFF">
        <w:rPr>
          <w:sz w:val="16"/>
        </w:rPr>
        <w:t>The IPCC says: "Water vapour feedback acting alone approximately doubles the warming from what it would be for fixed water vapour. Furthermore, water vapour feedback acts to amplify other feedbacks in models, such as cloud feedback and ice albedo feedback. If cloud feedback is strongly positive, the water vapour feedback can lead to 3.5 times as much warming as would be the case if water vapour concentration were held fixed".</w:t>
      </w:r>
    </w:p>
    <w:p w14:paraId="5313CDBA" w14:textId="77777777" w:rsidR="00595B7A" w:rsidRPr="005B3BFF" w:rsidRDefault="00595B7A" w:rsidP="00595B7A">
      <w:pPr>
        <w:rPr>
          <w:sz w:val="16"/>
        </w:rPr>
      </w:pPr>
      <w:r w:rsidRPr="005B3BFF">
        <w:rPr>
          <w:sz w:val="16"/>
        </w:rPr>
        <w:t>The temperature rise due to extra water vapor works immediately, i.e. it goes hand in hand with rises due to other warming elements. Research indicates that, if the temperature of Earth rises by 1°C, the associated increase in water vapor will trap an extra 2 Watts of energy per m². Given a possible additional warming of 2.7°C due to just two elements, i.e. snow, ice, wind and ocean changes (such as Arctic albedo changes) and seafloor methane, an additional warming over the next few years of 2.1°C due to extra water vapor in the atmosphere therefore does seem well possible over the next few years.</w:t>
      </w:r>
    </w:p>
    <w:p w14:paraId="39C849A3" w14:textId="77777777" w:rsidR="00595B7A" w:rsidRPr="005B3BFF" w:rsidRDefault="00595B7A" w:rsidP="00595B7A">
      <w:pPr>
        <w:rPr>
          <w:sz w:val="16"/>
        </w:rPr>
      </w:pPr>
      <w:r w:rsidRPr="005B3BFF">
        <w:rPr>
          <w:sz w:val="16"/>
        </w:rPr>
        <w:t>Water vapor tipping point (blue)</w:t>
      </w:r>
    </w:p>
    <w:p w14:paraId="53BDCFB9" w14:textId="77777777" w:rsidR="00595B7A" w:rsidRPr="005B3BFF" w:rsidRDefault="00595B7A" w:rsidP="00595B7A">
      <w:pPr>
        <w:rPr>
          <w:sz w:val="16"/>
        </w:rPr>
      </w:pPr>
      <w:r w:rsidRPr="005B3BFF">
        <w:rPr>
          <w:rStyle w:val="StyleUnderline"/>
        </w:rPr>
        <w:t xml:space="preserve">A </w:t>
      </w:r>
      <w:r w:rsidRPr="005B3BFF">
        <w:rPr>
          <w:rStyle w:val="Emphasis"/>
          <w:highlight w:val="cyan"/>
        </w:rPr>
        <w:t>very small</w:t>
      </w:r>
      <w:r w:rsidRPr="005B3BFF">
        <w:rPr>
          <w:rStyle w:val="StyleUnderline"/>
          <w:highlight w:val="cyan"/>
        </w:rPr>
        <w:t xml:space="preserve"> increase in </w:t>
      </w:r>
      <w:r w:rsidRPr="005B3BFF">
        <w:rPr>
          <w:rStyle w:val="Emphasis"/>
          <w:highlight w:val="cyan"/>
        </w:rPr>
        <w:t>solar irradiation</w:t>
      </w:r>
      <w:r w:rsidRPr="005B3BFF">
        <w:rPr>
          <w:sz w:val="16"/>
        </w:rPr>
        <w:t xml:space="preserve"> – leading to an increase of the global Earth temperature, of only a few tens of degrees – </w:t>
      </w:r>
      <w:r w:rsidRPr="005B3BFF">
        <w:rPr>
          <w:rStyle w:val="StyleUnderline"/>
        </w:rPr>
        <w:t xml:space="preserve">would be </w:t>
      </w:r>
      <w:r w:rsidRPr="005B3BFF">
        <w:rPr>
          <w:rStyle w:val="StyleUnderline"/>
          <w:highlight w:val="cyan"/>
        </w:rPr>
        <w:t>enough to</w:t>
      </w:r>
      <w:r w:rsidRPr="005B3BFF">
        <w:rPr>
          <w:rStyle w:val="StyleUnderline"/>
        </w:rPr>
        <w:t xml:space="preserve"> trigger an irreversible runaway process</w:t>
      </w:r>
      <w:r w:rsidRPr="005B3BFF">
        <w:rPr>
          <w:sz w:val="16"/>
        </w:rPr>
        <w:t xml:space="preserve"> on Earth </w:t>
      </w:r>
      <w:r w:rsidRPr="005B3BFF">
        <w:rPr>
          <w:rStyle w:val="StyleUnderline"/>
        </w:rPr>
        <w:t xml:space="preserve">and </w:t>
      </w:r>
      <w:r w:rsidRPr="005B3BFF">
        <w:rPr>
          <w:rStyle w:val="StyleUnderline"/>
          <w:highlight w:val="cyan"/>
        </w:rPr>
        <w:t xml:space="preserve">make our planet </w:t>
      </w:r>
      <w:r w:rsidRPr="005B3BFF">
        <w:rPr>
          <w:rStyle w:val="Emphasis"/>
          <w:highlight w:val="cyan"/>
        </w:rPr>
        <w:t>as inhospitable as Venus</w:t>
      </w:r>
      <w:r w:rsidRPr="005B3BFF">
        <w:rPr>
          <w:sz w:val="16"/>
        </w:rPr>
        <w:t>, a recent study concludes, as discussed at this post.</w:t>
      </w:r>
    </w:p>
    <w:p w14:paraId="33D6E06C" w14:textId="77777777" w:rsidR="00595B7A" w:rsidRPr="005B3BFF" w:rsidRDefault="00595B7A" w:rsidP="00595B7A">
      <w:pPr>
        <w:rPr>
          <w:sz w:val="16"/>
        </w:rPr>
      </w:pPr>
      <w:r w:rsidRPr="005B3BFF">
        <w:rPr>
          <w:sz w:val="16"/>
        </w:rPr>
        <w:t>Further contributors to the temperature rise (continued from above, dark blue)</w:t>
      </w:r>
    </w:p>
    <w:p w14:paraId="397281CF" w14:textId="3FE9BE4F" w:rsidR="00595B7A" w:rsidRDefault="00595B7A" w:rsidP="00595B7A">
      <w:r w:rsidRPr="005B3BFF">
        <w:rPr>
          <w:rStyle w:val="StyleUnderline"/>
        </w:rPr>
        <w:t xml:space="preserve">Besides further gases and aerosols emitted between 2020 and 2026, </w:t>
      </w:r>
      <w:r w:rsidRPr="005B3BFF">
        <w:rPr>
          <w:rStyle w:val="Emphasis"/>
          <w:highlight w:val="cyan"/>
        </w:rPr>
        <w:t>additional rise</w:t>
      </w:r>
      <w:r w:rsidRPr="005B3BFF">
        <w:rPr>
          <w:rStyle w:val="Emphasis"/>
        </w:rPr>
        <w:t xml:space="preserve"> in temperature</w:t>
      </w:r>
      <w:r w:rsidRPr="005B3BFF">
        <w:rPr>
          <w:rStyle w:val="StyleUnderline"/>
        </w:rPr>
        <w:t xml:space="preserve"> could eventuate </w:t>
      </w:r>
      <w:r w:rsidRPr="005B3BFF">
        <w:rPr>
          <w:rStyle w:val="StyleUnderline"/>
          <w:highlight w:val="cyan"/>
        </w:rPr>
        <w:t xml:space="preserve">due to </w:t>
      </w:r>
      <w:r w:rsidRPr="005B3BFF">
        <w:rPr>
          <w:rStyle w:val="Emphasis"/>
          <w:highlight w:val="cyan"/>
        </w:rPr>
        <w:t>feedbacks</w:t>
      </w:r>
      <w:r w:rsidRPr="005B3BFF">
        <w:rPr>
          <w:rStyle w:val="StyleUnderline"/>
          <w:highlight w:val="cyan"/>
        </w:rPr>
        <w:t xml:space="preserve"> and </w:t>
      </w:r>
      <w:r w:rsidRPr="005B3BFF">
        <w:rPr>
          <w:rStyle w:val="Emphasis"/>
          <w:highlight w:val="cyan"/>
        </w:rPr>
        <w:t>interactions</w:t>
      </w:r>
      <w:r w:rsidRPr="005B3BFF">
        <w:rPr>
          <w:rStyle w:val="StyleUnderline"/>
        </w:rPr>
        <w:t xml:space="preserve"> between the above elements</w:t>
      </w:r>
      <w:r>
        <w:t>.</w:t>
      </w:r>
    </w:p>
    <w:p w14:paraId="11C6B515" w14:textId="77777777" w:rsidR="00595B7A" w:rsidRDefault="00595B7A" w:rsidP="00595B7A">
      <w:pPr>
        <w:pStyle w:val="Heading4"/>
      </w:pPr>
      <w:r>
        <w:t>3---Independently, SO2 fertilizes plankton---key to ocean growth AND sequesters carbon emissions</w:t>
      </w:r>
    </w:p>
    <w:p w14:paraId="0F1DA619" w14:textId="77777777" w:rsidR="00595B7A" w:rsidRDefault="00595B7A" w:rsidP="00595B7A">
      <w:r w:rsidRPr="00B95891">
        <w:rPr>
          <w:rStyle w:val="Style13ptBold"/>
        </w:rPr>
        <w:t>Baragona 17</w:t>
      </w:r>
      <w:r>
        <w:t xml:space="preserve"> [Steve Baragona (Multimedia Journalist, Master's in Journalism from University of North Carolina at Chapel Hill, Award-winning), 3-1-2017, "Air Pollution Particles May Fertilize Oceans, Study Finds," </w:t>
      </w:r>
      <w:r w:rsidRPr="00B95891">
        <w:rPr>
          <w:i/>
          <w:iCs/>
        </w:rPr>
        <w:t>VOA News</w:t>
      </w:r>
      <w:r>
        <w:t>, https://www.voanews.com/a/pollution-particles-fertilize-oceans/3745610.html, ashtar]</w:t>
      </w:r>
    </w:p>
    <w:p w14:paraId="7F79BAC9" w14:textId="77777777" w:rsidR="00595B7A" w:rsidRPr="00FF3171" w:rsidRDefault="00595B7A" w:rsidP="00595B7A">
      <w:pPr>
        <w:rPr>
          <w:sz w:val="16"/>
        </w:rPr>
      </w:pPr>
      <w:r w:rsidRPr="00FF3171">
        <w:rPr>
          <w:sz w:val="16"/>
        </w:rPr>
        <w:t>Scientists may have found an upside to air pollution.</w:t>
      </w:r>
    </w:p>
    <w:p w14:paraId="7BFFA993" w14:textId="77777777" w:rsidR="00595B7A" w:rsidRPr="00FF3171" w:rsidRDefault="00595B7A" w:rsidP="00595B7A">
      <w:pPr>
        <w:rPr>
          <w:sz w:val="16"/>
        </w:rPr>
      </w:pPr>
      <w:r w:rsidRPr="00FF3171">
        <w:rPr>
          <w:rStyle w:val="StyleUnderline"/>
        </w:rPr>
        <w:t xml:space="preserve">A new study found that </w:t>
      </w:r>
      <w:r w:rsidRPr="00FF3171">
        <w:rPr>
          <w:rStyle w:val="StyleUnderline"/>
          <w:highlight w:val="cyan"/>
        </w:rPr>
        <w:t>two pollutants coming out of</w:t>
      </w:r>
      <w:r w:rsidRPr="00FF3171">
        <w:rPr>
          <w:sz w:val="16"/>
        </w:rPr>
        <w:t xml:space="preserve"> the smokestacks at </w:t>
      </w:r>
      <w:r w:rsidRPr="00FF3171">
        <w:rPr>
          <w:rStyle w:val="StyleUnderline"/>
        </w:rPr>
        <w:t xml:space="preserve">coal-fired </w:t>
      </w:r>
      <w:r w:rsidRPr="00FF3171">
        <w:rPr>
          <w:rStyle w:val="StyleUnderline"/>
          <w:highlight w:val="cyan"/>
        </w:rPr>
        <w:t>power plants</w:t>
      </w:r>
      <w:r w:rsidRPr="00FF3171">
        <w:rPr>
          <w:rStyle w:val="StyleUnderline"/>
        </w:rPr>
        <w:t xml:space="preserve"> interact to </w:t>
      </w:r>
      <w:r w:rsidRPr="00FF3171">
        <w:rPr>
          <w:rStyle w:val="StyleUnderline"/>
          <w:highlight w:val="cyan"/>
        </w:rPr>
        <w:t>make</w:t>
      </w:r>
      <w:r w:rsidRPr="00FF3171">
        <w:rPr>
          <w:rStyle w:val="StyleUnderline"/>
        </w:rPr>
        <w:t xml:space="preserve"> a kind of </w:t>
      </w:r>
      <w:r w:rsidRPr="00FF3171">
        <w:rPr>
          <w:rStyle w:val="Emphasis"/>
          <w:highlight w:val="cyan"/>
        </w:rPr>
        <w:t>fertilizer</w:t>
      </w:r>
      <w:r w:rsidRPr="00FF3171">
        <w:rPr>
          <w:rStyle w:val="StyleUnderline"/>
          <w:highlight w:val="cyan"/>
        </w:rPr>
        <w:t xml:space="preserve"> for</w:t>
      </w:r>
      <w:r w:rsidRPr="00FF3171">
        <w:rPr>
          <w:rStyle w:val="StyleUnderline"/>
        </w:rPr>
        <w:t xml:space="preserve"> ocean-dwelling </w:t>
      </w:r>
      <w:r w:rsidRPr="00FF3171">
        <w:rPr>
          <w:rStyle w:val="Emphasis"/>
          <w:highlight w:val="cyan"/>
        </w:rPr>
        <w:t>plankton</w:t>
      </w:r>
      <w:r w:rsidRPr="00FF3171">
        <w:rPr>
          <w:sz w:val="16"/>
        </w:rPr>
        <w:t xml:space="preserve">. </w:t>
      </w:r>
      <w:r w:rsidRPr="00FF3171">
        <w:rPr>
          <w:rStyle w:val="StyleUnderline"/>
        </w:rPr>
        <w:t xml:space="preserve">That may help </w:t>
      </w:r>
      <w:r w:rsidRPr="00FF3171">
        <w:rPr>
          <w:rStyle w:val="StyleUnderline"/>
          <w:highlight w:val="cyan"/>
        </w:rPr>
        <w:t>increase</w:t>
      </w:r>
      <w:r w:rsidRPr="00FF3171">
        <w:rPr>
          <w:rStyle w:val="StyleUnderline"/>
        </w:rPr>
        <w:t xml:space="preserve"> how much planet-warming </w:t>
      </w:r>
      <w:r w:rsidRPr="00FF3171">
        <w:rPr>
          <w:rStyle w:val="Emphasis"/>
          <w:highlight w:val="cyan"/>
        </w:rPr>
        <w:t>carbon</w:t>
      </w:r>
      <w:r w:rsidRPr="00FF3171">
        <w:rPr>
          <w:rStyle w:val="Emphasis"/>
        </w:rPr>
        <w:t xml:space="preserve"> dioxide</w:t>
      </w:r>
      <w:r w:rsidRPr="00FF3171">
        <w:rPr>
          <w:rStyle w:val="StyleUnderline"/>
        </w:rPr>
        <w:t xml:space="preserve"> the </w:t>
      </w:r>
      <w:r w:rsidRPr="00FF3171">
        <w:rPr>
          <w:rStyle w:val="StyleUnderline"/>
          <w:highlight w:val="cyan"/>
        </w:rPr>
        <w:t xml:space="preserve">plankton </w:t>
      </w:r>
      <w:r w:rsidRPr="00FF3171">
        <w:rPr>
          <w:rStyle w:val="Emphasis"/>
          <w:highlight w:val="cyan"/>
        </w:rPr>
        <w:t>absorb</w:t>
      </w:r>
      <w:r w:rsidRPr="00FF3171">
        <w:rPr>
          <w:sz w:val="16"/>
        </w:rPr>
        <w:t>.</w:t>
      </w:r>
    </w:p>
    <w:p w14:paraId="1A1976A6" w14:textId="77777777" w:rsidR="00595B7A" w:rsidRPr="00FF3171" w:rsidRDefault="00595B7A" w:rsidP="00595B7A">
      <w:pPr>
        <w:rPr>
          <w:sz w:val="16"/>
        </w:rPr>
      </w:pPr>
      <w:r w:rsidRPr="00FF3171">
        <w:rPr>
          <w:rStyle w:val="StyleUnderline"/>
        </w:rPr>
        <w:t>The</w:t>
      </w:r>
      <w:r w:rsidRPr="00FF3171">
        <w:rPr>
          <w:sz w:val="16"/>
        </w:rPr>
        <w:t xml:space="preserve"> authors didn't study the size of the fertilizer </w:t>
      </w:r>
      <w:r w:rsidRPr="00FF3171">
        <w:rPr>
          <w:rStyle w:val="StyleUnderline"/>
          <w:highlight w:val="cyan"/>
        </w:rPr>
        <w:t>effect</w:t>
      </w:r>
      <w:r w:rsidRPr="00FF3171">
        <w:rPr>
          <w:sz w:val="16"/>
        </w:rPr>
        <w:t xml:space="preserve">. But given the amount of coal burning going on, especially in Asia, they say it </w:t>
      </w:r>
      <w:r w:rsidRPr="00FF3171">
        <w:rPr>
          <w:rStyle w:val="StyleUnderline"/>
        </w:rPr>
        <w:t xml:space="preserve">could be </w:t>
      </w:r>
      <w:r w:rsidRPr="00FF3171">
        <w:rPr>
          <w:rStyle w:val="StyleUnderline"/>
          <w:highlight w:val="cyan"/>
        </w:rPr>
        <w:t xml:space="preserve">modest but </w:t>
      </w:r>
      <w:r w:rsidRPr="00FF3171">
        <w:rPr>
          <w:rStyle w:val="Emphasis"/>
          <w:highlight w:val="cyan"/>
        </w:rPr>
        <w:t>significant</w:t>
      </w:r>
      <w:r w:rsidRPr="00FF3171">
        <w:rPr>
          <w:sz w:val="16"/>
        </w:rPr>
        <w:t>.</w:t>
      </w:r>
    </w:p>
    <w:p w14:paraId="5DE976B9" w14:textId="77777777" w:rsidR="00595B7A" w:rsidRPr="00FF3171" w:rsidRDefault="00595B7A" w:rsidP="00595B7A">
      <w:pPr>
        <w:rPr>
          <w:sz w:val="16"/>
        </w:rPr>
      </w:pPr>
      <w:r w:rsidRPr="00FF3171">
        <w:rPr>
          <w:sz w:val="16"/>
        </w:rPr>
        <w:t>While coal pollution is a major contributor to climate change and harms human health, "in this case it is doing us a good thing," said University of Birmingham environmental scientist Zongbo Shi, senior author of the study.</w:t>
      </w:r>
    </w:p>
    <w:p w14:paraId="607C8ECA" w14:textId="77777777" w:rsidR="00595B7A" w:rsidRPr="00FF3171" w:rsidRDefault="00595B7A" w:rsidP="00595B7A">
      <w:pPr>
        <w:rPr>
          <w:sz w:val="16"/>
        </w:rPr>
      </w:pPr>
      <w:r w:rsidRPr="00FF3171">
        <w:rPr>
          <w:sz w:val="16"/>
        </w:rPr>
        <w:t>"Earth systems are sometimes very complicated," he added. "They are doing things that we don't really expect."</w:t>
      </w:r>
    </w:p>
    <w:p w14:paraId="257ED7B1" w14:textId="77777777" w:rsidR="00595B7A" w:rsidRPr="00FF3171" w:rsidRDefault="00595B7A" w:rsidP="00595B7A">
      <w:pPr>
        <w:rPr>
          <w:sz w:val="16"/>
        </w:rPr>
      </w:pPr>
      <w:r w:rsidRPr="00FF3171">
        <w:rPr>
          <w:sz w:val="16"/>
        </w:rPr>
        <w:t>Sulfate coating</w:t>
      </w:r>
    </w:p>
    <w:p w14:paraId="0E2561E4" w14:textId="77777777" w:rsidR="00595B7A" w:rsidRPr="00FF3171" w:rsidRDefault="00595B7A" w:rsidP="00595B7A">
      <w:pPr>
        <w:rPr>
          <w:sz w:val="16"/>
        </w:rPr>
      </w:pPr>
      <w:r w:rsidRPr="005E3215">
        <w:rPr>
          <w:rStyle w:val="Emphasis"/>
          <w:highlight w:val="cyan"/>
        </w:rPr>
        <w:t>Iron</w:t>
      </w:r>
      <w:r w:rsidRPr="005E3215">
        <w:rPr>
          <w:rStyle w:val="StyleUnderline"/>
          <w:highlight w:val="cyan"/>
        </w:rPr>
        <w:t xml:space="preserve"> is</w:t>
      </w:r>
      <w:r w:rsidRPr="00FF3171">
        <w:rPr>
          <w:rStyle w:val="StyleUnderline"/>
        </w:rPr>
        <w:t xml:space="preserve"> essential for plant growth</w:t>
      </w:r>
      <w:r w:rsidRPr="00FF3171">
        <w:rPr>
          <w:sz w:val="16"/>
        </w:rPr>
        <w:t xml:space="preserve">. </w:t>
      </w:r>
      <w:r w:rsidRPr="00FF3171">
        <w:rPr>
          <w:rStyle w:val="StyleUnderline"/>
        </w:rPr>
        <w:t>But</w:t>
      </w:r>
      <w:r w:rsidRPr="00FF3171">
        <w:rPr>
          <w:sz w:val="16"/>
        </w:rPr>
        <w:t xml:space="preserve"> the mineral is </w:t>
      </w:r>
      <w:r w:rsidRPr="005E3215">
        <w:rPr>
          <w:rStyle w:val="StyleUnderline"/>
          <w:highlight w:val="cyan"/>
        </w:rPr>
        <w:t>often</w:t>
      </w:r>
      <w:r w:rsidRPr="00FF3171">
        <w:rPr>
          <w:rStyle w:val="StyleUnderline"/>
        </w:rPr>
        <w:t xml:space="preserve"> in </w:t>
      </w:r>
      <w:r w:rsidRPr="005E3215">
        <w:rPr>
          <w:rStyle w:val="Emphasis"/>
          <w:highlight w:val="cyan"/>
        </w:rPr>
        <w:t>short</w:t>
      </w:r>
      <w:r w:rsidRPr="00FF3171">
        <w:rPr>
          <w:rStyle w:val="Emphasis"/>
        </w:rPr>
        <w:t xml:space="preserve"> supply</w:t>
      </w:r>
      <w:r w:rsidRPr="00FF3171">
        <w:rPr>
          <w:rStyle w:val="StyleUnderline"/>
        </w:rPr>
        <w:t xml:space="preserve"> </w:t>
      </w:r>
      <w:r w:rsidRPr="005E3215">
        <w:rPr>
          <w:rStyle w:val="StyleUnderline"/>
          <w:highlight w:val="cyan"/>
        </w:rPr>
        <w:t>in ocean ecosystems</w:t>
      </w:r>
      <w:r w:rsidRPr="00FF3171">
        <w:rPr>
          <w:sz w:val="16"/>
        </w:rPr>
        <w:t>.</w:t>
      </w:r>
    </w:p>
    <w:p w14:paraId="4B293155" w14:textId="77777777" w:rsidR="00595B7A" w:rsidRPr="008045EF" w:rsidRDefault="00595B7A" w:rsidP="00595B7A">
      <w:pPr>
        <w:rPr>
          <w:sz w:val="16"/>
        </w:rPr>
      </w:pPr>
      <w:r w:rsidRPr="005E3215">
        <w:rPr>
          <w:rStyle w:val="Emphasis"/>
        </w:rPr>
        <w:t>Burning coal</w:t>
      </w:r>
      <w:r w:rsidRPr="00FF3171">
        <w:rPr>
          <w:rStyle w:val="StyleUnderline"/>
        </w:rPr>
        <w:t xml:space="preserve"> releases iron</w:t>
      </w:r>
      <w:r w:rsidRPr="008045EF">
        <w:rPr>
          <w:sz w:val="16"/>
        </w:rPr>
        <w:t xml:space="preserve"> particles. Some </w:t>
      </w:r>
      <w:r w:rsidRPr="00FF3171">
        <w:rPr>
          <w:rStyle w:val="StyleUnderline"/>
        </w:rPr>
        <w:t xml:space="preserve">estimates say the amount of </w:t>
      </w:r>
      <w:r w:rsidRPr="005E3215">
        <w:rPr>
          <w:rStyle w:val="StyleUnderline"/>
          <w:highlight w:val="cyan"/>
        </w:rPr>
        <w:t>iron falling in</w:t>
      </w:r>
      <w:r w:rsidRPr="00FF3171">
        <w:rPr>
          <w:rStyle w:val="StyleUnderline"/>
        </w:rPr>
        <w:t xml:space="preserve">to the </w:t>
      </w:r>
      <w:r w:rsidRPr="005E3215">
        <w:rPr>
          <w:rStyle w:val="StyleUnderline"/>
          <w:highlight w:val="cyan"/>
        </w:rPr>
        <w:t>oceans</w:t>
      </w:r>
      <w:r w:rsidRPr="008045EF">
        <w:rPr>
          <w:sz w:val="16"/>
        </w:rPr>
        <w:t xml:space="preserve"> may have doubled or </w:t>
      </w:r>
      <w:r w:rsidRPr="005E3215">
        <w:rPr>
          <w:rStyle w:val="Emphasis"/>
          <w:highlight w:val="cyan"/>
        </w:rPr>
        <w:t>tripled</w:t>
      </w:r>
      <w:r w:rsidRPr="005E3215">
        <w:rPr>
          <w:rStyle w:val="StyleUnderline"/>
          <w:highlight w:val="cyan"/>
        </w:rPr>
        <w:t xml:space="preserve"> since</w:t>
      </w:r>
      <w:r w:rsidRPr="00FF3171">
        <w:rPr>
          <w:rStyle w:val="StyleUnderline"/>
        </w:rPr>
        <w:t xml:space="preserve"> the </w:t>
      </w:r>
      <w:r w:rsidRPr="005E3215">
        <w:rPr>
          <w:rStyle w:val="StyleUnderline"/>
          <w:highlight w:val="cyan"/>
        </w:rPr>
        <w:t>Industrial Revolution</w:t>
      </w:r>
      <w:r w:rsidRPr="008045EF">
        <w:rPr>
          <w:sz w:val="16"/>
        </w:rPr>
        <w:t>.</w:t>
      </w:r>
    </w:p>
    <w:p w14:paraId="06566AFD" w14:textId="77777777" w:rsidR="00595B7A" w:rsidRPr="008045EF" w:rsidRDefault="00595B7A" w:rsidP="00595B7A">
      <w:pPr>
        <w:rPr>
          <w:sz w:val="16"/>
        </w:rPr>
      </w:pPr>
      <w:r w:rsidRPr="008045EF">
        <w:rPr>
          <w:sz w:val="16"/>
        </w:rPr>
        <w:t>But when that iron leaves the smokestack, it is locked away in a chemical form that's not useful to plants.</w:t>
      </w:r>
    </w:p>
    <w:p w14:paraId="3C532EF9" w14:textId="77777777" w:rsidR="00595B7A" w:rsidRPr="008045EF" w:rsidRDefault="00595B7A" w:rsidP="00595B7A">
      <w:pPr>
        <w:rPr>
          <w:sz w:val="16"/>
        </w:rPr>
      </w:pPr>
      <w:r w:rsidRPr="008045EF">
        <w:rPr>
          <w:sz w:val="16"/>
        </w:rPr>
        <w:t xml:space="preserve">Shi and colleagues found that </w:t>
      </w:r>
      <w:r w:rsidRPr="008045EF">
        <w:rPr>
          <w:rStyle w:val="StyleUnderline"/>
        </w:rPr>
        <w:t>as airborne particles drift</w:t>
      </w:r>
      <w:r w:rsidRPr="008045EF">
        <w:rPr>
          <w:sz w:val="16"/>
        </w:rPr>
        <w:t xml:space="preserve"> along </w:t>
      </w:r>
      <w:r w:rsidRPr="008045EF">
        <w:rPr>
          <w:rStyle w:val="StyleUnderline"/>
        </w:rPr>
        <w:t>with other smokestack pollutants, they acquire a coating of sulfate</w:t>
      </w:r>
      <w:r w:rsidRPr="008045EF">
        <w:rPr>
          <w:sz w:val="16"/>
        </w:rPr>
        <w:t xml:space="preserve">, a chemical responsible for acid rain. </w:t>
      </w:r>
      <w:r w:rsidRPr="008045EF">
        <w:rPr>
          <w:rStyle w:val="StyleUnderline"/>
        </w:rPr>
        <w:t>That</w:t>
      </w:r>
      <w:r w:rsidRPr="008045EF">
        <w:rPr>
          <w:sz w:val="16"/>
        </w:rPr>
        <w:t xml:space="preserve"> acidic coating triggers a reaction that </w:t>
      </w:r>
      <w:r w:rsidRPr="008045EF">
        <w:rPr>
          <w:rStyle w:val="StyleUnderline"/>
        </w:rPr>
        <w:t xml:space="preserve">generates </w:t>
      </w:r>
      <w:r w:rsidRPr="008045EF">
        <w:rPr>
          <w:rStyle w:val="Emphasis"/>
        </w:rPr>
        <w:t>iron sulfate</w:t>
      </w:r>
      <w:r w:rsidRPr="008045EF">
        <w:rPr>
          <w:sz w:val="16"/>
        </w:rPr>
        <w:t xml:space="preserve">, a soluble form of the mineral </w:t>
      </w:r>
      <w:r w:rsidRPr="008045EF">
        <w:rPr>
          <w:rStyle w:val="StyleUnderline"/>
        </w:rPr>
        <w:t>that plants can use</w:t>
      </w:r>
      <w:r w:rsidRPr="008045EF">
        <w:rPr>
          <w:sz w:val="16"/>
        </w:rPr>
        <w:t>.</w:t>
      </w:r>
    </w:p>
    <w:p w14:paraId="5E3DCFBC" w14:textId="77777777" w:rsidR="00595B7A" w:rsidRPr="008045EF" w:rsidRDefault="00595B7A" w:rsidP="00595B7A">
      <w:pPr>
        <w:rPr>
          <w:sz w:val="16"/>
        </w:rPr>
      </w:pPr>
      <w:r w:rsidRPr="008045EF">
        <w:rPr>
          <w:sz w:val="16"/>
        </w:rPr>
        <w:t>The research was published in the journal Science Advances.</w:t>
      </w:r>
    </w:p>
    <w:p w14:paraId="045751DE" w14:textId="77777777" w:rsidR="00595B7A" w:rsidRPr="008045EF" w:rsidRDefault="00595B7A" w:rsidP="00595B7A">
      <w:pPr>
        <w:rPr>
          <w:sz w:val="16"/>
        </w:rPr>
      </w:pPr>
      <w:r w:rsidRPr="008045EF">
        <w:rPr>
          <w:sz w:val="16"/>
        </w:rPr>
        <w:t>Amount of absorption</w:t>
      </w:r>
    </w:p>
    <w:p w14:paraId="24EC5AB6" w14:textId="77777777" w:rsidR="00595B7A" w:rsidRPr="005E3215" w:rsidRDefault="00595B7A" w:rsidP="00595B7A">
      <w:pPr>
        <w:rPr>
          <w:sz w:val="16"/>
        </w:rPr>
      </w:pPr>
      <w:r w:rsidRPr="005E3215">
        <w:rPr>
          <w:sz w:val="16"/>
        </w:rPr>
        <w:t>The study "provides a demonstration of something that we thought was occurring, but couldn't necessarily demonstrate," said University of California-Davis engineering professor Chris Cappa, who was not involved with the research. But it's still not clear how much is occurring, he said.</w:t>
      </w:r>
    </w:p>
    <w:p w14:paraId="1A60C047" w14:textId="77777777" w:rsidR="00595B7A" w:rsidRPr="005E3215" w:rsidRDefault="00595B7A" w:rsidP="00595B7A">
      <w:pPr>
        <w:rPr>
          <w:sz w:val="16"/>
        </w:rPr>
      </w:pPr>
      <w:r w:rsidRPr="005E3215">
        <w:rPr>
          <w:rStyle w:val="StyleUnderline"/>
        </w:rPr>
        <w:t>Burning less coal will</w:t>
      </w:r>
      <w:r w:rsidRPr="005E3215">
        <w:rPr>
          <w:sz w:val="16"/>
        </w:rPr>
        <w:t xml:space="preserve"> still </w:t>
      </w:r>
      <w:r w:rsidRPr="005E3215">
        <w:rPr>
          <w:rStyle w:val="StyleUnderline"/>
        </w:rPr>
        <w:t>mean fewer g</w:t>
      </w:r>
      <w:r w:rsidRPr="005E3215">
        <w:rPr>
          <w:sz w:val="16"/>
        </w:rPr>
        <w:t>reen</w:t>
      </w:r>
      <w:r w:rsidRPr="005E3215">
        <w:rPr>
          <w:rStyle w:val="StyleUnderline"/>
        </w:rPr>
        <w:t>h</w:t>
      </w:r>
      <w:r w:rsidRPr="005E3215">
        <w:rPr>
          <w:sz w:val="16"/>
        </w:rPr>
        <w:t xml:space="preserve">ouse </w:t>
      </w:r>
      <w:r w:rsidRPr="005E3215">
        <w:rPr>
          <w:rStyle w:val="StyleUnderline"/>
        </w:rPr>
        <w:t>g</w:t>
      </w:r>
      <w:r w:rsidRPr="005E3215">
        <w:rPr>
          <w:sz w:val="16"/>
        </w:rPr>
        <w:t xml:space="preserve">as </w:t>
      </w:r>
      <w:r w:rsidRPr="005E3215">
        <w:rPr>
          <w:rStyle w:val="StyleUnderline"/>
        </w:rPr>
        <w:t>emissions</w:t>
      </w:r>
      <w:r w:rsidRPr="005E3215">
        <w:rPr>
          <w:sz w:val="16"/>
        </w:rPr>
        <w:t xml:space="preserve">. But Shi said </w:t>
      </w:r>
      <w:r w:rsidRPr="005E3215">
        <w:rPr>
          <w:rStyle w:val="StyleUnderline"/>
        </w:rPr>
        <w:t xml:space="preserve">the reduction might be </w:t>
      </w:r>
      <w:r w:rsidRPr="005E3215">
        <w:rPr>
          <w:rStyle w:val="Emphasis"/>
        </w:rPr>
        <w:t>less than anticipated</w:t>
      </w:r>
      <w:r w:rsidRPr="005E3215">
        <w:rPr>
          <w:sz w:val="16"/>
        </w:rPr>
        <w:t>.</w:t>
      </w:r>
    </w:p>
    <w:p w14:paraId="0CBD1433" w14:textId="77777777" w:rsidR="00595B7A" w:rsidRPr="005E3215" w:rsidRDefault="00595B7A" w:rsidP="00595B7A">
      <w:pPr>
        <w:rPr>
          <w:sz w:val="16"/>
        </w:rPr>
      </w:pPr>
      <w:r w:rsidRPr="005E3215">
        <w:rPr>
          <w:sz w:val="16"/>
        </w:rPr>
        <w:t>"</w:t>
      </w:r>
      <w:r w:rsidRPr="005E3215">
        <w:rPr>
          <w:rStyle w:val="StyleUnderline"/>
          <w:highlight w:val="cyan"/>
        </w:rPr>
        <w:t>If we control</w:t>
      </w:r>
      <w:r w:rsidRPr="005E3215">
        <w:rPr>
          <w:rStyle w:val="StyleUnderline"/>
        </w:rPr>
        <w:t xml:space="preserve"> air </w:t>
      </w:r>
      <w:r w:rsidRPr="005E3215">
        <w:rPr>
          <w:rStyle w:val="StyleUnderline"/>
          <w:highlight w:val="cyan"/>
        </w:rPr>
        <w:t>pollution</w:t>
      </w:r>
      <w:r w:rsidRPr="005E3215">
        <w:rPr>
          <w:sz w:val="16"/>
        </w:rPr>
        <w:t xml:space="preserve">, then all this </w:t>
      </w:r>
      <w:r w:rsidRPr="005E3215">
        <w:rPr>
          <w:rStyle w:val="Emphasis"/>
        </w:rPr>
        <w:t xml:space="preserve">potential </w:t>
      </w:r>
      <w:r w:rsidRPr="005E3215">
        <w:rPr>
          <w:rStyle w:val="Emphasis"/>
          <w:highlight w:val="cyan"/>
        </w:rPr>
        <w:t>uptake of carbon</w:t>
      </w:r>
      <w:r w:rsidRPr="005E3215">
        <w:rPr>
          <w:sz w:val="16"/>
        </w:rPr>
        <w:t xml:space="preserve"> dioxide </w:t>
      </w:r>
      <w:r w:rsidRPr="005E3215">
        <w:rPr>
          <w:rStyle w:val="StyleUnderline"/>
        </w:rPr>
        <w:t xml:space="preserve">by the ocean </w:t>
      </w:r>
      <w:r w:rsidRPr="005E3215">
        <w:rPr>
          <w:rStyle w:val="StyleUnderline"/>
          <w:highlight w:val="cyan"/>
        </w:rPr>
        <w:t xml:space="preserve">will become </w:t>
      </w:r>
      <w:r w:rsidRPr="005E3215">
        <w:rPr>
          <w:rStyle w:val="Emphasis"/>
          <w:highlight w:val="cyan"/>
        </w:rPr>
        <w:t>less and less</w:t>
      </w:r>
      <w:r w:rsidRPr="005E3215">
        <w:rPr>
          <w:sz w:val="16"/>
        </w:rPr>
        <w:t>," he said. "Then we will have to cut more and more greenhouse gas emissions."</w:t>
      </w:r>
    </w:p>
    <w:p w14:paraId="4CBCA90A" w14:textId="77777777" w:rsidR="00595B7A" w:rsidRDefault="00595B7A" w:rsidP="00595B7A">
      <w:pPr>
        <w:pStyle w:val="Heading4"/>
      </w:pPr>
      <w:r>
        <w:t>Plankton collapse causes extinction and isn’t turned by warming</w:t>
      </w:r>
    </w:p>
    <w:p w14:paraId="7CADCD87" w14:textId="77777777" w:rsidR="00595B7A" w:rsidRDefault="00595B7A" w:rsidP="00595B7A">
      <w:r w:rsidRPr="005E3215">
        <w:rPr>
          <w:rStyle w:val="Style13ptBold"/>
        </w:rPr>
        <w:t>Cho 23</w:t>
      </w:r>
      <w:r>
        <w:t xml:space="preserve"> [Renée Cho (Contributor to Columbia Climate School, Executive Education Certificate in Conservation and Sustainability from Earth Institute Center for Environmental Sustainability), 8-23-2023, "Plankton Are Central to Life on Earth. How Is Climate Change Affecting Them?" Columbia Climate School, https://news.climate.columbia.edu/2023/08/23/plankton-are-central-to-life-on-earth-how-is-climate-change-affecting-them/, ashtar]</w:t>
      </w:r>
    </w:p>
    <w:p w14:paraId="32B2BFA3" w14:textId="77777777" w:rsidR="00595B7A" w:rsidRPr="006000E0" w:rsidRDefault="00595B7A" w:rsidP="00595B7A">
      <w:pPr>
        <w:rPr>
          <w:sz w:val="16"/>
        </w:rPr>
      </w:pPr>
      <w:r w:rsidRPr="00FF1764">
        <w:rPr>
          <w:rStyle w:val="Emphasis"/>
          <w:highlight w:val="cyan"/>
        </w:rPr>
        <w:t>Plankton Are Central to Life</w:t>
      </w:r>
      <w:r w:rsidRPr="006000E0">
        <w:rPr>
          <w:rStyle w:val="Emphasis"/>
        </w:rPr>
        <w:t xml:space="preserve"> on Earth</w:t>
      </w:r>
      <w:r w:rsidRPr="006000E0">
        <w:rPr>
          <w:sz w:val="16"/>
        </w:rPr>
        <w:t>. How Is Climate Change Affecting Them?</w:t>
      </w:r>
    </w:p>
    <w:p w14:paraId="0E6E92FB" w14:textId="77777777" w:rsidR="00595B7A" w:rsidRPr="006000E0" w:rsidRDefault="00595B7A" w:rsidP="00595B7A">
      <w:pPr>
        <w:rPr>
          <w:sz w:val="16"/>
        </w:rPr>
      </w:pPr>
      <w:r w:rsidRPr="006000E0">
        <w:rPr>
          <w:sz w:val="16"/>
        </w:rPr>
        <w:t xml:space="preserve">Recently, </w:t>
      </w:r>
      <w:r w:rsidRPr="006000E0">
        <w:rPr>
          <w:rStyle w:val="StyleUnderline"/>
        </w:rPr>
        <w:t>scientists reported</w:t>
      </w:r>
      <w:r w:rsidRPr="006000E0">
        <w:rPr>
          <w:sz w:val="16"/>
        </w:rPr>
        <w:t xml:space="preserve"> that </w:t>
      </w:r>
      <w:r w:rsidRPr="006000E0">
        <w:rPr>
          <w:rStyle w:val="StyleUnderline"/>
        </w:rPr>
        <w:t xml:space="preserve">more than half of our oceans are turning greener, an indication that they might contain </w:t>
      </w:r>
      <w:r w:rsidRPr="006000E0">
        <w:rPr>
          <w:rStyle w:val="Emphasis"/>
        </w:rPr>
        <w:t>more phytoplankton</w:t>
      </w:r>
      <w:r w:rsidRPr="006000E0">
        <w:rPr>
          <w:sz w:val="16"/>
        </w:rPr>
        <w:t>. Along the California coast, hundreds of sea lions and dolphins turned up sick or dying after being exposed to toxic algae blooms caused by harmful plankton. And in Thailand, thousands of dead fish washed ashore, suffocated by a plankton bloom.</w:t>
      </w:r>
    </w:p>
    <w:p w14:paraId="43095497" w14:textId="77777777" w:rsidR="00595B7A" w:rsidRPr="006000E0" w:rsidRDefault="00595B7A" w:rsidP="00595B7A">
      <w:pPr>
        <w:rPr>
          <w:sz w:val="16"/>
        </w:rPr>
      </w:pPr>
      <w:r w:rsidRPr="006000E0">
        <w:rPr>
          <w:rStyle w:val="StyleUnderline"/>
        </w:rPr>
        <w:t xml:space="preserve">Plankton are the </w:t>
      </w:r>
      <w:r w:rsidRPr="00FF1764">
        <w:rPr>
          <w:rStyle w:val="Emphasis"/>
          <w:highlight w:val="cyan"/>
        </w:rPr>
        <w:t>building blocks</w:t>
      </w:r>
      <w:r w:rsidRPr="00FF1764">
        <w:rPr>
          <w:rStyle w:val="StyleUnderline"/>
          <w:highlight w:val="cyan"/>
        </w:rPr>
        <w:t xml:space="preserve"> of marine</w:t>
      </w:r>
      <w:r w:rsidRPr="006000E0">
        <w:rPr>
          <w:rStyle w:val="StyleUnderline"/>
        </w:rPr>
        <w:t xml:space="preserve"> and freshwater </w:t>
      </w:r>
      <w:r w:rsidRPr="00FF1764">
        <w:rPr>
          <w:rStyle w:val="StyleUnderline"/>
          <w:highlight w:val="cyan"/>
        </w:rPr>
        <w:t>ecosystems</w:t>
      </w:r>
      <w:r w:rsidRPr="006000E0">
        <w:rPr>
          <w:rStyle w:val="StyleUnderline"/>
        </w:rPr>
        <w:t xml:space="preserve">, and </w:t>
      </w:r>
      <w:r w:rsidRPr="00FF1764">
        <w:rPr>
          <w:rStyle w:val="StyleUnderline"/>
          <w:highlight w:val="cyan"/>
        </w:rPr>
        <w:t xml:space="preserve">key to </w:t>
      </w:r>
      <w:r w:rsidRPr="00FF1764">
        <w:rPr>
          <w:rStyle w:val="Emphasis"/>
          <w:highlight w:val="cyan"/>
        </w:rPr>
        <w:t>cycling</w:t>
      </w:r>
      <w:r w:rsidRPr="006000E0">
        <w:rPr>
          <w:rStyle w:val="Emphasis"/>
        </w:rPr>
        <w:t xml:space="preserve"> of </w:t>
      </w:r>
      <w:r w:rsidRPr="00FF1764">
        <w:rPr>
          <w:rStyle w:val="Emphasis"/>
          <w:highlight w:val="cyan"/>
        </w:rPr>
        <w:t>gases</w:t>
      </w:r>
      <w:r w:rsidRPr="006000E0">
        <w:rPr>
          <w:rStyle w:val="StyleUnderline"/>
        </w:rPr>
        <w:t xml:space="preserve"> in the earth’s atmosphere</w:t>
      </w:r>
      <w:r w:rsidRPr="006000E0">
        <w:rPr>
          <w:sz w:val="16"/>
        </w:rPr>
        <w:t xml:space="preserve">. But the planet’s </w:t>
      </w:r>
      <w:r w:rsidRPr="00FF1764">
        <w:rPr>
          <w:rStyle w:val="StyleUnderline"/>
          <w:highlight w:val="cyan"/>
        </w:rPr>
        <w:t>waters and air</w:t>
      </w:r>
      <w:r w:rsidRPr="006000E0">
        <w:rPr>
          <w:rStyle w:val="StyleUnderline"/>
        </w:rPr>
        <w:t xml:space="preserve"> are </w:t>
      </w:r>
      <w:r w:rsidRPr="00FF1764">
        <w:rPr>
          <w:rStyle w:val="Emphasis"/>
          <w:highlight w:val="cyan"/>
        </w:rPr>
        <w:t>changing</w:t>
      </w:r>
      <w:r w:rsidRPr="006000E0">
        <w:rPr>
          <w:rStyle w:val="Emphasis"/>
        </w:rPr>
        <w:t xml:space="preserve"> rapidly</w:t>
      </w:r>
      <w:r w:rsidRPr="006000E0">
        <w:rPr>
          <w:rStyle w:val="StyleUnderline"/>
        </w:rPr>
        <w:t xml:space="preserve"> </w:t>
      </w:r>
      <w:r w:rsidRPr="00FF1764">
        <w:rPr>
          <w:rStyle w:val="StyleUnderline"/>
          <w:highlight w:val="cyan"/>
        </w:rPr>
        <w:t>due to</w:t>
      </w:r>
      <w:r w:rsidRPr="006000E0">
        <w:rPr>
          <w:rStyle w:val="StyleUnderline"/>
        </w:rPr>
        <w:t xml:space="preserve"> shifting </w:t>
      </w:r>
      <w:r w:rsidRPr="00FF1764">
        <w:rPr>
          <w:rStyle w:val="StyleUnderline"/>
          <w:highlight w:val="cyan"/>
        </w:rPr>
        <w:t>climate</w:t>
      </w:r>
      <w:r w:rsidRPr="006000E0">
        <w:rPr>
          <w:rStyle w:val="StyleUnderline"/>
        </w:rPr>
        <w:t xml:space="preserve">, and this </w:t>
      </w:r>
      <w:r w:rsidRPr="00FF1764">
        <w:rPr>
          <w:rStyle w:val="StyleUnderline"/>
          <w:highlight w:val="cyan"/>
        </w:rPr>
        <w:t>affects plankton</w:t>
      </w:r>
      <w:r w:rsidRPr="006000E0">
        <w:rPr>
          <w:sz w:val="16"/>
        </w:rPr>
        <w:t>. Some of these effects are not good. Here is a look at what plankton are, and their interactions with climate.</w:t>
      </w:r>
    </w:p>
    <w:p w14:paraId="57FF018A" w14:textId="77777777" w:rsidR="00595B7A" w:rsidRPr="006000E0" w:rsidRDefault="00595B7A" w:rsidP="00595B7A">
      <w:pPr>
        <w:rPr>
          <w:sz w:val="16"/>
        </w:rPr>
      </w:pPr>
      <w:r w:rsidRPr="006000E0">
        <w:rPr>
          <w:sz w:val="16"/>
        </w:rPr>
        <w:t>What are plankton?</w:t>
      </w:r>
    </w:p>
    <w:p w14:paraId="6CEAFF6B" w14:textId="77777777" w:rsidR="00595B7A" w:rsidRPr="006000E0" w:rsidRDefault="00595B7A" w:rsidP="00595B7A">
      <w:pPr>
        <w:rPr>
          <w:sz w:val="16"/>
        </w:rPr>
      </w:pPr>
      <w:r w:rsidRPr="006000E0">
        <w:rPr>
          <w:sz w:val="16"/>
        </w:rPr>
        <w:t>“Plankton” comes from the Greek word for “drifter.” Plankton are organisms that float around in the ocean. “Many can swim, but they can’t swim strongly enough to oppose the currents. Basically, they’re at the mercy of the currents,” said Andrew Juhl, a research professor at Columbia Climate School’s Lamont-Doherty Earth Observatory, specializing in aquatic ecology. “Plankton is not a particular group of organisms; it’s many different kinds of organisms that share a lifestyle,” he said. They can be found in salt or fresh water, and can range in size from microscopic (most are) to easily visible crustaceans or jellyfish.</w:t>
      </w:r>
    </w:p>
    <w:p w14:paraId="0E55A87B" w14:textId="77777777" w:rsidR="00595B7A" w:rsidRPr="006000E0" w:rsidRDefault="00595B7A" w:rsidP="00595B7A">
      <w:pPr>
        <w:rPr>
          <w:sz w:val="16"/>
        </w:rPr>
      </w:pPr>
      <w:r w:rsidRPr="006000E0">
        <w:rPr>
          <w:sz w:val="16"/>
        </w:rPr>
        <w:t>Plankton are divided into two groups: phytoplankton, which are plants, and zooplankton, which are animals. However, in the plankton world, the distinction between plant and animal is complicated. Some organisms get their nutrition from photosynthesis; others get it by eating other organisms; some organisms are photosynthetic, but also eat other organisms; some bacteria are also classified as plankton and are decomposers; and many more organisms are in between or do multiple things.</w:t>
      </w:r>
    </w:p>
    <w:p w14:paraId="072D2CDC" w14:textId="77777777" w:rsidR="00595B7A" w:rsidRPr="006000E0" w:rsidRDefault="00595B7A" w:rsidP="00595B7A">
      <w:pPr>
        <w:rPr>
          <w:sz w:val="16"/>
        </w:rPr>
      </w:pPr>
      <w:r w:rsidRPr="006000E0">
        <w:rPr>
          <w:sz w:val="16"/>
        </w:rPr>
        <w:t>In terms of photosynthetic organisms, there is far more diversity in ocean plankton than on land, said Juhl. There are probably 100,000 different species of phytoplankton, each of which may have different characteristics, different ecological functions, and different distributions. Zooplankton, too, include many, many, different groups.</w:t>
      </w:r>
    </w:p>
    <w:p w14:paraId="6B1EB3E9" w14:textId="77777777" w:rsidR="00595B7A" w:rsidRPr="006000E0" w:rsidRDefault="00595B7A" w:rsidP="00595B7A">
      <w:pPr>
        <w:rPr>
          <w:sz w:val="16"/>
        </w:rPr>
      </w:pPr>
      <w:r w:rsidRPr="006000E0">
        <w:rPr>
          <w:sz w:val="16"/>
        </w:rPr>
        <w:t>Phytoplankton, which, like land plants, contain chlorophyll, are found near the surface because they need the sun’s rays. They use sunlight and nutrients such as phosphate, nitrate and calcium to create energy and grow, taking in carbon dioxide and releasing oxygen. Phytoplankton perform about 50 percent of all the photosynthesis on the planet. It is estimated that they have produced about half of all the earth’s oxygen.</w:t>
      </w:r>
    </w:p>
    <w:p w14:paraId="13E8D022" w14:textId="77777777" w:rsidR="00595B7A" w:rsidRPr="006000E0" w:rsidRDefault="00595B7A" w:rsidP="00595B7A">
      <w:pPr>
        <w:rPr>
          <w:sz w:val="16"/>
        </w:rPr>
      </w:pPr>
      <w:r w:rsidRPr="006000E0">
        <w:rPr>
          <w:sz w:val="16"/>
        </w:rPr>
        <w:t>Some examples of phytoplankton are cyanobacteria (also known as blue-green algae); diatoms, which have cell walls of silica, and are the most abundant and diverse group; and dinoflagellates, which have appendages that help them move. All algae are phytoplankton, but not all phytoplankton are algae.</w:t>
      </w:r>
    </w:p>
    <w:p w14:paraId="65855DC6" w14:textId="77777777" w:rsidR="00595B7A" w:rsidRPr="006000E0" w:rsidRDefault="00595B7A" w:rsidP="00595B7A">
      <w:pPr>
        <w:rPr>
          <w:sz w:val="16"/>
        </w:rPr>
      </w:pPr>
      <w:r w:rsidRPr="006000E0">
        <w:rPr>
          <w:sz w:val="16"/>
        </w:rPr>
        <w:t>Zooplankton include animals such as krill, copepods, small shrimp-like crustaceans and jellyfish. They generally feed on phytoplankton and are in turn eaten by fish and other larger organisms.</w:t>
      </w:r>
    </w:p>
    <w:p w14:paraId="486B6253" w14:textId="77777777" w:rsidR="00595B7A" w:rsidRPr="006000E0" w:rsidRDefault="00595B7A" w:rsidP="00595B7A">
      <w:pPr>
        <w:rPr>
          <w:sz w:val="16"/>
        </w:rPr>
      </w:pPr>
      <w:r w:rsidRPr="006000E0">
        <w:rPr>
          <w:sz w:val="16"/>
        </w:rPr>
        <w:t>Why are plankton important?</w:t>
      </w:r>
    </w:p>
    <w:p w14:paraId="5AA7EB7C" w14:textId="77777777" w:rsidR="00595B7A" w:rsidRPr="006000E0" w:rsidRDefault="00595B7A" w:rsidP="00595B7A">
      <w:pPr>
        <w:rPr>
          <w:sz w:val="16"/>
        </w:rPr>
      </w:pPr>
      <w:r w:rsidRPr="00FF1764">
        <w:rPr>
          <w:rStyle w:val="StyleUnderline"/>
          <w:highlight w:val="cyan"/>
        </w:rPr>
        <w:t>Plankton</w:t>
      </w:r>
      <w:r w:rsidRPr="006000E0">
        <w:rPr>
          <w:rStyle w:val="StyleUnderline"/>
        </w:rPr>
        <w:t xml:space="preserve"> are the </w:t>
      </w:r>
      <w:r w:rsidRPr="006000E0">
        <w:rPr>
          <w:rStyle w:val="Emphasis"/>
        </w:rPr>
        <w:t>foundation</w:t>
      </w:r>
      <w:r w:rsidRPr="006000E0">
        <w:rPr>
          <w:rStyle w:val="StyleUnderline"/>
        </w:rPr>
        <w:t xml:space="preserve"> of the </w:t>
      </w:r>
      <w:r w:rsidRPr="006000E0">
        <w:rPr>
          <w:rStyle w:val="Emphasis"/>
        </w:rPr>
        <w:t>entire marine food chain</w:t>
      </w:r>
      <w:r w:rsidRPr="006000E0">
        <w:rPr>
          <w:sz w:val="16"/>
        </w:rPr>
        <w:t>. The health and productivity of all marine life ultimately depend on them.</w:t>
      </w:r>
    </w:p>
    <w:p w14:paraId="7701CC02" w14:textId="77777777" w:rsidR="00595B7A" w:rsidRPr="006000E0" w:rsidRDefault="00595B7A" w:rsidP="00595B7A">
      <w:pPr>
        <w:rPr>
          <w:sz w:val="16"/>
        </w:rPr>
      </w:pPr>
      <w:r w:rsidRPr="006000E0">
        <w:rPr>
          <w:sz w:val="16"/>
        </w:rPr>
        <w:t xml:space="preserve">Plankton </w:t>
      </w:r>
      <w:r w:rsidRPr="006000E0">
        <w:rPr>
          <w:rStyle w:val="StyleUnderline"/>
        </w:rPr>
        <w:t xml:space="preserve">also play important roles in the earth’s </w:t>
      </w:r>
      <w:r w:rsidRPr="006000E0">
        <w:rPr>
          <w:rStyle w:val="Emphasis"/>
        </w:rPr>
        <w:t>carbon cycle</w:t>
      </w:r>
      <w:r w:rsidRPr="006000E0">
        <w:rPr>
          <w:rStyle w:val="StyleUnderline"/>
        </w:rPr>
        <w:t>. When phytoplankton die, some of the carbon they take in</w:t>
      </w:r>
      <w:r w:rsidRPr="006000E0">
        <w:rPr>
          <w:sz w:val="16"/>
        </w:rPr>
        <w:t xml:space="preserve"> through photosynthesis </w:t>
      </w:r>
      <w:r w:rsidRPr="006000E0">
        <w:rPr>
          <w:rStyle w:val="StyleUnderline"/>
        </w:rPr>
        <w:t>sinks to the ocean depths</w:t>
      </w:r>
      <w:r w:rsidRPr="006000E0">
        <w:rPr>
          <w:sz w:val="16"/>
        </w:rPr>
        <w:t xml:space="preserve">, where it is </w:t>
      </w:r>
      <w:r w:rsidRPr="006000E0">
        <w:rPr>
          <w:rStyle w:val="StyleUnderline"/>
        </w:rPr>
        <w:t>sequestered from the atmosphere. This process</w:t>
      </w:r>
      <w:r w:rsidRPr="006000E0">
        <w:rPr>
          <w:sz w:val="16"/>
        </w:rPr>
        <w:t xml:space="preserve">, called the biological pump, </w:t>
      </w:r>
      <w:r w:rsidRPr="00FF1764">
        <w:rPr>
          <w:rStyle w:val="StyleUnderline"/>
          <w:highlight w:val="cyan"/>
        </w:rPr>
        <w:t>make</w:t>
      </w:r>
      <w:r w:rsidRPr="006000E0">
        <w:rPr>
          <w:rStyle w:val="StyleUnderline"/>
        </w:rPr>
        <w:t xml:space="preserve">s </w:t>
      </w:r>
      <w:r w:rsidRPr="00FF1764">
        <w:rPr>
          <w:rStyle w:val="StyleUnderline"/>
          <w:highlight w:val="cyan"/>
        </w:rPr>
        <w:t>the ocean the</w:t>
      </w:r>
      <w:r w:rsidRPr="006000E0">
        <w:rPr>
          <w:sz w:val="16"/>
        </w:rPr>
        <w:t xml:space="preserve"> earth’s </w:t>
      </w:r>
      <w:r w:rsidRPr="00FF1764">
        <w:rPr>
          <w:rStyle w:val="Emphasis"/>
          <w:highlight w:val="cyan"/>
        </w:rPr>
        <w:t>largest carbon sink</w:t>
      </w:r>
      <w:r w:rsidRPr="006000E0">
        <w:rPr>
          <w:sz w:val="16"/>
        </w:rPr>
        <w:t>.</w:t>
      </w:r>
    </w:p>
    <w:p w14:paraId="1AFC725F" w14:textId="77777777" w:rsidR="00595B7A" w:rsidRPr="006000E0" w:rsidRDefault="00595B7A" w:rsidP="00595B7A">
      <w:pPr>
        <w:rPr>
          <w:sz w:val="16"/>
        </w:rPr>
      </w:pPr>
      <w:r w:rsidRPr="006000E0">
        <w:rPr>
          <w:rStyle w:val="StyleUnderline"/>
        </w:rPr>
        <w:t>Oceans</w:t>
      </w:r>
      <w:r w:rsidRPr="006000E0">
        <w:rPr>
          <w:sz w:val="16"/>
        </w:rPr>
        <w:t xml:space="preserve"> have </w:t>
      </w:r>
      <w:r w:rsidRPr="006000E0">
        <w:rPr>
          <w:rStyle w:val="StyleUnderline"/>
        </w:rPr>
        <w:t>absorbed</w:t>
      </w:r>
      <w:r w:rsidRPr="006000E0">
        <w:rPr>
          <w:sz w:val="16"/>
        </w:rPr>
        <w:t xml:space="preserve"> an estimated </w:t>
      </w:r>
      <w:r w:rsidRPr="006000E0">
        <w:rPr>
          <w:rStyle w:val="Emphasis"/>
        </w:rPr>
        <w:t>40 percent</w:t>
      </w:r>
      <w:r w:rsidRPr="006000E0">
        <w:rPr>
          <w:rStyle w:val="StyleUnderline"/>
        </w:rPr>
        <w:t xml:space="preserve"> of all</w:t>
      </w:r>
      <w:r w:rsidRPr="006000E0">
        <w:rPr>
          <w:sz w:val="16"/>
        </w:rPr>
        <w:t xml:space="preserve"> the </w:t>
      </w:r>
      <w:r w:rsidRPr="006000E0">
        <w:rPr>
          <w:rStyle w:val="StyleUnderline"/>
        </w:rPr>
        <w:t>carbon dioxide</w:t>
      </w:r>
      <w:r w:rsidRPr="006000E0">
        <w:rPr>
          <w:sz w:val="16"/>
        </w:rPr>
        <w:t xml:space="preserve"> humans have put into the atmosphere </w:t>
      </w:r>
      <w:r w:rsidRPr="006000E0">
        <w:rPr>
          <w:rStyle w:val="StyleUnderline"/>
        </w:rPr>
        <w:t>since the Industrial Revolution</w:t>
      </w:r>
      <w:r w:rsidRPr="006000E0">
        <w:rPr>
          <w:sz w:val="16"/>
        </w:rPr>
        <w:t>. Globally, the biological pump transfers 10 billion metric tons of carbon from the atmosphere to the ocean depths each year.</w:t>
      </w:r>
    </w:p>
    <w:p w14:paraId="61BC73E9" w14:textId="77777777" w:rsidR="00595B7A" w:rsidRPr="004B03DC" w:rsidRDefault="00595B7A" w:rsidP="00595B7A">
      <w:pPr>
        <w:rPr>
          <w:sz w:val="16"/>
        </w:rPr>
      </w:pPr>
      <w:r w:rsidRPr="004B03DC">
        <w:rPr>
          <w:rStyle w:val="StyleUnderline"/>
        </w:rPr>
        <w:t>Phytoplankton are</w:t>
      </w:r>
      <w:r w:rsidRPr="004B03DC">
        <w:rPr>
          <w:sz w:val="16"/>
        </w:rPr>
        <w:t xml:space="preserve"> useful to humans in other ways as well. </w:t>
      </w:r>
      <w:r w:rsidRPr="00FF1764">
        <w:rPr>
          <w:rStyle w:val="Emphasis"/>
          <w:highlight w:val="cyan"/>
        </w:rPr>
        <w:t>More efficient</w:t>
      </w:r>
      <w:r w:rsidRPr="004B03DC">
        <w:rPr>
          <w:rStyle w:val="StyleUnderline"/>
        </w:rPr>
        <w:t xml:space="preserve"> than land plants </w:t>
      </w:r>
      <w:r w:rsidRPr="00FF1764">
        <w:rPr>
          <w:rStyle w:val="StyleUnderline"/>
          <w:highlight w:val="cyan"/>
        </w:rPr>
        <w:t>at</w:t>
      </w:r>
      <w:r w:rsidRPr="004B03DC">
        <w:rPr>
          <w:rStyle w:val="StyleUnderline"/>
        </w:rPr>
        <w:t xml:space="preserve"> photosynthesis and </w:t>
      </w:r>
      <w:r w:rsidRPr="00FF1764">
        <w:rPr>
          <w:rStyle w:val="Emphasis"/>
          <w:highlight w:val="cyan"/>
        </w:rPr>
        <w:t>carbon storage</w:t>
      </w:r>
      <w:r w:rsidRPr="004B03DC">
        <w:rPr>
          <w:sz w:val="16"/>
        </w:rPr>
        <w:t xml:space="preserve">, phytoplankton can be a renewable resource. Protein-rich </w:t>
      </w:r>
      <w:r w:rsidRPr="004B03DC">
        <w:rPr>
          <w:rStyle w:val="StyleUnderline"/>
        </w:rPr>
        <w:t>phyto</w:t>
      </w:r>
      <w:r w:rsidRPr="00FF1764">
        <w:rPr>
          <w:rStyle w:val="StyleUnderline"/>
        </w:rPr>
        <w:t>plankton</w:t>
      </w:r>
      <w:r w:rsidRPr="004B03DC">
        <w:rPr>
          <w:sz w:val="16"/>
        </w:rPr>
        <w:t xml:space="preserve"> can </w:t>
      </w:r>
      <w:r w:rsidRPr="004B03DC">
        <w:rPr>
          <w:rStyle w:val="StyleUnderline"/>
        </w:rPr>
        <w:t>provide an alternative to fish meal used in aquaculture</w:t>
      </w:r>
      <w:r w:rsidRPr="004B03DC">
        <w:rPr>
          <w:sz w:val="16"/>
        </w:rPr>
        <w:t xml:space="preserve">, and supplements for meat- and soy-based animal feeds. While growing soy and other crops uses up land, fertilizer and other resources, </w:t>
      </w:r>
      <w:r w:rsidRPr="00FF1764">
        <w:rPr>
          <w:rStyle w:val="StyleUnderline"/>
          <w:highlight w:val="cyan"/>
        </w:rPr>
        <w:t>algae production</w:t>
      </w:r>
      <w:r w:rsidRPr="004B03DC">
        <w:rPr>
          <w:rStyle w:val="StyleUnderline"/>
        </w:rPr>
        <w:t xml:space="preserve"> requires little space and is </w:t>
      </w:r>
      <w:r w:rsidRPr="00FF1764">
        <w:rPr>
          <w:rStyle w:val="Emphasis"/>
          <w:highlight w:val="cyan"/>
        </w:rPr>
        <w:t>less harmful</w:t>
      </w:r>
      <w:r w:rsidRPr="00FF1764">
        <w:rPr>
          <w:rStyle w:val="StyleUnderline"/>
          <w:highlight w:val="cyan"/>
        </w:rPr>
        <w:t xml:space="preserve"> for</w:t>
      </w:r>
      <w:r w:rsidRPr="004B03DC">
        <w:rPr>
          <w:rStyle w:val="StyleUnderline"/>
        </w:rPr>
        <w:t xml:space="preserve"> the </w:t>
      </w:r>
      <w:r w:rsidRPr="00FF1764">
        <w:rPr>
          <w:rStyle w:val="StyleUnderline"/>
          <w:highlight w:val="cyan"/>
        </w:rPr>
        <w:t>environment</w:t>
      </w:r>
      <w:r w:rsidRPr="004B03DC">
        <w:rPr>
          <w:sz w:val="16"/>
        </w:rPr>
        <w:t>.</w:t>
      </w:r>
    </w:p>
    <w:p w14:paraId="15B7A3D7" w14:textId="77777777" w:rsidR="00595B7A" w:rsidRPr="00F84E8F" w:rsidRDefault="00595B7A" w:rsidP="00595B7A">
      <w:pPr>
        <w:rPr>
          <w:sz w:val="16"/>
        </w:rPr>
      </w:pPr>
      <w:r w:rsidRPr="00F84E8F">
        <w:rPr>
          <w:rStyle w:val="StyleUnderline"/>
        </w:rPr>
        <w:t xml:space="preserve">Enzymes from plankton are used in </w:t>
      </w:r>
      <w:r w:rsidRPr="00F84E8F">
        <w:rPr>
          <w:rStyle w:val="Emphasis"/>
        </w:rPr>
        <w:t>pharmaceutical</w:t>
      </w:r>
      <w:r w:rsidRPr="00F84E8F">
        <w:rPr>
          <w:sz w:val="16"/>
        </w:rPr>
        <w:t xml:space="preserve"> products </w:t>
      </w:r>
      <w:r w:rsidRPr="00F84E8F">
        <w:rPr>
          <w:rStyle w:val="StyleUnderline"/>
        </w:rPr>
        <w:t xml:space="preserve">and </w:t>
      </w:r>
      <w:r w:rsidRPr="00F84E8F">
        <w:rPr>
          <w:rStyle w:val="Emphasis"/>
        </w:rPr>
        <w:t>food</w:t>
      </w:r>
      <w:r w:rsidRPr="00F84E8F">
        <w:rPr>
          <w:rStyle w:val="StyleUnderline"/>
        </w:rPr>
        <w:t xml:space="preserve"> products</w:t>
      </w:r>
      <w:r w:rsidRPr="00F84E8F">
        <w:rPr>
          <w:sz w:val="16"/>
        </w:rPr>
        <w:t xml:space="preserve">. Fats from plankton are put into cosmetics and food supplements. They </w:t>
      </w:r>
      <w:r w:rsidRPr="00F84E8F">
        <w:rPr>
          <w:rStyle w:val="StyleUnderline"/>
        </w:rPr>
        <w:t xml:space="preserve">can also be </w:t>
      </w:r>
      <w:r w:rsidRPr="00FF1764">
        <w:rPr>
          <w:rStyle w:val="StyleUnderline"/>
          <w:highlight w:val="cyan"/>
        </w:rPr>
        <w:t xml:space="preserve">used as </w:t>
      </w:r>
      <w:r w:rsidRPr="00FF1764">
        <w:rPr>
          <w:rStyle w:val="Emphasis"/>
          <w:highlight w:val="cyan"/>
        </w:rPr>
        <w:t>fertilizers</w:t>
      </w:r>
      <w:r w:rsidRPr="00F84E8F">
        <w:rPr>
          <w:rStyle w:val="StyleUnderline"/>
        </w:rPr>
        <w:t xml:space="preserve"> in place of chemical-based products</w:t>
      </w:r>
      <w:r w:rsidRPr="00F84E8F">
        <w:rPr>
          <w:sz w:val="16"/>
        </w:rPr>
        <w:t xml:space="preserve">. Organic compounds produced by </w:t>
      </w:r>
      <w:r w:rsidRPr="00F84E8F">
        <w:rPr>
          <w:rStyle w:val="StyleUnderline"/>
        </w:rPr>
        <w:t>plankton have potential to</w:t>
      </w:r>
      <w:r w:rsidRPr="00F84E8F">
        <w:rPr>
          <w:sz w:val="16"/>
        </w:rPr>
        <w:t xml:space="preserve"> be used to </w:t>
      </w:r>
      <w:r w:rsidRPr="00F84E8F">
        <w:rPr>
          <w:rStyle w:val="StyleUnderline"/>
        </w:rPr>
        <w:t xml:space="preserve">treat </w:t>
      </w:r>
      <w:r w:rsidRPr="00F84E8F">
        <w:rPr>
          <w:rStyle w:val="Emphasis"/>
        </w:rPr>
        <w:t>Alzheimer’s</w:t>
      </w:r>
      <w:r w:rsidRPr="00F84E8F">
        <w:rPr>
          <w:rStyle w:val="StyleUnderline"/>
        </w:rPr>
        <w:t xml:space="preserve">, </w:t>
      </w:r>
      <w:r w:rsidRPr="00F84E8F">
        <w:rPr>
          <w:rStyle w:val="Emphasis"/>
        </w:rPr>
        <w:t>cancer</w:t>
      </w:r>
      <w:r w:rsidRPr="00F84E8F">
        <w:rPr>
          <w:rStyle w:val="StyleUnderline"/>
        </w:rPr>
        <w:t xml:space="preserve">, </w:t>
      </w:r>
      <w:r w:rsidRPr="00F84E8F">
        <w:rPr>
          <w:rStyle w:val="Emphasis"/>
        </w:rPr>
        <w:t>diabetes</w:t>
      </w:r>
      <w:r w:rsidRPr="00F84E8F">
        <w:rPr>
          <w:rStyle w:val="StyleUnderline"/>
        </w:rPr>
        <w:t xml:space="preserve">, </w:t>
      </w:r>
      <w:r w:rsidRPr="00F84E8F">
        <w:rPr>
          <w:rStyle w:val="Emphasis"/>
        </w:rPr>
        <w:t>AIDS</w:t>
      </w:r>
      <w:r w:rsidRPr="00F84E8F">
        <w:rPr>
          <w:rStyle w:val="StyleUnderline"/>
        </w:rPr>
        <w:t xml:space="preserve">, </w:t>
      </w:r>
      <w:r w:rsidRPr="00F84E8F">
        <w:rPr>
          <w:rStyle w:val="Emphasis"/>
        </w:rPr>
        <w:t>osteoporosis</w:t>
      </w:r>
      <w:r w:rsidRPr="00F84E8F">
        <w:rPr>
          <w:rStyle w:val="StyleUnderline"/>
        </w:rPr>
        <w:t xml:space="preserve"> and other diseases</w:t>
      </w:r>
      <w:r w:rsidRPr="00F84E8F">
        <w:rPr>
          <w:sz w:val="16"/>
        </w:rPr>
        <w:t>.</w:t>
      </w:r>
    </w:p>
    <w:p w14:paraId="41151BB0" w14:textId="77777777" w:rsidR="00595B7A" w:rsidRPr="00F84E8F" w:rsidRDefault="00595B7A" w:rsidP="00595B7A">
      <w:pPr>
        <w:rPr>
          <w:sz w:val="16"/>
        </w:rPr>
      </w:pPr>
      <w:r w:rsidRPr="00F84E8F">
        <w:rPr>
          <w:sz w:val="16"/>
        </w:rPr>
        <w:t xml:space="preserve">There has been </w:t>
      </w:r>
      <w:r w:rsidRPr="00F84E8F">
        <w:rPr>
          <w:rStyle w:val="StyleUnderline"/>
        </w:rPr>
        <w:t xml:space="preserve">much interest in cultivating phytoplankton for </w:t>
      </w:r>
      <w:r w:rsidRPr="00F84E8F">
        <w:rPr>
          <w:rStyle w:val="Emphasis"/>
        </w:rPr>
        <w:t>biodiesel fuel</w:t>
      </w:r>
      <w:r w:rsidRPr="00F84E8F">
        <w:rPr>
          <w:sz w:val="16"/>
        </w:rPr>
        <w:t>, but that promise has yet to be met.</w:t>
      </w:r>
    </w:p>
    <w:p w14:paraId="61D40BB2" w14:textId="77777777" w:rsidR="00595B7A" w:rsidRPr="006000E0" w:rsidRDefault="00595B7A" w:rsidP="00595B7A">
      <w:pPr>
        <w:rPr>
          <w:sz w:val="16"/>
        </w:rPr>
      </w:pPr>
      <w:r w:rsidRPr="006000E0">
        <w:rPr>
          <w:sz w:val="16"/>
        </w:rPr>
        <w:t>They grow rapidly, have high fat content and produce up to 30 times more energy than other biofuels. However, recent research found that manufacturing and using biodiesel from phytoplankton actually consumes more energy than the biofuel can produce, and may have a bigger carbon footprint than fossil-fuel diesel. In order for a viable low-carbon fuel to be made from microalgae, enhanced microalgae strains and improved infrastructure design would be necessary.</w:t>
      </w:r>
    </w:p>
    <w:p w14:paraId="1ED1A6EC" w14:textId="77777777" w:rsidR="00595B7A" w:rsidRPr="006000E0" w:rsidRDefault="00595B7A" w:rsidP="00595B7A">
      <w:pPr>
        <w:rPr>
          <w:sz w:val="16"/>
        </w:rPr>
      </w:pPr>
      <w:r w:rsidRPr="006000E0">
        <w:rPr>
          <w:sz w:val="16"/>
        </w:rPr>
        <w:t>How is climate change affecting plankton?</w:t>
      </w:r>
    </w:p>
    <w:p w14:paraId="6BFD7DDA" w14:textId="77777777" w:rsidR="00595B7A" w:rsidRPr="00F84E8F" w:rsidRDefault="00595B7A" w:rsidP="00595B7A">
      <w:pPr>
        <w:rPr>
          <w:sz w:val="16"/>
        </w:rPr>
      </w:pPr>
      <w:r w:rsidRPr="00F84E8F">
        <w:rPr>
          <w:sz w:val="16"/>
        </w:rPr>
        <w:t>Because of the enormous diversity in the plankton world, it’s unlikely that the many different kinds of organisms would have a universal response to any given stress from climate change.</w:t>
      </w:r>
    </w:p>
    <w:p w14:paraId="76D21764" w14:textId="77777777" w:rsidR="00595B7A" w:rsidRPr="006000E0" w:rsidRDefault="00595B7A" w:rsidP="00595B7A">
      <w:pPr>
        <w:rPr>
          <w:sz w:val="16"/>
        </w:rPr>
      </w:pPr>
      <w:r w:rsidRPr="006000E0">
        <w:rPr>
          <w:sz w:val="16"/>
        </w:rPr>
        <w:t>Some climate models project that warming temperatures will alter ocean currents, reducing the amount of nutrients that well up from the deep ocean, resulting in fewer phytoplankton. With fewer phytoplankton, the ability of the oceans to sequester carbon dioxide would likely be hampered, leaving more in the atmosphere to exacerbate climate change.</w:t>
      </w:r>
    </w:p>
    <w:p w14:paraId="74D859A0" w14:textId="77777777" w:rsidR="00595B7A" w:rsidRPr="00F84E8F" w:rsidRDefault="00595B7A" w:rsidP="00595B7A">
      <w:pPr>
        <w:rPr>
          <w:sz w:val="16"/>
        </w:rPr>
      </w:pPr>
      <w:r w:rsidRPr="00F84E8F">
        <w:rPr>
          <w:sz w:val="16"/>
        </w:rPr>
        <w:t xml:space="preserve">A recent study found that </w:t>
      </w:r>
      <w:r w:rsidRPr="00FF1764">
        <w:rPr>
          <w:rStyle w:val="StyleUnderline"/>
          <w:highlight w:val="cyan"/>
        </w:rPr>
        <w:t>warming</w:t>
      </w:r>
      <w:r w:rsidRPr="00F84E8F">
        <w:rPr>
          <w:rStyle w:val="StyleUnderline"/>
        </w:rPr>
        <w:t xml:space="preserve"> temperatures </w:t>
      </w:r>
      <w:r w:rsidRPr="00FF1764">
        <w:rPr>
          <w:rStyle w:val="StyleUnderline"/>
          <w:highlight w:val="cyan"/>
        </w:rPr>
        <w:t>cause</w:t>
      </w:r>
      <w:r w:rsidRPr="00F84E8F">
        <w:rPr>
          <w:rStyle w:val="StyleUnderline"/>
        </w:rPr>
        <w:t xml:space="preserve"> certain phytoplankton to </w:t>
      </w:r>
      <w:r w:rsidRPr="00FF1764">
        <w:rPr>
          <w:rStyle w:val="StyleUnderline"/>
          <w:highlight w:val="cyan"/>
        </w:rPr>
        <w:t>change from</w:t>
      </w:r>
      <w:r w:rsidRPr="00F84E8F">
        <w:rPr>
          <w:rStyle w:val="StyleUnderline"/>
        </w:rPr>
        <w:t xml:space="preserve"> carbon </w:t>
      </w:r>
      <w:r w:rsidRPr="00FF1764">
        <w:rPr>
          <w:rStyle w:val="StyleUnderline"/>
          <w:highlight w:val="cyan"/>
        </w:rPr>
        <w:t>absorbers to</w:t>
      </w:r>
      <w:r w:rsidRPr="00F84E8F">
        <w:rPr>
          <w:rStyle w:val="StyleUnderline"/>
        </w:rPr>
        <w:t xml:space="preserve"> </w:t>
      </w:r>
      <w:r w:rsidRPr="00F84E8F">
        <w:rPr>
          <w:rStyle w:val="Emphasis"/>
        </w:rPr>
        <w:t xml:space="preserve">carbon </w:t>
      </w:r>
      <w:r w:rsidRPr="00FF1764">
        <w:rPr>
          <w:rStyle w:val="Emphasis"/>
          <w:highlight w:val="cyan"/>
        </w:rPr>
        <w:t>emitters</w:t>
      </w:r>
      <w:r w:rsidRPr="00F84E8F">
        <w:rPr>
          <w:rStyle w:val="StyleUnderline"/>
        </w:rPr>
        <w:t xml:space="preserve">, a </w:t>
      </w:r>
      <w:r w:rsidRPr="00FF1764">
        <w:rPr>
          <w:rStyle w:val="StyleUnderline"/>
          <w:highlight w:val="cyan"/>
        </w:rPr>
        <w:t>potential</w:t>
      </w:r>
      <w:r w:rsidRPr="00F84E8F">
        <w:rPr>
          <w:sz w:val="16"/>
        </w:rPr>
        <w:t xml:space="preserve"> and unanticipated </w:t>
      </w:r>
      <w:r w:rsidRPr="00F84E8F">
        <w:rPr>
          <w:rStyle w:val="Emphasis"/>
        </w:rPr>
        <w:t xml:space="preserve">climate </w:t>
      </w:r>
      <w:r w:rsidRPr="00FF1764">
        <w:rPr>
          <w:rStyle w:val="Emphasis"/>
          <w:highlight w:val="cyan"/>
        </w:rPr>
        <w:t>tipping point</w:t>
      </w:r>
      <w:r w:rsidRPr="00F84E8F">
        <w:rPr>
          <w:sz w:val="16"/>
        </w:rPr>
        <w:t>. Some phytoplankton are mixotrophs, meaning they can get energy either through photosynthesis or by eating other organisms. When they perform photosynthesis, they take carbon out of the atmosphere; but when they eat other organisms, they end up emitting more CO2 than they absorb.</w:t>
      </w:r>
    </w:p>
    <w:p w14:paraId="2AF34A89" w14:textId="77777777" w:rsidR="00595B7A" w:rsidRPr="006000E0" w:rsidRDefault="00595B7A" w:rsidP="00595B7A">
      <w:pPr>
        <w:rPr>
          <w:sz w:val="12"/>
        </w:rPr>
      </w:pPr>
      <w:r w:rsidRPr="006000E0">
        <w:rPr>
          <w:sz w:val="12"/>
        </w:rPr>
        <w:t>Climate change may also be increasing the frequency of large phytoplankton blooms in both fresh water and the ocean. Numerous factors contribute to such blooms: more nutrients in the water from fertilizer runoff or sewage; the upwelling of deep ocean water toward the surface, which brings up more nutrients; warmer water temperatures; slow water flow or still water; and low turbidity, which enables the sun to shine through the water, helping phytoplankton growth.</w:t>
      </w:r>
    </w:p>
    <w:p w14:paraId="527F238A" w14:textId="77777777" w:rsidR="00595B7A" w:rsidRPr="006000E0" w:rsidRDefault="00595B7A" w:rsidP="00595B7A">
      <w:pPr>
        <w:rPr>
          <w:sz w:val="12"/>
        </w:rPr>
      </w:pPr>
      <w:r w:rsidRPr="006000E0">
        <w:rPr>
          <w:sz w:val="12"/>
        </w:rPr>
        <w:t>As ocean temperatures rise and circulation patterns change, blooms are growing bigger and more frequent around the world. A recent study that mapped marine coastal algal blooms between 2003 and 2020 found that globally they increased in size by 13 percent (1.5 million more square miles), and frequency by 59 percent during that period.</w:t>
      </w:r>
    </w:p>
    <w:p w14:paraId="728340B1" w14:textId="77777777" w:rsidR="00595B7A" w:rsidRPr="006000E0" w:rsidRDefault="00595B7A" w:rsidP="00595B7A">
      <w:pPr>
        <w:rPr>
          <w:sz w:val="12"/>
        </w:rPr>
      </w:pPr>
      <w:r w:rsidRPr="006000E0">
        <w:rPr>
          <w:sz w:val="12"/>
        </w:rPr>
        <w:t>Large blooms can be beneficial for marine life and fisheries, but harmful algal blooms can be toxic to living creatures or harm the environment in other ways.</w:t>
      </w:r>
    </w:p>
    <w:p w14:paraId="3055C528" w14:textId="77777777" w:rsidR="00595B7A" w:rsidRPr="006000E0" w:rsidRDefault="00595B7A" w:rsidP="00595B7A">
      <w:pPr>
        <w:rPr>
          <w:sz w:val="12"/>
        </w:rPr>
      </w:pPr>
      <w:r w:rsidRPr="006000E0">
        <w:rPr>
          <w:sz w:val="12"/>
        </w:rPr>
        <w:t>“Blooms happen all the time,” said Juhl. “At least at higher latitudes, it is part of the typical seasonal cycle—you get a bloom in the spring. And in many other places, you get a bloom as a result of a storm passing through or something that mixes nutrients up. Or if you have a lot of rain, you might get nutrients flushed out of a river that can cause a bloom.”</w:t>
      </w:r>
    </w:p>
    <w:p w14:paraId="657956F0" w14:textId="77777777" w:rsidR="00595B7A" w:rsidRPr="006000E0" w:rsidRDefault="00595B7A" w:rsidP="00595B7A">
      <w:pPr>
        <w:rPr>
          <w:sz w:val="12"/>
        </w:rPr>
      </w:pPr>
      <w:r w:rsidRPr="006000E0">
        <w:rPr>
          <w:sz w:val="12"/>
        </w:rPr>
        <w:t>While Juhl said that there are relatively few harmful phytoplankton types, their blooms seem to be on the increase. He believes that it is at least partly due to better observations and increases in nutrient concentrations. Some research has documented an increase in harmful algal blooms over time that coincides with changes in the climate, but it’s unclear whether climate change is driving this.</w:t>
      </w:r>
    </w:p>
    <w:p w14:paraId="7B0912FF" w14:textId="77777777" w:rsidR="00595B7A" w:rsidRPr="006000E0" w:rsidRDefault="00595B7A" w:rsidP="00595B7A">
      <w:pPr>
        <w:rPr>
          <w:sz w:val="12"/>
        </w:rPr>
      </w:pPr>
      <w:r w:rsidRPr="006000E0">
        <w:rPr>
          <w:sz w:val="12"/>
        </w:rPr>
        <w:t>That said, climate change can create conditions that make blooms more likely. Drought followed by extreme precipitation increases the amount of runoff from agricultural lands and lawns, delivering more nutrients into water bodies. Droughts can reduce flow in water bodies, making remaining water warmer and more stagnant, which favors algal blooms. And because algae need CO2 to grow, higher levels of CO2 in the atmosphere and water can promote algae growth, especially toxic blue-green algae. Rising sea levels also mean that coastal water is stabler and shallower, which can enhance algae growth.</w:t>
      </w:r>
    </w:p>
    <w:p w14:paraId="262AAA5D" w14:textId="77777777" w:rsidR="00595B7A" w:rsidRPr="006000E0" w:rsidRDefault="00595B7A" w:rsidP="00595B7A">
      <w:pPr>
        <w:rPr>
          <w:sz w:val="12"/>
        </w:rPr>
      </w:pPr>
      <w:r w:rsidRPr="006000E0">
        <w:rPr>
          <w:sz w:val="12"/>
        </w:rPr>
        <w:t>Harmful algae blooms cost the U.S. millions of dollars in damages each year due to fishery and tourism losses, damage to drinking water, cleanup costs, and hospital visits.</w:t>
      </w:r>
    </w:p>
    <w:p w14:paraId="4DD670A6" w14:textId="77777777" w:rsidR="00595B7A" w:rsidRPr="006000E0" w:rsidRDefault="00595B7A" w:rsidP="00595B7A">
      <w:pPr>
        <w:rPr>
          <w:sz w:val="12"/>
        </w:rPr>
      </w:pPr>
      <w:r w:rsidRPr="006000E0">
        <w:rPr>
          <w:sz w:val="12"/>
        </w:rPr>
        <w:t>Freshwater harmful algal blooms, found in all 50 U.S. states, are often caused by cyanobacteria, which release toxins. They can also occur in salt water.</w:t>
      </w:r>
    </w:p>
    <w:p w14:paraId="36AC795B" w14:textId="77777777" w:rsidR="00595B7A" w:rsidRPr="006000E0" w:rsidRDefault="00595B7A" w:rsidP="00595B7A">
      <w:pPr>
        <w:rPr>
          <w:sz w:val="12"/>
        </w:rPr>
      </w:pPr>
      <w:r w:rsidRPr="006000E0">
        <w:rPr>
          <w:sz w:val="12"/>
        </w:rPr>
        <w:t>In warmer water, they grow faster than nontoxic algae. Cyanobacteria can turn water green, blue, red or brown, and often produce a smelly scum on the water’s surface. Some cyanobacteria produce toxins that can cause neurological damage. Others release toxins that cause liver damage, skin irritations or respiratory problems. People and pets can be exposed to the toxins by swimming in or swallowing contaminated water, inhaling droplets of airborne toxins, or eating contaminated fish or shellfish, even after it is cooked. The health impacts can be mild, severe or even fatal, depending on the type of toxin and level of exposure.</w:t>
      </w:r>
    </w:p>
    <w:p w14:paraId="11B864DD" w14:textId="77777777" w:rsidR="00595B7A" w:rsidRPr="006000E0" w:rsidRDefault="00595B7A" w:rsidP="00595B7A">
      <w:pPr>
        <w:rPr>
          <w:sz w:val="12"/>
        </w:rPr>
      </w:pPr>
      <w:r w:rsidRPr="006000E0">
        <w:rPr>
          <w:sz w:val="12"/>
        </w:rPr>
        <w:t>Joaquim Goes, a biological oceanographer at Lamont-Doherty, is leading a study of a harmful algae bloom in an artificial pond in Manhattan’s Morningside Park. His team’s goal is to figure out ways to lessen such blooms and devise an early warning system. The study may extend to other city parks.</w:t>
      </w:r>
    </w:p>
    <w:p w14:paraId="6A022CBA" w14:textId="77777777" w:rsidR="00595B7A" w:rsidRPr="006000E0" w:rsidRDefault="00595B7A" w:rsidP="00595B7A">
      <w:pPr>
        <w:rPr>
          <w:sz w:val="12"/>
        </w:rPr>
      </w:pPr>
      <w:r w:rsidRPr="006000E0">
        <w:rPr>
          <w:sz w:val="12"/>
        </w:rPr>
        <w:t>Dinoflagellates and diatoms cause the most harmful algal blooms in salt water; these are called red tides because they turn the water red. Red-tide toxins can make both humans and animals sick. The dinoflagellate species Karenia brevis produces a neurotoxin that can cause paralysis and respiratory failure, and disrupt reproduction in marine life.</w:t>
      </w:r>
    </w:p>
    <w:p w14:paraId="707ACF7B" w14:textId="77777777" w:rsidR="00595B7A" w:rsidRPr="006000E0" w:rsidRDefault="00595B7A" w:rsidP="00595B7A">
      <w:pPr>
        <w:rPr>
          <w:sz w:val="12"/>
        </w:rPr>
      </w:pPr>
      <w:r w:rsidRPr="006000E0">
        <w:rPr>
          <w:sz w:val="12"/>
        </w:rPr>
        <w:t>In humans, it causes eye and respiratory irritation and, if consumed in tainted seafood, numbness, nausea, vomiting and diarrhea. This spring, red tides in Florida killed thousands of fish and other marine animals including increasingly threatened manatees. Red tides have increased fifteen-fold in Florida over the last 50 years.</w:t>
      </w:r>
    </w:p>
    <w:p w14:paraId="3276A1D0" w14:textId="77777777" w:rsidR="00595B7A" w:rsidRPr="006000E0" w:rsidRDefault="00595B7A" w:rsidP="00595B7A">
      <w:pPr>
        <w:rPr>
          <w:sz w:val="12"/>
        </w:rPr>
      </w:pPr>
      <w:r w:rsidRPr="006000E0">
        <w:rPr>
          <w:sz w:val="12"/>
        </w:rPr>
        <w:t>Another type of harmful bloom is caused by so-called golden algae, found mostly in the ocean, but increasingly now in freshwater too. These blooms can kill large numbers of fish, but are not harmful to humans. Between 2001 and 2010, golden algae blooms in Texas wiped out more than 34 million fish, costing the state more than $14 million.</w:t>
      </w:r>
    </w:p>
    <w:p w14:paraId="0C2A736B" w14:textId="77777777" w:rsidR="00595B7A" w:rsidRPr="006000E0" w:rsidRDefault="00595B7A" w:rsidP="00595B7A">
      <w:pPr>
        <w:rPr>
          <w:sz w:val="12"/>
        </w:rPr>
      </w:pPr>
      <w:r w:rsidRPr="006000E0">
        <w:rPr>
          <w:sz w:val="12"/>
        </w:rPr>
        <w:t>Blooms don’t have to release toxins to do damage. When blooms die and decay, they create “dead zones.” This is because the decomposition process uses up most of the oxygen in the water, so that other organisms suffocate and die. The U.S. Environmental Protection Agency says there are scores of dead zones in U.S. waters at any one time, the largest being one at the mouth of the Mississippi River that can extend in summer to 6,500 square miles, due to excessive nutrients washing out. A 2020 report estimated that this dead zone results in $2.4 billion each year in damages to fisheries and marine habitat. The decomposition process can also produce harmful gases such as methane and hydrogen sulfide. Dense blooms can block the sun for other plants and animals, clog the gills of fish, and smother corals.</w:t>
      </w:r>
    </w:p>
    <w:p w14:paraId="539A94F4" w14:textId="77777777" w:rsidR="00595B7A" w:rsidRPr="006000E0" w:rsidRDefault="00595B7A" w:rsidP="00595B7A">
      <w:pPr>
        <w:rPr>
          <w:sz w:val="12"/>
        </w:rPr>
      </w:pPr>
      <w:r w:rsidRPr="006000E0">
        <w:rPr>
          <w:sz w:val="12"/>
        </w:rPr>
        <w:t>Changing environmental conditions</w:t>
      </w:r>
    </w:p>
    <w:p w14:paraId="6C51409C" w14:textId="77777777" w:rsidR="00595B7A" w:rsidRPr="006000E0" w:rsidRDefault="00595B7A" w:rsidP="00595B7A">
      <w:pPr>
        <w:rPr>
          <w:sz w:val="12"/>
        </w:rPr>
      </w:pPr>
      <w:r w:rsidRPr="006000E0">
        <w:rPr>
          <w:sz w:val="12"/>
        </w:rPr>
        <w:t>Climate change is altering environmental conditions all over the world. “When you change environmental conditions, you’re definitely going to have change [in plankton],” said Juhl. “That change at the base of the food web is going to reverberate through the entire food web.”</w:t>
      </w:r>
    </w:p>
    <w:p w14:paraId="04289710" w14:textId="77777777" w:rsidR="00595B7A" w:rsidRPr="00F84E8F" w:rsidRDefault="00595B7A" w:rsidP="00595B7A">
      <w:pPr>
        <w:rPr>
          <w:sz w:val="16"/>
        </w:rPr>
      </w:pPr>
      <w:r w:rsidRPr="00F84E8F">
        <w:rPr>
          <w:rStyle w:val="StyleUnderline"/>
        </w:rPr>
        <w:t>Different plankton</w:t>
      </w:r>
      <w:r w:rsidRPr="00F84E8F">
        <w:rPr>
          <w:sz w:val="16"/>
        </w:rPr>
        <w:t xml:space="preserve"> species </w:t>
      </w:r>
      <w:r w:rsidRPr="00F84E8F">
        <w:rPr>
          <w:rStyle w:val="StyleUnderline"/>
        </w:rPr>
        <w:t>are used to different water temp</w:t>
      </w:r>
      <w:r w:rsidRPr="00F84E8F">
        <w:rPr>
          <w:sz w:val="16"/>
        </w:rPr>
        <w:t xml:space="preserve">eratures </w:t>
      </w:r>
      <w:r w:rsidRPr="00F84E8F">
        <w:rPr>
          <w:rStyle w:val="StyleUnderline"/>
        </w:rPr>
        <w:t>and environmental conditions</w:t>
      </w:r>
      <w:r w:rsidRPr="00F84E8F">
        <w:rPr>
          <w:sz w:val="16"/>
        </w:rPr>
        <w:t xml:space="preserve">. </w:t>
      </w:r>
      <w:r w:rsidRPr="00F84E8F">
        <w:rPr>
          <w:rStyle w:val="StyleUnderline"/>
        </w:rPr>
        <w:t>As oceans warm</w:t>
      </w:r>
      <w:r w:rsidRPr="00F84E8F">
        <w:rPr>
          <w:sz w:val="16"/>
        </w:rPr>
        <w:t xml:space="preserve"> and conditions change, </w:t>
      </w:r>
      <w:r w:rsidRPr="00F84E8F">
        <w:rPr>
          <w:rStyle w:val="StyleUnderline"/>
        </w:rPr>
        <w:t xml:space="preserve">species must </w:t>
      </w:r>
      <w:r w:rsidRPr="00F84E8F">
        <w:rPr>
          <w:rStyle w:val="Emphasis"/>
        </w:rPr>
        <w:t>adapt</w:t>
      </w:r>
      <w:r w:rsidRPr="00F84E8F">
        <w:rPr>
          <w:rStyle w:val="StyleUnderline"/>
        </w:rPr>
        <w:t xml:space="preserve">, </w:t>
      </w:r>
      <w:r w:rsidRPr="00F84E8F">
        <w:rPr>
          <w:rStyle w:val="Emphasis"/>
        </w:rPr>
        <w:t>migrate</w:t>
      </w:r>
      <w:r w:rsidRPr="00F84E8F">
        <w:rPr>
          <w:rStyle w:val="StyleUnderline"/>
        </w:rPr>
        <w:t xml:space="preserve"> or go </w:t>
      </w:r>
      <w:r w:rsidRPr="00F84E8F">
        <w:rPr>
          <w:rStyle w:val="Emphasis"/>
        </w:rPr>
        <w:t>extinct</w:t>
      </w:r>
      <w:r w:rsidRPr="00F84E8F">
        <w:rPr>
          <w:sz w:val="16"/>
        </w:rPr>
        <w:t xml:space="preserve">. </w:t>
      </w:r>
      <w:r w:rsidRPr="00F84E8F">
        <w:rPr>
          <w:rStyle w:val="StyleUnderline"/>
        </w:rPr>
        <w:t>How plankton respond</w:t>
      </w:r>
      <w:r w:rsidRPr="00F84E8F">
        <w:rPr>
          <w:sz w:val="16"/>
        </w:rPr>
        <w:t xml:space="preserve"> to warming waters and ocean acidification—another product of climate change—</w:t>
      </w:r>
      <w:r w:rsidRPr="00F84E8F">
        <w:rPr>
          <w:rStyle w:val="StyleUnderline"/>
        </w:rPr>
        <w:t>will affect</w:t>
      </w:r>
      <w:r w:rsidRPr="00F84E8F">
        <w:rPr>
          <w:sz w:val="16"/>
        </w:rPr>
        <w:t xml:space="preserve"> ecosystem functioning and biomass production, and ultimately </w:t>
      </w:r>
      <w:r w:rsidRPr="00F84E8F">
        <w:rPr>
          <w:rStyle w:val="StyleUnderline"/>
        </w:rPr>
        <w:t xml:space="preserve">the productivity of the </w:t>
      </w:r>
      <w:r w:rsidRPr="00F84E8F">
        <w:rPr>
          <w:rStyle w:val="Emphasis"/>
        </w:rPr>
        <w:t>food web</w:t>
      </w:r>
      <w:r w:rsidRPr="00F84E8F">
        <w:rPr>
          <w:sz w:val="16"/>
        </w:rPr>
        <w:t>.</w:t>
      </w:r>
    </w:p>
    <w:p w14:paraId="2437F3FE" w14:textId="77777777" w:rsidR="00595B7A" w:rsidRPr="006000E0" w:rsidRDefault="00595B7A" w:rsidP="00595B7A">
      <w:pPr>
        <w:rPr>
          <w:sz w:val="16"/>
        </w:rPr>
      </w:pPr>
      <w:r w:rsidRPr="006000E0">
        <w:rPr>
          <w:sz w:val="16"/>
        </w:rPr>
        <w:t>For example, the Gulf of Maine, off New England and southern Canada, has become warmer and saltier over the last 20 years; concurrently, phytoplankton have become 65 percent less productive.</w:t>
      </w:r>
    </w:p>
    <w:p w14:paraId="11980D13" w14:textId="77777777" w:rsidR="00595B7A" w:rsidRPr="006000E0" w:rsidRDefault="00595B7A" w:rsidP="00595B7A">
      <w:pPr>
        <w:rPr>
          <w:sz w:val="16"/>
        </w:rPr>
      </w:pPr>
      <w:r w:rsidRPr="006000E0">
        <w:rPr>
          <w:sz w:val="16"/>
        </w:rPr>
        <w:t>Tropical oceans host the most diverse populations of plankton. Eight million years ago, when the earth was as warm as it is today, tropical plankton lived 2,000 miles from the equator. According to a recent study, they moved back toward the equator as the planet cooled. The research suggests that today, warm-water plankton could once again move away from the equator. This could alter ecosystems in higher latitudes and potentially harm the fish and coastal communities that depend on them.</w:t>
      </w:r>
    </w:p>
    <w:p w14:paraId="113A556A" w14:textId="77777777" w:rsidR="00595B7A" w:rsidRPr="006000E0" w:rsidRDefault="00595B7A" w:rsidP="00595B7A">
      <w:pPr>
        <w:rPr>
          <w:sz w:val="16"/>
        </w:rPr>
      </w:pPr>
      <w:r w:rsidRPr="006000E0">
        <w:rPr>
          <w:sz w:val="16"/>
        </w:rPr>
        <w:t>In the Arctic, researchers have found that changing conditions offer opportunities for new plankton species to prevail. Here, melting glaciers increase the amount of fresh water in the Arctic Ocean; it lies on top of the salty ocean waters and stops nutrients from upwelling to where plankton can access them. One study found that mixotrophs, which do not rely only on photosynthesis, do well in relatively fresh water with less nutrients. The scientists studied a toxic mixtroph algal bloom and speculated that if these blooms start to appear more frequently in the Arctic, they could have ecological and socio-economic impacts.</w:t>
      </w:r>
    </w:p>
    <w:p w14:paraId="05EB903D" w14:textId="77777777" w:rsidR="00595B7A" w:rsidRPr="006000E0" w:rsidRDefault="00595B7A" w:rsidP="00595B7A">
      <w:pPr>
        <w:rPr>
          <w:sz w:val="16"/>
        </w:rPr>
      </w:pPr>
      <w:r w:rsidRPr="006000E0">
        <w:rPr>
          <w:sz w:val="16"/>
        </w:rPr>
        <w:t>Will plankton survive climate change?</w:t>
      </w:r>
    </w:p>
    <w:p w14:paraId="390927A3" w14:textId="77777777" w:rsidR="00595B7A" w:rsidRPr="00FF1764" w:rsidRDefault="00595B7A" w:rsidP="00595B7A">
      <w:pPr>
        <w:rPr>
          <w:sz w:val="16"/>
        </w:rPr>
      </w:pPr>
      <w:r w:rsidRPr="00FF1764">
        <w:rPr>
          <w:sz w:val="16"/>
        </w:rPr>
        <w:t xml:space="preserve">“Most of the organisms that we see in the plankton have been around for a very long time and have lived through lots of cycles of climate change that are not anthropogenic,” said Juhl. “They dealt with it, so they’re probably not going to go away.” But because our societies are built around assumptions that things will stay the way they’ve always been, these </w:t>
      </w:r>
      <w:r w:rsidRPr="00FF1764">
        <w:rPr>
          <w:rStyle w:val="StyleUnderline"/>
          <w:highlight w:val="cyan"/>
        </w:rPr>
        <w:t>changes</w:t>
      </w:r>
      <w:r w:rsidRPr="00FF1764">
        <w:rPr>
          <w:rStyle w:val="StyleUnderline"/>
        </w:rPr>
        <w:t xml:space="preserve"> will bring </w:t>
      </w:r>
      <w:r w:rsidRPr="00FF1764">
        <w:rPr>
          <w:rStyle w:val="Emphasis"/>
        </w:rPr>
        <w:t>disruptions</w:t>
      </w:r>
      <w:r w:rsidRPr="00FF1764">
        <w:rPr>
          <w:sz w:val="16"/>
        </w:rPr>
        <w:t>.</w:t>
      </w:r>
    </w:p>
    <w:p w14:paraId="2F4269E3" w14:textId="77777777" w:rsidR="00595B7A" w:rsidRPr="00FF1764" w:rsidRDefault="00595B7A" w:rsidP="00595B7A">
      <w:pPr>
        <w:rPr>
          <w:sz w:val="16"/>
        </w:rPr>
      </w:pPr>
      <w:r w:rsidRPr="00FF1764">
        <w:rPr>
          <w:sz w:val="16"/>
        </w:rPr>
        <w:t>“</w:t>
      </w:r>
      <w:r w:rsidRPr="00FF1764">
        <w:rPr>
          <w:rStyle w:val="StyleUnderline"/>
        </w:rPr>
        <w:t>It’s not existential from the perspective of</w:t>
      </w:r>
      <w:r w:rsidRPr="00FF1764">
        <w:rPr>
          <w:sz w:val="16"/>
        </w:rPr>
        <w:t xml:space="preserve"> the </w:t>
      </w:r>
      <w:r w:rsidRPr="00FF1764">
        <w:rPr>
          <w:rStyle w:val="StyleUnderline"/>
        </w:rPr>
        <w:t>plankton</w:t>
      </w:r>
      <w:r w:rsidRPr="00FF1764">
        <w:rPr>
          <w:sz w:val="16"/>
        </w:rPr>
        <w:t>,” said Juhl. “</w:t>
      </w:r>
      <w:r w:rsidRPr="00FF1764">
        <w:rPr>
          <w:rStyle w:val="StyleUnderline"/>
        </w:rPr>
        <w:t xml:space="preserve">But it is </w:t>
      </w:r>
      <w:r w:rsidRPr="00FF1764">
        <w:rPr>
          <w:rStyle w:val="Emphasis"/>
          <w:highlight w:val="cyan"/>
        </w:rPr>
        <w:t>existential</w:t>
      </w:r>
      <w:r w:rsidRPr="00FF1764">
        <w:rPr>
          <w:sz w:val="16"/>
        </w:rPr>
        <w:t xml:space="preserve">, perhaps </w:t>
      </w:r>
      <w:r w:rsidRPr="00FF1764">
        <w:rPr>
          <w:rStyle w:val="Emphasis"/>
          <w:highlight w:val="cyan"/>
        </w:rPr>
        <w:t>for human beings</w:t>
      </w:r>
      <w:r w:rsidRPr="00FF1764">
        <w:rPr>
          <w:sz w:val="16"/>
        </w:rPr>
        <w:t>. Plankton don’t care about us, but we should care about them. One of the things I often tell people is to take a breath. Every time you breathe in, one of our lungs is filling up with oxygen that came from the tropical rain forest, which are often described as the lungs of the planet. But the other lung is filling up with oxygen that was produced in the ocean by phytoplankton.”</w:t>
      </w:r>
    </w:p>
    <w:p w14:paraId="69AB59C8" w14:textId="4B9566A3" w:rsidR="00595B7A" w:rsidRDefault="00595B7A" w:rsidP="00595B7A">
      <w:pPr>
        <w:pStyle w:val="Heading3"/>
      </w:pPr>
      <w:bookmarkStart w:id="8" w:name="Level_3_724"/>
      <w:bookmarkStart w:id="9" w:name="Level_3_539"/>
      <w:bookmarkEnd w:id="7"/>
      <w:r>
        <w:t>SO2 Turn---Slow Solves---2NC</w:t>
      </w:r>
    </w:p>
    <w:p w14:paraId="6DA03FC5" w14:textId="77777777" w:rsidR="00595B7A" w:rsidRDefault="00595B7A" w:rsidP="00595B7A">
      <w:pPr>
        <w:pStyle w:val="Heading4"/>
      </w:pPr>
      <w:r>
        <w:t xml:space="preserve">Slow warming is not existential---only </w:t>
      </w:r>
      <w:r w:rsidRPr="00832FBB">
        <w:rPr>
          <w:u w:val="single"/>
        </w:rPr>
        <w:t>fast</w:t>
      </w:r>
      <w:r>
        <w:t xml:space="preserve"> warming outstrips humanity’s capacity for adaptation</w:t>
      </w:r>
    </w:p>
    <w:p w14:paraId="37BB5AE8" w14:textId="77777777" w:rsidR="00595B7A" w:rsidRDefault="00595B7A" w:rsidP="00595B7A">
      <w:r w:rsidRPr="00832FBB">
        <w:rPr>
          <w:rStyle w:val="Style13ptBold"/>
        </w:rPr>
        <w:t>Schleussner &amp; Fyson 23</w:t>
      </w:r>
      <w:r>
        <w:t xml:space="preserve"> [Carl-Friedrich Schleussner (Science Advisor at Climate Analytics, Honorary Professor at Humboldt University Berlin, Top 40 under 40 by Capital-Magazine) and Claire Fyson (Co-head Climate Policy Team at Climate Analytics, MSc in Environmental Change and Management from University of Oxford, MSci in Natural Sciences from University of Cambridge), 3-21-2023, "Peak emissions before 2025: key messages from the IPCC's Synthesis Report," </w:t>
      </w:r>
      <w:r w:rsidRPr="00DF1597">
        <w:rPr>
          <w:i/>
          <w:iCs/>
        </w:rPr>
        <w:t>Climate Analytics</w:t>
      </w:r>
      <w:r>
        <w:t>, https://climateanalytics.org/comment/peak-emissions-before-2025-key-messages-from-the-ipccs-synthesis-report, ashtar]</w:t>
      </w:r>
    </w:p>
    <w:p w14:paraId="299B5751" w14:textId="77777777" w:rsidR="00595B7A" w:rsidRPr="000D2846" w:rsidRDefault="00595B7A" w:rsidP="00595B7A">
      <w:pPr>
        <w:rPr>
          <w:sz w:val="16"/>
        </w:rPr>
      </w:pPr>
      <w:r w:rsidRPr="000D2846">
        <w:rPr>
          <w:rStyle w:val="StyleUnderline"/>
        </w:rPr>
        <w:t xml:space="preserve">The </w:t>
      </w:r>
      <w:r w:rsidRPr="000D2846">
        <w:rPr>
          <w:rStyle w:val="Emphasis"/>
          <w:highlight w:val="cyan"/>
        </w:rPr>
        <w:t>benefits are clear</w:t>
      </w:r>
      <w:r w:rsidRPr="000D2846">
        <w:rPr>
          <w:sz w:val="16"/>
        </w:rPr>
        <w:t xml:space="preserve">. By halving our emissions this decade we can get on track to stop warming by 2050. </w:t>
      </w:r>
      <w:r w:rsidRPr="000D2846">
        <w:rPr>
          <w:rStyle w:val="StyleUnderline"/>
          <w:highlight w:val="cyan"/>
        </w:rPr>
        <w:t>We will</w:t>
      </w:r>
      <w:r w:rsidRPr="000D2846">
        <w:rPr>
          <w:rStyle w:val="StyleUnderline"/>
        </w:rPr>
        <w:t xml:space="preserve"> be able to </w:t>
      </w:r>
      <w:r w:rsidRPr="000D2846">
        <w:rPr>
          <w:rStyle w:val="Emphasis"/>
          <w:highlight w:val="cyan"/>
        </w:rPr>
        <w:t>avoid the worst</w:t>
      </w:r>
      <w:r w:rsidRPr="000D2846">
        <w:rPr>
          <w:sz w:val="16"/>
        </w:rPr>
        <w:t xml:space="preserve"> climate impacts, </w:t>
      </w:r>
      <w:r w:rsidRPr="000D2846">
        <w:rPr>
          <w:rStyle w:val="StyleUnderline"/>
          <w:highlight w:val="cyan"/>
        </w:rPr>
        <w:t>buy time to adapt and give</w:t>
      </w:r>
      <w:r w:rsidRPr="000D2846">
        <w:rPr>
          <w:rStyle w:val="StyleUnderline"/>
        </w:rPr>
        <w:t xml:space="preserve"> ourselves the </w:t>
      </w:r>
      <w:r w:rsidRPr="000D2846">
        <w:rPr>
          <w:rStyle w:val="StyleUnderline"/>
          <w:highlight w:val="cyan"/>
        </w:rPr>
        <w:t xml:space="preserve">best chance of </w:t>
      </w:r>
      <w:r w:rsidRPr="000D2846">
        <w:rPr>
          <w:rStyle w:val="Emphasis"/>
          <w:highlight w:val="cyan"/>
        </w:rPr>
        <w:t>not</w:t>
      </w:r>
      <w:r w:rsidRPr="000D2846">
        <w:rPr>
          <w:rStyle w:val="StyleUnderline"/>
          <w:highlight w:val="cyan"/>
        </w:rPr>
        <w:t xml:space="preserve"> </w:t>
      </w:r>
      <w:r w:rsidRPr="000D2846">
        <w:rPr>
          <w:rStyle w:val="Emphasis"/>
          <w:highlight w:val="cyan"/>
        </w:rPr>
        <w:t>triggering</w:t>
      </w:r>
      <w:r w:rsidRPr="000D2846">
        <w:rPr>
          <w:sz w:val="16"/>
        </w:rPr>
        <w:t xml:space="preserve"> irreversible </w:t>
      </w:r>
      <w:r w:rsidRPr="000D2846">
        <w:rPr>
          <w:rStyle w:val="Emphasis"/>
          <w:highlight w:val="cyan"/>
        </w:rPr>
        <w:t>tipping points</w:t>
      </w:r>
      <w:r w:rsidRPr="000D2846">
        <w:rPr>
          <w:sz w:val="16"/>
        </w:rPr>
        <w:t xml:space="preserve"> in ecosystems around the world.</w:t>
      </w:r>
    </w:p>
    <w:p w14:paraId="47717A85" w14:textId="77777777" w:rsidR="00595B7A" w:rsidRPr="000D2846" w:rsidRDefault="00595B7A" w:rsidP="00595B7A">
      <w:pPr>
        <w:rPr>
          <w:rStyle w:val="StyleUnderline"/>
        </w:rPr>
      </w:pPr>
      <w:r w:rsidRPr="000D2846">
        <w:rPr>
          <w:rStyle w:val="StyleUnderline"/>
        </w:rPr>
        <w:t xml:space="preserve">It will be the </w:t>
      </w:r>
      <w:r w:rsidRPr="000D2846">
        <w:rPr>
          <w:rStyle w:val="StyleUnderline"/>
          <w:highlight w:val="cyan"/>
        </w:rPr>
        <w:t>difference between</w:t>
      </w:r>
      <w:r w:rsidRPr="000D2846">
        <w:rPr>
          <w:rStyle w:val="StyleUnderline"/>
        </w:rPr>
        <w:t xml:space="preserve"> rising temperatures being </w:t>
      </w:r>
      <w:r w:rsidRPr="000D2846">
        <w:rPr>
          <w:rStyle w:val="Emphasis"/>
          <w:highlight w:val="cyan"/>
        </w:rPr>
        <w:t>something we can stop</w:t>
      </w:r>
      <w:r w:rsidRPr="000D2846">
        <w:rPr>
          <w:rStyle w:val="StyleUnderline"/>
        </w:rPr>
        <w:t xml:space="preserve"> in our lifetimes, </w:t>
      </w:r>
      <w:r w:rsidRPr="000D2846">
        <w:rPr>
          <w:rStyle w:val="StyleUnderline"/>
          <w:highlight w:val="cyan"/>
        </w:rPr>
        <w:t xml:space="preserve">or an </w:t>
      </w:r>
      <w:r w:rsidRPr="000D2846">
        <w:rPr>
          <w:rStyle w:val="Emphasis"/>
          <w:highlight w:val="cyan"/>
        </w:rPr>
        <w:t>existential threat</w:t>
      </w:r>
      <w:r w:rsidRPr="000D2846">
        <w:rPr>
          <w:rStyle w:val="Emphasis"/>
        </w:rPr>
        <w:t xml:space="preserve"> we pass on</w:t>
      </w:r>
      <w:r w:rsidRPr="000D2846">
        <w:rPr>
          <w:sz w:val="16"/>
        </w:rPr>
        <w:t xml:space="preserve"> to our children.</w:t>
      </w:r>
    </w:p>
    <w:p w14:paraId="627144D4" w14:textId="77777777" w:rsidR="00595B7A" w:rsidRDefault="00595B7A" w:rsidP="00595B7A">
      <w:pPr>
        <w:pStyle w:val="Heading4"/>
      </w:pPr>
      <w:r>
        <w:t>2---</w:t>
      </w:r>
      <w:r w:rsidRPr="00AA1877">
        <w:rPr>
          <w:u w:val="single"/>
        </w:rPr>
        <w:t>MITIGATION</w:t>
      </w:r>
      <w:r>
        <w:t>---in the long-run, it’s inevitable---the aerosols buy time for negative emissions and other abatement to reach net zero</w:t>
      </w:r>
    </w:p>
    <w:p w14:paraId="2E6A5627" w14:textId="77777777" w:rsidR="00595B7A" w:rsidRDefault="00595B7A" w:rsidP="00595B7A">
      <w:r w:rsidRPr="00AA1877">
        <w:rPr>
          <w:rStyle w:val="Style13ptBold"/>
        </w:rPr>
        <w:t>Neuber &amp; Ott 20</w:t>
      </w:r>
      <w:r>
        <w:t xml:space="preserve"> [Frederike Neuber (Independent Researcher at Fohlengrund 36 Rostock) and Konrad Ott (Department of Environmental Philosophy and Ethics at Christian-Albrechts-University Kiel), "The Buying Time Argument within the Solar Radiation Management Discourse," </w:t>
      </w:r>
      <w:r w:rsidRPr="00DF1597">
        <w:rPr>
          <w:i/>
          <w:iCs/>
        </w:rPr>
        <w:t>Applied Sciences</w:t>
      </w:r>
      <w:r>
        <w:t>, vol. 10, no. 13, 13, Multidisciplinary Digital Publishing Institute, 1/2020, p. 4637, ashtar]</w:t>
      </w:r>
    </w:p>
    <w:p w14:paraId="4077E78A" w14:textId="77777777" w:rsidR="00595B7A" w:rsidRPr="00094E1E" w:rsidRDefault="00595B7A" w:rsidP="00595B7A">
      <w:pPr>
        <w:rPr>
          <w:sz w:val="16"/>
        </w:rPr>
      </w:pPr>
      <w:r w:rsidRPr="00094E1E">
        <w:rPr>
          <w:sz w:val="16"/>
        </w:rPr>
        <w:t>1. Introduction</w:t>
      </w:r>
    </w:p>
    <w:p w14:paraId="52FA7D03" w14:textId="77777777" w:rsidR="00595B7A" w:rsidRPr="00094E1E" w:rsidRDefault="00595B7A" w:rsidP="00595B7A">
      <w:pPr>
        <w:rPr>
          <w:sz w:val="16"/>
        </w:rPr>
      </w:pPr>
      <w:r w:rsidRPr="00094E1E">
        <w:rPr>
          <w:sz w:val="16"/>
        </w:rPr>
        <w:t xml:space="preserve">The ethical discourse on climate engineering (CE) deals with analytical reconstruction of specific arguments in favor of or against specific CE technologies. Such analyses become parts of the generic CE discourse which has been mapped by [1]. The CE maps are to be embedded in the entire discourse on climate ethics dealing with (a) abatement (reduction of greenhouse gases), (b) adaptation including resettlement programs for climate migrants—however the term “climate migrant” might be defined [2]—and, finally, (c) CE. CE itself can be distinguished into Carbon Dioxide Removal (CDR) and Solar Radiation Management (SRM). A paradigm technology of CDR is BECCS, while a paradigm technology of SRM is </w:t>
      </w:r>
      <w:r w:rsidRPr="00094E1E">
        <w:rPr>
          <w:rStyle w:val="Emphasis"/>
        </w:rPr>
        <w:t>Sulfate Aerosol</w:t>
      </w:r>
      <w:r w:rsidRPr="00094E1E">
        <w:rPr>
          <w:sz w:val="16"/>
        </w:rPr>
        <w:t xml:space="preserve"> Injection (SAI). SAI </w:t>
      </w:r>
      <w:r w:rsidRPr="00094E1E">
        <w:rPr>
          <w:rStyle w:val="StyleUnderline"/>
        </w:rPr>
        <w:t xml:space="preserve">is </w:t>
      </w:r>
      <w:r w:rsidRPr="00094E1E">
        <w:rPr>
          <w:rStyle w:val="Emphasis"/>
        </w:rPr>
        <w:t>highly contested</w:t>
      </w:r>
      <w:r w:rsidRPr="00094E1E">
        <w:rPr>
          <w:rStyle w:val="StyleUnderline"/>
        </w:rPr>
        <w:t xml:space="preserve"> and requires a </w:t>
      </w:r>
      <w:r w:rsidRPr="00094E1E">
        <w:rPr>
          <w:rStyle w:val="Emphasis"/>
        </w:rPr>
        <w:t>detailed</w:t>
      </w:r>
      <w:r w:rsidRPr="00094E1E">
        <w:rPr>
          <w:rStyle w:val="StyleUnderline"/>
        </w:rPr>
        <w:t xml:space="preserve"> and </w:t>
      </w:r>
      <w:r w:rsidRPr="00094E1E">
        <w:rPr>
          <w:rStyle w:val="Emphasis"/>
        </w:rPr>
        <w:t>nuanced</w:t>
      </w:r>
      <w:r w:rsidRPr="00094E1E">
        <w:rPr>
          <w:rStyle w:val="StyleUnderline"/>
        </w:rPr>
        <w:t xml:space="preserve"> ethical analysis</w:t>
      </w:r>
      <w:r w:rsidRPr="00094E1E">
        <w:rPr>
          <w:sz w:val="16"/>
        </w:rPr>
        <w:t>. The article is devoted to such analysis with respect to the so-called “Buying Time Argument” (BTA) in favor of the deployment of SAI. The article is organized as follows: Section 2 presents some BTA proposals and distinguishes between the emergency-case argument and BTA. It also identifies essential building blocks of the BTA. Section 3 establishes BTA hypothetically by means of deontic logic. By doing so, some crucial requirements (conditionals) of SAI deployment based on BTA become visible. As we argue, establishing BTA comes at the price to recognize conditionals. Section 4 analyses the most advanced instance of BTA and it addresses details of requirements, and Section 5 takes a closer look these requirements. Section 6 presents the main finding of the inquiry and, finally, concludes on BTA. The article is based on a PhD thesis on the BTA [3]. Moreover, it builds on [4,5,6].</w:t>
      </w:r>
    </w:p>
    <w:p w14:paraId="6E9ABACC" w14:textId="77777777" w:rsidR="00595B7A" w:rsidRPr="00094E1E" w:rsidRDefault="00595B7A" w:rsidP="00595B7A">
      <w:pPr>
        <w:rPr>
          <w:sz w:val="16"/>
        </w:rPr>
      </w:pPr>
      <w:r w:rsidRPr="00094E1E">
        <w:rPr>
          <w:sz w:val="16"/>
        </w:rPr>
        <w:t>We wish to devote the article to the memory of Steve Rayner.</w:t>
      </w:r>
    </w:p>
    <w:p w14:paraId="40FD14BA" w14:textId="77777777" w:rsidR="00595B7A" w:rsidRPr="00094E1E" w:rsidRDefault="00595B7A" w:rsidP="00595B7A">
      <w:pPr>
        <w:rPr>
          <w:sz w:val="16"/>
        </w:rPr>
      </w:pPr>
      <w:r w:rsidRPr="00094E1E">
        <w:rPr>
          <w:sz w:val="16"/>
        </w:rPr>
        <w:t>2. Building Blocks of BTA</w:t>
      </w:r>
    </w:p>
    <w:p w14:paraId="4810FDB5" w14:textId="77777777" w:rsidR="00595B7A" w:rsidRPr="00B528EF" w:rsidRDefault="00595B7A" w:rsidP="00595B7A">
      <w:pPr>
        <w:rPr>
          <w:sz w:val="16"/>
        </w:rPr>
      </w:pPr>
      <w:r w:rsidRPr="00094E1E">
        <w:rPr>
          <w:rStyle w:val="StyleUnderline"/>
        </w:rPr>
        <w:t>The</w:t>
      </w:r>
      <w:r w:rsidRPr="00B528EF">
        <w:rPr>
          <w:sz w:val="16"/>
        </w:rPr>
        <w:t xml:space="preserve"> original </w:t>
      </w:r>
      <w:r w:rsidRPr="00094E1E">
        <w:rPr>
          <w:rStyle w:val="StyleUnderline"/>
        </w:rPr>
        <w:t xml:space="preserve">idea of </w:t>
      </w:r>
      <w:r w:rsidRPr="00CD3415">
        <w:rPr>
          <w:rStyle w:val="StyleUnderline"/>
        </w:rPr>
        <w:t>“</w:t>
      </w:r>
      <w:r w:rsidRPr="00CD3415">
        <w:rPr>
          <w:rStyle w:val="Emphasis"/>
        </w:rPr>
        <w:t>buying time</w:t>
      </w:r>
      <w:r w:rsidRPr="00CD3415">
        <w:rPr>
          <w:rStyle w:val="StyleUnderline"/>
        </w:rPr>
        <w:t>”</w:t>
      </w:r>
      <w:r w:rsidRPr="00CD3415">
        <w:rPr>
          <w:sz w:val="16"/>
        </w:rPr>
        <w:t xml:space="preserve"> stems from Alvin Weinberg [7], who </w:t>
      </w:r>
      <w:r w:rsidRPr="00CD3415">
        <w:rPr>
          <w:rStyle w:val="StyleUnderline"/>
        </w:rPr>
        <w:t>argues that if a society takes a lot of time to solve a</w:t>
      </w:r>
      <w:r w:rsidRPr="00CD3415">
        <w:rPr>
          <w:sz w:val="16"/>
        </w:rPr>
        <w:t xml:space="preserve"> specific </w:t>
      </w:r>
      <w:r w:rsidRPr="00CD3415">
        <w:rPr>
          <w:rStyle w:val="StyleUnderline"/>
        </w:rPr>
        <w:t xml:space="preserve">problem, it might be prudent to buy time by </w:t>
      </w:r>
      <w:r w:rsidRPr="00CD3415">
        <w:rPr>
          <w:rStyle w:val="Emphasis"/>
        </w:rPr>
        <w:t>technological means</w:t>
      </w:r>
      <w:r w:rsidRPr="00B528EF">
        <w:rPr>
          <w:sz w:val="16"/>
        </w:rPr>
        <w:t xml:space="preserve">. </w:t>
      </w:r>
      <w:r w:rsidRPr="00CD3415">
        <w:rPr>
          <w:rStyle w:val="StyleUnderline"/>
          <w:highlight w:val="cyan"/>
        </w:rPr>
        <w:t>Even if the problem might be solved</w:t>
      </w:r>
      <w:r w:rsidRPr="00792200">
        <w:rPr>
          <w:rStyle w:val="StyleUnderline"/>
        </w:rPr>
        <w:t xml:space="preserve"> within less time in principle</w:t>
      </w:r>
      <w:r w:rsidRPr="00B528EF">
        <w:rPr>
          <w:sz w:val="16"/>
        </w:rPr>
        <w:t xml:space="preserve"> (as, in our case, </w:t>
      </w:r>
      <w:r w:rsidRPr="00CD3415">
        <w:rPr>
          <w:rStyle w:val="StyleUnderline"/>
          <w:highlight w:val="cyan"/>
        </w:rPr>
        <w:t>by aggressive</w:t>
      </w:r>
      <w:r w:rsidRPr="00792200">
        <w:rPr>
          <w:rStyle w:val="StyleUnderline"/>
        </w:rPr>
        <w:t xml:space="preserve"> immediate </w:t>
      </w:r>
      <w:r w:rsidRPr="00CD3415">
        <w:rPr>
          <w:rStyle w:val="StyleUnderline"/>
          <w:highlight w:val="cyan"/>
        </w:rPr>
        <w:t>abatement</w:t>
      </w:r>
      <w:r w:rsidRPr="00B528EF">
        <w:rPr>
          <w:sz w:val="16"/>
        </w:rPr>
        <w:t xml:space="preserve"> of GHG-emissions), </w:t>
      </w:r>
      <w:r w:rsidRPr="00CD3415">
        <w:rPr>
          <w:rStyle w:val="Emphasis"/>
          <w:highlight w:val="cyan"/>
        </w:rPr>
        <w:t>buying time</w:t>
      </w:r>
      <w:r w:rsidRPr="00CD3415">
        <w:rPr>
          <w:rStyle w:val="StyleUnderline"/>
          <w:highlight w:val="cyan"/>
        </w:rPr>
        <w:t xml:space="preserve"> might be reasonable if</w:t>
      </w:r>
      <w:r w:rsidRPr="00792200">
        <w:rPr>
          <w:rStyle w:val="StyleUnderline"/>
        </w:rPr>
        <w:t xml:space="preserve"> the </w:t>
      </w:r>
      <w:r w:rsidRPr="00CD3415">
        <w:rPr>
          <w:rStyle w:val="Emphasis"/>
          <w:highlight w:val="cyan"/>
        </w:rPr>
        <w:t>trade-offs of radical solutions</w:t>
      </w:r>
      <w:r w:rsidRPr="00CD3415">
        <w:rPr>
          <w:rStyle w:val="StyleUnderline"/>
          <w:highlight w:val="cyan"/>
        </w:rPr>
        <w:t xml:space="preserve"> look nasty</w:t>
      </w:r>
      <w:r w:rsidRPr="00B528EF">
        <w:rPr>
          <w:sz w:val="16"/>
        </w:rPr>
        <w:t xml:space="preserve"> </w:t>
      </w:r>
      <w:r w:rsidRPr="00CD3415">
        <w:rPr>
          <w:sz w:val="16"/>
        </w:rPr>
        <w:t>and repugnant. Weinberg</w:t>
      </w:r>
      <w:r w:rsidRPr="00B528EF">
        <w:rPr>
          <w:sz w:val="16"/>
        </w:rPr>
        <w:t>´s question was “</w:t>
      </w:r>
      <w:r w:rsidRPr="00792200">
        <w:rPr>
          <w:rStyle w:val="StyleUnderline"/>
        </w:rPr>
        <w:t xml:space="preserve">To what extend can </w:t>
      </w:r>
      <w:r w:rsidRPr="00B528EF">
        <w:rPr>
          <w:rStyle w:val="Emphasis"/>
        </w:rPr>
        <w:t>social problems be circumvented</w:t>
      </w:r>
      <w:r w:rsidRPr="00792200">
        <w:rPr>
          <w:rStyle w:val="StyleUnderline"/>
        </w:rPr>
        <w:t xml:space="preserve"> by reducing them to </w:t>
      </w:r>
      <w:r w:rsidRPr="00B528EF">
        <w:rPr>
          <w:rStyle w:val="Emphasis"/>
        </w:rPr>
        <w:t>technological problems</w:t>
      </w:r>
      <w:r w:rsidRPr="00792200">
        <w:rPr>
          <w:rStyle w:val="StyleUnderline"/>
        </w:rPr>
        <w:t>?</w:t>
      </w:r>
      <w:r w:rsidRPr="00B528EF">
        <w:rPr>
          <w:sz w:val="16"/>
        </w:rPr>
        <w:t xml:space="preserve">” [7] (p. 42). Weinberg deems the reframing of societal problems as technical ones (“technological fix”) to be promising. </w:t>
      </w:r>
      <w:r w:rsidRPr="00B528EF">
        <w:rPr>
          <w:rStyle w:val="StyleUnderline"/>
        </w:rPr>
        <w:t>Societal problems tend to be very complex and solving them might require change in collective behavior and institutions which is hard to achieve</w:t>
      </w:r>
      <w:r w:rsidRPr="00B528EF">
        <w:rPr>
          <w:sz w:val="16"/>
        </w:rPr>
        <w:t xml:space="preserve">. Technological fixes look as clear cut, easy and seemingly effective solutions to some societal problems. The mandatory seatbelt may count as example. Weinberg is, however, well aware about limitations of such technological fixes. </w:t>
      </w:r>
      <w:r w:rsidRPr="00B528EF">
        <w:rPr>
          <w:rStyle w:val="StyleUnderline"/>
        </w:rPr>
        <w:t>Social problems need to be solved by social means eventually, and technological fixes are always a second-best solution</w:t>
      </w:r>
      <w:r w:rsidRPr="00B528EF">
        <w:rPr>
          <w:sz w:val="16"/>
        </w:rPr>
        <w:t>. If second-best solutions may have severe side effects or impose new risks upon societies, a fresh look upon first-best solutions, however costly, may become mandatory.</w:t>
      </w:r>
    </w:p>
    <w:p w14:paraId="4EE1F64C" w14:textId="77777777" w:rsidR="00595B7A" w:rsidRPr="00691C93" w:rsidRDefault="00595B7A" w:rsidP="00595B7A">
      <w:pPr>
        <w:rPr>
          <w:sz w:val="16"/>
        </w:rPr>
      </w:pPr>
      <w:r w:rsidRPr="00691C93">
        <w:rPr>
          <w:sz w:val="16"/>
        </w:rPr>
        <w:t xml:space="preserve">To Weinberg, </w:t>
      </w:r>
      <w:r w:rsidRPr="00691C93">
        <w:rPr>
          <w:rStyle w:val="StyleUnderline"/>
        </w:rPr>
        <w:t xml:space="preserve">one beneficial feature of a </w:t>
      </w:r>
      <w:r w:rsidRPr="00691C93">
        <w:rPr>
          <w:rStyle w:val="Emphasis"/>
        </w:rPr>
        <w:t>technological fix</w:t>
      </w:r>
      <w:r w:rsidRPr="00691C93">
        <w:rPr>
          <w:rStyle w:val="StyleUnderline"/>
        </w:rPr>
        <w:t xml:space="preserve"> is that it </w:t>
      </w:r>
      <w:r w:rsidRPr="00691C93">
        <w:rPr>
          <w:rStyle w:val="Emphasis"/>
        </w:rPr>
        <w:t>may buy more time</w:t>
      </w:r>
      <w:r w:rsidRPr="00691C93">
        <w:rPr>
          <w:rStyle w:val="StyleUnderline"/>
        </w:rPr>
        <w:t xml:space="preserve"> for social </w:t>
      </w:r>
      <w:r w:rsidRPr="00691C93">
        <w:rPr>
          <w:rStyle w:val="Emphasis"/>
        </w:rPr>
        <w:t>transition</w:t>
      </w:r>
      <w:r w:rsidRPr="00691C93">
        <w:rPr>
          <w:sz w:val="16"/>
        </w:rPr>
        <w:t xml:space="preserve">. Such time generating quality of technological fixes lies at the heart of the BTA. </w:t>
      </w:r>
      <w:r w:rsidRPr="00691C93">
        <w:rPr>
          <w:rStyle w:val="StyleUnderline"/>
        </w:rPr>
        <w:t>Buying time</w:t>
      </w:r>
      <w:r w:rsidRPr="00691C93">
        <w:rPr>
          <w:sz w:val="16"/>
        </w:rPr>
        <w:t xml:space="preserve">, however, </w:t>
      </w:r>
      <w:r w:rsidRPr="00691C93">
        <w:rPr>
          <w:rStyle w:val="Emphasis"/>
        </w:rPr>
        <w:t>is not an end in itself</w:t>
      </w:r>
      <w:r w:rsidRPr="00691C93">
        <w:rPr>
          <w:sz w:val="16"/>
        </w:rPr>
        <w:t>. It serves objectives and, in our case, is seen as a tool within a comprehensive “climate policy portfolio”. Questions emerge: What exactly does it mean to ‘buy time’ within a period of global climate change? Why? From whom? How much? At what costs? For which ends? As we shall see, proponents of BTA give different answers.</w:t>
      </w:r>
    </w:p>
    <w:p w14:paraId="4DB2B0E1" w14:textId="77777777" w:rsidR="00595B7A" w:rsidRPr="00691C93" w:rsidRDefault="00595B7A" w:rsidP="00595B7A">
      <w:pPr>
        <w:rPr>
          <w:sz w:val="16"/>
        </w:rPr>
      </w:pPr>
      <w:r w:rsidRPr="00691C93">
        <w:rPr>
          <w:rStyle w:val="StyleUnderline"/>
        </w:rPr>
        <w:t>One</w:t>
      </w:r>
      <w:r w:rsidRPr="00691C93">
        <w:rPr>
          <w:sz w:val="16"/>
        </w:rPr>
        <w:t xml:space="preserve"> prominent </w:t>
      </w:r>
      <w:r w:rsidRPr="00691C93">
        <w:rPr>
          <w:rStyle w:val="StyleUnderline"/>
        </w:rPr>
        <w:t>answer to the “why” question is given in terms of “</w:t>
      </w:r>
      <w:r w:rsidRPr="00691C93">
        <w:rPr>
          <w:rStyle w:val="Emphasis"/>
        </w:rPr>
        <w:t>peak shaving</w:t>
      </w:r>
      <w:r w:rsidRPr="00691C93">
        <w:rPr>
          <w:rStyle w:val="StyleUnderline"/>
        </w:rPr>
        <w:t>”</w:t>
      </w:r>
      <w:r w:rsidRPr="00691C93">
        <w:rPr>
          <w:sz w:val="16"/>
        </w:rPr>
        <w:t xml:space="preserve">, namely that there will be a peak of negative impacts due to climate change in some specific periods in time on a global scale. The </w:t>
      </w:r>
      <w:r w:rsidRPr="00691C93">
        <w:rPr>
          <w:rStyle w:val="StyleUnderline"/>
        </w:rPr>
        <w:t>critical period</w:t>
      </w:r>
      <w:r w:rsidRPr="00691C93">
        <w:rPr>
          <w:sz w:val="16"/>
        </w:rPr>
        <w:t xml:space="preserve"> of time </w:t>
      </w:r>
      <w:r w:rsidRPr="00691C93">
        <w:rPr>
          <w:rStyle w:val="StyleUnderline"/>
        </w:rPr>
        <w:t>are decades between 2030 and 2100. This</w:t>
      </w:r>
      <w:r w:rsidRPr="00691C93">
        <w:rPr>
          <w:sz w:val="16"/>
        </w:rPr>
        <w:t xml:space="preserve"> predictive </w:t>
      </w:r>
      <w:r w:rsidRPr="00691C93">
        <w:rPr>
          <w:rStyle w:val="StyleUnderline"/>
        </w:rPr>
        <w:t xml:space="preserve">assumption can be </w:t>
      </w:r>
      <w:r w:rsidRPr="00691C93">
        <w:rPr>
          <w:rStyle w:val="Emphasis"/>
        </w:rPr>
        <w:t>backed by many climate impact models</w:t>
      </w:r>
      <w:r w:rsidRPr="00691C93">
        <w:rPr>
          <w:sz w:val="16"/>
        </w:rPr>
        <w:t xml:space="preserve">. Cumulative </w:t>
      </w:r>
      <w:r w:rsidRPr="00691C93">
        <w:rPr>
          <w:rStyle w:val="StyleUnderline"/>
        </w:rPr>
        <w:t>GHG emissions have moved the</w:t>
      </w:r>
      <w:r w:rsidRPr="00691C93">
        <w:rPr>
          <w:sz w:val="16"/>
        </w:rPr>
        <w:t xml:space="preserve"> global </w:t>
      </w:r>
      <w:r w:rsidRPr="00691C93">
        <w:rPr>
          <w:rStyle w:val="StyleUnderline"/>
        </w:rPr>
        <w:t>climate</w:t>
      </w:r>
      <w:r w:rsidRPr="00691C93">
        <w:rPr>
          <w:sz w:val="16"/>
        </w:rPr>
        <w:t xml:space="preserve"> system forward in</w:t>
      </w:r>
      <w:r w:rsidRPr="00691C93">
        <w:rPr>
          <w:rStyle w:val="StyleUnderline"/>
        </w:rPr>
        <w:t xml:space="preserve">to a </w:t>
      </w:r>
      <w:r w:rsidRPr="00691C93">
        <w:rPr>
          <w:rStyle w:val="Emphasis"/>
        </w:rPr>
        <w:t>highly critical state</w:t>
      </w:r>
      <w:r w:rsidRPr="00691C93">
        <w:rPr>
          <w:sz w:val="16"/>
        </w:rPr>
        <w:t xml:space="preserve"> [8]. There is a bleak outlook of “hothouse Earth” in the longer run, but much loss and damage will occur in the middle run. BTA focusses on the critical middle-term period. </w:t>
      </w:r>
      <w:r w:rsidRPr="00691C93">
        <w:rPr>
          <w:rStyle w:val="StyleUnderline"/>
        </w:rPr>
        <w:t xml:space="preserve">There holds a </w:t>
      </w:r>
      <w:r w:rsidRPr="00691C93">
        <w:rPr>
          <w:rStyle w:val="Emphasis"/>
        </w:rPr>
        <w:t>moral obligation to reduce such impacts</w:t>
      </w:r>
      <w:r w:rsidRPr="00691C93">
        <w:rPr>
          <w:sz w:val="16"/>
        </w:rPr>
        <w:t xml:space="preserve"> (some may say loss and damage) which will hit mostly vulnerable groups, especially in the Global South. Beside means of adaptation, the reduction of such adverse impacts requires CE technologies, SAI among them. This strategy can be backed by climate ethics. Holly Jean Buck in her important “After Geoengineering” [9] is the prominent climate ethicists who argues for a temporary pro-poor “humanitarian” SAI based on BTA. Thus, BTA looks as a morally decent and respectable line of reasoning which cannot be falsified by repugnant intuitions against SAI. The authors of [10] investigate and compare different environmental stop-gap measures. Note that the </w:t>
      </w:r>
      <w:r w:rsidRPr="00691C93">
        <w:rPr>
          <w:rStyle w:val="StyleUnderline"/>
        </w:rPr>
        <w:t>“</w:t>
      </w:r>
      <w:r w:rsidRPr="00691C93">
        <w:rPr>
          <w:rStyle w:val="StyleUnderline"/>
          <w:highlight w:val="cyan"/>
        </w:rPr>
        <w:t>peak shaving</w:t>
      </w:r>
      <w:r w:rsidRPr="00691C93">
        <w:rPr>
          <w:rStyle w:val="StyleUnderline"/>
        </w:rPr>
        <w:t>” strategy displays some interesting parallels with the strategy to “</w:t>
      </w:r>
      <w:r w:rsidRPr="00691C93">
        <w:rPr>
          <w:rStyle w:val="Emphasis"/>
          <w:highlight w:val="cyan"/>
        </w:rPr>
        <w:t>flatten the curve</w:t>
      </w:r>
      <w:r w:rsidRPr="00691C93">
        <w:rPr>
          <w:rStyle w:val="StyleUnderline"/>
        </w:rPr>
        <w:t xml:space="preserve">” </w:t>
      </w:r>
      <w:r w:rsidRPr="00691C93">
        <w:rPr>
          <w:sz w:val="16"/>
        </w:rPr>
        <w:t>of infections in the COVID-19 epidemic in 2020, although the measures to buy time to flatten the curve are societal ones (as social distancing).</w:t>
      </w:r>
    </w:p>
    <w:p w14:paraId="5B387776" w14:textId="77777777" w:rsidR="00595B7A" w:rsidRPr="00094E1E" w:rsidRDefault="00595B7A" w:rsidP="00595B7A">
      <w:pPr>
        <w:rPr>
          <w:sz w:val="16"/>
        </w:rPr>
      </w:pPr>
      <w:r w:rsidRPr="00094E1E">
        <w:rPr>
          <w:sz w:val="16"/>
        </w:rPr>
        <w:t>Since the report of the Royal Society [11], the risks of SAI have been pinpointed. No credible author is enthusiastic about SAI. Many authors see the deployment of SAI as conditional. Conditionalities are constraints and requirements which can be warranted in terms of risks, side effects, moral hazard, governance, exit strategies, political misuse (“militarization”), and other lines of reasoning. If one accepts some conditionality, BTA refers in a morally decent way to a conditional and imperfect second-best solution with contested side-effects.</w:t>
      </w:r>
    </w:p>
    <w:p w14:paraId="204BCDE6" w14:textId="77777777" w:rsidR="00595B7A" w:rsidRPr="00EC64FE" w:rsidRDefault="00595B7A" w:rsidP="00595B7A">
      <w:pPr>
        <w:rPr>
          <w:rStyle w:val="StyleUnderline"/>
        </w:rPr>
      </w:pPr>
      <w:r w:rsidRPr="00EC64FE">
        <w:rPr>
          <w:sz w:val="16"/>
        </w:rPr>
        <w:t xml:space="preserve">Another, richer answer to the Why? question is found in a ‘reducing pressure’ framing, pointing at specific time spans (decades) within a long-term global decarbonization. </w:t>
      </w:r>
      <w:r w:rsidRPr="00EC64FE">
        <w:rPr>
          <w:rStyle w:val="Emphasis"/>
        </w:rPr>
        <w:t>Reducing pressure</w:t>
      </w:r>
      <w:r w:rsidRPr="00EC64FE">
        <w:rPr>
          <w:rStyle w:val="StyleUnderline"/>
        </w:rPr>
        <w:t xml:space="preserve"> is one implication of</w:t>
      </w:r>
      <w:r w:rsidRPr="00EC64FE">
        <w:rPr>
          <w:sz w:val="16"/>
        </w:rPr>
        <w:t xml:space="preserve"> a </w:t>
      </w:r>
      <w:r w:rsidRPr="00EC64FE">
        <w:rPr>
          <w:rStyle w:val="Emphasis"/>
        </w:rPr>
        <w:t>peak-shaving</w:t>
      </w:r>
      <w:r w:rsidRPr="00EC64FE">
        <w:rPr>
          <w:sz w:val="16"/>
        </w:rPr>
        <w:t xml:space="preserve"> strategy. </w:t>
      </w:r>
      <w:r w:rsidRPr="00EC64FE">
        <w:rPr>
          <w:rStyle w:val="StyleUnderline"/>
        </w:rPr>
        <w:t xml:space="preserve">Insofar as </w:t>
      </w:r>
      <w:r w:rsidRPr="00EC64FE">
        <w:rPr>
          <w:rStyle w:val="Emphasis"/>
          <w:highlight w:val="cyan"/>
        </w:rPr>
        <w:t>SAI</w:t>
      </w:r>
      <w:r w:rsidRPr="00EC64FE">
        <w:rPr>
          <w:rStyle w:val="StyleUnderline"/>
        </w:rPr>
        <w:t xml:space="preserve"> combats the worst impacts of peak global CO2 emissions, it </w:t>
      </w:r>
      <w:r w:rsidRPr="00EC64FE">
        <w:rPr>
          <w:rStyle w:val="Emphasis"/>
          <w:highlight w:val="cyan"/>
        </w:rPr>
        <w:t>buys time</w:t>
      </w:r>
      <w:r w:rsidRPr="00EC64FE">
        <w:rPr>
          <w:rStyle w:val="StyleUnderline"/>
          <w:highlight w:val="cyan"/>
        </w:rPr>
        <w:t xml:space="preserve"> for</w:t>
      </w:r>
      <w:r w:rsidRPr="00EC64FE">
        <w:rPr>
          <w:rStyle w:val="StyleUnderline"/>
        </w:rPr>
        <w:t xml:space="preserve"> different climate </w:t>
      </w:r>
      <w:r w:rsidRPr="00EC64FE">
        <w:rPr>
          <w:rStyle w:val="StyleUnderline"/>
          <w:highlight w:val="cyan"/>
        </w:rPr>
        <w:t xml:space="preserve">approaches that </w:t>
      </w:r>
      <w:r w:rsidRPr="00EC64FE">
        <w:rPr>
          <w:rStyle w:val="Emphasis"/>
          <w:highlight w:val="cyan"/>
        </w:rPr>
        <w:t>might take longer</w:t>
      </w:r>
      <w:r w:rsidRPr="00EC64FE">
        <w:rPr>
          <w:rStyle w:val="StyleUnderline"/>
        </w:rPr>
        <w:t xml:space="preserve"> to show effect, such as </w:t>
      </w:r>
      <w:r w:rsidRPr="00EC64FE">
        <w:rPr>
          <w:rStyle w:val="Emphasis"/>
        </w:rPr>
        <w:t>mitigation</w:t>
      </w:r>
      <w:r w:rsidRPr="00EC64FE">
        <w:rPr>
          <w:rStyle w:val="StyleUnderline"/>
        </w:rPr>
        <w:t xml:space="preserve">, </w:t>
      </w:r>
      <w:r w:rsidRPr="00EC64FE">
        <w:rPr>
          <w:rStyle w:val="Emphasis"/>
        </w:rPr>
        <w:t>adaptation</w:t>
      </w:r>
      <w:r w:rsidRPr="00EC64FE">
        <w:rPr>
          <w:rStyle w:val="StyleUnderline"/>
        </w:rPr>
        <w:t xml:space="preserve"> or other CDR measures. </w:t>
      </w:r>
      <w:r w:rsidRPr="00EC64FE">
        <w:rPr>
          <w:rStyle w:val="StyleUnderline"/>
          <w:highlight w:val="cyan"/>
        </w:rPr>
        <w:t>SAI</w:t>
      </w:r>
      <w:r w:rsidRPr="00EC64FE">
        <w:rPr>
          <w:sz w:val="16"/>
        </w:rPr>
        <w:t xml:space="preserve">, as a stop-gap measure with quick results, </w:t>
      </w:r>
      <w:r w:rsidRPr="00EC64FE">
        <w:rPr>
          <w:rStyle w:val="Emphasis"/>
          <w:highlight w:val="cyan"/>
        </w:rPr>
        <w:t>reduces pressure</w:t>
      </w:r>
      <w:r w:rsidRPr="00EC64FE">
        <w:rPr>
          <w:rStyle w:val="StyleUnderline"/>
          <w:highlight w:val="cyan"/>
        </w:rPr>
        <w:t xml:space="preserve"> for</w:t>
      </w:r>
      <w:r w:rsidRPr="00EC64FE">
        <w:rPr>
          <w:rStyle w:val="StyleUnderline"/>
        </w:rPr>
        <w:t xml:space="preserve"> implementing</w:t>
      </w:r>
      <w:r w:rsidRPr="00EC64FE">
        <w:rPr>
          <w:rStyle w:val="Emphasis"/>
        </w:rPr>
        <w:t xml:space="preserve"> other </w:t>
      </w:r>
      <w:r w:rsidRPr="00EC64FE">
        <w:rPr>
          <w:rStyle w:val="Emphasis"/>
          <w:highlight w:val="cyan"/>
        </w:rPr>
        <w:t>adaptation and decarbonization</w:t>
      </w:r>
      <w:r w:rsidRPr="00EC64FE">
        <w:rPr>
          <w:rStyle w:val="Emphasis"/>
        </w:rPr>
        <w:t xml:space="preserve"> </w:t>
      </w:r>
      <w:r w:rsidRPr="00EC64FE">
        <w:rPr>
          <w:rStyle w:val="StyleUnderline"/>
        </w:rPr>
        <w:t>strategies</w:t>
      </w:r>
      <w:r w:rsidRPr="00EC64FE">
        <w:rPr>
          <w:sz w:val="16"/>
        </w:rPr>
        <w:t xml:space="preserve">. It is this reducing pressure framing that seem to lie at the heart of the many versions of buying time or peak-shaving arguments. </w:t>
      </w:r>
      <w:r w:rsidRPr="00EC64FE">
        <w:rPr>
          <w:rStyle w:val="StyleUnderline"/>
        </w:rPr>
        <w:t>It is</w:t>
      </w:r>
      <w:r w:rsidRPr="00EC64FE">
        <w:rPr>
          <w:sz w:val="16"/>
        </w:rPr>
        <w:t xml:space="preserve"> thus </w:t>
      </w:r>
      <w:r w:rsidRPr="00EC64FE">
        <w:rPr>
          <w:rStyle w:val="StyleUnderline"/>
        </w:rPr>
        <w:t xml:space="preserve">a </w:t>
      </w:r>
      <w:r w:rsidRPr="00EC64FE">
        <w:rPr>
          <w:rStyle w:val="Emphasis"/>
        </w:rPr>
        <w:t>rational</w:t>
      </w:r>
      <w:r w:rsidRPr="00EC64FE">
        <w:rPr>
          <w:rStyle w:val="StyleUnderline"/>
        </w:rPr>
        <w:t xml:space="preserve">, </w:t>
      </w:r>
      <w:r w:rsidRPr="00EC64FE">
        <w:rPr>
          <w:rStyle w:val="Emphasis"/>
        </w:rPr>
        <w:t>consequentialist argument</w:t>
      </w:r>
      <w:r w:rsidRPr="00EC64FE">
        <w:rPr>
          <w:rStyle w:val="StyleUnderline"/>
        </w:rPr>
        <w:t xml:space="preserve">, that deals with prudent decision making under a </w:t>
      </w:r>
      <w:r w:rsidRPr="00EC64FE">
        <w:rPr>
          <w:rStyle w:val="Emphasis"/>
        </w:rPr>
        <w:t>scarcity of time</w:t>
      </w:r>
      <w:r w:rsidRPr="00EC64FE">
        <w:rPr>
          <w:sz w:val="16"/>
        </w:rPr>
        <w:t>.</w:t>
      </w:r>
    </w:p>
    <w:p w14:paraId="1726B6D7" w14:textId="77777777" w:rsidR="00595B7A" w:rsidRPr="00751C6E" w:rsidRDefault="00595B7A" w:rsidP="00595B7A">
      <w:pPr>
        <w:rPr>
          <w:sz w:val="12"/>
        </w:rPr>
      </w:pPr>
      <w:r w:rsidRPr="00751C6E">
        <w:rPr>
          <w:sz w:val="12"/>
        </w:rPr>
        <w:t>Note that the concept of adaptation can be used in a broad or in a narrow definition. In a narrow definition, it refers to the adaptation financing schemes which shall help countries of the Global South. In a broad definition, it includes technology diffusion, investment schemes, and capital turnover also in the Global North. It is not always clear whether the term “adaptation” is used in a narrow or in a broad way.</w:t>
      </w:r>
    </w:p>
    <w:p w14:paraId="4341181E" w14:textId="77777777" w:rsidR="00595B7A" w:rsidRPr="00751C6E" w:rsidRDefault="00595B7A" w:rsidP="00595B7A">
      <w:pPr>
        <w:rPr>
          <w:sz w:val="12"/>
        </w:rPr>
      </w:pPr>
      <w:r w:rsidRPr="00751C6E">
        <w:rPr>
          <w:sz w:val="12"/>
        </w:rPr>
        <w:t>The discursive arrangements surrounding BTA suppose time-related concepts, like “time span”, “postponement”, “delay”, or “earlier-than” relations. Thus, a close reflection of BTA requires taking temporal concepts into account (see Section 4). Within the BTA, time is not mere physical time, but “timing” is a moral and political affair.</w:t>
      </w:r>
    </w:p>
    <w:p w14:paraId="334711B6" w14:textId="77777777" w:rsidR="00595B7A" w:rsidRPr="00751C6E" w:rsidRDefault="00595B7A" w:rsidP="00595B7A">
      <w:pPr>
        <w:rPr>
          <w:sz w:val="12"/>
        </w:rPr>
      </w:pPr>
      <w:r w:rsidRPr="00751C6E">
        <w:rPr>
          <w:sz w:val="12"/>
        </w:rPr>
        <w:t>2.1. Emergency Situations and BTA</w:t>
      </w:r>
    </w:p>
    <w:p w14:paraId="487F52A7" w14:textId="77777777" w:rsidR="00595B7A" w:rsidRPr="00751C6E" w:rsidRDefault="00595B7A" w:rsidP="00595B7A">
      <w:pPr>
        <w:rPr>
          <w:sz w:val="12"/>
        </w:rPr>
      </w:pPr>
      <w:r w:rsidRPr="00751C6E">
        <w:rPr>
          <w:sz w:val="12"/>
        </w:rPr>
        <w:t>Peak shaving arguments draw from two different lines of reasoning: (a) being prepared for looming emergency situations and (b) BTA. Both lines of reasoning might be based on a general precautionary principle, but scenarios differ [12]. In a climate emergency situation, SAI might be able to help avert sudden catastrophic climate effects, such as the reaching of several tipping points simultaneously. As the argument goes, one should research and design SAI to arm the future for such emergency situations. The emergency argument is about being well prepared for an emergency, while BTA wishes to avoid such global emergencies preemptively. The recent literature rejects the “emergency” framing completely and sharply [13,14], since it is scientifically flawed and politically dangerous.</w:t>
      </w:r>
    </w:p>
    <w:p w14:paraId="57929AD9" w14:textId="77777777" w:rsidR="00595B7A" w:rsidRPr="00751C6E" w:rsidRDefault="00595B7A" w:rsidP="00595B7A">
      <w:pPr>
        <w:rPr>
          <w:sz w:val="12"/>
        </w:rPr>
      </w:pPr>
      <w:r w:rsidRPr="00751C6E">
        <w:rPr>
          <w:sz w:val="12"/>
        </w:rPr>
        <w:t>In an emergency, SAI would not be much help for reducing climate impacts running out of control. Once tipping points have been reached, SAI will not be able to reverse these effects. Thus, it is not scientifically credible that SAI will be helpful in an “actual” emergency situation. Secondly, an emergency situation is not just ‘out there’, but must be declared by political authorities. There is no democratic authority on a global scale being entitled to declare a global climate emergency. Moreover, it is a common trait of authoritarian policies to declare emergency situations in order to expand authoritarian power. Remember Carl Schmitt, who stated that “Sovereign is he who decides on the exception” [15] (p. 36). The legal status and political background of an emergency situation may threaten democratic structures. If so, there is a high risk of political misuse of the emergency framing. The emergency framing may fall prey to the militarization and securitization of SAI [16]. It does not come at surprise that SAI to be deployed in an emergency situation might be substantiated via the just war theory [17]. Hence, the emergency situation argument fails on scientific ground and it displays repugnant flaws on political grounds. If one discards the emergency framing, as we do, BTA is the “last man standing” in favor of SAI within the CE discourse.</w:t>
      </w:r>
    </w:p>
    <w:p w14:paraId="2E4B49EE" w14:textId="77777777" w:rsidR="00595B7A" w:rsidRPr="00751C6E" w:rsidRDefault="00595B7A" w:rsidP="00595B7A">
      <w:pPr>
        <w:rPr>
          <w:sz w:val="12"/>
        </w:rPr>
      </w:pPr>
      <w:r w:rsidRPr="00751C6E">
        <w:rPr>
          <w:sz w:val="12"/>
        </w:rPr>
        <w:t>2.2. Some BTA Proposals</w:t>
      </w:r>
    </w:p>
    <w:p w14:paraId="195FF3CC" w14:textId="77777777" w:rsidR="00595B7A" w:rsidRPr="00751C6E" w:rsidRDefault="00595B7A" w:rsidP="00595B7A">
      <w:pPr>
        <w:rPr>
          <w:sz w:val="12"/>
        </w:rPr>
      </w:pPr>
      <w:r w:rsidRPr="00751C6E">
        <w:rPr>
          <w:sz w:val="12"/>
        </w:rPr>
        <w:t>BTA advocates a preventive deployment to avoid adverse impacts in the first place. The general BTA idea has been outlined nicely by Horton in 2015:</w:t>
      </w:r>
    </w:p>
    <w:p w14:paraId="1118A5C4" w14:textId="77777777" w:rsidR="00595B7A" w:rsidRPr="0016703A" w:rsidRDefault="00595B7A" w:rsidP="00595B7A">
      <w:pPr>
        <w:rPr>
          <w:sz w:val="16"/>
        </w:rPr>
      </w:pPr>
      <w:r w:rsidRPr="0016703A">
        <w:rPr>
          <w:sz w:val="16"/>
        </w:rPr>
        <w:t xml:space="preserve">“The most common alternative [to the emergency framing—FN/KO], known as ‘peak shaving’, would entail application of SAI or some other type of solar geoengineering to reduce the worst effects of peak GHG emissions while implementing an ambitious program of mitigation and adaptation. One variant of </w:t>
      </w:r>
      <w:r w:rsidRPr="0016703A">
        <w:rPr>
          <w:rStyle w:val="StyleUnderline"/>
        </w:rPr>
        <w:t xml:space="preserve">peak shaving would involve a </w:t>
      </w:r>
      <w:r w:rsidRPr="0016703A">
        <w:rPr>
          <w:rStyle w:val="Emphasis"/>
        </w:rPr>
        <w:t>gradual ramp-up of solar geoengineering</w:t>
      </w:r>
      <w:r w:rsidRPr="0016703A">
        <w:rPr>
          <w:rStyle w:val="StyleUnderline"/>
        </w:rPr>
        <w:t xml:space="preserve"> until a</w:t>
      </w:r>
      <w:r w:rsidRPr="0016703A">
        <w:rPr>
          <w:sz w:val="16"/>
        </w:rPr>
        <w:t xml:space="preserve"> modest </w:t>
      </w:r>
      <w:r w:rsidRPr="0016703A">
        <w:rPr>
          <w:rStyle w:val="StyleUnderline"/>
        </w:rPr>
        <w:t xml:space="preserve">plateau is reached; as emissions declined, so too would </w:t>
      </w:r>
      <w:r w:rsidRPr="0016703A">
        <w:rPr>
          <w:rStyle w:val="Emphasis"/>
        </w:rPr>
        <w:t>injections of stratospheric aerosols</w:t>
      </w:r>
      <w:r w:rsidRPr="0016703A">
        <w:rPr>
          <w:sz w:val="16"/>
        </w:rPr>
        <w:t>. Another potential approach would utilize SRM on a regional scale, for example in the Arctic, in order to address specific, localized damages from climate change.”</w:t>
      </w:r>
    </w:p>
    <w:p w14:paraId="799BFCB5" w14:textId="77777777" w:rsidR="00595B7A" w:rsidRPr="00751C6E" w:rsidRDefault="00595B7A" w:rsidP="00595B7A">
      <w:pPr>
        <w:rPr>
          <w:sz w:val="12"/>
        </w:rPr>
      </w:pPr>
      <w:r w:rsidRPr="00751C6E">
        <w:rPr>
          <w:sz w:val="12"/>
        </w:rPr>
        <w:t>(Horton 2015) [14] (p. 4f).</w:t>
      </w:r>
    </w:p>
    <w:p w14:paraId="703AA7E8" w14:textId="77777777" w:rsidR="00595B7A" w:rsidRPr="000A4560" w:rsidRDefault="00595B7A" w:rsidP="00595B7A">
      <w:pPr>
        <w:rPr>
          <w:sz w:val="16"/>
        </w:rPr>
      </w:pPr>
      <w:r w:rsidRPr="000A4560">
        <w:rPr>
          <w:sz w:val="16"/>
        </w:rPr>
        <w:t xml:space="preserve">“With the help of SAI, </w:t>
      </w:r>
      <w:r w:rsidRPr="000A4560">
        <w:rPr>
          <w:rStyle w:val="StyleUnderline"/>
        </w:rPr>
        <w:t xml:space="preserve">the </w:t>
      </w:r>
      <w:r w:rsidRPr="000A4560">
        <w:rPr>
          <w:rStyle w:val="Emphasis"/>
        </w:rPr>
        <w:t>worst impacts</w:t>
      </w:r>
      <w:r w:rsidRPr="000A4560">
        <w:rPr>
          <w:rStyle w:val="StyleUnderline"/>
        </w:rPr>
        <w:t xml:space="preserve"> of temperature rise could be </w:t>
      </w:r>
      <w:r w:rsidRPr="000A4560">
        <w:rPr>
          <w:rStyle w:val="Emphasis"/>
        </w:rPr>
        <w:t>averted</w:t>
      </w:r>
      <w:r w:rsidRPr="000A4560">
        <w:rPr>
          <w:sz w:val="16"/>
        </w:rPr>
        <w:t xml:space="preserve"> on global or regional scales (peak shaving). It is stated that </w:t>
      </w:r>
      <w:r w:rsidRPr="000A4560">
        <w:rPr>
          <w:rStyle w:val="StyleUnderline"/>
        </w:rPr>
        <w:t xml:space="preserve">SAI should be </w:t>
      </w:r>
      <w:r w:rsidRPr="000A4560">
        <w:rPr>
          <w:rStyle w:val="Emphasis"/>
        </w:rPr>
        <w:t>limited in time</w:t>
      </w:r>
      <w:r w:rsidRPr="000A4560">
        <w:rPr>
          <w:rStyle w:val="StyleUnderline"/>
        </w:rPr>
        <w:t xml:space="preserve"> and should be related to </w:t>
      </w:r>
      <w:r w:rsidRPr="000A4560">
        <w:rPr>
          <w:rStyle w:val="Emphasis"/>
        </w:rPr>
        <w:t>long-term abatement trajectories</w:t>
      </w:r>
      <w:r w:rsidRPr="000A4560">
        <w:rPr>
          <w:sz w:val="16"/>
        </w:rPr>
        <w:t xml:space="preserve">. The ‘while’ indicates that abatement must be done in parallel. </w:t>
      </w:r>
      <w:r w:rsidRPr="000A4560">
        <w:rPr>
          <w:rStyle w:val="StyleUnderline"/>
        </w:rPr>
        <w:t>SAI</w:t>
      </w:r>
      <w:r w:rsidRPr="000A4560">
        <w:rPr>
          <w:sz w:val="16"/>
        </w:rPr>
        <w:t xml:space="preserve"> technologies, then, </w:t>
      </w:r>
      <w:r w:rsidRPr="000A4560">
        <w:rPr>
          <w:rStyle w:val="StyleUnderline"/>
        </w:rPr>
        <w:t>might “be used as a stop-gap measure to buy time for a</w:t>
      </w:r>
      <w:r w:rsidRPr="000A4560">
        <w:rPr>
          <w:sz w:val="16"/>
        </w:rPr>
        <w:t xml:space="preserve"> societal transformation to a </w:t>
      </w:r>
      <w:r w:rsidRPr="000A4560">
        <w:rPr>
          <w:rStyle w:val="Emphasis"/>
        </w:rPr>
        <w:t>carbon-free economy</w:t>
      </w:r>
      <w:r w:rsidRPr="000A4560">
        <w:rPr>
          <w:rStyle w:val="StyleUnderline"/>
        </w:rPr>
        <w:t xml:space="preserve">, shaving off the </w:t>
      </w:r>
      <w:r w:rsidRPr="000A4560">
        <w:rPr>
          <w:rStyle w:val="Emphasis"/>
        </w:rPr>
        <w:t>worst effects</w:t>
      </w:r>
      <w:r w:rsidRPr="000A4560">
        <w:rPr>
          <w:rStyle w:val="StyleUnderline"/>
        </w:rPr>
        <w:t xml:space="preserve"> of climate change</w:t>
      </w:r>
      <w:r w:rsidRPr="000A4560">
        <w:rPr>
          <w:sz w:val="16"/>
        </w:rPr>
        <w:t xml:space="preserve"> along the way”</w:t>
      </w:r>
    </w:p>
    <w:p w14:paraId="15486EBD" w14:textId="77777777" w:rsidR="00595B7A" w:rsidRPr="00751C6E" w:rsidRDefault="00595B7A" w:rsidP="00595B7A">
      <w:pPr>
        <w:rPr>
          <w:sz w:val="12"/>
        </w:rPr>
      </w:pPr>
      <w:r w:rsidRPr="00751C6E">
        <w:rPr>
          <w:sz w:val="12"/>
        </w:rPr>
        <w:t>(Schäfer 2014) [18] (p. 5).</w:t>
      </w:r>
    </w:p>
    <w:p w14:paraId="16CCFB17" w14:textId="77777777" w:rsidR="00595B7A" w:rsidRPr="008E691D" w:rsidRDefault="00595B7A" w:rsidP="00595B7A">
      <w:pPr>
        <w:rPr>
          <w:sz w:val="16"/>
        </w:rPr>
      </w:pPr>
      <w:r w:rsidRPr="008E691D">
        <w:rPr>
          <w:sz w:val="16"/>
        </w:rPr>
        <w:t xml:space="preserve">“An </w:t>
      </w:r>
      <w:r w:rsidRPr="008E691D">
        <w:rPr>
          <w:rStyle w:val="Emphasis"/>
        </w:rPr>
        <w:t>optimal outcome</w:t>
      </w:r>
      <w:r w:rsidRPr="008E691D">
        <w:rPr>
          <w:rStyle w:val="StyleUnderline"/>
        </w:rPr>
        <w:t xml:space="preserve"> would</w:t>
      </w:r>
      <w:r w:rsidRPr="008E691D">
        <w:rPr>
          <w:sz w:val="16"/>
        </w:rPr>
        <w:t xml:space="preserve"> seem to </w:t>
      </w:r>
      <w:r w:rsidRPr="008E691D">
        <w:rPr>
          <w:rStyle w:val="StyleUnderline"/>
        </w:rPr>
        <w:t xml:space="preserve">be that mitigation can be accomplished </w:t>
      </w:r>
      <w:r w:rsidRPr="008E691D">
        <w:rPr>
          <w:rStyle w:val="Emphasis"/>
        </w:rPr>
        <w:t>relatively rapidly</w:t>
      </w:r>
      <w:r w:rsidRPr="008E691D">
        <w:rPr>
          <w:rStyle w:val="StyleUnderline"/>
        </w:rPr>
        <w:t xml:space="preserve"> and</w:t>
      </w:r>
      <w:r w:rsidRPr="008E691D">
        <w:rPr>
          <w:sz w:val="16"/>
        </w:rPr>
        <w:t xml:space="preserve"> relatively </w:t>
      </w:r>
      <w:r w:rsidRPr="008E691D">
        <w:rPr>
          <w:rStyle w:val="Emphasis"/>
        </w:rPr>
        <w:t>easily</w:t>
      </w:r>
      <w:r w:rsidRPr="008E691D">
        <w:rPr>
          <w:rStyle w:val="StyleUnderline"/>
        </w:rPr>
        <w:t xml:space="preserve">, such that </w:t>
      </w:r>
      <w:r w:rsidRPr="008E691D">
        <w:rPr>
          <w:rStyle w:val="Emphasis"/>
        </w:rPr>
        <w:t>geoengineering</w:t>
      </w:r>
      <w:r w:rsidRPr="008E691D">
        <w:rPr>
          <w:rStyle w:val="StyleUnderline"/>
        </w:rPr>
        <w:t xml:space="preserve"> might need to be implemented for </w:t>
      </w:r>
      <w:r w:rsidRPr="008E691D">
        <w:rPr>
          <w:rStyle w:val="Emphasis"/>
        </w:rPr>
        <w:t>only several decades</w:t>
      </w:r>
      <w:r w:rsidRPr="008E691D">
        <w:rPr>
          <w:rStyle w:val="StyleUnderline"/>
        </w:rPr>
        <w:t xml:space="preserve"> in order to </w:t>
      </w:r>
      <w:r w:rsidRPr="008E691D">
        <w:rPr>
          <w:rStyle w:val="Emphasis"/>
        </w:rPr>
        <w:t>shave off the peak</w:t>
      </w:r>
      <w:r w:rsidRPr="008E691D">
        <w:rPr>
          <w:sz w:val="16"/>
        </w:rPr>
        <w:t xml:space="preserve"> change in climate and increase the likelihood that the most adverse and irreversible environmental and societal consequences will not be triggered.”</w:t>
      </w:r>
    </w:p>
    <w:p w14:paraId="50C95E32" w14:textId="77777777" w:rsidR="00595B7A" w:rsidRPr="00751C6E" w:rsidRDefault="00595B7A" w:rsidP="00595B7A">
      <w:pPr>
        <w:rPr>
          <w:sz w:val="12"/>
        </w:rPr>
      </w:pPr>
      <w:r w:rsidRPr="00751C6E">
        <w:rPr>
          <w:sz w:val="12"/>
        </w:rPr>
        <w:t>(MacCracken 2009) [19] (p. 11).</w:t>
      </w:r>
    </w:p>
    <w:p w14:paraId="582F90E2" w14:textId="77777777" w:rsidR="00595B7A" w:rsidRPr="00751C6E" w:rsidRDefault="00595B7A" w:rsidP="00595B7A">
      <w:pPr>
        <w:rPr>
          <w:sz w:val="12"/>
        </w:rPr>
      </w:pPr>
      <w:r w:rsidRPr="00751C6E">
        <w:rPr>
          <w:sz w:val="12"/>
        </w:rPr>
        <w:t>Here, the time span of SAI is specified to some decades. The Royal Society (2011) formulates the BTA similarly:</w:t>
      </w:r>
    </w:p>
    <w:p w14:paraId="33D61D72" w14:textId="77777777" w:rsidR="00595B7A" w:rsidRPr="00751C6E" w:rsidRDefault="00595B7A" w:rsidP="00595B7A">
      <w:pPr>
        <w:rPr>
          <w:sz w:val="12"/>
        </w:rPr>
      </w:pPr>
      <w:r w:rsidRPr="00751C6E">
        <w:rPr>
          <w:sz w:val="12"/>
        </w:rPr>
        <w:t>“The length of time required to phase out fossil fuels, and to modify the various global human systems contributing to climate change, may be longer than the time available to avoid serious adverse impacts. In this case, SRM might have the potential to temporarily stabilize the global temperature and its associated effects, while providing time to reduce GHG emissions”</w:t>
      </w:r>
    </w:p>
    <w:p w14:paraId="3834751B" w14:textId="77777777" w:rsidR="00595B7A" w:rsidRPr="00751C6E" w:rsidRDefault="00595B7A" w:rsidP="00595B7A">
      <w:pPr>
        <w:rPr>
          <w:sz w:val="12"/>
        </w:rPr>
      </w:pPr>
      <w:r w:rsidRPr="00751C6E">
        <w:rPr>
          <w:sz w:val="12"/>
        </w:rPr>
        <w:t>[11] (p. 19).</w:t>
      </w:r>
    </w:p>
    <w:p w14:paraId="4F7D6CB7" w14:textId="77777777" w:rsidR="00595B7A" w:rsidRPr="008E691D" w:rsidRDefault="00595B7A" w:rsidP="00595B7A">
      <w:pPr>
        <w:rPr>
          <w:sz w:val="16"/>
        </w:rPr>
      </w:pPr>
      <w:r w:rsidRPr="008E691D">
        <w:rPr>
          <w:sz w:val="16"/>
        </w:rPr>
        <w:t xml:space="preserve">Several authors have taken the same route of argument. “A popular framing is that </w:t>
      </w:r>
      <w:r w:rsidRPr="008E691D">
        <w:rPr>
          <w:rStyle w:val="Emphasis"/>
        </w:rPr>
        <w:t>sunlight reflection</w:t>
      </w:r>
      <w:r w:rsidRPr="008E691D">
        <w:rPr>
          <w:rStyle w:val="StyleUnderline"/>
        </w:rPr>
        <w:t xml:space="preserve"> could ‘buy time’ for </w:t>
      </w:r>
      <w:r w:rsidRPr="008E691D">
        <w:rPr>
          <w:rStyle w:val="Emphasis"/>
        </w:rPr>
        <w:t>decarbonizing the economy</w:t>
      </w:r>
      <w:r w:rsidRPr="008E691D">
        <w:rPr>
          <w:rStyle w:val="StyleUnderline"/>
        </w:rPr>
        <w:t xml:space="preserve"> and allowing g</w:t>
      </w:r>
      <w:r w:rsidRPr="008E691D">
        <w:rPr>
          <w:sz w:val="16"/>
        </w:rPr>
        <w:t>reen</w:t>
      </w:r>
      <w:r w:rsidRPr="008E691D">
        <w:rPr>
          <w:rStyle w:val="StyleUnderline"/>
        </w:rPr>
        <w:t>h</w:t>
      </w:r>
      <w:r w:rsidRPr="008E691D">
        <w:rPr>
          <w:sz w:val="16"/>
        </w:rPr>
        <w:t xml:space="preserve">ouse </w:t>
      </w:r>
      <w:r w:rsidRPr="008E691D">
        <w:rPr>
          <w:rStyle w:val="StyleUnderline"/>
        </w:rPr>
        <w:t>g</w:t>
      </w:r>
      <w:r w:rsidRPr="008E691D">
        <w:rPr>
          <w:sz w:val="16"/>
        </w:rPr>
        <w:t xml:space="preserve">as </w:t>
      </w:r>
      <w:r w:rsidRPr="008E691D">
        <w:rPr>
          <w:rStyle w:val="StyleUnderline"/>
        </w:rPr>
        <w:t xml:space="preserve">concentrations to </w:t>
      </w:r>
      <w:r w:rsidRPr="008E691D">
        <w:rPr>
          <w:rStyle w:val="Emphasis"/>
        </w:rPr>
        <w:t>stabilize</w:t>
      </w:r>
      <w:r w:rsidRPr="008E691D">
        <w:rPr>
          <w:rStyle w:val="StyleUnderline"/>
        </w:rPr>
        <w:t xml:space="preserve"> and </w:t>
      </w:r>
      <w:r w:rsidRPr="008E691D">
        <w:rPr>
          <w:rStyle w:val="Emphasis"/>
        </w:rPr>
        <w:t>then come down</w:t>
      </w:r>
      <w:r w:rsidRPr="008E691D">
        <w:rPr>
          <w:sz w:val="16"/>
        </w:rPr>
        <w:t>.” (Lenton 2013) [20] (p. 2). Note that scientists, as Timothy Lenton, who are critical of emergency framing, see BTA differently. Another instance of BTA is this:</w:t>
      </w:r>
    </w:p>
    <w:p w14:paraId="19C09581" w14:textId="77777777" w:rsidR="00595B7A" w:rsidRPr="00C329BB" w:rsidRDefault="00595B7A" w:rsidP="00595B7A">
      <w:pPr>
        <w:rPr>
          <w:sz w:val="16"/>
        </w:rPr>
      </w:pPr>
      <w:r w:rsidRPr="00C329BB">
        <w:rPr>
          <w:sz w:val="16"/>
        </w:rPr>
        <w:t xml:space="preserve">“Some </w:t>
      </w:r>
      <w:r w:rsidRPr="00C329BB">
        <w:rPr>
          <w:rStyle w:val="Emphasis"/>
        </w:rPr>
        <w:t>geoengineering</w:t>
      </w:r>
      <w:r w:rsidRPr="00C329BB">
        <w:rPr>
          <w:sz w:val="16"/>
        </w:rPr>
        <w:t xml:space="preserve"> measures </w:t>
      </w:r>
      <w:r w:rsidRPr="00C329BB">
        <w:rPr>
          <w:rStyle w:val="StyleUnderline"/>
        </w:rPr>
        <w:t xml:space="preserve">appear to offer humanity the ability to </w:t>
      </w:r>
      <w:r w:rsidRPr="00C329BB">
        <w:rPr>
          <w:rStyle w:val="Emphasis"/>
        </w:rPr>
        <w:t>shave the peaks</w:t>
      </w:r>
      <w:r w:rsidRPr="00C329BB">
        <w:rPr>
          <w:sz w:val="16"/>
        </w:rPr>
        <w:t xml:space="preserve"> off CO2 driven emissions </w:t>
      </w:r>
      <w:r w:rsidRPr="00C329BB">
        <w:rPr>
          <w:rStyle w:val="StyleUnderline"/>
        </w:rPr>
        <w:t xml:space="preserve">and </w:t>
      </w:r>
      <w:r w:rsidRPr="00C329BB">
        <w:rPr>
          <w:rStyle w:val="Emphasis"/>
        </w:rPr>
        <w:t>avoid tipping points</w:t>
      </w:r>
      <w:r w:rsidRPr="00C329BB">
        <w:rPr>
          <w:sz w:val="16"/>
        </w:rPr>
        <w:t xml:space="preserve">. Wigley (2006) argues that </w:t>
      </w:r>
      <w:r w:rsidRPr="00C329BB">
        <w:rPr>
          <w:rStyle w:val="Emphasis"/>
        </w:rPr>
        <w:t>sulphate particle injection</w:t>
      </w:r>
      <w:r w:rsidRPr="00C329BB">
        <w:rPr>
          <w:rStyle w:val="StyleUnderline"/>
        </w:rPr>
        <w:t xml:space="preserve"> might be used to ‘buy time’ in reducing CO2 emissions</w:t>
      </w:r>
      <w:r w:rsidRPr="00C329BB">
        <w:rPr>
          <w:sz w:val="16"/>
        </w:rPr>
        <w:t xml:space="preserve">. This potential to shave peaks </w:t>
      </w:r>
      <w:r w:rsidRPr="00C329BB">
        <w:rPr>
          <w:rStyle w:val="StyleUnderline"/>
        </w:rPr>
        <w:t>would go some way to addressing the concern</w:t>
      </w:r>
      <w:r w:rsidRPr="00C329BB">
        <w:rPr>
          <w:sz w:val="16"/>
        </w:rPr>
        <w:t xml:space="preserve"> voiced by some </w:t>
      </w:r>
      <w:r w:rsidRPr="00C329BB">
        <w:rPr>
          <w:rStyle w:val="StyleUnderline"/>
        </w:rPr>
        <w:t xml:space="preserve">that </w:t>
      </w:r>
      <w:r w:rsidRPr="00C329BB">
        <w:rPr>
          <w:rStyle w:val="Emphasis"/>
        </w:rPr>
        <w:t>temperature rises</w:t>
      </w:r>
      <w:r w:rsidRPr="00C329BB">
        <w:rPr>
          <w:sz w:val="16"/>
        </w:rPr>
        <w:t xml:space="preserve"> over the next century </w:t>
      </w:r>
      <w:r w:rsidRPr="00C329BB">
        <w:rPr>
          <w:rStyle w:val="StyleUnderline"/>
        </w:rPr>
        <w:t xml:space="preserve">may exceed </w:t>
      </w:r>
      <w:r w:rsidRPr="00C329BB">
        <w:rPr>
          <w:rStyle w:val="Emphasis"/>
        </w:rPr>
        <w:t>irreversible tipping elements</w:t>
      </w:r>
      <w:r w:rsidRPr="00C329BB">
        <w:rPr>
          <w:sz w:val="16"/>
        </w:rPr>
        <w:t>’ in the climate system leading to drastic changes with potentially catastrophic impacts on human and natural systems.”</w:t>
      </w:r>
    </w:p>
    <w:p w14:paraId="0C34345B" w14:textId="77777777" w:rsidR="00595B7A" w:rsidRPr="00751C6E" w:rsidRDefault="00595B7A" w:rsidP="00595B7A">
      <w:pPr>
        <w:rPr>
          <w:sz w:val="12"/>
        </w:rPr>
      </w:pPr>
      <w:r w:rsidRPr="00751C6E">
        <w:rPr>
          <w:sz w:val="12"/>
        </w:rPr>
        <w:t>(Rayner 2013) [21] (p. 8).</w:t>
      </w:r>
    </w:p>
    <w:p w14:paraId="49C94D44" w14:textId="77777777" w:rsidR="00595B7A" w:rsidRPr="00751C6E" w:rsidRDefault="00595B7A" w:rsidP="00595B7A">
      <w:pPr>
        <w:rPr>
          <w:sz w:val="12"/>
        </w:rPr>
      </w:pPr>
      <w:r w:rsidRPr="00751C6E">
        <w:rPr>
          <w:sz w:val="12"/>
        </w:rPr>
        <w:t>These collected quotes are paradigmatic, as they indicate that BTA circles around the same basic idea. Ideas, however, always rest on presuppositions; they bring about conceptual commitments, and they have implications. Following Hintikka [22] and Brandom [23], we regard the analysis of presuppositions, implications, and commitments as being one crucial task of philosophical inquiry. Such inquiry is now bestowed on the BTA.</w:t>
      </w:r>
    </w:p>
    <w:p w14:paraId="4AA60B1C" w14:textId="77777777" w:rsidR="00595B7A" w:rsidRPr="00751C6E" w:rsidRDefault="00595B7A" w:rsidP="00595B7A">
      <w:pPr>
        <w:rPr>
          <w:sz w:val="12"/>
        </w:rPr>
      </w:pPr>
      <w:r w:rsidRPr="00751C6E">
        <w:rPr>
          <w:sz w:val="12"/>
        </w:rPr>
        <w:t>BTA assumes that unmitigated climate change poses paramount risks to the entire planet. Thus, BTA is incoherent with climate change denial. BT strategies are temporary middle-range strategies being connected both to long-term abatement and adaptation strategies. This is to say that SAI should be supplementary to abatement, but should not be seen as a substitute. If such relation is adopted, a crucial requirement (“complementarity only”) has been identified. Prominent proponents of BTA accept such conditions (Section 4). Incoherence with climate change denials and the complementarity requirement are two basic suppositions of BTA.</w:t>
      </w:r>
    </w:p>
    <w:p w14:paraId="5F05101B" w14:textId="77777777" w:rsidR="00595B7A" w:rsidRPr="00751C6E" w:rsidRDefault="00595B7A" w:rsidP="00595B7A">
      <w:pPr>
        <w:rPr>
          <w:sz w:val="12"/>
        </w:rPr>
      </w:pPr>
      <w:r w:rsidRPr="00751C6E">
        <w:rPr>
          <w:sz w:val="12"/>
        </w:rPr>
        <w:t>Here, however, the trade-off argument (TOA) comes into play, which is often defined as “moral hazard” (see [4]). If SAI will be deployed under the intention to buy time for adaptation and shave peaks, it might happen that abatement efforts are reduced because many influential agents (industries, politicians, consumers, investors) may misinterpret SAI as a substitute abatement [24]. The intentions of BTA proponents may differ widely from the misperceptions and misinterpretations of SAI research and deployment. If so, BTA may rest on heroic underlying assumptions of commonly shared intentionality to justify the performance of SAI. Ott [5] and Surprise [16] have cast doubts on such assumptions pointing to real-world interests instead. We will return to this point in the final part of this manuscript, Section 6.</w:t>
      </w:r>
    </w:p>
    <w:p w14:paraId="6047BAF7" w14:textId="77777777" w:rsidR="00595B7A" w:rsidRPr="00751C6E" w:rsidRDefault="00595B7A" w:rsidP="00595B7A">
      <w:pPr>
        <w:rPr>
          <w:sz w:val="12"/>
        </w:rPr>
      </w:pPr>
      <w:r w:rsidRPr="00751C6E">
        <w:rPr>
          <w:sz w:val="12"/>
        </w:rPr>
        <w:t>There is broad agreement that SAI technologies might not represent a ready-made, easy-to-control tool that could be ramped up and down in a relatively simple manner. All authors agree that SAI would need proper governance. If so, SAI is conditional to proper governance schemes whose authorities have some democratic legitimacy to decide both on deployment and exit-strategies. We will address this crucial point in Section 4 and Section 5.</w:t>
      </w:r>
    </w:p>
    <w:p w14:paraId="3ADC89CC" w14:textId="77777777" w:rsidR="00595B7A" w:rsidRPr="00751C6E" w:rsidRDefault="00595B7A" w:rsidP="00595B7A">
      <w:pPr>
        <w:rPr>
          <w:sz w:val="12"/>
        </w:rPr>
      </w:pPr>
      <w:r w:rsidRPr="00751C6E">
        <w:rPr>
          <w:sz w:val="12"/>
        </w:rPr>
        <w:t>2.3. Temporary Deployment Only</w:t>
      </w:r>
    </w:p>
    <w:p w14:paraId="399F1873" w14:textId="77777777" w:rsidR="00595B7A" w:rsidRPr="00751C6E" w:rsidRDefault="00595B7A" w:rsidP="00595B7A">
      <w:pPr>
        <w:rPr>
          <w:sz w:val="12"/>
        </w:rPr>
      </w:pPr>
      <w:r w:rsidRPr="00751C6E">
        <w:rPr>
          <w:sz w:val="12"/>
        </w:rPr>
        <w:t>One central assumption of the BTA is the prospect of society developing towards a low-carbon economy. If production and consumption start being carbon neutral, CO2 emissions also will decline toward zero. If so, SAI deployment might no longer be needed. The underlying assumption of the inevitable transition to a low-carbon society implies that CE deployment will be temporary only. BTA rests on the promise that there will be soon a time after SAI. For example, “Geoengineering might need to be implemented for only several decades” [19] (p. 11); “At least among policy makers, nobody believes that geoengineering offers anything but a relatively short stopgap to buy time for other action” [25] (p. 2). We are not sure about policy makers, but like to restate Bunzl’s claim with respect to CE scholarship. This, indeed, is the very meaning of a stopgap: being limited in time. “Temporal only” and “soon” must be, of course, specified to time scales, but logically it implies a contrast to “without end”. In any case, the “temporarily” condition refers to time-related concepts.</w:t>
      </w:r>
    </w:p>
    <w:p w14:paraId="2779B63E" w14:textId="77777777" w:rsidR="00595B7A" w:rsidRPr="00751C6E" w:rsidRDefault="00595B7A" w:rsidP="00595B7A">
      <w:pPr>
        <w:rPr>
          <w:sz w:val="12"/>
        </w:rPr>
      </w:pPr>
      <w:r w:rsidRPr="00751C6E">
        <w:rPr>
          <w:sz w:val="12"/>
        </w:rPr>
        <w:t>This “finitude” assumption counts as a crucial conditional. Its details are, however, full of unresolved questions. Figure 1 presents the finitude condition as related to CO2 emissions.</w:t>
      </w:r>
    </w:p>
    <w:p w14:paraId="0351206D" w14:textId="77777777" w:rsidR="00595B7A" w:rsidRDefault="00595B7A" w:rsidP="00595B7A">
      <w:r>
        <w:t>[FIGURE 1 OMITTED]</w:t>
      </w:r>
    </w:p>
    <w:p w14:paraId="5A55960A" w14:textId="77777777" w:rsidR="00595B7A" w:rsidRPr="00751C6E" w:rsidRDefault="00595B7A" w:rsidP="00595B7A">
      <w:pPr>
        <w:rPr>
          <w:sz w:val="12"/>
        </w:rPr>
      </w:pPr>
      <w:r w:rsidRPr="00751C6E">
        <w:rPr>
          <w:sz w:val="12"/>
        </w:rPr>
        <w:t>This simple idea and the above figure are, however, spurious. They assume that the worst climate impacts coincide with the peak of GHG emission: “reduce the worst effects of peak GHG emissions” [14] (p. 5) (emphasis added FN/KO). However, climate impacts result from the cumulative GHG concentration in the atmosphere, not from annual emissions. Since the concentration of atmospheric CO2 concentrations will not go down as emissions are curbed, dangerous climate impacts may occur even after we have curbed GHG emissions aggressively. The latest results of [26] point to another direction. The authors show that warming does not continue after net-zero emissions have been reached. The relation between global warming and global emissions seems to be rather tight, which does not mean, however, that the impacts of global warming cease as soon as net emissions reach zero. If so, BTA must be relative to presumed impacts, not to emissions. The notion to use SAI until our GHG emissions go down is, therefore, misleading. CE, as a peak-shaving measure, would have to be used until the impacts of GHG concentrations go down which, as indicated, might considerably lag behind our mitigation efforts. This clearly affects the “temporariness” condition since SAI must be prolonged.</w:t>
      </w:r>
    </w:p>
    <w:p w14:paraId="2069F06D" w14:textId="77777777" w:rsidR="00595B7A" w:rsidRPr="00751C6E" w:rsidRDefault="00595B7A" w:rsidP="00595B7A">
      <w:pPr>
        <w:rPr>
          <w:sz w:val="12"/>
        </w:rPr>
      </w:pPr>
      <w:r w:rsidRPr="00751C6E">
        <w:rPr>
          <w:sz w:val="12"/>
        </w:rPr>
        <w:t>It might be argued that this is a rather trivial point since one could easily advance a peak-shaving argument that relates to peak concentrations instead of emissions. We argue, however, that we may face a risk within the “finitude” conditional. Prolongation bears the risk of unlimited SAI. As we shall see in more detail in Section 4, BTA is conditional to “exit strategies.”. BTA rests essentially on the assumptions that there are viable exit strategies. This means, that SAI should not turn out to become a “lock-in” technology. If BTA is related to cumulative GHG concentrations, the anticipated duration of SAI deployment would rise significantly. It clearly makes a moral and political difference if peak-shaving technologies must be deployed over generations, since many additional assumptions must be made in terms of political stability, international cooperation, cost sharing, legal governance schemes, social cohesion, peace and the like. If there is anything to learn from history, then one may have learned how fragile civilizations may become. If so, long-term peak shaving SAI has to invest much silent trust in the political boundary conditions of technologies.</w:t>
      </w:r>
    </w:p>
    <w:p w14:paraId="1B395A92" w14:textId="77777777" w:rsidR="00595B7A" w:rsidRPr="00751C6E" w:rsidRDefault="00595B7A" w:rsidP="00595B7A">
      <w:pPr>
        <w:rPr>
          <w:sz w:val="12"/>
        </w:rPr>
      </w:pPr>
      <w:r w:rsidRPr="00751C6E">
        <w:rPr>
          <w:sz w:val="12"/>
        </w:rPr>
        <w:t>Clearly, emissions influence the atmospheric GHG concentrations. Insufficient abatement might also inflate the time span even for a moderate time-buying deployment [19]. There might be always some reasons to prolong SAI deployment until it turns out to be the normal state of affairs. There is a risk in any BT scenario that SAI continues without definite end. The “temporarily” conditional should not be taken as a given. Any specification in terms of “some decades only” is nothing but a promise being based on some optimism with respect to global abatement policies. Here, a contradiction occurs if the need for SAI is based on pessimism with respect to abatement policies, while the “temporarily” conditional is based on optimism.</w:t>
      </w:r>
    </w:p>
    <w:p w14:paraId="025445C5" w14:textId="77777777" w:rsidR="00595B7A" w:rsidRPr="00751C6E" w:rsidRDefault="00595B7A" w:rsidP="00595B7A">
      <w:pPr>
        <w:rPr>
          <w:sz w:val="12"/>
        </w:rPr>
      </w:pPr>
      <w:r w:rsidRPr="00751C6E">
        <w:rPr>
          <w:sz w:val="12"/>
        </w:rPr>
        <w:t>In any case, in order to make the BTA as strong as possible, the relation between emissions, concentration, abatement efforts and rise in global mean temperature must be made as transparent as possible. We hope to do so by specifying the deployment scenarios with regards to different emission pathways (Section 4).</w:t>
      </w:r>
    </w:p>
    <w:p w14:paraId="760548EA" w14:textId="77777777" w:rsidR="00595B7A" w:rsidRPr="005923EF" w:rsidRDefault="00595B7A" w:rsidP="00595B7A">
      <w:pPr>
        <w:rPr>
          <w:sz w:val="16"/>
        </w:rPr>
      </w:pPr>
      <w:r w:rsidRPr="005923EF">
        <w:rPr>
          <w:sz w:val="16"/>
        </w:rPr>
        <w:t>2.4. BTA and the Costs of Abatement</w:t>
      </w:r>
    </w:p>
    <w:p w14:paraId="43CB3B9C" w14:textId="77777777" w:rsidR="00595B7A" w:rsidRPr="00CD3415" w:rsidRDefault="00595B7A" w:rsidP="00595B7A">
      <w:pPr>
        <w:rPr>
          <w:sz w:val="16"/>
        </w:rPr>
      </w:pPr>
      <w:r w:rsidRPr="00CD3415">
        <w:rPr>
          <w:sz w:val="16"/>
        </w:rPr>
        <w:t xml:space="preserve">It is a crucial presupposition of BTA that transition to a global low-carbon society should happen anyway. </w:t>
      </w:r>
      <w:r w:rsidRPr="00CD3415">
        <w:rPr>
          <w:rStyle w:val="StyleUnderline"/>
        </w:rPr>
        <w:t xml:space="preserve">The inevitable transition towards </w:t>
      </w:r>
      <w:r w:rsidRPr="00CD3415">
        <w:rPr>
          <w:rStyle w:val="Emphasis"/>
        </w:rPr>
        <w:t>carbon-free production</w:t>
      </w:r>
      <w:r w:rsidRPr="00CD3415">
        <w:rPr>
          <w:rStyle w:val="StyleUnderline"/>
        </w:rPr>
        <w:t xml:space="preserve"> and consumption should</w:t>
      </w:r>
      <w:r w:rsidRPr="00CD3415">
        <w:rPr>
          <w:sz w:val="16"/>
        </w:rPr>
        <w:t xml:space="preserve"> arguably </w:t>
      </w:r>
      <w:r w:rsidRPr="00CD3415">
        <w:rPr>
          <w:rStyle w:val="StyleUnderline"/>
        </w:rPr>
        <w:t xml:space="preserve">come at the </w:t>
      </w:r>
      <w:r w:rsidRPr="00CD3415">
        <w:rPr>
          <w:rStyle w:val="Emphasis"/>
        </w:rPr>
        <w:t>lowest possible</w:t>
      </w:r>
      <w:r w:rsidRPr="00CD3415">
        <w:rPr>
          <w:rStyle w:val="StyleUnderline"/>
        </w:rPr>
        <w:t xml:space="preserve"> social and economic </w:t>
      </w:r>
      <w:r w:rsidRPr="00CD3415">
        <w:rPr>
          <w:rStyle w:val="Emphasis"/>
        </w:rPr>
        <w:t>opportunity costs</w:t>
      </w:r>
      <w:r w:rsidRPr="00CD3415">
        <w:rPr>
          <w:sz w:val="16"/>
        </w:rPr>
        <w:t>. This is part of the “efficiency” rationale that David Keith has provided [27]. Zürn et al. argue along the same line in favor of prudent SAI deployment, partially because of its cost effectiveness, stating that, “</w:t>
      </w:r>
      <w:r w:rsidRPr="00CD3415">
        <w:rPr>
          <w:rStyle w:val="StyleUnderline"/>
        </w:rPr>
        <w:t xml:space="preserve">Due to the </w:t>
      </w:r>
      <w:r w:rsidRPr="00CD3415">
        <w:rPr>
          <w:rStyle w:val="Emphasis"/>
        </w:rPr>
        <w:t>high costs</w:t>
      </w:r>
      <w:r w:rsidRPr="00CD3415">
        <w:rPr>
          <w:rStyle w:val="StyleUnderline"/>
        </w:rPr>
        <w:t xml:space="preserve"> arising from the necessary transition to a </w:t>
      </w:r>
      <w:r w:rsidRPr="00CD3415">
        <w:rPr>
          <w:rStyle w:val="Emphasis"/>
        </w:rPr>
        <w:t>carbon neutral economy</w:t>
      </w:r>
      <w:r w:rsidRPr="00CD3415">
        <w:rPr>
          <w:rStyle w:val="StyleUnderline"/>
        </w:rPr>
        <w:t xml:space="preserve">, all options that could contribute to </w:t>
      </w:r>
      <w:r w:rsidRPr="00CD3415">
        <w:rPr>
          <w:rStyle w:val="Emphasis"/>
        </w:rPr>
        <w:t>reducing the costs</w:t>
      </w:r>
      <w:r w:rsidRPr="00CD3415">
        <w:rPr>
          <w:rStyle w:val="StyleUnderline"/>
        </w:rPr>
        <w:t xml:space="preserve"> of this transition </w:t>
      </w:r>
      <w:r w:rsidRPr="00CD3415">
        <w:rPr>
          <w:rStyle w:val="Emphasis"/>
        </w:rPr>
        <w:t>should be explored</w:t>
      </w:r>
      <w:r w:rsidRPr="00CD3415">
        <w:rPr>
          <w:sz w:val="16"/>
        </w:rPr>
        <w:t>“. [28] (p. 6).</w:t>
      </w:r>
    </w:p>
    <w:p w14:paraId="66BAB127" w14:textId="77777777" w:rsidR="00595B7A" w:rsidRPr="00CD3415" w:rsidRDefault="00595B7A" w:rsidP="00595B7A">
      <w:pPr>
        <w:rPr>
          <w:sz w:val="16"/>
        </w:rPr>
      </w:pPr>
      <w:r w:rsidRPr="00CD3415">
        <w:rPr>
          <w:sz w:val="16"/>
        </w:rPr>
        <w:t xml:space="preserve">In a similar vein, Wigley [29] has offered a calculation of a policy mix consisting of abatement and CE that proves to be less costly than rapid emission abatement exclusively: “A combined mitigation/geoengineering approach to climate stabilization has a number of advantages over either alternative used separately. </w:t>
      </w:r>
      <w:r w:rsidRPr="00CD3415">
        <w:rPr>
          <w:rStyle w:val="StyleUnderline"/>
        </w:rPr>
        <w:t xml:space="preserve">A relatively modest </w:t>
      </w:r>
      <w:r w:rsidRPr="00CD3415">
        <w:rPr>
          <w:rStyle w:val="Emphasis"/>
        </w:rPr>
        <w:t>geoengineering investment</w:t>
      </w:r>
      <w:r w:rsidRPr="00CD3415">
        <w:rPr>
          <w:sz w:val="16"/>
        </w:rPr>
        <w:t xml:space="preserve"> (…) </w:t>
      </w:r>
      <w:r w:rsidRPr="00CD3415">
        <w:rPr>
          <w:rStyle w:val="StyleUnderline"/>
        </w:rPr>
        <w:t xml:space="preserve">could </w:t>
      </w:r>
      <w:r w:rsidRPr="00CD3415">
        <w:rPr>
          <w:rStyle w:val="Emphasis"/>
        </w:rPr>
        <w:t>reduce</w:t>
      </w:r>
      <w:r w:rsidRPr="00CD3415">
        <w:rPr>
          <w:rStyle w:val="StyleUnderline"/>
        </w:rPr>
        <w:t xml:space="preserve"> the</w:t>
      </w:r>
      <w:r w:rsidRPr="00CD3415">
        <w:rPr>
          <w:rStyle w:val="Emphasis"/>
        </w:rPr>
        <w:t xml:space="preserve"> economic and technological burden</w:t>
      </w:r>
      <w:r w:rsidRPr="00CD3415">
        <w:rPr>
          <w:rStyle w:val="StyleUnderline"/>
        </w:rPr>
        <w:t xml:space="preserve"> on mitigation </w:t>
      </w:r>
      <w:r w:rsidRPr="00CD3415">
        <w:rPr>
          <w:rStyle w:val="Emphasis"/>
        </w:rPr>
        <w:t>substantially</w:t>
      </w:r>
      <w:r w:rsidRPr="00CD3415">
        <w:rPr>
          <w:rStyle w:val="StyleUnderline"/>
        </w:rPr>
        <w:t xml:space="preserve">, by deferring the need for </w:t>
      </w:r>
      <w:r w:rsidRPr="00CD3415">
        <w:rPr>
          <w:rStyle w:val="Emphasis"/>
        </w:rPr>
        <w:t>immediate</w:t>
      </w:r>
      <w:r w:rsidRPr="00CD3415">
        <w:rPr>
          <w:rStyle w:val="StyleUnderline"/>
        </w:rPr>
        <w:t xml:space="preserve"> or </w:t>
      </w:r>
      <w:r w:rsidRPr="00CD3415">
        <w:rPr>
          <w:rStyle w:val="Emphasis"/>
        </w:rPr>
        <w:t>near-future cuts in CO2 emissions</w:t>
      </w:r>
      <w:r w:rsidRPr="00CD3415">
        <w:rPr>
          <w:sz w:val="16"/>
        </w:rPr>
        <w:t>” [29] (p. 454). As important as mitigation might be, an additional CE deployment could “provide additional time to address the economic and technological challenges faced by a mitigation-only approach” [29] (p. 452). Since some CE technologies could arguably be launched slowly and as easily be tapered off again, buying time could be a form of adjustment to correct and support the progress of abatement.</w:t>
      </w:r>
    </w:p>
    <w:p w14:paraId="232B0B13" w14:textId="77777777" w:rsidR="00595B7A" w:rsidRPr="00751C6E" w:rsidRDefault="00595B7A" w:rsidP="00595B7A">
      <w:pPr>
        <w:rPr>
          <w:sz w:val="12"/>
        </w:rPr>
      </w:pPr>
      <w:r w:rsidRPr="00751C6E">
        <w:rPr>
          <w:sz w:val="12"/>
        </w:rPr>
        <w:t>“Even absent any climate emergency, CE can be used as part of a low-cost inter-temporal climate response by deploying it incrementally to shave the near-term peak of global heating that would occur this century even with aggressive emission cuts. Such an incremental deployment, phased in then out over a century or so, could reduce near-term climate disruption and associated risks, thereby buying time and allowing emission cuts and adaptation measures to be made in an orderly program of technology deployment and capital turnover, at much lower cost and disruption than under more rapid deployment”</w:t>
      </w:r>
    </w:p>
    <w:p w14:paraId="45548C94" w14:textId="77777777" w:rsidR="00595B7A" w:rsidRPr="00751C6E" w:rsidRDefault="00595B7A" w:rsidP="00595B7A">
      <w:pPr>
        <w:rPr>
          <w:sz w:val="12"/>
        </w:rPr>
      </w:pPr>
      <w:r w:rsidRPr="00751C6E">
        <w:rPr>
          <w:sz w:val="12"/>
        </w:rPr>
        <w:t>[30] (p. 318).</w:t>
      </w:r>
    </w:p>
    <w:p w14:paraId="57A1D7D7" w14:textId="77777777" w:rsidR="00595B7A" w:rsidRPr="00751C6E" w:rsidRDefault="00595B7A" w:rsidP="00595B7A">
      <w:pPr>
        <w:rPr>
          <w:sz w:val="12"/>
        </w:rPr>
      </w:pPr>
      <w:r w:rsidRPr="00751C6E">
        <w:rPr>
          <w:sz w:val="12"/>
        </w:rPr>
        <w:t>Note, that Parson and Ernst implicitly prolong the time scale of SAI deployment to “a century or so”. Here, buying time refers to capital turnover and estimates of opportunity costs. We leave the point of capital turnover aside since this opens the door into the political economy of SAI [5]. We will not follow the line of reasoning that the real “loss” to be avoided by SAI is the loss in the relative value of capital stocks in fossil fuel intensive economic branches [5].</w:t>
      </w:r>
    </w:p>
    <w:p w14:paraId="76E23748" w14:textId="77777777" w:rsidR="00595B7A" w:rsidRPr="00751C6E" w:rsidRDefault="00595B7A" w:rsidP="00595B7A">
      <w:pPr>
        <w:rPr>
          <w:sz w:val="12"/>
        </w:rPr>
      </w:pPr>
      <w:r w:rsidRPr="00751C6E">
        <w:rPr>
          <w:sz w:val="12"/>
        </w:rPr>
        <w:t>BTA supposes a management of an inevitable decarbonization of society while reducing its costs. Catastrophic climate change would likely unfold over a number of centuries, but avoiding it will require a technological revolution, and “geoengineering might help to ‘buy time’ to develop and diffuse these new technologies” [31] (p. 50). Here, BTA refers to diffusion of low-carbon technologies. CE technologies might render the transition easier, less costly or less abrupt, thereby taking some pressure off immediate choices of action. This is the climate economic dimension of BTA which deserves some additional reflection.</w:t>
      </w:r>
    </w:p>
    <w:p w14:paraId="5F6FBFBD" w14:textId="77777777" w:rsidR="00595B7A" w:rsidRPr="00751C6E" w:rsidRDefault="00595B7A" w:rsidP="00595B7A">
      <w:pPr>
        <w:rPr>
          <w:sz w:val="12"/>
        </w:rPr>
      </w:pPr>
      <w:r w:rsidRPr="00751C6E">
        <w:rPr>
          <w:sz w:val="12"/>
        </w:rPr>
        <w:t>There are two approaches in climate economics. The mainstream approach is oriented towards efficient (“optimal”) solutions. Under this approach, SAI is an attractive tool. As has been argued elsewhere [32,33], this approach is full of underlying moral assumptions, as rate of discount, value of a statistical life, monetization of ecosystem services, rate of substitution, aggregation of utility functions, etc. If so, the idea to calculate a global utility function for mankind over a century is illusionary at best, and ideological at worst. This is true a fortiori, if the calculation has to move within a complex dynamic portfolio being composed out of mitigation, adaptation, CDR, and SRM. Thus, we discard this “optimality” approach on theoretical grounds. On more empirical grounds, the costs of SAI deployment may be underrated by its proponents [34]. Interestingly, recent economic models indicate that global economic benefits of SAI are rather small and may even become negative under an RCP4.5 scenario [35].</w:t>
      </w:r>
    </w:p>
    <w:p w14:paraId="5D1B95CB" w14:textId="77777777" w:rsidR="00595B7A" w:rsidRPr="00751C6E" w:rsidRDefault="00595B7A" w:rsidP="00595B7A">
      <w:pPr>
        <w:rPr>
          <w:sz w:val="12"/>
        </w:rPr>
      </w:pPr>
      <w:r w:rsidRPr="00751C6E">
        <w:rPr>
          <w:sz w:val="12"/>
        </w:rPr>
        <w:t>The second economic approach is conceived as the standard price approach. A normative yardstick is adopted as supreme standard (or objective). The Paris goal of “well below 2 °C” can be regarded as such a standard, as it specifies the objective of Art. 2 of the United Nations Framework Convention on Climate Change (UNFCCC) to avoid dangerous anthropogenic interference with climate system. Given such a standard, climate economics may assess how to reach such goal efficiently. BTA, then, becomes part of such “least cost planning”. The negative peak of aggressive GHG abatement might be a global recession, but prudent economics buys time in order to flatten the curve in terms of loss of global GDP growth. If so, a buying time deployment of SAI might aim at (at least) two different objectives: On the one hand, SAI shaves the peak of negative impacts, while on the other hand, it optimizes the distribution of opportunity costs of transition towards low-carbon economies.</w:t>
      </w:r>
    </w:p>
    <w:p w14:paraId="064E6850" w14:textId="77777777" w:rsidR="00595B7A" w:rsidRPr="00751C6E" w:rsidRDefault="00595B7A" w:rsidP="00595B7A">
      <w:pPr>
        <w:rPr>
          <w:sz w:val="12"/>
        </w:rPr>
      </w:pPr>
      <w:r w:rsidRPr="00751C6E">
        <w:rPr>
          <w:sz w:val="12"/>
        </w:rPr>
        <w:t>Neuber [3] has distinguished two types of climate goals: primary climate goals, that aim at preventing climate tipping points, and secondary climate goals, that focus on reducing pressure for adaptation and mitigation. Primary climate goals can arguably be backed by general climate ethical considerations, whereas secondary climate goals lie within the scope of economic rationale, which, of course make some normative assumptions. Reducing the social, economic and civil costs of climate policies is a worthwhile objective and can reasonably be put into play alongside primary climate goals.</w:t>
      </w:r>
    </w:p>
    <w:p w14:paraId="09047731" w14:textId="77777777" w:rsidR="00595B7A" w:rsidRPr="00751C6E" w:rsidRDefault="00595B7A" w:rsidP="00595B7A">
      <w:pPr>
        <w:rPr>
          <w:sz w:val="12"/>
        </w:rPr>
      </w:pPr>
      <w:r w:rsidRPr="00751C6E">
        <w:rPr>
          <w:sz w:val="12"/>
        </w:rPr>
        <w:t>Hence, a time-buying deployment of SAI will address both the primary and the secondary climate goal. Time will be bought for capital turnover, technology diffusion, adaptation, etc. Such perspective allows placing a morally motivated “peak shaving” into the foreground of BTA under a perspective of “least cost planning”.</w:t>
      </w:r>
    </w:p>
    <w:p w14:paraId="0B5D5A23" w14:textId="77777777" w:rsidR="00595B7A" w:rsidRPr="00751C6E" w:rsidRDefault="00595B7A" w:rsidP="00595B7A">
      <w:pPr>
        <w:rPr>
          <w:sz w:val="12"/>
        </w:rPr>
      </w:pPr>
      <w:r w:rsidRPr="00751C6E">
        <w:rPr>
          <w:sz w:val="12"/>
        </w:rPr>
        <w:t>The costs to be avoided are (a) moral costs in terms of loss and damage, and (b) economic costs in terms of capital turnover, loss of jobs, loss of growth rates and the like. Such a two-fold perspective of avoiding loss and damage and curb the opportunity costs of transition even strengthen the BTA.</w:t>
      </w:r>
    </w:p>
    <w:p w14:paraId="1757A132" w14:textId="77777777" w:rsidR="00595B7A" w:rsidRPr="00751C6E" w:rsidRDefault="00595B7A" w:rsidP="00595B7A">
      <w:pPr>
        <w:rPr>
          <w:sz w:val="12"/>
        </w:rPr>
      </w:pPr>
      <w:r w:rsidRPr="00751C6E">
        <w:rPr>
          <w:sz w:val="12"/>
        </w:rPr>
        <w:t>To summarize this section, six essential elements (“building blocks”) of the BTA have been identified on a reflective reading of BTA proposals:</w:t>
      </w:r>
    </w:p>
    <w:p w14:paraId="17CFC2A6" w14:textId="77777777" w:rsidR="00595B7A" w:rsidRPr="00751C6E" w:rsidRDefault="00595B7A" w:rsidP="00595B7A">
      <w:pPr>
        <w:rPr>
          <w:sz w:val="12"/>
        </w:rPr>
      </w:pPr>
      <w:r w:rsidRPr="00751C6E">
        <w:rPr>
          <w:sz w:val="12"/>
        </w:rPr>
        <w:t>Primary climate goal—Averting dangerous climate impacts by “humanitarian” peak shaving;</w:t>
      </w:r>
    </w:p>
    <w:p w14:paraId="186B18B9" w14:textId="77777777" w:rsidR="00595B7A" w:rsidRPr="00751C6E" w:rsidRDefault="00595B7A" w:rsidP="00595B7A">
      <w:pPr>
        <w:rPr>
          <w:sz w:val="12"/>
        </w:rPr>
      </w:pPr>
      <w:r w:rsidRPr="00751C6E">
        <w:rPr>
          <w:sz w:val="12"/>
        </w:rPr>
        <w:t>Secondary climate goal—Reducing pressure of abatement and/or adaptation, “least cost planning”;</w:t>
      </w:r>
    </w:p>
    <w:p w14:paraId="5FA03072" w14:textId="77777777" w:rsidR="00595B7A" w:rsidRPr="00751C6E" w:rsidRDefault="00595B7A" w:rsidP="00595B7A">
      <w:pPr>
        <w:rPr>
          <w:sz w:val="12"/>
        </w:rPr>
      </w:pPr>
      <w:r w:rsidRPr="00751C6E">
        <w:rPr>
          <w:sz w:val="12"/>
        </w:rPr>
        <w:t>Complementarity (amendment), not substitution to emission abatement;</w:t>
      </w:r>
    </w:p>
    <w:p w14:paraId="1F6F6AF2" w14:textId="77777777" w:rsidR="00595B7A" w:rsidRPr="00751C6E" w:rsidRDefault="00595B7A" w:rsidP="00595B7A">
      <w:pPr>
        <w:rPr>
          <w:sz w:val="12"/>
        </w:rPr>
      </w:pPr>
      <w:r w:rsidRPr="00751C6E">
        <w:rPr>
          <w:sz w:val="12"/>
        </w:rPr>
        <w:t>Proper governance;</w:t>
      </w:r>
    </w:p>
    <w:p w14:paraId="10667E1D" w14:textId="77777777" w:rsidR="00595B7A" w:rsidRPr="00751C6E" w:rsidRDefault="00595B7A" w:rsidP="00595B7A">
      <w:pPr>
        <w:rPr>
          <w:sz w:val="12"/>
        </w:rPr>
      </w:pPr>
      <w:r w:rsidRPr="00751C6E">
        <w:rPr>
          <w:sz w:val="12"/>
        </w:rPr>
        <w:t>Temporary deployment only, realistic exit-strategy.</w:t>
      </w:r>
    </w:p>
    <w:p w14:paraId="4700DADA" w14:textId="77777777" w:rsidR="00595B7A" w:rsidRPr="00751C6E" w:rsidRDefault="00595B7A" w:rsidP="00595B7A">
      <w:pPr>
        <w:rPr>
          <w:sz w:val="12"/>
        </w:rPr>
      </w:pPr>
      <w:r w:rsidRPr="00751C6E">
        <w:rPr>
          <w:sz w:val="12"/>
        </w:rPr>
        <w:t>Of course, those requirements can be contested (for example [36]). We believe them to be the core elements of the BTA. From those building blocks, we will now forge a comprehensive BTA that holds logically and suffices morally.</w:t>
      </w:r>
    </w:p>
    <w:p w14:paraId="06D8BF81" w14:textId="77777777" w:rsidR="00595B7A" w:rsidRPr="00751C6E" w:rsidRDefault="00595B7A" w:rsidP="00595B7A">
      <w:pPr>
        <w:rPr>
          <w:sz w:val="12"/>
        </w:rPr>
      </w:pPr>
      <w:r w:rsidRPr="00751C6E">
        <w:rPr>
          <w:sz w:val="12"/>
        </w:rPr>
        <w:t>3. Establishing the BTA</w:t>
      </w:r>
    </w:p>
    <w:p w14:paraId="44377754" w14:textId="77777777" w:rsidR="00595B7A" w:rsidRPr="00751C6E" w:rsidRDefault="00595B7A" w:rsidP="00595B7A">
      <w:pPr>
        <w:rPr>
          <w:sz w:val="12"/>
        </w:rPr>
      </w:pPr>
      <w:r w:rsidRPr="00751C6E">
        <w:rPr>
          <w:sz w:val="12"/>
        </w:rPr>
        <w:t>In essence, BTA is a consequentialist argument: a specific means should be used in order to realize a desired end. For the BTA, this consequentialist principle reads as follows: a certain climate policy mix should be adopted in order to reach a pre-defined climate goal (at minimal cost). SAI is a permissible asset in such mix. The deontic logic of this argument is simple: An action (A) is permissible (or even mandatory), if specific requirements (R) (= conditions) are met. A is forbidden if the requirements are not fulfilled. If SAI might be mandatory as “peak shaving” but forbidden because the requirements cannot be fulfilled, we might face a dilemma. An actual dilemma would require complete different deontic analysis. For the sake of argument, we focus on the permission of SAI. Correlations between the deontic status of permissible actions and the fulfillment of requirements have a simple logical form: r1 ^ r2 ^ … ^ rn → ◊ A, where r denotes a requirement and A is the action in question. The deontic status is denoted via the symbol ◊. This deontic scheme underlies the BTA as well.</w:t>
      </w:r>
    </w:p>
    <w:p w14:paraId="1EE9A596" w14:textId="77777777" w:rsidR="00595B7A" w:rsidRPr="00751C6E" w:rsidRDefault="00595B7A" w:rsidP="00595B7A">
      <w:pPr>
        <w:rPr>
          <w:sz w:val="12"/>
        </w:rPr>
      </w:pPr>
      <w:r w:rsidRPr="00751C6E">
        <w:rPr>
          <w:sz w:val="12"/>
        </w:rPr>
        <w:t>Six requirements (conditionals, restrictions) have been extracted from in the previous section. These special buying time requirements shape the buying time principle (idea), which underlies the buying time argument. If a climate policy mix incorporates the BT requirements, it can be said to be a permissible buying time deployment. SAI being based on the BTA, then, counts as legitimate asset in an overall climate portfolio. In order to establish such BTA, a placeholder must be introduced: Placeholder O stands for comprehensive climate portfolio, which SAI is a part of. Equipped with such prerequisites we can now establish the semi-formal Buying Time Argument:</w:t>
      </w:r>
    </w:p>
    <w:p w14:paraId="04823DB1" w14:textId="77777777" w:rsidR="00595B7A" w:rsidRPr="00751C6E" w:rsidRDefault="00595B7A" w:rsidP="00595B7A">
      <w:pPr>
        <w:rPr>
          <w:sz w:val="12"/>
        </w:rPr>
      </w:pPr>
      <w:r w:rsidRPr="00751C6E">
        <w:rPr>
          <w:sz w:val="12"/>
        </w:rPr>
        <w:t>Buying Time Principle (BTP)</w:t>
      </w:r>
    </w:p>
    <w:p w14:paraId="13856CBF" w14:textId="77777777" w:rsidR="00595B7A" w:rsidRPr="00751C6E" w:rsidRDefault="00595B7A" w:rsidP="00595B7A">
      <w:pPr>
        <w:rPr>
          <w:sz w:val="12"/>
        </w:rPr>
      </w:pPr>
      <w:r w:rsidRPr="00751C6E">
        <w:rPr>
          <w:sz w:val="12"/>
        </w:rPr>
        <w:t>If: i. option O leads to a desired climate goal and is beneficial in doing so, ii. option O only reckons with finite SAI deployment, iii. SAI in O does not lead to less mitigation of deploying agent A compared to mitigation in O without SAI (The stumbling block in this requirement is the “deploying agent A”. Since the BTA seeks to justify deployment of SAI, and deployment presupposes someone who is deploying, the requirements indirectly always refer to an agent. Regarding mitigation, climate ethics distinguishes rights to emit—in states of the global south, subsistence emissions are always morally legitimate [36], while luxury emissions in developed nations are not. If a nation decides to deploy SAI, it must prove that it will not use SAI as a free ticket to balance its luxury emissions. It is possible that the “no abatement requirement” must be sharpened even stronger to the deploying agent.), iv. there is no option O’ which is better than O, v. there are no general moral constraints to option O; then option O should be adopted.</w:t>
      </w:r>
    </w:p>
    <w:p w14:paraId="00A98CC5" w14:textId="77777777" w:rsidR="00595B7A" w:rsidRPr="00751C6E" w:rsidRDefault="00595B7A" w:rsidP="00595B7A">
      <w:pPr>
        <w:rPr>
          <w:sz w:val="12"/>
        </w:rPr>
      </w:pPr>
      <w:r w:rsidRPr="00751C6E">
        <w:rPr>
          <w:sz w:val="12"/>
        </w:rPr>
        <w:t>Buying Time Argument (BT Argument)</w:t>
      </w:r>
    </w:p>
    <w:p w14:paraId="038A0995" w14:textId="77777777" w:rsidR="00595B7A" w:rsidRPr="00751C6E" w:rsidRDefault="00595B7A" w:rsidP="00595B7A">
      <w:pPr>
        <w:rPr>
          <w:sz w:val="12"/>
        </w:rPr>
      </w:pPr>
      <w:r w:rsidRPr="00751C6E">
        <w:rPr>
          <w:sz w:val="12"/>
        </w:rPr>
        <w:t>BT1</w:t>
      </w:r>
    </w:p>
    <w:p w14:paraId="619E4C74" w14:textId="77777777" w:rsidR="00595B7A" w:rsidRPr="00751C6E" w:rsidRDefault="00595B7A" w:rsidP="00595B7A">
      <w:pPr>
        <w:rPr>
          <w:sz w:val="12"/>
        </w:rPr>
      </w:pPr>
      <w:r w:rsidRPr="00751C6E">
        <w:rPr>
          <w:sz w:val="12"/>
        </w:rPr>
        <w:t>If (i) option O leads to a desired climate goal and is beneficial in doing so, (ii) option O only reckons with finite SAI deployment, (iii) SAI in O does not lead to less mitigation of deploying agent A compared to mitigation in O without SAI, (iv) there is no option O’ which leads to the desired climate goal and which is better than O, (v) there are no general moral constraints to option O; then option O should be adopted.</w:t>
      </w:r>
    </w:p>
    <w:p w14:paraId="10E7F3BD" w14:textId="77777777" w:rsidR="00595B7A" w:rsidRPr="00751C6E" w:rsidRDefault="00595B7A" w:rsidP="00595B7A">
      <w:pPr>
        <w:rPr>
          <w:sz w:val="12"/>
        </w:rPr>
      </w:pPr>
      <w:r w:rsidRPr="00751C6E">
        <w:rPr>
          <w:sz w:val="12"/>
        </w:rPr>
        <w:t>BT2</w:t>
      </w:r>
    </w:p>
    <w:p w14:paraId="2D7E5BF9" w14:textId="77777777" w:rsidR="00595B7A" w:rsidRPr="00751C6E" w:rsidRDefault="00595B7A" w:rsidP="00595B7A">
      <w:pPr>
        <w:rPr>
          <w:sz w:val="12"/>
        </w:rPr>
      </w:pPr>
      <w:r w:rsidRPr="00751C6E">
        <w:rPr>
          <w:sz w:val="12"/>
        </w:rPr>
        <w:t>The climate goal is indeed desirable (desirability).</w:t>
      </w:r>
    </w:p>
    <w:p w14:paraId="639B2FC7" w14:textId="77777777" w:rsidR="00595B7A" w:rsidRPr="00751C6E" w:rsidRDefault="00595B7A" w:rsidP="00595B7A">
      <w:pPr>
        <w:rPr>
          <w:sz w:val="12"/>
        </w:rPr>
      </w:pPr>
      <w:r w:rsidRPr="00751C6E">
        <w:rPr>
          <w:sz w:val="12"/>
        </w:rPr>
        <w:t>BT3</w:t>
      </w:r>
    </w:p>
    <w:p w14:paraId="5384DAB4" w14:textId="77777777" w:rsidR="00595B7A" w:rsidRPr="00751C6E" w:rsidRDefault="00595B7A" w:rsidP="00595B7A">
      <w:pPr>
        <w:rPr>
          <w:sz w:val="12"/>
        </w:rPr>
      </w:pPr>
      <w:r w:rsidRPr="00751C6E">
        <w:rPr>
          <w:sz w:val="12"/>
        </w:rPr>
        <w:t>Option O leads to desirable climate goal (effectiveness).</w:t>
      </w:r>
    </w:p>
    <w:p w14:paraId="2AC71D6F" w14:textId="77777777" w:rsidR="00595B7A" w:rsidRPr="00751C6E" w:rsidRDefault="00595B7A" w:rsidP="00595B7A">
      <w:pPr>
        <w:rPr>
          <w:sz w:val="12"/>
        </w:rPr>
      </w:pPr>
      <w:r w:rsidRPr="00751C6E">
        <w:rPr>
          <w:sz w:val="12"/>
        </w:rPr>
        <w:t>BT4</w:t>
      </w:r>
    </w:p>
    <w:p w14:paraId="33C0F056" w14:textId="77777777" w:rsidR="00595B7A" w:rsidRPr="005923EF" w:rsidRDefault="00595B7A" w:rsidP="00595B7A">
      <w:pPr>
        <w:rPr>
          <w:sz w:val="16"/>
        </w:rPr>
      </w:pPr>
      <w:r w:rsidRPr="00751C6E">
        <w:rPr>
          <w:sz w:val="12"/>
        </w:rPr>
        <w:t>Option O only allows for finite CE deployment (temporariness, finitude, or exit strategy).</w:t>
      </w:r>
    </w:p>
    <w:p w14:paraId="0BD0D1E3" w14:textId="77777777" w:rsidR="00595B7A" w:rsidRPr="00751C6E" w:rsidRDefault="00595B7A" w:rsidP="00595B7A">
      <w:pPr>
        <w:rPr>
          <w:sz w:val="12"/>
        </w:rPr>
      </w:pPr>
      <w:r w:rsidRPr="00751C6E">
        <w:rPr>
          <w:sz w:val="12"/>
        </w:rPr>
        <w:t>BT5</w:t>
      </w:r>
    </w:p>
    <w:p w14:paraId="65109F3E" w14:textId="77777777" w:rsidR="00595B7A" w:rsidRPr="00751C6E" w:rsidRDefault="00595B7A" w:rsidP="00595B7A">
      <w:pPr>
        <w:rPr>
          <w:sz w:val="12"/>
        </w:rPr>
      </w:pPr>
      <w:r w:rsidRPr="00751C6E">
        <w:rPr>
          <w:sz w:val="12"/>
        </w:rPr>
        <w:t>CE in O does not lead to less mitigation of deploying agent A compared to mitigation in O without CE (no-impediment thesis or supplementary-only thesis).</w:t>
      </w:r>
    </w:p>
    <w:p w14:paraId="49BA0D0D" w14:textId="77777777" w:rsidR="00595B7A" w:rsidRPr="00751C6E" w:rsidRDefault="00595B7A" w:rsidP="00595B7A">
      <w:pPr>
        <w:rPr>
          <w:sz w:val="12"/>
        </w:rPr>
      </w:pPr>
      <w:r w:rsidRPr="00751C6E">
        <w:rPr>
          <w:sz w:val="12"/>
        </w:rPr>
        <w:t>BT6</w:t>
      </w:r>
    </w:p>
    <w:p w14:paraId="01938B69" w14:textId="77777777" w:rsidR="00595B7A" w:rsidRPr="00751C6E" w:rsidRDefault="00595B7A" w:rsidP="00595B7A">
      <w:pPr>
        <w:rPr>
          <w:sz w:val="12"/>
        </w:rPr>
      </w:pPr>
      <w:r w:rsidRPr="00751C6E">
        <w:rPr>
          <w:sz w:val="12"/>
        </w:rPr>
        <w:t>There is no option O’ which is finite and which leads to the desired climate goal and which is better than O (no better option).</w:t>
      </w:r>
    </w:p>
    <w:p w14:paraId="1457ECE6" w14:textId="77777777" w:rsidR="00595B7A" w:rsidRPr="006F74D5" w:rsidRDefault="00595B7A" w:rsidP="00595B7A">
      <w:pPr>
        <w:rPr>
          <w:sz w:val="12"/>
        </w:rPr>
      </w:pPr>
      <w:r w:rsidRPr="006F74D5">
        <w:rPr>
          <w:sz w:val="12"/>
        </w:rPr>
        <w:t>BT7</w:t>
      </w:r>
    </w:p>
    <w:p w14:paraId="0C27FE6A" w14:textId="77777777" w:rsidR="00595B7A" w:rsidRPr="006F74D5" w:rsidRDefault="00595B7A" w:rsidP="00595B7A">
      <w:pPr>
        <w:rPr>
          <w:sz w:val="12"/>
        </w:rPr>
      </w:pPr>
      <w:r w:rsidRPr="006F74D5">
        <w:rPr>
          <w:sz w:val="12"/>
        </w:rPr>
        <w:t>There are no general moral constraints to Option O (morality including governance requirements).</w:t>
      </w:r>
    </w:p>
    <w:p w14:paraId="7557D2BA" w14:textId="77777777" w:rsidR="00595B7A" w:rsidRPr="006F74D5" w:rsidRDefault="00595B7A" w:rsidP="00595B7A">
      <w:pPr>
        <w:rPr>
          <w:sz w:val="12"/>
        </w:rPr>
      </w:pPr>
      <w:r w:rsidRPr="006F74D5">
        <w:rPr>
          <w:sz w:val="12"/>
        </w:rPr>
        <w:t>BT8</w:t>
      </w:r>
    </w:p>
    <w:p w14:paraId="453C2431" w14:textId="77777777" w:rsidR="00595B7A" w:rsidRPr="006F74D5" w:rsidRDefault="00595B7A" w:rsidP="00595B7A">
      <w:pPr>
        <w:rPr>
          <w:sz w:val="12"/>
        </w:rPr>
      </w:pPr>
      <w:r w:rsidRPr="006F74D5">
        <w:rPr>
          <w:sz w:val="12"/>
        </w:rPr>
        <w:t>THUS Option O might (or, perhaps, should) be adopted.</w:t>
      </w:r>
    </w:p>
    <w:p w14:paraId="2F453C5A" w14:textId="77777777" w:rsidR="00595B7A" w:rsidRPr="006F74D5" w:rsidRDefault="00595B7A" w:rsidP="00595B7A">
      <w:pPr>
        <w:rPr>
          <w:sz w:val="12"/>
        </w:rPr>
      </w:pPr>
      <w:r w:rsidRPr="006F74D5">
        <w:rPr>
          <w:sz w:val="12"/>
        </w:rPr>
        <w:t>We hold that the basic characteristics of the BTA are captured quite adequately in this formulation of the argument. The BT principle entails six essential requirements. Each requirement states a necessary condition; together, they are sufficient for SAI deployment to be morally acceptable and permissible. Since we wish to keep the argument structurally as simple as possible, we see the governance conditional as part of BT7. The next section will focus on the instantiation of the requirements and the conditions of their fulfillment. As we shall see in detail, there are many risks that the requirements remain unfulfilled. If perfect fulfillment of all requirements may be seen as the ideal standard to perform SAI on the grounds of BTA, one may focus the debate to situations in which requirements are only fulfilled partially, but not perfectly. This distinction is made transparent if someone deviates from the condition of the perfect fulfillment of requirements and wishes to rely SAI on partial fulfillment only. In any case, the logic structure enables to distinguish between perfect and imperfect instances of BTA with respect to requirement. Here, one can see the practical sense of logic.</w:t>
      </w:r>
    </w:p>
    <w:p w14:paraId="0E29064A" w14:textId="77777777" w:rsidR="00595B7A" w:rsidRPr="006F74D5" w:rsidRDefault="00595B7A" w:rsidP="00595B7A">
      <w:pPr>
        <w:rPr>
          <w:sz w:val="12"/>
        </w:rPr>
      </w:pPr>
      <w:r w:rsidRPr="006F74D5">
        <w:rPr>
          <w:sz w:val="12"/>
        </w:rPr>
        <w:t>4. A Case Study of a BTA Instance</w:t>
      </w:r>
    </w:p>
    <w:p w14:paraId="56E30432" w14:textId="77777777" w:rsidR="00595B7A" w:rsidRPr="006F74D5" w:rsidRDefault="00595B7A" w:rsidP="00595B7A">
      <w:pPr>
        <w:rPr>
          <w:sz w:val="12"/>
        </w:rPr>
      </w:pPr>
      <w:r w:rsidRPr="006F74D5">
        <w:rPr>
          <w:sz w:val="12"/>
        </w:rPr>
        <w:t>Due to the generic status of the argument given in the previous section, there are placeholders involved in order to discuss the specific requirements and their fulfillment. As encouraged in the previous section, we will have a closer look on one SAI scenario which counts as an instantiation for the placeholder O (or, to be more precise, for a climate engineering strategy within policy option O). There are, of course, many SAI scenarios to be found in the literature (overview in [37]). We select and focus one specific scenario, since it is specifically shaped to showcase a buying time instantiation of option O (though not under this nomenclature).</w:t>
      </w:r>
    </w:p>
    <w:p w14:paraId="5E24DEA9" w14:textId="77777777" w:rsidR="00595B7A" w:rsidRPr="006F74D5" w:rsidRDefault="00595B7A" w:rsidP="00595B7A">
      <w:pPr>
        <w:rPr>
          <w:sz w:val="12"/>
        </w:rPr>
      </w:pPr>
      <w:r w:rsidRPr="006F74D5">
        <w:rPr>
          <w:sz w:val="12"/>
        </w:rPr>
        <w:t>This scenario has been proposed by David Keith and MacMartin and their colleagues [38,39]. These authors incorporate the idea of arguing on a case-by-case basis, stating that “One cannot meaningfully evaluate solar geoengineering without a scenario for its implementation.” [39] (p. 201). This scenario resonates perfectly with our analysis which asks for a case specific inquiry of the empirical premises of the BT argument. Thus, the SAI scenario of Keith and his colleagues will function as paradigm case study for the further evaluation of the BTA.</w:t>
      </w:r>
    </w:p>
    <w:p w14:paraId="477ED3D5" w14:textId="77777777" w:rsidR="00595B7A" w:rsidRPr="006F74D5" w:rsidRDefault="00595B7A" w:rsidP="00595B7A">
      <w:pPr>
        <w:rPr>
          <w:sz w:val="12"/>
        </w:rPr>
      </w:pPr>
      <w:r w:rsidRPr="006F74D5">
        <w:rPr>
          <w:sz w:val="12"/>
        </w:rPr>
        <w:t>In their proposal, SAI is used in order to reduce the rate of global temperature change for a given emission trajectory, rather than stop the temperature increase altogether. This scenario is an excellent example for the BTA, for it is designed specifically in accordance with the buying time and peak-shaving approach: “At a minimum, introducing [the proposed SAI scenario] would increase the amount of time to both learn and adapt; by reducing the needed rate for adaptation, it could reduce costs of adaptation” [38] (p. 2). Here, the cost-reduction perspective (“least cost planning”) is evident and specified in terms of adaptation (in a broader sense, as we suppose).</w:t>
      </w:r>
    </w:p>
    <w:p w14:paraId="6791756F" w14:textId="77777777" w:rsidR="00595B7A" w:rsidRPr="006F74D5" w:rsidRDefault="00595B7A" w:rsidP="00595B7A">
      <w:pPr>
        <w:rPr>
          <w:sz w:val="12"/>
        </w:rPr>
      </w:pPr>
      <w:r w:rsidRPr="006F74D5">
        <w:rPr>
          <w:sz w:val="12"/>
        </w:rPr>
        <w:t>The temperature increase in the 21st century will have, even under optimistic mitigation assumptions, a severe influence on life on earth. It is not only the absolute change in global mean temperature, which catalyzes dangerous climate events, but also the rate of warming. The frequency and strength of some climate events are determined by the warming rate. A speedy temperature increase will make adaptation even more difficult [38].</w:t>
      </w:r>
    </w:p>
    <w:p w14:paraId="5253021C" w14:textId="77777777" w:rsidR="00595B7A" w:rsidRPr="006F74D5" w:rsidRDefault="00595B7A" w:rsidP="00595B7A">
      <w:pPr>
        <w:rPr>
          <w:sz w:val="12"/>
        </w:rPr>
      </w:pPr>
      <w:r w:rsidRPr="006F74D5">
        <w:rPr>
          <w:sz w:val="12"/>
        </w:rPr>
        <w:t>SAI could limit the rate of global temperature rise. This way, the authors argue that SAI could buy time for adaptation measures, writing that, “In particular, using SRM to limit the rate of temperature change would provide more time for both ecosystems and human systems to adapt to climate changes [38] (p. 11). Buying time now points to adaptation capabilities, broadly conceived. The scenario is designed to meet specific criteria: It has to be temporary, moderate and responsive. These are the normative requirements that guide the scenario setup. They correspond with the requirements being adopted in the previous sections.</w:t>
      </w:r>
    </w:p>
    <w:p w14:paraId="5584BD65" w14:textId="77777777" w:rsidR="00595B7A" w:rsidRPr="006F74D5" w:rsidRDefault="00595B7A" w:rsidP="00595B7A">
      <w:pPr>
        <w:rPr>
          <w:sz w:val="12"/>
        </w:rPr>
      </w:pPr>
      <w:r w:rsidRPr="006F74D5">
        <w:rPr>
          <w:sz w:val="12"/>
        </w:rPr>
        <w:t>The technology envisaged by the authors is SAI. Authors assume the radiative forcing of one million tons of sulfur (MtS) to be 0.6–0.8 Wm-2. For a given RCP, the scenario targets at cutting the rate of change of the respective radiative forcing in half. This suggests that the choice of a certain RCP is decisive for the scenario. “The choice of emissions trajectory has a profound influence over the magnitude and duration of geoengineering required to limit the rate of change of global mean temperature“ [38] (p. 5). For the main part of their investigation and for illustrative purpose, the authors assume RCP4.5 and they calculate the amount of injected sulfur accordingly. In the RCP4.5 pathway, injection would start with 0.035 MtS per year and would increase steadily in the first decade by the same amount. After 10 years, the yearly injection would amount to 0.35 MtS. The rate of injection would be adjusted in order to steady the rate of temperature change (see picture below, second panel).</w:t>
      </w:r>
    </w:p>
    <w:p w14:paraId="6062A1A2" w14:textId="77777777" w:rsidR="00595B7A" w:rsidRPr="006F74D5" w:rsidRDefault="00595B7A" w:rsidP="00595B7A">
      <w:pPr>
        <w:rPr>
          <w:sz w:val="12"/>
        </w:rPr>
      </w:pPr>
      <w:r w:rsidRPr="006F74D5">
        <w:rPr>
          <w:sz w:val="12"/>
        </w:rPr>
        <w:t>As Figure 2 shows, the point in time at which temperature reaches a certain degree above pre-industrial level is delayed for several years, if SAI is used to limit the rate of temperature change. Using a different approach, the authors determine the amount of SAI in accordance with a steady warming rate of 0.1 °C per decade (instead of cutting warming rate in half, as in [39]). For RCP4.5, the length of required SAI deployment would have to be 160 years, if SAI is used to limit temperature change to 0.1 °C per decade, as Figure 3 and Figure 4 show.</w:t>
      </w:r>
    </w:p>
    <w:p w14:paraId="42DFAACE" w14:textId="77777777" w:rsidR="00595B7A" w:rsidRDefault="00595B7A" w:rsidP="00595B7A">
      <w:r>
        <w:t>[FIGURE 2 OMITTED]</w:t>
      </w:r>
    </w:p>
    <w:p w14:paraId="19A86A58" w14:textId="77777777" w:rsidR="00595B7A" w:rsidRDefault="00595B7A" w:rsidP="00595B7A">
      <w:r>
        <w:t>[FIGURE 3 OMITTED]</w:t>
      </w:r>
    </w:p>
    <w:p w14:paraId="6D046CB6" w14:textId="77777777" w:rsidR="00595B7A" w:rsidRDefault="00595B7A" w:rsidP="00595B7A">
      <w:r>
        <w:t>[FIGURE 4 OMITTED]</w:t>
      </w:r>
    </w:p>
    <w:p w14:paraId="5DCB6B8A" w14:textId="77777777" w:rsidR="00595B7A" w:rsidRPr="006F74D5" w:rsidRDefault="00595B7A" w:rsidP="00595B7A">
      <w:pPr>
        <w:rPr>
          <w:sz w:val="12"/>
        </w:rPr>
      </w:pPr>
      <w:r w:rsidRPr="006F74D5">
        <w:rPr>
          <w:sz w:val="12"/>
        </w:rPr>
        <w:t>For other RCPs, Figure 5 indicates the required timeframe and intensity of SAI schemes for varying temperature goals. If SAI is used to constrain temperature rise to 0.0 °C, that is to maintain current temperature, for all RCPs but RCP2.6, the finitude of the CE scheme is not given at all.</w:t>
      </w:r>
    </w:p>
    <w:p w14:paraId="5FE97CD9" w14:textId="77777777" w:rsidR="00595B7A" w:rsidRDefault="00595B7A" w:rsidP="00595B7A">
      <w:r>
        <w:t>[FIGURE 5 OMITTED]</w:t>
      </w:r>
    </w:p>
    <w:p w14:paraId="1B678A5E" w14:textId="77777777" w:rsidR="00595B7A" w:rsidRPr="006F74D5" w:rsidRDefault="00595B7A" w:rsidP="00595B7A">
      <w:pPr>
        <w:rPr>
          <w:sz w:val="12"/>
        </w:rPr>
      </w:pPr>
      <w:r w:rsidRPr="006F74D5">
        <w:rPr>
          <w:sz w:val="12"/>
        </w:rPr>
        <w:t>“It is important to repeat that SAI in this scenario would not be used to tackle absolute temperature change: (...) it [temporary SRM deployment, FN/KO] would not address problems such as temperature-dependent tipping point thresholds“ [38] (p. 2). SAI would only account for reducing the rate of change for a given temperature rise, not its magnitude. In this setup, abatement remains the main driver to limit global temperature rise. Accordingly, it is only emission abatement which could possibly lead to the stabilization of global mean temperature at well below 2 °C above pre-industrial level. Thus, the supplementary requirement has been adopted.</w:t>
      </w:r>
    </w:p>
    <w:p w14:paraId="6E340373" w14:textId="77777777" w:rsidR="00595B7A" w:rsidRPr="006F74D5" w:rsidRDefault="00595B7A" w:rsidP="00595B7A">
      <w:pPr>
        <w:rPr>
          <w:sz w:val="12"/>
        </w:rPr>
      </w:pPr>
      <w:r w:rsidRPr="006F74D5">
        <w:rPr>
          <w:sz w:val="12"/>
        </w:rPr>
        <w:t>This scenario does not frame SAI as a substitute for abatement, since both SAI and abatement are concerned with different aspects of global climate change. While the former addresses the rate of change, the latter influences its quantity. The absolute temperature change is still determined by abatement efforts, and SAI would be used only supplementary and temporarily to reduce the rate at which this change is to come about. As introduced above, there are primary and secondary climate goals, and this scenario clearly frames SAI for the secondary purpose of reducing the rate of change in order to reduce pressure. In this scenario, SAI does not reduce the dire need for drastic emission cuts—it instead points out what additional help SAI could generate. This is a great advantage of the scenario, since it does not run afoul of being a “cheap techno-fix” or posing a dilemma fo future generations [40]. Moreover, the no-impediment requirement becomes at least plausible in this scenario.</w:t>
      </w:r>
    </w:p>
    <w:p w14:paraId="5C7541AB" w14:textId="77777777" w:rsidR="00595B7A" w:rsidRPr="006F74D5" w:rsidRDefault="00595B7A" w:rsidP="00595B7A">
      <w:pPr>
        <w:rPr>
          <w:sz w:val="12"/>
        </w:rPr>
      </w:pPr>
      <w:r w:rsidRPr="006F74D5">
        <w:rPr>
          <w:sz w:val="12"/>
        </w:rPr>
        <w:t>If, moreover, a mitigation pathway like the RCP2.6 is assumed, the well below 2 °C target might be reached with abatement efforts only, while SAI would primarily address the secondary climate goal of reducing adaptation pressure. This shift of the BTA to the realm of adaptation is not trivial.</w:t>
      </w:r>
    </w:p>
    <w:p w14:paraId="196536BB" w14:textId="77777777" w:rsidR="00595B7A" w:rsidRPr="006F74D5" w:rsidRDefault="00595B7A" w:rsidP="00595B7A">
      <w:pPr>
        <w:rPr>
          <w:sz w:val="12"/>
        </w:rPr>
      </w:pPr>
      <w:r w:rsidRPr="006F74D5">
        <w:rPr>
          <w:sz w:val="12"/>
        </w:rPr>
        <w:t>To summarize this section, there are plausible instantiations of BTA, fulfilling some of the stated requirements. One can refine and nuance such instantiations further on and perform scenario writing accordingly. Instantiations are indispensable as they shed new light on the requirements in detail.</w:t>
      </w:r>
    </w:p>
    <w:p w14:paraId="5AF17634" w14:textId="77777777" w:rsidR="00595B7A" w:rsidRPr="006F74D5" w:rsidRDefault="00595B7A" w:rsidP="00595B7A">
      <w:pPr>
        <w:rPr>
          <w:sz w:val="12"/>
        </w:rPr>
      </w:pPr>
      <w:r w:rsidRPr="006F74D5">
        <w:rPr>
          <w:sz w:val="12"/>
        </w:rPr>
        <w:t>5. Requirements Revisited</w:t>
      </w:r>
    </w:p>
    <w:p w14:paraId="7C5093A9" w14:textId="77777777" w:rsidR="00595B7A" w:rsidRPr="006F74D5" w:rsidRDefault="00595B7A" w:rsidP="00595B7A">
      <w:pPr>
        <w:rPr>
          <w:sz w:val="12"/>
        </w:rPr>
      </w:pPr>
      <w:r w:rsidRPr="006F74D5">
        <w:rPr>
          <w:sz w:val="12"/>
        </w:rPr>
        <w:t>To recapitulate, the BT principle incorporates six crucial requirements:</w:t>
      </w:r>
    </w:p>
    <w:p w14:paraId="3A3DB461" w14:textId="77777777" w:rsidR="00595B7A" w:rsidRPr="006F74D5" w:rsidRDefault="00595B7A" w:rsidP="00595B7A">
      <w:pPr>
        <w:rPr>
          <w:sz w:val="12"/>
        </w:rPr>
      </w:pPr>
      <w:r w:rsidRPr="006F74D5">
        <w:rPr>
          <w:sz w:val="12"/>
        </w:rPr>
        <w:t>The climate goal is indeed desirable (desirability);</w:t>
      </w:r>
    </w:p>
    <w:p w14:paraId="6C3DBBFC" w14:textId="77777777" w:rsidR="00595B7A" w:rsidRPr="006F74D5" w:rsidRDefault="00595B7A" w:rsidP="00595B7A">
      <w:pPr>
        <w:rPr>
          <w:sz w:val="12"/>
        </w:rPr>
      </w:pPr>
      <w:r w:rsidRPr="006F74D5">
        <w:rPr>
          <w:sz w:val="12"/>
        </w:rPr>
        <w:t>Option O leads to desirable climate goal (effectiveness);</w:t>
      </w:r>
    </w:p>
    <w:p w14:paraId="1761AF15" w14:textId="77777777" w:rsidR="00595B7A" w:rsidRPr="006F74D5" w:rsidRDefault="00595B7A" w:rsidP="00595B7A">
      <w:pPr>
        <w:rPr>
          <w:sz w:val="12"/>
        </w:rPr>
      </w:pPr>
      <w:r w:rsidRPr="006F74D5">
        <w:rPr>
          <w:sz w:val="12"/>
        </w:rPr>
        <w:t>Option O only allows for finite CE deployment (temporariness, finitude, or exit strategy);</w:t>
      </w:r>
    </w:p>
    <w:p w14:paraId="198667E9" w14:textId="77777777" w:rsidR="00595B7A" w:rsidRPr="006F74D5" w:rsidRDefault="00595B7A" w:rsidP="00595B7A">
      <w:pPr>
        <w:rPr>
          <w:sz w:val="12"/>
        </w:rPr>
      </w:pPr>
      <w:r w:rsidRPr="006F74D5">
        <w:rPr>
          <w:sz w:val="12"/>
        </w:rPr>
        <w:t>CE in O does not lead to less abatement compared to mitigation in O without CE (no-impediment thesis or “supplementary only”);</w:t>
      </w:r>
    </w:p>
    <w:p w14:paraId="544D20B9" w14:textId="77777777" w:rsidR="00595B7A" w:rsidRPr="006F74D5" w:rsidRDefault="00595B7A" w:rsidP="00595B7A">
      <w:pPr>
        <w:rPr>
          <w:sz w:val="12"/>
        </w:rPr>
      </w:pPr>
      <w:r w:rsidRPr="006F74D5">
        <w:rPr>
          <w:sz w:val="12"/>
        </w:rPr>
        <w:t>There is no option O’ which is finite and which leads to the desired climate goal and which is better than O (no better option);</w:t>
      </w:r>
    </w:p>
    <w:p w14:paraId="2DED3333" w14:textId="77777777" w:rsidR="00595B7A" w:rsidRPr="006F74D5" w:rsidRDefault="00595B7A" w:rsidP="00595B7A">
      <w:pPr>
        <w:rPr>
          <w:sz w:val="12"/>
        </w:rPr>
      </w:pPr>
      <w:r w:rsidRPr="006F74D5">
        <w:rPr>
          <w:sz w:val="12"/>
        </w:rPr>
        <w:t>There are no general moral constraints to Option O (morality including governance).</w:t>
      </w:r>
    </w:p>
    <w:p w14:paraId="7FD1E4C5" w14:textId="77777777" w:rsidR="00595B7A" w:rsidRPr="006F74D5" w:rsidRDefault="00595B7A" w:rsidP="00595B7A">
      <w:pPr>
        <w:rPr>
          <w:sz w:val="12"/>
        </w:rPr>
      </w:pPr>
      <w:r w:rsidRPr="006F74D5">
        <w:rPr>
          <w:sz w:val="12"/>
        </w:rPr>
        <w:t>We shall now discuss each of them in front of the deployment scenario introduced in the previous section. This provides a viable way to robustly evaluate any BTA in favor of SAI.</w:t>
      </w:r>
    </w:p>
    <w:p w14:paraId="32425114" w14:textId="77777777" w:rsidR="00595B7A" w:rsidRPr="006F74D5" w:rsidRDefault="00595B7A" w:rsidP="00595B7A">
      <w:pPr>
        <w:rPr>
          <w:sz w:val="16"/>
        </w:rPr>
      </w:pPr>
      <w:r w:rsidRPr="006F74D5">
        <w:rPr>
          <w:sz w:val="16"/>
        </w:rPr>
        <w:t>5.1. Desirability and Effectiveness</w:t>
      </w:r>
    </w:p>
    <w:p w14:paraId="352D3B51" w14:textId="77777777" w:rsidR="00595B7A" w:rsidRPr="00CD3415" w:rsidRDefault="00595B7A" w:rsidP="00595B7A">
      <w:pPr>
        <w:rPr>
          <w:sz w:val="16"/>
        </w:rPr>
      </w:pPr>
      <w:r w:rsidRPr="00CD3415">
        <w:rPr>
          <w:sz w:val="16"/>
        </w:rPr>
        <w:t xml:space="preserve">According to the scenario set-up in the previous section, </w:t>
      </w:r>
      <w:r w:rsidRPr="00CD3415">
        <w:rPr>
          <w:rStyle w:val="Emphasis"/>
          <w:highlight w:val="cyan"/>
        </w:rPr>
        <w:t>SAI</w:t>
      </w:r>
      <w:r w:rsidRPr="00CD3415">
        <w:rPr>
          <w:rStyle w:val="StyleUnderline"/>
          <w:highlight w:val="cyan"/>
        </w:rPr>
        <w:t xml:space="preserve"> will</w:t>
      </w:r>
      <w:r w:rsidRPr="00CD3415">
        <w:rPr>
          <w:rStyle w:val="StyleUnderline"/>
        </w:rPr>
        <w:t xml:space="preserve"> be </w:t>
      </w:r>
      <w:r w:rsidRPr="00CD3415">
        <w:rPr>
          <w:rStyle w:val="Emphasis"/>
        </w:rPr>
        <w:t xml:space="preserve">successful in </w:t>
      </w:r>
      <w:r w:rsidRPr="00CD3415">
        <w:rPr>
          <w:rStyle w:val="Emphasis"/>
          <w:highlight w:val="cyan"/>
        </w:rPr>
        <w:t>reduc</w:t>
      </w:r>
      <w:r w:rsidRPr="00CD3415">
        <w:rPr>
          <w:rStyle w:val="Emphasis"/>
        </w:rPr>
        <w:t xml:space="preserve">ing the </w:t>
      </w:r>
      <w:r w:rsidRPr="00CD3415">
        <w:rPr>
          <w:rStyle w:val="Emphasis"/>
          <w:highlight w:val="cyan"/>
        </w:rPr>
        <w:t>warming</w:t>
      </w:r>
      <w:r w:rsidRPr="00CD3415">
        <w:rPr>
          <w:rStyle w:val="Emphasis"/>
        </w:rPr>
        <w:t xml:space="preserve"> rate</w:t>
      </w:r>
      <w:r w:rsidRPr="00CD3415">
        <w:rPr>
          <w:sz w:val="16"/>
        </w:rPr>
        <w:t xml:space="preserve"> [38]. The authors argue that </w:t>
      </w:r>
      <w:r w:rsidRPr="00CD3415">
        <w:rPr>
          <w:rStyle w:val="StyleUnderline"/>
        </w:rPr>
        <w:t>SAI will thus</w:t>
      </w:r>
      <w:r w:rsidRPr="00CD3415">
        <w:rPr>
          <w:sz w:val="16"/>
        </w:rPr>
        <w:t xml:space="preserve"> be able to </w:t>
      </w:r>
      <w:r w:rsidRPr="00CD3415">
        <w:rPr>
          <w:rStyle w:val="Emphasis"/>
        </w:rPr>
        <w:t>reduce adaptation pressure</w:t>
      </w:r>
      <w:r w:rsidRPr="00CD3415">
        <w:rPr>
          <w:rStyle w:val="StyleUnderline"/>
        </w:rPr>
        <w:t xml:space="preserve">, </w:t>
      </w:r>
      <w:r w:rsidRPr="00CD3415">
        <w:rPr>
          <w:rStyle w:val="StyleUnderline"/>
          <w:highlight w:val="cyan"/>
        </w:rPr>
        <w:t xml:space="preserve">by </w:t>
      </w:r>
      <w:r w:rsidRPr="00CD3415">
        <w:rPr>
          <w:rStyle w:val="Emphasis"/>
          <w:highlight w:val="cyan"/>
        </w:rPr>
        <w:t>buying more time</w:t>
      </w:r>
      <w:r w:rsidRPr="00CD3415">
        <w:rPr>
          <w:rStyle w:val="StyleUnderline"/>
          <w:highlight w:val="cyan"/>
        </w:rPr>
        <w:t xml:space="preserve"> for</w:t>
      </w:r>
      <w:r w:rsidRPr="00CD3415">
        <w:rPr>
          <w:rStyle w:val="StyleUnderline"/>
        </w:rPr>
        <w:t xml:space="preserve"> learning and installing different </w:t>
      </w:r>
      <w:r w:rsidRPr="00CD3415">
        <w:rPr>
          <w:rStyle w:val="Emphasis"/>
          <w:highlight w:val="cyan"/>
        </w:rPr>
        <w:t>adaptation</w:t>
      </w:r>
      <w:r w:rsidRPr="00CD3415">
        <w:rPr>
          <w:rStyle w:val="StyleUnderline"/>
        </w:rPr>
        <w:t xml:space="preserve"> measures</w:t>
      </w:r>
      <w:r w:rsidRPr="00CD3415">
        <w:rPr>
          <w:sz w:val="16"/>
        </w:rPr>
        <w:t>. Furthermore, if the RCP2.6 mitigation pathway is assumed, the stabilization of temperature at “well below 2 °C” above pre-industrial level is likely to be guaranteed. Therefore, indeed, SAI deployment can be called effective support if abatement comes close to RCP2.6. Strict abatement and temporary SAI are the supportive amendments—here again we have the BTA idea.</w:t>
      </w:r>
    </w:p>
    <w:bookmarkEnd w:id="8"/>
    <w:p w14:paraId="7B117ADD" w14:textId="796C5212" w:rsidR="00595B7A" w:rsidRDefault="00595B7A" w:rsidP="00595B7A">
      <w:pPr>
        <w:pStyle w:val="Heading3"/>
      </w:pPr>
      <w:r>
        <w:t>S02 Turn---Link---2NC</w:t>
      </w:r>
    </w:p>
    <w:p w14:paraId="68A37787" w14:textId="77777777" w:rsidR="00595B7A" w:rsidRDefault="00595B7A" w:rsidP="00595B7A">
      <w:pPr>
        <w:pStyle w:val="Heading4"/>
      </w:pPr>
      <w:r>
        <w:t>1---</w:t>
      </w:r>
      <w:r w:rsidRPr="00211797">
        <w:rPr>
          <w:u w:val="single"/>
        </w:rPr>
        <w:t>SCIENTIFIC CONSENSUS</w:t>
      </w:r>
      <w:r>
        <w:t xml:space="preserve"> agrees with the masking effect</w:t>
      </w:r>
    </w:p>
    <w:p w14:paraId="622D7100" w14:textId="77777777" w:rsidR="00595B7A" w:rsidRDefault="00595B7A" w:rsidP="00595B7A">
      <w:r w:rsidRPr="00211797">
        <w:rPr>
          <w:rStyle w:val="Style13ptBold"/>
        </w:rPr>
        <w:t>Hallam 18</w:t>
      </w:r>
      <w:r>
        <w:t xml:space="preserve"> [Roger Hallam (environmental activist, co-founder of Extinction Rebellion, Just Stop Oil, Insulate Britain, the cooperative federation organisation Radical Routes, and the political party Burning Pink), 10-16-2018, "Climate Catastrophe: why we are heading towards extinction and what to do about it," https://www.youtube.com/watch?v=a5C4aAovWKE , transcribed by Otter, 18:51–19:56, ashtar]</w:t>
      </w:r>
    </w:p>
    <w:p w14:paraId="0454E99E" w14:textId="77777777" w:rsidR="00595B7A" w:rsidRPr="00911D31" w:rsidRDefault="00595B7A" w:rsidP="00595B7A">
      <w:pPr>
        <w:rPr>
          <w:sz w:val="16"/>
        </w:rPr>
      </w:pPr>
      <w:r w:rsidRPr="00911D31">
        <w:rPr>
          <w:sz w:val="16"/>
        </w:rPr>
        <w:t xml:space="preserve">Okay, air pollution removal, okay, what's called </w:t>
      </w:r>
      <w:r w:rsidRPr="00911D31">
        <w:rPr>
          <w:rStyle w:val="StyleUnderline"/>
        </w:rPr>
        <w:t>global dimming</w:t>
      </w:r>
      <w:r w:rsidRPr="00911D31">
        <w:rPr>
          <w:sz w:val="16"/>
        </w:rPr>
        <w:t xml:space="preserve">. </w:t>
      </w:r>
      <w:r w:rsidRPr="00911D31">
        <w:rPr>
          <w:rStyle w:val="Emphasis"/>
          <w:highlight w:val="cyan"/>
        </w:rPr>
        <w:t>No one seems to talk about</w:t>
      </w:r>
      <w:r w:rsidRPr="00911D31">
        <w:rPr>
          <w:rStyle w:val="Emphasis"/>
        </w:rPr>
        <w:t xml:space="preserve"> that</w:t>
      </w:r>
      <w:r w:rsidRPr="00911D31">
        <w:rPr>
          <w:rStyle w:val="StyleUnderline"/>
        </w:rPr>
        <w:t xml:space="preserve">, </w:t>
      </w:r>
      <w:r w:rsidRPr="00911D31">
        <w:rPr>
          <w:rStyle w:val="StyleUnderline"/>
          <w:highlight w:val="cyan"/>
        </w:rPr>
        <w:t>but it's in the lit</w:t>
      </w:r>
      <w:r w:rsidRPr="00911D31">
        <w:rPr>
          <w:rStyle w:val="StyleUnderline"/>
        </w:rPr>
        <w:t>erature</w:t>
      </w:r>
      <w:r w:rsidRPr="00911D31">
        <w:rPr>
          <w:sz w:val="16"/>
        </w:rPr>
        <w:t xml:space="preserve">. </w:t>
      </w:r>
      <w:r w:rsidRPr="00911D31">
        <w:rPr>
          <w:rStyle w:val="StyleUnderline"/>
        </w:rPr>
        <w:t xml:space="preserve">2005 first identified that coal and vehicles and all the </w:t>
      </w:r>
      <w:r w:rsidRPr="00911D31">
        <w:rPr>
          <w:rStyle w:val="StyleUnderline"/>
          <w:highlight w:val="cyan"/>
        </w:rPr>
        <w:t>pollutants</w:t>
      </w:r>
      <w:r w:rsidRPr="00911D31">
        <w:rPr>
          <w:rStyle w:val="StyleUnderline"/>
        </w:rPr>
        <w:t xml:space="preserve"> that go up into the air </w:t>
      </w:r>
      <w:r w:rsidRPr="00911D31">
        <w:rPr>
          <w:rStyle w:val="StyleUnderline"/>
          <w:highlight w:val="cyan"/>
        </w:rPr>
        <w:t xml:space="preserve">are actually </w:t>
      </w:r>
      <w:r w:rsidRPr="00911D31">
        <w:rPr>
          <w:rStyle w:val="Emphasis"/>
          <w:highlight w:val="cyan"/>
        </w:rPr>
        <w:t>protecting</w:t>
      </w:r>
      <w:r w:rsidRPr="00911D31">
        <w:rPr>
          <w:rStyle w:val="StyleUnderline"/>
        </w:rPr>
        <w:t xml:space="preserve"> the world </w:t>
      </w:r>
      <w:r w:rsidRPr="00911D31">
        <w:rPr>
          <w:rStyle w:val="StyleUnderline"/>
          <w:highlight w:val="cyan"/>
        </w:rPr>
        <w:t>from the sun</w:t>
      </w:r>
      <w:r w:rsidRPr="00911D31">
        <w:rPr>
          <w:sz w:val="16"/>
        </w:rPr>
        <w:t xml:space="preserve">. So </w:t>
      </w:r>
      <w:r w:rsidRPr="00911D31">
        <w:rPr>
          <w:rStyle w:val="StyleUnderline"/>
          <w:highlight w:val="cyan"/>
        </w:rPr>
        <w:t>once you remove</w:t>
      </w:r>
      <w:r w:rsidRPr="00911D31">
        <w:rPr>
          <w:rStyle w:val="StyleUnderline"/>
        </w:rPr>
        <w:t xml:space="preserve"> them, </w:t>
      </w:r>
      <w:r w:rsidRPr="00911D31">
        <w:rPr>
          <w:rStyle w:val="StyleUnderline"/>
          <w:highlight w:val="cyan"/>
        </w:rPr>
        <w:t>the sun</w:t>
      </w:r>
      <w:r w:rsidRPr="00911D31">
        <w:rPr>
          <w:rStyle w:val="StyleUnderline"/>
        </w:rPr>
        <w:t>'s rays</w:t>
      </w:r>
      <w:r w:rsidRPr="00911D31">
        <w:rPr>
          <w:sz w:val="16"/>
        </w:rPr>
        <w:t xml:space="preserve"> warm the - </w:t>
      </w:r>
      <w:r w:rsidRPr="00911D31">
        <w:rPr>
          <w:rStyle w:val="Emphasis"/>
          <w:highlight w:val="cyan"/>
        </w:rPr>
        <w:t>heat the world</w:t>
      </w:r>
      <w:r w:rsidRPr="00911D31">
        <w:rPr>
          <w:rStyle w:val="Emphasis"/>
        </w:rPr>
        <w:t xml:space="preserve"> up</w:t>
      </w:r>
      <w:r w:rsidRPr="00911D31">
        <w:rPr>
          <w:sz w:val="16"/>
        </w:rPr>
        <w:t xml:space="preserve">. Yeah, seems like a reasonable idea. Apparently, </w:t>
      </w:r>
      <w:r w:rsidRPr="00911D31">
        <w:rPr>
          <w:rStyle w:val="StyleUnderline"/>
          <w:highlight w:val="cyan"/>
        </w:rPr>
        <w:t>it's</w:t>
      </w:r>
      <w:r w:rsidRPr="00911D31">
        <w:rPr>
          <w:sz w:val="16"/>
        </w:rPr>
        <w:t xml:space="preserve"> pretty </w:t>
      </w:r>
      <w:r w:rsidRPr="00911D31">
        <w:rPr>
          <w:rStyle w:val="Emphasis"/>
          <w:highlight w:val="cyan"/>
        </w:rPr>
        <w:t>solid science</w:t>
      </w:r>
      <w:r w:rsidRPr="00911D31">
        <w:rPr>
          <w:sz w:val="16"/>
        </w:rPr>
        <w:t xml:space="preserve">. </w:t>
      </w:r>
      <w:r w:rsidRPr="00911D31">
        <w:rPr>
          <w:rStyle w:val="StyleUnderline"/>
        </w:rPr>
        <w:t>There's</w:t>
      </w:r>
      <w:r w:rsidRPr="00911D31">
        <w:rPr>
          <w:sz w:val="16"/>
        </w:rPr>
        <w:t xml:space="preserve"> like, a bit of a like </w:t>
      </w:r>
      <w:r w:rsidRPr="00911D31">
        <w:rPr>
          <w:rStyle w:val="StyleUnderline"/>
        </w:rPr>
        <w:t>a sheet that's stopping the sun's rays coming to the earth</w:t>
      </w:r>
      <w:r w:rsidRPr="00911D31">
        <w:rPr>
          <w:sz w:val="16"/>
        </w:rPr>
        <w:t xml:space="preserve">. Okay? </w:t>
      </w:r>
      <w:r w:rsidRPr="00911D31">
        <w:rPr>
          <w:rStyle w:val="StyleUnderline"/>
          <w:highlight w:val="cyan"/>
        </w:rPr>
        <w:t>If you remove all</w:t>
      </w:r>
      <w:r w:rsidRPr="00911D31">
        <w:rPr>
          <w:rStyle w:val="StyleUnderline"/>
        </w:rPr>
        <w:t xml:space="preserve"> the </w:t>
      </w:r>
      <w:r w:rsidRPr="00911D31">
        <w:rPr>
          <w:rStyle w:val="StyleUnderline"/>
          <w:highlight w:val="cyan"/>
        </w:rPr>
        <w:t>pollution</w:t>
      </w:r>
      <w:r w:rsidRPr="00911D31">
        <w:rPr>
          <w:rStyle w:val="StyleUnderline"/>
        </w:rPr>
        <w:t xml:space="preserve"> in the world at the moment, then </w:t>
      </w:r>
      <w:r w:rsidRPr="00911D31">
        <w:rPr>
          <w:rStyle w:val="Emphasis"/>
          <w:highlight w:val="cyan"/>
        </w:rPr>
        <w:t>within six months</w:t>
      </w:r>
      <w:r w:rsidRPr="00911D31">
        <w:rPr>
          <w:sz w:val="16"/>
        </w:rPr>
        <w:t xml:space="preserve">, in a year, basically </w:t>
      </w:r>
      <w:r w:rsidRPr="00911D31">
        <w:rPr>
          <w:rStyle w:val="StyleUnderline"/>
          <w:highlight w:val="cyan"/>
        </w:rPr>
        <w:t>you</w:t>
      </w:r>
      <w:r w:rsidRPr="00911D31">
        <w:rPr>
          <w:rStyle w:val="StyleUnderline"/>
        </w:rPr>
        <w:t xml:space="preserve">'re going to </w:t>
      </w:r>
      <w:r w:rsidRPr="00911D31">
        <w:rPr>
          <w:rStyle w:val="StyleUnderline"/>
          <w:highlight w:val="cyan"/>
        </w:rPr>
        <w:t>get an increase in temp</w:t>
      </w:r>
      <w:r w:rsidRPr="00911D31">
        <w:rPr>
          <w:rStyle w:val="StyleUnderline"/>
        </w:rPr>
        <w:t>erature</w:t>
      </w:r>
      <w:r w:rsidRPr="00911D31">
        <w:rPr>
          <w:sz w:val="16"/>
        </w:rPr>
        <w:t xml:space="preserve">. So what is the increase in temperature once we've moved all the pollution, which we're going to have to do, by the way, to remove the CO2, right? </w:t>
      </w:r>
      <w:r w:rsidRPr="00911D31">
        <w:rPr>
          <w:rStyle w:val="StyleUnderline"/>
        </w:rPr>
        <w:t xml:space="preserve">It's about </w:t>
      </w:r>
      <w:r w:rsidRPr="00911D31">
        <w:rPr>
          <w:rStyle w:val="Emphasis"/>
        </w:rPr>
        <w:t>.7</w:t>
      </w:r>
      <w:r w:rsidRPr="00911D31">
        <w:rPr>
          <w:sz w:val="16"/>
        </w:rPr>
        <w:t xml:space="preserve">. Within 10 years, no, within a year, sorry, within a year, if we, </w:t>
      </w:r>
      <w:r w:rsidRPr="00911D31">
        <w:rPr>
          <w:rStyle w:val="StyleUnderline"/>
        </w:rPr>
        <w:t xml:space="preserve">if we stopped </w:t>
      </w:r>
      <w:r w:rsidRPr="00911D31">
        <w:rPr>
          <w:rStyle w:val="Emphasis"/>
        </w:rPr>
        <w:t>all industrial production tomorrow</w:t>
      </w:r>
      <w:r w:rsidRPr="00911D31">
        <w:rPr>
          <w:sz w:val="16"/>
        </w:rPr>
        <w:t xml:space="preserve">. </w:t>
      </w:r>
    </w:p>
    <w:p w14:paraId="4892F2FE" w14:textId="77777777" w:rsidR="00595B7A" w:rsidRDefault="00595B7A" w:rsidP="00595B7A">
      <w:pPr>
        <w:pStyle w:val="Heading4"/>
      </w:pPr>
      <w:r>
        <w:t>2---</w:t>
      </w:r>
      <w:r w:rsidRPr="00211797">
        <w:rPr>
          <w:u w:val="single"/>
        </w:rPr>
        <w:t>MAGNITUDE</w:t>
      </w:r>
      <w:r>
        <w:t>---negative radiative forcing from aerosols significantly outweighs positive forcing from GHGs</w:t>
      </w:r>
    </w:p>
    <w:p w14:paraId="4880D4A3" w14:textId="77777777" w:rsidR="00595B7A" w:rsidRDefault="00595B7A" w:rsidP="00595B7A">
      <w:r w:rsidRPr="00211797">
        <w:rPr>
          <w:rStyle w:val="Style13ptBold"/>
        </w:rPr>
        <w:t>Zhao et al. 19</w:t>
      </w:r>
      <w:r>
        <w:t xml:space="preserve"> [Alcide Zhao (Climate Scientist at Moody's, IPCC AR6 Author, PhD in Earth Sciences), Bollasina (Reader at School of Geosciences, Doctor of Science in Surface and Aerosol Effects on South Asian Monsoon Hydroclimate, Doctor of Science in Transport and Dispersion of Cooling Tower Effluents), and Stevenson (Professor and Personal Chair in Atmospheric Chemistry Modelling, School of Geosciences, University of Edinburgh), "Significant Climate Impacts of Aerosol Changes Driven by Growth in Energy Use and Advances in Emission Control Technology," Atmospheric Chemistry and Physics, vol. 19, no. 23, Copernicus GmbH, 11-29-2019, pp. 14517–14533, ashtar]</w:t>
      </w:r>
    </w:p>
    <w:p w14:paraId="116A4D4E" w14:textId="77777777" w:rsidR="00595B7A" w:rsidRPr="00911D31" w:rsidRDefault="00595B7A" w:rsidP="00595B7A">
      <w:pPr>
        <w:rPr>
          <w:sz w:val="16"/>
        </w:rPr>
      </w:pPr>
      <w:r w:rsidRPr="00911D31">
        <w:rPr>
          <w:sz w:val="16"/>
        </w:rPr>
        <w:t>1 Introduction</w:t>
      </w:r>
    </w:p>
    <w:p w14:paraId="362465E1" w14:textId="77777777" w:rsidR="00595B7A" w:rsidRPr="00207E5B" w:rsidRDefault="00595B7A" w:rsidP="00595B7A">
      <w:pPr>
        <w:rPr>
          <w:sz w:val="16"/>
        </w:rPr>
      </w:pPr>
      <w:r w:rsidRPr="00207E5B">
        <w:rPr>
          <w:sz w:val="16"/>
        </w:rPr>
        <w:t xml:space="preserve">Climate change is driven by changes in a combination of natural and anthropogenic factors (Stocker et al., 2013). </w:t>
      </w:r>
      <w:r w:rsidRPr="00A13099">
        <w:rPr>
          <w:rStyle w:val="StyleUnderline"/>
        </w:rPr>
        <w:t>The increasing atmospheric abundance of</w:t>
      </w:r>
      <w:r w:rsidRPr="00207E5B">
        <w:rPr>
          <w:sz w:val="16"/>
        </w:rPr>
        <w:t xml:space="preserve"> greenhouse gases (</w:t>
      </w:r>
      <w:r w:rsidRPr="00207E5B">
        <w:rPr>
          <w:rStyle w:val="Emphasis"/>
        </w:rPr>
        <w:t>GHGs</w:t>
      </w:r>
      <w:r w:rsidRPr="00207E5B">
        <w:rPr>
          <w:sz w:val="16"/>
        </w:rPr>
        <w:t xml:space="preserve">) associated with human activities </w:t>
      </w:r>
      <w:r w:rsidRPr="00A13099">
        <w:rPr>
          <w:rStyle w:val="StyleUnderline"/>
        </w:rPr>
        <w:t xml:space="preserve">has long been recognized as the </w:t>
      </w:r>
      <w:r w:rsidRPr="00207E5B">
        <w:rPr>
          <w:rStyle w:val="Emphasis"/>
        </w:rPr>
        <w:t>major driver of global warming</w:t>
      </w:r>
      <w:r w:rsidRPr="00207E5B">
        <w:rPr>
          <w:sz w:val="16"/>
        </w:rPr>
        <w:t xml:space="preserve"> since the industrial revolution. Anthropogenic emissions of aerosols and their precursor gases have also led to significant climate impacts (Boucher et al., 2013), in addition to their detrimental impacts on atmospheric visibility, human health, and ecosystems. </w:t>
      </w:r>
      <w:r w:rsidRPr="00207E5B">
        <w:rPr>
          <w:rStyle w:val="Emphasis"/>
          <w:highlight w:val="cyan"/>
        </w:rPr>
        <w:t>Aerosols</w:t>
      </w:r>
      <w:r w:rsidRPr="00A13099">
        <w:rPr>
          <w:rStyle w:val="StyleUnderline"/>
        </w:rPr>
        <w:t xml:space="preserve"> can influence climate by absorbing or scattering shortwave radiation</w:t>
      </w:r>
      <w:r w:rsidRPr="00207E5B">
        <w:rPr>
          <w:sz w:val="16"/>
        </w:rPr>
        <w:t xml:space="preserve"> (aerosol–radiation interactions; Haywood and Ramaswamy, 1998) </w:t>
      </w:r>
      <w:r w:rsidRPr="00A13099">
        <w:rPr>
          <w:rStyle w:val="StyleUnderline"/>
        </w:rPr>
        <w:t xml:space="preserve">and by </w:t>
      </w:r>
      <w:r w:rsidRPr="00207E5B">
        <w:rPr>
          <w:rStyle w:val="StyleUnderline"/>
          <w:highlight w:val="cyan"/>
        </w:rPr>
        <w:t>modify</w:t>
      </w:r>
      <w:r w:rsidRPr="00A13099">
        <w:rPr>
          <w:rStyle w:val="StyleUnderline"/>
        </w:rPr>
        <w:t xml:space="preserve">ing </w:t>
      </w:r>
      <w:r w:rsidRPr="00207E5B">
        <w:rPr>
          <w:rStyle w:val="Emphasis"/>
          <w:highlight w:val="cyan"/>
        </w:rPr>
        <w:t>cloud</w:t>
      </w:r>
      <w:r w:rsidRPr="00207E5B">
        <w:rPr>
          <w:rStyle w:val="Emphasis"/>
        </w:rPr>
        <w:t xml:space="preserve"> microphysics</w:t>
      </w:r>
      <w:r w:rsidRPr="00A13099">
        <w:rPr>
          <w:rStyle w:val="StyleUnderline"/>
        </w:rPr>
        <w:t xml:space="preserve"> and </w:t>
      </w:r>
      <w:r w:rsidRPr="00207E5B">
        <w:rPr>
          <w:rStyle w:val="Emphasis"/>
          <w:highlight w:val="cyan"/>
        </w:rPr>
        <w:t>precipitation</w:t>
      </w:r>
      <w:r w:rsidRPr="00207E5B">
        <w:rPr>
          <w:rStyle w:val="Emphasis"/>
        </w:rPr>
        <w:t xml:space="preserve"> processes</w:t>
      </w:r>
      <w:r w:rsidRPr="00207E5B">
        <w:rPr>
          <w:sz w:val="16"/>
        </w:rPr>
        <w:t xml:space="preserve"> (aerosol–cloud interactions; Fan et al., 2016). Overall, </w:t>
      </w:r>
      <w:r w:rsidRPr="00A13099">
        <w:rPr>
          <w:rStyle w:val="StyleUnderline"/>
        </w:rPr>
        <w:t xml:space="preserve">anthropogenic </w:t>
      </w:r>
      <w:r w:rsidRPr="00A13099">
        <w:rPr>
          <w:rStyle w:val="StyleUnderline"/>
          <w:highlight w:val="cyan"/>
        </w:rPr>
        <w:t>aerosols cause</w:t>
      </w:r>
      <w:r w:rsidRPr="00A13099">
        <w:rPr>
          <w:rStyle w:val="StyleUnderline"/>
        </w:rPr>
        <w:t xml:space="preserve"> a </w:t>
      </w:r>
      <w:r w:rsidRPr="00A13099">
        <w:rPr>
          <w:rStyle w:val="Emphasis"/>
          <w:highlight w:val="cyan"/>
        </w:rPr>
        <w:t>net cooling</w:t>
      </w:r>
      <w:r w:rsidRPr="00A13099">
        <w:rPr>
          <w:rStyle w:val="StyleUnderline"/>
        </w:rPr>
        <w:t xml:space="preserve"> of the Earth</w:t>
      </w:r>
      <w:r w:rsidRPr="00207E5B">
        <w:rPr>
          <w:sz w:val="16"/>
        </w:rPr>
        <w:t xml:space="preserve">; </w:t>
      </w:r>
      <w:r w:rsidRPr="00A13099">
        <w:rPr>
          <w:rStyle w:val="StyleUnderline"/>
        </w:rPr>
        <w:t xml:space="preserve">almost </w:t>
      </w:r>
      <w:r w:rsidRPr="00207E5B">
        <w:rPr>
          <w:rStyle w:val="StyleUnderline"/>
          <w:highlight w:val="cyan"/>
        </w:rPr>
        <w:t>a third of</w:t>
      </w:r>
      <w:r w:rsidRPr="00207E5B">
        <w:rPr>
          <w:sz w:val="16"/>
        </w:rPr>
        <w:t xml:space="preserve"> the </w:t>
      </w:r>
      <w:r w:rsidRPr="00207E5B">
        <w:rPr>
          <w:rStyle w:val="StyleUnderline"/>
          <w:highlight w:val="cyan"/>
        </w:rPr>
        <w:t>warming</w:t>
      </w:r>
      <w:r w:rsidRPr="00A13099">
        <w:rPr>
          <w:rStyle w:val="StyleUnderline"/>
        </w:rPr>
        <w:t xml:space="preserve"> from</w:t>
      </w:r>
      <w:r w:rsidRPr="00207E5B">
        <w:rPr>
          <w:sz w:val="16"/>
        </w:rPr>
        <w:t xml:space="preserve"> increases in </w:t>
      </w:r>
      <w:r w:rsidRPr="00A13099">
        <w:rPr>
          <w:rStyle w:val="StyleUnderline"/>
        </w:rPr>
        <w:t xml:space="preserve">GHGs </w:t>
      </w:r>
      <w:r w:rsidRPr="00207E5B">
        <w:rPr>
          <w:rStyle w:val="StyleUnderline"/>
          <w:highlight w:val="cyan"/>
        </w:rPr>
        <w:t>is</w:t>
      </w:r>
      <w:r w:rsidRPr="00A13099">
        <w:rPr>
          <w:rStyle w:val="StyleUnderline"/>
        </w:rPr>
        <w:t xml:space="preserve"> thought to have been </w:t>
      </w:r>
      <w:r w:rsidRPr="00207E5B">
        <w:rPr>
          <w:rStyle w:val="Emphasis"/>
          <w:highlight w:val="cyan"/>
        </w:rPr>
        <w:t>counteracted by</w:t>
      </w:r>
      <w:r w:rsidRPr="00A13099">
        <w:rPr>
          <w:rStyle w:val="Emphasis"/>
        </w:rPr>
        <w:t xml:space="preserve"> cooling due</w:t>
      </w:r>
      <w:r w:rsidRPr="00A13099">
        <w:rPr>
          <w:rStyle w:val="StyleUnderline"/>
        </w:rPr>
        <w:t xml:space="preserve"> to </w:t>
      </w:r>
      <w:r w:rsidRPr="00A13099">
        <w:rPr>
          <w:rStyle w:val="Emphasis"/>
        </w:rPr>
        <w:t xml:space="preserve">increased anthropogenic </w:t>
      </w:r>
      <w:r w:rsidRPr="00207E5B">
        <w:rPr>
          <w:rStyle w:val="Emphasis"/>
          <w:highlight w:val="cyan"/>
        </w:rPr>
        <w:t>aerosols</w:t>
      </w:r>
      <w:r w:rsidRPr="00207E5B">
        <w:rPr>
          <w:sz w:val="16"/>
        </w:rPr>
        <w:t xml:space="preserve"> since the 1950s (Stocker et al., 2013). Yet, despite extensive research in the last decade that has led to significant progress in our understanding of the effects of aerosols (Ming and Ramaswamy, 2009, 2011; Shindell and Faluvegi, 2009; Allen and Sherwood, 2011; Bollasina et al., 2011; Ming et al., 2011; Boucher et al., 2013; Hwang et al., 2013; Wilcox et al., 2013; Xie et al., 2013; Shindell, 2014; Wang et al., 2015), </w:t>
      </w:r>
      <w:r w:rsidRPr="00207E5B">
        <w:rPr>
          <w:rStyle w:val="StyleUnderline"/>
        </w:rPr>
        <w:t>there are still</w:t>
      </w:r>
      <w:r w:rsidRPr="00207E5B">
        <w:rPr>
          <w:sz w:val="16"/>
        </w:rPr>
        <w:t xml:space="preserve"> major </w:t>
      </w:r>
      <w:r w:rsidRPr="00207E5B">
        <w:rPr>
          <w:rStyle w:val="Emphasis"/>
        </w:rPr>
        <w:t>uncertainties associated with their impacts</w:t>
      </w:r>
      <w:r w:rsidRPr="00207E5B">
        <w:rPr>
          <w:rStyle w:val="StyleUnderline"/>
        </w:rPr>
        <w:t xml:space="preserve"> on climate</w:t>
      </w:r>
      <w:r w:rsidRPr="00207E5B">
        <w:rPr>
          <w:sz w:val="16"/>
        </w:rPr>
        <w:t xml:space="preserve"> (Carslaw et al., 2013a; Fan et al., 2016; Lee et al., 2016; Fletcher et al., 2018).</w:t>
      </w:r>
    </w:p>
    <w:p w14:paraId="2D653996" w14:textId="77777777" w:rsidR="00595B7A" w:rsidRPr="00207E5B" w:rsidRDefault="00595B7A" w:rsidP="00595B7A">
      <w:pPr>
        <w:rPr>
          <w:sz w:val="16"/>
        </w:rPr>
      </w:pPr>
      <w:r w:rsidRPr="00207E5B">
        <w:rPr>
          <w:sz w:val="16"/>
        </w:rPr>
        <w:t xml:space="preserve">In fact, </w:t>
      </w:r>
      <w:r w:rsidRPr="00207E5B">
        <w:rPr>
          <w:rStyle w:val="StyleUnderline"/>
        </w:rPr>
        <w:t xml:space="preserve">aerosol </w:t>
      </w:r>
      <w:r w:rsidRPr="00207E5B">
        <w:rPr>
          <w:rStyle w:val="StyleUnderline"/>
          <w:highlight w:val="cyan"/>
        </w:rPr>
        <w:t>forcing remains</w:t>
      </w:r>
      <w:r w:rsidRPr="00207E5B">
        <w:rPr>
          <w:rStyle w:val="StyleUnderline"/>
        </w:rPr>
        <w:t xml:space="preserve"> the </w:t>
      </w:r>
      <w:r w:rsidRPr="00207E5B">
        <w:rPr>
          <w:rStyle w:val="Emphasis"/>
          <w:highlight w:val="cyan"/>
        </w:rPr>
        <w:t>dominant uncertainty</w:t>
      </w:r>
      <w:r w:rsidRPr="00207E5B">
        <w:rPr>
          <w:rStyle w:val="StyleUnderline"/>
          <w:highlight w:val="cyan"/>
        </w:rPr>
        <w:t xml:space="preserve"> in current estimates</w:t>
      </w:r>
      <w:r w:rsidRPr="00207E5B">
        <w:rPr>
          <w:rStyle w:val="StyleUnderline"/>
        </w:rPr>
        <w:t xml:space="preserve"> of radiative forcing</w:t>
      </w:r>
      <w:r w:rsidRPr="00207E5B">
        <w:rPr>
          <w:sz w:val="16"/>
        </w:rPr>
        <w:t xml:space="preserve"> on climate since preindustrial times (Myhre et al., 2013). This is </w:t>
      </w:r>
      <w:r w:rsidRPr="00207E5B">
        <w:rPr>
          <w:rStyle w:val="StyleUnderline"/>
        </w:rPr>
        <w:t xml:space="preserve">because of </w:t>
      </w:r>
      <w:r w:rsidRPr="00207E5B">
        <w:rPr>
          <w:rStyle w:val="Emphasis"/>
        </w:rPr>
        <w:t>compounding uncertainties</w:t>
      </w:r>
      <w:r w:rsidRPr="00207E5B">
        <w:rPr>
          <w:rStyle w:val="StyleUnderline"/>
        </w:rPr>
        <w:t xml:space="preserve"> associated with the large </w:t>
      </w:r>
      <w:r w:rsidRPr="00207E5B">
        <w:rPr>
          <w:rStyle w:val="Emphasis"/>
        </w:rPr>
        <w:t>spatial</w:t>
      </w:r>
      <w:r w:rsidRPr="00207E5B">
        <w:rPr>
          <w:rStyle w:val="StyleUnderline"/>
        </w:rPr>
        <w:t xml:space="preserve"> and </w:t>
      </w:r>
      <w:r w:rsidRPr="00207E5B">
        <w:rPr>
          <w:rStyle w:val="Emphasis"/>
        </w:rPr>
        <w:t>temporal variability</w:t>
      </w:r>
      <w:r w:rsidRPr="00207E5B">
        <w:rPr>
          <w:rStyle w:val="StyleUnderline"/>
        </w:rPr>
        <w:t xml:space="preserve"> of aerosols</w:t>
      </w:r>
      <w:r w:rsidRPr="00207E5B">
        <w:rPr>
          <w:sz w:val="16"/>
        </w:rPr>
        <w:t xml:space="preserve">, their short lifetimes, their diverse physical and chemical properties, and complex interactions with radiation and microphysical processes (Boucher et al., 2013; Carslaw et al., 2013b; Fan et al., 2016). For example, the sign and magnitude of the effect of aerosols on clouds and the intertwined effects on precipitation can vary substantially depending on emission locations, aerosol species, and meteorological conditions (Rosenfeld et al., 2008; Stevens and Feingold, 2009; Yu et al., 2014; Malavelle et al., 2017; Kasoar et al., 2018). Also, there are large uncertainties due to the incomplete knowledge of both historical aerosol changes and how they will evolve in the future (Gidden et al., 2018). All </w:t>
      </w:r>
      <w:r w:rsidRPr="00207E5B">
        <w:rPr>
          <w:rStyle w:val="StyleUnderline"/>
        </w:rPr>
        <w:t xml:space="preserve">these uncertainties make it </w:t>
      </w:r>
      <w:r w:rsidRPr="00207E5B">
        <w:rPr>
          <w:rStyle w:val="Emphasis"/>
        </w:rPr>
        <w:t>challenging to project</w:t>
      </w:r>
      <w:r w:rsidRPr="00207E5B">
        <w:rPr>
          <w:rStyle w:val="StyleUnderline"/>
        </w:rPr>
        <w:t xml:space="preserve"> future climate and to quantify the associated impacts</w:t>
      </w:r>
      <w:r w:rsidRPr="00207E5B">
        <w:rPr>
          <w:sz w:val="16"/>
        </w:rPr>
        <w:t xml:space="preserve"> on a range of sectors. More importantly, </w:t>
      </w:r>
      <w:r w:rsidRPr="00207E5B">
        <w:rPr>
          <w:rStyle w:val="StyleUnderline"/>
        </w:rPr>
        <w:t>despite ongoing debates as to whether aerosol has larger impacts on mean climate and climate extremes compared to GHGs</w:t>
      </w:r>
      <w:r w:rsidRPr="00207E5B">
        <w:rPr>
          <w:sz w:val="16"/>
        </w:rPr>
        <w:t xml:space="preserve"> (Feichter et al., 2004; Xie et al., 2013; Wilcox et al., 2019), </w:t>
      </w:r>
      <w:r w:rsidRPr="00207E5B">
        <w:rPr>
          <w:rStyle w:val="Emphasis"/>
        </w:rPr>
        <w:t xml:space="preserve">a large body of </w:t>
      </w:r>
      <w:r w:rsidRPr="00207E5B">
        <w:rPr>
          <w:rStyle w:val="Emphasis"/>
          <w:highlight w:val="cyan"/>
        </w:rPr>
        <w:t>studies</w:t>
      </w:r>
      <w:r w:rsidRPr="00207E5B">
        <w:rPr>
          <w:rStyle w:val="StyleUnderline"/>
          <w:highlight w:val="cyan"/>
        </w:rPr>
        <w:t xml:space="preserve"> indicate</w:t>
      </w:r>
      <w:r w:rsidRPr="00207E5B">
        <w:rPr>
          <w:rStyle w:val="StyleUnderline"/>
        </w:rPr>
        <w:t xml:space="preserve"> that</w:t>
      </w:r>
      <w:r w:rsidRPr="00207E5B">
        <w:rPr>
          <w:sz w:val="16"/>
        </w:rPr>
        <w:t xml:space="preserve">, per unit of forcing or warming, </w:t>
      </w:r>
      <w:r w:rsidRPr="00207E5B">
        <w:rPr>
          <w:rStyle w:val="Emphasis"/>
          <w:highlight w:val="cyan"/>
        </w:rPr>
        <w:t>aerosols</w:t>
      </w:r>
      <w:r w:rsidRPr="00207E5B">
        <w:rPr>
          <w:rStyle w:val="StyleUnderline"/>
          <w:highlight w:val="cyan"/>
        </w:rPr>
        <w:t xml:space="preserve"> have</w:t>
      </w:r>
      <w:r w:rsidRPr="00207E5B">
        <w:rPr>
          <w:rStyle w:val="StyleUnderline"/>
        </w:rPr>
        <w:t xml:space="preserve"> significantly </w:t>
      </w:r>
      <w:r w:rsidRPr="00207E5B">
        <w:rPr>
          <w:rStyle w:val="StyleUnderline"/>
          <w:highlight w:val="cyan"/>
        </w:rPr>
        <w:t xml:space="preserve">larger impacts than </w:t>
      </w:r>
      <w:r w:rsidRPr="00207E5B">
        <w:rPr>
          <w:rStyle w:val="Emphasis"/>
          <w:highlight w:val="cyan"/>
        </w:rPr>
        <w:t>GHGs</w:t>
      </w:r>
      <w:r w:rsidRPr="00207E5B">
        <w:rPr>
          <w:rStyle w:val="StyleUnderline"/>
          <w:highlight w:val="cyan"/>
        </w:rPr>
        <w:t xml:space="preserve"> on</w:t>
      </w:r>
      <w:r w:rsidRPr="00207E5B">
        <w:rPr>
          <w:rStyle w:val="StyleUnderline"/>
        </w:rPr>
        <w:t xml:space="preserve"> both </w:t>
      </w:r>
      <w:r w:rsidRPr="00207E5B">
        <w:rPr>
          <w:rStyle w:val="Emphasis"/>
        </w:rPr>
        <w:t xml:space="preserve">global </w:t>
      </w:r>
      <w:r w:rsidRPr="00207E5B">
        <w:rPr>
          <w:rStyle w:val="Emphasis"/>
          <w:highlight w:val="cyan"/>
        </w:rPr>
        <w:t>mean climate</w:t>
      </w:r>
      <w:r w:rsidRPr="00207E5B">
        <w:rPr>
          <w:sz w:val="16"/>
        </w:rPr>
        <w:t xml:space="preserve"> (Hansen et al., 2005; Shindell, 2014; Shindell et al., 2015) </w:t>
      </w:r>
      <w:r w:rsidRPr="00207E5B">
        <w:rPr>
          <w:rStyle w:val="StyleUnderline"/>
          <w:highlight w:val="cyan"/>
        </w:rPr>
        <w:t>and</w:t>
      </w:r>
      <w:r w:rsidRPr="00207E5B">
        <w:rPr>
          <w:sz w:val="16"/>
        </w:rPr>
        <w:t xml:space="preserve"> global or regional </w:t>
      </w:r>
      <w:r w:rsidRPr="00207E5B">
        <w:rPr>
          <w:rStyle w:val="Emphasis"/>
        </w:rPr>
        <w:t xml:space="preserve">climate </w:t>
      </w:r>
      <w:r w:rsidRPr="00207E5B">
        <w:rPr>
          <w:rStyle w:val="Emphasis"/>
          <w:highlight w:val="cyan"/>
        </w:rPr>
        <w:t>extremes</w:t>
      </w:r>
      <w:r w:rsidRPr="00207E5B">
        <w:rPr>
          <w:sz w:val="16"/>
        </w:rPr>
        <w:t xml:space="preserve"> (Perkins, 2015; Xu et al., 2015; Lin et al., 2016; Wang et al., 2016; Samset et al., 2018a; Zhao et al., 2018, 2019a).</w:t>
      </w:r>
    </w:p>
    <w:p w14:paraId="1F5F08F5" w14:textId="77777777" w:rsidR="00595B7A" w:rsidRDefault="00595B7A" w:rsidP="00595B7A">
      <w:pPr>
        <w:pStyle w:val="Heading4"/>
      </w:pPr>
      <w:r>
        <w:t>3---</w:t>
      </w:r>
      <w:r w:rsidRPr="00211797">
        <w:rPr>
          <w:u w:val="single"/>
        </w:rPr>
        <w:t>TURNS TIPPING POINTS</w:t>
      </w:r>
      <w:r>
        <w:t>---net less likely to avoid runaway climate change if we reduce emissions, even compared to high emission pathways</w:t>
      </w:r>
    </w:p>
    <w:p w14:paraId="1BE77433" w14:textId="77777777" w:rsidR="00595B7A" w:rsidRDefault="00595B7A" w:rsidP="00595B7A">
      <w:r w:rsidRPr="00211797">
        <w:rPr>
          <w:rStyle w:val="Style13ptBold"/>
        </w:rPr>
        <w:t>Wood et al. 24</w:t>
      </w:r>
      <w:r>
        <w:t xml:space="preserve"> [Robert Wood (Department of Atmospheric Sciences, University of Washington), Vogt (Department of Atmospheric Sciences, University of Washington), and McCoy (Cooperative Institute for Research in Environmental Sciences, University of Colorado, Chemical Sciences Laboratory, National Oceanic and Atmospheric Administration and Cooperative Programs for the Advancement of Earth System Science, University Corporation for Atmospheric Research), "Aggressive Aerosol Mitigation Policies Reduce Chances of Keeping Global Warming to Below 2C," Earth's Future, vol. 12, no. 7, 2024, p. e2023EF004233, ashtar]</w:t>
      </w:r>
    </w:p>
    <w:p w14:paraId="19619029" w14:textId="77777777" w:rsidR="00595B7A" w:rsidRPr="00421257" w:rsidRDefault="00595B7A" w:rsidP="00595B7A">
      <w:pPr>
        <w:rPr>
          <w:sz w:val="16"/>
        </w:rPr>
      </w:pPr>
      <w:r w:rsidRPr="00421257">
        <w:rPr>
          <w:sz w:val="16"/>
        </w:rPr>
        <w:t>Abstract</w:t>
      </w:r>
    </w:p>
    <w:p w14:paraId="4EE4413F" w14:textId="77777777" w:rsidR="00595B7A" w:rsidRPr="00421257" w:rsidRDefault="00595B7A" w:rsidP="00595B7A">
      <w:pPr>
        <w:rPr>
          <w:sz w:val="16"/>
        </w:rPr>
      </w:pPr>
      <w:r w:rsidRPr="00421257">
        <w:rPr>
          <w:rStyle w:val="Emphasis"/>
        </w:rPr>
        <w:t>Aerosol increases</w:t>
      </w:r>
      <w:r w:rsidRPr="00421257">
        <w:rPr>
          <w:rStyle w:val="StyleUnderline"/>
        </w:rPr>
        <w:t xml:space="preserve"> over the 20th century </w:t>
      </w:r>
      <w:r w:rsidRPr="00421257">
        <w:rPr>
          <w:rStyle w:val="Emphasis"/>
        </w:rPr>
        <w:t>delayed the rate at which Earth warmed</w:t>
      </w:r>
      <w:r w:rsidRPr="00421257">
        <w:rPr>
          <w:rStyle w:val="StyleUnderline"/>
        </w:rPr>
        <w:t xml:space="preserve"> as a result of</w:t>
      </w:r>
      <w:r w:rsidRPr="00421257">
        <w:rPr>
          <w:sz w:val="16"/>
        </w:rPr>
        <w:t xml:space="preserve"> increases in greenhouse gases (</w:t>
      </w:r>
      <w:r w:rsidRPr="00421257">
        <w:rPr>
          <w:rStyle w:val="Emphasis"/>
        </w:rPr>
        <w:t>GHGs</w:t>
      </w:r>
      <w:r w:rsidRPr="00421257">
        <w:rPr>
          <w:sz w:val="16"/>
        </w:rPr>
        <w:t xml:space="preserve">). </w:t>
      </w:r>
      <w:r w:rsidRPr="00160919">
        <w:rPr>
          <w:rStyle w:val="Emphasis"/>
        </w:rPr>
        <w:t xml:space="preserve">Aggressive aerosol </w:t>
      </w:r>
      <w:r w:rsidRPr="00160919">
        <w:rPr>
          <w:rStyle w:val="Emphasis"/>
          <w:highlight w:val="cyan"/>
        </w:rPr>
        <w:t>mitigation policies</w:t>
      </w:r>
      <w:r w:rsidRPr="00421257">
        <w:rPr>
          <w:rStyle w:val="StyleUnderline"/>
        </w:rPr>
        <w:t xml:space="preserve"> arrested aerosol radiative forcing from </w:t>
      </w:r>
      <w:r w:rsidRPr="00421257">
        <w:rPr>
          <w:rStyle w:val="StyleUnderline"/>
          <w:rFonts w:ascii="Cambria Math" w:hAnsi="Cambria Math" w:cs="Cambria Math"/>
        </w:rPr>
        <w:t>∼</w:t>
      </w:r>
      <w:r w:rsidRPr="00421257">
        <w:rPr>
          <w:rStyle w:val="StyleUnderline"/>
        </w:rPr>
        <w:t xml:space="preserve">1980 to </w:t>
      </w:r>
      <w:r w:rsidRPr="00421257">
        <w:rPr>
          <w:rStyle w:val="StyleUnderline"/>
          <w:rFonts w:ascii="Cambria Math" w:hAnsi="Cambria Math" w:cs="Cambria Math"/>
        </w:rPr>
        <w:t>∼</w:t>
      </w:r>
      <w:r w:rsidRPr="00421257">
        <w:rPr>
          <w:rStyle w:val="StyleUnderline"/>
        </w:rPr>
        <w:t>2010</w:t>
      </w:r>
      <w:r w:rsidRPr="00421257">
        <w:rPr>
          <w:sz w:val="16"/>
        </w:rPr>
        <w:t>. Recent evidence supports decreases in forcing magnitude since then. Using the approximate partial radiative perturbation (APRP) method, future shortwave aerosol effective radiative forcing changes are isolated from other shortwave changes in an 18-member ensemble of ScenarioMIP projections from phase 6 of the Coupled Model Intercomparison Project (CMIP6). APRP-derived near-term (2020–2050) aerosol forcing trends are correlated with published model emulation values but are 30%–50% weaker. Differences are likely explained by location shifts of aerosol-impacting emissions and their resultant influences on susceptible clouds. Despite weaker changes,</w:t>
      </w:r>
      <w:r w:rsidRPr="00160919">
        <w:t xml:space="preserve"> </w:t>
      </w:r>
      <w:r w:rsidRPr="00160919">
        <w:rPr>
          <w:rStyle w:val="StyleUnderline"/>
        </w:rPr>
        <w:t>implementation</w:t>
      </w:r>
      <w:r w:rsidRPr="00421257">
        <w:rPr>
          <w:rStyle w:val="StyleUnderline"/>
        </w:rPr>
        <w:t xml:space="preserve"> of aggressive aerosol cleanup policies will </w:t>
      </w:r>
      <w:r w:rsidRPr="00160919">
        <w:rPr>
          <w:rStyle w:val="Emphasis"/>
          <w:highlight w:val="cyan"/>
        </w:rPr>
        <w:t>have a major impact</w:t>
      </w:r>
      <w:r w:rsidRPr="00160919">
        <w:rPr>
          <w:rStyle w:val="StyleUnderline"/>
          <w:highlight w:val="cyan"/>
        </w:rPr>
        <w:t xml:space="preserve"> on</w:t>
      </w:r>
      <w:r w:rsidRPr="00421257">
        <w:rPr>
          <w:rStyle w:val="StyleUnderline"/>
        </w:rPr>
        <w:t xml:space="preserve"> global </w:t>
      </w:r>
      <w:r w:rsidRPr="00160919">
        <w:rPr>
          <w:rStyle w:val="StyleUnderline"/>
          <w:highlight w:val="cyan"/>
        </w:rPr>
        <w:t>warming rates</w:t>
      </w:r>
      <w:r w:rsidRPr="00421257">
        <w:rPr>
          <w:sz w:val="16"/>
        </w:rPr>
        <w:t xml:space="preserve"> over 2020–2050. APRP-derived aerosol radiative forcings are used together with a forcing and impulse response model to estimate global temperature trends. </w:t>
      </w:r>
      <w:r w:rsidRPr="00421257">
        <w:rPr>
          <w:rStyle w:val="StyleUnderline"/>
        </w:rPr>
        <w:t>Strong mitigation of GHGs</w:t>
      </w:r>
      <w:r w:rsidRPr="00421257">
        <w:rPr>
          <w:sz w:val="16"/>
        </w:rPr>
        <w:t xml:space="preserve">, as in SSP1-2.6, likely </w:t>
      </w:r>
      <w:r w:rsidRPr="00421257">
        <w:rPr>
          <w:rStyle w:val="StyleUnderline"/>
        </w:rPr>
        <w:t>prevents warming exceeding 2C</w:t>
      </w:r>
      <w:r w:rsidRPr="00421257">
        <w:rPr>
          <w:sz w:val="16"/>
        </w:rPr>
        <w:t xml:space="preserve"> since preindustrial </w:t>
      </w:r>
      <w:r w:rsidRPr="00421257">
        <w:rPr>
          <w:rStyle w:val="StyleUnderline"/>
        </w:rPr>
        <w:t xml:space="preserve">but the strong </w:t>
      </w:r>
      <w:r w:rsidRPr="00160919">
        <w:rPr>
          <w:rStyle w:val="Emphasis"/>
          <w:highlight w:val="cyan"/>
        </w:rPr>
        <w:t>aerosol cleanup</w:t>
      </w:r>
      <w:r w:rsidRPr="00421257">
        <w:rPr>
          <w:rStyle w:val="StyleUnderline"/>
        </w:rPr>
        <w:t xml:space="preserve"> in this scenario </w:t>
      </w:r>
      <w:r w:rsidRPr="00160919">
        <w:rPr>
          <w:rStyle w:val="Emphasis"/>
          <w:highlight w:val="cyan"/>
        </w:rPr>
        <w:t>increases</w:t>
      </w:r>
      <w:r w:rsidRPr="00160919">
        <w:rPr>
          <w:rStyle w:val="Emphasis"/>
        </w:rPr>
        <w:t xml:space="preserve"> the </w:t>
      </w:r>
      <w:r w:rsidRPr="00160919">
        <w:rPr>
          <w:rStyle w:val="Emphasis"/>
          <w:highlight w:val="cyan"/>
        </w:rPr>
        <w:t>probability</w:t>
      </w:r>
      <w:r w:rsidRPr="00160919">
        <w:rPr>
          <w:rStyle w:val="StyleUnderline"/>
          <w:highlight w:val="cyan"/>
        </w:rPr>
        <w:t xml:space="preserve"> of exceeding 2C</w:t>
      </w:r>
      <w:r w:rsidRPr="00421257">
        <w:rPr>
          <w:rStyle w:val="StyleUnderline"/>
        </w:rPr>
        <w:t xml:space="preserve"> by 2050 </w:t>
      </w:r>
      <w:r w:rsidRPr="00160919">
        <w:rPr>
          <w:rStyle w:val="StyleUnderline"/>
          <w:highlight w:val="cyan"/>
        </w:rPr>
        <w:t>from</w:t>
      </w:r>
      <w:r w:rsidRPr="00421257">
        <w:rPr>
          <w:rStyle w:val="StyleUnderline"/>
        </w:rPr>
        <w:t xml:space="preserve"> </w:t>
      </w:r>
      <w:r w:rsidRPr="00421257">
        <w:rPr>
          <w:rStyle w:val="Emphasis"/>
        </w:rPr>
        <w:t xml:space="preserve">near </w:t>
      </w:r>
      <w:r w:rsidRPr="00160919">
        <w:rPr>
          <w:rStyle w:val="Emphasis"/>
          <w:highlight w:val="cyan"/>
        </w:rPr>
        <w:t>zero</w:t>
      </w:r>
      <w:r w:rsidRPr="00421257">
        <w:rPr>
          <w:sz w:val="16"/>
        </w:rPr>
        <w:t xml:space="preserve"> without aerosol changes </w:t>
      </w:r>
      <w:r w:rsidRPr="00160919">
        <w:rPr>
          <w:rStyle w:val="StyleUnderline"/>
          <w:highlight w:val="cyan"/>
        </w:rPr>
        <w:t xml:space="preserve">to </w:t>
      </w:r>
      <w:r w:rsidRPr="00160919">
        <w:rPr>
          <w:rStyle w:val="Emphasis"/>
          <w:highlight w:val="cyan"/>
        </w:rPr>
        <w:t>6%</w:t>
      </w:r>
      <w:r w:rsidRPr="00421257">
        <w:rPr>
          <w:sz w:val="16"/>
        </w:rPr>
        <w:t xml:space="preserve"> with cleanup. </w:t>
      </w:r>
      <w:r w:rsidRPr="00160919">
        <w:rPr>
          <w:rStyle w:val="StyleUnderline"/>
          <w:highlight w:val="cyan"/>
        </w:rPr>
        <w:t>When the same</w:t>
      </w:r>
      <w:r w:rsidRPr="00421257">
        <w:rPr>
          <w:rStyle w:val="StyleUnderline"/>
        </w:rPr>
        <w:t xml:space="preserve"> aerosol forcing </w:t>
      </w:r>
      <w:r w:rsidRPr="00160919">
        <w:rPr>
          <w:rStyle w:val="StyleUnderline"/>
          <w:highlight w:val="cyan"/>
        </w:rPr>
        <w:t>is applied to a more likely</w:t>
      </w:r>
      <w:r w:rsidRPr="00421257">
        <w:rPr>
          <w:rStyle w:val="StyleUnderline"/>
        </w:rPr>
        <w:t xml:space="preserve"> GHG forcing </w:t>
      </w:r>
      <w:r w:rsidRPr="00160919">
        <w:rPr>
          <w:rStyle w:val="StyleUnderline"/>
          <w:highlight w:val="cyan"/>
        </w:rPr>
        <w:t>scenario</w:t>
      </w:r>
      <w:r w:rsidRPr="00421257">
        <w:rPr>
          <w:sz w:val="16"/>
        </w:rPr>
        <w:t xml:space="preserve"> (i.e., SSP2-4.5), </w:t>
      </w:r>
      <w:r w:rsidRPr="00421257">
        <w:rPr>
          <w:rStyle w:val="StyleUnderline"/>
        </w:rPr>
        <w:t>aggressive</w:t>
      </w:r>
      <w:r w:rsidRPr="00421257">
        <w:rPr>
          <w:sz w:val="16"/>
        </w:rPr>
        <w:t xml:space="preserve"> aerosol </w:t>
      </w:r>
      <w:r w:rsidRPr="00160919">
        <w:rPr>
          <w:rStyle w:val="StyleUnderline"/>
          <w:highlight w:val="cyan"/>
        </w:rPr>
        <w:t xml:space="preserve">cleanup </w:t>
      </w:r>
      <w:r w:rsidRPr="00160919">
        <w:rPr>
          <w:rStyle w:val="Emphasis"/>
          <w:highlight w:val="cyan"/>
        </w:rPr>
        <w:t>more than doubles</w:t>
      </w:r>
      <w:r w:rsidRPr="00160919">
        <w:rPr>
          <w:rStyle w:val="StyleUnderline"/>
          <w:highlight w:val="cyan"/>
        </w:rPr>
        <w:t xml:space="preserve"> the probability</w:t>
      </w:r>
      <w:r w:rsidRPr="00421257">
        <w:rPr>
          <w:rStyle w:val="StyleUnderline"/>
        </w:rPr>
        <w:t xml:space="preserve"> of reaching 2C by 2050 from </w:t>
      </w:r>
      <w:r w:rsidRPr="00160919">
        <w:rPr>
          <w:rStyle w:val="Emphasis"/>
        </w:rPr>
        <w:t>30%</w:t>
      </w:r>
      <w:r w:rsidRPr="00421257">
        <w:rPr>
          <w:rStyle w:val="StyleUnderline"/>
        </w:rPr>
        <w:t xml:space="preserve"> to </w:t>
      </w:r>
      <w:r w:rsidRPr="00160919">
        <w:rPr>
          <w:rStyle w:val="Emphasis"/>
        </w:rPr>
        <w:t>80%</w:t>
      </w:r>
      <w:r w:rsidRPr="00421257">
        <w:rPr>
          <w:sz w:val="16"/>
        </w:rPr>
        <w:t>. It is thus critical to quantify and simulate the impacts of changes in aerosol radiative forcing over the next few decades.</w:t>
      </w:r>
    </w:p>
    <w:p w14:paraId="25A7EB40" w14:textId="77777777" w:rsidR="00595B7A" w:rsidRPr="00421257" w:rsidRDefault="00595B7A" w:rsidP="00595B7A">
      <w:pPr>
        <w:rPr>
          <w:sz w:val="16"/>
        </w:rPr>
      </w:pPr>
      <w:r w:rsidRPr="00421257">
        <w:rPr>
          <w:sz w:val="16"/>
        </w:rPr>
        <w:t>1 Introduction</w:t>
      </w:r>
    </w:p>
    <w:p w14:paraId="35F8B62A" w14:textId="77777777" w:rsidR="00595B7A" w:rsidRPr="00D81BBC" w:rsidRDefault="00595B7A" w:rsidP="00595B7A">
      <w:pPr>
        <w:rPr>
          <w:sz w:val="16"/>
        </w:rPr>
      </w:pPr>
      <w:r w:rsidRPr="00D81BBC">
        <w:rPr>
          <w:sz w:val="16"/>
        </w:rPr>
        <w:t xml:space="preserve">The increase of atmospheric aerosol loading over the 20th century delayed the rate at which Earth's global mean temperature increased due to increases in well-mixed greenhouse gases (Meehl et al., 2004). The magnitude of present day aerosol forcing remains uncertain (Bellouin et al., 2020). Existing studies have determined and documented aerosol forcing over the historical record with dedicated simulations using climate models (Quaas et al., 2009). </w:t>
      </w:r>
      <w:r w:rsidRPr="00D81BBC">
        <w:rPr>
          <w:rStyle w:val="StyleUnderline"/>
        </w:rPr>
        <w:t>Observational studies using satellites</w:t>
      </w:r>
      <w:r w:rsidRPr="00D81BBC">
        <w:rPr>
          <w:sz w:val="16"/>
        </w:rPr>
        <w:t xml:space="preserve"> also generally su</w:t>
      </w:r>
      <w:r w:rsidRPr="00D81BBC">
        <w:rPr>
          <w:rStyle w:val="StyleUnderline"/>
        </w:rPr>
        <w:t>pport the notion that aerosol forcing may be masking a significant fraction of</w:t>
      </w:r>
      <w:r w:rsidRPr="00D81BBC">
        <w:rPr>
          <w:sz w:val="16"/>
        </w:rPr>
        <w:t xml:space="preserve"> the greenhouse </w:t>
      </w:r>
      <w:r w:rsidRPr="00D81BBC">
        <w:rPr>
          <w:rStyle w:val="StyleUnderline"/>
        </w:rPr>
        <w:t>warming</w:t>
      </w:r>
      <w:r w:rsidRPr="00D81BBC">
        <w:rPr>
          <w:sz w:val="16"/>
        </w:rPr>
        <w:t xml:space="preserve"> (Bellouin et al., 2020). Aerosol loading globally reached a peak close to the turn of the 21st century (Quaas et al., 2022) due to air quality cleanup policies designed to mitigate the deleterious health impacts of particulate matter, which represent a major global burden of disease (Murray et al., 2020). </w:t>
      </w:r>
      <w:r w:rsidRPr="00D81BBC">
        <w:rPr>
          <w:rStyle w:val="StyleUnderline"/>
        </w:rPr>
        <w:t>Anthropogenic aerosol forcing associated with increased aerosol loading arises from aerosol-radiation interactions, that is, changes in clear sky scattering and absorption, and from cloud-mediated effects known as aerosol-cloud interactions</w:t>
      </w:r>
      <w:r w:rsidRPr="00D81BBC">
        <w:rPr>
          <w:sz w:val="16"/>
        </w:rPr>
        <w:t xml:space="preserve"> (Bellouin et al., 2020). Aerosol-cloud interactions comprise increases in cloud droplet concentration that increase the reflection of sunlight even without cloud macrophysical changes, a phenomenon known as the Twomey effect (Twomey, 1977). In addition, increases in droplet concentration can induce adjustments in cloud condensate (liquid water) and potentially cloud cover (Bellouin et al., 2020; Seinfeld et al., 2016). As aerosol loadings increase, the Twomey effect always produces a negative forcing but cloud adjustments can be positive or negative depending upon the background meteorology and properties of the clouds and boundary layer. Marine low clouds downstream of major industrialized regions have seen declines in cloud droplet concentration (D. T. McCoy et al., 2018) that indicate a reduction in the Twomey effect, and the hemispheric contrast in cloud droplet concentration between the polluted Northern and more pristine Southern Hemispheres has decreased significantly since 2000 (Cao et al., 2023). We are now in an era where the rate of change of aerosol radiative forcing is positive, which ceteris paribus must increase the rate of global warming (Dvorak et al., 2022). Thus, it is important that climate change risk assessments include the impacts of changing atmospheric aerosol and precursor emissions (Persad et al., 2022).</w:t>
      </w:r>
    </w:p>
    <w:p w14:paraId="217140C7" w14:textId="77777777" w:rsidR="00595B7A" w:rsidRPr="001313C0" w:rsidRDefault="00595B7A" w:rsidP="00595B7A">
      <w:pPr>
        <w:rPr>
          <w:sz w:val="16"/>
        </w:rPr>
      </w:pPr>
      <w:r w:rsidRPr="001313C0">
        <w:rPr>
          <w:sz w:val="16"/>
        </w:rPr>
        <w:t>Even with overall emissions fixed, a shift in the emission location can change the global aerosol radiative forcing (Persad &amp; Caldeira, 2018), and changes in the efficacy of a given radiative forcing (Hansen et al., 2005) can result in different global mean temperature change per unit of radiative forcing. The Scenario Model Intercomparison Project (ScenarioMIP, O’Neill et al., 2016) within Phase 6 of the Coupled Model Intercomparison Project (CMIP6) provides a suite of plausible future emissions trajectories (shared socioeconomic pathways, SSPs) under different assumptions regarding social and economic development, including climate mitigation efforts. There are very different motivations for air quality cleanup versus climate mitigation efforts, and these are associated with vastly different short term (decadal) costs and benefits to individual nations. Thus, future aerosol changes are not necessarily coupled to future well-mixed greenhouse gas (WMGHG) emissions. The prior two decades are an example of this decoupling: air quality cleanup efforts have proceeded rapidly but mitigation of WMGHG emissions has been extremely limited. This situation may well continue through the next few decades, although this is not at all certain since rapid industrialization of Africa and South America has the potential to stall aerosol emission reductions globally (Feng et al., 2019).</w:t>
      </w:r>
    </w:p>
    <w:p w14:paraId="10CECBC4" w14:textId="77777777" w:rsidR="00595B7A" w:rsidRPr="00A35587" w:rsidRDefault="00595B7A" w:rsidP="00595B7A">
      <w:pPr>
        <w:rPr>
          <w:sz w:val="16"/>
        </w:rPr>
      </w:pPr>
      <w:r w:rsidRPr="00A35587">
        <w:rPr>
          <w:rStyle w:val="StyleUnderline"/>
        </w:rPr>
        <w:t xml:space="preserve">There is a </w:t>
      </w:r>
      <w:r w:rsidRPr="00160919">
        <w:rPr>
          <w:rStyle w:val="Emphasis"/>
          <w:highlight w:val="cyan"/>
        </w:rPr>
        <w:t>general consensus</w:t>
      </w:r>
      <w:r w:rsidRPr="00160919">
        <w:rPr>
          <w:rStyle w:val="StyleUnderline"/>
          <w:highlight w:val="cyan"/>
        </w:rPr>
        <w:t xml:space="preserve"> that the impacts</w:t>
      </w:r>
      <w:r w:rsidRPr="00A35587">
        <w:rPr>
          <w:sz w:val="16"/>
        </w:rPr>
        <w:t xml:space="preserve"> of climate change </w:t>
      </w:r>
      <w:r w:rsidRPr="00A35587">
        <w:rPr>
          <w:rStyle w:val="StyleUnderline"/>
        </w:rPr>
        <w:t xml:space="preserve">are likely to </w:t>
      </w:r>
      <w:r w:rsidRPr="00160919">
        <w:rPr>
          <w:rStyle w:val="Emphasis"/>
          <w:highlight w:val="cyan"/>
        </w:rPr>
        <w:t>become</w:t>
      </w:r>
      <w:r w:rsidRPr="00A35587">
        <w:rPr>
          <w:sz w:val="16"/>
        </w:rPr>
        <w:t xml:space="preserve"> increasingly </w:t>
      </w:r>
      <w:r w:rsidRPr="00160919">
        <w:rPr>
          <w:rStyle w:val="Emphasis"/>
          <w:highlight w:val="cyan"/>
        </w:rPr>
        <w:t>dire</w:t>
      </w:r>
      <w:r w:rsidRPr="00160919">
        <w:rPr>
          <w:rStyle w:val="StyleUnderline"/>
          <w:highlight w:val="cyan"/>
        </w:rPr>
        <w:t xml:space="preserve"> if</w:t>
      </w:r>
      <w:r w:rsidRPr="00A35587">
        <w:rPr>
          <w:sz w:val="16"/>
        </w:rPr>
        <w:t xml:space="preserve"> global </w:t>
      </w:r>
      <w:r w:rsidRPr="00160919">
        <w:rPr>
          <w:rStyle w:val="StyleUnderline"/>
          <w:highlight w:val="cyan"/>
        </w:rPr>
        <w:t>warming</w:t>
      </w:r>
      <w:r w:rsidRPr="00A35587">
        <w:rPr>
          <w:rStyle w:val="StyleUnderline"/>
        </w:rPr>
        <w:t xml:space="preserve"> is </w:t>
      </w:r>
      <w:r w:rsidRPr="00A35587">
        <w:rPr>
          <w:rStyle w:val="Emphasis"/>
        </w:rPr>
        <w:t xml:space="preserve">allowed to </w:t>
      </w:r>
      <w:r w:rsidRPr="00160919">
        <w:rPr>
          <w:rStyle w:val="Emphasis"/>
          <w:highlight w:val="cyan"/>
        </w:rPr>
        <w:t>exceed 2C</w:t>
      </w:r>
      <w:r w:rsidRPr="00A35587">
        <w:rPr>
          <w:sz w:val="16"/>
        </w:rPr>
        <w:t xml:space="preserve"> above the preindustrial (IPCC, 2021). In 2020, the global mean temperature of the Earth was close to </w:t>
      </w:r>
      <w:r w:rsidRPr="00A35587">
        <w:rPr>
          <w:rFonts w:ascii="Cambria Math" w:hAnsi="Cambria Math" w:cs="Cambria Math"/>
          <w:sz w:val="16"/>
        </w:rPr>
        <w:t>∼</w:t>
      </w:r>
      <w:r w:rsidRPr="00A35587">
        <w:rPr>
          <w:sz w:val="16"/>
        </w:rPr>
        <w:t>1.2C above the preindustrial (Morice et al., 2021), and global mean warming rates over the last few decades (NOAA, 2023) have averaged about 0.2 K decade−1. Thus, it is important to quantify the potential impact of different aerosol cleanup policies on the global rate of warming over the coming few decades. Here, we use an 18-member ensemble of ScenarioMIP projections (O’Neill et al., 2016) from CMIP6 models (Eyring et al., 2016) to explore how aerosol cleanup may influence the probability that global warming exceeds 2C by 2050. Section 2 describes the data and methods used. Section 2.2 describes a novel approach that applies the approximate partial radiative perturbation (APRP) method (Taylor et al., 2007) to the multimodel mean output data and partitions future SW radiative changes into temperature-driven and aerosol-driven components, from which we estimate future aerosol radiative forcing and compare it with the published estimates for four shared socioeconomic pathways. Section 3 describes how we use the APRP output to estimate aerosol effective radiative forcing in the SSPs. Section 4 then uses the derived aerosol radiative forcing estimates together with a forcing and response two-level energy balance model (Geoffroy et al., 2013) to explore the impacts of different future aerosol pathways for aerosol cleanup. Section 5 provides an assessment of the implications of the findings and the main conclusions from the study.</w:t>
      </w:r>
    </w:p>
    <w:p w14:paraId="686BDDE4" w14:textId="77777777" w:rsidR="00595B7A" w:rsidRPr="001313C0" w:rsidRDefault="00595B7A" w:rsidP="00595B7A">
      <w:pPr>
        <w:rPr>
          <w:sz w:val="12"/>
        </w:rPr>
      </w:pPr>
      <w:r w:rsidRPr="001313C0">
        <w:rPr>
          <w:sz w:val="12"/>
        </w:rPr>
        <w:t>2 Materials and Methods</w:t>
      </w:r>
    </w:p>
    <w:p w14:paraId="0D2C5CCE" w14:textId="77777777" w:rsidR="00595B7A" w:rsidRPr="001313C0" w:rsidRDefault="00595B7A" w:rsidP="00595B7A">
      <w:pPr>
        <w:rPr>
          <w:sz w:val="12"/>
        </w:rPr>
      </w:pPr>
      <w:r w:rsidRPr="001313C0">
        <w:rPr>
          <w:sz w:val="12"/>
        </w:rPr>
        <w:t>2.1 CMIP6 ScenarioMIP Simulations</w:t>
      </w:r>
    </w:p>
    <w:p w14:paraId="79F110AA" w14:textId="77777777" w:rsidR="00595B7A" w:rsidRPr="001313C0" w:rsidRDefault="00595B7A" w:rsidP="00595B7A">
      <w:pPr>
        <w:rPr>
          <w:sz w:val="12"/>
        </w:rPr>
      </w:pPr>
      <w:r w:rsidRPr="001313C0">
        <w:rPr>
          <w:sz w:val="12"/>
        </w:rPr>
        <w:t>Climate model projections from four Tier-1 ScenarioMIP scenarios from CMIP6 are analyzed here. Each scenario has a distinct SSP and level of forcing following the Representative Concentration Pathways (RCPs) used for previous CMIPs (O’Neill et al., 2016; Riahi et al., 2017). The SSPs include differences in societal development related to concerns around climate change. Low numbered SSPs (e.g., SSP1: Sustainability, SSP2: Middle of the Road) have fewer challenges to climate mitigation while higher SSPs have more (e.g., SSP3: Regional Rivalry, SSP5: Fossil-fueled Development) (Riahi et al., 2017). Each of the SSPs also includes projections of future emissions of aerosol and precursor gases. These somewhat parallel the WMGHG changes in that SSPs with aggressive greenhouse gas mitigation tend to have aggressive aerosol reduction. As discussed in the introduction, it is far from clear that there will be such a tight coupling between aerosol and WMGHG mitigation in the coming decades. In this study, we will decouple future changes in aerosol from future changes in WMGHG to allow, for example, an aggressive aerosol cleanup strategy to be applied to less aggressive WMGHG mitigation scenarios (or vice versa).</w:t>
      </w:r>
    </w:p>
    <w:p w14:paraId="3019550D" w14:textId="77777777" w:rsidR="00595B7A" w:rsidRPr="001313C0" w:rsidRDefault="00595B7A" w:rsidP="00595B7A">
      <w:pPr>
        <w:rPr>
          <w:sz w:val="12"/>
        </w:rPr>
      </w:pPr>
      <w:r w:rsidRPr="001313C0">
        <w:rPr>
          <w:sz w:val="12"/>
        </w:rPr>
        <w:t>SSP1-2.6 uses the RCP2.6 pathway, is the most weakly forced scenario considered (experiencing less than 2C warming by 2100 relative to preindustrial in the multi-model mean), and undergoes aggressive aerosol cleanup. SSP2-4.5 undergoes intermediate radiative forcing, is an update to RCP4.5, and has a less rapid reduction in aerosol compared to SSP1-2.6. SSP3-7.0 has a higher radiative forcing (an update to RCP7.0). In particular, it has large land use changes and maintains high emissions of short lived climate forcers (e.g., aerosols) until 2100. Finally, SSP5-8.5 has the strongest overall radiative forcing by 2100 of all the scenarios considered, an update to RCP8.5.</w:t>
      </w:r>
    </w:p>
    <w:p w14:paraId="56E0A0F9" w14:textId="77777777" w:rsidR="00595B7A" w:rsidRPr="001313C0" w:rsidRDefault="00595B7A" w:rsidP="00595B7A">
      <w:pPr>
        <w:rPr>
          <w:sz w:val="12"/>
        </w:rPr>
      </w:pPr>
      <w:r w:rsidRPr="001313C0">
        <w:rPr>
          <w:sz w:val="12"/>
        </w:rPr>
        <w:t>Our analysis focuses on changes between the present day (2015–2025) and the future decades of the 21st century using composites from 18 CMIP6 models (more details in Supporting Information S1). All currently available models with outputs necessary for estimating aerosol contributions to the top of atmosphere (TOA) energy budget are included. We use aerosol optical depth at 550 nm wavelength (AOD) as the measure of aerosol loading as it is available for the most models. For reference, global changes in key quantities for the four scenarios by the end of the 21st century are listed in Table S2 of I. L. McCoy et al. (2022).</w:t>
      </w:r>
    </w:p>
    <w:p w14:paraId="028C54B7" w14:textId="77777777" w:rsidR="00595B7A" w:rsidRPr="001313C0" w:rsidRDefault="00595B7A" w:rsidP="00595B7A">
      <w:pPr>
        <w:rPr>
          <w:sz w:val="12"/>
        </w:rPr>
      </w:pPr>
      <w:r w:rsidRPr="001313C0">
        <w:rPr>
          <w:sz w:val="12"/>
        </w:rPr>
        <w:t>The trends in AOD, which are primarily driven by changes in anthropogenic aerosol emissions (Turnock et al., 2020), differ strongly across the four scenarios (Figure 1a). The trends in the future AOD changes in different SSPs are largely independent of global warming trends (Figure 1b) because warming is primarily driven by changes in WMGHGs, with a weaker modulation by aerosol. Because CMIP6 models specify aerosol and precursor emissions rather than specifying concentrations, there is considerable spread in aerosol loadings across the models, as indicated by the shaded regions in Figure 1a. Aerosol trend differences are most evident over the coming few decades, so we focus primarily on the period 2020–2050, where aerosol cleanup is likely to have the largest impact on warming rates. SSP1-2.6 has the most aggressive reduction in AOD, with rapid cleanup occurring prior to 2050, while SSP2-4.5 has a weaker, but steadier decline in AOD that extends beyond 2050. SSP3-7.0 essentially has no aerosol mitigation and a very slight upward AOD trend over the 21st century. SSP5-8.5 is very similar to SSP2-4.5 prior to 2050 when AOD reduction ceases until after 2070. These changes are consistent with projected emissions of aerosol and precursor gases (most importantly SO2 and VOCs) (Turnock et al., 2020). We can therefore identify three broad aerosol cleanup pathways: (a) deep and rapid cleanup (SSP1-2.6); (b) slow and steady cleanup (SSP2-4.5); (c) a slight increase in aerosol (SSP3-7.0).</w:t>
      </w:r>
    </w:p>
    <w:p w14:paraId="5C9AA54E" w14:textId="77777777" w:rsidR="00595B7A" w:rsidRDefault="00595B7A" w:rsidP="00595B7A">
      <w:r>
        <w:t>[FIGURE 1 OMITTED]</w:t>
      </w:r>
    </w:p>
    <w:p w14:paraId="33C47D5A" w14:textId="77777777" w:rsidR="00595B7A" w:rsidRPr="001313C0" w:rsidRDefault="00595B7A" w:rsidP="00595B7A">
      <w:pPr>
        <w:rPr>
          <w:sz w:val="12"/>
        </w:rPr>
      </w:pPr>
      <w:r w:rsidRPr="001313C0">
        <w:rPr>
          <w:sz w:val="12"/>
        </w:rPr>
        <w:t>2.2 Approximate Partial Radiative Perturbation Analysis</w:t>
      </w:r>
    </w:p>
    <w:p w14:paraId="1409B246" w14:textId="77777777" w:rsidR="00595B7A" w:rsidRPr="001313C0" w:rsidRDefault="00595B7A" w:rsidP="00595B7A">
      <w:pPr>
        <w:rPr>
          <w:sz w:val="12"/>
        </w:rPr>
      </w:pPr>
      <w:r w:rsidRPr="001313C0">
        <w:rPr>
          <w:sz w:val="12"/>
        </w:rPr>
        <w:t>Partial radiative perturbation (PRP) analysis (e.g., Colman &amp; McAvaney, 1997) is an offline method to compute feedbacks (e.g., water vapor, lapse rate, cloud, etc.) in response to some forcing from a climate model simulation by examining the TOA radiative changes when the “control” and “perturbed” model fields are interchanged. For PRP, dedicated calls to the model's radiative transfer scheme must be made, and a large volume of model output data is required. A simpler method, that targets contributions to TOA shortwave perturbations, and can be applied to standard (typically monthly mean) model outputs, is known as the approximate PRP (APRP) method first described in Taylor et al. (2007). We use the APRP code provided by Zelinka (2021). The APRP method uses a simplified radiative transfer scheme to apportion changes in TOA SW radiation (ΔSW) to changes in cloudy sky SW (ΔC), non-cloudy sky SW (ΔN), and to changes in surface albedo (ΔS):</w:t>
      </w:r>
    </w:p>
    <w:p w14:paraId="5308F355" w14:textId="77777777" w:rsidR="00595B7A" w:rsidRDefault="00595B7A" w:rsidP="00595B7A">
      <w:r>
        <w:t>[EQUATION 1 OMITTED]</w:t>
      </w:r>
    </w:p>
    <w:p w14:paraId="196BDDCC" w14:textId="77777777" w:rsidR="00595B7A" w:rsidRPr="001313C0" w:rsidRDefault="00595B7A" w:rsidP="00595B7A">
      <w:pPr>
        <w:rPr>
          <w:sz w:val="12"/>
        </w:rPr>
      </w:pPr>
      <w:r w:rsidRPr="001313C0">
        <w:rPr>
          <w:sz w:val="12"/>
        </w:rPr>
        <w:t>The APRP method (see also Zelinka et al. (2023) for application) further breaks the cloudy and non-cloudy sky components into respective changes due to scattering and absorption, and, for ΔC, changes in cloud amount (ΔCamt). Surface albedo influences on ΔSW are broken down into changes of surface albedo under cloudy sky (ΔScld) and non-cloudy sky (ΔSclr) conditions separately:</w:t>
      </w:r>
    </w:p>
    <w:p w14:paraId="5A288D63" w14:textId="77777777" w:rsidR="00595B7A" w:rsidRDefault="00595B7A" w:rsidP="00595B7A">
      <w:r>
        <w:t>[EQUATION 2 OMITTED]</w:t>
      </w:r>
    </w:p>
    <w:p w14:paraId="60C4E43B" w14:textId="77777777" w:rsidR="00595B7A" w:rsidRDefault="00595B7A" w:rsidP="00595B7A">
      <w:r>
        <w:t>[EQUATION 3 OMITTED]</w:t>
      </w:r>
    </w:p>
    <w:p w14:paraId="7C74A065" w14:textId="77777777" w:rsidR="00595B7A" w:rsidRDefault="00595B7A" w:rsidP="00595B7A">
      <w:r>
        <w:t>[EQUATION 4 OMITTED]</w:t>
      </w:r>
    </w:p>
    <w:p w14:paraId="213A314A" w14:textId="77777777" w:rsidR="00595B7A" w:rsidRPr="001313C0" w:rsidRDefault="00595B7A" w:rsidP="00595B7A">
      <w:pPr>
        <w:rPr>
          <w:sz w:val="12"/>
        </w:rPr>
      </w:pPr>
      <w:r w:rsidRPr="001313C0">
        <w:rPr>
          <w:sz w:val="12"/>
        </w:rPr>
        <w:t>Figure 2 shows these changes in TOA SW over the 21st century normalized by the global mean surface air temperature changes ΔT over the same period. Importantly, differences in ΔSW/ΔT across the four SSPs (solid red bars) are driven primarily by changes in the cloudy sky (ΔC, solid blue bars), with a much smaller influence of variability in the non-cloudy sky and surface albedo. Given that surface air temperature changes over the 21st century vary considerably across the SSPs (Figure 1b; Table S2 in Supporting Information S1), the relative invariance in ΔS/ΔT across the SSPs (Figure 2) indicates that surface albedo-driven TOA SW changes are largely a temperature-mediated feedback.</w:t>
      </w:r>
    </w:p>
    <w:p w14:paraId="50819B41" w14:textId="77777777" w:rsidR="00595B7A" w:rsidRDefault="00595B7A" w:rsidP="00595B7A">
      <w:r>
        <w:t>[FIGURE 2 OMITTED]</w:t>
      </w:r>
    </w:p>
    <w:p w14:paraId="172DEF5F" w14:textId="77777777" w:rsidR="00595B7A" w:rsidRPr="001313C0" w:rsidRDefault="00595B7A" w:rsidP="00595B7A">
      <w:pPr>
        <w:rPr>
          <w:sz w:val="12"/>
        </w:rPr>
      </w:pPr>
      <w:r w:rsidRPr="001313C0">
        <w:rPr>
          <w:sz w:val="12"/>
        </w:rPr>
        <w:t>From 2020 to 2100, 99% of the variance in ΔSW across all four SSPs is explained by ΔT and ΔAOD as predictors in a multiple linear regression model (Figure 3). Thus, most of the variance in ΔSW can be explained by a linear sum of a temperature mediated feedback and an aerosol-driven SW response. The predictor variables ΔT and ΔAOD are uncorrelated (R2 = 0.01), so multicollinearity issues (e.g., Qu et al., 2015), where predictor variables are highly correlated, is not a concern here. To further explore the temperature and aerosol-driven SW changes, we also conduct linear regression analysis of the individual component SW changes (ΔC, ΔN, and ΔS) to isolate changes that depend upon ΔAOD from those due to temperature-mediated climate feedbacks (Figure 4). Like that for the overall ΔSW, these individual component regressions (which include all four SSPs) also explain a very high fraction of the variance in the SW APRP components. Each of ΔC, ΔN, and ΔS is regressed against ΔT and ΔAOD. Normalizing by ΔT means that the temperature mediated sensitivities are, by construction, identical across SSPs (Figure 4) because we use all four SSP time series in each regression. Separate regressions for each SSP produce very similar ΔT sensitivities (not shown). Aerosol-mediated changes differ widely across SSPs (Figure 4). The T-mediated components of the SW component changes can be removed to isolate only the AOD-mediated SW changes:</w:t>
      </w:r>
    </w:p>
    <w:p w14:paraId="5844D26C" w14:textId="77777777" w:rsidR="00595B7A" w:rsidRDefault="00595B7A" w:rsidP="00595B7A">
      <w:r>
        <w:t>[EQUATION 5 OMITTED]</w:t>
      </w:r>
    </w:p>
    <w:p w14:paraId="63495AF0" w14:textId="77777777" w:rsidR="00595B7A" w:rsidRPr="001313C0" w:rsidRDefault="00595B7A" w:rsidP="00595B7A">
      <w:pPr>
        <w:rPr>
          <w:sz w:val="12"/>
        </w:rPr>
      </w:pPr>
      <w:r w:rsidRPr="001313C0">
        <w:rPr>
          <w:sz w:val="12"/>
        </w:rPr>
        <w:t>where here ΔSW can represent either the overall SW change or the individual APRP components.</w:t>
      </w:r>
    </w:p>
    <w:p w14:paraId="1032A400" w14:textId="77777777" w:rsidR="00595B7A" w:rsidRDefault="00595B7A" w:rsidP="00595B7A">
      <w:r>
        <w:t>[FIGURE 3 OMITTED]</w:t>
      </w:r>
    </w:p>
    <w:p w14:paraId="01CA3C51" w14:textId="77777777" w:rsidR="00595B7A" w:rsidRDefault="00595B7A" w:rsidP="00595B7A">
      <w:r>
        <w:t>[FIGURE 4 OMITTED]</w:t>
      </w:r>
    </w:p>
    <w:p w14:paraId="46789843" w14:textId="77777777" w:rsidR="00595B7A" w:rsidRPr="001313C0" w:rsidRDefault="00595B7A" w:rsidP="00595B7A">
      <w:pPr>
        <w:rPr>
          <w:sz w:val="12"/>
        </w:rPr>
      </w:pPr>
      <w:r w:rsidRPr="001313C0">
        <w:rPr>
          <w:sz w:val="12"/>
        </w:rPr>
        <w:t xml:space="preserve">Aerosol-mediated SW changes differ strongly between SSPs. For example, the AOD-mediated change in cloudy sky TOA SW (ΔCAOD/ΔT) is </w:t>
      </w:r>
      <w:r w:rsidRPr="001313C0">
        <w:rPr>
          <w:rFonts w:ascii="Cambria Math" w:hAnsi="Cambria Math" w:cs="Cambria Math"/>
          <w:sz w:val="12"/>
        </w:rPr>
        <w:t>∼</w:t>
      </w:r>
      <w:r w:rsidRPr="001313C0">
        <w:rPr>
          <w:sz w:val="12"/>
        </w:rPr>
        <w:t xml:space="preserve">0.7 ± 0.1 W m−2 K−1 in SSP1-2.6, which has deep and rapid aerosol reductions (Figure 4a), but is close to zero for those SSPs with little or no cleanup (SSP3-7.0 and SSP5-8.5). We anticipate that aerosol radiative forcing from aerosol-radiation interactions is likely to partly scale with overall aerosol loading, yet the AOD dependence of the non-cloudy sky APRP component (ΔNAOD/ΔT) is close to zero for all SSPs (rightmost purple hatched bars in Figure 4). Below, we demonstrate that near-complete cancellation between changes in scattering and absorbing aerosol are responsible for ΔNAOD </w:t>
      </w:r>
      <w:r w:rsidRPr="001313C0">
        <w:rPr>
          <w:rFonts w:ascii="Cambria Math" w:hAnsi="Cambria Math" w:cs="Cambria Math"/>
          <w:sz w:val="12"/>
        </w:rPr>
        <w:t>∼</w:t>
      </w:r>
      <w:r w:rsidRPr="001313C0">
        <w:rPr>
          <w:sz w:val="12"/>
        </w:rPr>
        <w:t xml:space="preserve"> 0.</w:t>
      </w:r>
    </w:p>
    <w:p w14:paraId="1B761BF5" w14:textId="77777777" w:rsidR="00595B7A" w:rsidRPr="001313C0" w:rsidRDefault="00595B7A" w:rsidP="00595B7A">
      <w:pPr>
        <w:rPr>
          <w:sz w:val="12"/>
        </w:rPr>
      </w:pPr>
      <w:r w:rsidRPr="001313C0">
        <w:rPr>
          <w:sz w:val="12"/>
        </w:rPr>
        <w:t xml:space="preserve">To gain further insights into processes controlling ΔSW, we present the regressions of the cloudy and clear APRP components (ΔC and ΔN) in Figures 5 and 6 respectively. The equivalent figure for surface albedo changes is provided in Figure S1 of the Supporting Information S1 but is not discussed further as ΔS sensitivity to aerosol is negligible. It is striking that almost all of the cloudy sky scattering (ΔCscat, gray bars) variability across SSPs can be explained by ΔAOD, whereas cloud amount changes (ΔCamt, teal bars) are almost all explained by ΔT (Figure 5). Changes in cloudy sky absorption (ΔCabs, sky blue bars) are much smaller than those in either scattering or cloud amount and are more associated with ΔT than ΔAOD. We interpret the T-driven cloud amount decreases (ΔCamt,T) as the expected positive cloud feedback to warming temperatures, and the AOD-driven decreases in cloudy sky scattering (ΔCscat,AOD) as radiative forcing from a combination of the Twomey effect and adjustments in liquid water. The positive SW cloud amount feedback of </w:t>
      </w:r>
      <w:r w:rsidRPr="001313C0">
        <w:rPr>
          <w:rFonts w:ascii="Cambria Math" w:hAnsi="Cambria Math" w:cs="Cambria Math"/>
          <w:sz w:val="12"/>
        </w:rPr>
        <w:t>∼</w:t>
      </w:r>
      <w:r w:rsidRPr="001313C0">
        <w:rPr>
          <w:sz w:val="12"/>
        </w:rPr>
        <w:t>0.35 ± 0.05 W m−2 K−1 over this period (ΔCamt,T, first hatched teal bar in all Figure 5 panels) is consistent with cloud feedback estimates determined from observations (Sherwood et al., 2020) and from CMIP6 models (Zelinka et al., 2020). Given that we are using a very different approach for determining model cloud feedbacks from those typically used (i.e., abrupt 4 × CO2 simulations), this excellent agreement provides confidence in our APRP methodology for isolating cloud changes due to aerosol from those due to warming.</w:t>
      </w:r>
    </w:p>
    <w:p w14:paraId="1D1B59C7" w14:textId="77777777" w:rsidR="00595B7A" w:rsidRDefault="00595B7A" w:rsidP="00595B7A">
      <w:r>
        <w:t>[FIGURE 5 OMITTED]</w:t>
      </w:r>
    </w:p>
    <w:p w14:paraId="3D4FDD9E" w14:textId="77777777" w:rsidR="00595B7A" w:rsidRDefault="00595B7A" w:rsidP="00595B7A">
      <w:r>
        <w:t>[FIGURE 6 OMITTED]</w:t>
      </w:r>
    </w:p>
    <w:p w14:paraId="3BF5C453" w14:textId="77777777" w:rsidR="00595B7A" w:rsidRPr="001313C0" w:rsidRDefault="00595B7A" w:rsidP="00595B7A">
      <w:pPr>
        <w:rPr>
          <w:sz w:val="12"/>
        </w:rPr>
      </w:pPr>
      <w:r w:rsidRPr="001313C0">
        <w:rPr>
          <w:sz w:val="12"/>
        </w:rPr>
        <w:t xml:space="preserve">The lack of an aerosol signature in the non-cloudy sky SW changes (i.e., ΔNAOD </w:t>
      </w:r>
      <w:r w:rsidRPr="001313C0">
        <w:rPr>
          <w:rFonts w:ascii="Cambria Math" w:hAnsi="Cambria Math" w:cs="Cambria Math"/>
          <w:sz w:val="12"/>
        </w:rPr>
        <w:t>∼</w:t>
      </w:r>
      <w:r w:rsidRPr="001313C0">
        <w:rPr>
          <w:sz w:val="12"/>
        </w:rPr>
        <w:t xml:space="preserve"> 0 in Figure 4) occurs despite significant changes in aerosol in the different SSPs. We further separate ΔN into scattering and absorbing components in Figure 6 to understand this behavior. Both ΔNscat and ΔNabs are strongly associated with ΔAOD (pink and peach hatched bars in Figure 4) but the two effects almost exactly cancel each other. Because scattering components (primarily sulfate and organic carbon) and absorbing components (primarily black carbon) are often co-emitted, aerosol cleanup policies typically result in reductions in both scattering and absorbing components. A high degree of cancellation was also noted in Bond et al. (2013). Finally, we note that ΔNabs,T </w:t>
      </w:r>
      <w:r w:rsidRPr="001313C0">
        <w:rPr>
          <w:rFonts w:ascii="Cambria Math" w:hAnsi="Cambria Math" w:cs="Cambria Math"/>
          <w:sz w:val="12"/>
        </w:rPr>
        <w:t>∼</w:t>
      </w:r>
      <w:r w:rsidRPr="001313C0">
        <w:rPr>
          <w:sz w:val="12"/>
        </w:rPr>
        <w:t xml:space="preserve"> 0.5 W m−2 K−1. This can be attributed to increasing SW absorption by water vapor in a warmed climate (e.g., I. L. McCoy et al., 2022; Pendergrass &amp; Hartmann, 2013).</w:t>
      </w:r>
    </w:p>
    <w:p w14:paraId="5E797A65" w14:textId="77777777" w:rsidR="00595B7A" w:rsidRPr="001313C0" w:rsidRDefault="00595B7A" w:rsidP="00595B7A">
      <w:pPr>
        <w:rPr>
          <w:sz w:val="12"/>
        </w:rPr>
      </w:pPr>
      <w:r w:rsidRPr="001313C0">
        <w:rPr>
          <w:sz w:val="12"/>
        </w:rPr>
        <w:t>The small ΔNAOD indicates negligible net SW radiative forcing from aerosol-radiation interactions. This means the vast majority of aerosol SW radiative forcing in the CMIP6 models is cloud-mediated, driven by changes in cloud scattering rather than changes in cloud amount. The overall SW aerosol effective radiative forcing (ERF) is the sum of ERF for aerosol-cloud interactions plus aerosol-radiation interactions, that is, ERFaer = ERFaci + ERFari, and is determined as the sum of the AOD dependencies of the individual APRP components:</w:t>
      </w:r>
    </w:p>
    <w:p w14:paraId="75595126" w14:textId="77777777" w:rsidR="00595B7A" w:rsidRDefault="00595B7A" w:rsidP="00595B7A">
      <w:r>
        <w:t>[EQUATION 6 OMITTED]</w:t>
      </w:r>
    </w:p>
    <w:p w14:paraId="7E8B248C" w14:textId="77777777" w:rsidR="00595B7A" w:rsidRPr="001313C0" w:rsidRDefault="00595B7A" w:rsidP="00595B7A">
      <w:pPr>
        <w:rPr>
          <w:sz w:val="12"/>
        </w:rPr>
      </w:pPr>
      <w:r w:rsidRPr="001313C0">
        <w:rPr>
          <w:sz w:val="12"/>
        </w:rPr>
        <w:t>We use the sum of the three AOD regressions of the separate contributing terms (i.e., ΔCAOD, ΔNAOD, and ΔSAOD) as our estimate of SW ERFaer. A multiple regression of the sum of the terms, that is, ΔSW, against T and AOD, leads to an estimate of SW ERFaer that is only 2% different. Based on our findings that ΔNAOD and ΔSAOD are both close to zero, ERFaci + ERFari ≈ ERFaci ≈ ΔCAOD ≈ ΔCscat,AOD. Thus, practically all of the SW ERFaer over the 21st century can be attributed to cloud scattering changes (i.e., the Twomey effect and liquid water path adjustments). The dominant contribution of ERFaci to ERFaer is consistent with behavior for the 20th century (Zelinka et al., 2023).</w:t>
      </w:r>
    </w:p>
    <w:p w14:paraId="3B0617E7" w14:textId="77777777" w:rsidR="00595B7A" w:rsidRPr="001313C0" w:rsidRDefault="00595B7A" w:rsidP="00595B7A">
      <w:pPr>
        <w:rPr>
          <w:sz w:val="12"/>
        </w:rPr>
      </w:pPr>
      <w:r w:rsidRPr="001313C0">
        <w:rPr>
          <w:sz w:val="12"/>
        </w:rPr>
        <w:t>3 Aerosol Effective Radiative Forcing in the SSPs</w:t>
      </w:r>
    </w:p>
    <w:p w14:paraId="73CFDB4C" w14:textId="77777777" w:rsidR="00595B7A" w:rsidRPr="001313C0" w:rsidRDefault="00595B7A" w:rsidP="00595B7A">
      <w:pPr>
        <w:rPr>
          <w:sz w:val="12"/>
        </w:rPr>
      </w:pPr>
      <w:r w:rsidRPr="001313C0">
        <w:rPr>
          <w:sz w:val="12"/>
        </w:rPr>
        <w:t>The SW ERFaer determined using the APRP-regression approach described in Section 2.2 is shown as a time series in Figure 7 in preparation for comparing to ERFaer estimates from the literature. As part of the ScenarioMIP project, multi-model mean time series of net (SW + LW) ERFaci and ERFari are generated using an emulation-based calibration technique (Lund et al., 2019; Meinshausen et al., 2011) applied to 17 CMIP6 models (Leach et al., 2021). These annual mean effective radiative forcing time series from the SSPs are taken from tables provided in Smith et al. (2021), henceforth S21. We subtract the 2015–2025 mean so that the ERFaer is relative to the 2020 baseline rather than to the preindustrial. Note that Zelinka et al. (2023) found significant biases in the separate ARI and ACI APRP components, but that the total (ARI + ACI) radiative forcing is only minimally biased. In this paper, we only use the total aerosol radiative forcing from S21.</w:t>
      </w:r>
    </w:p>
    <w:p w14:paraId="081CDF69" w14:textId="77777777" w:rsidR="00595B7A" w:rsidRDefault="00595B7A" w:rsidP="00595B7A">
      <w:r>
        <w:t>[FIGURE 7 OMITTED]</w:t>
      </w:r>
    </w:p>
    <w:p w14:paraId="56B368BB" w14:textId="77777777" w:rsidR="00595B7A" w:rsidRPr="001313C0" w:rsidRDefault="00595B7A" w:rsidP="00595B7A">
      <w:pPr>
        <w:rPr>
          <w:sz w:val="12"/>
        </w:rPr>
      </w:pPr>
      <w:r w:rsidRPr="001313C0">
        <w:rPr>
          <w:sz w:val="12"/>
        </w:rPr>
        <w:t>It is important to note that our APRP-regression approach does not provide an estimate of LW ERFaer, which is necessary for comparing to the S21 net ERFaer. To make an assessment of the LW aerosol radiative forcing over the 21st century, we adopt an alternative regression technique. The multimodel ensemble change in TOA net LW radiation (ΔLW) is the sum of changes due to WMGHG radiative forcing agents active in the LW (ΔFWMGHG), a temperature-dependent response (ΔLWT) due to warming temperatures and changing water vapor, and a component ΔLWAOD representing aerosol-induced TOA LW changes:</w:t>
      </w:r>
    </w:p>
    <w:p w14:paraId="3BC5A081" w14:textId="77777777" w:rsidR="00595B7A" w:rsidRDefault="00595B7A" w:rsidP="00595B7A">
      <w:r>
        <w:t>[EQUATION 7 OMITTED]</w:t>
      </w:r>
    </w:p>
    <w:p w14:paraId="27AB5526" w14:textId="77777777" w:rsidR="00595B7A" w:rsidRPr="001313C0" w:rsidRDefault="00595B7A" w:rsidP="00595B7A">
      <w:pPr>
        <w:rPr>
          <w:sz w:val="12"/>
        </w:rPr>
      </w:pPr>
      <w:r w:rsidRPr="001313C0">
        <w:rPr>
          <w:sz w:val="12"/>
        </w:rPr>
        <w:t>The radiative forcing time series ΔFWMGHG is taken from S21 and includes CO2, CH4, N2O, and other well-mixed greenhouse gases. These are removed from ΔLW, after which the AOD and T dependent components (ΔLWAOD and ΔLWT respectively) are determined using multiple linear regression against ΔAOD and ΔT.</w:t>
      </w:r>
    </w:p>
    <w:p w14:paraId="72EE55F0" w14:textId="77777777" w:rsidR="00595B7A" w:rsidRPr="001313C0" w:rsidRDefault="00595B7A" w:rsidP="00595B7A">
      <w:pPr>
        <w:rPr>
          <w:sz w:val="12"/>
        </w:rPr>
      </w:pPr>
      <w:r w:rsidRPr="001313C0">
        <w:rPr>
          <w:sz w:val="12"/>
        </w:rPr>
        <w:t>Figure 7 shows that accounting for the net (SW + LW) estimated aerosol radiative forcing from this study instead of only the SW ERFaer increases the aerosol forcing discrepancy between S21 and our estimation by approximately 25%. This is consistent with expectations that LW ERFaer will be the opposite sign to the SW ERFaer. Consider the radiative forcing from a negative cloud liquid water path (LWP) adjustment, which is a typical GCM response to decreasing aerosol (Bellouin et al., 2020). In the SW, this decreases sunlight reflection (positive forcing), but will increase the overall LW emission because the underlying surface is warmer than the clouds above (negative forcing). Zelinka et al. (2023) assesses a LW ERF of 0.16 W m−2 (±0.34 W m−2) for the present day (2014) minus the preindustrial in CMIP6 models. In that study the multimodel SW ERFaer is −1.25 W m−2. If the 21st century LW ERFaer scales similarly with the SW ERFaer, then for a SW ERFaer of 0.6 W m−2 (the approximate SW forcing from 2020 to 2100 in SSP1-2.6, Figure 7) the LW forcing would be approximately −0.08 W m−2. This is very close to the −0.06 W m−2 we deduce from the regression analysis described above. We note that these LW ERFaer estimates have large relative uncertainty (&gt;100%) but have small absolute magnitude.</w:t>
      </w:r>
    </w:p>
    <w:p w14:paraId="3C63CECD" w14:textId="77777777" w:rsidR="00595B7A" w:rsidRPr="001313C0" w:rsidRDefault="00595B7A" w:rsidP="00595B7A">
      <w:pPr>
        <w:rPr>
          <w:sz w:val="12"/>
        </w:rPr>
      </w:pPr>
      <w:r w:rsidRPr="001313C0">
        <w:rPr>
          <w:sz w:val="12"/>
        </w:rPr>
        <w:t xml:space="preserve">The APRP-derived and S21 ERFaer series for each SSP exhibit similar curves but with an offset between their values that increases approximately linearly with time (Figure 7). We find that the S21 forcing increases over the 21st century are approximately 0.20–0.35 W m−2 larger than those from the APRP approach. By 2090–2100, SSP1-2.6 ERFaer values are 0.87 W m−2 (S21) and 0.61 W m−2 (APRP) which is equivalent to a </w:t>
      </w:r>
      <w:r w:rsidRPr="001313C0">
        <w:rPr>
          <w:rFonts w:ascii="Cambria Math" w:hAnsi="Cambria Math" w:cs="Cambria Math"/>
          <w:sz w:val="12"/>
        </w:rPr>
        <w:t>∼</w:t>
      </w:r>
      <w:r w:rsidRPr="001313C0">
        <w:rPr>
          <w:sz w:val="12"/>
        </w:rPr>
        <w:t>40% difference in relative terms.</w:t>
      </w:r>
    </w:p>
    <w:p w14:paraId="5C0156A1" w14:textId="77777777" w:rsidR="00595B7A" w:rsidRPr="001313C0" w:rsidRDefault="00595B7A" w:rsidP="00595B7A">
      <w:pPr>
        <w:rPr>
          <w:sz w:val="12"/>
        </w:rPr>
      </w:pPr>
      <w:r w:rsidRPr="001313C0">
        <w:rPr>
          <w:sz w:val="12"/>
        </w:rPr>
        <w:t>There are two possible reasons that may help to explain why ERFaer from S21 increases more rapidly than from the APRP approach used in this study. Both relate to the model calibration for S21. First, it is important to note that the suite of models used here and in S21 is not identical. Although many of the CMIP6 models used in the APRP analysis are the same models as used in S21, and others are close variants of those used in S21, there are a few models in each suite that are not present in the other. Our approach does not enable a harmonization of the models used. A second source of possible discrepancy is that the S21 ERFaer is derived from model simulations covering the historical record, and specifically comparing the year 2014 with a preindustrial (PI) control (Smith et al., 2021). The model calibration parameters are then applied to model output data over the 21st century. However, as noted in the introduction, model experimentation has demonstrated that changing the geographic distribution of aerosol-impacting emissions can result in a different radiative forcing for the same total magnitude of emissions (Persad &amp; Caldeira, 2018).</w:t>
      </w:r>
    </w:p>
    <w:p w14:paraId="3A653542" w14:textId="77777777" w:rsidR="00595B7A" w:rsidRPr="001313C0" w:rsidRDefault="00595B7A" w:rsidP="00595B7A">
      <w:pPr>
        <w:rPr>
          <w:sz w:val="12"/>
        </w:rPr>
      </w:pPr>
      <w:r w:rsidRPr="001313C0">
        <w:rPr>
          <w:sz w:val="12"/>
        </w:rPr>
        <w:t>To investigate these potential reasons in more detail, we first note that the S21 multi-model mean ERFaer (LW + SW) for 2014 minus the PI is −1.01 W m−2 with a standard deviation across the models of 0.23 W m−2. Zelinka et al. (2023) applied the APRP method to historical simulations (2014 minus PI) with a similar model suite as we use for the 21st century and obtained an estimate of ERFaer for the same period as S21 (2014 minus the PI) of −1.09 W m−2 with a standard deviation of 0.24 W m−2. The similarity in the multimodel forcing mean and spread between these two studies provides some confidence that different model selection between the approaches in S21 and our study is probably not responsible for the forcing differences in Figure 7 as they are examined relative to their respective baselines.</w:t>
      </w:r>
    </w:p>
    <w:p w14:paraId="57B8E57D" w14:textId="77777777" w:rsidR="00595B7A" w:rsidRPr="001313C0" w:rsidRDefault="00595B7A" w:rsidP="00595B7A">
      <w:pPr>
        <w:rPr>
          <w:sz w:val="12"/>
        </w:rPr>
      </w:pPr>
      <w:r w:rsidRPr="001313C0">
        <w:rPr>
          <w:sz w:val="12"/>
        </w:rPr>
        <w:t>To investigate the possibility that changes in the location of the key emission regions may be responsible for some of the ERFaer discrepancy between the S21 and our APRP estimates (Figure 7), we introduce a metric that is sensitive to a geographic shift of major emission regions in the present day (2015–2025) and the later part of the 21st century. One can argue that the rise of emissions in SE Asia occurred prior to 2014 and so these emissions are well-reflected in the model calibration used in S21. On the other hand, the 21st century is likely to see a shift in the main anthropogenic emission regions as cleanup policies start to take effect in East Asia while the emissions in rapidly industrializing Africa may remain relatively flat (Turnock et al., 2020). We find that the difference in AOD between a large region of East Asia (0–45°N, 60–130°E) and Equatorial Africa (15°S–15°N, 30°W–30°E), that is, AODAfrica-AODAsia, explains just over 80% of the variance in the S21-APRP discrepancy in ERFaer (Figure 8). It seems reasonable to postulate that much of the discrepancy between the APRP and S21 estimates of ERFaer over the 21st century can likely be attributed to shifting emission locations. Thus, it is important that future work explores how different emission locations may impact not only regional temperature responses but also the global mean response. For the 21st century temperature responses (Section 4), we will use both forcing estimates in our calculations, with differences between the two providing a measure of the impact of aerosol forcing uncertainty on future warming.</w:t>
      </w:r>
    </w:p>
    <w:p w14:paraId="6B48D54F" w14:textId="77777777" w:rsidR="00595B7A" w:rsidRDefault="00595B7A" w:rsidP="00595B7A">
      <w:r>
        <w:t>[FIGURE 8 OMITTED]</w:t>
      </w:r>
    </w:p>
    <w:p w14:paraId="642C1CED" w14:textId="77777777" w:rsidR="00595B7A" w:rsidRPr="001313C0" w:rsidRDefault="00595B7A" w:rsidP="00595B7A">
      <w:pPr>
        <w:rPr>
          <w:sz w:val="12"/>
        </w:rPr>
      </w:pPr>
      <w:r w:rsidRPr="001313C0">
        <w:rPr>
          <w:sz w:val="12"/>
        </w:rPr>
        <w:t>4 Temperature Responses</w:t>
      </w:r>
    </w:p>
    <w:p w14:paraId="0B5E993A" w14:textId="77777777" w:rsidR="00595B7A" w:rsidRPr="001313C0" w:rsidRDefault="00595B7A" w:rsidP="00595B7A">
      <w:pPr>
        <w:rPr>
          <w:sz w:val="12"/>
        </w:rPr>
      </w:pPr>
      <w:r w:rsidRPr="001313C0">
        <w:rPr>
          <w:sz w:val="12"/>
        </w:rPr>
        <w:t>For each of the four SSPs, the ERFaer time series using the APRP method (Figure 7) are used together with all other anthropogenic radiative forcings (taken from Smith et al. (2021)) to estimate a future global mean surface air temperature time series projection. As motivated in the introduction, we decouple future changes in aerosol from future changes in all other anthropogenic forcings (predominantly WMGHGs). This is achieved by considering the 16 potential combinations of aerosol forcing (ERFaer) from one of the four SSPs with all other anthropogenic forcings (ERFother) taken from another SSP. In this way, we can consider the effect of different aerosol cleanup strategies on scenarios that involve different levels of decarbonization. For example, we can examine the effects of rapid aerosol cleanup on a future with very limited decarbonization by pairing the future aerosol forcing from SSP1-2.6 with other anthropogenic aerosol forcings taken from SSP5-8.5.</w:t>
      </w:r>
    </w:p>
    <w:p w14:paraId="4728F37A" w14:textId="77777777" w:rsidR="00595B7A" w:rsidRPr="001313C0" w:rsidRDefault="00595B7A" w:rsidP="00595B7A">
      <w:pPr>
        <w:rPr>
          <w:sz w:val="12"/>
        </w:rPr>
      </w:pPr>
      <w:r w:rsidRPr="001313C0">
        <w:rPr>
          <w:sz w:val="12"/>
        </w:rPr>
        <w:t>Global annual mean temperature time series from 1750 to 2100 are calculated using the simple two-layer climate model used in Dvorak et al. (2022) and a very similar approach to Geoffroy et al. (2013). For each of 100,000 ensemble members, model parameters are drawn randomly from normal distributions as specified in Dvorak et al. (2022), with the same truncation of the deep ocean heat capacity to avoid very small values. Instead of using a uniform distribution of equilibrium climate sensitivity (ECS) as in Dvorak et al. (2022), we draw from a normal distribution for the climate feedback parameter with mean and standard deviation of 1.20 W m−2 K−1 and 0.26 W m−2 K−1, respectively. This gives a 50th percentile ECS value of 3.1 K, with 5th and 95th percentiles of 2.3 and 4.8, respectively, which are very close to those assessed in Sherwood et al. (2020). Radiative forcings and resulting temperatures are all taken relative to 2020 values.</w:t>
      </w:r>
    </w:p>
    <w:p w14:paraId="09116C03" w14:textId="77777777" w:rsidR="00595B7A" w:rsidRPr="001313C0" w:rsidRDefault="00595B7A" w:rsidP="00595B7A">
      <w:pPr>
        <w:rPr>
          <w:sz w:val="12"/>
        </w:rPr>
      </w:pPr>
      <w:r w:rsidRPr="001313C0">
        <w:rPr>
          <w:sz w:val="12"/>
        </w:rPr>
        <w:t xml:space="preserve">An example showing input radiative forcings and output decadal mean temperature responses is shown in Figure 9. In this case, ERFaer is taken from SSP1-2.6 which experiences a deep and rapid decrease in aerosol forcing magnitude from the present day out to </w:t>
      </w:r>
      <w:r w:rsidRPr="001313C0">
        <w:rPr>
          <w:rFonts w:ascii="Cambria Math" w:hAnsi="Cambria Math" w:cs="Cambria Math"/>
          <w:sz w:val="12"/>
        </w:rPr>
        <w:t>∼</w:t>
      </w:r>
      <w:r w:rsidRPr="001313C0">
        <w:rPr>
          <w:sz w:val="12"/>
        </w:rPr>
        <w:t>2040 (also see Figure 7). The other, non-aerosol radiative forcings for this example are taken from SSP2-4.5. The ramp-up in aerosol forcing magnitude over the second half of the 20th century is followed by cleanup over the early 21st century, leading to a 50-year delay in global warming (Figure 9b). Warming rates over the period 2020–2050 are 20%–40% greater with aerosol cleanup than without. This highlights the critically important contribution of aerosol cleanup to near-term warming rates.</w:t>
      </w:r>
    </w:p>
    <w:p w14:paraId="7C6956A6" w14:textId="77777777" w:rsidR="00595B7A" w:rsidRDefault="00595B7A" w:rsidP="00595B7A">
      <w:r>
        <w:t>[FIGURE 9 OMITTED]</w:t>
      </w:r>
    </w:p>
    <w:p w14:paraId="702E1AE8" w14:textId="77777777" w:rsidR="00595B7A" w:rsidRPr="001313C0" w:rsidRDefault="00595B7A" w:rsidP="00595B7A">
      <w:pPr>
        <w:rPr>
          <w:sz w:val="12"/>
        </w:rPr>
      </w:pPr>
      <w:r w:rsidRPr="001313C0">
        <w:rPr>
          <w:sz w:val="12"/>
        </w:rPr>
        <w:t>Figure S2 in Supporting Information S1 compares global mean temperature time series taken from the 18 member ScenarioMIP CMIP6 global model ensemble with those from the simple climate model. For each of the four SSPs, the simple climate model projected median temperature increase agrees very well with the CMIP6 multimodel mean, providing confidence in the simple climate model projections.</w:t>
      </w:r>
    </w:p>
    <w:p w14:paraId="33CB392F" w14:textId="77777777" w:rsidR="00595B7A" w:rsidRPr="001313C0" w:rsidRDefault="00595B7A" w:rsidP="00595B7A">
      <w:pPr>
        <w:rPr>
          <w:sz w:val="12"/>
        </w:rPr>
      </w:pPr>
      <w:r w:rsidRPr="001313C0">
        <w:rPr>
          <w:sz w:val="12"/>
        </w:rPr>
        <w:t>Cumulative probability distributions of projected global mean surface air temperature warming rates over the three decade period 2020–2050 are shown in Figure 10 for different combinations of ERFaer and ERFother taken from the SSPs. The cdf spread expresses the overall uncertainty in the simple climate model calibration (ocean heat uptake, climate feedback, Geoffroy et al. (2013)) plus a statistical sampling uncertainty. Intermodel uncertainty in aerosol forcing, which we estimate by assuming its relative uncertainty is equal to the intermodel spread in AOD change, adds additional error but does not change the results considerably. The global mean temperature in 2020 is approximately +1.2C above the preindustrial (Morice et al., 2021). Given this, additional warming of 0.8C over the period 2020–2050 (a mean warming rate of 0.27 C decade−1) would lead to a global mean surface air temperature that reaches 2C above the preindustrial, a threshold that nations have pledged not to exceed as part of the 2015 Paris Climate Agreement. Climate change risks increase dramatically if the 2C threshold is surpassed (IPCC, 2022).</w:t>
      </w:r>
    </w:p>
    <w:p w14:paraId="165D8024" w14:textId="77777777" w:rsidR="00595B7A" w:rsidRDefault="00595B7A" w:rsidP="00595B7A">
      <w:r>
        <w:t>[FIGURE 10 OMITTED]</w:t>
      </w:r>
    </w:p>
    <w:p w14:paraId="1C09A42C" w14:textId="77777777" w:rsidR="00595B7A" w:rsidRPr="001313C0" w:rsidRDefault="00595B7A" w:rsidP="00595B7A">
      <w:pPr>
        <w:rPr>
          <w:sz w:val="12"/>
        </w:rPr>
      </w:pPr>
      <w:r w:rsidRPr="001313C0">
        <w:rPr>
          <w:sz w:val="12"/>
        </w:rPr>
        <w:t>Possible aerosol cleanup pathways over 2020–2050 have significant impacts on warming rates over that period (Figure 10). For example, with strong mitigation of carbon emissions (ERFother from SSP1-2.6), slow (purple) or no (blue) aerosol cleanup likely leads to temperatures that remain below 2C by 2050 (Figure 10a). However, even with strong decarbonization commitments, deep and rapid aerosol cleanup results in a 5% chance (APRP) to a 12% chance (S21) of reaching 2C by 2050 (orange curves).</w:t>
      </w:r>
    </w:p>
    <w:p w14:paraId="38EBDD37" w14:textId="77777777" w:rsidR="00595B7A" w:rsidRPr="001313C0" w:rsidRDefault="00595B7A" w:rsidP="00595B7A">
      <w:pPr>
        <w:rPr>
          <w:sz w:val="12"/>
        </w:rPr>
      </w:pPr>
      <w:r w:rsidRPr="001313C0">
        <w:rPr>
          <w:sz w:val="12"/>
        </w:rPr>
        <w:t>Given current, nationally determined contributions to decarbonization, it is unlikely that greenhouse gas radiative forcing will follow the specifications of SSP1-2.6 and will more likely track those in SSP2-4.5 (Liu &amp; Raftery, 2021). In this case, aerosol cleanup choices profoundly impact the probability of remaining below 2C by 2050 (Figure 10b). With ERFother from SSP2-4.5, aggressive aerosol cleanup (orange curves, i.e., ERFaer from SSP1-2.6) more than doubles the probability of reaching 2C by 2050 from 20% to 30% (blue curves, i.e., ERFaer from SSP3-7.0) to over 75% (Figure 10b). This range indicates that aerosol cleanup choices over the next few decades can make the difference between achieving a 2C target and missing it. It is likely that both of the unmitigated carbon emission scenarios SSP3-7.0 and SSP5-8.5 will exceed 2C by 2050, although aggressive aerosol mitigation makes this outcome almost a certainty.</w:t>
      </w:r>
    </w:p>
    <w:p w14:paraId="4B92476B" w14:textId="77777777" w:rsidR="00595B7A" w:rsidRPr="001313C0" w:rsidRDefault="00595B7A" w:rsidP="00595B7A">
      <w:pPr>
        <w:rPr>
          <w:sz w:val="12"/>
        </w:rPr>
      </w:pPr>
      <w:r w:rsidRPr="001313C0">
        <w:rPr>
          <w:sz w:val="12"/>
        </w:rPr>
        <w:t>As explored in Section 3, the APRP method produces a weaker increase in ERFaer than for S21, which likely stems from the shifting geographic location of the aerosol emissions. Thus, regional shifts in aerosol emission locations over the 21st century may be somewhat buffering the overall effects of aerosol cleanup. These regional shifts appear to have a significant impact on global warming rates in addition to any local effects that are induced. This result is consistent with Persad and Caldeira (2018) and strongly warrants a concerted effort to better constrain future aerosol forcing changes (Persad et al., 2022). In addition to shifts in emission locations potentially adding uncertainty to the likelihood of exceeding 2C by 2050, one can also use Figure 10 to estimate the warming rates if aerosol forcing is significantly weaker than the estimates in Figure 7. This might occur should the peak magnitude of the aerosol forcing be less than that estimated here (and in CMIP6 in general). The thin dotted lines in Figure 10 show lower exceedance probabilities for 2C by 2050 assuming zero aerosol forcing, which can be interpreted as the outcome of cleanup attempts should aerosols be found not to provide strong climate cooling.</w:t>
      </w:r>
    </w:p>
    <w:p w14:paraId="45CAB5CD" w14:textId="77777777" w:rsidR="00595B7A" w:rsidRPr="00A35587" w:rsidRDefault="00595B7A" w:rsidP="00595B7A">
      <w:pPr>
        <w:rPr>
          <w:sz w:val="16"/>
        </w:rPr>
      </w:pPr>
      <w:r w:rsidRPr="00A35587">
        <w:rPr>
          <w:sz w:val="16"/>
        </w:rPr>
        <w:t>5 Discussion and Conclusions</w:t>
      </w:r>
    </w:p>
    <w:p w14:paraId="0CAD62D3" w14:textId="77777777" w:rsidR="00595B7A" w:rsidRPr="00A35587" w:rsidRDefault="00595B7A" w:rsidP="00595B7A">
      <w:pPr>
        <w:rPr>
          <w:sz w:val="16"/>
        </w:rPr>
      </w:pPr>
      <w:r w:rsidRPr="00A35587">
        <w:rPr>
          <w:rStyle w:val="StyleUnderline"/>
        </w:rPr>
        <w:t xml:space="preserve">The </w:t>
      </w:r>
      <w:r w:rsidRPr="00160919">
        <w:rPr>
          <w:rStyle w:val="StyleUnderline"/>
          <w:highlight w:val="cyan"/>
        </w:rPr>
        <w:t>results</w:t>
      </w:r>
      <w:r w:rsidRPr="00A35587">
        <w:rPr>
          <w:sz w:val="16"/>
        </w:rPr>
        <w:t xml:space="preserve"> presented here </w:t>
      </w:r>
      <w:r w:rsidRPr="00160919">
        <w:rPr>
          <w:rStyle w:val="StyleUnderline"/>
          <w:highlight w:val="cyan"/>
        </w:rPr>
        <w:t>demonstrate</w:t>
      </w:r>
      <w:r w:rsidRPr="00A35587">
        <w:rPr>
          <w:rStyle w:val="StyleUnderline"/>
        </w:rPr>
        <w:t xml:space="preserve"> that global </w:t>
      </w:r>
      <w:r w:rsidRPr="00160919">
        <w:rPr>
          <w:rStyle w:val="StyleUnderline"/>
          <w:highlight w:val="cyan"/>
        </w:rPr>
        <w:t>warming</w:t>
      </w:r>
      <w:r w:rsidRPr="00A35587">
        <w:rPr>
          <w:rStyle w:val="StyleUnderline"/>
        </w:rPr>
        <w:t xml:space="preserve"> rates over the next few decades</w:t>
      </w:r>
      <w:r w:rsidRPr="00A35587">
        <w:rPr>
          <w:sz w:val="16"/>
        </w:rPr>
        <w:t xml:space="preserve"> (2020–2050) </w:t>
      </w:r>
      <w:r w:rsidRPr="00160919">
        <w:rPr>
          <w:rStyle w:val="StyleUnderline"/>
          <w:highlight w:val="cyan"/>
        </w:rPr>
        <w:t xml:space="preserve">will be altered significantly by </w:t>
      </w:r>
      <w:r w:rsidRPr="00160919">
        <w:rPr>
          <w:rStyle w:val="Emphasis"/>
          <w:highlight w:val="cyan"/>
        </w:rPr>
        <w:t>air quality policies</w:t>
      </w:r>
      <w:r w:rsidRPr="00A35587">
        <w:rPr>
          <w:rStyle w:val="StyleUnderline"/>
        </w:rPr>
        <w:t xml:space="preserve"> designed to reduce</w:t>
      </w:r>
      <w:r w:rsidRPr="00A35587">
        <w:rPr>
          <w:sz w:val="16"/>
        </w:rPr>
        <w:t xml:space="preserve"> the negative health consequences of </w:t>
      </w:r>
      <w:r w:rsidRPr="00A35587">
        <w:rPr>
          <w:rStyle w:val="StyleUnderline"/>
        </w:rPr>
        <w:t>particulate matter</w:t>
      </w:r>
      <w:r w:rsidRPr="00A35587">
        <w:rPr>
          <w:sz w:val="16"/>
        </w:rPr>
        <w:t>. Note that the analysis in this study does not address the magnitude of health-related benefits that society would also experience under aerosol and precursor reduction polices (Murray et al., 2020).</w:t>
      </w:r>
    </w:p>
    <w:p w14:paraId="72B4FAF6" w14:textId="77777777" w:rsidR="00595B7A" w:rsidRPr="00A35587" w:rsidRDefault="00595B7A" w:rsidP="00595B7A">
      <w:pPr>
        <w:rPr>
          <w:sz w:val="16"/>
        </w:rPr>
      </w:pPr>
      <w:r w:rsidRPr="00A35587">
        <w:rPr>
          <w:sz w:val="16"/>
        </w:rPr>
        <w:t>One of the shortcomings of analyses with simple climate models, such as the one used to estimate temperature responses here, is that natural internal variability in the climate system is not taken into account. Each of the CMIP6 models includes (random) internal variability which is lost when taking the multimodel mean. In future studies, a large ensemble of simulations for one model could be used to carry out the assessment of how much internal variability might affect the results. One could potentially use the CESM Large Ensemble Project Phase 2 (LENS2), but the warming rates for the ensemble are only available for the SSP3-7.0 scenario which has very small aerosol changes over the 21st century. Thus, with this ensemble we would not be able to determine the spread in warming rates across an ensemble that experiences significant future aerosol changes. This is therefore left for future analysis.</w:t>
      </w:r>
    </w:p>
    <w:p w14:paraId="240CA60E" w14:textId="77777777" w:rsidR="00595B7A" w:rsidRPr="00160919" w:rsidRDefault="00595B7A" w:rsidP="00595B7A">
      <w:pPr>
        <w:rPr>
          <w:rStyle w:val="StyleUnderline"/>
        </w:rPr>
      </w:pPr>
      <w:r w:rsidRPr="00160919">
        <w:rPr>
          <w:sz w:val="16"/>
        </w:rPr>
        <w:t xml:space="preserve">There are major uncertainties in aerosol radiative forcing, so the consequences of aerosol cleanup policies on climate could potentially be relatively small. On the other hand, the rapid cleanup of particulate-forming emissions that began in the early 2000s may control the success or failure of the 2015 Paris Climate Agreement to restrict global mean surface air temperatures to no more than 2C above the preindustrial. Thus, </w:t>
      </w:r>
      <w:r w:rsidRPr="00160919">
        <w:rPr>
          <w:rStyle w:val="StyleUnderline"/>
        </w:rPr>
        <w:t>it is imperative that aerosols be included in climate risk assessments.</w:t>
      </w:r>
    </w:p>
    <w:p w14:paraId="144B3623" w14:textId="77777777" w:rsidR="00595B7A" w:rsidRPr="00A35587" w:rsidRDefault="00595B7A" w:rsidP="00595B7A">
      <w:pPr>
        <w:rPr>
          <w:sz w:val="16"/>
        </w:rPr>
      </w:pPr>
      <w:r w:rsidRPr="00A35587">
        <w:rPr>
          <w:sz w:val="16"/>
        </w:rPr>
        <w:t>Our findings are broadly consistent with the analysis of Watson-Parris and Smith (2022), wherein the effects of different assumptions about how uncertainty in how effective aerosol radiative forcing will change over the coming decades were found to influence whether climate warming targets may be met. A novel aspect of our study is that we show that shifts in the location of aerosol emissions over the coming decades may also have an important influence on the magnitude of global warming due to aerosol cleanup policies. Shifting emission locations in the coming decades likely renders the relationship between global emissions and ERFaer somewhat nonlinear, motivating further studies on the connection between emission locations and the susceptibility of downwind cloud fields in order to better project how future, changing aerosol and precursor emissions project onto global warming (Persad &amp; Caldeira, 2018; Wilcox et al., 2023). Our results suggest that 21st century changes in emission locations may somewhat reduce the probability of exceeding the 2C target compared to a world where emission locations do not change relative to 2014 emissions patterns. However, there are still significant questions about which countries will adopt stringent cleanup policies and which may not, so that future aerosol emission strengths and locations may be different from those represented in the CMIP6 ScenarioMIP SSPs.</w:t>
      </w:r>
    </w:p>
    <w:p w14:paraId="2468A865" w14:textId="77777777" w:rsidR="00595B7A" w:rsidRPr="00A35587" w:rsidRDefault="00595B7A" w:rsidP="00595B7A">
      <w:pPr>
        <w:rPr>
          <w:sz w:val="16"/>
        </w:rPr>
      </w:pPr>
      <w:r w:rsidRPr="00A35587">
        <w:rPr>
          <w:sz w:val="16"/>
        </w:rPr>
        <w:t>Although a significant additional source of uncertainty in future aerosol forcing appears to be the emission pattern rearrangements, other sources of uncertainty include how cloud macrophysical responses (adjustments) to aerosol are handled in models, which involves understanding how light rain responds to aerosol, how cloud top mixing responds, and how clouds organize their spatial structure. These are varied in terms of how they are (or are not) represented in low dimensional climate models. Cloud locking experiments, in which aerosol source locations are rearranged but where the types of cloud responses allowed are restricted, could be very helpful for understanding how the aerosol direct effect may also be playing an important role in determining the sensitivity of forcing to geographically shifting emissions. These additional studies could be conducted with a single climate model or with multiple models, which is the goal of the Regional Aerosol Model Intercomparison Project (RAMIP, Wilcox et al. (2023)).</w:t>
      </w:r>
    </w:p>
    <w:p w14:paraId="5E10EFB3" w14:textId="77777777" w:rsidR="00595B7A" w:rsidRPr="00160919" w:rsidRDefault="00595B7A" w:rsidP="00595B7A">
      <w:pPr>
        <w:rPr>
          <w:sz w:val="16"/>
        </w:rPr>
      </w:pPr>
      <w:r w:rsidRPr="00160919">
        <w:rPr>
          <w:sz w:val="16"/>
        </w:rPr>
        <w:t xml:space="preserve">In the CMIP6 models, we find that most of the aerosol radiative forcing change in coming decades is driven by radiative forcing from aerosol-cloud interactions. There is increasing focus in recent years on the idea of deliberately introducing aerosol particles into marine clouds with the view of increasing their reflection of sunlight to cool the Earth. This possible climate intervention strategy, known as marine cloud brightening (Latham et al., 2012; Wood, 2021), aims to produce a negative ERFaer from aerosol-cloud interactions in marine low clouds. The climate efficacy of marine cloud brightening is currently not well understood (e.g., Stjern et al., 2018) and there are no existing protocols for incorporating marine cloud brightening into the SSP approach. In Figure S4 of the Supporting Information S1 we show a version of Figure 10 that includes how warming probabilities change if solar radiation modification is applied with a constant radiative forcing of −2 W m−2 from the year 2030 until 2050 after initially following a deep and rapid aerosol cleanup scenario (SSP1-2.6). </w:t>
      </w:r>
      <w:r w:rsidRPr="00160919">
        <w:rPr>
          <w:rStyle w:val="StyleUnderline"/>
        </w:rPr>
        <w:t>With</w:t>
      </w:r>
      <w:r w:rsidRPr="00160919">
        <w:rPr>
          <w:sz w:val="16"/>
        </w:rPr>
        <w:t xml:space="preserve"> such </w:t>
      </w:r>
      <w:r w:rsidRPr="00160919">
        <w:rPr>
          <w:rStyle w:val="Emphasis"/>
          <w:highlight w:val="cyan"/>
        </w:rPr>
        <w:t>aerosol forcing</w:t>
      </w:r>
      <w:r w:rsidRPr="00160919">
        <w:rPr>
          <w:sz w:val="16"/>
        </w:rPr>
        <w:t xml:space="preserve">, </w:t>
      </w:r>
      <w:r w:rsidRPr="00160919">
        <w:rPr>
          <w:rStyle w:val="StyleUnderline"/>
        </w:rPr>
        <w:t xml:space="preserve">it </w:t>
      </w:r>
      <w:r w:rsidRPr="00160919">
        <w:rPr>
          <w:rStyle w:val="StyleUnderline"/>
          <w:highlight w:val="cyan"/>
        </w:rPr>
        <w:t>may</w:t>
      </w:r>
      <w:r w:rsidRPr="00160919">
        <w:rPr>
          <w:rStyle w:val="StyleUnderline"/>
        </w:rPr>
        <w:t xml:space="preserve"> be possible to </w:t>
      </w:r>
      <w:r w:rsidRPr="00160919">
        <w:rPr>
          <w:rStyle w:val="Emphasis"/>
          <w:highlight w:val="cyan"/>
        </w:rPr>
        <w:t>stave off</w:t>
      </w:r>
      <w:r w:rsidRPr="00160919">
        <w:rPr>
          <w:rStyle w:val="Emphasis"/>
        </w:rPr>
        <w:t xml:space="preserve"> reaching </w:t>
      </w:r>
      <w:r w:rsidRPr="00160919">
        <w:rPr>
          <w:rStyle w:val="Emphasis"/>
          <w:highlight w:val="cyan"/>
        </w:rPr>
        <w:t>the 2C threshold</w:t>
      </w:r>
      <w:r w:rsidRPr="00160919">
        <w:rPr>
          <w:sz w:val="16"/>
        </w:rPr>
        <w:t xml:space="preserve"> by 2050 </w:t>
      </w:r>
      <w:r w:rsidRPr="00160919">
        <w:rPr>
          <w:rStyle w:val="StyleUnderline"/>
          <w:highlight w:val="cyan"/>
        </w:rPr>
        <w:t>even for</w:t>
      </w:r>
      <w:r w:rsidRPr="00160919">
        <w:rPr>
          <w:sz w:val="16"/>
        </w:rPr>
        <w:t xml:space="preserve"> those </w:t>
      </w:r>
      <w:r w:rsidRPr="00160919">
        <w:rPr>
          <w:rStyle w:val="StyleUnderline"/>
        </w:rPr>
        <w:t xml:space="preserve">scenarios with </w:t>
      </w:r>
      <w:r w:rsidRPr="00160919">
        <w:rPr>
          <w:rStyle w:val="Emphasis"/>
          <w:highlight w:val="cyan"/>
        </w:rPr>
        <w:t>greater GHG increases</w:t>
      </w:r>
      <w:r w:rsidRPr="00160919">
        <w:rPr>
          <w:sz w:val="16"/>
        </w:rPr>
        <w:t xml:space="preserve"> (SSP3-7.0 and SSP5-8.5). Given the importance of emission location shown in this study, efforts to develop realistic climate intervention scenarios are important, in particular for marine cloud brightening whose emission geography would be very different from that due to changing anthropogenic activities.</w:t>
      </w:r>
    </w:p>
    <w:p w14:paraId="3491DE1E" w14:textId="77777777" w:rsidR="00595B7A" w:rsidRDefault="00595B7A" w:rsidP="00595B7A">
      <w:pPr>
        <w:pStyle w:val="Heading3"/>
      </w:pPr>
      <w:bookmarkStart w:id="10" w:name="Level_3_667"/>
      <w:bookmarkEnd w:id="9"/>
      <w:r>
        <w:t>SO2 Turn---Link---AT: Past Studies---2NC</w:t>
      </w:r>
    </w:p>
    <w:p w14:paraId="10613032" w14:textId="506CCFCA" w:rsidR="00595B7A" w:rsidRDefault="00595B7A" w:rsidP="00595B7A">
      <w:pPr>
        <w:pStyle w:val="Heading3"/>
      </w:pPr>
      <w:bookmarkStart w:id="11" w:name="Level_3_675"/>
      <w:bookmarkEnd w:id="10"/>
      <w:r>
        <w:t>SO2 Turn---Link---AT: Greenhouse Effect---2NC</w:t>
      </w:r>
    </w:p>
    <w:p w14:paraId="7B82A0AA" w14:textId="77777777" w:rsidR="00595B7A" w:rsidRDefault="00595B7A" w:rsidP="00595B7A">
      <w:pPr>
        <w:pStyle w:val="Heading4"/>
      </w:pPr>
      <w:r>
        <w:t>1---</w:t>
      </w:r>
      <w:r w:rsidRPr="00F225CC">
        <w:rPr>
          <w:u w:val="single"/>
        </w:rPr>
        <w:t>EFFECT SIZE</w:t>
      </w:r>
      <w:r>
        <w:t>---aerosols are two and a half times stronger than GHGs</w:t>
      </w:r>
    </w:p>
    <w:p w14:paraId="5D5A83EE" w14:textId="77777777" w:rsidR="00595B7A" w:rsidRDefault="00595B7A" w:rsidP="00595B7A">
      <w:r w:rsidRPr="00F225CC">
        <w:rPr>
          <w:rStyle w:val="Style13ptBold"/>
        </w:rPr>
        <w:t>Zhao et al. 19</w:t>
      </w:r>
      <w:r>
        <w:t xml:space="preserve"> [Alcide Zhao (Climate Scientist at Moody's, IPCC AR6 Author, PhD in Earth Sciences), Bollasina (Reader at School of Geosciences, Doctor of Science in Surface and Aerosol Effects on South Asian Monsoon Hydroclimate, Doctor of Science in Transport and Dispersion of Cooling Tower Effluents), and Stevenson (Professor and Personal Chair in Atmospheric Chemistry Modelling, School of Geosciences, University of Edinburgh), "Strong Influence of Aerosol Reductions on Future Heatwaves," </w:t>
      </w:r>
      <w:r w:rsidRPr="00F225CC">
        <w:rPr>
          <w:i/>
          <w:iCs/>
        </w:rPr>
        <w:t>Geophysical Research Letters</w:t>
      </w:r>
      <w:r>
        <w:t>, vol. 46, no. 9, 2019, pp. 4913–4923, ashtar]</w:t>
      </w:r>
    </w:p>
    <w:p w14:paraId="74842A22" w14:textId="77777777" w:rsidR="00595B7A" w:rsidRPr="00847D59" w:rsidRDefault="00595B7A" w:rsidP="00595B7A">
      <w:pPr>
        <w:rPr>
          <w:sz w:val="16"/>
        </w:rPr>
      </w:pPr>
      <w:r w:rsidRPr="00970EE8">
        <w:rPr>
          <w:rStyle w:val="Emphasis"/>
          <w:highlight w:val="cyan"/>
        </w:rPr>
        <w:t>Aerosol emissions</w:t>
      </w:r>
      <w:r w:rsidRPr="00847D59">
        <w:rPr>
          <w:rStyle w:val="StyleUnderline"/>
        </w:rPr>
        <w:t xml:space="preserve"> are </w:t>
      </w:r>
      <w:r w:rsidRPr="00970EE8">
        <w:rPr>
          <w:rStyle w:val="StyleUnderline"/>
          <w:highlight w:val="cyan"/>
        </w:rPr>
        <w:t>likely to reduce</w:t>
      </w:r>
      <w:r w:rsidRPr="00847D59">
        <w:rPr>
          <w:rStyle w:val="StyleUnderline"/>
        </w:rPr>
        <w:t xml:space="preserve"> worldwide</w:t>
      </w:r>
      <w:r w:rsidRPr="00847D59">
        <w:rPr>
          <w:sz w:val="16"/>
        </w:rPr>
        <w:t xml:space="preserve"> during the 21st century </w:t>
      </w:r>
      <w:r w:rsidRPr="00970EE8">
        <w:rPr>
          <w:rStyle w:val="StyleUnderline"/>
          <w:highlight w:val="cyan"/>
        </w:rPr>
        <w:t xml:space="preserve">following </w:t>
      </w:r>
      <w:r w:rsidRPr="00970EE8">
        <w:rPr>
          <w:rStyle w:val="Emphasis"/>
          <w:highlight w:val="cyan"/>
        </w:rPr>
        <w:t>stringent mitigation policies</w:t>
      </w:r>
      <w:r w:rsidRPr="00847D59">
        <w:rPr>
          <w:rStyle w:val="StyleUnderline"/>
        </w:rPr>
        <w:t xml:space="preserve"> aimed at improving air quality</w:t>
      </w:r>
      <w:r w:rsidRPr="00847D59">
        <w:rPr>
          <w:sz w:val="16"/>
        </w:rPr>
        <w:t xml:space="preserve">. Therefore, </w:t>
      </w:r>
      <w:r w:rsidRPr="00847D59">
        <w:rPr>
          <w:rStyle w:val="StyleUnderline"/>
        </w:rPr>
        <w:t xml:space="preserve">it is important to know the </w:t>
      </w:r>
      <w:r w:rsidRPr="00847D59">
        <w:rPr>
          <w:rStyle w:val="Emphasis"/>
        </w:rPr>
        <w:t>corresponding changes in heatwaves</w:t>
      </w:r>
      <w:r w:rsidRPr="00847D59">
        <w:rPr>
          <w:rStyle w:val="StyleUnderline"/>
        </w:rPr>
        <w:t xml:space="preserve">, as well as the relative roles of </w:t>
      </w:r>
      <w:r w:rsidRPr="00847D59">
        <w:rPr>
          <w:rStyle w:val="Emphasis"/>
        </w:rPr>
        <w:t>increasing</w:t>
      </w:r>
      <w:r w:rsidRPr="00847D59">
        <w:rPr>
          <w:sz w:val="16"/>
        </w:rPr>
        <w:t xml:space="preserve"> greenhouse gases (</w:t>
      </w:r>
      <w:r w:rsidRPr="00847D59">
        <w:rPr>
          <w:rStyle w:val="Emphasis"/>
        </w:rPr>
        <w:t>GHGs</w:t>
      </w:r>
      <w:r w:rsidRPr="00847D59">
        <w:rPr>
          <w:sz w:val="16"/>
        </w:rPr>
        <w:t xml:space="preserve">) </w:t>
      </w:r>
      <w:r w:rsidRPr="00847D59">
        <w:rPr>
          <w:rStyle w:val="StyleUnderline"/>
        </w:rPr>
        <w:t xml:space="preserve">and </w:t>
      </w:r>
      <w:r w:rsidRPr="00847D59">
        <w:rPr>
          <w:rStyle w:val="Emphasis"/>
        </w:rPr>
        <w:t>decreasing aerosols</w:t>
      </w:r>
      <w:r w:rsidRPr="00847D59">
        <w:rPr>
          <w:sz w:val="16"/>
        </w:rPr>
        <w:t xml:space="preserve"> at both global and regional scales, given their importance for policymaking and future climate risk management. Furthermore, since </w:t>
      </w:r>
      <w:r w:rsidRPr="00970EE8">
        <w:rPr>
          <w:rStyle w:val="StyleUnderline"/>
        </w:rPr>
        <w:t xml:space="preserve">temperature variability may change </w:t>
      </w:r>
      <w:r w:rsidRPr="00970EE8">
        <w:rPr>
          <w:rStyle w:val="Emphasis"/>
        </w:rPr>
        <w:t>along with climate</w:t>
      </w:r>
      <w:r w:rsidRPr="00970EE8">
        <w:rPr>
          <w:sz w:val="16"/>
        </w:rPr>
        <w:t xml:space="preserve"> change in </w:t>
      </w:r>
      <w:r w:rsidRPr="00847D59">
        <w:rPr>
          <w:sz w:val="16"/>
        </w:rPr>
        <w:t>the future (Schär et al., 2004), it is also critical to understand whether future changes in heatwaves will be more strongly driven by the mean temperature change or by changes in temperature variability or a combination of both (Basarin et al., 2016). This study has three main aims: (1) to investigate future changes in the characteristics (intensity, duration, frequency, and magnitude) of heatwaves at the global scale under the RCP8.5 scenario, (2) to compare the changes in heatwaves due to the shift of mean temperature and those related to changes in temperature variability, and (3) to quantify the relative roles of GHG increases and aerosol reductions. Methods used are described in section 2, followed by results and discussion in sections 3 and 4.</w:t>
      </w:r>
    </w:p>
    <w:p w14:paraId="0D51510B" w14:textId="77777777" w:rsidR="00595B7A" w:rsidRPr="00F225CC" w:rsidRDefault="00595B7A" w:rsidP="00595B7A">
      <w:pPr>
        <w:rPr>
          <w:sz w:val="8"/>
          <w:szCs w:val="8"/>
        </w:rPr>
      </w:pPr>
      <w:r w:rsidRPr="00F225CC">
        <w:rPr>
          <w:sz w:val="8"/>
          <w:szCs w:val="8"/>
        </w:rPr>
        <w:t>2 Methods</w:t>
      </w:r>
    </w:p>
    <w:p w14:paraId="039EBBB0" w14:textId="77777777" w:rsidR="00595B7A" w:rsidRPr="00F225CC" w:rsidRDefault="00595B7A" w:rsidP="00595B7A">
      <w:pPr>
        <w:rPr>
          <w:sz w:val="8"/>
          <w:szCs w:val="8"/>
        </w:rPr>
      </w:pPr>
      <w:r w:rsidRPr="00F225CC">
        <w:rPr>
          <w:sz w:val="8"/>
          <w:szCs w:val="8"/>
        </w:rPr>
        <w:t>The Community Earth System Model Large Ensemble (CESM-LE) project (Kay et al., 2015) has two 1,000+-year long preindustrial control simulations that allow us to quantify the internal climate variability. The 30 simulations of the 1920–2100 period can therefore be used to disentangle the signal of climate change from internal climate variability. The atmosphere component of CESM1 is the Community Atmosphere Model 5 (CAM5; Conley et al., 2012), with a horizontal resolution of 0.9° × 1.25°. The ocean component has a resolution of 1° × 1° (Hurrell et al., 2013). In these simulations, atmospheric concentrations of well-mixed GHGs (e.g., CO2 and CH4) in CAM5 are prescribed. CAM5 includes a three-mode (Aitken, accumulation, and coarse) aerosol scheme (Modal Aerosol Mode 3). Several aerosol species (sulfate, organic carbon and black carbon, sea salt, and dust) are simulated, and their number concentrations and mass are prognostically calculated. Black carbon is emitted into the accumulation mode and ages, which allows it to be coated with soluble species (e.g., SO4) and to nucleate cloud droplets (Conley et al., 2012; Liu et al. 2012). In this study, we make use of two sets of CESM-LE experiments. The first set consists of a 30-member ensemble of historical (1920–2005) and future (2006–2100, following the RCP8.5 scenario) all-forcing simulations (Riahi et al., 2007; Van Vuuren et al., 2011). The RCP8.5 scenario shows global GHG increases and aerosol decreases but with aerosol trends showing strong regional variations (see Figure S1 and Text S1 in the supporting information). The second set is a 15-member ensemble of simulations that follow RCP8.5 for 2006–2100 but with fixed aerosol/precursor emissions at 2005 levels (hereinafter RCP8.5_FixA; Lin et al., 2015; Xu et al., 2015). Each of the ensemble members has the same forcing and only differs with randomly perturbed initial atmospheric conditions (Kay et al., 2015).</w:t>
      </w:r>
    </w:p>
    <w:p w14:paraId="7B92F440" w14:textId="77777777" w:rsidR="00595B7A" w:rsidRPr="00F225CC" w:rsidRDefault="00595B7A" w:rsidP="00595B7A">
      <w:pPr>
        <w:rPr>
          <w:sz w:val="8"/>
          <w:szCs w:val="8"/>
        </w:rPr>
      </w:pPr>
      <w:r w:rsidRPr="00F225CC">
        <w:rPr>
          <w:sz w:val="8"/>
          <w:szCs w:val="8"/>
        </w:rPr>
        <w:t>The warming under scenario RCP8.5_FixA is primarily from GHG increases with minor contributions from factors such as land use changes (Paul et al., 2016; Shindell et al., 2015; Xie et al., 2013). For conciseness, we subsequently refer to changes under RCP8.5_FixA as GHG effects. Assuming that the response under RCP8.5 is a linear combination of GHGs and aerosols, the differences between RCP8.5 and RCP8.5_FixA then reflect the effects of aerosol changes (Zhao et al., 2018).</w:t>
      </w:r>
    </w:p>
    <w:p w14:paraId="4FB1269F" w14:textId="77777777" w:rsidR="00595B7A" w:rsidRPr="00F225CC" w:rsidRDefault="00595B7A" w:rsidP="00595B7A">
      <w:pPr>
        <w:rPr>
          <w:sz w:val="8"/>
          <w:szCs w:val="8"/>
        </w:rPr>
      </w:pPr>
      <w:r w:rsidRPr="00F225CC">
        <w:rPr>
          <w:sz w:val="8"/>
          <w:szCs w:val="8"/>
        </w:rPr>
        <w:t>We focus on compound heatwave events (Chen &amp; Li, 2017), which are identified as hot days persisting for at least three consecutive days at a land gridbox (see Text S2 and Figure S2 for more details). Hot days are defined as days when both daily maximum (TX) and minimum (TN) are greater than their 95th percentiles; these are derived over the 1961–1990 time period, using the 30 ensemble member simulations, and denoted as TX95P and TN95P, respectively. To quantitatively describe the intensity and magnitude of heatwaves, we use the temperature excess above the 95th percentile threshold. The temperature excess for a specific heatwave day is defined as the mean of the differences (TX-TX95P) and (TN-TX95P) for each gridbox. Heatwaves are described by the following four metrics on an annual basis (Figure S2): (i) maximum duration (the maximum duration of all heatwaves across a year); (ii) peak intensity (the annual maximum heatwave intensity calculated as the average temperature excess throughout its duration); (iii) frequency (the total number of heatwaves in a year); and (iv) total hot days (the total includes both heatwave days and hot days that persist for less than three consecutive days).</w:t>
      </w:r>
    </w:p>
    <w:p w14:paraId="5A2386D7" w14:textId="77777777" w:rsidR="00595B7A" w:rsidRPr="00F225CC" w:rsidRDefault="00595B7A" w:rsidP="00595B7A">
      <w:pPr>
        <w:rPr>
          <w:sz w:val="8"/>
          <w:szCs w:val="8"/>
        </w:rPr>
      </w:pPr>
      <w:r w:rsidRPr="00F225CC">
        <w:rPr>
          <w:sz w:val="8"/>
          <w:szCs w:val="8"/>
        </w:rPr>
        <w:t>In addition to the above four metrics, we use another index, the heatwave magnitude (see the caption of Figure S2). This index, calculated by summing temperature excesses throughout the duration of a heatwave (Russo &amp; Sterl, 2011), has the advantage of merging duration and temperature excess into a single indicator and is therefore indicative of the overall severity of a heatwave. Note that any heatwave metrics based on fixed (either absolute or percentile) thresholds may lose their effectiveness when the climate is warm enough. Also, we do not normalize heatwave magnitude metrics to avoid the possibility of misleading interpretations (Sippel et al., 2015). All metrics are calculated for each ensemble member for each year at each land point (excluding Antarctica). The ensemble mean and 25th–75th percentile spread of metrics are used in the following discussion. We also calculate, for each model land gridbox, the probability that future heatwave magnitudes will exceed their present-day local records (see Text S3 for more detail), following (Lehner et al., 2016). Note these probabilities can be biased as the CESM-LE members are not necessarily completely independent from each other.</w:t>
      </w:r>
    </w:p>
    <w:p w14:paraId="1FF8C138" w14:textId="77777777" w:rsidR="00595B7A" w:rsidRPr="00F225CC" w:rsidRDefault="00595B7A" w:rsidP="00595B7A">
      <w:pPr>
        <w:rPr>
          <w:sz w:val="8"/>
          <w:szCs w:val="8"/>
        </w:rPr>
      </w:pPr>
      <w:r w:rsidRPr="00F225CC">
        <w:rPr>
          <w:sz w:val="8"/>
          <w:szCs w:val="8"/>
        </w:rPr>
        <w:t>To evaluate the performance of CESM-LE in simulating present-day (1986–2005) heatwaves characteristics, we also calculated the 1986–2005 heatwave metrics using TX and TN from the National Centers for Environmental Prediction/National Center for Atmospheric Research reanalysis (Kalnay et al., 1996), as well as the Met Office Hadley Centre gridded daily temperatures (Caesar et al., 2006).</w:t>
      </w:r>
    </w:p>
    <w:p w14:paraId="25195664" w14:textId="77777777" w:rsidR="00595B7A" w:rsidRPr="00F225CC" w:rsidRDefault="00595B7A" w:rsidP="00595B7A">
      <w:pPr>
        <w:rPr>
          <w:sz w:val="8"/>
          <w:szCs w:val="8"/>
        </w:rPr>
      </w:pPr>
      <w:r w:rsidRPr="00F225CC">
        <w:rPr>
          <w:sz w:val="8"/>
          <w:szCs w:val="8"/>
        </w:rPr>
        <w:t>In order to diagnose the contribution of changes in future temperature variability to changes in heatwave characteristics, the above analysis is repeated after removing the decadal temperature trend from the raw temperature data at each gridbox. A 10-yr running mean of surface air temperature (see Figure S3) is first removed from both TX and TN to leave detrended anomalies. New 95th percentile thresholds and heatwave metrics are then recomputed from the detrended data.</w:t>
      </w:r>
    </w:p>
    <w:p w14:paraId="5813F406" w14:textId="77777777" w:rsidR="00595B7A" w:rsidRPr="00F225CC" w:rsidRDefault="00595B7A" w:rsidP="00595B7A">
      <w:pPr>
        <w:rPr>
          <w:sz w:val="8"/>
          <w:szCs w:val="8"/>
        </w:rPr>
      </w:pPr>
      <w:r w:rsidRPr="00F225CC">
        <w:rPr>
          <w:sz w:val="8"/>
          <w:szCs w:val="8"/>
        </w:rPr>
        <w:t>3 Present-Day and Future Projections of Heatwave Characteristics</w:t>
      </w:r>
    </w:p>
    <w:p w14:paraId="10855EC7" w14:textId="77777777" w:rsidR="00595B7A" w:rsidRPr="00F225CC" w:rsidRDefault="00595B7A" w:rsidP="00595B7A">
      <w:pPr>
        <w:rPr>
          <w:sz w:val="8"/>
          <w:szCs w:val="8"/>
        </w:rPr>
      </w:pPr>
      <w:r w:rsidRPr="00F225CC">
        <w:rPr>
          <w:sz w:val="8"/>
          <w:szCs w:val="8"/>
        </w:rPr>
        <w:t>We first show that CESM is able to reproduce observed heatwave characteristics, then investigate how changes in mean climate and climate variability drive future heatwave metric changes. We also isolate contributions to future change from GHG increases and aerosol reductions.</w:t>
      </w:r>
    </w:p>
    <w:p w14:paraId="6791AE8A" w14:textId="77777777" w:rsidR="00595B7A" w:rsidRPr="00F225CC" w:rsidRDefault="00595B7A" w:rsidP="00595B7A">
      <w:pPr>
        <w:rPr>
          <w:sz w:val="8"/>
          <w:szCs w:val="8"/>
        </w:rPr>
      </w:pPr>
      <w:r w:rsidRPr="00F225CC">
        <w:rPr>
          <w:sz w:val="8"/>
          <w:szCs w:val="8"/>
        </w:rPr>
        <w:t>The performance of CESM-LE in capturing “present-day” heatwave metrics is evaluated comprehensively against two data sets (Figures S4–S5 and Text S4). Some parts of the world (e.g., Africa and South America) lack observations; reanalysis data in these regions are also much more uncertain. CESM-LE can reasonably capture heatwave characteristics over most of the better-observed regions.</w:t>
      </w:r>
    </w:p>
    <w:p w14:paraId="5AE1D174" w14:textId="77777777" w:rsidR="00595B7A" w:rsidRPr="00F225CC" w:rsidRDefault="00595B7A" w:rsidP="00595B7A">
      <w:pPr>
        <w:rPr>
          <w:sz w:val="8"/>
          <w:szCs w:val="8"/>
        </w:rPr>
      </w:pPr>
      <w:r w:rsidRPr="00F225CC">
        <w:rPr>
          <w:sz w:val="8"/>
          <w:szCs w:val="8"/>
        </w:rPr>
        <w:t>Figures 1a–d show values of the four heatwave metrics for present-day (1986–2005; green) and for two future (2081–2100) projections (blue: RCP8.5_FixA and red: RCP8.5), averaged at global scale as well as for specific regions (also see Figure S6). Corresponding spatial patterns of changes (future vs. present-day) in these metrics due to both GHG increases and aerosol reductions are provided in Figure S7. Figures 1a and S7a show that GHG rises will increase global and regional mean annual peak heatwave intensities from ~2 to ~4 K. Aerosol reductions further enhance heatwave intensities by about 0.3 (Australia) to 0.7 K (Europe and China). The annual maximum heatwave duration shows future increases, from a present-day global mean value of 3.6 days, increasing to 21 days with GHG increases, and 28 days when aerosol reductions are also included. Heatwave duration shows strong regional variations, with the largest increases seen over Brazil (Figures 1b and S7b and S7f).</w:t>
      </w:r>
    </w:p>
    <w:p w14:paraId="242D2982" w14:textId="77777777" w:rsidR="00595B7A" w:rsidRDefault="00595B7A" w:rsidP="00595B7A">
      <w:r>
        <w:t>[FIGURE 1 OMITTED]</w:t>
      </w:r>
    </w:p>
    <w:p w14:paraId="739E15F3" w14:textId="77777777" w:rsidR="00595B7A" w:rsidRPr="00F225CC" w:rsidRDefault="00595B7A" w:rsidP="00595B7A">
      <w:pPr>
        <w:rPr>
          <w:sz w:val="8"/>
          <w:szCs w:val="8"/>
        </w:rPr>
      </w:pPr>
      <w:r w:rsidRPr="00F225CC">
        <w:rPr>
          <w:sz w:val="8"/>
          <w:szCs w:val="8"/>
        </w:rPr>
        <w:t>Changes in annual heatwave frequency (Figure 1c) and total hot days (Figure 1d) display similar features. Note, however, there is an exception of the heatwave frequency in Brazil (and also other tropical regions) that decreases as aerosols reduce (Figure S7g). This is because of the significantly longer heatwave durations.</w:t>
      </w:r>
    </w:p>
    <w:p w14:paraId="12BCEE30" w14:textId="77777777" w:rsidR="00595B7A" w:rsidRPr="00F225CC" w:rsidRDefault="00595B7A" w:rsidP="00595B7A">
      <w:pPr>
        <w:rPr>
          <w:sz w:val="8"/>
          <w:szCs w:val="8"/>
        </w:rPr>
      </w:pPr>
      <w:r w:rsidRPr="00F225CC">
        <w:rPr>
          <w:sz w:val="8"/>
          <w:szCs w:val="8"/>
        </w:rPr>
        <w:t>By definition, temperature variability sets the baseline (1961–1990) values for the heatwave metrics, and that variability has changed little by 1986–2005 or by 2081–2100 (Figures 1e–1h and S6e–S6h). This contrasts with the marked increases in metrics based upon absolute temperature changes, suggesting that future changes are largely associated with the general warming and only slightly modulated by temperature variability changes. Specifically, the relative contribution of temperature variability changes to the various heatwave metric changes is generally under 10% (Figure S8), except for heatwave intensity over Europe (24%), Brazil (21%), and India (11%) under both scenarios. In addition, the difference (Figure S8c) between RCP8.5 and RCP8.5_FixA suggests that future aerosol reductions will generally decrease the contribution of changes in temperature variability. This is particularly true for heatwave duration: a reduction ranging from a global mean of −0.5 % to a regional peak of −2.5% over Australia. This suggests that aerosol reductions will slightly dampen temperature variability in the future (see further discussions in section 4).</w:t>
      </w:r>
    </w:p>
    <w:p w14:paraId="750A51EB" w14:textId="77777777" w:rsidR="00595B7A" w:rsidRPr="00F225CC" w:rsidRDefault="00595B7A" w:rsidP="00595B7A">
      <w:pPr>
        <w:rPr>
          <w:sz w:val="8"/>
          <w:szCs w:val="8"/>
        </w:rPr>
      </w:pPr>
      <w:r w:rsidRPr="00F225CC">
        <w:rPr>
          <w:sz w:val="8"/>
          <w:szCs w:val="8"/>
        </w:rPr>
        <w:t>We also analyzed data by season, but found only small seasonal signals. We found that there will be slightly stronger changes in summertime heatwaves compared to wintertime, and that the seasonal contrast was amplified by aerosol reductions. See Text S6 and Tables S1 and S2 for more details.</w:t>
      </w:r>
    </w:p>
    <w:p w14:paraId="27F5A433" w14:textId="77777777" w:rsidR="00595B7A" w:rsidRPr="00F225CC" w:rsidRDefault="00595B7A" w:rsidP="00595B7A">
      <w:pPr>
        <w:rPr>
          <w:sz w:val="8"/>
          <w:szCs w:val="8"/>
        </w:rPr>
      </w:pPr>
      <w:r w:rsidRPr="00F225CC">
        <w:rPr>
          <w:sz w:val="8"/>
          <w:szCs w:val="8"/>
        </w:rPr>
        <w:t>In summary, future GHG increases will result in future (2081–2100) heatwaves that are, when globally averaged over land, significantly more intense (2.4 K), longer (17 days), and more frequent (12 more per year), compared to present-day. These changes will be further aggravated by aerosol reductions. Namely, 0.6 K (25%), 7 days (41%), and 2 more per year (12%) of additional increases in intensity, duration, and frequency, respectively, on top those related to GHG changes. Changes to heatwaves are similar in all seasons, and are dominated by changes in mean temperature, with only minor contributions from changes in temperature variability.</w:t>
      </w:r>
    </w:p>
    <w:p w14:paraId="15A90DE0" w14:textId="77777777" w:rsidR="00595B7A" w:rsidRPr="00F225CC" w:rsidRDefault="00595B7A" w:rsidP="00595B7A">
      <w:pPr>
        <w:rPr>
          <w:sz w:val="8"/>
          <w:szCs w:val="8"/>
        </w:rPr>
      </w:pPr>
      <w:r w:rsidRPr="00F225CC">
        <w:rPr>
          <w:sz w:val="8"/>
          <w:szCs w:val="8"/>
        </w:rPr>
        <w:t>4 Probabilities of Record Future Heatwaves and Driving Mechanisms</w:t>
      </w:r>
    </w:p>
    <w:p w14:paraId="1185F995" w14:textId="77777777" w:rsidR="00595B7A" w:rsidRPr="00F225CC" w:rsidRDefault="00595B7A" w:rsidP="00595B7A">
      <w:pPr>
        <w:rPr>
          <w:sz w:val="8"/>
          <w:szCs w:val="8"/>
        </w:rPr>
      </w:pPr>
      <w:r w:rsidRPr="00F225CC">
        <w:rPr>
          <w:sz w:val="8"/>
          <w:szCs w:val="8"/>
        </w:rPr>
        <w:t>We now turn our attention to the heatwave magnitude metric and examine the probability that present-day heatwave magnitudes will be exceeded in future. As above, we use the two scenarios to isolate the roles of GHG increases and aerosol decreases.</w:t>
      </w:r>
    </w:p>
    <w:p w14:paraId="5BC48D3D" w14:textId="77777777" w:rsidR="00595B7A" w:rsidRPr="00F225CC" w:rsidRDefault="00595B7A" w:rsidP="00595B7A">
      <w:pPr>
        <w:rPr>
          <w:sz w:val="8"/>
          <w:szCs w:val="8"/>
        </w:rPr>
      </w:pPr>
      <w:r w:rsidRPr="00F225CC">
        <w:rPr>
          <w:sz w:val="8"/>
          <w:szCs w:val="8"/>
        </w:rPr>
        <w:t>4.1 Exceedance Probability of Future Heatwave Magnitude Over Present-Day Record</w:t>
      </w:r>
    </w:p>
    <w:p w14:paraId="1E6B3B46" w14:textId="77777777" w:rsidR="00595B7A" w:rsidRPr="00F225CC" w:rsidRDefault="00595B7A" w:rsidP="00595B7A">
      <w:pPr>
        <w:rPr>
          <w:sz w:val="8"/>
          <w:szCs w:val="8"/>
        </w:rPr>
      </w:pPr>
      <w:r w:rsidRPr="00F225CC">
        <w:rPr>
          <w:sz w:val="8"/>
          <w:szCs w:val="8"/>
        </w:rPr>
        <w:t>Under the RCP8.5 scenario, the tropics see earlier emergences of heatwave magnitudes exceeding their 1986–2005 records (Figure 2a). Further, the exceedance probability is much larger over the tropics than at higher latitudes during both time periods. An explanation is that the relatively small temperature variability in the tropics makes it easier to break the historical record with relatively small increases in mean temperature compared to higher latitudes. This agrees with existing works showing that the tropics will see the earliest emergence of significant warming (Lehner et al., 2016; Mahlstein et al., 2011). By 2081–2100, almost every year will have record-breaking heatwaves, with a global mean exceedance probability of 76% (Figure 2b). Not surprisingly, under the fixed aerosol scenario (Figures 2c and 2d), the probability is significantly smaller over the NH, where most aerosols are emitted. For aerosols (Figures 2e and 2f), although there are some signals in the SH, probability changes here are primarily associated with GHG increases (Figures 2c and 2d). In contrast, the aerosol signal is mainly over the NH. For example, aerosol reductions will increase the exceedance probability by a further 20%, on top of a 52% increase due to GHGs in Europe by 2081–2100.</w:t>
      </w:r>
    </w:p>
    <w:p w14:paraId="12CDA54E" w14:textId="77777777" w:rsidR="00595B7A" w:rsidRDefault="00595B7A" w:rsidP="00595B7A">
      <w:r>
        <w:t>[FIGURE 2 OMITTED]</w:t>
      </w:r>
    </w:p>
    <w:p w14:paraId="764B4FA3" w14:textId="77777777" w:rsidR="00595B7A" w:rsidRPr="00F225CC" w:rsidRDefault="00595B7A" w:rsidP="00595B7A">
      <w:pPr>
        <w:rPr>
          <w:sz w:val="16"/>
        </w:rPr>
      </w:pPr>
      <w:r w:rsidRPr="00F225CC">
        <w:rPr>
          <w:sz w:val="16"/>
        </w:rPr>
        <w:t>4.2 Sensitivity of Heatwaves to Warming Mechanism</w:t>
      </w:r>
    </w:p>
    <w:p w14:paraId="423B2A28" w14:textId="77777777" w:rsidR="00595B7A" w:rsidRPr="00847D59" w:rsidRDefault="00595B7A" w:rsidP="00595B7A">
      <w:pPr>
        <w:rPr>
          <w:sz w:val="16"/>
        </w:rPr>
      </w:pPr>
      <w:r w:rsidRPr="00847D59">
        <w:rPr>
          <w:rStyle w:val="StyleUnderline"/>
        </w:rPr>
        <w:t xml:space="preserve">As </w:t>
      </w:r>
      <w:r w:rsidRPr="00970EE8">
        <w:rPr>
          <w:rStyle w:val="StyleUnderline"/>
          <w:highlight w:val="cyan"/>
        </w:rPr>
        <w:t xml:space="preserve">both </w:t>
      </w:r>
      <w:r w:rsidRPr="00970EE8">
        <w:rPr>
          <w:rStyle w:val="Emphasis"/>
          <w:highlight w:val="cyan"/>
        </w:rPr>
        <w:t>GHG increases</w:t>
      </w:r>
      <w:r w:rsidRPr="00970EE8">
        <w:rPr>
          <w:rStyle w:val="StyleUnderline"/>
          <w:highlight w:val="cyan"/>
        </w:rPr>
        <w:t xml:space="preserve"> and </w:t>
      </w:r>
      <w:r w:rsidRPr="00970EE8">
        <w:rPr>
          <w:rStyle w:val="Emphasis"/>
          <w:highlight w:val="cyan"/>
        </w:rPr>
        <w:t>aerosol reductions</w:t>
      </w:r>
      <w:r w:rsidRPr="00970EE8">
        <w:rPr>
          <w:rStyle w:val="StyleUnderline"/>
          <w:highlight w:val="cyan"/>
        </w:rPr>
        <w:t xml:space="preserve"> result in</w:t>
      </w:r>
      <w:r w:rsidRPr="00847D59">
        <w:rPr>
          <w:rStyle w:val="StyleUnderline"/>
        </w:rPr>
        <w:t xml:space="preserve"> future </w:t>
      </w:r>
      <w:r w:rsidRPr="00970EE8">
        <w:rPr>
          <w:rStyle w:val="StyleUnderline"/>
          <w:highlight w:val="cyan"/>
        </w:rPr>
        <w:t>warming</w:t>
      </w:r>
      <w:r w:rsidRPr="00847D59">
        <w:rPr>
          <w:sz w:val="16"/>
        </w:rPr>
        <w:t xml:space="preserve">, </w:t>
      </w:r>
      <w:r w:rsidRPr="00847D59">
        <w:rPr>
          <w:rStyle w:val="StyleUnderline"/>
        </w:rPr>
        <w:t>one may ask whether changes in heat</w:t>
      </w:r>
      <w:r w:rsidRPr="00847D59">
        <w:rPr>
          <w:sz w:val="16"/>
        </w:rPr>
        <w:t xml:space="preserve">waves </w:t>
      </w:r>
      <w:r w:rsidRPr="00970EE8">
        <w:rPr>
          <w:rStyle w:val="StyleUnderline"/>
        </w:rPr>
        <w:t>a</w:t>
      </w:r>
      <w:r w:rsidRPr="00847D59">
        <w:rPr>
          <w:rStyle w:val="StyleUnderline"/>
        </w:rPr>
        <w:t>re more sensitive to one or the other</w:t>
      </w:r>
      <w:r w:rsidRPr="00847D59">
        <w:rPr>
          <w:sz w:val="16"/>
        </w:rPr>
        <w:t>. This is important because the sensitivities can be useful to assess the impacts of different future mitigation strategies. Here we examine the sensitivity of future changes in heatwave metrics per unit of global land warming. The sensitivities are calculated as the slope of the linear fit between annual mean heatwave metrics and global land mean temperature changes (Figures 3a–3c). Note the fitting was performed for 2041–2060 and 2081–2100 (Figures 3d–3f) separately since these metrics increase exponentially with warming. The time evolution of these metrics together with other variables used to examine the driving mechanisms of such changes are provided in Figure S9.</w:t>
      </w:r>
    </w:p>
    <w:p w14:paraId="72CD29CD" w14:textId="77777777" w:rsidR="00595B7A" w:rsidRDefault="00595B7A" w:rsidP="00595B7A">
      <w:r>
        <w:t>[FIGURE 3 OMITTED]</w:t>
      </w:r>
    </w:p>
    <w:p w14:paraId="43C9A58B" w14:textId="77777777" w:rsidR="00595B7A" w:rsidRPr="00252671" w:rsidRDefault="00595B7A" w:rsidP="00595B7A">
      <w:pPr>
        <w:rPr>
          <w:sz w:val="16"/>
        </w:rPr>
      </w:pPr>
      <w:r w:rsidRPr="00970EE8">
        <w:rPr>
          <w:rStyle w:val="StyleUnderline"/>
        </w:rPr>
        <w:t>Heatwave intensity scales</w:t>
      </w:r>
      <w:r w:rsidRPr="00970EE8">
        <w:rPr>
          <w:sz w:val="16"/>
        </w:rPr>
        <w:t xml:space="preserve"> relatively </w:t>
      </w:r>
      <w:r w:rsidRPr="00970EE8">
        <w:rPr>
          <w:rStyle w:val="Emphasis"/>
        </w:rPr>
        <w:t>linearly with warming</w:t>
      </w:r>
      <w:r w:rsidRPr="00970EE8">
        <w:rPr>
          <w:rStyle w:val="StyleUnderline"/>
        </w:rPr>
        <w:t xml:space="preserve"> from</w:t>
      </w:r>
      <w:r w:rsidRPr="00252671">
        <w:rPr>
          <w:rStyle w:val="StyleUnderline"/>
        </w:rPr>
        <w:t xml:space="preserve"> both GHG increases and </w:t>
      </w:r>
      <w:r w:rsidRPr="00970EE8">
        <w:rPr>
          <w:rStyle w:val="StyleUnderline"/>
          <w:highlight w:val="cyan"/>
        </w:rPr>
        <w:t>aerosol</w:t>
      </w:r>
      <w:r w:rsidRPr="00252671">
        <w:rPr>
          <w:rStyle w:val="StyleUnderline"/>
        </w:rPr>
        <w:t xml:space="preserve"> reductions</w:t>
      </w:r>
      <w:r w:rsidRPr="00252671">
        <w:rPr>
          <w:sz w:val="16"/>
        </w:rPr>
        <w:t xml:space="preserve"> (Figure 3a), </w:t>
      </w:r>
      <w:r w:rsidRPr="00252671">
        <w:rPr>
          <w:rStyle w:val="StyleUnderline"/>
        </w:rPr>
        <w:t xml:space="preserve">yet the latter </w:t>
      </w:r>
      <w:r w:rsidRPr="00970EE8">
        <w:rPr>
          <w:rStyle w:val="StyleUnderline"/>
          <w:highlight w:val="cyan"/>
        </w:rPr>
        <w:t>leads to</w:t>
      </w:r>
      <w:r w:rsidRPr="00252671">
        <w:rPr>
          <w:rStyle w:val="StyleUnderline"/>
        </w:rPr>
        <w:t xml:space="preserve"> a </w:t>
      </w:r>
      <w:r w:rsidRPr="00970EE8">
        <w:rPr>
          <w:rStyle w:val="Emphasis"/>
          <w:highlight w:val="cyan"/>
        </w:rPr>
        <w:t>greater</w:t>
      </w:r>
      <w:r w:rsidRPr="00970EE8">
        <w:rPr>
          <w:rStyle w:val="Emphasis"/>
        </w:rPr>
        <w:t xml:space="preserve"> heat</w:t>
      </w:r>
      <w:r w:rsidRPr="00252671">
        <w:rPr>
          <w:sz w:val="16"/>
        </w:rPr>
        <w:t xml:space="preserve">wave intensity </w:t>
      </w:r>
      <w:r w:rsidRPr="00970EE8">
        <w:rPr>
          <w:rStyle w:val="Emphasis"/>
          <w:highlight w:val="cyan"/>
        </w:rPr>
        <w:t>increase</w:t>
      </w:r>
      <w:r w:rsidRPr="00252671">
        <w:rPr>
          <w:sz w:val="16"/>
        </w:rPr>
        <w:t xml:space="preserve"> than the former per unit of warming over both the two time periods (Figure 3d). In fact, the larger sensitivity to warming from aerosol reductions (as compared to GHG increases) stands for all the three heatwave metrics during both time periods (Figures 3d–3f). In the following we focus on the time period 2081–2100 unless otherwise stated. Over the period 2081–2100, surface mean temperature changes related to aerosol changes (diagnosed as the difference between RCP8.5 and RCP8.5_FixA; see Figure S9a) tend to stabilize at around 0.8 K. However, over the same time period, heatwave duration related to aerosols continue to rise from ~1.2 days in 2080 to ~1.8 days by 2100 (Figure S9e). As a consequence, </w:t>
      </w:r>
      <w:r w:rsidRPr="00252671">
        <w:rPr>
          <w:rStyle w:val="StyleUnderline"/>
        </w:rPr>
        <w:t xml:space="preserve">the </w:t>
      </w:r>
      <w:r w:rsidRPr="00970EE8">
        <w:rPr>
          <w:rStyle w:val="StyleUnderline"/>
          <w:highlight w:val="cyan"/>
        </w:rPr>
        <w:t>sensitivity</w:t>
      </w:r>
      <w:r w:rsidRPr="00252671">
        <w:rPr>
          <w:rStyle w:val="StyleUnderline"/>
        </w:rPr>
        <w:t xml:space="preserve"> of heatwave duration </w:t>
      </w:r>
      <w:r w:rsidRPr="00970EE8">
        <w:rPr>
          <w:rStyle w:val="StyleUnderline"/>
          <w:highlight w:val="cyan"/>
        </w:rPr>
        <w:t>to</w:t>
      </w:r>
      <w:r w:rsidRPr="00252671">
        <w:rPr>
          <w:rStyle w:val="StyleUnderline"/>
        </w:rPr>
        <w:t xml:space="preserve"> warming from </w:t>
      </w:r>
      <w:r w:rsidRPr="00970EE8">
        <w:rPr>
          <w:rStyle w:val="Emphasis"/>
          <w:highlight w:val="cyan"/>
        </w:rPr>
        <w:t>aerosol</w:t>
      </w:r>
      <w:r w:rsidRPr="00970EE8">
        <w:rPr>
          <w:rStyle w:val="Emphasis"/>
        </w:rPr>
        <w:t xml:space="preserve"> </w:t>
      </w:r>
      <w:r w:rsidRPr="00252671">
        <w:rPr>
          <w:rStyle w:val="StyleUnderline"/>
        </w:rPr>
        <w:t xml:space="preserve">reductions is </w:t>
      </w:r>
      <w:r w:rsidRPr="00970EE8">
        <w:rPr>
          <w:rStyle w:val="Emphasis"/>
          <w:highlight w:val="cyan"/>
        </w:rPr>
        <w:t>two times</w:t>
      </w:r>
      <w:r w:rsidRPr="00970EE8">
        <w:rPr>
          <w:rStyle w:val="StyleUnderline"/>
          <w:highlight w:val="cyan"/>
        </w:rPr>
        <w:t xml:space="preserve"> that due to</w:t>
      </w:r>
      <w:r w:rsidRPr="00252671">
        <w:rPr>
          <w:rStyle w:val="StyleUnderline"/>
        </w:rPr>
        <w:t xml:space="preserve"> warming from </w:t>
      </w:r>
      <w:r w:rsidRPr="00970EE8">
        <w:rPr>
          <w:rStyle w:val="Emphasis"/>
          <w:highlight w:val="cyan"/>
        </w:rPr>
        <w:t>GHG</w:t>
      </w:r>
      <w:r w:rsidRPr="00252671">
        <w:rPr>
          <w:rStyle w:val="StyleUnderline"/>
        </w:rPr>
        <w:t xml:space="preserve"> increases</w:t>
      </w:r>
      <w:r w:rsidRPr="00252671">
        <w:rPr>
          <w:sz w:val="16"/>
        </w:rPr>
        <w:t xml:space="preserve">. </w:t>
      </w:r>
      <w:r w:rsidRPr="00252671">
        <w:rPr>
          <w:rStyle w:val="StyleUnderline"/>
        </w:rPr>
        <w:t>Aerosol reductions</w:t>
      </w:r>
      <w:r w:rsidRPr="00252671">
        <w:rPr>
          <w:sz w:val="16"/>
        </w:rPr>
        <w:t xml:space="preserve"> result in changes in heatwave intensity (Figures 3a and S9d) and duration (Figures 3b and S9e), in combination (but mainly due to changes in duration), </w:t>
      </w:r>
      <w:r w:rsidRPr="00970EE8">
        <w:rPr>
          <w:rStyle w:val="StyleUnderline"/>
          <w:highlight w:val="cyan"/>
        </w:rPr>
        <w:t>lead</w:t>
      </w:r>
      <w:r w:rsidRPr="00252671">
        <w:rPr>
          <w:rStyle w:val="StyleUnderline"/>
        </w:rPr>
        <w:t xml:space="preserve"> the </w:t>
      </w:r>
      <w:r w:rsidRPr="00970EE8">
        <w:rPr>
          <w:rStyle w:val="StyleUnderline"/>
          <w:highlight w:val="cyan"/>
        </w:rPr>
        <w:t>heat</w:t>
      </w:r>
      <w:r w:rsidRPr="00252671">
        <w:rPr>
          <w:rStyle w:val="StyleUnderline"/>
        </w:rPr>
        <w:t xml:space="preserve">wave magnitude </w:t>
      </w:r>
      <w:r w:rsidRPr="00970EE8">
        <w:rPr>
          <w:rStyle w:val="StyleUnderline"/>
          <w:highlight w:val="cyan"/>
        </w:rPr>
        <w:t xml:space="preserve">to </w:t>
      </w:r>
      <w:r w:rsidRPr="00970EE8">
        <w:rPr>
          <w:rStyle w:val="Emphasis"/>
          <w:highlight w:val="cyan"/>
        </w:rPr>
        <w:t>increase exponentially</w:t>
      </w:r>
      <w:r w:rsidRPr="00252671">
        <w:rPr>
          <w:rStyle w:val="StyleUnderline"/>
        </w:rPr>
        <w:t xml:space="preserve"> with warming</w:t>
      </w:r>
      <w:r w:rsidRPr="00252671">
        <w:rPr>
          <w:sz w:val="16"/>
        </w:rPr>
        <w:t xml:space="preserve"> (Figure 3c). This leads to an even larger (2.4 times that of GHG increases) sensitivity of heatwave magnitude to warming from aerosol reductions (Figure 3f).</w:t>
      </w:r>
    </w:p>
    <w:p w14:paraId="29E099F1" w14:textId="77777777" w:rsidR="00595B7A" w:rsidRPr="00F225CC" w:rsidRDefault="00595B7A" w:rsidP="00595B7A">
      <w:pPr>
        <w:rPr>
          <w:sz w:val="16"/>
        </w:rPr>
      </w:pPr>
      <w:r w:rsidRPr="00F225CC">
        <w:rPr>
          <w:sz w:val="16"/>
        </w:rPr>
        <w:t>The steepest parts of the aerosol-related curves in Figures 3a–3c correspond to the time period when the aerosols are sufficiently low in the atmosphere (i.e., late 21st century in the RCP8.5 scenario), continuing aerosol reductions tend not to change mean temperature but increase heatwave magnitude exponentially. Because heatwaves are defined using TX and TN, we examine if the larger sensitivity to aerosol reductions discussed above stems from changes in maximum (Figure 3g) and/or minimum (Figure 3j) temperatures. It can be seen aerosol reductions induced exponential TX changes that resemble the shape of the heatwave duration/magnitude relationship with surface temperature, while TN increases linearly with warming. Therefore, it is the changes in TX that lead to dramatic increases in heatwave magnitude. This is particularly important over regions of the largest emission sources such as China, Europe, USA and India (Figure S10).</w:t>
      </w:r>
    </w:p>
    <w:p w14:paraId="287E813A" w14:textId="77777777" w:rsidR="00595B7A" w:rsidRPr="00F225CC" w:rsidRDefault="00595B7A" w:rsidP="00595B7A">
      <w:pPr>
        <w:rPr>
          <w:sz w:val="16"/>
        </w:rPr>
      </w:pPr>
      <w:r w:rsidRPr="00F225CC">
        <w:rPr>
          <w:sz w:val="16"/>
        </w:rPr>
        <w:t>We further investigate if this is related to aerosol direct and/or indirect effects, by examining representative aerosol effect indicators: cloud liquid water path (Figure 3h), shortwave cloud forcing (SWCF; Figure 3i) clear-sky shortwave radiation at top-of-the-atmosphere (SWCST in Figure 3k), as well as longwave cloud forcing (LWCF; Figure 3l). Note that although cloud can be influenced by dynamic and thermodynamic processes (Rosenfeld et al., 2008; Yu et al., 2014), the strong linear correlation between changes in aerosol optical depth (AOD) and cloud forcing (an R2 of 0.93 for SWCF and 0.80 for LWCF) (Figure S11) demonstrates that the aerosol-induced changes in cloud microphysics are the main drivers of the additional cloud forcing changes. Clearly, when the aerosol reductions resulted in little change in mean warming by 2081–2100, both cloud liquid water path (Figure 3h) and SWCF (Figure 3i) show dramatic changes that significantly deviate from their linear correlations with warming during 2006–2081. In contrast, SWCST and LWCF continue to show a linear correlation with temperature changes that does not differ much between GHG increases and aerosol reductions (Figures 3k and 3l). Overall, these indicate the importance of aerosol-cloud interactions rather than the aerosol direct effect in increasing TX and thereby heatwave duration/magnitude in a dramatic way. Specifically, when aerosol loading is low by 2081–2100, mean temperature and TN tend to stabilize (Figure S9a and S9b). However, TX increases exponentially (Figures 3i and S9c), because of large changes in aerosol-cloud interactions.</w:t>
      </w:r>
    </w:p>
    <w:p w14:paraId="18305D46" w14:textId="77777777" w:rsidR="00595B7A" w:rsidRPr="006E4F59" w:rsidRDefault="00595B7A" w:rsidP="00595B7A">
      <w:pPr>
        <w:rPr>
          <w:sz w:val="16"/>
        </w:rPr>
      </w:pPr>
      <w:r w:rsidRPr="006E4F59">
        <w:rPr>
          <w:sz w:val="16"/>
        </w:rPr>
        <w:t xml:space="preserve">We speculate that </w:t>
      </w:r>
      <w:r w:rsidRPr="006E4F59">
        <w:rPr>
          <w:rStyle w:val="StyleUnderline"/>
        </w:rPr>
        <w:t>the exponential increases</w:t>
      </w:r>
      <w:r w:rsidRPr="006E4F59">
        <w:rPr>
          <w:sz w:val="16"/>
        </w:rPr>
        <w:t xml:space="preserve"> in TX and heatwave magnitude/duration </w:t>
      </w:r>
      <w:r w:rsidRPr="006E4F59">
        <w:rPr>
          <w:rStyle w:val="StyleUnderline"/>
        </w:rPr>
        <w:t xml:space="preserve">due to aerosol-cloud interactions are related to the </w:t>
      </w:r>
      <w:r w:rsidRPr="006E4F59">
        <w:rPr>
          <w:rStyle w:val="Emphasis"/>
        </w:rPr>
        <w:t>exponential relationship</w:t>
      </w:r>
      <w:r w:rsidRPr="006E4F59">
        <w:rPr>
          <w:rStyle w:val="StyleUnderline"/>
        </w:rPr>
        <w:t xml:space="preserve"> between </w:t>
      </w:r>
      <w:r w:rsidRPr="006E4F59">
        <w:rPr>
          <w:rStyle w:val="Emphasis"/>
        </w:rPr>
        <w:t>aerosol radiative forcing</w:t>
      </w:r>
      <w:r w:rsidRPr="006E4F59">
        <w:rPr>
          <w:rStyle w:val="StyleUnderline"/>
        </w:rPr>
        <w:t xml:space="preserve">, </w:t>
      </w:r>
      <w:r w:rsidRPr="006E4F59">
        <w:rPr>
          <w:rStyle w:val="Emphasis"/>
        </w:rPr>
        <w:t>cloud microphysics</w:t>
      </w:r>
      <w:r w:rsidRPr="006E4F59">
        <w:rPr>
          <w:rStyle w:val="StyleUnderline"/>
        </w:rPr>
        <w:t xml:space="preserve"> and </w:t>
      </w:r>
      <w:r w:rsidRPr="006E4F59">
        <w:rPr>
          <w:rStyle w:val="Emphasis"/>
        </w:rPr>
        <w:t>aerosol loading</w:t>
      </w:r>
      <w:r w:rsidRPr="006E4F59">
        <w:rPr>
          <w:sz w:val="16"/>
        </w:rPr>
        <w:t xml:space="preserve"> as discussed by Wilcox et al. (2015). More specifically, </w:t>
      </w:r>
      <w:r w:rsidRPr="006E4F59">
        <w:rPr>
          <w:rStyle w:val="StyleUnderline"/>
        </w:rPr>
        <w:t xml:space="preserve">when the aerosol loadings are </w:t>
      </w:r>
      <w:r w:rsidRPr="006E4F59">
        <w:rPr>
          <w:rStyle w:val="Emphasis"/>
        </w:rPr>
        <w:t>sufficiently low</w:t>
      </w:r>
      <w:r w:rsidRPr="006E4F59">
        <w:rPr>
          <w:rStyle w:val="StyleUnderline"/>
        </w:rPr>
        <w:t xml:space="preserve">, small changes in aerosols can lead to </w:t>
      </w:r>
      <w:r w:rsidRPr="006E4F59">
        <w:rPr>
          <w:rStyle w:val="Emphasis"/>
        </w:rPr>
        <w:t>significantly larger responses</w:t>
      </w:r>
      <w:r w:rsidRPr="006E4F59">
        <w:rPr>
          <w:rStyle w:val="StyleUnderline"/>
        </w:rPr>
        <w:t xml:space="preserve"> in cloud droplet size and cloud albedo</w:t>
      </w:r>
      <w:r w:rsidRPr="006E4F59">
        <w:rPr>
          <w:sz w:val="16"/>
        </w:rPr>
        <w:t>, compared to the behavior when the aerosol loadings are high. These result in exponential increases in shortwave radiation reaching the surface (Figure 3i) during daytime as well as a more unstable daytime atmosphere (because cloud lifetime and amount reduce as droplet size increases). Therefore, daytime temperatures increase and become more variable while nighttime temperatures are less influenced by aerosol-cloud interactions. Consequently, unlike mean temperature and TN, TX continues to increase.</w:t>
      </w:r>
    </w:p>
    <w:p w14:paraId="1276F9AF" w14:textId="77777777" w:rsidR="00595B7A" w:rsidRPr="00F225CC" w:rsidRDefault="00595B7A" w:rsidP="00595B7A">
      <w:pPr>
        <w:rPr>
          <w:sz w:val="16"/>
        </w:rPr>
      </w:pPr>
      <w:r w:rsidRPr="00F225CC">
        <w:rPr>
          <w:sz w:val="16"/>
        </w:rPr>
        <w:t>Finally, for the same amount of mean warming, TX and heatwave duration increase dramatically due to aerosol reductions (Figures 3b and 3e), but this does not occur in the case of GHG increases. This suggests that aerosol reductions dampen the day-to-day TX variability. That is, the more variable the TX is from day to day, the fewer the consecutive days with TX above TX95P, and vice versa. The dampening of temperature variability from aerosols reductions, by reducing the chances of intermittent cool days, would lead us to suffer more from persistent heatwaves. A physical explanation is that aerosol reductions may contract the Hadley cell (Allen &amp; Sherwood, 2011) and shift the NH Hadley branch and jet stream northward (Chemke &amp; Dagan, 2018; Lucas et al., 2014; Rotstayn et al., 2014; Xu &amp; Xie, 2015). In combination, these effects dampen atmospheric variability over the tropics and extra-tropics.</w:t>
      </w:r>
    </w:p>
    <w:p w14:paraId="79556B57" w14:textId="77777777" w:rsidR="00595B7A" w:rsidRPr="00F225CC" w:rsidRDefault="00595B7A" w:rsidP="00595B7A">
      <w:pPr>
        <w:rPr>
          <w:sz w:val="16"/>
        </w:rPr>
      </w:pPr>
      <w:r w:rsidRPr="00F225CC">
        <w:rPr>
          <w:sz w:val="16"/>
        </w:rPr>
        <w:t>5 Discussion and Conclusions</w:t>
      </w:r>
    </w:p>
    <w:p w14:paraId="5D03CE5B" w14:textId="77777777" w:rsidR="00595B7A" w:rsidRPr="001E3196" w:rsidRDefault="00595B7A" w:rsidP="00595B7A">
      <w:pPr>
        <w:rPr>
          <w:sz w:val="16"/>
        </w:rPr>
      </w:pPr>
      <w:r w:rsidRPr="001E3196">
        <w:rPr>
          <w:sz w:val="16"/>
        </w:rPr>
        <w:t xml:space="preserve">A </w:t>
      </w:r>
      <w:r w:rsidRPr="001E3196">
        <w:rPr>
          <w:rStyle w:val="StyleUnderline"/>
        </w:rPr>
        <w:t>large body of literature</w:t>
      </w:r>
      <w:r w:rsidRPr="001E3196">
        <w:rPr>
          <w:sz w:val="16"/>
        </w:rPr>
        <w:t xml:space="preserve"> has </w:t>
      </w:r>
      <w:r w:rsidRPr="001E3196">
        <w:rPr>
          <w:rStyle w:val="StyleUnderline"/>
        </w:rPr>
        <w:t>suggest</w:t>
      </w:r>
      <w:r w:rsidRPr="001E3196">
        <w:rPr>
          <w:sz w:val="16"/>
        </w:rPr>
        <w:t xml:space="preserve">ed that </w:t>
      </w:r>
      <w:r w:rsidRPr="001E3196">
        <w:rPr>
          <w:rStyle w:val="StyleUnderline"/>
        </w:rPr>
        <w:t>future GHG increases will very likely enhance the duration, intensity, and frequency of heat extremes across the world</w:t>
      </w:r>
      <w:r w:rsidRPr="001E3196">
        <w:rPr>
          <w:sz w:val="16"/>
        </w:rPr>
        <w:t xml:space="preserve"> (Jones et al., 2015; Lau &amp; Nath, 2014; Meehl &amp; Tebaldi, 2004; Mishra et al., 2017; Mora et al., 2017; Russo et al., 2014; Schär, 2016; Schoetter et al., 2015). However, very </w:t>
      </w:r>
      <w:r w:rsidRPr="00970EE8">
        <w:rPr>
          <w:rStyle w:val="Emphasis"/>
          <w:highlight w:val="cyan"/>
        </w:rPr>
        <w:t>little attention</w:t>
      </w:r>
      <w:r w:rsidRPr="001E3196">
        <w:rPr>
          <w:rStyle w:val="StyleUnderline"/>
        </w:rPr>
        <w:t xml:space="preserve"> has been </w:t>
      </w:r>
      <w:r w:rsidRPr="00970EE8">
        <w:rPr>
          <w:rStyle w:val="StyleUnderline"/>
        </w:rPr>
        <w:t xml:space="preserve">devoted </w:t>
      </w:r>
      <w:r w:rsidRPr="00970EE8">
        <w:rPr>
          <w:rStyle w:val="StyleUnderline"/>
          <w:highlight w:val="cyan"/>
        </w:rPr>
        <w:t>to</w:t>
      </w:r>
      <w:r w:rsidRPr="001E3196">
        <w:rPr>
          <w:rStyle w:val="StyleUnderline"/>
        </w:rPr>
        <w:t xml:space="preserve"> </w:t>
      </w:r>
      <w:r w:rsidRPr="001E3196">
        <w:rPr>
          <w:rStyle w:val="Emphasis"/>
        </w:rPr>
        <w:t xml:space="preserve">contrasting </w:t>
      </w:r>
      <w:r w:rsidRPr="00970EE8">
        <w:rPr>
          <w:rStyle w:val="Emphasis"/>
        </w:rPr>
        <w:t>the roles</w:t>
      </w:r>
      <w:r w:rsidRPr="00970EE8">
        <w:rPr>
          <w:rStyle w:val="StyleUnderline"/>
        </w:rPr>
        <w:t xml:space="preserve"> of</w:t>
      </w:r>
      <w:r w:rsidRPr="001E3196">
        <w:rPr>
          <w:rStyle w:val="StyleUnderline"/>
        </w:rPr>
        <w:t xml:space="preserve"> future GHG increases and </w:t>
      </w:r>
      <w:r w:rsidRPr="00970EE8">
        <w:rPr>
          <w:rStyle w:val="StyleUnderline"/>
          <w:highlight w:val="cyan"/>
        </w:rPr>
        <w:t>aerosol reductions in</w:t>
      </w:r>
      <w:r w:rsidRPr="001E3196">
        <w:rPr>
          <w:rStyle w:val="StyleUnderline"/>
        </w:rPr>
        <w:t xml:space="preserve"> future heatwave characteristic </w:t>
      </w:r>
      <w:r w:rsidRPr="00970EE8">
        <w:rPr>
          <w:rStyle w:val="StyleUnderline"/>
          <w:highlight w:val="cyan"/>
        </w:rPr>
        <w:t>projections</w:t>
      </w:r>
      <w:r w:rsidRPr="001E3196">
        <w:rPr>
          <w:sz w:val="16"/>
        </w:rPr>
        <w:t>. A few studies have linked future aerosol reductions and increased temperature (or heat) extremes (Horton et al., 2016; Xu et al., 2015). However, their findings did not account for the duration of extreme temperature events, which is critical to properly characterizing a heatwave.</w:t>
      </w:r>
    </w:p>
    <w:p w14:paraId="76106CAC" w14:textId="77777777" w:rsidR="00595B7A" w:rsidRPr="003C3115" w:rsidRDefault="00595B7A" w:rsidP="00595B7A">
      <w:pPr>
        <w:rPr>
          <w:sz w:val="16"/>
        </w:rPr>
      </w:pPr>
      <w:r w:rsidRPr="003C3115">
        <w:rPr>
          <w:sz w:val="16"/>
        </w:rPr>
        <w:t xml:space="preserve">In this study, we make use of the CESM-LE to investigate the effects of both changes in GHGs and aerosols on changes in heatwave characteristics in the future. We show that all the heatwave metrics—intensity, duration, frequency, total hot days, and magnitude -- increase during the 21st century, primarily in response to the long-term warming and with a minor contribution from future temperature variability changes. Note that these heatwave metrics are influenced by the local temperature variability and should be used in combination to interpret more fully the characteristics of heatwaves. In addition, GHG increases will account for most of these changes while aerosol reductions will exert their impact especially over the NH. However, </w:t>
      </w:r>
      <w:r w:rsidRPr="003C3115">
        <w:rPr>
          <w:rStyle w:val="StyleUnderline"/>
        </w:rPr>
        <w:t xml:space="preserve">given the same amount of warming, </w:t>
      </w:r>
      <w:r w:rsidRPr="00970EE8">
        <w:rPr>
          <w:rStyle w:val="StyleUnderline"/>
          <w:highlight w:val="cyan"/>
        </w:rPr>
        <w:t>aerosol reductions</w:t>
      </w:r>
      <w:r w:rsidRPr="003C3115">
        <w:rPr>
          <w:rStyle w:val="StyleUnderline"/>
        </w:rPr>
        <w:t xml:space="preserve"> are shown to </w:t>
      </w:r>
      <w:r w:rsidRPr="00970EE8">
        <w:rPr>
          <w:rStyle w:val="StyleUnderline"/>
          <w:highlight w:val="cyan"/>
        </w:rPr>
        <w:t>increase</w:t>
      </w:r>
      <w:r w:rsidRPr="003C3115">
        <w:rPr>
          <w:rStyle w:val="StyleUnderline"/>
        </w:rPr>
        <w:t xml:space="preserve"> the </w:t>
      </w:r>
      <w:r w:rsidRPr="00970EE8">
        <w:rPr>
          <w:rStyle w:val="StyleUnderline"/>
          <w:highlight w:val="cyan"/>
        </w:rPr>
        <w:t>heat</w:t>
      </w:r>
      <w:r w:rsidRPr="003C3115">
        <w:rPr>
          <w:rStyle w:val="StyleUnderline"/>
        </w:rPr>
        <w:t xml:space="preserve">wave magnitudes </w:t>
      </w:r>
      <w:r w:rsidRPr="00970EE8">
        <w:rPr>
          <w:rStyle w:val="StyleUnderline"/>
          <w:highlight w:val="cyan"/>
        </w:rPr>
        <w:t xml:space="preserve">in </w:t>
      </w:r>
      <w:r w:rsidRPr="00970EE8">
        <w:rPr>
          <w:rStyle w:val="Emphasis"/>
          <w:highlight w:val="cyan"/>
        </w:rPr>
        <w:t>highly non-linear ways</w:t>
      </w:r>
      <w:r w:rsidRPr="003C3115">
        <w:rPr>
          <w:rStyle w:val="StyleUnderline"/>
        </w:rPr>
        <w:t>, through aerosol-cloud interactions</w:t>
      </w:r>
      <w:r w:rsidRPr="003C3115">
        <w:rPr>
          <w:sz w:val="16"/>
        </w:rPr>
        <w:t xml:space="preserve">. The various RCP scenarios have similar aerosol—but different GHG—emission pathways (Lamarque et al., 2013). In particular, the lower GHG increases in other RCP scenarios compared to RCP8.5 may induce smaller changes in heatwave metrics. Therefore, </w:t>
      </w:r>
      <w:r w:rsidRPr="003C3115">
        <w:rPr>
          <w:rStyle w:val="StyleUnderline"/>
        </w:rPr>
        <w:t xml:space="preserve">aerosols are likely to play a </w:t>
      </w:r>
      <w:r w:rsidRPr="003C3115">
        <w:rPr>
          <w:rStyle w:val="Emphasis"/>
        </w:rPr>
        <w:t>more important role</w:t>
      </w:r>
      <w:r w:rsidRPr="003C3115">
        <w:rPr>
          <w:rStyle w:val="StyleUnderline"/>
        </w:rPr>
        <w:t xml:space="preserve"> in future heatwave projections</w:t>
      </w:r>
      <w:r w:rsidRPr="003C3115">
        <w:rPr>
          <w:sz w:val="16"/>
        </w:rPr>
        <w:t>. Furthermore, these heatwave metrics may differ under other future scenarios such as the shared socio-economic pathways in which the spatial patterns of emission reductions differ (Gidden et al., 2018).</w:t>
      </w:r>
    </w:p>
    <w:p w14:paraId="6F25E6BC" w14:textId="77777777" w:rsidR="00595B7A" w:rsidRPr="00F225CC" w:rsidRDefault="00595B7A" w:rsidP="00595B7A">
      <w:pPr>
        <w:rPr>
          <w:sz w:val="16"/>
        </w:rPr>
      </w:pPr>
      <w:r w:rsidRPr="00F225CC">
        <w:rPr>
          <w:sz w:val="16"/>
        </w:rPr>
        <w:t>The overall minor contribution of changes in temperature variability to future heatwave changes indicates the importance of the choice of the baseline (1961–1990 in this case) in setting the threshold for identifying the occurrence of a heatwave. In addition, present-day is defined as 1986–2005. Choosing a later period (1996–2015) results in only very minor changes and does not influence the conclusions. We acknowledge that our analysis is based on one model, and it is currently unknown if the projections of changes in heatwave metrics described here hold across models. Climate models represent background aerosols differently (Carslaw et al., 2013); these may lead to differences in the magnitude of forced response to changing aerosols between models. This is particularly important in an already aerosol-limited environment (Lewinschal et al., 2019; Samset, 2018) and may suggest that the nonlinear responses in heatwave metrics to aerosol changes are model dependent. Therefore, further research, using similar methods, is needed to further assess our findings.</w:t>
      </w:r>
    </w:p>
    <w:p w14:paraId="1C11BC00" w14:textId="77777777" w:rsidR="00595B7A" w:rsidRPr="00970EE8" w:rsidRDefault="00595B7A" w:rsidP="00595B7A">
      <w:pPr>
        <w:rPr>
          <w:sz w:val="16"/>
        </w:rPr>
      </w:pPr>
      <w:r w:rsidRPr="00970EE8">
        <w:rPr>
          <w:sz w:val="16"/>
        </w:rPr>
        <w:t xml:space="preserve">To summarize, the CESM model indicates that </w:t>
      </w:r>
      <w:r w:rsidRPr="00970EE8">
        <w:rPr>
          <w:rStyle w:val="StyleUnderline"/>
        </w:rPr>
        <w:t>major changes in anthropogenic aerosols over the coming century can have very significant impacts on future heatwaves through aerosol-cloud interactions</w:t>
      </w:r>
      <w:r w:rsidRPr="00970EE8">
        <w:rPr>
          <w:sz w:val="16"/>
        </w:rPr>
        <w:t xml:space="preserve">. However, the caveat is that this might only be a reflection of the specific aerosol scheme in CESM. In fact, </w:t>
      </w:r>
      <w:r w:rsidRPr="00970EE8">
        <w:rPr>
          <w:rStyle w:val="StyleUnderline"/>
        </w:rPr>
        <w:t xml:space="preserve">there </w:t>
      </w:r>
      <w:r w:rsidRPr="00970EE8">
        <w:rPr>
          <w:rStyle w:val="StyleUnderline"/>
          <w:highlight w:val="cyan"/>
        </w:rPr>
        <w:t>still</w:t>
      </w:r>
      <w:r w:rsidRPr="00970EE8">
        <w:rPr>
          <w:rStyle w:val="StyleUnderline"/>
        </w:rPr>
        <w:t xml:space="preserve"> are </w:t>
      </w:r>
      <w:r w:rsidRPr="00970EE8">
        <w:rPr>
          <w:rStyle w:val="Emphasis"/>
          <w:highlight w:val="cyan"/>
        </w:rPr>
        <w:t>large uncertainties</w:t>
      </w:r>
      <w:r w:rsidRPr="00970EE8">
        <w:rPr>
          <w:rStyle w:val="StyleUnderline"/>
        </w:rPr>
        <w:t xml:space="preserve"> in our understanding of aerosol-cloud-radiation interactions, </w:t>
      </w:r>
      <w:r w:rsidRPr="00970EE8">
        <w:rPr>
          <w:rStyle w:val="StyleUnderline"/>
          <w:highlight w:val="cyan"/>
        </w:rPr>
        <w:t xml:space="preserve">leading to </w:t>
      </w:r>
      <w:r w:rsidRPr="00970EE8">
        <w:rPr>
          <w:rStyle w:val="Emphasis"/>
          <w:highlight w:val="cyan"/>
        </w:rPr>
        <w:t>poor</w:t>
      </w:r>
      <w:r w:rsidRPr="00970EE8">
        <w:rPr>
          <w:sz w:val="16"/>
        </w:rPr>
        <w:t xml:space="preserve">ly constrained and diverging aerosol schemes in present generation climate </w:t>
      </w:r>
      <w:r w:rsidRPr="00970EE8">
        <w:rPr>
          <w:rStyle w:val="Emphasis"/>
          <w:highlight w:val="cyan"/>
        </w:rPr>
        <w:t>models</w:t>
      </w:r>
      <w:r w:rsidRPr="00970EE8">
        <w:rPr>
          <w:sz w:val="16"/>
        </w:rPr>
        <w:t xml:space="preserve"> (Lee et al., 2016; Malavelle et al., 2017; Seinfeld et al., 2016; Wilcox et al., 2015). Therefore, our present projection of future heatwaves, and perhaps other types of climate extremes, might have large uncertainties. However, given the detrimental impacts of changes in future heatwaves and to more effectively manage climate risks, we call the attention of the community to prioritize efforts in reducing uncertainties in aerosol-cloud-radiation interactions.</w:t>
      </w:r>
    </w:p>
    <w:bookmarkEnd w:id="11"/>
    <w:p w14:paraId="0976C6CD" w14:textId="77777777" w:rsidR="00595B7A" w:rsidRDefault="00595B7A" w:rsidP="00595B7A">
      <w:pPr>
        <w:pStyle w:val="Heading3"/>
      </w:pPr>
      <w:r>
        <w:t>AT: Disease---2NC</w:t>
      </w:r>
    </w:p>
    <w:p w14:paraId="473B39D3" w14:textId="2E42C5B9" w:rsidR="00595B7A" w:rsidRDefault="00595B7A" w:rsidP="00595B7A">
      <w:pPr>
        <w:pStyle w:val="Heading3"/>
      </w:pPr>
      <w:bookmarkStart w:id="12" w:name="_Hlk211385346"/>
      <w:r>
        <w:t>AT: Warming---Top---2NC</w:t>
      </w:r>
    </w:p>
    <w:bookmarkEnd w:id="12"/>
    <w:p w14:paraId="42E27E7A" w14:textId="315BEA93" w:rsidR="00595B7A" w:rsidRDefault="00595B7A" w:rsidP="00595B7A">
      <w:pPr>
        <w:pStyle w:val="Heading3"/>
      </w:pPr>
      <w:r>
        <w:t>AT: Warming---Consensus---2NC</w:t>
      </w:r>
    </w:p>
    <w:p w14:paraId="061AF700" w14:textId="77777777" w:rsidR="00595B7A" w:rsidRDefault="00595B7A" w:rsidP="00595B7A">
      <w:pPr>
        <w:pStyle w:val="Heading4"/>
      </w:pPr>
      <w:bookmarkStart w:id="13" w:name="_Hlk180962595"/>
      <w:r>
        <w:t xml:space="preserve">Even </w:t>
      </w:r>
      <w:r>
        <w:rPr>
          <w:u w:val="single"/>
        </w:rPr>
        <w:t>fierce</w:t>
      </w:r>
      <w:r>
        <w:t xml:space="preserve"> climate advocates go </w:t>
      </w:r>
      <w:r w:rsidRPr="009857E2">
        <w:rPr>
          <w:u w:val="single"/>
        </w:rPr>
        <w:t>NEG</w:t>
      </w:r>
      <w:r>
        <w:t>.</w:t>
      </w:r>
    </w:p>
    <w:p w14:paraId="538264F5" w14:textId="77777777" w:rsidR="00595B7A" w:rsidRDefault="00595B7A" w:rsidP="00595B7A">
      <w:r w:rsidRPr="000154AD">
        <w:rPr>
          <w:rStyle w:val="Style13ptBold"/>
        </w:rPr>
        <w:t>Elbaum 21</w:t>
      </w:r>
      <w:r>
        <w:t xml:space="preserve"> [Jack Elbaum (Hazlitt Writing Fellow, Foundation for Economic Education; Featured in The Wall Street Journal, Newsweek, The New York Post, and Washington Examiner), 2021, “3 Environmental Doomsday Myths, Debunked,” Foundation for Economic Education, https://fee.org/articles/3-environmental-doomsday-myths-debunked/, njn]</w:t>
      </w:r>
    </w:p>
    <w:p w14:paraId="4C68006B" w14:textId="77777777" w:rsidR="00595B7A" w:rsidRPr="003431BB" w:rsidRDefault="00595B7A" w:rsidP="00595B7A">
      <w:pPr>
        <w:rPr>
          <w:sz w:val="16"/>
        </w:rPr>
      </w:pPr>
      <w:r w:rsidRPr="003431BB">
        <w:rPr>
          <w:rStyle w:val="Emphasis"/>
          <w:highlight w:val="cyan"/>
        </w:rPr>
        <w:t>Myth</w:t>
      </w:r>
      <w:r w:rsidRPr="003431BB">
        <w:rPr>
          <w:sz w:val="16"/>
        </w:rPr>
        <w:t xml:space="preserve"> #1: </w:t>
      </w:r>
      <w:r w:rsidRPr="003431BB">
        <w:rPr>
          <w:rStyle w:val="StyleUnderline"/>
        </w:rPr>
        <w:t xml:space="preserve">Human </w:t>
      </w:r>
      <w:r w:rsidRPr="003431BB">
        <w:rPr>
          <w:rStyle w:val="Emphasis"/>
          <w:highlight w:val="cyan"/>
        </w:rPr>
        <w:t>Extinction</w:t>
      </w:r>
      <w:r w:rsidRPr="003431BB">
        <w:rPr>
          <w:rStyle w:val="StyleUnderline"/>
          <w:highlight w:val="cyan"/>
        </w:rPr>
        <w:t xml:space="preserve"> Due To </w:t>
      </w:r>
      <w:r w:rsidRPr="003431BB">
        <w:rPr>
          <w:rStyle w:val="Emphasis"/>
          <w:highlight w:val="cyan"/>
        </w:rPr>
        <w:t>Climate</w:t>
      </w:r>
      <w:r w:rsidRPr="003431BB">
        <w:rPr>
          <w:rStyle w:val="StyleUnderline"/>
        </w:rPr>
        <w:t xml:space="preserve"> Change</w:t>
      </w:r>
      <w:r w:rsidRPr="003431BB">
        <w:rPr>
          <w:sz w:val="16"/>
        </w:rPr>
        <w:t xml:space="preserve"> Is Imminent</w:t>
      </w:r>
    </w:p>
    <w:p w14:paraId="4CE4D48C" w14:textId="77777777" w:rsidR="00595B7A" w:rsidRPr="003431BB" w:rsidRDefault="00595B7A" w:rsidP="00595B7A">
      <w:pPr>
        <w:rPr>
          <w:rStyle w:val="StyleUnderline"/>
        </w:rPr>
      </w:pPr>
      <w:r w:rsidRPr="003431BB">
        <w:rPr>
          <w:sz w:val="16"/>
        </w:rPr>
        <w:t xml:space="preserve">At the source of much anxiety about climate change is the belief that humans are likely to go extinct sometime in the near future due to its effects. But </w:t>
      </w:r>
      <w:r w:rsidRPr="003431BB">
        <w:rPr>
          <w:rStyle w:val="StyleUnderline"/>
        </w:rPr>
        <w:t xml:space="preserve">that belief is just </w:t>
      </w:r>
      <w:r w:rsidRPr="003431BB">
        <w:rPr>
          <w:rStyle w:val="Emphasis"/>
        </w:rPr>
        <w:t>not correct</w:t>
      </w:r>
      <w:r w:rsidRPr="003431BB">
        <w:rPr>
          <w:rStyle w:val="StyleUnderline"/>
        </w:rPr>
        <w:t>.</w:t>
      </w:r>
    </w:p>
    <w:p w14:paraId="01BAEA3C" w14:textId="77777777" w:rsidR="00595B7A" w:rsidRPr="003431BB" w:rsidRDefault="00595B7A" w:rsidP="00595B7A">
      <w:pPr>
        <w:rPr>
          <w:sz w:val="16"/>
        </w:rPr>
      </w:pPr>
      <w:r w:rsidRPr="003431BB">
        <w:rPr>
          <w:rStyle w:val="StyleUnderline"/>
          <w:highlight w:val="cyan"/>
        </w:rPr>
        <w:t>Even</w:t>
      </w:r>
      <w:r w:rsidRPr="003431BB">
        <w:rPr>
          <w:rStyle w:val="StyleUnderline"/>
        </w:rPr>
        <w:t xml:space="preserve"> the </w:t>
      </w:r>
      <w:r w:rsidRPr="003431BB">
        <w:rPr>
          <w:rStyle w:val="StyleUnderline"/>
          <w:highlight w:val="cyan"/>
        </w:rPr>
        <w:t xml:space="preserve">scientists </w:t>
      </w:r>
      <w:r w:rsidRPr="003431BB">
        <w:rPr>
          <w:rStyle w:val="Emphasis"/>
          <w:highlight w:val="cyan"/>
        </w:rPr>
        <w:t>most concerned</w:t>
      </w:r>
      <w:r w:rsidRPr="003431BB">
        <w:rPr>
          <w:rStyle w:val="StyleUnderline"/>
        </w:rPr>
        <w:t xml:space="preserve"> about climate change </w:t>
      </w:r>
      <w:r w:rsidRPr="003431BB">
        <w:rPr>
          <w:rStyle w:val="Emphasis"/>
          <w:highlight w:val="cyan"/>
        </w:rPr>
        <w:t>rebuke</w:t>
      </w:r>
      <w:r w:rsidRPr="003431BB">
        <w:rPr>
          <w:rStyle w:val="StyleUnderline"/>
          <w:highlight w:val="cyan"/>
        </w:rPr>
        <w:t xml:space="preserve"> this</w:t>
      </w:r>
      <w:r w:rsidRPr="003431BB">
        <w:rPr>
          <w:sz w:val="16"/>
        </w:rPr>
        <w:t xml:space="preserve"> assertion. Michael </w:t>
      </w:r>
      <w:r w:rsidRPr="003431BB">
        <w:rPr>
          <w:rStyle w:val="Emphasis"/>
          <w:highlight w:val="cyan"/>
        </w:rPr>
        <w:t>Mann</w:t>
      </w:r>
      <w:r w:rsidRPr="003431BB">
        <w:rPr>
          <w:sz w:val="16"/>
        </w:rPr>
        <w:t xml:space="preserve">, who is a professor of atmospheric science at Penn State and </w:t>
      </w:r>
      <w:r w:rsidRPr="003431BB">
        <w:rPr>
          <w:rStyle w:val="StyleUnderline"/>
          <w:highlight w:val="cyan"/>
        </w:rPr>
        <w:t xml:space="preserve">a </w:t>
      </w:r>
      <w:r w:rsidRPr="003431BB">
        <w:rPr>
          <w:rStyle w:val="Emphasis"/>
          <w:highlight w:val="cyan"/>
        </w:rPr>
        <w:t>superstar</w:t>
      </w:r>
      <w:r w:rsidRPr="00E36274">
        <w:rPr>
          <w:rStyle w:val="StyleUnderline"/>
        </w:rPr>
        <w:t xml:space="preserve"> of the movement</w:t>
      </w:r>
      <w:r w:rsidRPr="003431BB">
        <w:rPr>
          <w:rStyle w:val="StyleUnderline"/>
        </w:rPr>
        <w:t xml:space="preserve"> to fight climate change, </w:t>
      </w:r>
      <w:r w:rsidRPr="003431BB">
        <w:rPr>
          <w:rStyle w:val="StyleUnderline"/>
          <w:highlight w:val="cyan"/>
        </w:rPr>
        <w:t>wrote</w:t>
      </w:r>
      <w:r w:rsidRPr="003431BB">
        <w:rPr>
          <w:sz w:val="16"/>
        </w:rPr>
        <w:t xml:space="preserve"> that "</w:t>
      </w:r>
      <w:r w:rsidRPr="003431BB">
        <w:rPr>
          <w:rStyle w:val="StyleUnderline"/>
          <w:highlight w:val="cyan"/>
        </w:rPr>
        <w:t xml:space="preserve">There is </w:t>
      </w:r>
      <w:r w:rsidRPr="003431BB">
        <w:rPr>
          <w:rStyle w:val="Emphasis"/>
          <w:highlight w:val="cyan"/>
        </w:rPr>
        <w:t>no ev</w:t>
      </w:r>
      <w:r w:rsidRPr="003431BB">
        <w:rPr>
          <w:rStyle w:val="StyleUnderline"/>
        </w:rPr>
        <w:t xml:space="preserve">idence of </w:t>
      </w:r>
      <w:r w:rsidRPr="003431BB">
        <w:rPr>
          <w:rStyle w:val="Emphasis"/>
          <w:highlight w:val="cyan"/>
        </w:rPr>
        <w:t>climate</w:t>
      </w:r>
      <w:r w:rsidRPr="003431BB">
        <w:rPr>
          <w:rStyle w:val="Emphasis"/>
        </w:rPr>
        <w:t xml:space="preserve"> change</w:t>
      </w:r>
      <w:r w:rsidRPr="003431BB">
        <w:rPr>
          <w:rStyle w:val="StyleUnderline"/>
        </w:rPr>
        <w:t xml:space="preserve"> scenarios that </w:t>
      </w:r>
      <w:r w:rsidRPr="003431BB">
        <w:rPr>
          <w:rStyle w:val="StyleUnderline"/>
          <w:highlight w:val="cyan"/>
        </w:rPr>
        <w:t xml:space="preserve">would render </w:t>
      </w:r>
      <w:r w:rsidRPr="003431BB">
        <w:rPr>
          <w:rStyle w:val="Emphasis"/>
          <w:highlight w:val="cyan"/>
        </w:rPr>
        <w:t>human</w:t>
      </w:r>
      <w:r w:rsidRPr="003431BB">
        <w:rPr>
          <w:rStyle w:val="Emphasis"/>
        </w:rPr>
        <w:t xml:space="preserve"> being</w:t>
      </w:r>
      <w:r w:rsidRPr="003431BB">
        <w:rPr>
          <w:rStyle w:val="Emphasis"/>
          <w:highlight w:val="cyan"/>
        </w:rPr>
        <w:t>s extinct</w:t>
      </w:r>
      <w:r w:rsidRPr="003431BB">
        <w:rPr>
          <w:rStyle w:val="StyleUnderline"/>
        </w:rPr>
        <w:t>.</w:t>
      </w:r>
      <w:r w:rsidRPr="003431BB">
        <w:rPr>
          <w:sz w:val="16"/>
        </w:rPr>
        <w:t>"</w:t>
      </w:r>
    </w:p>
    <w:p w14:paraId="7AB8BE6F" w14:textId="77777777" w:rsidR="00595B7A" w:rsidRPr="000154AD" w:rsidRDefault="00595B7A" w:rsidP="00595B7A">
      <w:pPr>
        <w:rPr>
          <w:sz w:val="16"/>
        </w:rPr>
      </w:pPr>
      <w:r w:rsidRPr="000154AD">
        <w:rPr>
          <w:sz w:val="16"/>
        </w:rPr>
        <w:t xml:space="preserve">In Michael Shellenberger’s book, Apocalypse Never, he notes that </w:t>
      </w:r>
      <w:r w:rsidRPr="003431BB">
        <w:rPr>
          <w:rStyle w:val="Emphasis"/>
        </w:rPr>
        <w:t>Stanford University</w:t>
      </w:r>
      <w:r w:rsidRPr="000154AD">
        <w:rPr>
          <w:rStyle w:val="StyleUnderline"/>
        </w:rPr>
        <w:t xml:space="preserve"> atmospheric scientist</w:t>
      </w:r>
      <w:r w:rsidRPr="000154AD">
        <w:rPr>
          <w:sz w:val="16"/>
        </w:rPr>
        <w:t xml:space="preserve"> Ken </w:t>
      </w:r>
      <w:r w:rsidRPr="003431BB">
        <w:rPr>
          <w:rStyle w:val="Emphasis"/>
        </w:rPr>
        <w:t>Caldeira</w:t>
      </w:r>
      <w:r w:rsidRPr="000154AD">
        <w:rPr>
          <w:rStyle w:val="StyleUnderline"/>
        </w:rPr>
        <w:t xml:space="preserve"> also </w:t>
      </w:r>
      <w:r w:rsidRPr="003431BB">
        <w:rPr>
          <w:rStyle w:val="StyleUnderline"/>
        </w:rPr>
        <w:t>said</w:t>
      </w:r>
      <w:r w:rsidRPr="000154AD">
        <w:rPr>
          <w:sz w:val="16"/>
        </w:rPr>
        <w:t xml:space="preserve"> that “</w:t>
      </w:r>
      <w:r w:rsidRPr="003431BB">
        <w:rPr>
          <w:rStyle w:val="Emphasis"/>
        </w:rPr>
        <w:t>climate change</w:t>
      </w:r>
      <w:r w:rsidRPr="000154AD">
        <w:rPr>
          <w:rStyle w:val="StyleUnderline"/>
        </w:rPr>
        <w:t xml:space="preserve"> does </w:t>
      </w:r>
      <w:r w:rsidRPr="003431BB">
        <w:rPr>
          <w:rStyle w:val="Emphasis"/>
        </w:rPr>
        <w:t>not</w:t>
      </w:r>
      <w:r w:rsidRPr="000154AD">
        <w:rPr>
          <w:rStyle w:val="StyleUnderline"/>
        </w:rPr>
        <w:t xml:space="preserve"> threaten human </w:t>
      </w:r>
      <w:r w:rsidRPr="003431BB">
        <w:rPr>
          <w:rStyle w:val="Emphasis"/>
        </w:rPr>
        <w:t>extinction</w:t>
      </w:r>
      <w:r w:rsidRPr="000154AD">
        <w:rPr>
          <w:sz w:val="16"/>
        </w:rPr>
        <w:t>.”</w:t>
      </w:r>
    </w:p>
    <w:p w14:paraId="1C6EA2D6" w14:textId="77777777" w:rsidR="00595B7A" w:rsidRPr="003431BB" w:rsidRDefault="00595B7A" w:rsidP="00595B7A">
      <w:pPr>
        <w:rPr>
          <w:sz w:val="16"/>
        </w:rPr>
      </w:pPr>
      <w:r w:rsidRPr="003431BB">
        <w:rPr>
          <w:sz w:val="16"/>
        </w:rPr>
        <w:t xml:space="preserve">Some of the </w:t>
      </w:r>
      <w:r w:rsidRPr="003431BB">
        <w:rPr>
          <w:rStyle w:val="StyleUnderline"/>
        </w:rPr>
        <w:t xml:space="preserve">fear about </w:t>
      </w:r>
      <w:r w:rsidRPr="003431BB">
        <w:rPr>
          <w:rStyle w:val="Emphasis"/>
        </w:rPr>
        <w:t>human extinction</w:t>
      </w:r>
      <w:r w:rsidRPr="003431BB">
        <w:rPr>
          <w:sz w:val="16"/>
        </w:rPr>
        <w:t xml:space="preserve"> undoubtedly </w:t>
      </w:r>
      <w:r w:rsidRPr="003431BB">
        <w:rPr>
          <w:rStyle w:val="StyleUnderline"/>
        </w:rPr>
        <w:t>started after</w:t>
      </w:r>
      <w:r w:rsidRPr="003431BB">
        <w:rPr>
          <w:sz w:val="16"/>
        </w:rPr>
        <w:t xml:space="preserve"> Rep. </w:t>
      </w:r>
      <w:r w:rsidRPr="003431BB">
        <w:rPr>
          <w:rStyle w:val="Emphasis"/>
        </w:rPr>
        <w:t>A</w:t>
      </w:r>
      <w:r w:rsidRPr="003431BB">
        <w:rPr>
          <w:sz w:val="16"/>
        </w:rPr>
        <w:t xml:space="preserve">lexandria </w:t>
      </w:r>
      <w:r w:rsidRPr="003431BB">
        <w:rPr>
          <w:rStyle w:val="Emphasis"/>
        </w:rPr>
        <w:t>O</w:t>
      </w:r>
      <w:r w:rsidRPr="003431BB">
        <w:rPr>
          <w:sz w:val="16"/>
        </w:rPr>
        <w:t>casio-</w:t>
      </w:r>
      <w:r w:rsidRPr="003431BB">
        <w:rPr>
          <w:rStyle w:val="Emphasis"/>
        </w:rPr>
        <w:t>C</w:t>
      </w:r>
      <w:r w:rsidRPr="003431BB">
        <w:rPr>
          <w:sz w:val="16"/>
        </w:rPr>
        <w:t xml:space="preserve">ortez </w:t>
      </w:r>
      <w:r w:rsidRPr="003431BB">
        <w:rPr>
          <w:rStyle w:val="StyleUnderline"/>
        </w:rPr>
        <w:t>declared</w:t>
      </w:r>
      <w:r w:rsidRPr="003431BB">
        <w:rPr>
          <w:sz w:val="16"/>
        </w:rPr>
        <w:t>, in 2019, that “</w:t>
      </w:r>
      <w:r w:rsidRPr="003431BB">
        <w:rPr>
          <w:rStyle w:val="StyleUnderline"/>
        </w:rPr>
        <w:t xml:space="preserve">The world is </w:t>
      </w:r>
      <w:r w:rsidRPr="003431BB">
        <w:rPr>
          <w:rStyle w:val="Emphasis"/>
        </w:rPr>
        <w:t>going to end</w:t>
      </w:r>
      <w:r w:rsidRPr="003431BB">
        <w:rPr>
          <w:rStyle w:val="StyleUnderline"/>
        </w:rPr>
        <w:t xml:space="preserve"> in twelve years</w:t>
      </w:r>
      <w:r w:rsidRPr="003431BB">
        <w:rPr>
          <w:sz w:val="16"/>
        </w:rPr>
        <w:t xml:space="preserve"> if we don’t address climate change.” But, as Shellenberger documents in his book, </w:t>
      </w:r>
      <w:r w:rsidRPr="003431BB">
        <w:rPr>
          <w:rStyle w:val="StyleUnderline"/>
        </w:rPr>
        <w:t xml:space="preserve">climate </w:t>
      </w:r>
      <w:r w:rsidRPr="003431BB">
        <w:rPr>
          <w:rStyle w:val="Emphasis"/>
        </w:rPr>
        <w:t>scientists</w:t>
      </w:r>
      <w:r w:rsidRPr="003431BB">
        <w:rPr>
          <w:rStyle w:val="StyleUnderline"/>
        </w:rPr>
        <w:t xml:space="preserve"> from </w:t>
      </w:r>
      <w:r w:rsidRPr="003431BB">
        <w:rPr>
          <w:rStyle w:val="Emphasis"/>
        </w:rPr>
        <w:t>NASA</w:t>
      </w:r>
      <w:r w:rsidRPr="003431BB">
        <w:rPr>
          <w:rStyle w:val="StyleUnderline"/>
        </w:rPr>
        <w:t xml:space="preserve"> said that “All the </w:t>
      </w:r>
      <w:r w:rsidRPr="003431BB">
        <w:rPr>
          <w:rStyle w:val="Emphasis"/>
        </w:rPr>
        <w:t>time-limited</w:t>
      </w:r>
      <w:r w:rsidRPr="003431BB">
        <w:rPr>
          <w:rStyle w:val="StyleUnderline"/>
        </w:rPr>
        <w:t xml:space="preserve"> frames are </w:t>
      </w:r>
      <w:r w:rsidRPr="003431BB">
        <w:rPr>
          <w:rStyle w:val="Emphasis"/>
        </w:rPr>
        <w:t>b</w:t>
      </w:r>
      <w:r w:rsidRPr="003431BB">
        <w:rPr>
          <w:rStyle w:val="StyleUnderline"/>
        </w:rPr>
        <w:t>ull</w:t>
      </w:r>
      <w:r w:rsidRPr="003431BB">
        <w:rPr>
          <w:rStyle w:val="Emphasis"/>
        </w:rPr>
        <w:t>s</w:t>
      </w:r>
      <w:r w:rsidRPr="003431BB">
        <w:rPr>
          <w:rStyle w:val="StyleUnderline"/>
        </w:rPr>
        <w:t>--t</w:t>
      </w:r>
      <w:r w:rsidRPr="003431BB">
        <w:rPr>
          <w:sz w:val="16"/>
        </w:rPr>
        <w:t>,” and a paleoclimate researcher at the University of Wisconsin-Madison said that her statement was a “mischaracterization.”</w:t>
      </w:r>
    </w:p>
    <w:p w14:paraId="5B69B58C" w14:textId="77777777" w:rsidR="00595B7A" w:rsidRPr="009857E2" w:rsidRDefault="00595B7A" w:rsidP="00595B7A">
      <w:pPr>
        <w:rPr>
          <w:u w:val="single"/>
        </w:rPr>
      </w:pPr>
      <w:r w:rsidRPr="003431BB">
        <w:rPr>
          <w:sz w:val="16"/>
        </w:rPr>
        <w:t xml:space="preserve">In short, there are </w:t>
      </w:r>
      <w:r w:rsidRPr="003431BB">
        <w:rPr>
          <w:rStyle w:val="StyleUnderline"/>
        </w:rPr>
        <w:t xml:space="preserve">virtually </w:t>
      </w:r>
      <w:r w:rsidRPr="003431BB">
        <w:rPr>
          <w:rStyle w:val="StyleUnderline"/>
          <w:highlight w:val="cyan"/>
        </w:rPr>
        <w:t xml:space="preserve">no </w:t>
      </w:r>
      <w:r w:rsidRPr="003431BB">
        <w:rPr>
          <w:rStyle w:val="Emphasis"/>
          <w:highlight w:val="cyan"/>
        </w:rPr>
        <w:t>scientists</w:t>
      </w:r>
      <w:r w:rsidRPr="003431BB">
        <w:rPr>
          <w:sz w:val="16"/>
        </w:rPr>
        <w:t xml:space="preserve"> who </w:t>
      </w:r>
      <w:r w:rsidRPr="003431BB">
        <w:rPr>
          <w:rStyle w:val="StyleUnderline"/>
        </w:rPr>
        <w:t xml:space="preserve">believe, </w:t>
      </w:r>
      <w:r w:rsidRPr="003431BB">
        <w:rPr>
          <w:rStyle w:val="StyleUnderline"/>
          <w:highlight w:val="cyan"/>
        </w:rPr>
        <w:t>and</w:t>
      </w:r>
      <w:r w:rsidRPr="003431BB">
        <w:rPr>
          <w:sz w:val="16"/>
        </w:rPr>
        <w:t xml:space="preserve"> there is </w:t>
      </w:r>
      <w:r w:rsidRPr="003431BB">
        <w:rPr>
          <w:rStyle w:val="StyleUnderline"/>
          <w:highlight w:val="cyan"/>
        </w:rPr>
        <w:t xml:space="preserve">no </w:t>
      </w:r>
      <w:r w:rsidRPr="003431BB">
        <w:rPr>
          <w:rStyle w:val="Emphasis"/>
          <w:highlight w:val="cyan"/>
        </w:rPr>
        <w:t>science</w:t>
      </w:r>
      <w:r w:rsidRPr="003431BB">
        <w:rPr>
          <w:sz w:val="16"/>
        </w:rPr>
        <w:t xml:space="preserve"> to </w:t>
      </w:r>
      <w:r w:rsidRPr="003431BB">
        <w:rPr>
          <w:rStyle w:val="StyleUnderline"/>
          <w:highlight w:val="cyan"/>
        </w:rPr>
        <w:t>support</w:t>
      </w:r>
      <w:r w:rsidRPr="003431BB">
        <w:rPr>
          <w:sz w:val="16"/>
        </w:rPr>
        <w:t xml:space="preserve">, </w:t>
      </w:r>
      <w:r w:rsidRPr="003431BB">
        <w:rPr>
          <w:rStyle w:val="StyleUnderline"/>
        </w:rPr>
        <w:t xml:space="preserve">the idea </w:t>
      </w:r>
      <w:r w:rsidRPr="003431BB">
        <w:rPr>
          <w:rStyle w:val="StyleUnderline"/>
          <w:highlight w:val="cyan"/>
        </w:rPr>
        <w:t xml:space="preserve">that </w:t>
      </w:r>
      <w:r w:rsidRPr="00350469">
        <w:rPr>
          <w:rStyle w:val="StyleUnderline"/>
          <w:highlight w:val="cyan"/>
        </w:rPr>
        <w:t xml:space="preserve">humans will go </w:t>
      </w:r>
      <w:r w:rsidRPr="003431BB">
        <w:rPr>
          <w:rStyle w:val="Emphasis"/>
          <w:highlight w:val="cyan"/>
        </w:rPr>
        <w:t>extinct</w:t>
      </w:r>
      <w:r w:rsidRPr="003431BB">
        <w:rPr>
          <w:rStyle w:val="StyleUnderline"/>
        </w:rPr>
        <w:t xml:space="preserve"> from </w:t>
      </w:r>
      <w:r w:rsidRPr="00350469">
        <w:rPr>
          <w:rStyle w:val="StyleUnderline"/>
        </w:rPr>
        <w:t>climate change.</w:t>
      </w:r>
      <w:bookmarkEnd w:id="13"/>
    </w:p>
    <w:p w14:paraId="0166927B" w14:textId="77777777" w:rsidR="00595B7A" w:rsidRPr="00E0522A" w:rsidRDefault="00595B7A" w:rsidP="00595B7A"/>
    <w:p w14:paraId="570E2B42" w14:textId="77777777" w:rsidR="00595B7A" w:rsidRDefault="00595B7A" w:rsidP="00595B7A">
      <w:pPr>
        <w:pStyle w:val="Heading2"/>
      </w:pPr>
      <w:r>
        <w:t>Adv---Presidency</w:t>
      </w:r>
    </w:p>
    <w:p w14:paraId="559E741E" w14:textId="77777777" w:rsidR="00595B7A" w:rsidRDefault="00595B7A" w:rsidP="00595B7A">
      <w:pPr>
        <w:pStyle w:val="Heading3"/>
      </w:pPr>
      <w:bookmarkStart w:id="14" w:name="_Hlk211386754"/>
      <w:r>
        <w:t>AT: U.S. Democracy---Laundry List---2NC</w:t>
      </w:r>
    </w:p>
    <w:bookmarkEnd w:id="14"/>
    <w:p w14:paraId="2BA28995" w14:textId="77777777" w:rsidR="00595B7A" w:rsidRDefault="00595B7A" w:rsidP="00595B7A">
      <w:pPr>
        <w:pStyle w:val="Heading1"/>
      </w:pPr>
      <w:r>
        <w:t>1NR vs Emory CF</w:t>
      </w:r>
    </w:p>
    <w:p w14:paraId="1584D2C0" w14:textId="06DBA462" w:rsidR="00595B7A" w:rsidRDefault="00595B7A" w:rsidP="00595B7A">
      <w:pPr>
        <w:pStyle w:val="Heading2"/>
      </w:pPr>
      <w:r>
        <w:t>Cap</w:t>
      </w:r>
      <w:r>
        <w:t xml:space="preserve"> K</w:t>
      </w:r>
    </w:p>
    <w:p w14:paraId="475A8C9B" w14:textId="790C6666" w:rsidR="00595B7A" w:rsidRDefault="00595B7A" w:rsidP="00595B7A">
      <w:pPr>
        <w:pStyle w:val="Heading2"/>
      </w:pPr>
      <w:r>
        <w:t xml:space="preserve">Countervailance </w:t>
      </w:r>
      <w:r>
        <w:t>CP</w:t>
      </w:r>
    </w:p>
    <w:p w14:paraId="2876B280" w14:textId="333DFB59" w:rsidR="00595B7A" w:rsidRDefault="00595B7A" w:rsidP="00595B7A">
      <w:pPr>
        <w:pStyle w:val="Heading3"/>
      </w:pPr>
      <w:r>
        <w:t>Overview---2NC</w:t>
      </w:r>
    </w:p>
    <w:p w14:paraId="69385FEB" w14:textId="6BE06490" w:rsidR="00595B7A" w:rsidRDefault="00595B7A" w:rsidP="00595B7A">
      <w:pPr>
        <w:pStyle w:val="Heading3"/>
      </w:pPr>
      <w:r>
        <w:t>Perm---AT: Do Both---Long---2NC</w:t>
      </w:r>
    </w:p>
    <w:p w14:paraId="32C498B5" w14:textId="77777777" w:rsidR="00595B7A" w:rsidRDefault="00595B7A" w:rsidP="00595B7A">
      <w:pPr>
        <w:pStyle w:val="Heading4"/>
      </w:pPr>
      <w:r>
        <w:t xml:space="preserve">Even </w:t>
      </w:r>
      <w:r w:rsidRPr="009C6BEF">
        <w:rPr>
          <w:u w:val="single"/>
        </w:rPr>
        <w:t>small</w:t>
      </w:r>
      <w:r>
        <w:t xml:space="preserve"> deviations are </w:t>
      </w:r>
      <w:r w:rsidRPr="009C6BEF">
        <w:rPr>
          <w:u w:val="single"/>
        </w:rPr>
        <w:t>exponentially</w:t>
      </w:r>
      <w:r>
        <w:t xml:space="preserve"> inflationary. </w:t>
      </w:r>
    </w:p>
    <w:p w14:paraId="3B232588" w14:textId="77777777" w:rsidR="00595B7A" w:rsidRDefault="00595B7A" w:rsidP="00595B7A">
      <w:r w:rsidRPr="00EA3874">
        <w:rPr>
          <w:rStyle w:val="Style13ptBold"/>
        </w:rPr>
        <w:t>Listokin 22</w:t>
      </w:r>
      <w:r>
        <w:t xml:space="preserve"> [Yair Listokin (Professor of Law, Yale Law School) and Peter Bassine (Associate, Latham &amp; Watkins, Orange County, California), Winter 2022, "Better Rules for Worse Economies: Efficient Legal Rules Over the Business Cycle," Harvard Business Law Review, Vol. 12, Issue 1, pp. 55-105, njn]</w:t>
      </w:r>
    </w:p>
    <w:p w14:paraId="4E639AB6" w14:textId="77777777" w:rsidR="00595B7A" w:rsidRPr="004C7BCE" w:rsidRDefault="00595B7A" w:rsidP="00595B7A">
      <w:pPr>
        <w:rPr>
          <w:sz w:val="16"/>
        </w:rPr>
      </w:pPr>
      <w:r w:rsidRPr="004C7BCE">
        <w:rPr>
          <w:sz w:val="16"/>
        </w:rPr>
        <w:t>A. Why We Cannot Ignore the Problem</w:t>
      </w:r>
    </w:p>
    <w:p w14:paraId="5E331CD2" w14:textId="77777777" w:rsidR="00595B7A" w:rsidRPr="004C7BCE" w:rsidRDefault="00595B7A" w:rsidP="00595B7A">
      <w:pPr>
        <w:rPr>
          <w:sz w:val="16"/>
        </w:rPr>
      </w:pPr>
      <w:r w:rsidRPr="004C7BCE">
        <w:rPr>
          <w:rStyle w:val="StyleUnderline"/>
          <w:highlight w:val="cyan"/>
        </w:rPr>
        <w:t xml:space="preserve">Any </w:t>
      </w:r>
      <w:r w:rsidRPr="004C7BCE">
        <w:rPr>
          <w:rStyle w:val="Emphasis"/>
          <w:highlight w:val="cyan"/>
        </w:rPr>
        <w:t>time-invariant</w:t>
      </w:r>
      <w:r w:rsidRPr="004C7BCE">
        <w:rPr>
          <w:rStyle w:val="StyleUnderline"/>
        </w:rPr>
        <w:t xml:space="preserve"> legal </w:t>
      </w:r>
      <w:r w:rsidRPr="00393424">
        <w:rPr>
          <w:rStyle w:val="StyleUnderline"/>
          <w:highlight w:val="cyan"/>
        </w:rPr>
        <w:t xml:space="preserve">rule will </w:t>
      </w:r>
      <w:r w:rsidRPr="004C7BCE">
        <w:rPr>
          <w:rStyle w:val="StyleUnderline"/>
          <w:highlight w:val="cyan"/>
        </w:rPr>
        <w:t xml:space="preserve">be </w:t>
      </w:r>
      <w:r w:rsidRPr="004C7BCE">
        <w:rPr>
          <w:rStyle w:val="Emphasis"/>
          <w:highlight w:val="cyan"/>
        </w:rPr>
        <w:t>inefficient</w:t>
      </w:r>
      <w:r w:rsidRPr="004C7BCE">
        <w:rPr>
          <w:rStyle w:val="StyleUnderline"/>
          <w:highlight w:val="cyan"/>
        </w:rPr>
        <w:t xml:space="preserve"> in some </w:t>
      </w:r>
      <w:r w:rsidRPr="004C7BCE">
        <w:rPr>
          <w:rStyle w:val="Emphasis"/>
          <w:highlight w:val="cyan"/>
        </w:rPr>
        <w:t>phases</w:t>
      </w:r>
      <w:r w:rsidRPr="004C7BCE">
        <w:rPr>
          <w:rStyle w:val="StyleUnderline"/>
        </w:rPr>
        <w:t xml:space="preserve"> of the business cycle</w:t>
      </w:r>
      <w:r w:rsidRPr="004C7BCE">
        <w:rPr>
          <w:sz w:val="16"/>
        </w:rPr>
        <w:t>. Given the inevitability of error, we might justify the status quo's emphasis on a rule's performance in expansions as follows: If every possible rule is flawed, why not focus on the expansion period rule that is inefficient the least often? True, the expansion period rule proves inefficient in recessions, but recessions are rare. Rules that perform well in recessions fare poorly in expansions. As we saw in Table 1, the likelihood of a recession is much smaller than the likelihood of an expanding economy. Expansion is the norm, occurring about 92% of the time in the United States since World War II. If we accounted for recessions when setting the legal rules, the efficiency gains in recessions might be offset by regular efficiency losses in expansions.</w:t>
      </w:r>
    </w:p>
    <w:p w14:paraId="69E582EC" w14:textId="77777777" w:rsidR="00595B7A" w:rsidRPr="004C7BCE" w:rsidRDefault="00595B7A" w:rsidP="00595B7A">
      <w:pPr>
        <w:rPr>
          <w:sz w:val="16"/>
        </w:rPr>
      </w:pPr>
      <w:r w:rsidRPr="004C7BCE">
        <w:rPr>
          <w:sz w:val="16"/>
        </w:rPr>
        <w:t>More concretely, consider the optimal UI eligibility rule. The efficient eligibility rule in expansions proves too tight in recessions, while the efficient rule in recessions provides for overly generous UI eligibility in expansions. By applying the efficient rule in expansions in all periods, we get the efficient rule more often than not. And the inefficiency associated with the tight UI rule in recessions should be offset by the inefficiency caused by more generous rules in expansions. As a result, the efficient rule in expansions appears to be just as efficient as any other time-invariant UI eligibility rule.</w:t>
      </w:r>
    </w:p>
    <w:p w14:paraId="24DC8163" w14:textId="77777777" w:rsidR="00595B7A" w:rsidRPr="004C7BCE" w:rsidRDefault="00595B7A" w:rsidP="00595B7A">
      <w:pPr>
        <w:rPr>
          <w:sz w:val="16"/>
        </w:rPr>
      </w:pPr>
      <w:r w:rsidRPr="004C7BCE">
        <w:rPr>
          <w:sz w:val="16"/>
        </w:rPr>
        <w:t xml:space="preserve">Not so. </w:t>
      </w:r>
      <w:r w:rsidRPr="004C7BCE">
        <w:rPr>
          <w:rStyle w:val="StyleUnderline"/>
        </w:rPr>
        <w:t xml:space="preserve">In </w:t>
      </w:r>
      <w:r w:rsidRPr="004C7BCE">
        <w:rPr>
          <w:rStyle w:val="Emphasis"/>
        </w:rPr>
        <w:t>most</w:t>
      </w:r>
      <w:r w:rsidRPr="004C7BCE">
        <w:rPr>
          <w:rStyle w:val="StyleUnderline"/>
        </w:rPr>
        <w:t xml:space="preserve"> economic </w:t>
      </w:r>
      <w:r w:rsidRPr="004C7BCE">
        <w:rPr>
          <w:rStyle w:val="Emphasis"/>
        </w:rPr>
        <w:t>models</w:t>
      </w:r>
      <w:r w:rsidRPr="004C7BCE">
        <w:rPr>
          <w:sz w:val="16"/>
        </w:rPr>
        <w:t xml:space="preserve">, the </w:t>
      </w:r>
      <w:r w:rsidRPr="004C7BCE">
        <w:rPr>
          <w:rStyle w:val="StyleUnderline"/>
          <w:highlight w:val="cyan"/>
        </w:rPr>
        <w:t>inefficiency</w:t>
      </w:r>
      <w:r w:rsidRPr="004C7BCE">
        <w:rPr>
          <w:rStyle w:val="StyleUnderline"/>
        </w:rPr>
        <w:t xml:space="preserve"> associated with a rule </w:t>
      </w:r>
      <w:r w:rsidRPr="004C7BCE">
        <w:rPr>
          <w:rStyle w:val="StyleUnderline"/>
          <w:highlight w:val="cyan"/>
        </w:rPr>
        <w:t xml:space="preserve">does </w:t>
      </w:r>
      <w:r w:rsidRPr="004C7BCE">
        <w:rPr>
          <w:rStyle w:val="Emphasis"/>
          <w:highlight w:val="cyan"/>
        </w:rPr>
        <w:t>not</w:t>
      </w:r>
      <w:r w:rsidRPr="004C7BCE">
        <w:rPr>
          <w:rStyle w:val="StyleUnderline"/>
          <w:highlight w:val="cyan"/>
        </w:rPr>
        <w:t xml:space="preserve"> grow </w:t>
      </w:r>
      <w:r w:rsidRPr="004C7BCE">
        <w:rPr>
          <w:rStyle w:val="Emphasis"/>
          <w:highlight w:val="cyan"/>
        </w:rPr>
        <w:t>proportionally</w:t>
      </w:r>
      <w:r w:rsidRPr="004C7BCE">
        <w:rPr>
          <w:rStyle w:val="StyleUnderline"/>
          <w:highlight w:val="cyan"/>
        </w:rPr>
        <w:t xml:space="preserve"> to</w:t>
      </w:r>
      <w:r w:rsidRPr="004C7BCE">
        <w:rPr>
          <w:rStyle w:val="StyleUnderline"/>
        </w:rPr>
        <w:t xml:space="preserve"> the rule's </w:t>
      </w:r>
      <w:r w:rsidRPr="004C7BCE">
        <w:rPr>
          <w:rStyle w:val="StyleUnderline"/>
          <w:highlight w:val="cyan"/>
        </w:rPr>
        <w:t>unsuitability. Instead,</w:t>
      </w:r>
      <w:r w:rsidRPr="004C7BCE">
        <w:rPr>
          <w:rStyle w:val="StyleUnderline"/>
        </w:rPr>
        <w:t xml:space="preserve"> the inefficiency </w:t>
      </w:r>
      <w:r w:rsidRPr="004C7BCE">
        <w:rPr>
          <w:rStyle w:val="Emphasis"/>
          <w:highlight w:val="cyan"/>
        </w:rPr>
        <w:t>increases</w:t>
      </w:r>
      <w:r w:rsidRPr="004C7BCE">
        <w:rPr>
          <w:rStyle w:val="StyleUnderline"/>
          <w:highlight w:val="cyan"/>
        </w:rPr>
        <w:t xml:space="preserve"> with the </w:t>
      </w:r>
      <w:r w:rsidRPr="004C7BCE">
        <w:rPr>
          <w:rStyle w:val="Emphasis"/>
          <w:highlight w:val="cyan"/>
        </w:rPr>
        <w:t>square</w:t>
      </w:r>
      <w:r w:rsidRPr="004C7BCE">
        <w:rPr>
          <w:rStyle w:val="StyleUnderline"/>
        </w:rPr>
        <w:t xml:space="preserve"> of unsuitability. </w:t>
      </w:r>
      <w:r w:rsidRPr="004C7BCE">
        <w:rPr>
          <w:rStyle w:val="StyleUnderline"/>
          <w:highlight w:val="cyan"/>
        </w:rPr>
        <w:t>A</w:t>
      </w:r>
      <w:r w:rsidRPr="004C7BCE">
        <w:rPr>
          <w:rStyle w:val="StyleUnderline"/>
        </w:rPr>
        <w:t xml:space="preserve"> legal </w:t>
      </w:r>
      <w:r w:rsidRPr="004C7BCE">
        <w:rPr>
          <w:rStyle w:val="StyleUnderline"/>
          <w:highlight w:val="cyan"/>
        </w:rPr>
        <w:t>rule</w:t>
      </w:r>
      <w:r w:rsidRPr="004C7BCE">
        <w:rPr>
          <w:rStyle w:val="StyleUnderline"/>
        </w:rPr>
        <w:t xml:space="preserve"> that is far </w:t>
      </w:r>
      <w:r w:rsidRPr="004C7BCE">
        <w:rPr>
          <w:rStyle w:val="Emphasis"/>
          <w:highlight w:val="cyan"/>
        </w:rPr>
        <w:t>off</w:t>
      </w:r>
      <w:r w:rsidRPr="004C7BCE">
        <w:rPr>
          <w:rStyle w:val="StyleUnderline"/>
          <w:highlight w:val="cyan"/>
        </w:rPr>
        <w:t xml:space="preserve"> the mark causes</w:t>
      </w:r>
      <w:r w:rsidRPr="004C7BCE">
        <w:rPr>
          <w:rStyle w:val="StyleUnderline"/>
        </w:rPr>
        <w:t xml:space="preserve"> a </w:t>
      </w:r>
      <w:r w:rsidRPr="004C7BCE">
        <w:rPr>
          <w:rStyle w:val="Emphasis"/>
          <w:highlight w:val="cyan"/>
        </w:rPr>
        <w:t>disproportionate</w:t>
      </w:r>
      <w:r w:rsidRPr="004C7BCE">
        <w:rPr>
          <w:rStyle w:val="StyleUnderline"/>
        </w:rPr>
        <w:t xml:space="preserve"> amount of </w:t>
      </w:r>
      <w:r w:rsidRPr="004C7BCE">
        <w:rPr>
          <w:rStyle w:val="StyleUnderline"/>
          <w:highlight w:val="cyan"/>
        </w:rPr>
        <w:t>inefficiency</w:t>
      </w:r>
      <w:r w:rsidRPr="004C7BCE">
        <w:rPr>
          <w:sz w:val="16"/>
        </w:rPr>
        <w:t xml:space="preserve">. It is better for a rule to be slightly inefficient most of the time and mitigate the worst outcomes than </w:t>
      </w:r>
      <w:r w:rsidRPr="004C7BCE">
        <w:rPr>
          <w:rStyle w:val="StyleUnderline"/>
          <w:highlight w:val="cyan"/>
        </w:rPr>
        <w:t>to</w:t>
      </w:r>
      <w:r w:rsidRPr="004C7BCE">
        <w:rPr>
          <w:rStyle w:val="StyleUnderline"/>
        </w:rPr>
        <w:t xml:space="preserve"> maximize efficiency in most conditions</w:t>
      </w:r>
      <w:r w:rsidRPr="004C7BCE">
        <w:rPr>
          <w:sz w:val="16"/>
        </w:rPr>
        <w:t xml:space="preserve"> but </w:t>
      </w:r>
      <w:r w:rsidRPr="004C7BCE">
        <w:rPr>
          <w:rStyle w:val="StyleUnderline"/>
          <w:highlight w:val="cyan"/>
        </w:rPr>
        <w:t>facilitate</w:t>
      </w:r>
      <w:r w:rsidRPr="004C7BCE">
        <w:rPr>
          <w:rStyle w:val="StyleUnderline"/>
        </w:rPr>
        <w:t xml:space="preserve"> occasional </w:t>
      </w:r>
      <w:r w:rsidRPr="004C7BCE">
        <w:rPr>
          <w:rStyle w:val="Emphasis"/>
          <w:highlight w:val="cyan"/>
        </w:rPr>
        <w:t>catastrophic</w:t>
      </w:r>
      <w:r w:rsidRPr="004C7BCE">
        <w:rPr>
          <w:rStyle w:val="StyleUnderline"/>
          <w:highlight w:val="cyan"/>
        </w:rPr>
        <w:t xml:space="preserve"> outcomes</w:t>
      </w:r>
      <w:r w:rsidRPr="004C7BCE">
        <w:rPr>
          <w:sz w:val="16"/>
        </w:rPr>
        <w:t>.</w:t>
      </w:r>
    </w:p>
    <w:p w14:paraId="3A5C6AC9" w14:textId="77777777" w:rsidR="00595B7A" w:rsidRDefault="00595B7A" w:rsidP="00595B7A">
      <w:pPr>
        <w:pStyle w:val="Heading4"/>
      </w:pPr>
      <w:r>
        <w:t xml:space="preserve">Nullifying CBRs with antitrust is the </w:t>
      </w:r>
      <w:r w:rsidRPr="009C6BEF">
        <w:rPr>
          <w:u w:val="single"/>
        </w:rPr>
        <w:t>only</w:t>
      </w:r>
      <w:r>
        <w:t xml:space="preserve"> way to prevent inflation in </w:t>
      </w:r>
      <w:r w:rsidRPr="009C6BEF">
        <w:rPr>
          <w:u w:val="single"/>
        </w:rPr>
        <w:t>tight</w:t>
      </w:r>
      <w:r>
        <w:t xml:space="preserve"> labor markets.</w:t>
      </w:r>
    </w:p>
    <w:p w14:paraId="0679873A" w14:textId="77777777" w:rsidR="00595B7A" w:rsidRDefault="00595B7A" w:rsidP="00595B7A">
      <w:r w:rsidRPr="00DC18FD">
        <w:rPr>
          <w:rStyle w:val="Style13ptBold"/>
        </w:rPr>
        <w:t>Alexander 25</w:t>
      </w:r>
      <w:r>
        <w:t xml:space="preserve"> [Laura M. Alexander (Assistant Professor, Ohio State University; J.D., Georgetown University), 8-8-2025, "Competition and Countervailing Power," Ohio State Legal Studies Research Paper No. 935, Antitrust Law Journal, Forthcoming, </w:t>
      </w:r>
      <w:r w:rsidRPr="00DC18FD">
        <w:t>https://dx.doi.org/10.2139/ssrn.5384534</w:t>
      </w:r>
      <w:r>
        <w:t>, njn]</w:t>
      </w:r>
    </w:p>
    <w:p w14:paraId="7F456640" w14:textId="77777777" w:rsidR="00595B7A" w:rsidRPr="00630B0D" w:rsidRDefault="00595B7A" w:rsidP="00595B7A">
      <w:pPr>
        <w:rPr>
          <w:sz w:val="16"/>
        </w:rPr>
      </w:pPr>
      <w:r w:rsidRPr="00630B0D">
        <w:rPr>
          <w:rStyle w:val="Emphasis"/>
        </w:rPr>
        <w:t>Countervailing</w:t>
      </w:r>
      <w:r w:rsidRPr="00630B0D">
        <w:rPr>
          <w:rStyle w:val="StyleUnderline"/>
        </w:rPr>
        <w:t xml:space="preserve"> power is a </w:t>
      </w:r>
      <w:r w:rsidRPr="00630B0D">
        <w:rPr>
          <w:rStyle w:val="Emphasis"/>
        </w:rPr>
        <w:t>response</w:t>
      </w:r>
      <w:r w:rsidRPr="00630B0D">
        <w:rPr>
          <w:rStyle w:val="StyleUnderline"/>
        </w:rPr>
        <w:t xml:space="preserve"> to market power</w:t>
      </w:r>
      <w:r w:rsidRPr="00630B0D">
        <w:rPr>
          <w:sz w:val="16"/>
        </w:rPr>
        <w:t xml:space="preserve">. It is the idea that </w:t>
      </w:r>
      <w:r w:rsidRPr="00630B0D">
        <w:rPr>
          <w:rStyle w:val="StyleUnderline"/>
        </w:rPr>
        <w:t xml:space="preserve">market power on </w:t>
      </w:r>
      <w:r w:rsidRPr="00630B0D">
        <w:rPr>
          <w:rStyle w:val="Emphasis"/>
        </w:rPr>
        <w:t>one</w:t>
      </w:r>
      <w:r w:rsidRPr="00630B0D">
        <w:rPr>
          <w:rStyle w:val="StyleUnderline"/>
        </w:rPr>
        <w:t xml:space="preserve"> side</w:t>
      </w:r>
      <w:r w:rsidRPr="00630B0D">
        <w:rPr>
          <w:sz w:val="16"/>
        </w:rPr>
        <w:t xml:space="preserve"> of a market </w:t>
      </w:r>
      <w:r w:rsidRPr="00630B0D">
        <w:rPr>
          <w:rStyle w:val="StyleUnderline"/>
        </w:rPr>
        <w:t xml:space="preserve">can be </w:t>
      </w:r>
      <w:r w:rsidRPr="00630B0D">
        <w:rPr>
          <w:rStyle w:val="Emphasis"/>
        </w:rPr>
        <w:t>countered</w:t>
      </w:r>
      <w:r w:rsidRPr="00630B0D">
        <w:rPr>
          <w:rStyle w:val="StyleUnderline"/>
        </w:rPr>
        <w:t xml:space="preserve"> by developing market power on the </w:t>
      </w:r>
      <w:r w:rsidRPr="00630B0D">
        <w:rPr>
          <w:rStyle w:val="Emphasis"/>
        </w:rPr>
        <w:t>other</w:t>
      </w:r>
      <w:r w:rsidRPr="00630B0D">
        <w:rPr>
          <w:sz w:val="16"/>
        </w:rPr>
        <w:t xml:space="preserve"> side of the market. The </w:t>
      </w:r>
      <w:r w:rsidRPr="00630B0D">
        <w:rPr>
          <w:rStyle w:val="Emphasis"/>
        </w:rPr>
        <w:t>relative</w:t>
      </w:r>
      <w:r w:rsidRPr="00630B0D">
        <w:rPr>
          <w:rStyle w:val="StyleUnderline"/>
        </w:rPr>
        <w:t xml:space="preserve"> market </w:t>
      </w:r>
      <w:r w:rsidRPr="00630B0D">
        <w:rPr>
          <w:rStyle w:val="Emphasis"/>
        </w:rPr>
        <w:t>power</w:t>
      </w:r>
      <w:r w:rsidRPr="00630B0D">
        <w:rPr>
          <w:sz w:val="16"/>
        </w:rPr>
        <w:t xml:space="preserve"> of the parties </w:t>
      </w:r>
      <w:r w:rsidRPr="00630B0D">
        <w:rPr>
          <w:rStyle w:val="StyleUnderline"/>
        </w:rPr>
        <w:t xml:space="preserve">to a </w:t>
      </w:r>
      <w:r w:rsidRPr="00630B0D">
        <w:rPr>
          <w:rStyle w:val="Emphasis"/>
        </w:rPr>
        <w:t>bargain</w:t>
      </w:r>
      <w:r w:rsidRPr="00630B0D">
        <w:rPr>
          <w:rStyle w:val="StyleUnderline"/>
        </w:rPr>
        <w:t xml:space="preserve"> affects their bargaining dynamics</w:t>
      </w:r>
      <w:r w:rsidRPr="00630B0D">
        <w:rPr>
          <w:sz w:val="16"/>
        </w:rPr>
        <w:t xml:space="preserve">. For example, </w:t>
      </w:r>
      <w:r w:rsidRPr="00630B0D">
        <w:rPr>
          <w:rStyle w:val="StyleUnderline"/>
        </w:rPr>
        <w:t>the market power of a</w:t>
      </w:r>
      <w:r w:rsidRPr="00630B0D">
        <w:rPr>
          <w:sz w:val="16"/>
        </w:rPr>
        <w:t xml:space="preserve"> labor </w:t>
      </w:r>
      <w:r w:rsidRPr="00630B0D">
        <w:rPr>
          <w:rStyle w:val="Emphasis"/>
        </w:rPr>
        <w:t>union</w:t>
      </w:r>
      <w:r w:rsidRPr="00630B0D">
        <w:rPr>
          <w:sz w:val="16"/>
        </w:rPr>
        <w:t xml:space="preserve"> in the market </w:t>
      </w:r>
      <w:r w:rsidRPr="00630B0D">
        <w:rPr>
          <w:rStyle w:val="StyleUnderline"/>
        </w:rPr>
        <w:t xml:space="preserve">for selling </w:t>
      </w:r>
      <w:r w:rsidRPr="00630B0D">
        <w:rPr>
          <w:rStyle w:val="Emphasis"/>
        </w:rPr>
        <w:t>labor</w:t>
      </w:r>
      <w:r w:rsidRPr="00630B0D">
        <w:rPr>
          <w:rStyle w:val="StyleUnderline"/>
        </w:rPr>
        <w:t xml:space="preserve"> might allow workers to </w:t>
      </w:r>
      <w:r w:rsidRPr="00630B0D">
        <w:rPr>
          <w:rStyle w:val="Emphasis"/>
        </w:rPr>
        <w:t>countervail</w:t>
      </w:r>
      <w:r w:rsidRPr="00630B0D">
        <w:rPr>
          <w:rStyle w:val="StyleUnderline"/>
        </w:rPr>
        <w:t xml:space="preserve"> the market power of a large </w:t>
      </w:r>
      <w:r w:rsidRPr="00630B0D">
        <w:rPr>
          <w:rStyle w:val="Emphasis"/>
        </w:rPr>
        <w:t>employer</w:t>
      </w:r>
      <w:r w:rsidRPr="00630B0D">
        <w:rPr>
          <w:sz w:val="16"/>
        </w:rPr>
        <w:t>. Or, faced with a powerful producer, retailers might seek to consolidate or collude to obtain countervailing market power to obtain better prices or terms from the producer.</w:t>
      </w:r>
    </w:p>
    <w:p w14:paraId="2470AF92" w14:textId="77777777" w:rsidR="00595B7A" w:rsidRPr="00630B0D" w:rsidRDefault="00595B7A" w:rsidP="00595B7A">
      <w:pPr>
        <w:rPr>
          <w:sz w:val="16"/>
        </w:rPr>
      </w:pPr>
      <w:r w:rsidRPr="00630B0D">
        <w:rPr>
          <w:rStyle w:val="StyleUnderline"/>
        </w:rPr>
        <w:t xml:space="preserve">Both competition and </w:t>
      </w:r>
      <w:r w:rsidRPr="00630B0D">
        <w:rPr>
          <w:rStyle w:val="Emphasis"/>
        </w:rPr>
        <w:t>countervailing</w:t>
      </w:r>
      <w:r w:rsidRPr="00630B0D">
        <w:rPr>
          <w:rStyle w:val="StyleUnderline"/>
        </w:rPr>
        <w:t xml:space="preserve"> power can be</w:t>
      </w:r>
      <w:r w:rsidRPr="00630B0D">
        <w:rPr>
          <w:sz w:val="16"/>
        </w:rPr>
        <w:t xml:space="preserve"> viewed as potential </w:t>
      </w:r>
      <w:r w:rsidRPr="00630B0D">
        <w:rPr>
          <w:rStyle w:val="StyleUnderline"/>
        </w:rPr>
        <w:t>solutions to</w:t>
      </w:r>
      <w:r w:rsidRPr="00630B0D">
        <w:rPr>
          <w:sz w:val="16"/>
        </w:rPr>
        <w:t xml:space="preserve"> the problem of </w:t>
      </w:r>
      <w:r w:rsidRPr="00630B0D">
        <w:rPr>
          <w:rStyle w:val="Emphasis"/>
        </w:rPr>
        <w:t>market power</w:t>
      </w:r>
      <w:r w:rsidRPr="00630B0D">
        <w:rPr>
          <w:sz w:val="16"/>
        </w:rPr>
        <w:t xml:space="preserve">. As a matter of economics, one or more market participants with </w:t>
      </w:r>
      <w:r w:rsidRPr="00630B0D">
        <w:rPr>
          <w:rStyle w:val="Emphasis"/>
        </w:rPr>
        <w:t>significant</w:t>
      </w:r>
      <w:r w:rsidRPr="00630B0D">
        <w:rPr>
          <w:rStyle w:val="StyleUnderline"/>
        </w:rPr>
        <w:t xml:space="preserve"> market power</w:t>
      </w:r>
      <w:r w:rsidRPr="00630B0D">
        <w:rPr>
          <w:sz w:val="16"/>
        </w:rPr>
        <w:t xml:space="preserve"> (a monopolist or monopsonist is an extreme case) </w:t>
      </w:r>
      <w:r w:rsidRPr="00630B0D">
        <w:rPr>
          <w:rStyle w:val="StyleUnderline"/>
        </w:rPr>
        <w:t xml:space="preserve">is </w:t>
      </w:r>
      <w:r w:rsidRPr="00630B0D">
        <w:rPr>
          <w:rStyle w:val="Emphasis"/>
        </w:rPr>
        <w:t>suboptimal</w:t>
      </w:r>
      <w:r w:rsidRPr="00630B0D">
        <w:rPr>
          <w:rStyle w:val="StyleUnderline"/>
        </w:rPr>
        <w:t xml:space="preserve"> because the company with </w:t>
      </w:r>
      <w:r w:rsidRPr="00630B0D">
        <w:rPr>
          <w:rStyle w:val="Emphasis"/>
          <w:highlight w:val="cyan"/>
        </w:rPr>
        <w:t>market power</w:t>
      </w:r>
      <w:r w:rsidRPr="00630B0D">
        <w:rPr>
          <w:rStyle w:val="StyleUnderline"/>
          <w:highlight w:val="cyan"/>
        </w:rPr>
        <w:t xml:space="preserve"> maximizes</w:t>
      </w:r>
      <w:r w:rsidRPr="00630B0D">
        <w:rPr>
          <w:sz w:val="16"/>
        </w:rPr>
        <w:t xml:space="preserve"> its </w:t>
      </w:r>
      <w:r w:rsidRPr="00630B0D">
        <w:rPr>
          <w:rStyle w:val="StyleUnderline"/>
        </w:rPr>
        <w:t xml:space="preserve">profits by </w:t>
      </w:r>
      <w:r w:rsidRPr="00630B0D">
        <w:rPr>
          <w:rStyle w:val="Emphasis"/>
        </w:rPr>
        <w:t>reducing</w:t>
      </w:r>
      <w:r w:rsidRPr="00630B0D">
        <w:rPr>
          <w:rStyle w:val="StyleUnderline"/>
        </w:rPr>
        <w:t xml:space="preserve"> its </w:t>
      </w:r>
      <w:r w:rsidRPr="00630B0D">
        <w:rPr>
          <w:rStyle w:val="Emphasis"/>
        </w:rPr>
        <w:t>output</w:t>
      </w:r>
      <w:r w:rsidRPr="00630B0D">
        <w:rPr>
          <w:rStyle w:val="StyleUnderline"/>
        </w:rPr>
        <w:t xml:space="preserve"> to drive up </w:t>
      </w:r>
      <w:r w:rsidRPr="00630B0D">
        <w:rPr>
          <w:rStyle w:val="Emphasis"/>
          <w:highlight w:val="cyan"/>
        </w:rPr>
        <w:t>prices</w:t>
      </w:r>
      <w:r w:rsidRPr="00630B0D">
        <w:rPr>
          <w:rStyle w:val="StyleUnderline"/>
        </w:rPr>
        <w:t xml:space="preserve">. This results in </w:t>
      </w:r>
      <w:r w:rsidRPr="00630B0D">
        <w:rPr>
          <w:rStyle w:val="Emphasis"/>
        </w:rPr>
        <w:t>higher</w:t>
      </w:r>
      <w:r w:rsidRPr="00630B0D">
        <w:rPr>
          <w:rStyle w:val="StyleUnderline"/>
        </w:rPr>
        <w:t xml:space="preserve"> downstream prices</w:t>
      </w:r>
      <w:r w:rsidRPr="00630B0D">
        <w:rPr>
          <w:sz w:val="16"/>
        </w:rPr>
        <w:t xml:space="preserve"> (or lower upstream prices), </w:t>
      </w:r>
      <w:r w:rsidRPr="00630B0D">
        <w:rPr>
          <w:rStyle w:val="StyleUnderline"/>
        </w:rPr>
        <w:t xml:space="preserve">which </w:t>
      </w:r>
      <w:r w:rsidRPr="00630B0D">
        <w:rPr>
          <w:rStyle w:val="Emphasis"/>
        </w:rPr>
        <w:t>harms</w:t>
      </w:r>
      <w:r w:rsidRPr="00630B0D">
        <w:rPr>
          <w:sz w:val="16"/>
        </w:rPr>
        <w:t xml:space="preserve"> downstream </w:t>
      </w:r>
      <w:r w:rsidRPr="00630B0D">
        <w:rPr>
          <w:rStyle w:val="StyleUnderline"/>
        </w:rPr>
        <w:t>consumers</w:t>
      </w:r>
      <w:r w:rsidRPr="00630B0D">
        <w:rPr>
          <w:sz w:val="16"/>
        </w:rPr>
        <w:t xml:space="preserve"> (or upstream sellers), </w:t>
      </w:r>
      <w:r w:rsidRPr="00630B0D">
        <w:rPr>
          <w:rStyle w:val="StyleUnderline"/>
        </w:rPr>
        <w:t>and</w:t>
      </w:r>
      <w:r w:rsidRPr="00630B0D">
        <w:rPr>
          <w:sz w:val="16"/>
        </w:rPr>
        <w:t xml:space="preserve"> also in </w:t>
      </w:r>
      <w:r w:rsidRPr="00630B0D">
        <w:rPr>
          <w:rStyle w:val="Emphasis"/>
        </w:rPr>
        <w:t>deadweight loss</w:t>
      </w:r>
      <w:r w:rsidRPr="00630B0D">
        <w:rPr>
          <w:sz w:val="16"/>
        </w:rPr>
        <w:t>, which is a loss to the economy generally. This situation is typically illustrated with a graph like Figure 1.</w:t>
      </w:r>
    </w:p>
    <w:p w14:paraId="120C3382" w14:textId="77777777" w:rsidR="00595B7A" w:rsidRDefault="00595B7A" w:rsidP="00595B7A">
      <w:r>
        <w:t>&lt;&lt;FIGURE 1 OMITTED&gt;&gt;</w:t>
      </w:r>
    </w:p>
    <w:p w14:paraId="7920AFEE" w14:textId="77777777" w:rsidR="00595B7A" w:rsidRPr="005A187D" w:rsidRDefault="00595B7A" w:rsidP="00595B7A">
      <w:pPr>
        <w:rPr>
          <w:sz w:val="16"/>
        </w:rPr>
      </w:pPr>
      <w:r w:rsidRPr="005A187D">
        <w:rPr>
          <w:sz w:val="16"/>
        </w:rPr>
        <w:t xml:space="preserve">It is generally accepted that, </w:t>
      </w:r>
      <w:r w:rsidRPr="005A187D">
        <w:rPr>
          <w:rStyle w:val="StyleUnderline"/>
          <w:highlight w:val="cyan"/>
        </w:rPr>
        <w:t xml:space="preserve">to </w:t>
      </w:r>
      <w:r w:rsidRPr="005A187D">
        <w:rPr>
          <w:rStyle w:val="Emphasis"/>
          <w:highlight w:val="cyan"/>
        </w:rPr>
        <w:t>avoid</w:t>
      </w:r>
      <w:r w:rsidRPr="005A187D">
        <w:rPr>
          <w:rStyle w:val="StyleUnderline"/>
        </w:rPr>
        <w:t xml:space="preserve"> these </w:t>
      </w:r>
      <w:r w:rsidRPr="005A187D">
        <w:rPr>
          <w:rStyle w:val="StyleUnderline"/>
          <w:highlight w:val="cyan"/>
        </w:rPr>
        <w:t>harms</w:t>
      </w:r>
      <w:r w:rsidRPr="005A187D">
        <w:rPr>
          <w:rStyle w:val="StyleUnderline"/>
        </w:rPr>
        <w:t xml:space="preserve">, one must </w:t>
      </w:r>
      <w:r w:rsidRPr="005A187D">
        <w:rPr>
          <w:rStyle w:val="StyleUnderline"/>
          <w:highlight w:val="cyan"/>
        </w:rPr>
        <w:t>move</w:t>
      </w:r>
      <w:r w:rsidRPr="005A187D">
        <w:rPr>
          <w:rStyle w:val="StyleUnderline"/>
        </w:rPr>
        <w:t xml:space="preserve"> the market </w:t>
      </w:r>
      <w:r w:rsidRPr="005A187D">
        <w:rPr>
          <w:rStyle w:val="Emphasis"/>
          <w:highlight w:val="cyan"/>
        </w:rPr>
        <w:t>back</w:t>
      </w:r>
      <w:r w:rsidRPr="005A187D">
        <w:rPr>
          <w:rStyle w:val="StyleUnderline"/>
          <w:highlight w:val="cyan"/>
        </w:rPr>
        <w:t xml:space="preserve"> toward</w:t>
      </w:r>
      <w:r w:rsidRPr="005A187D">
        <w:rPr>
          <w:rStyle w:val="StyleUnderline"/>
        </w:rPr>
        <w:t xml:space="preserve"> the price and output</w:t>
      </w:r>
      <w:r w:rsidRPr="005A187D">
        <w:rPr>
          <w:sz w:val="16"/>
        </w:rPr>
        <w:t xml:space="preserve"> level that would have obtained </w:t>
      </w:r>
      <w:r w:rsidRPr="005A187D">
        <w:rPr>
          <w:rStyle w:val="StyleUnderline"/>
        </w:rPr>
        <w:t xml:space="preserve">under </w:t>
      </w:r>
      <w:r w:rsidRPr="005A187D">
        <w:rPr>
          <w:rStyle w:val="Emphasis"/>
          <w:highlight w:val="cyan"/>
        </w:rPr>
        <w:t>perfect competition</w:t>
      </w:r>
      <w:r w:rsidRPr="005A187D">
        <w:rPr>
          <w:sz w:val="16"/>
        </w:rPr>
        <w:t xml:space="preserve">.2 There are various ways, in theory, </w:t>
      </w:r>
      <w:r w:rsidRPr="005A187D">
        <w:rPr>
          <w:rStyle w:val="StyleUnderline"/>
          <w:highlight w:val="cyan"/>
        </w:rPr>
        <w:t>to do this</w:t>
      </w:r>
      <w:r w:rsidRPr="005A187D">
        <w:rPr>
          <w:sz w:val="16"/>
        </w:rPr>
        <w:t xml:space="preserve">. The </w:t>
      </w:r>
      <w:r w:rsidRPr="005A187D">
        <w:rPr>
          <w:rStyle w:val="StyleUnderline"/>
        </w:rPr>
        <w:t xml:space="preserve">traditional </w:t>
      </w:r>
      <w:r w:rsidRPr="005A187D">
        <w:rPr>
          <w:rStyle w:val="Emphasis"/>
          <w:highlight w:val="cyan"/>
        </w:rPr>
        <w:t>antitrust</w:t>
      </w:r>
      <w:r w:rsidRPr="005A187D">
        <w:rPr>
          <w:sz w:val="16"/>
        </w:rPr>
        <w:t xml:space="preserve"> approach </w:t>
      </w:r>
      <w:r w:rsidRPr="005A187D">
        <w:rPr>
          <w:rStyle w:val="StyleUnderline"/>
          <w:highlight w:val="cyan"/>
        </w:rPr>
        <w:t xml:space="preserve">deploys </w:t>
      </w:r>
      <w:r w:rsidRPr="005A187D">
        <w:rPr>
          <w:rStyle w:val="Emphasis"/>
          <w:highlight w:val="cyan"/>
        </w:rPr>
        <w:t>competition</w:t>
      </w:r>
      <w:r w:rsidRPr="005A187D">
        <w:rPr>
          <w:sz w:val="16"/>
        </w:rPr>
        <w:t xml:space="preserve">, to avoid the accretion of market power in the first place and to address market power when it occurs. It does so by, for example, </w:t>
      </w:r>
      <w:r w:rsidRPr="005A187D">
        <w:rPr>
          <w:rStyle w:val="StyleUnderline"/>
        </w:rPr>
        <w:t xml:space="preserve">barring </w:t>
      </w:r>
      <w:r w:rsidRPr="005A187D">
        <w:rPr>
          <w:rStyle w:val="Emphasis"/>
        </w:rPr>
        <w:t>mergers</w:t>
      </w:r>
      <w:r w:rsidRPr="005A187D">
        <w:rPr>
          <w:rStyle w:val="StyleUnderline"/>
        </w:rPr>
        <w:t xml:space="preserve"> that would </w:t>
      </w:r>
      <w:r w:rsidRPr="005A187D">
        <w:rPr>
          <w:rStyle w:val="Emphasis"/>
        </w:rPr>
        <w:t>increase</w:t>
      </w:r>
      <w:r w:rsidRPr="005A187D">
        <w:rPr>
          <w:sz w:val="16"/>
        </w:rPr>
        <w:t xml:space="preserve"> the merged entity’s </w:t>
      </w:r>
      <w:r w:rsidRPr="005A187D">
        <w:rPr>
          <w:rStyle w:val="StyleUnderline"/>
        </w:rPr>
        <w:t>market power, and</w:t>
      </w:r>
      <w:r w:rsidRPr="005A187D">
        <w:rPr>
          <w:sz w:val="16"/>
        </w:rPr>
        <w:t xml:space="preserve"> by </w:t>
      </w:r>
      <w:r w:rsidRPr="005A187D">
        <w:rPr>
          <w:rStyle w:val="Emphasis"/>
        </w:rPr>
        <w:t>prohibiting</w:t>
      </w:r>
      <w:r w:rsidRPr="005A187D">
        <w:rPr>
          <w:rStyle w:val="StyleUnderline"/>
        </w:rPr>
        <w:t xml:space="preserve"> conduct</w:t>
      </w:r>
      <w:r w:rsidRPr="005A187D">
        <w:rPr>
          <w:sz w:val="16"/>
        </w:rPr>
        <w:t xml:space="preserve"> by a party with market power </w:t>
      </w:r>
      <w:r w:rsidRPr="005A187D">
        <w:rPr>
          <w:rStyle w:val="StyleUnderline"/>
        </w:rPr>
        <w:t xml:space="preserve">that </w:t>
      </w:r>
      <w:r w:rsidRPr="005A187D">
        <w:rPr>
          <w:rStyle w:val="Emphasis"/>
        </w:rPr>
        <w:t>prevents</w:t>
      </w:r>
      <w:r w:rsidRPr="005A187D">
        <w:rPr>
          <w:rStyle w:val="StyleUnderline"/>
        </w:rPr>
        <w:t xml:space="preserve"> efforts</w:t>
      </w:r>
      <w:r w:rsidRPr="005A187D">
        <w:rPr>
          <w:sz w:val="16"/>
        </w:rPr>
        <w:t xml:space="preserve"> by existing competitors and new entrants </w:t>
      </w:r>
      <w:r w:rsidRPr="005A187D">
        <w:rPr>
          <w:rStyle w:val="StyleUnderline"/>
        </w:rPr>
        <w:t xml:space="preserve">to </w:t>
      </w:r>
      <w:r w:rsidRPr="005A187D">
        <w:rPr>
          <w:rStyle w:val="Emphasis"/>
        </w:rPr>
        <w:t>undermine</w:t>
      </w:r>
      <w:r w:rsidRPr="005A187D">
        <w:rPr>
          <w:rStyle w:val="StyleUnderline"/>
        </w:rPr>
        <w:t xml:space="preserve"> the dominant firm’s </w:t>
      </w:r>
      <w:r w:rsidRPr="005A187D">
        <w:rPr>
          <w:rStyle w:val="Emphasis"/>
        </w:rPr>
        <w:t>market power</w:t>
      </w:r>
      <w:r w:rsidRPr="005A187D">
        <w:rPr>
          <w:sz w:val="16"/>
        </w:rPr>
        <w:t>.3 If successful, this will prevent any firm from becoming dominant or will create the conditions where rivals of the dominant firm erode its market power. By keeping or quickly returning the market to the competitive state, traditional antitrust seeks to use competition (i.e. horizontal rivalry) to maintain an efficient level of transactions, avoiding deadweight loss and a transfer of surplus from consumers to dominant firms.</w:t>
      </w:r>
    </w:p>
    <w:p w14:paraId="760A3605" w14:textId="77777777" w:rsidR="00595B7A" w:rsidRDefault="00595B7A" w:rsidP="00595B7A">
      <w:r>
        <w:t>&lt;&lt;FIGURE 2 OMITTED&gt;&gt;</w:t>
      </w:r>
    </w:p>
    <w:p w14:paraId="00C741B3" w14:textId="77777777" w:rsidR="00595B7A" w:rsidRPr="005A187D" w:rsidRDefault="00595B7A" w:rsidP="00595B7A">
      <w:pPr>
        <w:rPr>
          <w:sz w:val="16"/>
        </w:rPr>
      </w:pPr>
      <w:r w:rsidRPr="005A187D">
        <w:rPr>
          <w:sz w:val="16"/>
        </w:rPr>
        <w:t xml:space="preserve">The </w:t>
      </w:r>
      <w:r w:rsidRPr="005A187D">
        <w:rPr>
          <w:rStyle w:val="Emphasis"/>
        </w:rPr>
        <w:t>countervailing power</w:t>
      </w:r>
      <w:r w:rsidRPr="005A187D">
        <w:rPr>
          <w:sz w:val="16"/>
        </w:rPr>
        <w:t xml:space="preserve"> approach also </w:t>
      </w:r>
      <w:r w:rsidRPr="005A187D">
        <w:rPr>
          <w:rStyle w:val="StyleUnderline"/>
        </w:rPr>
        <w:t xml:space="preserve">seeks to </w:t>
      </w:r>
      <w:r w:rsidRPr="005A187D">
        <w:rPr>
          <w:rStyle w:val="Emphasis"/>
        </w:rPr>
        <w:t>eliminate</w:t>
      </w:r>
      <w:r w:rsidRPr="005A187D">
        <w:rPr>
          <w:rStyle w:val="StyleUnderline"/>
        </w:rPr>
        <w:t xml:space="preserve"> the economic </w:t>
      </w:r>
      <w:r w:rsidRPr="005A187D">
        <w:rPr>
          <w:rStyle w:val="Emphasis"/>
        </w:rPr>
        <w:t>loss</w:t>
      </w:r>
      <w:r w:rsidRPr="005A187D">
        <w:rPr>
          <w:sz w:val="16"/>
        </w:rPr>
        <w:t xml:space="preserve"> from the market power of a dominant firm </w:t>
      </w:r>
      <w:r w:rsidRPr="005A187D">
        <w:rPr>
          <w:rStyle w:val="StyleUnderline"/>
        </w:rPr>
        <w:t xml:space="preserve">and to move the market </w:t>
      </w:r>
      <w:r w:rsidRPr="005A187D">
        <w:rPr>
          <w:rStyle w:val="Emphasis"/>
        </w:rPr>
        <w:t>back</w:t>
      </w:r>
      <w:r w:rsidRPr="005A187D">
        <w:rPr>
          <w:rStyle w:val="StyleUnderline"/>
        </w:rPr>
        <w:t xml:space="preserve"> toward the </w:t>
      </w:r>
      <w:r w:rsidRPr="005A187D">
        <w:rPr>
          <w:rStyle w:val="Emphasis"/>
        </w:rPr>
        <w:t>optimal</w:t>
      </w:r>
      <w:r w:rsidRPr="005A187D">
        <w:rPr>
          <w:rStyle w:val="StyleUnderline"/>
        </w:rPr>
        <w:t xml:space="preserve"> price and output</w:t>
      </w:r>
      <w:r w:rsidRPr="005A187D">
        <w:rPr>
          <w:sz w:val="16"/>
        </w:rPr>
        <w:t xml:space="preserve"> level. Rather than relying on horizontal rivalry, i.e. competition, to do so, however, </w:t>
      </w:r>
      <w:r w:rsidRPr="005A187D">
        <w:rPr>
          <w:rStyle w:val="Emphasis"/>
          <w:highlight w:val="cyan"/>
        </w:rPr>
        <w:t>countervailing power</w:t>
      </w:r>
      <w:r w:rsidRPr="005A187D">
        <w:rPr>
          <w:sz w:val="16"/>
        </w:rPr>
        <w:t xml:space="preserve"> solutions </w:t>
      </w:r>
      <w:r w:rsidRPr="005A187D">
        <w:rPr>
          <w:rStyle w:val="StyleUnderline"/>
        </w:rPr>
        <w:t xml:space="preserve">are </w:t>
      </w:r>
      <w:r w:rsidRPr="005A187D">
        <w:rPr>
          <w:rStyle w:val="StyleUnderline"/>
          <w:highlight w:val="cyan"/>
        </w:rPr>
        <w:t>premise</w:t>
      </w:r>
      <w:r w:rsidRPr="005A187D">
        <w:rPr>
          <w:rStyle w:val="StyleUnderline"/>
        </w:rPr>
        <w:t>d on the idea of countervailing</w:t>
      </w:r>
      <w:r w:rsidRPr="005A187D">
        <w:rPr>
          <w:sz w:val="16"/>
        </w:rPr>
        <w:t xml:space="preserve"> the </w:t>
      </w:r>
      <w:r w:rsidRPr="005A187D">
        <w:rPr>
          <w:rStyle w:val="Emphasis"/>
        </w:rPr>
        <w:t>dominance</w:t>
      </w:r>
      <w:r w:rsidRPr="005A187D">
        <w:rPr>
          <w:rStyle w:val="StyleUnderline"/>
        </w:rPr>
        <w:t xml:space="preserve"> of the </w:t>
      </w:r>
      <w:r w:rsidRPr="005A187D">
        <w:rPr>
          <w:rStyle w:val="Emphasis"/>
        </w:rPr>
        <w:t>upstream</w:t>
      </w:r>
      <w:r w:rsidRPr="005A187D">
        <w:rPr>
          <w:sz w:val="16"/>
        </w:rPr>
        <w:t xml:space="preserve"> (or downstream) </w:t>
      </w:r>
      <w:r w:rsidRPr="005A187D">
        <w:rPr>
          <w:rStyle w:val="StyleUnderline"/>
        </w:rPr>
        <w:t xml:space="preserve">firm with an </w:t>
      </w:r>
      <w:r w:rsidRPr="005A187D">
        <w:rPr>
          <w:rStyle w:val="Emphasis"/>
        </w:rPr>
        <w:t>equally dominant</w:t>
      </w:r>
      <w:r w:rsidRPr="005A187D">
        <w:rPr>
          <w:rStyle w:val="StyleUnderline"/>
        </w:rPr>
        <w:t xml:space="preserve"> downstream</w:t>
      </w:r>
      <w:r w:rsidRPr="005A187D">
        <w:rPr>
          <w:sz w:val="16"/>
        </w:rPr>
        <w:t xml:space="preserve"> (or upstream) </w:t>
      </w:r>
      <w:r w:rsidRPr="005A187D">
        <w:rPr>
          <w:rStyle w:val="StyleUnderline"/>
        </w:rPr>
        <w:t>firm</w:t>
      </w:r>
      <w:r w:rsidRPr="005A187D">
        <w:rPr>
          <w:sz w:val="16"/>
        </w:rPr>
        <w:t xml:space="preserve">. The idea being that </w:t>
      </w:r>
      <w:r w:rsidRPr="005A187D">
        <w:rPr>
          <w:rStyle w:val="StyleUnderline"/>
        </w:rPr>
        <w:t xml:space="preserve">bilateral monopoly or </w:t>
      </w:r>
      <w:r w:rsidRPr="005A187D">
        <w:rPr>
          <w:rStyle w:val="Emphasis"/>
          <w:highlight w:val="cyan"/>
        </w:rPr>
        <w:t>bilateral oligopoly</w:t>
      </w:r>
      <w:r w:rsidRPr="005A187D">
        <w:rPr>
          <w:sz w:val="16"/>
        </w:rPr>
        <w:t xml:space="preserve">, i.e. </w:t>
      </w:r>
      <w:r w:rsidRPr="005A187D">
        <w:rPr>
          <w:rStyle w:val="Emphasis"/>
        </w:rPr>
        <w:t>powerful</w:t>
      </w:r>
      <w:r w:rsidRPr="005A187D">
        <w:rPr>
          <w:rStyle w:val="StyleUnderline"/>
        </w:rPr>
        <w:t xml:space="preserve"> but </w:t>
      </w:r>
      <w:r w:rsidRPr="005A187D">
        <w:rPr>
          <w:rStyle w:val="Emphasis"/>
        </w:rPr>
        <w:t>equally matched</w:t>
      </w:r>
      <w:r w:rsidRPr="005A187D">
        <w:rPr>
          <w:rStyle w:val="StyleUnderline"/>
        </w:rPr>
        <w:t xml:space="preserve"> entities at both levels</w:t>
      </w:r>
      <w:r w:rsidRPr="005A187D">
        <w:rPr>
          <w:sz w:val="16"/>
        </w:rPr>
        <w:t xml:space="preserve"> of the market, is better than unilateral monopoly. “Better” in this context means that the scenario results in price and output levels closer to the optimal level.</w:t>
      </w:r>
    </w:p>
    <w:p w14:paraId="77302872" w14:textId="77777777" w:rsidR="00595B7A" w:rsidRDefault="00595B7A" w:rsidP="00595B7A">
      <w:r w:rsidRPr="005A187D">
        <w:rPr>
          <w:noProof/>
        </w:rPr>
        <w:drawing>
          <wp:inline distT="0" distB="0" distL="0" distR="0" wp14:anchorId="21D0A186" wp14:editId="5BD151F7">
            <wp:extent cx="3518857" cy="1454150"/>
            <wp:effectExtent l="0" t="0" r="5715" b="0"/>
            <wp:docPr id="1355025341" name="Picture 1" descr="A diagram of a monopoly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25341" name="Picture 1" descr="A diagram of a monopoly game&#10;&#10;AI-generated content may be incorrect."/>
                    <pic:cNvPicPr/>
                  </pic:nvPicPr>
                  <pic:blipFill>
                    <a:blip r:embed="rId5"/>
                    <a:stretch>
                      <a:fillRect/>
                    </a:stretch>
                  </pic:blipFill>
                  <pic:spPr>
                    <a:xfrm>
                      <a:off x="0" y="0"/>
                      <a:ext cx="3525503" cy="1456896"/>
                    </a:xfrm>
                    <a:prstGeom prst="rect">
                      <a:avLst/>
                    </a:prstGeom>
                  </pic:spPr>
                </pic:pic>
              </a:graphicData>
            </a:graphic>
          </wp:inline>
        </w:drawing>
      </w:r>
    </w:p>
    <w:p w14:paraId="0D8C9501" w14:textId="77777777" w:rsidR="00595B7A" w:rsidRPr="00DC18FD" w:rsidRDefault="00595B7A" w:rsidP="00595B7A">
      <w:pPr>
        <w:rPr>
          <w:sz w:val="16"/>
        </w:rPr>
      </w:pPr>
      <w:r w:rsidRPr="00DC18FD">
        <w:rPr>
          <w:sz w:val="16"/>
        </w:rPr>
        <w:t>Whereas the competition-based approach in traditional antitrust focuses on maintaining or restoring rivalry between parties in a horizontal relationship (i.e., firms at the same level of the market), the countervailing power approach focuses on achieving balance between parties in a vertical relationship (i.e., operating at different levels of the supply chain).4</w:t>
      </w:r>
    </w:p>
    <w:p w14:paraId="653D027B" w14:textId="77777777" w:rsidR="00595B7A" w:rsidRPr="00DC18FD" w:rsidRDefault="00595B7A" w:rsidP="00595B7A">
      <w:pPr>
        <w:rPr>
          <w:sz w:val="16"/>
        </w:rPr>
      </w:pPr>
      <w:r w:rsidRPr="00DC18FD">
        <w:rPr>
          <w:sz w:val="16"/>
        </w:rPr>
        <w:t>Large parties in a vertical relationship, such as a buyer and a seller of a given product, bargain with each other. Accordingly, economists speak of the relative power of the parties in those bargains as bargaining leverage. 5 Where companies confront a powerful buyer or sell into a concentrated market or, conversely, are dependent on a single large supplier or purchase inputs from a highly concentrated market, the companies are subject to the superior bargaining leverage of their counterpart(s). By increasing their own bargaining leverage, the theory goes, the companies facing the powerful counterparty can countervail the other parties’ bargaining leverage. In this sense, countervailing power is an inherently vertical concept.</w:t>
      </w:r>
    </w:p>
    <w:p w14:paraId="70950E95" w14:textId="77777777" w:rsidR="00595B7A" w:rsidRPr="00DC18FD" w:rsidRDefault="00595B7A" w:rsidP="00595B7A">
      <w:pPr>
        <w:rPr>
          <w:sz w:val="16"/>
        </w:rPr>
      </w:pPr>
      <w:r w:rsidRPr="00DC18FD">
        <w:rPr>
          <w:sz w:val="16"/>
        </w:rPr>
        <w:t>But, bargaining leverage and countervailing power are also inseparable from the horizontal aspects of market power. A party’s leverage in a given bargain derives from the alternatives available to it if it fails to strike a bargain, its “walk away” options.6 When a party’s bargaining partner is a monopolist, the party has, by definition, very few if any walk away options, and thus very little bargaining leverage.7</w:t>
      </w:r>
    </w:p>
    <w:p w14:paraId="215D6B88" w14:textId="77777777" w:rsidR="00595B7A" w:rsidRPr="00DC18FD" w:rsidRDefault="00595B7A" w:rsidP="00595B7A">
      <w:pPr>
        <w:rPr>
          <w:sz w:val="16"/>
        </w:rPr>
      </w:pPr>
      <w:r w:rsidRPr="00DC18FD">
        <w:rPr>
          <w:sz w:val="16"/>
        </w:rPr>
        <w:t>But for purposes of bargaining theory, what matters most is not the absolute level of bargaining leverage a party has, but the relative bargaining leverage of each party to the other, that is, the balance of bargaining leverage between the parties. Where two parties to a bargain have comparable levels of horizontal market power in their respective markets, their walk away options will be similarly unattractive, and their bargaining leverage will be balanced.8 Where one party to the vertical bargain has market power in its horizontal market and the other does not, that imbalance gives the party with horizontal market power a relative advantage in bargaining leverage over the party without market power.9 And, when small players with lots of horizontal competitors negotiate with a monopolist, the monopolist has the ultimate bargaining leverage. Indeed, in this scenario no bargaining takes place at all and the monopolist simply imposes the monopoly price.</w:t>
      </w:r>
    </w:p>
    <w:p w14:paraId="17F30E8F" w14:textId="77777777" w:rsidR="00595B7A" w:rsidRPr="00DC18FD" w:rsidRDefault="00595B7A" w:rsidP="00595B7A">
      <w:pPr>
        <w:rPr>
          <w:sz w:val="16"/>
        </w:rPr>
      </w:pPr>
      <w:r w:rsidRPr="00DC18FD">
        <w:rPr>
          <w:sz w:val="16"/>
        </w:rPr>
        <w:t>Countervailing power reduces the disparity in relative bargaining leverage that the two parties to a bargain experience. The primary means by which it does so is to increase the horizontal market power of the company with less leverage to balance out the market power of the company with more leverage. Or, put another way, to reduce the walk away options available to the monopolist or monopsonist. 10 The result is that efforts to assert countervailing power decrease the imbalance in bargaining leverage (a vertical effect) by increasing market power (a horizontal effect). The interaction between these two dynamics determines the effect of countervailing power on downstream and upstream market outcomes.11</w:t>
      </w:r>
    </w:p>
    <w:p w14:paraId="628248BB" w14:textId="77777777" w:rsidR="00595B7A" w:rsidRPr="00A0383C" w:rsidRDefault="00595B7A" w:rsidP="00595B7A">
      <w:pPr>
        <w:rPr>
          <w:sz w:val="16"/>
        </w:rPr>
      </w:pPr>
      <w:r w:rsidRPr="00A0383C">
        <w:rPr>
          <w:sz w:val="16"/>
        </w:rPr>
        <w:t xml:space="preserve">For example, take the case of a group of manufacturers who buy a necessary input for their products from a monopolist but sell their finished products into a competitive downstream market. In this scenario, assuming the standard downward sloping demand curve, the monopolistic supplier will opt to sell fewer inputs at inflated prices, leading to deadweight loss and monopoly profits for the supplier. To mitigate the effect of the upstream monopoly, the manufacturers might seek to form a collective buying agreement. If the collective buying agreement is successful and includes all of the buyers of the input, then the buyer power of the collective </w:t>
      </w:r>
      <w:r w:rsidRPr="00A0383C">
        <w:rPr>
          <w:rStyle w:val="StyleUnderline"/>
          <w:highlight w:val="cyan"/>
        </w:rPr>
        <w:t>will</w:t>
      </w:r>
      <w:r w:rsidRPr="00A0383C">
        <w:rPr>
          <w:sz w:val="16"/>
        </w:rPr>
        <w:t xml:space="preserve"> countervail the seller power of the monopolistic supplier, and the supplier’s bargaining leverage over the manufacturers will be neutralized.</w:t>
      </w:r>
    </w:p>
    <w:p w14:paraId="3B2D2465" w14:textId="77777777" w:rsidR="00595B7A" w:rsidRPr="00A0383C" w:rsidRDefault="00595B7A" w:rsidP="00595B7A">
      <w:pPr>
        <w:rPr>
          <w:sz w:val="16"/>
        </w:rPr>
      </w:pPr>
      <w:r w:rsidRPr="00A0383C">
        <w:rPr>
          <w:sz w:val="16"/>
        </w:rPr>
        <w:t xml:space="preserve">One important question is whether deploying </w:t>
      </w:r>
      <w:r w:rsidRPr="00A0383C">
        <w:rPr>
          <w:rStyle w:val="StyleUnderline"/>
          <w:highlight w:val="cyan"/>
        </w:rPr>
        <w:t>countervailing power</w:t>
      </w:r>
      <w:r w:rsidRPr="00A0383C">
        <w:rPr>
          <w:sz w:val="16"/>
        </w:rPr>
        <w:t xml:space="preserve"> as a response to market power will actually </w:t>
      </w:r>
      <w:r w:rsidRPr="00A0383C">
        <w:rPr>
          <w:rStyle w:val="StyleUnderline"/>
          <w:highlight w:val="cyan"/>
        </w:rPr>
        <w:t>move</w:t>
      </w:r>
      <w:r w:rsidRPr="00A0383C">
        <w:rPr>
          <w:rStyle w:val="StyleUnderline"/>
        </w:rPr>
        <w:t xml:space="preserve"> the market </w:t>
      </w:r>
      <w:r w:rsidRPr="00A0383C">
        <w:rPr>
          <w:rStyle w:val="StyleUnderline"/>
          <w:highlight w:val="cyan"/>
        </w:rPr>
        <w:t>toward</w:t>
      </w:r>
      <w:r w:rsidRPr="00A0383C">
        <w:rPr>
          <w:rStyle w:val="StyleUnderline"/>
        </w:rPr>
        <w:t xml:space="preserve"> the optimal </w:t>
      </w:r>
      <w:r w:rsidRPr="00A0383C">
        <w:rPr>
          <w:rStyle w:val="Emphasis"/>
          <w:highlight w:val="cyan"/>
        </w:rPr>
        <w:t>outcome</w:t>
      </w:r>
      <w:r w:rsidRPr="00A0383C">
        <w:rPr>
          <w:sz w:val="16"/>
        </w:rPr>
        <w:t>. Put differently, does shifting from monopoly to bilateral monopoly move the price/quantity in Figure one from point M towards point C</w:t>
      </w:r>
      <w:r w:rsidRPr="00A0383C">
        <w:rPr>
          <w:rStyle w:val="Emphasis"/>
          <w:highlight w:val="cyan"/>
        </w:rPr>
        <w:t>?</w:t>
      </w:r>
      <w:r w:rsidRPr="00A0383C">
        <w:rPr>
          <w:sz w:val="16"/>
        </w:rPr>
        <w:t xml:space="preserve"> (Figure 4)</w:t>
      </w:r>
    </w:p>
    <w:p w14:paraId="4DDA1733" w14:textId="77777777" w:rsidR="00595B7A" w:rsidRDefault="00595B7A" w:rsidP="00595B7A">
      <w:r>
        <w:t>&lt;&lt;FIGURE 4 OMITTED&gt;&gt;</w:t>
      </w:r>
    </w:p>
    <w:p w14:paraId="42B8D791" w14:textId="77777777" w:rsidR="00595B7A" w:rsidRPr="00A0383C" w:rsidRDefault="00595B7A" w:rsidP="00595B7A">
      <w:pPr>
        <w:rPr>
          <w:sz w:val="16"/>
        </w:rPr>
      </w:pPr>
      <w:r w:rsidRPr="00A0383C">
        <w:rPr>
          <w:rStyle w:val="StyleUnderline"/>
        </w:rPr>
        <w:t xml:space="preserve">The answer appears to be sort of, </w:t>
      </w:r>
      <w:r w:rsidRPr="00A0383C">
        <w:rPr>
          <w:rStyle w:val="Emphasis"/>
          <w:highlight w:val="cyan"/>
        </w:rPr>
        <w:t>sometimes</w:t>
      </w:r>
      <w:r w:rsidRPr="00A0383C">
        <w:rPr>
          <w:rStyle w:val="StyleUnderline"/>
        </w:rPr>
        <w:t>, maybe</w:t>
      </w:r>
      <w:r w:rsidRPr="00A0383C">
        <w:rPr>
          <w:sz w:val="16"/>
        </w:rPr>
        <w:t>, at least within the immediate market where it is deployed. Compared to the pure monopoly scenario, where buyers without market power face a single seller with monopoly power, models suggest that allowing the buyers to collude or merge will lead to price and quantity closer to the optimal level.12 In theory, parties to a bilateral monopoly could actually transact the optimal quantity of goods, although in practice they rarely do so.13</w:t>
      </w:r>
    </w:p>
    <w:p w14:paraId="4832BFED" w14:textId="77777777" w:rsidR="00595B7A" w:rsidRPr="00A0383C" w:rsidRDefault="00595B7A" w:rsidP="00595B7A">
      <w:pPr>
        <w:rPr>
          <w:sz w:val="16"/>
        </w:rPr>
      </w:pPr>
      <w:r w:rsidRPr="00A0383C">
        <w:rPr>
          <w:sz w:val="16"/>
        </w:rPr>
        <w:t xml:space="preserve">Even where the exercise of countervailing power leads to a bilateral monopoly where an optimal quantity of goods is transacted, however, </w:t>
      </w:r>
      <w:r w:rsidRPr="00A0383C">
        <w:rPr>
          <w:rStyle w:val="StyleUnderline"/>
        </w:rPr>
        <w:t xml:space="preserve">both </w:t>
      </w:r>
      <w:r w:rsidRPr="00A0383C">
        <w:rPr>
          <w:rStyle w:val="Emphasis"/>
        </w:rPr>
        <w:t>theory</w:t>
      </w:r>
      <w:r w:rsidRPr="00A0383C">
        <w:rPr>
          <w:rStyle w:val="StyleUnderline"/>
        </w:rPr>
        <w:t xml:space="preserve"> and </w:t>
      </w:r>
      <w:r w:rsidRPr="00A0383C">
        <w:rPr>
          <w:rStyle w:val="Emphasis"/>
        </w:rPr>
        <w:t>practice</w:t>
      </w:r>
      <w:r w:rsidRPr="00A0383C">
        <w:rPr>
          <w:rStyle w:val="StyleUnderline"/>
        </w:rPr>
        <w:t xml:space="preserve"> suggest</w:t>
      </w:r>
      <w:r w:rsidRPr="00A0383C">
        <w:rPr>
          <w:sz w:val="16"/>
        </w:rPr>
        <w:t xml:space="preserve"> the </w:t>
      </w:r>
      <w:r w:rsidRPr="00A0383C">
        <w:rPr>
          <w:rStyle w:val="Emphasis"/>
        </w:rPr>
        <w:t>bilateral</w:t>
      </w:r>
      <w:r w:rsidRPr="00A0383C">
        <w:rPr>
          <w:rStyle w:val="StyleUnderline"/>
        </w:rPr>
        <w:t xml:space="preserve"> monopoly will have an </w:t>
      </w:r>
      <w:r w:rsidRPr="00A0383C">
        <w:rPr>
          <w:rStyle w:val="Emphasis"/>
        </w:rPr>
        <w:t>uncertain</w:t>
      </w:r>
      <w:r w:rsidRPr="00A0383C">
        <w:rPr>
          <w:rStyle w:val="StyleUnderline"/>
        </w:rPr>
        <w:t xml:space="preserve"> effect</w:t>
      </w:r>
      <w:r w:rsidRPr="00A0383C">
        <w:rPr>
          <w:sz w:val="16"/>
        </w:rPr>
        <w:t xml:space="preserve"> on prices.14 This is </w:t>
      </w:r>
      <w:r w:rsidRPr="00A0383C">
        <w:rPr>
          <w:rStyle w:val="StyleUnderline"/>
        </w:rPr>
        <w:t>because</w:t>
      </w:r>
      <w:r w:rsidRPr="00A0383C">
        <w:rPr>
          <w:sz w:val="16"/>
        </w:rPr>
        <w:t xml:space="preserve"> the </w:t>
      </w:r>
      <w:r w:rsidRPr="00A0383C">
        <w:rPr>
          <w:rStyle w:val="StyleUnderline"/>
        </w:rPr>
        <w:t xml:space="preserve">price is </w:t>
      </w:r>
      <w:r w:rsidRPr="00A0383C">
        <w:rPr>
          <w:rStyle w:val="Emphasis"/>
        </w:rPr>
        <w:t>determined</w:t>
      </w:r>
      <w:r w:rsidRPr="00A0383C">
        <w:rPr>
          <w:rStyle w:val="StyleUnderline"/>
        </w:rPr>
        <w:t xml:space="preserve"> by how the bargaining parties </w:t>
      </w:r>
      <w:r w:rsidRPr="00A0383C">
        <w:rPr>
          <w:rStyle w:val="Emphasis"/>
        </w:rPr>
        <w:t>divide</w:t>
      </w:r>
      <w:r w:rsidRPr="00A0383C">
        <w:rPr>
          <w:rStyle w:val="StyleUnderline"/>
        </w:rPr>
        <w:t xml:space="preserve"> the </w:t>
      </w:r>
      <w:r w:rsidRPr="00A0383C">
        <w:rPr>
          <w:rStyle w:val="Emphasis"/>
        </w:rPr>
        <w:t>mutual benefit</w:t>
      </w:r>
      <w:r w:rsidRPr="00A0383C">
        <w:rPr>
          <w:sz w:val="16"/>
        </w:rPr>
        <w:t xml:space="preserve"> of the bargain they strike, </w:t>
      </w:r>
      <w:r w:rsidRPr="00A0383C">
        <w:rPr>
          <w:rStyle w:val="StyleUnderline"/>
        </w:rPr>
        <w:t xml:space="preserve">i.e. the </w:t>
      </w:r>
      <w:r w:rsidRPr="00A0383C">
        <w:rPr>
          <w:rStyle w:val="Emphasis"/>
        </w:rPr>
        <w:t>surplus</w:t>
      </w:r>
      <w:r w:rsidRPr="00A0383C">
        <w:rPr>
          <w:rStyle w:val="StyleUnderline"/>
        </w:rPr>
        <w:t xml:space="preserve">. This, in turn, is </w:t>
      </w:r>
      <w:r w:rsidRPr="00A0383C">
        <w:rPr>
          <w:rStyle w:val="Emphasis"/>
        </w:rPr>
        <w:t>determined</w:t>
      </w:r>
      <w:r w:rsidRPr="00A0383C">
        <w:rPr>
          <w:rStyle w:val="StyleUnderline"/>
        </w:rPr>
        <w:t xml:space="preserve"> by the parties’ relative bargaining </w:t>
      </w:r>
      <w:r w:rsidRPr="00A0383C">
        <w:rPr>
          <w:rStyle w:val="Emphasis"/>
        </w:rPr>
        <w:t>skill</w:t>
      </w:r>
      <w:r w:rsidRPr="00A0383C">
        <w:rPr>
          <w:sz w:val="16"/>
        </w:rPr>
        <w:t xml:space="preserve"> and tenacity, what economists call bargaining power and </w:t>
      </w:r>
      <w:r w:rsidRPr="00A0383C">
        <w:rPr>
          <w:rStyle w:val="StyleUnderline"/>
        </w:rPr>
        <w:t xml:space="preserve">which is </w:t>
      </w:r>
      <w:r w:rsidRPr="00A0383C">
        <w:rPr>
          <w:rStyle w:val="Emphasis"/>
        </w:rPr>
        <w:t>distinct</w:t>
      </w:r>
      <w:r w:rsidRPr="00A0383C">
        <w:rPr>
          <w:rStyle w:val="StyleUnderline"/>
        </w:rPr>
        <w:t xml:space="preserve"> from bargaining </w:t>
      </w:r>
      <w:r w:rsidRPr="00A0383C">
        <w:rPr>
          <w:rStyle w:val="Emphasis"/>
        </w:rPr>
        <w:t>leverage</w:t>
      </w:r>
      <w:r w:rsidRPr="00A0383C">
        <w:rPr>
          <w:sz w:val="16"/>
        </w:rPr>
        <w:t>.15 It does appear, though, that compared to a pure monopoly scenario (a single seller of an input to an atomized group of buyers), bilateral monopoly improves the quantity of goods transacted and, at least generally does not make prices worse. In Figure 4, then, the shift from monopoly to bilateral monopoly can be expected to bring the quantity of goods transacted closer to QC, but not necessarily to point C, as price may fall anywhere between PM and PC.</w:t>
      </w:r>
    </w:p>
    <w:p w14:paraId="5DF9B04D" w14:textId="77777777" w:rsidR="00595B7A" w:rsidRPr="00A0383C" w:rsidRDefault="00595B7A" w:rsidP="00595B7A">
      <w:pPr>
        <w:rPr>
          <w:sz w:val="16"/>
        </w:rPr>
      </w:pPr>
      <w:r w:rsidRPr="00A0383C">
        <w:rPr>
          <w:sz w:val="16"/>
        </w:rPr>
        <w:t xml:space="preserve">The </w:t>
      </w:r>
      <w:r w:rsidRPr="00A0383C">
        <w:rPr>
          <w:rStyle w:val="Emphasis"/>
          <w:highlight w:val="cyan"/>
        </w:rPr>
        <w:t>pure monopoly</w:t>
      </w:r>
      <w:r w:rsidRPr="00A0383C">
        <w:rPr>
          <w:sz w:val="16"/>
        </w:rPr>
        <w:t xml:space="preserve"> scenario, </w:t>
      </w:r>
      <w:r w:rsidRPr="00A0383C">
        <w:rPr>
          <w:rStyle w:val="StyleUnderline"/>
        </w:rPr>
        <w:t xml:space="preserve">however, </w:t>
      </w:r>
      <w:r w:rsidRPr="00A0383C">
        <w:rPr>
          <w:rStyle w:val="StyleUnderline"/>
          <w:highlight w:val="cyan"/>
        </w:rPr>
        <w:t>is</w:t>
      </w:r>
      <w:r w:rsidRPr="00A0383C">
        <w:rPr>
          <w:rStyle w:val="StyleUnderline"/>
        </w:rPr>
        <w:t xml:space="preserve"> vanishingly </w:t>
      </w:r>
      <w:r w:rsidRPr="00A0383C">
        <w:rPr>
          <w:rStyle w:val="Emphasis"/>
          <w:highlight w:val="cyan"/>
        </w:rPr>
        <w:t>rare</w:t>
      </w:r>
      <w:r w:rsidRPr="00A0383C">
        <w:rPr>
          <w:sz w:val="16"/>
        </w:rPr>
        <w:t xml:space="preserve">.16 In the much more realistic scenario where there is not a single seller with absolute market power, but one or more sellers with some market power facing a heterogenous group of buyers, the outcome to be expected from deploying countervailing power is much less certain. </w:t>
      </w:r>
      <w:r w:rsidRPr="00A0383C">
        <w:rPr>
          <w:rStyle w:val="StyleUnderline"/>
          <w:highlight w:val="cyan"/>
        </w:rPr>
        <w:t>Because</w:t>
      </w:r>
      <w:r w:rsidRPr="00A0383C">
        <w:rPr>
          <w:rStyle w:val="StyleUnderline"/>
        </w:rPr>
        <w:t xml:space="preserve"> the </w:t>
      </w:r>
      <w:r w:rsidRPr="00A0383C">
        <w:rPr>
          <w:rStyle w:val="StyleUnderline"/>
          <w:highlight w:val="cyan"/>
        </w:rPr>
        <w:t>sellers have</w:t>
      </w:r>
      <w:r w:rsidRPr="00A0383C">
        <w:rPr>
          <w:rStyle w:val="StyleUnderline"/>
        </w:rPr>
        <w:t xml:space="preserve"> some </w:t>
      </w:r>
      <w:r w:rsidRPr="00A0383C">
        <w:rPr>
          <w:rStyle w:val="Emphasis"/>
          <w:highlight w:val="cyan"/>
        </w:rPr>
        <w:t>intermediate</w:t>
      </w:r>
      <w:r w:rsidRPr="00A0383C">
        <w:rPr>
          <w:rStyle w:val="StyleUnderline"/>
        </w:rPr>
        <w:t xml:space="preserve"> level of </w:t>
      </w:r>
      <w:r w:rsidRPr="00A0383C">
        <w:rPr>
          <w:rStyle w:val="Emphasis"/>
        </w:rPr>
        <w:t xml:space="preserve">market </w:t>
      </w:r>
      <w:r w:rsidRPr="00A0383C">
        <w:rPr>
          <w:rStyle w:val="Emphasis"/>
          <w:highlight w:val="cyan"/>
        </w:rPr>
        <w:t>power</w:t>
      </w:r>
      <w:r w:rsidRPr="00A0383C">
        <w:rPr>
          <w:sz w:val="16"/>
        </w:rPr>
        <w:t xml:space="preserve">—somewhere between perfect competition and monopoly— </w:t>
      </w:r>
      <w:r w:rsidRPr="00A0383C">
        <w:rPr>
          <w:rStyle w:val="StyleUnderline"/>
          <w:highlight w:val="cyan"/>
        </w:rPr>
        <w:t>allowing</w:t>
      </w:r>
      <w:r w:rsidRPr="00A0383C">
        <w:rPr>
          <w:rStyle w:val="StyleUnderline"/>
        </w:rPr>
        <w:t xml:space="preserve"> the </w:t>
      </w:r>
      <w:r w:rsidRPr="00A0383C">
        <w:rPr>
          <w:rStyle w:val="StyleUnderline"/>
          <w:highlight w:val="cyan"/>
        </w:rPr>
        <w:t xml:space="preserve">buyers to </w:t>
      </w:r>
      <w:r w:rsidRPr="00A0383C">
        <w:rPr>
          <w:rStyle w:val="Emphasis"/>
          <w:highlight w:val="cyan"/>
        </w:rPr>
        <w:t>collude</w:t>
      </w:r>
      <w:r w:rsidRPr="00A0383C">
        <w:rPr>
          <w:sz w:val="16"/>
        </w:rPr>
        <w:t xml:space="preserve"> or otherwise join forces </w:t>
      </w:r>
      <w:r w:rsidRPr="00A0383C">
        <w:rPr>
          <w:rStyle w:val="StyleUnderline"/>
          <w:highlight w:val="cyan"/>
        </w:rPr>
        <w:t xml:space="preserve">could result in </w:t>
      </w:r>
      <w:r w:rsidRPr="00A0383C">
        <w:rPr>
          <w:rStyle w:val="Emphasis"/>
          <w:highlight w:val="cyan"/>
        </w:rPr>
        <w:t>buyers</w:t>
      </w:r>
      <w:r w:rsidRPr="00A0383C">
        <w:rPr>
          <w:rStyle w:val="StyleUnderline"/>
          <w:highlight w:val="cyan"/>
        </w:rPr>
        <w:t xml:space="preserve"> that have </w:t>
      </w:r>
      <w:r w:rsidRPr="00A0383C">
        <w:rPr>
          <w:rStyle w:val="Emphasis"/>
          <w:highlight w:val="cyan"/>
        </w:rPr>
        <w:t>more</w:t>
      </w:r>
      <w:r w:rsidRPr="00A0383C">
        <w:rPr>
          <w:sz w:val="16"/>
        </w:rPr>
        <w:t xml:space="preserve">, less, or an equal amount of bargaining </w:t>
      </w:r>
      <w:r w:rsidRPr="00A0383C">
        <w:rPr>
          <w:rStyle w:val="Emphasis"/>
          <w:highlight w:val="cyan"/>
        </w:rPr>
        <w:t>leverage</w:t>
      </w:r>
      <w:r w:rsidRPr="00A0383C">
        <w:rPr>
          <w:sz w:val="16"/>
        </w:rPr>
        <w:t xml:space="preserve"> as the sellers have. In </w:t>
      </w:r>
      <w:r w:rsidRPr="00A0383C">
        <w:rPr>
          <w:rStyle w:val="StyleUnderline"/>
          <w:highlight w:val="cyan"/>
        </w:rPr>
        <w:t>this</w:t>
      </w:r>
      <w:r w:rsidRPr="00A0383C">
        <w:rPr>
          <w:rStyle w:val="StyleUnderline"/>
        </w:rPr>
        <w:t xml:space="preserve"> scenario</w:t>
      </w:r>
      <w:r w:rsidRPr="00A0383C">
        <w:rPr>
          <w:sz w:val="16"/>
        </w:rPr>
        <w:t xml:space="preserve">, deploying countervailing power </w:t>
      </w:r>
      <w:r w:rsidRPr="00A0383C">
        <w:rPr>
          <w:rStyle w:val="StyleUnderline"/>
          <w:highlight w:val="cyan"/>
        </w:rPr>
        <w:t>could</w:t>
      </w:r>
      <w:r w:rsidRPr="00A0383C">
        <w:rPr>
          <w:rStyle w:val="StyleUnderline"/>
        </w:rPr>
        <w:t xml:space="preserve"> actually </w:t>
      </w:r>
      <w:r w:rsidRPr="00A0383C">
        <w:rPr>
          <w:rStyle w:val="StyleUnderline"/>
          <w:highlight w:val="cyan"/>
        </w:rPr>
        <w:t>push</w:t>
      </w:r>
      <w:r w:rsidRPr="00A0383C">
        <w:rPr>
          <w:rStyle w:val="StyleUnderline"/>
        </w:rPr>
        <w:t xml:space="preserve"> the market </w:t>
      </w:r>
      <w:r w:rsidRPr="00A0383C">
        <w:rPr>
          <w:rStyle w:val="Emphasis"/>
          <w:highlight w:val="cyan"/>
        </w:rPr>
        <w:t>past</w:t>
      </w:r>
      <w:r w:rsidRPr="00A0383C">
        <w:rPr>
          <w:rStyle w:val="StyleUnderline"/>
        </w:rPr>
        <w:t xml:space="preserve"> the </w:t>
      </w:r>
      <w:r w:rsidRPr="00A0383C">
        <w:rPr>
          <w:rStyle w:val="StyleUnderline"/>
          <w:highlight w:val="cyan"/>
        </w:rPr>
        <w:t>optimal</w:t>
      </w:r>
      <w:r w:rsidRPr="00A0383C">
        <w:rPr>
          <w:rStyle w:val="StyleUnderline"/>
        </w:rPr>
        <w:t xml:space="preserve"> point</w:t>
      </w:r>
      <w:r w:rsidRPr="00A0383C">
        <w:rPr>
          <w:sz w:val="16"/>
        </w:rPr>
        <w:t xml:space="preserve"> C </w:t>
      </w:r>
      <w:r w:rsidRPr="00A0383C">
        <w:rPr>
          <w:rStyle w:val="StyleUnderline"/>
          <w:highlight w:val="cyan"/>
        </w:rPr>
        <w:t>and result in</w:t>
      </w:r>
      <w:r w:rsidRPr="00A0383C">
        <w:rPr>
          <w:rStyle w:val="StyleUnderline"/>
        </w:rPr>
        <w:t xml:space="preserve"> a </w:t>
      </w:r>
      <w:r w:rsidRPr="00A0383C">
        <w:rPr>
          <w:rStyle w:val="Emphasis"/>
          <w:highlight w:val="cyan"/>
        </w:rPr>
        <w:t>monopsony</w:t>
      </w:r>
      <w:r w:rsidRPr="00A0383C">
        <w:rPr>
          <w:rStyle w:val="StyleUnderline"/>
        </w:rPr>
        <w:t xml:space="preserve"> outcome</w:t>
      </w:r>
      <w:r w:rsidRPr="00A0383C">
        <w:rPr>
          <w:sz w:val="16"/>
        </w:rPr>
        <w:t>. This monopsony scenario could, in turn, decrease incentives for new entrants in the upstream market (due to subcompetitive pricing) and push out marginal suppliers, compounding the very concentration problem the countervailing power was deployed to resolve.</w:t>
      </w:r>
    </w:p>
    <w:p w14:paraId="4EED6592" w14:textId="77777777" w:rsidR="00595B7A" w:rsidRDefault="00595B7A" w:rsidP="00595B7A">
      <w:r>
        <w:t>&lt;&lt;TEXT CONDENSED, NONE OMITTED&gt;&gt;</w:t>
      </w:r>
    </w:p>
    <w:p w14:paraId="045E6597" w14:textId="77777777" w:rsidR="00595B7A" w:rsidRPr="00EA3874" w:rsidRDefault="00595B7A" w:rsidP="00595B7A">
      <w:pPr>
        <w:rPr>
          <w:sz w:val="4"/>
          <w:szCs w:val="4"/>
        </w:rPr>
      </w:pPr>
      <w:r w:rsidRPr="00EA3874">
        <w:rPr>
          <w:sz w:val="4"/>
          <w:szCs w:val="4"/>
        </w:rPr>
        <w:t>In sum, deploying countervailing power in markets that are completely monopolized will be expected to move the quantity of goods transacted toward the optimal level while having an indeterminant but positive impact on prices. Deploying countervailing power against sellers with market power short of monopoly power, however, has the potential to push the market outcome beyond what would obtain under competition and convey market power on the buyers. Where countervailing power is deployed by workers or end consumers, the above analysis is largely complete. But where countervailing power is being deployed by intermediaries in the supply chain, there is the further question of whether the benefits of countervailing power are passed on to the buyers’ customers (or the sellers’ suppliers) and ultimately to end consumers (or workers). The answer to this question is almost always no. In a recent study, Dranove, et al., concluded that mergers between intermediaries may well cause prices to end consumers to go up, even if the merger equalizes bargaining leverage between the merging buyers and powerful sellers.17 The authors found that pricing benefits are only passed on to consumers (that is, those that buy from the buyers) under highly specific circumstances that rarely obtain in the real world: namely, when the when the upstream seller market is highly concentrated, the downstream market is highly competitive, and the two merging parties (or cooperating parties) are not close competitors in the downstream market competing for the same customers.18 In the retail sector, Chen studied the interplay between input price reductions from countervailing power exercised by consolidating retailers and the upward pressure on downstream prices from the corresponding increased concentration in the retail market.19 They concluded that the net impact on downstream prices depends on several factors, but that “[g]enerally, however, a countervailing buyer power effect does not compensate the price hike driven by the increase in market power, and consumers are worse-off when the retail market becomes more concentrated.” Moreover, any potential benefits to consumers must be heavily discounted by the very real risk that such cooperation or merger will facilitate vertical collusion rather than vigorous bargaining between the various levels of the supply chain. Bilateral monopoly carries significant risk of collusion between the buyer and the seller. The reason is straightforward: vertical collusion in this context is profitable. Just as a monopolist at one level of a market will set a monopoly price to maximize profits, two monopolists at adjacent levels in a market will quickly realize their interests align in imposing a monopoly price on the downstream market and dividing the resulting monopoly profits amongst themselves.20 One example of this dynamic occurred in the 1960s with industry-wide unions. Moreover, because this outcome can be achieved without a tacit or express agreement, it is perfectly legal under U.S. antitrust laws.21 Accordingly, bilateral monopolists have every incentive and ability to impose monopoly prices on the downstream market. 22 An interesting scenario where countervailing power deployed by an intermediary might benefit end consumers is the cooperative buying organization or group purchasing organization. A cooperative buying organization is a membership group that negotiates collective pricing with an upstream seller on behalf of its members. Importantly, the CBO does not place any limits on the amount its members can purchase at negotiated prices or any restrictions on terms of sale in the downstream market. Properly administered, in a market with strong downstream competition, such an organization could potentially obtain the benefits of balancing upstream bargaining leverage while maintaining the benefits of downstream competition which would cause some or all of the benefits of the countervailing power to be passed through to end consumers. When negotiating with an upstream monopolist, one would expect a sufficiently large CBO could achieve higher output and lower prices than could be obtained by independent negotiation of its members. When negotiating with upstream oligopolists, however, the risk of overcompensating remains if the CBO becomes powerful enough that the balance of bargaining leverage tips in favor of the CBO. There are also risks that collaborating in the CBO would provide an avenue to collusion in the downstream market. And, the existence of the CBO would undermine incentives for new upstream entrants. All of which are risks generally with countervailing power solutions. Nevertheless, the CBO scenario is the most promising application of countervailing power by intermediaries in terms of potential benefits to end consumers and, as discussed below, the most difficult case for antitrust doctrine. In sum, economic theory suggests that countervailing power—whether exercised by buyers or sellers—may have modest improvements over pure monopoly or pure monopsony in the market where it is deployed, but that countervailing power deployed in intermediate markets—particularly when accomplished via a merger or other agreement that eliminates downstream competition--does not reliably drive down prices for consumers and cannot even be relied on to bring intermediate prices closer to competitive levels. Moreover, it increases the incentives for vertical collusion between the countervailing parties while simultaneously making it easier for those parties to collude. II. A BRIEF HISTORY OF COUNTERVAILING POWER John Galbraith is often credited with coining the term “countervailing power,” but the idea and the term predate him, and are at least as old as the antitrust laws themselves. Indeed, there is at least some recognition of countervailing power at common law. Always controversial, interest in countervailing power has waxed and waned in academic and policy circles. Antitrust enforcers, on the other hand, have been much more uniformly and consistently hostile to countervailing power ideas and defenses. In this section, I begin with a discussion of the history of countervailing power as a policy idea, particularly as it relates to antitrust and competition scholarship and policymaking. I then contrast this with how countervailing power has been treated by antitrust enforcers and courts. A. COUNTERVAILING POWER IN THEORY John Kenneth Galbraith is generally credited with coining the term “countervailing power” in his 1952 treatise on the subject.23 Galbraith, though, argued he was only giving name and recognition to an idea already being deployed throughout various New Deal policies.24 In fact, the roots of countervailing power ideas reach back even further, at least as far back as late-19th century discussions surrounding the enactment of the Sherman Act. Oliver Wendell Holmes’s antitrust philosophy was tinged with countervailing power ideas. Indeed, Spencer Weber Waller has dubbed Holmes a “direct ancestor” of the countervailing power movement. 25 Like Galbraith, “Holmes saw the process of combination as both inevitable and desirable,”26 and viewed collective action to counteract market power as entirely legal and reasonable.27 While countervailing power was not new, it gained new prominence as a policy concept during the New Deal. As Ellis Hawley recounts, in the early days of the New Deal, seeking a solution to market concentration beyond atomized competition on the one hand and government regulation on the other hand, “[g]radually, haltingly, incoherently, almost haphazardly, another possibility [emerged], one that sprang not from any preconceived plan, but rather from the process of political compromise, the conflict of ideals, and the interplay of power between rival pressure groups.”28 The “dominant theme” of this new alternative, according to Hawley, was “pitting one power concentrate against another, and developing an economic system of ‘countervailing powers’ capable of achieving the full utilization of resources that a free market was supposed to achieve.”29 Countervailing power, according to Galbraith, was the key to understanding how the American economy was thriving post World War II, despite the palpable and enduring rise in the power of large corporations moving markets away from a state of pure competition.30 To Galbraith, the question was not so much a choice between pure competition and countervailing power—as far as Galbraith was concerned, the pure competition model was already dead31 and the tendency toward concentration of ownership in an industry was “deeply organic.”32 Rather, Galbraith took as fact that oligopoly is inevitable and offered countervailing power as an explanation for why its “consequences, which in theory are deplorable, are often in real life quite agreeable.”33 Galbraith’s argument that countervailing power is an inevitable and socially desirable response to monopoly or oligopoly power34 was controversial from the outset; Scholars, Stigler and Hunter most notably, argued that there was no reason to believe that any gains reaped by the party asserting countervailing power would be passed on to end consumers.35 Since Galbraith’s seminal work, economic theory has advanced considerably, and we have gained experience with a post-war economy characterized by ever larger and more sophisticated corporations. In those intervening years, as discussed above, economists have identified only narrow circumstances in which countervailing power can substantially improve market outcomes over a one-sided monopoly, and even more narrow circumstances where those gains are passed on to downstream markets. Empirically, accumulated experience with legally-sanctioned cartels suggests that state-sponsored countervailing power largely fails as a practical solution to market power. The one area where countervailing power has had some modest success is with collective buying associations discussed above. In shipping, aggregators like Pirateship and Shippo have been able to access discount rates negotiated by large purchasers by pooling shipping purchases from independent parties. Another example is Ace Hardware, which jointly negotiates terms for upstream purchases on behalf of all Ace Hardware stores, which stores then operate independently in downstream markets. It is hard to know in either case the extent to which the better terms offered to these purchases stem from countervailing power as opposed to economies of scale and other efficiencies. For example, the rates Pirateship can access from the US Post Office depend not just on purchase volume, but standardization of address format, labeling, and packaging materials, all of which make packages cheaper for USPS to handle. Despite this longstanding skepticism and limited success in operation, countervailing power remains a persistent idea in competition policy, particularly as corporations have grown larger and markets more concentrated. Although not always identified as such, countervailing power ideas are regularly entertained in antitrust and competition circles. In the 1990s, countervailing power ideas emerged in the concept of “power buyers,”36 particularly as a defense to merger challenges. Advocates of the power buyer theory posited that, where a merger between sellers might otherwise tend to negatively affect competition by providing the merged entity incentives to raise prices or reduce output, the presence of a powerful buyer could neutralize the ability of the merged firm to act on those incentives. While not always identified as such, the power buyer is just a specific case of the more general countervailing power concept.37 After enjoying a period of some acceptance by courts and agencies, the power buyer concept has since lost salience. But interest in countervailing power, generally, has never fully been extinguished. Instead, the concept lay somewhat dormant during the first decades of the 21st century, only to reemerge in slightly different form recently. Notably, more recent interest in countervailing power in academic circles has come both from traditional conservative sources advocating for narrower application of the antitrust laws and also from progressive voices who typically advocate on behalf of disenfranchised and under-privileged actors in the economy. For example, the liberal-leaning Warren Grimes has written that “a wholesale failure of antitrust to acknowledge a collective action defense in the face of, say, a dominant buyer possessing monopsony power, leads to economic consequences that are the very antithesis of competition and to well-founded cynicism about the antitrust laws.” 38 On the other hand, Daniel Sokol and Roger Blair, who lean decidedly more conservative, have likewise argued that mergers to monopoly should be allowed to counter a monopolistic bargaining partner.39 Tom Campbell has also argued that mergers to monopoly should be allowed to counter a monopsonistic buyer.40 All of these proposals are rooted in countervailing power. Outside academia, legal arguments and policy solutions rooted in countervailing power abound. For example, recently it has been suggested the antitrust laws should allow rideshare drivers to collaborate in ways that would otherwise be illegal in order to counter the bargaining leverage of Uber and Lyft. Others have suggested we should allow medical device makers to merge, even if such a merger would impair horizontal competition among the device makers, because it would even out the bargaining leverage between device makers and the highly-concentrated hospital market into which they sell their products. When Apple coordinated a cartel of book publishers, many justified the collaboration as necessary to offset Amazon’s market power in ebooks, despite the fact that the scheme would increase retail prices of ebooks. 41 In progressive policy circles, there are increasing calls to deploy countervailing power to counteract market power, reduce wealth inequality, protect small businesses, and promote democracy. Some progressives support countervailing power solutions because they view the antitrust laws, at least as currently applied, as inadequate to effectively check corporate power and too narrowly focused on prices. On this view, countervailing power is seen as a second-best solution in the face of a perceived failure of antitrust enforcement.42 This cynicism from certain groups about the effectiveness of the antitrust laws is not entirely new. Indeed, his perception of the limited utility of the antitrust laws in the face of widespread oligopoly was fundamental to Galbraith’s embrace of countervailing power.43 But, these long-circulating ideas have recently been picked up by some progressives seeking to expand the antitrust laws to account for goals beyond or instead of consumer welfare or even total welfare.44 Some progressive antitrust scholars argue that, beyond low prices and high output, the antitrust laws should also be used to empower the disenfranchised, promote democracy, and decrease inequality by embracing a Brandeisian conception of the antitrust laws as a tool for protecting and preserving small businesses; allowing small(er) businesses to collude or collaborate to countervail powerful counterparties is seen as consistent with that view.45 Accordingly, they argue that there is a social need to “protect democratically owned and governed businesses and collectives from antitrust suits and to support these entities as a means of countering the power of monopolistic corporations.”46 Some adherents to this school further argue that it is not just bad policy but fundamentally unfair to allow those organized within a corporation to collude, while denying the same protection to collaborations between small competitors.47 Members of this camp often argue that countervailing power promotes competition and that, by counteracting market power, countervailing power will yield healthier, betterfunctioning markets.48 According to this line of reasoning, despite the antitrust laws, markets have become concentrated and large companies have acquired market power. At the same time, the Sherman Act and, in particular, its condemnation of collaborations among competitors, prevents small buyers and sellers from banding together to bargain against huge corporations with market power.49 To protect small businesses and to mitigate the harm from the market power held by large corporations, some progressive policymakers and academics advocate for exceptions to the antitrust laws to allow smaller businesses to band together to collectively bargain with powerful corporations and countervail their market power. On the other end of the spectrum, a second vein of interest in countervailing power comes from those who believe antitrust should be guided by a total welfare, rather than a consumer welfare, standard. Members of this camp, such as Daniel Sokol and Roger Blair, find support for countervailing power in a rejection of the consumer welfare standard in favor of a total welfare standard.50 They argue that “[m]ergers (or agreements) that convert monopoly (or monopsony) to bilateral monopoly are welfareenhancing,” not because of benefits from wealth distribution but because bilateral monopoly, theoretically, generates more surplus than monopoly or monopsony.51 Importantly, these authors are measuring total surplus, not consumer surplus. Nevertheless, because they argue that the goal of antitrust should be to maximize total welfare—a minority position at odds with the broad acceptance of the consumer welfare standard in modern antitrust—they take the position that mergers or agreements that enhance total welfare should pass muster under the rule of reason.52 Blair and Sokol acknowledge that this position—advocating for merger or collusion to monopoly—is “disconcerting,” and that the outcome is much less clear under a consumer welfare standard, but nonetheless adhere to this position.53 Notably this view fails to distinguish and separate the idea of competition from that of “welfare enhancing.” This conception of competition as amounting to anything welfare enhancing, which is discussed in more depth in Part IV, mirrors Bork’s view that “‘[c]ompetition,’ for purposes of antitrust analysis, must be understood as a term of art signifying any state of affairs in which consumer welfare cannot be increased by judicial decree.”54 This same bipartisan embrace of countervailing power can be seen how scholars and commentators have treated some recent antitrust cases. For example, in the eBooks case, Apple and a group of publishes collaborated to fix prices on electronic books to countervail Amazon’s market power in the distribution of ebooks. DOJ sued Apple and the publishers for price fixing, and a diverse coalition of thinkers and advocates from camps that normally oppose one another united behind Apple’s defense of its conduct. Although the court rejected Apple’s argument that it organized a cartel to countervail Amazon’s eBook monopoly for the good of consumers, the argument was surprisingly well received by the public; a wide array of commentators and industry participants defended Apple’s blatant orchestration of a horizontal conspiracy among the major publishing houses because they perceived that it was a beneficial response to counter Amazon’s market power in the eBooks market.55 This support came from a combination of corporate representatives of competing tech firms and from champions of the proverbial little guy. In an ironic twist on the eBooks case, there is now a movement to allow app developers to collude and collectively bargain against Apple to countervail Apple’s market power resulting from its control of its app store.56 Such collective bargaining by competing app developers would be prohibited under current antitrust law. But, it is argued, allowing an exception for app developers would be a simple and meaningful way to counteract Apple’s power as a gatekeeper to all iPhone users and force it to provide more reasonable and evenhanded rules. These examples are not exhaustive. Nevertheless, they illustrate the extent to which countervailing power is being put forward in antitrust academic and policy circles as a potential solution to market power. 57 B. COUNTERVAILING POWER AND ANTITRUST LAW Whatever its appeal in academic and policy circles, courts and agencies have historically rejected countervailing power as a defense or justification for mergers and conduct that would otherwise violate the antitrust laws. For good reason. Countervailing power, and policy solutions rooted in countervailing power, are in considerable tension with traditional antitrust law. Although both the traditional antitrust approach and countervailing power approaches seek to counteract and moderate the effects of market power, they do so by very different mechanisms: Traditional antitrust law relies on diffusing and holding separate centers of decisionmaking among market participants. Countervailing power, on the other hand, relies on concentrating decisionmaking to enable collective action by market participants. Antitrust law has historically been deeply skeptical of countervailing power as a justification for otherwise anticompetitive conduct. Courts generally have not recognize countervailing power justifications as permitted defense in antitrust cases, and the agencies do not accept countervailing power as a cognizable efficiency for mergers.58 The Supreme Court has never expressly accepted countervailing power as a defense in an antitrust case, and lower courts likewise have been skeptical.59 This hostility to countervailing power arguments within antitrust law reflects the deep conflict over how to regulate markets that is embodied by these two approaches. There are some signs, though, that this rejection of countervailing power as antitrust doctrine may be changing. 1. Countervailing Power Justifications for Cartels Courts in conduct cases tend to view defendants’ countervailing power arguments as an attack on or end-run around the antitrust laws themselves. In cartel cases in particular, the few defendants that have been brash enough to assert a countervailing power defense have seen it rejected. Apple, for example, raised a countervailing power argument in the eBooks case. Although the argument was surprisingly well received by a wide swath of the public, as discussed above, the majority of the appellate court roundly dismissed Apple’s argument that the conspiracy should escape per se condemnation because “the presence of a strong competitor—[Amazon]— justifies a horizontal price conspiracy.”60 The majority characterized that argument as “endors[ing] a concept of marketplace vigilantism that is wholly foreign to the antitrust laws.”61 It went on: “Plainly, competition is not served by permitting a market entrant to eliminate price competition, as a condition of entry.”62 In California ex rel. Harris v. Safeway, Inc., the majority resolved the case without addressing defendant grocery store owners’ argument that their cartel agreement would generate efficiencies by providing them increased bargaining leverage to drive down labor costs. 63 The defendants, a collection of grocery stores, had entered into a revenue sharing agreement to strengthen their bargaining position during a labor strike. They argued that, to the extent the agreement enabled them to prevail in the strike, it would reduce their cost of labor (by strengthening their bargaining position vis-à-vis the labor union, a monopoly seller of labor), which would allow them to compete more effectively in the grocery market. Thus, they asserted, what appeared to be straightforward collusion was actually an attempt to use countervailing power to combat a monopoly labor supplier. The case was ultimately decided on other grounds, but the dissent strongly condemned defendants’ countervailing power argument.64 2. Countervailing Power and Buying Cooperatives Some have cited to the courts’ acceptance of cooperative buying schemes as a limited endorsement of countervailing power as a defense to collusive conduct, but the courts have generally limited their endorsement of cooperative buying (and selling) schemes to situations where cognizable efficiencies of the scheme derive from reduced transaction costs and not from countervailing bargaining leverage. Northwest Wholesale Stationers, Inc. v. Pacific Stationery and Printing Co.65 and Broadcast Music, Inc. v. Columbia Broadcast System, Inc.66 are the most notable examples. In Appalachian Coals, Inc. v. United States, the Court included language that could be read to endorse a countervailing power rationale for cartel conduct,67 but the Court effectively rejected that reading less than a decade later in United States v. Socony-Vacuum Oil Co. 68 Both of these cases are somewhat unusual, cautioning against overreading them. Scholars have since characterized the Appalachian Coals decision as a “Depression-era aberration” explained by the idea that “the Court appeared to have lost faith in free market competition and welcomed experiments with sector-wide private ordering.”69 Socony-Vacuum, on the other hand, is arguably not a countervailing power case at all. Although the alleged conspiracy centered on a purchasing cartel, the purpose was to drive up input prices for independent gas stations to undermine their ability to compete with the defendants in the downstream retail market and to elevate retail prices. In other words, raising rivals’ costs. Courts, admittedly, have not directly addressed the scenario that would present the most compelling case for countervailing power by a buyer cooperative. That is, a cooperative formed to leverage joint purchasing power against an upstream monopolist, where the members of the cooperative continue to compete downstream in a competitive market. As discussed in Part I, such an arrangement could lead to an upstream market where a competitive volume of goods are transacted at a price below the monopoly price and where those price savings are passed on to downstream consumers. Such a case would be exactly the sort that modern antitrust doctrine, where concepts of classical competition have been partially displaced by efficiency justifications, would be hard-pressed to find fault, but where I argue concerns remain. Those concerns are discussed in Part IV.A below. 3. Countervailing Power as a Justification for Mergers Countervailing power arguments in merger cases, likewise tend to be rejected, but perhaps less consistently, with the most notable exception centering on the “power buyer” defense in the 1990s. As discussed above, the 1990s saw the emergence of the power buyer defense, which was primarily applied in merger cases. In United States v. Baker Hughes, the D.C. Circuit upheld a lower court’s finding that merging parties had successfully rebutted the government’s initial showing of harm to competition by, inter alia, providing evidence that their sophisticated customers would constrain their ability to raise prices. The unanimous panel’s (which included then-Judge Ruth Bader Ginsburg) decision, written by thenJudge Clarence Thomas, explained “[t]his sophistication, the court found, was likely to promote competition even in a highly concentrated market.”70 Likewise, in United States v. Country Lake Foods, a district court approved a merger of two milk sellers because, in part, “the food distributors possess substantial power over the sellers of fluid milk…and are generally very sophisticated buyers.”71 In United States v. ADM, the court approved a long-term leasing arrangement between two large manufacturers of high-fructose corn syrup (“HFCS”), noting that “[t]he existence of large, powerful buyers of a product mitigates against the ability of sellers to raise prices.”72 A “growing consolidation among HFCS buyers,” the court explained, had resulted in a dynamic where “they have more leverage over HFCS sellers.” The court went on to conclude that “this consolidation of buying power is an effective means of counteracting any potential market power that might be exercised by sellers.” Courts in other cases of this era, including some conduct cases, likewise invoked the presence of large, sophisticated counterparties to overcome concerns about market power of defendants.73 More recent merger cases have not been framed in “power buyer” terms, but have nonetheless grappled with countervailing power defenses. In defending the Anthem-Cigna merger, for example, witnesses and lawyers for Anthem and Cigna attempted the difficult if not impossible task of asserting a countervailing power defense without also conceding an increased ability and incentive to exercise market power. On the one hand, Anthem argued that by merging with Cigna it would be able to secure the lower of Anthem’s and Cigna’s rates for each provider contract.74 Anthem’s lead economic expert also testified that the merged entity could, potentially, use its combined size to leverage even more favorable provider contracts in the future.75 On the other hand, Anthem’s Answer disclaimed that the merged entity would exercise its enhanced leverage to seek new volume discounts post-merger, and Anthem’s CEO hedged on this point in his trial testimony.76 The government strongly objected to the idea that increased bargaining leverage is a cognizable efficiency, and ultimately, the court rejected all of the merging parties’ efficiency defenses based on countervailing power, as a combination of noncognizable, unproven, and not merger-specific.77 Notably, however, thenJudge Brett Kavanaugh dissented from the decision and would have accepted the countervailing power defense.78 Smaller healthcare mergers have played on some of these same themes. Somewhat ironically, in light of the health insurers’ arguments discussed above, the need to increase bargaining power to countervail market power held by insurance companies has been repeatedly cited as a justification for hospital mergers and physician group acquisitions.79 Physician groups have likewise cited the need for countervailing power as a justification for joint bargaining agreements.80 For many years these arguments were either unaddressed or tacitly accepted, but agencies and courts have more recently treated them much more directly and skeptically.81 Courts have likewise consistently blocked discovery aimed at building a countervailing power defense. 82 4. The Antitrust Agencies on Countervailing Power The FTC and DOJ have not endorsed countervailing power as a defense to anticompetitive conduct. Indeed, as a defense to collusion, they have unequivocally condemned it.83 In the merger context, the agencies have been less direct, but have nonetheless shown considerable skepticism to the idea that a merger increasing market power could be justified by a need to countervail market power at another level of the market. As discussed above, in the Anthem-Cigna merger, the DOJ forcefully opposed the argument that the merged entity’s ability to use its increased bargaining leverage from powerful providers could justify an otherwise anticompetitive merger. Although the so-called “power buyer” defense did momentarily gain purchase with courts in the early 1990s, it did so over the strong objections of government enforcers.84 While the agencies’ stance on power buyers did appear to soften in the early 2000s, the agencies since then have gradually and then completely abandoned the idea that a powerful bargaining partner could justify or excuse consolidation. The 2010 Horizontal Merger Guidelines clarified that the presence of a powerful buyer does not fully mitigate the anticompetitive effects of a merger and notably declined to endorse a power-buyer defense. 85 The 2010 Merger Guidelines recognized that the impact on prices and competition from a powerful buyer as mixed, at best.86 Agency officials in the first decades of the 2000s also expressed skepticism about the relevance of large buyers in their speeches and articles, litigation, and in their Dose of Competition report.87 The 2023 Merger Guidelines completed the reversal of the agencies’ brief softening toward the power buyer defense. Guideline 7 of the 2023 Guidelines highlights the risk of an “arms race for bargaining leverage” in consolidating industries. Such an arms race, the guidelines note, can exacerbate problems with “increasing barriers to single-level entry, encouraging coordination, and discouraging disruptive innovation.” In other words, recognition that a firm is seeking bargaining leverage through merger to countervail consolidation at other levels in its industry is now viewed as an additional reason for concern about the merger. Notably, the 2023 Merger Guidelines were published by antitrust agencies whose leaders are often associated with the neo-Brandeisian movement. Lina Khan, then-Chair of the FTC, is considered by many to be a leader of the movement,88 although she herself has expressed ambivalence about the label. Nevertheless, that a progressive-led FTC and DOJ would acknowledge the risks of countervailing power and power buyer defenses illustrates the fraught nature of their embrace within antitrust. The formulation of the power buyer defense itself also reflects the struggle within antitrust doctrine over the role of countervailing power. One notable feature of the power buyer defense is that it does not pretend to remedy an existing exercise of market power by a dominant firm; rather, it seeks to explain away the potential harm from an acquisition of additional market power by the merging or price-fixing entities. As such, the defense includes an implicit argument that the increased concentration and/or decreased rivalry will not actually affect the balance of bargaining leverage between the parties in a meaningful way. The defense posits that prices will remain unaffected by the merger, held in check by the power buyer. But, presumably, the power buyer is already holding prices at the lowest level it can under pre-merger bargaining dynamics. Accordingly, the only way price would be unaffected is if the leverage gained by the merging or price-fixing parties is negligible. If the merging or price-fixing parties gain enough leverage to influence the bargain, it will inevitably lead to a price increase, no matter how powerful the buyer, since the pre-merger or price-fix terms already represented the best bargain the powerful buyer could achieve. Faced with an extremely powerful buyer—a monopsonist—a countervailing power proponent might argue that this price increase is a good thing and a reason to support the deal. But this is not the basis on which the power buyer defense is traditionally defended. This reluctance to fully embrace the countervailing power rationale makes the power buyer defense incoherent, leading to uneven treatment by courts and agencies. On the whole, though, antitrust courts and enforcers reject countervailing power justifications for mergers and collusive conduct. The brief embrace of the power buyer defense, particularly by then-Judges Thomas and Ruth Bader Ginsburg89, and the dissent by then-Judge Kavanaugh in the Anthem-Cigna merger being the notable exceptions. This hostility toward countervailing power justifications reflects the fundamental incompatibility between the countervailing power approach to market power and the traditional antitrust approach rooted in competition. Despite the tension between countervailing power and traditional competition, and agencies’ and courts’ ambivalent hostility toward countervailing power, though, it is an idea that persists in antitrust circles and periodically resurges. For reasons discussed in the next section, the current flirtation with countervailing power may be received differently than in the past. III. ANTITRUST’S CURRENT VULNERABILITY TO COUNTERVAILING POWER In many ways, markets today resemble those of the 1950s when Galbraith elevated countervailing power ideas. A combination of rapid technological change and globalization of markets has left us with markets radically different than those which our antitrust laws were designed to govern, and left many questioning whether antitrust and competition remain effective means for regulating markets. But at least two features of our current moment are significantly different than the 1950s: first, we are experiencing historical economic inequality; and second, economists have shifted antitrust away from a focus on classical competition, i.e. rivalry, and toward a focus on efficiency and other economic measures. Both of these changes make countervailing power an appealing policy solution and explain its current resurgence in discourse and how it appeals to conservatives and liberals alike. The latter shift, in particular, makes antitrust doctrine vulnerable to countervailing power arguments to a greater degree than it ever has been before. A. THE SOURCE OF ANTITRUST’S VULNERABILITY While we are not experiencing anything comparable to the Great Depression, our economy, like that of the New Deal era, is marked by tremendous upheaval and uncertainty. Between the housing market collapse, the Great Recession, the COVID-19 pandemic, and the looming threat of climate change, there is a pervasive sense of anxiety and uncertainty about the economic future. Tremendous technological change, in the form of AI and robotics, is also threatening to upend industries and markets. At the same time, an evolution in the dominant antitrust paradigm has undermined the basis for antitrust doctrine’s hostility to countervailing power arguments and to arguments rooted in bargaining power, generally. The welldocumented shift in antitrust away from a classical concept of competition as a rivalrous process and toward a modern concept of competition as any arrangement or conduct that decreased prices by increasing output means, among other things, that many of the arguments against countervailing power defenses no longer apply. Simply put, the modern definition of competition does not clearly distinguish between rivalry and countervailing power. Before going on, it is necessary to spend a moment discussing what is meant by classical competition. Since they were enacted, there has been broad consensus that the goal of the antitrust laws is to protect competition.90 Indeed, this consensus predates the Sherman Act and is evidenced in the common law of restraint of trade. As discussed above, however, the meaning of “competition” in antitrust law has evolved in the modern era. The term “competition” is now often used to mean simply, “any arrangement or activity that increases output.” Because of this evolution, it is helpful to distinguish between this modern concept of competition and the older concept of competition, what I call “classical competition.” Even without offering a precise definition of classical competition, I contend that we can at least say a few things about competition that will at least make clear how classical competition differs from modern competition. First, classical competition is a process, not a static state of affairs or a particular price and quantity. Those who favor classical competition, including Congress in enacting the Sherman Act, believe that it is a process that leads to good outcomes. Those outcomes include low prices and high quality in consumer goods and services, but also (depending on who you ask) democracy, innovation, opportunities for small businesses, freedom, economic mobility, and many other goods. Importantly, while competition is thought to promote these various goods, the process of competition is not the goods themselves, but one way to achieve them. Inversely, observing that conduct or an agreement positively impacts these goods does not imply that conduct or agreement is competitive; other means besides competition may promote these ends. Indeed, historians describe how various factions opposed to the Sherman Act and antitrust enforcement argued that different processes, such as government regulation of markets or self-regulation of markets by business cooperatives would lead to better outcomes.91 By enacting the Sherman Act, Congress chose a particular process and that process was competition.92 Justice Scalia made this point about statutory interpretation generally, but it is not less applicable to the Sherman Act: “Every statute purposes, not only to achieve certain ends, but also to achieve them by particular means….”93 Second, classical competition is a process rooted in rivalry between individuals or firms who each seek to be selected by the same buyer or seller to sell or buy goods or services. As Galbraith put it, “where the power of the firm as ‘say’ a seller is checked or circumscribed by those who provide a similar or substitute product or service…[t]his, in the broadest sense that can be meaningful, is the meaning of competition.”94 It is that rivalry that is at the core of distinguishing competition from other processes. All seem to agree that the laws are not intended to preserve perfect or protect against any dimunition of rivalry, which would outlaw even the tiniest merger and make nearly every contract an antitrust violation.95 But equally dubious is the idea that one can have competition without rivalry.96 Reflecting the understanding that the competition protected by the antitrust laws must be limited and imperfect, courts have generally interpreted the antitrust laws to prohibit “unreasonable” restraints on competition. In the late 70s and early 80s, Chicago School scholars and others took issue with the lack of rigor in this approach and largely succeeded in shifting antitrust away from a qualitative “unreasonable restraint on competition” approach and toward an approach where the reasonableness of a restraint is measured exclusively by its impact on so-called consumer welfare.97 As Gregory Werden explains, Prof. Robert Bork advanced this position in his seminal book: THE ANTITRUST PARADOX also advanced Professor Bork’s argument on consumer welfare by addressing the meaning of ‘competition’ in antitrust law. Bork concluded that antitrust must use the word metonymically, as a ‘shorthand expression, a term of art, designating any state of affairs in which consumer welfare cannot be increased by moving to an alternate state of affairs through judicial decree.’ Thus, Professor Bork equated competition and Pareto optimality.98 From there, it was a short analytical leap to where antitrust seems to find itself today, where whether conduct or a restraint is “pro-” or “anticompetitive” is entirely determined by its effect on output and prices.99 This is not just a conservative fringe view; this is the current mainstream view, ensconced in Supreme Court opinions and dominant antitrust scholarship. Recent attention on labor markets and monopsony more generally has led some to re-think the exclusive focus on consumer prices. But scholars and courts have dealt with this not by reviving a notion of competition as a rivalrous process of inherent value, but by broadening the blinkered focus on prices to include not just consumer prices but also prices to other market participants, like workers. 100 Alternatively, some scholars have suggested that antitrust should focus not on price, but on output, and that any merger or conduct that increases output in a market should be considered “procompetitive.”101 This latter approach has the advantage of a single standard that applies to monopsony and monopoly, but it obtains that advantage by disconnecting itself from any notion of competition distinct from market optimization. A focus on output over prices also invites countervailing power arguments. As discussed above, while equalizing bargaining leverage has indeterminate effects on prices, it does theoretically lead the parties to transact the efficient quantity of goods. Neo-Brandeisians have objected to modern antitrust’s fixation on prices, arguing that low prices are not the only goal of competition, and that antitrust analysis must take account of these other goals.102 In other words, whether an agreement or conduct is procompetitive should be measured by its impact not just on prices, but also its impact on other social goods like small businesses, privacy, worker power, the democratic process, or sustainability. But not only is such an approach unadministrable, 103 it makes the same fundamental error as an approach focused only on prices; it mistakes an end for a means.104 Other processes than competition, say cartels or regulated prices, may promote some of these ends, but that does not make them competition, at least not in a classical sense. 105 Whatever goal Congress sought to promote through the competitionbased approach of the antitrust laws, whether low consumer prices, a flourishing small business community, or democratic values is beside the point; in adopting the antitrust laws, Congress endorsed competition and the protection of competition as a means for regulating markets.106 While Congress may have done so based on a belief that competition would yield an optimal allocation of resources while promoting democracy and social institutions, the validity of the law and its protection of competition does not depend on whether or not that belief is correct. As Justice Black put it Northern Pacific Railway Co. v. United States: The Sherman Act…. rests on the premise that the unrestrained interaction of competitive forces will yield the best allocation of our economic resources, the lowest prices, the highest quality and the greatest material progress, while at the same time providing an environment conducive to the preservation of our democratic political and social institutions. But even were that premise open to question, the policy unequivocally laid down by the Act is competition.107 It is the movement away from classical competition to the modern, results-oriented conceptions of “competition” that makes modern antitrust vulnerable to countervailing power arguments. This evolution in antitrust whereby what was once viewed as an artifact of competition (low prices and high output) is now viewed as competition itself, is profoundly troubling for many reasons.108 Most salient among them for current purposes, this shift in antitrust where competition is flattened into “positive impact on prices or output” or even, from a neo-Brandeisian perspective, where the focus is on the other goals that may have been behind the antitrust laws, also opens the door to ideas like countervailing power, which may in some circumstances lower prices or increase output (or promote democracy or worker power), but which also run counter to classical competition and have significant implications beyond their immediate impact on prices. Countervailing power arguments are not an effective rebuttal to a claim that a merger or conduct impermissibly harms classical competition. While countervailing power can sometimes mitigate some of the price effects from a loss of classical competition, countervailing power does not restore the dynamic rivalry that defines classical competition. Accordingly, to the extent antitrust protects classical competition, and harm to classical competition is the measure of antitrust harm, countervailing power is not a valid antitrust defense or an effective solution to problems of market power and a lack of effective competition. This is why antitrust courts have historically been hostile to countervailing power arguments and defenses. As Hawley explains of the countervailing power movement during the early days of the New Deal, “[o]nly upon closer examination did it become obvious that there were striking differences, that in reality the new economic control measures were based upon assumptions that ran directly counter to traditional antitrust concepts.”109 Indeed, Galbraith largely conceived of countervailing power as an alternative to competition.110 Bargaining is often an adversarial process—focused on dividing surplus—but it is not competition or a substitute for competition. Allowing companies to merge or form their own cartel to collectively negotiate with, and serve as a counterweight to, powerful counterparties simply creates another monopolized market. Exempting companies facing trading partners with market power from the antitrust laws would not promote competition; it would just lead to self-interested bargaining between two powerful parties. While the case that countervailing power is not compatible with classical competition is relatively straightforward, the distinction between countervailing power and modern conceptions of competition is much harder to discern. The embrace of this modern conception of competition is what, I argue, makes modern antitrust vulnerable to countervailing power arguments in a way that previous incarnations of antitrust doctrine were not. Put differently, if the meaning of competition in modern antitrust is reduced to price or output effects, then the distinction between countervailing power and competition dissolves. B. ANTITRUST SOFTENING ON COUNTERVAILING POWER? There is some evidence that courts’ and enforcers’ traditional hostility toward countervailing power has been lessening recently. But, somewhat surprisingly given the above discussion about evolving conceptions of competition, courts and enforcers have, with some notable exceptions, largely retained the position that countervailing power is not an antitrust defense. Then-judge Kavanaugh’s dissent in Anthem-Cigna, though, exemplifies how the modern conception of competition leaves antitrust open to countervailing power arguments: namely, the idea that any market force or edict that moves the market price and/or output level closer to the level that would obtain in a competitive market is “procompetitive” and therefore legal. Anthem and Cigna were two health insurance companies that sought to merge. As insurers, Anthem and Cigna were buyers of healthcare provider services. Anthem and Cigna also operated as purchasing agents of selfinsured employers who purchased healthcare directly from providers at rates negotiated by Anthem and Cigna. Anthem and Cigna argued that their merger should be allowed, because it would result in decreased prices to their customers, employers that bought health insurance from them and selfinsured employers that used their negotiated rates. The government opposed the merger, arguing that it would give the combined company market power in both upstream provider markets where the insurers buy healthcare and downstream employer markets where the insurers sell insurance, which it would then use to raise prices to employers and reduce payments to providers. The majority sided with the government, holding that the merger threatened higher prices for consumers. In dissent, then-Judge Kavanaugh conceded that the merger would give the merged firm market power in the downstream market, but argued the evidence showed that the firm would also obtain countervailing power in the upstream provider market and allow it to obtain lower prices from providers, which it would be contractually obligated to pass on to employerconsumers.111 Because the merger might, under his view, lead to lower downstream prices, then-Judge Kavanaugh viewed the potential to exercise market power against providers as an “efficiency” that supported the merger. That is, the lower prices the combined Anthem-Cigna would be able to obtain from providers would be an efficiency, unless “the merger would give Anthem-Cigna monopsony power in the upstream market.”112 “To be clear,” he explained, “if Anthem-Cigna would obtain lower provider rates merely because of its enhanced ability to negotiate lower prices with providers, that alone would not necessarily be an antitrust problem. But if Anthem-Cigna would obtain provider rates that are below competitive levels because of its exercise of unlawful monopsony power against providers, that could be a problem, and perhaps a fatal one for this merger.”113 In other words, in thenJudge Kavanaugh’s view, firms facing powerful bargaining partners should be allowed to join forces to countervail the market power of their bargaining partners up to the point where the countervailing power would outweigh the market power of the originally powerful party, pushing the market past point C and into monopsony territory. The Anthem-Cigna dissent suggests that then-Judge, now Justice Kavanaugh, would agree with the views of Sokol and Blair that collective action to countervail existing market power is not anticompetitive and, therefore, not illegal, until it gives the cooperating parties so much combined power that the countervailing power outweighs the original market power. But how can one call a merger that combines two competitors, thus eliminating the rivalry between them, and gives the merged entity enhanced bargaining leverage “pro-competitive”? This is the trick of modern antitrust, whereby the idea of competition as a rivalrous process is completely replaced with the notion that any conduct or combination that moves the market closer to C is deemed “procompetitive.” Another interesting example of a countervailing power argument against antitrust enforcement is the recent petition from Cooperativa De Farmacias Puertoriqueñas to the Federal Trade Commission to revisit that agency’s 2012 decision and order prohibiting independent pharmacies from collectively negotiating with pharmacy benefit managers.114 Coopharma, the petitioner, is a non-profit cooperative regulated under a Puerto Rican law designed to encourage small business development. Coopharma operates as a joint purchasing entity to achieve efficiency benefits from economies of scale, but the 2012 decision and order prohibits Coopharma from collectively negotiating contracts and contracting jointly with third parties, which the agency alleged amounted to price fixing.115 In an August 2024 petition, Coopharma petitioned the FTC to set aside the 2012 order, arguing that a change in Puerto Rican law brought the prohibited activities within the ambit of state action immunity but also that the order should be modified or set aside in the public interest due to the increasing market power of pharmacy benefit managers. Coopharma argued that the FTC’s withdrawal of prior guidance on PBMs and recent issuance of an in interim report116 noting competition concerns with PBMs evidence a policy shift by the agency and recognition of the market power and anticompetitive practices of PBMs. The petition argued that, because of this policy shift, the FTC should release Coopharma from the prior prohibitions, which inhibited its members from using their collective power to bargain against the PBMs. The petition was unanimously approved by order of the FTC on state action grounds, without comment on the countervailing power arguments.117 Separate statements from Chair Khan and Commissioner Holyoak accompanying the order alluded to the countervailing power arguments. Chair Khan argued that prosecutorial discretion should be used to focus on large dominant players and avoid spending resources to go after small businesses attempting to countervail powerful bargaining partners.118 Commissioner Holyoak, on the other hand, argued that collusion is collusion, regardless of the size or nature of the party being colluded against, and accused the Chair of political favoritism.119 The fact that the parties made the countervailing power arguments in the first place suggests a perceived softening of enforcers to countervailing power arguments. The varied response of the commissions, both of which rejected the countervailing power defense as doctrine, but one of which suggested it is prudentially relevant, is a tidy encapsulation of the conundrum of countervailing power and antitrust in the current moment. IV. A SENSIBLE DISCUSSION OF COMPETITION AND COUNTERVAILING POWER The disparate and conflicting meanings ascribed to the term “competition” in antitrust doctrine and policy is problematic in its own right. So much so that some have suggested antitrust should dispense with the term altogether.120 In the context of countervailing power, the confusion over the meaning of “competition” means that countervailing power ideas are often not recognized or discussed as a distinct policy approach from antitrust. This matters because there are risks to deploying countervailing power solutions that are not inherent in an antitrust approach.</w:t>
      </w:r>
    </w:p>
    <w:p w14:paraId="346BF346" w14:textId="77777777" w:rsidR="00595B7A" w:rsidRDefault="00595B7A" w:rsidP="00595B7A">
      <w:r>
        <w:t>&lt;&lt;PARAGRAPH INTEGRITY RESUMES&gt;&gt;</w:t>
      </w:r>
    </w:p>
    <w:p w14:paraId="2C609EB8" w14:textId="77777777" w:rsidR="00595B7A" w:rsidRPr="00A0383C" w:rsidRDefault="00595B7A" w:rsidP="00595B7A">
      <w:pPr>
        <w:rPr>
          <w:sz w:val="16"/>
        </w:rPr>
      </w:pPr>
      <w:r w:rsidRPr="00A0383C">
        <w:rPr>
          <w:sz w:val="16"/>
        </w:rPr>
        <w:t>A. RISKS OF SUBSTITUTING COUNTERVAILING POWER SOLUTIONS FOR ANTITRUST SOLUTIONS</w:t>
      </w:r>
    </w:p>
    <w:p w14:paraId="11B5CDF7" w14:textId="77777777" w:rsidR="00595B7A" w:rsidRPr="00A0383C" w:rsidRDefault="00595B7A" w:rsidP="00595B7A">
      <w:pPr>
        <w:rPr>
          <w:sz w:val="16"/>
        </w:rPr>
      </w:pPr>
      <w:r w:rsidRPr="00A0383C">
        <w:rPr>
          <w:rStyle w:val="StyleUnderline"/>
        </w:rPr>
        <w:t xml:space="preserve">There are any number of reasons to be </w:t>
      </w:r>
      <w:r w:rsidRPr="00A0383C">
        <w:rPr>
          <w:rStyle w:val="Emphasis"/>
        </w:rPr>
        <w:t>concerned</w:t>
      </w:r>
      <w:r w:rsidRPr="00A0383C">
        <w:rPr>
          <w:rStyle w:val="StyleUnderline"/>
        </w:rPr>
        <w:t xml:space="preserve"> about</w:t>
      </w:r>
      <w:r w:rsidRPr="00A0383C">
        <w:rPr>
          <w:sz w:val="16"/>
        </w:rPr>
        <w:t xml:space="preserve"> antitrust’s current vulnerability to </w:t>
      </w:r>
      <w:r w:rsidRPr="00A0383C">
        <w:rPr>
          <w:rStyle w:val="Emphasis"/>
        </w:rPr>
        <w:t>countervailing power</w:t>
      </w:r>
      <w:r w:rsidRPr="00A0383C">
        <w:rPr>
          <w:sz w:val="16"/>
        </w:rPr>
        <w:t xml:space="preserve"> arguments and the increasingly thin line between countervailing power and what antitrust considers to be competition. Here are a few:</w:t>
      </w:r>
    </w:p>
    <w:p w14:paraId="06AB3D66" w14:textId="77777777" w:rsidR="00595B7A" w:rsidRPr="00954448" w:rsidRDefault="00595B7A" w:rsidP="00595B7A">
      <w:pPr>
        <w:rPr>
          <w:sz w:val="16"/>
        </w:rPr>
      </w:pPr>
      <w:r w:rsidRPr="00954448">
        <w:rPr>
          <w:sz w:val="16"/>
        </w:rPr>
        <w:t xml:space="preserve">Inflation. Galbraith’s primary concern with countervailing power as a mechanism for restraining the exercise of market power was his conclusion that it is wholly ineffective </w:t>
      </w:r>
      <w:r w:rsidRPr="00954448">
        <w:rPr>
          <w:rStyle w:val="StyleUnderline"/>
          <w:highlight w:val="cyan"/>
        </w:rPr>
        <w:t xml:space="preserve">in an </w:t>
      </w:r>
      <w:r w:rsidRPr="00954448">
        <w:rPr>
          <w:rStyle w:val="Emphasis"/>
          <w:highlight w:val="cyan"/>
        </w:rPr>
        <w:t>inflationary</w:t>
      </w:r>
      <w:r w:rsidRPr="00954448">
        <w:rPr>
          <w:rStyle w:val="StyleUnderline"/>
          <w:highlight w:val="cyan"/>
        </w:rPr>
        <w:t xml:space="preserve"> environment</w:t>
      </w:r>
      <w:r w:rsidRPr="00954448">
        <w:rPr>
          <w:sz w:val="16"/>
        </w:rPr>
        <w:t>.121 &lt;&lt;FN 121&gt;&gt; 121 GALBRAITH, supra note 23 at 133 (“</w:t>
      </w:r>
      <w:r w:rsidRPr="00954448">
        <w:rPr>
          <w:rStyle w:val="StyleUnderline"/>
          <w:highlight w:val="cyan"/>
        </w:rPr>
        <w:t>It</w:t>
      </w:r>
      <w:r w:rsidRPr="00954448">
        <w:rPr>
          <w:sz w:val="16"/>
        </w:rPr>
        <w:t xml:space="preserve"> [countervailing power] </w:t>
      </w:r>
      <w:r w:rsidRPr="00954448">
        <w:rPr>
          <w:rStyle w:val="StyleUnderline"/>
          <w:highlight w:val="cyan"/>
        </w:rPr>
        <w:t xml:space="preserve">does </w:t>
      </w:r>
      <w:r w:rsidRPr="00954448">
        <w:rPr>
          <w:rStyle w:val="Emphasis"/>
          <w:highlight w:val="cyan"/>
        </w:rPr>
        <w:t>not function</w:t>
      </w:r>
      <w:r w:rsidRPr="00954448">
        <w:rPr>
          <w:rStyle w:val="StyleUnderline"/>
        </w:rPr>
        <w:t xml:space="preserve"> at all </w:t>
      </w:r>
      <w:r w:rsidRPr="00954448">
        <w:rPr>
          <w:rStyle w:val="StyleUnderline"/>
          <w:highlight w:val="cyan"/>
        </w:rPr>
        <w:t xml:space="preserve">as a </w:t>
      </w:r>
      <w:r w:rsidRPr="00954448">
        <w:rPr>
          <w:rStyle w:val="Emphasis"/>
          <w:highlight w:val="cyan"/>
        </w:rPr>
        <w:t>restraint</w:t>
      </w:r>
      <w:r w:rsidRPr="00954448">
        <w:rPr>
          <w:rStyle w:val="StyleUnderline"/>
          <w:highlight w:val="cyan"/>
        </w:rPr>
        <w:t xml:space="preserve"> on</w:t>
      </w:r>
      <w:r w:rsidRPr="00954448">
        <w:rPr>
          <w:rStyle w:val="StyleUnderline"/>
        </w:rPr>
        <w:t xml:space="preserve"> market </w:t>
      </w:r>
      <w:r w:rsidRPr="00954448">
        <w:rPr>
          <w:rStyle w:val="StyleUnderline"/>
          <w:highlight w:val="cyan"/>
        </w:rPr>
        <w:t>power</w:t>
      </w:r>
      <w:r w:rsidRPr="00954448">
        <w:rPr>
          <w:sz w:val="16"/>
        </w:rPr>
        <w:t xml:space="preserve"> when there is inflation or inflationary pressures on markets.”). &lt;&lt;END FN 121&gt;&gt; “</w:t>
      </w:r>
      <w:r w:rsidRPr="00954448">
        <w:rPr>
          <w:rStyle w:val="StyleUnderline"/>
        </w:rPr>
        <w:t xml:space="preserve">Some </w:t>
      </w:r>
      <w:r w:rsidRPr="00954448">
        <w:rPr>
          <w:rStyle w:val="Emphasis"/>
        </w:rPr>
        <w:t>slack</w:t>
      </w:r>
      <w:r w:rsidRPr="00954448">
        <w:rPr>
          <w:rStyle w:val="StyleUnderline"/>
        </w:rPr>
        <w:t xml:space="preserve"> in the economy is what </w:t>
      </w:r>
      <w:r w:rsidRPr="00954448">
        <w:rPr>
          <w:rStyle w:val="Emphasis"/>
        </w:rPr>
        <w:t>keeps</w:t>
      </w:r>
      <w:r w:rsidRPr="00954448">
        <w:rPr>
          <w:rStyle w:val="StyleUnderline"/>
        </w:rPr>
        <w:t xml:space="preserve"> countervailing power from being</w:t>
      </w:r>
      <w:r w:rsidRPr="00954448">
        <w:rPr>
          <w:sz w:val="16"/>
        </w:rPr>
        <w:t xml:space="preserve"> converted into </w:t>
      </w:r>
      <w:r w:rsidRPr="00954448">
        <w:rPr>
          <w:rStyle w:val="StyleUnderline"/>
        </w:rPr>
        <w:t xml:space="preserve">a </w:t>
      </w:r>
      <w:r w:rsidRPr="00954448">
        <w:rPr>
          <w:rStyle w:val="Emphasis"/>
        </w:rPr>
        <w:t>coalition</w:t>
      </w:r>
      <w:r w:rsidRPr="00954448">
        <w:rPr>
          <w:rStyle w:val="StyleUnderline"/>
        </w:rPr>
        <w:t xml:space="preserve"> against the </w:t>
      </w:r>
      <w:r w:rsidRPr="00954448">
        <w:rPr>
          <w:rStyle w:val="Emphasis"/>
        </w:rPr>
        <w:t>public</w:t>
      </w:r>
      <w:r w:rsidRPr="00954448">
        <w:rPr>
          <w:sz w:val="16"/>
        </w:rPr>
        <w:t xml:space="preserve">.”122 An extensive discussion of the interplay between competition, countervailing power, and inflation is well beyond the scope of this Article. But it is notable that even Galbraith, who exalted the capacity of countervailing power as a competition complement or counterpart, felt this was a severe limitation on the use of countervailing power as a policy tool. The recent experience with </w:t>
      </w:r>
      <w:r w:rsidRPr="00954448">
        <w:rPr>
          <w:rStyle w:val="Emphasis"/>
          <w:highlight w:val="cyan"/>
        </w:rPr>
        <w:t>inflation</w:t>
      </w:r>
      <w:r w:rsidRPr="00954448">
        <w:rPr>
          <w:rStyle w:val="StyleUnderline"/>
        </w:rPr>
        <w:t xml:space="preserve"> at the end </w:t>
      </w:r>
      <w:r w:rsidRPr="00954448">
        <w:rPr>
          <w:rStyle w:val="StyleUnderline"/>
          <w:highlight w:val="cyan"/>
        </w:rPr>
        <w:t>of</w:t>
      </w:r>
      <w:r w:rsidRPr="00954448">
        <w:rPr>
          <w:rStyle w:val="StyleUnderline"/>
        </w:rPr>
        <w:t xml:space="preserve"> the </w:t>
      </w:r>
      <w:r w:rsidRPr="00954448">
        <w:rPr>
          <w:rStyle w:val="Emphasis"/>
          <w:highlight w:val="cyan"/>
        </w:rPr>
        <w:t>COVID</w:t>
      </w:r>
      <w:r w:rsidRPr="00954448">
        <w:rPr>
          <w:sz w:val="16"/>
        </w:rPr>
        <w:t xml:space="preserve">-19 pandemic </w:t>
      </w:r>
      <w:r w:rsidRPr="00954448">
        <w:rPr>
          <w:rStyle w:val="StyleUnderline"/>
          <w:highlight w:val="cyan"/>
        </w:rPr>
        <w:t>led</w:t>
      </w:r>
      <w:r w:rsidRPr="00954448">
        <w:rPr>
          <w:sz w:val="16"/>
        </w:rPr>
        <w:t xml:space="preserve"> several commenters to argue that a lack of competition was a contributing factor.123 Perhaps, instead, we ought to wonder whether Galbraith was correct that what contributed </w:t>
      </w:r>
      <w:r w:rsidRPr="00954448">
        <w:rPr>
          <w:rStyle w:val="StyleUnderline"/>
          <w:highlight w:val="cyan"/>
        </w:rPr>
        <w:t>to</w:t>
      </w:r>
      <w:r w:rsidRPr="00954448">
        <w:rPr>
          <w:rStyle w:val="StyleUnderline"/>
        </w:rPr>
        <w:t xml:space="preserve"> that inflation was </w:t>
      </w:r>
      <w:r w:rsidRPr="00954448">
        <w:rPr>
          <w:rStyle w:val="Emphasis"/>
          <w:highlight w:val="cyan"/>
        </w:rPr>
        <w:t>not</w:t>
      </w:r>
      <w:r w:rsidRPr="00954448">
        <w:rPr>
          <w:rStyle w:val="StyleUnderline"/>
          <w:highlight w:val="cyan"/>
        </w:rPr>
        <w:t xml:space="preserve"> a lack of </w:t>
      </w:r>
      <w:r w:rsidRPr="00954448">
        <w:rPr>
          <w:rStyle w:val="Emphasis"/>
          <w:highlight w:val="cyan"/>
        </w:rPr>
        <w:t>competition</w:t>
      </w:r>
      <w:r w:rsidRPr="00954448">
        <w:rPr>
          <w:rStyle w:val="StyleUnderline"/>
        </w:rPr>
        <w:t xml:space="preserve"> per se, </w:t>
      </w:r>
      <w:r w:rsidRPr="00954448">
        <w:rPr>
          <w:rStyle w:val="StyleUnderline"/>
          <w:highlight w:val="cyan"/>
        </w:rPr>
        <w:t>but</w:t>
      </w:r>
      <w:r w:rsidRPr="00954448">
        <w:rPr>
          <w:rStyle w:val="StyleUnderline"/>
        </w:rPr>
        <w:t xml:space="preserve"> a </w:t>
      </w:r>
      <w:r w:rsidRPr="00954448">
        <w:rPr>
          <w:rStyle w:val="StyleUnderline"/>
          <w:highlight w:val="cyan"/>
        </w:rPr>
        <w:t xml:space="preserve">failure of </w:t>
      </w:r>
      <w:r w:rsidRPr="00954448">
        <w:rPr>
          <w:rStyle w:val="Emphasis"/>
          <w:highlight w:val="cyan"/>
        </w:rPr>
        <w:t>countervailing power</w:t>
      </w:r>
      <w:r w:rsidRPr="00954448">
        <w:rPr>
          <w:rStyle w:val="StyleUnderline"/>
        </w:rPr>
        <w:t xml:space="preserve"> as a substitute for rivalry</w:t>
      </w:r>
      <w:r w:rsidRPr="00954448">
        <w:rPr>
          <w:sz w:val="16"/>
        </w:rPr>
        <w:t>.</w:t>
      </w:r>
    </w:p>
    <w:p w14:paraId="725F1C29" w14:textId="77777777" w:rsidR="00595B7A" w:rsidRDefault="00595B7A" w:rsidP="00595B7A">
      <w:r>
        <w:t>&lt;&lt;TEXT CONDENSED, NONE OMITTED&gt;&gt;</w:t>
      </w:r>
    </w:p>
    <w:p w14:paraId="45C8543E" w14:textId="77777777" w:rsidR="00595B7A" w:rsidRDefault="00595B7A" w:rsidP="00595B7A">
      <w:pPr>
        <w:rPr>
          <w:sz w:val="8"/>
          <w:szCs w:val="8"/>
        </w:rPr>
      </w:pPr>
      <w:r w:rsidRPr="00C240DA">
        <w:rPr>
          <w:sz w:val="8"/>
          <w:szCs w:val="8"/>
        </w:rPr>
        <w:t>Fostering Collusion. The risks to consumers from deploying countervailing power go beyond the immediate price effect—most notably, countervailing power solutions significantly increase incentives to collude. The economic case for countervailing power is often premised on the notion that bilateral monopolists will (as adversaries) bargain to a competitive and efficient solution.124 The economic evidence that this occurs is mixed, at best.125 But perhaps the greater concern is “that ‘powerful buyers might find it more profitable to share in their suppliers’ excess profits and/or collaborate with their suppliers to exclude competitors rather than trying to get supply prices down to competitive levels.’”126 That is, once there is concentration at two levels of the market, it only increases the incentives for the powerful parties at both levels to work to exclude rivals and extract monopoly rents from the other levels of the market. And, there is some empirical and historical127 evidence that this is exactly what happens in markets characterized by countervailing but concentrated power. 128 Arms Race. Beyond harm to certain players and competition generally, mergers to counter bargaining power “perpetuate the cycle of ‘reactive’ consolidation in [the] supply chain as [participants at one level] leverage up to counter the greater bargaining power of other, rapidly consolidating parts of the supply chain with which they do business.”129 Scholars and the most recent Merger Guidelines have aptly analogized this phenomenon to an arms race.130 Over time, “competition at each level [is] gradually eliminated…, leaving just a few large rivals in each segment.”131 Even those who advocate for deploying countervailing power to mitigate the effects of monopoly acknowledge that this is a real risk.132 Private health care markets over the last 40 years provide a prime example of this sort of recursive consolidation to exert countervailing power—as insurers consolidated, hospitals and providers consolidated to improve their bargaining positions vis-à-vis the insurers, as did drugmakers and PBMs in upstream markets. The end result of such an arms race is not competitive markets, but monopoly at every level of the supply chain. This has significant consequences for market dynamism, innovation, and mobility. It also results in an extremely fragile supply chain. The redundancy in the supply chain that is the result of robust competition at each level is lost through reactive consolidation,133 leading to a more fragile supply chain that is less able to withstand exogenous shocks such as input market disruptions, shortages, or even information technology failures.134</w:t>
      </w:r>
      <w:r>
        <w:rPr>
          <w:sz w:val="8"/>
          <w:szCs w:val="8"/>
        </w:rPr>
        <w:t xml:space="preserve"> </w:t>
      </w:r>
      <w:r w:rsidRPr="00EA3874">
        <w:rPr>
          <w:sz w:val="8"/>
          <w:szCs w:val="8"/>
        </w:rPr>
        <w:t>Error Costs and Capture. Implementation of countervailing power solutions is premised on a judgment that the countervailing power will mitigate or completely offset existing market power by better balancing bargaining leverage. But if the market power problem is overstated in the first place or if the countervailing power exceeds what is needed to offset the initial market power, there is a real risk that by attempting to enable countervailing power, a court or legislature could, in fact, enable market power. 135 This risk is compounded by the fact that the parties most likely to have the resources and political wherewithal to obtain legislative exceptions to the antitrust laws are those least likely to actually lack bargaining leverage. Administrative Risks and Costs. Allowing countervailing power as a defense to otherwise anticompetitive conduct and mergers under existing antitrust laws as enforced by courts and agencies also imposes significant administrative costs and risk. If countervailing power is accepted as a cognizable efficiency, one can expect to see it asserted by defendants in virtually every antitrust case. We already see large corporations trying to use countervailing power to escape liability for revenue sharing agreements,136 mergers,137 and even cartels.138 Few markets are perfectly competitive, and almost every company deals with at least one buyer or seller some degree of market power.139 The mere availability of a countervailing power defense would lead to increased cost and complexity in prosecuting antitrust cases. The per se rule against horizontal price fixing is motivated not only by doctrine, but also by practicality. Rule of reason cases are significantly more complicated, costly, and time-consuming to litigate. The nuanced case-specific nature of the rule of reason standard further makes outcomes less predictable, which is itself costly. Carving a class of conduct out of the per se rule or recognizing a novel defense to a per se claim is costly. In some cases, those costs are worth the doctrinal clarity, increased efficiency, or basic fairness that comes from a more flexible rule. But, in all cases, those costs must be recognized and weighed against the benefits to be achieved by the relaxed standard. B. PROMISING ANTITRUST EXEMPTIONS BASED ON COUNTERVAILING POWER While countervailing power does not reliably improve market outcomes or foster competition, what it does reliably do is improve the outcomes for the parties allowed to exercise it. Whereas overall market outcomes are only improved where there already exists an imbalance of bargaining power and where the countervailing power brings the balance of bargaining power closer to equipoise, the impact of countervailing power on the parties exercising it is uniformly positive whether it moves the parties’ bargaining balance toward equipoise or whether it tips the balancing of bargaining power toward the parties allowed to collude. As discussed in the following section, this feature of countervailing power provides a strong incentive for interest groups to use countervailing power justifications to seek exemptions from the antitrust laws, even where countervailing power will not actually improve the overall market outcome.140 Put simply, market power is valuable to whoever holds it. Several legislative exceptions to the antitrust laws have been rooted, at least in part, in the concept of countervailing power, but uncountably many more have been proposed and failed.141 By far the most prominent example of a countervailing power exemption made into law is antitrust’s labor exemption, which is discussed in more detail below. Others include the Capper-Volstead Act, which creates an exemption for agricultural cooperatives, and the Webb-Pomerene Act, which creates an exemption for firms attempting to compete in foreign markets. The decision to confer bargaining power on a given group is not one that should be taken lightly, nor should any decision to displace competition in favor of another process. The reason for this is the same one that motivated the antitrust approach in the first place: other solutions generally do not produce better outcomes. There are some situations where persistent structural imbalances in bargaining power may justify departures from a general reliance on competition, but they are few and far between. Most proposals for antitrust exemptions rooted in countervailing power are simply a means to benefit one group over another at the expense of competition. While conferring such benefits is a legitimate exercise of the legislature’s authority, it should be recognized for what it is and not put forth as a means for promoting competition. One area where principles of countervailing power have shaped policy and markets is agriculture.142 Agricultural cooperatives have long been recognized as a necessary force to ensure the continued viability of small farms. To enable such cooperatives, the Capper-Volstead Act exempts such arrangements from the Sherman Act and other antitrust statutes.143 Importantly, however, the purpose of this exception has not primarily been to aid competition; rather, the exception for agricultural cooperatives in the Capper-Volstead Act reflects a policy decision to elevate other values—such as the continued viability of small farms to preserve a way of life and diversity and robustness in the food supply—above the values of competition enshrined in the antitrust laws.144 While it is not clear that the CapperVolstead Act has actually succeeded in achieving these goals, this is a legitimate use of Congress’s policymaking authority to convey an advantage to one group over another to promote a certain vision of the social good. Another policy choice to displace competition is the Webb-Pomerene Act, which can be viewed as an attempt to deploy countervailing power as a weapon in international trade and warfare.145 By allowing exporters to collude, the Act sought to enrich American firms and promote American exports without regard to the impact on (foreign) consumers or efficiency.146 This Act is often framed as a competition measure, because its proponents argue it will make America more successful in world markets. Separate and aside from whether this is true, it is disingenuous to say that this measure increases competition. It does not. Since the victims of the cartels enabled by the act are foreigners, and the benefits flow to American companies, it may well have benefits to American interests, but those benefits are not derived from increased competition. Most recently, legislation was put forth that would allow local news outlets to negotiate collectively with large online platforms.147 If passed, the legislation would effectively carve out an exception from the antitrust laws to allow content creators to cooperate horizontally to increase their bargaining leverage with online platforms. Such cooperation would, but for the proposed exception, be per se illegal as a violation of Section 1 of the Sherman Act. The bill’s authors argue the legislation is necessary because “[i]n recent years, the control of information online has been centralized among just a few online gatekeepers.”148 These are markets undergoing significant and rapid transition, making it hard to say whether the problem is a persistent and structural imbalance in bargaining power (where countervailing power might provide a reasonable solution) or whether a combined technological and cultural shift is creating a messy transitional period that is exactly where competition can be most effective at facilitating efficient change. To understand such proposals, it is helpful to look to the past. As Hawley describes it, the adoption of countervailing power initiatives in the 1930s was driven not by a particular and unified ideology, but out of a combination of reformers frustrated with market concentration and the resistance of powerful business interests to “centralized planning and detailed regulation.”149 Accordingly to Hawley, “[e]ven the antitrusters seemed willing to go along, especially if the departure from competitive standards could be justified on grounds other than market control and especially if there was an appeal to public sympathy for the underdog, for the ‘little fellow’ struggling against the sinister, organized interests.”150 Ultimately, however, Hawley concludes that “most of the New Deal planning was in the nature of government-sponsored cartelization” and that “[a]n open, avowed, and generalized policy of cartelization, though, was just as unrealistic as a policy of planned expansion.”151 The result was piecemeal planning, “on a partial, group-bygroup basis, and only when the right combination of factors was present.”152 Namely, those willing to pay the price of partial regulation, organized enough to exert political pressure, and possessing a “covering rationale” for why their group is a “special case” whose promotion is in the national interest.153</w:t>
      </w:r>
    </w:p>
    <w:p w14:paraId="3154B866" w14:textId="77777777" w:rsidR="00595B7A" w:rsidRPr="00EA3874" w:rsidRDefault="00595B7A" w:rsidP="00595B7A">
      <w:r>
        <w:t>&lt;&lt;PARAGRAPH INTEGRITY RESUMES&gt;&gt;</w:t>
      </w:r>
    </w:p>
    <w:p w14:paraId="1A32EDC9" w14:textId="77777777" w:rsidR="00595B7A" w:rsidRPr="00C240DA" w:rsidRDefault="00595B7A" w:rsidP="00595B7A">
      <w:pPr>
        <w:rPr>
          <w:sz w:val="16"/>
        </w:rPr>
      </w:pPr>
      <w:r w:rsidRPr="00C240DA">
        <w:rPr>
          <w:sz w:val="16"/>
        </w:rPr>
        <w:t xml:space="preserve">Contrast the current situation in tech and journalism with the longstanding struggles over bargaining power </w:t>
      </w:r>
      <w:r w:rsidRPr="00C240DA">
        <w:rPr>
          <w:rStyle w:val="StyleUnderline"/>
        </w:rPr>
        <w:t xml:space="preserve">in the </w:t>
      </w:r>
      <w:r w:rsidRPr="00C240DA">
        <w:rPr>
          <w:rStyle w:val="Emphasis"/>
        </w:rPr>
        <w:t>labor</w:t>
      </w:r>
      <w:r w:rsidRPr="00C240DA">
        <w:rPr>
          <w:rStyle w:val="StyleUnderline"/>
        </w:rPr>
        <w:t xml:space="preserve"> movement</w:t>
      </w:r>
      <w:r w:rsidRPr="00C240DA">
        <w:rPr>
          <w:sz w:val="16"/>
        </w:rPr>
        <w:t xml:space="preserve">, where </w:t>
      </w:r>
      <w:r w:rsidRPr="00C240DA">
        <w:rPr>
          <w:rStyle w:val="Emphasis"/>
        </w:rPr>
        <w:t>countervailing</w:t>
      </w:r>
      <w:r w:rsidRPr="00C240DA">
        <w:rPr>
          <w:rStyle w:val="StyleUnderline"/>
        </w:rPr>
        <w:t xml:space="preserve"> power has a long </w:t>
      </w:r>
      <w:r w:rsidRPr="00C240DA">
        <w:rPr>
          <w:rStyle w:val="Emphasis"/>
        </w:rPr>
        <w:t>history</w:t>
      </w:r>
      <w:r w:rsidRPr="00C240DA">
        <w:rPr>
          <w:sz w:val="16"/>
        </w:rPr>
        <w:t xml:space="preserve">.154 </w:t>
      </w:r>
      <w:r w:rsidRPr="00C240DA">
        <w:rPr>
          <w:rStyle w:val="StyleUnderline"/>
        </w:rPr>
        <w:t xml:space="preserve">The </w:t>
      </w:r>
      <w:r w:rsidRPr="00C240DA">
        <w:rPr>
          <w:rStyle w:val="Emphasis"/>
        </w:rPr>
        <w:t>imbalance</w:t>
      </w:r>
      <w:r w:rsidRPr="00C240DA">
        <w:rPr>
          <w:rStyle w:val="StyleUnderline"/>
        </w:rPr>
        <w:t xml:space="preserve"> in bargaining leverage between</w:t>
      </w:r>
      <w:r w:rsidRPr="00C240DA">
        <w:rPr>
          <w:sz w:val="16"/>
        </w:rPr>
        <w:t xml:space="preserve"> individual </w:t>
      </w:r>
      <w:r w:rsidRPr="00C240DA">
        <w:rPr>
          <w:rStyle w:val="Emphasis"/>
        </w:rPr>
        <w:t>workers</w:t>
      </w:r>
      <w:r w:rsidRPr="00C240DA">
        <w:rPr>
          <w:rStyle w:val="StyleUnderline"/>
        </w:rPr>
        <w:t xml:space="preserve"> and</w:t>
      </w:r>
      <w:r w:rsidRPr="00C240DA">
        <w:rPr>
          <w:sz w:val="16"/>
        </w:rPr>
        <w:t xml:space="preserve"> the </w:t>
      </w:r>
      <w:r w:rsidRPr="00C240DA">
        <w:rPr>
          <w:rStyle w:val="Emphasis"/>
        </w:rPr>
        <w:t>companies</w:t>
      </w:r>
      <w:r w:rsidRPr="00C240DA">
        <w:rPr>
          <w:sz w:val="16"/>
        </w:rPr>
        <w:t xml:space="preserve"> that employ them </w:t>
      </w:r>
      <w:r w:rsidRPr="00C240DA">
        <w:rPr>
          <w:rStyle w:val="StyleUnderline"/>
        </w:rPr>
        <w:t xml:space="preserve">is, </w:t>
      </w:r>
      <w:r w:rsidRPr="00C240DA">
        <w:rPr>
          <w:rStyle w:val="Emphasis"/>
        </w:rPr>
        <w:t>absent</w:t>
      </w:r>
      <w:r w:rsidRPr="00C240DA">
        <w:rPr>
          <w:rStyle w:val="StyleUnderline"/>
        </w:rPr>
        <w:t xml:space="preserve"> collective </w:t>
      </w:r>
      <w:r w:rsidRPr="00C240DA">
        <w:rPr>
          <w:rStyle w:val="Emphasis"/>
        </w:rPr>
        <w:t>bargaining</w:t>
      </w:r>
      <w:r w:rsidRPr="00C240DA">
        <w:rPr>
          <w:rStyle w:val="StyleUnderline"/>
        </w:rPr>
        <w:t xml:space="preserve">, often </w:t>
      </w:r>
      <w:r w:rsidRPr="00C240DA">
        <w:rPr>
          <w:rStyle w:val="Emphasis"/>
        </w:rPr>
        <w:t>extreme</w:t>
      </w:r>
      <w:r w:rsidRPr="00C240DA">
        <w:rPr>
          <w:sz w:val="16"/>
        </w:rPr>
        <w:t xml:space="preserve">. 155 Moreover, </w:t>
      </w:r>
      <w:r w:rsidRPr="00C240DA">
        <w:rPr>
          <w:rStyle w:val="StyleUnderline"/>
        </w:rPr>
        <w:t xml:space="preserve">that imbalance is </w:t>
      </w:r>
      <w:r w:rsidRPr="00C240DA">
        <w:rPr>
          <w:rStyle w:val="Emphasis"/>
        </w:rPr>
        <w:t>structural</w:t>
      </w:r>
      <w:r w:rsidRPr="00C240DA">
        <w:rPr>
          <w:rStyle w:val="StyleUnderline"/>
        </w:rPr>
        <w:t xml:space="preserve">; labor is deeply </w:t>
      </w:r>
      <w:r w:rsidRPr="00C240DA">
        <w:rPr>
          <w:rStyle w:val="Emphasis"/>
        </w:rPr>
        <w:t>individualized</w:t>
      </w:r>
      <w:r w:rsidRPr="00C240DA">
        <w:rPr>
          <w:sz w:val="16"/>
        </w:rPr>
        <w:t xml:space="preserve"> and often does not lend itself to organization under the traditional firm model. This imbalance is not temporary or transitory, but </w:t>
      </w:r>
      <w:r w:rsidRPr="00C240DA">
        <w:rPr>
          <w:rStyle w:val="Emphasis"/>
        </w:rPr>
        <w:t>baked</w:t>
      </w:r>
      <w:r w:rsidRPr="00C240DA">
        <w:rPr>
          <w:rStyle w:val="StyleUnderline"/>
        </w:rPr>
        <w:t xml:space="preserve"> into the </w:t>
      </w:r>
      <w:r w:rsidRPr="00C240DA">
        <w:rPr>
          <w:rStyle w:val="Emphasis"/>
        </w:rPr>
        <w:t>capitalist</w:t>
      </w:r>
      <w:r w:rsidRPr="00C240DA">
        <w:rPr>
          <w:rStyle w:val="StyleUnderline"/>
        </w:rPr>
        <w:t xml:space="preserve"> model itself</w:t>
      </w:r>
      <w:r w:rsidRPr="00C240DA">
        <w:rPr>
          <w:sz w:val="16"/>
        </w:rPr>
        <w:t xml:space="preserve">. Labor is also not an intermediate product or service in a supply chain; </w:t>
      </w:r>
      <w:r w:rsidRPr="00C240DA">
        <w:rPr>
          <w:rStyle w:val="StyleUnderline"/>
        </w:rPr>
        <w:t xml:space="preserve">workers are the </w:t>
      </w:r>
      <w:r w:rsidRPr="00C240DA">
        <w:rPr>
          <w:rStyle w:val="Emphasis"/>
        </w:rPr>
        <w:t>ultimate</w:t>
      </w:r>
      <w:r w:rsidRPr="00C240DA">
        <w:rPr>
          <w:rStyle w:val="StyleUnderline"/>
        </w:rPr>
        <w:t xml:space="preserve"> source of labor, which means there are </w:t>
      </w:r>
      <w:r w:rsidRPr="00C240DA">
        <w:rPr>
          <w:rStyle w:val="Emphasis"/>
        </w:rPr>
        <w:t>no questions</w:t>
      </w:r>
      <w:r w:rsidRPr="00C240DA">
        <w:rPr>
          <w:sz w:val="16"/>
        </w:rPr>
        <w:t xml:space="preserve"> about whether </w:t>
      </w:r>
      <w:r w:rsidRPr="00C240DA">
        <w:rPr>
          <w:rStyle w:val="StyleUnderline"/>
        </w:rPr>
        <w:t xml:space="preserve">they will </w:t>
      </w:r>
      <w:r w:rsidRPr="00C240DA">
        <w:rPr>
          <w:rStyle w:val="Emphasis"/>
        </w:rPr>
        <w:t>pass-through</w:t>
      </w:r>
      <w:r w:rsidRPr="00C240DA">
        <w:rPr>
          <w:rStyle w:val="StyleUnderline"/>
        </w:rPr>
        <w:t xml:space="preserve"> their bargaining gains </w:t>
      </w:r>
      <w:r w:rsidRPr="00C240DA">
        <w:rPr>
          <w:rStyle w:val="Emphasis"/>
        </w:rPr>
        <w:t>upstream</w:t>
      </w:r>
      <w:r w:rsidRPr="00C240DA">
        <w:rPr>
          <w:sz w:val="16"/>
        </w:rPr>
        <w:t xml:space="preserve"> to others in the supply chain. While workers do use their wages to buy goods, there is little reason to expect their collaboration in labor markets will lead to collusion or reduce competitiveness in, say, food or housing markets.156 </w:t>
      </w:r>
      <w:r w:rsidRPr="00C240DA">
        <w:rPr>
          <w:rStyle w:val="StyleUnderline"/>
          <w:highlight w:val="cyan"/>
        </w:rPr>
        <w:t>Because of</w:t>
      </w:r>
      <w:r w:rsidRPr="00C240DA">
        <w:rPr>
          <w:rStyle w:val="StyleUnderline"/>
        </w:rPr>
        <w:t xml:space="preserve"> the </w:t>
      </w:r>
      <w:r w:rsidRPr="00C240DA">
        <w:rPr>
          <w:rStyle w:val="Emphasis"/>
          <w:highlight w:val="cyan"/>
        </w:rPr>
        <w:t>permanent</w:t>
      </w:r>
      <w:r w:rsidRPr="00C240DA">
        <w:rPr>
          <w:rStyle w:val="StyleUnderline"/>
        </w:rPr>
        <w:t xml:space="preserve"> and structural nature of the </w:t>
      </w:r>
      <w:r w:rsidRPr="00C240DA">
        <w:rPr>
          <w:rStyle w:val="StyleUnderline"/>
          <w:highlight w:val="cyan"/>
        </w:rPr>
        <w:t>imbalance</w:t>
      </w:r>
      <w:r w:rsidRPr="00C240DA">
        <w:rPr>
          <w:rStyle w:val="StyleUnderline"/>
        </w:rPr>
        <w:t xml:space="preserve"> in bargaining power </w:t>
      </w:r>
      <w:r w:rsidRPr="00C240DA">
        <w:rPr>
          <w:rStyle w:val="StyleUnderline"/>
          <w:highlight w:val="cyan"/>
        </w:rPr>
        <w:t xml:space="preserve">between </w:t>
      </w:r>
      <w:r w:rsidRPr="00C240DA">
        <w:rPr>
          <w:rStyle w:val="Emphasis"/>
          <w:highlight w:val="cyan"/>
        </w:rPr>
        <w:t>workers</w:t>
      </w:r>
      <w:r w:rsidRPr="00C240DA">
        <w:rPr>
          <w:rStyle w:val="StyleUnderline"/>
        </w:rPr>
        <w:t xml:space="preserve"> and firms, </w:t>
      </w:r>
      <w:r w:rsidRPr="00C240DA">
        <w:rPr>
          <w:rStyle w:val="StyleUnderline"/>
          <w:highlight w:val="cyan"/>
        </w:rPr>
        <w:t>antitrust’s</w:t>
      </w:r>
      <w:r w:rsidRPr="00C240DA">
        <w:rPr>
          <w:rStyle w:val="StyleUnderline"/>
        </w:rPr>
        <w:t xml:space="preserve"> labor </w:t>
      </w:r>
      <w:r w:rsidRPr="00C240DA">
        <w:rPr>
          <w:rStyle w:val="Emphasis"/>
          <w:highlight w:val="cyan"/>
        </w:rPr>
        <w:t>exemption</w:t>
      </w:r>
      <w:r w:rsidRPr="00C240DA">
        <w:rPr>
          <w:rStyle w:val="StyleUnderline"/>
          <w:highlight w:val="cyan"/>
        </w:rPr>
        <w:t xml:space="preserve"> is</w:t>
      </w:r>
      <w:r w:rsidRPr="00C240DA">
        <w:rPr>
          <w:rStyle w:val="StyleUnderline"/>
        </w:rPr>
        <w:t xml:space="preserve"> arguably </w:t>
      </w:r>
      <w:r w:rsidRPr="00C240DA">
        <w:rPr>
          <w:rStyle w:val="Emphasis"/>
          <w:highlight w:val="cyan"/>
        </w:rPr>
        <w:t>justified</w:t>
      </w:r>
      <w:r w:rsidRPr="00C240DA">
        <w:rPr>
          <w:sz w:val="16"/>
        </w:rPr>
        <w:t xml:space="preserve"> not only by a desire to confer benefits on workers as a favored group, but because competition and other natural market forces will never work to resolve the bargaining power disparity between workers and firms. Accordingly, collective bargaining among workers has long been exempted from the antitrust laws.157 &lt;&lt;FN 157&gt;&gt; 157 See HAWLEY, supra note 28 at 383–88 (providing a historical account of the separation of labor regulation from antitrust). Although, with the decline in labor power, increased employer concentration, and the erosion of labor law protections for workers, recent years have brought a resurgence of interest in antitrust laws as a means for combatting market power, anticompetitive conduct, and bargaining imbalances in labor markets. &lt;&lt;END FN 157&gt;&gt; </w:t>
      </w:r>
      <w:r w:rsidRPr="00C240DA">
        <w:rPr>
          <w:rStyle w:val="StyleUnderline"/>
          <w:highlight w:val="cyan"/>
        </w:rPr>
        <w:t>But</w:t>
      </w:r>
      <w:r w:rsidRPr="00C240DA">
        <w:rPr>
          <w:sz w:val="16"/>
        </w:rPr>
        <w:t xml:space="preserve"> even if justified, </w:t>
      </w:r>
      <w:r w:rsidRPr="00C240DA">
        <w:rPr>
          <w:rStyle w:val="StyleUnderline"/>
        </w:rPr>
        <w:t xml:space="preserve">this exception is </w:t>
      </w:r>
      <w:r w:rsidRPr="00C240DA">
        <w:rPr>
          <w:rStyle w:val="StyleUnderline"/>
          <w:highlight w:val="cyan"/>
        </w:rPr>
        <w:t xml:space="preserve">not without </w:t>
      </w:r>
      <w:r w:rsidRPr="00C240DA">
        <w:rPr>
          <w:rStyle w:val="Emphasis"/>
          <w:highlight w:val="cyan"/>
        </w:rPr>
        <w:t>costs</w:t>
      </w:r>
      <w:r w:rsidRPr="00C240DA">
        <w:rPr>
          <w:rStyle w:val="StyleUnderline"/>
          <w:highlight w:val="cyan"/>
        </w:rPr>
        <w:t xml:space="preserve"> and</w:t>
      </w:r>
      <w:r w:rsidRPr="00C240DA">
        <w:rPr>
          <w:rStyle w:val="StyleUnderline"/>
        </w:rPr>
        <w:t xml:space="preserve"> organized labor </w:t>
      </w:r>
      <w:r w:rsidRPr="00C240DA">
        <w:rPr>
          <w:rStyle w:val="StyleUnderline"/>
          <w:highlight w:val="cyan"/>
        </w:rPr>
        <w:t xml:space="preserve">is </w:t>
      </w:r>
      <w:r w:rsidRPr="00C240DA">
        <w:rPr>
          <w:rStyle w:val="Emphasis"/>
          <w:highlight w:val="cyan"/>
        </w:rPr>
        <w:t>not immune</w:t>
      </w:r>
      <w:r w:rsidRPr="00C240DA">
        <w:rPr>
          <w:rStyle w:val="StyleUnderline"/>
          <w:highlight w:val="cyan"/>
        </w:rPr>
        <w:t xml:space="preserve"> from</w:t>
      </w:r>
      <w:r w:rsidRPr="00C240DA">
        <w:rPr>
          <w:rStyle w:val="StyleUnderline"/>
        </w:rPr>
        <w:t xml:space="preserve"> all the </w:t>
      </w:r>
      <w:r w:rsidRPr="00C240DA">
        <w:rPr>
          <w:rStyle w:val="Emphasis"/>
          <w:highlight w:val="cyan"/>
        </w:rPr>
        <w:t>ills</w:t>
      </w:r>
      <w:r w:rsidRPr="00C240DA">
        <w:rPr>
          <w:rStyle w:val="StyleUnderline"/>
          <w:highlight w:val="cyan"/>
        </w:rPr>
        <w:t xml:space="preserve"> of </w:t>
      </w:r>
      <w:r w:rsidRPr="00C240DA">
        <w:rPr>
          <w:rStyle w:val="Emphasis"/>
          <w:highlight w:val="cyan"/>
        </w:rPr>
        <w:t>countervailing power</w:t>
      </w:r>
      <w:r w:rsidRPr="00C240DA">
        <w:rPr>
          <w:rStyle w:val="StyleUnderline"/>
        </w:rPr>
        <w:t xml:space="preserve"> solutions generally</w:t>
      </w:r>
      <w:r w:rsidRPr="00C240DA">
        <w:rPr>
          <w:sz w:val="16"/>
        </w:rPr>
        <w:t>. As discussed above, there have been instances of labor unions collaborating with their employers to monopolize markets and extract monopoly rents from the businesses’ customers.</w:t>
      </w:r>
    </w:p>
    <w:p w14:paraId="2ED8EB7F" w14:textId="77777777" w:rsidR="00595B7A" w:rsidRPr="00C240DA" w:rsidRDefault="00595B7A" w:rsidP="00595B7A">
      <w:pPr>
        <w:rPr>
          <w:sz w:val="16"/>
        </w:rPr>
      </w:pPr>
      <w:r w:rsidRPr="00C240DA">
        <w:rPr>
          <w:sz w:val="16"/>
        </w:rPr>
        <w:t xml:space="preserve">Antitrust exemptions based on countervailing power should be strongly disfavored. </w:t>
      </w:r>
      <w:r w:rsidRPr="00C240DA">
        <w:rPr>
          <w:rStyle w:val="Emphasis"/>
          <w:highlight w:val="cyan"/>
        </w:rPr>
        <w:t>Displacing</w:t>
      </w:r>
      <w:r w:rsidRPr="00C240DA">
        <w:rPr>
          <w:rStyle w:val="StyleUnderline"/>
          <w:highlight w:val="cyan"/>
        </w:rPr>
        <w:t xml:space="preserve"> competition</w:t>
      </w:r>
      <w:r w:rsidRPr="00C240DA">
        <w:rPr>
          <w:rStyle w:val="StyleUnderline"/>
        </w:rPr>
        <w:t xml:space="preserve"> with collective action</w:t>
      </w:r>
      <w:r w:rsidRPr="00C240DA">
        <w:rPr>
          <w:sz w:val="16"/>
        </w:rPr>
        <w:t xml:space="preserve"> should be limited to situations where longstanding, structural market dynamics result in extreme imbalances in bargaining power, such as labor markets. Moreover, countervailing power </w:t>
      </w:r>
      <w:r w:rsidRPr="00C240DA">
        <w:rPr>
          <w:rStyle w:val="StyleUnderline"/>
          <w:highlight w:val="cyan"/>
        </w:rPr>
        <w:t xml:space="preserve">should be deployed with </w:t>
      </w:r>
      <w:r w:rsidRPr="00C240DA">
        <w:rPr>
          <w:rStyle w:val="Emphasis"/>
          <w:highlight w:val="cyan"/>
        </w:rPr>
        <w:t>extreme</w:t>
      </w:r>
      <w:r w:rsidRPr="00C240DA">
        <w:rPr>
          <w:rStyle w:val="StyleUnderline"/>
          <w:highlight w:val="cyan"/>
        </w:rPr>
        <w:t xml:space="preserve"> caution</w:t>
      </w:r>
      <w:r w:rsidRPr="00C240DA">
        <w:rPr>
          <w:sz w:val="16"/>
        </w:rPr>
        <w:t xml:space="preserve"> in intermediate levels of the supply chain due to the risk of collusion in adjacent markets and the lack of reliable pass-through. While Congress may legitimately seek to bolster or favor one group or another for various social or political ends, deploying countervailing power and exceptions to the antitrust laws is not a good mechanism to do so, </w:t>
      </w:r>
      <w:r w:rsidRPr="00C240DA">
        <w:rPr>
          <w:rStyle w:val="StyleUnderline"/>
          <w:highlight w:val="cyan"/>
        </w:rPr>
        <w:t>because it</w:t>
      </w:r>
      <w:r w:rsidRPr="00C240DA">
        <w:rPr>
          <w:sz w:val="16"/>
        </w:rPr>
        <w:t xml:space="preserve"> is not reliably effective and </w:t>
      </w:r>
      <w:r w:rsidRPr="00C240DA">
        <w:rPr>
          <w:rStyle w:val="StyleUnderline"/>
        </w:rPr>
        <w:t xml:space="preserve">carries considerable </w:t>
      </w:r>
      <w:r w:rsidRPr="00C240DA">
        <w:rPr>
          <w:rStyle w:val="StyleUnderline"/>
          <w:highlight w:val="cyan"/>
        </w:rPr>
        <w:t>risk</w:t>
      </w:r>
      <w:r w:rsidRPr="00C240DA">
        <w:rPr>
          <w:rStyle w:val="StyleUnderline"/>
        </w:rPr>
        <w:t xml:space="preserve"> of </w:t>
      </w:r>
      <w:r w:rsidRPr="00C240DA">
        <w:rPr>
          <w:rStyle w:val="Emphasis"/>
          <w:highlight w:val="cyan"/>
        </w:rPr>
        <w:t>permanent</w:t>
      </w:r>
      <w:r w:rsidRPr="00C240DA">
        <w:rPr>
          <w:rStyle w:val="StyleUnderline"/>
        </w:rPr>
        <w:t xml:space="preserve"> collateral </w:t>
      </w:r>
      <w:r w:rsidRPr="00C240DA">
        <w:rPr>
          <w:rStyle w:val="StyleUnderline"/>
          <w:highlight w:val="cyan"/>
        </w:rPr>
        <w:t xml:space="preserve">damage to </w:t>
      </w:r>
      <w:r w:rsidRPr="00C240DA">
        <w:rPr>
          <w:rStyle w:val="Emphasis"/>
          <w:highlight w:val="cyan"/>
        </w:rPr>
        <w:t>markets</w:t>
      </w:r>
      <w:r w:rsidRPr="00C240DA">
        <w:rPr>
          <w:sz w:val="16"/>
        </w:rPr>
        <w:t>.</w:t>
      </w:r>
    </w:p>
    <w:p w14:paraId="52CF38CF" w14:textId="77777777" w:rsidR="00595B7A" w:rsidRPr="00C240DA" w:rsidRDefault="00595B7A" w:rsidP="00595B7A">
      <w:pPr>
        <w:rPr>
          <w:sz w:val="16"/>
        </w:rPr>
      </w:pPr>
      <w:r w:rsidRPr="00C240DA">
        <w:rPr>
          <w:sz w:val="16"/>
        </w:rPr>
        <w:t>CONCLUSION</w:t>
      </w:r>
    </w:p>
    <w:p w14:paraId="72C33696" w14:textId="77777777" w:rsidR="00595B7A" w:rsidRPr="00C240DA" w:rsidRDefault="00595B7A" w:rsidP="00595B7A">
      <w:pPr>
        <w:rPr>
          <w:sz w:val="16"/>
        </w:rPr>
      </w:pPr>
      <w:r w:rsidRPr="00C240DA">
        <w:rPr>
          <w:sz w:val="16"/>
        </w:rPr>
        <w:t>Imbalances in bargaining power are a serious social and economic problem—they foster and perpetuate wealth inequality, stifle small business opportunities, and allow large companies to extract socially undesirable terms and conditions. Moreover, in many instances, the failure of antitrust enforcement and competition policy to effectively check increasing concentration and the accumulation of market power has contributed to skewed bargaining dynamics.158 In the absence of effective antitrust enforcement, and in the presence of economic inequality and uncertainty, countervailing power is a superficially appealing response to combat this dynamic. But, beneath its surface appeal, a deeper examination of countervailing power reveals that it is not compatible with competition and should not be adopted instead of rivalrous markets. 159 While Galbraith was certainly right that countervailing power does exist and plays a role in restraining the exercise of market power, he was also right that “[n]o one should conclude, from the foregoing, that an exemption of countervailing power should now be written into the antitrust laws.”160</w:t>
      </w:r>
    </w:p>
    <w:p w14:paraId="3D8CAA62" w14:textId="1A7EE359" w:rsidR="00595B7A" w:rsidRDefault="00595B7A" w:rsidP="00595B7A">
      <w:pPr>
        <w:pStyle w:val="Heading3"/>
      </w:pPr>
      <w:r>
        <w:t>Perm---AT: Do CP---2NC</w:t>
      </w:r>
    </w:p>
    <w:p w14:paraId="58713D94" w14:textId="77777777" w:rsidR="00595B7A" w:rsidRDefault="00595B7A" w:rsidP="00595B7A">
      <w:pPr>
        <w:pStyle w:val="Heading4"/>
      </w:pPr>
      <w:r>
        <w:t xml:space="preserve">The CP is </w:t>
      </w:r>
      <w:r w:rsidRPr="0072184B">
        <w:rPr>
          <w:u w:val="single"/>
        </w:rPr>
        <w:t>distinct</w:t>
      </w:r>
      <w:r>
        <w:t xml:space="preserve">---it strengthens </w:t>
      </w:r>
      <w:r w:rsidRPr="000947FE">
        <w:rPr>
          <w:u w:val="single"/>
        </w:rPr>
        <w:t>antitrust</w:t>
      </w:r>
      <w:r>
        <w:t xml:space="preserve">, which </w:t>
      </w:r>
      <w:r w:rsidRPr="000947FE">
        <w:rPr>
          <w:u w:val="single"/>
        </w:rPr>
        <w:t>weakens</w:t>
      </w:r>
      <w:r>
        <w:t xml:space="preserve"> CBRs. </w:t>
      </w:r>
    </w:p>
    <w:p w14:paraId="0B5437A7" w14:textId="77777777" w:rsidR="00595B7A" w:rsidRDefault="00595B7A" w:rsidP="00595B7A">
      <w:r w:rsidRPr="00DB65D8">
        <w:rPr>
          <w:rStyle w:val="Style13ptBold"/>
        </w:rPr>
        <w:t>Stylogiannis 23</w:t>
      </w:r>
      <w:r>
        <w:t xml:space="preserve"> [Charalampos Stylogiannis (</w:t>
      </w:r>
      <w:r w:rsidRPr="00BB4FBA">
        <w:t>Ph</w:t>
      </w:r>
      <w:r>
        <w:t>.</w:t>
      </w:r>
      <w:r w:rsidRPr="00BB4FBA">
        <w:t>D</w:t>
      </w:r>
      <w:r>
        <w:t>.</w:t>
      </w:r>
      <w:r w:rsidRPr="00BB4FBA">
        <w:t xml:space="preserve"> Researcher in Labour Law, KU Leuven</w:t>
      </w:r>
      <w:r>
        <w:t>), 2023, "Freedom of association and collective bargaining in the platform economy: a human rights-based approach and an ever-increasing mobilization of workers," International Labour Review, Vol. 162, No. 1, pp. 123-145, https://doi.org/10.1111/ilr.12340, njn]</w:t>
      </w:r>
    </w:p>
    <w:p w14:paraId="38E7AFD3" w14:textId="77777777" w:rsidR="00595B7A" w:rsidRPr="005D2B9F" w:rsidRDefault="00595B7A" w:rsidP="00595B7A">
      <w:pPr>
        <w:rPr>
          <w:sz w:val="16"/>
        </w:rPr>
      </w:pPr>
      <w:r w:rsidRPr="005D2B9F">
        <w:rPr>
          <w:sz w:val="16"/>
        </w:rPr>
        <w:t xml:space="preserve">On top of that, such </w:t>
      </w:r>
      <w:r w:rsidRPr="005D2B9F">
        <w:rPr>
          <w:rStyle w:val="StyleUnderline"/>
          <w:highlight w:val="cyan"/>
        </w:rPr>
        <w:t>rights can be</w:t>
      </w:r>
      <w:r w:rsidRPr="005D2B9F">
        <w:rPr>
          <w:sz w:val="16"/>
        </w:rPr>
        <w:t xml:space="preserve"> also </w:t>
      </w:r>
      <w:r w:rsidRPr="005D2B9F">
        <w:rPr>
          <w:rStyle w:val="Emphasis"/>
          <w:highlight w:val="cyan"/>
        </w:rPr>
        <w:t>restricted</w:t>
      </w:r>
      <w:r w:rsidRPr="005D2B9F">
        <w:rPr>
          <w:rStyle w:val="StyleUnderline"/>
        </w:rPr>
        <w:t xml:space="preserve">, in instances </w:t>
      </w:r>
      <w:r w:rsidRPr="005D2B9F">
        <w:rPr>
          <w:rStyle w:val="StyleUnderline"/>
          <w:highlight w:val="cyan"/>
        </w:rPr>
        <w:t>where</w:t>
      </w:r>
      <w:r w:rsidRPr="005D2B9F">
        <w:rPr>
          <w:sz w:val="16"/>
        </w:rPr>
        <w:t xml:space="preserve"> platform workers’ </w:t>
      </w:r>
      <w:r w:rsidRPr="005D2B9F">
        <w:rPr>
          <w:rStyle w:val="StyleUnderline"/>
        </w:rPr>
        <w:t xml:space="preserve">working </w:t>
      </w:r>
      <w:r w:rsidRPr="005D2B9F">
        <w:rPr>
          <w:rStyle w:val="StyleUnderline"/>
          <w:highlight w:val="cyan"/>
        </w:rPr>
        <w:t>activities</w:t>
      </w:r>
      <w:r w:rsidRPr="005D2B9F">
        <w:rPr>
          <w:rStyle w:val="StyleUnderline"/>
        </w:rPr>
        <w:t xml:space="preserve"> come into </w:t>
      </w:r>
      <w:r w:rsidRPr="005D2B9F">
        <w:rPr>
          <w:rStyle w:val="Emphasis"/>
          <w:highlight w:val="cyan"/>
        </w:rPr>
        <w:t>clash</w:t>
      </w:r>
      <w:r w:rsidRPr="005D2B9F">
        <w:rPr>
          <w:rStyle w:val="StyleUnderline"/>
          <w:highlight w:val="cyan"/>
        </w:rPr>
        <w:t xml:space="preserve"> with</w:t>
      </w:r>
      <w:r w:rsidRPr="005D2B9F">
        <w:rPr>
          <w:sz w:val="16"/>
        </w:rPr>
        <w:t xml:space="preserve"> another area of law, namely, </w:t>
      </w:r>
      <w:r w:rsidRPr="005D2B9F">
        <w:rPr>
          <w:rStyle w:val="Emphasis"/>
          <w:highlight w:val="cyan"/>
        </w:rPr>
        <w:t>competition law</w:t>
      </w:r>
      <w:r w:rsidRPr="005D2B9F">
        <w:rPr>
          <w:rStyle w:val="StyleUnderline"/>
        </w:rPr>
        <w:t xml:space="preserve">. In this respect, such workers are often </w:t>
      </w:r>
      <w:r w:rsidRPr="005D2B9F">
        <w:rPr>
          <w:rStyle w:val="Emphasis"/>
        </w:rPr>
        <w:t>restricted</w:t>
      </w:r>
      <w:r w:rsidRPr="005D2B9F">
        <w:rPr>
          <w:rStyle w:val="StyleUnderline"/>
        </w:rPr>
        <w:t xml:space="preserve"> from joining trade </w:t>
      </w:r>
      <w:r w:rsidRPr="005D2B9F">
        <w:rPr>
          <w:rStyle w:val="Emphasis"/>
        </w:rPr>
        <w:t>unions</w:t>
      </w:r>
      <w:r w:rsidRPr="005D2B9F">
        <w:rPr>
          <w:rStyle w:val="StyleUnderline"/>
        </w:rPr>
        <w:t xml:space="preserve"> and they</w:t>
      </w:r>
      <w:r w:rsidRPr="005D2B9F">
        <w:rPr>
          <w:sz w:val="16"/>
        </w:rPr>
        <w:t xml:space="preserve"> – de facto – </w:t>
      </w:r>
      <w:r w:rsidRPr="005D2B9F">
        <w:rPr>
          <w:rStyle w:val="StyleUnderline"/>
        </w:rPr>
        <w:t xml:space="preserve">fall </w:t>
      </w:r>
      <w:r w:rsidRPr="005D2B9F">
        <w:rPr>
          <w:rStyle w:val="Emphasis"/>
        </w:rPr>
        <w:t>outside</w:t>
      </w:r>
      <w:r w:rsidRPr="005D2B9F">
        <w:rPr>
          <w:rStyle w:val="StyleUnderline"/>
        </w:rPr>
        <w:t xml:space="preserve"> the </w:t>
      </w:r>
      <w:r w:rsidRPr="005D2B9F">
        <w:rPr>
          <w:rStyle w:val="Emphasis"/>
        </w:rPr>
        <w:t>scope</w:t>
      </w:r>
      <w:r w:rsidRPr="005D2B9F">
        <w:rPr>
          <w:rStyle w:val="StyleUnderline"/>
        </w:rPr>
        <w:t xml:space="preserve"> of collective agreements</w:t>
      </w:r>
      <w:r w:rsidRPr="005D2B9F">
        <w:rPr>
          <w:sz w:val="16"/>
        </w:rPr>
        <w:t xml:space="preserve">, which largely rely on employment status for coverage. This occurs </w:t>
      </w:r>
      <w:r w:rsidRPr="005D2B9F">
        <w:rPr>
          <w:rStyle w:val="StyleUnderline"/>
        </w:rPr>
        <w:t xml:space="preserve">because of the existence of strict </w:t>
      </w:r>
      <w:r w:rsidRPr="005D2B9F">
        <w:rPr>
          <w:rStyle w:val="Emphasis"/>
          <w:highlight w:val="cyan"/>
        </w:rPr>
        <w:t>anti-trust</w:t>
      </w:r>
      <w:r w:rsidRPr="005D2B9F">
        <w:rPr>
          <w:rStyle w:val="StyleUnderline"/>
        </w:rPr>
        <w:t xml:space="preserve"> laws, which </w:t>
      </w:r>
      <w:r w:rsidRPr="005D2B9F">
        <w:rPr>
          <w:rStyle w:val="StyleUnderline"/>
          <w:highlight w:val="cyan"/>
        </w:rPr>
        <w:t>consider</w:t>
      </w:r>
      <w:r w:rsidRPr="005D2B9F">
        <w:rPr>
          <w:rStyle w:val="StyleUnderline"/>
        </w:rPr>
        <w:t xml:space="preserve"> selfemployed workers</w:t>
      </w:r>
      <w:r w:rsidRPr="005D2B9F">
        <w:rPr>
          <w:sz w:val="16"/>
        </w:rPr>
        <w:t xml:space="preserve"> (including many workers in the ‘grey zone’) </w:t>
      </w:r>
      <w:r w:rsidRPr="005D2B9F">
        <w:rPr>
          <w:rStyle w:val="StyleUnderline"/>
        </w:rPr>
        <w:t xml:space="preserve">as </w:t>
      </w:r>
      <w:r w:rsidRPr="005D2B9F">
        <w:rPr>
          <w:rStyle w:val="Emphasis"/>
        </w:rPr>
        <w:t>undertakings</w:t>
      </w:r>
      <w:r w:rsidRPr="005D2B9F">
        <w:rPr>
          <w:sz w:val="16"/>
        </w:rPr>
        <w:t xml:space="preserve">. Specifically, the introduction of minimum employment terms and conditions can be considered as price-fixing to the detriment of consumers and fair competition; hence, </w:t>
      </w:r>
      <w:r w:rsidRPr="005D2B9F">
        <w:rPr>
          <w:rStyle w:val="Emphasis"/>
          <w:highlight w:val="cyan"/>
        </w:rPr>
        <w:t>collective agreements</w:t>
      </w:r>
      <w:r w:rsidRPr="005D2B9F">
        <w:rPr>
          <w:sz w:val="16"/>
        </w:rPr>
        <w:t xml:space="preserve"> as such are </w:t>
      </w:r>
      <w:r w:rsidRPr="005D2B9F">
        <w:rPr>
          <w:rStyle w:val="StyleUnderline"/>
          <w:highlight w:val="cyan"/>
        </w:rPr>
        <w:t xml:space="preserve">in </w:t>
      </w:r>
      <w:r w:rsidRPr="005D2B9F">
        <w:rPr>
          <w:rStyle w:val="Emphasis"/>
          <w:highlight w:val="cyan"/>
        </w:rPr>
        <w:t>breach</w:t>
      </w:r>
      <w:r w:rsidRPr="005D2B9F">
        <w:rPr>
          <w:rStyle w:val="StyleUnderline"/>
          <w:highlight w:val="cyan"/>
        </w:rPr>
        <w:t xml:space="preserve"> of competition law</w:t>
      </w:r>
      <w:r w:rsidRPr="005D2B9F">
        <w:rPr>
          <w:sz w:val="16"/>
        </w:rPr>
        <w:t xml:space="preserve"> (Lianos, Countouris, De Stefano, 2019). As seen below, a strict application of </w:t>
      </w:r>
      <w:r w:rsidRPr="005D2B9F">
        <w:rPr>
          <w:rStyle w:val="StyleUnderline"/>
        </w:rPr>
        <w:t xml:space="preserve">these </w:t>
      </w:r>
      <w:r w:rsidRPr="005D2B9F">
        <w:rPr>
          <w:rStyle w:val="Emphasis"/>
          <w:highlight w:val="cyan"/>
        </w:rPr>
        <w:t>rules</w:t>
      </w:r>
      <w:r w:rsidRPr="005D2B9F">
        <w:rPr>
          <w:rStyle w:val="StyleUnderline"/>
        </w:rPr>
        <w:t xml:space="preserve"> have already </w:t>
      </w:r>
      <w:r w:rsidRPr="005D2B9F">
        <w:rPr>
          <w:rStyle w:val="Emphasis"/>
          <w:highlight w:val="cyan"/>
        </w:rPr>
        <w:t>exclude</w:t>
      </w:r>
      <w:r w:rsidRPr="005D2B9F">
        <w:rPr>
          <w:rStyle w:val="StyleUnderline"/>
        </w:rPr>
        <w:t>d</w:t>
      </w:r>
      <w:r w:rsidRPr="005D2B9F">
        <w:rPr>
          <w:sz w:val="16"/>
        </w:rPr>
        <w:t xml:space="preserve"> a considerable number of platform workers from the </w:t>
      </w:r>
      <w:r w:rsidRPr="005D2B9F">
        <w:rPr>
          <w:rStyle w:val="StyleUnderline"/>
        </w:rPr>
        <w:t>coverage of collective agreements</w:t>
      </w:r>
      <w:r w:rsidRPr="005D2B9F">
        <w:rPr>
          <w:sz w:val="16"/>
        </w:rPr>
        <w:t xml:space="preserve">. At this point it should be mentioned that in addition to legal obstacles, there are also practical hurdles upon attempting </w:t>
      </w:r>
      <w:r w:rsidRPr="005D2B9F">
        <w:rPr>
          <w:rStyle w:val="StyleUnderline"/>
        </w:rPr>
        <w:t xml:space="preserve">to exercise their </w:t>
      </w:r>
      <w:r w:rsidRPr="005D2B9F">
        <w:rPr>
          <w:rStyle w:val="StyleUnderline"/>
          <w:highlight w:val="cyan"/>
        </w:rPr>
        <w:t xml:space="preserve">collective </w:t>
      </w:r>
      <w:r w:rsidRPr="005D2B9F">
        <w:rPr>
          <w:rStyle w:val="Emphasis"/>
          <w:highlight w:val="cyan"/>
        </w:rPr>
        <w:t>rights</w:t>
      </w:r>
      <w:r w:rsidRPr="005D2B9F">
        <w:rPr>
          <w:sz w:val="16"/>
        </w:rPr>
        <w:t>, even if they are considered employees (Aloisi, 2019). As other workers in NSFE, they deal with frequent turnovers and a limited attachment to a single workplace. Furthermore, many traditional trade unions, at least up until recently, have been hesitant to engage such workers into their actions (Heery, 2015; Gumbrell-McCormick, 2011). These issues will be further discussed in the next section, along with the attempts made by some unions to overcome such problems.</w:t>
      </w:r>
    </w:p>
    <w:p w14:paraId="2B51074C" w14:textId="77777777" w:rsidR="00595B7A" w:rsidRDefault="00595B7A" w:rsidP="00595B7A">
      <w:pPr>
        <w:pStyle w:val="Heading4"/>
      </w:pPr>
      <w:r>
        <w:t xml:space="preserve">That </w:t>
      </w:r>
      <w:r w:rsidRPr="000947FE">
        <w:rPr>
          <w:u w:val="single"/>
        </w:rPr>
        <w:t>prohibits</w:t>
      </w:r>
      <w:r>
        <w:t xml:space="preserve"> the plan---‘strengthen’ </w:t>
      </w:r>
      <w:r w:rsidRPr="000947FE">
        <w:rPr>
          <w:u w:val="single"/>
        </w:rPr>
        <w:t>cannot</w:t>
      </w:r>
      <w:r>
        <w:t xml:space="preserve"> include weakening. </w:t>
      </w:r>
    </w:p>
    <w:p w14:paraId="5E91B9B0" w14:textId="77777777" w:rsidR="00595B7A" w:rsidRDefault="00595B7A" w:rsidP="00595B7A">
      <w:r w:rsidRPr="00BB4FBA">
        <w:rPr>
          <w:rStyle w:val="Style13ptBold"/>
        </w:rPr>
        <w:t>Webster ND</w:t>
      </w:r>
      <w:r>
        <w:t xml:space="preserve"> [Merriam-Webster Thesaurus, "Synonyms of strengthen," https://www.merriam-webster.com/thesaurus/strengthen, njn]</w:t>
      </w:r>
    </w:p>
    <w:p w14:paraId="178D6EEE" w14:textId="77777777" w:rsidR="00595B7A" w:rsidRPr="00CA6085" w:rsidRDefault="00595B7A" w:rsidP="00595B7A">
      <w:pPr>
        <w:rPr>
          <w:rStyle w:val="StyleUnderline"/>
        </w:rPr>
      </w:pPr>
      <w:r w:rsidRPr="00CA6085">
        <w:rPr>
          <w:rStyle w:val="StyleUnderline"/>
        </w:rPr>
        <w:t xml:space="preserve">as in to </w:t>
      </w:r>
      <w:r w:rsidRPr="00CA6085">
        <w:rPr>
          <w:rStyle w:val="Emphasis"/>
        </w:rPr>
        <w:t>enhance</w:t>
      </w:r>
    </w:p>
    <w:p w14:paraId="27E559B5" w14:textId="77777777" w:rsidR="00595B7A" w:rsidRPr="00CA6085" w:rsidRDefault="00595B7A" w:rsidP="00595B7A">
      <w:pPr>
        <w:rPr>
          <w:sz w:val="16"/>
        </w:rPr>
      </w:pPr>
      <w:r w:rsidRPr="00CA6085">
        <w:rPr>
          <w:rStyle w:val="StyleUnderline"/>
        </w:rPr>
        <w:t xml:space="preserve">to </w:t>
      </w:r>
      <w:r w:rsidRPr="00CA6085">
        <w:rPr>
          <w:rStyle w:val="StyleUnderline"/>
          <w:highlight w:val="cyan"/>
        </w:rPr>
        <w:t xml:space="preserve">make markedly </w:t>
      </w:r>
      <w:r w:rsidRPr="00CA6085">
        <w:rPr>
          <w:rStyle w:val="Emphasis"/>
          <w:highlight w:val="cyan"/>
        </w:rPr>
        <w:t>greater</w:t>
      </w:r>
      <w:r w:rsidRPr="00CA6085">
        <w:rPr>
          <w:sz w:val="16"/>
        </w:rPr>
        <w:t xml:space="preserve"> in measure or degree</w:t>
      </w:r>
    </w:p>
    <w:p w14:paraId="24AF45E7" w14:textId="77777777" w:rsidR="00595B7A" w:rsidRPr="00CA6085" w:rsidRDefault="00595B7A" w:rsidP="00595B7A">
      <w:pPr>
        <w:rPr>
          <w:sz w:val="16"/>
        </w:rPr>
      </w:pPr>
      <w:r w:rsidRPr="00CA6085">
        <w:rPr>
          <w:sz w:val="16"/>
        </w:rPr>
        <w:t xml:space="preserve">encouraged the boarding school </w:t>
      </w:r>
      <w:r w:rsidRPr="00CA6085">
        <w:rPr>
          <w:rStyle w:val="StyleUnderline"/>
        </w:rPr>
        <w:t>students</w:t>
      </w:r>
      <w:r w:rsidRPr="00CA6085">
        <w:rPr>
          <w:sz w:val="16"/>
        </w:rPr>
        <w:t xml:space="preserve"> to </w:t>
      </w:r>
      <w:r w:rsidRPr="00CA6085">
        <w:rPr>
          <w:rStyle w:val="Emphasis"/>
        </w:rPr>
        <w:t>strengthen</w:t>
      </w:r>
      <w:r w:rsidRPr="00CA6085">
        <w:rPr>
          <w:rStyle w:val="StyleUnderline"/>
        </w:rPr>
        <w:t xml:space="preserve"> their ties</w:t>
      </w:r>
      <w:r w:rsidRPr="00CA6085">
        <w:rPr>
          <w:sz w:val="16"/>
        </w:rPr>
        <w:t xml:space="preserve"> with the community by doing public service</w:t>
      </w:r>
    </w:p>
    <w:p w14:paraId="73197DE4" w14:textId="77777777" w:rsidR="00595B7A" w:rsidRDefault="00595B7A" w:rsidP="00595B7A">
      <w:pPr>
        <w:rPr>
          <w:rStyle w:val="StyleUnderline"/>
        </w:rPr>
      </w:pPr>
      <w:r w:rsidRPr="00CA6085">
        <w:rPr>
          <w:rStyle w:val="Emphasis"/>
        </w:rPr>
        <w:t>Synonyms</w:t>
      </w:r>
      <w:r w:rsidRPr="00CA6085">
        <w:rPr>
          <w:rStyle w:val="StyleUnderline"/>
        </w:rPr>
        <w:t xml:space="preserve"> &amp; Similar Words</w:t>
      </w:r>
    </w:p>
    <w:p w14:paraId="33FF7EE7" w14:textId="77777777" w:rsidR="00595B7A" w:rsidRPr="00CA6085" w:rsidRDefault="00595B7A" w:rsidP="00595B7A">
      <w:r>
        <w:t>&lt;&lt;TEXT CONDENSED, NONE OMITTED&gt;&gt;</w:t>
      </w:r>
    </w:p>
    <w:p w14:paraId="6BB42D1F" w14:textId="77777777" w:rsidR="00595B7A" w:rsidRPr="00CA6085" w:rsidRDefault="00595B7A" w:rsidP="00595B7A">
      <w:pPr>
        <w:rPr>
          <w:sz w:val="16"/>
        </w:rPr>
      </w:pPr>
      <w:r w:rsidRPr="00CA6085">
        <w:rPr>
          <w:sz w:val="16"/>
        </w:rPr>
        <w:t>enhance intensify deepen heighten consolidate reinforce broaden boost sharpen amplify expand redouble accentuate step up augment emphasize extend magnify lengthen beef (up) enforce accelerate maximize supplement enlarge amp (up) hasten quicken point (up) enliven reenforce restrengthen exacerbate stress aggravate jazz (up)</w:t>
      </w:r>
    </w:p>
    <w:p w14:paraId="7A33E9DB" w14:textId="77777777" w:rsidR="00595B7A" w:rsidRDefault="00595B7A" w:rsidP="00595B7A">
      <w:r>
        <w:t>&lt;&lt;PARAGRAPH INTEGRITY RESUMES&gt;&gt;</w:t>
      </w:r>
    </w:p>
    <w:p w14:paraId="349F7078" w14:textId="77777777" w:rsidR="00595B7A" w:rsidRPr="00CA6085" w:rsidRDefault="00595B7A" w:rsidP="00595B7A">
      <w:pPr>
        <w:rPr>
          <w:rStyle w:val="StyleUnderline"/>
        </w:rPr>
      </w:pPr>
      <w:r w:rsidRPr="00CA6085">
        <w:rPr>
          <w:rStyle w:val="Emphasis"/>
          <w:highlight w:val="cyan"/>
        </w:rPr>
        <w:t>Antonyms</w:t>
      </w:r>
      <w:r w:rsidRPr="00CA6085">
        <w:rPr>
          <w:rStyle w:val="StyleUnderline"/>
        </w:rPr>
        <w:t xml:space="preserve"> &amp; Near Antonyms</w:t>
      </w:r>
    </w:p>
    <w:p w14:paraId="63AA7373" w14:textId="77777777" w:rsidR="00595B7A" w:rsidRPr="00CA6085" w:rsidRDefault="00595B7A" w:rsidP="00595B7A">
      <w:pPr>
        <w:rPr>
          <w:sz w:val="16"/>
        </w:rPr>
      </w:pPr>
      <w:r w:rsidRPr="00CA6085">
        <w:rPr>
          <w:sz w:val="16"/>
        </w:rPr>
        <w:t>reduce</w:t>
      </w:r>
    </w:p>
    <w:p w14:paraId="1D1BE409" w14:textId="77777777" w:rsidR="00595B7A" w:rsidRPr="00CA6085" w:rsidRDefault="00595B7A" w:rsidP="00595B7A">
      <w:pPr>
        <w:rPr>
          <w:sz w:val="16"/>
        </w:rPr>
      </w:pPr>
      <w:r w:rsidRPr="00CA6085">
        <w:rPr>
          <w:rStyle w:val="Emphasis"/>
          <w:highlight w:val="cyan"/>
        </w:rPr>
        <w:t>weaken</w:t>
      </w:r>
    </w:p>
    <w:p w14:paraId="5207FE44" w14:textId="77777777" w:rsidR="00595B7A" w:rsidRPr="00CA6085" w:rsidRDefault="00595B7A" w:rsidP="00595B7A">
      <w:pPr>
        <w:rPr>
          <w:sz w:val="16"/>
        </w:rPr>
      </w:pPr>
      <w:r w:rsidRPr="00CA6085">
        <w:rPr>
          <w:sz w:val="16"/>
        </w:rPr>
        <w:t>decrease</w:t>
      </w:r>
    </w:p>
    <w:p w14:paraId="17B25E1B" w14:textId="77777777" w:rsidR="00595B7A" w:rsidRPr="00CA6085" w:rsidRDefault="00595B7A" w:rsidP="00595B7A">
      <w:pPr>
        <w:rPr>
          <w:sz w:val="16"/>
        </w:rPr>
      </w:pPr>
      <w:r w:rsidRPr="00CA6085">
        <w:rPr>
          <w:sz w:val="16"/>
        </w:rPr>
        <w:t>diminish</w:t>
      </w:r>
    </w:p>
    <w:p w14:paraId="30D0FEC3" w14:textId="77777777" w:rsidR="00595B7A" w:rsidRPr="00CA6085" w:rsidRDefault="00595B7A" w:rsidP="00595B7A">
      <w:pPr>
        <w:rPr>
          <w:sz w:val="16"/>
        </w:rPr>
      </w:pPr>
      <w:r w:rsidRPr="00CA6085">
        <w:rPr>
          <w:sz w:val="16"/>
        </w:rPr>
        <w:t>moderate</w:t>
      </w:r>
    </w:p>
    <w:p w14:paraId="5CCA4738" w14:textId="77777777" w:rsidR="00595B7A" w:rsidRPr="00CA6085" w:rsidRDefault="00595B7A" w:rsidP="00595B7A">
      <w:pPr>
        <w:rPr>
          <w:sz w:val="16"/>
        </w:rPr>
      </w:pPr>
      <w:r w:rsidRPr="00CA6085">
        <w:rPr>
          <w:sz w:val="16"/>
        </w:rPr>
        <w:t>tone (down)</w:t>
      </w:r>
    </w:p>
    <w:p w14:paraId="571B1B04" w14:textId="77777777" w:rsidR="00595B7A" w:rsidRPr="00CA6085" w:rsidRDefault="00595B7A" w:rsidP="00595B7A">
      <w:pPr>
        <w:rPr>
          <w:sz w:val="16"/>
        </w:rPr>
      </w:pPr>
      <w:r w:rsidRPr="00CA6085">
        <w:rPr>
          <w:sz w:val="16"/>
        </w:rPr>
        <w:t>lessen</w:t>
      </w:r>
    </w:p>
    <w:p w14:paraId="45E842F7" w14:textId="77777777" w:rsidR="00595B7A" w:rsidRPr="00CA6085" w:rsidRDefault="00595B7A" w:rsidP="00595B7A">
      <w:pPr>
        <w:rPr>
          <w:sz w:val="16"/>
        </w:rPr>
      </w:pPr>
      <w:r w:rsidRPr="00CA6085">
        <w:rPr>
          <w:sz w:val="16"/>
        </w:rPr>
        <w:t>abate</w:t>
      </w:r>
    </w:p>
    <w:p w14:paraId="7A5DE7C0" w14:textId="77777777" w:rsidR="00595B7A" w:rsidRDefault="00595B7A" w:rsidP="00595B7A">
      <w:pPr>
        <w:rPr>
          <w:sz w:val="16"/>
        </w:rPr>
      </w:pPr>
      <w:r w:rsidRPr="00CA6085">
        <w:rPr>
          <w:sz w:val="16"/>
        </w:rPr>
        <w:t>subdue</w:t>
      </w:r>
    </w:p>
    <w:p w14:paraId="7F90B1C6" w14:textId="77777777" w:rsidR="00595B7A" w:rsidRDefault="00595B7A" w:rsidP="00595B7A">
      <w:pPr>
        <w:pStyle w:val="Heading4"/>
      </w:pPr>
      <w:r>
        <w:t xml:space="preserve">2. </w:t>
      </w:r>
      <w:r w:rsidRPr="00357FF6">
        <w:rPr>
          <w:u w:val="single"/>
        </w:rPr>
        <w:t>RIGHTS</w:t>
      </w:r>
      <w:r>
        <w:t xml:space="preserve">. They must </w:t>
      </w:r>
      <w:r w:rsidRPr="00357FF6">
        <w:rPr>
          <w:u w:val="single"/>
        </w:rPr>
        <w:t>trump</w:t>
      </w:r>
      <w:r>
        <w:t xml:space="preserve"> all other considerations. That’s </w:t>
      </w:r>
      <w:r w:rsidRPr="00357FF6">
        <w:rPr>
          <w:u w:val="single"/>
        </w:rPr>
        <w:t>distinct</w:t>
      </w:r>
      <w:r>
        <w:t xml:space="preserve"> from the CP---it mandates that collective bargaining </w:t>
      </w:r>
      <w:r w:rsidRPr="00357FF6">
        <w:rPr>
          <w:u w:val="single"/>
        </w:rPr>
        <w:t>yields</w:t>
      </w:r>
      <w:r>
        <w:t xml:space="preserve"> to utility considerations, which is </w:t>
      </w:r>
      <w:r w:rsidRPr="00357FF6">
        <w:rPr>
          <w:u w:val="single"/>
        </w:rPr>
        <w:t>anti-topical</w:t>
      </w:r>
      <w:r>
        <w:t>.</w:t>
      </w:r>
    </w:p>
    <w:p w14:paraId="6D00F10A" w14:textId="77777777" w:rsidR="00595B7A" w:rsidRPr="007939B9" w:rsidRDefault="00595B7A" w:rsidP="00595B7A">
      <w:pPr>
        <w:rPr>
          <w:b/>
          <w:bCs/>
          <w:sz w:val="26"/>
        </w:rPr>
      </w:pPr>
      <w:r w:rsidRPr="007939B9">
        <w:rPr>
          <w:rStyle w:val="Style13ptBold"/>
        </w:rPr>
        <w:t xml:space="preserve">Dworkin 13 </w:t>
      </w:r>
      <w:r>
        <w:rPr>
          <w:rStyle w:val="Style13ptBold"/>
        </w:rPr>
        <w:t xml:space="preserve"> </w:t>
      </w:r>
      <w:r>
        <w:t xml:space="preserve">[Ronald Dworkin (Professor of Law and Philosophy, New York University; Professor of Jurisprudence, University College London; Fellow of the British Academy, Queen's Counsel; Recipient, Holberg International Memorial Prize, Balzan Prize), 2013, "20. Rights as Trumps," in </w:t>
      </w:r>
      <w:r w:rsidRPr="007939B9">
        <w:rPr>
          <w:i/>
          <w:iCs/>
        </w:rPr>
        <w:t>Arguing About Law</w:t>
      </w:r>
      <w:r>
        <w:t>, pp. 335-344, 2nd ed., eds. Aileen Kavanagh and John Oberdiek, Taylor &amp; Francis, njn]</w:t>
      </w:r>
    </w:p>
    <w:p w14:paraId="582BED10" w14:textId="77777777" w:rsidR="00595B7A" w:rsidRPr="00357FF6" w:rsidRDefault="00595B7A" w:rsidP="00595B7A">
      <w:pPr>
        <w:rPr>
          <w:sz w:val="16"/>
        </w:rPr>
      </w:pPr>
      <w:r w:rsidRPr="009E6A6F">
        <w:rPr>
          <w:rStyle w:val="StyleUnderline"/>
          <w:highlight w:val="cyan"/>
        </w:rPr>
        <w:t>RIGHTS ARE</w:t>
      </w:r>
      <w:r w:rsidRPr="009E6A6F">
        <w:rPr>
          <w:rStyle w:val="StyleUnderline"/>
        </w:rPr>
        <w:t xml:space="preserve"> BEST understood as </w:t>
      </w:r>
      <w:r w:rsidRPr="009E6A6F">
        <w:rPr>
          <w:rStyle w:val="Emphasis"/>
          <w:highlight w:val="cyan"/>
        </w:rPr>
        <w:t>trumps</w:t>
      </w:r>
      <w:r w:rsidRPr="009E6A6F">
        <w:rPr>
          <w:rStyle w:val="StyleUnderline"/>
          <w:highlight w:val="cyan"/>
        </w:rPr>
        <w:t xml:space="preserve"> over</w:t>
      </w:r>
      <w:r w:rsidRPr="009E6A6F">
        <w:rPr>
          <w:rStyle w:val="StyleUnderline"/>
        </w:rPr>
        <w:t xml:space="preserve"> some </w:t>
      </w:r>
      <w:r w:rsidRPr="009E6A6F">
        <w:rPr>
          <w:rStyle w:val="StyleUnderline"/>
          <w:highlight w:val="cyan"/>
        </w:rPr>
        <w:t xml:space="preserve">background </w:t>
      </w:r>
      <w:r w:rsidRPr="009E6A6F">
        <w:rPr>
          <w:rStyle w:val="Emphasis"/>
          <w:highlight w:val="cyan"/>
        </w:rPr>
        <w:t>justification</w:t>
      </w:r>
      <w:r w:rsidRPr="00357FF6">
        <w:rPr>
          <w:sz w:val="16"/>
        </w:rPr>
        <w:t xml:space="preserve"> for political decisions that states a goal for the community as a whole.’ </w:t>
      </w:r>
      <w:r w:rsidRPr="009E6A6F">
        <w:rPr>
          <w:rStyle w:val="StyleUnderline"/>
        </w:rPr>
        <w:t xml:space="preserve">If someone has a </w:t>
      </w:r>
      <w:r w:rsidRPr="009E6A6F">
        <w:rPr>
          <w:rStyle w:val="Emphasis"/>
        </w:rPr>
        <w:t>right</w:t>
      </w:r>
      <w:r w:rsidRPr="00357FF6">
        <w:rPr>
          <w:sz w:val="16"/>
        </w:rPr>
        <w:t xml:space="preserve"> to publish pornography, this means that </w:t>
      </w:r>
      <w:r w:rsidRPr="009E6A6F">
        <w:rPr>
          <w:rStyle w:val="StyleUnderline"/>
          <w:highlight w:val="cyan"/>
        </w:rPr>
        <w:t>it is</w:t>
      </w:r>
      <w:r w:rsidRPr="00357FF6">
        <w:rPr>
          <w:sz w:val="16"/>
        </w:rPr>
        <w:t xml:space="preserve"> for some reason </w:t>
      </w:r>
      <w:r w:rsidRPr="009E6A6F">
        <w:rPr>
          <w:rStyle w:val="Emphasis"/>
          <w:highlight w:val="cyan"/>
        </w:rPr>
        <w:t>wrong</w:t>
      </w:r>
      <w:r w:rsidRPr="009E6A6F">
        <w:rPr>
          <w:rStyle w:val="StyleUnderline"/>
          <w:highlight w:val="cyan"/>
        </w:rPr>
        <w:t xml:space="preserve"> for officials to act in </w:t>
      </w:r>
      <w:r w:rsidRPr="009E6A6F">
        <w:rPr>
          <w:rStyle w:val="Emphasis"/>
          <w:highlight w:val="cyan"/>
        </w:rPr>
        <w:t>violation</w:t>
      </w:r>
      <w:r w:rsidRPr="009E6A6F">
        <w:rPr>
          <w:rStyle w:val="StyleUnderline"/>
        </w:rPr>
        <w:t xml:space="preserve"> of that right, </w:t>
      </w:r>
      <w:r w:rsidRPr="009E6A6F">
        <w:rPr>
          <w:rStyle w:val="StyleUnderline"/>
          <w:highlight w:val="cyan"/>
        </w:rPr>
        <w:t>even if they</w:t>
      </w:r>
      <w:r w:rsidRPr="00357FF6">
        <w:rPr>
          <w:sz w:val="16"/>
        </w:rPr>
        <w:t xml:space="preserve"> (</w:t>
      </w:r>
      <w:r w:rsidRPr="009E6A6F">
        <w:rPr>
          <w:rStyle w:val="StyleUnderline"/>
        </w:rPr>
        <w:t>correctly</w:t>
      </w:r>
      <w:r w:rsidRPr="00357FF6">
        <w:rPr>
          <w:sz w:val="16"/>
        </w:rPr>
        <w:t xml:space="preserve">) </w:t>
      </w:r>
      <w:r w:rsidRPr="009E6A6F">
        <w:rPr>
          <w:rStyle w:val="Emphasis"/>
          <w:highlight w:val="cyan"/>
        </w:rPr>
        <w:t>believe</w:t>
      </w:r>
      <w:r w:rsidRPr="009E6A6F">
        <w:rPr>
          <w:rStyle w:val="StyleUnderline"/>
        </w:rPr>
        <w:t xml:space="preserve"> that </w:t>
      </w:r>
      <w:r w:rsidRPr="009E6A6F">
        <w:rPr>
          <w:rStyle w:val="StyleUnderline"/>
          <w:highlight w:val="cyan"/>
        </w:rPr>
        <w:t>the community</w:t>
      </w:r>
      <w:r w:rsidRPr="009E6A6F">
        <w:rPr>
          <w:rStyle w:val="StyleUnderline"/>
        </w:rPr>
        <w:t xml:space="preserve"> as a whole </w:t>
      </w:r>
      <w:r w:rsidRPr="009E6A6F">
        <w:rPr>
          <w:rStyle w:val="StyleUnderline"/>
          <w:highlight w:val="cyan"/>
        </w:rPr>
        <w:t xml:space="preserve">would be </w:t>
      </w:r>
      <w:r w:rsidRPr="009E6A6F">
        <w:rPr>
          <w:rStyle w:val="Emphasis"/>
          <w:highlight w:val="cyan"/>
        </w:rPr>
        <w:t>better off</w:t>
      </w:r>
      <w:r w:rsidRPr="009E6A6F">
        <w:rPr>
          <w:rStyle w:val="StyleUnderline"/>
        </w:rPr>
        <w:t xml:space="preserve"> if they did</w:t>
      </w:r>
      <w:r w:rsidRPr="00357FF6">
        <w:rPr>
          <w:sz w:val="16"/>
        </w:rPr>
        <w:t>. Of course, there are many different theories in the field about what makes a community better off on the whole; many different theories, that is, about what the goal of political action should be. One prominent theory (or rather group of theories) is utilitarianism in its familiar forms, which suppose that the community is better off if its members are on average happier or have more of their preferences satisfied. There are, of course, many other theories about the true goal of politics. To some extent, the argument in favour of a political right must depend on which of these theories about desirable goals has been accepted; it must depend, that is, on what general background justification for political decisions the right in question proposes to trump. In the following discussion I shall assume that the background justification with which we are concerned is some form of utilitarianism which takes, as the goal of politics, the fulfilment of as many of people’s goals for their own lives as possible. This remains, I think, the most influential background justification, at least in the informal way in which it presently figures in politics in the Western democracies.</w:t>
      </w:r>
    </w:p>
    <w:p w14:paraId="28327653" w14:textId="77777777" w:rsidR="00595B7A" w:rsidRPr="00357FF6" w:rsidRDefault="00595B7A" w:rsidP="00595B7A">
      <w:pPr>
        <w:rPr>
          <w:sz w:val="16"/>
        </w:rPr>
      </w:pPr>
      <w:r w:rsidRPr="00357FF6">
        <w:rPr>
          <w:sz w:val="16"/>
        </w:rPr>
        <w:t>Suppose we accept then that, at least in general, a political decision is justified if it promises to make citizens happier, or to fulfil more of their preferences, on average, than any other decision could. Suppose we assume that the decision to prohibit pornography altogether does in fact, meet that test, because the desires and preferences of publishers and consumers are outweighed by the desires and preferences of the majority, including their preferences about how others should lead their lives. How could any contrary decision, permitting even the private use of pornography, then be justified?</w:t>
      </w:r>
    </w:p>
    <w:p w14:paraId="32F21D21" w14:textId="77777777" w:rsidR="00595B7A" w:rsidRPr="000947FE" w:rsidRDefault="00595B7A" w:rsidP="00595B7A">
      <w:pPr>
        <w:rPr>
          <w:sz w:val="16"/>
        </w:rPr>
      </w:pPr>
      <w:r w:rsidRPr="000947FE">
        <w:rPr>
          <w:rStyle w:val="StyleUnderline"/>
        </w:rPr>
        <w:t xml:space="preserve">Two modes of </w:t>
      </w:r>
      <w:r w:rsidRPr="000947FE">
        <w:rPr>
          <w:rStyle w:val="Emphasis"/>
        </w:rPr>
        <w:t>argument</w:t>
      </w:r>
      <w:r w:rsidRPr="000947FE">
        <w:rPr>
          <w:rStyle w:val="StyleUnderline"/>
        </w:rPr>
        <w:t xml:space="preserve"> might be thought </w:t>
      </w:r>
      <w:r w:rsidRPr="000947FE">
        <w:rPr>
          <w:rStyle w:val="Emphasis"/>
        </w:rPr>
        <w:t>capable</w:t>
      </w:r>
      <w:r w:rsidRPr="000947FE">
        <w:rPr>
          <w:rStyle w:val="StyleUnderline"/>
        </w:rPr>
        <w:t xml:space="preserve"> of supplying such a </w:t>
      </w:r>
      <w:r w:rsidRPr="000947FE">
        <w:rPr>
          <w:rStyle w:val="Emphasis"/>
        </w:rPr>
        <w:t>justification</w:t>
      </w:r>
      <w:r w:rsidRPr="000947FE">
        <w:rPr>
          <w:sz w:val="16"/>
        </w:rPr>
        <w:t xml:space="preserve">. First, we might argue that, though the utilitarian goal states one important political ideal, it is not the only important ideal, and pornography must be permitted in order to protect some other ideal that is, in the circumstances, more important. Second, we might argue that further analysis of the grounds that we have for accepting utilitarianism as a background justification in the first place—further reflection of why we wish to pursue that goal—shows that </w:t>
      </w:r>
      <w:r w:rsidRPr="000947FE">
        <w:rPr>
          <w:rStyle w:val="Emphasis"/>
          <w:sz w:val="28"/>
          <w:szCs w:val="28"/>
          <w:highlight w:val="cyan"/>
        </w:rPr>
        <w:t>utility must yield to</w:t>
      </w:r>
      <w:r w:rsidRPr="000947FE">
        <w:rPr>
          <w:rStyle w:val="Emphasis"/>
          <w:sz w:val="28"/>
          <w:szCs w:val="28"/>
        </w:rPr>
        <w:t xml:space="preserve"> some </w:t>
      </w:r>
      <w:r w:rsidRPr="000947FE">
        <w:rPr>
          <w:rStyle w:val="Emphasis"/>
          <w:sz w:val="28"/>
          <w:szCs w:val="28"/>
          <w:highlight w:val="cyan"/>
        </w:rPr>
        <w:t>right</w:t>
      </w:r>
      <w:r w:rsidRPr="000947FE">
        <w:rPr>
          <w:sz w:val="16"/>
          <w:szCs w:val="36"/>
        </w:rPr>
        <w:t xml:space="preserve"> </w:t>
      </w:r>
      <w:r w:rsidRPr="000947FE">
        <w:rPr>
          <w:sz w:val="16"/>
        </w:rPr>
        <w:t>of moral independence here. The first form of argument is pluralistic: it argues for a trump over utility on the ground that though utility is always important, it is not the only thing that matters, and other goals or ideals are sometimes more important. The second supposes that proper understanding of what utilitarianism is, and why it is important, will itself justify the right in question.</w:t>
      </w:r>
    </w:p>
    <w:p w14:paraId="0D543FB3" w14:textId="77777777" w:rsidR="00595B7A" w:rsidRDefault="00595B7A" w:rsidP="00595B7A">
      <w:r>
        <w:t>&lt;&lt;TEXT CONDENSED, NONE OMITTED&gt;&gt;</w:t>
      </w:r>
    </w:p>
    <w:p w14:paraId="741C7F28" w14:textId="77777777" w:rsidR="00595B7A" w:rsidRPr="00F71389" w:rsidRDefault="00595B7A" w:rsidP="00595B7A">
      <w:pPr>
        <w:rPr>
          <w:sz w:val="8"/>
          <w:szCs w:val="8"/>
        </w:rPr>
      </w:pPr>
      <w:r w:rsidRPr="00F71389">
        <w:rPr>
          <w:sz w:val="8"/>
          <w:szCs w:val="8"/>
        </w:rPr>
        <w:t>I do not believe that the first, or pluralistic, mode of argument has much prospect of success, at least as applied to the problem of pornography. But I shall not develop the arguments now that would be necessary to support that opinion. I want instead to offer an argument in the second mode, which is, in summary, this. Utilitarianism owes whatever appeal it has to what we might call its egalitarian cast. (Or, if that is too strong, would lose whatever appeal it has but for that cast.) Suppose some version of utilitarianism provided that the preferences of some people were to count for less than those of others in the calculation how best to fulfil most preferences overall either because these people were in themselves less worthy or less attractive or less well-loved people, or because the preferences in question combined to form a contemptible way of life. This would strike us as flatly unacceptable, and in any case much less appealing than standard forms of utilitarianism. In any of its standard versions, utilitarianism can claim to provide a conception of how government treats people as equals, or, in any case, how government respects the fundamental requirement that it must treat people as equals. Utilitarianism claims that people are treated as equals when the preferences of each, weighted only for intensity, are balanced in the same scales, with no distinctions for persons or merit. The corrupt version of utilitarianism just described, which gives less weight to some persons than to others, or discounts some preferences because these are ignoble, forfeits that claim. But if utilitarianism in practice is not checked by something like the right of moral independence (and by other allied rights) it will disintegrate, for all practical purposes, into exactly that version. Suppose a community of many people including Sarah. If the constitution sets out a version of utilitarianism which provides in terms that Sarah’s preferences are to count for twice as much as those of others, then this would be the unacceptable, non-egalitarian version of utilitarianism. But now suppose that the constitutional provision is the standard form of utilitarianism, that is, that it is neutral towards all people and preferences, but that a surprising number of people love Sarah very much, and therefore strongly prefer that her preferences count for twice as much in the day-to-day political decisions made in the utilitarian calculus. When Sarah does not receive what she would have if her preferences counted for twice as much as those of others, then these people are unhappy, because their special Sarah-loving preferences are unfulfilled. If these special preferences are themselves allowed to count, therefore, Sarah will receive much more in the distribution of goods and opportunities than she otherwise would. I argue that this defeats the egalitarian cast of the apparently neutral utilitarian constitution as much as if the neutral provision were replaced by the rejected version. Indeed, the apparently neutral provision is then self-undermining because it gives a critical weight, in deciding which distribution best promotes utility, to the views of those who hold the profoundly un-neutral (some would say anti-utilitarian) theory that the preferences of some should count for more than those of others. The reply that a utilitarian anxious to resist the right to moral independence would give to this argument is obvious: utilitarianism does not give weight to the truth of that theory, but just to the fact that many people (wrongly) hold that theory and so are disappointed when the distribution the government achieves is not the distribution they believe is right. It is the fact of their disappointment, not the truth of their views, that counts, and there is no inconsistency, logical or pragmatic, in that. But this reply is too quick. For there is in fact a particularly deep kind of contradiction here. Utilitarianism must claim (as I said earlier any political theory must claim) truth for itself, and therefore must claim the falsity of any theory that contradicts it. It must itself occupy, that is, all the logical space that its content requires. But neutral utilitarianism claims (or in any case presupposes) that no one is, in principle, any more entitled to have any of his preferences fulfilled than anyone else is. It argues that the only reason for denying the fulfilment of one person’s desires, whatever these are, is that more or more intense desire must be satisfied instead. It insists that justice and political morality can supply no other reason. This is, we might say, the neutral utilitarian’s case for trying to achieve a political structure in which the average fulfilment of preferences is as high as possible. The question is not whether a government can achieve that political structure if it counts political preferences like the preferences of the Sarah-lovers’ or whether the government will in fact then have counted any particular preference twice and so contradicted utilitarianism in that direct way. It is rather whether the government can achieve all this without implicitly contradicting that case. Suppose the community contains a Nazi, for example, whose set of preferences includes the preference that Aryans have more and Jews fewer of their preferences fulfilled just because of who they are. A neutral utilitarian cannot say that there is no reason in political morality, for rejecting or dishonouring that preference, for not dismissing it as simply wrong, for not striving to fulfil it with all the dedication that officials devote to fulfilling any other sort of preference. For utilitarianism itself supplies such a reason: its most fundamental tenet is that people’s preferences should be weighed on an equal basis in the same scales, that the Nazi theory of justice is profoundly wrong, and that officials should oppose the Nazi theory and strive to defeat rather than fulfil it. A neutral utilitarian is in fact barred, for reasons of consistency, from taking the same politically neutral attitude to the Nazi’s political preference that he takes to other sorts of preferences. But then he cannot make the case just described in favour of highest average utility computed taking that preference into account. I do not mean to suggest, of course, that endorsing someone’s right to have his preference satisfied automatically endorses his preference as good or noble. The good utilitarian, who says that the push-pin player is equally entitled to satisfaction of that taste as the poet is entitled to the satisfaction of his, is not for that reason committed to the proposition that a life of push-pin is as good as a life of poetry. Only vulgar critics of utilitarianism would insist on that inference. The utilitarian says only that nothing in the theory of justice provides any reason why the political and economic arrangements and decisions of society should be any closer to those the poet would prefer than those the push-pin player would like. It is just a matter, from the standpoint of political justice, of how many people prefer the one to the other and how strongly. But he cannot say that about the conflict between the Nazi and the neutral utilitarian opponent of Nazism, because the correct political theory, his political theory, the very political theory to which he appeals in attending to the fact of the Nazi's claim, does speak to the conflict. It says that what the neutral utilitarian prefers is just and accurately describes what people are, as a matter of political morality, entitled to have, but that what the Nazi prefers is deeply unjust and describes what no one is entitled, as a matter of political morality, to have. But then it is contradictory to say, again as a matter of political morality, that the Nazi is as much entitled to the political system he prefers as is the utilitarian. The point might be put this way. Political preferences, like the Nazi’s preference, are on the same level—purport to occupy the same space— as the utilitarian theory itself: Therefore, though the utilitarian theory must be neutral between personal preferences like the preferences for push-pin and poetry, as a matter of the theory of justice, it cannot, without contradiction, be neutral between itself and Nazism. It cannot accept at once a duty to defeat the false theory that some people’s preferences should count for more than other people’s and a duty to strive to fulfil the political preferences of those who passionately accept that false theory, as energetically as it strives for any other preferences. The distinction on which the reply to my argument rests, the distinction between the truth and the fact of the Nazi’s political preferences, collapses, because if utilitarianism counts the fact of these preferences it has denied what it cannot deny, which is that justice requires it to oppose them. We could escape this point, of course, by distinguishing two different forms or levels of utilitarianism. The first would be presented simply as a thin theory about how a political constitution should be selected in a community whose members prefer different kinds of political theories. The second would be a candidate for the constitution to be so chosen; it might argue for a distribution that maximized aggregate satisfaction of personal preferences in the actual distribution of goods and opportunities, for example. In that case the first theory would argue only that the preferences of the Nazi should be given equal weight with the preferences of the second sort of utilitarian in the choice of a constitution, because each is equally entitled to the constitution he prefers, and there would be no contradiction in that proposition. But of course the neutral utilitarian theory we are now considering is not simply a thin theory of that sort. It proposes a theory of justice as a full political constitution, not simply a theory about how to choose one, and so it cannot escape contradiction through modesty.</w:t>
      </w:r>
    </w:p>
    <w:p w14:paraId="0447062A" w14:textId="77777777" w:rsidR="00595B7A" w:rsidRDefault="00595B7A" w:rsidP="00595B7A">
      <w:r>
        <w:t>&lt;&lt;PARAGRAPH INTEGRITY RESUMES&gt;&gt;</w:t>
      </w:r>
    </w:p>
    <w:p w14:paraId="33C42AA3" w14:textId="77777777" w:rsidR="00595B7A" w:rsidRPr="000947FE" w:rsidRDefault="00595B7A" w:rsidP="00595B7A">
      <w:pPr>
        <w:rPr>
          <w:sz w:val="16"/>
        </w:rPr>
      </w:pPr>
      <w:r w:rsidRPr="000947FE">
        <w:rPr>
          <w:sz w:val="16"/>
        </w:rPr>
        <w:t xml:space="preserve">Now the same argument holds (though perhaps less evidently) when the political preferences are not familiar and despicable, like the Nazi theory, but more informal and cheerful, like the preferences of the Sarah-lovers who think that her preferences should be counted twice. The latter might, indeed, be Sarahocrats who believe that she is entitled to the treatment they recommend by virtue of birth or other characteristics unique to her. But even if their preferences rise from special affection rather than from political theory, these preferences nevertheless invade the space claimed by neutral utilitarianism and so cannot be counted without defeating the case utilitarianism provides. My argument, therefore, comes to this. If utilitarianism is to figure as part of an attractive working political theory, then it must be qualified so as to restrict the preferences that count by excluding political preferences of both the formal and informal sort. One very practical way to achieve this restriction is provided by the idea of </w:t>
      </w:r>
      <w:r w:rsidRPr="000947FE">
        <w:rPr>
          <w:rStyle w:val="StyleUnderline"/>
          <w:highlight w:val="cyan"/>
        </w:rPr>
        <w:t>rights</w:t>
      </w:r>
      <w:r w:rsidRPr="000947FE">
        <w:rPr>
          <w:rStyle w:val="StyleUnderline"/>
        </w:rPr>
        <w:t xml:space="preserve"> as </w:t>
      </w:r>
      <w:r w:rsidRPr="000947FE">
        <w:rPr>
          <w:rStyle w:val="Emphasis"/>
          <w:highlight w:val="cyan"/>
        </w:rPr>
        <w:t>trump</w:t>
      </w:r>
      <w:r w:rsidRPr="000947FE">
        <w:rPr>
          <w:rStyle w:val="StyleUnderline"/>
        </w:rPr>
        <w:t xml:space="preserve">s over unrestricted </w:t>
      </w:r>
      <w:r w:rsidRPr="000947FE">
        <w:rPr>
          <w:rStyle w:val="Emphasis"/>
          <w:highlight w:val="cyan"/>
        </w:rPr>
        <w:t>util</w:t>
      </w:r>
      <w:r w:rsidRPr="000947FE">
        <w:rPr>
          <w:rStyle w:val="StyleUnderline"/>
        </w:rPr>
        <w:t xml:space="preserve">itarianism. </w:t>
      </w:r>
      <w:r w:rsidRPr="000947FE">
        <w:rPr>
          <w:rStyle w:val="StyleUnderline"/>
          <w:highlight w:val="cyan"/>
        </w:rPr>
        <w:t>A society</w:t>
      </w:r>
      <w:r w:rsidRPr="000947FE">
        <w:rPr>
          <w:rStyle w:val="StyleUnderline"/>
        </w:rPr>
        <w:t xml:space="preserve"> committed to utilitarianism as a general background </w:t>
      </w:r>
      <w:r w:rsidRPr="000947FE">
        <w:rPr>
          <w:rStyle w:val="Emphasis"/>
        </w:rPr>
        <w:t>justification</w:t>
      </w:r>
      <w:r w:rsidRPr="000947FE">
        <w:rPr>
          <w:rStyle w:val="StyleUnderline"/>
        </w:rPr>
        <w:t xml:space="preserve"> which does not in terms </w:t>
      </w:r>
      <w:r w:rsidRPr="000947FE">
        <w:rPr>
          <w:rStyle w:val="Emphasis"/>
          <w:highlight w:val="cyan"/>
        </w:rPr>
        <w:t>disqualify</w:t>
      </w:r>
      <w:r w:rsidRPr="000947FE">
        <w:rPr>
          <w:rStyle w:val="StyleUnderline"/>
        </w:rPr>
        <w:t xml:space="preserve"> any </w:t>
      </w:r>
      <w:r w:rsidRPr="000947FE">
        <w:rPr>
          <w:rStyle w:val="StyleUnderline"/>
          <w:highlight w:val="cyan"/>
        </w:rPr>
        <w:t>preferences</w:t>
      </w:r>
      <w:r w:rsidRPr="000947FE">
        <w:rPr>
          <w:rStyle w:val="StyleUnderline"/>
        </w:rPr>
        <w:t xml:space="preserve"> might achieve that disqualification </w:t>
      </w:r>
      <w:r w:rsidRPr="000947FE">
        <w:rPr>
          <w:rStyle w:val="StyleUnderline"/>
          <w:highlight w:val="cyan"/>
        </w:rPr>
        <w:t xml:space="preserve">by adopting a </w:t>
      </w:r>
      <w:r w:rsidRPr="000947FE">
        <w:rPr>
          <w:rStyle w:val="Emphasis"/>
          <w:highlight w:val="cyan"/>
        </w:rPr>
        <w:t>right</w:t>
      </w:r>
      <w:r w:rsidRPr="000947FE">
        <w:rPr>
          <w:sz w:val="16"/>
        </w:rPr>
        <w:t xml:space="preserve"> to political independence: the right that no one suffer disadvantage in the distribution of goods or opportunities on the ground that others think he should have less because of who he is or is not, or that others care less for him than they do for other people. The right of political independence would have the effect of insulating Jews from the preferences of Nazis, and those who are not Sarah from the preferences of those who adore her.</w:t>
      </w:r>
    </w:p>
    <w:p w14:paraId="07A47D98" w14:textId="77777777" w:rsidR="00595B7A" w:rsidRDefault="00595B7A" w:rsidP="00595B7A">
      <w:pPr>
        <w:pStyle w:val="Heading4"/>
        <w:jc w:val="both"/>
      </w:pPr>
      <w:bookmarkStart w:id="15" w:name="_Hlk211287466"/>
      <w:r>
        <w:t xml:space="preserve">They must be </w:t>
      </w:r>
      <w:r w:rsidRPr="00357FF6">
        <w:rPr>
          <w:u w:val="single"/>
        </w:rPr>
        <w:t>durable</w:t>
      </w:r>
      <w:r>
        <w:t xml:space="preserve">, NOT </w:t>
      </w:r>
      <w:r w:rsidRPr="00357FF6">
        <w:rPr>
          <w:u w:val="single"/>
        </w:rPr>
        <w:t>repealable</w:t>
      </w:r>
      <w:r>
        <w:t xml:space="preserve"> like the CP. </w:t>
      </w:r>
    </w:p>
    <w:p w14:paraId="4C72E38B" w14:textId="77777777" w:rsidR="00595B7A" w:rsidRDefault="00595B7A" w:rsidP="00595B7A">
      <w:r w:rsidRPr="007939B9">
        <w:rPr>
          <w:rStyle w:val="Style13ptBold"/>
        </w:rPr>
        <w:t>Rakove 90</w:t>
      </w:r>
      <w:r>
        <w:t xml:space="preserve"> [Jack N. Rakove (Associate Professor of History, Stanford University; Ph.D. Harvard University), February 1990, "The Madisonian Theory of Rights," William &amp; Mary Law Review, Vol. 31, No. 2, pp. 245-266, njn]</w:t>
      </w:r>
    </w:p>
    <w:p w14:paraId="6E903598" w14:textId="77777777" w:rsidR="00595B7A" w:rsidRPr="006D5474" w:rsidRDefault="00595B7A" w:rsidP="00595B7A">
      <w:pPr>
        <w:rPr>
          <w:sz w:val="16"/>
        </w:rPr>
      </w:pPr>
      <w:r w:rsidRPr="006D5474">
        <w:rPr>
          <w:sz w:val="16"/>
        </w:rPr>
        <w:t>As we all know</w:t>
      </w:r>
      <w:r w:rsidRPr="006D5474">
        <w:rPr>
          <w:rStyle w:val="StyleUnderline"/>
        </w:rPr>
        <w:t xml:space="preserve">, it is no easy matter to define exactly what we mean by rights; but </w:t>
      </w:r>
      <w:r w:rsidRPr="006D5474">
        <w:rPr>
          <w:rStyle w:val="StyleUnderline"/>
          <w:highlight w:val="cyan"/>
        </w:rPr>
        <w:t>however</w:t>
      </w:r>
      <w:r w:rsidRPr="006D5474">
        <w:rPr>
          <w:rStyle w:val="StyleUnderline"/>
        </w:rPr>
        <w:t xml:space="preserve"> open or </w:t>
      </w:r>
      <w:r w:rsidRPr="006D5474">
        <w:rPr>
          <w:rStyle w:val="Emphasis"/>
          <w:highlight w:val="cyan"/>
        </w:rPr>
        <w:t>complex</w:t>
      </w:r>
      <w:r w:rsidRPr="006D5474">
        <w:rPr>
          <w:rStyle w:val="StyleUnderline"/>
        </w:rPr>
        <w:t xml:space="preserve"> our definitions, </w:t>
      </w:r>
      <w:r w:rsidRPr="006D5474">
        <w:rPr>
          <w:rStyle w:val="StyleUnderline"/>
          <w:highlight w:val="cyan"/>
        </w:rPr>
        <w:t xml:space="preserve">we think of rights as </w:t>
      </w:r>
      <w:r w:rsidRPr="006D5474">
        <w:rPr>
          <w:rStyle w:val="Emphasis"/>
          <w:highlight w:val="cyan"/>
        </w:rPr>
        <w:t>durable</w:t>
      </w:r>
      <w:r w:rsidRPr="006D5474">
        <w:rPr>
          <w:rStyle w:val="StyleUnderline"/>
        </w:rPr>
        <w:t xml:space="preserve"> claims</w:t>
      </w:r>
      <w:r w:rsidRPr="006D5474">
        <w:rPr>
          <w:sz w:val="16"/>
        </w:rPr>
        <w:t xml:space="preserve"> that individuals and groups may maintain against the political will of the community or the state. </w:t>
      </w:r>
      <w:r w:rsidRPr="006D5474">
        <w:rPr>
          <w:rStyle w:val="StyleUnderline"/>
          <w:highlight w:val="cyan"/>
        </w:rPr>
        <w:t xml:space="preserve">Rights are </w:t>
      </w:r>
      <w:r w:rsidRPr="006D5474">
        <w:rPr>
          <w:rStyle w:val="Emphasis"/>
          <w:highlight w:val="cyan"/>
        </w:rPr>
        <w:t>permanent</w:t>
      </w:r>
      <w:r w:rsidRPr="006D5474">
        <w:rPr>
          <w:rStyle w:val="StyleUnderline"/>
          <w:highlight w:val="cyan"/>
        </w:rPr>
        <w:t xml:space="preserve"> and </w:t>
      </w:r>
      <w:r w:rsidRPr="006D5474">
        <w:rPr>
          <w:rStyle w:val="Emphasis"/>
          <w:highlight w:val="cyan"/>
        </w:rPr>
        <w:t>inalienable</w:t>
      </w:r>
      <w:r w:rsidRPr="006D5474">
        <w:rPr>
          <w:sz w:val="16"/>
        </w:rPr>
        <w:t xml:space="preserve">. New rights may be created, but </w:t>
      </w:r>
      <w:r w:rsidRPr="006D5474">
        <w:rPr>
          <w:rStyle w:val="Emphasis"/>
        </w:rPr>
        <w:t>old</w:t>
      </w:r>
      <w:r w:rsidRPr="006D5474">
        <w:rPr>
          <w:rStyle w:val="StyleUnderline"/>
        </w:rPr>
        <w:t xml:space="preserve"> rights should </w:t>
      </w:r>
      <w:r w:rsidRPr="006D5474">
        <w:rPr>
          <w:rStyle w:val="Emphasis"/>
          <w:highlight w:val="cyan"/>
        </w:rPr>
        <w:t>never</w:t>
      </w:r>
      <w:r w:rsidRPr="006D5474">
        <w:rPr>
          <w:rStyle w:val="StyleUnderline"/>
        </w:rPr>
        <w:t xml:space="preserve"> be </w:t>
      </w:r>
      <w:r w:rsidRPr="006D5474">
        <w:rPr>
          <w:rStyle w:val="Emphasis"/>
          <w:highlight w:val="cyan"/>
        </w:rPr>
        <w:t>abolished</w:t>
      </w:r>
      <w:r w:rsidRPr="006D5474">
        <w:rPr>
          <w:rStyle w:val="StyleUnderline"/>
        </w:rPr>
        <w:t xml:space="preserve"> once their legitimacy is accepted</w:t>
      </w:r>
      <w:r w:rsidRPr="006D5474">
        <w:rPr>
          <w:sz w:val="16"/>
        </w:rPr>
        <w:t>. Yet we also know from our own experience that our particular conceptions of rights, and our conceptions of particular rights, vary all the time.</w:t>
      </w:r>
    </w:p>
    <w:p w14:paraId="2D64E9DA" w14:textId="77777777" w:rsidR="00595B7A" w:rsidRDefault="00595B7A" w:rsidP="00595B7A">
      <w:pPr>
        <w:pStyle w:val="Heading4"/>
      </w:pPr>
      <w:bookmarkStart w:id="16" w:name="_Hlk211286583"/>
      <w:bookmarkEnd w:id="15"/>
      <w:r>
        <w:t xml:space="preserve">Specifically, </w:t>
      </w:r>
      <w:r w:rsidRPr="00357FF6">
        <w:rPr>
          <w:u w:val="single"/>
        </w:rPr>
        <w:t>CBRs</w:t>
      </w:r>
      <w:r>
        <w:t xml:space="preserve">---they are </w:t>
      </w:r>
      <w:r w:rsidRPr="00357FF6">
        <w:rPr>
          <w:u w:val="single"/>
        </w:rPr>
        <w:t>mandatory</w:t>
      </w:r>
      <w:r>
        <w:t xml:space="preserve">, NOT </w:t>
      </w:r>
      <w:r w:rsidRPr="00357FF6">
        <w:rPr>
          <w:u w:val="single"/>
        </w:rPr>
        <w:t>permissive</w:t>
      </w:r>
      <w:r>
        <w:t xml:space="preserve">. </w:t>
      </w:r>
    </w:p>
    <w:p w14:paraId="136C1DC0" w14:textId="77777777" w:rsidR="00595B7A" w:rsidRDefault="00595B7A" w:rsidP="00595B7A">
      <w:r w:rsidRPr="00104078">
        <w:rPr>
          <w:rStyle w:val="Style13ptBold"/>
        </w:rPr>
        <w:t>Roth 24</w:t>
      </w:r>
      <w:r>
        <w:t xml:space="preserve"> [</w:t>
      </w:r>
      <w:r w:rsidRPr="007939B9">
        <w:t xml:space="preserve">Andrew D. Roth </w:t>
      </w:r>
      <w:r>
        <w:t xml:space="preserve">(Attorney, Bredhoff &amp; Kaiser, P.L.L.C.), Richard Paul Siwica (Partner, Egan, Lev &amp; Siwica, P.A.), </w:t>
      </w:r>
      <w:r w:rsidRPr="00104078">
        <w:t xml:space="preserve">Mark Howard Richard </w:t>
      </w:r>
      <w:r>
        <w:t xml:space="preserve">(Partner, Phillips, Richard &amp; Rind, P.A.), </w:t>
      </w:r>
      <w:r w:rsidRPr="00104078">
        <w:t xml:space="preserve">Richard S. Edelman </w:t>
      </w:r>
      <w:r>
        <w:t>(Attorney, Mooney, Green, Saindon, Murphy &amp; Welch), 2-23-2024, "State Of Florida V. Buttigieg Et Al," U.S. District Court for the Southern District of Florida, Case No. 0:23cv61890, Hein, njn]</w:t>
      </w:r>
    </w:p>
    <w:p w14:paraId="55655CDF" w14:textId="10E48AB4" w:rsidR="00595B7A" w:rsidRPr="00595B7A" w:rsidRDefault="00595B7A" w:rsidP="00595B7A">
      <w:pPr>
        <w:rPr>
          <w:sz w:val="16"/>
        </w:rPr>
      </w:pPr>
      <w:r w:rsidRPr="006D5474">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the statute itself, including the "express requirement[ ]" in § 13(c)(2) that </w:t>
      </w:r>
      <w:r w:rsidRPr="006D5474">
        <w:rPr>
          <w:rStyle w:val="StyleUnderline"/>
        </w:rPr>
        <w:t>collective bargaining rights</w:t>
      </w:r>
      <w:r w:rsidRPr="006D5474">
        <w:rPr>
          <w:sz w:val="16"/>
        </w:rPr>
        <w:t xml:space="preserve"> be continued, "</w:t>
      </w:r>
      <w:r w:rsidRPr="006D5474">
        <w:rPr>
          <w:rStyle w:val="StyleUnderline"/>
        </w:rPr>
        <w:t xml:space="preserve">sets out </w:t>
      </w:r>
      <w:r w:rsidRPr="006D5474">
        <w:rPr>
          <w:rStyle w:val="Emphasis"/>
        </w:rPr>
        <w:t>clear guidelines</w:t>
      </w:r>
      <w:r w:rsidRPr="006D5474">
        <w:rPr>
          <w:sz w:val="16"/>
        </w:rPr>
        <w:t xml:space="preserve">" for making those certification decisions); id. at 946 (holding that this same </w:t>
      </w:r>
      <w:r w:rsidRPr="006D5474">
        <w:rPr>
          <w:rStyle w:val="StyleUnderline"/>
        </w:rPr>
        <w:t>"</w:t>
      </w:r>
      <w:r w:rsidRPr="006D5474">
        <w:rPr>
          <w:rStyle w:val="StyleUnderline"/>
          <w:highlight w:val="cyan"/>
        </w:rPr>
        <w:t>plain language</w:t>
      </w:r>
      <w:r w:rsidRPr="006D5474">
        <w:rPr>
          <w:rStyle w:val="StyleUnderline"/>
        </w:rPr>
        <w:t xml:space="preserve">" likewise </w:t>
      </w:r>
      <w:r w:rsidRPr="006D5474">
        <w:rPr>
          <w:rStyle w:val="Emphasis"/>
          <w:highlight w:val="cyan"/>
        </w:rPr>
        <w:t>compelled</w:t>
      </w:r>
      <w:r w:rsidRPr="006D5474">
        <w:rPr>
          <w:rStyle w:val="StyleUnderline"/>
        </w:rPr>
        <w:t xml:space="preserve"> the conclusion that</w:t>
      </w:r>
      <w:r w:rsidRPr="006D5474">
        <w:rPr>
          <w:sz w:val="16"/>
        </w:rPr>
        <w:t xml:space="preserve"> § 13(c)(2)'s </w:t>
      </w:r>
      <w:r w:rsidRPr="006D5474">
        <w:rPr>
          <w:rStyle w:val="StyleUnderline"/>
        </w:rPr>
        <w:t xml:space="preserve">requirement that </w:t>
      </w:r>
      <w:r w:rsidRPr="006D5474">
        <w:rPr>
          <w:rStyle w:val="Emphasis"/>
          <w:highlight w:val="cyan"/>
        </w:rPr>
        <w:t>c</w:t>
      </w:r>
      <w:r w:rsidRPr="006D5474">
        <w:rPr>
          <w:rStyle w:val="StyleUnderline"/>
        </w:rPr>
        <w:t xml:space="preserve">ollective </w:t>
      </w:r>
      <w:r w:rsidRPr="006D5474">
        <w:rPr>
          <w:rStyle w:val="Emphasis"/>
          <w:highlight w:val="cyan"/>
        </w:rPr>
        <w:t>b</w:t>
      </w:r>
      <w:r w:rsidRPr="006D5474">
        <w:rPr>
          <w:rStyle w:val="StyleUnderline"/>
        </w:rPr>
        <w:t xml:space="preserve">argaining </w:t>
      </w:r>
      <w:r w:rsidRPr="006D5474">
        <w:rPr>
          <w:rStyle w:val="Emphasis"/>
          <w:highlight w:val="cyan"/>
        </w:rPr>
        <w:t>r</w:t>
      </w:r>
      <w:r w:rsidRPr="006D5474">
        <w:rPr>
          <w:rStyle w:val="StyleUnderline"/>
        </w:rPr>
        <w:t>ight</w:t>
      </w:r>
      <w:r w:rsidRPr="006D5474">
        <w:rPr>
          <w:rStyle w:val="Emphasis"/>
          <w:highlight w:val="cyan"/>
        </w:rPr>
        <w:t>s</w:t>
      </w:r>
      <w:r w:rsidRPr="006D5474">
        <w:rPr>
          <w:rStyle w:val="StyleUnderline"/>
          <w:highlight w:val="cyan"/>
        </w:rPr>
        <w:t xml:space="preserve"> be</w:t>
      </w:r>
      <w:r w:rsidRPr="006D5474">
        <w:rPr>
          <w:sz w:val="16"/>
        </w:rPr>
        <w:t xml:space="preserve"> continued was </w:t>
      </w:r>
      <w:r w:rsidRPr="006D5474">
        <w:rPr>
          <w:rStyle w:val="Emphasis"/>
          <w:highlight w:val="cyan"/>
        </w:rPr>
        <w:t>mandatory</w:t>
      </w:r>
      <w:r w:rsidRPr="006D5474">
        <w:rPr>
          <w:rStyle w:val="StyleUnderline"/>
          <w:highlight w:val="cyan"/>
        </w:rPr>
        <w:t xml:space="preserve"> rather than </w:t>
      </w:r>
      <w:r w:rsidRPr="006D5474">
        <w:rPr>
          <w:rStyle w:val="Emphasis"/>
          <w:highlight w:val="cyan"/>
        </w:rPr>
        <w:t>permissive</w:t>
      </w:r>
      <w:r w:rsidRPr="006D5474">
        <w:rPr>
          <w:sz w:val="16"/>
        </w:rPr>
        <w:t>).</w:t>
      </w:r>
      <w:bookmarkEnd w:id="16"/>
    </w:p>
    <w:p w14:paraId="2CA8B486" w14:textId="77777777" w:rsidR="00595B7A" w:rsidRDefault="00595B7A" w:rsidP="00595B7A">
      <w:pPr>
        <w:pStyle w:val="Heading4"/>
      </w:pPr>
      <w:bookmarkStart w:id="17" w:name="_Hlk211287330"/>
      <w:r>
        <w:t>a. '</w:t>
      </w:r>
      <w:r w:rsidRPr="00357FF6">
        <w:rPr>
          <w:u w:val="single"/>
        </w:rPr>
        <w:t>Substantial</w:t>
      </w:r>
      <w:r>
        <w:t xml:space="preserve">’ changes must be </w:t>
      </w:r>
      <w:r w:rsidRPr="00357FF6">
        <w:rPr>
          <w:u w:val="single"/>
        </w:rPr>
        <w:t>permanen</w:t>
      </w:r>
      <w:r>
        <w:rPr>
          <w:u w:val="single"/>
        </w:rPr>
        <w:t>t</w:t>
      </w:r>
      <w:r>
        <w:t xml:space="preserve">. </w:t>
      </w:r>
    </w:p>
    <w:p w14:paraId="5F224687" w14:textId="77777777" w:rsidR="00595B7A" w:rsidRDefault="00595B7A" w:rsidP="00595B7A">
      <w:r w:rsidRPr="00104078">
        <w:rPr>
          <w:rStyle w:val="Style13ptBold"/>
        </w:rPr>
        <w:t>Ashman 3</w:t>
      </w:r>
      <w:r>
        <w:t xml:space="preserve"> [Martin C. Ashman (Magistrate Judge, United States District Court for the Northern District of Illinois), 7-2-2003, "Kutka v. DMC Auto Transfer of Chi., Inc.," 2003 U.S. Dist. LEXIS 11486, *19-20, 15 Am. Disabilities Cas. (BNA) 96, United States District Court for the Northern District of Illinois, Lexis, njn]</w:t>
      </w:r>
    </w:p>
    <w:p w14:paraId="40F89EAE" w14:textId="77777777" w:rsidR="00595B7A" w:rsidRPr="00CA6085" w:rsidRDefault="00595B7A" w:rsidP="00595B7A">
      <w:pPr>
        <w:rPr>
          <w:sz w:val="16"/>
        </w:rPr>
      </w:pPr>
      <w:r w:rsidRPr="00CA6085">
        <w:rPr>
          <w:sz w:val="16"/>
        </w:rPr>
        <w:t xml:space="preserve">Kutka relies on the first and third definitions to state his claim, both of which require an, actual or perceived, impairment that substantially limits a major life activity. In Toyota Motor Manufacturing, Kentucky, Inc. v. Williams, the Supreme Court recently clarified the concepts of "major life activity" and "substantially limits." 534 U.S. 184, 198, 151 L. Ed. 2d 615, 122 S. Ct. 681 (2002). 4 As the Seventh Circuit has noted, Toyota Motor raised the threshold level for an impairment to qualify as a disability under the ADA. Dvorak v. Mostardi Platt Assocs., Inc., 289 F.3d 479, 484 (7th Cir. 2002) ("the Court established a higher threshold for the statute than some had believed it contained"). Toyota Motor held that the proper inquiry to determine whether an impairment substantially limits a major life activity in the context of performing manual tasks is that "an individual must have an impairment that prevents or severely restricts the individual from doing activities that are of central importance to most people's daily lives. </w:t>
      </w:r>
      <w:r w:rsidRPr="00CA6085">
        <w:rPr>
          <w:rStyle w:val="StyleUnderline"/>
        </w:rPr>
        <w:t>The</w:t>
      </w:r>
      <w:r w:rsidRPr="00CA6085">
        <w:rPr>
          <w:sz w:val="16"/>
        </w:rPr>
        <w:t xml:space="preserve"> impairment's </w:t>
      </w:r>
      <w:r w:rsidRPr="00CA6085">
        <w:rPr>
          <w:rStyle w:val="StyleUnderline"/>
          <w:highlight w:val="cyan"/>
        </w:rPr>
        <w:t>impact must</w:t>
      </w:r>
      <w:r w:rsidRPr="00CA6085">
        <w:rPr>
          <w:rStyle w:val="StyleUnderline"/>
        </w:rPr>
        <w:t xml:space="preserve"> also </w:t>
      </w:r>
      <w:r w:rsidRPr="00CA6085">
        <w:rPr>
          <w:rStyle w:val="StyleUnderline"/>
          <w:highlight w:val="cyan"/>
        </w:rPr>
        <w:t xml:space="preserve">be </w:t>
      </w:r>
      <w:r w:rsidRPr="00CA6085">
        <w:rPr>
          <w:rStyle w:val="Emphasis"/>
          <w:highlight w:val="cyan"/>
        </w:rPr>
        <w:t>permanent</w:t>
      </w:r>
      <w:r w:rsidRPr="00CA6085">
        <w:rPr>
          <w:sz w:val="16"/>
        </w:rPr>
        <w:t xml:space="preserve"> or long term." 534 U.S. at 198. Moreover, the Court directed, "</w:t>
      </w:r>
      <w:r w:rsidRPr="00CA6085">
        <w:rPr>
          <w:rStyle w:val="StyleUnderline"/>
        </w:rPr>
        <w:t xml:space="preserve">the word </w:t>
      </w:r>
      <w:r w:rsidRPr="00CA6085">
        <w:rPr>
          <w:rStyle w:val="Emphasis"/>
          <w:highlight w:val="cyan"/>
        </w:rPr>
        <w:t>'substantial'</w:t>
      </w:r>
      <w:r w:rsidRPr="00CA6085">
        <w:rPr>
          <w:rStyle w:val="StyleUnderline"/>
        </w:rPr>
        <w:t xml:space="preserve"> thus </w:t>
      </w:r>
      <w:r w:rsidRPr="00CA6085">
        <w:rPr>
          <w:rStyle w:val="Emphasis"/>
          <w:highlight w:val="cyan"/>
        </w:rPr>
        <w:t>clearly</w:t>
      </w:r>
      <w:r w:rsidRPr="00CA6085">
        <w:rPr>
          <w:rStyle w:val="StyleUnderline"/>
          <w:highlight w:val="cyan"/>
        </w:rPr>
        <w:t xml:space="preserve"> precludes </w:t>
      </w:r>
      <w:r w:rsidRPr="00CA6085">
        <w:rPr>
          <w:rStyle w:val="Emphasis"/>
          <w:highlight w:val="cyan"/>
        </w:rPr>
        <w:t>impairment</w:t>
      </w:r>
      <w:r w:rsidRPr="00CA6085">
        <w:rPr>
          <w:rStyle w:val="StyleUnderline"/>
        </w:rPr>
        <w:t xml:space="preserve">s that interfere </w:t>
      </w:r>
      <w:r w:rsidRPr="00CA6085">
        <w:rPr>
          <w:rStyle w:val="StyleUnderline"/>
          <w:highlight w:val="cyan"/>
        </w:rPr>
        <w:t>in</w:t>
      </w:r>
      <w:r w:rsidRPr="00CA6085">
        <w:rPr>
          <w:rStyle w:val="StyleUnderline"/>
        </w:rPr>
        <w:t xml:space="preserve"> only </w:t>
      </w:r>
      <w:r w:rsidRPr="00CA6085">
        <w:rPr>
          <w:rStyle w:val="StyleUnderline"/>
          <w:highlight w:val="cyan"/>
        </w:rPr>
        <w:t xml:space="preserve">a </w:t>
      </w:r>
      <w:r w:rsidRPr="00CA6085">
        <w:rPr>
          <w:rStyle w:val="Emphasis"/>
          <w:highlight w:val="cyan"/>
        </w:rPr>
        <w:t>minor</w:t>
      </w:r>
      <w:r w:rsidRPr="00CA6085">
        <w:rPr>
          <w:rStyle w:val="StyleUnderline"/>
          <w:highlight w:val="cyan"/>
        </w:rPr>
        <w:t xml:space="preserve"> way</w:t>
      </w:r>
      <w:r w:rsidRPr="00CA6085">
        <w:rPr>
          <w:sz w:val="16"/>
        </w:rPr>
        <w:t xml:space="preserve"> with the performance of manual tasks from qualifying as disabilities." Id. at 197. Lastly, determining the impact a disability has on a major life activity is to be decided in a case-by-case manner. Id. at 198. This Court is not persuaded that a reasonable juror could conclude that Kutka suffered from an impairment that substantially limited a major life activity or that DMC regarded Kutka as suffering from such an impairment.</w:t>
      </w:r>
    </w:p>
    <w:bookmarkEnd w:id="17"/>
    <w:p w14:paraId="1CEC59CC" w14:textId="77777777" w:rsidR="00595B7A" w:rsidRDefault="00595B7A" w:rsidP="00595B7A">
      <w:pPr>
        <w:pStyle w:val="Heading4"/>
      </w:pPr>
      <w:r>
        <w:t xml:space="preserve">b. </w:t>
      </w:r>
      <w:bookmarkStart w:id="18" w:name="_Hlk211287350"/>
      <w:r>
        <w:t>‘</w:t>
      </w:r>
      <w:r w:rsidRPr="006734E9">
        <w:rPr>
          <w:u w:val="single"/>
        </w:rPr>
        <w:t>Should</w:t>
      </w:r>
      <w:r>
        <w:t xml:space="preserve">’ is mandatory. </w:t>
      </w:r>
    </w:p>
    <w:p w14:paraId="323D9FC2" w14:textId="77777777" w:rsidR="00595B7A" w:rsidRDefault="00595B7A" w:rsidP="00595B7A">
      <w:r w:rsidRPr="0036173F">
        <w:rPr>
          <w:rStyle w:val="Style13ptBold"/>
        </w:rPr>
        <w:t xml:space="preserve">Sawyer 17 </w:t>
      </w:r>
      <w:r>
        <w:t xml:space="preserve">[David H. Sawyer (Judge, Michigan Court of Appeals; J.D., Valparaiso School of Law), </w:t>
      </w:r>
      <w:r w:rsidRPr="0036173F">
        <w:t>Joel P. Hoekstra</w:t>
      </w:r>
      <w:r>
        <w:t>, and</w:t>
      </w:r>
      <w:r w:rsidRPr="0036173F">
        <w:t xml:space="preserve"> Jane M. Beckering</w:t>
      </w:r>
      <w:r>
        <w:t xml:space="preserve">, 7-20-2017, “Spartan Specialties, Ltd. v. Senior Services, Inc.,” Court of Appeals of Michigan, </w:t>
      </w:r>
      <w:r w:rsidRPr="006734E9">
        <w:t>Kalamazoo Circuit Court</w:t>
      </w:r>
      <w:r>
        <w:t xml:space="preserve">, </w:t>
      </w:r>
      <w:r w:rsidRPr="006734E9">
        <w:t>LC No.</w:t>
      </w:r>
      <w:r>
        <w:t xml:space="preserve"> </w:t>
      </w:r>
      <w:r w:rsidRPr="006734E9">
        <w:t>2013-000499-C</w:t>
      </w:r>
      <w:r>
        <w:t>K, Justia, njn]</w:t>
      </w:r>
    </w:p>
    <w:p w14:paraId="4038351A" w14:textId="0303C93D" w:rsidR="00595B7A" w:rsidRPr="00595B7A" w:rsidRDefault="00595B7A" w:rsidP="00595B7A">
      <w:pPr>
        <w:rPr>
          <w:sz w:val="16"/>
        </w:rPr>
      </w:pPr>
      <w:r w:rsidRPr="006734E9">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w:t>
      </w:r>
      <w:r w:rsidRPr="0036173F">
        <w:rPr>
          <w:rStyle w:val="StyleUnderline"/>
        </w:rPr>
        <w:t>the word "should," were permissive and suggestions of what plaintiff could do</w:t>
      </w:r>
      <w:r w:rsidRPr="006734E9">
        <w:rPr>
          <w:sz w:val="16"/>
        </w:rPr>
        <w:t xml:space="preserve"> to achieve the required capacity. </w:t>
      </w:r>
      <w:r w:rsidRPr="0036173F">
        <w:rPr>
          <w:rStyle w:val="StyleUnderline"/>
        </w:rPr>
        <w:t xml:space="preserve">However, </w:t>
      </w:r>
      <w:r w:rsidRPr="00BB6F9A">
        <w:rPr>
          <w:rStyle w:val="StyleUnderline"/>
          <w:highlight w:val="cyan"/>
        </w:rPr>
        <w:t>the</w:t>
      </w:r>
      <w:r w:rsidRPr="006734E9">
        <w:rPr>
          <w:rStyle w:val="StyleUnderline"/>
        </w:rPr>
        <w:t xml:space="preserve"> </w:t>
      </w:r>
      <w:r w:rsidRPr="006734E9">
        <w:rPr>
          <w:rStyle w:val="Emphasis"/>
        </w:rPr>
        <w:t xml:space="preserve">trial </w:t>
      </w:r>
      <w:r w:rsidRPr="006734E9">
        <w:rPr>
          <w:rStyle w:val="Emphasis"/>
          <w:highlight w:val="cyan"/>
        </w:rPr>
        <w:t>court</w:t>
      </w:r>
      <w:r w:rsidRPr="006734E9">
        <w:rPr>
          <w:sz w:val="16"/>
        </w:rPr>
        <w:t xml:space="preserve">, when it instructed the jury on how to interpret the contract, </w:t>
      </w:r>
      <w:r w:rsidRPr="00BB6F9A">
        <w:rPr>
          <w:rStyle w:val="StyleUnderline"/>
        </w:rPr>
        <w:t>instructed</w:t>
      </w:r>
      <w:r w:rsidRPr="0036173F">
        <w:rPr>
          <w:rStyle w:val="StyleUnderline"/>
        </w:rPr>
        <w:t xml:space="preserve"> the jury that it was </w:t>
      </w:r>
      <w:r w:rsidRPr="00BB6F9A">
        <w:rPr>
          <w:rStyle w:val="StyleUnderline"/>
        </w:rPr>
        <w:t xml:space="preserve">to </w:t>
      </w:r>
      <w:r w:rsidRPr="006734E9">
        <w:rPr>
          <w:rStyle w:val="Emphasis"/>
          <w:highlight w:val="cyan"/>
        </w:rPr>
        <w:t>interpret</w:t>
      </w:r>
      <w:r w:rsidRPr="0036173F">
        <w:rPr>
          <w:rStyle w:val="StyleUnderline"/>
        </w:rPr>
        <w:t xml:space="preserve"> the </w:t>
      </w:r>
      <w:r w:rsidRPr="006734E9">
        <w:rPr>
          <w:rStyle w:val="StyleUnderline"/>
          <w:highlight w:val="cyan"/>
        </w:rPr>
        <w:t>words</w:t>
      </w:r>
      <w:r w:rsidRPr="0036173F">
        <w:rPr>
          <w:rStyle w:val="StyleUnderline"/>
        </w:rPr>
        <w:t xml:space="preserve"> of the contract </w:t>
      </w:r>
      <w:r w:rsidRPr="006734E9">
        <w:rPr>
          <w:rStyle w:val="StyleUnderline"/>
          <w:highlight w:val="cyan"/>
        </w:rPr>
        <w:t>by</w:t>
      </w:r>
      <w:r w:rsidRPr="0036173F">
        <w:rPr>
          <w:rStyle w:val="StyleUnderline"/>
        </w:rPr>
        <w:t xml:space="preserve"> giving them their </w:t>
      </w:r>
      <w:r w:rsidRPr="0036173F">
        <w:rPr>
          <w:rStyle w:val="Emphasis"/>
        </w:rPr>
        <w:t>ordinary</w:t>
      </w:r>
      <w:r w:rsidRPr="0036173F">
        <w:rPr>
          <w:rStyle w:val="StyleUnderline"/>
        </w:rPr>
        <w:t xml:space="preserve"> and </w:t>
      </w:r>
      <w:r w:rsidRPr="006734E9">
        <w:rPr>
          <w:rStyle w:val="Emphasis"/>
          <w:highlight w:val="cyan"/>
        </w:rPr>
        <w:t>common</w:t>
      </w:r>
      <w:r w:rsidRPr="006734E9">
        <w:rPr>
          <w:rStyle w:val="StyleUnderline"/>
          <w:highlight w:val="cyan"/>
        </w:rPr>
        <w:t xml:space="preserve"> meaning</w:t>
      </w:r>
      <w:r w:rsidRPr="006734E9">
        <w:rPr>
          <w:sz w:val="16"/>
        </w:rPr>
        <w:t xml:space="preserve">. An ordinary and common meaning of </w:t>
      </w:r>
      <w:r w:rsidRPr="0036173F">
        <w:rPr>
          <w:rStyle w:val="StyleUnderline"/>
        </w:rPr>
        <w:t>the word "</w:t>
      </w:r>
      <w:r w:rsidRPr="006734E9">
        <w:rPr>
          <w:rStyle w:val="Emphasis"/>
          <w:highlight w:val="cyan"/>
        </w:rPr>
        <w:t>should</w:t>
      </w:r>
      <w:r w:rsidRPr="0036173F">
        <w:rPr>
          <w:rStyle w:val="StyleUnderline"/>
        </w:rPr>
        <w:t xml:space="preserve">" is that it </w:t>
      </w:r>
      <w:r w:rsidRPr="006734E9">
        <w:rPr>
          <w:rStyle w:val="StyleUnderline"/>
          <w:highlight w:val="cyan"/>
        </w:rPr>
        <w:t>denotes</w:t>
      </w:r>
      <w:r w:rsidRPr="0036173F">
        <w:rPr>
          <w:rStyle w:val="StyleUnderline"/>
        </w:rPr>
        <w:t xml:space="preserve"> a </w:t>
      </w:r>
      <w:r w:rsidRPr="006734E9">
        <w:rPr>
          <w:rStyle w:val="Emphasis"/>
          <w:highlight w:val="cyan"/>
        </w:rPr>
        <w:t>mandatory</w:t>
      </w:r>
      <w:r w:rsidRPr="006734E9">
        <w:rPr>
          <w:rStyle w:val="StyleUnderline"/>
          <w:highlight w:val="cyan"/>
        </w:rPr>
        <w:t xml:space="preserve"> obligation</w:t>
      </w:r>
      <w:r w:rsidRPr="0036173F">
        <w:rPr>
          <w:rStyle w:val="StyleUnderline"/>
        </w:rPr>
        <w:t>.</w:t>
      </w:r>
      <w:r w:rsidRPr="006734E9">
        <w:rPr>
          <w:sz w:val="16"/>
        </w:rPr>
        <w:t xml:space="preserve"> [*9]  </w:t>
      </w:r>
      <w:r w:rsidRPr="0036173F">
        <w:rPr>
          <w:rStyle w:val="StyleUnderline"/>
        </w:rPr>
        <w:t>See People v Fosnaugh</w:t>
      </w:r>
      <w:r w:rsidRPr="006734E9">
        <w:rPr>
          <w:sz w:val="16"/>
        </w:rPr>
        <w:t xml:space="preserve">, 248 Mich App 444, 455; 639 NW2d 587 (2001) (stating that </w:t>
      </w:r>
      <w:r w:rsidRPr="0036173F">
        <w:rPr>
          <w:rStyle w:val="StyleUnderline"/>
        </w:rPr>
        <w:t xml:space="preserve">"the word </w:t>
      </w:r>
      <w:r w:rsidRPr="0036173F">
        <w:rPr>
          <w:rStyle w:val="Emphasis"/>
        </w:rPr>
        <w:t>'should'</w:t>
      </w:r>
      <w:r w:rsidRPr="0036173F">
        <w:rPr>
          <w:rStyle w:val="StyleUnderline"/>
        </w:rPr>
        <w:t xml:space="preserve"> can</w:t>
      </w:r>
      <w:r w:rsidRPr="006734E9">
        <w:rPr>
          <w:sz w:val="16"/>
        </w:rPr>
        <w:t xml:space="preserve">, in certain contexts, </w:t>
      </w:r>
      <w:r w:rsidRPr="0036173F">
        <w:rPr>
          <w:rStyle w:val="StyleUnderline"/>
        </w:rPr>
        <w:t xml:space="preserve">connote an </w:t>
      </w:r>
      <w:r w:rsidRPr="0036173F">
        <w:rPr>
          <w:rStyle w:val="Emphasis"/>
        </w:rPr>
        <w:t>obligatory</w:t>
      </w:r>
      <w:r w:rsidRPr="0036173F">
        <w:rPr>
          <w:rStyle w:val="StyleUnderline"/>
        </w:rPr>
        <w:t xml:space="preserve"> effect"</w:t>
      </w:r>
      <w:r w:rsidRPr="006734E9">
        <w:rPr>
          <w:sz w:val="16"/>
        </w:rPr>
        <w:t xml:space="preserve">); </w:t>
      </w:r>
      <w:r w:rsidRPr="0036173F">
        <w:rPr>
          <w:rStyle w:val="StyleUnderline"/>
        </w:rPr>
        <w:t>Merriam-Webster's</w:t>
      </w:r>
      <w:r w:rsidRPr="006734E9">
        <w:rPr>
          <w:sz w:val="16"/>
        </w:rPr>
        <w:t xml:space="preserve"> College Dictionary (11th ed) (</w:t>
      </w:r>
      <w:r w:rsidRPr="0036173F">
        <w:rPr>
          <w:rStyle w:val="StyleUnderline"/>
        </w:rPr>
        <w:t>defining "</w:t>
      </w:r>
      <w:r w:rsidRPr="0036173F">
        <w:rPr>
          <w:rStyle w:val="Emphasis"/>
        </w:rPr>
        <w:t>should</w:t>
      </w:r>
      <w:r w:rsidRPr="0036173F">
        <w:rPr>
          <w:rStyle w:val="StyleUnderline"/>
        </w:rPr>
        <w:t>,"</w:t>
      </w:r>
      <w:r w:rsidRPr="006734E9">
        <w:rPr>
          <w:sz w:val="16"/>
        </w:rPr>
        <w:t xml:space="preserve"> in pertinent part, </w:t>
      </w:r>
      <w:r w:rsidRPr="0036173F">
        <w:rPr>
          <w:rStyle w:val="StyleUnderline"/>
        </w:rPr>
        <w:t>as "</w:t>
      </w:r>
      <w:r w:rsidRPr="006734E9">
        <w:rPr>
          <w:rStyle w:val="StyleUnderline"/>
        </w:rPr>
        <w:t xml:space="preserve">used in auxiliary function to express </w:t>
      </w:r>
      <w:r w:rsidRPr="006734E9">
        <w:rPr>
          <w:rStyle w:val="Emphasis"/>
        </w:rPr>
        <w:t>obligation</w:t>
      </w:r>
      <w:r w:rsidRPr="006734E9">
        <w:rPr>
          <w:rStyle w:val="StyleUnderline"/>
        </w:rPr>
        <w:t>, propriety, or expediency</w:t>
      </w:r>
      <w:r w:rsidRPr="0036173F">
        <w:rPr>
          <w:rStyle w:val="StyleUnderline"/>
        </w:rPr>
        <w:t>"</w:t>
      </w:r>
      <w:r w:rsidRPr="006734E9">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bookmarkEnd w:id="18"/>
    <w:p w14:paraId="475A0E86" w14:textId="77777777" w:rsidR="00595B7A" w:rsidRDefault="00595B7A" w:rsidP="00595B7A">
      <w:pPr>
        <w:pStyle w:val="Heading4"/>
      </w:pPr>
      <w:r>
        <w:t xml:space="preserve">e. Literature </w:t>
      </w:r>
      <w:r w:rsidRPr="007C0AE6">
        <w:rPr>
          <w:u w:val="single"/>
        </w:rPr>
        <w:t>proves</w:t>
      </w:r>
      <w:r>
        <w:t xml:space="preserve">! The plan and CP are fundamentally </w:t>
      </w:r>
      <w:r w:rsidRPr="007C0AE6">
        <w:rPr>
          <w:u w:val="single"/>
        </w:rPr>
        <w:t>distinct</w:t>
      </w:r>
      <w:r>
        <w:t xml:space="preserve"> proposals.  </w:t>
      </w:r>
    </w:p>
    <w:p w14:paraId="64EBF515" w14:textId="77777777" w:rsidR="00595B7A" w:rsidRDefault="00595B7A" w:rsidP="00595B7A">
      <w:r w:rsidRPr="00CD2D78">
        <w:rPr>
          <w:rStyle w:val="Style13ptBold"/>
        </w:rPr>
        <w:t>Listokin 19</w:t>
      </w:r>
      <w:r>
        <w:t xml:space="preserve"> [Yair Listokin (Professor of Law, Yale Law School), 2019, “9. The Costs of Expansionary Legal Policy,” in </w:t>
      </w:r>
      <w:r w:rsidRPr="00CD2D78">
        <w:rPr>
          <w:i/>
          <w:iCs/>
        </w:rPr>
        <w:t>Law and Macroeconomics: Legal Remedies to Recessions</w:t>
      </w:r>
      <w:r>
        <w:t>, pp. 139-162, Harvard University Press, njn]</w:t>
      </w:r>
    </w:p>
    <w:p w14:paraId="4B260EA1" w14:textId="77777777" w:rsidR="00595B7A" w:rsidRPr="00CA6085" w:rsidRDefault="00595B7A" w:rsidP="00595B7A">
      <w:pPr>
        <w:rPr>
          <w:rStyle w:val="StyleUnderline"/>
        </w:rPr>
      </w:pPr>
      <w:r w:rsidRPr="00CA6085">
        <w:rPr>
          <w:sz w:val="16"/>
        </w:rPr>
        <w:t xml:space="preserve">At least in theory, </w:t>
      </w:r>
      <w:r w:rsidRPr="006D5474">
        <w:rPr>
          <w:rStyle w:val="StyleUnderline"/>
        </w:rPr>
        <w:t xml:space="preserve">law prizes </w:t>
      </w:r>
      <w:r w:rsidRPr="006D5474">
        <w:rPr>
          <w:rStyle w:val="Emphasis"/>
        </w:rPr>
        <w:t>equality</w:t>
      </w:r>
      <w:r w:rsidRPr="00CA6085">
        <w:rPr>
          <w:sz w:val="16"/>
        </w:rPr>
        <w:t xml:space="preserve">. Similarly situated people should be treated the same way under law. The same goes for proposals seeking approval. </w:t>
      </w:r>
      <w:r w:rsidRPr="006D5474">
        <w:rPr>
          <w:rStyle w:val="StyleUnderline"/>
        </w:rPr>
        <w:t xml:space="preserve">If law were </w:t>
      </w:r>
      <w:r w:rsidRPr="006D5474">
        <w:rPr>
          <w:rStyle w:val="Emphasis"/>
        </w:rPr>
        <w:t>sensitive</w:t>
      </w:r>
      <w:r w:rsidRPr="006D5474">
        <w:rPr>
          <w:rStyle w:val="StyleUnderline"/>
        </w:rPr>
        <w:t xml:space="preserve"> to the </w:t>
      </w:r>
      <w:r w:rsidRPr="006D5474">
        <w:rPr>
          <w:rStyle w:val="Emphasis"/>
        </w:rPr>
        <w:t>business cycle</w:t>
      </w:r>
      <w:r w:rsidRPr="006D5474">
        <w:rPr>
          <w:rStyle w:val="StyleUnderline"/>
        </w:rPr>
        <w:t xml:space="preserve">, it would seem to violate the principle of </w:t>
      </w:r>
      <w:r w:rsidRPr="00CA6085">
        <w:rPr>
          <w:rStyle w:val="StyleUnderline"/>
        </w:rPr>
        <w:t xml:space="preserve">equality under the </w:t>
      </w:r>
      <w:r w:rsidRPr="00CA6085">
        <w:rPr>
          <w:rStyle w:val="StyleUnderline"/>
          <w:highlight w:val="cyan"/>
        </w:rPr>
        <w:t>law</w:t>
      </w:r>
      <w:r w:rsidRPr="00CA6085">
        <w:rPr>
          <w:rStyle w:val="StyleUnderline"/>
        </w:rPr>
        <w:t xml:space="preserve">. How </w:t>
      </w:r>
      <w:r w:rsidRPr="00CA6085">
        <w:rPr>
          <w:rStyle w:val="StyleUnderline"/>
          <w:highlight w:val="cyan"/>
        </w:rPr>
        <w:t>can</w:t>
      </w:r>
      <w:r w:rsidRPr="00CA6085">
        <w:rPr>
          <w:rStyle w:val="StyleUnderline"/>
        </w:rPr>
        <w:t xml:space="preserve"> it </w:t>
      </w:r>
      <w:r w:rsidRPr="00CA6085">
        <w:rPr>
          <w:rStyle w:val="StyleUnderline"/>
          <w:highlight w:val="cyan"/>
        </w:rPr>
        <w:t>be</w:t>
      </w:r>
      <w:r w:rsidRPr="00CA6085">
        <w:rPr>
          <w:sz w:val="16"/>
        </w:rPr>
        <w:t xml:space="preserve"> fair </w:t>
      </w:r>
      <w:r w:rsidRPr="00CA6085">
        <w:rPr>
          <w:rStyle w:val="StyleUnderline"/>
        </w:rPr>
        <w:t xml:space="preserve">that Keystone gets </w:t>
      </w:r>
      <w:r w:rsidRPr="00CA6085">
        <w:rPr>
          <w:rStyle w:val="Emphasis"/>
          <w:highlight w:val="cyan"/>
        </w:rPr>
        <w:t>approved</w:t>
      </w:r>
      <w:r w:rsidRPr="00CA6085">
        <w:rPr>
          <w:rStyle w:val="StyleUnderline"/>
          <w:highlight w:val="cyan"/>
        </w:rPr>
        <w:t xml:space="preserve"> at the zero lower bound</w:t>
      </w:r>
      <w:r w:rsidRPr="00CA6085">
        <w:rPr>
          <w:rStyle w:val="StyleUnderline"/>
        </w:rPr>
        <w:t xml:space="preserve"> on interest rates </w:t>
      </w:r>
      <w:r w:rsidRPr="00CA6085">
        <w:rPr>
          <w:rStyle w:val="StyleUnderline"/>
          <w:highlight w:val="cyan"/>
        </w:rPr>
        <w:t xml:space="preserve">but an </w:t>
      </w:r>
      <w:r w:rsidRPr="00CA6085">
        <w:rPr>
          <w:rStyle w:val="Emphasis"/>
          <w:sz w:val="28"/>
          <w:szCs w:val="28"/>
          <w:highlight w:val="cyan"/>
        </w:rPr>
        <w:t>otherwise identical</w:t>
      </w:r>
      <w:r w:rsidRPr="00CA6085">
        <w:rPr>
          <w:rStyle w:val="StyleUnderline"/>
          <w:sz w:val="28"/>
          <w:szCs w:val="28"/>
          <w:highlight w:val="cyan"/>
        </w:rPr>
        <w:t xml:space="preserve"> </w:t>
      </w:r>
      <w:r w:rsidRPr="00CA6085">
        <w:rPr>
          <w:rStyle w:val="StyleUnderline"/>
          <w:highlight w:val="cyan"/>
        </w:rPr>
        <w:t>project</w:t>
      </w:r>
      <w:r w:rsidRPr="00CA6085">
        <w:rPr>
          <w:rStyle w:val="StyleUnderline"/>
        </w:rPr>
        <w:t xml:space="preserve"> gets </w:t>
      </w:r>
      <w:r w:rsidRPr="00CA6085">
        <w:rPr>
          <w:rStyle w:val="Emphasis"/>
          <w:highlight w:val="cyan"/>
        </w:rPr>
        <w:t>denied</w:t>
      </w:r>
      <w:r w:rsidRPr="00CA6085">
        <w:rPr>
          <w:rStyle w:val="StyleUnderline"/>
          <w:highlight w:val="cyan"/>
        </w:rPr>
        <w:t xml:space="preserve"> in</w:t>
      </w:r>
      <w:r w:rsidRPr="00CA6085">
        <w:rPr>
          <w:rStyle w:val="StyleUnderline"/>
        </w:rPr>
        <w:t xml:space="preserve"> periods of </w:t>
      </w:r>
      <w:r w:rsidRPr="00CA6085">
        <w:rPr>
          <w:rStyle w:val="Emphasis"/>
          <w:highlight w:val="cyan"/>
        </w:rPr>
        <w:t>normal</w:t>
      </w:r>
      <w:r w:rsidRPr="00CA6085">
        <w:rPr>
          <w:rStyle w:val="StyleUnderline"/>
          <w:highlight w:val="cyan"/>
        </w:rPr>
        <w:t xml:space="preserve"> economic activity</w:t>
      </w:r>
      <w:r w:rsidRPr="00CA6085">
        <w:rPr>
          <w:rStyle w:val="StyleUnderline"/>
        </w:rPr>
        <w:t>?</w:t>
      </w:r>
    </w:p>
    <w:p w14:paraId="0E0C14D4" w14:textId="77777777" w:rsidR="00595B7A" w:rsidRPr="00CA6085" w:rsidRDefault="00595B7A" w:rsidP="00595B7A">
      <w:pPr>
        <w:rPr>
          <w:sz w:val="16"/>
        </w:rPr>
      </w:pPr>
      <w:r w:rsidRPr="00CA6085">
        <w:rPr>
          <w:sz w:val="16"/>
        </w:rPr>
        <w:t xml:space="preserve">I submit that </w:t>
      </w:r>
      <w:r w:rsidRPr="00CA6085">
        <w:rPr>
          <w:rStyle w:val="StyleUnderline"/>
        </w:rPr>
        <w:t xml:space="preserve">there is actually </w:t>
      </w:r>
      <w:r w:rsidRPr="00CA6085">
        <w:rPr>
          <w:rStyle w:val="Emphasis"/>
        </w:rPr>
        <w:t>no inequality</w:t>
      </w:r>
      <w:r w:rsidRPr="00CA6085">
        <w:rPr>
          <w:rStyle w:val="StyleUnderline"/>
        </w:rPr>
        <w:t xml:space="preserve"> here, </w:t>
      </w:r>
      <w:r w:rsidRPr="00CA6085">
        <w:rPr>
          <w:rStyle w:val="StyleUnderline"/>
          <w:highlight w:val="cyan"/>
        </w:rPr>
        <w:t>because the two</w:t>
      </w:r>
      <w:r w:rsidRPr="00CA6085">
        <w:rPr>
          <w:rStyle w:val="StyleUnderline"/>
        </w:rPr>
        <w:t xml:space="preserve"> proposals </w:t>
      </w:r>
      <w:r w:rsidRPr="00CA6085">
        <w:rPr>
          <w:rStyle w:val="StyleUnderline"/>
          <w:highlight w:val="cyan"/>
        </w:rPr>
        <w:t xml:space="preserve">are </w:t>
      </w:r>
      <w:r w:rsidRPr="00CA6085">
        <w:rPr>
          <w:rStyle w:val="Emphasis"/>
          <w:highlight w:val="cyan"/>
        </w:rPr>
        <w:t>not</w:t>
      </w:r>
      <w:r w:rsidRPr="00CA6085">
        <w:rPr>
          <w:rStyle w:val="StyleUnderline"/>
          <w:highlight w:val="cyan"/>
        </w:rPr>
        <w:t xml:space="preserve"> the </w:t>
      </w:r>
      <w:r w:rsidRPr="00CA6085">
        <w:rPr>
          <w:rStyle w:val="Emphasis"/>
          <w:highlight w:val="cyan"/>
        </w:rPr>
        <w:t>same</w:t>
      </w:r>
      <w:r w:rsidRPr="00CA6085">
        <w:rPr>
          <w:rStyle w:val="StyleUnderline"/>
        </w:rPr>
        <w:t xml:space="preserve">. Keystone developed </w:t>
      </w:r>
      <w:r w:rsidRPr="00CA6085">
        <w:rPr>
          <w:rStyle w:val="StyleUnderline"/>
          <w:highlight w:val="cyan"/>
        </w:rPr>
        <w:t xml:space="preserve">during a </w:t>
      </w:r>
      <w:r w:rsidRPr="00CA6085">
        <w:rPr>
          <w:rStyle w:val="Emphasis"/>
          <w:highlight w:val="cyan"/>
        </w:rPr>
        <w:t>liquidity trap</w:t>
      </w:r>
      <w:r w:rsidRPr="00CA6085">
        <w:rPr>
          <w:rStyle w:val="StyleUnderline"/>
          <w:highlight w:val="cyan"/>
        </w:rPr>
        <w:t xml:space="preserve"> differs from</w:t>
      </w:r>
      <w:r w:rsidRPr="00CA6085">
        <w:rPr>
          <w:rStyle w:val="StyleUnderline"/>
        </w:rPr>
        <w:t xml:space="preserve"> Keystone developed at </w:t>
      </w:r>
      <w:r w:rsidRPr="00CA6085">
        <w:rPr>
          <w:rStyle w:val="Emphasis"/>
          <w:highlight w:val="cyan"/>
        </w:rPr>
        <w:t>other</w:t>
      </w:r>
      <w:r w:rsidRPr="00CA6085">
        <w:rPr>
          <w:rStyle w:val="StyleUnderline"/>
          <w:highlight w:val="cyan"/>
        </w:rPr>
        <w:t xml:space="preserve"> times</w:t>
      </w:r>
      <w:r w:rsidRPr="00CA6085">
        <w:rPr>
          <w:sz w:val="16"/>
        </w:rPr>
        <w:t xml:space="preserve">. While the project itself may look the same, </w:t>
      </w:r>
      <w:r w:rsidRPr="00CA6085">
        <w:rPr>
          <w:rStyle w:val="StyleUnderline"/>
        </w:rPr>
        <w:t xml:space="preserve">its </w:t>
      </w:r>
      <w:r w:rsidRPr="00CA6085">
        <w:rPr>
          <w:rStyle w:val="Emphasis"/>
        </w:rPr>
        <w:t>social cost</w:t>
      </w:r>
      <w:r w:rsidRPr="00CA6085">
        <w:rPr>
          <w:rStyle w:val="StyleUnderline"/>
        </w:rPr>
        <w:t xml:space="preserve"> differs </w:t>
      </w:r>
      <w:r w:rsidRPr="00CA6085">
        <w:rPr>
          <w:rStyle w:val="Emphasis"/>
        </w:rPr>
        <w:t>dramatically</w:t>
      </w:r>
      <w:r w:rsidRPr="00CA6085">
        <w:rPr>
          <w:rStyle w:val="StyleUnderline"/>
        </w:rPr>
        <w:t xml:space="preserve"> between zero interest rates and ordinary times</w:t>
      </w:r>
      <w:r w:rsidRPr="00CA6085">
        <w:rPr>
          <w:sz w:val="16"/>
        </w:rPr>
        <w:t>. There is nothing inherently inequitable about favoring a proposal that uses an economy’s spare capacity over a proposal that merely reshuffles that capacity.</w:t>
      </w:r>
    </w:p>
    <w:p w14:paraId="70883444" w14:textId="6D9A69F4" w:rsidR="00595B7A" w:rsidRDefault="00595B7A" w:rsidP="00595B7A">
      <w:pPr>
        <w:pStyle w:val="Heading3"/>
      </w:pPr>
      <w:r>
        <w:t>Perm CP then plan</w:t>
      </w:r>
    </w:p>
    <w:p w14:paraId="3449F969" w14:textId="77777777" w:rsidR="00595B7A" w:rsidRDefault="00595B7A" w:rsidP="00595B7A">
      <w:pPr>
        <w:pStyle w:val="Heading4"/>
      </w:pPr>
      <w:r>
        <w:t xml:space="preserve">3. It’s </w:t>
      </w:r>
      <w:r w:rsidRPr="00875604">
        <w:rPr>
          <w:u w:val="single"/>
        </w:rPr>
        <w:t>severance</w:t>
      </w:r>
      <w:r>
        <w:t xml:space="preserve">. ‘Should’ is </w:t>
      </w:r>
      <w:r w:rsidRPr="006734E9">
        <w:rPr>
          <w:u w:val="single"/>
        </w:rPr>
        <w:t>immediate</w:t>
      </w:r>
      <w:r>
        <w:t xml:space="preserve">. </w:t>
      </w:r>
    </w:p>
    <w:p w14:paraId="14F1F4F5" w14:textId="77777777" w:rsidR="00595B7A" w:rsidRDefault="00595B7A" w:rsidP="00595B7A">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73219CE0" w14:textId="57DF9C5E" w:rsidR="00595B7A" w:rsidRPr="00595B7A" w:rsidRDefault="00595B7A" w:rsidP="00595B7A">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r>
        <w:rPr>
          <w:sz w:val="16"/>
        </w:rPr>
        <w:t xml:space="preserve"> &lt;&lt;FN 70&gt;&gt; </w:t>
      </w: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r>
        <w:rPr>
          <w:sz w:val="16"/>
        </w:rPr>
        <w:t xml:space="preserve"> &lt;&lt;END FN 70&gt;&gt;</w:t>
      </w:r>
    </w:p>
    <w:p w14:paraId="7D235418" w14:textId="387E9D30" w:rsidR="00595B7A" w:rsidRDefault="00595B7A" w:rsidP="00595B7A">
      <w:pPr>
        <w:pStyle w:val="Heading3"/>
      </w:pPr>
      <w:r>
        <w:t>Perm---AT: Text + Function---2NC</w:t>
      </w:r>
    </w:p>
    <w:p w14:paraId="6809E12B" w14:textId="6C610883" w:rsidR="00595B7A" w:rsidRDefault="00595B7A" w:rsidP="00595B7A">
      <w:pPr>
        <w:pStyle w:val="Heading3"/>
      </w:pPr>
      <w:r>
        <w:t>Theory---AT: Process---2NC</w:t>
      </w:r>
    </w:p>
    <w:p w14:paraId="5CF42B56" w14:textId="61906DC4" w:rsidR="00595B7A" w:rsidRPr="00595B7A" w:rsidRDefault="00595B7A" w:rsidP="00595B7A">
      <w:pPr>
        <w:pStyle w:val="Heading3"/>
        <w:rPr>
          <w:rStyle w:val="StyleUnderline"/>
          <w:sz w:val="32"/>
        </w:rPr>
      </w:pPr>
      <w:r>
        <w:t>Solvency---AT: Delay---2NC</w:t>
      </w:r>
    </w:p>
    <w:p w14:paraId="1AF4D768" w14:textId="7CCFF2DB" w:rsidR="00595B7A" w:rsidRDefault="00595B7A" w:rsidP="00595B7A">
      <w:pPr>
        <w:pStyle w:val="Heading3"/>
      </w:pPr>
      <w:r>
        <w:t>Solvency---AT: Certainty---2NC</w:t>
      </w:r>
    </w:p>
    <w:p w14:paraId="3DF8684E" w14:textId="77777777" w:rsidR="00595B7A" w:rsidRDefault="00595B7A" w:rsidP="00595B7A">
      <w:pPr>
        <w:pStyle w:val="Heading4"/>
      </w:pPr>
      <w:r>
        <w:t xml:space="preserve">2. The CP </w:t>
      </w:r>
      <w:r w:rsidRPr="00D007F8">
        <w:rPr>
          <w:u w:val="single"/>
        </w:rPr>
        <w:t>is</w:t>
      </w:r>
      <w:r>
        <w:t xml:space="preserve"> certain. Benchmarking to an </w:t>
      </w:r>
      <w:r w:rsidRPr="00630B0D">
        <w:rPr>
          <w:u w:val="single"/>
        </w:rPr>
        <w:t>objective</w:t>
      </w:r>
      <w:r>
        <w:t xml:space="preserve"> set of economic criteria </w:t>
      </w:r>
      <w:r w:rsidRPr="00630B0D">
        <w:rPr>
          <w:u w:val="single"/>
        </w:rPr>
        <w:t>solves</w:t>
      </w:r>
      <w:r>
        <w:t xml:space="preserve">. </w:t>
      </w:r>
    </w:p>
    <w:p w14:paraId="7DC642A9" w14:textId="77777777" w:rsidR="00595B7A" w:rsidRDefault="00595B7A" w:rsidP="00595B7A">
      <w:r w:rsidRPr="00D007F8">
        <w:rPr>
          <w:rStyle w:val="Style13ptBold"/>
        </w:rPr>
        <w:t>Larson 21</w:t>
      </w:r>
      <w:r>
        <w:t xml:space="preserve"> [Tianna Larson (J.D., Wake Forest University School of Law), Spring 2021, "Countercyclical Antitakeover Law," Wake Forest Journal of Business and Intellectual Property Law, Vol. 21, No. 3, pp. 319-376, Hein, njn] </w:t>
      </w:r>
    </w:p>
    <w:p w14:paraId="39F854CA" w14:textId="77777777" w:rsidR="00595B7A" w:rsidRPr="003B6973" w:rsidRDefault="00595B7A" w:rsidP="00595B7A">
      <w:pPr>
        <w:rPr>
          <w:sz w:val="16"/>
        </w:rPr>
      </w:pPr>
      <w:r w:rsidRPr="003B6973">
        <w:rPr>
          <w:sz w:val="16"/>
        </w:rPr>
        <w:t>1. Practical Challenges of Dynamic Legal Rulings</w:t>
      </w:r>
    </w:p>
    <w:p w14:paraId="06D9ABEB" w14:textId="77777777" w:rsidR="00595B7A" w:rsidRPr="003B6973" w:rsidRDefault="00595B7A" w:rsidP="00595B7A">
      <w:pPr>
        <w:rPr>
          <w:sz w:val="16"/>
        </w:rPr>
      </w:pPr>
      <w:r w:rsidRPr="003B6973">
        <w:rPr>
          <w:sz w:val="16"/>
        </w:rPr>
        <w:t xml:space="preserve">Judicial decisions have a real and lasting economic impact on the business environment. Judge-made law affects business entry, 276stakeholder rights, 277innovation and competition, 278and business valuations. 279Judges also influence the market for corporate control when they decide the scope of directors' rights to defend against potential proxy battles. If lawyers anticipate their clients' liability for implementing preclusive antitakeover defenses, they will advise against their use. Conversely, if lawyers expect judges to uphold certain antitakeover devices under particular facts, they will advise clients to implement the devices. The common law of antitakeover devices directly impacts the freedom of the market for control. </w:t>
      </w:r>
      <w:r w:rsidRPr="003B6973">
        <w:rPr>
          <w:rStyle w:val="Emphasis"/>
          <w:highlight w:val="cyan"/>
        </w:rPr>
        <w:t>Countercyclical</w:t>
      </w:r>
      <w:r w:rsidRPr="003B6973">
        <w:rPr>
          <w:sz w:val="16"/>
        </w:rPr>
        <w:t xml:space="preserve"> antitakeover </w:t>
      </w:r>
      <w:r w:rsidRPr="003B6973">
        <w:rPr>
          <w:rStyle w:val="StyleUnderline"/>
          <w:highlight w:val="cyan"/>
        </w:rPr>
        <w:t>law</w:t>
      </w:r>
      <w:r w:rsidRPr="003B6973">
        <w:rPr>
          <w:rStyle w:val="StyleUnderline"/>
        </w:rPr>
        <w:t xml:space="preserve"> should</w:t>
      </w:r>
      <w:r w:rsidRPr="003B6973">
        <w:rPr>
          <w:sz w:val="16"/>
        </w:rPr>
        <w:t xml:space="preserve"> encourage judges to </w:t>
      </w:r>
      <w:r w:rsidRPr="003B6973">
        <w:rPr>
          <w:rStyle w:val="Emphasis"/>
        </w:rPr>
        <w:t>uphold</w:t>
      </w:r>
      <w:r w:rsidRPr="003B6973">
        <w:rPr>
          <w:rStyle w:val="StyleUnderline"/>
        </w:rPr>
        <w:t xml:space="preserve"> takeover defenses to a </w:t>
      </w:r>
      <w:r w:rsidRPr="003B6973">
        <w:rPr>
          <w:rStyle w:val="Emphasis"/>
        </w:rPr>
        <w:t>greater</w:t>
      </w:r>
      <w:r w:rsidRPr="003B6973">
        <w:rPr>
          <w:rStyle w:val="StyleUnderline"/>
        </w:rPr>
        <w:t xml:space="preserve"> extent during zero lower bound </w:t>
      </w:r>
      <w:r w:rsidRPr="003B6973">
        <w:rPr>
          <w:rStyle w:val="Emphasis"/>
        </w:rPr>
        <w:t>recessions</w:t>
      </w:r>
      <w:r w:rsidRPr="003B6973">
        <w:rPr>
          <w:rStyle w:val="StyleUnderline"/>
        </w:rPr>
        <w:t xml:space="preserve"> than during </w:t>
      </w:r>
      <w:r w:rsidRPr="003B6973">
        <w:rPr>
          <w:rStyle w:val="Emphasis"/>
        </w:rPr>
        <w:t>ordinary</w:t>
      </w:r>
      <w:r w:rsidRPr="003B6973">
        <w:rPr>
          <w:rStyle w:val="StyleUnderline"/>
        </w:rPr>
        <w:t xml:space="preserve"> times</w:t>
      </w:r>
      <w:r w:rsidRPr="003B6973">
        <w:rPr>
          <w:sz w:val="16"/>
        </w:rPr>
        <w:t>.</w:t>
      </w:r>
    </w:p>
    <w:p w14:paraId="67A50460" w14:textId="77777777" w:rsidR="00595B7A" w:rsidRPr="003B6973" w:rsidRDefault="00595B7A" w:rsidP="00595B7A">
      <w:pPr>
        <w:rPr>
          <w:sz w:val="16"/>
        </w:rPr>
      </w:pPr>
      <w:r w:rsidRPr="003B6973">
        <w:rPr>
          <w:sz w:val="16"/>
        </w:rPr>
        <w:t xml:space="preserve">As an initial matter, </w:t>
      </w:r>
      <w:r w:rsidRPr="003B6973">
        <w:rPr>
          <w:rStyle w:val="StyleUnderline"/>
        </w:rPr>
        <w:t xml:space="preserve">it is </w:t>
      </w:r>
      <w:r w:rsidRPr="003B6973">
        <w:rPr>
          <w:rStyle w:val="Emphasis"/>
        </w:rPr>
        <w:t>difficult</w:t>
      </w:r>
      <w:r w:rsidRPr="003B6973">
        <w:rPr>
          <w:rStyle w:val="StyleUnderline"/>
        </w:rPr>
        <w:t xml:space="preserve"> to </w:t>
      </w:r>
      <w:r w:rsidRPr="003B6973">
        <w:rPr>
          <w:rStyle w:val="Emphasis"/>
        </w:rPr>
        <w:t>weigh</w:t>
      </w:r>
      <w:r w:rsidRPr="003B6973">
        <w:rPr>
          <w:rStyle w:val="StyleUnderline"/>
        </w:rPr>
        <w:t xml:space="preserve"> the cost of implementing </w:t>
      </w:r>
      <w:r w:rsidRPr="003B6973">
        <w:rPr>
          <w:rStyle w:val="Emphasis"/>
        </w:rPr>
        <w:t>countercyclical</w:t>
      </w:r>
      <w:r w:rsidRPr="003B6973">
        <w:rPr>
          <w:rStyle w:val="StyleUnderline"/>
        </w:rPr>
        <w:t xml:space="preserve"> judicial rulings</w:t>
      </w:r>
      <w:r w:rsidRPr="003B6973">
        <w:rPr>
          <w:sz w:val="16"/>
        </w:rPr>
        <w:t xml:space="preserve">. </w:t>
      </w:r>
      <w:r w:rsidRPr="003B6973">
        <w:rPr>
          <w:rStyle w:val="Emphasis"/>
          <w:highlight w:val="cyan"/>
        </w:rPr>
        <w:t>Maintain</w:t>
      </w:r>
      <w:r w:rsidRPr="003B6973">
        <w:rPr>
          <w:sz w:val="16"/>
        </w:rPr>
        <w:t xml:space="preserve">ing </w:t>
      </w:r>
      <w:r w:rsidRPr="003B6973">
        <w:rPr>
          <w:rStyle w:val="StyleUnderline"/>
          <w:highlight w:val="cyan"/>
        </w:rPr>
        <w:t xml:space="preserve">legal </w:t>
      </w:r>
      <w:r w:rsidRPr="003B6973">
        <w:rPr>
          <w:rStyle w:val="Emphasis"/>
          <w:highlight w:val="cyan"/>
        </w:rPr>
        <w:t>certainty</w:t>
      </w:r>
      <w:r w:rsidRPr="003B6973">
        <w:rPr>
          <w:rStyle w:val="StyleUnderline"/>
        </w:rPr>
        <w:t xml:space="preserve"> is a deeply ingrained goal of judicial decision-making</w:t>
      </w:r>
      <w:r w:rsidRPr="003B6973">
        <w:rPr>
          <w:sz w:val="16"/>
        </w:rPr>
        <w:t>, and it is especially important to maintaining financial market stability. 280Unrestrained decisions and selective enforcement of contracts--whether a result of judges' biases or economic shortcomings--could chill market participants who are faced with unpredictable outcomes.</w:t>
      </w:r>
    </w:p>
    <w:p w14:paraId="40A5C4F2" w14:textId="77777777" w:rsidR="00595B7A" w:rsidRPr="003B6973" w:rsidRDefault="00595B7A" w:rsidP="00595B7A">
      <w:pPr>
        <w:rPr>
          <w:sz w:val="16"/>
        </w:rPr>
      </w:pPr>
      <w:r w:rsidRPr="003B6973">
        <w:rPr>
          <w:sz w:val="16"/>
        </w:rPr>
        <w:t xml:space="preserve">Fortunately, </w:t>
      </w:r>
      <w:r w:rsidRPr="003B6973">
        <w:rPr>
          <w:rStyle w:val="StyleUnderline"/>
          <w:highlight w:val="cyan"/>
        </w:rPr>
        <w:t xml:space="preserve">there is a </w:t>
      </w:r>
      <w:r w:rsidRPr="003B6973">
        <w:rPr>
          <w:rStyle w:val="Emphasis"/>
          <w:highlight w:val="cyan"/>
        </w:rPr>
        <w:t>convenient</w:t>
      </w:r>
      <w:r w:rsidRPr="003B6973">
        <w:rPr>
          <w:rStyle w:val="StyleUnderline"/>
          <w:highlight w:val="cyan"/>
        </w:rPr>
        <w:t xml:space="preserve"> solution</w:t>
      </w:r>
      <w:r w:rsidRPr="003B6973">
        <w:rPr>
          <w:rStyle w:val="StyleUnderline"/>
        </w:rPr>
        <w:t xml:space="preserve"> to the </w:t>
      </w:r>
      <w:r w:rsidRPr="003B6973">
        <w:rPr>
          <w:rStyle w:val="Emphasis"/>
        </w:rPr>
        <w:t>certainty</w:t>
      </w:r>
      <w:r w:rsidRPr="003B6973">
        <w:rPr>
          <w:rStyle w:val="StyleUnderline"/>
        </w:rPr>
        <w:t xml:space="preserve"> problem: the countercyclical </w:t>
      </w:r>
      <w:r w:rsidRPr="003B6973">
        <w:rPr>
          <w:rStyle w:val="StyleUnderline"/>
          <w:highlight w:val="cyan"/>
        </w:rPr>
        <w:t xml:space="preserve">decision </w:t>
      </w:r>
      <w:r w:rsidRPr="003B6973">
        <w:rPr>
          <w:rStyle w:val="Emphasis"/>
          <w:highlight w:val="cyan"/>
        </w:rPr>
        <w:t>trigger</w:t>
      </w:r>
      <w:r w:rsidRPr="003B6973">
        <w:rPr>
          <w:rStyle w:val="StyleUnderline"/>
          <w:highlight w:val="cyan"/>
        </w:rPr>
        <w:t xml:space="preserve"> can be </w:t>
      </w:r>
      <w:r w:rsidRPr="003B6973">
        <w:rPr>
          <w:rStyle w:val="Emphasis"/>
          <w:highlight w:val="cyan"/>
        </w:rPr>
        <w:t>benchmarked</w:t>
      </w:r>
      <w:r w:rsidRPr="003B6973">
        <w:rPr>
          <w:rStyle w:val="StyleUnderline"/>
        </w:rPr>
        <w:t xml:space="preserve"> to the fed funds rate</w:t>
      </w:r>
      <w:r w:rsidRPr="003B6973">
        <w:rPr>
          <w:sz w:val="16"/>
        </w:rPr>
        <w:t>. While no technical definition of a zero lower bound environment exists, it occurs when the fed funds rate is at or near zero percent. 281</w:t>
      </w:r>
      <w:r w:rsidRPr="003B6973">
        <w:rPr>
          <w:rStyle w:val="StyleUnderline"/>
        </w:rPr>
        <w:t xml:space="preserve">Given the </w:t>
      </w:r>
      <w:r w:rsidRPr="003B6973">
        <w:rPr>
          <w:rStyle w:val="Emphasis"/>
        </w:rPr>
        <w:t>direct relation</w:t>
      </w:r>
      <w:r w:rsidRPr="003B6973">
        <w:rPr>
          <w:rStyle w:val="StyleUnderline"/>
        </w:rPr>
        <w:t xml:space="preserve"> to interest rates, </w:t>
      </w:r>
      <w:r w:rsidRPr="003B6973">
        <w:rPr>
          <w:rStyle w:val="Emphasis"/>
        </w:rPr>
        <w:t>benchmarking</w:t>
      </w:r>
      <w:r w:rsidRPr="003B6973">
        <w:rPr>
          <w:rStyle w:val="StyleUnderline"/>
        </w:rPr>
        <w:t xml:space="preserve"> the trigger to the fed funds rate is </w:t>
      </w:r>
      <w:r w:rsidRPr="003B6973">
        <w:rPr>
          <w:rStyle w:val="StyleUnderline"/>
          <w:highlight w:val="cyan"/>
        </w:rPr>
        <w:t xml:space="preserve">appropriately </w:t>
      </w:r>
      <w:r w:rsidRPr="003B6973">
        <w:rPr>
          <w:rStyle w:val="Emphasis"/>
          <w:highlight w:val="cyan"/>
        </w:rPr>
        <w:t>responsive</w:t>
      </w:r>
      <w:r w:rsidRPr="003B6973">
        <w:rPr>
          <w:rStyle w:val="StyleUnderline"/>
          <w:highlight w:val="cyan"/>
        </w:rPr>
        <w:t xml:space="preserve"> to deep </w:t>
      </w:r>
      <w:r w:rsidRPr="003B6973">
        <w:rPr>
          <w:rStyle w:val="Emphasis"/>
          <w:highlight w:val="cyan"/>
        </w:rPr>
        <w:t>recessions</w:t>
      </w:r>
      <w:r w:rsidRPr="003B6973">
        <w:rPr>
          <w:sz w:val="16"/>
        </w:rPr>
        <w:t xml:space="preserve"> constrained by perpetually low interest rates. 282Moreover, interest rates can sometimes be constrained by the zero lower bound, even if the economy is technically not experiencing a recession--a phenomenon known as the "liquidity trap." 283In liquidity traps, monetary and fiscal policy are ineffectual at providing the necessary stimulus. 284In those circumstances, expansionary legal policy remains justified.</w:t>
      </w:r>
    </w:p>
    <w:p w14:paraId="32814B3C" w14:textId="77777777" w:rsidR="00595B7A" w:rsidRPr="003B6973" w:rsidRDefault="00595B7A" w:rsidP="00595B7A">
      <w:pPr>
        <w:rPr>
          <w:sz w:val="16"/>
        </w:rPr>
      </w:pPr>
      <w:r w:rsidRPr="003B6973">
        <w:rPr>
          <w:sz w:val="16"/>
        </w:rPr>
        <w:t xml:space="preserve">Benchmarking the trigger of countercyclical law to the fed funds rate is superior to imposing change on the basis of individual judges' opinions about the economic status. It is unrealistic to expect judges to properly define the precise limits of a recession--we do not even expect economists to do so. 285Moreover, </w:t>
      </w:r>
      <w:r w:rsidRPr="003B6973">
        <w:rPr>
          <w:rStyle w:val="StyleUnderline"/>
          <w:highlight w:val="cyan"/>
        </w:rPr>
        <w:t xml:space="preserve">the </w:t>
      </w:r>
      <w:r w:rsidRPr="003B6973">
        <w:rPr>
          <w:rStyle w:val="Emphasis"/>
          <w:highlight w:val="cyan"/>
        </w:rPr>
        <w:t>threat</w:t>
      </w:r>
      <w:r w:rsidRPr="003B6973">
        <w:rPr>
          <w:rStyle w:val="StyleUnderline"/>
          <w:highlight w:val="cyan"/>
        </w:rPr>
        <w:t xml:space="preserve"> to</w:t>
      </w:r>
      <w:r w:rsidRPr="003B6973">
        <w:rPr>
          <w:rStyle w:val="StyleUnderline"/>
        </w:rPr>
        <w:t xml:space="preserve"> legal </w:t>
      </w:r>
      <w:r w:rsidRPr="003B6973">
        <w:rPr>
          <w:rStyle w:val="StyleUnderline"/>
          <w:highlight w:val="cyan"/>
        </w:rPr>
        <w:t xml:space="preserve">certainty is </w:t>
      </w:r>
      <w:r w:rsidRPr="003B6973">
        <w:rPr>
          <w:rStyle w:val="Emphasis"/>
          <w:highlight w:val="cyan"/>
        </w:rPr>
        <w:t>mitigated</w:t>
      </w:r>
      <w:r w:rsidRPr="003B6973">
        <w:rPr>
          <w:rStyle w:val="StyleUnderline"/>
        </w:rPr>
        <w:t xml:space="preserve"> by </w:t>
      </w:r>
      <w:r w:rsidRPr="003B6973">
        <w:rPr>
          <w:rStyle w:val="Emphasis"/>
        </w:rPr>
        <w:t>relying</w:t>
      </w:r>
      <w:r w:rsidRPr="003B6973">
        <w:rPr>
          <w:rStyle w:val="StyleUnderline"/>
        </w:rPr>
        <w:t xml:space="preserve"> on the fed funds rate. </w:t>
      </w:r>
      <w:r w:rsidRPr="003B6973">
        <w:rPr>
          <w:rStyle w:val="StyleUnderline"/>
          <w:highlight w:val="cyan"/>
        </w:rPr>
        <w:t xml:space="preserve">The rate is easily </w:t>
      </w:r>
      <w:r w:rsidRPr="003B6973">
        <w:rPr>
          <w:rStyle w:val="Emphasis"/>
          <w:highlight w:val="cyan"/>
        </w:rPr>
        <w:t>accessible</w:t>
      </w:r>
      <w:r w:rsidRPr="003B6973">
        <w:rPr>
          <w:rStyle w:val="StyleUnderline"/>
          <w:highlight w:val="cyan"/>
        </w:rPr>
        <w:t xml:space="preserve">, which gives </w:t>
      </w:r>
      <w:r w:rsidRPr="003B6973">
        <w:rPr>
          <w:rStyle w:val="Emphasis"/>
          <w:highlight w:val="cyan"/>
        </w:rPr>
        <w:t>all</w:t>
      </w:r>
      <w:r w:rsidRPr="003B6973">
        <w:rPr>
          <w:rStyle w:val="StyleUnderline"/>
          <w:highlight w:val="cyan"/>
        </w:rPr>
        <w:t xml:space="preserve"> parties </w:t>
      </w:r>
      <w:r w:rsidRPr="003B6973">
        <w:rPr>
          <w:rStyle w:val="Emphasis"/>
          <w:highlight w:val="cyan"/>
        </w:rPr>
        <w:t>equal notice</w:t>
      </w:r>
      <w:r w:rsidRPr="003B6973">
        <w:rPr>
          <w:sz w:val="16"/>
        </w:rPr>
        <w:t xml:space="preserve"> of the prevailing DHPP law. 286And, </w:t>
      </w:r>
      <w:r w:rsidRPr="003B6973">
        <w:rPr>
          <w:rStyle w:val="StyleUnderline"/>
          <w:highlight w:val="cyan"/>
        </w:rPr>
        <w:t xml:space="preserve">the </w:t>
      </w:r>
      <w:r w:rsidRPr="003B6973">
        <w:rPr>
          <w:rStyle w:val="Emphasis"/>
          <w:highlight w:val="cyan"/>
        </w:rPr>
        <w:t>Fed</w:t>
      </w:r>
      <w:r w:rsidRPr="003B6973">
        <w:rPr>
          <w:rStyle w:val="StyleUnderline"/>
        </w:rPr>
        <w:t xml:space="preserve">eral Reserve periodically </w:t>
      </w:r>
      <w:r w:rsidRPr="003B6973">
        <w:rPr>
          <w:rStyle w:val="Emphasis"/>
          <w:highlight w:val="cyan"/>
        </w:rPr>
        <w:t>indicates</w:t>
      </w:r>
      <w:r w:rsidRPr="003B6973">
        <w:rPr>
          <w:rStyle w:val="StyleUnderline"/>
        </w:rPr>
        <w:t xml:space="preserve"> the direction in which it is likely to push </w:t>
      </w:r>
      <w:r w:rsidRPr="003B6973">
        <w:rPr>
          <w:rStyle w:val="StyleUnderline"/>
          <w:highlight w:val="cyan"/>
        </w:rPr>
        <w:t>rates</w:t>
      </w:r>
      <w:r w:rsidRPr="003B6973">
        <w:rPr>
          <w:sz w:val="16"/>
        </w:rPr>
        <w:t xml:space="preserve">. 287While by no means a promise, these </w:t>
      </w:r>
      <w:r w:rsidRPr="003B6973">
        <w:rPr>
          <w:rStyle w:val="Emphasis"/>
        </w:rPr>
        <w:t>predictions</w:t>
      </w:r>
      <w:r w:rsidRPr="003B6973">
        <w:rPr>
          <w:rStyle w:val="StyleUnderline"/>
        </w:rPr>
        <w:t>, coupled with the prevalence of</w:t>
      </w:r>
      <w:r w:rsidRPr="003B6973">
        <w:rPr>
          <w:sz w:val="16"/>
        </w:rPr>
        <w:t xml:space="preserve"> interest rate </w:t>
      </w:r>
      <w:r w:rsidRPr="003B6973">
        <w:rPr>
          <w:rStyle w:val="Emphasis"/>
        </w:rPr>
        <w:t>speculation</w:t>
      </w:r>
      <w:r w:rsidRPr="003B6973">
        <w:rPr>
          <w:rStyle w:val="StyleUnderline"/>
        </w:rPr>
        <w:t xml:space="preserve"> by financial experts, give parties equal access to </w:t>
      </w:r>
      <w:r w:rsidRPr="003B6973">
        <w:rPr>
          <w:rStyle w:val="Emphasis"/>
        </w:rPr>
        <w:t>notice</w:t>
      </w:r>
      <w:r w:rsidRPr="003B6973">
        <w:rPr>
          <w:rStyle w:val="StyleUnderline"/>
        </w:rPr>
        <w:t xml:space="preserve"> about the probable state</w:t>
      </w:r>
      <w:r w:rsidRPr="003B6973">
        <w:rPr>
          <w:sz w:val="16"/>
        </w:rPr>
        <w:t xml:space="preserve"> of DHPP law. </w:t>
      </w:r>
      <w:r w:rsidRPr="003B6973">
        <w:rPr>
          <w:rStyle w:val="StyleUnderline"/>
        </w:rPr>
        <w:t xml:space="preserve">This </w:t>
      </w:r>
      <w:r w:rsidRPr="003B6973">
        <w:rPr>
          <w:rStyle w:val="Emphasis"/>
          <w:highlight w:val="cyan"/>
        </w:rPr>
        <w:t>anticipatory</w:t>
      </w:r>
      <w:r w:rsidRPr="003B6973">
        <w:rPr>
          <w:rStyle w:val="StyleUnderline"/>
          <w:highlight w:val="cyan"/>
        </w:rPr>
        <w:t xml:space="preserve"> access alleviates</w:t>
      </w:r>
      <w:r w:rsidRPr="003B6973">
        <w:rPr>
          <w:rStyle w:val="StyleUnderline"/>
        </w:rPr>
        <w:t xml:space="preserve"> the </w:t>
      </w:r>
      <w:r w:rsidRPr="003B6973">
        <w:rPr>
          <w:rStyle w:val="Emphasis"/>
          <w:highlight w:val="cyan"/>
        </w:rPr>
        <w:t>risk</w:t>
      </w:r>
      <w:r w:rsidRPr="003B6973">
        <w:rPr>
          <w:rStyle w:val="StyleUnderline"/>
        </w:rPr>
        <w:t xml:space="preserve"> to parties being </w:t>
      </w:r>
      <w:r w:rsidRPr="003B6973">
        <w:rPr>
          <w:rStyle w:val="Emphasis"/>
        </w:rPr>
        <w:t>blind-sided</w:t>
      </w:r>
      <w:r w:rsidRPr="003B6973">
        <w:rPr>
          <w:sz w:val="16"/>
        </w:rPr>
        <w:t xml:space="preserve"> by the shifting interest rates.</w:t>
      </w:r>
    </w:p>
    <w:p w14:paraId="2530160A" w14:textId="77777777" w:rsidR="00595B7A" w:rsidRPr="003B6973" w:rsidRDefault="00595B7A" w:rsidP="00595B7A">
      <w:pPr>
        <w:rPr>
          <w:sz w:val="16"/>
        </w:rPr>
      </w:pPr>
      <w:r w:rsidRPr="003B6973">
        <w:rPr>
          <w:sz w:val="16"/>
        </w:rPr>
        <w:t xml:space="preserve">The triggering rate for permissive DHPP law should be at or near zero percent. To ensure consistency across jurisdictions, a committee of economists should be assigned with the role of determining the precise rate that necessitates the adapted DHPP law. </w:t>
      </w:r>
      <w:r w:rsidRPr="003B6973">
        <w:rPr>
          <w:rStyle w:val="StyleUnderline"/>
          <w:highlight w:val="cyan"/>
        </w:rPr>
        <w:t xml:space="preserve">Assigning a </w:t>
      </w:r>
      <w:r w:rsidRPr="003B6973">
        <w:rPr>
          <w:rStyle w:val="Emphasis"/>
          <w:highlight w:val="cyan"/>
        </w:rPr>
        <w:t>committee</w:t>
      </w:r>
      <w:r w:rsidRPr="003B6973">
        <w:rPr>
          <w:rStyle w:val="StyleUnderline"/>
        </w:rPr>
        <w:t xml:space="preserve"> with the duty to </w:t>
      </w:r>
      <w:r w:rsidRPr="003B6973">
        <w:rPr>
          <w:rStyle w:val="Emphasis"/>
        </w:rPr>
        <w:t>determine</w:t>
      </w:r>
      <w:r w:rsidRPr="003B6973">
        <w:rPr>
          <w:sz w:val="16"/>
        </w:rPr>
        <w:t>--based on the fed funds rate--</w:t>
      </w:r>
      <w:r w:rsidRPr="003B6973">
        <w:rPr>
          <w:rStyle w:val="StyleUnderline"/>
        </w:rPr>
        <w:t>when</w:t>
      </w:r>
      <w:r w:rsidRPr="003B6973">
        <w:rPr>
          <w:sz w:val="16"/>
        </w:rPr>
        <w:t xml:space="preserve"> judges should </w:t>
      </w:r>
      <w:r w:rsidRPr="003B6973">
        <w:rPr>
          <w:rStyle w:val="Emphasis"/>
        </w:rPr>
        <w:t>flip</w:t>
      </w:r>
      <w:r w:rsidRPr="003B6973">
        <w:rPr>
          <w:rStyle w:val="StyleUnderline"/>
        </w:rPr>
        <w:t xml:space="preserve"> their DHPP decision </w:t>
      </w:r>
      <w:r w:rsidRPr="003B6973">
        <w:rPr>
          <w:rStyle w:val="Emphasis"/>
        </w:rPr>
        <w:t>switch</w:t>
      </w:r>
      <w:r w:rsidRPr="003B6973">
        <w:rPr>
          <w:rStyle w:val="StyleUnderline"/>
        </w:rPr>
        <w:t xml:space="preserve"> thus accounts for liquidity traps and </w:t>
      </w:r>
      <w:r w:rsidRPr="003B6973">
        <w:rPr>
          <w:rStyle w:val="Emphasis"/>
          <w:highlight w:val="cyan"/>
        </w:rPr>
        <w:t>mitigates</w:t>
      </w:r>
      <w:r w:rsidRPr="003B6973">
        <w:rPr>
          <w:rStyle w:val="StyleUnderline"/>
        </w:rPr>
        <w:t xml:space="preserve"> the </w:t>
      </w:r>
      <w:r w:rsidRPr="003B6973">
        <w:rPr>
          <w:rStyle w:val="StyleUnderline"/>
          <w:highlight w:val="cyan"/>
        </w:rPr>
        <w:t xml:space="preserve">concern for </w:t>
      </w:r>
      <w:r w:rsidRPr="003B6973">
        <w:rPr>
          <w:rStyle w:val="Emphasis"/>
          <w:highlight w:val="cyan"/>
        </w:rPr>
        <w:t>inconsistent</w:t>
      </w:r>
      <w:r w:rsidRPr="003B6973">
        <w:rPr>
          <w:rStyle w:val="StyleUnderline"/>
          <w:highlight w:val="cyan"/>
        </w:rPr>
        <w:t xml:space="preserve"> application</w:t>
      </w:r>
      <w:r w:rsidRPr="003B6973">
        <w:rPr>
          <w:sz w:val="16"/>
        </w:rPr>
        <w:t>. Practically, doing so will require funding and the selection of a qualified committee. This Note does not attempt to quantify the costs in doing so and proceeds on the assumption that those costs are not prohibitive.</w:t>
      </w:r>
    </w:p>
    <w:p w14:paraId="40CA3DEC" w14:textId="77777777" w:rsidR="00595B7A" w:rsidRPr="002A0DC9" w:rsidRDefault="00595B7A" w:rsidP="00595B7A">
      <w:pPr>
        <w:pStyle w:val="Heading4"/>
      </w:pPr>
      <w:r>
        <w:t xml:space="preserve">3. That’s </w:t>
      </w:r>
      <w:r w:rsidRPr="002A0DC9">
        <w:rPr>
          <w:u w:val="single"/>
        </w:rPr>
        <w:t>offense</w:t>
      </w:r>
      <w:r>
        <w:t>---</w:t>
      </w:r>
      <w:r w:rsidRPr="002A0DC9">
        <w:rPr>
          <w:u w:val="single"/>
        </w:rPr>
        <w:t>static</w:t>
      </w:r>
      <w:r>
        <w:t xml:space="preserve"> policy </w:t>
      </w:r>
      <w:r>
        <w:rPr>
          <w:b w:val="0"/>
          <w:bCs/>
        </w:rPr>
        <w:t>like the plan</w:t>
      </w:r>
      <w:r>
        <w:t xml:space="preserve"> creates </w:t>
      </w:r>
      <w:r w:rsidRPr="002A0DC9">
        <w:rPr>
          <w:u w:val="single"/>
        </w:rPr>
        <w:t>fears</w:t>
      </w:r>
      <w:r>
        <w:t xml:space="preserve"> of unpredictable </w:t>
      </w:r>
      <w:r w:rsidRPr="002A0DC9">
        <w:rPr>
          <w:u w:val="single"/>
        </w:rPr>
        <w:t>future</w:t>
      </w:r>
      <w:r>
        <w:t xml:space="preserve"> adjustments. The counterplan’s </w:t>
      </w:r>
      <w:r w:rsidRPr="002A0DC9">
        <w:rPr>
          <w:u w:val="single"/>
        </w:rPr>
        <w:t>baked-in</w:t>
      </w:r>
      <w:r>
        <w:t xml:space="preserve"> schedule solves.</w:t>
      </w:r>
    </w:p>
    <w:p w14:paraId="29B65ABB" w14:textId="77777777" w:rsidR="00595B7A" w:rsidRDefault="00595B7A" w:rsidP="00595B7A">
      <w:r w:rsidRPr="003B6973">
        <w:rPr>
          <w:rStyle w:val="Style13ptBold"/>
        </w:rPr>
        <w:t>Naert 10</w:t>
      </w:r>
      <w:r>
        <w:t xml:space="preserve"> [Frank Naert (Faculty of Business and Public Administration, University College Ghent), "Credibility of fiscal policies and independent fiscal bodies," International Association of Schools and Institutions of Administration, https://biblio.ugent.be/publication/1086232/file/1086234.pdf, njn]</w:t>
      </w:r>
    </w:p>
    <w:p w14:paraId="53C38329" w14:textId="77777777" w:rsidR="00595B7A" w:rsidRPr="002A0DC9" w:rsidRDefault="00595B7A" w:rsidP="00595B7A">
      <w:pPr>
        <w:rPr>
          <w:sz w:val="16"/>
        </w:rPr>
      </w:pPr>
      <w:r w:rsidRPr="002A0DC9">
        <w:rPr>
          <w:sz w:val="16"/>
        </w:rPr>
        <w:t>2. Independent agencies and credibility</w:t>
      </w:r>
    </w:p>
    <w:p w14:paraId="0E8BA3D3" w14:textId="77777777" w:rsidR="00595B7A" w:rsidRPr="002A0DC9" w:rsidRDefault="00595B7A" w:rsidP="00595B7A">
      <w:pPr>
        <w:rPr>
          <w:sz w:val="16"/>
        </w:rPr>
      </w:pPr>
      <w:r w:rsidRPr="002A0DC9">
        <w:rPr>
          <w:sz w:val="16"/>
        </w:rPr>
        <w:t xml:space="preserve">We start with a general description of the link between credibility of policymaking and the position of the policymakers. </w:t>
      </w:r>
      <w:r w:rsidRPr="002A0DC9">
        <w:rPr>
          <w:rStyle w:val="StyleUnderline"/>
          <w:highlight w:val="cyan"/>
        </w:rPr>
        <w:t xml:space="preserve">It is a </w:t>
      </w:r>
      <w:r w:rsidRPr="002A0DC9">
        <w:rPr>
          <w:rStyle w:val="Emphasis"/>
          <w:highlight w:val="cyan"/>
        </w:rPr>
        <w:t>general belief</w:t>
      </w:r>
      <w:r w:rsidRPr="002A0DC9">
        <w:rPr>
          <w:rStyle w:val="StyleUnderline"/>
          <w:highlight w:val="cyan"/>
        </w:rPr>
        <w:t xml:space="preserve"> that </w:t>
      </w:r>
      <w:r w:rsidRPr="002A0DC9">
        <w:rPr>
          <w:rStyle w:val="Emphasis"/>
          <w:highlight w:val="cyan"/>
        </w:rPr>
        <w:t>cred</w:t>
      </w:r>
      <w:r w:rsidRPr="002A0DC9">
        <w:rPr>
          <w:rStyle w:val="StyleUnderline"/>
        </w:rPr>
        <w:t xml:space="preserve">ibility </w:t>
      </w:r>
      <w:r w:rsidRPr="002A0DC9">
        <w:rPr>
          <w:rStyle w:val="StyleUnderline"/>
          <w:highlight w:val="cyan"/>
        </w:rPr>
        <w:t xml:space="preserve">can be </w:t>
      </w:r>
      <w:r w:rsidRPr="002A0DC9">
        <w:rPr>
          <w:rStyle w:val="Emphasis"/>
          <w:highlight w:val="cyan"/>
        </w:rPr>
        <w:t>enhanced</w:t>
      </w:r>
      <w:r w:rsidRPr="002A0DC9">
        <w:rPr>
          <w:rStyle w:val="StyleUnderline"/>
          <w:highlight w:val="cyan"/>
        </w:rPr>
        <w:t xml:space="preserve"> by</w:t>
      </w:r>
      <w:r w:rsidRPr="002A0DC9">
        <w:rPr>
          <w:rStyle w:val="StyleUnderline"/>
        </w:rPr>
        <w:t xml:space="preserve"> creating institutional </w:t>
      </w:r>
      <w:r w:rsidRPr="002A0DC9">
        <w:rPr>
          <w:rStyle w:val="StyleUnderline"/>
          <w:highlight w:val="cyan"/>
        </w:rPr>
        <w:t xml:space="preserve">agencies operating </w:t>
      </w:r>
      <w:r w:rsidRPr="002A0DC9">
        <w:rPr>
          <w:rStyle w:val="Emphasis"/>
          <w:highlight w:val="cyan"/>
        </w:rPr>
        <w:t>independently</w:t>
      </w:r>
      <w:r w:rsidRPr="002A0DC9">
        <w:rPr>
          <w:rStyle w:val="StyleUnderline"/>
        </w:rPr>
        <w:t xml:space="preserve"> from politics</w:t>
      </w:r>
      <w:r w:rsidRPr="002A0DC9">
        <w:rPr>
          <w:sz w:val="16"/>
        </w:rPr>
        <w:t xml:space="preserve"> and from the target groups of the specific policy.</w:t>
      </w:r>
    </w:p>
    <w:p w14:paraId="1E1886A8" w14:textId="77777777" w:rsidR="00595B7A" w:rsidRPr="002A0DC9" w:rsidRDefault="00595B7A" w:rsidP="00595B7A">
      <w:pPr>
        <w:rPr>
          <w:sz w:val="16"/>
        </w:rPr>
      </w:pPr>
      <w:r w:rsidRPr="002A0DC9">
        <w:rPr>
          <w:sz w:val="16"/>
        </w:rPr>
        <w:t>Two approaches to the credibility question can be found in the literature. The first approach (e.g. followed by Gilardi (2002)) is narrow and only looks at independence of agencies from government. The second and broader approach also considers independence from stakeholders and consumers.</w:t>
      </w:r>
    </w:p>
    <w:p w14:paraId="2DF2ACEE" w14:textId="77777777" w:rsidR="00595B7A" w:rsidRPr="002A0DC9" w:rsidRDefault="00595B7A" w:rsidP="00595B7A">
      <w:pPr>
        <w:rPr>
          <w:sz w:val="16"/>
        </w:rPr>
      </w:pPr>
      <w:r w:rsidRPr="002A0DC9">
        <w:rPr>
          <w:sz w:val="16"/>
        </w:rPr>
        <w:t>In the first approach the starting point is the decision made by governments to delegate authority. This decision has to do with the time-inconsistency problem that is connected to credible policy making.</w:t>
      </w:r>
    </w:p>
    <w:p w14:paraId="51E0EE64" w14:textId="77777777" w:rsidR="00595B7A" w:rsidRPr="002A0DC9" w:rsidRDefault="00595B7A" w:rsidP="00595B7A">
      <w:pPr>
        <w:rPr>
          <w:sz w:val="16"/>
        </w:rPr>
      </w:pPr>
      <w:r w:rsidRPr="002A0DC9">
        <w:rPr>
          <w:sz w:val="16"/>
        </w:rPr>
        <w:t>Credibility is the capacity for inspiring belief. A credible policy is a policy worthy of being accepted as true or reasonable. A politician/government/regulator is credible when agents believe he will fulfil his promises. Credibility is needed when coercion is not an option for policy makers.</w:t>
      </w:r>
    </w:p>
    <w:p w14:paraId="3D265A8E" w14:textId="77777777" w:rsidR="00595B7A" w:rsidRPr="002A0DC9" w:rsidRDefault="00595B7A" w:rsidP="00595B7A">
      <w:pPr>
        <w:rPr>
          <w:sz w:val="16"/>
        </w:rPr>
      </w:pPr>
      <w:r w:rsidRPr="002A0DC9">
        <w:rPr>
          <w:sz w:val="16"/>
        </w:rPr>
        <w:t>A typical situation is posed by investment decisions in a liberalized setting. These decisions are made by private investors and not longer by government itself or by public companies. Another typical situation is when economic actors make decisions about wages and prices in the context of the goals for monetary policy set by government.</w:t>
      </w:r>
    </w:p>
    <w:p w14:paraId="036CC677" w14:textId="77777777" w:rsidR="00595B7A" w:rsidRPr="002A0DC9" w:rsidRDefault="00595B7A" w:rsidP="00595B7A">
      <w:pPr>
        <w:rPr>
          <w:sz w:val="16"/>
        </w:rPr>
      </w:pPr>
      <w:r w:rsidRPr="002A0DC9">
        <w:rPr>
          <w:sz w:val="16"/>
        </w:rPr>
        <w:t xml:space="preserve">This latter kind of situation was the starting point for the literature on central bank independence. In a seminal paper, Kydland and Prescott (1977) stress the importance of an independent central bank because there is a potential conflict between policymakers’ discretion and policy optimality, called the ‘time inconsistency of policy’. Often </w:t>
      </w:r>
      <w:r w:rsidRPr="002A0DC9">
        <w:rPr>
          <w:rStyle w:val="StyleUnderline"/>
        </w:rPr>
        <w:t xml:space="preserve">policymakers need to credibly bind themselves to a </w:t>
      </w:r>
      <w:r w:rsidRPr="002A0DC9">
        <w:rPr>
          <w:rStyle w:val="Emphasis"/>
        </w:rPr>
        <w:t>fixed</w:t>
      </w:r>
      <w:r w:rsidRPr="002A0DC9">
        <w:rPr>
          <w:rStyle w:val="StyleUnderline"/>
        </w:rPr>
        <w:t xml:space="preserve"> and </w:t>
      </w:r>
      <w:r w:rsidRPr="002A0DC9">
        <w:rPr>
          <w:rStyle w:val="Emphasis"/>
        </w:rPr>
        <w:t>preannounced</w:t>
      </w:r>
      <w:r w:rsidRPr="002A0DC9">
        <w:rPr>
          <w:rStyle w:val="StyleUnderline"/>
        </w:rPr>
        <w:t xml:space="preserve"> course of action. </w:t>
      </w:r>
      <w:r w:rsidRPr="002A0DC9">
        <w:rPr>
          <w:rStyle w:val="StyleUnderline"/>
          <w:highlight w:val="cyan"/>
        </w:rPr>
        <w:t>Otherwise</w:t>
      </w:r>
      <w:r w:rsidRPr="002A0DC9">
        <w:rPr>
          <w:rStyle w:val="StyleUnderline"/>
        </w:rPr>
        <w:t xml:space="preserve"> the </w:t>
      </w:r>
      <w:r w:rsidRPr="002A0DC9">
        <w:rPr>
          <w:rStyle w:val="Emphasis"/>
          <w:highlight w:val="cyan"/>
        </w:rPr>
        <w:t>danger</w:t>
      </w:r>
      <w:r w:rsidRPr="002A0DC9">
        <w:rPr>
          <w:rStyle w:val="StyleUnderline"/>
          <w:highlight w:val="cyan"/>
        </w:rPr>
        <w:t xml:space="preserve"> exists that policy is </w:t>
      </w:r>
      <w:r w:rsidRPr="002A0DC9">
        <w:rPr>
          <w:rStyle w:val="Emphasis"/>
          <w:highlight w:val="cyan"/>
        </w:rPr>
        <w:t>altered</w:t>
      </w:r>
      <w:r w:rsidRPr="002A0DC9">
        <w:rPr>
          <w:rStyle w:val="StyleUnderline"/>
          <w:highlight w:val="cyan"/>
        </w:rPr>
        <w:t xml:space="preserve"> because of changes in </w:t>
      </w:r>
      <w:r w:rsidRPr="002A0DC9">
        <w:rPr>
          <w:rStyle w:val="Emphasis"/>
          <w:highlight w:val="cyan"/>
        </w:rPr>
        <w:t>preferences</w:t>
      </w:r>
      <w:r w:rsidRPr="002A0DC9">
        <w:rPr>
          <w:rStyle w:val="StyleUnderline"/>
          <w:highlight w:val="cyan"/>
        </w:rPr>
        <w:t xml:space="preserve"> of policymakers</w:t>
      </w:r>
      <w:r w:rsidRPr="002A0DC9">
        <w:rPr>
          <w:sz w:val="16"/>
        </w:rPr>
        <w:t xml:space="preserve"> (Gilardi 2006).</w:t>
      </w:r>
    </w:p>
    <w:p w14:paraId="7F0684A4" w14:textId="77777777" w:rsidR="00595B7A" w:rsidRPr="002A0DC9" w:rsidRDefault="00595B7A" w:rsidP="00595B7A">
      <w:pPr>
        <w:rPr>
          <w:sz w:val="16"/>
        </w:rPr>
      </w:pPr>
      <w:r w:rsidRPr="002A0DC9">
        <w:rPr>
          <w:sz w:val="16"/>
        </w:rPr>
        <w:t>In a more general sense a time consistent policy is a policy that will be sustained as circumstances change over time. Adhering to a policy rule may require pursuing a policy at a particular point in time that is not optimal at that time. In contrast, policy that is time inconsistent will be reversed in the future due to predictable developments over time.</w:t>
      </w:r>
    </w:p>
    <w:p w14:paraId="381B775F" w14:textId="77777777" w:rsidR="00595B7A" w:rsidRPr="002A0DC9" w:rsidRDefault="00595B7A" w:rsidP="00595B7A">
      <w:pPr>
        <w:rPr>
          <w:sz w:val="16"/>
        </w:rPr>
      </w:pPr>
      <w:r w:rsidRPr="002A0DC9">
        <w:rPr>
          <w:rStyle w:val="StyleUnderline"/>
        </w:rPr>
        <w:t xml:space="preserve">In a typical democratic setting </w:t>
      </w:r>
      <w:r w:rsidRPr="002A0DC9">
        <w:rPr>
          <w:rStyle w:val="StyleUnderline"/>
          <w:highlight w:val="cyan"/>
        </w:rPr>
        <w:t xml:space="preserve">time </w:t>
      </w:r>
      <w:r w:rsidRPr="002A0DC9">
        <w:rPr>
          <w:rStyle w:val="Emphasis"/>
          <w:highlight w:val="cyan"/>
        </w:rPr>
        <w:t>inconsistency</w:t>
      </w:r>
      <w:r w:rsidRPr="002A0DC9">
        <w:rPr>
          <w:rStyle w:val="StyleUnderline"/>
          <w:highlight w:val="cyan"/>
        </w:rPr>
        <w:t xml:space="preserve"> will be the </w:t>
      </w:r>
      <w:r w:rsidRPr="002A0DC9">
        <w:rPr>
          <w:rStyle w:val="Emphasis"/>
          <w:highlight w:val="cyan"/>
        </w:rPr>
        <w:t>rule</w:t>
      </w:r>
      <w:r w:rsidRPr="002A0DC9">
        <w:rPr>
          <w:rStyle w:val="StyleUnderline"/>
        </w:rPr>
        <w:t xml:space="preserve"> rather than the exception as democracies are characterized by</w:t>
      </w:r>
      <w:r w:rsidRPr="002A0DC9">
        <w:rPr>
          <w:sz w:val="16"/>
        </w:rPr>
        <w:t xml:space="preserve"> the </w:t>
      </w:r>
      <w:r w:rsidRPr="002A0DC9">
        <w:rPr>
          <w:rStyle w:val="StyleUnderline"/>
        </w:rPr>
        <w:t>short term time horizons of politicians in view of elections</w:t>
      </w:r>
      <w:r w:rsidRPr="002A0DC9">
        <w:rPr>
          <w:sz w:val="16"/>
        </w:rPr>
        <w:t xml:space="preserve"> and by the accompanying changes of the ruling party or coalition.</w:t>
      </w:r>
    </w:p>
    <w:p w14:paraId="10BF51A7" w14:textId="77777777" w:rsidR="00595B7A" w:rsidRPr="002A0DC9" w:rsidRDefault="00595B7A" w:rsidP="00595B7A">
      <w:pPr>
        <w:rPr>
          <w:sz w:val="16"/>
        </w:rPr>
      </w:pPr>
      <w:r w:rsidRPr="002A0DC9">
        <w:rPr>
          <w:sz w:val="16"/>
        </w:rPr>
        <w:t xml:space="preserve">In regulatory policy credibility is important, especially in the aftermath of utilities privatization and liberalization (Gilardi 2002 and 2006). There are clear links between the literature on central bank independence and this literature. Policy makers have incentives to promise a favourable regulatory environment to attract investors, necessary for fostering competition. </w:t>
      </w:r>
      <w:r w:rsidRPr="002A0DC9">
        <w:rPr>
          <w:rStyle w:val="StyleUnderline"/>
        </w:rPr>
        <w:t xml:space="preserve">Once relatively </w:t>
      </w:r>
      <w:r w:rsidRPr="002A0DC9">
        <w:rPr>
          <w:rStyle w:val="Emphasis"/>
        </w:rPr>
        <w:t>irreversible</w:t>
      </w:r>
      <w:r w:rsidRPr="002A0DC9">
        <w:rPr>
          <w:rStyle w:val="StyleUnderline"/>
        </w:rPr>
        <w:t xml:space="preserve"> investments are made, </w:t>
      </w:r>
      <w:r w:rsidRPr="002A0DC9">
        <w:rPr>
          <w:rStyle w:val="StyleUnderline"/>
          <w:highlight w:val="cyan"/>
        </w:rPr>
        <w:t>policymakers may</w:t>
      </w:r>
      <w:r w:rsidRPr="002A0DC9">
        <w:rPr>
          <w:rStyle w:val="StyleUnderline"/>
        </w:rPr>
        <w:t xml:space="preserve"> be tempted to </w:t>
      </w:r>
      <w:r w:rsidRPr="002A0DC9">
        <w:rPr>
          <w:rStyle w:val="Emphasis"/>
          <w:highlight w:val="cyan"/>
        </w:rPr>
        <w:t>go back</w:t>
      </w:r>
      <w:r w:rsidRPr="002A0DC9">
        <w:rPr>
          <w:rStyle w:val="StyleUnderline"/>
          <w:highlight w:val="cyan"/>
        </w:rPr>
        <w:t xml:space="preserve"> on</w:t>
      </w:r>
      <w:r w:rsidRPr="002A0DC9">
        <w:rPr>
          <w:rStyle w:val="StyleUnderline"/>
        </w:rPr>
        <w:t xml:space="preserve"> their </w:t>
      </w:r>
      <w:r w:rsidRPr="002A0DC9">
        <w:rPr>
          <w:rStyle w:val="Emphasis"/>
          <w:highlight w:val="cyan"/>
        </w:rPr>
        <w:t>commitment</w:t>
      </w:r>
      <w:r w:rsidRPr="002A0DC9">
        <w:rPr>
          <w:rStyle w:val="StyleUnderline"/>
        </w:rPr>
        <w:t xml:space="preserve">. Rational </w:t>
      </w:r>
      <w:r w:rsidRPr="002A0DC9">
        <w:rPr>
          <w:rStyle w:val="StyleUnderline"/>
          <w:highlight w:val="cyan"/>
        </w:rPr>
        <w:t xml:space="preserve">investors will </w:t>
      </w:r>
      <w:r w:rsidRPr="002A0DC9">
        <w:rPr>
          <w:rStyle w:val="Emphasis"/>
          <w:highlight w:val="cyan"/>
        </w:rPr>
        <w:t>not invest</w:t>
      </w:r>
      <w:r w:rsidRPr="002A0DC9">
        <w:rPr>
          <w:rStyle w:val="StyleUnderline"/>
          <w:highlight w:val="cyan"/>
        </w:rPr>
        <w:t xml:space="preserve"> in the first place</w:t>
      </w:r>
      <w:r w:rsidRPr="002A0DC9">
        <w:rPr>
          <w:rStyle w:val="StyleUnderline"/>
        </w:rPr>
        <w:t xml:space="preserve">, creating a </w:t>
      </w:r>
      <w:r w:rsidRPr="002A0DC9">
        <w:rPr>
          <w:rStyle w:val="Emphasis"/>
        </w:rPr>
        <w:t>suboptimal</w:t>
      </w:r>
      <w:r w:rsidRPr="002A0DC9">
        <w:rPr>
          <w:rStyle w:val="StyleUnderline"/>
        </w:rPr>
        <w:t xml:space="preserve"> situation</w:t>
      </w:r>
      <w:r w:rsidRPr="002A0DC9">
        <w:rPr>
          <w:sz w:val="16"/>
        </w:rPr>
        <w:t>. In the literature this is called the ‘hold up’ problem (Kirkpatrick, Parker &amp; Zheng 2006).</w:t>
      </w:r>
    </w:p>
    <w:p w14:paraId="16AC3ADA" w14:textId="77777777" w:rsidR="00595B7A" w:rsidRPr="002A0DC9" w:rsidRDefault="00595B7A" w:rsidP="00595B7A">
      <w:pPr>
        <w:rPr>
          <w:sz w:val="16"/>
        </w:rPr>
      </w:pPr>
      <w:r w:rsidRPr="003B6973">
        <w:rPr>
          <w:rStyle w:val="StyleUnderline"/>
        </w:rPr>
        <w:t xml:space="preserve">A device to guarantee a </w:t>
      </w:r>
      <w:r w:rsidRPr="002A0DC9">
        <w:rPr>
          <w:rStyle w:val="Emphasis"/>
          <w:highlight w:val="cyan"/>
        </w:rPr>
        <w:t>time consistent</w:t>
      </w:r>
      <w:r w:rsidRPr="002A0DC9">
        <w:rPr>
          <w:rStyle w:val="StyleUnderline"/>
          <w:highlight w:val="cyan"/>
        </w:rPr>
        <w:t xml:space="preserve"> policy</w:t>
      </w:r>
      <w:r w:rsidRPr="002A0DC9">
        <w:rPr>
          <w:sz w:val="16"/>
        </w:rPr>
        <w:t xml:space="preserve"> is to </w:t>
      </w:r>
      <w:r w:rsidRPr="002A0DC9">
        <w:rPr>
          <w:rStyle w:val="StyleUnderline"/>
          <w:highlight w:val="cyan"/>
        </w:rPr>
        <w:t>create</w:t>
      </w:r>
      <w:r w:rsidRPr="003B6973">
        <w:rPr>
          <w:rStyle w:val="StyleUnderline"/>
        </w:rPr>
        <w:t xml:space="preserve"> a </w:t>
      </w:r>
      <w:r w:rsidRPr="002A0DC9">
        <w:rPr>
          <w:rStyle w:val="Emphasis"/>
          <w:highlight w:val="cyan"/>
        </w:rPr>
        <w:t>commitment</w:t>
      </w:r>
      <w:r w:rsidRPr="003B6973">
        <w:rPr>
          <w:rStyle w:val="StyleUnderline"/>
        </w:rPr>
        <w:t xml:space="preserve"> mechanism for </w:t>
      </w:r>
      <w:r w:rsidRPr="002A0DC9">
        <w:rPr>
          <w:rStyle w:val="StyleUnderline"/>
          <w:highlight w:val="cyan"/>
        </w:rPr>
        <w:t>removing</w:t>
      </w:r>
      <w:r w:rsidRPr="003B6973">
        <w:rPr>
          <w:rStyle w:val="StyleUnderline"/>
        </w:rPr>
        <w:t xml:space="preserve"> the </w:t>
      </w:r>
      <w:r w:rsidRPr="002A0DC9">
        <w:rPr>
          <w:rStyle w:val="StyleUnderline"/>
          <w:highlight w:val="cyan"/>
        </w:rPr>
        <w:t xml:space="preserve">risk of </w:t>
      </w:r>
      <w:r w:rsidRPr="002A0DC9">
        <w:rPr>
          <w:rStyle w:val="Emphasis"/>
          <w:highlight w:val="cyan"/>
        </w:rPr>
        <w:t>opportunistic</w:t>
      </w:r>
      <w:r w:rsidRPr="002A0DC9">
        <w:rPr>
          <w:rStyle w:val="StyleUnderline"/>
          <w:highlight w:val="cyan"/>
        </w:rPr>
        <w:t xml:space="preserve"> policy</w:t>
      </w:r>
      <w:r w:rsidRPr="003B6973">
        <w:rPr>
          <w:rStyle w:val="StyleUnderline"/>
        </w:rPr>
        <w:t xml:space="preserve"> in </w:t>
      </w:r>
      <w:r w:rsidRPr="002A0DC9">
        <w:rPr>
          <w:rStyle w:val="Emphasis"/>
        </w:rPr>
        <w:t>particular</w:t>
      </w:r>
      <w:r w:rsidRPr="003B6973">
        <w:rPr>
          <w:rStyle w:val="StyleUnderline"/>
        </w:rPr>
        <w:t xml:space="preserve"> contingencies</w:t>
      </w:r>
      <w:r w:rsidRPr="002A0DC9">
        <w:rPr>
          <w:sz w:val="16"/>
        </w:rPr>
        <w:t xml:space="preserve">. </w:t>
      </w:r>
      <w:r w:rsidRPr="002A0DC9">
        <w:rPr>
          <w:rStyle w:val="Emphasis"/>
        </w:rPr>
        <w:t>Independence</w:t>
      </w:r>
      <w:r w:rsidRPr="002A0DC9">
        <w:rPr>
          <w:rStyle w:val="StyleUnderline"/>
        </w:rPr>
        <w:t xml:space="preserve"> for regulators can act as such a </w:t>
      </w:r>
      <w:r w:rsidRPr="002A0DC9">
        <w:rPr>
          <w:rStyle w:val="Emphasis"/>
        </w:rPr>
        <w:t>commitment</w:t>
      </w:r>
      <w:r w:rsidRPr="002A0DC9">
        <w:rPr>
          <w:rStyle w:val="StyleUnderline"/>
        </w:rPr>
        <w:t xml:space="preserve"> mechanism</w:t>
      </w:r>
      <w:r w:rsidRPr="002A0DC9">
        <w:rPr>
          <w:sz w:val="16"/>
        </w:rPr>
        <w:t xml:space="preserve"> (Gilardi, 2002). In this way, </w:t>
      </w:r>
      <w:r w:rsidRPr="002A0DC9">
        <w:rPr>
          <w:rStyle w:val="StyleUnderline"/>
        </w:rPr>
        <w:t xml:space="preserve">governments </w:t>
      </w:r>
      <w:r w:rsidRPr="002A0DC9">
        <w:rPr>
          <w:rStyle w:val="Emphasis"/>
        </w:rPr>
        <w:t>prohibit</w:t>
      </w:r>
      <w:r w:rsidRPr="002A0DC9">
        <w:rPr>
          <w:rStyle w:val="StyleUnderline"/>
        </w:rPr>
        <w:t xml:space="preserve"> themselves and future </w:t>
      </w:r>
      <w:r w:rsidRPr="002A0DC9">
        <w:rPr>
          <w:rStyle w:val="Emphasis"/>
        </w:rPr>
        <w:t>policymakers</w:t>
      </w:r>
      <w:r w:rsidRPr="002A0DC9">
        <w:rPr>
          <w:rStyle w:val="StyleUnderline"/>
        </w:rPr>
        <w:t xml:space="preserve"> from taking these </w:t>
      </w:r>
      <w:r w:rsidRPr="002A0DC9">
        <w:rPr>
          <w:rStyle w:val="Emphasis"/>
        </w:rPr>
        <w:t>short-sighted</w:t>
      </w:r>
      <w:r w:rsidRPr="002A0DC9">
        <w:rPr>
          <w:rStyle w:val="StyleUnderline"/>
        </w:rPr>
        <w:t xml:space="preserve"> decisions</w:t>
      </w:r>
      <w:r w:rsidRPr="002A0DC9">
        <w:rPr>
          <w:sz w:val="16"/>
        </w:rPr>
        <w:t xml:space="preserve">.1 They ‘tie their hands’, so it will be politically more costly to overrule a decision made by an agency. Thus policymakers cannot use discretionary policy as a mechanism to favour a particular interest group.2 </w:t>
      </w:r>
    </w:p>
    <w:p w14:paraId="685A8619" w14:textId="77777777" w:rsidR="00595B7A" w:rsidRPr="003B6973" w:rsidRDefault="00595B7A" w:rsidP="00595B7A">
      <w:pPr>
        <w:rPr>
          <w:sz w:val="16"/>
        </w:rPr>
      </w:pPr>
      <w:r w:rsidRPr="003B6973">
        <w:rPr>
          <w:rStyle w:val="StyleUnderline"/>
          <w:highlight w:val="cyan"/>
        </w:rPr>
        <w:t xml:space="preserve">The more </w:t>
      </w:r>
      <w:r w:rsidRPr="003B6973">
        <w:rPr>
          <w:rStyle w:val="Emphasis"/>
          <w:highlight w:val="cyan"/>
        </w:rPr>
        <w:t>independent</w:t>
      </w:r>
      <w:r w:rsidRPr="003B6973">
        <w:rPr>
          <w:rStyle w:val="StyleUnderline"/>
        </w:rPr>
        <w:t xml:space="preserve"> an agency is, </w:t>
      </w:r>
      <w:r w:rsidRPr="003B6973">
        <w:rPr>
          <w:rStyle w:val="StyleUnderline"/>
          <w:highlight w:val="cyan"/>
        </w:rPr>
        <w:t xml:space="preserve">the more </w:t>
      </w:r>
      <w:r w:rsidRPr="003B6973">
        <w:rPr>
          <w:rStyle w:val="Emphasis"/>
          <w:highlight w:val="cyan"/>
        </w:rPr>
        <w:t>credible</w:t>
      </w:r>
      <w:r w:rsidRPr="003B6973">
        <w:rPr>
          <w:rStyle w:val="StyleUnderline"/>
        </w:rPr>
        <w:t xml:space="preserve"> the </w:t>
      </w:r>
      <w:r w:rsidRPr="003B6973">
        <w:rPr>
          <w:rStyle w:val="StyleUnderline"/>
          <w:highlight w:val="cyan"/>
        </w:rPr>
        <w:t xml:space="preserve">policy is for </w:t>
      </w:r>
      <w:r w:rsidRPr="003B6973">
        <w:rPr>
          <w:rStyle w:val="Emphasis"/>
          <w:highlight w:val="cyan"/>
        </w:rPr>
        <w:t>stakeholders</w:t>
      </w:r>
      <w:r w:rsidRPr="003B6973">
        <w:rPr>
          <w:rStyle w:val="StyleUnderline"/>
        </w:rPr>
        <w:t>, potential investors, consumers, etc</w:t>
      </w:r>
      <w:r w:rsidRPr="003B6973">
        <w:rPr>
          <w:sz w:val="16"/>
        </w:rPr>
        <w:t>. Policymakers delegate to increase the credibility of their policy commitments.</w:t>
      </w:r>
    </w:p>
    <w:p w14:paraId="73D7632B" w14:textId="77777777" w:rsidR="00595B7A" w:rsidRPr="003B6973" w:rsidRDefault="00595B7A" w:rsidP="00595B7A">
      <w:pPr>
        <w:rPr>
          <w:sz w:val="16"/>
        </w:rPr>
      </w:pPr>
      <w:r w:rsidRPr="003B6973">
        <w:rPr>
          <w:sz w:val="16"/>
        </w:rPr>
        <w:t>The ‘credibility hypothesis’ is stated extensively in the literature (Gilardi, 2002; Gilardi 2006, Genoud, 2003, Larsen et al. 2006). Credibility is a valuable asset for governments, because rational individuals base their expectations on all economically available information at the moment of decision. Rational actors’ beliefs are influenced by beliefs about future actions of policy makers.</w:t>
      </w:r>
    </w:p>
    <w:p w14:paraId="29044CA7" w14:textId="77777777" w:rsidR="00595B7A" w:rsidRDefault="00595B7A" w:rsidP="00595B7A">
      <w:pPr>
        <w:pStyle w:val="Heading4"/>
      </w:pPr>
      <w:r>
        <w:t xml:space="preserve">4. No </w:t>
      </w:r>
      <w:r w:rsidRPr="00CA79C2">
        <w:rPr>
          <w:u w:val="single"/>
        </w:rPr>
        <w:t>impact</w:t>
      </w:r>
      <w:r>
        <w:t xml:space="preserve"> to uncertainty. Their cards are </w:t>
      </w:r>
      <w:r w:rsidRPr="00CA79C2">
        <w:rPr>
          <w:u w:val="single"/>
        </w:rPr>
        <w:t>bad science</w:t>
      </w:r>
      <w:r>
        <w:t>.</w:t>
      </w:r>
    </w:p>
    <w:p w14:paraId="24FD6907" w14:textId="77777777" w:rsidR="00595B7A" w:rsidRDefault="00595B7A" w:rsidP="00595B7A">
      <w:r w:rsidRPr="00CA79C2">
        <w:rPr>
          <w:rStyle w:val="Style13ptBold"/>
        </w:rPr>
        <w:t>Treskon 21</w:t>
      </w:r>
      <w:r w:rsidRPr="002A0DC9">
        <w:t xml:space="preserve"> </w:t>
      </w:r>
      <w:r>
        <w:t xml:space="preserve">[Mark Treskon (Senior research associate, Metropolitan Housing and Communities Policy Center, Urban Institute; Ph.D. in Sociology, New York University), John Marotta (Policy associate, Center on Labor, Human Services, and Population, Urban Institute), Prasanna Rajasekaran (Research assistant, </w:t>
      </w:r>
      <w:r w:rsidRPr="002A0DC9">
        <w:t>Metropolitan Housing and Communities Policy Center, Urban Institute</w:t>
      </w:r>
      <w:r>
        <w:t>), Kriti Ramakrishnan, and Aaron Shroyer, January 2021, “Do the Effects of a Regulatory Patchwork Justify State Preemption of Local Laws?” Urban Institute, https://www.urban.org/sites/default/files/publication/103422/do-the-effects-of-a-regulatory-patchwork-justify-state-preemption-of-local-law.pdf, njn]</w:t>
      </w:r>
    </w:p>
    <w:p w14:paraId="28B2FA86" w14:textId="77777777" w:rsidR="00595B7A" w:rsidRPr="00CA79C2" w:rsidRDefault="00595B7A" w:rsidP="00595B7A">
      <w:pPr>
        <w:rPr>
          <w:sz w:val="16"/>
        </w:rPr>
      </w:pPr>
      <w:r w:rsidRPr="00CA79C2">
        <w:rPr>
          <w:rStyle w:val="Emphasis"/>
          <w:highlight w:val="cyan"/>
        </w:rPr>
        <w:t>Little ev</w:t>
      </w:r>
      <w:r w:rsidRPr="00CA79C2">
        <w:rPr>
          <w:rStyle w:val="StyleUnderline"/>
        </w:rPr>
        <w:t xml:space="preserve">idence </w:t>
      </w:r>
      <w:r w:rsidRPr="00CA79C2">
        <w:rPr>
          <w:rStyle w:val="StyleUnderline"/>
          <w:highlight w:val="cyan"/>
        </w:rPr>
        <w:t>exists</w:t>
      </w:r>
      <w:r w:rsidRPr="00CA79C2">
        <w:rPr>
          <w:rStyle w:val="StyleUnderline"/>
        </w:rPr>
        <w:t xml:space="preserve">, either in policy debates or academic research, </w:t>
      </w:r>
      <w:r w:rsidRPr="00CA79C2">
        <w:rPr>
          <w:rStyle w:val="StyleUnderline"/>
          <w:highlight w:val="cyan"/>
        </w:rPr>
        <w:t>that</w:t>
      </w:r>
      <w:r w:rsidRPr="00CA79C2">
        <w:rPr>
          <w:rStyle w:val="StyleUnderline"/>
        </w:rPr>
        <w:t xml:space="preserve"> a </w:t>
      </w:r>
      <w:r w:rsidRPr="00CA79C2">
        <w:rPr>
          <w:rStyle w:val="Emphasis"/>
          <w:highlight w:val="cyan"/>
        </w:rPr>
        <w:t>patchwork</w:t>
      </w:r>
      <w:r w:rsidRPr="00CA79C2">
        <w:rPr>
          <w:rStyle w:val="StyleUnderline"/>
        </w:rPr>
        <w:t xml:space="preserve"> of local </w:t>
      </w:r>
      <w:r w:rsidRPr="00CA79C2">
        <w:rPr>
          <w:rStyle w:val="StyleUnderline"/>
          <w:highlight w:val="cyan"/>
        </w:rPr>
        <w:t xml:space="preserve">laws </w:t>
      </w:r>
      <w:r w:rsidRPr="00CA79C2">
        <w:rPr>
          <w:rStyle w:val="Emphasis"/>
          <w:highlight w:val="cyan"/>
        </w:rPr>
        <w:t>harm</w:t>
      </w:r>
      <w:r w:rsidRPr="00CA79C2">
        <w:rPr>
          <w:rStyle w:val="StyleUnderline"/>
        </w:rPr>
        <w:t xml:space="preserve">s </w:t>
      </w:r>
      <w:r w:rsidRPr="00CA79C2">
        <w:rPr>
          <w:rStyle w:val="StyleUnderline"/>
          <w:highlight w:val="cyan"/>
        </w:rPr>
        <w:t>businesses</w:t>
      </w:r>
      <w:r w:rsidRPr="00CA79C2">
        <w:rPr>
          <w:sz w:val="16"/>
        </w:rPr>
        <w:t xml:space="preserve">, residents, and consumers. When proponents of preemption provide examples, their </w:t>
      </w:r>
      <w:r w:rsidRPr="00CA79C2">
        <w:rPr>
          <w:rStyle w:val="StyleUnderline"/>
        </w:rPr>
        <w:t xml:space="preserve">arguments are generally arguments about the </w:t>
      </w:r>
      <w:r w:rsidRPr="00CA79C2">
        <w:rPr>
          <w:rStyle w:val="Emphasis"/>
        </w:rPr>
        <w:t>supposed harm</w:t>
      </w:r>
      <w:r w:rsidRPr="00CA79C2">
        <w:rPr>
          <w:rStyle w:val="StyleUnderline"/>
        </w:rPr>
        <w:t xml:space="preserve"> of the </w:t>
      </w:r>
      <w:r w:rsidRPr="00CA79C2">
        <w:rPr>
          <w:rStyle w:val="Emphasis"/>
        </w:rPr>
        <w:t>regulation</w:t>
      </w:r>
      <w:r w:rsidRPr="00CA79C2">
        <w:rPr>
          <w:rStyle w:val="StyleUnderline"/>
        </w:rPr>
        <w:t xml:space="preserve"> itself, rather than about the </w:t>
      </w:r>
      <w:r w:rsidRPr="00CA79C2">
        <w:rPr>
          <w:rStyle w:val="Emphasis"/>
        </w:rPr>
        <w:t>marginal costs</w:t>
      </w:r>
      <w:r w:rsidRPr="00CA79C2">
        <w:rPr>
          <w:rStyle w:val="StyleUnderline"/>
        </w:rPr>
        <w:t xml:space="preserve"> of a </w:t>
      </w:r>
      <w:r w:rsidRPr="00CA79C2">
        <w:rPr>
          <w:rStyle w:val="Emphasis"/>
        </w:rPr>
        <w:t>patchwork</w:t>
      </w:r>
      <w:r w:rsidRPr="00CA79C2">
        <w:rPr>
          <w:sz w:val="16"/>
        </w:rPr>
        <w:t xml:space="preserve"> of local laws.</w:t>
      </w:r>
    </w:p>
    <w:p w14:paraId="7541BD5E" w14:textId="77777777" w:rsidR="00595B7A" w:rsidRPr="00CA79C2" w:rsidRDefault="00595B7A" w:rsidP="00595B7A">
      <w:pPr>
        <w:rPr>
          <w:sz w:val="16"/>
        </w:rPr>
      </w:pPr>
      <w:r w:rsidRPr="00CA79C2">
        <w:rPr>
          <w:sz w:val="16"/>
        </w:rPr>
        <w:t xml:space="preserve">Pro-preemption arguments tend to cite the patchwork most plausibly when it can be linked to clear economic harms caused to businesses, consumers, or residents, because of variation in regulation or costs. </w:t>
      </w:r>
      <w:r w:rsidRPr="00CA79C2">
        <w:rPr>
          <w:rStyle w:val="StyleUnderline"/>
        </w:rPr>
        <w:t xml:space="preserve">Preemption debates about </w:t>
      </w:r>
      <w:r w:rsidRPr="00CA79C2">
        <w:rPr>
          <w:rStyle w:val="Emphasis"/>
          <w:highlight w:val="cyan"/>
        </w:rPr>
        <w:t>labor law</w:t>
      </w:r>
      <w:r w:rsidRPr="00CA79C2">
        <w:rPr>
          <w:rStyle w:val="StyleUnderline"/>
        </w:rPr>
        <w:t>s are the most likely to make these claims.</w:t>
      </w:r>
      <w:r w:rsidRPr="00CA79C2">
        <w:rPr>
          <w:sz w:val="16"/>
        </w:rPr>
        <w:t xml:space="preserve"> However, </w:t>
      </w:r>
      <w:r w:rsidRPr="00CA79C2">
        <w:rPr>
          <w:rStyle w:val="StyleUnderline"/>
        </w:rPr>
        <w:t xml:space="preserve">concrete </w:t>
      </w:r>
      <w:r w:rsidRPr="00CA79C2">
        <w:rPr>
          <w:rStyle w:val="StyleUnderline"/>
          <w:highlight w:val="cyan"/>
        </w:rPr>
        <w:t xml:space="preserve">examples refer to </w:t>
      </w:r>
      <w:r w:rsidRPr="00CA79C2">
        <w:rPr>
          <w:rStyle w:val="Emphasis"/>
          <w:highlight w:val="cyan"/>
        </w:rPr>
        <w:t>overall</w:t>
      </w:r>
      <w:r w:rsidRPr="00CA79C2">
        <w:rPr>
          <w:rStyle w:val="StyleUnderline"/>
        </w:rPr>
        <w:t xml:space="preserve"> regulatory </w:t>
      </w:r>
      <w:r w:rsidRPr="00CA79C2">
        <w:rPr>
          <w:rStyle w:val="StyleUnderline"/>
          <w:highlight w:val="cyan"/>
        </w:rPr>
        <w:t>costs and not</w:t>
      </w:r>
      <w:r w:rsidRPr="00CA79C2">
        <w:rPr>
          <w:rStyle w:val="StyleUnderline"/>
        </w:rPr>
        <w:t xml:space="preserve"> the </w:t>
      </w:r>
      <w:r w:rsidRPr="00CA79C2">
        <w:rPr>
          <w:rStyle w:val="Emphasis"/>
          <w:highlight w:val="cyan"/>
        </w:rPr>
        <w:t>marginal costs</w:t>
      </w:r>
      <w:r w:rsidRPr="00CA79C2">
        <w:rPr>
          <w:rStyle w:val="StyleUnderline"/>
          <w:highlight w:val="cyan"/>
        </w:rPr>
        <w:t xml:space="preserve"> of </w:t>
      </w:r>
      <w:r w:rsidRPr="00CA79C2">
        <w:rPr>
          <w:rStyle w:val="Emphasis"/>
          <w:highlight w:val="cyan"/>
        </w:rPr>
        <w:t>variation</w:t>
      </w:r>
      <w:r w:rsidRPr="00CA79C2">
        <w:rPr>
          <w:sz w:val="16"/>
        </w:rPr>
        <w:t>.</w:t>
      </w:r>
    </w:p>
    <w:p w14:paraId="760AC56B" w14:textId="77777777" w:rsidR="00595B7A" w:rsidRPr="00CA79C2" w:rsidRDefault="00595B7A" w:rsidP="00595B7A">
      <w:pPr>
        <w:rPr>
          <w:rStyle w:val="StyleUnderline"/>
        </w:rPr>
      </w:pPr>
      <w:r w:rsidRPr="00CA79C2">
        <w:rPr>
          <w:rStyle w:val="StyleUnderline"/>
        </w:rPr>
        <w:t xml:space="preserve">Research on policy costs and benefits tends to </w:t>
      </w:r>
      <w:r w:rsidRPr="00CA79C2">
        <w:rPr>
          <w:rStyle w:val="Emphasis"/>
        </w:rPr>
        <w:t>focus</w:t>
      </w:r>
      <w:r w:rsidRPr="00CA79C2">
        <w:rPr>
          <w:rStyle w:val="StyleUnderline"/>
        </w:rPr>
        <w:t xml:space="preserve"> on the regulation’s </w:t>
      </w:r>
      <w:r w:rsidRPr="00CA79C2">
        <w:rPr>
          <w:rStyle w:val="Emphasis"/>
        </w:rPr>
        <w:t>overall costs</w:t>
      </w:r>
      <w:r w:rsidRPr="00CA79C2">
        <w:rPr>
          <w:rStyle w:val="StyleUnderline"/>
        </w:rPr>
        <w:t xml:space="preserve"> and not the local </w:t>
      </w:r>
      <w:r w:rsidRPr="00CA79C2">
        <w:rPr>
          <w:rStyle w:val="Emphasis"/>
        </w:rPr>
        <w:t>patchwork’s</w:t>
      </w:r>
      <w:r w:rsidRPr="00CA79C2">
        <w:rPr>
          <w:rStyle w:val="StyleUnderline"/>
        </w:rPr>
        <w:t xml:space="preserve"> marginal </w:t>
      </w:r>
      <w:r w:rsidRPr="00CA79C2">
        <w:rPr>
          <w:rStyle w:val="Emphasis"/>
        </w:rPr>
        <w:t>effect</w:t>
      </w:r>
      <w:r w:rsidRPr="00CA79C2">
        <w:rPr>
          <w:sz w:val="16"/>
        </w:rPr>
        <w:t xml:space="preserve">. Research on these marginal costs—to businesses, consumers, and residents (and to a somewhat lesser extent, local/state governments)—could help inform ongoing policy debates and future policy design. However, because </w:t>
      </w:r>
      <w:r w:rsidRPr="00CA79C2">
        <w:rPr>
          <w:rStyle w:val="Emphasis"/>
          <w:highlight w:val="cyan"/>
        </w:rPr>
        <w:t>research</w:t>
      </w:r>
      <w:r w:rsidRPr="00CA79C2">
        <w:rPr>
          <w:rStyle w:val="StyleUnderline"/>
        </w:rPr>
        <w:t xml:space="preserve"> on these policies has </w:t>
      </w:r>
      <w:r w:rsidRPr="00CA79C2">
        <w:rPr>
          <w:rStyle w:val="StyleUnderline"/>
          <w:highlight w:val="cyan"/>
        </w:rPr>
        <w:t>show</w:t>
      </w:r>
      <w:r w:rsidRPr="00CA79C2">
        <w:rPr>
          <w:rStyle w:val="StyleUnderline"/>
        </w:rPr>
        <w:t xml:space="preserve">n both positive and negative </w:t>
      </w:r>
      <w:r w:rsidRPr="00CA79C2">
        <w:rPr>
          <w:rStyle w:val="StyleUnderline"/>
          <w:highlight w:val="cyan"/>
        </w:rPr>
        <w:t>economic effects</w:t>
      </w:r>
      <w:r w:rsidRPr="00CA79C2">
        <w:rPr>
          <w:rStyle w:val="StyleUnderline"/>
        </w:rPr>
        <w:t xml:space="preserve"> that </w:t>
      </w:r>
      <w:r w:rsidRPr="00CA79C2">
        <w:rPr>
          <w:rStyle w:val="StyleUnderline"/>
          <w:highlight w:val="cyan"/>
        </w:rPr>
        <w:t xml:space="preserve">can be </w:t>
      </w:r>
      <w:r w:rsidRPr="00CA79C2">
        <w:rPr>
          <w:rStyle w:val="Emphasis"/>
          <w:highlight w:val="cyan"/>
        </w:rPr>
        <w:t>smaller</w:t>
      </w:r>
      <w:r w:rsidRPr="00CA79C2">
        <w:rPr>
          <w:rStyle w:val="StyleUnderline"/>
          <w:highlight w:val="cyan"/>
        </w:rPr>
        <w:t xml:space="preserve"> than</w:t>
      </w:r>
      <w:r w:rsidRPr="00CA79C2">
        <w:rPr>
          <w:rStyle w:val="StyleUnderline"/>
        </w:rPr>
        <w:t xml:space="preserve"> both </w:t>
      </w:r>
      <w:r w:rsidRPr="00CA79C2">
        <w:rPr>
          <w:rStyle w:val="StyleUnderline"/>
          <w:highlight w:val="cyan"/>
        </w:rPr>
        <w:t>opponents</w:t>
      </w:r>
      <w:r w:rsidRPr="00CA79C2">
        <w:rPr>
          <w:rStyle w:val="StyleUnderline"/>
        </w:rPr>
        <w:t xml:space="preserve"> and proponents </w:t>
      </w:r>
      <w:r w:rsidRPr="00CA79C2">
        <w:rPr>
          <w:rStyle w:val="StyleUnderline"/>
          <w:highlight w:val="cyan"/>
        </w:rPr>
        <w:t>claim</w:t>
      </w:r>
      <w:r w:rsidRPr="00CA79C2">
        <w:rPr>
          <w:sz w:val="16"/>
        </w:rPr>
        <w:t xml:space="preserve">, we </w:t>
      </w:r>
      <w:r w:rsidRPr="00CA79C2">
        <w:rPr>
          <w:rStyle w:val="StyleUnderline"/>
        </w:rPr>
        <w:t xml:space="preserve">expect that </w:t>
      </w:r>
      <w:r w:rsidRPr="00CA79C2">
        <w:rPr>
          <w:rStyle w:val="StyleUnderline"/>
          <w:highlight w:val="cyan"/>
        </w:rPr>
        <w:t xml:space="preserve">the </w:t>
      </w:r>
      <w:r w:rsidRPr="00CA79C2">
        <w:rPr>
          <w:rStyle w:val="Emphasis"/>
          <w:highlight w:val="cyan"/>
        </w:rPr>
        <w:t>actual</w:t>
      </w:r>
      <w:r w:rsidRPr="00CA79C2">
        <w:rPr>
          <w:rStyle w:val="StyleUnderline"/>
        </w:rPr>
        <w:t xml:space="preserve"> marginal </w:t>
      </w:r>
      <w:r w:rsidRPr="00CA79C2">
        <w:rPr>
          <w:rStyle w:val="StyleUnderline"/>
          <w:highlight w:val="cyan"/>
        </w:rPr>
        <w:t>effects of</w:t>
      </w:r>
      <w:r w:rsidRPr="00CA79C2">
        <w:rPr>
          <w:rStyle w:val="StyleUnderline"/>
        </w:rPr>
        <w:t xml:space="preserve"> a regulatory </w:t>
      </w:r>
      <w:r w:rsidRPr="00CA79C2">
        <w:rPr>
          <w:rStyle w:val="Emphasis"/>
          <w:highlight w:val="cyan"/>
        </w:rPr>
        <w:t>patchwork</w:t>
      </w:r>
      <w:r w:rsidRPr="00CA79C2">
        <w:rPr>
          <w:rStyle w:val="StyleUnderline"/>
          <w:highlight w:val="cyan"/>
        </w:rPr>
        <w:t xml:space="preserve"> would be </w:t>
      </w:r>
      <w:r w:rsidRPr="00CA79C2">
        <w:rPr>
          <w:rStyle w:val="Emphasis"/>
          <w:highlight w:val="cyan"/>
        </w:rPr>
        <w:t>small</w:t>
      </w:r>
      <w:r w:rsidRPr="00CA79C2">
        <w:rPr>
          <w:rStyle w:val="StyleUnderline"/>
        </w:rPr>
        <w:t xml:space="preserve"> even </w:t>
      </w:r>
      <w:r w:rsidRPr="00CA79C2">
        <w:rPr>
          <w:rStyle w:val="StyleUnderline"/>
          <w:highlight w:val="cyan"/>
        </w:rPr>
        <w:t xml:space="preserve">if </w:t>
      </w:r>
      <w:r w:rsidRPr="00CA79C2">
        <w:rPr>
          <w:rStyle w:val="Emphasis"/>
          <w:highlight w:val="cyan"/>
        </w:rPr>
        <w:t>measurable</w:t>
      </w:r>
      <w:r w:rsidRPr="00CA79C2">
        <w:rPr>
          <w:rStyle w:val="StyleUnderline"/>
        </w:rPr>
        <w:t>.</w:t>
      </w:r>
    </w:p>
    <w:p w14:paraId="164486E5" w14:textId="77777777" w:rsidR="00595B7A" w:rsidRPr="00CA79C2" w:rsidRDefault="00595B7A" w:rsidP="00595B7A">
      <w:pPr>
        <w:rPr>
          <w:sz w:val="16"/>
        </w:rPr>
      </w:pPr>
      <w:r w:rsidRPr="00CA79C2">
        <w:rPr>
          <w:sz w:val="16"/>
        </w:rPr>
        <w:t>These arguments have ramifications for the concept of cities as “laboratories of democracy.” If a local law does not work or the costs outweigh the benefits, it can be amended or dropped. If the local law works, other governments, even at the state or federal level, can pass it. To the extent that state-level preemption debates are making claims about the harms of a local patchwork, then, there is an underpinning of paternalism: the state is protecting cities from themselves.</w:t>
      </w:r>
    </w:p>
    <w:p w14:paraId="5DF7BDC1" w14:textId="77777777" w:rsidR="00595B7A" w:rsidRDefault="00595B7A" w:rsidP="00595B7A">
      <w:pPr>
        <w:pStyle w:val="Heading2"/>
      </w:pPr>
      <w:r>
        <w:t>Rates DA</w:t>
      </w:r>
    </w:p>
    <w:p w14:paraId="043788A8" w14:textId="77777777" w:rsidR="00595B7A" w:rsidRDefault="00595B7A" w:rsidP="00595B7A">
      <w:pPr>
        <w:pStyle w:val="Heading3"/>
      </w:pPr>
      <w:r>
        <w:t>Overview---2NC</w:t>
      </w:r>
    </w:p>
    <w:p w14:paraId="084C7BEB" w14:textId="77777777" w:rsidR="00595B7A" w:rsidRDefault="00595B7A" w:rsidP="00595B7A">
      <w:pPr>
        <w:pStyle w:val="Heading4"/>
      </w:pPr>
      <w:r>
        <w:t xml:space="preserve">It </w:t>
      </w:r>
      <w:r w:rsidRPr="00F65863">
        <w:rPr>
          <w:u w:val="single"/>
        </w:rPr>
        <w:t>turns</w:t>
      </w:r>
      <w:r>
        <w:t xml:space="preserve"> every impact </w:t>
      </w:r>
      <w:r>
        <w:rPr>
          <w:u w:val="single"/>
        </w:rPr>
        <w:t>prior</w:t>
      </w:r>
      <w:r>
        <w:t xml:space="preserve"> to war. Waning great-power competition </w:t>
      </w:r>
      <w:r w:rsidRPr="009B519B">
        <w:rPr>
          <w:u w:val="single"/>
        </w:rPr>
        <w:t>cedes</w:t>
      </w:r>
      <w:r>
        <w:t xml:space="preserve"> the terrain to reckless </w:t>
      </w:r>
      <w:r w:rsidRPr="009B519B">
        <w:rPr>
          <w:u w:val="single"/>
        </w:rPr>
        <w:t>authoritarians</w:t>
      </w:r>
      <w:r>
        <w:t>.---wlat doesn’t assume waning power</w:t>
      </w:r>
    </w:p>
    <w:p w14:paraId="793A9F77" w14:textId="77777777" w:rsidR="00595B7A" w:rsidRDefault="00595B7A" w:rsidP="00595B7A">
      <w:r w:rsidRPr="00F65863">
        <w:rPr>
          <w:rStyle w:val="Style13ptBold"/>
        </w:rPr>
        <w:t>McMaster 25</w:t>
      </w:r>
      <w:r>
        <w:t xml:space="preserve"> [Dr. H.R. McMaster (</w:t>
      </w:r>
      <w:r w:rsidRPr="00F65863">
        <w:t>Senior Fellow</w:t>
      </w:r>
      <w:r>
        <w:t xml:space="preserve"> in </w:t>
      </w:r>
      <w:r w:rsidRPr="00F65863">
        <w:t>International Security, Hoover Institution</w:t>
      </w:r>
      <w:r>
        <w:t>;</w:t>
      </w:r>
      <w:r w:rsidRPr="00F65863">
        <w:t xml:space="preserve"> </w:t>
      </w:r>
      <w:r>
        <w:t xml:space="preserve">Lecturer in Graduate School of Business and </w:t>
      </w:r>
      <w:r w:rsidRPr="00F65863">
        <w:t>Fellow</w:t>
      </w:r>
      <w:r>
        <w:t xml:space="preserve"> at</w:t>
      </w:r>
      <w:r w:rsidRPr="00F65863">
        <w:t xml:space="preserve"> Freeman Spogli Institute</w:t>
      </w:r>
      <w:r>
        <w:t xml:space="preserve">, </w:t>
      </w:r>
      <w:r w:rsidRPr="00F65863">
        <w:t>Stanford University</w:t>
      </w:r>
      <w:r>
        <w:t>; P</w:t>
      </w:r>
      <w:r w:rsidRPr="00F65863">
        <w:t>h</w:t>
      </w:r>
      <w:r>
        <w:t>.</w:t>
      </w:r>
      <w:r w:rsidRPr="00F65863">
        <w:t>D</w:t>
      </w:r>
      <w:r>
        <w:t>.) and Andrew J. Grotto (Visiting Fellow in International Security, Hoover Institution;</w:t>
      </w:r>
      <w:r w:rsidRPr="00F65863">
        <w:t xml:space="preserve"> </w:t>
      </w:r>
      <w:r>
        <w:t>William J. Perry International Security Fellow, Center for International Security &amp; Cooperation, Stanford University;</w:t>
      </w:r>
      <w:r w:rsidRPr="00F65863">
        <w:t xml:space="preserve"> </w:t>
      </w:r>
      <w:r>
        <w:t>J.D., M.P.A.), March 2025, "Economic Statecraft: The Need for an Integrated Approach," Hoover Institution Press, njn]</w:t>
      </w:r>
    </w:p>
    <w:p w14:paraId="590481CE" w14:textId="77777777" w:rsidR="00595B7A" w:rsidRPr="009B519B" w:rsidRDefault="00595B7A" w:rsidP="00595B7A">
      <w:pPr>
        <w:rPr>
          <w:sz w:val="16"/>
        </w:rPr>
      </w:pPr>
      <w:r w:rsidRPr="00F65863">
        <w:rPr>
          <w:rStyle w:val="Emphasis"/>
          <w:highlight w:val="cyan"/>
        </w:rPr>
        <w:t>Competition</w:t>
      </w:r>
      <w:r w:rsidRPr="00F65863">
        <w:rPr>
          <w:rStyle w:val="StyleUnderline"/>
        </w:rPr>
        <w:t xml:space="preserve"> between the </w:t>
      </w:r>
      <w:r w:rsidRPr="00F65863">
        <w:rPr>
          <w:rStyle w:val="Emphasis"/>
        </w:rPr>
        <w:t>free world</w:t>
      </w:r>
      <w:r w:rsidRPr="00F65863">
        <w:rPr>
          <w:rStyle w:val="StyleUnderline"/>
        </w:rPr>
        <w:t xml:space="preserve"> and </w:t>
      </w:r>
      <w:r w:rsidRPr="00F65863">
        <w:rPr>
          <w:rStyle w:val="Emphasis"/>
        </w:rPr>
        <w:t>authoritarian</w:t>
      </w:r>
      <w:r w:rsidRPr="00F65863">
        <w:rPr>
          <w:rStyle w:val="StyleUnderline"/>
        </w:rPr>
        <w:t xml:space="preserve"> regimes will </w:t>
      </w:r>
      <w:r w:rsidRPr="00F65863">
        <w:rPr>
          <w:rStyle w:val="StyleUnderline"/>
          <w:highlight w:val="cyan"/>
        </w:rPr>
        <w:t xml:space="preserve">determine whether </w:t>
      </w:r>
      <w:r w:rsidRPr="00F65863">
        <w:rPr>
          <w:rStyle w:val="Emphasis"/>
          <w:highlight w:val="cyan"/>
        </w:rPr>
        <w:t>democracy</w:t>
      </w:r>
      <w:r w:rsidRPr="00F65863">
        <w:rPr>
          <w:rStyle w:val="StyleUnderline"/>
        </w:rPr>
        <w:t xml:space="preserve"> and free-market economies </w:t>
      </w:r>
      <w:r w:rsidRPr="00F65863">
        <w:rPr>
          <w:rStyle w:val="StyleUnderline"/>
          <w:highlight w:val="cyan"/>
        </w:rPr>
        <w:t xml:space="preserve">prevail over </w:t>
      </w:r>
      <w:r w:rsidRPr="00F65863">
        <w:rPr>
          <w:rStyle w:val="Emphasis"/>
          <w:highlight w:val="cyan"/>
        </w:rPr>
        <w:t>authoritarianism</w:t>
      </w:r>
      <w:r w:rsidRPr="009B519B">
        <w:rPr>
          <w:sz w:val="16"/>
        </w:rPr>
        <w:t xml:space="preserve"> and statist economic models. </w:t>
      </w:r>
      <w:r w:rsidRPr="009B519B">
        <w:rPr>
          <w:rStyle w:val="Emphasis"/>
          <w:highlight w:val="cyan"/>
        </w:rPr>
        <w:t>China</w:t>
      </w:r>
      <w:r w:rsidRPr="009B519B">
        <w:rPr>
          <w:rStyle w:val="StyleUnderline"/>
        </w:rPr>
        <w:t xml:space="preserve"> and </w:t>
      </w:r>
      <w:r w:rsidRPr="009B519B">
        <w:rPr>
          <w:rStyle w:val="Emphasis"/>
          <w:highlight w:val="cyan"/>
        </w:rPr>
        <w:t>Russia</w:t>
      </w:r>
      <w:r w:rsidRPr="009B519B">
        <w:rPr>
          <w:sz w:val="16"/>
        </w:rPr>
        <w:t xml:space="preserve"> have </w:t>
      </w:r>
      <w:r w:rsidRPr="009B519B">
        <w:rPr>
          <w:rStyle w:val="StyleUnderline"/>
        </w:rPr>
        <w:t xml:space="preserve">expanded their self-described “partnership with </w:t>
      </w:r>
      <w:r w:rsidRPr="009B519B">
        <w:rPr>
          <w:rStyle w:val="Emphasis"/>
        </w:rPr>
        <w:t>no limits</w:t>
      </w:r>
      <w:r w:rsidRPr="009B519B">
        <w:rPr>
          <w:rStyle w:val="StyleUnderline"/>
        </w:rPr>
        <w:t xml:space="preserve">” into an </w:t>
      </w:r>
      <w:r w:rsidRPr="009B519B">
        <w:rPr>
          <w:rStyle w:val="Emphasis"/>
        </w:rPr>
        <w:t>axis</w:t>
      </w:r>
      <w:r w:rsidRPr="009B519B">
        <w:rPr>
          <w:rStyle w:val="StyleUnderline"/>
        </w:rPr>
        <w:t xml:space="preserve"> of aggressors that includes</w:t>
      </w:r>
      <w:r w:rsidRPr="009B519B">
        <w:rPr>
          <w:sz w:val="16"/>
        </w:rPr>
        <w:t xml:space="preserve"> the dictatorships in </w:t>
      </w:r>
      <w:r w:rsidRPr="009B519B">
        <w:rPr>
          <w:rStyle w:val="Emphasis"/>
          <w:highlight w:val="cyan"/>
        </w:rPr>
        <w:t>No</w:t>
      </w:r>
      <w:r w:rsidRPr="009B519B">
        <w:rPr>
          <w:rStyle w:val="StyleUnderline"/>
        </w:rPr>
        <w:t xml:space="preserve">rth </w:t>
      </w:r>
      <w:r w:rsidRPr="009B519B">
        <w:rPr>
          <w:rStyle w:val="Emphasis"/>
          <w:highlight w:val="cyan"/>
        </w:rPr>
        <w:t>Ko</w:t>
      </w:r>
      <w:r w:rsidRPr="009B519B">
        <w:rPr>
          <w:rStyle w:val="StyleUnderline"/>
        </w:rPr>
        <w:t xml:space="preserve">rea </w:t>
      </w:r>
      <w:r w:rsidRPr="009B519B">
        <w:rPr>
          <w:rStyle w:val="StyleUnderline"/>
          <w:highlight w:val="cyan"/>
        </w:rPr>
        <w:t xml:space="preserve">and </w:t>
      </w:r>
      <w:r w:rsidRPr="009B519B">
        <w:rPr>
          <w:rStyle w:val="Emphasis"/>
          <w:highlight w:val="cyan"/>
        </w:rPr>
        <w:t>Iran</w:t>
      </w:r>
      <w:r w:rsidRPr="009B519B">
        <w:rPr>
          <w:sz w:val="16"/>
        </w:rPr>
        <w:t xml:space="preserve">, while </w:t>
      </w:r>
      <w:r w:rsidRPr="009B519B">
        <w:rPr>
          <w:rStyle w:val="StyleUnderline"/>
        </w:rPr>
        <w:t xml:space="preserve">advancing initiatives to </w:t>
      </w:r>
      <w:r w:rsidRPr="009B519B">
        <w:rPr>
          <w:rStyle w:val="Emphasis"/>
          <w:highlight w:val="cyan"/>
        </w:rPr>
        <w:t>displace</w:t>
      </w:r>
      <w:r w:rsidRPr="009B519B">
        <w:rPr>
          <w:rStyle w:val="StyleUnderline"/>
          <w:highlight w:val="cyan"/>
        </w:rPr>
        <w:t xml:space="preserve"> US</w:t>
      </w:r>
      <w:r w:rsidRPr="009B519B">
        <w:rPr>
          <w:rStyle w:val="StyleUnderline"/>
        </w:rPr>
        <w:t xml:space="preserve"> infuence and </w:t>
      </w:r>
      <w:r w:rsidRPr="009B519B">
        <w:rPr>
          <w:rStyle w:val="Emphasis"/>
          <w:highlight w:val="cyan"/>
        </w:rPr>
        <w:t>power</w:t>
      </w:r>
      <w:r w:rsidRPr="009B519B">
        <w:rPr>
          <w:sz w:val="16"/>
        </w:rPr>
        <w:t xml:space="preserve">. Chinese President Xi Jinping boasted that he and Russian President Vladimir Putin are driving “changes not seen for one hundred years.” </w:t>
      </w:r>
      <w:r w:rsidRPr="009B519B">
        <w:rPr>
          <w:rStyle w:val="StyleUnderline"/>
          <w:highlight w:val="cyan"/>
        </w:rPr>
        <w:t>If</w:t>
      </w:r>
      <w:r w:rsidRPr="009B519B">
        <w:rPr>
          <w:sz w:val="16"/>
        </w:rPr>
        <w:t xml:space="preserve"> the </w:t>
      </w:r>
      <w:r w:rsidRPr="009B519B">
        <w:rPr>
          <w:rStyle w:val="Emphasis"/>
          <w:highlight w:val="cyan"/>
        </w:rPr>
        <w:t>U</w:t>
      </w:r>
      <w:r w:rsidRPr="009B519B">
        <w:rPr>
          <w:sz w:val="16"/>
        </w:rPr>
        <w:t xml:space="preserve">nited </w:t>
      </w:r>
      <w:r w:rsidRPr="009B519B">
        <w:rPr>
          <w:rStyle w:val="Emphasis"/>
          <w:highlight w:val="cyan"/>
        </w:rPr>
        <w:t>S</w:t>
      </w:r>
      <w:r w:rsidRPr="009B519B">
        <w:rPr>
          <w:sz w:val="16"/>
        </w:rPr>
        <w:t xml:space="preserve">tates </w:t>
      </w:r>
      <w:r w:rsidRPr="009B519B">
        <w:rPr>
          <w:rStyle w:val="StyleUnderline"/>
        </w:rPr>
        <w:t xml:space="preserve">and its allies </w:t>
      </w:r>
      <w:r w:rsidRPr="009B519B">
        <w:rPr>
          <w:rStyle w:val="StyleUnderline"/>
          <w:highlight w:val="cyan"/>
        </w:rPr>
        <w:t xml:space="preserve">do not </w:t>
      </w:r>
      <w:r w:rsidRPr="009B519B">
        <w:rPr>
          <w:rStyle w:val="Emphasis"/>
          <w:highlight w:val="cyan"/>
        </w:rPr>
        <w:t>prevail</w:t>
      </w:r>
      <w:r w:rsidRPr="009B519B">
        <w:rPr>
          <w:rStyle w:val="StyleUnderline"/>
        </w:rPr>
        <w:t xml:space="preserve"> in this competition, the </w:t>
      </w:r>
      <w:r w:rsidRPr="009B519B">
        <w:rPr>
          <w:rStyle w:val="StyleUnderline"/>
          <w:highlight w:val="cyan"/>
        </w:rPr>
        <w:t xml:space="preserve">world will be </w:t>
      </w:r>
      <w:r w:rsidRPr="009B519B">
        <w:rPr>
          <w:rStyle w:val="Emphasis"/>
          <w:highlight w:val="cyan"/>
        </w:rPr>
        <w:t>less</w:t>
      </w:r>
      <w:r w:rsidRPr="009B519B">
        <w:rPr>
          <w:rStyle w:val="StyleUnderline"/>
        </w:rPr>
        <w:t xml:space="preserve"> free, less </w:t>
      </w:r>
      <w:r w:rsidRPr="009B519B">
        <w:rPr>
          <w:rStyle w:val="Emphasis"/>
          <w:highlight w:val="cyan"/>
        </w:rPr>
        <w:t>prosperous</w:t>
      </w:r>
      <w:r w:rsidRPr="009B519B">
        <w:rPr>
          <w:rStyle w:val="StyleUnderline"/>
        </w:rPr>
        <w:t xml:space="preserve">, </w:t>
      </w:r>
      <w:r w:rsidRPr="009B519B">
        <w:rPr>
          <w:rStyle w:val="StyleUnderline"/>
          <w:highlight w:val="cyan"/>
        </w:rPr>
        <w:t>and</w:t>
      </w:r>
      <w:r w:rsidRPr="009B519B">
        <w:rPr>
          <w:rStyle w:val="StyleUnderline"/>
        </w:rPr>
        <w:t xml:space="preserve"> less </w:t>
      </w:r>
      <w:r w:rsidRPr="009B519B">
        <w:rPr>
          <w:rStyle w:val="Emphasis"/>
          <w:highlight w:val="cyan"/>
        </w:rPr>
        <w:t>safe</w:t>
      </w:r>
      <w:r w:rsidRPr="009B519B">
        <w:rPr>
          <w:sz w:val="16"/>
        </w:rPr>
        <w:t>. The innovation ecosystems that produce and apply technology will prove decisive to achieving a favorable outcome.</w:t>
      </w:r>
    </w:p>
    <w:p w14:paraId="1CF49321" w14:textId="77777777" w:rsidR="00595B7A" w:rsidRPr="009B519B" w:rsidRDefault="00595B7A" w:rsidP="00595B7A">
      <w:pPr>
        <w:rPr>
          <w:sz w:val="16"/>
        </w:rPr>
      </w:pPr>
      <w:r w:rsidRPr="009B519B">
        <w:rPr>
          <w:rStyle w:val="Emphasis"/>
          <w:highlight w:val="cyan"/>
        </w:rPr>
        <w:t>Winning</w:t>
      </w:r>
      <w:r w:rsidRPr="009B519B">
        <w:rPr>
          <w:rStyle w:val="StyleUnderline"/>
          <w:highlight w:val="cyan"/>
        </w:rPr>
        <w:t xml:space="preserve"> this</w:t>
      </w:r>
      <w:r w:rsidRPr="009B519B">
        <w:rPr>
          <w:rStyle w:val="StyleUnderline"/>
        </w:rPr>
        <w:t xml:space="preserve"> competition </w:t>
      </w:r>
      <w:r w:rsidRPr="009B519B">
        <w:rPr>
          <w:rStyle w:val="StyleUnderline"/>
          <w:highlight w:val="cyan"/>
        </w:rPr>
        <w:t>and</w:t>
      </w:r>
      <w:r w:rsidRPr="009B519B">
        <w:rPr>
          <w:sz w:val="16"/>
        </w:rPr>
        <w:t xml:space="preserve"> addressing </w:t>
      </w:r>
      <w:r w:rsidRPr="009B519B">
        <w:rPr>
          <w:rStyle w:val="StyleUnderline"/>
          <w:highlight w:val="cyan"/>
        </w:rPr>
        <w:t>other</w:t>
      </w:r>
      <w:r w:rsidRPr="009B519B">
        <w:rPr>
          <w:rStyle w:val="StyleUnderline"/>
        </w:rPr>
        <w:t xml:space="preserve"> cross-border challenges and </w:t>
      </w:r>
      <w:r w:rsidRPr="009B519B">
        <w:rPr>
          <w:rStyle w:val="Emphasis"/>
          <w:highlight w:val="cyan"/>
        </w:rPr>
        <w:t>threats</w:t>
      </w:r>
      <w:r w:rsidRPr="009B519B">
        <w:rPr>
          <w:rStyle w:val="StyleUnderline"/>
          <w:highlight w:val="cyan"/>
        </w:rPr>
        <w:t xml:space="preserve"> such as </w:t>
      </w:r>
      <w:r w:rsidRPr="009B519B">
        <w:rPr>
          <w:rStyle w:val="Emphasis"/>
          <w:highlight w:val="cyan"/>
        </w:rPr>
        <w:t>terror</w:t>
      </w:r>
      <w:r w:rsidRPr="009B519B">
        <w:rPr>
          <w:rStyle w:val="StyleUnderline"/>
        </w:rPr>
        <w:t xml:space="preserve">ism, </w:t>
      </w:r>
      <w:r w:rsidRPr="009B519B">
        <w:rPr>
          <w:rStyle w:val="Emphasis"/>
          <w:highlight w:val="cyan"/>
        </w:rPr>
        <w:t>climate</w:t>
      </w:r>
      <w:r w:rsidRPr="009B519B">
        <w:rPr>
          <w:rStyle w:val="StyleUnderline"/>
        </w:rPr>
        <w:t xml:space="preserve"> change, </w:t>
      </w:r>
      <w:r w:rsidRPr="009B519B">
        <w:rPr>
          <w:rStyle w:val="StyleUnderline"/>
          <w:highlight w:val="cyan"/>
        </w:rPr>
        <w:t xml:space="preserve">and </w:t>
      </w:r>
      <w:r w:rsidRPr="009B519B">
        <w:rPr>
          <w:rStyle w:val="Emphasis"/>
          <w:highlight w:val="cyan"/>
        </w:rPr>
        <w:t>prolif</w:t>
      </w:r>
      <w:r w:rsidRPr="009B519B">
        <w:rPr>
          <w:rStyle w:val="StyleUnderline"/>
          <w:highlight w:val="cyan"/>
        </w:rPr>
        <w:t>eration</w:t>
      </w:r>
      <w:r w:rsidRPr="009B519B">
        <w:rPr>
          <w:sz w:val="16"/>
        </w:rPr>
        <w:t xml:space="preserve"> of weapons of mass destruction </w:t>
      </w:r>
      <w:r w:rsidRPr="009B519B">
        <w:rPr>
          <w:rStyle w:val="StyleUnderline"/>
          <w:highlight w:val="cyan"/>
        </w:rPr>
        <w:t>require</w:t>
      </w:r>
      <w:r w:rsidRPr="009B519B">
        <w:rPr>
          <w:sz w:val="16"/>
        </w:rPr>
        <w:t xml:space="preserve"> a </w:t>
      </w:r>
      <w:r w:rsidRPr="009B519B">
        <w:rPr>
          <w:rStyle w:val="Emphasis"/>
          <w:highlight w:val="cyan"/>
        </w:rPr>
        <w:t>statecraft</w:t>
      </w:r>
      <w:r w:rsidRPr="009B519B">
        <w:rPr>
          <w:rStyle w:val="StyleUnderline"/>
          <w:highlight w:val="cyan"/>
        </w:rPr>
        <w:t xml:space="preserve"> that draws on</w:t>
      </w:r>
      <w:r w:rsidRPr="009B519B">
        <w:rPr>
          <w:rStyle w:val="StyleUnderline"/>
        </w:rPr>
        <w:t xml:space="preserve"> all sources of national power</w:t>
      </w:r>
      <w:r w:rsidRPr="009B519B">
        <w:rPr>
          <w:sz w:val="16"/>
        </w:rPr>
        <w:t xml:space="preserve"> in an integrated manner. These sources of power include US military strength, its global diplomatic reach, the gravitational attraction of American ideals such as liberty and opportunity, and </w:t>
      </w:r>
      <w:r w:rsidRPr="009B519B">
        <w:rPr>
          <w:rStyle w:val="StyleUnderline"/>
        </w:rPr>
        <w:t xml:space="preserve">the </w:t>
      </w:r>
      <w:r w:rsidRPr="009B519B">
        <w:rPr>
          <w:rStyle w:val="Emphasis"/>
          <w:highlight w:val="cyan"/>
        </w:rPr>
        <w:t>econ</w:t>
      </w:r>
      <w:r w:rsidRPr="009B519B">
        <w:rPr>
          <w:rStyle w:val="StyleUnderline"/>
        </w:rPr>
        <w:t>omy</w:t>
      </w:r>
      <w:r w:rsidRPr="009B519B">
        <w:rPr>
          <w:sz w:val="16"/>
        </w:rPr>
        <w:t>.</w:t>
      </w:r>
    </w:p>
    <w:p w14:paraId="6DBD23EA" w14:textId="77777777" w:rsidR="00595B7A" w:rsidRPr="009B519B" w:rsidRDefault="00595B7A" w:rsidP="00595B7A">
      <w:pPr>
        <w:rPr>
          <w:sz w:val="16"/>
        </w:rPr>
      </w:pPr>
      <w:r w:rsidRPr="009B519B">
        <w:rPr>
          <w:sz w:val="16"/>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0C17BA6D" w14:textId="77777777" w:rsidR="00595B7A" w:rsidRPr="009B519B" w:rsidRDefault="00595B7A" w:rsidP="00595B7A">
      <w:pPr>
        <w:rPr>
          <w:sz w:val="16"/>
        </w:rPr>
      </w:pPr>
      <w:r w:rsidRPr="009B519B">
        <w:rPr>
          <w:sz w:val="16"/>
        </w:rPr>
        <w:t xml:space="preserve">Although the </w:t>
      </w:r>
      <w:r w:rsidRPr="009B519B">
        <w:rPr>
          <w:rStyle w:val="StyleUnderline"/>
        </w:rPr>
        <w:t xml:space="preserve">strategy should apply American </w:t>
      </w:r>
      <w:r w:rsidRPr="009B519B">
        <w:rPr>
          <w:rStyle w:val="Emphasis"/>
        </w:rPr>
        <w:t>econ</w:t>
      </w:r>
      <w:r w:rsidRPr="009B519B">
        <w:rPr>
          <w:rStyle w:val="StyleUnderline"/>
        </w:rPr>
        <w:t xml:space="preserve">omic </w:t>
      </w:r>
      <w:r w:rsidRPr="009B519B">
        <w:rPr>
          <w:rStyle w:val="StyleUnderline"/>
          <w:highlight w:val="cyan"/>
        </w:rPr>
        <w:t>power</w:t>
      </w:r>
      <w:r w:rsidRPr="009B519B">
        <w:rPr>
          <w:rStyle w:val="StyleUnderline"/>
        </w:rPr>
        <w:t xml:space="preserve"> to </w:t>
      </w:r>
      <w:r w:rsidRPr="009B519B">
        <w:rPr>
          <w:rStyle w:val="Emphasis"/>
          <w:highlight w:val="cyan"/>
        </w:rPr>
        <w:t>advance</w:t>
      </w:r>
      <w:r w:rsidRPr="009B519B">
        <w:rPr>
          <w:rStyle w:val="StyleUnderline"/>
        </w:rPr>
        <w:t xml:space="preserve"> US </w:t>
      </w:r>
      <w:r w:rsidRPr="009B519B">
        <w:rPr>
          <w:rStyle w:val="Emphasis"/>
        </w:rPr>
        <w:t>geopolitical</w:t>
      </w:r>
      <w:r w:rsidRPr="009B519B">
        <w:rPr>
          <w:rStyle w:val="StyleUnderline"/>
        </w:rPr>
        <w:t xml:space="preserve"> </w:t>
      </w:r>
      <w:r w:rsidRPr="009B519B">
        <w:rPr>
          <w:rStyle w:val="StyleUnderline"/>
          <w:highlight w:val="cyan"/>
        </w:rPr>
        <w:t>objectives</w:t>
      </w:r>
      <w:r w:rsidRPr="009B519B">
        <w:rPr>
          <w:sz w:val="16"/>
        </w:rPr>
        <w:t>, it should enable rather than constrain free enterprise and exploit weakness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must also foster market conditions that incentivize the private sector to fulfll critical national security needs in critical sectors such as semiconductors, critical minerals, and supply chains associated with the defense industrial base.</w:t>
      </w:r>
    </w:p>
    <w:p w14:paraId="0557A92A" w14:textId="77777777" w:rsidR="00595B7A" w:rsidRDefault="00595B7A" w:rsidP="00595B7A">
      <w:r>
        <w:t>&lt;&lt;TEXT CONDENSED, NONE OMITTED&gt;&gt;</w:t>
      </w:r>
    </w:p>
    <w:p w14:paraId="0F016144" w14:textId="77777777" w:rsidR="00595B7A" w:rsidRPr="00F65863" w:rsidRDefault="00595B7A" w:rsidP="00595B7A">
      <w:pPr>
        <w:rPr>
          <w:sz w:val="8"/>
        </w:rPr>
      </w:pPr>
      <w:r w:rsidRPr="00F65863">
        <w:rPr>
          <w:sz w:val="8"/>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 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 This report has three goals: Define economic statecraf as the use of economic power in pursuit of geopolitical objectives. Contextualize economic statecraf in US grand strategy, with a focus on prevailing in the multidimensional competition with China, Russia, and other members of the “axis of aggressors” (i.e., Iran and North Korea). Identify principles to guide economic statecraf strategy and recommend how the US government should organize to employ the instruments of economic statecraf efectively. This report’s principal recommendation is that President Trump issue an executive order that implements the following: Directs the national security advisor and the director of the National Economic Council to coordinate the development of an integrated economic statecraf strategy Directs the director of the National Economic Council to make recommendations for improving the analytic resources available to practitioners of economic statecraft 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 DEFINING ECONOMIC STATECRAFT 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 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 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 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 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 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 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 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 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 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 STRATEGIC CONTEXT FOR ECONOMIC STATECRAFT The US economy is the source of power for US economic statecraf. That power derives from a set of attributes about the US economy including the following: The US economy is open, dynamic, and the largest in the world, with a commitment to property rights and the rule of law. The US system of higher education is a source of basic and applied research, ensuring a steady fow of emerging and foundational technologies for US industry and defense needs, and trains the next generation of science, technology, engineering, and mathematics (STEM) practitioners.2 The US innovation ecosystem rewards risk-taking and entrepreneurship, attracting the best and brightest talent from around the world and incentivizing investment in technologies and new businesses. The US innovation ecosystem produces many technologies that have essential applications in various domains, making the United States a critical node in global supply chains. The dollar is the predominant currency of the global economy in international reserves, as a currency anchor, and in transactions,3 and there is no practical alternative to it for the foreseeable future.4 The United States is an energy superpower, with energy production exceeding consumption since 20195 and 2023 marking the widest gap yet.6 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 THE CRITICAL ROLE OF TECHNOLOGY INNOVATION TO SUSTAINING US ECONOMIC AND MILITARY ADVANTAGE 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 VULNERABILITIES EXIST IN THE US ECONOMY 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 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42FD193D" w14:textId="77777777" w:rsidR="00595B7A" w:rsidRDefault="00595B7A" w:rsidP="00595B7A">
      <w:r>
        <w:t>&lt;&lt;PARAGRAPH INTEGRITY RESUMES&gt;&gt;</w:t>
      </w:r>
    </w:p>
    <w:p w14:paraId="02BE0118" w14:textId="77777777" w:rsidR="00595B7A" w:rsidRPr="009B519B" w:rsidRDefault="00595B7A" w:rsidP="00595B7A">
      <w:pPr>
        <w:rPr>
          <w:sz w:val="16"/>
        </w:rPr>
      </w:pPr>
      <w:r w:rsidRPr="009B519B">
        <w:rPr>
          <w:sz w:val="16"/>
        </w:rPr>
        <w:t xml:space="preserve">The </w:t>
      </w:r>
      <w:r w:rsidRPr="009B519B">
        <w:rPr>
          <w:rStyle w:val="Emphasis"/>
          <w:highlight w:val="cyan"/>
        </w:rPr>
        <w:t>growth</w:t>
      </w:r>
      <w:r w:rsidRPr="009B519B">
        <w:rPr>
          <w:rStyle w:val="StyleUnderline"/>
          <w:highlight w:val="cyan"/>
        </w:rPr>
        <w:t xml:space="preserve"> rate of</w:t>
      </w:r>
      <w:r w:rsidRPr="009B519B">
        <w:rPr>
          <w:rStyle w:val="StyleUnderline"/>
        </w:rPr>
        <w:t xml:space="preserve"> the </w:t>
      </w:r>
      <w:r w:rsidRPr="009B519B">
        <w:rPr>
          <w:rStyle w:val="StyleUnderline"/>
          <w:highlight w:val="cyan"/>
        </w:rPr>
        <w:t>US</w:t>
      </w:r>
      <w:r w:rsidRPr="009B519B">
        <w:rPr>
          <w:rStyle w:val="StyleUnderline"/>
        </w:rPr>
        <w:t xml:space="preserve"> economy has </w:t>
      </w:r>
      <w:r w:rsidRPr="009B519B">
        <w:rPr>
          <w:rStyle w:val="Emphasis"/>
          <w:highlight w:val="cyan"/>
        </w:rPr>
        <w:t>slowed</w:t>
      </w:r>
      <w:r w:rsidRPr="009B519B">
        <w:rPr>
          <w:sz w:val="16"/>
        </w:rPr>
        <w:t xml:space="preserve"> over the past several decades, </w:t>
      </w:r>
      <w:r w:rsidRPr="009B519B">
        <w:rPr>
          <w:rStyle w:val="StyleUnderline"/>
          <w:highlight w:val="cyan"/>
        </w:rPr>
        <w:t>while</w:t>
      </w:r>
      <w:r w:rsidRPr="009B519B">
        <w:rPr>
          <w:rStyle w:val="StyleUnderline"/>
        </w:rPr>
        <w:t xml:space="preserve"> the proportion of US GDP devoted to mandatory government </w:t>
      </w:r>
      <w:r w:rsidRPr="009B519B">
        <w:rPr>
          <w:rStyle w:val="Emphasis"/>
          <w:highlight w:val="cyan"/>
        </w:rPr>
        <w:t>spending</w:t>
      </w:r>
      <w:r w:rsidRPr="009B519B">
        <w:rPr>
          <w:rStyle w:val="StyleUnderline"/>
          <w:highlight w:val="cyan"/>
        </w:rPr>
        <w:t xml:space="preserve"> and</w:t>
      </w:r>
      <w:r w:rsidRPr="009B519B">
        <w:rPr>
          <w:sz w:val="16"/>
        </w:rPr>
        <w:t xml:space="preserve"> interest payments on the federal </w:t>
      </w:r>
      <w:r w:rsidRPr="009B519B">
        <w:rPr>
          <w:rStyle w:val="Emphasis"/>
          <w:highlight w:val="cyan"/>
        </w:rPr>
        <w:t>debt</w:t>
      </w:r>
      <w:r w:rsidRPr="009B519B">
        <w:rPr>
          <w:rStyle w:val="StyleUnderline"/>
        </w:rPr>
        <w:t xml:space="preserve"> has </w:t>
      </w:r>
      <w:r w:rsidRPr="009B519B">
        <w:rPr>
          <w:rStyle w:val="Emphasis"/>
          <w:highlight w:val="cyan"/>
        </w:rPr>
        <w:t>grow</w:t>
      </w:r>
      <w:r w:rsidRPr="009B519B">
        <w:rPr>
          <w:rStyle w:val="StyleUnderline"/>
        </w:rPr>
        <w:t>n</w:t>
      </w:r>
      <w:r w:rsidRPr="009B519B">
        <w:rPr>
          <w:sz w:val="16"/>
        </w:rPr>
        <w:t xml:space="preserve">. As a result, the </w:t>
      </w:r>
      <w:r w:rsidRPr="009B519B">
        <w:rPr>
          <w:rStyle w:val="StyleUnderline"/>
        </w:rPr>
        <w:t xml:space="preserve">proportion of national </w:t>
      </w:r>
      <w:r w:rsidRPr="009B519B">
        <w:rPr>
          <w:rStyle w:val="StyleUnderline"/>
          <w:highlight w:val="cyan"/>
        </w:rPr>
        <w:t xml:space="preserve">resources </w:t>
      </w:r>
      <w:r w:rsidRPr="009B519B">
        <w:rPr>
          <w:rStyle w:val="Emphasis"/>
          <w:highlight w:val="cyan"/>
        </w:rPr>
        <w:t>left</w:t>
      </w:r>
      <w:r w:rsidRPr="009B519B">
        <w:rPr>
          <w:rStyle w:val="StyleUnderline"/>
        </w:rPr>
        <w:t xml:space="preserve"> over </w:t>
      </w:r>
      <w:r w:rsidRPr="009B519B">
        <w:rPr>
          <w:rStyle w:val="StyleUnderline"/>
          <w:highlight w:val="cyan"/>
        </w:rPr>
        <w:t>for</w:t>
      </w:r>
      <w:r w:rsidRPr="009B519B">
        <w:rPr>
          <w:rStyle w:val="StyleUnderline"/>
        </w:rPr>
        <w:t xml:space="preserve"> spending on </w:t>
      </w:r>
      <w:r w:rsidRPr="009B519B">
        <w:rPr>
          <w:rStyle w:val="Emphasis"/>
          <w:highlight w:val="cyan"/>
        </w:rPr>
        <w:t>defense</w:t>
      </w:r>
      <w:r w:rsidRPr="009B519B">
        <w:rPr>
          <w:sz w:val="16"/>
        </w:rPr>
        <w:t xml:space="preserve"> needs </w:t>
      </w:r>
      <w:r w:rsidRPr="009B519B">
        <w:rPr>
          <w:rStyle w:val="StyleUnderline"/>
          <w:highlight w:val="cyan"/>
        </w:rPr>
        <w:t>and</w:t>
      </w:r>
      <w:r w:rsidRPr="009B519B">
        <w:rPr>
          <w:sz w:val="16"/>
        </w:rPr>
        <w:t xml:space="preserve"> other </w:t>
      </w:r>
      <w:r w:rsidRPr="009B519B">
        <w:rPr>
          <w:rStyle w:val="Emphasis"/>
          <w:highlight w:val="cyan"/>
        </w:rPr>
        <w:t>national security</w:t>
      </w:r>
      <w:r w:rsidRPr="009B519B">
        <w:rPr>
          <w:sz w:val="16"/>
        </w:rPr>
        <w:t xml:space="preserve">–related public goods </w:t>
      </w:r>
      <w:r w:rsidRPr="009B519B">
        <w:rPr>
          <w:rStyle w:val="StyleUnderline"/>
        </w:rPr>
        <w:t xml:space="preserve">has </w:t>
      </w:r>
      <w:r w:rsidRPr="009B519B">
        <w:rPr>
          <w:rStyle w:val="Emphasis"/>
          <w:highlight w:val="cyan"/>
        </w:rPr>
        <w:t>declined</w:t>
      </w:r>
      <w:r w:rsidRPr="009B519B">
        <w:rPr>
          <w:rStyle w:val="StyleUnderline"/>
        </w:rPr>
        <w:t xml:space="preserve"> over the same period</w:t>
      </w:r>
      <w:r w:rsidRPr="009B519B">
        <w:rPr>
          <w:sz w:val="16"/>
        </w:rPr>
        <w:t>.9</w:t>
      </w:r>
    </w:p>
    <w:p w14:paraId="0A5B9C03" w14:textId="50A4C906" w:rsidR="00595B7A" w:rsidRDefault="00595B7A" w:rsidP="00595B7A">
      <w:pPr>
        <w:pStyle w:val="Heading3"/>
      </w:pPr>
      <w:r>
        <w:t>AT: Inflation Long term</w:t>
      </w:r>
    </w:p>
    <w:p w14:paraId="777CD124" w14:textId="77777777" w:rsidR="00595B7A" w:rsidRDefault="00595B7A" w:rsidP="00595B7A">
      <w:pPr>
        <w:pStyle w:val="Heading4"/>
      </w:pPr>
      <w:r>
        <w:t xml:space="preserve">3. </w:t>
      </w:r>
      <w:r w:rsidRPr="00CD0E04">
        <w:rPr>
          <w:u w:val="single"/>
        </w:rPr>
        <w:t>Issue-specific</w:t>
      </w:r>
      <w:r>
        <w:t xml:space="preserve"> uniqueness---cuts are </w:t>
      </w:r>
      <w:r w:rsidRPr="00CD0E04">
        <w:rPr>
          <w:u w:val="single"/>
        </w:rPr>
        <w:t>slated</w:t>
      </w:r>
      <w:r>
        <w:t xml:space="preserve"> but depend on </w:t>
      </w:r>
      <w:r w:rsidRPr="00CD0E04">
        <w:rPr>
          <w:u w:val="single"/>
        </w:rPr>
        <w:t>subdued</w:t>
      </w:r>
      <w:r>
        <w:t xml:space="preserve"> bargaining power to </w:t>
      </w:r>
      <w:r w:rsidRPr="004E1CC7">
        <w:rPr>
          <w:u w:val="single"/>
        </w:rPr>
        <w:t>loosen</w:t>
      </w:r>
      <w:r>
        <w:t xml:space="preserve"> the labor market. </w:t>
      </w:r>
    </w:p>
    <w:p w14:paraId="0A7038CF" w14:textId="77777777" w:rsidR="00595B7A" w:rsidRDefault="00595B7A" w:rsidP="00595B7A">
      <w:r w:rsidRPr="00CD0E04">
        <w:rPr>
          <w:rStyle w:val="Style13ptBold"/>
        </w:rPr>
        <w:t xml:space="preserve">Claire </w:t>
      </w:r>
      <w:r>
        <w:rPr>
          <w:rStyle w:val="Style13ptBold"/>
        </w:rPr>
        <w:t>25</w:t>
      </w:r>
      <w:r>
        <w:t xml:space="preserve"> [Sophia Claire (MBA, fintech content creator), 8-26-2025, “Fed Chair Powell Signals Rate Cut Amid Labor Market Concerns,” Markets, https://www.markets.com/analysis/fed-chair-powell-signals-rate-cut-amid-labor-market-concerns-787-en, njn]</w:t>
      </w:r>
    </w:p>
    <w:p w14:paraId="0E4011E1" w14:textId="77777777" w:rsidR="00595B7A" w:rsidRPr="004E1CC7" w:rsidRDefault="00595B7A" w:rsidP="00595B7A">
      <w:pPr>
        <w:rPr>
          <w:sz w:val="16"/>
        </w:rPr>
      </w:pPr>
      <w:r w:rsidRPr="004E1CC7">
        <w:rPr>
          <w:sz w:val="16"/>
        </w:rPr>
        <w:t>A Dual Mandate Amid Challenges</w:t>
      </w:r>
    </w:p>
    <w:p w14:paraId="4AFA8C73" w14:textId="77777777" w:rsidR="00595B7A" w:rsidRPr="004E1CC7" w:rsidRDefault="00595B7A" w:rsidP="00595B7A">
      <w:pPr>
        <w:rPr>
          <w:rStyle w:val="StyleUnderline"/>
        </w:rPr>
      </w:pPr>
      <w:r w:rsidRPr="004E1CC7">
        <w:rPr>
          <w:rStyle w:val="StyleUnderline"/>
        </w:rPr>
        <w:t xml:space="preserve">The Federal Reserve faces a </w:t>
      </w:r>
      <w:r w:rsidRPr="004E1CC7">
        <w:rPr>
          <w:rStyle w:val="Emphasis"/>
        </w:rPr>
        <w:t>dual mandate</w:t>
      </w:r>
      <w:r w:rsidRPr="004E1CC7">
        <w:rPr>
          <w:rStyle w:val="StyleUnderline"/>
        </w:rPr>
        <w:t xml:space="preserve"> to curb inflation and </w:t>
      </w:r>
      <w:r w:rsidRPr="004E1CC7">
        <w:rPr>
          <w:rStyle w:val="Emphasis"/>
        </w:rPr>
        <w:t>maintain</w:t>
      </w:r>
      <w:r w:rsidRPr="004E1CC7">
        <w:rPr>
          <w:sz w:val="16"/>
        </w:rPr>
        <w:t xml:space="preserve"> the health of </w:t>
      </w:r>
      <w:r w:rsidRPr="004E1CC7">
        <w:rPr>
          <w:rStyle w:val="StyleUnderline"/>
        </w:rPr>
        <w:t xml:space="preserve">the </w:t>
      </w:r>
      <w:r w:rsidRPr="004E1CC7">
        <w:rPr>
          <w:rStyle w:val="Emphasis"/>
        </w:rPr>
        <w:t>labor</w:t>
      </w:r>
      <w:r w:rsidRPr="004E1CC7">
        <w:rPr>
          <w:rStyle w:val="StyleUnderline"/>
        </w:rPr>
        <w:t xml:space="preserve"> market</w:t>
      </w:r>
      <w:r w:rsidRPr="004E1CC7">
        <w:rPr>
          <w:sz w:val="16"/>
        </w:rPr>
        <w:t xml:space="preserve">. The White House's decision to impose tariffs on imported goods complicates achieving these two goals. In theory, Federal Reserve officials had previously stated that in the event of high inflation and economic weakness at the same time, the goal that deviated from its normal course more should be identified. According to this logic, the Federal Reserve should prioritize controlling inflation and maintaining high interest rates. But </w:t>
      </w:r>
      <w:r w:rsidRPr="004E1CC7">
        <w:rPr>
          <w:rStyle w:val="Emphasis"/>
        </w:rPr>
        <w:t>Powell</w:t>
      </w:r>
      <w:r w:rsidRPr="004E1CC7">
        <w:rPr>
          <w:rStyle w:val="StyleUnderline"/>
        </w:rPr>
        <w:t xml:space="preserve">'s speech turned this scenario </w:t>
      </w:r>
      <w:r w:rsidRPr="004E1CC7">
        <w:rPr>
          <w:rStyle w:val="Emphasis"/>
        </w:rPr>
        <w:t>upside down</w:t>
      </w:r>
      <w:r w:rsidRPr="004E1CC7">
        <w:rPr>
          <w:rStyle w:val="StyleUnderline"/>
        </w:rPr>
        <w:t xml:space="preserve">, as he made it </w:t>
      </w:r>
      <w:r w:rsidRPr="004E1CC7">
        <w:rPr>
          <w:rStyle w:val="Emphasis"/>
        </w:rPr>
        <w:t>clear</w:t>
      </w:r>
      <w:r w:rsidRPr="004E1CC7">
        <w:rPr>
          <w:rStyle w:val="StyleUnderline"/>
        </w:rPr>
        <w:t xml:space="preserve"> that the Federal Reserve believes the </w:t>
      </w:r>
      <w:r w:rsidRPr="004E1CC7">
        <w:rPr>
          <w:rStyle w:val="Emphasis"/>
        </w:rPr>
        <w:t>labor</w:t>
      </w:r>
      <w:r w:rsidRPr="004E1CC7">
        <w:rPr>
          <w:rStyle w:val="StyleUnderline"/>
        </w:rPr>
        <w:t xml:space="preserve"> market needs "</w:t>
      </w:r>
      <w:r w:rsidRPr="004E1CC7">
        <w:rPr>
          <w:rStyle w:val="Emphasis"/>
        </w:rPr>
        <w:t>urgent help</w:t>
      </w:r>
      <w:r w:rsidRPr="004E1CC7">
        <w:rPr>
          <w:rStyle w:val="StyleUnderline"/>
        </w:rPr>
        <w:t>."</w:t>
      </w:r>
    </w:p>
    <w:p w14:paraId="08EAFBF6" w14:textId="77777777" w:rsidR="00595B7A" w:rsidRPr="004E1CC7" w:rsidRDefault="00595B7A" w:rsidP="00595B7A">
      <w:pPr>
        <w:rPr>
          <w:sz w:val="16"/>
        </w:rPr>
      </w:pPr>
      <w:r w:rsidRPr="004E1CC7">
        <w:rPr>
          <w:sz w:val="16"/>
        </w:rPr>
        <w:t>Rising Risks in the Labor Market</w:t>
      </w:r>
    </w:p>
    <w:p w14:paraId="39D0BA39" w14:textId="77777777" w:rsidR="00595B7A" w:rsidRPr="004E1CC7" w:rsidRDefault="00595B7A" w:rsidP="00595B7A">
      <w:pPr>
        <w:rPr>
          <w:sz w:val="16"/>
        </w:rPr>
      </w:pPr>
      <w:r w:rsidRPr="004E1CC7">
        <w:rPr>
          <w:sz w:val="16"/>
        </w:rPr>
        <w:t>Powell warned that "</w:t>
      </w:r>
      <w:r w:rsidRPr="004E1CC7">
        <w:rPr>
          <w:rStyle w:val="Emphasis"/>
        </w:rPr>
        <w:t>downside</w:t>
      </w:r>
      <w:r w:rsidRPr="004E1CC7">
        <w:rPr>
          <w:rStyle w:val="StyleUnderline"/>
        </w:rPr>
        <w:t xml:space="preserve"> </w:t>
      </w:r>
      <w:r w:rsidRPr="004E1CC7">
        <w:rPr>
          <w:rStyle w:val="StyleUnderline"/>
          <w:highlight w:val="cyan"/>
        </w:rPr>
        <w:t>risks in</w:t>
      </w:r>
      <w:r w:rsidRPr="004E1CC7">
        <w:rPr>
          <w:rStyle w:val="StyleUnderline"/>
        </w:rPr>
        <w:t xml:space="preserve"> the </w:t>
      </w:r>
      <w:r w:rsidRPr="004E1CC7">
        <w:rPr>
          <w:rStyle w:val="StyleUnderline"/>
          <w:highlight w:val="cyan"/>
        </w:rPr>
        <w:t>labor</w:t>
      </w:r>
      <w:r w:rsidRPr="004E1CC7">
        <w:rPr>
          <w:rStyle w:val="StyleUnderline"/>
        </w:rPr>
        <w:t xml:space="preserve"> market </w:t>
      </w:r>
      <w:r w:rsidRPr="004E1CC7">
        <w:rPr>
          <w:rStyle w:val="StyleUnderline"/>
          <w:highlight w:val="cyan"/>
        </w:rPr>
        <w:t xml:space="preserve">are </w:t>
      </w:r>
      <w:r w:rsidRPr="004E1CC7">
        <w:rPr>
          <w:rStyle w:val="Emphasis"/>
          <w:highlight w:val="cyan"/>
        </w:rPr>
        <w:t>rising</w:t>
      </w:r>
      <w:r w:rsidRPr="004E1CC7">
        <w:rPr>
          <w:rStyle w:val="StyleUnderline"/>
        </w:rPr>
        <w:t>. Once these</w:t>
      </w:r>
      <w:r w:rsidRPr="004E1CC7">
        <w:rPr>
          <w:sz w:val="16"/>
        </w:rPr>
        <w:t xml:space="preserve"> risks </w:t>
      </w:r>
      <w:r w:rsidRPr="004E1CC7">
        <w:rPr>
          <w:rStyle w:val="StyleUnderline"/>
        </w:rPr>
        <w:t xml:space="preserve">materialize, they may rapidly </w:t>
      </w:r>
      <w:r w:rsidRPr="004E1CC7">
        <w:rPr>
          <w:rStyle w:val="Emphasis"/>
        </w:rPr>
        <w:t>deteriorate</w:t>
      </w:r>
      <w:r w:rsidRPr="004E1CC7">
        <w:rPr>
          <w:rStyle w:val="StyleUnderline"/>
        </w:rPr>
        <w:t xml:space="preserve"> in the form of </w:t>
      </w:r>
      <w:r w:rsidRPr="004E1CC7">
        <w:rPr>
          <w:rStyle w:val="Emphasis"/>
        </w:rPr>
        <w:t>layoffs</w:t>
      </w:r>
      <w:r w:rsidRPr="004E1CC7">
        <w:rPr>
          <w:rStyle w:val="StyleUnderline"/>
        </w:rPr>
        <w:t xml:space="preserve"> and increased </w:t>
      </w:r>
      <w:r w:rsidRPr="004E1CC7">
        <w:rPr>
          <w:rStyle w:val="Emphasis"/>
        </w:rPr>
        <w:t>unemployment</w:t>
      </w:r>
      <w:r w:rsidRPr="004E1CC7">
        <w:rPr>
          <w:sz w:val="16"/>
        </w:rPr>
        <w:t xml:space="preserve"> rates." Jonathan Millar, Senior US Economist at Barclays, believes that </w:t>
      </w:r>
      <w:r w:rsidRPr="004E1CC7">
        <w:rPr>
          <w:rStyle w:val="StyleUnderline"/>
        </w:rPr>
        <w:t xml:space="preserve">the </w:t>
      </w:r>
      <w:r w:rsidRPr="004E1CC7">
        <w:rPr>
          <w:rStyle w:val="StyleUnderline"/>
          <w:highlight w:val="cyan"/>
        </w:rPr>
        <w:t>main reason for Powell's</w:t>
      </w:r>
      <w:r w:rsidRPr="004E1CC7">
        <w:rPr>
          <w:sz w:val="16"/>
        </w:rPr>
        <w:t xml:space="preserve"> audacity in sending the </w:t>
      </w:r>
      <w:r w:rsidRPr="004E1CC7">
        <w:rPr>
          <w:rStyle w:val="StyleUnderline"/>
          <w:highlight w:val="cyan"/>
        </w:rPr>
        <w:t>signal</w:t>
      </w:r>
      <w:r w:rsidRPr="004E1CC7">
        <w:rPr>
          <w:rStyle w:val="StyleUnderline"/>
        </w:rPr>
        <w:t xml:space="preserve"> of change </w:t>
      </w:r>
      <w:r w:rsidRPr="004E1CC7">
        <w:rPr>
          <w:rStyle w:val="StyleUnderline"/>
          <w:highlight w:val="cyan"/>
        </w:rPr>
        <w:t xml:space="preserve">is the </w:t>
      </w:r>
      <w:r w:rsidRPr="004E1CC7">
        <w:rPr>
          <w:rStyle w:val="Emphasis"/>
          <w:highlight w:val="cyan"/>
        </w:rPr>
        <w:t>absence</w:t>
      </w:r>
      <w:r w:rsidRPr="004E1CC7">
        <w:rPr>
          <w:rStyle w:val="StyleUnderline"/>
          <w:highlight w:val="cyan"/>
        </w:rPr>
        <w:t xml:space="preserve"> of</w:t>
      </w:r>
      <w:r w:rsidRPr="004E1CC7">
        <w:rPr>
          <w:sz w:val="16"/>
        </w:rPr>
        <w:t xml:space="preserve"> signs of </w:t>
      </w:r>
      <w:r w:rsidRPr="004E1CC7">
        <w:rPr>
          <w:rStyle w:val="Emphasis"/>
          <w:highlight w:val="cyan"/>
        </w:rPr>
        <w:t>tightness</w:t>
      </w:r>
      <w:r w:rsidRPr="004E1CC7">
        <w:rPr>
          <w:rStyle w:val="StyleUnderline"/>
          <w:highlight w:val="cyan"/>
        </w:rPr>
        <w:t xml:space="preserve"> in</w:t>
      </w:r>
      <w:r w:rsidRPr="004E1CC7">
        <w:rPr>
          <w:rStyle w:val="StyleUnderline"/>
        </w:rPr>
        <w:t xml:space="preserve"> the </w:t>
      </w:r>
      <w:r w:rsidRPr="004E1CC7">
        <w:rPr>
          <w:rStyle w:val="StyleUnderline"/>
          <w:highlight w:val="cyan"/>
        </w:rPr>
        <w:t>labor</w:t>
      </w:r>
      <w:r w:rsidRPr="004E1CC7">
        <w:rPr>
          <w:rStyle w:val="StyleUnderline"/>
        </w:rPr>
        <w:t xml:space="preserve"> market, </w:t>
      </w:r>
      <w:r w:rsidRPr="004E1CC7">
        <w:rPr>
          <w:rStyle w:val="StyleUnderline"/>
          <w:highlight w:val="cyan"/>
        </w:rPr>
        <w:t xml:space="preserve">and the lack of </w:t>
      </w:r>
      <w:r w:rsidRPr="004E1CC7">
        <w:rPr>
          <w:rStyle w:val="Emphasis"/>
          <w:highlight w:val="cyan"/>
        </w:rPr>
        <w:t>bargaining power</w:t>
      </w:r>
      <w:r w:rsidRPr="004E1CC7">
        <w:rPr>
          <w:sz w:val="16"/>
        </w:rPr>
        <w:t xml:space="preserve"> among workers </w:t>
      </w:r>
      <w:r w:rsidRPr="004E1CC7">
        <w:rPr>
          <w:rStyle w:val="StyleUnderline"/>
        </w:rPr>
        <w:t xml:space="preserve">to </w:t>
      </w:r>
      <w:r w:rsidRPr="004E1CC7">
        <w:rPr>
          <w:rStyle w:val="Emphasis"/>
        </w:rPr>
        <w:t>drive up</w:t>
      </w:r>
      <w:r w:rsidRPr="004E1CC7">
        <w:rPr>
          <w:rStyle w:val="StyleUnderline"/>
        </w:rPr>
        <w:t xml:space="preserve"> wages</w:t>
      </w:r>
      <w:r w:rsidRPr="004E1CC7">
        <w:rPr>
          <w:sz w:val="16"/>
        </w:rPr>
        <w:t>.</w:t>
      </w:r>
    </w:p>
    <w:p w14:paraId="1784FCD8" w14:textId="77777777" w:rsidR="00595B7A" w:rsidRPr="004E1CC7" w:rsidRDefault="00595B7A" w:rsidP="00595B7A">
      <w:pPr>
        <w:rPr>
          <w:sz w:val="16"/>
        </w:rPr>
      </w:pPr>
      <w:r w:rsidRPr="004E1CC7">
        <w:rPr>
          <w:sz w:val="16"/>
        </w:rPr>
        <w:t>Absence of Wage-Price Spiral</w:t>
      </w:r>
    </w:p>
    <w:p w14:paraId="63E49FAA" w14:textId="77777777" w:rsidR="00595B7A" w:rsidRPr="004E1CC7" w:rsidRDefault="00595B7A" w:rsidP="00595B7A">
      <w:pPr>
        <w:rPr>
          <w:sz w:val="16"/>
        </w:rPr>
      </w:pPr>
      <w:r w:rsidRPr="004E1CC7">
        <w:rPr>
          <w:sz w:val="16"/>
        </w:rPr>
        <w:t xml:space="preserve">It is known that </w:t>
      </w:r>
      <w:r w:rsidRPr="004E1CC7">
        <w:rPr>
          <w:rStyle w:val="StyleUnderline"/>
        </w:rPr>
        <w:t xml:space="preserve">one of </w:t>
      </w:r>
      <w:r w:rsidRPr="004E1CC7">
        <w:rPr>
          <w:rStyle w:val="StyleUnderline"/>
          <w:highlight w:val="cyan"/>
        </w:rPr>
        <w:t xml:space="preserve">the </w:t>
      </w:r>
      <w:r w:rsidRPr="004E1CC7">
        <w:rPr>
          <w:rStyle w:val="Emphasis"/>
          <w:highlight w:val="cyan"/>
        </w:rPr>
        <w:t>biggest risks</w:t>
      </w:r>
      <w:r w:rsidRPr="004E1CC7">
        <w:rPr>
          <w:rStyle w:val="StyleUnderline"/>
        </w:rPr>
        <w:t xml:space="preserve"> of inflation </w:t>
      </w:r>
      <w:r w:rsidRPr="004E1CC7">
        <w:rPr>
          <w:rStyle w:val="StyleUnderline"/>
          <w:highlight w:val="cyan"/>
        </w:rPr>
        <w:t>come</w:t>
      </w:r>
      <w:r w:rsidRPr="004E1CC7">
        <w:rPr>
          <w:rStyle w:val="StyleUnderline"/>
        </w:rPr>
        <w:t xml:space="preserve">s </w:t>
      </w:r>
      <w:r w:rsidRPr="004E1CC7">
        <w:rPr>
          <w:rStyle w:val="StyleUnderline"/>
          <w:highlight w:val="cyan"/>
        </w:rPr>
        <w:t>from the "</w:t>
      </w:r>
      <w:r w:rsidRPr="004E1CC7">
        <w:rPr>
          <w:rStyle w:val="Emphasis"/>
          <w:highlight w:val="cyan"/>
        </w:rPr>
        <w:t>wage-price spiral</w:t>
      </w:r>
      <w:r w:rsidRPr="004E1CC7">
        <w:rPr>
          <w:rStyle w:val="StyleUnderline"/>
          <w:highlight w:val="cyan"/>
        </w:rPr>
        <w:t>,"</w:t>
      </w:r>
      <w:r w:rsidRPr="004E1CC7">
        <w:rPr>
          <w:rStyle w:val="StyleUnderline"/>
        </w:rPr>
        <w:t xml:space="preserve"> where workers demand higher </w:t>
      </w:r>
      <w:r w:rsidRPr="004E1CC7">
        <w:rPr>
          <w:rStyle w:val="Emphasis"/>
        </w:rPr>
        <w:t>wages</w:t>
      </w:r>
      <w:r w:rsidRPr="004E1CC7">
        <w:rPr>
          <w:rStyle w:val="StyleUnderline"/>
        </w:rPr>
        <w:t xml:space="preserve">, prompting companies to raise </w:t>
      </w:r>
      <w:r w:rsidRPr="004E1CC7">
        <w:rPr>
          <w:rStyle w:val="Emphasis"/>
        </w:rPr>
        <w:t>prices</w:t>
      </w:r>
      <w:r w:rsidRPr="004E1CC7">
        <w:rPr>
          <w:rStyle w:val="StyleUnderline"/>
        </w:rPr>
        <w:t xml:space="preserve">. </w:t>
      </w:r>
      <w:r w:rsidRPr="004E1CC7">
        <w:rPr>
          <w:rStyle w:val="StyleUnderline"/>
          <w:highlight w:val="cyan"/>
        </w:rPr>
        <w:t>But</w:t>
      </w:r>
      <w:r w:rsidRPr="004E1CC7">
        <w:rPr>
          <w:sz w:val="16"/>
        </w:rPr>
        <w:t xml:space="preserve"> Millar points out that "</w:t>
      </w:r>
      <w:r w:rsidRPr="004E1CC7">
        <w:rPr>
          <w:rStyle w:val="StyleUnderline"/>
          <w:highlight w:val="cyan"/>
        </w:rPr>
        <w:t>there are</w:t>
      </w:r>
      <w:r w:rsidRPr="004E1CC7">
        <w:rPr>
          <w:rStyle w:val="StyleUnderline"/>
        </w:rPr>
        <w:t xml:space="preserve"> currently </w:t>
      </w:r>
      <w:r w:rsidRPr="004E1CC7">
        <w:rPr>
          <w:rStyle w:val="Emphasis"/>
          <w:highlight w:val="cyan"/>
        </w:rPr>
        <w:t>few signs</w:t>
      </w:r>
      <w:r w:rsidRPr="004E1CC7">
        <w:rPr>
          <w:rStyle w:val="StyleUnderline"/>
          <w:highlight w:val="cyan"/>
        </w:rPr>
        <w:t xml:space="preserve"> of</w:t>
      </w:r>
      <w:r w:rsidRPr="004E1CC7">
        <w:rPr>
          <w:rStyle w:val="StyleUnderline"/>
        </w:rPr>
        <w:t xml:space="preserve"> wage </w:t>
      </w:r>
      <w:r w:rsidRPr="004E1CC7">
        <w:rPr>
          <w:rStyle w:val="StyleUnderline"/>
          <w:highlight w:val="cyan"/>
        </w:rPr>
        <w:t>acceleration</w:t>
      </w:r>
      <w:r w:rsidRPr="004E1CC7">
        <w:rPr>
          <w:sz w:val="16"/>
        </w:rPr>
        <w:t>." Although immigration restrictions may have caused labor shortages in some industries, this effect is limited to a few areas.</w:t>
      </w:r>
    </w:p>
    <w:p w14:paraId="54CE3B9C" w14:textId="77777777" w:rsidR="00595B7A" w:rsidRPr="004E1CC7" w:rsidRDefault="00595B7A" w:rsidP="00595B7A">
      <w:pPr>
        <w:rPr>
          <w:sz w:val="16"/>
        </w:rPr>
      </w:pPr>
      <w:r w:rsidRPr="004E1CC7">
        <w:rPr>
          <w:sz w:val="16"/>
        </w:rPr>
        <w:t>The Future of Interest Rates</w:t>
      </w:r>
    </w:p>
    <w:p w14:paraId="06D1BD5F" w14:textId="77777777" w:rsidR="00595B7A" w:rsidRDefault="00595B7A" w:rsidP="00595B7A">
      <w:pPr>
        <w:rPr>
          <w:sz w:val="16"/>
        </w:rPr>
      </w:pPr>
      <w:r w:rsidRPr="004E1CC7">
        <w:rPr>
          <w:sz w:val="16"/>
        </w:rPr>
        <w:t xml:space="preserve">Millar believes that </w:t>
      </w:r>
      <w:r w:rsidRPr="004E1CC7">
        <w:rPr>
          <w:rStyle w:val="StyleUnderline"/>
        </w:rPr>
        <w:t xml:space="preserve">the pace of interest </w:t>
      </w:r>
      <w:r w:rsidRPr="004E1CC7">
        <w:rPr>
          <w:rStyle w:val="StyleUnderline"/>
          <w:highlight w:val="cyan"/>
        </w:rPr>
        <w:t xml:space="preserve">rate </w:t>
      </w:r>
      <w:r w:rsidRPr="004E1CC7">
        <w:rPr>
          <w:rStyle w:val="Emphasis"/>
          <w:highlight w:val="cyan"/>
        </w:rPr>
        <w:t>cuts</w:t>
      </w:r>
      <w:r w:rsidRPr="004E1CC7">
        <w:rPr>
          <w:rStyle w:val="StyleUnderline"/>
        </w:rPr>
        <w:t xml:space="preserve"> in the remainder of 2025 and 2026 will </w:t>
      </w:r>
      <w:r w:rsidRPr="004E1CC7">
        <w:rPr>
          <w:rStyle w:val="Emphasis"/>
          <w:highlight w:val="cyan"/>
        </w:rPr>
        <w:t>depend</w:t>
      </w:r>
      <w:r w:rsidRPr="004E1CC7">
        <w:rPr>
          <w:rStyle w:val="StyleUnderline"/>
          <w:highlight w:val="cyan"/>
        </w:rPr>
        <w:t xml:space="preserve"> on changes in</w:t>
      </w:r>
      <w:r w:rsidRPr="004E1CC7">
        <w:rPr>
          <w:rStyle w:val="StyleUnderline"/>
        </w:rPr>
        <w:t xml:space="preserve"> the </w:t>
      </w:r>
      <w:r w:rsidRPr="004E1CC7">
        <w:rPr>
          <w:rStyle w:val="Emphasis"/>
          <w:highlight w:val="cyan"/>
        </w:rPr>
        <w:t>unemployment</w:t>
      </w:r>
      <w:r w:rsidRPr="004E1CC7">
        <w:rPr>
          <w:rStyle w:val="StyleUnderline"/>
        </w:rPr>
        <w:t xml:space="preserve"> rate </w:t>
      </w:r>
      <w:r w:rsidRPr="004E1CC7">
        <w:rPr>
          <w:rStyle w:val="StyleUnderline"/>
          <w:highlight w:val="cyan"/>
        </w:rPr>
        <w:t xml:space="preserve">in the coming </w:t>
      </w:r>
      <w:r w:rsidRPr="004E1CC7">
        <w:rPr>
          <w:rStyle w:val="Emphasis"/>
          <w:highlight w:val="cyan"/>
        </w:rPr>
        <w:t>months</w:t>
      </w:r>
      <w:r w:rsidRPr="004E1CC7">
        <w:rPr>
          <w:sz w:val="16"/>
        </w:rPr>
        <w:t xml:space="preserve">. Vanden Houten emphasizes that </w:t>
      </w:r>
      <w:r w:rsidRPr="004E1CC7">
        <w:rPr>
          <w:rStyle w:val="StyleUnderline"/>
        </w:rPr>
        <w:t xml:space="preserve">Powell will </w:t>
      </w:r>
      <w:r w:rsidRPr="004E1CC7">
        <w:rPr>
          <w:rStyle w:val="Emphasis"/>
        </w:rPr>
        <w:t>insist</w:t>
      </w:r>
      <w:r w:rsidRPr="004E1CC7">
        <w:rPr>
          <w:rStyle w:val="StyleUnderline"/>
        </w:rPr>
        <w:t xml:space="preserve"> on his position that "</w:t>
      </w:r>
      <w:r w:rsidRPr="004E1CC7">
        <w:rPr>
          <w:rStyle w:val="Emphasis"/>
        </w:rPr>
        <w:t>cutting</w:t>
      </w:r>
      <w:r w:rsidRPr="004E1CC7">
        <w:rPr>
          <w:rStyle w:val="StyleUnderline"/>
        </w:rPr>
        <w:t xml:space="preserve"> interest rates is </w:t>
      </w:r>
      <w:r w:rsidRPr="004E1CC7">
        <w:rPr>
          <w:rStyle w:val="Emphasis"/>
        </w:rPr>
        <w:t>not to stimulate</w:t>
      </w:r>
      <w:r w:rsidRPr="004E1CC7">
        <w:rPr>
          <w:rStyle w:val="StyleUnderline"/>
        </w:rPr>
        <w:t xml:space="preserve"> the economy."</w:t>
      </w:r>
      <w:r w:rsidRPr="004E1CC7">
        <w:rPr>
          <w:sz w:val="16"/>
        </w:rPr>
        <w:t xml:space="preserve"> She adds that the current interest rate range of 4.25% -4.5% is still higher than the level of the natural economic cycle.</w:t>
      </w:r>
    </w:p>
    <w:p w14:paraId="375A95FE" w14:textId="77777777" w:rsidR="00595B7A" w:rsidRDefault="00595B7A" w:rsidP="00595B7A">
      <w:pPr>
        <w:pStyle w:val="Heading4"/>
      </w:pPr>
      <w:r>
        <w:t xml:space="preserve">4. A </w:t>
      </w:r>
      <w:r w:rsidRPr="000903C7">
        <w:rPr>
          <w:u w:val="single"/>
        </w:rPr>
        <w:t>consensus</w:t>
      </w:r>
      <w:r>
        <w:t xml:space="preserve"> of economists agree---but at </w:t>
      </w:r>
      <w:r w:rsidRPr="000903C7">
        <w:rPr>
          <w:u w:val="single"/>
        </w:rPr>
        <w:t>worst</w:t>
      </w:r>
      <w:r>
        <w:t xml:space="preserve">, rates will experience </w:t>
      </w:r>
      <w:r w:rsidRPr="000903C7">
        <w:rPr>
          <w:u w:val="single"/>
        </w:rPr>
        <w:t>no change</w:t>
      </w:r>
      <w:r>
        <w:t xml:space="preserve">, which doesn’t </w:t>
      </w:r>
      <w:r w:rsidRPr="000903C7">
        <w:rPr>
          <w:u w:val="single"/>
        </w:rPr>
        <w:t>thump</w:t>
      </w:r>
      <w:r>
        <w:t>.</w:t>
      </w:r>
    </w:p>
    <w:p w14:paraId="2938F8C2" w14:textId="77777777" w:rsidR="00595B7A" w:rsidRDefault="00595B7A" w:rsidP="00595B7A">
      <w:r w:rsidRPr="000903C7">
        <w:rPr>
          <w:rStyle w:val="Style13ptBold"/>
        </w:rPr>
        <w:t>Ghosh 11-12</w:t>
      </w:r>
      <w:r>
        <w:t xml:space="preserve"> [Indradip Ghosh (Finance reporter, Reuters), 11-12-2025, "Fed to cut rates again in December on weakening job market, say most economists: Reuters poll," Reuters, https://www.reuters.com/business/fed-cut-rates-again-december-weakening-job-market-say-most-economists-2025-11-12/, njn]</w:t>
      </w:r>
    </w:p>
    <w:p w14:paraId="09ABE8E5" w14:textId="77777777" w:rsidR="00595B7A" w:rsidRPr="000903C7" w:rsidRDefault="00595B7A" w:rsidP="00595B7A">
      <w:pPr>
        <w:rPr>
          <w:sz w:val="16"/>
        </w:rPr>
      </w:pPr>
      <w:r w:rsidRPr="000903C7">
        <w:rPr>
          <w:sz w:val="16"/>
        </w:rPr>
        <w:t xml:space="preserve">BENGALURU, Nov 12 (Reuters) - </w:t>
      </w:r>
      <w:r w:rsidRPr="000903C7">
        <w:rPr>
          <w:rStyle w:val="StyleUnderline"/>
          <w:highlight w:val="cyan"/>
        </w:rPr>
        <w:t>The</w:t>
      </w:r>
      <w:r w:rsidRPr="000903C7">
        <w:rPr>
          <w:rStyle w:val="StyleUnderline"/>
        </w:rPr>
        <w:t xml:space="preserve"> U.S. </w:t>
      </w:r>
      <w:r w:rsidRPr="000903C7">
        <w:rPr>
          <w:rStyle w:val="Emphasis"/>
          <w:highlight w:val="cyan"/>
        </w:rPr>
        <w:t>Fed</w:t>
      </w:r>
      <w:r w:rsidRPr="000903C7">
        <w:rPr>
          <w:rStyle w:val="StyleUnderline"/>
        </w:rPr>
        <w:t xml:space="preserve">eral Reserve </w:t>
      </w:r>
      <w:r w:rsidRPr="000903C7">
        <w:rPr>
          <w:rStyle w:val="StyleUnderline"/>
          <w:highlight w:val="cyan"/>
        </w:rPr>
        <w:t>will</w:t>
      </w:r>
      <w:r w:rsidRPr="000903C7">
        <w:rPr>
          <w:rStyle w:val="StyleUnderline"/>
        </w:rPr>
        <w:t xml:space="preserve"> again </w:t>
      </w:r>
      <w:r w:rsidRPr="000903C7">
        <w:rPr>
          <w:rStyle w:val="Emphasis"/>
          <w:highlight w:val="cyan"/>
        </w:rPr>
        <w:t>lower</w:t>
      </w:r>
      <w:r w:rsidRPr="000903C7">
        <w:rPr>
          <w:rStyle w:val="StyleUnderline"/>
          <w:highlight w:val="cyan"/>
        </w:rPr>
        <w:t xml:space="preserve"> its key</w:t>
      </w:r>
      <w:r w:rsidRPr="000903C7">
        <w:rPr>
          <w:rStyle w:val="StyleUnderline"/>
        </w:rPr>
        <w:t xml:space="preserve"> interest </w:t>
      </w:r>
      <w:r w:rsidRPr="000903C7">
        <w:rPr>
          <w:rStyle w:val="StyleUnderline"/>
          <w:highlight w:val="cyan"/>
        </w:rPr>
        <w:t>rate by 25</w:t>
      </w:r>
      <w:r w:rsidRPr="000903C7">
        <w:rPr>
          <w:rStyle w:val="StyleUnderline"/>
        </w:rPr>
        <w:t xml:space="preserve"> basis </w:t>
      </w:r>
      <w:r w:rsidRPr="000903C7">
        <w:rPr>
          <w:rStyle w:val="StyleUnderline"/>
          <w:highlight w:val="cyan"/>
        </w:rPr>
        <w:t xml:space="preserve">points next month to </w:t>
      </w:r>
      <w:r w:rsidRPr="000903C7">
        <w:rPr>
          <w:rStyle w:val="Emphasis"/>
          <w:highlight w:val="cyan"/>
        </w:rPr>
        <w:t>underpin</w:t>
      </w:r>
      <w:r w:rsidRPr="000903C7">
        <w:rPr>
          <w:rStyle w:val="StyleUnderline"/>
        </w:rPr>
        <w:t xml:space="preserve"> a </w:t>
      </w:r>
      <w:r w:rsidRPr="000903C7">
        <w:rPr>
          <w:rStyle w:val="Emphasis"/>
          <w:highlight w:val="cyan"/>
        </w:rPr>
        <w:t>weakening</w:t>
      </w:r>
      <w:r w:rsidRPr="000903C7">
        <w:rPr>
          <w:rStyle w:val="StyleUnderline"/>
          <w:highlight w:val="cyan"/>
        </w:rPr>
        <w:t xml:space="preserve"> labor</w:t>
      </w:r>
      <w:r w:rsidRPr="000903C7">
        <w:rPr>
          <w:rStyle w:val="StyleUnderline"/>
        </w:rPr>
        <w:t xml:space="preserve"> market, </w:t>
      </w:r>
      <w:r w:rsidRPr="000903C7">
        <w:rPr>
          <w:rStyle w:val="StyleUnderline"/>
          <w:highlight w:val="cyan"/>
        </w:rPr>
        <w:t xml:space="preserve">according to </w:t>
      </w:r>
      <w:r w:rsidRPr="000903C7">
        <w:rPr>
          <w:rStyle w:val="Emphasis"/>
          <w:highlight w:val="cyan"/>
        </w:rPr>
        <w:t>80% of economists</w:t>
      </w:r>
      <w:r w:rsidRPr="000903C7">
        <w:rPr>
          <w:sz w:val="16"/>
        </w:rPr>
        <w:t xml:space="preserve"> polled by Reuters, </w:t>
      </w:r>
      <w:r w:rsidRPr="000903C7">
        <w:rPr>
          <w:rStyle w:val="Emphasis"/>
        </w:rPr>
        <w:t>up</w:t>
      </w:r>
      <w:r w:rsidRPr="000903C7">
        <w:rPr>
          <w:rStyle w:val="StyleUnderline"/>
        </w:rPr>
        <w:t xml:space="preserve"> slightly from a poll taken </w:t>
      </w:r>
      <w:r w:rsidRPr="000903C7">
        <w:rPr>
          <w:rStyle w:val="Emphasis"/>
        </w:rPr>
        <w:t>last month</w:t>
      </w:r>
      <w:r w:rsidRPr="000903C7">
        <w:rPr>
          <w:sz w:val="16"/>
        </w:rPr>
        <w:t>.</w:t>
      </w:r>
    </w:p>
    <w:p w14:paraId="2312586F" w14:textId="77777777" w:rsidR="00595B7A" w:rsidRPr="000903C7" w:rsidRDefault="00595B7A" w:rsidP="00595B7A">
      <w:pPr>
        <w:rPr>
          <w:sz w:val="16"/>
        </w:rPr>
      </w:pPr>
      <w:r w:rsidRPr="000903C7">
        <w:rPr>
          <w:sz w:val="16"/>
        </w:rPr>
        <w:t xml:space="preserve">That </w:t>
      </w:r>
      <w:r w:rsidRPr="000903C7">
        <w:rPr>
          <w:rStyle w:val="StyleUnderline"/>
        </w:rPr>
        <w:t xml:space="preserve">strengthening </w:t>
      </w:r>
      <w:r w:rsidRPr="000903C7">
        <w:rPr>
          <w:rStyle w:val="Emphasis"/>
        </w:rPr>
        <w:t>resolve</w:t>
      </w:r>
      <w:r w:rsidRPr="000903C7">
        <w:rPr>
          <w:rStyle w:val="StyleUnderline"/>
        </w:rPr>
        <w:t xml:space="preserve"> contrasts with the clear </w:t>
      </w:r>
      <w:r w:rsidRPr="000903C7">
        <w:rPr>
          <w:rStyle w:val="Emphasis"/>
        </w:rPr>
        <w:t>disagreement</w:t>
      </w:r>
      <w:r w:rsidRPr="000903C7">
        <w:rPr>
          <w:sz w:val="16"/>
        </w:rPr>
        <w:t xml:space="preserve"> among Federal Open Market Committee members </w:t>
      </w:r>
      <w:r w:rsidRPr="000903C7">
        <w:rPr>
          <w:rStyle w:val="StyleUnderline"/>
        </w:rPr>
        <w:t>on whether the economy needs another reduction this year</w:t>
      </w:r>
      <w:r w:rsidRPr="000903C7">
        <w:rPr>
          <w:sz w:val="16"/>
        </w:rPr>
        <w:t>, especially in the absence of key official data during the longest-ever government shutdown.</w:t>
      </w:r>
    </w:p>
    <w:p w14:paraId="11D7597E" w14:textId="77777777" w:rsidR="00595B7A" w:rsidRPr="000903C7" w:rsidRDefault="00595B7A" w:rsidP="00595B7A">
      <w:pPr>
        <w:rPr>
          <w:sz w:val="16"/>
        </w:rPr>
      </w:pPr>
      <w:r w:rsidRPr="000903C7">
        <w:rPr>
          <w:sz w:val="16"/>
        </w:rPr>
        <w:t>Following a quarter percentage-point cut last month which drew rare dissent in two directions, Chair Jerome Powell warned that a December reduction was not a foregone conclusion.</w:t>
      </w:r>
    </w:p>
    <w:p w14:paraId="0D90EEF9" w14:textId="77777777" w:rsidR="00595B7A" w:rsidRPr="000903C7" w:rsidRDefault="00595B7A" w:rsidP="00595B7A">
      <w:pPr>
        <w:rPr>
          <w:sz w:val="16"/>
        </w:rPr>
      </w:pPr>
      <w:r w:rsidRPr="000903C7">
        <w:rPr>
          <w:sz w:val="16"/>
        </w:rPr>
        <w:t xml:space="preserve">An </w:t>
      </w:r>
      <w:r w:rsidRPr="000903C7">
        <w:rPr>
          <w:rStyle w:val="StyleUnderline"/>
        </w:rPr>
        <w:t>80% majority of economists</w:t>
      </w:r>
      <w:r w:rsidRPr="000903C7">
        <w:rPr>
          <w:sz w:val="16"/>
        </w:rPr>
        <w:t xml:space="preserve">, 84 of 105, </w:t>
      </w:r>
      <w:r w:rsidRPr="000903C7">
        <w:rPr>
          <w:rStyle w:val="StyleUnderline"/>
          <w:highlight w:val="cyan"/>
        </w:rPr>
        <w:t>predicted</w:t>
      </w:r>
      <w:r w:rsidRPr="000903C7">
        <w:rPr>
          <w:rStyle w:val="StyleUnderline"/>
        </w:rPr>
        <w:t xml:space="preserve"> the </w:t>
      </w:r>
      <w:r w:rsidRPr="000903C7">
        <w:rPr>
          <w:rStyle w:val="StyleUnderline"/>
          <w:highlight w:val="cyan"/>
        </w:rPr>
        <w:t>FOMC</w:t>
      </w:r>
      <w:r w:rsidRPr="000903C7">
        <w:rPr>
          <w:rStyle w:val="StyleUnderline"/>
        </w:rPr>
        <w:t xml:space="preserve"> would </w:t>
      </w:r>
      <w:r w:rsidRPr="000903C7">
        <w:rPr>
          <w:rStyle w:val="Emphasis"/>
          <w:highlight w:val="cyan"/>
        </w:rPr>
        <w:t>lower</w:t>
      </w:r>
      <w:r w:rsidRPr="000903C7">
        <w:rPr>
          <w:rStyle w:val="StyleUnderline"/>
        </w:rPr>
        <w:t xml:space="preserve"> the interest </w:t>
      </w:r>
      <w:r w:rsidRPr="000903C7">
        <w:rPr>
          <w:rStyle w:val="StyleUnderline"/>
          <w:highlight w:val="cyan"/>
        </w:rPr>
        <w:t>rate by</w:t>
      </w:r>
      <w:r w:rsidRPr="000903C7">
        <w:rPr>
          <w:rStyle w:val="StyleUnderline"/>
        </w:rPr>
        <w:t xml:space="preserve"> a </w:t>
      </w:r>
      <w:r w:rsidRPr="000903C7">
        <w:rPr>
          <w:rStyle w:val="Emphasis"/>
          <w:highlight w:val="cyan"/>
        </w:rPr>
        <w:t>quarter</w:t>
      </w:r>
      <w:r w:rsidRPr="000903C7">
        <w:rPr>
          <w:rStyle w:val="StyleUnderline"/>
          <w:highlight w:val="cyan"/>
        </w:rPr>
        <w:t xml:space="preserve"> point</w:t>
      </w:r>
      <w:r w:rsidRPr="000903C7">
        <w:rPr>
          <w:rStyle w:val="StyleUnderline"/>
        </w:rPr>
        <w:t xml:space="preserve"> for a </w:t>
      </w:r>
      <w:r w:rsidRPr="000903C7">
        <w:rPr>
          <w:rStyle w:val="Emphasis"/>
          <w:highlight w:val="cyan"/>
        </w:rPr>
        <w:t>third time</w:t>
      </w:r>
      <w:r w:rsidRPr="000903C7">
        <w:rPr>
          <w:sz w:val="16"/>
        </w:rPr>
        <w:t xml:space="preserve"> in a row on December 10, taking it to 3.50%-3.75%, in line with market pricing. </w:t>
      </w:r>
      <w:r w:rsidRPr="000903C7">
        <w:rPr>
          <w:rStyle w:val="StyleUnderline"/>
        </w:rPr>
        <w:t>Twenty-one expected no change</w:t>
      </w:r>
      <w:r w:rsidRPr="000903C7">
        <w:rPr>
          <w:sz w:val="16"/>
        </w:rPr>
        <w:t>.</w:t>
      </w:r>
    </w:p>
    <w:p w14:paraId="0C2C82C7" w14:textId="77777777" w:rsidR="00595B7A" w:rsidRPr="000903C7" w:rsidRDefault="00595B7A" w:rsidP="00595B7A">
      <w:pPr>
        <w:rPr>
          <w:sz w:val="16"/>
        </w:rPr>
      </w:pPr>
      <w:r w:rsidRPr="000903C7">
        <w:rPr>
          <w:sz w:val="16"/>
        </w:rPr>
        <w:t>"</w:t>
      </w:r>
      <w:r w:rsidRPr="000903C7">
        <w:rPr>
          <w:rStyle w:val="StyleUnderline"/>
        </w:rPr>
        <w:t xml:space="preserve">The general sense is the </w:t>
      </w:r>
      <w:r w:rsidRPr="000903C7">
        <w:rPr>
          <w:rStyle w:val="StyleUnderline"/>
          <w:highlight w:val="cyan"/>
        </w:rPr>
        <w:t>labor</w:t>
      </w:r>
      <w:r w:rsidRPr="000903C7">
        <w:rPr>
          <w:rStyle w:val="StyleUnderline"/>
        </w:rPr>
        <w:t xml:space="preserve"> market </w:t>
      </w:r>
      <w:r w:rsidRPr="000903C7">
        <w:rPr>
          <w:rStyle w:val="StyleUnderline"/>
          <w:highlight w:val="cyan"/>
        </w:rPr>
        <w:t>still looks</w:t>
      </w:r>
      <w:r w:rsidRPr="000903C7">
        <w:rPr>
          <w:rStyle w:val="StyleUnderline"/>
        </w:rPr>
        <w:t xml:space="preserve"> relatively </w:t>
      </w:r>
      <w:r w:rsidRPr="000903C7">
        <w:rPr>
          <w:rStyle w:val="Emphasis"/>
          <w:highlight w:val="cyan"/>
        </w:rPr>
        <w:t>weak</w:t>
      </w:r>
      <w:r w:rsidRPr="000903C7">
        <w:rPr>
          <w:rStyle w:val="StyleUnderline"/>
          <w:highlight w:val="cyan"/>
        </w:rPr>
        <w:t xml:space="preserve"> and that's</w:t>
      </w:r>
      <w:r w:rsidRPr="000903C7">
        <w:rPr>
          <w:rStyle w:val="StyleUnderline"/>
        </w:rPr>
        <w:t xml:space="preserve"> one of </w:t>
      </w:r>
      <w:r w:rsidRPr="000903C7">
        <w:rPr>
          <w:rStyle w:val="StyleUnderline"/>
          <w:highlight w:val="cyan"/>
        </w:rPr>
        <w:t xml:space="preserve">the </w:t>
      </w:r>
      <w:r w:rsidRPr="000903C7">
        <w:rPr>
          <w:rStyle w:val="Emphasis"/>
          <w:sz w:val="28"/>
          <w:szCs w:val="28"/>
          <w:highlight w:val="cyan"/>
        </w:rPr>
        <w:t>key reason</w:t>
      </w:r>
      <w:r w:rsidRPr="000903C7">
        <w:rPr>
          <w:rStyle w:val="StyleUnderline"/>
        </w:rPr>
        <w:t xml:space="preserve">s why we think </w:t>
      </w:r>
      <w:r w:rsidRPr="000903C7">
        <w:rPr>
          <w:rStyle w:val="StyleUnderline"/>
          <w:highlight w:val="cyan"/>
        </w:rPr>
        <w:t>the FOMC will</w:t>
      </w:r>
      <w:r w:rsidRPr="000903C7">
        <w:rPr>
          <w:rStyle w:val="StyleUnderline"/>
        </w:rPr>
        <w:t xml:space="preserve"> continue to </w:t>
      </w:r>
      <w:r w:rsidRPr="000903C7">
        <w:rPr>
          <w:rStyle w:val="Emphasis"/>
          <w:highlight w:val="cyan"/>
        </w:rPr>
        <w:t>deliver</w:t>
      </w:r>
      <w:r w:rsidRPr="000903C7">
        <w:rPr>
          <w:rStyle w:val="StyleUnderline"/>
        </w:rPr>
        <w:t xml:space="preserve"> that December </w:t>
      </w:r>
      <w:r w:rsidRPr="000903C7">
        <w:rPr>
          <w:rStyle w:val="StyleUnderline"/>
          <w:highlight w:val="cyan"/>
        </w:rPr>
        <w:t>cut</w:t>
      </w:r>
      <w:r w:rsidRPr="000903C7">
        <w:rPr>
          <w:sz w:val="16"/>
        </w:rPr>
        <w:t>. But the risk to December will be potentially data dispelling that sense of weakness," said Abigail Watt, U.S. economist at UBS.</w:t>
      </w:r>
    </w:p>
    <w:p w14:paraId="22A1C83D" w14:textId="77777777" w:rsidR="00595B7A" w:rsidRDefault="00595B7A" w:rsidP="00595B7A">
      <w:pPr>
        <w:pStyle w:val="Heading3"/>
      </w:pPr>
      <w:r>
        <w:t>AT: Trump Turns</w:t>
      </w:r>
    </w:p>
    <w:p w14:paraId="2136495D" w14:textId="77777777" w:rsidR="00595B7A" w:rsidRPr="005C1B8E" w:rsidRDefault="00595B7A" w:rsidP="00595B7A">
      <w:pPr>
        <w:pStyle w:val="Heading4"/>
        <w:rPr>
          <w:rStyle w:val="StyleUnderline"/>
        </w:rPr>
      </w:pPr>
      <w:r>
        <w:t xml:space="preserve">BLS is </w:t>
      </w:r>
      <w:r w:rsidRPr="00947237">
        <w:rPr>
          <w:u w:val="single"/>
        </w:rPr>
        <w:t>tamper-proof</w:t>
      </w:r>
      <w:r>
        <w:t>.</w:t>
      </w:r>
    </w:p>
    <w:p w14:paraId="3AA9323A" w14:textId="77777777" w:rsidR="00595B7A" w:rsidRDefault="00595B7A" w:rsidP="00595B7A">
      <w:r w:rsidRPr="00947237">
        <w:rPr>
          <w:rStyle w:val="Style13ptBold"/>
        </w:rPr>
        <w:t>Casselman 25</w:t>
      </w:r>
      <w:r>
        <w:t xml:space="preserve"> [Ben Casselman citing Aaron Sojourner (Economist, W.E. Upjohn Institute for Employment Research), 9-5-2025, "Is the Jobs Data Still Reliable? Yes, at Least for Now," New York Times, https://www.nytimes.com/2025/09/05/business/jobs-data-reliability.html#:~:text=The%20answer%2C%20according%20to%20economists,always%20apply%20to%20the%20data, njn]</w:t>
      </w:r>
    </w:p>
    <w:p w14:paraId="07F8B2D1" w14:textId="77777777" w:rsidR="00595B7A" w:rsidRPr="007D44EA" w:rsidRDefault="00595B7A" w:rsidP="00595B7A">
      <w:pPr>
        <w:rPr>
          <w:rStyle w:val="Emphasis"/>
        </w:rPr>
      </w:pPr>
      <w:r w:rsidRPr="007D44EA">
        <w:rPr>
          <w:sz w:val="16"/>
        </w:rPr>
        <w:t xml:space="preserve">That has prompted a natural question ahead of Friday’s jobs report: </w:t>
      </w:r>
      <w:r w:rsidRPr="007D44EA">
        <w:rPr>
          <w:rStyle w:val="StyleUnderline"/>
          <w:highlight w:val="cyan"/>
        </w:rPr>
        <w:t>Can</w:t>
      </w:r>
      <w:r w:rsidRPr="007D44EA">
        <w:rPr>
          <w:rStyle w:val="StyleUnderline"/>
        </w:rPr>
        <w:t xml:space="preserve"> this month’s numbers </w:t>
      </w:r>
      <w:r w:rsidRPr="007D44EA">
        <w:rPr>
          <w:rStyle w:val="StyleUnderline"/>
          <w:highlight w:val="cyan"/>
        </w:rPr>
        <w:t xml:space="preserve">be </w:t>
      </w:r>
      <w:r w:rsidRPr="007D44EA">
        <w:rPr>
          <w:rStyle w:val="Emphasis"/>
          <w:highlight w:val="cyan"/>
        </w:rPr>
        <w:t>trusted?</w:t>
      </w:r>
    </w:p>
    <w:p w14:paraId="6AF0A3EF" w14:textId="77777777" w:rsidR="00595B7A" w:rsidRPr="007D44EA" w:rsidRDefault="00595B7A" w:rsidP="00595B7A">
      <w:pPr>
        <w:rPr>
          <w:sz w:val="16"/>
        </w:rPr>
      </w:pPr>
      <w:r w:rsidRPr="007D44EA">
        <w:rPr>
          <w:sz w:val="16"/>
        </w:rPr>
        <w:t xml:space="preserve">The answer, according to economists and experts in government statistics, is </w:t>
      </w:r>
      <w:r w:rsidRPr="007D44EA">
        <w:rPr>
          <w:rStyle w:val="Emphasis"/>
          <w:highlight w:val="cyan"/>
        </w:rPr>
        <w:t>yes</w:t>
      </w:r>
      <w:r w:rsidRPr="007D44EA">
        <w:rPr>
          <w:sz w:val="16"/>
        </w:rPr>
        <w:t xml:space="preserve"> — but </w:t>
      </w:r>
      <w:r w:rsidRPr="007D44EA">
        <w:rPr>
          <w:rStyle w:val="StyleUnderline"/>
        </w:rPr>
        <w:t xml:space="preserve">with all the same </w:t>
      </w:r>
      <w:r w:rsidRPr="007D44EA">
        <w:rPr>
          <w:rStyle w:val="Emphasis"/>
        </w:rPr>
        <w:t>caveats</w:t>
      </w:r>
      <w:r w:rsidRPr="007D44EA">
        <w:rPr>
          <w:rStyle w:val="StyleUnderline"/>
        </w:rPr>
        <w:t xml:space="preserve"> that </w:t>
      </w:r>
      <w:r w:rsidRPr="007D44EA">
        <w:rPr>
          <w:rStyle w:val="Emphasis"/>
        </w:rPr>
        <w:t>always</w:t>
      </w:r>
      <w:r w:rsidRPr="007D44EA">
        <w:rPr>
          <w:rStyle w:val="StyleUnderline"/>
        </w:rPr>
        <w:t xml:space="preserve"> apply</w:t>
      </w:r>
      <w:r w:rsidRPr="007D44EA">
        <w:rPr>
          <w:sz w:val="16"/>
        </w:rPr>
        <w:t xml:space="preserve"> to the data.</w:t>
      </w:r>
    </w:p>
    <w:p w14:paraId="2CCE07E1" w14:textId="77777777" w:rsidR="00595B7A" w:rsidRPr="007D44EA" w:rsidRDefault="00595B7A" w:rsidP="00595B7A">
      <w:pPr>
        <w:rPr>
          <w:sz w:val="16"/>
        </w:rPr>
      </w:pPr>
      <w:r w:rsidRPr="007D44EA">
        <w:rPr>
          <w:sz w:val="16"/>
        </w:rPr>
        <w:t xml:space="preserve">Economists across the political spectrum have criticized Mr. Trump’s decision to fire the head of </w:t>
      </w:r>
      <w:r w:rsidRPr="007D44EA">
        <w:rPr>
          <w:rStyle w:val="StyleUnderline"/>
          <w:highlight w:val="cyan"/>
        </w:rPr>
        <w:t xml:space="preserve">the </w:t>
      </w:r>
      <w:r w:rsidRPr="007D44EA">
        <w:rPr>
          <w:rStyle w:val="Emphasis"/>
          <w:highlight w:val="cyan"/>
        </w:rPr>
        <w:t>B</w:t>
      </w:r>
      <w:r w:rsidRPr="007D44EA">
        <w:rPr>
          <w:sz w:val="16"/>
        </w:rPr>
        <w:t xml:space="preserve">ureau of </w:t>
      </w:r>
      <w:r w:rsidRPr="007D44EA">
        <w:rPr>
          <w:rStyle w:val="Emphasis"/>
          <w:highlight w:val="cyan"/>
        </w:rPr>
        <w:t>L</w:t>
      </w:r>
      <w:r w:rsidRPr="007D44EA">
        <w:rPr>
          <w:sz w:val="16"/>
        </w:rPr>
        <w:t xml:space="preserve">abor </w:t>
      </w:r>
      <w:r w:rsidRPr="007D44EA">
        <w:rPr>
          <w:rStyle w:val="Emphasis"/>
          <w:highlight w:val="cyan"/>
        </w:rPr>
        <w:t>S</w:t>
      </w:r>
      <w:r w:rsidRPr="007D44EA">
        <w:rPr>
          <w:sz w:val="16"/>
        </w:rPr>
        <w:t>tatistics, Erika McEntarfer, and his choice to replace her. The president tapped E.J. Antoni, a conservative economist with a history of distorting statistics to support his political arguments.</w:t>
      </w:r>
    </w:p>
    <w:p w14:paraId="7711068C" w14:textId="77777777" w:rsidR="00595B7A" w:rsidRPr="007D44EA" w:rsidRDefault="00595B7A" w:rsidP="00595B7A">
      <w:pPr>
        <w:rPr>
          <w:sz w:val="16"/>
        </w:rPr>
      </w:pPr>
      <w:r w:rsidRPr="007D44EA">
        <w:rPr>
          <w:sz w:val="16"/>
        </w:rPr>
        <w:t xml:space="preserve">Mr. Antoni has not yet been confirmed by the Senate — Mr. Trump didn’t even formally nominate him for the position until Wednesday — so he isn’t yet in charge of the agency. In the meantime, it </w:t>
      </w:r>
      <w:r w:rsidRPr="007D44EA">
        <w:rPr>
          <w:rStyle w:val="StyleUnderline"/>
          <w:highlight w:val="cyan"/>
        </w:rPr>
        <w:t xml:space="preserve">is being </w:t>
      </w:r>
      <w:r w:rsidRPr="007D44EA">
        <w:rPr>
          <w:rStyle w:val="Emphasis"/>
          <w:highlight w:val="cyan"/>
        </w:rPr>
        <w:t>run</w:t>
      </w:r>
      <w:r w:rsidRPr="007D44EA">
        <w:rPr>
          <w:rStyle w:val="StyleUnderline"/>
          <w:highlight w:val="cyan"/>
        </w:rPr>
        <w:t xml:space="preserve"> by</w:t>
      </w:r>
      <w:r w:rsidRPr="007D44EA">
        <w:rPr>
          <w:rStyle w:val="StyleUnderline"/>
        </w:rPr>
        <w:t xml:space="preserve"> its deputy commissioner</w:t>
      </w:r>
      <w:r w:rsidRPr="007D44EA">
        <w:rPr>
          <w:sz w:val="16"/>
        </w:rPr>
        <w:t xml:space="preserve">, William J. </w:t>
      </w:r>
      <w:r w:rsidRPr="007D44EA">
        <w:rPr>
          <w:rStyle w:val="Emphasis"/>
          <w:highlight w:val="cyan"/>
        </w:rPr>
        <w:t>Wiatrowski</w:t>
      </w:r>
      <w:r w:rsidRPr="007D44EA">
        <w:rPr>
          <w:sz w:val="16"/>
        </w:rPr>
        <w:t>, who served as acting commissioner twice before.</w:t>
      </w:r>
    </w:p>
    <w:p w14:paraId="63351175" w14:textId="77777777" w:rsidR="00595B7A" w:rsidRPr="007D44EA" w:rsidRDefault="00595B7A" w:rsidP="00595B7A">
      <w:pPr>
        <w:rPr>
          <w:sz w:val="16"/>
        </w:rPr>
      </w:pPr>
      <w:r w:rsidRPr="007D44EA">
        <w:rPr>
          <w:sz w:val="16"/>
        </w:rPr>
        <w:t xml:space="preserve">Erica Groshen, who led the bureau under President Barack Obama, described Mr. Wiatrowski as </w:t>
      </w:r>
      <w:r w:rsidRPr="007D44EA">
        <w:rPr>
          <w:rStyle w:val="StyleUnderline"/>
          <w:highlight w:val="cyan"/>
        </w:rPr>
        <w:t>a</w:t>
      </w:r>
      <w:r w:rsidRPr="007D44EA">
        <w:rPr>
          <w:rStyle w:val="StyleUnderline"/>
        </w:rPr>
        <w:t xml:space="preserve"> “B.L.S. </w:t>
      </w:r>
      <w:r w:rsidRPr="007D44EA">
        <w:rPr>
          <w:rStyle w:val="Emphasis"/>
          <w:highlight w:val="cyan"/>
        </w:rPr>
        <w:t>lifer</w:t>
      </w:r>
      <w:r w:rsidRPr="007D44EA">
        <w:rPr>
          <w:rStyle w:val="StyleUnderline"/>
        </w:rPr>
        <w:t xml:space="preserve">” who is </w:t>
      </w:r>
      <w:r w:rsidRPr="007D44EA">
        <w:rPr>
          <w:rStyle w:val="Emphasis"/>
          <w:highlight w:val="cyan"/>
        </w:rPr>
        <w:t>committed</w:t>
      </w:r>
      <w:r w:rsidRPr="007D44EA">
        <w:rPr>
          <w:rStyle w:val="StyleUnderline"/>
          <w:highlight w:val="cyan"/>
        </w:rPr>
        <w:t xml:space="preserve"> to</w:t>
      </w:r>
      <w:r w:rsidRPr="007D44EA">
        <w:rPr>
          <w:rStyle w:val="StyleUnderline"/>
        </w:rPr>
        <w:t xml:space="preserve"> the agency’s mission of producing </w:t>
      </w:r>
      <w:r w:rsidRPr="007D44EA">
        <w:rPr>
          <w:rStyle w:val="Emphasis"/>
          <w:highlight w:val="cyan"/>
        </w:rPr>
        <w:t>stat</w:t>
      </w:r>
      <w:r w:rsidRPr="007D44EA">
        <w:rPr>
          <w:rStyle w:val="StyleUnderline"/>
        </w:rPr>
        <w:t>istic</w:t>
      </w:r>
      <w:r w:rsidRPr="007D44EA">
        <w:rPr>
          <w:rStyle w:val="Emphasis"/>
          <w:highlight w:val="cyan"/>
        </w:rPr>
        <w:t>s</w:t>
      </w:r>
      <w:r w:rsidRPr="007D44EA">
        <w:rPr>
          <w:sz w:val="16"/>
        </w:rPr>
        <w:t xml:space="preserve"> that are </w:t>
      </w:r>
      <w:r w:rsidRPr="007D44EA">
        <w:rPr>
          <w:rStyle w:val="Emphasis"/>
          <w:highlight w:val="cyan"/>
        </w:rPr>
        <w:t>free</w:t>
      </w:r>
      <w:r w:rsidRPr="007D44EA">
        <w:rPr>
          <w:rStyle w:val="StyleUnderline"/>
          <w:highlight w:val="cyan"/>
        </w:rPr>
        <w:t xml:space="preserve"> of</w:t>
      </w:r>
      <w:r w:rsidRPr="007D44EA">
        <w:rPr>
          <w:rStyle w:val="StyleUnderline"/>
        </w:rPr>
        <w:t xml:space="preserve"> political </w:t>
      </w:r>
      <w:r w:rsidRPr="007D44EA">
        <w:rPr>
          <w:rStyle w:val="StyleUnderline"/>
          <w:highlight w:val="cyan"/>
        </w:rPr>
        <w:t>influence</w:t>
      </w:r>
      <w:r w:rsidRPr="007D44EA">
        <w:rPr>
          <w:sz w:val="16"/>
        </w:rPr>
        <w:t xml:space="preserve">. She and others who know him said they were confident that </w:t>
      </w:r>
      <w:r w:rsidRPr="007D44EA">
        <w:rPr>
          <w:rStyle w:val="StyleUnderline"/>
        </w:rPr>
        <w:t xml:space="preserve">he would </w:t>
      </w:r>
      <w:r w:rsidRPr="007D44EA">
        <w:rPr>
          <w:rStyle w:val="Emphasis"/>
        </w:rPr>
        <w:t>speak up</w:t>
      </w:r>
      <w:r w:rsidRPr="007D44EA">
        <w:rPr>
          <w:sz w:val="16"/>
        </w:rPr>
        <w:t xml:space="preserve"> — or resign — </w:t>
      </w:r>
      <w:r w:rsidRPr="007D44EA">
        <w:rPr>
          <w:rStyle w:val="StyleUnderline"/>
        </w:rPr>
        <w:t xml:space="preserve">rather than </w:t>
      </w:r>
      <w:r w:rsidRPr="007D44EA">
        <w:rPr>
          <w:rStyle w:val="Emphasis"/>
        </w:rPr>
        <w:t>allow</w:t>
      </w:r>
      <w:r w:rsidRPr="007D44EA">
        <w:rPr>
          <w:rStyle w:val="StyleUnderline"/>
        </w:rPr>
        <w:t xml:space="preserve"> anyone to </w:t>
      </w:r>
      <w:r w:rsidRPr="007D44EA">
        <w:rPr>
          <w:rStyle w:val="Emphasis"/>
        </w:rPr>
        <w:t>interfere</w:t>
      </w:r>
      <w:r w:rsidRPr="007D44EA">
        <w:rPr>
          <w:rStyle w:val="StyleUnderline"/>
        </w:rPr>
        <w:t xml:space="preserve"> improperly in the agency’s work</w:t>
      </w:r>
      <w:r w:rsidRPr="007D44EA">
        <w:rPr>
          <w:sz w:val="16"/>
        </w:rPr>
        <w:t>.</w:t>
      </w:r>
    </w:p>
    <w:p w14:paraId="05EBA53A" w14:textId="77777777" w:rsidR="00595B7A" w:rsidRPr="007D44EA" w:rsidRDefault="00595B7A" w:rsidP="00595B7A">
      <w:pPr>
        <w:rPr>
          <w:sz w:val="16"/>
        </w:rPr>
      </w:pPr>
      <w:r w:rsidRPr="007D44EA">
        <w:rPr>
          <w:sz w:val="16"/>
        </w:rPr>
        <w:t xml:space="preserve">In any case, Ms. Groshen and other experts said, </w:t>
      </w:r>
      <w:r w:rsidRPr="007D44EA">
        <w:rPr>
          <w:rStyle w:val="StyleUnderline"/>
          <w:highlight w:val="cyan"/>
        </w:rPr>
        <w:t>even</w:t>
      </w:r>
      <w:r w:rsidRPr="007D44EA">
        <w:rPr>
          <w:rStyle w:val="StyleUnderline"/>
        </w:rPr>
        <w:t xml:space="preserve"> a commissioner with </w:t>
      </w:r>
      <w:r w:rsidRPr="007D44EA">
        <w:rPr>
          <w:rStyle w:val="Emphasis"/>
          <w:highlight w:val="cyan"/>
        </w:rPr>
        <w:t>ill intentions</w:t>
      </w:r>
      <w:r w:rsidRPr="007D44EA">
        <w:rPr>
          <w:rStyle w:val="StyleUnderline"/>
          <w:highlight w:val="cyan"/>
        </w:rPr>
        <w:t xml:space="preserve"> would not be able to </w:t>
      </w:r>
      <w:r w:rsidRPr="007D44EA">
        <w:rPr>
          <w:rStyle w:val="Emphasis"/>
          <w:highlight w:val="cyan"/>
        </w:rPr>
        <w:t>meddle</w:t>
      </w:r>
      <w:r w:rsidRPr="00D334FC">
        <w:rPr>
          <w:rStyle w:val="StyleUnderline"/>
        </w:rPr>
        <w:t xml:space="preserve"> with the data</w:t>
      </w:r>
      <w:r w:rsidRPr="007D44EA">
        <w:rPr>
          <w:sz w:val="16"/>
        </w:rPr>
        <w:t xml:space="preserve">, at least not in the short run and not without anyone’s noticing. </w:t>
      </w:r>
      <w:r w:rsidRPr="007D44EA">
        <w:rPr>
          <w:rStyle w:val="StyleUnderline"/>
          <w:highlight w:val="cyan"/>
        </w:rPr>
        <w:t>The</w:t>
      </w:r>
      <w:r w:rsidRPr="007D44EA">
        <w:rPr>
          <w:rStyle w:val="StyleUnderline"/>
        </w:rPr>
        <w:t xml:space="preserve"> monthly jobs </w:t>
      </w:r>
      <w:r w:rsidRPr="007D44EA">
        <w:rPr>
          <w:rStyle w:val="StyleUnderline"/>
          <w:highlight w:val="cyan"/>
        </w:rPr>
        <w:t xml:space="preserve">report is produced on a </w:t>
      </w:r>
      <w:r w:rsidRPr="007D44EA">
        <w:rPr>
          <w:rStyle w:val="Emphasis"/>
          <w:highlight w:val="cyan"/>
        </w:rPr>
        <w:t>tight schedule</w:t>
      </w:r>
      <w:r w:rsidRPr="007D44EA">
        <w:rPr>
          <w:rStyle w:val="StyleUnderline"/>
          <w:highlight w:val="cyan"/>
        </w:rPr>
        <w:t xml:space="preserve"> using</w:t>
      </w:r>
      <w:r w:rsidRPr="007D44EA">
        <w:rPr>
          <w:sz w:val="16"/>
        </w:rPr>
        <w:t xml:space="preserve"> a </w:t>
      </w:r>
      <w:r w:rsidRPr="007D44EA">
        <w:rPr>
          <w:rStyle w:val="StyleUnderline"/>
        </w:rPr>
        <w:t xml:space="preserve">highly </w:t>
      </w:r>
      <w:r w:rsidRPr="007D44EA">
        <w:rPr>
          <w:rStyle w:val="Emphasis"/>
          <w:highlight w:val="cyan"/>
        </w:rPr>
        <w:t>automated</w:t>
      </w:r>
      <w:r w:rsidRPr="00D334FC">
        <w:rPr>
          <w:rStyle w:val="StyleUnderline"/>
        </w:rPr>
        <w:t xml:space="preserve"> and </w:t>
      </w:r>
      <w:r w:rsidRPr="00D334FC">
        <w:rPr>
          <w:rStyle w:val="Emphasis"/>
        </w:rPr>
        <w:t>decentralized</w:t>
      </w:r>
      <w:r w:rsidRPr="00D334FC">
        <w:rPr>
          <w:rStyle w:val="StyleUnderline"/>
        </w:rPr>
        <w:t xml:space="preserve"> </w:t>
      </w:r>
      <w:r w:rsidRPr="007D44EA">
        <w:rPr>
          <w:rStyle w:val="StyleUnderline"/>
          <w:highlight w:val="cyan"/>
        </w:rPr>
        <w:t>process</w:t>
      </w:r>
      <w:r w:rsidRPr="007D44EA">
        <w:rPr>
          <w:rStyle w:val="StyleUnderline"/>
        </w:rPr>
        <w:t>. Most of the data</w:t>
      </w:r>
      <w:r w:rsidRPr="007D44EA">
        <w:rPr>
          <w:sz w:val="16"/>
        </w:rPr>
        <w:t xml:space="preserve"> that underlies the monthly payroll figure </w:t>
      </w:r>
      <w:r w:rsidRPr="007D44EA">
        <w:rPr>
          <w:rStyle w:val="StyleUnderline"/>
        </w:rPr>
        <w:t xml:space="preserve">is </w:t>
      </w:r>
      <w:r w:rsidRPr="007D44EA">
        <w:rPr>
          <w:rStyle w:val="StyleUnderline"/>
          <w:highlight w:val="cyan"/>
        </w:rPr>
        <w:t xml:space="preserve">reported </w:t>
      </w:r>
      <w:r w:rsidRPr="007D44EA">
        <w:rPr>
          <w:rStyle w:val="Emphasis"/>
          <w:highlight w:val="cyan"/>
        </w:rPr>
        <w:t>directly</w:t>
      </w:r>
      <w:r w:rsidRPr="007D44EA">
        <w:rPr>
          <w:rStyle w:val="StyleUnderline"/>
          <w:highlight w:val="cyan"/>
        </w:rPr>
        <w:t xml:space="preserve"> by </w:t>
      </w:r>
      <w:r w:rsidRPr="007D44EA">
        <w:rPr>
          <w:rStyle w:val="Emphasis"/>
          <w:highlight w:val="cyan"/>
        </w:rPr>
        <w:t>companies</w:t>
      </w:r>
      <w:r w:rsidRPr="007D44EA">
        <w:rPr>
          <w:rStyle w:val="StyleUnderline"/>
        </w:rPr>
        <w:t xml:space="preserve"> through an electronic system that is subject to </w:t>
      </w:r>
      <w:r w:rsidRPr="007D44EA">
        <w:rPr>
          <w:rStyle w:val="Emphasis"/>
        </w:rPr>
        <w:t>strict</w:t>
      </w:r>
      <w:r w:rsidRPr="007D44EA">
        <w:rPr>
          <w:rStyle w:val="StyleUnderline"/>
        </w:rPr>
        <w:t xml:space="preserve"> access </w:t>
      </w:r>
      <w:r w:rsidRPr="00D334FC">
        <w:rPr>
          <w:rStyle w:val="Emphasis"/>
        </w:rPr>
        <w:t>limitations</w:t>
      </w:r>
      <w:r w:rsidRPr="007D44EA">
        <w:rPr>
          <w:rStyle w:val="StyleUnderline"/>
        </w:rPr>
        <w:t xml:space="preserve">. </w:t>
      </w:r>
      <w:r w:rsidRPr="007D44EA">
        <w:rPr>
          <w:rStyle w:val="StyleUnderline"/>
          <w:highlight w:val="cyan"/>
        </w:rPr>
        <w:t xml:space="preserve">The </w:t>
      </w:r>
      <w:r w:rsidRPr="007D44EA">
        <w:rPr>
          <w:rStyle w:val="Emphasis"/>
          <w:highlight w:val="cyan"/>
        </w:rPr>
        <w:t>commissioner</w:t>
      </w:r>
      <w:r w:rsidRPr="007D44EA">
        <w:rPr>
          <w:sz w:val="16"/>
        </w:rPr>
        <w:t xml:space="preserve">, who is the agency’s only political appointee, </w:t>
      </w:r>
      <w:r w:rsidRPr="007D44EA">
        <w:rPr>
          <w:rStyle w:val="StyleUnderline"/>
          <w:highlight w:val="cyan"/>
        </w:rPr>
        <w:t xml:space="preserve">does </w:t>
      </w:r>
      <w:r w:rsidRPr="007D44EA">
        <w:rPr>
          <w:rStyle w:val="Emphasis"/>
          <w:highlight w:val="cyan"/>
        </w:rPr>
        <w:t>not have</w:t>
      </w:r>
      <w:r w:rsidRPr="007D44EA">
        <w:rPr>
          <w:rStyle w:val="StyleUnderline"/>
          <w:highlight w:val="cyan"/>
        </w:rPr>
        <w:t xml:space="preserve"> access to</w:t>
      </w:r>
      <w:r w:rsidRPr="007D44EA">
        <w:rPr>
          <w:rStyle w:val="StyleUnderline"/>
        </w:rPr>
        <w:t xml:space="preserve"> the </w:t>
      </w:r>
      <w:r w:rsidRPr="007D44EA">
        <w:rPr>
          <w:rStyle w:val="StyleUnderline"/>
          <w:highlight w:val="cyan"/>
        </w:rPr>
        <w:t>numbers until</w:t>
      </w:r>
      <w:r w:rsidRPr="007D44EA">
        <w:rPr>
          <w:rStyle w:val="StyleUnderline"/>
        </w:rPr>
        <w:t xml:space="preserve"> they have been made </w:t>
      </w:r>
      <w:r w:rsidRPr="007D44EA">
        <w:rPr>
          <w:rStyle w:val="Emphasis"/>
          <w:highlight w:val="cyan"/>
        </w:rPr>
        <w:t>final</w:t>
      </w:r>
      <w:r w:rsidRPr="007D44EA">
        <w:rPr>
          <w:sz w:val="16"/>
        </w:rPr>
        <w:t>.</w:t>
      </w:r>
    </w:p>
    <w:p w14:paraId="3C2E4EE1" w14:textId="77777777" w:rsidR="00595B7A" w:rsidRPr="007D44EA" w:rsidRDefault="00595B7A" w:rsidP="00595B7A">
      <w:pPr>
        <w:rPr>
          <w:sz w:val="16"/>
        </w:rPr>
      </w:pPr>
      <w:r w:rsidRPr="007D44EA">
        <w:rPr>
          <w:sz w:val="16"/>
        </w:rPr>
        <w:t>“</w:t>
      </w:r>
      <w:r w:rsidRPr="007D44EA">
        <w:rPr>
          <w:rStyle w:val="StyleUnderline"/>
          <w:highlight w:val="cyan"/>
        </w:rPr>
        <w:t>There’s not</w:t>
      </w:r>
      <w:r w:rsidRPr="007D44EA">
        <w:rPr>
          <w:sz w:val="16"/>
        </w:rPr>
        <w:t xml:space="preserve"> like </w:t>
      </w:r>
      <w:r w:rsidRPr="007D44EA">
        <w:rPr>
          <w:rStyle w:val="Emphasis"/>
          <w:highlight w:val="cyan"/>
        </w:rPr>
        <w:t>one person</w:t>
      </w:r>
      <w:r w:rsidRPr="007D44EA">
        <w:rPr>
          <w:rStyle w:val="StyleUnderline"/>
        </w:rPr>
        <w:t xml:space="preserve"> in a room </w:t>
      </w:r>
      <w:r w:rsidRPr="007D44EA">
        <w:rPr>
          <w:rStyle w:val="StyleUnderline"/>
          <w:highlight w:val="cyan"/>
        </w:rPr>
        <w:t xml:space="preserve">who can </w:t>
      </w:r>
      <w:r w:rsidRPr="007D44EA">
        <w:rPr>
          <w:rStyle w:val="Emphasis"/>
          <w:highlight w:val="cyan"/>
        </w:rPr>
        <w:t>manipulate</w:t>
      </w:r>
      <w:r w:rsidRPr="007D44EA">
        <w:rPr>
          <w:rStyle w:val="StyleUnderline"/>
        </w:rPr>
        <w:t xml:space="preserve"> things</w:t>
      </w:r>
      <w:r w:rsidRPr="007D44EA">
        <w:rPr>
          <w:sz w:val="16"/>
        </w:rPr>
        <w:t>,” said Aaron Sojourner, an economist at the W.E. Upjohn Institute for Employment Research. “</w:t>
      </w:r>
      <w:r w:rsidRPr="007D44EA">
        <w:rPr>
          <w:rStyle w:val="StyleUnderline"/>
          <w:highlight w:val="cyan"/>
        </w:rPr>
        <w:t xml:space="preserve">There are </w:t>
      </w:r>
      <w:r w:rsidRPr="007D44EA">
        <w:rPr>
          <w:rStyle w:val="Emphasis"/>
          <w:highlight w:val="cyan"/>
        </w:rPr>
        <w:t>safeguards</w:t>
      </w:r>
      <w:r w:rsidRPr="007D44EA">
        <w:rPr>
          <w:rStyle w:val="StyleUnderline"/>
        </w:rPr>
        <w:t xml:space="preserve"> in place</w:t>
      </w:r>
      <w:r w:rsidRPr="007D44EA">
        <w:rPr>
          <w:sz w:val="16"/>
        </w:rPr>
        <w:t>.”</w:t>
      </w:r>
    </w:p>
    <w:p w14:paraId="5794D90A" w14:textId="77777777" w:rsidR="00595B7A" w:rsidRDefault="00595B7A" w:rsidP="00595B7A">
      <w:pPr>
        <w:pStyle w:val="Heading4"/>
      </w:pPr>
      <w:r>
        <w:t xml:space="preserve">No impact. Drastic predictions are empirically </w:t>
      </w:r>
      <w:r w:rsidRPr="008C6711">
        <w:rPr>
          <w:u w:val="single"/>
        </w:rPr>
        <w:t>denied</w:t>
      </w:r>
      <w:r>
        <w:t>.</w:t>
      </w:r>
    </w:p>
    <w:p w14:paraId="04574388" w14:textId="77777777" w:rsidR="00595B7A" w:rsidRDefault="00595B7A" w:rsidP="00595B7A">
      <w:r w:rsidRPr="008C6711">
        <w:rPr>
          <w:rStyle w:val="Style13ptBold"/>
        </w:rPr>
        <w:t>Higgins 25</w:t>
      </w:r>
      <w:r>
        <w:t xml:space="preserve"> [Sean Higgins (Research fellow, Competitive Enterprise Institute; former senior writer, Washington Examiner), 1-22-2025, “</w:t>
      </w:r>
      <w:r w:rsidRPr="008C6711">
        <w:t>Trump’s new Schedule F executive order is smarter, but could still backfire</w:t>
      </w:r>
      <w:r>
        <w:t>,”</w:t>
      </w:r>
      <w:r w:rsidRPr="008C6711">
        <w:t xml:space="preserve"> Competitive Enterprise Institute</w:t>
      </w:r>
      <w:r>
        <w:t>, https://cei.org/blog/trumps-new-schedule-f-executive-order-is-smarter-but-could-still-backfire/, njn]</w:t>
      </w:r>
    </w:p>
    <w:p w14:paraId="22C6654A" w14:textId="77777777" w:rsidR="00595B7A" w:rsidRPr="003F7E61" w:rsidRDefault="00595B7A" w:rsidP="00595B7A">
      <w:pPr>
        <w:rPr>
          <w:sz w:val="16"/>
        </w:rPr>
      </w:pPr>
      <w:r w:rsidRPr="003F7E61">
        <w:rPr>
          <w:sz w:val="16"/>
        </w:rPr>
        <w:t>Trump’s first “</w:t>
      </w:r>
      <w:r w:rsidRPr="008C6711">
        <w:rPr>
          <w:rStyle w:val="Emphasis"/>
          <w:highlight w:val="cyan"/>
        </w:rPr>
        <w:t>Schedule F</w:t>
      </w:r>
      <w:r w:rsidRPr="003F7E61">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30289A28" w14:textId="77777777" w:rsidR="00595B7A" w:rsidRPr="003F7E61" w:rsidRDefault="00595B7A" w:rsidP="00595B7A">
      <w:pPr>
        <w:rPr>
          <w:sz w:val="16"/>
        </w:rPr>
      </w:pPr>
      <w:r w:rsidRPr="003F7E61">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6960552B" w14:textId="5CC0C29F" w:rsidR="00595B7A" w:rsidRPr="00595B7A" w:rsidRDefault="00595B7A" w:rsidP="00595B7A">
      <w:pPr>
        <w:rPr>
          <w:sz w:val="16"/>
        </w:rPr>
      </w:pPr>
      <w:r w:rsidRPr="003F7E61">
        <w:rPr>
          <w:sz w:val="16"/>
        </w:rPr>
        <w:t xml:space="preserve">The executive order </w:t>
      </w:r>
      <w:r w:rsidRPr="008C6711">
        <w:rPr>
          <w:rStyle w:val="StyleUnderline"/>
        </w:rPr>
        <w:t xml:space="preserve">could </w:t>
      </w:r>
      <w:r w:rsidRPr="008C6711">
        <w:rPr>
          <w:rStyle w:val="StyleUnderline"/>
          <w:highlight w:val="cyan"/>
        </w:rPr>
        <w:t>make</w:t>
      </w:r>
      <w:r w:rsidRPr="008C6711">
        <w:rPr>
          <w:rStyle w:val="StyleUnderline"/>
        </w:rPr>
        <w:t xml:space="preserve"> as many as </w:t>
      </w:r>
      <w:r w:rsidRPr="008C6711">
        <w:rPr>
          <w:rStyle w:val="Emphasis"/>
          <w:highlight w:val="cyan"/>
        </w:rPr>
        <w:t>50,000</w:t>
      </w:r>
      <w:r w:rsidRPr="008C6711">
        <w:rPr>
          <w:rStyle w:val="StyleUnderline"/>
        </w:rPr>
        <w:t xml:space="preserve"> federal </w:t>
      </w:r>
      <w:r w:rsidRPr="008C6711">
        <w:rPr>
          <w:rStyle w:val="StyleUnderline"/>
          <w:highlight w:val="cyan"/>
        </w:rPr>
        <w:t xml:space="preserve">employees subject to </w:t>
      </w:r>
      <w:r w:rsidRPr="008C6711">
        <w:rPr>
          <w:rStyle w:val="Emphasis"/>
          <w:highlight w:val="cyan"/>
        </w:rPr>
        <w:t>firing</w:t>
      </w:r>
      <w:r w:rsidRPr="003F7E61">
        <w:rPr>
          <w:sz w:val="16"/>
        </w:rPr>
        <w:t xml:space="preserve">, something the civil service rules otherwise prevent. </w:t>
      </w:r>
      <w:r w:rsidRPr="008C6711">
        <w:rPr>
          <w:rStyle w:val="StyleUnderline"/>
        </w:rPr>
        <w:t xml:space="preserve">The </w:t>
      </w:r>
      <w:r w:rsidRPr="008C6711">
        <w:rPr>
          <w:rStyle w:val="StyleUnderline"/>
          <w:highlight w:val="cyan"/>
        </w:rPr>
        <w:t xml:space="preserve">figure is </w:t>
      </w:r>
      <w:r w:rsidRPr="008C6711">
        <w:rPr>
          <w:rStyle w:val="Emphasis"/>
          <w:highlight w:val="cyan"/>
        </w:rPr>
        <w:t>speculative</w:t>
      </w:r>
      <w:r w:rsidRPr="003F7E61">
        <w:rPr>
          <w:sz w:val="16"/>
        </w:rPr>
        <w:t xml:space="preserve">, however. </w:t>
      </w:r>
      <w:r w:rsidRPr="003F7E61">
        <w:rPr>
          <w:rStyle w:val="StyleUnderline"/>
          <w:highlight w:val="cyan"/>
        </w:rPr>
        <w:t xml:space="preserve">It’s </w:t>
      </w:r>
      <w:r w:rsidRPr="003F7E61">
        <w:rPr>
          <w:rStyle w:val="Emphasis"/>
          <w:highlight w:val="cyan"/>
        </w:rPr>
        <w:t>unclear</w:t>
      </w:r>
      <w:r w:rsidRPr="003F7E61">
        <w:rPr>
          <w:rStyle w:val="StyleUnderline"/>
          <w:highlight w:val="cyan"/>
        </w:rPr>
        <w:t xml:space="preserve"> how many Trump</w:t>
      </w:r>
      <w:r w:rsidRPr="003F7E61">
        <w:rPr>
          <w:rStyle w:val="StyleUnderline"/>
        </w:rPr>
        <w:t xml:space="preserve"> would </w:t>
      </w:r>
      <w:r w:rsidRPr="003F7E61">
        <w:rPr>
          <w:rStyle w:val="StyleUnderline"/>
          <w:highlight w:val="cyan"/>
        </w:rPr>
        <w:t xml:space="preserve">give </w:t>
      </w:r>
      <w:r w:rsidRPr="003F7E61">
        <w:rPr>
          <w:rStyle w:val="Emphasis"/>
          <w:highlight w:val="cyan"/>
        </w:rPr>
        <w:t>pink slips</w:t>
      </w:r>
      <w:r w:rsidRPr="003F7E61">
        <w:rPr>
          <w:rStyle w:val="StyleUnderline"/>
          <w:highlight w:val="cyan"/>
        </w:rPr>
        <w:t xml:space="preserve"> to</w:t>
      </w:r>
      <w:r w:rsidRPr="003F7E61">
        <w:rPr>
          <w:sz w:val="16"/>
        </w:rPr>
        <w:t xml:space="preserve">. A Cato Institute study by Thomas Firey published last year noted that </w:t>
      </w:r>
      <w:r w:rsidRPr="003F7E61">
        <w:rPr>
          <w:rStyle w:val="StyleUnderline"/>
          <w:highlight w:val="cyan"/>
        </w:rPr>
        <w:t xml:space="preserve">during the </w:t>
      </w:r>
      <w:r w:rsidRPr="003F7E61">
        <w:rPr>
          <w:rStyle w:val="Emphasis"/>
          <w:highlight w:val="cyan"/>
        </w:rPr>
        <w:t>first</w:t>
      </w:r>
      <w:r w:rsidRPr="003F7E61">
        <w:rPr>
          <w:rStyle w:val="StyleUnderline"/>
        </w:rPr>
        <w:t xml:space="preserve"> Trump </w:t>
      </w:r>
      <w:r w:rsidRPr="003F7E61">
        <w:rPr>
          <w:rStyle w:val="Emphasis"/>
          <w:highlight w:val="cyan"/>
        </w:rPr>
        <w:t>admin</w:t>
      </w:r>
      <w:r w:rsidRPr="003F7E61">
        <w:rPr>
          <w:rStyle w:val="StyleUnderline"/>
        </w:rPr>
        <w:t xml:space="preserve">istration, the </w:t>
      </w:r>
      <w:r w:rsidRPr="003F7E61">
        <w:rPr>
          <w:rStyle w:val="Emphasis"/>
          <w:highlight w:val="cyan"/>
        </w:rPr>
        <w:t>pres</w:t>
      </w:r>
      <w:r w:rsidRPr="003F7E61">
        <w:rPr>
          <w:rStyle w:val="StyleUnderline"/>
        </w:rPr>
        <w:t xml:space="preserve">ident </w:t>
      </w:r>
      <w:r w:rsidRPr="003F7E61">
        <w:rPr>
          <w:rStyle w:val="StyleUnderline"/>
          <w:highlight w:val="cyan"/>
        </w:rPr>
        <w:t>struggled</w:t>
      </w:r>
      <w:r w:rsidRPr="003F7E61">
        <w:rPr>
          <w:rStyle w:val="StyleUnderline"/>
        </w:rPr>
        <w:t xml:space="preserve"> just </w:t>
      </w:r>
      <w:r w:rsidRPr="003F7E61">
        <w:rPr>
          <w:rStyle w:val="StyleUnderline"/>
          <w:highlight w:val="cyan"/>
        </w:rPr>
        <w:t>to fill</w:t>
      </w:r>
      <w:r w:rsidRPr="003F7E61">
        <w:rPr>
          <w:rStyle w:val="StyleUnderline"/>
        </w:rPr>
        <w:t xml:space="preserve"> the </w:t>
      </w:r>
      <w:r w:rsidRPr="003F7E61">
        <w:rPr>
          <w:rStyle w:val="Emphasis"/>
          <w:highlight w:val="cyan"/>
        </w:rPr>
        <w:t>4,000</w:t>
      </w:r>
      <w:r w:rsidRPr="003F7E61">
        <w:rPr>
          <w:rStyle w:val="StyleUnderline"/>
        </w:rPr>
        <w:t xml:space="preserve"> vacant positions</w:t>
      </w:r>
      <w:r w:rsidRPr="003F7E61">
        <w:rPr>
          <w:sz w:val="16"/>
        </w:rPr>
        <w:t xml:space="preserve"> he has appointment power over ordinarily. The administration regularly left more than 1,000 of those positions unoccupied. </w:t>
      </w:r>
      <w:r w:rsidRPr="003F7E61">
        <w:rPr>
          <w:rStyle w:val="StyleUnderline"/>
        </w:rPr>
        <w:t xml:space="preserve">It is </w:t>
      </w:r>
      <w:r w:rsidRPr="003F7E61">
        <w:rPr>
          <w:rStyle w:val="Emphasis"/>
          <w:highlight w:val="cyan"/>
        </w:rPr>
        <w:t>hard</w:t>
      </w:r>
      <w:r w:rsidRPr="003F7E61">
        <w:rPr>
          <w:rStyle w:val="StyleUnderline"/>
          <w:highlight w:val="cyan"/>
        </w:rPr>
        <w:t xml:space="preserve"> to imagine</w:t>
      </w:r>
      <w:r w:rsidRPr="003F7E61">
        <w:rPr>
          <w:rStyle w:val="StyleUnderline"/>
        </w:rPr>
        <w:t xml:space="preserve"> the second administration </w:t>
      </w:r>
      <w:r w:rsidRPr="003F7E61">
        <w:rPr>
          <w:rStyle w:val="StyleUnderline"/>
          <w:highlight w:val="cyan"/>
        </w:rPr>
        <w:t>having</w:t>
      </w:r>
      <w:r w:rsidRPr="003F7E61">
        <w:rPr>
          <w:rStyle w:val="StyleUnderline"/>
        </w:rPr>
        <w:t xml:space="preserve"> the people standing by to replace </w:t>
      </w:r>
      <w:r w:rsidRPr="003F7E61">
        <w:rPr>
          <w:rStyle w:val="StyleUnderline"/>
          <w:highlight w:val="cyan"/>
        </w:rPr>
        <w:t xml:space="preserve">an additional </w:t>
      </w:r>
      <w:r w:rsidRPr="003F7E61">
        <w:rPr>
          <w:rStyle w:val="Emphasis"/>
          <w:highlight w:val="cyan"/>
        </w:rPr>
        <w:t>50</w:t>
      </w:r>
      <w:r w:rsidRPr="003F7E61">
        <w:rPr>
          <w:rStyle w:val="StyleUnderline"/>
        </w:rPr>
        <w:t>,000 federal workers</w:t>
      </w:r>
      <w:r w:rsidRPr="003F7E61">
        <w:rPr>
          <w:sz w:val="16"/>
        </w:rPr>
        <w:t xml:space="preserve">. </w:t>
      </w:r>
    </w:p>
    <w:p w14:paraId="18BCCD78" w14:textId="69F726A0" w:rsidR="00595B7A" w:rsidRDefault="00595B7A" w:rsidP="00595B7A">
      <w:pPr>
        <w:pStyle w:val="Heading3"/>
      </w:pPr>
      <w:r>
        <w:t>Link---Spiral---2NC</w:t>
      </w:r>
    </w:p>
    <w:p w14:paraId="1E2323BA" w14:textId="77777777" w:rsidR="00595B7A" w:rsidRPr="006D1C3D" w:rsidRDefault="00595B7A" w:rsidP="00595B7A">
      <w:pPr>
        <w:pStyle w:val="Heading4"/>
      </w:pPr>
      <w:r>
        <w:t xml:space="preserve">The relationship is </w:t>
      </w:r>
      <w:r w:rsidRPr="006D1C3D">
        <w:rPr>
          <w:u w:val="single"/>
        </w:rPr>
        <w:t>proven</w:t>
      </w:r>
      <w:r>
        <w:t xml:space="preserve"> by the </w:t>
      </w:r>
      <w:r w:rsidRPr="006D1C3D">
        <w:rPr>
          <w:u w:val="single"/>
        </w:rPr>
        <w:t>best</w:t>
      </w:r>
      <w:r>
        <w:t xml:space="preserve"> research available.</w:t>
      </w:r>
    </w:p>
    <w:p w14:paraId="451E53B6" w14:textId="77777777" w:rsidR="00595B7A" w:rsidRPr="006D1C3D" w:rsidRDefault="00595B7A" w:rsidP="00595B7A">
      <w:r w:rsidRPr="006D1C3D">
        <w:rPr>
          <w:rStyle w:val="Style13ptBold"/>
        </w:rPr>
        <w:t>Lucotte 23</w:t>
      </w:r>
      <w:r w:rsidRPr="006D1C3D">
        <w:t xml:space="preserve"> [Yannick Lucotte (Associate professor of banking and finance at the University of Orléans, Ph.D. in economics from the University of Orléans.</w:t>
      </w:r>
      <w:r>
        <w:t>) and Florian Pradines-Jobet</w:t>
      </w:r>
      <w:r w:rsidRPr="006D1C3D">
        <w:t xml:space="preserve"> </w:t>
      </w:r>
      <w:r>
        <w:t>(</w:t>
      </w:r>
      <w:r w:rsidRPr="006D1C3D">
        <w:t>Professor of economics at the Paris School of Business, Ph.D. in economics from the University of Orléans), 3-11-2023, "The Inflation Loop is Not a Myth," Paris School of Business, Department of Economics, https://papers.ssrn.com/sol3/papers.cfm?abstract_id=4384866, shelbor]</w:t>
      </w:r>
    </w:p>
    <w:p w14:paraId="377E4F59" w14:textId="77777777" w:rsidR="00595B7A" w:rsidRPr="006D1C3D" w:rsidRDefault="00595B7A" w:rsidP="00595B7A">
      <w:pPr>
        <w:rPr>
          <w:sz w:val="16"/>
        </w:rPr>
      </w:pPr>
      <w:r w:rsidRPr="006D1C3D">
        <w:rPr>
          <w:sz w:val="16"/>
        </w:rPr>
        <w:t xml:space="preserve">Against this background, </w:t>
      </w:r>
      <w:r w:rsidRPr="006D1C3D">
        <w:rPr>
          <w:u w:val="single"/>
        </w:rPr>
        <w:t xml:space="preserve">our </w:t>
      </w:r>
      <w:r w:rsidRPr="006D1C3D">
        <w:rPr>
          <w:highlight w:val="cyan"/>
          <w:u w:val="single"/>
        </w:rPr>
        <w:t>paper</w:t>
      </w:r>
      <w:r w:rsidRPr="006D1C3D">
        <w:rPr>
          <w:u w:val="single"/>
        </w:rPr>
        <w:t xml:space="preserve"> tries to </w:t>
      </w:r>
      <w:r w:rsidRPr="006D1C3D">
        <w:rPr>
          <w:rStyle w:val="Emphasis"/>
          <w:highlight w:val="cyan"/>
        </w:rPr>
        <w:t>fill</w:t>
      </w:r>
      <w:r w:rsidRPr="006D1C3D">
        <w:rPr>
          <w:u w:val="single"/>
        </w:rPr>
        <w:t xml:space="preserve"> this </w:t>
      </w:r>
      <w:r w:rsidRPr="006D1C3D">
        <w:rPr>
          <w:highlight w:val="cyan"/>
          <w:u w:val="single"/>
        </w:rPr>
        <w:t>gap</w:t>
      </w:r>
      <w:r w:rsidRPr="006D1C3D">
        <w:rPr>
          <w:u w:val="single"/>
        </w:rPr>
        <w:t xml:space="preserve"> in the literature by formally </w:t>
      </w:r>
      <w:r w:rsidRPr="006D1C3D">
        <w:rPr>
          <w:highlight w:val="cyan"/>
          <w:u w:val="single"/>
        </w:rPr>
        <w:t>assessing</w:t>
      </w:r>
      <w:r w:rsidRPr="006D1C3D">
        <w:rPr>
          <w:u w:val="single"/>
        </w:rPr>
        <w:t xml:space="preserve"> for a large sample of OECD and non-OECD economies whether different aspects of </w:t>
      </w:r>
      <w:r w:rsidRPr="006D1C3D">
        <w:rPr>
          <w:highlight w:val="cyan"/>
          <w:u w:val="single"/>
        </w:rPr>
        <w:t>collective</w:t>
      </w:r>
      <w:r w:rsidRPr="006D1C3D">
        <w:rPr>
          <w:u w:val="single"/>
        </w:rPr>
        <w:t xml:space="preserve"> </w:t>
      </w:r>
      <w:r w:rsidRPr="006D1C3D">
        <w:rPr>
          <w:highlight w:val="cyan"/>
          <w:u w:val="single"/>
        </w:rPr>
        <w:t>wage bargaining</w:t>
      </w:r>
      <w:r w:rsidRPr="006D1C3D">
        <w:rPr>
          <w:u w:val="single"/>
        </w:rPr>
        <w:t xml:space="preserve"> can </w:t>
      </w:r>
      <w:r w:rsidRPr="006D1C3D">
        <w:rPr>
          <w:highlight w:val="cyan"/>
          <w:u w:val="single"/>
        </w:rPr>
        <w:t>explain</w:t>
      </w:r>
      <w:r w:rsidRPr="006D1C3D">
        <w:rPr>
          <w:u w:val="single"/>
        </w:rPr>
        <w:t xml:space="preserve"> cross-country differences in the </w:t>
      </w:r>
      <w:r w:rsidRPr="006D1C3D">
        <w:rPr>
          <w:rStyle w:val="Emphasis"/>
          <w:highlight w:val="cyan"/>
        </w:rPr>
        <w:t>magnitude</w:t>
      </w:r>
      <w:r w:rsidRPr="006D1C3D">
        <w:rPr>
          <w:highlight w:val="cyan"/>
          <w:u w:val="single"/>
        </w:rPr>
        <w:t xml:space="preserve"> of the </w:t>
      </w:r>
      <w:r w:rsidRPr="006D1C3D">
        <w:rPr>
          <w:rStyle w:val="Emphasis"/>
          <w:highlight w:val="cyan"/>
        </w:rPr>
        <w:t>inflation loop</w:t>
      </w:r>
      <w:r w:rsidRPr="006D1C3D">
        <w:rPr>
          <w:u w:val="single"/>
        </w:rPr>
        <w:t>. To</w:t>
      </w:r>
      <w:r w:rsidRPr="006D1C3D">
        <w:rPr>
          <w:sz w:val="16"/>
        </w:rPr>
        <w:t xml:space="preserve"> avoid confusion, the evidence of an inflation loop is captured here as the intensity and the dynamics of the response of prices to an inflation shock. </w:t>
      </w:r>
      <w:r w:rsidRPr="006D1C3D">
        <w:rPr>
          <w:highlight w:val="cyan"/>
          <w:u w:val="single"/>
        </w:rPr>
        <w:t>The model</w:t>
      </w:r>
      <w:r w:rsidRPr="006D1C3D">
        <w:rPr>
          <w:u w:val="single"/>
        </w:rPr>
        <w:t xml:space="preserve"> that we estimate </w:t>
      </w:r>
      <w:r w:rsidRPr="006D1C3D">
        <w:rPr>
          <w:highlight w:val="cyan"/>
          <w:u w:val="single"/>
        </w:rPr>
        <w:t>is</w:t>
      </w:r>
      <w:r w:rsidRPr="006D1C3D">
        <w:rPr>
          <w:u w:val="single"/>
        </w:rPr>
        <w:t xml:space="preserve"> the interacted </w:t>
      </w:r>
      <w:r w:rsidRPr="006D1C3D">
        <w:rPr>
          <w:highlight w:val="cyan"/>
          <w:u w:val="single"/>
        </w:rPr>
        <w:t xml:space="preserve">panel </w:t>
      </w:r>
      <w:r w:rsidRPr="006D1C3D">
        <w:rPr>
          <w:rStyle w:val="Emphasis"/>
          <w:highlight w:val="cyan"/>
        </w:rPr>
        <w:t>VAR</w:t>
      </w:r>
      <w:r w:rsidRPr="006D1C3D">
        <w:rPr>
          <w:u w:val="single"/>
        </w:rPr>
        <w:t xml:space="preserve"> (</w:t>
      </w:r>
      <w:r w:rsidRPr="006D1C3D">
        <w:rPr>
          <w:rStyle w:val="Emphasis"/>
        </w:rPr>
        <w:t>IPVAR</w:t>
      </w:r>
      <w:r w:rsidRPr="006D1C3D">
        <w:rPr>
          <w:u w:val="single"/>
        </w:rPr>
        <w:t xml:space="preserve">) model originally developed by Towbin and Weber (2013), which is an </w:t>
      </w:r>
      <w:r w:rsidRPr="006D1C3D">
        <w:rPr>
          <w:rStyle w:val="Emphasis"/>
          <w:highlight w:val="cyan"/>
        </w:rPr>
        <w:t>empirical</w:t>
      </w:r>
      <w:r w:rsidRPr="006D1C3D">
        <w:rPr>
          <w:highlight w:val="cyan"/>
          <w:u w:val="single"/>
        </w:rPr>
        <w:t xml:space="preserve"> framework</w:t>
      </w:r>
      <w:r w:rsidRPr="006D1C3D">
        <w:rPr>
          <w:u w:val="single"/>
        </w:rPr>
        <w:t xml:space="preserve"> that has attracted </w:t>
      </w:r>
      <w:r w:rsidRPr="006D1C3D">
        <w:rPr>
          <w:highlight w:val="cyan"/>
          <w:u w:val="single"/>
        </w:rPr>
        <w:t>growing</w:t>
      </w:r>
      <w:r w:rsidRPr="006D1C3D">
        <w:rPr>
          <w:u w:val="single"/>
        </w:rPr>
        <w:t xml:space="preserve"> </w:t>
      </w:r>
      <w:r w:rsidRPr="006D1C3D">
        <w:rPr>
          <w:highlight w:val="cyan"/>
          <w:u w:val="single"/>
        </w:rPr>
        <w:t>interest</w:t>
      </w:r>
      <w:r w:rsidRPr="006D1C3D">
        <w:rPr>
          <w:u w:val="single"/>
        </w:rPr>
        <w:t xml:space="preserve"> in the academic literature over the past decade.</w:t>
      </w:r>
      <w:r w:rsidRPr="006D1C3D">
        <w:rPr>
          <w:sz w:val="16"/>
        </w:rPr>
        <w:t xml:space="preserv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03B6E832" w14:textId="77777777" w:rsidR="00595B7A" w:rsidRPr="006D1C3D" w:rsidRDefault="00595B7A" w:rsidP="00595B7A">
      <w:pPr>
        <w:rPr>
          <w:sz w:val="16"/>
        </w:rPr>
      </w:pPr>
      <w:r w:rsidRPr="006D1C3D">
        <w:rPr>
          <w:sz w:val="16"/>
        </w:rPr>
        <w:t>&lt;&lt;FIGURE OMITTED&gt;&gt;</w:t>
      </w:r>
    </w:p>
    <w:p w14:paraId="1AF677FE" w14:textId="77777777" w:rsidR="00595B7A" w:rsidRPr="006D1C3D" w:rsidRDefault="00595B7A" w:rsidP="00595B7A">
      <w:pPr>
        <w:rPr>
          <w:sz w:val="16"/>
        </w:rPr>
      </w:pPr>
      <w:r w:rsidRPr="006D1C3D">
        <w:rPr>
          <w:u w:val="single"/>
        </w:rPr>
        <w:t xml:space="preserve">Our </w:t>
      </w:r>
      <w:r w:rsidRPr="006D1C3D">
        <w:rPr>
          <w:highlight w:val="cyan"/>
          <w:u w:val="single"/>
        </w:rPr>
        <w:t>results confirm</w:t>
      </w:r>
      <w:r w:rsidRPr="006D1C3D">
        <w:rPr>
          <w:u w:val="single"/>
        </w:rPr>
        <w:t xml:space="preserve"> that the institutional features of </w:t>
      </w:r>
      <w:r w:rsidRPr="006D1C3D">
        <w:rPr>
          <w:highlight w:val="cyan"/>
          <w:u w:val="single"/>
        </w:rPr>
        <w:t>wage bargaining</w:t>
      </w:r>
      <w:r w:rsidRPr="006D1C3D">
        <w:rPr>
          <w:u w:val="single"/>
        </w:rPr>
        <w:t xml:space="preserve"> are an important </w:t>
      </w:r>
      <w:r w:rsidRPr="006D1C3D">
        <w:rPr>
          <w:rStyle w:val="Emphasis"/>
          <w:highlight w:val="cyan"/>
        </w:rPr>
        <w:t>driver</w:t>
      </w:r>
      <w:r w:rsidRPr="006D1C3D">
        <w:rPr>
          <w:u w:val="single"/>
        </w:rPr>
        <w:t xml:space="preserve"> of the </w:t>
      </w:r>
      <w:r w:rsidRPr="006D1C3D">
        <w:rPr>
          <w:highlight w:val="cyan"/>
          <w:u w:val="single"/>
        </w:rPr>
        <w:t>intensity</w:t>
      </w:r>
      <w:r w:rsidRPr="006D1C3D">
        <w:rPr>
          <w:u w:val="single"/>
        </w:rPr>
        <w:t xml:space="preserve"> of the </w:t>
      </w:r>
      <w:r w:rsidRPr="006D1C3D">
        <w:rPr>
          <w:rStyle w:val="Emphasis"/>
          <w:highlight w:val="cyan"/>
        </w:rPr>
        <w:t>inflation</w:t>
      </w:r>
      <w:r w:rsidRPr="006D1C3D">
        <w:rPr>
          <w:u w:val="single"/>
        </w:rPr>
        <w:t xml:space="preserve"> loop.</w:t>
      </w:r>
      <w:r w:rsidRPr="006D1C3D">
        <w:rPr>
          <w:sz w:val="16"/>
        </w:rPr>
        <w:t xml:space="preserve"> We find specifically that the prevalence of wage </w:t>
      </w:r>
      <w:r w:rsidRPr="006D1C3D">
        <w:rPr>
          <w:rStyle w:val="Emphasis"/>
          <w:highlight w:val="cyan"/>
        </w:rPr>
        <w:t>indexation arrangements</w:t>
      </w:r>
      <w:r w:rsidRPr="006D1C3D">
        <w:rPr>
          <w:sz w:val="16"/>
        </w:rPr>
        <w:t xml:space="preserve">, higher </w:t>
      </w:r>
      <w:r w:rsidRPr="006D1C3D">
        <w:rPr>
          <w:u w:val="single"/>
        </w:rPr>
        <w:t xml:space="preserve">trade </w:t>
      </w:r>
      <w:r w:rsidRPr="006D1C3D">
        <w:rPr>
          <w:rStyle w:val="Emphasis"/>
          <w:highlight w:val="cyan"/>
        </w:rPr>
        <w:t>union density</w:t>
      </w:r>
      <w:r w:rsidRPr="006D1C3D">
        <w:rPr>
          <w:sz w:val="16"/>
        </w:rPr>
        <w:t xml:space="preserve">, and </w:t>
      </w:r>
      <w:r w:rsidRPr="006D1C3D">
        <w:rPr>
          <w:u w:val="single"/>
        </w:rPr>
        <w:t xml:space="preserve">wider </w:t>
      </w:r>
      <w:r w:rsidRPr="006D1C3D">
        <w:rPr>
          <w:rStyle w:val="Emphasis"/>
          <w:highlight w:val="cyan"/>
        </w:rPr>
        <w:t>wage bargaining</w:t>
      </w:r>
      <w:r w:rsidRPr="006D1C3D">
        <w:rPr>
          <w:u w:val="single"/>
        </w:rPr>
        <w:t xml:space="preserve"> coverage </w:t>
      </w:r>
      <w:r w:rsidRPr="006D1C3D">
        <w:rPr>
          <w:highlight w:val="cyan"/>
          <w:u w:val="single"/>
        </w:rPr>
        <w:t>exacerbate</w:t>
      </w:r>
      <w:r w:rsidRPr="006D1C3D">
        <w:rPr>
          <w:u w:val="single"/>
        </w:rPr>
        <w:t xml:space="preserve"> the </w:t>
      </w:r>
      <w:r w:rsidRPr="006D1C3D">
        <w:rPr>
          <w:highlight w:val="cyan"/>
          <w:u w:val="single"/>
        </w:rPr>
        <w:t>inflation</w:t>
      </w:r>
      <w:r w:rsidRPr="006D1C3D">
        <w:rPr>
          <w:u w:val="single"/>
        </w:rPr>
        <w:t xml:space="preserve"> </w:t>
      </w:r>
      <w:r w:rsidRPr="006D1C3D">
        <w:rPr>
          <w:highlight w:val="cyan"/>
          <w:u w:val="single"/>
        </w:rPr>
        <w:t>loop</w:t>
      </w:r>
      <w:r w:rsidRPr="006D1C3D">
        <w:rPr>
          <w:u w:val="single"/>
        </w:rPr>
        <w:t>.</w:t>
      </w:r>
      <w:r w:rsidRPr="006D1C3D">
        <w:rPr>
          <w:sz w:val="16"/>
        </w:rPr>
        <w:t xml:space="preserve"> Furthermore, </w:t>
      </w:r>
      <w:r w:rsidRPr="006D1C3D">
        <w:rPr>
          <w:u w:val="single"/>
        </w:rPr>
        <w:t xml:space="preserve">we also find evidence that the </w:t>
      </w:r>
      <w:r w:rsidRPr="006D1C3D">
        <w:rPr>
          <w:highlight w:val="cyan"/>
          <w:u w:val="single"/>
        </w:rPr>
        <w:t>degree</w:t>
      </w:r>
      <w:r w:rsidRPr="006D1C3D">
        <w:rPr>
          <w:u w:val="single"/>
        </w:rPr>
        <w:t xml:space="preserve"> of </w:t>
      </w:r>
      <w:r w:rsidRPr="006D1C3D">
        <w:rPr>
          <w:highlight w:val="cyan"/>
          <w:u w:val="single"/>
        </w:rPr>
        <w:t>coordination</w:t>
      </w:r>
      <w:r w:rsidRPr="006D1C3D">
        <w:rPr>
          <w:u w:val="single"/>
        </w:rPr>
        <w:t xml:space="preserve"> in the wagesetting process plays a </w:t>
      </w:r>
      <w:r w:rsidRPr="006D1C3D">
        <w:rPr>
          <w:highlight w:val="cyan"/>
          <w:u w:val="single"/>
        </w:rPr>
        <w:t>key role</w:t>
      </w:r>
      <w:r w:rsidRPr="006D1C3D">
        <w:rPr>
          <w:u w:val="single"/>
        </w:rPr>
        <w:t xml:space="preserve"> in </w:t>
      </w:r>
      <w:r w:rsidRPr="006D1C3D">
        <w:rPr>
          <w:highlight w:val="cyan"/>
          <w:u w:val="single"/>
        </w:rPr>
        <w:t>shaping</w:t>
      </w:r>
      <w:r w:rsidRPr="006D1C3D">
        <w:rPr>
          <w:u w:val="single"/>
        </w:rPr>
        <w:t xml:space="preserve"> the </w:t>
      </w:r>
      <w:r w:rsidRPr="006D1C3D">
        <w:rPr>
          <w:highlight w:val="cyan"/>
          <w:u w:val="single"/>
        </w:rPr>
        <w:t>response</w:t>
      </w:r>
      <w:r w:rsidRPr="006D1C3D">
        <w:rPr>
          <w:u w:val="single"/>
        </w:rPr>
        <w:t xml:space="preserve"> of prices to an initial inflation shock</w:t>
      </w:r>
      <w:r w:rsidRPr="006D1C3D">
        <w:rPr>
          <w:sz w:val="16"/>
        </w:rPr>
        <w:t>.</w:t>
      </w:r>
    </w:p>
    <w:p w14:paraId="7C661D17" w14:textId="77777777" w:rsidR="00595B7A" w:rsidRDefault="00595B7A" w:rsidP="00595B7A">
      <w:pPr>
        <w:rPr>
          <w:u w:val="single"/>
        </w:rPr>
      </w:pPr>
      <w:r w:rsidRPr="006D1C3D">
        <w:rPr>
          <w:sz w:val="16"/>
        </w:rPr>
        <w:t xml:space="preserve">Our findings then suggest that the </w:t>
      </w:r>
      <w:r w:rsidRPr="006D1C3D">
        <w:rPr>
          <w:u w:val="single"/>
        </w:rPr>
        <w:t xml:space="preserve">characteristics of the labour market and of wage </w:t>
      </w:r>
      <w:r w:rsidRPr="006D1C3D">
        <w:rPr>
          <w:highlight w:val="cyan"/>
          <w:u w:val="single"/>
        </w:rPr>
        <w:t>bargaining cannot be ignored by central</w:t>
      </w:r>
      <w:r w:rsidRPr="006D1C3D">
        <w:rPr>
          <w:u w:val="single"/>
        </w:rPr>
        <w:t xml:space="preserve"> banks in their conduct of </w:t>
      </w:r>
      <w:r w:rsidRPr="006D1C3D">
        <w:rPr>
          <w:highlight w:val="cyan"/>
          <w:u w:val="single"/>
        </w:rPr>
        <w:t>monetary policy.</w:t>
      </w:r>
    </w:p>
    <w:p w14:paraId="7477090B" w14:textId="77777777" w:rsidR="00595B7A" w:rsidRPr="006D1C3D" w:rsidRDefault="00595B7A" w:rsidP="00595B7A">
      <w:r>
        <w:t>&lt;&lt;TEXT CONDENSED, NONE OMITTED&gt;&gt;</w:t>
      </w:r>
    </w:p>
    <w:p w14:paraId="15A2D76C" w14:textId="77777777" w:rsidR="00595B7A" w:rsidRDefault="00595B7A" w:rsidP="00595B7A">
      <w:pPr>
        <w:rPr>
          <w:sz w:val="8"/>
        </w:rPr>
      </w:pPr>
      <w:r w:rsidRPr="006D1C3D">
        <w:rPr>
          <w:sz w:val="8"/>
        </w:rPr>
        <w:t>The reminder of the paper is organised as follows. Section 2 describes the data and the econometric framework, Section 3 presents and discusses the empirical results, and Section 4 provides some concluding remarks. 2 Data and econometric methodology To assess whether the response of prices to an initial inflation shock depends on the prevalence of wage indexation arrangements and on the balance of bargaining power between workers and firms, we consider a multivariate framework using the interacted panel VAR (IPVAR) model recently developed by Towbin and Weber (2013). The IPVAR model that we consider is parsimonious and comprises four quarterly macroeconomic variables, which are the consumer price index (CP I), real gross domestic product (GDP), the real outstanding amount of bank credit (credit), and the policy interest rate (pr). The credit series is taken from the Bank for International Settlements (BIS), while for reasons of data availability, the other macroeconomic series are taken from the BIS, the Organisation for Economic Co-operation and Development (OECD), and Refinitiv Eikon. All the series except for the policy rate are first seasonally adjusted using the X-12-ARIMA US Census Bureau seasonal adjustment methodology. Since we aim to assess whether a temporary shock to inflation drives price dynamics, we remove the trend and isolate the cyclical component of the CPI by considering the percentage gap between the observed values and the trend values. The GDP and credit series are also detrended to ensure that the variables are stationary. The trend is found using the recent regression filter proposed by Hamilton (2018). The Hamilton filter addresses the main drawbacks of the widely used HP filter (Hodrick and Prescott, 1997), especially the end-of-sample bias and the phenomenon of spurious cycles. Formally, the structural form of the IPVAR that we estimate is given by: &lt;&lt;EQUATIONS OMITTED&gt;&gt; CP Ii,t, GDPi,t, crediti,t and pri,t correspond to the inflation gap, the output gap, the credit gap and the policy rate respectively. The sub-index i stands for countries, while the sub-index t indicates quarters. L is the number of lags. Based on the Akaike information criterion, we consider two lags. µi is a set of country fixed effects that captures time-invariant cross-country heterogeneity. Finally, εi,t is a vector of uncorrelated iid shocks.1 Of particular importance is Zi,t−1, which is an exogenous variable that captures various institutional characteristics of the wage-setting framework. Unlike in a traditional panel VAR model, the response coefficients are functions of Zi,t−1, and this allows us to assess whether the orthogonalised impulse response function of prices to a shock to inflation varies according to these characteristics and their relative evolutions. This makes a framework of this type suitable in our case for evaluating formally whether cross-country heterogeneity in the intensity of the inflation loop can be explained by the institutional features of wage bargaining. The IPVAR model is estimated using ordinary least squares (OLS). As the error terms are uncorrelated by construction, we can estimate the IPVAR model equation by equation in an efficient way. To obtain the impulse response functions (IRFs), we apply a recursive identification scheme via a Cholesky decomposition with the following ordering of variables: CPI, GDP, credit and policy rate. The ordering of inflation and GDP as the first block and the financial variables as the second block is fairly standard in the macroeconomic literature using VAR models, as it implies that the financial variables may respond contemporaneously to real shocks. The consensus in the academic literature about the ordering of the financial variables in the second block is less clear though. In our case, we follow Assenmacher-Wesche and Gerlach (2008) and Bouvatier et al. (2012) in assuming that the monetary policy transmission is sluggish, and we put the credit cycle before the policy rate. This means that the credit cycle reacts with a lag to the short-term interest rate, and that the contemporaneous impact on credit is then restricted to zero. The OECD/AIAS database on the Institutional Characteristics of Trade Unions, Wage Setting, State Intervention and Social Pacts (ICTWSS) provides comprehensive and comparable information on the evolving nature and scope of collective bargaining for a large sample of OECD and non-OECD economies. In this paper, we focus more particularly on the nature and extent of wage indexation and wage bargaining. We consider three categories of variables that measure: (i) the existence of general price indexation or cost-of-living clauses in agreements; (ii) the union or bargaining coverage rate; and (iii) the characteristics of wage-setting and the existence of extension procedures. More details about the variables used are provided in the next section.2 3 Empirical results</w:t>
      </w:r>
    </w:p>
    <w:p w14:paraId="232EF76B" w14:textId="77777777" w:rsidR="00595B7A" w:rsidRPr="006D1C3D" w:rsidRDefault="00595B7A" w:rsidP="00595B7A">
      <w:r>
        <w:t>&lt;&lt;PARAGRAPH INTEGRITY RESUMES&gt;&gt;</w:t>
      </w:r>
    </w:p>
    <w:p w14:paraId="5BD68BA7" w14:textId="77777777" w:rsidR="00595B7A" w:rsidRPr="006D1C3D" w:rsidRDefault="00595B7A" w:rsidP="00595B7A">
      <w:pPr>
        <w:rPr>
          <w:sz w:val="16"/>
        </w:rPr>
      </w:pPr>
      <w:r w:rsidRPr="006D1C3D">
        <w:rPr>
          <w:u w:val="single"/>
        </w:rPr>
        <w:t xml:space="preserve">The </w:t>
      </w:r>
      <w:r w:rsidRPr="006D1C3D">
        <w:rPr>
          <w:highlight w:val="cyan"/>
          <w:u w:val="single"/>
        </w:rPr>
        <w:t>data</w:t>
      </w:r>
      <w:r w:rsidRPr="006D1C3D">
        <w:rPr>
          <w:u w:val="single"/>
        </w:rPr>
        <w:t xml:space="preserve"> that we </w:t>
      </w:r>
      <w:r w:rsidRPr="006D1C3D">
        <w:rPr>
          <w:highlight w:val="cyan"/>
          <w:u w:val="single"/>
        </w:rPr>
        <w:t>consider</w:t>
      </w:r>
      <w:r w:rsidRPr="006D1C3D">
        <w:rPr>
          <w:u w:val="single"/>
        </w:rPr>
        <w:t xml:space="preserve"> cover a sample of </w:t>
      </w:r>
      <w:r w:rsidRPr="006D1C3D">
        <w:rPr>
          <w:highlight w:val="cyan"/>
          <w:u w:val="single"/>
        </w:rPr>
        <w:t>37</w:t>
      </w:r>
      <w:r w:rsidRPr="006D1C3D">
        <w:rPr>
          <w:u w:val="single"/>
        </w:rPr>
        <w:t xml:space="preserve"> OECD and non-OECD </w:t>
      </w:r>
      <w:r w:rsidRPr="006D1C3D">
        <w:rPr>
          <w:highlight w:val="cyan"/>
          <w:u w:val="single"/>
        </w:rPr>
        <w:t xml:space="preserve">countries over </w:t>
      </w:r>
      <w:r w:rsidRPr="006D1C3D">
        <w:rPr>
          <w:u w:val="single"/>
        </w:rPr>
        <w:t xml:space="preserve">the period </w:t>
      </w:r>
      <w:r w:rsidRPr="006D1C3D">
        <w:rPr>
          <w:highlight w:val="cyan"/>
          <w:u w:val="single"/>
        </w:rPr>
        <w:t>1960</w:t>
      </w:r>
      <w:r w:rsidRPr="006D1C3D">
        <w:rPr>
          <w:u w:val="single"/>
        </w:rPr>
        <w:t>Q1-</w:t>
      </w:r>
      <w:r w:rsidRPr="006D1C3D">
        <w:rPr>
          <w:highlight w:val="cyan"/>
          <w:u w:val="single"/>
        </w:rPr>
        <w:t>2019</w:t>
      </w:r>
      <w:r w:rsidRPr="006D1C3D">
        <w:rPr>
          <w:u w:val="single"/>
        </w:rPr>
        <w:t>Q4.</w:t>
      </w:r>
      <w:r w:rsidRPr="006D1C3D">
        <w:rPr>
          <w:sz w:val="16"/>
        </w:rPr>
        <w:t xml:space="preserve"> The composition of the sample is driven by the availability of the bank credit and collective bargaining series. The sample of countries and the time span depend on the interactive variable considered. The list of countries is detailed in Appendix A2.3</w:t>
      </w:r>
    </w:p>
    <w:p w14:paraId="50B85FF5" w14:textId="77777777" w:rsidR="00595B7A" w:rsidRPr="006D1C3D" w:rsidRDefault="00595B7A" w:rsidP="00595B7A">
      <w:pPr>
        <w:rPr>
          <w:sz w:val="16"/>
        </w:rPr>
      </w:pPr>
      <w:r w:rsidRPr="006D1C3D">
        <w:rPr>
          <w:sz w:val="16"/>
        </w:rPr>
        <w:t>3.1 Wage indexation</w:t>
      </w:r>
    </w:p>
    <w:p w14:paraId="4C460F1F" w14:textId="77777777" w:rsidR="00595B7A" w:rsidRPr="006D1C3D" w:rsidRDefault="00595B7A" w:rsidP="00595B7A">
      <w:pPr>
        <w:rPr>
          <w:sz w:val="16"/>
        </w:rPr>
      </w:pPr>
      <w:r w:rsidRPr="006D1C3D">
        <w:rPr>
          <w:sz w:val="16"/>
        </w:rPr>
        <w:t>We start our empirical investigation by assessing whether a statutory wage indexation system is associated with an inflation shock having a stronger second-round effect. Intuitively, formal indexation means that wages are adjusted automatically and quickly following a rise in the price level, which then leads to a cost-push shock and to higher average selling prices.</w:t>
      </w:r>
    </w:p>
    <w:p w14:paraId="36BEFF4A" w14:textId="77777777" w:rsidR="00595B7A" w:rsidRPr="006D1C3D" w:rsidRDefault="00595B7A" w:rsidP="00595B7A">
      <w:pPr>
        <w:rPr>
          <w:u w:val="single"/>
        </w:rPr>
      </w:pPr>
      <w:r w:rsidRPr="006D1C3D">
        <w:rPr>
          <w:highlight w:val="cyan"/>
          <w:u w:val="single"/>
        </w:rPr>
        <w:t>Historical</w:t>
      </w:r>
      <w:r w:rsidRPr="006D1C3D">
        <w:rPr>
          <w:u w:val="single"/>
        </w:rPr>
        <w:t xml:space="preserve"> </w:t>
      </w:r>
      <w:r w:rsidRPr="006D1C3D">
        <w:rPr>
          <w:highlight w:val="cyan"/>
          <w:u w:val="single"/>
        </w:rPr>
        <w:t>experience</w:t>
      </w:r>
      <w:r w:rsidRPr="006D1C3D">
        <w:rPr>
          <w:u w:val="single"/>
        </w:rPr>
        <w:t xml:space="preserve"> shows that wage </w:t>
      </w:r>
      <w:r w:rsidRPr="006D1C3D">
        <w:rPr>
          <w:highlight w:val="cyan"/>
          <w:u w:val="single"/>
        </w:rPr>
        <w:t>indexation</w:t>
      </w:r>
      <w:r w:rsidRPr="006D1C3D">
        <w:rPr>
          <w:u w:val="single"/>
        </w:rPr>
        <w:t xml:space="preserve"> was an important issue in the </w:t>
      </w:r>
      <w:r w:rsidRPr="006D1C3D">
        <w:rPr>
          <w:highlight w:val="cyan"/>
          <w:u w:val="single"/>
        </w:rPr>
        <w:t xml:space="preserve">1970s </w:t>
      </w:r>
      <w:r w:rsidRPr="006D1C3D">
        <w:rPr>
          <w:u w:val="single"/>
        </w:rPr>
        <w:t>following the first oil crisis</w:t>
      </w:r>
      <w:r w:rsidRPr="006D1C3D">
        <w:rPr>
          <w:sz w:val="16"/>
        </w:rPr>
        <w:t xml:space="preserve">, since it was a powerful force in the price-wage loop in the industrialised economies. During this period, </w:t>
      </w:r>
      <w:r w:rsidRPr="006D1C3D">
        <w:rPr>
          <w:u w:val="single"/>
        </w:rPr>
        <w:t xml:space="preserve">the </w:t>
      </w:r>
      <w:r w:rsidRPr="006D1C3D">
        <w:rPr>
          <w:rStyle w:val="Emphasis"/>
          <w:highlight w:val="cyan"/>
        </w:rPr>
        <w:t>wage-price spiral</w:t>
      </w:r>
      <w:r w:rsidRPr="006D1C3D">
        <w:rPr>
          <w:u w:val="single"/>
        </w:rPr>
        <w:t xml:space="preserve"> was more </w:t>
      </w:r>
      <w:r w:rsidRPr="006D1C3D">
        <w:rPr>
          <w:highlight w:val="cyan"/>
          <w:u w:val="single"/>
        </w:rPr>
        <w:t>likely</w:t>
      </w:r>
      <w:r w:rsidRPr="006D1C3D">
        <w:rPr>
          <w:u w:val="single"/>
        </w:rPr>
        <w:t xml:space="preserve"> to </w:t>
      </w:r>
      <w:r w:rsidRPr="006D1C3D">
        <w:rPr>
          <w:highlight w:val="cyan"/>
          <w:u w:val="single"/>
        </w:rPr>
        <w:t>emerge</w:t>
      </w:r>
      <w:r w:rsidRPr="006D1C3D">
        <w:rPr>
          <w:u w:val="single"/>
        </w:rPr>
        <w:t xml:space="preserve"> as firms were not able to absorb all of the increase in their costs without passing it on in their selling prices. </w:t>
      </w:r>
      <w:r w:rsidRPr="006D1C3D">
        <w:rPr>
          <w:highlight w:val="cyan"/>
          <w:u w:val="single"/>
        </w:rPr>
        <w:t>Wages</w:t>
      </w:r>
      <w:r w:rsidRPr="006D1C3D">
        <w:rPr>
          <w:u w:val="single"/>
        </w:rPr>
        <w:t xml:space="preserve"> and prices chasing each other then </w:t>
      </w:r>
      <w:r w:rsidRPr="006D1C3D">
        <w:rPr>
          <w:highlight w:val="cyan"/>
          <w:u w:val="single"/>
        </w:rPr>
        <w:t>fuelled</w:t>
      </w:r>
      <w:r w:rsidRPr="006D1C3D">
        <w:rPr>
          <w:u w:val="single"/>
        </w:rPr>
        <w:t xml:space="preserve"> a decade of </w:t>
      </w:r>
      <w:r w:rsidRPr="006D1C3D">
        <w:rPr>
          <w:rStyle w:val="Emphasis"/>
          <w:highlight w:val="cyan"/>
        </w:rPr>
        <w:t>double-digit inflation</w:t>
      </w:r>
      <w:r w:rsidRPr="006D1C3D">
        <w:rPr>
          <w:u w:val="single"/>
        </w:rPr>
        <w:t>.</w:t>
      </w:r>
      <w:r w:rsidRPr="006D1C3D">
        <w:rPr>
          <w:sz w:val="16"/>
        </w:rPr>
        <w:t xml:space="preserve"> This explains why some governments chose to reform their wage indexation system in the early 1980s. Hofmann et al. (2012) </w:t>
      </w:r>
      <w:r w:rsidRPr="006D1C3D">
        <w:rPr>
          <w:u w:val="single"/>
        </w:rPr>
        <w:t xml:space="preserve">show for the </w:t>
      </w:r>
      <w:r w:rsidRPr="006D1C3D">
        <w:rPr>
          <w:highlight w:val="cyan"/>
          <w:u w:val="single"/>
        </w:rPr>
        <w:t>United States</w:t>
      </w:r>
      <w:r w:rsidRPr="006D1C3D">
        <w:rPr>
          <w:u w:val="single"/>
        </w:rPr>
        <w:t xml:space="preserve"> that the </w:t>
      </w:r>
      <w:r w:rsidRPr="006D1C3D">
        <w:rPr>
          <w:highlight w:val="cyan"/>
          <w:u w:val="single"/>
        </w:rPr>
        <w:t>decline</w:t>
      </w:r>
      <w:r w:rsidRPr="006D1C3D">
        <w:rPr>
          <w:u w:val="single"/>
        </w:rPr>
        <w:t xml:space="preserve"> in </w:t>
      </w:r>
      <w:r w:rsidRPr="006D1C3D">
        <w:rPr>
          <w:highlight w:val="cyan"/>
          <w:u w:val="single"/>
        </w:rPr>
        <w:t>wage indexation</w:t>
      </w:r>
      <w:r w:rsidRPr="006D1C3D">
        <w:rPr>
          <w:u w:val="single"/>
        </w:rPr>
        <w:t xml:space="preserve"> has implied a </w:t>
      </w:r>
      <w:r w:rsidRPr="006D1C3D">
        <w:rPr>
          <w:highlight w:val="cyan"/>
          <w:u w:val="single"/>
        </w:rPr>
        <w:t>significant</w:t>
      </w:r>
      <w:r w:rsidRPr="006D1C3D">
        <w:rPr>
          <w:u w:val="single"/>
        </w:rPr>
        <w:t xml:space="preserve"> </w:t>
      </w:r>
      <w:r w:rsidRPr="006D1C3D">
        <w:rPr>
          <w:highlight w:val="cyan"/>
          <w:u w:val="single"/>
        </w:rPr>
        <w:t>reduction</w:t>
      </w:r>
      <w:r w:rsidRPr="006D1C3D">
        <w:rPr>
          <w:u w:val="single"/>
        </w:rPr>
        <w:t xml:space="preserve"> in the long-run impact of supply and demand </w:t>
      </w:r>
      <w:r w:rsidRPr="006D1C3D">
        <w:rPr>
          <w:highlight w:val="cyan"/>
          <w:u w:val="single"/>
        </w:rPr>
        <w:t>shocks on prices</w:t>
      </w:r>
      <w:r w:rsidRPr="006D1C3D">
        <w:rPr>
          <w:u w:val="single"/>
        </w:rPr>
        <w:t>.</w:t>
      </w:r>
    </w:p>
    <w:p w14:paraId="58548A5B" w14:textId="77777777" w:rsidR="00595B7A" w:rsidRDefault="00595B7A" w:rsidP="00595B7A">
      <w:pPr>
        <w:pStyle w:val="Heading4"/>
      </w:pPr>
      <w:r>
        <w:t xml:space="preserve">Prefer our </w:t>
      </w:r>
      <w:r w:rsidRPr="00CA46D6">
        <w:rPr>
          <w:u w:val="single"/>
        </w:rPr>
        <w:t>evidence</w:t>
      </w:r>
      <w:r>
        <w:t>---</w:t>
      </w:r>
      <w:r w:rsidRPr="00CA46D6">
        <w:rPr>
          <w:u w:val="single"/>
        </w:rPr>
        <w:t>IPVAR</w:t>
      </w:r>
      <w:r>
        <w:t xml:space="preserve"> models are the </w:t>
      </w:r>
      <w:r w:rsidRPr="00CA46D6">
        <w:rPr>
          <w:u w:val="single"/>
        </w:rPr>
        <w:t>most</w:t>
      </w:r>
      <w:r>
        <w:t xml:space="preserve"> accurate.</w:t>
      </w:r>
    </w:p>
    <w:p w14:paraId="3E4CA20C" w14:textId="77777777" w:rsidR="00595B7A" w:rsidRPr="00740DF2" w:rsidRDefault="00595B7A" w:rsidP="00595B7A">
      <w:r w:rsidRPr="00740DF2">
        <w:rPr>
          <w:b/>
          <w:bCs/>
          <w:sz w:val="26"/>
          <w:szCs w:val="26"/>
        </w:rPr>
        <w:t>Canova 13</w:t>
      </w:r>
      <w:r w:rsidRPr="00740DF2">
        <w:t xml:space="preserve"> [Fabio Canova (Professor Emeritas, Department of Economics, Norwegian Business School. **Economist, European Central Bank), 1-16-2013, "Panel Vector Autoregressive Models: A Survey," European Central Bank Working Paper Series, https://papers.ssrn.com/sol3/papers.cfm?abstract_id=2201610, shelbor]</w:t>
      </w:r>
    </w:p>
    <w:p w14:paraId="74747CDD" w14:textId="4991B24C" w:rsidR="00595B7A" w:rsidRPr="00595B7A" w:rsidRDefault="00595B7A" w:rsidP="00595B7A">
      <w:pPr>
        <w:rPr>
          <w:b/>
          <w:iCs/>
          <w:u w:val="single"/>
          <w:bdr w:val="single" w:sz="8" w:space="0" w:color="auto"/>
        </w:rPr>
      </w:pPr>
      <w:r w:rsidRPr="00740DF2">
        <w:rPr>
          <w:highlight w:val="cyan"/>
          <w:u w:val="single"/>
        </w:rPr>
        <w:t>Panel VARs</w:t>
      </w:r>
      <w:r w:rsidRPr="00740DF2">
        <w:rPr>
          <w:u w:val="single"/>
        </w:rPr>
        <w:t xml:space="preserve"> are built with the same logic of standard VARs but, by </w:t>
      </w:r>
      <w:r w:rsidRPr="00740DF2">
        <w:rPr>
          <w:highlight w:val="cyan"/>
          <w:u w:val="single"/>
        </w:rPr>
        <w:t>adding</w:t>
      </w:r>
      <w:r w:rsidRPr="00740DF2">
        <w:rPr>
          <w:u w:val="single"/>
        </w:rPr>
        <w:t xml:space="preserve"> a </w:t>
      </w:r>
      <w:r w:rsidRPr="00740DF2">
        <w:rPr>
          <w:rStyle w:val="Emphasis"/>
          <w:highlight w:val="cyan"/>
        </w:rPr>
        <w:t>cross sectional</w:t>
      </w:r>
      <w:r w:rsidRPr="00740DF2">
        <w:rPr>
          <w:highlight w:val="cyan"/>
          <w:u w:val="single"/>
        </w:rPr>
        <w:t xml:space="preserve"> dimension</w:t>
      </w:r>
      <w:r w:rsidRPr="00740DF2">
        <w:rPr>
          <w:u w:val="single"/>
        </w:rPr>
        <w:t xml:space="preserve">, they are a much </w:t>
      </w:r>
      <w:r w:rsidRPr="00740DF2">
        <w:rPr>
          <w:rStyle w:val="Emphasis"/>
          <w:highlight w:val="cyan"/>
        </w:rPr>
        <w:t>more powerful</w:t>
      </w:r>
      <w:r w:rsidRPr="00740DF2">
        <w:rPr>
          <w:u w:val="single"/>
        </w:rPr>
        <w:t xml:space="preserve"> tool to </w:t>
      </w:r>
      <w:r w:rsidRPr="00740DF2">
        <w:rPr>
          <w:highlight w:val="cyan"/>
          <w:u w:val="single"/>
        </w:rPr>
        <w:t>address</w:t>
      </w:r>
      <w:r w:rsidRPr="00740DF2">
        <w:rPr>
          <w:u w:val="single"/>
        </w:rPr>
        <w:t xml:space="preserve"> interesting </w:t>
      </w:r>
      <w:r w:rsidRPr="00740DF2">
        <w:rPr>
          <w:highlight w:val="cyan"/>
          <w:u w:val="single"/>
        </w:rPr>
        <w:t>policy questions</w:t>
      </w:r>
      <w:r w:rsidRPr="00740DF2">
        <w:rPr>
          <w:u w:val="single"/>
        </w:rPr>
        <w:t xml:space="preserve"> related e.g. to the transmission of shocks across borders. </w:t>
      </w:r>
      <w:r w:rsidRPr="006D1C3D">
        <w:rPr>
          <w:sz w:val="16"/>
        </w:rPr>
        <w:t>The large dimension of panel VARs typically makes the curse of dimensionality an issue especially when researchers are interested in examining the input-output links of a region or an area, where the time series dimension of the panel is short. The article presents some shrinkage approaches which go a long way to deal with dimensionality issues without compromising too much on the structure and on the ability to address interesting economic questions.</w:t>
      </w:r>
      <w:r w:rsidRPr="00740DF2">
        <w:rPr>
          <w:u w:val="single"/>
        </w:rPr>
        <w:t xml:space="preserve"> All in all, </w:t>
      </w:r>
      <w:r w:rsidRPr="00740DF2">
        <w:rPr>
          <w:highlight w:val="cyan"/>
          <w:u w:val="single"/>
        </w:rPr>
        <w:t>panel VARs</w:t>
      </w:r>
      <w:r w:rsidRPr="00740DF2">
        <w:rPr>
          <w:u w:val="single"/>
        </w:rPr>
        <w:t xml:space="preserve"> have the potential to become as important as VARs to </w:t>
      </w:r>
      <w:r w:rsidRPr="00740DF2">
        <w:rPr>
          <w:highlight w:val="cyan"/>
          <w:u w:val="single"/>
        </w:rPr>
        <w:t>answer</w:t>
      </w:r>
      <w:r w:rsidRPr="00740DF2">
        <w:rPr>
          <w:u w:val="single"/>
        </w:rPr>
        <w:t xml:space="preserve"> relevant </w:t>
      </w:r>
      <w:r w:rsidRPr="00740DF2">
        <w:rPr>
          <w:highlight w:val="cyan"/>
          <w:u w:val="single"/>
        </w:rPr>
        <w:t>economic questions</w:t>
      </w:r>
      <w:r w:rsidRPr="00740DF2">
        <w:rPr>
          <w:u w:val="single"/>
        </w:rPr>
        <w:t xml:space="preserve"> that </w:t>
      </w:r>
      <w:r w:rsidRPr="00740DF2">
        <w:rPr>
          <w:highlight w:val="cyan"/>
          <w:u w:val="single"/>
        </w:rPr>
        <w:t xml:space="preserve">do not require </w:t>
      </w:r>
      <w:r w:rsidRPr="00740DF2">
        <w:rPr>
          <w:rStyle w:val="Emphasis"/>
          <w:highlight w:val="cyan"/>
        </w:rPr>
        <w:t>specialization</w:t>
      </w:r>
      <w:r w:rsidRPr="00740DF2">
        <w:rPr>
          <w:u w:val="single"/>
        </w:rPr>
        <w:t xml:space="preserve"> of the entire </w:t>
      </w:r>
      <w:r w:rsidRPr="00740DF2">
        <w:rPr>
          <w:rStyle w:val="Emphasis"/>
          <w:highlight w:val="cyan"/>
        </w:rPr>
        <w:t>structure of the economy.</w:t>
      </w:r>
    </w:p>
    <w:p w14:paraId="33E72E9C" w14:textId="77777777" w:rsidR="00595B7A" w:rsidRDefault="00595B7A" w:rsidP="00595B7A">
      <w:pPr>
        <w:pStyle w:val="Heading4"/>
      </w:pPr>
      <w:r>
        <w:t xml:space="preserve">Central banks guide </w:t>
      </w:r>
      <w:r w:rsidRPr="00CA46D6">
        <w:rPr>
          <w:u w:val="single"/>
        </w:rPr>
        <w:t>rate</w:t>
      </w:r>
      <w:r>
        <w:t xml:space="preserve"> calculations based on labor strength---they </w:t>
      </w:r>
      <w:r w:rsidRPr="00CA46D6">
        <w:rPr>
          <w:u w:val="single"/>
        </w:rPr>
        <w:t>believe</w:t>
      </w:r>
      <w:r>
        <w:t xml:space="preserve"> strong unions cause a </w:t>
      </w:r>
      <w:r w:rsidRPr="00B32C45">
        <w:rPr>
          <w:u w:val="single"/>
        </w:rPr>
        <w:t>spiral</w:t>
      </w:r>
      <w:r>
        <w:t xml:space="preserve">, which is </w:t>
      </w:r>
      <w:r w:rsidRPr="00B32C45">
        <w:rPr>
          <w:u w:val="single"/>
        </w:rPr>
        <w:t>sufficient</w:t>
      </w:r>
      <w:r>
        <w:t xml:space="preserve"> for hikes.</w:t>
      </w:r>
    </w:p>
    <w:p w14:paraId="46F3E81E" w14:textId="77777777" w:rsidR="00595B7A" w:rsidRDefault="00595B7A" w:rsidP="00595B7A">
      <w:r w:rsidRPr="009A1FE2">
        <w:rPr>
          <w:rStyle w:val="Style13ptBold"/>
        </w:rPr>
        <w:t>Vermeiren 23</w:t>
      </w:r>
      <w:r>
        <w:t xml:space="preserve"> [Matthias Vermeiren (Professor of international political economy, Ghent Institute for International and European Studies), January 2023, “Another Wage Price Spiral in the Making?” Ghent Institute for International and European Studies, https://www.ugent.be/ps/politiekewetenschappen/gies/en/research/publications/gies_papers/2023-global-energy-crisis/another-wage-price-spiral-in-the-making, shelbor]</w:t>
      </w:r>
    </w:p>
    <w:p w14:paraId="161CB1C0" w14:textId="77777777" w:rsidR="00595B7A" w:rsidRPr="00740DF2" w:rsidRDefault="00595B7A" w:rsidP="00595B7A">
      <w:pPr>
        <w:rPr>
          <w:rStyle w:val="Style13ptBold"/>
          <w:b w:val="0"/>
          <w:bCs w:val="0"/>
          <w:sz w:val="22"/>
          <w:u w:val="single"/>
        </w:rPr>
      </w:pPr>
      <w:r w:rsidRPr="00740DF2">
        <w:rPr>
          <w:rStyle w:val="Style13ptBold"/>
          <w:b w:val="0"/>
          <w:bCs w:val="0"/>
          <w:sz w:val="16"/>
        </w:rPr>
        <w:t xml:space="preserve">Are we in the midst of a new wage price spiral?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740DF2">
        <w:rPr>
          <w:rStyle w:val="Style13ptBold"/>
          <w:b w:val="0"/>
          <w:bCs w:val="0"/>
          <w:sz w:val="22"/>
          <w:u w:val="single"/>
        </w:rPr>
        <w:t xml:space="preserve">Just </w:t>
      </w:r>
      <w:r w:rsidRPr="00740DF2">
        <w:rPr>
          <w:rStyle w:val="Style13ptBold"/>
          <w:b w:val="0"/>
          <w:bCs w:val="0"/>
          <w:sz w:val="22"/>
          <w:highlight w:val="cyan"/>
          <w:u w:val="single"/>
        </w:rPr>
        <w:t>like</w:t>
      </w:r>
      <w:r w:rsidRPr="00740DF2">
        <w:rPr>
          <w:rStyle w:val="Style13ptBold"/>
          <w:b w:val="0"/>
          <w:bCs w:val="0"/>
          <w:sz w:val="22"/>
          <w:u w:val="single"/>
        </w:rPr>
        <w:t xml:space="preserve"> during the 19</w:t>
      </w:r>
      <w:r w:rsidRPr="006D1C3D">
        <w:rPr>
          <w:rStyle w:val="Emphasis"/>
          <w:highlight w:val="cyan"/>
        </w:rPr>
        <w:t>70s</w:t>
      </w:r>
      <w:r w:rsidRPr="00740DF2">
        <w:rPr>
          <w:rStyle w:val="Style13ptBold"/>
          <w:b w:val="0"/>
          <w:bCs w:val="0"/>
          <w:sz w:val="22"/>
          <w:u w:val="single"/>
        </w:rPr>
        <w:t xml:space="preserve">, core </w:t>
      </w:r>
      <w:r w:rsidRPr="00740DF2">
        <w:rPr>
          <w:rStyle w:val="Style13ptBold"/>
          <w:b w:val="0"/>
          <w:bCs w:val="0"/>
          <w:sz w:val="22"/>
          <w:highlight w:val="cyan"/>
          <w:u w:val="single"/>
        </w:rPr>
        <w:t>CPI</w:t>
      </w:r>
      <w:r w:rsidRPr="00740DF2">
        <w:rPr>
          <w:rStyle w:val="Style13ptBold"/>
          <w:b w:val="0"/>
          <w:bCs w:val="0"/>
          <w:sz w:val="22"/>
          <w:u w:val="single"/>
        </w:rPr>
        <w:t xml:space="preserve"> –excluding more volatile energy and food prices– has been </w:t>
      </w:r>
      <w:r w:rsidRPr="006D1C3D">
        <w:rPr>
          <w:rStyle w:val="Emphasis"/>
          <w:highlight w:val="cyan"/>
        </w:rPr>
        <w:t>way above</w:t>
      </w:r>
      <w:r w:rsidRPr="00740DF2">
        <w:rPr>
          <w:rStyle w:val="Style13ptBold"/>
          <w:b w:val="0"/>
          <w:bCs w:val="0"/>
          <w:sz w:val="22"/>
          <w:highlight w:val="cyan"/>
          <w:u w:val="single"/>
        </w:rPr>
        <w:t xml:space="preserve"> central banks’</w:t>
      </w:r>
      <w:r w:rsidRPr="00740DF2">
        <w:rPr>
          <w:rStyle w:val="Style13ptBold"/>
          <w:b w:val="0"/>
          <w:bCs w:val="0"/>
          <w:sz w:val="22"/>
          <w:u w:val="single"/>
        </w:rPr>
        <w:t xml:space="preserve"> two percent </w:t>
      </w:r>
      <w:r w:rsidRPr="006D1C3D">
        <w:rPr>
          <w:rStyle w:val="Emphasis"/>
          <w:highlight w:val="cyan"/>
        </w:rPr>
        <w:t>target</w:t>
      </w:r>
      <w:r w:rsidRPr="00740DF2">
        <w:rPr>
          <w:rStyle w:val="Style13ptBold"/>
          <w:b w:val="0"/>
          <w:bCs w:val="0"/>
          <w:sz w:val="22"/>
          <w:u w:val="single"/>
        </w:rPr>
        <w:t>.</w:t>
      </w:r>
    </w:p>
    <w:p w14:paraId="65DBC6F9" w14:textId="77777777" w:rsidR="00595B7A" w:rsidRPr="00740DF2" w:rsidRDefault="00595B7A" w:rsidP="00595B7A">
      <w:pPr>
        <w:rPr>
          <w:rStyle w:val="Style13ptBold"/>
          <w:b w:val="0"/>
          <w:bCs w:val="0"/>
          <w:sz w:val="16"/>
        </w:rPr>
      </w:pPr>
      <w:r w:rsidRPr="00740DF2">
        <w:rPr>
          <w:rStyle w:val="Style13ptBold"/>
          <w:b w:val="0"/>
          <w:bCs w:val="0"/>
          <w:sz w:val="16"/>
        </w:rPr>
        <w:t xml:space="preserve">But that </w:t>
      </w:r>
      <w:r w:rsidRPr="00740DF2">
        <w:rPr>
          <w:rStyle w:val="Style13ptBold"/>
          <w:b w:val="0"/>
          <w:bCs w:val="0"/>
          <w:sz w:val="22"/>
          <w:highlight w:val="cyan"/>
          <w:u w:val="single"/>
        </w:rPr>
        <w:t>does not</w:t>
      </w:r>
      <w:r w:rsidRPr="00740DF2">
        <w:rPr>
          <w:rStyle w:val="Style13ptBold"/>
          <w:b w:val="0"/>
          <w:bCs w:val="0"/>
          <w:sz w:val="22"/>
          <w:u w:val="single"/>
        </w:rPr>
        <w:t xml:space="preserve"> necessarily </w:t>
      </w:r>
      <w:r w:rsidRPr="00740DF2">
        <w:rPr>
          <w:rStyle w:val="Style13ptBold"/>
          <w:b w:val="0"/>
          <w:bCs w:val="0"/>
          <w:sz w:val="22"/>
          <w:highlight w:val="cyan"/>
          <w:u w:val="single"/>
        </w:rPr>
        <w:t>mean</w:t>
      </w:r>
      <w:r w:rsidRPr="00740DF2">
        <w:rPr>
          <w:rStyle w:val="Style13ptBold"/>
          <w:b w:val="0"/>
          <w:bCs w:val="0"/>
          <w:sz w:val="22"/>
          <w:u w:val="single"/>
        </w:rPr>
        <w:t xml:space="preserve"> another </w:t>
      </w:r>
      <w:r w:rsidRPr="00740DF2">
        <w:rPr>
          <w:rStyle w:val="Style13ptBold"/>
          <w:b w:val="0"/>
          <w:bCs w:val="0"/>
          <w:sz w:val="22"/>
          <w:highlight w:val="cyan"/>
          <w:u w:val="single"/>
        </w:rPr>
        <w:t xml:space="preserve">wage price </w:t>
      </w:r>
      <w:r w:rsidRPr="006D1C3D">
        <w:rPr>
          <w:rStyle w:val="Emphasis"/>
          <w:highlight w:val="cyan"/>
        </w:rPr>
        <w:t>spiral</w:t>
      </w:r>
      <w:r w:rsidRPr="00740DF2">
        <w:rPr>
          <w:rStyle w:val="Style13ptBold"/>
          <w:b w:val="0"/>
          <w:bCs w:val="0"/>
          <w:sz w:val="22"/>
          <w:u w:val="single"/>
        </w:rPr>
        <w:t xml:space="preserve"> is around the corner</w:t>
      </w:r>
      <w:r w:rsidRPr="00740DF2">
        <w:rPr>
          <w:rStyle w:val="Style13ptBold"/>
          <w:b w:val="0"/>
          <w:bCs w:val="0"/>
          <w:sz w:val="16"/>
        </w:rPr>
        <w:t xml:space="preserve">. In the current moment, </w:t>
      </w:r>
      <w:r w:rsidRPr="00740DF2">
        <w:rPr>
          <w:rStyle w:val="Style13ptBold"/>
          <w:b w:val="0"/>
          <w:bCs w:val="0"/>
          <w:sz w:val="22"/>
          <w:u w:val="single"/>
        </w:rPr>
        <w:t xml:space="preserve">a </w:t>
      </w:r>
      <w:r w:rsidRPr="00740DF2">
        <w:rPr>
          <w:rStyle w:val="Style13ptBold"/>
          <w:b w:val="0"/>
          <w:bCs w:val="0"/>
          <w:sz w:val="22"/>
          <w:highlight w:val="cyan"/>
          <w:u w:val="single"/>
        </w:rPr>
        <w:t xml:space="preserve">key </w:t>
      </w:r>
      <w:r w:rsidRPr="006D1C3D">
        <w:rPr>
          <w:rStyle w:val="Emphasis"/>
          <w:highlight w:val="cyan"/>
        </w:rPr>
        <w:t>missing ingredient</w:t>
      </w:r>
      <w:r w:rsidRPr="00740DF2">
        <w:rPr>
          <w:rStyle w:val="Style13ptBold"/>
          <w:b w:val="0"/>
          <w:bCs w:val="0"/>
          <w:sz w:val="22"/>
          <w:u w:val="single"/>
        </w:rPr>
        <w:t xml:space="preserve"> is the </w:t>
      </w:r>
      <w:r w:rsidRPr="00740DF2">
        <w:rPr>
          <w:rStyle w:val="Style13ptBold"/>
          <w:b w:val="0"/>
          <w:bCs w:val="0"/>
          <w:sz w:val="22"/>
          <w:highlight w:val="cyan"/>
          <w:u w:val="single"/>
        </w:rPr>
        <w:t xml:space="preserve">bargaining </w:t>
      </w:r>
      <w:r w:rsidRPr="006D1C3D">
        <w:rPr>
          <w:rStyle w:val="Emphasis"/>
          <w:highlight w:val="cyan"/>
        </w:rPr>
        <w:t>strength</w:t>
      </w:r>
      <w:r w:rsidRPr="00740DF2">
        <w:rPr>
          <w:rStyle w:val="Style13ptBold"/>
          <w:b w:val="0"/>
          <w:bCs w:val="0"/>
          <w:sz w:val="22"/>
          <w:u w:val="single"/>
        </w:rPr>
        <w:t xml:space="preserve"> of the </w:t>
      </w:r>
      <w:r w:rsidRPr="00740DF2">
        <w:rPr>
          <w:rStyle w:val="Style13ptBold"/>
          <w:b w:val="0"/>
          <w:bCs w:val="0"/>
          <w:sz w:val="22"/>
          <w:highlight w:val="cyan"/>
          <w:u w:val="single"/>
        </w:rPr>
        <w:t>labour</w:t>
      </w:r>
      <w:r w:rsidRPr="00740DF2">
        <w:rPr>
          <w:rStyle w:val="Style13ptBold"/>
          <w:b w:val="0"/>
          <w:bCs w:val="0"/>
          <w:sz w:val="22"/>
          <w:u w:val="single"/>
        </w:rPr>
        <w:t xml:space="preserve"> movement, which is </w:t>
      </w:r>
      <w:r w:rsidRPr="00740DF2">
        <w:rPr>
          <w:rStyle w:val="Style13ptBold"/>
          <w:b w:val="0"/>
          <w:bCs w:val="0"/>
          <w:sz w:val="22"/>
          <w:highlight w:val="cyan"/>
          <w:u w:val="single"/>
        </w:rPr>
        <w:t xml:space="preserve">structurally </w:t>
      </w:r>
      <w:r w:rsidRPr="006D1C3D">
        <w:rPr>
          <w:rStyle w:val="Emphasis"/>
          <w:highlight w:val="cyan"/>
        </w:rPr>
        <w:t>weakened</w:t>
      </w:r>
      <w:r w:rsidRPr="00740DF2">
        <w:rPr>
          <w:rStyle w:val="Style13ptBold"/>
          <w:b w:val="0"/>
          <w:bCs w:val="0"/>
          <w:sz w:val="22"/>
          <w:highlight w:val="cyan"/>
          <w:u w:val="single"/>
        </w:rPr>
        <w:t xml:space="preserve"> by</w:t>
      </w:r>
      <w:r w:rsidRPr="00740DF2">
        <w:rPr>
          <w:rStyle w:val="Style13ptBold"/>
          <w:b w:val="0"/>
          <w:bCs w:val="0"/>
          <w:sz w:val="22"/>
          <w:u w:val="single"/>
        </w:rPr>
        <w:t xml:space="preserve"> the </w:t>
      </w:r>
      <w:r w:rsidRPr="00740DF2">
        <w:rPr>
          <w:rStyle w:val="Emphasis"/>
          <w:highlight w:val="cyan"/>
        </w:rPr>
        <w:t>disinflation</w:t>
      </w:r>
      <w:r w:rsidRPr="00740DF2">
        <w:rPr>
          <w:rStyle w:val="Style13ptBold"/>
          <w:b w:val="0"/>
          <w:bCs w:val="0"/>
          <w:sz w:val="22"/>
          <w:highlight w:val="cyan"/>
          <w:u w:val="single"/>
        </w:rPr>
        <w:t xml:space="preserve"> policies</w:t>
      </w:r>
      <w:r w:rsidRPr="00740DF2">
        <w:rPr>
          <w:rStyle w:val="Style13ptBold"/>
          <w:b w:val="0"/>
          <w:bCs w:val="0"/>
          <w:sz w:val="22"/>
          <w:u w:val="single"/>
        </w:rPr>
        <w:t xml:space="preserve"> of the 1980s</w:t>
      </w:r>
      <w:r w:rsidRPr="00740DF2">
        <w:rPr>
          <w:rStyle w:val="Style13ptBold"/>
          <w:b w:val="0"/>
          <w:bCs w:val="0"/>
          <w:sz w:val="16"/>
        </w:rPr>
        <w:t xml:space="preserve"> and the ensuing liberalization of labour markets. In the Anglo-Saxon economies, liberalization took the form of outright </w:t>
      </w:r>
      <w:r w:rsidRPr="00740DF2">
        <w:rPr>
          <w:rStyle w:val="Style13ptBold"/>
          <w:b w:val="0"/>
          <w:bCs w:val="0"/>
          <w:sz w:val="22"/>
          <w:highlight w:val="cyan"/>
          <w:u w:val="single"/>
        </w:rPr>
        <w:t xml:space="preserve">labour market </w:t>
      </w:r>
      <w:r w:rsidRPr="00740DF2">
        <w:rPr>
          <w:rStyle w:val="Emphasis"/>
          <w:highlight w:val="cyan"/>
        </w:rPr>
        <w:t>deregulation</w:t>
      </w:r>
      <w:r w:rsidRPr="00740DF2">
        <w:rPr>
          <w:rStyle w:val="Style13ptBold"/>
          <w:b w:val="0"/>
          <w:bCs w:val="0"/>
          <w:sz w:val="16"/>
        </w:rPr>
        <w:t xml:space="preserve"> and a frontal assault on labour unions.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costs.[9]</w:t>
      </w:r>
    </w:p>
    <w:p w14:paraId="3B6D2F73" w14:textId="77777777" w:rsidR="00595B7A" w:rsidRDefault="00595B7A" w:rsidP="00595B7A">
      <w:pPr>
        <w:rPr>
          <w:rStyle w:val="Style13ptBold"/>
          <w:b w:val="0"/>
          <w:bCs w:val="0"/>
          <w:sz w:val="16"/>
        </w:rPr>
      </w:pPr>
      <w:r w:rsidRPr="00740DF2">
        <w:rPr>
          <w:rStyle w:val="Style13ptBold"/>
          <w:b w:val="0"/>
          <w:bCs w:val="0"/>
          <w:sz w:val="22"/>
          <w:highlight w:val="cyan"/>
          <w:u w:val="single"/>
        </w:rPr>
        <w:t>Central bankers</w:t>
      </w:r>
      <w:r w:rsidRPr="00740DF2">
        <w:rPr>
          <w:rStyle w:val="Style13ptBold"/>
          <w:b w:val="0"/>
          <w:bCs w:val="0"/>
          <w:sz w:val="22"/>
          <w:u w:val="single"/>
        </w:rPr>
        <w:t xml:space="preserve"> are </w:t>
      </w:r>
      <w:r w:rsidRPr="00740DF2">
        <w:rPr>
          <w:rStyle w:val="Style13ptBold"/>
          <w:b w:val="0"/>
          <w:bCs w:val="0"/>
          <w:sz w:val="22"/>
          <w:highlight w:val="cyan"/>
          <w:u w:val="single"/>
        </w:rPr>
        <w:t>aware</w:t>
      </w:r>
      <w:r w:rsidRPr="00740DF2">
        <w:rPr>
          <w:rStyle w:val="Style13ptBold"/>
          <w:b w:val="0"/>
          <w:bCs w:val="0"/>
          <w:sz w:val="22"/>
          <w:u w:val="single"/>
        </w:rPr>
        <w:t xml:space="preserve"> of these developments. At </w:t>
      </w:r>
      <w:r w:rsidRPr="00740DF2">
        <w:rPr>
          <w:rStyle w:val="Emphasis"/>
          <w:highlight w:val="cyan"/>
        </w:rPr>
        <w:t>the Fed</w:t>
      </w:r>
      <w:r w:rsidRPr="00740DF2">
        <w:rPr>
          <w:rStyle w:val="Style13ptBold"/>
          <w:b w:val="0"/>
          <w:bCs w:val="0"/>
          <w:sz w:val="22"/>
          <w:u w:val="single"/>
        </w:rPr>
        <w:t xml:space="preserve">eral Reserve, economists and policymakers have </w:t>
      </w:r>
      <w:r w:rsidRPr="00740DF2">
        <w:rPr>
          <w:rStyle w:val="Style13ptBold"/>
          <w:b w:val="0"/>
          <w:bCs w:val="0"/>
          <w:sz w:val="22"/>
          <w:highlight w:val="cyan"/>
          <w:u w:val="single"/>
        </w:rPr>
        <w:t>noted</w:t>
      </w:r>
      <w:r w:rsidRPr="00740DF2">
        <w:rPr>
          <w:rStyle w:val="Style13ptBold"/>
          <w:b w:val="0"/>
          <w:bCs w:val="0"/>
          <w:sz w:val="22"/>
          <w:u w:val="single"/>
        </w:rPr>
        <w:t xml:space="preserve"> how the </w:t>
      </w:r>
      <w:r w:rsidRPr="00740DF2">
        <w:rPr>
          <w:rStyle w:val="Style13ptBold"/>
          <w:b w:val="0"/>
          <w:bCs w:val="0"/>
          <w:sz w:val="22"/>
          <w:highlight w:val="cyan"/>
          <w:u w:val="single"/>
        </w:rPr>
        <w:t>decline</w:t>
      </w:r>
      <w:r w:rsidRPr="00740DF2">
        <w:rPr>
          <w:rStyle w:val="Style13ptBold"/>
          <w:b w:val="0"/>
          <w:bCs w:val="0"/>
          <w:sz w:val="22"/>
          <w:u w:val="single"/>
        </w:rPr>
        <w:t xml:space="preserve"> in workers bargaining power and the fall in the labour share of GDP have </w:t>
      </w:r>
      <w:r w:rsidRPr="00740DF2">
        <w:rPr>
          <w:rStyle w:val="Style13ptBold"/>
          <w:b w:val="0"/>
          <w:bCs w:val="0"/>
          <w:sz w:val="22"/>
          <w:highlight w:val="cyan"/>
          <w:u w:val="single"/>
        </w:rPr>
        <w:t>made</w:t>
      </w:r>
      <w:r w:rsidRPr="00740DF2">
        <w:rPr>
          <w:rStyle w:val="Style13ptBold"/>
          <w:b w:val="0"/>
          <w:bCs w:val="0"/>
          <w:sz w:val="22"/>
          <w:u w:val="single"/>
        </w:rPr>
        <w:t xml:space="preserve"> it </w:t>
      </w:r>
      <w:r w:rsidRPr="00740DF2">
        <w:rPr>
          <w:rStyle w:val="Style13ptBold"/>
          <w:b w:val="0"/>
          <w:bCs w:val="0"/>
          <w:sz w:val="22"/>
          <w:highlight w:val="cyan"/>
          <w:u w:val="single"/>
        </w:rPr>
        <w:t>easier</w:t>
      </w:r>
      <w:r w:rsidRPr="00740DF2">
        <w:rPr>
          <w:rStyle w:val="Style13ptBold"/>
          <w:b w:val="0"/>
          <w:bCs w:val="0"/>
          <w:sz w:val="22"/>
          <w:u w:val="single"/>
        </w:rPr>
        <w:t xml:space="preserve"> to </w:t>
      </w:r>
      <w:r w:rsidRPr="00740DF2">
        <w:rPr>
          <w:rStyle w:val="Style13ptBold"/>
          <w:b w:val="0"/>
          <w:bCs w:val="0"/>
          <w:sz w:val="22"/>
          <w:highlight w:val="cyan"/>
          <w:u w:val="single"/>
        </w:rPr>
        <w:t xml:space="preserve">pursue </w:t>
      </w:r>
      <w:r w:rsidRPr="00740DF2">
        <w:rPr>
          <w:rStyle w:val="Emphasis"/>
          <w:highlight w:val="cyan"/>
        </w:rPr>
        <w:t>expansionary monetary policy</w:t>
      </w:r>
      <w:r w:rsidRPr="00740DF2">
        <w:rPr>
          <w:rStyle w:val="Style13ptBold"/>
          <w:b w:val="0"/>
          <w:bCs w:val="0"/>
          <w:sz w:val="22"/>
          <w:highlight w:val="cyan"/>
          <w:u w:val="single"/>
        </w:rPr>
        <w:t xml:space="preserve"> without</w:t>
      </w:r>
      <w:r w:rsidRPr="00740DF2">
        <w:rPr>
          <w:rStyle w:val="Style13ptBold"/>
          <w:b w:val="0"/>
          <w:bCs w:val="0"/>
          <w:sz w:val="22"/>
          <w:u w:val="single"/>
        </w:rPr>
        <w:t xml:space="preserve"> fuelling </w:t>
      </w:r>
      <w:r w:rsidRPr="00740DF2">
        <w:rPr>
          <w:rStyle w:val="Emphasis"/>
          <w:highlight w:val="cyan"/>
        </w:rPr>
        <w:t>inflation</w:t>
      </w:r>
      <w:r w:rsidRPr="00740DF2">
        <w:rPr>
          <w:rStyle w:val="Style13ptBold"/>
          <w:b w:val="0"/>
          <w:bCs w:val="0"/>
          <w:sz w:val="16"/>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threshold.[10] At the ECB, both Lagarde and Schnabel have similarly observed how “structural changes in labour markets”[11] and “the secular erosion of workers’ bargaining power”[12] implied that “receding slack fed more slowly into wage growth.”[13]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prices.”[14] ECB economists have attributed this difference to changes in labour market institutions, such as less wage indexation and a lower degree of unionisation).[15]</w:t>
      </w:r>
    </w:p>
    <w:p w14:paraId="66C22551" w14:textId="77777777" w:rsidR="00595B7A" w:rsidRPr="00E658AA" w:rsidRDefault="00595B7A" w:rsidP="00595B7A">
      <w:pPr>
        <w:pStyle w:val="Heading4"/>
        <w:rPr>
          <w:rStyle w:val="Style13ptBold"/>
          <w:b/>
          <w:bCs w:val="0"/>
          <w:szCs w:val="26"/>
        </w:rPr>
      </w:pPr>
      <w:r>
        <w:rPr>
          <w:rStyle w:val="Style13ptBold"/>
          <w:b/>
          <w:bCs w:val="0"/>
          <w:szCs w:val="26"/>
        </w:rPr>
        <w:t xml:space="preserve">Wage-price spirals are the </w:t>
      </w:r>
      <w:r w:rsidRPr="008A21AC">
        <w:rPr>
          <w:rStyle w:val="Style13ptBold"/>
          <w:b/>
          <w:bCs w:val="0"/>
          <w:szCs w:val="26"/>
          <w:u w:val="single"/>
        </w:rPr>
        <w:t>primary</w:t>
      </w:r>
      <w:r>
        <w:rPr>
          <w:rStyle w:val="Style13ptBold"/>
          <w:b/>
          <w:bCs w:val="0"/>
          <w:szCs w:val="26"/>
        </w:rPr>
        <w:t xml:space="preserve"> determinant for </w:t>
      </w:r>
      <w:r w:rsidRPr="008A21AC">
        <w:rPr>
          <w:rStyle w:val="Style13ptBold"/>
          <w:b/>
          <w:bCs w:val="0"/>
          <w:szCs w:val="26"/>
          <w:u w:val="single"/>
        </w:rPr>
        <w:t>central bankers</w:t>
      </w:r>
      <w:r>
        <w:rPr>
          <w:rStyle w:val="Style13ptBold"/>
          <w:b/>
          <w:bCs w:val="0"/>
          <w:szCs w:val="26"/>
        </w:rPr>
        <w:t>!</w:t>
      </w:r>
    </w:p>
    <w:p w14:paraId="411E8CC3" w14:textId="77777777" w:rsidR="00595B7A" w:rsidRPr="006D1C3D" w:rsidRDefault="00595B7A" w:rsidP="00595B7A">
      <w:r w:rsidRPr="006D1C3D">
        <w:rPr>
          <w:rStyle w:val="Style13ptBold"/>
        </w:rPr>
        <w:t>Lucotte 23</w:t>
      </w:r>
      <w:r w:rsidRPr="006D1C3D">
        <w:t xml:space="preserve"> [Yannick Lucotte (Associate professor of banking and finance at the University of Orléans, Ph.D. in economics from the University of Orléans.</w:t>
      </w:r>
      <w:r>
        <w:t>) and Florian Pradines-Jobet</w:t>
      </w:r>
      <w:r w:rsidRPr="006D1C3D">
        <w:t xml:space="preserve"> </w:t>
      </w:r>
      <w:r>
        <w:t>(</w:t>
      </w:r>
      <w:r w:rsidRPr="006D1C3D">
        <w:t>Professor of economics at the Paris School of Business, Ph.D. in economics from the University of Orléans), 3-11-2023, "The Inflation Loop is Not a Myth," Paris School of Business, Department of Economics, https://papers.ssrn.com/sol3/papers.cfm?abstract_id=4384866, shelbor]</w:t>
      </w:r>
    </w:p>
    <w:p w14:paraId="4C0AE3BD" w14:textId="77777777" w:rsidR="00595B7A" w:rsidRPr="00B32C45" w:rsidRDefault="00595B7A" w:rsidP="00595B7A">
      <w:pPr>
        <w:rPr>
          <w:rStyle w:val="Style13ptBold"/>
          <w:b w:val="0"/>
          <w:bCs w:val="0"/>
          <w:sz w:val="16"/>
        </w:rPr>
      </w:pPr>
      <w:r w:rsidRPr="00B32C45">
        <w:rPr>
          <w:rStyle w:val="Style13ptBold"/>
          <w:b w:val="0"/>
          <w:bCs w:val="0"/>
          <w:sz w:val="16"/>
        </w:rPr>
        <w:t>4 Concluding remarks</w:t>
      </w:r>
    </w:p>
    <w:p w14:paraId="58CFADC3" w14:textId="77777777" w:rsidR="00595B7A" w:rsidRDefault="00595B7A" w:rsidP="00595B7A">
      <w:pPr>
        <w:rPr>
          <w:rStyle w:val="Style13ptBold"/>
          <w:b w:val="0"/>
          <w:bCs w:val="0"/>
          <w:sz w:val="22"/>
          <w:u w:val="single"/>
        </w:rPr>
      </w:pPr>
      <w:r w:rsidRPr="00E658AA">
        <w:rPr>
          <w:rStyle w:val="Style13ptBold"/>
          <w:b w:val="0"/>
          <w:bCs w:val="0"/>
          <w:sz w:val="22"/>
          <w:u w:val="single"/>
        </w:rPr>
        <w:t xml:space="preserve">The current record-high </w:t>
      </w:r>
      <w:r w:rsidRPr="00E658AA">
        <w:rPr>
          <w:rStyle w:val="Emphasis"/>
          <w:highlight w:val="cyan"/>
        </w:rPr>
        <w:t>inflation</w:t>
      </w:r>
      <w:r w:rsidRPr="00E658AA">
        <w:rPr>
          <w:rStyle w:val="Style13ptBold"/>
          <w:b w:val="0"/>
          <w:bCs w:val="0"/>
          <w:sz w:val="22"/>
          <w:u w:val="single"/>
        </w:rPr>
        <w:t xml:space="preserve"> in advanced economies is </w:t>
      </w:r>
      <w:r w:rsidRPr="00E658AA">
        <w:rPr>
          <w:rStyle w:val="Style13ptBold"/>
          <w:b w:val="0"/>
          <w:bCs w:val="0"/>
          <w:sz w:val="22"/>
          <w:highlight w:val="cyan"/>
          <w:u w:val="single"/>
        </w:rPr>
        <w:t xml:space="preserve">turning up the </w:t>
      </w:r>
      <w:r w:rsidRPr="00B32C45">
        <w:rPr>
          <w:rStyle w:val="Emphasis"/>
          <w:highlight w:val="cyan"/>
        </w:rPr>
        <w:t>heat</w:t>
      </w:r>
      <w:r w:rsidRPr="00E658AA">
        <w:rPr>
          <w:rStyle w:val="Style13ptBold"/>
          <w:b w:val="0"/>
          <w:bCs w:val="0"/>
          <w:sz w:val="22"/>
          <w:u w:val="single"/>
        </w:rPr>
        <w:t xml:space="preserve"> on central banks.</w:t>
      </w:r>
      <w:r w:rsidRPr="00B32C45">
        <w:rPr>
          <w:rStyle w:val="Style13ptBold"/>
          <w:b w:val="0"/>
          <w:bCs w:val="0"/>
          <w:sz w:val="16"/>
        </w:rPr>
        <w:t xml:space="preserve"> With wage growth expected to be strong in 2023 (Bodn´ar et al., 2022), </w:t>
      </w:r>
      <w:r w:rsidRPr="00E658AA">
        <w:rPr>
          <w:rStyle w:val="Style13ptBold"/>
          <w:b w:val="0"/>
          <w:bCs w:val="0"/>
          <w:sz w:val="22"/>
          <w:u w:val="single"/>
        </w:rPr>
        <w:t xml:space="preserve">they face a </w:t>
      </w:r>
      <w:r w:rsidRPr="00E658AA">
        <w:rPr>
          <w:rStyle w:val="Style13ptBold"/>
          <w:b w:val="0"/>
          <w:bCs w:val="0"/>
          <w:sz w:val="22"/>
          <w:highlight w:val="cyan"/>
          <w:u w:val="single"/>
        </w:rPr>
        <w:t xml:space="preserve">difficult </w:t>
      </w:r>
      <w:r w:rsidRPr="00E658AA">
        <w:rPr>
          <w:rStyle w:val="Emphasis"/>
          <w:highlight w:val="cyan"/>
        </w:rPr>
        <w:t>tradeoff</w:t>
      </w:r>
      <w:r w:rsidRPr="00E658AA">
        <w:rPr>
          <w:rStyle w:val="Style13ptBold"/>
          <w:b w:val="0"/>
          <w:bCs w:val="0"/>
          <w:sz w:val="22"/>
          <w:u w:val="single"/>
        </w:rPr>
        <w:t xml:space="preserve"> </w:t>
      </w:r>
      <w:r w:rsidRPr="00E658AA">
        <w:rPr>
          <w:rStyle w:val="Style13ptBold"/>
          <w:b w:val="0"/>
          <w:bCs w:val="0"/>
          <w:sz w:val="22"/>
          <w:highlight w:val="cyan"/>
          <w:u w:val="single"/>
        </w:rPr>
        <w:t>between</w:t>
      </w:r>
      <w:r w:rsidRPr="00E658AA">
        <w:rPr>
          <w:rStyle w:val="Style13ptBold"/>
          <w:b w:val="0"/>
          <w:bCs w:val="0"/>
          <w:sz w:val="22"/>
          <w:u w:val="single"/>
        </w:rPr>
        <w:t xml:space="preserve"> ignoring the </w:t>
      </w:r>
      <w:r w:rsidRPr="00E658AA">
        <w:rPr>
          <w:rStyle w:val="Emphasis"/>
          <w:highlight w:val="cyan"/>
        </w:rPr>
        <w:t>overshoot</w:t>
      </w:r>
      <w:r w:rsidRPr="00E658AA">
        <w:rPr>
          <w:rStyle w:val="Style13ptBold"/>
          <w:b w:val="0"/>
          <w:bCs w:val="0"/>
          <w:sz w:val="22"/>
          <w:u w:val="single"/>
        </w:rPr>
        <w:t xml:space="preserve"> to protect the post-COVID </w:t>
      </w:r>
      <w:r w:rsidRPr="00E658AA">
        <w:rPr>
          <w:rStyle w:val="Style13ptBold"/>
          <w:b w:val="0"/>
          <w:bCs w:val="0"/>
          <w:sz w:val="22"/>
          <w:highlight w:val="cyan"/>
          <w:u w:val="single"/>
        </w:rPr>
        <w:t>economic recovery, and</w:t>
      </w:r>
      <w:r w:rsidRPr="00E658AA">
        <w:rPr>
          <w:rStyle w:val="Style13ptBold"/>
          <w:b w:val="0"/>
          <w:bCs w:val="0"/>
          <w:sz w:val="22"/>
          <w:u w:val="single"/>
        </w:rPr>
        <w:t xml:space="preserve"> shifting to a </w:t>
      </w:r>
      <w:r w:rsidRPr="00E658AA">
        <w:rPr>
          <w:rStyle w:val="Emphasis"/>
          <w:highlight w:val="cyan"/>
        </w:rPr>
        <w:t>hawkish</w:t>
      </w:r>
      <w:r w:rsidRPr="00E658AA">
        <w:rPr>
          <w:rStyle w:val="Style13ptBold"/>
          <w:b w:val="0"/>
          <w:bCs w:val="0"/>
          <w:sz w:val="22"/>
          <w:u w:val="single"/>
        </w:rPr>
        <w:t xml:space="preserve"> monetary </w:t>
      </w:r>
      <w:r w:rsidRPr="00E658AA">
        <w:rPr>
          <w:rStyle w:val="Style13ptBold"/>
          <w:b w:val="0"/>
          <w:bCs w:val="0"/>
          <w:sz w:val="22"/>
          <w:highlight w:val="cyan"/>
          <w:u w:val="single"/>
        </w:rPr>
        <w:t>policy</w:t>
      </w:r>
      <w:r w:rsidRPr="00E658AA">
        <w:rPr>
          <w:rStyle w:val="Style13ptBold"/>
          <w:b w:val="0"/>
          <w:bCs w:val="0"/>
          <w:sz w:val="22"/>
          <w:u w:val="single"/>
        </w:rPr>
        <w:t xml:space="preserve"> stance to fight inflation and </w:t>
      </w:r>
      <w:r w:rsidRPr="00E658AA">
        <w:rPr>
          <w:rStyle w:val="Style13ptBold"/>
          <w:b w:val="0"/>
          <w:bCs w:val="0"/>
          <w:sz w:val="22"/>
          <w:highlight w:val="cyan"/>
          <w:u w:val="single"/>
        </w:rPr>
        <w:t>avoid</w:t>
      </w:r>
      <w:r w:rsidRPr="00E658AA">
        <w:rPr>
          <w:rStyle w:val="Style13ptBold"/>
          <w:b w:val="0"/>
          <w:bCs w:val="0"/>
          <w:sz w:val="22"/>
          <w:u w:val="single"/>
        </w:rPr>
        <w:t xml:space="preserve"> a potential </w:t>
      </w:r>
      <w:r w:rsidRPr="00E658AA">
        <w:rPr>
          <w:rStyle w:val="Emphasis"/>
          <w:highlight w:val="cyan"/>
        </w:rPr>
        <w:t>wage-price spiral</w:t>
      </w:r>
      <w:r w:rsidRPr="00E658AA">
        <w:rPr>
          <w:rStyle w:val="Style13ptBold"/>
          <w:b w:val="0"/>
          <w:bCs w:val="0"/>
          <w:sz w:val="22"/>
          <w:u w:val="single"/>
        </w:rPr>
        <w:t>.</w:t>
      </w:r>
      <w:r w:rsidRPr="00B32C45">
        <w:rPr>
          <w:rStyle w:val="Style13ptBold"/>
          <w:b w:val="0"/>
          <w:bCs w:val="0"/>
          <w:sz w:val="16"/>
        </w:rPr>
        <w:t xml:space="preserve"> As argued by Blanchard (2022) and Boissay et al. (2022</w:t>
      </w:r>
      <w:r w:rsidRPr="00E658AA">
        <w:rPr>
          <w:rStyle w:val="Style13ptBold"/>
          <w:b w:val="0"/>
          <w:bCs w:val="0"/>
          <w:sz w:val="22"/>
          <w:u w:val="single"/>
        </w:rPr>
        <w:t xml:space="preserve">), the current price </w:t>
      </w:r>
      <w:r w:rsidRPr="00E658AA">
        <w:rPr>
          <w:rStyle w:val="Style13ptBold"/>
          <w:b w:val="0"/>
          <w:bCs w:val="0"/>
          <w:sz w:val="22"/>
          <w:highlight w:val="cyan"/>
          <w:u w:val="single"/>
        </w:rPr>
        <w:t>shock</w:t>
      </w:r>
      <w:r w:rsidRPr="00E658AA">
        <w:rPr>
          <w:rStyle w:val="Style13ptBold"/>
          <w:b w:val="0"/>
          <w:bCs w:val="0"/>
          <w:sz w:val="22"/>
          <w:u w:val="single"/>
        </w:rPr>
        <w:t xml:space="preserve"> could </w:t>
      </w:r>
      <w:r w:rsidRPr="00E658AA">
        <w:rPr>
          <w:rStyle w:val="Style13ptBold"/>
          <w:b w:val="0"/>
          <w:bCs w:val="0"/>
          <w:sz w:val="22"/>
          <w:highlight w:val="cyan"/>
          <w:u w:val="single"/>
        </w:rPr>
        <w:t xml:space="preserve">take </w:t>
      </w:r>
      <w:r w:rsidRPr="00B32C45">
        <w:rPr>
          <w:rStyle w:val="Emphasis"/>
          <w:highlight w:val="cyan"/>
        </w:rPr>
        <w:t>time</w:t>
      </w:r>
      <w:r w:rsidRPr="00E658AA">
        <w:rPr>
          <w:rStyle w:val="Style13ptBold"/>
          <w:b w:val="0"/>
          <w:bCs w:val="0"/>
          <w:sz w:val="22"/>
          <w:u w:val="single"/>
        </w:rPr>
        <w:t xml:space="preserve"> to dissipate as higher wage inflation becomes a new cost-push shock</w:t>
      </w:r>
      <w:r w:rsidRPr="00B32C45">
        <w:rPr>
          <w:rStyle w:val="Style13ptBold"/>
          <w:b w:val="0"/>
          <w:bCs w:val="0"/>
          <w:sz w:val="16"/>
        </w:rPr>
        <w:t>, forcing companies to raise their selling prices to preserve their margins, and so leading to a feedback loop between wages and prices.</w:t>
      </w:r>
      <w:r w:rsidRPr="00E658AA">
        <w:rPr>
          <w:rStyle w:val="Style13ptBold"/>
          <w:b w:val="0"/>
          <w:bCs w:val="0"/>
          <w:sz w:val="22"/>
          <w:u w:val="single"/>
        </w:rPr>
        <w:t xml:space="preserve"> The </w:t>
      </w:r>
      <w:r w:rsidRPr="00E658AA">
        <w:rPr>
          <w:rStyle w:val="Style13ptBold"/>
          <w:b w:val="0"/>
          <w:bCs w:val="0"/>
          <w:sz w:val="22"/>
          <w:highlight w:val="cyan"/>
          <w:u w:val="single"/>
        </w:rPr>
        <w:t xml:space="preserve">inflation </w:t>
      </w:r>
      <w:r w:rsidRPr="00B32C45">
        <w:rPr>
          <w:rStyle w:val="Emphasis"/>
          <w:highlight w:val="cyan"/>
        </w:rPr>
        <w:t>spiral</w:t>
      </w:r>
      <w:r w:rsidRPr="00E658AA">
        <w:rPr>
          <w:rStyle w:val="Style13ptBold"/>
          <w:b w:val="0"/>
          <w:bCs w:val="0"/>
          <w:sz w:val="22"/>
          <w:u w:val="single"/>
        </w:rPr>
        <w:t xml:space="preserve"> is one of the </w:t>
      </w:r>
      <w:r w:rsidRPr="00E658AA">
        <w:rPr>
          <w:rStyle w:val="Emphasis"/>
          <w:highlight w:val="cyan"/>
        </w:rPr>
        <w:t>principal concerns</w:t>
      </w:r>
      <w:r w:rsidRPr="00E658AA">
        <w:rPr>
          <w:rStyle w:val="Style13ptBold"/>
          <w:b w:val="0"/>
          <w:bCs w:val="0"/>
          <w:sz w:val="22"/>
          <w:u w:val="single"/>
        </w:rPr>
        <w:t xml:space="preserve"> </w:t>
      </w:r>
      <w:r w:rsidRPr="00E658AA">
        <w:rPr>
          <w:rStyle w:val="Style13ptBold"/>
          <w:b w:val="0"/>
          <w:bCs w:val="0"/>
          <w:sz w:val="22"/>
          <w:highlight w:val="cyan"/>
          <w:u w:val="single"/>
        </w:rPr>
        <w:t>of</w:t>
      </w:r>
      <w:r w:rsidRPr="00E658AA">
        <w:rPr>
          <w:rStyle w:val="Style13ptBold"/>
          <w:b w:val="0"/>
          <w:bCs w:val="0"/>
          <w:sz w:val="22"/>
          <w:u w:val="single"/>
        </w:rPr>
        <w:t xml:space="preserve"> the current debate among </w:t>
      </w:r>
      <w:r w:rsidRPr="00E658AA">
        <w:rPr>
          <w:rStyle w:val="Style13ptBold"/>
          <w:b w:val="0"/>
          <w:bCs w:val="0"/>
          <w:sz w:val="22"/>
          <w:highlight w:val="cyan"/>
          <w:u w:val="single"/>
        </w:rPr>
        <w:t>monetary policy</w:t>
      </w:r>
      <w:r w:rsidRPr="00E658AA">
        <w:rPr>
          <w:rStyle w:val="Style13ptBold"/>
          <w:b w:val="0"/>
          <w:bCs w:val="0"/>
          <w:sz w:val="22"/>
          <w:u w:val="single"/>
        </w:rPr>
        <w:t xml:space="preserve"> practitioners, and some economists consider it a </w:t>
      </w:r>
      <w:r w:rsidRPr="00B32C45">
        <w:rPr>
          <w:rStyle w:val="Emphasis"/>
          <w:highlight w:val="cyan"/>
        </w:rPr>
        <w:t>time bomb</w:t>
      </w:r>
      <w:r w:rsidRPr="00E658AA">
        <w:rPr>
          <w:rStyle w:val="Style13ptBold"/>
          <w:b w:val="0"/>
          <w:bCs w:val="0"/>
          <w:sz w:val="22"/>
          <w:highlight w:val="cyan"/>
          <w:u w:val="single"/>
        </w:rPr>
        <w:t xml:space="preserve"> ticking for </w:t>
      </w:r>
      <w:r w:rsidRPr="00E658AA">
        <w:rPr>
          <w:rStyle w:val="Emphasis"/>
          <w:highlight w:val="cyan"/>
        </w:rPr>
        <w:t>central bankers</w:t>
      </w:r>
      <w:r w:rsidRPr="00E658AA">
        <w:rPr>
          <w:rStyle w:val="Style13ptBold"/>
          <w:b w:val="0"/>
          <w:bCs w:val="0"/>
          <w:sz w:val="22"/>
          <w:highlight w:val="cyan"/>
          <w:u w:val="single"/>
        </w:rPr>
        <w:t>.</w:t>
      </w:r>
    </w:p>
    <w:p w14:paraId="4CE8D5AA" w14:textId="7AF53AFB" w:rsidR="00E973A5" w:rsidRDefault="00595B7A" w:rsidP="00595B7A">
      <w:pPr>
        <w:pStyle w:val="Heading3"/>
      </w:pPr>
      <w:r>
        <w:t>Thumpers</w:t>
      </w:r>
    </w:p>
    <w:sectPr w:rsidR="00E97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D7686"/>
    <w:multiLevelType w:val="hybridMultilevel"/>
    <w:tmpl w:val="E74C09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F2633"/>
    <w:multiLevelType w:val="hybridMultilevel"/>
    <w:tmpl w:val="A2422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D76D32"/>
    <w:multiLevelType w:val="hybridMultilevel"/>
    <w:tmpl w:val="B3208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E5526F"/>
    <w:multiLevelType w:val="hybridMultilevel"/>
    <w:tmpl w:val="F1C49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413624373">
    <w:abstractNumId w:val="10"/>
  </w:num>
  <w:num w:numId="16" w16cid:durableId="959192365">
    <w:abstractNumId w:val="21"/>
  </w:num>
  <w:num w:numId="17" w16cid:durableId="2084066409">
    <w:abstractNumId w:val="19"/>
  </w:num>
  <w:num w:numId="18" w16cid:durableId="1038971037">
    <w:abstractNumId w:val="11"/>
  </w:num>
  <w:num w:numId="19" w16cid:durableId="1798525302">
    <w:abstractNumId w:val="15"/>
  </w:num>
  <w:num w:numId="20" w16cid:durableId="106627800">
    <w:abstractNumId w:val="18"/>
  </w:num>
  <w:num w:numId="21" w16cid:durableId="200096590">
    <w:abstractNumId w:val="16"/>
  </w:num>
  <w:num w:numId="22" w16cid:durableId="233357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A5"/>
    <w:rsid w:val="005157C3"/>
    <w:rsid w:val="00595B7A"/>
    <w:rsid w:val="00E97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10E0"/>
  <w15:chartTrackingRefBased/>
  <w15:docId w15:val="{F90C82A4-1625-4520-AE24-9ECA819B4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5B7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95B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5B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595B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595B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5B7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97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5B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5B7A"/>
  </w:style>
  <w:style w:type="character" w:customStyle="1" w:styleId="Heading1Char">
    <w:name w:val="Heading 1 Char"/>
    <w:aliases w:val="Pocket Char"/>
    <w:basedOn w:val="DefaultParagraphFont"/>
    <w:link w:val="Heading1"/>
    <w:rsid w:val="00595B7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95B7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95B7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95B7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95B7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97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3A5"/>
    <w:rPr>
      <w:rFonts w:eastAsiaTheme="majorEastAsia" w:cstheme="majorBidi"/>
      <w:color w:val="272727" w:themeColor="text1" w:themeTint="D8"/>
    </w:rPr>
  </w:style>
  <w:style w:type="paragraph" w:styleId="Title">
    <w:name w:val="Title"/>
    <w:basedOn w:val="Normal"/>
    <w:next w:val="Normal"/>
    <w:link w:val="TitleChar"/>
    <w:uiPriority w:val="10"/>
    <w:qFormat/>
    <w:rsid w:val="00E97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3A5"/>
    <w:pPr>
      <w:spacing w:before="160"/>
      <w:jc w:val="center"/>
    </w:pPr>
    <w:rPr>
      <w:i/>
      <w:iCs/>
      <w:color w:val="404040" w:themeColor="text1" w:themeTint="BF"/>
    </w:rPr>
  </w:style>
  <w:style w:type="character" w:customStyle="1" w:styleId="QuoteChar">
    <w:name w:val="Quote Char"/>
    <w:basedOn w:val="DefaultParagraphFont"/>
    <w:link w:val="Quote"/>
    <w:uiPriority w:val="29"/>
    <w:rsid w:val="00E973A5"/>
    <w:rPr>
      <w:i/>
      <w:iCs/>
      <w:color w:val="404040" w:themeColor="text1" w:themeTint="BF"/>
    </w:rPr>
  </w:style>
  <w:style w:type="paragraph" w:styleId="ListParagraph">
    <w:name w:val="List Paragraph"/>
    <w:basedOn w:val="Normal"/>
    <w:uiPriority w:val="34"/>
    <w:qFormat/>
    <w:rsid w:val="00E973A5"/>
    <w:pPr>
      <w:ind w:left="720"/>
      <w:contextualSpacing/>
    </w:pPr>
  </w:style>
  <w:style w:type="character" w:styleId="IntenseEmphasis">
    <w:name w:val="Intense Emphasis"/>
    <w:basedOn w:val="DefaultParagraphFont"/>
    <w:uiPriority w:val="21"/>
    <w:qFormat/>
    <w:rsid w:val="00E973A5"/>
    <w:rPr>
      <w:i/>
      <w:iCs/>
      <w:color w:val="0F4761" w:themeColor="accent1" w:themeShade="BF"/>
    </w:rPr>
  </w:style>
  <w:style w:type="paragraph" w:styleId="IntenseQuote">
    <w:name w:val="Intense Quote"/>
    <w:basedOn w:val="Normal"/>
    <w:next w:val="Normal"/>
    <w:link w:val="IntenseQuoteChar"/>
    <w:uiPriority w:val="30"/>
    <w:qFormat/>
    <w:rsid w:val="00E97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3A5"/>
    <w:rPr>
      <w:i/>
      <w:iCs/>
      <w:color w:val="0F4761" w:themeColor="accent1" w:themeShade="BF"/>
    </w:rPr>
  </w:style>
  <w:style w:type="character" w:styleId="IntenseReference">
    <w:name w:val="Intense Reference"/>
    <w:basedOn w:val="DefaultParagraphFont"/>
    <w:uiPriority w:val="32"/>
    <w:qFormat/>
    <w:rsid w:val="00E973A5"/>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595B7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95B7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5B7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595B7A"/>
    <w:rPr>
      <w:b w:val="0"/>
      <w:sz w:val="22"/>
      <w:u w:val="single"/>
    </w:rPr>
  </w:style>
  <w:style w:type="character" w:styleId="Strong">
    <w:name w:val="Strong"/>
    <w:basedOn w:val="DefaultParagraphFont"/>
    <w:uiPriority w:val="22"/>
    <w:qFormat/>
    <w:rsid w:val="00595B7A"/>
    <w:rPr>
      <w:b/>
      <w:bCs/>
    </w:rPr>
  </w:style>
  <w:style w:type="character" w:styleId="BookTitle">
    <w:name w:val="Book Title"/>
    <w:basedOn w:val="DefaultParagraphFont"/>
    <w:uiPriority w:val="33"/>
    <w:qFormat/>
    <w:rsid w:val="00595B7A"/>
    <w:rPr>
      <w:b/>
      <w:bCs/>
      <w:i/>
      <w:iCs/>
      <w:spacing w:val="5"/>
    </w:rPr>
  </w:style>
  <w:style w:type="numbering" w:styleId="111111">
    <w:name w:val="Outline List 2"/>
    <w:basedOn w:val="NoList"/>
    <w:uiPriority w:val="99"/>
    <w:semiHidden/>
    <w:unhideWhenUsed/>
    <w:rsid w:val="00595B7A"/>
  </w:style>
  <w:style w:type="paragraph" w:styleId="Header">
    <w:name w:val="header"/>
    <w:basedOn w:val="Normal"/>
    <w:link w:val="HeaderChar"/>
    <w:uiPriority w:val="99"/>
    <w:semiHidden/>
    <w:rsid w:val="00595B7A"/>
    <w:pPr>
      <w:tabs>
        <w:tab w:val="center" w:pos="4680"/>
        <w:tab w:val="right" w:pos="9360"/>
      </w:tabs>
    </w:pPr>
  </w:style>
  <w:style w:type="character" w:customStyle="1" w:styleId="HeaderChar">
    <w:name w:val="Header Char"/>
    <w:basedOn w:val="DefaultParagraphFont"/>
    <w:link w:val="Header"/>
    <w:uiPriority w:val="99"/>
    <w:semiHidden/>
    <w:rsid w:val="00595B7A"/>
    <w:rPr>
      <w:rFonts w:ascii="Calibri" w:hAnsi="Calibri" w:cs="Calibri"/>
      <w:kern w:val="0"/>
      <w:sz w:val="22"/>
      <w:szCs w:val="22"/>
      <w14:ligatures w14:val="none"/>
    </w:rPr>
  </w:style>
  <w:style w:type="paragraph" w:styleId="Footer">
    <w:name w:val="footer"/>
    <w:basedOn w:val="Normal"/>
    <w:link w:val="FooterChar"/>
    <w:uiPriority w:val="99"/>
    <w:semiHidden/>
    <w:rsid w:val="00595B7A"/>
    <w:pPr>
      <w:tabs>
        <w:tab w:val="center" w:pos="4680"/>
        <w:tab w:val="right" w:pos="9360"/>
      </w:tabs>
    </w:pPr>
  </w:style>
  <w:style w:type="character" w:customStyle="1" w:styleId="FooterChar">
    <w:name w:val="Footer Char"/>
    <w:basedOn w:val="DefaultParagraphFont"/>
    <w:link w:val="Footer"/>
    <w:uiPriority w:val="99"/>
    <w:semiHidden/>
    <w:rsid w:val="00595B7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95B7A"/>
    <w:pPr>
      <w:spacing w:after="120"/>
    </w:pPr>
  </w:style>
  <w:style w:type="character" w:customStyle="1" w:styleId="BodyTextChar">
    <w:name w:val="Body Text Char"/>
    <w:basedOn w:val="DefaultParagraphFont"/>
    <w:link w:val="BodyText"/>
    <w:uiPriority w:val="99"/>
    <w:semiHidden/>
    <w:rsid w:val="00595B7A"/>
    <w:rPr>
      <w:rFonts w:ascii="Calibri" w:hAnsi="Calibri" w:cs="Calibri"/>
      <w:kern w:val="0"/>
      <w:sz w:val="22"/>
      <w:szCs w:val="22"/>
      <w14:ligatures w14:val="none"/>
    </w:rPr>
  </w:style>
  <w:style w:type="paragraph" w:styleId="NoSpacing">
    <w:name w:val="No Spacing"/>
    <w:link w:val="NoSpacingChar"/>
    <w:uiPriority w:val="99"/>
    <w:unhideWhenUsed/>
    <w:qFormat/>
    <w:rsid w:val="00595B7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95B7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Char Char1"/>
    <w:basedOn w:val="DefaultParagraphFont"/>
    <w:link w:val="Heading411"/>
    <w:uiPriority w:val="99"/>
    <w:unhideWhenUsed/>
    <w:rsid w:val="00595B7A"/>
    <w:rPr>
      <w:color w:val="467886" w:themeColor="hyperlink"/>
      <w:u w:val="single"/>
    </w:rPr>
  </w:style>
  <w:style w:type="character" w:styleId="UnresolvedMention">
    <w:name w:val="Unresolved Mention"/>
    <w:basedOn w:val="DefaultParagraphFont"/>
    <w:uiPriority w:val="99"/>
    <w:semiHidden/>
    <w:unhideWhenUsed/>
    <w:rsid w:val="00595B7A"/>
    <w:rPr>
      <w:color w:val="605E5C"/>
      <w:shd w:val="clear" w:color="auto" w:fill="E1DFDD"/>
    </w:rPr>
  </w:style>
  <w:style w:type="paragraph" w:customStyle="1" w:styleId="Undertag">
    <w:name w:val="Undertag"/>
    <w:link w:val="UndertagChar"/>
    <w:autoRedefine/>
    <w:uiPriority w:val="5"/>
    <w:qFormat/>
    <w:rsid w:val="00595B7A"/>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95B7A"/>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95B7A"/>
    <w:rPr>
      <w:color w:val="75100D"/>
    </w:rPr>
  </w:style>
  <w:style w:type="character" w:customStyle="1" w:styleId="AnalyticChar">
    <w:name w:val="Analytic Char"/>
    <w:basedOn w:val="DefaultParagraphFont"/>
    <w:link w:val="Analytic"/>
    <w:uiPriority w:val="5"/>
    <w:rsid w:val="00595B7A"/>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595B7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595B7A"/>
    <w:rPr>
      <w:b w:val="0"/>
      <w:bCs w:val="0"/>
      <w:sz w:val="22"/>
      <w:u w:val="single"/>
    </w:rPr>
  </w:style>
  <w:style w:type="paragraph" w:customStyle="1" w:styleId="Emphasize">
    <w:name w:val="Emphasize"/>
    <w:basedOn w:val="Normal"/>
    <w:uiPriority w:val="8"/>
    <w:qFormat/>
    <w:rsid w:val="00595B7A"/>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595B7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Block">
    <w:name w:val="ABlock"/>
    <w:basedOn w:val="Heading3"/>
    <w:next w:val="Heading4"/>
    <w:autoRedefine/>
    <w:qFormat/>
    <w:rsid w:val="00595B7A"/>
    <w:rPr>
      <w:color w:val="000000" w:themeColor="text1"/>
    </w:rPr>
  </w:style>
  <w:style w:type="paragraph" w:customStyle="1" w:styleId="Heading411">
    <w:name w:val="Heading 411"/>
    <w:basedOn w:val="Heading1"/>
    <w:next w:val="NoSpacing"/>
    <w:link w:val="Hyperlink"/>
    <w:autoRedefine/>
    <w:uiPriority w:val="99"/>
    <w:qFormat/>
    <w:rsid w:val="00595B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101683</Words>
  <Characters>562307</Characters>
  <Application>Microsoft Office Word</Application>
  <DocSecurity>0</DocSecurity>
  <Lines>12779</Lines>
  <Paragraphs>11448</Paragraphs>
  <ScaleCrop>false</ScaleCrop>
  <Company/>
  <LinksUpToDate>false</LinksUpToDate>
  <CharactersWithSpaces>652542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2025-11-16T01:55:00Z</dcterms:created>
  <dcterms:modified xsi:type="dcterms:W3CDTF">2025-11-16T02:00:00Z</dcterms:modified>
</cp:coreProperties>
</file>