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7D17" w14:textId="3F30690A" w:rsidR="005D388F" w:rsidRDefault="007D14FC" w:rsidP="007D14FC">
      <w:pPr>
        <w:pStyle w:val="Heading1"/>
      </w:pPr>
      <w:r>
        <w:t>1AC---Migrant World Making</w:t>
      </w:r>
    </w:p>
    <w:p w14:paraId="363F4CF1" w14:textId="77777777" w:rsidR="007D14FC" w:rsidRPr="007D5615" w:rsidRDefault="007D14FC" w:rsidP="007D14FC">
      <w:pPr>
        <w:pStyle w:val="Heading4"/>
      </w:pPr>
      <w:r w:rsidRPr="007D5615">
        <w:t>Yo soy Joaquín,</w:t>
      </w:r>
    </w:p>
    <w:p w14:paraId="3577871A" w14:textId="77777777" w:rsidR="007D14FC" w:rsidRPr="007D5615" w:rsidRDefault="007D14FC" w:rsidP="007D14FC">
      <w:pPr>
        <w:pStyle w:val="Heading4"/>
      </w:pPr>
      <w:r w:rsidRPr="007D5615">
        <w:t>perdido en un mundo de confusión:</w:t>
      </w:r>
    </w:p>
    <w:p w14:paraId="4586CA36" w14:textId="77777777" w:rsidR="007D14FC" w:rsidRPr="007D5615" w:rsidRDefault="007D14FC" w:rsidP="007D14FC">
      <w:pPr>
        <w:pStyle w:val="Heading4"/>
      </w:pPr>
      <w:r w:rsidRPr="007D5615">
        <w:t>I am Joaquín, lost in a world of confusion,</w:t>
      </w:r>
    </w:p>
    <w:p w14:paraId="5F084452" w14:textId="77777777" w:rsidR="007D14FC" w:rsidRPr="007D5615" w:rsidRDefault="007D14FC" w:rsidP="007D14FC">
      <w:pPr>
        <w:pStyle w:val="Heading4"/>
      </w:pPr>
      <w:r w:rsidRPr="007D5615">
        <w:t>caught up in the whirl of a gringo society,</w:t>
      </w:r>
    </w:p>
    <w:p w14:paraId="5B31DB4C" w14:textId="77777777" w:rsidR="007D14FC" w:rsidRPr="007D5615" w:rsidRDefault="007D14FC" w:rsidP="007D14FC">
      <w:pPr>
        <w:pStyle w:val="Heading4"/>
      </w:pPr>
      <w:r w:rsidRPr="007D5615">
        <w:t>confused by the rules, scorned by attitudes,</w:t>
      </w:r>
    </w:p>
    <w:p w14:paraId="22B6E6D3" w14:textId="77777777" w:rsidR="007D14FC" w:rsidRPr="007D5615" w:rsidRDefault="007D14FC" w:rsidP="007D14FC">
      <w:pPr>
        <w:pStyle w:val="Heading4"/>
      </w:pPr>
      <w:r w:rsidRPr="007D5615">
        <w:t>suppressed by manipulation, and destroyed by modern society.</w:t>
      </w:r>
    </w:p>
    <w:p w14:paraId="5DC1FBED" w14:textId="77777777" w:rsidR="007D14FC" w:rsidRPr="007D5615" w:rsidRDefault="007D14FC" w:rsidP="007D14FC">
      <w:pPr>
        <w:pStyle w:val="Heading4"/>
      </w:pPr>
      <w:r w:rsidRPr="007D5615">
        <w:t>My fathers have lost the economic battle</w:t>
      </w:r>
    </w:p>
    <w:p w14:paraId="75EA93AD" w14:textId="77777777" w:rsidR="007D14FC" w:rsidRPr="007D5615" w:rsidRDefault="007D14FC" w:rsidP="007D14FC">
      <w:pPr>
        <w:pStyle w:val="Heading4"/>
      </w:pPr>
      <w:r w:rsidRPr="007D5615">
        <w:t>and won the struggle of cultural survival.</w:t>
      </w:r>
    </w:p>
    <w:p w14:paraId="43305938" w14:textId="77777777" w:rsidR="007D14FC" w:rsidRPr="007D5615" w:rsidRDefault="007D14FC" w:rsidP="007D14FC">
      <w:pPr>
        <w:pStyle w:val="Heading4"/>
      </w:pPr>
      <w:r w:rsidRPr="007D5615">
        <w:t>And now! I must choose between the paradox of</w:t>
      </w:r>
    </w:p>
    <w:p w14:paraId="30DB9F79" w14:textId="77777777" w:rsidR="007D14FC" w:rsidRPr="007D5615" w:rsidRDefault="007D14FC" w:rsidP="007D14FC">
      <w:pPr>
        <w:pStyle w:val="Heading4"/>
      </w:pPr>
      <w:r w:rsidRPr="007D5615">
        <w:t>victory of the spirit, despite physical hunger,</w:t>
      </w:r>
    </w:p>
    <w:p w14:paraId="7481AE89" w14:textId="77777777" w:rsidR="007D14FC" w:rsidRPr="007D5615" w:rsidRDefault="007D14FC" w:rsidP="007D14FC">
      <w:pPr>
        <w:pStyle w:val="Heading4"/>
      </w:pPr>
      <w:r w:rsidRPr="007D5615">
        <w:t>or to exist in the grasp of American social neurosis,</w:t>
      </w:r>
    </w:p>
    <w:p w14:paraId="2E11A5D9" w14:textId="77777777" w:rsidR="007D14FC" w:rsidRPr="007D5615" w:rsidRDefault="007D14FC" w:rsidP="007D14FC">
      <w:pPr>
        <w:pStyle w:val="Heading4"/>
      </w:pPr>
      <w:r w:rsidRPr="007D5615">
        <w:t>sterilization of the soul and a full stomach.</w:t>
      </w:r>
    </w:p>
    <w:p w14:paraId="761434D8" w14:textId="77777777" w:rsidR="007D14FC" w:rsidRPr="007D5615" w:rsidRDefault="007D14FC" w:rsidP="007D14FC">
      <w:pPr>
        <w:pStyle w:val="Heading4"/>
      </w:pPr>
      <w:r w:rsidRPr="007D5615">
        <w:t>Yes, I have come a long way to nowhere,</w:t>
      </w:r>
    </w:p>
    <w:p w14:paraId="003C3976" w14:textId="77777777" w:rsidR="007D14FC" w:rsidRPr="007D5615" w:rsidRDefault="007D14FC" w:rsidP="007D14FC">
      <w:pPr>
        <w:pStyle w:val="Heading4"/>
      </w:pPr>
      <w:r w:rsidRPr="007D5615">
        <w:t>unwillingly dragged by that monstrous, technical,</w:t>
      </w:r>
    </w:p>
    <w:p w14:paraId="21750211" w14:textId="77777777" w:rsidR="007D14FC" w:rsidRPr="007D5615" w:rsidRDefault="007D14FC" w:rsidP="007D14FC">
      <w:pPr>
        <w:pStyle w:val="Heading4"/>
      </w:pPr>
      <w:r w:rsidRPr="007D5615">
        <w:t>industrial giant called Progress and Anglo success....</w:t>
      </w:r>
    </w:p>
    <w:p w14:paraId="20DD015F" w14:textId="77777777" w:rsidR="007D14FC" w:rsidRPr="007D5615" w:rsidRDefault="007D14FC" w:rsidP="007D14FC">
      <w:pPr>
        <w:pStyle w:val="Heading4"/>
      </w:pPr>
      <w:r w:rsidRPr="007D5615">
        <w:t>I look at myself.</w:t>
      </w:r>
    </w:p>
    <w:p w14:paraId="598A6E67" w14:textId="77777777" w:rsidR="007D14FC" w:rsidRPr="007D5615" w:rsidRDefault="007D14FC" w:rsidP="007D14FC">
      <w:pPr>
        <w:pStyle w:val="Heading4"/>
      </w:pPr>
      <w:r w:rsidRPr="007D5615">
        <w:t>I watch my brothers.</w:t>
      </w:r>
    </w:p>
    <w:p w14:paraId="2EBA5DE7" w14:textId="77777777" w:rsidR="007D14FC" w:rsidRPr="007D5615" w:rsidRDefault="007D14FC" w:rsidP="007D14FC">
      <w:pPr>
        <w:pStyle w:val="Heading4"/>
      </w:pPr>
      <w:r w:rsidRPr="007D5615">
        <w:t>I shed tears of sorrow. I sow seeds of hate.</w:t>
      </w:r>
    </w:p>
    <w:p w14:paraId="3EB143C1" w14:textId="77777777" w:rsidR="007D14FC" w:rsidRPr="007D5615" w:rsidRDefault="007D14FC" w:rsidP="007D14FC">
      <w:pPr>
        <w:pStyle w:val="Heading4"/>
      </w:pPr>
      <w:r w:rsidRPr="007D5615">
        <w:t>I withdraw to the safety within the circle of life --</w:t>
      </w:r>
      <w:r w:rsidRPr="007D5615">
        <w:rPr>
          <w:rStyle w:val="FootnoteReference"/>
        </w:rPr>
        <w:footnoteReference w:id="1"/>
      </w:r>
    </w:p>
    <w:p w14:paraId="31811EFA" w14:textId="77777777" w:rsidR="007D14FC" w:rsidRDefault="007D14FC" w:rsidP="007D14FC">
      <w:pPr>
        <w:pStyle w:val="Heading4"/>
      </w:pPr>
      <w:r>
        <w:t>Strengthening Collective Bargaining is a way to reinforce the Racial capital state of America because it directly excludes protections for the Migrant. Causing for a notion of Citizen domination that reaffirms White Supremacy ultimately upholding the racial state.</w:t>
      </w:r>
    </w:p>
    <w:p w14:paraId="418E2AD2" w14:textId="3A2B853B" w:rsidR="007D14FC" w:rsidRDefault="007D14FC" w:rsidP="007D14FC">
      <w:pPr>
        <w:pStyle w:val="Heading4"/>
      </w:pPr>
      <w:r>
        <w:t xml:space="preserve">Trump 2.0 is the ultimate form of the racial state succeeding by establishing ICE ICE BABY, Gold cards, DC Takeover, Ice Raids, Militarised Deportation Logics, Mass prisonization of the Migrant, Ubiqutous surveillance, </w:t>
      </w:r>
      <w:r w:rsidR="00351460">
        <w:t>&amp; mass disappearing of 1200 migrants</w:t>
      </w:r>
      <w:r>
        <w:t xml:space="preserve">. </w:t>
      </w:r>
      <w:r w:rsidR="00351460">
        <w:t>It forces citizenship to be the ultimate delineation between person and waste</w:t>
      </w:r>
      <w:r>
        <w:t>.</w:t>
      </w:r>
    </w:p>
    <w:p w14:paraId="32009A6F" w14:textId="53D94E25" w:rsidR="00A26887" w:rsidRPr="00D350E6" w:rsidRDefault="00A26887" w:rsidP="00A26887">
      <w:pPr>
        <w:keepNext/>
        <w:keepLines/>
        <w:spacing w:before="40" w:after="0"/>
        <w:outlineLvl w:val="3"/>
        <w:rPr>
          <w:rFonts w:eastAsiaTheme="majorEastAsia" w:cstheme="majorBidi"/>
          <w:b/>
          <w:iCs/>
          <w:sz w:val="26"/>
        </w:rPr>
      </w:pPr>
      <w:bookmarkStart w:id="0" w:name="_Hlk207533100"/>
      <w:r>
        <w:rPr>
          <w:rFonts w:eastAsiaTheme="majorEastAsia" w:cstheme="majorBidi"/>
          <w:b/>
          <w:iCs/>
          <w:sz w:val="26"/>
        </w:rPr>
        <w:t>The process of Racemaking enacted by the squo allows for structrues like Racial Capitalism to persist.</w:t>
      </w:r>
    </w:p>
    <w:p w14:paraId="5C315CC7" w14:textId="77777777" w:rsidR="00A26887" w:rsidRPr="00D350E6" w:rsidRDefault="00A26887" w:rsidP="00A26887">
      <w:r w:rsidRPr="00D350E6">
        <w:rPr>
          <w:b/>
          <w:bCs/>
          <w:color w:val="111111"/>
          <w:sz w:val="26"/>
        </w:rPr>
        <w:t xml:space="preserve">Gonzales &amp; Mutua 22 </w:t>
      </w:r>
      <w:r w:rsidRPr="00D350E6">
        <w:t>[Carmen G. Gonzalez (JD, Harvard Law School, Cum Laude, Current Morris I. Leibman Professor of Law at Loyola University Chicago, Past chair of Environmental law Section of the association of American Law Schools) and Athena D. Mutua (JD Harvard Law School, Received the Jacob D. Hyman Award for her work with students of color, Current professor of law and the Floyd H. &amp; Hilda L. Hurst Faculty Scholar at the University at Buffalo School of Law), Hein Online, 2 Journal of Law and Political Economy, Vol. 2 no. 2, pp. 127-132, Spring-Summer 2022. Mapping Racial Capitalism: Implications for Law, DOI:10.5070/LP62258224, https://lawscholars.luc.edu/en/publications/mapping-racial-capitalism-implications-for-law//</w:t>
      </w:r>
      <w:r w:rsidRPr="00D350E6">
        <w:rPr>
          <w:b/>
          <w:bCs/>
          <w:i/>
          <w:iCs/>
        </w:rPr>
        <w:t>msu-garefire</w:t>
      </w:r>
      <w:r w:rsidRPr="00D350E6">
        <w:t>]</w:t>
      </w:r>
    </w:p>
    <w:p w14:paraId="6CC130EE" w14:textId="77777777" w:rsidR="00A26887" w:rsidRPr="00D350E6" w:rsidRDefault="00A26887" w:rsidP="00A26887">
      <w:pPr>
        <w:rPr>
          <w:sz w:val="16"/>
        </w:rPr>
      </w:pPr>
      <w:r w:rsidRPr="00D350E6">
        <w:rPr>
          <w:sz w:val="16"/>
        </w:rPr>
        <w:t xml:space="preserve">Abstract: The theory of racial capitalism offers insights into the </w:t>
      </w:r>
      <w:r w:rsidRPr="00D350E6">
        <w:rPr>
          <w:u w:val="single"/>
        </w:rPr>
        <w:t xml:space="preserve">relationship between </w:t>
      </w:r>
      <w:r w:rsidRPr="00D350E6">
        <w:rPr>
          <w:b/>
          <w:i/>
          <w:iCs/>
          <w:highlight w:val="green"/>
          <w:u w:val="single"/>
          <w:bdr w:val="single" w:sz="18" w:space="0" w:color="auto"/>
        </w:rPr>
        <w:t>class and race</w:t>
      </w:r>
      <w:r w:rsidRPr="00D350E6">
        <w:rPr>
          <w:sz w:val="16"/>
        </w:rPr>
        <w:t xml:space="preserve">, providing both a structural and a historical account of the ways in which </w:t>
      </w:r>
      <w:r w:rsidRPr="00D350E6">
        <w:rPr>
          <w:u w:val="single"/>
        </w:rPr>
        <w:t xml:space="preserve">the two are </w:t>
      </w:r>
      <w:r w:rsidRPr="00D350E6">
        <w:rPr>
          <w:b/>
          <w:i/>
          <w:iCs/>
          <w:highlight w:val="green"/>
          <w:u w:val="single"/>
          <w:bdr w:val="single" w:sz="18" w:space="0" w:color="auto"/>
        </w:rPr>
        <w:t>linked</w:t>
      </w:r>
      <w:r w:rsidRPr="00D350E6">
        <w:rPr>
          <w:highlight w:val="green"/>
          <w:u w:val="single"/>
        </w:rPr>
        <w:t xml:space="preserve"> in</w:t>
      </w:r>
      <w:r w:rsidRPr="00D350E6">
        <w:rPr>
          <w:u w:val="single"/>
        </w:rPr>
        <w:t xml:space="preserve"> the </w:t>
      </w:r>
      <w:r w:rsidRPr="00D350E6">
        <w:rPr>
          <w:b/>
          <w:i/>
          <w:iCs/>
          <w:highlight w:val="green"/>
          <w:u w:val="single"/>
          <w:bdr w:val="single" w:sz="18" w:space="0" w:color="auto"/>
        </w:rPr>
        <w:t>global economy</w:t>
      </w:r>
      <w:r w:rsidRPr="00D350E6">
        <w:rPr>
          <w:sz w:val="16"/>
        </w:rPr>
        <w:t xml:space="preserve">. Law plays an important role in this. This article sketches what we believe are </w:t>
      </w:r>
      <w:r w:rsidRPr="00D350E6">
        <w:rPr>
          <w:u w:val="single"/>
        </w:rPr>
        <w:t xml:space="preserve">two key </w:t>
      </w:r>
      <w:r w:rsidRPr="00D350E6">
        <w:rPr>
          <w:b/>
          <w:i/>
          <w:iCs/>
          <w:u w:val="single"/>
          <w:bdr w:val="single" w:sz="18" w:space="0" w:color="auto"/>
        </w:rPr>
        <w:t>structural features</w:t>
      </w:r>
      <w:r w:rsidRPr="00D350E6">
        <w:rPr>
          <w:u w:val="single"/>
        </w:rPr>
        <w:t xml:space="preserve"> of</w:t>
      </w:r>
      <w:r w:rsidRPr="00D350E6">
        <w:rPr>
          <w:b/>
          <w:i/>
          <w:iCs/>
          <w:u w:val="single"/>
          <w:bdr w:val="single" w:sz="18" w:space="0" w:color="auto"/>
        </w:rPr>
        <w:t xml:space="preserve"> </w:t>
      </w:r>
      <w:r w:rsidRPr="00D350E6">
        <w:rPr>
          <w:b/>
          <w:i/>
          <w:iCs/>
          <w:highlight w:val="green"/>
          <w:u w:val="single"/>
          <w:bdr w:val="single" w:sz="18" w:space="0" w:color="auto"/>
        </w:rPr>
        <w:t>racial</w:t>
      </w:r>
      <w:r w:rsidRPr="00D350E6">
        <w:rPr>
          <w:b/>
          <w:i/>
          <w:iCs/>
          <w:u w:val="single"/>
          <w:bdr w:val="single" w:sz="18" w:space="0" w:color="auto"/>
        </w:rPr>
        <w:t xml:space="preserve"> </w:t>
      </w:r>
      <w:r w:rsidRPr="00D350E6">
        <w:rPr>
          <w:b/>
          <w:i/>
          <w:iCs/>
          <w:highlight w:val="green"/>
          <w:u w:val="single"/>
          <w:bdr w:val="single" w:sz="18" w:space="0" w:color="auto"/>
        </w:rPr>
        <w:t>capitalism</w:t>
      </w:r>
      <w:r w:rsidRPr="00D350E6">
        <w:rPr>
          <w:u w:val="single"/>
        </w:rPr>
        <w:t xml:space="preserve">: </w:t>
      </w:r>
      <w:r w:rsidRPr="00D350E6">
        <w:rPr>
          <w:b/>
          <w:i/>
          <w:iCs/>
          <w:u w:val="single"/>
          <w:bdr w:val="single" w:sz="18" w:space="0" w:color="auto"/>
        </w:rPr>
        <w:t>profit-making</w:t>
      </w:r>
      <w:r w:rsidRPr="00D350E6">
        <w:rPr>
          <w:u w:val="single"/>
        </w:rPr>
        <w:t xml:space="preserve"> and </w:t>
      </w:r>
      <w:r w:rsidRPr="00D350E6">
        <w:rPr>
          <w:b/>
          <w:i/>
          <w:iCs/>
          <w:u w:val="single"/>
          <w:bdr w:val="single" w:sz="18" w:space="0" w:color="auto"/>
        </w:rPr>
        <w:t>race-making</w:t>
      </w:r>
      <w:r w:rsidRPr="00D350E6">
        <w:rPr>
          <w:sz w:val="16"/>
        </w:rPr>
        <w:t xml:space="preserve"> for the purpose of accumulating wealth and power. We understand </w:t>
      </w:r>
      <w:r w:rsidRPr="00D350E6">
        <w:rPr>
          <w:u w:val="single"/>
        </w:rPr>
        <w:t xml:space="preserve">profit-making as the </w:t>
      </w:r>
      <w:r w:rsidRPr="00D350E6">
        <w:rPr>
          <w:b/>
          <w:i/>
          <w:iCs/>
          <w:highlight w:val="green"/>
          <w:u w:val="single"/>
          <w:bdr w:val="single" w:sz="18" w:space="0" w:color="auto"/>
        </w:rPr>
        <w:t>extraction</w:t>
      </w:r>
      <w:r w:rsidRPr="00D350E6">
        <w:rPr>
          <w:highlight w:val="green"/>
          <w:u w:val="single"/>
        </w:rPr>
        <w:t xml:space="preserve"> of surplus </w:t>
      </w:r>
      <w:r w:rsidRPr="00D350E6">
        <w:rPr>
          <w:b/>
          <w:i/>
          <w:iCs/>
          <w:highlight w:val="green"/>
          <w:u w:val="single"/>
          <w:bdr w:val="single" w:sz="18" w:space="0" w:color="auto"/>
        </w:rPr>
        <w:t>value</w:t>
      </w:r>
      <w:r w:rsidRPr="00D350E6">
        <w:rPr>
          <w:u w:val="single"/>
        </w:rPr>
        <w:t xml:space="preserve"> or profits </w:t>
      </w:r>
      <w:r w:rsidRPr="00D350E6">
        <w:rPr>
          <w:highlight w:val="green"/>
          <w:u w:val="single"/>
        </w:rPr>
        <w:t xml:space="preserve">through processes of </w:t>
      </w:r>
      <w:r w:rsidRPr="00D350E6">
        <w:rPr>
          <w:b/>
          <w:i/>
          <w:iCs/>
          <w:highlight w:val="green"/>
          <w:u w:val="single"/>
          <w:bdr w:val="single" w:sz="18" w:space="0" w:color="auto"/>
        </w:rPr>
        <w:t>exploitation</w:t>
      </w:r>
      <w:r w:rsidRPr="00D350E6">
        <w:rPr>
          <w:b/>
          <w:i/>
          <w:iCs/>
          <w:u w:val="single"/>
          <w:bdr w:val="single" w:sz="18" w:space="0" w:color="auto"/>
        </w:rPr>
        <w:t>, expropriation, and expulsion</w:t>
      </w:r>
      <w:r w:rsidRPr="00D350E6">
        <w:rPr>
          <w:u w:val="single"/>
        </w:rPr>
        <w:t xml:space="preserve">, which are </w:t>
      </w:r>
      <w:r w:rsidRPr="00D350E6">
        <w:rPr>
          <w:highlight w:val="green"/>
          <w:u w:val="single"/>
        </w:rPr>
        <w:t>grounded in</w:t>
      </w:r>
      <w:r w:rsidRPr="00D350E6">
        <w:rPr>
          <w:u w:val="single"/>
        </w:rPr>
        <w:t xml:space="preserve"> a </w:t>
      </w:r>
      <w:r w:rsidRPr="00D350E6">
        <w:rPr>
          <w:b/>
          <w:i/>
          <w:iCs/>
          <w:highlight w:val="green"/>
          <w:u w:val="single"/>
          <w:bdr w:val="single" w:sz="18" w:space="0" w:color="auto"/>
        </w:rPr>
        <w:t>politics of race making</w:t>
      </w:r>
      <w:r w:rsidRPr="00D350E6">
        <w:rPr>
          <w:sz w:val="16"/>
        </w:rPr>
        <w:t xml:space="preserve">. We understand </w:t>
      </w:r>
      <w:r w:rsidRPr="00D350E6">
        <w:rPr>
          <w:u w:val="single"/>
        </w:rPr>
        <w:t xml:space="preserve">race-making as including </w:t>
      </w:r>
      <w:r w:rsidRPr="00D350E6">
        <w:rPr>
          <w:b/>
          <w:i/>
          <w:iCs/>
          <w:highlight w:val="green"/>
          <w:u w:val="single"/>
          <w:bdr w:val="single" w:sz="18" w:space="0" w:color="auto"/>
        </w:rPr>
        <w:t>racial stratification</w:t>
      </w:r>
      <w:r w:rsidRPr="00D350E6">
        <w:rPr>
          <w:u w:val="single"/>
        </w:rPr>
        <w:t xml:space="preserve">, </w:t>
      </w:r>
      <w:r w:rsidRPr="00D350E6">
        <w:rPr>
          <w:b/>
          <w:i/>
          <w:iCs/>
          <w:highlight w:val="green"/>
          <w:u w:val="single"/>
          <w:bdr w:val="single" w:sz="18" w:space="0" w:color="auto"/>
        </w:rPr>
        <w:t>racial segregation</w:t>
      </w:r>
      <w:r w:rsidRPr="00D350E6">
        <w:rPr>
          <w:u w:val="single"/>
        </w:rPr>
        <w:t xml:space="preserve">, </w:t>
      </w:r>
      <w:r w:rsidRPr="00D350E6">
        <w:rPr>
          <w:highlight w:val="green"/>
          <w:u w:val="single"/>
        </w:rPr>
        <w:t>and</w:t>
      </w:r>
      <w:r w:rsidRPr="00D350E6">
        <w:rPr>
          <w:u w:val="single"/>
        </w:rPr>
        <w:t xml:space="preserve"> the </w:t>
      </w:r>
      <w:r w:rsidRPr="00D350E6">
        <w:rPr>
          <w:b/>
          <w:i/>
          <w:iCs/>
          <w:highlight w:val="green"/>
          <w:u w:val="single"/>
          <w:bdr w:val="single" w:sz="18" w:space="0" w:color="auto"/>
        </w:rPr>
        <w:t>creation of sacrifice zones</w:t>
      </w:r>
      <w:r w:rsidRPr="00D350E6">
        <w:rPr>
          <w:u w:val="single"/>
        </w:rPr>
        <w:t xml:space="preserve">, which reflect the strategies and </w:t>
      </w:r>
      <w:r w:rsidRPr="00D350E6">
        <w:rPr>
          <w:b/>
          <w:i/>
          <w:iCs/>
          <w:u w:val="single"/>
          <w:bdr w:val="single" w:sz="18" w:space="0" w:color="auto"/>
        </w:rPr>
        <w:t>outcomes of profit-making</w:t>
      </w:r>
      <w:r w:rsidRPr="00D350E6">
        <w:rPr>
          <w:sz w:val="16"/>
        </w:rPr>
        <w:t xml:space="preserve">. The structural </w:t>
      </w:r>
      <w:r w:rsidRPr="00D350E6">
        <w:rPr>
          <w:u w:val="single"/>
        </w:rPr>
        <w:t>features of racial capitalism</w:t>
      </w:r>
      <w:r w:rsidRPr="00D350E6">
        <w:rPr>
          <w:sz w:val="16"/>
        </w:rPr>
        <w:t xml:space="preserve"> thus are </w:t>
      </w:r>
      <w:r w:rsidRPr="00D350E6">
        <w:rPr>
          <w:b/>
          <w:i/>
          <w:iCs/>
          <w:u w:val="single"/>
          <w:bdr w:val="single" w:sz="18" w:space="0" w:color="auto"/>
        </w:rPr>
        <w:t>mutually constitutive</w:t>
      </w:r>
      <w:r w:rsidRPr="00D350E6">
        <w:rPr>
          <w:u w:val="single"/>
        </w:rPr>
        <w:t xml:space="preserve">: </w:t>
      </w:r>
      <w:r w:rsidRPr="00D350E6">
        <w:rPr>
          <w:highlight w:val="green"/>
          <w:u w:val="single"/>
        </w:rPr>
        <w:t>profit-making</w:t>
      </w:r>
      <w:r w:rsidRPr="00D350E6">
        <w:rPr>
          <w:u w:val="single"/>
        </w:rPr>
        <w:t xml:space="preserve"> processes </w:t>
      </w:r>
      <w:r w:rsidRPr="00D350E6">
        <w:rPr>
          <w:b/>
          <w:i/>
          <w:iCs/>
          <w:u w:val="single"/>
          <w:bdr w:val="single" w:sz="18" w:space="0" w:color="auto"/>
        </w:rPr>
        <w:t>create</w:t>
      </w:r>
      <w:r w:rsidRPr="00D350E6">
        <w:rPr>
          <w:u w:val="single"/>
        </w:rPr>
        <w:t xml:space="preserve"> and </w:t>
      </w:r>
      <w:r w:rsidRPr="00D350E6">
        <w:rPr>
          <w:highlight w:val="green"/>
          <w:u w:val="single"/>
        </w:rPr>
        <w:t>reinforce</w:t>
      </w:r>
      <w:r w:rsidRPr="00D350E6">
        <w:rPr>
          <w:u w:val="single"/>
        </w:rPr>
        <w:t xml:space="preserve"> the </w:t>
      </w:r>
      <w:r w:rsidRPr="00D350E6">
        <w:rPr>
          <w:b/>
          <w:i/>
          <w:iCs/>
          <w:u w:val="single"/>
          <w:bdr w:val="single" w:sz="18" w:space="0" w:color="auto"/>
        </w:rPr>
        <w:t xml:space="preserve">making of </w:t>
      </w:r>
      <w:r w:rsidRPr="00D350E6">
        <w:rPr>
          <w:b/>
          <w:i/>
          <w:iCs/>
          <w:highlight w:val="green"/>
          <w:u w:val="single"/>
          <w:bdr w:val="single" w:sz="18" w:space="0" w:color="auto"/>
        </w:rPr>
        <w:t>racial meaning</w:t>
      </w:r>
      <w:r w:rsidRPr="00D350E6">
        <w:rPr>
          <w:u w:val="single"/>
        </w:rPr>
        <w:t xml:space="preserve">, while race-making, underwritten </w:t>
      </w:r>
      <w:r w:rsidRPr="00D350E6">
        <w:rPr>
          <w:highlight w:val="green"/>
          <w:u w:val="single"/>
        </w:rPr>
        <w:t>by white supremacy</w:t>
      </w:r>
      <w:r w:rsidRPr="00D350E6">
        <w:rPr>
          <w:u w:val="single"/>
        </w:rPr>
        <w:t>, structures and facilitates the economic processes of profit-making</w:t>
      </w:r>
      <w:r w:rsidRPr="00D350E6">
        <w:rPr>
          <w:sz w:val="16"/>
        </w:rPr>
        <w:t xml:space="preserve">. Together, they </w:t>
      </w:r>
      <w:r w:rsidRPr="00D350E6">
        <w:rPr>
          <w:highlight w:val="green"/>
          <w:u w:val="single"/>
        </w:rPr>
        <w:t>constitute</w:t>
      </w:r>
      <w:r w:rsidRPr="00D350E6">
        <w:rPr>
          <w:u w:val="single"/>
        </w:rPr>
        <w:t xml:space="preserve"> a </w:t>
      </w:r>
      <w:r w:rsidRPr="00D350E6">
        <w:rPr>
          <w:b/>
          <w:i/>
          <w:iCs/>
          <w:highlight w:val="green"/>
          <w:u w:val="single"/>
          <w:bdr w:val="single" w:sz="18" w:space="0" w:color="auto"/>
        </w:rPr>
        <w:t>global system</w:t>
      </w:r>
      <w:r w:rsidRPr="00D350E6">
        <w:rPr>
          <w:highlight w:val="green"/>
          <w:u w:val="single"/>
        </w:rPr>
        <w:t xml:space="preserve"> dependent</w:t>
      </w:r>
      <w:r w:rsidRPr="00D350E6">
        <w:rPr>
          <w:u w:val="single"/>
        </w:rPr>
        <w:t xml:space="preserve"> on the </w:t>
      </w:r>
      <w:r w:rsidRPr="00D350E6">
        <w:rPr>
          <w:b/>
          <w:i/>
          <w:iCs/>
          <w:u w:val="single"/>
          <w:bdr w:val="single" w:sz="18" w:space="0" w:color="auto"/>
        </w:rPr>
        <w:t>unbridled</w:t>
      </w:r>
      <w:r w:rsidRPr="00D350E6">
        <w:rPr>
          <w:u w:val="single"/>
        </w:rPr>
        <w:t xml:space="preserve"> </w:t>
      </w:r>
      <w:r w:rsidRPr="00D350E6">
        <w:rPr>
          <w:highlight w:val="green"/>
          <w:u w:val="single"/>
        </w:rPr>
        <w:t xml:space="preserve">extraction of </w:t>
      </w:r>
      <w:r w:rsidRPr="00D350E6">
        <w:rPr>
          <w:b/>
          <w:i/>
          <w:iCs/>
          <w:highlight w:val="green"/>
          <w:u w:val="single"/>
          <w:bdr w:val="single" w:sz="18" w:space="0" w:color="auto"/>
        </w:rPr>
        <w:t>wealth</w:t>
      </w:r>
      <w:r w:rsidRPr="00D350E6">
        <w:rPr>
          <w:u w:val="single"/>
        </w:rPr>
        <w:t xml:space="preserve"> from both humans and nature</w:t>
      </w:r>
      <w:r w:rsidRPr="00D350E6">
        <w:rPr>
          <w:sz w:val="16"/>
        </w:rPr>
        <w:t>.</w:t>
      </w:r>
    </w:p>
    <w:p w14:paraId="4A7F1737" w14:textId="77777777" w:rsidR="00A26887" w:rsidRPr="00D350E6" w:rsidRDefault="00A26887" w:rsidP="00A26887">
      <w:pPr>
        <w:ind w:left="720"/>
        <w:rPr>
          <w:sz w:val="16"/>
        </w:rPr>
      </w:pPr>
      <w:r w:rsidRPr="00D350E6">
        <w:rPr>
          <w:sz w:val="16"/>
        </w:rPr>
        <w:t>“Land is valuable beyond what it offers to production... "lack of respect forgrowing, living things soon led to lack of respect for humans too."</w:t>
      </w:r>
    </w:p>
    <w:p w14:paraId="08AA8375" w14:textId="77777777" w:rsidR="00A26887" w:rsidRPr="00D350E6" w:rsidRDefault="00A26887" w:rsidP="00A26887">
      <w:pPr>
        <w:ind w:left="720"/>
        <w:rPr>
          <w:sz w:val="16"/>
        </w:rPr>
      </w:pPr>
      <w:r w:rsidRPr="00D350E6">
        <w:rPr>
          <w:sz w:val="16"/>
        </w:rPr>
        <w:t>-Cara Nguyen (2020, 12; quoting Robert Bunge, an Indigenous Lakota Sioux scholar)</w:t>
      </w:r>
    </w:p>
    <w:p w14:paraId="1081D741" w14:textId="77777777" w:rsidR="00A26887" w:rsidRPr="00D350E6" w:rsidRDefault="00A26887" w:rsidP="00A26887">
      <w:pPr>
        <w:ind w:left="720"/>
        <w:rPr>
          <w:sz w:val="16"/>
        </w:rPr>
      </w:pPr>
      <w:r w:rsidRPr="00D350E6">
        <w:rPr>
          <w:u w:val="single"/>
        </w:rPr>
        <w:t xml:space="preserve">“Capital can only be </w:t>
      </w:r>
      <w:r w:rsidRPr="00D350E6">
        <w:rPr>
          <w:highlight w:val="green"/>
          <w:u w:val="single"/>
        </w:rPr>
        <w:t>capital</w:t>
      </w:r>
      <w:r w:rsidRPr="00D350E6">
        <w:rPr>
          <w:u w:val="single"/>
        </w:rPr>
        <w:t xml:space="preserve"> when it is </w:t>
      </w:r>
      <w:r w:rsidRPr="00D350E6">
        <w:rPr>
          <w:b/>
          <w:i/>
          <w:iCs/>
          <w:highlight w:val="green"/>
          <w:u w:val="single"/>
          <w:bdr w:val="single" w:sz="18" w:space="0" w:color="auto"/>
        </w:rPr>
        <w:t>accumulating</w:t>
      </w:r>
      <w:r w:rsidRPr="00D350E6">
        <w:rPr>
          <w:sz w:val="16"/>
        </w:rPr>
        <w:t xml:space="preserve"> and it can only accumulate by producing and moving through relations of severe inequality among human groups ... [I]t </w:t>
      </w:r>
      <w:r w:rsidRPr="00D350E6">
        <w:rPr>
          <w:u w:val="single"/>
        </w:rPr>
        <w:t xml:space="preserve">does this </w:t>
      </w:r>
      <w:r w:rsidRPr="00D350E6">
        <w:rPr>
          <w:highlight w:val="green"/>
          <w:u w:val="single"/>
        </w:rPr>
        <w:t xml:space="preserve">by </w:t>
      </w:r>
      <w:r w:rsidRPr="00D350E6">
        <w:rPr>
          <w:b/>
          <w:i/>
          <w:iCs/>
          <w:highlight w:val="green"/>
          <w:u w:val="single"/>
          <w:bdr w:val="single" w:sz="18" w:space="0" w:color="auto"/>
        </w:rPr>
        <w:t>displacing</w:t>
      </w:r>
      <w:r w:rsidRPr="00D350E6">
        <w:rPr>
          <w:sz w:val="16"/>
        </w:rPr>
        <w:t xml:space="preserve"> the uneven </w:t>
      </w:r>
      <w:r w:rsidRPr="00D350E6">
        <w:rPr>
          <w:b/>
          <w:i/>
          <w:iCs/>
          <w:highlight w:val="green"/>
          <w:u w:val="single"/>
          <w:bdr w:val="single" w:sz="18" w:space="0" w:color="auto"/>
        </w:rPr>
        <w:t>life</w:t>
      </w:r>
      <w:r w:rsidRPr="00D350E6">
        <w:rPr>
          <w:sz w:val="16"/>
        </w:rPr>
        <w:t xml:space="preserve"> chances that are inescapably part of capitalist social relations onto fictions of differing human capacities.”</w:t>
      </w:r>
    </w:p>
    <w:p w14:paraId="602B917B" w14:textId="77777777" w:rsidR="00A26887" w:rsidRPr="00D350E6" w:rsidRDefault="00A26887" w:rsidP="00A26887">
      <w:pPr>
        <w:ind w:left="720"/>
        <w:rPr>
          <w:sz w:val="16"/>
        </w:rPr>
      </w:pPr>
      <w:r w:rsidRPr="00D350E6">
        <w:rPr>
          <w:sz w:val="16"/>
        </w:rPr>
        <w:t>-Jodi Melamed (2015, 77)</w:t>
      </w:r>
    </w:p>
    <w:p w14:paraId="027916B8" w14:textId="77777777" w:rsidR="00A26887" w:rsidRPr="00D350E6" w:rsidRDefault="00A26887" w:rsidP="00A26887">
      <w:pPr>
        <w:rPr>
          <w:sz w:val="16"/>
        </w:rPr>
      </w:pPr>
      <w:r w:rsidRPr="00D350E6">
        <w:rPr>
          <w:sz w:val="16"/>
        </w:rPr>
        <w:t xml:space="preserve">The </w:t>
      </w:r>
      <w:r w:rsidRPr="00D350E6">
        <w:rPr>
          <w:u w:val="single"/>
        </w:rPr>
        <w:t xml:space="preserve">concept of </w:t>
      </w:r>
      <w:r w:rsidRPr="00D350E6">
        <w:rPr>
          <w:b/>
          <w:i/>
          <w:iCs/>
          <w:highlight w:val="green"/>
          <w:u w:val="single"/>
          <w:bdr w:val="single" w:sz="18" w:space="0" w:color="auto"/>
        </w:rPr>
        <w:t>racial capitalism</w:t>
      </w:r>
      <w:r w:rsidRPr="00D350E6">
        <w:rPr>
          <w:u w:val="single"/>
        </w:rPr>
        <w:t xml:space="preserve"> </w:t>
      </w:r>
      <w:r w:rsidRPr="00D350E6">
        <w:rPr>
          <w:highlight w:val="green"/>
          <w:u w:val="single"/>
        </w:rPr>
        <w:t>provides</w:t>
      </w:r>
      <w:r w:rsidRPr="00D350E6">
        <w:rPr>
          <w:u w:val="single"/>
        </w:rPr>
        <w:t xml:space="preserve"> a </w:t>
      </w:r>
      <w:r w:rsidRPr="00D350E6">
        <w:rPr>
          <w:b/>
          <w:i/>
          <w:iCs/>
          <w:u w:val="single"/>
          <w:bdr w:val="single" w:sz="18" w:space="0" w:color="auto"/>
        </w:rPr>
        <w:t>structural</w:t>
      </w:r>
      <w:r w:rsidRPr="00D350E6">
        <w:rPr>
          <w:u w:val="single"/>
        </w:rPr>
        <w:t xml:space="preserve"> and historical </w:t>
      </w:r>
      <w:r w:rsidRPr="00D350E6">
        <w:rPr>
          <w:b/>
          <w:i/>
          <w:iCs/>
          <w:u w:val="single"/>
          <w:bdr w:val="single" w:sz="18" w:space="0" w:color="auto"/>
        </w:rPr>
        <w:t>account</w:t>
      </w:r>
      <w:r w:rsidRPr="00D350E6">
        <w:rPr>
          <w:sz w:val="16"/>
        </w:rPr>
        <w:t xml:space="preserve"> of the ways in which race and class are linked in the global economy, including how </w:t>
      </w:r>
      <w:r w:rsidRPr="00D350E6">
        <w:rPr>
          <w:u w:val="single"/>
        </w:rPr>
        <w:t xml:space="preserve">they shape </w:t>
      </w:r>
      <w:r w:rsidRPr="00D350E6">
        <w:rPr>
          <w:b/>
          <w:i/>
          <w:iCs/>
          <w:u w:val="single"/>
          <w:bdr w:val="single" w:sz="18" w:space="0" w:color="auto"/>
        </w:rPr>
        <w:t xml:space="preserve">other </w:t>
      </w:r>
      <w:r w:rsidRPr="00D350E6">
        <w:rPr>
          <w:b/>
          <w:i/>
          <w:iCs/>
          <w:highlight w:val="green"/>
          <w:u w:val="single"/>
          <w:bdr w:val="single" w:sz="18" w:space="0" w:color="auto"/>
        </w:rPr>
        <w:t>oppressive structures</w:t>
      </w:r>
      <w:r w:rsidRPr="00D350E6">
        <w:rPr>
          <w:u w:val="single"/>
        </w:rPr>
        <w:t xml:space="preserve"> such as patriarchy</w:t>
      </w:r>
      <w:r w:rsidRPr="00D350E6">
        <w:rPr>
          <w:sz w:val="16"/>
        </w:rPr>
        <w:t xml:space="preserve">. </w:t>
      </w:r>
      <w:r w:rsidRPr="00D350E6">
        <w:rPr>
          <w:u w:val="single"/>
        </w:rPr>
        <w:t>Law plays an important role in racial capitalism</w:t>
      </w:r>
      <w:r w:rsidRPr="00D350E6">
        <w:rPr>
          <w:sz w:val="16"/>
        </w:rPr>
        <w:t xml:space="preserve">, </w:t>
      </w:r>
      <w:r w:rsidRPr="00D350E6">
        <w:rPr>
          <w:b/>
          <w:i/>
          <w:iCs/>
          <w:highlight w:val="green"/>
          <w:u w:val="single"/>
          <w:bdr w:val="single" w:sz="18" w:space="0" w:color="auto"/>
        </w:rPr>
        <w:t>structuring</w:t>
      </w:r>
      <w:r w:rsidRPr="00D350E6">
        <w:rPr>
          <w:u w:val="single"/>
        </w:rPr>
        <w:t xml:space="preserve"> its </w:t>
      </w:r>
      <w:r w:rsidRPr="00D350E6">
        <w:rPr>
          <w:highlight w:val="green"/>
          <w:u w:val="single"/>
        </w:rPr>
        <w:t>social, epistemic, and economic</w:t>
      </w:r>
      <w:r w:rsidRPr="00D350E6">
        <w:rPr>
          <w:u w:val="single"/>
        </w:rPr>
        <w:t xml:space="preserve"> </w:t>
      </w:r>
      <w:r w:rsidRPr="00D350E6">
        <w:rPr>
          <w:b/>
          <w:i/>
          <w:iCs/>
          <w:highlight w:val="green"/>
          <w:u w:val="single"/>
          <w:bdr w:val="single" w:sz="18" w:space="0" w:color="auto"/>
        </w:rPr>
        <w:t>practices and hierarchies</w:t>
      </w:r>
      <w:r w:rsidRPr="00D350E6">
        <w:rPr>
          <w:sz w:val="16"/>
        </w:rPr>
        <w:t>. As a systemic analysis, racial capitalism invites legal scholars to not only explore these underlying forces, which we believe significantly construct the problems of inequality, oppression, and injustice, but also to respond to these directly in imaginative, transformative ways through what activists are calling non-reformist reforms (Akbar 2020).</w:t>
      </w:r>
    </w:p>
    <w:p w14:paraId="7A694E0F" w14:textId="77777777" w:rsidR="00A26887" w:rsidRPr="00D350E6" w:rsidRDefault="00A26887" w:rsidP="00A26887">
      <w:pPr>
        <w:rPr>
          <w:sz w:val="16"/>
        </w:rPr>
      </w:pPr>
      <w:r w:rsidRPr="00D350E6">
        <w:rPr>
          <w:sz w:val="16"/>
        </w:rPr>
        <w:t xml:space="preserve">This article sketches what we believe to be two key structural features of racial capitalism: profit-making and race-making. By </w:t>
      </w:r>
      <w:r w:rsidRPr="00D350E6">
        <w:rPr>
          <w:u w:val="single"/>
        </w:rPr>
        <w:t xml:space="preserve">profit-making, we mean </w:t>
      </w:r>
      <w:r w:rsidRPr="00D350E6">
        <w:rPr>
          <w:b/>
          <w:i/>
          <w:iCs/>
          <w:highlight w:val="green"/>
          <w:u w:val="single"/>
          <w:bdr w:val="single" w:sz="18" w:space="0" w:color="auto"/>
        </w:rPr>
        <w:t>capturing</w:t>
      </w:r>
      <w:r w:rsidRPr="00D350E6">
        <w:rPr>
          <w:u w:val="single"/>
        </w:rPr>
        <w:t xml:space="preserve">, as well as securing and </w:t>
      </w:r>
      <w:r w:rsidRPr="00D350E6">
        <w:rPr>
          <w:b/>
          <w:i/>
          <w:iCs/>
          <w:highlight w:val="green"/>
          <w:u w:val="single"/>
          <w:bdr w:val="single" w:sz="18" w:space="0" w:color="auto"/>
        </w:rPr>
        <w:t>expanding</w:t>
      </w:r>
      <w:r w:rsidRPr="00D350E6">
        <w:rPr>
          <w:highlight w:val="green"/>
          <w:u w:val="single"/>
        </w:rPr>
        <w:t xml:space="preserve">, </w:t>
      </w:r>
      <w:r w:rsidRPr="00D350E6">
        <w:rPr>
          <w:b/>
          <w:i/>
          <w:iCs/>
          <w:highlight w:val="green"/>
          <w:u w:val="single"/>
          <w:bdr w:val="single" w:sz="18" w:space="0" w:color="auto"/>
        </w:rPr>
        <w:t>surplus value, economic profits or wealth, and political power</w:t>
      </w:r>
      <w:r w:rsidRPr="00D350E6">
        <w:rPr>
          <w:u w:val="single"/>
        </w:rPr>
        <w:t xml:space="preserve"> </w:t>
      </w:r>
      <w:r w:rsidRPr="00D350E6">
        <w:rPr>
          <w:highlight w:val="green"/>
          <w:u w:val="single"/>
        </w:rPr>
        <w:t>through</w:t>
      </w:r>
      <w:r w:rsidRPr="00D350E6">
        <w:rPr>
          <w:u w:val="single"/>
        </w:rPr>
        <w:t xml:space="preserve"> processes of </w:t>
      </w:r>
      <w:r w:rsidRPr="00D350E6">
        <w:rPr>
          <w:b/>
          <w:i/>
          <w:iCs/>
          <w:highlight w:val="green"/>
          <w:u w:val="single"/>
          <w:bdr w:val="single" w:sz="18" w:space="0" w:color="auto"/>
        </w:rPr>
        <w:t>exploitation, expropriation, and expulsion</w:t>
      </w:r>
      <w:r w:rsidRPr="00D350E6">
        <w:rPr>
          <w:sz w:val="16"/>
        </w:rPr>
        <w:t xml:space="preserve">. These </w:t>
      </w:r>
      <w:r w:rsidRPr="00D350E6">
        <w:rPr>
          <w:u w:val="single"/>
        </w:rPr>
        <w:t xml:space="preserve">processes are significantly </w:t>
      </w:r>
      <w:r w:rsidRPr="00D350E6">
        <w:rPr>
          <w:b/>
          <w:i/>
          <w:iCs/>
          <w:highlight w:val="green"/>
          <w:u w:val="single"/>
          <w:bdr w:val="single" w:sz="18" w:space="0" w:color="auto"/>
        </w:rPr>
        <w:t>grounded in race-making</w:t>
      </w:r>
      <w:r w:rsidRPr="00D350E6">
        <w:rPr>
          <w:sz w:val="16"/>
        </w:rPr>
        <w:t xml:space="preserve">. By </w:t>
      </w:r>
      <w:r w:rsidRPr="00D350E6">
        <w:rPr>
          <w:u w:val="single"/>
        </w:rPr>
        <w:t>race-making, we mean the processes by which "</w:t>
      </w:r>
      <w:r w:rsidRPr="00D350E6">
        <w:rPr>
          <w:b/>
          <w:i/>
          <w:iCs/>
          <w:u w:val="single"/>
          <w:bdr w:val="single" w:sz="18" w:space="0" w:color="auto"/>
        </w:rPr>
        <w:t>races</w:t>
      </w:r>
      <w:r w:rsidRPr="00D350E6">
        <w:rPr>
          <w:u w:val="single"/>
        </w:rPr>
        <w:t xml:space="preserve">" and racial hierarchies </w:t>
      </w:r>
      <w:r w:rsidRPr="00D350E6">
        <w:rPr>
          <w:b/>
          <w:i/>
          <w:iCs/>
          <w:u w:val="single"/>
          <w:bdr w:val="single" w:sz="18" w:space="0" w:color="auto"/>
        </w:rPr>
        <w:t>are created and perpetuated</w:t>
      </w:r>
      <w:r w:rsidRPr="00D350E6">
        <w:rPr>
          <w:u w:val="single"/>
        </w:rPr>
        <w:t xml:space="preserve">, including through </w:t>
      </w:r>
      <w:r w:rsidRPr="00D350E6">
        <w:rPr>
          <w:b/>
          <w:i/>
          <w:iCs/>
          <w:u w:val="single"/>
          <w:bdr w:val="single" w:sz="18" w:space="0" w:color="auto"/>
        </w:rPr>
        <w:t>practices</w:t>
      </w:r>
      <w:r w:rsidRPr="00D350E6">
        <w:rPr>
          <w:u w:val="single"/>
        </w:rPr>
        <w:t xml:space="preserve"> of </w:t>
      </w:r>
      <w:r w:rsidRPr="00D350E6">
        <w:rPr>
          <w:b/>
          <w:i/>
          <w:iCs/>
          <w:u w:val="single"/>
          <w:bdr w:val="single" w:sz="18" w:space="0" w:color="auto"/>
        </w:rPr>
        <w:t>differential dispossession, discrimination, segregation</w:t>
      </w:r>
      <w:r w:rsidRPr="00D350E6">
        <w:rPr>
          <w:u w:val="single"/>
        </w:rPr>
        <w:t xml:space="preserve">, and the </w:t>
      </w:r>
      <w:r w:rsidRPr="00D350E6">
        <w:rPr>
          <w:b/>
          <w:i/>
          <w:iCs/>
          <w:u w:val="single"/>
          <w:bdr w:val="single" w:sz="18" w:space="0" w:color="auto"/>
        </w:rPr>
        <w:t>creation of "sacrifice zones</w:t>
      </w:r>
      <w:r w:rsidRPr="00D350E6">
        <w:rPr>
          <w:u w:val="single"/>
        </w:rPr>
        <w:t xml:space="preserve">"-spaces where degraded nature, land, and humans deemed unprofitable are </w:t>
      </w:r>
      <w:r w:rsidRPr="00D350E6">
        <w:rPr>
          <w:b/>
          <w:i/>
          <w:iCs/>
          <w:u w:val="single"/>
          <w:bdr w:val="single" w:sz="18" w:space="0" w:color="auto"/>
        </w:rPr>
        <w:t>abandoned</w:t>
      </w:r>
      <w:r w:rsidRPr="00D350E6">
        <w:rPr>
          <w:u w:val="single"/>
        </w:rPr>
        <w:t xml:space="preserve"> and </w:t>
      </w:r>
      <w:r w:rsidRPr="00D350E6">
        <w:rPr>
          <w:b/>
          <w:i/>
          <w:iCs/>
          <w:u w:val="single"/>
          <w:bdr w:val="single" w:sz="18" w:space="0" w:color="auto"/>
        </w:rPr>
        <w:t>left to die</w:t>
      </w:r>
      <w:r w:rsidRPr="00D350E6">
        <w:rPr>
          <w:sz w:val="16"/>
        </w:rPr>
        <w:t xml:space="preserve">. These race-making processes </w:t>
      </w:r>
      <w:r w:rsidRPr="00D350E6">
        <w:rPr>
          <w:highlight w:val="green"/>
          <w:u w:val="single"/>
        </w:rPr>
        <w:t>reflect</w:t>
      </w:r>
      <w:r w:rsidRPr="00D350E6">
        <w:rPr>
          <w:u w:val="single"/>
        </w:rPr>
        <w:t xml:space="preserve"> the strategies and </w:t>
      </w:r>
      <w:r w:rsidRPr="00D350E6">
        <w:rPr>
          <w:b/>
          <w:i/>
          <w:iCs/>
          <w:highlight w:val="green"/>
          <w:u w:val="single"/>
          <w:bdr w:val="single" w:sz="18" w:space="0" w:color="auto"/>
        </w:rPr>
        <w:t>outcomes</w:t>
      </w:r>
      <w:r w:rsidRPr="00D350E6">
        <w:rPr>
          <w:highlight w:val="green"/>
          <w:u w:val="single"/>
        </w:rPr>
        <w:t xml:space="preserve"> of </w:t>
      </w:r>
      <w:r w:rsidRPr="00D350E6">
        <w:rPr>
          <w:b/>
          <w:i/>
          <w:iCs/>
          <w:highlight w:val="green"/>
          <w:u w:val="single"/>
          <w:bdr w:val="single" w:sz="18" w:space="0" w:color="auto"/>
        </w:rPr>
        <w:t>profit-making</w:t>
      </w:r>
      <w:r w:rsidRPr="00D350E6">
        <w:rPr>
          <w:sz w:val="16"/>
        </w:rPr>
        <w:t xml:space="preserve">. In other words, </w:t>
      </w:r>
      <w:r w:rsidRPr="00D350E6">
        <w:rPr>
          <w:u w:val="single"/>
        </w:rPr>
        <w:t>profit-making and race-making are mutually constitutive</w:t>
      </w:r>
      <w:r w:rsidRPr="00D350E6">
        <w:rPr>
          <w:sz w:val="16"/>
        </w:rPr>
        <w:t xml:space="preserve">: </w:t>
      </w:r>
      <w:r w:rsidRPr="00D350E6">
        <w:rPr>
          <w:u w:val="single"/>
        </w:rPr>
        <w:t>Profit-making creates or reinforces race-making, and race-making structures and facilitates profit-making</w:t>
      </w:r>
      <w:r w:rsidRPr="00D350E6">
        <w:rPr>
          <w:sz w:val="16"/>
        </w:rPr>
        <w:t xml:space="preserve">. Together, they </w:t>
      </w:r>
      <w:r w:rsidRPr="00D350E6">
        <w:rPr>
          <w:u w:val="single"/>
        </w:rPr>
        <w:t xml:space="preserve">form a </w:t>
      </w:r>
      <w:r w:rsidRPr="00D350E6">
        <w:rPr>
          <w:b/>
          <w:i/>
          <w:iCs/>
          <w:u w:val="single"/>
          <w:bdr w:val="single" w:sz="18" w:space="0" w:color="auto"/>
        </w:rPr>
        <w:t>structured web</w:t>
      </w:r>
      <w:r w:rsidRPr="00D350E6">
        <w:rPr>
          <w:u w:val="single"/>
        </w:rPr>
        <w:t xml:space="preserve"> of </w:t>
      </w:r>
      <w:r w:rsidRPr="00D350E6">
        <w:rPr>
          <w:b/>
          <w:i/>
          <w:iCs/>
          <w:u w:val="single"/>
          <w:bdr w:val="single" w:sz="18" w:space="0" w:color="auto"/>
        </w:rPr>
        <w:t>racialized extraction</w:t>
      </w:r>
      <w:r w:rsidRPr="00D350E6">
        <w:rPr>
          <w:sz w:val="16"/>
        </w:rPr>
        <w:t xml:space="preserve"> that make possible the central goal of racial capitalism-the accumulation of wealth and power.</w:t>
      </w:r>
    </w:p>
    <w:p w14:paraId="34E47EA7" w14:textId="77777777" w:rsidR="00A26887" w:rsidRPr="00D350E6" w:rsidRDefault="00A26887" w:rsidP="00A26887">
      <w:pPr>
        <w:rPr>
          <w:sz w:val="16"/>
        </w:rPr>
      </w:pPr>
      <w:r w:rsidRPr="00D350E6">
        <w:rPr>
          <w:u w:val="single"/>
        </w:rPr>
        <w:t xml:space="preserve">Race-making is a "sociohistorical process by which </w:t>
      </w:r>
      <w:r w:rsidRPr="00D350E6">
        <w:rPr>
          <w:b/>
          <w:i/>
          <w:iCs/>
          <w:highlight w:val="green"/>
          <w:u w:val="single"/>
          <w:bdr w:val="single" w:sz="18" w:space="0" w:color="auto"/>
        </w:rPr>
        <w:t>racial identitie</w:t>
      </w:r>
      <w:r w:rsidRPr="00D350E6">
        <w:rPr>
          <w:highlight w:val="green"/>
          <w:u w:val="single"/>
        </w:rPr>
        <w:t>s</w:t>
      </w:r>
      <w:r w:rsidRPr="00D350E6">
        <w:rPr>
          <w:u w:val="single"/>
        </w:rPr>
        <w:t xml:space="preserve"> are </w:t>
      </w:r>
      <w:r w:rsidRPr="00D350E6">
        <w:rPr>
          <w:b/>
          <w:i/>
          <w:iCs/>
          <w:highlight w:val="green"/>
          <w:u w:val="single"/>
          <w:bdr w:val="single" w:sz="18" w:space="0" w:color="auto"/>
        </w:rPr>
        <w:t>created</w:t>
      </w:r>
      <w:r w:rsidRPr="00D350E6">
        <w:rPr>
          <w:u w:val="single"/>
        </w:rPr>
        <w:t xml:space="preserve">, lived out, transformed, </w:t>
      </w:r>
      <w:r w:rsidRPr="00D350E6">
        <w:rPr>
          <w:highlight w:val="green"/>
          <w:u w:val="single"/>
        </w:rPr>
        <w:t xml:space="preserve">and </w:t>
      </w:r>
      <w:r w:rsidRPr="00D350E6">
        <w:rPr>
          <w:b/>
          <w:i/>
          <w:iCs/>
          <w:highlight w:val="green"/>
          <w:u w:val="single"/>
          <w:bdr w:val="single" w:sz="18" w:space="0" w:color="auto"/>
        </w:rPr>
        <w:t>destroyed</w:t>
      </w:r>
      <w:r w:rsidRPr="00D350E6">
        <w:rPr>
          <w:sz w:val="16"/>
        </w:rPr>
        <w:t xml:space="preserve">" (Omi and Winant 2015, 109). It refers to the processes of dividing humanity into a social hierarchy of different, superior and inferior "races." </w:t>
      </w:r>
      <w:r w:rsidRPr="00D350E6">
        <w:rPr>
          <w:u w:val="single"/>
        </w:rPr>
        <w:t xml:space="preserve">Race is </w:t>
      </w:r>
      <w:r w:rsidRPr="00D350E6">
        <w:rPr>
          <w:b/>
          <w:i/>
          <w:iCs/>
          <w:u w:val="single"/>
          <w:bdr w:val="single" w:sz="18" w:space="0" w:color="auto"/>
        </w:rPr>
        <w:t>not biological</w:t>
      </w:r>
      <w:r w:rsidRPr="00D350E6">
        <w:rPr>
          <w:sz w:val="16"/>
        </w:rPr>
        <w:t xml:space="preserve">, cultural, or even a set of fixed traits consistently assigned to groups. Rather, </w:t>
      </w:r>
      <w:r w:rsidRPr="00D350E6">
        <w:rPr>
          <w:highlight w:val="green"/>
          <w:u w:val="single"/>
        </w:rPr>
        <w:t xml:space="preserve">race is an </w:t>
      </w:r>
      <w:r w:rsidRPr="00D350E6">
        <w:rPr>
          <w:b/>
          <w:i/>
          <w:iCs/>
          <w:highlight w:val="green"/>
          <w:u w:val="single"/>
          <w:bdr w:val="single" w:sz="18" w:space="0" w:color="auto"/>
        </w:rPr>
        <w:t>organizing principle</w:t>
      </w:r>
      <w:r w:rsidRPr="00D350E6">
        <w:rPr>
          <w:highlight w:val="green"/>
          <w:u w:val="single"/>
        </w:rPr>
        <w:t xml:space="preserve"> of</w:t>
      </w:r>
      <w:r w:rsidRPr="00D350E6">
        <w:rPr>
          <w:u w:val="single"/>
        </w:rPr>
        <w:t xml:space="preserve"> social </w:t>
      </w:r>
      <w:r w:rsidRPr="00D350E6">
        <w:rPr>
          <w:b/>
          <w:i/>
          <w:iCs/>
          <w:highlight w:val="green"/>
          <w:u w:val="single"/>
          <w:bdr w:val="single" w:sz="18" w:space="0" w:color="auto"/>
        </w:rPr>
        <w:t>stratification</w:t>
      </w:r>
      <w:r w:rsidRPr="00D350E6">
        <w:rPr>
          <w:highlight w:val="green"/>
          <w:u w:val="single"/>
        </w:rPr>
        <w:t xml:space="preserve"> and </w:t>
      </w:r>
      <w:r w:rsidRPr="00D350E6">
        <w:rPr>
          <w:b/>
          <w:i/>
          <w:iCs/>
          <w:highlight w:val="green"/>
          <w:u w:val="single"/>
          <w:bdr w:val="single" w:sz="18" w:space="0" w:color="auto"/>
        </w:rPr>
        <w:t>extraction</w:t>
      </w:r>
      <w:r w:rsidRPr="00D350E6">
        <w:rPr>
          <w:u w:val="single"/>
        </w:rPr>
        <w:t>-a social construction</w:t>
      </w:r>
      <w:r w:rsidRPr="00D350E6">
        <w:rPr>
          <w:sz w:val="16"/>
        </w:rPr>
        <w:t>.</w:t>
      </w:r>
    </w:p>
    <w:p w14:paraId="3CDB981F" w14:textId="77777777" w:rsidR="00A26887" w:rsidRPr="00D350E6" w:rsidRDefault="00A26887" w:rsidP="00A26887">
      <w:pPr>
        <w:rPr>
          <w:sz w:val="16"/>
        </w:rPr>
      </w:pPr>
      <w:r w:rsidRPr="00D350E6">
        <w:rPr>
          <w:b/>
          <w:i/>
          <w:iCs/>
          <w:u w:val="single"/>
          <w:bdr w:val="single" w:sz="18" w:space="0" w:color="auto"/>
        </w:rPr>
        <w:t>Race-making</w:t>
      </w:r>
      <w:r w:rsidRPr="00D350E6">
        <w:rPr>
          <w:sz w:val="16"/>
        </w:rPr>
        <w:t xml:space="preserve">, we contend, </w:t>
      </w:r>
      <w:r w:rsidRPr="00D350E6">
        <w:rPr>
          <w:u w:val="single"/>
        </w:rPr>
        <w:t xml:space="preserve">creates </w:t>
      </w:r>
      <w:r w:rsidRPr="00D350E6">
        <w:rPr>
          <w:b/>
          <w:i/>
          <w:iCs/>
          <w:u w:val="single"/>
          <w:bdr w:val="single" w:sz="18" w:space="0" w:color="auto"/>
        </w:rPr>
        <w:t>differentiated vulnerability</w:t>
      </w:r>
      <w:r w:rsidRPr="00D350E6">
        <w:rPr>
          <w:u w:val="single"/>
        </w:rPr>
        <w:t xml:space="preserve"> to exploitation versus expropriation</w:t>
      </w:r>
      <w:r w:rsidRPr="00D350E6">
        <w:rPr>
          <w:sz w:val="16"/>
        </w:rPr>
        <w:t xml:space="preserve">. It structures, facilitates, and naturalizes the injustices profit-making processes create, with </w:t>
      </w:r>
      <w:r w:rsidRPr="00D350E6">
        <w:rPr>
          <w:u w:val="single"/>
        </w:rPr>
        <w:t xml:space="preserve">expropriation often serving as a </w:t>
      </w:r>
      <w:r w:rsidRPr="00D350E6">
        <w:rPr>
          <w:b/>
          <w:i/>
          <w:iCs/>
          <w:u w:val="single"/>
          <w:bdr w:val="single" w:sz="18" w:space="0" w:color="auto"/>
        </w:rPr>
        <w:t>fount</w:t>
      </w:r>
      <w:r w:rsidRPr="00D350E6">
        <w:rPr>
          <w:u w:val="single"/>
        </w:rPr>
        <w:t xml:space="preserve"> for </w:t>
      </w:r>
      <w:r w:rsidRPr="00D350E6">
        <w:rPr>
          <w:b/>
          <w:i/>
          <w:iCs/>
          <w:highlight w:val="green"/>
          <w:u w:val="single"/>
          <w:bdr w:val="single" w:sz="18" w:space="0" w:color="auto"/>
        </w:rPr>
        <w:t>nonwhite</w:t>
      </w:r>
      <w:r w:rsidRPr="00D350E6">
        <w:rPr>
          <w:highlight w:val="green"/>
          <w:u w:val="single"/>
        </w:rPr>
        <w:t xml:space="preserve"> </w:t>
      </w:r>
      <w:r w:rsidRPr="00D350E6">
        <w:rPr>
          <w:b/>
          <w:i/>
          <w:iCs/>
          <w:highlight w:val="green"/>
          <w:u w:val="single"/>
          <w:bdr w:val="single" w:sz="18" w:space="0" w:color="auto"/>
        </w:rPr>
        <w:t>racialization</w:t>
      </w:r>
      <w:r w:rsidRPr="00D350E6">
        <w:rPr>
          <w:sz w:val="16"/>
        </w:rPr>
        <w:t xml:space="preserve">. In </w:t>
      </w:r>
      <w:r w:rsidRPr="00D350E6">
        <w:rPr>
          <w:u w:val="single"/>
        </w:rPr>
        <w:t xml:space="preserve">doing so, race-making </w:t>
      </w:r>
      <w:r w:rsidRPr="00D350E6">
        <w:rPr>
          <w:b/>
          <w:i/>
          <w:iCs/>
          <w:highlight w:val="green"/>
          <w:u w:val="single"/>
          <w:bdr w:val="single" w:sz="18" w:space="0" w:color="auto"/>
        </w:rPr>
        <w:t>reinforces</w:t>
      </w:r>
      <w:r w:rsidRPr="00D350E6">
        <w:rPr>
          <w:u w:val="single"/>
        </w:rPr>
        <w:t xml:space="preserve"> a </w:t>
      </w:r>
      <w:r w:rsidRPr="00D350E6">
        <w:rPr>
          <w:b/>
          <w:i/>
          <w:iCs/>
          <w:u w:val="single"/>
          <w:bdr w:val="single" w:sz="18" w:space="0" w:color="auto"/>
        </w:rPr>
        <w:t xml:space="preserve">global </w:t>
      </w:r>
      <w:r w:rsidRPr="00D350E6">
        <w:rPr>
          <w:b/>
          <w:i/>
          <w:iCs/>
          <w:highlight w:val="green"/>
          <w:u w:val="single"/>
          <w:bdr w:val="single" w:sz="18" w:space="0" w:color="auto"/>
        </w:rPr>
        <w:t>system</w:t>
      </w:r>
      <w:r w:rsidRPr="00D350E6">
        <w:rPr>
          <w:u w:val="single"/>
        </w:rPr>
        <w:t xml:space="preserve"> </w:t>
      </w:r>
      <w:r w:rsidRPr="00D350E6">
        <w:rPr>
          <w:highlight w:val="green"/>
          <w:u w:val="single"/>
        </w:rPr>
        <w:t>of</w:t>
      </w:r>
      <w:r w:rsidRPr="00D350E6">
        <w:rPr>
          <w:u w:val="single"/>
        </w:rPr>
        <w:t xml:space="preserve"> Euro/</w:t>
      </w:r>
      <w:r w:rsidRPr="00D350E6">
        <w:rPr>
          <w:highlight w:val="green"/>
          <w:u w:val="single"/>
        </w:rPr>
        <w:t xml:space="preserve">white </w:t>
      </w:r>
      <w:r w:rsidRPr="00D350E6">
        <w:rPr>
          <w:b/>
          <w:i/>
          <w:iCs/>
          <w:highlight w:val="green"/>
          <w:u w:val="single"/>
          <w:bdr w:val="single" w:sz="18" w:space="0" w:color="auto"/>
        </w:rPr>
        <w:t>supremacy</w:t>
      </w:r>
      <w:r w:rsidRPr="00D350E6">
        <w:rPr>
          <w:highlight w:val="green"/>
          <w:u w:val="single"/>
        </w:rPr>
        <w:t xml:space="preserve"> and </w:t>
      </w:r>
      <w:r w:rsidRPr="00D350E6">
        <w:rPr>
          <w:b/>
          <w:i/>
          <w:iCs/>
          <w:highlight w:val="green"/>
          <w:u w:val="single"/>
          <w:bdr w:val="single" w:sz="18" w:space="0" w:color="auto"/>
        </w:rPr>
        <w:t>domination</w:t>
      </w:r>
      <w:r w:rsidRPr="00D350E6">
        <w:rPr>
          <w:u w:val="single"/>
        </w:rPr>
        <w:t xml:space="preserve">, which assigns and distributes the benefits and burdens of society </w:t>
      </w:r>
      <w:r w:rsidRPr="00D350E6">
        <w:rPr>
          <w:b/>
          <w:i/>
          <w:iCs/>
          <w:u w:val="single"/>
          <w:bdr w:val="single" w:sz="18" w:space="0" w:color="auto"/>
        </w:rPr>
        <w:t>along</w:t>
      </w:r>
      <w:r w:rsidRPr="00D350E6">
        <w:rPr>
          <w:u w:val="single"/>
        </w:rPr>
        <w:t xml:space="preserve"> the lines of </w:t>
      </w:r>
      <w:r w:rsidRPr="00D350E6">
        <w:rPr>
          <w:b/>
          <w:i/>
          <w:iCs/>
          <w:u w:val="single"/>
          <w:bdr w:val="single" w:sz="18" w:space="0" w:color="auto"/>
        </w:rPr>
        <w:t>racial hierarchy</w:t>
      </w:r>
      <w:r w:rsidRPr="00D350E6">
        <w:rPr>
          <w:u w:val="single"/>
        </w:rPr>
        <w:t>.</w:t>
      </w:r>
    </w:p>
    <w:p w14:paraId="4F67B3BA" w14:textId="77777777" w:rsidR="00A26887" w:rsidRPr="00D350E6" w:rsidRDefault="00A26887" w:rsidP="00A26887">
      <w:pPr>
        <w:rPr>
          <w:u w:val="single"/>
        </w:rPr>
      </w:pPr>
      <w:r w:rsidRPr="00D350E6">
        <w:rPr>
          <w:sz w:val="16"/>
        </w:rPr>
        <w:t xml:space="preserve">While all </w:t>
      </w:r>
      <w:r w:rsidRPr="00D350E6">
        <w:rPr>
          <w:u w:val="single"/>
        </w:rPr>
        <w:t>workers</w:t>
      </w:r>
      <w:r w:rsidRPr="00D350E6">
        <w:rPr>
          <w:sz w:val="16"/>
        </w:rPr>
        <w:t xml:space="preserve"> and their families are </w:t>
      </w:r>
      <w:r w:rsidRPr="00D350E6">
        <w:rPr>
          <w:b/>
          <w:i/>
          <w:iCs/>
          <w:u w:val="single"/>
          <w:bdr w:val="single" w:sz="18" w:space="0" w:color="auto"/>
        </w:rPr>
        <w:t>impacted</w:t>
      </w:r>
      <w:r w:rsidRPr="00D350E6">
        <w:rPr>
          <w:u w:val="single"/>
        </w:rPr>
        <w:t xml:space="preserve"> by the unjust social relations</w:t>
      </w:r>
      <w:r w:rsidRPr="00D350E6">
        <w:rPr>
          <w:sz w:val="16"/>
        </w:rPr>
        <w:t xml:space="preserve"> and maldistribution of human and non-human resources </w:t>
      </w:r>
      <w:r w:rsidRPr="00D350E6">
        <w:rPr>
          <w:u w:val="single"/>
        </w:rPr>
        <w:t>imposed by racial capitalism</w:t>
      </w:r>
      <w:r w:rsidRPr="00D350E6">
        <w:rPr>
          <w:sz w:val="16"/>
        </w:rPr>
        <w:t xml:space="preserve">, </w:t>
      </w:r>
      <w:r w:rsidRPr="00D350E6">
        <w:rPr>
          <w:u w:val="single"/>
        </w:rPr>
        <w:t xml:space="preserve">persons </w:t>
      </w:r>
      <w:r w:rsidRPr="00D350E6">
        <w:rPr>
          <w:b/>
          <w:i/>
          <w:iCs/>
          <w:u w:val="single"/>
          <w:bdr w:val="single" w:sz="18" w:space="0" w:color="auto"/>
        </w:rPr>
        <w:t>racialized as white</w:t>
      </w:r>
      <w:r w:rsidRPr="00D350E6">
        <w:rPr>
          <w:sz w:val="16"/>
        </w:rPr>
        <w:t xml:space="preserve"> (as superior) have </w:t>
      </w:r>
      <w:r w:rsidRPr="00D350E6">
        <w:rPr>
          <w:u w:val="single"/>
        </w:rPr>
        <w:t xml:space="preserve">been and remain </w:t>
      </w:r>
      <w:r w:rsidRPr="00D350E6">
        <w:rPr>
          <w:b/>
          <w:i/>
          <w:iCs/>
          <w:u w:val="single"/>
          <w:bdr w:val="single" w:sz="18" w:space="0" w:color="auto"/>
        </w:rPr>
        <w:t>predominantly</w:t>
      </w:r>
      <w:r w:rsidRPr="00D350E6">
        <w:rPr>
          <w:u w:val="single"/>
        </w:rPr>
        <w:t xml:space="preserve"> </w:t>
      </w:r>
      <w:r w:rsidRPr="00D350E6">
        <w:rPr>
          <w:b/>
          <w:i/>
          <w:iCs/>
          <w:u w:val="single"/>
          <w:bdr w:val="single" w:sz="18" w:space="0" w:color="auto"/>
        </w:rPr>
        <w:t>subject to exploitation</w:t>
      </w:r>
      <w:r w:rsidRPr="00D350E6">
        <w:rPr>
          <w:u w:val="single"/>
        </w:rPr>
        <w:t xml:space="preserve"> in the market</w:t>
      </w:r>
      <w:r w:rsidRPr="00D350E6">
        <w:rPr>
          <w:sz w:val="16"/>
        </w:rPr>
        <w:t xml:space="preserve"> (paid a "living wage"), </w:t>
      </w:r>
      <w:r w:rsidRPr="00D350E6">
        <w:rPr>
          <w:u w:val="single"/>
        </w:rPr>
        <w:t xml:space="preserve">while the </w:t>
      </w:r>
      <w:r w:rsidRPr="00D350E6">
        <w:rPr>
          <w:highlight w:val="green"/>
          <w:u w:val="single"/>
        </w:rPr>
        <w:t>people who comprise</w:t>
      </w:r>
      <w:r w:rsidRPr="00D350E6">
        <w:rPr>
          <w:u w:val="single"/>
        </w:rPr>
        <w:t xml:space="preserve"> the </w:t>
      </w:r>
      <w:r w:rsidRPr="00D350E6">
        <w:rPr>
          <w:highlight w:val="green"/>
          <w:u w:val="single"/>
        </w:rPr>
        <w:t>global majority</w:t>
      </w:r>
      <w:r w:rsidRPr="00D350E6">
        <w:rPr>
          <w:sz w:val="16"/>
        </w:rPr>
        <w:t xml:space="preserve"> (those racialized as inferior or nonwhite) are </w:t>
      </w:r>
      <w:r w:rsidRPr="00D350E6">
        <w:rPr>
          <w:b/>
          <w:i/>
          <w:iCs/>
          <w:highlight w:val="green"/>
          <w:u w:val="single"/>
          <w:bdr w:val="single" w:sz="18" w:space="0" w:color="auto"/>
        </w:rPr>
        <w:t>disproportionately vulnerable</w:t>
      </w:r>
      <w:r w:rsidRPr="00D350E6">
        <w:rPr>
          <w:highlight w:val="green"/>
          <w:u w:val="single"/>
        </w:rPr>
        <w:t xml:space="preserve"> to</w:t>
      </w:r>
      <w:r w:rsidRPr="00D350E6">
        <w:rPr>
          <w:u w:val="single"/>
        </w:rPr>
        <w:t xml:space="preserve"> the</w:t>
      </w:r>
      <w:r w:rsidRPr="00D350E6">
        <w:rPr>
          <w:sz w:val="16"/>
        </w:rPr>
        <w:t xml:space="preserve"> (uncompensated or undercompensated) </w:t>
      </w:r>
      <w:r w:rsidRPr="00D350E6">
        <w:rPr>
          <w:b/>
          <w:i/>
          <w:iCs/>
          <w:highlight w:val="green"/>
          <w:u w:val="single"/>
          <w:bdr w:val="single" w:sz="18" w:space="0" w:color="auto"/>
        </w:rPr>
        <w:t>expropriation</w:t>
      </w:r>
      <w:r w:rsidRPr="00D350E6">
        <w:rPr>
          <w:u w:val="single"/>
        </w:rPr>
        <w:t xml:space="preserve"> of their lands, </w:t>
      </w:r>
      <w:r w:rsidRPr="00D350E6">
        <w:rPr>
          <w:b/>
          <w:i/>
          <w:iCs/>
          <w:u w:val="single"/>
          <w:bdr w:val="single" w:sz="18" w:space="0" w:color="auto"/>
        </w:rPr>
        <w:t>labor</w:t>
      </w:r>
      <w:r w:rsidRPr="00D350E6">
        <w:rPr>
          <w:u w:val="single"/>
        </w:rPr>
        <w:t>, and productive assets</w:t>
      </w:r>
      <w:r w:rsidRPr="00D350E6">
        <w:rPr>
          <w:sz w:val="16"/>
        </w:rPr>
        <w:t xml:space="preserve">. This </w:t>
      </w:r>
      <w:r w:rsidRPr="00D350E6">
        <w:rPr>
          <w:b/>
          <w:i/>
          <w:iCs/>
          <w:u w:val="single"/>
          <w:bdr w:val="single" w:sz="18" w:space="0" w:color="auto"/>
        </w:rPr>
        <w:t>leads</w:t>
      </w:r>
      <w:r w:rsidRPr="00D350E6">
        <w:rPr>
          <w:sz w:val="16"/>
        </w:rPr>
        <w:t xml:space="preserve"> not only </w:t>
      </w:r>
      <w:r w:rsidRPr="00D350E6">
        <w:rPr>
          <w:u w:val="single"/>
        </w:rPr>
        <w:t>to</w:t>
      </w:r>
      <w:r w:rsidRPr="00D350E6">
        <w:rPr>
          <w:sz w:val="16"/>
        </w:rPr>
        <w:t xml:space="preserve"> their </w:t>
      </w:r>
      <w:r w:rsidRPr="00D350E6">
        <w:rPr>
          <w:b/>
          <w:i/>
          <w:iCs/>
          <w:u w:val="single"/>
          <w:bdr w:val="single" w:sz="18" w:space="0" w:color="auto"/>
        </w:rPr>
        <w:t>impoverishment</w:t>
      </w:r>
      <w:r w:rsidRPr="00D350E6">
        <w:rPr>
          <w:sz w:val="16"/>
        </w:rPr>
        <w:t xml:space="preserve"> but, in some cases, </w:t>
      </w:r>
      <w:r w:rsidRPr="00D350E6">
        <w:rPr>
          <w:u w:val="single"/>
        </w:rPr>
        <w:t>to</w:t>
      </w:r>
      <w:r w:rsidRPr="00D350E6">
        <w:rPr>
          <w:sz w:val="16"/>
        </w:rPr>
        <w:t xml:space="preserve"> their </w:t>
      </w:r>
      <w:r w:rsidRPr="00D350E6">
        <w:rPr>
          <w:b/>
          <w:i/>
          <w:iCs/>
          <w:u w:val="single"/>
          <w:bdr w:val="single" w:sz="18" w:space="0" w:color="auto"/>
        </w:rPr>
        <w:t>expulsion</w:t>
      </w:r>
      <w:r w:rsidRPr="00D350E6">
        <w:rPr>
          <w:u w:val="single"/>
        </w:rPr>
        <w:t xml:space="preserve"> to the </w:t>
      </w:r>
      <w:r w:rsidRPr="00D350E6">
        <w:rPr>
          <w:b/>
          <w:i/>
          <w:iCs/>
          <w:u w:val="single"/>
          <w:bdr w:val="single" w:sz="18" w:space="0" w:color="auto"/>
        </w:rPr>
        <w:t>margins of society</w:t>
      </w:r>
      <w:r w:rsidRPr="00D350E6">
        <w:rPr>
          <w:sz w:val="16"/>
        </w:rPr>
        <w:t xml:space="preserve"> as expendable surplus populations. Although </w:t>
      </w:r>
      <w:r w:rsidRPr="00D350E6">
        <w:rPr>
          <w:highlight w:val="green"/>
          <w:u w:val="single"/>
        </w:rPr>
        <w:t xml:space="preserve">persons </w:t>
      </w:r>
      <w:r w:rsidRPr="00D350E6">
        <w:rPr>
          <w:b/>
          <w:i/>
          <w:iCs/>
          <w:highlight w:val="green"/>
          <w:u w:val="single"/>
          <w:bdr w:val="single" w:sz="18" w:space="0" w:color="auto"/>
        </w:rPr>
        <w:t>racialized as nonwhite</w:t>
      </w:r>
      <w:r w:rsidRPr="00D350E6">
        <w:rPr>
          <w:sz w:val="16"/>
        </w:rPr>
        <w:t xml:space="preserve"> are also exploited, they </w:t>
      </w:r>
      <w:r w:rsidRPr="00D350E6">
        <w:rPr>
          <w:u w:val="single"/>
        </w:rPr>
        <w:t>are</w:t>
      </w:r>
      <w:r w:rsidRPr="00D350E6">
        <w:rPr>
          <w:sz w:val="16"/>
        </w:rPr>
        <w:t xml:space="preserve"> usually </w:t>
      </w:r>
      <w:r w:rsidRPr="00D350E6">
        <w:rPr>
          <w:u w:val="single"/>
        </w:rPr>
        <w:t xml:space="preserve">paid </w:t>
      </w:r>
      <w:r w:rsidRPr="00D350E6">
        <w:rPr>
          <w:b/>
          <w:i/>
          <w:iCs/>
          <w:u w:val="single"/>
          <w:bdr w:val="single" w:sz="18" w:space="0" w:color="auto"/>
        </w:rPr>
        <w:t>less than white people</w:t>
      </w:r>
      <w:r w:rsidRPr="00D350E6">
        <w:rPr>
          <w:u w:val="single"/>
        </w:rPr>
        <w:t xml:space="preserve">, and are disproportionately </w:t>
      </w:r>
      <w:r w:rsidRPr="00D350E6">
        <w:rPr>
          <w:highlight w:val="green"/>
          <w:u w:val="single"/>
        </w:rPr>
        <w:t xml:space="preserve">concentrated </w:t>
      </w:r>
      <w:r w:rsidRPr="00D350E6">
        <w:rPr>
          <w:b/>
          <w:i/>
          <w:iCs/>
          <w:highlight w:val="green"/>
          <w:u w:val="single"/>
          <w:bdr w:val="single" w:sz="18" w:space="0" w:color="auto"/>
        </w:rPr>
        <w:t>in low-wage occupations</w:t>
      </w:r>
      <w:r w:rsidRPr="00D350E6">
        <w:rPr>
          <w:u w:val="single"/>
        </w:rPr>
        <w:t xml:space="preserve"> that </w:t>
      </w:r>
      <w:r w:rsidRPr="00D350E6">
        <w:rPr>
          <w:highlight w:val="green"/>
          <w:u w:val="single"/>
        </w:rPr>
        <w:t>blur</w:t>
      </w:r>
      <w:r w:rsidRPr="00D350E6">
        <w:rPr>
          <w:u w:val="single"/>
        </w:rPr>
        <w:t xml:space="preserve"> the </w:t>
      </w:r>
      <w:r w:rsidRPr="00D350E6">
        <w:rPr>
          <w:highlight w:val="green"/>
          <w:u w:val="single"/>
        </w:rPr>
        <w:t>line between exploitation and expropriation</w:t>
      </w:r>
      <w:r w:rsidRPr="00D350E6">
        <w:rPr>
          <w:u w:val="single"/>
        </w:rPr>
        <w:t>.</w:t>
      </w:r>
    </w:p>
    <w:p w14:paraId="5866D7F0" w14:textId="77777777" w:rsidR="00A26887" w:rsidRPr="00D350E6" w:rsidRDefault="00A26887" w:rsidP="00A26887">
      <w:pPr>
        <w:rPr>
          <w:sz w:val="16"/>
        </w:rPr>
      </w:pPr>
      <w:r w:rsidRPr="00D350E6">
        <w:rPr>
          <w:sz w:val="16"/>
        </w:rPr>
        <w:t>***TABLE OMITTED***</w:t>
      </w:r>
    </w:p>
    <w:p w14:paraId="7C76E534" w14:textId="77777777" w:rsidR="00A26887" w:rsidRPr="00D350E6" w:rsidRDefault="00A26887" w:rsidP="00A26887">
      <w:pPr>
        <w:rPr>
          <w:sz w:val="16"/>
        </w:rPr>
      </w:pPr>
      <w:r w:rsidRPr="00D350E6">
        <w:rPr>
          <w:sz w:val="16"/>
        </w:rPr>
        <w:t>The term "</w:t>
      </w:r>
      <w:r w:rsidRPr="00D350E6">
        <w:rPr>
          <w:b/>
          <w:i/>
          <w:iCs/>
          <w:u w:val="single"/>
          <w:bdr w:val="single" w:sz="18" w:space="0" w:color="auto"/>
        </w:rPr>
        <w:t>racial capitalism</w:t>
      </w:r>
      <w:r w:rsidRPr="00D350E6">
        <w:rPr>
          <w:sz w:val="16"/>
        </w:rPr>
        <w:t xml:space="preserve">" was first </w:t>
      </w:r>
      <w:r w:rsidRPr="00D350E6">
        <w:rPr>
          <w:u w:val="single"/>
        </w:rPr>
        <w:t>coined by South African scholars</w:t>
      </w:r>
      <w:r w:rsidRPr="00D350E6">
        <w:rPr>
          <w:sz w:val="16"/>
        </w:rPr>
        <w:t xml:space="preserve"> (Kundnani 2020), </w:t>
      </w:r>
      <w:r w:rsidRPr="00D350E6">
        <w:rPr>
          <w:u w:val="single"/>
        </w:rPr>
        <w:t>who argued that capitalism strengthened racism in apartheid-era South Africa</w:t>
      </w:r>
      <w:r w:rsidRPr="00D350E6">
        <w:rPr>
          <w:sz w:val="16"/>
        </w:rPr>
        <w:t xml:space="preserve"> because it operated through a racialized division of labor. This division enabled South African capitalists to reap enormous profits by grossly undercompensating Africans who resided in rural areas and migrated to urban areas for daily work. Their movement strictly controlled by work-only pass laws, </w:t>
      </w:r>
      <w:r w:rsidRPr="00D350E6">
        <w:rPr>
          <w:u w:val="single"/>
        </w:rPr>
        <w:t>African workers survived on starvation wages because their needs were partially met through the subsistence economy of the rural areas</w:t>
      </w:r>
      <w:r w:rsidRPr="00D350E6">
        <w:rPr>
          <w:sz w:val="16"/>
        </w:rPr>
        <w:t xml:space="preserve">, while their </w:t>
      </w:r>
      <w:r w:rsidRPr="00D350E6">
        <w:rPr>
          <w:u w:val="single"/>
        </w:rPr>
        <w:t>urban-based labor in white-controlled industries generated super-profits for the white minority</w:t>
      </w:r>
      <w:r w:rsidRPr="00D350E6">
        <w:rPr>
          <w:sz w:val="16"/>
        </w:rPr>
        <w:t xml:space="preserve"> (Kundnani 2020). Thus, </w:t>
      </w:r>
      <w:r w:rsidRPr="00D350E6">
        <w:rPr>
          <w:u w:val="single"/>
        </w:rPr>
        <w:t>racial differentiation of the labor force</w:t>
      </w:r>
      <w:r w:rsidRPr="00D350E6">
        <w:rPr>
          <w:sz w:val="16"/>
        </w:rPr>
        <w:t xml:space="preserve"> (including spatial segregation) </w:t>
      </w:r>
      <w:r w:rsidRPr="00D350E6">
        <w:rPr>
          <w:u w:val="single"/>
        </w:rPr>
        <w:t>was a key structural feature of capitalism in South Africa</w:t>
      </w:r>
      <w:r w:rsidRPr="00D350E6">
        <w:rPr>
          <w:sz w:val="16"/>
        </w:rPr>
        <w:t>, not an irrational prejudice that would eventually wither away due to economic growth.</w:t>
      </w:r>
    </w:p>
    <w:p w14:paraId="784405FB" w14:textId="77777777" w:rsidR="00A26887" w:rsidRPr="00D350E6" w:rsidRDefault="00A26887" w:rsidP="00A26887">
      <w:pPr>
        <w:rPr>
          <w:sz w:val="16"/>
        </w:rPr>
      </w:pPr>
      <w:r w:rsidRPr="00D350E6">
        <w:rPr>
          <w:sz w:val="16"/>
        </w:rPr>
        <w:t xml:space="preserve">The American </w:t>
      </w:r>
      <w:r w:rsidRPr="00D350E6">
        <w:rPr>
          <w:u w:val="single"/>
        </w:rPr>
        <w:t xml:space="preserve">scholar </w:t>
      </w:r>
      <w:r w:rsidRPr="00D350E6">
        <w:rPr>
          <w:b/>
          <w:i/>
          <w:iCs/>
          <w:u w:val="single"/>
          <w:bdr w:val="single" w:sz="18" w:space="0" w:color="auto"/>
        </w:rPr>
        <w:t xml:space="preserve">Cedric </w:t>
      </w:r>
      <w:r w:rsidRPr="00D350E6">
        <w:rPr>
          <w:b/>
          <w:i/>
          <w:iCs/>
          <w:highlight w:val="green"/>
          <w:u w:val="single"/>
          <w:bdr w:val="single" w:sz="18" w:space="0" w:color="auto"/>
        </w:rPr>
        <w:t>Robinson</w:t>
      </w:r>
      <w:r w:rsidRPr="00D350E6">
        <w:rPr>
          <w:sz w:val="16"/>
        </w:rPr>
        <w:t xml:space="preserve"> ([1983] 2000) adopted and further </w:t>
      </w:r>
      <w:r w:rsidRPr="00D350E6">
        <w:rPr>
          <w:u w:val="single"/>
        </w:rPr>
        <w:t xml:space="preserve">developed the </w:t>
      </w:r>
      <w:r w:rsidRPr="00D350E6">
        <w:rPr>
          <w:b/>
          <w:i/>
          <w:iCs/>
          <w:highlight w:val="green"/>
          <w:u w:val="single"/>
          <w:bdr w:val="single" w:sz="18" w:space="0" w:color="auto"/>
        </w:rPr>
        <w:t>concept</w:t>
      </w:r>
      <w:r w:rsidRPr="00D350E6">
        <w:rPr>
          <w:highlight w:val="green"/>
          <w:u w:val="single"/>
        </w:rPr>
        <w:t xml:space="preserve"> of racial capitalism</w:t>
      </w:r>
      <w:r w:rsidRPr="00D350E6">
        <w:rPr>
          <w:sz w:val="16"/>
        </w:rPr>
        <w:t xml:space="preserve">. He argued that </w:t>
      </w:r>
      <w:r w:rsidRPr="00D350E6">
        <w:rPr>
          <w:b/>
          <w:i/>
          <w:iCs/>
          <w:highlight w:val="green"/>
          <w:u w:val="single"/>
          <w:bdr w:val="single" w:sz="18" w:space="0" w:color="auto"/>
        </w:rPr>
        <w:t>all capitalisms were racial-racial capitalism</w:t>
      </w:r>
      <w:r w:rsidRPr="00D350E6">
        <w:rPr>
          <w:sz w:val="16"/>
        </w:rPr>
        <w:t xml:space="preserve"> was the rule of capitalist development, not the exception, as the South African example might imply (Kundnani 2020). </w:t>
      </w:r>
      <w:r w:rsidRPr="00D350E6">
        <w:rPr>
          <w:u w:val="single"/>
        </w:rPr>
        <w:t xml:space="preserve">Robinson </w:t>
      </w:r>
      <w:r w:rsidRPr="00D350E6">
        <w:rPr>
          <w:b/>
          <w:i/>
          <w:iCs/>
          <w:u w:val="single"/>
          <w:bdr w:val="single" w:sz="18" w:space="0" w:color="auto"/>
        </w:rPr>
        <w:t>grounded</w:t>
      </w:r>
      <w:r w:rsidRPr="00D350E6">
        <w:rPr>
          <w:u w:val="single"/>
        </w:rPr>
        <w:t xml:space="preserve"> this idea</w:t>
      </w:r>
      <w:r w:rsidRPr="00D350E6">
        <w:rPr>
          <w:sz w:val="16"/>
        </w:rPr>
        <w:t xml:space="preserve"> in the insights </w:t>
      </w:r>
      <w:r w:rsidRPr="00D350E6">
        <w:rPr>
          <w:u w:val="single"/>
        </w:rPr>
        <w:t>of</w:t>
      </w:r>
      <w:r w:rsidRPr="00D350E6">
        <w:rPr>
          <w:sz w:val="16"/>
        </w:rPr>
        <w:t xml:space="preserve"> what he called </w:t>
      </w:r>
      <w:r w:rsidRPr="00D350E6">
        <w:rPr>
          <w:u w:val="single"/>
        </w:rPr>
        <w:t xml:space="preserve">the </w:t>
      </w:r>
      <w:r w:rsidRPr="00D350E6">
        <w:rPr>
          <w:b/>
          <w:i/>
          <w:iCs/>
          <w:u w:val="single"/>
          <w:bdr w:val="single" w:sz="18" w:space="0" w:color="auto"/>
        </w:rPr>
        <w:t>Black Radical tradition</w:t>
      </w:r>
      <w:r w:rsidRPr="00D350E6">
        <w:rPr>
          <w:sz w:val="16"/>
        </w:rPr>
        <w:t xml:space="preserve">, in which he included scholars such as W.E.B. Du Bois, Oliver Cromwell Cox, C.L.R. James, and Eric Williams. Each, he </w:t>
      </w:r>
      <w:r w:rsidRPr="00D350E6">
        <w:rPr>
          <w:b/>
          <w:i/>
          <w:iCs/>
          <w:u w:val="single"/>
          <w:bdr w:val="single" w:sz="18" w:space="0" w:color="auto"/>
        </w:rPr>
        <w:t>suggested</w:t>
      </w:r>
      <w:r w:rsidRPr="00D350E6">
        <w:rPr>
          <w:sz w:val="16"/>
        </w:rPr>
        <w:t xml:space="preserve">, had argued </w:t>
      </w:r>
      <w:r w:rsidRPr="00D350E6">
        <w:rPr>
          <w:u w:val="single"/>
        </w:rPr>
        <w:t xml:space="preserve">that </w:t>
      </w:r>
      <w:r w:rsidRPr="00D350E6">
        <w:rPr>
          <w:b/>
          <w:i/>
          <w:iCs/>
          <w:highlight w:val="green"/>
          <w:u w:val="single"/>
          <w:bdr w:val="single" w:sz="18" w:space="0" w:color="auto"/>
        </w:rPr>
        <w:t>white supremacy</w:t>
      </w:r>
      <w:r w:rsidRPr="00D350E6">
        <w:rPr>
          <w:u w:val="single"/>
        </w:rPr>
        <w:t xml:space="preserve"> </w:t>
      </w:r>
      <w:r w:rsidRPr="00D350E6">
        <w:rPr>
          <w:highlight w:val="green"/>
          <w:u w:val="single"/>
        </w:rPr>
        <w:t>and</w:t>
      </w:r>
      <w:r w:rsidRPr="00D350E6">
        <w:rPr>
          <w:u w:val="single"/>
        </w:rPr>
        <w:t xml:space="preserve"> its </w:t>
      </w:r>
      <w:r w:rsidRPr="00D350E6">
        <w:rPr>
          <w:highlight w:val="green"/>
          <w:u w:val="single"/>
        </w:rPr>
        <w:t xml:space="preserve">technology of race were </w:t>
      </w:r>
      <w:r w:rsidRPr="00D350E6">
        <w:rPr>
          <w:b/>
          <w:i/>
          <w:iCs/>
          <w:highlight w:val="green"/>
          <w:u w:val="single"/>
          <w:bdr w:val="single" w:sz="18" w:space="0" w:color="auto"/>
        </w:rPr>
        <w:t>historically and structurally linked to capitalism</w:t>
      </w:r>
      <w:r w:rsidRPr="00D350E6">
        <w:rPr>
          <w:sz w:val="16"/>
        </w:rPr>
        <w:t>.</w:t>
      </w:r>
    </w:p>
    <w:p w14:paraId="64A66565" w14:textId="77777777" w:rsidR="00A26887" w:rsidRPr="00D350E6" w:rsidRDefault="00A26887" w:rsidP="00A26887">
      <w:pPr>
        <w:rPr>
          <w:sz w:val="16"/>
        </w:rPr>
      </w:pPr>
      <w:r w:rsidRPr="00D350E6">
        <w:rPr>
          <w:sz w:val="16"/>
        </w:rPr>
        <w:t xml:space="preserve">Thus, while the liberal tradition portrays capitalism as a fair and productive system, providing a plethora of goods and services and spurring innovation through the profit motive, the </w:t>
      </w:r>
      <w:r w:rsidRPr="00D350E6">
        <w:rPr>
          <w:u w:val="single"/>
        </w:rPr>
        <w:t xml:space="preserve">concept of </w:t>
      </w:r>
      <w:r w:rsidRPr="00D350E6">
        <w:rPr>
          <w:highlight w:val="green"/>
          <w:u w:val="single"/>
        </w:rPr>
        <w:t>racial capitalism</w:t>
      </w:r>
      <w:r w:rsidRPr="00D350E6">
        <w:rPr>
          <w:u w:val="single"/>
        </w:rPr>
        <w:t xml:space="preserve"> suggests that in doing so, the system </w:t>
      </w:r>
      <w:r w:rsidRPr="00D350E6">
        <w:rPr>
          <w:b/>
          <w:i/>
          <w:iCs/>
          <w:highlight w:val="green"/>
          <w:u w:val="single"/>
          <w:bdr w:val="single" w:sz="18" w:space="0" w:color="auto"/>
        </w:rPr>
        <w:t>requires</w:t>
      </w:r>
      <w:r w:rsidRPr="00D350E6">
        <w:rPr>
          <w:u w:val="single"/>
        </w:rPr>
        <w:t xml:space="preserve"> the ongoing </w:t>
      </w:r>
      <w:r w:rsidRPr="00D350E6">
        <w:rPr>
          <w:b/>
          <w:i/>
          <w:iCs/>
          <w:highlight w:val="green"/>
          <w:u w:val="single"/>
          <w:bdr w:val="single" w:sz="18" w:space="0" w:color="auto"/>
        </w:rPr>
        <w:t>confiscation</w:t>
      </w:r>
      <w:r w:rsidRPr="00D350E6">
        <w:rPr>
          <w:highlight w:val="green"/>
          <w:u w:val="single"/>
        </w:rPr>
        <w:t xml:space="preserve"> of</w:t>
      </w:r>
      <w:r w:rsidRPr="00D350E6">
        <w:rPr>
          <w:u w:val="single"/>
        </w:rPr>
        <w:t xml:space="preserve"> the unpaid or </w:t>
      </w:r>
      <w:r w:rsidRPr="00D350E6">
        <w:rPr>
          <w:b/>
          <w:i/>
          <w:iCs/>
          <w:u w:val="single"/>
          <w:bdr w:val="single" w:sz="18" w:space="0" w:color="auto"/>
        </w:rPr>
        <w:t xml:space="preserve">underpaid labor of </w:t>
      </w:r>
      <w:r w:rsidRPr="00D350E6">
        <w:rPr>
          <w:b/>
          <w:i/>
          <w:iCs/>
          <w:highlight w:val="green"/>
          <w:u w:val="single"/>
          <w:bdr w:val="single" w:sz="18" w:space="0" w:color="auto"/>
        </w:rPr>
        <w:t>subordinated groups</w:t>
      </w:r>
      <w:r w:rsidRPr="00D350E6">
        <w:rPr>
          <w:sz w:val="16"/>
        </w:rPr>
        <w:t>, the ongoing plunder of their resources (including the lands they occupy), and the ongoing pillage of nature (which, as we explain in the expropriation section, is itself infused with racial meaning). This uncompensated or undercompensated extraction of wealth and profit is rationalized through constructs of race and gender, among other social identities. As such, the capitalist system at its core depends on denying the principle of equal human value and dignity across populations, and denying the interdependence of humans and nature.</w:t>
      </w:r>
    </w:p>
    <w:p w14:paraId="5E8CAD3B" w14:textId="77777777" w:rsidR="00A26887" w:rsidRPr="00D350E6" w:rsidRDefault="00A26887" w:rsidP="00A26887">
      <w:pPr>
        <w:rPr>
          <w:sz w:val="16"/>
        </w:rPr>
      </w:pPr>
      <w:r w:rsidRPr="00D350E6">
        <w:rPr>
          <w:sz w:val="16"/>
        </w:rPr>
        <w:t xml:space="preserve">Scholarly </w:t>
      </w:r>
      <w:r w:rsidRPr="00D350E6">
        <w:rPr>
          <w:b/>
          <w:i/>
          <w:iCs/>
          <w:u w:val="single"/>
          <w:bdr w:val="single" w:sz="18" w:space="0" w:color="auto"/>
        </w:rPr>
        <w:t>engagement</w:t>
      </w:r>
      <w:r w:rsidRPr="00D350E6">
        <w:rPr>
          <w:u w:val="single"/>
        </w:rPr>
        <w:t xml:space="preserve"> with </w:t>
      </w:r>
      <w:r w:rsidRPr="00D350E6">
        <w:rPr>
          <w:b/>
          <w:i/>
          <w:iCs/>
          <w:u w:val="single"/>
          <w:bdr w:val="single" w:sz="18" w:space="0" w:color="auto"/>
        </w:rPr>
        <w:t>racial capitalism has resurfaced</w:t>
      </w:r>
      <w:r w:rsidRPr="00D350E6">
        <w:rPr>
          <w:sz w:val="16"/>
        </w:rPr>
        <w:t xml:space="preserve"> and intensified in recent years, now </w:t>
      </w:r>
      <w:r w:rsidRPr="00D350E6">
        <w:rPr>
          <w:u w:val="single"/>
        </w:rPr>
        <w:t>including work in Black studies, cultural studies, education, public health, history, philosophy, political economy, political science, political ecology, and sociology</w:t>
      </w:r>
      <w:r w:rsidRPr="00D350E6">
        <w:rPr>
          <w:sz w:val="16"/>
        </w:rPr>
        <w:t>.' Much of the recent scholarship draws, at least in part, on classic works of the Black Radical tradition.2 Legal scholars, too, have begun to engage the concept.3</w:t>
      </w:r>
    </w:p>
    <w:p w14:paraId="55DE8C98" w14:textId="77777777" w:rsidR="00A26887" w:rsidRPr="00D350E6" w:rsidRDefault="00A26887" w:rsidP="00A26887">
      <w:pPr>
        <w:rPr>
          <w:sz w:val="16"/>
        </w:rPr>
      </w:pPr>
      <w:r w:rsidRPr="00D350E6">
        <w:rPr>
          <w:sz w:val="16"/>
        </w:rPr>
        <w:t>Peter Hudis suggests that recent waves of activism against police violence, mass incarceration, and the criminalization of migration have sparked a re-examination of "theoretical perspectives that conceptualise race and racism as integral to capitalism," including renewed interest in the work of Frantz Fanon (Hudis 2018, 200). He argues that the resurgence of right-wing authoritarian populism in the US, Europe, and elsewhere has made it imperative to distinguish reactionary critiques of neoliberalism that scapegoat its most vulnerable victims from genuine critiques that question the inner logic of capitalism, recognizing that neoliberalism is merely its latest manifestation.</w:t>
      </w:r>
    </w:p>
    <w:p w14:paraId="55C48D17" w14:textId="77777777" w:rsidR="00A26887" w:rsidRPr="00D350E6" w:rsidRDefault="00A26887" w:rsidP="00A26887">
      <w:pPr>
        <w:rPr>
          <w:sz w:val="16"/>
        </w:rPr>
      </w:pPr>
      <w:r w:rsidRPr="00D350E6">
        <w:rPr>
          <w:sz w:val="16"/>
        </w:rPr>
        <w:t xml:space="preserve">Our analysis of </w:t>
      </w:r>
      <w:r w:rsidRPr="00D350E6">
        <w:rPr>
          <w:highlight w:val="green"/>
          <w:u w:val="single"/>
        </w:rPr>
        <w:t xml:space="preserve">racial capitalism </w:t>
      </w:r>
      <w:r w:rsidRPr="00D350E6">
        <w:rPr>
          <w:b/>
          <w:i/>
          <w:iCs/>
          <w:highlight w:val="green"/>
          <w:u w:val="single"/>
          <w:bdr w:val="single" w:sz="18" w:space="0" w:color="auto"/>
        </w:rPr>
        <w:t>draws on</w:t>
      </w:r>
      <w:r w:rsidRPr="00D350E6">
        <w:rPr>
          <w:u w:val="single"/>
        </w:rPr>
        <w:t xml:space="preserve"> a wide range of this work.</w:t>
      </w:r>
      <w:r w:rsidRPr="00D350E6">
        <w:rPr>
          <w:sz w:val="16"/>
        </w:rPr>
        <w:t xml:space="preserve"> However, we focus on a few key authors in sketching </w:t>
      </w:r>
      <w:r w:rsidRPr="00D350E6">
        <w:rPr>
          <w:u w:val="single"/>
        </w:rPr>
        <w:t xml:space="preserve">the </w:t>
      </w:r>
      <w:r w:rsidRPr="00D350E6">
        <w:rPr>
          <w:b/>
          <w:i/>
          <w:iCs/>
          <w:highlight w:val="green"/>
          <w:u w:val="single"/>
          <w:bdr w:val="single" w:sz="18" w:space="0" w:color="auto"/>
        </w:rPr>
        <w:t>structures</w:t>
      </w:r>
      <w:r w:rsidRPr="00D350E6">
        <w:rPr>
          <w:u w:val="single"/>
        </w:rPr>
        <w:t xml:space="preserve"> and </w:t>
      </w:r>
      <w:r w:rsidRPr="00D350E6">
        <w:rPr>
          <w:b/>
          <w:i/>
          <w:iCs/>
          <w:u w:val="single"/>
          <w:bdr w:val="single" w:sz="18" w:space="0" w:color="auto"/>
        </w:rPr>
        <w:t>processes</w:t>
      </w:r>
      <w:r w:rsidRPr="00D350E6">
        <w:rPr>
          <w:u w:val="single"/>
        </w:rPr>
        <w:t xml:space="preserve"> of racial capitalism </w:t>
      </w:r>
      <w:r w:rsidRPr="00D350E6">
        <w:rPr>
          <w:highlight w:val="green"/>
          <w:u w:val="single"/>
        </w:rPr>
        <w:t>and</w:t>
      </w:r>
      <w:r w:rsidRPr="00D350E6">
        <w:rPr>
          <w:u w:val="single"/>
        </w:rPr>
        <w:t xml:space="preserve"> their </w:t>
      </w:r>
      <w:r w:rsidRPr="00D350E6">
        <w:rPr>
          <w:b/>
          <w:i/>
          <w:iCs/>
          <w:highlight w:val="green"/>
          <w:u w:val="single"/>
          <w:bdr w:val="single" w:sz="18" w:space="0" w:color="auto"/>
        </w:rPr>
        <w:t>interactions</w:t>
      </w:r>
      <w:r w:rsidRPr="00D350E6">
        <w:rPr>
          <w:sz w:val="16"/>
        </w:rPr>
        <w:t xml:space="preserve">. Further, given the vast literature across multiple disciplines exploring each of the processes we describe (segregation, for instance), we can provide only a short outline of each. Finally, taking our lead from Hudis (2018), our </w:t>
      </w:r>
      <w:r w:rsidRPr="00D350E6">
        <w:rPr>
          <w:u w:val="single"/>
        </w:rPr>
        <w:t xml:space="preserve">analysis </w:t>
      </w:r>
      <w:r w:rsidRPr="00D350E6">
        <w:rPr>
          <w:highlight w:val="green"/>
          <w:u w:val="single"/>
        </w:rPr>
        <w:t>focus</w:t>
      </w:r>
      <w:r w:rsidRPr="00D350E6">
        <w:rPr>
          <w:u w:val="single"/>
        </w:rPr>
        <w:t xml:space="preserve">es on </w:t>
      </w:r>
      <w:r w:rsidRPr="00D350E6">
        <w:rPr>
          <w:b/>
          <w:i/>
          <w:iCs/>
          <w:highlight w:val="green"/>
          <w:u w:val="single"/>
          <w:bdr w:val="single" w:sz="18" w:space="0" w:color="auto"/>
        </w:rPr>
        <w:t>profit-making</w:t>
      </w:r>
      <w:r w:rsidRPr="00D350E6">
        <w:rPr>
          <w:highlight w:val="green"/>
          <w:u w:val="single"/>
        </w:rPr>
        <w:t xml:space="preserve"> through </w:t>
      </w:r>
      <w:r w:rsidRPr="00D350E6">
        <w:rPr>
          <w:b/>
          <w:i/>
          <w:iCs/>
          <w:highlight w:val="green"/>
          <w:u w:val="single"/>
          <w:bdr w:val="single" w:sz="18" w:space="0" w:color="auto"/>
        </w:rPr>
        <w:t>production</w:t>
      </w:r>
      <w:r w:rsidRPr="00D350E6">
        <w:rPr>
          <w:u w:val="single"/>
        </w:rPr>
        <w:t xml:space="preserve"> and </w:t>
      </w:r>
      <w:r w:rsidRPr="00D350E6">
        <w:rPr>
          <w:highlight w:val="green"/>
          <w:u w:val="single"/>
        </w:rPr>
        <w:t>thus</w:t>
      </w:r>
      <w:r w:rsidRPr="00D350E6">
        <w:rPr>
          <w:u w:val="single"/>
        </w:rPr>
        <w:t xml:space="preserve"> </w:t>
      </w:r>
      <w:r w:rsidRPr="00D350E6">
        <w:rPr>
          <w:b/>
          <w:i/>
          <w:iCs/>
          <w:highlight w:val="green"/>
          <w:u w:val="single"/>
          <w:bdr w:val="single" w:sz="18" w:space="0" w:color="auto"/>
        </w:rPr>
        <w:t>on</w:t>
      </w:r>
      <w:r w:rsidRPr="00D350E6">
        <w:rPr>
          <w:b/>
          <w:i/>
          <w:iCs/>
          <w:u w:val="single"/>
          <w:bdr w:val="single" w:sz="18" w:space="0" w:color="auto"/>
        </w:rPr>
        <w:t xml:space="preserve"> nature, land, and </w:t>
      </w:r>
      <w:r w:rsidRPr="00D350E6">
        <w:rPr>
          <w:b/>
          <w:i/>
          <w:iCs/>
          <w:highlight w:val="green"/>
          <w:u w:val="single"/>
          <w:bdr w:val="single" w:sz="18" w:space="0" w:color="auto"/>
        </w:rPr>
        <w:t>labor</w:t>
      </w:r>
      <w:r w:rsidRPr="00D350E6">
        <w:rPr>
          <w:u w:val="single"/>
        </w:rPr>
        <w:t xml:space="preserve"> (people), </w:t>
      </w:r>
      <w:r w:rsidRPr="00D350E6">
        <w:rPr>
          <w:highlight w:val="green"/>
          <w:u w:val="single"/>
        </w:rPr>
        <w:t>instead of</w:t>
      </w:r>
      <w:r w:rsidRPr="00D350E6">
        <w:rPr>
          <w:u w:val="single"/>
        </w:rPr>
        <w:t xml:space="preserve"> the processes that dominate </w:t>
      </w:r>
      <w:r w:rsidRPr="00D350E6">
        <w:rPr>
          <w:b/>
          <w:i/>
          <w:iCs/>
          <w:highlight w:val="green"/>
          <w:u w:val="single"/>
          <w:bdr w:val="single" w:sz="18" w:space="0" w:color="auto"/>
        </w:rPr>
        <w:t>neoliberal profit-making</w:t>
      </w:r>
      <w:r w:rsidRPr="00D350E6">
        <w:rPr>
          <w:u w:val="single"/>
        </w:rPr>
        <w:t>, such as financial speculation, rent, and debt</w:t>
      </w:r>
      <w:r w:rsidRPr="00D350E6">
        <w:rPr>
          <w:sz w:val="16"/>
        </w:rPr>
        <w:t>. We do, however refer to these practices and use historic and contemporary examples of their outcomes as further evidence of racial capitalist extraction, its underlying logic, and its devastating impacts.</w:t>
      </w:r>
    </w:p>
    <w:p w14:paraId="70659E71" w14:textId="77777777" w:rsidR="00A26887" w:rsidRPr="00D350E6" w:rsidRDefault="00A26887" w:rsidP="00A26887">
      <w:pPr>
        <w:rPr>
          <w:sz w:val="16"/>
        </w:rPr>
      </w:pPr>
      <w:r w:rsidRPr="00D350E6">
        <w:rPr>
          <w:sz w:val="16"/>
        </w:rPr>
        <w:t xml:space="preserve">Having touched on our understandings of profit-making and race-making, we briefly turn to defining the processes that constitute them. </w:t>
      </w:r>
    </w:p>
    <w:p w14:paraId="057C5542" w14:textId="77777777" w:rsidR="00A26887" w:rsidRPr="00D350E6" w:rsidRDefault="00A26887" w:rsidP="00A26887">
      <w:pPr>
        <w:rPr>
          <w:sz w:val="16"/>
        </w:rPr>
      </w:pPr>
      <w:r w:rsidRPr="00D350E6">
        <w:rPr>
          <w:sz w:val="16"/>
        </w:rPr>
        <w:t xml:space="preserve">The </w:t>
      </w:r>
      <w:r w:rsidRPr="00D350E6">
        <w:rPr>
          <w:u w:val="single"/>
        </w:rPr>
        <w:t xml:space="preserve">three </w:t>
      </w:r>
      <w:r w:rsidRPr="00D350E6">
        <w:rPr>
          <w:highlight w:val="green"/>
          <w:u w:val="single"/>
        </w:rPr>
        <w:t xml:space="preserve">processes of </w:t>
      </w:r>
      <w:r w:rsidRPr="00D350E6">
        <w:rPr>
          <w:b/>
          <w:i/>
          <w:iCs/>
          <w:highlight w:val="green"/>
          <w:u w:val="single"/>
          <w:bdr w:val="single" w:sz="18" w:space="0" w:color="auto"/>
        </w:rPr>
        <w:t>profit-making</w:t>
      </w:r>
      <w:r w:rsidRPr="00D350E6">
        <w:rPr>
          <w:u w:val="single"/>
        </w:rPr>
        <w:t xml:space="preserve">, through which </w:t>
      </w:r>
      <w:r w:rsidRPr="00D350E6">
        <w:rPr>
          <w:b/>
          <w:i/>
          <w:iCs/>
          <w:u w:val="single"/>
          <w:bdr w:val="single" w:sz="18" w:space="0" w:color="auto"/>
        </w:rPr>
        <w:t>racial capitalism</w:t>
      </w:r>
      <w:r w:rsidRPr="00D350E6">
        <w:rPr>
          <w:u w:val="single"/>
        </w:rPr>
        <w:t xml:space="preserve"> produces </w:t>
      </w:r>
      <w:r w:rsidRPr="00D350E6">
        <w:rPr>
          <w:b/>
          <w:i/>
          <w:iCs/>
          <w:u w:val="single"/>
          <w:bdr w:val="single" w:sz="18" w:space="0" w:color="auto"/>
        </w:rPr>
        <w:t>economic wealth</w:t>
      </w:r>
      <w:r w:rsidRPr="00D350E6">
        <w:rPr>
          <w:u w:val="single"/>
        </w:rPr>
        <w:t xml:space="preserve"> and </w:t>
      </w:r>
      <w:r w:rsidRPr="00D350E6">
        <w:rPr>
          <w:b/>
          <w:i/>
          <w:iCs/>
          <w:u w:val="single"/>
          <w:bdr w:val="single" w:sz="18" w:space="0" w:color="auto"/>
        </w:rPr>
        <w:t xml:space="preserve">political power </w:t>
      </w:r>
      <w:r w:rsidRPr="00D350E6">
        <w:rPr>
          <w:b/>
          <w:i/>
          <w:iCs/>
          <w:highlight w:val="green"/>
          <w:u w:val="single"/>
          <w:bdr w:val="single" w:sz="18" w:space="0" w:color="auto"/>
        </w:rPr>
        <w:t>for elites</w:t>
      </w:r>
      <w:r w:rsidRPr="00D350E6">
        <w:rPr>
          <w:highlight w:val="green"/>
          <w:u w:val="single"/>
        </w:rPr>
        <w:t xml:space="preserve">, are distinct but </w:t>
      </w:r>
      <w:r w:rsidRPr="00D350E6">
        <w:rPr>
          <w:b/>
          <w:i/>
          <w:iCs/>
          <w:highlight w:val="green"/>
          <w:u w:val="single"/>
          <w:bdr w:val="single" w:sz="18" w:space="0" w:color="auto"/>
        </w:rPr>
        <w:t>overlapping</w:t>
      </w:r>
      <w:r w:rsidRPr="00D350E6">
        <w:rPr>
          <w:sz w:val="16"/>
        </w:rPr>
        <w:t xml:space="preserve">. </w:t>
      </w:r>
      <w:r w:rsidRPr="00D350E6">
        <w:rPr>
          <w:highlight w:val="green"/>
          <w:u w:val="single"/>
        </w:rPr>
        <w:t>Exploitation</w:t>
      </w:r>
      <w:r w:rsidRPr="00D350E6">
        <w:rPr>
          <w:u w:val="single"/>
        </w:rPr>
        <w:t xml:space="preserve"> involves the </w:t>
      </w:r>
      <w:r w:rsidRPr="00D350E6">
        <w:rPr>
          <w:b/>
          <w:i/>
          <w:iCs/>
          <w:highlight w:val="green"/>
          <w:u w:val="single"/>
          <w:bdr w:val="single" w:sz="18" w:space="0" w:color="auto"/>
        </w:rPr>
        <w:t>commodification</w:t>
      </w:r>
      <w:r w:rsidRPr="00D350E6">
        <w:rPr>
          <w:highlight w:val="green"/>
          <w:u w:val="single"/>
        </w:rPr>
        <w:t xml:space="preserve"> of </w:t>
      </w:r>
      <w:r w:rsidRPr="00D350E6">
        <w:rPr>
          <w:b/>
          <w:i/>
          <w:iCs/>
          <w:highlight w:val="green"/>
          <w:u w:val="single"/>
          <w:bdr w:val="single" w:sz="18" w:space="0" w:color="auto"/>
        </w:rPr>
        <w:t>labor</w:t>
      </w:r>
      <w:r w:rsidRPr="00D350E6">
        <w:rPr>
          <w:u w:val="single"/>
        </w:rPr>
        <w:t xml:space="preserve"> and its "</w:t>
      </w:r>
      <w:r w:rsidRPr="00D350E6">
        <w:rPr>
          <w:b/>
          <w:i/>
          <w:iCs/>
          <w:u w:val="single"/>
          <w:bdr w:val="single" w:sz="18" w:space="0" w:color="auto"/>
        </w:rPr>
        <w:t>free</w:t>
      </w:r>
      <w:r w:rsidRPr="00D350E6">
        <w:rPr>
          <w:u w:val="single"/>
        </w:rPr>
        <w:t xml:space="preserve">" exchange on markets for incomes that are </w:t>
      </w:r>
      <w:r w:rsidRPr="00D350E6">
        <w:rPr>
          <w:b/>
          <w:i/>
          <w:iCs/>
          <w:u w:val="single"/>
          <w:bdr w:val="single" w:sz="18" w:space="0" w:color="auto"/>
        </w:rPr>
        <w:t>less than</w:t>
      </w:r>
      <w:r w:rsidRPr="00D350E6">
        <w:rPr>
          <w:u w:val="single"/>
        </w:rPr>
        <w:t xml:space="preserve"> the value </w:t>
      </w:r>
      <w:r w:rsidRPr="00D350E6">
        <w:rPr>
          <w:b/>
          <w:i/>
          <w:iCs/>
          <w:u w:val="single"/>
          <w:bdr w:val="single" w:sz="18" w:space="0" w:color="auto"/>
        </w:rPr>
        <w:t>produced</w:t>
      </w:r>
      <w:r w:rsidRPr="00D350E6">
        <w:rPr>
          <w:u w:val="single"/>
        </w:rPr>
        <w:t xml:space="preserve">, but nonetheless </w:t>
      </w:r>
      <w:r w:rsidRPr="00D350E6">
        <w:rPr>
          <w:b/>
          <w:i/>
          <w:iCs/>
          <w:u w:val="single"/>
          <w:bdr w:val="single" w:sz="18" w:space="0" w:color="auto"/>
        </w:rPr>
        <w:t>sufficient</w:t>
      </w:r>
      <w:r w:rsidRPr="00D350E6">
        <w:rPr>
          <w:u w:val="single"/>
        </w:rPr>
        <w:t xml:space="preserve"> to meet </w:t>
      </w:r>
      <w:r w:rsidRPr="00D350E6">
        <w:rPr>
          <w:b/>
          <w:i/>
          <w:iCs/>
          <w:u w:val="single"/>
          <w:bdr w:val="single" w:sz="18" w:space="0" w:color="auto"/>
        </w:rPr>
        <w:t>life's basic needs</w:t>
      </w:r>
      <w:r w:rsidRPr="00D350E6">
        <w:rPr>
          <w:sz w:val="16"/>
        </w:rPr>
        <w:t xml:space="preserve"> (partially captured, perhaps, in the concept of "a living wage"). </w:t>
      </w:r>
      <w:r w:rsidRPr="00D350E6">
        <w:rPr>
          <w:b/>
          <w:i/>
          <w:iCs/>
          <w:highlight w:val="green"/>
          <w:u w:val="single"/>
          <w:bdr w:val="single" w:sz="18" w:space="0" w:color="auto"/>
        </w:rPr>
        <w:t>Expropriation</w:t>
      </w:r>
      <w:r w:rsidRPr="00D350E6">
        <w:rPr>
          <w:u w:val="single"/>
        </w:rPr>
        <w:t xml:space="preserve">, an </w:t>
      </w:r>
      <w:r w:rsidRPr="00D350E6">
        <w:rPr>
          <w:highlight w:val="green"/>
          <w:u w:val="single"/>
        </w:rPr>
        <w:t xml:space="preserve">intensification of </w:t>
      </w:r>
      <w:r w:rsidRPr="00D350E6">
        <w:rPr>
          <w:b/>
          <w:i/>
          <w:iCs/>
          <w:highlight w:val="green"/>
          <w:u w:val="single"/>
          <w:bdr w:val="single" w:sz="18" w:space="0" w:color="auto"/>
        </w:rPr>
        <w:t>exploitation</w:t>
      </w:r>
      <w:r w:rsidRPr="00D350E6">
        <w:rPr>
          <w:u w:val="single"/>
        </w:rPr>
        <w:t xml:space="preserve">, involves </w:t>
      </w:r>
      <w:r w:rsidRPr="00D350E6">
        <w:rPr>
          <w:b/>
          <w:i/>
          <w:iCs/>
          <w:u w:val="single"/>
          <w:bdr w:val="single" w:sz="18" w:space="0" w:color="auto"/>
        </w:rPr>
        <w:t>dispossessing</w:t>
      </w:r>
      <w:r w:rsidRPr="00D350E6">
        <w:rPr>
          <w:u w:val="single"/>
        </w:rPr>
        <w:t xml:space="preserve"> and/or </w:t>
      </w:r>
      <w:r w:rsidRPr="00D350E6">
        <w:rPr>
          <w:b/>
          <w:i/>
          <w:iCs/>
          <w:u w:val="single"/>
          <w:bdr w:val="single" w:sz="18" w:space="0" w:color="auto"/>
        </w:rPr>
        <w:t>commandeering human, non-human, material, and natural resources</w:t>
      </w:r>
      <w:r w:rsidRPr="00D350E6">
        <w:rPr>
          <w:u w:val="single"/>
        </w:rPr>
        <w:t xml:space="preserve"> for the purpose of creating and </w:t>
      </w:r>
      <w:r w:rsidRPr="00D350E6">
        <w:rPr>
          <w:b/>
          <w:i/>
          <w:iCs/>
          <w:u w:val="single"/>
          <w:bdr w:val="single" w:sz="18" w:space="0" w:color="auto"/>
        </w:rPr>
        <w:t>expanding economic profits</w:t>
      </w:r>
      <w:r w:rsidRPr="00D350E6">
        <w:rPr>
          <w:u w:val="single"/>
        </w:rPr>
        <w:t xml:space="preserve">-but doing so </w:t>
      </w:r>
      <w:r w:rsidRPr="00D350E6">
        <w:rPr>
          <w:b/>
          <w:i/>
          <w:iCs/>
          <w:u w:val="single"/>
          <w:bdr w:val="single" w:sz="18" w:space="0" w:color="auto"/>
        </w:rPr>
        <w:t>without paying</w:t>
      </w:r>
      <w:r w:rsidRPr="00D350E6">
        <w:rPr>
          <w:u w:val="single"/>
        </w:rPr>
        <w:t xml:space="preserve"> for them, without paying enough to cover the cost of their replenishment and reproduction, or without ensuring their regeneration</w:t>
      </w:r>
      <w:r w:rsidRPr="00D350E6">
        <w:rPr>
          <w:sz w:val="16"/>
        </w:rPr>
        <w:t xml:space="preserve"> (for example, enslaved labor and logging leading to deforestation). </w:t>
      </w:r>
      <w:r w:rsidRPr="00D350E6">
        <w:rPr>
          <w:b/>
          <w:i/>
          <w:iCs/>
          <w:highlight w:val="green"/>
          <w:u w:val="single"/>
          <w:bdr w:val="single" w:sz="18" w:space="0" w:color="auto"/>
        </w:rPr>
        <w:t>Expulsion</w:t>
      </w:r>
      <w:r w:rsidRPr="00D350E6">
        <w:rPr>
          <w:u w:val="single"/>
        </w:rPr>
        <w:t xml:space="preserve"> is the process of </w:t>
      </w:r>
      <w:r w:rsidRPr="00D350E6">
        <w:rPr>
          <w:b/>
          <w:i/>
          <w:iCs/>
          <w:highlight w:val="green"/>
          <w:u w:val="single"/>
          <w:bdr w:val="single" w:sz="18" w:space="0" w:color="auto"/>
        </w:rPr>
        <w:t>discarding</w:t>
      </w:r>
      <w:r w:rsidRPr="00D350E6">
        <w:rPr>
          <w:u w:val="single"/>
        </w:rPr>
        <w:t xml:space="preserve"> as "</w:t>
      </w:r>
      <w:r w:rsidRPr="00D350E6">
        <w:rPr>
          <w:b/>
          <w:i/>
          <w:iCs/>
          <w:highlight w:val="green"/>
          <w:u w:val="single"/>
          <w:bdr w:val="single" w:sz="18" w:space="0" w:color="auto"/>
        </w:rPr>
        <w:t>waste</w:t>
      </w:r>
      <w:r w:rsidRPr="00D350E6">
        <w:rPr>
          <w:u w:val="single"/>
        </w:rPr>
        <w:t xml:space="preserve">" </w:t>
      </w:r>
      <w:r w:rsidRPr="00D350E6">
        <w:rPr>
          <w:highlight w:val="green"/>
          <w:u w:val="single"/>
        </w:rPr>
        <w:t>persons</w:t>
      </w:r>
      <w:r w:rsidRPr="00D350E6">
        <w:rPr>
          <w:u w:val="single"/>
        </w:rPr>
        <w:t xml:space="preserve"> who come to be </w:t>
      </w:r>
      <w:r w:rsidRPr="00D350E6">
        <w:rPr>
          <w:b/>
          <w:i/>
          <w:iCs/>
          <w:highlight w:val="green"/>
          <w:u w:val="single"/>
          <w:bdr w:val="single" w:sz="18" w:space="0" w:color="auto"/>
        </w:rPr>
        <w:t>viewed</w:t>
      </w:r>
      <w:r w:rsidRPr="00D350E6">
        <w:rPr>
          <w:highlight w:val="green"/>
          <w:u w:val="single"/>
        </w:rPr>
        <w:t xml:space="preserve"> as "</w:t>
      </w:r>
      <w:r w:rsidRPr="00D350E6">
        <w:rPr>
          <w:b/>
          <w:i/>
          <w:iCs/>
          <w:highlight w:val="green"/>
          <w:u w:val="single"/>
          <w:bdr w:val="single" w:sz="18" w:space="0" w:color="auto"/>
        </w:rPr>
        <w:t>surplus</w:t>
      </w:r>
      <w:r w:rsidRPr="00D350E6">
        <w:rPr>
          <w:b/>
          <w:i/>
          <w:iCs/>
          <w:u w:val="single"/>
          <w:bdr w:val="single" w:sz="18" w:space="0" w:color="auto"/>
        </w:rPr>
        <w:t xml:space="preserve"> humanity</w:t>
      </w:r>
      <w:r w:rsidRPr="00D350E6">
        <w:rPr>
          <w:sz w:val="16"/>
        </w:rPr>
        <w:t xml:space="preserve">." Expulsion often </w:t>
      </w:r>
      <w:r w:rsidRPr="00D350E6">
        <w:rPr>
          <w:u w:val="single"/>
        </w:rPr>
        <w:t xml:space="preserve">results in a new process of </w:t>
      </w:r>
      <w:r w:rsidRPr="00D350E6">
        <w:rPr>
          <w:b/>
          <w:i/>
          <w:iCs/>
          <w:u w:val="single"/>
          <w:bdr w:val="single" w:sz="18" w:space="0" w:color="auto"/>
        </w:rPr>
        <w:t>capital accumulation</w:t>
      </w:r>
      <w:r w:rsidRPr="00D350E6">
        <w:rPr>
          <w:sz w:val="16"/>
        </w:rPr>
        <w:t xml:space="preserve"> through the commodification of this "waste," as in the gentrification of blighted urban neighborhoods or mass incarceration in for-profit prisons.</w:t>
      </w:r>
    </w:p>
    <w:p w14:paraId="0DDF705D" w14:textId="77777777" w:rsidR="00A26887" w:rsidRPr="00D350E6" w:rsidRDefault="00A26887" w:rsidP="00A26887">
      <w:pPr>
        <w:rPr>
          <w:u w:val="single"/>
        </w:rPr>
      </w:pPr>
      <w:r w:rsidRPr="00D350E6">
        <w:rPr>
          <w:b/>
          <w:i/>
          <w:iCs/>
          <w:highlight w:val="green"/>
          <w:u w:val="single"/>
          <w:bdr w:val="single" w:sz="18" w:space="0" w:color="auto"/>
        </w:rPr>
        <w:t>Racial stratification</w:t>
      </w:r>
      <w:r w:rsidRPr="00D350E6">
        <w:rPr>
          <w:u w:val="single"/>
        </w:rPr>
        <w:t xml:space="preserve"> is the </w:t>
      </w:r>
      <w:r w:rsidRPr="00D350E6">
        <w:rPr>
          <w:highlight w:val="green"/>
          <w:u w:val="single"/>
        </w:rPr>
        <w:t xml:space="preserve">process of </w:t>
      </w:r>
      <w:r w:rsidRPr="00D350E6">
        <w:rPr>
          <w:b/>
          <w:i/>
          <w:iCs/>
          <w:highlight w:val="green"/>
          <w:u w:val="single"/>
          <w:bdr w:val="single" w:sz="18" w:space="0" w:color="auto"/>
        </w:rPr>
        <w:t>dividing humanity</w:t>
      </w:r>
      <w:r w:rsidRPr="00D350E6">
        <w:rPr>
          <w:highlight w:val="green"/>
          <w:u w:val="single"/>
        </w:rPr>
        <w:t xml:space="preserve"> into</w:t>
      </w:r>
      <w:r w:rsidRPr="00D350E6">
        <w:rPr>
          <w:u w:val="single"/>
        </w:rPr>
        <w:t xml:space="preserve"> a </w:t>
      </w:r>
      <w:r w:rsidRPr="00D350E6">
        <w:rPr>
          <w:b/>
          <w:i/>
          <w:iCs/>
          <w:highlight w:val="green"/>
          <w:u w:val="single"/>
          <w:bdr w:val="single" w:sz="18" w:space="0" w:color="auto"/>
        </w:rPr>
        <w:t>hierarchy</w:t>
      </w:r>
      <w:r w:rsidRPr="00D350E6">
        <w:rPr>
          <w:highlight w:val="green"/>
          <w:u w:val="single"/>
        </w:rPr>
        <w:t xml:space="preserve"> of "</w:t>
      </w:r>
      <w:r w:rsidRPr="00D350E6">
        <w:rPr>
          <w:b/>
          <w:i/>
          <w:iCs/>
          <w:highlight w:val="green"/>
          <w:u w:val="single"/>
          <w:bdr w:val="single" w:sz="18" w:space="0" w:color="auto"/>
        </w:rPr>
        <w:t>races</w:t>
      </w:r>
      <w:r w:rsidRPr="00D350E6">
        <w:rPr>
          <w:sz w:val="16"/>
        </w:rPr>
        <w:t xml:space="preserve">" by reference to perceived differences in human bodies. </w:t>
      </w:r>
      <w:r w:rsidRPr="00D350E6">
        <w:rPr>
          <w:u w:val="single"/>
        </w:rPr>
        <w:t xml:space="preserve">Race and racial stratification </w:t>
      </w:r>
      <w:r w:rsidRPr="00D350E6">
        <w:rPr>
          <w:b/>
          <w:i/>
          <w:iCs/>
          <w:highlight w:val="green"/>
          <w:u w:val="single"/>
          <w:bdr w:val="single" w:sz="18" w:space="0" w:color="auto"/>
        </w:rPr>
        <w:t>naturalize</w:t>
      </w:r>
      <w:r w:rsidRPr="00D350E6">
        <w:rPr>
          <w:u w:val="single"/>
        </w:rPr>
        <w:t xml:space="preserve"> the </w:t>
      </w:r>
      <w:r w:rsidRPr="00D350E6">
        <w:rPr>
          <w:b/>
          <w:i/>
          <w:iCs/>
          <w:highlight w:val="green"/>
          <w:u w:val="single"/>
          <w:bdr w:val="single" w:sz="18" w:space="0" w:color="auto"/>
        </w:rPr>
        <w:t>injustices of exploitation</w:t>
      </w:r>
      <w:r w:rsidRPr="00D350E6">
        <w:rPr>
          <w:sz w:val="16"/>
        </w:rPr>
        <w:t xml:space="preserve">, expropriation, and expulsion, with race marking who is or has been vulnerable to one or another of these profit-making modes. </w:t>
      </w:r>
      <w:r w:rsidRPr="00D350E6">
        <w:rPr>
          <w:b/>
          <w:i/>
          <w:iCs/>
          <w:u w:val="single"/>
          <w:bdr w:val="single" w:sz="18" w:space="0" w:color="auto"/>
        </w:rPr>
        <w:t>Racial stratification</w:t>
      </w:r>
      <w:r w:rsidRPr="00D350E6">
        <w:rPr>
          <w:u w:val="single"/>
        </w:rPr>
        <w:t xml:space="preserve">, as Du Bois ([1935] 1998) famously suggested, </w:t>
      </w:r>
      <w:r w:rsidRPr="00D350E6">
        <w:rPr>
          <w:b/>
          <w:i/>
          <w:iCs/>
          <w:highlight w:val="green"/>
          <w:u w:val="single"/>
          <w:bdr w:val="single" w:sz="18" w:space="0" w:color="auto"/>
        </w:rPr>
        <w:t>stabilizes capitalism</w:t>
      </w:r>
      <w:r w:rsidRPr="00D350E6">
        <w:rPr>
          <w:u w:val="single"/>
        </w:rPr>
        <w:t xml:space="preserve"> by </w:t>
      </w:r>
      <w:r w:rsidRPr="00D350E6">
        <w:rPr>
          <w:b/>
          <w:i/>
          <w:iCs/>
          <w:highlight w:val="green"/>
          <w:u w:val="single"/>
          <w:bdr w:val="single" w:sz="18" w:space="0" w:color="auto"/>
        </w:rPr>
        <w:t>dividing</w:t>
      </w:r>
      <w:r w:rsidRPr="00D350E6">
        <w:rPr>
          <w:u w:val="single"/>
        </w:rPr>
        <w:t xml:space="preserve"> the </w:t>
      </w:r>
      <w:r w:rsidRPr="00D350E6">
        <w:rPr>
          <w:b/>
          <w:i/>
          <w:iCs/>
          <w:highlight w:val="green"/>
          <w:u w:val="single"/>
          <w:bdr w:val="single" w:sz="18" w:space="0" w:color="auto"/>
        </w:rPr>
        <w:t>working class</w:t>
      </w:r>
      <w:r w:rsidRPr="00D350E6">
        <w:rPr>
          <w:u w:val="single"/>
        </w:rPr>
        <w:t xml:space="preserve">, allowing </w:t>
      </w:r>
      <w:r w:rsidRPr="00D350E6">
        <w:rPr>
          <w:b/>
          <w:i/>
          <w:iCs/>
          <w:u w:val="single"/>
          <w:bdr w:val="single" w:sz="18" w:space="0" w:color="auto"/>
        </w:rPr>
        <w:t>non-elite white workers</w:t>
      </w:r>
      <w:r w:rsidRPr="00D350E6">
        <w:rPr>
          <w:u w:val="single"/>
        </w:rPr>
        <w:t xml:space="preserve"> to </w:t>
      </w:r>
      <w:r w:rsidRPr="00D350E6">
        <w:rPr>
          <w:b/>
          <w:i/>
          <w:iCs/>
          <w:u w:val="single"/>
          <w:bdr w:val="single" w:sz="18" w:space="0" w:color="auto"/>
        </w:rPr>
        <w:t>perceive</w:t>
      </w:r>
      <w:r w:rsidRPr="00D350E6">
        <w:rPr>
          <w:u w:val="single"/>
        </w:rPr>
        <w:t xml:space="preserve"> their </w:t>
      </w:r>
      <w:r w:rsidRPr="00D350E6">
        <w:rPr>
          <w:b/>
          <w:i/>
          <w:iCs/>
          <w:u w:val="single"/>
          <w:bdr w:val="single" w:sz="18" w:space="0" w:color="auto"/>
        </w:rPr>
        <w:t>interests</w:t>
      </w:r>
      <w:r w:rsidRPr="00D350E6">
        <w:rPr>
          <w:u w:val="single"/>
        </w:rPr>
        <w:t xml:space="preserve"> as </w:t>
      </w:r>
      <w:r w:rsidRPr="00D350E6">
        <w:rPr>
          <w:b/>
          <w:i/>
          <w:iCs/>
          <w:u w:val="single"/>
          <w:bdr w:val="single" w:sz="18" w:space="0" w:color="auto"/>
        </w:rPr>
        <w:t>aligned</w:t>
      </w:r>
      <w:r w:rsidRPr="00D350E6">
        <w:rPr>
          <w:u w:val="single"/>
        </w:rPr>
        <w:t xml:space="preserve"> with those of </w:t>
      </w:r>
      <w:r w:rsidRPr="00D350E6">
        <w:rPr>
          <w:b/>
          <w:i/>
          <w:iCs/>
          <w:u w:val="single"/>
          <w:bdr w:val="single" w:sz="18" w:space="0" w:color="auto"/>
        </w:rPr>
        <w:t>white owners of capital</w:t>
      </w:r>
      <w:r w:rsidRPr="00D350E6">
        <w:rPr>
          <w:u w:val="single"/>
        </w:rPr>
        <w:t xml:space="preserve">. Race-making also </w:t>
      </w:r>
      <w:r w:rsidRPr="00D350E6">
        <w:rPr>
          <w:b/>
          <w:i/>
          <w:iCs/>
          <w:u w:val="single"/>
          <w:bdr w:val="single" w:sz="18" w:space="0" w:color="auto"/>
        </w:rPr>
        <w:t>divides</w:t>
      </w:r>
      <w:r w:rsidRPr="00D350E6">
        <w:rPr>
          <w:u w:val="single"/>
        </w:rPr>
        <w:t xml:space="preserve"> the </w:t>
      </w:r>
      <w:r w:rsidRPr="00D350E6">
        <w:rPr>
          <w:b/>
          <w:i/>
          <w:iCs/>
          <w:u w:val="single"/>
          <w:bdr w:val="single" w:sz="18" w:space="0" w:color="auto"/>
        </w:rPr>
        <w:t>earth</w:t>
      </w:r>
      <w:r w:rsidRPr="00D350E6">
        <w:rPr>
          <w:u w:val="single"/>
        </w:rPr>
        <w:t xml:space="preserve"> among racialized groups through legal concepts of property and sovereignty, and </w:t>
      </w:r>
      <w:r w:rsidRPr="00D350E6">
        <w:rPr>
          <w:b/>
          <w:i/>
          <w:iCs/>
          <w:highlight w:val="green"/>
          <w:u w:val="single"/>
          <w:bdr w:val="single" w:sz="18" w:space="0" w:color="auto"/>
        </w:rPr>
        <w:t>facilitates</w:t>
      </w:r>
      <w:r w:rsidRPr="00D350E6">
        <w:rPr>
          <w:u w:val="single"/>
        </w:rPr>
        <w:t xml:space="preserve"> the </w:t>
      </w:r>
      <w:r w:rsidRPr="00D350E6">
        <w:rPr>
          <w:b/>
          <w:i/>
          <w:iCs/>
          <w:highlight w:val="green"/>
          <w:u w:val="single"/>
          <w:bdr w:val="single" w:sz="18" w:space="0" w:color="auto"/>
        </w:rPr>
        <w:t>commodification of nature</w:t>
      </w:r>
      <w:r w:rsidRPr="00D350E6">
        <w:rPr>
          <w:u w:val="single"/>
        </w:rPr>
        <w:t>.</w:t>
      </w:r>
    </w:p>
    <w:p w14:paraId="4FE659C7" w14:textId="77777777" w:rsidR="00A26887" w:rsidRPr="00D350E6" w:rsidRDefault="00A26887" w:rsidP="00A26887">
      <w:pPr>
        <w:rPr>
          <w:sz w:val="16"/>
        </w:rPr>
      </w:pPr>
      <w:r w:rsidRPr="00D350E6">
        <w:rPr>
          <w:b/>
          <w:i/>
          <w:iCs/>
          <w:highlight w:val="green"/>
          <w:u w:val="single"/>
          <w:bdr w:val="single" w:sz="18" w:space="0" w:color="auto"/>
        </w:rPr>
        <w:t>Segregation</w:t>
      </w:r>
      <w:r w:rsidRPr="00D350E6">
        <w:rPr>
          <w:u w:val="single"/>
        </w:rPr>
        <w:t xml:space="preserve"> is a </w:t>
      </w:r>
      <w:r w:rsidRPr="00D350E6">
        <w:rPr>
          <w:b/>
          <w:i/>
          <w:iCs/>
          <w:highlight w:val="green"/>
          <w:u w:val="single"/>
          <w:bdr w:val="single" w:sz="18" w:space="0" w:color="auto"/>
        </w:rPr>
        <w:t>central</w:t>
      </w:r>
      <w:r w:rsidRPr="00D350E6">
        <w:rPr>
          <w:highlight w:val="green"/>
          <w:u w:val="single"/>
        </w:rPr>
        <w:t xml:space="preserve"> tool of</w:t>
      </w:r>
      <w:r w:rsidRPr="00D350E6">
        <w:rPr>
          <w:u w:val="single"/>
        </w:rPr>
        <w:t xml:space="preserve"> spatial </w:t>
      </w:r>
      <w:r w:rsidRPr="00D350E6">
        <w:rPr>
          <w:b/>
          <w:i/>
          <w:iCs/>
          <w:highlight w:val="green"/>
          <w:u w:val="single"/>
          <w:bdr w:val="single" w:sz="18" w:space="0" w:color="auto"/>
        </w:rPr>
        <w:t>race-making</w:t>
      </w:r>
      <w:r w:rsidRPr="00D350E6">
        <w:rPr>
          <w:sz w:val="16"/>
        </w:rPr>
        <w:t xml:space="preserve">, which </w:t>
      </w:r>
      <w:r w:rsidRPr="00D350E6">
        <w:rPr>
          <w:b/>
          <w:i/>
          <w:iCs/>
          <w:u w:val="single"/>
          <w:bdr w:val="single" w:sz="18" w:space="0" w:color="auto"/>
        </w:rPr>
        <w:t>facilitates profit-making</w:t>
      </w:r>
      <w:r w:rsidRPr="00D350E6">
        <w:rPr>
          <w:sz w:val="16"/>
        </w:rPr>
        <w:t xml:space="preserve"> by </w:t>
      </w:r>
      <w:r w:rsidRPr="00D350E6">
        <w:rPr>
          <w:b/>
          <w:i/>
          <w:iCs/>
          <w:u w:val="single"/>
          <w:bdr w:val="single" w:sz="18" w:space="0" w:color="auto"/>
        </w:rPr>
        <w:t>enabling</w:t>
      </w:r>
      <w:r w:rsidRPr="00D350E6">
        <w:rPr>
          <w:u w:val="single"/>
        </w:rPr>
        <w:t xml:space="preserve"> one mode of </w:t>
      </w:r>
      <w:r w:rsidRPr="00D350E6">
        <w:rPr>
          <w:b/>
          <w:i/>
          <w:iCs/>
          <w:u w:val="single"/>
          <w:bdr w:val="single" w:sz="18" w:space="0" w:color="auto"/>
        </w:rPr>
        <w:t>profit-making</w:t>
      </w:r>
      <w:r w:rsidRPr="00D350E6">
        <w:rPr>
          <w:sz w:val="16"/>
        </w:rPr>
        <w:t xml:space="preserve"> to predominate in one space and not another, at both the global and national levels. Here we draw on David Harvey's concept of the spatial fix (Harvey 2004; Harvey 2001). For example, </w:t>
      </w:r>
      <w:r w:rsidRPr="00D350E6">
        <w:rPr>
          <w:b/>
          <w:i/>
          <w:iCs/>
          <w:u w:val="single"/>
          <w:bdr w:val="single" w:sz="18" w:space="0" w:color="auto"/>
        </w:rPr>
        <w:t>spatial segregation</w:t>
      </w:r>
      <w:r w:rsidRPr="00D350E6">
        <w:rPr>
          <w:u w:val="single"/>
        </w:rPr>
        <w:t xml:space="preserve"> </w:t>
      </w:r>
      <w:r w:rsidRPr="00D350E6">
        <w:rPr>
          <w:highlight w:val="green"/>
          <w:u w:val="single"/>
        </w:rPr>
        <w:t>determines</w:t>
      </w:r>
      <w:r w:rsidRPr="00D350E6">
        <w:rPr>
          <w:u w:val="single"/>
        </w:rPr>
        <w:t xml:space="preserve"> in large part </w:t>
      </w:r>
      <w:r w:rsidRPr="00D350E6">
        <w:rPr>
          <w:highlight w:val="green"/>
          <w:u w:val="single"/>
        </w:rPr>
        <w:t xml:space="preserve">which </w:t>
      </w:r>
      <w:r w:rsidRPr="00D350E6">
        <w:rPr>
          <w:b/>
          <w:i/>
          <w:iCs/>
          <w:highlight w:val="green"/>
          <w:u w:val="single"/>
          <w:bdr w:val="single" w:sz="18" w:space="0" w:color="auto"/>
        </w:rPr>
        <w:t>groups</w:t>
      </w:r>
      <w:r w:rsidRPr="00D350E6">
        <w:rPr>
          <w:highlight w:val="green"/>
          <w:u w:val="single"/>
        </w:rPr>
        <w:t xml:space="preserve"> are</w:t>
      </w:r>
      <w:r w:rsidRPr="00D350E6">
        <w:rPr>
          <w:u w:val="single"/>
        </w:rPr>
        <w:t xml:space="preserve"> </w:t>
      </w:r>
      <w:r w:rsidRPr="00D350E6">
        <w:rPr>
          <w:b/>
          <w:i/>
          <w:iCs/>
          <w:u w:val="single"/>
          <w:bdr w:val="single" w:sz="18" w:space="0" w:color="auto"/>
        </w:rPr>
        <w:t xml:space="preserve">disproportionately </w:t>
      </w:r>
      <w:r w:rsidRPr="00D350E6">
        <w:rPr>
          <w:b/>
          <w:i/>
          <w:iCs/>
          <w:highlight w:val="green"/>
          <w:u w:val="single"/>
          <w:bdr w:val="single" w:sz="18" w:space="0" w:color="auto"/>
        </w:rPr>
        <w:t>vulnerable</w:t>
      </w:r>
      <w:r w:rsidRPr="00D350E6">
        <w:rPr>
          <w:u w:val="single"/>
        </w:rPr>
        <w:t xml:space="preserve"> to expropriation of their wealth through predatory lending-most often, persons in neighborhoods and </w:t>
      </w:r>
      <w:r w:rsidRPr="00D350E6">
        <w:rPr>
          <w:b/>
          <w:i/>
          <w:iCs/>
          <w:u w:val="single"/>
          <w:bdr w:val="single" w:sz="18" w:space="0" w:color="auto"/>
        </w:rPr>
        <w:t>states racialized as nonwhite</w:t>
      </w:r>
      <w:r w:rsidRPr="00D350E6">
        <w:rPr>
          <w:u w:val="single"/>
        </w:rPr>
        <w:t>, as illustrated by the subprime mortgage crisis in the United States and the sovereign debt crisis in the global South</w:t>
      </w:r>
      <w:r w:rsidRPr="00D350E6">
        <w:rPr>
          <w:sz w:val="16"/>
        </w:rPr>
        <w:t xml:space="preserve">. Spatial </w:t>
      </w:r>
      <w:r w:rsidRPr="00D350E6">
        <w:rPr>
          <w:b/>
          <w:i/>
          <w:iCs/>
          <w:highlight w:val="green"/>
          <w:u w:val="single"/>
          <w:bdr w:val="single" w:sz="18" w:space="0" w:color="auto"/>
        </w:rPr>
        <w:t>segregation</w:t>
      </w:r>
      <w:r w:rsidRPr="00D350E6">
        <w:rPr>
          <w:sz w:val="16"/>
        </w:rPr>
        <w:t xml:space="preserve"> also </w:t>
      </w:r>
      <w:r w:rsidRPr="00D350E6">
        <w:rPr>
          <w:b/>
          <w:i/>
          <w:iCs/>
          <w:highlight w:val="green"/>
          <w:u w:val="single"/>
          <w:bdr w:val="single" w:sz="18" w:space="0" w:color="auto"/>
        </w:rPr>
        <w:t>facilitates</w:t>
      </w:r>
      <w:r w:rsidRPr="00D350E6">
        <w:rPr>
          <w:u w:val="single"/>
        </w:rPr>
        <w:t xml:space="preserve"> the </w:t>
      </w:r>
      <w:r w:rsidRPr="00D350E6">
        <w:rPr>
          <w:b/>
          <w:i/>
          <w:iCs/>
          <w:u w:val="single"/>
          <w:bdr w:val="single" w:sz="18" w:space="0" w:color="auto"/>
        </w:rPr>
        <w:t>political-economic abandonment</w:t>
      </w:r>
      <w:r w:rsidRPr="00D350E6">
        <w:rPr>
          <w:u w:val="single"/>
        </w:rPr>
        <w:t xml:space="preserve"> of people and spaces discarded as waste, including the </w:t>
      </w:r>
      <w:r w:rsidRPr="00D350E6">
        <w:rPr>
          <w:b/>
          <w:i/>
          <w:iCs/>
          <w:highlight w:val="green"/>
          <w:u w:val="single"/>
          <w:bdr w:val="single" w:sz="18" w:space="0" w:color="auto"/>
        </w:rPr>
        <w:t>creation of sacrifice zones</w:t>
      </w:r>
      <w:r w:rsidRPr="00D350E6">
        <w:rPr>
          <w:u w:val="single"/>
        </w:rPr>
        <w:t>, where degraded nature, land, and humans have been abandoned by capital and left to die because they are unlikely to be profitably reclaimed or commodified in the near future</w:t>
      </w:r>
      <w:r w:rsidRPr="00D350E6">
        <w:rPr>
          <w:sz w:val="16"/>
        </w:rPr>
        <w:t>.</w:t>
      </w:r>
    </w:p>
    <w:p w14:paraId="530F17C2" w14:textId="77777777" w:rsidR="00A26887" w:rsidRPr="00D350E6" w:rsidRDefault="00A26887" w:rsidP="00A26887">
      <w:pPr>
        <w:rPr>
          <w:sz w:val="16"/>
        </w:rPr>
      </w:pPr>
      <w:r w:rsidRPr="00D350E6">
        <w:rPr>
          <w:sz w:val="16"/>
        </w:rPr>
        <w:t xml:space="preserve">While grounded in many of Marx's insights about capitalism, the </w:t>
      </w:r>
      <w:r w:rsidRPr="00D350E6">
        <w:rPr>
          <w:u w:val="single"/>
        </w:rPr>
        <w:t xml:space="preserve">theory of </w:t>
      </w:r>
      <w:r w:rsidRPr="00D350E6">
        <w:rPr>
          <w:b/>
          <w:i/>
          <w:iCs/>
          <w:u w:val="single"/>
          <w:bdr w:val="single" w:sz="18" w:space="0" w:color="auto"/>
        </w:rPr>
        <w:t xml:space="preserve">racial capitalism </w:t>
      </w:r>
      <w:r w:rsidRPr="00D350E6">
        <w:rPr>
          <w:u w:val="single"/>
        </w:rPr>
        <w:t xml:space="preserve">rejects the notion that the </w:t>
      </w:r>
      <w:r w:rsidRPr="00D350E6">
        <w:rPr>
          <w:b/>
          <w:i/>
          <w:iCs/>
          <w:u w:val="single"/>
          <w:bdr w:val="single" w:sz="18" w:space="0" w:color="auto"/>
        </w:rPr>
        <w:t>exploitation of wage labor</w:t>
      </w:r>
      <w:r w:rsidRPr="00D350E6">
        <w:rPr>
          <w:u w:val="single"/>
        </w:rPr>
        <w:t xml:space="preserve"> is the sine qua non of capitalism</w:t>
      </w:r>
      <w:r w:rsidRPr="00D350E6">
        <w:rPr>
          <w:sz w:val="16"/>
        </w:rPr>
        <w:t xml:space="preserve">. Rather, the </w:t>
      </w:r>
      <w:r w:rsidRPr="00D350E6">
        <w:rPr>
          <w:u w:val="single"/>
        </w:rPr>
        <w:t xml:space="preserve">theory of racial capitalism </w:t>
      </w:r>
      <w:r w:rsidRPr="00D350E6">
        <w:rPr>
          <w:b/>
          <w:i/>
          <w:iCs/>
          <w:u w:val="single"/>
          <w:bdr w:val="single" w:sz="18" w:space="0" w:color="auto"/>
        </w:rPr>
        <w:t>highlights</w:t>
      </w:r>
      <w:r w:rsidRPr="00D350E6">
        <w:rPr>
          <w:u w:val="single"/>
        </w:rPr>
        <w:t xml:space="preserve"> the ongoing </w:t>
      </w:r>
      <w:r w:rsidRPr="00D350E6">
        <w:rPr>
          <w:b/>
          <w:i/>
          <w:iCs/>
          <w:u w:val="single"/>
          <w:bdr w:val="single" w:sz="18" w:space="0" w:color="auto"/>
        </w:rPr>
        <w:t>dependence of global capitalism on the dispossession</w:t>
      </w:r>
      <w:r w:rsidRPr="00D350E6">
        <w:rPr>
          <w:u w:val="single"/>
        </w:rPr>
        <w:t xml:space="preserve"> and </w:t>
      </w:r>
      <w:r w:rsidRPr="00D350E6">
        <w:rPr>
          <w:b/>
          <w:i/>
          <w:iCs/>
          <w:u w:val="single"/>
          <w:bdr w:val="single" w:sz="18" w:space="0" w:color="auto"/>
        </w:rPr>
        <w:t>expropriation of land</w:t>
      </w:r>
      <w:r w:rsidRPr="00D350E6">
        <w:rPr>
          <w:u w:val="single"/>
        </w:rPr>
        <w:t xml:space="preserve"> and resources of those </w:t>
      </w:r>
      <w:r w:rsidRPr="00D350E6">
        <w:rPr>
          <w:b/>
          <w:i/>
          <w:iCs/>
          <w:highlight w:val="green"/>
          <w:u w:val="single"/>
          <w:bdr w:val="single" w:sz="18" w:space="0" w:color="auto"/>
        </w:rPr>
        <w:t>populations racialized as inferior</w:t>
      </w:r>
      <w:r w:rsidRPr="00D350E6">
        <w:rPr>
          <w:sz w:val="16"/>
        </w:rPr>
        <w:t xml:space="preserve">; on the unfree, unpaid, or grossly underpaid labor of these same groups; on the caregiving work performed predominately by women across groups; and on the expropriation of nature, constructed as an inert "free gift" (Moore 2016b, 112). </w:t>
      </w:r>
      <w:r w:rsidRPr="00D350E6">
        <w:rPr>
          <w:b/>
          <w:i/>
          <w:iCs/>
          <w:u w:val="single"/>
          <w:bdr w:val="single" w:sz="18" w:space="0" w:color="auto"/>
        </w:rPr>
        <w:t>Racial capitalism</w:t>
      </w:r>
      <w:r w:rsidRPr="00D350E6">
        <w:rPr>
          <w:sz w:val="16"/>
        </w:rPr>
        <w:t xml:space="preserve">, we believe, </w:t>
      </w:r>
      <w:r w:rsidRPr="00D350E6">
        <w:rPr>
          <w:u w:val="single"/>
        </w:rPr>
        <w:t xml:space="preserve">is the </w:t>
      </w:r>
      <w:r w:rsidRPr="00D350E6">
        <w:rPr>
          <w:b/>
          <w:i/>
          <w:iCs/>
          <w:highlight w:val="green"/>
          <w:u w:val="single"/>
          <w:bdr w:val="single" w:sz="18" w:space="0" w:color="auto"/>
        </w:rPr>
        <w:t>linchpin</w:t>
      </w:r>
      <w:r w:rsidRPr="00D350E6">
        <w:rPr>
          <w:highlight w:val="green"/>
          <w:u w:val="single"/>
        </w:rPr>
        <w:t xml:space="preserve"> of</w:t>
      </w:r>
      <w:r w:rsidRPr="00D350E6">
        <w:rPr>
          <w:u w:val="single"/>
        </w:rPr>
        <w:t xml:space="preserve"> our </w:t>
      </w:r>
      <w:r w:rsidRPr="00D350E6">
        <w:rPr>
          <w:b/>
          <w:i/>
          <w:iCs/>
          <w:u w:val="single"/>
          <w:bdr w:val="single" w:sz="18" w:space="0" w:color="auto"/>
        </w:rPr>
        <w:t>complex global social formation</w:t>
      </w:r>
      <w:r w:rsidRPr="00D350E6">
        <w:rPr>
          <w:sz w:val="16"/>
        </w:rPr>
        <w:t xml:space="preserve">, one </w:t>
      </w:r>
      <w:r w:rsidRPr="00D350E6">
        <w:rPr>
          <w:u w:val="single"/>
        </w:rPr>
        <w:t xml:space="preserve">which could </w:t>
      </w:r>
      <w:r w:rsidRPr="00D350E6">
        <w:rPr>
          <w:b/>
          <w:i/>
          <w:iCs/>
          <w:u w:val="single"/>
          <w:bdr w:val="single" w:sz="18" w:space="0" w:color="auto"/>
        </w:rPr>
        <w:t>currently</w:t>
      </w:r>
      <w:r w:rsidRPr="00D350E6">
        <w:rPr>
          <w:u w:val="single"/>
        </w:rPr>
        <w:t xml:space="preserve"> be described as a "</w:t>
      </w:r>
      <w:r w:rsidRPr="00D350E6">
        <w:rPr>
          <w:b/>
          <w:i/>
          <w:iCs/>
          <w:highlight w:val="green"/>
          <w:u w:val="single"/>
          <w:bdr w:val="single" w:sz="18" w:space="0" w:color="auto"/>
        </w:rPr>
        <w:t>white supremacist capitalist patriarchy</w:t>
      </w:r>
      <w:r w:rsidRPr="00D350E6">
        <w:rPr>
          <w:u w:val="single"/>
        </w:rPr>
        <w:t>"</w:t>
      </w:r>
      <w:r w:rsidRPr="00D350E6">
        <w:rPr>
          <w:sz w:val="16"/>
        </w:rPr>
        <w:t xml:space="preserve"> (hooks 2013, 4</w:t>
      </w:r>
      <w:r w:rsidRPr="00D350E6">
        <w:rPr>
          <w:u w:val="single"/>
        </w:rPr>
        <w:t xml:space="preserve">). It </w:t>
      </w:r>
      <w:r w:rsidRPr="00D350E6">
        <w:rPr>
          <w:b/>
          <w:i/>
          <w:iCs/>
          <w:u w:val="single"/>
          <w:bdr w:val="single" w:sz="18" w:space="0" w:color="auto"/>
        </w:rPr>
        <w:t>extracts wealth</w:t>
      </w:r>
      <w:r w:rsidRPr="00D350E6">
        <w:rPr>
          <w:u w:val="single"/>
        </w:rPr>
        <w:t xml:space="preserve"> from the world's </w:t>
      </w:r>
      <w:r w:rsidRPr="00D350E6">
        <w:rPr>
          <w:b/>
          <w:i/>
          <w:iCs/>
          <w:u w:val="single"/>
          <w:bdr w:val="single" w:sz="18" w:space="0" w:color="auto"/>
        </w:rPr>
        <w:t>racially marginalized</w:t>
      </w:r>
      <w:r w:rsidRPr="00D350E6">
        <w:rPr>
          <w:sz w:val="16"/>
        </w:rPr>
        <w:t xml:space="preserve"> (and gendered) human and non-human resources </w:t>
      </w:r>
      <w:r w:rsidRPr="00D350E6">
        <w:rPr>
          <w:u w:val="single"/>
        </w:rPr>
        <w:t xml:space="preserve">to </w:t>
      </w:r>
      <w:r w:rsidRPr="00D350E6">
        <w:rPr>
          <w:b/>
          <w:i/>
          <w:iCs/>
          <w:u w:val="single"/>
          <w:bdr w:val="single" w:sz="18" w:space="0" w:color="auto"/>
        </w:rPr>
        <w:t>increase</w:t>
      </w:r>
      <w:r w:rsidRPr="00D350E6">
        <w:rPr>
          <w:u w:val="single"/>
        </w:rPr>
        <w:t xml:space="preserve"> the </w:t>
      </w:r>
      <w:r w:rsidRPr="00D350E6">
        <w:rPr>
          <w:b/>
          <w:i/>
          <w:iCs/>
          <w:u w:val="single"/>
          <w:bdr w:val="single" w:sz="18" w:space="0" w:color="auto"/>
        </w:rPr>
        <w:t>wealth</w:t>
      </w:r>
      <w:r w:rsidRPr="00D350E6">
        <w:rPr>
          <w:u w:val="single"/>
        </w:rPr>
        <w:t xml:space="preserve"> and power of the white (male) few</w:t>
      </w:r>
      <w:r w:rsidRPr="00D350E6">
        <w:rPr>
          <w:sz w:val="16"/>
        </w:rPr>
        <w:t>, often through the deployment of legal and extra-legal violence.</w:t>
      </w:r>
    </w:p>
    <w:p w14:paraId="050F5FF9" w14:textId="77777777" w:rsidR="00A26887" w:rsidRPr="00D350E6" w:rsidRDefault="00A26887" w:rsidP="00A26887">
      <w:pPr>
        <w:rPr>
          <w:u w:val="single"/>
        </w:rPr>
      </w:pPr>
      <w:r w:rsidRPr="00D350E6">
        <w:rPr>
          <w:sz w:val="16"/>
        </w:rPr>
        <w:t xml:space="preserve">Crucially, law plays a role in structuring and maintaining racial capitalism in both material and discursive ways. Drawing on the work of other legal scholars, we provide brief examples to illustrate how </w:t>
      </w:r>
      <w:r w:rsidRPr="00D350E6">
        <w:rPr>
          <w:u w:val="single"/>
        </w:rPr>
        <w:t>the law provides the scaffolding and legitimation for racial capitalism's processes</w:t>
      </w:r>
      <w:r w:rsidRPr="00D350E6">
        <w:rPr>
          <w:sz w:val="16"/>
        </w:rPr>
        <w:t xml:space="preserve">. However, our central goal is to sketch a framework for understanding </w:t>
      </w:r>
      <w:r w:rsidRPr="00D350E6">
        <w:rPr>
          <w:highlight w:val="green"/>
          <w:u w:val="single"/>
        </w:rPr>
        <w:t>the</w:t>
      </w:r>
      <w:r w:rsidRPr="00D350E6">
        <w:rPr>
          <w:u w:val="single"/>
        </w:rPr>
        <w:t xml:space="preserve"> </w:t>
      </w:r>
      <w:r w:rsidRPr="00D350E6">
        <w:rPr>
          <w:b/>
          <w:i/>
          <w:iCs/>
          <w:u w:val="single"/>
          <w:bdr w:val="single" w:sz="18" w:space="0" w:color="auto"/>
        </w:rPr>
        <w:t>logic</w:t>
      </w:r>
      <w:r w:rsidRPr="00D350E6">
        <w:rPr>
          <w:u w:val="single"/>
        </w:rPr>
        <w:t xml:space="preserve"> and </w:t>
      </w:r>
      <w:r w:rsidRPr="00D350E6">
        <w:rPr>
          <w:b/>
          <w:i/>
          <w:iCs/>
          <w:highlight w:val="green"/>
          <w:u w:val="single"/>
          <w:bdr w:val="single" w:sz="18" w:space="0" w:color="auto"/>
        </w:rPr>
        <w:t>structure</w:t>
      </w:r>
      <w:r w:rsidRPr="00D350E6">
        <w:rPr>
          <w:highlight w:val="green"/>
          <w:u w:val="single"/>
        </w:rPr>
        <w:t xml:space="preserve"> of racial capitalism</w:t>
      </w:r>
      <w:r w:rsidRPr="00D350E6">
        <w:rPr>
          <w:u w:val="single"/>
        </w:rPr>
        <w:t xml:space="preserve"> and its </w:t>
      </w:r>
      <w:r w:rsidRPr="00D350E6">
        <w:rPr>
          <w:b/>
          <w:i/>
          <w:iCs/>
          <w:u w:val="single"/>
          <w:bdr w:val="single" w:sz="18" w:space="0" w:color="auto"/>
        </w:rPr>
        <w:t xml:space="preserve">mutually reinforcing </w:t>
      </w:r>
      <w:r w:rsidRPr="00D350E6">
        <w:rPr>
          <w:u w:val="single"/>
        </w:rPr>
        <w:t xml:space="preserve">processes of race-making and </w:t>
      </w:r>
      <w:r w:rsidRPr="00D350E6">
        <w:rPr>
          <w:b/>
          <w:i/>
          <w:iCs/>
          <w:u w:val="single"/>
          <w:bdr w:val="single" w:sz="18" w:space="0" w:color="auto"/>
        </w:rPr>
        <w:t>profit-making</w:t>
      </w:r>
      <w:r w:rsidRPr="00D350E6">
        <w:rPr>
          <w:sz w:val="16"/>
        </w:rPr>
        <w:t xml:space="preserve">. We do so with the hope that legal scholars and scholars in other disciplines will not only correct our omissions and mistakes, but further inform the ongoing development of the theory of racial capitalism, including its relationship to law. In addition, we believe legal scholars will find ways to disrupt the legal support and justifications for the profit-making and race-making processes which, we attempt to show, </w:t>
      </w:r>
      <w:r w:rsidRPr="00D350E6">
        <w:rPr>
          <w:u w:val="single"/>
        </w:rPr>
        <w:t xml:space="preserve">underlie </w:t>
      </w:r>
      <w:r w:rsidRPr="00D350E6">
        <w:rPr>
          <w:b/>
          <w:i/>
          <w:iCs/>
          <w:u w:val="single"/>
          <w:bdr w:val="single" w:sz="18" w:space="0" w:color="auto"/>
        </w:rPr>
        <w:t>inequality</w:t>
      </w:r>
      <w:r w:rsidRPr="00D350E6">
        <w:rPr>
          <w:u w:val="single"/>
        </w:rPr>
        <w:t xml:space="preserve">, </w:t>
      </w:r>
      <w:r w:rsidRPr="00D350E6">
        <w:rPr>
          <w:b/>
          <w:i/>
          <w:iCs/>
          <w:u w:val="single"/>
          <w:bdr w:val="single" w:sz="18" w:space="0" w:color="auto"/>
        </w:rPr>
        <w:t>oppression</w:t>
      </w:r>
      <w:r w:rsidRPr="00D350E6">
        <w:rPr>
          <w:u w:val="single"/>
        </w:rPr>
        <w:t xml:space="preserve">, and injustice and </w:t>
      </w:r>
      <w:r w:rsidRPr="00D350E6">
        <w:rPr>
          <w:b/>
          <w:i/>
          <w:iCs/>
          <w:highlight w:val="green"/>
          <w:u w:val="single"/>
          <w:bdr w:val="single" w:sz="18" w:space="0" w:color="auto"/>
        </w:rPr>
        <w:t>threaten</w:t>
      </w:r>
      <w:r w:rsidRPr="00D350E6">
        <w:rPr>
          <w:b/>
          <w:i/>
          <w:iCs/>
          <w:u w:val="single"/>
          <w:bdr w:val="single" w:sz="18" w:space="0" w:color="auto"/>
        </w:rPr>
        <w:t xml:space="preserve"> the </w:t>
      </w:r>
      <w:r w:rsidRPr="00D350E6">
        <w:rPr>
          <w:b/>
          <w:i/>
          <w:iCs/>
          <w:highlight w:val="green"/>
          <w:u w:val="single"/>
          <w:bdr w:val="single" w:sz="18" w:space="0" w:color="auto"/>
        </w:rPr>
        <w:t>future of life on the planet</w:t>
      </w:r>
      <w:r w:rsidRPr="00D350E6">
        <w:rPr>
          <w:u w:val="single"/>
        </w:rPr>
        <w:t>.</w:t>
      </w:r>
    </w:p>
    <w:p w14:paraId="46059875" w14:textId="19DDBE73" w:rsidR="00A26887" w:rsidRPr="00A26887" w:rsidRDefault="00A26887" w:rsidP="00A26887">
      <w:pPr>
        <w:rPr>
          <w:sz w:val="16"/>
        </w:rPr>
      </w:pPr>
      <w:r w:rsidRPr="00D350E6">
        <w:rPr>
          <w:sz w:val="16"/>
        </w:rPr>
        <w:t>The article proceeds in four parts. Part II provides an overview of the birth of racial capitalism, highlighting the emergence of its core structural characteristics and features. Part III examines racial capitalism's processes of profit-making: exploitation, expropriation, and expulsion, and some of the ways that law supports these. Part IV focuses on race-making as the other arm of accumulation and the ways that racial stratification, segregated space, and sacrifice zones, supported in part by law, structure, facilitate, and reinforce the injustices racial capitalism creates. We conclude with suggestions for further inquiry.</w:t>
      </w:r>
      <w:bookmarkEnd w:id="0"/>
    </w:p>
    <w:p w14:paraId="060D9781" w14:textId="025ABE0E" w:rsidR="007D14FC" w:rsidRPr="00DF1499" w:rsidRDefault="007D14FC" w:rsidP="007D14FC">
      <w:pPr>
        <w:pStyle w:val="Heading4"/>
        <w:rPr>
          <w:sz w:val="16"/>
        </w:rPr>
      </w:pPr>
      <w:r>
        <w:t xml:space="preserve">American Settler Colonialism </w:t>
      </w:r>
      <w:r w:rsidR="00351460">
        <w:t>being pushed onto the migrant</w:t>
      </w:r>
      <w:r>
        <w:t xml:space="preserve"> </w:t>
      </w:r>
      <w:r w:rsidR="00351460">
        <w:t>a</w:t>
      </w:r>
      <w:r>
        <w:t xml:space="preserve">lways </w:t>
      </w:r>
      <w:r w:rsidR="00351460">
        <w:t>creates</w:t>
      </w:r>
      <w:r>
        <w:t xml:space="preserve"> a site against people who are adjacent to be colonized</w:t>
      </w:r>
      <w:r w:rsidR="00A26887">
        <w:t>.</w:t>
      </w:r>
    </w:p>
    <w:p w14:paraId="5279E1D7" w14:textId="533817D4" w:rsidR="007D14FC" w:rsidRPr="00CD4B89" w:rsidRDefault="007D14FC" w:rsidP="007D14FC">
      <w:r>
        <w:rPr>
          <w:rStyle w:val="Style13ptBold"/>
        </w:rPr>
        <w:t xml:space="preserve">Gomez 20 </w:t>
      </w:r>
      <w:r w:rsidRPr="00CD4B89">
        <w:t xml:space="preserve">[Laura E. Gomez, JD, Stanford University, Professor at UCLA </w:t>
      </w:r>
      <w:r w:rsidR="00351460">
        <w:t>i</w:t>
      </w:r>
      <w:r w:rsidRPr="00CD4B89">
        <w:t>n Chicano &amp; Chicana studies, August 20</w:t>
      </w:r>
      <w:r w:rsidRPr="00CD4B89">
        <w:rPr>
          <w:vertAlign w:val="superscript"/>
        </w:rPr>
        <w:t>th</w:t>
      </w:r>
      <w:r w:rsidRPr="00CD4B89">
        <w:t xml:space="preserve">, 2020. The New Press, </w:t>
      </w:r>
      <w:r w:rsidRPr="00F23B37">
        <w:rPr>
          <w:i/>
          <w:iCs/>
        </w:rPr>
        <w:t>Inventing Latinos: A New Story of American Racism</w:t>
      </w:r>
      <w:r w:rsidRPr="00CD4B89">
        <w:t xml:space="preserve"> pp. 20-23//</w:t>
      </w:r>
      <w:r>
        <w:rPr>
          <w:b/>
          <w:bCs/>
          <w:i/>
          <w:iCs/>
          <w:color w:val="FFC000" w:themeColor="accent4"/>
        </w:rPr>
        <w:t>msu</w:t>
      </w:r>
      <w:r w:rsidRPr="0044028F">
        <w:rPr>
          <w:b/>
          <w:bCs/>
          <w:i/>
          <w:iCs/>
          <w:color w:val="FFC000" w:themeColor="accent4"/>
        </w:rPr>
        <w:t>-garefire</w:t>
      </w:r>
      <w:r w:rsidRPr="00CD4B89">
        <w:t>] DOA: 5/27/2025</w:t>
      </w:r>
    </w:p>
    <w:p w14:paraId="28D9D4DE" w14:textId="77777777" w:rsidR="007D14FC" w:rsidRPr="000F6BAE" w:rsidRDefault="007D14FC" w:rsidP="007D14FC">
      <w:pPr>
        <w:rPr>
          <w:sz w:val="16"/>
        </w:rPr>
      </w:pPr>
      <w:bookmarkStart w:id="1" w:name="page_20"/>
      <w:bookmarkEnd w:id="1"/>
      <w:r w:rsidRPr="007D5615">
        <w:rPr>
          <w:rStyle w:val="StyleUnderline"/>
          <w:highlight w:val="green"/>
        </w:rPr>
        <w:t xml:space="preserve">Myths and stereotypes </w:t>
      </w:r>
      <w:r w:rsidRPr="007D5615">
        <w:rPr>
          <w:rStyle w:val="Emphasis"/>
          <w:highlight w:val="green"/>
        </w:rPr>
        <w:t>reinforce each other</w:t>
      </w:r>
      <w:r w:rsidRPr="000F6BAE">
        <w:rPr>
          <w:sz w:val="16"/>
        </w:rPr>
        <w:t xml:space="preserve">. The myth sets out the story, the stereotype fits in the characters. It was said, for instance, that the </w:t>
      </w:r>
      <w:r w:rsidRPr="000F5092">
        <w:rPr>
          <w:rStyle w:val="StyleUnderline"/>
        </w:rPr>
        <w:t>post-war “influx” of</w:t>
      </w:r>
      <w:r w:rsidRPr="000F6BAE">
        <w:rPr>
          <w:sz w:val="16"/>
        </w:rPr>
        <w:t xml:space="preserve"> West Indian and Asian </w:t>
      </w:r>
      <w:r w:rsidRPr="007D5615">
        <w:rPr>
          <w:rStyle w:val="StyleUnderline"/>
          <w:highlight w:val="green"/>
        </w:rPr>
        <w:t>immigrants</w:t>
      </w:r>
      <w:r w:rsidRPr="000F5092">
        <w:rPr>
          <w:rStyle w:val="StyleUnderline"/>
        </w:rPr>
        <w:t xml:space="preserve"> to this country was </w:t>
      </w:r>
      <w:r w:rsidRPr="007D5615">
        <w:rPr>
          <w:rStyle w:val="StyleUnderline"/>
          <w:highlight w:val="green"/>
        </w:rPr>
        <w:t>due to “</w:t>
      </w:r>
      <w:r w:rsidRPr="007D5615">
        <w:rPr>
          <w:rStyle w:val="Emphasis"/>
          <w:highlight w:val="green"/>
        </w:rPr>
        <w:t>push</w:t>
      </w:r>
      <w:r w:rsidRPr="00357F2C">
        <w:rPr>
          <w:rStyle w:val="Emphasis"/>
        </w:rPr>
        <w:t>-and-</w:t>
      </w:r>
      <w:r w:rsidRPr="007D5615">
        <w:rPr>
          <w:rStyle w:val="Emphasis"/>
          <w:highlight w:val="green"/>
        </w:rPr>
        <w:t>pull</w:t>
      </w:r>
      <w:r w:rsidRPr="000F5092">
        <w:rPr>
          <w:rStyle w:val="StyleUnderline"/>
        </w:rPr>
        <w:t xml:space="preserve">” </w:t>
      </w:r>
      <w:r w:rsidRPr="007D5615">
        <w:rPr>
          <w:rStyle w:val="StyleUnderline"/>
          <w:highlight w:val="green"/>
        </w:rPr>
        <w:t>factors</w:t>
      </w:r>
      <w:r w:rsidRPr="000F6BAE">
        <w:rPr>
          <w:sz w:val="16"/>
        </w:rPr>
        <w:t xml:space="preserve">. </w:t>
      </w:r>
      <w:r w:rsidRPr="007D5615">
        <w:rPr>
          <w:rStyle w:val="StyleUnderline"/>
          <w:highlight w:val="green"/>
        </w:rPr>
        <w:t xml:space="preserve">Poverty </w:t>
      </w:r>
      <w:r w:rsidRPr="007D5615">
        <w:rPr>
          <w:rStyle w:val="Emphasis"/>
          <w:highlight w:val="green"/>
        </w:rPr>
        <w:t>pushed</w:t>
      </w:r>
      <w:r w:rsidRPr="007D5615">
        <w:rPr>
          <w:rStyle w:val="StyleUnderline"/>
          <w:highlight w:val="green"/>
        </w:rPr>
        <w:t xml:space="preserve"> us</w:t>
      </w:r>
      <w:r w:rsidRPr="000F5092">
        <w:rPr>
          <w:rStyle w:val="StyleUnderline"/>
        </w:rPr>
        <w:t xml:space="preserve"> </w:t>
      </w:r>
      <w:r w:rsidRPr="00357F2C">
        <w:rPr>
          <w:rStyle w:val="Emphasis"/>
        </w:rPr>
        <w:t>out</w:t>
      </w:r>
      <w:r w:rsidRPr="000F5092">
        <w:rPr>
          <w:rStyle w:val="StyleUnderline"/>
        </w:rPr>
        <w:t xml:space="preserve"> of countries</w:t>
      </w:r>
      <w:r w:rsidRPr="000F6BAE">
        <w:rPr>
          <w:sz w:val="16"/>
        </w:rPr>
        <w:t xml:space="preserve">, and prosperity pulled us into Britain. Hence the stereotype that we were lazy, feckless people who were on the make. But what wasn’t said was that it was </w:t>
      </w:r>
      <w:r w:rsidRPr="007D5615">
        <w:rPr>
          <w:rStyle w:val="Emphasis"/>
          <w:highlight w:val="green"/>
        </w:rPr>
        <w:t>colonialism</w:t>
      </w:r>
      <w:r w:rsidRPr="000F6BAE">
        <w:rPr>
          <w:sz w:val="16"/>
        </w:rPr>
        <w:t xml:space="preserve"> that both </w:t>
      </w:r>
      <w:r w:rsidRPr="007D5615">
        <w:rPr>
          <w:rStyle w:val="Emphasis"/>
          <w:highlight w:val="green"/>
        </w:rPr>
        <w:t>impoverished</w:t>
      </w:r>
      <w:r w:rsidRPr="007D5615">
        <w:rPr>
          <w:rStyle w:val="StyleUnderline"/>
          <w:highlight w:val="green"/>
        </w:rPr>
        <w:t xml:space="preserve"> us</w:t>
      </w:r>
      <w:r w:rsidRPr="000F6BAE">
        <w:rPr>
          <w:sz w:val="16"/>
        </w:rPr>
        <w:t xml:space="preserve"> and enriched Britain. … Quite simply we came to Britain (and not to Germany for instance) because we were occupied by Britain. </w:t>
      </w:r>
      <w:r w:rsidRPr="007D5615">
        <w:rPr>
          <w:rStyle w:val="Emphasis"/>
          <w:highlight w:val="green"/>
        </w:rPr>
        <w:t>Colonialism</w:t>
      </w:r>
      <w:r w:rsidRPr="000F5092">
        <w:rPr>
          <w:rStyle w:val="StyleUnderline"/>
        </w:rPr>
        <w:t xml:space="preserve"> and </w:t>
      </w:r>
      <w:r w:rsidRPr="007D5615">
        <w:rPr>
          <w:rStyle w:val="Emphasis"/>
          <w:highlight w:val="green"/>
        </w:rPr>
        <w:t>immigration</w:t>
      </w:r>
      <w:r w:rsidRPr="000F5092">
        <w:rPr>
          <w:rStyle w:val="StyleUnderline"/>
        </w:rPr>
        <w:t xml:space="preserve"> are part of the </w:t>
      </w:r>
      <w:r w:rsidRPr="007D5615">
        <w:rPr>
          <w:rStyle w:val="Emphasis"/>
          <w:highlight w:val="green"/>
        </w:rPr>
        <w:t>same continuum</w:t>
      </w:r>
      <w:r w:rsidRPr="000F6BAE">
        <w:rPr>
          <w:sz w:val="16"/>
        </w:rPr>
        <w:t>—</w:t>
      </w:r>
      <w:r w:rsidRPr="007D5615">
        <w:rPr>
          <w:rStyle w:val="Emphasis"/>
          <w:highlight w:val="green"/>
        </w:rPr>
        <w:t>we are here</w:t>
      </w:r>
      <w:r w:rsidRPr="000F5092">
        <w:rPr>
          <w:rStyle w:val="StyleUnderline"/>
        </w:rPr>
        <w:t xml:space="preserve"> </w:t>
      </w:r>
      <w:r w:rsidRPr="007D5615">
        <w:rPr>
          <w:rStyle w:val="StyleUnderline"/>
          <w:highlight w:val="green"/>
        </w:rPr>
        <w:t xml:space="preserve">because </w:t>
      </w:r>
      <w:r w:rsidRPr="007D5615">
        <w:rPr>
          <w:rStyle w:val="Emphasis"/>
          <w:highlight w:val="green"/>
        </w:rPr>
        <w:t>you were there</w:t>
      </w:r>
      <w:r w:rsidRPr="000F6BAE">
        <w:rPr>
          <w:sz w:val="16"/>
        </w:rPr>
        <w:t>.</w:t>
      </w:r>
    </w:p>
    <w:p w14:paraId="47C8015E" w14:textId="7818C60A" w:rsidR="007D14FC" w:rsidRPr="000F6BAE" w:rsidRDefault="007D14FC" w:rsidP="007D14FC">
      <w:pPr>
        <w:rPr>
          <w:sz w:val="16"/>
        </w:rPr>
      </w:pPr>
      <w:r w:rsidRPr="000F6BAE">
        <w:rPr>
          <w:sz w:val="16"/>
        </w:rPr>
        <w:t>—Ambalavaner Sivanandan, speech on the fiftieth</w:t>
      </w:r>
      <w:r w:rsidRPr="000F6BAE">
        <w:rPr>
          <w:sz w:val="16"/>
        </w:rPr>
        <w:br/>
        <w:t>anniversary of Britain’s Institute of Race Relations, 2009</w:t>
      </w:r>
      <w:bookmarkStart w:id="2" w:name="1_1"/>
      <w:r w:rsidRPr="00900E1A">
        <w:t>1</w:t>
      </w:r>
      <w:bookmarkEnd w:id="2"/>
    </w:p>
    <w:p w14:paraId="5EE9603E" w14:textId="77777777" w:rsidR="007D14FC" w:rsidRPr="000F6BAE" w:rsidRDefault="007D14FC" w:rsidP="007D14FC">
      <w:pPr>
        <w:rPr>
          <w:sz w:val="16"/>
        </w:rPr>
      </w:pPr>
      <w:r w:rsidRPr="000F6BAE">
        <w:rPr>
          <w:sz w:val="16"/>
        </w:rPr>
        <w:t xml:space="preserve">If, for </w:t>
      </w:r>
      <w:r w:rsidRPr="000F5092">
        <w:rPr>
          <w:rStyle w:val="StyleUnderline"/>
        </w:rPr>
        <w:t>African Americans</w:t>
      </w:r>
      <w:r w:rsidRPr="000F6BAE">
        <w:rPr>
          <w:sz w:val="16"/>
        </w:rPr>
        <w:t xml:space="preserve">, the fundamental </w:t>
      </w:r>
      <w:r w:rsidRPr="000F5092">
        <w:rPr>
          <w:rStyle w:val="StyleUnderline"/>
        </w:rPr>
        <w:t xml:space="preserve">racial origin story is one of </w:t>
      </w:r>
      <w:r w:rsidRPr="00357F2C">
        <w:rPr>
          <w:rStyle w:val="Emphasis"/>
        </w:rPr>
        <w:t>capture</w:t>
      </w:r>
      <w:r w:rsidRPr="000F6BAE">
        <w:rPr>
          <w:sz w:val="16"/>
        </w:rPr>
        <w:t xml:space="preserve"> in Africa, </w:t>
      </w:r>
      <w:r w:rsidRPr="00357F2C">
        <w:rPr>
          <w:rStyle w:val="Emphasis"/>
        </w:rPr>
        <w:t>forced travel</w:t>
      </w:r>
      <w:r w:rsidRPr="000F6BAE">
        <w:rPr>
          <w:sz w:val="16"/>
        </w:rPr>
        <w:t xml:space="preserve"> to North America, and </w:t>
      </w:r>
      <w:r w:rsidRPr="00357F2C">
        <w:rPr>
          <w:rStyle w:val="Emphasis"/>
        </w:rPr>
        <w:t>brutal enslavement</w:t>
      </w:r>
      <w:r w:rsidRPr="000F6BAE">
        <w:rPr>
          <w:sz w:val="16"/>
        </w:rPr>
        <w:t xml:space="preserve"> itself </w:t>
      </w:r>
      <w:r w:rsidRPr="00357F2C">
        <w:rPr>
          <w:rStyle w:val="Emphasis"/>
        </w:rPr>
        <w:t>protected</w:t>
      </w:r>
      <w:r w:rsidRPr="000F5092">
        <w:rPr>
          <w:rStyle w:val="StyleUnderline"/>
        </w:rPr>
        <w:t xml:space="preserve"> by law</w:t>
      </w:r>
      <w:r w:rsidRPr="000F6BAE">
        <w:rPr>
          <w:sz w:val="16"/>
        </w:rPr>
        <w:t xml:space="preserve">, </w:t>
      </w:r>
      <w:r w:rsidRPr="000F5092">
        <w:rPr>
          <w:rStyle w:val="StyleUnderline"/>
        </w:rPr>
        <w:t xml:space="preserve">what is </w:t>
      </w:r>
      <w:r w:rsidRPr="007D5615">
        <w:rPr>
          <w:rStyle w:val="StyleUnderline"/>
          <w:highlight w:val="green"/>
        </w:rPr>
        <w:t>the</w:t>
      </w:r>
      <w:r w:rsidRPr="000F6BAE">
        <w:rPr>
          <w:sz w:val="16"/>
        </w:rPr>
        <w:t xml:space="preserve"> defining </w:t>
      </w:r>
      <w:r w:rsidRPr="007D5615">
        <w:rPr>
          <w:rStyle w:val="StyleUnderline"/>
          <w:highlight w:val="green"/>
        </w:rPr>
        <w:t>race-making crucible for Latinos</w:t>
      </w:r>
      <w:r w:rsidRPr="000F6BAE">
        <w:rPr>
          <w:sz w:val="16"/>
        </w:rPr>
        <w:t xml:space="preserve">? The </w:t>
      </w:r>
      <w:r w:rsidRPr="000F5092">
        <w:rPr>
          <w:rStyle w:val="StyleUnderline"/>
        </w:rPr>
        <w:t>clear answer</w:t>
      </w:r>
      <w:r w:rsidRPr="000F6BAE">
        <w:rPr>
          <w:sz w:val="16"/>
        </w:rPr>
        <w:t xml:space="preserve"> is that it begins with </w:t>
      </w:r>
      <w:r w:rsidRPr="007D5615">
        <w:rPr>
          <w:rStyle w:val="StyleUnderline"/>
          <w:highlight w:val="green"/>
        </w:rPr>
        <w:t xml:space="preserve">American </w:t>
      </w:r>
      <w:r w:rsidRPr="007D5615">
        <w:rPr>
          <w:rStyle w:val="Emphasis"/>
          <w:highlight w:val="green"/>
        </w:rPr>
        <w:t>colonialism</w:t>
      </w:r>
      <w:r w:rsidRPr="000F5092">
        <w:rPr>
          <w:rStyle w:val="StyleUnderline"/>
        </w:rPr>
        <w:t xml:space="preserve"> </w:t>
      </w:r>
      <w:r w:rsidRPr="007D5615">
        <w:rPr>
          <w:rStyle w:val="StyleUnderline"/>
          <w:highlight w:val="green"/>
        </w:rPr>
        <w:t xml:space="preserve">and </w:t>
      </w:r>
      <w:r w:rsidRPr="007D5615">
        <w:rPr>
          <w:rStyle w:val="Emphasis"/>
          <w:highlight w:val="green"/>
        </w:rPr>
        <w:t>empire</w:t>
      </w:r>
      <w:r w:rsidRPr="007D5615">
        <w:rPr>
          <w:rStyle w:val="StyleUnderline"/>
          <w:highlight w:val="green"/>
        </w:rPr>
        <w:t xml:space="preserve"> in Latin America</w:t>
      </w:r>
      <w:r w:rsidRPr="007D5615">
        <w:rPr>
          <w:sz w:val="16"/>
          <w:highlight w:val="green"/>
        </w:rPr>
        <w:t>.</w:t>
      </w:r>
      <w:r w:rsidRPr="000F6BAE">
        <w:rPr>
          <w:sz w:val="16"/>
        </w:rPr>
        <w:t xml:space="preserve"> Whether in order to extend the country to the Pacific (Mexico), to extract resources like coffee, sugar, or bananas (Puerto Rico, Cuba, Guatemala, Honduras, Costa Rica), to connect the Atlantic and Pacific Oceans (Panama, Nicaragua), </w:t>
      </w:r>
      <w:r w:rsidRPr="000F5092">
        <w:rPr>
          <w:rStyle w:val="StyleUnderline"/>
        </w:rPr>
        <w:t xml:space="preserve">to achieve </w:t>
      </w:r>
      <w:r w:rsidRPr="00357F2C">
        <w:rPr>
          <w:rStyle w:val="Emphasis"/>
        </w:rPr>
        <w:t>America’s “</w:t>
      </w:r>
      <w:r w:rsidRPr="007D5615">
        <w:rPr>
          <w:rStyle w:val="Emphasis"/>
          <w:highlight w:val="green"/>
        </w:rPr>
        <w:t>manifest destiny</w:t>
      </w:r>
      <w:r w:rsidRPr="000F5092">
        <w:rPr>
          <w:rStyle w:val="StyleUnderline"/>
        </w:rPr>
        <w:t>” in the hemisphere</w:t>
      </w:r>
      <w:r w:rsidRPr="000F6BAE">
        <w:rPr>
          <w:sz w:val="16"/>
        </w:rPr>
        <w:t xml:space="preserve"> (all), or </w:t>
      </w:r>
      <w:r w:rsidRPr="000F5092">
        <w:rPr>
          <w:rStyle w:val="StyleUnderline"/>
        </w:rPr>
        <w:t xml:space="preserve">to </w:t>
      </w:r>
      <w:r w:rsidRPr="007D5615">
        <w:rPr>
          <w:rStyle w:val="StyleUnderline"/>
          <w:highlight w:val="green"/>
        </w:rPr>
        <w:t>provide access</w:t>
      </w:r>
      <w:r w:rsidRPr="000F5092">
        <w:rPr>
          <w:rStyle w:val="StyleUnderline"/>
        </w:rPr>
        <w:t xml:space="preserve"> </w:t>
      </w:r>
      <w:r w:rsidRPr="007D5615">
        <w:rPr>
          <w:rStyle w:val="StyleUnderline"/>
          <w:highlight w:val="green"/>
        </w:rPr>
        <w:t>to</w:t>
      </w:r>
      <w:r w:rsidRPr="000F5092">
        <w:rPr>
          <w:rStyle w:val="StyleUnderline"/>
        </w:rPr>
        <w:t xml:space="preserve"> an </w:t>
      </w:r>
      <w:r w:rsidRPr="007D5615">
        <w:rPr>
          <w:rStyle w:val="Emphasis"/>
          <w:highlight w:val="green"/>
        </w:rPr>
        <w:t>exploitable labor force</w:t>
      </w:r>
      <w:r w:rsidRPr="000F6BAE">
        <w:rPr>
          <w:sz w:val="16"/>
        </w:rPr>
        <w:t xml:space="preserve"> (all), </w:t>
      </w:r>
      <w:r w:rsidRPr="000F5092">
        <w:rPr>
          <w:rStyle w:val="StyleUnderline"/>
        </w:rPr>
        <w:t xml:space="preserve">the </w:t>
      </w:r>
      <w:r w:rsidRPr="007D5615">
        <w:rPr>
          <w:rStyle w:val="StyleUnderline"/>
          <w:highlight w:val="green"/>
        </w:rPr>
        <w:t>U</w:t>
      </w:r>
      <w:r w:rsidRPr="000F5092">
        <w:rPr>
          <w:rStyle w:val="StyleUnderline"/>
        </w:rPr>
        <w:t xml:space="preserve">nited </w:t>
      </w:r>
      <w:r w:rsidRPr="007D5615">
        <w:rPr>
          <w:rStyle w:val="StyleUnderline"/>
          <w:highlight w:val="green"/>
        </w:rPr>
        <w:t>S</w:t>
      </w:r>
      <w:r w:rsidRPr="000F5092">
        <w:rPr>
          <w:rStyle w:val="StyleUnderline"/>
        </w:rPr>
        <w:t xml:space="preserve">tates has </w:t>
      </w:r>
      <w:r w:rsidRPr="007D5615">
        <w:rPr>
          <w:rStyle w:val="Emphasis"/>
          <w:highlight w:val="green"/>
        </w:rPr>
        <w:t>invaded</w:t>
      </w:r>
      <w:r w:rsidRPr="000F5092">
        <w:rPr>
          <w:rStyle w:val="StyleUnderline"/>
        </w:rPr>
        <w:t xml:space="preserve">, </w:t>
      </w:r>
      <w:r w:rsidRPr="00357F2C">
        <w:rPr>
          <w:rStyle w:val="Emphasis"/>
        </w:rPr>
        <w:t>annexed</w:t>
      </w:r>
      <w:r w:rsidRPr="000F5092">
        <w:rPr>
          <w:rStyle w:val="StyleUnderline"/>
        </w:rPr>
        <w:t xml:space="preserve">, </w:t>
      </w:r>
      <w:r w:rsidRPr="00357F2C">
        <w:rPr>
          <w:rStyle w:val="Emphasis"/>
        </w:rPr>
        <w:t>covertly and overtly interfered</w:t>
      </w:r>
      <w:r w:rsidRPr="000F6BAE">
        <w:rPr>
          <w:sz w:val="16"/>
        </w:rPr>
        <w:t xml:space="preserve">, and </w:t>
      </w:r>
      <w:r w:rsidRPr="000F5092">
        <w:rPr>
          <w:rStyle w:val="StyleUnderline"/>
        </w:rPr>
        <w:t xml:space="preserve">governed </w:t>
      </w:r>
      <w:r w:rsidRPr="007D5615">
        <w:rPr>
          <w:rStyle w:val="StyleUnderline"/>
          <w:highlight w:val="green"/>
        </w:rPr>
        <w:t xml:space="preserve">its way </w:t>
      </w:r>
      <w:r w:rsidRPr="007D5615">
        <w:rPr>
          <w:rStyle w:val="Emphasis"/>
          <w:highlight w:val="green"/>
        </w:rPr>
        <w:t>across Latin America</w:t>
      </w:r>
      <w:r w:rsidRPr="000F5092">
        <w:rPr>
          <w:rStyle w:val="StyleUnderline"/>
        </w:rPr>
        <w:t xml:space="preserve"> for two centuries</w:t>
      </w:r>
      <w:r w:rsidRPr="000F6BAE">
        <w:rPr>
          <w:sz w:val="16"/>
        </w:rPr>
        <w:t xml:space="preserve">. The linkages between America’s overt and sometimes covert interventions in Mexico, the Caribbean, and Central America, and the </w:t>
      </w:r>
      <w:r w:rsidRPr="000F5092">
        <w:rPr>
          <w:rStyle w:val="StyleUnderline"/>
        </w:rPr>
        <w:t>migration of people northward</w:t>
      </w:r>
      <w:r w:rsidRPr="000F6BAE">
        <w:rPr>
          <w:sz w:val="16"/>
        </w:rPr>
        <w:t xml:space="preserve"> from those regions </w:t>
      </w:r>
      <w:r w:rsidRPr="007D5615">
        <w:rPr>
          <w:rStyle w:val="StyleUnderline"/>
          <w:highlight w:val="green"/>
        </w:rPr>
        <w:t>connects</w:t>
      </w:r>
      <w:r w:rsidRPr="000F5092">
        <w:rPr>
          <w:rStyle w:val="StyleUnderline"/>
        </w:rPr>
        <w:t xml:space="preserve"> with </w:t>
      </w:r>
      <w:r w:rsidRPr="007D5615">
        <w:rPr>
          <w:rStyle w:val="StyleUnderline"/>
          <w:highlight w:val="green"/>
        </w:rPr>
        <w:t xml:space="preserve">how Latinos experience </w:t>
      </w:r>
      <w:r w:rsidRPr="007D5615">
        <w:rPr>
          <w:rStyle w:val="Emphasis"/>
          <w:highlight w:val="green"/>
        </w:rPr>
        <w:t>racial oppression today</w:t>
      </w:r>
      <w:r w:rsidRPr="007D5615">
        <w:rPr>
          <w:sz w:val="16"/>
          <w:highlight w:val="green"/>
        </w:rPr>
        <w:t>.</w:t>
      </w:r>
      <w:r w:rsidRPr="000F6BAE">
        <w:rPr>
          <w:sz w:val="16"/>
        </w:rPr>
        <w:t xml:space="preserve"> Just as Ambalavaner Sivanandan expressed about Britain, colonialism and migration are likewise on the same continuum for the United States.</w:t>
      </w:r>
    </w:p>
    <w:p w14:paraId="3A1E1659" w14:textId="0850FB72" w:rsidR="007D14FC" w:rsidRPr="000F6BAE" w:rsidRDefault="007D14FC" w:rsidP="007D14FC">
      <w:pPr>
        <w:rPr>
          <w:sz w:val="16"/>
        </w:rPr>
      </w:pPr>
      <w:bookmarkStart w:id="3" w:name="page_21"/>
      <w:bookmarkEnd w:id="3"/>
      <w:r w:rsidRPr="000F5092">
        <w:rPr>
          <w:rStyle w:val="StyleUnderline"/>
        </w:rPr>
        <w:t xml:space="preserve">Beginning only decades after America’s founding, with the </w:t>
      </w:r>
      <w:r w:rsidRPr="00357F2C">
        <w:rPr>
          <w:rStyle w:val="Emphasis"/>
        </w:rPr>
        <w:t>takeover of Texas</w:t>
      </w:r>
      <w:r w:rsidRPr="000F6BAE">
        <w:rPr>
          <w:sz w:val="16"/>
        </w:rPr>
        <w:t xml:space="preserve">, extending </w:t>
      </w:r>
      <w:r w:rsidRPr="000F5092">
        <w:rPr>
          <w:rStyle w:val="StyleUnderline"/>
        </w:rPr>
        <w:t xml:space="preserve">through today with </w:t>
      </w:r>
      <w:r w:rsidRPr="00357F2C">
        <w:rPr>
          <w:rStyle w:val="Emphasis"/>
        </w:rPr>
        <w:t>Puerto Rico</w:t>
      </w:r>
      <w:r w:rsidRPr="000F5092">
        <w:rPr>
          <w:rStyle w:val="StyleUnderline"/>
        </w:rPr>
        <w:t xml:space="preserve"> and </w:t>
      </w:r>
      <w:r w:rsidRPr="00357F2C">
        <w:rPr>
          <w:rStyle w:val="Emphasis"/>
        </w:rPr>
        <w:t xml:space="preserve">Guantánamo </w:t>
      </w:r>
      <w:r w:rsidRPr="0061784E">
        <w:rPr>
          <w:rStyle w:val="Emphasis"/>
        </w:rPr>
        <w:t>Bay</w:t>
      </w:r>
      <w:r w:rsidRPr="000F6BAE">
        <w:rPr>
          <w:sz w:val="16"/>
        </w:rPr>
        <w:t xml:space="preserve">, the </w:t>
      </w:r>
      <w:r w:rsidRPr="007D5615">
        <w:rPr>
          <w:rStyle w:val="StyleUnderline"/>
          <w:highlight w:val="green"/>
        </w:rPr>
        <w:t>U</w:t>
      </w:r>
      <w:r w:rsidRPr="000F5092">
        <w:rPr>
          <w:rStyle w:val="StyleUnderline"/>
        </w:rPr>
        <w:t xml:space="preserve">nited </w:t>
      </w:r>
      <w:r w:rsidRPr="007D5615">
        <w:rPr>
          <w:rStyle w:val="StyleUnderline"/>
          <w:highlight w:val="green"/>
        </w:rPr>
        <w:t>S</w:t>
      </w:r>
      <w:r w:rsidRPr="000F5092">
        <w:rPr>
          <w:rStyle w:val="StyleUnderline"/>
        </w:rPr>
        <w:t>tates</w:t>
      </w:r>
      <w:r w:rsidRPr="000F6BAE">
        <w:rPr>
          <w:sz w:val="16"/>
        </w:rPr>
        <w:t xml:space="preserve"> has continuously </w:t>
      </w:r>
      <w:r w:rsidRPr="007D5615">
        <w:rPr>
          <w:rStyle w:val="Emphasis"/>
          <w:highlight w:val="green"/>
        </w:rPr>
        <w:t>pursued</w:t>
      </w:r>
      <w:r w:rsidRPr="00357F2C">
        <w:rPr>
          <w:rStyle w:val="Emphasis"/>
        </w:rPr>
        <w:t xml:space="preserve"> the </w:t>
      </w:r>
      <w:r w:rsidRPr="007D5615">
        <w:rPr>
          <w:rStyle w:val="Emphasis"/>
          <w:highlight w:val="green"/>
        </w:rPr>
        <w:t>exploitation</w:t>
      </w:r>
      <w:r w:rsidRPr="000F6BAE">
        <w:rPr>
          <w:sz w:val="16"/>
        </w:rPr>
        <w:t xml:space="preserve"> of resources and people </w:t>
      </w:r>
      <w:r w:rsidRPr="000F5092">
        <w:rPr>
          <w:rStyle w:val="StyleUnderline"/>
        </w:rPr>
        <w:t xml:space="preserve">in the </w:t>
      </w:r>
      <w:r w:rsidRPr="00357F2C">
        <w:rPr>
          <w:rStyle w:val="Emphasis"/>
        </w:rPr>
        <w:t>Western Hemisphere</w:t>
      </w:r>
      <w:r w:rsidRPr="000F6BAE">
        <w:rPr>
          <w:sz w:val="16"/>
        </w:rPr>
        <w:t xml:space="preserve">. The </w:t>
      </w:r>
      <w:r w:rsidRPr="007D5615">
        <w:rPr>
          <w:rStyle w:val="StyleUnderline"/>
          <w:highlight w:val="green"/>
        </w:rPr>
        <w:t>result</w:t>
      </w:r>
      <w:r w:rsidRPr="000F5092">
        <w:rPr>
          <w:rStyle w:val="StyleUnderline"/>
        </w:rPr>
        <w:t xml:space="preserve"> has been the </w:t>
      </w:r>
      <w:r w:rsidRPr="007D5615">
        <w:rPr>
          <w:rStyle w:val="Emphasis"/>
          <w:highlight w:val="green"/>
        </w:rPr>
        <w:t>migration of poor people</w:t>
      </w:r>
      <w:r w:rsidRPr="000F6BAE">
        <w:rPr>
          <w:sz w:val="16"/>
        </w:rPr>
        <w:t xml:space="preserve"> from Mexico, Central America, and the Spanish Caribbean </w:t>
      </w:r>
      <w:r w:rsidRPr="000F5092">
        <w:rPr>
          <w:rStyle w:val="StyleUnderline"/>
        </w:rPr>
        <w:t>for more than a century</w:t>
      </w:r>
      <w:r w:rsidRPr="000F6BAE">
        <w:rPr>
          <w:sz w:val="16"/>
        </w:rPr>
        <w:t xml:space="preserve"> as an </w:t>
      </w:r>
      <w:r w:rsidRPr="000F5092">
        <w:rPr>
          <w:rStyle w:val="StyleUnderline"/>
        </w:rPr>
        <w:t xml:space="preserve">always </w:t>
      </w:r>
      <w:r w:rsidRPr="00357F2C">
        <w:rPr>
          <w:rStyle w:val="Emphasis"/>
        </w:rPr>
        <w:t>available</w:t>
      </w:r>
      <w:r w:rsidRPr="000F5092">
        <w:rPr>
          <w:rStyle w:val="StyleUnderline"/>
        </w:rPr>
        <w:t xml:space="preserve"> </w:t>
      </w:r>
      <w:r w:rsidRPr="007D5615">
        <w:rPr>
          <w:rStyle w:val="StyleUnderline"/>
          <w:highlight w:val="green"/>
        </w:rPr>
        <w:t xml:space="preserve">source of </w:t>
      </w:r>
      <w:r w:rsidRPr="007D5615">
        <w:rPr>
          <w:rStyle w:val="Emphasis"/>
          <w:highlight w:val="green"/>
        </w:rPr>
        <w:t>cheap labor</w:t>
      </w:r>
      <w:r w:rsidRPr="000F6BAE">
        <w:rPr>
          <w:sz w:val="16"/>
        </w:rPr>
        <w:t xml:space="preserve">, often one that has been especially vulnerable because of a prevalence of undocumented or temporary workers. Why tell the story of </w:t>
      </w:r>
      <w:r w:rsidRPr="000F5092">
        <w:rPr>
          <w:rStyle w:val="StyleUnderline"/>
        </w:rPr>
        <w:t>Latino racialization</w:t>
      </w:r>
      <w:r w:rsidRPr="000F6BAE">
        <w:rPr>
          <w:sz w:val="16"/>
        </w:rPr>
        <w:t xml:space="preserve"> as it has affected only these regions of Latin America? There are two simple reasons. First, because U.S. military, civilian, and corporate intervention in these parts of Latin America </w:t>
      </w:r>
      <w:r w:rsidRPr="000F6BAE">
        <w:rPr>
          <w:rStyle w:val="StyleUnderline"/>
        </w:rPr>
        <w:t xml:space="preserve">has been </w:t>
      </w:r>
      <w:r w:rsidRPr="00357F2C">
        <w:rPr>
          <w:rStyle w:val="Emphasis"/>
        </w:rPr>
        <w:t>especially harsh</w:t>
      </w:r>
      <w:r w:rsidRPr="000F6BAE">
        <w:rPr>
          <w:sz w:val="16"/>
        </w:rPr>
        <w:t xml:space="preserve">, causing often </w:t>
      </w:r>
      <w:r w:rsidRPr="007D5615">
        <w:rPr>
          <w:rStyle w:val="Emphasis"/>
          <w:highlight w:val="green"/>
        </w:rPr>
        <w:t>violent economic displacement</w:t>
      </w:r>
      <w:r w:rsidRPr="000F6BAE">
        <w:rPr>
          <w:sz w:val="16"/>
        </w:rPr>
        <w:t xml:space="preserve"> that has in turn produced the flow of migrants to fill America’s least desirable jobs.</w:t>
      </w:r>
      <w:bookmarkStart w:id="4" w:name="2_1"/>
      <w:r w:rsidRPr="00900E1A">
        <w:t>2</w:t>
      </w:r>
      <w:bookmarkEnd w:id="4"/>
      <w:r w:rsidRPr="000F6BAE">
        <w:rPr>
          <w:sz w:val="16"/>
        </w:rPr>
        <w:t xml:space="preserve"> Second, the vast majority of Latinos trace their birth or descent to the countries of Mexico, Central America (Nicaragua, Panama, Honduras, Guatemala, El Salvador), and the Spanish Caribbean (Puerto Rico, Cuba, the Dominican Republic). Consider the </w:t>
      </w:r>
      <w:r w:rsidRPr="000F6BAE">
        <w:rPr>
          <w:rStyle w:val="StyleUnderline"/>
        </w:rPr>
        <w:t>four most populous U.S. states</w:t>
      </w:r>
      <w:r w:rsidRPr="000F6BAE">
        <w:rPr>
          <w:sz w:val="16"/>
        </w:rPr>
        <w:t xml:space="preserve">: in order of population, they are </w:t>
      </w:r>
      <w:r w:rsidRPr="000F6BAE">
        <w:rPr>
          <w:rStyle w:val="StyleUnderline"/>
        </w:rPr>
        <w:t>California, Texas, Florida, and New York</w:t>
      </w:r>
      <w:r w:rsidRPr="000F6BAE">
        <w:rPr>
          <w:sz w:val="16"/>
        </w:rPr>
        <w:t>. They are home to a combined 120 million people, including 60 percent of all Latinos</w:t>
      </w:r>
      <w:r w:rsidRPr="000F6BAE">
        <w:rPr>
          <w:rStyle w:val="StyleUnderline"/>
        </w:rPr>
        <w:t>. Of each state’s Latinos</w:t>
      </w:r>
      <w:r w:rsidRPr="000F6BAE">
        <w:rPr>
          <w:sz w:val="16"/>
        </w:rPr>
        <w:t xml:space="preserve">, between 96 and </w:t>
      </w:r>
      <w:r w:rsidRPr="000F6BAE">
        <w:rPr>
          <w:rStyle w:val="StyleUnderline"/>
        </w:rPr>
        <w:t>99 percent of them trace their ancestry to one of these nine Latin American countries.</w:t>
      </w:r>
      <w:bookmarkStart w:id="5" w:name="3_1"/>
      <w:r w:rsidRPr="00900E1A">
        <w:t>3</w:t>
      </w:r>
      <w:bookmarkEnd w:id="5"/>
    </w:p>
    <w:p w14:paraId="2F4C166C" w14:textId="77777777" w:rsidR="007D14FC" w:rsidRPr="000F6BAE" w:rsidRDefault="007D14FC" w:rsidP="007D14FC">
      <w:pPr>
        <w:rPr>
          <w:sz w:val="16"/>
        </w:rPr>
      </w:pPr>
      <w:r w:rsidRPr="000F6BAE">
        <w:rPr>
          <w:sz w:val="16"/>
        </w:rPr>
        <w:t xml:space="preserve">The typical narrative about the </w:t>
      </w:r>
      <w:r w:rsidRPr="007D5615">
        <w:rPr>
          <w:rStyle w:val="StyleUnderline"/>
          <w:highlight w:val="green"/>
        </w:rPr>
        <w:t xml:space="preserve">American </w:t>
      </w:r>
      <w:r w:rsidRPr="007D5615">
        <w:rPr>
          <w:rStyle w:val="Emphasis"/>
          <w:highlight w:val="green"/>
        </w:rPr>
        <w:t>footprint</w:t>
      </w:r>
      <w:r w:rsidRPr="000F6BAE">
        <w:rPr>
          <w:rStyle w:val="StyleUnderline"/>
        </w:rPr>
        <w:t xml:space="preserve"> in Latin America </w:t>
      </w:r>
      <w:r w:rsidRPr="0061784E">
        <w:rPr>
          <w:rStyle w:val="StyleUnderline"/>
        </w:rPr>
        <w:t>focuses</w:t>
      </w:r>
      <w:r w:rsidRPr="000F6BAE">
        <w:rPr>
          <w:rStyle w:val="StyleUnderline"/>
        </w:rPr>
        <w:t xml:space="preserve"> on the </w:t>
      </w:r>
      <w:r w:rsidRPr="00357F2C">
        <w:rPr>
          <w:rStyle w:val="Emphasis"/>
        </w:rPr>
        <w:t>executive branch’s formal</w:t>
      </w:r>
      <w:r w:rsidRPr="000F6BAE">
        <w:rPr>
          <w:rStyle w:val="StyleUnderline"/>
        </w:rPr>
        <w:t xml:space="preserve">, </w:t>
      </w:r>
      <w:r w:rsidRPr="007D5615">
        <w:rPr>
          <w:rStyle w:val="StyleUnderline"/>
          <w:highlight w:val="green"/>
        </w:rPr>
        <w:t>ostensibly</w:t>
      </w:r>
      <w:r w:rsidRPr="000F6BAE">
        <w:rPr>
          <w:rStyle w:val="StyleUnderline"/>
        </w:rPr>
        <w:t xml:space="preserve"> </w:t>
      </w:r>
      <w:r w:rsidRPr="007D5615">
        <w:rPr>
          <w:rStyle w:val="StyleUnderline"/>
          <w:highlight w:val="green"/>
        </w:rPr>
        <w:t>well-crafted</w:t>
      </w:r>
      <w:r w:rsidRPr="000F6BAE">
        <w:rPr>
          <w:rStyle w:val="StyleUnderline"/>
        </w:rPr>
        <w:t xml:space="preserve"> “</w:t>
      </w:r>
      <w:r w:rsidRPr="007D5615">
        <w:rPr>
          <w:rStyle w:val="Emphasis"/>
          <w:highlight w:val="green"/>
        </w:rPr>
        <w:t>fo</w:t>
      </w:r>
      <w:r w:rsidRPr="00357F2C">
        <w:rPr>
          <w:rStyle w:val="Emphasis"/>
        </w:rPr>
        <w:t xml:space="preserve">reign </w:t>
      </w:r>
      <w:r w:rsidRPr="007D5615">
        <w:rPr>
          <w:rStyle w:val="Emphasis"/>
          <w:highlight w:val="green"/>
        </w:rPr>
        <w:t>po</w:t>
      </w:r>
      <w:r w:rsidRPr="00357F2C">
        <w:rPr>
          <w:rStyle w:val="Emphasis"/>
        </w:rPr>
        <w:t>licy</w:t>
      </w:r>
      <w:r w:rsidRPr="000F6BAE">
        <w:rPr>
          <w:sz w:val="16"/>
        </w:rPr>
        <w:t xml:space="preserve">.” A standard story begins with the </w:t>
      </w:r>
      <w:r w:rsidRPr="000F6BAE">
        <w:rPr>
          <w:rStyle w:val="StyleUnderline"/>
        </w:rPr>
        <w:t>Monroe Doctrine</w:t>
      </w:r>
      <w:r w:rsidRPr="000F6BAE">
        <w:rPr>
          <w:sz w:val="16"/>
        </w:rPr>
        <w:t xml:space="preserve"> of 1823 and </w:t>
      </w:r>
      <w:r w:rsidRPr="007D5615">
        <w:rPr>
          <w:rStyle w:val="StyleUnderline"/>
          <w:highlight w:val="green"/>
        </w:rPr>
        <w:t>culminates</w:t>
      </w:r>
      <w:r w:rsidRPr="000F6BAE">
        <w:rPr>
          <w:rStyle w:val="StyleUnderline"/>
        </w:rPr>
        <w:t xml:space="preserve"> with the Good Neighbor Policy</w:t>
      </w:r>
      <w:r w:rsidRPr="000F6BAE">
        <w:rPr>
          <w:sz w:val="16"/>
        </w:rPr>
        <w:t xml:space="preserve"> more than a century later. President James Monroe’s warning to England, France, and Spain, Europe’s three strongest colonial powers early in the nineteenth century, was to keep out of Latin America. Less than twenty years after the </w:t>
      </w:r>
      <w:r w:rsidRPr="007D5615">
        <w:rPr>
          <w:rStyle w:val="Emphasis"/>
          <w:highlight w:val="green"/>
        </w:rPr>
        <w:t>massive expansion</w:t>
      </w:r>
      <w:r w:rsidRPr="000F6BAE">
        <w:rPr>
          <w:rStyle w:val="StyleUnderline"/>
        </w:rPr>
        <w:t xml:space="preserve"> of the United States via the Louisiana Purchase</w:t>
      </w:r>
      <w:r w:rsidRPr="000F6BAE">
        <w:rPr>
          <w:sz w:val="16"/>
        </w:rPr>
        <w:t xml:space="preserve">, the Monroe Doctrine </w:t>
      </w:r>
      <w:r w:rsidRPr="007D5615">
        <w:rPr>
          <w:rStyle w:val="StyleUnderline"/>
          <w:highlight w:val="green"/>
        </w:rPr>
        <w:t>encapsulated</w:t>
      </w:r>
      <w:r w:rsidRPr="000F6BAE">
        <w:rPr>
          <w:rStyle w:val="StyleUnderline"/>
        </w:rPr>
        <w:t xml:space="preserve"> the idea of an </w:t>
      </w:r>
      <w:r w:rsidRPr="007D5615">
        <w:rPr>
          <w:rStyle w:val="Emphasis"/>
          <w:highlight w:val="green"/>
        </w:rPr>
        <w:t>American nation</w:t>
      </w:r>
      <w:r w:rsidRPr="007D5615">
        <w:rPr>
          <w:rStyle w:val="StyleUnderline"/>
          <w:highlight w:val="green"/>
        </w:rPr>
        <w:t xml:space="preserve"> ordained to </w:t>
      </w:r>
      <w:r w:rsidRPr="007D5615">
        <w:rPr>
          <w:rStyle w:val="Emphasis"/>
          <w:highlight w:val="green"/>
        </w:rPr>
        <w:t>expand</w:t>
      </w:r>
      <w:r w:rsidRPr="000F6BAE">
        <w:rPr>
          <w:rStyle w:val="StyleUnderline"/>
        </w:rPr>
        <w:t xml:space="preserve"> to the northwest, west, and </w:t>
      </w:r>
      <w:r w:rsidRPr="00357F2C">
        <w:rPr>
          <w:rStyle w:val="Emphasis"/>
        </w:rPr>
        <w:t>southwest</w:t>
      </w:r>
      <w:r w:rsidRPr="000F6BAE">
        <w:rPr>
          <w:sz w:val="16"/>
        </w:rPr>
        <w:t xml:space="preserve"> across the continent </w:t>
      </w:r>
      <w:r w:rsidRPr="00357F2C">
        <w:rPr>
          <w:rStyle w:val="Emphasis"/>
        </w:rPr>
        <w:t xml:space="preserve">and </w:t>
      </w:r>
      <w:r w:rsidRPr="007D5615">
        <w:rPr>
          <w:rStyle w:val="Emphasis"/>
          <w:highlight w:val="green"/>
        </w:rPr>
        <w:t>beyond</w:t>
      </w:r>
      <w:r w:rsidRPr="000F6BAE">
        <w:rPr>
          <w:sz w:val="16"/>
        </w:rPr>
        <w:t xml:space="preserve">. Within roughly a century of the Monroe Doctrine, </w:t>
      </w:r>
      <w:r w:rsidRPr="000F6BAE">
        <w:rPr>
          <w:rStyle w:val="StyleUnderline"/>
        </w:rPr>
        <w:t xml:space="preserve">the United States would </w:t>
      </w:r>
      <w:r w:rsidRPr="00357F2C">
        <w:rPr>
          <w:rStyle w:val="Emphasis"/>
        </w:rPr>
        <w:t>invade Mexico</w:t>
      </w:r>
      <w:r w:rsidRPr="000F6BAE">
        <w:rPr>
          <w:sz w:val="16"/>
        </w:rPr>
        <w:t xml:space="preserve">, taking half its territory; challenge </w:t>
      </w:r>
      <w:bookmarkStart w:id="6" w:name="page_22"/>
      <w:bookmarkEnd w:id="6"/>
      <w:r w:rsidRPr="000F6BAE">
        <w:rPr>
          <w:sz w:val="16"/>
        </w:rPr>
        <w:t xml:space="preserve">Spain to war, acquiring Puerto Rico, Guam, the Philippines, and Cuba; and achieve a major geopolitical victory by connecting the Pacific and Atlantic Oceans via the Panama Canal. After all that, Franklin Delano </w:t>
      </w:r>
      <w:r w:rsidRPr="000F6BAE">
        <w:rPr>
          <w:rStyle w:val="StyleUnderline"/>
        </w:rPr>
        <w:t>Roosevelt’s</w:t>
      </w:r>
      <w:r w:rsidRPr="000F6BAE">
        <w:rPr>
          <w:sz w:val="16"/>
        </w:rPr>
        <w:t xml:space="preserve"> 1936 promise to be “a </w:t>
      </w:r>
      <w:r w:rsidRPr="00357F2C">
        <w:rPr>
          <w:rStyle w:val="Emphasis"/>
        </w:rPr>
        <w:t>good neighbor</w:t>
      </w:r>
      <w:r w:rsidRPr="000F6BAE">
        <w:rPr>
          <w:sz w:val="16"/>
        </w:rPr>
        <w:t xml:space="preserve">” to Latin America proved easy to make, even as it </w:t>
      </w:r>
      <w:r w:rsidRPr="000F6BAE">
        <w:rPr>
          <w:rStyle w:val="StyleUnderline"/>
        </w:rPr>
        <w:t xml:space="preserve">would be </w:t>
      </w:r>
      <w:r w:rsidRPr="00357F2C">
        <w:rPr>
          <w:rStyle w:val="Emphasis"/>
        </w:rPr>
        <w:t>repeatedly broken</w:t>
      </w:r>
      <w:r w:rsidRPr="000F6BAE">
        <w:rPr>
          <w:sz w:val="16"/>
        </w:rPr>
        <w:t xml:space="preserve"> over the next century.</w:t>
      </w:r>
    </w:p>
    <w:p w14:paraId="1504E8A8" w14:textId="3EE1411D" w:rsidR="007D14FC" w:rsidRPr="000F6BAE" w:rsidRDefault="007D14FC" w:rsidP="007D14FC">
      <w:pPr>
        <w:rPr>
          <w:sz w:val="16"/>
        </w:rPr>
      </w:pPr>
      <w:r w:rsidRPr="000F6BAE">
        <w:rPr>
          <w:sz w:val="16"/>
        </w:rPr>
        <w:t xml:space="preserve">The </w:t>
      </w:r>
      <w:r w:rsidRPr="000F6BAE">
        <w:rPr>
          <w:rStyle w:val="StyleUnderline"/>
        </w:rPr>
        <w:t xml:space="preserve">reality of </w:t>
      </w:r>
      <w:r w:rsidRPr="007D5615">
        <w:rPr>
          <w:rStyle w:val="Emphasis"/>
          <w:highlight w:val="green"/>
        </w:rPr>
        <w:t>U.S. intervention</w:t>
      </w:r>
      <w:r w:rsidRPr="000F6BAE">
        <w:rPr>
          <w:sz w:val="16"/>
        </w:rPr>
        <w:t xml:space="preserve"> in the Americas was far </w:t>
      </w:r>
      <w:r w:rsidRPr="007D5615">
        <w:rPr>
          <w:rStyle w:val="StyleUnderline"/>
          <w:highlight w:val="green"/>
        </w:rPr>
        <w:t xml:space="preserve">more </w:t>
      </w:r>
      <w:r w:rsidRPr="007D5615">
        <w:rPr>
          <w:rStyle w:val="Emphasis"/>
          <w:highlight w:val="green"/>
        </w:rPr>
        <w:t>menacing</w:t>
      </w:r>
      <w:r w:rsidRPr="000F6BAE">
        <w:rPr>
          <w:sz w:val="16"/>
        </w:rPr>
        <w:t xml:space="preserve"> than these two symbolic pronouncements </w:t>
      </w:r>
      <w:r w:rsidRPr="007D5615">
        <w:rPr>
          <w:rStyle w:val="StyleUnderline"/>
          <w:highlight w:val="green"/>
        </w:rPr>
        <w:t>on the world stage</w:t>
      </w:r>
      <w:r w:rsidRPr="007D5615">
        <w:rPr>
          <w:sz w:val="16"/>
          <w:highlight w:val="green"/>
        </w:rPr>
        <w:t>.</w:t>
      </w:r>
      <w:r w:rsidRPr="000F6BAE">
        <w:rPr>
          <w:sz w:val="16"/>
        </w:rPr>
        <w:t xml:space="preserve"> Over the course of three centuries, American </w:t>
      </w:r>
      <w:r w:rsidRPr="007D5615">
        <w:rPr>
          <w:rStyle w:val="StyleUnderline"/>
          <w:highlight w:val="green"/>
        </w:rPr>
        <w:t>presidents</w:t>
      </w:r>
      <w:r w:rsidRPr="000F6BAE">
        <w:rPr>
          <w:sz w:val="16"/>
        </w:rPr>
        <w:t xml:space="preserve"> and Congress have </w:t>
      </w:r>
      <w:r w:rsidRPr="007D5615">
        <w:rPr>
          <w:rStyle w:val="Emphasis"/>
          <w:highlight w:val="green"/>
        </w:rPr>
        <w:t>executed colonial power</w:t>
      </w:r>
      <w:r w:rsidRPr="000F6BAE">
        <w:rPr>
          <w:rStyle w:val="StyleUnderline"/>
        </w:rPr>
        <w:t xml:space="preserve"> in Latin America</w:t>
      </w:r>
      <w:r w:rsidRPr="000F6BAE">
        <w:rPr>
          <w:sz w:val="16"/>
        </w:rPr>
        <w:t xml:space="preserve"> by deploying a variety of strategies and tactics. Some of them </w:t>
      </w:r>
      <w:r w:rsidRPr="000F6BAE">
        <w:rPr>
          <w:rStyle w:val="StyleUnderline"/>
        </w:rPr>
        <w:t xml:space="preserve">the United States </w:t>
      </w:r>
      <w:r w:rsidRPr="007D5615">
        <w:rPr>
          <w:rStyle w:val="Emphasis"/>
          <w:highlight w:val="green"/>
        </w:rPr>
        <w:t>learned as a colony</w:t>
      </w:r>
      <w:r w:rsidRPr="000F6BAE">
        <w:rPr>
          <w:rStyle w:val="StyleUnderline"/>
        </w:rPr>
        <w:t xml:space="preserve"> itself, adopting techniques </w:t>
      </w:r>
      <w:r w:rsidRPr="007D5615">
        <w:rPr>
          <w:rStyle w:val="Emphasis"/>
          <w:highlight w:val="green"/>
        </w:rPr>
        <w:t>inspired by British colonial rule</w:t>
      </w:r>
      <w:r w:rsidRPr="000F6BAE">
        <w:rPr>
          <w:sz w:val="16"/>
        </w:rPr>
        <w:t>. Like the East Indian Company in South Asia, which eighteenth-century British philosopher Edmund Burke aptly called “</w:t>
      </w:r>
      <w:r w:rsidRPr="000F6BAE">
        <w:rPr>
          <w:rStyle w:val="StyleUnderline"/>
        </w:rPr>
        <w:t xml:space="preserve">a </w:t>
      </w:r>
      <w:r w:rsidRPr="007D5615">
        <w:rPr>
          <w:rStyle w:val="Emphasis"/>
          <w:highlight w:val="green"/>
        </w:rPr>
        <w:t>state</w:t>
      </w:r>
      <w:r w:rsidRPr="000F6BAE">
        <w:rPr>
          <w:rStyle w:val="StyleUnderline"/>
        </w:rPr>
        <w:t xml:space="preserve"> </w:t>
      </w:r>
      <w:r w:rsidRPr="007D5615">
        <w:rPr>
          <w:rStyle w:val="StyleUnderline"/>
          <w:highlight w:val="green"/>
        </w:rPr>
        <w:t xml:space="preserve">in the </w:t>
      </w:r>
      <w:r w:rsidRPr="007D5615">
        <w:rPr>
          <w:rStyle w:val="Emphasis"/>
          <w:highlight w:val="green"/>
        </w:rPr>
        <w:t>guise of a merchant</w:t>
      </w:r>
      <w:r w:rsidRPr="000F6BAE">
        <w:rPr>
          <w:sz w:val="16"/>
        </w:rPr>
        <w:t>,” American corporations sometimes led the way in Latin America.</w:t>
      </w:r>
      <w:bookmarkStart w:id="7" w:name="4_1"/>
      <w:r w:rsidRPr="00900E1A">
        <w:t>4</w:t>
      </w:r>
      <w:bookmarkEnd w:id="7"/>
      <w:r w:rsidRPr="000F6BAE">
        <w:rPr>
          <w:sz w:val="16"/>
        </w:rPr>
        <w:t xml:space="preserve"> </w:t>
      </w:r>
      <w:r w:rsidRPr="000F6BAE">
        <w:rPr>
          <w:rStyle w:val="StyleUnderline"/>
        </w:rPr>
        <w:t>The United Fruit Company</w:t>
      </w:r>
      <w:r w:rsidRPr="000F6BAE">
        <w:rPr>
          <w:sz w:val="16"/>
        </w:rPr>
        <w:t xml:space="preserve"> is a </w:t>
      </w:r>
      <w:r w:rsidRPr="000F6BAE">
        <w:rPr>
          <w:rStyle w:val="StyleUnderline"/>
        </w:rPr>
        <w:t>major player</w:t>
      </w:r>
      <w:r w:rsidRPr="000F6BAE">
        <w:rPr>
          <w:sz w:val="16"/>
        </w:rPr>
        <w:t xml:space="preserve"> in this story, especially in Honduras and Guatemala, with its directors and in-country employees rotating from the corporation into positions within the governments of the U.S. and Central American nations alike. </w:t>
      </w:r>
      <w:r w:rsidRPr="000F6BAE">
        <w:rPr>
          <w:rStyle w:val="StyleUnderline"/>
        </w:rPr>
        <w:t xml:space="preserve">Frequently, American </w:t>
      </w:r>
      <w:r w:rsidRPr="007D5615">
        <w:rPr>
          <w:rStyle w:val="Emphasis"/>
          <w:highlight w:val="green"/>
        </w:rPr>
        <w:t>military intervention</w:t>
      </w:r>
      <w:r w:rsidRPr="000F6BAE">
        <w:rPr>
          <w:sz w:val="16"/>
        </w:rPr>
        <w:t xml:space="preserve"> was </w:t>
      </w:r>
      <w:r w:rsidRPr="007D5615">
        <w:rPr>
          <w:rStyle w:val="Emphasis"/>
          <w:highlight w:val="green"/>
        </w:rPr>
        <w:t>justified</w:t>
      </w:r>
      <w:r w:rsidRPr="000F6BAE">
        <w:rPr>
          <w:sz w:val="16"/>
        </w:rPr>
        <w:t xml:space="preserve"> in order </w:t>
      </w:r>
      <w:r w:rsidRPr="007D5615">
        <w:rPr>
          <w:rStyle w:val="StyleUnderline"/>
          <w:highlight w:val="green"/>
        </w:rPr>
        <w:t>to “</w:t>
      </w:r>
      <w:r w:rsidRPr="007D5615">
        <w:rPr>
          <w:rStyle w:val="Emphasis"/>
          <w:highlight w:val="green"/>
        </w:rPr>
        <w:t>protect</w:t>
      </w:r>
      <w:r w:rsidRPr="000F6BAE">
        <w:rPr>
          <w:rStyle w:val="StyleUnderline"/>
        </w:rPr>
        <w:t xml:space="preserve">” American </w:t>
      </w:r>
      <w:r w:rsidRPr="007D5615">
        <w:rPr>
          <w:rStyle w:val="Emphasis"/>
          <w:highlight w:val="green"/>
        </w:rPr>
        <w:t>corporate interests</w:t>
      </w:r>
      <w:r w:rsidRPr="000F6BAE">
        <w:rPr>
          <w:sz w:val="16"/>
        </w:rPr>
        <w:t xml:space="preserve"> (Central America, Cuba). At other times, outright war, followed by the seizure of territory and people was the strategy (as in Mexico and Puerto Rico). This region, </w:t>
      </w:r>
      <w:r w:rsidRPr="007D5615">
        <w:rPr>
          <w:rStyle w:val="Emphasis"/>
          <w:highlight w:val="green"/>
        </w:rPr>
        <w:t>contiguous</w:t>
      </w:r>
      <w:r w:rsidRPr="000F6BAE">
        <w:rPr>
          <w:sz w:val="16"/>
        </w:rPr>
        <w:t xml:space="preserve"> to the </w:t>
      </w:r>
      <w:r w:rsidRPr="007D5615">
        <w:rPr>
          <w:rStyle w:val="Emphasis"/>
          <w:highlight w:val="green"/>
        </w:rPr>
        <w:t>U</w:t>
      </w:r>
      <w:r w:rsidRPr="00357F2C">
        <w:rPr>
          <w:rStyle w:val="Emphasis"/>
        </w:rPr>
        <w:t xml:space="preserve">nited </w:t>
      </w:r>
      <w:r w:rsidRPr="007D5615">
        <w:rPr>
          <w:rStyle w:val="Emphasis"/>
          <w:highlight w:val="green"/>
        </w:rPr>
        <w:t>St</w:t>
      </w:r>
      <w:r w:rsidRPr="00357F2C">
        <w:rPr>
          <w:rStyle w:val="Emphasis"/>
        </w:rPr>
        <w:t>ates</w:t>
      </w:r>
      <w:r w:rsidRPr="000F6BAE">
        <w:rPr>
          <w:sz w:val="16"/>
        </w:rPr>
        <w:t xml:space="preserve">, was </w:t>
      </w:r>
      <w:r w:rsidRPr="00357F2C">
        <w:rPr>
          <w:rStyle w:val="Emphasis"/>
        </w:rPr>
        <w:t xml:space="preserve">deemed </w:t>
      </w:r>
      <w:r w:rsidRPr="007D5615">
        <w:rPr>
          <w:rStyle w:val="Emphasis"/>
          <w:highlight w:val="green"/>
        </w:rPr>
        <w:t>fit for</w:t>
      </w:r>
      <w:r w:rsidRPr="00357F2C">
        <w:rPr>
          <w:rStyle w:val="Emphasis"/>
        </w:rPr>
        <w:t xml:space="preserve"> </w:t>
      </w:r>
      <w:r w:rsidRPr="007D5615">
        <w:rPr>
          <w:rStyle w:val="Emphasis"/>
          <w:highlight w:val="green"/>
        </w:rPr>
        <w:t>set</w:t>
      </w:r>
      <w:r w:rsidRPr="00357F2C">
        <w:rPr>
          <w:rStyle w:val="Emphasis"/>
        </w:rPr>
        <w:t xml:space="preserve">tler </w:t>
      </w:r>
      <w:r w:rsidRPr="007D5615">
        <w:rPr>
          <w:rStyle w:val="Emphasis"/>
          <w:highlight w:val="green"/>
        </w:rPr>
        <w:t>col</w:t>
      </w:r>
      <w:r w:rsidRPr="0061784E">
        <w:rPr>
          <w:rStyle w:val="Emphasis"/>
        </w:rPr>
        <w:t>onialism</w:t>
      </w:r>
      <w:r w:rsidRPr="000F6BAE">
        <w:rPr>
          <w:sz w:val="16"/>
        </w:rPr>
        <w:t>—understood as the colonial policy of promoting a region’s civilian occupation by Whites from the colonizing society in order to displace the native populations.</w:t>
      </w:r>
      <w:bookmarkStart w:id="8" w:name="5_1"/>
      <w:r w:rsidRPr="00900E1A">
        <w:t>5</w:t>
      </w:r>
      <w:bookmarkEnd w:id="8"/>
      <w:r w:rsidRPr="000F6BAE">
        <w:rPr>
          <w:sz w:val="16"/>
        </w:rPr>
        <w:t xml:space="preserve"> The </w:t>
      </w:r>
      <w:r w:rsidRPr="000F6BAE">
        <w:rPr>
          <w:rStyle w:val="StyleUnderline"/>
        </w:rPr>
        <w:t xml:space="preserve">former </w:t>
      </w:r>
      <w:r w:rsidRPr="00357F2C">
        <w:rPr>
          <w:rStyle w:val="StyleUnderline"/>
        </w:rPr>
        <w:t>Mexico</w:t>
      </w:r>
      <w:r w:rsidRPr="000F6BAE">
        <w:rPr>
          <w:sz w:val="16"/>
        </w:rPr>
        <w:t xml:space="preserve"> was </w:t>
      </w:r>
      <w:r w:rsidRPr="000F6BAE">
        <w:rPr>
          <w:rStyle w:val="StyleUnderline"/>
        </w:rPr>
        <w:t>divided into regions</w:t>
      </w:r>
      <w:r w:rsidRPr="000F6BAE">
        <w:rPr>
          <w:sz w:val="16"/>
        </w:rPr>
        <w:t xml:space="preserve"> which eventually </w:t>
      </w:r>
      <w:r w:rsidRPr="000F6BAE">
        <w:rPr>
          <w:rStyle w:val="StyleUnderline"/>
        </w:rPr>
        <w:t>became</w:t>
      </w:r>
      <w:r w:rsidRPr="000F6BAE">
        <w:rPr>
          <w:sz w:val="16"/>
        </w:rPr>
        <w:t xml:space="preserve"> all or parts of </w:t>
      </w:r>
      <w:r w:rsidRPr="000F6BAE">
        <w:rPr>
          <w:rStyle w:val="StyleUnderline"/>
        </w:rPr>
        <w:t>ten of the most expansive states in the United States,</w:t>
      </w:r>
      <w:r w:rsidRPr="000F6BAE">
        <w:rPr>
          <w:sz w:val="16"/>
        </w:rPr>
        <w:t xml:space="preserve"> though only when White settlers outnumbered Indians and Mexicans.</w:t>
      </w:r>
      <w:bookmarkStart w:id="9" w:name="6_1"/>
      <w:r w:rsidRPr="00900E1A">
        <w:t>6</w:t>
      </w:r>
      <w:bookmarkEnd w:id="9"/>
      <w:r w:rsidRPr="000F6BAE">
        <w:rPr>
          <w:sz w:val="16"/>
        </w:rPr>
        <w:t xml:space="preserve"> In contrast, </w:t>
      </w:r>
      <w:r w:rsidRPr="00357F2C">
        <w:rPr>
          <w:rStyle w:val="Emphasis"/>
        </w:rPr>
        <w:t>Puerto Rico and Cuba</w:t>
      </w:r>
      <w:r w:rsidRPr="000F6BAE">
        <w:rPr>
          <w:sz w:val="16"/>
        </w:rPr>
        <w:t xml:space="preserve"> (along with Guam and the Philippines, all four taken from Spain in 1898), were never viewed as colonies to be settled and made states, as the ongoing controversy, 122 years later, over Puerto Rican state-hood </w:t>
      </w:r>
      <w:bookmarkStart w:id="10" w:name="page_23"/>
      <w:bookmarkEnd w:id="10"/>
      <w:r w:rsidRPr="000F6BAE">
        <w:rPr>
          <w:sz w:val="16"/>
        </w:rPr>
        <w:t>shows.</w:t>
      </w:r>
      <w:bookmarkStart w:id="11" w:name="7_1"/>
      <w:r w:rsidRPr="00900E1A">
        <w:t>7</w:t>
      </w:r>
      <w:bookmarkEnd w:id="11"/>
      <w:r w:rsidRPr="000F6BAE">
        <w:rPr>
          <w:sz w:val="16"/>
        </w:rPr>
        <w:t xml:space="preserve"> Instead, they were </w:t>
      </w:r>
      <w:r w:rsidRPr="00357F2C">
        <w:rPr>
          <w:rStyle w:val="Emphasis"/>
        </w:rPr>
        <w:t>seen</w:t>
      </w:r>
      <w:r w:rsidRPr="000F6BAE">
        <w:rPr>
          <w:rStyle w:val="StyleUnderline"/>
        </w:rPr>
        <w:t xml:space="preserve"> as sites for </w:t>
      </w:r>
      <w:r w:rsidRPr="00357F2C">
        <w:rPr>
          <w:rStyle w:val="Emphasis"/>
        </w:rPr>
        <w:t>U.S. military power</w:t>
      </w:r>
      <w:r w:rsidRPr="000F6BAE">
        <w:rPr>
          <w:sz w:val="16"/>
        </w:rPr>
        <w:t xml:space="preserve"> on a larger </w:t>
      </w:r>
      <w:r w:rsidRPr="00357F2C">
        <w:rPr>
          <w:rStyle w:val="Emphasis"/>
        </w:rPr>
        <w:t>geopolitical chessboard</w:t>
      </w:r>
      <w:r w:rsidRPr="000F6BAE">
        <w:rPr>
          <w:sz w:val="16"/>
        </w:rPr>
        <w:t>. At the close of the Cold War’s first decade, Puerto Rico was home to 142,486 American military personnel.</w:t>
      </w:r>
      <w:bookmarkStart w:id="12" w:name="8_1"/>
      <w:r w:rsidRPr="00900E1A">
        <w:t>8</w:t>
      </w:r>
      <w:bookmarkEnd w:id="12"/>
      <w:r w:rsidRPr="000F6BAE">
        <w:rPr>
          <w:sz w:val="16"/>
        </w:rPr>
        <w:t xml:space="preserve"> Today, 13,520 members of the U.S. Armed Forces are stationed across </w:t>
      </w:r>
      <w:r w:rsidRPr="000F6BAE">
        <w:rPr>
          <w:rStyle w:val="StyleUnderline"/>
        </w:rPr>
        <w:t xml:space="preserve">34 </w:t>
      </w:r>
      <w:r w:rsidRPr="00357F2C">
        <w:rPr>
          <w:rStyle w:val="Emphasis"/>
        </w:rPr>
        <w:t>military sites</w:t>
      </w:r>
      <w:r w:rsidRPr="000F6BAE">
        <w:rPr>
          <w:rStyle w:val="StyleUnderline"/>
        </w:rPr>
        <w:t xml:space="preserve"> in Puerto Rico</w:t>
      </w:r>
      <w:r w:rsidRPr="000F6BAE">
        <w:rPr>
          <w:sz w:val="16"/>
        </w:rPr>
        <w:t>.</w:t>
      </w:r>
      <w:bookmarkStart w:id="13" w:name="9_1"/>
      <w:r w:rsidRPr="00900E1A">
        <w:t>9</w:t>
      </w:r>
      <w:bookmarkEnd w:id="13"/>
      <w:r w:rsidRPr="000F6BAE">
        <w:rPr>
          <w:sz w:val="16"/>
        </w:rPr>
        <w:t xml:space="preserve"> And despite the socialist revolution of 1959 and more than five </w:t>
      </w:r>
      <w:r w:rsidRPr="000F6BAE">
        <w:rPr>
          <w:rStyle w:val="StyleUnderline"/>
        </w:rPr>
        <w:t xml:space="preserve">decades of a </w:t>
      </w:r>
      <w:r w:rsidRPr="00357F2C">
        <w:rPr>
          <w:rStyle w:val="Emphasis"/>
        </w:rPr>
        <w:t>crippling economic embargo</w:t>
      </w:r>
      <w:r w:rsidRPr="000F6BAE">
        <w:rPr>
          <w:rStyle w:val="StyleUnderline"/>
        </w:rPr>
        <w:t xml:space="preserve"> against Cuba</w:t>
      </w:r>
      <w:r w:rsidRPr="000F6BAE">
        <w:rPr>
          <w:sz w:val="16"/>
        </w:rPr>
        <w:t xml:space="preserve">, the </w:t>
      </w:r>
      <w:r w:rsidRPr="000F6BAE">
        <w:rPr>
          <w:rStyle w:val="StyleUnderline"/>
        </w:rPr>
        <w:t xml:space="preserve">United States has </w:t>
      </w:r>
      <w:r w:rsidRPr="00357F2C">
        <w:rPr>
          <w:rStyle w:val="Emphasis"/>
        </w:rPr>
        <w:t>continuously occupied</w:t>
      </w:r>
      <w:r w:rsidRPr="000F6BAE">
        <w:rPr>
          <w:rStyle w:val="StyleUnderline"/>
        </w:rPr>
        <w:t xml:space="preserve"> the Guantanamo Bay</w:t>
      </w:r>
      <w:r w:rsidRPr="000F6BAE">
        <w:rPr>
          <w:sz w:val="16"/>
        </w:rPr>
        <w:t xml:space="preserve"> military base for 123 years.</w:t>
      </w:r>
    </w:p>
    <w:p w14:paraId="785E2A14" w14:textId="77777777" w:rsidR="007D14FC" w:rsidRPr="0061784E" w:rsidRDefault="007D14FC" w:rsidP="007D14FC">
      <w:pPr>
        <w:rPr>
          <w:rStyle w:val="Emphasis"/>
        </w:rPr>
      </w:pPr>
      <w:r w:rsidRPr="000F6BAE">
        <w:rPr>
          <w:sz w:val="16"/>
        </w:rPr>
        <w:t>Since World War II ended</w:t>
      </w:r>
      <w:r w:rsidRPr="000F6BAE">
        <w:rPr>
          <w:rStyle w:val="StyleUnderline"/>
        </w:rPr>
        <w:t xml:space="preserve">, </w:t>
      </w:r>
      <w:r w:rsidRPr="007D5615">
        <w:rPr>
          <w:rStyle w:val="StyleUnderline"/>
          <w:highlight w:val="green"/>
        </w:rPr>
        <w:t xml:space="preserve">U.S. </w:t>
      </w:r>
      <w:r w:rsidRPr="007D5615">
        <w:rPr>
          <w:rStyle w:val="Emphasis"/>
          <w:highlight w:val="green"/>
        </w:rPr>
        <w:t>imperialism</w:t>
      </w:r>
      <w:r w:rsidRPr="000F6BAE">
        <w:rPr>
          <w:rStyle w:val="StyleUnderline"/>
        </w:rPr>
        <w:t xml:space="preserve"> in Latin America has been </w:t>
      </w:r>
      <w:r w:rsidRPr="007D5615">
        <w:rPr>
          <w:rStyle w:val="Emphasis"/>
          <w:highlight w:val="green"/>
        </w:rPr>
        <w:t>justified by anti-communism</w:t>
      </w:r>
      <w:r w:rsidRPr="000F6BAE">
        <w:rPr>
          <w:sz w:val="16"/>
        </w:rPr>
        <w:t xml:space="preserve"> and the Cold War. The Cuban Revolution of 1959 and the </w:t>
      </w:r>
      <w:r w:rsidRPr="000F6BAE">
        <w:rPr>
          <w:rStyle w:val="StyleUnderline"/>
        </w:rPr>
        <w:t>Cuban Missile Crisis</w:t>
      </w:r>
      <w:r w:rsidRPr="000F6BAE">
        <w:rPr>
          <w:sz w:val="16"/>
        </w:rPr>
        <w:t xml:space="preserve"> of 1961 </w:t>
      </w:r>
      <w:r w:rsidRPr="007D5615">
        <w:rPr>
          <w:rStyle w:val="StyleUnderline"/>
          <w:highlight w:val="green"/>
        </w:rPr>
        <w:t>drove American</w:t>
      </w:r>
      <w:r w:rsidRPr="000F6BAE">
        <w:rPr>
          <w:rStyle w:val="StyleUnderline"/>
        </w:rPr>
        <w:t xml:space="preserve"> </w:t>
      </w:r>
      <w:r w:rsidRPr="007D5615">
        <w:rPr>
          <w:rStyle w:val="Emphasis"/>
          <w:highlight w:val="green"/>
        </w:rPr>
        <w:t>opposition to pro-labor</w:t>
      </w:r>
      <w:r w:rsidRPr="000F6BAE">
        <w:rPr>
          <w:rStyle w:val="StyleUnderline"/>
        </w:rPr>
        <w:t xml:space="preserve"> populist </w:t>
      </w:r>
      <w:r w:rsidRPr="007D5615">
        <w:rPr>
          <w:rStyle w:val="Emphasis"/>
          <w:highlight w:val="green"/>
        </w:rPr>
        <w:t>governments</w:t>
      </w:r>
      <w:r w:rsidRPr="000F6BAE">
        <w:rPr>
          <w:sz w:val="16"/>
        </w:rPr>
        <w:t xml:space="preserve"> and support for authoritarian dictators in virtually every Caribbean and Central American nation. Covert, </w:t>
      </w:r>
      <w:r w:rsidRPr="007D5615">
        <w:rPr>
          <w:rStyle w:val="Emphasis"/>
          <w:highlight w:val="green"/>
        </w:rPr>
        <w:t>CIA-led</w:t>
      </w:r>
      <w:r w:rsidRPr="000F6BAE">
        <w:rPr>
          <w:rStyle w:val="StyleUnderline"/>
        </w:rPr>
        <w:t xml:space="preserve"> </w:t>
      </w:r>
      <w:r w:rsidRPr="007D5615">
        <w:rPr>
          <w:rStyle w:val="StyleUnderline"/>
          <w:highlight w:val="green"/>
        </w:rPr>
        <w:t>op</w:t>
      </w:r>
      <w:r w:rsidRPr="000F6BAE">
        <w:rPr>
          <w:rStyle w:val="StyleUnderline"/>
        </w:rPr>
        <w:t>eration</w:t>
      </w:r>
      <w:r w:rsidRPr="007D5615">
        <w:rPr>
          <w:rStyle w:val="StyleUnderline"/>
          <w:highlight w:val="green"/>
        </w:rPr>
        <w:t>s</w:t>
      </w:r>
      <w:r w:rsidRPr="000F6BAE">
        <w:rPr>
          <w:rStyle w:val="StyleUnderline"/>
        </w:rPr>
        <w:t xml:space="preserve"> to </w:t>
      </w:r>
      <w:r w:rsidRPr="0061784E">
        <w:rPr>
          <w:rStyle w:val="Emphasis"/>
        </w:rPr>
        <w:t>depose</w:t>
      </w:r>
      <w:r w:rsidRPr="000F6BAE">
        <w:rPr>
          <w:rStyle w:val="StyleUnderline"/>
        </w:rPr>
        <w:t xml:space="preserve"> and </w:t>
      </w:r>
      <w:r w:rsidRPr="007D5615">
        <w:rPr>
          <w:rStyle w:val="StyleUnderline"/>
          <w:highlight w:val="green"/>
        </w:rPr>
        <w:t>install</w:t>
      </w:r>
      <w:r w:rsidRPr="000F6BAE">
        <w:rPr>
          <w:rStyle w:val="StyleUnderline"/>
        </w:rPr>
        <w:t xml:space="preserve"> such </w:t>
      </w:r>
      <w:r w:rsidRPr="007D5615">
        <w:rPr>
          <w:rStyle w:val="Emphasis"/>
          <w:highlight w:val="green"/>
        </w:rPr>
        <w:t>governments</w:t>
      </w:r>
      <w:r w:rsidRPr="007D5615">
        <w:rPr>
          <w:rStyle w:val="StyleUnderline"/>
          <w:highlight w:val="green"/>
        </w:rPr>
        <w:t xml:space="preserve"> characterized American intervention</w:t>
      </w:r>
      <w:r w:rsidRPr="000F6BAE">
        <w:rPr>
          <w:sz w:val="16"/>
        </w:rPr>
        <w:t xml:space="preserve"> in Central America from the 1950s until at least the 2000s. The U.S. Southern Command—the military’s presence in the Western Hemisphere—is formally based in Miami, but its force (Army, Navy, Special Forces) headquarters is in Puerto Rico; in 1999 </w:t>
      </w:r>
      <w:r w:rsidRPr="000F6BAE">
        <w:rPr>
          <w:rStyle w:val="StyleUnderline"/>
        </w:rPr>
        <w:t>Puerto Rico replaced Panama in that role due to the end of formal U.S. control of the Panama Canal</w:t>
      </w:r>
      <w:r w:rsidRPr="000F6BAE">
        <w:rPr>
          <w:sz w:val="16"/>
        </w:rPr>
        <w:t xml:space="preserve">. The U.S. Navy presence in Puerto Rico includes 200,000 square miles in waters around Puerto Rico that allow it to do everything from testing submarines to testing water-based warfare. </w:t>
      </w:r>
      <w:r w:rsidRPr="0061784E">
        <w:rPr>
          <w:rStyle w:val="Emphasis"/>
        </w:rPr>
        <w:t>Rather than direct military intervention</w:t>
      </w:r>
      <w:r w:rsidRPr="000F6BAE">
        <w:rPr>
          <w:sz w:val="16"/>
        </w:rPr>
        <w:t xml:space="preserve">, </w:t>
      </w:r>
      <w:r w:rsidRPr="000F6BAE">
        <w:rPr>
          <w:rStyle w:val="StyleUnderline"/>
        </w:rPr>
        <w:t xml:space="preserve">American control has shifted since the 1970s to a </w:t>
      </w:r>
      <w:r w:rsidRPr="0061784E">
        <w:rPr>
          <w:rStyle w:val="Emphasis"/>
        </w:rPr>
        <w:t>combination</w:t>
      </w:r>
      <w:r w:rsidRPr="000F6BAE">
        <w:rPr>
          <w:rStyle w:val="StyleUnderline"/>
        </w:rPr>
        <w:t xml:space="preserve"> of covert </w:t>
      </w:r>
      <w:r w:rsidRPr="0061784E">
        <w:rPr>
          <w:rStyle w:val="Emphasis"/>
        </w:rPr>
        <w:t>intelligence</w:t>
      </w:r>
      <w:r w:rsidRPr="000F6BAE">
        <w:rPr>
          <w:sz w:val="16"/>
        </w:rPr>
        <w:t>,</w:t>
      </w:r>
      <w:r w:rsidRPr="000F6BAE">
        <w:rPr>
          <w:rStyle w:val="StyleUnderline"/>
        </w:rPr>
        <w:t xml:space="preserve"> U.S. military </w:t>
      </w:r>
      <w:r w:rsidRPr="0061784E">
        <w:rPr>
          <w:rStyle w:val="Emphasis"/>
        </w:rPr>
        <w:t>training of local armies</w:t>
      </w:r>
      <w:r w:rsidRPr="000F6BAE">
        <w:rPr>
          <w:rStyle w:val="StyleUnderline"/>
        </w:rPr>
        <w:t xml:space="preserve"> and national police, and “</w:t>
      </w:r>
      <w:r w:rsidRPr="0061784E">
        <w:rPr>
          <w:rStyle w:val="Emphasis"/>
        </w:rPr>
        <w:t>foreign aid</w:t>
      </w:r>
      <w:r w:rsidRPr="000F6BAE">
        <w:rPr>
          <w:rStyle w:val="StyleUnderline"/>
        </w:rPr>
        <w:t xml:space="preserve">” for drug interdiction and military weapons, and a combination of public/private </w:t>
      </w:r>
      <w:r w:rsidRPr="0061784E">
        <w:rPr>
          <w:rStyle w:val="Emphasis"/>
        </w:rPr>
        <w:t>international imperialism</w:t>
      </w:r>
      <w:r w:rsidRPr="000F6BAE">
        <w:rPr>
          <w:rStyle w:val="StyleUnderline"/>
        </w:rPr>
        <w:t xml:space="preserve"> via agencies such as the World Bank</w:t>
      </w:r>
      <w:r w:rsidRPr="000F6BAE">
        <w:rPr>
          <w:sz w:val="16"/>
        </w:rPr>
        <w:t xml:space="preserve">. These stories follow, starting with Mexico, then Central America (Nicaragua, Panama, Honduras, Guatemala, El Salvador), and then the Spanish Caribbean (Puerto Rico, Cuba, the Dominican Republic). A final section describes a program for reparations for </w:t>
      </w:r>
      <w:r w:rsidRPr="007D5615">
        <w:rPr>
          <w:rStyle w:val="Emphasis"/>
          <w:highlight w:val="green"/>
        </w:rPr>
        <w:t>Latinos</w:t>
      </w:r>
      <w:r w:rsidRPr="000F6BAE">
        <w:rPr>
          <w:rStyle w:val="StyleUnderline"/>
        </w:rPr>
        <w:t xml:space="preserve"> </w:t>
      </w:r>
      <w:r w:rsidRPr="007D5615">
        <w:rPr>
          <w:rStyle w:val="StyleUnderline"/>
          <w:highlight w:val="green"/>
        </w:rPr>
        <w:t xml:space="preserve">and future </w:t>
      </w:r>
      <w:r w:rsidRPr="007D5615">
        <w:rPr>
          <w:rStyle w:val="Emphasis"/>
          <w:highlight w:val="green"/>
        </w:rPr>
        <w:t>migrants</w:t>
      </w:r>
      <w:r w:rsidRPr="000F6BAE">
        <w:rPr>
          <w:sz w:val="16"/>
        </w:rPr>
        <w:t xml:space="preserve"> that </w:t>
      </w:r>
      <w:r w:rsidRPr="007D5615">
        <w:rPr>
          <w:rStyle w:val="Emphasis"/>
          <w:highlight w:val="green"/>
        </w:rPr>
        <w:t>reflects</w:t>
      </w:r>
      <w:r w:rsidRPr="000F6BAE">
        <w:rPr>
          <w:rStyle w:val="StyleUnderline"/>
        </w:rPr>
        <w:t xml:space="preserve"> how </w:t>
      </w:r>
      <w:r w:rsidRPr="007D5615">
        <w:rPr>
          <w:rStyle w:val="Emphasis"/>
          <w:highlight w:val="green"/>
        </w:rPr>
        <w:t>colonialism</w:t>
      </w:r>
      <w:r w:rsidRPr="007D5615">
        <w:rPr>
          <w:rStyle w:val="StyleUnderline"/>
          <w:highlight w:val="green"/>
        </w:rPr>
        <w:t xml:space="preserve"> and </w:t>
      </w:r>
      <w:r w:rsidRPr="007D5615">
        <w:rPr>
          <w:rStyle w:val="Emphasis"/>
          <w:highlight w:val="green"/>
        </w:rPr>
        <w:t>immigration</w:t>
      </w:r>
      <w:r w:rsidRPr="000F6BAE">
        <w:rPr>
          <w:rStyle w:val="StyleUnderline"/>
        </w:rPr>
        <w:t xml:space="preserve"> are part of </w:t>
      </w:r>
      <w:r w:rsidRPr="007D5615">
        <w:rPr>
          <w:rStyle w:val="Emphasis"/>
          <w:highlight w:val="green"/>
        </w:rPr>
        <w:t>one continuum.</w:t>
      </w:r>
    </w:p>
    <w:p w14:paraId="4F81322F" w14:textId="77777777" w:rsidR="007D14FC" w:rsidRPr="00FD0BB5" w:rsidRDefault="007D14FC" w:rsidP="007D14FC">
      <w:pPr>
        <w:pStyle w:val="Heading4"/>
        <w:rPr>
          <w:sz w:val="16"/>
        </w:rPr>
      </w:pPr>
      <w:r>
        <w:t xml:space="preserve">Subordination is the name of racial state. It forces all others to be in an aura of sub domination. All of this reaffirms the… </w:t>
      </w:r>
    </w:p>
    <w:p w14:paraId="2A6F04BA" w14:textId="77777777" w:rsidR="007D14FC" w:rsidRDefault="007D14FC" w:rsidP="007D14FC">
      <w:r w:rsidRPr="00633E1A">
        <w:rPr>
          <w:sz w:val="8"/>
        </w:rPr>
        <w:t xml:space="preserve">One benefit </w:t>
      </w:r>
      <w:r w:rsidRPr="0023495E">
        <w:rPr>
          <w:rStyle w:val="Emphasis"/>
        </w:rPr>
        <w:t>slavery</w:t>
      </w:r>
      <w:r w:rsidRPr="00C63BBA">
        <w:rPr>
          <w:rStyle w:val="StyleUnderline"/>
        </w:rPr>
        <w:t xml:space="preserve"> offered the British </w:t>
      </w:r>
      <w:r w:rsidRPr="007D5615">
        <w:rPr>
          <w:rStyle w:val="Emphasis"/>
          <w:highlight w:val="green"/>
        </w:rPr>
        <w:t>aristocracy</w:t>
      </w:r>
      <w:r w:rsidRPr="00C63BBA">
        <w:rPr>
          <w:rStyle w:val="StyleUnderline"/>
        </w:rPr>
        <w:t xml:space="preserve"> was that it </w:t>
      </w:r>
      <w:r w:rsidRPr="007D5615">
        <w:rPr>
          <w:rStyle w:val="Emphasis"/>
          <w:highlight w:val="green"/>
        </w:rPr>
        <w:t>pitt(ing)</w:t>
      </w:r>
      <w:r w:rsidRPr="00FD0BB5">
        <w:rPr>
          <w:rStyle w:val="Emphasis"/>
        </w:rPr>
        <w:t>ed</w:t>
      </w:r>
      <w:r w:rsidRPr="0023495E">
        <w:rPr>
          <w:rStyle w:val="Emphasis"/>
        </w:rPr>
        <w:t xml:space="preserve"> the </w:t>
      </w:r>
      <w:r w:rsidRPr="007D5615">
        <w:rPr>
          <w:rStyle w:val="Emphasis"/>
          <w:highlight w:val="green"/>
        </w:rPr>
        <w:t>laboring classes against each other</w:t>
      </w:r>
      <w:r w:rsidRPr="00633E1A">
        <w:rPr>
          <w:sz w:val="8"/>
        </w:rPr>
        <w:t xml:space="preserve">. Since the laboring classes (slaves, indentured servants, and wage-earners) vastly outnumbered the </w:t>
      </w:r>
      <w:r w:rsidRPr="007D5615">
        <w:rPr>
          <w:rStyle w:val="StyleUnderline"/>
          <w:highlight w:val="green"/>
        </w:rPr>
        <w:t>aristocracy</w:t>
      </w:r>
      <w:r w:rsidRPr="00C63BBA">
        <w:rPr>
          <w:rStyle w:val="StyleUnderline"/>
        </w:rPr>
        <w:t>, gentry, and slave-owners</w:t>
      </w:r>
      <w:r w:rsidRPr="00633E1A">
        <w:rPr>
          <w:sz w:val="8"/>
        </w:rPr>
        <w:t xml:space="preserve">, they </w:t>
      </w:r>
      <w:r w:rsidRPr="007D5615">
        <w:rPr>
          <w:rStyle w:val="Emphasis"/>
          <w:highlight w:val="green"/>
        </w:rPr>
        <w:t>needed</w:t>
      </w:r>
      <w:r w:rsidRPr="007D5615">
        <w:rPr>
          <w:rStyle w:val="StyleUnderline"/>
          <w:highlight w:val="green"/>
        </w:rPr>
        <w:t xml:space="preserve"> ways to </w:t>
      </w:r>
      <w:r w:rsidRPr="007D5615">
        <w:rPr>
          <w:rStyle w:val="Emphasis"/>
          <w:highlight w:val="green"/>
        </w:rPr>
        <w:t>divide people</w:t>
      </w:r>
      <w:r w:rsidRPr="00633E1A">
        <w:rPr>
          <w:sz w:val="8"/>
        </w:rPr>
        <w:t xml:space="preserve">. Slavery kept wages down. Wage-earners protested, the “Employment and Lowness of wages occasioned by the Number of Negroes...hired out to work by the day.” Like then, our </w:t>
      </w:r>
      <w:r w:rsidRPr="007D5615">
        <w:rPr>
          <w:rStyle w:val="StyleUnderline"/>
          <w:highlight w:val="green"/>
        </w:rPr>
        <w:t xml:space="preserve">employers </w:t>
      </w:r>
      <w:r w:rsidRPr="007D5615">
        <w:rPr>
          <w:rStyle w:val="Emphasis"/>
          <w:highlight w:val="green"/>
        </w:rPr>
        <w:t>use racism</w:t>
      </w:r>
      <w:r w:rsidRPr="00C63BBA">
        <w:rPr>
          <w:rStyle w:val="StyleUnderline"/>
        </w:rPr>
        <w:t xml:space="preserve"> as a means </w:t>
      </w:r>
      <w:r w:rsidRPr="007D5615">
        <w:rPr>
          <w:rStyle w:val="StyleUnderline"/>
          <w:highlight w:val="green"/>
        </w:rPr>
        <w:t>to</w:t>
      </w:r>
      <w:r w:rsidRPr="00C63BBA">
        <w:rPr>
          <w:rStyle w:val="StyleUnderline"/>
        </w:rPr>
        <w:t xml:space="preserve"> </w:t>
      </w:r>
      <w:r w:rsidRPr="007D5615">
        <w:rPr>
          <w:rStyle w:val="Emphasis"/>
          <w:highlight w:val="green"/>
        </w:rPr>
        <w:t>suppress</w:t>
      </w:r>
      <w:r w:rsidRPr="00C63BBA">
        <w:rPr>
          <w:rStyle w:val="StyleUnderline"/>
        </w:rPr>
        <w:t xml:space="preserve"> our </w:t>
      </w:r>
      <w:r w:rsidRPr="007D5615">
        <w:rPr>
          <w:rStyle w:val="Emphasis"/>
          <w:highlight w:val="green"/>
        </w:rPr>
        <w:t xml:space="preserve">wages </w:t>
      </w:r>
      <w:r w:rsidRPr="0023495E">
        <w:rPr>
          <w:rStyle w:val="Emphasis"/>
        </w:rPr>
        <w:t>and prevent</w:t>
      </w:r>
      <w:r w:rsidRPr="00C63BBA">
        <w:rPr>
          <w:rStyle w:val="StyleUnderline"/>
        </w:rPr>
        <w:t xml:space="preserve"> us from </w:t>
      </w:r>
      <w:r w:rsidRPr="007D5615">
        <w:rPr>
          <w:rStyle w:val="StyleUnderline"/>
          <w:highlight w:val="green"/>
        </w:rPr>
        <w:t>earning</w:t>
      </w:r>
      <w:r w:rsidRPr="00C63BBA">
        <w:rPr>
          <w:rStyle w:val="StyleUnderline"/>
        </w:rPr>
        <w:t xml:space="preserve"> the </w:t>
      </w:r>
      <w:r w:rsidRPr="007D5615">
        <w:rPr>
          <w:rStyle w:val="Emphasis"/>
          <w:highlight w:val="green"/>
        </w:rPr>
        <w:t>full value</w:t>
      </w:r>
      <w:r w:rsidRPr="007D5615">
        <w:rPr>
          <w:rStyle w:val="StyleUnderline"/>
          <w:highlight w:val="green"/>
        </w:rPr>
        <w:t xml:space="preserve"> of</w:t>
      </w:r>
      <w:r w:rsidRPr="00C63BBA">
        <w:rPr>
          <w:rStyle w:val="StyleUnderline"/>
        </w:rPr>
        <w:t xml:space="preserve"> our </w:t>
      </w:r>
      <w:r w:rsidRPr="007D5615">
        <w:rPr>
          <w:rStyle w:val="StyleUnderline"/>
          <w:highlight w:val="green"/>
        </w:rPr>
        <w:t>labor</w:t>
      </w:r>
      <w:r w:rsidRPr="00633E1A">
        <w:rPr>
          <w:sz w:val="8"/>
        </w:rPr>
        <w:t xml:space="preserve">. Hard working people moved from job to job to survive. It </w:t>
      </w:r>
      <w:r w:rsidRPr="00C63BBA">
        <w:rPr>
          <w:rStyle w:val="StyleUnderline"/>
        </w:rPr>
        <w:t xml:space="preserve">functioned in a way similar to the role of </w:t>
      </w:r>
      <w:r w:rsidRPr="0023495E">
        <w:rPr>
          <w:rStyle w:val="Emphasis"/>
        </w:rPr>
        <w:t>prison labor</w:t>
      </w:r>
      <w:r w:rsidRPr="00C63BBA">
        <w:rPr>
          <w:rStyle w:val="StyleUnderline"/>
        </w:rPr>
        <w:t xml:space="preserve"> today</w:t>
      </w:r>
      <w:r w:rsidRPr="00633E1A">
        <w:rPr>
          <w:sz w:val="8"/>
        </w:rPr>
        <w:t>. Just as prisoners produce lingerie and garments for cheap, the effect of it is to drive down wages, so that employers can force workers to accept low wages</w:t>
      </w:r>
      <w:r w:rsidRPr="00633E1A">
        <w:t>.</w:t>
      </w:r>
      <w:r w:rsidRPr="00633E1A">
        <w:rPr>
          <w:rStyle w:val="FootnoteReference"/>
        </w:rPr>
        <w:footnoteReference w:id="2"/>
      </w:r>
    </w:p>
    <w:p w14:paraId="00150A46" w14:textId="77777777" w:rsidR="007D14FC" w:rsidRPr="00633E1A" w:rsidRDefault="007D14FC" w:rsidP="007D14FC">
      <w:pPr>
        <w:pStyle w:val="Heading4"/>
      </w:pPr>
      <w:r>
        <w:t>The Racial State wants you to believe the problem is…</w:t>
      </w:r>
    </w:p>
    <w:p w14:paraId="4237C378" w14:textId="77777777" w:rsidR="007D14FC" w:rsidRPr="00942413" w:rsidRDefault="007D14FC" w:rsidP="007D14FC">
      <w:pPr>
        <w:rPr>
          <w:sz w:val="16"/>
        </w:rPr>
      </w:pPr>
      <w:r w:rsidRPr="00942413">
        <w:rPr>
          <w:sz w:val="16"/>
        </w:rPr>
        <w:t xml:space="preserve">During his bid for the presidency and first two years in office, President Donald Trump defied conventional wisdom and repeatedly used explicit racial appeals while appearing to incur few poitical costs. From calling Mexican </w:t>
      </w:r>
      <w:r w:rsidRPr="007D5615">
        <w:rPr>
          <w:rStyle w:val="Emphasis"/>
          <w:highlight w:val="green"/>
        </w:rPr>
        <w:t>immigrants</w:t>
      </w:r>
      <w:r w:rsidRPr="00942413">
        <w:rPr>
          <w:sz w:val="16"/>
        </w:rPr>
        <w:t xml:space="preserve"> “rapists and murderers,” to retweeting anti-Muslim videos from white nationalist activists, to lamenting the arrival of African and Haitian immigrants </w:t>
      </w:r>
      <w:r w:rsidRPr="007D5615">
        <w:rPr>
          <w:rStyle w:val="StyleUnderline"/>
          <w:highlight w:val="green"/>
        </w:rPr>
        <w:t>from “</w:t>
      </w:r>
      <w:r w:rsidRPr="007D5615">
        <w:rPr>
          <w:rStyle w:val="Emphasis"/>
          <w:highlight w:val="green"/>
        </w:rPr>
        <w:t>shithole countries</w:t>
      </w:r>
      <w:r w:rsidRPr="00942413">
        <w:rPr>
          <w:sz w:val="16"/>
        </w:rPr>
        <w:t xml:space="preserve">” to the United States, Trump has never shied from using a racial bullhorn to express his views and rally supporters. While the use of </w:t>
      </w:r>
      <w:r w:rsidRPr="00942413">
        <w:rPr>
          <w:rStyle w:val="StyleUnderline"/>
        </w:rPr>
        <w:t>anti-minority racial appeals</w:t>
      </w:r>
      <w:r w:rsidRPr="00942413">
        <w:rPr>
          <w:sz w:val="16"/>
        </w:rPr>
        <w:t xml:space="preserve"> is certainly not a new phenomenon in U.S. politics (Valentino, Newburg, &amp; Neuner, 2018), Trump’s candidacy and presidential election victory has </w:t>
      </w:r>
      <w:r w:rsidRPr="00942413">
        <w:rPr>
          <w:rStyle w:val="StyleUnderline"/>
        </w:rPr>
        <w:t>made it clear that racial political appeals</w:t>
      </w:r>
      <w:r w:rsidRPr="00942413">
        <w:rPr>
          <w:sz w:val="16"/>
        </w:rPr>
        <w:t xml:space="preserve"> have recently </w:t>
      </w:r>
      <w:r w:rsidRPr="00942413">
        <w:rPr>
          <w:rStyle w:val="StyleUnderline"/>
        </w:rPr>
        <w:t>moved</w:t>
      </w:r>
      <w:r w:rsidRPr="00942413">
        <w:rPr>
          <w:sz w:val="16"/>
        </w:rPr>
        <w:t xml:space="preserve"> beyond the dog-whistle variety and outside of the black-white dichotomy. How should we understand the current landscape of racial appeals in politics?</w:t>
      </w:r>
      <w:r w:rsidRPr="00942413">
        <w:rPr>
          <w:rStyle w:val="FootnoteReference"/>
        </w:rPr>
        <w:footnoteReference w:id="3"/>
      </w:r>
    </w:p>
    <w:p w14:paraId="7052BA98" w14:textId="77777777" w:rsidR="007D14FC" w:rsidRPr="00942413" w:rsidRDefault="007D14FC" w:rsidP="007D14FC">
      <w:pPr>
        <w:pStyle w:val="Heading4"/>
      </w:pPr>
      <w:r>
        <w:t>When in all actuality it is…</w:t>
      </w:r>
    </w:p>
    <w:p w14:paraId="30CD4531" w14:textId="77777777" w:rsidR="007D14FC" w:rsidRDefault="007D14FC" w:rsidP="007D14FC">
      <w:r w:rsidRPr="00942413">
        <w:rPr>
          <w:sz w:val="16"/>
        </w:rPr>
        <w:t xml:space="preserve">We argue that existing racial priming research has failed to keep up with the changing nature of racial politics. First, the political salience of other racial and ethnic minority groups, especially Latinos, has been increasing (Abrajano &amp; Hajnal, 2015; Collingwood, Barreto, &amp; Garcia-Rios, 2014). Indeed, the growth and dispersion of the Latino population have been shown to trigger feelings of racial and cultural threat among whites (Craig, Rucker, &amp; Richeson, 2018; Enos, 2014; Hopkins, 2010; Newman, 2013; Ostfeld, 2018), increase conservative sentiment and Republican Party support (Craig &amp; Richeson, 2014; Newman, Shah, &amp; Collingwood, 2018; Reny, Valenzuela, &amp; Collingwood, 2018), </w:t>
      </w:r>
      <w:r w:rsidRPr="00942413">
        <w:rPr>
          <w:rStyle w:val="StyleUnderline"/>
        </w:rPr>
        <w:t xml:space="preserve">expand </w:t>
      </w:r>
      <w:r w:rsidRPr="007D5615">
        <w:rPr>
          <w:rStyle w:val="StyleUnderline"/>
          <w:highlight w:val="green"/>
        </w:rPr>
        <w:t>support for</w:t>
      </w:r>
      <w:r w:rsidRPr="00942413">
        <w:rPr>
          <w:rStyle w:val="StyleUnderline"/>
        </w:rPr>
        <w:t xml:space="preserve"> punitive </w:t>
      </w:r>
      <w:r w:rsidRPr="007D5615">
        <w:rPr>
          <w:rStyle w:val="Emphasis"/>
          <w:highlight w:val="green"/>
        </w:rPr>
        <w:t>anti-immigrant policy</w:t>
      </w:r>
      <w:r w:rsidRPr="00942413">
        <w:rPr>
          <w:sz w:val="16"/>
        </w:rPr>
        <w:t xml:space="preserve"> (Abrajano &amp; Hajnal, 2015), </w:t>
      </w:r>
      <w:r w:rsidRPr="00942413">
        <w:rPr>
          <w:rStyle w:val="StyleUnderline"/>
        </w:rPr>
        <w:t xml:space="preserve">and bolster anti-immigrant policy </w:t>
      </w:r>
      <w:r w:rsidRPr="00942413">
        <w:rPr>
          <w:sz w:val="16"/>
        </w:rPr>
        <w:t xml:space="preserve">entrepreneurs at the state and local levels (Gulasekaram &amp; Ramakrishnan, 2015). While politicians continue </w:t>
      </w:r>
      <w:r w:rsidRPr="007D5615">
        <w:rPr>
          <w:highlight w:val="green"/>
          <w:u w:val="single"/>
        </w:rPr>
        <w:t xml:space="preserve">to </w:t>
      </w:r>
      <w:r w:rsidRPr="007D5615">
        <w:rPr>
          <w:rStyle w:val="Emphasis"/>
          <w:highlight w:val="green"/>
        </w:rPr>
        <w:t>capitalize</w:t>
      </w:r>
      <w:r w:rsidRPr="007D5615">
        <w:rPr>
          <w:highlight w:val="green"/>
          <w:u w:val="single"/>
        </w:rPr>
        <w:t xml:space="preserve"> on </w:t>
      </w:r>
      <w:r w:rsidRPr="007D5615">
        <w:rPr>
          <w:rStyle w:val="Emphasis"/>
          <w:highlight w:val="green"/>
        </w:rPr>
        <w:t>anti-Latino sentiment</w:t>
      </w:r>
      <w:r w:rsidRPr="00942413">
        <w:rPr>
          <w:u w:val="single"/>
        </w:rPr>
        <w:t xml:space="preserve"> for electoral gain</w:t>
      </w:r>
      <w:r w:rsidRPr="00942413">
        <w:rPr>
          <w:sz w:val="16"/>
        </w:rPr>
        <w:t>, little is known about the persuasive effects of implicit and explicit appeals aimed at denigrating Latinos (although see Hopkins &amp; Ostfeld, 2016).</w:t>
      </w:r>
      <w:r w:rsidRPr="00942413">
        <w:t xml:space="preserve"> </w:t>
      </w:r>
      <w:r w:rsidRPr="00942413">
        <w:rPr>
          <w:rStyle w:val="FootnoteReference"/>
        </w:rPr>
        <w:footnoteReference w:id="4"/>
      </w:r>
    </w:p>
    <w:p w14:paraId="4DE438E6" w14:textId="77777777" w:rsidR="007D14FC" w:rsidRDefault="007D14FC" w:rsidP="007D14FC">
      <w:pPr>
        <w:pStyle w:val="Heading4"/>
      </w:pPr>
      <w:r>
        <w:t>What this means is that…</w:t>
      </w:r>
    </w:p>
    <w:p w14:paraId="4767B010" w14:textId="77777777" w:rsidR="007D14FC" w:rsidRPr="00942413" w:rsidRDefault="007D14FC" w:rsidP="007D14FC">
      <w:pPr>
        <w:rPr>
          <w:sz w:val="16"/>
        </w:rPr>
      </w:pPr>
      <w:r w:rsidRPr="003C0041">
        <w:rPr>
          <w:sz w:val="16"/>
        </w:rPr>
        <w:t>As many indigenous scholars and activists have stated, land does not belong to us - we belong to the land. If no one owned land, there could be no nation states, only commons - a world in common. Territory, on the other hand, belongs to the state. It is property</w:t>
      </w:r>
      <w:r w:rsidRPr="009428B0">
        <w:rPr>
          <w:sz w:val="16"/>
        </w:rPr>
        <w:t xml:space="preserve">. </w:t>
      </w:r>
      <w:r w:rsidRPr="007D5615">
        <w:rPr>
          <w:rStyle w:val="Emphasis"/>
          <w:highlight w:val="green"/>
        </w:rPr>
        <w:t>Citizenship</w:t>
      </w:r>
      <w:r w:rsidRPr="009428B0">
        <w:rPr>
          <w:rStyle w:val="StyleUnderline"/>
        </w:rPr>
        <w:t xml:space="preserve">, too, </w:t>
      </w:r>
      <w:r w:rsidRPr="007D5615">
        <w:rPr>
          <w:rStyle w:val="StyleUnderline"/>
          <w:highlight w:val="green"/>
        </w:rPr>
        <w:t>is</w:t>
      </w:r>
      <w:r w:rsidRPr="009428B0">
        <w:rPr>
          <w:rStyle w:val="StyleUnderline"/>
        </w:rPr>
        <w:t xml:space="preserve"> a </w:t>
      </w:r>
      <w:r w:rsidRPr="009428B0">
        <w:rPr>
          <w:rStyle w:val="Emphasis"/>
        </w:rPr>
        <w:t>property</w:t>
      </w:r>
      <w:r w:rsidRPr="009428B0">
        <w:rPr>
          <w:rStyle w:val="StyleUnderline"/>
        </w:rPr>
        <w:t xml:space="preserve"> relation</w:t>
      </w:r>
      <w:r w:rsidRPr="009428B0">
        <w:rPr>
          <w:sz w:val="16"/>
        </w:rPr>
        <w:t>: citizens belong to the state and the state belongs to citizens</w:t>
      </w:r>
      <w:r w:rsidRPr="009428B0">
        <w:rPr>
          <w:rStyle w:val="Emphasis"/>
        </w:rPr>
        <w:t>. Border abolition</w:t>
      </w:r>
      <w:r w:rsidRPr="009428B0">
        <w:rPr>
          <w:rStyle w:val="StyleUnderline"/>
        </w:rPr>
        <w:t xml:space="preserve"> recognises that the </w:t>
      </w:r>
      <w:r w:rsidRPr="009428B0">
        <w:rPr>
          <w:rStyle w:val="Emphasis"/>
        </w:rPr>
        <w:t>territorialisation</w:t>
      </w:r>
      <w:r w:rsidRPr="009428B0">
        <w:rPr>
          <w:rStyle w:val="StyleUnderline"/>
        </w:rPr>
        <w:t xml:space="preserve"> of labour is a </w:t>
      </w:r>
      <w:r w:rsidRPr="007D5615">
        <w:rPr>
          <w:rStyle w:val="Emphasis"/>
          <w:highlight w:val="green"/>
        </w:rPr>
        <w:t>key tool</w:t>
      </w:r>
      <w:r w:rsidRPr="007D5615">
        <w:rPr>
          <w:rStyle w:val="StyleUnderline"/>
          <w:highlight w:val="green"/>
        </w:rPr>
        <w:t xml:space="preserve"> of </w:t>
      </w:r>
      <w:r w:rsidRPr="007D5615">
        <w:rPr>
          <w:rStyle w:val="Emphasis"/>
          <w:highlight w:val="green"/>
        </w:rPr>
        <w:t>racial capitalism</w:t>
      </w:r>
      <w:r w:rsidRPr="009428B0">
        <w:rPr>
          <w:sz w:val="16"/>
        </w:rPr>
        <w:t xml:space="preserve">. As Andrea Smith argues in her foreword to Harsha Walia’s book Undoing Border Imperialism: ‘For immigration to be a problem, </w:t>
      </w:r>
      <w:r w:rsidRPr="009428B0">
        <w:rPr>
          <w:rStyle w:val="StyleUnderline"/>
        </w:rPr>
        <w:t xml:space="preserve">people must </w:t>
      </w:r>
      <w:r w:rsidRPr="009428B0">
        <w:rPr>
          <w:rStyle w:val="Emphasis"/>
        </w:rPr>
        <w:t>live in a propertied</w:t>
      </w:r>
      <w:r w:rsidRPr="009428B0">
        <w:rPr>
          <w:rStyle w:val="StyleUnderline"/>
        </w:rPr>
        <w:t xml:space="preserve"> relationship to land</w:t>
      </w:r>
      <w:r w:rsidRPr="009428B0">
        <w:rPr>
          <w:sz w:val="16"/>
        </w:rPr>
        <w:t>. That is, [where] land is a commodity that can be owned and controlled by one group of people.’20</w:t>
      </w:r>
      <w:r w:rsidRPr="003C0041">
        <w:rPr>
          <w:rStyle w:val="FootnoteReference"/>
        </w:rPr>
        <w:footnoteReference w:id="5"/>
      </w:r>
    </w:p>
    <w:p w14:paraId="6FDA2DDA" w14:textId="77777777" w:rsidR="007D14FC" w:rsidRDefault="007D14FC" w:rsidP="007D14FC">
      <w:pPr>
        <w:pStyle w:val="Heading4"/>
      </w:pPr>
      <w:r>
        <w:t>So the racial state uses citizenship to reinforce the…</w:t>
      </w:r>
    </w:p>
    <w:p w14:paraId="201DEE72" w14:textId="77777777" w:rsidR="007D14FC" w:rsidRDefault="007D14FC" w:rsidP="007D14FC">
      <w:pPr>
        <w:rPr>
          <w:u w:val="single"/>
        </w:rPr>
      </w:pPr>
      <w:r w:rsidRPr="002D6AC2">
        <w:rPr>
          <w:sz w:val="16"/>
        </w:rPr>
        <w:t xml:space="preserve">National borders were not only limits or barriers but also conduits for the realization of postcolonial power. Immigration controls created an “environment of life,” one that normalized the fragmentation of a global capitalist labor market into national markets (Bigo 2008, 97). Within each </w:t>
      </w:r>
      <w:r w:rsidRPr="007D5615">
        <w:rPr>
          <w:rStyle w:val="Emphasis"/>
          <w:highlight w:val="green"/>
        </w:rPr>
        <w:t>nation-state Citizen worker</w:t>
      </w:r>
      <w:r w:rsidRPr="003C0041">
        <w:rPr>
          <w:rStyle w:val="Emphasis"/>
        </w:rPr>
        <w:t>s</w:t>
      </w:r>
      <w:r w:rsidRPr="002D6AC2">
        <w:rPr>
          <w:sz w:val="16"/>
        </w:rPr>
        <w:t xml:space="preserve"> were seen </w:t>
      </w:r>
      <w:r w:rsidRPr="00942413">
        <w:rPr>
          <w:u w:val="single"/>
        </w:rPr>
        <w:t>as</w:t>
      </w:r>
      <w:r w:rsidRPr="002D6AC2">
        <w:rPr>
          <w:sz w:val="16"/>
        </w:rPr>
        <w:t xml:space="preserve"> having a right to jobs, at least </w:t>
      </w:r>
      <w:r w:rsidRPr="00942413">
        <w:rPr>
          <w:u w:val="single"/>
        </w:rPr>
        <w:t>the “</w:t>
      </w:r>
      <w:r w:rsidRPr="002D6AC2">
        <w:rPr>
          <w:rStyle w:val="Emphasis"/>
        </w:rPr>
        <w:t>good” ones</w:t>
      </w:r>
      <w:r w:rsidRPr="002D6AC2">
        <w:rPr>
          <w:sz w:val="16"/>
        </w:rPr>
        <w:t xml:space="preserve">. But within </w:t>
      </w:r>
      <w:r w:rsidRPr="007D5615">
        <w:rPr>
          <w:highlight w:val="green"/>
          <w:u w:val="single"/>
        </w:rPr>
        <w:t xml:space="preserve">every </w:t>
      </w:r>
      <w:r w:rsidRPr="007D5615">
        <w:rPr>
          <w:rStyle w:val="Emphasis"/>
          <w:highlight w:val="green"/>
        </w:rPr>
        <w:t>nation-state</w:t>
      </w:r>
      <w:r w:rsidRPr="00942413">
        <w:rPr>
          <w:u w:val="single"/>
        </w:rPr>
        <w:t xml:space="preserve"> were also Migrant Workers who came to </w:t>
      </w:r>
      <w:r w:rsidRPr="003C0041">
        <w:rPr>
          <w:rStyle w:val="Emphasis"/>
        </w:rPr>
        <w:t>constitute</w:t>
      </w:r>
      <w:r w:rsidRPr="00942413">
        <w:rPr>
          <w:u w:val="single"/>
        </w:rPr>
        <w:t xml:space="preserve"> a </w:t>
      </w:r>
      <w:r w:rsidRPr="003C0041">
        <w:rPr>
          <w:rStyle w:val="Emphasis"/>
        </w:rPr>
        <w:t>distinct labor-market</w:t>
      </w:r>
      <w:r w:rsidRPr="00942413">
        <w:rPr>
          <w:u w:val="single"/>
        </w:rPr>
        <w:t xml:space="preserve"> category by virtue of being defined as “people </w:t>
      </w:r>
      <w:r w:rsidRPr="002D6AC2">
        <w:rPr>
          <w:rStyle w:val="Emphasis"/>
        </w:rPr>
        <w:t>out of place</w:t>
      </w:r>
      <w:r w:rsidRPr="00942413">
        <w:rPr>
          <w:u w:val="single"/>
        </w:rPr>
        <w:t>”</w:t>
      </w:r>
      <w:r w:rsidRPr="002D6AC2">
        <w:rPr>
          <w:sz w:val="16"/>
        </w:rPr>
        <w:t xml:space="preserve"> (Ng 1988; Sharma 2006). One’s wages, type of jobs, </w:t>
      </w:r>
      <w:r w:rsidRPr="007D5615">
        <w:rPr>
          <w:rStyle w:val="Emphasis"/>
          <w:highlight w:val="green"/>
        </w:rPr>
        <w:t>membership</w:t>
      </w:r>
      <w:r w:rsidRPr="007D5615">
        <w:rPr>
          <w:highlight w:val="green"/>
          <w:u w:val="single"/>
        </w:rPr>
        <w:t xml:space="preserve"> in </w:t>
      </w:r>
      <w:r w:rsidRPr="007D5615">
        <w:rPr>
          <w:rStyle w:val="Emphasis"/>
          <w:highlight w:val="green"/>
        </w:rPr>
        <w:t>labor unions</w:t>
      </w:r>
      <w:r w:rsidRPr="002D6AC2">
        <w:rPr>
          <w:sz w:val="16"/>
        </w:rPr>
        <w:t xml:space="preserve">, formal workplace protections and rights, as well as </w:t>
      </w:r>
      <w:r w:rsidRPr="00942413">
        <w:rPr>
          <w:u w:val="single"/>
        </w:rPr>
        <w:t xml:space="preserve">access to state </w:t>
      </w:r>
      <w:r w:rsidRPr="002D6AC2">
        <w:rPr>
          <w:rStyle w:val="Emphasis"/>
        </w:rPr>
        <w:t>benefits</w:t>
      </w:r>
      <w:r w:rsidRPr="002D6AC2">
        <w:rPr>
          <w:sz w:val="16"/>
        </w:rPr>
        <w:t xml:space="preserve"> and services </w:t>
      </w:r>
      <w:r w:rsidRPr="007D5615">
        <w:rPr>
          <w:highlight w:val="green"/>
          <w:u w:val="single"/>
        </w:rPr>
        <w:t>depend</w:t>
      </w:r>
      <w:r w:rsidRPr="00942413">
        <w:rPr>
          <w:u w:val="single"/>
        </w:rPr>
        <w:t xml:space="preserve">ed </w:t>
      </w:r>
      <w:r w:rsidRPr="007D5615">
        <w:rPr>
          <w:highlight w:val="green"/>
          <w:u w:val="single"/>
        </w:rPr>
        <w:t>on</w:t>
      </w:r>
      <w:r w:rsidRPr="00942413">
        <w:rPr>
          <w:u w:val="single"/>
        </w:rPr>
        <w:t xml:space="preserve"> the </w:t>
      </w:r>
      <w:r w:rsidRPr="002D6AC2">
        <w:rPr>
          <w:rStyle w:val="Emphasis"/>
        </w:rPr>
        <w:t>citizenship</w:t>
      </w:r>
      <w:r w:rsidRPr="00942413">
        <w:rPr>
          <w:u w:val="single"/>
        </w:rPr>
        <w:t xml:space="preserve"> and </w:t>
      </w:r>
      <w:r w:rsidRPr="002D6AC2">
        <w:rPr>
          <w:rStyle w:val="Emphasis"/>
        </w:rPr>
        <w:t>immigration</w:t>
      </w:r>
      <w:r w:rsidRPr="00942413">
        <w:rPr>
          <w:u w:val="single"/>
        </w:rPr>
        <w:t xml:space="preserve"> </w:t>
      </w:r>
      <w:r w:rsidRPr="007D5615">
        <w:rPr>
          <w:highlight w:val="green"/>
          <w:u w:val="single"/>
        </w:rPr>
        <w:t>status</w:t>
      </w:r>
      <w:r w:rsidRPr="00942413">
        <w:rPr>
          <w:u w:val="single"/>
        </w:rPr>
        <w:t xml:space="preserve"> one held.</w:t>
      </w:r>
      <w:r w:rsidRPr="002D6AC2">
        <w:rPr>
          <w:sz w:val="16"/>
        </w:rPr>
        <w:t xml:space="preserve"> Thus, </w:t>
      </w:r>
      <w:r w:rsidRPr="00942413">
        <w:rPr>
          <w:u w:val="single"/>
        </w:rPr>
        <w:t>citizenship and immigration</w:t>
      </w:r>
      <w:r w:rsidRPr="002D6AC2">
        <w:rPr>
          <w:sz w:val="16"/>
        </w:rPr>
        <w:t xml:space="preserve"> controls not only produced National-Natives and Migrants, but they also produced highly competitive labor markets. In so doing, they </w:t>
      </w:r>
      <w:r w:rsidRPr="002D6AC2">
        <w:rPr>
          <w:u w:val="single"/>
        </w:rPr>
        <w:t xml:space="preserve">fundamentally </w:t>
      </w:r>
      <w:r w:rsidRPr="007D5615">
        <w:rPr>
          <w:rStyle w:val="Emphasis"/>
          <w:highlight w:val="green"/>
        </w:rPr>
        <w:t>strengthen</w:t>
      </w:r>
      <w:r w:rsidRPr="002D6AC2">
        <w:rPr>
          <w:rStyle w:val="Emphasis"/>
        </w:rPr>
        <w:t>ed</w:t>
      </w:r>
      <w:r w:rsidRPr="002D6AC2">
        <w:rPr>
          <w:u w:val="single"/>
        </w:rPr>
        <w:t xml:space="preserve"> </w:t>
      </w:r>
      <w:r w:rsidRPr="007D5615">
        <w:rPr>
          <w:highlight w:val="green"/>
          <w:u w:val="single"/>
        </w:rPr>
        <w:t>employers’</w:t>
      </w:r>
      <w:r w:rsidRPr="002D6AC2">
        <w:rPr>
          <w:u w:val="single"/>
        </w:rPr>
        <w:t xml:space="preserve"> and states’ </w:t>
      </w:r>
      <w:r w:rsidRPr="007D5615">
        <w:rPr>
          <w:highlight w:val="green"/>
          <w:u w:val="single"/>
        </w:rPr>
        <w:t xml:space="preserve">ability to </w:t>
      </w:r>
      <w:r w:rsidRPr="007D5615">
        <w:rPr>
          <w:rStyle w:val="Emphasis"/>
          <w:highlight w:val="green"/>
        </w:rPr>
        <w:t>exploit</w:t>
      </w:r>
      <w:r w:rsidRPr="002D6AC2">
        <w:rPr>
          <w:u w:val="single"/>
        </w:rPr>
        <w:t xml:space="preserve"> and control workers.</w:t>
      </w:r>
      <w:r>
        <w:rPr>
          <w:rStyle w:val="FootnoteReference"/>
          <w:u w:val="single"/>
        </w:rPr>
        <w:footnoteReference w:id="6"/>
      </w:r>
    </w:p>
    <w:p w14:paraId="375154C5" w14:textId="77777777" w:rsidR="007D14FC" w:rsidRDefault="007D14FC" w:rsidP="007D14FC">
      <w:pPr>
        <w:pStyle w:val="Heading4"/>
      </w:pPr>
      <w:r>
        <w:t>Undocumented Migrants are especially vulnerable because…</w:t>
      </w:r>
    </w:p>
    <w:p w14:paraId="462DDCBD" w14:textId="77777777" w:rsidR="007D14FC" w:rsidRPr="002D6AC2" w:rsidRDefault="007D14FC" w:rsidP="007D14FC">
      <w:pPr>
        <w:rPr>
          <w:sz w:val="16"/>
        </w:rPr>
      </w:pPr>
      <w:r w:rsidRPr="00281A98">
        <w:rPr>
          <w:rStyle w:val="StyleUnderline"/>
        </w:rPr>
        <w:t xml:space="preserve">The </w:t>
      </w:r>
      <w:r w:rsidRPr="007D5615">
        <w:rPr>
          <w:rStyle w:val="StyleUnderline"/>
          <w:highlight w:val="green"/>
        </w:rPr>
        <w:t>Immigration Reform and Control Act</w:t>
      </w:r>
      <w:r w:rsidRPr="00281A98">
        <w:rPr>
          <w:sz w:val="16"/>
        </w:rPr>
        <w:t xml:space="preserve"> (IRCA) of 1986 </w:t>
      </w:r>
      <w:r w:rsidRPr="007D5615">
        <w:rPr>
          <w:rStyle w:val="Emphasis"/>
          <w:highlight w:val="green"/>
        </w:rPr>
        <w:t>requires</w:t>
      </w:r>
      <w:r w:rsidRPr="00281A98">
        <w:rPr>
          <w:rStyle w:val="StyleUnderline"/>
        </w:rPr>
        <w:t xml:space="preserve"> employers to assure that </w:t>
      </w:r>
      <w:r w:rsidRPr="007D5615">
        <w:rPr>
          <w:rStyle w:val="Emphasis"/>
          <w:highlight w:val="green"/>
        </w:rPr>
        <w:t>employees</w:t>
      </w:r>
      <w:r w:rsidRPr="007D5615">
        <w:rPr>
          <w:rStyle w:val="StyleUnderline"/>
          <w:highlight w:val="green"/>
        </w:rPr>
        <w:t xml:space="preserve"> hired are </w:t>
      </w:r>
      <w:r w:rsidRPr="007D5615">
        <w:rPr>
          <w:rStyle w:val="Emphasis"/>
          <w:highlight w:val="green"/>
        </w:rPr>
        <w:t>legally authorized to work in the U.S</w:t>
      </w:r>
      <w:r w:rsidRPr="007D5615">
        <w:rPr>
          <w:rStyle w:val="StyleUnderline"/>
          <w:highlight w:val="green"/>
        </w:rPr>
        <w:t>.</w:t>
      </w:r>
      <w:r w:rsidRPr="00281A98">
        <w:rPr>
          <w:sz w:val="16"/>
        </w:rPr>
        <w:t xml:space="preserve"> However, an employer who requests employment verification only for individuals of a particular national origin, or individuals who appear to be or sound foreign, may violate both Title VII and IRCA; verification must be obtained from all applicants and employees. Employers who impose citizenship requirements or give preferences to U.S. citizens in hiring or employment opportunities also may violate IRCA.</w:t>
      </w:r>
      <w:r w:rsidRPr="002D6AC2">
        <w:rPr>
          <w:rStyle w:val="FootnoteReference"/>
        </w:rPr>
        <w:footnoteReference w:id="7"/>
      </w:r>
    </w:p>
    <w:p w14:paraId="687A09F6" w14:textId="77777777" w:rsidR="007D14FC" w:rsidRDefault="007D14FC" w:rsidP="007D14FC">
      <w:pPr>
        <w:pStyle w:val="Heading4"/>
      </w:pPr>
      <w:r>
        <w:t>All of this spurs into ensuring that undocumented migrants are relegated to…</w:t>
      </w:r>
    </w:p>
    <w:p w14:paraId="2CDD1143" w14:textId="77777777" w:rsidR="007D14FC" w:rsidRPr="00384E81" w:rsidRDefault="007D14FC" w:rsidP="007D14FC">
      <w:pPr>
        <w:rPr>
          <w:rStyle w:val="StyleUnderline"/>
        </w:rPr>
      </w:pPr>
      <w:r w:rsidRPr="00384E81">
        <w:rPr>
          <w:sz w:val="16"/>
        </w:rPr>
        <w:t xml:space="preserve">In the shadows of America’s bustling cities and sprawling farmlands lies a hidden crisis: the </w:t>
      </w:r>
      <w:r w:rsidRPr="007D5615">
        <w:rPr>
          <w:rStyle w:val="Emphasis"/>
          <w:highlight w:val="green"/>
        </w:rPr>
        <w:t>systemic exploitation</w:t>
      </w:r>
      <w:r w:rsidRPr="00384E81">
        <w:rPr>
          <w:rStyle w:val="StyleUnderline"/>
        </w:rPr>
        <w:t xml:space="preserve"> of </w:t>
      </w:r>
      <w:r w:rsidRPr="00F07EE6">
        <w:rPr>
          <w:rStyle w:val="Emphasis"/>
        </w:rPr>
        <w:t>immigrant labor</w:t>
      </w:r>
      <w:r w:rsidRPr="00384E81">
        <w:rPr>
          <w:sz w:val="16"/>
        </w:rPr>
        <w:t xml:space="preserve">. Immigrant workers, </w:t>
      </w:r>
      <w:r w:rsidRPr="00384E81">
        <w:rPr>
          <w:rStyle w:val="StyleUnderline"/>
        </w:rPr>
        <w:t xml:space="preserve">many undocumented, </w:t>
      </w:r>
      <w:r w:rsidRPr="003C0041">
        <w:rPr>
          <w:rStyle w:val="StyleUnderline"/>
        </w:rPr>
        <w:t>form</w:t>
      </w:r>
      <w:r w:rsidRPr="00384E81">
        <w:rPr>
          <w:rStyle w:val="StyleUnderline"/>
        </w:rPr>
        <w:t xml:space="preserve"> the </w:t>
      </w:r>
      <w:r w:rsidRPr="003C0041">
        <w:rPr>
          <w:rStyle w:val="Emphasis"/>
        </w:rPr>
        <w:t>backbone</w:t>
      </w:r>
      <w:r w:rsidRPr="003C0041">
        <w:rPr>
          <w:rStyle w:val="StyleUnderline"/>
        </w:rPr>
        <w:t xml:space="preserve"> of industries</w:t>
      </w:r>
      <w:r w:rsidRPr="00384E81">
        <w:rPr>
          <w:rStyle w:val="StyleUnderline"/>
        </w:rPr>
        <w:t xml:space="preserve"> </w:t>
      </w:r>
      <w:r w:rsidRPr="007D5615">
        <w:rPr>
          <w:rStyle w:val="StyleUnderline"/>
          <w:highlight w:val="green"/>
        </w:rPr>
        <w:t>like</w:t>
      </w:r>
      <w:r w:rsidRPr="00384E81">
        <w:rPr>
          <w:rStyle w:val="StyleUnderline"/>
        </w:rPr>
        <w:t xml:space="preserve"> </w:t>
      </w:r>
      <w:r w:rsidRPr="007D5615">
        <w:rPr>
          <w:rStyle w:val="Emphasis"/>
          <w:highlight w:val="green"/>
        </w:rPr>
        <w:t>ag</w:t>
      </w:r>
      <w:r w:rsidRPr="00F07EE6">
        <w:rPr>
          <w:rStyle w:val="Emphasis"/>
        </w:rPr>
        <w:t>riculture</w:t>
      </w:r>
      <w:r w:rsidRPr="00384E81">
        <w:rPr>
          <w:rStyle w:val="StyleUnderline"/>
        </w:rPr>
        <w:t xml:space="preserve"> and </w:t>
      </w:r>
      <w:r w:rsidRPr="00F07EE6">
        <w:rPr>
          <w:rStyle w:val="Emphasis"/>
        </w:rPr>
        <w:t>construction</w:t>
      </w:r>
      <w:r w:rsidRPr="00384E81">
        <w:rPr>
          <w:sz w:val="16"/>
        </w:rPr>
        <w:t xml:space="preserve">. Yet, they are often </w:t>
      </w:r>
      <w:r w:rsidRPr="00384E81">
        <w:rPr>
          <w:rStyle w:val="StyleUnderline"/>
        </w:rPr>
        <w:t xml:space="preserve">subjected to wage theft, </w:t>
      </w:r>
      <w:r w:rsidRPr="00A43B65">
        <w:rPr>
          <w:rStyle w:val="Emphasis"/>
        </w:rPr>
        <w:t>unsafe</w:t>
      </w:r>
      <w:r w:rsidRPr="00F07EE6">
        <w:rPr>
          <w:rStyle w:val="Emphasis"/>
        </w:rPr>
        <w:t xml:space="preserve"> conditions</w:t>
      </w:r>
      <w:r w:rsidRPr="00384E81">
        <w:rPr>
          <w:rStyle w:val="StyleUnderline"/>
        </w:rPr>
        <w:t xml:space="preserve">, and a lack of </w:t>
      </w:r>
      <w:r w:rsidRPr="00F07EE6">
        <w:rPr>
          <w:rStyle w:val="Emphasis"/>
        </w:rPr>
        <w:t>legal protections</w:t>
      </w:r>
      <w:r w:rsidRPr="00384E81">
        <w:rPr>
          <w:rStyle w:val="StyleUnderline"/>
        </w:rPr>
        <w:t>.</w:t>
      </w:r>
      <w:r w:rsidRPr="00384E81">
        <w:rPr>
          <w:sz w:val="16"/>
        </w:rPr>
        <w:t xml:space="preserve"> This exploitation disproportionately impacts underprivileged communities, where </w:t>
      </w:r>
      <w:r w:rsidRPr="00384E81">
        <w:rPr>
          <w:rStyle w:val="StyleUnderline"/>
        </w:rPr>
        <w:t>immigrants navigate a precarious existence.</w:t>
      </w:r>
    </w:p>
    <w:p w14:paraId="37EC0A96" w14:textId="77777777" w:rsidR="007D14FC" w:rsidRPr="00384E81" w:rsidRDefault="007D14FC" w:rsidP="007D14FC">
      <w:pPr>
        <w:rPr>
          <w:sz w:val="16"/>
        </w:rPr>
      </w:pPr>
      <w:r w:rsidRPr="00384E81">
        <w:rPr>
          <w:sz w:val="16"/>
        </w:rPr>
        <w:t xml:space="preserve">Consider the </w:t>
      </w:r>
      <w:r w:rsidRPr="003C0041">
        <w:rPr>
          <w:rStyle w:val="Emphasis"/>
        </w:rPr>
        <w:t>ag</w:t>
      </w:r>
      <w:r w:rsidRPr="00F07EE6">
        <w:rPr>
          <w:rStyle w:val="Emphasis"/>
        </w:rPr>
        <w:t>ricultural</w:t>
      </w:r>
      <w:r w:rsidRPr="00384E81">
        <w:rPr>
          <w:rStyle w:val="StyleUnderline"/>
        </w:rPr>
        <w:t xml:space="preserve"> </w:t>
      </w:r>
      <w:r w:rsidRPr="007D5615">
        <w:rPr>
          <w:rStyle w:val="StyleUnderline"/>
          <w:highlight w:val="green"/>
        </w:rPr>
        <w:t>sector</w:t>
      </w:r>
      <w:r w:rsidRPr="00384E81">
        <w:rPr>
          <w:sz w:val="16"/>
        </w:rPr>
        <w:t xml:space="preserve">, where nearly half of all farmworkers are undocumented immigrants. According to the U.S. Department of Labor, these </w:t>
      </w:r>
      <w:r w:rsidRPr="00384E81">
        <w:rPr>
          <w:rStyle w:val="StyleUnderline"/>
        </w:rPr>
        <w:t>workers earn a median hourly wage of just $14.00 to $15.00</w:t>
      </w:r>
      <w:r w:rsidRPr="00384E81">
        <w:rPr>
          <w:sz w:val="16"/>
        </w:rPr>
        <w:t xml:space="preserve">, </w:t>
      </w:r>
      <w:r w:rsidRPr="003C0041">
        <w:rPr>
          <w:rStyle w:val="StyleUnderline"/>
        </w:rPr>
        <w:t xml:space="preserve">substantially </w:t>
      </w:r>
      <w:r w:rsidRPr="003C0041">
        <w:rPr>
          <w:rStyle w:val="Emphasis"/>
        </w:rPr>
        <w:t>lower than</w:t>
      </w:r>
      <w:r w:rsidRPr="00384E81">
        <w:rPr>
          <w:rStyle w:val="StyleUnderline"/>
        </w:rPr>
        <w:t xml:space="preserve"> the median </w:t>
      </w:r>
      <w:r w:rsidRPr="003C0041">
        <w:rPr>
          <w:rStyle w:val="StyleUnderline"/>
        </w:rPr>
        <w:t xml:space="preserve">hourly wage of </w:t>
      </w:r>
      <w:r w:rsidRPr="003C0041">
        <w:rPr>
          <w:rStyle w:val="Emphasis"/>
        </w:rPr>
        <w:t>U.S. citizens</w:t>
      </w:r>
      <w:r w:rsidRPr="00384E81">
        <w:rPr>
          <w:sz w:val="16"/>
        </w:rPr>
        <w:t xml:space="preserve">. Many employers withhold pay or fail to compensate for overtime. A 2020 report by the Economic Policy Institute found that wage theft costs workers billions annually, with immigrants bearing the brunt of these losses. Many </w:t>
      </w:r>
      <w:r w:rsidRPr="003C0041">
        <w:rPr>
          <w:rStyle w:val="Emphasis"/>
        </w:rPr>
        <w:t>employers withhold pay</w:t>
      </w:r>
      <w:r w:rsidRPr="00384E81">
        <w:rPr>
          <w:rStyle w:val="StyleUnderline"/>
        </w:rPr>
        <w:t xml:space="preserve"> or fail to compensate for overtime</w:t>
      </w:r>
      <w:r w:rsidRPr="00384E81">
        <w:rPr>
          <w:sz w:val="16"/>
        </w:rPr>
        <w:t xml:space="preserve">. A 2020 report by the Economic Policy Institute found that wage theft costs workers billions annually, with immigrants bearing the brunt of these losses. In construction, workers often endure </w:t>
      </w:r>
      <w:r w:rsidRPr="00384E81">
        <w:rPr>
          <w:rStyle w:val="StyleUnderline"/>
        </w:rPr>
        <w:t>hazardous conditions without proper safety equipment</w:t>
      </w:r>
      <w:r w:rsidRPr="00384E81">
        <w:rPr>
          <w:sz w:val="16"/>
        </w:rPr>
        <w:t xml:space="preserve"> or training, and </w:t>
      </w:r>
      <w:r w:rsidRPr="00384E81">
        <w:rPr>
          <w:rStyle w:val="StyleUnderline"/>
        </w:rPr>
        <w:t xml:space="preserve">Latino workers face </w:t>
      </w:r>
      <w:r w:rsidRPr="00A43B65">
        <w:rPr>
          <w:rStyle w:val="Emphasis"/>
        </w:rPr>
        <w:t>higher rates</w:t>
      </w:r>
      <w:r w:rsidRPr="00384E81">
        <w:rPr>
          <w:rStyle w:val="StyleUnderline"/>
        </w:rPr>
        <w:t xml:space="preserve"> of </w:t>
      </w:r>
      <w:r w:rsidRPr="00F07EE6">
        <w:rPr>
          <w:rStyle w:val="Emphasis"/>
        </w:rPr>
        <w:t>fatal</w:t>
      </w:r>
      <w:r w:rsidRPr="00384E81">
        <w:rPr>
          <w:rStyle w:val="StyleUnderline"/>
        </w:rPr>
        <w:t xml:space="preserve"> workplace </w:t>
      </w:r>
      <w:r w:rsidRPr="00F07EE6">
        <w:rPr>
          <w:rStyle w:val="Emphasis"/>
        </w:rPr>
        <w:t>injuries</w:t>
      </w:r>
      <w:r w:rsidRPr="00384E81">
        <w:rPr>
          <w:rStyle w:val="StyleUnderline"/>
        </w:rPr>
        <w:t xml:space="preserve"> than their white counterparts</w:t>
      </w:r>
      <w:r w:rsidRPr="00384E81">
        <w:rPr>
          <w:sz w:val="16"/>
        </w:rPr>
        <w:t>, according to OSHA.</w:t>
      </w:r>
    </w:p>
    <w:p w14:paraId="755EEEC3" w14:textId="77777777" w:rsidR="007D14FC" w:rsidRDefault="007D14FC" w:rsidP="007D14FC">
      <w:pPr>
        <w:rPr>
          <w:sz w:val="16"/>
        </w:rPr>
      </w:pPr>
      <w:r w:rsidRPr="00384E81">
        <w:rPr>
          <w:sz w:val="16"/>
        </w:rPr>
        <w:t xml:space="preserve">Beyond wages and safety, undocumented </w:t>
      </w:r>
      <w:r w:rsidRPr="007D5615">
        <w:rPr>
          <w:rStyle w:val="StyleUnderline"/>
          <w:highlight w:val="green"/>
        </w:rPr>
        <w:t>workers</w:t>
      </w:r>
      <w:r w:rsidRPr="00384E81">
        <w:rPr>
          <w:rStyle w:val="StyleUnderline"/>
        </w:rPr>
        <w:t xml:space="preserve"> are frequently </w:t>
      </w:r>
      <w:r w:rsidRPr="007D5615">
        <w:rPr>
          <w:rStyle w:val="Emphasis"/>
          <w:highlight w:val="green"/>
        </w:rPr>
        <w:t>denied</w:t>
      </w:r>
      <w:r w:rsidRPr="00F07EE6">
        <w:rPr>
          <w:rStyle w:val="Emphasis"/>
        </w:rPr>
        <w:t xml:space="preserve"> access</w:t>
      </w:r>
      <w:r w:rsidRPr="00384E81">
        <w:rPr>
          <w:rStyle w:val="StyleUnderline"/>
        </w:rPr>
        <w:t xml:space="preserve"> to healthcare, legal recourse, and </w:t>
      </w:r>
      <w:r w:rsidRPr="007D5615">
        <w:rPr>
          <w:rStyle w:val="Emphasis"/>
          <w:highlight w:val="green"/>
        </w:rPr>
        <w:t>labor protections</w:t>
      </w:r>
      <w:r w:rsidRPr="00384E81">
        <w:rPr>
          <w:sz w:val="16"/>
        </w:rPr>
        <w:t xml:space="preserve">. Fear of deportation silences many, allowing unscrupulous employers to exploit them with impunity. According to the Walk Free Foundation’s Global Slavery Index, an estimated </w:t>
      </w:r>
      <w:r w:rsidRPr="00384E81">
        <w:rPr>
          <w:rStyle w:val="StyleUnderline"/>
        </w:rPr>
        <w:t xml:space="preserve">1.1 million people in the U.S. were living in </w:t>
      </w:r>
      <w:r w:rsidRPr="00F07EE6">
        <w:rPr>
          <w:rStyle w:val="Emphasis"/>
        </w:rPr>
        <w:t>modern slavery</w:t>
      </w:r>
      <w:r w:rsidRPr="00384E81">
        <w:rPr>
          <w:sz w:val="16"/>
        </w:rPr>
        <w:t xml:space="preserve"> in 2021, with 1,066 labor trafficking cases reported that year. The report </w:t>
      </w:r>
      <w:r w:rsidRPr="007D5615">
        <w:rPr>
          <w:rStyle w:val="StyleUnderline"/>
          <w:highlight w:val="green"/>
        </w:rPr>
        <w:t xml:space="preserve">highlights how </w:t>
      </w:r>
      <w:r w:rsidRPr="007D5615">
        <w:rPr>
          <w:rStyle w:val="Emphasis"/>
          <w:highlight w:val="green"/>
        </w:rPr>
        <w:t>undocumented immigrants</w:t>
      </w:r>
      <w:r w:rsidRPr="00384E81">
        <w:rPr>
          <w:sz w:val="16"/>
        </w:rPr>
        <w:t xml:space="preserve">, particularly in domestic work, agriculture, and construction, are </w:t>
      </w:r>
      <w:r w:rsidRPr="007D5615">
        <w:rPr>
          <w:rStyle w:val="StyleUnderline"/>
          <w:highlight w:val="green"/>
        </w:rPr>
        <w:t xml:space="preserve">especially </w:t>
      </w:r>
      <w:r w:rsidRPr="007D5615">
        <w:rPr>
          <w:rStyle w:val="Emphasis"/>
          <w:highlight w:val="green"/>
        </w:rPr>
        <w:t>vulnerable</w:t>
      </w:r>
      <w:r w:rsidRPr="00384E81">
        <w:rPr>
          <w:rStyle w:val="StyleUnderline"/>
        </w:rPr>
        <w:t xml:space="preserve"> to exploitation </w:t>
      </w:r>
      <w:r w:rsidRPr="007D5615">
        <w:rPr>
          <w:rStyle w:val="StyleUnderline"/>
          <w:highlight w:val="green"/>
        </w:rPr>
        <w:t>due to</w:t>
      </w:r>
      <w:r w:rsidRPr="00384E81">
        <w:rPr>
          <w:rStyle w:val="StyleUnderline"/>
        </w:rPr>
        <w:t xml:space="preserve"> their </w:t>
      </w:r>
      <w:r w:rsidRPr="007D5615">
        <w:rPr>
          <w:rStyle w:val="StyleUnderline"/>
          <w:highlight w:val="green"/>
        </w:rPr>
        <w:t>legal status</w:t>
      </w:r>
      <w:r w:rsidRPr="00384E81">
        <w:rPr>
          <w:rStyle w:val="StyleUnderline"/>
        </w:rPr>
        <w:t xml:space="preserve"> and fear of deportation</w:t>
      </w:r>
      <w:r w:rsidRPr="00384E81">
        <w:rPr>
          <w:sz w:val="16"/>
        </w:rPr>
        <w:t>.</w:t>
      </w:r>
      <w:r>
        <w:rPr>
          <w:rStyle w:val="FootnoteReference"/>
          <w:sz w:val="16"/>
        </w:rPr>
        <w:footnoteReference w:id="8"/>
      </w:r>
    </w:p>
    <w:p w14:paraId="55FA999D" w14:textId="77777777" w:rsidR="007D14FC" w:rsidRDefault="007D14FC" w:rsidP="007D14FC">
      <w:pPr>
        <w:pStyle w:val="Heading4"/>
      </w:pPr>
      <w:r>
        <w:t>Past attempts to organize and bargain were met with force. Even…</w:t>
      </w:r>
    </w:p>
    <w:p w14:paraId="09E3EFBC" w14:textId="32710D45" w:rsidR="007D14FC" w:rsidRDefault="007D14FC" w:rsidP="007D14FC">
      <w:r w:rsidRPr="007D5615">
        <w:rPr>
          <w:rStyle w:val="Emphasis"/>
          <w:highlight w:val="green"/>
        </w:rPr>
        <w:t>When</w:t>
      </w:r>
      <w:r w:rsidRPr="007D5615">
        <w:rPr>
          <w:highlight w:val="green"/>
          <w:u w:val="single"/>
        </w:rPr>
        <w:t xml:space="preserve"> Latinos </w:t>
      </w:r>
      <w:r w:rsidRPr="007D5615">
        <w:rPr>
          <w:rStyle w:val="Emphasis"/>
          <w:highlight w:val="green"/>
        </w:rPr>
        <w:t>stood up</w:t>
      </w:r>
      <w:r w:rsidRPr="006D77C0">
        <w:rPr>
          <w:u w:val="single"/>
        </w:rPr>
        <w:t xml:space="preserve"> for themselves</w:t>
      </w:r>
      <w:r w:rsidRPr="005F029B">
        <w:rPr>
          <w:sz w:val="16"/>
        </w:rPr>
        <w:t xml:space="preserve">, </w:t>
      </w:r>
      <w:r w:rsidRPr="007D5615">
        <w:rPr>
          <w:highlight w:val="green"/>
          <w:u w:val="single"/>
        </w:rPr>
        <w:t>they</w:t>
      </w:r>
      <w:r w:rsidRPr="006D77C0">
        <w:rPr>
          <w:u w:val="single"/>
        </w:rPr>
        <w:t xml:space="preserve"> </w:t>
      </w:r>
      <w:r w:rsidRPr="007D5615">
        <w:rPr>
          <w:rStyle w:val="Emphasis"/>
          <w:highlight w:val="green"/>
        </w:rPr>
        <w:t>were imprisoned</w:t>
      </w:r>
      <w:r w:rsidRPr="007D5615">
        <w:rPr>
          <w:highlight w:val="green"/>
          <w:u w:val="single"/>
        </w:rPr>
        <w:t xml:space="preserve"> or </w:t>
      </w:r>
      <w:r w:rsidRPr="007D5615">
        <w:rPr>
          <w:rStyle w:val="Emphasis"/>
          <w:highlight w:val="green"/>
        </w:rPr>
        <w:t>deported</w:t>
      </w:r>
      <w:r w:rsidRPr="005F029B">
        <w:rPr>
          <w:sz w:val="16"/>
        </w:rPr>
        <w:t xml:space="preserve">. In one incident at a Gallup, New Mexico, coal mine, </w:t>
      </w:r>
      <w:r w:rsidRPr="006D77C0">
        <w:rPr>
          <w:u w:val="single"/>
        </w:rPr>
        <w:t>Latino miners went on strike because they were receiving less pay than White miners for the same work</w:t>
      </w:r>
      <w:r w:rsidRPr="005F029B">
        <w:rPr>
          <w:sz w:val="16"/>
        </w:rPr>
        <w:t>. The strike dragged on for months, resulting in the eviction of three hundred Latinos from company-owned housing, which, in turn, prompted an attack on the sheriff who tried to enforce the evictions. The resulting melee led the sheriff to jail two hundred miners, forty-eight of whom were convicted for the single crime of an accidental homicide and the rest of whom were deported to Mexico.</w:t>
      </w:r>
      <w:r w:rsidRPr="00900E1A">
        <w:t>33</w:t>
      </w:r>
      <w:r w:rsidRPr="005F029B">
        <w:rPr>
          <w:sz w:val="16"/>
        </w:rPr>
        <w:t xml:space="preserve"> </w:t>
      </w:r>
      <w:r w:rsidRPr="007D5615">
        <w:rPr>
          <w:rStyle w:val="Emphasis"/>
          <w:highlight w:val="green"/>
        </w:rPr>
        <w:t>Mexican</w:t>
      </w:r>
      <w:r w:rsidRPr="00284212">
        <w:rPr>
          <w:rStyle w:val="Emphasis"/>
        </w:rPr>
        <w:t xml:space="preserve"> American</w:t>
      </w:r>
      <w:r w:rsidRPr="006D77C0">
        <w:rPr>
          <w:u w:val="single"/>
        </w:rPr>
        <w:t xml:space="preserve"> </w:t>
      </w:r>
      <w:r w:rsidRPr="007D5615">
        <w:rPr>
          <w:highlight w:val="green"/>
          <w:u w:val="single"/>
        </w:rPr>
        <w:t>and</w:t>
      </w:r>
      <w:r w:rsidRPr="006D77C0">
        <w:rPr>
          <w:u w:val="single"/>
        </w:rPr>
        <w:t xml:space="preserve"> </w:t>
      </w:r>
      <w:r w:rsidRPr="007D5615">
        <w:rPr>
          <w:rStyle w:val="Emphasis"/>
          <w:highlight w:val="green"/>
        </w:rPr>
        <w:t>Japanese American</w:t>
      </w:r>
      <w:r w:rsidRPr="006D77C0">
        <w:rPr>
          <w:u w:val="single"/>
        </w:rPr>
        <w:t xml:space="preserve"> </w:t>
      </w:r>
      <w:r w:rsidRPr="007D5615">
        <w:rPr>
          <w:highlight w:val="green"/>
          <w:u w:val="single"/>
        </w:rPr>
        <w:t xml:space="preserve">farmworkers were seen as a </w:t>
      </w:r>
      <w:r w:rsidRPr="007D5615">
        <w:rPr>
          <w:rStyle w:val="Emphasis"/>
          <w:highlight w:val="green"/>
        </w:rPr>
        <w:t>threat to white supremacy</w:t>
      </w:r>
      <w:r w:rsidRPr="005F029B">
        <w:rPr>
          <w:sz w:val="16"/>
        </w:rPr>
        <w:t xml:space="preserve">, both </w:t>
      </w:r>
      <w:r w:rsidRPr="007D5615">
        <w:rPr>
          <w:highlight w:val="green"/>
          <w:u w:val="single"/>
        </w:rPr>
        <w:t xml:space="preserve">because they </w:t>
      </w:r>
      <w:r w:rsidRPr="007D5615">
        <w:rPr>
          <w:rStyle w:val="Emphasis"/>
          <w:highlight w:val="green"/>
        </w:rPr>
        <w:t>engaged in labor activism</w:t>
      </w:r>
      <w:r w:rsidRPr="005F029B">
        <w:rPr>
          <w:sz w:val="16"/>
        </w:rPr>
        <w:t xml:space="preserve"> and because the alien land laws, which prohibited land ownership by those who were not U.S. citizens, were applied to both groups in the western states.</w:t>
      </w:r>
      <w:r w:rsidRPr="00900E1A">
        <w:t>34</w:t>
      </w:r>
      <w:r w:rsidRPr="005F029B">
        <w:rPr>
          <w:sz w:val="16"/>
        </w:rPr>
        <w:t xml:space="preserve"> By 1940, the Latino population in Texas and Los Angeles County fell by one-third due to “voluntary” departures to Mexico or government-mandated deportations, with one study showing that 80 percent of those pushed out or deported were, in fact, American citizens or legal immigrants.</w:t>
      </w:r>
      <w:r w:rsidRPr="00900E1A">
        <w:t>35</w:t>
      </w:r>
      <w:r>
        <w:rPr>
          <w:rStyle w:val="FootnoteReference"/>
        </w:rPr>
        <w:footnoteReference w:id="9"/>
      </w:r>
    </w:p>
    <w:p w14:paraId="0870AEA8" w14:textId="77777777" w:rsidR="007D14FC" w:rsidRPr="00F07EE6" w:rsidRDefault="007D14FC" w:rsidP="007D14FC">
      <w:pPr>
        <w:pStyle w:val="Heading4"/>
      </w:pPr>
      <w:r>
        <w:t>All Bargaining is predicated on the NLRA establishing clear grounds for who is able to Bargain. To strengthen Bargaining only means to reinforce the power that excludes Migrant workers.</w:t>
      </w:r>
    </w:p>
    <w:p w14:paraId="65E90EB6" w14:textId="77777777" w:rsidR="007D14FC" w:rsidRPr="00F07EE6" w:rsidRDefault="007D14FC" w:rsidP="007D14FC">
      <w:pPr>
        <w:rPr>
          <w:sz w:val="16"/>
        </w:rPr>
      </w:pPr>
      <w:r w:rsidRPr="00AE0A40">
        <w:rPr>
          <w:rStyle w:val="StyleUnderline"/>
        </w:rPr>
        <w:t>Unions</w:t>
      </w:r>
      <w:r w:rsidRPr="006C5BF0">
        <w:rPr>
          <w:rStyle w:val="StyleUnderline"/>
        </w:rPr>
        <w:t xml:space="preserve"> today </w:t>
      </w:r>
      <w:r w:rsidRPr="00D9013E">
        <w:rPr>
          <w:rStyle w:val="StyleUnderline"/>
        </w:rPr>
        <w:t>enjoy record levels of popular support</w:t>
      </w:r>
      <w:r w:rsidRPr="00F07EE6">
        <w:rPr>
          <w:sz w:val="16"/>
        </w:rPr>
        <w:t xml:space="preserve">, especially among the members of Generation Z now entering the workforce.1 While this </w:t>
      </w:r>
      <w:r w:rsidRPr="006C5BF0">
        <w:rPr>
          <w:rStyle w:val="StyleUnderline"/>
        </w:rPr>
        <w:t xml:space="preserve">surge in worker interest in union membership has translated to a higher </w:t>
      </w:r>
      <w:r w:rsidRPr="00D9013E">
        <w:rPr>
          <w:rStyle w:val="StyleUnderline"/>
        </w:rPr>
        <w:t>rate of</w:t>
      </w:r>
      <w:r w:rsidRPr="006C5BF0">
        <w:rPr>
          <w:rStyle w:val="StyleUnderline"/>
        </w:rPr>
        <w:t xml:space="preserve"> organizing </w:t>
      </w:r>
      <w:r w:rsidRPr="00D9013E">
        <w:rPr>
          <w:rStyle w:val="StyleUnderline"/>
        </w:rPr>
        <w:t>victories</w:t>
      </w:r>
      <w:r w:rsidRPr="00F07EE6">
        <w:rPr>
          <w:sz w:val="16"/>
        </w:rPr>
        <w:t xml:space="preserve">, </w:t>
      </w:r>
      <w:r w:rsidRPr="00606672">
        <w:rPr>
          <w:rStyle w:val="StyleUnderline"/>
        </w:rPr>
        <w:t xml:space="preserve">workers’ </w:t>
      </w:r>
      <w:r w:rsidRPr="007D5615">
        <w:rPr>
          <w:rStyle w:val="StyleUnderline"/>
          <w:highlight w:val="green"/>
        </w:rPr>
        <w:t>success depends</w:t>
      </w:r>
      <w:r w:rsidRPr="00606672">
        <w:rPr>
          <w:rStyle w:val="StyleUnderline"/>
        </w:rPr>
        <w:t xml:space="preserve"> in no small part </w:t>
      </w:r>
      <w:r w:rsidRPr="007D5615">
        <w:rPr>
          <w:rStyle w:val="StyleUnderline"/>
          <w:highlight w:val="green"/>
        </w:rPr>
        <w:t>on</w:t>
      </w:r>
      <w:r w:rsidRPr="00606672">
        <w:rPr>
          <w:rStyle w:val="StyleUnderline"/>
        </w:rPr>
        <w:t xml:space="preserve"> the </w:t>
      </w:r>
      <w:r w:rsidRPr="007D5615">
        <w:rPr>
          <w:rStyle w:val="StyleUnderline"/>
          <w:highlight w:val="green"/>
        </w:rPr>
        <w:t>legal protections for</w:t>
      </w:r>
      <w:r w:rsidRPr="00606672">
        <w:rPr>
          <w:rStyle w:val="StyleUnderline"/>
        </w:rPr>
        <w:t xml:space="preserve"> union organizing and</w:t>
      </w:r>
      <w:r w:rsidRPr="00F07EE6">
        <w:rPr>
          <w:sz w:val="16"/>
        </w:rPr>
        <w:t xml:space="preserve"> </w:t>
      </w:r>
      <w:r w:rsidRPr="007D5615">
        <w:rPr>
          <w:rStyle w:val="StyleUnderline"/>
          <w:highlight w:val="green"/>
        </w:rPr>
        <w:t>collective bargaining established by</w:t>
      </w:r>
      <w:r w:rsidRPr="006C5BF0">
        <w:rPr>
          <w:rStyle w:val="StyleUnderline"/>
        </w:rPr>
        <w:t xml:space="preserve"> the </w:t>
      </w:r>
      <w:r w:rsidRPr="00F07EE6">
        <w:rPr>
          <w:sz w:val="16"/>
        </w:rPr>
        <w:t>National Labor Relations Act of 1935 (</w:t>
      </w:r>
      <w:r w:rsidRPr="007D5615">
        <w:rPr>
          <w:rStyle w:val="StyleUnderline"/>
          <w:highlight w:val="green"/>
        </w:rPr>
        <w:t>NLRA</w:t>
      </w:r>
      <w:r w:rsidRPr="00F07EE6">
        <w:rPr>
          <w:sz w:val="16"/>
        </w:rPr>
        <w:t xml:space="preserve">) and administered by the National Labor Relations Board (NLRB).2 Under appointees from the Biden administration, the agency is </w:t>
      </w:r>
      <w:r w:rsidRPr="00D9013E">
        <w:rPr>
          <w:rStyle w:val="StyleUnderline"/>
        </w:rPr>
        <w:t>wielding</w:t>
      </w:r>
      <w:r w:rsidRPr="006C5BF0">
        <w:rPr>
          <w:rStyle w:val="StyleUnderline"/>
        </w:rPr>
        <w:t xml:space="preserve"> its adjudicatory and rule-making authority</w:t>
      </w:r>
      <w:r w:rsidRPr="00F07EE6">
        <w:rPr>
          <w:sz w:val="16"/>
        </w:rPr>
        <w:t xml:space="preserve"> to undo decisions and regulations that stack the deck in favor of lawbreaking corporations and to ensure that existing law is properly enforced.</w:t>
      </w:r>
      <w:r>
        <w:rPr>
          <w:rStyle w:val="FootnoteReference"/>
          <w:sz w:val="16"/>
        </w:rPr>
        <w:footnoteReference w:id="10"/>
      </w:r>
    </w:p>
    <w:p w14:paraId="38E65859" w14:textId="0040DE17" w:rsidR="007D14FC" w:rsidRPr="000833EC" w:rsidRDefault="007D14FC" w:rsidP="007D14FC">
      <w:pPr>
        <w:pStyle w:val="Heading4"/>
        <w:rPr>
          <w:rFonts w:eastAsia="Times New Roman"/>
        </w:rPr>
      </w:pPr>
      <w:r w:rsidRPr="000833EC">
        <w:rPr>
          <w:rFonts w:eastAsia="Times New Roman"/>
        </w:rPr>
        <w:t xml:space="preserve">The History between the US and </w:t>
      </w:r>
      <w:r w:rsidR="007C2010">
        <w:rPr>
          <w:rFonts w:eastAsia="Times New Roman"/>
        </w:rPr>
        <w:t>people of Mexican descemt</w:t>
      </w:r>
      <w:r w:rsidRPr="000833EC">
        <w:rPr>
          <w:rFonts w:eastAsia="Times New Roman"/>
        </w:rPr>
        <w:t xml:space="preserve"> has consistently predisposed the Migrant to be excluded and utilized as an object rather than a person. </w:t>
      </w:r>
      <w:r>
        <w:rPr>
          <w:rFonts w:eastAsia="Times New Roman"/>
        </w:rPr>
        <w:t xml:space="preserve">Debates over collective bargaining do not matter because </w:t>
      </w:r>
      <w:r w:rsidRPr="000833EC">
        <w:rPr>
          <w:rFonts w:eastAsia="Times New Roman"/>
        </w:rPr>
        <w:t>We have been used as a bargaining tool for us to be consistently exploited. We hold no power when all the power is in the White Settler hands.</w:t>
      </w:r>
    </w:p>
    <w:p w14:paraId="77D82E50" w14:textId="77777777" w:rsidR="007D14FC" w:rsidRPr="000833EC" w:rsidRDefault="007D14FC" w:rsidP="007D14FC">
      <w:pPr>
        <w:rPr>
          <w:rFonts w:eastAsia="Aptos"/>
        </w:rPr>
      </w:pPr>
      <w:r w:rsidRPr="00913714">
        <w:rPr>
          <w:rStyle w:val="Style13ptBold"/>
        </w:rPr>
        <w:t>Gomez 20</w:t>
      </w:r>
      <w:r w:rsidRPr="000833EC">
        <w:rPr>
          <w:rFonts w:eastAsia="Aptos"/>
          <w:b/>
          <w:bCs/>
          <w:sz w:val="26"/>
        </w:rPr>
        <w:t xml:space="preserve"> </w:t>
      </w:r>
      <w:r w:rsidRPr="000833EC">
        <w:rPr>
          <w:rFonts w:eastAsia="Aptos"/>
        </w:rPr>
        <w:t>[Laura E. Gomez, JD, Stanford University, Professor at UCLA in Chicano &amp; Chicana studies, August 20</w:t>
      </w:r>
      <w:r w:rsidRPr="000833EC">
        <w:rPr>
          <w:rFonts w:eastAsia="Aptos"/>
          <w:vertAlign w:val="superscript"/>
        </w:rPr>
        <w:t>th</w:t>
      </w:r>
      <w:r w:rsidRPr="000833EC">
        <w:rPr>
          <w:rFonts w:eastAsia="Aptos"/>
        </w:rPr>
        <w:t>, 2020. The New Press, Inventing Latinos: A New Story of American Racism pp. 21-34//</w:t>
      </w:r>
      <w:r w:rsidRPr="000833EC">
        <w:rPr>
          <w:rFonts w:eastAsia="Aptos"/>
          <w:b/>
          <w:bCs/>
          <w:i/>
          <w:iCs/>
          <w:color w:val="0F9ED5"/>
        </w:rPr>
        <w:t>msu-garefire</w:t>
      </w:r>
      <w:r w:rsidRPr="000833EC">
        <w:rPr>
          <w:rFonts w:eastAsia="Aptos"/>
        </w:rPr>
        <w:t>] DOA: 5/27/2025</w:t>
      </w:r>
    </w:p>
    <w:p w14:paraId="3B75A70D" w14:textId="5FAB187C" w:rsidR="007D14FC" w:rsidRPr="000833EC" w:rsidRDefault="007D14FC" w:rsidP="007D14FC">
      <w:pPr>
        <w:rPr>
          <w:rFonts w:eastAsia="Aptos"/>
          <w:sz w:val="16"/>
        </w:rPr>
      </w:pPr>
      <w:r w:rsidRPr="000833EC">
        <w:rPr>
          <w:rFonts w:eastAsia="Aptos"/>
          <w:sz w:val="16"/>
        </w:rPr>
        <w:t xml:space="preserve">During the Great Depression, </w:t>
      </w:r>
      <w:r w:rsidRPr="007D5615">
        <w:rPr>
          <w:rFonts w:eastAsia="Aptos"/>
          <w:b/>
          <w:i/>
          <w:iCs/>
          <w:highlight w:val="green"/>
          <w:u w:val="single"/>
          <w:bdr w:val="single" w:sz="18" w:space="0" w:color="auto"/>
        </w:rPr>
        <w:t>Latino workers became scapegoats</w:t>
      </w:r>
      <w:r w:rsidRPr="000833EC">
        <w:rPr>
          <w:rFonts w:eastAsia="Aptos"/>
          <w:sz w:val="16"/>
        </w:rPr>
        <w:t xml:space="preserve">, subject to the vagaries of local and state reactions to unemployment. In the 1930s, as many as two million people, including some </w:t>
      </w:r>
      <w:r w:rsidRPr="000833EC">
        <w:rPr>
          <w:rFonts w:eastAsia="Aptos"/>
          <w:b/>
          <w:i/>
          <w:iCs/>
          <w:u w:val="single"/>
          <w:bdr w:val="single" w:sz="18" w:space="0" w:color="auto"/>
        </w:rPr>
        <w:t xml:space="preserve">American </w:t>
      </w:r>
      <w:r w:rsidRPr="007D5615">
        <w:rPr>
          <w:rFonts w:eastAsia="Aptos"/>
          <w:b/>
          <w:i/>
          <w:iCs/>
          <w:highlight w:val="green"/>
          <w:u w:val="single"/>
          <w:bdr w:val="single" w:sz="18" w:space="0" w:color="auto"/>
        </w:rPr>
        <w:t>citizens</w:t>
      </w:r>
      <w:r w:rsidRPr="007D5615">
        <w:rPr>
          <w:rFonts w:eastAsia="Aptos"/>
          <w:highlight w:val="green"/>
          <w:u w:val="single"/>
        </w:rPr>
        <w:t xml:space="preserve"> of </w:t>
      </w:r>
      <w:r w:rsidRPr="007D5615">
        <w:rPr>
          <w:rFonts w:eastAsia="Aptos"/>
          <w:b/>
          <w:i/>
          <w:iCs/>
          <w:highlight w:val="green"/>
          <w:u w:val="single"/>
          <w:bdr w:val="single" w:sz="18" w:space="0" w:color="auto"/>
        </w:rPr>
        <w:t>Mexican descent</w:t>
      </w:r>
      <w:r w:rsidRPr="000833EC">
        <w:rPr>
          <w:rFonts w:eastAsia="Aptos"/>
          <w:u w:val="single"/>
        </w:rPr>
        <w:t xml:space="preserve">, </w:t>
      </w:r>
      <w:r w:rsidRPr="000833EC">
        <w:rPr>
          <w:rFonts w:eastAsia="Aptos"/>
          <w:b/>
          <w:i/>
          <w:iCs/>
          <w:u w:val="single"/>
          <w:bdr w:val="single" w:sz="18" w:space="0" w:color="auto"/>
        </w:rPr>
        <w:t xml:space="preserve">were </w:t>
      </w:r>
      <w:r w:rsidRPr="007D5615">
        <w:rPr>
          <w:rFonts w:eastAsia="Aptos"/>
          <w:b/>
          <w:i/>
          <w:iCs/>
          <w:highlight w:val="green"/>
          <w:u w:val="single"/>
          <w:bdr w:val="single" w:sz="18" w:space="0" w:color="auto"/>
        </w:rPr>
        <w:t>deported</w:t>
      </w:r>
      <w:r w:rsidRPr="000833EC">
        <w:rPr>
          <w:rFonts w:eastAsia="Aptos"/>
          <w:u w:val="single"/>
        </w:rPr>
        <w:t xml:space="preserve"> </w:t>
      </w:r>
      <w:r w:rsidRPr="007D5615">
        <w:rPr>
          <w:rFonts w:eastAsia="Aptos"/>
          <w:highlight w:val="green"/>
          <w:u w:val="single"/>
        </w:rPr>
        <w:t>so</w:t>
      </w:r>
      <w:r w:rsidRPr="000833EC">
        <w:rPr>
          <w:rFonts w:eastAsia="Aptos"/>
          <w:u w:val="single"/>
        </w:rPr>
        <w:t xml:space="preserve"> that </w:t>
      </w:r>
      <w:r w:rsidRPr="007D5615">
        <w:rPr>
          <w:rFonts w:eastAsia="Aptos"/>
          <w:b/>
          <w:i/>
          <w:iCs/>
          <w:highlight w:val="green"/>
          <w:u w:val="single"/>
          <w:bdr w:val="single" w:sz="18" w:space="0" w:color="auto"/>
        </w:rPr>
        <w:t>their jobs</w:t>
      </w:r>
      <w:r w:rsidRPr="007D5615">
        <w:rPr>
          <w:rFonts w:eastAsia="Aptos"/>
          <w:highlight w:val="green"/>
          <w:u w:val="single"/>
        </w:rPr>
        <w:t xml:space="preserve"> could be </w:t>
      </w:r>
      <w:r w:rsidRPr="007D5615">
        <w:rPr>
          <w:rFonts w:eastAsia="Aptos"/>
          <w:b/>
          <w:i/>
          <w:iCs/>
          <w:highlight w:val="green"/>
          <w:u w:val="single"/>
          <w:bdr w:val="single" w:sz="18" w:space="0" w:color="auto"/>
        </w:rPr>
        <w:t>given to Whites</w:t>
      </w:r>
      <w:r w:rsidRPr="000833EC">
        <w:rPr>
          <w:rFonts w:eastAsia="Aptos"/>
          <w:sz w:val="16"/>
        </w:rPr>
        <w:t>.</w:t>
      </w:r>
      <w:r w:rsidRPr="000833EC">
        <w:rPr>
          <w:rFonts w:eastAsia="Aptos"/>
          <w:color w:val="467886"/>
          <w:u w:val="single"/>
        </w:rPr>
        <w:t>29</w:t>
      </w:r>
      <w:r w:rsidRPr="000833EC">
        <w:rPr>
          <w:rFonts w:eastAsia="Aptos"/>
          <w:sz w:val="16"/>
        </w:rPr>
        <w:t xml:space="preserve"> In Los Angeles, </w:t>
      </w:r>
      <w:r w:rsidRPr="00AE0A40">
        <w:rPr>
          <w:rStyle w:val="StyleUnderline"/>
        </w:rPr>
        <w:t xml:space="preserve">labor </w:t>
      </w:r>
      <w:r w:rsidRPr="007D5615">
        <w:rPr>
          <w:rStyle w:val="StyleUnderline"/>
          <w:highlight w:val="green"/>
        </w:rPr>
        <w:t>unions proclaimed</w:t>
      </w:r>
      <w:r w:rsidRPr="00AE0A40">
        <w:rPr>
          <w:rStyle w:val="StyleUnderline"/>
        </w:rPr>
        <w:t xml:space="preserve"> “Employ </w:t>
      </w:r>
      <w:r w:rsidRPr="007D5615">
        <w:rPr>
          <w:rStyle w:val="StyleUnderline"/>
          <w:highlight w:val="green"/>
        </w:rPr>
        <w:t>no Mexican while a white man is unemployed</w:t>
      </w:r>
      <w:r w:rsidRPr="000833EC">
        <w:rPr>
          <w:rFonts w:eastAsia="Aptos"/>
          <w:sz w:val="16"/>
        </w:rPr>
        <w:t>. … Get the Mexican back to Mexico regardless by what means.”</w:t>
      </w:r>
      <w:r w:rsidRPr="000833EC">
        <w:rPr>
          <w:rFonts w:eastAsia="Aptos"/>
          <w:color w:val="467886"/>
          <w:u w:val="single"/>
        </w:rPr>
        <w:t>30</w:t>
      </w:r>
      <w:r w:rsidRPr="000833EC">
        <w:rPr>
          <w:rFonts w:eastAsia="Aptos"/>
          <w:sz w:val="16"/>
        </w:rPr>
        <w:t xml:space="preserve"> In Texas in 1931, the state legislature mandated a 50 percent reduction in cotton-growing acreage, driving jobless Mexican cotton pickers into cities and towns to look for work. When a prolonged drought drove unemployed Mexican American beet workers to Denver in search of jobs, Colorado’s governor ordered the National Guard to the New Mexico border to prevent Mexican American farmworkers from entering the state.</w:t>
      </w:r>
      <w:r w:rsidRPr="000833EC">
        <w:rPr>
          <w:rFonts w:eastAsia="Aptos"/>
          <w:color w:val="467886"/>
          <w:u w:val="single"/>
        </w:rPr>
        <w:t>31</w:t>
      </w:r>
      <w:r w:rsidRPr="000833EC">
        <w:rPr>
          <w:rFonts w:eastAsia="Aptos"/>
          <w:sz w:val="16"/>
        </w:rPr>
        <w:t xml:space="preserve"> If they reached Colorado, Mexican workers were greeted with signs reading: “Warning all Mexicans and all other aliens to leave the state of Colorado at once.”</w:t>
      </w:r>
      <w:r w:rsidRPr="000833EC">
        <w:rPr>
          <w:rFonts w:eastAsia="Aptos"/>
          <w:color w:val="467886"/>
          <w:u w:val="single"/>
        </w:rPr>
        <w:t>32</w:t>
      </w:r>
    </w:p>
    <w:p w14:paraId="2B967E75" w14:textId="55AD6A78" w:rsidR="007D14FC" w:rsidRPr="000833EC" w:rsidRDefault="007D14FC" w:rsidP="007D14FC">
      <w:pPr>
        <w:rPr>
          <w:sz w:val="16"/>
        </w:rPr>
      </w:pPr>
      <w:r w:rsidRPr="000833EC">
        <w:rPr>
          <w:sz w:val="16"/>
        </w:rPr>
        <w:t>When Latinos stood up for themselves, they were imprisoned or deported. In one incident at a Gallup, New Mexico, coal mine, Latino miners went on strike because they were receiving less pay than White miners for the same work. The strike dragged on for months, resulting in the eviction of three hundred Latinos from company-owned housing, which, in turn, prompted an attack on the sheriff who tried to enforce the evictions. The resulting melee led the sheriff to jail two hundred miners, forty-eight of whom were convicted for the single crime of an accidental homicide and the rest of whom were deported to Mexico.</w:t>
      </w:r>
      <w:r w:rsidRPr="00900E1A">
        <w:t>33</w:t>
      </w:r>
      <w:r w:rsidRPr="000833EC">
        <w:rPr>
          <w:sz w:val="16"/>
        </w:rPr>
        <w:t xml:space="preserve"> Mexican American and Japanese American farmworkers were seen as a threat to white supremacy, both because they engaged in labor activism and because the alien land laws, which prohibited land ownership by those who were not U.S. citizens, were applied to both groups in the western states.</w:t>
      </w:r>
      <w:r w:rsidRPr="00900E1A">
        <w:t>34</w:t>
      </w:r>
      <w:r w:rsidRPr="000833EC">
        <w:rPr>
          <w:sz w:val="16"/>
        </w:rPr>
        <w:t xml:space="preserve"> By 1940, the Latino population in Texas and Los Angeles County fell by one-third due to “voluntary” departures to Mexico or government-mandated deportations, with one study showing that 80 percent of those pushed out or deported were, in fact, American citizens or legal immigrants.</w:t>
      </w:r>
      <w:r w:rsidRPr="00900E1A">
        <w:t>35</w:t>
      </w:r>
    </w:p>
    <w:p w14:paraId="477E1516" w14:textId="2CAAA2F1" w:rsidR="007D14FC" w:rsidRPr="000833EC" w:rsidRDefault="007D14FC" w:rsidP="007D14FC">
      <w:pPr>
        <w:rPr>
          <w:rFonts w:eastAsia="Aptos"/>
          <w:sz w:val="16"/>
        </w:rPr>
      </w:pPr>
      <w:r w:rsidRPr="000833EC">
        <w:rPr>
          <w:rFonts w:eastAsia="Aptos"/>
          <w:sz w:val="16"/>
        </w:rPr>
        <w:t xml:space="preserve">The reverse played out during World War II, when the shortage of male workers led the United States to establish a bilateral labor agreement with Mexico. Known as </w:t>
      </w:r>
      <w:r w:rsidRPr="000833EC">
        <w:rPr>
          <w:rFonts w:eastAsia="Aptos"/>
          <w:u w:val="single"/>
        </w:rPr>
        <w:t xml:space="preserve">the </w:t>
      </w:r>
      <w:r w:rsidRPr="007D5615">
        <w:rPr>
          <w:rFonts w:eastAsia="Aptos"/>
          <w:b/>
          <w:i/>
          <w:iCs/>
          <w:highlight w:val="green"/>
          <w:u w:val="single"/>
          <w:bdr w:val="single" w:sz="18" w:space="0" w:color="auto"/>
        </w:rPr>
        <w:t>Bracero Program</w:t>
      </w:r>
      <w:r w:rsidRPr="000833EC">
        <w:rPr>
          <w:rFonts w:eastAsia="Aptos"/>
          <w:sz w:val="16"/>
        </w:rPr>
        <w:t xml:space="preserve">, it </w:t>
      </w:r>
      <w:r w:rsidRPr="007D5615">
        <w:rPr>
          <w:rFonts w:eastAsia="Aptos"/>
          <w:b/>
          <w:i/>
          <w:iCs/>
          <w:highlight w:val="green"/>
          <w:u w:val="single"/>
          <w:bdr w:val="single" w:sz="18" w:space="0" w:color="auto"/>
        </w:rPr>
        <w:t>recruited young</w:t>
      </w:r>
      <w:r w:rsidRPr="000833EC">
        <w:rPr>
          <w:rFonts w:eastAsia="Aptos"/>
          <w:u w:val="single"/>
        </w:rPr>
        <w:t xml:space="preserve">, single </w:t>
      </w:r>
      <w:r w:rsidRPr="007D5615">
        <w:rPr>
          <w:rFonts w:eastAsia="Aptos"/>
          <w:b/>
          <w:i/>
          <w:iCs/>
          <w:highlight w:val="green"/>
          <w:u w:val="single"/>
          <w:bdr w:val="single" w:sz="18" w:space="0" w:color="auto"/>
        </w:rPr>
        <w:t>men</w:t>
      </w:r>
      <w:r w:rsidRPr="000833EC">
        <w:rPr>
          <w:rFonts w:eastAsia="Aptos"/>
          <w:b/>
          <w:i/>
          <w:iCs/>
          <w:u w:val="single"/>
          <w:bdr w:val="single" w:sz="18" w:space="0" w:color="auto"/>
        </w:rPr>
        <w:t xml:space="preserve"> called braceros</w:t>
      </w:r>
      <w:r w:rsidRPr="000833EC">
        <w:rPr>
          <w:rFonts w:eastAsia="Aptos"/>
          <w:u w:val="single"/>
        </w:rPr>
        <w:t xml:space="preserve">, slang from the root word in Spanish for “arms,” </w:t>
      </w:r>
      <w:r w:rsidRPr="007D5615">
        <w:rPr>
          <w:rFonts w:eastAsia="Aptos"/>
          <w:b/>
          <w:i/>
          <w:iCs/>
          <w:highlight w:val="green"/>
          <w:u w:val="single"/>
          <w:bdr w:val="single" w:sz="18" w:space="0" w:color="auto"/>
        </w:rPr>
        <w:t>emphasizing</w:t>
      </w:r>
      <w:r w:rsidRPr="000833EC">
        <w:rPr>
          <w:rFonts w:eastAsia="Aptos"/>
          <w:u w:val="single"/>
        </w:rPr>
        <w:t xml:space="preserve"> the </w:t>
      </w:r>
      <w:r w:rsidRPr="007D5615">
        <w:rPr>
          <w:rFonts w:eastAsia="Aptos"/>
          <w:b/>
          <w:i/>
          <w:iCs/>
          <w:highlight w:val="green"/>
          <w:u w:val="single"/>
          <w:bdr w:val="single" w:sz="18" w:space="0" w:color="auto"/>
        </w:rPr>
        <w:t>hard labor</w:t>
      </w:r>
      <w:r w:rsidRPr="000833EC">
        <w:rPr>
          <w:rFonts w:eastAsia="Aptos"/>
          <w:u w:val="single"/>
        </w:rPr>
        <w:t xml:space="preserve"> these men did</w:t>
      </w:r>
      <w:r w:rsidRPr="000833EC">
        <w:rPr>
          <w:rFonts w:eastAsia="Aptos"/>
          <w:sz w:val="16"/>
        </w:rPr>
        <w:t>. Between 1942 and 1947, 220,000 Mexican men earned 30 cents a day as agricultural workers in the United States.</w:t>
      </w:r>
      <w:r w:rsidRPr="000833EC">
        <w:rPr>
          <w:rFonts w:eastAsia="Aptos"/>
          <w:color w:val="467886"/>
          <w:u w:val="single"/>
        </w:rPr>
        <w:t>36</w:t>
      </w:r>
      <w:r w:rsidRPr="000833EC">
        <w:rPr>
          <w:rFonts w:eastAsia="Aptos"/>
          <w:sz w:val="16"/>
        </w:rPr>
        <w:t xml:space="preserve"> Like those campesinos who went north decades before, these largely Indigenous and mestizo men were forced, due to Mexico’s austerity and modernization, to migrate from rural villages to Mexico’s cities. Given its own economic struggles, Mexico welcomed their employment in the United States, and American agri-business welcomed them to fill jobs vacated by enlisted servicemen.</w:t>
      </w:r>
    </w:p>
    <w:p w14:paraId="4AFBCAE1" w14:textId="139741C0" w:rsidR="007D14FC" w:rsidRPr="000833EC" w:rsidRDefault="007D14FC" w:rsidP="007D14FC">
      <w:pPr>
        <w:rPr>
          <w:sz w:val="16"/>
        </w:rPr>
      </w:pPr>
      <w:r w:rsidRPr="000833EC">
        <w:rPr>
          <w:sz w:val="16"/>
        </w:rPr>
        <w:t>Once they arrived at the U.S. border, braceros underwent invasive and demeaning medical inspection, as shown in an iconic photo. Taken at the El Paso, Texas border station, the photo shows dozens of brown-skinned young men lined up, naked with only a paper towel covering their genitals, while an American doctor inspected them one-by-one. By the 1940s, the racist stereotype of the “dirty Mexican” was already well entrenched in the United States. Historical accounts of the creation of the public health bureau in Los Angeles County in the early twentieth century show that officials perceived Mexicans as inherently dirty and disease-infested and, as a result, did not bother fighting poor sanitation due to poverty in Mexican American neighborhoods.</w:t>
      </w:r>
      <w:r w:rsidRPr="00900E1A">
        <w:t>37</w:t>
      </w:r>
      <w:r w:rsidRPr="000833EC">
        <w:rPr>
          <w:sz w:val="16"/>
        </w:rPr>
        <w:t xml:space="preserve"> Braceros complained both to Mexican consulates in the Southwest and to the Mexican government when they returned about every aspect of the Bracero Program, from those initial exams to American employers’ failure to provide adequate housing to the theft of their mandatory savings by Mexican banks. Only in this century has a “Bracero Justice” social movement sprung up on both sides of the border. In a tale of usurpation, the photograph of naked braceros has been reclaimed as a symbol of pride for braceros who left as campesinos barely past adolescence and returned home as young men who had seen the world and often become acculturated as mestizo workers.</w:t>
      </w:r>
      <w:r w:rsidRPr="00900E1A">
        <w:t>38</w:t>
      </w:r>
    </w:p>
    <w:p w14:paraId="38A2E411" w14:textId="583067F0" w:rsidR="007D14FC" w:rsidRPr="000833EC" w:rsidRDefault="007D14FC" w:rsidP="007D14FC">
      <w:pPr>
        <w:rPr>
          <w:rFonts w:eastAsia="Aptos"/>
          <w:sz w:val="16"/>
        </w:rPr>
      </w:pPr>
      <w:r w:rsidRPr="000833EC">
        <w:rPr>
          <w:sz w:val="16"/>
        </w:rPr>
        <w:t>Long after the war made it necessary, agribusiness successfully lobbied Congress to extend the Bracero Program until 1964.</w:t>
      </w:r>
      <w:r w:rsidRPr="00900E1A">
        <w:t>39</w:t>
      </w:r>
      <w:r w:rsidRPr="000833EC">
        <w:rPr>
          <w:sz w:val="16"/>
        </w:rPr>
        <w:t xml:space="preserve"> In total, some 4.6 million Mexicans participated in the program over the course of two decades.</w:t>
      </w:r>
      <w:r w:rsidRPr="00900E1A">
        <w:t>40</w:t>
      </w:r>
      <w:r w:rsidRPr="000833EC">
        <w:rPr>
          <w:sz w:val="16"/>
        </w:rPr>
        <w:t xml:space="preserve"> The reality was that</w:t>
      </w:r>
      <w:r w:rsidRPr="000833EC">
        <w:rPr>
          <w:rFonts w:eastAsia="Aptos"/>
          <w:sz w:val="16"/>
        </w:rPr>
        <w:t xml:space="preserve"> </w:t>
      </w:r>
      <w:r w:rsidRPr="000833EC">
        <w:rPr>
          <w:rFonts w:eastAsia="Aptos"/>
          <w:u w:val="single"/>
        </w:rPr>
        <w:t xml:space="preserve">it </w:t>
      </w:r>
      <w:r w:rsidRPr="007D5615">
        <w:rPr>
          <w:rFonts w:eastAsia="Aptos"/>
          <w:highlight w:val="green"/>
          <w:u w:val="single"/>
        </w:rPr>
        <w:t xml:space="preserve">provided </w:t>
      </w:r>
      <w:r w:rsidRPr="000833EC">
        <w:rPr>
          <w:rFonts w:eastAsia="Aptos"/>
          <w:u w:val="single"/>
        </w:rPr>
        <w:t xml:space="preserve">a </w:t>
      </w:r>
      <w:r w:rsidRPr="000833EC">
        <w:rPr>
          <w:rFonts w:eastAsia="Aptos"/>
          <w:b/>
          <w:i/>
          <w:iCs/>
          <w:u w:val="single"/>
          <w:bdr w:val="single" w:sz="18" w:space="0" w:color="auto"/>
        </w:rPr>
        <w:t>new</w:t>
      </w:r>
      <w:r w:rsidRPr="000833EC">
        <w:rPr>
          <w:rFonts w:eastAsia="Aptos"/>
          <w:u w:val="single"/>
        </w:rPr>
        <w:t xml:space="preserve">, </w:t>
      </w:r>
      <w:r w:rsidRPr="007D5615">
        <w:rPr>
          <w:rFonts w:eastAsia="Aptos"/>
          <w:b/>
          <w:i/>
          <w:iCs/>
          <w:highlight w:val="green"/>
          <w:u w:val="single"/>
          <w:bdr w:val="single" w:sz="18" w:space="0" w:color="auto"/>
        </w:rPr>
        <w:t>legal way to exploit Mexican workers</w:t>
      </w:r>
      <w:r w:rsidRPr="007D5615">
        <w:rPr>
          <w:rFonts w:eastAsia="Aptos"/>
          <w:highlight w:val="green"/>
          <w:u w:val="single"/>
        </w:rPr>
        <w:t xml:space="preserve"> under coercive labor contracts</w:t>
      </w:r>
      <w:r w:rsidRPr="000833EC">
        <w:rPr>
          <w:rFonts w:eastAsia="Aptos"/>
          <w:sz w:val="16"/>
        </w:rPr>
        <w:t>, as if hiring undocumented workers did not give employers sufficient bargaining power.</w:t>
      </w:r>
      <w:r w:rsidRPr="000833EC">
        <w:rPr>
          <w:rFonts w:eastAsia="Aptos"/>
          <w:color w:val="467886"/>
          <w:u w:val="single"/>
        </w:rPr>
        <w:t>41</w:t>
      </w:r>
      <w:r w:rsidRPr="000833EC">
        <w:rPr>
          <w:rFonts w:eastAsia="Aptos"/>
          <w:sz w:val="16"/>
        </w:rPr>
        <w:t xml:space="preserve"> Perhaps paradoxically, </w:t>
      </w:r>
      <w:r w:rsidRPr="000833EC">
        <w:rPr>
          <w:rFonts w:eastAsia="Aptos"/>
          <w:u w:val="single"/>
        </w:rPr>
        <w:t xml:space="preserve">unauthorized Mexican migration surged over the course of the Bracero Program era. According to one scholar, such </w:t>
      </w:r>
      <w:r w:rsidRPr="007D5615">
        <w:rPr>
          <w:rFonts w:eastAsia="Aptos"/>
          <w:b/>
          <w:i/>
          <w:iCs/>
          <w:highlight w:val="green"/>
          <w:u w:val="single"/>
          <w:bdr w:val="single" w:sz="18" w:space="0" w:color="auto"/>
        </w:rPr>
        <w:t>crossings</w:t>
      </w:r>
      <w:r w:rsidRPr="000833EC">
        <w:rPr>
          <w:rFonts w:eastAsia="Aptos"/>
          <w:u w:val="single"/>
        </w:rPr>
        <w:t xml:space="preserve"> </w:t>
      </w:r>
      <w:r w:rsidRPr="007D5615">
        <w:rPr>
          <w:rFonts w:eastAsia="Aptos"/>
          <w:highlight w:val="green"/>
          <w:u w:val="single"/>
        </w:rPr>
        <w:t>were</w:t>
      </w:r>
      <w:r w:rsidRPr="000833EC">
        <w:rPr>
          <w:rFonts w:eastAsia="Aptos"/>
          <w:u w:val="single"/>
        </w:rPr>
        <w:t xml:space="preserve"> a </w:t>
      </w:r>
      <w:r w:rsidRPr="007D5615">
        <w:rPr>
          <w:rFonts w:eastAsia="Aptos"/>
          <w:b/>
          <w:i/>
          <w:iCs/>
          <w:highlight w:val="green"/>
          <w:u w:val="single"/>
          <w:bdr w:val="single" w:sz="18" w:space="0" w:color="auto"/>
        </w:rPr>
        <w:t>way for migrants to resist repressive work</w:t>
      </w:r>
      <w:r w:rsidRPr="000833EC">
        <w:rPr>
          <w:rFonts w:eastAsia="Aptos"/>
          <w:u w:val="single"/>
        </w:rPr>
        <w:t xml:space="preserve"> contracts that did </w:t>
      </w:r>
      <w:r w:rsidRPr="000833EC">
        <w:rPr>
          <w:rFonts w:eastAsia="Aptos"/>
          <w:b/>
          <w:i/>
          <w:iCs/>
          <w:u w:val="single"/>
          <w:bdr w:val="single" w:sz="18" w:space="0" w:color="auto"/>
        </w:rPr>
        <w:t>not allowed</w:t>
      </w:r>
      <w:r w:rsidRPr="000833EC">
        <w:rPr>
          <w:rFonts w:eastAsia="Aptos"/>
          <w:u w:val="single"/>
        </w:rPr>
        <w:t xml:space="preserve"> for </w:t>
      </w:r>
      <w:r w:rsidRPr="000833EC">
        <w:rPr>
          <w:rFonts w:eastAsia="Aptos"/>
          <w:b/>
          <w:i/>
          <w:iCs/>
          <w:u w:val="single"/>
          <w:bdr w:val="single" w:sz="18" w:space="0" w:color="auto"/>
        </w:rPr>
        <w:t>control over one’s labor</w:t>
      </w:r>
      <w:r w:rsidRPr="000833EC">
        <w:rPr>
          <w:rFonts w:eastAsia="Aptos"/>
          <w:sz w:val="16"/>
        </w:rPr>
        <w:t>, the formation of families in the United States, or inclusion in American society.</w:t>
      </w:r>
      <w:r w:rsidRPr="000833EC">
        <w:rPr>
          <w:rFonts w:eastAsia="Aptos"/>
          <w:color w:val="467886"/>
          <w:u w:val="single"/>
        </w:rPr>
        <w:t>42</w:t>
      </w:r>
    </w:p>
    <w:p w14:paraId="5C144135" w14:textId="216244A4" w:rsidR="007D14FC" w:rsidRPr="000833EC" w:rsidRDefault="007D14FC" w:rsidP="007D14FC">
      <w:pPr>
        <w:rPr>
          <w:sz w:val="16"/>
        </w:rPr>
      </w:pPr>
      <w:r w:rsidRPr="000833EC">
        <w:rPr>
          <w:sz w:val="16"/>
        </w:rPr>
        <w:t>The result was that, even as the Bracero Program was extended, the federal government’s new Immigration and Naturalization Service (INS)—the precursor to today’s Immigration and Customs Enforcement (ICE)—stepped up deportations of Mexican migrants who had entered the United States without legal authorization. The INS pejoratively named its 1950s deportation initiative “Operation Wetback,” using a derisive reference to Mexicans who cross the border without papers whose bodies are presumably wet from crossing the Rio Grande. So many Mexicans were rounded up in Chicago under Operation Wetback that the INS established a Chicago-to-Mexico airlift just for deportations; in total, 3.7 million people were deported under the program.</w:t>
      </w:r>
      <w:r w:rsidRPr="00900E1A">
        <w:t>43</w:t>
      </w:r>
      <w:r w:rsidRPr="000833EC">
        <w:rPr>
          <w:sz w:val="16"/>
        </w:rPr>
        <w:t xml:space="preserve"> In fact, Operation Wetback was so extensive in Chicago that Puerto Ricans—who by law may live and work on the mainland as American citizens—routinely were asked to show proof of citizenship because they were mistaken for Mexicans.</w:t>
      </w:r>
      <w:r w:rsidRPr="00900E1A">
        <w:t>44</w:t>
      </w:r>
      <w:r w:rsidRPr="000833EC">
        <w:rPr>
          <w:sz w:val="16"/>
        </w:rPr>
        <w:t xml:space="preserve"> By the late 1970s, the civil rights movement had prompted the discursive shift away from “wetback” to the seemingly race-neutral “illegal alien.” Today, of course, that phrase has morphed into simply “illegal,” used as a noun to refer to human beings, usually with a decidedly racist connotation.</w:t>
      </w:r>
      <w:r w:rsidRPr="00900E1A">
        <w:t>45</w:t>
      </w:r>
    </w:p>
    <w:p w14:paraId="101670B7" w14:textId="7103EDDE" w:rsidR="007D14FC" w:rsidRPr="000833EC" w:rsidRDefault="007D14FC" w:rsidP="007D14FC">
      <w:pPr>
        <w:rPr>
          <w:sz w:val="16"/>
        </w:rPr>
      </w:pPr>
      <w:r w:rsidRPr="000833EC">
        <w:rPr>
          <w:sz w:val="16"/>
        </w:rPr>
        <w:t>By the late 1960s, two major trends characterized Latino migration. First, Mexican workers were entrenched as a disposable labor force, deported when unemployment rose or job needs changed (the 1930s, the 1950s) and readily lured north when demanded by specific employers or economic sectors (i.e., the recruitment of temporary farmworkers under the Bracero Program, 1942–1962). A second trend was launched by the 1965 overhaul of immigration laws, rightly hailed as a civil rights landmark for ending the ban on immigration from Asia in place since 1917. The 1965 law also set aside the country quotas from 1924 that had favored immigrants from northwestern European countries. Moreover, it was in 1965 that the policy of family reunification came to characterize U.S. naturalization preferences. Trump derisively refers to the latter as “chain migration” because it allows immigrants who become American citizens to place their relatives on a waiting list to be allowed entry to the United States as authorized immigrants with a path to citizenship. Mexican immigrants have disproportionately benefited from family reunification, yet the same 1965 law implemented quotas on migration from Western Hemisphere countries, thereby limiting Latin American immigration untethered from family reunification.</w:t>
      </w:r>
      <w:r w:rsidRPr="00900E1A">
        <w:t>46</w:t>
      </w:r>
    </w:p>
    <w:p w14:paraId="47EEC385" w14:textId="2043F951" w:rsidR="007D14FC" w:rsidRPr="000833EC" w:rsidRDefault="007D14FC" w:rsidP="007D14FC">
      <w:pPr>
        <w:rPr>
          <w:sz w:val="16"/>
        </w:rPr>
      </w:pPr>
      <w:r w:rsidRPr="000833EC">
        <w:rPr>
          <w:sz w:val="16"/>
        </w:rPr>
        <w:t>It was precisely these built-in constraints on authorized Mexican migration—coupled with employer demand for low-wage workers in the manufacturing and service industries—that produced a dramatic increase in the population of undocumented Mexican immigrants in the United States. Between 1970 and 1990, the number of undocumented Mexican migrants increased six times over, from fewer than 900,000 to 5.4 million people.</w:t>
      </w:r>
      <w:r w:rsidRPr="00900E1A">
        <w:t>47</w:t>
      </w:r>
      <w:r w:rsidRPr="000833EC">
        <w:rPr>
          <w:sz w:val="16"/>
        </w:rPr>
        <w:t xml:space="preserve"> During this period, President Reagan signed into law the Immigration Regulation and Control Act of 1986, providing a path to citizenship for 2 million undocumented immigrants, increasing border enforcement, but continuing to hold employers harmless for hiring workers without legal authorization to be in the country; not surprisingly, then, the law failed to curtail demand for Mexican workers.</w:t>
      </w:r>
      <w:r w:rsidRPr="00900E1A">
        <w:t>48</w:t>
      </w:r>
      <w:r w:rsidRPr="000833EC">
        <w:rPr>
          <w:sz w:val="16"/>
        </w:rPr>
        <w:t xml:space="preserve"> The 1994 North American Free Trade Agreement, or NAFTA, which in late 2019 was replaced with the United States-Mexico-Canada Agreement, was supposed to reduce undocumented immigration from Mexico by providing Mexican workers with better jobs in Mexico. Yet, NAFTA is widely believed to have had the opposite effect.</w:t>
      </w:r>
      <w:r w:rsidRPr="00900E1A">
        <w:t>49</w:t>
      </w:r>
      <w:r w:rsidRPr="000833EC">
        <w:rPr>
          <w:sz w:val="16"/>
        </w:rPr>
        <w:t xml:space="preserve"> In response to increased migration caused by the massive restructuring of the Mexican economy due to NAFTA, President Clinton signed into law the Illegal Immigrant Reform and Immigrant Responsibility Act.</w:t>
      </w:r>
      <w:r w:rsidRPr="00900E1A">
        <w:t>50</w:t>
      </w:r>
      <w:r w:rsidRPr="000833EC">
        <w:rPr>
          <w:sz w:val="16"/>
        </w:rPr>
        <w:t xml:space="preserve"> Sociologists Nelson Rodriguez and Cecilia Menjívar have called it “the Latino Exclusion Act,” nodding to the Chinese Exclusion Act of 1882, because the law fostered “a new atmosphere of exclusion that had not been felt by Latino immigrants since the federal roundup of over a million Mexicans during Operation Wetback in the 1950s.”</w:t>
      </w:r>
      <w:r w:rsidRPr="00900E1A">
        <w:t>51</w:t>
      </w:r>
      <w:r w:rsidRPr="000833EC">
        <w:rPr>
          <w:sz w:val="16"/>
        </w:rPr>
        <w:t xml:space="preserve"> The number of deportations quadrupled in the space of a decade, with Mexicans the majority and Central Americans a significant number. During the final years of the twentieth century, annual deportations increased fivefold, to 208,000.</w:t>
      </w:r>
      <w:r w:rsidRPr="00900E1A">
        <w:t>52</w:t>
      </w:r>
    </w:p>
    <w:p w14:paraId="2DCF9125" w14:textId="2768F9AC" w:rsidR="007D14FC" w:rsidRPr="000833EC" w:rsidRDefault="007D14FC" w:rsidP="007D14FC">
      <w:pPr>
        <w:rPr>
          <w:rFonts w:eastAsia="Aptos"/>
          <w:sz w:val="16"/>
        </w:rPr>
      </w:pPr>
      <w:r w:rsidRPr="000833EC">
        <w:rPr>
          <w:rFonts w:eastAsia="Aptos"/>
          <w:sz w:val="16"/>
        </w:rPr>
        <w:t xml:space="preserve">In some respects, it is the Clinton era that was the precursor to the early </w:t>
      </w:r>
      <w:r w:rsidRPr="000833EC">
        <w:rPr>
          <w:rFonts w:eastAsia="Aptos"/>
          <w:u w:val="single"/>
        </w:rPr>
        <w:t xml:space="preserve">twenty-first-century state and local </w:t>
      </w:r>
      <w:r w:rsidRPr="007D5615">
        <w:rPr>
          <w:rFonts w:eastAsia="Aptos"/>
          <w:b/>
          <w:i/>
          <w:iCs/>
          <w:highlight w:val="green"/>
          <w:u w:val="single"/>
          <w:bdr w:val="single" w:sz="18" w:space="0" w:color="auto"/>
        </w:rPr>
        <w:t>laws</w:t>
      </w:r>
      <w:r w:rsidRPr="000833EC">
        <w:rPr>
          <w:rFonts w:eastAsia="Aptos"/>
          <w:u w:val="single"/>
        </w:rPr>
        <w:t xml:space="preserve"> that seek to </w:t>
      </w:r>
      <w:r w:rsidRPr="007D5615">
        <w:rPr>
          <w:rFonts w:eastAsia="Aptos"/>
          <w:b/>
          <w:i/>
          <w:iCs/>
          <w:highlight w:val="green"/>
          <w:u w:val="single"/>
          <w:bdr w:val="single" w:sz="18" w:space="0" w:color="auto"/>
        </w:rPr>
        <w:t>penalize</w:t>
      </w:r>
      <w:r w:rsidRPr="007D5615">
        <w:rPr>
          <w:rFonts w:eastAsia="Aptos"/>
          <w:highlight w:val="green"/>
          <w:u w:val="single"/>
        </w:rPr>
        <w:t xml:space="preserve"> </w:t>
      </w:r>
      <w:r w:rsidRPr="007D5615">
        <w:rPr>
          <w:rFonts w:eastAsia="Aptos"/>
          <w:b/>
          <w:i/>
          <w:iCs/>
          <w:highlight w:val="green"/>
          <w:u w:val="single"/>
          <w:bdr w:val="single" w:sz="18" w:space="0" w:color="auto"/>
        </w:rPr>
        <w:t>undocumented persons</w:t>
      </w:r>
      <w:r w:rsidRPr="000833EC">
        <w:rPr>
          <w:rFonts w:eastAsia="Aptos"/>
          <w:sz w:val="16"/>
        </w:rPr>
        <w:t xml:space="preserve"> (and discourage future migrants) by </w:t>
      </w:r>
      <w:r w:rsidRPr="000833EC">
        <w:rPr>
          <w:rFonts w:eastAsia="Aptos"/>
          <w:u w:val="single"/>
        </w:rPr>
        <w:t>cutting off public benefits and restricting private landlords’ and employers’ ability to do business with them</w:t>
      </w:r>
      <w:r w:rsidRPr="000833EC">
        <w:rPr>
          <w:rFonts w:eastAsia="Aptos"/>
          <w:sz w:val="16"/>
        </w:rPr>
        <w:t xml:space="preserve">. Here too the </w:t>
      </w:r>
      <w:r w:rsidRPr="007D5615">
        <w:rPr>
          <w:rFonts w:eastAsia="Aptos"/>
          <w:b/>
          <w:i/>
          <w:iCs/>
          <w:highlight w:val="green"/>
          <w:u w:val="single"/>
          <w:bdr w:val="single" w:sz="18" w:space="0" w:color="auto"/>
        </w:rPr>
        <w:t>result</w:t>
      </w:r>
      <w:r w:rsidRPr="000833EC">
        <w:rPr>
          <w:rFonts w:eastAsia="Aptos"/>
          <w:u w:val="single"/>
        </w:rPr>
        <w:t xml:space="preserve"> was </w:t>
      </w:r>
      <w:r w:rsidRPr="007D5615">
        <w:rPr>
          <w:rFonts w:eastAsia="Aptos"/>
          <w:b/>
          <w:i/>
          <w:iCs/>
          <w:highlight w:val="green"/>
          <w:u w:val="single"/>
          <w:bdr w:val="single" w:sz="18" w:space="0" w:color="auto"/>
        </w:rPr>
        <w:t>not a reduction</w:t>
      </w:r>
      <w:r w:rsidRPr="000833EC">
        <w:rPr>
          <w:rFonts w:eastAsia="Aptos"/>
          <w:u w:val="single"/>
        </w:rPr>
        <w:t xml:space="preserve"> in unauthorized migration </w:t>
      </w:r>
      <w:r w:rsidRPr="007D5615">
        <w:rPr>
          <w:rFonts w:eastAsia="Aptos"/>
          <w:highlight w:val="green"/>
          <w:u w:val="single"/>
        </w:rPr>
        <w:t>but</w:t>
      </w:r>
      <w:r w:rsidRPr="000833EC">
        <w:rPr>
          <w:rFonts w:eastAsia="Aptos"/>
          <w:u w:val="single"/>
        </w:rPr>
        <w:t xml:space="preserve">, instead, a </w:t>
      </w:r>
      <w:r w:rsidRPr="007D5615">
        <w:rPr>
          <w:rFonts w:eastAsia="Aptos"/>
          <w:b/>
          <w:i/>
          <w:iCs/>
          <w:highlight w:val="green"/>
          <w:u w:val="single"/>
          <w:bdr w:val="single" w:sz="18" w:space="0" w:color="auto"/>
        </w:rPr>
        <w:t>strengthening</w:t>
      </w:r>
      <w:r w:rsidRPr="000833EC">
        <w:rPr>
          <w:rFonts w:eastAsia="Aptos"/>
          <w:u w:val="single"/>
        </w:rPr>
        <w:t xml:space="preserve"> </w:t>
      </w:r>
      <w:r w:rsidRPr="007D5615">
        <w:rPr>
          <w:rFonts w:eastAsia="Aptos"/>
          <w:highlight w:val="green"/>
          <w:u w:val="single"/>
        </w:rPr>
        <w:t>of</w:t>
      </w:r>
      <w:r w:rsidRPr="000833EC">
        <w:rPr>
          <w:rFonts w:eastAsia="Aptos"/>
          <w:u w:val="single"/>
        </w:rPr>
        <w:t xml:space="preserve"> the </w:t>
      </w:r>
      <w:r w:rsidRPr="007D5615">
        <w:rPr>
          <w:rFonts w:eastAsia="Aptos"/>
          <w:b/>
          <w:i/>
          <w:iCs/>
          <w:highlight w:val="green"/>
          <w:u w:val="single"/>
          <w:bdr w:val="single" w:sz="18" w:space="0" w:color="auto"/>
        </w:rPr>
        <w:t>bargaining position of employers</w:t>
      </w:r>
      <w:r w:rsidRPr="000833EC">
        <w:rPr>
          <w:rFonts w:eastAsia="Aptos"/>
          <w:u w:val="single"/>
        </w:rPr>
        <w:t xml:space="preserve"> hiring undocumented migrants which, understandably, increased the demand </w:t>
      </w:r>
      <w:r w:rsidRPr="007D5615">
        <w:rPr>
          <w:rFonts w:eastAsia="Aptos"/>
          <w:b/>
          <w:i/>
          <w:iCs/>
          <w:highlight w:val="green"/>
          <w:u w:val="single"/>
          <w:bdr w:val="single" w:sz="18" w:space="0" w:color="auto"/>
        </w:rPr>
        <w:t>for exploitable workers</w:t>
      </w:r>
      <w:r w:rsidRPr="000833EC">
        <w:rPr>
          <w:rFonts w:eastAsia="Aptos"/>
          <w:sz w:val="16"/>
        </w:rPr>
        <w:t>.</w:t>
      </w:r>
      <w:r w:rsidRPr="000833EC">
        <w:rPr>
          <w:rFonts w:eastAsia="Aptos"/>
          <w:color w:val="467886"/>
          <w:u w:val="single"/>
        </w:rPr>
        <w:t>53</w:t>
      </w:r>
      <w:r w:rsidRPr="000833EC">
        <w:rPr>
          <w:rFonts w:eastAsia="Aptos"/>
          <w:sz w:val="16"/>
        </w:rPr>
        <w:t xml:space="preserve"> President Obama expanded the visa program for guest workers under which 361,000 </w:t>
      </w:r>
      <w:r w:rsidRPr="000833EC">
        <w:rPr>
          <w:rFonts w:eastAsia="Aptos"/>
          <w:u w:val="single"/>
        </w:rPr>
        <w:t xml:space="preserve">Mexican nationals received visas as temporary agricultural workers </w:t>
      </w:r>
      <w:r w:rsidRPr="000833EC">
        <w:rPr>
          <w:rFonts w:eastAsia="Aptos"/>
          <w:sz w:val="16"/>
        </w:rPr>
        <w:t>in 2010; combined with record-breaking deportations, the Obama administration’s immigration policy was nothing short of “schizophrenic” because it was giving such visas to the same kind of migrants it was deporting at record numbers in 2009–2012.</w:t>
      </w:r>
      <w:r w:rsidRPr="000833EC">
        <w:rPr>
          <w:rFonts w:eastAsia="Aptos"/>
          <w:color w:val="467886"/>
          <w:u w:val="single"/>
        </w:rPr>
        <w:t>54</w:t>
      </w:r>
      <w:r w:rsidRPr="000833EC">
        <w:rPr>
          <w:rFonts w:eastAsia="Aptos"/>
          <w:sz w:val="16"/>
        </w:rPr>
        <w:t xml:space="preserve"> Once again during the Obama administration, arrests and prosecutions of immigrants skyrocketed, for example, climbing from 13,249 prosecutions in 1998 to more than 60,000 in 2017, the last year of the Obama presidency. Whereas Obama had in 2015, with the 2016 election looming, instituted a slow-down in deportations by directing that 87 percent of undocumented immigrants were to be low-priority for enforcement, Trump ramped up all aspects of immigration detention and deportation.</w:t>
      </w:r>
      <w:r w:rsidRPr="000833EC">
        <w:rPr>
          <w:rFonts w:eastAsia="Aptos"/>
          <w:color w:val="467886"/>
          <w:u w:val="single"/>
        </w:rPr>
        <w:t>55</w:t>
      </w:r>
      <w:r w:rsidRPr="000833EC">
        <w:rPr>
          <w:rFonts w:eastAsia="Aptos"/>
          <w:sz w:val="16"/>
        </w:rPr>
        <w:t xml:space="preserve"> In the first two years of </w:t>
      </w:r>
      <w:r w:rsidRPr="000833EC">
        <w:rPr>
          <w:rFonts w:eastAsia="Aptos"/>
          <w:u w:val="single"/>
        </w:rPr>
        <w:t>the Trump administration</w:t>
      </w:r>
      <w:r w:rsidRPr="000833EC">
        <w:rPr>
          <w:rFonts w:eastAsia="Aptos"/>
          <w:sz w:val="16"/>
        </w:rPr>
        <w:t xml:space="preserve">, compared to the last two of the Obama administration, </w:t>
      </w:r>
      <w:r w:rsidRPr="000833EC">
        <w:rPr>
          <w:rFonts w:eastAsia="Aptos"/>
          <w:u w:val="single"/>
        </w:rPr>
        <w:t xml:space="preserve">federal prosecutions of immigration </w:t>
      </w:r>
      <w:r w:rsidRPr="000833EC">
        <w:rPr>
          <w:rFonts w:eastAsia="Aptos"/>
          <w:sz w:val="16"/>
        </w:rPr>
        <w:t xml:space="preserve">crimes increased 66 percent </w:t>
      </w:r>
      <w:r w:rsidRPr="000833EC">
        <w:rPr>
          <w:rFonts w:eastAsia="Aptos"/>
          <w:u w:val="single"/>
        </w:rPr>
        <w:t>to 99</w:t>
      </w:r>
      <w:r w:rsidRPr="000833EC">
        <w:rPr>
          <w:rFonts w:eastAsia="Aptos"/>
          <w:sz w:val="16"/>
        </w:rPr>
        <w:t>,479 annually; similarly, Obama’s deportations set a record high, only to be surpassed by Trump’s first two years.</w:t>
      </w:r>
      <w:r w:rsidRPr="000833EC">
        <w:rPr>
          <w:rFonts w:eastAsia="Aptos"/>
          <w:color w:val="467886"/>
          <w:u w:val="single"/>
        </w:rPr>
        <w:t>56</w:t>
      </w:r>
    </w:p>
    <w:p w14:paraId="0F000B64" w14:textId="7CA35BD5" w:rsidR="007D14FC" w:rsidRDefault="007D14FC" w:rsidP="007D14FC">
      <w:pPr>
        <w:rPr>
          <w:rFonts w:eastAsia="Aptos"/>
        </w:rPr>
      </w:pPr>
      <w:r w:rsidRPr="000833EC">
        <w:rPr>
          <w:rFonts w:eastAsia="Aptos"/>
          <w:sz w:val="16"/>
        </w:rPr>
        <w:t xml:space="preserve">And yet, </w:t>
      </w:r>
      <w:r w:rsidRPr="000833EC">
        <w:rPr>
          <w:rFonts w:eastAsia="Aptos"/>
          <w:b/>
          <w:i/>
          <w:iCs/>
          <w:u w:val="single"/>
          <w:bdr w:val="single" w:sz="18" w:space="0" w:color="auto"/>
        </w:rPr>
        <w:t>Mexican immigrants keep coming north</w:t>
      </w:r>
      <w:r w:rsidRPr="000833EC">
        <w:rPr>
          <w:rFonts w:eastAsia="Aptos"/>
          <w:sz w:val="16"/>
        </w:rPr>
        <w:t>. Today, 10 percent of Mexico’s population lives in the United States. Their remittances back to relatives are Mexico’s second-largest source of foreign exchange.</w:t>
      </w:r>
      <w:r w:rsidRPr="000833EC">
        <w:rPr>
          <w:rFonts w:eastAsia="Aptos"/>
          <w:color w:val="467886"/>
          <w:u w:val="single"/>
        </w:rPr>
        <w:t>57</w:t>
      </w:r>
      <w:r w:rsidRPr="000833EC">
        <w:rPr>
          <w:rFonts w:eastAsia="Aptos"/>
          <w:sz w:val="16"/>
        </w:rPr>
        <w:t xml:space="preserve"> These numbers, in turn, explain why Mexico has twice—in 1996 and 2005—enacted laws to allow its citizens living in the United States to become naturalized American citizens and still retain their Mexican passports, own property in Mexico, and vote in Mexican elections from abroad.</w:t>
      </w:r>
      <w:r w:rsidRPr="000833EC">
        <w:rPr>
          <w:rFonts w:eastAsia="Aptos"/>
          <w:color w:val="467886"/>
          <w:u w:val="single"/>
        </w:rPr>
        <w:t>58</w:t>
      </w:r>
    </w:p>
    <w:p w14:paraId="0FC1B1BB" w14:textId="77777777" w:rsidR="007D14FC" w:rsidRPr="007D5615" w:rsidRDefault="007D14FC" w:rsidP="007D14FC">
      <w:pPr>
        <w:pStyle w:val="Heading4"/>
        <w:rPr>
          <w:rFonts w:eastAsia="Aptos"/>
        </w:rPr>
      </w:pPr>
      <w:r w:rsidRPr="007D5615">
        <w:rPr>
          <w:rFonts w:eastAsia="Aptos"/>
        </w:rPr>
        <w:t>I,</w:t>
      </w:r>
    </w:p>
    <w:p w14:paraId="14CC0178" w14:textId="77777777" w:rsidR="007D14FC" w:rsidRPr="007D5615" w:rsidRDefault="007D14FC" w:rsidP="007D14FC">
      <w:pPr>
        <w:pStyle w:val="Heading4"/>
        <w:rPr>
          <w:rFonts w:eastAsia="Aptos"/>
        </w:rPr>
      </w:pPr>
      <w:r w:rsidRPr="007D5615">
        <w:rPr>
          <w:rFonts w:eastAsia="Aptos"/>
        </w:rPr>
        <w:t>Of the same name,</w:t>
      </w:r>
    </w:p>
    <w:p w14:paraId="71610459" w14:textId="77777777" w:rsidR="007D14FC" w:rsidRPr="007D5615" w:rsidRDefault="007D14FC" w:rsidP="007D14FC">
      <w:pPr>
        <w:pStyle w:val="Heading4"/>
        <w:rPr>
          <w:rFonts w:eastAsia="Aptos"/>
        </w:rPr>
      </w:pPr>
      <w:r w:rsidRPr="007D5615">
        <w:rPr>
          <w:rFonts w:eastAsia="Aptos"/>
        </w:rPr>
        <w:t>Joaquín,</w:t>
      </w:r>
    </w:p>
    <w:p w14:paraId="31F0CD88" w14:textId="77777777" w:rsidR="007D14FC" w:rsidRPr="007D5615" w:rsidRDefault="007D14FC" w:rsidP="007D14FC">
      <w:pPr>
        <w:pStyle w:val="Heading4"/>
        <w:rPr>
          <w:rFonts w:eastAsia="Aptos"/>
        </w:rPr>
      </w:pPr>
      <w:r w:rsidRPr="007D5615">
        <w:rPr>
          <w:rFonts w:eastAsia="Aptos"/>
        </w:rPr>
        <w:t>In a country that has wiped out</w:t>
      </w:r>
    </w:p>
    <w:p w14:paraId="7E09B657" w14:textId="77777777" w:rsidR="007D14FC" w:rsidRPr="007D5615" w:rsidRDefault="007D14FC" w:rsidP="007D14FC">
      <w:pPr>
        <w:pStyle w:val="Heading4"/>
        <w:rPr>
          <w:rFonts w:eastAsia="Aptos"/>
        </w:rPr>
      </w:pPr>
      <w:r w:rsidRPr="007D5615">
        <w:rPr>
          <w:rFonts w:eastAsia="Aptos"/>
        </w:rPr>
        <w:t>All my history,</w:t>
      </w:r>
    </w:p>
    <w:p w14:paraId="55A522F0" w14:textId="77777777" w:rsidR="007D14FC" w:rsidRPr="007D5615" w:rsidRDefault="007D14FC" w:rsidP="007D14FC">
      <w:pPr>
        <w:pStyle w:val="Heading4"/>
        <w:rPr>
          <w:rFonts w:eastAsia="Aptos"/>
        </w:rPr>
      </w:pPr>
      <w:r w:rsidRPr="007D5615">
        <w:rPr>
          <w:rFonts w:eastAsia="Aptos"/>
        </w:rPr>
        <w:t>Stifled all my pride,</w:t>
      </w:r>
    </w:p>
    <w:p w14:paraId="3B3A2A6D" w14:textId="77777777" w:rsidR="007D14FC" w:rsidRPr="007D5615" w:rsidRDefault="007D14FC" w:rsidP="007D14FC">
      <w:pPr>
        <w:pStyle w:val="Heading4"/>
        <w:rPr>
          <w:rFonts w:eastAsia="Aptos"/>
        </w:rPr>
      </w:pPr>
      <w:r w:rsidRPr="007D5615">
        <w:rPr>
          <w:rFonts w:eastAsia="Aptos"/>
        </w:rPr>
        <w:t>In a country that has placed a</w:t>
      </w:r>
    </w:p>
    <w:p w14:paraId="417A7E40" w14:textId="77777777" w:rsidR="007D14FC" w:rsidRPr="007D5615" w:rsidRDefault="007D14FC" w:rsidP="007D14FC">
      <w:pPr>
        <w:pStyle w:val="Heading4"/>
        <w:rPr>
          <w:rFonts w:eastAsia="Aptos"/>
        </w:rPr>
      </w:pPr>
      <w:r w:rsidRPr="007D5615">
        <w:rPr>
          <w:rFonts w:eastAsia="Aptos"/>
        </w:rPr>
        <w:t>Different weight of indignity upon my age-old burdened back.</w:t>
      </w:r>
    </w:p>
    <w:p w14:paraId="134A313F" w14:textId="77777777" w:rsidR="007D14FC" w:rsidRDefault="007D14FC" w:rsidP="007D14FC">
      <w:pPr>
        <w:pStyle w:val="Heading4"/>
        <w:rPr>
          <w:rFonts w:eastAsia="Aptos"/>
        </w:rPr>
      </w:pPr>
      <w:r w:rsidRPr="007D5615">
        <w:rPr>
          <w:rFonts w:eastAsia="Aptos"/>
        </w:rPr>
        <w:t>Inferiority is the new load . . . .</w:t>
      </w:r>
      <w:r w:rsidRPr="007D5615">
        <w:rPr>
          <w:rStyle w:val="FootnoteReference"/>
          <w:rFonts w:eastAsia="Aptos"/>
        </w:rPr>
        <w:footnoteReference w:id="11"/>
      </w:r>
    </w:p>
    <w:p w14:paraId="2050091E" w14:textId="77777777" w:rsidR="007D14FC" w:rsidRPr="00B95DF0" w:rsidRDefault="007D14FC" w:rsidP="007D14FC">
      <w:pPr>
        <w:pStyle w:val="Heading4"/>
        <w:rPr>
          <w:rFonts w:cs="Times New Roman"/>
        </w:rPr>
      </w:pPr>
      <w:r>
        <w:rPr>
          <w:rFonts w:cs="Times New Roman"/>
        </w:rPr>
        <w:t>Thus,</w:t>
      </w:r>
      <w:r w:rsidRPr="00B95DF0">
        <w:rPr>
          <w:rFonts w:cs="Times New Roman"/>
        </w:rPr>
        <w:t xml:space="preserve"> we affirm the </w:t>
      </w:r>
      <w:r w:rsidRPr="00B95DF0">
        <w:rPr>
          <w:rFonts w:cs="Times New Roman"/>
          <w:i/>
          <w:iCs w:val="0"/>
          <w:u w:val="single"/>
        </w:rPr>
        <w:t>theorization</w:t>
      </w:r>
      <w:r w:rsidRPr="00B95DF0">
        <w:rPr>
          <w:rFonts w:cs="Times New Roman"/>
        </w:rPr>
        <w:t xml:space="preserve"> of </w:t>
      </w:r>
      <w:r w:rsidRPr="00B95DF0">
        <w:rPr>
          <w:rFonts w:cs="Times New Roman"/>
          <w:u w:val="single"/>
        </w:rPr>
        <w:t>migrant world making</w:t>
      </w:r>
      <w:r w:rsidRPr="00B95DF0">
        <w:rPr>
          <w:rFonts w:cs="Times New Roman"/>
        </w:rPr>
        <w:t xml:space="preserve">. Recognizing the limits of liberal discourse challenges us to take matters into our own hands—to live through the suffering the state has caused, we must for </w:t>
      </w:r>
      <w:r w:rsidRPr="00B95DF0">
        <w:rPr>
          <w:rFonts w:cs="Times New Roman"/>
          <w:u w:val="single"/>
        </w:rPr>
        <w:t>remap our spatial relations</w:t>
      </w:r>
      <w:r w:rsidRPr="00B95DF0">
        <w:rPr>
          <w:rFonts w:cs="Times New Roman"/>
        </w:rPr>
        <w:t xml:space="preserve"> to things </w:t>
      </w:r>
      <w:r w:rsidRPr="00B95DF0">
        <w:rPr>
          <w:rFonts w:cs="Times New Roman"/>
          <w:u w:val="single"/>
        </w:rPr>
        <w:t>marked dead</w:t>
      </w:r>
      <w:r w:rsidRPr="00B95DF0">
        <w:rPr>
          <w:rFonts w:cs="Times New Roman"/>
        </w:rPr>
        <w:t>.</w:t>
      </w:r>
      <w:r>
        <w:rPr>
          <w:rFonts w:cs="Times New Roman"/>
        </w:rPr>
        <w:t xml:space="preserve"> We wish not to trap the migrant in a “market for suffering” but rather to implode the Squos rigid conceptualizations of migrant experiences.</w:t>
      </w:r>
    </w:p>
    <w:p w14:paraId="397A8576" w14:textId="09AB7F7B" w:rsidR="007D14FC" w:rsidRPr="00900E1A" w:rsidRDefault="007D14FC" w:rsidP="00900E1A">
      <w:bookmarkStart w:id="14" w:name="_Hlk207891935"/>
      <w:r w:rsidRPr="00900E1A">
        <w:rPr>
          <w:rStyle w:val="Style13ptBold"/>
        </w:rPr>
        <w:t>Kipling 22’</w:t>
      </w:r>
      <w:r w:rsidRPr="00900E1A">
        <w:t xml:space="preserve"> [Brooke Alexandra Kipling: I am a community storytelling facilitator, educator and scholar who is deeply committed to social justice. For six years, I have played a central role in the Humanizing Deportation project in Mexico and California; for nearly eight years, I have been an instructor of Spanish, Chicanx/Latinx culture/studies, and Gender Studies at the University of California, Davis; for two years I was the Nicaragua-based office assistant and special needs coordinator for the nonprofit Bainbridge Ometepe Sister Islands Association; and I have organized with disabled graduate students of UAW 4811. I hope to use my community-building, educational and communications experience to make an impact. https://www.degruyterbrill.com/document/doi/10.7560/326220-010/html?lang=en&amp;srsltid=AfmBOoouzrdrV0bFgg4RQQA1ibvL0DcZamtVWqx5S4oupTN1D1WeBth7 . Published November 8, 2022//</w:t>
      </w:r>
      <w:r w:rsidR="00900E1A" w:rsidRPr="00900E1A">
        <w:t>msu-garfire]</w:t>
      </w:r>
    </w:p>
    <w:p w14:paraId="1ADC1774" w14:textId="18552192" w:rsidR="00F650CB" w:rsidRPr="00A26887" w:rsidRDefault="00F650CB" w:rsidP="00F650CB">
      <w:pPr>
        <w:rPr>
          <w:sz w:val="16"/>
        </w:rPr>
      </w:pPr>
      <w:r w:rsidRPr="00A26887">
        <w:rPr>
          <w:sz w:val="16"/>
        </w:rPr>
        <w:t>new methodologies: migrant theory</w:t>
      </w:r>
    </w:p>
    <w:p w14:paraId="1201F272" w14:textId="267D60B6" w:rsidR="00F650CB" w:rsidRPr="00F357A8" w:rsidRDefault="00F650CB" w:rsidP="00F357A8">
      <w:pPr>
        <w:rPr>
          <w:rStyle w:val="StyleUnderline"/>
        </w:rPr>
      </w:pPr>
      <w:r w:rsidRPr="00A26887">
        <w:rPr>
          <w:sz w:val="16"/>
        </w:rPr>
        <w:t xml:space="preserve">In this chapter, I examine </w:t>
      </w:r>
      <w:r w:rsidRPr="00F357A8">
        <w:rPr>
          <w:rStyle w:val="StyleUnderline"/>
        </w:rPr>
        <w:t xml:space="preserve">Central American </w:t>
      </w:r>
      <w:r w:rsidRPr="00900E1A">
        <w:rPr>
          <w:rStyle w:val="Emphasis"/>
          <w:highlight w:val="green"/>
        </w:rPr>
        <w:t>migrant subjectivity</w:t>
      </w:r>
      <w:r w:rsidRPr="00F357A8">
        <w:rPr>
          <w:rStyle w:val="StyleUnderline"/>
        </w:rPr>
        <w:t xml:space="preserve"> in a way</w:t>
      </w:r>
      <w:r w:rsidR="00F357A8" w:rsidRPr="00F357A8">
        <w:rPr>
          <w:rStyle w:val="StyleUnderline"/>
        </w:rPr>
        <w:t xml:space="preserve"> </w:t>
      </w:r>
      <w:r w:rsidRPr="00F357A8">
        <w:rPr>
          <w:rStyle w:val="StyleUnderline"/>
        </w:rPr>
        <w:t xml:space="preserve">that </w:t>
      </w:r>
      <w:r w:rsidRPr="00900E1A">
        <w:rPr>
          <w:rStyle w:val="Emphasis"/>
          <w:highlight w:val="green"/>
        </w:rPr>
        <w:t>neither demands</w:t>
      </w:r>
      <w:r w:rsidRPr="00F357A8">
        <w:rPr>
          <w:rStyle w:val="StyleUnderline"/>
        </w:rPr>
        <w:t xml:space="preserve"> the </w:t>
      </w:r>
      <w:r w:rsidRPr="00900E1A">
        <w:rPr>
          <w:rStyle w:val="Emphasis"/>
          <w:highlight w:val="green"/>
        </w:rPr>
        <w:t>inclusion</w:t>
      </w:r>
      <w:r w:rsidRPr="00F357A8">
        <w:rPr>
          <w:rStyle w:val="StyleUnderline"/>
        </w:rPr>
        <w:t xml:space="preserve"> and absorption of migrants into </w:t>
      </w:r>
      <w:r w:rsidRPr="00A26887">
        <w:rPr>
          <w:rStyle w:val="Emphasis"/>
        </w:rPr>
        <w:t>human</w:t>
      </w:r>
      <w:r w:rsidR="00F357A8" w:rsidRPr="00A26887">
        <w:rPr>
          <w:rStyle w:val="Emphasis"/>
        </w:rPr>
        <w:t xml:space="preserve"> </w:t>
      </w:r>
      <w:r w:rsidRPr="00A26887">
        <w:rPr>
          <w:rStyle w:val="Emphasis"/>
        </w:rPr>
        <w:t>rights discourse</w:t>
      </w:r>
      <w:r w:rsidRPr="00F357A8">
        <w:rPr>
          <w:rStyle w:val="StyleUnderline"/>
        </w:rPr>
        <w:t xml:space="preserve"> </w:t>
      </w:r>
      <w:r w:rsidRPr="00900E1A">
        <w:rPr>
          <w:rStyle w:val="StyleUnderline"/>
          <w:highlight w:val="green"/>
        </w:rPr>
        <w:t>nor</w:t>
      </w:r>
      <w:r w:rsidRPr="00F357A8">
        <w:rPr>
          <w:rStyle w:val="StyleUnderline"/>
        </w:rPr>
        <w:t xml:space="preserve"> depends upon their </w:t>
      </w:r>
      <w:r w:rsidRPr="00900E1A">
        <w:rPr>
          <w:rStyle w:val="Emphasis"/>
          <w:highlight w:val="green"/>
        </w:rPr>
        <w:t>victimization</w:t>
      </w:r>
      <w:r w:rsidRPr="00A26887">
        <w:rPr>
          <w:sz w:val="16"/>
        </w:rPr>
        <w:t xml:space="preserve">. I illuminate </w:t>
      </w:r>
      <w:r w:rsidRPr="00900E1A">
        <w:rPr>
          <w:rStyle w:val="StyleUnderline"/>
          <w:highlight w:val="green"/>
        </w:rPr>
        <w:t>migrant</w:t>
      </w:r>
      <w:r w:rsidR="00F357A8" w:rsidRPr="00900E1A">
        <w:rPr>
          <w:rStyle w:val="StyleUnderline"/>
          <w:highlight w:val="green"/>
        </w:rPr>
        <w:t xml:space="preserve"> </w:t>
      </w:r>
      <w:r w:rsidRPr="00900E1A">
        <w:rPr>
          <w:rStyle w:val="Emphasis"/>
          <w:highlight w:val="green"/>
        </w:rPr>
        <w:t>subjectivities</w:t>
      </w:r>
      <w:r w:rsidRPr="00A26887">
        <w:rPr>
          <w:sz w:val="16"/>
        </w:rPr>
        <w:t xml:space="preserve"> that not only </w:t>
      </w:r>
      <w:r w:rsidRPr="00900E1A">
        <w:rPr>
          <w:rStyle w:val="Emphasis"/>
          <w:highlight w:val="green"/>
        </w:rPr>
        <w:t>challenge</w:t>
      </w:r>
      <w:r w:rsidRPr="00A26887">
        <w:rPr>
          <w:rStyle w:val="Emphasis"/>
        </w:rPr>
        <w:t xml:space="preserve"> mainstream</w:t>
      </w:r>
      <w:r w:rsidRPr="00F357A8">
        <w:rPr>
          <w:rStyle w:val="StyleUnderline"/>
        </w:rPr>
        <w:t xml:space="preserve"> racialized and gendered</w:t>
      </w:r>
      <w:r w:rsidR="00F357A8" w:rsidRPr="00F357A8">
        <w:rPr>
          <w:rStyle w:val="StyleUnderline"/>
        </w:rPr>
        <w:t xml:space="preserve"> </w:t>
      </w:r>
      <w:r w:rsidRPr="00900E1A">
        <w:rPr>
          <w:rStyle w:val="Emphasis"/>
          <w:highlight w:val="green"/>
        </w:rPr>
        <w:t>repr</w:t>
      </w:r>
      <w:r w:rsidRPr="00900E1A">
        <w:rPr>
          <w:rStyle w:val="Emphasis"/>
        </w:rPr>
        <w:t>esentation</w:t>
      </w:r>
      <w:r w:rsidRPr="00900E1A">
        <w:rPr>
          <w:rStyle w:val="Emphasis"/>
          <w:highlight w:val="green"/>
        </w:rPr>
        <w:t>s</w:t>
      </w:r>
      <w:r w:rsidRPr="00A26887">
        <w:rPr>
          <w:sz w:val="16"/>
        </w:rPr>
        <w:t xml:space="preserve"> of migrants but </w:t>
      </w:r>
      <w:r w:rsidRPr="00F357A8">
        <w:rPr>
          <w:rStyle w:val="StyleUnderline"/>
        </w:rPr>
        <w:t>also articulate alternative migrant ontologies</w:t>
      </w:r>
      <w:r w:rsidR="00F357A8" w:rsidRPr="00F357A8">
        <w:rPr>
          <w:rStyle w:val="StyleUnderline"/>
        </w:rPr>
        <w:t xml:space="preserve"> </w:t>
      </w:r>
      <w:r w:rsidRPr="00F357A8">
        <w:rPr>
          <w:rStyle w:val="StyleUnderline"/>
        </w:rPr>
        <w:t xml:space="preserve">through other ways of relating to each </w:t>
      </w:r>
      <w:r w:rsidRPr="00A26887">
        <w:rPr>
          <w:sz w:val="16"/>
        </w:rPr>
        <w:t>other, to home, and to the world. In</w:t>
      </w:r>
      <w:r w:rsidR="00F357A8" w:rsidRPr="00A26887">
        <w:rPr>
          <w:sz w:val="16"/>
        </w:rPr>
        <w:t xml:space="preserve"> </w:t>
      </w:r>
      <w:r w:rsidRPr="00A26887">
        <w:rPr>
          <w:sz w:val="16"/>
        </w:rPr>
        <w:t xml:space="preserve">Cruising Utopia, José Esteban Muñoz theorizes </w:t>
      </w:r>
      <w:r w:rsidRPr="00900E1A">
        <w:rPr>
          <w:rStyle w:val="StyleUnderline"/>
          <w:highlight w:val="green"/>
        </w:rPr>
        <w:t xml:space="preserve">new </w:t>
      </w:r>
      <w:r w:rsidRPr="00900E1A">
        <w:rPr>
          <w:rStyle w:val="Emphasis"/>
          <w:highlight w:val="green"/>
        </w:rPr>
        <w:t>ontological possibilities</w:t>
      </w:r>
      <w:r w:rsidRPr="00A26887">
        <w:rPr>
          <w:sz w:val="16"/>
        </w:rPr>
        <w:t xml:space="preserve"> that </w:t>
      </w:r>
      <w:r w:rsidRPr="00900E1A">
        <w:rPr>
          <w:rStyle w:val="Emphasis"/>
          <w:highlight w:val="green"/>
        </w:rPr>
        <w:t>emerge</w:t>
      </w:r>
      <w:r w:rsidRPr="00F357A8">
        <w:rPr>
          <w:rStyle w:val="StyleUnderline"/>
        </w:rPr>
        <w:t xml:space="preserve"> from the departure of a stabilized </w:t>
      </w:r>
      <w:r w:rsidRPr="00A26887">
        <w:rPr>
          <w:rStyle w:val="Emphasis"/>
        </w:rPr>
        <w:t>definition of the human</w:t>
      </w:r>
      <w:r w:rsidRPr="00A26887">
        <w:rPr>
          <w:sz w:val="16"/>
        </w:rPr>
        <w:t>.</w:t>
      </w:r>
      <w:r w:rsidR="00F357A8" w:rsidRPr="00A26887">
        <w:rPr>
          <w:sz w:val="16"/>
        </w:rPr>
        <w:t xml:space="preserve"> </w:t>
      </w:r>
      <w:r w:rsidRPr="00A26887">
        <w:rPr>
          <w:sz w:val="16"/>
        </w:rPr>
        <w:t xml:space="preserve">Muñoz articulates </w:t>
      </w:r>
      <w:r w:rsidRPr="00A26887">
        <w:rPr>
          <w:rStyle w:val="Emphasis"/>
        </w:rPr>
        <w:t>this</w:t>
      </w:r>
      <w:r w:rsidRPr="00F357A8">
        <w:rPr>
          <w:rStyle w:val="StyleUnderline"/>
        </w:rPr>
        <w:t xml:space="preserve"> </w:t>
      </w:r>
      <w:r w:rsidRPr="00900E1A">
        <w:rPr>
          <w:rStyle w:val="StyleUnderline"/>
          <w:highlight w:val="green"/>
        </w:rPr>
        <w:t>departure</w:t>
      </w:r>
      <w:r w:rsidRPr="00A26887">
        <w:rPr>
          <w:sz w:val="16"/>
        </w:rPr>
        <w:t xml:space="preserve"> from the human </w:t>
      </w:r>
      <w:r w:rsidRPr="00900E1A">
        <w:rPr>
          <w:rStyle w:val="StyleUnderline"/>
          <w:highlight w:val="green"/>
        </w:rPr>
        <w:t xml:space="preserve">as </w:t>
      </w:r>
      <w:r w:rsidRPr="00900E1A">
        <w:rPr>
          <w:rStyle w:val="Emphasis"/>
          <w:highlight w:val="green"/>
        </w:rPr>
        <w:t>queerness</w:t>
      </w:r>
      <w:r w:rsidRPr="00900E1A">
        <w:rPr>
          <w:rStyle w:val="StyleUnderline"/>
          <w:highlight w:val="green"/>
        </w:rPr>
        <w:t xml:space="preserve"> in </w:t>
      </w:r>
      <w:r w:rsidRPr="00900E1A">
        <w:rPr>
          <w:rStyle w:val="Emphasis"/>
          <w:highlight w:val="green"/>
        </w:rPr>
        <w:t>relation</w:t>
      </w:r>
      <w:r w:rsidR="00F357A8" w:rsidRPr="00900E1A">
        <w:rPr>
          <w:rStyle w:val="StyleUnderline"/>
          <w:highlight w:val="green"/>
        </w:rPr>
        <w:t xml:space="preserve"> </w:t>
      </w:r>
      <w:r w:rsidRPr="00900E1A">
        <w:rPr>
          <w:rStyle w:val="StyleUnderline"/>
          <w:highlight w:val="green"/>
        </w:rPr>
        <w:t xml:space="preserve">to the </w:t>
      </w:r>
      <w:r w:rsidRPr="00900E1A">
        <w:rPr>
          <w:rStyle w:val="Emphasis"/>
          <w:highlight w:val="green"/>
        </w:rPr>
        <w:t>human</w:t>
      </w:r>
      <w:r w:rsidRPr="00F357A8">
        <w:rPr>
          <w:rStyle w:val="StyleUnderline"/>
        </w:rPr>
        <w:t xml:space="preserve">: “But </w:t>
      </w:r>
      <w:r w:rsidRPr="00A26887">
        <w:rPr>
          <w:rStyle w:val="Emphasis"/>
        </w:rPr>
        <w:t>queerness</w:t>
      </w:r>
      <w:r w:rsidRPr="00F357A8">
        <w:rPr>
          <w:rStyle w:val="StyleUnderline"/>
        </w:rPr>
        <w:t xml:space="preserve"> in its </w:t>
      </w:r>
      <w:r w:rsidRPr="00A26887">
        <w:rPr>
          <w:rStyle w:val="Emphasis"/>
        </w:rPr>
        <w:t>utopian connotations</w:t>
      </w:r>
      <w:r w:rsidRPr="00F357A8">
        <w:rPr>
          <w:rStyle w:val="StyleUnderline"/>
        </w:rPr>
        <w:t xml:space="preserve"> promises a </w:t>
      </w:r>
      <w:r w:rsidRPr="00A26887">
        <w:rPr>
          <w:rStyle w:val="Emphasis"/>
        </w:rPr>
        <w:t>human</w:t>
      </w:r>
      <w:r w:rsidR="00F357A8" w:rsidRPr="00F357A8">
        <w:rPr>
          <w:rStyle w:val="StyleUnderline"/>
        </w:rPr>
        <w:t xml:space="preserve"> </w:t>
      </w:r>
      <w:r w:rsidRPr="00F357A8">
        <w:rPr>
          <w:rStyle w:val="StyleUnderline"/>
        </w:rPr>
        <w:t xml:space="preserve">that is </w:t>
      </w:r>
      <w:r w:rsidRPr="00A26887">
        <w:rPr>
          <w:rStyle w:val="Emphasis"/>
        </w:rPr>
        <w:t>not yet here</w:t>
      </w:r>
      <w:r w:rsidRPr="00F357A8">
        <w:rPr>
          <w:rStyle w:val="StyleUnderline"/>
        </w:rPr>
        <w:t xml:space="preserve">, thus </w:t>
      </w:r>
      <w:r w:rsidRPr="00A26887">
        <w:rPr>
          <w:rStyle w:val="Emphasis"/>
        </w:rPr>
        <w:t>disrupting</w:t>
      </w:r>
      <w:r w:rsidRPr="00F357A8">
        <w:rPr>
          <w:rStyle w:val="StyleUnderline"/>
        </w:rPr>
        <w:t xml:space="preserve"> any </w:t>
      </w:r>
      <w:r w:rsidRPr="00A26887">
        <w:rPr>
          <w:rStyle w:val="Emphasis"/>
        </w:rPr>
        <w:t>ossified understanding of the human</w:t>
      </w:r>
      <w:r w:rsidRPr="00A26887">
        <w:rPr>
          <w:sz w:val="16"/>
        </w:rPr>
        <w:t>”</w:t>
      </w:r>
      <w:r w:rsidR="00F357A8" w:rsidRPr="00A26887">
        <w:rPr>
          <w:sz w:val="16"/>
        </w:rPr>
        <w:t xml:space="preserve"> </w:t>
      </w:r>
      <w:r w:rsidRPr="00A26887">
        <w:rPr>
          <w:sz w:val="16"/>
        </w:rPr>
        <w:t xml:space="preserve">(26). Muñoz illuminates how </w:t>
      </w:r>
      <w:r w:rsidRPr="00A26887">
        <w:rPr>
          <w:rStyle w:val="Emphasis"/>
        </w:rPr>
        <w:t>queerness</w:t>
      </w:r>
      <w:r w:rsidRPr="00A26887">
        <w:rPr>
          <w:sz w:val="16"/>
        </w:rPr>
        <w:t xml:space="preserve"> not only </w:t>
      </w:r>
      <w:r w:rsidRPr="00900E1A">
        <w:rPr>
          <w:rStyle w:val="Emphasis"/>
          <w:highlight w:val="green"/>
        </w:rPr>
        <w:t>interrogates</w:t>
      </w:r>
      <w:r w:rsidRPr="00A26887">
        <w:rPr>
          <w:sz w:val="16"/>
        </w:rPr>
        <w:t xml:space="preserve"> notions of</w:t>
      </w:r>
      <w:r w:rsidR="00F357A8" w:rsidRPr="00A26887">
        <w:rPr>
          <w:sz w:val="16"/>
        </w:rPr>
        <w:t xml:space="preserve"> </w:t>
      </w:r>
      <w:r w:rsidRPr="00A26887">
        <w:rPr>
          <w:rStyle w:val="Emphasis"/>
        </w:rPr>
        <w:t>the human</w:t>
      </w:r>
      <w:r w:rsidRPr="00A26887">
        <w:rPr>
          <w:sz w:val="16"/>
        </w:rPr>
        <w:t xml:space="preserve"> but, further, </w:t>
      </w:r>
      <w:r w:rsidRPr="00F357A8">
        <w:rPr>
          <w:rStyle w:val="StyleUnderline"/>
        </w:rPr>
        <w:t>by rupturing a seemingly “</w:t>
      </w:r>
      <w:r w:rsidRPr="00900E1A">
        <w:rPr>
          <w:rStyle w:val="StyleUnderline"/>
          <w:highlight w:val="green"/>
        </w:rPr>
        <w:t>ossified understanding of the human</w:t>
      </w:r>
      <w:r w:rsidRPr="00A26887">
        <w:rPr>
          <w:sz w:val="16"/>
        </w:rPr>
        <w:t xml:space="preserve">,” conjures new ways to exist in the world. These </w:t>
      </w:r>
      <w:r w:rsidRPr="00F357A8">
        <w:rPr>
          <w:rStyle w:val="StyleUnderline"/>
        </w:rPr>
        <w:t>queer</w:t>
      </w:r>
      <w:r w:rsidR="00F357A8" w:rsidRPr="00F357A8">
        <w:rPr>
          <w:rStyle w:val="StyleUnderline"/>
        </w:rPr>
        <w:t xml:space="preserve"> </w:t>
      </w:r>
      <w:r w:rsidRPr="00F357A8">
        <w:rPr>
          <w:rStyle w:val="StyleUnderline"/>
        </w:rPr>
        <w:t>relationalities</w:t>
      </w:r>
      <w:r w:rsidRPr="00A26887">
        <w:rPr>
          <w:sz w:val="16"/>
        </w:rPr>
        <w:t>—</w:t>
      </w:r>
      <w:r w:rsidR="00F357A8" w:rsidRPr="00A26887">
        <w:rPr>
          <w:sz w:val="16"/>
        </w:rPr>
        <w:t xml:space="preserve"> </w:t>
      </w:r>
      <w:r w:rsidRPr="00A26887">
        <w:rPr>
          <w:sz w:val="16"/>
        </w:rPr>
        <w:t>ways of existing and relating beyond the stable categories</w:t>
      </w:r>
      <w:r w:rsidR="00F357A8" w:rsidRPr="00A26887">
        <w:rPr>
          <w:sz w:val="16"/>
        </w:rPr>
        <w:t xml:space="preserve"> </w:t>
      </w:r>
      <w:r w:rsidRPr="00A26887">
        <w:rPr>
          <w:sz w:val="16"/>
        </w:rPr>
        <w:t>reproduced by the</w:t>
      </w:r>
      <w:r w:rsidR="00F357A8" w:rsidRPr="00A26887">
        <w:rPr>
          <w:sz w:val="16"/>
        </w:rPr>
        <w:t xml:space="preserve"> </w:t>
      </w:r>
      <w:r w:rsidRPr="00A26887">
        <w:rPr>
          <w:sz w:val="16"/>
        </w:rPr>
        <w:t>state—</w:t>
      </w:r>
      <w:r w:rsidR="00F357A8" w:rsidRPr="00A26887">
        <w:rPr>
          <w:sz w:val="16"/>
        </w:rPr>
        <w:t xml:space="preserve"> </w:t>
      </w:r>
      <w:r w:rsidRPr="00A26887">
        <w:rPr>
          <w:sz w:val="16"/>
        </w:rPr>
        <w:t xml:space="preserve">help to </w:t>
      </w:r>
      <w:r w:rsidRPr="00900E1A">
        <w:rPr>
          <w:rStyle w:val="Emphasis"/>
          <w:highlight w:val="green"/>
        </w:rPr>
        <w:t>illuminate</w:t>
      </w:r>
      <w:r w:rsidRPr="00A26887">
        <w:rPr>
          <w:sz w:val="16"/>
        </w:rPr>
        <w:t xml:space="preserve"> the </w:t>
      </w:r>
      <w:r w:rsidRPr="00900E1A">
        <w:rPr>
          <w:rStyle w:val="Emphasis"/>
          <w:highlight w:val="green"/>
        </w:rPr>
        <w:t>ways in which migrants strive</w:t>
      </w:r>
      <w:r w:rsidR="00F357A8" w:rsidRPr="00F357A8">
        <w:rPr>
          <w:rStyle w:val="StyleUnderline"/>
        </w:rPr>
        <w:t xml:space="preserve"> </w:t>
      </w:r>
      <w:r w:rsidRPr="00F357A8">
        <w:rPr>
          <w:rStyle w:val="StyleUnderline"/>
        </w:rPr>
        <w:t xml:space="preserve">to become the </w:t>
      </w:r>
      <w:r w:rsidRPr="00900E1A">
        <w:rPr>
          <w:rStyle w:val="StyleUnderline"/>
          <w:highlight w:val="green"/>
        </w:rPr>
        <w:t>architects of</w:t>
      </w:r>
      <w:r w:rsidRPr="00F357A8">
        <w:rPr>
          <w:rStyle w:val="StyleUnderline"/>
        </w:rPr>
        <w:t xml:space="preserve"> their </w:t>
      </w:r>
      <w:r w:rsidRPr="00900E1A">
        <w:rPr>
          <w:rStyle w:val="Emphasis"/>
          <w:highlight w:val="green"/>
        </w:rPr>
        <w:t>own freedom</w:t>
      </w:r>
      <w:r w:rsidRPr="00F357A8">
        <w:rPr>
          <w:rStyle w:val="StyleUnderline"/>
        </w:rPr>
        <w:t>.</w:t>
      </w:r>
    </w:p>
    <w:p w14:paraId="78F3522F" w14:textId="3456286B" w:rsidR="00F650CB" w:rsidRPr="00A26887" w:rsidRDefault="00F650CB" w:rsidP="00F357A8">
      <w:pPr>
        <w:rPr>
          <w:sz w:val="16"/>
        </w:rPr>
      </w:pPr>
      <w:r w:rsidRPr="00A26887">
        <w:rPr>
          <w:sz w:val="16"/>
        </w:rPr>
        <w:t xml:space="preserve">Documenting </w:t>
      </w:r>
      <w:r w:rsidRPr="00900E1A">
        <w:rPr>
          <w:rStyle w:val="Emphasis"/>
          <w:highlight w:val="green"/>
        </w:rPr>
        <w:t>migrant life</w:t>
      </w:r>
      <w:r w:rsidRPr="00F357A8">
        <w:rPr>
          <w:rStyle w:val="StyleUnderline"/>
        </w:rPr>
        <w:t xml:space="preserve"> from</w:t>
      </w:r>
      <w:r w:rsidRPr="00A26887">
        <w:rPr>
          <w:sz w:val="16"/>
        </w:rPr>
        <w:t xml:space="preserve"> the </w:t>
      </w:r>
      <w:r w:rsidRPr="00A26887">
        <w:rPr>
          <w:rStyle w:val="Emphasis"/>
        </w:rPr>
        <w:t>embodied</w:t>
      </w:r>
      <w:r w:rsidRPr="00F357A8">
        <w:rPr>
          <w:rStyle w:val="StyleUnderline"/>
        </w:rPr>
        <w:t xml:space="preserve"> and </w:t>
      </w:r>
      <w:r w:rsidRPr="00A26887">
        <w:rPr>
          <w:rStyle w:val="Emphasis"/>
        </w:rPr>
        <w:t>spoken</w:t>
      </w:r>
      <w:r w:rsidRPr="00A26887">
        <w:rPr>
          <w:sz w:val="16"/>
        </w:rPr>
        <w:t xml:space="preserve"> articulations of</w:t>
      </w:r>
      <w:r w:rsidR="00F357A8" w:rsidRPr="00A26887">
        <w:rPr>
          <w:sz w:val="16"/>
        </w:rPr>
        <w:t xml:space="preserve"> </w:t>
      </w:r>
      <w:r w:rsidRPr="00A26887">
        <w:rPr>
          <w:sz w:val="16"/>
        </w:rPr>
        <w:t xml:space="preserve">a Central American migrant, this chapter </w:t>
      </w:r>
      <w:r w:rsidRPr="00900E1A">
        <w:rPr>
          <w:rStyle w:val="StyleUnderline"/>
          <w:highlight w:val="green"/>
        </w:rPr>
        <w:t xml:space="preserve">locates </w:t>
      </w:r>
      <w:r w:rsidRPr="00900E1A">
        <w:rPr>
          <w:rStyle w:val="Emphasis"/>
          <w:highlight w:val="green"/>
        </w:rPr>
        <w:t>knowledge production</w:t>
      </w:r>
      <w:r w:rsidRPr="00A26887">
        <w:rPr>
          <w:sz w:val="16"/>
        </w:rPr>
        <w:t xml:space="preserve"> as</w:t>
      </w:r>
      <w:r w:rsidR="00F357A8" w:rsidRPr="00A26887">
        <w:rPr>
          <w:sz w:val="16"/>
        </w:rPr>
        <w:t xml:space="preserve"> </w:t>
      </w:r>
      <w:r w:rsidRPr="00F357A8">
        <w:rPr>
          <w:rStyle w:val="StyleUnderline"/>
        </w:rPr>
        <w:t xml:space="preserve">coming </w:t>
      </w:r>
      <w:r w:rsidRPr="00900E1A">
        <w:rPr>
          <w:rStyle w:val="StyleUnderline"/>
          <w:highlight w:val="green"/>
        </w:rPr>
        <w:t>from within migrants themselves</w:t>
      </w:r>
      <w:r w:rsidRPr="00A26887">
        <w:rPr>
          <w:sz w:val="16"/>
        </w:rPr>
        <w:t>. By listening and testifying to the</w:t>
      </w:r>
      <w:r w:rsidR="00F357A8" w:rsidRPr="00A26887">
        <w:rPr>
          <w:sz w:val="16"/>
        </w:rPr>
        <w:t xml:space="preserve"> </w:t>
      </w:r>
      <w:r w:rsidRPr="00A26887">
        <w:rPr>
          <w:sz w:val="16"/>
        </w:rPr>
        <w:t xml:space="preserve">violence articulated in both speech and corporal acts, I </w:t>
      </w:r>
      <w:r w:rsidRPr="00900E1A">
        <w:rPr>
          <w:rStyle w:val="Emphasis"/>
          <w:highlight w:val="green"/>
        </w:rPr>
        <w:t>illuminate</w:t>
      </w:r>
      <w:r w:rsidRPr="00F357A8">
        <w:rPr>
          <w:rStyle w:val="StyleUnderline"/>
        </w:rPr>
        <w:t xml:space="preserve"> the ways</w:t>
      </w:r>
      <w:r w:rsidR="00F357A8" w:rsidRPr="00F357A8">
        <w:rPr>
          <w:rStyle w:val="StyleUnderline"/>
        </w:rPr>
        <w:t xml:space="preserve"> </w:t>
      </w:r>
      <w:r w:rsidRPr="00F357A8">
        <w:rPr>
          <w:rStyle w:val="StyleUnderline"/>
        </w:rPr>
        <w:t xml:space="preserve">in which </w:t>
      </w:r>
      <w:r w:rsidRPr="00A26887">
        <w:rPr>
          <w:rStyle w:val="Emphasis"/>
        </w:rPr>
        <w:t>migrants create life</w:t>
      </w:r>
      <w:r w:rsidRPr="00F357A8">
        <w:rPr>
          <w:rStyle w:val="StyleUnderline"/>
        </w:rPr>
        <w:t xml:space="preserve"> and </w:t>
      </w:r>
      <w:r w:rsidRPr="00900E1A">
        <w:rPr>
          <w:rStyle w:val="Emphasis"/>
          <w:highlight w:val="green"/>
        </w:rPr>
        <w:t>new possibilities</w:t>
      </w:r>
      <w:r w:rsidRPr="00F357A8">
        <w:rPr>
          <w:rStyle w:val="StyleUnderline"/>
        </w:rPr>
        <w:t xml:space="preserve"> of being </w:t>
      </w:r>
      <w:r w:rsidRPr="00900E1A">
        <w:rPr>
          <w:rStyle w:val="Emphasis"/>
          <w:highlight w:val="green"/>
        </w:rPr>
        <w:t>in</w:t>
      </w:r>
      <w:r w:rsidRPr="00F357A8">
        <w:rPr>
          <w:rStyle w:val="StyleUnderline"/>
        </w:rPr>
        <w:t xml:space="preserve"> places of “</w:t>
      </w:r>
      <w:r w:rsidRPr="00900E1A">
        <w:rPr>
          <w:rStyle w:val="Emphasis"/>
          <w:highlight w:val="green"/>
        </w:rPr>
        <w:t>un</w:t>
      </w:r>
      <w:r w:rsidR="00F357A8" w:rsidRPr="00900E1A">
        <w:rPr>
          <w:rStyle w:val="Emphasis"/>
          <w:highlight w:val="green"/>
        </w:rPr>
        <w:t xml:space="preserve"> </w:t>
      </w:r>
      <w:r w:rsidRPr="00900E1A">
        <w:rPr>
          <w:rStyle w:val="Emphasis"/>
          <w:highlight w:val="green"/>
        </w:rPr>
        <w:t>survival</w:t>
      </w:r>
      <w:r w:rsidRPr="00F357A8">
        <w:rPr>
          <w:rStyle w:val="StyleUnderline"/>
        </w:rPr>
        <w:t>.” Seeking out possibilities of life amid death and violence</w:t>
      </w:r>
      <w:r w:rsidRPr="00A26887">
        <w:rPr>
          <w:sz w:val="16"/>
        </w:rPr>
        <w:t xml:space="preserve">, I </w:t>
      </w:r>
      <w:r w:rsidRPr="00900E1A">
        <w:rPr>
          <w:rStyle w:val="Emphasis"/>
          <w:highlight w:val="green"/>
        </w:rPr>
        <w:t>turn to</w:t>
      </w:r>
      <w:r w:rsidR="00F357A8" w:rsidRPr="00F357A8">
        <w:rPr>
          <w:rStyle w:val="StyleUnderline"/>
        </w:rPr>
        <w:t xml:space="preserve"> </w:t>
      </w:r>
      <w:r w:rsidRPr="00F357A8">
        <w:rPr>
          <w:rStyle w:val="StyleUnderline"/>
        </w:rPr>
        <w:t xml:space="preserve">the theoretical traditions of </w:t>
      </w:r>
      <w:r w:rsidRPr="00900E1A">
        <w:rPr>
          <w:rStyle w:val="Emphasis"/>
          <w:highlight w:val="green"/>
        </w:rPr>
        <w:t>Black and queer studies</w:t>
      </w:r>
      <w:r w:rsidRPr="00A26887">
        <w:rPr>
          <w:sz w:val="16"/>
        </w:rPr>
        <w:t xml:space="preserve"> that </w:t>
      </w:r>
      <w:r w:rsidRPr="00900E1A">
        <w:rPr>
          <w:rStyle w:val="StyleUnderline"/>
          <w:highlight w:val="green"/>
        </w:rPr>
        <w:t>refuse frameworks</w:t>
      </w:r>
      <w:r w:rsidR="00F357A8" w:rsidRPr="00900E1A">
        <w:rPr>
          <w:rStyle w:val="StyleUnderline"/>
          <w:highlight w:val="green"/>
        </w:rPr>
        <w:t xml:space="preserve"> </w:t>
      </w:r>
      <w:r w:rsidRPr="00900E1A">
        <w:rPr>
          <w:rStyle w:val="StyleUnderline"/>
          <w:highlight w:val="green"/>
        </w:rPr>
        <w:t>of inclusion and recognition</w:t>
      </w:r>
      <w:r w:rsidRPr="00A26887">
        <w:rPr>
          <w:sz w:val="16"/>
        </w:rPr>
        <w:t xml:space="preserve"> and that look elsewhere for survival. </w:t>
      </w:r>
      <w:r w:rsidRPr="00A26887">
        <w:rPr>
          <w:rStyle w:val="Emphasis"/>
        </w:rPr>
        <w:t>Thinking</w:t>
      </w:r>
      <w:r w:rsidR="00F357A8" w:rsidRPr="00A26887">
        <w:rPr>
          <w:rStyle w:val="Emphasis"/>
        </w:rPr>
        <w:t xml:space="preserve"> </w:t>
      </w:r>
      <w:r w:rsidRPr="00A26887">
        <w:rPr>
          <w:rStyle w:val="Emphasis"/>
        </w:rPr>
        <w:t>with</w:t>
      </w:r>
      <w:r w:rsidRPr="00A26887">
        <w:rPr>
          <w:sz w:val="16"/>
        </w:rPr>
        <w:t xml:space="preserve"> the </w:t>
      </w:r>
      <w:r w:rsidRPr="00900E1A">
        <w:rPr>
          <w:rStyle w:val="Emphasis"/>
          <w:highlight w:val="green"/>
        </w:rPr>
        <w:t>Black studies</w:t>
      </w:r>
      <w:r w:rsidRPr="00A26887">
        <w:rPr>
          <w:rStyle w:val="Emphasis"/>
        </w:rPr>
        <w:t xml:space="preserve"> scholar</w:t>
      </w:r>
      <w:r w:rsidRPr="00A26887">
        <w:rPr>
          <w:sz w:val="16"/>
        </w:rPr>
        <w:t xml:space="preserve"> Tiffany Lethabo </w:t>
      </w:r>
      <w:r w:rsidRPr="00F357A8">
        <w:rPr>
          <w:rStyle w:val="StyleUnderline"/>
        </w:rPr>
        <w:t>King</w:t>
      </w:r>
      <w:r w:rsidRPr="00A26887">
        <w:rPr>
          <w:sz w:val="16"/>
        </w:rPr>
        <w:t xml:space="preserve">, I urge a </w:t>
      </w:r>
      <w:r w:rsidRPr="00900E1A">
        <w:rPr>
          <w:rStyle w:val="StyleUnderline"/>
          <w:highlight w:val="green"/>
        </w:rPr>
        <w:t>conjuring</w:t>
      </w:r>
      <w:r w:rsidRPr="00F357A8">
        <w:rPr>
          <w:rStyle w:val="StyleUnderline"/>
        </w:rPr>
        <w:t xml:space="preserve"> of</w:t>
      </w:r>
      <w:r w:rsidR="00F357A8" w:rsidRPr="00F357A8">
        <w:rPr>
          <w:rStyle w:val="StyleUnderline"/>
        </w:rPr>
        <w:t xml:space="preserve"> </w:t>
      </w:r>
      <w:r w:rsidRPr="00900E1A">
        <w:rPr>
          <w:rStyle w:val="StyleUnderline"/>
          <w:highlight w:val="green"/>
        </w:rPr>
        <w:t>theory from</w:t>
      </w:r>
      <w:r w:rsidRPr="00F357A8">
        <w:rPr>
          <w:rStyle w:val="StyleUnderline"/>
        </w:rPr>
        <w:t xml:space="preserve"> the knowledge of </w:t>
      </w:r>
      <w:r w:rsidRPr="00900E1A">
        <w:rPr>
          <w:rStyle w:val="StyleUnderline"/>
          <w:highlight w:val="green"/>
        </w:rPr>
        <w:t>the flesh</w:t>
      </w:r>
      <w:r w:rsidRPr="00A26887">
        <w:rPr>
          <w:sz w:val="16"/>
        </w:rPr>
        <w:t>: “</w:t>
      </w:r>
      <w:r w:rsidRPr="00900E1A">
        <w:rPr>
          <w:rStyle w:val="StyleUnderline"/>
          <w:highlight w:val="green"/>
        </w:rPr>
        <w:t>Existing</w:t>
      </w:r>
      <w:r w:rsidRPr="00F357A8">
        <w:rPr>
          <w:rStyle w:val="StyleUnderline"/>
        </w:rPr>
        <w:t xml:space="preserve"> </w:t>
      </w:r>
      <w:r w:rsidRPr="00900E1A">
        <w:rPr>
          <w:rStyle w:val="Emphasis"/>
          <w:highlight w:val="green"/>
        </w:rPr>
        <w:t>outside</w:t>
      </w:r>
      <w:r w:rsidRPr="00F357A8">
        <w:rPr>
          <w:rStyle w:val="StyleUnderline"/>
        </w:rPr>
        <w:t xml:space="preserve"> the </w:t>
      </w:r>
      <w:r w:rsidRPr="00900E1A">
        <w:rPr>
          <w:rStyle w:val="Emphasis"/>
          <w:highlight w:val="green"/>
        </w:rPr>
        <w:t>borders of liberal</w:t>
      </w:r>
      <w:r w:rsidR="00F357A8" w:rsidRPr="00900E1A">
        <w:rPr>
          <w:rStyle w:val="Emphasis"/>
          <w:highlight w:val="green"/>
        </w:rPr>
        <w:t xml:space="preserve"> </w:t>
      </w:r>
      <w:r w:rsidRPr="00900E1A">
        <w:rPr>
          <w:rStyle w:val="Emphasis"/>
          <w:highlight w:val="green"/>
        </w:rPr>
        <w:t>humanism’s</w:t>
      </w:r>
      <w:r w:rsidRPr="00F357A8">
        <w:rPr>
          <w:rStyle w:val="StyleUnderline"/>
        </w:rPr>
        <w:t xml:space="preserve"> stable individual, the </w:t>
      </w:r>
      <w:r w:rsidRPr="00900E1A">
        <w:rPr>
          <w:rStyle w:val="Emphasis"/>
          <w:highlight w:val="green"/>
        </w:rPr>
        <w:t>fungible bodyflesh</w:t>
      </w:r>
      <w:r w:rsidRPr="00900E1A">
        <w:rPr>
          <w:rStyle w:val="StyleUnderline"/>
          <w:highlight w:val="green"/>
        </w:rPr>
        <w:t xml:space="preserve"> is</w:t>
      </w:r>
      <w:r w:rsidRPr="00F357A8">
        <w:rPr>
          <w:rStyle w:val="StyleUnderline"/>
        </w:rPr>
        <w:t xml:space="preserve"> an</w:t>
      </w:r>
      <w:r w:rsidR="00F357A8" w:rsidRPr="00F357A8">
        <w:rPr>
          <w:rStyle w:val="StyleUnderline"/>
        </w:rPr>
        <w:t xml:space="preserve"> </w:t>
      </w:r>
      <w:r w:rsidRPr="00F357A8">
        <w:rPr>
          <w:rStyle w:val="StyleUnderline"/>
        </w:rPr>
        <w:t xml:space="preserve">always- </w:t>
      </w:r>
      <w:r w:rsidRPr="00900E1A">
        <w:rPr>
          <w:rStyle w:val="StyleUnderline"/>
          <w:highlight w:val="green"/>
        </w:rPr>
        <w:t>unfolding</w:t>
      </w:r>
      <w:r w:rsidR="00F357A8" w:rsidRPr="00900E1A">
        <w:rPr>
          <w:rStyle w:val="StyleUnderline"/>
          <w:highlight w:val="green"/>
        </w:rPr>
        <w:t xml:space="preserve"> </w:t>
      </w:r>
      <w:r w:rsidRPr="00900E1A">
        <w:rPr>
          <w:rStyle w:val="StyleUnderline"/>
          <w:highlight w:val="green"/>
        </w:rPr>
        <w:t>space of possibility</w:t>
      </w:r>
      <w:r w:rsidRPr="00A26887">
        <w:rPr>
          <w:sz w:val="16"/>
        </w:rPr>
        <w:t xml:space="preserve">” (King, 7). At the same time that </w:t>
      </w:r>
      <w:r w:rsidRPr="00F357A8">
        <w:rPr>
          <w:rStyle w:val="StyleUnderline"/>
        </w:rPr>
        <w:t xml:space="preserve">King asserts how </w:t>
      </w:r>
      <w:r w:rsidRPr="00900E1A">
        <w:rPr>
          <w:rStyle w:val="Emphasis"/>
          <w:highlight w:val="green"/>
        </w:rPr>
        <w:t>Black</w:t>
      </w:r>
      <w:r w:rsidR="00F357A8" w:rsidRPr="00900E1A">
        <w:rPr>
          <w:rStyle w:val="Emphasis"/>
          <w:highlight w:val="green"/>
        </w:rPr>
        <w:t xml:space="preserve"> </w:t>
      </w:r>
      <w:r w:rsidRPr="00900E1A">
        <w:rPr>
          <w:rStyle w:val="Emphasis"/>
          <w:highlight w:val="green"/>
        </w:rPr>
        <w:t>abjection</w:t>
      </w:r>
      <w:r w:rsidRPr="00A26887">
        <w:rPr>
          <w:sz w:val="16"/>
        </w:rPr>
        <w:t xml:space="preserve"> and nonbeing is </w:t>
      </w:r>
      <w:r w:rsidRPr="00900E1A">
        <w:rPr>
          <w:rStyle w:val="Emphasis"/>
          <w:highlight w:val="green"/>
        </w:rPr>
        <w:t>violently marked</w:t>
      </w:r>
      <w:r w:rsidRPr="00F357A8">
        <w:rPr>
          <w:rStyle w:val="StyleUnderline"/>
        </w:rPr>
        <w:t xml:space="preserve"> on the </w:t>
      </w:r>
      <w:r w:rsidRPr="00900E1A">
        <w:rPr>
          <w:rStyle w:val="Emphasis"/>
          <w:highlight w:val="green"/>
        </w:rPr>
        <w:t>flesh</w:t>
      </w:r>
      <w:r w:rsidRPr="00A26887">
        <w:rPr>
          <w:sz w:val="16"/>
        </w:rPr>
        <w:t xml:space="preserve">, she also </w:t>
      </w:r>
      <w:r w:rsidRPr="00900E1A">
        <w:rPr>
          <w:rStyle w:val="StyleUnderline"/>
          <w:highlight w:val="green"/>
        </w:rPr>
        <w:t>illuminates</w:t>
      </w:r>
      <w:r w:rsidR="00F357A8" w:rsidRPr="00F357A8">
        <w:rPr>
          <w:rStyle w:val="StyleUnderline"/>
        </w:rPr>
        <w:t xml:space="preserve"> </w:t>
      </w:r>
      <w:r w:rsidRPr="00F357A8">
        <w:rPr>
          <w:rStyle w:val="StyleUnderline"/>
        </w:rPr>
        <w:t>how</w:t>
      </w:r>
      <w:r w:rsidRPr="00A26887">
        <w:rPr>
          <w:sz w:val="16"/>
        </w:rPr>
        <w:t xml:space="preserve"> Black people conjure other modalities of being from their very disavowal.</w:t>
      </w:r>
      <w:r w:rsidR="00F357A8" w:rsidRPr="00A26887">
        <w:rPr>
          <w:sz w:val="16"/>
        </w:rPr>
        <w:t xml:space="preserve"> </w:t>
      </w:r>
      <w:r w:rsidRPr="00A26887">
        <w:rPr>
          <w:sz w:val="16"/>
        </w:rPr>
        <w:t>King does not speak over the violence and disavowal of Black humanity in</w:t>
      </w:r>
      <w:r w:rsidR="00F357A8" w:rsidRPr="00A26887">
        <w:rPr>
          <w:sz w:val="16"/>
        </w:rPr>
        <w:t xml:space="preserve"> </w:t>
      </w:r>
      <w:r w:rsidRPr="00A26887">
        <w:rPr>
          <w:sz w:val="16"/>
        </w:rPr>
        <w:t>order to conveniently open the door of the human to Black being. Rather,</w:t>
      </w:r>
      <w:r w:rsidR="00F357A8" w:rsidRPr="00A26887">
        <w:rPr>
          <w:sz w:val="16"/>
        </w:rPr>
        <w:t xml:space="preserve"> </w:t>
      </w:r>
      <w:r w:rsidRPr="00B800A2">
        <w:rPr>
          <w:rStyle w:val="StyleUnderline"/>
        </w:rPr>
        <w:t>King</w:t>
      </w:r>
      <w:r w:rsidRPr="00A26887">
        <w:rPr>
          <w:sz w:val="16"/>
        </w:rPr>
        <w:t xml:space="preserve"> both </w:t>
      </w:r>
      <w:r w:rsidRPr="00A26887">
        <w:rPr>
          <w:rStyle w:val="Emphasis"/>
        </w:rPr>
        <w:t>acknowledges</w:t>
      </w:r>
      <w:r w:rsidRPr="00B800A2">
        <w:rPr>
          <w:rStyle w:val="StyleUnderline"/>
        </w:rPr>
        <w:t xml:space="preserve"> the </w:t>
      </w:r>
      <w:r w:rsidRPr="00900E1A">
        <w:rPr>
          <w:rStyle w:val="Emphasis"/>
          <w:highlight w:val="green"/>
        </w:rPr>
        <w:t>impossibility</w:t>
      </w:r>
      <w:r w:rsidRPr="00900E1A">
        <w:rPr>
          <w:rStyle w:val="StyleUnderline"/>
          <w:highlight w:val="green"/>
        </w:rPr>
        <w:t xml:space="preserve"> of</w:t>
      </w:r>
      <w:r w:rsidRPr="00B800A2">
        <w:rPr>
          <w:rStyle w:val="StyleUnderline"/>
        </w:rPr>
        <w:t xml:space="preserve"> the </w:t>
      </w:r>
      <w:r w:rsidRPr="00900E1A">
        <w:rPr>
          <w:rStyle w:val="Emphasis"/>
          <w:highlight w:val="green"/>
        </w:rPr>
        <w:t>inclusion</w:t>
      </w:r>
      <w:r w:rsidRPr="00B800A2">
        <w:rPr>
          <w:rStyle w:val="StyleUnderline"/>
        </w:rPr>
        <w:t xml:space="preserve"> of </w:t>
      </w:r>
      <w:r w:rsidRPr="00A26887">
        <w:rPr>
          <w:rStyle w:val="Emphasis"/>
        </w:rPr>
        <w:t>Black being</w:t>
      </w:r>
      <w:r w:rsidR="00F357A8" w:rsidRPr="00B800A2">
        <w:rPr>
          <w:rStyle w:val="StyleUnderline"/>
        </w:rPr>
        <w:t xml:space="preserve"> </w:t>
      </w:r>
      <w:r w:rsidRPr="00B800A2">
        <w:rPr>
          <w:rStyle w:val="StyleUnderline"/>
        </w:rPr>
        <w:t xml:space="preserve">into the </w:t>
      </w:r>
      <w:r w:rsidRPr="00A26887">
        <w:rPr>
          <w:rStyle w:val="Emphasis"/>
        </w:rPr>
        <w:t>matrix</w:t>
      </w:r>
      <w:r w:rsidRPr="00B800A2">
        <w:rPr>
          <w:rStyle w:val="StyleUnderline"/>
        </w:rPr>
        <w:t xml:space="preserve"> of the </w:t>
      </w:r>
      <w:r w:rsidRPr="00A26887">
        <w:rPr>
          <w:rStyle w:val="Emphasis"/>
        </w:rPr>
        <w:t>human</w:t>
      </w:r>
      <w:r w:rsidRPr="00B800A2">
        <w:rPr>
          <w:rStyle w:val="StyleUnderline"/>
        </w:rPr>
        <w:t xml:space="preserve"> and sits with this site of violent disavowal. At</w:t>
      </w:r>
      <w:r w:rsidR="00F357A8" w:rsidRPr="00B800A2">
        <w:rPr>
          <w:rStyle w:val="StyleUnderline"/>
        </w:rPr>
        <w:t xml:space="preserve"> </w:t>
      </w:r>
      <w:r w:rsidRPr="00B800A2">
        <w:rPr>
          <w:rStyle w:val="StyleUnderline"/>
        </w:rPr>
        <w:t xml:space="preserve">the </w:t>
      </w:r>
      <w:r w:rsidRPr="00900E1A">
        <w:rPr>
          <w:rStyle w:val="Emphasis"/>
          <w:highlight w:val="green"/>
        </w:rPr>
        <w:t>site</w:t>
      </w:r>
      <w:r w:rsidRPr="00900E1A">
        <w:rPr>
          <w:rStyle w:val="StyleUnderline"/>
          <w:highlight w:val="green"/>
        </w:rPr>
        <w:t xml:space="preserve"> of </w:t>
      </w:r>
      <w:r w:rsidRPr="00900E1A">
        <w:rPr>
          <w:rStyle w:val="Emphasis"/>
          <w:highlight w:val="green"/>
        </w:rPr>
        <w:t>disavowed flesh</w:t>
      </w:r>
      <w:r w:rsidRPr="00A26887">
        <w:rPr>
          <w:rStyle w:val="Emphasis"/>
        </w:rPr>
        <w:t>,</w:t>
      </w:r>
      <w:r w:rsidRPr="00B800A2">
        <w:rPr>
          <w:rStyle w:val="StyleUnderline"/>
        </w:rPr>
        <w:t xml:space="preserve"> King theorizes </w:t>
      </w:r>
      <w:r w:rsidRPr="00900E1A">
        <w:rPr>
          <w:rStyle w:val="StyleUnderline"/>
          <w:highlight w:val="green"/>
        </w:rPr>
        <w:t>other possibilities of Black being</w:t>
      </w:r>
      <w:r w:rsidRPr="00B800A2">
        <w:rPr>
          <w:rStyle w:val="StyleUnderline"/>
        </w:rPr>
        <w:t>.</w:t>
      </w:r>
    </w:p>
    <w:p w14:paraId="4F665947" w14:textId="33B9A5F9" w:rsidR="00F650CB" w:rsidRPr="00A26887" w:rsidRDefault="00F650CB" w:rsidP="00F650CB">
      <w:pPr>
        <w:rPr>
          <w:sz w:val="16"/>
        </w:rPr>
      </w:pPr>
      <w:r w:rsidRPr="00A26887">
        <w:rPr>
          <w:sz w:val="16"/>
        </w:rPr>
        <w:t xml:space="preserve">In this project, I </w:t>
      </w:r>
      <w:r w:rsidRPr="00B800A2">
        <w:rPr>
          <w:rStyle w:val="StyleUnderline"/>
        </w:rPr>
        <w:t xml:space="preserve">think with and through </w:t>
      </w:r>
      <w:r w:rsidRPr="00900E1A">
        <w:rPr>
          <w:rStyle w:val="Emphasis"/>
          <w:highlight w:val="green"/>
        </w:rPr>
        <w:t>King’s theorizations</w:t>
      </w:r>
      <w:r w:rsidRPr="00B800A2">
        <w:rPr>
          <w:rStyle w:val="StyleUnderline"/>
        </w:rPr>
        <w:t xml:space="preserve"> of the flesh</w:t>
      </w:r>
      <w:r w:rsidR="00F357A8" w:rsidRPr="00A26887">
        <w:rPr>
          <w:sz w:val="16"/>
        </w:rPr>
        <w:t xml:space="preserve"> </w:t>
      </w:r>
      <w:r w:rsidRPr="00A26887">
        <w:rPr>
          <w:sz w:val="16"/>
        </w:rPr>
        <w:t xml:space="preserve">and their ontological possibilities to consider the ways </w:t>
      </w:r>
      <w:r w:rsidRPr="00B800A2">
        <w:rPr>
          <w:rStyle w:val="StyleUnderline"/>
        </w:rPr>
        <w:t>in which Central</w:t>
      </w:r>
      <w:r w:rsidR="00F357A8" w:rsidRPr="00B800A2">
        <w:rPr>
          <w:rStyle w:val="StyleUnderline"/>
        </w:rPr>
        <w:t xml:space="preserve"> </w:t>
      </w:r>
      <w:r w:rsidRPr="00B800A2">
        <w:rPr>
          <w:rStyle w:val="StyleUnderline"/>
        </w:rPr>
        <w:t xml:space="preserve">American migrants </w:t>
      </w:r>
      <w:r w:rsidRPr="00900E1A">
        <w:rPr>
          <w:rStyle w:val="Emphasis"/>
          <w:highlight w:val="green"/>
        </w:rPr>
        <w:t>articulate</w:t>
      </w:r>
      <w:r w:rsidRPr="00B800A2">
        <w:rPr>
          <w:rStyle w:val="StyleUnderline"/>
        </w:rPr>
        <w:t xml:space="preserve"> other modes of being</w:t>
      </w:r>
      <w:r w:rsidRPr="00A26887">
        <w:rPr>
          <w:sz w:val="16"/>
        </w:rPr>
        <w:t xml:space="preserve">. Though I </w:t>
      </w:r>
      <w:r w:rsidRPr="00A26887">
        <w:rPr>
          <w:rStyle w:val="Emphasis"/>
        </w:rPr>
        <w:t>do not</w:t>
      </w:r>
      <w:r w:rsidRPr="00B800A2">
        <w:rPr>
          <w:rStyle w:val="StyleUnderline"/>
        </w:rPr>
        <w:t xml:space="preserve"> conflate</w:t>
      </w:r>
      <w:r w:rsidR="00F357A8" w:rsidRPr="00B800A2">
        <w:rPr>
          <w:rStyle w:val="StyleUnderline"/>
        </w:rPr>
        <w:t xml:space="preserve"> </w:t>
      </w:r>
      <w:r w:rsidRPr="00B800A2">
        <w:rPr>
          <w:rStyle w:val="StyleUnderline"/>
        </w:rPr>
        <w:t xml:space="preserve">the experience of </w:t>
      </w:r>
      <w:r w:rsidRPr="00900E1A">
        <w:rPr>
          <w:rStyle w:val="Emphasis"/>
        </w:rPr>
        <w:t>Black being</w:t>
      </w:r>
      <w:r w:rsidRPr="00900E1A">
        <w:rPr>
          <w:rStyle w:val="StyleUnderline"/>
        </w:rPr>
        <w:t xml:space="preserve"> with</w:t>
      </w:r>
      <w:r w:rsidR="00F357A8" w:rsidRPr="00900E1A">
        <w:rPr>
          <w:rStyle w:val="StyleUnderline"/>
        </w:rPr>
        <w:t xml:space="preserve"> </w:t>
      </w:r>
      <w:r w:rsidRPr="00900E1A">
        <w:rPr>
          <w:rStyle w:val="Emphasis"/>
        </w:rPr>
        <w:t>non- Black being</w:t>
      </w:r>
      <w:r w:rsidRPr="00A26887">
        <w:rPr>
          <w:sz w:val="16"/>
        </w:rPr>
        <w:t xml:space="preserve">, I argue that </w:t>
      </w:r>
      <w:r w:rsidRPr="00900E1A">
        <w:rPr>
          <w:rStyle w:val="Emphasis"/>
          <w:highlight w:val="green"/>
        </w:rPr>
        <w:t>attention</w:t>
      </w:r>
      <w:r w:rsidR="00F357A8" w:rsidRPr="00B800A2">
        <w:rPr>
          <w:rStyle w:val="StyleUnderline"/>
        </w:rPr>
        <w:t xml:space="preserve"> </w:t>
      </w:r>
      <w:r w:rsidRPr="00B800A2">
        <w:rPr>
          <w:rStyle w:val="StyleUnderline"/>
        </w:rPr>
        <w:t xml:space="preserve">needs </w:t>
      </w:r>
      <w:r w:rsidRPr="00900E1A">
        <w:rPr>
          <w:rStyle w:val="StyleUnderline"/>
          <w:highlight w:val="green"/>
        </w:rPr>
        <w:t>to</w:t>
      </w:r>
      <w:r w:rsidRPr="00B800A2">
        <w:rPr>
          <w:rStyle w:val="StyleUnderline"/>
        </w:rPr>
        <w:t xml:space="preserve"> be </w:t>
      </w:r>
      <w:r w:rsidRPr="00A26887">
        <w:rPr>
          <w:rStyle w:val="Emphasis"/>
        </w:rPr>
        <w:t>given</w:t>
      </w:r>
      <w:r w:rsidRPr="00B800A2">
        <w:rPr>
          <w:rStyle w:val="StyleUnderline"/>
        </w:rPr>
        <w:t xml:space="preserve"> to the ways in which Central American </w:t>
      </w:r>
      <w:r w:rsidRPr="00900E1A">
        <w:rPr>
          <w:rStyle w:val="StyleUnderline"/>
          <w:highlight w:val="green"/>
        </w:rPr>
        <w:t>migrants</w:t>
      </w:r>
      <w:r w:rsidRPr="00B800A2">
        <w:rPr>
          <w:rStyle w:val="StyleUnderline"/>
        </w:rPr>
        <w:t xml:space="preserve"> </w:t>
      </w:r>
      <w:r w:rsidRPr="00A26887">
        <w:rPr>
          <w:rStyle w:val="Emphasis"/>
        </w:rPr>
        <w:t>speak</w:t>
      </w:r>
      <w:r w:rsidRPr="00B800A2">
        <w:rPr>
          <w:rStyle w:val="StyleUnderline"/>
        </w:rPr>
        <w:t xml:space="preserve"> and</w:t>
      </w:r>
      <w:r w:rsidR="00F357A8" w:rsidRPr="00B800A2">
        <w:rPr>
          <w:rStyle w:val="StyleUnderline"/>
        </w:rPr>
        <w:t xml:space="preserve"> </w:t>
      </w:r>
      <w:r w:rsidRPr="00B800A2">
        <w:rPr>
          <w:rStyle w:val="StyleUnderline"/>
        </w:rPr>
        <w:t xml:space="preserve">act </w:t>
      </w:r>
      <w:r w:rsidRPr="00900E1A">
        <w:rPr>
          <w:rStyle w:val="Emphasis"/>
          <w:highlight w:val="green"/>
        </w:rPr>
        <w:t>outside liberal humanist frameworks</w:t>
      </w:r>
      <w:r w:rsidRPr="00A26887">
        <w:rPr>
          <w:sz w:val="16"/>
        </w:rPr>
        <w:t xml:space="preserve"> to conjure modes of being from the</w:t>
      </w:r>
      <w:r w:rsidR="00F357A8" w:rsidRPr="00A26887">
        <w:rPr>
          <w:sz w:val="16"/>
        </w:rPr>
        <w:t xml:space="preserve"> </w:t>
      </w:r>
      <w:r w:rsidRPr="00A26887">
        <w:rPr>
          <w:sz w:val="16"/>
        </w:rPr>
        <w:t xml:space="preserve">very site of their disposability. Thus, I </w:t>
      </w:r>
      <w:r w:rsidRPr="00B800A2">
        <w:rPr>
          <w:rStyle w:val="StyleUnderline"/>
        </w:rPr>
        <w:t xml:space="preserve">look to the </w:t>
      </w:r>
      <w:r w:rsidRPr="00900E1A">
        <w:rPr>
          <w:rStyle w:val="Emphasis"/>
          <w:highlight w:val="green"/>
        </w:rPr>
        <w:t>everyday</w:t>
      </w:r>
      <w:r w:rsidRPr="00B800A2">
        <w:rPr>
          <w:rStyle w:val="StyleUnderline"/>
        </w:rPr>
        <w:t xml:space="preserve"> experience of</w:t>
      </w:r>
      <w:r w:rsidR="00F357A8" w:rsidRPr="00B800A2">
        <w:rPr>
          <w:rStyle w:val="StyleUnderline"/>
        </w:rPr>
        <w:t xml:space="preserve"> </w:t>
      </w:r>
      <w:r w:rsidRPr="00900E1A">
        <w:rPr>
          <w:rStyle w:val="Emphasis"/>
          <w:highlight w:val="green"/>
        </w:rPr>
        <w:t>violence enacted on flesh</w:t>
      </w:r>
      <w:r w:rsidRPr="00B800A2">
        <w:rPr>
          <w:rStyle w:val="StyleUnderline"/>
        </w:rPr>
        <w:t xml:space="preserve"> </w:t>
      </w:r>
      <w:r w:rsidRPr="00900E1A">
        <w:rPr>
          <w:rStyle w:val="StyleUnderline"/>
          <w:highlight w:val="green"/>
        </w:rPr>
        <w:t>as a site of</w:t>
      </w:r>
      <w:r w:rsidRPr="00B800A2">
        <w:rPr>
          <w:rStyle w:val="StyleUnderline"/>
        </w:rPr>
        <w:t xml:space="preserve"> migrant </w:t>
      </w:r>
      <w:r w:rsidRPr="00900E1A">
        <w:rPr>
          <w:rStyle w:val="Emphasis"/>
          <w:highlight w:val="green"/>
        </w:rPr>
        <w:t>ontological possibility</w:t>
      </w:r>
      <w:r w:rsidRPr="00A26887">
        <w:rPr>
          <w:sz w:val="16"/>
        </w:rPr>
        <w:t>.</w:t>
      </w:r>
    </w:p>
    <w:p w14:paraId="0248ED25" w14:textId="62262D9F" w:rsidR="00F650CB" w:rsidRPr="00A26887" w:rsidRDefault="00F650CB" w:rsidP="00F650CB">
      <w:pPr>
        <w:rPr>
          <w:sz w:val="16"/>
        </w:rPr>
      </w:pPr>
      <w:r w:rsidRPr="00A26887">
        <w:rPr>
          <w:sz w:val="16"/>
        </w:rPr>
        <w:t xml:space="preserve">To illustrate how migrants theorize their </w:t>
      </w:r>
      <w:r w:rsidRPr="00900E1A">
        <w:rPr>
          <w:rStyle w:val="StyleUnderline"/>
          <w:highlight w:val="green"/>
        </w:rPr>
        <w:t>experiences from</w:t>
      </w:r>
      <w:r w:rsidRPr="00B800A2">
        <w:rPr>
          <w:rStyle w:val="StyleUnderline"/>
        </w:rPr>
        <w:t xml:space="preserve"> the </w:t>
      </w:r>
      <w:r w:rsidRPr="00900E1A">
        <w:rPr>
          <w:rStyle w:val="Emphasis"/>
          <w:highlight w:val="green"/>
        </w:rPr>
        <w:t>flesh</w:t>
      </w:r>
      <w:r w:rsidRPr="00A26887">
        <w:rPr>
          <w:sz w:val="16"/>
        </w:rPr>
        <w:t>, I</w:t>
      </w:r>
      <w:r w:rsidR="00F357A8" w:rsidRPr="00A26887">
        <w:rPr>
          <w:sz w:val="16"/>
        </w:rPr>
        <w:t xml:space="preserve"> </w:t>
      </w:r>
      <w:r w:rsidRPr="00900E1A">
        <w:rPr>
          <w:rStyle w:val="StyleUnderline"/>
          <w:highlight w:val="green"/>
        </w:rPr>
        <w:t>weave</w:t>
      </w:r>
      <w:r w:rsidRPr="00A26887">
        <w:rPr>
          <w:sz w:val="16"/>
        </w:rPr>
        <w:t xml:space="preserve"> their </w:t>
      </w:r>
      <w:r w:rsidRPr="00900E1A">
        <w:rPr>
          <w:rStyle w:val="Emphasis"/>
          <w:highlight w:val="green"/>
        </w:rPr>
        <w:t>knowledge production</w:t>
      </w:r>
      <w:r w:rsidRPr="00B800A2">
        <w:rPr>
          <w:rStyle w:val="StyleUnderline"/>
        </w:rPr>
        <w:t xml:space="preserve"> into and out of academic theory</w:t>
      </w:r>
      <w:r w:rsidRPr="00A26887">
        <w:rPr>
          <w:sz w:val="16"/>
        </w:rPr>
        <w:t>. The</w:t>
      </w:r>
      <w:r w:rsidR="00F357A8" w:rsidRPr="00A26887">
        <w:rPr>
          <w:sz w:val="16"/>
        </w:rPr>
        <w:t xml:space="preserve"> </w:t>
      </w:r>
      <w:r w:rsidRPr="00A26887">
        <w:rPr>
          <w:sz w:val="16"/>
        </w:rPr>
        <w:t xml:space="preserve">environmental sociologist Enrique Leff describes this </w:t>
      </w:r>
      <w:r w:rsidRPr="00B800A2">
        <w:rPr>
          <w:rStyle w:val="StyleUnderline"/>
        </w:rPr>
        <w:t xml:space="preserve">weaving as a </w:t>
      </w:r>
      <w:r w:rsidRPr="00900E1A">
        <w:rPr>
          <w:rStyle w:val="Emphasis"/>
          <w:highlight w:val="green"/>
        </w:rPr>
        <w:t>theoretical</w:t>
      </w:r>
      <w:r w:rsidRPr="00A26887">
        <w:rPr>
          <w:rStyle w:val="Emphasis"/>
        </w:rPr>
        <w:t xml:space="preserve"> process</w:t>
      </w:r>
      <w:r w:rsidRPr="00A26887">
        <w:rPr>
          <w:sz w:val="16"/>
        </w:rPr>
        <w:t xml:space="preserve"> in which “new theoretical and political discourses are invented</w:t>
      </w:r>
      <w:r w:rsidR="00F357A8" w:rsidRPr="00A26887">
        <w:rPr>
          <w:sz w:val="16"/>
        </w:rPr>
        <w:t xml:space="preserve"> </w:t>
      </w:r>
      <w:r w:rsidRPr="00A26887">
        <w:rPr>
          <w:sz w:val="16"/>
        </w:rPr>
        <w:t>that interweave, hybridize, mimic, and confront each other in a dialogue</w:t>
      </w:r>
      <w:r w:rsidR="00F357A8" w:rsidRPr="00A26887">
        <w:rPr>
          <w:sz w:val="16"/>
        </w:rPr>
        <w:t xml:space="preserve"> </w:t>
      </w:r>
      <w:r w:rsidRPr="00A26887">
        <w:rPr>
          <w:sz w:val="16"/>
        </w:rPr>
        <w:t xml:space="preserve">between communities and academy, </w:t>
      </w:r>
      <w:r w:rsidRPr="00B800A2">
        <w:rPr>
          <w:rStyle w:val="StyleUnderline"/>
        </w:rPr>
        <w:t xml:space="preserve">between </w:t>
      </w:r>
      <w:r w:rsidRPr="00A26887">
        <w:rPr>
          <w:rStyle w:val="Emphasis"/>
        </w:rPr>
        <w:t>theory and praxis</w:t>
      </w:r>
      <w:r w:rsidRPr="00A26887">
        <w:rPr>
          <w:sz w:val="16"/>
        </w:rPr>
        <w:t>, between</w:t>
      </w:r>
      <w:r w:rsidR="00F357A8" w:rsidRPr="00A26887">
        <w:rPr>
          <w:sz w:val="16"/>
        </w:rPr>
        <w:t xml:space="preserve"> </w:t>
      </w:r>
      <w:r w:rsidRPr="00A26887">
        <w:rPr>
          <w:sz w:val="16"/>
        </w:rPr>
        <w:t xml:space="preserve">Indigenous and scientific knowledge” (16). Leff’s description </w:t>
      </w:r>
      <w:r w:rsidRPr="00900E1A">
        <w:rPr>
          <w:rStyle w:val="Emphasis"/>
          <w:highlight w:val="green"/>
        </w:rPr>
        <w:t>illuminates</w:t>
      </w:r>
      <w:r w:rsidR="00F357A8" w:rsidRPr="00A26887">
        <w:rPr>
          <w:sz w:val="16"/>
        </w:rPr>
        <w:t xml:space="preserve"> </w:t>
      </w:r>
      <w:r w:rsidRPr="00A26887">
        <w:rPr>
          <w:sz w:val="16"/>
        </w:rPr>
        <w:t xml:space="preserve">how </w:t>
      </w:r>
      <w:r w:rsidRPr="00B800A2">
        <w:rPr>
          <w:rStyle w:val="StyleUnderline"/>
        </w:rPr>
        <w:t xml:space="preserve">different </w:t>
      </w:r>
      <w:r w:rsidRPr="00900E1A">
        <w:rPr>
          <w:rStyle w:val="Emphasis"/>
          <w:highlight w:val="green"/>
        </w:rPr>
        <w:t>theoretical fields</w:t>
      </w:r>
      <w:r w:rsidRPr="00B800A2">
        <w:rPr>
          <w:rStyle w:val="StyleUnderline"/>
        </w:rPr>
        <w:t xml:space="preserve"> are constantly in motion</w:t>
      </w:r>
      <w:r w:rsidRPr="00A26887">
        <w:rPr>
          <w:sz w:val="16"/>
        </w:rPr>
        <w:t xml:space="preserve"> as they “interweave,</w:t>
      </w:r>
      <w:r w:rsidR="00F357A8" w:rsidRPr="00A26887">
        <w:rPr>
          <w:sz w:val="16"/>
        </w:rPr>
        <w:t xml:space="preserve"> </w:t>
      </w:r>
      <w:r w:rsidRPr="00A26887">
        <w:rPr>
          <w:sz w:val="16"/>
        </w:rPr>
        <w:t>hybridize, mimic, and confront each other.” Following this vocabulary of</w:t>
      </w:r>
      <w:r w:rsidR="00F357A8" w:rsidRPr="00A26887">
        <w:rPr>
          <w:sz w:val="16"/>
        </w:rPr>
        <w:t xml:space="preserve"> </w:t>
      </w:r>
      <w:r w:rsidRPr="00A26887">
        <w:rPr>
          <w:sz w:val="16"/>
        </w:rPr>
        <w:t>movement, I refuse to trap modes of knowledge production into a hierarchy</w:t>
      </w:r>
      <w:r w:rsidR="00F357A8" w:rsidRPr="00A26887">
        <w:rPr>
          <w:sz w:val="16"/>
        </w:rPr>
        <w:t xml:space="preserve"> </w:t>
      </w:r>
      <w:r w:rsidRPr="00A26887">
        <w:rPr>
          <w:sz w:val="16"/>
        </w:rPr>
        <w:t>of value, examining the intersections and confrontations that occur as these</w:t>
      </w:r>
      <w:r w:rsidR="00F357A8" w:rsidRPr="00A26887">
        <w:rPr>
          <w:sz w:val="16"/>
        </w:rPr>
        <w:t xml:space="preserve"> </w:t>
      </w:r>
      <w:r w:rsidRPr="00A26887">
        <w:rPr>
          <w:sz w:val="16"/>
        </w:rPr>
        <w:t>theories and acts of knowledge production move through each other. En</w:t>
      </w:r>
      <w:r w:rsidR="00F357A8" w:rsidRPr="00A26887">
        <w:rPr>
          <w:sz w:val="16"/>
        </w:rPr>
        <w:t xml:space="preserve"> </w:t>
      </w:r>
      <w:r w:rsidRPr="00A26887">
        <w:rPr>
          <w:sz w:val="16"/>
        </w:rPr>
        <w:t>tangling what is conceived of as proper theory with theory from below, I</w:t>
      </w:r>
      <w:r w:rsidR="00F357A8" w:rsidRPr="00A26887">
        <w:rPr>
          <w:sz w:val="16"/>
        </w:rPr>
        <w:t xml:space="preserve"> </w:t>
      </w:r>
      <w:r w:rsidRPr="00A26887">
        <w:rPr>
          <w:sz w:val="16"/>
        </w:rPr>
        <w:t>examine the ontological sites of possibility that emerge from these theoretical</w:t>
      </w:r>
      <w:r w:rsidR="00F357A8" w:rsidRPr="00A26887">
        <w:rPr>
          <w:sz w:val="16"/>
        </w:rPr>
        <w:t xml:space="preserve"> </w:t>
      </w:r>
      <w:r w:rsidRPr="00A26887">
        <w:rPr>
          <w:sz w:val="16"/>
        </w:rPr>
        <w:t>frictions and incongruities.</w:t>
      </w:r>
    </w:p>
    <w:p w14:paraId="18D59FDA" w14:textId="3AE711DE" w:rsidR="00F650CB" w:rsidRPr="00A26887" w:rsidRDefault="00F650CB" w:rsidP="00F650CB">
      <w:pPr>
        <w:rPr>
          <w:sz w:val="16"/>
        </w:rPr>
      </w:pPr>
      <w:r w:rsidRPr="00A26887">
        <w:rPr>
          <w:sz w:val="16"/>
        </w:rPr>
        <w:t>digital storytelling and realms of new</w:t>
      </w:r>
      <w:r w:rsidR="00F357A8" w:rsidRPr="00A26887">
        <w:rPr>
          <w:sz w:val="16"/>
        </w:rPr>
        <w:t xml:space="preserve"> </w:t>
      </w:r>
      <w:r w:rsidRPr="00A26887">
        <w:rPr>
          <w:sz w:val="16"/>
        </w:rPr>
        <w:t>subjeCtivities</w:t>
      </w:r>
    </w:p>
    <w:p w14:paraId="7E795EBB" w14:textId="31A56084" w:rsidR="00F650CB" w:rsidRPr="00A26887" w:rsidRDefault="00F650CB" w:rsidP="00F650CB">
      <w:pPr>
        <w:rPr>
          <w:sz w:val="16"/>
        </w:rPr>
      </w:pPr>
      <w:r w:rsidRPr="00A26887">
        <w:rPr>
          <w:sz w:val="16"/>
        </w:rPr>
        <w:t xml:space="preserve">Digital </w:t>
      </w:r>
      <w:r w:rsidRPr="00900E1A">
        <w:rPr>
          <w:rStyle w:val="Emphasis"/>
          <w:highlight w:val="green"/>
        </w:rPr>
        <w:t>storytelling</w:t>
      </w:r>
      <w:r w:rsidRPr="00A26887">
        <w:rPr>
          <w:sz w:val="16"/>
        </w:rPr>
        <w:t xml:space="preserve"> has </w:t>
      </w:r>
      <w:r w:rsidRPr="00900E1A">
        <w:rPr>
          <w:rStyle w:val="StyleUnderline"/>
          <w:highlight w:val="green"/>
        </w:rPr>
        <w:t>emerged</w:t>
      </w:r>
      <w:r w:rsidRPr="00B800A2">
        <w:rPr>
          <w:rStyle w:val="StyleUnderline"/>
        </w:rPr>
        <w:t xml:space="preserve"> as </w:t>
      </w:r>
      <w:r w:rsidRPr="00900E1A">
        <w:rPr>
          <w:rStyle w:val="StyleUnderline"/>
          <w:highlight w:val="green"/>
        </w:rPr>
        <w:t xml:space="preserve">a </w:t>
      </w:r>
      <w:r w:rsidRPr="00900E1A">
        <w:rPr>
          <w:rStyle w:val="Emphasis"/>
          <w:highlight w:val="green"/>
        </w:rPr>
        <w:t>new</w:t>
      </w:r>
      <w:r w:rsidRPr="00A26887">
        <w:rPr>
          <w:sz w:val="16"/>
        </w:rPr>
        <w:t xml:space="preserve"> and unconventional </w:t>
      </w:r>
      <w:r w:rsidRPr="00B800A2">
        <w:rPr>
          <w:rStyle w:val="StyleUnderline"/>
        </w:rPr>
        <w:t xml:space="preserve">site for migrant </w:t>
      </w:r>
      <w:r w:rsidRPr="00900E1A">
        <w:rPr>
          <w:rStyle w:val="Emphasis"/>
          <w:highlight w:val="green"/>
        </w:rPr>
        <w:t>knowledge production</w:t>
      </w:r>
      <w:r w:rsidRPr="00A26887">
        <w:rPr>
          <w:sz w:val="16"/>
        </w:rPr>
        <w:t xml:space="preserve">. A method that </w:t>
      </w:r>
      <w:r w:rsidRPr="00900E1A">
        <w:rPr>
          <w:rStyle w:val="Emphasis"/>
          <w:highlight w:val="green"/>
        </w:rPr>
        <w:t>departs</w:t>
      </w:r>
      <w:r w:rsidRPr="00900E1A">
        <w:rPr>
          <w:rStyle w:val="StyleUnderline"/>
          <w:highlight w:val="green"/>
        </w:rPr>
        <w:t xml:space="preserve"> from</w:t>
      </w:r>
      <w:r w:rsidRPr="00B800A2">
        <w:rPr>
          <w:rStyle w:val="StyleUnderline"/>
        </w:rPr>
        <w:t xml:space="preserve"> more </w:t>
      </w:r>
      <w:r w:rsidRPr="00900E1A">
        <w:rPr>
          <w:rStyle w:val="Emphasis"/>
          <w:highlight w:val="green"/>
        </w:rPr>
        <w:t>normative</w:t>
      </w:r>
      <w:r w:rsidR="00F357A8" w:rsidRPr="00900E1A">
        <w:rPr>
          <w:rStyle w:val="Emphasis"/>
          <w:highlight w:val="green"/>
        </w:rPr>
        <w:t xml:space="preserve"> </w:t>
      </w:r>
      <w:r w:rsidRPr="00900E1A">
        <w:rPr>
          <w:rStyle w:val="Emphasis"/>
          <w:highlight w:val="green"/>
        </w:rPr>
        <w:t>testimonial genres</w:t>
      </w:r>
      <w:r w:rsidRPr="00B800A2">
        <w:rPr>
          <w:rStyle w:val="StyleUnderline"/>
        </w:rPr>
        <w:t>,</w:t>
      </w:r>
      <w:r w:rsidRPr="00A26887">
        <w:rPr>
          <w:sz w:val="16"/>
        </w:rPr>
        <w:t xml:space="preserve"> such as documentary film and written memoir, digital</w:t>
      </w:r>
      <w:r w:rsidR="00F357A8" w:rsidRPr="00A26887">
        <w:rPr>
          <w:sz w:val="16"/>
        </w:rPr>
        <w:t xml:space="preserve"> </w:t>
      </w:r>
      <w:r w:rsidRPr="00A26887">
        <w:rPr>
          <w:sz w:val="16"/>
        </w:rPr>
        <w:t xml:space="preserve">storytelling </w:t>
      </w:r>
      <w:r w:rsidRPr="00900E1A">
        <w:rPr>
          <w:rStyle w:val="Emphasis"/>
          <w:highlight w:val="green"/>
        </w:rPr>
        <w:t>opens</w:t>
      </w:r>
      <w:r w:rsidRPr="00B800A2">
        <w:rPr>
          <w:rStyle w:val="StyleUnderline"/>
        </w:rPr>
        <w:t xml:space="preserve"> an </w:t>
      </w:r>
      <w:r w:rsidRPr="00BB124E">
        <w:rPr>
          <w:rStyle w:val="Emphasis"/>
        </w:rPr>
        <w:t xml:space="preserve">accessible </w:t>
      </w:r>
      <w:r w:rsidRPr="00900E1A">
        <w:rPr>
          <w:rStyle w:val="Emphasis"/>
          <w:highlight w:val="green"/>
        </w:rPr>
        <w:t>narrative framework</w:t>
      </w:r>
      <w:r w:rsidRPr="00B800A2">
        <w:rPr>
          <w:rStyle w:val="StyleUnderline"/>
        </w:rPr>
        <w:t xml:space="preserve"> for storytellers</w:t>
      </w:r>
      <w:r w:rsidRPr="00A26887">
        <w:rPr>
          <w:sz w:val="16"/>
        </w:rPr>
        <w:t>. It is a</w:t>
      </w:r>
      <w:r w:rsidR="00F357A8" w:rsidRPr="00A26887">
        <w:rPr>
          <w:sz w:val="16"/>
        </w:rPr>
        <w:t xml:space="preserve"> </w:t>
      </w:r>
      <w:r w:rsidRPr="00A26887">
        <w:rPr>
          <w:sz w:val="16"/>
        </w:rPr>
        <w:t>process that “</w:t>
      </w:r>
      <w:r w:rsidRPr="00BB124E">
        <w:rPr>
          <w:rStyle w:val="Emphasis"/>
        </w:rPr>
        <w:t>elevates oral culture</w:t>
      </w:r>
      <w:r w:rsidRPr="00B800A2">
        <w:rPr>
          <w:rStyle w:val="StyleUnderline"/>
        </w:rPr>
        <w:t xml:space="preserve">, situating storytellers in a place of empowerment and </w:t>
      </w:r>
      <w:r w:rsidRPr="00BB124E">
        <w:rPr>
          <w:rStyle w:val="Emphasis"/>
        </w:rPr>
        <w:t xml:space="preserve">thereby </w:t>
      </w:r>
      <w:r w:rsidRPr="00900E1A">
        <w:rPr>
          <w:rStyle w:val="Emphasis"/>
          <w:highlight w:val="green"/>
        </w:rPr>
        <w:t>reframing subjectivity</w:t>
      </w:r>
      <w:r w:rsidRPr="00A26887">
        <w:rPr>
          <w:sz w:val="16"/>
        </w:rPr>
        <w:t>” (Lizarazo et al., 16). Storytellers</w:t>
      </w:r>
      <w:r w:rsidR="00F357A8" w:rsidRPr="00A26887">
        <w:rPr>
          <w:sz w:val="16"/>
        </w:rPr>
        <w:t xml:space="preserve"> </w:t>
      </w:r>
      <w:r w:rsidRPr="00A26887">
        <w:rPr>
          <w:sz w:val="16"/>
        </w:rPr>
        <w:t>not only directly participate in the narrative process of digital productions</w:t>
      </w:r>
      <w:r w:rsidR="00F357A8" w:rsidRPr="00A26887">
        <w:rPr>
          <w:sz w:val="16"/>
        </w:rPr>
        <w:t xml:space="preserve"> </w:t>
      </w:r>
      <w:r w:rsidRPr="00A26887">
        <w:rPr>
          <w:sz w:val="16"/>
        </w:rPr>
        <w:t>but also mediate their own representations, constructing their own subjectivities through an assemblage of videos and images. Inviting storytellers to</w:t>
      </w:r>
      <w:r w:rsidR="00F357A8" w:rsidRPr="00A26887">
        <w:rPr>
          <w:sz w:val="16"/>
        </w:rPr>
        <w:t xml:space="preserve"> </w:t>
      </w:r>
      <w:r w:rsidRPr="00A26887">
        <w:rPr>
          <w:sz w:val="16"/>
        </w:rPr>
        <w:t>“reframe” their own subjectivities, the digital storytelling process potentiates</w:t>
      </w:r>
      <w:r w:rsidR="00F357A8" w:rsidRPr="00A26887">
        <w:rPr>
          <w:sz w:val="16"/>
        </w:rPr>
        <w:t xml:space="preserve"> </w:t>
      </w:r>
      <w:r w:rsidRPr="00A26887">
        <w:rPr>
          <w:sz w:val="16"/>
        </w:rPr>
        <w:t>new representations and narrations of migrants’ experiences.</w:t>
      </w:r>
    </w:p>
    <w:p w14:paraId="349B8C41" w14:textId="6F9CE10E" w:rsidR="00F650CB" w:rsidRPr="00A26887" w:rsidRDefault="00F650CB" w:rsidP="00B800A2">
      <w:pPr>
        <w:rPr>
          <w:sz w:val="16"/>
        </w:rPr>
      </w:pPr>
      <w:r w:rsidRPr="00A26887">
        <w:rPr>
          <w:sz w:val="16"/>
        </w:rPr>
        <w:t xml:space="preserve">Although digital storytelling </w:t>
      </w:r>
      <w:r w:rsidRPr="00B800A2">
        <w:rPr>
          <w:rStyle w:val="StyleUnderline"/>
        </w:rPr>
        <w:t xml:space="preserve">is </w:t>
      </w:r>
      <w:r w:rsidRPr="00900E1A">
        <w:rPr>
          <w:rStyle w:val="Emphasis"/>
          <w:highlight w:val="green"/>
        </w:rPr>
        <w:t>not</w:t>
      </w:r>
      <w:r w:rsidRPr="00B800A2">
        <w:rPr>
          <w:rStyle w:val="StyleUnderline"/>
        </w:rPr>
        <w:t xml:space="preserve"> completely </w:t>
      </w:r>
      <w:r w:rsidRPr="00BB124E">
        <w:rPr>
          <w:rStyle w:val="Emphasis"/>
        </w:rPr>
        <w:t xml:space="preserve">safe </w:t>
      </w:r>
      <w:r w:rsidRPr="00900E1A">
        <w:rPr>
          <w:rStyle w:val="Emphasis"/>
          <w:highlight w:val="green"/>
        </w:rPr>
        <w:t>from reductive theoretical analyses</w:t>
      </w:r>
      <w:r w:rsidRPr="00B800A2">
        <w:rPr>
          <w:rStyle w:val="StyleUnderline"/>
        </w:rPr>
        <w:t xml:space="preserve"> and critiques</w:t>
      </w:r>
      <w:r w:rsidRPr="00A26887">
        <w:rPr>
          <w:sz w:val="16"/>
        </w:rPr>
        <w:t xml:space="preserve">, its </w:t>
      </w:r>
      <w:r w:rsidRPr="00B800A2">
        <w:rPr>
          <w:rStyle w:val="StyleUnderline"/>
        </w:rPr>
        <w:t>aspirations</w:t>
      </w:r>
      <w:r w:rsidRPr="00A26887">
        <w:rPr>
          <w:sz w:val="16"/>
        </w:rPr>
        <w:t xml:space="preserve"> to </w:t>
      </w:r>
      <w:r w:rsidRPr="00B800A2">
        <w:rPr>
          <w:rStyle w:val="StyleUnderline"/>
        </w:rPr>
        <w:t>minimize academic mediation</w:t>
      </w:r>
      <w:r w:rsidR="00F357A8" w:rsidRPr="00A26887">
        <w:rPr>
          <w:sz w:val="16"/>
        </w:rPr>
        <w:t xml:space="preserve"> </w:t>
      </w:r>
      <w:r w:rsidRPr="00A26887">
        <w:rPr>
          <w:sz w:val="16"/>
        </w:rPr>
        <w:t>in the production process can challenge mainstream representations of the</w:t>
      </w:r>
      <w:r w:rsidR="00F357A8" w:rsidRPr="00A26887">
        <w:rPr>
          <w:sz w:val="16"/>
        </w:rPr>
        <w:t xml:space="preserve"> </w:t>
      </w:r>
      <w:r w:rsidRPr="00A26887">
        <w:rPr>
          <w:sz w:val="16"/>
        </w:rPr>
        <w:t xml:space="preserve">migrant experience. Digital stories </w:t>
      </w:r>
      <w:r w:rsidRPr="00900E1A">
        <w:rPr>
          <w:rStyle w:val="Emphasis"/>
          <w:highlight w:val="green"/>
        </w:rPr>
        <w:t>challenge the researcher</w:t>
      </w:r>
      <w:r w:rsidRPr="00B800A2">
        <w:rPr>
          <w:rStyle w:val="StyleUnderline"/>
        </w:rPr>
        <w:t>:</w:t>
      </w:r>
      <w:r w:rsidRPr="00A26887">
        <w:rPr>
          <w:sz w:val="16"/>
        </w:rPr>
        <w:t xml:space="preserve"> “It is not immediately obvious what one ‘should’ say about them. This is because for</w:t>
      </w:r>
      <w:r w:rsidR="00F357A8" w:rsidRPr="00A26887">
        <w:rPr>
          <w:sz w:val="16"/>
        </w:rPr>
        <w:t xml:space="preserve"> </w:t>
      </w:r>
      <w:r w:rsidRPr="00A26887">
        <w:rPr>
          <w:sz w:val="16"/>
        </w:rPr>
        <w:t>too long we have been interrupting the ordinary voice, speaking instead of</w:t>
      </w:r>
      <w:r w:rsidR="00F357A8" w:rsidRPr="00A26887">
        <w:rPr>
          <w:sz w:val="16"/>
        </w:rPr>
        <w:t xml:space="preserve"> </w:t>
      </w:r>
      <w:r w:rsidRPr="00A26887">
        <w:rPr>
          <w:sz w:val="16"/>
        </w:rPr>
        <w:t>listening. [. . .] Too often ‘the people’ are reduced to ‘the textually delegated,</w:t>
      </w:r>
      <w:r w:rsidR="00F357A8" w:rsidRPr="00A26887">
        <w:rPr>
          <w:sz w:val="16"/>
        </w:rPr>
        <w:t xml:space="preserve"> </w:t>
      </w:r>
      <w:r w:rsidRPr="00A26887">
        <w:rPr>
          <w:sz w:val="16"/>
        </w:rPr>
        <w:t>allegorical emblem of the critic’s own activity’ ” (Burgess, 209). Scholarly</w:t>
      </w:r>
      <w:r w:rsidR="00F357A8" w:rsidRPr="00A26887">
        <w:rPr>
          <w:sz w:val="16"/>
        </w:rPr>
        <w:t xml:space="preserve"> </w:t>
      </w:r>
      <w:r w:rsidRPr="00A26887">
        <w:rPr>
          <w:sz w:val="16"/>
        </w:rPr>
        <w:t>representations of Central American migrants risk commodifying migrant</w:t>
      </w:r>
      <w:r w:rsidR="00F357A8" w:rsidRPr="00A26887">
        <w:rPr>
          <w:sz w:val="16"/>
        </w:rPr>
        <w:t xml:space="preserve"> </w:t>
      </w:r>
      <w:r w:rsidRPr="00A26887">
        <w:rPr>
          <w:sz w:val="16"/>
        </w:rPr>
        <w:t>experiences, erasing migrant subjectivities illegible in academic frameworks.</w:t>
      </w:r>
      <w:r w:rsidR="00F357A8" w:rsidRPr="00A26887">
        <w:rPr>
          <w:sz w:val="16"/>
        </w:rPr>
        <w:t xml:space="preserve"> </w:t>
      </w:r>
      <w:r w:rsidRPr="00A26887">
        <w:rPr>
          <w:sz w:val="16"/>
        </w:rPr>
        <w:t xml:space="preserve">Digital </w:t>
      </w:r>
      <w:r w:rsidRPr="00900E1A">
        <w:rPr>
          <w:rStyle w:val="Emphasis"/>
          <w:highlight w:val="green"/>
        </w:rPr>
        <w:t>storytelling</w:t>
      </w:r>
      <w:r w:rsidRPr="00A26887">
        <w:rPr>
          <w:sz w:val="16"/>
        </w:rPr>
        <w:t xml:space="preserve"> aims to significantly </w:t>
      </w:r>
      <w:r w:rsidRPr="00900E1A">
        <w:rPr>
          <w:rStyle w:val="Emphasis"/>
          <w:highlight w:val="green"/>
        </w:rPr>
        <w:t>revise</w:t>
      </w:r>
      <w:r w:rsidRPr="00A26887">
        <w:rPr>
          <w:sz w:val="16"/>
        </w:rPr>
        <w:t xml:space="preserve"> these </w:t>
      </w:r>
      <w:r w:rsidRPr="00900E1A">
        <w:rPr>
          <w:rStyle w:val="Emphasis"/>
          <w:highlight w:val="green"/>
        </w:rPr>
        <w:t>dynamics</w:t>
      </w:r>
      <w:r w:rsidRPr="00A26887">
        <w:rPr>
          <w:sz w:val="16"/>
        </w:rPr>
        <w:t>.</w:t>
      </w:r>
    </w:p>
    <w:p w14:paraId="505AD6F9" w14:textId="00C3B900" w:rsidR="00F650CB" w:rsidRPr="00A26887" w:rsidRDefault="00F650CB" w:rsidP="00F357A8">
      <w:pPr>
        <w:rPr>
          <w:sz w:val="16"/>
        </w:rPr>
      </w:pPr>
      <w:r w:rsidRPr="00A26887">
        <w:rPr>
          <w:sz w:val="16"/>
        </w:rPr>
        <w:t xml:space="preserve">In the digital storytelling process, the </w:t>
      </w:r>
      <w:r w:rsidRPr="00900E1A">
        <w:rPr>
          <w:rStyle w:val="Emphasis"/>
          <w:highlight w:val="green"/>
        </w:rPr>
        <w:t>storyteller wields the power</w:t>
      </w:r>
      <w:r w:rsidRPr="00A26887">
        <w:rPr>
          <w:sz w:val="16"/>
        </w:rPr>
        <w:t xml:space="preserve"> to</w:t>
      </w:r>
      <w:r w:rsidR="00F357A8" w:rsidRPr="00A26887">
        <w:rPr>
          <w:sz w:val="16"/>
        </w:rPr>
        <w:t xml:space="preserve"> </w:t>
      </w:r>
      <w:r w:rsidRPr="00A26887">
        <w:rPr>
          <w:sz w:val="16"/>
        </w:rPr>
        <w:t xml:space="preserve">determine the framework of the story. By </w:t>
      </w:r>
      <w:r w:rsidRPr="00900E1A">
        <w:rPr>
          <w:rStyle w:val="Emphasis"/>
          <w:highlight w:val="green"/>
        </w:rPr>
        <w:t>narrating</w:t>
      </w:r>
      <w:r w:rsidRPr="00A26887">
        <w:rPr>
          <w:sz w:val="16"/>
        </w:rPr>
        <w:t xml:space="preserve"> their own </w:t>
      </w:r>
      <w:r w:rsidRPr="00B800A2">
        <w:rPr>
          <w:rStyle w:val="StyleUnderline"/>
        </w:rPr>
        <w:t>stories</w:t>
      </w:r>
      <w:r w:rsidRPr="00A26887">
        <w:rPr>
          <w:sz w:val="16"/>
        </w:rPr>
        <w:t>, the</w:t>
      </w:r>
      <w:r w:rsidR="00F357A8" w:rsidRPr="00A26887">
        <w:rPr>
          <w:sz w:val="16"/>
        </w:rPr>
        <w:t xml:space="preserve"> </w:t>
      </w:r>
      <w:r w:rsidRPr="00A26887">
        <w:rPr>
          <w:sz w:val="16"/>
        </w:rPr>
        <w:t xml:space="preserve">authors-as-subjects </w:t>
      </w:r>
      <w:r w:rsidRPr="00BB124E">
        <w:rPr>
          <w:rStyle w:val="Emphasis"/>
        </w:rPr>
        <w:t>deconstruct and reconstruct</w:t>
      </w:r>
      <w:r w:rsidRPr="00B800A2">
        <w:rPr>
          <w:rStyle w:val="StyleUnderline"/>
        </w:rPr>
        <w:t xml:space="preserve"> their </w:t>
      </w:r>
      <w:r w:rsidRPr="00900E1A">
        <w:rPr>
          <w:rStyle w:val="Emphasis"/>
          <w:highlight w:val="green"/>
        </w:rPr>
        <w:t>subjectivities</w:t>
      </w:r>
      <w:r w:rsidRPr="00BB124E">
        <w:rPr>
          <w:rStyle w:val="Emphasis"/>
        </w:rPr>
        <w:t xml:space="preserve"> through</w:t>
      </w:r>
      <w:r w:rsidR="00F357A8" w:rsidRPr="00BB124E">
        <w:rPr>
          <w:rStyle w:val="Emphasis"/>
        </w:rPr>
        <w:t xml:space="preserve"> </w:t>
      </w:r>
      <w:r w:rsidRPr="00BB124E">
        <w:rPr>
          <w:rStyle w:val="Emphasis"/>
        </w:rPr>
        <w:t>narration</w:t>
      </w:r>
      <w:r w:rsidRPr="00A26887">
        <w:rPr>
          <w:sz w:val="16"/>
        </w:rPr>
        <w:t>, attending to the complexities of subject representation: “</w:t>
      </w:r>
      <w:r w:rsidRPr="00900E1A">
        <w:rPr>
          <w:rStyle w:val="Emphasis"/>
          <w:highlight w:val="green"/>
        </w:rPr>
        <w:t>Identity</w:t>
      </w:r>
      <w:r w:rsidR="00F357A8" w:rsidRPr="00B800A2">
        <w:rPr>
          <w:rStyle w:val="StyleUnderline"/>
        </w:rPr>
        <w:t xml:space="preserve"> </w:t>
      </w:r>
      <w:r w:rsidRPr="00900E1A">
        <w:rPr>
          <w:rStyle w:val="StyleUnderline"/>
        </w:rPr>
        <w:t xml:space="preserve">becomes </w:t>
      </w:r>
      <w:r w:rsidRPr="00900E1A">
        <w:rPr>
          <w:rStyle w:val="StyleUnderline"/>
          <w:highlight w:val="green"/>
        </w:rPr>
        <w:t xml:space="preserve">a </w:t>
      </w:r>
      <w:r w:rsidRPr="00900E1A">
        <w:rPr>
          <w:rStyle w:val="Emphasis"/>
          <w:highlight w:val="green"/>
        </w:rPr>
        <w:t>site</w:t>
      </w:r>
      <w:r w:rsidRPr="00BB124E">
        <w:rPr>
          <w:rStyle w:val="Emphasis"/>
        </w:rPr>
        <w:t xml:space="preserve"> </w:t>
      </w:r>
      <w:r w:rsidRPr="00900E1A">
        <w:rPr>
          <w:rStyle w:val="Emphasis"/>
          <w:highlight w:val="green"/>
        </w:rPr>
        <w:t>of mediation</w:t>
      </w:r>
      <w:r w:rsidRPr="00A26887">
        <w:rPr>
          <w:sz w:val="16"/>
        </w:rPr>
        <w:t xml:space="preserve"> in that the assemblage of selfhood, as part of</w:t>
      </w:r>
      <w:r w:rsidR="00F357A8" w:rsidRPr="00A26887">
        <w:rPr>
          <w:sz w:val="16"/>
        </w:rPr>
        <w:t xml:space="preserve"> </w:t>
      </w:r>
      <w:r w:rsidRPr="00A26887">
        <w:rPr>
          <w:sz w:val="16"/>
        </w:rPr>
        <w:t>the process of storytelling, brings the storyteller to become aware of life’s</w:t>
      </w:r>
      <w:r w:rsidR="00F357A8" w:rsidRPr="00A26887">
        <w:rPr>
          <w:sz w:val="16"/>
        </w:rPr>
        <w:t xml:space="preserve"> </w:t>
      </w:r>
      <w:r w:rsidRPr="00A26887">
        <w:rPr>
          <w:sz w:val="16"/>
        </w:rPr>
        <w:t>contradictions and complexities. This fragmentation of identity categories</w:t>
      </w:r>
      <w:r w:rsidR="00F357A8" w:rsidRPr="00A26887">
        <w:rPr>
          <w:sz w:val="16"/>
        </w:rPr>
        <w:t xml:space="preserve"> </w:t>
      </w:r>
      <w:r w:rsidRPr="00A26887">
        <w:rPr>
          <w:sz w:val="16"/>
        </w:rPr>
        <w:t xml:space="preserve">highlights the ‘multivoicedness’ of digital narratives, alluding to the intersectionality and instability of identity” (Lizarazo et al. 16). The </w:t>
      </w:r>
      <w:r w:rsidRPr="00BB124E">
        <w:rPr>
          <w:rStyle w:val="Emphasis"/>
        </w:rPr>
        <w:t>authors</w:t>
      </w:r>
      <w:r w:rsidRPr="00B800A2">
        <w:rPr>
          <w:rStyle w:val="StyleUnderline"/>
        </w:rPr>
        <w:t xml:space="preserve"> of</w:t>
      </w:r>
      <w:r w:rsidR="00F357A8" w:rsidRPr="00B800A2">
        <w:rPr>
          <w:rStyle w:val="StyleUnderline"/>
        </w:rPr>
        <w:t xml:space="preserve"> </w:t>
      </w:r>
      <w:r w:rsidR="00F357A8" w:rsidRPr="00B800A2">
        <w:rPr>
          <w:rStyle w:val="StyleUnderline"/>
        </w:rPr>
        <w:t xml:space="preserve">the digital narratives </w:t>
      </w:r>
      <w:r w:rsidR="00F357A8" w:rsidRPr="00BB124E">
        <w:rPr>
          <w:rStyle w:val="Emphasis"/>
        </w:rPr>
        <w:t>assume</w:t>
      </w:r>
      <w:r w:rsidR="00F357A8" w:rsidRPr="00B800A2">
        <w:rPr>
          <w:rStyle w:val="StyleUnderline"/>
        </w:rPr>
        <w:t xml:space="preserve"> multiple </w:t>
      </w:r>
      <w:r w:rsidR="00F357A8" w:rsidRPr="00BB124E">
        <w:rPr>
          <w:rStyle w:val="Emphasis"/>
        </w:rPr>
        <w:t>narrative</w:t>
      </w:r>
      <w:r w:rsidR="00F357A8" w:rsidRPr="00BB124E">
        <w:rPr>
          <w:rStyle w:val="Emphasis"/>
        </w:rPr>
        <w:t xml:space="preserve"> </w:t>
      </w:r>
      <w:r w:rsidR="00F357A8" w:rsidRPr="00BB124E">
        <w:rPr>
          <w:rStyle w:val="Emphasis"/>
        </w:rPr>
        <w:t>roles</w:t>
      </w:r>
      <w:r w:rsidR="00F357A8" w:rsidRPr="00A26887">
        <w:rPr>
          <w:sz w:val="16"/>
        </w:rPr>
        <w:t>—</w:t>
      </w:r>
      <w:r w:rsidR="00F357A8" w:rsidRPr="00A26887">
        <w:rPr>
          <w:sz w:val="16"/>
        </w:rPr>
        <w:t xml:space="preserve"> </w:t>
      </w:r>
      <w:r w:rsidR="00F357A8" w:rsidRPr="00A26887">
        <w:rPr>
          <w:sz w:val="16"/>
        </w:rPr>
        <w:t>they narrate their</w:t>
      </w:r>
      <w:r w:rsidR="00F357A8" w:rsidRPr="00A26887">
        <w:rPr>
          <w:sz w:val="16"/>
        </w:rPr>
        <w:t xml:space="preserve"> </w:t>
      </w:r>
      <w:r w:rsidR="00F357A8" w:rsidRPr="00A26887">
        <w:rPr>
          <w:sz w:val="16"/>
        </w:rPr>
        <w:t>stories, they are their stories, and they construct their existence from their</w:t>
      </w:r>
      <w:r w:rsidR="00F357A8" w:rsidRPr="00A26887">
        <w:rPr>
          <w:sz w:val="16"/>
        </w:rPr>
        <w:t xml:space="preserve"> </w:t>
      </w:r>
      <w:r w:rsidR="00F357A8" w:rsidRPr="00A26887">
        <w:rPr>
          <w:sz w:val="16"/>
        </w:rPr>
        <w:t xml:space="preserve">multiple subjectivities. The </w:t>
      </w:r>
      <w:r w:rsidR="00F357A8" w:rsidRPr="00900E1A">
        <w:rPr>
          <w:rStyle w:val="Emphasis"/>
          <w:highlight w:val="green"/>
        </w:rPr>
        <w:t>flexibility</w:t>
      </w:r>
      <w:r w:rsidR="00F357A8" w:rsidRPr="00A26887">
        <w:rPr>
          <w:sz w:val="16"/>
        </w:rPr>
        <w:t xml:space="preserve"> that the </w:t>
      </w:r>
      <w:r w:rsidR="00F357A8" w:rsidRPr="00B800A2">
        <w:rPr>
          <w:rStyle w:val="StyleUnderline"/>
        </w:rPr>
        <w:t>digital storytelling</w:t>
      </w:r>
      <w:r w:rsidR="00F357A8" w:rsidRPr="00A26887">
        <w:rPr>
          <w:sz w:val="16"/>
        </w:rPr>
        <w:t xml:space="preserve"> framework</w:t>
      </w:r>
      <w:r w:rsidR="00F357A8" w:rsidRPr="00A26887">
        <w:rPr>
          <w:sz w:val="16"/>
        </w:rPr>
        <w:t xml:space="preserve"> </w:t>
      </w:r>
      <w:r w:rsidR="00F357A8" w:rsidRPr="00BB124E">
        <w:rPr>
          <w:rStyle w:val="Emphasis"/>
        </w:rPr>
        <w:t xml:space="preserve">offers </w:t>
      </w:r>
      <w:r w:rsidR="00F357A8" w:rsidRPr="00900E1A">
        <w:rPr>
          <w:rStyle w:val="Emphasis"/>
          <w:highlight w:val="green"/>
        </w:rPr>
        <w:t>lends</w:t>
      </w:r>
      <w:r w:rsidR="00F357A8" w:rsidRPr="00BB124E">
        <w:rPr>
          <w:rStyle w:val="Emphasis"/>
        </w:rPr>
        <w:t xml:space="preserve"> itself as a </w:t>
      </w:r>
      <w:r w:rsidR="00F357A8" w:rsidRPr="00900E1A">
        <w:rPr>
          <w:rStyle w:val="Emphasis"/>
          <w:highlight w:val="green"/>
        </w:rPr>
        <w:t>crucial space for subjects</w:t>
      </w:r>
      <w:r w:rsidR="00F357A8" w:rsidRPr="00A26887">
        <w:rPr>
          <w:sz w:val="16"/>
        </w:rPr>
        <w:t xml:space="preserve"> whose experiences become</w:t>
      </w:r>
      <w:r w:rsidR="00F357A8" w:rsidRPr="00A26887">
        <w:rPr>
          <w:sz w:val="16"/>
        </w:rPr>
        <w:t xml:space="preserve"> </w:t>
      </w:r>
      <w:r w:rsidR="00F357A8" w:rsidRPr="00A26887">
        <w:rPr>
          <w:sz w:val="16"/>
        </w:rPr>
        <w:t>inarticulable once incorporated into dominant institutional frameworks.</w:t>
      </w:r>
      <w:r w:rsidR="00F357A8" w:rsidRPr="00A26887">
        <w:rPr>
          <w:sz w:val="16"/>
        </w:rPr>
        <w:t xml:space="preserve"> </w:t>
      </w:r>
      <w:r w:rsidR="00F357A8" w:rsidRPr="00A26887">
        <w:rPr>
          <w:sz w:val="16"/>
        </w:rPr>
        <w:t>This narrative methodology urges us to listen to the rough and incongruous</w:t>
      </w:r>
      <w:r w:rsidR="00F357A8" w:rsidRPr="00A26887">
        <w:rPr>
          <w:sz w:val="16"/>
        </w:rPr>
        <w:t xml:space="preserve"> </w:t>
      </w:r>
      <w:r w:rsidR="00F357A8" w:rsidRPr="00A26887">
        <w:rPr>
          <w:sz w:val="16"/>
        </w:rPr>
        <w:t>assemblages of experience that speak into being migrant existence.</w:t>
      </w:r>
    </w:p>
    <w:p w14:paraId="32886A46" w14:textId="51582C1E" w:rsidR="00F357A8" w:rsidRPr="00A26887" w:rsidRDefault="00F357A8" w:rsidP="00F357A8">
      <w:pPr>
        <w:rPr>
          <w:sz w:val="16"/>
        </w:rPr>
      </w:pPr>
      <w:r w:rsidRPr="00A26887">
        <w:rPr>
          <w:sz w:val="16"/>
        </w:rPr>
        <w:t>***IMAGE OMITTED***</w:t>
      </w:r>
    </w:p>
    <w:p w14:paraId="50C08B5D" w14:textId="36B46FEA" w:rsidR="00F357A8" w:rsidRPr="00A26887" w:rsidRDefault="00F357A8" w:rsidP="00F357A8">
      <w:pPr>
        <w:rPr>
          <w:sz w:val="16"/>
        </w:rPr>
      </w:pPr>
      <w:r w:rsidRPr="00A26887">
        <w:rPr>
          <w:sz w:val="16"/>
        </w:rPr>
        <w:t>I dedicate the following pages to a close analysis of “La vida de un in</w:t>
      </w:r>
      <w:r w:rsidRPr="00A26887">
        <w:rPr>
          <w:sz w:val="16"/>
        </w:rPr>
        <w:t xml:space="preserve"> </w:t>
      </w:r>
      <w:r w:rsidRPr="00A26887">
        <w:rPr>
          <w:sz w:val="16"/>
        </w:rPr>
        <w:t>documentado hondureño” (no. 139), a digital story directed and narrated by</w:t>
      </w:r>
      <w:r w:rsidRPr="00A26887">
        <w:rPr>
          <w:sz w:val="16"/>
        </w:rPr>
        <w:t xml:space="preserve"> </w:t>
      </w:r>
      <w:r w:rsidRPr="00A26887">
        <w:rPr>
          <w:sz w:val="16"/>
        </w:rPr>
        <w:t>Manuel Ecardo Mallorquín Aguilar, a Honduran migrant. Crossing Mexico</w:t>
      </w:r>
      <w:r w:rsidRPr="00A26887">
        <w:rPr>
          <w:sz w:val="16"/>
        </w:rPr>
        <w:t xml:space="preserve"> </w:t>
      </w:r>
      <w:r w:rsidRPr="00A26887">
        <w:rPr>
          <w:sz w:val="16"/>
        </w:rPr>
        <w:t>twice, the first time at just nine years old aboard the infamous train La Bestia</w:t>
      </w:r>
      <w:r w:rsidRPr="00A26887">
        <w:rPr>
          <w:sz w:val="16"/>
        </w:rPr>
        <w:t xml:space="preserve"> </w:t>
      </w:r>
      <w:r w:rsidRPr="00A26887">
        <w:rPr>
          <w:sz w:val="16"/>
        </w:rPr>
        <w:t>and the second time as part of the Central American migrant caravans that</w:t>
      </w:r>
      <w:r w:rsidRPr="00A26887">
        <w:rPr>
          <w:sz w:val="16"/>
        </w:rPr>
        <w:t xml:space="preserve"> </w:t>
      </w:r>
      <w:r w:rsidRPr="00A26887">
        <w:rPr>
          <w:sz w:val="16"/>
        </w:rPr>
        <w:t>arrived in Tijuana in October 2018, Mallorquín’s</w:t>
      </w:r>
      <w:r w:rsidRPr="00A26887">
        <w:rPr>
          <w:sz w:val="16"/>
        </w:rPr>
        <w:t xml:space="preserve"> </w:t>
      </w:r>
      <w:r w:rsidRPr="00A26887">
        <w:rPr>
          <w:sz w:val="16"/>
        </w:rPr>
        <w:t>five- and-a- half- minute</w:t>
      </w:r>
      <w:r w:rsidRPr="00A26887">
        <w:rPr>
          <w:sz w:val="16"/>
        </w:rPr>
        <w:t xml:space="preserve"> </w:t>
      </w:r>
      <w:r w:rsidRPr="00A26887">
        <w:rPr>
          <w:sz w:val="16"/>
        </w:rPr>
        <w:t>testimony is a rough assemblage of internet images of the 2018 caravan</w:t>
      </w:r>
      <w:r w:rsidRPr="00A26887">
        <w:rPr>
          <w:sz w:val="16"/>
        </w:rPr>
        <w:t xml:space="preserve"> </w:t>
      </w:r>
      <w:r w:rsidRPr="00A26887">
        <w:rPr>
          <w:sz w:val="16"/>
        </w:rPr>
        <w:t>and shaky video footage of Mallorquín himself displaying his scarred and</w:t>
      </w:r>
      <w:r w:rsidRPr="00A26887">
        <w:rPr>
          <w:sz w:val="16"/>
        </w:rPr>
        <w:t xml:space="preserve"> </w:t>
      </w:r>
      <w:r w:rsidRPr="00A26887">
        <w:rPr>
          <w:sz w:val="16"/>
        </w:rPr>
        <w:t>tattooed body in his makeshift home on the streets of Tijuana</w:t>
      </w:r>
      <w:r w:rsidRPr="00A26887">
        <w:rPr>
          <w:sz w:val="16"/>
        </w:rPr>
        <w:t>.</w:t>
      </w:r>
    </w:p>
    <w:p w14:paraId="2926EDAA" w14:textId="11CE4FE8" w:rsidR="0076060B" w:rsidRPr="00A26887" w:rsidRDefault="0076060B" w:rsidP="0076060B">
      <w:pPr>
        <w:rPr>
          <w:sz w:val="16"/>
        </w:rPr>
      </w:pPr>
      <w:r w:rsidRPr="00A26887">
        <w:rPr>
          <w:sz w:val="16"/>
        </w:rPr>
        <w:t xml:space="preserve">mallorquín’s </w:t>
      </w:r>
      <w:r w:rsidR="00F650CB" w:rsidRPr="00A26887">
        <w:rPr>
          <w:sz w:val="16"/>
        </w:rPr>
        <w:t>experienc</w:t>
      </w:r>
      <w:r w:rsidRPr="00A26887">
        <w:rPr>
          <w:sz w:val="16"/>
        </w:rPr>
        <w:t xml:space="preserve">e: </w:t>
      </w:r>
      <w:r w:rsidRPr="00F650CB">
        <w:rPr>
          <w:rStyle w:val="StyleUnderline"/>
        </w:rPr>
        <w:t>living with violen</w:t>
      </w:r>
      <w:r w:rsidR="00F650CB" w:rsidRPr="00F650CB">
        <w:rPr>
          <w:rStyle w:val="StyleUnderline"/>
        </w:rPr>
        <w:t>c</w:t>
      </w:r>
      <w:r w:rsidRPr="00F650CB">
        <w:rPr>
          <w:rStyle w:val="StyleUnderline"/>
        </w:rPr>
        <w:t>e,</w:t>
      </w:r>
      <w:r w:rsidR="00F650CB" w:rsidRPr="00F650CB">
        <w:rPr>
          <w:rStyle w:val="StyleUnderline"/>
        </w:rPr>
        <w:t xml:space="preserve"> </w:t>
      </w:r>
      <w:r w:rsidRPr="00900E1A">
        <w:rPr>
          <w:rStyle w:val="Emphasis"/>
          <w:highlight w:val="green"/>
        </w:rPr>
        <w:t>living beyond it</w:t>
      </w:r>
    </w:p>
    <w:p w14:paraId="61C08DAA" w14:textId="3D2EDEA2" w:rsidR="0076060B" w:rsidRPr="00A26887" w:rsidRDefault="0076060B" w:rsidP="0076060B">
      <w:pPr>
        <w:rPr>
          <w:sz w:val="16"/>
        </w:rPr>
      </w:pPr>
      <w:r w:rsidRPr="00A26887">
        <w:rPr>
          <w:sz w:val="16"/>
        </w:rPr>
        <w:t xml:space="preserve">As </w:t>
      </w:r>
      <w:r w:rsidRPr="00900E1A">
        <w:rPr>
          <w:rStyle w:val="StyleUnderline"/>
          <w:highlight w:val="green"/>
        </w:rPr>
        <w:t>a Central American migrant</w:t>
      </w:r>
      <w:r w:rsidRPr="00F650CB">
        <w:rPr>
          <w:rStyle w:val="StyleUnderline"/>
        </w:rPr>
        <w:t xml:space="preserve"> in Mexico, </w:t>
      </w:r>
      <w:r w:rsidRPr="00900E1A">
        <w:rPr>
          <w:rStyle w:val="Emphasis"/>
          <w:highlight w:val="green"/>
        </w:rPr>
        <w:t>Mallorquín experiences</w:t>
      </w:r>
      <w:r w:rsidRPr="00A26887">
        <w:rPr>
          <w:sz w:val="16"/>
        </w:rPr>
        <w:t xml:space="preserve"> ongoing</w:t>
      </w:r>
      <w:r w:rsidR="00F650CB" w:rsidRPr="00A26887">
        <w:rPr>
          <w:sz w:val="16"/>
        </w:rPr>
        <w:t xml:space="preserve"> </w:t>
      </w:r>
      <w:r w:rsidRPr="00900E1A">
        <w:rPr>
          <w:rStyle w:val="Emphasis"/>
          <w:highlight w:val="green"/>
        </w:rPr>
        <w:t>racialized violence</w:t>
      </w:r>
      <w:r w:rsidRPr="00A26887">
        <w:rPr>
          <w:sz w:val="16"/>
        </w:rPr>
        <w:t xml:space="preserve">, where the state either </w:t>
      </w:r>
      <w:r w:rsidRPr="00BB124E">
        <w:rPr>
          <w:rStyle w:val="Emphasis"/>
        </w:rPr>
        <w:t>subjects</w:t>
      </w:r>
      <w:r w:rsidRPr="00F650CB">
        <w:rPr>
          <w:rStyle w:val="StyleUnderline"/>
        </w:rPr>
        <w:t xml:space="preserve"> him </w:t>
      </w:r>
      <w:r w:rsidRPr="00BB124E">
        <w:rPr>
          <w:rStyle w:val="Emphasis"/>
        </w:rPr>
        <w:t>to incarceration</w:t>
      </w:r>
      <w:r w:rsidRPr="00F650CB">
        <w:rPr>
          <w:rStyle w:val="StyleUnderline"/>
        </w:rPr>
        <w:t xml:space="preserve"> and</w:t>
      </w:r>
      <w:r w:rsidR="00F650CB" w:rsidRPr="00F650CB">
        <w:rPr>
          <w:rStyle w:val="StyleUnderline"/>
        </w:rPr>
        <w:t xml:space="preserve"> </w:t>
      </w:r>
      <w:r w:rsidRPr="00BB124E">
        <w:rPr>
          <w:rStyle w:val="Emphasis"/>
        </w:rPr>
        <w:t>deportation</w:t>
      </w:r>
      <w:r w:rsidRPr="00F650CB">
        <w:rPr>
          <w:rStyle w:val="StyleUnderline"/>
        </w:rPr>
        <w:t xml:space="preserve"> or </w:t>
      </w:r>
      <w:r w:rsidRPr="00BB124E">
        <w:rPr>
          <w:rStyle w:val="Emphasis"/>
        </w:rPr>
        <w:t>denies</w:t>
      </w:r>
      <w:r w:rsidRPr="00F650CB">
        <w:rPr>
          <w:rStyle w:val="StyleUnderline"/>
        </w:rPr>
        <w:t xml:space="preserve"> his </w:t>
      </w:r>
      <w:r w:rsidRPr="00BB124E">
        <w:rPr>
          <w:rStyle w:val="Emphasis"/>
        </w:rPr>
        <w:t>right to live</w:t>
      </w:r>
      <w:r w:rsidRPr="00F650CB">
        <w:rPr>
          <w:rStyle w:val="StyleUnderline"/>
        </w:rPr>
        <w:t>,</w:t>
      </w:r>
      <w:r w:rsidRPr="00A26887">
        <w:rPr>
          <w:sz w:val="16"/>
        </w:rPr>
        <w:t xml:space="preserve"> pushing him toward death as he lives</w:t>
      </w:r>
      <w:r w:rsidR="00F650CB" w:rsidRPr="00A26887">
        <w:rPr>
          <w:sz w:val="16"/>
        </w:rPr>
        <w:t xml:space="preserve"> </w:t>
      </w:r>
      <w:r w:rsidRPr="00A26887">
        <w:rPr>
          <w:sz w:val="16"/>
        </w:rPr>
        <w:t>in complete precarity on the streets. In general, Central American migrants</w:t>
      </w:r>
      <w:r w:rsidR="00F650CB" w:rsidRPr="00A26887">
        <w:rPr>
          <w:sz w:val="16"/>
        </w:rPr>
        <w:t xml:space="preserve"> </w:t>
      </w:r>
      <w:r w:rsidRPr="00A26887">
        <w:rPr>
          <w:sz w:val="16"/>
        </w:rPr>
        <w:t xml:space="preserve">anticipate a violent journey through Mexico, where they are </w:t>
      </w:r>
      <w:r w:rsidRPr="00900E1A">
        <w:rPr>
          <w:rStyle w:val="Emphasis"/>
          <w:highlight w:val="green"/>
        </w:rPr>
        <w:t>faced</w:t>
      </w:r>
      <w:r w:rsidRPr="00900E1A">
        <w:rPr>
          <w:rStyle w:val="StyleUnderline"/>
          <w:highlight w:val="green"/>
        </w:rPr>
        <w:t xml:space="preserve"> with</w:t>
      </w:r>
      <w:r w:rsidR="00F650CB" w:rsidRPr="00F650CB">
        <w:rPr>
          <w:rStyle w:val="StyleUnderline"/>
        </w:rPr>
        <w:t xml:space="preserve"> </w:t>
      </w:r>
      <w:r w:rsidRPr="00F650CB">
        <w:rPr>
          <w:rStyle w:val="StyleUnderline"/>
        </w:rPr>
        <w:t xml:space="preserve">state and structural </w:t>
      </w:r>
      <w:r w:rsidRPr="00900E1A">
        <w:rPr>
          <w:rStyle w:val="Emphasis"/>
        </w:rPr>
        <w:t>violence</w:t>
      </w:r>
      <w:r w:rsidRPr="00F650CB">
        <w:rPr>
          <w:rStyle w:val="StyleUnderline"/>
        </w:rPr>
        <w:t xml:space="preserve"> exercised by </w:t>
      </w:r>
      <w:r w:rsidRPr="00BB124E">
        <w:rPr>
          <w:rStyle w:val="Emphasis"/>
        </w:rPr>
        <w:t>governmental agents, drug cartels,</w:t>
      </w:r>
      <w:r w:rsidR="00F650CB" w:rsidRPr="00BB124E">
        <w:rPr>
          <w:rStyle w:val="Emphasis"/>
        </w:rPr>
        <w:t xml:space="preserve"> </w:t>
      </w:r>
      <w:r w:rsidRPr="00BB124E">
        <w:rPr>
          <w:rStyle w:val="Emphasis"/>
        </w:rPr>
        <w:t>human smugglers</w:t>
      </w:r>
      <w:r w:rsidRPr="00A26887">
        <w:rPr>
          <w:sz w:val="16"/>
        </w:rPr>
        <w:t xml:space="preserve"> (coyotes), </w:t>
      </w:r>
      <w:r w:rsidRPr="00BB124E">
        <w:rPr>
          <w:rStyle w:val="Emphasis"/>
        </w:rPr>
        <w:t>and the nefarious Bestia</w:t>
      </w:r>
      <w:r w:rsidRPr="00A26887">
        <w:rPr>
          <w:sz w:val="16"/>
        </w:rPr>
        <w:t>, the cargo train that</w:t>
      </w:r>
      <w:r w:rsidR="00F650CB" w:rsidRPr="00A26887">
        <w:rPr>
          <w:sz w:val="16"/>
        </w:rPr>
        <w:t xml:space="preserve"> </w:t>
      </w:r>
      <w:r w:rsidRPr="00A26887">
        <w:rPr>
          <w:sz w:val="16"/>
        </w:rPr>
        <w:t xml:space="preserve">transports them northward. In The Beast, Oscar Martínez </w:t>
      </w:r>
      <w:r w:rsidRPr="00BB124E">
        <w:rPr>
          <w:rStyle w:val="Emphasis"/>
        </w:rPr>
        <w:t>captures</w:t>
      </w:r>
      <w:r w:rsidRPr="00A26887">
        <w:rPr>
          <w:sz w:val="16"/>
        </w:rPr>
        <w:t xml:space="preserve"> the </w:t>
      </w:r>
      <w:r w:rsidRPr="00900E1A">
        <w:rPr>
          <w:rStyle w:val="Emphasis"/>
          <w:highlight w:val="green"/>
        </w:rPr>
        <w:t>violent</w:t>
      </w:r>
      <w:r w:rsidRPr="00900E1A">
        <w:rPr>
          <w:rStyle w:val="StyleUnderline"/>
          <w:highlight w:val="green"/>
        </w:rPr>
        <w:t xml:space="preserve"> </w:t>
      </w:r>
      <w:r w:rsidRPr="00900E1A">
        <w:rPr>
          <w:rStyle w:val="Emphasis"/>
          <w:highlight w:val="green"/>
        </w:rPr>
        <w:t>dehumanization</w:t>
      </w:r>
      <w:r w:rsidRPr="00A26887">
        <w:rPr>
          <w:sz w:val="16"/>
        </w:rPr>
        <w:t xml:space="preserve"> that Central American </w:t>
      </w:r>
      <w:r w:rsidRPr="00900E1A">
        <w:rPr>
          <w:rStyle w:val="StyleUnderline"/>
          <w:highlight w:val="green"/>
        </w:rPr>
        <w:t>migrants experience</w:t>
      </w:r>
      <w:r w:rsidRPr="00A26887">
        <w:rPr>
          <w:sz w:val="16"/>
        </w:rPr>
        <w:t xml:space="preserve"> in Mexico:</w:t>
      </w:r>
      <w:r w:rsidR="00F650CB" w:rsidRPr="00A26887">
        <w:rPr>
          <w:sz w:val="16"/>
        </w:rPr>
        <w:t xml:space="preserve"> </w:t>
      </w:r>
      <w:r w:rsidRPr="00A26887">
        <w:rPr>
          <w:sz w:val="16"/>
        </w:rPr>
        <w:t xml:space="preserve">“There is, simply put, </w:t>
      </w:r>
      <w:r w:rsidRPr="00900E1A">
        <w:rPr>
          <w:rStyle w:val="Emphasis"/>
          <w:highlight w:val="green"/>
        </w:rPr>
        <w:t>nobody</w:t>
      </w:r>
      <w:r w:rsidRPr="00BB124E">
        <w:rPr>
          <w:rStyle w:val="Emphasis"/>
        </w:rPr>
        <w:t xml:space="preserve"> to </w:t>
      </w:r>
      <w:r w:rsidRPr="00900E1A">
        <w:rPr>
          <w:rStyle w:val="Emphasis"/>
          <w:highlight w:val="green"/>
        </w:rPr>
        <w:t>assure</w:t>
      </w:r>
      <w:r w:rsidRPr="00BB124E">
        <w:rPr>
          <w:rStyle w:val="Emphasis"/>
        </w:rPr>
        <w:t xml:space="preserve"> the </w:t>
      </w:r>
      <w:r w:rsidRPr="00900E1A">
        <w:rPr>
          <w:rStyle w:val="Emphasis"/>
          <w:highlight w:val="green"/>
        </w:rPr>
        <w:t>safety of migrants</w:t>
      </w:r>
      <w:r w:rsidRPr="00A26887">
        <w:rPr>
          <w:sz w:val="16"/>
        </w:rPr>
        <w:t xml:space="preserve"> in Mexico.</w:t>
      </w:r>
      <w:r w:rsidR="00F650CB" w:rsidRPr="00A26887">
        <w:rPr>
          <w:sz w:val="16"/>
        </w:rPr>
        <w:t xml:space="preserve"> </w:t>
      </w:r>
      <w:r w:rsidRPr="00A26887">
        <w:rPr>
          <w:sz w:val="16"/>
        </w:rPr>
        <w:t>[. . .] Migrants try to travel the paths with the fewest authorities and, for</w:t>
      </w:r>
      <w:r w:rsidR="00F650CB" w:rsidRPr="00A26887">
        <w:rPr>
          <w:sz w:val="16"/>
        </w:rPr>
        <w:t xml:space="preserve"> </w:t>
      </w:r>
      <w:r w:rsidRPr="00A26887">
        <w:rPr>
          <w:sz w:val="16"/>
        </w:rPr>
        <w:t xml:space="preserve">fear of deportation, almost never report a crime. A </w:t>
      </w:r>
      <w:r w:rsidRPr="00F650CB">
        <w:rPr>
          <w:rStyle w:val="StyleUnderline"/>
        </w:rPr>
        <w:t>migrant passing</w:t>
      </w:r>
      <w:r w:rsidRPr="00A26887">
        <w:rPr>
          <w:sz w:val="16"/>
        </w:rPr>
        <w:t xml:space="preserve"> through</w:t>
      </w:r>
      <w:r w:rsidR="00F650CB" w:rsidRPr="00A26887">
        <w:rPr>
          <w:sz w:val="16"/>
        </w:rPr>
        <w:t xml:space="preserve"> </w:t>
      </w:r>
      <w:r w:rsidRPr="00A26887">
        <w:rPr>
          <w:sz w:val="16"/>
        </w:rPr>
        <w:t xml:space="preserve">Mexico </w:t>
      </w:r>
      <w:r w:rsidRPr="00F650CB">
        <w:rPr>
          <w:rStyle w:val="StyleUnderline"/>
        </w:rPr>
        <w:t>is like a wounded cat slinking through a dog kennel</w:t>
      </w:r>
      <w:r w:rsidRPr="00A26887">
        <w:rPr>
          <w:sz w:val="16"/>
        </w:rPr>
        <w:t>: he wants to get</w:t>
      </w:r>
      <w:r w:rsidR="00F650CB" w:rsidRPr="00A26887">
        <w:rPr>
          <w:sz w:val="16"/>
        </w:rPr>
        <w:t xml:space="preserve"> </w:t>
      </w:r>
      <w:r w:rsidRPr="00A26887">
        <w:rPr>
          <w:sz w:val="16"/>
        </w:rPr>
        <w:t>out as quickly and quietly as he can” (124). Martínez conveys the precarious</w:t>
      </w:r>
      <w:r w:rsidR="00F650CB" w:rsidRPr="00A26887">
        <w:rPr>
          <w:sz w:val="16"/>
        </w:rPr>
        <w:t xml:space="preserve"> </w:t>
      </w:r>
      <w:r w:rsidRPr="00A26887">
        <w:rPr>
          <w:sz w:val="16"/>
        </w:rPr>
        <w:t>existence of Central American migrants in Mexico by illustrating them as</w:t>
      </w:r>
      <w:r w:rsidR="00F650CB" w:rsidRPr="00A26887">
        <w:rPr>
          <w:sz w:val="16"/>
        </w:rPr>
        <w:t xml:space="preserve"> </w:t>
      </w:r>
      <w:r w:rsidRPr="00A26887">
        <w:rPr>
          <w:sz w:val="16"/>
        </w:rPr>
        <w:t>debilitated animals, an open target of the state.</w:t>
      </w:r>
    </w:p>
    <w:p w14:paraId="2FA16B9A" w14:textId="4A1FC6D7" w:rsidR="0076060B" w:rsidRPr="00A26887" w:rsidRDefault="0076060B" w:rsidP="0076060B">
      <w:pPr>
        <w:rPr>
          <w:sz w:val="16"/>
        </w:rPr>
      </w:pPr>
      <w:r w:rsidRPr="00A26887">
        <w:rPr>
          <w:sz w:val="16"/>
        </w:rPr>
        <w:t xml:space="preserve">Mallorquín recognizes his </w:t>
      </w:r>
      <w:r w:rsidRPr="00900E1A">
        <w:rPr>
          <w:rStyle w:val="Emphasis"/>
        </w:rPr>
        <w:t>reduced</w:t>
      </w:r>
      <w:r w:rsidRPr="00BB124E">
        <w:rPr>
          <w:rStyle w:val="Emphasis"/>
        </w:rPr>
        <w:t>,</w:t>
      </w:r>
      <w:r w:rsidR="00F650CB" w:rsidRPr="00BB124E">
        <w:rPr>
          <w:rStyle w:val="Emphasis"/>
        </w:rPr>
        <w:t xml:space="preserve"> </w:t>
      </w:r>
      <w:r w:rsidRPr="00900E1A">
        <w:rPr>
          <w:rStyle w:val="Emphasis"/>
          <w:highlight w:val="green"/>
        </w:rPr>
        <w:t>death- bound subjectivity</w:t>
      </w:r>
      <w:r w:rsidRPr="00BB124E">
        <w:rPr>
          <w:rStyle w:val="Emphasis"/>
        </w:rPr>
        <w:t xml:space="preserve"> through his</w:t>
      </w:r>
      <w:r w:rsidR="00F650CB" w:rsidRPr="00BB124E">
        <w:rPr>
          <w:rStyle w:val="Emphasis"/>
        </w:rPr>
        <w:t xml:space="preserve"> </w:t>
      </w:r>
      <w:r w:rsidRPr="00900E1A">
        <w:rPr>
          <w:rStyle w:val="Emphasis"/>
          <w:highlight w:val="green"/>
        </w:rPr>
        <w:t>understanding of its origins</w:t>
      </w:r>
      <w:r w:rsidRPr="00A26887">
        <w:rPr>
          <w:sz w:val="16"/>
        </w:rPr>
        <w:t xml:space="preserve">. He exposes how </w:t>
      </w:r>
      <w:r w:rsidRPr="00900E1A">
        <w:rPr>
          <w:rStyle w:val="Emphasis"/>
          <w:highlight w:val="green"/>
        </w:rPr>
        <w:t>migrants</w:t>
      </w:r>
      <w:r w:rsidRPr="00900E1A">
        <w:rPr>
          <w:rStyle w:val="StyleUnderline"/>
          <w:highlight w:val="green"/>
        </w:rPr>
        <w:t xml:space="preserve"> are </w:t>
      </w:r>
      <w:r w:rsidRPr="00900E1A">
        <w:rPr>
          <w:rStyle w:val="Emphasis"/>
          <w:highlight w:val="green"/>
        </w:rPr>
        <w:t>subjects of state</w:t>
      </w:r>
      <w:r w:rsidR="00F650CB" w:rsidRPr="00900E1A">
        <w:rPr>
          <w:rStyle w:val="Emphasis"/>
          <w:highlight w:val="green"/>
        </w:rPr>
        <w:t xml:space="preserve"> </w:t>
      </w:r>
      <w:r w:rsidRPr="00900E1A">
        <w:rPr>
          <w:rStyle w:val="Emphasis"/>
          <w:highlight w:val="green"/>
        </w:rPr>
        <w:t>violence</w:t>
      </w:r>
      <w:r w:rsidRPr="00F650CB">
        <w:rPr>
          <w:rStyle w:val="StyleUnderline"/>
        </w:rPr>
        <w:t xml:space="preserve"> that is </w:t>
      </w:r>
      <w:r w:rsidRPr="00900E1A">
        <w:rPr>
          <w:rStyle w:val="Emphasis"/>
          <w:highlight w:val="green"/>
        </w:rPr>
        <w:t>reproduced and normalized</w:t>
      </w:r>
      <w:r w:rsidRPr="00A26887">
        <w:rPr>
          <w:sz w:val="16"/>
        </w:rPr>
        <w:t>: “The government doesn’t help;</w:t>
      </w:r>
      <w:r w:rsidR="00F650CB" w:rsidRPr="00A26887">
        <w:rPr>
          <w:sz w:val="16"/>
        </w:rPr>
        <w:t xml:space="preserve"> </w:t>
      </w:r>
      <w:r w:rsidRPr="00A26887">
        <w:rPr>
          <w:sz w:val="16"/>
        </w:rPr>
        <w:t>what the government does is what? Nothing, nothing.” He adds, “If you get</w:t>
      </w:r>
      <w:r w:rsidR="00F650CB" w:rsidRPr="00A26887">
        <w:rPr>
          <w:sz w:val="16"/>
        </w:rPr>
        <w:t xml:space="preserve"> </w:t>
      </w:r>
      <w:r w:rsidRPr="00A26887">
        <w:rPr>
          <w:sz w:val="16"/>
        </w:rPr>
        <w:t>in trouble, we’re talking about Mexico, if you get in trouble, you go to jail,</w:t>
      </w:r>
      <w:r w:rsidR="00F650CB" w:rsidRPr="00A26887">
        <w:rPr>
          <w:sz w:val="16"/>
        </w:rPr>
        <w:t xml:space="preserve"> </w:t>
      </w:r>
      <w:r w:rsidRPr="00A26887">
        <w:rPr>
          <w:sz w:val="16"/>
        </w:rPr>
        <w:t>or get killed. Why? Because you were looking for it” (Mallorquín Aguilar,</w:t>
      </w:r>
      <w:r w:rsidR="00F650CB" w:rsidRPr="00A26887">
        <w:rPr>
          <w:sz w:val="16"/>
        </w:rPr>
        <w:t xml:space="preserve"> </w:t>
      </w:r>
      <w:r w:rsidRPr="00A26887">
        <w:rPr>
          <w:sz w:val="16"/>
        </w:rPr>
        <w:t>no. 139). Mallorquín identifies how the Mexican state proscribes Central</w:t>
      </w:r>
      <w:r w:rsidR="00F650CB" w:rsidRPr="00A26887">
        <w:rPr>
          <w:sz w:val="16"/>
        </w:rPr>
        <w:t xml:space="preserve"> </w:t>
      </w:r>
      <w:r w:rsidRPr="00A26887">
        <w:rPr>
          <w:sz w:val="16"/>
        </w:rPr>
        <w:t>Americans to premature death and imprisonment. In contrast, Mallorquín’s</w:t>
      </w:r>
      <w:r w:rsidR="00F650CB" w:rsidRPr="00A26887">
        <w:rPr>
          <w:sz w:val="16"/>
        </w:rPr>
        <w:t xml:space="preserve"> </w:t>
      </w:r>
      <w:r w:rsidRPr="00900E1A">
        <w:rPr>
          <w:rStyle w:val="Emphasis"/>
          <w:highlight w:val="green"/>
        </w:rPr>
        <w:t>rhetorical</w:t>
      </w:r>
      <w:r w:rsidRPr="00F650CB">
        <w:rPr>
          <w:rStyle w:val="StyleUnderline"/>
        </w:rPr>
        <w:t xml:space="preserve"> question</w:t>
      </w:r>
      <w:r w:rsidRPr="00A26887">
        <w:rPr>
          <w:sz w:val="16"/>
        </w:rPr>
        <w:t xml:space="preserve"> (“Why?”) </w:t>
      </w:r>
      <w:r w:rsidRPr="00900E1A">
        <w:rPr>
          <w:rStyle w:val="Emphasis"/>
          <w:highlight w:val="green"/>
        </w:rPr>
        <w:t>demystifies</w:t>
      </w:r>
      <w:r w:rsidRPr="00F650CB">
        <w:rPr>
          <w:rStyle w:val="StyleUnderline"/>
        </w:rPr>
        <w:t xml:space="preserve"> the </w:t>
      </w:r>
      <w:r w:rsidRPr="00900E1A">
        <w:rPr>
          <w:rStyle w:val="Emphasis"/>
          <w:highlight w:val="green"/>
        </w:rPr>
        <w:t>origin of violence</w:t>
      </w:r>
      <w:r w:rsidRPr="00F650CB">
        <w:rPr>
          <w:rStyle w:val="StyleUnderline"/>
        </w:rPr>
        <w:t xml:space="preserve"> from the</w:t>
      </w:r>
      <w:r w:rsidR="00F650CB" w:rsidRPr="00F650CB">
        <w:rPr>
          <w:rStyle w:val="StyleUnderline"/>
        </w:rPr>
        <w:t xml:space="preserve"> </w:t>
      </w:r>
      <w:r w:rsidRPr="00F650CB">
        <w:rPr>
          <w:rStyle w:val="StyleUnderline"/>
        </w:rPr>
        <w:t>accidental or natural and reveals the normality of the mechanized state violence that migrants experience</w:t>
      </w:r>
      <w:r w:rsidRPr="00A26887">
        <w:rPr>
          <w:sz w:val="16"/>
        </w:rPr>
        <w:t>. The “</w:t>
      </w:r>
      <w:r w:rsidRPr="00900E1A">
        <w:rPr>
          <w:rStyle w:val="Emphasis"/>
          <w:highlight w:val="green"/>
        </w:rPr>
        <w:t>accidents</w:t>
      </w:r>
      <w:r w:rsidRPr="00A26887">
        <w:rPr>
          <w:sz w:val="16"/>
        </w:rPr>
        <w:t xml:space="preserve">” on the migrant journey </w:t>
      </w:r>
      <w:r w:rsidRPr="00F650CB">
        <w:rPr>
          <w:rStyle w:val="StyleUnderline"/>
        </w:rPr>
        <w:t>are</w:t>
      </w:r>
      <w:r w:rsidR="00F650CB" w:rsidRPr="00F650CB">
        <w:rPr>
          <w:rStyle w:val="StyleUnderline"/>
        </w:rPr>
        <w:t xml:space="preserve"> </w:t>
      </w:r>
      <w:r w:rsidRPr="00900E1A">
        <w:rPr>
          <w:rStyle w:val="Emphasis"/>
          <w:highlight w:val="green"/>
        </w:rPr>
        <w:t>not</w:t>
      </w:r>
      <w:r w:rsidRPr="00F650CB">
        <w:rPr>
          <w:rStyle w:val="StyleUnderline"/>
        </w:rPr>
        <w:t xml:space="preserve"> in fact </w:t>
      </w:r>
      <w:r w:rsidRPr="00900E1A">
        <w:rPr>
          <w:rStyle w:val="Emphasis"/>
          <w:highlight w:val="green"/>
        </w:rPr>
        <w:t>coincidental</w:t>
      </w:r>
      <w:r w:rsidRPr="00A26887">
        <w:rPr>
          <w:sz w:val="16"/>
        </w:rPr>
        <w:t xml:space="preserve"> but rather form part of the Mexican government’s</w:t>
      </w:r>
      <w:r w:rsidR="00F650CB" w:rsidRPr="00A26887">
        <w:rPr>
          <w:sz w:val="16"/>
        </w:rPr>
        <w:t xml:space="preserve"> </w:t>
      </w:r>
      <w:r w:rsidRPr="00A26887">
        <w:rPr>
          <w:sz w:val="16"/>
        </w:rPr>
        <w:t>necropolitical regime against Central Americans. Mallorquín continues,</w:t>
      </w:r>
      <w:r w:rsidR="00F650CB" w:rsidRPr="00A26887">
        <w:rPr>
          <w:sz w:val="16"/>
        </w:rPr>
        <w:t xml:space="preserve"> </w:t>
      </w:r>
      <w:r w:rsidRPr="00A26887">
        <w:rPr>
          <w:sz w:val="16"/>
        </w:rPr>
        <w:t>“Migration [authorities], all they do is reject you, toss you out, humiliate you.</w:t>
      </w:r>
      <w:r w:rsidR="00F650CB" w:rsidRPr="00A26887">
        <w:rPr>
          <w:sz w:val="16"/>
        </w:rPr>
        <w:t xml:space="preserve"> </w:t>
      </w:r>
      <w:r w:rsidRPr="00A26887">
        <w:rPr>
          <w:sz w:val="16"/>
        </w:rPr>
        <w:t>You’re not Mexican. Listen, but if we speak the same language? Believe me,</w:t>
      </w:r>
      <w:r w:rsidR="00F650CB" w:rsidRPr="00A26887">
        <w:rPr>
          <w:sz w:val="16"/>
        </w:rPr>
        <w:t xml:space="preserve"> </w:t>
      </w:r>
      <w:r w:rsidRPr="00A26887">
        <w:rPr>
          <w:sz w:val="16"/>
        </w:rPr>
        <w:t>Migration is rude, disrespectful.” Using the verbs “reject” and “toss out,”</w:t>
      </w:r>
      <w:r w:rsidR="00F650CB" w:rsidRPr="00A26887">
        <w:rPr>
          <w:sz w:val="16"/>
        </w:rPr>
        <w:t xml:space="preserve"> </w:t>
      </w:r>
      <w:r w:rsidRPr="00A26887">
        <w:rPr>
          <w:sz w:val="16"/>
        </w:rPr>
        <w:t>Mallorquín theorizes how the state positions him as a disposable subject</w:t>
      </w:r>
      <w:r w:rsidR="00F650CB" w:rsidRPr="00A26887">
        <w:rPr>
          <w:sz w:val="16"/>
        </w:rPr>
        <w:t xml:space="preserve"> </w:t>
      </w:r>
      <w:r w:rsidRPr="00A26887">
        <w:rPr>
          <w:sz w:val="16"/>
        </w:rPr>
        <w:t>(no. 139).</w:t>
      </w:r>
    </w:p>
    <w:p w14:paraId="71FFD4FB" w14:textId="4FB9105E" w:rsidR="0076060B" w:rsidRPr="00A26887" w:rsidRDefault="0076060B" w:rsidP="0076060B">
      <w:pPr>
        <w:rPr>
          <w:sz w:val="16"/>
        </w:rPr>
      </w:pPr>
      <w:r w:rsidRPr="00A26887">
        <w:rPr>
          <w:sz w:val="16"/>
        </w:rPr>
        <w:t xml:space="preserve">As Mallorquín’s words articulate his </w:t>
      </w:r>
      <w:r w:rsidRPr="00900E1A">
        <w:rPr>
          <w:rStyle w:val="Emphasis"/>
          <w:highlight w:val="green"/>
        </w:rPr>
        <w:t>existence</w:t>
      </w:r>
      <w:r w:rsidRPr="00B800A2">
        <w:rPr>
          <w:rStyle w:val="StyleUnderline"/>
        </w:rPr>
        <w:t xml:space="preserve"> as conditioned </w:t>
      </w:r>
      <w:r w:rsidRPr="00BB124E">
        <w:rPr>
          <w:rStyle w:val="Emphasis"/>
        </w:rPr>
        <w:t>by</w:t>
      </w:r>
      <w:r w:rsidRPr="00B800A2">
        <w:rPr>
          <w:rStyle w:val="StyleUnderline"/>
        </w:rPr>
        <w:t xml:space="preserve"> the</w:t>
      </w:r>
      <w:r w:rsidR="00F650CB" w:rsidRPr="00B800A2">
        <w:rPr>
          <w:rStyle w:val="StyleUnderline"/>
        </w:rPr>
        <w:t xml:space="preserve"> </w:t>
      </w:r>
      <w:r w:rsidRPr="00BB124E">
        <w:rPr>
          <w:rStyle w:val="Emphasis"/>
        </w:rPr>
        <w:t>state</w:t>
      </w:r>
      <w:r w:rsidRPr="00A26887">
        <w:rPr>
          <w:sz w:val="16"/>
        </w:rPr>
        <w:t xml:space="preserve">, his fleshy embodiments </w:t>
      </w:r>
      <w:r w:rsidRPr="00900E1A">
        <w:rPr>
          <w:rStyle w:val="Emphasis"/>
          <w:highlight w:val="green"/>
        </w:rPr>
        <w:t>explore</w:t>
      </w:r>
      <w:r w:rsidRPr="00B800A2">
        <w:rPr>
          <w:rStyle w:val="StyleUnderline"/>
        </w:rPr>
        <w:t xml:space="preserve"> both the </w:t>
      </w:r>
      <w:r w:rsidRPr="00900E1A">
        <w:rPr>
          <w:rStyle w:val="Emphasis"/>
          <w:highlight w:val="green"/>
        </w:rPr>
        <w:t>limits and the possibilities of</w:t>
      </w:r>
      <w:r w:rsidR="00F650CB" w:rsidRPr="00900E1A">
        <w:rPr>
          <w:rStyle w:val="Emphasis"/>
          <w:highlight w:val="green"/>
        </w:rPr>
        <w:t xml:space="preserve"> </w:t>
      </w:r>
      <w:r w:rsidRPr="00900E1A">
        <w:rPr>
          <w:rStyle w:val="Emphasis"/>
          <w:highlight w:val="green"/>
        </w:rPr>
        <w:t>his disavowed being</w:t>
      </w:r>
      <w:r w:rsidRPr="00A26887">
        <w:rPr>
          <w:sz w:val="16"/>
        </w:rPr>
        <w:t xml:space="preserve">. Taking </w:t>
      </w:r>
      <w:r w:rsidRPr="00900E1A">
        <w:rPr>
          <w:rStyle w:val="StyleUnderline"/>
        </w:rPr>
        <w:t xml:space="preserve">his injured </w:t>
      </w:r>
      <w:r w:rsidRPr="00900E1A">
        <w:rPr>
          <w:rStyle w:val="Emphasis"/>
        </w:rPr>
        <w:t>body</w:t>
      </w:r>
      <w:r w:rsidRPr="00B800A2">
        <w:rPr>
          <w:rStyle w:val="StyleUnderline"/>
        </w:rPr>
        <w:t xml:space="preserve"> and brandishing its scars and</w:t>
      </w:r>
      <w:r w:rsidR="00F650CB" w:rsidRPr="00B800A2">
        <w:rPr>
          <w:rStyle w:val="StyleUnderline"/>
        </w:rPr>
        <w:t xml:space="preserve"> </w:t>
      </w:r>
      <w:r w:rsidRPr="00B800A2">
        <w:rPr>
          <w:rStyle w:val="StyleUnderline"/>
        </w:rPr>
        <w:t xml:space="preserve">mutilations at the camera, </w:t>
      </w:r>
      <w:r w:rsidRPr="00900E1A">
        <w:rPr>
          <w:rStyle w:val="StyleUnderline"/>
          <w:highlight w:val="green"/>
        </w:rPr>
        <w:t xml:space="preserve">he </w:t>
      </w:r>
      <w:r w:rsidRPr="00900E1A">
        <w:rPr>
          <w:rStyle w:val="Emphasis"/>
          <w:highlight w:val="green"/>
        </w:rPr>
        <w:t>narrates his experiences of pain</w:t>
      </w:r>
      <w:r w:rsidRPr="00900E1A">
        <w:rPr>
          <w:rStyle w:val="StyleUnderline"/>
          <w:highlight w:val="green"/>
        </w:rPr>
        <w:t xml:space="preserve"> and violence</w:t>
      </w:r>
      <w:r w:rsidR="00F650CB" w:rsidRPr="00900E1A">
        <w:rPr>
          <w:rStyle w:val="StyleUnderline"/>
          <w:highlight w:val="green"/>
        </w:rPr>
        <w:t xml:space="preserve"> </w:t>
      </w:r>
      <w:r w:rsidRPr="00900E1A">
        <w:rPr>
          <w:rStyle w:val="Emphasis"/>
          <w:highlight w:val="green"/>
        </w:rPr>
        <w:t>through the flesh</w:t>
      </w:r>
      <w:r w:rsidRPr="00A26887">
        <w:rPr>
          <w:sz w:val="16"/>
        </w:rPr>
        <w:t>. As Mallorquín lifts his tank top, he recounts his perilous</w:t>
      </w:r>
      <w:r w:rsidR="00F650CB" w:rsidRPr="00A26887">
        <w:rPr>
          <w:sz w:val="16"/>
        </w:rPr>
        <w:t xml:space="preserve"> </w:t>
      </w:r>
      <w:r w:rsidRPr="00A26887">
        <w:rPr>
          <w:sz w:val="16"/>
        </w:rPr>
        <w:t>experiences riding La Bestia: “I never thought that the gang would throw me</w:t>
      </w:r>
      <w:r w:rsidR="00F650CB" w:rsidRPr="00A26887">
        <w:rPr>
          <w:sz w:val="16"/>
        </w:rPr>
        <w:t xml:space="preserve"> </w:t>
      </w:r>
      <w:r w:rsidRPr="00A26887">
        <w:rPr>
          <w:sz w:val="16"/>
        </w:rPr>
        <w:t>off the top of the train, and well, they knocked me off and I lost a lung and</w:t>
      </w:r>
      <w:r w:rsidR="00F650CB" w:rsidRPr="00A26887">
        <w:rPr>
          <w:sz w:val="16"/>
        </w:rPr>
        <w:t xml:space="preserve"> </w:t>
      </w:r>
      <w:r w:rsidRPr="00A26887">
        <w:rPr>
          <w:sz w:val="16"/>
        </w:rPr>
        <w:t xml:space="preserve">two ribs [. . .] and I’m really fractured from it” (no. 139). </w:t>
      </w:r>
      <w:r w:rsidRPr="00BB124E">
        <w:rPr>
          <w:rStyle w:val="Emphasis"/>
        </w:rPr>
        <w:t>Mallorquín</w:t>
      </w:r>
      <w:r w:rsidRPr="00B800A2">
        <w:rPr>
          <w:rStyle w:val="StyleUnderline"/>
        </w:rPr>
        <w:t xml:space="preserve"> twists</w:t>
      </w:r>
      <w:r w:rsidR="00F650CB" w:rsidRPr="00B800A2">
        <w:rPr>
          <w:rStyle w:val="StyleUnderline"/>
        </w:rPr>
        <w:t xml:space="preserve"> </w:t>
      </w:r>
      <w:r w:rsidRPr="00B800A2">
        <w:rPr>
          <w:rStyle w:val="StyleUnderline"/>
        </w:rPr>
        <w:t xml:space="preserve">and </w:t>
      </w:r>
      <w:r w:rsidRPr="00BB124E">
        <w:rPr>
          <w:rStyle w:val="Emphasis"/>
        </w:rPr>
        <w:t>turns</w:t>
      </w:r>
      <w:r w:rsidRPr="00B800A2">
        <w:rPr>
          <w:rStyle w:val="StyleUnderline"/>
        </w:rPr>
        <w:t xml:space="preserve"> his </w:t>
      </w:r>
      <w:r w:rsidRPr="00BB124E">
        <w:rPr>
          <w:rStyle w:val="Emphasis"/>
        </w:rPr>
        <w:t>body</w:t>
      </w:r>
      <w:r w:rsidRPr="00B800A2">
        <w:rPr>
          <w:rStyle w:val="StyleUnderline"/>
        </w:rPr>
        <w:t xml:space="preserve"> to </w:t>
      </w:r>
      <w:r w:rsidRPr="00BB124E">
        <w:rPr>
          <w:rStyle w:val="Emphasis"/>
        </w:rPr>
        <w:t>show</w:t>
      </w:r>
      <w:r w:rsidRPr="00B800A2">
        <w:rPr>
          <w:rStyle w:val="StyleUnderline"/>
        </w:rPr>
        <w:t xml:space="preserve"> the </w:t>
      </w:r>
      <w:r w:rsidRPr="00BB124E">
        <w:rPr>
          <w:rStyle w:val="Emphasis"/>
        </w:rPr>
        <w:t>deep scars</w:t>
      </w:r>
      <w:r w:rsidRPr="00B800A2">
        <w:rPr>
          <w:rStyle w:val="StyleUnderline"/>
        </w:rPr>
        <w:t xml:space="preserve"> and grooves that line the side of</w:t>
      </w:r>
      <w:r w:rsidR="00F650CB" w:rsidRPr="00B800A2">
        <w:rPr>
          <w:rStyle w:val="StyleUnderline"/>
        </w:rPr>
        <w:t xml:space="preserve"> </w:t>
      </w:r>
      <w:r w:rsidRPr="00B800A2">
        <w:rPr>
          <w:rStyle w:val="StyleUnderline"/>
        </w:rPr>
        <w:t xml:space="preserve">his torso and his legs. </w:t>
      </w:r>
      <w:r w:rsidRPr="00900E1A">
        <w:rPr>
          <w:rStyle w:val="Emphasis"/>
          <w:highlight w:val="green"/>
        </w:rPr>
        <w:t>Adding</w:t>
      </w:r>
      <w:r w:rsidRPr="00900E1A">
        <w:rPr>
          <w:rStyle w:val="StyleUnderline"/>
          <w:highlight w:val="green"/>
        </w:rPr>
        <w:t xml:space="preserve"> “I’m </w:t>
      </w:r>
      <w:r w:rsidRPr="00900E1A">
        <w:rPr>
          <w:rStyle w:val="Emphasis"/>
          <w:highlight w:val="green"/>
        </w:rPr>
        <w:t>really fractured</w:t>
      </w:r>
      <w:r w:rsidRPr="00900E1A">
        <w:rPr>
          <w:rStyle w:val="StyleUnderline"/>
          <w:highlight w:val="green"/>
        </w:rPr>
        <w:t xml:space="preserve">” to his </w:t>
      </w:r>
      <w:r w:rsidRPr="00900E1A">
        <w:rPr>
          <w:rStyle w:val="Emphasis"/>
          <w:highlight w:val="green"/>
        </w:rPr>
        <w:t>experience of</w:t>
      </w:r>
      <w:r w:rsidR="00F650CB" w:rsidRPr="00900E1A">
        <w:rPr>
          <w:rStyle w:val="Emphasis"/>
          <w:highlight w:val="green"/>
        </w:rPr>
        <w:t xml:space="preserve"> </w:t>
      </w:r>
      <w:r w:rsidRPr="00900E1A">
        <w:rPr>
          <w:rStyle w:val="Emphasis"/>
          <w:highlight w:val="green"/>
        </w:rPr>
        <w:t>pain</w:t>
      </w:r>
      <w:r w:rsidRPr="00B800A2">
        <w:rPr>
          <w:rStyle w:val="StyleUnderline"/>
        </w:rPr>
        <w:t>,</w:t>
      </w:r>
      <w:r w:rsidRPr="00A26887">
        <w:rPr>
          <w:sz w:val="16"/>
        </w:rPr>
        <w:t xml:space="preserve"> Mallorquín collapses a violent episode of the past to his present. The</w:t>
      </w:r>
      <w:r w:rsidR="00F650CB" w:rsidRPr="00A26887">
        <w:rPr>
          <w:sz w:val="16"/>
        </w:rPr>
        <w:t xml:space="preserve"> </w:t>
      </w:r>
      <w:r w:rsidRPr="00A26887">
        <w:rPr>
          <w:sz w:val="16"/>
        </w:rPr>
        <w:t>scars he bares in his present narrative are not marks of healing so much as</w:t>
      </w:r>
      <w:r w:rsidR="00F650CB" w:rsidRPr="00A26887">
        <w:rPr>
          <w:sz w:val="16"/>
        </w:rPr>
        <w:t xml:space="preserve"> </w:t>
      </w:r>
      <w:r w:rsidRPr="00A26887">
        <w:rPr>
          <w:sz w:val="16"/>
        </w:rPr>
        <w:t>undulating rips and tears of flesh that have never healed and that continue</w:t>
      </w:r>
      <w:r w:rsidR="00F650CB" w:rsidRPr="00A26887">
        <w:rPr>
          <w:sz w:val="16"/>
        </w:rPr>
        <w:t xml:space="preserve"> </w:t>
      </w:r>
      <w:r w:rsidRPr="00A26887">
        <w:rPr>
          <w:sz w:val="16"/>
        </w:rPr>
        <w:t>to assert themselves into his existence. As Mallorquín’s fractured body and</w:t>
      </w:r>
      <w:r w:rsidR="00F650CB" w:rsidRPr="00A26887">
        <w:rPr>
          <w:sz w:val="16"/>
        </w:rPr>
        <w:t xml:space="preserve"> </w:t>
      </w:r>
      <w:r w:rsidRPr="00A26887">
        <w:rPr>
          <w:sz w:val="16"/>
        </w:rPr>
        <w:t>wounded flesh take over the screen, his narrative slips beyond the grasp of</w:t>
      </w:r>
      <w:r w:rsidR="00F650CB" w:rsidRPr="00A26887">
        <w:rPr>
          <w:sz w:val="16"/>
        </w:rPr>
        <w:t xml:space="preserve"> </w:t>
      </w:r>
      <w:r w:rsidRPr="00A26887">
        <w:rPr>
          <w:sz w:val="16"/>
        </w:rPr>
        <w:t>legible homogenous time.</w:t>
      </w:r>
    </w:p>
    <w:p w14:paraId="5F299E08" w14:textId="7072CECB" w:rsidR="0076060B" w:rsidRPr="00BB124E" w:rsidRDefault="0076060B" w:rsidP="0076060B">
      <w:pPr>
        <w:rPr>
          <w:rStyle w:val="Emphasis"/>
        </w:rPr>
      </w:pPr>
      <w:r w:rsidRPr="00900E1A">
        <w:rPr>
          <w:rStyle w:val="Emphasis"/>
          <w:highlight w:val="green"/>
        </w:rPr>
        <w:t>Distancing</w:t>
      </w:r>
      <w:r w:rsidRPr="00B800A2">
        <w:rPr>
          <w:rStyle w:val="StyleUnderline"/>
        </w:rPr>
        <w:t xml:space="preserve"> itself </w:t>
      </w:r>
      <w:r w:rsidRPr="00900E1A">
        <w:rPr>
          <w:rStyle w:val="StyleUnderline"/>
          <w:highlight w:val="green"/>
        </w:rPr>
        <w:t>from</w:t>
      </w:r>
      <w:r w:rsidRPr="00B800A2">
        <w:rPr>
          <w:rStyle w:val="StyleUnderline"/>
        </w:rPr>
        <w:t xml:space="preserve"> a </w:t>
      </w:r>
      <w:r w:rsidRPr="00900E1A">
        <w:rPr>
          <w:rStyle w:val="Emphasis"/>
          <w:highlight w:val="green"/>
        </w:rPr>
        <w:t>linear framework</w:t>
      </w:r>
      <w:r w:rsidRPr="00A26887">
        <w:rPr>
          <w:sz w:val="16"/>
        </w:rPr>
        <w:t xml:space="preserve"> that </w:t>
      </w:r>
      <w:r w:rsidRPr="00900E1A">
        <w:rPr>
          <w:rStyle w:val="Emphasis"/>
          <w:highlight w:val="green"/>
        </w:rPr>
        <w:t>forces pain and suffering</w:t>
      </w:r>
      <w:r w:rsidR="00F650CB" w:rsidRPr="00900E1A">
        <w:rPr>
          <w:rStyle w:val="Emphasis"/>
          <w:highlight w:val="green"/>
        </w:rPr>
        <w:t xml:space="preserve"> </w:t>
      </w:r>
      <w:r w:rsidRPr="00900E1A">
        <w:rPr>
          <w:rStyle w:val="Emphasis"/>
          <w:highlight w:val="green"/>
        </w:rPr>
        <w:t>toward remedy and repair</w:t>
      </w:r>
      <w:r w:rsidRPr="00A26887">
        <w:rPr>
          <w:sz w:val="16"/>
        </w:rPr>
        <w:t>, Mallorquín shows how violence dwells and lives</w:t>
      </w:r>
      <w:r w:rsidR="00F650CB" w:rsidRPr="00A26887">
        <w:rPr>
          <w:sz w:val="16"/>
        </w:rPr>
        <w:t xml:space="preserve"> </w:t>
      </w:r>
      <w:r w:rsidRPr="00A26887">
        <w:rPr>
          <w:sz w:val="16"/>
        </w:rPr>
        <w:t xml:space="preserve">in his flesh. In Habeas Viscus, the </w:t>
      </w:r>
      <w:r w:rsidRPr="00900E1A">
        <w:rPr>
          <w:rStyle w:val="Emphasis"/>
          <w:highlight w:val="green"/>
        </w:rPr>
        <w:t>Black studies</w:t>
      </w:r>
      <w:r w:rsidRPr="00B800A2">
        <w:rPr>
          <w:rStyle w:val="StyleUnderline"/>
        </w:rPr>
        <w:t xml:space="preserve"> scholar Alexander Weheliye </w:t>
      </w:r>
      <w:r w:rsidRPr="00900E1A">
        <w:rPr>
          <w:rStyle w:val="Emphasis"/>
          <w:highlight w:val="green"/>
        </w:rPr>
        <w:t>illustrates</w:t>
      </w:r>
      <w:r w:rsidRPr="00B800A2">
        <w:rPr>
          <w:rStyle w:val="StyleUnderline"/>
        </w:rPr>
        <w:t xml:space="preserve"> how the </w:t>
      </w:r>
      <w:r w:rsidRPr="00900E1A">
        <w:rPr>
          <w:rStyle w:val="Emphasis"/>
          <w:highlight w:val="green"/>
        </w:rPr>
        <w:t>flesh is the site in which the ongoing v</w:t>
      </w:r>
      <w:r w:rsidRPr="00900E1A">
        <w:rPr>
          <w:rStyle w:val="StyleUnderline"/>
          <w:highlight w:val="green"/>
        </w:rPr>
        <w:t>iolence</w:t>
      </w:r>
      <w:r w:rsidRPr="00B800A2">
        <w:rPr>
          <w:rStyle w:val="StyleUnderline"/>
        </w:rPr>
        <w:t xml:space="preserve"> of</w:t>
      </w:r>
      <w:r w:rsidR="00F650CB" w:rsidRPr="00B800A2">
        <w:rPr>
          <w:rStyle w:val="StyleUnderline"/>
        </w:rPr>
        <w:t xml:space="preserve"> </w:t>
      </w:r>
      <w:r w:rsidRPr="00B800A2">
        <w:rPr>
          <w:rStyle w:val="StyleUnderline"/>
        </w:rPr>
        <w:t xml:space="preserve">racialization </w:t>
      </w:r>
      <w:r w:rsidRPr="00900E1A">
        <w:rPr>
          <w:rStyle w:val="Emphasis"/>
          <w:highlight w:val="green"/>
        </w:rPr>
        <w:t>continues to be reproduced</w:t>
      </w:r>
      <w:r w:rsidRPr="00A26887">
        <w:rPr>
          <w:sz w:val="16"/>
        </w:rPr>
        <w:t xml:space="preserve">: “As a result, </w:t>
      </w:r>
      <w:r w:rsidRPr="00BB124E">
        <w:rPr>
          <w:rStyle w:val="Emphasis"/>
        </w:rPr>
        <w:t xml:space="preserve">the </w:t>
      </w:r>
      <w:r w:rsidRPr="00900E1A">
        <w:rPr>
          <w:rStyle w:val="Emphasis"/>
          <w:highlight w:val="green"/>
        </w:rPr>
        <w:t>flesh epitomizes</w:t>
      </w:r>
      <w:r w:rsidR="00F650CB" w:rsidRPr="00B800A2">
        <w:rPr>
          <w:rStyle w:val="StyleUnderline"/>
        </w:rPr>
        <w:t xml:space="preserve"> </w:t>
      </w:r>
      <w:r w:rsidRPr="00B800A2">
        <w:rPr>
          <w:rStyle w:val="StyleUnderline"/>
        </w:rPr>
        <w:t xml:space="preserve">a central </w:t>
      </w:r>
      <w:r w:rsidRPr="00900E1A">
        <w:rPr>
          <w:rStyle w:val="Emphasis"/>
          <w:highlight w:val="green"/>
        </w:rPr>
        <w:t>modern assemblage</w:t>
      </w:r>
      <w:r w:rsidRPr="00A26887">
        <w:rPr>
          <w:sz w:val="16"/>
        </w:rPr>
        <w:t xml:space="preserve"> of racialization that highlights how bare life is</w:t>
      </w:r>
      <w:r w:rsidR="00F650CB" w:rsidRPr="00A26887">
        <w:rPr>
          <w:sz w:val="16"/>
        </w:rPr>
        <w:t xml:space="preserve"> </w:t>
      </w:r>
      <w:r w:rsidRPr="00A26887">
        <w:rPr>
          <w:sz w:val="16"/>
        </w:rPr>
        <w:t>not only a product of previously established distinctions but also, and more</w:t>
      </w:r>
      <w:r w:rsidR="00F650CB" w:rsidRPr="00A26887">
        <w:rPr>
          <w:sz w:val="16"/>
        </w:rPr>
        <w:t xml:space="preserve"> </w:t>
      </w:r>
      <w:r w:rsidRPr="00A26887">
        <w:rPr>
          <w:sz w:val="16"/>
        </w:rPr>
        <w:t>significantly, aids in the perpetuation of hierarchical categorizations along</w:t>
      </w:r>
      <w:r w:rsidR="00F650CB" w:rsidRPr="00A26887">
        <w:rPr>
          <w:sz w:val="16"/>
        </w:rPr>
        <w:t xml:space="preserve"> </w:t>
      </w:r>
      <w:r w:rsidRPr="00A26887">
        <w:rPr>
          <w:sz w:val="16"/>
        </w:rPr>
        <w:t>the lines of nationality, gender, religion, race, culture, sexuality, and so on”</w:t>
      </w:r>
      <w:r w:rsidR="00F650CB" w:rsidRPr="00A26887">
        <w:rPr>
          <w:sz w:val="16"/>
        </w:rPr>
        <w:t xml:space="preserve"> </w:t>
      </w:r>
      <w:r w:rsidRPr="00A26887">
        <w:rPr>
          <w:sz w:val="16"/>
        </w:rPr>
        <w:t xml:space="preserve">(43). </w:t>
      </w:r>
      <w:r w:rsidRPr="00900E1A">
        <w:rPr>
          <w:rStyle w:val="Emphasis"/>
          <w:highlight w:val="green"/>
        </w:rPr>
        <w:t>Racializing</w:t>
      </w:r>
      <w:r w:rsidRPr="00900E1A">
        <w:rPr>
          <w:rStyle w:val="StyleUnderline"/>
          <w:highlight w:val="green"/>
        </w:rPr>
        <w:t xml:space="preserve"> processes</w:t>
      </w:r>
      <w:r w:rsidRPr="00B800A2">
        <w:rPr>
          <w:rStyle w:val="StyleUnderline"/>
        </w:rPr>
        <w:t xml:space="preserve"> are </w:t>
      </w:r>
      <w:r w:rsidRPr="00900E1A">
        <w:rPr>
          <w:rStyle w:val="Emphasis"/>
          <w:highlight w:val="green"/>
        </w:rPr>
        <w:t>produced</w:t>
      </w:r>
      <w:r w:rsidRPr="00B800A2">
        <w:rPr>
          <w:rStyle w:val="StyleUnderline"/>
        </w:rPr>
        <w:t xml:space="preserve"> and reproduced </w:t>
      </w:r>
      <w:r w:rsidRPr="00900E1A">
        <w:rPr>
          <w:rStyle w:val="Emphasis"/>
          <w:highlight w:val="green"/>
        </w:rPr>
        <w:t>through</w:t>
      </w:r>
      <w:r w:rsidRPr="00BB124E">
        <w:rPr>
          <w:rStyle w:val="Emphasis"/>
        </w:rPr>
        <w:t xml:space="preserve"> the </w:t>
      </w:r>
      <w:r w:rsidRPr="00900E1A">
        <w:rPr>
          <w:rStyle w:val="Emphasis"/>
          <w:highlight w:val="green"/>
        </w:rPr>
        <w:t>flesh</w:t>
      </w:r>
      <w:r w:rsidRPr="00A26887">
        <w:rPr>
          <w:sz w:val="16"/>
        </w:rPr>
        <w:t>,</w:t>
      </w:r>
      <w:r w:rsidR="00F650CB" w:rsidRPr="00A26887">
        <w:rPr>
          <w:sz w:val="16"/>
        </w:rPr>
        <w:t xml:space="preserve"> </w:t>
      </w:r>
      <w:r w:rsidRPr="00A26887">
        <w:rPr>
          <w:sz w:val="16"/>
        </w:rPr>
        <w:t>relying upon violently visual distinctions. Through his fractured and punctured flesh, Mallorquín articulates the violence that structures his existence</w:t>
      </w:r>
      <w:r w:rsidR="00F650CB" w:rsidRPr="00A26887">
        <w:rPr>
          <w:sz w:val="16"/>
        </w:rPr>
        <w:t xml:space="preserve"> </w:t>
      </w:r>
      <w:r w:rsidRPr="00A26887">
        <w:rPr>
          <w:sz w:val="16"/>
        </w:rPr>
        <w:t>and conditions his past, present, and future. By staying with his abjection,</w:t>
      </w:r>
      <w:r w:rsidR="00F650CB" w:rsidRPr="00A26887">
        <w:rPr>
          <w:sz w:val="16"/>
        </w:rPr>
        <w:t xml:space="preserve"> </w:t>
      </w:r>
      <w:r w:rsidRPr="00A26887">
        <w:rPr>
          <w:sz w:val="16"/>
        </w:rPr>
        <w:t>he refuses a narrative of repair.</w:t>
      </w:r>
    </w:p>
    <w:p w14:paraId="2853AFB3" w14:textId="0E140EA2" w:rsidR="0076060B" w:rsidRPr="00A26887" w:rsidRDefault="0076060B" w:rsidP="0076060B">
      <w:pPr>
        <w:rPr>
          <w:sz w:val="16"/>
        </w:rPr>
      </w:pPr>
      <w:r w:rsidRPr="00A26887">
        <w:rPr>
          <w:sz w:val="16"/>
        </w:rPr>
        <w:t xml:space="preserve">As he narrates </w:t>
      </w:r>
      <w:r w:rsidRPr="00BB124E">
        <w:rPr>
          <w:rStyle w:val="Emphasis"/>
        </w:rPr>
        <w:t xml:space="preserve">experiences of state </w:t>
      </w:r>
      <w:r w:rsidRPr="00900E1A">
        <w:rPr>
          <w:rStyle w:val="Emphasis"/>
          <w:highlight w:val="green"/>
        </w:rPr>
        <w:t>violence</w:t>
      </w:r>
      <w:r w:rsidRPr="00A26887">
        <w:rPr>
          <w:sz w:val="16"/>
        </w:rPr>
        <w:t xml:space="preserve"> in Mexico, Mallorquín </w:t>
      </w:r>
      <w:r w:rsidRPr="00BB124E">
        <w:rPr>
          <w:rStyle w:val="Emphasis"/>
        </w:rPr>
        <w:t>captures</w:t>
      </w:r>
      <w:r w:rsidRPr="00B800A2">
        <w:rPr>
          <w:rStyle w:val="StyleUnderline"/>
        </w:rPr>
        <w:t xml:space="preserve"> how </w:t>
      </w:r>
      <w:r w:rsidRPr="00BB124E">
        <w:rPr>
          <w:rStyle w:val="Emphasis"/>
        </w:rPr>
        <w:t xml:space="preserve">violence </w:t>
      </w:r>
      <w:r w:rsidRPr="00900E1A">
        <w:rPr>
          <w:rStyle w:val="Emphasis"/>
          <w:highlight w:val="green"/>
        </w:rPr>
        <w:t>is an ongoing condition</w:t>
      </w:r>
      <w:r w:rsidRPr="00900E1A">
        <w:rPr>
          <w:rStyle w:val="StyleUnderline"/>
          <w:highlight w:val="green"/>
        </w:rPr>
        <w:t xml:space="preserve"> </w:t>
      </w:r>
      <w:r w:rsidRPr="00900E1A">
        <w:rPr>
          <w:rStyle w:val="StyleUnderline"/>
        </w:rPr>
        <w:t>that</w:t>
      </w:r>
      <w:r w:rsidRPr="00B800A2">
        <w:rPr>
          <w:rStyle w:val="StyleUnderline"/>
        </w:rPr>
        <w:t xml:space="preserve"> </w:t>
      </w:r>
      <w:r w:rsidRPr="00900E1A">
        <w:rPr>
          <w:rStyle w:val="Emphasis"/>
          <w:highlight w:val="green"/>
        </w:rPr>
        <w:t>exceeds temporal binding</w:t>
      </w:r>
      <w:r w:rsidRPr="00A26887">
        <w:rPr>
          <w:sz w:val="16"/>
        </w:rPr>
        <w:t>.</w:t>
      </w:r>
      <w:r w:rsidR="00F650CB" w:rsidRPr="00A26887">
        <w:rPr>
          <w:sz w:val="16"/>
        </w:rPr>
        <w:t xml:space="preserve"> </w:t>
      </w:r>
      <w:r w:rsidRPr="00A26887">
        <w:rPr>
          <w:sz w:val="16"/>
        </w:rPr>
        <w:t>In doing so, Mallorquín refuses to trap violence in an event or episode that</w:t>
      </w:r>
      <w:r w:rsidR="00F650CB" w:rsidRPr="00A26887">
        <w:rPr>
          <w:sz w:val="16"/>
        </w:rPr>
        <w:t xml:space="preserve"> </w:t>
      </w:r>
      <w:r w:rsidRPr="00A26887">
        <w:rPr>
          <w:sz w:val="16"/>
        </w:rPr>
        <w:t>evades the present. Mallorquín’s recognition of violence as a structure that</w:t>
      </w:r>
      <w:r w:rsidR="00F650CB" w:rsidRPr="00A26887">
        <w:rPr>
          <w:sz w:val="16"/>
        </w:rPr>
        <w:t xml:space="preserve"> </w:t>
      </w:r>
      <w:r w:rsidRPr="00A26887">
        <w:rPr>
          <w:sz w:val="16"/>
        </w:rPr>
        <w:t>orders his existence echoes Weheliye’s definition of racialized violence: “</w:t>
      </w:r>
      <w:r w:rsidRPr="00900E1A">
        <w:rPr>
          <w:rStyle w:val="Emphasis"/>
          <w:highlight w:val="green"/>
        </w:rPr>
        <w:t>Racial</w:t>
      </w:r>
      <w:r w:rsidR="00F650CB" w:rsidRPr="00900E1A">
        <w:rPr>
          <w:rStyle w:val="Emphasis"/>
          <w:highlight w:val="green"/>
        </w:rPr>
        <w:t xml:space="preserve"> </w:t>
      </w:r>
      <w:r w:rsidRPr="00900E1A">
        <w:rPr>
          <w:rStyle w:val="Emphasis"/>
          <w:highlight w:val="green"/>
        </w:rPr>
        <w:t>violence</w:t>
      </w:r>
      <w:r w:rsidRPr="00A26887">
        <w:rPr>
          <w:sz w:val="16"/>
        </w:rPr>
        <w:t xml:space="preserve"> is </w:t>
      </w:r>
      <w:r w:rsidRPr="00B800A2">
        <w:rPr>
          <w:rStyle w:val="StyleUnderline"/>
        </w:rPr>
        <w:t xml:space="preserve">always already </w:t>
      </w:r>
      <w:r w:rsidRPr="00900E1A">
        <w:rPr>
          <w:rStyle w:val="Emphasis"/>
          <w:highlight w:val="green"/>
        </w:rPr>
        <w:t>beyond</w:t>
      </w:r>
      <w:r w:rsidRPr="00B800A2">
        <w:rPr>
          <w:rStyle w:val="StyleUnderline"/>
        </w:rPr>
        <w:t xml:space="preserve"> the </w:t>
      </w:r>
      <w:r w:rsidRPr="00900E1A">
        <w:rPr>
          <w:rStyle w:val="Emphasis"/>
          <w:highlight w:val="green"/>
        </w:rPr>
        <w:t>law</w:t>
      </w:r>
      <w:r w:rsidRPr="00B800A2">
        <w:rPr>
          <w:rStyle w:val="StyleUnderline"/>
        </w:rPr>
        <w:t xml:space="preserve"> under a </w:t>
      </w:r>
      <w:r w:rsidRPr="00BB124E">
        <w:rPr>
          <w:rStyle w:val="Emphasis"/>
        </w:rPr>
        <w:t>constant state of siege</w:t>
      </w:r>
      <w:r w:rsidRPr="00A26887">
        <w:rPr>
          <w:sz w:val="16"/>
        </w:rPr>
        <w:t>. In</w:t>
      </w:r>
      <w:r w:rsidR="00F650CB" w:rsidRPr="00A26887">
        <w:rPr>
          <w:sz w:val="16"/>
        </w:rPr>
        <w:t xml:space="preserve"> </w:t>
      </w:r>
      <w:r w:rsidRPr="00A26887">
        <w:rPr>
          <w:sz w:val="16"/>
        </w:rPr>
        <w:t>other words, the normal order is differentially and hierarchically structured</w:t>
      </w:r>
      <w:r w:rsidR="00F650CB" w:rsidRPr="00A26887">
        <w:rPr>
          <w:sz w:val="16"/>
        </w:rPr>
        <w:t xml:space="preserve"> </w:t>
      </w:r>
      <w:r w:rsidRPr="00A26887">
        <w:rPr>
          <w:sz w:val="16"/>
        </w:rPr>
        <w:t>and does not necessitate a legal state of exception in order to fabricate the</w:t>
      </w:r>
      <w:r w:rsidR="00F650CB" w:rsidRPr="00A26887">
        <w:rPr>
          <w:sz w:val="16"/>
        </w:rPr>
        <w:t xml:space="preserve"> </w:t>
      </w:r>
      <w:r w:rsidRPr="00A26887">
        <w:rPr>
          <w:sz w:val="16"/>
        </w:rPr>
        <w:t>mere life of those subjects already marked for violent exclusion; in fact,</w:t>
      </w:r>
      <w:r w:rsidR="00F650CB" w:rsidRPr="00A26887">
        <w:rPr>
          <w:sz w:val="16"/>
        </w:rPr>
        <w:t xml:space="preserve"> </w:t>
      </w:r>
      <w:r w:rsidRPr="00A26887">
        <w:rPr>
          <w:sz w:val="16"/>
        </w:rPr>
        <w:t>we might even say that this is its end goal” (Weheliye,</w:t>
      </w:r>
      <w:r w:rsidR="00F650CB" w:rsidRPr="00A26887">
        <w:rPr>
          <w:sz w:val="16"/>
        </w:rPr>
        <w:t xml:space="preserve"> </w:t>
      </w:r>
      <w:r w:rsidRPr="00A26887">
        <w:rPr>
          <w:sz w:val="16"/>
        </w:rPr>
        <w:t>86– 87). Mallorquín</w:t>
      </w:r>
      <w:r w:rsidR="00F650CB" w:rsidRPr="00A26887">
        <w:rPr>
          <w:sz w:val="16"/>
        </w:rPr>
        <w:t xml:space="preserve"> </w:t>
      </w:r>
      <w:r w:rsidRPr="00A26887">
        <w:rPr>
          <w:sz w:val="16"/>
        </w:rPr>
        <w:t>weaves together his past and his present onto himself as he articulates how</w:t>
      </w:r>
      <w:r w:rsidR="00F650CB" w:rsidRPr="00A26887">
        <w:rPr>
          <w:sz w:val="16"/>
        </w:rPr>
        <w:t xml:space="preserve"> </w:t>
      </w:r>
      <w:r w:rsidRPr="00A26887">
        <w:rPr>
          <w:sz w:val="16"/>
        </w:rPr>
        <w:t>violence conditions his existence. In doing so, he does not temporally freeze</w:t>
      </w:r>
      <w:r w:rsidR="00F650CB" w:rsidRPr="00A26887">
        <w:rPr>
          <w:sz w:val="16"/>
        </w:rPr>
        <w:t xml:space="preserve"> </w:t>
      </w:r>
      <w:r w:rsidRPr="00A26887">
        <w:rPr>
          <w:sz w:val="16"/>
        </w:rPr>
        <w:t>violence into an event but unfolds it onto himself to show that this violence</w:t>
      </w:r>
      <w:r w:rsidR="00F650CB" w:rsidRPr="00A26887">
        <w:rPr>
          <w:sz w:val="16"/>
        </w:rPr>
        <w:t xml:space="preserve"> </w:t>
      </w:r>
      <w:r w:rsidRPr="00A26887">
        <w:rPr>
          <w:sz w:val="16"/>
        </w:rPr>
        <w:t>constitutes part of his existence.</w:t>
      </w:r>
    </w:p>
    <w:p w14:paraId="4E6CB3A1" w14:textId="32820577" w:rsidR="0076060B" w:rsidRPr="00A26887" w:rsidRDefault="0076060B" w:rsidP="0076060B">
      <w:pPr>
        <w:rPr>
          <w:sz w:val="16"/>
        </w:rPr>
      </w:pPr>
      <w:r w:rsidRPr="00900E1A">
        <w:rPr>
          <w:rStyle w:val="Emphasis"/>
          <w:highlight w:val="green"/>
        </w:rPr>
        <w:t>Mallorquín’s embodiment</w:t>
      </w:r>
      <w:r w:rsidRPr="00900E1A">
        <w:rPr>
          <w:rStyle w:val="StyleUnderline"/>
          <w:highlight w:val="green"/>
        </w:rPr>
        <w:t xml:space="preserve"> of </w:t>
      </w:r>
      <w:r w:rsidRPr="00900E1A">
        <w:rPr>
          <w:rStyle w:val="Emphasis"/>
          <w:highlight w:val="green"/>
        </w:rPr>
        <w:t>violence</w:t>
      </w:r>
      <w:r w:rsidRPr="00B800A2">
        <w:rPr>
          <w:rStyle w:val="StyleUnderline"/>
        </w:rPr>
        <w:t xml:space="preserve"> in </w:t>
      </w:r>
      <w:r w:rsidRPr="00900E1A">
        <w:rPr>
          <w:rStyle w:val="StyleUnderline"/>
          <w:highlight w:val="green"/>
        </w:rPr>
        <w:t xml:space="preserve">an </w:t>
      </w:r>
      <w:r w:rsidRPr="00900E1A">
        <w:rPr>
          <w:rStyle w:val="Emphasis"/>
          <w:highlight w:val="green"/>
        </w:rPr>
        <w:t>ongoing ontological condition</w:t>
      </w:r>
      <w:r w:rsidRPr="00BB124E">
        <w:rPr>
          <w:rStyle w:val="Emphasis"/>
        </w:rPr>
        <w:t xml:space="preserve"> complicates migration narratives</w:t>
      </w:r>
      <w:r w:rsidRPr="00B800A2">
        <w:rPr>
          <w:rStyle w:val="StyleUnderline"/>
        </w:rPr>
        <w:t xml:space="preserve"> that attempt to frame the pain and</w:t>
      </w:r>
      <w:r w:rsidR="00F650CB" w:rsidRPr="00B800A2">
        <w:rPr>
          <w:rStyle w:val="StyleUnderline"/>
        </w:rPr>
        <w:t xml:space="preserve"> </w:t>
      </w:r>
      <w:r w:rsidRPr="00B800A2">
        <w:rPr>
          <w:rStyle w:val="StyleUnderline"/>
        </w:rPr>
        <w:t>suffering of migrants within a timeline of repair</w:t>
      </w:r>
      <w:r w:rsidRPr="00A26887">
        <w:rPr>
          <w:sz w:val="16"/>
        </w:rPr>
        <w:t>, where violence dissipates</w:t>
      </w:r>
      <w:r w:rsidR="00F650CB" w:rsidRPr="00A26887">
        <w:rPr>
          <w:sz w:val="16"/>
        </w:rPr>
        <w:t xml:space="preserve"> </w:t>
      </w:r>
      <w:r w:rsidRPr="00A26887">
        <w:rPr>
          <w:sz w:val="16"/>
        </w:rPr>
        <w:t>through inclusion. Weheliye asserts,</w:t>
      </w:r>
    </w:p>
    <w:p w14:paraId="0015D4E9" w14:textId="59EBA4C5" w:rsidR="0076060B" w:rsidRPr="00A26887" w:rsidRDefault="0076060B" w:rsidP="00F650CB">
      <w:pPr>
        <w:ind w:left="720"/>
        <w:rPr>
          <w:sz w:val="16"/>
        </w:rPr>
      </w:pPr>
      <w:r w:rsidRPr="00A26887">
        <w:rPr>
          <w:sz w:val="16"/>
        </w:rPr>
        <w:t>Even more generally, the acknowledgment and granting of full personhood</w:t>
      </w:r>
      <w:r w:rsidR="00F650CB" w:rsidRPr="00A26887">
        <w:rPr>
          <w:sz w:val="16"/>
        </w:rPr>
        <w:t xml:space="preserve"> </w:t>
      </w:r>
      <w:r w:rsidRPr="00A26887">
        <w:rPr>
          <w:sz w:val="16"/>
        </w:rPr>
        <w:t>of those excluded from its precincts requires the overcoming of physical</w:t>
      </w:r>
      <w:r w:rsidR="00F650CB" w:rsidRPr="00A26887">
        <w:rPr>
          <w:sz w:val="16"/>
        </w:rPr>
        <w:t xml:space="preserve"> </w:t>
      </w:r>
      <w:r w:rsidRPr="00A26887">
        <w:rPr>
          <w:sz w:val="16"/>
        </w:rPr>
        <w:t>violence, while epistemic and economic brutalities remain outside the scope</w:t>
      </w:r>
      <w:r w:rsidR="00F650CB" w:rsidRPr="00A26887">
        <w:rPr>
          <w:sz w:val="16"/>
        </w:rPr>
        <w:t xml:space="preserve"> </w:t>
      </w:r>
      <w:r w:rsidRPr="00A26887">
        <w:rPr>
          <w:sz w:val="16"/>
        </w:rPr>
        <w:t>of the law. Congruently, much of the politics constructed around the effects</w:t>
      </w:r>
      <w:r w:rsidR="00F650CB" w:rsidRPr="00A26887">
        <w:rPr>
          <w:sz w:val="16"/>
        </w:rPr>
        <w:t xml:space="preserve"> </w:t>
      </w:r>
      <w:r w:rsidRPr="00A26887">
        <w:rPr>
          <w:sz w:val="16"/>
        </w:rPr>
        <w:t>of political violence [. . .] is constructed from the shaky foundation of</w:t>
      </w:r>
      <w:r w:rsidR="00F650CB" w:rsidRPr="00A26887">
        <w:rPr>
          <w:sz w:val="16"/>
        </w:rPr>
        <w:t xml:space="preserve"> </w:t>
      </w:r>
      <w:r w:rsidRPr="00A26887">
        <w:rPr>
          <w:sz w:val="16"/>
        </w:rPr>
        <w:t>surmounting or desiring to leave behind physical suffering so as to take on</w:t>
      </w:r>
      <w:r w:rsidR="00F650CB" w:rsidRPr="00A26887">
        <w:rPr>
          <w:sz w:val="16"/>
        </w:rPr>
        <w:t xml:space="preserve"> </w:t>
      </w:r>
      <w:r w:rsidRPr="00A26887">
        <w:rPr>
          <w:sz w:val="16"/>
        </w:rPr>
        <w:t>the ghostly semblance of possessing one’s personhood. (76)</w:t>
      </w:r>
    </w:p>
    <w:p w14:paraId="66FFC363" w14:textId="41186AF1" w:rsidR="0076060B" w:rsidRPr="00A26887" w:rsidRDefault="0076060B" w:rsidP="0076060B">
      <w:pPr>
        <w:rPr>
          <w:sz w:val="16"/>
        </w:rPr>
      </w:pPr>
      <w:r w:rsidRPr="00900E1A">
        <w:rPr>
          <w:rStyle w:val="Emphasis"/>
          <w:highlight w:val="green"/>
        </w:rPr>
        <w:t>Mallorquín speaks to</w:t>
      </w:r>
      <w:r w:rsidRPr="00B800A2">
        <w:rPr>
          <w:rStyle w:val="StyleUnderline"/>
        </w:rPr>
        <w:t xml:space="preserve"> and </w:t>
      </w:r>
      <w:r w:rsidRPr="00BB124E">
        <w:rPr>
          <w:rStyle w:val="Emphasis"/>
        </w:rPr>
        <w:t xml:space="preserve">embodies the </w:t>
      </w:r>
      <w:r w:rsidRPr="00900E1A">
        <w:rPr>
          <w:rStyle w:val="Emphasis"/>
          <w:highlight w:val="green"/>
        </w:rPr>
        <w:t>violent racialization</w:t>
      </w:r>
      <w:r w:rsidRPr="00B800A2">
        <w:rPr>
          <w:rStyle w:val="StyleUnderline"/>
        </w:rPr>
        <w:t xml:space="preserve"> that makes</w:t>
      </w:r>
      <w:r w:rsidR="00F650CB" w:rsidRPr="00B800A2">
        <w:rPr>
          <w:rStyle w:val="StyleUnderline"/>
        </w:rPr>
        <w:t xml:space="preserve"> </w:t>
      </w:r>
      <w:r w:rsidRPr="00B800A2">
        <w:rPr>
          <w:rStyle w:val="StyleUnderline"/>
        </w:rPr>
        <w:t>disposable subjects</w:t>
      </w:r>
      <w:r w:rsidRPr="00A26887">
        <w:rPr>
          <w:sz w:val="16"/>
        </w:rPr>
        <w:t>. By embodying the ongoing violence of his existence,</w:t>
      </w:r>
      <w:r w:rsidR="00F650CB" w:rsidRPr="00A26887">
        <w:rPr>
          <w:sz w:val="16"/>
        </w:rPr>
        <w:t xml:space="preserve"> </w:t>
      </w:r>
      <w:r w:rsidRPr="00A26887">
        <w:rPr>
          <w:sz w:val="16"/>
        </w:rPr>
        <w:t xml:space="preserve">Mallorquín shows the </w:t>
      </w:r>
      <w:r w:rsidRPr="00900E1A">
        <w:rPr>
          <w:rStyle w:val="Emphasis"/>
          <w:highlight w:val="green"/>
        </w:rPr>
        <w:t>limits</w:t>
      </w:r>
      <w:r w:rsidRPr="00B800A2">
        <w:rPr>
          <w:rStyle w:val="StyleUnderline"/>
        </w:rPr>
        <w:t xml:space="preserve"> of </w:t>
      </w:r>
      <w:r w:rsidRPr="00900E1A">
        <w:rPr>
          <w:rStyle w:val="Emphasis"/>
          <w:highlight w:val="green"/>
        </w:rPr>
        <w:t>restorative or reparative discourses</w:t>
      </w:r>
      <w:r w:rsidRPr="00B800A2">
        <w:rPr>
          <w:rStyle w:val="StyleUnderline"/>
        </w:rPr>
        <w:t xml:space="preserve"> that</w:t>
      </w:r>
      <w:r w:rsidR="00F650CB" w:rsidRPr="00B800A2">
        <w:rPr>
          <w:rStyle w:val="StyleUnderline"/>
        </w:rPr>
        <w:t xml:space="preserve"> </w:t>
      </w:r>
      <w:r w:rsidRPr="00B800A2">
        <w:rPr>
          <w:rStyle w:val="StyleUnderline"/>
        </w:rPr>
        <w:t xml:space="preserve">attempt to resolve migrant </w:t>
      </w:r>
      <w:r w:rsidRPr="00BB124E">
        <w:rPr>
          <w:rStyle w:val="Emphasis"/>
        </w:rPr>
        <w:t>suffering by “repairing” migrant subjects</w:t>
      </w:r>
      <w:r w:rsidRPr="00B800A2">
        <w:rPr>
          <w:rStyle w:val="StyleUnderline"/>
        </w:rPr>
        <w:t xml:space="preserve"> and</w:t>
      </w:r>
      <w:r w:rsidR="00F650CB" w:rsidRPr="00B800A2">
        <w:rPr>
          <w:rStyle w:val="StyleUnderline"/>
        </w:rPr>
        <w:t xml:space="preserve"> </w:t>
      </w:r>
      <w:r w:rsidRPr="00BB124E">
        <w:rPr>
          <w:rStyle w:val="Emphasis"/>
        </w:rPr>
        <w:t>compensating</w:t>
      </w:r>
      <w:r w:rsidRPr="00B800A2">
        <w:rPr>
          <w:rStyle w:val="StyleUnderline"/>
        </w:rPr>
        <w:t xml:space="preserve"> for </w:t>
      </w:r>
      <w:r w:rsidRPr="00BB124E">
        <w:rPr>
          <w:rStyle w:val="Emphasis"/>
        </w:rPr>
        <w:t>pain and suffering</w:t>
      </w:r>
      <w:r w:rsidRPr="00B800A2">
        <w:rPr>
          <w:rStyle w:val="StyleUnderline"/>
        </w:rPr>
        <w:t xml:space="preserve"> </w:t>
      </w:r>
      <w:r w:rsidRPr="00900E1A">
        <w:rPr>
          <w:rStyle w:val="StyleUnderline"/>
          <w:highlight w:val="green"/>
        </w:rPr>
        <w:t xml:space="preserve">through </w:t>
      </w:r>
      <w:r w:rsidRPr="00900E1A">
        <w:rPr>
          <w:rStyle w:val="Emphasis"/>
          <w:highlight w:val="green"/>
        </w:rPr>
        <w:t>liberal discourses of inclusion</w:t>
      </w:r>
      <w:r w:rsidRPr="00B800A2">
        <w:rPr>
          <w:rStyle w:val="StyleUnderline"/>
        </w:rPr>
        <w:t>.</w:t>
      </w:r>
      <w:r w:rsidR="00F650CB" w:rsidRPr="00A26887">
        <w:rPr>
          <w:sz w:val="16"/>
        </w:rPr>
        <w:t xml:space="preserve"> </w:t>
      </w:r>
      <w:r w:rsidRPr="00A26887">
        <w:rPr>
          <w:sz w:val="16"/>
        </w:rPr>
        <w:t>Mallorquín continues to describe his negated existence, narrating his exclusion from the migrant caravan camp at El Barretal in Tijuana: “When I got</w:t>
      </w:r>
      <w:r w:rsidR="00F650CB" w:rsidRPr="00A26887">
        <w:rPr>
          <w:sz w:val="16"/>
        </w:rPr>
        <w:t xml:space="preserve"> </w:t>
      </w:r>
      <w:r w:rsidRPr="00A26887">
        <w:rPr>
          <w:sz w:val="16"/>
        </w:rPr>
        <w:t>here, they wouldn’t let me in” (Mallorquín Aguilar, no. 139). Mallorquín’s</w:t>
      </w:r>
      <w:r w:rsidR="00F650CB" w:rsidRPr="00A26887">
        <w:rPr>
          <w:sz w:val="16"/>
        </w:rPr>
        <w:t xml:space="preserve"> </w:t>
      </w:r>
      <w:r w:rsidRPr="00A26887">
        <w:rPr>
          <w:sz w:val="16"/>
        </w:rPr>
        <w:t xml:space="preserve">exclusion is total. </w:t>
      </w:r>
      <w:r w:rsidRPr="00B800A2">
        <w:rPr>
          <w:rStyle w:val="StyleUnderline"/>
        </w:rPr>
        <w:t>He is not only disavowed by the state but also rejected</w:t>
      </w:r>
      <w:r w:rsidR="00F650CB" w:rsidRPr="00B800A2">
        <w:rPr>
          <w:rStyle w:val="StyleUnderline"/>
        </w:rPr>
        <w:t xml:space="preserve"> </w:t>
      </w:r>
      <w:r w:rsidRPr="00B800A2">
        <w:rPr>
          <w:rStyle w:val="StyleUnderline"/>
        </w:rPr>
        <w:t>from the migrant camp, the supposed safe space created to shelter migrants</w:t>
      </w:r>
      <w:r w:rsidR="00F650CB" w:rsidRPr="00B800A2">
        <w:rPr>
          <w:rStyle w:val="StyleUnderline"/>
        </w:rPr>
        <w:t xml:space="preserve"> </w:t>
      </w:r>
      <w:r w:rsidRPr="00B800A2">
        <w:rPr>
          <w:rStyle w:val="StyleUnderline"/>
        </w:rPr>
        <w:t>like him</w:t>
      </w:r>
      <w:r w:rsidRPr="00A26887">
        <w:rPr>
          <w:sz w:val="16"/>
        </w:rPr>
        <w:t>. But Mallorquín does not fight against his disavowal. By staying</w:t>
      </w:r>
      <w:r w:rsidR="00F650CB" w:rsidRPr="00A26887">
        <w:rPr>
          <w:sz w:val="16"/>
        </w:rPr>
        <w:t xml:space="preserve"> </w:t>
      </w:r>
      <w:r w:rsidRPr="00A26887">
        <w:rPr>
          <w:sz w:val="16"/>
        </w:rPr>
        <w:t>with his abjection, he refuses a narrative of repair.</w:t>
      </w:r>
    </w:p>
    <w:p w14:paraId="27550785" w14:textId="767BBFD6" w:rsidR="0076060B" w:rsidRPr="00A26887" w:rsidRDefault="0076060B" w:rsidP="0076060B">
      <w:pPr>
        <w:rPr>
          <w:sz w:val="16"/>
        </w:rPr>
      </w:pPr>
      <w:r w:rsidRPr="00900E1A">
        <w:rPr>
          <w:rStyle w:val="Emphasis"/>
          <w:highlight w:val="green"/>
        </w:rPr>
        <w:t>Mallorquín recognizes</w:t>
      </w:r>
      <w:r w:rsidRPr="00900E1A">
        <w:rPr>
          <w:rStyle w:val="StyleUnderline"/>
          <w:highlight w:val="green"/>
        </w:rPr>
        <w:t xml:space="preserve"> his </w:t>
      </w:r>
      <w:r w:rsidRPr="00900E1A">
        <w:rPr>
          <w:rStyle w:val="Emphasis"/>
          <w:highlight w:val="green"/>
        </w:rPr>
        <w:t>nonexistence</w:t>
      </w:r>
      <w:r w:rsidRPr="00B800A2">
        <w:rPr>
          <w:rStyle w:val="StyleUnderline"/>
        </w:rPr>
        <w:t xml:space="preserve"> in the present world and begins to</w:t>
      </w:r>
      <w:r w:rsidRPr="00B800A2">
        <w:rPr>
          <w:rStyle w:val="StyleUnderline"/>
        </w:rPr>
        <w:t xml:space="preserve"> </w:t>
      </w:r>
      <w:r w:rsidRPr="00B800A2">
        <w:rPr>
          <w:rStyle w:val="StyleUnderline"/>
        </w:rPr>
        <w:t xml:space="preserve">reveal a space in which his </w:t>
      </w:r>
      <w:r w:rsidRPr="00900E1A">
        <w:rPr>
          <w:rStyle w:val="Emphasis"/>
          <w:highlight w:val="green"/>
        </w:rPr>
        <w:t>nonexistence speaks</w:t>
      </w:r>
      <w:r w:rsidRPr="00B800A2">
        <w:rPr>
          <w:rStyle w:val="StyleUnderline"/>
        </w:rPr>
        <w:t xml:space="preserve"> itself </w:t>
      </w:r>
      <w:r w:rsidRPr="00900E1A">
        <w:rPr>
          <w:rStyle w:val="Emphasis"/>
          <w:highlight w:val="green"/>
        </w:rPr>
        <w:t>into another existence</w:t>
      </w:r>
      <w:r w:rsidRPr="00A26887">
        <w:rPr>
          <w:sz w:val="16"/>
        </w:rPr>
        <w:t>: a</w:t>
      </w:r>
      <w:r w:rsidRPr="00A26887">
        <w:rPr>
          <w:sz w:val="16"/>
        </w:rPr>
        <w:t xml:space="preserve"> </w:t>
      </w:r>
      <w:r w:rsidRPr="00A26887">
        <w:rPr>
          <w:sz w:val="16"/>
        </w:rPr>
        <w:t>lean-to he has constructed from objects found just outside the Barretal camp.</w:t>
      </w:r>
      <w:r w:rsidRPr="00A26887">
        <w:rPr>
          <w:sz w:val="16"/>
        </w:rPr>
        <w:t xml:space="preserve"> </w:t>
      </w:r>
      <w:r w:rsidRPr="00A26887">
        <w:rPr>
          <w:sz w:val="16"/>
        </w:rPr>
        <w:t xml:space="preserve">Theorizing with Asma Abbas, Weheliye tends to the </w:t>
      </w:r>
      <w:r w:rsidRPr="00900E1A">
        <w:rPr>
          <w:rStyle w:val="Emphasis"/>
          <w:highlight w:val="green"/>
        </w:rPr>
        <w:t>possibilities</w:t>
      </w:r>
      <w:r w:rsidRPr="00B800A2">
        <w:rPr>
          <w:rStyle w:val="StyleUnderline"/>
        </w:rPr>
        <w:t xml:space="preserve"> of </w:t>
      </w:r>
      <w:r w:rsidRPr="00BB124E">
        <w:rPr>
          <w:rStyle w:val="Emphasis"/>
        </w:rPr>
        <w:t>world</w:t>
      </w:r>
      <w:r w:rsidRPr="00BB124E">
        <w:rPr>
          <w:rStyle w:val="Emphasis"/>
        </w:rPr>
        <w:t xml:space="preserve"> </w:t>
      </w:r>
      <w:r w:rsidRPr="00BB124E">
        <w:rPr>
          <w:rStyle w:val="Emphasis"/>
        </w:rPr>
        <w:t>making</w:t>
      </w:r>
      <w:r w:rsidRPr="00B800A2">
        <w:rPr>
          <w:rStyle w:val="StyleUnderline"/>
        </w:rPr>
        <w:t xml:space="preserve"> that </w:t>
      </w:r>
      <w:r w:rsidRPr="00900E1A">
        <w:rPr>
          <w:rStyle w:val="StyleUnderline"/>
          <w:highlight w:val="green"/>
        </w:rPr>
        <w:t>emerge</w:t>
      </w:r>
      <w:r w:rsidRPr="00B800A2">
        <w:rPr>
          <w:rStyle w:val="StyleUnderline"/>
        </w:rPr>
        <w:t xml:space="preserve"> </w:t>
      </w:r>
      <w:r w:rsidRPr="00BB124E">
        <w:rPr>
          <w:rStyle w:val="Emphasis"/>
        </w:rPr>
        <w:t>from a politics of suffering</w:t>
      </w:r>
      <w:r w:rsidRPr="00A26887">
        <w:rPr>
          <w:sz w:val="16"/>
        </w:rPr>
        <w:t>: “Consequently, rather than</w:t>
      </w:r>
      <w:r w:rsidRPr="00A26887">
        <w:rPr>
          <w:sz w:val="16"/>
        </w:rPr>
        <w:t xml:space="preserve"> </w:t>
      </w:r>
      <w:r w:rsidRPr="00A26887">
        <w:rPr>
          <w:sz w:val="16"/>
        </w:rPr>
        <w:t>assuming that suffering must always follow the path of wounded attachments</w:t>
      </w:r>
      <w:r w:rsidRPr="00A26887">
        <w:rPr>
          <w:sz w:val="16"/>
        </w:rPr>
        <w:t xml:space="preserve"> </w:t>
      </w:r>
      <w:r w:rsidRPr="00A26887">
        <w:rPr>
          <w:sz w:val="16"/>
        </w:rPr>
        <w:t>in search of recognition from the liberal state, and therefore dismissing any</w:t>
      </w:r>
      <w:r w:rsidRPr="00A26887">
        <w:rPr>
          <w:sz w:val="16"/>
        </w:rPr>
        <w:t xml:space="preserve"> </w:t>
      </w:r>
      <w:r w:rsidRPr="00A26887">
        <w:rPr>
          <w:sz w:val="16"/>
        </w:rPr>
        <w:t>form of politics that might arise from the undergoing of political violence as</w:t>
      </w:r>
      <w:r w:rsidRPr="00A26887">
        <w:rPr>
          <w:sz w:val="16"/>
        </w:rPr>
        <w:t xml:space="preserve"> </w:t>
      </w:r>
      <w:r w:rsidRPr="00A26887">
        <w:rPr>
          <w:sz w:val="16"/>
        </w:rPr>
        <w:t>inherently essentialist, my thinking is more in line with a materialist reconceptualization of suffering” (Weheliye, 29). Asma Abbas does not conscript</w:t>
      </w:r>
      <w:r w:rsidRPr="00A26887">
        <w:rPr>
          <w:sz w:val="16"/>
        </w:rPr>
        <w:t xml:space="preserve"> </w:t>
      </w:r>
      <w:r w:rsidRPr="00A26887">
        <w:rPr>
          <w:sz w:val="16"/>
        </w:rPr>
        <w:t>minoritarian suffering to the realm of individual ressentiment used in the</w:t>
      </w:r>
      <w:r w:rsidRPr="00A26887">
        <w:rPr>
          <w:sz w:val="16"/>
        </w:rPr>
        <w:t xml:space="preserve"> </w:t>
      </w:r>
      <w:r w:rsidRPr="00A26887">
        <w:rPr>
          <w:sz w:val="16"/>
        </w:rPr>
        <w:t>service of gaining liberal personhood but instead argues for an “understanding of suffering that allows us to honor the suffering and hope of others not</w:t>
      </w:r>
      <w:r w:rsidRPr="00A26887">
        <w:rPr>
          <w:sz w:val="16"/>
        </w:rPr>
        <w:t xml:space="preserve"> </w:t>
      </w:r>
      <w:r w:rsidRPr="00A26887">
        <w:rPr>
          <w:sz w:val="16"/>
        </w:rPr>
        <w:t>because we are humbled by their impenetrability and unknowability, but</w:t>
      </w:r>
      <w:r w:rsidRPr="00A26887">
        <w:rPr>
          <w:sz w:val="16"/>
        </w:rPr>
        <w:t xml:space="preserve"> </w:t>
      </w:r>
      <w:r w:rsidRPr="00A26887">
        <w:rPr>
          <w:sz w:val="16"/>
        </w:rPr>
        <w:t>because of how we see our sufferings and our labors as co-constitutive of the</w:t>
      </w:r>
      <w:r w:rsidRPr="00A26887">
        <w:rPr>
          <w:sz w:val="16"/>
        </w:rPr>
        <w:t xml:space="preserve"> </w:t>
      </w:r>
      <w:r w:rsidRPr="00A26887">
        <w:rPr>
          <w:sz w:val="16"/>
        </w:rPr>
        <w:t xml:space="preserve">world we inhabit, however homelessly” (Abbas, 229). </w:t>
      </w:r>
      <w:r w:rsidRPr="00900E1A">
        <w:rPr>
          <w:rStyle w:val="Emphasis"/>
          <w:highlight w:val="green"/>
        </w:rPr>
        <w:t>Mallorquín’s abjection</w:t>
      </w:r>
      <w:r w:rsidRPr="00A26887">
        <w:rPr>
          <w:sz w:val="16"/>
        </w:rPr>
        <w:t xml:space="preserve"> </w:t>
      </w:r>
      <w:r w:rsidRPr="00A26887">
        <w:rPr>
          <w:sz w:val="16"/>
        </w:rPr>
        <w:t xml:space="preserve">also </w:t>
      </w:r>
      <w:r w:rsidRPr="00900E1A">
        <w:rPr>
          <w:rStyle w:val="StyleUnderline"/>
          <w:highlight w:val="green"/>
        </w:rPr>
        <w:t>becomes</w:t>
      </w:r>
      <w:r w:rsidRPr="00B800A2">
        <w:rPr>
          <w:rStyle w:val="StyleUnderline"/>
        </w:rPr>
        <w:t xml:space="preserve"> a </w:t>
      </w:r>
      <w:r w:rsidRPr="00900E1A">
        <w:rPr>
          <w:rStyle w:val="Emphasis"/>
          <w:highlight w:val="green"/>
        </w:rPr>
        <w:t>site of world making</w:t>
      </w:r>
      <w:r w:rsidRPr="00B800A2">
        <w:rPr>
          <w:rStyle w:val="StyleUnderline"/>
        </w:rPr>
        <w:t xml:space="preserve">, where </w:t>
      </w:r>
      <w:r w:rsidRPr="00BB124E">
        <w:rPr>
          <w:rStyle w:val="Emphasis"/>
        </w:rPr>
        <w:t>violence</w:t>
      </w:r>
      <w:r w:rsidRPr="00B800A2">
        <w:rPr>
          <w:rStyle w:val="StyleUnderline"/>
        </w:rPr>
        <w:t xml:space="preserve"> and suffering </w:t>
      </w:r>
      <w:r w:rsidRPr="00BB124E">
        <w:rPr>
          <w:rStyle w:val="Emphasis"/>
        </w:rPr>
        <w:t>become</w:t>
      </w:r>
      <w:r w:rsidRPr="00BB124E">
        <w:rPr>
          <w:rStyle w:val="Emphasis"/>
        </w:rPr>
        <w:t xml:space="preserve"> </w:t>
      </w:r>
      <w:r w:rsidRPr="00BB124E">
        <w:rPr>
          <w:rStyle w:val="Emphasis"/>
        </w:rPr>
        <w:t>“co-constitutive of the world we inhabit,</w:t>
      </w:r>
      <w:r w:rsidRPr="00A26887">
        <w:rPr>
          <w:sz w:val="16"/>
        </w:rPr>
        <w:t xml:space="preserve"> however homelessly.” Moving</w:t>
      </w:r>
      <w:r w:rsidRPr="00A26887">
        <w:rPr>
          <w:sz w:val="16"/>
        </w:rPr>
        <w:t xml:space="preserve"> </w:t>
      </w:r>
      <w:r w:rsidRPr="00A26887">
        <w:rPr>
          <w:sz w:val="16"/>
        </w:rPr>
        <w:t>with the pain, Mallorquín finds life at the very depths of negation, where he</w:t>
      </w:r>
      <w:r w:rsidRPr="00A26887">
        <w:rPr>
          <w:sz w:val="16"/>
        </w:rPr>
        <w:t xml:space="preserve"> </w:t>
      </w:r>
      <w:r w:rsidRPr="00A26887">
        <w:rPr>
          <w:sz w:val="16"/>
        </w:rPr>
        <w:t>exists beyond the violence without denying it.</w:t>
      </w:r>
    </w:p>
    <w:p w14:paraId="3D1F280B" w14:textId="0EEEDD7D" w:rsidR="0076060B" w:rsidRPr="00A26887" w:rsidRDefault="0076060B" w:rsidP="0076060B">
      <w:pPr>
        <w:rPr>
          <w:sz w:val="16"/>
        </w:rPr>
      </w:pPr>
      <w:r w:rsidRPr="00A26887">
        <w:rPr>
          <w:sz w:val="16"/>
        </w:rPr>
        <w:t xml:space="preserve">By </w:t>
      </w:r>
      <w:r w:rsidRPr="00BB124E">
        <w:rPr>
          <w:rStyle w:val="Emphasis"/>
        </w:rPr>
        <w:t>living through</w:t>
      </w:r>
      <w:r w:rsidRPr="00B800A2">
        <w:rPr>
          <w:rStyle w:val="StyleUnderline"/>
        </w:rPr>
        <w:t xml:space="preserve"> and with the </w:t>
      </w:r>
      <w:r w:rsidRPr="00BB124E">
        <w:rPr>
          <w:rStyle w:val="Emphasis"/>
        </w:rPr>
        <w:t>violence that marks his flesh</w:t>
      </w:r>
      <w:r w:rsidRPr="00B800A2">
        <w:rPr>
          <w:rStyle w:val="StyleUnderline"/>
        </w:rPr>
        <w:t>, Mallorquín</w:t>
      </w:r>
      <w:r w:rsidRPr="00B800A2">
        <w:rPr>
          <w:rStyle w:val="StyleUnderline"/>
        </w:rPr>
        <w:t xml:space="preserve"> </w:t>
      </w:r>
      <w:r w:rsidRPr="00B800A2">
        <w:rPr>
          <w:rStyle w:val="StyleUnderline"/>
        </w:rPr>
        <w:t xml:space="preserve">finds </w:t>
      </w:r>
      <w:r w:rsidRPr="00BB124E">
        <w:rPr>
          <w:rStyle w:val="Emphasis"/>
        </w:rPr>
        <w:t>life within abjection</w:t>
      </w:r>
      <w:r w:rsidRPr="00A26887">
        <w:rPr>
          <w:sz w:val="16"/>
        </w:rPr>
        <w:t>. Weheliye tends to the possibilities that arise from</w:t>
      </w:r>
      <w:r w:rsidRPr="00A26887">
        <w:rPr>
          <w:sz w:val="16"/>
        </w:rPr>
        <w:t xml:space="preserve"> </w:t>
      </w:r>
      <w:r w:rsidRPr="00A26887">
        <w:rPr>
          <w:sz w:val="16"/>
        </w:rPr>
        <w:t>the flesh of racialized subjects: “Put simply, they bring to the fore those trans</w:t>
      </w:r>
      <w:r w:rsidRPr="00A26887">
        <w:rPr>
          <w:sz w:val="16"/>
        </w:rPr>
        <w:t xml:space="preserve"> </w:t>
      </w:r>
      <w:r w:rsidRPr="00A26887">
        <w:rPr>
          <w:sz w:val="16"/>
        </w:rPr>
        <w:t>formative assemblages of the flesh that acknowledge the social life found in</w:t>
      </w:r>
      <w:r w:rsidRPr="00A26887">
        <w:rPr>
          <w:sz w:val="16"/>
        </w:rPr>
        <w:t xml:space="preserve"> </w:t>
      </w:r>
      <w:r w:rsidRPr="00A26887">
        <w:rPr>
          <w:sz w:val="16"/>
        </w:rPr>
        <w:t>those bottomless circles and circles of sorrow around political violence” (113).</w:t>
      </w:r>
      <w:r w:rsidRPr="00A26887">
        <w:rPr>
          <w:sz w:val="16"/>
        </w:rPr>
        <w:t xml:space="preserve"> </w:t>
      </w:r>
      <w:r w:rsidRPr="00E92CFD">
        <w:rPr>
          <w:rStyle w:val="Emphasis"/>
          <w:highlight w:val="green"/>
        </w:rPr>
        <w:t>Narrating</w:t>
      </w:r>
      <w:r w:rsidRPr="00B800A2">
        <w:rPr>
          <w:rStyle w:val="StyleUnderline"/>
        </w:rPr>
        <w:t xml:space="preserve"> the </w:t>
      </w:r>
      <w:r w:rsidRPr="00E92CFD">
        <w:rPr>
          <w:rStyle w:val="StyleUnderline"/>
          <w:highlight w:val="green"/>
        </w:rPr>
        <w:t>violence</w:t>
      </w:r>
      <w:r w:rsidRPr="00A26887">
        <w:rPr>
          <w:sz w:val="16"/>
        </w:rPr>
        <w:t xml:space="preserve"> that </w:t>
      </w:r>
      <w:r w:rsidRPr="00E92CFD">
        <w:rPr>
          <w:rStyle w:val="Emphasis"/>
          <w:highlight w:val="green"/>
        </w:rPr>
        <w:t>constitutes his existence through his flesh</w:t>
      </w:r>
      <w:r w:rsidRPr="00A26887">
        <w:rPr>
          <w:sz w:val="16"/>
        </w:rPr>
        <w:t>, Mallorquín orients himself toward the other lifeworlds that are “found in those</w:t>
      </w:r>
      <w:r w:rsidRPr="00A26887">
        <w:rPr>
          <w:sz w:val="16"/>
        </w:rPr>
        <w:t xml:space="preserve"> </w:t>
      </w:r>
      <w:r w:rsidRPr="00A26887">
        <w:rPr>
          <w:sz w:val="16"/>
        </w:rPr>
        <w:t xml:space="preserve">bottomless circles and circles of sorrow around political violence.” </w:t>
      </w:r>
      <w:r w:rsidRPr="00E92CFD">
        <w:rPr>
          <w:rStyle w:val="Emphasis"/>
          <w:highlight w:val="green"/>
        </w:rPr>
        <w:t>Turning</w:t>
      </w:r>
      <w:r w:rsidRPr="00BB124E">
        <w:rPr>
          <w:rStyle w:val="Emphasis"/>
        </w:rPr>
        <w:t xml:space="preserve"> </w:t>
      </w:r>
      <w:r w:rsidRPr="00BB124E">
        <w:rPr>
          <w:rStyle w:val="Emphasis"/>
        </w:rPr>
        <w:t>into his “</w:t>
      </w:r>
      <w:r w:rsidRPr="00E92CFD">
        <w:rPr>
          <w:rStyle w:val="Emphasis"/>
          <w:highlight w:val="green"/>
        </w:rPr>
        <w:t>bottomless</w:t>
      </w:r>
      <w:r w:rsidRPr="00BB124E">
        <w:rPr>
          <w:rStyle w:val="Emphasis"/>
        </w:rPr>
        <w:t xml:space="preserve">” </w:t>
      </w:r>
      <w:r w:rsidRPr="00E92CFD">
        <w:rPr>
          <w:rStyle w:val="Emphasis"/>
          <w:highlight w:val="green"/>
        </w:rPr>
        <w:t>nonexistence</w:t>
      </w:r>
      <w:r w:rsidRPr="00A26887">
        <w:rPr>
          <w:sz w:val="16"/>
        </w:rPr>
        <w:t xml:space="preserve">, Mallorquín’s narrative also </w:t>
      </w:r>
      <w:r w:rsidRPr="00B800A2">
        <w:rPr>
          <w:rStyle w:val="StyleUnderline"/>
        </w:rPr>
        <w:t>turns itself</w:t>
      </w:r>
      <w:r w:rsidRPr="00B800A2">
        <w:rPr>
          <w:rStyle w:val="StyleUnderline"/>
        </w:rPr>
        <w:t xml:space="preserve"> </w:t>
      </w:r>
      <w:r w:rsidRPr="00E92CFD">
        <w:rPr>
          <w:rStyle w:val="Emphasis"/>
          <w:highlight w:val="green"/>
        </w:rPr>
        <w:t>to</w:t>
      </w:r>
      <w:r w:rsidRPr="00BB124E">
        <w:rPr>
          <w:rStyle w:val="Emphasis"/>
        </w:rPr>
        <w:t xml:space="preserve">ward a </w:t>
      </w:r>
      <w:r w:rsidRPr="00E92CFD">
        <w:rPr>
          <w:rStyle w:val="Emphasis"/>
          <w:highlight w:val="green"/>
        </w:rPr>
        <w:t>site</w:t>
      </w:r>
      <w:r w:rsidRPr="00BB124E">
        <w:rPr>
          <w:rStyle w:val="Emphasis"/>
        </w:rPr>
        <w:t xml:space="preserve"> where abject flesh</w:t>
      </w:r>
      <w:r w:rsidRPr="00B800A2">
        <w:rPr>
          <w:rStyle w:val="StyleUnderline"/>
        </w:rPr>
        <w:t xml:space="preserve"> and discarded objects evoke possibilities </w:t>
      </w:r>
      <w:r w:rsidRPr="00E92CFD">
        <w:rPr>
          <w:rStyle w:val="StyleUnderline"/>
          <w:highlight w:val="green"/>
        </w:rPr>
        <w:t>of</w:t>
      </w:r>
      <w:r w:rsidRPr="00E92CFD">
        <w:rPr>
          <w:rStyle w:val="StyleUnderline"/>
          <w:highlight w:val="green"/>
        </w:rPr>
        <w:t xml:space="preserve"> </w:t>
      </w:r>
      <w:r w:rsidRPr="00E92CFD">
        <w:rPr>
          <w:rStyle w:val="Emphasis"/>
          <w:highlight w:val="green"/>
        </w:rPr>
        <w:t>new forms of life relations</w:t>
      </w:r>
      <w:r w:rsidRPr="00A26887">
        <w:rPr>
          <w:sz w:val="16"/>
        </w:rPr>
        <w:t>.</w:t>
      </w:r>
    </w:p>
    <w:p w14:paraId="66199E8F" w14:textId="7CB3C9CA" w:rsidR="0076060B" w:rsidRPr="00A26887" w:rsidRDefault="0076060B" w:rsidP="00B800A2">
      <w:pPr>
        <w:rPr>
          <w:sz w:val="16"/>
        </w:rPr>
      </w:pPr>
      <w:r w:rsidRPr="00A26887">
        <w:rPr>
          <w:sz w:val="16"/>
        </w:rPr>
        <w:t>Along the edge of El Barretal, a</w:t>
      </w:r>
      <w:r w:rsidRPr="00A26887">
        <w:rPr>
          <w:sz w:val="16"/>
        </w:rPr>
        <w:t xml:space="preserve"> </w:t>
      </w:r>
      <w:r w:rsidRPr="00A26887">
        <w:rPr>
          <w:sz w:val="16"/>
        </w:rPr>
        <w:t>semi- enclosed concert venue repurposed</w:t>
      </w:r>
      <w:r w:rsidRPr="00A26887">
        <w:rPr>
          <w:sz w:val="16"/>
        </w:rPr>
        <w:t xml:space="preserve"> </w:t>
      </w:r>
      <w:r w:rsidRPr="00A26887">
        <w:rPr>
          <w:sz w:val="16"/>
        </w:rPr>
        <w:t>as a temporary migrant camp in December of 2018, on a dusty street, where</w:t>
      </w:r>
      <w:r w:rsidRPr="00A26887">
        <w:rPr>
          <w:sz w:val="16"/>
        </w:rPr>
        <w:t xml:space="preserve"> </w:t>
      </w:r>
      <w:r w:rsidRPr="00A26887">
        <w:rPr>
          <w:sz w:val="16"/>
        </w:rPr>
        <w:t>concrete and trash meet the disposed bodies of houseless asylum seekers and</w:t>
      </w:r>
      <w:r w:rsidRPr="00A26887">
        <w:rPr>
          <w:sz w:val="16"/>
        </w:rPr>
        <w:t xml:space="preserve"> </w:t>
      </w:r>
      <w:r w:rsidRPr="00A26887">
        <w:rPr>
          <w:sz w:val="16"/>
        </w:rPr>
        <w:t xml:space="preserve">deported migrants, Mallorquín locates a site of possibility. </w:t>
      </w:r>
      <w:r w:rsidRPr="00B800A2">
        <w:rPr>
          <w:rStyle w:val="StyleUnderline"/>
        </w:rPr>
        <w:t xml:space="preserve">A </w:t>
      </w:r>
      <w:r w:rsidRPr="00E92CFD">
        <w:rPr>
          <w:rStyle w:val="Emphasis"/>
          <w:highlight w:val="green"/>
        </w:rPr>
        <w:t>material site</w:t>
      </w:r>
      <w:r w:rsidRPr="00E92CFD">
        <w:rPr>
          <w:rStyle w:val="Emphasis"/>
          <w:highlight w:val="green"/>
        </w:rPr>
        <w:t xml:space="preserve"> </w:t>
      </w:r>
      <w:r w:rsidRPr="00E92CFD">
        <w:rPr>
          <w:rStyle w:val="Emphasis"/>
          <w:highlight w:val="green"/>
        </w:rPr>
        <w:t>unfolds</w:t>
      </w:r>
      <w:r w:rsidRPr="00B800A2">
        <w:rPr>
          <w:rStyle w:val="StyleUnderline"/>
        </w:rPr>
        <w:t xml:space="preserve"> where </w:t>
      </w:r>
      <w:r w:rsidRPr="00E92CFD">
        <w:rPr>
          <w:rStyle w:val="Emphasis"/>
          <w:highlight w:val="green"/>
        </w:rPr>
        <w:t>disavowed objects and flesh</w:t>
      </w:r>
      <w:r w:rsidRPr="00E92CFD">
        <w:rPr>
          <w:rStyle w:val="StyleUnderline"/>
          <w:highlight w:val="green"/>
        </w:rPr>
        <w:t xml:space="preserve"> </w:t>
      </w:r>
      <w:r w:rsidRPr="00E92CFD">
        <w:rPr>
          <w:rStyle w:val="Emphasis"/>
          <w:highlight w:val="green"/>
        </w:rPr>
        <w:t>meet</w:t>
      </w:r>
      <w:r w:rsidRPr="00B800A2">
        <w:rPr>
          <w:rStyle w:val="StyleUnderline"/>
        </w:rPr>
        <w:t xml:space="preserve"> to find a sense of place in</w:t>
      </w:r>
      <w:r w:rsidRPr="00B800A2">
        <w:rPr>
          <w:rStyle w:val="StyleUnderline"/>
        </w:rPr>
        <w:t xml:space="preserve"> </w:t>
      </w:r>
      <w:r w:rsidRPr="00B800A2">
        <w:rPr>
          <w:rStyle w:val="StyleUnderline"/>
        </w:rPr>
        <w:t>the world</w:t>
      </w:r>
      <w:r w:rsidRPr="00A26887">
        <w:rPr>
          <w:sz w:val="16"/>
        </w:rPr>
        <w:t xml:space="preserve">. </w:t>
      </w:r>
      <w:r w:rsidRPr="00E92CFD">
        <w:rPr>
          <w:rStyle w:val="Emphasis"/>
          <w:highlight w:val="green"/>
        </w:rPr>
        <w:t>Leaving</w:t>
      </w:r>
      <w:r w:rsidRPr="00BB124E">
        <w:rPr>
          <w:rStyle w:val="Emphasis"/>
        </w:rPr>
        <w:t xml:space="preserve"> behind sites of </w:t>
      </w:r>
      <w:r w:rsidRPr="00E92CFD">
        <w:rPr>
          <w:rStyle w:val="Emphasis"/>
          <w:highlight w:val="green"/>
        </w:rPr>
        <w:t>exclusion</w:t>
      </w:r>
      <w:r w:rsidRPr="00A26887">
        <w:rPr>
          <w:sz w:val="16"/>
        </w:rPr>
        <w:t>, Mallorquín reorients his narrative to document an unlikely assemblage of home. He professes, “But I’m</w:t>
      </w:r>
      <w:r w:rsidRPr="00A26887">
        <w:rPr>
          <w:sz w:val="16"/>
        </w:rPr>
        <w:t xml:space="preserve"> </w:t>
      </w:r>
      <w:r w:rsidRPr="00A26887">
        <w:rPr>
          <w:sz w:val="16"/>
        </w:rPr>
        <w:t>living here, take a look, I made this place, I made it and that’s where I am”</w:t>
      </w:r>
      <w:r w:rsidRPr="00A26887">
        <w:rPr>
          <w:sz w:val="16"/>
        </w:rPr>
        <w:t xml:space="preserve"> </w:t>
      </w:r>
      <w:r w:rsidRPr="00A26887">
        <w:rPr>
          <w:sz w:val="16"/>
        </w:rPr>
        <w:t xml:space="preserve">(Mallorquín Aguilar, no. 139). </w:t>
      </w:r>
      <w:r w:rsidRPr="00E92CFD">
        <w:rPr>
          <w:rStyle w:val="Emphasis"/>
          <w:highlight w:val="green"/>
        </w:rPr>
        <w:t>Mallorquín’s words</w:t>
      </w:r>
      <w:r w:rsidRPr="00B800A2">
        <w:rPr>
          <w:rStyle w:val="StyleUnderline"/>
        </w:rPr>
        <w:t xml:space="preserve"> insist on situating him </w:t>
      </w:r>
      <w:r w:rsidRPr="00E92CFD">
        <w:rPr>
          <w:rStyle w:val="Emphasis"/>
          <w:highlight w:val="green"/>
        </w:rPr>
        <w:t>not</w:t>
      </w:r>
      <w:r w:rsidRPr="00E92CFD">
        <w:rPr>
          <w:rStyle w:val="Emphasis"/>
          <w:highlight w:val="green"/>
        </w:rPr>
        <w:t xml:space="preserve"> </w:t>
      </w:r>
      <w:r w:rsidRPr="00E92CFD">
        <w:rPr>
          <w:rStyle w:val="Emphasis"/>
          <w:highlight w:val="green"/>
        </w:rPr>
        <w:t>within</w:t>
      </w:r>
      <w:r w:rsidRPr="00BB124E">
        <w:rPr>
          <w:rStyle w:val="Emphasis"/>
        </w:rPr>
        <w:t xml:space="preserve"> the</w:t>
      </w:r>
      <w:r w:rsidRPr="00BB124E">
        <w:rPr>
          <w:rStyle w:val="Emphasis"/>
        </w:rPr>
        <w:t xml:space="preserve"> </w:t>
      </w:r>
      <w:r w:rsidRPr="00E92CFD">
        <w:rPr>
          <w:rStyle w:val="Emphasis"/>
          <w:highlight w:val="green"/>
        </w:rPr>
        <w:t>state</w:t>
      </w:r>
      <w:r w:rsidRPr="00B800A2">
        <w:rPr>
          <w:rStyle w:val="StyleUnderline"/>
        </w:rPr>
        <w:t>- sanctioned and heavily guarded place for caravan migrants</w:t>
      </w:r>
      <w:r w:rsidRPr="00B800A2">
        <w:rPr>
          <w:rStyle w:val="StyleUnderline"/>
        </w:rPr>
        <w:t xml:space="preserve"> </w:t>
      </w:r>
      <w:r w:rsidRPr="00E92CFD">
        <w:rPr>
          <w:rStyle w:val="StyleUnderline"/>
          <w:highlight w:val="green"/>
        </w:rPr>
        <w:t xml:space="preserve">but in </w:t>
      </w:r>
      <w:r w:rsidRPr="00E92CFD">
        <w:rPr>
          <w:rStyle w:val="Emphasis"/>
          <w:highlight w:val="green"/>
        </w:rPr>
        <w:t>another place assembled by Mallorquín’s flesh</w:t>
      </w:r>
      <w:r w:rsidRPr="00A26887">
        <w:rPr>
          <w:sz w:val="16"/>
        </w:rPr>
        <w:t>. With his emphasis on</w:t>
      </w:r>
      <w:r w:rsidRPr="00A26887">
        <w:rPr>
          <w:sz w:val="16"/>
        </w:rPr>
        <w:t xml:space="preserve"> </w:t>
      </w:r>
      <w:r w:rsidRPr="00A26887">
        <w:rPr>
          <w:sz w:val="16"/>
        </w:rPr>
        <w:t>“I made,” a phrase he repeats, Mallorquín articulates a sense of place and</w:t>
      </w:r>
      <w:r w:rsidRPr="00A26887">
        <w:rPr>
          <w:sz w:val="16"/>
        </w:rPr>
        <w:t xml:space="preserve"> </w:t>
      </w:r>
      <w:r w:rsidRPr="00A26887">
        <w:rPr>
          <w:sz w:val="16"/>
        </w:rPr>
        <w:t>being. Sitting on a sidewalk in the unhospitable present world, Mallorquín</w:t>
      </w:r>
      <w:r w:rsidRPr="00A26887">
        <w:rPr>
          <w:sz w:val="16"/>
        </w:rPr>
        <w:t xml:space="preserve"> </w:t>
      </w:r>
      <w:r w:rsidRPr="00A26887">
        <w:rPr>
          <w:sz w:val="16"/>
        </w:rPr>
        <w:t>brings us into a space of life possibilities.</w:t>
      </w:r>
    </w:p>
    <w:p w14:paraId="33C089CA" w14:textId="1851523B" w:rsidR="0076060B" w:rsidRPr="00A26887" w:rsidRDefault="0076060B" w:rsidP="00B800A2">
      <w:pPr>
        <w:rPr>
          <w:sz w:val="16"/>
        </w:rPr>
      </w:pPr>
      <w:r w:rsidRPr="00A26887">
        <w:rPr>
          <w:sz w:val="16"/>
        </w:rPr>
        <w:t xml:space="preserve">Mallorquín </w:t>
      </w:r>
      <w:r w:rsidRPr="00B800A2">
        <w:rPr>
          <w:rStyle w:val="StyleUnderline"/>
        </w:rPr>
        <w:t>continues narrating</w:t>
      </w:r>
      <w:r w:rsidRPr="00A26887">
        <w:rPr>
          <w:sz w:val="16"/>
        </w:rPr>
        <w:t xml:space="preserve"> as he brings us into his “place,” with</w:t>
      </w:r>
      <w:r w:rsidRPr="00A26887">
        <w:rPr>
          <w:sz w:val="16"/>
        </w:rPr>
        <w:t xml:space="preserve"> </w:t>
      </w:r>
      <w:r w:rsidRPr="00E92CFD">
        <w:rPr>
          <w:rStyle w:val="Emphasis"/>
          <w:highlight w:val="green"/>
        </w:rPr>
        <w:t>images of his torso</w:t>
      </w:r>
      <w:r w:rsidRPr="00B800A2">
        <w:rPr>
          <w:rStyle w:val="StyleUnderline"/>
        </w:rPr>
        <w:t xml:space="preserve"> in a dark and cavernous tentlike </w:t>
      </w:r>
      <w:r w:rsidRPr="00E92CFD">
        <w:rPr>
          <w:rStyle w:val="Emphasis"/>
          <w:highlight w:val="green"/>
        </w:rPr>
        <w:t>structure</w:t>
      </w:r>
      <w:r w:rsidRPr="00B800A2">
        <w:rPr>
          <w:rStyle w:val="StyleUnderline"/>
        </w:rPr>
        <w:t xml:space="preserve"> giving </w:t>
      </w:r>
      <w:r w:rsidRPr="00BB124E">
        <w:rPr>
          <w:rStyle w:val="Emphasis"/>
        </w:rPr>
        <w:t>place</w:t>
      </w:r>
      <w:r w:rsidRPr="00BB124E">
        <w:rPr>
          <w:rStyle w:val="Emphasis"/>
        </w:rPr>
        <w:t xml:space="preserve"> </w:t>
      </w:r>
      <w:r w:rsidRPr="00BB124E">
        <w:rPr>
          <w:rStyle w:val="Emphasis"/>
        </w:rPr>
        <w:t xml:space="preserve">to </w:t>
      </w:r>
      <w:r w:rsidRPr="00E92CFD">
        <w:rPr>
          <w:rStyle w:val="Emphasis"/>
          <w:highlight w:val="green"/>
        </w:rPr>
        <w:t>his words</w:t>
      </w:r>
      <w:r w:rsidRPr="00BB124E">
        <w:rPr>
          <w:rStyle w:val="Emphasis"/>
        </w:rPr>
        <w:t>: “</w:t>
      </w:r>
      <w:r w:rsidRPr="00A26887">
        <w:rPr>
          <w:sz w:val="16"/>
        </w:rPr>
        <w:t>So I find out how to get by; if they throw something away, I</w:t>
      </w:r>
      <w:r w:rsidRPr="00A26887">
        <w:rPr>
          <w:sz w:val="16"/>
        </w:rPr>
        <w:t xml:space="preserve"> </w:t>
      </w:r>
      <w:r w:rsidRPr="00A26887">
        <w:rPr>
          <w:sz w:val="16"/>
        </w:rPr>
        <w:t xml:space="preserve">take it, sell it, to survive” (no. 139). </w:t>
      </w:r>
      <w:r w:rsidRPr="00B800A2">
        <w:rPr>
          <w:rStyle w:val="StyleUnderline"/>
        </w:rPr>
        <w:t>Inside</w:t>
      </w:r>
      <w:r w:rsidRPr="00A26887">
        <w:rPr>
          <w:sz w:val="16"/>
        </w:rPr>
        <w:t xml:space="preserve"> Mallorquín’s place, </w:t>
      </w:r>
      <w:r w:rsidRPr="00B800A2">
        <w:rPr>
          <w:rStyle w:val="StyleUnderline"/>
        </w:rPr>
        <w:t xml:space="preserve">the </w:t>
      </w:r>
      <w:r w:rsidRPr="00E92CFD">
        <w:rPr>
          <w:rStyle w:val="Emphasis"/>
          <w:highlight w:val="green"/>
        </w:rPr>
        <w:t>dark clutter</w:t>
      </w:r>
      <w:r w:rsidRPr="00E92CFD">
        <w:rPr>
          <w:rStyle w:val="StyleUnderline"/>
          <w:highlight w:val="green"/>
        </w:rPr>
        <w:t xml:space="preserve"> makes it hard to </w:t>
      </w:r>
      <w:r w:rsidRPr="00E92CFD">
        <w:rPr>
          <w:rStyle w:val="Emphasis"/>
          <w:highlight w:val="green"/>
        </w:rPr>
        <w:t>distinguish</w:t>
      </w:r>
      <w:r w:rsidRPr="00B800A2">
        <w:rPr>
          <w:rStyle w:val="StyleUnderline"/>
        </w:rPr>
        <w:t xml:space="preserve"> between </w:t>
      </w:r>
      <w:r w:rsidRPr="00E92CFD">
        <w:rPr>
          <w:rStyle w:val="StyleUnderline"/>
          <w:highlight w:val="green"/>
        </w:rPr>
        <w:t xml:space="preserve">Mallorquín’s </w:t>
      </w:r>
      <w:r w:rsidRPr="00E92CFD">
        <w:rPr>
          <w:rStyle w:val="Emphasis"/>
          <w:highlight w:val="green"/>
        </w:rPr>
        <w:t>body and t</w:t>
      </w:r>
      <w:r w:rsidRPr="00BB124E">
        <w:rPr>
          <w:rStyle w:val="Emphasis"/>
        </w:rPr>
        <w:t xml:space="preserve">he </w:t>
      </w:r>
      <w:r w:rsidRPr="00E92CFD">
        <w:rPr>
          <w:rStyle w:val="Emphasis"/>
          <w:highlight w:val="green"/>
        </w:rPr>
        <w:t>objects</w:t>
      </w:r>
      <w:r w:rsidRPr="00BB124E">
        <w:rPr>
          <w:rStyle w:val="Emphasis"/>
        </w:rPr>
        <w:t xml:space="preserve"> </w:t>
      </w:r>
      <w:r w:rsidRPr="00BB124E">
        <w:rPr>
          <w:rStyle w:val="Emphasis"/>
        </w:rPr>
        <w:t>huddled around it</w:t>
      </w:r>
      <w:r w:rsidRPr="00B800A2">
        <w:rPr>
          <w:rStyle w:val="StyleUnderline"/>
        </w:rPr>
        <w:t>.</w:t>
      </w:r>
      <w:r w:rsidRPr="00A26887">
        <w:rPr>
          <w:sz w:val="16"/>
        </w:rPr>
        <w:t xml:space="preserve"> As he feels through objects that are both the architecture</w:t>
      </w:r>
      <w:r w:rsidRPr="00A26887">
        <w:rPr>
          <w:sz w:val="16"/>
        </w:rPr>
        <w:t xml:space="preserve"> </w:t>
      </w:r>
      <w:r w:rsidRPr="00A26887">
        <w:rPr>
          <w:sz w:val="16"/>
        </w:rPr>
        <w:t xml:space="preserve">of his home and the economic possibilities of his survival, </w:t>
      </w:r>
      <w:r w:rsidRPr="00B800A2">
        <w:rPr>
          <w:rStyle w:val="StyleUnderline"/>
        </w:rPr>
        <w:t xml:space="preserve">the </w:t>
      </w:r>
      <w:r w:rsidRPr="00E92CFD">
        <w:rPr>
          <w:rStyle w:val="Emphasis"/>
          <w:highlight w:val="green"/>
        </w:rPr>
        <w:t>borders between</w:t>
      </w:r>
      <w:r w:rsidRPr="00E92CFD">
        <w:rPr>
          <w:rStyle w:val="Emphasis"/>
          <w:highlight w:val="green"/>
        </w:rPr>
        <w:t xml:space="preserve"> </w:t>
      </w:r>
      <w:r w:rsidRPr="00E92CFD">
        <w:rPr>
          <w:rStyle w:val="Emphasis"/>
          <w:highlight w:val="green"/>
        </w:rPr>
        <w:t>living and nonliving matter dissolve</w:t>
      </w:r>
      <w:r w:rsidRPr="00A26887">
        <w:rPr>
          <w:sz w:val="16"/>
        </w:rPr>
        <w:t xml:space="preserve">. </w:t>
      </w:r>
      <w:r w:rsidRPr="00B800A2">
        <w:rPr>
          <w:rStyle w:val="StyleUnderline"/>
        </w:rPr>
        <w:t>The waste that Mallorquín collects</w:t>
      </w:r>
      <w:r w:rsidRPr="00B800A2">
        <w:rPr>
          <w:rStyle w:val="StyleUnderline"/>
        </w:rPr>
        <w:t xml:space="preserve"> </w:t>
      </w:r>
      <w:r w:rsidRPr="00B800A2">
        <w:rPr>
          <w:rStyle w:val="StyleUnderline"/>
        </w:rPr>
        <w:t xml:space="preserve">constitutes both his </w:t>
      </w:r>
      <w:r w:rsidRPr="00E92CFD">
        <w:rPr>
          <w:rStyle w:val="Emphasis"/>
          <w:highlight w:val="green"/>
        </w:rPr>
        <w:t>continual survival</w:t>
      </w:r>
      <w:r w:rsidRPr="00B800A2">
        <w:rPr>
          <w:rStyle w:val="StyleUnderline"/>
        </w:rPr>
        <w:t xml:space="preserve"> in the present world and his </w:t>
      </w:r>
      <w:r w:rsidRPr="00E92CFD">
        <w:rPr>
          <w:rStyle w:val="StyleUnderline"/>
          <w:highlight w:val="green"/>
        </w:rPr>
        <w:t>existence</w:t>
      </w:r>
      <w:r w:rsidRPr="00E92CFD">
        <w:rPr>
          <w:rStyle w:val="StyleUnderline"/>
          <w:highlight w:val="green"/>
        </w:rPr>
        <w:t xml:space="preserve"> </w:t>
      </w:r>
      <w:r w:rsidRPr="00E92CFD">
        <w:rPr>
          <w:rStyle w:val="Emphasis"/>
          <w:highlight w:val="green"/>
        </w:rPr>
        <w:t>beyond it.</w:t>
      </w:r>
      <w:r w:rsidRPr="00900E1A">
        <w:rPr>
          <w:rStyle w:val="Emphasis"/>
        </w:rPr>
        <w:t xml:space="preserve"> Recognizing himself as disposable flesh, Mallorquín encounters</w:t>
      </w:r>
      <w:r w:rsidRPr="00900E1A">
        <w:rPr>
          <w:rStyle w:val="Emphasis"/>
        </w:rPr>
        <w:t xml:space="preserve"> </w:t>
      </w:r>
      <w:r w:rsidRPr="00900E1A">
        <w:rPr>
          <w:rStyle w:val="Emphasis"/>
        </w:rPr>
        <w:t>other possibilities of survival, and even life</w:t>
      </w:r>
      <w:r w:rsidRPr="00B800A2">
        <w:rPr>
          <w:rStyle w:val="StyleUnderline"/>
        </w:rPr>
        <w:t>,</w:t>
      </w:r>
      <w:r w:rsidRPr="00A26887">
        <w:rPr>
          <w:sz w:val="16"/>
        </w:rPr>
        <w:t xml:space="preserve"> in other disposed matter. Anna</w:t>
      </w:r>
      <w:r w:rsidRPr="00A26887">
        <w:rPr>
          <w:sz w:val="16"/>
        </w:rPr>
        <w:t xml:space="preserve"> </w:t>
      </w:r>
      <w:r w:rsidRPr="00A26887">
        <w:rPr>
          <w:sz w:val="16"/>
        </w:rPr>
        <w:t>Lowenhaupt Tsing affirms the possibilities of life that can emerge from abject</w:t>
      </w:r>
      <w:r w:rsidRPr="00A26887">
        <w:rPr>
          <w:sz w:val="16"/>
        </w:rPr>
        <w:t xml:space="preserve"> </w:t>
      </w:r>
      <w:r w:rsidRPr="00A26887">
        <w:rPr>
          <w:sz w:val="16"/>
        </w:rPr>
        <w:t>places: “Global landscapes today are strewn with this kind of ruin. Still, these</w:t>
      </w:r>
      <w:r w:rsidRPr="00A26887">
        <w:rPr>
          <w:sz w:val="16"/>
        </w:rPr>
        <w:t xml:space="preserve"> </w:t>
      </w:r>
      <w:r w:rsidRPr="00A26887">
        <w:rPr>
          <w:sz w:val="16"/>
        </w:rPr>
        <w:t>places can be lively despite announcements of their death; abandoned asset</w:t>
      </w:r>
      <w:r w:rsidRPr="00A26887">
        <w:rPr>
          <w:sz w:val="16"/>
        </w:rPr>
        <w:t xml:space="preserve"> </w:t>
      </w:r>
      <w:r w:rsidRPr="00A26887">
        <w:rPr>
          <w:sz w:val="16"/>
        </w:rPr>
        <w:t>fields sometimes yield new multispecies and multicultural life. In a global</w:t>
      </w:r>
      <w:r w:rsidRPr="00A26887">
        <w:rPr>
          <w:sz w:val="16"/>
        </w:rPr>
        <w:t xml:space="preserve"> </w:t>
      </w:r>
      <w:r w:rsidRPr="00A26887">
        <w:rPr>
          <w:sz w:val="16"/>
        </w:rPr>
        <w:t>state of precarity, we don’t have choices other than looking for life in this</w:t>
      </w:r>
      <w:r w:rsidRPr="00A26887">
        <w:rPr>
          <w:sz w:val="16"/>
        </w:rPr>
        <w:t xml:space="preserve"> </w:t>
      </w:r>
      <w:r w:rsidRPr="00A26887">
        <w:rPr>
          <w:sz w:val="16"/>
        </w:rPr>
        <w:t xml:space="preserve">ruin” (6). </w:t>
      </w:r>
      <w:r w:rsidRPr="00B800A2">
        <w:rPr>
          <w:rStyle w:val="StyleUnderline"/>
        </w:rPr>
        <w:t>Mallorquín not only encounters</w:t>
      </w:r>
      <w:r w:rsidRPr="00A26887">
        <w:rPr>
          <w:sz w:val="16"/>
        </w:rPr>
        <w:t xml:space="preserve"> the </w:t>
      </w:r>
      <w:r w:rsidRPr="00900E1A">
        <w:rPr>
          <w:rStyle w:val="Emphasis"/>
        </w:rPr>
        <w:t>possibility</w:t>
      </w:r>
      <w:r w:rsidRPr="00B800A2">
        <w:rPr>
          <w:rStyle w:val="StyleUnderline"/>
        </w:rPr>
        <w:t xml:space="preserve"> of </w:t>
      </w:r>
      <w:r w:rsidRPr="00E92CFD">
        <w:rPr>
          <w:rStyle w:val="Emphasis"/>
          <w:highlight w:val="green"/>
        </w:rPr>
        <w:t>survival</w:t>
      </w:r>
      <w:r w:rsidRPr="00900E1A">
        <w:rPr>
          <w:rStyle w:val="Emphasis"/>
        </w:rPr>
        <w:t xml:space="preserve"> in the</w:t>
      </w:r>
      <w:r w:rsidRPr="00900E1A">
        <w:rPr>
          <w:rStyle w:val="Emphasis"/>
        </w:rPr>
        <w:t xml:space="preserve"> </w:t>
      </w:r>
      <w:r w:rsidRPr="00900E1A">
        <w:rPr>
          <w:rStyle w:val="Emphasis"/>
        </w:rPr>
        <w:t>disposed matter</w:t>
      </w:r>
      <w:r w:rsidRPr="00B800A2">
        <w:rPr>
          <w:rStyle w:val="StyleUnderline"/>
        </w:rPr>
        <w:t xml:space="preserve"> </w:t>
      </w:r>
      <w:r w:rsidRPr="00A26887">
        <w:rPr>
          <w:sz w:val="16"/>
        </w:rPr>
        <w:t xml:space="preserve">of the world </w:t>
      </w:r>
      <w:r w:rsidRPr="00B800A2">
        <w:rPr>
          <w:rStyle w:val="StyleUnderline"/>
        </w:rPr>
        <w:t xml:space="preserve">but also </w:t>
      </w:r>
      <w:r w:rsidRPr="00E92CFD">
        <w:rPr>
          <w:rStyle w:val="StyleUnderline"/>
          <w:highlight w:val="green"/>
        </w:rPr>
        <w:t xml:space="preserve">discovers a </w:t>
      </w:r>
      <w:r w:rsidRPr="00E92CFD">
        <w:rPr>
          <w:rStyle w:val="Emphasis"/>
          <w:highlight w:val="green"/>
        </w:rPr>
        <w:t>relationship</w:t>
      </w:r>
      <w:r w:rsidRPr="00E92CFD">
        <w:rPr>
          <w:rStyle w:val="StyleUnderline"/>
          <w:highlight w:val="green"/>
        </w:rPr>
        <w:t xml:space="preserve"> between</w:t>
      </w:r>
      <w:r w:rsidRPr="00B800A2">
        <w:rPr>
          <w:rStyle w:val="StyleUnderline"/>
        </w:rPr>
        <w:t xml:space="preserve"> his</w:t>
      </w:r>
      <w:r w:rsidRPr="00B800A2">
        <w:rPr>
          <w:rStyle w:val="StyleUnderline"/>
        </w:rPr>
        <w:t xml:space="preserve"> </w:t>
      </w:r>
      <w:r w:rsidRPr="00B800A2">
        <w:rPr>
          <w:rStyle w:val="StyleUnderline"/>
        </w:rPr>
        <w:t xml:space="preserve">own flesh and matter that offers him </w:t>
      </w:r>
      <w:r w:rsidRPr="00E92CFD">
        <w:rPr>
          <w:rStyle w:val="StyleUnderline"/>
          <w:highlight w:val="green"/>
        </w:rPr>
        <w:t>life “in this ruin</w:t>
      </w:r>
      <w:r w:rsidRPr="00B800A2">
        <w:rPr>
          <w:rStyle w:val="StyleUnderline"/>
        </w:rPr>
        <w:t>.”</w:t>
      </w:r>
    </w:p>
    <w:p w14:paraId="72A2F52B" w14:textId="75B3EB5D" w:rsidR="0076060B" w:rsidRPr="00A26887" w:rsidRDefault="0076060B" w:rsidP="0076060B">
      <w:pPr>
        <w:rPr>
          <w:sz w:val="16"/>
        </w:rPr>
      </w:pPr>
      <w:r w:rsidRPr="00A26887">
        <w:rPr>
          <w:sz w:val="16"/>
        </w:rPr>
        <w:t>As layers of discarded mattresses, pillows, blankets form a shelter around</w:t>
      </w:r>
      <w:r w:rsidRPr="00A26887">
        <w:rPr>
          <w:sz w:val="16"/>
        </w:rPr>
        <w:t xml:space="preserve"> </w:t>
      </w:r>
      <w:r w:rsidRPr="00A26887">
        <w:rPr>
          <w:sz w:val="16"/>
        </w:rPr>
        <w:t>Mallorquín’s body, leaning in so close that flesh and fabric rub against each</w:t>
      </w:r>
      <w:r w:rsidRPr="00A26887">
        <w:rPr>
          <w:sz w:val="16"/>
        </w:rPr>
        <w:t xml:space="preserve"> </w:t>
      </w:r>
      <w:r w:rsidRPr="00A26887">
        <w:rPr>
          <w:sz w:val="16"/>
        </w:rPr>
        <w:t xml:space="preserve">other, </w:t>
      </w:r>
      <w:r w:rsidRPr="00E92CFD">
        <w:rPr>
          <w:rStyle w:val="Emphasis"/>
          <w:highlight w:val="green"/>
        </w:rPr>
        <w:t>Mallorquín</w:t>
      </w:r>
      <w:r w:rsidRPr="00B800A2">
        <w:rPr>
          <w:rStyle w:val="StyleUnderline"/>
        </w:rPr>
        <w:t xml:space="preserve"> continues to </w:t>
      </w:r>
      <w:r w:rsidRPr="00E92CFD">
        <w:rPr>
          <w:rStyle w:val="Emphasis"/>
          <w:highlight w:val="green"/>
        </w:rPr>
        <w:t>narrate into existence his place</w:t>
      </w:r>
      <w:r w:rsidRPr="00B800A2">
        <w:rPr>
          <w:rStyle w:val="StyleUnderline"/>
        </w:rPr>
        <w:t>: “Why not?</w:t>
      </w:r>
      <w:r w:rsidRPr="00A26887">
        <w:rPr>
          <w:sz w:val="16"/>
        </w:rPr>
        <w:t xml:space="preserve"> </w:t>
      </w:r>
      <w:r w:rsidRPr="00A26887">
        <w:rPr>
          <w:sz w:val="16"/>
        </w:rPr>
        <w:t>I didn’t have a roof over my head, but someone threw away this canvas, so</w:t>
      </w:r>
      <w:r w:rsidRPr="00A26887">
        <w:rPr>
          <w:sz w:val="16"/>
        </w:rPr>
        <w:t xml:space="preserve"> </w:t>
      </w:r>
      <w:r w:rsidRPr="00A26887">
        <w:rPr>
          <w:sz w:val="16"/>
        </w:rPr>
        <w:t>I picked it up. I picked it up for myself to enclose my tent, I hung it up to</w:t>
      </w:r>
      <w:r w:rsidRPr="00A26887">
        <w:rPr>
          <w:sz w:val="16"/>
        </w:rPr>
        <w:t xml:space="preserve"> </w:t>
      </w:r>
      <w:r w:rsidRPr="00A26887">
        <w:rPr>
          <w:sz w:val="16"/>
        </w:rPr>
        <w:t xml:space="preserve">shelter me at night.” </w:t>
      </w:r>
      <w:r w:rsidRPr="00B800A2">
        <w:rPr>
          <w:rStyle w:val="StyleUnderline"/>
        </w:rPr>
        <w:t xml:space="preserve">From the discarded objects, </w:t>
      </w:r>
      <w:r w:rsidRPr="00900E1A">
        <w:rPr>
          <w:rStyle w:val="Emphasis"/>
        </w:rPr>
        <w:t>Mallorquín erects a “tent</w:t>
      </w:r>
      <w:r w:rsidRPr="00B800A2">
        <w:rPr>
          <w:rStyle w:val="StyleUnderline"/>
        </w:rPr>
        <w:t>” to</w:t>
      </w:r>
      <w:r w:rsidRPr="00B800A2">
        <w:rPr>
          <w:rStyle w:val="StyleUnderline"/>
        </w:rPr>
        <w:t xml:space="preserve"> </w:t>
      </w:r>
      <w:r w:rsidRPr="00B800A2">
        <w:rPr>
          <w:rStyle w:val="StyleUnderline"/>
        </w:rPr>
        <w:t>cover him at night</w:t>
      </w:r>
      <w:r w:rsidRPr="00A26887">
        <w:rPr>
          <w:sz w:val="16"/>
        </w:rPr>
        <w:t xml:space="preserve">. From </w:t>
      </w:r>
      <w:r w:rsidRPr="00B800A2">
        <w:rPr>
          <w:rStyle w:val="StyleUnderline"/>
        </w:rPr>
        <w:t>a shared sense of disposability, Mallorquín narrates</w:t>
      </w:r>
      <w:r w:rsidRPr="00B800A2">
        <w:rPr>
          <w:rStyle w:val="StyleUnderline"/>
        </w:rPr>
        <w:t xml:space="preserve"> </w:t>
      </w:r>
      <w:r w:rsidRPr="00B800A2">
        <w:rPr>
          <w:rStyle w:val="StyleUnderline"/>
        </w:rPr>
        <w:t>a relationship between himself and the discarded objects</w:t>
      </w:r>
      <w:r w:rsidRPr="00A26887">
        <w:rPr>
          <w:sz w:val="16"/>
        </w:rPr>
        <w:t>, finding possibilities</w:t>
      </w:r>
      <w:r w:rsidRPr="00A26887">
        <w:rPr>
          <w:sz w:val="16"/>
        </w:rPr>
        <w:t xml:space="preserve"> </w:t>
      </w:r>
      <w:r w:rsidRPr="00A26887">
        <w:rPr>
          <w:sz w:val="16"/>
        </w:rPr>
        <w:t>of life in objects that others have marked as dead. Gay Hawkins theorizes</w:t>
      </w:r>
      <w:r w:rsidRPr="00A26887">
        <w:rPr>
          <w:sz w:val="16"/>
        </w:rPr>
        <w:t xml:space="preserve"> </w:t>
      </w:r>
      <w:r w:rsidRPr="00A26887">
        <w:rPr>
          <w:sz w:val="16"/>
        </w:rPr>
        <w:t xml:space="preserve">the </w:t>
      </w:r>
      <w:r w:rsidRPr="00A26887">
        <w:rPr>
          <w:rStyle w:val="StyleUnderline"/>
        </w:rPr>
        <w:t xml:space="preserve">set of </w:t>
      </w:r>
      <w:r w:rsidRPr="00E92CFD">
        <w:rPr>
          <w:rStyle w:val="Emphasis"/>
          <w:highlight w:val="green"/>
        </w:rPr>
        <w:t>relations</w:t>
      </w:r>
      <w:r w:rsidRPr="00A26887">
        <w:rPr>
          <w:rStyle w:val="StyleUnderline"/>
        </w:rPr>
        <w:t xml:space="preserve"> that </w:t>
      </w:r>
      <w:r w:rsidRPr="00E92CFD">
        <w:rPr>
          <w:rStyle w:val="Emphasis"/>
          <w:highlight w:val="green"/>
        </w:rPr>
        <w:t>emerge</w:t>
      </w:r>
      <w:r w:rsidRPr="00A26887">
        <w:rPr>
          <w:rStyle w:val="StyleUnderline"/>
        </w:rPr>
        <w:t xml:space="preserve"> from human and waste interactions</w:t>
      </w:r>
      <w:r w:rsidRPr="00A26887">
        <w:rPr>
          <w:sz w:val="16"/>
        </w:rPr>
        <w:t>: “Waste</w:t>
      </w:r>
      <w:r w:rsidRPr="00A26887">
        <w:rPr>
          <w:sz w:val="16"/>
        </w:rPr>
        <w:t xml:space="preserve"> </w:t>
      </w:r>
      <w:r w:rsidRPr="00900E1A">
        <w:rPr>
          <w:rStyle w:val="Emphasis"/>
        </w:rPr>
        <w:t>doesn’t just threaten the self in the horror of abjection</w:t>
      </w:r>
      <w:r w:rsidRPr="00A26887">
        <w:rPr>
          <w:rStyle w:val="StyleUnderline"/>
        </w:rPr>
        <w:t>, it also constitutes</w:t>
      </w:r>
      <w:r w:rsidRPr="00A26887">
        <w:rPr>
          <w:rStyle w:val="StyleUnderline"/>
        </w:rPr>
        <w:t xml:space="preserve"> </w:t>
      </w:r>
      <w:r w:rsidRPr="00A26887">
        <w:rPr>
          <w:rStyle w:val="StyleUnderline"/>
        </w:rPr>
        <w:t>the self in the habits and embodied practices through which we decide what</w:t>
      </w:r>
      <w:r w:rsidRPr="00A26887">
        <w:rPr>
          <w:rStyle w:val="StyleUnderline"/>
        </w:rPr>
        <w:t xml:space="preserve"> </w:t>
      </w:r>
      <w:r w:rsidRPr="00A26887">
        <w:rPr>
          <w:rStyle w:val="StyleUnderline"/>
        </w:rPr>
        <w:t xml:space="preserve">is connected </w:t>
      </w:r>
      <w:r w:rsidRPr="00900E1A">
        <w:rPr>
          <w:rStyle w:val="Emphasis"/>
        </w:rPr>
        <w:t>to us and what isn’t</w:t>
      </w:r>
      <w:r w:rsidRPr="00A26887">
        <w:rPr>
          <w:sz w:val="16"/>
        </w:rPr>
        <w:t>” (4). Hawkins draws an important connection between waste and humans, elucidating how human subjectivity is</w:t>
      </w:r>
      <w:r w:rsidRPr="00A26887">
        <w:rPr>
          <w:sz w:val="16"/>
        </w:rPr>
        <w:t xml:space="preserve"> </w:t>
      </w:r>
      <w:r w:rsidRPr="00A26887">
        <w:rPr>
          <w:sz w:val="16"/>
        </w:rPr>
        <w:t>contingent upon waste. Through the entanglement of disposed materials and</w:t>
      </w:r>
      <w:r w:rsidRPr="00A26887">
        <w:rPr>
          <w:sz w:val="16"/>
        </w:rPr>
        <w:t xml:space="preserve"> </w:t>
      </w:r>
      <w:r w:rsidRPr="00A26887">
        <w:rPr>
          <w:sz w:val="16"/>
        </w:rPr>
        <w:t>disposed flesh, Mallorquín conjures a different way of existing and being in</w:t>
      </w:r>
      <w:r w:rsidRPr="00A26887">
        <w:rPr>
          <w:sz w:val="16"/>
        </w:rPr>
        <w:t xml:space="preserve"> </w:t>
      </w:r>
      <w:r w:rsidRPr="00A26887">
        <w:rPr>
          <w:sz w:val="16"/>
        </w:rPr>
        <w:t>the world. Mallorquín’s encounter with waste is subject forming:</w:t>
      </w:r>
    </w:p>
    <w:p w14:paraId="0306DC3E" w14:textId="7B16AD7E" w:rsidR="0076060B" w:rsidRPr="00A26887" w:rsidRDefault="0076060B" w:rsidP="0076060B">
      <w:pPr>
        <w:ind w:left="720"/>
        <w:rPr>
          <w:sz w:val="16"/>
        </w:rPr>
      </w:pPr>
      <w:r w:rsidRPr="00A26887">
        <w:rPr>
          <w:sz w:val="16"/>
        </w:rPr>
        <w:t xml:space="preserve">This is why </w:t>
      </w:r>
      <w:r w:rsidRPr="00A26887">
        <w:rPr>
          <w:rStyle w:val="StyleUnderline"/>
        </w:rPr>
        <w:t xml:space="preserve">styles of </w:t>
      </w:r>
      <w:r w:rsidRPr="00E92CFD">
        <w:rPr>
          <w:rStyle w:val="Emphasis"/>
          <w:highlight w:val="green"/>
        </w:rPr>
        <w:t>waste disposal</w:t>
      </w:r>
      <w:r w:rsidRPr="00A26887">
        <w:rPr>
          <w:rStyle w:val="StyleUnderline"/>
        </w:rPr>
        <w:t xml:space="preserve"> are also styles of self</w:t>
      </w:r>
      <w:r w:rsidRPr="00A26887">
        <w:rPr>
          <w:sz w:val="16"/>
        </w:rPr>
        <w:t xml:space="preserve"> and why </w:t>
      </w:r>
      <w:r w:rsidRPr="00A26887">
        <w:rPr>
          <w:rStyle w:val="StyleUnderline"/>
        </w:rPr>
        <w:t>waste</w:t>
      </w:r>
      <w:r w:rsidRPr="00A26887">
        <w:rPr>
          <w:rStyle w:val="StyleUnderline"/>
        </w:rPr>
        <w:t xml:space="preserve"> </w:t>
      </w:r>
      <w:r w:rsidRPr="00A26887">
        <w:rPr>
          <w:rStyle w:val="StyleUnderline"/>
        </w:rPr>
        <w:t>management</w:t>
      </w:r>
      <w:r w:rsidRPr="00A26887">
        <w:rPr>
          <w:sz w:val="16"/>
        </w:rPr>
        <w:t xml:space="preserve">, in all its cultural mutations, </w:t>
      </w:r>
      <w:r w:rsidRPr="00A26887">
        <w:rPr>
          <w:rStyle w:val="StyleUnderline"/>
        </w:rPr>
        <w:t xml:space="preserve">is </w:t>
      </w:r>
      <w:r w:rsidRPr="00E92CFD">
        <w:rPr>
          <w:rStyle w:val="Emphasis"/>
          <w:highlight w:val="green"/>
        </w:rPr>
        <w:t>fundamental to</w:t>
      </w:r>
      <w:r w:rsidRPr="00A26887">
        <w:rPr>
          <w:rStyle w:val="StyleUnderline"/>
        </w:rPr>
        <w:t xml:space="preserve"> the practice</w:t>
      </w:r>
      <w:r w:rsidRPr="00A26887">
        <w:rPr>
          <w:rStyle w:val="StyleUnderline"/>
        </w:rPr>
        <w:t xml:space="preserve"> </w:t>
      </w:r>
      <w:r w:rsidRPr="00A26887">
        <w:rPr>
          <w:rStyle w:val="StyleUnderline"/>
        </w:rPr>
        <w:t xml:space="preserve">of </w:t>
      </w:r>
      <w:r w:rsidRPr="00E92CFD">
        <w:rPr>
          <w:rStyle w:val="Emphasis"/>
          <w:highlight w:val="green"/>
        </w:rPr>
        <w:t>subjectivity</w:t>
      </w:r>
      <w:r w:rsidRPr="00A26887">
        <w:rPr>
          <w:sz w:val="16"/>
        </w:rPr>
        <w:t>. It is part of the way in which we cultivate sensibilities and</w:t>
      </w:r>
      <w:r w:rsidRPr="00A26887">
        <w:rPr>
          <w:sz w:val="16"/>
        </w:rPr>
        <w:t xml:space="preserve"> </w:t>
      </w:r>
      <w:r w:rsidRPr="00A26887">
        <w:rPr>
          <w:sz w:val="16"/>
        </w:rPr>
        <w:t>sensual relations with the world; part of the way we move things out of</w:t>
      </w:r>
      <w:r w:rsidRPr="00A26887">
        <w:rPr>
          <w:sz w:val="16"/>
        </w:rPr>
        <w:t xml:space="preserve"> </w:t>
      </w:r>
      <w:r w:rsidRPr="00A26887">
        <w:rPr>
          <w:sz w:val="16"/>
        </w:rPr>
        <w:t xml:space="preserve">our life and impose </w:t>
      </w:r>
      <w:r w:rsidRPr="00E92CFD">
        <w:rPr>
          <w:sz w:val="16"/>
        </w:rPr>
        <w:t>ethical and aesthetic order. No matter how insignificant</w:t>
      </w:r>
      <w:r w:rsidRPr="00E92CFD">
        <w:rPr>
          <w:sz w:val="16"/>
        </w:rPr>
        <w:t xml:space="preserve"> </w:t>
      </w:r>
      <w:r w:rsidRPr="00E92CFD">
        <w:rPr>
          <w:sz w:val="16"/>
        </w:rPr>
        <w:t>putting out the garbage may seem, the way we do it reflects an ethos, a</w:t>
      </w:r>
      <w:r w:rsidRPr="00E92CFD">
        <w:rPr>
          <w:sz w:val="16"/>
        </w:rPr>
        <w:t xml:space="preserve"> </w:t>
      </w:r>
      <w:r w:rsidRPr="00E92CFD">
        <w:rPr>
          <w:sz w:val="16"/>
        </w:rPr>
        <w:t>manner of being. (Hawkins, 4)</w:t>
      </w:r>
    </w:p>
    <w:p w14:paraId="1A059EC7" w14:textId="5FBDADB9" w:rsidR="0076060B" w:rsidRPr="00A26887" w:rsidRDefault="0076060B" w:rsidP="0076060B">
      <w:pPr>
        <w:rPr>
          <w:sz w:val="16"/>
        </w:rPr>
      </w:pPr>
      <w:r w:rsidRPr="00E92CFD">
        <w:rPr>
          <w:rStyle w:val="Emphasis"/>
          <w:highlight w:val="green"/>
        </w:rPr>
        <w:t>Suturing</w:t>
      </w:r>
      <w:r w:rsidRPr="00A26887">
        <w:rPr>
          <w:rStyle w:val="StyleUnderline"/>
        </w:rPr>
        <w:t xml:space="preserve"> the </w:t>
      </w:r>
      <w:r w:rsidRPr="00E92CFD">
        <w:rPr>
          <w:rStyle w:val="Emphasis"/>
          <w:highlight w:val="green"/>
        </w:rPr>
        <w:t>division</w:t>
      </w:r>
      <w:r w:rsidRPr="00A26887">
        <w:rPr>
          <w:rStyle w:val="StyleUnderline"/>
        </w:rPr>
        <w:t xml:space="preserve"> between </w:t>
      </w:r>
      <w:r w:rsidRPr="00BB124E">
        <w:rPr>
          <w:rStyle w:val="Emphasis"/>
        </w:rPr>
        <w:t>living and nonliving</w:t>
      </w:r>
      <w:r w:rsidRPr="00A26887">
        <w:rPr>
          <w:rStyle w:val="StyleUnderline"/>
        </w:rPr>
        <w:t xml:space="preserve"> matter</w:t>
      </w:r>
      <w:r w:rsidRPr="00A26887">
        <w:rPr>
          <w:sz w:val="16"/>
        </w:rPr>
        <w:t xml:space="preserve">, Mallorquín </w:t>
      </w:r>
      <w:r w:rsidRPr="00A26887">
        <w:rPr>
          <w:rStyle w:val="StyleUnderline"/>
        </w:rPr>
        <w:t>patches</w:t>
      </w:r>
      <w:r w:rsidRPr="00A26887">
        <w:rPr>
          <w:rStyle w:val="StyleUnderline"/>
        </w:rPr>
        <w:t xml:space="preserve"> </w:t>
      </w:r>
      <w:r w:rsidRPr="00A26887">
        <w:rPr>
          <w:rStyle w:val="StyleUnderline"/>
        </w:rPr>
        <w:t xml:space="preserve">together a different </w:t>
      </w:r>
      <w:r w:rsidRPr="00BB124E">
        <w:rPr>
          <w:rStyle w:val="Emphasis"/>
        </w:rPr>
        <w:t xml:space="preserve">existence </w:t>
      </w:r>
      <w:r w:rsidRPr="00E92CFD">
        <w:rPr>
          <w:rStyle w:val="Emphasis"/>
          <w:highlight w:val="green"/>
        </w:rPr>
        <w:t>through</w:t>
      </w:r>
      <w:r w:rsidRPr="00BB124E">
        <w:rPr>
          <w:rStyle w:val="Emphasis"/>
        </w:rPr>
        <w:t xml:space="preserve"> his own </w:t>
      </w:r>
      <w:r w:rsidRPr="00E92CFD">
        <w:rPr>
          <w:rStyle w:val="Emphasis"/>
          <w:highlight w:val="green"/>
        </w:rPr>
        <w:t>politics of disposability</w:t>
      </w:r>
      <w:r w:rsidRPr="00A26887">
        <w:rPr>
          <w:sz w:val="16"/>
        </w:rPr>
        <w:t>. It</w:t>
      </w:r>
      <w:r w:rsidRPr="00A26887">
        <w:rPr>
          <w:sz w:val="16"/>
        </w:rPr>
        <w:t xml:space="preserve"> </w:t>
      </w:r>
      <w:r w:rsidRPr="00A26887">
        <w:rPr>
          <w:sz w:val="16"/>
        </w:rPr>
        <w:t>is through the recognition of shared disposability that he cultivates new</w:t>
      </w:r>
      <w:r w:rsidRPr="00A26887">
        <w:rPr>
          <w:sz w:val="16"/>
        </w:rPr>
        <w:t xml:space="preserve"> </w:t>
      </w:r>
      <w:r w:rsidRPr="00A26887">
        <w:rPr>
          <w:sz w:val="16"/>
        </w:rPr>
        <w:t>world- making relations.</w:t>
      </w:r>
    </w:p>
    <w:p w14:paraId="3E5577FD" w14:textId="02CC610D" w:rsidR="0076060B" w:rsidRPr="00A26887" w:rsidRDefault="0076060B" w:rsidP="0076060B">
      <w:pPr>
        <w:rPr>
          <w:sz w:val="16"/>
        </w:rPr>
      </w:pPr>
      <w:r w:rsidRPr="00A26887">
        <w:rPr>
          <w:sz w:val="16"/>
        </w:rPr>
        <w:t xml:space="preserve">José Esteban </w:t>
      </w:r>
      <w:r w:rsidRPr="00E92CFD">
        <w:rPr>
          <w:rStyle w:val="Emphasis"/>
          <w:highlight w:val="green"/>
        </w:rPr>
        <w:t>Muñoz</w:t>
      </w:r>
      <w:r w:rsidRPr="00A26887">
        <w:rPr>
          <w:rStyle w:val="StyleUnderline"/>
        </w:rPr>
        <w:t xml:space="preserve"> theorizes </w:t>
      </w:r>
      <w:r w:rsidRPr="00E92CFD">
        <w:rPr>
          <w:rStyle w:val="Emphasis"/>
          <w:highlight w:val="green"/>
        </w:rPr>
        <w:t>ontological possibilities</w:t>
      </w:r>
      <w:r w:rsidRPr="00A26887">
        <w:rPr>
          <w:rStyle w:val="StyleUnderline"/>
        </w:rPr>
        <w:t xml:space="preserve"> that emerge from</w:t>
      </w:r>
      <w:r w:rsidRPr="00A26887">
        <w:rPr>
          <w:rStyle w:val="StyleUnderline"/>
        </w:rPr>
        <w:t xml:space="preserve"> </w:t>
      </w:r>
      <w:r w:rsidRPr="00A26887">
        <w:rPr>
          <w:rStyle w:val="StyleUnderline"/>
        </w:rPr>
        <w:t>the “</w:t>
      </w:r>
      <w:r w:rsidRPr="00BB124E">
        <w:rPr>
          <w:rStyle w:val="Emphasis"/>
        </w:rPr>
        <w:t>intermeshings</w:t>
      </w:r>
      <w:r w:rsidRPr="00A26887">
        <w:rPr>
          <w:rStyle w:val="StyleUnderline"/>
        </w:rPr>
        <w:t xml:space="preserve">” </w:t>
      </w:r>
      <w:r w:rsidRPr="00E92CFD">
        <w:rPr>
          <w:rStyle w:val="Emphasis"/>
          <w:highlight w:val="green"/>
        </w:rPr>
        <w:t>between the living and the nonliving</w:t>
      </w:r>
      <w:r w:rsidRPr="00A26887">
        <w:rPr>
          <w:sz w:val="16"/>
        </w:rPr>
        <w:t>: “The incommensurable thought project of inhumanity is the active</w:t>
      </w:r>
      <w:r w:rsidRPr="00A26887">
        <w:rPr>
          <w:sz w:val="16"/>
        </w:rPr>
        <w:t xml:space="preserve"> </w:t>
      </w:r>
      <w:r w:rsidRPr="00A26887">
        <w:rPr>
          <w:sz w:val="16"/>
        </w:rPr>
        <w:t>self- attunement to life as</w:t>
      </w:r>
      <w:r w:rsidRPr="00A26887">
        <w:rPr>
          <w:sz w:val="16"/>
        </w:rPr>
        <w:t xml:space="preserve"> </w:t>
      </w:r>
      <w:r w:rsidRPr="00A26887">
        <w:rPr>
          <w:sz w:val="16"/>
        </w:rPr>
        <w:t>varied and unsorted correspondences, collisions, intermeshings, and accords</w:t>
      </w:r>
      <w:r w:rsidRPr="00A26887">
        <w:rPr>
          <w:sz w:val="16"/>
        </w:rPr>
        <w:t xml:space="preserve"> </w:t>
      </w:r>
      <w:r w:rsidRPr="00A26887">
        <w:rPr>
          <w:sz w:val="16"/>
        </w:rPr>
        <w:t xml:space="preserve">between people and nonhuman objects, things, formations, and clusterings. </w:t>
      </w:r>
      <w:r w:rsidRPr="00A26887">
        <w:rPr>
          <w:rStyle w:val="StyleUnderline"/>
        </w:rPr>
        <w:t>In</w:t>
      </w:r>
      <w:r w:rsidRPr="00A26887">
        <w:rPr>
          <w:rStyle w:val="StyleUnderline"/>
        </w:rPr>
        <w:t xml:space="preserve"> </w:t>
      </w:r>
      <w:r w:rsidRPr="00A26887">
        <w:rPr>
          <w:rStyle w:val="StyleUnderline"/>
        </w:rPr>
        <w:t>trying to render a sense of brownness, a term that is indebted to the histories</w:t>
      </w:r>
      <w:r w:rsidRPr="00A26887">
        <w:rPr>
          <w:rStyle w:val="StyleUnderline"/>
        </w:rPr>
        <w:t xml:space="preserve"> </w:t>
      </w:r>
      <w:r w:rsidRPr="00A26887">
        <w:rPr>
          <w:rStyle w:val="StyleUnderline"/>
        </w:rPr>
        <w:t>of theorizing blackness and queerness, it is incumbent to attempt to attune</w:t>
      </w:r>
      <w:r w:rsidRPr="00A26887">
        <w:rPr>
          <w:rStyle w:val="StyleUnderline"/>
        </w:rPr>
        <w:t xml:space="preserve"> </w:t>
      </w:r>
      <w:r w:rsidRPr="00A26887">
        <w:rPr>
          <w:rStyle w:val="StyleUnderline"/>
        </w:rPr>
        <w:t>oneself to the potential and actual vastness of</w:t>
      </w:r>
      <w:r w:rsidRPr="00A26887">
        <w:rPr>
          <w:rStyle w:val="StyleUnderline"/>
        </w:rPr>
        <w:t xml:space="preserve"> </w:t>
      </w:r>
      <w:r w:rsidRPr="00A26887">
        <w:rPr>
          <w:rStyle w:val="StyleUnderline"/>
        </w:rPr>
        <w:t>being- with</w:t>
      </w:r>
      <w:r w:rsidRPr="00A26887">
        <w:rPr>
          <w:sz w:val="16"/>
        </w:rPr>
        <w:t>” (“Sense of Brown</w:t>
      </w:r>
      <w:r w:rsidRPr="00A26887">
        <w:rPr>
          <w:sz w:val="16"/>
        </w:rPr>
        <w:t xml:space="preserve"> </w:t>
      </w:r>
      <w:r w:rsidRPr="00A26887">
        <w:rPr>
          <w:sz w:val="16"/>
        </w:rPr>
        <w:t xml:space="preserve">ness,” 210). Muñoz elucidates how </w:t>
      </w:r>
      <w:r w:rsidRPr="00E92CFD">
        <w:rPr>
          <w:rStyle w:val="Emphasis"/>
          <w:highlight w:val="green"/>
        </w:rPr>
        <w:t>Black and brown</w:t>
      </w:r>
      <w:r w:rsidRPr="00A26887">
        <w:rPr>
          <w:rStyle w:val="StyleUnderline"/>
        </w:rPr>
        <w:t xml:space="preserve"> queer acts </w:t>
      </w:r>
      <w:r w:rsidRPr="00E92CFD">
        <w:rPr>
          <w:rStyle w:val="Emphasis"/>
          <w:highlight w:val="green"/>
        </w:rPr>
        <w:t>potentiate</w:t>
      </w:r>
      <w:r w:rsidRPr="00A26887">
        <w:rPr>
          <w:rStyle w:val="StyleUnderline"/>
        </w:rPr>
        <w:t xml:space="preserve"> </w:t>
      </w:r>
      <w:r w:rsidRPr="00A26887">
        <w:rPr>
          <w:rStyle w:val="StyleUnderline"/>
        </w:rPr>
        <w:t xml:space="preserve">other </w:t>
      </w:r>
      <w:r w:rsidRPr="00BB124E">
        <w:rPr>
          <w:rStyle w:val="Emphasis"/>
        </w:rPr>
        <w:t>forms of “</w:t>
      </w:r>
      <w:r w:rsidRPr="00E92CFD">
        <w:rPr>
          <w:rStyle w:val="Emphasis"/>
          <w:highlight w:val="green"/>
        </w:rPr>
        <w:t>being with”</w:t>
      </w:r>
      <w:r w:rsidRPr="00BB124E">
        <w:rPr>
          <w:rStyle w:val="Emphasis"/>
        </w:rPr>
        <w:t xml:space="preserve"> and</w:t>
      </w:r>
      <w:r w:rsidRPr="00A26887">
        <w:rPr>
          <w:rStyle w:val="StyleUnderline"/>
        </w:rPr>
        <w:t xml:space="preserve"> relating to the world</w:t>
      </w:r>
      <w:r w:rsidRPr="00A26887">
        <w:rPr>
          <w:sz w:val="16"/>
        </w:rPr>
        <w:t>. Mallorquín narrates</w:t>
      </w:r>
      <w:r w:rsidRPr="00A26887">
        <w:rPr>
          <w:sz w:val="16"/>
        </w:rPr>
        <w:t xml:space="preserve"> </w:t>
      </w:r>
      <w:r w:rsidRPr="00A26887">
        <w:rPr>
          <w:sz w:val="16"/>
        </w:rPr>
        <w:t>an “active</w:t>
      </w:r>
      <w:r w:rsidRPr="00A26887">
        <w:rPr>
          <w:sz w:val="16"/>
        </w:rPr>
        <w:t xml:space="preserve"> </w:t>
      </w:r>
      <w:r w:rsidRPr="00A26887">
        <w:rPr>
          <w:sz w:val="16"/>
        </w:rPr>
        <w:t>self- attunement to life” through his intermeshing with nonhuman</w:t>
      </w:r>
      <w:r w:rsidRPr="00A26887">
        <w:rPr>
          <w:sz w:val="16"/>
        </w:rPr>
        <w:t xml:space="preserve"> </w:t>
      </w:r>
      <w:r w:rsidRPr="00A26887">
        <w:rPr>
          <w:sz w:val="16"/>
        </w:rPr>
        <w:t xml:space="preserve">objects. </w:t>
      </w:r>
      <w:r w:rsidRPr="00A26887">
        <w:rPr>
          <w:rStyle w:val="StyleUnderline"/>
        </w:rPr>
        <w:t>By “</w:t>
      </w:r>
      <w:r w:rsidRPr="00BB124E">
        <w:rPr>
          <w:rStyle w:val="Emphasis"/>
        </w:rPr>
        <w:t>being with</w:t>
      </w:r>
      <w:r w:rsidRPr="00A26887">
        <w:rPr>
          <w:rStyle w:val="StyleUnderline"/>
        </w:rPr>
        <w:t>” these objects</w:t>
      </w:r>
      <w:r w:rsidRPr="00A26887">
        <w:rPr>
          <w:sz w:val="16"/>
        </w:rPr>
        <w:t xml:space="preserve">, </w:t>
      </w:r>
      <w:r w:rsidRPr="00BB124E">
        <w:rPr>
          <w:rStyle w:val="Emphasis"/>
        </w:rPr>
        <w:t>Mallorquín materializes</w:t>
      </w:r>
      <w:r w:rsidRPr="00A26887">
        <w:rPr>
          <w:rStyle w:val="StyleUnderline"/>
        </w:rPr>
        <w:t xml:space="preserve"> something</w:t>
      </w:r>
      <w:r w:rsidRPr="00A26887">
        <w:rPr>
          <w:rStyle w:val="StyleUnderline"/>
        </w:rPr>
        <w:t xml:space="preserve"> </w:t>
      </w:r>
      <w:r w:rsidRPr="00A26887">
        <w:rPr>
          <w:rStyle w:val="StyleUnderline"/>
        </w:rPr>
        <w:t>like Muñoz’s “</w:t>
      </w:r>
      <w:r w:rsidRPr="00E92CFD">
        <w:rPr>
          <w:rStyle w:val="Emphasis"/>
          <w:highlight w:val="green"/>
        </w:rPr>
        <w:t>sense of brownness</w:t>
      </w:r>
      <w:r w:rsidRPr="00A26887">
        <w:rPr>
          <w:rStyle w:val="StyleUnderline"/>
        </w:rPr>
        <w:t>,” where new ontologies emerge through</w:t>
      </w:r>
      <w:r w:rsidRPr="00A26887">
        <w:rPr>
          <w:rStyle w:val="StyleUnderline"/>
        </w:rPr>
        <w:t xml:space="preserve"> </w:t>
      </w:r>
      <w:r w:rsidRPr="00A26887">
        <w:rPr>
          <w:rStyle w:val="StyleUnderline"/>
        </w:rPr>
        <w:t>his disavowed brown existence.</w:t>
      </w:r>
    </w:p>
    <w:p w14:paraId="14671380" w14:textId="6C17B071" w:rsidR="0076060B" w:rsidRPr="00A26887" w:rsidRDefault="0076060B" w:rsidP="0076060B">
      <w:pPr>
        <w:rPr>
          <w:sz w:val="16"/>
        </w:rPr>
      </w:pPr>
      <w:r w:rsidRPr="00E92CFD">
        <w:rPr>
          <w:rStyle w:val="Emphasis"/>
          <w:highlight w:val="green"/>
        </w:rPr>
        <w:t>Mallorquín’s narrative shifts</w:t>
      </w:r>
      <w:r w:rsidRPr="00A26887">
        <w:rPr>
          <w:sz w:val="16"/>
        </w:rPr>
        <w:t xml:space="preserve"> from an </w:t>
      </w:r>
      <w:r w:rsidRPr="00E92CFD">
        <w:rPr>
          <w:rStyle w:val="StyleUnderline"/>
          <w:highlight w:val="green"/>
        </w:rPr>
        <w:t>intimate</w:t>
      </w:r>
      <w:r w:rsidRPr="00A26887">
        <w:rPr>
          <w:rStyle w:val="StyleUnderline"/>
        </w:rPr>
        <w:t xml:space="preserve"> </w:t>
      </w:r>
      <w:r w:rsidRPr="00BB124E">
        <w:rPr>
          <w:rStyle w:val="Emphasis"/>
        </w:rPr>
        <w:t>documentation</w:t>
      </w:r>
      <w:r w:rsidRPr="00A26887">
        <w:rPr>
          <w:rStyle w:val="StyleUnderline"/>
        </w:rPr>
        <w:t xml:space="preserve"> of </w:t>
      </w:r>
      <w:r w:rsidRPr="00BB124E">
        <w:rPr>
          <w:rStyle w:val="Emphasis"/>
        </w:rPr>
        <w:t>violence</w:t>
      </w:r>
      <w:r w:rsidRPr="00BB124E">
        <w:rPr>
          <w:rStyle w:val="Emphasis"/>
        </w:rPr>
        <w:t xml:space="preserve"> </w:t>
      </w:r>
      <w:r w:rsidRPr="00BB124E">
        <w:rPr>
          <w:rStyle w:val="Emphasis"/>
        </w:rPr>
        <w:t>on flesh</w:t>
      </w:r>
      <w:r w:rsidRPr="00A26887">
        <w:rPr>
          <w:rStyle w:val="StyleUnderline"/>
        </w:rPr>
        <w:t xml:space="preserve"> to a </w:t>
      </w:r>
      <w:r w:rsidRPr="00E92CFD">
        <w:rPr>
          <w:rStyle w:val="Emphasis"/>
          <w:highlight w:val="green"/>
        </w:rPr>
        <w:t>spatial narration</w:t>
      </w:r>
      <w:r w:rsidRPr="00A26887">
        <w:rPr>
          <w:rStyle w:val="StyleUnderline"/>
        </w:rPr>
        <w:t xml:space="preserve"> where </w:t>
      </w:r>
      <w:r w:rsidRPr="00BB124E">
        <w:rPr>
          <w:rStyle w:val="Emphasis"/>
        </w:rPr>
        <w:t>living flesh and nonliving objects enmesh</w:t>
      </w:r>
      <w:r w:rsidRPr="00BB124E">
        <w:rPr>
          <w:rStyle w:val="Emphasis"/>
        </w:rPr>
        <w:t xml:space="preserve"> </w:t>
      </w:r>
      <w:r w:rsidRPr="00BB124E">
        <w:rPr>
          <w:rStyle w:val="Emphasis"/>
        </w:rPr>
        <w:t xml:space="preserve">to </w:t>
      </w:r>
      <w:r w:rsidRPr="00E92CFD">
        <w:rPr>
          <w:rStyle w:val="Emphasis"/>
          <w:highlight w:val="green"/>
        </w:rPr>
        <w:t>create the possibility of life</w:t>
      </w:r>
      <w:r w:rsidRPr="00A26887">
        <w:rPr>
          <w:rStyle w:val="StyleUnderline"/>
        </w:rPr>
        <w:t xml:space="preserve"> in a world that is built on the very disavowal</w:t>
      </w:r>
      <w:r w:rsidRPr="00A26887">
        <w:rPr>
          <w:rStyle w:val="StyleUnderline"/>
        </w:rPr>
        <w:t xml:space="preserve"> </w:t>
      </w:r>
      <w:r w:rsidRPr="00A26887">
        <w:rPr>
          <w:rStyle w:val="StyleUnderline"/>
        </w:rPr>
        <w:t>of their existences</w:t>
      </w:r>
      <w:r w:rsidRPr="00A26887">
        <w:rPr>
          <w:sz w:val="16"/>
        </w:rPr>
        <w:t xml:space="preserve">. In The Black Shoals, </w:t>
      </w:r>
      <w:r w:rsidRPr="00A26887">
        <w:rPr>
          <w:rStyle w:val="StyleUnderline"/>
        </w:rPr>
        <w:t>King theorizes the possibilities of</w:t>
      </w:r>
      <w:r w:rsidRPr="00A26887">
        <w:rPr>
          <w:rStyle w:val="StyleUnderline"/>
        </w:rPr>
        <w:t xml:space="preserve"> </w:t>
      </w:r>
      <w:r w:rsidRPr="00A26887">
        <w:rPr>
          <w:rStyle w:val="StyleUnderline"/>
        </w:rPr>
        <w:t>relations that emerge from Black nonbeing</w:t>
      </w:r>
      <w:r w:rsidRPr="00A26887">
        <w:rPr>
          <w:sz w:val="16"/>
        </w:rPr>
        <w:t>:</w:t>
      </w:r>
    </w:p>
    <w:p w14:paraId="63782C56" w14:textId="6709F78A" w:rsidR="0076060B" w:rsidRPr="00A26887" w:rsidRDefault="0076060B" w:rsidP="0076060B">
      <w:pPr>
        <w:ind w:left="720"/>
        <w:rPr>
          <w:sz w:val="16"/>
        </w:rPr>
      </w:pPr>
      <w:r w:rsidRPr="00A26887">
        <w:rPr>
          <w:sz w:val="16"/>
        </w:rPr>
        <w:t xml:space="preserve">The </w:t>
      </w:r>
      <w:r w:rsidRPr="00E92CFD">
        <w:rPr>
          <w:rStyle w:val="Emphasis"/>
          <w:highlight w:val="green"/>
        </w:rPr>
        <w:t>pore of the body</w:t>
      </w:r>
      <w:r w:rsidRPr="00A26887">
        <w:rPr>
          <w:sz w:val="16"/>
        </w:rPr>
        <w:t xml:space="preserve"> is the shallowest place on the skin/epidermis</w:t>
      </w:r>
      <w:r w:rsidRPr="00A26887">
        <w:rPr>
          <w:rStyle w:val="StyleUnderline"/>
        </w:rPr>
        <w:t>, acting</w:t>
      </w:r>
      <w:r w:rsidRPr="00A26887">
        <w:rPr>
          <w:rStyle w:val="StyleUnderline"/>
        </w:rPr>
        <w:t xml:space="preserve"> </w:t>
      </w:r>
      <w:r w:rsidRPr="00A26887">
        <w:rPr>
          <w:rStyle w:val="StyleUnderline"/>
        </w:rPr>
        <w:t xml:space="preserve">as the </w:t>
      </w:r>
      <w:r w:rsidRPr="00BB124E">
        <w:rPr>
          <w:rStyle w:val="Emphasis"/>
        </w:rPr>
        <w:t>first surface</w:t>
      </w:r>
      <w:r w:rsidRPr="00A26887">
        <w:rPr>
          <w:rStyle w:val="StyleUnderline"/>
        </w:rPr>
        <w:t xml:space="preserve"> that </w:t>
      </w:r>
      <w:r w:rsidRPr="00E92CFD">
        <w:rPr>
          <w:rStyle w:val="StyleUnderline"/>
          <w:highlight w:val="green"/>
        </w:rPr>
        <w:t>interacts with other</w:t>
      </w:r>
      <w:r w:rsidRPr="00A26887">
        <w:rPr>
          <w:sz w:val="16"/>
        </w:rPr>
        <w:t>, ostensibly nonhuman matter.</w:t>
      </w:r>
      <w:r w:rsidRPr="00A26887">
        <w:rPr>
          <w:sz w:val="16"/>
        </w:rPr>
        <w:t xml:space="preserve"> </w:t>
      </w:r>
      <w:r w:rsidRPr="00A26887">
        <w:rPr>
          <w:sz w:val="16"/>
        </w:rPr>
        <w:t>[. . .] A focus on the fungible flux of Blackness can temporarily arrest the</w:t>
      </w:r>
      <w:r w:rsidRPr="00A26887">
        <w:rPr>
          <w:sz w:val="16"/>
        </w:rPr>
        <w:t xml:space="preserve"> </w:t>
      </w:r>
      <w:r w:rsidRPr="00A26887">
        <w:rPr>
          <w:sz w:val="16"/>
        </w:rPr>
        <w:t>tendency to assume that Black life always already orients itself around</w:t>
      </w:r>
      <w:r w:rsidRPr="00A26887">
        <w:rPr>
          <w:sz w:val="16"/>
        </w:rPr>
        <w:t xml:space="preserve"> </w:t>
      </w:r>
      <w:r w:rsidRPr="00A26887">
        <w:rPr>
          <w:sz w:val="16"/>
        </w:rPr>
        <w:t xml:space="preserve">the human as the center of space and life. </w:t>
      </w:r>
      <w:r w:rsidRPr="00A26887">
        <w:rPr>
          <w:rStyle w:val="StyleUnderline"/>
        </w:rPr>
        <w:t>As an open and porous state,</w:t>
      </w:r>
      <w:r w:rsidRPr="00A26887">
        <w:rPr>
          <w:rStyle w:val="StyleUnderline"/>
        </w:rPr>
        <w:t xml:space="preserve"> </w:t>
      </w:r>
      <w:r w:rsidRPr="00E92CFD">
        <w:rPr>
          <w:rStyle w:val="Emphasis"/>
          <w:highlight w:val="green"/>
        </w:rPr>
        <w:t>Blackness possesses various openings</w:t>
      </w:r>
      <w:r w:rsidRPr="00A26887">
        <w:rPr>
          <w:rStyle w:val="StyleUnderline"/>
        </w:rPr>
        <w:t>, entry points, and ways of orienting</w:t>
      </w:r>
      <w:r w:rsidRPr="00A26887">
        <w:rPr>
          <w:rStyle w:val="StyleUnderline"/>
        </w:rPr>
        <w:t xml:space="preserve"> </w:t>
      </w:r>
      <w:r w:rsidRPr="00A26887">
        <w:rPr>
          <w:rStyle w:val="StyleUnderline"/>
        </w:rPr>
        <w:t>itself to social and organic constellations.</w:t>
      </w:r>
      <w:r w:rsidRPr="00A26887">
        <w:rPr>
          <w:sz w:val="16"/>
        </w:rPr>
        <w:t xml:space="preserve"> ( 118– 119)</w:t>
      </w:r>
    </w:p>
    <w:p w14:paraId="7F3A52B3" w14:textId="45CD7C8B" w:rsidR="0076060B" w:rsidRPr="00A26887" w:rsidRDefault="0076060B" w:rsidP="0076060B">
      <w:pPr>
        <w:rPr>
          <w:sz w:val="16"/>
        </w:rPr>
      </w:pPr>
      <w:r w:rsidRPr="00E92CFD">
        <w:rPr>
          <w:rStyle w:val="Emphasis"/>
          <w:highlight w:val="green"/>
        </w:rPr>
        <w:t>Theorizing</w:t>
      </w:r>
      <w:r w:rsidRPr="00A26887">
        <w:rPr>
          <w:rStyle w:val="StyleUnderline"/>
        </w:rPr>
        <w:t xml:space="preserve"> from the site of </w:t>
      </w:r>
      <w:r w:rsidRPr="00E92CFD">
        <w:rPr>
          <w:rStyle w:val="Emphasis"/>
          <w:highlight w:val="green"/>
        </w:rPr>
        <w:t>Black exclusion</w:t>
      </w:r>
      <w:r w:rsidRPr="00A26887">
        <w:rPr>
          <w:rStyle w:val="StyleUnderline"/>
        </w:rPr>
        <w:t xml:space="preserve"> from the human, King </w:t>
      </w:r>
      <w:r w:rsidRPr="00E92CFD">
        <w:rPr>
          <w:rStyle w:val="Emphasis"/>
          <w:highlight w:val="green"/>
        </w:rPr>
        <w:t>illuminates</w:t>
      </w:r>
      <w:r w:rsidRPr="00A26887">
        <w:rPr>
          <w:rStyle w:val="StyleUnderline"/>
        </w:rPr>
        <w:t xml:space="preserve"> </w:t>
      </w:r>
      <w:r w:rsidRPr="00A26887">
        <w:rPr>
          <w:rStyle w:val="StyleUnderline"/>
        </w:rPr>
        <w:t xml:space="preserve">the </w:t>
      </w:r>
      <w:r w:rsidRPr="00E92CFD">
        <w:rPr>
          <w:rStyle w:val="Emphasis"/>
          <w:highlight w:val="green"/>
        </w:rPr>
        <w:t>unforeseen relations</w:t>
      </w:r>
      <w:r w:rsidRPr="00A26887">
        <w:rPr>
          <w:rStyle w:val="StyleUnderline"/>
        </w:rPr>
        <w:t xml:space="preserve"> that emerge from nonbeing. </w:t>
      </w:r>
      <w:r w:rsidRPr="00E92CFD">
        <w:rPr>
          <w:rStyle w:val="Emphasis"/>
          <w:highlight w:val="green"/>
        </w:rPr>
        <w:t>Mallorquín conjures</w:t>
      </w:r>
      <w:r w:rsidRPr="00E92CFD">
        <w:rPr>
          <w:rStyle w:val="Emphasis"/>
          <w:highlight w:val="green"/>
        </w:rPr>
        <w:t xml:space="preserve"> </w:t>
      </w:r>
      <w:r w:rsidRPr="00E92CFD">
        <w:rPr>
          <w:rStyle w:val="Emphasis"/>
          <w:highlight w:val="green"/>
        </w:rPr>
        <w:t>“social and organic constellations” at the site of disposability</w:t>
      </w:r>
      <w:r w:rsidRPr="00A26887">
        <w:rPr>
          <w:rStyle w:val="StyleUnderline"/>
        </w:rPr>
        <w:t>, finding possibilities of life in a shared state of abjection</w:t>
      </w:r>
    </w:p>
    <w:p w14:paraId="4D5EAB59" w14:textId="77777777" w:rsidR="00F650CB" w:rsidRPr="00A26887" w:rsidRDefault="00F650CB" w:rsidP="00F650CB">
      <w:pPr>
        <w:rPr>
          <w:sz w:val="16"/>
        </w:rPr>
      </w:pPr>
      <w:r w:rsidRPr="00A26887">
        <w:rPr>
          <w:sz w:val="16"/>
        </w:rPr>
        <w:t>listening and learning: migrant world making</w:t>
      </w:r>
    </w:p>
    <w:p w14:paraId="0F92BEE9" w14:textId="772FC7E5" w:rsidR="0076060B" w:rsidRPr="00A26887" w:rsidRDefault="00F650CB" w:rsidP="00F650CB">
      <w:pPr>
        <w:rPr>
          <w:sz w:val="16"/>
        </w:rPr>
      </w:pPr>
      <w:r w:rsidRPr="00A26887">
        <w:rPr>
          <w:rStyle w:val="StyleUnderline"/>
        </w:rPr>
        <w:t xml:space="preserve">Mallorquín constructs his home through the </w:t>
      </w:r>
      <w:r w:rsidRPr="00E92CFD">
        <w:rPr>
          <w:rStyle w:val="Emphasis"/>
          <w:highlight w:val="green"/>
        </w:rPr>
        <w:t>unwanted residues of society</w:t>
      </w:r>
      <w:r w:rsidRPr="00A26887">
        <w:rPr>
          <w:rStyle w:val="StyleUnderline"/>
        </w:rPr>
        <w:t>: he</w:t>
      </w:r>
      <w:r w:rsidRPr="00A26887">
        <w:rPr>
          <w:rStyle w:val="StyleUnderline"/>
        </w:rPr>
        <w:t xml:space="preserve"> </w:t>
      </w:r>
      <w:r w:rsidRPr="00A26887">
        <w:rPr>
          <w:rStyle w:val="StyleUnderline"/>
        </w:rPr>
        <w:t>uses his disposability as a site that affords possibilities of living</w:t>
      </w:r>
      <w:r w:rsidRPr="00A26887">
        <w:rPr>
          <w:sz w:val="16"/>
        </w:rPr>
        <w:t>. As a traveler</w:t>
      </w:r>
      <w:r w:rsidRPr="00A26887">
        <w:rPr>
          <w:sz w:val="16"/>
        </w:rPr>
        <w:t xml:space="preserve"> </w:t>
      </w:r>
      <w:r w:rsidRPr="00A26887">
        <w:rPr>
          <w:sz w:val="16"/>
        </w:rPr>
        <w:t>with the caravan, Mallorquín relates an outsider positionality and emphasizes</w:t>
      </w:r>
      <w:r w:rsidRPr="00A26887">
        <w:rPr>
          <w:sz w:val="16"/>
        </w:rPr>
        <w:t xml:space="preserve"> </w:t>
      </w:r>
      <w:r w:rsidRPr="00A26887">
        <w:rPr>
          <w:sz w:val="16"/>
        </w:rPr>
        <w:t>a residual feeling of loneliness that characterizes narratives of those without</w:t>
      </w:r>
      <w:r w:rsidRPr="00A26887">
        <w:rPr>
          <w:sz w:val="16"/>
        </w:rPr>
        <w:t xml:space="preserve"> </w:t>
      </w:r>
      <w:r w:rsidRPr="00A26887">
        <w:rPr>
          <w:sz w:val="16"/>
        </w:rPr>
        <w:t>a home, a destination, and even a community. But Mallorquín’s narrative</w:t>
      </w:r>
      <w:r w:rsidRPr="00A26887">
        <w:rPr>
          <w:sz w:val="16"/>
        </w:rPr>
        <w:t xml:space="preserve"> </w:t>
      </w:r>
      <w:r w:rsidRPr="00A26887">
        <w:rPr>
          <w:sz w:val="16"/>
        </w:rPr>
        <w:t>does not culminate with the loneliness and despair of a disposable migrant.</w:t>
      </w:r>
      <w:r w:rsidRPr="00A26887">
        <w:rPr>
          <w:sz w:val="16"/>
        </w:rPr>
        <w:t xml:space="preserve"> </w:t>
      </w:r>
      <w:r w:rsidRPr="00A26887">
        <w:rPr>
          <w:sz w:val="16"/>
        </w:rPr>
        <w:t xml:space="preserve">Rather, in his narrative, </w:t>
      </w:r>
      <w:r w:rsidRPr="00A26887">
        <w:rPr>
          <w:rStyle w:val="StyleUnderline"/>
        </w:rPr>
        <w:t xml:space="preserve">Mallorquín takes </w:t>
      </w:r>
      <w:r w:rsidRPr="00BB124E">
        <w:rPr>
          <w:rStyle w:val="Emphasis"/>
        </w:rPr>
        <w:t>what is foreclosed and</w:t>
      </w:r>
      <w:r w:rsidRPr="00BB124E">
        <w:rPr>
          <w:rStyle w:val="Emphasis"/>
        </w:rPr>
        <w:t xml:space="preserve"> </w:t>
      </w:r>
      <w:r w:rsidRPr="00BB124E">
        <w:rPr>
          <w:rStyle w:val="Emphasis"/>
        </w:rPr>
        <w:t>abject</w:t>
      </w:r>
      <w:r w:rsidRPr="00A26887">
        <w:rPr>
          <w:sz w:val="16"/>
        </w:rPr>
        <w:t>—</w:t>
      </w:r>
      <w:r w:rsidRPr="00A26887">
        <w:rPr>
          <w:sz w:val="16"/>
        </w:rPr>
        <w:t xml:space="preserve"> </w:t>
      </w:r>
      <w:r w:rsidRPr="00A26887">
        <w:rPr>
          <w:sz w:val="16"/>
        </w:rPr>
        <w:t>his</w:t>
      </w:r>
      <w:r w:rsidRPr="00A26887">
        <w:rPr>
          <w:sz w:val="16"/>
        </w:rPr>
        <w:t xml:space="preserve"> </w:t>
      </w:r>
      <w:r w:rsidRPr="00A26887">
        <w:rPr>
          <w:sz w:val="16"/>
        </w:rPr>
        <w:t>own disposed migrant subjectivity and the abject urban landscape of waste</w:t>
      </w:r>
      <w:r w:rsidRPr="00A26887">
        <w:rPr>
          <w:sz w:val="16"/>
        </w:rPr>
        <w:t xml:space="preserve"> </w:t>
      </w:r>
      <w:r w:rsidRPr="00A26887">
        <w:rPr>
          <w:sz w:val="16"/>
        </w:rPr>
        <w:t>in which he</w:t>
      </w:r>
      <w:r w:rsidRPr="00A26887">
        <w:rPr>
          <w:sz w:val="16"/>
        </w:rPr>
        <w:t xml:space="preserve"> </w:t>
      </w:r>
      <w:r w:rsidRPr="00A26887">
        <w:rPr>
          <w:sz w:val="16"/>
        </w:rPr>
        <w:t>resides—</w:t>
      </w:r>
      <w:r w:rsidRPr="00A26887">
        <w:rPr>
          <w:sz w:val="16"/>
        </w:rPr>
        <w:t xml:space="preserve"> </w:t>
      </w:r>
      <w:r w:rsidRPr="00A26887">
        <w:rPr>
          <w:rStyle w:val="StyleUnderline"/>
        </w:rPr>
        <w:t xml:space="preserve">and </w:t>
      </w:r>
      <w:r w:rsidRPr="00E92CFD">
        <w:rPr>
          <w:rStyle w:val="Emphasis"/>
          <w:highlight w:val="green"/>
        </w:rPr>
        <w:t>finds other possible</w:t>
      </w:r>
      <w:r w:rsidRPr="00A26887">
        <w:rPr>
          <w:rStyle w:val="StyleUnderline"/>
        </w:rPr>
        <w:t xml:space="preserve"> </w:t>
      </w:r>
      <w:r w:rsidRPr="00E92CFD">
        <w:rPr>
          <w:rStyle w:val="Emphasis"/>
          <w:highlight w:val="green"/>
        </w:rPr>
        <w:t>modes of existence</w:t>
      </w:r>
      <w:r w:rsidRPr="00A26887">
        <w:rPr>
          <w:sz w:val="16"/>
        </w:rPr>
        <w:t xml:space="preserve">. </w:t>
      </w:r>
      <w:r w:rsidRPr="00A26887">
        <w:rPr>
          <w:rStyle w:val="StyleUnderline"/>
        </w:rPr>
        <w:t>In an unlivable present,</w:t>
      </w:r>
      <w:r w:rsidRPr="00A26887">
        <w:rPr>
          <w:sz w:val="16"/>
        </w:rPr>
        <w:t xml:space="preserve"> Mallorquín effects an encounter between the disposed that</w:t>
      </w:r>
      <w:r w:rsidRPr="00A26887">
        <w:rPr>
          <w:sz w:val="16"/>
        </w:rPr>
        <w:t xml:space="preserve"> </w:t>
      </w:r>
      <w:r w:rsidRPr="00A26887">
        <w:rPr>
          <w:sz w:val="16"/>
        </w:rPr>
        <w:t>potentiates migrant life and home in the most violent and hostile of spaces.</w:t>
      </w:r>
    </w:p>
    <w:p w14:paraId="6876EAC7" w14:textId="73AB16B2" w:rsidR="00F650CB" w:rsidRPr="00A26887" w:rsidRDefault="00F650CB" w:rsidP="00F650CB">
      <w:pPr>
        <w:rPr>
          <w:sz w:val="16"/>
        </w:rPr>
      </w:pPr>
      <w:r w:rsidRPr="00A26887">
        <w:rPr>
          <w:sz w:val="16"/>
        </w:rPr>
        <w:t xml:space="preserve">By </w:t>
      </w:r>
      <w:r w:rsidRPr="00A26887">
        <w:rPr>
          <w:rStyle w:val="StyleUnderline"/>
        </w:rPr>
        <w:t>centering Mallorquín’s narrative</w:t>
      </w:r>
      <w:r w:rsidRPr="00A26887">
        <w:rPr>
          <w:sz w:val="16"/>
        </w:rPr>
        <w:t xml:space="preserve">, I illuminate </w:t>
      </w:r>
      <w:r w:rsidRPr="00A26887">
        <w:rPr>
          <w:rStyle w:val="StyleUnderline"/>
        </w:rPr>
        <w:t xml:space="preserve">the </w:t>
      </w:r>
      <w:r w:rsidRPr="00E92CFD">
        <w:rPr>
          <w:rStyle w:val="Emphasis"/>
          <w:highlight w:val="green"/>
        </w:rPr>
        <w:t>ontological</w:t>
      </w:r>
      <w:r w:rsidRPr="00A26887">
        <w:rPr>
          <w:rStyle w:val="StyleUnderline"/>
        </w:rPr>
        <w:t xml:space="preserve"> and</w:t>
      </w:r>
      <w:r w:rsidRPr="00A26887">
        <w:rPr>
          <w:rStyle w:val="StyleUnderline"/>
        </w:rPr>
        <w:t xml:space="preserve"> </w:t>
      </w:r>
      <w:r w:rsidRPr="00A26887">
        <w:rPr>
          <w:rStyle w:val="StyleUnderline"/>
        </w:rPr>
        <w:t xml:space="preserve">world- making </w:t>
      </w:r>
      <w:r w:rsidRPr="00E92CFD">
        <w:rPr>
          <w:rStyle w:val="Emphasis"/>
          <w:highlight w:val="green"/>
        </w:rPr>
        <w:t>possibilities</w:t>
      </w:r>
      <w:r w:rsidRPr="00A26887">
        <w:rPr>
          <w:rStyle w:val="StyleUnderline"/>
        </w:rPr>
        <w:t xml:space="preserve"> that </w:t>
      </w:r>
      <w:r w:rsidRPr="00E92CFD">
        <w:rPr>
          <w:rStyle w:val="Emphasis"/>
          <w:highlight w:val="green"/>
        </w:rPr>
        <w:t>emerge</w:t>
      </w:r>
      <w:r w:rsidRPr="00A26887">
        <w:rPr>
          <w:rStyle w:val="StyleUnderline"/>
        </w:rPr>
        <w:t xml:space="preserve"> when migrants articulate their own</w:t>
      </w:r>
      <w:r w:rsidRPr="00A26887">
        <w:rPr>
          <w:rStyle w:val="StyleUnderline"/>
        </w:rPr>
        <w:t xml:space="preserve"> </w:t>
      </w:r>
      <w:r w:rsidRPr="00A26887">
        <w:rPr>
          <w:rStyle w:val="StyleUnderline"/>
        </w:rPr>
        <w:t>experiences</w:t>
      </w:r>
      <w:r w:rsidRPr="00A26887">
        <w:rPr>
          <w:sz w:val="16"/>
        </w:rPr>
        <w:t>. Mallorquín’s digital story illuminates how migrant productions</w:t>
      </w:r>
      <w:r w:rsidRPr="00A26887">
        <w:rPr>
          <w:sz w:val="16"/>
        </w:rPr>
        <w:t xml:space="preserve"> </w:t>
      </w:r>
      <w:r w:rsidRPr="00A26887">
        <w:rPr>
          <w:sz w:val="16"/>
        </w:rPr>
        <w:t>can be essential sites of knowledge production that cannot be ignored and</w:t>
      </w:r>
      <w:r w:rsidRPr="00A26887">
        <w:rPr>
          <w:sz w:val="16"/>
        </w:rPr>
        <w:t xml:space="preserve"> </w:t>
      </w:r>
      <w:r w:rsidRPr="00A26887">
        <w:rPr>
          <w:sz w:val="16"/>
        </w:rPr>
        <w:t>urges us to more closely attend to the ways in which migrants theorize them</w:t>
      </w:r>
      <w:r w:rsidRPr="00A26887">
        <w:rPr>
          <w:sz w:val="16"/>
        </w:rPr>
        <w:t xml:space="preserve"> </w:t>
      </w:r>
      <w:r w:rsidRPr="00A26887">
        <w:rPr>
          <w:sz w:val="16"/>
        </w:rPr>
        <w:t>selves outside predetermined institutional frameworks that bind them to the</w:t>
      </w:r>
      <w:r w:rsidRPr="00A26887">
        <w:rPr>
          <w:sz w:val="16"/>
        </w:rPr>
        <w:t xml:space="preserve"> </w:t>
      </w:r>
      <w:r w:rsidRPr="00A26887">
        <w:rPr>
          <w:sz w:val="16"/>
        </w:rPr>
        <w:t>spatial and temporal logics of racial capitalism and colonialism, including</w:t>
      </w:r>
      <w:r w:rsidRPr="00A26887">
        <w:rPr>
          <w:sz w:val="16"/>
        </w:rPr>
        <w:t xml:space="preserve"> </w:t>
      </w:r>
      <w:r w:rsidRPr="00A26887">
        <w:rPr>
          <w:sz w:val="16"/>
        </w:rPr>
        <w:t>those of liberal humanism.</w:t>
      </w:r>
    </w:p>
    <w:p w14:paraId="4E10384B" w14:textId="3976A537" w:rsidR="00F650CB" w:rsidRPr="00A26887" w:rsidRDefault="00F650CB" w:rsidP="00F650CB">
      <w:pPr>
        <w:rPr>
          <w:sz w:val="16"/>
        </w:rPr>
      </w:pPr>
      <w:r w:rsidRPr="00BB124E">
        <w:rPr>
          <w:rStyle w:val="Emphasis"/>
        </w:rPr>
        <w:t>Mallorquín’s story</w:t>
      </w:r>
      <w:r w:rsidRPr="00A26887">
        <w:rPr>
          <w:rStyle w:val="StyleUnderline"/>
        </w:rPr>
        <w:t xml:space="preserve"> is not an anomaly within a body of Central American</w:t>
      </w:r>
      <w:r w:rsidRPr="00A26887">
        <w:rPr>
          <w:rStyle w:val="StyleUnderline"/>
        </w:rPr>
        <w:t xml:space="preserve"> </w:t>
      </w:r>
      <w:r w:rsidRPr="00A26887">
        <w:rPr>
          <w:rStyle w:val="StyleUnderline"/>
        </w:rPr>
        <w:t>migrant literature</w:t>
      </w:r>
      <w:r w:rsidRPr="00A26887">
        <w:rPr>
          <w:sz w:val="16"/>
        </w:rPr>
        <w:t xml:space="preserve">. Rather, </w:t>
      </w:r>
      <w:r w:rsidRPr="00A26887">
        <w:rPr>
          <w:rStyle w:val="StyleUnderline"/>
        </w:rPr>
        <w:t xml:space="preserve">it </w:t>
      </w:r>
      <w:r w:rsidRPr="00E92CFD">
        <w:rPr>
          <w:rStyle w:val="Emphasis"/>
          <w:highlight w:val="green"/>
        </w:rPr>
        <w:t>evidences existing past, present, and future migrant productions</w:t>
      </w:r>
      <w:r w:rsidRPr="00A26887">
        <w:rPr>
          <w:rStyle w:val="StyleUnderline"/>
        </w:rPr>
        <w:t xml:space="preserve"> that have remained in the shadows of humanist frameworks</w:t>
      </w:r>
      <w:r w:rsidRPr="00A26887">
        <w:rPr>
          <w:sz w:val="16"/>
        </w:rPr>
        <w:t xml:space="preserve"> </w:t>
      </w:r>
      <w:r w:rsidRPr="00A26887">
        <w:rPr>
          <w:sz w:val="16"/>
        </w:rPr>
        <w:t>(for another, less abject but equally extraordinary case, see Irwin’s analysis</w:t>
      </w:r>
      <w:r w:rsidRPr="00A26887">
        <w:rPr>
          <w:sz w:val="16"/>
        </w:rPr>
        <w:t xml:space="preserve"> </w:t>
      </w:r>
      <w:r w:rsidRPr="00A26887">
        <w:rPr>
          <w:sz w:val="16"/>
        </w:rPr>
        <w:t>of the migration narrative of Douglas Oviedo in the following chapter).</w:t>
      </w:r>
      <w:r w:rsidRPr="00A26887">
        <w:rPr>
          <w:sz w:val="16"/>
        </w:rPr>
        <w:t xml:space="preserve"> </w:t>
      </w:r>
      <w:r w:rsidRPr="00A26887">
        <w:rPr>
          <w:sz w:val="16"/>
        </w:rPr>
        <w:t>This close reading of Manuel Ecardo Mallorquín Aguilar’s story invites</w:t>
      </w:r>
      <w:r w:rsidRPr="00A26887">
        <w:rPr>
          <w:sz w:val="16"/>
        </w:rPr>
        <w:t xml:space="preserve"> </w:t>
      </w:r>
      <w:r w:rsidRPr="00A26887">
        <w:rPr>
          <w:sz w:val="16"/>
        </w:rPr>
        <w:t>us to reevaluate the ideological frameworks that we speak and write onto</w:t>
      </w:r>
      <w:r w:rsidRPr="00A26887">
        <w:rPr>
          <w:sz w:val="16"/>
        </w:rPr>
        <w:t xml:space="preserve"> </w:t>
      </w:r>
      <w:r w:rsidRPr="00A26887">
        <w:rPr>
          <w:sz w:val="16"/>
        </w:rPr>
        <w:t>migrant narratives and that erase other migrant ontologies and worlds that</w:t>
      </w:r>
      <w:r w:rsidRPr="00A26887">
        <w:rPr>
          <w:sz w:val="16"/>
        </w:rPr>
        <w:t xml:space="preserve"> </w:t>
      </w:r>
      <w:r w:rsidRPr="00A26887">
        <w:rPr>
          <w:sz w:val="16"/>
        </w:rPr>
        <w:t xml:space="preserve">are invisible and even illegal in the settler state. In doing so, </w:t>
      </w:r>
      <w:r w:rsidRPr="00A26887">
        <w:rPr>
          <w:rStyle w:val="StyleUnderline"/>
        </w:rPr>
        <w:t xml:space="preserve">we can </w:t>
      </w:r>
      <w:r w:rsidRPr="00BB124E">
        <w:rPr>
          <w:rStyle w:val="Emphasis"/>
        </w:rPr>
        <w:t>return</w:t>
      </w:r>
      <w:r w:rsidRPr="00A26887">
        <w:rPr>
          <w:rStyle w:val="StyleUnderline"/>
        </w:rPr>
        <w:t xml:space="preserve"> </w:t>
      </w:r>
      <w:r w:rsidRPr="00A26887">
        <w:rPr>
          <w:rStyle w:val="StyleUnderline"/>
        </w:rPr>
        <w:t xml:space="preserve">to our work and hold </w:t>
      </w:r>
      <w:r w:rsidRPr="00BB124E">
        <w:rPr>
          <w:rStyle w:val="Emphasis"/>
        </w:rPr>
        <w:t>ourselves accountable</w:t>
      </w:r>
      <w:r w:rsidRPr="00A26887">
        <w:rPr>
          <w:rStyle w:val="StyleUnderline"/>
        </w:rPr>
        <w:t xml:space="preserve"> to the very struggle that makes</w:t>
      </w:r>
      <w:r w:rsidRPr="00A26887">
        <w:rPr>
          <w:rStyle w:val="StyleUnderline"/>
        </w:rPr>
        <w:t xml:space="preserve"> </w:t>
      </w:r>
      <w:r w:rsidRPr="00A26887">
        <w:rPr>
          <w:rStyle w:val="StyleUnderline"/>
        </w:rPr>
        <w:t>our work possible</w:t>
      </w:r>
      <w:r w:rsidRPr="00A26887">
        <w:rPr>
          <w:sz w:val="16"/>
        </w:rPr>
        <w:t xml:space="preserve">. As scholars, organizers, writers, and others, </w:t>
      </w:r>
      <w:r w:rsidRPr="00A26887">
        <w:rPr>
          <w:rStyle w:val="StyleUnderline"/>
        </w:rPr>
        <w:t>we must</w:t>
      </w:r>
      <w:r w:rsidRPr="00A26887">
        <w:rPr>
          <w:rStyle w:val="StyleUnderline"/>
        </w:rPr>
        <w:t xml:space="preserve"> </w:t>
      </w:r>
      <w:r w:rsidRPr="00A26887">
        <w:rPr>
          <w:rStyle w:val="StyleUnderline"/>
        </w:rPr>
        <w:t xml:space="preserve">ask ourselves how we might not only validate but also </w:t>
      </w:r>
      <w:r w:rsidRPr="00E92CFD">
        <w:rPr>
          <w:rStyle w:val="StyleUnderline"/>
          <w:highlight w:val="green"/>
        </w:rPr>
        <w:t>facilitate</w:t>
      </w:r>
      <w:r w:rsidRPr="00A26887">
        <w:rPr>
          <w:rStyle w:val="StyleUnderline"/>
        </w:rPr>
        <w:t xml:space="preserve"> the </w:t>
      </w:r>
      <w:r w:rsidRPr="00E92CFD">
        <w:rPr>
          <w:rStyle w:val="Emphasis"/>
          <w:highlight w:val="green"/>
        </w:rPr>
        <w:t>world</w:t>
      </w:r>
      <w:r w:rsidRPr="00E92CFD">
        <w:rPr>
          <w:rStyle w:val="Emphasis"/>
          <w:highlight w:val="green"/>
        </w:rPr>
        <w:t xml:space="preserve"> </w:t>
      </w:r>
      <w:r w:rsidRPr="00E92CFD">
        <w:rPr>
          <w:rStyle w:val="Emphasis"/>
          <w:highlight w:val="green"/>
        </w:rPr>
        <w:t>making</w:t>
      </w:r>
      <w:r w:rsidRPr="00A26887">
        <w:rPr>
          <w:rStyle w:val="StyleUnderline"/>
        </w:rPr>
        <w:t xml:space="preserve"> presented to us in Central American </w:t>
      </w:r>
      <w:r w:rsidRPr="00BB124E">
        <w:rPr>
          <w:rStyle w:val="Emphasis"/>
        </w:rPr>
        <w:t>migrant cultural productions</w:t>
      </w:r>
      <w:r w:rsidRPr="00A26887">
        <w:rPr>
          <w:rStyle w:val="StyleUnderline"/>
        </w:rPr>
        <w:t>.</w:t>
      </w:r>
    </w:p>
    <w:bookmarkEnd w:id="14"/>
    <w:p w14:paraId="4D73EAB1" w14:textId="77777777" w:rsidR="007D14FC" w:rsidRPr="007D5615" w:rsidRDefault="007D14FC" w:rsidP="007D14FC">
      <w:pPr>
        <w:pStyle w:val="Heading4"/>
      </w:pPr>
      <w:r w:rsidRPr="007D5615">
        <w:t>I shed the tears of anguish</w:t>
      </w:r>
    </w:p>
    <w:p w14:paraId="72FF7698" w14:textId="77777777" w:rsidR="007D14FC" w:rsidRPr="007D5615" w:rsidRDefault="007D14FC" w:rsidP="007D14FC">
      <w:pPr>
        <w:pStyle w:val="Heading4"/>
      </w:pPr>
      <w:r w:rsidRPr="007D5615">
        <w:t>as I see my children disappear</w:t>
      </w:r>
    </w:p>
    <w:p w14:paraId="4D758D72" w14:textId="77777777" w:rsidR="007D14FC" w:rsidRPr="007D5615" w:rsidRDefault="007D14FC" w:rsidP="007D14FC">
      <w:pPr>
        <w:pStyle w:val="Heading4"/>
      </w:pPr>
      <w:r w:rsidRPr="007D5615">
        <w:t>behind the shroud of mediocrity,</w:t>
      </w:r>
    </w:p>
    <w:p w14:paraId="31C01B5E" w14:textId="77777777" w:rsidR="007D14FC" w:rsidRPr="007D5615" w:rsidRDefault="007D14FC" w:rsidP="007D14FC">
      <w:pPr>
        <w:pStyle w:val="Heading4"/>
      </w:pPr>
      <w:r w:rsidRPr="007D5615">
        <w:t>never to look back to remember me.</w:t>
      </w:r>
    </w:p>
    <w:p w14:paraId="31E6AD88" w14:textId="77777777" w:rsidR="007D14FC" w:rsidRPr="007D5615" w:rsidRDefault="007D14FC" w:rsidP="007D14FC">
      <w:pPr>
        <w:pStyle w:val="Heading4"/>
      </w:pPr>
      <w:r w:rsidRPr="007D5615">
        <w:t>I am Joaquín.</w:t>
      </w:r>
    </w:p>
    <w:p w14:paraId="799BFFB6" w14:textId="77777777" w:rsidR="007D14FC" w:rsidRPr="007D5615" w:rsidRDefault="007D14FC" w:rsidP="007D14FC">
      <w:pPr>
        <w:pStyle w:val="Heading4"/>
      </w:pPr>
      <w:r w:rsidRPr="007D5615">
        <w:t>I must fight</w:t>
      </w:r>
    </w:p>
    <w:p w14:paraId="70ADE9FE" w14:textId="77777777" w:rsidR="007D14FC" w:rsidRPr="007D5615" w:rsidRDefault="007D14FC" w:rsidP="007D14FC">
      <w:pPr>
        <w:pStyle w:val="Heading4"/>
      </w:pPr>
      <w:r w:rsidRPr="007D5615">
        <w:t>and win this struggle</w:t>
      </w:r>
    </w:p>
    <w:p w14:paraId="5AF69F4C" w14:textId="77777777" w:rsidR="007D14FC" w:rsidRPr="007D5615" w:rsidRDefault="007D14FC" w:rsidP="007D14FC">
      <w:pPr>
        <w:pStyle w:val="Heading4"/>
      </w:pPr>
      <w:r w:rsidRPr="007D5615">
        <w:t>for my sons, and they</w:t>
      </w:r>
    </w:p>
    <w:p w14:paraId="424A0159" w14:textId="77777777" w:rsidR="007D14FC" w:rsidRPr="007D5615" w:rsidRDefault="007D14FC" w:rsidP="007D14FC">
      <w:pPr>
        <w:pStyle w:val="Heading4"/>
      </w:pPr>
      <w:r w:rsidRPr="007D5615">
        <w:t>must know from me</w:t>
      </w:r>
    </w:p>
    <w:p w14:paraId="2C228BE6" w14:textId="77777777" w:rsidR="007D14FC" w:rsidRPr="007D5615" w:rsidRDefault="007D14FC" w:rsidP="007D14FC">
      <w:pPr>
        <w:pStyle w:val="Heading4"/>
      </w:pPr>
      <w:r w:rsidRPr="007D5615">
        <w:t>who I am.</w:t>
      </w:r>
    </w:p>
    <w:p w14:paraId="445DC4DB" w14:textId="77777777" w:rsidR="007D14FC" w:rsidRPr="007D5615" w:rsidRDefault="007D14FC" w:rsidP="007D14FC">
      <w:pPr>
        <w:pStyle w:val="Heading4"/>
      </w:pPr>
      <w:r w:rsidRPr="007D5615">
        <w:t>Part of the blood that runs deep in me</w:t>
      </w:r>
    </w:p>
    <w:p w14:paraId="5C55D847" w14:textId="77777777" w:rsidR="007D14FC" w:rsidRPr="007D5615" w:rsidRDefault="007D14FC" w:rsidP="007D14FC">
      <w:pPr>
        <w:pStyle w:val="Heading4"/>
      </w:pPr>
      <w:r w:rsidRPr="007D5615">
        <w:t>could not be vanquished by the Moors.</w:t>
      </w:r>
    </w:p>
    <w:p w14:paraId="64570A03" w14:textId="77777777" w:rsidR="007D14FC" w:rsidRPr="007D5615" w:rsidRDefault="007D14FC" w:rsidP="007D14FC">
      <w:pPr>
        <w:pStyle w:val="Heading4"/>
      </w:pPr>
      <w:r w:rsidRPr="007D5615">
        <w:t>I defeated them after five hundred years,</w:t>
      </w:r>
    </w:p>
    <w:p w14:paraId="7A27F658" w14:textId="77777777" w:rsidR="007D14FC" w:rsidRPr="007D5615" w:rsidRDefault="007D14FC" w:rsidP="007D14FC">
      <w:pPr>
        <w:pStyle w:val="Heading4"/>
      </w:pPr>
      <w:r w:rsidRPr="007D5615">
        <w:t>and I have endured.</w:t>
      </w:r>
    </w:p>
    <w:p w14:paraId="6A228554" w14:textId="77777777" w:rsidR="007D14FC" w:rsidRPr="007D5615" w:rsidRDefault="007D14FC" w:rsidP="007D14FC">
      <w:pPr>
        <w:pStyle w:val="Heading4"/>
      </w:pPr>
      <w:r w:rsidRPr="007D5615">
        <w:t>Part of the blood that is mine</w:t>
      </w:r>
    </w:p>
    <w:p w14:paraId="4961CEFE" w14:textId="77777777" w:rsidR="007D14FC" w:rsidRPr="007D5615" w:rsidRDefault="007D14FC" w:rsidP="007D14FC">
      <w:pPr>
        <w:pStyle w:val="Heading4"/>
      </w:pPr>
      <w:r w:rsidRPr="007D5615">
        <w:t>has labored endlessly four hundred</w:t>
      </w:r>
    </w:p>
    <w:p w14:paraId="484EBA31" w14:textId="77777777" w:rsidR="007D14FC" w:rsidRPr="007D5615" w:rsidRDefault="007D14FC" w:rsidP="007D14FC">
      <w:pPr>
        <w:pStyle w:val="Heading4"/>
      </w:pPr>
      <w:r w:rsidRPr="007D5615">
        <w:t>years under the heel of lustful</w:t>
      </w:r>
    </w:p>
    <w:p w14:paraId="0F49D46D" w14:textId="77777777" w:rsidR="007D14FC" w:rsidRPr="007D5615" w:rsidRDefault="007D14FC" w:rsidP="007D14FC">
      <w:pPr>
        <w:pStyle w:val="Heading4"/>
      </w:pPr>
      <w:r w:rsidRPr="007D5615">
        <w:t>Europeans.</w:t>
      </w:r>
    </w:p>
    <w:p w14:paraId="1E671F49" w14:textId="77777777" w:rsidR="007D14FC" w:rsidRDefault="007D14FC" w:rsidP="007D14FC">
      <w:pPr>
        <w:pStyle w:val="Heading4"/>
      </w:pPr>
      <w:r w:rsidRPr="007D5615">
        <w:t>I am still here!</w:t>
      </w:r>
      <w:r w:rsidRPr="007D5615">
        <w:rPr>
          <w:rStyle w:val="FootnoteReference"/>
        </w:rPr>
        <w:footnoteReference w:id="12"/>
      </w:r>
    </w:p>
    <w:p w14:paraId="2081DA1B" w14:textId="77777777" w:rsidR="00BB124E" w:rsidRDefault="00BB124E" w:rsidP="00BB124E">
      <w:pPr>
        <w:pStyle w:val="Heading4"/>
      </w:pPr>
      <w:r>
        <w:t>Our use of poetics is key to decolonize, tear down, and move away from the logics of capitalism.</w:t>
      </w:r>
    </w:p>
    <w:p w14:paraId="309902F8" w14:textId="77777777" w:rsidR="00BB124E" w:rsidRPr="002D2A4A" w:rsidRDefault="00BB124E" w:rsidP="00BB124E">
      <w:r>
        <w:rPr>
          <w:rStyle w:val="Style13ptBold"/>
        </w:rPr>
        <w:t xml:space="preserve">Hill 17 </w:t>
      </w:r>
      <w:r>
        <w:t>[Marshall Hill (MA, Critical Theory at Western University, Currenly going through the PHD program in Cultural Studies at Queen’s University, Focus on poetry as a site of investigation against Racial Capitalism and Coloniality), Western Uniiversity, Electronic Thesis and Dissertation Repository, pp. 1-23, October 25</w:t>
      </w:r>
      <w:r w:rsidRPr="002D2A4A">
        <w:rPr>
          <w:vertAlign w:val="superscript"/>
        </w:rPr>
        <w:t>th</w:t>
      </w:r>
      <w:r>
        <w:t xml:space="preserve">, 2017. </w:t>
      </w:r>
      <w:r>
        <w:rPr>
          <w:i/>
          <w:iCs/>
        </w:rPr>
        <w:t>The Revolution Will Be Social and Poetic: The Insurgent Poetics of Decolonial Thought</w:t>
      </w:r>
      <w:r>
        <w:t xml:space="preserve">, </w:t>
      </w:r>
      <w:r w:rsidRPr="002D2A4A">
        <w:t>https://core.ac.uk/download/pdf/132267365.pdf</w:t>
      </w:r>
      <w:r>
        <w:t>//</w:t>
      </w:r>
      <w:r>
        <w:rPr>
          <w:b/>
          <w:bCs/>
          <w:i/>
          <w:iCs/>
        </w:rPr>
        <w:t>msu-garefire</w:t>
      </w:r>
      <w:r>
        <w:t>]</w:t>
      </w:r>
    </w:p>
    <w:p w14:paraId="7913B0AB" w14:textId="77777777" w:rsidR="00BB124E" w:rsidRPr="0031276D" w:rsidRDefault="00BB124E" w:rsidP="00BB124E">
      <w:pPr>
        <w:rPr>
          <w:sz w:val="16"/>
        </w:rPr>
      </w:pPr>
      <w:r w:rsidRPr="0031276D">
        <w:rPr>
          <w:sz w:val="16"/>
        </w:rPr>
        <w:t xml:space="preserve">In this introduction I will lay out a framework for understanding </w:t>
      </w:r>
      <w:r w:rsidRPr="00251863">
        <w:rPr>
          <w:rStyle w:val="Emphasis"/>
          <w:highlight w:val="green"/>
        </w:rPr>
        <w:t>decolonial thought</w:t>
      </w:r>
      <w:r w:rsidRPr="0031276D">
        <w:rPr>
          <w:sz w:val="16"/>
        </w:rPr>
        <w:t xml:space="preserve">, contextualizing it in relation </w:t>
      </w:r>
      <w:r w:rsidRPr="00251863">
        <w:rPr>
          <w:rStyle w:val="StyleUnderline"/>
          <w:highlight w:val="green"/>
        </w:rPr>
        <w:t xml:space="preserve">to the </w:t>
      </w:r>
      <w:r w:rsidRPr="00251863">
        <w:rPr>
          <w:rStyle w:val="Emphasis"/>
          <w:highlight w:val="green"/>
        </w:rPr>
        <w:t>equation modernity</w:t>
      </w:r>
      <w:r w:rsidRPr="0031276D">
        <w:rPr>
          <w:sz w:val="16"/>
        </w:rPr>
        <w:t xml:space="preserve">/coloniality/decoloniality. I will argue that </w:t>
      </w:r>
      <w:r w:rsidRPr="00447291">
        <w:rPr>
          <w:rStyle w:val="StyleUnderline"/>
        </w:rPr>
        <w:t xml:space="preserve">decoloniality is a political-epistemic project </w:t>
      </w:r>
      <w:r w:rsidRPr="00251863">
        <w:rPr>
          <w:rStyle w:val="Emphasis"/>
          <w:highlight w:val="green"/>
        </w:rPr>
        <w:t>grounded</w:t>
      </w:r>
      <w:r w:rsidRPr="00251863">
        <w:rPr>
          <w:rStyle w:val="StyleUnderline"/>
          <w:highlight w:val="green"/>
        </w:rPr>
        <w:t xml:space="preserve"> in</w:t>
      </w:r>
      <w:r w:rsidRPr="00447291">
        <w:rPr>
          <w:rStyle w:val="StyleUnderline"/>
        </w:rPr>
        <w:t xml:space="preserve"> the cosmologies and </w:t>
      </w:r>
      <w:r w:rsidRPr="00251863">
        <w:rPr>
          <w:rStyle w:val="Emphasis"/>
          <w:highlight w:val="green"/>
        </w:rPr>
        <w:t>memories</w:t>
      </w:r>
      <w:r w:rsidRPr="00251863">
        <w:rPr>
          <w:rStyle w:val="StyleUnderline"/>
          <w:highlight w:val="green"/>
        </w:rPr>
        <w:t xml:space="preserve"> of </w:t>
      </w:r>
      <w:r w:rsidRPr="00251863">
        <w:rPr>
          <w:rStyle w:val="Emphasis"/>
          <w:highlight w:val="green"/>
        </w:rPr>
        <w:t>colonized and racialized communities</w:t>
      </w:r>
      <w:r w:rsidRPr="00447291">
        <w:rPr>
          <w:rStyle w:val="StyleUnderline"/>
        </w:rPr>
        <w:t xml:space="preserve"> who have been </w:t>
      </w:r>
      <w:r w:rsidRPr="00251863">
        <w:rPr>
          <w:rStyle w:val="Emphasis"/>
          <w:highlight w:val="green"/>
        </w:rPr>
        <w:t>incorporated</w:t>
      </w:r>
      <w:r w:rsidRPr="00251863">
        <w:rPr>
          <w:rStyle w:val="StyleUnderline"/>
          <w:highlight w:val="green"/>
        </w:rPr>
        <w:t xml:space="preserve"> into</w:t>
      </w:r>
      <w:r w:rsidRPr="00447291">
        <w:rPr>
          <w:rStyle w:val="StyleUnderline"/>
        </w:rPr>
        <w:t xml:space="preserve"> the </w:t>
      </w:r>
      <w:r w:rsidRPr="00251863">
        <w:rPr>
          <w:rStyle w:val="Emphasis"/>
          <w:highlight w:val="green"/>
        </w:rPr>
        <w:t>modern capitalist</w:t>
      </w:r>
      <w:r w:rsidRPr="00251863">
        <w:rPr>
          <w:rStyle w:val="StyleUnderline"/>
          <w:highlight w:val="green"/>
        </w:rPr>
        <w:t xml:space="preserve"> world system</w:t>
      </w:r>
      <w:r w:rsidRPr="00447291">
        <w:rPr>
          <w:rStyle w:val="StyleUnderline"/>
        </w:rPr>
        <w:t xml:space="preserve"> via </w:t>
      </w:r>
      <w:r w:rsidRPr="002D2A4A">
        <w:rPr>
          <w:rStyle w:val="StyleUnderline"/>
        </w:rPr>
        <w:t>various</w:t>
      </w:r>
      <w:r w:rsidRPr="00447291">
        <w:rPr>
          <w:rStyle w:val="StyleUnderline"/>
        </w:rPr>
        <w:t xml:space="preserve"> organizations of </w:t>
      </w:r>
      <w:r w:rsidRPr="00251863">
        <w:rPr>
          <w:rStyle w:val="Emphasis"/>
        </w:rPr>
        <w:t>colonial</w:t>
      </w:r>
      <w:r w:rsidRPr="002D2A4A">
        <w:rPr>
          <w:rStyle w:val="Emphasis"/>
        </w:rPr>
        <w:t xml:space="preserve"> power</w:t>
      </w:r>
      <w:r w:rsidRPr="0031276D">
        <w:rPr>
          <w:sz w:val="16"/>
        </w:rPr>
        <w:t xml:space="preserve">. While these </w:t>
      </w:r>
      <w:r w:rsidRPr="00251863">
        <w:rPr>
          <w:rStyle w:val="StyleUnderline"/>
          <w:highlight w:val="green"/>
        </w:rPr>
        <w:t>communities</w:t>
      </w:r>
      <w:r w:rsidRPr="00447291">
        <w:rPr>
          <w:rStyle w:val="StyleUnderline"/>
        </w:rPr>
        <w:t xml:space="preserve"> find themselves </w:t>
      </w:r>
      <w:r w:rsidRPr="00251863">
        <w:rPr>
          <w:rStyle w:val="Emphasis"/>
          <w:highlight w:val="green"/>
        </w:rPr>
        <w:t>dominated</w:t>
      </w:r>
      <w:r w:rsidRPr="00251863">
        <w:rPr>
          <w:rStyle w:val="StyleUnderline"/>
          <w:highlight w:val="green"/>
        </w:rPr>
        <w:t xml:space="preserve"> and </w:t>
      </w:r>
      <w:r w:rsidRPr="00251863">
        <w:rPr>
          <w:rStyle w:val="Emphasis"/>
          <w:highlight w:val="green"/>
        </w:rPr>
        <w:t>exploited</w:t>
      </w:r>
      <w:r w:rsidRPr="00447291">
        <w:rPr>
          <w:rStyle w:val="StyleUnderline"/>
        </w:rPr>
        <w:t xml:space="preserve"> within this modern/colonial </w:t>
      </w:r>
      <w:r w:rsidRPr="002D2A4A">
        <w:rPr>
          <w:rStyle w:val="Emphasis"/>
        </w:rPr>
        <w:t>world system</w:t>
      </w:r>
      <w:r w:rsidRPr="00447291">
        <w:rPr>
          <w:rStyle w:val="StyleUnderline"/>
        </w:rPr>
        <w:t>,</w:t>
      </w:r>
      <w:r w:rsidRPr="0031276D">
        <w:rPr>
          <w:sz w:val="16"/>
        </w:rPr>
        <w:t xml:space="preserve"> decoloniality nonetheless provides new horizons of meaning in the production of knowledge. Thus, </w:t>
      </w:r>
      <w:r w:rsidRPr="00251863">
        <w:rPr>
          <w:rStyle w:val="StyleUnderline"/>
          <w:highlight w:val="green"/>
        </w:rPr>
        <w:t xml:space="preserve">decoloniality </w:t>
      </w:r>
      <w:r w:rsidRPr="00251863">
        <w:rPr>
          <w:rStyle w:val="Emphasis"/>
          <w:highlight w:val="green"/>
        </w:rPr>
        <w:t>requires</w:t>
      </w:r>
      <w:r w:rsidRPr="00447291">
        <w:rPr>
          <w:rStyle w:val="StyleUnderline"/>
        </w:rPr>
        <w:t xml:space="preserve"> a necessary </w:t>
      </w:r>
      <w:r w:rsidRPr="00251863">
        <w:rPr>
          <w:rStyle w:val="Emphasis"/>
          <w:highlight w:val="green"/>
        </w:rPr>
        <w:t>articulation</w:t>
      </w:r>
      <w:r w:rsidRPr="00251863">
        <w:rPr>
          <w:rStyle w:val="StyleUnderline"/>
          <w:highlight w:val="green"/>
        </w:rPr>
        <w:t xml:space="preserve"> of </w:t>
      </w:r>
      <w:r w:rsidRPr="00251863">
        <w:rPr>
          <w:rStyle w:val="Emphasis"/>
          <w:highlight w:val="green"/>
        </w:rPr>
        <w:t>knowing and doing</w:t>
      </w:r>
      <w:r w:rsidRPr="00447291">
        <w:rPr>
          <w:rStyle w:val="StyleUnderline"/>
        </w:rPr>
        <w:t>,</w:t>
      </w:r>
      <w:r w:rsidRPr="0031276D">
        <w:rPr>
          <w:sz w:val="16"/>
        </w:rPr>
        <w:t xml:space="preserve"> of thinking from/with the bodies, communities, memories, and desires of diverse subjects who participate in the building of new worlds beyond the hierarchical structures of domination, vulnerability, and violence that subtend the global political-epistemic order. Further, I will argue that </w:t>
      </w:r>
      <w:r w:rsidRPr="00447291">
        <w:rPr>
          <w:rStyle w:val="StyleUnderline"/>
        </w:rPr>
        <w:t xml:space="preserve">an </w:t>
      </w:r>
      <w:r w:rsidRPr="002D2A4A">
        <w:rPr>
          <w:rStyle w:val="Emphasis"/>
        </w:rPr>
        <w:t>understanding</w:t>
      </w:r>
      <w:r w:rsidRPr="00447291">
        <w:rPr>
          <w:rStyle w:val="StyleUnderline"/>
        </w:rPr>
        <w:t xml:space="preserve"> of </w:t>
      </w:r>
      <w:r w:rsidRPr="00251863">
        <w:rPr>
          <w:rStyle w:val="Emphasis"/>
          <w:highlight w:val="green"/>
        </w:rPr>
        <w:t>poetics</w:t>
      </w:r>
      <w:r w:rsidRPr="00251863">
        <w:rPr>
          <w:rStyle w:val="StyleUnderline"/>
          <w:highlight w:val="green"/>
        </w:rPr>
        <w:t xml:space="preserve"> in relation</w:t>
      </w:r>
      <w:r w:rsidRPr="00447291">
        <w:rPr>
          <w:rStyle w:val="StyleUnderline"/>
        </w:rPr>
        <w:t xml:space="preserve"> to </w:t>
      </w:r>
      <w:r w:rsidRPr="002D2A4A">
        <w:rPr>
          <w:rStyle w:val="Emphasis"/>
        </w:rPr>
        <w:t>autopoiesis</w:t>
      </w:r>
      <w:r w:rsidRPr="00447291">
        <w:rPr>
          <w:rStyle w:val="StyleUnderline"/>
        </w:rPr>
        <w:t xml:space="preserve"> is </w:t>
      </w:r>
      <w:r w:rsidRPr="00251863">
        <w:rPr>
          <w:rStyle w:val="Emphasis"/>
          <w:highlight w:val="green"/>
        </w:rPr>
        <w:t>necessary</w:t>
      </w:r>
      <w:r w:rsidRPr="00251863">
        <w:rPr>
          <w:rStyle w:val="StyleUnderline"/>
          <w:highlight w:val="green"/>
        </w:rPr>
        <w:t xml:space="preserve"> for this project</w:t>
      </w:r>
      <w:r w:rsidRPr="00447291">
        <w:rPr>
          <w:rStyle w:val="StyleUnderline"/>
        </w:rPr>
        <w:t>.</w:t>
      </w:r>
      <w:r w:rsidRPr="0031276D">
        <w:rPr>
          <w:sz w:val="16"/>
        </w:rPr>
        <w:t xml:space="preserve"> The articulation of poetics and linguistic practice and autopoiesis as creative self-production conjoin the practices of self-making present in Sylvia Wynter’s call for </w:t>
      </w:r>
      <w:r w:rsidRPr="00251863">
        <w:rPr>
          <w:rStyle w:val="Emphasis"/>
          <w:highlight w:val="green"/>
        </w:rPr>
        <w:t>sociopoetics</w:t>
      </w:r>
      <w:r w:rsidRPr="0031276D">
        <w:rPr>
          <w:sz w:val="16"/>
        </w:rPr>
        <w:t xml:space="preserve"> as “an </w:t>
      </w:r>
      <w:r w:rsidRPr="00A311AA">
        <w:rPr>
          <w:rStyle w:val="StyleUnderline"/>
        </w:rPr>
        <w:t xml:space="preserve">alternative process of </w:t>
      </w:r>
      <w:r w:rsidRPr="002D2A4A">
        <w:rPr>
          <w:rStyle w:val="StyleUnderline"/>
        </w:rPr>
        <w:t>making ourselves human</w:t>
      </w:r>
      <w:r w:rsidRPr="0031276D">
        <w:rPr>
          <w:sz w:val="16"/>
        </w:rPr>
        <w:t xml:space="preserve">” (Wynter 89) with Humberto Maturana and Franciso Varela’s work on the biological, social and linguistic forms of structural coupling which define humanity biologically and socially as a “continually self-producing… autopoietic organization” (Maturana and Varela 43). From this articulation of </w:t>
      </w:r>
      <w:r w:rsidRPr="002D2A4A">
        <w:rPr>
          <w:rStyle w:val="Emphasis"/>
        </w:rPr>
        <w:t>poetics</w:t>
      </w:r>
      <w:r w:rsidRPr="00A311AA">
        <w:rPr>
          <w:rStyle w:val="StyleUnderline"/>
        </w:rPr>
        <w:t xml:space="preserve"> as the autopoietic force, </w:t>
      </w:r>
      <w:r w:rsidRPr="00251863">
        <w:rPr>
          <w:rStyle w:val="Emphasis"/>
          <w:highlight w:val="green"/>
        </w:rPr>
        <w:t>expressed in language</w:t>
      </w:r>
      <w:r w:rsidRPr="00A311AA">
        <w:rPr>
          <w:rStyle w:val="StyleUnderline"/>
        </w:rPr>
        <w:t xml:space="preserve">, of autonomous communities </w:t>
      </w:r>
      <w:r w:rsidRPr="00251863">
        <w:rPr>
          <w:rStyle w:val="StyleUnderline"/>
          <w:highlight w:val="green"/>
        </w:rPr>
        <w:t>seeking political liberation</w:t>
      </w:r>
      <w:r w:rsidRPr="00A311AA">
        <w:rPr>
          <w:rStyle w:val="StyleUnderline"/>
        </w:rPr>
        <w:t xml:space="preserve"> according to their own cultural-epistemic traditions and social formations, I </w:t>
      </w:r>
      <w:r w:rsidRPr="00251863">
        <w:rPr>
          <w:rStyle w:val="StyleUnderline"/>
          <w:highlight w:val="green"/>
        </w:rPr>
        <w:t>will argue for a series of principles of decolonial poiesis</w:t>
      </w:r>
      <w:r w:rsidRPr="00A311AA">
        <w:rPr>
          <w:rStyle w:val="StyleUnderline"/>
        </w:rPr>
        <w:t xml:space="preserve"> that are necessary for the articulation of complex solidarities </w:t>
      </w:r>
      <w:r w:rsidRPr="00251863">
        <w:rPr>
          <w:rStyle w:val="Emphasis"/>
          <w:highlight w:val="green"/>
        </w:rPr>
        <w:t>between distinct ways of knowing</w:t>
      </w:r>
      <w:r w:rsidRPr="00A311AA">
        <w:rPr>
          <w:rStyle w:val="StyleUnderline"/>
        </w:rPr>
        <w:t xml:space="preserve"> and doing within the overall horizon of decoloniality</w:t>
      </w:r>
      <w:r w:rsidRPr="0031276D">
        <w:rPr>
          <w:sz w:val="16"/>
        </w:rPr>
        <w:t xml:space="preserve">. Together, </w:t>
      </w:r>
      <w:r w:rsidRPr="00A311AA">
        <w:rPr>
          <w:rStyle w:val="StyleUnderline"/>
        </w:rPr>
        <w:t>these principles will seek to answer what philosopher Lewis Gordon argues are the three core concerns of decoloniality: philosophical anthropology; the metacritique of reason; and political liberation</w:t>
      </w:r>
      <w:r w:rsidRPr="0031276D">
        <w:rPr>
          <w:sz w:val="16"/>
        </w:rPr>
        <w:t xml:space="preserve"> (Decolonization 87-8). Ultimately, I will seek to show the crucial role that poetics plays in thinking and writing as embodied, relational practices within concrete systems of domination, vulnerability, and violence that can nonetheless sustain and articulate the inexhaustible desires, imaginings, and practices by which </w:t>
      </w:r>
      <w:r w:rsidRPr="00251863">
        <w:rPr>
          <w:rStyle w:val="Emphasis"/>
          <w:highlight w:val="green"/>
        </w:rPr>
        <w:t>communities seek</w:t>
      </w:r>
      <w:r w:rsidRPr="00251863">
        <w:rPr>
          <w:rStyle w:val="StyleUnderline"/>
          <w:highlight w:val="green"/>
        </w:rPr>
        <w:t xml:space="preserve"> </w:t>
      </w:r>
      <w:r w:rsidRPr="00251863">
        <w:rPr>
          <w:rStyle w:val="StyleUnderline"/>
        </w:rPr>
        <w:t>new</w:t>
      </w:r>
      <w:r w:rsidRPr="00A311AA">
        <w:rPr>
          <w:rStyle w:val="StyleUnderline"/>
        </w:rPr>
        <w:t xml:space="preserve"> </w:t>
      </w:r>
      <w:r w:rsidRPr="002D2A4A">
        <w:rPr>
          <w:rStyle w:val="Emphasis"/>
        </w:rPr>
        <w:t xml:space="preserve">ways of </w:t>
      </w:r>
      <w:r w:rsidRPr="00251863">
        <w:rPr>
          <w:rStyle w:val="Emphasis"/>
          <w:highlight w:val="green"/>
        </w:rPr>
        <w:t>living in the world</w:t>
      </w:r>
      <w:r w:rsidRPr="00A311AA">
        <w:rPr>
          <w:rStyle w:val="StyleUnderline"/>
        </w:rPr>
        <w:t>.</w:t>
      </w:r>
      <w:r w:rsidRPr="0031276D">
        <w:rPr>
          <w:sz w:val="16"/>
        </w:rPr>
        <w:t xml:space="preserve"> I will chart the precarious, entangled relationship between culture and politics, the body and knowledge, arguing that </w:t>
      </w:r>
      <w:r w:rsidRPr="00251863">
        <w:rPr>
          <w:rStyle w:val="Emphasis"/>
          <w:highlight w:val="green"/>
        </w:rPr>
        <w:t>decoloniality</w:t>
      </w:r>
      <w:r w:rsidRPr="00A311AA">
        <w:rPr>
          <w:rStyle w:val="StyleUnderline"/>
        </w:rPr>
        <w:t xml:space="preserve"> seeks to </w:t>
      </w:r>
      <w:r w:rsidRPr="00251863">
        <w:rPr>
          <w:rStyle w:val="Emphasis"/>
          <w:highlight w:val="green"/>
        </w:rPr>
        <w:t>undo</w:t>
      </w:r>
      <w:r w:rsidRPr="00A311AA">
        <w:rPr>
          <w:rStyle w:val="StyleUnderline"/>
        </w:rPr>
        <w:t xml:space="preserve"> any </w:t>
      </w:r>
      <w:r w:rsidRPr="00251863">
        <w:rPr>
          <w:rStyle w:val="Emphasis"/>
          <w:highlight w:val="green"/>
        </w:rPr>
        <w:t>binary</w:t>
      </w:r>
      <w:r w:rsidRPr="002D2A4A">
        <w:rPr>
          <w:rStyle w:val="Emphasis"/>
        </w:rPr>
        <w:t xml:space="preserve"> opposition</w:t>
      </w:r>
      <w:r w:rsidRPr="00A311AA">
        <w:rPr>
          <w:rStyle w:val="StyleUnderline"/>
        </w:rPr>
        <w:t xml:space="preserve"> of these terms from the always-embodied perspective of the colonial difference, not so as to reify the poet or theorist as a saviour, </w:t>
      </w:r>
      <w:r w:rsidRPr="002D2A4A">
        <w:rPr>
          <w:rStyle w:val="Emphasis"/>
        </w:rPr>
        <w:t xml:space="preserve">but to </w:t>
      </w:r>
      <w:r w:rsidRPr="00251863">
        <w:rPr>
          <w:rStyle w:val="Emphasis"/>
          <w:highlight w:val="green"/>
        </w:rPr>
        <w:t>place</w:t>
      </w:r>
      <w:r w:rsidRPr="00A311AA">
        <w:rPr>
          <w:rStyle w:val="StyleUnderline"/>
        </w:rPr>
        <w:t xml:space="preserve"> their practice in a </w:t>
      </w:r>
      <w:r w:rsidRPr="00251863">
        <w:rPr>
          <w:rStyle w:val="Emphasis"/>
          <w:highlight w:val="green"/>
        </w:rPr>
        <w:t>critical relation</w:t>
      </w:r>
      <w:r w:rsidRPr="00A311AA">
        <w:rPr>
          <w:rStyle w:val="StyleUnderline"/>
        </w:rPr>
        <w:t xml:space="preserve"> to the </w:t>
      </w:r>
      <w:r w:rsidRPr="00251863">
        <w:rPr>
          <w:rStyle w:val="StyleUnderline"/>
        </w:rPr>
        <w:t>various</w:t>
      </w:r>
      <w:r w:rsidRPr="00A311AA">
        <w:rPr>
          <w:rStyle w:val="StyleUnderline"/>
        </w:rPr>
        <w:t xml:space="preserve"> communities they are entangled with as part </w:t>
      </w:r>
      <w:r w:rsidRPr="00251863">
        <w:rPr>
          <w:rStyle w:val="StyleUnderline"/>
          <w:highlight w:val="green"/>
        </w:rPr>
        <w:t>of</w:t>
      </w:r>
      <w:r w:rsidRPr="00A311AA">
        <w:rPr>
          <w:rStyle w:val="StyleUnderline"/>
        </w:rPr>
        <w:t xml:space="preserve"> a </w:t>
      </w:r>
      <w:r w:rsidRPr="00251863">
        <w:rPr>
          <w:rStyle w:val="Emphasis"/>
          <w:highlight w:val="green"/>
        </w:rPr>
        <w:t>shared practice</w:t>
      </w:r>
      <w:r w:rsidRPr="00A311AA">
        <w:rPr>
          <w:rStyle w:val="StyleUnderline"/>
        </w:rPr>
        <w:t xml:space="preserve"> of what Walter Mignolo calls thinking from/with rather than for/about</w:t>
      </w:r>
      <w:r w:rsidRPr="0031276D">
        <w:rPr>
          <w:sz w:val="16"/>
        </w:rPr>
        <w:t xml:space="preserve">. </w:t>
      </w:r>
    </w:p>
    <w:p w14:paraId="036D8264" w14:textId="77777777" w:rsidR="00BB124E" w:rsidRPr="0031276D" w:rsidRDefault="00BB124E" w:rsidP="00BB124E">
      <w:pPr>
        <w:rPr>
          <w:sz w:val="16"/>
        </w:rPr>
      </w:pPr>
      <w:r w:rsidRPr="0031276D">
        <w:rPr>
          <w:sz w:val="16"/>
        </w:rPr>
        <w:t xml:space="preserve">Thus, I will begin this introductory chapter by examining </w:t>
      </w:r>
      <w:r w:rsidRPr="00A311AA">
        <w:rPr>
          <w:rStyle w:val="StyleUnderline"/>
        </w:rPr>
        <w:t xml:space="preserve">the </w:t>
      </w:r>
      <w:r w:rsidRPr="00251863">
        <w:rPr>
          <w:rStyle w:val="Emphasis"/>
          <w:highlight w:val="green"/>
        </w:rPr>
        <w:t>history</w:t>
      </w:r>
      <w:r w:rsidRPr="00A311AA">
        <w:rPr>
          <w:rStyle w:val="StyleUnderline"/>
        </w:rPr>
        <w:t xml:space="preserve"> and </w:t>
      </w:r>
      <w:r w:rsidRPr="00251863">
        <w:rPr>
          <w:rStyle w:val="StyleUnderline"/>
        </w:rPr>
        <w:t xml:space="preserve">conceptualization </w:t>
      </w:r>
      <w:r w:rsidRPr="00251863">
        <w:rPr>
          <w:rStyle w:val="StyleUnderline"/>
          <w:highlight w:val="green"/>
        </w:rPr>
        <w:t xml:space="preserve">of </w:t>
      </w:r>
      <w:r w:rsidRPr="00251863">
        <w:rPr>
          <w:rStyle w:val="Emphasis"/>
          <w:highlight w:val="green"/>
        </w:rPr>
        <w:t>modernity</w:t>
      </w:r>
      <w:r w:rsidRPr="0031276D">
        <w:rPr>
          <w:sz w:val="16"/>
        </w:rPr>
        <w:t xml:space="preserve">/coloniality/decoloniality as it </w:t>
      </w:r>
      <w:r w:rsidRPr="00A311AA">
        <w:rPr>
          <w:rStyle w:val="StyleUnderline"/>
        </w:rPr>
        <w:t xml:space="preserve">has been </w:t>
      </w:r>
      <w:r w:rsidRPr="00251863">
        <w:rPr>
          <w:rStyle w:val="Emphasis"/>
          <w:highlight w:val="green"/>
        </w:rPr>
        <w:t>theorized</w:t>
      </w:r>
      <w:r w:rsidRPr="00A311AA">
        <w:rPr>
          <w:rStyle w:val="StyleUnderline"/>
        </w:rPr>
        <w:t xml:space="preserve"> by some of its </w:t>
      </w:r>
      <w:r w:rsidRPr="002D2A4A">
        <w:rPr>
          <w:rStyle w:val="Emphasis"/>
        </w:rPr>
        <w:t>leading thinkers,</w:t>
      </w:r>
      <w:r w:rsidRPr="0031276D">
        <w:rPr>
          <w:sz w:val="16"/>
        </w:rPr>
        <w:t xml:space="preserve"> focusing on the work of Walter Mignolo, Nelson Maldonado Torres, Lewis R. Gordon, and Sylvia Wynter in particular. This will </w:t>
      </w:r>
      <w:r w:rsidRPr="00A311AA">
        <w:rPr>
          <w:rStyle w:val="StyleUnderline"/>
        </w:rPr>
        <w:t xml:space="preserve">involve an </w:t>
      </w:r>
      <w:r w:rsidRPr="00251863">
        <w:rPr>
          <w:rStyle w:val="Emphasis"/>
          <w:highlight w:val="green"/>
        </w:rPr>
        <w:t>explication of</w:t>
      </w:r>
      <w:r w:rsidRPr="002D2A4A">
        <w:rPr>
          <w:rStyle w:val="Emphasis"/>
        </w:rPr>
        <w:t xml:space="preserve"> each</w:t>
      </w:r>
      <w:r w:rsidRPr="00A311AA">
        <w:rPr>
          <w:rStyle w:val="StyleUnderline"/>
        </w:rPr>
        <w:t xml:space="preserve"> of these terms as well as their interrelatedness as a universe of meaning meant to link certain embodied struggles to the horizon of an </w:t>
      </w:r>
      <w:r w:rsidRPr="00251863">
        <w:rPr>
          <w:rStyle w:val="Emphasis"/>
          <w:highlight w:val="green"/>
        </w:rPr>
        <w:t>alternative ordering</w:t>
      </w:r>
      <w:r w:rsidRPr="00A311AA">
        <w:rPr>
          <w:rStyle w:val="StyleUnderline"/>
        </w:rPr>
        <w:t xml:space="preserve"> of the </w:t>
      </w:r>
      <w:r w:rsidRPr="00251863">
        <w:rPr>
          <w:rStyle w:val="StyleUnderline"/>
        </w:rPr>
        <w:t>world</w:t>
      </w:r>
      <w:r w:rsidRPr="00A311AA">
        <w:rPr>
          <w:rStyle w:val="StyleUnderline"/>
        </w:rPr>
        <w:t xml:space="preserve"> </w:t>
      </w:r>
      <w:r w:rsidRPr="00251863">
        <w:rPr>
          <w:rStyle w:val="Emphasis"/>
          <w:highlight w:val="green"/>
        </w:rPr>
        <w:t>beyond</w:t>
      </w:r>
      <w:r w:rsidRPr="002D2A4A">
        <w:rPr>
          <w:rStyle w:val="Emphasis"/>
        </w:rPr>
        <w:t xml:space="preserve"> current </w:t>
      </w:r>
      <w:r w:rsidRPr="00251863">
        <w:rPr>
          <w:rStyle w:val="Emphasis"/>
          <w:highlight w:val="green"/>
        </w:rPr>
        <w:t>hierarchies</w:t>
      </w:r>
      <w:r w:rsidRPr="00A311AA">
        <w:rPr>
          <w:rStyle w:val="StyleUnderline"/>
        </w:rPr>
        <w:t xml:space="preserve"> of domination and their </w:t>
      </w:r>
      <w:r w:rsidRPr="00251863">
        <w:rPr>
          <w:rStyle w:val="Emphasis"/>
          <w:highlight w:val="green"/>
        </w:rPr>
        <w:t>supporting political-epistemic</w:t>
      </w:r>
      <w:r w:rsidRPr="00A311AA">
        <w:rPr>
          <w:rStyle w:val="StyleUnderline"/>
        </w:rPr>
        <w:t xml:space="preserve"> model of </w:t>
      </w:r>
      <w:r w:rsidRPr="00251863">
        <w:rPr>
          <w:rStyle w:val="Emphasis"/>
          <w:highlight w:val="green"/>
        </w:rPr>
        <w:t>humanity</w:t>
      </w:r>
      <w:r w:rsidRPr="00A311AA">
        <w:rPr>
          <w:rStyle w:val="StyleUnderline"/>
        </w:rPr>
        <w:t xml:space="preserve"> as </w:t>
      </w:r>
      <w:r w:rsidRPr="002D2A4A">
        <w:rPr>
          <w:rStyle w:val="Emphasis"/>
        </w:rPr>
        <w:t>Imperial Man</w:t>
      </w:r>
      <w:r w:rsidRPr="00A311AA">
        <w:rPr>
          <w:rStyle w:val="StyleUnderline"/>
        </w:rPr>
        <w:t>.</w:t>
      </w:r>
      <w:r w:rsidRPr="0031276D">
        <w:rPr>
          <w:sz w:val="16"/>
        </w:rPr>
        <w:t xml:space="preserve"> I will then move on to a brief discussion of the relationship between the body, violence, and knowledge in the construction of these hierarchies as political-epistemic structures. From this, I will show how understanding knowledge production as a contingent practice of autopoiesis allows for a re-situating of the body in relation to community so as to account for and resist the forms of violence that structure the distribution of agency and vulnerability instituted by modernity/coloniality. Finally, in considering how decoloniality as a horizon of meaning constructs knowledge(s) as an embodied practice from which to think from the community towards the transformation of the world, I will argue that a sociopoetics of insurgency is vital for articulating the complex solidarity of decolonial desires with the production of critical thought. </w:t>
      </w:r>
    </w:p>
    <w:p w14:paraId="1B2FE9F5" w14:textId="77777777" w:rsidR="00BB124E" w:rsidRDefault="00BB124E" w:rsidP="00BB124E">
      <w:pPr>
        <w:rPr>
          <w:sz w:val="16"/>
        </w:rPr>
      </w:pPr>
      <w:r w:rsidRPr="0031276D">
        <w:rPr>
          <w:sz w:val="16"/>
        </w:rPr>
        <w:t>Modernity/</w:t>
      </w:r>
      <w:r w:rsidRPr="00251863">
        <w:rPr>
          <w:rStyle w:val="Emphasis"/>
          <w:highlight w:val="green"/>
        </w:rPr>
        <w:t>coloniality</w:t>
      </w:r>
      <w:r w:rsidRPr="00A311AA">
        <w:rPr>
          <w:rStyle w:val="StyleUnderline"/>
        </w:rPr>
        <w:t xml:space="preserve"> as a concept </w:t>
      </w:r>
      <w:r w:rsidRPr="00251863">
        <w:rPr>
          <w:rStyle w:val="Emphasis"/>
          <w:highlight w:val="green"/>
        </w:rPr>
        <w:t>emerges from a double genealogy</w:t>
      </w:r>
      <w:r w:rsidRPr="0031276D">
        <w:rPr>
          <w:sz w:val="16"/>
        </w:rPr>
        <w:t xml:space="preserve">. On the one hand, as Alejandro Vallega argues in his work Latin American Philosophy from Identity to Radical Exteriority (2014), </w:t>
      </w:r>
      <w:r w:rsidRPr="00A311AA">
        <w:rPr>
          <w:rStyle w:val="StyleUnderline"/>
        </w:rPr>
        <w:t xml:space="preserve">the </w:t>
      </w:r>
      <w:r w:rsidRPr="00251863">
        <w:rPr>
          <w:rStyle w:val="StyleUnderline"/>
          <w:highlight w:val="green"/>
        </w:rPr>
        <w:t xml:space="preserve">concept of </w:t>
      </w:r>
      <w:r w:rsidRPr="00251863">
        <w:rPr>
          <w:rStyle w:val="Emphasis"/>
          <w:highlight w:val="green"/>
        </w:rPr>
        <w:t>coloniality</w:t>
      </w:r>
      <w:r w:rsidRPr="002D2A4A">
        <w:rPr>
          <w:rStyle w:val="Emphasis"/>
        </w:rPr>
        <w:t xml:space="preserve">, emerges </w:t>
      </w:r>
      <w:r w:rsidRPr="00251863">
        <w:rPr>
          <w:rStyle w:val="StyleUnderline"/>
          <w:highlight w:val="green"/>
        </w:rPr>
        <w:t>from</w:t>
      </w:r>
      <w:r w:rsidRPr="00A311AA">
        <w:rPr>
          <w:rStyle w:val="StyleUnderline"/>
        </w:rPr>
        <w:t xml:space="preserve"> the history of </w:t>
      </w:r>
      <w:r w:rsidRPr="00251863">
        <w:rPr>
          <w:rStyle w:val="Emphasis"/>
          <w:highlight w:val="green"/>
        </w:rPr>
        <w:t>Latin American philosophy</w:t>
      </w:r>
      <w:r w:rsidRPr="00A311AA">
        <w:rPr>
          <w:rStyle w:val="StyleUnderline"/>
        </w:rPr>
        <w:t xml:space="preserve"> and its attempts </w:t>
      </w:r>
      <w:r w:rsidRPr="00251863">
        <w:rPr>
          <w:rStyle w:val="StyleUnderline"/>
          <w:highlight w:val="green"/>
        </w:rPr>
        <w:t xml:space="preserve">to think the uniqueness of Latin America in relation to hegemonic forms of </w:t>
      </w:r>
      <w:r w:rsidRPr="00251863">
        <w:rPr>
          <w:rStyle w:val="Emphasis"/>
          <w:highlight w:val="green"/>
        </w:rPr>
        <w:t>Eurocentric philosophy</w:t>
      </w:r>
      <w:r w:rsidRPr="00A311AA">
        <w:rPr>
          <w:rStyle w:val="StyleUnderline"/>
        </w:rPr>
        <w:t>.</w:t>
      </w:r>
      <w:r w:rsidRPr="0031276D">
        <w:rPr>
          <w:sz w:val="16"/>
        </w:rPr>
        <w:t xml:space="preserve"> Key to this have been the insights of Enrique Dussel and Anibal Quijano, who linked the process of knowledge production to the geopolitical and historical relations of domination that structure Latin American experience. </w:t>
      </w:r>
      <w:r w:rsidRPr="002D2A4A">
        <w:rPr>
          <w:rStyle w:val="Emphasis"/>
        </w:rPr>
        <w:t>Building</w:t>
      </w:r>
      <w:r w:rsidRPr="00A311AA">
        <w:rPr>
          <w:rStyle w:val="StyleUnderline"/>
        </w:rPr>
        <w:t xml:space="preserve"> on the world </w:t>
      </w:r>
      <w:r w:rsidRPr="002D2A4A">
        <w:rPr>
          <w:rStyle w:val="Emphasis"/>
        </w:rPr>
        <w:t>systems theory</w:t>
      </w:r>
      <w:r w:rsidRPr="00A311AA">
        <w:rPr>
          <w:rStyle w:val="StyleUnderline"/>
        </w:rPr>
        <w:t xml:space="preserve"> of Immanuel Wallerstein and </w:t>
      </w:r>
      <w:r w:rsidRPr="00251863">
        <w:rPr>
          <w:rStyle w:val="StyleUnderline"/>
          <w:highlight w:val="green"/>
        </w:rPr>
        <w:t>its</w:t>
      </w:r>
      <w:r w:rsidRPr="00A311AA">
        <w:rPr>
          <w:rStyle w:val="StyleUnderline"/>
        </w:rPr>
        <w:t xml:space="preserve"> model of </w:t>
      </w:r>
      <w:r w:rsidRPr="00251863">
        <w:rPr>
          <w:rStyle w:val="Emphasis"/>
          <w:highlight w:val="green"/>
        </w:rPr>
        <w:t>center-periphery capitalist structural organization</w:t>
      </w:r>
      <w:r w:rsidRPr="00A311AA">
        <w:rPr>
          <w:rStyle w:val="StyleUnderline"/>
        </w:rPr>
        <w:t xml:space="preserve">, Dussel </w:t>
      </w:r>
      <w:r w:rsidRPr="00251863">
        <w:rPr>
          <w:rStyle w:val="StyleUnderline"/>
          <w:highlight w:val="green"/>
        </w:rPr>
        <w:t>recognized</w:t>
      </w:r>
      <w:r w:rsidRPr="00A311AA">
        <w:rPr>
          <w:rStyle w:val="StyleUnderline"/>
        </w:rPr>
        <w:t xml:space="preserve"> that “the </w:t>
      </w:r>
      <w:r w:rsidRPr="00251863">
        <w:rPr>
          <w:rStyle w:val="Emphasis"/>
          <w:highlight w:val="green"/>
        </w:rPr>
        <w:t>exteriority of the centre</w:t>
      </w:r>
      <w:r w:rsidRPr="00A311AA">
        <w:rPr>
          <w:rStyle w:val="StyleUnderline"/>
        </w:rPr>
        <w:t xml:space="preserve"> is not other than the difference intrinsic to modernity, an exteriority created by the colonialist system that accompanies and is inseparable from Western modernity</w:t>
      </w:r>
      <w:r w:rsidRPr="0031276D">
        <w:rPr>
          <w:sz w:val="16"/>
        </w:rPr>
        <w:t xml:space="preserve">” (Vallega 64). Thus, </w:t>
      </w:r>
      <w:r w:rsidRPr="002D2A4A">
        <w:rPr>
          <w:rStyle w:val="Emphasis"/>
        </w:rPr>
        <w:t>modernity/coloniality</w:t>
      </w:r>
      <w:r w:rsidRPr="00A311AA">
        <w:rPr>
          <w:rStyle w:val="StyleUnderline"/>
        </w:rPr>
        <w:t xml:space="preserve"> springs from the </w:t>
      </w:r>
      <w:r w:rsidRPr="002D2A4A">
        <w:rPr>
          <w:rStyle w:val="Emphasis"/>
        </w:rPr>
        <w:t>critique</w:t>
      </w:r>
      <w:r w:rsidRPr="00A311AA">
        <w:rPr>
          <w:rStyle w:val="StyleUnderline"/>
        </w:rPr>
        <w:t xml:space="preserve"> of </w:t>
      </w:r>
      <w:r w:rsidRPr="00251863">
        <w:rPr>
          <w:rStyle w:val="Emphasis"/>
        </w:rPr>
        <w:t>Western</w:t>
      </w:r>
      <w:r w:rsidRPr="002D2A4A">
        <w:rPr>
          <w:rStyle w:val="Emphasis"/>
        </w:rPr>
        <w:t xml:space="preserve"> instrumental reason</w:t>
      </w:r>
      <w:r w:rsidRPr="00A311AA">
        <w:rPr>
          <w:rStyle w:val="StyleUnderline"/>
        </w:rPr>
        <w:t xml:space="preserve"> and </w:t>
      </w:r>
      <w:r w:rsidRPr="00251863">
        <w:rPr>
          <w:rStyle w:val="Emphasis"/>
          <w:highlight w:val="green"/>
        </w:rPr>
        <w:t>capitalist exploitation</w:t>
      </w:r>
      <w:r w:rsidRPr="00A311AA">
        <w:rPr>
          <w:rStyle w:val="StyleUnderline"/>
        </w:rPr>
        <w:t xml:space="preserve"> through an attentive engagement with the colonial processes that produce its normative coherence and </w:t>
      </w:r>
      <w:r w:rsidRPr="00251863">
        <w:rPr>
          <w:rStyle w:val="Emphasis"/>
          <w:highlight w:val="green"/>
        </w:rPr>
        <w:t>sustain its hierarchical organization</w:t>
      </w:r>
      <w:r w:rsidRPr="00A311AA">
        <w:rPr>
          <w:rStyle w:val="StyleUnderline"/>
        </w:rPr>
        <w:t xml:space="preserve"> of center-periphery</w:t>
      </w:r>
      <w:r w:rsidRPr="0031276D">
        <w:rPr>
          <w:sz w:val="16"/>
        </w:rPr>
        <w:t xml:space="preserve">. It is this initial step that Quijano would formalize with his concept of the colonial matrix of power, which I will examine below. On the other hand, modernity/coloniality has also emerged through the engagement with other, non-Western ways of knowing and doing. This thinking from and with the dominated bodies and communities, rather than just thinking about their geopolitical relationships and histories internal to a universalized capitalist-modernity, </w:t>
      </w:r>
      <w:r w:rsidRPr="00251863">
        <w:rPr>
          <w:rStyle w:val="Emphasis"/>
        </w:rPr>
        <w:t>is what allows theories</w:t>
      </w:r>
      <w:r w:rsidRPr="00A311AA">
        <w:rPr>
          <w:rStyle w:val="StyleUnderline"/>
        </w:rPr>
        <w:t xml:space="preserve"> of modernity/coloniality to function not simply as critique</w:t>
      </w:r>
      <w:r w:rsidRPr="0031276D">
        <w:rPr>
          <w:sz w:val="16"/>
        </w:rPr>
        <w:t xml:space="preserve">, </w:t>
      </w:r>
      <w:r w:rsidRPr="00A311AA">
        <w:rPr>
          <w:rStyle w:val="StyleUnderline"/>
        </w:rPr>
        <w:t xml:space="preserve">but as </w:t>
      </w:r>
      <w:r w:rsidRPr="00251863">
        <w:rPr>
          <w:rStyle w:val="Emphasis"/>
        </w:rPr>
        <w:t>new productive horizons</w:t>
      </w:r>
      <w:r w:rsidRPr="00A311AA">
        <w:rPr>
          <w:rStyle w:val="StyleUnderline"/>
        </w:rPr>
        <w:t xml:space="preserve"> through which to imagine new ways of knowing and doing</w:t>
      </w:r>
      <w:r w:rsidRPr="0031276D">
        <w:rPr>
          <w:sz w:val="16"/>
        </w:rPr>
        <w:t>. Hence, for Walter Mignolo, decolonial thought is both analytic and prospective, concerned with “</w:t>
      </w:r>
      <w:r w:rsidRPr="008057D7">
        <w:rPr>
          <w:rStyle w:val="StyleUnderline"/>
        </w:rPr>
        <w:t xml:space="preserve">the </w:t>
      </w:r>
      <w:r w:rsidRPr="00251863">
        <w:rPr>
          <w:rStyle w:val="Emphasis"/>
          <w:highlight w:val="green"/>
        </w:rPr>
        <w:t>analytic [critique</w:t>
      </w:r>
      <w:r w:rsidRPr="008057D7">
        <w:rPr>
          <w:rStyle w:val="StyleUnderline"/>
        </w:rPr>
        <w:t xml:space="preserve">] of coloniality…and </w:t>
      </w:r>
      <w:r w:rsidRPr="00251863">
        <w:rPr>
          <w:rStyle w:val="Emphasis"/>
        </w:rPr>
        <w:t>building communities</w:t>
      </w:r>
      <w:r w:rsidRPr="008057D7">
        <w:rPr>
          <w:rStyle w:val="StyleUnderline"/>
        </w:rPr>
        <w:t xml:space="preserve"> based on a vision of a society that delinks from coloniality</w:t>
      </w:r>
      <w:r w:rsidRPr="0031276D">
        <w:rPr>
          <w:sz w:val="16"/>
        </w:rPr>
        <w:t xml:space="preserve">” </w:t>
      </w:r>
      <w:r w:rsidRPr="00251863">
        <w:rPr>
          <w:rStyle w:val="Emphasis"/>
          <w:highlight w:val="green"/>
        </w:rPr>
        <w:t>in favour of decoloniality</w:t>
      </w:r>
      <w:r w:rsidRPr="0031276D">
        <w:rPr>
          <w:sz w:val="16"/>
        </w:rPr>
        <w:t xml:space="preserve"> (Further Thoughts 35). Here the genealogy of modernity/coloniality and </w:t>
      </w:r>
      <w:r w:rsidRPr="008057D7">
        <w:rPr>
          <w:rStyle w:val="StyleUnderline"/>
        </w:rPr>
        <w:t xml:space="preserve">decolonial thought </w:t>
      </w:r>
      <w:r w:rsidRPr="00251863">
        <w:rPr>
          <w:rStyle w:val="Emphasis"/>
          <w:highlight w:val="green"/>
        </w:rPr>
        <w:t>opens up beyond Latin America</w:t>
      </w:r>
      <w:r w:rsidRPr="0031276D">
        <w:rPr>
          <w:sz w:val="16"/>
        </w:rPr>
        <w:t xml:space="preserve"> to embrace a global frame that interrelates </w:t>
      </w:r>
      <w:r w:rsidRPr="00251863">
        <w:rPr>
          <w:rStyle w:val="Emphasis"/>
        </w:rPr>
        <w:t>histories of capitalist expansion</w:t>
      </w:r>
      <w:r w:rsidRPr="008057D7">
        <w:rPr>
          <w:rStyle w:val="StyleUnderline"/>
        </w:rPr>
        <w:t xml:space="preserve"> and colonial forms of social organization with histories of resistance</w:t>
      </w:r>
      <w:r w:rsidRPr="0031276D">
        <w:rPr>
          <w:sz w:val="16"/>
        </w:rPr>
        <w:t xml:space="preserve">. Of particular importance to my thesis will be the ways in which modernity/coloniality/decoloniality opens up spaces for Caribbean and Black diasporic thought, Indigenous thought, and Latina/o thought - though we should refrain from conceptualizing any of these traditions as uniform objects while being attentive to their similarities as well as differences. Rather, they constitute what Mignolo refers to as “universes of meaning” grounding the articulation of </w:t>
      </w:r>
      <w:r w:rsidRPr="008057D7">
        <w:rPr>
          <w:rStyle w:val="StyleUnderline"/>
        </w:rPr>
        <w:t>intellectual projects anchored in specific histories, cosmologies, and ways of living, which we shall see function as autopoietic organizations capable of connecting across difference in new relationalities beyond modernity/coloniality</w:t>
      </w:r>
      <w:r w:rsidRPr="0031276D">
        <w:rPr>
          <w:sz w:val="16"/>
        </w:rPr>
        <w:t xml:space="preserve"> (Further Thoughts 21). </w:t>
      </w:r>
    </w:p>
    <w:p w14:paraId="182F1540" w14:textId="77777777" w:rsidR="00BB124E" w:rsidRPr="0031276D" w:rsidRDefault="00BB124E" w:rsidP="00BB124E">
      <w:pPr>
        <w:rPr>
          <w:sz w:val="16"/>
        </w:rPr>
      </w:pPr>
      <w:r>
        <w:rPr>
          <w:sz w:val="16"/>
        </w:rPr>
        <w:t>***PARAGRAPH INTEGRITY BROKEN***</w:t>
      </w:r>
    </w:p>
    <w:p w14:paraId="614F0965" w14:textId="77777777" w:rsidR="00BB124E" w:rsidRDefault="00BB124E" w:rsidP="00BB124E">
      <w:pPr>
        <w:rPr>
          <w:sz w:val="16"/>
        </w:rPr>
      </w:pPr>
      <w:r w:rsidRPr="00251863">
        <w:rPr>
          <w:sz w:val="16"/>
        </w:rPr>
        <w:t xml:space="preserve">Thus, it is important to acknowledge that while modernity/coloniality/decoloniality as an intellectual project works on a global level through shared theoretical operations to open up spaces for various colonized knowledges, its specificity with regards to both critique and new horizons of knowing and doing occurs under distinct forms of domination and vulnerability that structure its theoretical insights. That is to say, while theories of modernity/coloniality/decoloniality make room for both Black critique as well as Indigenous thought, the specificity of the histories and forms of domination undergone by both mean that their engagement takes place through concrete political-epistemic relationships, and that their separate insights need to be read alongside each other in order to fully critique the modern/colonial organization of power, knowledge and bodies. As I will argue, this means, ultimately, that knowledge production must be conceptualized as an embodied practice, a relationship that brings to the fore the necessary socio-poetics of knowledge that can connect thinking and doing to decoloniality as an epistemic-political project. Importantly, this will involve an engagement with both different forms of embodiment, such as Blackness and Indigeneity, as well as the histories and structures of colonialism that relate to them, such as extractive- and settler-colonial regimes. It is from these concrete histories that modernity/coloniality/decoloniality seeks a point of complex solidarity, rather than attempting to be a new abstract universal theory capable of explaining every situation. The goal, in other words, is to make a theory that is accountable to colonized and racialized communities, rather than an accounting of them. Following philosopher Nelson Maldonado-Torres I will argue that “my use of modernity/coloniality here refers mainly to the idea that it is necessary always to historicize and theorize modernity with the concept of coloniality in mind” (Césaire’s Gift 439). What is coloniality? While a more thorough examination will take up the rest of this introduction, we can begin with Walter Mignolo’s statement that “coloniality names the underlying logic of the foundation and unfolding of Western civilization from the Renaissance to today of which historical colonialisms have been a constitutive, although downplayed, dimension” (Darker 2). Importantly, this logic extends beyond instances of historical and neo- colonialisms to institute a systematic ordering of power, knowledge, and bodies “by way of which the entire planet, including its continental division…becomes articulated in such production of knowledge and classificatory apparatus” to articulate and legitimize the epistemic and socio-political arrangements needed for the expansion of Western colonial-capitalism (Local 17). Modernity/coloniality then is an understanding of the world-system as an interrelated field of power, knowledge, and being which is organized along internal and external borders that translate differences into values for the purpose of ordering a world for the few at the expense of the many. It is in the apprehension of the existence of the modern/colonial world system, the historicization of modernity via coloniality, that opens up the theoretical space for decoloniality. Importantly, however, it should not be assumed that decolonial desires, knowledges and projects are dependent on their recognition by institutionalized forms of knowledge. Rather, in different localized colonial organizations, decoloniality is grounded in the survival and resurgence of other orders of life and their cosmologies. That is why these orders can be referred to as autonomous though entangled: while subject since sixteenth century to colonial domination, existing in complex relations of cross-cultural contact, there nonetheless persist histories and world views that escape capture, and which continuing regimes of colonial power are focused on eradicating. What the theorization of modernity/coloniality does is open up space for an engagement with these cosmologies and memories via decoloniality so as to critique the structures of domination and violence that have contributed to their eradication and marginalization. Decoloniality according to Mignolo “is neither the equivalent of disciplinary knowledge nor (for decolonial thinkers) an object of study…neither a discipline nor a method” (Further Thoughts 33). Instead, according Nelson Maldonado-Torres, the decolonial turn “refers to a shift in knowledge production” that “introduces questions about the effects of colonization in modern subjectivities and modern forms of life as well as contributions of racialized and colonized subjectivities to the production of knowledge and critical thinking” (Coloniality 116). In light of these questions, Maldonado-Torres argues that decolonization “refers to the task of building an alternative world to modernity…[and] to the construction of a new horizon of meaning that includes new conceptions about the human being and material relations that do not conform to the dictatorship of capital and that are not limited by the empire of law in the modern/colonial nation-state form” (Césaire’s Gift 439-40). In other words, it is, as Sylvia Wynter argues, the construction of “an alternative process of making ourselves human; and to free the Western concept of humanism from its tribal aspect of We and the Other, transforming its abstract universal premise into the concretely human global, the concretely WE” (Socio-poetics 89). Importantly, this global concern is predicated on the proliferation of local interventions at various points of antagonism within the modern/colonial world system. It is these local interventions, each with its own valence, its own histories of colonial power and resistance, its own cosmologies and memories, that will work to structure solidarity across the global order and open up space for a new practice of being human. In light of the importance of the local, and its imbrication with the global, the question emerges as to what, exactly, organizes these concerns across the multiple points of knowing and doing represented by diverse decolonial thinkers, of which the ones mentioned above are only a small sample, and many of whom may articulate their thinking with little to no concrete reference to modernity/coloniality/decoloniality as a set of terms or project. That is, how does decoloniality understand not only itself as a project, but the terms against which it articulates this project, namely ‘modernity’ and ‘coloniality’, the latter being linked to such concepts as the coloniality of power, knowledge, and being with which this thesis is concerned? And how does this understanding of global ordering relate to the concrete embodied forms of humanity that decoloniality seeks to connect? I will now turn to a brief overview of these terms in order to articulate an understanding of decoloniality as a critical project. Furthermore, I will end by arguing that, if decolonial thought is to be neither a method nor a discipline, not an object of inquiry but a horizon of meaning, then poetics itself is a necessary concept for understanding the way in which diverse positions, communities and histories can be articulated within this horizon in order to give decoloniality its necessary purchase as a defined, though fluid, project linking the autopoietic self-organization of autonomous though-entangled communities and cosmologies. Furthermore, poetics will provide a means of connecting language to embodied experiences and grounding both in the material, epistemic-political contexts that give them meaning. The relationship between communities as distinct social formations entangled with their own cosmologies and modes of knowing can be thought through the work of Humberto Maturana and Franciso Varela. In The Tree of Knowledge: The Biological Roots of Human Understanding (1987), Maturana and Varela set out to define the relationship between biological processes and human cognition. While I will return to their work in later chapters, what is necessary for now is to understand several key concepts. First, they define the organism, any living organism, as a self-organizing autonomous unity. This self-organizing unity thereby conceives of the organism’s relationship to the world as one in which the organization of the organism, its specific structural coherence, creates its world by interpreting the signals which it receives via external stimulus. Furthermore, this creation and interaction is selected for so as to maintain the organism’s unity and operational coherence. Importantly, this means that the concept of autonomy here should not be understood as an absolute freedom or agency. Rather, it is an active negotiation of internal and external relationships that link subjects to their environment, including other subjects, in a necessary and yet contingent way - necessary for sustenance while contingent in the possible organizations of life sustaining activity. This, then, is the second point, that of autopoietic self-creation, whereby the organism in its interaction with the environment via its incorporation of external stimuli grows and changes in relation to its own structure. Third, the organism can engage in relationships of structural coupling with its environment or other organisms, such that their autonomous forms of self-organization grow together in a mutual process capable of establishing higher order unities - though whether these unities are arranged via hierarchies of domination or tend towards more harmonious forms of co-existence is something that can only be ascertained in each concrete situation. This leads to the final concept, that of social and linguistic coupling, which defines human interaction as distinct from other forms of structural coupling. It is through linguistic coupling that humans learn to reflect on social interactions, leading to their ability to reflect on themselves and others so as to produce distinct identities and specific modes of social organization. It is from this process that Maturana and Varela argue that all knowing is doing, as all cognition is related to one’s interaction with external stimuli within the shared space of our created worlds. Humanity is thus both biological and socio-linguistic, and the human is, as Wynter says, a hybrid being, both bios and logos (Ceremony Found 196). However, as Wynter argues, the particular forms of human being, that is, its social organization along with the narratives by which that society constructs its self-understanding, produce distinct “genres of the human” within concrete relations of structural coupling (ibid). What is important is not that Maturana and Varela, or Wynter for that matter, construct a model of humanity that is either biologically or culturally determined. Rather, what they do is to draw attention to the ways in which the human subject is inherently social, and within this sociality how human groups construct the material and symbolic worlds in which they live. These worlds are themselves open to internal and external changes however, as new structural couplings produce new perturbations, which result in changes to the internal coherence of material and symbolic relations. What is important is that at any given moment, these worlds draw on, or formalize, only some of the structural possibilities available to them. As we shall see, in the case of a colonial situation, these structural formations are subsumed to the material and symbolic needs of the dominating group, but through active decolonial resistance, alternative formations that draw on different structural reservoirs are possible. In order to understand modernity/coloniality, we must consider the process by which European and non-European practices of humanity were brought into relations of structural coupling. Walter Mignolo argues that the various local instances of colonialism exist within a larger history going back to the Spanish conquest of the Americas, and that this colonial relation of consumption, built off of the “exploitation of labor and expropriation of land” is constitutive of European modernity (Local 7). Mignolo sees such relationships as being at the heart of three breakthroughs in Western society that occurred as it expanded its global reach. These three breakthroughs were: the creation of the capitalist economy, with its colonial and imperial entanglements; the changes in knowledge from the Renaissance onward that led to the scientific revolution; and the disposability of human life, the basis upon which the colonies were exploited and consumed at the expense of their original and displaced inhabitants. By tying the historical achievements of Western society (capitalism and science) to its colonial history (disposability), Mignolo reveals that “hidden behind the rhetoric of modernity, economic practices dispensed with human lives, and knowledge justified racism and the inferiority of human lives that were naturally considered dispensable” (6). This creates a dichotomous relationship in which two separate spaces are constructed, structured by their own internal logics: the colony as the space of consumption and waste, and the metropole as the space where consumption turns into accumulation and agency, colonialism into modernity, body into intellect. Knowledge and culture become means of displacing this relationship, naturalizing and legitimizing it by making them appear unconnected, a process which modernity/coloniality rejoins, placing the colonial and modern spaces into the historical context which is their shared horizon. As we will see in our discussion of the figure of Imperial Man, this process of consumption and accumulation, and the structures of power and knowledge that buttress it, produce a normative form of humanity that is Western, white, and male. As Sylvia Wynter argues, what emerged from these breakthroughs as they decomposed and recomposed the old order of European society on a world scale was a “new relation to Nature and other men, [which] metamorphosed Western man and his sense of self” as “for the first time in human history a small group of peoples now had at their disposal the rest of the peoples and resources of the earth” even as this new relationship was naturalized and justified in relation to abstract truths unfolding the universal progress of history (Sociopoetics 82). Thus, when two cultures meet, their entanglements across their historical autonomous developments can be understood as a form of structural coupling. However, in the modern/colonial world system, this is done in a relationship in which one autonomous unity is dominated and consumed by the other, a process of what I would like to call, highlighting its material and biologically embodied basis, colonial consumption. The process of colonial consumption can be thought of in terms similar to Ann Laura Stoler's work on ruination: “Ruination is an act perpetrated, a condition to which one is subject, and a cause of loss. Each has its own temporality. Each identifies different durations and moments of exposure to a range of violences and degradations that may be immediate or delayed, subcutaneous or visible, prolonged or instant, diffuse or direct” (Stoler, 11). Ruination provides a way of connecting and thinking through different moments and modalities of the same process. Furthermore, she argues that this is a dynamic process, as “our focus is less on the noun ruin than on ‘ruination’ as an active, ongoing process that allocates imperial debris differentially and ruin as a violent verb that unites apparently disparate moments, places, and objects” (7). By tying colonial consumption to ruination, I wish to expand its conceptual range by seeing it not as a static relation between two fixed points, but as a dynamic interaction of flows and structures through which an unequal relationship is established that strengthens one party while ruining the other, and in doing so turns the colonized into disposable material for the West’s own project of accumulation and progress. Ruination as a concept thus allows us to see colonial consumption as a joining of two seemingly distinct and opposed logics: that of Eurocentric modernity and that of colonization as a structural coupling which produces a shared world through colonial consumption. It is from within this understanding of colonial consumption that I will now turn to an examination of the conceptual core of modernity/coloniality/decoloniality. First, key to understanding decoloniality is a critique of the ‘rhetoric of Modernity’ that has been, by and large, the dominant way of understanding and legitimizing the global order of modernity/coloniality. This rhetoric can be thought through three interrelated concepts: salvation, universal history, and the view from nowhere. As I explore the meaning that these concepts have for modernity, they will begin in their very elaboration to point toward the underlying structure of coloniality that organizes the modern/colonial world system. The concept of salvation is essential to the constitution and legitimation of the modern/colonial world system. It is via the concept of salvation that Western colonial capitalist ways of knowing and doing are able to present themselves as objective truth, as a model at the forefront of the progressive advancement of humanity and that necessarily must be followed by all others in their own cultural and social evolution towards the truth such that “coloniality [is] justified as the unavoidable necessity to modernize the world” (Further Thoughts 25). As Mignolo argues, this concept has had many forms over the years, successively changing as the basis of the West’s self-conception itself evolved from “the rhetoric of Christianization, civilization, progress, development, [to] market democracy” (Delinking 317). This rhetoric was examined by Manning Marable as central to his understanding of the process of Western economic development in relation to third world underdevelopment, as it supplied “the pattern by which nonwhite people transform themselves” through commercialization and industrialization, “moving toward the standard socioeconomic models provided by Western Europe and the United States” (2 3). Modernity/coloniality/decoloniality build on this economic base to assert that with the socioeconomic model comes an overall model of epistemic-political normativity. Thus, “‘modernity’ is a complex narrative whose point of origin was Europe; a narrative that builds Western civilization by celebrating its achievements while hiding at the same time its darker side, ‘coloniality.’ Coloniality in other words is constitutive of modernity” even as modernity is narrativized as a promise of salvation (Darker 2-3). This narrative, of central importance to the rhetoric of salvation, was formalized through creation of a unilinear history, and Mignolo argues that “the colonization of time and the institution of the temporal colonial difference were crucial for the narratives of modernity as salvation, emancipation and progress” (Delinking 324). This linear model of time, grounding itself in an appropriation of Greek and Roman antiquity, extends “roughly from the sixteenth century until the beginning of the nineteenth century” and ends with “the building of modernity” (Local 50). In this linear view, colonialism forms the past of the modern world, a series of relationships that have been transcended, whether justly or not. This unilinear model of time is one in which “time was conceived and naturalized as both the measure of human history (modernity) and the time-scale of human beings (primitives) in their distance with modernity” (153). History thus emerges as the colonization of time, as a means of translating the original differences between religious cultures in Christianity to the articulation of these differences as values within a unitary concept of progressive history. As a global culture, this meant that “History as ‘time’ entered into the picture to place societies in an imaginary chronological line going from nature to culture, from barbarism to civilization following a progressive destination to some point of arrival” (151). Ultimately, the unilinear construction of time creates “a comparative point of view that allows for the erasure or devaluation of other forms of knowledge” (172). The result of this historical narrative of modernity as salvation and the comparative view it instantiates is a political-epistemic construction of knowledge production as a detached process that is about the world, a form of control that is called ‘the hubris of the zero point’. This results in a view of humanity in which some ways of knowing and doing are valued as normative representations of universal being while others come to signify those ‘left behind’ by history, those who need to be redeemed by the rhetoric of modernity. The view from nowhere emerges from the subject of this universal history as the pure subject of abstract universal knowledge; it is the construction of a subject that is modern, thus saved by and furthering the myth of unitary history. Ramon Grosfoguel argues that the hubris of the zero point as a model of subjectivity was codified with Descartes and is built on solipsism and a dualism that separated the mind, a transcendent reason, from the body, profane matter (Grosfoguel, 88). This creates the concept of a universality “in which the epistemic subject has no sexuality, gender, ethnicity, race, class, spirituality, language, or epistemic location within power relations, and a subject that produces truth from an interior monologue with himself without relation to anyone outside him.” (89). This universality is the epistemic loci of enunciation that was exported through modernity as the only viable point from which knowledge could be organized, legitimizing and obscuring its entanglements with relations of coloniality. As we shall see momentarily, this entanglement was one of violence, and the ability to present knowledge as de-localized, universal, abstract is tied to social-historical processes of domination. For now however, we must see that the result of the rhetoric of modernity is a split between different human subjects in an unequal structural coupling. On the one side are those who are the subjects of universal history and salvation, the producers of universal knowledge. These are whom Mignolo calls humanitas: “those who manage categories of thought and knowledge production to use that managerial authority to assert themselves by disqualifying those who…are classified as deficient, rationally and ontologically” (Darker 82). Those others, cast out from history and in need of salvation are the anthropos “who at once are barbarians and traditional” barred from universal history and the ability to have their ways of knowing and doing validated as truth (82). Similarly, Sylvia Wynter places this relationship within what she calls the current economic-biocentric conception of Man that relies on a “systemically - including epistemically - produced role of ‘otherness’” to produce a naturalized, biologically absolute, genre of humanity in which some (Western) forms of knowing and doing are overrepresented at the expense of others whose exploitation and domination are justified (Ceremony Found 196). It is important to note that while both Mignolo and Wynter’s conceptions of this relationship are grounded in the universe of meaning that is modernity/coloniality/decoloniality, they do so from different perspectives, different histories of structural coupling. On the one hand, Mignolo, writing from South America, has taken up the majority of his theorizing from the perspectives and histories of the Spanish conquest and Amerindian resistance; hence his formulation of the relationship between humanitas and anthropos in terms of tradition understood as a static cultural practice, as this was the means by which the Spanish differentiated themselves from the Indigenous nations in order to justify their colonial projects. Conversely, writing from Jamaica in relation to histories of slavery and the Black radical tradition, Wynter formulates the relationship between Western man and others through the biosocial construction of race as an ordering of humanity that posits a norm via its maintenance of a liminal space beyond which humanity is no more. In other words, Blackness as the abject base against which the West’s genre of the human defines its normativity. What is important in each case, however, is that the relationship between these genres of the human be conceived as forms of structural coupling which I have termed colonial consumption, and which deny the autopoietic autonomy of subjects whose knowing and doing are grounded in the construction of shared worlds. In reaching this point however, where we can begin to see the ways in which the views advanced by the rhetoric of modernity are grounded in concrete relations of domination, we have begun to move toward the next key concept, that of the logic of coloniality. </w:t>
      </w:r>
    </w:p>
    <w:p w14:paraId="30285D08" w14:textId="77777777" w:rsidR="00BB124E" w:rsidRPr="00251863" w:rsidRDefault="00BB124E" w:rsidP="00BB124E">
      <w:pPr>
        <w:rPr>
          <w:sz w:val="16"/>
        </w:rPr>
      </w:pPr>
      <w:r>
        <w:rPr>
          <w:sz w:val="16"/>
        </w:rPr>
        <w:t>***PARAGRAPH INTEGRITY RESUMES***</w:t>
      </w:r>
    </w:p>
    <w:p w14:paraId="1785C09E" w14:textId="77777777" w:rsidR="00BB124E" w:rsidRPr="0031276D" w:rsidRDefault="00BB124E" w:rsidP="00BB124E">
      <w:pPr>
        <w:rPr>
          <w:sz w:val="16"/>
        </w:rPr>
      </w:pPr>
      <w:r w:rsidRPr="0031276D">
        <w:rPr>
          <w:sz w:val="16"/>
        </w:rPr>
        <w:t xml:space="preserve">The </w:t>
      </w:r>
      <w:r w:rsidRPr="00251863">
        <w:rPr>
          <w:rStyle w:val="Emphasis"/>
        </w:rPr>
        <w:t xml:space="preserve">key </w:t>
      </w:r>
      <w:r w:rsidRPr="00251863">
        <w:rPr>
          <w:rStyle w:val="Emphasis"/>
          <w:highlight w:val="green"/>
        </w:rPr>
        <w:t>concep</w:t>
      </w:r>
      <w:r w:rsidRPr="00251863">
        <w:rPr>
          <w:rStyle w:val="StyleUnderline"/>
          <w:highlight w:val="green"/>
        </w:rPr>
        <w:t>t</w:t>
      </w:r>
      <w:r w:rsidRPr="0031276D">
        <w:rPr>
          <w:rStyle w:val="StyleUnderline"/>
        </w:rPr>
        <w:t xml:space="preserve"> tying together the </w:t>
      </w:r>
      <w:r w:rsidRPr="00251863">
        <w:rPr>
          <w:rStyle w:val="Emphasis"/>
        </w:rPr>
        <w:t xml:space="preserve">rhetoric </w:t>
      </w:r>
      <w:r w:rsidRPr="00251863">
        <w:rPr>
          <w:rStyle w:val="Emphasis"/>
          <w:highlight w:val="green"/>
        </w:rPr>
        <w:t>of modernity</w:t>
      </w:r>
      <w:r w:rsidRPr="0031276D">
        <w:rPr>
          <w:rStyle w:val="StyleUnderline"/>
        </w:rPr>
        <w:t xml:space="preserve"> and the logic of coloniality is the </w:t>
      </w:r>
      <w:r w:rsidRPr="00251863">
        <w:rPr>
          <w:rStyle w:val="Emphasis"/>
        </w:rPr>
        <w:t>colonial matrix of power</w:t>
      </w:r>
      <w:r w:rsidRPr="0031276D">
        <w:rPr>
          <w:sz w:val="16"/>
        </w:rPr>
        <w:t xml:space="preserve">, first theorized by Anibal Quijano and then taken up by Mignolo and others. According to Mignolo: “I would venture to say that </w:t>
      </w:r>
      <w:r w:rsidRPr="0031276D">
        <w:rPr>
          <w:rStyle w:val="StyleUnderline"/>
        </w:rPr>
        <w:t>the four interrelated spheres of the colonial matrix of power</w:t>
      </w:r>
      <w:r w:rsidRPr="0031276D">
        <w:rPr>
          <w:sz w:val="16"/>
        </w:rPr>
        <w:t xml:space="preserve"> (economy, authority, gender and sexuality, and knowledge/subjectivity) </w:t>
      </w:r>
      <w:r w:rsidRPr="00251863">
        <w:rPr>
          <w:rStyle w:val="StyleUnderline"/>
          <w:highlight w:val="green"/>
        </w:rPr>
        <w:t xml:space="preserve">operate at </w:t>
      </w:r>
      <w:r w:rsidRPr="00251863">
        <w:rPr>
          <w:rStyle w:val="StyleUnderline"/>
        </w:rPr>
        <w:t>the</w:t>
      </w:r>
      <w:r w:rsidRPr="0031276D">
        <w:rPr>
          <w:rStyle w:val="StyleUnderline"/>
        </w:rPr>
        <w:t xml:space="preserve"> level of the </w:t>
      </w:r>
      <w:r w:rsidRPr="00251863">
        <w:rPr>
          <w:rStyle w:val="StyleUnderline"/>
          <w:highlight w:val="green"/>
        </w:rPr>
        <w:t>enunciated</w:t>
      </w:r>
      <w:r w:rsidRPr="0031276D">
        <w:rPr>
          <w:rStyle w:val="StyleUnderline"/>
        </w:rPr>
        <w:t xml:space="preserve">, while </w:t>
      </w:r>
      <w:r w:rsidRPr="00251863">
        <w:rPr>
          <w:rStyle w:val="StyleUnderline"/>
          <w:highlight w:val="green"/>
        </w:rPr>
        <w:t>patriarchy and racism</w:t>
      </w:r>
      <w:r w:rsidRPr="0031276D">
        <w:rPr>
          <w:rStyle w:val="StyleUnderline"/>
        </w:rPr>
        <w:t xml:space="preserve"> ground the enunciation in both actors and institution</w:t>
      </w:r>
      <w:r w:rsidRPr="0031276D">
        <w:rPr>
          <w:sz w:val="16"/>
        </w:rPr>
        <w:t xml:space="preserve">s” (Darker Side124). At the level of the enunciated these domains are “interrelated spheres of management and control” that constitute the world order through their development of knowledge in service of colonial consumption (8). </w:t>
      </w:r>
      <w:r w:rsidRPr="0031276D">
        <w:rPr>
          <w:rStyle w:val="StyleUnderline"/>
        </w:rPr>
        <w:t>These domains are supported by “the racial and patriarchal foundation of knowledge</w:t>
      </w:r>
      <w:r w:rsidRPr="0031276D">
        <w:rPr>
          <w:sz w:val="16"/>
        </w:rPr>
        <w:t xml:space="preserve"> (the enunciation)” which structure the coupling of diverse communities in the modern/colonial world (8). This means that “knowledge is not just something that accounts for (describes, narrates, explains, interprets) and allows the knower to sit outside the observed domain” but “that knowledge itself is an integral part of imperial processes of appropriation” (205, emphasis in original). As a form of structural coupling between autopoietic unities, “</w:t>
      </w:r>
      <w:r w:rsidRPr="0031276D">
        <w:rPr>
          <w:rStyle w:val="StyleUnderline"/>
        </w:rPr>
        <w:t>the colonial matrix of power is built and operates on a series of interconnected heterogeneous historico-structural nodes, bounded by the ‘/‘ that divides and unites modernity/coloniality, imperial laws/colonial rules, center/peripheries</w:t>
      </w:r>
      <w:r w:rsidRPr="0031276D">
        <w:rPr>
          <w:sz w:val="16"/>
        </w:rPr>
        <w:t xml:space="preserve">, that are the consequences of global linear thinking in the foundation of the modern/colonial world” (Darker 16-17). As we have seen, the colonial matrix of power orders humanity on a hierarchical system from civilized humanitas to barbaric anthropos, incorporating through structural coupling alternative forms of life into its self-organization in a way that legitimizes and naturalizes a world organized by and for colonial consumption while obstructing the autopoietic autonomy of those it incorporates. </w:t>
      </w:r>
    </w:p>
    <w:p w14:paraId="013B3688" w14:textId="77777777" w:rsidR="00BB124E" w:rsidRPr="0031276D" w:rsidRDefault="00BB124E" w:rsidP="00BB124E">
      <w:pPr>
        <w:rPr>
          <w:sz w:val="16"/>
        </w:rPr>
      </w:pPr>
      <w:r w:rsidRPr="0031276D">
        <w:rPr>
          <w:sz w:val="16"/>
        </w:rPr>
        <w:t xml:space="preserve">From </w:t>
      </w:r>
      <w:r w:rsidRPr="0031276D">
        <w:rPr>
          <w:rStyle w:val="StyleUnderline"/>
        </w:rPr>
        <w:t xml:space="preserve">the </w:t>
      </w:r>
      <w:r w:rsidRPr="00251863">
        <w:rPr>
          <w:rStyle w:val="Emphasis"/>
        </w:rPr>
        <w:t>colonial matrix of power</w:t>
      </w:r>
      <w:r w:rsidRPr="0031276D">
        <w:rPr>
          <w:rStyle w:val="StyleUnderline"/>
        </w:rPr>
        <w:t xml:space="preserve"> emerges the next </w:t>
      </w:r>
      <w:r w:rsidRPr="00251863">
        <w:rPr>
          <w:rStyle w:val="Emphasis"/>
        </w:rPr>
        <w:t xml:space="preserve">important </w:t>
      </w:r>
      <w:r w:rsidRPr="00251863">
        <w:rPr>
          <w:rStyle w:val="Emphasis"/>
          <w:highlight w:val="green"/>
        </w:rPr>
        <w:t>decolonial concept</w:t>
      </w:r>
      <w:r w:rsidRPr="0031276D">
        <w:rPr>
          <w:rStyle w:val="StyleUnderline"/>
        </w:rPr>
        <w:t xml:space="preserve">, that of the </w:t>
      </w:r>
      <w:r w:rsidRPr="00251863">
        <w:rPr>
          <w:rStyle w:val="Emphasis"/>
        </w:rPr>
        <w:t>colonial differ</w:t>
      </w:r>
      <w:r w:rsidRPr="0031276D">
        <w:rPr>
          <w:rStyle w:val="StyleUnderline"/>
        </w:rPr>
        <w:t>ence</w:t>
      </w:r>
      <w:r w:rsidRPr="0031276D">
        <w:rPr>
          <w:sz w:val="16"/>
        </w:rPr>
        <w:t xml:space="preserve">. First theorized by Mignolo, the colonial difference refers to the divide between modernity and coloniality that is instituted by colonial consumption. As Nelson Maldonado-Torres argues, </w:t>
      </w:r>
      <w:r w:rsidRPr="0031276D">
        <w:rPr>
          <w:rStyle w:val="StyleUnderline"/>
        </w:rPr>
        <w:t xml:space="preserve">the colonial difference </w:t>
      </w:r>
      <w:r w:rsidRPr="00251863">
        <w:rPr>
          <w:rStyle w:val="Emphasis"/>
          <w:highlight w:val="green"/>
        </w:rPr>
        <w:t>occurs</w:t>
      </w:r>
      <w:r w:rsidRPr="00251863">
        <w:rPr>
          <w:rStyle w:val="StyleUnderline"/>
          <w:highlight w:val="green"/>
        </w:rPr>
        <w:t xml:space="preserve"> at </w:t>
      </w:r>
      <w:r w:rsidRPr="00251863">
        <w:rPr>
          <w:rStyle w:val="Emphasis"/>
          <w:highlight w:val="green"/>
        </w:rPr>
        <w:t>different levels</w:t>
      </w:r>
      <w:r w:rsidRPr="0031276D">
        <w:rPr>
          <w:rStyle w:val="StyleUnderline"/>
        </w:rPr>
        <w:t xml:space="preserve">, that of knowledge and </w:t>
      </w:r>
      <w:r w:rsidRPr="00251863">
        <w:rPr>
          <w:rStyle w:val="Emphasis"/>
          <w:highlight w:val="green"/>
        </w:rPr>
        <w:t>that of being</w:t>
      </w:r>
      <w:r w:rsidRPr="0031276D">
        <w:rPr>
          <w:sz w:val="16"/>
        </w:rPr>
        <w:t xml:space="preserve">. The colonial difference in terms of knowledge concerns the election of Western ways of knowing the world to the status of universal truth, in which European history and life ways become the transcendental horizon from which all meaning must be articulated. It is important to realize that not only does this subalternize alternative ways of knowing, but it in fact contributes to the objectification of the communities who practice these alternative forms of knowledge production, fitting them into a world order of knowledge controlled by Western designs. The colonial difference is </w:t>
      </w:r>
      <w:r w:rsidRPr="0031276D">
        <w:rPr>
          <w:rStyle w:val="StyleUnderline"/>
        </w:rPr>
        <w:t xml:space="preserve">the means by </w:t>
      </w:r>
      <w:r w:rsidRPr="00251863">
        <w:rPr>
          <w:rStyle w:val="Emphasis"/>
        </w:rPr>
        <w:t>which the ways of being</w:t>
      </w:r>
      <w:r w:rsidRPr="0031276D">
        <w:rPr>
          <w:rStyle w:val="StyleUnderline"/>
        </w:rPr>
        <w:t xml:space="preserve"> in the centre are distanced and held as distinct and superior to those in the </w:t>
      </w:r>
      <w:r w:rsidRPr="00251863">
        <w:rPr>
          <w:rStyle w:val="Emphasis"/>
        </w:rPr>
        <w:t>periphery while concealing</w:t>
      </w:r>
      <w:r w:rsidRPr="0031276D">
        <w:rPr>
          <w:rStyle w:val="StyleUnderline"/>
        </w:rPr>
        <w:t xml:space="preserve"> their </w:t>
      </w:r>
      <w:r w:rsidRPr="00251863">
        <w:rPr>
          <w:rStyle w:val="Emphasis"/>
        </w:rPr>
        <w:t>interrelatedness</w:t>
      </w:r>
      <w:r w:rsidRPr="0031276D">
        <w:rPr>
          <w:sz w:val="16"/>
        </w:rPr>
        <w:t>. As Walter Mignolo argues “</w:t>
      </w:r>
      <w:r w:rsidRPr="0031276D">
        <w:rPr>
          <w:rStyle w:val="StyleUnderline"/>
        </w:rPr>
        <w:t xml:space="preserve">until the middle of the twentieth century the colonial difference honoured the classical distinction that was valid for </w:t>
      </w:r>
      <w:r w:rsidRPr="00251863">
        <w:rPr>
          <w:rStyle w:val="StyleUnderline"/>
        </w:rPr>
        <w:t>early forms of colonialism</w:t>
      </w:r>
      <w:r w:rsidRPr="0031276D">
        <w:rPr>
          <w:rStyle w:val="StyleUnderline"/>
        </w:rPr>
        <w:t>” of center-periphery</w:t>
      </w:r>
      <w:r w:rsidRPr="0031276D">
        <w:rPr>
          <w:sz w:val="16"/>
        </w:rPr>
        <w:t xml:space="preserve"> (Local xxv). With the expansion of global capitalism however, Mignolo posits a global colonialism that “keeps on reproducing the colonial difference on a world scale, although without being located in one particular nation-state” (xxvi). Further, this is supported by and in turn supports the asymmetrical nature of global designs, that is, that knowledge is produced in socio-historical and political-epistemic contexts that “responded to the needs of the First not of the Third World” (Darker 129). </w:t>
      </w:r>
      <w:r w:rsidRPr="0031276D">
        <w:rPr>
          <w:rStyle w:val="StyleUnderline"/>
        </w:rPr>
        <w:t xml:space="preserve">The </w:t>
      </w:r>
      <w:r w:rsidRPr="00251863">
        <w:rPr>
          <w:rStyle w:val="Emphasis"/>
          <w:highlight w:val="green"/>
        </w:rPr>
        <w:t>colonial difference of knowledge highlights</w:t>
      </w:r>
      <w:r w:rsidRPr="0031276D">
        <w:rPr>
          <w:rStyle w:val="StyleUnderline"/>
        </w:rPr>
        <w:t xml:space="preserve"> the </w:t>
      </w:r>
      <w:r w:rsidRPr="00251863">
        <w:rPr>
          <w:rStyle w:val="Emphasis"/>
          <w:highlight w:val="green"/>
        </w:rPr>
        <w:t>practices of knowing</w:t>
      </w:r>
      <w:r w:rsidRPr="0031276D">
        <w:rPr>
          <w:rStyle w:val="StyleUnderline"/>
        </w:rPr>
        <w:t xml:space="preserve"> that contribute to and justify the autopoietic production of a society formed by the structural coupling of </w:t>
      </w:r>
      <w:r w:rsidRPr="00251863">
        <w:rPr>
          <w:rStyle w:val="Emphasis"/>
          <w:highlight w:val="green"/>
        </w:rPr>
        <w:t>autonomous unities</w:t>
      </w:r>
      <w:r w:rsidRPr="00251863">
        <w:rPr>
          <w:rStyle w:val="Emphasis"/>
        </w:rPr>
        <w:t xml:space="preserve"> within the logic of coloniality</w:t>
      </w:r>
      <w:r w:rsidRPr="0031276D">
        <w:rPr>
          <w:rStyle w:val="StyleUnderline"/>
        </w:rPr>
        <w:t xml:space="preserve">. Thus “although knowledge-making </w:t>
      </w:r>
      <w:r w:rsidRPr="00251863">
        <w:rPr>
          <w:rStyle w:val="StyleUnderline"/>
          <w:highlight w:val="green"/>
        </w:rPr>
        <w:t>is</w:t>
      </w:r>
      <w:r w:rsidRPr="0031276D">
        <w:rPr>
          <w:rStyle w:val="StyleUnderline"/>
        </w:rPr>
        <w:t xml:space="preserve"> a </w:t>
      </w:r>
      <w:r w:rsidRPr="00251863">
        <w:rPr>
          <w:rStyle w:val="Emphasis"/>
          <w:highlight w:val="green"/>
        </w:rPr>
        <w:t>common human endeavour</w:t>
      </w:r>
      <w:r w:rsidRPr="0031276D">
        <w:rPr>
          <w:rStyle w:val="StyleUnderline"/>
        </w:rPr>
        <w:t xml:space="preserve">…the racialization of places and people in the formation and transformation of the colonial matrix of power not only established hierarchical ranking between languages and categories of thought, but also built economic and political structures of domination and </w:t>
      </w:r>
      <w:r w:rsidRPr="00251863">
        <w:rPr>
          <w:rStyle w:val="Emphasis"/>
          <w:highlight w:val="green"/>
        </w:rPr>
        <w:t>oppression based</w:t>
      </w:r>
      <w:r w:rsidRPr="0031276D">
        <w:rPr>
          <w:rStyle w:val="StyleUnderline"/>
        </w:rPr>
        <w:t xml:space="preserve"> on the </w:t>
      </w:r>
      <w:r w:rsidRPr="00251863">
        <w:rPr>
          <w:rStyle w:val="Emphasis"/>
          <w:highlight w:val="green"/>
        </w:rPr>
        <w:t>geopolitical and hierarchical organization of knowledge</w:t>
      </w:r>
      <w:r w:rsidRPr="0031276D">
        <w:rPr>
          <w:sz w:val="16"/>
        </w:rPr>
        <w:t xml:space="preserve">” (141). </w:t>
      </w:r>
    </w:p>
    <w:p w14:paraId="57A7BDAC" w14:textId="77777777" w:rsidR="00BB124E" w:rsidRPr="0031276D" w:rsidRDefault="00BB124E" w:rsidP="00BB124E">
      <w:pPr>
        <w:rPr>
          <w:sz w:val="16"/>
        </w:rPr>
      </w:pPr>
      <w:r w:rsidRPr="0031276D">
        <w:rPr>
          <w:sz w:val="16"/>
        </w:rPr>
        <w:t>***PARAGRAPH INTEGRITY BROKEN***</w:t>
      </w:r>
    </w:p>
    <w:p w14:paraId="59244727" w14:textId="77777777" w:rsidR="00BB124E" w:rsidRPr="0031276D" w:rsidRDefault="00BB124E" w:rsidP="00BB124E">
      <w:pPr>
        <w:rPr>
          <w:sz w:val="16"/>
        </w:rPr>
      </w:pPr>
      <w:r w:rsidRPr="0031276D">
        <w:rPr>
          <w:sz w:val="16"/>
        </w:rPr>
        <w:t xml:space="preserve">Coloniality is related not only to knowledge, but to the bodies that produce those knowledges as well: “coloniality of power, in a nutshell, worked as an epistemic mechanism that classified people around the world…by colour and territories, and managed (and still manages) the distribution of labour and the organization of society” for Western projects of accumulation via colonial consumption (Darker 216). As a result, “in the colonial matrix of power such classifications are bestowed on bodies, in a combination of racism and patriarchy” that takes the European male as its basis (318-9). This body is sustained by systems of violent domination that renders other forms of life, other embodied ways of knowing and living together in the world, vulnerable to the point of disposability, unlivable and unthinkable. Through the colonial matrix of power’s structuring of discourses and material relations, certain bodies are produced as invisible or hyper-visible, disposable and vulnerable, incapable of translating their experience into knowledge, or of exercising any form of agency that is not derivative of their assimilative performance of dominant practices of autopoiesis. According to Maldonado-Torres “coloniality of Being refers to…the production of a world in which exceptions to ethical relationships become the norm” (Coloniality 113). Importantly, “that being has a colonial aspect means that in addition to positing itself as autonomous and being driven by preservation, it tries to obliterate the traces” of its unequal structural coupling “by actually giving birth to a world in which lordship and supremacy rather than generous interaction define social dynamics” (113). The subject of this social dynamic, the subject of colonial consumption and the autopoietic production of humanity in modernity/coloniality, I will call Imperial Man. What this figure does is tie the hubris of the zero point as the loci of enunciation of the subject produced by the coloniality of knowledge, to the history of colonialism, conquest, and genocide that made up the process of colonial consumption as a structural coupling. Thus, Imperial Being is the subject whose power, agency, and worldview are based on processes of colonial consumption, and yet who is able to displace and legitimize the unequal aspect of this reality through a universal reason that negates all other ways of knowing and being. In the end, from the material-symbolic production of a specific normative body emerges reality in which the human is “now reified into a commodity” dependent on the mediation of its agency by structures of domination and the narratives of transcendent history that justify them (Socio-Poetics 87). This connection between the socio-historical aspects of violent domination and the political-epistemic relations arising from it within the logic of coloniality is important, as it ties knowledge production and language to both the body and violence. Recognizing this, Maldonado-Torres argues that, as a concept, “coloniality of being would make primary reference to the lived experience of colonization and its impact on language” (Coloniality 96). This relationship of the body to language, violence and community, returns us to Maturana and Varela’s biological and social understanding of cognition, a recognition that can, with reference to the work of Mignolo and Lewis Gordon, work to bring us to the place of poetics in decoloniality, and its relationship to autopoiesis. In The Darker Side of Western Modernity (2010) Mignolo puts forth his basic model of the decolonial subject’s relation to knowledge production, building on the work of Emile Benveniste. Mignolo begins by affirming Benveniste’s formal apparatus of enunciation, which starts with the distinction between the enunciator and the enunciated; it is then formed on the basis of the pronominal system of language and the spatial deitics or markers that structure the enunciation in relation to a specifically positioned enunciator. Then, “the extension of linguistic theory and analysis from the sentence to discourse prompted the introduction of discursive frames or conversation frames” that, when given formal and institutional mediation can become ‘scholarly disciplines’ that organize and regulate knowledge production within specific cosmologies (124-5). Ultimately, “the linguistic institutional foundation, management, and practices that knowledge-making brings allows [Mignolo] to extend Benveniste’s formal apparatus of enunciation…focusing on the borders between the Western..foundation of knowledge and understanding…and its confrontation with knowledge-making in non-European languages and institutions” (126). In this context education and the management of knowledge take on a specific importance as “institutions are created that accomplish two functions: training the new (epistemically obedient) members, and controlling who enters and what knowledge making is allowed, disavowed, devalued, or celebrated” (141). All knowledge production is thus formed from embodied subjects in relation to larger institutional structures of knowledge that legitimize and reproduce founding cosmologies, mediated through socio linguistic practices. Important to make sense of Mignolo’s larger structure of the body within cosmology as the locus of enunciation for decolonial thought, which seeks to position that thought outside of the institutionalized bounds of coloniality, is the concept of disciplinary decadence. Disciplinary decadence is a concept advanced by Lewis R. Gordon as a way of critiquing forms of knowing that merely describe the world through a set of fixed disciplinary norms which, over time, have become separated from the body as a grounding in social reality. While we shall see in subsequent chapters what replaces this stagnant view of the body-knowledge relation in decolonial theory - namely the notion of knowledge as grounded in the body and community as autopoietic systems in continual processes of translation and transformation - for now I will simply explore Gordon’s concept and how it relates to coloniality. Disciplinary decadence, Gordon argues, “is the ontologizing or reification of a discipline.…Its assertion as absolute eventually leads to no room for other disciplinary perspectives, the result of which is the rejection of them for not being one’s own” (4-5). This leads to two consequences, one on the level of the subject and one on the level of knowledge production itself. On the level of the subject Gordon argues that “in such an attitude, we treat our discipline as though it was never born and has always existed and will never change or, in some cases, die. More than immortal, it is eternal. Yet as something that came into being, it lives, in such an attitude, as a monstrosity” (4). This projection of an immortal, ungrounded knowledge, an abstract knowledge that occurs ‘out there’ with no connection to living society is thus the manifestation of the zero-point of knowledge as projected by a coloniality of being that seeks to deny the social basis of humanity. Indeed, as Gordon further argues “what disappears is the possibility of a shared public space, a world outside the self” (6). In the denial of shared space and the valorization of a form of knowing and doing that is abstract and eternal, disciplinary decadence is thus the institutionalized thought of Imperial Man. The effect for knowledge production is that “if one’s discipline has foreclosed the question of its scope, all that is left for it is a form of ‘applied’ work. Such work militates against thinking” (5). More than that, I would argue, such work militates against thinking in the name of the construction of restrictive forms of knowing and doing that uphold colonial consumption. This is because, as a denial of social reality, disciplinary decadence is not merely solipsistic for the knower, but, since “the performative contradiction in denying social reality is that ‘denial’ is communicative, is outward directed, even where the reference is to the self…in other words, a social rejection of the social” in the name of a restrictive human nature it “leads to the notion of law like structures on human action before such actions are made” (18). When these structures are grounded in the maintenance of coloniality, what emerges is the coloniality of knowledge and being as the body is related to knowledge through its denial of social embodiment in the name of the abstract truth of Imperial Man. Importantly, the colonial difference on the levels of both being and knowledge allow us to articulate a relationship between embodied experience, social organization via structural couplings, and knowledge production so as to understand with Mignolo that “facts and events have meaning once they are incorporated into universes of meaning and universes of meaning cross the body” (Further Thoughts 26). That is, as Vallega argues, there is an aesthetic dimension to modernity/coloniality that not only orders bodies in their relations, but in their internalized dispositions. Noting that, in modernity/coloniality, “living desire becomes the function of the production and preservation of power within the system” leaving no room for other forms of life, Vallega argues that the aesthetic emerges as a field of struggle in which the dispositions and sensibilities that normalize domination can be questioned and transformed (71). This is not, he claims, a call to irrationality, but to link knowledge production and political projects to the “living manifestations of distinct peoples” as a way of being attentive to “the time-space that must be constantly recovered for the sake of the expression, transformation, and opening to the potentiality of our communities” (73). In an online article co-written with Rolando Vasquez, Mignolo charts how the aesthetic, via cultural production, can also achieve a state of disciplinary decadence, arguing that “modern aestheTics have played a key role in configuring a canon, a normativity that enabled the disdain and the rejection of other forms of aesthetic practices, or, more precisely, other forms of aestheSis, of sensing and perceiving” (Mignolo and Vasquez). The spread of aesthetics as a global concept was tied to processes that devalued other ways of being and sensing: “modern aestheTics have served as a mechanism to produce and regulate sensibilities” (ibid). In this way, knowledge and art, literature and language, became separated from their grounding within localized European autonomies to become abstract means of thinking about and representing the world. And, within the emerging modern/colonial world system an abstract commodified culture tied to the disciplinary decadence of Imperial Man became “the agent and product of the process by which objects invent man as another object labeled human [and] Man’s power to name objects is turned against him” thereby removing people’s agency to transform their material-symbolic existence into a legitimized form of knowing and constructing community (Socio-Poetics 87). Against this, decoloniality advocates a form of knowing from/with the body. This is a form of knowing that would take seriously Gordon’s assertion that “the human is, in other words, lived, and it is creatively so” (Disciplinary 18). In this frame, one would acknowledge that “disciplines are functions of the living reality on which they rest, namely, living societies. As social conditions for the life of disciplines decline, so, too, do disciplines” (8). Against stagnation Gordon advocates “the lived reality of thinking as reflective thought on thinkers and thought…the task of making thinking a living activity often requires acts of disruption” (6). Following from this, Wynter proposes poetry as “the agent and product by which man names the world, and calling it into being, invents his human as opposed to his ‘natural’ being” as an “active relation” (Socio-poetics 87). It is this conception of poetics as an active, embodied activity, an expression of living thought grounded in the body and in the recovery or valorization of ways of life as the grounds of knowledge production, that I will now take up through the concept of an insurgent poetics, wherein the poem is seen as a production of autopoiesis capable of articulating a structural coupling disruptive of the logic of coloniality. As John Beverley argues “literature used in this way can serve as a kind of ‘contact zone’ where previously disarticulated subject positions, social projects, and energies may come together” (Beverley xiii). For José Rabasa, this contact zone is thought of as an “insurgent aesthetics [which] calls for the smashing of everything sacred without invoking an end” (Rabasa 261). Rabasa goes on to argue that “the spirit of insurgency in which there is endless invention of new forms of expression” can ground poetics such that “we ought to think of insurgencies as carrying deep transformations in the common sense of a given class, society, historical moment, or culture” (263, 279). Rabasa’s argument that “we ought to think aesthetics as a pure domain - the ought is not simply a moral injunction but a revolutionary ethos” becomes a form reading poetics as a contact zone that suspends hegemonic formations to point to new orders of humanity and rationality (263). Thus “the immanence of struggles constitutes their singularity and necessary specificity” (99). This immanence, when concretized in the poem as a contact zone, functions as a “field force which reinterprets and reinvents anew the meaning of the sign; that is, the poem creates anew the sign” (Socio-Poetics 88). Ultimately, an insurgent poetics functions as an autopoietic act in language such that “to name, to create a sign, is to conceptualize, to draw into a universe of meaning” the embodied experience of the writer and the reader in a poem “created as a new cultural form as an accusation against cultural destitution, and as the dynamic of revolt” (88-9). Against the attribution of agency to Imperial Man as a representative of History or Truth, Wynter’s call for socio poetics as a means of finding alternative ways of making ourselves human, of drawing language, including our linguistic constructions of the self, into new cosmologies, functions to focus on agency as a result of humanity’s hybrid being as logos and bios. In doing so, the naturalized process of colonial consumption is disrupted by an insurgent poetics, though what will take its place is up to the structural coupling and autopoietic self-organization of the participants. My foray into decolonial poetics will thus take up this model of the poem as an insurgent contact zone, that challenges the reader from a concrete positionality, fracturing his or her disciplinary assumptions while pointing to the articulation of difficult solidarities. Thus, in this insurgent moment there occurs “the confrontation through the text of one person (the reader and/or the interlocutor) with another at the level of a possible solidarity and unity (a unity in which differences will be respected)” (Beverley 80). Thus, the poem as autopoietic structural coupling “involves a series of negotiations between different subject positions and their legitimizing discourses” (104). A key question that will emerge in my discussion of decolonial poetics then is this: what can be gained in seeing poetry as an autopoietic practice outside of, or at least destabilizing of, its disciplinary formation. That is, how can poetics as an embodied practice of “making ourselves human” help to conceive of knowledge production as a form of thinking from/with rather than for/about? </w:t>
      </w:r>
    </w:p>
    <w:p w14:paraId="5FCA7609" w14:textId="77777777" w:rsidR="00BB124E" w:rsidRPr="0031276D" w:rsidRDefault="00BB124E" w:rsidP="00BB124E">
      <w:pPr>
        <w:rPr>
          <w:sz w:val="16"/>
        </w:rPr>
      </w:pPr>
      <w:r w:rsidRPr="0031276D">
        <w:rPr>
          <w:sz w:val="16"/>
        </w:rPr>
        <w:t>***PARAGRAPH INTEGRITY RESUMES***</w:t>
      </w:r>
    </w:p>
    <w:p w14:paraId="751F336C" w14:textId="77777777" w:rsidR="00BB124E" w:rsidRPr="0031276D" w:rsidRDefault="00BB124E" w:rsidP="00BB124E">
      <w:pPr>
        <w:rPr>
          <w:sz w:val="16"/>
        </w:rPr>
      </w:pPr>
      <w:r w:rsidRPr="0031276D">
        <w:rPr>
          <w:rStyle w:val="StyleUnderline"/>
        </w:rPr>
        <w:t xml:space="preserve">This </w:t>
      </w:r>
      <w:r w:rsidRPr="00251863">
        <w:rPr>
          <w:rStyle w:val="Emphasis"/>
          <w:highlight w:val="green"/>
        </w:rPr>
        <w:t>concept of</w:t>
      </w:r>
      <w:r w:rsidRPr="00251863">
        <w:rPr>
          <w:rStyle w:val="Emphasis"/>
        </w:rPr>
        <w:t xml:space="preserve"> the </w:t>
      </w:r>
      <w:r w:rsidRPr="00251863">
        <w:rPr>
          <w:rStyle w:val="Emphasis"/>
          <w:highlight w:val="green"/>
        </w:rPr>
        <w:t>poem</w:t>
      </w:r>
      <w:r w:rsidRPr="0031276D">
        <w:rPr>
          <w:rStyle w:val="StyleUnderline"/>
        </w:rPr>
        <w:t xml:space="preserve"> </w:t>
      </w:r>
      <w:r w:rsidRPr="00251863">
        <w:rPr>
          <w:rStyle w:val="StyleUnderline"/>
          <w:highlight w:val="green"/>
        </w:rPr>
        <w:t>as</w:t>
      </w:r>
      <w:r w:rsidRPr="0031276D">
        <w:rPr>
          <w:rStyle w:val="StyleUnderline"/>
        </w:rPr>
        <w:t xml:space="preserve"> an </w:t>
      </w:r>
      <w:r w:rsidRPr="00251863">
        <w:rPr>
          <w:rStyle w:val="Emphasis"/>
          <w:highlight w:val="green"/>
        </w:rPr>
        <w:t>insurgent form of knowing</w:t>
      </w:r>
      <w:r w:rsidRPr="0031276D">
        <w:rPr>
          <w:rStyle w:val="StyleUnderline"/>
        </w:rPr>
        <w:t xml:space="preserve"> and doing, a thinking from/with rather than about, </w:t>
      </w:r>
      <w:r w:rsidRPr="00251863">
        <w:rPr>
          <w:rStyle w:val="Emphasis"/>
          <w:highlight w:val="green"/>
        </w:rPr>
        <w:t>is</w:t>
      </w:r>
      <w:r w:rsidRPr="00251863">
        <w:rPr>
          <w:rStyle w:val="Emphasis"/>
        </w:rPr>
        <w:t xml:space="preserve"> important</w:t>
      </w:r>
      <w:r w:rsidRPr="0031276D">
        <w:rPr>
          <w:rStyle w:val="StyleUnderline"/>
        </w:rPr>
        <w:t xml:space="preserve"> for several reasons</w:t>
      </w:r>
      <w:r w:rsidRPr="0031276D">
        <w:rPr>
          <w:sz w:val="16"/>
        </w:rPr>
        <w:t xml:space="preserve">. First, in positioning the poet as a concrete subject, who constructs the poem as a transformation of their world into a linguistic act, poetry can be seen in terms of what Boaventura de Sousa Santos calls a “rearguard theory” grounded in the “experiences of large, marginalized minorities and majorities that struggle against unjustly imposed marginality and inferiority, with the purpose of strengthening their resistance” (Sousa Santos ix). Secondly, in </w:t>
      </w:r>
      <w:r w:rsidRPr="0031276D">
        <w:rPr>
          <w:rStyle w:val="StyleUnderline"/>
        </w:rPr>
        <w:t xml:space="preserve">the </w:t>
      </w:r>
      <w:r w:rsidRPr="00251863">
        <w:rPr>
          <w:rStyle w:val="Emphasis"/>
          <w:highlight w:val="green"/>
        </w:rPr>
        <w:t>poem’s need to interpellate</w:t>
      </w:r>
      <w:r w:rsidRPr="0031276D">
        <w:rPr>
          <w:rStyle w:val="StyleUnderline"/>
        </w:rPr>
        <w:t xml:space="preserve"> its reader into a </w:t>
      </w:r>
      <w:r w:rsidRPr="00251863">
        <w:rPr>
          <w:rStyle w:val="Emphasis"/>
          <w:highlight w:val="green"/>
        </w:rPr>
        <w:t>relationship</w:t>
      </w:r>
      <w:r w:rsidRPr="00251863">
        <w:rPr>
          <w:rStyle w:val="StyleUnderline"/>
          <w:highlight w:val="green"/>
        </w:rPr>
        <w:t xml:space="preserve"> in</w:t>
      </w:r>
      <w:r w:rsidRPr="0031276D">
        <w:rPr>
          <w:rStyle w:val="StyleUnderline"/>
        </w:rPr>
        <w:t xml:space="preserve"> the </w:t>
      </w:r>
      <w:r w:rsidRPr="00251863">
        <w:rPr>
          <w:rStyle w:val="Emphasis"/>
          <w:highlight w:val="green"/>
        </w:rPr>
        <w:t>shared construction</w:t>
      </w:r>
      <w:r w:rsidRPr="0031276D">
        <w:rPr>
          <w:rStyle w:val="StyleUnderline"/>
        </w:rPr>
        <w:t xml:space="preserve"> of meaning</w:t>
      </w:r>
      <w:r w:rsidRPr="0031276D">
        <w:rPr>
          <w:sz w:val="16"/>
        </w:rPr>
        <w:t>, a mode of thinking with, posits knowing and doing as a poetic cum autopoietic activity, as meaning is constructed in the coupling between the worlds of the reader and the poet through the poem without the possibility of referring to any transcendent, abstract truth that would fix the play of meaning. Finally, from this</w:t>
      </w:r>
      <w:r w:rsidRPr="0031276D">
        <w:rPr>
          <w:rStyle w:val="StyleUnderline"/>
        </w:rPr>
        <w:t xml:space="preserve">, any pretensions on the reader’s part to the hubris of the zero point are destabilized, and they are asked to engage in an ethical relation to the </w:t>
      </w:r>
      <w:r w:rsidRPr="00251863">
        <w:rPr>
          <w:rStyle w:val="Emphasis"/>
        </w:rPr>
        <w:t>world that the poem seeks to transform</w:t>
      </w:r>
      <w:r w:rsidRPr="0031276D">
        <w:rPr>
          <w:sz w:val="16"/>
        </w:rPr>
        <w:t xml:space="preserve">. What emerges is </w:t>
      </w:r>
      <w:r w:rsidRPr="0031276D">
        <w:rPr>
          <w:rStyle w:val="StyleUnderline"/>
        </w:rPr>
        <w:t xml:space="preserve">“a frame in </w:t>
      </w:r>
      <w:r w:rsidRPr="00251863">
        <w:rPr>
          <w:rStyle w:val="Emphasis"/>
        </w:rPr>
        <w:t xml:space="preserve">which </w:t>
      </w:r>
      <w:r w:rsidRPr="00251863">
        <w:rPr>
          <w:rStyle w:val="Emphasis"/>
          <w:highlight w:val="green"/>
        </w:rPr>
        <w:t>literary practice</w:t>
      </w:r>
      <w:r w:rsidRPr="0031276D">
        <w:rPr>
          <w:rStyle w:val="StyleUnderline"/>
        </w:rPr>
        <w:t xml:space="preserve"> </w:t>
      </w:r>
      <w:r w:rsidRPr="00251863">
        <w:rPr>
          <w:rStyle w:val="StyleUnderline"/>
          <w:highlight w:val="green"/>
        </w:rPr>
        <w:t xml:space="preserve">will </w:t>
      </w:r>
      <w:r w:rsidRPr="00251863">
        <w:rPr>
          <w:rStyle w:val="Emphasis"/>
          <w:highlight w:val="green"/>
        </w:rPr>
        <w:t>not be conceived</w:t>
      </w:r>
      <w:r w:rsidRPr="0031276D">
        <w:rPr>
          <w:rStyle w:val="StyleUnderline"/>
        </w:rPr>
        <w:t xml:space="preserve"> as an object of study</w:t>
      </w:r>
      <w:r w:rsidRPr="0031276D">
        <w:rPr>
          <w:sz w:val="16"/>
        </w:rPr>
        <w:t xml:space="preserve"> (aesthetic, linguistic, or sociological) but as production of theoretical knowledge; not as ‘representation’ of something, society or ideas, but as a reflection in its own way about issues of human and historical concern, including language” (Local 223). From the poem itself, as a linguistic act turned object, emerges an articulation of poetics as a means of thinking from/with, grounding knowledge production as an autopoietic activity on a global scale within the frame of decoloniality. Thus, poetics is neither science nor theory, but a practice producing worlds outside of, or in excess to, the coherence of Imperial Man. </w:t>
      </w:r>
    </w:p>
    <w:p w14:paraId="4904B59D" w14:textId="77777777" w:rsidR="00BB124E" w:rsidRPr="0031276D" w:rsidRDefault="00BB124E" w:rsidP="00BB124E">
      <w:pPr>
        <w:rPr>
          <w:sz w:val="16"/>
        </w:rPr>
      </w:pPr>
      <w:r w:rsidRPr="0031276D">
        <w:rPr>
          <w:sz w:val="16"/>
        </w:rPr>
        <w:t xml:space="preserve">I will now give a brief overview of the following chapters. First, I will turn to the poetry and thought of Aimé Césaire in order to examine the philosophical anthropology of the decolonial subject. Starting from the history of colonialism and slavery in the Caribbean I will read Césaire in relation to Cedric Robinson’s Black radical tradition and the way in which Césaire engages the embodied experience of Blackness. Turning to Mignolo’s concept of the geo- and bio- politics of knowledge, I will argue that the decolonial subject rests on an understanding of the human as bios and logos that creatively exceeds the structures of knowledge in the modern/colonial world in an act of thinking from the Black body. </w:t>
      </w:r>
    </w:p>
    <w:p w14:paraId="54B819C8" w14:textId="77777777" w:rsidR="00BB124E" w:rsidRPr="0031276D" w:rsidRDefault="00BB124E" w:rsidP="00BB124E">
      <w:pPr>
        <w:rPr>
          <w:sz w:val="16"/>
        </w:rPr>
      </w:pPr>
      <w:r w:rsidRPr="0031276D">
        <w:rPr>
          <w:sz w:val="16"/>
        </w:rPr>
        <w:t xml:space="preserve">In the second chapter I will look to Chilean poet Cecelia Vicuña and the space of the border as the site from which decoloniality enacts a metacritique of reason. Looking to the ways in which space is actualized by social-political organizations as an autopoietic field, I will argue that modernity/coloniality works by instituting an abstract space that subsumes localities to the need of colonial consumption. Against forms of cultural governance which seek to solidify this process, I will look to the space of the border as a space in which bodies are placed in proximity and directed toward their co human need to sustain alternative forms of life as a mode of thinking with those in the border. </w:t>
      </w:r>
    </w:p>
    <w:p w14:paraId="35C1EE04" w14:textId="77777777" w:rsidR="00BB124E" w:rsidRPr="0031276D" w:rsidRDefault="00BB124E" w:rsidP="00BB124E">
      <w:pPr>
        <w:rPr>
          <w:sz w:val="16"/>
        </w:rPr>
      </w:pPr>
      <w:r w:rsidRPr="0031276D">
        <w:rPr>
          <w:sz w:val="16"/>
        </w:rPr>
        <w:t xml:space="preserve">In the third chapter I will look to Mohawk poet Beth Brant and the possibility of a decolonial ethics of political liberation. Looking towards the way in which settler colonialism structures its autopoietic field through a politics of recognition, I will argue that this unitary view can be destabilized via a politics of address. In doing so I will argue that the poem should be understood as a decolonial gift inviting the reader into a relationship of thinking from/with the colonized and towards political liberation. </w:t>
      </w:r>
    </w:p>
    <w:p w14:paraId="6BD4D98E" w14:textId="77777777" w:rsidR="00BB124E" w:rsidRPr="0031276D" w:rsidRDefault="00BB124E" w:rsidP="00BB124E">
      <w:pPr>
        <w:rPr>
          <w:sz w:val="16"/>
        </w:rPr>
      </w:pPr>
      <w:r w:rsidRPr="0031276D">
        <w:rPr>
          <w:sz w:val="16"/>
        </w:rPr>
        <w:t xml:space="preserve">Finally, I will end with a short conclusion that will summarize </w:t>
      </w:r>
      <w:r w:rsidRPr="0031276D">
        <w:rPr>
          <w:rStyle w:val="StyleUnderline"/>
        </w:rPr>
        <w:t xml:space="preserve">the way in which </w:t>
      </w:r>
      <w:r w:rsidRPr="00251863">
        <w:rPr>
          <w:rStyle w:val="Emphasis"/>
          <w:highlight w:val="green"/>
        </w:rPr>
        <w:t>poetics</w:t>
      </w:r>
      <w:r w:rsidRPr="0031276D">
        <w:rPr>
          <w:rStyle w:val="StyleUnderline"/>
        </w:rPr>
        <w:t xml:space="preserve"> is able to </w:t>
      </w:r>
      <w:r w:rsidRPr="00251863">
        <w:rPr>
          <w:rStyle w:val="Emphasis"/>
          <w:highlight w:val="green"/>
        </w:rPr>
        <w:t>link</w:t>
      </w:r>
      <w:r w:rsidRPr="00251863">
        <w:rPr>
          <w:rStyle w:val="Emphasis"/>
        </w:rPr>
        <w:t xml:space="preserve"> the </w:t>
      </w:r>
      <w:r w:rsidRPr="00251863">
        <w:rPr>
          <w:rStyle w:val="Emphasis"/>
          <w:highlight w:val="green"/>
        </w:rPr>
        <w:t>philosophical</w:t>
      </w:r>
      <w:r w:rsidRPr="0031276D">
        <w:rPr>
          <w:rStyle w:val="StyleUnderline"/>
        </w:rPr>
        <w:t xml:space="preserve"> anthropology of the </w:t>
      </w:r>
      <w:r w:rsidRPr="00251863">
        <w:rPr>
          <w:rStyle w:val="Emphasis"/>
          <w:highlight w:val="green"/>
        </w:rPr>
        <w:t>decolonial subject</w:t>
      </w:r>
      <w:r w:rsidRPr="0031276D">
        <w:rPr>
          <w:rStyle w:val="StyleUnderline"/>
        </w:rPr>
        <w:t xml:space="preserve">, the metacritique of reason in the space of the border, </w:t>
      </w:r>
      <w:r w:rsidRPr="00251863">
        <w:rPr>
          <w:rStyle w:val="StyleUnderline"/>
          <w:highlight w:val="green"/>
        </w:rPr>
        <w:t>and</w:t>
      </w:r>
      <w:r w:rsidRPr="0031276D">
        <w:rPr>
          <w:rStyle w:val="StyleUnderline"/>
        </w:rPr>
        <w:t xml:space="preserve"> the </w:t>
      </w:r>
      <w:r w:rsidRPr="00251863">
        <w:rPr>
          <w:rStyle w:val="Emphasis"/>
          <w:highlight w:val="green"/>
        </w:rPr>
        <w:t>ethics of political liberation</w:t>
      </w:r>
      <w:r w:rsidRPr="0031276D">
        <w:rPr>
          <w:sz w:val="16"/>
        </w:rPr>
        <w:t>. In doing so, I will show how the decolonial option leads to the concept of pluriversality as a global space of complex solidarities.</w:t>
      </w:r>
    </w:p>
    <w:p w14:paraId="5FAB0F13" w14:textId="77777777" w:rsidR="00BB124E" w:rsidRPr="00D6505C" w:rsidRDefault="00BB124E" w:rsidP="00BB124E">
      <w:pPr>
        <w:pStyle w:val="Heading4"/>
        <w:rPr>
          <w:rFonts w:asciiTheme="minorHAnsi" w:hAnsiTheme="minorHAnsi" w:cstheme="minorHAnsi"/>
        </w:rPr>
      </w:pPr>
      <w:r w:rsidRPr="00D6505C">
        <w:rPr>
          <w:rFonts w:asciiTheme="minorHAnsi" w:hAnsiTheme="minorHAnsi" w:cstheme="minorHAnsi"/>
        </w:rPr>
        <w:t>Our affirmation of the topic is grounded in a radical stasis point necessary for epistemological growth to resist the rainbow capitalist ideals that have been ingrained within the modern culture.</w:t>
      </w:r>
    </w:p>
    <w:p w14:paraId="406E3AB9" w14:textId="77777777" w:rsidR="00BB124E" w:rsidRPr="00D6505C" w:rsidRDefault="00BB124E" w:rsidP="00BB124E">
      <w:r w:rsidRPr="00D6505C">
        <w:rPr>
          <w:rStyle w:val="Style13ptBold"/>
        </w:rPr>
        <w:t xml:space="preserve">Smith 20 </w:t>
      </w:r>
      <w:r w:rsidRPr="00D6505C">
        <w:t xml:space="preserve">[Elijah J. Smith (Part of Emporia SW first team to United the Crowns), 2020. </w:t>
      </w:r>
      <w:r w:rsidRPr="00D6505C">
        <w:rPr>
          <w:i/>
          <w:iCs/>
        </w:rPr>
        <w:t xml:space="preserve">The Kritik-Focus Model of Debate </w:t>
      </w:r>
      <w:r w:rsidRPr="00D6505C">
        <w:t>https://japan-debate-association.org/wp-content/uploads/2021/12/6thTCA2020_ProceedingsFull.2.pdf//</w:t>
      </w:r>
      <w:r w:rsidRPr="00D6505C">
        <w:rPr>
          <w:b/>
          <w:bCs/>
          <w:i/>
          <w:iCs/>
          <w:color w:val="2E74B5" w:themeColor="accent5" w:themeShade="BF"/>
        </w:rPr>
        <w:t>msu-garefire</w:t>
      </w:r>
      <w:r w:rsidRPr="00D6505C">
        <w:t>]DOA:8/11/2025</w:t>
      </w:r>
    </w:p>
    <w:p w14:paraId="5FCF977B" w14:textId="77777777" w:rsidR="00BB124E" w:rsidRPr="00D6505C" w:rsidRDefault="00BB124E" w:rsidP="00BB124E">
      <w:pPr>
        <w:rPr>
          <w:sz w:val="16"/>
        </w:rPr>
      </w:pPr>
      <w:r w:rsidRPr="00D6505C">
        <w:rPr>
          <w:sz w:val="16"/>
        </w:rPr>
        <w:t xml:space="preserve">4. MODEL OF DEBATE  </w:t>
      </w:r>
    </w:p>
    <w:p w14:paraId="39F34671" w14:textId="77777777" w:rsidR="00BB124E" w:rsidRPr="00D6505C" w:rsidRDefault="00BB124E" w:rsidP="00BB124E">
      <w:pPr>
        <w:rPr>
          <w:sz w:val="16"/>
        </w:rPr>
      </w:pPr>
      <w:r w:rsidRPr="00D6505C">
        <w:rPr>
          <w:sz w:val="16"/>
        </w:rPr>
        <w:t xml:space="preserve">To create a blueprint, </w:t>
      </w:r>
      <w:r w:rsidRPr="00D6505C">
        <w:rPr>
          <w:u w:val="single"/>
        </w:rPr>
        <w:t xml:space="preserve">the </w:t>
      </w:r>
      <w:r w:rsidRPr="00D6505C">
        <w:rPr>
          <w:highlight w:val="green"/>
          <w:u w:val="single"/>
        </w:rPr>
        <w:t>Kritik-Focus Model</w:t>
      </w:r>
      <w:r w:rsidRPr="00D6505C">
        <w:rPr>
          <w:u w:val="single"/>
        </w:rPr>
        <w:t xml:space="preserve"> </w:t>
      </w:r>
      <w:r w:rsidRPr="00D6505C">
        <w:rPr>
          <w:rStyle w:val="Emphasis"/>
          <w:highlight w:val="green"/>
        </w:rPr>
        <w:t>must have</w:t>
      </w:r>
      <w:r w:rsidRPr="00D6505C">
        <w:rPr>
          <w:rStyle w:val="Emphasis"/>
        </w:rPr>
        <w:t xml:space="preserve"> a </w:t>
      </w:r>
      <w:r w:rsidRPr="00D6505C">
        <w:rPr>
          <w:rStyle w:val="Emphasis"/>
          <w:highlight w:val="green"/>
        </w:rPr>
        <w:t>purpose</w:t>
      </w:r>
      <w:r w:rsidRPr="00D6505C">
        <w:rPr>
          <w:sz w:val="16"/>
        </w:rPr>
        <w:t xml:space="preserve">. Proponents of Kritik debate argue that it creates opportunity for epistemological growth that students do not experience elsewhere because </w:t>
      </w:r>
      <w:r w:rsidRPr="00D6505C">
        <w:rPr>
          <w:u w:val="single"/>
        </w:rPr>
        <w:t xml:space="preserve">they are </w:t>
      </w:r>
      <w:r w:rsidRPr="00D6505C">
        <w:rPr>
          <w:rStyle w:val="Emphasis"/>
          <w:highlight w:val="green"/>
        </w:rPr>
        <w:t>incentivized by ballots</w:t>
      </w:r>
      <w:r w:rsidRPr="00D6505C">
        <w:rPr>
          <w:u w:val="single"/>
        </w:rPr>
        <w:t xml:space="preserve"> to </w:t>
      </w:r>
      <w:r w:rsidRPr="00D6505C">
        <w:rPr>
          <w:highlight w:val="green"/>
          <w:u w:val="single"/>
        </w:rPr>
        <w:t>research</w:t>
      </w:r>
      <w:r w:rsidRPr="00D6505C">
        <w:rPr>
          <w:u w:val="single"/>
        </w:rPr>
        <w:t xml:space="preserve"> a </w:t>
      </w:r>
      <w:r w:rsidRPr="00D6505C">
        <w:rPr>
          <w:rStyle w:val="Emphasis"/>
          <w:highlight w:val="green"/>
        </w:rPr>
        <w:t>wide variety of arg</w:t>
      </w:r>
      <w:r w:rsidRPr="00D6505C">
        <w:rPr>
          <w:rStyle w:val="Emphasis"/>
        </w:rPr>
        <w:t>ument</w:t>
      </w:r>
      <w:r w:rsidRPr="00D6505C">
        <w:rPr>
          <w:rStyle w:val="Emphasis"/>
          <w:highlight w:val="green"/>
        </w:rPr>
        <w:t>s</w:t>
      </w:r>
      <w:r w:rsidRPr="00D6505C">
        <w:rPr>
          <w:u w:val="single"/>
        </w:rPr>
        <w:t xml:space="preserve"> </w:t>
      </w:r>
      <w:r w:rsidRPr="00D6505C">
        <w:rPr>
          <w:highlight w:val="green"/>
          <w:u w:val="single"/>
        </w:rPr>
        <w:t>that challenge</w:t>
      </w:r>
      <w:r w:rsidRPr="00D6505C">
        <w:rPr>
          <w:u w:val="single"/>
        </w:rPr>
        <w:t xml:space="preserve"> their understanding of </w:t>
      </w:r>
      <w:r w:rsidRPr="00D6505C">
        <w:rPr>
          <w:rStyle w:val="Emphasis"/>
          <w:highlight w:val="green"/>
        </w:rPr>
        <w:t>the world</w:t>
      </w:r>
      <w:r w:rsidRPr="00D6505C">
        <w:rPr>
          <w:sz w:val="16"/>
        </w:rPr>
        <w:t xml:space="preserve"> *1. This is consistent with Roger Solt’s (1995, p. A9-10) claim that decisions in any debates represent provisional judgements that produce, “our moral and political belief system[s]”. At the end of a season or a career, </w:t>
      </w:r>
      <w:r w:rsidRPr="00D6505C">
        <w:rPr>
          <w:highlight w:val="green"/>
          <w:u w:val="single"/>
        </w:rPr>
        <w:t>each person</w:t>
      </w:r>
      <w:r w:rsidRPr="00D6505C">
        <w:rPr>
          <w:u w:val="single"/>
        </w:rPr>
        <w:t xml:space="preserve"> is </w:t>
      </w:r>
      <w:r w:rsidRPr="00D6505C">
        <w:rPr>
          <w:rStyle w:val="Emphasis"/>
          <w:highlight w:val="green"/>
        </w:rPr>
        <w:t>fundamentally transformed</w:t>
      </w:r>
      <w:r w:rsidRPr="00D6505C">
        <w:rPr>
          <w:u w:val="single"/>
        </w:rPr>
        <w:t xml:space="preserve"> by the conversations they have been a part of</w:t>
      </w:r>
      <w:r w:rsidRPr="00D6505C">
        <w:rPr>
          <w:sz w:val="16"/>
        </w:rPr>
        <w:t xml:space="preserve">. Alternatively, defenders of the PFM argue that </w:t>
      </w:r>
      <w:r w:rsidRPr="00D6505C">
        <w:rPr>
          <w:rStyle w:val="Emphasis"/>
        </w:rPr>
        <w:t>competitive equity</w:t>
      </w:r>
      <w:r w:rsidRPr="00D6505C">
        <w:rPr>
          <w:u w:val="single"/>
        </w:rPr>
        <w:t xml:space="preserve"> and a fair decision is the </w:t>
      </w:r>
      <w:r w:rsidRPr="00D6505C">
        <w:rPr>
          <w:rStyle w:val="Emphasis"/>
        </w:rPr>
        <w:t>only thing</w:t>
      </w:r>
      <w:r w:rsidRPr="00D6505C">
        <w:rPr>
          <w:u w:val="single"/>
        </w:rPr>
        <w:t xml:space="preserve"> each round should represent. However, the </w:t>
      </w:r>
      <w:r w:rsidRPr="00D6505C">
        <w:rPr>
          <w:rStyle w:val="Emphasis"/>
          <w:highlight w:val="green"/>
        </w:rPr>
        <w:t>competition</w:t>
      </w:r>
      <w:r w:rsidRPr="00D6505C">
        <w:rPr>
          <w:u w:val="single"/>
        </w:rPr>
        <w:t xml:space="preserve"> </w:t>
      </w:r>
      <w:r w:rsidRPr="00D6505C">
        <w:rPr>
          <w:highlight w:val="green"/>
          <w:u w:val="single"/>
        </w:rPr>
        <w:t>for its own</w:t>
      </w:r>
      <w:r w:rsidRPr="00D6505C">
        <w:rPr>
          <w:u w:val="single"/>
        </w:rPr>
        <w:t xml:space="preserve"> sake </w:t>
      </w:r>
      <w:r w:rsidRPr="00D6505C">
        <w:rPr>
          <w:highlight w:val="green"/>
          <w:u w:val="single"/>
        </w:rPr>
        <w:t xml:space="preserve">is </w:t>
      </w:r>
      <w:r w:rsidRPr="00D6505C">
        <w:rPr>
          <w:rStyle w:val="Emphasis"/>
          <w:highlight w:val="green"/>
        </w:rPr>
        <w:t>unacceptable</w:t>
      </w:r>
      <w:r w:rsidRPr="00D6505C">
        <w:rPr>
          <w:u w:val="single"/>
        </w:rPr>
        <w:t xml:space="preserve"> in an educational activity</w:t>
      </w:r>
      <w:r w:rsidRPr="00D6505C">
        <w:rPr>
          <w:sz w:val="16"/>
        </w:rPr>
        <w:t xml:space="preserve">. Tiffany Dillard-Knox, Director of The University of Louisville Malcolm X Debate Society and former participant in “The Louisville Project” *2 warns us against such a mode of competition: </w:t>
      </w:r>
    </w:p>
    <w:p w14:paraId="44E22116" w14:textId="77777777" w:rsidR="00BB124E" w:rsidRPr="00D6505C" w:rsidRDefault="00BB124E" w:rsidP="00BB124E">
      <w:pPr>
        <w:ind w:left="720"/>
        <w:rPr>
          <w:sz w:val="16"/>
        </w:rPr>
      </w:pPr>
      <w:r w:rsidRPr="00D6505C">
        <w:rPr>
          <w:sz w:val="16"/>
        </w:rPr>
        <w:t>“</w:t>
      </w:r>
      <w:r w:rsidRPr="00D6505C">
        <w:rPr>
          <w:highlight w:val="green"/>
          <w:u w:val="single"/>
        </w:rPr>
        <w:t xml:space="preserve">Competition at </w:t>
      </w:r>
      <w:r w:rsidRPr="00D6505C">
        <w:rPr>
          <w:rStyle w:val="Emphasis"/>
          <w:highlight w:val="green"/>
        </w:rPr>
        <w:t>all costs</w:t>
      </w:r>
      <w:r w:rsidRPr="00D6505C">
        <w:rPr>
          <w:u w:val="single"/>
        </w:rPr>
        <w:t xml:space="preserve"> is </w:t>
      </w:r>
      <w:r w:rsidRPr="00D6505C">
        <w:rPr>
          <w:rStyle w:val="Emphasis"/>
          <w:highlight w:val="green"/>
        </w:rPr>
        <w:t>dangerous</w:t>
      </w:r>
      <w:r w:rsidRPr="00D6505C">
        <w:rPr>
          <w:sz w:val="16"/>
        </w:rPr>
        <w:t xml:space="preserve">…Our  argument was that </w:t>
      </w:r>
      <w:r w:rsidRPr="00D6505C">
        <w:rPr>
          <w:highlight w:val="green"/>
          <w:u w:val="single"/>
        </w:rPr>
        <w:t>people</w:t>
      </w:r>
      <w:r w:rsidRPr="00D6505C">
        <w:rPr>
          <w:u w:val="single"/>
        </w:rPr>
        <w:t xml:space="preserve"> wanted to win and would </w:t>
      </w:r>
      <w:r w:rsidRPr="00D6505C">
        <w:rPr>
          <w:rStyle w:val="Emphasis"/>
          <w:highlight w:val="green"/>
        </w:rPr>
        <w:t>do anything</w:t>
      </w:r>
      <w:r w:rsidRPr="00D6505C">
        <w:rPr>
          <w:highlight w:val="green"/>
          <w:u w:val="single"/>
        </w:rPr>
        <w:t xml:space="preserve"> to win</w:t>
      </w:r>
      <w:r w:rsidRPr="00D6505C">
        <w:rPr>
          <w:u w:val="single"/>
        </w:rPr>
        <w:t xml:space="preserve"> </w:t>
      </w:r>
      <w:r w:rsidRPr="00D6505C">
        <w:rPr>
          <w:rStyle w:val="Emphasis"/>
        </w:rPr>
        <w:t>regardless of the dehumanizing</w:t>
      </w:r>
      <w:r w:rsidRPr="00D6505C">
        <w:rPr>
          <w:u w:val="single"/>
        </w:rPr>
        <w:t xml:space="preserve"> effects of particular strategies</w:t>
      </w:r>
      <w:r w:rsidRPr="00D6505C">
        <w:rPr>
          <w:sz w:val="16"/>
        </w:rPr>
        <w:t xml:space="preserve">… like the Malthus argument…it was all about winning... </w:t>
      </w:r>
      <w:r w:rsidRPr="00D6505C">
        <w:rPr>
          <w:highlight w:val="green"/>
          <w:u w:val="single"/>
        </w:rPr>
        <w:t xml:space="preserve">Competition at all costs </w:t>
      </w:r>
      <w:r w:rsidRPr="00D6505C">
        <w:rPr>
          <w:rStyle w:val="Emphasis"/>
          <w:highlight w:val="green"/>
        </w:rPr>
        <w:t>creates harmful</w:t>
      </w:r>
      <w:r w:rsidRPr="00D6505C">
        <w:rPr>
          <w:rStyle w:val="Emphasis"/>
        </w:rPr>
        <w:t xml:space="preserve"> </w:t>
      </w:r>
      <w:r w:rsidRPr="00D6505C">
        <w:rPr>
          <w:rStyle w:val="Emphasis"/>
          <w:highlight w:val="green"/>
        </w:rPr>
        <w:t>effects</w:t>
      </w:r>
      <w:r w:rsidRPr="00D6505C">
        <w:rPr>
          <w:u w:val="single"/>
        </w:rPr>
        <w:t xml:space="preserve"> because we’re </w:t>
      </w:r>
      <w:r w:rsidRPr="00D6505C">
        <w:rPr>
          <w:rStyle w:val="Emphasis"/>
        </w:rPr>
        <w:t>not thinking about the people we are debating</w:t>
      </w:r>
      <w:r w:rsidRPr="00D6505C">
        <w:rPr>
          <w:u w:val="single"/>
        </w:rPr>
        <w:t xml:space="preserve"> against</w:t>
      </w:r>
      <w:r w:rsidRPr="00D6505C">
        <w:rPr>
          <w:sz w:val="16"/>
        </w:rPr>
        <w:t xml:space="preserve">…” </w:t>
      </w:r>
    </w:p>
    <w:p w14:paraId="321C2023" w14:textId="77777777" w:rsidR="00BB124E" w:rsidRPr="00D6505C" w:rsidRDefault="00BB124E" w:rsidP="00BB124E">
      <w:pPr>
        <w:rPr>
          <w:sz w:val="16"/>
        </w:rPr>
      </w:pPr>
      <w:r w:rsidRPr="00D6505C">
        <w:rPr>
          <w:u w:val="single"/>
        </w:rPr>
        <w:t xml:space="preserve">Prior to Kritik debaters pushing back on competition at all costs, </w:t>
      </w:r>
      <w:r w:rsidRPr="00D6505C">
        <w:rPr>
          <w:rStyle w:val="Emphasis"/>
          <w:highlight w:val="green"/>
        </w:rPr>
        <w:t>judges would allow</w:t>
      </w:r>
      <w:r w:rsidRPr="00D6505C">
        <w:rPr>
          <w:u w:val="single"/>
        </w:rPr>
        <w:t xml:space="preserve"> students to make </w:t>
      </w:r>
      <w:r w:rsidRPr="00D6505C">
        <w:rPr>
          <w:rStyle w:val="Emphasis"/>
          <w:highlight w:val="green"/>
        </w:rPr>
        <w:t>racist</w:t>
      </w:r>
      <w:r w:rsidRPr="00D6505C">
        <w:rPr>
          <w:highlight w:val="green"/>
          <w:u w:val="single"/>
        </w:rPr>
        <w:t xml:space="preserve">, </w:t>
      </w:r>
      <w:r w:rsidRPr="00D6505C">
        <w:rPr>
          <w:rStyle w:val="Emphasis"/>
          <w:highlight w:val="green"/>
        </w:rPr>
        <w:t>sexist</w:t>
      </w:r>
      <w:r w:rsidRPr="00D6505C">
        <w:rPr>
          <w:highlight w:val="green"/>
          <w:u w:val="single"/>
        </w:rPr>
        <w:t>, or</w:t>
      </w:r>
      <w:r w:rsidRPr="00D6505C">
        <w:rPr>
          <w:u w:val="single"/>
        </w:rPr>
        <w:t xml:space="preserve"> otherwise </w:t>
      </w:r>
      <w:r w:rsidRPr="00D6505C">
        <w:rPr>
          <w:rStyle w:val="Emphasis"/>
          <w:highlight w:val="green"/>
        </w:rPr>
        <w:t>discriminatory arg</w:t>
      </w:r>
      <w:r w:rsidRPr="00D6505C">
        <w:rPr>
          <w:rStyle w:val="Emphasis"/>
        </w:rPr>
        <w:t>ument</w:t>
      </w:r>
      <w:r w:rsidRPr="00D6505C">
        <w:rPr>
          <w:rStyle w:val="Emphasis"/>
          <w:highlight w:val="green"/>
        </w:rPr>
        <w:t>s</w:t>
      </w:r>
      <w:r w:rsidRPr="00D6505C">
        <w:rPr>
          <w:u w:val="single"/>
        </w:rPr>
        <w:t xml:space="preserve"> </w:t>
      </w:r>
      <w:r w:rsidRPr="00D6505C">
        <w:rPr>
          <w:highlight w:val="green"/>
          <w:u w:val="single"/>
        </w:rPr>
        <w:t>because</w:t>
      </w:r>
      <w:r w:rsidRPr="00D6505C">
        <w:rPr>
          <w:sz w:val="16"/>
        </w:rPr>
        <w:t xml:space="preserve">, as Director Dillard-Knox explains,” … </w:t>
      </w:r>
      <w:r w:rsidRPr="00D6505C">
        <w:rPr>
          <w:u w:val="single"/>
        </w:rPr>
        <w:t xml:space="preserve">literally </w:t>
      </w:r>
      <w:r w:rsidRPr="00D6505C">
        <w:rPr>
          <w:rStyle w:val="Emphasis"/>
          <w:highlight w:val="green"/>
        </w:rPr>
        <w:t>anything went</w:t>
      </w:r>
      <w:r w:rsidRPr="00D6505C">
        <w:rPr>
          <w:sz w:val="16"/>
        </w:rPr>
        <w:t xml:space="preserve">”. Today, </w:t>
      </w:r>
      <w:r w:rsidRPr="00D6505C">
        <w:rPr>
          <w:u w:val="single"/>
        </w:rPr>
        <w:t>judges are willing to penalize debaters for creating a hostile environment</w:t>
      </w:r>
      <w:r w:rsidRPr="00D6505C">
        <w:rPr>
          <w:sz w:val="16"/>
        </w:rPr>
        <w:t xml:space="preserve"> because </w:t>
      </w:r>
      <w:r w:rsidRPr="00D6505C">
        <w:rPr>
          <w:rStyle w:val="Emphasis"/>
        </w:rPr>
        <w:t>competition is no longer our sole priority</w:t>
      </w:r>
      <w:r w:rsidRPr="00D6505C">
        <w:rPr>
          <w:sz w:val="16"/>
        </w:rPr>
        <w:t xml:space="preserve">. To avoid this pitfall, </w:t>
      </w:r>
      <w:r w:rsidRPr="00D6505C">
        <w:rPr>
          <w:u w:val="single"/>
        </w:rPr>
        <w:t>KFM will prioritize that the educational environment and the growth of students over any marginal benefits of improved competition</w:t>
      </w:r>
      <w:r w:rsidRPr="00D6505C">
        <w:rPr>
          <w:sz w:val="16"/>
        </w:rPr>
        <w:t xml:space="preserve">. </w:t>
      </w:r>
    </w:p>
    <w:p w14:paraId="7C099BB4" w14:textId="77777777" w:rsidR="00BB124E" w:rsidRPr="00D6505C" w:rsidRDefault="00BB124E" w:rsidP="00BB124E">
      <w:pPr>
        <w:rPr>
          <w:sz w:val="16"/>
        </w:rPr>
      </w:pPr>
      <w:r w:rsidRPr="00D6505C">
        <w:rPr>
          <w:sz w:val="16"/>
        </w:rPr>
        <w:t xml:space="preserve">The </w:t>
      </w:r>
      <w:r w:rsidRPr="00D6505C">
        <w:rPr>
          <w:highlight w:val="green"/>
          <w:u w:val="single"/>
        </w:rPr>
        <w:t>K</w:t>
      </w:r>
      <w:r w:rsidRPr="00D6505C">
        <w:rPr>
          <w:u w:val="single"/>
        </w:rPr>
        <w:t>ritik-</w:t>
      </w:r>
      <w:r w:rsidRPr="00D6505C">
        <w:rPr>
          <w:highlight w:val="green"/>
          <w:u w:val="single"/>
        </w:rPr>
        <w:t>F</w:t>
      </w:r>
      <w:r w:rsidRPr="00D6505C">
        <w:rPr>
          <w:u w:val="single"/>
        </w:rPr>
        <w:t xml:space="preserve">ocus </w:t>
      </w:r>
      <w:r w:rsidRPr="00D6505C">
        <w:rPr>
          <w:highlight w:val="green"/>
          <w:u w:val="single"/>
        </w:rPr>
        <w:t>M</w:t>
      </w:r>
      <w:r w:rsidRPr="00D6505C">
        <w:rPr>
          <w:u w:val="single"/>
        </w:rPr>
        <w:t xml:space="preserve">odel </w:t>
      </w:r>
      <w:r w:rsidRPr="00D6505C">
        <w:rPr>
          <w:highlight w:val="green"/>
          <w:u w:val="single"/>
        </w:rPr>
        <w:t>starts with</w:t>
      </w:r>
      <w:r w:rsidRPr="00D6505C">
        <w:rPr>
          <w:u w:val="single"/>
        </w:rPr>
        <w:t xml:space="preserve"> the </w:t>
      </w:r>
      <w:r w:rsidRPr="00D6505C">
        <w:rPr>
          <w:highlight w:val="green"/>
          <w:u w:val="single"/>
        </w:rPr>
        <w:t>Aff</w:t>
      </w:r>
      <w:r w:rsidRPr="00D6505C">
        <w:rPr>
          <w:u w:val="single"/>
        </w:rPr>
        <w:t>irmative team</w:t>
      </w:r>
      <w:r w:rsidRPr="00D6505C">
        <w:rPr>
          <w:sz w:val="16"/>
        </w:rPr>
        <w:t xml:space="preserve">. It is </w:t>
      </w:r>
      <w:r w:rsidRPr="00D6505C">
        <w:rPr>
          <w:u w:val="single"/>
        </w:rPr>
        <w:t xml:space="preserve">their </w:t>
      </w:r>
      <w:r w:rsidRPr="00D6505C">
        <w:rPr>
          <w:highlight w:val="green"/>
          <w:u w:val="single"/>
        </w:rPr>
        <w:t xml:space="preserve">burden to choose a </w:t>
      </w:r>
      <w:r w:rsidRPr="00D6505C">
        <w:rPr>
          <w:rStyle w:val="Emphasis"/>
          <w:highlight w:val="green"/>
        </w:rPr>
        <w:t>critical</w:t>
      </w:r>
      <w:r w:rsidRPr="00D6505C">
        <w:rPr>
          <w:u w:val="single"/>
        </w:rPr>
        <w:t xml:space="preserve">/cultural </w:t>
      </w:r>
      <w:r w:rsidRPr="00D6505C">
        <w:rPr>
          <w:rStyle w:val="Emphasis"/>
          <w:highlight w:val="green"/>
        </w:rPr>
        <w:t>perspective</w:t>
      </w:r>
      <w:r w:rsidRPr="00D6505C">
        <w:rPr>
          <w:u w:val="single"/>
        </w:rPr>
        <w:t xml:space="preserve"> based</w:t>
      </w:r>
      <w:r w:rsidRPr="00D6505C">
        <w:rPr>
          <w:sz w:val="16"/>
        </w:rPr>
        <w:t xml:space="preserve">, at least partially, </w:t>
      </w:r>
      <w:r w:rsidRPr="00D6505C">
        <w:rPr>
          <w:u w:val="single"/>
        </w:rPr>
        <w:t xml:space="preserve">on academic research </w:t>
      </w:r>
      <w:r w:rsidRPr="00D6505C">
        <w:rPr>
          <w:rStyle w:val="Emphasis"/>
          <w:highlight w:val="green"/>
        </w:rPr>
        <w:t>and apply it to the Resolution</w:t>
      </w:r>
      <w:r w:rsidRPr="00D6505C">
        <w:rPr>
          <w:sz w:val="16"/>
        </w:rPr>
        <w:t xml:space="preserve">. Perspectives run the gamut from Critical Race Theory, Womanism, Latinx, and Marxist perspectives to broader theories of Ontology, Epistemology, and Cosmology. From their critical/cultural understanding of the Resolution, </w:t>
      </w:r>
      <w:r w:rsidRPr="00D6505C">
        <w:rPr>
          <w:u w:val="single"/>
        </w:rPr>
        <w:t xml:space="preserve">the Affirmative </w:t>
      </w:r>
      <w:r w:rsidRPr="00D6505C">
        <w:rPr>
          <w:rStyle w:val="Emphasis"/>
          <w:highlight w:val="green"/>
        </w:rPr>
        <w:t>must advocate</w:t>
      </w:r>
      <w:r w:rsidRPr="00D6505C">
        <w:rPr>
          <w:u w:val="single"/>
        </w:rPr>
        <w:t xml:space="preserve"> </w:t>
      </w:r>
      <w:r w:rsidRPr="00D6505C">
        <w:rPr>
          <w:highlight w:val="green"/>
          <w:u w:val="single"/>
        </w:rPr>
        <w:t xml:space="preserve">a </w:t>
      </w:r>
      <w:r w:rsidRPr="00D6505C">
        <w:rPr>
          <w:rStyle w:val="Emphasis"/>
          <w:highlight w:val="green"/>
        </w:rPr>
        <w:t>Method of change</w:t>
      </w:r>
      <w:r w:rsidRPr="00D6505C">
        <w:rPr>
          <w:rStyle w:val="Emphasis"/>
        </w:rPr>
        <w:t xml:space="preserve"> that departs from the status quo</w:t>
      </w:r>
      <w:r w:rsidRPr="00D6505C">
        <w:rPr>
          <w:sz w:val="16"/>
        </w:rPr>
        <w:t xml:space="preserve">. The </w:t>
      </w:r>
      <w:r w:rsidRPr="00D6505C">
        <w:rPr>
          <w:u w:val="single"/>
        </w:rPr>
        <w:t>Negative team has the burden of rejoinder</w:t>
      </w:r>
      <w:r w:rsidRPr="00D6505C">
        <w:rPr>
          <w:sz w:val="16"/>
        </w:rPr>
        <w:t>—</w:t>
      </w:r>
      <w:r w:rsidRPr="00D6505C">
        <w:rPr>
          <w:u w:val="single"/>
        </w:rPr>
        <w:t>they must prove that the Affirmative Method is not desirable</w:t>
      </w:r>
      <w:r w:rsidRPr="00D6505C">
        <w:rPr>
          <w:sz w:val="16"/>
        </w:rPr>
        <w:t xml:space="preserve">. To prove that the Affirmative is not desirable, </w:t>
      </w:r>
      <w:r w:rsidRPr="00D6505C">
        <w:rPr>
          <w:u w:val="single"/>
        </w:rPr>
        <w:t>the Negative must choose a critical/cultural perspective, evaluate the Affirmative, and respond</w:t>
      </w:r>
      <w:r w:rsidRPr="00D6505C">
        <w:rPr>
          <w:sz w:val="16"/>
        </w:rPr>
        <w:t xml:space="preserve">.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17A7430D" w14:textId="77777777" w:rsidR="00BB124E" w:rsidRPr="00D6505C" w:rsidRDefault="00BB124E" w:rsidP="00BB124E">
      <w:pPr>
        <w:rPr>
          <w:sz w:val="16"/>
        </w:rPr>
      </w:pPr>
      <w:r w:rsidRPr="00D6505C">
        <w:rPr>
          <w:rStyle w:val="StyleUnderline"/>
          <w:highlight w:val="green"/>
        </w:rPr>
        <w:t>KFM</w:t>
      </w:r>
      <w:r w:rsidRPr="00D6505C">
        <w:rPr>
          <w:rStyle w:val="StyleUnderline"/>
        </w:rPr>
        <w:t xml:space="preserve"> </w:t>
      </w:r>
      <w:r w:rsidRPr="00D6505C">
        <w:rPr>
          <w:rStyle w:val="StyleUnderline"/>
          <w:highlight w:val="green"/>
        </w:rPr>
        <w:t>Aff</w:t>
      </w:r>
      <w:r w:rsidRPr="00D6505C">
        <w:rPr>
          <w:rStyle w:val="StyleUnderline"/>
        </w:rPr>
        <w:t xml:space="preserve">irmative Methods </w:t>
      </w:r>
      <w:r w:rsidRPr="00D6505C">
        <w:rPr>
          <w:rStyle w:val="StyleUnderline"/>
          <w:highlight w:val="green"/>
        </w:rPr>
        <w:t xml:space="preserve">must make a </w:t>
      </w:r>
      <w:r w:rsidRPr="00D6505C">
        <w:rPr>
          <w:rStyle w:val="Emphasis"/>
          <w:highlight w:val="green"/>
        </w:rPr>
        <w:t>good faith</w:t>
      </w:r>
      <w:r w:rsidRPr="00D6505C">
        <w:rPr>
          <w:rStyle w:val="StyleUnderline"/>
          <w:highlight w:val="green"/>
        </w:rPr>
        <w:t xml:space="preserve"> effort </w:t>
      </w:r>
      <w:r w:rsidRPr="00D6505C">
        <w:rPr>
          <w:rStyle w:val="Emphasis"/>
          <w:highlight w:val="green"/>
        </w:rPr>
        <w:t>to be tied to the topic</w:t>
      </w:r>
      <w:r w:rsidRPr="00D6505C">
        <w:rPr>
          <w:sz w:val="16"/>
        </w:rPr>
        <w:t xml:space="preserve">. Opponents of this argue that this allows the Affirmative to choose an advocacy outside of the topic. I, however, am arguing that we </w:t>
      </w:r>
      <w:r w:rsidRPr="00D6505C">
        <w:rPr>
          <w:rStyle w:val="StyleUnderline"/>
        </w:rPr>
        <w:t>re-think what it means to debate the Resolution</w:t>
      </w:r>
      <w:r w:rsidRPr="00D6505C">
        <w:rPr>
          <w:sz w:val="16"/>
        </w:rPr>
        <w:t xml:space="preserve">. Those who compete under the KFM understand </w:t>
      </w:r>
      <w:r w:rsidRPr="00D6505C">
        <w:rPr>
          <w:rStyle w:val="StyleUnderline"/>
        </w:rPr>
        <w:t>debatable arguments to be limited by something I call the Travel Test</w:t>
      </w:r>
      <w:r w:rsidRPr="00D6505C">
        <w:rPr>
          <w:sz w:val="16"/>
        </w:rPr>
        <w:t xml:space="preserve">. When teams are traveling to competitions and someone inquires about the topic, well-worn travelers know not to rattle off the entire Resolution. Instead, </w:t>
      </w:r>
      <w:r w:rsidRPr="00D6505C">
        <w:rPr>
          <w:rStyle w:val="StyleUnderline"/>
        </w:rPr>
        <w:t xml:space="preserve">we provide the </w:t>
      </w:r>
      <w:r w:rsidRPr="00D6505C">
        <w:rPr>
          <w:rStyle w:val="Emphasis"/>
        </w:rPr>
        <w:t>key words</w:t>
      </w:r>
      <w:r w:rsidRPr="00D6505C">
        <w:rPr>
          <w:rStyle w:val="StyleUnderline"/>
        </w:rPr>
        <w:t xml:space="preserve"> that describe the larger topic being debated</w:t>
      </w:r>
      <w:r w:rsidRPr="00D6505C">
        <w:rPr>
          <w:sz w:val="16"/>
        </w:rPr>
        <w:t xml:space="preserve">. This year’s CPD topic is Military Alliances. No proponent of KFM would be surprised to hear an Affirmative that reduces a commitment to the system of Militarism itself. This is a predictable, controversial premise for </w:t>
      </w:r>
      <w:r w:rsidRPr="00D6505C">
        <w:rPr>
          <w:rStyle w:val="StyleUnderline"/>
        </w:rPr>
        <w:t xml:space="preserve">a Kritikal argument </w:t>
      </w:r>
      <w:r w:rsidRPr="00D6505C">
        <w:rPr>
          <w:rStyle w:val="Emphasis"/>
        </w:rPr>
        <w:t>linked to the core of the topic</w:t>
      </w:r>
      <w:r w:rsidRPr="00D6505C">
        <w:rPr>
          <w:sz w:val="16"/>
        </w:rPr>
        <w:t xml:space="preserve">. </w:t>
      </w:r>
    </w:p>
    <w:p w14:paraId="06C40A8A" w14:textId="77777777" w:rsidR="00BB124E" w:rsidRPr="00D6505C" w:rsidRDefault="00BB124E" w:rsidP="00BB124E">
      <w:pPr>
        <w:rPr>
          <w:sz w:val="16"/>
        </w:rPr>
      </w:pPr>
      <w:r w:rsidRPr="00D6505C">
        <w:rPr>
          <w:sz w:val="16"/>
        </w:rPr>
        <w:t xml:space="preserve">PFM advocates object to shifting from “The” Resolution controversy to “A” topic controversy even though they may acknowledge that many Kritikal Methods are controversial. William Repko, Director of Debate at Michigan State University explained his take on this issue: </w:t>
      </w:r>
    </w:p>
    <w:p w14:paraId="29D5082E" w14:textId="77777777" w:rsidR="00BB124E" w:rsidRPr="00D6505C" w:rsidRDefault="00BB124E" w:rsidP="00BB124E">
      <w:pPr>
        <w:ind w:left="720"/>
        <w:rPr>
          <w:sz w:val="16"/>
        </w:rPr>
      </w:pPr>
      <w:r w:rsidRPr="00D6505C">
        <w:rPr>
          <w:sz w:val="16"/>
        </w:rPr>
        <w:t>“There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w:t>
      </w:r>
    </w:p>
    <w:p w14:paraId="6CA7A174" w14:textId="77777777" w:rsidR="00BB124E" w:rsidRPr="00D6505C" w:rsidRDefault="00BB124E" w:rsidP="00BB124E">
      <w:pPr>
        <w:rPr>
          <w:sz w:val="16"/>
        </w:rPr>
      </w:pPr>
      <w:r w:rsidRPr="00D6505C">
        <w:rPr>
          <w:sz w:val="16"/>
        </w:rPr>
        <w:t xml:space="preserve">While Director Repko and I agreed on many issues and solutions for problems facing the debate community, the conditional embrace of the benefits of the KFM was not one of them. </w:t>
      </w:r>
      <w:r w:rsidRPr="00D6505C">
        <w:rPr>
          <w:rStyle w:val="StyleUnderline"/>
          <w:highlight w:val="green"/>
        </w:rPr>
        <w:t>One</w:t>
      </w:r>
      <w:r w:rsidRPr="00D6505C">
        <w:rPr>
          <w:rStyle w:val="StyleUnderline"/>
        </w:rPr>
        <w:t xml:space="preserve"> of the very </w:t>
      </w:r>
      <w:r w:rsidRPr="00D6505C">
        <w:rPr>
          <w:rStyle w:val="StyleUnderline"/>
          <w:highlight w:val="green"/>
        </w:rPr>
        <w:t>reason</w:t>
      </w:r>
      <w:r w:rsidRPr="00D6505C">
        <w:rPr>
          <w:rStyle w:val="StyleUnderline"/>
        </w:rPr>
        <w:t xml:space="preserve">s </w:t>
      </w:r>
      <w:r w:rsidRPr="00D6505C">
        <w:rPr>
          <w:rStyle w:val="StyleUnderline"/>
          <w:highlight w:val="green"/>
        </w:rPr>
        <w:t>K</w:t>
      </w:r>
      <w:r w:rsidRPr="00D6505C">
        <w:rPr>
          <w:rStyle w:val="StyleUnderline"/>
        </w:rPr>
        <w:t xml:space="preserve">ritikal </w:t>
      </w:r>
      <w:r w:rsidRPr="00D6505C">
        <w:rPr>
          <w:rStyle w:val="StyleUnderline"/>
          <w:highlight w:val="green"/>
        </w:rPr>
        <w:t>Aff</w:t>
      </w:r>
      <w:r w:rsidRPr="00D6505C">
        <w:rPr>
          <w:rStyle w:val="StyleUnderline"/>
        </w:rPr>
        <w:t>irmative</w:t>
      </w:r>
      <w:r w:rsidRPr="00D6505C">
        <w:rPr>
          <w:rStyle w:val="StyleUnderline"/>
          <w:highlight w:val="green"/>
        </w:rPr>
        <w:t>s</w:t>
      </w:r>
      <w:r w:rsidRPr="00D6505C">
        <w:rPr>
          <w:rStyle w:val="StyleUnderline"/>
        </w:rPr>
        <w:t xml:space="preserve"> </w:t>
      </w:r>
      <w:r w:rsidRPr="00D6505C">
        <w:rPr>
          <w:rStyle w:val="StyleUnderline"/>
          <w:highlight w:val="green"/>
        </w:rPr>
        <w:t>are valuable is</w:t>
      </w:r>
      <w:r w:rsidRPr="00D6505C">
        <w:rPr>
          <w:rStyle w:val="StyleUnderline"/>
        </w:rPr>
        <w:t xml:space="preserve"> because </w:t>
      </w:r>
      <w:r w:rsidRPr="00D6505C">
        <w:rPr>
          <w:rStyle w:val="StyleUnderline"/>
          <w:highlight w:val="green"/>
        </w:rPr>
        <w:t xml:space="preserve">they </w:t>
      </w:r>
      <w:r w:rsidRPr="00D6505C">
        <w:rPr>
          <w:rStyle w:val="Emphasis"/>
          <w:highlight w:val="green"/>
        </w:rPr>
        <w:t>speak truth</w:t>
      </w:r>
      <w:r w:rsidRPr="00D6505C">
        <w:rPr>
          <w:rStyle w:val="StyleUnderline"/>
        </w:rPr>
        <w:t xml:space="preserve"> </w:t>
      </w:r>
      <w:r w:rsidRPr="00D6505C">
        <w:rPr>
          <w:rStyle w:val="StyleUnderline"/>
          <w:highlight w:val="green"/>
        </w:rPr>
        <w:t>to</w:t>
      </w:r>
      <w:r w:rsidRPr="00D6505C">
        <w:rPr>
          <w:rStyle w:val="StyleUnderline"/>
        </w:rPr>
        <w:t xml:space="preserve"> power to </w:t>
      </w:r>
      <w:r w:rsidRPr="00D6505C">
        <w:rPr>
          <w:rStyle w:val="StyleUnderline"/>
          <w:highlight w:val="green"/>
        </w:rPr>
        <w:t>resist</w:t>
      </w:r>
      <w:r w:rsidRPr="00D6505C">
        <w:rPr>
          <w:rStyle w:val="StyleUnderline"/>
        </w:rPr>
        <w:t xml:space="preserve"> those </w:t>
      </w:r>
      <w:r w:rsidRPr="00D6505C">
        <w:rPr>
          <w:rStyle w:val="Emphasis"/>
          <w:highlight w:val="green"/>
        </w:rPr>
        <w:t>inequitable arrangements</w:t>
      </w:r>
      <w:r w:rsidRPr="00D6505C">
        <w:rPr>
          <w:sz w:val="16"/>
        </w:rPr>
        <w:t xml:space="preserve">. The </w:t>
      </w:r>
      <w:r w:rsidRPr="00D6505C">
        <w:rPr>
          <w:rStyle w:val="StyleUnderline"/>
          <w:highlight w:val="green"/>
        </w:rPr>
        <w:t>voting blocs</w:t>
      </w:r>
      <w:r w:rsidRPr="00D6505C">
        <w:rPr>
          <w:sz w:val="16"/>
        </w:rPr>
        <w:t xml:space="preserve"> among powerful traditional schools, which </w:t>
      </w:r>
      <w:r w:rsidRPr="00D6505C">
        <w:rPr>
          <w:rStyle w:val="StyleUnderline"/>
          <w:highlight w:val="green"/>
        </w:rPr>
        <w:t xml:space="preserve">run </w:t>
      </w:r>
      <w:r w:rsidRPr="00D6505C">
        <w:rPr>
          <w:rStyle w:val="Emphasis"/>
          <w:highlight w:val="green"/>
        </w:rPr>
        <w:t>along</w:t>
      </w:r>
      <w:r w:rsidRPr="00D6505C">
        <w:rPr>
          <w:rStyle w:val="StyleUnderline"/>
        </w:rPr>
        <w:t xml:space="preserve"> the </w:t>
      </w:r>
      <w:r w:rsidRPr="00D6505C">
        <w:rPr>
          <w:rStyle w:val="Emphasis"/>
          <w:highlight w:val="green"/>
        </w:rPr>
        <w:t>racial line</w:t>
      </w:r>
      <w:r w:rsidRPr="00D6505C">
        <w:rPr>
          <w:rStyle w:val="Emphasis"/>
        </w:rPr>
        <w:t>s</w:t>
      </w:r>
      <w:r w:rsidRPr="00D6505C">
        <w:rPr>
          <w:rStyle w:val="StyleUnderline"/>
        </w:rPr>
        <w:t xml:space="preserve"> of the Clash of Civilizations</w:t>
      </w:r>
      <w:r w:rsidRPr="00D6505C">
        <w:rPr>
          <w:sz w:val="16"/>
        </w:rPr>
        <w:t xml:space="preserve">, means that the </w:t>
      </w:r>
      <w:r w:rsidRPr="00D6505C">
        <w:rPr>
          <w:rStyle w:val="Emphasis"/>
          <w:highlight w:val="green"/>
        </w:rPr>
        <w:t>controversies that appeal to KFM teams will not be chosen</w:t>
      </w:r>
      <w:r w:rsidRPr="00D6505C">
        <w:rPr>
          <w:sz w:val="16"/>
        </w:rPr>
        <w:t xml:space="preserve">. This </w:t>
      </w:r>
      <w:r w:rsidRPr="00D6505C">
        <w:rPr>
          <w:rStyle w:val="StyleUnderline"/>
        </w:rPr>
        <w:t>imbalance in institutional power is what inspired the broad readings of the topic</w:t>
      </w:r>
      <w:r w:rsidRPr="00D6505C">
        <w:rPr>
          <w:sz w:val="16"/>
        </w:rPr>
        <w:t xml:space="preserve"> by teams like Louisville, Towson, and Emporia. Much like number runners, the informal consensus among KFM teams about what controversies matter is a means for those without power to claim it by “hacking” the game. The fact that </w:t>
      </w:r>
      <w:r w:rsidRPr="00D6505C">
        <w:rPr>
          <w:rStyle w:val="Emphasis"/>
          <w:highlight w:val="green"/>
        </w:rPr>
        <w:t>championship winning</w:t>
      </w:r>
      <w:r w:rsidRPr="00D6505C">
        <w:rPr>
          <w:rStyle w:val="Emphasis"/>
        </w:rPr>
        <w:t xml:space="preserve"> </w:t>
      </w:r>
      <w:r w:rsidRPr="00D6505C">
        <w:rPr>
          <w:rStyle w:val="Emphasis"/>
          <w:highlight w:val="green"/>
        </w:rPr>
        <w:t>K</w:t>
      </w:r>
      <w:r w:rsidRPr="00D6505C">
        <w:rPr>
          <w:rStyle w:val="Emphasis"/>
        </w:rPr>
        <w:t xml:space="preserve">ritik </w:t>
      </w:r>
      <w:r w:rsidRPr="00D6505C">
        <w:rPr>
          <w:rStyle w:val="Emphasis"/>
          <w:highlight w:val="green"/>
        </w:rPr>
        <w:t>teams</w:t>
      </w:r>
      <w:r w:rsidRPr="00D6505C">
        <w:rPr>
          <w:rStyle w:val="StyleUnderline"/>
        </w:rPr>
        <w:t xml:space="preserve"> and coaches are </w:t>
      </w:r>
      <w:r w:rsidRPr="00D6505C">
        <w:rPr>
          <w:rStyle w:val="Emphasis"/>
          <w:highlight w:val="green"/>
        </w:rPr>
        <w:t>able to identify, predict, and prepare for all of the “unpredictable” and “undebatable</w:t>
      </w:r>
      <w:r w:rsidRPr="00D6505C">
        <w:rPr>
          <w:rStyle w:val="StyleUnderline"/>
          <w:highlight w:val="green"/>
        </w:rPr>
        <w:t>”</w:t>
      </w:r>
      <w:r w:rsidRPr="00D6505C">
        <w:rPr>
          <w:rStyle w:val="StyleUnderline"/>
        </w:rPr>
        <w:t xml:space="preserve"> </w:t>
      </w:r>
      <w:r w:rsidRPr="00D6505C">
        <w:rPr>
          <w:rStyle w:val="Emphasis"/>
          <w:highlight w:val="green"/>
        </w:rPr>
        <w:t>K</w:t>
      </w:r>
      <w:r w:rsidRPr="00D6505C">
        <w:rPr>
          <w:rStyle w:val="Emphasis"/>
        </w:rPr>
        <w:t xml:space="preserve">ritikal </w:t>
      </w:r>
      <w:r w:rsidRPr="00D6505C">
        <w:rPr>
          <w:rStyle w:val="Emphasis"/>
          <w:highlight w:val="green"/>
        </w:rPr>
        <w:t>Affi</w:t>
      </w:r>
      <w:r w:rsidRPr="00D6505C">
        <w:rPr>
          <w:rStyle w:val="Emphasis"/>
        </w:rPr>
        <w:t>rmative</w:t>
      </w:r>
      <w:r w:rsidRPr="00D6505C">
        <w:rPr>
          <w:rStyle w:val="Emphasis"/>
          <w:highlight w:val="green"/>
        </w:rPr>
        <w:t>s</w:t>
      </w:r>
      <w:r w:rsidRPr="00D6505C">
        <w:rPr>
          <w:rStyle w:val="StyleUnderline"/>
        </w:rPr>
        <w:t xml:space="preserve"> means that </w:t>
      </w:r>
      <w:r w:rsidRPr="00D6505C">
        <w:rPr>
          <w:rStyle w:val="StyleUnderline"/>
          <w:highlight w:val="green"/>
        </w:rPr>
        <w:t xml:space="preserve">there is </w:t>
      </w:r>
      <w:r w:rsidRPr="00D6505C">
        <w:rPr>
          <w:rStyle w:val="Emphasis"/>
          <w:highlight w:val="green"/>
        </w:rPr>
        <w:t>some stable point of departure</w:t>
      </w:r>
      <w:r w:rsidRPr="00D6505C">
        <w:rPr>
          <w:sz w:val="16"/>
        </w:rPr>
        <w:t xml:space="preserve">. </w:t>
      </w:r>
      <w:r w:rsidRPr="00D6505C">
        <w:rPr>
          <w:rStyle w:val="StyleUnderline"/>
        </w:rPr>
        <w:t xml:space="preserve">Rather than understanding the Resolution in a vacuum, </w:t>
      </w:r>
      <w:r w:rsidRPr="00D6505C">
        <w:rPr>
          <w:rStyle w:val="Emphasis"/>
          <w:highlight w:val="green"/>
        </w:rPr>
        <w:t>K</w:t>
      </w:r>
      <w:r w:rsidRPr="00D6505C">
        <w:rPr>
          <w:rStyle w:val="Emphasis"/>
        </w:rPr>
        <w:t xml:space="preserve">ritik </w:t>
      </w:r>
      <w:r w:rsidRPr="00D6505C">
        <w:rPr>
          <w:rStyle w:val="Emphasis"/>
          <w:highlight w:val="green"/>
        </w:rPr>
        <w:t>teams boldly acknowledge</w:t>
      </w:r>
      <w:r w:rsidRPr="00D6505C">
        <w:rPr>
          <w:rStyle w:val="StyleUnderline"/>
        </w:rPr>
        <w:t xml:space="preserve"> that </w:t>
      </w:r>
      <w:r w:rsidRPr="00D6505C">
        <w:rPr>
          <w:rStyle w:val="StyleUnderline"/>
          <w:highlight w:val="green"/>
        </w:rPr>
        <w:t xml:space="preserve">the </w:t>
      </w:r>
      <w:r w:rsidRPr="00D6505C">
        <w:rPr>
          <w:rStyle w:val="Emphasis"/>
          <w:highlight w:val="green"/>
        </w:rPr>
        <w:t>Resolution</w:t>
      </w:r>
      <w:r w:rsidRPr="00D6505C">
        <w:rPr>
          <w:rStyle w:val="StyleUnderline"/>
        </w:rPr>
        <w:t xml:space="preserve"> is contextualized by recent ground-breaking rounds, the larger history of debate, and academic debates taking place when “The” </w:t>
      </w:r>
      <w:r w:rsidRPr="00D6505C">
        <w:rPr>
          <w:rStyle w:val="Emphasis"/>
        </w:rPr>
        <w:t>controversy is considered ripe</w:t>
      </w:r>
      <w:r w:rsidRPr="00D6505C">
        <w:rPr>
          <w:sz w:val="16"/>
        </w:rPr>
        <w:t>. The confluence of these factors, and the value that teams find in these debates</w:t>
      </w:r>
      <w:r w:rsidRPr="00D6505C">
        <w:rPr>
          <w:rStyle w:val="StyleUnderline"/>
        </w:rPr>
        <w:t xml:space="preserve">, </w:t>
      </w:r>
      <w:r w:rsidRPr="00D6505C">
        <w:rPr>
          <w:rStyle w:val="StyleUnderline"/>
          <w:highlight w:val="green"/>
        </w:rPr>
        <w:t xml:space="preserve">is what allows </w:t>
      </w:r>
      <w:r w:rsidRPr="00D6505C">
        <w:rPr>
          <w:rStyle w:val="Emphasis"/>
          <w:highlight w:val="green"/>
        </w:rPr>
        <w:t>KFM</w:t>
      </w:r>
      <w:r w:rsidRPr="00D6505C">
        <w:rPr>
          <w:rStyle w:val="StyleUnderline"/>
          <w:highlight w:val="green"/>
        </w:rPr>
        <w:t xml:space="preserve"> teams to </w:t>
      </w:r>
      <w:r w:rsidRPr="00D6505C">
        <w:rPr>
          <w:rStyle w:val="Emphasis"/>
          <w:highlight w:val="green"/>
        </w:rPr>
        <w:t>attune</w:t>
      </w:r>
      <w:r w:rsidRPr="00D6505C">
        <w:rPr>
          <w:rStyle w:val="StyleUnderline"/>
          <w:highlight w:val="green"/>
        </w:rPr>
        <w:t xml:space="preserve"> themselves </w:t>
      </w:r>
      <w:r w:rsidRPr="00D6505C">
        <w:rPr>
          <w:rStyle w:val="Emphasis"/>
          <w:highlight w:val="green"/>
        </w:rPr>
        <w:t>to</w:t>
      </w:r>
      <w:r w:rsidRPr="00D6505C">
        <w:rPr>
          <w:rStyle w:val="StyleUnderline"/>
        </w:rPr>
        <w:t xml:space="preserve"> what I think of as </w:t>
      </w:r>
      <w:r w:rsidRPr="00D6505C">
        <w:rPr>
          <w:rStyle w:val="StyleUnderline"/>
          <w:highlight w:val="green"/>
        </w:rPr>
        <w:t xml:space="preserve">a </w:t>
      </w:r>
      <w:r w:rsidRPr="00D6505C">
        <w:rPr>
          <w:rStyle w:val="Emphasis"/>
          <w:highlight w:val="green"/>
        </w:rPr>
        <w:t>Radical Stasis Point</w:t>
      </w:r>
      <w:r w:rsidRPr="00D6505C">
        <w:rPr>
          <w:rStyle w:val="StyleUnderline"/>
        </w:rPr>
        <w:t xml:space="preserve"> and the mechanics of this model</w:t>
      </w:r>
      <w:r w:rsidRPr="00D6505C">
        <w:rPr>
          <w:sz w:val="16"/>
        </w:rPr>
        <w:t xml:space="preserve">. </w:t>
      </w:r>
    </w:p>
    <w:p w14:paraId="22D02121" w14:textId="724418C1" w:rsidR="00A26887" w:rsidRPr="00BB124E" w:rsidRDefault="00BB124E" w:rsidP="00A26887">
      <w:pPr>
        <w:rPr>
          <w:sz w:val="16"/>
        </w:rPr>
      </w:pPr>
      <w:r w:rsidRPr="00D6505C">
        <w:rPr>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w:t>
      </w:r>
      <w:r w:rsidRPr="00D6505C">
        <w:rPr>
          <w:rStyle w:val="StyleUnderline"/>
        </w:rPr>
        <w:t>someone who has been consistently been direct about his hesitance to fully embrace the KFM</w:t>
      </w:r>
      <w:r w:rsidRPr="00D6505C">
        <w:rPr>
          <w:sz w:val="16"/>
        </w:rPr>
        <w:t xml:space="preserve">, I do take his concerns about time and competition shaping incentives seriously. There are </w:t>
      </w:r>
      <w:r w:rsidRPr="00D6505C">
        <w:rPr>
          <w:rStyle w:val="StyleUnderline"/>
        </w:rPr>
        <w:t>some Affirmatives where one of the “gears”, as he calls it, is to not defend a, “perspective from the literature but to defend an opinion of the affirmative</w:t>
      </w:r>
      <w:r w:rsidRPr="00D6505C">
        <w:rPr>
          <w:sz w:val="16"/>
        </w:rPr>
        <w:t xml:space="preserve">”. There is </w:t>
      </w:r>
      <w:r w:rsidRPr="00D6505C">
        <w:rPr>
          <w:rStyle w:val="StyleUnderline"/>
          <w:highlight w:val="green"/>
        </w:rPr>
        <w:t xml:space="preserve">a </w:t>
      </w:r>
      <w:r w:rsidRPr="00D6505C">
        <w:rPr>
          <w:rStyle w:val="Emphasis"/>
          <w:highlight w:val="green"/>
        </w:rPr>
        <w:t>risk</w:t>
      </w:r>
      <w:r w:rsidRPr="00D6505C">
        <w:rPr>
          <w:rStyle w:val="StyleUnderline"/>
          <w:highlight w:val="green"/>
        </w:rPr>
        <w:t xml:space="preserve"> t</w:t>
      </w:r>
      <w:r w:rsidRPr="00D6505C">
        <w:rPr>
          <w:rStyle w:val="StyleUnderline"/>
        </w:rPr>
        <w:t xml:space="preserve">hat </w:t>
      </w:r>
      <w:r w:rsidRPr="00D6505C">
        <w:rPr>
          <w:rStyle w:val="Emphasis"/>
          <w:highlight w:val="green"/>
        </w:rPr>
        <w:t>some</w:t>
      </w:r>
      <w:r w:rsidRPr="00D6505C">
        <w:rPr>
          <w:rStyle w:val="Emphasis"/>
        </w:rPr>
        <w:t xml:space="preserve"> Affirmative </w:t>
      </w:r>
      <w:r w:rsidRPr="00D6505C">
        <w:rPr>
          <w:rStyle w:val="Emphasis"/>
          <w:highlight w:val="green"/>
        </w:rPr>
        <w:t>teams would escape to the margins</w:t>
      </w:r>
      <w:r w:rsidRPr="00D6505C">
        <w:rPr>
          <w:sz w:val="16"/>
        </w:rPr>
        <w:t xml:space="preserve"> of the topic to avoid a debate. </w:t>
      </w:r>
      <w:r w:rsidRPr="00D6505C">
        <w:rPr>
          <w:rStyle w:val="StyleUnderline"/>
        </w:rPr>
        <w:t xml:space="preserve">These teams, however, are </w:t>
      </w:r>
      <w:r w:rsidRPr="00D6505C">
        <w:rPr>
          <w:rStyle w:val="Emphasis"/>
          <w:highlight w:val="green"/>
        </w:rPr>
        <w:t>engaging</w:t>
      </w:r>
      <w:r w:rsidRPr="00D6505C">
        <w:rPr>
          <w:rStyle w:val="StyleUnderline"/>
          <w:highlight w:val="green"/>
        </w:rPr>
        <w:t xml:space="preserve"> the </w:t>
      </w:r>
      <w:r w:rsidRPr="00D6505C">
        <w:rPr>
          <w:rStyle w:val="Emphasis"/>
          <w:highlight w:val="green"/>
        </w:rPr>
        <w:t>Negative in bad faith</w:t>
      </w:r>
      <w:r w:rsidRPr="00D6505C">
        <w:rPr>
          <w:rStyle w:val="StyleUnderline"/>
        </w:rPr>
        <w:t xml:space="preserve"> and would </w:t>
      </w:r>
      <w:r w:rsidRPr="00D6505C">
        <w:rPr>
          <w:rStyle w:val="Emphasis"/>
        </w:rPr>
        <w:t>not be utilizing the KFM</w:t>
      </w:r>
      <w:r w:rsidRPr="00D6505C">
        <w:rPr>
          <w:rStyle w:val="StyleUnderline"/>
        </w:rPr>
        <w:t xml:space="preserve"> since they are not defending a Resolution-based change</w:t>
      </w:r>
      <w:r w:rsidRPr="00D6505C">
        <w:rPr>
          <w:sz w:val="16"/>
        </w:rPr>
        <w:t xml:space="preserve"> to the status quo that resolves a significant harm. </w:t>
      </w:r>
      <w:r w:rsidRPr="00D6505C">
        <w:rPr>
          <w:rStyle w:val="StyleUnderline"/>
        </w:rPr>
        <w:t xml:space="preserve">The </w:t>
      </w:r>
      <w:r w:rsidRPr="00D6505C">
        <w:rPr>
          <w:rStyle w:val="Emphasis"/>
          <w:highlight w:val="green"/>
        </w:rPr>
        <w:t>KFM does not attempt to duplicate</w:t>
      </w:r>
      <w:r w:rsidRPr="00D6505C">
        <w:rPr>
          <w:rStyle w:val="StyleUnderline"/>
        </w:rPr>
        <w:t xml:space="preserve"> the same level of </w:t>
      </w:r>
      <w:r w:rsidRPr="00D6505C">
        <w:rPr>
          <w:rStyle w:val="Emphasis"/>
          <w:highlight w:val="green"/>
        </w:rPr>
        <w:t>policy precision</w:t>
      </w:r>
      <w:r w:rsidRPr="00D6505C">
        <w:rPr>
          <w:rStyle w:val="StyleUnderline"/>
        </w:rPr>
        <w:t xml:space="preserve"> that advocates of the PFM claim to</w:t>
      </w:r>
      <w:r w:rsidRPr="00D6505C">
        <w:rPr>
          <w:sz w:val="16"/>
        </w:rPr>
        <w:t xml:space="preserve">. However, KFM </w:t>
      </w:r>
      <w:r w:rsidRPr="00D6505C">
        <w:rPr>
          <w:rStyle w:val="StyleUnderline"/>
        </w:rPr>
        <w:t>does not dismiss the need for policy details</w:t>
      </w:r>
      <w:r w:rsidRPr="00D6505C">
        <w:rPr>
          <w:sz w:val="16"/>
        </w:rPr>
        <w:t xml:space="preserve">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w:t>
      </w:r>
      <w:r w:rsidRPr="00D6505C">
        <w:rPr>
          <w:rStyle w:val="StyleUnderline"/>
        </w:rPr>
        <w:t>the role that mechanisms play in ensuring enforcement or amending agreements is important</w:t>
      </w:r>
      <w:r w:rsidRPr="00D6505C">
        <w:rPr>
          <w:sz w:val="16"/>
        </w:rPr>
        <w:t xml:space="preserve"> and can be a valuable part of Kritik debates. However, he does not think that the focus on semantics in Topicality/Framework (TFW) debates is helpful in increasing understanding of those details.</w:t>
      </w:r>
    </w:p>
    <w:p w14:paraId="7527E425" w14:textId="77777777" w:rsidR="007D14FC" w:rsidRPr="00D6505C" w:rsidRDefault="007D14FC" w:rsidP="007D14FC">
      <w:pPr>
        <w:pStyle w:val="Heading4"/>
        <w:rPr>
          <w:rFonts w:asciiTheme="minorHAnsi" w:hAnsiTheme="minorHAnsi" w:cstheme="minorHAnsi"/>
        </w:rPr>
      </w:pPr>
      <w:r w:rsidRPr="00D6505C">
        <w:rPr>
          <w:rFonts w:asciiTheme="minorHAnsi" w:hAnsiTheme="minorHAnsi" w:cstheme="minorHAnsi"/>
        </w:rPr>
        <w:t xml:space="preserve">Instrumental policy debate replicates </w:t>
      </w:r>
      <w:r w:rsidRPr="00D6505C">
        <w:rPr>
          <w:rFonts w:asciiTheme="minorHAnsi" w:hAnsiTheme="minorHAnsi" w:cstheme="minorHAnsi"/>
          <w:u w:val="single"/>
        </w:rPr>
        <w:t>anti queer</w:t>
      </w:r>
      <w:r w:rsidRPr="00D6505C">
        <w:rPr>
          <w:rFonts w:asciiTheme="minorHAnsi" w:hAnsiTheme="minorHAnsi" w:cstheme="minorHAnsi"/>
        </w:rPr>
        <w:t xml:space="preserve"> and </w:t>
      </w:r>
      <w:r w:rsidRPr="00D6505C">
        <w:rPr>
          <w:rFonts w:asciiTheme="minorHAnsi" w:hAnsiTheme="minorHAnsi" w:cstheme="minorHAnsi"/>
          <w:u w:val="single"/>
        </w:rPr>
        <w:t>anti migrant</w:t>
      </w:r>
      <w:r w:rsidRPr="00D6505C">
        <w:rPr>
          <w:rFonts w:asciiTheme="minorHAnsi" w:hAnsiTheme="minorHAnsi" w:cstheme="minorHAnsi"/>
        </w:rPr>
        <w:t xml:space="preserve"> ideas through exclusion. Your ballot should be an endorsement of solidarity with a radical model of debate based as an act of unforgiveness against exclusionary scholarship.</w:t>
      </w:r>
    </w:p>
    <w:p w14:paraId="16685B3A" w14:textId="77777777" w:rsidR="007D14FC" w:rsidRPr="00D6505C" w:rsidRDefault="007D14FC" w:rsidP="007D14FC">
      <w:r w:rsidRPr="00D6505C">
        <w:rPr>
          <w:rStyle w:val="Style13ptBold"/>
        </w:rPr>
        <w:t xml:space="preserve">Andrade 25 </w:t>
      </w:r>
      <w:r w:rsidRPr="00D6505C">
        <w:t>[Luis M. Andrade (PhD, Latinx education, California State University-Fullerton, Current professor at Santa Monica College), Text and Performance Quarterly, Volume 45, Issue 2: What Performance/Studes-Part 2, January 2</w:t>
      </w:r>
      <w:r w:rsidRPr="00D6505C">
        <w:rPr>
          <w:vertAlign w:val="superscript"/>
        </w:rPr>
        <w:t>nd</w:t>
      </w:r>
      <w:r w:rsidRPr="00D6505C">
        <w:t xml:space="preserve">, 2025. </w:t>
      </w:r>
      <w:r w:rsidRPr="00D6505C">
        <w:rPr>
          <w:i/>
          <w:iCs/>
        </w:rPr>
        <w:t>Queer of color (un)forgiveness: a letter on (un)productive queer relationalities and/in the Pulse nightclub shooting, familial death, sexual molestation, and performance studies,</w:t>
      </w:r>
      <w:r w:rsidRPr="00D6505C">
        <w:t xml:space="preserve"> https://www.tandfonline.com/doi/full/10.1080/10462937.2024.2446748//</w:t>
      </w:r>
      <w:r w:rsidRPr="00D6505C">
        <w:rPr>
          <w:b/>
          <w:bCs/>
          <w:i/>
          <w:iCs/>
        </w:rPr>
        <w:t>msu-garefire</w:t>
      </w:r>
      <w:r w:rsidRPr="00D6505C">
        <w:t>]</w:t>
      </w:r>
    </w:p>
    <w:p w14:paraId="3C80763E" w14:textId="77777777" w:rsidR="007D14FC" w:rsidRPr="00D6505C" w:rsidRDefault="007D14FC" w:rsidP="007D14FC">
      <w:pPr>
        <w:rPr>
          <w:sz w:val="16"/>
        </w:rPr>
      </w:pPr>
      <w:r w:rsidRPr="00D6505C">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D6505C">
        <w:rPr>
          <w:rStyle w:val="Emphasis"/>
        </w:rPr>
        <w:t xml:space="preserve">intercollegiate </w:t>
      </w:r>
      <w:r w:rsidRPr="00D6505C">
        <w:rPr>
          <w:rStyle w:val="Emphasis"/>
          <w:highlight w:val="green"/>
        </w:rPr>
        <w:t>policy debate</w:t>
      </w:r>
      <w:r w:rsidRPr="00D6505C">
        <w:rPr>
          <w:rStyle w:val="StyleUnderline"/>
        </w:rPr>
        <w:t xml:space="preserve"> </w:t>
      </w:r>
      <w:r w:rsidRPr="00D6505C">
        <w:rPr>
          <w:rStyle w:val="StyleUnderline"/>
          <w:highlight w:val="green"/>
        </w:rPr>
        <w:t>focuses on</w:t>
      </w:r>
      <w:r w:rsidRPr="00D6505C">
        <w:rPr>
          <w:rStyle w:val="StyleUnderline"/>
        </w:rPr>
        <w:t xml:space="preserve"> analyzing </w:t>
      </w:r>
      <w:r w:rsidRPr="00D6505C">
        <w:rPr>
          <w:rStyle w:val="Emphasis"/>
          <w:highlight w:val="green"/>
        </w:rPr>
        <w:t>legislative resolutions</w:t>
      </w:r>
      <w:r w:rsidRPr="00D6505C">
        <w:rPr>
          <w:rStyle w:val="StyleUnderline"/>
          <w:highlight w:val="green"/>
        </w:rPr>
        <w:t xml:space="preserve"> from</w:t>
      </w:r>
      <w:r w:rsidRPr="00D6505C">
        <w:rPr>
          <w:rStyle w:val="StyleUnderline"/>
        </w:rPr>
        <w:t xml:space="preserve"> primarily </w:t>
      </w:r>
      <w:r w:rsidRPr="00D6505C">
        <w:rPr>
          <w:rStyle w:val="Emphasis"/>
          <w:highlight w:val="green"/>
        </w:rPr>
        <w:t>legalist lenses</w:t>
      </w:r>
      <w:r w:rsidRPr="00D6505C">
        <w:rPr>
          <w:sz w:val="16"/>
        </w:rPr>
        <w:t xml:space="preserve">, my debate partner and I drew heavily from various branches of Performance and Critical/Cultural Studies and showcased </w:t>
      </w:r>
      <w:r w:rsidRPr="00D6505C">
        <w:rPr>
          <w:rStyle w:val="StyleUnderline"/>
        </w:rPr>
        <w:t xml:space="preserve">speech </w:t>
      </w:r>
      <w:r w:rsidRPr="00D6505C">
        <w:rPr>
          <w:rStyle w:val="Emphasis"/>
          <w:highlight w:val="green"/>
        </w:rPr>
        <w:t>performances</w:t>
      </w:r>
      <w:r w:rsidRPr="00D6505C">
        <w:rPr>
          <w:rStyle w:val="StyleUnderline"/>
        </w:rPr>
        <w:t xml:space="preserve"> ingrained in Latinidad and indigeneity, such as using poetry, writings, and artifacts by Chicana feminists</w:t>
      </w:r>
      <w:r w:rsidRPr="00D6505C">
        <w:rPr>
          <w:sz w:val="16"/>
        </w:rPr>
        <w:t xml:space="preserve">, </w:t>
      </w:r>
      <w:r w:rsidRPr="00D6505C">
        <w:rPr>
          <w:rStyle w:val="StyleUnderline"/>
        </w:rPr>
        <w:t xml:space="preserve">to </w:t>
      </w:r>
      <w:r w:rsidRPr="00D6505C">
        <w:rPr>
          <w:rStyle w:val="StyleUnderline"/>
          <w:highlight w:val="green"/>
        </w:rPr>
        <w:t xml:space="preserve">critically </w:t>
      </w:r>
      <w:r w:rsidRPr="00D6505C">
        <w:rPr>
          <w:rStyle w:val="Emphasis"/>
          <w:highlight w:val="green"/>
        </w:rPr>
        <w:t>expose</w:t>
      </w:r>
      <w:r w:rsidRPr="00D6505C">
        <w:rPr>
          <w:rStyle w:val="StyleUnderline"/>
        </w:rPr>
        <w:t xml:space="preserve"> the </w:t>
      </w:r>
      <w:r w:rsidRPr="00D6505C">
        <w:rPr>
          <w:rStyle w:val="Emphasis"/>
        </w:rPr>
        <w:t>oppressive dimensions</w:t>
      </w:r>
      <w:r w:rsidRPr="00D6505C">
        <w:rPr>
          <w:rStyle w:val="StyleUnderline"/>
        </w:rPr>
        <w:t xml:space="preserve"> of </w:t>
      </w:r>
      <w:r w:rsidRPr="00D6505C">
        <w:rPr>
          <w:rStyle w:val="Emphasis"/>
          <w:highlight w:val="green"/>
        </w:rPr>
        <w:t>statist frameworks</w:t>
      </w:r>
      <w:r w:rsidRPr="00D6505C">
        <w:rPr>
          <w:rStyle w:val="StyleUnderline"/>
        </w:rPr>
        <w:t xml:space="preserve"> and </w:t>
      </w:r>
      <w:r w:rsidRPr="00D6505C">
        <w:rPr>
          <w:rStyle w:val="Emphasis"/>
        </w:rPr>
        <w:t>white supremacist</w:t>
      </w:r>
      <w:r w:rsidRPr="00D6505C">
        <w:rPr>
          <w:rStyle w:val="StyleUnderline"/>
        </w:rPr>
        <w:t xml:space="preserve"> and </w:t>
      </w:r>
      <w:r w:rsidRPr="00D6505C">
        <w:rPr>
          <w:rStyle w:val="Emphasis"/>
        </w:rPr>
        <w:t>colonialist underpinnings of international relations</w:t>
      </w:r>
      <w:r w:rsidRPr="00D6505C">
        <w:rPr>
          <w:sz w:val="16"/>
        </w:rPr>
        <w:t xml:space="preserve">. We were one of the best teams in the nation and the debate community and other schools started categorizing us as “performance debaters.” </w:t>
      </w:r>
      <w:r w:rsidRPr="00D6505C">
        <w:rPr>
          <w:rStyle w:val="StyleUnderline"/>
        </w:rPr>
        <w:t xml:space="preserve">While Performance and Critical/Cultural Studies scholarship empowered us, other </w:t>
      </w:r>
      <w:r w:rsidRPr="00D6505C">
        <w:rPr>
          <w:rStyle w:val="Emphasis"/>
          <w:highlight w:val="green"/>
        </w:rPr>
        <w:t>teams</w:t>
      </w:r>
      <w:r w:rsidRPr="00D6505C">
        <w:rPr>
          <w:rStyle w:val="StyleUnderline"/>
        </w:rPr>
        <w:t xml:space="preserve"> frequently </w:t>
      </w:r>
      <w:r w:rsidRPr="00D6505C">
        <w:rPr>
          <w:rStyle w:val="Emphasis"/>
          <w:highlight w:val="green"/>
        </w:rPr>
        <w:t>use</w:t>
      </w:r>
      <w:r w:rsidRPr="00D6505C">
        <w:rPr>
          <w:rStyle w:val="Emphasis"/>
        </w:rPr>
        <w:t>d</w:t>
      </w:r>
      <w:r w:rsidRPr="00D6505C">
        <w:rPr>
          <w:rStyle w:val="StyleUnderline"/>
        </w:rPr>
        <w:t xml:space="preserve"> the following </w:t>
      </w:r>
      <w:r w:rsidRPr="00D6505C">
        <w:rPr>
          <w:rStyle w:val="Emphasis"/>
        </w:rPr>
        <w:t>inexhaustive</w:t>
      </w:r>
      <w:r w:rsidRPr="00D6505C">
        <w:rPr>
          <w:rStyle w:val="StyleUnderline"/>
        </w:rPr>
        <w:t xml:space="preserve"> list of </w:t>
      </w:r>
      <w:r w:rsidRPr="00D6505C">
        <w:rPr>
          <w:rStyle w:val="Emphasis"/>
          <w:highlight w:val="green"/>
        </w:rPr>
        <w:t>arguments</w:t>
      </w:r>
      <w:r w:rsidRPr="00D6505C">
        <w:rPr>
          <w:rStyle w:val="StyleUnderline"/>
        </w:rPr>
        <w:t xml:space="preserve"> against us: that the </w:t>
      </w:r>
      <w:r w:rsidRPr="00D6505C">
        <w:rPr>
          <w:rStyle w:val="Emphasis"/>
          <w:highlight w:val="green"/>
        </w:rPr>
        <w:t>epistemologies</w:t>
      </w:r>
      <w:r w:rsidRPr="00D6505C">
        <w:rPr>
          <w:rStyle w:val="StyleUnderline"/>
        </w:rPr>
        <w:t xml:space="preserve"> </w:t>
      </w:r>
      <w:r w:rsidRPr="00D6505C">
        <w:rPr>
          <w:rStyle w:val="StyleUnderline"/>
          <w:highlight w:val="green"/>
        </w:rPr>
        <w:t>of</w:t>
      </w:r>
      <w:r w:rsidRPr="00D6505C">
        <w:rPr>
          <w:rStyle w:val="StyleUnderline"/>
        </w:rPr>
        <w:t xml:space="preserve"> indigenous or </w:t>
      </w:r>
      <w:r w:rsidRPr="00D6505C">
        <w:rPr>
          <w:rStyle w:val="StyleUnderline"/>
          <w:highlight w:val="green"/>
        </w:rPr>
        <w:t>marginalized communities</w:t>
      </w:r>
      <w:r w:rsidRPr="00D6505C">
        <w:rPr>
          <w:rStyle w:val="StyleUnderline"/>
        </w:rPr>
        <w:t xml:space="preserve"> were </w:t>
      </w:r>
      <w:r w:rsidRPr="00D6505C">
        <w:rPr>
          <w:rStyle w:val="Emphasis"/>
          <w:highlight w:val="green"/>
        </w:rPr>
        <w:t>less important</w:t>
      </w:r>
      <w:r w:rsidRPr="00D6505C">
        <w:rPr>
          <w:rStyle w:val="StyleUnderline"/>
          <w:highlight w:val="green"/>
        </w:rPr>
        <w:t xml:space="preserve"> than</w:t>
      </w:r>
      <w:r w:rsidRPr="00D6505C">
        <w:rPr>
          <w:rStyle w:val="StyleUnderline"/>
        </w:rPr>
        <w:t xml:space="preserve"> the “</w:t>
      </w:r>
      <w:r w:rsidRPr="00D6505C">
        <w:rPr>
          <w:rStyle w:val="Emphasis"/>
          <w:highlight w:val="green"/>
        </w:rPr>
        <w:t>real world” prescriptions</w:t>
      </w:r>
      <w:r w:rsidRPr="00D6505C">
        <w:rPr>
          <w:rStyle w:val="StyleUnderline"/>
        </w:rPr>
        <w:t xml:space="preserve"> by policy-makers; that the </w:t>
      </w:r>
      <w:r w:rsidRPr="00D6505C">
        <w:rPr>
          <w:rStyle w:val="Emphasis"/>
          <w:highlight w:val="green"/>
        </w:rPr>
        <w:t>genocide</w:t>
      </w:r>
      <w:r w:rsidRPr="00D6505C">
        <w:rPr>
          <w:rStyle w:val="StyleUnderline"/>
        </w:rPr>
        <w:t xml:space="preserve"> </w:t>
      </w:r>
      <w:r w:rsidRPr="00D6505C">
        <w:rPr>
          <w:rStyle w:val="StyleUnderline"/>
          <w:highlight w:val="green"/>
        </w:rPr>
        <w:t xml:space="preserve">of </w:t>
      </w:r>
      <w:r w:rsidRPr="00D6505C">
        <w:rPr>
          <w:rStyle w:val="Emphasis"/>
          <w:highlight w:val="green"/>
        </w:rPr>
        <w:t>Mexicans</w:t>
      </w:r>
      <w:r w:rsidRPr="00D6505C">
        <w:rPr>
          <w:rStyle w:val="StyleUnderline"/>
        </w:rPr>
        <w:t xml:space="preserve"> and </w:t>
      </w:r>
      <w:r w:rsidRPr="00D6505C">
        <w:rPr>
          <w:rStyle w:val="Emphasis"/>
        </w:rPr>
        <w:t>other indigenous groups</w:t>
      </w:r>
      <w:r w:rsidRPr="00D6505C">
        <w:rPr>
          <w:rStyle w:val="StyleUnderline"/>
        </w:rPr>
        <w:t xml:space="preserve"> was </w:t>
      </w:r>
      <w:r w:rsidRPr="00D6505C">
        <w:rPr>
          <w:rStyle w:val="Emphasis"/>
          <w:highlight w:val="green"/>
        </w:rPr>
        <w:t>justified</w:t>
      </w:r>
      <w:r w:rsidRPr="00D6505C">
        <w:rPr>
          <w:rStyle w:val="StyleUnderline"/>
          <w:highlight w:val="green"/>
        </w:rPr>
        <w:t xml:space="preserve"> for Western civilization’s prog</w:t>
      </w:r>
      <w:r w:rsidRPr="00D6505C">
        <w:rPr>
          <w:rStyle w:val="StyleUnderline"/>
        </w:rPr>
        <w:t xml:space="preserve">ress; or that the </w:t>
      </w:r>
      <w:r w:rsidRPr="00D6505C">
        <w:rPr>
          <w:rStyle w:val="Emphasis"/>
          <w:highlight w:val="green"/>
        </w:rPr>
        <w:t>displacement</w:t>
      </w:r>
      <w:r w:rsidRPr="00D6505C">
        <w:rPr>
          <w:rStyle w:val="StyleUnderline"/>
        </w:rPr>
        <w:t xml:space="preserve"> of our peoples and indigenous communities </w:t>
      </w:r>
      <w:r w:rsidRPr="00D6505C">
        <w:rPr>
          <w:rStyle w:val="StyleUnderline"/>
          <w:highlight w:val="green"/>
        </w:rPr>
        <w:t>along</w:t>
      </w:r>
      <w:r w:rsidRPr="00D6505C">
        <w:rPr>
          <w:rStyle w:val="StyleUnderline"/>
        </w:rPr>
        <w:t xml:space="preserve"> the </w:t>
      </w:r>
      <w:r w:rsidRPr="00D6505C">
        <w:rPr>
          <w:rStyle w:val="Emphasis"/>
          <w:highlight w:val="green"/>
        </w:rPr>
        <w:t>border</w:t>
      </w:r>
      <w:r w:rsidRPr="00D6505C">
        <w:rPr>
          <w:rStyle w:val="StyleUnderline"/>
        </w:rPr>
        <w:t xml:space="preserve"> of U.S. and Mexico </w:t>
      </w:r>
      <w:r w:rsidRPr="00D6505C">
        <w:rPr>
          <w:rStyle w:val="StyleUnderline"/>
          <w:highlight w:val="green"/>
        </w:rPr>
        <w:t xml:space="preserve">was </w:t>
      </w:r>
      <w:r w:rsidRPr="00D6505C">
        <w:rPr>
          <w:rStyle w:val="Emphasis"/>
          <w:highlight w:val="green"/>
        </w:rPr>
        <w:t>necessary</w:t>
      </w:r>
      <w:r w:rsidRPr="00D6505C">
        <w:rPr>
          <w:rStyle w:val="StyleUnderline"/>
          <w:highlight w:val="green"/>
        </w:rPr>
        <w:t xml:space="preserve"> to safeguard</w:t>
      </w:r>
      <w:r w:rsidRPr="00D6505C">
        <w:rPr>
          <w:rStyle w:val="StyleUnderline"/>
        </w:rPr>
        <w:t xml:space="preserve"> the </w:t>
      </w:r>
      <w:r w:rsidRPr="00D6505C">
        <w:rPr>
          <w:rStyle w:val="StyleUnderline"/>
          <w:highlight w:val="green"/>
        </w:rPr>
        <w:t>U.S. border</w:t>
      </w:r>
      <w:r w:rsidRPr="00D6505C">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D6505C">
        <w:rPr>
          <w:rStyle w:val="StyleUnderline"/>
        </w:rPr>
        <w:t xml:space="preserve">predominantly </w:t>
      </w:r>
      <w:r w:rsidRPr="00D6505C">
        <w:rPr>
          <w:rStyle w:val="Emphasis"/>
        </w:rPr>
        <w:t xml:space="preserve">white elite </w:t>
      </w:r>
      <w:r w:rsidRPr="00D6505C">
        <w:rPr>
          <w:rStyle w:val="Emphasis"/>
          <w:highlight w:val="green"/>
        </w:rPr>
        <w:t>teams</w:t>
      </w:r>
      <w:r w:rsidRPr="00D6505C">
        <w:rPr>
          <w:rStyle w:val="StyleUnderline"/>
        </w:rPr>
        <w:t xml:space="preserve"> started </w:t>
      </w:r>
      <w:r w:rsidRPr="00D6505C">
        <w:rPr>
          <w:rStyle w:val="Emphasis"/>
          <w:highlight w:val="green"/>
        </w:rPr>
        <w:t>winning debates</w:t>
      </w:r>
      <w:r w:rsidRPr="00D6505C">
        <w:rPr>
          <w:sz w:val="16"/>
        </w:rPr>
        <w:t xml:space="preserve"> against us </w:t>
      </w:r>
      <w:r w:rsidRPr="00D6505C">
        <w:rPr>
          <w:rStyle w:val="Emphasis"/>
          <w:highlight w:val="green"/>
        </w:rPr>
        <w:t>using</w:t>
      </w:r>
      <w:r w:rsidRPr="00D6505C">
        <w:rPr>
          <w:rStyle w:val="StyleUnderline"/>
        </w:rPr>
        <w:t xml:space="preserve"> such </w:t>
      </w:r>
      <w:r w:rsidRPr="00D6505C">
        <w:rPr>
          <w:rStyle w:val="Emphasis"/>
          <w:highlight w:val="green"/>
        </w:rPr>
        <w:t>arguments</w:t>
      </w:r>
      <w:r w:rsidRPr="00D6505C">
        <w:rPr>
          <w:rStyle w:val="StyleUnderline"/>
        </w:rPr>
        <w:t xml:space="preserve">, they started building conservative alliances with other schools to </w:t>
      </w:r>
      <w:r w:rsidRPr="00D6505C">
        <w:rPr>
          <w:rStyle w:val="Emphasis"/>
          <w:highlight w:val="green"/>
        </w:rPr>
        <w:t>promote</w:t>
      </w:r>
      <w:r w:rsidRPr="00D6505C">
        <w:rPr>
          <w:rStyle w:val="StyleUnderline"/>
        </w:rPr>
        <w:t xml:space="preserve"> the use of such </w:t>
      </w:r>
      <w:r w:rsidRPr="00D6505C">
        <w:rPr>
          <w:rStyle w:val="Emphasis"/>
        </w:rPr>
        <w:t>argumentation against “performance teams</w:t>
      </w:r>
      <w:r w:rsidRPr="00D6505C">
        <w:rPr>
          <w:rStyle w:val="StyleUnderline"/>
        </w:rPr>
        <w:t>.”</w:t>
      </w:r>
      <w:r w:rsidRPr="00D6505C">
        <w:rPr>
          <w:sz w:val="16"/>
        </w:rPr>
        <w:t xml:space="preserve"> Such </w:t>
      </w:r>
      <w:r w:rsidRPr="00D6505C">
        <w:rPr>
          <w:rStyle w:val="StyleUnderline"/>
        </w:rPr>
        <w:t xml:space="preserve">alliances reflected a profound </w:t>
      </w:r>
      <w:r w:rsidRPr="00D6505C">
        <w:rPr>
          <w:rStyle w:val="Emphasis"/>
          <w:highlight w:val="green"/>
        </w:rPr>
        <w:t>lack of empathy</w:t>
      </w:r>
      <w:r w:rsidRPr="00D6505C">
        <w:rPr>
          <w:rStyle w:val="StyleUnderline"/>
          <w:highlight w:val="green"/>
        </w:rPr>
        <w:t xml:space="preserve"> and </w:t>
      </w:r>
      <w:r w:rsidRPr="00D6505C">
        <w:rPr>
          <w:rStyle w:val="Emphasis"/>
          <w:highlight w:val="green"/>
        </w:rPr>
        <w:t>disregard</w:t>
      </w:r>
      <w:r w:rsidRPr="00D6505C">
        <w:rPr>
          <w:rStyle w:val="StyleUnderline"/>
          <w:highlight w:val="green"/>
        </w:rPr>
        <w:t xml:space="preserve"> for</w:t>
      </w:r>
      <w:r w:rsidRPr="00D6505C">
        <w:rPr>
          <w:rStyle w:val="StyleUnderline"/>
        </w:rPr>
        <w:t xml:space="preserve"> our </w:t>
      </w:r>
      <w:r w:rsidRPr="00D6505C">
        <w:rPr>
          <w:rStyle w:val="Emphasis"/>
          <w:highlight w:val="green"/>
        </w:rPr>
        <w:t>embodied traumas</w:t>
      </w:r>
      <w:r w:rsidRPr="00D6505C">
        <w:rPr>
          <w:sz w:val="16"/>
        </w:rPr>
        <w:t xml:space="preserve">. </w:t>
      </w:r>
      <w:r w:rsidRPr="00D6505C">
        <w:rPr>
          <w:rStyle w:val="StyleUnderline"/>
        </w:rPr>
        <w:t xml:space="preserve">Many of these arguments rested on and morphed into </w:t>
      </w:r>
      <w:r w:rsidRPr="00D6505C">
        <w:rPr>
          <w:rStyle w:val="Emphasis"/>
          <w:highlight w:val="green"/>
        </w:rPr>
        <w:t>blatantly anti-Indigenous, anti-Black, and anti-queer</w:t>
      </w:r>
      <w:r w:rsidRPr="00D6505C">
        <w:rPr>
          <w:rStyle w:val="StyleUnderline"/>
        </w:rPr>
        <w:t xml:space="preserve"> literature and stances</w:t>
      </w:r>
      <w:r w:rsidRPr="00D6505C">
        <w:rPr>
          <w:sz w:val="16"/>
        </w:rPr>
        <w:t xml:space="preserve">. Hearing these arguments and seeing how coaches, judges, or senior and junior scholars in Communication </w:t>
      </w:r>
      <w:r w:rsidRPr="00D6505C">
        <w:rPr>
          <w:rStyle w:val="Emphasis"/>
        </w:rPr>
        <w:t>Studies</w:t>
      </w:r>
      <w:r w:rsidRPr="00D6505C">
        <w:rPr>
          <w:rStyle w:val="StyleUnderline"/>
        </w:rPr>
        <w:t xml:space="preserve"> encouraged and </w:t>
      </w:r>
      <w:r w:rsidRPr="00D6505C">
        <w:rPr>
          <w:rStyle w:val="Emphasis"/>
          <w:highlight w:val="green"/>
        </w:rPr>
        <w:t>celebrated</w:t>
      </w:r>
      <w:r w:rsidRPr="00D6505C">
        <w:rPr>
          <w:rStyle w:val="StyleUnderline"/>
        </w:rPr>
        <w:t xml:space="preserve"> such arguments caused psychic and bodily injury</w:t>
      </w:r>
      <w:r w:rsidRPr="00D6505C">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 I still remember the </w:t>
      </w:r>
      <w:r w:rsidRPr="00D6505C">
        <w:rPr>
          <w:rStyle w:val="Emphasis"/>
        </w:rPr>
        <w:t>injurious debaters’ and coaches’</w:t>
      </w:r>
      <w:r w:rsidRPr="00D6505C">
        <w:rPr>
          <w:sz w:val="16"/>
        </w:rPr>
        <w:t xml:space="preserve"> names and faces as they invade my nightmares till this day. How could I </w:t>
      </w:r>
      <w:r w:rsidRPr="00D6505C">
        <w:rPr>
          <w:rStyle w:val="Emphasis"/>
        </w:rPr>
        <w:t>ever</w:t>
      </w:r>
      <w:r w:rsidRPr="00D6505C">
        <w:rPr>
          <w:sz w:val="16"/>
        </w:rPr>
        <w:t xml:space="preserve"> forget – </w:t>
      </w:r>
      <w:r w:rsidRPr="00D6505C">
        <w:rPr>
          <w:rStyle w:val="Emphasis"/>
        </w:rPr>
        <w:t>forgive</w:t>
      </w:r>
      <w:r w:rsidRPr="00D6505C">
        <w:rPr>
          <w:rStyle w:val="StyleUnderline"/>
        </w:rPr>
        <w:t xml:space="preserve"> – these violent arguers</w:t>
      </w:r>
      <w:r w:rsidRPr="00D6505C">
        <w:rPr>
          <w:sz w:val="16"/>
        </w:rPr>
        <w:t>?</w:t>
      </w:r>
    </w:p>
    <w:p w14:paraId="27450EE1" w14:textId="77777777" w:rsidR="007D14FC" w:rsidRPr="00D6505C" w:rsidRDefault="007D14FC" w:rsidP="007D14FC">
      <w:pPr>
        <w:rPr>
          <w:sz w:val="16"/>
        </w:rPr>
      </w:pPr>
      <w:r w:rsidRPr="00D6505C">
        <w:rPr>
          <w:sz w:val="16"/>
        </w:rPr>
        <w:t>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to segregate the courses I taught (primarily Oral Communication courses) away from what they viewed as the truly social scientific 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1F5885DD" w14:textId="77777777" w:rsidR="007D14FC" w:rsidRPr="00D6505C" w:rsidRDefault="007D14FC" w:rsidP="007D14FC">
      <w:pPr>
        <w:rPr>
          <w:rStyle w:val="StyleUnderline"/>
        </w:rPr>
      </w:pPr>
      <w:r w:rsidRPr="00D6505C">
        <w:rPr>
          <w:rStyle w:val="StyleUnderline"/>
        </w:rPr>
        <w:t>Queers of color and scholars</w:t>
      </w:r>
      <w:r w:rsidRPr="00D6505C">
        <w:rPr>
          <w:sz w:val="16"/>
        </w:rPr>
        <w:t xml:space="preserve"> in our field have </w:t>
      </w:r>
      <w:r w:rsidRPr="00D6505C">
        <w:rPr>
          <w:rStyle w:val="StyleUnderline"/>
        </w:rPr>
        <w:t xml:space="preserve">documented </w:t>
      </w:r>
      <w:r w:rsidRPr="00D6505C">
        <w:rPr>
          <w:rStyle w:val="Emphasis"/>
        </w:rPr>
        <w:t>ongoing forms of violence</w:t>
      </w:r>
      <w:r w:rsidRPr="00D6505C">
        <w:rPr>
          <w:sz w:val="16"/>
        </w:rPr>
        <w:t xml:space="preserve">, such as those I faced, repeatedly. For instance, Yep et al. and LeMaster et al. described that </w:t>
      </w:r>
      <w:r w:rsidRPr="00D6505C">
        <w:rPr>
          <w:rStyle w:val="Emphasis"/>
          <w:highlight w:val="green"/>
        </w:rPr>
        <w:t>cisheteronormativity</w:t>
      </w:r>
      <w:r w:rsidRPr="00D6505C">
        <w:rPr>
          <w:rStyle w:val="StyleUnderline"/>
        </w:rPr>
        <w:t xml:space="preserve"> in academia and society </w:t>
      </w:r>
      <w:r w:rsidRPr="00D6505C">
        <w:rPr>
          <w:rStyle w:val="Emphasis"/>
          <w:highlight w:val="green"/>
        </w:rPr>
        <w:t>silences and erases queers</w:t>
      </w:r>
      <w:r w:rsidRPr="00D6505C">
        <w:rPr>
          <w:sz w:val="16"/>
        </w:rPr>
        <w:t xml:space="preserve">. Yep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w:t>
      </w:r>
      <w:r w:rsidRPr="00D6505C">
        <w:rPr>
          <w:rStyle w:val="Emphasis"/>
          <w:highlight w:val="green"/>
        </w:rPr>
        <w:t>colonialist landscapes</w:t>
      </w:r>
      <w:r w:rsidRPr="00D6505C">
        <w:rPr>
          <w:rStyle w:val="StyleUnderline"/>
          <w:highlight w:val="green"/>
        </w:rPr>
        <w:t xml:space="preserve"> make students</w:t>
      </w:r>
      <w:r w:rsidRPr="00D6505C">
        <w:rPr>
          <w:rStyle w:val="StyleUnderline"/>
        </w:rPr>
        <w:t xml:space="preserve"> and faculty </w:t>
      </w:r>
      <w:r w:rsidRPr="00D6505C">
        <w:rPr>
          <w:rStyle w:val="StyleUnderline"/>
          <w:highlight w:val="green"/>
        </w:rPr>
        <w:t xml:space="preserve">of color feel </w:t>
      </w:r>
      <w:r w:rsidRPr="00D6505C">
        <w:rPr>
          <w:rStyle w:val="Emphasis"/>
          <w:highlight w:val="green"/>
        </w:rPr>
        <w:t>insufficient</w:t>
      </w:r>
      <w:r w:rsidRPr="00D6505C">
        <w:rPr>
          <w:sz w:val="16"/>
        </w:rPr>
        <w:t xml:space="preserve">, imposters, and out of place (“On the Specters”). Lastly, Chakravartty et al. and Soto Vega and Chávez also argued that academia and </w:t>
      </w:r>
      <w:r w:rsidRPr="00D6505C">
        <w:rPr>
          <w:rStyle w:val="StyleUnderline"/>
        </w:rPr>
        <w:t xml:space="preserve">the field </w:t>
      </w:r>
      <w:r w:rsidRPr="00D6505C">
        <w:rPr>
          <w:rStyle w:val="StyleUnderline"/>
          <w:highlight w:val="green"/>
        </w:rPr>
        <w:t>continue</w:t>
      </w:r>
      <w:r w:rsidRPr="00D6505C">
        <w:rPr>
          <w:rStyle w:val="StyleUnderline"/>
        </w:rPr>
        <w:t xml:space="preserve"> to </w:t>
      </w:r>
      <w:r w:rsidRPr="00D6505C">
        <w:rPr>
          <w:rStyle w:val="Emphasis"/>
          <w:highlight w:val="green"/>
        </w:rPr>
        <w:t>perpetuate whiteness</w:t>
      </w:r>
      <w:r w:rsidRPr="00D6505C">
        <w:rPr>
          <w:sz w:val="16"/>
        </w:rPr>
        <w:t xml:space="preserve"> (in content, publication, and representation), </w:t>
      </w:r>
      <w:r w:rsidRPr="00D6505C">
        <w:rPr>
          <w:rStyle w:val="Emphasis"/>
          <w:highlight w:val="green"/>
        </w:rPr>
        <w:t>anti-Blackness</w:t>
      </w:r>
      <w:r w:rsidRPr="00D6505C">
        <w:rPr>
          <w:rStyle w:val="StyleUnderline"/>
        </w:rPr>
        <w:t xml:space="preserve">, </w:t>
      </w:r>
      <w:r w:rsidRPr="00D6505C">
        <w:rPr>
          <w:rStyle w:val="Emphasis"/>
          <w:highlight w:val="green"/>
        </w:rPr>
        <w:t>anti-Indigeneity</w:t>
      </w:r>
      <w:r w:rsidRPr="00D6505C">
        <w:rPr>
          <w:rStyle w:val="StyleUnderline"/>
          <w:highlight w:val="green"/>
        </w:rPr>
        <w:t>, and</w:t>
      </w:r>
      <w:r w:rsidRPr="00D6505C">
        <w:rPr>
          <w:rStyle w:val="StyleUnderline"/>
        </w:rPr>
        <w:t xml:space="preserve"> obfuscation or </w:t>
      </w:r>
      <w:r w:rsidRPr="00D6505C">
        <w:rPr>
          <w:rStyle w:val="Emphasis"/>
          <w:highlight w:val="green"/>
        </w:rPr>
        <w:t>erasure of</w:t>
      </w:r>
      <w:r w:rsidRPr="00D6505C">
        <w:rPr>
          <w:rStyle w:val="StyleUnderline"/>
        </w:rPr>
        <w:t xml:space="preserve"> the </w:t>
      </w:r>
      <w:r w:rsidRPr="00D6505C">
        <w:rPr>
          <w:rStyle w:val="Emphasis"/>
          <w:highlight w:val="green"/>
        </w:rPr>
        <w:t>epistemologies</w:t>
      </w:r>
      <w:r w:rsidRPr="00D6505C">
        <w:rPr>
          <w:sz w:val="16"/>
        </w:rPr>
        <w:t xml:space="preserve">, </w:t>
      </w:r>
      <w:r w:rsidRPr="00D6505C">
        <w:rPr>
          <w:rStyle w:val="Emphasis"/>
        </w:rPr>
        <w:t>ontological orientations</w:t>
      </w:r>
      <w:r w:rsidRPr="00D6505C">
        <w:rPr>
          <w:rStyle w:val="StyleUnderline"/>
        </w:rPr>
        <w:t xml:space="preserve">, and metaphysics of and by </w:t>
      </w:r>
      <w:r w:rsidRPr="00D6505C">
        <w:rPr>
          <w:rStyle w:val="Emphasis"/>
          <w:highlight w:val="green"/>
        </w:rPr>
        <w:t>people of color</w:t>
      </w:r>
      <w:r w:rsidRPr="00D6505C">
        <w:rPr>
          <w:rStyle w:val="StyleUnderline"/>
        </w:rPr>
        <w:t xml:space="preserve"> and </w:t>
      </w:r>
      <w:r w:rsidRPr="00D6505C">
        <w:rPr>
          <w:rStyle w:val="Emphasis"/>
        </w:rPr>
        <w:t>minoritized communities</w:t>
      </w:r>
      <w:r w:rsidRPr="00D6505C">
        <w:rPr>
          <w:rStyle w:val="StyleUnderline"/>
        </w:rPr>
        <w:t xml:space="preserve"> and scholars.</w:t>
      </w:r>
    </w:p>
    <w:p w14:paraId="221424A3" w14:textId="77777777" w:rsidR="007D14FC" w:rsidRPr="00D6505C" w:rsidRDefault="007D14FC" w:rsidP="007D14FC">
      <w:pPr>
        <w:rPr>
          <w:sz w:val="16"/>
        </w:rPr>
      </w:pPr>
      <w:r w:rsidRPr="00D6505C">
        <w:rPr>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D6505C">
        <w:rPr>
          <w:rStyle w:val="StyleUnderline"/>
        </w:rPr>
        <w:t xml:space="preserve">The </w:t>
      </w:r>
      <w:r w:rsidRPr="00D6505C">
        <w:rPr>
          <w:rStyle w:val="Emphasis"/>
          <w:highlight w:val="green"/>
        </w:rPr>
        <w:t>answers</w:t>
      </w:r>
      <w:r w:rsidRPr="00D6505C">
        <w:rPr>
          <w:sz w:val="16"/>
        </w:rPr>
        <w:t xml:space="preserve">, unfortunately, are complex, as queer of color (un)forgiveness inherently is, because it depends on the circumstances that queers find themselves </w:t>
      </w:r>
      <w:r w:rsidRPr="00D6505C">
        <w:rPr>
          <w:rStyle w:val="StyleUnderline"/>
        </w:rPr>
        <w:t xml:space="preserve">in </w:t>
      </w:r>
      <w:r w:rsidRPr="00D6505C">
        <w:rPr>
          <w:rStyle w:val="StyleUnderline"/>
          <w:highlight w:val="green"/>
        </w:rPr>
        <w:t>to (</w:t>
      </w:r>
      <w:r w:rsidRPr="00D6505C">
        <w:rPr>
          <w:rStyle w:val="Emphasis"/>
          <w:highlight w:val="green"/>
        </w:rPr>
        <w:t>un)forgive the macro- and microaggressions</w:t>
      </w:r>
      <w:r w:rsidRPr="00D6505C">
        <w:rPr>
          <w:rStyle w:val="StyleUnderline"/>
        </w:rPr>
        <w:t xml:space="preserve"> they face(d</w:t>
      </w:r>
      <w:r w:rsidRPr="00D6505C">
        <w:rPr>
          <w:sz w:val="16"/>
        </w:rPr>
        <w:t xml:space="preserve">) and the institutions they belong(ed) to. In addition, just like queer of color </w:t>
      </w:r>
      <w:r w:rsidRPr="00D6505C">
        <w:rPr>
          <w:rStyle w:val="StyleUnderline"/>
        </w:rPr>
        <w:t>(</w:t>
      </w:r>
      <w:r w:rsidRPr="00D6505C">
        <w:rPr>
          <w:rStyle w:val="Emphasis"/>
        </w:rPr>
        <w:t>un)forgiveness is dynamic and unfixed</w:t>
      </w:r>
      <w:r w:rsidRPr="00D6505C">
        <w:rPr>
          <w:sz w:val="16"/>
        </w:rPr>
        <w:t>, how we move forward may require solutions that are not universal, prescriptive, or immediately identifiable because there is so much work to be done to address the violences of the past. In light of these considerations, I wish to show some theoretical and practical dimensions of queer of color (un)forgiveness in/of our field.</w:t>
      </w:r>
    </w:p>
    <w:p w14:paraId="79CE4146" w14:textId="77777777" w:rsidR="007D14FC" w:rsidRPr="00D6505C" w:rsidRDefault="007D14FC" w:rsidP="007D14FC">
      <w:pPr>
        <w:rPr>
          <w:sz w:val="16"/>
        </w:rPr>
      </w:pPr>
      <w:r w:rsidRPr="00D6505C">
        <w:rPr>
          <w:sz w:val="16"/>
        </w:rPr>
        <w:t xml:space="preserve">Forgiving the field, or what I envision as forgiving-toward-transformation, means that, as </w:t>
      </w:r>
      <w:r w:rsidRPr="00D6505C">
        <w:rPr>
          <w:rStyle w:val="StyleUnderline"/>
        </w:rPr>
        <w:t>some narratives and stories in this letter revealed, some queers may choose to intentionally establish mere collegial, productive, or profound intimate, loving relationships with other queers or colleagues to address past grievances or harms</w:t>
      </w:r>
      <w:r w:rsidRPr="00D6505C">
        <w:rPr>
          <w:sz w:val="16"/>
        </w:rPr>
        <w:t xml:space="preserve">. In this way, </w:t>
      </w:r>
      <w:r w:rsidRPr="00D6505C">
        <w:rPr>
          <w:rStyle w:val="StyleUnderline"/>
        </w:rPr>
        <w:t>forgiveness may be a tool to perform love, care, transformation, and healing</w:t>
      </w:r>
      <w:r w:rsidRPr="00D6505C">
        <w:rPr>
          <w:sz w:val="16"/>
        </w:rPr>
        <w:t xml:space="preserve">, such as in the productive relationalities that queer of color scholars co-constructed in the face of intersectional violences within the colonial/modern gender system (LeMaster et al.; Lore/tta LeMaster and Michael Tristano Jr.; Tristano Jr.). But even in instances where some queers of color scholars found mutually empowering sites that allowed them to love each other, the </w:t>
      </w:r>
      <w:r w:rsidRPr="00D6505C">
        <w:rPr>
          <w:rStyle w:val="Emphasis"/>
          <w:highlight w:val="green"/>
        </w:rPr>
        <w:t>process</w:t>
      </w:r>
      <w:r w:rsidRPr="00D6505C">
        <w:rPr>
          <w:rStyle w:val="StyleUnderline"/>
        </w:rPr>
        <w:t xml:space="preserve"> was arduous and bodily </w:t>
      </w:r>
      <w:r w:rsidRPr="00D6505C">
        <w:rPr>
          <w:rStyle w:val="Emphasis"/>
          <w:highlight w:val="green"/>
        </w:rPr>
        <w:t>taxing</w:t>
      </w:r>
      <w:r w:rsidRPr="00D6505C">
        <w:rPr>
          <w:sz w:val="16"/>
        </w:rPr>
        <w:t xml:space="preserve">. While it can be an important binding force, love is difficult to foment because it requires reciprocity, trust, and collaboration. Additionally, it is important to caution that, unfortunately, </w:t>
      </w:r>
      <w:r w:rsidRPr="00D6505C">
        <w:rPr>
          <w:rStyle w:val="StyleUnderline"/>
        </w:rPr>
        <w:t xml:space="preserve">some </w:t>
      </w:r>
      <w:r w:rsidRPr="00D6505C">
        <w:rPr>
          <w:rStyle w:val="Emphasis"/>
          <w:highlight w:val="green"/>
        </w:rPr>
        <w:t>queers of color</w:t>
      </w:r>
      <w:r w:rsidRPr="00D6505C">
        <w:rPr>
          <w:rStyle w:val="StyleUnderline"/>
        </w:rPr>
        <w:t xml:space="preserve"> may </w:t>
      </w:r>
      <w:r w:rsidRPr="00D6505C">
        <w:rPr>
          <w:rStyle w:val="StyleUnderline"/>
          <w:highlight w:val="green"/>
        </w:rPr>
        <w:t>find</w:t>
      </w:r>
      <w:r w:rsidRPr="00D6505C">
        <w:rPr>
          <w:rStyle w:val="StyleUnderline"/>
        </w:rPr>
        <w:t xml:space="preserve"> themselves in </w:t>
      </w:r>
      <w:r w:rsidRPr="00D6505C">
        <w:rPr>
          <w:rStyle w:val="Emphasis"/>
          <w:highlight w:val="green"/>
        </w:rPr>
        <w:t>circumstances</w:t>
      </w:r>
      <w:r w:rsidRPr="00D6505C">
        <w:rPr>
          <w:rStyle w:val="StyleUnderline"/>
        </w:rPr>
        <w:t xml:space="preserve"> or departments where they do </w:t>
      </w:r>
      <w:r w:rsidRPr="00D6505C">
        <w:rPr>
          <w:rStyle w:val="Emphasis"/>
          <w:highlight w:val="green"/>
        </w:rPr>
        <w:t>not connect</w:t>
      </w:r>
      <w:r w:rsidRPr="00D6505C">
        <w:rPr>
          <w:rStyle w:val="StyleUnderline"/>
        </w:rPr>
        <w:t xml:space="preserve"> well </w:t>
      </w:r>
      <w:r w:rsidRPr="00D6505C">
        <w:rPr>
          <w:rStyle w:val="StyleUnderline"/>
          <w:highlight w:val="green"/>
        </w:rPr>
        <w:t>with</w:t>
      </w:r>
      <w:r w:rsidRPr="00D6505C">
        <w:rPr>
          <w:rStyle w:val="StyleUnderline"/>
        </w:rPr>
        <w:t xml:space="preserve"> </w:t>
      </w:r>
      <w:r w:rsidRPr="00D6505C">
        <w:rPr>
          <w:rStyle w:val="Emphasis"/>
          <w:highlight w:val="green"/>
        </w:rPr>
        <w:t>others</w:t>
      </w:r>
      <w:r w:rsidRPr="00D6505C">
        <w:rPr>
          <w:rStyle w:val="StyleUnderline"/>
        </w:rPr>
        <w:t xml:space="preserve"> and must, consequently, superficially forgive violent peers, colleagues, and institutions if they are seeking stability, tenure, or safety</w:t>
      </w:r>
      <w:r w:rsidRPr="00D6505C">
        <w:rPr>
          <w:sz w:val="16"/>
        </w:rPr>
        <w:t xml:space="preserve">.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remain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“co-creat[ing] something different for the future” (14). Practically speaking, in the context of our academic discipline, </w:t>
      </w:r>
      <w:r w:rsidRPr="00D6505C">
        <w:rPr>
          <w:rStyle w:val="Emphasis"/>
          <w:highlight w:val="green"/>
        </w:rPr>
        <w:t>forgiveness-toward-transformation</w:t>
      </w:r>
      <w:r w:rsidRPr="00D6505C">
        <w:rPr>
          <w:sz w:val="16"/>
        </w:rPr>
        <w:t xml:space="preserve"> may </w:t>
      </w:r>
      <w:r w:rsidRPr="00D6505C">
        <w:rPr>
          <w:rStyle w:val="StyleUnderline"/>
        </w:rPr>
        <w:t xml:space="preserve">include hearty conversations to </w:t>
      </w:r>
      <w:r w:rsidRPr="00D6505C">
        <w:rPr>
          <w:rStyle w:val="Emphasis"/>
          <w:highlight w:val="green"/>
        </w:rPr>
        <w:t>identify violence</w:t>
      </w:r>
      <w:r w:rsidRPr="00D6505C">
        <w:rPr>
          <w:rStyle w:val="StyleUnderline"/>
        </w:rPr>
        <w:t>, genuinely listening to and addressing the needs of queers of color, implementing communiques of support, and identifying concrete steps to build safer landscapes</w:t>
      </w:r>
      <w:r w:rsidRPr="00D6505C">
        <w:rPr>
          <w:sz w:val="16"/>
        </w:rPr>
        <w:t xml:space="preserve">. Additionally, </w:t>
      </w:r>
      <w:r w:rsidRPr="00D6505C">
        <w:rPr>
          <w:rStyle w:val="Emphasis"/>
        </w:rPr>
        <w:t>forgiving-toward-transformation</w:t>
      </w:r>
      <w:r w:rsidRPr="00D6505C">
        <w:rPr>
          <w:sz w:val="16"/>
        </w:rPr>
        <w:t xml:space="preserve"> may </w:t>
      </w:r>
      <w:r w:rsidRPr="00D6505C">
        <w:rPr>
          <w:rStyle w:val="StyleUnderline"/>
        </w:rPr>
        <w:t>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w:t>
      </w:r>
      <w:r w:rsidRPr="00D6505C">
        <w:rPr>
          <w:sz w:val="16"/>
        </w:rPr>
        <w:t xml:space="preserve"> (Chakravartty et al.; Soto Vega and Chávez).</w:t>
      </w:r>
    </w:p>
    <w:p w14:paraId="78AB263E" w14:textId="77777777" w:rsidR="007D14FC" w:rsidRPr="00D6505C" w:rsidRDefault="007D14FC" w:rsidP="007D14FC">
      <w:pPr>
        <w:rPr>
          <w:sz w:val="16"/>
        </w:rPr>
      </w:pPr>
      <w:r w:rsidRPr="00D6505C">
        <w:rPr>
          <w:sz w:val="16"/>
        </w:rPr>
        <w:t xml:space="preserve">On the contrary, </w:t>
      </w:r>
      <w:r w:rsidRPr="00D6505C">
        <w:rPr>
          <w:rStyle w:val="Emphasis"/>
          <w:highlight w:val="green"/>
        </w:rPr>
        <w:t>unforgiving</w:t>
      </w:r>
      <w:r w:rsidRPr="00D6505C">
        <w:rPr>
          <w:rStyle w:val="StyleUnderline"/>
        </w:rPr>
        <w:t xml:space="preserve"> the field </w:t>
      </w:r>
      <w:r w:rsidRPr="00D6505C">
        <w:rPr>
          <w:rStyle w:val="StyleUnderline"/>
          <w:highlight w:val="green"/>
        </w:rPr>
        <w:t>means</w:t>
      </w:r>
      <w:r w:rsidRPr="00D6505C">
        <w:rPr>
          <w:rStyle w:val="StyleUnderline"/>
        </w:rPr>
        <w:t xml:space="preserve"> that,</w:t>
      </w:r>
      <w:r w:rsidRPr="00D6505C">
        <w:rPr>
          <w:sz w:val="16"/>
        </w:rPr>
        <w:t xml:space="preserve"> as some narratives and stories in this letter also revealed, </w:t>
      </w:r>
      <w:r w:rsidRPr="00D6505C">
        <w:rPr>
          <w:rStyle w:val="StyleUnderline"/>
          <w:highlight w:val="green"/>
        </w:rPr>
        <w:t>some</w:t>
      </w:r>
      <w:r w:rsidRPr="00D6505C">
        <w:rPr>
          <w:rStyle w:val="StyleUnderline"/>
        </w:rPr>
        <w:t xml:space="preserve"> queers of color may </w:t>
      </w:r>
      <w:r w:rsidRPr="00D6505C">
        <w:rPr>
          <w:rStyle w:val="StyleUnderline"/>
          <w:highlight w:val="green"/>
        </w:rPr>
        <w:t xml:space="preserve">choose </w:t>
      </w:r>
      <w:r w:rsidRPr="00D6505C">
        <w:rPr>
          <w:rStyle w:val="Emphasis"/>
          <w:highlight w:val="green"/>
        </w:rPr>
        <w:t>estrangement</w:t>
      </w:r>
      <w:r w:rsidRPr="00D6505C">
        <w:rPr>
          <w:rStyle w:val="StyleUnderline"/>
          <w:highlight w:val="green"/>
        </w:rPr>
        <w:t xml:space="preserve"> as</w:t>
      </w:r>
      <w:r w:rsidRPr="00D6505C">
        <w:rPr>
          <w:rStyle w:val="StyleUnderline"/>
        </w:rPr>
        <w:t xml:space="preserve"> a coping and </w:t>
      </w:r>
      <w:r w:rsidRPr="00D6505C">
        <w:rPr>
          <w:rStyle w:val="Emphasis"/>
          <w:highlight w:val="green"/>
        </w:rPr>
        <w:t>survival mechanism</w:t>
      </w:r>
      <w:r w:rsidRPr="00D6505C">
        <w:rPr>
          <w:rStyle w:val="StyleUnderline"/>
        </w:rPr>
        <w:t xml:space="preserve"> </w:t>
      </w:r>
      <w:r w:rsidRPr="00D6505C">
        <w:rPr>
          <w:sz w:val="16"/>
        </w:rPr>
        <w:t>and to stop collaborating with others. Unforgiving stances arise out of profound pain, hurt, or the need to disrupt social and cultural conventions, religiosity, the nation, or politics of respectability and civility. As Gay wrote,</w:t>
      </w:r>
    </w:p>
    <w:p w14:paraId="58E716A0" w14:textId="77777777" w:rsidR="007D14FC" w:rsidRPr="00D6505C" w:rsidRDefault="007D14FC" w:rsidP="007D14FC">
      <w:pPr>
        <w:rPr>
          <w:sz w:val="16"/>
        </w:rPr>
      </w:pPr>
      <w:r w:rsidRPr="00D6505C">
        <w:rPr>
          <w:sz w:val="16"/>
        </w:rPr>
        <w:t>We have to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345BECF0" w14:textId="77777777" w:rsidR="007D14FC" w:rsidRPr="00D6505C" w:rsidRDefault="007D14FC" w:rsidP="007D14FC">
      <w:pPr>
        <w:rPr>
          <w:sz w:val="16"/>
        </w:rPr>
      </w:pPr>
      <w:r w:rsidRPr="00D6505C">
        <w:rPr>
          <w:sz w:val="16"/>
        </w:rPr>
        <w:t xml:space="preserve">As is the case in the stories about my academic journeys, I cannot forgive </w:t>
      </w:r>
      <w:r w:rsidRPr="00D6505C">
        <w:rPr>
          <w:rStyle w:val="Emphasis"/>
          <w:highlight w:val="green"/>
        </w:rPr>
        <w:t>debaters</w:t>
      </w:r>
      <w:r w:rsidRPr="00D6505C">
        <w:rPr>
          <w:sz w:val="16"/>
        </w:rPr>
        <w:t xml:space="preserve"> and scholars in Communication and Performance Studies who intentionally and </w:t>
      </w:r>
      <w:r w:rsidRPr="00D6505C">
        <w:rPr>
          <w:rStyle w:val="StyleUnderline"/>
          <w:highlight w:val="green"/>
        </w:rPr>
        <w:t>cognitively</w:t>
      </w:r>
      <w:r w:rsidRPr="00D6505C">
        <w:rPr>
          <w:rStyle w:val="StyleUnderline"/>
        </w:rPr>
        <w:t xml:space="preserve"> </w:t>
      </w:r>
      <w:r w:rsidRPr="00D6505C">
        <w:rPr>
          <w:rStyle w:val="Emphasis"/>
          <w:highlight w:val="green"/>
        </w:rPr>
        <w:t>support</w:t>
      </w:r>
      <w:r w:rsidRPr="00D6505C">
        <w:rPr>
          <w:rStyle w:val="Emphasis"/>
        </w:rPr>
        <w:t xml:space="preserve">ed </w:t>
      </w:r>
      <w:r w:rsidRPr="00D6505C">
        <w:rPr>
          <w:rStyle w:val="Emphasis"/>
          <w:highlight w:val="green"/>
        </w:rPr>
        <w:t>white supremacist</w:t>
      </w:r>
      <w:r w:rsidRPr="00D6505C">
        <w:rPr>
          <w:rStyle w:val="StyleUnderline"/>
        </w:rPr>
        <w:t xml:space="preserve"> ways of </w:t>
      </w:r>
      <w:r w:rsidRPr="00D6505C">
        <w:rPr>
          <w:rStyle w:val="Emphasis"/>
          <w:highlight w:val="green"/>
        </w:rPr>
        <w:t>arguing</w:t>
      </w:r>
      <w:r w:rsidRPr="00D6505C">
        <w:rPr>
          <w:rStyle w:val="StyleUnderline"/>
        </w:rPr>
        <w:t xml:space="preserve"> and thinking at the expense of the </w:t>
      </w:r>
      <w:r w:rsidRPr="00D6505C">
        <w:rPr>
          <w:rStyle w:val="Emphasis"/>
        </w:rPr>
        <w:t>survivability</w:t>
      </w:r>
      <w:r w:rsidRPr="00D6505C">
        <w:rPr>
          <w:rStyle w:val="StyleUnderline"/>
        </w:rPr>
        <w:t xml:space="preserve"> of my people and my partner’s and my bodily and psychic well-being</w:t>
      </w:r>
      <w:r w:rsidRPr="00D6505C">
        <w:rPr>
          <w:sz w:val="16"/>
        </w:rPr>
        <w:t xml:space="preserve">. Similarly, I have found it hard to forgive colleagues in my employment site </w:t>
      </w:r>
      <w:r w:rsidRPr="00D6505C">
        <w:rPr>
          <w:rStyle w:val="StyleUnderline"/>
        </w:rPr>
        <w:t>because of</w:t>
      </w:r>
      <w:r w:rsidRPr="00D6505C">
        <w:rPr>
          <w:sz w:val="16"/>
        </w:rPr>
        <w:t xml:space="preserve"> their </w:t>
      </w:r>
      <w:r w:rsidRPr="00D6505C">
        <w:rPr>
          <w:rStyle w:val="StyleUnderline"/>
        </w:rPr>
        <w:t xml:space="preserve">disrespect, </w:t>
      </w:r>
      <w:r w:rsidRPr="00D6505C">
        <w:rPr>
          <w:rStyle w:val="Emphasis"/>
          <w:highlight w:val="green"/>
        </w:rPr>
        <w:t>microaggressions</w:t>
      </w:r>
      <w:r w:rsidRPr="00D6505C">
        <w:rPr>
          <w:rStyle w:val="StyleUnderline"/>
        </w:rPr>
        <w:t xml:space="preserve">, </w:t>
      </w:r>
      <w:r w:rsidRPr="00D6505C">
        <w:rPr>
          <w:rStyle w:val="StyleUnderline"/>
          <w:highlight w:val="green"/>
        </w:rPr>
        <w:t>and</w:t>
      </w:r>
      <w:r w:rsidRPr="00D6505C">
        <w:rPr>
          <w:rStyle w:val="StyleUnderline"/>
        </w:rPr>
        <w:t xml:space="preserve"> exclusion or </w:t>
      </w:r>
      <w:r w:rsidRPr="00D6505C">
        <w:rPr>
          <w:rStyle w:val="Emphasis"/>
          <w:highlight w:val="green"/>
        </w:rPr>
        <w:t>appropriation</w:t>
      </w:r>
      <w:r w:rsidRPr="00D6505C">
        <w:rPr>
          <w:rStyle w:val="StyleUnderline"/>
        </w:rPr>
        <w:t xml:space="preserve"> of my work</w:t>
      </w:r>
      <w:r w:rsidRPr="00D6505C">
        <w:rPr>
          <w:sz w:val="16"/>
        </w:rPr>
        <w:t xml:space="preserve">. The choice to unforgive reminds me of Karma R. Chávez’s descriptions of a “queer politics of fugitivity” as “being in [the university] but not of it” (68). In advocating for a “queer politics of fugitivity,” Chávez mentioned that </w:t>
      </w:r>
      <w:r w:rsidRPr="00D6505C">
        <w:rPr>
          <w:rStyle w:val="StyleUnderline"/>
        </w:rPr>
        <w:t>fugitivity is a concept that arose out of Black intellectual thought, the lives of fugitive enslaved peoples, and Black life.</w:t>
      </w:r>
      <w:r w:rsidRPr="00D6505C">
        <w:rPr>
          <w:sz w:val="16"/>
        </w:rPr>
        <w:t xml:space="preserve"> </w:t>
      </w:r>
      <w:r w:rsidRPr="00D6505C">
        <w:rPr>
          <w:rStyle w:val="StyleUnderline"/>
        </w:rPr>
        <w:t>While fugitivity implies escaping or exiting institutions</w:t>
      </w:r>
      <w:r w:rsidRPr="00D6505C">
        <w:rPr>
          <w:sz w:val="16"/>
        </w:rPr>
        <w:t xml:space="preserve">, it is more than that. </w:t>
      </w:r>
      <w:r w:rsidRPr="00D6505C">
        <w:rPr>
          <w:rStyle w:val="Emphasis"/>
          <w:highlight w:val="green"/>
        </w:rPr>
        <w:t>Fugitivity</w:t>
      </w:r>
      <w:r w:rsidRPr="00D6505C">
        <w:rPr>
          <w:rStyle w:val="StyleUnderline"/>
          <w:highlight w:val="green"/>
        </w:rPr>
        <w:t xml:space="preserve"> is about </w:t>
      </w:r>
      <w:r w:rsidRPr="00D6505C">
        <w:rPr>
          <w:rStyle w:val="Emphasis"/>
          <w:highlight w:val="green"/>
        </w:rPr>
        <w:t>affirming</w:t>
      </w:r>
      <w:r w:rsidRPr="00D6505C">
        <w:rPr>
          <w:rStyle w:val="StyleUnderline"/>
        </w:rPr>
        <w:t xml:space="preserve"> the “</w:t>
      </w:r>
      <w:r w:rsidRPr="00D6505C">
        <w:rPr>
          <w:rStyle w:val="Emphasis"/>
        </w:rPr>
        <w:t>undercommons</w:t>
      </w:r>
      <w:r w:rsidRPr="00D6505C">
        <w:rPr>
          <w:rStyle w:val="StyleUnderline"/>
        </w:rPr>
        <w:t>,” or “spaces and modalities that exist separate from the logical, logistical, the housed and the positioned</w:t>
      </w:r>
      <w:r w:rsidRPr="00D6505C">
        <w:rPr>
          <w:sz w:val="16"/>
        </w:rPr>
        <w:t xml:space="preserve"> … [a]nd therefore separating ourselves from particular kinds of positions and positionings, ways of engaging that become predictable to institutions and developing new kinds of extraorganizational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writ large. Importantly, however, as Fred Moten and Stefano Harney illustrated, the performances by </w:t>
      </w:r>
      <w:r w:rsidRPr="00D6505C">
        <w:rPr>
          <w:rStyle w:val="Emphasis"/>
        </w:rPr>
        <w:t>fugitives</w:t>
      </w:r>
      <w:r w:rsidRPr="00D6505C">
        <w:rPr>
          <w:rStyle w:val="StyleUnderline"/>
        </w:rPr>
        <w:t xml:space="preserve"> in the </w:t>
      </w:r>
      <w:r w:rsidRPr="00D6505C">
        <w:rPr>
          <w:rStyle w:val="Emphasis"/>
          <w:highlight w:val="green"/>
        </w:rPr>
        <w:t>undercommons</w:t>
      </w:r>
      <w:r w:rsidRPr="00D6505C">
        <w:rPr>
          <w:rStyle w:val="StyleUnderline"/>
        </w:rPr>
        <w:t xml:space="preserve"> “are always at war, </w:t>
      </w:r>
      <w:r w:rsidRPr="00D6505C">
        <w:rPr>
          <w:rStyle w:val="Emphasis"/>
          <w:highlight w:val="green"/>
        </w:rPr>
        <w:t>always in hiding</w:t>
      </w:r>
      <w:r w:rsidRPr="00D6505C">
        <w:rPr>
          <w:rStyle w:val="StyleUnderline"/>
        </w:rPr>
        <w:t>” and may remain undiscernible even as I attempt to describe their practicalities</w:t>
      </w:r>
      <w:r w:rsidRPr="00D6505C">
        <w:rPr>
          <w:sz w:val="16"/>
        </w:rPr>
        <w:t xml:space="preserve"> (104). As such, queers of color that unforgive the field may simultaneously activate queer politics of fugitivity to resist business-as-usual, publications, and professional behaviors that seek only to protect oppressive institutions (Moten and Harney).</w:t>
      </w:r>
    </w:p>
    <w:p w14:paraId="459D93D8" w14:textId="77777777" w:rsidR="007D14FC" w:rsidRPr="00D6505C" w:rsidRDefault="007D14FC" w:rsidP="007D14FC">
      <w:pPr>
        <w:rPr>
          <w:sz w:val="16"/>
        </w:rPr>
      </w:pPr>
      <w:r w:rsidRPr="00D6505C">
        <w:rPr>
          <w:sz w:val="16"/>
        </w:rPr>
        <w:t xml:space="preserve">Despite the complexities of queer of color (un)forgiveness and how these may influence the relationalities we co-construct in the field moving forward, what is ultimately exigent is that </w:t>
      </w:r>
      <w:r w:rsidRPr="00D6505C">
        <w:rPr>
          <w:rStyle w:val="Emphasis"/>
          <w:highlight w:val="green"/>
        </w:rPr>
        <w:t>queers</w:t>
      </w:r>
      <w:r w:rsidRPr="00D6505C">
        <w:rPr>
          <w:rStyle w:val="StyleUnderline"/>
          <w:highlight w:val="green"/>
        </w:rPr>
        <w:t xml:space="preserve"> must work</w:t>
      </w:r>
      <w:r w:rsidRPr="00D6505C">
        <w:rPr>
          <w:rStyle w:val="StyleUnderline"/>
        </w:rPr>
        <w:t xml:space="preserve"> toward </w:t>
      </w:r>
      <w:r w:rsidRPr="00D6505C">
        <w:rPr>
          <w:rStyle w:val="Emphasis"/>
          <w:highlight w:val="green"/>
        </w:rPr>
        <w:t>building collectives</w:t>
      </w:r>
      <w:r w:rsidRPr="00D6505C">
        <w:rPr>
          <w:rStyle w:val="StyleUnderline"/>
        </w:rPr>
        <w:t xml:space="preserve"> that </w:t>
      </w:r>
      <w:r w:rsidRPr="00D6505C">
        <w:rPr>
          <w:rStyle w:val="StyleUnderline"/>
          <w:highlight w:val="green"/>
        </w:rPr>
        <w:t>can spark</w:t>
      </w:r>
      <w:r w:rsidRPr="00D6505C">
        <w:rPr>
          <w:rStyle w:val="StyleUnderline"/>
        </w:rPr>
        <w:t xml:space="preserve"> present and future </w:t>
      </w:r>
      <w:r w:rsidRPr="00D6505C">
        <w:rPr>
          <w:rStyle w:val="Emphasis"/>
          <w:highlight w:val="green"/>
        </w:rPr>
        <w:t>sites of liberation</w:t>
      </w:r>
      <w:r w:rsidRPr="00D6505C">
        <w:rPr>
          <w:sz w:val="16"/>
        </w:rPr>
        <w:t>.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493DAB72" w14:textId="77777777" w:rsidR="007D14FC" w:rsidRPr="00913714" w:rsidRDefault="007D14FC" w:rsidP="007D14FC">
      <w:pPr>
        <w:rPr>
          <w:u w:val="single"/>
        </w:rPr>
      </w:pPr>
      <w:r w:rsidRPr="00D6505C">
        <w:rPr>
          <w:rStyle w:val="StyleUnderline"/>
        </w:rPr>
        <w:t>En solidaridad</w:t>
      </w:r>
      <w:r w:rsidRPr="00D6505C">
        <w:rPr>
          <w:sz w:val="16"/>
        </w:rPr>
        <w:t xml:space="preserve"> (In solidarity), </w:t>
      </w:r>
      <w:r w:rsidRPr="00D6505C">
        <w:rPr>
          <w:rStyle w:val="StyleUnderline"/>
        </w:rPr>
        <w:t>Luis</w:t>
      </w:r>
    </w:p>
    <w:p w14:paraId="5DE7166B" w14:textId="77777777" w:rsidR="007D14FC" w:rsidRPr="007D5615" w:rsidRDefault="007D14FC" w:rsidP="007D14FC">
      <w:pPr>
        <w:pStyle w:val="Heading4"/>
        <w:rPr>
          <w:rFonts w:eastAsia="Calibri"/>
        </w:rPr>
      </w:pPr>
      <w:r w:rsidRPr="007D5615">
        <w:rPr>
          <w:rFonts w:eastAsia="Calibri"/>
        </w:rPr>
        <w:t>Méjicano!</w:t>
      </w:r>
    </w:p>
    <w:p w14:paraId="0553F731" w14:textId="77777777" w:rsidR="007D14FC" w:rsidRPr="007D5615" w:rsidRDefault="007D14FC" w:rsidP="007D14FC">
      <w:pPr>
        <w:pStyle w:val="Heading4"/>
        <w:rPr>
          <w:rFonts w:eastAsia="Calibri"/>
        </w:rPr>
      </w:pPr>
      <w:r w:rsidRPr="007D5615">
        <w:rPr>
          <w:rFonts w:eastAsia="Calibri"/>
        </w:rPr>
        <w:t>Español!</w:t>
      </w:r>
    </w:p>
    <w:p w14:paraId="013ED0FF" w14:textId="77777777" w:rsidR="007D14FC" w:rsidRPr="007D5615" w:rsidRDefault="007D14FC" w:rsidP="007D14FC">
      <w:pPr>
        <w:pStyle w:val="Heading4"/>
        <w:rPr>
          <w:rFonts w:eastAsia="Calibri"/>
        </w:rPr>
      </w:pPr>
      <w:r w:rsidRPr="007D5615">
        <w:rPr>
          <w:rFonts w:eastAsia="Calibri"/>
        </w:rPr>
        <w:t>Latino!</w:t>
      </w:r>
    </w:p>
    <w:p w14:paraId="61E470F8" w14:textId="77777777" w:rsidR="007D14FC" w:rsidRPr="007D5615" w:rsidRDefault="007D14FC" w:rsidP="007D14FC">
      <w:pPr>
        <w:pStyle w:val="Heading4"/>
        <w:rPr>
          <w:rFonts w:eastAsia="Calibri"/>
        </w:rPr>
      </w:pPr>
      <w:r w:rsidRPr="007D5615">
        <w:rPr>
          <w:rFonts w:eastAsia="Calibri"/>
        </w:rPr>
        <w:t>Chicano!</w:t>
      </w:r>
    </w:p>
    <w:p w14:paraId="13CECBFD" w14:textId="77777777" w:rsidR="007D14FC" w:rsidRPr="007D5615" w:rsidRDefault="007D14FC" w:rsidP="007D14FC">
      <w:pPr>
        <w:pStyle w:val="Heading4"/>
        <w:rPr>
          <w:rFonts w:eastAsia="Calibri"/>
        </w:rPr>
      </w:pPr>
      <w:r w:rsidRPr="007D5615">
        <w:rPr>
          <w:rFonts w:eastAsia="Calibri"/>
        </w:rPr>
        <w:t>Or whatever I call myself,</w:t>
      </w:r>
    </w:p>
    <w:p w14:paraId="7F746B71" w14:textId="77777777" w:rsidR="007D14FC" w:rsidRPr="007D5615" w:rsidRDefault="007D14FC" w:rsidP="007D14FC">
      <w:pPr>
        <w:pStyle w:val="Heading4"/>
        <w:rPr>
          <w:rFonts w:eastAsia="Calibri"/>
        </w:rPr>
      </w:pPr>
      <w:r w:rsidRPr="007D5615">
        <w:rPr>
          <w:rFonts w:eastAsia="Calibri"/>
        </w:rPr>
        <w:t>I look the same</w:t>
      </w:r>
    </w:p>
    <w:p w14:paraId="304AD9A5" w14:textId="77777777" w:rsidR="007D14FC" w:rsidRPr="007D5615" w:rsidRDefault="007D14FC" w:rsidP="007D14FC">
      <w:pPr>
        <w:pStyle w:val="Heading4"/>
        <w:rPr>
          <w:rFonts w:eastAsia="Calibri"/>
        </w:rPr>
      </w:pPr>
      <w:r w:rsidRPr="007D5615">
        <w:rPr>
          <w:rFonts w:eastAsia="Calibri"/>
        </w:rPr>
        <w:t>I feel the same</w:t>
      </w:r>
    </w:p>
    <w:p w14:paraId="428C51B4" w14:textId="77777777" w:rsidR="007D14FC" w:rsidRPr="007D5615" w:rsidRDefault="007D14FC" w:rsidP="007D14FC">
      <w:pPr>
        <w:pStyle w:val="Heading4"/>
        <w:rPr>
          <w:rFonts w:eastAsia="Calibri"/>
        </w:rPr>
      </w:pPr>
      <w:r w:rsidRPr="007D5615">
        <w:rPr>
          <w:rFonts w:eastAsia="Calibri"/>
        </w:rPr>
        <w:t>I cry</w:t>
      </w:r>
    </w:p>
    <w:p w14:paraId="1C273A2A" w14:textId="77777777" w:rsidR="007D14FC" w:rsidRPr="007D5615" w:rsidRDefault="007D14FC" w:rsidP="007D14FC">
      <w:pPr>
        <w:pStyle w:val="Heading4"/>
        <w:rPr>
          <w:rFonts w:eastAsia="Calibri"/>
        </w:rPr>
      </w:pPr>
      <w:r w:rsidRPr="007D5615">
        <w:rPr>
          <w:rFonts w:eastAsia="Calibri"/>
        </w:rPr>
        <w:t>And</w:t>
      </w:r>
    </w:p>
    <w:p w14:paraId="27EF1395" w14:textId="77777777" w:rsidR="007D14FC" w:rsidRPr="007D5615" w:rsidRDefault="007D14FC" w:rsidP="007D14FC">
      <w:pPr>
        <w:pStyle w:val="Heading4"/>
        <w:rPr>
          <w:rFonts w:eastAsia="Calibri"/>
        </w:rPr>
      </w:pPr>
      <w:r w:rsidRPr="007D5615">
        <w:rPr>
          <w:rFonts w:eastAsia="Calibri"/>
        </w:rPr>
        <w:t>Sing the same.</w:t>
      </w:r>
    </w:p>
    <w:p w14:paraId="19CF090F" w14:textId="77777777" w:rsidR="007D14FC" w:rsidRPr="007D5615" w:rsidRDefault="007D14FC" w:rsidP="007D14FC">
      <w:pPr>
        <w:pStyle w:val="Heading4"/>
        <w:rPr>
          <w:rFonts w:eastAsia="Calibri"/>
        </w:rPr>
      </w:pPr>
      <w:r w:rsidRPr="007D5615">
        <w:rPr>
          <w:rFonts w:eastAsia="Calibri"/>
        </w:rPr>
        <w:t>I am the masses of my people and</w:t>
      </w:r>
    </w:p>
    <w:p w14:paraId="369B3454" w14:textId="77777777" w:rsidR="007D14FC" w:rsidRPr="007D5615" w:rsidRDefault="007D14FC" w:rsidP="007D14FC">
      <w:pPr>
        <w:pStyle w:val="Heading4"/>
        <w:rPr>
          <w:rFonts w:eastAsia="Calibri"/>
        </w:rPr>
      </w:pPr>
      <w:r w:rsidRPr="007D5615">
        <w:rPr>
          <w:rFonts w:eastAsia="Calibri"/>
        </w:rPr>
        <w:t>I refuse to be absorbed.</w:t>
      </w:r>
    </w:p>
    <w:p w14:paraId="7B3356F9" w14:textId="77777777" w:rsidR="007D14FC" w:rsidRPr="007D5615" w:rsidRDefault="007D14FC" w:rsidP="007D14FC">
      <w:pPr>
        <w:pStyle w:val="Heading4"/>
        <w:rPr>
          <w:rFonts w:eastAsia="Calibri"/>
        </w:rPr>
      </w:pPr>
      <w:r w:rsidRPr="007D5615">
        <w:rPr>
          <w:rFonts w:eastAsia="Calibri"/>
        </w:rPr>
        <w:t>I am Joaquín.</w:t>
      </w:r>
    </w:p>
    <w:p w14:paraId="7B9C9433" w14:textId="77777777" w:rsidR="007D14FC" w:rsidRPr="007D5615" w:rsidRDefault="007D14FC" w:rsidP="007D14FC">
      <w:pPr>
        <w:pStyle w:val="Heading4"/>
        <w:rPr>
          <w:rFonts w:eastAsia="Calibri"/>
        </w:rPr>
      </w:pPr>
      <w:r w:rsidRPr="007D5615">
        <w:rPr>
          <w:rFonts w:eastAsia="Calibri"/>
        </w:rPr>
        <w:t>The odds are great</w:t>
      </w:r>
    </w:p>
    <w:p w14:paraId="40EE7192" w14:textId="77777777" w:rsidR="007D14FC" w:rsidRPr="007D5615" w:rsidRDefault="007D14FC" w:rsidP="007D14FC">
      <w:pPr>
        <w:pStyle w:val="Heading4"/>
        <w:rPr>
          <w:rFonts w:eastAsia="Calibri"/>
        </w:rPr>
      </w:pPr>
      <w:r w:rsidRPr="007D5615">
        <w:rPr>
          <w:rFonts w:eastAsia="Calibri"/>
        </w:rPr>
        <w:t>But my spirit is strong,</w:t>
      </w:r>
    </w:p>
    <w:p w14:paraId="1687D06C" w14:textId="77777777" w:rsidR="007D14FC" w:rsidRPr="007D5615" w:rsidRDefault="007D14FC" w:rsidP="007D14FC">
      <w:pPr>
        <w:pStyle w:val="Heading4"/>
        <w:rPr>
          <w:rFonts w:eastAsia="Calibri"/>
        </w:rPr>
      </w:pPr>
      <w:r w:rsidRPr="007D5615">
        <w:rPr>
          <w:rFonts w:eastAsia="Calibri"/>
        </w:rPr>
        <w:t>My faith unbreakable,</w:t>
      </w:r>
    </w:p>
    <w:p w14:paraId="663BC111" w14:textId="77777777" w:rsidR="007D14FC" w:rsidRPr="007D5615" w:rsidRDefault="007D14FC" w:rsidP="007D14FC">
      <w:pPr>
        <w:pStyle w:val="Heading4"/>
        <w:rPr>
          <w:rFonts w:eastAsia="Calibri"/>
        </w:rPr>
      </w:pPr>
      <w:r w:rsidRPr="007D5615">
        <w:rPr>
          <w:rFonts w:eastAsia="Calibri"/>
        </w:rPr>
        <w:t>I am Aztec prince and Christian Christ.</w:t>
      </w:r>
    </w:p>
    <w:p w14:paraId="1D6AA230" w14:textId="77777777" w:rsidR="007D14FC" w:rsidRPr="007D5615" w:rsidRDefault="007D14FC" w:rsidP="007D14FC">
      <w:pPr>
        <w:pStyle w:val="Heading4"/>
        <w:rPr>
          <w:rFonts w:eastAsia="Calibri"/>
        </w:rPr>
      </w:pPr>
      <w:r w:rsidRPr="007D5615">
        <w:rPr>
          <w:rFonts w:eastAsia="Calibri"/>
        </w:rPr>
        <w:t>I SHALL ENDURE!</w:t>
      </w:r>
    </w:p>
    <w:p w14:paraId="1EDCCC54" w14:textId="77777777" w:rsidR="007D14FC" w:rsidRPr="007D5615" w:rsidRDefault="007D14FC" w:rsidP="007D14FC">
      <w:pPr>
        <w:pStyle w:val="Heading4"/>
        <w:rPr>
          <w:rFonts w:eastAsia="Calibri"/>
        </w:rPr>
      </w:pPr>
      <w:r w:rsidRPr="007D5615">
        <w:rPr>
          <w:rFonts w:eastAsia="Calibri"/>
        </w:rPr>
        <w:t>I WILL ENDURE!</w:t>
      </w:r>
      <w:r w:rsidRPr="007D5615">
        <w:rPr>
          <w:rStyle w:val="FootnoteReference"/>
          <w:rFonts w:eastAsia="Calibri"/>
        </w:rPr>
        <w:footnoteReference w:id="13"/>
      </w:r>
    </w:p>
    <w:p w14:paraId="17977188" w14:textId="77777777" w:rsidR="007D14FC" w:rsidRPr="005D388F" w:rsidRDefault="007D14FC" w:rsidP="007D14FC"/>
    <w:p w14:paraId="405AED6B" w14:textId="528E0A19" w:rsidR="007D14FC" w:rsidRDefault="00E92CFD" w:rsidP="00E92CFD">
      <w:pPr>
        <w:pStyle w:val="Heading3"/>
      </w:pPr>
      <w:r>
        <w:t>Sites</w:t>
      </w:r>
    </w:p>
    <w:p w14:paraId="0D642DC1" w14:textId="495B0096" w:rsidR="00E92CFD" w:rsidRDefault="00E92CFD" w:rsidP="00E92CFD">
      <w:r>
        <w:t>1-</w:t>
      </w:r>
      <w:r w:rsidRPr="00E92CFD">
        <w:rPr>
          <w:rStyle w:val="Style13ptBold"/>
        </w:rPr>
        <w:t xml:space="preserve"> </w:t>
      </w:r>
      <w:r>
        <w:rPr>
          <w:rStyle w:val="Style13ptBold"/>
        </w:rPr>
        <w:t xml:space="preserve">Gonzales 69 </w:t>
      </w:r>
      <w:r>
        <w:t xml:space="preserve">[Rodolfo Corky Gonzales (Renown Chicano Poet and activist), stanzas 1-19, 1969. </w:t>
      </w:r>
      <w:r>
        <w:rPr>
          <w:i/>
          <w:iCs/>
        </w:rPr>
        <w:t xml:space="preserve">I am </w:t>
      </w:r>
      <w:r w:rsidRPr="002801BF">
        <w:rPr>
          <w:i/>
          <w:iCs/>
        </w:rPr>
        <w:t>Joaquin</w:t>
      </w:r>
      <w:r>
        <w:t xml:space="preserve"> </w:t>
      </w:r>
      <w:r w:rsidRPr="002801BF">
        <w:t>https://www.latinamericanstudies.org/latinos/joaquin.htm</w:t>
      </w:r>
      <w:r>
        <w:t>]</w:t>
      </w:r>
    </w:p>
    <w:p w14:paraId="082D45C6" w14:textId="15D21A8F" w:rsidR="00E92CFD" w:rsidRPr="003C0041" w:rsidRDefault="00E92CFD" w:rsidP="00E92CFD">
      <w:pPr>
        <w:rPr>
          <w:sz w:val="16"/>
        </w:rPr>
      </w:pPr>
      <w:r>
        <w:t>2-</w:t>
      </w:r>
      <w:r w:rsidRPr="00E92CFD">
        <w:rPr>
          <w:rStyle w:val="Style13ptBold"/>
        </w:rPr>
        <w:t xml:space="preserve"> </w:t>
      </w:r>
      <w:r>
        <w:rPr>
          <w:rStyle w:val="Style13ptBold"/>
        </w:rPr>
        <w:t xml:space="preserve">Paradela 24 </w:t>
      </w:r>
      <w:r w:rsidRPr="00633E1A">
        <w:rPr>
          <w:sz w:val="16"/>
        </w:rPr>
        <w:t>[Mike Paradela (Is on the board of the San Jose Peace and Justice Center, Active city organizer since 2014), San Jose May Day, April 23</w:t>
      </w:r>
      <w:r w:rsidRPr="00633E1A">
        <w:rPr>
          <w:sz w:val="16"/>
          <w:vertAlign w:val="superscript"/>
        </w:rPr>
        <w:t>rd</w:t>
      </w:r>
      <w:r w:rsidRPr="00633E1A">
        <w:rPr>
          <w:sz w:val="16"/>
        </w:rPr>
        <w:t xml:space="preserve">, 2024. </w:t>
      </w:r>
      <w:r w:rsidRPr="00633E1A">
        <w:rPr>
          <w:i/>
          <w:iCs/>
          <w:sz w:val="16"/>
        </w:rPr>
        <w:t xml:space="preserve">Lessons for Working People: Slavery and the Fight fort a Shorter Working Day </w:t>
      </w:r>
      <w:r w:rsidRPr="00633E1A">
        <w:rPr>
          <w:sz w:val="16"/>
        </w:rPr>
        <w:t>https://maydaysanjose.org/en-us/blog/slavery-and-the-fight-for-a-shorter-working-day]</w:t>
      </w:r>
    </w:p>
    <w:p w14:paraId="78844BBA" w14:textId="58B23423" w:rsidR="00E92CFD" w:rsidRPr="003C0041" w:rsidRDefault="00E92CFD" w:rsidP="00E92CFD">
      <w:pPr>
        <w:rPr>
          <w:rFonts w:eastAsia="Aptos"/>
        </w:rPr>
      </w:pPr>
      <w:r>
        <w:t xml:space="preserve">3- </w:t>
      </w:r>
      <w:r w:rsidRPr="00942413">
        <w:rPr>
          <w:rFonts w:eastAsia="Aptos"/>
          <w:b/>
          <w:bCs/>
          <w:sz w:val="26"/>
        </w:rPr>
        <w:t xml:space="preserve">Reny et al. 19 </w:t>
      </w:r>
      <w:r w:rsidRPr="00942413">
        <w:rPr>
          <w:rFonts w:eastAsia="Aptos"/>
        </w:rPr>
        <w:t>[Tyler T. Reny, PhD, UCLA, Political Science, Current Associate Professor at Claremont Graduate College, Ali A. Venezuela, PhD, Stanford University, American Politics Expert w/ an emphasis on Latino voting, Current Associate Professor at American University, PhD, University of Washington, Political Science, Current Associate Professor at the University of New Mexico, July 2019. “No, You’re Playing the Race Card”: Testing the Effects of Anti-Black, Anti-Latino, and Anti-Immigrant Appeals in the Post-Obama Era, https://www.researchgate.net/profile/Tyler-Reny/publication/334542130_No_You're_Playing_the_Race_Card_Testing_the_Effects_of_Anti-Black_Anti-Latino_and_Anti-Immigrant_Appeals_in_the_Post-Obama_Era/links/5dc4e4f3299bf1a47b1f8f53/No-Youre-Playing-the-Race-Card-Testing-the-Effects-of-Anti-Black-Anti-Latino-and-Anti-Immigrant-Appeals-in-the-Post-Obama-Era.pdf//</w:t>
      </w:r>
      <w:r w:rsidRPr="00942413">
        <w:rPr>
          <w:rFonts w:eastAsia="Aptos"/>
          <w:b/>
          <w:bCs/>
          <w:i/>
          <w:iCs/>
          <w:color w:val="0F9ED5"/>
        </w:rPr>
        <w:t>msu-garefire</w:t>
      </w:r>
      <w:r w:rsidRPr="00942413">
        <w:rPr>
          <w:rFonts w:eastAsia="Aptos"/>
        </w:rPr>
        <w:t>] DOA: 5/29/2025</w:t>
      </w:r>
    </w:p>
    <w:p w14:paraId="065A2093" w14:textId="1E5C5EEC" w:rsidR="00E92CFD" w:rsidRPr="003C0041" w:rsidRDefault="00E92CFD" w:rsidP="00E92CFD">
      <w:r w:rsidRPr="00E92CFD">
        <w:t>4-</w:t>
      </w:r>
      <w:r>
        <w:rPr>
          <w:b/>
          <w:bCs/>
          <w:sz w:val="26"/>
        </w:rPr>
        <w:t xml:space="preserve"> </w:t>
      </w:r>
      <w:r w:rsidRPr="00942413">
        <w:rPr>
          <w:b/>
          <w:bCs/>
          <w:sz w:val="26"/>
        </w:rPr>
        <w:t xml:space="preserve">Reny et al. 19 </w:t>
      </w:r>
      <w:r w:rsidRPr="00942413">
        <w:t>[Tyler T. Reny, PhD, UCLA, Political Science, Current Associate Professor at Claremont Graduate College, Ali A. Venezuela, PhD, Stanford University, American Politics Expert w/ an emphasis on Latino voting, Current Associate Professor at American University, PhD, University of Washington, Political Science, Current Associate Professor at the University of New Mexico, July 2019. “No, You’re Playing the Race Card”: Testing the Effects of Anti-Black, Anti-Latino, and Anti-Immigrant Appeals in the Post-Obama Era, https://www.researchgate.net/profile/Tyler-Reny/publication/334542130_No_You're_Playing_the_Race_Card_Testing_the_Effects_of_Anti-Black_Anti-Latino_and_Anti-Immigrant_Appeals_in_the_Post-Obama_Era/links/5dc4e4f3299bf1a47b1f8f53/No-Youre-Playing-the-Race-Card-Testing-the-Effects-of-Anti-Black-Anti-Latino-and-Anti-Immigrant-Appeals-in-the-Post-Obama-Era.pdf//</w:t>
      </w:r>
      <w:r w:rsidRPr="00942413">
        <w:rPr>
          <w:b/>
          <w:bCs/>
          <w:i/>
          <w:iCs/>
          <w:color w:val="0F9ED5"/>
        </w:rPr>
        <w:t>msu-garefire</w:t>
      </w:r>
      <w:r w:rsidRPr="00942413">
        <w:t>] DOA: 5/29/2025</w:t>
      </w:r>
    </w:p>
    <w:p w14:paraId="6FF22A25" w14:textId="206B38A3" w:rsidR="00E92CFD" w:rsidRPr="003C0041" w:rsidRDefault="00E92CFD" w:rsidP="00E92CFD">
      <w:pPr>
        <w:rPr>
          <w:rFonts w:eastAsia="Aptos"/>
          <w:i/>
          <w:iCs/>
        </w:rPr>
      </w:pPr>
      <w:r>
        <w:t xml:space="preserve">5- </w:t>
      </w:r>
      <w:r w:rsidRPr="009E2AD9">
        <w:rPr>
          <w:rFonts w:eastAsia="Aptos"/>
          <w:b/>
          <w:bCs/>
          <w:sz w:val="26"/>
        </w:rPr>
        <w:t xml:space="preserve">Bradley &amp; Noronha 23 </w:t>
      </w:r>
      <w:r w:rsidRPr="009E2AD9">
        <w:rPr>
          <w:rFonts w:eastAsia="Aptos"/>
        </w:rPr>
        <w:t xml:space="preserve">[Gracie Mae Bradley, Writer, Interim Director of Liberty, Founding member of Against Borders for Children, Luke de Noronha, Writer at Sarah Parker Resmond Centre, Wrote </w:t>
      </w:r>
      <w:r w:rsidRPr="009E2AD9">
        <w:rPr>
          <w:rFonts w:eastAsia="Aptos"/>
          <w:i/>
          <w:iCs/>
        </w:rPr>
        <w:t>Deporting Black Britons: Portraits of Deportation to Jamaica</w:t>
      </w:r>
      <w:r w:rsidRPr="009E2AD9">
        <w:rPr>
          <w:rFonts w:eastAsia="Aptos"/>
        </w:rPr>
        <w:t>, 2023. Border abolition and the struggle against capitalism, Soundings, https://discovery.ucl.ac.uk/id/eprint/10208476/1/de%20Noronha_Border%20abolition%20and%20the%20struggle%20against%20capitalism%20-%20Soundings%20.pdf//</w:t>
      </w:r>
      <w:r w:rsidRPr="009E2AD9">
        <w:rPr>
          <w:rFonts w:eastAsia="Aptos"/>
          <w:b/>
          <w:bCs/>
          <w:i/>
          <w:iCs/>
          <w:color w:val="77206D"/>
        </w:rPr>
        <w:t>msu-garefire</w:t>
      </w:r>
      <w:r w:rsidRPr="009E2AD9">
        <w:rPr>
          <w:rFonts w:eastAsia="Aptos"/>
        </w:rPr>
        <w:t>]DOA: 6/16/2025</w:t>
      </w:r>
    </w:p>
    <w:p w14:paraId="3847C315" w14:textId="3764AD3B" w:rsidR="00E92CFD" w:rsidRDefault="00E92CFD" w:rsidP="00E92CFD">
      <w:r>
        <w:t xml:space="preserve">6- </w:t>
      </w:r>
      <w:r w:rsidRPr="00654F3F">
        <w:rPr>
          <w:rStyle w:val="Style13ptBold"/>
        </w:rPr>
        <w:t>Sharma 20</w:t>
      </w:r>
      <w:r w:rsidRPr="00E6270C">
        <w:t xml:space="preserve"> [Nandita</w:t>
      </w:r>
      <w:r>
        <w:t xml:space="preserve"> Sharma (</w:t>
      </w:r>
      <w:r w:rsidRPr="00E6270C">
        <w:t>Professor of Sociology @ University of Hawaii</w:t>
      </w:r>
      <w:r>
        <w:t xml:space="preserve">, </w:t>
      </w:r>
      <w:r w:rsidRPr="00E6270C">
        <w:t>Manoa, PhD in Sociology and Equity Studies @ University of Toronto</w:t>
      </w:r>
      <w:r>
        <w:t>),</w:t>
      </w:r>
      <w:r w:rsidRPr="00E6270C">
        <w:t xml:space="preserve"> “The National Politics of Separation</w:t>
      </w:r>
      <w:r>
        <w:t>,</w:t>
      </w:r>
      <w:r w:rsidRPr="00E6270C">
        <w:t>”</w:t>
      </w:r>
      <w:r>
        <w:t xml:space="preserve"> </w:t>
      </w:r>
      <w:r w:rsidRPr="007F6914">
        <w:rPr>
          <w:i/>
          <w:iCs/>
        </w:rPr>
        <w:t>Home Rule: National Sovereignty and the Separation of Natives and Migrants</w:t>
      </w:r>
      <w:r w:rsidRPr="00E6270C">
        <w:t>, Duke University Press, p. 1-35</w:t>
      </w:r>
      <w:r>
        <w:t>, ashtar</w:t>
      </w:r>
      <w:r w:rsidRPr="00E6270C">
        <w:t>]</w:t>
      </w:r>
    </w:p>
    <w:p w14:paraId="2D64E67D" w14:textId="0BE55F6A" w:rsidR="00E92CFD" w:rsidRDefault="00E92CFD" w:rsidP="00E92CFD">
      <w:pPr>
        <w:rPr>
          <w:rFonts w:eastAsia="Aptos"/>
        </w:rPr>
      </w:pPr>
      <w:r w:rsidRPr="00E92CFD">
        <w:t>7-</w:t>
      </w:r>
      <w:r>
        <w:rPr>
          <w:rFonts w:eastAsia="Aptos"/>
          <w:b/>
          <w:bCs/>
          <w:sz w:val="26"/>
        </w:rPr>
        <w:t xml:space="preserve"> </w:t>
      </w:r>
      <w:r w:rsidRPr="00281A98">
        <w:rPr>
          <w:rFonts w:eastAsia="Aptos"/>
          <w:b/>
          <w:bCs/>
          <w:sz w:val="26"/>
        </w:rPr>
        <w:t>U.S. Equal Employment Opportunity Commission</w:t>
      </w:r>
      <w:r w:rsidRPr="00281A98">
        <w:rPr>
          <w:rFonts w:eastAsia="Aptos"/>
        </w:rPr>
        <w:t xml:space="preserve"> [U.S. Equal Employment Opportunity Commission, THE USFG, N.D. Federal Laws Prohibiting Job Discrimination Questions And Answers, </w:t>
      </w:r>
      <w:r w:rsidRPr="00281A98">
        <w:rPr>
          <w:rFonts w:eastAsia="Aptos"/>
        </w:rPr>
        <w:t>https://www.eeoc.gov/fact-sheet/federal-laws-prohibiting-job-discrimination-questions-and-answers//</w:t>
      </w:r>
      <w:r w:rsidRPr="00281A98">
        <w:rPr>
          <w:rFonts w:eastAsia="Aptos"/>
          <w:b/>
          <w:bCs/>
          <w:i/>
          <w:iCs/>
        </w:rPr>
        <w:t>msu-garefire</w:t>
      </w:r>
      <w:r w:rsidRPr="00281A98">
        <w:rPr>
          <w:rFonts w:eastAsia="Aptos"/>
        </w:rPr>
        <w:t>] DOA</w:t>
      </w:r>
      <w:r w:rsidRPr="00281A98">
        <w:rPr>
          <w:rFonts w:eastAsia="Aptos"/>
        </w:rPr>
        <w:t>: 6/18/2025</w:t>
      </w:r>
    </w:p>
    <w:p w14:paraId="42A26512" w14:textId="0B3BCF25" w:rsidR="00E92CFD" w:rsidRDefault="00E92CFD" w:rsidP="00E92CFD">
      <w:r>
        <w:t xml:space="preserve">8- </w:t>
      </w:r>
      <w:r>
        <w:rPr>
          <w:rStyle w:val="Style13ptBold"/>
        </w:rPr>
        <w:t xml:space="preserve">Fasih 25 </w:t>
      </w:r>
      <w:r>
        <w:t>[Suha Fasih (JD, Arizona State University, Current Legal Intern at Global Centre for the Responsibility to Protect), Law Journal for Social Justice at Arizona State University February 5</w:t>
      </w:r>
      <w:r w:rsidRPr="008D00EB">
        <w:rPr>
          <w:vertAlign w:val="superscript"/>
        </w:rPr>
        <w:t>th</w:t>
      </w:r>
      <w:r>
        <w:t xml:space="preserve">, 2025. </w:t>
      </w:r>
      <w:r w:rsidRPr="008D00EB">
        <w:rPr>
          <w:i/>
          <w:iCs/>
        </w:rPr>
        <w:t>The Hidden Exploitation of Immigrant Labor in Underprivileged Communities</w:t>
      </w:r>
      <w:r>
        <w:t xml:space="preserve"> </w:t>
      </w:r>
      <w:r w:rsidRPr="008D00EB">
        <w:t>https://lawjournalforsocialjustice.com/2025/02/05/the-hidden-exploitation-of-immigrant-labor-in-underprivileged-communities/</w:t>
      </w:r>
      <w:r>
        <w:t>//</w:t>
      </w:r>
      <w:r>
        <w:rPr>
          <w:b/>
          <w:bCs/>
          <w:i/>
          <w:iCs/>
        </w:rPr>
        <w:t>msu-garefire</w:t>
      </w:r>
      <w:r>
        <w:t>]</w:t>
      </w:r>
    </w:p>
    <w:p w14:paraId="4487B31E" w14:textId="4FE78B8D" w:rsidR="00E92CFD" w:rsidRDefault="00E92CFD" w:rsidP="00E92CFD">
      <w:r>
        <w:t xml:space="preserve">9- </w:t>
      </w:r>
      <w:r>
        <w:rPr>
          <w:rStyle w:val="Style13ptBold"/>
        </w:rPr>
        <w:t xml:space="preserve">Gomez 20 </w:t>
      </w:r>
      <w:r w:rsidRPr="00CD4B89">
        <w:t>[Laura E. Gomez, JD, Stanford University, Professor at UCLA in Chicano &amp; Chicana studies, August 20</w:t>
      </w:r>
      <w:r w:rsidRPr="00CD4B89">
        <w:rPr>
          <w:vertAlign w:val="superscript"/>
        </w:rPr>
        <w:t>th</w:t>
      </w:r>
      <w:r w:rsidRPr="00CD4B89">
        <w:t>, 2020. The New Press, Inventing Latinos: A New Story of American Racism pp. 21-34//</w:t>
      </w:r>
      <w:r>
        <w:rPr>
          <w:b/>
          <w:bCs/>
          <w:i/>
          <w:iCs/>
          <w:color w:val="FFC000" w:themeColor="accent4"/>
        </w:rPr>
        <w:t>msu</w:t>
      </w:r>
      <w:r w:rsidRPr="0044028F">
        <w:rPr>
          <w:b/>
          <w:bCs/>
          <w:i/>
          <w:iCs/>
          <w:color w:val="FFC000" w:themeColor="accent4"/>
        </w:rPr>
        <w:t>-garefire</w:t>
      </w:r>
      <w:r w:rsidRPr="00CD4B89">
        <w:t>] DOA: 5/27/2025</w:t>
      </w:r>
    </w:p>
    <w:p w14:paraId="24EF6416" w14:textId="67B83FB5" w:rsidR="00E92CFD" w:rsidRPr="008E459C" w:rsidRDefault="00E92CFD" w:rsidP="00E92CFD">
      <w:r>
        <w:t xml:space="preserve">10- </w:t>
      </w:r>
      <w:r>
        <w:rPr>
          <w:rStyle w:val="Style13ptBold"/>
        </w:rPr>
        <w:t xml:space="preserve">Glass 22 </w:t>
      </w:r>
      <w:r>
        <w:t>[Aurelia Glass (MS, Internation Economics and Finance, John Hopkins School for Advacned International Studies, Policy Analyst for the Inclusive Policy Team at Center for American Progress), Center for American Progress, December 5</w:t>
      </w:r>
      <w:r w:rsidRPr="008E459C">
        <w:rPr>
          <w:vertAlign w:val="superscript"/>
        </w:rPr>
        <w:t>th</w:t>
      </w:r>
      <w:r>
        <w:t xml:space="preserve">, 2022. </w:t>
      </w:r>
      <w:r w:rsidRPr="008E459C">
        <w:rPr>
          <w:i/>
          <w:iCs/>
        </w:rPr>
        <w:t>The NLRB Protects Workers’ Right to Organize, Yet Remains Undefeated</w:t>
      </w:r>
      <w:r>
        <w:t xml:space="preserve">, </w:t>
      </w:r>
      <w:r w:rsidRPr="008E459C">
        <w:t>https://www.americanprogress.org/article/the-nlrb-protects-workers-right-to-organize-yet-remains-underfunded/?</w:t>
      </w:r>
      <w:r>
        <w:t>//</w:t>
      </w:r>
      <w:r>
        <w:rPr>
          <w:b/>
          <w:bCs/>
          <w:i/>
          <w:iCs/>
        </w:rPr>
        <w:t>msu-garefire</w:t>
      </w:r>
      <w:r>
        <w:t>]</w:t>
      </w:r>
    </w:p>
    <w:p w14:paraId="20612D53" w14:textId="5BBF1B6B" w:rsidR="00E92CFD" w:rsidRDefault="00E92CFD" w:rsidP="00E92CFD">
      <w:r>
        <w:t xml:space="preserve">11-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p w14:paraId="04B9B93A" w14:textId="77777777" w:rsidR="00E92CFD" w:rsidRPr="00E92CFD" w:rsidRDefault="00E92CFD" w:rsidP="00E92CFD">
      <w:r>
        <w:t xml:space="preserve">12-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p w14:paraId="48BDD1E6" w14:textId="77777777" w:rsidR="00E92CFD" w:rsidRPr="00E92CFD" w:rsidRDefault="00E92CFD" w:rsidP="00E92CFD">
      <w:r>
        <w:t xml:space="preserve">13-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p w14:paraId="48CFA83F" w14:textId="352A2D9C" w:rsidR="00E92CFD" w:rsidRPr="00E92CFD" w:rsidRDefault="00E92CFD" w:rsidP="00E92CFD"/>
    <w:sectPr w:rsidR="00E92CFD" w:rsidRPr="00E92C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F0462" w14:textId="77777777" w:rsidR="00BB5FAB" w:rsidRDefault="00BB5FAB" w:rsidP="00066D2C">
      <w:pPr>
        <w:spacing w:after="0" w:line="240" w:lineRule="auto"/>
      </w:pPr>
      <w:r>
        <w:separator/>
      </w:r>
    </w:p>
  </w:endnote>
  <w:endnote w:type="continuationSeparator" w:id="0">
    <w:p w14:paraId="3E941EDC" w14:textId="77777777" w:rsidR="00BB5FAB" w:rsidRDefault="00BB5F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E63A6" w14:textId="77777777" w:rsidR="00BB5FAB" w:rsidRDefault="00BB5FAB" w:rsidP="00066D2C">
      <w:pPr>
        <w:spacing w:after="0" w:line="240" w:lineRule="auto"/>
      </w:pPr>
      <w:r>
        <w:separator/>
      </w:r>
    </w:p>
  </w:footnote>
  <w:footnote w:type="continuationSeparator" w:id="0">
    <w:p w14:paraId="5C6365D4" w14:textId="77777777" w:rsidR="00BB5FAB" w:rsidRDefault="00BB5FAB" w:rsidP="00066D2C">
      <w:pPr>
        <w:spacing w:after="0" w:line="240" w:lineRule="auto"/>
      </w:pPr>
      <w:r>
        <w:continuationSeparator/>
      </w:r>
    </w:p>
  </w:footnote>
  <w:footnote w:id="1">
    <w:p w14:paraId="27EB3F08" w14:textId="77777777" w:rsidR="007D14FC" w:rsidRPr="002801BF" w:rsidRDefault="007D14FC" w:rsidP="007D14FC">
      <w:pPr>
        <w:pStyle w:val="FootnoteText"/>
        <w:rPr>
          <w:rStyle w:val="Style13ptBold"/>
        </w:rPr>
      </w:pPr>
      <w:r>
        <w:rPr>
          <w:rStyle w:val="FootnoteReference"/>
        </w:rPr>
        <w:footnoteRef/>
      </w:r>
      <w:r>
        <w:t xml:space="preserve"> </w:t>
      </w:r>
      <w:r>
        <w:rPr>
          <w:rStyle w:val="Style13ptBold"/>
        </w:rPr>
        <w:t xml:space="preserve">Gonzales 69 </w:t>
      </w:r>
      <w:r>
        <w:t xml:space="preserve">[Rodolfo Corky Gonzales (Renown Chicano Poet and activist), stanzas 1-19, 1969. </w:t>
      </w:r>
      <w:r>
        <w:rPr>
          <w:i/>
          <w:iCs/>
        </w:rPr>
        <w:t xml:space="preserve">I am </w:t>
      </w:r>
      <w:r w:rsidRPr="002801BF">
        <w:rPr>
          <w:i/>
          <w:iCs/>
        </w:rPr>
        <w:t>Joaquin</w:t>
      </w:r>
      <w:r>
        <w:t xml:space="preserve"> </w:t>
      </w:r>
      <w:r w:rsidRPr="002801BF">
        <w:t>https://www.latinamericanstudies.org/latinos/joaquin.htm</w:t>
      </w:r>
      <w:r>
        <w:t>]</w:t>
      </w:r>
    </w:p>
  </w:footnote>
  <w:footnote w:id="2">
    <w:p w14:paraId="06DDDA78" w14:textId="77777777" w:rsidR="007D14FC" w:rsidRPr="003C0041" w:rsidRDefault="007D14FC" w:rsidP="007D14FC">
      <w:pPr>
        <w:rPr>
          <w:sz w:val="16"/>
        </w:rPr>
      </w:pPr>
      <w:r>
        <w:rPr>
          <w:rStyle w:val="FootnoteReference"/>
        </w:rPr>
        <w:footnoteRef/>
      </w:r>
      <w:r>
        <w:t xml:space="preserve"> </w:t>
      </w:r>
      <w:r>
        <w:rPr>
          <w:rStyle w:val="Style13ptBold"/>
        </w:rPr>
        <w:t xml:space="preserve">Paradela 24 </w:t>
      </w:r>
      <w:r w:rsidRPr="00633E1A">
        <w:rPr>
          <w:sz w:val="16"/>
        </w:rPr>
        <w:t>[Mike Paradela (Is on the board of the San Jose Peace and Justice Center, Active city organizer since 2014), San Jose May Day, April 23</w:t>
      </w:r>
      <w:r w:rsidRPr="00633E1A">
        <w:rPr>
          <w:sz w:val="16"/>
          <w:vertAlign w:val="superscript"/>
        </w:rPr>
        <w:t>rd</w:t>
      </w:r>
      <w:r w:rsidRPr="00633E1A">
        <w:rPr>
          <w:sz w:val="16"/>
        </w:rPr>
        <w:t xml:space="preserve">, 2024. </w:t>
      </w:r>
      <w:r w:rsidRPr="00633E1A">
        <w:rPr>
          <w:i/>
          <w:iCs/>
          <w:sz w:val="16"/>
        </w:rPr>
        <w:t xml:space="preserve">Lessons for Working People: Slavery and the Fight fort a Shorter Working Day </w:t>
      </w:r>
      <w:r w:rsidRPr="00633E1A">
        <w:rPr>
          <w:sz w:val="16"/>
        </w:rPr>
        <w:t>https://maydaysanjose.org/en-us/blog/slavery-and-the-fight-for-a-shorter-working-day]</w:t>
      </w:r>
    </w:p>
  </w:footnote>
  <w:footnote w:id="3">
    <w:p w14:paraId="0812E8CA" w14:textId="77777777" w:rsidR="007D14FC" w:rsidRPr="003C0041" w:rsidRDefault="007D14FC" w:rsidP="007D14FC">
      <w:pPr>
        <w:rPr>
          <w:rFonts w:eastAsia="Aptos"/>
        </w:rPr>
      </w:pPr>
      <w:r>
        <w:rPr>
          <w:rStyle w:val="FootnoteReference"/>
        </w:rPr>
        <w:footnoteRef/>
      </w:r>
      <w:r>
        <w:t xml:space="preserve"> </w:t>
      </w:r>
      <w:r w:rsidRPr="00942413">
        <w:rPr>
          <w:rFonts w:eastAsia="Aptos"/>
          <w:b/>
          <w:bCs/>
          <w:sz w:val="26"/>
        </w:rPr>
        <w:t xml:space="preserve">Reny et al. 19 </w:t>
      </w:r>
      <w:r w:rsidRPr="00942413">
        <w:rPr>
          <w:rFonts w:eastAsia="Aptos"/>
        </w:rPr>
        <w:t>[Tyler T. Reny, PhD, UCLA, Political Science, Current Associate Professor at Claremont Graduate College, Ali A. Venezuela, PhD, Stanford University, American Politics Expert w/ an emphasis on Latino voting, Current Associate Professor at American University, PhD, University of Washington, Political Science, Current Associate Professor at the University of New Mexico, July 2019. “No, You’re Playing the Race Card”: Testing the Effects of Anti-Black, Anti-Latino, and Anti-Immigrant Appeals in the Post-Obama Era, https://www.researchgate.net/profile/Tyler-Reny/publication/334542130_No_You're_Playing_the_Race_Card_Testing_the_Effects_of_Anti-Black_Anti-Latino_and_Anti-Immigrant_Appeals_in_the_Post-Obama_Era/links/5dc4e4f3299bf1a47b1f8f53/No-Youre-Playing-the-Race-Card-Testing-the-Effects-of-Anti-Black-Anti-Latino-and-Anti-Immigrant-Appeals-in-the-Post-Obama-Era.pdf//</w:t>
      </w:r>
      <w:r w:rsidRPr="00942413">
        <w:rPr>
          <w:rFonts w:eastAsia="Aptos"/>
          <w:b/>
          <w:bCs/>
          <w:i/>
          <w:iCs/>
          <w:color w:val="0F9ED5"/>
        </w:rPr>
        <w:t>msu-garefire</w:t>
      </w:r>
      <w:r w:rsidRPr="00942413">
        <w:rPr>
          <w:rFonts w:eastAsia="Aptos"/>
        </w:rPr>
        <w:t>] DOA: 5/29/2025</w:t>
      </w:r>
    </w:p>
  </w:footnote>
  <w:footnote w:id="4">
    <w:p w14:paraId="587953E4" w14:textId="77777777" w:rsidR="007D14FC" w:rsidRPr="003C0041" w:rsidRDefault="007D14FC" w:rsidP="007D14FC">
      <w:pPr>
        <w:rPr>
          <w:rFonts w:eastAsia="Aptos"/>
        </w:rPr>
      </w:pPr>
      <w:r>
        <w:rPr>
          <w:rStyle w:val="FootnoteReference"/>
        </w:rPr>
        <w:footnoteRef/>
      </w:r>
      <w:r>
        <w:t xml:space="preserve"> </w:t>
      </w:r>
      <w:r w:rsidRPr="00942413">
        <w:rPr>
          <w:rFonts w:eastAsia="Aptos"/>
          <w:b/>
          <w:bCs/>
          <w:sz w:val="26"/>
        </w:rPr>
        <w:t xml:space="preserve">Reny et al. 19 </w:t>
      </w:r>
      <w:r w:rsidRPr="00942413">
        <w:rPr>
          <w:rFonts w:eastAsia="Aptos"/>
        </w:rPr>
        <w:t>[Tyler T. Reny, PhD, UCLA, Political Science, Current Associate Professor at Claremont Graduate College, Ali A. Venezuela, PhD, Stanford University, American Politics Expert w/ an emphasis on Latino voting, Current Associate Professor at American University, PhD, University of Washington, Political Science, Current Associate Professor at the University of New Mexico, July 2019. “No, You’re Playing the Race Card”: Testing the Effects of Anti-Black, Anti-Latino, and Anti-Immigrant Appeals in the Post-Obama Era, https://www.researchgate.net/profile/Tyler-Reny/publication/334542130_No_You're_Playing_the_Race_Card_Testing_the_Effects_of_Anti-Black_Anti-Latino_and_Anti-Immigrant_Appeals_in_the_Post-Obama_Era/links/5dc4e4f3299bf1a47b1f8f53/No-Youre-Playing-the-Race-Card-Testing-the-Effects-of-Anti-Black-Anti-Latino-and-Anti-Immigrant-Appeals-in-the-Post-Obama-Era.pdf//</w:t>
      </w:r>
      <w:r w:rsidRPr="00942413">
        <w:rPr>
          <w:rFonts w:eastAsia="Aptos"/>
          <w:b/>
          <w:bCs/>
          <w:i/>
          <w:iCs/>
          <w:color w:val="0F9ED5"/>
        </w:rPr>
        <w:t>msu-garefire</w:t>
      </w:r>
      <w:r w:rsidRPr="00942413">
        <w:rPr>
          <w:rFonts w:eastAsia="Aptos"/>
        </w:rPr>
        <w:t>] DOA: 5/29/2025</w:t>
      </w:r>
    </w:p>
  </w:footnote>
  <w:footnote w:id="5">
    <w:p w14:paraId="419428BF" w14:textId="77777777" w:rsidR="007D14FC" w:rsidRPr="003C0041" w:rsidRDefault="007D14FC" w:rsidP="007D14FC">
      <w:pPr>
        <w:rPr>
          <w:rFonts w:eastAsia="Aptos"/>
          <w:i/>
          <w:iCs/>
        </w:rPr>
      </w:pPr>
      <w:r>
        <w:rPr>
          <w:rStyle w:val="FootnoteReference"/>
        </w:rPr>
        <w:footnoteRef/>
      </w:r>
      <w:r>
        <w:t xml:space="preserve"> </w:t>
      </w:r>
      <w:r w:rsidRPr="009E2AD9">
        <w:rPr>
          <w:rFonts w:eastAsia="Aptos"/>
          <w:b/>
          <w:bCs/>
          <w:sz w:val="26"/>
        </w:rPr>
        <w:t xml:space="preserve">Bradley &amp; Noronha 23 </w:t>
      </w:r>
      <w:r w:rsidRPr="009E2AD9">
        <w:rPr>
          <w:rFonts w:eastAsia="Aptos"/>
        </w:rPr>
        <w:t xml:space="preserve">[Gracie Mae Bradley, Writer, Interim Director of Liberty, Founding member of Against Borders for Children, Luke de Noronha, Writer at Sarah Parker Resmond Centre, Wrote </w:t>
      </w:r>
      <w:r w:rsidRPr="009E2AD9">
        <w:rPr>
          <w:rFonts w:eastAsia="Aptos"/>
          <w:i/>
          <w:iCs/>
        </w:rPr>
        <w:t>Deporting Black Britons: Portraits of Deportation to Jamaica</w:t>
      </w:r>
      <w:r w:rsidRPr="009E2AD9">
        <w:rPr>
          <w:rFonts w:eastAsia="Aptos"/>
        </w:rPr>
        <w:t>, 2023. Border abolition and the struggle against capitalism, Soundings, https://discovery.ucl.ac.uk/id/eprint/10208476/1/de%20Noronha_Border%20abolition%20and%20the%20struggle%20against%20capitalism%20-%20Soundings%20.pdf//</w:t>
      </w:r>
      <w:r w:rsidRPr="009E2AD9">
        <w:rPr>
          <w:rFonts w:eastAsia="Aptos"/>
          <w:b/>
          <w:bCs/>
          <w:i/>
          <w:iCs/>
          <w:color w:val="77206D"/>
        </w:rPr>
        <w:t>msu-garefire</w:t>
      </w:r>
      <w:r w:rsidRPr="009E2AD9">
        <w:rPr>
          <w:rFonts w:eastAsia="Aptos"/>
        </w:rPr>
        <w:t>]DOA: 6/16/2025</w:t>
      </w:r>
    </w:p>
  </w:footnote>
  <w:footnote w:id="6">
    <w:p w14:paraId="6BEBF5D6" w14:textId="77777777" w:rsidR="007D14FC" w:rsidRDefault="007D14FC" w:rsidP="007D14FC">
      <w:r>
        <w:rPr>
          <w:rStyle w:val="FootnoteReference"/>
        </w:rPr>
        <w:footnoteRef/>
      </w:r>
      <w:r>
        <w:t xml:space="preserve"> </w:t>
      </w:r>
      <w:r w:rsidRPr="00654F3F">
        <w:rPr>
          <w:rStyle w:val="Style13ptBold"/>
        </w:rPr>
        <w:t>Sharma 20</w:t>
      </w:r>
      <w:r w:rsidRPr="00E6270C">
        <w:t xml:space="preserve"> [Nandita</w:t>
      </w:r>
      <w:r>
        <w:t xml:space="preserve"> Sharma (</w:t>
      </w:r>
      <w:r w:rsidRPr="00E6270C">
        <w:t>Professor of Sociology @ University of Hawaii</w:t>
      </w:r>
      <w:r>
        <w:t xml:space="preserve">, </w:t>
      </w:r>
      <w:r w:rsidRPr="00E6270C">
        <w:t>Manoa, PhD in Sociology and Equity Studies @ University of Toronto</w:t>
      </w:r>
      <w:r>
        <w:t>),</w:t>
      </w:r>
      <w:r w:rsidRPr="00E6270C">
        <w:t xml:space="preserve"> “The National Politics of Separation</w:t>
      </w:r>
      <w:r>
        <w:t>,</w:t>
      </w:r>
      <w:r w:rsidRPr="00E6270C">
        <w:t>”</w:t>
      </w:r>
      <w:r>
        <w:t xml:space="preserve"> </w:t>
      </w:r>
      <w:r w:rsidRPr="007F6914">
        <w:rPr>
          <w:i/>
          <w:iCs/>
        </w:rPr>
        <w:t>Home Rule: National Sovereignty and the Separation of Natives and Migrants</w:t>
      </w:r>
      <w:r w:rsidRPr="00E6270C">
        <w:t>, Duke University Press, p. 1-35</w:t>
      </w:r>
      <w:r>
        <w:t>, ashtar</w:t>
      </w:r>
      <w:r w:rsidRPr="00E6270C">
        <w:t>]</w:t>
      </w:r>
    </w:p>
    <w:p w14:paraId="5642F366" w14:textId="77777777" w:rsidR="007D14FC" w:rsidRDefault="007D14FC" w:rsidP="007D14FC">
      <w:pPr>
        <w:pStyle w:val="FootnoteText"/>
      </w:pPr>
    </w:p>
  </w:footnote>
  <w:footnote w:id="7">
    <w:p w14:paraId="6180762E" w14:textId="77777777" w:rsidR="007D14FC" w:rsidRPr="003C0041" w:rsidRDefault="007D14FC" w:rsidP="007D14FC">
      <w:pPr>
        <w:rPr>
          <w:rFonts w:eastAsia="Aptos"/>
        </w:rPr>
      </w:pPr>
      <w:r>
        <w:rPr>
          <w:rStyle w:val="FootnoteReference"/>
        </w:rPr>
        <w:footnoteRef/>
      </w:r>
      <w:r>
        <w:t xml:space="preserve"> </w:t>
      </w:r>
      <w:r w:rsidRPr="00281A98">
        <w:rPr>
          <w:rFonts w:eastAsia="Aptos"/>
          <w:b/>
          <w:bCs/>
          <w:sz w:val="26"/>
        </w:rPr>
        <w:t>U.S. Equal Employment Opportunity Commission</w:t>
      </w:r>
      <w:r w:rsidRPr="00281A98">
        <w:rPr>
          <w:rFonts w:eastAsia="Aptos"/>
        </w:rPr>
        <w:t xml:space="preserve"> [U.S. Equal Employment Opportunity Commission, THE USFG, N.D. Federal Laws Prohibiting Job Discrimination Questions And Answers, https://www.eeoc.gov/fact-sheet/federal-laws-prohibiting-job-discrimination-questions-and-answers//</w:t>
      </w:r>
      <w:r w:rsidRPr="00281A98">
        <w:rPr>
          <w:rFonts w:eastAsia="Aptos"/>
          <w:b/>
          <w:bCs/>
          <w:i/>
          <w:iCs/>
        </w:rPr>
        <w:t>msu-garefire</w:t>
      </w:r>
      <w:r w:rsidRPr="00281A98">
        <w:rPr>
          <w:rFonts w:eastAsia="Aptos"/>
        </w:rPr>
        <w:t>]DOA: 6/18/2025</w:t>
      </w:r>
    </w:p>
  </w:footnote>
  <w:footnote w:id="8">
    <w:p w14:paraId="1842B2A8" w14:textId="77777777" w:rsidR="007D14FC" w:rsidRDefault="007D14FC" w:rsidP="007D14FC">
      <w:r>
        <w:rPr>
          <w:rStyle w:val="FootnoteReference"/>
        </w:rPr>
        <w:footnoteRef/>
      </w:r>
      <w:r>
        <w:t xml:space="preserve"> </w:t>
      </w:r>
      <w:r>
        <w:rPr>
          <w:rStyle w:val="Style13ptBold"/>
        </w:rPr>
        <w:t xml:space="preserve">Fasih 25 </w:t>
      </w:r>
      <w:r>
        <w:t>[Suha Fasih (JD, Arizona State University, Current Legal Intern at Global Centre for the Responsibility to Protect), Law Journal for Social Justice at Arizona State University February 5</w:t>
      </w:r>
      <w:r w:rsidRPr="008D00EB">
        <w:rPr>
          <w:vertAlign w:val="superscript"/>
        </w:rPr>
        <w:t>th</w:t>
      </w:r>
      <w:r>
        <w:t xml:space="preserve">, 2025. </w:t>
      </w:r>
      <w:r w:rsidRPr="008D00EB">
        <w:rPr>
          <w:i/>
          <w:iCs/>
        </w:rPr>
        <w:t>The Hidden Exploitation of Immigrant Labor in Underprivileged Communities</w:t>
      </w:r>
      <w:r>
        <w:t xml:space="preserve"> </w:t>
      </w:r>
      <w:r w:rsidRPr="008D00EB">
        <w:t>https://lawjournalforsocialjustice.com/2025/02/05/the-hidden-exploitation-of-immigrant-labor-in-underprivileged-communities/</w:t>
      </w:r>
      <w:r>
        <w:t>//</w:t>
      </w:r>
      <w:r>
        <w:rPr>
          <w:b/>
          <w:bCs/>
          <w:i/>
          <w:iCs/>
        </w:rPr>
        <w:t>msu-garefire</w:t>
      </w:r>
      <w:r>
        <w:t>]</w:t>
      </w:r>
    </w:p>
  </w:footnote>
  <w:footnote w:id="9">
    <w:p w14:paraId="51CC98BE" w14:textId="77777777" w:rsidR="007D14FC" w:rsidRDefault="007D14FC" w:rsidP="007D14FC">
      <w:r>
        <w:rPr>
          <w:rStyle w:val="FootnoteReference"/>
        </w:rPr>
        <w:footnoteRef/>
      </w:r>
      <w:r>
        <w:t xml:space="preserve"> </w:t>
      </w:r>
      <w:r>
        <w:rPr>
          <w:rStyle w:val="Style13ptBold"/>
        </w:rPr>
        <w:t xml:space="preserve">Gomez 20 </w:t>
      </w:r>
      <w:r w:rsidRPr="00CD4B89">
        <w:t>[Laura E. Gomez, JD, Stanford University, Professor at UCLA in Chicano &amp; Chicana studies, August 20</w:t>
      </w:r>
      <w:r w:rsidRPr="00CD4B89">
        <w:rPr>
          <w:vertAlign w:val="superscript"/>
        </w:rPr>
        <w:t>th</w:t>
      </w:r>
      <w:r w:rsidRPr="00CD4B89">
        <w:t>, 2020. The New Press, Inventing Latinos: A New Story of American Racism pp. 21-34//</w:t>
      </w:r>
      <w:r>
        <w:rPr>
          <w:b/>
          <w:bCs/>
          <w:i/>
          <w:iCs/>
          <w:color w:val="FFC000" w:themeColor="accent4"/>
        </w:rPr>
        <w:t>msu</w:t>
      </w:r>
      <w:r w:rsidRPr="0044028F">
        <w:rPr>
          <w:b/>
          <w:bCs/>
          <w:i/>
          <w:iCs/>
          <w:color w:val="FFC000" w:themeColor="accent4"/>
        </w:rPr>
        <w:t>-garefire</w:t>
      </w:r>
      <w:r w:rsidRPr="00CD4B89">
        <w:t>] DOA: 5/27/2025</w:t>
      </w:r>
    </w:p>
  </w:footnote>
  <w:footnote w:id="10">
    <w:p w14:paraId="310C9654" w14:textId="77777777" w:rsidR="007D14FC" w:rsidRPr="008E459C" w:rsidRDefault="007D14FC" w:rsidP="007D14FC">
      <w:r>
        <w:rPr>
          <w:rStyle w:val="FootnoteReference"/>
        </w:rPr>
        <w:footnoteRef/>
      </w:r>
      <w:r>
        <w:t xml:space="preserve"> </w:t>
      </w:r>
      <w:r>
        <w:rPr>
          <w:rStyle w:val="Style13ptBold"/>
        </w:rPr>
        <w:t xml:space="preserve">Glass 22 </w:t>
      </w:r>
      <w:r>
        <w:t>[Aurelia Glass (MS, Internation Economics and Finance, John Hopkins School for Advacned International Studies, Policy Analyst for the Inclusive Policy Team at Center for American Progress), Center for American Progress, December 5</w:t>
      </w:r>
      <w:r w:rsidRPr="008E459C">
        <w:rPr>
          <w:vertAlign w:val="superscript"/>
        </w:rPr>
        <w:t>th</w:t>
      </w:r>
      <w:r>
        <w:t xml:space="preserve">, 2022. </w:t>
      </w:r>
      <w:r w:rsidRPr="008E459C">
        <w:rPr>
          <w:i/>
          <w:iCs/>
        </w:rPr>
        <w:t>The NLRB Protects Workers’ Right to Organize, Yet Remains Undefeated</w:t>
      </w:r>
      <w:r>
        <w:t xml:space="preserve">, </w:t>
      </w:r>
      <w:r w:rsidRPr="008E459C">
        <w:t>https://www.americanprogress.org/article/the-nlrb-protects-workers-right-to-organize-yet-remains-underfunded/?</w:t>
      </w:r>
      <w:r>
        <w:t>//</w:t>
      </w:r>
      <w:r>
        <w:rPr>
          <w:b/>
          <w:bCs/>
          <w:i/>
          <w:iCs/>
        </w:rPr>
        <w:t>msu-garefire</w:t>
      </w:r>
      <w:r>
        <w:t>]</w:t>
      </w:r>
    </w:p>
    <w:p w14:paraId="4AEFDE2B" w14:textId="77777777" w:rsidR="007D14FC" w:rsidRDefault="007D14FC" w:rsidP="007D14FC">
      <w:pPr>
        <w:pStyle w:val="FootnoteText"/>
      </w:pPr>
    </w:p>
  </w:footnote>
  <w:footnote w:id="11">
    <w:p w14:paraId="6F2B06AA" w14:textId="77777777" w:rsidR="007D14FC" w:rsidRPr="003D531E" w:rsidRDefault="007D14FC" w:rsidP="007D14FC">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12">
    <w:p w14:paraId="60AB88F0" w14:textId="77777777" w:rsidR="007D14FC" w:rsidRPr="00D85D46" w:rsidRDefault="007D14FC" w:rsidP="007D14FC">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13">
    <w:p w14:paraId="2FB14FA8" w14:textId="77777777" w:rsidR="007D14FC" w:rsidRPr="003D531E" w:rsidRDefault="007D14FC" w:rsidP="007D14FC">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609D5"/>
    <w:multiLevelType w:val="hybridMultilevel"/>
    <w:tmpl w:val="20E0A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29560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7D14F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460"/>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60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010"/>
    <w:rsid w:val="007C42F3"/>
    <w:rsid w:val="007C4FA7"/>
    <w:rsid w:val="007C5531"/>
    <w:rsid w:val="007C63A0"/>
    <w:rsid w:val="007C6D52"/>
    <w:rsid w:val="007C6F91"/>
    <w:rsid w:val="007C72C0"/>
    <w:rsid w:val="007D034D"/>
    <w:rsid w:val="007D12ED"/>
    <w:rsid w:val="007D14FC"/>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E1A"/>
    <w:rsid w:val="00901E9C"/>
    <w:rsid w:val="00906F79"/>
    <w:rsid w:val="00907369"/>
    <w:rsid w:val="00910B12"/>
    <w:rsid w:val="00912404"/>
    <w:rsid w:val="00920B9A"/>
    <w:rsid w:val="009249C5"/>
    <w:rsid w:val="00925558"/>
    <w:rsid w:val="00925B25"/>
    <w:rsid w:val="009263C9"/>
    <w:rsid w:val="00930B2A"/>
    <w:rsid w:val="00936E94"/>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6887"/>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0A2"/>
    <w:rsid w:val="00B81054"/>
    <w:rsid w:val="00B820DB"/>
    <w:rsid w:val="00B837F0"/>
    <w:rsid w:val="00B83896"/>
    <w:rsid w:val="00B860A9"/>
    <w:rsid w:val="00B97264"/>
    <w:rsid w:val="00BA0143"/>
    <w:rsid w:val="00BA227A"/>
    <w:rsid w:val="00BA4C69"/>
    <w:rsid w:val="00BA61AF"/>
    <w:rsid w:val="00BB124E"/>
    <w:rsid w:val="00BB1630"/>
    <w:rsid w:val="00BB48C9"/>
    <w:rsid w:val="00BB5FA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CFD"/>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7A8"/>
    <w:rsid w:val="00F40C6B"/>
    <w:rsid w:val="00F41113"/>
    <w:rsid w:val="00F44385"/>
    <w:rsid w:val="00F45C61"/>
    <w:rsid w:val="00F51138"/>
    <w:rsid w:val="00F5306F"/>
    <w:rsid w:val="00F532A6"/>
    <w:rsid w:val="00F569D6"/>
    <w:rsid w:val="00F57FCC"/>
    <w:rsid w:val="00F61907"/>
    <w:rsid w:val="00F61AB2"/>
    <w:rsid w:val="00F650CB"/>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19CD2"/>
  <w15:chartTrackingRefBased/>
  <w15:docId w15:val="{6AA8B41D-90A2-4578-AA20-CA9B6B19A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14FC"/>
    <w:rPr>
      <w:rFonts w:ascii="Calibri" w:hAnsi="Calibri" w:cs="Calibri"/>
    </w:rPr>
  </w:style>
  <w:style w:type="paragraph" w:styleId="Heading1">
    <w:name w:val="heading 1"/>
    <w:aliases w:val="Pocket"/>
    <w:basedOn w:val="Normal"/>
    <w:next w:val="Normal"/>
    <w:link w:val="Heading1Char"/>
    <w:qFormat/>
    <w:rsid w:val="007D14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14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D14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7D14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14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7D14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14FC"/>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7D14FC"/>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7D14FC"/>
    <w:rPr>
      <w:color w:val="auto"/>
      <w:u w:val="none"/>
    </w:rPr>
  </w:style>
  <w:style w:type="character" w:customStyle="1" w:styleId="Heading1Char">
    <w:name w:val="Heading 1 Char"/>
    <w:aliases w:val="Pocket Char"/>
    <w:basedOn w:val="DefaultParagraphFont"/>
    <w:link w:val="Heading1"/>
    <w:rsid w:val="007D14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14F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14F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D14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7D14FC"/>
    <w:rPr>
      <w:b/>
      <w:bCs/>
      <w:color w:val="111111"/>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7D14FC"/>
    <w:rPr>
      <w:b w:val="0"/>
      <w:sz w:val="22"/>
      <w:u w:val="single"/>
    </w:rPr>
  </w:style>
  <w:style w:type="character" w:styleId="Strong">
    <w:name w:val="Strong"/>
    <w:basedOn w:val="DefaultParagraphFont"/>
    <w:uiPriority w:val="22"/>
    <w:semiHidden/>
    <w:qFormat/>
    <w:rsid w:val="007D14FC"/>
    <w:rPr>
      <w:b/>
      <w:bCs/>
    </w:rPr>
  </w:style>
  <w:style w:type="character" w:styleId="BookTitle">
    <w:name w:val="Book Title"/>
    <w:basedOn w:val="DefaultParagraphFont"/>
    <w:uiPriority w:val="33"/>
    <w:semiHidden/>
    <w:qFormat/>
    <w:rsid w:val="007D14FC"/>
    <w:rPr>
      <w:b/>
      <w:bCs/>
      <w:i/>
      <w:iCs/>
      <w:spacing w:val="5"/>
    </w:rPr>
  </w:style>
  <w:style w:type="character" w:customStyle="1" w:styleId="Heading5Char">
    <w:name w:val="Heading 5 Char"/>
    <w:basedOn w:val="DefaultParagraphFont"/>
    <w:link w:val="Heading5"/>
    <w:uiPriority w:val="9"/>
    <w:semiHidden/>
    <w:rsid w:val="007D14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14FC"/>
  </w:style>
  <w:style w:type="paragraph" w:styleId="Header">
    <w:name w:val="header"/>
    <w:basedOn w:val="Normal"/>
    <w:link w:val="HeaderChar"/>
    <w:uiPriority w:val="99"/>
    <w:semiHidden/>
    <w:rsid w:val="007D14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14FC"/>
    <w:rPr>
      <w:rFonts w:ascii="Calibri" w:hAnsi="Calibri" w:cs="Calibri"/>
    </w:rPr>
  </w:style>
  <w:style w:type="paragraph" w:styleId="Footer">
    <w:name w:val="footer"/>
    <w:basedOn w:val="Normal"/>
    <w:link w:val="FooterChar"/>
    <w:uiPriority w:val="99"/>
    <w:rsid w:val="007D1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4FC"/>
    <w:rPr>
      <w:rFonts w:ascii="Calibri" w:hAnsi="Calibri" w:cs="Calibri"/>
    </w:rPr>
  </w:style>
  <w:style w:type="paragraph" w:styleId="BodyText">
    <w:name w:val="Body Text"/>
    <w:basedOn w:val="Normal"/>
    <w:link w:val="BodyTextChar"/>
    <w:uiPriority w:val="99"/>
    <w:semiHidden/>
    <w:unhideWhenUsed/>
    <w:rsid w:val="007D14FC"/>
    <w:pPr>
      <w:spacing w:after="120"/>
    </w:pPr>
  </w:style>
  <w:style w:type="character" w:customStyle="1" w:styleId="BodyTextChar">
    <w:name w:val="Body Text Char"/>
    <w:basedOn w:val="DefaultParagraphFont"/>
    <w:link w:val="BodyText"/>
    <w:uiPriority w:val="99"/>
    <w:semiHidden/>
    <w:rsid w:val="007D14FC"/>
    <w:rPr>
      <w:rFonts w:ascii="Calibri" w:hAnsi="Calibri" w:cs="Calibri"/>
    </w:rPr>
  </w:style>
  <w:style w:type="paragraph" w:styleId="NoSpacing">
    <w:name w:val="No Spacing"/>
    <w:link w:val="NoSpacingChar"/>
    <w:uiPriority w:val="99"/>
    <w:semiHidden/>
    <w:unhideWhenUsed/>
    <w:qFormat/>
    <w:rsid w:val="007D14F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D14FC"/>
    <w:rPr>
      <w:rFonts w:ascii="Calibri" w:hAnsi="Calibri" w:cs="Calibri"/>
    </w:rPr>
  </w:style>
  <w:style w:type="character" w:styleId="Hyperlink">
    <w:name w:val="Hyperlink"/>
    <w:aliases w:val="Read,Important,heading 1 (block title),Card Text,Internet Link,Analytic Text,Internet link,Heading 3 Char1 Char1,No Underline Char1,Text 7 Char1,3: Cite Char1,Index Headers Char1,Heading 1 Char1,Pocket Char1,F2 - Heading 1 Char1,Small Text Char"/>
    <w:basedOn w:val="DefaultParagraphFont"/>
    <w:link w:val="Heading411"/>
    <w:uiPriority w:val="99"/>
    <w:unhideWhenUsed/>
    <w:rsid w:val="007D14FC"/>
    <w:rPr>
      <w:color w:val="0563C1" w:themeColor="hyperlink"/>
      <w:u w:val="single"/>
    </w:rPr>
  </w:style>
  <w:style w:type="character" w:styleId="UnresolvedMention">
    <w:name w:val="Unresolved Mention"/>
    <w:basedOn w:val="DefaultParagraphFont"/>
    <w:uiPriority w:val="99"/>
    <w:semiHidden/>
    <w:unhideWhenUsed/>
    <w:rsid w:val="007D14FC"/>
    <w:rPr>
      <w:color w:val="605E5C"/>
      <w:shd w:val="clear" w:color="auto" w:fill="E1DFDD"/>
    </w:rPr>
  </w:style>
  <w:style w:type="paragraph" w:customStyle="1" w:styleId="textbold">
    <w:name w:val="text bold"/>
    <w:basedOn w:val="Normal"/>
    <w:link w:val="Emphasis"/>
    <w:uiPriority w:val="8"/>
    <w:qFormat/>
    <w:rsid w:val="007D14FC"/>
    <w:pPr>
      <w:ind w:left="720"/>
      <w:jc w:val="both"/>
    </w:pPr>
    <w:rPr>
      <w:b/>
      <w:i/>
      <w:iCs/>
      <w:u w:val="single"/>
      <w:bdr w:val="single" w:sz="18" w:space="0" w:color="auto"/>
    </w:rPr>
  </w:style>
  <w:style w:type="character" w:styleId="PageNumber">
    <w:name w:val="page number"/>
    <w:basedOn w:val="DefaultParagraphFont"/>
    <w:uiPriority w:val="99"/>
    <w:semiHidden/>
    <w:unhideWhenUsed/>
    <w:rsid w:val="007D14FC"/>
  </w:style>
  <w:style w:type="paragraph" w:styleId="FootnoteText">
    <w:name w:val="footnote text"/>
    <w:basedOn w:val="Normal"/>
    <w:link w:val="FootnoteTextChar"/>
    <w:uiPriority w:val="99"/>
    <w:semiHidden/>
    <w:unhideWhenUsed/>
    <w:rsid w:val="007D14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14FC"/>
    <w:rPr>
      <w:rFonts w:ascii="Calibri" w:hAnsi="Calibri" w:cs="Calibri"/>
      <w:sz w:val="20"/>
      <w:szCs w:val="20"/>
    </w:rPr>
  </w:style>
  <w:style w:type="character" w:styleId="FootnoteReference">
    <w:name w:val="footnote reference"/>
    <w:basedOn w:val="DefaultParagraphFont"/>
    <w:uiPriority w:val="99"/>
    <w:semiHidden/>
    <w:unhideWhenUsed/>
    <w:rsid w:val="007D14FC"/>
    <w:rPr>
      <w:vertAlign w:val="superscript"/>
    </w:rPr>
  </w:style>
  <w:style w:type="paragraph" w:customStyle="1" w:styleId="Heading411">
    <w:name w:val="Heading 411"/>
    <w:basedOn w:val="Heading1"/>
    <w:next w:val="NoSpacing"/>
    <w:link w:val="Hyperlink"/>
    <w:autoRedefine/>
    <w:uiPriority w:val="99"/>
    <w:qFormat/>
    <w:rsid w:val="007D14F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D14FC"/>
    <w:pPr>
      <w:pBdr>
        <w:top w:val="single" w:sz="4" w:space="1" w:color="auto"/>
        <w:left w:val="single" w:sz="4" w:space="4" w:color="auto"/>
        <w:bottom w:val="single" w:sz="4" w:space="1" w:color="auto"/>
        <w:right w:val="single" w:sz="4" w:space="4" w:color="auto"/>
      </w:pBdr>
      <w:ind w:left="720"/>
      <w:jc w:val="both"/>
    </w:pPr>
    <w:rPr>
      <w:b/>
      <w:i/>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534</TotalTime>
  <Pages>1</Pages>
  <Words>24862</Words>
  <Characters>141715</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3</cp:revision>
  <dcterms:created xsi:type="dcterms:W3CDTF">2025-09-28T02:55:00Z</dcterms:created>
  <dcterms:modified xsi:type="dcterms:W3CDTF">2025-09-28T11:51:00Z</dcterms:modified>
</cp:coreProperties>
</file>