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2B75C" w14:textId="77777777" w:rsidR="00836E34" w:rsidRDefault="00836E34" w:rsidP="00836E34">
      <w:pPr>
        <w:pStyle w:val="Heading1"/>
      </w:pPr>
      <w:r>
        <w:t>1NC</w:t>
      </w:r>
    </w:p>
    <w:p w14:paraId="4BC13FD4" w14:textId="77777777" w:rsidR="00836E34" w:rsidRDefault="00836E34" w:rsidP="00836E34">
      <w:pPr>
        <w:pStyle w:val="Heading2"/>
      </w:pPr>
      <w:r>
        <w:lastRenderedPageBreak/>
        <w:t>OFF</w:t>
      </w:r>
    </w:p>
    <w:p w14:paraId="4FBA8813" w14:textId="77777777" w:rsidR="00836E34" w:rsidRDefault="00836E34" w:rsidP="00836E34">
      <w:pPr>
        <w:pStyle w:val="Heading3"/>
      </w:pPr>
      <w:r>
        <w:lastRenderedPageBreak/>
        <w:t>1NC---OFF</w:t>
      </w:r>
    </w:p>
    <w:p w14:paraId="4203157F" w14:textId="77777777" w:rsidR="00836E34" w:rsidRDefault="00836E34" w:rsidP="00836E34">
      <w:pPr>
        <w:rPr>
          <w:rStyle w:val="Style13ptBold"/>
        </w:rPr>
      </w:pPr>
      <w:r w:rsidRPr="00521D51">
        <w:rPr>
          <w:rStyle w:val="Style13ptBold"/>
        </w:rPr>
        <w:t>Topicality</w:t>
      </w:r>
    </w:p>
    <w:p w14:paraId="0B5C85C0" w14:textId="77777777" w:rsidR="00836E34" w:rsidRDefault="00836E34" w:rsidP="00836E34">
      <w:pPr>
        <w:pStyle w:val="Heading4"/>
      </w:pPr>
      <w:r>
        <w:t>Our interpretation is that we should not be burdened with rejoinder against affs that do not advocate: Resolved: The United States federal government should substantially strengthen collective bargaining rights for workers in the United States.</w:t>
      </w:r>
    </w:p>
    <w:p w14:paraId="7783DDB4" w14:textId="77777777" w:rsidR="00836E34" w:rsidRPr="0010581D" w:rsidRDefault="00836E34" w:rsidP="00836E34">
      <w:pPr>
        <w:pStyle w:val="Heading4"/>
      </w:pPr>
      <w:r>
        <w:t xml:space="preserve">“Resolved” refers to </w:t>
      </w:r>
      <w:r>
        <w:rPr>
          <w:u w:val="single"/>
        </w:rPr>
        <w:t>policies</w:t>
      </w:r>
      <w:r>
        <w:t>.</w:t>
      </w:r>
    </w:p>
    <w:p w14:paraId="18DD431F" w14:textId="77777777" w:rsidR="00836E34" w:rsidRPr="00233664" w:rsidRDefault="00836E34" w:rsidP="00836E34">
      <w:r w:rsidRPr="00233664">
        <w:rPr>
          <w:rStyle w:val="Style13ptBold"/>
        </w:rPr>
        <w:t>Words and Phrases</w:t>
      </w:r>
      <w:r>
        <w:rPr>
          <w:rStyle w:val="Style13ptBold"/>
        </w:rPr>
        <w:t xml:space="preserve"> ’</w:t>
      </w:r>
      <w:r w:rsidRPr="00233664">
        <w:rPr>
          <w:rStyle w:val="Style13ptBold"/>
        </w:rPr>
        <w:t>64</w:t>
      </w:r>
      <w:r w:rsidRPr="00233664">
        <w:t xml:space="preserve"> </w:t>
      </w:r>
      <w:r>
        <w:t>[</w:t>
      </w:r>
      <w:r w:rsidRPr="00233664">
        <w:t>Permanent Edition</w:t>
      </w:r>
      <w:r>
        <w:t>, an English Language Dictionary]</w:t>
      </w:r>
    </w:p>
    <w:p w14:paraId="7B64B222" w14:textId="77777777" w:rsidR="00836E34" w:rsidRDefault="00836E34" w:rsidP="00836E34">
      <w:pPr>
        <w:rPr>
          <w:sz w:val="16"/>
        </w:rPr>
      </w:pPr>
      <w:r w:rsidRPr="002974AC">
        <w:rPr>
          <w:rStyle w:val="StyleUnderline"/>
          <w:highlight w:val="cyan"/>
        </w:rPr>
        <w:t>Definition of</w:t>
      </w:r>
      <w:r w:rsidRPr="00233664">
        <w:rPr>
          <w:rStyle w:val="StyleUnderline"/>
        </w:rPr>
        <w:t xml:space="preserve"> the word </w:t>
      </w:r>
      <w:r w:rsidRPr="002974AC">
        <w:rPr>
          <w:rStyle w:val="StyleUnderline"/>
          <w:highlight w:val="cyan"/>
        </w:rPr>
        <w:t>“resolve,”</w:t>
      </w:r>
      <w:r w:rsidRPr="00233664">
        <w:rPr>
          <w:rStyle w:val="StyleUnderline"/>
        </w:rPr>
        <w:t xml:space="preserve"> given by Webster </w:t>
      </w:r>
      <w:r w:rsidRPr="002974AC">
        <w:rPr>
          <w:rStyle w:val="StyleUnderline"/>
          <w:highlight w:val="cyan"/>
        </w:rPr>
        <w:t xml:space="preserve">is “to </w:t>
      </w:r>
      <w:r w:rsidRPr="002974AC">
        <w:rPr>
          <w:rStyle w:val="Emphasis"/>
          <w:highlight w:val="cyan"/>
        </w:rPr>
        <w:t>express</w:t>
      </w:r>
      <w:r w:rsidRPr="008E3CA4">
        <w:rPr>
          <w:sz w:val="16"/>
        </w:rPr>
        <w:t xml:space="preserve"> an opinion or </w:t>
      </w:r>
      <w:r w:rsidRPr="002974AC">
        <w:rPr>
          <w:rStyle w:val="StyleUnderline"/>
          <w:highlight w:val="cyan"/>
        </w:rPr>
        <w:t xml:space="preserve">determination by </w:t>
      </w:r>
      <w:r w:rsidRPr="002974AC">
        <w:rPr>
          <w:rStyle w:val="Emphasis"/>
          <w:highlight w:val="cyan"/>
        </w:rPr>
        <w:t>resolution or vote</w:t>
      </w:r>
      <w:r w:rsidRPr="002974AC">
        <w:rPr>
          <w:rStyle w:val="StyleUnderline"/>
          <w:highlight w:val="cyan"/>
        </w:rPr>
        <w:t>; as ‘it was</w:t>
      </w:r>
      <w:r w:rsidRPr="002974AC">
        <w:rPr>
          <w:sz w:val="16"/>
          <w:highlight w:val="cyan"/>
        </w:rPr>
        <w:t xml:space="preserve"> </w:t>
      </w:r>
      <w:r w:rsidRPr="002974AC">
        <w:rPr>
          <w:rStyle w:val="Emphasis"/>
          <w:highlight w:val="cyan"/>
        </w:rPr>
        <w:t>resolved by the legislature</w:t>
      </w:r>
      <w:r w:rsidRPr="002974AC">
        <w:rPr>
          <w:rStyle w:val="StyleUnderline"/>
          <w:highlight w:val="cyan"/>
        </w:rPr>
        <w:t>;”</w:t>
      </w:r>
      <w:r w:rsidRPr="00233664">
        <w:rPr>
          <w:rStyle w:val="StyleUnderline"/>
        </w:rPr>
        <w:t xml:space="preserve"> It is </w:t>
      </w:r>
      <w:r w:rsidRPr="008E3CA4">
        <w:rPr>
          <w:rStyle w:val="StyleUnderline"/>
        </w:rPr>
        <w:t xml:space="preserve">of </w:t>
      </w:r>
      <w:r w:rsidRPr="002974AC">
        <w:rPr>
          <w:rStyle w:val="Emphasis"/>
          <w:highlight w:val="cyan"/>
        </w:rPr>
        <w:t>similar</w:t>
      </w:r>
      <w:r w:rsidRPr="00233664">
        <w:rPr>
          <w:rStyle w:val="Emphasis"/>
        </w:rPr>
        <w:t xml:space="preserve"> force</w:t>
      </w:r>
      <w:r w:rsidRPr="00233664">
        <w:rPr>
          <w:rStyle w:val="StyleUnderline"/>
        </w:rPr>
        <w:t xml:space="preserve"> </w:t>
      </w:r>
      <w:r w:rsidRPr="002974AC">
        <w:rPr>
          <w:rStyle w:val="StyleUnderline"/>
          <w:highlight w:val="cyan"/>
        </w:rPr>
        <w:t>to</w:t>
      </w:r>
      <w:r w:rsidRPr="00233664">
        <w:rPr>
          <w:rStyle w:val="StyleUnderline"/>
        </w:rPr>
        <w:t xml:space="preserve"> </w:t>
      </w:r>
      <w:r w:rsidRPr="008E3CA4">
        <w:rPr>
          <w:rStyle w:val="Emphasis"/>
        </w:rPr>
        <w:t xml:space="preserve">the word </w:t>
      </w:r>
      <w:r w:rsidRPr="002974AC">
        <w:rPr>
          <w:rStyle w:val="Emphasis"/>
          <w:highlight w:val="cyan"/>
        </w:rPr>
        <w:t>“enact,”</w:t>
      </w:r>
      <w:r w:rsidRPr="002974AC">
        <w:rPr>
          <w:rStyle w:val="StyleUnderline"/>
          <w:highlight w:val="cyan"/>
        </w:rPr>
        <w:t xml:space="preserve"> which is</w:t>
      </w:r>
      <w:r w:rsidRPr="00233664">
        <w:rPr>
          <w:rStyle w:val="StyleUnderline"/>
        </w:rPr>
        <w:t xml:space="preserve"> defined</w:t>
      </w:r>
      <w:r w:rsidRPr="008E3CA4">
        <w:rPr>
          <w:sz w:val="16"/>
        </w:rPr>
        <w:t xml:space="preserve"> by Bouvier </w:t>
      </w:r>
      <w:r w:rsidRPr="00233664">
        <w:rPr>
          <w:rStyle w:val="StyleUnderline"/>
        </w:rPr>
        <w:t xml:space="preserve">as meaning </w:t>
      </w:r>
      <w:r w:rsidRPr="002974AC">
        <w:rPr>
          <w:rStyle w:val="StyleUnderline"/>
          <w:highlight w:val="cyan"/>
        </w:rPr>
        <w:t xml:space="preserve">“to </w:t>
      </w:r>
      <w:r w:rsidRPr="002974AC">
        <w:rPr>
          <w:rStyle w:val="Emphasis"/>
          <w:highlight w:val="cyan"/>
        </w:rPr>
        <w:t>establish by law</w:t>
      </w:r>
      <w:r w:rsidRPr="002974AC">
        <w:rPr>
          <w:rStyle w:val="StyleUnderline"/>
          <w:highlight w:val="cyan"/>
        </w:rPr>
        <w:t>”</w:t>
      </w:r>
      <w:r w:rsidRPr="008E3CA4">
        <w:rPr>
          <w:sz w:val="16"/>
        </w:rPr>
        <w:t>.</w:t>
      </w:r>
    </w:p>
    <w:p w14:paraId="6112B331" w14:textId="77777777" w:rsidR="00836E34" w:rsidRPr="00E9356C" w:rsidRDefault="00836E34" w:rsidP="00836E34">
      <w:pPr>
        <w:pStyle w:val="Heading4"/>
      </w:pPr>
      <w:r>
        <w:t>‘</w:t>
      </w:r>
      <w:r w:rsidRPr="00E9356C">
        <w:t>United States federal government</w:t>
      </w:r>
      <w:r>
        <w:t>’</w:t>
      </w:r>
      <w:r w:rsidRPr="00E9356C">
        <w:t xml:space="preserve"> </w:t>
      </w:r>
      <w:r w:rsidRPr="00E9356C">
        <w:rPr>
          <w:u w:val="single"/>
        </w:rPr>
        <w:t>means</w:t>
      </w:r>
      <w:r w:rsidRPr="00E9356C">
        <w:t xml:space="preserve"> the three branches of the </w:t>
      </w:r>
      <w:r w:rsidRPr="00E9356C">
        <w:rPr>
          <w:u w:val="single"/>
        </w:rPr>
        <w:t>central government</w:t>
      </w:r>
      <w:r>
        <w:t>.</w:t>
      </w:r>
    </w:p>
    <w:p w14:paraId="25714DEC" w14:textId="77777777" w:rsidR="00836E34" w:rsidRPr="00E9356C" w:rsidRDefault="00836E34" w:rsidP="00836E34">
      <w:r w:rsidRPr="00E9356C">
        <w:rPr>
          <w:rStyle w:val="Style13ptBold"/>
        </w:rPr>
        <w:t>OECD 87</w:t>
      </w:r>
      <w:r>
        <w:rPr>
          <w:rStyle w:val="Style13ptBold"/>
        </w:rPr>
        <w:t>’</w:t>
      </w:r>
      <w:r w:rsidRPr="00E9356C">
        <w:t xml:space="preserve"> (Organisation for Economic Co-operation and Development Council, 1987, “United States,” The Control and Management of Government Expenditure, p. 179) </w:t>
      </w:r>
    </w:p>
    <w:p w14:paraId="06C71886" w14:textId="77777777" w:rsidR="00836E34" w:rsidRPr="00E2778B" w:rsidRDefault="00836E34" w:rsidP="00836E34">
      <w:pPr>
        <w:rPr>
          <w:sz w:val="16"/>
        </w:rPr>
      </w:pPr>
      <w:r w:rsidRPr="00E9356C">
        <w:rPr>
          <w:sz w:val="16"/>
        </w:rPr>
        <w:t xml:space="preserve">1. Political and organisational structure of government The </w:t>
      </w:r>
      <w:r w:rsidRPr="002974AC">
        <w:rPr>
          <w:rStyle w:val="Emphasis"/>
          <w:highlight w:val="cyan"/>
        </w:rPr>
        <w:t>U</w:t>
      </w:r>
      <w:r w:rsidRPr="00E9356C">
        <w:rPr>
          <w:rStyle w:val="StyleUnderline"/>
        </w:rPr>
        <w:t xml:space="preserve">nited </w:t>
      </w:r>
      <w:r w:rsidRPr="002974AC">
        <w:rPr>
          <w:rStyle w:val="Emphasis"/>
          <w:highlight w:val="cyan"/>
        </w:rPr>
        <w:t>S</w:t>
      </w:r>
      <w:r w:rsidRPr="00E9356C">
        <w:rPr>
          <w:rStyle w:val="StyleUnderline"/>
        </w:rPr>
        <w:t>tates of America</w:t>
      </w:r>
      <w:r w:rsidRPr="00E9356C">
        <w:rPr>
          <w:sz w:val="16"/>
        </w:rPr>
        <w:t xml:space="preserve">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2974AC">
        <w:rPr>
          <w:rStyle w:val="Emphasis"/>
          <w:highlight w:val="cyan"/>
        </w:rPr>
        <w:t>F</w:t>
      </w:r>
      <w:r w:rsidRPr="00E9356C">
        <w:rPr>
          <w:rStyle w:val="StyleUnderline"/>
        </w:rPr>
        <w:t xml:space="preserve">ederal </w:t>
      </w:r>
      <w:r w:rsidRPr="002974AC">
        <w:rPr>
          <w:rStyle w:val="Emphasis"/>
          <w:highlight w:val="cyan"/>
        </w:rPr>
        <w:t>G</w:t>
      </w:r>
      <w:r w:rsidRPr="00E9356C">
        <w:rPr>
          <w:rStyle w:val="StyleUnderline"/>
        </w:rPr>
        <w:t>overnment</w:t>
      </w:r>
      <w:r w:rsidRPr="00E9356C">
        <w:rPr>
          <w:sz w:val="16"/>
        </w:rPr>
        <w:t xml:space="preserve"> is </w:t>
      </w:r>
      <w:r w:rsidRPr="002974AC">
        <w:rPr>
          <w:rStyle w:val="StyleUnderline"/>
          <w:highlight w:val="cyan"/>
        </w:rPr>
        <w:t xml:space="preserve">composed of three </w:t>
      </w:r>
      <w:r w:rsidRPr="002974AC">
        <w:rPr>
          <w:rStyle w:val="Emphasis"/>
          <w:highlight w:val="cyan"/>
        </w:rPr>
        <w:t>branches</w:t>
      </w:r>
      <w:r w:rsidRPr="00E9356C">
        <w:rPr>
          <w:sz w:val="16"/>
        </w:rPr>
        <w:t xml:space="preserve">: the </w:t>
      </w:r>
      <w:r w:rsidRPr="00E9356C">
        <w:rPr>
          <w:rStyle w:val="StyleUnderline"/>
        </w:rPr>
        <w:t>legislative</w:t>
      </w:r>
      <w:r w:rsidRPr="00E9356C">
        <w:rPr>
          <w:sz w:val="16"/>
        </w:rPr>
        <w:t xml:space="preserve"> branch, the </w:t>
      </w:r>
      <w:r w:rsidRPr="00E9356C">
        <w:rPr>
          <w:rStyle w:val="StyleUnderline"/>
        </w:rPr>
        <w:t>executive</w:t>
      </w:r>
      <w:r w:rsidRPr="00E9356C">
        <w:rPr>
          <w:sz w:val="16"/>
        </w:rPr>
        <w:t xml:space="preserve"> branch, </w:t>
      </w:r>
      <w:r w:rsidRPr="00E9356C">
        <w:rPr>
          <w:rStyle w:val="StyleUnderline"/>
        </w:rPr>
        <w:t>and</w:t>
      </w:r>
      <w:r w:rsidRPr="00E9356C">
        <w:rPr>
          <w:sz w:val="16"/>
        </w:rPr>
        <w:t xml:space="preserve"> the </w:t>
      </w:r>
      <w:r w:rsidRPr="00E9356C">
        <w:rPr>
          <w:rStyle w:val="StyleUnderline"/>
        </w:rPr>
        <w:t>judicial</w:t>
      </w:r>
      <w:r w:rsidRPr="00E9356C">
        <w:rPr>
          <w:sz w:val="16"/>
        </w:rPr>
        <w:t xml:space="preserve"> branch. Budgetary </w:t>
      </w:r>
      <w:r w:rsidRPr="002974AC">
        <w:rPr>
          <w:rStyle w:val="Emphasis"/>
          <w:highlight w:val="cyan"/>
        </w:rPr>
        <w:t>decisionmaking</w:t>
      </w:r>
      <w:r w:rsidRPr="002974AC">
        <w:rPr>
          <w:rStyle w:val="StyleUnderline"/>
          <w:highlight w:val="cyan"/>
        </w:rPr>
        <w:t xml:space="preserve"> is shared</w:t>
      </w:r>
      <w:r w:rsidRPr="00E9356C">
        <w:rPr>
          <w:rStyle w:val="StyleUnderline"/>
        </w:rPr>
        <w:t xml:space="preserve"> </w:t>
      </w:r>
      <w:r w:rsidRPr="00E9356C">
        <w:rPr>
          <w:sz w:val="16"/>
        </w:rPr>
        <w:t xml:space="preserve">primarily </w:t>
      </w:r>
      <w:r w:rsidRPr="002974AC">
        <w:rPr>
          <w:rStyle w:val="StyleUnderline"/>
          <w:highlight w:val="cyan"/>
        </w:rPr>
        <w:t xml:space="preserve">by the </w:t>
      </w:r>
      <w:r w:rsidRPr="002974AC">
        <w:rPr>
          <w:rStyle w:val="Emphasis"/>
          <w:highlight w:val="cyan"/>
        </w:rPr>
        <w:t>legislative</w:t>
      </w:r>
      <w:r w:rsidRPr="002974AC">
        <w:rPr>
          <w:rStyle w:val="StyleUnderline"/>
          <w:highlight w:val="cyan"/>
        </w:rPr>
        <w:t xml:space="preserve"> and </w:t>
      </w:r>
      <w:r w:rsidRPr="002974AC">
        <w:rPr>
          <w:rStyle w:val="Emphasis"/>
          <w:highlight w:val="cyan"/>
        </w:rPr>
        <w:t>executive</w:t>
      </w:r>
      <w:r w:rsidRPr="00E9356C">
        <w:rPr>
          <w:rStyle w:val="StyleUnderline"/>
        </w:rPr>
        <w:t xml:space="preserve"> branches</w:t>
      </w:r>
      <w:r w:rsidRPr="00E9356C">
        <w:rPr>
          <w:sz w:val="16"/>
        </w:rPr>
        <w:t>. The general structure of these two branches relative to budget formulation and execution is as follows.</w:t>
      </w:r>
    </w:p>
    <w:p w14:paraId="1F049297" w14:textId="77777777" w:rsidR="00836E34" w:rsidRDefault="00836E34" w:rsidP="00836E34">
      <w:pPr>
        <w:pStyle w:val="Heading4"/>
      </w:pPr>
      <w:r>
        <w:t>‘Collective bargaining rights’ means granting the right for workers to collectively bargain with employers.</w:t>
      </w:r>
    </w:p>
    <w:p w14:paraId="0D787064" w14:textId="77777777" w:rsidR="00836E34" w:rsidRDefault="00836E34" w:rsidP="00836E34">
      <w:r w:rsidRPr="00F74510">
        <w:rPr>
          <w:rStyle w:val="Style13ptBold"/>
        </w:rPr>
        <w:t xml:space="preserve">Moore, 2011 </w:t>
      </w:r>
      <w:r>
        <w:t xml:space="preserve">(Edgar, </w:t>
      </w:r>
      <w:r w:rsidRPr="00F74510">
        <w:t>community associate of the William Brennan Institute for Labor Studies at the University of Nebraska at Omaha</w:t>
      </w:r>
      <w:r>
        <w:t xml:space="preserve">, </w:t>
      </w:r>
      <w:r w:rsidRPr="0010333A">
        <w:t xml:space="preserve">College of Public Affairs and Community Service, 5-6-2011, "Collective Bargaining Is A Human Right", </w:t>
      </w:r>
      <w:hyperlink r:id="rId8" w:history="1">
        <w:r w:rsidRPr="0010333A">
          <w:rPr>
            <w:rStyle w:val="Hyperlink"/>
          </w:rPr>
          <w:t>https://www.unomaha.edu/college-of-public-affairs-and-community-service/william-brennan-institute-for-labor-studies/engagement/comment-2011-collective-bargaining.php</w:t>
        </w:r>
      </w:hyperlink>
      <w:r>
        <w:t xml:space="preserve">, DoA 5/31/2025, DVOG) </w:t>
      </w:r>
    </w:p>
    <w:p w14:paraId="607C7562" w14:textId="77777777" w:rsidR="00836E34" w:rsidRPr="00E2778B" w:rsidRDefault="00836E34" w:rsidP="00836E34">
      <w:pPr>
        <w:rPr>
          <w:sz w:val="16"/>
        </w:rPr>
      </w:pPr>
      <w:r w:rsidRPr="00521D51">
        <w:rPr>
          <w:u w:val="single"/>
        </w:rPr>
        <w:t xml:space="preserve">Most major advanced democratic countries honor </w:t>
      </w:r>
      <w:r w:rsidRPr="00521D51">
        <w:rPr>
          <w:highlight w:val="cyan"/>
          <w:u w:val="single"/>
        </w:rPr>
        <w:t>collective bargaining rights of</w:t>
      </w:r>
      <w:r w:rsidRPr="00521D51">
        <w:rPr>
          <w:u w:val="single"/>
        </w:rPr>
        <w:t xml:space="preserve"> public </w:t>
      </w:r>
      <w:r w:rsidRPr="00521D51">
        <w:rPr>
          <w:highlight w:val="cyan"/>
          <w:u w:val="single"/>
        </w:rPr>
        <w:t>employees</w:t>
      </w:r>
      <w:r w:rsidRPr="00E2778B">
        <w:rPr>
          <w:sz w:val="16"/>
        </w:rPr>
        <w:t>. All European Union countries allow public sector workers to bargain collectively. In June 2007 the Supreme Court of Canada extensively reviewed the rationale for regarding collective bargaining as a human right. In the case of Facilities Subsector Bargaining Association v. British Columbia, the Court made the following observations:</w:t>
      </w:r>
    </w:p>
    <w:p w14:paraId="21B00E44" w14:textId="77777777" w:rsidR="00836E34" w:rsidRPr="00E2778B" w:rsidRDefault="00836E34" w:rsidP="00836E34">
      <w:pPr>
        <w:rPr>
          <w:sz w:val="16"/>
        </w:rPr>
      </w:pPr>
      <w:r w:rsidRPr="00E2778B">
        <w:rPr>
          <w:sz w:val="16"/>
        </w:rPr>
        <w:t>"</w:t>
      </w:r>
      <w:r w:rsidRPr="00521D51">
        <w:rPr>
          <w:highlight w:val="cyan"/>
          <w:u w:val="single"/>
        </w:rPr>
        <w:t>The right to bargain</w:t>
      </w:r>
      <w:r w:rsidRPr="00521D51">
        <w:rPr>
          <w:u w:val="single"/>
        </w:rPr>
        <w:t xml:space="preserve"> collectively </w:t>
      </w:r>
      <w:r w:rsidRPr="00521D51">
        <w:rPr>
          <w:highlight w:val="cyan"/>
          <w:u w:val="single"/>
        </w:rPr>
        <w:t>with an employer</w:t>
      </w:r>
      <w:r w:rsidRPr="00521D51">
        <w:rPr>
          <w:u w:val="single"/>
        </w:rPr>
        <w:t xml:space="preserve"> enhances the human dignity, liberty and autonomy of workers </w:t>
      </w:r>
      <w:r w:rsidRPr="00521D51">
        <w:rPr>
          <w:highlight w:val="cyan"/>
          <w:u w:val="single"/>
        </w:rPr>
        <w:t>by giving</w:t>
      </w:r>
      <w:r w:rsidRPr="00521D51">
        <w:rPr>
          <w:u w:val="single"/>
        </w:rPr>
        <w:t xml:space="preserve"> them </w:t>
      </w:r>
      <w:r w:rsidRPr="00521D51">
        <w:rPr>
          <w:highlight w:val="cyan"/>
          <w:u w:val="single"/>
        </w:rPr>
        <w:t>the opportunity to influence the establishment of</w:t>
      </w:r>
      <w:r w:rsidRPr="00521D51">
        <w:rPr>
          <w:u w:val="single"/>
        </w:rPr>
        <w:t xml:space="preserve"> workplace </w:t>
      </w:r>
      <w:r w:rsidRPr="00521D51">
        <w:rPr>
          <w:highlight w:val="cyan"/>
          <w:u w:val="single"/>
        </w:rPr>
        <w:t>rules and</w:t>
      </w:r>
      <w:r w:rsidRPr="00521D51">
        <w:rPr>
          <w:u w:val="single"/>
        </w:rPr>
        <w:t xml:space="preserve"> thereby </w:t>
      </w:r>
      <w:r w:rsidRPr="00521D51">
        <w:rPr>
          <w:highlight w:val="cyan"/>
          <w:u w:val="single"/>
        </w:rPr>
        <w:t>gain some control over a major aspect of their lives</w:t>
      </w:r>
      <w:r w:rsidRPr="00E2778B">
        <w:rPr>
          <w:sz w:val="16"/>
        </w:rPr>
        <w:t>, namely their work. Collective bargaining is not simply an instrument for pursuing external ends…rather [it] is intrinsically valuable as an experience in self-government…Collective bargaining permits workers to achieve a form of workplace democracy and to ensure the rule of law in the workplace. Workers gain a voice to influence the establishment of rules that control a major aspect of their lives." In a 2008 case, the European Court of Human Rights found that Turkey's restrictions on public employee bargaining rights violated the European Convention on Human Rights."</w:t>
      </w:r>
    </w:p>
    <w:p w14:paraId="7A1FFC20" w14:textId="77777777" w:rsidR="00836E34" w:rsidRPr="00E2778B" w:rsidRDefault="00836E34" w:rsidP="00836E34">
      <w:pPr>
        <w:rPr>
          <w:sz w:val="16"/>
        </w:rPr>
      </w:pPr>
      <w:r w:rsidRPr="00E2778B">
        <w:rPr>
          <w:sz w:val="16"/>
        </w:rPr>
        <w:t>The next three paragraphs describe the manner in which the CIR approaches decision making in settling industrial disputes. They are spelled out in NEBRASKA COMMISSION OF INDUSTRIAL RELATIONS CASE NO 1217.</w:t>
      </w:r>
    </w:p>
    <w:p w14:paraId="38184505" w14:textId="77777777" w:rsidR="00836E34" w:rsidRPr="00E2778B" w:rsidRDefault="00836E34" w:rsidP="00836E34">
      <w:pPr>
        <w:rPr>
          <w:sz w:val="16"/>
        </w:rPr>
      </w:pPr>
      <w:r w:rsidRPr="00E2778B">
        <w:rPr>
          <w:sz w:val="16"/>
        </w:rPr>
        <w:lastRenderedPageBreak/>
        <w:t>"Generally, the goal of labor law is to equalize the bargaining power between employer and employees. In order to equalize bargaining power, the Commission follows three categories of collective bargaining subjects: mandatory, permissive, and prohibited. The distinction between the different categories of bargaining subjects is important.</w:t>
      </w:r>
    </w:p>
    <w:p w14:paraId="161CB227" w14:textId="77777777" w:rsidR="00836E34" w:rsidRDefault="00836E34" w:rsidP="00836E34">
      <w:pPr>
        <w:rPr>
          <w:b/>
          <w:bCs/>
          <w:u w:val="single"/>
        </w:rPr>
      </w:pPr>
      <w:r w:rsidRPr="00E2778B">
        <w:rPr>
          <w:sz w:val="16"/>
        </w:rPr>
        <w:t>"</w:t>
      </w:r>
      <w:r w:rsidRPr="00521D51">
        <w:rPr>
          <w:highlight w:val="cyan"/>
          <w:u w:val="single"/>
        </w:rPr>
        <w:t>Mandatory</w:t>
      </w:r>
      <w:r w:rsidRPr="00521D51">
        <w:rPr>
          <w:u w:val="single"/>
        </w:rPr>
        <w:t xml:space="preserve"> collective bargaining </w:t>
      </w:r>
      <w:r w:rsidRPr="00521D51">
        <w:rPr>
          <w:highlight w:val="cyan"/>
          <w:u w:val="single"/>
        </w:rPr>
        <w:t>subjects are</w:t>
      </w:r>
      <w:r w:rsidRPr="00521D51">
        <w:rPr>
          <w:u w:val="single"/>
        </w:rPr>
        <w:t xml:space="preserve"> those which relate to </w:t>
      </w:r>
      <w:r w:rsidRPr="00521D51">
        <w:rPr>
          <w:highlight w:val="cyan"/>
          <w:u w:val="single"/>
        </w:rPr>
        <w:t>'wages, hours, and</w:t>
      </w:r>
      <w:r w:rsidRPr="00521D51">
        <w:rPr>
          <w:u w:val="single"/>
        </w:rPr>
        <w:t xml:space="preserve"> other </w:t>
      </w:r>
      <w:r w:rsidRPr="00521D51">
        <w:rPr>
          <w:highlight w:val="cyan"/>
          <w:u w:val="single"/>
        </w:rPr>
        <w:t>terms and conditions of employment</w:t>
      </w:r>
      <w:r w:rsidRPr="00521D51">
        <w:rPr>
          <w:u w:val="single"/>
        </w:rPr>
        <w:t>, or any question arising thereunder.' Additional mandatory subjects of bargaining are those which 'vitally affect' the terms and conditions of employment.</w:t>
      </w:r>
    </w:p>
    <w:p w14:paraId="65EB33C5" w14:textId="77777777" w:rsidR="00836E34" w:rsidRPr="00521D51" w:rsidRDefault="00836E34" w:rsidP="00836E34">
      <w:pPr>
        <w:pStyle w:val="Heading4"/>
      </w:pPr>
      <w:r w:rsidRPr="00521D51">
        <w:t>Vote neg:</w:t>
      </w:r>
    </w:p>
    <w:p w14:paraId="0B2DEFDA" w14:textId="77777777" w:rsidR="00836E34" w:rsidRDefault="00836E34" w:rsidP="00836E34">
      <w:pPr>
        <w:pStyle w:val="Heading4"/>
      </w:pPr>
      <w:r w:rsidRPr="00521D51">
        <w:t>1. Argumentative iteration. Only through focusing on one topic over the course of an entire year are we able to develop constant strategies to overcome violence. Every time a new card is cut, a new or deeper understanding is established which is only possible through a stable locus of prep, i.e., the resolution. It’s both internal and external because it frames pedagogical growth within the game and how we can change the world external to it.</w:t>
      </w:r>
    </w:p>
    <w:p w14:paraId="7C572528" w14:textId="77777777" w:rsidR="00836E34" w:rsidRPr="00521D51" w:rsidRDefault="00836E34" w:rsidP="00836E34"/>
    <w:p w14:paraId="36395AC1" w14:textId="77777777" w:rsidR="00836E34" w:rsidRPr="00521D51" w:rsidRDefault="00836E34" w:rsidP="00836E34">
      <w:pPr>
        <w:pStyle w:val="Heading4"/>
      </w:pPr>
      <w:r w:rsidRPr="00521D51">
        <w:t>2.</w:t>
      </w:r>
      <w:r>
        <w:t xml:space="preserve"> Comity - </w:t>
      </w:r>
      <w:r w:rsidRPr="00521D51">
        <w:t xml:space="preserve"> </w:t>
      </w:r>
      <w:r>
        <w:t xml:space="preserve">It’s an intrinsic good an only way to preserve the game. </w:t>
      </w:r>
      <w:r w:rsidRPr="00521D51">
        <w:t xml:space="preserve">Eroding it through forcing us to negate things beyond the resolutional prep burden erodes respect </w:t>
      </w:r>
      <w:r>
        <w:t xml:space="preserve">and is </w:t>
      </w:r>
      <w:r w:rsidRPr="00521D51">
        <w:t>detrimental to the time that we have t</w:t>
      </w:r>
      <w:r>
        <w:t>o</w:t>
      </w:r>
      <w:r w:rsidRPr="00521D51">
        <w:t xml:space="preserve"> prepare for debates while also balancing responsibilities for school and a social life. </w:t>
      </w:r>
    </w:p>
    <w:p w14:paraId="515B7541" w14:textId="77777777" w:rsidR="00836E34" w:rsidRDefault="00836E34" w:rsidP="00836E34">
      <w:pPr>
        <w:pStyle w:val="Heading3"/>
      </w:pPr>
      <w:r>
        <w:lastRenderedPageBreak/>
        <w:t>1NC---OFF</w:t>
      </w:r>
    </w:p>
    <w:p w14:paraId="3CAE21F8" w14:textId="77777777" w:rsidR="00836E34" w:rsidRDefault="00836E34" w:rsidP="00836E34">
      <w:pPr>
        <w:rPr>
          <w:rStyle w:val="Style13ptBold"/>
        </w:rPr>
      </w:pPr>
      <w:r w:rsidRPr="003F7328">
        <w:rPr>
          <w:rStyle w:val="Style13ptBold"/>
          <w:u w:val="single"/>
        </w:rPr>
        <w:t>Wargaming K</w:t>
      </w:r>
      <w:r>
        <w:rPr>
          <w:rStyle w:val="Style13ptBold"/>
        </w:rPr>
        <w:t>:</w:t>
      </w:r>
    </w:p>
    <w:p w14:paraId="7F59FB62" w14:textId="77777777" w:rsidR="00836E34" w:rsidRDefault="00836E34" w:rsidP="00836E34">
      <w:pPr>
        <w:pStyle w:val="Heading4"/>
      </w:pPr>
      <w:r>
        <w:t xml:space="preserve">The world is mediated by a state of </w:t>
      </w:r>
      <w:r w:rsidRPr="0040140B">
        <w:rPr>
          <w:u w:val="single"/>
        </w:rPr>
        <w:t>Pure Wa</w:t>
      </w:r>
      <w:r>
        <w:rPr>
          <w:u w:val="single"/>
        </w:rPr>
        <w:t>r</w:t>
      </w:r>
      <w:r>
        <w:t xml:space="preserve">, an invisible, never-ending conflict that has reduced </w:t>
      </w:r>
      <w:r w:rsidRPr="00761379">
        <w:rPr>
          <w:u w:val="single"/>
        </w:rPr>
        <w:t>combat to critique</w:t>
      </w:r>
      <w:r>
        <w:t xml:space="preserve"> and </w:t>
      </w:r>
      <w:r w:rsidRPr="00761379">
        <w:rPr>
          <w:u w:val="single"/>
        </w:rPr>
        <w:t xml:space="preserve">critique to </w:t>
      </w:r>
      <w:r>
        <w:rPr>
          <w:u w:val="single"/>
        </w:rPr>
        <w:t xml:space="preserve">mere </w:t>
      </w:r>
      <w:r w:rsidRPr="00761379">
        <w:rPr>
          <w:u w:val="single"/>
        </w:rPr>
        <w:t>ritual</w:t>
      </w:r>
      <w:r>
        <w:t xml:space="preserve">---the logistical nature of the warfare state </w:t>
      </w:r>
      <w:r w:rsidRPr="00C37B3E">
        <w:rPr>
          <w:u w:val="single"/>
        </w:rPr>
        <w:t>absorbs</w:t>
      </w:r>
      <w:r>
        <w:t xml:space="preserve"> critical knowledge production into its </w:t>
      </w:r>
      <w:r w:rsidRPr="00C37B3E">
        <w:rPr>
          <w:u w:val="single"/>
        </w:rPr>
        <w:t>operational processes</w:t>
      </w:r>
      <w:r>
        <w:t xml:space="preserve">, rendering the 1AC’s strategy of </w:t>
      </w:r>
      <w:r>
        <w:rPr>
          <w:u w:val="single"/>
        </w:rPr>
        <w:t>i</w:t>
      </w:r>
      <w:r w:rsidRPr="00C37B3E">
        <w:rPr>
          <w:u w:val="single"/>
        </w:rPr>
        <w:t xml:space="preserve">ntellectual </w:t>
      </w:r>
      <w:r>
        <w:rPr>
          <w:u w:val="single"/>
        </w:rPr>
        <w:t>w</w:t>
      </w:r>
      <w:r w:rsidRPr="00C37B3E">
        <w:rPr>
          <w:u w:val="single"/>
        </w:rPr>
        <w:t>arfare</w:t>
      </w:r>
      <w:r>
        <w:t xml:space="preserve"> a feature of the status quo of capital.</w:t>
      </w:r>
    </w:p>
    <w:p w14:paraId="3A0DEC11" w14:textId="77777777" w:rsidR="00836E34" w:rsidRDefault="00836E34" w:rsidP="00836E34">
      <w:r w:rsidRPr="006E02F5">
        <w:rPr>
          <w:rStyle w:val="Style13ptBold"/>
        </w:rPr>
        <w:t>Mann 96</w:t>
      </w:r>
      <w:r>
        <w:t xml:space="preserve"> [</w:t>
      </w:r>
      <w:r w:rsidRPr="00AE1F58">
        <w:t>P</w:t>
      </w:r>
      <w:r>
        <w:t>aul Mann (</w:t>
      </w:r>
      <w:r w:rsidRPr="00EB4F7F">
        <w:t>Emeritus Professor of English</w:t>
      </w:r>
      <w:r>
        <w:t>, Pomona College),</w:t>
      </w:r>
      <w:r w:rsidRPr="00AE1F58">
        <w:t xml:space="preserve"> </w:t>
      </w:r>
      <w:r>
        <w:t>“</w:t>
      </w:r>
      <w:r w:rsidRPr="00AE1F58">
        <w:t>T</w:t>
      </w:r>
      <w:r>
        <w:t>he</w:t>
      </w:r>
      <w:r w:rsidRPr="00AE1F58">
        <w:t xml:space="preserve"> N</w:t>
      </w:r>
      <w:r>
        <w:t>ine</w:t>
      </w:r>
      <w:r w:rsidRPr="00AE1F58">
        <w:t xml:space="preserve"> G</w:t>
      </w:r>
      <w:r>
        <w:t>rounds</w:t>
      </w:r>
      <w:r w:rsidRPr="00AE1F58">
        <w:t xml:space="preserve"> </w:t>
      </w:r>
      <w:r>
        <w:t xml:space="preserve">of </w:t>
      </w:r>
      <w:r w:rsidRPr="00AE1F58">
        <w:t>I</w:t>
      </w:r>
      <w:r>
        <w:t>ntellectual</w:t>
      </w:r>
      <w:r w:rsidRPr="00AE1F58">
        <w:t xml:space="preserve"> W</w:t>
      </w:r>
      <w:r>
        <w:t>arfare</w:t>
      </w:r>
      <w:r w:rsidRPr="00AE1F58">
        <w:t>,</w:t>
      </w:r>
      <w:r>
        <w:t>”</w:t>
      </w:r>
      <w:r w:rsidRPr="00AE1F58">
        <w:t xml:space="preserve"> </w:t>
      </w:r>
      <w:r w:rsidRPr="002B4D6E">
        <w:t>Postmodern Culture</w:t>
      </w:r>
      <w:r>
        <w:rPr>
          <w:i/>
          <w:iCs/>
        </w:rPr>
        <w:t>,</w:t>
      </w:r>
      <w:r>
        <w:t xml:space="preserve"> </w:t>
      </w:r>
      <w:r w:rsidRPr="006E02F5">
        <w:t>Vol</w:t>
      </w:r>
      <w:r>
        <w:t>ume</w:t>
      </w:r>
      <w:r w:rsidRPr="006E02F5">
        <w:t xml:space="preserve"> 06, N</w:t>
      </w:r>
      <w:r>
        <w:t>umber</w:t>
      </w:r>
      <w:r w:rsidRPr="006E02F5">
        <w:t xml:space="preserve"> 2, January 1996</w:t>
      </w:r>
      <w:r>
        <w:t xml:space="preserve">, </w:t>
      </w:r>
      <w:r w:rsidRPr="006E02F5">
        <w:t>https://www.pomoculture.org/2013/09/22/the-nine-grounds-of-intellectual-warfare/</w:t>
      </w:r>
      <w:r>
        <w:t>, ashtar]</w:t>
      </w:r>
    </w:p>
    <w:p w14:paraId="43261F9E" w14:textId="77777777" w:rsidR="00836E34" w:rsidRPr="002140AC" w:rsidRDefault="00836E34" w:rsidP="00836E34">
      <w:pPr>
        <w:rPr>
          <w:sz w:val="16"/>
        </w:rPr>
      </w:pPr>
      <w:r w:rsidRPr="002140AC">
        <w:rPr>
          <w:sz w:val="16"/>
        </w:rPr>
        <w:t>I. Logistics</w:t>
      </w:r>
    </w:p>
    <w:p w14:paraId="2897C944" w14:textId="77777777" w:rsidR="00836E34" w:rsidRPr="002140AC" w:rsidRDefault="00836E34" w:rsidP="00836E34">
      <w:pPr>
        <w:rPr>
          <w:sz w:val="16"/>
        </w:rPr>
      </w:pPr>
      <w:r w:rsidRPr="002140AC">
        <w:rPr>
          <w:sz w:val="16"/>
        </w:rPr>
        <w:t xml:space="preserve">It is commonplace to reduce intellectual production to economic terms. There is a vast, indeed a surplus critique of the commodification of thought, but critics are only just beginning to believe, as perhaps our travelling CEO has long believed, that there is some advantage in seeing their own business as warfare, and that it is possible to do so because culture, business, and defense are always to some degree integrated.9 Any executive who entertains the notion that he or she is a corporate warrior is no doubt engaged in a fantasy, but one should not be too quick to dismiss the utility of such fantasies, their ability to inspire performance. And perhaps </w:t>
      </w:r>
      <w:r w:rsidRPr="00733480">
        <w:rPr>
          <w:rStyle w:val="StyleUnderline"/>
          <w:highlight w:val="cyan"/>
        </w:rPr>
        <w:t>we</w:t>
      </w:r>
      <w:r w:rsidRPr="002140AC">
        <w:rPr>
          <w:sz w:val="16"/>
        </w:rPr>
        <w:t xml:space="preserve"> too </w:t>
      </w:r>
      <w:r w:rsidRPr="00733480">
        <w:rPr>
          <w:rStyle w:val="StyleUnderline"/>
          <w:highlight w:val="cyan"/>
        </w:rPr>
        <w:t>should make</w:t>
      </w:r>
      <w:r w:rsidRPr="003112AA">
        <w:rPr>
          <w:rStyle w:val="StyleUnderline"/>
        </w:rPr>
        <w:t xml:space="preserve"> a more </w:t>
      </w:r>
      <w:r w:rsidRPr="00733480">
        <w:rPr>
          <w:rStyle w:val="StyleUnderline"/>
          <w:highlight w:val="cyan"/>
        </w:rPr>
        <w:t>rigorous accounting of</w:t>
      </w:r>
      <w:r w:rsidRPr="00E66FF0">
        <w:rPr>
          <w:rStyle w:val="StyleUnderline"/>
        </w:rPr>
        <w:t xml:space="preserve"> our own </w:t>
      </w:r>
      <w:r w:rsidRPr="00733480">
        <w:rPr>
          <w:rStyle w:val="Emphasis"/>
          <w:highlight w:val="cyan"/>
        </w:rPr>
        <w:t>investments in</w:t>
      </w:r>
      <w:r w:rsidRPr="002140AC">
        <w:rPr>
          <w:sz w:val="16"/>
        </w:rPr>
        <w:t xml:space="preserve"> various </w:t>
      </w:r>
      <w:r w:rsidRPr="00733480">
        <w:rPr>
          <w:rStyle w:val="Emphasis"/>
          <w:highlight w:val="cyan"/>
        </w:rPr>
        <w:t xml:space="preserve">critical </w:t>
      </w:r>
      <w:r w:rsidRPr="003112AA">
        <w:rPr>
          <w:rStyle w:val="Emphasis"/>
          <w:highlight w:val="cyan"/>
        </w:rPr>
        <w:t>ideologies</w:t>
      </w:r>
      <w:r w:rsidRPr="003112AA">
        <w:rPr>
          <w:rStyle w:val="StyleUnderline"/>
          <w:highlight w:val="cyan"/>
        </w:rPr>
        <w:t>, which</w:t>
      </w:r>
      <w:r w:rsidRPr="002140AC">
        <w:rPr>
          <w:sz w:val="16"/>
        </w:rPr>
        <w:t xml:space="preserve"> so often </w:t>
      </w:r>
      <w:r w:rsidRPr="003112AA">
        <w:rPr>
          <w:rStyle w:val="StyleUnderline"/>
          <w:highlight w:val="cyan"/>
        </w:rPr>
        <w:t>presume to combat the institution while sustaining it</w:t>
      </w:r>
      <w:r w:rsidRPr="003112AA">
        <w:rPr>
          <w:rStyle w:val="StyleUnderline"/>
        </w:rPr>
        <w:t xml:space="preserve">s discursive economy </w:t>
      </w:r>
      <w:r w:rsidRPr="003112AA">
        <w:rPr>
          <w:rStyle w:val="StyleUnderline"/>
          <w:highlight w:val="cyan"/>
        </w:rPr>
        <w:t>by the very means of</w:t>
      </w:r>
      <w:r w:rsidRPr="003112AA">
        <w:rPr>
          <w:rStyle w:val="StyleUnderline"/>
        </w:rPr>
        <w:t xml:space="preserve"> our </w:t>
      </w:r>
      <w:r w:rsidRPr="003112AA">
        <w:rPr>
          <w:rStyle w:val="StyleUnderline"/>
          <w:highlight w:val="cyan"/>
        </w:rPr>
        <w:t>attack</w:t>
      </w:r>
      <w:r w:rsidRPr="00C50540">
        <w:rPr>
          <w:rStyle w:val="StyleUnderline"/>
        </w:rPr>
        <w:t xml:space="preserve">s. </w:t>
      </w:r>
      <w:r w:rsidRPr="00E97AE5">
        <w:rPr>
          <w:rStyle w:val="StyleUnderline"/>
        </w:rPr>
        <w:t>Everyone is aware that thought has been</w:t>
      </w:r>
      <w:r w:rsidRPr="002140AC">
        <w:rPr>
          <w:sz w:val="16"/>
        </w:rPr>
        <w:t xml:space="preserve"> reified and </w:t>
      </w:r>
      <w:r w:rsidRPr="00E97AE5">
        <w:rPr>
          <w:rStyle w:val="StyleUnderline"/>
        </w:rPr>
        <w:t xml:space="preserve">transformed into a commodity, but that </w:t>
      </w:r>
      <w:r w:rsidRPr="00E97AE5">
        <w:rPr>
          <w:rStyle w:val="Emphasis"/>
        </w:rPr>
        <w:t>awareness has never inhibited production</w:t>
      </w:r>
      <w:r w:rsidRPr="00B24EEE">
        <w:rPr>
          <w:rStyle w:val="StyleUnderline"/>
        </w:rPr>
        <w:t xml:space="preserve">. The </w:t>
      </w:r>
      <w:r w:rsidRPr="00190F81">
        <w:rPr>
          <w:rStyle w:val="Emphasis"/>
          <w:highlight w:val="cyan"/>
        </w:rPr>
        <w:t xml:space="preserve">critique of the commodity produces perfectly </w:t>
      </w:r>
      <w:r w:rsidRPr="00171714">
        <w:rPr>
          <w:rStyle w:val="Emphasis"/>
          <w:highlight w:val="cyan"/>
        </w:rPr>
        <w:t>marketable comm</w:t>
      </w:r>
      <w:r w:rsidRPr="003112AA">
        <w:rPr>
          <w:rStyle w:val="Emphasis"/>
          <w:highlight w:val="cyan"/>
        </w:rPr>
        <w:t>odities</w:t>
      </w:r>
      <w:r w:rsidRPr="00454D38">
        <w:rPr>
          <w:rStyle w:val="StyleUnderline"/>
        </w:rPr>
        <w:t>. The half-conscious fantasies of the truth-warrior energize the intellectual economy quite as much as the samurai fantasies of the corporate factotum fuel the marketplace</w:t>
      </w:r>
      <w:r w:rsidRPr="002140AC">
        <w:rPr>
          <w:sz w:val="16"/>
        </w:rPr>
        <w:t>.</w:t>
      </w:r>
    </w:p>
    <w:p w14:paraId="6210F983" w14:textId="77777777" w:rsidR="00836E34" w:rsidRPr="002140AC" w:rsidRDefault="00836E34" w:rsidP="00836E34">
      <w:pPr>
        <w:rPr>
          <w:sz w:val="16"/>
        </w:rPr>
      </w:pPr>
      <w:r w:rsidRPr="002140AC">
        <w:rPr>
          <w:sz w:val="16"/>
        </w:rPr>
        <w:t xml:space="preserve">Virilio would argue that they are not fantasies at all; stripped of narcissistic ornament, we would still have to see ourselves as soldiers. Writing in the high years of the Cold War, </w:t>
      </w:r>
      <w:r w:rsidRPr="00E66FF0">
        <w:rPr>
          <w:rStyle w:val="StyleUnderline"/>
        </w:rPr>
        <w:t>Virilio developed a theory of “</w:t>
      </w:r>
      <w:r w:rsidRPr="002140AC">
        <w:rPr>
          <w:rStyle w:val="Emphasis"/>
        </w:rPr>
        <w:t>pure war</w:t>
      </w:r>
      <w:r w:rsidRPr="00E66FF0">
        <w:rPr>
          <w:rStyle w:val="StyleUnderline"/>
        </w:rPr>
        <w:t xml:space="preserve">,” global war </w:t>
      </w:r>
      <w:r w:rsidRPr="00020CC3">
        <w:rPr>
          <w:rStyle w:val="Emphasis"/>
        </w:rPr>
        <w:t>so efficient it never needs to be fought</w:t>
      </w:r>
      <w:r w:rsidRPr="00E66FF0">
        <w:rPr>
          <w:rStyle w:val="StyleUnderline"/>
        </w:rPr>
        <w:t xml:space="preserve">, rather like William Burroughs’s notion that </w:t>
      </w:r>
      <w:r w:rsidRPr="00E66FF0">
        <w:rPr>
          <w:rStyle w:val="Emphasis"/>
        </w:rPr>
        <w:t>a functioning police state needs no police</w:t>
      </w:r>
      <w:r w:rsidRPr="002140AC">
        <w:rPr>
          <w:sz w:val="16"/>
        </w:rPr>
        <w:t xml:space="preserve">. What is most crucial for Virilio’s conception of the warfare state is his extreme emphasis on logistics. </w:t>
      </w:r>
      <w:r w:rsidRPr="00E66FF0">
        <w:rPr>
          <w:rStyle w:val="StyleUnderline"/>
        </w:rPr>
        <w:t>“</w:t>
      </w:r>
      <w:r w:rsidRPr="00183BF5">
        <w:rPr>
          <w:rStyle w:val="StyleUnderline"/>
          <w:highlight w:val="cyan"/>
        </w:rPr>
        <w:t>Logistics is the beginning of the economy of war, which will</w:t>
      </w:r>
      <w:r w:rsidRPr="00E66FF0">
        <w:rPr>
          <w:rStyle w:val="StyleUnderline"/>
        </w:rPr>
        <w:t xml:space="preserve"> become simple economy, to the point of </w:t>
      </w:r>
      <w:r w:rsidRPr="00183BF5">
        <w:rPr>
          <w:rStyle w:val="StyleUnderline"/>
          <w:highlight w:val="cyan"/>
        </w:rPr>
        <w:t>replac</w:t>
      </w:r>
      <w:r w:rsidRPr="00E66FF0">
        <w:rPr>
          <w:rStyle w:val="StyleUnderline"/>
        </w:rPr>
        <w:t xml:space="preserve">ing </w:t>
      </w:r>
      <w:r w:rsidRPr="00183BF5">
        <w:rPr>
          <w:rStyle w:val="StyleUnderline"/>
          <w:highlight w:val="cyan"/>
        </w:rPr>
        <w:t>political economy</w:t>
      </w:r>
      <w:r w:rsidRPr="00E66FF0">
        <w:rPr>
          <w:rStyle w:val="StyleUnderline"/>
        </w:rPr>
        <w:t>”</w:t>
      </w:r>
      <w:r w:rsidRPr="002140AC">
        <w:rPr>
          <w:sz w:val="16"/>
        </w:rPr>
        <w:t xml:space="preserve"> (PW 4). The invention of the city as such lies in logistical preparation for war. War is not an aberration, the negation of the truth of civilization, so much as its origin; or rather, civilization depends on an origin and order that forever threaten its destruction. And in a sense we have returned to this logistical origin:</w:t>
      </w:r>
    </w:p>
    <w:p w14:paraId="4040FF31" w14:textId="77777777" w:rsidR="00836E34" w:rsidRPr="002140AC" w:rsidRDefault="00836E34" w:rsidP="00836E34">
      <w:pPr>
        <w:rPr>
          <w:sz w:val="16"/>
        </w:rPr>
      </w:pPr>
      <w:r w:rsidRPr="00107D9C">
        <w:rPr>
          <w:rStyle w:val="StyleUnderline"/>
        </w:rPr>
        <w:t xml:space="preserve">If we can say that war was entirely strategic in past societies, we can now say that strategy is no more than logistics. In turn, </w:t>
      </w:r>
      <w:r w:rsidRPr="00695F9C">
        <w:rPr>
          <w:rStyle w:val="StyleUnderline"/>
          <w:highlight w:val="cyan"/>
        </w:rPr>
        <w:t>logistics has become the whole of war</w:t>
      </w:r>
      <w:r w:rsidRPr="00107D9C">
        <w:rPr>
          <w:rStyle w:val="StyleUnderline"/>
        </w:rPr>
        <w:t xml:space="preserve">; because in an age of deterrence, the </w:t>
      </w:r>
      <w:r w:rsidRPr="005627A0">
        <w:rPr>
          <w:rStyle w:val="Emphasis"/>
        </w:rPr>
        <w:t>production of arms is already war</w:t>
      </w:r>
      <w:r w:rsidRPr="00107D9C">
        <w:rPr>
          <w:rStyle w:val="StyleUnderline"/>
        </w:rPr>
        <w:t>. . . . Deterrence is the development of an arms capacity that assures total peace</w:t>
      </w:r>
      <w:r w:rsidRPr="002140AC">
        <w:rPr>
          <w:sz w:val="16"/>
        </w:rPr>
        <w:t xml:space="preserve">. The fact of having increasingly sophisticated weaponry deters the enemy more and more. At that point, war is no longer in its execution, but in its preparation. </w:t>
      </w:r>
      <w:r w:rsidRPr="00695F9C">
        <w:rPr>
          <w:rStyle w:val="StyleUnderline"/>
          <w:highlight w:val="cyan"/>
        </w:rPr>
        <w:t>The perpetuation of war is</w:t>
      </w:r>
      <w:r w:rsidRPr="00107D9C">
        <w:rPr>
          <w:rStyle w:val="StyleUnderline"/>
        </w:rPr>
        <w:t xml:space="preserve"> what I call </w:t>
      </w:r>
      <w:r w:rsidRPr="00695F9C">
        <w:rPr>
          <w:rStyle w:val="Emphasis"/>
          <w:highlight w:val="cyan"/>
        </w:rPr>
        <w:t>Pure War</w:t>
      </w:r>
      <w:r w:rsidRPr="00107D9C">
        <w:rPr>
          <w:rStyle w:val="StyleUnderline"/>
        </w:rPr>
        <w:t xml:space="preserve">, war which is </w:t>
      </w:r>
      <w:r w:rsidRPr="00695F9C">
        <w:rPr>
          <w:rStyle w:val="StyleUnderline"/>
          <w:highlight w:val="cyan"/>
        </w:rPr>
        <w:t>acted out</w:t>
      </w:r>
      <w:r w:rsidRPr="00107D9C">
        <w:rPr>
          <w:rStyle w:val="StyleUnderline"/>
        </w:rPr>
        <w:t xml:space="preserve"> . . . </w:t>
      </w:r>
      <w:r w:rsidRPr="00695F9C">
        <w:rPr>
          <w:rStyle w:val="StyleUnderline"/>
          <w:highlight w:val="cyan"/>
        </w:rPr>
        <w:t>in infinite preparation</w:t>
      </w:r>
      <w:r w:rsidRPr="002140AC">
        <w:rPr>
          <w:sz w:val="16"/>
        </w:rPr>
        <w:t xml:space="preserve">. [However,] this infinite preparation, the advent of logistics, also entails the non-development of society . . ., </w:t>
      </w:r>
      <w:r w:rsidRPr="005B7436">
        <w:rPr>
          <w:rStyle w:val="StyleUnderline"/>
        </w:rPr>
        <w:t xml:space="preserve">peace as war, as infinite preparation which exhausts and will eventually eliminate </w:t>
      </w:r>
      <w:r w:rsidRPr="00365FF4">
        <w:rPr>
          <w:rStyle w:val="StyleUnderline"/>
        </w:rPr>
        <w:t xml:space="preserve">societies. </w:t>
      </w:r>
      <w:r w:rsidRPr="002140AC">
        <w:rPr>
          <w:rStyle w:val="Emphasis"/>
        </w:rPr>
        <w:t>The Total Peace of Deterrence is Total War pursued by other means</w:t>
      </w:r>
      <w:r w:rsidRPr="002140AC">
        <w:rPr>
          <w:sz w:val="16"/>
        </w:rPr>
        <w:t>.</w:t>
      </w:r>
    </w:p>
    <w:p w14:paraId="188AC429" w14:textId="77777777" w:rsidR="00836E34" w:rsidRPr="002140AC" w:rsidRDefault="00836E34" w:rsidP="00836E34">
      <w:pPr>
        <w:rPr>
          <w:sz w:val="16"/>
        </w:rPr>
      </w:pPr>
      <w:r w:rsidRPr="002140AC">
        <w:rPr>
          <w:sz w:val="16"/>
        </w:rPr>
        <w:t>(PW 91–93, 139, 25)</w:t>
      </w:r>
    </w:p>
    <w:p w14:paraId="1E9405B4" w14:textId="77777777" w:rsidR="00836E34" w:rsidRPr="002140AC" w:rsidRDefault="00836E34" w:rsidP="00836E34">
      <w:pPr>
        <w:rPr>
          <w:sz w:val="16"/>
        </w:rPr>
      </w:pPr>
      <w:r w:rsidRPr="002140AC">
        <w:rPr>
          <w:sz w:val="16"/>
        </w:rPr>
        <w:t xml:space="preserve">One could argue that the stakes have changed: the Cold War is over and smaller wars are heating up; one could also argue that this is merely another case of total deterrence, and not yet achieved. In any event, to whatever degree a discrete militarization of the peacetime economy has occurred, in Virilio’s model </w:t>
      </w:r>
      <w:r w:rsidRPr="00D4609A">
        <w:rPr>
          <w:rStyle w:val="StyleUnderline"/>
        </w:rPr>
        <w:t xml:space="preserve">this </w:t>
      </w:r>
      <w:r w:rsidRPr="000A4A51">
        <w:rPr>
          <w:rStyle w:val="StyleUnderline"/>
          <w:highlight w:val="cyan"/>
        </w:rPr>
        <w:t>logistical “</w:t>
      </w:r>
      <w:r w:rsidRPr="000A4A51">
        <w:rPr>
          <w:rStyle w:val="Emphasis"/>
          <w:highlight w:val="cyan"/>
        </w:rPr>
        <w:t>endocolonization</w:t>
      </w:r>
      <w:r w:rsidRPr="000A4A51">
        <w:rPr>
          <w:rStyle w:val="StyleUnderline"/>
          <w:highlight w:val="cyan"/>
        </w:rPr>
        <w:t xml:space="preserve">” depends </w:t>
      </w:r>
      <w:r w:rsidRPr="002140AC">
        <w:rPr>
          <w:rStyle w:val="StyleUnderline"/>
          <w:highlight w:val="cyan"/>
        </w:rPr>
        <w:t>on</w:t>
      </w:r>
      <w:r w:rsidRPr="002140AC">
        <w:rPr>
          <w:rStyle w:val="StyleUnderline"/>
        </w:rPr>
        <w:t xml:space="preserve"> the </w:t>
      </w:r>
      <w:r w:rsidRPr="002140AC">
        <w:rPr>
          <w:rStyle w:val="StyleUnderline"/>
          <w:highlight w:val="cyan"/>
        </w:rPr>
        <w:t xml:space="preserve">production </w:t>
      </w:r>
      <w:r w:rsidRPr="000A4A51">
        <w:rPr>
          <w:rStyle w:val="StyleUnderline"/>
          <w:highlight w:val="cyan"/>
        </w:rPr>
        <w:t>of</w:t>
      </w:r>
      <w:r w:rsidRPr="00D4609A">
        <w:rPr>
          <w:rStyle w:val="StyleUnderline"/>
        </w:rPr>
        <w:t xml:space="preserve"> technical </w:t>
      </w:r>
      <w:r w:rsidRPr="000A4A51">
        <w:rPr>
          <w:rStyle w:val="StyleUnderline"/>
          <w:highlight w:val="cyan"/>
        </w:rPr>
        <w:lastRenderedPageBreak/>
        <w:t>knowledge</w:t>
      </w:r>
      <w:r w:rsidRPr="002140AC">
        <w:rPr>
          <w:sz w:val="16"/>
        </w:rPr>
        <w:t>. Indeed technology has its very origin in logistical demands: technology arises from the need for weaponry, “from the arsenal and war economy” (24). But it is not a matter of armaments alone: “</w:t>
      </w:r>
      <w:r w:rsidRPr="00C729D5">
        <w:rPr>
          <w:rStyle w:val="StyleUnderline"/>
        </w:rPr>
        <w:t>the war-machine is not only explosives, it’s also communications</w:t>
      </w:r>
      <w:r w:rsidRPr="00D4609A">
        <w:rPr>
          <w:rStyle w:val="StyleUnderline"/>
        </w:rPr>
        <w:t>, vectorization. It’s essentially the speed of delivery. . . . It’s war operating in the sciences. It’s everything that is already perverting the field of knowledge from one end to the other; everything that is aligning the different branches of knowledge in a perspective of the end</w:t>
      </w:r>
      <w:r w:rsidRPr="002140AC">
        <w:rPr>
          <w:sz w:val="16"/>
        </w:rPr>
        <w:t xml:space="preserve">” (20). There is, here, no viable distinction between defense research and peacetime applications of science. Technology as such is a function of total logistics. </w:t>
      </w:r>
      <w:r w:rsidRPr="00C729D5">
        <w:rPr>
          <w:rStyle w:val="Emphasis"/>
          <w:highlight w:val="cyan"/>
        </w:rPr>
        <w:t>Every form of knowledge supports the warfare state</w:t>
      </w:r>
      <w:r w:rsidRPr="002140AC">
        <w:rPr>
          <w:sz w:val="16"/>
        </w:rPr>
        <w:t xml:space="preserve">. Analogous if less exaggerated claims have been made by Alvin and Heidi Toffler in War and Anti-War, a lay account of the reliance of post-Cold War strategy on increasingly sophisticated weapons systems. It would seem that </w:t>
      </w:r>
      <w:r w:rsidRPr="002140AC">
        <w:rPr>
          <w:rStyle w:val="StyleUnderline"/>
          <w:highlight w:val="cyan"/>
        </w:rPr>
        <w:t>the end of the Cold War</w:t>
      </w:r>
      <w:r w:rsidRPr="002140AC">
        <w:rPr>
          <w:rStyle w:val="StyleUnderline"/>
        </w:rPr>
        <w:t xml:space="preserve"> and the collapse of</w:t>
      </w:r>
      <w:r w:rsidRPr="002140AC">
        <w:rPr>
          <w:sz w:val="16"/>
        </w:rPr>
        <w:t xml:space="preserve"> Virilio’s </w:t>
      </w:r>
      <w:r w:rsidRPr="002140AC">
        <w:rPr>
          <w:rStyle w:val="StyleUnderline"/>
        </w:rPr>
        <w:t>global deterrence</w:t>
      </w:r>
      <w:r w:rsidRPr="002140AC">
        <w:rPr>
          <w:sz w:val="16"/>
        </w:rPr>
        <w:t xml:space="preserve">, which has resulted in drastic cutbacks in defense budgets and damage to the American economy as a whole, </w:t>
      </w:r>
      <w:r w:rsidRPr="002140AC">
        <w:rPr>
          <w:rStyle w:val="StyleUnderline"/>
          <w:highlight w:val="cyan"/>
        </w:rPr>
        <w:t xml:space="preserve">only exacerbates </w:t>
      </w:r>
      <w:r w:rsidRPr="002140AC">
        <w:rPr>
          <w:rStyle w:val="StyleUnderline"/>
        </w:rPr>
        <w:t xml:space="preserve">the </w:t>
      </w:r>
      <w:r w:rsidRPr="002140AC">
        <w:rPr>
          <w:rStyle w:val="StyleUnderline"/>
          <w:highlight w:val="cyan"/>
        </w:rPr>
        <w:t>logistical demand</w:t>
      </w:r>
      <w:r w:rsidRPr="002140AC">
        <w:rPr>
          <w:sz w:val="16"/>
        </w:rPr>
        <w:t xml:space="preserve">. Weapons now have to be smarter because we cannot afford so many of them; fighting forces now have to be more skilled, </w:t>
      </w:r>
      <w:r w:rsidRPr="00850846">
        <w:rPr>
          <w:sz w:val="16"/>
        </w:rPr>
        <w:t>more mobile</w:t>
      </w:r>
      <w:r w:rsidRPr="002140AC">
        <w:rPr>
          <w:sz w:val="16"/>
        </w:rPr>
        <w:t xml:space="preserve">, and more cybernetically coordinated to deal with the realities of post-Cold War conflict. </w:t>
      </w:r>
      <w:r w:rsidRPr="002140AC">
        <w:rPr>
          <w:rStyle w:val="StyleUnderline"/>
          <w:highlight w:val="cyan"/>
        </w:rPr>
        <w:t>Tactical advantages</w:t>
      </w:r>
      <w:r w:rsidRPr="002140AC">
        <w:rPr>
          <w:rStyle w:val="StyleUnderline"/>
        </w:rPr>
        <w:t xml:space="preserve"> are </w:t>
      </w:r>
      <w:r w:rsidRPr="002140AC">
        <w:rPr>
          <w:rStyle w:val="StyleUnderline"/>
          <w:highlight w:val="cyan"/>
        </w:rPr>
        <w:t xml:space="preserve">measured in </w:t>
      </w:r>
      <w:r w:rsidRPr="002140AC">
        <w:rPr>
          <w:rStyle w:val="Emphasis"/>
          <w:highlight w:val="cyan"/>
        </w:rPr>
        <w:t>technological terms</w:t>
      </w:r>
      <w:r w:rsidRPr="002140AC">
        <w:rPr>
          <w:rStyle w:val="StyleUnderline"/>
        </w:rPr>
        <w:t xml:space="preserve"> </w:t>
      </w:r>
      <w:r w:rsidRPr="002140AC">
        <w:rPr>
          <w:rStyle w:val="StyleUnderline"/>
          <w:highlight w:val="cyan"/>
        </w:rPr>
        <w:t>rather than</w:t>
      </w:r>
      <w:r w:rsidRPr="002140AC">
        <w:rPr>
          <w:rStyle w:val="StyleUnderline"/>
        </w:rPr>
        <w:t xml:space="preserve"> by sheer force of troop </w:t>
      </w:r>
      <w:r w:rsidRPr="002140AC">
        <w:rPr>
          <w:rStyle w:val="StyleUnderline"/>
          <w:highlight w:val="cyan"/>
        </w:rPr>
        <w:t>numbers. War</w:t>
      </w:r>
      <w:r w:rsidRPr="002140AC">
        <w:rPr>
          <w:sz w:val="16"/>
        </w:rPr>
        <w:t xml:space="preserve">, the Tofflers argue, </w:t>
      </w:r>
      <w:r w:rsidRPr="00A47C5B">
        <w:rPr>
          <w:rStyle w:val="StyleUnderline"/>
          <w:highlight w:val="cyan"/>
        </w:rPr>
        <w:t>is</w:t>
      </w:r>
      <w:r w:rsidRPr="000B624E">
        <w:rPr>
          <w:rStyle w:val="StyleUnderline"/>
        </w:rPr>
        <w:t xml:space="preserve"> now about technical knowledge, increasingly </w:t>
      </w:r>
      <w:r w:rsidRPr="00A47C5B">
        <w:rPr>
          <w:rStyle w:val="StyleUnderline"/>
          <w:highlight w:val="cyan"/>
        </w:rPr>
        <w:t xml:space="preserve">fought </w:t>
      </w:r>
      <w:r w:rsidRPr="00A47C5B">
        <w:rPr>
          <w:rStyle w:val="Emphasis"/>
          <w:highlight w:val="cyan"/>
        </w:rPr>
        <w:t>by means of knowledge</w:t>
      </w:r>
      <w:r w:rsidRPr="00A47C5B">
        <w:rPr>
          <w:rStyle w:val="StyleUnderline"/>
          <w:highlight w:val="cyan"/>
        </w:rPr>
        <w:t>, and</w:t>
      </w:r>
      <w:r w:rsidRPr="000B624E">
        <w:rPr>
          <w:rStyle w:val="StyleUnderline"/>
        </w:rPr>
        <w:t xml:space="preserve"> perhaps</w:t>
      </w:r>
      <w:r w:rsidRPr="002140AC">
        <w:rPr>
          <w:sz w:val="16"/>
        </w:rPr>
        <w:t xml:space="preserve">, in the future, </w:t>
      </w:r>
      <w:r w:rsidRPr="00A47C5B">
        <w:rPr>
          <w:rStyle w:val="Emphasis"/>
          <w:highlight w:val="cyan"/>
        </w:rPr>
        <w:t>over knowledge</w:t>
      </w:r>
      <w:r w:rsidRPr="002140AC">
        <w:rPr>
          <w:sz w:val="16"/>
        </w:rPr>
        <w:t xml:space="preserve">, over technological capabilities. </w:t>
      </w:r>
      <w:r w:rsidRPr="00107D9C">
        <w:rPr>
          <w:rStyle w:val="StyleUnderline"/>
        </w:rPr>
        <w:t>“Cyberwar” is no longer science fiction:</w:t>
      </w:r>
      <w:r w:rsidRPr="002140AC">
        <w:rPr>
          <w:sz w:val="16"/>
        </w:rPr>
        <w:t xml:space="preserve"> the acquisition, systematization, and deployment of </w:t>
      </w:r>
      <w:r w:rsidRPr="00107D9C">
        <w:rPr>
          <w:rStyle w:val="StyleUnderline"/>
        </w:rPr>
        <w:t xml:space="preserve">technical </w:t>
      </w:r>
      <w:r w:rsidRPr="00A47C5B">
        <w:rPr>
          <w:rStyle w:val="StyleUnderline"/>
        </w:rPr>
        <w:t>knowledge have become the ground and stakes of bloody war</w:t>
      </w:r>
      <w:r w:rsidRPr="003B7E3F">
        <w:rPr>
          <w:rStyle w:val="StyleUnderline"/>
        </w:rPr>
        <w:t>s</w:t>
      </w:r>
      <w:r w:rsidRPr="002140AC">
        <w:rPr>
          <w:sz w:val="16"/>
        </w:rPr>
        <w:t>.10</w:t>
      </w:r>
    </w:p>
    <w:p w14:paraId="2FAB95B2" w14:textId="77777777" w:rsidR="00836E34" w:rsidRPr="00CB3E9C" w:rsidRDefault="00836E34" w:rsidP="00836E34">
      <w:pPr>
        <w:rPr>
          <w:sz w:val="16"/>
        </w:rPr>
      </w:pPr>
      <w:r w:rsidRPr="00107D9C">
        <w:rPr>
          <w:rStyle w:val="StyleUnderline"/>
        </w:rPr>
        <w:t>As the economy</w:t>
      </w:r>
      <w:r w:rsidRPr="00CB3E9C">
        <w:rPr>
          <w:sz w:val="16"/>
        </w:rPr>
        <w:t xml:space="preserve"> in general </w:t>
      </w:r>
      <w:r w:rsidRPr="00107D9C">
        <w:rPr>
          <w:rStyle w:val="StyleUnderline"/>
        </w:rPr>
        <w:t>and technological development</w:t>
      </w:r>
      <w:r w:rsidRPr="00CB3E9C">
        <w:rPr>
          <w:sz w:val="16"/>
        </w:rPr>
        <w:t xml:space="preserve"> in particular </w:t>
      </w:r>
      <w:r w:rsidRPr="00107D9C">
        <w:rPr>
          <w:rStyle w:val="StyleUnderline"/>
        </w:rPr>
        <w:t xml:space="preserve">come to be seen in logistical terms, so </w:t>
      </w:r>
      <w:r w:rsidRPr="007E0187">
        <w:rPr>
          <w:rStyle w:val="StyleUnderline"/>
          <w:highlight w:val="cyan"/>
        </w:rPr>
        <w:t>the critical industry</w:t>
      </w:r>
      <w:r w:rsidRPr="00107D9C">
        <w:rPr>
          <w:rStyle w:val="StyleUnderline"/>
        </w:rPr>
        <w:t xml:space="preserve"> too will be </w:t>
      </w:r>
      <w:r w:rsidRPr="007E0187">
        <w:rPr>
          <w:rStyle w:val="StyleUnderline"/>
          <w:highlight w:val="cyan"/>
        </w:rPr>
        <w:t>taken as</w:t>
      </w:r>
      <w:r w:rsidRPr="00107D9C">
        <w:rPr>
          <w:rStyle w:val="StyleUnderline"/>
        </w:rPr>
        <w:t xml:space="preserve"> a logistical system, and war discourse as </w:t>
      </w:r>
      <w:r w:rsidRPr="007E0187">
        <w:rPr>
          <w:rStyle w:val="StyleUnderline"/>
          <w:highlight w:val="cyan"/>
        </w:rPr>
        <w:t>pure war carried out by other means</w:t>
      </w:r>
      <w:r w:rsidRPr="00CB3E9C">
        <w:rPr>
          <w:sz w:val="16"/>
        </w:rPr>
        <w:t xml:space="preserve">. But </w:t>
      </w:r>
      <w:r w:rsidRPr="000B3031">
        <w:rPr>
          <w:rStyle w:val="StyleUnderline"/>
        </w:rPr>
        <w:t>it is all too easy to conflate military, technological, and intellectual production</w:t>
      </w:r>
      <w:r w:rsidRPr="00CB3E9C">
        <w:rPr>
          <w:sz w:val="16"/>
        </w:rPr>
        <w:t xml:space="preserve">. It might be that the forces of deterrence or nuclear war really do extend into criticism, into the study of texts, into the colloquium and critical journal, but even if there is some economic coordination between them, it would be a mistake to elide their differences. There is no question that military success is increasingly determined by access to technical knowledge and that logistical development is a laboratory for new technologies, but to recognize this is not to prove that all fields of knowledge are connected to military research in the same ways. </w:t>
      </w:r>
      <w:r w:rsidRPr="000B3031">
        <w:rPr>
          <w:rStyle w:val="StyleUnderline"/>
        </w:rPr>
        <w:t>Such claims will certainly be made</w:t>
      </w:r>
      <w:r w:rsidRPr="00CB3E9C">
        <w:rPr>
          <w:sz w:val="16"/>
        </w:rPr>
        <w:t xml:space="preserve">, with fantastic effects, </w:t>
      </w:r>
      <w:r w:rsidRPr="000B3031">
        <w:rPr>
          <w:rStyle w:val="StyleUnderline"/>
        </w:rPr>
        <w:t xml:space="preserve">just as the critical truisms that fictions are informed by political realities and that politics is dependent upon fictive forms are turned around, without careful examination of the reversability of these propositions, into the quite </w:t>
      </w:r>
      <w:r w:rsidRPr="00230319">
        <w:rPr>
          <w:rStyle w:val="StyleUnderline"/>
          <w:highlight w:val="cyan"/>
        </w:rPr>
        <w:t>dubious</w:t>
      </w:r>
      <w:r w:rsidRPr="00CB3E9C">
        <w:rPr>
          <w:sz w:val="16"/>
        </w:rPr>
        <w:t xml:space="preserve"> but productive </w:t>
      </w:r>
      <w:r w:rsidRPr="000B3031">
        <w:rPr>
          <w:rStyle w:val="StyleUnderline"/>
        </w:rPr>
        <w:t xml:space="preserve">thesis </w:t>
      </w:r>
      <w:r w:rsidRPr="00230319">
        <w:rPr>
          <w:rStyle w:val="StyleUnderline"/>
          <w:highlight w:val="cyan"/>
        </w:rPr>
        <w:t>that</w:t>
      </w:r>
      <w:r w:rsidRPr="000B3031">
        <w:rPr>
          <w:rStyle w:val="StyleUnderline"/>
        </w:rPr>
        <w:t xml:space="preserve"> therefore </w:t>
      </w:r>
      <w:r w:rsidRPr="00230319">
        <w:rPr>
          <w:rStyle w:val="StyleUnderline"/>
          <w:highlight w:val="cyan"/>
        </w:rPr>
        <w:t>criticism</w:t>
      </w:r>
      <w:r w:rsidRPr="000B3031">
        <w:rPr>
          <w:rStyle w:val="StyleUnderline"/>
        </w:rPr>
        <w:t xml:space="preserve"> of these fictions </w:t>
      </w:r>
      <w:r w:rsidRPr="00230319">
        <w:rPr>
          <w:rStyle w:val="StyleUnderline"/>
          <w:highlight w:val="cyan"/>
        </w:rPr>
        <w:t>constitutes political action</w:t>
      </w:r>
      <w:r w:rsidRPr="000B3031">
        <w:rPr>
          <w:rStyle w:val="StyleUnderline"/>
        </w:rPr>
        <w:t>. Wh</w:t>
      </w:r>
      <w:r w:rsidRPr="00107D9C">
        <w:rPr>
          <w:rStyle w:val="StyleUnderline"/>
        </w:rPr>
        <w:t xml:space="preserve">at </w:t>
      </w:r>
      <w:r w:rsidRPr="00DE0901">
        <w:rPr>
          <w:rStyle w:val="StyleUnderline"/>
          <w:highlight w:val="cyan"/>
        </w:rPr>
        <w:t>pure war indicates</w:t>
      </w:r>
      <w:r w:rsidRPr="00CB3E9C">
        <w:rPr>
          <w:sz w:val="16"/>
        </w:rPr>
        <w:t xml:space="preserve">, however, </w:t>
      </w:r>
      <w:r w:rsidRPr="00107D9C">
        <w:rPr>
          <w:rStyle w:val="StyleUnderline"/>
        </w:rPr>
        <w:t xml:space="preserve">is that </w:t>
      </w:r>
      <w:r w:rsidRPr="00CD3918">
        <w:rPr>
          <w:rStyle w:val="Emphasis"/>
          <w:highlight w:val="cyan"/>
        </w:rPr>
        <w:t>intellectual warfare</w:t>
      </w:r>
      <w:r w:rsidRPr="00DE0901">
        <w:rPr>
          <w:rStyle w:val="Emphasis"/>
        </w:rPr>
        <w:t xml:space="preserve"> is not oppositional</w:t>
      </w:r>
      <w:r w:rsidRPr="00DE0901">
        <w:rPr>
          <w:rStyle w:val="StyleUnderline"/>
        </w:rPr>
        <w:t xml:space="preserve">: it </w:t>
      </w:r>
      <w:r w:rsidRPr="00CD3918">
        <w:rPr>
          <w:rStyle w:val="StyleUnderline"/>
          <w:highlight w:val="cyan"/>
        </w:rPr>
        <w:t>is</w:t>
      </w:r>
      <w:r w:rsidRPr="00107D9C">
        <w:rPr>
          <w:rStyle w:val="StyleUnderline"/>
        </w:rPr>
        <w:t xml:space="preserve"> a form of </w:t>
      </w:r>
      <w:r w:rsidRPr="0010355C">
        <w:rPr>
          <w:rStyle w:val="Emphasis"/>
        </w:rPr>
        <w:t>systems-maintenance</w:t>
      </w:r>
      <w:r w:rsidRPr="00107D9C">
        <w:rPr>
          <w:rStyle w:val="StyleUnderline"/>
        </w:rPr>
        <w:t xml:space="preserve">, and </w:t>
      </w:r>
      <w:r w:rsidRPr="00CD3918">
        <w:rPr>
          <w:rStyle w:val="StyleUnderline"/>
          <w:highlight w:val="cyan"/>
        </w:rPr>
        <w:t xml:space="preserve">a </w:t>
      </w:r>
      <w:r w:rsidRPr="00CD3918">
        <w:rPr>
          <w:rStyle w:val="Emphasis"/>
          <w:highlight w:val="cyan"/>
        </w:rPr>
        <w:t>feature of the status quo</w:t>
      </w:r>
      <w:r w:rsidRPr="00CD3918">
        <w:rPr>
          <w:rStyle w:val="StyleUnderline"/>
          <w:highlight w:val="cyan"/>
        </w:rPr>
        <w:t xml:space="preserve"> of capital</w:t>
      </w:r>
      <w:r w:rsidRPr="00CB3E9C">
        <w:rPr>
          <w:sz w:val="16"/>
        </w:rPr>
        <w:t>.</w:t>
      </w:r>
    </w:p>
    <w:p w14:paraId="649A9631" w14:textId="77777777" w:rsidR="00836E34" w:rsidRPr="00CB3E9C" w:rsidRDefault="00836E34" w:rsidP="00836E34">
      <w:pPr>
        <w:rPr>
          <w:sz w:val="16"/>
        </w:rPr>
      </w:pPr>
      <w:r w:rsidRPr="00CB3E9C">
        <w:rPr>
          <w:sz w:val="16"/>
        </w:rPr>
        <w:t xml:space="preserve">Hence </w:t>
      </w:r>
      <w:r w:rsidRPr="000E7588">
        <w:rPr>
          <w:rStyle w:val="StyleUnderline"/>
        </w:rPr>
        <w:t xml:space="preserve">war </w:t>
      </w:r>
      <w:r w:rsidRPr="00CA7CFC">
        <w:rPr>
          <w:rStyle w:val="StyleUnderline"/>
        </w:rPr>
        <w:t>discourse</w:t>
      </w:r>
      <w:r w:rsidRPr="000E7588">
        <w:rPr>
          <w:rStyle w:val="StyleUnderline"/>
        </w:rPr>
        <w:t xml:space="preserve"> will cast intellectuals as agents of a general logistical economy and at the same time </w:t>
      </w:r>
      <w:r w:rsidRPr="00CA7CFC">
        <w:rPr>
          <w:rStyle w:val="StyleUnderline"/>
          <w:highlight w:val="cyan"/>
        </w:rPr>
        <w:t>offer</w:t>
      </w:r>
      <w:r w:rsidRPr="000E7588">
        <w:rPr>
          <w:rStyle w:val="StyleUnderline"/>
        </w:rPr>
        <w:t xml:space="preserve"> them an array of</w:t>
      </w:r>
      <w:r w:rsidRPr="000F2E2B">
        <w:rPr>
          <w:sz w:val="16"/>
        </w:rPr>
        <w:t xml:space="preserve"> quite useful and quite </w:t>
      </w:r>
      <w:r w:rsidRPr="000F2E2B">
        <w:rPr>
          <w:strike/>
          <w:sz w:val="16"/>
        </w:rPr>
        <w:t>delusional</w:t>
      </w:r>
      <w:r w:rsidRPr="000F2E2B">
        <w:rPr>
          <w:sz w:val="16"/>
        </w:rPr>
        <w:t xml:space="preserve"> </w:t>
      </w:r>
      <w:r w:rsidRPr="00CA7CFC">
        <w:rPr>
          <w:rStyle w:val="Emphasis"/>
          <w:highlight w:val="cyan"/>
        </w:rPr>
        <w:t>critical fantasies</w:t>
      </w:r>
      <w:r w:rsidRPr="00CA7CFC">
        <w:rPr>
          <w:rStyle w:val="StyleUnderline"/>
          <w:highlight w:val="cyan"/>
        </w:rPr>
        <w:t xml:space="preserve"> about</w:t>
      </w:r>
      <w:r w:rsidRPr="00CA7CFC">
        <w:rPr>
          <w:rStyle w:val="StyleUnderline"/>
        </w:rPr>
        <w:t xml:space="preserve"> their </w:t>
      </w:r>
      <w:r w:rsidRPr="00CA7CFC">
        <w:rPr>
          <w:rStyle w:val="StyleUnderline"/>
          <w:highlight w:val="cyan"/>
        </w:rPr>
        <w:t>combat</w:t>
      </w:r>
      <w:r w:rsidRPr="00CA7CFC">
        <w:rPr>
          <w:rStyle w:val="StyleUnderline"/>
        </w:rPr>
        <w:t xml:space="preserve"> for and </w:t>
      </w:r>
      <w:r w:rsidRPr="00CA7CFC">
        <w:rPr>
          <w:rStyle w:val="StyleUnderline"/>
          <w:highlight w:val="cyan"/>
        </w:rPr>
        <w:t>against the warfare state</w:t>
      </w:r>
      <w:r w:rsidRPr="00CB3E9C">
        <w:rPr>
          <w:sz w:val="16"/>
        </w:rPr>
        <w:t xml:space="preserve">. But </w:t>
      </w:r>
      <w:r w:rsidRPr="00107D9C">
        <w:rPr>
          <w:rStyle w:val="StyleUnderline"/>
        </w:rPr>
        <w:t>let me suggest</w:t>
      </w:r>
      <w:r w:rsidRPr="00CB3E9C">
        <w:rPr>
          <w:sz w:val="16"/>
        </w:rPr>
        <w:t xml:space="preserve"> another economics here, another fantasy, one not restricted to the familiar terms of use- and exchange-value for the military-industrial-knowledge complex, but based as it were on waste-value: a general economy, in Bataille’s sense: </w:t>
      </w:r>
      <w:r w:rsidRPr="00C729D5">
        <w:rPr>
          <w:rStyle w:val="StyleUnderline"/>
        </w:rPr>
        <w:t xml:space="preserve">an economy </w:t>
      </w:r>
      <w:r w:rsidRPr="00DE0901">
        <w:rPr>
          <w:rStyle w:val="StyleUnderline"/>
        </w:rPr>
        <w:t xml:space="preserve">like that of </w:t>
      </w:r>
      <w:r w:rsidRPr="00D51C7B">
        <w:rPr>
          <w:rStyle w:val="StyleUnderline"/>
        </w:rPr>
        <w:t>the sun</w:t>
      </w:r>
      <w:r w:rsidRPr="00DE0901">
        <w:rPr>
          <w:rStyle w:val="StyleUnderline"/>
        </w:rPr>
        <w:t>, which gives life but is utterly indifferent to it, burns itself out as fast as it can, expends most of its energy into the void</w:t>
      </w:r>
      <w:r w:rsidRPr="00107D9C">
        <w:rPr>
          <w:rStyle w:val="StyleUnderline"/>
        </w:rPr>
        <w:t>. Bataille’s image of war-</w:t>
      </w:r>
      <w:r w:rsidRPr="00C729D5">
        <w:rPr>
          <w:rStyle w:val="StyleUnderline"/>
        </w:rPr>
        <w:t xml:space="preserve">economics is the ritual practice of the </w:t>
      </w:r>
      <w:r w:rsidRPr="00C729D5">
        <w:rPr>
          <w:rStyle w:val="Emphasis"/>
        </w:rPr>
        <w:t>potlatch</w:t>
      </w:r>
      <w:r w:rsidRPr="00C729D5">
        <w:rPr>
          <w:rStyle w:val="StyleUnderline"/>
        </w:rPr>
        <w:t xml:space="preserve">, a form of symbolic combat most likely associated with </w:t>
      </w:r>
      <w:r w:rsidRPr="00C729D5">
        <w:rPr>
          <w:rStyle w:val="Emphasis"/>
        </w:rPr>
        <w:t>funerary observances</w:t>
      </w:r>
      <w:r w:rsidRPr="00C729D5">
        <w:rPr>
          <w:rStyle w:val="StyleUnderline"/>
        </w:rPr>
        <w:t xml:space="preserve">, but which he sees as a solar means of </w:t>
      </w:r>
      <w:r w:rsidRPr="00C729D5">
        <w:rPr>
          <w:rStyle w:val="Emphasis"/>
        </w:rPr>
        <w:t>purging the superabundance of natural and cultural energy</w:t>
      </w:r>
      <w:r w:rsidRPr="00C729D5">
        <w:rPr>
          <w:rStyle w:val="StyleUnderline"/>
        </w:rPr>
        <w:t>. T</w:t>
      </w:r>
      <w:r w:rsidRPr="00107D9C">
        <w:rPr>
          <w:rStyle w:val="StyleUnderline"/>
        </w:rPr>
        <w:t xml:space="preserve">he purpose of art and thought is the purest expenditure, waste, dépense.11 </w:t>
      </w:r>
      <w:r w:rsidRPr="00DE0901">
        <w:rPr>
          <w:rStyle w:val="StyleUnderline"/>
        </w:rPr>
        <w:t xml:space="preserve">Intellectual </w:t>
      </w:r>
      <w:r w:rsidRPr="00B401EC">
        <w:rPr>
          <w:rStyle w:val="StyleUnderline"/>
          <w:highlight w:val="cyan"/>
        </w:rPr>
        <w:t>warfare</w:t>
      </w:r>
      <w:r w:rsidRPr="00DE0901">
        <w:rPr>
          <w:rStyle w:val="StyleUnderline"/>
        </w:rPr>
        <w:t xml:space="preserve"> can be seen</w:t>
      </w:r>
      <w:r w:rsidRPr="00107D9C">
        <w:rPr>
          <w:rStyle w:val="StyleUnderline"/>
        </w:rPr>
        <w:t xml:space="preserve"> in this light, </w:t>
      </w:r>
      <w:r w:rsidRPr="00C729D5">
        <w:rPr>
          <w:rStyle w:val="StyleUnderline"/>
          <w:highlight w:val="cyan"/>
        </w:rPr>
        <w:t xml:space="preserve">as </w:t>
      </w:r>
      <w:r w:rsidRPr="00C729D5">
        <w:rPr>
          <w:rStyle w:val="Emphasis"/>
          <w:highlight w:val="cyan"/>
        </w:rPr>
        <w:t>ritualiz</w:t>
      </w:r>
      <w:r w:rsidRPr="000B624E">
        <w:rPr>
          <w:rStyle w:val="Emphasis"/>
          <w:highlight w:val="cyan"/>
        </w:rPr>
        <w:t xml:space="preserve">ed combat </w:t>
      </w:r>
      <w:r w:rsidRPr="000B624E">
        <w:rPr>
          <w:rStyle w:val="StyleUnderline"/>
          <w:highlight w:val="cyan"/>
        </w:rPr>
        <w:t xml:space="preserve">whose value is that </w:t>
      </w:r>
      <w:r w:rsidRPr="000B624E">
        <w:rPr>
          <w:rStyle w:val="Emphasis"/>
          <w:highlight w:val="cyan"/>
        </w:rPr>
        <w:t>it has no value</w:t>
      </w:r>
      <w:r w:rsidRPr="00107D9C">
        <w:rPr>
          <w:rStyle w:val="StyleUnderline"/>
        </w:rPr>
        <w:t xml:space="preserve">: a means of squandering useless wealth. </w:t>
      </w:r>
      <w:r w:rsidRPr="000050AF">
        <w:rPr>
          <w:rStyle w:val="Emphasis"/>
        </w:rPr>
        <w:t xml:space="preserve">Intellectual production </w:t>
      </w:r>
      <w:r w:rsidRPr="000B624E">
        <w:rPr>
          <w:rStyle w:val="Emphasis"/>
        </w:rPr>
        <w:t xml:space="preserve">is </w:t>
      </w:r>
      <w:r w:rsidRPr="00C729D5">
        <w:rPr>
          <w:rStyle w:val="Emphasis"/>
          <w:highlight w:val="cyan"/>
        </w:rPr>
        <w:t>the production of superfluities tricked out with beautiful illusory truths</w:t>
      </w:r>
      <w:r w:rsidRPr="00CB3E9C">
        <w:rPr>
          <w:sz w:val="16"/>
        </w:rPr>
        <w:t xml:space="preserve">, and </w:t>
      </w:r>
      <w:r w:rsidRPr="00C729D5">
        <w:rPr>
          <w:rStyle w:val="StyleUnderline"/>
          <w:highlight w:val="cyan"/>
        </w:rPr>
        <w:t>we meet to exchange ideas only</w:t>
      </w:r>
      <w:r w:rsidRPr="00107D9C">
        <w:rPr>
          <w:rStyle w:val="StyleUnderline"/>
        </w:rPr>
        <w:t xml:space="preserve"> in order </w:t>
      </w:r>
      <w:r w:rsidRPr="00C729D5">
        <w:rPr>
          <w:rStyle w:val="StyleUnderline"/>
          <w:highlight w:val="cyan"/>
        </w:rPr>
        <w:t xml:space="preserve">to </w:t>
      </w:r>
      <w:r w:rsidRPr="00C729D5">
        <w:rPr>
          <w:rStyle w:val="Emphasis"/>
          <w:highlight w:val="cyan"/>
        </w:rPr>
        <w:t>destroy thought itself with these ludicrous gifts</w:t>
      </w:r>
      <w:r w:rsidRPr="00CB3E9C">
        <w:rPr>
          <w:sz w:val="16"/>
        </w:rPr>
        <w:t>.</w:t>
      </w:r>
    </w:p>
    <w:p w14:paraId="1980CF69" w14:textId="77777777" w:rsidR="00836E34" w:rsidRDefault="00836E34" w:rsidP="00836E34">
      <w:pPr>
        <w:pStyle w:val="Heading4"/>
      </w:pPr>
      <w:r>
        <w:lastRenderedPageBreak/>
        <w:t xml:space="preserve">There is no commodity the war machine values more than </w:t>
      </w:r>
      <w:r w:rsidRPr="00761379">
        <w:rPr>
          <w:u w:val="single"/>
        </w:rPr>
        <w:t>The Position</w:t>
      </w:r>
      <w:r>
        <w:t xml:space="preserve">---The 1AC is a </w:t>
      </w:r>
      <w:r w:rsidRPr="002D3540">
        <w:rPr>
          <w:u w:val="single"/>
        </w:rPr>
        <w:t>fortified stronghold</w:t>
      </w:r>
      <w:r>
        <w:t xml:space="preserve"> entirely contained by the state apparatus, defined not by its rightness but by its </w:t>
      </w:r>
      <w:r w:rsidRPr="002D3540">
        <w:rPr>
          <w:u w:val="single"/>
        </w:rPr>
        <w:t>force in relation to other forces</w:t>
      </w:r>
      <w:r>
        <w:t xml:space="preserve">---the perceived </w:t>
      </w:r>
      <w:r w:rsidRPr="000F44EC">
        <w:rPr>
          <w:u w:val="single"/>
        </w:rPr>
        <w:t>marginality</w:t>
      </w:r>
      <w:r>
        <w:t xml:space="preserve"> of their resistance does not disorient them from the state.</w:t>
      </w:r>
    </w:p>
    <w:p w14:paraId="7DA1C16A" w14:textId="77777777" w:rsidR="00836E34" w:rsidRDefault="00836E34" w:rsidP="00836E34">
      <w:r w:rsidRPr="006E02F5">
        <w:rPr>
          <w:rStyle w:val="Style13ptBold"/>
        </w:rPr>
        <w:t>Mann 9</w:t>
      </w:r>
      <w:r>
        <w:rPr>
          <w:rStyle w:val="Style13ptBold"/>
        </w:rPr>
        <w:t>6</w:t>
      </w:r>
      <w:r>
        <w:t xml:space="preserve"> [</w:t>
      </w:r>
      <w:r w:rsidRPr="00AE1F58">
        <w:t>P</w:t>
      </w:r>
      <w:r>
        <w:t>aul Mann (</w:t>
      </w:r>
      <w:r w:rsidRPr="00EB4F7F">
        <w:t>Emeritus Professor of English</w:t>
      </w:r>
      <w:r>
        <w:t>, Pomona College),</w:t>
      </w:r>
      <w:r w:rsidRPr="00AE1F58">
        <w:t xml:space="preserve"> </w:t>
      </w:r>
      <w:r>
        <w:t>“</w:t>
      </w:r>
      <w:r w:rsidRPr="00AE1F58">
        <w:t>T</w:t>
      </w:r>
      <w:r>
        <w:t>he</w:t>
      </w:r>
      <w:r w:rsidRPr="00AE1F58">
        <w:t xml:space="preserve"> N</w:t>
      </w:r>
      <w:r>
        <w:t>ine</w:t>
      </w:r>
      <w:r w:rsidRPr="00AE1F58">
        <w:t xml:space="preserve"> G</w:t>
      </w:r>
      <w:r>
        <w:t>rounds</w:t>
      </w:r>
      <w:r w:rsidRPr="00AE1F58">
        <w:t xml:space="preserve"> </w:t>
      </w:r>
      <w:r>
        <w:t xml:space="preserve">of </w:t>
      </w:r>
      <w:r w:rsidRPr="00AE1F58">
        <w:t>I</w:t>
      </w:r>
      <w:r>
        <w:t>ntellectual</w:t>
      </w:r>
      <w:r w:rsidRPr="00AE1F58">
        <w:t xml:space="preserve"> W</w:t>
      </w:r>
      <w:r>
        <w:t>arfare</w:t>
      </w:r>
      <w:r w:rsidRPr="00AE1F58">
        <w:t>,</w:t>
      </w:r>
      <w:r>
        <w:t>”</w:t>
      </w:r>
      <w:r w:rsidRPr="00AE1F58">
        <w:t xml:space="preserve"> </w:t>
      </w:r>
      <w:r w:rsidRPr="002B4D6E">
        <w:t>Postmodern Culture</w:t>
      </w:r>
      <w:r>
        <w:rPr>
          <w:i/>
          <w:iCs/>
        </w:rPr>
        <w:t>,</w:t>
      </w:r>
      <w:r>
        <w:t xml:space="preserve"> </w:t>
      </w:r>
      <w:r w:rsidRPr="006E02F5">
        <w:t>Vol</w:t>
      </w:r>
      <w:r>
        <w:t>ume</w:t>
      </w:r>
      <w:r w:rsidRPr="006E02F5">
        <w:t xml:space="preserve"> 06, N</w:t>
      </w:r>
      <w:r>
        <w:t>umber</w:t>
      </w:r>
      <w:r w:rsidRPr="006E02F5">
        <w:t xml:space="preserve"> 2, January 1996</w:t>
      </w:r>
      <w:r>
        <w:t xml:space="preserve">, </w:t>
      </w:r>
      <w:r w:rsidRPr="006E02F5">
        <w:t>https://www.pomoculture.org/2013/09/22/the-nine-grounds-of-intellectual-warfare/</w:t>
      </w:r>
      <w:r>
        <w:t>, ashtar]</w:t>
      </w:r>
    </w:p>
    <w:p w14:paraId="4185EA48" w14:textId="77777777" w:rsidR="00836E34" w:rsidRPr="00CB3E9C" w:rsidRDefault="00836E34" w:rsidP="00836E34">
      <w:pPr>
        <w:rPr>
          <w:sz w:val="16"/>
        </w:rPr>
      </w:pPr>
      <w:r w:rsidRPr="00CB3E9C">
        <w:rPr>
          <w:sz w:val="16"/>
        </w:rPr>
        <w:t>III. Fortification</w:t>
      </w:r>
    </w:p>
    <w:p w14:paraId="49799FDA" w14:textId="77777777" w:rsidR="00836E34" w:rsidRPr="00FE0479" w:rsidRDefault="00836E34" w:rsidP="00836E34">
      <w:pPr>
        <w:rPr>
          <w:sz w:val="16"/>
        </w:rPr>
      </w:pPr>
      <w:r w:rsidRPr="00CB3E9C">
        <w:rPr>
          <w:rStyle w:val="Emphasis"/>
        </w:rPr>
        <w:t>Nothing is more important to the intellectual than a position</w:t>
      </w:r>
      <w:r w:rsidRPr="00CB3E9C">
        <w:rPr>
          <w:rStyle w:val="StyleUnderline"/>
        </w:rPr>
        <w:t xml:space="preserve">. Even the fabled collapse of foundations has done little to change this: economically, discursively, this </w:t>
      </w:r>
      <w:r w:rsidRPr="00CB3E9C">
        <w:rPr>
          <w:rStyle w:val="Emphasis"/>
        </w:rPr>
        <w:t>collapse turns out to be yet another position</w:t>
      </w:r>
      <w:r w:rsidRPr="00FE0479">
        <w:rPr>
          <w:sz w:val="16"/>
        </w:rPr>
        <w:t xml:space="preserve">, something to believe in and hold true, </w:t>
      </w:r>
      <w:r w:rsidRPr="00CB3E9C">
        <w:rPr>
          <w:rStyle w:val="StyleUnderline"/>
        </w:rPr>
        <w:t xml:space="preserve">the consolidation of “flows,” “drift,” etc., into the most familiar academic architecture. </w:t>
      </w:r>
      <w:r w:rsidRPr="00881026">
        <w:rPr>
          <w:rStyle w:val="Emphasis"/>
          <w:highlight w:val="cyan"/>
        </w:rPr>
        <w:t>You must have a position</w:t>
      </w:r>
      <w:r w:rsidRPr="00D9389B">
        <w:rPr>
          <w:rStyle w:val="StyleUnderline"/>
        </w:rPr>
        <w:t xml:space="preserve">, and if you do not, one will be assigned to you, </w:t>
      </w:r>
      <w:r w:rsidRPr="00881026">
        <w:rPr>
          <w:rStyle w:val="Emphasis"/>
          <w:highlight w:val="cyan"/>
        </w:rPr>
        <w:t>or you will</w:t>
      </w:r>
      <w:r w:rsidRPr="00881026">
        <w:rPr>
          <w:rStyle w:val="Emphasis"/>
        </w:rPr>
        <w:t xml:space="preserve"> simply </w:t>
      </w:r>
      <w:r w:rsidRPr="00881026">
        <w:rPr>
          <w:rStyle w:val="Emphasis"/>
          <w:highlight w:val="cyan"/>
        </w:rPr>
        <w:t>not exist</w:t>
      </w:r>
      <w:r w:rsidRPr="00FE0479">
        <w:rPr>
          <w:sz w:val="16"/>
        </w:rPr>
        <w:t xml:space="preserve">. The homology of position as standpoint and position as job, budget line, FTE, is a matter of a great deal more than analogy or vulgar marxism. </w:t>
      </w:r>
      <w:r w:rsidRPr="00FE0479">
        <w:rPr>
          <w:rStyle w:val="StyleUnderline"/>
        </w:rPr>
        <w:t xml:space="preserve">With a position, everything is possible. You are supported by a </w:t>
      </w:r>
      <w:r w:rsidRPr="00FE0479">
        <w:rPr>
          <w:rStyle w:val="Emphasis"/>
        </w:rPr>
        <w:t>truth</w:t>
      </w:r>
      <w:r w:rsidRPr="00FE0479">
        <w:rPr>
          <w:rStyle w:val="StyleUnderline"/>
        </w:rPr>
        <w:t xml:space="preserve">, a </w:t>
      </w:r>
      <w:r w:rsidRPr="00FE0479">
        <w:rPr>
          <w:rStyle w:val="Emphasis"/>
        </w:rPr>
        <w:t>discipline</w:t>
      </w:r>
      <w:r w:rsidRPr="00FE0479">
        <w:rPr>
          <w:rStyle w:val="StyleUnderline"/>
        </w:rPr>
        <w:t xml:space="preserve">, a </w:t>
      </w:r>
      <w:r w:rsidRPr="00FE0479">
        <w:rPr>
          <w:rStyle w:val="Emphasis"/>
        </w:rPr>
        <w:t>methodology</w:t>
      </w:r>
      <w:r w:rsidRPr="00FE0479">
        <w:rPr>
          <w:rStyle w:val="StyleUnderline"/>
        </w:rPr>
        <w:t xml:space="preserve">, a </w:t>
      </w:r>
      <w:r w:rsidRPr="00FE0479">
        <w:rPr>
          <w:rStyle w:val="Emphasis"/>
        </w:rPr>
        <w:t>rhetorical style</w:t>
      </w:r>
      <w:r w:rsidRPr="00FE0479">
        <w:rPr>
          <w:rStyle w:val="StyleUnderline"/>
        </w:rPr>
        <w:t xml:space="preserve">, a </w:t>
      </w:r>
      <w:r w:rsidRPr="00FE0479">
        <w:rPr>
          <w:rStyle w:val="Emphasis"/>
        </w:rPr>
        <w:t>discursive form</w:t>
      </w:r>
      <w:r w:rsidRPr="00FE0479">
        <w:rPr>
          <w:rStyle w:val="StyleUnderline"/>
        </w:rPr>
        <w:t xml:space="preserve">, a </w:t>
      </w:r>
      <w:r w:rsidRPr="00FE0479">
        <w:rPr>
          <w:rStyle w:val="Emphasis"/>
        </w:rPr>
        <w:t>mode of production and exchange</w:t>
      </w:r>
      <w:r w:rsidRPr="00FE0479">
        <w:rPr>
          <w:rStyle w:val="StyleUnderline"/>
        </w:rPr>
        <w:t xml:space="preserve">. You </w:t>
      </w:r>
      <w:r w:rsidRPr="00FE0479">
        <w:rPr>
          <w:rStyle w:val="Emphasis"/>
        </w:rPr>
        <w:t>know where you stand</w:t>
      </w:r>
      <w:r w:rsidRPr="00FE0479">
        <w:rPr>
          <w:sz w:val="16"/>
        </w:rPr>
        <w:t xml:space="preserve">, you recognize yourself by your position; </w:t>
      </w:r>
      <w:r w:rsidRPr="00881026">
        <w:rPr>
          <w:rStyle w:val="Emphasis"/>
        </w:rPr>
        <w:t>you see yourself there because you see yourself seen there</w:t>
      </w:r>
      <w:r w:rsidRPr="00B70E46">
        <w:rPr>
          <w:rStyle w:val="StyleUnderline"/>
        </w:rPr>
        <w:t xml:space="preserve">. </w:t>
      </w:r>
      <w:r w:rsidRPr="00190F81">
        <w:rPr>
          <w:rStyle w:val="StyleUnderline"/>
        </w:rPr>
        <w:t>Your position is your identity and value</w:t>
      </w:r>
      <w:r w:rsidRPr="00FE0479">
        <w:rPr>
          <w:sz w:val="16"/>
        </w:rPr>
        <w:t xml:space="preserve">; it authorizes your work, circulates it, constitutes it as property, lends you the security of ownership. But </w:t>
      </w:r>
      <w:r w:rsidRPr="00881026">
        <w:rPr>
          <w:rStyle w:val="StyleUnderline"/>
          <w:highlight w:val="cyan"/>
        </w:rPr>
        <w:t xml:space="preserve">at the same time </w:t>
      </w:r>
      <w:r w:rsidRPr="00881026">
        <w:rPr>
          <w:rStyle w:val="Emphasis"/>
          <w:highlight w:val="cyan"/>
        </w:rPr>
        <w:t>nothing is possible with a position</w:t>
      </w:r>
      <w:r w:rsidRPr="00D9389B">
        <w:rPr>
          <w:rStyle w:val="StyleUnderline"/>
        </w:rPr>
        <w:t xml:space="preserve">. To hold a position is </w:t>
      </w:r>
      <w:r w:rsidRPr="00FE0479">
        <w:rPr>
          <w:rStyle w:val="Emphasis"/>
        </w:rPr>
        <w:t>to be held by it</w:t>
      </w:r>
      <w:r w:rsidRPr="00D9389B">
        <w:rPr>
          <w:rStyle w:val="StyleUnderline"/>
        </w:rPr>
        <w:t>, to be caught up in its inertial and economic deter</w:t>
      </w:r>
      <w:r w:rsidRPr="00281B33">
        <w:rPr>
          <w:rStyle w:val="StyleUnderline"/>
        </w:rPr>
        <w:t>minations, to be captured by an identity that you might not</w:t>
      </w:r>
      <w:r w:rsidRPr="00FE0479">
        <w:rPr>
          <w:sz w:val="16"/>
        </w:rPr>
        <w:t xml:space="preserve">, finally, </w:t>
      </w:r>
      <w:r w:rsidRPr="00281B33">
        <w:rPr>
          <w:rStyle w:val="StyleUnderline"/>
        </w:rPr>
        <w:t>believe to be quite your own. Nothing could be more difficult than really, substantively, radically to change one’s mind</w:t>
      </w:r>
      <w:r w:rsidRPr="00FE0479">
        <w:rPr>
          <w:sz w:val="16"/>
        </w:rPr>
        <w:t xml:space="preserve">, change the forms in which one works, </w:t>
      </w:r>
      <w:r w:rsidRPr="00281B33">
        <w:rPr>
          <w:rStyle w:val="StyleUnderline"/>
        </w:rPr>
        <w:t>risk everything by leaving behind a position on which</w:t>
      </w:r>
      <w:r w:rsidRPr="00FE0479">
        <w:rPr>
          <w:sz w:val="16"/>
        </w:rPr>
        <w:t xml:space="preserve">, it seems, </w:t>
      </w:r>
      <w:r w:rsidRPr="00281B33">
        <w:rPr>
          <w:rStyle w:val="StyleUnderline"/>
        </w:rPr>
        <w:t>everything has come to rely</w:t>
      </w:r>
      <w:r w:rsidRPr="00FE0479">
        <w:rPr>
          <w:sz w:val="16"/>
        </w:rPr>
        <w:t>.</w:t>
      </w:r>
    </w:p>
    <w:p w14:paraId="59F643E9" w14:textId="77777777" w:rsidR="00836E34" w:rsidRPr="00811DCF" w:rsidRDefault="00836E34" w:rsidP="00836E34">
      <w:pPr>
        <w:rPr>
          <w:sz w:val="16"/>
        </w:rPr>
      </w:pPr>
      <w:r w:rsidRPr="00B70E46">
        <w:rPr>
          <w:rStyle w:val="StyleUnderline"/>
        </w:rPr>
        <w:t>The position is a fundamental form of civilization</w:t>
      </w:r>
      <w:r w:rsidRPr="00811DCF">
        <w:rPr>
          <w:sz w:val="16"/>
        </w:rPr>
        <w:t xml:space="preserve">. Recall Virilio’s remark that </w:t>
      </w:r>
      <w:r w:rsidRPr="00476825">
        <w:rPr>
          <w:rStyle w:val="StyleUnderline"/>
        </w:rPr>
        <w:t>the city itself originates in a position, a garrison, a defensive posture, a logistical form</w:t>
      </w:r>
      <w:r w:rsidRPr="00811DCF">
        <w:rPr>
          <w:sz w:val="16"/>
        </w:rPr>
        <w:t xml:space="preserve">.17 To adopt the terminology of A Thousand Plateaus, </w:t>
      </w:r>
      <w:r w:rsidRPr="00C729D5">
        <w:rPr>
          <w:rStyle w:val="StyleUnderline"/>
          <w:highlight w:val="cyan"/>
        </w:rPr>
        <w:t>the position is</w:t>
      </w:r>
      <w:r w:rsidRPr="005E7306">
        <w:rPr>
          <w:rStyle w:val="StyleUnderline"/>
        </w:rPr>
        <w:t xml:space="preserve"> a “sedentary fortification” of “state armies”; it is </w:t>
      </w:r>
      <w:r w:rsidRPr="00C729D5">
        <w:rPr>
          <w:rStyle w:val="StyleUnderline"/>
          <w:highlight w:val="cyan"/>
        </w:rPr>
        <w:t>entirely contained by the state apparatus</w:t>
      </w:r>
      <w:r w:rsidRPr="00811DCF">
        <w:rPr>
          <w:sz w:val="16"/>
        </w:rPr>
        <w:t xml:space="preserve">.18 </w:t>
      </w:r>
      <w:r w:rsidRPr="00C729D5">
        <w:rPr>
          <w:rStyle w:val="StyleUnderline"/>
          <w:highlight w:val="cyan"/>
        </w:rPr>
        <w:t>In</w:t>
      </w:r>
      <w:r w:rsidRPr="005E7306">
        <w:rPr>
          <w:rStyle w:val="StyleUnderline"/>
        </w:rPr>
        <w:t xml:space="preserve"> academic </w:t>
      </w:r>
      <w:r w:rsidRPr="00C729D5">
        <w:rPr>
          <w:rStyle w:val="StyleUnderline"/>
          <w:highlight w:val="cyan"/>
        </w:rPr>
        <w:t xml:space="preserve">criticism, the </w:t>
      </w:r>
      <w:r w:rsidRPr="00EA54F4">
        <w:rPr>
          <w:rStyle w:val="Emphasis"/>
          <w:highlight w:val="cyan"/>
        </w:rPr>
        <w:t>symbolic place of the state</w:t>
      </w:r>
      <w:r w:rsidRPr="00C729D5">
        <w:rPr>
          <w:rStyle w:val="StyleUnderline"/>
          <w:highlight w:val="cyan"/>
        </w:rPr>
        <w:t xml:space="preserve"> is occupied and held by </w:t>
      </w:r>
      <w:r w:rsidRPr="00EA54F4">
        <w:rPr>
          <w:rStyle w:val="Emphasis"/>
          <w:highlight w:val="cyan"/>
        </w:rPr>
        <w:t>the text</w:t>
      </w:r>
      <w:r w:rsidRPr="005E7306">
        <w:rPr>
          <w:rStyle w:val="StyleUnderline"/>
        </w:rPr>
        <w:t xml:space="preserve"> or oeuvre, </w:t>
      </w:r>
      <w:r w:rsidRPr="00C729D5">
        <w:rPr>
          <w:rStyle w:val="StyleUnderline"/>
          <w:highlight w:val="cyan"/>
        </w:rPr>
        <w:t>around which the defending force of commentaries is deployed</w:t>
      </w:r>
      <w:r w:rsidRPr="005E7306">
        <w:rPr>
          <w:rStyle w:val="StyleUnderline"/>
        </w:rPr>
        <w:t xml:space="preserve">; in a field such as English or Comparative Literature, the state or national form of the text is clearly and hence problematically manifested. </w:t>
      </w:r>
      <w:r w:rsidRPr="00EA54F4">
        <w:rPr>
          <w:rStyle w:val="StyleUnderline"/>
        </w:rPr>
        <w:t>The critic defends the text by the elaborate construction of interpretations around it</w:t>
      </w:r>
      <w:r w:rsidRPr="009B07BF">
        <w:rPr>
          <w:rStyle w:val="StyleUnderline"/>
        </w:rPr>
        <w:t>; at the same time, in a kind of fractal homomorphism, the critic’s own position is defined and defended by the construction of the paper circle of his or her own works</w:t>
      </w:r>
      <w:r w:rsidRPr="005E7306">
        <w:rPr>
          <w:rStyle w:val="StyleUnderline"/>
        </w:rPr>
        <w:t xml:space="preserve">. The more forces occupy a position, the stronger it will </w:t>
      </w:r>
      <w:r w:rsidRPr="00FE0479">
        <w:rPr>
          <w:rStyle w:val="StyleUnderline"/>
        </w:rPr>
        <w:t>be. The barrage of words projected from the most heavily fortified strongholds</w:t>
      </w:r>
      <w:r w:rsidRPr="00811DCF">
        <w:rPr>
          <w:sz w:val="16"/>
        </w:rPr>
        <w:t xml:space="preserve"> (currently: </w:t>
      </w:r>
      <w:r w:rsidRPr="00FE0479">
        <w:rPr>
          <w:rStyle w:val="Emphasis"/>
        </w:rPr>
        <w:t>New Historicism</w:t>
      </w:r>
      <w:r w:rsidRPr="00FE0479">
        <w:rPr>
          <w:rStyle w:val="StyleUnderline"/>
        </w:rPr>
        <w:t xml:space="preserve">, </w:t>
      </w:r>
      <w:r w:rsidRPr="00FE0479">
        <w:rPr>
          <w:rStyle w:val="Emphasis"/>
        </w:rPr>
        <w:t>postcolonial criticism</w:t>
      </w:r>
      <w:r w:rsidRPr="00811DCF">
        <w:rPr>
          <w:sz w:val="16"/>
        </w:rPr>
        <w:t xml:space="preserve">, certain orders of </w:t>
      </w:r>
      <w:r w:rsidRPr="00FE0479">
        <w:rPr>
          <w:rStyle w:val="Emphasis"/>
        </w:rPr>
        <w:t>gender</w:t>
      </w:r>
      <w:r w:rsidRPr="00FE0479">
        <w:rPr>
          <w:rStyle w:val="StyleUnderline"/>
        </w:rPr>
        <w:t xml:space="preserve"> and </w:t>
      </w:r>
      <w:r w:rsidRPr="00FE0479">
        <w:rPr>
          <w:rStyle w:val="Emphasis"/>
        </w:rPr>
        <w:t>race</w:t>
      </w:r>
      <w:r w:rsidRPr="00FE0479">
        <w:rPr>
          <w:rStyle w:val="StyleUnderline"/>
        </w:rPr>
        <w:t xml:space="preserve"> theory</w:t>
      </w:r>
      <w:r w:rsidRPr="00811DCF">
        <w:rPr>
          <w:sz w:val="16"/>
        </w:rPr>
        <w:t xml:space="preserve">) </w:t>
      </w:r>
      <w:r w:rsidRPr="00FE0479">
        <w:rPr>
          <w:rStyle w:val="StyleUnderline"/>
        </w:rPr>
        <w:t>can repel critiques by sheer force of numbers</w:t>
      </w:r>
      <w:r w:rsidRPr="00811DCF">
        <w:rPr>
          <w:sz w:val="16"/>
        </w:rPr>
        <w:t xml:space="preserve">. Indeed, </w:t>
      </w:r>
      <w:r w:rsidRPr="00881026">
        <w:rPr>
          <w:rStyle w:val="Emphasis"/>
          <w:highlight w:val="cyan"/>
        </w:rPr>
        <w:t>conflict between positions is</w:t>
      </w:r>
      <w:r w:rsidRPr="00811DCF">
        <w:rPr>
          <w:sz w:val="16"/>
        </w:rPr>
        <w:t xml:space="preserve"> itself one of </w:t>
      </w:r>
      <w:r w:rsidRPr="00881026">
        <w:rPr>
          <w:rStyle w:val="Emphasis"/>
          <w:highlight w:val="cyan"/>
        </w:rPr>
        <w:t>the</w:t>
      </w:r>
      <w:r w:rsidRPr="00881026">
        <w:rPr>
          <w:rStyle w:val="Emphasis"/>
        </w:rPr>
        <w:t xml:space="preserve"> chief </w:t>
      </w:r>
      <w:r w:rsidRPr="00881026">
        <w:rPr>
          <w:rStyle w:val="Emphasis"/>
          <w:highlight w:val="cyan"/>
        </w:rPr>
        <w:t>means by which they are defined</w:t>
      </w:r>
      <w:r w:rsidRPr="00811DCF">
        <w:rPr>
          <w:sz w:val="16"/>
        </w:rPr>
        <w:t xml:space="preserve">. As Rose points out, for Freud war “not only threaten[s] civilization, it can also advance it. By tending towards the conglomeration of nations, it operates [not only] like death [but also] like the eros which strives to unify” (16). </w:t>
      </w:r>
      <w:r w:rsidRPr="00EA54F4">
        <w:rPr>
          <w:rStyle w:val="StyleUnderline"/>
        </w:rPr>
        <w:t xml:space="preserve">In intellectual warfare, the strategic form of this erotic unification is </w:t>
      </w:r>
      <w:r w:rsidRPr="00EA54F4">
        <w:rPr>
          <w:rStyle w:val="Emphasis"/>
        </w:rPr>
        <w:t>the discipline</w:t>
      </w:r>
      <w:r w:rsidRPr="00EA54F4">
        <w:rPr>
          <w:rStyle w:val="StyleUnderline"/>
        </w:rPr>
        <w:t>, in every sense of the word</w:t>
      </w:r>
      <w:r w:rsidRPr="00811DCF">
        <w:rPr>
          <w:sz w:val="16"/>
        </w:rPr>
        <w:t xml:space="preserve">.19 </w:t>
      </w:r>
      <w:r w:rsidRPr="00EA54F4">
        <w:rPr>
          <w:rStyle w:val="StyleUnderline"/>
        </w:rPr>
        <w:t>Mechanisms of regimental identification are crucial here</w:t>
      </w:r>
      <w:r w:rsidRPr="00811DCF">
        <w:rPr>
          <w:sz w:val="16"/>
        </w:rPr>
        <w:t xml:space="preserve">. It would be impossible to overestimate the importance of esprit de corps to garrisoned forces. </w:t>
      </w:r>
      <w:r w:rsidRPr="00C729D5">
        <w:rPr>
          <w:rStyle w:val="StyleUnderline"/>
        </w:rPr>
        <w:t>Healthy competition keeps troops battle-sharp and singles out the most effective officers, but such conflict must be contained and focused toward strategic goals</w:t>
      </w:r>
      <w:r w:rsidRPr="00811DCF">
        <w:rPr>
          <w:sz w:val="16"/>
        </w:rPr>
        <w:t>.</w:t>
      </w:r>
    </w:p>
    <w:p w14:paraId="57983A0E" w14:textId="77777777" w:rsidR="00836E34" w:rsidRPr="00811DCF" w:rsidRDefault="00836E34" w:rsidP="00836E34">
      <w:pPr>
        <w:rPr>
          <w:sz w:val="16"/>
        </w:rPr>
      </w:pPr>
      <w:r w:rsidRPr="005E7306">
        <w:rPr>
          <w:rStyle w:val="StyleUnderline"/>
        </w:rPr>
        <w:t xml:space="preserve">If, on one hand, </w:t>
      </w:r>
      <w:r w:rsidRPr="003C582C">
        <w:rPr>
          <w:rStyle w:val="StyleUnderline"/>
        </w:rPr>
        <w:t xml:space="preserve">it is a mistake to refer to intellectual movements, since their force is always institutional, static, on the other hand </w:t>
      </w:r>
      <w:r w:rsidRPr="003C582C">
        <w:rPr>
          <w:rStyle w:val="Emphasis"/>
        </w:rPr>
        <w:t xml:space="preserve">it is the fixity of the intellectual position that proves to be </w:t>
      </w:r>
      <w:r w:rsidRPr="003C582C">
        <w:rPr>
          <w:rStyle w:val="Emphasis"/>
        </w:rPr>
        <w:lastRenderedPageBreak/>
        <w:t>illusory</w:t>
      </w:r>
      <w:r w:rsidRPr="003C582C">
        <w:rPr>
          <w:rStyle w:val="StyleUnderline"/>
        </w:rPr>
        <w:t>. A position must not only be held, but advanced. The surrounding territory must come under its influence and control</w:t>
      </w:r>
      <w:r w:rsidRPr="00811DCF">
        <w:rPr>
          <w:sz w:val="16"/>
        </w:rPr>
        <w:t xml:space="preserve">. Furthermore, as Clausewitz indicates, </w:t>
      </w:r>
      <w:r w:rsidRPr="003C582C">
        <w:rPr>
          <w:rStyle w:val="StyleUnderline"/>
        </w:rPr>
        <w:t>defenses tend to become offensive</w:t>
      </w:r>
      <w:r w:rsidRPr="00811DCF">
        <w:rPr>
          <w:sz w:val="16"/>
        </w:rPr>
        <w:t xml:space="preserve">. It is not simply that the best defense is a good offense; </w:t>
      </w:r>
      <w:r w:rsidRPr="003C582C">
        <w:rPr>
          <w:rStyle w:val="StyleUnderline"/>
        </w:rPr>
        <w:t>defenses, like attacks, exceed the limits of strategic reason</w:t>
      </w:r>
      <w:r w:rsidRPr="00811DCF">
        <w:rPr>
          <w:sz w:val="16"/>
        </w:rPr>
        <w:t xml:space="preserve">. The escalating, offensive character of nuclear deterrence has long been noted. So also for the provocative force of the most striking cultural formations: defensive postures escalate beyond the power of whatever threat they face. More importantly, </w:t>
      </w:r>
      <w:r w:rsidRPr="003C582C">
        <w:rPr>
          <w:rStyle w:val="StyleUnderline"/>
        </w:rPr>
        <w:t>the position is never more than a temporary establishment: once consolidated, its termination is assured; the more force it generates, the more certain that its walls will be breached</w:t>
      </w:r>
      <w:r w:rsidRPr="00811DCF">
        <w:rPr>
          <w:sz w:val="16"/>
        </w:rPr>
        <w:t xml:space="preserve">. That is Virilio’s brief against deterrence: </w:t>
      </w:r>
      <w:r w:rsidRPr="003C582C">
        <w:rPr>
          <w:rStyle w:val="StyleUnderline"/>
        </w:rPr>
        <w:t xml:space="preserve">it exhausts its own resources, it destroys the societies it defends. </w:t>
      </w:r>
      <w:r w:rsidRPr="003C582C">
        <w:rPr>
          <w:rStyle w:val="Emphasis"/>
        </w:rPr>
        <w:t>There is no indefensible position</w:t>
      </w:r>
      <w:r w:rsidRPr="003C582C">
        <w:rPr>
          <w:rStyle w:val="StyleUnderline"/>
        </w:rPr>
        <w:t>, and no position that can be defended for very long. At the moment a position is founded, its destruction has begun. Defections to other positions, other cities of words, are doubtless already under way</w:t>
      </w:r>
      <w:r w:rsidRPr="00811DCF">
        <w:rPr>
          <w:sz w:val="16"/>
        </w:rPr>
        <w:t>.</w:t>
      </w:r>
    </w:p>
    <w:p w14:paraId="05F800F5" w14:textId="77777777" w:rsidR="00836E34" w:rsidRPr="00811DCF" w:rsidRDefault="00836E34" w:rsidP="00836E34">
      <w:pPr>
        <w:rPr>
          <w:sz w:val="16"/>
        </w:rPr>
      </w:pPr>
      <w:r w:rsidRPr="003C582C">
        <w:rPr>
          <w:rStyle w:val="StyleUnderline"/>
        </w:rPr>
        <w:t>The intellectual position is therefore not simply a ground, let alone a foundation, however attached to or identified with it its garrison becomes</w:t>
      </w:r>
      <w:r w:rsidRPr="00811DCF">
        <w:rPr>
          <w:sz w:val="16"/>
        </w:rPr>
        <w:t xml:space="preserve">, even in the act of arguing that there is no foundation. On the contrary, </w:t>
      </w:r>
      <w:r w:rsidRPr="00C729D5">
        <w:rPr>
          <w:rStyle w:val="StyleUnderline"/>
          <w:highlight w:val="cyan"/>
        </w:rPr>
        <w:t xml:space="preserve">the position turns out to be a </w:t>
      </w:r>
      <w:r w:rsidRPr="00EA54F4">
        <w:rPr>
          <w:rStyle w:val="Emphasis"/>
          <w:highlight w:val="cyan"/>
        </w:rPr>
        <w:t>point along a vector</w:t>
      </w:r>
      <w:r w:rsidRPr="00D9389B">
        <w:rPr>
          <w:rStyle w:val="StyleUnderline"/>
        </w:rPr>
        <w:t xml:space="preserve">, a line of advance or retreat, a temporary encampment, a bivouac, </w:t>
      </w:r>
      <w:r w:rsidRPr="00C729D5">
        <w:rPr>
          <w:rStyle w:val="StyleUnderline"/>
          <w:highlight w:val="cyan"/>
        </w:rPr>
        <w:t>of strategic or tactical importance alone</w:t>
      </w:r>
      <w:r w:rsidRPr="003107DB">
        <w:rPr>
          <w:rStyle w:val="StyleUnderline"/>
        </w:rPr>
        <w:t xml:space="preserve">, and </w:t>
      </w:r>
      <w:r w:rsidRPr="00C729D5">
        <w:rPr>
          <w:rStyle w:val="StyleUnderline"/>
          <w:highlight w:val="cyan"/>
        </w:rPr>
        <w:t>supportable only by</w:t>
      </w:r>
      <w:r w:rsidRPr="003107DB">
        <w:rPr>
          <w:rStyle w:val="StyleUnderline"/>
        </w:rPr>
        <w:t xml:space="preserve"> means of </w:t>
      </w:r>
      <w:r w:rsidRPr="00C729D5">
        <w:rPr>
          <w:rStyle w:val="StyleUnderline"/>
          <w:highlight w:val="cyan"/>
        </w:rPr>
        <w:t>its relation to other positions</w:t>
      </w:r>
      <w:r w:rsidRPr="00D9389B">
        <w:rPr>
          <w:rStyle w:val="StyleUnderline"/>
        </w:rPr>
        <w:t xml:space="preserve">, other forces, counterforces, </w:t>
      </w:r>
      <w:r w:rsidRPr="00DC263E">
        <w:rPr>
          <w:rStyle w:val="StyleUnderline"/>
        </w:rPr>
        <w:t>and logistical agencies</w:t>
      </w:r>
      <w:r w:rsidRPr="00C729D5">
        <w:rPr>
          <w:rStyle w:val="StyleUnderline"/>
        </w:rPr>
        <w:t xml:space="preserve"> all </w:t>
      </w:r>
      <w:r w:rsidRPr="003107DB">
        <w:rPr>
          <w:rStyle w:val="StyleUnderline"/>
        </w:rPr>
        <w:t>along the line</w:t>
      </w:r>
      <w:r w:rsidRPr="00811DCF">
        <w:rPr>
          <w:sz w:val="16"/>
        </w:rPr>
        <w:t xml:space="preserve">. There is no question that the strength of the sited force’s investment in its ground, however temporary, is crucial. But in the end </w:t>
      </w:r>
      <w:r w:rsidRPr="00C729D5">
        <w:rPr>
          <w:rStyle w:val="StyleUnderline"/>
          <w:highlight w:val="cyan"/>
        </w:rPr>
        <w:t>every position will turn out to</w:t>
      </w:r>
      <w:r w:rsidRPr="00E10DCF">
        <w:rPr>
          <w:rStyle w:val="StyleUnderline"/>
        </w:rPr>
        <w:t xml:space="preserve"> have </w:t>
      </w:r>
      <w:r w:rsidRPr="00C729D5">
        <w:rPr>
          <w:rStyle w:val="StyleUnderline"/>
          <w:highlight w:val="cyan"/>
        </w:rPr>
        <w:t>be</w:t>
      </w:r>
      <w:r w:rsidRPr="00E10DCF">
        <w:rPr>
          <w:rStyle w:val="StyleUnderline"/>
        </w:rPr>
        <w:t>en</w:t>
      </w:r>
      <w:r w:rsidRPr="00D9389B">
        <w:rPr>
          <w:rStyle w:val="StyleUnderline"/>
        </w:rPr>
        <w:t xml:space="preserve"> a relay-point or intersection, </w:t>
      </w:r>
      <w:r w:rsidRPr="00C729D5">
        <w:rPr>
          <w:rStyle w:val="StyleUnderline"/>
          <w:highlight w:val="cyan"/>
        </w:rPr>
        <w:t>the temporary location</w:t>
      </w:r>
      <w:r w:rsidRPr="00DC263E">
        <w:rPr>
          <w:rStyle w:val="StyleUnderline"/>
        </w:rPr>
        <w:t xml:space="preserve"> of an intellectual army </w:t>
      </w:r>
      <w:r w:rsidRPr="00C729D5">
        <w:rPr>
          <w:rStyle w:val="StyleUnderline"/>
          <w:highlight w:val="cyan"/>
        </w:rPr>
        <w:t xml:space="preserve">whose grounding is </w:t>
      </w:r>
      <w:r w:rsidRPr="00C729D5">
        <w:rPr>
          <w:rStyle w:val="Emphasis"/>
          <w:highlight w:val="cyan"/>
        </w:rPr>
        <w:t>not</w:t>
      </w:r>
      <w:r w:rsidRPr="00A56A76">
        <w:rPr>
          <w:rStyle w:val="Emphasis"/>
        </w:rPr>
        <w:t xml:space="preserve"> to be </w:t>
      </w:r>
      <w:r w:rsidRPr="00C729D5">
        <w:rPr>
          <w:rStyle w:val="Emphasis"/>
          <w:highlight w:val="cyan"/>
        </w:rPr>
        <w:t>measured by its “rightness”</w:t>
      </w:r>
      <w:r w:rsidRPr="00811DCF">
        <w:rPr>
          <w:sz w:val="16"/>
        </w:rPr>
        <w:t xml:space="preserve"> — the archaic notion of truth proven by combat may be said to survive only in the academy — </w:t>
      </w:r>
      <w:r w:rsidRPr="00C729D5">
        <w:rPr>
          <w:rStyle w:val="Emphasis"/>
          <w:highlight w:val="cyan"/>
        </w:rPr>
        <w:t>but by its</w:t>
      </w:r>
      <w:r w:rsidRPr="00B445ED">
        <w:rPr>
          <w:rStyle w:val="Emphasis"/>
        </w:rPr>
        <w:t xml:space="preserve"> force and </w:t>
      </w:r>
      <w:r w:rsidRPr="00C729D5">
        <w:rPr>
          <w:rStyle w:val="Emphasis"/>
          <w:highlight w:val="cyan"/>
        </w:rPr>
        <w:t>resistance in relation to other quantities of force</w:t>
      </w:r>
      <w:r w:rsidRPr="00D9389B">
        <w:rPr>
          <w:rStyle w:val="StyleUnderline"/>
        </w:rPr>
        <w:t>, velocity, intensity, logistical power, tactical skill, etc., all of which will not only support but eventually help to detach that army from its ground</w:t>
      </w:r>
      <w:r w:rsidRPr="00811DCF">
        <w:rPr>
          <w:sz w:val="16"/>
        </w:rPr>
        <w:t>. In psychoanalytic terms, it would be necessary to see the texts that a writer deploys around his or her position as defense mechanisms of another order, that is to say, as symptoms, but not only of an individual pathology: rather as encysted trouble-spots on the intersecting curves of discursive forces about which the intellectual is often barely, if at all, aware, and which no one — no chaos theorist of discursive physics — will ever be able to map.</w:t>
      </w:r>
    </w:p>
    <w:p w14:paraId="164970A0" w14:textId="77777777" w:rsidR="00836E34" w:rsidRPr="00811DCF" w:rsidRDefault="00836E34" w:rsidP="00836E34">
      <w:pPr>
        <w:rPr>
          <w:sz w:val="16"/>
        </w:rPr>
      </w:pPr>
      <w:r w:rsidRPr="00811DCF">
        <w:rPr>
          <w:sz w:val="16"/>
        </w:rPr>
        <w:t xml:space="preserve">The position is surrounded by a “border,” a “margin.” This circular, flat-earth topography mirrors larger discursive models, which still map everything in terms of centers, lines of defense, and antagonistic margins. It is little wonder that questions of colonialism have become so pressing: here too we encounter a phenomenalization of the discursive device. </w:t>
      </w:r>
      <w:r w:rsidRPr="00D9389B">
        <w:rPr>
          <w:rStyle w:val="StyleUnderline"/>
        </w:rPr>
        <w:t>M</w:t>
      </w:r>
      <w:r w:rsidRPr="00C729D5">
        <w:rPr>
          <w:rStyle w:val="StyleUnderline"/>
        </w:rPr>
        <w:t xml:space="preserve">odern </w:t>
      </w:r>
      <w:r w:rsidRPr="00C729D5">
        <w:rPr>
          <w:rStyle w:val="StyleUnderline"/>
          <w:highlight w:val="cyan"/>
        </w:rPr>
        <w:t>critical production</w:t>
      </w:r>
      <w:r w:rsidRPr="00C729D5">
        <w:rPr>
          <w:rStyle w:val="StyleUnderline"/>
        </w:rPr>
        <w:t xml:space="preserve"> consistently </w:t>
      </w:r>
      <w:r w:rsidRPr="00C729D5">
        <w:rPr>
          <w:rStyle w:val="StyleUnderline"/>
          <w:highlight w:val="cyan"/>
        </w:rPr>
        <w:t>sees itself as</w:t>
      </w:r>
      <w:r w:rsidRPr="000C4186">
        <w:rPr>
          <w:rStyle w:val="StyleUnderline"/>
        </w:rPr>
        <w:t xml:space="preserve"> a matter of </w:t>
      </w:r>
      <w:r w:rsidRPr="00C729D5">
        <w:rPr>
          <w:rStyle w:val="StyleUnderline"/>
          <w:highlight w:val="cyan"/>
        </w:rPr>
        <w:t>hegemonic centers</w:t>
      </w:r>
      <w:r w:rsidRPr="00811DCF">
        <w:rPr>
          <w:sz w:val="16"/>
        </w:rPr>
        <w:t xml:space="preserve"> (e.g., defenses of tradition) </w:t>
      </w:r>
      <w:r w:rsidRPr="00C729D5">
        <w:rPr>
          <w:rStyle w:val="StyleUnderline"/>
          <w:highlight w:val="cyan"/>
        </w:rPr>
        <w:t>and marginal oppositions</w:t>
      </w:r>
      <w:r w:rsidRPr="00811DCF">
        <w:rPr>
          <w:sz w:val="16"/>
        </w:rPr>
        <w:t xml:space="preserve">. But insofar as one wishes to retain this topography of margins and centers — and in the end there might not be much to recommend it — </w:t>
      </w:r>
      <w:r w:rsidRPr="00D9389B">
        <w:rPr>
          <w:rStyle w:val="StyleUnderline"/>
        </w:rPr>
        <w:t xml:space="preserve">it might be </w:t>
      </w:r>
      <w:r w:rsidRPr="00293B69">
        <w:rPr>
          <w:rStyle w:val="StyleUnderline"/>
          <w:highlight w:val="cyan"/>
        </w:rPr>
        <w:t xml:space="preserve">better to see the marginal force as a </w:t>
      </w:r>
      <w:r w:rsidRPr="00293B69">
        <w:rPr>
          <w:rStyle w:val="Emphasis"/>
          <w:highlight w:val="cyan"/>
        </w:rPr>
        <w:t>function and effect of the center</w:t>
      </w:r>
      <w:r w:rsidRPr="00811DCF">
        <w:rPr>
          <w:sz w:val="16"/>
        </w:rPr>
        <w:t xml:space="preserve">, the very means by which it establishes its line of defense. Military commanders might be unlikely to deploy their most troublesome troops along their perimeter, but </w:t>
      </w:r>
      <w:r w:rsidRPr="00293B69">
        <w:rPr>
          <w:rStyle w:val="StyleUnderline"/>
          <w:highlight w:val="cyan"/>
        </w:rPr>
        <w:t>in intellectual warfare the perimeter is marked</w:t>
      </w:r>
      <w:r w:rsidRPr="00366526">
        <w:rPr>
          <w:rStyle w:val="StyleUnderline"/>
        </w:rPr>
        <w:t xml:space="preserve"> out </w:t>
      </w:r>
      <w:r w:rsidRPr="00293B69">
        <w:rPr>
          <w:rStyle w:val="StyleUnderline"/>
          <w:highlight w:val="cyan"/>
        </w:rPr>
        <w:t>and held</w:t>
      </w:r>
      <w:r w:rsidRPr="00366526">
        <w:rPr>
          <w:rStyle w:val="StyleUnderline"/>
        </w:rPr>
        <w:t xml:space="preserve"> primarily </w:t>
      </w:r>
      <w:r w:rsidRPr="00293B69">
        <w:rPr>
          <w:rStyle w:val="StyleUnderline"/>
          <w:highlight w:val="cyan"/>
        </w:rPr>
        <w:t>by troops who</w:t>
      </w:r>
      <w:r w:rsidRPr="00F41A05">
        <w:rPr>
          <w:rStyle w:val="StyleUnderline"/>
        </w:rPr>
        <w:t xml:space="preserve"> </w:t>
      </w:r>
      <w:r w:rsidRPr="00F41A05">
        <w:rPr>
          <w:rStyle w:val="Emphasis"/>
        </w:rPr>
        <w:t>imagine themselves in revolt against headquarters</w:t>
      </w:r>
      <w:r w:rsidRPr="00D9389B">
        <w:rPr>
          <w:rStyle w:val="StyleUnderline"/>
        </w:rPr>
        <w:t xml:space="preserve">. This is the historical paradox of the avant-gardes: </w:t>
      </w:r>
      <w:r w:rsidRPr="00F41A05">
        <w:rPr>
          <w:rStyle w:val="StyleUnderline"/>
        </w:rPr>
        <w:t xml:space="preserve">they </w:t>
      </w:r>
      <w:r w:rsidRPr="00293B69">
        <w:rPr>
          <w:rStyle w:val="StyleUnderline"/>
          <w:highlight w:val="cyan"/>
        </w:rPr>
        <w:t>believe they are attacking the army for which they are</w:t>
      </w:r>
      <w:r w:rsidRPr="00293B69">
        <w:rPr>
          <w:rStyle w:val="StyleUnderline"/>
        </w:rPr>
        <w:t xml:space="preserve"> in fact </w:t>
      </w:r>
      <w:r w:rsidRPr="00293B69">
        <w:rPr>
          <w:rStyle w:val="StyleUnderline"/>
          <w:highlight w:val="cyan"/>
        </w:rPr>
        <w:t>the advance guard</w:t>
      </w:r>
      <w:r w:rsidRPr="00B445ED">
        <w:rPr>
          <w:rStyle w:val="StyleUnderline"/>
        </w:rPr>
        <w:t>. The contradiction</w:t>
      </w:r>
      <w:r w:rsidRPr="00811DCF">
        <w:rPr>
          <w:sz w:val="16"/>
        </w:rPr>
        <w:t xml:space="preserve"> does not dissolve their importance, it </w:t>
      </w:r>
      <w:r w:rsidRPr="00B445ED">
        <w:rPr>
          <w:rStyle w:val="StyleUnderline"/>
        </w:rPr>
        <w:t>marks their precise task: the dialectical defense and advance of discursive boundaries. It might therefore indicate the fundamental instability of cultural positions, but it does nothing to support the strictly oppositional claims of marginal forces</w:t>
      </w:r>
      <w:r w:rsidRPr="00811DCF">
        <w:rPr>
          <w:sz w:val="16"/>
        </w:rPr>
        <w:t xml:space="preserve">. That is why </w:t>
      </w:r>
      <w:r w:rsidRPr="00B445ED">
        <w:rPr>
          <w:rStyle w:val="StyleUnderline"/>
        </w:rPr>
        <w:t>postcolonial criticism remains a colonial outpost of an older critical form</w:t>
      </w:r>
      <w:r w:rsidRPr="00811DCF">
        <w:rPr>
          <w:sz w:val="16"/>
        </w:rPr>
        <w:t>.</w:t>
      </w:r>
    </w:p>
    <w:p w14:paraId="1A7277C1" w14:textId="77777777" w:rsidR="00836E34" w:rsidRPr="00811DCF" w:rsidRDefault="00836E34" w:rsidP="00836E34">
      <w:pPr>
        <w:rPr>
          <w:sz w:val="16"/>
        </w:rPr>
      </w:pPr>
      <w:r w:rsidRPr="00811DCF">
        <w:rPr>
          <w:sz w:val="16"/>
        </w:rPr>
        <w:t xml:space="preserve">Without exception, all positions are oriented toward the institutional apparatus. </w:t>
      </w:r>
      <w:r w:rsidRPr="007218A6">
        <w:rPr>
          <w:rStyle w:val="StyleUnderline"/>
        </w:rPr>
        <w:t>Marginality</w:t>
      </w:r>
      <w:r w:rsidRPr="00811DCF">
        <w:rPr>
          <w:sz w:val="16"/>
        </w:rPr>
        <w:t xml:space="preserve"> here </w:t>
      </w:r>
      <w:r w:rsidRPr="00D9389B">
        <w:rPr>
          <w:rStyle w:val="StyleUnderline"/>
        </w:rPr>
        <w:t>is</w:t>
      </w:r>
      <w:r w:rsidRPr="00811DCF">
        <w:rPr>
          <w:sz w:val="16"/>
        </w:rPr>
        <w:t xml:space="preserve"> only</w:t>
      </w:r>
      <w:r w:rsidRPr="00D9389B">
        <w:rPr>
          <w:rStyle w:val="StyleUnderline"/>
        </w:rPr>
        <w:t xml:space="preserve"> relative and temporary: </w:t>
      </w:r>
      <w:r w:rsidRPr="00881026">
        <w:rPr>
          <w:rStyle w:val="StyleUnderline"/>
          <w:highlight w:val="cyan"/>
        </w:rPr>
        <w:t xml:space="preserve">the moment </w:t>
      </w:r>
      <w:r w:rsidRPr="00881026">
        <w:rPr>
          <w:rStyle w:val="Emphasis"/>
          <w:highlight w:val="cyan"/>
        </w:rPr>
        <w:t>black</w:t>
      </w:r>
      <w:r w:rsidRPr="00B445ED">
        <w:rPr>
          <w:rStyle w:val="Emphasis"/>
        </w:rPr>
        <w:t xml:space="preserve"> studies</w:t>
      </w:r>
      <w:r w:rsidRPr="00D9389B">
        <w:rPr>
          <w:rStyle w:val="StyleUnderline"/>
        </w:rPr>
        <w:t xml:space="preserve"> or </w:t>
      </w:r>
      <w:r w:rsidRPr="00881026">
        <w:rPr>
          <w:rStyle w:val="Emphasis"/>
          <w:highlight w:val="cyan"/>
        </w:rPr>
        <w:t>women’s</w:t>
      </w:r>
      <w:r w:rsidRPr="00B445ED">
        <w:rPr>
          <w:rStyle w:val="Emphasis"/>
        </w:rPr>
        <w:t xml:space="preserve"> studies</w:t>
      </w:r>
      <w:r w:rsidRPr="00D9389B">
        <w:rPr>
          <w:rStyle w:val="StyleUnderline"/>
        </w:rPr>
        <w:t xml:space="preserve"> </w:t>
      </w:r>
      <w:r w:rsidRPr="00881026">
        <w:rPr>
          <w:rStyle w:val="StyleUnderline"/>
          <w:highlight w:val="cyan"/>
        </w:rPr>
        <w:t xml:space="preserve">or </w:t>
      </w:r>
      <w:r w:rsidRPr="00881026">
        <w:rPr>
          <w:rStyle w:val="Emphasis"/>
          <w:highlight w:val="cyan"/>
        </w:rPr>
        <w:t>queer theory</w:t>
      </w:r>
      <w:r w:rsidRPr="00881026">
        <w:rPr>
          <w:rStyle w:val="StyleUnderline"/>
          <w:highlight w:val="cyan"/>
        </w:rPr>
        <w:t xml:space="preserve"> conceives</w:t>
      </w:r>
      <w:r w:rsidRPr="003107DB">
        <w:rPr>
          <w:rStyle w:val="StyleUnderline"/>
        </w:rPr>
        <w:t xml:space="preserve"> of </w:t>
      </w:r>
      <w:r w:rsidRPr="00881026">
        <w:rPr>
          <w:rStyle w:val="StyleUnderline"/>
          <w:highlight w:val="cyan"/>
        </w:rPr>
        <w:t xml:space="preserve">itself as a discipline, </w:t>
      </w:r>
      <w:r w:rsidRPr="00881026">
        <w:rPr>
          <w:rStyle w:val="Emphasis"/>
          <w:highlight w:val="cyan"/>
        </w:rPr>
        <w:t>its</w:t>
      </w:r>
      <w:r w:rsidRPr="00B445ED">
        <w:rPr>
          <w:rStyle w:val="Emphasis"/>
        </w:rPr>
        <w:t xml:space="preserve"> primary </w:t>
      </w:r>
      <w:r w:rsidRPr="00881026">
        <w:rPr>
          <w:rStyle w:val="Emphasis"/>
          <w:highlight w:val="cyan"/>
        </w:rPr>
        <w:t xml:space="preserve">orientation is toward the </w:t>
      </w:r>
      <w:r w:rsidRPr="006112FB">
        <w:rPr>
          <w:rStyle w:val="Emphasis"/>
          <w:highlight w:val="cyan"/>
        </w:rPr>
        <w:t>institution</w:t>
      </w:r>
      <w:r w:rsidRPr="006112FB">
        <w:rPr>
          <w:rStyle w:val="StyleUnderline"/>
          <w:highlight w:val="cyan"/>
        </w:rPr>
        <w:t xml:space="preserve">. The </w:t>
      </w:r>
      <w:r w:rsidRPr="00B53CFD">
        <w:rPr>
          <w:rStyle w:val="StyleUnderline"/>
          <w:highlight w:val="cyan"/>
        </w:rPr>
        <w:t>fact</w:t>
      </w:r>
      <w:r w:rsidRPr="00B53CFD">
        <w:rPr>
          <w:rStyle w:val="StyleUnderline"/>
        </w:rPr>
        <w:t xml:space="preserve"> that </w:t>
      </w:r>
      <w:r w:rsidRPr="00B53CFD">
        <w:rPr>
          <w:rStyle w:val="StyleUnderline"/>
          <w:highlight w:val="cyan"/>
        </w:rPr>
        <w:t xml:space="preserve">the institution might treat it badly </w:t>
      </w:r>
      <w:r w:rsidRPr="003107DB">
        <w:rPr>
          <w:rStyle w:val="Emphasis"/>
          <w:highlight w:val="cyan"/>
        </w:rPr>
        <w:t>hardly constitutes an ethical privilege</w:t>
      </w:r>
      <w:r w:rsidRPr="00B53CFD">
        <w:rPr>
          <w:rStyle w:val="StyleUnderline"/>
          <w:highlight w:val="cyan"/>
        </w:rPr>
        <w:t>. Any</w:t>
      </w:r>
      <w:r w:rsidRPr="00B53CFD">
        <w:rPr>
          <w:rStyle w:val="StyleUnderline"/>
        </w:rPr>
        <w:t xml:space="preserve"> intellectual who holds a </w:t>
      </w:r>
      <w:r w:rsidRPr="00B53CFD">
        <w:rPr>
          <w:rStyle w:val="StyleUnderline"/>
          <w:highlight w:val="cyan"/>
        </w:rPr>
        <w:t>position is a function of this apparatus</w:t>
      </w:r>
      <w:r w:rsidRPr="00811DCF">
        <w:rPr>
          <w:sz w:val="16"/>
        </w:rPr>
        <w:t xml:space="preserve">; his or her </w:t>
      </w:r>
      <w:r w:rsidRPr="00B53CFD">
        <w:rPr>
          <w:rStyle w:val="StyleUnderline"/>
          <w:highlight w:val="cyan"/>
        </w:rPr>
        <w:t>marginality is</w:t>
      </w:r>
      <w:r w:rsidRPr="00811DCF">
        <w:rPr>
          <w:sz w:val="16"/>
        </w:rPr>
        <w:t xml:space="preserve">, for the most part, </w:t>
      </w:r>
      <w:r w:rsidRPr="00B53CFD">
        <w:rPr>
          <w:rStyle w:val="Emphasis"/>
          <w:highlight w:val="cyan"/>
        </w:rPr>
        <w:t>only an operational device</w:t>
      </w:r>
      <w:r w:rsidRPr="00B53CFD">
        <w:rPr>
          <w:rStyle w:val="StyleUnderline"/>
        </w:rPr>
        <w:t>. It</w:t>
      </w:r>
      <w:r w:rsidRPr="00D9389B">
        <w:rPr>
          <w:rStyle w:val="StyleUnderline"/>
        </w:rPr>
        <w:t xml:space="preserve"> is a critical commonplace that the state is not a monolithic hegemony but rather a constellation of disorganized and fragmentary agencies of </w:t>
      </w:r>
      <w:r w:rsidRPr="00D9389B">
        <w:rPr>
          <w:rStyle w:val="StyleUnderline"/>
        </w:rPr>
        <w:lastRenderedPageBreak/>
        <w:t>production. This is often taken as a validation for the political potential of marginal critical movements: inside-outside relations can be facilely deconstructed and critics can still congratulate themselves on their “resistance.”</w:t>
      </w:r>
      <w:r w:rsidRPr="00811DCF">
        <w:rPr>
          <w:sz w:val="16"/>
        </w:rPr>
        <w:t xml:space="preserve"> But the contrary is clearly the case. </w:t>
      </w:r>
      <w:r w:rsidRPr="00881821">
        <w:rPr>
          <w:rStyle w:val="StyleUnderline"/>
          <w:highlight w:val="cyan"/>
        </w:rPr>
        <w:t>The most profitable</w:t>
      </w:r>
      <w:r w:rsidRPr="00881821">
        <w:rPr>
          <w:rStyle w:val="StyleUnderline"/>
        </w:rPr>
        <w:t xml:space="preserve"> intellectual </w:t>
      </w:r>
      <w:r w:rsidRPr="00881821">
        <w:rPr>
          <w:rStyle w:val="StyleUnderline"/>
          <w:highlight w:val="cyan"/>
        </w:rPr>
        <w:t>production</w:t>
      </w:r>
      <w:r w:rsidRPr="00517B6D">
        <w:rPr>
          <w:rStyle w:val="StyleUnderline"/>
        </w:rPr>
        <w:t xml:space="preserve"> does not take place at the center</w:t>
      </w:r>
      <w:r w:rsidRPr="00811DCF">
        <w:rPr>
          <w:sz w:val="16"/>
        </w:rPr>
        <w:t xml:space="preserve"> (e.g., Romance Philology), where mostly obsolete weapons are produced; </w:t>
      </w:r>
      <w:r w:rsidRPr="00517B6D">
        <w:rPr>
          <w:rStyle w:val="StyleUnderline"/>
        </w:rPr>
        <w:t>the real growth</w:t>
      </w:r>
      <w:r w:rsidRPr="0050538B">
        <w:rPr>
          <w:rStyle w:val="StyleUnderline"/>
        </w:rPr>
        <w:t xml:space="preserve"> industries </w:t>
      </w:r>
      <w:r w:rsidRPr="00517B6D">
        <w:rPr>
          <w:rStyle w:val="StyleUnderline"/>
          <w:highlight w:val="cyan"/>
        </w:rPr>
        <w:t>are located</w:t>
      </w:r>
      <w:r w:rsidRPr="00B445ED">
        <w:rPr>
          <w:rStyle w:val="StyleUnderline"/>
        </w:rPr>
        <w:t xml:space="preserve"> precisely </w:t>
      </w:r>
      <w:r w:rsidRPr="0050538B">
        <w:rPr>
          <w:rStyle w:val="StyleUnderline"/>
          <w:highlight w:val="cyan"/>
        </w:rPr>
        <w:t xml:space="preserve">on the </w:t>
      </w:r>
      <w:r w:rsidRPr="0050538B">
        <w:rPr>
          <w:rStyle w:val="Emphasis"/>
          <w:highlight w:val="cyan"/>
        </w:rPr>
        <w:t>self-proclaimed margins</w:t>
      </w:r>
      <w:r w:rsidRPr="00B445ED">
        <w:rPr>
          <w:rStyle w:val="StyleUnderline"/>
        </w:rPr>
        <w:t>. It</w:t>
      </w:r>
      <w:r w:rsidRPr="00D9389B">
        <w:rPr>
          <w:rStyle w:val="StyleUnderline"/>
        </w:rPr>
        <w:t xml:space="preserve"> will be argued that</w:t>
      </w:r>
      <w:r w:rsidRPr="00D9389B">
        <w:rPr>
          <w:rStyle w:val="Emphasis"/>
        </w:rPr>
        <w:t xml:space="preserve"> </w:t>
      </w:r>
      <w:r w:rsidRPr="00881026">
        <w:rPr>
          <w:rStyle w:val="Emphasis"/>
        </w:rPr>
        <w:t>resistance is still possible</w:t>
      </w:r>
      <w:r w:rsidRPr="00D9389B">
        <w:rPr>
          <w:rStyle w:val="StyleUnderline"/>
        </w:rPr>
        <w:t xml:space="preserve">; nothing I propose here argues against such a possibility. I wish only to insist that </w:t>
      </w:r>
      <w:r w:rsidRPr="00881026">
        <w:rPr>
          <w:rStyle w:val="Emphasis"/>
          <w:highlight w:val="cyan"/>
        </w:rPr>
        <w:t>effective resistance will never be located in the position</w:t>
      </w:r>
      <w:r w:rsidRPr="00D9389B">
        <w:rPr>
          <w:rStyle w:val="StyleUnderline"/>
        </w:rPr>
        <w:t xml:space="preserve">, however </w:t>
      </w:r>
      <w:r w:rsidRPr="00881026">
        <w:rPr>
          <w:rStyle w:val="StyleUnderline"/>
        </w:rPr>
        <w:t>oppositional it</w:t>
      </w:r>
      <w:r w:rsidRPr="00D9389B">
        <w:rPr>
          <w:rStyle w:val="StyleUnderline"/>
        </w:rPr>
        <w:t xml:space="preserve"> imagines itself to </w:t>
      </w:r>
      <w:r w:rsidRPr="0034667D">
        <w:rPr>
          <w:rStyle w:val="StyleUnderline"/>
        </w:rPr>
        <w:t xml:space="preserve">be. </w:t>
      </w:r>
      <w:r w:rsidRPr="00881026">
        <w:rPr>
          <w:rStyle w:val="Emphasis"/>
          <w:highlight w:val="cyan"/>
        </w:rPr>
        <w:t>Resistance is</w:t>
      </w:r>
      <w:r w:rsidRPr="00811DCF">
        <w:rPr>
          <w:sz w:val="16"/>
        </w:rPr>
        <w:t xml:space="preserve"> first of all </w:t>
      </w:r>
      <w:r w:rsidRPr="00881026">
        <w:rPr>
          <w:rStyle w:val="Emphasis"/>
          <w:highlight w:val="cyan"/>
        </w:rPr>
        <w:t>a function of the apparatus itself</w:t>
      </w:r>
      <w:r w:rsidRPr="00517B6D">
        <w:rPr>
          <w:rStyle w:val="StyleUnderline"/>
        </w:rPr>
        <w:t xml:space="preserve">. </w:t>
      </w:r>
      <w:r w:rsidRPr="0034667D">
        <w:rPr>
          <w:rStyle w:val="StyleUnderline"/>
        </w:rPr>
        <w:t>What would seem to be the transgressive potential of such institutional agencies</w:t>
      </w:r>
      <w:r w:rsidRPr="00811DCF">
        <w:rPr>
          <w:sz w:val="16"/>
        </w:rPr>
        <w:t xml:space="preserve"> as certain orders of gender criticism might demonstrate the entropy of the institution, but it </w:t>
      </w:r>
      <w:r w:rsidRPr="0034667D">
        <w:rPr>
          <w:rStyle w:val="StyleUnderline"/>
        </w:rPr>
        <w:t>does nothing to prove the counterpolitical claims of the position. Fantasies</w:t>
      </w:r>
      <w:r w:rsidRPr="00D9389B">
        <w:rPr>
          <w:rStyle w:val="StyleUnderline"/>
        </w:rPr>
        <w:t xml:space="preserve"> of resistance often serve as </w:t>
      </w:r>
      <w:r w:rsidRPr="00517B6D">
        <w:rPr>
          <w:rStyle w:val="Emphasis"/>
        </w:rPr>
        <w:t>alibis for collusion</w:t>
      </w:r>
      <w:r w:rsidRPr="00D9389B">
        <w:rPr>
          <w:rStyle w:val="StyleUnderline"/>
        </w:rPr>
        <w:t xml:space="preserve">. </w:t>
      </w:r>
      <w:r w:rsidRPr="00881026">
        <w:rPr>
          <w:rStyle w:val="Emphasis"/>
          <w:highlight w:val="cyan"/>
        </w:rPr>
        <w:t>Any position is a state agency</w:t>
      </w:r>
      <w:r w:rsidRPr="00881026">
        <w:rPr>
          <w:rStyle w:val="StyleUnderline"/>
          <w:highlight w:val="cyan"/>
        </w:rPr>
        <w:t>, and its relative marginality</w:t>
      </w:r>
      <w:r w:rsidRPr="00190F81">
        <w:rPr>
          <w:rStyle w:val="StyleUnderline"/>
        </w:rPr>
        <w:t xml:space="preserve"> is </w:t>
      </w:r>
      <w:r w:rsidRPr="00881026">
        <w:rPr>
          <w:rStyle w:val="StyleUnderline"/>
          <w:highlight w:val="cyan"/>
        </w:rPr>
        <w:t>a mode of orientation,</w:t>
      </w:r>
      <w:r w:rsidRPr="00881026">
        <w:rPr>
          <w:rStyle w:val="Emphasis"/>
          <w:highlight w:val="cyan"/>
        </w:rPr>
        <w:t xml:space="preserve"> not an exception</w:t>
      </w:r>
      <w:r w:rsidRPr="0034667D">
        <w:rPr>
          <w:rStyle w:val="Emphasis"/>
        </w:rPr>
        <w:t>. Effective resistance must be located in other tactical forms</w:t>
      </w:r>
      <w:r w:rsidRPr="00811DCF">
        <w:rPr>
          <w:sz w:val="16"/>
        </w:rPr>
        <w:t>.</w:t>
      </w:r>
    </w:p>
    <w:p w14:paraId="3468E17C" w14:textId="77777777" w:rsidR="00836E34" w:rsidRPr="00280490" w:rsidRDefault="00836E34" w:rsidP="00836E34">
      <w:pPr>
        <w:pStyle w:val="Heading4"/>
      </w:pPr>
      <w:r>
        <w:t xml:space="preserve">The 1AC’s fore fronting of visibility falls ploy to the </w:t>
      </w:r>
      <w:r w:rsidRPr="00016039">
        <w:rPr>
          <w:u w:val="single"/>
        </w:rPr>
        <w:t>ideology of transparency</w:t>
      </w:r>
      <w:r>
        <w:t xml:space="preserve">, producing </w:t>
      </w:r>
      <w:r w:rsidRPr="00016039">
        <w:rPr>
          <w:u w:val="single"/>
        </w:rPr>
        <w:t>alienation</w:t>
      </w:r>
      <w:r>
        <w:t xml:space="preserve"> and enabling </w:t>
      </w:r>
      <w:r w:rsidRPr="00016039">
        <w:rPr>
          <w:u w:val="single"/>
        </w:rPr>
        <w:t>racialized othering</w:t>
      </w:r>
      <w:r>
        <w:t xml:space="preserve"> under the guise of liberation, ceding to the </w:t>
      </w:r>
      <w:r w:rsidRPr="004F16B4">
        <w:rPr>
          <w:u w:val="single"/>
        </w:rPr>
        <w:t>hegemonic visibility</w:t>
      </w:r>
      <w:r>
        <w:t xml:space="preserve"> of the war machine.</w:t>
      </w:r>
    </w:p>
    <w:p w14:paraId="369F18A1" w14:textId="77777777" w:rsidR="00836E34" w:rsidRPr="004F6A7E" w:rsidRDefault="00836E34" w:rsidP="00836E34">
      <w:pPr>
        <w:rPr>
          <w:rStyle w:val="Style13ptBold"/>
          <w:b w:val="0"/>
          <w:bCs w:val="0"/>
        </w:rPr>
      </w:pPr>
      <w:r w:rsidRPr="00D357DF">
        <w:rPr>
          <w:rStyle w:val="Style13ptBold"/>
        </w:rPr>
        <w:t xml:space="preserve">Öberg 16 </w:t>
      </w:r>
      <w:r>
        <w:t xml:space="preserve">[Dan </w:t>
      </w:r>
      <w:r w:rsidRPr="00D357DF">
        <w:t>Öberg</w:t>
      </w:r>
      <w:r>
        <w:t xml:space="preserve"> (Senior Lecturer of War Studies, Department of Military Science at the Swedish Defense University in Stockholm), 2016, “</w:t>
      </w:r>
      <w:r w:rsidRPr="00D357DF">
        <w:t>War, transparency and control: the military architecture of operational warfar</w:t>
      </w:r>
      <w:r>
        <w:t>e”,</w:t>
      </w:r>
      <w:r w:rsidRPr="00D357DF">
        <w:t xml:space="preserve"> Cambridge Review of International Affairs, 29(3), 1132–1149</w:t>
      </w:r>
      <w:r>
        <w:t>,</w:t>
      </w:r>
      <w:r w:rsidRPr="00D357DF">
        <w:t xml:space="preserve"> https://doi.org/10.1080/09557571.2016.1230733</w:t>
      </w:r>
      <w:r>
        <w:t>, ashtar]</w:t>
      </w:r>
    </w:p>
    <w:p w14:paraId="1080B660" w14:textId="77777777" w:rsidR="00836E34" w:rsidRPr="00811DCF" w:rsidRDefault="00836E34" w:rsidP="00836E34">
      <w:pPr>
        <w:rPr>
          <w:sz w:val="16"/>
        </w:rPr>
      </w:pPr>
      <w:r w:rsidRPr="00811DCF">
        <w:rPr>
          <w:sz w:val="16"/>
        </w:rPr>
        <w:t>Transparency and control</w:t>
      </w:r>
    </w:p>
    <w:p w14:paraId="34E14B34" w14:textId="77777777" w:rsidR="00836E34" w:rsidRPr="00811DCF" w:rsidRDefault="00836E34" w:rsidP="00836E34">
      <w:pPr>
        <w:rPr>
          <w:sz w:val="16"/>
        </w:rPr>
      </w:pPr>
      <w:r w:rsidRPr="00811DCF">
        <w:rPr>
          <w:sz w:val="16"/>
        </w:rPr>
        <w:t xml:space="preserve">Already in the 1960s, French sociologist Jean Baudrillard warned of the way </w:t>
      </w:r>
      <w:r w:rsidRPr="00C40B4B">
        <w:rPr>
          <w:rStyle w:val="Emphasis"/>
          <w:highlight w:val="cyan"/>
        </w:rPr>
        <w:t>transparency works as an ideology of social control</w:t>
      </w:r>
      <w:r w:rsidRPr="00811DCF">
        <w:rPr>
          <w:sz w:val="16"/>
        </w:rPr>
        <w:t xml:space="preserve">. In challenging transparency, Baudrillard has looked particularly at the way urban architecture combines mirroring and light with interconnected open spaces. He argues that these features stand in direct relation to what he calls “operational violence”: namely, that </w:t>
      </w:r>
      <w:r w:rsidRPr="00B61A61">
        <w:rPr>
          <w:rStyle w:val="StyleUnderline"/>
        </w:rPr>
        <w:t>transparency is generated by operational modelling, algorithms, and the processing that occurs in networks</w:t>
      </w:r>
      <w:r w:rsidRPr="00811DCF">
        <w:rPr>
          <w:sz w:val="16"/>
        </w:rPr>
        <w:t xml:space="preserve"> and closed loops. </w:t>
      </w:r>
      <w:r w:rsidRPr="00B61A61">
        <w:rPr>
          <w:rStyle w:val="StyleUnderline"/>
        </w:rPr>
        <w:t>This</w:t>
      </w:r>
      <w:r w:rsidRPr="00811DCF">
        <w:rPr>
          <w:sz w:val="16"/>
        </w:rPr>
        <w:t xml:space="preserve"> in turn </w:t>
      </w:r>
      <w:r w:rsidRPr="00B61A61">
        <w:rPr>
          <w:rStyle w:val="StyleUnderline"/>
        </w:rPr>
        <w:t>gives rise to</w:t>
      </w:r>
      <w:r w:rsidRPr="00811DCF">
        <w:rPr>
          <w:sz w:val="16"/>
        </w:rPr>
        <w:t xml:space="preserve"> a type of </w:t>
      </w:r>
      <w:r w:rsidRPr="00537BA4">
        <w:rPr>
          <w:rStyle w:val="Emphasis"/>
          <w:highlight w:val="cyan"/>
        </w:rPr>
        <w:t>alienation</w:t>
      </w:r>
      <w:r w:rsidRPr="00B61A61">
        <w:rPr>
          <w:rStyle w:val="StyleUnderline"/>
        </w:rPr>
        <w:t xml:space="preserve"> that </w:t>
      </w:r>
      <w:r w:rsidRPr="00537BA4">
        <w:rPr>
          <w:rStyle w:val="StyleUnderline"/>
          <w:highlight w:val="cyan"/>
        </w:rPr>
        <w:t>violently circumscribes the subject from lived experience</w:t>
      </w:r>
      <w:r w:rsidRPr="00811DCF">
        <w:rPr>
          <w:sz w:val="16"/>
        </w:rPr>
        <w:t xml:space="preserve"> (Baudrillard 2005a, 43; 2005b, 25–38). Baudrillard spent considerable effort investigating the way </w:t>
      </w:r>
      <w:r w:rsidRPr="00537BA4">
        <w:rPr>
          <w:rStyle w:val="StyleUnderline"/>
          <w:highlight w:val="cyan"/>
        </w:rPr>
        <w:t xml:space="preserve">operational violence and </w:t>
      </w:r>
      <w:r w:rsidRPr="006F055C">
        <w:rPr>
          <w:rStyle w:val="StyleUnderline"/>
          <w:highlight w:val="cyan"/>
        </w:rPr>
        <w:t xml:space="preserve">transparency are generated </w:t>
      </w:r>
      <w:r w:rsidRPr="00537BA4">
        <w:rPr>
          <w:rStyle w:val="StyleUnderline"/>
          <w:highlight w:val="cyan"/>
        </w:rPr>
        <w:t xml:space="preserve">by </w:t>
      </w:r>
      <w:r w:rsidRPr="000611F5">
        <w:rPr>
          <w:rStyle w:val="StyleUnderline"/>
        </w:rPr>
        <w:t>capitalist</w:t>
      </w:r>
      <w:r w:rsidRPr="00811DCF">
        <w:rPr>
          <w:sz w:val="16"/>
        </w:rPr>
        <w:t xml:space="preserve"> and techno-scientific </w:t>
      </w:r>
      <w:r w:rsidRPr="00537BA4">
        <w:rPr>
          <w:rStyle w:val="StyleUnderline"/>
          <w:highlight w:val="cyan"/>
        </w:rPr>
        <w:t xml:space="preserve">structures of </w:t>
      </w:r>
      <w:r w:rsidRPr="00537BA4">
        <w:rPr>
          <w:rStyle w:val="Emphasis"/>
          <w:highlight w:val="cyan"/>
        </w:rPr>
        <w:t>production and liberation</w:t>
      </w:r>
      <w:r w:rsidRPr="00B61A61">
        <w:rPr>
          <w:rStyle w:val="StyleUnderline"/>
        </w:rPr>
        <w:t>. Such structures</w:t>
      </w:r>
      <w:r w:rsidRPr="00811DCF">
        <w:rPr>
          <w:sz w:val="16"/>
        </w:rPr>
        <w:t xml:space="preserve"> in turn </w:t>
      </w:r>
      <w:r w:rsidRPr="00B61A61">
        <w:rPr>
          <w:rStyle w:val="StyleUnderline"/>
        </w:rPr>
        <w:t xml:space="preserve">create systemic effects </w:t>
      </w:r>
      <w:r w:rsidRPr="00537BA4">
        <w:rPr>
          <w:rStyle w:val="StyleUnderline"/>
          <w:highlight w:val="cyan"/>
        </w:rPr>
        <w:t xml:space="preserve">in which lived experience works as an expression of an ideological system based on </w:t>
      </w:r>
      <w:r w:rsidRPr="00537BA4">
        <w:rPr>
          <w:rStyle w:val="Emphasis"/>
          <w:highlight w:val="cyan"/>
        </w:rPr>
        <w:t>total visibility</w:t>
      </w:r>
      <w:r w:rsidRPr="00811DCF">
        <w:rPr>
          <w:sz w:val="16"/>
        </w:rPr>
        <w:t xml:space="preserve"> (Baudrillard 1975, 54–64; 1994a, 61–73; 2005b, 17, 146). Baudrillard draws upon these insights in a number of ways, claiming that </w:t>
      </w:r>
      <w:r w:rsidRPr="0032182C">
        <w:rPr>
          <w:rStyle w:val="StyleUnderline"/>
        </w:rPr>
        <w:t>transparency indicates a subtle form of censorship</w:t>
      </w:r>
      <w:r w:rsidRPr="00811DCF">
        <w:rPr>
          <w:sz w:val="16"/>
        </w:rPr>
        <w:t xml:space="preserve"> or even a ‘terror’ </w:t>
      </w:r>
      <w:r w:rsidRPr="0032182C">
        <w:rPr>
          <w:rStyle w:val="StyleUnderline"/>
        </w:rPr>
        <w:t>as it makes the global subject hostage to</w:t>
      </w:r>
      <w:r w:rsidRPr="00811DCF">
        <w:rPr>
          <w:sz w:val="16"/>
        </w:rPr>
        <w:t xml:space="preserve"> the fluid and systemic aspects of various </w:t>
      </w:r>
      <w:r w:rsidRPr="0032182C">
        <w:rPr>
          <w:rStyle w:val="Emphasis"/>
        </w:rPr>
        <w:t>architectures of control</w:t>
      </w:r>
      <w:r w:rsidRPr="00811DCF">
        <w:rPr>
          <w:sz w:val="16"/>
        </w:rPr>
        <w:t xml:space="preserve"> (Baudrillard 1994b, 58; Baudrillard and Nouvel 2002, 9, 64).</w:t>
      </w:r>
    </w:p>
    <w:p w14:paraId="420EEAEC" w14:textId="77777777" w:rsidR="00836E34" w:rsidRPr="00811DCF" w:rsidRDefault="00836E34" w:rsidP="00836E34">
      <w:pPr>
        <w:rPr>
          <w:sz w:val="16"/>
        </w:rPr>
      </w:pPr>
      <w:r w:rsidRPr="00811DCF">
        <w:rPr>
          <w:sz w:val="16"/>
        </w:rPr>
        <w:t xml:space="preserve">Understood in this way, </w:t>
      </w:r>
      <w:r w:rsidRPr="0032182C">
        <w:rPr>
          <w:rStyle w:val="StyleUnderline"/>
          <w:highlight w:val="cyan"/>
        </w:rPr>
        <w:t>architectures of control</w:t>
      </w:r>
      <w:r w:rsidRPr="0032182C">
        <w:rPr>
          <w:rStyle w:val="StyleUnderline"/>
        </w:rPr>
        <w:t xml:space="preserve"> help to </w:t>
      </w:r>
      <w:r w:rsidRPr="0032182C">
        <w:rPr>
          <w:rStyle w:val="StyleUnderline"/>
          <w:highlight w:val="cyan"/>
        </w:rPr>
        <w:t>generate</w:t>
      </w:r>
      <w:r w:rsidRPr="0032182C">
        <w:rPr>
          <w:rStyle w:val="StyleUnderline"/>
        </w:rPr>
        <w:t xml:space="preserve"> a ‘</w:t>
      </w:r>
      <w:r w:rsidRPr="0032182C">
        <w:rPr>
          <w:rStyle w:val="Emphasis"/>
          <w:highlight w:val="cyan"/>
        </w:rPr>
        <w:t>hegemonic visibility</w:t>
      </w:r>
      <w:r w:rsidRPr="0032182C">
        <w:rPr>
          <w:rStyle w:val="StyleUnderline"/>
        </w:rPr>
        <w:t>’</w:t>
      </w:r>
      <w:r w:rsidRPr="00B61A61">
        <w:rPr>
          <w:rStyle w:val="StyleUnderline"/>
        </w:rPr>
        <w:t xml:space="preserve"> which is best characterized as a world ‘</w:t>
      </w:r>
      <w:r w:rsidRPr="0032182C">
        <w:rPr>
          <w:rStyle w:val="StyleUnderline"/>
          <w:highlight w:val="cyan"/>
        </w:rPr>
        <w:t xml:space="preserve">where everything must be </w:t>
      </w:r>
      <w:r w:rsidRPr="0032182C">
        <w:rPr>
          <w:rStyle w:val="Emphasis"/>
          <w:highlight w:val="cyan"/>
        </w:rPr>
        <w:t>immediately visible and</w:t>
      </w:r>
      <w:r w:rsidRPr="0032182C">
        <w:rPr>
          <w:rStyle w:val="Emphasis"/>
        </w:rPr>
        <w:t xml:space="preserve"> immediately </w:t>
      </w:r>
      <w:r w:rsidRPr="0032182C">
        <w:rPr>
          <w:rStyle w:val="Emphasis"/>
          <w:highlight w:val="cyan"/>
        </w:rPr>
        <w:t>interpretable</w:t>
      </w:r>
      <w:r w:rsidRPr="0032182C">
        <w:rPr>
          <w:rStyle w:val="StyleUnderline"/>
        </w:rPr>
        <w:t>’</w:t>
      </w:r>
      <w:r w:rsidRPr="00811DCF">
        <w:rPr>
          <w:sz w:val="16"/>
        </w:rPr>
        <w:t xml:space="preserve"> (Baudrillard and Nouvel 2002, 9). Arguably, </w:t>
      </w:r>
      <w:r w:rsidRPr="00B61A61">
        <w:rPr>
          <w:rStyle w:val="StyleUnderline"/>
        </w:rPr>
        <w:t>the problem of control through transparency centres on how to ‘invest mental and visual space’</w:t>
      </w:r>
      <w:r w:rsidRPr="00811DCF">
        <w:rPr>
          <w:sz w:val="16"/>
        </w:rPr>
        <w:t xml:space="preserve"> (Baudrillard 2014, 11). </w:t>
      </w:r>
      <w:r w:rsidRPr="006112FB">
        <w:rPr>
          <w:rStyle w:val="StyleUnderline"/>
          <w:highlight w:val="cyan"/>
        </w:rPr>
        <w:t xml:space="preserve">Control is enabled through </w:t>
      </w:r>
      <w:r w:rsidRPr="0032182C">
        <w:rPr>
          <w:rStyle w:val="StyleUnderline"/>
          <w:highlight w:val="cyan"/>
        </w:rPr>
        <w:t xml:space="preserve">summoning </w:t>
      </w:r>
      <w:r w:rsidRPr="0032182C">
        <w:rPr>
          <w:rStyle w:val="Emphasis"/>
          <w:highlight w:val="cyan"/>
        </w:rPr>
        <w:t>banal appearances</w:t>
      </w:r>
      <w:r w:rsidRPr="00B61A61">
        <w:rPr>
          <w:rStyle w:val="StyleUnderline"/>
        </w:rPr>
        <w:t xml:space="preserve"> that are “</w:t>
      </w:r>
      <w:r w:rsidRPr="0032182C">
        <w:rPr>
          <w:rStyle w:val="Emphasis"/>
        </w:rPr>
        <w:t>already there</w:t>
      </w:r>
      <w:r w:rsidRPr="00B61A61">
        <w:rPr>
          <w:rStyle w:val="StyleUnderline"/>
        </w:rPr>
        <w:t>”</w:t>
      </w:r>
      <w:r w:rsidRPr="00811DCF">
        <w:rPr>
          <w:sz w:val="16"/>
        </w:rPr>
        <w:t xml:space="preserve">—repeating and modulating themselves to infinity, according to the nuances of a programmed operational code (Baudrillard and Nouvel 2002, 63; Baudrillard 2014, 22–23). Baudrillard aptly summarizes this ideology as construing </w:t>
      </w:r>
      <w:r w:rsidRPr="00B61A61">
        <w:rPr>
          <w:rStyle w:val="StyleUnderline"/>
        </w:rPr>
        <w:t>a world in which ‘everything is to be legible’, ‘visible’, ‘measurable’, ‘said, accumulated, indexed and recorded’</w:t>
      </w:r>
      <w:r w:rsidRPr="00811DCF">
        <w:rPr>
          <w:sz w:val="16"/>
        </w:rPr>
        <w:t xml:space="preserve"> (1990a, 34–35).</w:t>
      </w:r>
    </w:p>
    <w:p w14:paraId="51574230" w14:textId="77777777" w:rsidR="00836E34" w:rsidRPr="00811DCF" w:rsidRDefault="00836E34" w:rsidP="00836E34">
      <w:pPr>
        <w:rPr>
          <w:sz w:val="16"/>
        </w:rPr>
      </w:pPr>
      <w:r w:rsidRPr="00811DCF">
        <w:rPr>
          <w:sz w:val="16"/>
        </w:rPr>
        <w:t xml:space="preserve">In the wake of Baudrillard (and other thinkers like Foucault and Virilio), critical debate on the politics of transparency took off in the 1990s. Often situated as part of a critique of liberal governing, such research emphasizes three important points (see for comparison Mahmud 2012, </w:t>
      </w:r>
      <w:r w:rsidRPr="00811DCF">
        <w:rPr>
          <w:sz w:val="16"/>
        </w:rPr>
        <w:lastRenderedPageBreak/>
        <w:t xml:space="preserve">1196; Hansen and Flyverbom 2014, 875–876). Firstly, the notion of </w:t>
      </w:r>
      <w:r w:rsidRPr="0091006E">
        <w:rPr>
          <w:rStyle w:val="StyleUnderline"/>
          <w:highlight w:val="cyan"/>
        </w:rPr>
        <w:t>transparency</w:t>
      </w:r>
      <w:r w:rsidRPr="00C7744C">
        <w:rPr>
          <w:rStyle w:val="StyleUnderline"/>
        </w:rPr>
        <w:t xml:space="preserve"> is related to a modernist desire of democratic rationality</w:t>
      </w:r>
      <w:r w:rsidRPr="00811DCF">
        <w:rPr>
          <w:sz w:val="16"/>
        </w:rPr>
        <w:t xml:space="preserve">. For example, </w:t>
      </w:r>
      <w:r w:rsidRPr="00C7744C">
        <w:rPr>
          <w:rStyle w:val="StyleUnderline"/>
        </w:rPr>
        <w:t>it</w:t>
      </w:r>
      <w:r w:rsidRPr="00811DCF">
        <w:rPr>
          <w:sz w:val="16"/>
        </w:rPr>
        <w:t xml:space="preserve"> emphasizes displays and </w:t>
      </w:r>
      <w:r w:rsidRPr="0091006E">
        <w:rPr>
          <w:rStyle w:val="StyleUnderline"/>
          <w:highlight w:val="cyan"/>
        </w:rPr>
        <w:t xml:space="preserve">gives the </w:t>
      </w:r>
      <w:r w:rsidRPr="0091006E">
        <w:rPr>
          <w:rStyle w:val="Emphasis"/>
          <w:highlight w:val="cyan"/>
        </w:rPr>
        <w:t>illusion of choice</w:t>
      </w:r>
      <w:r w:rsidRPr="0091006E">
        <w:rPr>
          <w:rStyle w:val="StyleUnderline"/>
          <w:highlight w:val="cyan"/>
        </w:rPr>
        <w:t xml:space="preserve">, but works as an </w:t>
      </w:r>
      <w:r w:rsidRPr="0091006E">
        <w:rPr>
          <w:rStyle w:val="Emphasis"/>
          <w:highlight w:val="cyan"/>
        </w:rPr>
        <w:t>imperceptible limit</w:t>
      </w:r>
      <w:r w:rsidRPr="0091006E">
        <w:rPr>
          <w:rStyle w:val="StyleUnderline"/>
          <w:highlight w:val="cyan"/>
        </w:rPr>
        <w:t xml:space="preserve"> which</w:t>
      </w:r>
      <w:r w:rsidRPr="0032182C">
        <w:rPr>
          <w:rStyle w:val="StyleUnderline"/>
        </w:rPr>
        <w:t xml:space="preserve"> might </w:t>
      </w:r>
      <w:r w:rsidRPr="0091006E">
        <w:rPr>
          <w:rStyle w:val="Emphasis"/>
          <w:highlight w:val="cyan"/>
        </w:rPr>
        <w:t>trap subjectivity</w:t>
      </w:r>
      <w:r w:rsidRPr="0091006E">
        <w:rPr>
          <w:rStyle w:val="StyleUnderline"/>
          <w:highlight w:val="cyan"/>
        </w:rPr>
        <w:t xml:space="preserve"> in</w:t>
      </w:r>
      <w:r w:rsidRPr="00C7744C">
        <w:rPr>
          <w:rStyle w:val="StyleUnderline"/>
        </w:rPr>
        <w:t xml:space="preserve"> particular </w:t>
      </w:r>
      <w:r w:rsidRPr="0091006E">
        <w:rPr>
          <w:rStyle w:val="StyleUnderline"/>
          <w:highlight w:val="cyan"/>
        </w:rPr>
        <w:t>organizational architectures</w:t>
      </w:r>
      <w:r w:rsidRPr="00811DCF">
        <w:rPr>
          <w:sz w:val="16"/>
        </w:rPr>
        <w:t xml:space="preserve"> (see Gabriel 2005; Schuman 2007; Nordin 2016). Secondly, </w:t>
      </w:r>
      <w:r w:rsidRPr="00BB6A43">
        <w:rPr>
          <w:rStyle w:val="StyleUnderline"/>
        </w:rPr>
        <w:t>transparency</w:t>
      </w:r>
      <w:r w:rsidRPr="00673BC9">
        <w:rPr>
          <w:rStyle w:val="StyleUnderline"/>
        </w:rPr>
        <w:t xml:space="preserve">, regardless of its aims, tends to relate to surveillance, in turn making the notion </w:t>
      </w:r>
      <w:r w:rsidRPr="00F141D4">
        <w:rPr>
          <w:rStyle w:val="Emphasis"/>
        </w:rPr>
        <w:t>strongly linked to social control</w:t>
      </w:r>
      <w:r w:rsidRPr="00811DCF">
        <w:rPr>
          <w:sz w:val="16"/>
        </w:rPr>
        <w:t xml:space="preserve">. As Achille Mbembe has argued, </w:t>
      </w:r>
      <w:r w:rsidRPr="00673BC9">
        <w:rPr>
          <w:rStyle w:val="StyleUnderline"/>
        </w:rPr>
        <w:t>both state and emancipatory violence has often been historically characterized by striving towards absolute transparency between the state and its people</w:t>
      </w:r>
      <w:r w:rsidRPr="00811DCF">
        <w:rPr>
          <w:sz w:val="16"/>
        </w:rPr>
        <w:t>. Such a striving tends to be built on creating an open space in which ‘error’ is reduced, ‘truth’ enhanced and ‘aberrations’ eradicated (Mbembe 2003, 19). Thirdly, transparency is often considered to be a voluntary but necessary aspect of global capitalism. The insight that transparency works as a means of corporate control is evident in research which argues that media exposure and scientific progress often lead to less rather than more accountability in global capitalist structures. For example, exposure of certain issues tends to enable blind spots in other areas. Similarly, scientific discourse tends to remove ethical issues from the agenda by relying on a specialized language which is difficult for the layman to understand (Zyglidopoulos and Fleming 2011, 692–693).</w:t>
      </w:r>
    </w:p>
    <w:p w14:paraId="1B931F34" w14:textId="77777777" w:rsidR="00836E34" w:rsidRPr="00811DCF" w:rsidRDefault="00836E34" w:rsidP="00836E34">
      <w:pPr>
        <w:rPr>
          <w:sz w:val="16"/>
        </w:rPr>
      </w:pPr>
      <w:r w:rsidRPr="00811DCF">
        <w:rPr>
          <w:sz w:val="16"/>
        </w:rPr>
        <w:t xml:space="preserve">Arguably, </w:t>
      </w:r>
      <w:r w:rsidRPr="00E412D3">
        <w:rPr>
          <w:rStyle w:val="StyleUnderline"/>
        </w:rPr>
        <w:t>these logics work as central dimensions in</w:t>
      </w:r>
      <w:r w:rsidRPr="00811DCF">
        <w:rPr>
          <w:sz w:val="16"/>
        </w:rPr>
        <w:t xml:space="preserve"> what we might call </w:t>
      </w:r>
      <w:r w:rsidRPr="00E412D3">
        <w:rPr>
          <w:rStyle w:val="StyleUnderline"/>
        </w:rPr>
        <w:t xml:space="preserve">“an </w:t>
      </w:r>
      <w:r w:rsidRPr="00E412D3">
        <w:rPr>
          <w:rStyle w:val="Emphasis"/>
        </w:rPr>
        <w:t>ideology of transparency</w:t>
      </w:r>
      <w:r w:rsidRPr="00E412D3">
        <w:rPr>
          <w:rStyle w:val="StyleUnderline"/>
        </w:rPr>
        <w:t>”</w:t>
      </w:r>
      <w:r w:rsidRPr="00811DCF">
        <w:rPr>
          <w:sz w:val="16"/>
        </w:rPr>
        <w:t xml:space="preserve"> conflated with liberal core values. As Slavoj Zizek has illustrated, ‘</w:t>
      </w:r>
      <w:r w:rsidRPr="00673BC9">
        <w:rPr>
          <w:rStyle w:val="StyleUnderline"/>
        </w:rPr>
        <w:t>ideology</w:t>
      </w:r>
      <w:r w:rsidRPr="00811DCF">
        <w:rPr>
          <w:sz w:val="16"/>
        </w:rPr>
        <w:t xml:space="preserve">’ should not be taken to mean (as in the orthodox Marxist premise) a ‘false consciousness’. Rather it </w:t>
      </w:r>
      <w:r w:rsidRPr="00673BC9">
        <w:rPr>
          <w:rStyle w:val="StyleUnderline"/>
        </w:rPr>
        <w:t>implies the formation of ‘a social reality whose very existence implies the non-knowledge of its participants as to its essence’</w:t>
      </w:r>
      <w:r w:rsidRPr="00811DCF">
        <w:rPr>
          <w:sz w:val="16"/>
        </w:rPr>
        <w:t xml:space="preserve"> (Zizek 1989, 21). </w:t>
      </w:r>
      <w:r w:rsidRPr="0032182C">
        <w:rPr>
          <w:rStyle w:val="StyleUnderline"/>
          <w:highlight w:val="cyan"/>
        </w:rPr>
        <w:t>To</w:t>
      </w:r>
      <w:r w:rsidRPr="00673BC9">
        <w:rPr>
          <w:rStyle w:val="StyleUnderline"/>
        </w:rPr>
        <w:t xml:space="preserve"> outline and </w:t>
      </w:r>
      <w:r w:rsidRPr="0032182C">
        <w:rPr>
          <w:rStyle w:val="StyleUnderline"/>
          <w:highlight w:val="cyan"/>
        </w:rPr>
        <w:t>challenge transparency</w:t>
      </w:r>
      <w:r w:rsidRPr="00673BC9">
        <w:rPr>
          <w:rStyle w:val="StyleUnderline"/>
        </w:rPr>
        <w:t xml:space="preserve"> as an ideology is</w:t>
      </w:r>
      <w:r w:rsidRPr="00811DCF">
        <w:rPr>
          <w:sz w:val="16"/>
        </w:rPr>
        <w:t xml:space="preserve"> therefore </w:t>
      </w:r>
      <w:r w:rsidRPr="00673BC9">
        <w:rPr>
          <w:rStyle w:val="StyleUnderline"/>
        </w:rPr>
        <w:t>not an attempt to unveil a “better” reality</w:t>
      </w:r>
      <w:r w:rsidRPr="00811DCF">
        <w:rPr>
          <w:sz w:val="16"/>
        </w:rPr>
        <w:t xml:space="preserve"> through theory. </w:t>
      </w:r>
      <w:r w:rsidRPr="00673BC9">
        <w:rPr>
          <w:rStyle w:val="StyleUnderline"/>
        </w:rPr>
        <w:t xml:space="preserve">It </w:t>
      </w:r>
      <w:r w:rsidRPr="0032182C">
        <w:rPr>
          <w:rStyle w:val="StyleUnderline"/>
          <w:highlight w:val="cyan"/>
        </w:rPr>
        <w:t>is</w:t>
      </w:r>
      <w:r w:rsidRPr="00673BC9">
        <w:rPr>
          <w:rStyle w:val="StyleUnderline"/>
        </w:rPr>
        <w:t xml:space="preserve"> rather </w:t>
      </w:r>
      <w:r w:rsidRPr="0032182C">
        <w:rPr>
          <w:rStyle w:val="StyleUnderline"/>
          <w:highlight w:val="cyan"/>
        </w:rPr>
        <w:t>an attempt to understand</w:t>
      </w:r>
      <w:r w:rsidRPr="00811DCF">
        <w:rPr>
          <w:sz w:val="16"/>
        </w:rPr>
        <w:t xml:space="preserve">, theoretically and empirically, </w:t>
      </w:r>
      <w:r w:rsidRPr="0032182C">
        <w:rPr>
          <w:rStyle w:val="StyleUnderline"/>
          <w:highlight w:val="cyan"/>
        </w:rPr>
        <w:t>what</w:t>
      </w:r>
      <w:r w:rsidRPr="00811DCF">
        <w:rPr>
          <w:sz w:val="16"/>
        </w:rPr>
        <w:t xml:space="preserve"> global liberal </w:t>
      </w:r>
      <w:r w:rsidRPr="0032182C">
        <w:rPr>
          <w:rStyle w:val="StyleUnderline"/>
          <w:highlight w:val="cyan"/>
        </w:rPr>
        <w:t>fantasies of making the world appear through techniques of</w:t>
      </w:r>
      <w:r w:rsidRPr="00673BC9">
        <w:rPr>
          <w:rStyle w:val="StyleUnderline"/>
        </w:rPr>
        <w:t xml:space="preserve"> total </w:t>
      </w:r>
      <w:r w:rsidRPr="0032182C">
        <w:rPr>
          <w:rStyle w:val="StyleUnderline"/>
          <w:highlight w:val="cyan"/>
        </w:rPr>
        <w:t>visibility do in terms of producing</w:t>
      </w:r>
      <w:r w:rsidRPr="0032182C">
        <w:rPr>
          <w:rStyle w:val="StyleUnderline"/>
        </w:rPr>
        <w:t xml:space="preserve"> specific </w:t>
      </w:r>
      <w:r w:rsidRPr="00565CF5">
        <w:rPr>
          <w:rStyle w:val="Emphasis"/>
          <w:highlight w:val="cyan"/>
        </w:rPr>
        <w:t>discourses as reality</w:t>
      </w:r>
      <w:r w:rsidRPr="00811DCF">
        <w:rPr>
          <w:sz w:val="16"/>
        </w:rPr>
        <w:t xml:space="preserve">. As has been outlined, </w:t>
      </w:r>
      <w:r w:rsidRPr="00BB6A43">
        <w:rPr>
          <w:rStyle w:val="StyleUnderline"/>
          <w:highlight w:val="cyan"/>
        </w:rPr>
        <w:t>this ideology is</w:t>
      </w:r>
      <w:r w:rsidRPr="00811DCF">
        <w:rPr>
          <w:sz w:val="16"/>
        </w:rPr>
        <w:t xml:space="preserve"> present, and indeed produced, in distinct spheres such as information technology, corporate culture or knowledge algorithms (Valentine 2000; Zyglidopoulos and Fleming 2011; Hansen and Flyverbom 2014). But it is also </w:t>
      </w:r>
      <w:r w:rsidRPr="00BB6A43">
        <w:rPr>
          <w:rStyle w:val="StyleUnderline"/>
          <w:highlight w:val="cyan"/>
        </w:rPr>
        <w:t>an inherent part of</w:t>
      </w:r>
      <w:r w:rsidRPr="00673BC9">
        <w:rPr>
          <w:rStyle w:val="StyleUnderline"/>
        </w:rPr>
        <w:t xml:space="preserve"> the </w:t>
      </w:r>
      <w:r w:rsidRPr="00BB6A43">
        <w:rPr>
          <w:rStyle w:val="StyleUnderline"/>
          <w:highlight w:val="cyan"/>
        </w:rPr>
        <w:t>gendered and racialized visual regimes</w:t>
      </w:r>
      <w:r w:rsidRPr="00673BC9">
        <w:rPr>
          <w:rStyle w:val="StyleUnderline"/>
        </w:rPr>
        <w:t xml:space="preserve"> that underlie surveillance activities and security practices in contemporary Europe, for example </w:t>
      </w:r>
      <w:r w:rsidRPr="00BB6A43">
        <w:rPr>
          <w:rStyle w:val="StyleUnderline"/>
        </w:rPr>
        <w:t>in the way the “</w:t>
      </w:r>
      <w:r w:rsidRPr="00BB6A43">
        <w:rPr>
          <w:rStyle w:val="Emphasis"/>
        </w:rPr>
        <w:t>colonial gaze</w:t>
      </w:r>
      <w:r w:rsidRPr="00BB6A43">
        <w:rPr>
          <w:rStyle w:val="StyleUnderline"/>
        </w:rPr>
        <w:t>” persists through exoticizing difference</w:t>
      </w:r>
      <w:r w:rsidRPr="00811DCF">
        <w:rPr>
          <w:sz w:val="16"/>
        </w:rPr>
        <w:t xml:space="preserve"> (see Vaughan-Williams 2008; Jones 2011). </w:t>
      </w:r>
      <w:r w:rsidRPr="00673BC9">
        <w:rPr>
          <w:rStyle w:val="StyleUnderline"/>
        </w:rPr>
        <w:t xml:space="preserve">This is evident particularly in the way </w:t>
      </w:r>
      <w:r w:rsidRPr="0032182C">
        <w:rPr>
          <w:rStyle w:val="StyleUnderline"/>
          <w:highlight w:val="cyan"/>
        </w:rPr>
        <w:t>transparency</w:t>
      </w:r>
      <w:r w:rsidRPr="00673BC9">
        <w:rPr>
          <w:rStyle w:val="StyleUnderline"/>
        </w:rPr>
        <w:t xml:space="preserve"> helps to </w:t>
      </w:r>
      <w:r w:rsidRPr="0032182C">
        <w:rPr>
          <w:rStyle w:val="StyleUnderline"/>
          <w:highlight w:val="cyan"/>
        </w:rPr>
        <w:t xml:space="preserve">create an </w:t>
      </w:r>
      <w:r w:rsidRPr="0032182C">
        <w:rPr>
          <w:rStyle w:val="Emphasis"/>
          <w:highlight w:val="cyan"/>
        </w:rPr>
        <w:t>impetus for racialized othering</w:t>
      </w:r>
      <w:r w:rsidRPr="0032182C">
        <w:rPr>
          <w:rStyle w:val="StyleUnderline"/>
          <w:highlight w:val="cyan"/>
        </w:rPr>
        <w:t xml:space="preserve"> in a world in which “</w:t>
      </w:r>
      <w:r w:rsidRPr="0032182C">
        <w:rPr>
          <w:rStyle w:val="Emphasis"/>
          <w:highlight w:val="cyan"/>
        </w:rPr>
        <w:t>all is uncovered</w:t>
      </w:r>
      <w:r w:rsidRPr="0032182C">
        <w:rPr>
          <w:rStyle w:val="StyleUnderline"/>
          <w:highlight w:val="cyan"/>
        </w:rPr>
        <w:t>”</w:t>
      </w:r>
      <w:r w:rsidRPr="00811DCF">
        <w:rPr>
          <w:sz w:val="16"/>
        </w:rPr>
        <w:t>.</w:t>
      </w:r>
    </w:p>
    <w:p w14:paraId="7620D9B7" w14:textId="77777777" w:rsidR="00836E34" w:rsidRPr="00C551FB" w:rsidRDefault="00836E34" w:rsidP="00836E34">
      <w:pPr>
        <w:pStyle w:val="Heading4"/>
      </w:pPr>
      <w:r>
        <w:t xml:space="preserve">The impact is </w:t>
      </w:r>
      <w:r w:rsidRPr="003C05CA">
        <w:rPr>
          <w:u w:val="single"/>
        </w:rPr>
        <w:t>endocolonization</w:t>
      </w:r>
      <w:r>
        <w:t xml:space="preserve">---an economy based on Pure War turns colonial projects </w:t>
      </w:r>
      <w:r w:rsidRPr="0087639D">
        <w:rPr>
          <w:u w:val="single"/>
        </w:rPr>
        <w:t>inward</w:t>
      </w:r>
      <w:r>
        <w:t xml:space="preserve">, creating a </w:t>
      </w:r>
      <w:r w:rsidRPr="00371C0B">
        <w:rPr>
          <w:u w:val="single"/>
        </w:rPr>
        <w:t>suicide state</w:t>
      </w:r>
      <w:r>
        <w:t xml:space="preserve"> with war as its sole object, deliberately </w:t>
      </w:r>
      <w:r w:rsidRPr="00371C0B">
        <w:rPr>
          <w:u w:val="single"/>
        </w:rPr>
        <w:t>provoking revolt</w:t>
      </w:r>
      <w:r>
        <w:t xml:space="preserve"> and </w:t>
      </w:r>
      <w:r w:rsidRPr="002F40A4">
        <w:t>underdeveloping society</w:t>
      </w:r>
      <w:r>
        <w:t xml:space="preserve"> to justify </w:t>
      </w:r>
      <w:r w:rsidRPr="002F40A4">
        <w:rPr>
          <w:u w:val="single"/>
        </w:rPr>
        <w:t>state terrorism</w:t>
      </w:r>
      <w:r>
        <w:t xml:space="preserve"> under the guise of </w:t>
      </w:r>
      <w:r w:rsidRPr="00371C0B">
        <w:t>security</w:t>
      </w:r>
      <w:r>
        <w:t xml:space="preserve"> and policing.</w:t>
      </w:r>
    </w:p>
    <w:p w14:paraId="654D3ACA" w14:textId="77777777" w:rsidR="00836E34" w:rsidRDefault="00836E34" w:rsidP="00836E34">
      <w:r w:rsidRPr="0089196C">
        <w:rPr>
          <w:rStyle w:val="Style13ptBold"/>
        </w:rPr>
        <w:t>Collins 7</w:t>
      </w:r>
      <w:r>
        <w:t xml:space="preserve"> [John Collins (</w:t>
      </w:r>
      <w:r w:rsidRPr="00A96703">
        <w:t xml:space="preserve">PhD in Comparative Studies in Discourse and Society from Minnesota </w:t>
      </w:r>
      <w:r>
        <w:t xml:space="preserve">and </w:t>
      </w:r>
      <w:r w:rsidRPr="00A96703">
        <w:t>Professor and Chair of Global Studies at St Lawrence University, New York</w:t>
      </w:r>
      <w:r>
        <w:t>), “</w:t>
      </w:r>
      <w:r w:rsidRPr="00EF2935">
        <w:t>Global Palestine: A Collision for Our Time</w:t>
      </w:r>
      <w:r>
        <w:t xml:space="preserve">,” Critique: Critical Middle Eastern Studies, Vol. 16, No. 1, 3–18, Spring 2007, </w:t>
      </w:r>
      <w:r w:rsidRPr="00550119">
        <w:t>https://doi.org/10.1080/10669920601148588</w:t>
      </w:r>
      <w:r>
        <w:t>, ashtar]</w:t>
      </w:r>
      <w:r w:rsidRPr="000761E3">
        <w:t xml:space="preserve"> </w:t>
      </w:r>
      <w:r w:rsidRPr="00F77A22">
        <w:rPr>
          <w:strike/>
        </w:rPr>
        <w:t>language</w:t>
      </w:r>
      <w:r>
        <w:t xml:space="preserve"> [modified]</w:t>
      </w:r>
    </w:p>
    <w:p w14:paraId="5ED53438" w14:textId="77777777" w:rsidR="00836E34" w:rsidRPr="00811DCF" w:rsidRDefault="00836E34" w:rsidP="00836E34">
      <w:pPr>
        <w:rPr>
          <w:sz w:val="16"/>
        </w:rPr>
      </w:pPr>
      <w:r w:rsidRPr="00811DCF">
        <w:rPr>
          <w:sz w:val="16"/>
        </w:rPr>
        <w:t xml:space="preserve">Pure War, Occupation and the Suicidal State </w:t>
      </w:r>
    </w:p>
    <w:p w14:paraId="34412435" w14:textId="77777777" w:rsidR="00836E34" w:rsidRPr="00811DCF" w:rsidRDefault="00836E34" w:rsidP="00836E34">
      <w:pPr>
        <w:rPr>
          <w:sz w:val="16"/>
        </w:rPr>
      </w:pPr>
      <w:r w:rsidRPr="00617C02">
        <w:rPr>
          <w:rStyle w:val="StyleUnderline"/>
        </w:rPr>
        <w:t xml:space="preserve">From the total peace of deterrence, it is but a short step to the all-out militarization of science and technology and </w:t>
      </w:r>
      <w:r w:rsidRPr="00A547E7">
        <w:rPr>
          <w:rStyle w:val="StyleUnderline"/>
        </w:rPr>
        <w:t>the creation of</w:t>
      </w:r>
      <w:r w:rsidRPr="00811DCF">
        <w:rPr>
          <w:sz w:val="16"/>
        </w:rPr>
        <w:t xml:space="preserve"> what Virilio calls </w:t>
      </w:r>
      <w:r w:rsidRPr="00A547E7">
        <w:rPr>
          <w:rStyle w:val="StyleUnderline"/>
        </w:rPr>
        <w:t xml:space="preserve">a system of </w:t>
      </w:r>
      <w:r w:rsidRPr="00A547E7">
        <w:rPr>
          <w:rStyle w:val="Emphasis"/>
        </w:rPr>
        <w:t>pure war</w:t>
      </w:r>
      <w:r w:rsidRPr="00811DCF">
        <w:rPr>
          <w:sz w:val="16"/>
        </w:rPr>
        <w:t xml:space="preserve">. ‘The fact of having increasingly sophisticated weaponry deters the enemy more and more. At that point, </w:t>
      </w:r>
      <w:r w:rsidRPr="00A547E7">
        <w:rPr>
          <w:rStyle w:val="StyleUnderline"/>
        </w:rPr>
        <w:t>war is no longer in its execution, but in its preparation</w:t>
      </w:r>
      <w:r w:rsidRPr="00811DCF">
        <w:rPr>
          <w:sz w:val="16"/>
        </w:rPr>
        <w:t xml:space="preserve">,’ he argues. ‘The perpetuation of war is what I call Pure War, war which isn’t acted out in repetition but in infinite preparation. Only this infinite preparation, </w:t>
      </w:r>
      <w:r w:rsidRPr="00A547E7">
        <w:rPr>
          <w:rStyle w:val="StyleUnderline"/>
          <w:highlight w:val="cyan"/>
        </w:rPr>
        <w:t xml:space="preserve">the advent of logistics, also entails the </w:t>
      </w:r>
      <w:r w:rsidRPr="0087639D">
        <w:rPr>
          <w:rStyle w:val="Emphasis"/>
          <w:highlight w:val="cyan"/>
        </w:rPr>
        <w:t>non-development of society</w:t>
      </w:r>
      <w:r w:rsidRPr="00A547E7">
        <w:rPr>
          <w:rStyle w:val="StyleUnderline"/>
          <w:highlight w:val="cyan"/>
        </w:rPr>
        <w:t xml:space="preserve"> in the sense of </w:t>
      </w:r>
      <w:r w:rsidRPr="0087639D">
        <w:rPr>
          <w:rStyle w:val="Emphasis"/>
          <w:highlight w:val="cyan"/>
        </w:rPr>
        <w:t>civilian consumption</w:t>
      </w:r>
      <w:r w:rsidRPr="00811DCF">
        <w:rPr>
          <w:sz w:val="16"/>
        </w:rPr>
        <w:t xml:space="preserve">.’26 </w:t>
      </w:r>
      <w:r w:rsidRPr="00A547E7">
        <w:rPr>
          <w:rStyle w:val="StyleUnderline"/>
          <w:highlight w:val="cyan"/>
        </w:rPr>
        <w:t>This</w:t>
      </w:r>
      <w:r w:rsidRPr="00811DCF">
        <w:rPr>
          <w:sz w:val="16"/>
        </w:rPr>
        <w:t xml:space="preserve"> process of non-development, which he elsewhere refers to as </w:t>
      </w:r>
      <w:r w:rsidRPr="00A547E7">
        <w:rPr>
          <w:rStyle w:val="Emphasis"/>
          <w:highlight w:val="cyan"/>
        </w:rPr>
        <w:t>endocolonization</w:t>
      </w:r>
      <w:r w:rsidRPr="00811DCF">
        <w:rPr>
          <w:sz w:val="16"/>
        </w:rPr>
        <w:t xml:space="preserve">, typically </w:t>
      </w:r>
      <w:r w:rsidRPr="00A547E7">
        <w:rPr>
          <w:rStyle w:val="StyleUnderline"/>
          <w:highlight w:val="cyan"/>
        </w:rPr>
        <w:t>emerges when</w:t>
      </w:r>
      <w:r w:rsidRPr="00617C02">
        <w:rPr>
          <w:rStyle w:val="StyleUnderline"/>
        </w:rPr>
        <w:t xml:space="preserve"> the </w:t>
      </w:r>
      <w:r w:rsidRPr="00A547E7">
        <w:rPr>
          <w:rStyle w:val="StyleUnderline"/>
          <w:highlight w:val="cyan"/>
        </w:rPr>
        <w:t>externally-directed</w:t>
      </w:r>
      <w:r w:rsidRPr="00617C02">
        <w:rPr>
          <w:rStyle w:val="StyleUnderline"/>
        </w:rPr>
        <w:t xml:space="preserve"> process of </w:t>
      </w:r>
      <w:r w:rsidRPr="00A547E7">
        <w:rPr>
          <w:rStyle w:val="StyleUnderline"/>
          <w:highlight w:val="cyan"/>
        </w:rPr>
        <w:t>colonization</w:t>
      </w:r>
      <w:r w:rsidRPr="00811DCF">
        <w:rPr>
          <w:sz w:val="16"/>
        </w:rPr>
        <w:t xml:space="preserve"> (‘exocolonization’) </w:t>
      </w:r>
      <w:r w:rsidRPr="00A547E7">
        <w:rPr>
          <w:rStyle w:val="StyleUnderline"/>
          <w:highlight w:val="cyan"/>
        </w:rPr>
        <w:t xml:space="preserve">runs into limits that necessitate an </w:t>
      </w:r>
      <w:r w:rsidRPr="00A547E7">
        <w:rPr>
          <w:rStyle w:val="Emphasis"/>
          <w:highlight w:val="cyan"/>
        </w:rPr>
        <w:t>inward turn</w:t>
      </w:r>
      <w:r w:rsidRPr="00811DCF">
        <w:rPr>
          <w:sz w:val="16"/>
        </w:rPr>
        <w:t>.27</w:t>
      </w:r>
    </w:p>
    <w:p w14:paraId="4216D341" w14:textId="77777777" w:rsidR="00836E34" w:rsidRDefault="00836E34" w:rsidP="00836E34">
      <w:pPr>
        <w:ind w:left="720"/>
      </w:pPr>
      <w:r>
        <w:t>[FOOTNOTE 27 BEGINS]</w:t>
      </w:r>
    </w:p>
    <w:p w14:paraId="00B341D4" w14:textId="77777777" w:rsidR="00836E34" w:rsidRPr="00811DCF" w:rsidRDefault="00836E34" w:rsidP="00836E34">
      <w:pPr>
        <w:ind w:left="720"/>
        <w:rPr>
          <w:sz w:val="16"/>
        </w:rPr>
      </w:pPr>
      <w:r w:rsidRPr="00811DCF">
        <w:rPr>
          <w:sz w:val="16"/>
        </w:rPr>
        <w:lastRenderedPageBreak/>
        <w:t xml:space="preserve">For Virilio, these limits are ultimately planetary: </w:t>
      </w:r>
      <w:r w:rsidRPr="00C84EDD">
        <w:rPr>
          <w:rStyle w:val="StyleUnderline"/>
        </w:rPr>
        <w:t>when there is nothing left to incorporate</w:t>
      </w:r>
      <w:r w:rsidRPr="00811DCF">
        <w:rPr>
          <w:sz w:val="16"/>
        </w:rPr>
        <w:t xml:space="preserve"> into the world, </w:t>
      </w:r>
      <w:r w:rsidRPr="00C84EDD">
        <w:rPr>
          <w:rStyle w:val="StyleUnderline"/>
        </w:rPr>
        <w:t xml:space="preserve">the State turns its attention </w:t>
      </w:r>
      <w:r w:rsidRPr="00C84EDD">
        <w:rPr>
          <w:rStyle w:val="Emphasis"/>
        </w:rPr>
        <w:t>inward</w:t>
      </w:r>
      <w:r w:rsidRPr="00C84EDD">
        <w:rPr>
          <w:rStyle w:val="StyleUnderline"/>
        </w:rPr>
        <w:t xml:space="preserve"> and begins to ‘</w:t>
      </w:r>
      <w:r w:rsidRPr="00C84EDD">
        <w:rPr>
          <w:rStyle w:val="Emphasis"/>
        </w:rPr>
        <w:t>underdevelop’</w:t>
      </w:r>
      <w:r w:rsidRPr="00C84EDD">
        <w:rPr>
          <w:rStyle w:val="StyleUnderline"/>
        </w:rPr>
        <w:t xml:space="preserve"> its own economy</w:t>
      </w:r>
      <w:r w:rsidRPr="00811DCF">
        <w:rPr>
          <w:sz w:val="16"/>
        </w:rPr>
        <w:t xml:space="preserve">. He </w:t>
      </w:r>
      <w:r w:rsidRPr="00C84EDD">
        <w:rPr>
          <w:rStyle w:val="StyleUnderline"/>
        </w:rPr>
        <w:t xml:space="preserve">points to the </w:t>
      </w:r>
      <w:r w:rsidRPr="00C84EDD">
        <w:rPr>
          <w:rStyle w:val="Emphasis"/>
        </w:rPr>
        <w:t>Latin American military dictatorships</w:t>
      </w:r>
      <w:r w:rsidRPr="00C84EDD">
        <w:rPr>
          <w:rStyle w:val="StyleUnderline"/>
        </w:rPr>
        <w:t xml:space="preserve"> of the 1970s and the Khmer Rouge regime in </w:t>
      </w:r>
      <w:r w:rsidRPr="00C84EDD">
        <w:rPr>
          <w:rStyle w:val="Emphasis"/>
        </w:rPr>
        <w:t>Cambodia</w:t>
      </w:r>
      <w:r w:rsidRPr="00C84EDD">
        <w:rPr>
          <w:rStyle w:val="StyleUnderline"/>
        </w:rPr>
        <w:t xml:space="preserve"> as early examples of endocolonization: ‘What happened in Cambodia was a scale model</w:t>
      </w:r>
      <w:r w:rsidRPr="00811DCF">
        <w:rPr>
          <w:sz w:val="16"/>
        </w:rPr>
        <w:t xml:space="preserve">, a schema, a caricature </w:t>
      </w:r>
      <w:r w:rsidRPr="00C84EDD">
        <w:rPr>
          <w:rStyle w:val="StyleUnderline"/>
        </w:rPr>
        <w:t xml:space="preserve">of what’s happening on a worldwide scale. The military class is turning into an </w:t>
      </w:r>
      <w:r w:rsidRPr="00C84EDD">
        <w:rPr>
          <w:rStyle w:val="Emphasis"/>
        </w:rPr>
        <w:t>internal super-police</w:t>
      </w:r>
      <w:r w:rsidRPr="00811DCF">
        <w:rPr>
          <w:sz w:val="16"/>
        </w:rPr>
        <w:t xml:space="preserve">. Moreover, it’s logical. </w:t>
      </w:r>
      <w:r w:rsidRPr="00C84EDD">
        <w:rPr>
          <w:rStyle w:val="StyleUnderline"/>
        </w:rPr>
        <w:t>In the strategy of deterrence, military institutions, no longer fighting among themselves, tend to fight only civilian societies</w:t>
      </w:r>
      <w:r w:rsidRPr="00811DCF">
        <w:rPr>
          <w:sz w:val="16"/>
        </w:rPr>
        <w:t>—</w:t>
      </w:r>
      <w:r w:rsidRPr="00C84EDD">
        <w:rPr>
          <w:rStyle w:val="StyleUnderline"/>
        </w:rPr>
        <w:t>with</w:t>
      </w:r>
      <w:r w:rsidRPr="00811DCF">
        <w:rPr>
          <w:sz w:val="16"/>
        </w:rPr>
        <w:t xml:space="preserve">, of course, </w:t>
      </w:r>
      <w:r w:rsidRPr="00C84EDD">
        <w:rPr>
          <w:rStyle w:val="Emphasis"/>
        </w:rPr>
        <w:t>a few skirmishes</w:t>
      </w:r>
      <w:r w:rsidRPr="00C84EDD">
        <w:rPr>
          <w:rStyle w:val="StyleUnderline"/>
        </w:rPr>
        <w:t xml:space="preserve"> in the Third World</w:t>
      </w:r>
      <w:r w:rsidRPr="00811DCF">
        <w:rPr>
          <w:sz w:val="16"/>
        </w:rPr>
        <w:t>’ (Pure War, p. 94).</w:t>
      </w:r>
    </w:p>
    <w:p w14:paraId="77F113FD" w14:textId="77777777" w:rsidR="00836E34" w:rsidRDefault="00836E34" w:rsidP="00836E34">
      <w:pPr>
        <w:ind w:left="720"/>
      </w:pPr>
      <w:r>
        <w:t>[FOOTNOTE 27 ENDS]</w:t>
      </w:r>
    </w:p>
    <w:p w14:paraId="7698D708" w14:textId="77777777" w:rsidR="00836E34" w:rsidRPr="00811DCF" w:rsidRDefault="00836E34" w:rsidP="00836E34">
      <w:pPr>
        <w:rPr>
          <w:sz w:val="16"/>
        </w:rPr>
      </w:pPr>
      <w:r w:rsidRPr="00811DCF">
        <w:rPr>
          <w:sz w:val="16"/>
        </w:rPr>
        <w:t>As was the case with total war and total peace</w:t>
      </w:r>
      <w:r w:rsidRPr="00A547E7">
        <w:rPr>
          <w:rStyle w:val="StyleUnderline"/>
        </w:rPr>
        <w:t>, the logic of pure war has had profound consequences for the Palestinians</w:t>
      </w:r>
      <w:r w:rsidRPr="00811DCF">
        <w:rPr>
          <w:sz w:val="16"/>
        </w:rPr>
        <w:t xml:space="preserve"> in ways that appear prophetic. </w:t>
      </w:r>
      <w:r w:rsidRPr="005121B2">
        <w:rPr>
          <w:rStyle w:val="StyleUnderline"/>
        </w:rPr>
        <w:t>The Israeli state</w:t>
      </w:r>
      <w:r w:rsidRPr="00811DCF">
        <w:rPr>
          <w:sz w:val="16"/>
        </w:rPr>
        <w:t xml:space="preserve">, a latecomer to the colonial enterprise, confronted the geographical limits of its project in 1967 when it occupied and immediately </w:t>
      </w:r>
      <w:r w:rsidRPr="005121B2">
        <w:rPr>
          <w:rStyle w:val="StyleUnderline"/>
        </w:rPr>
        <w:t>began creating settlement colonies throughout the remainder of historic Palestine</w:t>
      </w:r>
      <w:r w:rsidRPr="00811DCF">
        <w:rPr>
          <w:sz w:val="16"/>
        </w:rPr>
        <w:t xml:space="preserve">. From that point forward, strengthened by the development of a nuclear weapons capacity, </w:t>
      </w:r>
      <w:r w:rsidRPr="00A547E7">
        <w:rPr>
          <w:rStyle w:val="StyleUnderline"/>
          <w:highlight w:val="cyan"/>
        </w:rPr>
        <w:t>Israeli exocolonization</w:t>
      </w:r>
      <w:r w:rsidRPr="00811DCF">
        <w:rPr>
          <w:sz w:val="16"/>
        </w:rPr>
        <w:t xml:space="preserve"> quickly </w:t>
      </w:r>
      <w:r w:rsidRPr="00A547E7">
        <w:rPr>
          <w:rStyle w:val="StyleUnderline"/>
          <w:highlight w:val="cyan"/>
        </w:rPr>
        <w:t>gave way to the endocolonization of the entire territory, underdeveloping</w:t>
      </w:r>
      <w:r w:rsidRPr="005121B2">
        <w:rPr>
          <w:rStyle w:val="StyleUnderline"/>
        </w:rPr>
        <w:t xml:space="preserve"> the </w:t>
      </w:r>
      <w:r w:rsidRPr="00A547E7">
        <w:rPr>
          <w:rStyle w:val="StyleUnderline"/>
          <w:highlight w:val="cyan"/>
        </w:rPr>
        <w:t>lives</w:t>
      </w:r>
      <w:r w:rsidRPr="00811DCF">
        <w:rPr>
          <w:sz w:val="16"/>
        </w:rPr>
        <w:t xml:space="preserve"> and livelihoods </w:t>
      </w:r>
      <w:r w:rsidRPr="005121B2">
        <w:rPr>
          <w:rStyle w:val="StyleUnderline"/>
        </w:rPr>
        <w:t>of ordinary people</w:t>
      </w:r>
      <w:r w:rsidRPr="00811DCF">
        <w:rPr>
          <w:sz w:val="16"/>
        </w:rPr>
        <w:t xml:space="preserve"> (Jewish and Arab alike) </w:t>
      </w:r>
      <w:r w:rsidRPr="005121B2">
        <w:rPr>
          <w:rStyle w:val="StyleUnderline"/>
        </w:rPr>
        <w:t xml:space="preserve">in order </w:t>
      </w:r>
      <w:r w:rsidRPr="00A547E7">
        <w:rPr>
          <w:rStyle w:val="StyleUnderline"/>
          <w:highlight w:val="cyan"/>
        </w:rPr>
        <w:t>to satisfy</w:t>
      </w:r>
      <w:r w:rsidRPr="00A547E7">
        <w:rPr>
          <w:rStyle w:val="StyleUnderline"/>
        </w:rPr>
        <w:t xml:space="preserve"> the</w:t>
      </w:r>
      <w:r w:rsidRPr="005121B2">
        <w:rPr>
          <w:rStyle w:val="StyleUnderline"/>
        </w:rPr>
        <w:t xml:space="preserve"> needs of </w:t>
      </w:r>
      <w:r w:rsidRPr="00A547E7">
        <w:rPr>
          <w:rStyle w:val="StyleUnderline"/>
          <w:highlight w:val="cyan"/>
        </w:rPr>
        <w:t xml:space="preserve">an </w:t>
      </w:r>
      <w:r w:rsidRPr="0087639D">
        <w:rPr>
          <w:rStyle w:val="Emphasis"/>
          <w:highlight w:val="cyan"/>
        </w:rPr>
        <w:t>economy based on pure war</w:t>
      </w:r>
      <w:r w:rsidRPr="00811DCF">
        <w:rPr>
          <w:sz w:val="16"/>
        </w:rPr>
        <w:t>.</w:t>
      </w:r>
    </w:p>
    <w:p w14:paraId="607E3887" w14:textId="77777777" w:rsidR="00836E34" w:rsidRPr="00811DCF" w:rsidRDefault="00836E34" w:rsidP="00836E34">
      <w:pPr>
        <w:rPr>
          <w:sz w:val="16"/>
        </w:rPr>
      </w:pPr>
      <w:r w:rsidRPr="00341523">
        <w:rPr>
          <w:rStyle w:val="StyleUnderline"/>
        </w:rPr>
        <w:t>Israel’s nuclear program</w:t>
      </w:r>
      <w:r w:rsidRPr="00811DCF">
        <w:rPr>
          <w:sz w:val="16"/>
        </w:rPr>
        <w:t xml:space="preserve">, initially supported by Great Britain and later revealed by whistleblower Mordechai Vanunu, </w:t>
      </w:r>
      <w:r w:rsidRPr="00341523">
        <w:rPr>
          <w:rStyle w:val="StyleUnderline"/>
        </w:rPr>
        <w:t>coincided</w:t>
      </w:r>
      <w:r w:rsidRPr="00811DCF">
        <w:rPr>
          <w:sz w:val="16"/>
        </w:rPr>
        <w:t xml:space="preserve"> roughly </w:t>
      </w:r>
      <w:r w:rsidRPr="00341523">
        <w:rPr>
          <w:rStyle w:val="StyleUnderline"/>
        </w:rPr>
        <w:t xml:space="preserve">with the emergence of an armed Palestinian national movement whose use of </w:t>
      </w:r>
      <w:r w:rsidRPr="00341523">
        <w:rPr>
          <w:rStyle w:val="Emphasis"/>
        </w:rPr>
        <w:t>spectacular violence</w:t>
      </w:r>
      <w:r w:rsidRPr="00341523">
        <w:rPr>
          <w:rStyle w:val="StyleUnderline"/>
        </w:rPr>
        <w:t xml:space="preserve"> (kidnapping, skyjacking) beginning in the late 1960s fed the growth of an</w:t>
      </w:r>
      <w:r w:rsidRPr="00811DCF">
        <w:rPr>
          <w:sz w:val="16"/>
        </w:rPr>
        <w:t xml:space="preserve"> entire</w:t>
      </w:r>
      <w:r w:rsidRPr="00341523">
        <w:rPr>
          <w:rStyle w:val="StyleUnderline"/>
        </w:rPr>
        <w:t xml:space="preserve"> academic and policy industry devoted to the </w:t>
      </w:r>
      <w:r w:rsidRPr="00341523">
        <w:rPr>
          <w:rStyle w:val="Emphasis"/>
        </w:rPr>
        <w:t>study of ‘terrorism.’</w:t>
      </w:r>
      <w:r w:rsidRPr="00811DCF">
        <w:rPr>
          <w:sz w:val="16"/>
        </w:rPr>
        <w:t xml:space="preserve">28 </w:t>
      </w:r>
      <w:r w:rsidRPr="00A547E7">
        <w:rPr>
          <w:rStyle w:val="StyleUnderline"/>
          <w:highlight w:val="cyan"/>
        </w:rPr>
        <w:t>As settler-colonial nations</w:t>
      </w:r>
      <w:r w:rsidRPr="00341523">
        <w:rPr>
          <w:rStyle w:val="StyleUnderline"/>
        </w:rPr>
        <w:t xml:space="preserve"> (Israel, South Africa, the United States) and former colonial powers (Great Britain, France, Spain, Italy, Germany) generally </w:t>
      </w:r>
      <w:r w:rsidRPr="00A547E7">
        <w:rPr>
          <w:rStyle w:val="StyleUnderline"/>
          <w:highlight w:val="cyan"/>
        </w:rPr>
        <w:t>were targeted by</w:t>
      </w:r>
      <w:r w:rsidRPr="00341523">
        <w:rPr>
          <w:rStyle w:val="StyleUnderline"/>
        </w:rPr>
        <w:t xml:space="preserve"> this </w:t>
      </w:r>
      <w:r w:rsidRPr="00A547E7">
        <w:rPr>
          <w:rStyle w:val="Emphasis"/>
          <w:highlight w:val="cyan"/>
        </w:rPr>
        <w:t>subaltern political violence</w:t>
      </w:r>
      <w:r w:rsidRPr="00341523">
        <w:rPr>
          <w:rStyle w:val="StyleUnderline"/>
        </w:rPr>
        <w:t>, the new discourse of ‘counter-terrorism’ was dominated by</w:t>
      </w:r>
      <w:r w:rsidRPr="00811DCF">
        <w:rPr>
          <w:sz w:val="16"/>
        </w:rPr>
        <w:t xml:space="preserve"> voices from </w:t>
      </w:r>
      <w:r w:rsidRPr="00341523">
        <w:rPr>
          <w:rStyle w:val="StyleUnderline"/>
        </w:rPr>
        <w:t xml:space="preserve">these areas. By the early 1970s, </w:t>
      </w:r>
      <w:r w:rsidRPr="0070263F">
        <w:rPr>
          <w:rStyle w:val="StyleUnderline"/>
          <w:highlight w:val="cyan"/>
        </w:rPr>
        <w:t>the image of the</w:t>
      </w:r>
      <w:r w:rsidRPr="00341523">
        <w:rPr>
          <w:rStyle w:val="StyleUnderline"/>
        </w:rPr>
        <w:t xml:space="preserve"> pitiful Palestinian </w:t>
      </w:r>
      <w:r w:rsidRPr="0070263F">
        <w:rPr>
          <w:rStyle w:val="Emphasis"/>
          <w:highlight w:val="cyan"/>
        </w:rPr>
        <w:t>refugee</w:t>
      </w:r>
      <w:r w:rsidRPr="00811DCF">
        <w:rPr>
          <w:sz w:val="16"/>
        </w:rPr>
        <w:t xml:space="preserve">, ‘exposed and alone’ and in need of charity, </w:t>
      </w:r>
      <w:r w:rsidRPr="0070263F">
        <w:rPr>
          <w:rStyle w:val="StyleUnderline"/>
          <w:highlight w:val="cyan"/>
        </w:rPr>
        <w:t>gave way to</w:t>
      </w:r>
      <w:r w:rsidRPr="00341523">
        <w:rPr>
          <w:rStyle w:val="StyleUnderline"/>
        </w:rPr>
        <w:t xml:space="preserve"> a new, more menacing image: </w:t>
      </w:r>
      <w:r w:rsidRPr="0070263F">
        <w:rPr>
          <w:rStyle w:val="StyleUnderline"/>
          <w:highlight w:val="cyan"/>
        </w:rPr>
        <w:t>the</w:t>
      </w:r>
      <w:r w:rsidRPr="00811DCF">
        <w:rPr>
          <w:sz w:val="16"/>
        </w:rPr>
        <w:t xml:space="preserve"> bomb-wielding, airplanehijacking </w:t>
      </w:r>
      <w:r w:rsidRPr="0070263F">
        <w:rPr>
          <w:rStyle w:val="StyleUnderline"/>
          <w:highlight w:val="cyan"/>
        </w:rPr>
        <w:t>‘</w:t>
      </w:r>
      <w:r w:rsidRPr="0070263F">
        <w:rPr>
          <w:rStyle w:val="Emphasis"/>
          <w:highlight w:val="cyan"/>
        </w:rPr>
        <w:t>terrorist</w:t>
      </w:r>
      <w:r w:rsidRPr="0070263F">
        <w:rPr>
          <w:rStyle w:val="StyleUnderline"/>
          <w:highlight w:val="cyan"/>
        </w:rPr>
        <w:t>.’</w:t>
      </w:r>
    </w:p>
    <w:p w14:paraId="654B7F2A" w14:textId="77777777" w:rsidR="00836E34" w:rsidRPr="00811DCF" w:rsidRDefault="00836E34" w:rsidP="00836E34">
      <w:pPr>
        <w:rPr>
          <w:sz w:val="16"/>
        </w:rPr>
      </w:pPr>
      <w:r w:rsidRPr="00811DCF">
        <w:rPr>
          <w:sz w:val="16"/>
        </w:rPr>
        <w:t xml:space="preserve">Once again it is </w:t>
      </w:r>
      <w:r w:rsidRPr="00676DEB">
        <w:rPr>
          <w:rStyle w:val="StyleUnderline"/>
        </w:rPr>
        <w:t>Virilio</w:t>
      </w:r>
      <w:r w:rsidRPr="00811DCF">
        <w:rPr>
          <w:sz w:val="16"/>
        </w:rPr>
        <w:t xml:space="preserve"> who offers a clue as to the prophetic nature of the Palestinian experience. In Popular Defense and Ecological Struggles (1978), he </w:t>
      </w:r>
      <w:r w:rsidRPr="00676DEB">
        <w:rPr>
          <w:rStyle w:val="StyleUnderline"/>
        </w:rPr>
        <w:t>discusses the relationship between ‘national delocalization’ and the development of new forms of popular resistance. Stripped of their homeland</w:t>
      </w:r>
      <w:r w:rsidRPr="00811DCF">
        <w:rPr>
          <w:sz w:val="16"/>
        </w:rPr>
        <w:t xml:space="preserve">, he argues, </w:t>
      </w:r>
      <w:r w:rsidRPr="00676DEB">
        <w:rPr>
          <w:rStyle w:val="StyleUnderline"/>
        </w:rPr>
        <w:t xml:space="preserve">Palestinians simply changed the rules of the game by using the circuits of global transport and communication, as well as their own diasporic existence, </w:t>
      </w:r>
      <w:r w:rsidRPr="00C84EDD">
        <w:rPr>
          <w:rStyle w:val="StyleUnderline"/>
        </w:rPr>
        <w:t>to their advantage</w:t>
      </w:r>
      <w:r w:rsidRPr="00811DCF">
        <w:rPr>
          <w:sz w:val="16"/>
        </w:rPr>
        <w:t xml:space="preserve">. The emergence of </w:t>
      </w:r>
      <w:r w:rsidRPr="00676DEB">
        <w:rPr>
          <w:rStyle w:val="StyleUnderline"/>
        </w:rPr>
        <w:t>Palestinian terrorism was nothing more than a desperate and ingenious attempt to make ‘occupied territory’ out of the airport runways and the news media</w:t>
      </w:r>
      <w:r w:rsidRPr="00811DCF">
        <w:rPr>
          <w:sz w:val="16"/>
        </w:rPr>
        <w:t xml:space="preserve">. ‘Those who claim that </w:t>
      </w:r>
      <w:r w:rsidRPr="006C7AB4">
        <w:rPr>
          <w:rStyle w:val="StyleUnderline"/>
          <w:highlight w:val="cyan"/>
        </w:rPr>
        <w:t>the Palestinian struggle</w:t>
      </w:r>
      <w:r w:rsidRPr="00811DCF">
        <w:rPr>
          <w:sz w:val="16"/>
        </w:rPr>
        <w:t xml:space="preserve"> is not a popular ‘defense’ are right,’ he notes. ‘[I]t </w:t>
      </w:r>
      <w:r w:rsidRPr="006C7AB4">
        <w:rPr>
          <w:rStyle w:val="StyleUnderline"/>
          <w:highlight w:val="cyan"/>
        </w:rPr>
        <w:t xml:space="preserve">is a popular assault, turned suicidal because they </w:t>
      </w:r>
      <w:r w:rsidRPr="006C7AB4">
        <w:rPr>
          <w:rStyle w:val="Emphasis"/>
          <w:highlight w:val="cyan"/>
        </w:rPr>
        <w:t>have no choice</w:t>
      </w:r>
      <w:r w:rsidRPr="00C84EDD">
        <w:rPr>
          <w:rStyle w:val="StyleUnderline"/>
        </w:rPr>
        <w:t>. After their geographical disappearance, their last objective was to ensure that the Palestinian people would not disappear from memory</w:t>
      </w:r>
      <w:r w:rsidRPr="00811DCF">
        <w:rPr>
          <w:sz w:val="16"/>
        </w:rPr>
        <w:t xml:space="preserve"> as it had disappeared off the face of the map.’29 </w:t>
      </w:r>
      <w:r w:rsidRPr="00C84EDD">
        <w:rPr>
          <w:rStyle w:val="StyleUnderline"/>
        </w:rPr>
        <w:t>Whether the effort is ultimately successful</w:t>
      </w:r>
      <w:r w:rsidRPr="00811DCF">
        <w:rPr>
          <w:sz w:val="16"/>
        </w:rPr>
        <w:t xml:space="preserve">, he concludes, </w:t>
      </w:r>
      <w:r w:rsidRPr="00C84EDD">
        <w:rPr>
          <w:rStyle w:val="StyleUnderline"/>
        </w:rPr>
        <w:t>is beside the point:</w:t>
      </w:r>
      <w:r w:rsidRPr="00F306C9">
        <w:t xml:space="preserve"> </w:t>
      </w:r>
      <w:r w:rsidRPr="00811DCF">
        <w:rPr>
          <w:sz w:val="16"/>
        </w:rPr>
        <w:t xml:space="preserve">‘Whatever the case, </w:t>
      </w:r>
      <w:r w:rsidRPr="00C84EDD">
        <w:rPr>
          <w:rStyle w:val="Emphasis"/>
        </w:rPr>
        <w:t>the Palestinian tragedy ... is the way of the future</w:t>
      </w:r>
      <w:r w:rsidRPr="00811DCF">
        <w:rPr>
          <w:sz w:val="16"/>
        </w:rPr>
        <w:t>.’30</w:t>
      </w:r>
    </w:p>
    <w:p w14:paraId="1C5A4C38" w14:textId="77777777" w:rsidR="00836E34" w:rsidRPr="00811DCF" w:rsidRDefault="00836E34" w:rsidP="00836E34">
      <w:pPr>
        <w:rPr>
          <w:sz w:val="16"/>
        </w:rPr>
      </w:pPr>
      <w:r w:rsidRPr="006C7AB4">
        <w:rPr>
          <w:rStyle w:val="StyleUnderline"/>
          <w:highlight w:val="cyan"/>
        </w:rPr>
        <w:t>Conventional scholarly frameworks</w:t>
      </w:r>
      <w:r w:rsidRPr="00811DCF">
        <w:rPr>
          <w:sz w:val="16"/>
        </w:rPr>
        <w:t xml:space="preserve"> in subsequent years consistently </w:t>
      </w:r>
      <w:r w:rsidRPr="006C7AB4">
        <w:rPr>
          <w:rStyle w:val="StyleUnderline"/>
          <w:highlight w:val="cyan"/>
        </w:rPr>
        <w:t>have maintained a</w:t>
      </w:r>
      <w:r w:rsidRPr="00A56EAC">
        <w:rPr>
          <w:rStyle w:val="StyleUnderline"/>
        </w:rPr>
        <w:t xml:space="preserve">n implicit </w:t>
      </w:r>
      <w:r w:rsidRPr="006C7AB4">
        <w:rPr>
          <w:rStyle w:val="StyleUnderline"/>
          <w:highlight w:val="cyan"/>
        </w:rPr>
        <w:t>dichotomy between ‘legitimate’ violence</w:t>
      </w:r>
      <w:r w:rsidRPr="006C7AB4">
        <w:rPr>
          <w:rStyle w:val="StyleUnderline"/>
        </w:rPr>
        <w:t xml:space="preserve"> waged </w:t>
      </w:r>
      <w:r w:rsidRPr="006C7AB4">
        <w:rPr>
          <w:rStyle w:val="StyleUnderline"/>
          <w:highlight w:val="cyan"/>
        </w:rPr>
        <w:t>by states</w:t>
      </w:r>
      <w:r w:rsidRPr="00A56EAC">
        <w:rPr>
          <w:rStyle w:val="StyleUnderline"/>
        </w:rPr>
        <w:t xml:space="preserve"> in the form of war </w:t>
      </w:r>
      <w:r w:rsidRPr="006C7AB4">
        <w:rPr>
          <w:rStyle w:val="StyleUnderline"/>
          <w:highlight w:val="cyan"/>
        </w:rPr>
        <w:t>and ‘illegitimate’</w:t>
      </w:r>
      <w:r w:rsidRPr="00A56EAC">
        <w:rPr>
          <w:rStyle w:val="StyleUnderline"/>
        </w:rPr>
        <w:t xml:space="preserve"> violence waged by </w:t>
      </w:r>
      <w:r w:rsidRPr="006C7AB4">
        <w:rPr>
          <w:rStyle w:val="StyleUnderline"/>
          <w:highlight w:val="cyan"/>
        </w:rPr>
        <w:t>non-state actor</w:t>
      </w:r>
      <w:r w:rsidRPr="00A56EAC">
        <w:rPr>
          <w:rStyle w:val="StyleUnderline"/>
        </w:rPr>
        <w:t xml:space="preserve">s in the form of </w:t>
      </w:r>
      <w:r w:rsidRPr="006C7AB4">
        <w:rPr>
          <w:rStyle w:val="StyleUnderline"/>
          <w:highlight w:val="cyan"/>
        </w:rPr>
        <w:t>terrorism</w:t>
      </w:r>
      <w:r w:rsidRPr="00811DCF">
        <w:rPr>
          <w:sz w:val="16"/>
        </w:rPr>
        <w:t xml:space="preserve">.31 </w:t>
      </w:r>
      <w:r w:rsidRPr="00A56EAC">
        <w:rPr>
          <w:rStyle w:val="StyleUnderline"/>
        </w:rPr>
        <w:t>Such a dichotomy</w:t>
      </w:r>
      <w:r w:rsidRPr="00811DCF">
        <w:rPr>
          <w:sz w:val="16"/>
        </w:rPr>
        <w:t xml:space="preserve">, however, </w:t>
      </w:r>
      <w:r w:rsidRPr="00A56EAC">
        <w:rPr>
          <w:rStyle w:val="StyleUnderline"/>
        </w:rPr>
        <w:t>ignores the role of nuclear weapons in rendering traditional war</w:t>
      </w:r>
      <w:r w:rsidRPr="00811DCF">
        <w:rPr>
          <w:sz w:val="16"/>
        </w:rPr>
        <w:t xml:space="preserve"> increasingly </w:t>
      </w:r>
      <w:r w:rsidRPr="00A56EAC">
        <w:rPr>
          <w:rStyle w:val="StyleUnderline"/>
        </w:rPr>
        <w:t>obsolete</w:t>
      </w:r>
      <w:r w:rsidRPr="00811DCF">
        <w:rPr>
          <w:sz w:val="16"/>
        </w:rPr>
        <w:t xml:space="preserve">. Indeed, </w:t>
      </w:r>
      <w:r w:rsidRPr="006C7AB4">
        <w:rPr>
          <w:rStyle w:val="StyleUnderline"/>
        </w:rPr>
        <w:t>the disappearance of formally declared ‘wars’ suggests</w:t>
      </w:r>
      <w:r w:rsidRPr="00A56EAC">
        <w:rPr>
          <w:rStyle w:val="StyleUnderline"/>
        </w:rPr>
        <w:t xml:space="preserve"> that states already have internalized the logic of this transformation</w:t>
      </w:r>
      <w:r w:rsidRPr="00811DCF">
        <w:rPr>
          <w:sz w:val="16"/>
        </w:rPr>
        <w:t xml:space="preserve">.32 For his part, Virilio argues persuasively that </w:t>
      </w:r>
      <w:r w:rsidRPr="006C7AB4">
        <w:rPr>
          <w:rStyle w:val="Emphasis"/>
          <w:highlight w:val="cyan"/>
        </w:rPr>
        <w:t>in</w:t>
      </w:r>
      <w:r w:rsidRPr="00D07469">
        <w:rPr>
          <w:rStyle w:val="Emphasis"/>
        </w:rPr>
        <w:t xml:space="preserve"> </w:t>
      </w:r>
      <w:r w:rsidRPr="006C7AB4">
        <w:rPr>
          <w:rStyle w:val="Emphasis"/>
        </w:rPr>
        <w:t xml:space="preserve">the world of </w:t>
      </w:r>
      <w:r w:rsidRPr="006C7AB4">
        <w:rPr>
          <w:rStyle w:val="Emphasis"/>
          <w:highlight w:val="cyan"/>
        </w:rPr>
        <w:t>pure war, State violence is</w:t>
      </w:r>
      <w:r w:rsidRPr="006C7AB4">
        <w:rPr>
          <w:rStyle w:val="Emphasis"/>
        </w:rPr>
        <w:t xml:space="preserve"> nothing more than </w:t>
      </w:r>
      <w:r w:rsidRPr="006C7AB4">
        <w:rPr>
          <w:rStyle w:val="Emphasis"/>
          <w:highlight w:val="cyan"/>
        </w:rPr>
        <w:t>State terrorism</w:t>
      </w:r>
      <w:r w:rsidRPr="00811DCF">
        <w:rPr>
          <w:sz w:val="16"/>
        </w:rPr>
        <w:t xml:space="preserve">. He points to </w:t>
      </w:r>
      <w:r w:rsidRPr="0031348E">
        <w:rPr>
          <w:rStyle w:val="StyleUnderline"/>
        </w:rPr>
        <w:t>Israel’s 1969 commando raid on Beirut International Airport, and the subsequent raid on Entebbe</w:t>
      </w:r>
      <w:r w:rsidRPr="00811DCF">
        <w:rPr>
          <w:sz w:val="16"/>
        </w:rPr>
        <w:t xml:space="preserve">, as </w:t>
      </w:r>
      <w:r w:rsidRPr="0031348E">
        <w:rPr>
          <w:rStyle w:val="StyleUnderline"/>
        </w:rPr>
        <w:lastRenderedPageBreak/>
        <w:t>usher</w:t>
      </w:r>
      <w:r w:rsidRPr="00811DCF">
        <w:rPr>
          <w:sz w:val="16"/>
        </w:rPr>
        <w:t xml:space="preserve">ing </w:t>
      </w:r>
      <w:r w:rsidRPr="0031348E">
        <w:rPr>
          <w:rStyle w:val="StyleUnderline"/>
        </w:rPr>
        <w:t>in an era dominated by the kind of preemptive State action and disdain for standards of international law that lie at the core of the Bush Doctrine</w:t>
      </w:r>
      <w:r w:rsidRPr="00811DCF">
        <w:rPr>
          <w:sz w:val="16"/>
        </w:rPr>
        <w:t>:</w:t>
      </w:r>
    </w:p>
    <w:p w14:paraId="4F2AD1A4" w14:textId="77777777" w:rsidR="00836E34" w:rsidRPr="00811DCF" w:rsidRDefault="00836E34" w:rsidP="00836E34">
      <w:pPr>
        <w:ind w:left="720"/>
        <w:rPr>
          <w:sz w:val="16"/>
        </w:rPr>
      </w:pPr>
      <w:r w:rsidRPr="00811DCF">
        <w:rPr>
          <w:sz w:val="16"/>
        </w:rPr>
        <w:t xml:space="preserve">By what right did the Israeli air force go to Entebbe? By what right did it go to Beirut? This takes us far beyond the field of politics. When you see the difficulties political regimes have resisting terrorism because of the technologies themselves (telephone, missiles, etc.), you can image [sic] the problems the international community has in trying to stop State terrorism ... . In the beginning there were the Palestinians: they hijacked a plane with 200 passengers. So what do you do? Do you kill them, and yourself along with them? </w:t>
      </w:r>
      <w:r w:rsidRPr="006C7AB4">
        <w:rPr>
          <w:rStyle w:val="StyleUnderline"/>
        </w:rPr>
        <w:t>From the moment that State has strengthened itself against individual terrorism—the Red Brigades, Baader-Meinhof or the Palestinians—by developing its own brand of terrorism</w:t>
      </w:r>
      <w:r w:rsidRPr="000A7BA9">
        <w:rPr>
          <w:rStyle w:val="StyleUnderline"/>
        </w:rPr>
        <w:t xml:space="preserve">, you have to wonder what high court could prevent this infinite spreading of State crimes, of </w:t>
      </w:r>
      <w:r w:rsidRPr="002140AC">
        <w:rPr>
          <w:rStyle w:val="Emphasis"/>
        </w:rPr>
        <w:t>acts of war without war</w:t>
      </w:r>
      <w:r w:rsidRPr="00811DCF">
        <w:rPr>
          <w:sz w:val="16"/>
        </w:rPr>
        <w:t>.33</w:t>
      </w:r>
    </w:p>
    <w:p w14:paraId="38B95D7D" w14:textId="77777777" w:rsidR="00836E34" w:rsidRPr="00811DCF" w:rsidRDefault="00836E34" w:rsidP="00836E34">
      <w:pPr>
        <w:rPr>
          <w:sz w:val="16"/>
        </w:rPr>
      </w:pPr>
      <w:r w:rsidRPr="000A7BA9">
        <w:rPr>
          <w:rStyle w:val="StyleUnderline"/>
        </w:rPr>
        <w:t>The world Virilio describes</w:t>
      </w:r>
      <w:r w:rsidRPr="00811DCF">
        <w:rPr>
          <w:sz w:val="16"/>
        </w:rPr>
        <w:t xml:space="preserve"> here </w:t>
      </w:r>
      <w:r w:rsidRPr="000A7BA9">
        <w:rPr>
          <w:rStyle w:val="StyleUnderline"/>
        </w:rPr>
        <w:t>is one in which</w:t>
      </w:r>
      <w:r w:rsidRPr="00811DCF">
        <w:rPr>
          <w:sz w:val="16"/>
        </w:rPr>
        <w:t xml:space="preserve"> the executive—</w:t>
      </w:r>
      <w:r w:rsidRPr="00F64665">
        <w:rPr>
          <w:rStyle w:val="StyleUnderline"/>
          <w:highlight w:val="cyan"/>
        </w:rPr>
        <w:t xml:space="preserve">the </w:t>
      </w:r>
      <w:r w:rsidRPr="00FB3C84">
        <w:rPr>
          <w:rStyle w:val="Emphasis"/>
          <w:highlight w:val="cyan"/>
        </w:rPr>
        <w:t>public face</w:t>
      </w:r>
      <w:r w:rsidRPr="00F64665">
        <w:rPr>
          <w:rStyle w:val="StyleUnderline"/>
          <w:highlight w:val="cyan"/>
        </w:rPr>
        <w:t xml:space="preserve"> of pure war</w:t>
      </w:r>
      <w:r w:rsidRPr="00811DCF">
        <w:rPr>
          <w:sz w:val="16"/>
        </w:rPr>
        <w:t xml:space="preserve">—simply </w:t>
      </w:r>
      <w:r w:rsidRPr="00F64665">
        <w:rPr>
          <w:rStyle w:val="StyleUnderline"/>
          <w:highlight w:val="cyan"/>
        </w:rPr>
        <w:t>makes up the rules as it goes along while continuing</w:t>
      </w:r>
      <w:r w:rsidRPr="000A7BA9">
        <w:rPr>
          <w:rStyle w:val="StyleUnderline"/>
        </w:rPr>
        <w:t xml:space="preserve"> to lead </w:t>
      </w:r>
      <w:r w:rsidRPr="00F64665">
        <w:rPr>
          <w:rStyle w:val="StyleUnderline"/>
          <w:highlight w:val="cyan"/>
        </w:rPr>
        <w:t>the fight against terrorism</w:t>
      </w:r>
      <w:r w:rsidRPr="000A7BA9">
        <w:rPr>
          <w:rStyle w:val="StyleUnderline"/>
        </w:rPr>
        <w:t>. New ‘legal’ categories routinely are invented, including the Israeli idea of ‘administrative detention’</w:t>
      </w:r>
      <w:r w:rsidRPr="00811DCF">
        <w:rPr>
          <w:sz w:val="16"/>
        </w:rPr>
        <w:t xml:space="preserve"> (political incarceration of Palestinians, infinitely renewable in six-month terms) </w:t>
      </w:r>
      <w:r w:rsidRPr="00A46BE1">
        <w:rPr>
          <w:rStyle w:val="StyleUnderline"/>
        </w:rPr>
        <w:t>and</w:t>
      </w:r>
      <w:r w:rsidRPr="00811DCF">
        <w:rPr>
          <w:sz w:val="16"/>
        </w:rPr>
        <w:t xml:space="preserve">, more recently, </w:t>
      </w:r>
      <w:r w:rsidRPr="00A46BE1">
        <w:rPr>
          <w:rStyle w:val="StyleUnderline"/>
        </w:rPr>
        <w:t>the US idea of ‘enemy combatants’ who exist in a legal no-man’s land</w:t>
      </w:r>
      <w:r w:rsidRPr="00811DCF">
        <w:rPr>
          <w:sz w:val="16"/>
        </w:rPr>
        <w:t xml:space="preserve">.34 </w:t>
      </w:r>
      <w:r w:rsidRPr="00A46BE1">
        <w:rPr>
          <w:rStyle w:val="StyleUnderline"/>
        </w:rPr>
        <w:t>Torture is practised regularly</w:t>
      </w:r>
      <w:r w:rsidRPr="00811DCF">
        <w:rPr>
          <w:sz w:val="16"/>
        </w:rPr>
        <w:t xml:space="preserve">, even openly, </w:t>
      </w:r>
      <w:r w:rsidRPr="00A46BE1">
        <w:rPr>
          <w:rStyle w:val="StyleUnderline"/>
        </w:rPr>
        <w:t>and</w:t>
      </w:r>
      <w:r w:rsidRPr="00811DCF">
        <w:rPr>
          <w:sz w:val="16"/>
        </w:rPr>
        <w:t xml:space="preserve"> occasionally </w:t>
      </w:r>
      <w:r w:rsidRPr="00A46BE1">
        <w:rPr>
          <w:rStyle w:val="StyleUnderline"/>
        </w:rPr>
        <w:t>given implicit sanction by the courts</w:t>
      </w:r>
      <w:r w:rsidRPr="00811DCF">
        <w:rPr>
          <w:sz w:val="16"/>
        </w:rPr>
        <w:t xml:space="preserve">.35 </w:t>
      </w:r>
      <w:r w:rsidRPr="0057201F">
        <w:rPr>
          <w:rStyle w:val="StyleUnderline"/>
          <w:highlight w:val="cyan"/>
        </w:rPr>
        <w:t>These</w:t>
      </w:r>
      <w:r w:rsidRPr="00A46BE1">
        <w:rPr>
          <w:rStyle w:val="StyleUnderline"/>
        </w:rPr>
        <w:t xml:space="preserve"> and other </w:t>
      </w:r>
      <w:r w:rsidRPr="0057201F">
        <w:rPr>
          <w:rStyle w:val="StyleUnderline"/>
          <w:highlight w:val="cyan"/>
        </w:rPr>
        <w:t xml:space="preserve">developments signal the </w:t>
      </w:r>
      <w:r w:rsidRPr="0057201F">
        <w:rPr>
          <w:rStyle w:val="Emphasis"/>
          <w:highlight w:val="cyan"/>
        </w:rPr>
        <w:t>colonization of politics</w:t>
      </w:r>
      <w:r w:rsidRPr="0057201F">
        <w:rPr>
          <w:rStyle w:val="StyleUnderline"/>
          <w:highlight w:val="cyan"/>
        </w:rPr>
        <w:t xml:space="preserve"> by the machine of pure war</w:t>
      </w:r>
      <w:r w:rsidRPr="00811DCF">
        <w:rPr>
          <w:sz w:val="16"/>
        </w:rPr>
        <w:t xml:space="preserve">, once again turning Clausewitz on his head: </w:t>
      </w:r>
      <w:r w:rsidRPr="0057201F">
        <w:rPr>
          <w:rStyle w:val="Emphasis"/>
          <w:highlight w:val="cyan"/>
        </w:rPr>
        <w:t>Politics is</w:t>
      </w:r>
      <w:r w:rsidRPr="00A46BE1">
        <w:rPr>
          <w:rStyle w:val="Emphasis"/>
        </w:rPr>
        <w:t xml:space="preserve"> now </w:t>
      </w:r>
      <w:r w:rsidRPr="0057201F">
        <w:rPr>
          <w:rStyle w:val="Emphasis"/>
          <w:highlight w:val="cyan"/>
        </w:rPr>
        <w:t>war pursued by other means</w:t>
      </w:r>
      <w:r w:rsidRPr="00811DCF">
        <w:rPr>
          <w:sz w:val="16"/>
        </w:rPr>
        <w:t>.36</w:t>
      </w:r>
    </w:p>
    <w:p w14:paraId="3A44673E" w14:textId="77777777" w:rsidR="00836E34" w:rsidRPr="00811DCF" w:rsidRDefault="00836E34" w:rsidP="00836E34">
      <w:pPr>
        <w:rPr>
          <w:sz w:val="16"/>
        </w:rPr>
      </w:pPr>
      <w:r w:rsidRPr="0057201F">
        <w:rPr>
          <w:rStyle w:val="StyleUnderline"/>
        </w:rPr>
        <w:t>Israel’s post-1967 policy vis-a`-vis the Palestinians illustrates</w:t>
      </w:r>
      <w:r w:rsidRPr="00811DCF">
        <w:rPr>
          <w:sz w:val="16"/>
        </w:rPr>
        <w:t xml:space="preserve"> well </w:t>
      </w:r>
      <w:r w:rsidRPr="0057201F">
        <w:rPr>
          <w:rStyle w:val="StyleUnderline"/>
        </w:rPr>
        <w:t>the logic of pure war</w:t>
      </w:r>
      <w:r w:rsidRPr="00811DCF">
        <w:rPr>
          <w:sz w:val="16"/>
        </w:rPr>
        <w:t xml:space="preserve">. Even </w:t>
      </w:r>
      <w:r w:rsidRPr="003C05CA">
        <w:rPr>
          <w:rStyle w:val="StyleUnderline"/>
          <w:highlight w:val="cyan"/>
        </w:rPr>
        <w:t>as it was projecting its military</w:t>
      </w:r>
      <w:r w:rsidRPr="00B935DB">
        <w:rPr>
          <w:rStyle w:val="StyleUnderline"/>
        </w:rPr>
        <w:t xml:space="preserve"> reach </w:t>
      </w:r>
      <w:r w:rsidRPr="003C05CA">
        <w:rPr>
          <w:rStyle w:val="StyleUnderline"/>
          <w:highlight w:val="cyan"/>
        </w:rPr>
        <w:t>externally</w:t>
      </w:r>
      <w:r w:rsidRPr="00B935DB">
        <w:rPr>
          <w:rStyle w:val="StyleUnderline"/>
        </w:rPr>
        <w:t xml:space="preserve"> toward the exiled Palestinian guerrillas, </w:t>
      </w:r>
      <w:r w:rsidRPr="003C05CA">
        <w:rPr>
          <w:rStyle w:val="StyleUnderline"/>
          <w:highlight w:val="cyan"/>
        </w:rPr>
        <w:t>the Israeli state was beginning</w:t>
      </w:r>
      <w:r w:rsidRPr="00B935DB">
        <w:rPr>
          <w:rStyle w:val="StyleUnderline"/>
        </w:rPr>
        <w:t xml:space="preserve"> its </w:t>
      </w:r>
      <w:r w:rsidRPr="003C05CA">
        <w:rPr>
          <w:rStyle w:val="StyleUnderline"/>
          <w:highlight w:val="cyan"/>
        </w:rPr>
        <w:t>colonization of the West Bank and Gaza, establishing</w:t>
      </w:r>
      <w:r w:rsidRPr="00B935DB">
        <w:rPr>
          <w:rStyle w:val="StyleUnderline"/>
        </w:rPr>
        <w:t xml:space="preserve"> a model of </w:t>
      </w:r>
      <w:r w:rsidRPr="003C05CA">
        <w:rPr>
          <w:rStyle w:val="Emphasis"/>
          <w:highlight w:val="cyan"/>
        </w:rPr>
        <w:t>perpetual counterinsurgency</w:t>
      </w:r>
      <w:r w:rsidRPr="003C05CA">
        <w:rPr>
          <w:rStyle w:val="StyleUnderline"/>
          <w:highlight w:val="cyan"/>
        </w:rPr>
        <w:t xml:space="preserve"> that</w:t>
      </w:r>
      <w:r w:rsidRPr="00B935DB">
        <w:rPr>
          <w:rStyle w:val="StyleUnderline"/>
        </w:rPr>
        <w:t xml:space="preserve"> increasingly has </w:t>
      </w:r>
      <w:r w:rsidRPr="003C05CA">
        <w:rPr>
          <w:rStyle w:val="StyleUnderline"/>
          <w:highlight w:val="cyan"/>
        </w:rPr>
        <w:t>take</w:t>
      </w:r>
      <w:r w:rsidRPr="00B935DB">
        <w:rPr>
          <w:rStyle w:val="StyleUnderline"/>
        </w:rPr>
        <w:t xml:space="preserve">n </w:t>
      </w:r>
      <w:r w:rsidRPr="003C05CA">
        <w:rPr>
          <w:rStyle w:val="StyleUnderline"/>
          <w:highlight w:val="cyan"/>
        </w:rPr>
        <w:t>the form of</w:t>
      </w:r>
      <w:r w:rsidRPr="00811DCF">
        <w:rPr>
          <w:sz w:val="16"/>
        </w:rPr>
        <w:t xml:space="preserve"> what Virilio calls </w:t>
      </w:r>
      <w:r w:rsidRPr="00B935DB">
        <w:rPr>
          <w:rStyle w:val="StyleUnderline"/>
        </w:rPr>
        <w:t>‘</w:t>
      </w:r>
      <w:r w:rsidRPr="003C05CA">
        <w:rPr>
          <w:rStyle w:val="Emphasis"/>
          <w:highlight w:val="cyan"/>
        </w:rPr>
        <w:t>war on the milieu</w:t>
      </w:r>
      <w:r w:rsidRPr="00B935DB">
        <w:rPr>
          <w:rStyle w:val="StyleUnderline"/>
        </w:rPr>
        <w:t>.’</w:t>
      </w:r>
      <w:r w:rsidRPr="00811DCF">
        <w:rPr>
          <w:sz w:val="16"/>
        </w:rPr>
        <w:t xml:space="preserve">37 </w:t>
      </w:r>
      <w:r w:rsidRPr="00B935DB">
        <w:rPr>
          <w:rStyle w:val="StyleUnderline"/>
        </w:rPr>
        <w:t>Within such a model, war is waged directly on civilians and on the natural and built environment that ensures their survival</w:t>
      </w:r>
      <w:r w:rsidRPr="00811DCF">
        <w:rPr>
          <w:sz w:val="16"/>
        </w:rPr>
        <w:t xml:space="preserve">. Israel’s war on the milieu reached its apotheosis in early 2002, when Ariel Sharon launched his ‘Operation Defensive Shield’ throughout the occupied territories, systematically targeting the infrastructure of the Palestinian proto-state. </w:t>
      </w:r>
      <w:r w:rsidRPr="00B935DB">
        <w:rPr>
          <w:rStyle w:val="StyleUnderline"/>
        </w:rPr>
        <w:t>In a campaign that recalls a host of US actions</w:t>
      </w:r>
      <w:r w:rsidRPr="00811DCF">
        <w:rPr>
          <w:sz w:val="16"/>
        </w:rPr>
        <w:t xml:space="preserve"> (</w:t>
      </w:r>
      <w:r w:rsidRPr="00B935DB">
        <w:rPr>
          <w:rStyle w:val="StyleUnderline"/>
        </w:rPr>
        <w:t>the defoliation of Vietnam, the bombing of water treatment facilities in Baghdad, the use of graphite bombs</w:t>
      </w:r>
      <w:r w:rsidRPr="00811DCF">
        <w:rPr>
          <w:sz w:val="16"/>
        </w:rPr>
        <w:t xml:space="preserve"> to create widespread blackouts </w:t>
      </w:r>
      <w:r w:rsidRPr="00B935DB">
        <w:rPr>
          <w:rStyle w:val="StyleUnderline"/>
        </w:rPr>
        <w:t>in Yugoslavia</w:t>
      </w:r>
      <w:r w:rsidRPr="00811DCF">
        <w:rPr>
          <w:sz w:val="16"/>
        </w:rPr>
        <w:t xml:space="preserve">), </w:t>
      </w:r>
      <w:r w:rsidRPr="00B935DB">
        <w:rPr>
          <w:rStyle w:val="StyleUnderline"/>
        </w:rPr>
        <w:t>the Israeli military has uprooted olive trees by the thousands, further</w:t>
      </w:r>
      <w:r w:rsidRPr="00811DCF">
        <w:rPr>
          <w:sz w:val="16"/>
        </w:rPr>
        <w:t xml:space="preserve"> </w:t>
      </w:r>
      <w:r w:rsidRPr="00811DCF">
        <w:rPr>
          <w:strike/>
          <w:sz w:val="16"/>
        </w:rPr>
        <w:t>crippling</w:t>
      </w:r>
      <w:r w:rsidRPr="00811DCF">
        <w:rPr>
          <w:sz w:val="16"/>
        </w:rPr>
        <w:t xml:space="preserve"> </w:t>
      </w:r>
      <w:r w:rsidRPr="000761E3">
        <w:rPr>
          <w:rStyle w:val="StyleUnderline"/>
        </w:rPr>
        <w:t>[damaging] Palestine’s</w:t>
      </w:r>
      <w:r w:rsidRPr="00B935DB">
        <w:rPr>
          <w:rStyle w:val="StyleUnderline"/>
        </w:rPr>
        <w:t xml:space="preserve"> economy and dealing a powerful symbolic blow to its national imaginary</w:t>
      </w:r>
      <w:r w:rsidRPr="00811DCF">
        <w:rPr>
          <w:sz w:val="16"/>
        </w:rPr>
        <w:t>. Nor has this perpetual war stopped at the ground level: An often ignored aspect of the occupation is the diverting of water resources from underneath the feet of Palestinians for use by Israelis, including those who live in settlement colonies. Perhaps owing to its ongoing national obsession with maintaining Jewish demographic superiority, Israel is also a world leader in assisted reproductive technologies, thus making it a pioneer in what Virilio describes as the next, biopolitical phase of endocolonization: the colonization of the body by technology. 38</w:t>
      </w:r>
    </w:p>
    <w:p w14:paraId="6D397F66" w14:textId="77777777" w:rsidR="00836E34" w:rsidRPr="00811DCF" w:rsidRDefault="00836E34" w:rsidP="00836E34">
      <w:pPr>
        <w:rPr>
          <w:sz w:val="16"/>
        </w:rPr>
      </w:pPr>
      <w:r w:rsidRPr="000761E3">
        <w:rPr>
          <w:rStyle w:val="StyleUnderline"/>
        </w:rPr>
        <w:t xml:space="preserve">The structural logic of </w:t>
      </w:r>
      <w:r w:rsidRPr="000761E3">
        <w:rPr>
          <w:rStyle w:val="StyleUnderline"/>
          <w:highlight w:val="cyan"/>
        </w:rPr>
        <w:t>the occupation</w:t>
      </w:r>
      <w:r w:rsidRPr="00811DCF">
        <w:rPr>
          <w:sz w:val="16"/>
        </w:rPr>
        <w:t xml:space="preserve"> effectively </w:t>
      </w:r>
      <w:r w:rsidRPr="008C3805">
        <w:rPr>
          <w:rStyle w:val="StyleUnderline"/>
        </w:rPr>
        <w:t xml:space="preserve">has </w:t>
      </w:r>
      <w:r w:rsidRPr="000761E3">
        <w:rPr>
          <w:rStyle w:val="Emphasis"/>
          <w:highlight w:val="cyan"/>
        </w:rPr>
        <w:t>criminalized Palestinian identity</w:t>
      </w:r>
      <w:r w:rsidRPr="00811DCF">
        <w:rPr>
          <w:sz w:val="16"/>
        </w:rPr>
        <w:t xml:space="preserve"> as such, </w:t>
      </w:r>
      <w:r w:rsidRPr="000761E3">
        <w:rPr>
          <w:rStyle w:val="StyleUnderline"/>
          <w:highlight w:val="cyan"/>
        </w:rPr>
        <w:t>with ‘terrorism’</w:t>
      </w:r>
      <w:r w:rsidRPr="008C3805">
        <w:rPr>
          <w:rStyle w:val="StyleUnderline"/>
        </w:rPr>
        <w:t xml:space="preserve"> as the master signifier designed </w:t>
      </w:r>
      <w:r w:rsidRPr="000761E3">
        <w:rPr>
          <w:rStyle w:val="StyleUnderline"/>
          <w:highlight w:val="cyan"/>
        </w:rPr>
        <w:t>to provide a</w:t>
      </w:r>
      <w:r w:rsidRPr="008C3805">
        <w:rPr>
          <w:rStyle w:val="StyleUnderline"/>
        </w:rPr>
        <w:t xml:space="preserve">n unimpeachable, </w:t>
      </w:r>
      <w:r w:rsidRPr="000761E3">
        <w:rPr>
          <w:rStyle w:val="StyleUnderline"/>
          <w:highlight w:val="cyan"/>
        </w:rPr>
        <w:t>moral justification for Israeli actions</w:t>
      </w:r>
      <w:r w:rsidRPr="008C3805">
        <w:rPr>
          <w:rStyle w:val="StyleUnderline"/>
        </w:rPr>
        <w:t xml:space="preserve"> that </w:t>
      </w:r>
      <w:r w:rsidRPr="000761E3">
        <w:rPr>
          <w:rStyle w:val="StyleUnderline"/>
          <w:highlight w:val="cyan"/>
        </w:rPr>
        <w:t>implicitly</w:t>
      </w:r>
      <w:r w:rsidRPr="008C3805">
        <w:rPr>
          <w:rStyle w:val="StyleUnderline"/>
        </w:rPr>
        <w:t xml:space="preserve"> are </w:t>
      </w:r>
      <w:r w:rsidRPr="000761E3">
        <w:rPr>
          <w:rStyle w:val="StyleUnderline"/>
          <w:highlight w:val="cyan"/>
        </w:rPr>
        <w:t>backed by the threat of</w:t>
      </w:r>
      <w:r w:rsidRPr="008C3805">
        <w:rPr>
          <w:rStyle w:val="StyleUnderline"/>
        </w:rPr>
        <w:t xml:space="preserve"> a </w:t>
      </w:r>
      <w:r w:rsidRPr="000761E3">
        <w:rPr>
          <w:rStyle w:val="StyleUnderline"/>
          <w:highlight w:val="cyan"/>
        </w:rPr>
        <w:t>nuclear strike</w:t>
      </w:r>
      <w:r w:rsidRPr="000761E3">
        <w:rPr>
          <w:rStyle w:val="StyleUnderline"/>
        </w:rPr>
        <w:t>. When</w:t>
      </w:r>
      <w:r w:rsidRPr="00C551FB">
        <w:rPr>
          <w:rStyle w:val="StyleUnderline"/>
        </w:rPr>
        <w:t xml:space="preserve"> Israeli soldiers</w:t>
      </w:r>
      <w:r w:rsidRPr="00811DCF">
        <w:rPr>
          <w:sz w:val="16"/>
        </w:rPr>
        <w:t xml:space="preserve"> serving in the occupied territories during the first intifada </w:t>
      </w:r>
      <w:r w:rsidRPr="00C551FB">
        <w:rPr>
          <w:rStyle w:val="StyleUnderline"/>
        </w:rPr>
        <w:t>complained that they were being asked to do ‘police work’</w:t>
      </w:r>
      <w:r w:rsidRPr="00811DCF">
        <w:rPr>
          <w:sz w:val="16"/>
        </w:rPr>
        <w:t xml:space="preserve"> for which they were not trained, </w:t>
      </w:r>
      <w:r w:rsidRPr="00C551FB">
        <w:rPr>
          <w:rStyle w:val="StyleUnderline"/>
        </w:rPr>
        <w:t xml:space="preserve">their discomfort betrayed the extent to which </w:t>
      </w:r>
      <w:r w:rsidRPr="003C05CA">
        <w:rPr>
          <w:rStyle w:val="StyleUnderline"/>
          <w:highlight w:val="cyan"/>
        </w:rPr>
        <w:t xml:space="preserve">Israel was </w:t>
      </w:r>
      <w:r w:rsidRPr="003C05CA">
        <w:rPr>
          <w:rStyle w:val="Emphasis"/>
          <w:highlight w:val="cyan"/>
        </w:rPr>
        <w:t>already a suicidal state</w:t>
      </w:r>
      <w:r w:rsidRPr="003C05CA">
        <w:rPr>
          <w:rStyle w:val="StyleUnderline"/>
          <w:highlight w:val="cyan"/>
        </w:rPr>
        <w:t xml:space="preserve">, continuing to fuel the war machine but appearing publicly as a </w:t>
      </w:r>
      <w:r w:rsidRPr="003C05CA">
        <w:rPr>
          <w:rStyle w:val="Emphasis"/>
          <w:highlight w:val="cyan"/>
        </w:rPr>
        <w:t>policing machine</w:t>
      </w:r>
      <w:r w:rsidRPr="003C05CA">
        <w:rPr>
          <w:rStyle w:val="StyleUnderline"/>
          <w:highlight w:val="cyan"/>
        </w:rPr>
        <w:t xml:space="preserve"> that seeks ‘security’</w:t>
      </w:r>
      <w:r w:rsidRPr="00C551FB">
        <w:rPr>
          <w:rStyle w:val="StyleUnderline"/>
        </w:rPr>
        <w:t xml:space="preserve"> and ‘order.’</w:t>
      </w:r>
      <w:r w:rsidRPr="00811DCF">
        <w:rPr>
          <w:sz w:val="16"/>
        </w:rPr>
        <w:t>39</w:t>
      </w:r>
    </w:p>
    <w:p w14:paraId="51D97001" w14:textId="77777777" w:rsidR="00836E34" w:rsidRPr="00811DCF" w:rsidRDefault="00836E34" w:rsidP="00836E34">
      <w:pPr>
        <w:rPr>
          <w:sz w:val="16"/>
        </w:rPr>
      </w:pPr>
      <w:r w:rsidRPr="00C551FB">
        <w:rPr>
          <w:rStyle w:val="StyleUnderline"/>
        </w:rPr>
        <w:t>Virilio’s work</w:t>
      </w:r>
      <w:r w:rsidRPr="00811DCF">
        <w:rPr>
          <w:sz w:val="16"/>
        </w:rPr>
        <w:t xml:space="preserve"> in this area </w:t>
      </w:r>
      <w:r w:rsidRPr="00C551FB">
        <w:rPr>
          <w:rStyle w:val="StyleUnderline"/>
        </w:rPr>
        <w:t xml:space="preserve">helps us understand the </w:t>
      </w:r>
      <w:r w:rsidRPr="00C551FB">
        <w:rPr>
          <w:rStyle w:val="Emphasis"/>
        </w:rPr>
        <w:t>symbiotic relationship</w:t>
      </w:r>
      <w:r w:rsidRPr="00C551FB">
        <w:rPr>
          <w:rStyle w:val="StyleUnderline"/>
        </w:rPr>
        <w:t xml:space="preserve"> between Israeli and Palestinian violence. </w:t>
      </w:r>
      <w:r w:rsidRPr="000761E3">
        <w:rPr>
          <w:rStyle w:val="StyleUnderline"/>
          <w:highlight w:val="cyan"/>
        </w:rPr>
        <w:t>Israeli policy</w:t>
      </w:r>
      <w:r w:rsidRPr="00811DCF">
        <w:rPr>
          <w:sz w:val="16"/>
        </w:rPr>
        <w:t xml:space="preserve"> in recent years </w:t>
      </w:r>
      <w:r w:rsidRPr="00C551FB">
        <w:rPr>
          <w:rStyle w:val="StyleUnderline"/>
        </w:rPr>
        <w:t xml:space="preserve">has taken the form of actions that </w:t>
      </w:r>
      <w:r w:rsidRPr="000761E3">
        <w:rPr>
          <w:rStyle w:val="Emphasis"/>
          <w:highlight w:val="cyan"/>
        </w:rPr>
        <w:t>inevitably generate violent responses</w:t>
      </w:r>
      <w:r w:rsidRPr="000761E3">
        <w:rPr>
          <w:rStyle w:val="StyleUnderline"/>
          <w:highlight w:val="cyan"/>
        </w:rPr>
        <w:t xml:space="preserve"> from</w:t>
      </w:r>
      <w:r w:rsidRPr="00C551FB">
        <w:rPr>
          <w:rStyle w:val="StyleUnderline"/>
        </w:rPr>
        <w:t xml:space="preserve"> precisely those </w:t>
      </w:r>
      <w:r w:rsidRPr="000761E3">
        <w:rPr>
          <w:rStyle w:val="StyleUnderline"/>
          <w:highlight w:val="cyan"/>
        </w:rPr>
        <w:t>Palestinian groups</w:t>
      </w:r>
      <w:r w:rsidRPr="00C551FB">
        <w:rPr>
          <w:rStyle w:val="StyleUnderline"/>
        </w:rPr>
        <w:t xml:space="preserve"> that are </w:t>
      </w:r>
      <w:r w:rsidRPr="000761E3">
        <w:rPr>
          <w:rStyle w:val="StyleUnderline"/>
          <w:highlight w:val="cyan"/>
        </w:rPr>
        <w:t>most likely to target Israel</w:t>
      </w:r>
      <w:r w:rsidRPr="000761E3">
        <w:rPr>
          <w:rStyle w:val="StyleUnderline"/>
        </w:rPr>
        <w:t>i civilians</w:t>
      </w:r>
      <w:r w:rsidRPr="00C551FB">
        <w:rPr>
          <w:rStyle w:val="StyleUnderline"/>
        </w:rPr>
        <w:t>. Israel’s war on the milieu has as its counterpart the wave of Palestinian violence that targets the Israeli milieu</w:t>
      </w:r>
      <w:r w:rsidRPr="00811DCF">
        <w:rPr>
          <w:sz w:val="16"/>
        </w:rPr>
        <w:t xml:space="preserve"> through suicide bombings aimed at shopping malls, restaurants, and buses. </w:t>
      </w:r>
      <w:r w:rsidRPr="000761E3">
        <w:rPr>
          <w:rStyle w:val="StyleUnderline"/>
          <w:highlight w:val="cyan"/>
        </w:rPr>
        <w:t>The suicidal state</w:t>
      </w:r>
      <w:r w:rsidRPr="00C551FB">
        <w:rPr>
          <w:rStyle w:val="StyleUnderline"/>
        </w:rPr>
        <w:t xml:space="preserve"> thus </w:t>
      </w:r>
      <w:r w:rsidRPr="000761E3">
        <w:rPr>
          <w:rStyle w:val="StyleUnderline"/>
          <w:highlight w:val="cyan"/>
        </w:rPr>
        <w:t xml:space="preserve">produces </w:t>
      </w:r>
      <w:r w:rsidRPr="000761E3">
        <w:rPr>
          <w:rStyle w:val="Emphasis"/>
          <w:highlight w:val="cyan"/>
        </w:rPr>
        <w:t>not only its own violence</w:t>
      </w:r>
      <w:r w:rsidRPr="000761E3">
        <w:rPr>
          <w:rStyle w:val="StyleUnderline"/>
          <w:highlight w:val="cyan"/>
        </w:rPr>
        <w:t xml:space="preserve">, but also </w:t>
      </w:r>
      <w:r w:rsidRPr="000761E3">
        <w:rPr>
          <w:rStyle w:val="Emphasis"/>
          <w:highlight w:val="cyan"/>
        </w:rPr>
        <w:t>the other’s violence</w:t>
      </w:r>
      <w:r w:rsidRPr="000761E3">
        <w:rPr>
          <w:rStyle w:val="StyleUnderline"/>
          <w:highlight w:val="cyan"/>
        </w:rPr>
        <w:t>, whether</w:t>
      </w:r>
      <w:r w:rsidRPr="00C551FB">
        <w:rPr>
          <w:rStyle w:val="StyleUnderline"/>
        </w:rPr>
        <w:t xml:space="preserve"> in the form of </w:t>
      </w:r>
      <w:r w:rsidRPr="000761E3">
        <w:rPr>
          <w:rStyle w:val="Emphasis"/>
          <w:highlight w:val="cyan"/>
        </w:rPr>
        <w:t>guerrilla warfare</w:t>
      </w:r>
      <w:r w:rsidRPr="000761E3">
        <w:rPr>
          <w:rStyle w:val="StyleUnderline"/>
          <w:highlight w:val="cyan"/>
        </w:rPr>
        <w:t>, acts of</w:t>
      </w:r>
      <w:r w:rsidRPr="00C551FB">
        <w:rPr>
          <w:rStyle w:val="StyleUnderline"/>
        </w:rPr>
        <w:t xml:space="preserve"> </w:t>
      </w:r>
      <w:r w:rsidRPr="00C551FB">
        <w:rPr>
          <w:rStyle w:val="Emphasis"/>
        </w:rPr>
        <w:t xml:space="preserve">individual </w:t>
      </w:r>
      <w:r w:rsidRPr="000761E3">
        <w:rPr>
          <w:rStyle w:val="Emphasis"/>
          <w:highlight w:val="cyan"/>
        </w:rPr>
        <w:lastRenderedPageBreak/>
        <w:t>desperation</w:t>
      </w:r>
      <w:r w:rsidRPr="000761E3">
        <w:rPr>
          <w:rStyle w:val="StyleUnderline"/>
          <w:highlight w:val="cyan"/>
        </w:rPr>
        <w:t>, or catastrophic ‘</w:t>
      </w:r>
      <w:r w:rsidRPr="000761E3">
        <w:rPr>
          <w:rStyle w:val="Emphasis"/>
          <w:highlight w:val="cyan"/>
        </w:rPr>
        <w:t>blowback</w:t>
      </w:r>
      <w:r w:rsidRPr="000761E3">
        <w:rPr>
          <w:rStyle w:val="StyleUnderline"/>
          <w:highlight w:val="cyan"/>
        </w:rPr>
        <w:t>.</w:t>
      </w:r>
      <w:r w:rsidRPr="00C551FB">
        <w:rPr>
          <w:rStyle w:val="StyleUnderline"/>
        </w:rPr>
        <w:t>’</w:t>
      </w:r>
      <w:r w:rsidRPr="00811DCF">
        <w:rPr>
          <w:sz w:val="16"/>
        </w:rPr>
        <w:t xml:space="preserve">40 </w:t>
      </w:r>
      <w:r w:rsidRPr="000761E3">
        <w:rPr>
          <w:rStyle w:val="StyleUnderline"/>
        </w:rPr>
        <w:t>Both sides are confined within a system</w:t>
      </w:r>
      <w:r w:rsidRPr="00C551FB">
        <w:rPr>
          <w:rStyle w:val="StyleUnderline"/>
        </w:rPr>
        <w:t xml:space="preserve"> of </w:t>
      </w:r>
      <w:r w:rsidRPr="00C551FB">
        <w:rPr>
          <w:rStyle w:val="Emphasis"/>
        </w:rPr>
        <w:t>hypermediated</w:t>
      </w:r>
      <w:r w:rsidRPr="00C551FB">
        <w:rPr>
          <w:rStyle w:val="StyleUnderline"/>
        </w:rPr>
        <w:t xml:space="preserve">, </w:t>
      </w:r>
      <w:r w:rsidRPr="00C551FB">
        <w:rPr>
          <w:rStyle w:val="Emphasis"/>
        </w:rPr>
        <w:t>hypertechnological violence</w:t>
      </w:r>
      <w:r w:rsidRPr="00C551FB">
        <w:rPr>
          <w:rStyle w:val="StyleUnderline"/>
        </w:rPr>
        <w:t xml:space="preserve"> that rebounds on everyone like voices in an echo chamber of horrors</w:t>
      </w:r>
      <w:r w:rsidRPr="00811DCF">
        <w:rPr>
          <w:sz w:val="16"/>
        </w:rPr>
        <w:t>.</w:t>
      </w:r>
    </w:p>
    <w:p w14:paraId="1DAAAB42" w14:textId="77777777" w:rsidR="00836E34" w:rsidRDefault="00836E34" w:rsidP="00836E34">
      <w:pPr>
        <w:pStyle w:val="Heading4"/>
      </w:pPr>
      <w:r>
        <w:t xml:space="preserve">It thus becomes necessary for intellectual warfare to pursue its own </w:t>
      </w:r>
      <w:r w:rsidRPr="00886CA1">
        <w:rPr>
          <w:u w:val="single"/>
        </w:rPr>
        <w:t>stealth technology</w:t>
      </w:r>
      <w:r>
        <w:t xml:space="preserve">---to reject the 1AC’s strategy of visibility in favor of </w:t>
      </w:r>
      <w:r w:rsidRPr="00886CA1">
        <w:rPr>
          <w:u w:val="single"/>
        </w:rPr>
        <w:t>tactical approaches</w:t>
      </w:r>
      <w:r>
        <w:t xml:space="preserve"> which operate from </w:t>
      </w:r>
      <w:r w:rsidRPr="00886CA1">
        <w:rPr>
          <w:u w:val="single"/>
        </w:rPr>
        <w:t>within the fog of war</w:t>
      </w:r>
      <w:r>
        <w:t>.</w:t>
      </w:r>
    </w:p>
    <w:p w14:paraId="3778D519" w14:textId="77777777" w:rsidR="00836E34" w:rsidRPr="006E02F5" w:rsidRDefault="00836E34" w:rsidP="00836E34">
      <w:r w:rsidRPr="006E02F5">
        <w:rPr>
          <w:rStyle w:val="Style13ptBold"/>
        </w:rPr>
        <w:t>Mann 96</w:t>
      </w:r>
      <w:r>
        <w:t xml:space="preserve"> [</w:t>
      </w:r>
      <w:r w:rsidRPr="00AE1F58">
        <w:t>P</w:t>
      </w:r>
      <w:r>
        <w:t>aul Mann (</w:t>
      </w:r>
      <w:r w:rsidRPr="00EB4F7F">
        <w:t>Emeritus Professor of English</w:t>
      </w:r>
      <w:r>
        <w:t>, Pomona College),</w:t>
      </w:r>
      <w:r w:rsidRPr="00AE1F58">
        <w:t xml:space="preserve"> </w:t>
      </w:r>
      <w:r>
        <w:t>“</w:t>
      </w:r>
      <w:r w:rsidRPr="00AE1F58">
        <w:t>T</w:t>
      </w:r>
      <w:r>
        <w:t>he</w:t>
      </w:r>
      <w:r w:rsidRPr="00AE1F58">
        <w:t xml:space="preserve"> N</w:t>
      </w:r>
      <w:r>
        <w:t>ine</w:t>
      </w:r>
      <w:r w:rsidRPr="00AE1F58">
        <w:t xml:space="preserve"> G</w:t>
      </w:r>
      <w:r>
        <w:t>rounds</w:t>
      </w:r>
      <w:r w:rsidRPr="00AE1F58">
        <w:t xml:space="preserve"> </w:t>
      </w:r>
      <w:r>
        <w:t xml:space="preserve">of </w:t>
      </w:r>
      <w:r w:rsidRPr="00AE1F58">
        <w:t>I</w:t>
      </w:r>
      <w:r>
        <w:t>ntellectual</w:t>
      </w:r>
      <w:r w:rsidRPr="00AE1F58">
        <w:t xml:space="preserve"> W</w:t>
      </w:r>
      <w:r>
        <w:t>arfare</w:t>
      </w:r>
      <w:r w:rsidRPr="00AE1F58">
        <w:t>,</w:t>
      </w:r>
      <w:r>
        <w:t>”</w:t>
      </w:r>
      <w:r w:rsidRPr="00AE1F58">
        <w:t xml:space="preserve"> </w:t>
      </w:r>
      <w:r w:rsidRPr="002B4D6E">
        <w:t>Postmodern Culture</w:t>
      </w:r>
      <w:r>
        <w:rPr>
          <w:i/>
          <w:iCs/>
        </w:rPr>
        <w:t>,</w:t>
      </w:r>
      <w:r>
        <w:t xml:space="preserve"> </w:t>
      </w:r>
      <w:r w:rsidRPr="006E02F5">
        <w:t>Vol</w:t>
      </w:r>
      <w:r>
        <w:t>ume</w:t>
      </w:r>
      <w:r w:rsidRPr="006E02F5">
        <w:t xml:space="preserve"> 06, N</w:t>
      </w:r>
      <w:r>
        <w:t>umber</w:t>
      </w:r>
      <w:r w:rsidRPr="006E02F5">
        <w:t xml:space="preserve"> 2, January 1996</w:t>
      </w:r>
      <w:r>
        <w:t xml:space="preserve">, </w:t>
      </w:r>
      <w:r w:rsidRPr="006E02F5">
        <w:t>https://www.pomoculture.org/2013/09/22/the-nine-grounds-of-intellectual-warfare/</w:t>
      </w:r>
      <w:r>
        <w:t>, ashtar]</w:t>
      </w:r>
    </w:p>
    <w:p w14:paraId="3193FCEB" w14:textId="77777777" w:rsidR="00836E34" w:rsidRPr="00811DCF" w:rsidRDefault="00836E34" w:rsidP="00836E34">
      <w:pPr>
        <w:rPr>
          <w:sz w:val="16"/>
        </w:rPr>
      </w:pPr>
      <w:r w:rsidRPr="00811DCF">
        <w:rPr>
          <w:sz w:val="16"/>
        </w:rPr>
        <w:t xml:space="preserve">Michel de Certeau points out that, for Clausewitz, the distinction between strategy and tactics is determined not only by scales of conflict (war vs. battle) but by relative magnitudes of power. </w:t>
      </w:r>
      <w:r w:rsidRPr="00CB5797">
        <w:rPr>
          <w:rStyle w:val="Emphasis"/>
        </w:rPr>
        <w:t>Strategy is for the strong</w:t>
      </w:r>
      <w:r w:rsidRPr="00772128">
        <w:rPr>
          <w:rStyle w:val="StyleUnderline"/>
        </w:rPr>
        <w:t xml:space="preserve">, and it is deployed in known, visible, mapped spaces; </w:t>
      </w:r>
      <w:r w:rsidRPr="007B4EE0">
        <w:rPr>
          <w:rStyle w:val="Emphasis"/>
          <w:highlight w:val="cyan"/>
        </w:rPr>
        <w:t>tactics is "an art of the weak</w:t>
      </w:r>
      <w:r w:rsidRPr="00772128">
        <w:rPr>
          <w:rStyle w:val="StyleUnderline"/>
        </w:rPr>
        <w:t>," of those who must operate inside territory controlled by a greater power</w:t>
      </w:r>
      <w:r w:rsidRPr="00811DCF">
        <w:rPr>
          <w:sz w:val="16"/>
        </w:rPr>
        <w:t xml:space="preserve">; it takes place on the ground of the "other," inside alien space.[35] </w:t>
      </w:r>
      <w:r w:rsidRPr="00AA58B3">
        <w:rPr>
          <w:rStyle w:val="StyleUnderline"/>
          <w:highlight w:val="cyan"/>
        </w:rPr>
        <w:t>It must</w:t>
      </w:r>
      <w:r w:rsidRPr="007B4EE0">
        <w:rPr>
          <w:rStyle w:val="StyleUnderline"/>
        </w:rPr>
        <w:t xml:space="preserve"> therefore</w:t>
      </w:r>
      <w:r w:rsidRPr="00772128">
        <w:rPr>
          <w:rStyle w:val="StyleUnderline"/>
        </w:rPr>
        <w:t xml:space="preserve"> </w:t>
      </w:r>
      <w:r w:rsidRPr="007B4EE0">
        <w:rPr>
          <w:rStyle w:val="StyleUnderline"/>
          <w:highlight w:val="cyan"/>
        </w:rPr>
        <w:t>deploy deception in the face of</w:t>
      </w:r>
      <w:r w:rsidRPr="007B4EE0">
        <w:rPr>
          <w:rStyle w:val="StyleUnderline"/>
        </w:rPr>
        <w:t xml:space="preserve"> a </w:t>
      </w:r>
      <w:r w:rsidRPr="007B4EE0">
        <w:rPr>
          <w:rStyle w:val="StyleUnderline"/>
          <w:highlight w:val="cyan"/>
        </w:rPr>
        <w:t>power "</w:t>
      </w:r>
      <w:r w:rsidRPr="007B4EE0">
        <w:rPr>
          <w:rStyle w:val="Emphasis"/>
          <w:highlight w:val="cyan"/>
        </w:rPr>
        <w:t>bound by</w:t>
      </w:r>
      <w:r w:rsidRPr="007B4EE0">
        <w:rPr>
          <w:rStyle w:val="Emphasis"/>
        </w:rPr>
        <w:t xml:space="preserve"> its very </w:t>
      </w:r>
      <w:r w:rsidRPr="007B4EE0">
        <w:rPr>
          <w:rStyle w:val="Emphasis"/>
          <w:highlight w:val="cyan"/>
        </w:rPr>
        <w:t>visibility</w:t>
      </w:r>
      <w:r w:rsidRPr="00772128">
        <w:rPr>
          <w:rStyle w:val="StyleUnderline"/>
        </w:rPr>
        <w:t>."</w:t>
      </w:r>
      <w:r w:rsidRPr="00811DCF">
        <w:rPr>
          <w:sz w:val="16"/>
        </w:rPr>
        <w:t xml:space="preserve"> De Certeau suggests that </w:t>
      </w:r>
      <w:r w:rsidRPr="00772128">
        <w:rPr>
          <w:rStyle w:val="StyleUnderline"/>
        </w:rPr>
        <w:t>even in cases where the weak force has already been sighted, it might use deception to great advantage</w:t>
      </w:r>
      <w:r w:rsidRPr="00811DCF">
        <w:rPr>
          <w:sz w:val="16"/>
        </w:rPr>
        <w:t xml:space="preserve">. This is another lesson from Clausewitz: </w:t>
      </w:r>
      <w:r w:rsidRPr="00772128">
        <w:rPr>
          <w:rStyle w:val="StyleUnderline"/>
        </w:rPr>
        <w:t xml:space="preserve">"trickery is possible for the weak, and often it is his only possibility, as a 'last resort': </w:t>
      </w:r>
      <w:r w:rsidRPr="00B055A8">
        <w:rPr>
          <w:rStyle w:val="StyleUnderline"/>
        </w:rPr>
        <w:t>The weaker the forces at the disposition of the strategist, the more the strategist will be able to use deception</w:t>
      </w:r>
      <w:r w:rsidRPr="00772128">
        <w:rPr>
          <w:rStyle w:val="StyleUnderline"/>
        </w:rPr>
        <w:t>."</w:t>
      </w:r>
      <w:r w:rsidRPr="00811DCF">
        <w:rPr>
          <w:sz w:val="16"/>
        </w:rPr>
        <w:t xml:space="preserve"> In the "practice of daily life," in spaces of signification, in the contests of critical argument, such a tactics of the weak would also apply:</w:t>
      </w:r>
    </w:p>
    <w:p w14:paraId="155A9F3C" w14:textId="77777777" w:rsidR="00836E34" w:rsidRPr="00811DCF" w:rsidRDefault="00836E34" w:rsidP="00836E34">
      <w:pPr>
        <w:rPr>
          <w:sz w:val="16"/>
        </w:rPr>
      </w:pPr>
      <w:r w:rsidRPr="00811DCF">
        <w:rPr>
          <w:sz w:val="16"/>
        </w:rPr>
        <w:t xml:space="preserve">Lacking its own place, lacking a view of the whole, limited by the blindness (which may lead to perspicacity) resulting from combat at close quarters, limited by the possibilities of the moment, </w:t>
      </w:r>
      <w:r w:rsidRPr="00AA58B3">
        <w:rPr>
          <w:rStyle w:val="StyleUnderline"/>
          <w:highlight w:val="cyan"/>
        </w:rPr>
        <w:t xml:space="preserve">a tactic is determined by the </w:t>
      </w:r>
      <w:r w:rsidRPr="00AA58B3">
        <w:rPr>
          <w:rStyle w:val="Emphasis"/>
          <w:highlight w:val="cyan"/>
        </w:rPr>
        <w:t>absence of power</w:t>
      </w:r>
      <w:r w:rsidRPr="00772128">
        <w:rPr>
          <w:rStyle w:val="StyleUnderline"/>
        </w:rPr>
        <w:t xml:space="preserve"> just as a strategy is organized by the postulation of power</w:t>
      </w:r>
      <w:r w:rsidRPr="00811DCF">
        <w:rPr>
          <w:sz w:val="16"/>
        </w:rPr>
        <w:t xml:space="preserve">. From this point of view, the dialectic of a tactic may be illuminated by the ancient art of sophistic. As the author of a great "strategic" system, </w:t>
      </w:r>
      <w:r w:rsidRPr="006E6114">
        <w:rPr>
          <w:rStyle w:val="StyleUnderline"/>
        </w:rPr>
        <w:t>Aristotle was</w:t>
      </w:r>
      <w:r w:rsidRPr="00811DCF">
        <w:rPr>
          <w:sz w:val="16"/>
        </w:rPr>
        <w:t xml:space="preserve"> also </w:t>
      </w:r>
      <w:r w:rsidRPr="006E6114">
        <w:rPr>
          <w:rStyle w:val="StyleUnderline"/>
        </w:rPr>
        <w:t>very interested in the procedures of this enemy which perverted</w:t>
      </w:r>
      <w:r w:rsidRPr="00811DCF">
        <w:rPr>
          <w:sz w:val="16"/>
        </w:rPr>
        <w:t xml:space="preserve">, as he saw it, </w:t>
      </w:r>
      <w:r w:rsidRPr="006E6114">
        <w:rPr>
          <w:rStyle w:val="StyleUnderline"/>
        </w:rPr>
        <w:t>the order of truth</w:t>
      </w:r>
      <w:r w:rsidRPr="00811DCF">
        <w:rPr>
          <w:sz w:val="16"/>
        </w:rPr>
        <w:t xml:space="preserve">. He quotes a formula of this protean, quick, and surprising adversary that, by making explicit the basis of sophistic, can also serve finally to define a tactic as I understand it here: </w:t>
      </w:r>
      <w:r w:rsidRPr="007B4EE0">
        <w:rPr>
          <w:rStyle w:val="StyleUnderline"/>
        </w:rPr>
        <w:t xml:space="preserve">it is </w:t>
      </w:r>
      <w:r w:rsidRPr="00AA58B3">
        <w:rPr>
          <w:rStyle w:val="StyleUnderline"/>
          <w:highlight w:val="cyan"/>
        </w:rPr>
        <w:t>a matter</w:t>
      </w:r>
      <w:r w:rsidRPr="007B4EE0">
        <w:rPr>
          <w:rStyle w:val="StyleUnderline"/>
        </w:rPr>
        <w:t>,</w:t>
      </w:r>
      <w:r w:rsidRPr="00811DCF">
        <w:rPr>
          <w:sz w:val="16"/>
        </w:rPr>
        <w:t xml:space="preserve"> Corax said, </w:t>
      </w:r>
      <w:r w:rsidRPr="00AA58B3">
        <w:rPr>
          <w:rStyle w:val="StyleUnderline"/>
          <w:highlight w:val="cyan"/>
        </w:rPr>
        <w:t>of "</w:t>
      </w:r>
      <w:r w:rsidRPr="00AA58B3">
        <w:rPr>
          <w:rStyle w:val="Emphasis"/>
          <w:highlight w:val="cyan"/>
        </w:rPr>
        <w:t>making the worse argument seem the better</w:t>
      </w:r>
      <w:r w:rsidRPr="00AA58B3">
        <w:rPr>
          <w:rStyle w:val="StyleUnderline"/>
          <w:highlight w:val="cyan"/>
        </w:rPr>
        <w:t>."</w:t>
      </w:r>
      <w:r w:rsidRPr="00772128">
        <w:rPr>
          <w:rStyle w:val="StyleUnderline"/>
        </w:rPr>
        <w:t xml:space="preserve"> In its paradoxical concision, </w:t>
      </w:r>
      <w:r w:rsidRPr="00AA58B3">
        <w:rPr>
          <w:rStyle w:val="StyleUnderline"/>
          <w:highlight w:val="cyan"/>
        </w:rPr>
        <w:t>this</w:t>
      </w:r>
      <w:r w:rsidRPr="00772128">
        <w:rPr>
          <w:rStyle w:val="StyleUnderline"/>
        </w:rPr>
        <w:t xml:space="preserve"> formula delineates the relationship of forces that </w:t>
      </w:r>
      <w:r w:rsidRPr="00AA58B3">
        <w:rPr>
          <w:rStyle w:val="StyleUnderline"/>
          <w:highlight w:val="cyan"/>
        </w:rPr>
        <w:t>is the starting point for</w:t>
      </w:r>
      <w:r w:rsidRPr="00772128">
        <w:rPr>
          <w:rStyle w:val="StyleUnderline"/>
        </w:rPr>
        <w:t xml:space="preserve"> an </w:t>
      </w:r>
      <w:r w:rsidRPr="00AA58B3">
        <w:rPr>
          <w:rStyle w:val="StyleUnderline"/>
          <w:highlight w:val="cyan"/>
        </w:rPr>
        <w:t>intellectual creativity</w:t>
      </w:r>
      <w:r w:rsidRPr="00772128">
        <w:rPr>
          <w:rStyle w:val="StyleUnderline"/>
        </w:rPr>
        <w:t xml:space="preserve"> that is subtle, tireless, ready for every opportunity, </w:t>
      </w:r>
      <w:r w:rsidRPr="00AD0856">
        <w:rPr>
          <w:rStyle w:val="StyleUnderline"/>
        </w:rPr>
        <w:t xml:space="preserve">scattered over the terrain of the dominant order and </w:t>
      </w:r>
      <w:r w:rsidRPr="00886CA1">
        <w:rPr>
          <w:rStyle w:val="Emphasis"/>
          <w:highlight w:val="cyan"/>
        </w:rPr>
        <w:t xml:space="preserve">foreign to the </w:t>
      </w:r>
      <w:r w:rsidRPr="00AD0856">
        <w:rPr>
          <w:rStyle w:val="Emphasis"/>
          <w:highlight w:val="cyan"/>
        </w:rPr>
        <w:t>rules</w:t>
      </w:r>
      <w:r w:rsidRPr="00AD0856">
        <w:rPr>
          <w:rStyle w:val="Emphasis"/>
        </w:rPr>
        <w:t xml:space="preserve"> laid down</w:t>
      </w:r>
      <w:r w:rsidRPr="002B5F2C">
        <w:rPr>
          <w:rStyle w:val="StyleUnderline"/>
        </w:rPr>
        <w:t xml:space="preserve"> and </w:t>
      </w:r>
      <w:r w:rsidRPr="002B5F2C">
        <w:rPr>
          <w:rStyle w:val="StyleUnderline"/>
          <w:highlight w:val="cyan"/>
        </w:rPr>
        <w:t>imposed by</w:t>
      </w:r>
      <w:r w:rsidRPr="00AD0856">
        <w:rPr>
          <w:rStyle w:val="StyleUnderline"/>
        </w:rPr>
        <w:t xml:space="preserve"> a rationality founded on </w:t>
      </w:r>
      <w:r w:rsidRPr="00886CA1">
        <w:rPr>
          <w:rStyle w:val="Emphasis"/>
          <w:highlight w:val="cyan"/>
        </w:rPr>
        <w:t>established rights and property</w:t>
      </w:r>
      <w:r w:rsidRPr="00811DCF">
        <w:rPr>
          <w:sz w:val="16"/>
        </w:rPr>
        <w:t>. (38)</w:t>
      </w:r>
    </w:p>
    <w:p w14:paraId="509B8ECC" w14:textId="77777777" w:rsidR="00836E34" w:rsidRPr="00811DCF" w:rsidRDefault="00836E34" w:rsidP="00836E34">
      <w:pPr>
        <w:rPr>
          <w:sz w:val="16"/>
        </w:rPr>
      </w:pPr>
      <w:r w:rsidRPr="00811DCF">
        <w:rPr>
          <w:sz w:val="16"/>
        </w:rPr>
        <w:t xml:space="preserve">And yet </w:t>
      </w:r>
      <w:r w:rsidRPr="00772128">
        <w:rPr>
          <w:rStyle w:val="StyleUnderline"/>
        </w:rPr>
        <w:t xml:space="preserve">it is </w:t>
      </w:r>
      <w:r w:rsidRPr="007B4EE0">
        <w:rPr>
          <w:rStyle w:val="StyleUnderline"/>
        </w:rPr>
        <w:t xml:space="preserve">rare that any of this ever occurs to </w:t>
      </w:r>
      <w:r w:rsidRPr="007B4EE0">
        <w:rPr>
          <w:rStyle w:val="StyleUnderline"/>
          <w:highlight w:val="cyan"/>
        </w:rPr>
        <w:t>critics</w:t>
      </w:r>
      <w:r w:rsidRPr="007B4EE0">
        <w:rPr>
          <w:rStyle w:val="StyleUnderline"/>
        </w:rPr>
        <w:t>, who</w:t>
      </w:r>
      <w:r w:rsidRPr="00772128">
        <w:rPr>
          <w:rStyle w:val="StyleUnderline"/>
        </w:rPr>
        <w:t xml:space="preserve"> seem to </w:t>
      </w:r>
      <w:r w:rsidRPr="007B4EE0">
        <w:rPr>
          <w:rStyle w:val="StyleUnderline"/>
          <w:highlight w:val="cyan"/>
        </w:rPr>
        <w:t>believe</w:t>
      </w:r>
      <w:r w:rsidRPr="00772128">
        <w:rPr>
          <w:rStyle w:val="StyleUnderline"/>
        </w:rPr>
        <w:t xml:space="preserve"> that </w:t>
      </w:r>
      <w:r w:rsidRPr="007B4EE0">
        <w:rPr>
          <w:rStyle w:val="StyleUnderline"/>
          <w:highlight w:val="cyan"/>
        </w:rPr>
        <w:t xml:space="preserve">"subversion" consists of </w:t>
      </w:r>
      <w:r w:rsidRPr="007B4EE0">
        <w:rPr>
          <w:rStyle w:val="Emphasis"/>
          <w:highlight w:val="cyan"/>
        </w:rPr>
        <w:t>vicarious identification with subversives</w:t>
      </w:r>
      <w:r w:rsidRPr="00772128">
        <w:rPr>
          <w:rStyle w:val="StyleUnderline"/>
        </w:rPr>
        <w:t xml:space="preserve">, and of </w:t>
      </w:r>
      <w:r w:rsidRPr="007B4EE0">
        <w:rPr>
          <w:rStyle w:val="Emphasis"/>
          <w:highlight w:val="cyan"/>
        </w:rPr>
        <w:t>telling everything</w:t>
      </w:r>
      <w:r w:rsidRPr="007B4EE0">
        <w:rPr>
          <w:rStyle w:val="Emphasis"/>
        </w:rPr>
        <w:t xml:space="preserve"> one knows </w:t>
      </w:r>
      <w:r w:rsidRPr="007B4EE0">
        <w:rPr>
          <w:rStyle w:val="Emphasis"/>
          <w:highlight w:val="cyan"/>
        </w:rPr>
        <w:t>to one's enemies</w:t>
      </w:r>
      <w:r w:rsidRPr="00811DCF">
        <w:rPr>
          <w:sz w:val="16"/>
        </w:rPr>
        <w:t>.</w:t>
      </w:r>
    </w:p>
    <w:p w14:paraId="7AC20551" w14:textId="77777777" w:rsidR="00836E34" w:rsidRPr="00811DCF" w:rsidRDefault="00836E34" w:rsidP="00836E34">
      <w:pPr>
        <w:rPr>
          <w:sz w:val="16"/>
        </w:rPr>
      </w:pPr>
      <w:r w:rsidRPr="00811DCF">
        <w:rPr>
          <w:sz w:val="16"/>
        </w:rPr>
        <w:t xml:space="preserve">It is nonetheless already the case that, </w:t>
      </w:r>
      <w:r w:rsidRPr="007E62C3">
        <w:rPr>
          <w:rStyle w:val="StyleUnderline"/>
          <w:highlight w:val="cyan"/>
        </w:rPr>
        <w:t>in critical discourse</w:t>
      </w:r>
      <w:r w:rsidRPr="00730754">
        <w:rPr>
          <w:rStyle w:val="StyleUnderline"/>
        </w:rPr>
        <w:t xml:space="preserve">, behind all the humanistic myths of communication, understanding, and interpretive fidelity, </w:t>
      </w:r>
      <w:r w:rsidRPr="007E62C3">
        <w:rPr>
          <w:rStyle w:val="StyleUnderline"/>
          <w:highlight w:val="cyan"/>
        </w:rPr>
        <w:t xml:space="preserve">one finds the </w:t>
      </w:r>
      <w:r w:rsidRPr="007E62C3">
        <w:rPr>
          <w:rStyle w:val="Emphasis"/>
          <w:highlight w:val="cyan"/>
        </w:rPr>
        <w:t>tactical value of misinterpretatio</w:t>
      </w:r>
      <w:r w:rsidRPr="00E42667">
        <w:rPr>
          <w:rStyle w:val="Emphasis"/>
          <w:highlight w:val="cyan"/>
        </w:rPr>
        <w:t>ns</w:t>
      </w:r>
      <w:r w:rsidRPr="002B5F2C">
        <w:rPr>
          <w:rStyle w:val="StyleUnderline"/>
        </w:rPr>
        <w:t>.</w:t>
      </w:r>
      <w:r w:rsidRPr="00730754">
        <w:rPr>
          <w:rStyle w:val="StyleUnderline"/>
        </w:rPr>
        <w:t xml:space="preserve"> In an argument it is often crucial for combatants not to know their enemy, to project instead a paper figure, a distortion, against which they can conceive and reinforce their own positions. </w:t>
      </w:r>
      <w:r w:rsidRPr="00BC2477">
        <w:rPr>
          <w:rStyle w:val="StyleUnderline"/>
          <w:highlight w:val="cyan"/>
        </w:rPr>
        <w:t>Intelligence</w:t>
      </w:r>
      <w:r w:rsidRPr="00BC2477">
        <w:rPr>
          <w:rStyle w:val="StyleUnderline"/>
        </w:rPr>
        <w:t>,</w:t>
      </w:r>
      <w:r w:rsidRPr="00730754">
        <w:rPr>
          <w:rStyle w:val="StyleUnderline"/>
        </w:rPr>
        <w:t xml:space="preserve"> here, </w:t>
      </w:r>
      <w:r w:rsidRPr="00BC2477">
        <w:rPr>
          <w:rStyle w:val="StyleUnderline"/>
          <w:highlight w:val="cyan"/>
        </w:rPr>
        <w:t>is not only knowledge of</w:t>
      </w:r>
      <w:r w:rsidRPr="00730754">
        <w:rPr>
          <w:rStyle w:val="StyleUnderline"/>
        </w:rPr>
        <w:t xml:space="preserve"> one's </w:t>
      </w:r>
      <w:r w:rsidRPr="00BC2477">
        <w:rPr>
          <w:rStyle w:val="StyleUnderline"/>
          <w:highlight w:val="cyan"/>
        </w:rPr>
        <w:t>enemies but</w:t>
      </w:r>
      <w:r w:rsidRPr="00BC2477">
        <w:rPr>
          <w:rStyle w:val="StyleUnderline"/>
        </w:rPr>
        <w:t xml:space="preserve"> the </w:t>
      </w:r>
      <w:r w:rsidRPr="00BC2477">
        <w:rPr>
          <w:rStyle w:val="Emphasis"/>
          <w:highlight w:val="cyan"/>
        </w:rPr>
        <w:t>tactical lies</w:t>
      </w:r>
      <w:r w:rsidRPr="00BC2477">
        <w:rPr>
          <w:rStyle w:val="StyleUnderline"/>
          <w:highlight w:val="cyan"/>
        </w:rPr>
        <w:t xml:space="preserve"> one tells about them, </w:t>
      </w:r>
      <w:r w:rsidRPr="00BC2477">
        <w:rPr>
          <w:rStyle w:val="Emphasis"/>
          <w:highlight w:val="cyan"/>
        </w:rPr>
        <w:t>even to oneself</w:t>
      </w:r>
      <w:r w:rsidRPr="00811DCF">
        <w:rPr>
          <w:sz w:val="16"/>
        </w:rPr>
        <w:t xml:space="preserve">. This is so regular a phenomenon of discursive conflict that it cannot be dismissed as an aberration that might be remedied through better communication, better listening skills, more disinterested criticism. </w:t>
      </w:r>
      <w:r w:rsidRPr="00730754">
        <w:rPr>
          <w:rStyle w:val="StyleUnderline"/>
        </w:rPr>
        <w:t xml:space="preserve">One identifies one's own signal in part by jamming everyone else's, setting it off from the noise one generates around it. </w:t>
      </w:r>
      <w:r w:rsidRPr="007E62C3">
        <w:rPr>
          <w:rStyle w:val="StyleUnderline"/>
          <w:highlight w:val="cyan"/>
        </w:rPr>
        <w:t>There is</w:t>
      </w:r>
      <w:r w:rsidRPr="00811DCF">
        <w:rPr>
          <w:sz w:val="16"/>
        </w:rPr>
        <w:t xml:space="preserve">, in other words, </w:t>
      </w:r>
      <w:r w:rsidRPr="007E62C3">
        <w:rPr>
          <w:rStyle w:val="StyleUnderline"/>
          <w:highlight w:val="cyan"/>
        </w:rPr>
        <w:t>already plenty of fog in discursive warfare</w:t>
      </w:r>
      <w:r w:rsidRPr="00730754">
        <w:rPr>
          <w:rStyle w:val="StyleUnderline"/>
        </w:rPr>
        <w:t xml:space="preserve">, and </w:t>
      </w:r>
      <w:r w:rsidRPr="007E62C3">
        <w:rPr>
          <w:rStyle w:val="StyleUnderline"/>
          <w:highlight w:val="cyan"/>
        </w:rPr>
        <w:t>yet we</w:t>
      </w:r>
      <w:r w:rsidRPr="00730754">
        <w:rPr>
          <w:rStyle w:val="StyleUnderline"/>
        </w:rPr>
        <w:t xml:space="preserve"> tend to </w:t>
      </w:r>
      <w:r w:rsidRPr="007E62C3">
        <w:rPr>
          <w:rStyle w:val="StyleUnderline"/>
          <w:highlight w:val="cyan"/>
        </w:rPr>
        <w:t>remain passive</w:t>
      </w:r>
      <w:r w:rsidRPr="00730754">
        <w:rPr>
          <w:rStyle w:val="StyleUnderline"/>
        </w:rPr>
        <w:t xml:space="preserve"> in the face of it, </w:t>
      </w:r>
      <w:r w:rsidRPr="007E62C3">
        <w:rPr>
          <w:rStyle w:val="StyleUnderline"/>
          <w:highlight w:val="cyan"/>
        </w:rPr>
        <w:t>and</w:t>
      </w:r>
      <w:r w:rsidRPr="00730754">
        <w:rPr>
          <w:rStyle w:val="StyleUnderline"/>
        </w:rPr>
        <w:t xml:space="preserve"> for the most part </w:t>
      </w:r>
      <w:r w:rsidRPr="005627A0">
        <w:rPr>
          <w:rStyle w:val="StyleUnderline"/>
        </w:rPr>
        <w:t xml:space="preserve">completely and </w:t>
      </w:r>
      <w:r w:rsidRPr="007E62C3">
        <w:rPr>
          <w:rStyle w:val="StyleUnderline"/>
          <w:highlight w:val="cyan"/>
        </w:rPr>
        <w:t xml:space="preserve">uncritically committed to </w:t>
      </w:r>
      <w:r w:rsidRPr="007E62C3">
        <w:rPr>
          <w:rStyle w:val="Emphasis"/>
          <w:highlight w:val="cyan"/>
        </w:rPr>
        <w:t>exposing ourselves to attack</w:t>
      </w:r>
      <w:r w:rsidRPr="005627A0">
        <w:rPr>
          <w:rStyle w:val="StyleUnderline"/>
        </w:rPr>
        <w:t xml:space="preserve">. Imagine what might be possible for a writing that is </w:t>
      </w:r>
      <w:r w:rsidRPr="005627A0">
        <w:rPr>
          <w:rStyle w:val="Emphasis"/>
        </w:rPr>
        <w:t>not insistently positional</w:t>
      </w:r>
      <w:r w:rsidRPr="00835EDD">
        <w:rPr>
          <w:rStyle w:val="StyleUnderline"/>
        </w:rPr>
        <w:t>, not devoted to</w:t>
      </w:r>
      <w:r w:rsidRPr="00811DCF">
        <w:rPr>
          <w:sz w:val="16"/>
        </w:rPr>
        <w:t xml:space="preserve"> shoring itself up, to fixing itself in place, to </w:t>
      </w:r>
      <w:r w:rsidRPr="00730754">
        <w:rPr>
          <w:rStyle w:val="Emphasis"/>
        </w:rPr>
        <w:t>laying out</w:t>
      </w:r>
      <w:r w:rsidRPr="00811DCF">
        <w:rPr>
          <w:sz w:val="16"/>
        </w:rPr>
        <w:t xml:space="preserve"> all </w:t>
      </w:r>
      <w:r w:rsidRPr="00730754">
        <w:rPr>
          <w:rStyle w:val="Emphasis"/>
        </w:rPr>
        <w:t xml:space="preserve">its </w:t>
      </w:r>
      <w:r w:rsidRPr="0091420C">
        <w:rPr>
          <w:rStyle w:val="Emphasis"/>
        </w:rPr>
        <w:t>plans under the eyes of its opponents</w:t>
      </w:r>
      <w:r w:rsidRPr="00811DCF">
        <w:rPr>
          <w:sz w:val="16"/>
        </w:rPr>
        <w:t xml:space="preserve">. </w:t>
      </w:r>
      <w:r w:rsidRPr="007E62C3">
        <w:rPr>
          <w:rStyle w:val="StyleUnderline"/>
          <w:highlight w:val="cyan"/>
        </w:rPr>
        <w:t>Nothing</w:t>
      </w:r>
      <w:r w:rsidRPr="00811DCF">
        <w:rPr>
          <w:sz w:val="16"/>
        </w:rPr>
        <w:t xml:space="preserve">, after all, </w:t>
      </w:r>
      <w:r w:rsidRPr="007E62C3">
        <w:rPr>
          <w:rStyle w:val="StyleUnderline"/>
          <w:highlight w:val="cyan"/>
        </w:rPr>
        <w:t>has been more</w:t>
      </w:r>
      <w:r w:rsidRPr="007E62C3">
        <w:rPr>
          <w:rStyle w:val="Emphasis"/>
          <w:highlight w:val="cyan"/>
        </w:rPr>
        <w:t xml:space="preserve"> </w:t>
      </w:r>
      <w:r w:rsidRPr="00B53C83">
        <w:rPr>
          <w:rStyle w:val="Emphasis"/>
          <w:highlight w:val="cyan"/>
        </w:rPr>
        <w:t>fatal</w:t>
      </w:r>
      <w:r w:rsidRPr="007E62C3">
        <w:rPr>
          <w:rStyle w:val="StyleUnderline"/>
        </w:rPr>
        <w:t xml:space="preserve"> for the avant-gardes </w:t>
      </w:r>
      <w:r w:rsidRPr="007E62C3">
        <w:rPr>
          <w:rStyle w:val="StyleUnderline"/>
          <w:highlight w:val="cyan"/>
        </w:rPr>
        <w:t>than the</w:t>
      </w:r>
      <w:r w:rsidRPr="007E62C3">
        <w:rPr>
          <w:rStyle w:val="StyleUnderline"/>
        </w:rPr>
        <w:t xml:space="preserve"> </w:t>
      </w:r>
      <w:r w:rsidRPr="00AA58B3">
        <w:rPr>
          <w:rStyle w:val="Emphasis"/>
        </w:rPr>
        <w:t xml:space="preserve">form of the </w:t>
      </w:r>
      <w:r w:rsidRPr="00AA58B3">
        <w:rPr>
          <w:rStyle w:val="Emphasis"/>
          <w:highlight w:val="cyan"/>
        </w:rPr>
        <w:t>manifesto</w:t>
      </w:r>
      <w:r w:rsidRPr="00811DCF">
        <w:rPr>
          <w:sz w:val="16"/>
        </w:rPr>
        <w:t xml:space="preserve">. If only surrealism had been more willing to lie, to dissimulate, to abandon the petty narcissism of the </w:t>
      </w:r>
      <w:r w:rsidRPr="00811DCF">
        <w:rPr>
          <w:sz w:val="16"/>
        </w:rPr>
        <w:lastRenderedPageBreak/>
        <w:t>position and the desire to explain itself to anyone who would listen, and instead explored the potential offered it by the model of the secret society it also hoped to be.</w:t>
      </w:r>
    </w:p>
    <w:p w14:paraId="0052F322" w14:textId="77777777" w:rsidR="00836E34" w:rsidRPr="00811DCF" w:rsidRDefault="00836E34" w:rsidP="00836E34">
      <w:pPr>
        <w:rPr>
          <w:sz w:val="16"/>
        </w:rPr>
      </w:pPr>
      <w:r w:rsidRPr="009044BA">
        <w:rPr>
          <w:rStyle w:val="StyleUnderline"/>
          <w:highlight w:val="cyan"/>
        </w:rPr>
        <w:t>Intellectual warfare must</w:t>
      </w:r>
      <w:r w:rsidRPr="00CB5797">
        <w:rPr>
          <w:rStyle w:val="StyleUnderline"/>
        </w:rPr>
        <w:t xml:space="preserve"> therefore </w:t>
      </w:r>
      <w:r w:rsidRPr="009044BA">
        <w:rPr>
          <w:rStyle w:val="StyleUnderline"/>
          <w:highlight w:val="cyan"/>
        </w:rPr>
        <w:t>investigate the tactical advantages of deception</w:t>
      </w:r>
      <w:r w:rsidRPr="00CB5797">
        <w:rPr>
          <w:rStyle w:val="StyleUnderline"/>
        </w:rPr>
        <w:t xml:space="preserve"> and clandestinity </w:t>
      </w:r>
      <w:r w:rsidRPr="009044BA">
        <w:rPr>
          <w:rStyle w:val="StyleUnderline"/>
          <w:highlight w:val="cyan"/>
        </w:rPr>
        <w:t>over</w:t>
      </w:r>
      <w:r w:rsidRPr="00CB5797">
        <w:rPr>
          <w:rStyle w:val="StyleUnderline"/>
        </w:rPr>
        <w:t xml:space="preserve"> the habitual, quasi-ethical demands of </w:t>
      </w:r>
      <w:r w:rsidRPr="00440252">
        <w:rPr>
          <w:rStyle w:val="Emphasis"/>
        </w:rPr>
        <w:t>clarity</w:t>
      </w:r>
      <w:r w:rsidRPr="00CB5797">
        <w:rPr>
          <w:rStyle w:val="StyleUnderline"/>
        </w:rPr>
        <w:t xml:space="preserve"> and </w:t>
      </w:r>
      <w:r w:rsidRPr="00440252">
        <w:rPr>
          <w:rStyle w:val="Emphasis"/>
        </w:rPr>
        <w:t>forthrightness</w:t>
      </w:r>
      <w:r w:rsidRPr="00CB5797">
        <w:rPr>
          <w:rStyle w:val="StyleUnderline"/>
        </w:rPr>
        <w:t xml:space="preserve">, let alone the </w:t>
      </w:r>
      <w:r w:rsidRPr="00B53C83">
        <w:rPr>
          <w:rStyle w:val="Emphasis"/>
        </w:rPr>
        <w:t xml:space="preserve">narcissistic demands of </w:t>
      </w:r>
      <w:r w:rsidRPr="009044BA">
        <w:rPr>
          <w:rStyle w:val="Emphasis"/>
          <w:highlight w:val="cyan"/>
        </w:rPr>
        <w:t>self-promotion</w:t>
      </w:r>
      <w:r w:rsidRPr="009044BA">
        <w:rPr>
          <w:rStyle w:val="StyleUnderline"/>
          <w:highlight w:val="cyan"/>
        </w:rPr>
        <w:t xml:space="preserve"> and </w:t>
      </w:r>
      <w:r w:rsidRPr="009044BA">
        <w:rPr>
          <w:rStyle w:val="Emphasis"/>
          <w:highlight w:val="cyan"/>
        </w:rPr>
        <w:t>mental exhibitionism</w:t>
      </w:r>
      <w:r w:rsidRPr="00CB5797">
        <w:rPr>
          <w:rStyle w:val="StyleUnderline"/>
        </w:rPr>
        <w:t>, from however fortified a position</w:t>
      </w:r>
      <w:r w:rsidRPr="00AA58B3">
        <w:rPr>
          <w:rStyle w:val="StyleUnderline"/>
        </w:rPr>
        <w:t xml:space="preserve">. </w:t>
      </w:r>
      <w:r w:rsidRPr="00886CA1">
        <w:rPr>
          <w:rStyle w:val="StyleUnderline"/>
          <w:highlight w:val="cyan"/>
        </w:rPr>
        <w:t>If to be seen</w:t>
      </w:r>
      <w:r w:rsidRPr="00886CA1">
        <w:rPr>
          <w:rStyle w:val="StyleUnderline"/>
        </w:rPr>
        <w:t xml:space="preserve"> by the enemy </w:t>
      </w:r>
      <w:r w:rsidRPr="00886CA1">
        <w:rPr>
          <w:rStyle w:val="StyleUnderline"/>
          <w:highlight w:val="cyan"/>
        </w:rPr>
        <w:t>is to be destroyed</w:t>
      </w:r>
      <w:r w:rsidRPr="00AA58B3">
        <w:rPr>
          <w:rStyle w:val="StyleUnderline"/>
        </w:rPr>
        <w:t xml:space="preserve">, then </w:t>
      </w:r>
      <w:r w:rsidRPr="00886CA1">
        <w:rPr>
          <w:rStyle w:val="StyleUnderline"/>
          <w:highlight w:val="cyan"/>
        </w:rPr>
        <w:t xml:space="preserve">intellectual warfare must pursue its own </w:t>
      </w:r>
      <w:r w:rsidRPr="00886CA1">
        <w:rPr>
          <w:rStyle w:val="Emphasis"/>
          <w:highlight w:val="cyan"/>
        </w:rPr>
        <w:t>stealth technology</w:t>
      </w:r>
      <w:r w:rsidRPr="00811DCF">
        <w:rPr>
          <w:sz w:val="16"/>
        </w:rPr>
        <w:t xml:space="preserve">. Self-styled intellectual warriors will explore computer networks not only as more rapid means of communication and publishing but as means for circumventing publication, as semi-clandestine lines of circulation, encoded correspondence, and semiotic speed. </w:t>
      </w:r>
      <w:r w:rsidRPr="00730754">
        <w:rPr>
          <w:rStyle w:val="StyleUnderline"/>
        </w:rPr>
        <w:t>There will be no entirely secure secrecy, just as there are no impregnable positions</w:t>
      </w:r>
      <w:r w:rsidRPr="00811DCF">
        <w:rPr>
          <w:sz w:val="16"/>
        </w:rPr>
        <w:t xml:space="preserve"> -- that too is Virilio's argument -- </w:t>
      </w:r>
      <w:r w:rsidRPr="00730754">
        <w:rPr>
          <w:rStyle w:val="StyleUnderline"/>
        </w:rPr>
        <w:t xml:space="preserve">but a shrouded nomadism is already spreading in and around major discursive conflicts. </w:t>
      </w:r>
      <w:r w:rsidRPr="00730754">
        <w:rPr>
          <w:rStyle w:val="Emphasis"/>
        </w:rPr>
        <w:t>There are</w:t>
      </w:r>
      <w:r w:rsidRPr="00811DCF">
        <w:rPr>
          <w:sz w:val="16"/>
        </w:rPr>
        <w:t xml:space="preserve"> many </w:t>
      </w:r>
      <w:r w:rsidRPr="00730754">
        <w:rPr>
          <w:rStyle w:val="Emphasis"/>
        </w:rPr>
        <w:t>more than nine grounds, but the rest are secret</w:t>
      </w:r>
      <w:r w:rsidRPr="00811DCF">
        <w:rPr>
          <w:sz w:val="16"/>
        </w:rPr>
        <w:t>.</w:t>
      </w:r>
    </w:p>
    <w:p w14:paraId="094618D3" w14:textId="77777777" w:rsidR="00836E34" w:rsidRPr="00931A0B" w:rsidRDefault="00836E34" w:rsidP="00836E34"/>
    <w:p w14:paraId="61331657" w14:textId="77777777" w:rsidR="00836E34" w:rsidRDefault="00836E34" w:rsidP="00836E34">
      <w:pPr>
        <w:pStyle w:val="Heading2"/>
      </w:pPr>
      <w:r>
        <w:lastRenderedPageBreak/>
        <w:t>ON</w:t>
      </w:r>
    </w:p>
    <w:p w14:paraId="7FECFEF4" w14:textId="77777777" w:rsidR="00836E34" w:rsidRPr="0096537F" w:rsidRDefault="00836E34" w:rsidP="00836E34">
      <w:pPr>
        <w:pStyle w:val="Heading4"/>
        <w:rPr>
          <w:rFonts w:eastAsia="Times New Roman"/>
        </w:rPr>
      </w:pPr>
      <w:r>
        <w:rPr>
          <w:rFonts w:eastAsia="Times New Roman"/>
        </w:rPr>
        <w:t>1---</w:t>
      </w:r>
      <w:r w:rsidRPr="0096537F">
        <w:rPr>
          <w:rFonts w:eastAsia="Times New Roman"/>
        </w:rPr>
        <w:t>Critical disability studies do not solve</w:t>
      </w:r>
    </w:p>
    <w:p w14:paraId="41FDD51F" w14:textId="77777777" w:rsidR="00836E34" w:rsidRPr="0096537F" w:rsidRDefault="00836E34" w:rsidP="00836E34">
      <w:pPr>
        <w:spacing w:after="120" w:line="235" w:lineRule="atLeast"/>
        <w:rPr>
          <w:rFonts w:eastAsia="Times New Roman"/>
          <w:color w:val="000000"/>
        </w:rPr>
      </w:pPr>
      <w:r w:rsidRPr="0096537F">
        <w:rPr>
          <w:rStyle w:val="Style13ptBold"/>
        </w:rPr>
        <w:t>Vehmas and Watson, 14</w:t>
      </w:r>
      <w:r w:rsidRPr="0096537F">
        <w:rPr>
          <w:rFonts w:eastAsia="Times New Roman"/>
          <w:color w:val="000000"/>
        </w:rPr>
        <w:t> - *Disability Studies, University of Helsinki, Helsinki, Finland **Disability Studies, University of Glasgow, Glasgow, UK (Simo and Nick, “Moral wrongs, disadvantages, and disability: a critique of critical disability studies” Disability &amp; Society, 29:4, 638-650)//jml</w:t>
      </w:r>
    </w:p>
    <w:p w14:paraId="41E5D11E" w14:textId="77777777" w:rsidR="00836E34" w:rsidRPr="00175BAD" w:rsidRDefault="00836E34" w:rsidP="00836E34">
      <w:pPr>
        <w:rPr>
          <w:sz w:val="16"/>
        </w:rPr>
      </w:pPr>
      <w:r w:rsidRPr="00175BAD">
        <w:rPr>
          <w:sz w:val="16"/>
        </w:rPr>
        <w:t xml:space="preserve">The </w:t>
      </w:r>
      <w:r w:rsidRPr="00175BAD">
        <w:rPr>
          <w:rStyle w:val="StyleUnderline"/>
        </w:rPr>
        <w:t>disability movement</w:t>
      </w:r>
      <w:r w:rsidRPr="00175BAD">
        <w:rPr>
          <w:sz w:val="16"/>
        </w:rPr>
        <w:t xml:space="preserve">, like other emancipatory movements, is </w:t>
      </w:r>
      <w:r w:rsidRPr="00175BAD">
        <w:rPr>
          <w:rStyle w:val="StyleUnderline"/>
        </w:rPr>
        <w:t>based on a positive sense of a group difference</w:t>
      </w:r>
      <w:r w:rsidRPr="00175BAD">
        <w:rPr>
          <w:sz w:val="16"/>
        </w:rPr>
        <w:t xml:space="preserve">, and whilst the </w:t>
      </w:r>
      <w:r w:rsidRPr="00175BAD">
        <w:rPr>
          <w:rStyle w:val="StyleUnderline"/>
          <w:highlight w:val="cyan"/>
        </w:rPr>
        <w:t>CDS</w:t>
      </w:r>
      <w:r w:rsidRPr="00175BAD">
        <w:rPr>
          <w:rStyle w:val="StyleUnderline"/>
        </w:rPr>
        <w:t xml:space="preserve"> perspective does not deny the real- ity of social groups</w:t>
      </w:r>
      <w:r w:rsidRPr="00175BAD">
        <w:rPr>
          <w:sz w:val="16"/>
        </w:rPr>
        <w:t xml:space="preserve"> such as disabled people, </w:t>
      </w:r>
      <w:r w:rsidRPr="00175BAD">
        <w:rPr>
          <w:rStyle w:val="StyleUnderline"/>
        </w:rPr>
        <w:t xml:space="preserve">it </w:t>
      </w:r>
      <w:r w:rsidRPr="00175BAD">
        <w:rPr>
          <w:rStyle w:val="StyleUnderline"/>
          <w:highlight w:val="cyan"/>
        </w:rPr>
        <w:t>asserts</w:t>
      </w:r>
      <w:r w:rsidRPr="00175BAD">
        <w:rPr>
          <w:rStyle w:val="StyleUnderline"/>
        </w:rPr>
        <w:t xml:space="preserve"> that such </w:t>
      </w:r>
      <w:r w:rsidRPr="00175BAD">
        <w:rPr>
          <w:rStyle w:val="StyleUnderline"/>
          <w:highlight w:val="cyan"/>
        </w:rPr>
        <w:t>social group differ- ences are undesirable</w:t>
      </w:r>
      <w:r w:rsidRPr="00175BAD">
        <w:rPr>
          <w:rStyle w:val="StyleUnderline"/>
        </w:rPr>
        <w:t xml:space="preserve"> and potentially harmful.</w:t>
      </w:r>
      <w:r w:rsidRPr="00175BAD">
        <w:rPr>
          <w:sz w:val="16"/>
        </w:rPr>
        <w:t xml:space="preserve"> We argue that </w:t>
      </w:r>
      <w:r w:rsidRPr="00175BAD">
        <w:rPr>
          <w:rStyle w:val="StyleUnderline"/>
          <w:highlight w:val="cyan"/>
        </w:rPr>
        <w:t>this</w:t>
      </w:r>
      <w:r w:rsidRPr="00175BAD">
        <w:rPr>
          <w:rStyle w:val="StyleUnderline"/>
        </w:rPr>
        <w:t xml:space="preserve"> normative thinking </w:t>
      </w:r>
      <w:r w:rsidRPr="00175BAD">
        <w:rPr>
          <w:rStyle w:val="StyleUnderline"/>
          <w:highlight w:val="cyan"/>
        </w:rPr>
        <w:t>is not fruitful</w:t>
      </w:r>
      <w:r w:rsidRPr="00175BAD">
        <w:rPr>
          <w:rStyle w:val="StyleUnderline"/>
        </w:rPr>
        <w:t xml:space="preserve"> because a </w:t>
      </w:r>
      <w:r w:rsidRPr="00175BAD">
        <w:rPr>
          <w:rStyle w:val="StyleUnderline"/>
          <w:highlight w:val="cyan"/>
        </w:rPr>
        <w:t>society without</w:t>
      </w:r>
      <w:r w:rsidRPr="00175BAD">
        <w:rPr>
          <w:rStyle w:val="StyleUnderline"/>
        </w:rPr>
        <w:t xml:space="preserve"> group </w:t>
      </w:r>
      <w:r w:rsidRPr="00175BAD">
        <w:rPr>
          <w:rStyle w:val="StyleUnderline"/>
          <w:highlight w:val="cyan"/>
        </w:rPr>
        <w:t>differences is not</w:t>
      </w:r>
      <w:r w:rsidRPr="00175BAD">
        <w:rPr>
          <w:rStyle w:val="StyleUnderline"/>
        </w:rPr>
        <w:t xml:space="preserve"> a </w:t>
      </w:r>
      <w:r w:rsidRPr="00175BAD">
        <w:rPr>
          <w:rStyle w:val="StyleUnderline"/>
          <w:highlight w:val="cyan"/>
        </w:rPr>
        <w:t>realistic</w:t>
      </w:r>
      <w:r w:rsidRPr="00175BAD">
        <w:rPr>
          <w:rStyle w:val="StyleUnderline"/>
        </w:rPr>
        <w:t xml:space="preserve"> possibil- ity</w:t>
      </w:r>
      <w:r w:rsidRPr="00175BAD">
        <w:rPr>
          <w:sz w:val="16"/>
        </w:rPr>
        <w:t xml:space="preserve">; </w:t>
      </w:r>
      <w:r w:rsidRPr="00175BAD">
        <w:rPr>
          <w:rStyle w:val="StyleUnderline"/>
        </w:rPr>
        <w:t>CDS is neither able to articulate or to even theorize how such a society would exist</w:t>
      </w:r>
      <w:r w:rsidRPr="00175BAD">
        <w:rPr>
          <w:sz w:val="16"/>
        </w:rPr>
        <w:t xml:space="preserve">. For CDS to be successful </w:t>
      </w:r>
      <w:r w:rsidRPr="00175BAD">
        <w:rPr>
          <w:rStyle w:val="StyleUnderline"/>
          <w:highlight w:val="cyan"/>
        </w:rPr>
        <w:t>one has to accept</w:t>
      </w:r>
      <w:r w:rsidRPr="00175BAD">
        <w:rPr>
          <w:rStyle w:val="StyleUnderline"/>
        </w:rPr>
        <w:t xml:space="preserve"> the idea not only that </w:t>
      </w:r>
      <w:r w:rsidRPr="00175BAD">
        <w:rPr>
          <w:rStyle w:val="StyleUnderline"/>
          <w:highlight w:val="cyan"/>
        </w:rPr>
        <w:t>the disabled/non-disabled binary does not exist</w:t>
      </w:r>
      <w:r w:rsidRPr="00175BAD">
        <w:rPr>
          <w:rStyle w:val="StyleUnderline"/>
        </w:rPr>
        <w:t xml:space="preserve"> but also that </w:t>
      </w:r>
      <w:r w:rsidRPr="00175BAD">
        <w:rPr>
          <w:rStyle w:val="StyleUnderline"/>
          <w:highlight w:val="cyan"/>
        </w:rPr>
        <w:t>such a binary is neither desirable, ethically justifiable or useful</w:t>
      </w:r>
      <w:r w:rsidRPr="00175BAD">
        <w:rPr>
          <w:sz w:val="16"/>
        </w:rPr>
        <w:t xml:space="preserve">. Further, deconstructing differences will not in and of itself produce respect and equality between all people with various characteristics. </w:t>
      </w:r>
      <w:r w:rsidRPr="00175BAD">
        <w:rPr>
          <w:rStyle w:val="StyleUnderline"/>
          <w:highlight w:val="cyan"/>
        </w:rPr>
        <w:t>Neither will it result in</w:t>
      </w:r>
      <w:r w:rsidRPr="00175BAD">
        <w:rPr>
          <w:rStyle w:val="StyleUnderline"/>
        </w:rPr>
        <w:t xml:space="preserve"> a social </w:t>
      </w:r>
      <w:r w:rsidRPr="00175BAD">
        <w:rPr>
          <w:rStyle w:val="StyleUnderline"/>
          <w:highlight w:val="cyan"/>
        </w:rPr>
        <w:t>order free from</w:t>
      </w:r>
      <w:r w:rsidRPr="00175BAD">
        <w:rPr>
          <w:rStyle w:val="StyleUnderline"/>
        </w:rPr>
        <w:t xml:space="preserve"> a sense of </w:t>
      </w:r>
      <w:r w:rsidRPr="00175BAD">
        <w:rPr>
          <w:rStyle w:val="StyleUnderline"/>
          <w:highlight w:val="cyan"/>
        </w:rPr>
        <w:t>difference.</w:t>
      </w:r>
      <w:r w:rsidRPr="00175BAD">
        <w:rPr>
          <w:rStyle w:val="StyleUnderline"/>
        </w:rPr>
        <w:t xml:space="preserve"> It is simply unrealistic to assume that a society could exist were people would not see some other people as different,</w:t>
      </w:r>
      <w:r w:rsidRPr="00175BAD">
        <w:rPr>
          <w:sz w:val="16"/>
        </w:rPr>
        <w:t xml:space="preserve"> and their lives or characteristics as representing a deviation from some norm considered important regarding good human life. </w:t>
      </w:r>
      <w:r w:rsidRPr="00175BAD">
        <w:rPr>
          <w:rStyle w:val="StyleUnderline"/>
        </w:rPr>
        <w:t>This is because some of the individual charac- teristics that define disabled people are, sometimes with good reason, undesirable, even in a utopia where all differences would have been queered</w:t>
      </w:r>
      <w:r w:rsidRPr="00175BAD">
        <w:rPr>
          <w:sz w:val="16"/>
        </w:rPr>
        <w:t xml:space="preserve">. Disability is not the same as many other group identities and we need to </w:t>
      </w:r>
      <w:r w:rsidRPr="00175BAD">
        <w:rPr>
          <w:rStyle w:val="StyleUnderline"/>
          <w:highlight w:val="cyan"/>
        </w:rPr>
        <w:t>explore</w:t>
      </w:r>
      <w:r w:rsidRPr="00175BAD">
        <w:rPr>
          <w:rStyle w:val="StyleUnderline"/>
        </w:rPr>
        <w:t xml:space="preserve"> both </w:t>
      </w:r>
      <w:r w:rsidRPr="00175BAD">
        <w:rPr>
          <w:rStyle w:val="StyleUnderline"/>
          <w:highlight w:val="cyan"/>
        </w:rPr>
        <w:t>morally and socially</w:t>
      </w:r>
      <w:r w:rsidRPr="00175BAD">
        <w:rPr>
          <w:rStyle w:val="StyleUnderline"/>
        </w:rPr>
        <w:t xml:space="preserve"> disability and difference </w:t>
      </w:r>
      <w:r w:rsidRPr="00175BAD">
        <w:rPr>
          <w:rStyle w:val="StyleUnderline"/>
          <w:highlight w:val="cyan"/>
        </w:rPr>
        <w:t>rather than</w:t>
      </w:r>
      <w:r w:rsidRPr="00175BAD">
        <w:rPr>
          <w:rStyle w:val="StyleUnderline"/>
        </w:rPr>
        <w:t xml:space="preserve"> simply </w:t>
      </w:r>
      <w:r w:rsidRPr="00175BAD">
        <w:rPr>
          <w:rStyle w:val="StyleUnderline"/>
          <w:highlight w:val="cyan"/>
        </w:rPr>
        <w:t>use difference</w:t>
      </w:r>
      <w:r w:rsidRPr="00175BAD">
        <w:rPr>
          <w:rStyle w:val="StyleUnderline"/>
        </w:rPr>
        <w:t xml:space="preserve"> as a concept through which </w:t>
      </w:r>
      <w:r w:rsidRPr="00175BAD">
        <w:rPr>
          <w:rStyle w:val="StyleUnderline"/>
          <w:highlight w:val="cyan"/>
        </w:rPr>
        <w:t>to critique</w:t>
      </w:r>
      <w:r w:rsidRPr="00175BAD">
        <w:rPr>
          <w:rStyle w:val="StyleUnderline"/>
        </w:rPr>
        <w:t xml:space="preserve"> the disability identity</w:t>
      </w:r>
      <w:r w:rsidRPr="00175BAD">
        <w:rPr>
          <w:sz w:val="16"/>
        </w:rPr>
        <w:t xml:space="preserve">. </w:t>
      </w:r>
      <w:r w:rsidRPr="00175BAD">
        <w:rPr>
          <w:rStyle w:val="StyleUnderline"/>
        </w:rPr>
        <w:t>There are no rational reasons to consider homosexuality or gender undesirable characteristics whatever the social context, but there are many impairments that can reasonably be seen as undesirable</w:t>
      </w:r>
      <w:r w:rsidRPr="00175BAD">
        <w:rPr>
          <w:sz w:val="16"/>
        </w:rPr>
        <w:t xml:space="preserve"> (Shakespeare 2006). Motor </w:t>
      </w:r>
      <w:r w:rsidRPr="00175BAD">
        <w:rPr>
          <w:rStyle w:val="StyleUnderline"/>
        </w:rPr>
        <w:t>neuron disease, depression or spinal cord injury are the kinds of conditions that we would prefer not to have</w:t>
      </w:r>
      <w:r w:rsidRPr="00175BAD">
        <w:rPr>
          <w:sz w:val="16"/>
        </w:rPr>
        <w:t xml:space="preserve">, and this is not merely because of the cultural representations attached to them but because </w:t>
      </w:r>
      <w:r w:rsidRPr="00175BAD">
        <w:rPr>
          <w:rStyle w:val="StyleUnderline"/>
        </w:rPr>
        <w:t>these conditions are the kinds of predicaments that cause suffering irrespective of one’s cultural environment</w:t>
      </w:r>
      <w:r w:rsidRPr="00175BAD">
        <w:rPr>
          <w:sz w:val="16"/>
        </w:rPr>
        <w:t xml:space="preserve">. In acknowledging that impairments can include an undesirable dimension does not imply devaluing people with impairments nor their positive group identity (Shake- speare and Watson 2010). As long as people are genuinely free to decide for them- selves and feel about themselves however they wish to feel, we are pretty close to relational justice, free from hierarchical evils. Imposing on people ableist or disablist assumptions is certainly wrong, but so would be the denial of the personal experi- ences of fearing the loss of one’s physical and mental capacities, or the fear of dying (Carel 2008). </w:t>
      </w:r>
      <w:r w:rsidRPr="00175BAD">
        <w:rPr>
          <w:rStyle w:val="StyleUnderline"/>
          <w:highlight w:val="cyan"/>
        </w:rPr>
        <w:t>To explain</w:t>
      </w:r>
      <w:r w:rsidRPr="00175BAD">
        <w:rPr>
          <w:rStyle w:val="StyleUnderline"/>
        </w:rPr>
        <w:t xml:space="preserve"> the </w:t>
      </w:r>
      <w:r w:rsidRPr="00175BAD">
        <w:rPr>
          <w:rStyle w:val="StyleUnderline"/>
          <w:highlight w:val="cyan"/>
        </w:rPr>
        <w:t>psychological anguish</w:t>
      </w:r>
      <w:r w:rsidRPr="00175BAD">
        <w:rPr>
          <w:rStyle w:val="StyleUnderline"/>
        </w:rPr>
        <w:t xml:space="preserve"> related to conditions such as motor neurone disease or depression </w:t>
      </w:r>
      <w:r w:rsidRPr="00175BAD">
        <w:rPr>
          <w:rStyle w:val="StyleUnderline"/>
          <w:highlight w:val="cyan"/>
        </w:rPr>
        <w:t>merely</w:t>
      </w:r>
      <w:r w:rsidRPr="00175BAD">
        <w:rPr>
          <w:rStyle w:val="StyleUnderline"/>
        </w:rPr>
        <w:t xml:space="preserve"> in terms of </w:t>
      </w:r>
      <w:r w:rsidRPr="00175BAD">
        <w:rPr>
          <w:rStyle w:val="StyleUnderline"/>
          <w:highlight w:val="cyan"/>
        </w:rPr>
        <w:t>internalized oppression and ableism</w:t>
      </w:r>
      <w:r w:rsidRPr="00175BAD">
        <w:rPr>
          <w:rStyle w:val="StyleUnderline"/>
        </w:rPr>
        <w:t xml:space="preserve"> </w:t>
      </w:r>
      <w:r w:rsidRPr="00175BAD">
        <w:rPr>
          <w:rStyle w:val="StyleUnderline"/>
          <w:highlight w:val="cyan"/>
        </w:rPr>
        <w:t>would be</w:t>
      </w:r>
      <w:r w:rsidRPr="00175BAD">
        <w:rPr>
          <w:rStyle w:val="StyleUnderline"/>
        </w:rPr>
        <w:t xml:space="preserve"> insensitive, </w:t>
      </w:r>
      <w:r w:rsidRPr="00175BAD">
        <w:rPr>
          <w:rStyle w:val="StyleUnderline"/>
          <w:highlight w:val="cyan"/>
        </w:rPr>
        <w:t>disrespectful</w:t>
      </w:r>
      <w:r w:rsidRPr="00175BAD">
        <w:rPr>
          <w:rStyle w:val="StyleUnderline"/>
        </w:rPr>
        <w:t xml:space="preserve"> and simply nonsensical</w:t>
      </w:r>
      <w:r w:rsidRPr="00175BAD">
        <w:rPr>
          <w:sz w:val="16"/>
        </w:rPr>
        <w:t xml:space="preserve">. We have argued that </w:t>
      </w:r>
      <w:r w:rsidRPr="00175BAD">
        <w:rPr>
          <w:rStyle w:val="StyleUnderline"/>
        </w:rPr>
        <w:t xml:space="preserve">CDS and its principles of </w:t>
      </w:r>
      <w:r w:rsidRPr="00175BAD">
        <w:rPr>
          <w:rStyle w:val="StyleUnderline"/>
          <w:highlight w:val="cyan"/>
        </w:rPr>
        <w:t>deconstructing differences are</w:t>
      </w:r>
      <w:r w:rsidRPr="00175BAD">
        <w:rPr>
          <w:rStyle w:val="StyleUnderline"/>
        </w:rPr>
        <w:t xml:space="preserve"> ethically and politically </w:t>
      </w:r>
      <w:r w:rsidRPr="00175BAD">
        <w:rPr>
          <w:rStyle w:val="StyleUnderline"/>
          <w:highlight w:val="cyan"/>
        </w:rPr>
        <w:t>unhelpful.</w:t>
      </w:r>
      <w:r w:rsidRPr="00175BAD">
        <w:rPr>
          <w:sz w:val="16"/>
        </w:rPr>
        <w:t xml:space="preserve"> </w:t>
      </w:r>
      <w:r w:rsidRPr="00175BAD">
        <w:rPr>
          <w:rStyle w:val="StyleUnderline"/>
        </w:rPr>
        <w:t xml:space="preserve">CDS fails to offer guidance on how to solve moral dilemmas and on how to distribute goods in society fairly. </w:t>
      </w:r>
      <w:r w:rsidRPr="00175BAD">
        <w:rPr>
          <w:rStyle w:val="StyleUnderline"/>
          <w:highlight w:val="cyan"/>
        </w:rPr>
        <w:t>Matters of distribu- tion</w:t>
      </w:r>
      <w:r w:rsidRPr="00175BAD">
        <w:rPr>
          <w:rStyle w:val="StyleUnderline"/>
        </w:rPr>
        <w:t xml:space="preserve"> and relations between people </w:t>
      </w:r>
      <w:r w:rsidRPr="00175BAD">
        <w:rPr>
          <w:rStyle w:val="StyleUnderline"/>
          <w:highlight w:val="cyan"/>
        </w:rPr>
        <w:t>are inescapable</w:t>
      </w:r>
      <w:r w:rsidRPr="00175BAD">
        <w:rPr>
          <w:sz w:val="16"/>
        </w:rPr>
        <w:t xml:space="preserve"> in making a just society, and exactly the kinds of issues any truly critical theory of disability must seriously engage with, if it wants to make a real difference in the real world.</w:t>
      </w:r>
    </w:p>
    <w:p w14:paraId="289430FC" w14:textId="77777777" w:rsidR="00836E34" w:rsidRDefault="00836E34" w:rsidP="00836E34">
      <w:pPr>
        <w:pStyle w:val="Heading4"/>
        <w:spacing w:before="30" w:line="278" w:lineRule="atLeast"/>
        <w:rPr>
          <w:rFonts w:cs="Calibri"/>
          <w:color w:val="000000"/>
          <w:szCs w:val="26"/>
        </w:rPr>
      </w:pPr>
      <w:r>
        <w:rPr>
          <w:rFonts w:cs="Calibri"/>
          <w:color w:val="000000"/>
          <w:szCs w:val="26"/>
        </w:rPr>
        <w:t>2---Disability as ontological doesn’t stand up to scrutiny – it marginalizes individuals with severe or chronic impairments and essentializes disability</w:t>
      </w:r>
    </w:p>
    <w:p w14:paraId="5827F927" w14:textId="77777777" w:rsidR="00836E34" w:rsidRDefault="00836E34" w:rsidP="00836E34">
      <w:pPr>
        <w:spacing w:after="120" w:line="235" w:lineRule="atLeast"/>
        <w:rPr>
          <w:color w:val="000000"/>
        </w:rPr>
      </w:pPr>
      <w:r w:rsidRPr="0096537F">
        <w:rPr>
          <w:rStyle w:val="Style13ptBold"/>
        </w:rPr>
        <w:t>Beaudry ’16</w:t>
      </w:r>
      <w:r>
        <w:rPr>
          <w:color w:val="000000"/>
        </w:rPr>
        <w:t> (Jonas-Sébastien -Assistant Professor, joint appointment with McGill's Institute for Health and Social Policy. Teaches and researches in disability and health law, disability studies, legal theory and human rights. “Beyond (Models of) Disability?.” April 2016. https://www.ncbi.nlm.nih.gov/pmc/articles/PMC4886464/)-JJN</w:t>
      </w:r>
    </w:p>
    <w:p w14:paraId="108E438F" w14:textId="77777777" w:rsidR="00836E34" w:rsidRPr="0096537F" w:rsidRDefault="00836E34" w:rsidP="00836E34">
      <w:pPr>
        <w:spacing w:line="235" w:lineRule="atLeast"/>
        <w:rPr>
          <w:color w:val="000000"/>
          <w:sz w:val="16"/>
        </w:rPr>
      </w:pPr>
      <w:r>
        <w:rPr>
          <w:color w:val="000000"/>
          <w:u w:val="single"/>
        </w:rPr>
        <w:t>Although it is wise to remember</w:t>
      </w:r>
      <w:r w:rsidRPr="0096537F">
        <w:rPr>
          <w:color w:val="000000"/>
          <w:sz w:val="16"/>
        </w:rPr>
        <w:t xml:space="preserve"> that </w:t>
      </w:r>
      <w:r>
        <w:rPr>
          <w:color w:val="000000"/>
          <w:u w:val="single"/>
        </w:rPr>
        <w:t>policies about health and medical discourses may conceal ideological content,</w:t>
      </w:r>
      <w:r w:rsidRPr="0096537F">
        <w:rPr>
          <w:color w:val="000000"/>
          <w:sz w:val="16"/>
        </w:rPr>
        <w:t xml:space="preserve"> </w:t>
      </w:r>
      <w:r>
        <w:rPr>
          <w:color w:val="000000"/>
          <w:u w:val="single"/>
          <w:shd w:val="clear" w:color="auto" w:fill="00FFFF"/>
        </w:rPr>
        <w:t>it</w:t>
      </w:r>
      <w:r w:rsidRPr="0096537F">
        <w:rPr>
          <w:color w:val="000000"/>
          <w:sz w:val="16"/>
        </w:rPr>
        <w:t xml:space="preserve"> </w:t>
      </w:r>
      <w:r>
        <w:rPr>
          <w:color w:val="000000"/>
          <w:u w:val="single"/>
        </w:rPr>
        <w:t>also</w:t>
      </w:r>
      <w:r w:rsidRPr="0096537F">
        <w:rPr>
          <w:color w:val="000000"/>
          <w:sz w:val="16"/>
        </w:rPr>
        <w:t xml:space="preserve"> </w:t>
      </w:r>
      <w:r>
        <w:rPr>
          <w:color w:val="000000"/>
          <w:u w:val="single"/>
          <w:shd w:val="clear" w:color="auto" w:fill="00FFFF"/>
        </w:rPr>
        <w:t>seems</w:t>
      </w:r>
      <w:r w:rsidRPr="0096537F">
        <w:rPr>
          <w:color w:val="000000"/>
          <w:sz w:val="16"/>
        </w:rPr>
        <w:t xml:space="preserve"> </w:t>
      </w:r>
      <w:r>
        <w:rPr>
          <w:color w:val="000000"/>
          <w:u w:val="single"/>
        </w:rPr>
        <w:t>quite</w:t>
      </w:r>
      <w:r w:rsidRPr="0096537F">
        <w:rPr>
          <w:color w:val="000000"/>
          <w:sz w:val="16"/>
        </w:rPr>
        <w:t xml:space="preserve"> </w:t>
      </w:r>
      <w:r>
        <w:rPr>
          <w:color w:val="000000"/>
          <w:u w:val="single"/>
          <w:shd w:val="clear" w:color="auto" w:fill="00FFFF"/>
        </w:rPr>
        <w:t>radical to argue that disability is exclusively</w:t>
      </w:r>
      <w:r w:rsidRPr="0096537F">
        <w:rPr>
          <w:color w:val="000000"/>
          <w:sz w:val="16"/>
        </w:rPr>
        <w:t xml:space="preserve"> </w:t>
      </w:r>
      <w:r>
        <w:rPr>
          <w:color w:val="000000"/>
          <w:u w:val="single"/>
        </w:rPr>
        <w:t>a</w:t>
      </w:r>
      <w:r w:rsidRPr="0096537F">
        <w:rPr>
          <w:color w:val="000000"/>
          <w:sz w:val="16"/>
        </w:rPr>
        <w:t xml:space="preserve"> </w:t>
      </w:r>
      <w:r>
        <w:rPr>
          <w:color w:val="000000"/>
          <w:u w:val="single"/>
          <w:shd w:val="clear" w:color="auto" w:fill="00FFFF"/>
        </w:rPr>
        <w:t>social</w:t>
      </w:r>
      <w:r w:rsidRPr="0096537F">
        <w:rPr>
          <w:color w:val="000000"/>
          <w:sz w:val="16"/>
        </w:rPr>
        <w:t xml:space="preserve"> </w:t>
      </w:r>
      <w:r>
        <w:rPr>
          <w:color w:val="000000"/>
          <w:u w:val="single"/>
        </w:rPr>
        <w:t xml:space="preserve">phenomenon </w:t>
      </w:r>
      <w:r>
        <w:rPr>
          <w:color w:val="000000"/>
          <w:u w:val="single"/>
        </w:rPr>
        <w:lastRenderedPageBreak/>
        <w:t>to be dealt with by social measures.</w:t>
      </w:r>
      <w:r w:rsidRPr="0096537F">
        <w:rPr>
          <w:color w:val="000000"/>
          <w:sz w:val="16"/>
        </w:rPr>
        <w:t xml:space="preserve"> </w:t>
      </w:r>
      <w:r>
        <w:rPr>
          <w:color w:val="000000"/>
          <w:u w:val="single"/>
        </w:rPr>
        <w:t>Yet, such is the claim of social modelists.</w:t>
      </w:r>
      <w:r w:rsidRPr="0096537F">
        <w:rPr>
          <w:color w:val="000000"/>
          <w:sz w:val="16"/>
        </w:rPr>
        <w:t xml:space="preserve"> As the “new paradigm,” the social model of disability, underwent various criticisms; this essay suggests that many of them misfired by attempting to be ontological rather than political arguments. Conversely, I also suggest that </w:t>
      </w:r>
      <w:r>
        <w:rPr>
          <w:color w:val="000000"/>
          <w:u w:val="single"/>
        </w:rPr>
        <w:t>social modelists may overstep the boundaries of their criticism</w:t>
      </w:r>
      <w:r w:rsidRPr="0096537F">
        <w:rPr>
          <w:color w:val="000000"/>
          <w:sz w:val="16"/>
        </w:rPr>
        <w:t xml:space="preserve"> of the ideological/oppressive use of the medicalization of disability </w:t>
      </w:r>
      <w:r>
        <w:rPr>
          <w:color w:val="000000"/>
          <w:u w:val="single"/>
        </w:rPr>
        <w:t>by being over-suspicious of all individualist/experiential standpoints on disability.</w:t>
      </w:r>
      <w:r w:rsidRPr="0096537F">
        <w:rPr>
          <w:color w:val="000000"/>
          <w:sz w:val="16"/>
        </w:rPr>
        <w:t xml:space="preserve"> It is not clear whether all such standpoints hinder the full inclusion of disabled people within society; in fact, their proponents think the contrary. My overarching claim is that the disagreement between individual and social modelists about whether disability should qualify individual experiences or social experiences, or both, is largely based on the political consequences of doing so. Since individual and social modelists have substantially different ethical issues in mind, </w:t>
      </w:r>
      <w:r>
        <w:rPr>
          <w:color w:val="000000"/>
          <w:u w:val="single"/>
        </w:rPr>
        <w:t>it may be a more productive approach to focus on these more specific ethical issues and either use an ethically open version of the concept of disability or abandon it altogether.</w:t>
      </w:r>
      <w:r w:rsidRPr="0096537F">
        <w:rPr>
          <w:color w:val="000000"/>
          <w:sz w:val="16"/>
        </w:rPr>
        <w:t xml:space="preserve"> I grant that potentially valid political reasons may be weighed against such a proposal. </w:t>
      </w:r>
      <w:r>
        <w:rPr>
          <w:color w:val="000000"/>
          <w:u w:val="single"/>
        </w:rPr>
        <w:t>These reasons, however, should be presented in terms of political costs,</w:t>
      </w:r>
      <w:r w:rsidRPr="0096537F">
        <w:rPr>
          <w:color w:val="000000"/>
          <w:sz w:val="16"/>
        </w:rPr>
        <w:t xml:space="preserve">4 </w:t>
      </w:r>
      <w:r>
        <w:rPr>
          <w:color w:val="000000"/>
          <w:u w:val="single"/>
        </w:rPr>
        <w:t>rather than as confused ontological</w:t>
      </w:r>
      <w:r w:rsidRPr="0096537F">
        <w:rPr>
          <w:color w:val="000000"/>
          <w:sz w:val="16"/>
        </w:rPr>
        <w:t xml:space="preserve"> </w:t>
      </w:r>
      <w:r>
        <w:rPr>
          <w:color w:val="000000"/>
          <w:u w:val="single"/>
        </w:rPr>
        <w:t>arguments.</w:t>
      </w:r>
      <w:r w:rsidRPr="0096537F">
        <w:rPr>
          <w:color w:val="000000"/>
          <w:sz w:val="16"/>
        </w:rPr>
        <w:t xml:space="preserve"> II. THE DICHOTOMY CRITICISM One very widespread and important criticism of </w:t>
      </w:r>
      <w:r>
        <w:rPr>
          <w:color w:val="000000"/>
          <w:u w:val="single"/>
          <w:shd w:val="clear" w:color="auto" w:fill="00FFFF"/>
        </w:rPr>
        <w:t>the social model</w:t>
      </w:r>
      <w:r w:rsidRPr="0096537F">
        <w:rPr>
          <w:color w:val="000000"/>
          <w:sz w:val="16"/>
        </w:rPr>
        <w:t xml:space="preserve"> is that it </w:t>
      </w:r>
      <w:r>
        <w:rPr>
          <w:color w:val="000000"/>
          <w:u w:val="single"/>
          <w:shd w:val="clear" w:color="auto" w:fill="00FFFF"/>
        </w:rPr>
        <w:t>severs</w:t>
      </w:r>
      <w:r w:rsidRPr="0096537F">
        <w:rPr>
          <w:color w:val="000000"/>
          <w:sz w:val="16"/>
        </w:rPr>
        <w:t xml:space="preserve"> </w:t>
      </w:r>
      <w:r>
        <w:rPr>
          <w:color w:val="000000"/>
          <w:u w:val="single"/>
        </w:rPr>
        <w:t>the connection between</w:t>
      </w:r>
      <w:r w:rsidRPr="0096537F">
        <w:rPr>
          <w:color w:val="000000"/>
          <w:sz w:val="16"/>
        </w:rPr>
        <w:t xml:space="preserve"> </w:t>
      </w:r>
      <w:r>
        <w:rPr>
          <w:color w:val="000000"/>
          <w:u w:val="single"/>
          <w:shd w:val="clear" w:color="auto" w:fill="00FFFF"/>
        </w:rPr>
        <w:t>impairment/biology/medicine,</w:t>
      </w:r>
      <w:r w:rsidRPr="0096537F">
        <w:rPr>
          <w:color w:val="000000"/>
          <w:sz w:val="16"/>
        </w:rPr>
        <w:t xml:space="preserve"> </w:t>
      </w:r>
      <w:r>
        <w:rPr>
          <w:color w:val="000000"/>
          <w:u w:val="single"/>
        </w:rPr>
        <w:t>on the one hand,</w:t>
      </w:r>
      <w:r w:rsidRPr="0096537F">
        <w:rPr>
          <w:color w:val="000000"/>
          <w:sz w:val="16"/>
        </w:rPr>
        <w:t xml:space="preserve"> </w:t>
      </w:r>
      <w:r>
        <w:rPr>
          <w:color w:val="000000"/>
          <w:u w:val="single"/>
          <w:shd w:val="clear" w:color="auto" w:fill="00FFFF"/>
        </w:rPr>
        <w:t>and disability</w:t>
      </w:r>
      <w:r>
        <w:rPr>
          <w:color w:val="000000"/>
          <w:u w:val="single"/>
        </w:rPr>
        <w:t>, on the other.</w:t>
      </w:r>
      <w:r w:rsidRPr="0096537F">
        <w:rPr>
          <w:color w:val="000000"/>
          <w:sz w:val="16"/>
        </w:rPr>
        <w:t xml:space="preserve"> When we talk about “disability,” social modelists hold that we ought to be referring only to a social phenomenon rather than to a medical one. This disconnect is negatively criticized because </w:t>
      </w:r>
      <w:r>
        <w:rPr>
          <w:color w:val="000000"/>
          <w:u w:val="single"/>
        </w:rPr>
        <w:t>it</w:t>
      </w:r>
      <w:r w:rsidRPr="0096537F">
        <w:rPr>
          <w:color w:val="000000"/>
          <w:sz w:val="16"/>
        </w:rPr>
        <w:t xml:space="preserve"> is said to </w:t>
      </w:r>
      <w:r>
        <w:rPr>
          <w:color w:val="000000"/>
          <w:u w:val="single"/>
        </w:rPr>
        <w:t>amputate important dimensions of disabled people’s lives.</w:t>
      </w:r>
      <w:r w:rsidRPr="0096537F">
        <w:rPr>
          <w:color w:val="000000"/>
          <w:sz w:val="16"/>
        </w:rPr>
        <w:t xml:space="preserve"> </w:t>
      </w:r>
      <w:r>
        <w:rPr>
          <w:color w:val="000000"/>
          <w:u w:val="single"/>
          <w:shd w:val="clear" w:color="auto" w:fill="00FFFF"/>
        </w:rPr>
        <w:t>Some people experience disability as an individual rather than a social problem,</w:t>
      </w:r>
      <w:r w:rsidRPr="0096537F">
        <w:rPr>
          <w:color w:val="000000"/>
          <w:sz w:val="16"/>
        </w:rPr>
        <w:t xml:space="preserve"> </w:t>
      </w:r>
      <w:r>
        <w:rPr>
          <w:color w:val="000000"/>
          <w:u w:val="single"/>
        </w:rPr>
        <w:t>such as people with severe and chronic illnesses that cause them constant discomfort.</w:t>
      </w:r>
      <w:r w:rsidRPr="0096537F">
        <w:rPr>
          <w:color w:val="000000"/>
          <w:sz w:val="16"/>
        </w:rPr>
        <w:t xml:space="preserve"> Still </w:t>
      </w:r>
      <w:r>
        <w:rPr>
          <w:color w:val="000000"/>
          <w:u w:val="single"/>
        </w:rPr>
        <w:t>others do not perceive themselves to be an oppressed minority and resist the idea that they have a false consciousness or have internalized the oppression victimizing them</w:t>
      </w:r>
      <w:r w:rsidRPr="0096537F">
        <w:rPr>
          <w:color w:val="000000"/>
          <w:sz w:val="16"/>
        </w:rPr>
        <w:t xml:space="preserve"> (Shakespeare and Watson, 2001, 9). Some may well associate their identity with discrimination (for instance, toward their gender, race, or sexuality) but not mainly with disability. The social model focuses on a standpoint external to these individual experiences of disability and therefore neglects and discredits them (Morris, 1991; Shakespeare and Watson, 2001). Social modelists indeed claim that (these subjective experiences of) impairments ought not to contribute to an understanding of disability. Because the social model of disability creates a clear dichotomy between impairment and disability by denying the causal relation or equivalence between both, let us call this criticism the dichotomy criticism. The dichotomy criticism is the most obvious criticism one can make of the social model. It is also one of the gravest, one that the social model could not survive if it were accurate. It is the most obvious and fatal criticism because it squarely denies its starting point. The initial insight offered by the social modelist is that we ought to take our distance from the medical model because this traditional model of disability is masquerading a social problem as an individual one and is dissimulating social oppression under medical categories and biological misfortune. III. HOW THE DICHOTOMY CRITICISM MERGES INTO THE “NEGLECTING/DENYING IMPAIRMENTS” CRITICISM It is facile to criticize the social model for its claim that we ought to disconnect the notions of impairment and disability because it is their main and most provoking or counterintuitive claim. Critics need to provide arguments to substantiate their criticism and we should expect these arguments to say why it would be unwise to follow the apparently well-founded social modelist agenda of reserving the word “disability” for social barriers and oppression. It is striking, however, how little argument is provided to support the dichotomy criticism per se. These arguments exist,5 but they are not generally brought up along with the dichotomy criticism in a way that would substantiate a constructive discussion about this disagreement. Instead, the denial of the validity or desirability of the impairment/disability distinction is surprisingly tautological. When authors write that “in maintaining that disability is squarely socially caused, the social model theorists are over-socialising their position” (Terzi, 2004, 152), or that “it would be neither straightforward or desirable to make the distinction between impairment and disability that [Oliver] takes for granted” (Shakespeare and Watson, 2001, 18), they are saying little more than that they disagree with making disability an exclusively social affair. When others write that impairment cannot be considered separately from disability “[b]ecause the dichotomy between impairment and disability … is not ontological” (Anastasiou and Kauffman, 2013, 447) or “precisely because impairment and disability are not dichotomous” (Shakespeare, 2014, 25), they are saying little more than “there is no dichotomy because there is no dichotomy.” This kind of answer is evidently insufficient. Social modelists no more take the impairment/disability dichotomy for granted than others take the impairment-disability causality for granted. Social modelists cannot be criticized only for not being in sync with what people commonly mean by “disabilities,” because it is precisely this common meaning that they are denouncing as being rooted in prejudices and oppression. Putting problematic tautological claims aside, many authors substantiate the dichotomy criticism with the claim that the social model underestimates the importance of impairment (Morris, 1991, 10; Anastasiou and Kauffman, 2013, 445). This is a common conceptual confusion that I want to dispel here. The claim that the social model underestimates the importance of impairment does not necessarily support the dichotomy criticism. Instead, it supports what could be called the “Neglecting/Denying Impairments Criticism.” This criticism takes various forms as it attacks various distinct claims that it associates with the social model. It criticizes the social model for “neglecting,” “denigrating,” “denying,” or “dismissing” the phenomenon of impairment (Anastasiou and Kauffman, 2013, 445; Shakespeare, 2014, 18). </w:t>
      </w:r>
      <w:r>
        <w:rPr>
          <w:color w:val="000000"/>
          <w:u w:val="single"/>
        </w:rPr>
        <w:t>Normatively, the social model is criticized for underestimating the intrinsic gravity or badness of impairments or certain biological conditions</w:t>
      </w:r>
      <w:r w:rsidRPr="0096537F">
        <w:rPr>
          <w:color w:val="000000"/>
          <w:sz w:val="16"/>
        </w:rPr>
        <w:t xml:space="preserve"> (Morris, 1991, 10). </w:t>
      </w:r>
      <w:r>
        <w:rPr>
          <w:color w:val="000000"/>
          <w:u w:val="single"/>
        </w:rPr>
        <w:t>Ontologically, it is criticized for denying the objective reality of impairment</w:t>
      </w:r>
      <w:r w:rsidRPr="0096537F">
        <w:rPr>
          <w:color w:val="000000"/>
          <w:sz w:val="16"/>
        </w:rPr>
        <w:t xml:space="preserve"> (Terzi, 2004, 151). </w:t>
      </w:r>
      <w:r>
        <w:rPr>
          <w:color w:val="000000"/>
          <w:u w:val="single"/>
        </w:rPr>
        <w:t xml:space="preserve">Although there is some sophisticated literature arguing </w:t>
      </w:r>
      <w:r>
        <w:rPr>
          <w:color w:val="000000"/>
          <w:u w:val="single"/>
        </w:rPr>
        <w:lastRenderedPageBreak/>
        <w:t>against and in favor of the objective reality of impairment, and whether it should be characterized as a “fact of nature” or a social construct</w:t>
      </w:r>
      <w:r w:rsidRPr="0096537F">
        <w:rPr>
          <w:color w:val="000000"/>
          <w:sz w:val="16"/>
        </w:rPr>
        <w:t xml:space="preserve"> (Abberley, 1987; Amundson, 2000; Vehmas and Mäkelä, 2009, 42; Boorse, 2010), </w:t>
      </w:r>
      <w:r>
        <w:rPr>
          <w:color w:val="000000"/>
          <w:u w:val="single"/>
        </w:rPr>
        <w:t>not all variants of the social model of disability are wedded to a social constructivist view of impairment as they are to a constructivist view of disability</w:t>
      </w:r>
      <w:r w:rsidRPr="0096537F">
        <w:rPr>
          <w:color w:val="000000"/>
          <w:sz w:val="16"/>
        </w:rPr>
        <w:t xml:space="preserve">. Mainstream versions of the social model––or at least its UK version, best represented by Oliver and Finkelstein––simply do not deny that impairments are real and that they matter. </w:t>
      </w:r>
      <w:r>
        <w:rPr>
          <w:color w:val="000000"/>
          <w:u w:val="single"/>
        </w:rPr>
        <w:t>One senses a clear irritation in Michael Oliver’s writings</w:t>
      </w:r>
      <w:r w:rsidRPr="0096537F">
        <w:rPr>
          <w:color w:val="000000"/>
          <w:sz w:val="16"/>
        </w:rPr>
        <w:t xml:space="preserve"> (Oliver, 2013, 1024), </w:t>
      </w:r>
      <w:r>
        <w:rPr>
          <w:color w:val="000000"/>
          <w:u w:val="single"/>
        </w:rPr>
        <w:t>because he has spent two decades repeating that the social model never meant to deny that impairments are real and important or that they may cause real harm independently from social intervention</w:t>
      </w:r>
      <w:r w:rsidRPr="0096537F">
        <w:rPr>
          <w:color w:val="000000"/>
          <w:sz w:val="16"/>
        </w:rPr>
        <w:t xml:space="preserve">: As a severely disabled tetraplegic, who every day of my life needs to make the necessary arrangements to be able to get up in the morning and go to bed at night and, indeed, use the toilet, I find such suggestions galling … Of course, [we] are aware of the limitations that impairments impose. (Oliver, 2009, 48) The social model need not deny that these personal experiences related to biological realities exist and matter or should be taken care of. If anything, </w:t>
      </w:r>
      <w:r>
        <w:rPr>
          <w:color w:val="000000"/>
          <w:u w:val="single"/>
        </w:rPr>
        <w:t>Oliver suggested that a “social model of impairment” be developed alongside a sociology of disability</w:t>
      </w:r>
      <w:r w:rsidRPr="0096537F">
        <w:rPr>
          <w:color w:val="000000"/>
          <w:sz w:val="16"/>
        </w:rPr>
        <w:t xml:space="preserve"> (Oliver, 1996, 42). </w:t>
      </w:r>
      <w:r>
        <w:rPr>
          <w:color w:val="000000"/>
          <w:u w:val="single"/>
        </w:rPr>
        <w:t>What he denies is only the idea that we should call them “disability.”</w:t>
      </w:r>
      <w:r w:rsidRPr="0096537F">
        <w:rPr>
          <w:color w:val="000000"/>
          <w:sz w:val="16"/>
        </w:rPr>
        <w:t xml:space="preserve"> Therefore, the “Neglecting/Denying Impairments Criticism” misses its target (at least when authors aim it at this mainstream social model, as they still do (cf. Anastasiou and Kauffman, 2013)). However, some critics of the social model insist that the Neglecting/Denying Impairments Criticism can count as a Dichotomy Criticism. They argue that the fact of </w:t>
      </w:r>
      <w:r>
        <w:rPr>
          <w:color w:val="000000"/>
          <w:u w:val="single"/>
        </w:rPr>
        <w:t>creating a dichotomy between impairment and disability and of choosing to focus on disability has the harmful implication of undervaluing the importance of impairments.</w:t>
      </w:r>
      <w:r w:rsidRPr="0096537F">
        <w:rPr>
          <w:color w:val="000000"/>
          <w:sz w:val="16"/>
        </w:rPr>
        <w:t xml:space="preserve"> Sometimes, this claim is about the theory itself: it is a necessary implication of the social approach. Sometimes, this claim is about the badness of the consequences that the implementation of such a theory is likely to bring about, empirically speaking (Shakespeare, 2014, 17–9). I believe that the second line of argument is promising because it engages with what the social model actually holds by challenging the way in which it assesses the political cost of using disability to refer to individual or social phenomena. However, before turning to those arguments, I want to suggest how the first kind of criticism made against the social model—according to which its exclusive focus on social dimensions of impairment-related limitations obliterates the importance or existence of personal or individual experiences of “disability”—is either very weak or question-begging and should be abandoned. Here is an illustration of this kind of claim: </w:t>
      </w:r>
      <w:r>
        <w:rPr>
          <w:color w:val="000000"/>
          <w:u w:val="single"/>
        </w:rPr>
        <w:t>The proponents of the social model use the distinction between impairment and disability in a radically different way, that of ontological</w:t>
      </w:r>
      <w:r w:rsidRPr="0096537F">
        <w:rPr>
          <w:color w:val="000000"/>
          <w:sz w:val="16"/>
        </w:rPr>
        <w:t xml:space="preserve"> (or social) </w:t>
      </w:r>
      <w:r>
        <w:rPr>
          <w:color w:val="000000"/>
          <w:u w:val="single"/>
        </w:rPr>
        <w:t>constructionism</w:t>
      </w:r>
      <w:r w:rsidRPr="0096537F">
        <w:rPr>
          <w:color w:val="000000"/>
          <w:sz w:val="16"/>
        </w:rPr>
        <w:t xml:space="preserve">. First, </w:t>
      </w:r>
      <w:r>
        <w:rPr>
          <w:color w:val="000000"/>
          <w:u w:val="single"/>
        </w:rPr>
        <w:t>they draw a vertical line between biological properties and social dimensions of disabilities. After that, they argue only about social processes</w:t>
      </w:r>
      <w:r w:rsidRPr="0096537F">
        <w:rPr>
          <w:color w:val="000000"/>
          <w:sz w:val="16"/>
        </w:rPr>
        <w:t xml:space="preserve">, that is, subject-dependent properties. However, </w:t>
      </w:r>
      <w:r>
        <w:rPr>
          <w:color w:val="000000"/>
          <w:u w:val="single"/>
        </w:rPr>
        <w:t>by choosing to theorize only on sociological grounds, they</w:t>
      </w:r>
      <w:r w:rsidRPr="0096537F">
        <w:rPr>
          <w:color w:val="000000"/>
          <w:sz w:val="16"/>
        </w:rPr>
        <w:t xml:space="preserve"> </w:t>
      </w:r>
      <w:r>
        <w:rPr>
          <w:color w:val="000000"/>
          <w:u w:val="single"/>
          <w:shd w:val="clear" w:color="auto" w:fill="00FFFF"/>
        </w:rPr>
        <w:t>detach</w:t>
      </w:r>
      <w:r w:rsidRPr="0096537F">
        <w:rPr>
          <w:color w:val="000000"/>
          <w:sz w:val="16"/>
        </w:rPr>
        <w:t xml:space="preserve"> </w:t>
      </w:r>
      <w:r>
        <w:rPr>
          <w:color w:val="000000"/>
          <w:u w:val="single"/>
          <w:shd w:val="clear" w:color="auto" w:fill="00FFFF"/>
        </w:rPr>
        <w:t>biological and mental elements from the disabled subject</w:t>
      </w:r>
      <w:r>
        <w:rPr>
          <w:color w:val="000000"/>
          <w:u w:val="single"/>
        </w:rPr>
        <w:t>.</w:t>
      </w:r>
      <w:r w:rsidRPr="0096537F">
        <w:rPr>
          <w:color w:val="000000"/>
          <w:sz w:val="16"/>
        </w:rPr>
        <w:t xml:space="preserve"> As a consequence, </w:t>
      </w:r>
      <w:r>
        <w:rPr>
          <w:color w:val="000000"/>
          <w:u w:val="single"/>
        </w:rPr>
        <w:t>by neglecting or denying the underlying biological conditions of people with disabilities, they</w:t>
      </w:r>
      <w:r w:rsidRPr="0096537F">
        <w:rPr>
          <w:color w:val="000000"/>
          <w:sz w:val="16"/>
        </w:rPr>
        <w:t xml:space="preserve"> </w:t>
      </w:r>
      <w:r>
        <w:rPr>
          <w:color w:val="000000"/>
          <w:u w:val="single"/>
          <w:shd w:val="clear" w:color="auto" w:fill="00FFFF"/>
        </w:rPr>
        <w:t>leave out a big part of</w:t>
      </w:r>
      <w:r w:rsidRPr="0096537F">
        <w:rPr>
          <w:color w:val="000000"/>
          <w:sz w:val="16"/>
        </w:rPr>
        <w:t xml:space="preserve"> </w:t>
      </w:r>
      <w:r>
        <w:rPr>
          <w:color w:val="000000"/>
          <w:u w:val="single"/>
        </w:rPr>
        <w:t>their</w:t>
      </w:r>
      <w:r w:rsidRPr="0096537F">
        <w:rPr>
          <w:color w:val="000000"/>
          <w:sz w:val="16"/>
        </w:rPr>
        <w:t xml:space="preserve"> </w:t>
      </w:r>
      <w:r>
        <w:rPr>
          <w:color w:val="000000"/>
          <w:u w:val="single"/>
          <w:shd w:val="clear" w:color="auto" w:fill="00FFFF"/>
        </w:rPr>
        <w:t>existence a</w:t>
      </w:r>
      <w:r>
        <w:rPr>
          <w:color w:val="000000"/>
          <w:u w:val="single"/>
        </w:rPr>
        <w:t>nd activity</w:t>
      </w:r>
      <w:r w:rsidRPr="0096537F">
        <w:rPr>
          <w:color w:val="000000"/>
          <w:sz w:val="16"/>
        </w:rPr>
        <w:t xml:space="preserve">. Finally, </w:t>
      </w:r>
      <w:r>
        <w:rPr>
          <w:color w:val="000000"/>
          <w:u w:val="single"/>
        </w:rPr>
        <w:t>their disabled subject is not an individual with a full set of properties</w:t>
      </w:r>
      <w:r w:rsidRPr="0096537F">
        <w:rPr>
          <w:color w:val="000000"/>
          <w:sz w:val="16"/>
        </w:rPr>
        <w:t xml:space="preserve"> (biological, psychological, social) </w:t>
      </w:r>
      <w:r>
        <w:rPr>
          <w:color w:val="000000"/>
          <w:u w:val="single"/>
        </w:rPr>
        <w:t>but, at best, a “half-person” with only social properties; a “half-man,” biologically naked and only subjected to social values and roles. In the social</w:t>
      </w:r>
      <w:r w:rsidRPr="0096537F">
        <w:rPr>
          <w:color w:val="000000"/>
          <w:sz w:val="16"/>
        </w:rPr>
        <w:t xml:space="preserve"> </w:t>
      </w:r>
      <w:r>
        <w:rPr>
          <w:color w:val="000000"/>
          <w:u w:val="single"/>
        </w:rPr>
        <w:t>model, the methodological distinction between impairment and disability gradually slides into a false distinction that assumes an ontological quality.</w:t>
      </w:r>
      <w:r w:rsidRPr="0096537F">
        <w:rPr>
          <w:color w:val="000000"/>
          <w:sz w:val="16"/>
        </w:rPr>
        <w:t xml:space="preserve"> </w:t>
      </w:r>
      <w:r>
        <w:rPr>
          <w:color w:val="000000"/>
          <w:u w:val="single"/>
          <w:shd w:val="clear" w:color="auto" w:fill="00FFFF"/>
        </w:rPr>
        <w:t>This</w:t>
      </w:r>
      <w:r w:rsidRPr="0096537F">
        <w:rPr>
          <w:color w:val="000000"/>
          <w:sz w:val="16"/>
        </w:rPr>
        <w:t xml:space="preserve"> </w:t>
      </w:r>
      <w:r>
        <w:rPr>
          <w:color w:val="000000"/>
          <w:u w:val="single"/>
        </w:rPr>
        <w:t>is a basic tool of social constructionism, which</w:t>
      </w:r>
      <w:r w:rsidRPr="0096537F">
        <w:rPr>
          <w:color w:val="000000"/>
          <w:sz w:val="16"/>
        </w:rPr>
        <w:t xml:space="preserve"> </w:t>
      </w:r>
      <w:r>
        <w:rPr>
          <w:color w:val="000000"/>
          <w:u w:val="single"/>
          <w:shd w:val="clear" w:color="auto" w:fill="00FFFF"/>
        </w:rPr>
        <w:t>results in reducing</w:t>
      </w:r>
      <w:r w:rsidRPr="0096537F">
        <w:rPr>
          <w:color w:val="000000"/>
          <w:sz w:val="16"/>
        </w:rPr>
        <w:t xml:space="preserve"> </w:t>
      </w:r>
      <w:r>
        <w:rPr>
          <w:color w:val="000000"/>
          <w:u w:val="single"/>
        </w:rPr>
        <w:t>the multidimensionality of</w:t>
      </w:r>
      <w:r w:rsidRPr="0096537F">
        <w:rPr>
          <w:color w:val="000000"/>
          <w:sz w:val="16"/>
        </w:rPr>
        <w:t xml:space="preserve"> </w:t>
      </w:r>
      <w:r>
        <w:rPr>
          <w:color w:val="000000"/>
          <w:u w:val="single"/>
          <w:shd w:val="clear" w:color="auto" w:fill="00FFFF"/>
        </w:rPr>
        <w:t>disability in a single-sided social constructionist dimension—</w:t>
      </w:r>
      <w:r>
        <w:rPr>
          <w:color w:val="000000"/>
          <w:u w:val="single"/>
        </w:rPr>
        <w:t>a narrow caricature of real human conditions and</w:t>
      </w:r>
      <w:r w:rsidRPr="0096537F">
        <w:rPr>
          <w:color w:val="000000"/>
          <w:sz w:val="16"/>
        </w:rPr>
        <w:t xml:space="preserve"> </w:t>
      </w:r>
      <w:r>
        <w:rPr>
          <w:color w:val="000000"/>
          <w:u w:val="single"/>
          <w:shd w:val="clear" w:color="auto" w:fill="00FFFF"/>
        </w:rPr>
        <w:t>considering disabled humans as “half-humans.</w:t>
      </w:r>
      <w:r>
        <w:rPr>
          <w:color w:val="000000"/>
          <w:u w:val="single"/>
        </w:rPr>
        <w:t>”</w:t>
      </w:r>
      <w:r w:rsidRPr="0096537F">
        <w:rPr>
          <w:color w:val="000000"/>
          <w:sz w:val="16"/>
        </w:rPr>
        <w:t xml:space="preserve"> (Anastasiou and Kauffman, 2013, 445) Oliver has answered to this kind of criticism that he does not mean to represent the whole of personal experiences of limitations, pains, or vulnerabilities, but only the experience of being socially oppressed or limited. It is simply a “conceptual misunderstanding” to expect more from his theory: “the social model is not about the personal experience of impairment but the collective experience of disablement” (Oliver, 2009, 48). It is hard to see how social modelists, focus on social oppression, and institutionalized ableism would imply that they do not care about, or discredit, other dimensions of human welfare. Yet, the argument presented above capitalizes on this sort of ad hominem evaluation. To illustrate how tempting and yet dangerously speculative this kind of criticism is, consider another example: a similar argument could be levied against John Rawls for developing a contractualist theory of distributive justice that does not conceptualize severely disabled people as subjects of justice. The fate of these individuals is left for moral and political philosophers to determine at a later time. This is because Rawls’s key interest, i.e., what he sees as “the fundamental question of political justice,” is “what is the most appropriate conception of justice for specifying the terms of social cooperation between citizens regarded as free and equal, and as normal and fully cooperating members of society over a complete life?” (Rawls, 1993, 20). The automatic assumption that not spending one’s academic or even political effort on a cause means that one thinks little of the value of that cause or even that it does not exist is wrongheaded. Granted, it can be the case, in certain academic or political specific contexts, that ignoring an issue speaks volume, but it is far from obvious what exactly is being voluminously spoken. It could be, for instance, a particular theorist’s belief or worldview. To judge people for picking the wrong value to spend their time maximizing or engaging with (for learning German instead of Spanish, for instance) is a rather epistemologically presumptuous terrain for one to step on. To </w:t>
      </w:r>
      <w:r w:rsidRPr="0096537F">
        <w:rPr>
          <w:color w:val="000000"/>
          <w:sz w:val="16"/>
        </w:rPr>
        <w:lastRenderedPageBreak/>
        <w:t xml:space="preserve">further imply that valuing one thing implies undervaluing another is similarly risky.6 </w:t>
      </w:r>
      <w:r>
        <w:rPr>
          <w:color w:val="000000"/>
          <w:u w:val="single"/>
        </w:rPr>
        <w:t>The issue is that focusing on the limitations that society imposes on people with impairments is certainly a worthwhile endeavor, and that to read in it a denial of the importance of other political and philosophical items––either by putting on a psychoanalyst hat or by finding it to be a necessary implication of one’s theory within a specific cultural context where this theory may become an ideological vector––is a conceptually and empirically dubious effort. It would also jeopardize all scientific or philosophical endeavors by keeping their validity hostage to a dangerously speculative scrutiny at best and an ideological witch-hunt at worst.</w:t>
      </w:r>
      <w:r w:rsidRPr="0096537F">
        <w:rPr>
          <w:color w:val="000000"/>
          <w:sz w:val="16"/>
        </w:rPr>
        <w:t xml:space="preserve"> Just like Rawls thought that the key question of political justice was a contractual one, social modelists think that the key question of disability is a social one. It may be held that both are wrong in thinking this, but not that they do not care about other issues, such as the personal experiences of disabled people. Indeed, both have explicitly attested to the contrary. We have to take these arguments at face value if we are to respect the kind of rational discussion that philosophy aims at achieving. Suspicions of prejudices or harmful cultural consequences lurking behind a theory can be used by a critic to better detect the weak points of an argument (inaccurate or conceptually implausible premises), but it is these formal weaknesses that must serve to discredit an argument, not the suspicions. Unless they can avoid falling in the previously mentioned traps, I therefore suggest that </w:t>
      </w:r>
      <w:r>
        <w:rPr>
          <w:color w:val="000000"/>
          <w:u w:val="single"/>
        </w:rPr>
        <w:t>critics of the social model should no longer use the impairment/disability dichotomy and/or the exclusive theoretical commitment of the social model on social oppression and barriers as indications of a shortcoming inherent to the theory itself. To blame the social model for proposing a truncated ontology of human beings is “to criticize the social model for not being something that it has never claimed to</w:t>
      </w:r>
      <w:r w:rsidRPr="0096537F">
        <w:rPr>
          <w:color w:val="000000"/>
          <w:sz w:val="16"/>
        </w:rPr>
        <w:t xml:space="preserve"> </w:t>
      </w:r>
      <w:r>
        <w:rPr>
          <w:color w:val="000000"/>
          <w:u w:val="single"/>
        </w:rPr>
        <w:t>be”</w:t>
      </w:r>
      <w:r w:rsidRPr="0096537F">
        <w:rPr>
          <w:color w:val="000000"/>
          <w:sz w:val="16"/>
        </w:rPr>
        <w:t xml:space="preserve"> (Oliver, 2009, 49). To further suggest that social modelists are implicitly adopting such an ontology is either question-begging or too speculative and weak an argument. IV. CAN THE DICHOTOMY CRITICISM BE CONCEPTUALLY SUBSTANTIATED? To sum up, </w:t>
      </w:r>
      <w:r>
        <w:rPr>
          <w:color w:val="000000"/>
          <w:u w:val="single"/>
        </w:rPr>
        <w:t>social modelists do not deny that impairments exist or matter.</w:t>
      </w:r>
      <w:r w:rsidRPr="0096537F">
        <w:rPr>
          <w:color w:val="000000"/>
          <w:sz w:val="16"/>
        </w:rPr>
        <w:t xml:space="preserve"> However, </w:t>
      </w:r>
      <w:r>
        <w:rPr>
          <w:color w:val="000000"/>
          <w:u w:val="single"/>
        </w:rPr>
        <w:t>they do deny that impairments should in any way be called, or seen as causing, disabilities.</w:t>
      </w:r>
      <w:r w:rsidRPr="0096537F">
        <w:rPr>
          <w:color w:val="000000"/>
          <w:sz w:val="16"/>
        </w:rPr>
        <w:t xml:space="preserve"> As we saw, criticisms of that view (the Dichotomy Criticism) take some tautological or speculative forms that are dead-ends. </w:t>
      </w:r>
      <w:r>
        <w:rPr>
          <w:color w:val="000000"/>
          <w:u w:val="single"/>
        </w:rPr>
        <w:t>The critics hold that disability is at least partly due to impairment or biological conditions. The social view holds</w:t>
      </w:r>
      <w:r w:rsidRPr="0096537F">
        <w:rPr>
          <w:color w:val="000000"/>
          <w:sz w:val="16"/>
        </w:rPr>
        <w:t xml:space="preserve"> </w:t>
      </w:r>
      <w:r>
        <w:rPr>
          <w:color w:val="000000"/>
          <w:u w:val="single"/>
        </w:rPr>
        <w:t>that disability is wholly caused by socially constructed barriers. The social model could limit itself to a strictly pragmatic claim: we ought to reserve the name of “disability” for social oppression alone because of the bad consequences that doing otherwise would have</w:t>
      </w:r>
      <w:r w:rsidRPr="0096537F">
        <w:rPr>
          <w:color w:val="000000"/>
          <w:sz w:val="16"/>
        </w:rPr>
        <w:t xml:space="preserve">. We will examine this claim afterward. </w:t>
      </w:r>
      <w:r>
        <w:rPr>
          <w:color w:val="000000"/>
          <w:u w:val="single"/>
        </w:rPr>
        <w:t>However,</w:t>
      </w:r>
      <w:r w:rsidRPr="0096537F">
        <w:rPr>
          <w:color w:val="000000"/>
          <w:sz w:val="16"/>
        </w:rPr>
        <w:t xml:space="preserve"> </w:t>
      </w:r>
      <w:r>
        <w:rPr>
          <w:color w:val="000000"/>
          <w:u w:val="single"/>
          <w:shd w:val="clear" w:color="auto" w:fill="00FFFF"/>
        </w:rPr>
        <w:t>social modelists</w:t>
      </w:r>
      <w:r w:rsidRPr="0096537F">
        <w:rPr>
          <w:color w:val="000000"/>
          <w:sz w:val="16"/>
        </w:rPr>
        <w:t xml:space="preserve"> </w:t>
      </w:r>
      <w:r>
        <w:rPr>
          <w:color w:val="000000"/>
          <w:u w:val="single"/>
        </w:rPr>
        <w:t>are</w:t>
      </w:r>
      <w:r w:rsidRPr="0096537F">
        <w:rPr>
          <w:color w:val="000000"/>
          <w:sz w:val="16"/>
        </w:rPr>
        <w:t xml:space="preserve"> (or at least many of them sound) </w:t>
      </w:r>
      <w:r>
        <w:rPr>
          <w:color w:val="000000"/>
          <w:u w:val="single"/>
        </w:rPr>
        <w:t>ontologically bolder and</w:t>
      </w:r>
      <w:r w:rsidRPr="0096537F">
        <w:rPr>
          <w:color w:val="000000"/>
          <w:sz w:val="16"/>
        </w:rPr>
        <w:t xml:space="preserve"> </w:t>
      </w:r>
      <w:r>
        <w:rPr>
          <w:color w:val="000000"/>
          <w:u w:val="single"/>
          <w:shd w:val="clear" w:color="auto" w:fill="00FFFF"/>
        </w:rPr>
        <w:t>reserve the term of “disability” to connote a “social situation</w:t>
      </w:r>
      <w:r>
        <w:rPr>
          <w:color w:val="000000"/>
          <w:u w:val="single"/>
        </w:rPr>
        <w:t>”</w:t>
      </w:r>
      <w:r w:rsidRPr="0096537F">
        <w:rPr>
          <w:color w:val="000000"/>
          <w:sz w:val="16"/>
        </w:rPr>
        <w:t xml:space="preserve"> (UPIAS, 1976, 3–4) </w:t>
      </w:r>
      <w:r>
        <w:rPr>
          <w:color w:val="000000"/>
          <w:u w:val="single"/>
        </w:rPr>
        <w:t>out of politico-semantic opportunism</w:t>
      </w:r>
      <w:r w:rsidRPr="0096537F">
        <w:rPr>
          <w:color w:val="000000"/>
          <w:sz w:val="16"/>
        </w:rPr>
        <w:t xml:space="preserve">. For instance, social modelists traditionally use a historical-materialist line of argument to argue that disability is a “social relationship.” To understand disability, they claim, is to understand “a definite relationship to the way in which the material conditions of life are created and recreated” (Finkelstein, 1980, 9; Oliver, 1990). The immediate answer to that claim is a counterexample: many individuals who would uncontroversially be said to qualify as “disabled” in society would still be “disabled” if a Utopian discrimination-free society came about (Terzi, 2004). Blindness, for instance, would still constitute a biological dysfunction that would cause, independently of social structures, many experienced limitations. The social modelist’s counter-answer is that the blind person is only disabled when society disables her. Otherwise, she is impaired or limited, but not disabled. These claims and counter-claims make it look like both sides to the debate are emitting a semantic fiat. This is a natural place to already state my conclusion: they are, but their attempt to justify it would be better served by political rather than ontological arguments. Both sides have important but distinct concerns, and their war over naming their respective concern “disability” is doomed to fail. Here is how it could have succeeded. Their fundamental dissension has to do with the causal dimension of disability (whether it is caused by biology or society). </w:t>
      </w:r>
      <w:r>
        <w:rPr>
          <w:color w:val="000000"/>
          <w:u w:val="single"/>
        </w:rPr>
        <w:t>In order for</w:t>
      </w:r>
      <w:r w:rsidRPr="0096537F">
        <w:rPr>
          <w:color w:val="000000"/>
          <w:sz w:val="16"/>
        </w:rPr>
        <w:t xml:space="preserve"> </w:t>
      </w:r>
      <w:r>
        <w:rPr>
          <w:color w:val="000000"/>
          <w:u w:val="single"/>
        </w:rPr>
        <w:t>the ontological disagreement to progress, we need a benchmark definition that does not include a prior commitment to either view, that is, a definition of “disability” that is neutral on the causality issue. The party who comes up with (1) the most convincing causality-neutral definition of disability that (2) then is best matched by their causality-committed definition of disability will have provided a valid argument for integrating their view of causality in the definition of disability.</w:t>
      </w:r>
      <w:r w:rsidRPr="0096537F">
        <w:rPr>
          <w:color w:val="000000"/>
          <w:sz w:val="16"/>
        </w:rPr>
        <w:t xml:space="preserve"> A neutral definition of disability could look like this one: Disability is not only a (1) limitation (e.g., like not being able to read minds), but (2) a limitation that one has which most people around one do not have (it would have statistical and species-related features). (3) It is a long-lasting or recurrent state and (4) it affects people with an impairment, understood as a biological dysfunction.7 However, it turns out that </w:t>
      </w:r>
      <w:r>
        <w:rPr>
          <w:color w:val="000000"/>
          <w:u w:val="single"/>
          <w:shd w:val="clear" w:color="auto" w:fill="00FFFF"/>
        </w:rPr>
        <w:t>any such definition will be incomplete because all sides agree that disability has a normative component</w:t>
      </w:r>
      <w:r>
        <w:rPr>
          <w:color w:val="000000"/>
          <w:u w:val="single"/>
        </w:rPr>
        <w:t>, in that it calls for a response, medical, social, or otherwise. To know how to respond to disability, one must know the roots of disability: one must know, therefore, what causes the aspects of disability that must be addressed</w:t>
      </w:r>
      <w:r w:rsidRPr="0096537F">
        <w:rPr>
          <w:color w:val="000000"/>
          <w:sz w:val="16"/>
        </w:rPr>
        <w:t xml:space="preserve">. A thinner concept is imaginable but would be unhelpful. If the idea of causality is key to the notion of disability, disability would be an essentially contested concept.8 If disability is a relational, </w:t>
      </w:r>
      <w:r w:rsidRPr="0096537F">
        <w:rPr>
          <w:color w:val="000000"/>
          <w:sz w:val="16"/>
        </w:rPr>
        <w:lastRenderedPageBreak/>
        <w:t xml:space="preserve">comparativist, normative notion, an uncontested notion of disability would be a holy grail. It would provide clear answers to a plethora of difficult moral questions concerning whether and how stringently society must attend to the needs of disabled people. We must examine my claim that an axiologically neutral concept of disability would not do much work in solving these difficult questions: is it really the case? Anita Silvers was perceptive to the problem of different theorists or practitioners speaking at cross-purposes when using the concept of disability. This essay also unmasks some confusions typical of this mutual misunderstanding. I am, however, skeptical that conceptual disagreements about the ontology of disability can, or should, be overcome (although I believe that political and empirical disagreement about the consequences of the use of a specific definition of disability might be). Silvers, however, appears more optimistic and proposes a neutral concept of disability. She suggests “some constituents of, and constraints upon the adequacy of, [a neutral notion of disability],” that is, a notion of disability that is not value-laden (Silvers, 2003, 473). Silvers is particularly interested in suspending the assumption of neutral or positive value associated with being disabled.9 (She is particularly interested in the conceptual clashes between bioethicists and disability advocates, just as I am interested in the conceptual disagreement between proponents of individualist and social disability models.) According to her neutral view of disability, one should assume neither that being disabled makes one’s life worse off (she associates this view with the bioethicists) nor that it is neutral (she associates this view with disability theorists). To say that “disability” can connote both positively and negatively valued states does not necessarily translate into a neutral notion of disability. It can just as well translate into two categories of disabilities: those that have (a) no negative impact on the person and those that are (b) negatively value-laden. That seems plausible, if not evident. Silvers suggests that we take “disability” to mean (c) a neutral notion that has not yet fallen into either category (a) or (b). Surely that is good advice for theorists who assume that all disabilities are to be negatively valued and for theorists who assume that all negative value of disability is medically and socially constructed. These two sides appear sometimes unduly to generalize what only holds for some cases of disability. However, I wonder how much philosophical work this neutral notion of disability is supposed to accomplish. My worry is that it is limited to allowing heated debates to cool down. If so, it would contribute to a discursive ethics between proponents of the medical and of the social models, or between (most) (utilitarian) bioethicists and (most) disability theorists. As such, a proto-axiological (i.e., yet to be qualified in terms of value) version of disability is useful but only plays the role of a modest, tactful, peaceful, explicitly ontologically fallible way to engage with contrary views. My concern is that it does not help us otherwise. To put my point more forcefully, Silvers’s proposal could be read as a proposal to abandon the notion of “disability” altogether from ethical discussions and deal with more specific value-laden elements––such as pain, loss of options, limitations (including particular socially-caused limitations), oppression, etc.––instead of the blanket, ambiguous notion of disability, which could, or not, imply all, some, or none of these other notions. This is undoubtedly one of Silvers’s explicit ambitions: that we do not conflate disability with these. What to make, then, of her proposal to develop a “theory” based on a neutral account of disability (Silvers, 2003, 485)? I am not sure that this idea qualifies as a theory as much as a call to keep existing social/medical/normalizing theories in their proper places. It reminds us not to jump the gun by assuming that disability is a bad thing or by assuming that it can never be intrinsically bad but that only social failures create (it and) its badness. However, disability becomes ethically interesting as a phenomenon when it is value-laden, and so it seems that we will quickly have to drop the general proto-axiological/neutral conception of disability as the moral and political discussion about any particular case progress. I note that the neutral conception of disability may still have an identity-building use; this use might helpfully remain value-neutral. Silvers’s analogy with the “construction of a neutral conceptualization of women’s differences” as “one of the great conceptual achievements of the twentieth century” points in this direction (Silvers, 2003, 483). A space for women and disabled people to say “I am neither better or worse off; I am just different” seems desirable, but that kind of claim may be more profitable within identity-building endeavors or claims for recognition than within the kind of moral and political discussions that Silvers has in mind (notably, on issues of inclusion and redistribution).10 To be potentially valued (or associated with more specific notions that are valued) in positive, negative, and neutral ways does not make a concept neutral: it makes it pluralistic value-wise. This is why I find that Silvers’s argument, while pointing to the “possibility and desirability of constructing a neutral conception of disability,” actually buttresses the case for letting go of the essentially contested concept of “disability” in ethical discussions and using more specific items of discussion, such as “oppression” or “physical pain and discomfort.” “Disability” could still be used as a shorthand for these notions: disability qua oppression, disability qua medical condition, etc. It could be that some of these understandings of disability would be wrongheaded (such as disability qua tragedy or disability qua punishment for sinful former lives), but one would then criticize these specific notions (such as being punished for a sinful former life) for their own wrongheadedness, rather than for not matching an objective concept of “disability.” I conclude that (1) </w:t>
      </w:r>
      <w:r>
        <w:rPr>
          <w:color w:val="000000"/>
          <w:u w:val="single"/>
          <w:shd w:val="clear" w:color="auto" w:fill="00FFFF"/>
        </w:rPr>
        <w:t>the concept of “disability” cannot be used as an objective ontological benchmark because disability is too contested a concept</w:t>
      </w:r>
      <w:r w:rsidRPr="0096537F">
        <w:rPr>
          <w:color w:val="000000"/>
          <w:sz w:val="16"/>
        </w:rPr>
        <w:t xml:space="preserve"> and (2) a neutral version of this conception would not take us far enough to settle substantial disagreements.</w:t>
      </w:r>
    </w:p>
    <w:p w14:paraId="5CE4F8BE" w14:textId="77777777" w:rsidR="00836E34" w:rsidRDefault="00836E34" w:rsidP="00836E34">
      <w:pPr>
        <w:pStyle w:val="Heading4"/>
        <w:shd w:val="clear" w:color="auto" w:fill="FFFFFF"/>
        <w:spacing w:line="278" w:lineRule="atLeast"/>
        <w:rPr>
          <w:rFonts w:cs="Calibri"/>
          <w:color w:val="222222"/>
          <w:szCs w:val="26"/>
        </w:rPr>
      </w:pPr>
      <w:r>
        <w:rPr>
          <w:rFonts w:cs="Calibri"/>
          <w:color w:val="222222"/>
          <w:szCs w:val="26"/>
        </w:rPr>
        <w:t>The </w:t>
      </w:r>
      <w:r>
        <w:rPr>
          <w:rFonts w:cs="Calibri"/>
          <w:color w:val="222222"/>
          <w:szCs w:val="26"/>
          <w:u w:val="single"/>
        </w:rPr>
        <w:t>performance</w:t>
      </w:r>
      <w:r>
        <w:rPr>
          <w:rFonts w:cs="Calibri"/>
          <w:color w:val="222222"/>
          <w:szCs w:val="26"/>
        </w:rPr>
        <w:t> and </w:t>
      </w:r>
      <w:r>
        <w:rPr>
          <w:rFonts w:cs="Calibri"/>
          <w:color w:val="222222"/>
          <w:szCs w:val="26"/>
          <w:u w:val="single"/>
        </w:rPr>
        <w:t>positionality</w:t>
      </w:r>
      <w:r>
        <w:rPr>
          <w:rFonts w:cs="Calibri"/>
          <w:color w:val="222222"/>
          <w:szCs w:val="26"/>
        </w:rPr>
        <w:t> of the 1AC posits </w:t>
      </w:r>
      <w:r>
        <w:rPr>
          <w:rFonts w:cs="Calibri"/>
          <w:color w:val="222222"/>
          <w:szCs w:val="26"/>
          <w:u w:val="single"/>
        </w:rPr>
        <w:t>art as research</w:t>
      </w:r>
      <w:r>
        <w:rPr>
          <w:rFonts w:cs="Calibri"/>
          <w:color w:val="222222"/>
          <w:szCs w:val="26"/>
        </w:rPr>
        <w:t>---a focus on content over form passifies its political potential</w:t>
      </w:r>
    </w:p>
    <w:p w14:paraId="5727780C" w14:textId="77777777" w:rsidR="00836E34" w:rsidRDefault="00836E34" w:rsidP="00836E34">
      <w:pPr>
        <w:shd w:val="clear" w:color="auto" w:fill="FFFFFF"/>
        <w:spacing w:line="235" w:lineRule="atLeast"/>
        <w:rPr>
          <w:color w:val="222222"/>
        </w:rPr>
      </w:pPr>
      <w:r>
        <w:rPr>
          <w:b/>
          <w:bCs/>
          <w:color w:val="002060"/>
          <w:sz w:val="26"/>
          <w:szCs w:val="26"/>
        </w:rPr>
        <w:t>Richardson 10</w:t>
      </w:r>
      <w:r>
        <w:rPr>
          <w:color w:val="222222"/>
        </w:rPr>
        <w:t> [Joanne Richardson (M.A. in philosophy, New York University, and postgraduate studies in critical theory and film &amp; video, Duke University), "At the Crossroads of Art and Activism," IDEA: Arts + Society, nr. 35, </w:t>
      </w:r>
      <w:hyperlink r:id="rId9" w:tgtFrame="_blank" w:history="1">
        <w:r>
          <w:rPr>
            <w:rStyle w:val="Hyperlink"/>
            <w:color w:val="1155CC"/>
          </w:rPr>
          <w:t>http://subsol.c3.hu/subsol_2/contributors3/richardsontext5.html</w:t>
        </w:r>
      </w:hyperlink>
      <w:r>
        <w:rPr>
          <w:color w:val="222222"/>
        </w:rPr>
        <w:t>, ashtar]</w:t>
      </w:r>
    </w:p>
    <w:p w14:paraId="20355B33" w14:textId="77777777" w:rsidR="00836E34" w:rsidRDefault="00836E34" w:rsidP="00836E34">
      <w:pPr>
        <w:shd w:val="clear" w:color="auto" w:fill="FFFFFF"/>
        <w:spacing w:line="235" w:lineRule="atLeast"/>
        <w:rPr>
          <w:color w:val="222222"/>
        </w:rPr>
      </w:pPr>
      <w:r>
        <w:rPr>
          <w:color w:val="222222"/>
          <w:sz w:val="16"/>
          <w:szCs w:val="16"/>
        </w:rPr>
        <w:lastRenderedPageBreak/>
        <w:t>During the past decade art </w:t>
      </w:r>
      <w:r>
        <w:rPr>
          <w:color w:val="222222"/>
          <w:shd w:val="clear" w:color="auto" w:fill="00FFFF"/>
        </w:rPr>
        <w:t>institutions have</w:t>
      </w:r>
      <w:r>
        <w:rPr>
          <w:color w:val="222222"/>
        </w:rPr>
        <w:t> developed </w:t>
      </w:r>
      <w:r>
        <w:rPr>
          <w:color w:val="222222"/>
          <w:shd w:val="clear" w:color="auto" w:fill="00FFFF"/>
        </w:rPr>
        <w:t>an interest in</w:t>
      </w:r>
      <w:r>
        <w:rPr>
          <w:color w:val="222222"/>
          <w:sz w:val="16"/>
          <w:szCs w:val="16"/>
        </w:rPr>
        <w:t> works engaging with local struggles or the alter-globalization movement more generally, especially works on the borders of documentary video. This tendency is sometimes referred to as engaged art or </w:t>
      </w:r>
      <w:r>
        <w:rPr>
          <w:b/>
          <w:bCs/>
          <w:color w:val="222222"/>
          <w:shd w:val="clear" w:color="auto" w:fill="00FFFF"/>
        </w:rPr>
        <w:t>activist art</w:t>
      </w:r>
      <w:r>
        <w:rPr>
          <w:color w:val="222222"/>
          <w:shd w:val="clear" w:color="auto" w:fill="00FFFF"/>
        </w:rPr>
        <w:t>, though</w:t>
      </w:r>
      <w:r>
        <w:rPr>
          <w:color w:val="222222"/>
        </w:rPr>
        <w:t> there's been </w:t>
      </w:r>
      <w:r>
        <w:rPr>
          <w:color w:val="222222"/>
          <w:shd w:val="clear" w:color="auto" w:fill="00FFFF"/>
        </w:rPr>
        <w:t>little</w:t>
      </w:r>
      <w:r>
        <w:rPr>
          <w:color w:val="222222"/>
        </w:rPr>
        <w:t> theoretical </w:t>
      </w:r>
      <w:r>
        <w:rPr>
          <w:color w:val="222222"/>
          <w:shd w:val="clear" w:color="auto" w:fill="00FFFF"/>
        </w:rPr>
        <w:t>reflection</w:t>
      </w:r>
      <w:r>
        <w:rPr>
          <w:color w:val="222222"/>
        </w:rPr>
        <w:t> about what defines it </w:t>
      </w:r>
      <w:r>
        <w:rPr>
          <w:b/>
          <w:bCs/>
          <w:color w:val="222222"/>
          <w:shd w:val="clear" w:color="auto" w:fill="00FFFF"/>
        </w:rPr>
        <w:t>beyond</w:t>
      </w:r>
      <w:r>
        <w:rPr>
          <w:b/>
          <w:bCs/>
          <w:color w:val="222222"/>
        </w:rPr>
        <w:t> its choice of </w:t>
      </w:r>
      <w:r>
        <w:rPr>
          <w:b/>
          <w:bCs/>
          <w:color w:val="222222"/>
          <w:shd w:val="clear" w:color="auto" w:fill="00FFFF"/>
        </w:rPr>
        <w:t>content</w:t>
      </w:r>
      <w:r>
        <w:rPr>
          <w:color w:val="222222"/>
          <w:sz w:val="16"/>
          <w:szCs w:val="16"/>
        </w:rPr>
        <w:t>. Disciplines such as </w:t>
      </w:r>
      <w:r>
        <w:rPr>
          <w:color w:val="222222"/>
        </w:rPr>
        <w:t>philosophy and anthropology have produced</w:t>
      </w:r>
      <w:r>
        <w:rPr>
          <w:color w:val="222222"/>
          <w:sz w:val="16"/>
          <w:szCs w:val="16"/>
        </w:rPr>
        <w:t> interesting </w:t>
      </w:r>
      <w:r>
        <w:rPr>
          <w:color w:val="222222"/>
        </w:rPr>
        <w:t>concepts</w:t>
      </w:r>
      <w:r>
        <w:rPr>
          <w:color w:val="222222"/>
          <w:sz w:val="16"/>
          <w:szCs w:val="16"/>
        </w:rPr>
        <w:t>, like those of the organic intellectual or the action researcher, </w:t>
      </w:r>
      <w:r>
        <w:rPr>
          <w:color w:val="222222"/>
        </w:rPr>
        <w:t>which invoke a different mode of knowledge that doesn't attempt to extract information from an object of study, but tries to create a common know-how that can alter people's local environment</w:t>
      </w:r>
      <w:r>
        <w:rPr>
          <w:color w:val="222222"/>
          <w:sz w:val="16"/>
          <w:szCs w:val="16"/>
        </w:rPr>
        <w:t>. It's only in the last 5 years that art </w:t>
      </w:r>
      <w:r>
        <w:rPr>
          <w:color w:val="222222"/>
        </w:rPr>
        <w:t>historians and theorists have started to reflect more seriously about the </w:t>
      </w:r>
      <w:r>
        <w:rPr>
          <w:b/>
          <w:bCs/>
          <w:color w:val="222222"/>
        </w:rPr>
        <w:t>forms of knowledge</w:t>
      </w:r>
      <w:r>
        <w:rPr>
          <w:color w:val="222222"/>
        </w:rPr>
        <w:t> produced by art</w:t>
      </w:r>
      <w:r>
        <w:rPr>
          <w:color w:val="222222"/>
          <w:sz w:val="16"/>
          <w:szCs w:val="16"/>
        </w:rPr>
        <w:t> – </w:t>
      </w:r>
      <w:r>
        <w:rPr>
          <w:color w:val="222222"/>
        </w:rPr>
        <w:t>although their analysis tends to get stuck within the</w:t>
      </w:r>
      <w:r>
        <w:rPr>
          <w:color w:val="222222"/>
          <w:sz w:val="16"/>
          <w:szCs w:val="16"/>
        </w:rPr>
        <w:t> currently trendy </w:t>
      </w:r>
      <w:r>
        <w:rPr>
          <w:color w:val="222222"/>
        </w:rPr>
        <w:t>label of “</w:t>
      </w:r>
      <w:r>
        <w:rPr>
          <w:b/>
          <w:bCs/>
          <w:color w:val="222222"/>
        </w:rPr>
        <w:t>artistic research</w:t>
      </w:r>
      <w:r>
        <w:rPr>
          <w:color w:val="222222"/>
        </w:rPr>
        <w:t>.”</w:t>
      </w:r>
    </w:p>
    <w:p w14:paraId="39F86A27" w14:textId="77777777" w:rsidR="00836E34" w:rsidRDefault="00836E34" w:rsidP="00836E34">
      <w:pPr>
        <w:shd w:val="clear" w:color="auto" w:fill="FFFFFF"/>
        <w:spacing w:line="235" w:lineRule="atLeast"/>
        <w:rPr>
          <w:color w:val="222222"/>
        </w:rPr>
      </w:pPr>
      <w:r>
        <w:rPr>
          <w:color w:val="222222"/>
          <w:sz w:val="16"/>
          <w:szCs w:val="16"/>
        </w:rPr>
        <w:t>In its broadest sense, </w:t>
      </w:r>
      <w:r>
        <w:rPr>
          <w:color w:val="222222"/>
        </w:rPr>
        <w:t>research suggests a detailed study for the purpose of reaching a new understanding</w:t>
      </w:r>
      <w:r>
        <w:rPr>
          <w:color w:val="222222"/>
          <w:sz w:val="16"/>
          <w:szCs w:val="16"/>
        </w:rPr>
        <w:t>. It comes from the French “recherche,” which means to search closely - or literally, to search again. But research is usually understood more narrowly as a scientific investigation or scholarly inquiry that follows systematic protocols and aims to find an answer to a specific question. Since it's obvious that this is not what art does, </w:t>
      </w:r>
      <w:r>
        <w:rPr>
          <w:color w:val="222222"/>
        </w:rPr>
        <w:t>most reflections on </w:t>
      </w:r>
      <w:r>
        <w:rPr>
          <w:color w:val="222222"/>
          <w:shd w:val="clear" w:color="auto" w:fill="00FFFF"/>
        </w:rPr>
        <w:t>artistic research</w:t>
      </w:r>
      <w:r>
        <w:rPr>
          <w:color w:val="222222"/>
        </w:rPr>
        <w:t> have sought to define what differentiates it from scientific research – namely, its non-discursive or somatic character, its </w:t>
      </w:r>
      <w:r>
        <w:rPr>
          <w:b/>
          <w:bCs/>
          <w:color w:val="222222"/>
        </w:rPr>
        <w:t>admission of subjectivity</w:t>
      </w:r>
      <w:r>
        <w:rPr>
          <w:color w:val="222222"/>
        </w:rPr>
        <w:t> rather than objective neutrality, and its emphasis on the </w:t>
      </w:r>
      <w:r>
        <w:rPr>
          <w:b/>
          <w:bCs/>
          <w:color w:val="222222"/>
        </w:rPr>
        <w:t>process of searching</w:t>
      </w:r>
      <w:r>
        <w:rPr>
          <w:color w:val="222222"/>
        </w:rPr>
        <w:t> rather than finding a definitive answer</w:t>
      </w:r>
      <w:r>
        <w:rPr>
          <w:color w:val="222222"/>
          <w:sz w:val="16"/>
          <w:szCs w:val="16"/>
        </w:rPr>
        <w:t>.</w:t>
      </w:r>
    </w:p>
    <w:p w14:paraId="0A0D1D9B" w14:textId="77777777" w:rsidR="00836E34" w:rsidRDefault="00836E34" w:rsidP="00836E34">
      <w:pPr>
        <w:shd w:val="clear" w:color="auto" w:fill="FFFFFF"/>
        <w:spacing w:line="235" w:lineRule="atLeast"/>
        <w:rPr>
          <w:color w:val="222222"/>
        </w:rPr>
      </w:pPr>
      <w:r>
        <w:rPr>
          <w:color w:val="222222"/>
          <w:sz w:val="16"/>
          <w:szCs w:val="16"/>
        </w:rPr>
        <w:t>However provocative </w:t>
      </w:r>
      <w:r>
        <w:rPr>
          <w:color w:val="222222"/>
        </w:rPr>
        <w:t>these definitions</w:t>
      </w:r>
      <w:r>
        <w:rPr>
          <w:color w:val="222222"/>
          <w:sz w:val="16"/>
          <w:szCs w:val="16"/>
        </w:rPr>
        <w:t> might be, I've found them unsatisfactory for thinking about my own work. First, they'</w:t>
      </w:r>
      <w:r>
        <w:rPr>
          <w:color w:val="222222"/>
        </w:rPr>
        <w:t>[a]re </w:t>
      </w:r>
      <w:r>
        <w:rPr>
          <w:color w:val="222222"/>
          <w:shd w:val="clear" w:color="auto" w:fill="00FFFF"/>
        </w:rPr>
        <w:t>about art in general rather than artistic practices that</w:t>
      </w:r>
      <w:r>
        <w:rPr>
          <w:color w:val="222222"/>
        </w:rPr>
        <w:t> try to </w:t>
      </w:r>
      <w:r>
        <w:rPr>
          <w:b/>
          <w:bCs/>
          <w:color w:val="222222"/>
          <w:shd w:val="clear" w:color="auto" w:fill="00FFFF"/>
        </w:rPr>
        <w:t>intervene in reality</w:t>
      </w:r>
      <w:r>
        <w:rPr>
          <w:color w:val="222222"/>
        </w:rPr>
        <w:t> instead of representing it</w:t>
      </w:r>
      <w:r>
        <w:rPr>
          <w:color w:val="222222"/>
          <w:sz w:val="16"/>
          <w:szCs w:val="16"/>
        </w:rPr>
        <w:t>. And secondly, as a philosopher who chose to leave academia and become an artist, </w:t>
      </w:r>
      <w:r>
        <w:rPr>
          <w:color w:val="222222"/>
        </w:rPr>
        <w:t>something disturbs me about the characterization of art as research</w:t>
      </w:r>
      <w:r>
        <w:rPr>
          <w:color w:val="222222"/>
          <w:sz w:val="16"/>
          <w:szCs w:val="16"/>
        </w:rPr>
        <w:t>. Perhaps it's similar to what disturbs me about so many activist and artist friends who are now doing PhDs. </w:t>
      </w:r>
      <w:r>
        <w:rPr>
          <w:color w:val="222222"/>
        </w:rPr>
        <w:t>This is not a personal irritation, but a </w:t>
      </w:r>
      <w:r>
        <w:rPr>
          <w:color w:val="222222"/>
          <w:shd w:val="clear" w:color="auto" w:fill="00FFFF"/>
        </w:rPr>
        <w:t>pessimistic assessment of the </w:t>
      </w:r>
      <w:r>
        <w:rPr>
          <w:b/>
          <w:bCs/>
          <w:color w:val="222222"/>
          <w:shd w:val="clear" w:color="auto" w:fill="00FFFF"/>
        </w:rPr>
        <w:t>expansion of the knowledge economy</w:t>
      </w:r>
      <w:r>
        <w:rPr>
          <w:color w:val="222222"/>
        </w:rPr>
        <w:t> and its ability </w:t>
      </w:r>
      <w:r>
        <w:rPr>
          <w:color w:val="222222"/>
          <w:shd w:val="clear" w:color="auto" w:fill="00FFFF"/>
        </w:rPr>
        <w:t>to </w:t>
      </w:r>
      <w:r>
        <w:rPr>
          <w:b/>
          <w:bCs/>
          <w:color w:val="222222"/>
          <w:shd w:val="clear" w:color="auto" w:fill="00FFFF"/>
        </w:rPr>
        <w:t>internalize</w:t>
      </w:r>
      <w:r>
        <w:rPr>
          <w:b/>
          <w:bCs/>
          <w:color w:val="222222"/>
        </w:rPr>
        <w:t> its own </w:t>
      </w:r>
      <w:r>
        <w:rPr>
          <w:b/>
          <w:bCs/>
          <w:color w:val="222222"/>
          <w:shd w:val="clear" w:color="auto" w:fill="00FFFF"/>
        </w:rPr>
        <w:t>dissent</w:t>
      </w:r>
      <w:r>
        <w:rPr>
          <w:color w:val="222222"/>
          <w:sz w:val="16"/>
          <w:szCs w:val="16"/>
        </w:rPr>
        <w:t>. Or at least its margins. As Simon Sheikh has noted, </w:t>
      </w:r>
      <w:r>
        <w:rPr>
          <w:color w:val="222222"/>
        </w:rPr>
        <w:t>the </w:t>
      </w:r>
      <w:r>
        <w:rPr>
          <w:color w:val="222222"/>
          <w:shd w:val="clear" w:color="auto" w:fill="00FFFF"/>
        </w:rPr>
        <w:t>legitimation of art as research and</w:t>
      </w:r>
      <w:r>
        <w:rPr>
          <w:color w:val="222222"/>
        </w:rPr>
        <w:t> its </w:t>
      </w:r>
      <w:r>
        <w:rPr>
          <w:color w:val="222222"/>
          <w:shd w:val="clear" w:color="auto" w:fill="00FFFF"/>
        </w:rPr>
        <w:t>standardization into prescribed formats of academic learning reflects the dominant interests of</w:t>
      </w:r>
      <w:r>
        <w:rPr>
          <w:color w:val="222222"/>
        </w:rPr>
        <w:t> an </w:t>
      </w:r>
      <w:r>
        <w:rPr>
          <w:color w:val="222222"/>
          <w:shd w:val="clear" w:color="auto" w:fill="00FFFF"/>
        </w:rPr>
        <w:t>info</w:t>
      </w:r>
      <w:r>
        <w:rPr>
          <w:color w:val="222222"/>
        </w:rPr>
        <w:t>rmation-</w:t>
      </w:r>
      <w:r>
        <w:rPr>
          <w:color w:val="222222"/>
          <w:shd w:val="clear" w:color="auto" w:fill="00FFFF"/>
        </w:rPr>
        <w:t>driven capitalism</w:t>
      </w:r>
      <w:r>
        <w:rPr>
          <w:color w:val="222222"/>
          <w:sz w:val="16"/>
          <w:szCs w:val="16"/>
        </w:rPr>
        <w:t>. And </w:t>
      </w:r>
      <w:r>
        <w:rPr>
          <w:color w:val="222222"/>
          <w:shd w:val="clear" w:color="auto" w:fill="00FFFF"/>
        </w:rPr>
        <w:t>it constitutes an attempt to sweep away</w:t>
      </w:r>
      <w:r>
        <w:rPr>
          <w:color w:val="222222"/>
        </w:rPr>
        <w:t> what has been most sovereign about art: its </w:t>
      </w:r>
      <w:r>
        <w:rPr>
          <w:b/>
          <w:bCs/>
          <w:color w:val="222222"/>
          <w:shd w:val="clear" w:color="auto" w:fill="00FFFF"/>
        </w:rPr>
        <w:t>indiscipline</w:t>
      </w:r>
      <w:r>
        <w:rPr>
          <w:color w:val="222222"/>
          <w:shd w:val="clear" w:color="auto" w:fill="00FFFF"/>
        </w:rPr>
        <w:t> and</w:t>
      </w:r>
      <w:r>
        <w:rPr>
          <w:color w:val="222222"/>
        </w:rPr>
        <w:t> its </w:t>
      </w:r>
      <w:r>
        <w:rPr>
          <w:b/>
          <w:bCs/>
          <w:color w:val="222222"/>
          <w:shd w:val="clear" w:color="auto" w:fill="00FFFF"/>
        </w:rPr>
        <w:t>potential to escape</w:t>
      </w:r>
      <w:r>
        <w:rPr>
          <w:color w:val="222222"/>
          <w:sz w:val="16"/>
          <w:szCs w:val="16"/>
        </w:rPr>
        <w:t> from </w:t>
      </w:r>
      <w:r>
        <w:rPr>
          <w:b/>
          <w:bCs/>
          <w:color w:val="222222"/>
          <w:shd w:val="clear" w:color="auto" w:fill="00FFFF"/>
        </w:rPr>
        <w:t>the commodity-form</w:t>
      </w:r>
      <w:r>
        <w:rPr>
          <w:color w:val="222222"/>
          <w:sz w:val="16"/>
          <w:szCs w:val="16"/>
        </w:rPr>
        <w:t>.</w:t>
      </w:r>
    </w:p>
    <w:p w14:paraId="34358911" w14:textId="77777777" w:rsidR="00836E34" w:rsidRDefault="00836E34" w:rsidP="00836E34">
      <w:pPr>
        <w:shd w:val="clear" w:color="auto" w:fill="FFFFFF"/>
        <w:spacing w:line="235" w:lineRule="atLeast"/>
        <w:rPr>
          <w:color w:val="222222"/>
        </w:rPr>
      </w:pPr>
      <w:r>
        <w:rPr>
          <w:color w:val="222222"/>
          <w:sz w:val="16"/>
          <w:szCs w:val="16"/>
        </w:rPr>
        <w:t>What I've found more inspiring is an old, dusty statement made by </w:t>
      </w:r>
      <w:r>
        <w:rPr>
          <w:color w:val="222222"/>
        </w:rPr>
        <w:t>Godard</w:t>
      </w:r>
      <w:r>
        <w:rPr>
          <w:color w:val="222222"/>
          <w:sz w:val="16"/>
          <w:szCs w:val="16"/>
        </w:rPr>
        <w:t> in 1970 that </w:t>
      </w:r>
      <w:r>
        <w:rPr>
          <w:color w:val="222222"/>
        </w:rPr>
        <w:t>called for </w:t>
      </w:r>
      <w:r>
        <w:rPr>
          <w:b/>
          <w:bCs/>
          <w:color w:val="222222"/>
          <w:shd w:val="clear" w:color="auto" w:fill="00FFFF"/>
        </w:rPr>
        <w:t>making films politically rather than making political films</w:t>
      </w:r>
      <w:r>
        <w:rPr>
          <w:color w:val="222222"/>
        </w:rPr>
        <w:t>. His distinction </w:t>
      </w:r>
      <w:r>
        <w:rPr>
          <w:color w:val="222222"/>
          <w:shd w:val="clear" w:color="auto" w:fill="00FFFF"/>
        </w:rPr>
        <w:t>shifts</w:t>
      </w:r>
      <w:r>
        <w:rPr>
          <w:color w:val="222222"/>
        </w:rPr>
        <w:t> the </w:t>
      </w:r>
      <w:r>
        <w:rPr>
          <w:color w:val="222222"/>
          <w:shd w:val="clear" w:color="auto" w:fill="00FFFF"/>
        </w:rPr>
        <w:t>emphasis from</w:t>
      </w:r>
      <w:r>
        <w:rPr>
          <w:color w:val="222222"/>
        </w:rPr>
        <w:t> the </w:t>
      </w:r>
      <w:r>
        <w:rPr>
          <w:color w:val="222222"/>
          <w:shd w:val="clear" w:color="auto" w:fill="00FFFF"/>
        </w:rPr>
        <w:t>content</w:t>
      </w:r>
      <w:r>
        <w:rPr>
          <w:color w:val="222222"/>
        </w:rPr>
        <w:t> of a work </w:t>
      </w:r>
      <w:r>
        <w:rPr>
          <w:color w:val="222222"/>
          <w:shd w:val="clear" w:color="auto" w:fill="00FFFF"/>
        </w:rPr>
        <w:t>to</w:t>
      </w:r>
      <w:r>
        <w:rPr>
          <w:color w:val="222222"/>
        </w:rPr>
        <w:t> its </w:t>
      </w:r>
      <w:r>
        <w:rPr>
          <w:b/>
          <w:bCs/>
          <w:color w:val="222222"/>
          <w:shd w:val="clear" w:color="auto" w:fill="00FFFF"/>
        </w:rPr>
        <w:t>mode of production and reception</w:t>
      </w:r>
      <w:r>
        <w:rPr>
          <w:color w:val="222222"/>
          <w:sz w:val="16"/>
          <w:szCs w:val="16"/>
        </w:rPr>
        <w:t>. Although this statement comes from the period when Godard worked with the Dziga Vertov group, which he later criticized for having produced “Marxist-Leninist garbage” films, the best examples of making film politically are his later collaborations with Anne-Marie Mieville. In 1970, Godard wrote that to make film politically was to be militant. </w:t>
      </w:r>
      <w:r>
        <w:rPr>
          <w:color w:val="222222"/>
        </w:rPr>
        <w:t>What's striking about his later films</w:t>
      </w:r>
      <w:r>
        <w:rPr>
          <w:color w:val="222222"/>
          <w:sz w:val="16"/>
          <w:szCs w:val="16"/>
        </w:rPr>
        <w:t> with Mieville </w:t>
      </w:r>
      <w:r>
        <w:rPr>
          <w:color w:val="222222"/>
        </w:rPr>
        <w:t>is their distance from militant filmmaking</w:t>
      </w:r>
      <w:r>
        <w:rPr>
          <w:color w:val="222222"/>
          <w:sz w:val="16"/>
          <w:szCs w:val="16"/>
        </w:rPr>
        <w:t> as well as from the newly emerging video activism. Here &amp; Elsewhere is especially interesting because it deconstructs one of his earlier Dziga Vertov films. We went to Palestine a few years ago, Godard says. To make a film about the coming revolution. But who is this we, here? Why did we go there, elsewhere? The voiceover confesses, “back in France you don’t know what to make of the film ... the contradictions explode, including you.” </w:t>
      </w:r>
      <w:r>
        <w:rPr>
          <w:color w:val="222222"/>
        </w:rPr>
        <w:t>Here and Elsewhere is a </w:t>
      </w:r>
      <w:r>
        <w:rPr>
          <w:b/>
          <w:bCs/>
          <w:color w:val="222222"/>
          <w:shd w:val="clear" w:color="auto" w:fill="00FFFF"/>
        </w:rPr>
        <w:t>critique</w:t>
      </w:r>
      <w:r>
        <w:rPr>
          <w:b/>
          <w:bCs/>
          <w:color w:val="222222"/>
        </w:rPr>
        <w:t> of </w:t>
      </w:r>
      <w:r>
        <w:rPr>
          <w:b/>
          <w:bCs/>
          <w:color w:val="222222"/>
          <w:shd w:val="clear" w:color="auto" w:fill="00FFFF"/>
        </w:rPr>
        <w:t>how militancy is staged as a political theater</w:t>
      </w:r>
      <w:r>
        <w:rPr>
          <w:color w:val="222222"/>
        </w:rPr>
        <w:t>, from its </w:t>
      </w:r>
      <w:r>
        <w:rPr>
          <w:color w:val="222222"/>
          <w:shd w:val="clear" w:color="auto" w:fill="00FFFF"/>
        </w:rPr>
        <w:t>propagandistic gestures</w:t>
      </w:r>
      <w:r>
        <w:rPr>
          <w:color w:val="222222"/>
        </w:rPr>
        <w:t> to its covering up of disjunctions in order to </w:t>
      </w:r>
      <w:r>
        <w:rPr>
          <w:color w:val="222222"/>
          <w:shd w:val="clear" w:color="auto" w:fill="00FFFF"/>
        </w:rPr>
        <w:t>present a false image of</w:t>
      </w:r>
      <w:r>
        <w:rPr>
          <w:color w:val="222222"/>
        </w:rPr>
        <w:t> the </w:t>
      </w:r>
      <w:r>
        <w:rPr>
          <w:color w:val="222222"/>
          <w:shd w:val="clear" w:color="auto" w:fill="00FFFF"/>
        </w:rPr>
        <w:t>people united in struggle</w:t>
      </w:r>
      <w:r>
        <w:rPr>
          <w:color w:val="222222"/>
        </w:rPr>
        <w:t>. The film</w:t>
      </w:r>
      <w:r>
        <w:rPr>
          <w:color w:val="222222"/>
          <w:sz w:val="16"/>
          <w:szCs w:val="16"/>
        </w:rPr>
        <w:t> also </w:t>
      </w:r>
      <w:r>
        <w:rPr>
          <w:b/>
          <w:bCs/>
          <w:color w:val="222222"/>
        </w:rPr>
        <w:t>interrogates the complicity of activist filmmakers</w:t>
      </w:r>
      <w:r>
        <w:rPr>
          <w:color w:val="222222"/>
        </w:rPr>
        <w:t> who organize sound and images in a particular way to present a “correct” political message and inhibit critical thinking</w:t>
      </w:r>
      <w:r>
        <w:rPr>
          <w:color w:val="222222"/>
          <w:sz w:val="16"/>
          <w:szCs w:val="16"/>
        </w:rPr>
        <w:t>.</w:t>
      </w:r>
    </w:p>
    <w:p w14:paraId="4B4923D1" w14:textId="61CC4464" w:rsidR="00836E34" w:rsidRDefault="00836E34" w:rsidP="00836E34">
      <w:pPr>
        <w:pStyle w:val="Heading1"/>
      </w:pPr>
      <w:r>
        <w:lastRenderedPageBreak/>
        <w:t>Block</w:t>
      </w:r>
    </w:p>
    <w:p w14:paraId="4FEFEB02" w14:textId="77777777" w:rsidR="00836E34" w:rsidRDefault="00836E34" w:rsidP="00836E34">
      <w:pPr>
        <w:pStyle w:val="Heading2"/>
      </w:pPr>
      <w:r>
        <w:lastRenderedPageBreak/>
        <w:t>Wargaming K</w:t>
      </w:r>
    </w:p>
    <w:p w14:paraId="73F9A11B" w14:textId="77777777" w:rsidR="00836E34" w:rsidRDefault="00836E34" w:rsidP="00836E34">
      <w:pPr>
        <w:pStyle w:val="Heading4"/>
      </w:pPr>
      <w:r>
        <w:t xml:space="preserve">a. </w:t>
      </w:r>
      <w:r w:rsidRPr="001A6C70">
        <w:rPr>
          <w:u w:val="single"/>
        </w:rPr>
        <w:t>Physical Markers</w:t>
      </w:r>
      <w:r>
        <w:t xml:space="preserve">---their primacy was exploited as a sign of ‘inclusion’ that routes protests against ableism into </w:t>
      </w:r>
      <w:r w:rsidRPr="001A6C70">
        <w:rPr>
          <w:u w:val="single"/>
        </w:rPr>
        <w:t>hierarchies</w:t>
      </w:r>
      <w:r>
        <w:t xml:space="preserve"> of </w:t>
      </w:r>
      <w:r w:rsidRPr="001A6C70">
        <w:rPr>
          <w:u w:val="single"/>
        </w:rPr>
        <w:t>exploitation</w:t>
      </w:r>
      <w:r>
        <w:t>.</w:t>
      </w:r>
    </w:p>
    <w:p w14:paraId="4AA6809E" w14:textId="77777777" w:rsidR="00836E34" w:rsidRDefault="00836E34" w:rsidP="00836E34">
      <w:pPr>
        <w:rPr>
          <w:rStyle w:val="Style13ptBold"/>
          <w:b w:val="0"/>
          <w:bCs w:val="0"/>
          <w:szCs w:val="18"/>
        </w:rPr>
      </w:pPr>
      <w:r>
        <w:rPr>
          <w:rStyle w:val="Style13ptBold"/>
        </w:rPr>
        <w:t xml:space="preserve">Akhlakulkarimah ‘25 – </w:t>
      </w:r>
      <w:r w:rsidRPr="00B626F9">
        <w:t>Padjadjaran University, Bandung, Indonesia, ***Independent Scholar, Copenhagen, Denmark (Dinda Akhlakulkarimah1*, Ari J. Adipurwawidjana2Katrine Rask Andersen3, Disabled, Designed, Displayed: Commodification of Disability in Advertisements by Tommy Hilfiger, Gucci, and Smarteyes Denmark, The Journal of Society and Media, October 2025, Vol. 9(2) 365-387https://journal.unesa.ac.id/index.php/jsm/indexE-ISSN 2580-1341 and P-ISSN 2721-0383DOI: 10.26740/jsm.v9n2.p365-387) NAR</w:t>
      </w:r>
    </w:p>
    <w:p w14:paraId="70A11852" w14:textId="77777777" w:rsidR="00836E34" w:rsidRPr="00B626F9" w:rsidRDefault="00836E34" w:rsidP="00836E34">
      <w:pPr>
        <w:rPr>
          <w:sz w:val="16"/>
        </w:rPr>
      </w:pPr>
      <w:r w:rsidRPr="00B626F9">
        <w:rPr>
          <w:sz w:val="16"/>
        </w:rPr>
        <w:t xml:space="preserve">In today’s popular culture, </w:t>
      </w:r>
      <w:r w:rsidRPr="00FE57BA">
        <w:rPr>
          <w:rStyle w:val="StyleUnderline"/>
          <w:highlight w:val="cyan"/>
        </w:rPr>
        <w:t>marginalised identities such as</w:t>
      </w:r>
      <w:r w:rsidRPr="00B626F9">
        <w:rPr>
          <w:sz w:val="16"/>
        </w:rPr>
        <w:t xml:space="preserve"> queer and </w:t>
      </w:r>
      <w:r w:rsidRPr="00FE57BA">
        <w:rPr>
          <w:rStyle w:val="StyleUnderline"/>
          <w:highlight w:val="cyan"/>
        </w:rPr>
        <w:t>disabled are no longer</w:t>
      </w:r>
      <w:r w:rsidRPr="00B626F9">
        <w:rPr>
          <w:rStyle w:val="StyleUnderline"/>
        </w:rPr>
        <w:t xml:space="preserve"> necessarily </w:t>
      </w:r>
      <w:r w:rsidRPr="00FE57BA">
        <w:rPr>
          <w:rStyle w:val="Emphasis"/>
          <w:highlight w:val="cyan"/>
        </w:rPr>
        <w:t>forms of resistance</w:t>
      </w:r>
      <w:r w:rsidRPr="00537D04">
        <w:rPr>
          <w:rStyle w:val="StyleUnderline"/>
          <w:highlight w:val="cyan"/>
        </w:rPr>
        <w:t xml:space="preserve"> </w:t>
      </w:r>
      <w:r w:rsidRPr="00FE57BA">
        <w:rPr>
          <w:rStyle w:val="StyleUnderline"/>
          <w:highlight w:val="cyan"/>
        </w:rPr>
        <w:t xml:space="preserve">but instead have been </w:t>
      </w:r>
      <w:r w:rsidRPr="00FE57BA">
        <w:rPr>
          <w:rStyle w:val="Emphasis"/>
          <w:highlight w:val="cyan"/>
        </w:rPr>
        <w:t>commodified</w:t>
      </w:r>
      <w:r w:rsidRPr="00B626F9">
        <w:rPr>
          <w:rStyle w:val="StyleUnderline"/>
        </w:rPr>
        <w:t xml:space="preserve"> into performative elements.</w:t>
      </w:r>
      <w:r w:rsidRPr="00B626F9">
        <w:rPr>
          <w:sz w:val="16"/>
        </w:rPr>
        <w:t xml:space="preserve"> </w:t>
      </w:r>
      <w:r w:rsidRPr="00B626F9">
        <w:rPr>
          <w:rStyle w:val="StyleUnderline"/>
        </w:rPr>
        <w:t xml:space="preserve">These </w:t>
      </w:r>
      <w:r w:rsidRPr="00FE57BA">
        <w:rPr>
          <w:rStyle w:val="StyleUnderline"/>
          <w:highlight w:val="cyan"/>
        </w:rPr>
        <w:t>representations</w:t>
      </w:r>
      <w:r w:rsidRPr="00B626F9">
        <w:rPr>
          <w:rStyle w:val="StyleUnderline"/>
        </w:rPr>
        <w:t xml:space="preserve"> are constructed to </w:t>
      </w:r>
      <w:r w:rsidRPr="00714503">
        <w:rPr>
          <w:rStyle w:val="StyleUnderline"/>
        </w:rPr>
        <w:t>align with dominant values</w:t>
      </w:r>
      <w:r w:rsidRPr="00B626F9">
        <w:rPr>
          <w:sz w:val="16"/>
        </w:rPr>
        <w:t xml:space="preserve"> such as heteronormativity, patriarchy, and market logic. (Ghassani and Adipurwawidjana 2024, Mustafa et al. 2022, Rizal et al. 2024, Subekti et al. 2022). This kind of </w:t>
      </w:r>
      <w:r w:rsidRPr="00B626F9">
        <w:rPr>
          <w:rStyle w:val="StyleUnderline"/>
        </w:rPr>
        <w:t>commodification holds commercial value</w:t>
      </w:r>
      <w:r w:rsidRPr="00B626F9">
        <w:rPr>
          <w:sz w:val="16"/>
        </w:rPr>
        <w:t xml:space="preserve">; a brand is perceived positively </w:t>
      </w:r>
      <w:r w:rsidRPr="00B626F9">
        <w:rPr>
          <w:rStyle w:val="StyleUnderline"/>
        </w:rPr>
        <w:t>when it successfully integrates disability</w:t>
      </w:r>
      <w:r w:rsidRPr="00B626F9">
        <w:rPr>
          <w:sz w:val="16"/>
        </w:rPr>
        <w:t xml:space="preserve"> into its advertising campaigns. (Nadutkina et al. 2023)</w:t>
      </w:r>
    </w:p>
    <w:p w14:paraId="6F2EE358" w14:textId="77777777" w:rsidR="00836E34" w:rsidRPr="00B626F9" w:rsidRDefault="00836E34" w:rsidP="00836E34">
      <w:pPr>
        <w:rPr>
          <w:sz w:val="16"/>
        </w:rPr>
      </w:pPr>
      <w:r w:rsidRPr="00B626F9">
        <w:rPr>
          <w:sz w:val="16"/>
        </w:rPr>
        <w:t xml:space="preserve">Dubost’s (2018) Disability and Consumption highlights the economic potential of the disability market, often exploited without critical reflection on the representations being constructed. The commodification of diversity also extends to gender and race, as seen in representations of disabled women in advertising, where they are frequently used as symbols of superficial inclusion. These </w:t>
      </w:r>
      <w:r w:rsidRPr="00714503">
        <w:rPr>
          <w:rStyle w:val="Emphasis"/>
        </w:rPr>
        <w:t>portrayals</w:t>
      </w:r>
      <w:r w:rsidRPr="00B626F9">
        <w:rPr>
          <w:rStyle w:val="StyleUnderline"/>
        </w:rPr>
        <w:t xml:space="preserve"> </w:t>
      </w:r>
      <w:r w:rsidRPr="00FE57BA">
        <w:rPr>
          <w:rStyle w:val="StyleUnderline"/>
          <w:highlight w:val="cyan"/>
        </w:rPr>
        <w:t>do not challenge ableist norms but instead reinforce dominant values</w:t>
      </w:r>
      <w:r w:rsidRPr="00B626F9">
        <w:rPr>
          <w:sz w:val="16"/>
        </w:rPr>
        <w:t>. (Feasey 2022, Houston 2019).</w:t>
      </w:r>
    </w:p>
    <w:p w14:paraId="74D493FD" w14:textId="77777777" w:rsidR="00836E34" w:rsidRPr="00B626F9" w:rsidRDefault="00836E34" w:rsidP="00836E34">
      <w:pPr>
        <w:rPr>
          <w:sz w:val="16"/>
        </w:rPr>
      </w:pPr>
      <w:r w:rsidRPr="00B626F9">
        <w:rPr>
          <w:sz w:val="16"/>
        </w:rPr>
        <w:t>Although the advertising industry has begun recognising the importance of disability representation, ongoing dialogue and action are needed to ensure that such practices are genuinely inclusive and respectful of the diverse lived experiences of disabled people (Timke 2023). This is increasingly relevant in a society dominated by consumption, where representation no longer merely reflects reality but is designed to serve commercial interests.</w:t>
      </w:r>
    </w:p>
    <w:p w14:paraId="1A3E35D7" w14:textId="77777777" w:rsidR="00836E34" w:rsidRPr="00B626F9" w:rsidRDefault="00836E34" w:rsidP="00836E34">
      <w:pPr>
        <w:rPr>
          <w:rStyle w:val="StyleUnderline"/>
        </w:rPr>
      </w:pPr>
      <w:r w:rsidRPr="00B626F9">
        <w:rPr>
          <w:sz w:val="16"/>
        </w:rPr>
        <w:t xml:space="preserve">Baudrillard (1994, 1998) explains that in consumer culture, </w:t>
      </w:r>
      <w:r w:rsidRPr="00FE57BA">
        <w:rPr>
          <w:rStyle w:val="StyleUnderline"/>
          <w:highlight w:val="cyan"/>
        </w:rPr>
        <w:t>signs</w:t>
      </w:r>
      <w:r w:rsidRPr="00537D04">
        <w:rPr>
          <w:rStyle w:val="StyleUnderline"/>
        </w:rPr>
        <w:t>—such as diversity—</w:t>
      </w:r>
      <w:r w:rsidRPr="00FE57BA">
        <w:rPr>
          <w:rStyle w:val="StyleUnderline"/>
          <w:highlight w:val="cyan"/>
        </w:rPr>
        <w:t>are often detached</w:t>
      </w:r>
      <w:r w:rsidRPr="00B626F9">
        <w:rPr>
          <w:rStyle w:val="StyleUnderline"/>
        </w:rPr>
        <w:t xml:space="preserve"> from their original meanings </w:t>
      </w:r>
      <w:r w:rsidRPr="00FE57BA">
        <w:rPr>
          <w:rStyle w:val="StyleUnderline"/>
          <w:highlight w:val="cyan"/>
        </w:rPr>
        <w:t xml:space="preserve">and reduced to </w:t>
      </w:r>
      <w:r w:rsidRPr="00FE57BA">
        <w:rPr>
          <w:rStyle w:val="Emphasis"/>
          <w:highlight w:val="cyan"/>
        </w:rPr>
        <w:t>simulations</w:t>
      </w:r>
      <w:r w:rsidRPr="00B626F9">
        <w:rPr>
          <w:sz w:val="16"/>
        </w:rPr>
        <w:t xml:space="preserve"> tailored to market needs. In this context, </w:t>
      </w:r>
      <w:r w:rsidRPr="00FE57BA">
        <w:rPr>
          <w:rStyle w:val="StyleUnderline"/>
          <w:highlight w:val="cyan"/>
        </w:rPr>
        <w:t xml:space="preserve">the disabled body is no longer seen as a unique human existence but as a visual tool to </w:t>
      </w:r>
      <w:r w:rsidRPr="00FE57BA">
        <w:rPr>
          <w:rStyle w:val="Emphasis"/>
          <w:highlight w:val="cyan"/>
        </w:rPr>
        <w:t>capture</w:t>
      </w:r>
      <w:r w:rsidRPr="00B626F9">
        <w:rPr>
          <w:rStyle w:val="Emphasis"/>
        </w:rPr>
        <w:t xml:space="preserve"> consumer </w:t>
      </w:r>
      <w:r w:rsidRPr="00FE57BA">
        <w:rPr>
          <w:rStyle w:val="Emphasis"/>
          <w:highlight w:val="cyan"/>
        </w:rPr>
        <w:t>attention</w:t>
      </w:r>
      <w:r w:rsidRPr="00537D04">
        <w:rPr>
          <w:sz w:val="16"/>
        </w:rPr>
        <w:t xml:space="preserve">. </w:t>
      </w:r>
      <w:r w:rsidRPr="00FE57BA">
        <w:rPr>
          <w:rStyle w:val="StyleUnderline"/>
          <w:highlight w:val="cyan"/>
        </w:rPr>
        <w:t>These representations are</w:t>
      </w:r>
      <w:r w:rsidRPr="00B626F9">
        <w:rPr>
          <w:rStyle w:val="StyleUnderline"/>
        </w:rPr>
        <w:t xml:space="preserve"> carefully </w:t>
      </w:r>
      <w:r w:rsidRPr="00FE57BA">
        <w:rPr>
          <w:rStyle w:val="StyleUnderline"/>
          <w:highlight w:val="cyan"/>
        </w:rPr>
        <w:t>crafted to produce</w:t>
      </w:r>
      <w:r w:rsidRPr="00B626F9">
        <w:rPr>
          <w:rStyle w:val="StyleUnderline"/>
        </w:rPr>
        <w:t xml:space="preserve"> a </w:t>
      </w:r>
      <w:r w:rsidRPr="00FE57BA">
        <w:rPr>
          <w:rStyle w:val="StyleUnderline"/>
          <w:highlight w:val="cyan"/>
        </w:rPr>
        <w:t>marketable</w:t>
      </w:r>
      <w:r w:rsidRPr="00B626F9">
        <w:rPr>
          <w:rStyle w:val="StyleUnderline"/>
        </w:rPr>
        <w:t xml:space="preserve"> narrative of </w:t>
      </w:r>
      <w:r w:rsidRPr="00FE57BA">
        <w:rPr>
          <w:rStyle w:val="StyleUnderline"/>
          <w:highlight w:val="cyan"/>
        </w:rPr>
        <w:t>diversity</w:t>
      </w:r>
      <w:r w:rsidRPr="00B626F9">
        <w:rPr>
          <w:rStyle w:val="StyleUnderline"/>
        </w:rPr>
        <w:t>, while the authentic meaning of diversity is frequently disregarded.</w:t>
      </w:r>
    </w:p>
    <w:p w14:paraId="5FA4465B" w14:textId="77777777" w:rsidR="00836E34" w:rsidRPr="00B626F9" w:rsidRDefault="00836E34" w:rsidP="00836E34">
      <w:pPr>
        <w:rPr>
          <w:sz w:val="16"/>
        </w:rPr>
      </w:pPr>
      <w:r w:rsidRPr="00B626F9">
        <w:rPr>
          <w:sz w:val="16"/>
        </w:rPr>
        <w:t xml:space="preserve">For example, the Tommy Hilfiger Adaptive advertisement employs visual techniques such as close-ups of the model’s face, framing that highlights luxury items, and dramatic lighting to create emotional and aesthetic narratives. These </w:t>
      </w:r>
      <w:r w:rsidRPr="00B626F9">
        <w:rPr>
          <w:rStyle w:val="StyleUnderline"/>
        </w:rPr>
        <w:t>techniques not only present the disabled body as a compelling visual element but also reinforce the brand’s image as inclusive and progressive</w:t>
      </w:r>
      <w:r w:rsidRPr="00B626F9">
        <w:rPr>
          <w:sz w:val="16"/>
        </w:rPr>
        <w:t xml:space="preserve"> (Gill 2007, Pramaggiore and Wallis 2005). In the case of Smarteyes, a Danish brand that features a model with Down syndrome, diversity is represented through visual symbols aligned with Danish cultural values. As noted by the Georgetown Institute for Women, Peace, and Security (2023). Denmark is known for its strong commitment to equality and inclusivity. However, the extent to which this reflects genuine diversity remains questionable.</w:t>
      </w:r>
    </w:p>
    <w:p w14:paraId="3C2BF550" w14:textId="77777777" w:rsidR="00836E34" w:rsidRPr="00B626F9" w:rsidRDefault="00836E34" w:rsidP="00836E34">
      <w:pPr>
        <w:rPr>
          <w:sz w:val="16"/>
        </w:rPr>
      </w:pPr>
      <w:r w:rsidRPr="00B626F9">
        <w:rPr>
          <w:sz w:val="16"/>
        </w:rPr>
        <w:t>This context demonstrates that seemingly inclusive efforts are often marketing strategies rooted in capitalist logic. Borgerson and Schroeder (2002) observe that visuals in advertising are frequently governed by market aesthetics, where commercial value is prioritised. The visual techniques employed in fashion advertisements not only construct an emotional and appealing narrative of diversity but also reinforce the commodification of bodies. This phenomenon aligns with Zhang and Haller’s (2013) view that media representations of disability often create inauthentic identities that cater more to market needs than to the individuals themselves.</w:t>
      </w:r>
    </w:p>
    <w:p w14:paraId="7D6ED93F" w14:textId="77777777" w:rsidR="00836E34" w:rsidRPr="00B626F9" w:rsidRDefault="00836E34" w:rsidP="00836E34">
      <w:pPr>
        <w:rPr>
          <w:rStyle w:val="Emphasis"/>
        </w:rPr>
      </w:pPr>
      <w:r w:rsidRPr="00B626F9">
        <w:rPr>
          <w:sz w:val="16"/>
        </w:rPr>
        <w:t xml:space="preserve">This commodification can also be understood within the context of global capitalism, where diversity is frequently treated as a marketable asset. Baudrillard (1994) refersto this phenomenon assimulation, where diversity is no longer directly connected to social realities but reduced to a sign that appeals to the market. In this regard, </w:t>
      </w:r>
      <w:r w:rsidRPr="00B626F9">
        <w:rPr>
          <w:rStyle w:val="StyleUnderline"/>
        </w:rPr>
        <w:t xml:space="preserve">the disabled body is often used to create </w:t>
      </w:r>
      <w:r w:rsidRPr="00FE57BA">
        <w:rPr>
          <w:rStyle w:val="StyleUnderline"/>
          <w:highlight w:val="cyan"/>
        </w:rPr>
        <w:t>an illusion of inclusivity without</w:t>
      </w:r>
      <w:r w:rsidRPr="00B626F9">
        <w:rPr>
          <w:rStyle w:val="StyleUnderline"/>
        </w:rPr>
        <w:t xml:space="preserve"> necessarily </w:t>
      </w:r>
      <w:r w:rsidRPr="00FE57BA">
        <w:rPr>
          <w:rStyle w:val="StyleUnderline"/>
          <w:highlight w:val="cyan"/>
        </w:rPr>
        <w:t>bringing</w:t>
      </w:r>
      <w:r w:rsidRPr="00B626F9">
        <w:rPr>
          <w:rStyle w:val="StyleUnderline"/>
        </w:rPr>
        <w:t xml:space="preserve"> about </w:t>
      </w:r>
      <w:r w:rsidRPr="00FE57BA">
        <w:rPr>
          <w:rStyle w:val="StyleUnderline"/>
          <w:highlight w:val="cyan"/>
        </w:rPr>
        <w:t>meaningful social change</w:t>
      </w:r>
      <w:r w:rsidRPr="00B626F9">
        <w:rPr>
          <w:rStyle w:val="StyleUnderline"/>
        </w:rPr>
        <w:t>.</w:t>
      </w:r>
      <w:r w:rsidRPr="00B626F9">
        <w:rPr>
          <w:sz w:val="16"/>
        </w:rPr>
        <w:t xml:space="preserve"> Klein (2014) notes that </w:t>
      </w:r>
      <w:r w:rsidRPr="00B626F9">
        <w:rPr>
          <w:rStyle w:val="StyleUnderline"/>
        </w:rPr>
        <w:t xml:space="preserve">capitalism often turns </w:t>
      </w:r>
      <w:r w:rsidRPr="00B626F9">
        <w:rPr>
          <w:rStyle w:val="StyleUnderline"/>
        </w:rPr>
        <w:lastRenderedPageBreak/>
        <w:t xml:space="preserve">social phenomena into market opportunities, </w:t>
      </w:r>
      <w:r w:rsidRPr="00FE57BA">
        <w:rPr>
          <w:rStyle w:val="StyleUnderline"/>
          <w:highlight w:val="cyan"/>
        </w:rPr>
        <w:t>making</w:t>
      </w:r>
      <w:r w:rsidRPr="00B626F9">
        <w:rPr>
          <w:rStyle w:val="StyleUnderline"/>
        </w:rPr>
        <w:t xml:space="preserve"> seemingly </w:t>
      </w:r>
      <w:r w:rsidRPr="00FE57BA">
        <w:rPr>
          <w:rStyle w:val="StyleUnderline"/>
          <w:highlight w:val="cyan"/>
        </w:rPr>
        <w:t>progressive actions</w:t>
      </w:r>
      <w:r w:rsidRPr="00B626F9">
        <w:rPr>
          <w:rStyle w:val="StyleUnderline"/>
        </w:rPr>
        <w:t xml:space="preserve"> </w:t>
      </w:r>
      <w:r w:rsidRPr="00B626F9">
        <w:rPr>
          <w:rStyle w:val="Emphasis"/>
        </w:rPr>
        <w:t xml:space="preserve">fundamentally </w:t>
      </w:r>
      <w:r w:rsidRPr="00FE57BA">
        <w:rPr>
          <w:rStyle w:val="Emphasis"/>
          <w:highlight w:val="cyan"/>
        </w:rPr>
        <w:t>rooted in exploitation</w:t>
      </w:r>
      <w:r w:rsidRPr="001A6C70">
        <w:t>.</w:t>
      </w:r>
    </w:p>
    <w:p w14:paraId="20914844" w14:textId="77777777" w:rsidR="00836E34" w:rsidRPr="001A6C70" w:rsidRDefault="00836E34" w:rsidP="00836E34">
      <w:pPr>
        <w:rPr>
          <w:b/>
          <w:u w:val="single"/>
        </w:rPr>
      </w:pPr>
      <w:r w:rsidRPr="00B626F9">
        <w:rPr>
          <w:sz w:val="16"/>
        </w:rPr>
        <w:t xml:space="preserve">While some advertising campaigns appear promising in creating space for diversity, it is important to remember that the media plays a significant role in shaping public perception. Hall (1997) and Fiske (1987) emphasise that media </w:t>
      </w:r>
      <w:r w:rsidRPr="00B626F9">
        <w:rPr>
          <w:rStyle w:val="StyleUnderline"/>
        </w:rPr>
        <w:t>representations do not merely convey reality—they also construct meaning through specific visual and narrative techniques</w:t>
      </w:r>
      <w:r w:rsidRPr="00B626F9">
        <w:rPr>
          <w:sz w:val="16"/>
        </w:rPr>
        <w:t xml:space="preserve">. In fashion advertising, </w:t>
      </w:r>
      <w:r w:rsidRPr="00B626F9">
        <w:rPr>
          <w:rStyle w:val="StyleUnderline"/>
        </w:rPr>
        <w:t>the disabled body is often used to support a marketable diversity narrative without allowing space for authentic lived experiences.</w:t>
      </w:r>
    </w:p>
    <w:p w14:paraId="008E0E48" w14:textId="77777777" w:rsidR="00836E34" w:rsidRDefault="00836E34" w:rsidP="00836E34">
      <w:pPr>
        <w:pStyle w:val="Heading4"/>
      </w:pPr>
      <w:r>
        <w:t xml:space="preserve">b. </w:t>
      </w:r>
      <w:r w:rsidRPr="006E3067">
        <w:rPr>
          <w:u w:val="single"/>
        </w:rPr>
        <w:t>Cognitive Ability</w:t>
      </w:r>
      <w:r>
        <w:t xml:space="preserve">---the bias toward ‘socially acceptable’ disability </w:t>
      </w:r>
      <w:r w:rsidRPr="006E3067">
        <w:rPr>
          <w:u w:val="single"/>
        </w:rPr>
        <w:t>spectacularizes</w:t>
      </w:r>
      <w:r>
        <w:t xml:space="preserve"> disability into a marker of </w:t>
      </w:r>
      <w:r w:rsidRPr="006E3067">
        <w:rPr>
          <w:u w:val="single"/>
        </w:rPr>
        <w:t>privilege</w:t>
      </w:r>
      <w:r>
        <w:t xml:space="preserve"> which </w:t>
      </w:r>
      <w:r w:rsidRPr="006E3067">
        <w:rPr>
          <w:u w:val="single"/>
        </w:rPr>
        <w:t>undermines</w:t>
      </w:r>
      <w:r>
        <w:t xml:space="preserve"> the entire 1AC.</w:t>
      </w:r>
    </w:p>
    <w:p w14:paraId="64C68EC2" w14:textId="77777777" w:rsidR="00836E34" w:rsidRPr="00400FC0" w:rsidRDefault="00836E34" w:rsidP="00836E34">
      <w:r w:rsidRPr="006E3067">
        <w:rPr>
          <w:rStyle w:val="Style13ptBold"/>
        </w:rPr>
        <w:t xml:space="preserve">al-Gharbi </w:t>
      </w:r>
      <w:r>
        <w:rPr>
          <w:rStyle w:val="Style13ptBold"/>
        </w:rPr>
        <w:t>‘</w:t>
      </w:r>
      <w:r w:rsidRPr="006E3067">
        <w:rPr>
          <w:rStyle w:val="Style13ptBold"/>
        </w:rPr>
        <w:t>24</w:t>
      </w:r>
      <w:r w:rsidRPr="006E3067">
        <w:t xml:space="preserve"> –</w:t>
      </w:r>
      <w:r w:rsidRPr="006E3067">
        <w:rPr>
          <w:rStyle w:val="StyleUnderline"/>
        </w:rPr>
        <w:t xml:space="preserve"> </w:t>
      </w:r>
      <w:r w:rsidRPr="00400FC0">
        <w:t>assistant professor in the School of Communication and Journalism at Stony Brook (Musa, We Have Never Been Woke The Cultural Contradictions of a New Elite, Published by Princeton University Press, Chapter 5, ebook) NAR</w:t>
      </w:r>
    </w:p>
    <w:p w14:paraId="305FA7EF" w14:textId="77777777" w:rsidR="00836E34" w:rsidRPr="00E67D21" w:rsidRDefault="00836E34" w:rsidP="00836E34">
      <w:pPr>
        <w:rPr>
          <w:sz w:val="16"/>
        </w:rPr>
      </w:pPr>
      <w:r w:rsidRPr="006E3067">
        <w:rPr>
          <w:rStyle w:val="StyleUnderline"/>
        </w:rPr>
        <w:t>There is a long tradition within white Anglo-Saxon Protestant circles of claiming to be afflicted with disorders that</w:t>
      </w:r>
      <w:r w:rsidRPr="00E67D21">
        <w:rPr>
          <w:sz w:val="16"/>
        </w:rPr>
        <w:t xml:space="preserve">, ultimately, </w:t>
      </w:r>
      <w:r w:rsidRPr="006E3067">
        <w:rPr>
          <w:rStyle w:val="StyleUnderline"/>
        </w:rPr>
        <w:t>signaled one’s elite status</w:t>
      </w:r>
      <w:r w:rsidRPr="00E67D21">
        <w:rPr>
          <w:sz w:val="16"/>
        </w:rPr>
        <w:t xml:space="preserve">. For instance, in the late nineteenth century through the early twentieth century, </w:t>
      </w:r>
      <w:r w:rsidRPr="006E3067">
        <w:rPr>
          <w:rStyle w:val="StyleUnderline"/>
        </w:rPr>
        <w:t>many elites claimed to suffer from “neurasthenia”—an anxiety disorder that was held to flow from the combination of being exceptionally gifted and being born into a world insufficiently suited to utilize one’s talents</w:t>
      </w:r>
      <w:r w:rsidRPr="00E67D21">
        <w:rPr>
          <w:sz w:val="16"/>
        </w:rPr>
        <w:t xml:space="preserve">.126 </w:t>
      </w:r>
      <w:r w:rsidRPr="006E3067">
        <w:rPr>
          <w:rStyle w:val="StyleUnderline"/>
        </w:rPr>
        <w:t>Neurasthenics were people who were, in a sense, too imaginative, too intelligent, too principled, too sensitive, too conscientious for their own good;</w:t>
      </w:r>
      <w:r w:rsidRPr="00E67D21">
        <w:rPr>
          <w:sz w:val="16"/>
        </w:rPr>
        <w:t xml:space="preserve"> they were too extraordinary in a society that was increasingly focused on standardization and mass production. In order to accommodate the unique burden they were held to bear, neurasthenics were broadly exempted from the obligations and expectations laid on others.</w:t>
      </w:r>
    </w:p>
    <w:p w14:paraId="60BA39A3" w14:textId="77777777" w:rsidR="00836E34" w:rsidRPr="00E67D21" w:rsidRDefault="00836E34" w:rsidP="00836E34">
      <w:pPr>
        <w:rPr>
          <w:sz w:val="16"/>
        </w:rPr>
      </w:pPr>
      <w:r w:rsidRPr="00E67D21">
        <w:rPr>
          <w:sz w:val="16"/>
        </w:rPr>
        <w:t xml:space="preserve">Precisely </w:t>
      </w:r>
      <w:r w:rsidRPr="006E3067">
        <w:rPr>
          <w:rStyle w:val="StyleUnderline"/>
        </w:rPr>
        <w:t>because many prominent elites claimed to be neurasthenics</w:t>
      </w:r>
      <w:r w:rsidRPr="00E67D21">
        <w:rPr>
          <w:sz w:val="16"/>
        </w:rPr>
        <w:t>, and because the traits associated with neurasthenia were desirable—to be afflicted with neurasthenia was a sign that one was especially diligent, bright, creative, and so on—</w:t>
      </w:r>
      <w:r w:rsidRPr="006E3067">
        <w:rPr>
          <w:rStyle w:val="StyleUnderline"/>
        </w:rPr>
        <w:t>people increasingly began actively seeking out neurasthenic diagnoses.</w:t>
      </w:r>
      <w:r w:rsidRPr="00E67D21">
        <w:rPr>
          <w:sz w:val="16"/>
        </w:rPr>
        <w:t xml:space="preserve">127 As a result of its appeal, </w:t>
      </w:r>
      <w:r w:rsidRPr="006E3067">
        <w:rPr>
          <w:rStyle w:val="StyleUnderline"/>
        </w:rPr>
        <w:t>neurasthenia</w:t>
      </w:r>
      <w:r w:rsidRPr="00E67D21">
        <w:rPr>
          <w:sz w:val="16"/>
        </w:rPr>
        <w:t xml:space="preserve"> eventually </w:t>
      </w:r>
      <w:r w:rsidRPr="006E3067">
        <w:rPr>
          <w:rStyle w:val="StyleUnderline"/>
        </w:rPr>
        <w:t>jumped out of elite circles</w:t>
      </w:r>
      <w:r w:rsidRPr="00E67D21">
        <w:rPr>
          <w:sz w:val="16"/>
        </w:rPr>
        <w:t xml:space="preserve">. Middle-class, and eventually even workingclass, people began claiming to be neurasthenics. </w:t>
      </w:r>
      <w:r w:rsidRPr="006E3067">
        <w:rPr>
          <w:rStyle w:val="StyleUnderline"/>
        </w:rPr>
        <w:t>At that point, the affliction became dramatically less fashionable among elites, and eventually disappeared from the “West” more or less entirely. Today, neurasthenia is understood as a “culturally bound disorder,” largely constrained to former British colonies.128</w:t>
      </w:r>
    </w:p>
    <w:p w14:paraId="63421CCC" w14:textId="77777777" w:rsidR="00836E34" w:rsidRPr="006E3067" w:rsidRDefault="00836E34" w:rsidP="00836E34">
      <w:pPr>
        <w:rPr>
          <w:rStyle w:val="StyleUnderline"/>
        </w:rPr>
      </w:pPr>
      <w:r w:rsidRPr="006E3067">
        <w:rPr>
          <w:rStyle w:val="StyleUnderline"/>
        </w:rPr>
        <w:t>In its place, elites have begun claiming new forms of “neurodivergence</w:t>
      </w:r>
      <w:r w:rsidRPr="00E67D21">
        <w:rPr>
          <w:sz w:val="16"/>
        </w:rPr>
        <w:t xml:space="preserve">.” Today, some claim to be simply too honest, blunt, or direct “for their own good” and profess to be literally incapable of “reading the room” or holding their tongue. Others claim to be excessively focused, detail oriented, or precise; or too realistic, perceptive, or grounded; or too rational, logical, or dispassionate; or, at the other end of the spectrum, too passionate, creative, or ambitious. As with neurasthenia, the “disorders” just described (which contemporary elites gravitate toward) are generally products not of deficits but of having “too much” of some desirable trait, to the point where it crowds out certain social skills. Said disorders are held to render people especially well suited for jobs that just so happen to be high paying and high prestige (for instance, in the engineering, tech, and finance sectors) and ill suited for “human-centered” work (that happens to be less well compensated or prestigious). Those afflicted with these new forms of neurodivergence are also partially exempted from conventions, expectations, and rules that govern everyone else. As a result, as with neurasthenia, </w:t>
      </w:r>
      <w:r w:rsidRPr="006E3067">
        <w:rPr>
          <w:rStyle w:val="StyleUnderline"/>
          <w:highlight w:val="cyan"/>
        </w:rPr>
        <w:t xml:space="preserve">there is a </w:t>
      </w:r>
      <w:r w:rsidRPr="006E3067">
        <w:rPr>
          <w:rStyle w:val="Emphasis"/>
          <w:highlight w:val="cyan"/>
        </w:rPr>
        <w:t>strong</w:t>
      </w:r>
      <w:r w:rsidRPr="0033411A">
        <w:rPr>
          <w:rStyle w:val="StyleUnderline"/>
        </w:rPr>
        <w:t xml:space="preserve"> set of </w:t>
      </w:r>
      <w:r w:rsidRPr="006E3067">
        <w:rPr>
          <w:rStyle w:val="Emphasis"/>
          <w:highlight w:val="cyan"/>
        </w:rPr>
        <w:t>incentive</w:t>
      </w:r>
      <w:r w:rsidRPr="0033411A">
        <w:rPr>
          <w:rStyle w:val="StyleUnderline"/>
        </w:rPr>
        <w:t>s</w:t>
      </w:r>
      <w:r w:rsidRPr="006E3067">
        <w:rPr>
          <w:b/>
          <w:u w:val="single"/>
        </w:rPr>
        <w:t xml:space="preserve"> </w:t>
      </w:r>
      <w:r w:rsidRPr="006E3067">
        <w:rPr>
          <w:rStyle w:val="StyleUnderline"/>
          <w:highlight w:val="cyan"/>
        </w:rPr>
        <w:t>for</w:t>
      </w:r>
      <w:r w:rsidRPr="006E3067">
        <w:rPr>
          <w:rStyle w:val="StyleUnderline"/>
        </w:rPr>
        <w:t xml:space="preserve"> contemporary </w:t>
      </w:r>
      <w:r w:rsidRPr="006E3067">
        <w:rPr>
          <w:rStyle w:val="Emphasis"/>
          <w:highlight w:val="cyan"/>
        </w:rPr>
        <w:t>elites</w:t>
      </w:r>
      <w:r w:rsidRPr="006E3067">
        <w:rPr>
          <w:rStyle w:val="StyleUnderline"/>
          <w:highlight w:val="cyan"/>
        </w:rPr>
        <w:t xml:space="preserve"> to </w:t>
      </w:r>
      <w:r w:rsidRPr="006E3067">
        <w:rPr>
          <w:rStyle w:val="Emphasis"/>
          <w:highlight w:val="cyan"/>
        </w:rPr>
        <w:t>identify themselves</w:t>
      </w:r>
      <w:r w:rsidRPr="006E3067">
        <w:rPr>
          <w:rStyle w:val="StyleUnderline"/>
          <w:highlight w:val="cyan"/>
        </w:rPr>
        <w:t xml:space="preserve"> with</w:t>
      </w:r>
      <w:r w:rsidRPr="006E3067">
        <w:rPr>
          <w:rStyle w:val="StyleUnderline"/>
        </w:rPr>
        <w:t xml:space="preserve"> these new forms of </w:t>
      </w:r>
      <w:r w:rsidRPr="006E3067">
        <w:rPr>
          <w:rStyle w:val="Emphasis"/>
          <w:highlight w:val="cyan"/>
        </w:rPr>
        <w:t>neurodivergence</w:t>
      </w:r>
      <w:r w:rsidRPr="006E3067">
        <w:rPr>
          <w:rStyle w:val="StyleUnderline"/>
        </w:rPr>
        <w:t xml:space="preserve">. And </w:t>
      </w:r>
      <w:r w:rsidRPr="006E3067">
        <w:rPr>
          <w:rStyle w:val="StyleUnderline"/>
          <w:highlight w:val="cyan"/>
        </w:rPr>
        <w:t>when</w:t>
      </w:r>
      <w:r w:rsidRPr="006E3067">
        <w:rPr>
          <w:rStyle w:val="StyleUnderline"/>
        </w:rPr>
        <w:t xml:space="preserve"> such </w:t>
      </w:r>
      <w:r w:rsidRPr="006E3067">
        <w:rPr>
          <w:rStyle w:val="StyleUnderline"/>
          <w:highlight w:val="cyan"/>
        </w:rPr>
        <w:t>incentives are present, diagnoses</w:t>
      </w:r>
      <w:r w:rsidRPr="006E3067">
        <w:rPr>
          <w:b/>
          <w:u w:val="single"/>
        </w:rPr>
        <w:t xml:space="preserve"> </w:t>
      </w:r>
      <w:r w:rsidRPr="006E3067">
        <w:rPr>
          <w:rStyle w:val="StyleUnderline"/>
        </w:rPr>
        <w:t xml:space="preserve">tend to </w:t>
      </w:r>
      <w:r w:rsidRPr="006E3067">
        <w:rPr>
          <w:rStyle w:val="StyleUnderline"/>
          <w:highlight w:val="cyan"/>
        </w:rPr>
        <w:t>spike</w:t>
      </w:r>
      <w:r w:rsidRPr="006E3067">
        <w:t>.</w:t>
      </w:r>
    </w:p>
    <w:p w14:paraId="7A579E3D" w14:textId="77777777" w:rsidR="00836E34" w:rsidRPr="00E67D21" w:rsidRDefault="00836E34" w:rsidP="00836E34">
      <w:pPr>
        <w:rPr>
          <w:sz w:val="16"/>
        </w:rPr>
      </w:pPr>
      <w:r w:rsidRPr="006E3067">
        <w:rPr>
          <w:rStyle w:val="StyleUnderline"/>
          <w:highlight w:val="cyan"/>
        </w:rPr>
        <w:t>In</w:t>
      </w:r>
      <w:r w:rsidRPr="006E3067">
        <w:rPr>
          <w:rStyle w:val="StyleUnderline"/>
        </w:rPr>
        <w:t xml:space="preserve"> the </w:t>
      </w:r>
      <w:r w:rsidRPr="006E3067">
        <w:rPr>
          <w:rStyle w:val="StyleUnderline"/>
          <w:highlight w:val="cyan"/>
        </w:rPr>
        <w:t>Vietnam</w:t>
      </w:r>
      <w:r w:rsidRPr="006E3067">
        <w:rPr>
          <w:rStyle w:val="StyleUnderline"/>
        </w:rPr>
        <w:t xml:space="preserve"> War era, </w:t>
      </w:r>
      <w:r w:rsidRPr="006E3067">
        <w:rPr>
          <w:rStyle w:val="StyleUnderline"/>
          <w:highlight w:val="cyan"/>
        </w:rPr>
        <w:t>elites leveraged</w:t>
      </w:r>
      <w:r w:rsidRPr="006E3067">
        <w:rPr>
          <w:rStyle w:val="StyleUnderline"/>
        </w:rPr>
        <w:t xml:space="preserve"> their </w:t>
      </w:r>
      <w:r w:rsidRPr="006E3067">
        <w:rPr>
          <w:rStyle w:val="StyleUnderline"/>
          <w:highlight w:val="cyan"/>
        </w:rPr>
        <w:t>connections</w:t>
      </w:r>
      <w:r w:rsidRPr="006E3067">
        <w:rPr>
          <w:rStyle w:val="StyleUnderline"/>
        </w:rPr>
        <w:t xml:space="preserve"> to doctors and psychiatrists </w:t>
      </w:r>
      <w:r w:rsidRPr="006E3067">
        <w:rPr>
          <w:rStyle w:val="StyleUnderline"/>
          <w:highlight w:val="cyan"/>
        </w:rPr>
        <w:t>to get their children</w:t>
      </w:r>
      <w:r w:rsidRPr="006E3067">
        <w:rPr>
          <w:rStyle w:val="StyleUnderline"/>
        </w:rPr>
        <w:t xml:space="preserve"> </w:t>
      </w:r>
      <w:r w:rsidRPr="006E3067">
        <w:rPr>
          <w:rStyle w:val="Emphasis"/>
        </w:rPr>
        <w:t>designated as “disabled”</w:t>
      </w:r>
      <w:r w:rsidRPr="006E3067">
        <w:rPr>
          <w:rStyle w:val="StyleUnderline"/>
        </w:rPr>
        <w:t xml:space="preserve"> and therefore </w:t>
      </w:r>
      <w:r w:rsidRPr="006E3067">
        <w:rPr>
          <w:rStyle w:val="Emphasis"/>
          <w:highlight w:val="cyan"/>
        </w:rPr>
        <w:t>exempt from the draft</w:t>
      </w:r>
      <w:r w:rsidRPr="00E67D21">
        <w:rPr>
          <w:sz w:val="16"/>
        </w:rPr>
        <w:t xml:space="preserve">. There was another wave of such efforts in the wake of the Americans with Disabilities Act (ADA). Directly and indirectly, </w:t>
      </w:r>
      <w:r w:rsidRPr="006E3067">
        <w:rPr>
          <w:rStyle w:val="StyleUnderline"/>
        </w:rPr>
        <w:t>the ADA created life-changing accommodations in society for the genuinely disadvantaged. However, it also provided profound material incentives for aspiring elites to identify as “disabled.”</w:t>
      </w:r>
      <w:r w:rsidRPr="00E67D21">
        <w:rPr>
          <w:sz w:val="16"/>
        </w:rPr>
        <w:t xml:space="preserve"> Through the ADA, federal incentive structures were created for companies that employ Americans with disabilities—leading to a hiring preference for those could be classified as disabled. A similar story held with respect to </w:t>
      </w:r>
      <w:r w:rsidRPr="00E67D21">
        <w:rPr>
          <w:sz w:val="16"/>
        </w:rPr>
        <w:lastRenderedPageBreak/>
        <w:t xml:space="preserve">university admissions. Meanwhile, new laws and norms allowed people with disabilities to receive significant accommodations at work, at school, and in other competitive arenas. In an apparent bid to take advantage of these accommodations and gatekeeper preferences, </w:t>
      </w:r>
      <w:r w:rsidRPr="006E3067">
        <w:rPr>
          <w:rStyle w:val="StyleUnderline"/>
          <w:highlight w:val="cyan"/>
        </w:rPr>
        <w:t>there was a rapid uptick in Americans claiming to be disabled following the</w:t>
      </w:r>
      <w:r w:rsidRPr="006E3067">
        <w:rPr>
          <w:rStyle w:val="StyleUnderline"/>
        </w:rPr>
        <w:t xml:space="preserve"> 1990 passage of the </w:t>
      </w:r>
      <w:r w:rsidRPr="006E3067">
        <w:rPr>
          <w:rStyle w:val="StyleUnderline"/>
          <w:highlight w:val="cyan"/>
        </w:rPr>
        <w:t>ADA</w:t>
      </w:r>
      <w:r w:rsidRPr="006E3067">
        <w:rPr>
          <w:rStyle w:val="StyleUnderline"/>
        </w:rPr>
        <w:t>—particularly among the affluent</w:t>
      </w:r>
      <w:r w:rsidRPr="00E67D21">
        <w:rPr>
          <w:sz w:val="16"/>
        </w:rPr>
        <w:t>.129</w:t>
      </w:r>
    </w:p>
    <w:p w14:paraId="0E5E8C17" w14:textId="77777777" w:rsidR="00836E34" w:rsidRPr="006E3067" w:rsidRDefault="00836E34" w:rsidP="00836E34">
      <w:pPr>
        <w:rPr>
          <w:rStyle w:val="StyleUnderline"/>
        </w:rPr>
      </w:pPr>
      <w:r w:rsidRPr="006E3067">
        <w:rPr>
          <w:rStyle w:val="StyleUnderline"/>
        </w:rPr>
        <w:t xml:space="preserve">Wealthy </w:t>
      </w:r>
      <w:r w:rsidRPr="006E3067">
        <w:rPr>
          <w:rStyle w:val="StyleUnderline"/>
          <w:highlight w:val="cyan"/>
        </w:rPr>
        <w:t xml:space="preserve">parents began </w:t>
      </w:r>
      <w:r w:rsidRPr="006E3067">
        <w:rPr>
          <w:rStyle w:val="Emphasis"/>
          <w:highlight w:val="cyan"/>
        </w:rPr>
        <w:t>“diagnosis shopping”</w:t>
      </w:r>
      <w:r w:rsidRPr="006E3067">
        <w:rPr>
          <w:rStyle w:val="StyleUnderline"/>
        </w:rPr>
        <w:t xml:space="preserve"> in order to get their kids classified as possessing some kind of qualifying disability and to thereby secure said children advantages in entrance exams for elite high schools and (especially) the SATs</w:t>
      </w:r>
      <w:r w:rsidRPr="00E67D21">
        <w:rPr>
          <w:sz w:val="16"/>
        </w:rPr>
        <w:t xml:space="preserve">.130 The share of students taking standardized tests with accommodations has increased more than fivefold as compared with 1987 levels—driven largely by affluent students and students at affluent schools.131 </w:t>
      </w:r>
      <w:r w:rsidRPr="006E3067">
        <w:rPr>
          <w:rStyle w:val="StyleUnderline"/>
          <w:highlight w:val="cyan"/>
        </w:rPr>
        <w:t>In many wealthy enclaves, nearly one in five</w:t>
      </w:r>
      <w:r w:rsidRPr="006E3067">
        <w:rPr>
          <w:rStyle w:val="StyleUnderline"/>
        </w:rPr>
        <w:t xml:space="preserve"> contemporary </w:t>
      </w:r>
      <w:r w:rsidRPr="006E3067">
        <w:rPr>
          <w:rStyle w:val="StyleUnderline"/>
          <w:highlight w:val="cyan"/>
        </w:rPr>
        <w:t>students has a</w:t>
      </w:r>
      <w:r w:rsidRPr="006E3067">
        <w:rPr>
          <w:rStyle w:val="StyleUnderline"/>
        </w:rPr>
        <w:t xml:space="preserve"> “</w:t>
      </w:r>
      <w:r w:rsidRPr="006E3067">
        <w:rPr>
          <w:rStyle w:val="StyleUnderline"/>
          <w:highlight w:val="cyan"/>
        </w:rPr>
        <w:t>504 plan</w:t>
      </w:r>
      <w:r w:rsidRPr="00E67D21">
        <w:rPr>
          <w:sz w:val="16"/>
        </w:rPr>
        <w:t xml:space="preserve">” (a federal disability designation that entitles people to certain accommodations); </w:t>
      </w:r>
      <w:r w:rsidRPr="006E3067">
        <w:rPr>
          <w:rStyle w:val="StyleUnderline"/>
        </w:rPr>
        <w:t xml:space="preserve">this is </w:t>
      </w:r>
      <w:r w:rsidRPr="006E3067">
        <w:rPr>
          <w:rStyle w:val="StyleUnderline"/>
          <w:highlight w:val="cyan"/>
        </w:rPr>
        <w:t>several times higher than the national average</w:t>
      </w:r>
      <w:r w:rsidRPr="006E3067">
        <w:t xml:space="preserve"> </w:t>
      </w:r>
      <w:r w:rsidRPr="00E67D21">
        <w:rPr>
          <w:sz w:val="16"/>
        </w:rPr>
        <w:t xml:space="preserve">of 2.7 percent.132 At colleges and universities, </w:t>
      </w:r>
      <w:r w:rsidRPr="006E3067">
        <w:rPr>
          <w:rStyle w:val="StyleUnderline"/>
          <w:highlight w:val="cyan"/>
        </w:rPr>
        <w:t>the number of students with accommodations</w:t>
      </w:r>
      <w:r w:rsidRPr="006E3067">
        <w:rPr>
          <w:rStyle w:val="StyleUnderline"/>
        </w:rPr>
        <w:t xml:space="preserve"> nearly </w:t>
      </w:r>
      <w:r w:rsidRPr="006E3067">
        <w:rPr>
          <w:rStyle w:val="StyleUnderline"/>
          <w:highlight w:val="cyan"/>
        </w:rPr>
        <w:t>doubled over the course of the Great Awokening</w:t>
      </w:r>
      <w:r w:rsidRPr="006E3067">
        <w:rPr>
          <w:rStyle w:val="StyleUnderline"/>
        </w:rPr>
        <w:t xml:space="preserve">—as competition for elite roles intensified—driven primarily by students attending the most selective higher education institutions.133 </w:t>
      </w:r>
      <w:r w:rsidRPr="006E3067">
        <w:rPr>
          <w:rStyle w:val="StyleUnderline"/>
          <w:highlight w:val="cyan"/>
        </w:rPr>
        <w:t>At elite colleges</w:t>
      </w:r>
      <w:r w:rsidRPr="006E3067">
        <w:rPr>
          <w:rStyle w:val="StyleUnderline"/>
        </w:rPr>
        <w:t xml:space="preserve"> and universities today, </w:t>
      </w:r>
      <w:r w:rsidRPr="006E3067">
        <w:rPr>
          <w:rStyle w:val="StyleUnderline"/>
          <w:highlight w:val="cyan"/>
        </w:rPr>
        <w:t>as many as one in four students</w:t>
      </w:r>
      <w:r w:rsidRPr="006E3067">
        <w:rPr>
          <w:rStyle w:val="StyleUnderline"/>
        </w:rPr>
        <w:t xml:space="preserve"> formally </w:t>
      </w:r>
      <w:r w:rsidRPr="006E3067">
        <w:rPr>
          <w:rStyle w:val="StyleUnderline"/>
          <w:highlight w:val="cyan"/>
        </w:rPr>
        <w:t>identify as disabled</w:t>
      </w:r>
      <w:r w:rsidRPr="006E3067">
        <w:rPr>
          <w:rStyle w:val="StyleUnderline"/>
        </w:rPr>
        <w:t>134 (and enjoy various accommodations in their courses on this basis).</w:t>
      </w:r>
    </w:p>
    <w:p w14:paraId="5C3100A2" w14:textId="77777777" w:rsidR="00836E34" w:rsidRPr="00E67D21" w:rsidRDefault="00836E34" w:rsidP="00836E34">
      <w:pPr>
        <w:rPr>
          <w:sz w:val="16"/>
        </w:rPr>
      </w:pPr>
      <w:r w:rsidRPr="006E3067">
        <w:rPr>
          <w:rStyle w:val="StyleUnderline"/>
        </w:rPr>
        <w:t xml:space="preserve">As elites have come to increasingly identify themselves as disabled, </w:t>
      </w:r>
      <w:r w:rsidRPr="006E3067">
        <w:rPr>
          <w:rStyle w:val="StyleUnderline"/>
          <w:highlight w:val="cyan"/>
        </w:rPr>
        <w:t>the</w:t>
      </w:r>
      <w:r w:rsidRPr="006E3067">
        <w:rPr>
          <w:rStyle w:val="StyleUnderline"/>
        </w:rPr>
        <w:t xml:space="preserve"> public </w:t>
      </w:r>
      <w:r w:rsidRPr="006E3067">
        <w:rPr>
          <w:rStyle w:val="Emphasis"/>
          <w:highlight w:val="cyan"/>
        </w:rPr>
        <w:t>“conversation”</w:t>
      </w:r>
      <w:r w:rsidRPr="006E3067">
        <w:rPr>
          <w:rStyle w:val="StyleUnderline"/>
          <w:highlight w:val="cyan"/>
        </w:rPr>
        <w:t xml:space="preserve"> about </w:t>
      </w:r>
      <w:r w:rsidRPr="006E3067">
        <w:rPr>
          <w:rStyle w:val="Emphasis"/>
          <w:highlight w:val="cyan"/>
        </w:rPr>
        <w:t>disability</w:t>
      </w:r>
      <w:r w:rsidRPr="006E3067">
        <w:rPr>
          <w:rStyle w:val="StyleUnderline"/>
          <w:highlight w:val="cyan"/>
        </w:rPr>
        <w:t xml:space="preserve"> has</w:t>
      </w:r>
      <w:r w:rsidRPr="006E3067">
        <w:rPr>
          <w:rStyle w:val="StyleUnderline"/>
        </w:rPr>
        <w:t xml:space="preserve"> also </w:t>
      </w:r>
      <w:r w:rsidRPr="006E3067">
        <w:rPr>
          <w:rStyle w:val="StyleUnderline"/>
          <w:highlight w:val="cyan"/>
        </w:rPr>
        <w:t xml:space="preserve">been </w:t>
      </w:r>
      <w:r w:rsidRPr="006E3067">
        <w:rPr>
          <w:rStyle w:val="Emphasis"/>
          <w:highlight w:val="cyan"/>
        </w:rPr>
        <w:t>gentrified</w:t>
      </w:r>
      <w:r w:rsidRPr="00E67D21">
        <w:rPr>
          <w:sz w:val="16"/>
        </w:rPr>
        <w:t xml:space="preserve">. It has become somewhat passé to focus on those who are genuinely and severely debilitated by their conditions. Instead, </w:t>
      </w:r>
      <w:r w:rsidRPr="006E3067">
        <w:rPr>
          <w:rStyle w:val="StyleUnderline"/>
        </w:rPr>
        <w:t xml:space="preserve">the </w:t>
      </w:r>
      <w:r w:rsidRPr="006E3067">
        <w:rPr>
          <w:rStyle w:val="Emphasis"/>
          <w:highlight w:val="cyan"/>
        </w:rPr>
        <w:t>focus has shifted</w:t>
      </w:r>
      <w:r w:rsidRPr="006E3067">
        <w:rPr>
          <w:rStyle w:val="StyleUnderline"/>
          <w:highlight w:val="cyan"/>
        </w:rPr>
        <w:t xml:space="preserve"> to </w:t>
      </w:r>
      <w:r w:rsidRPr="006E3067">
        <w:rPr>
          <w:rStyle w:val="Emphasis"/>
          <w:highlight w:val="cyan"/>
        </w:rPr>
        <w:t>celebrating</w:t>
      </w:r>
      <w:r w:rsidRPr="006E3067">
        <w:rPr>
          <w:rStyle w:val="StyleUnderline"/>
        </w:rPr>
        <w:t xml:space="preserve"> and </w:t>
      </w:r>
      <w:r w:rsidRPr="006E3067">
        <w:rPr>
          <w:rStyle w:val="Emphasis"/>
        </w:rPr>
        <w:t>advancing</w:t>
      </w:r>
      <w:r w:rsidRPr="006E3067">
        <w:rPr>
          <w:rStyle w:val="StyleUnderline"/>
        </w:rPr>
        <w:t xml:space="preserve"> </w:t>
      </w:r>
      <w:r w:rsidRPr="006E3067">
        <w:rPr>
          <w:rStyle w:val="StyleUnderline"/>
          <w:highlight w:val="cyan"/>
        </w:rPr>
        <w:t>the</w:t>
      </w:r>
      <w:r w:rsidRPr="006E3067">
        <w:rPr>
          <w:rStyle w:val="StyleUnderline"/>
        </w:rPr>
        <w:t xml:space="preserve"> </w:t>
      </w:r>
      <w:r w:rsidRPr="006E3067">
        <w:rPr>
          <w:rStyle w:val="Emphasis"/>
        </w:rPr>
        <w:t xml:space="preserve">interests of </w:t>
      </w:r>
      <w:r w:rsidRPr="006E3067">
        <w:rPr>
          <w:rStyle w:val="Emphasis"/>
          <w:highlight w:val="cyan"/>
        </w:rPr>
        <w:t>high-functioning</w:t>
      </w:r>
      <w:r w:rsidRPr="006E3067">
        <w:rPr>
          <w:rStyle w:val="StyleUnderline"/>
        </w:rPr>
        <w:t xml:space="preserve">, </w:t>
      </w:r>
      <w:r w:rsidRPr="006E3067">
        <w:rPr>
          <w:rStyle w:val="Emphasis"/>
          <w:highlight w:val="cyan"/>
        </w:rPr>
        <w:t>high-achieving</w:t>
      </w:r>
      <w:r w:rsidRPr="006E3067">
        <w:rPr>
          <w:rStyle w:val="StyleUnderline"/>
        </w:rPr>
        <w:t xml:space="preserve">, </w:t>
      </w:r>
      <w:r w:rsidRPr="006E3067">
        <w:rPr>
          <w:rStyle w:val="Emphasis"/>
        </w:rPr>
        <w:t xml:space="preserve">photogenic </w:t>
      </w:r>
      <w:r w:rsidRPr="006E3067">
        <w:rPr>
          <w:rStyle w:val="Emphasis"/>
          <w:highlight w:val="cyan"/>
        </w:rPr>
        <w:t>elites</w:t>
      </w:r>
      <w:r w:rsidRPr="006E3067">
        <w:rPr>
          <w:rStyle w:val="StyleUnderline"/>
          <w:highlight w:val="cyan"/>
        </w:rPr>
        <w:t xml:space="preserve"> who</w:t>
      </w:r>
      <w:r w:rsidRPr="006E3067">
        <w:rPr>
          <w:rStyle w:val="StyleUnderline"/>
        </w:rPr>
        <w:t xml:space="preserve"> claim to </w:t>
      </w:r>
      <w:r w:rsidRPr="006E3067">
        <w:rPr>
          <w:rStyle w:val="StyleUnderline"/>
          <w:highlight w:val="cyan"/>
        </w:rPr>
        <w:t>possess these</w:t>
      </w:r>
      <w:r w:rsidRPr="006E3067">
        <w:rPr>
          <w:rStyle w:val="StyleUnderline"/>
        </w:rPr>
        <w:t xml:space="preserve"> </w:t>
      </w:r>
      <w:r w:rsidRPr="006E3067">
        <w:rPr>
          <w:rStyle w:val="Emphasis"/>
        </w:rPr>
        <w:t xml:space="preserve">same </w:t>
      </w:r>
      <w:r w:rsidRPr="006E3067">
        <w:rPr>
          <w:rStyle w:val="Emphasis"/>
          <w:highlight w:val="cyan"/>
        </w:rPr>
        <w:t>conditions</w:t>
      </w:r>
      <w:r w:rsidRPr="00E67D21">
        <w:rPr>
          <w:sz w:val="16"/>
        </w:rPr>
        <w:t xml:space="preserve">.135 </w:t>
      </w:r>
      <w:r w:rsidRPr="006E3067">
        <w:rPr>
          <w:rStyle w:val="StyleUnderline"/>
        </w:rPr>
        <w:t xml:space="preserve">Many objectively privileged but disabled-identifying young people are becoming online influencers, racking up huge social media audiences and getting sponsorship or advertising deals on the basis of their purported disabilities. As one content creator put it, “There absolutely is a concerted effort to really capitalize on mental illness and particularly on young women’s mental illness. </w:t>
      </w:r>
      <w:r w:rsidRPr="006E3067">
        <w:rPr>
          <w:rStyle w:val="StyleUnderline"/>
          <w:highlight w:val="cyan"/>
        </w:rPr>
        <w:t>It’s a</w:t>
      </w:r>
      <w:r w:rsidRPr="006E3067">
        <w:rPr>
          <w:rStyle w:val="StyleUnderline"/>
        </w:rPr>
        <w:t xml:space="preserve"> very </w:t>
      </w:r>
      <w:r w:rsidRPr="006E3067">
        <w:rPr>
          <w:rStyle w:val="Emphasis"/>
          <w:highlight w:val="cyan"/>
        </w:rPr>
        <w:t>marketable commodity</w:t>
      </w:r>
      <w:r w:rsidRPr="006E3067">
        <w:rPr>
          <w:rStyle w:val="StyleUnderline"/>
        </w:rPr>
        <w:t xml:space="preserve"> right now.”</w:t>
      </w:r>
      <w:r w:rsidRPr="00E67D21">
        <w:rPr>
          <w:sz w:val="16"/>
        </w:rPr>
        <w:t>136</w:t>
      </w:r>
    </w:p>
    <w:p w14:paraId="5EF21C1E" w14:textId="77777777" w:rsidR="00836E34" w:rsidRPr="00E67D21" w:rsidRDefault="00836E34" w:rsidP="00836E34">
      <w:pPr>
        <w:rPr>
          <w:sz w:val="16"/>
        </w:rPr>
      </w:pPr>
      <w:r w:rsidRPr="00E67D21">
        <w:rPr>
          <w:sz w:val="16"/>
        </w:rPr>
        <w:t xml:space="preserve">In addition to the rapid expansion of elites claiming “neurodivergence,” alongside the gentrification of mental health discourse to focus on these elites, there has been an expansion of claims to physical disabilities too. </w:t>
      </w:r>
      <w:r w:rsidRPr="006E3067">
        <w:rPr>
          <w:rStyle w:val="StyleUnderline"/>
        </w:rPr>
        <w:t>The range of health challenges that qualify as a physical “disability” has also expanded significantly</w:t>
      </w:r>
      <w:r w:rsidRPr="00E67D21">
        <w:rPr>
          <w:sz w:val="16"/>
        </w:rPr>
        <w:t xml:space="preserve">. For instance, people can now qualify as disabled in virtue of ailments like </w:t>
      </w:r>
      <w:r w:rsidRPr="006E3067">
        <w:rPr>
          <w:rStyle w:val="StyleUnderline"/>
        </w:rPr>
        <w:t>celiac</w:t>
      </w:r>
      <w:r w:rsidRPr="00E67D21">
        <w:rPr>
          <w:sz w:val="16"/>
        </w:rPr>
        <w:t xml:space="preserve"> disease, </w:t>
      </w:r>
      <w:r w:rsidRPr="006E3067">
        <w:rPr>
          <w:rStyle w:val="StyleUnderline"/>
        </w:rPr>
        <w:t>irritable bowel syndrome, or diabetes</w:t>
      </w:r>
      <w:r w:rsidRPr="00E67D21">
        <w:rPr>
          <w:sz w:val="16"/>
        </w:rPr>
        <w:t xml:space="preserve">. This is striking because, while these diseases certainly can be debilitating in extreme cases, symptoms are typically mild. While often somewhat inconvenient, these conditions are relatively easy to manage for most. Indeed, those who have these same conditions but who work outside the symbolic professions would be unlikely to identify themselves as disabled. Despite the fact that these (nonsymbolic) workers will tend to do much more physically intensive work (and often have less access to quality health care too), they would not view these physical conditions as significant handicaps—and would be generally disinclined to describe themselves as physically impaired. </w:t>
      </w:r>
      <w:r w:rsidRPr="006E3067">
        <w:rPr>
          <w:rStyle w:val="StyleUnderline"/>
        </w:rPr>
        <w:t>Outside the symbolic economy, it is not status conferring to identify oneself in this way</w:t>
      </w:r>
      <w:r w:rsidRPr="00E67D21">
        <w:rPr>
          <w:sz w:val="16"/>
        </w:rPr>
        <w:t xml:space="preserve"> (often, it is quite the opposite). </w:t>
      </w:r>
      <w:r w:rsidRPr="006E3067">
        <w:rPr>
          <w:rStyle w:val="StyleUnderline"/>
        </w:rPr>
        <w:t>However, within a victimhood culture, it is not only status enhancing to identify as disabled, but often opportunity enhancing as well.</w:t>
      </w:r>
    </w:p>
    <w:p w14:paraId="092D9FDD" w14:textId="77777777" w:rsidR="00836E34" w:rsidRPr="006E3067" w:rsidRDefault="00836E34" w:rsidP="00836E34">
      <w:pPr>
        <w:rPr>
          <w:rStyle w:val="StyleUnderline"/>
        </w:rPr>
      </w:pPr>
      <w:r w:rsidRPr="00E67D21">
        <w:rPr>
          <w:sz w:val="16"/>
        </w:rPr>
        <w:t xml:space="preserve">Indeed, </w:t>
      </w:r>
      <w:r w:rsidRPr="006E3067">
        <w:rPr>
          <w:rStyle w:val="StyleUnderline"/>
        </w:rPr>
        <w:t>within symbolic capitalist spaces, it is in the interests of virtually all parties to embrace an expansive definition of “disability.” Institutions can garner government subsidies and perks, as well as PR benefits</w:t>
      </w:r>
      <w:r w:rsidRPr="00E67D21">
        <w:rPr>
          <w:sz w:val="16"/>
        </w:rPr>
        <w:t xml:space="preserve"> (with respect to how inclusive and supportive they are), </w:t>
      </w:r>
      <w:r w:rsidRPr="006E3067">
        <w:rPr>
          <w:rStyle w:val="StyleUnderline"/>
        </w:rPr>
        <w:t>by increasing the number of people categorized as disabled within their organization.</w:t>
      </w:r>
      <w:r w:rsidRPr="00E67D21">
        <w:rPr>
          <w:sz w:val="16"/>
        </w:rPr>
        <w:t xml:space="preserve"> By expanding the pool of conditions considered a disability, they can secure recruits whose productivity is not meaningfully impeded by any mental or physical conditions but who still “count” as disabled for the purposes of state recordkeeping and public relations. Meanwhile, the preferences in terms of hiring, promotion, accommodations, aid, admissions, and so on incentivize prospective recruits to identify as disabled even if they aren’t meaningfully impaired by their “disability.” </w:t>
      </w:r>
      <w:r w:rsidRPr="006E3067">
        <w:rPr>
          <w:rStyle w:val="StyleUnderline"/>
        </w:rPr>
        <w:t>Hence, despite the fact that symbolic capitalists tend to be among the most physically fit and cognitively sophisticated people in America, we are also extraordinarily likely to present ourselves as disabled.</w:t>
      </w:r>
    </w:p>
    <w:p w14:paraId="365AA984" w14:textId="77777777" w:rsidR="00836E34" w:rsidRPr="006E3067" w:rsidRDefault="00836E34" w:rsidP="00836E34">
      <w:pPr>
        <w:rPr>
          <w:rStyle w:val="StyleUnderline"/>
        </w:rPr>
      </w:pPr>
      <w:r w:rsidRPr="00E67D21">
        <w:rPr>
          <w:sz w:val="16"/>
        </w:rPr>
        <w:lastRenderedPageBreak/>
        <w:t xml:space="preserve">Here again, it should be stressed, </w:t>
      </w:r>
      <w:r w:rsidRPr="006E3067">
        <w:rPr>
          <w:rStyle w:val="StyleUnderline"/>
        </w:rPr>
        <w:t>the goal of this section is not to argue that people are being disingenuous in their identification (although</w:t>
      </w:r>
      <w:r w:rsidRPr="00E67D21">
        <w:rPr>
          <w:sz w:val="16"/>
        </w:rPr>
        <w:t xml:space="preserve">, for the record, </w:t>
      </w:r>
      <w:r w:rsidRPr="006E3067">
        <w:rPr>
          <w:rStyle w:val="StyleUnderline"/>
          <w:highlight w:val="cyan"/>
        </w:rPr>
        <w:t xml:space="preserve">there is strong evidence that </w:t>
      </w:r>
      <w:r w:rsidRPr="006E3067">
        <w:rPr>
          <w:rStyle w:val="Emphasis"/>
          <w:highlight w:val="cyan"/>
        </w:rPr>
        <w:t>“malingering”</w:t>
      </w:r>
      <w:r w:rsidRPr="006E3067">
        <w:rPr>
          <w:rStyle w:val="StyleUnderline"/>
          <w:highlight w:val="cyan"/>
        </w:rPr>
        <w:t xml:space="preserve"> regularly occurs among the college educated and is</w:t>
      </w:r>
      <w:r w:rsidRPr="006E3067">
        <w:rPr>
          <w:rStyle w:val="StyleUnderline"/>
        </w:rPr>
        <w:t xml:space="preserve"> relatively </w:t>
      </w:r>
      <w:r w:rsidRPr="006E3067">
        <w:rPr>
          <w:rStyle w:val="StyleUnderline"/>
          <w:highlight w:val="cyan"/>
        </w:rPr>
        <w:t>easy to get away with</w:t>
      </w:r>
      <w:r w:rsidRPr="00E67D21">
        <w:rPr>
          <w:sz w:val="16"/>
        </w:rPr>
        <w:t xml:space="preserve">).137 </w:t>
      </w:r>
      <w:r w:rsidRPr="006E3067">
        <w:rPr>
          <w:rStyle w:val="StyleUnderline"/>
        </w:rPr>
        <w:t xml:space="preserve">The core objective is to highlight how the act of </w:t>
      </w:r>
      <w:r w:rsidRPr="006E3067">
        <w:rPr>
          <w:rStyle w:val="Emphasis"/>
          <w:highlight w:val="cyan"/>
        </w:rPr>
        <w:t>identifying</w:t>
      </w:r>
      <w:r w:rsidRPr="006E3067">
        <w:rPr>
          <w:rStyle w:val="StyleUnderline"/>
          <w:highlight w:val="cyan"/>
        </w:rPr>
        <w:t xml:space="preserve"> as disabled is informed by </w:t>
      </w:r>
      <w:r w:rsidRPr="006E3067">
        <w:rPr>
          <w:rStyle w:val="Emphasis"/>
          <w:highlight w:val="cyan"/>
        </w:rPr>
        <w:t>material incentives</w:t>
      </w:r>
      <w:r w:rsidRPr="006E3067">
        <w:rPr>
          <w:rStyle w:val="StyleUnderline"/>
        </w:rPr>
        <w:t xml:space="preserve">, </w:t>
      </w:r>
      <w:r w:rsidRPr="006E3067">
        <w:rPr>
          <w:rStyle w:val="Emphasis"/>
          <w:highlight w:val="cyan"/>
        </w:rPr>
        <w:t>status competition</w:t>
      </w:r>
      <w:r w:rsidRPr="006E3067">
        <w:rPr>
          <w:rStyle w:val="StyleUnderline"/>
        </w:rPr>
        <w:t xml:space="preserve">, </w:t>
      </w:r>
      <w:r w:rsidRPr="006E3067">
        <w:rPr>
          <w:rStyle w:val="StyleUnderline"/>
          <w:highlight w:val="cyan"/>
        </w:rPr>
        <w:t>and other</w:t>
      </w:r>
      <w:r w:rsidRPr="006E3067">
        <w:rPr>
          <w:rStyle w:val="StyleUnderline"/>
        </w:rPr>
        <w:t xml:space="preserve"> personal </w:t>
      </w:r>
      <w:r w:rsidRPr="006E3067">
        <w:rPr>
          <w:rStyle w:val="Emphasis"/>
          <w:highlight w:val="cyan"/>
        </w:rPr>
        <w:t>motives</w:t>
      </w:r>
      <w:r w:rsidRPr="006E3067">
        <w:rPr>
          <w:rStyle w:val="StyleUnderline"/>
        </w:rPr>
        <w:t>— factors independent of medical realities or “authenticity”</w:t>
      </w:r>
      <w:r w:rsidRPr="006E3067">
        <w:t>—</w:t>
      </w:r>
      <w:r w:rsidRPr="006E3067">
        <w:rPr>
          <w:rStyle w:val="StyleUnderline"/>
        </w:rPr>
        <w:t>which can supervene on whether and how people pursue medical diagnoses, how people perform on diagnostic tests, and how any diagnosed conditions are operationalized in the professional sphere, in interpersonal interactions, with respect to one’s public persona, and beyond.</w:t>
      </w:r>
    </w:p>
    <w:p w14:paraId="4F260AB0" w14:textId="77777777" w:rsidR="00836E34" w:rsidRPr="00C14989" w:rsidRDefault="00836E34" w:rsidP="00836E34">
      <w:pPr>
        <w:pStyle w:val="Heading4"/>
      </w:pPr>
      <w:r>
        <w:t>3---</w:t>
      </w:r>
      <w:r w:rsidRPr="001E2ACB">
        <w:rPr>
          <w:u w:val="single"/>
        </w:rPr>
        <w:t>Access Washing DA</w:t>
      </w:r>
      <w:r>
        <w:t>: Spectacularizing disability is hijacked by Israel to justifying their oppression of Palestine.</w:t>
      </w:r>
    </w:p>
    <w:p w14:paraId="0174E4B2" w14:textId="77777777" w:rsidR="00836E34" w:rsidRPr="00EC1B3D" w:rsidRDefault="00836E34" w:rsidP="00836E34">
      <w:pPr>
        <w:rPr>
          <w:sz w:val="16"/>
          <w:szCs w:val="16"/>
        </w:rPr>
      </w:pPr>
      <w:r w:rsidRPr="00EC1B3D">
        <w:rPr>
          <w:rStyle w:val="Style13ptBold"/>
        </w:rPr>
        <w:t>Issa ‘25</w:t>
      </w:r>
      <w:r w:rsidRPr="00EC1B3D">
        <w:t xml:space="preserve"> – Researcher and Hardiman Scholar at Irish Centre for Human Rights and Centre for Disability Law and Policy (Gaza’s Genocide and the Fragility of Israel’s Disability Rights Claims,</w:t>
      </w:r>
      <w:r w:rsidRPr="00EC1B3D">
        <w:rPr>
          <w:sz w:val="16"/>
          <w:szCs w:val="16"/>
        </w:rPr>
        <w:t xml:space="preserve"> </w:t>
      </w:r>
      <w:r w:rsidRPr="00081DB1">
        <w:rPr>
          <w:szCs w:val="18"/>
        </w:rPr>
        <w:t>https://ichrgalway.org/2025/01/28/gazas-genocide-and-the-fragility-of-israels-disability-rights-claims/</w:t>
      </w:r>
      <w:r w:rsidRPr="00EC1B3D">
        <w:rPr>
          <w:sz w:val="16"/>
          <w:szCs w:val="16"/>
        </w:rPr>
        <w:t xml:space="preserve">, </w:t>
      </w:r>
      <w:r w:rsidRPr="00EC1B3D">
        <w:t>January 28, 2025 Written by: irishcentreforhumanrights) NAR</w:t>
      </w:r>
    </w:p>
    <w:p w14:paraId="7C764392" w14:textId="77777777" w:rsidR="00836E34" w:rsidRPr="006F1748" w:rsidRDefault="00836E34" w:rsidP="00836E34">
      <w:pPr>
        <w:rPr>
          <w:rStyle w:val="StyleUnderline"/>
        </w:rPr>
      </w:pPr>
      <w:r w:rsidRPr="00EC1B3D">
        <w:rPr>
          <w:sz w:val="16"/>
          <w:szCs w:val="16"/>
        </w:rPr>
        <w:t xml:space="preserve">In recent years, </w:t>
      </w:r>
      <w:r w:rsidRPr="00887B49">
        <w:rPr>
          <w:rStyle w:val="StyleUnderline"/>
          <w:highlight w:val="cyan"/>
        </w:rPr>
        <w:t xml:space="preserve">Israel has been </w:t>
      </w:r>
      <w:r w:rsidRPr="00EC1B3D">
        <w:rPr>
          <w:rStyle w:val="Emphasis"/>
          <w:highlight w:val="cyan"/>
        </w:rPr>
        <w:t>lauded</w:t>
      </w:r>
      <w:r w:rsidRPr="006F1748">
        <w:rPr>
          <w:rStyle w:val="StyleUnderline"/>
        </w:rPr>
        <w:t xml:space="preserve"> internationally </w:t>
      </w:r>
      <w:r w:rsidRPr="00044967">
        <w:rPr>
          <w:rStyle w:val="StyleUnderline"/>
          <w:highlight w:val="cyan"/>
        </w:rPr>
        <w:t xml:space="preserve">for its </w:t>
      </w:r>
      <w:r w:rsidRPr="00EC1B3D">
        <w:rPr>
          <w:rStyle w:val="Emphasis"/>
          <w:highlight w:val="cyan"/>
        </w:rPr>
        <w:t>advocacy in disability</w:t>
      </w:r>
      <w:r w:rsidRPr="006F1748">
        <w:rPr>
          <w:rStyle w:val="StyleUnderline"/>
        </w:rPr>
        <w:t xml:space="preserve"> rights. </w:t>
      </w:r>
      <w:r w:rsidRPr="00044967">
        <w:rPr>
          <w:rStyle w:val="StyleUnderline"/>
          <w:highlight w:val="cyan"/>
        </w:rPr>
        <w:t xml:space="preserve">Its policies are often held up as models of </w:t>
      </w:r>
      <w:r w:rsidRPr="00044967">
        <w:rPr>
          <w:rStyle w:val="Emphasis"/>
          <w:highlight w:val="cyan"/>
        </w:rPr>
        <w:t>inclusion</w:t>
      </w:r>
      <w:r w:rsidRPr="00EC1B3D">
        <w:rPr>
          <w:sz w:val="16"/>
          <w:szCs w:val="16"/>
        </w:rPr>
        <w:t xml:space="preserve">, accessibility, and care for the disabled. </w:t>
      </w:r>
      <w:r w:rsidRPr="00044967">
        <w:rPr>
          <w:rStyle w:val="StyleUnderline"/>
          <w:highlight w:val="cyan"/>
        </w:rPr>
        <w:t>But</w:t>
      </w:r>
      <w:r w:rsidRPr="00EC1B3D">
        <w:rPr>
          <w:sz w:val="16"/>
          <w:szCs w:val="16"/>
        </w:rPr>
        <w:t xml:space="preserve"> as </w:t>
      </w:r>
      <w:r w:rsidRPr="006F1748">
        <w:rPr>
          <w:rStyle w:val="StyleUnderline"/>
        </w:rPr>
        <w:t xml:space="preserve">Israel’s </w:t>
      </w:r>
      <w:r w:rsidRPr="00044967">
        <w:rPr>
          <w:rStyle w:val="StyleUnderline"/>
          <w:highlight w:val="cyan"/>
        </w:rPr>
        <w:t>actions in Gaza</w:t>
      </w:r>
      <w:r w:rsidRPr="006F1748">
        <w:rPr>
          <w:rStyle w:val="StyleUnderline"/>
        </w:rPr>
        <w:t xml:space="preserve"> escalate, </w:t>
      </w:r>
      <w:r w:rsidRPr="00044967">
        <w:rPr>
          <w:rStyle w:val="StyleUnderline"/>
          <w:highlight w:val="cyan"/>
        </w:rPr>
        <w:t>leav</w:t>
      </w:r>
      <w:r w:rsidRPr="006F1748">
        <w:rPr>
          <w:rStyle w:val="StyleUnderline"/>
        </w:rPr>
        <w:t xml:space="preserve">ing </w:t>
      </w:r>
      <w:r w:rsidRPr="00044967">
        <w:rPr>
          <w:rStyle w:val="StyleUnderline"/>
          <w:highlight w:val="cyan"/>
        </w:rPr>
        <w:t>thousands</w:t>
      </w:r>
      <w:r w:rsidRPr="006F1748">
        <w:rPr>
          <w:rStyle w:val="StyleUnderline"/>
        </w:rPr>
        <w:t xml:space="preserve"> injured, </w:t>
      </w:r>
      <w:r w:rsidRPr="00044967">
        <w:rPr>
          <w:rStyle w:val="StyleUnderline"/>
          <w:highlight w:val="cyan"/>
        </w:rPr>
        <w:t>displaced, and traumatized,</w:t>
      </w:r>
      <w:r w:rsidRPr="006F1748">
        <w:rPr>
          <w:rStyle w:val="StyleUnderline"/>
        </w:rPr>
        <w:t xml:space="preserve"> this carefully curated image is being shattered. The horrific violence against Palestinians is casting a harsh light on the deep contradictions between Israel’s supposed advocacy for disability rights and the devastating reality on the ground, where the production of impairment is wielded as a weapon of the settler colonial regime. </w:t>
      </w:r>
    </w:p>
    <w:p w14:paraId="600B401C" w14:textId="77777777" w:rsidR="00836E34" w:rsidRPr="00EC1B3D" w:rsidRDefault="00836E34" w:rsidP="00836E34">
      <w:pPr>
        <w:rPr>
          <w:sz w:val="16"/>
          <w:szCs w:val="16"/>
        </w:rPr>
      </w:pPr>
      <w:r w:rsidRPr="00EC1B3D">
        <w:rPr>
          <w:sz w:val="16"/>
          <w:szCs w:val="16"/>
        </w:rPr>
        <w:t>Producing Impairment as a Genocidal Tactic</w:t>
      </w:r>
    </w:p>
    <w:p w14:paraId="2AA75228" w14:textId="77777777" w:rsidR="00836E34" w:rsidRPr="006F1748" w:rsidRDefault="00836E34" w:rsidP="00836E34">
      <w:pPr>
        <w:rPr>
          <w:rStyle w:val="StyleUnderline"/>
        </w:rPr>
      </w:pPr>
      <w:r w:rsidRPr="00EC1B3D">
        <w:rPr>
          <w:sz w:val="16"/>
          <w:szCs w:val="16"/>
        </w:rPr>
        <w:t xml:space="preserve">In Gaza, </w:t>
      </w:r>
      <w:r w:rsidRPr="00044967">
        <w:rPr>
          <w:rStyle w:val="StyleUnderline"/>
          <w:highlight w:val="cyan"/>
        </w:rPr>
        <w:t>injury and impairment are</w:t>
      </w:r>
      <w:r w:rsidRPr="006F1748">
        <w:rPr>
          <w:rStyle w:val="StyleUnderline"/>
        </w:rPr>
        <w:t xml:space="preserve"> not unfortunate byproducts of ‘conflict’; they are </w:t>
      </w:r>
      <w:r w:rsidRPr="00044967">
        <w:rPr>
          <w:rStyle w:val="StyleUnderline"/>
          <w:highlight w:val="cyan"/>
        </w:rPr>
        <w:t>direct consequences of</w:t>
      </w:r>
      <w:r w:rsidRPr="006F1748">
        <w:rPr>
          <w:rStyle w:val="StyleUnderline"/>
        </w:rPr>
        <w:t xml:space="preserve"> deliberate </w:t>
      </w:r>
      <w:r w:rsidRPr="00044967">
        <w:rPr>
          <w:rStyle w:val="StyleUnderline"/>
          <w:highlight w:val="cyan"/>
        </w:rPr>
        <w:t>military strategies. The</w:t>
      </w:r>
      <w:r w:rsidRPr="006F1748">
        <w:rPr>
          <w:rStyle w:val="StyleUnderline"/>
        </w:rPr>
        <w:t xml:space="preserve"> Israeli </w:t>
      </w:r>
      <w:r w:rsidRPr="00044967">
        <w:rPr>
          <w:rStyle w:val="StyleUnderline"/>
          <w:highlight w:val="cyan"/>
        </w:rPr>
        <w:t>occupation</w:t>
      </w:r>
      <w:r w:rsidRPr="006F1748">
        <w:rPr>
          <w:rStyle w:val="StyleUnderline"/>
        </w:rPr>
        <w:t xml:space="preserve"> forces’ </w:t>
      </w:r>
      <w:r w:rsidRPr="00044967">
        <w:rPr>
          <w:rStyle w:val="StyleUnderline"/>
          <w:highlight w:val="cyan"/>
        </w:rPr>
        <w:t>attacks</w:t>
      </w:r>
      <w:r w:rsidRPr="006F1748">
        <w:rPr>
          <w:rStyle w:val="StyleUnderline"/>
        </w:rPr>
        <w:t xml:space="preserve">, which </w:t>
      </w:r>
      <w:r w:rsidRPr="00044967">
        <w:rPr>
          <w:rStyle w:val="StyleUnderline"/>
        </w:rPr>
        <w:t>target</w:t>
      </w:r>
      <w:r w:rsidRPr="006F1748">
        <w:rPr>
          <w:rStyle w:val="StyleUnderline"/>
        </w:rPr>
        <w:t xml:space="preserve"> </w:t>
      </w:r>
      <w:r w:rsidRPr="00044967">
        <w:rPr>
          <w:rStyle w:val="StyleUnderline"/>
          <w:highlight w:val="cyan"/>
        </w:rPr>
        <w:t xml:space="preserve">densely populated areas </w:t>
      </w:r>
      <w:r w:rsidRPr="00044967">
        <w:rPr>
          <w:rStyle w:val="StyleUnderline"/>
        </w:rPr>
        <w:t>and essential infrastructure like hospitals, schools, and community centers, leave many disabled</w:t>
      </w:r>
      <w:r w:rsidRPr="006F1748">
        <w:rPr>
          <w:rStyle w:val="StyleUnderline"/>
        </w:rPr>
        <w:t xml:space="preserve"> and traumatized. These injuries are not isolated incidents, they are part of a broader pattern of violence aimed at destabilizing Palestinian society by targeting bodies, minds, and communities. </w:t>
      </w:r>
    </w:p>
    <w:p w14:paraId="70079628" w14:textId="77777777" w:rsidR="00836E34" w:rsidRPr="00EC1B3D" w:rsidRDefault="00836E34" w:rsidP="00836E34">
      <w:pPr>
        <w:rPr>
          <w:sz w:val="16"/>
          <w:szCs w:val="16"/>
        </w:rPr>
      </w:pPr>
      <w:r w:rsidRPr="00044967">
        <w:rPr>
          <w:rStyle w:val="StyleUnderline"/>
          <w:highlight w:val="cyan"/>
        </w:rPr>
        <w:t>Palestinians who survive</w:t>
      </w:r>
      <w:r w:rsidRPr="00EC1B3D">
        <w:rPr>
          <w:sz w:val="16"/>
          <w:szCs w:val="16"/>
        </w:rPr>
        <w:t xml:space="preserve"> these attacks </w:t>
      </w:r>
      <w:r w:rsidRPr="00044967">
        <w:rPr>
          <w:rStyle w:val="StyleUnderline"/>
          <w:highlight w:val="cyan"/>
        </w:rPr>
        <w:t>are</w:t>
      </w:r>
      <w:r w:rsidRPr="006F1748">
        <w:rPr>
          <w:rStyle w:val="StyleUnderline"/>
        </w:rPr>
        <w:t xml:space="preserve"> often </w:t>
      </w:r>
      <w:r w:rsidRPr="00044967">
        <w:rPr>
          <w:rStyle w:val="StyleUnderline"/>
          <w:highlight w:val="cyan"/>
        </w:rPr>
        <w:t>left with life-changing disabilities</w:t>
      </w:r>
      <w:r w:rsidRPr="006F1748">
        <w:rPr>
          <w:rStyle w:val="StyleUnderline"/>
        </w:rPr>
        <w:t xml:space="preserve"> and little to no support. </w:t>
      </w:r>
      <w:r w:rsidRPr="00044967">
        <w:rPr>
          <w:rStyle w:val="StyleUnderline"/>
          <w:highlight w:val="cyan"/>
        </w:rPr>
        <w:t>Hospitals are bombarded</w:t>
      </w:r>
      <w:r w:rsidRPr="006F1748">
        <w:rPr>
          <w:rStyle w:val="StyleUnderline"/>
        </w:rPr>
        <w:t xml:space="preserve">, medical </w:t>
      </w:r>
      <w:r w:rsidRPr="00044967">
        <w:rPr>
          <w:rStyle w:val="StyleUnderline"/>
          <w:highlight w:val="cyan"/>
        </w:rPr>
        <w:t>supplies are blocked</w:t>
      </w:r>
      <w:r w:rsidRPr="006F1748">
        <w:rPr>
          <w:rStyle w:val="StyleUnderline"/>
        </w:rPr>
        <w:t>, and Gaza’s infrastructure is decimated, making it nearly impossible to provide the urgent, ongoing care disabled Palestinians need.</w:t>
      </w:r>
      <w:r w:rsidRPr="00EC1B3D">
        <w:rPr>
          <w:sz w:val="16"/>
          <w:szCs w:val="16"/>
        </w:rPr>
        <w:t xml:space="preserve"> In a place where even basic necessities are scarce, people with disabilities face profound neglect and systemic barriers. Here, disability is not something Israel seeks to accommodate but rather something it produces as a genocidal tactic. </w:t>
      </w:r>
    </w:p>
    <w:p w14:paraId="6E185D43" w14:textId="77777777" w:rsidR="00836E34" w:rsidRPr="00EC1B3D" w:rsidRDefault="00836E34" w:rsidP="00836E34">
      <w:pPr>
        <w:rPr>
          <w:sz w:val="16"/>
          <w:szCs w:val="16"/>
        </w:rPr>
      </w:pPr>
      <w:r w:rsidRPr="006F1748">
        <w:rPr>
          <w:rStyle w:val="StyleUnderline"/>
        </w:rPr>
        <w:t>Israel’s ‘</w:t>
      </w:r>
      <w:r w:rsidRPr="00044967">
        <w:rPr>
          <w:rStyle w:val="StyleUnderline"/>
          <w:highlight w:val="cyan"/>
        </w:rPr>
        <w:t>evacuation’ orders</w:t>
      </w:r>
      <w:r w:rsidRPr="00EC1B3D">
        <w:rPr>
          <w:sz w:val="16"/>
          <w:szCs w:val="16"/>
        </w:rPr>
        <w:t xml:space="preserve"> in Gaza </w:t>
      </w:r>
      <w:r w:rsidRPr="00044967">
        <w:rPr>
          <w:rStyle w:val="StyleUnderline"/>
          <w:highlight w:val="cyan"/>
        </w:rPr>
        <w:t>have been</w:t>
      </w:r>
      <w:r w:rsidRPr="006F1748">
        <w:rPr>
          <w:rStyle w:val="StyleUnderline"/>
        </w:rPr>
        <w:t xml:space="preserve"> </w:t>
      </w:r>
      <w:r w:rsidRPr="00EC1B3D">
        <w:rPr>
          <w:sz w:val="16"/>
          <w:szCs w:val="16"/>
        </w:rPr>
        <w:t xml:space="preserve">particularly devastating </w:t>
      </w:r>
      <w:r w:rsidRPr="00044967">
        <w:rPr>
          <w:rStyle w:val="StyleUnderline"/>
          <w:highlight w:val="cyan"/>
        </w:rPr>
        <w:t>for disabled individuals</w:t>
      </w:r>
      <w:r w:rsidRPr="00EC1B3D">
        <w:rPr>
          <w:sz w:val="16"/>
          <w:szCs w:val="16"/>
        </w:rPr>
        <w:t xml:space="preserve">, effectively constituting </w:t>
      </w:r>
      <w:r w:rsidRPr="00044967">
        <w:rPr>
          <w:rStyle w:val="StyleUnderline"/>
          <w:highlight w:val="cyan"/>
        </w:rPr>
        <w:t>a</w:t>
      </w:r>
      <w:r w:rsidRPr="006F1748">
        <w:rPr>
          <w:rStyle w:val="StyleUnderline"/>
        </w:rPr>
        <w:t xml:space="preserve"> </w:t>
      </w:r>
      <w:r w:rsidRPr="00EC1B3D">
        <w:rPr>
          <w:sz w:val="16"/>
          <w:szCs w:val="16"/>
        </w:rPr>
        <w:t xml:space="preserve">quicker </w:t>
      </w:r>
      <w:r w:rsidRPr="00D93D9E">
        <w:rPr>
          <w:rStyle w:val="Emphasis"/>
          <w:highlight w:val="cyan"/>
        </w:rPr>
        <w:t>‘</w:t>
      </w:r>
      <w:r w:rsidRPr="00044967">
        <w:rPr>
          <w:rStyle w:val="Emphasis"/>
          <w:highlight w:val="cyan"/>
        </w:rPr>
        <w:t>death sentence’</w:t>
      </w:r>
      <w:r w:rsidRPr="00EC1B3D">
        <w:rPr>
          <w:sz w:val="16"/>
          <w:szCs w:val="16"/>
        </w:rPr>
        <w:t xml:space="preserve">. By cutting off essential utilities such as electricity, water, and access to medicine, the survival chances for disabled Palestinians decrease. </w:t>
      </w:r>
      <w:r w:rsidRPr="006F1748">
        <w:rPr>
          <w:rStyle w:val="StyleUnderline"/>
        </w:rPr>
        <w:t>Thousands of people</w:t>
      </w:r>
      <w:r w:rsidRPr="00EC1B3D">
        <w:rPr>
          <w:sz w:val="16"/>
          <w:szCs w:val="16"/>
        </w:rPr>
        <w:t xml:space="preserve">, including children, </w:t>
      </w:r>
      <w:r w:rsidRPr="006F1748">
        <w:rPr>
          <w:rStyle w:val="StyleUnderline"/>
        </w:rPr>
        <w:t>are left permanently disabled,</w:t>
      </w:r>
      <w:r w:rsidRPr="00EC1B3D">
        <w:rPr>
          <w:sz w:val="16"/>
          <w:szCs w:val="16"/>
        </w:rPr>
        <w:t xml:space="preserve"> psychologically scarred, and unable to access critical services. Many are trapped under rubble </w:t>
      </w:r>
      <w:r w:rsidRPr="006F1748">
        <w:rPr>
          <w:rStyle w:val="StyleUnderline"/>
        </w:rPr>
        <w:t>or left untreated in bombed-out hospitals</w:t>
      </w:r>
      <w:r w:rsidRPr="00EC1B3D">
        <w:rPr>
          <w:sz w:val="16"/>
          <w:szCs w:val="16"/>
        </w:rPr>
        <w:t xml:space="preserve">, exposing the brutal reality behind Israel’s image as an advocate for disability rights. </w:t>
      </w:r>
    </w:p>
    <w:p w14:paraId="37BEC05D" w14:textId="77777777" w:rsidR="00836E34" w:rsidRPr="00EC1B3D" w:rsidRDefault="00836E34" w:rsidP="00836E34">
      <w:pPr>
        <w:rPr>
          <w:sz w:val="16"/>
          <w:szCs w:val="16"/>
        </w:rPr>
      </w:pPr>
      <w:r w:rsidRPr="00EC1B3D">
        <w:rPr>
          <w:sz w:val="16"/>
          <w:szCs w:val="16"/>
        </w:rPr>
        <w:t xml:space="preserve">These policies are not accidents or byproducts of war but reflect a strategic aim: </w:t>
      </w:r>
      <w:r w:rsidRPr="00834925">
        <w:rPr>
          <w:sz w:val="16"/>
        </w:rPr>
        <w:t>the</w:t>
      </w:r>
      <w:r w:rsidRPr="006F1748">
        <w:rPr>
          <w:rStyle w:val="StyleUnderline"/>
        </w:rPr>
        <w:t xml:space="preserve"> </w:t>
      </w:r>
      <w:r w:rsidRPr="00834925">
        <w:rPr>
          <w:sz w:val="16"/>
        </w:rPr>
        <w:t>disablement of Palestinian</w:t>
      </w:r>
      <w:r w:rsidRPr="00EC1B3D">
        <w:rPr>
          <w:sz w:val="16"/>
          <w:szCs w:val="16"/>
        </w:rPr>
        <w:t xml:space="preserve"> bodies, minds, and lives. By creating a population that is sick, injured, and increasingly isolated from healthcare, education, and employment, Israel perpetuates a system that disables not only individuals but entire communities and generations. </w:t>
      </w:r>
    </w:p>
    <w:p w14:paraId="2BE66E5A" w14:textId="77777777" w:rsidR="00836E34" w:rsidRPr="00EC1B3D" w:rsidRDefault="00836E34" w:rsidP="00836E34">
      <w:pPr>
        <w:rPr>
          <w:sz w:val="16"/>
          <w:szCs w:val="16"/>
        </w:rPr>
      </w:pPr>
      <w:r w:rsidRPr="00EC1B3D">
        <w:rPr>
          <w:sz w:val="16"/>
          <w:szCs w:val="16"/>
        </w:rPr>
        <w:t xml:space="preserve">Israel’s practice of disablement aligns seamlessly with the goals of settler colonial domination: to control, dispossess, and erase the indigenous people from the land. </w:t>
      </w:r>
    </w:p>
    <w:p w14:paraId="42243FDF" w14:textId="77777777" w:rsidR="00836E34" w:rsidRPr="00EC1B3D" w:rsidRDefault="00836E34" w:rsidP="00836E34">
      <w:pPr>
        <w:rPr>
          <w:sz w:val="16"/>
          <w:szCs w:val="16"/>
        </w:rPr>
      </w:pPr>
      <w:r w:rsidRPr="00EC1B3D">
        <w:rPr>
          <w:sz w:val="16"/>
          <w:szCs w:val="16"/>
        </w:rPr>
        <w:lastRenderedPageBreak/>
        <w:t>Disabling Past, Present, and Future</w:t>
      </w:r>
    </w:p>
    <w:p w14:paraId="03B32B4D" w14:textId="77777777" w:rsidR="00836E34" w:rsidRPr="00EC1B3D" w:rsidRDefault="00836E34" w:rsidP="00836E34">
      <w:pPr>
        <w:rPr>
          <w:sz w:val="16"/>
          <w:szCs w:val="16"/>
        </w:rPr>
      </w:pPr>
      <w:r w:rsidRPr="00834925">
        <w:rPr>
          <w:rStyle w:val="Emphasis"/>
        </w:rPr>
        <w:t xml:space="preserve">The </w:t>
      </w:r>
      <w:r w:rsidRPr="00044967">
        <w:rPr>
          <w:rStyle w:val="Emphasis"/>
          <w:highlight w:val="cyan"/>
        </w:rPr>
        <w:t>systemic</w:t>
      </w:r>
      <w:r w:rsidRPr="00834925">
        <w:rPr>
          <w:rStyle w:val="Emphasis"/>
        </w:rPr>
        <w:t xml:space="preserve"> production of </w:t>
      </w:r>
      <w:r w:rsidRPr="00044967">
        <w:rPr>
          <w:rStyle w:val="Emphasis"/>
          <w:highlight w:val="cyan"/>
        </w:rPr>
        <w:t>impairments and</w:t>
      </w:r>
      <w:r w:rsidRPr="00EC1B3D">
        <w:rPr>
          <w:sz w:val="16"/>
          <w:szCs w:val="16"/>
        </w:rPr>
        <w:t xml:space="preserve"> the practice of </w:t>
      </w:r>
      <w:r w:rsidRPr="00044967">
        <w:rPr>
          <w:rStyle w:val="Emphasis"/>
          <w:highlight w:val="cyan"/>
        </w:rPr>
        <w:t>disablement are integral parts of Israel’s</w:t>
      </w:r>
      <w:r w:rsidRPr="00834925">
        <w:rPr>
          <w:rStyle w:val="Emphasis"/>
        </w:rPr>
        <w:t xml:space="preserve"> settler colonial </w:t>
      </w:r>
      <w:r w:rsidRPr="00044967">
        <w:rPr>
          <w:rStyle w:val="Emphasis"/>
          <w:highlight w:val="cyan"/>
        </w:rPr>
        <w:t>project</w:t>
      </w:r>
      <w:r w:rsidRPr="00EC1B3D">
        <w:rPr>
          <w:sz w:val="16"/>
          <w:szCs w:val="16"/>
        </w:rPr>
        <w:t xml:space="preserve">. In light of the atrocities in the ongoing genocide in Gaza, Israel’s image of disability rights inevitably crumbles. Israel’s systematic practices of disablement and debilitation, along with the disposability of Palestinian lives and bodies, have been foundational since the state’s very inception, and long predate the events of October 7th and the ongoing genocide in Gaza. </w:t>
      </w:r>
    </w:p>
    <w:p w14:paraId="0B90E1EC" w14:textId="77777777" w:rsidR="00836E34" w:rsidRPr="00EC1B3D" w:rsidRDefault="00836E34" w:rsidP="00836E34">
      <w:pPr>
        <w:rPr>
          <w:sz w:val="16"/>
          <w:szCs w:val="16"/>
        </w:rPr>
      </w:pPr>
      <w:r w:rsidRPr="00EC1B3D">
        <w:rPr>
          <w:sz w:val="16"/>
          <w:szCs w:val="16"/>
        </w:rPr>
        <w:t xml:space="preserve">For instance, </w:t>
      </w:r>
      <w:r w:rsidRPr="00044967">
        <w:rPr>
          <w:rStyle w:val="StyleUnderline"/>
          <w:highlight w:val="cyan"/>
        </w:rPr>
        <w:t>Yitzhak Rabin’s “Break their Bones” policy</w:t>
      </w:r>
      <w:r w:rsidRPr="00EC1B3D">
        <w:rPr>
          <w:sz w:val="16"/>
          <w:szCs w:val="16"/>
        </w:rPr>
        <w:t xml:space="preserve"> during the First Intifada, which </w:t>
      </w:r>
      <w:r w:rsidRPr="00044967">
        <w:rPr>
          <w:rStyle w:val="Emphasis"/>
          <w:highlight w:val="cyan"/>
        </w:rPr>
        <w:t>deliberately maimed generations</w:t>
      </w:r>
      <w:r w:rsidRPr="00834925">
        <w:rPr>
          <w:rStyle w:val="Emphasis"/>
        </w:rPr>
        <w:t xml:space="preserve"> of Palestinians,</w:t>
      </w:r>
      <w:r w:rsidRPr="00EC1B3D">
        <w:rPr>
          <w:sz w:val="16"/>
          <w:szCs w:val="16"/>
        </w:rPr>
        <w:t xml:space="preserve"> aimed to suppress resistance, and destabilize communities; tactics rooted in settler colonial elimination. Similarly, Palestinian prisoners have long endured systemic torture, medical neglect, and inhumane detention conditions, often leaving imprisonment with severe mental and physical impairments.(see e.g. here, chapter I) </w:t>
      </w:r>
    </w:p>
    <w:p w14:paraId="5037D002" w14:textId="77777777" w:rsidR="00836E34" w:rsidRPr="00EC1B3D" w:rsidRDefault="00836E34" w:rsidP="00836E34">
      <w:pPr>
        <w:rPr>
          <w:sz w:val="16"/>
          <w:szCs w:val="16"/>
        </w:rPr>
      </w:pPr>
      <w:r w:rsidRPr="00EC1B3D">
        <w:rPr>
          <w:sz w:val="16"/>
          <w:szCs w:val="16"/>
        </w:rPr>
        <w:t xml:space="preserve">Another stark example of this paradox is </w:t>
      </w:r>
      <w:r w:rsidRPr="00044967">
        <w:rPr>
          <w:rStyle w:val="StyleUnderline"/>
          <w:highlight w:val="cyan"/>
        </w:rPr>
        <w:t>the Israeli military</w:t>
      </w:r>
      <w:r w:rsidRPr="00834925">
        <w:rPr>
          <w:rStyle w:val="StyleUnderline"/>
        </w:rPr>
        <w:t xml:space="preserve"> program Ro’im Rachok, </w:t>
      </w:r>
      <w:r w:rsidRPr="00EC1B3D">
        <w:rPr>
          <w:sz w:val="16"/>
          <w:szCs w:val="16"/>
        </w:rPr>
        <w:t xml:space="preserve">which </w:t>
      </w:r>
      <w:r w:rsidRPr="00044967">
        <w:rPr>
          <w:rStyle w:val="Emphasis"/>
          <w:highlight w:val="cyan"/>
        </w:rPr>
        <w:t>trains and recruits neurodivergent individuals</w:t>
      </w:r>
      <w:r w:rsidRPr="00EC1B3D">
        <w:rPr>
          <w:sz w:val="16"/>
          <w:szCs w:val="16"/>
        </w:rPr>
        <w:t xml:space="preserve">, particularly autistic people, </w:t>
      </w:r>
      <w:r w:rsidRPr="00044967">
        <w:rPr>
          <w:rStyle w:val="Emphasis"/>
          <w:highlight w:val="cyan"/>
        </w:rPr>
        <w:t>into the</w:t>
      </w:r>
      <w:r w:rsidRPr="00834925">
        <w:rPr>
          <w:rStyle w:val="Emphasis"/>
        </w:rPr>
        <w:t xml:space="preserve"> Israeli </w:t>
      </w:r>
      <w:r w:rsidRPr="00044967">
        <w:rPr>
          <w:rStyle w:val="Emphasis"/>
          <w:highlight w:val="cyan"/>
        </w:rPr>
        <w:t>military ‘for which they have a comparative advantage</w:t>
      </w:r>
      <w:r w:rsidRPr="00EC1B3D">
        <w:rPr>
          <w:sz w:val="16"/>
          <w:szCs w:val="16"/>
        </w:rPr>
        <w:t xml:space="preserve">.’ </w:t>
      </w:r>
      <w:r w:rsidRPr="00834925">
        <w:rPr>
          <w:rStyle w:val="StyleUnderline"/>
        </w:rPr>
        <w:t>This program has</w:t>
      </w:r>
      <w:r w:rsidRPr="00EC1B3D">
        <w:rPr>
          <w:sz w:val="16"/>
          <w:szCs w:val="16"/>
        </w:rPr>
        <w:t xml:space="preserve"> been internationally </w:t>
      </w:r>
      <w:r w:rsidRPr="00834925">
        <w:rPr>
          <w:rStyle w:val="StyleUnderline"/>
        </w:rPr>
        <w:t>lauded as a progressive step toward inclusion</w:t>
      </w:r>
      <w:r w:rsidRPr="00EC1B3D">
        <w:rPr>
          <w:sz w:val="16"/>
          <w:szCs w:val="16"/>
        </w:rPr>
        <w:t xml:space="preserve">. However, </w:t>
      </w:r>
      <w:r w:rsidRPr="00834925">
        <w:rPr>
          <w:rStyle w:val="StyleUnderline"/>
        </w:rPr>
        <w:t>this stands in stark contrast to the harrowing case of Iyad Al Hallaq, a young autistic Palestinian man, who was shot dead by Israeli police in 2020 while en route to a school for disabled students in Jerusalem</w:t>
      </w:r>
      <w:r w:rsidRPr="00EC1B3D">
        <w:rPr>
          <w:sz w:val="16"/>
          <w:szCs w:val="16"/>
        </w:rPr>
        <w:t xml:space="preserve">. Iyad’s case is not an isolated incident but rather part of a broader pattern of systemic violence and discrimination against Palestinians with and without disabilities. </w:t>
      </w:r>
      <w:r w:rsidRPr="00834925">
        <w:rPr>
          <w:rStyle w:val="StyleUnderline"/>
        </w:rPr>
        <w:t xml:space="preserve">This chilling contrast highlights the racialized and selective nature of Israel’s approach to disability: </w:t>
      </w:r>
      <w:r w:rsidRPr="00044967">
        <w:rPr>
          <w:rStyle w:val="StyleUnderline"/>
          <w:highlight w:val="cyan"/>
        </w:rPr>
        <w:t>inclusion</w:t>
      </w:r>
      <w:r w:rsidRPr="00834925">
        <w:rPr>
          <w:rStyle w:val="StyleUnderline"/>
        </w:rPr>
        <w:t xml:space="preserve"> and opportunity </w:t>
      </w:r>
      <w:r w:rsidRPr="00044967">
        <w:rPr>
          <w:rStyle w:val="StyleUnderline"/>
          <w:highlight w:val="cyan"/>
        </w:rPr>
        <w:t xml:space="preserve">for </w:t>
      </w:r>
      <w:r w:rsidRPr="001E2ACB">
        <w:rPr>
          <w:rStyle w:val="Emphasis"/>
          <w:highlight w:val="cyan"/>
        </w:rPr>
        <w:t>some</w:t>
      </w:r>
      <w:r w:rsidRPr="00044967">
        <w:rPr>
          <w:rStyle w:val="StyleUnderline"/>
          <w:highlight w:val="cyan"/>
        </w:rPr>
        <w:t>,</w:t>
      </w:r>
      <w:r w:rsidRPr="00834925">
        <w:rPr>
          <w:rStyle w:val="StyleUnderline"/>
        </w:rPr>
        <w:t xml:space="preserve"> but </w:t>
      </w:r>
      <w:r w:rsidRPr="001E2ACB">
        <w:rPr>
          <w:rStyle w:val="Emphasis"/>
          <w:highlight w:val="cyan"/>
        </w:rPr>
        <w:t>disposability</w:t>
      </w:r>
      <w:r w:rsidRPr="00834925">
        <w:rPr>
          <w:rStyle w:val="StyleUnderline"/>
        </w:rPr>
        <w:t xml:space="preserve">, violent </w:t>
      </w:r>
      <w:r w:rsidRPr="001E2ACB">
        <w:rPr>
          <w:rStyle w:val="StyleUnderline"/>
        </w:rPr>
        <w:t xml:space="preserve">erasure, </w:t>
      </w:r>
      <w:r w:rsidRPr="00044967">
        <w:rPr>
          <w:rStyle w:val="StyleUnderline"/>
          <w:highlight w:val="cyan"/>
        </w:rPr>
        <w:t xml:space="preserve">and </w:t>
      </w:r>
      <w:r w:rsidRPr="001E2ACB">
        <w:rPr>
          <w:rStyle w:val="Emphasis"/>
          <w:highlight w:val="cyan"/>
        </w:rPr>
        <w:t>dehumanization</w:t>
      </w:r>
      <w:r w:rsidRPr="00044967">
        <w:rPr>
          <w:rStyle w:val="StyleUnderline"/>
          <w:highlight w:val="cyan"/>
        </w:rPr>
        <w:t xml:space="preserve"> for others</w:t>
      </w:r>
      <w:r w:rsidRPr="00EC1B3D">
        <w:rPr>
          <w:sz w:val="16"/>
          <w:szCs w:val="16"/>
          <w:highlight w:val="cyan"/>
        </w:rPr>
        <w:t>.</w:t>
      </w:r>
      <w:r w:rsidRPr="00EC1B3D">
        <w:rPr>
          <w:sz w:val="16"/>
          <w:szCs w:val="16"/>
        </w:rPr>
        <w:t xml:space="preserve"> </w:t>
      </w:r>
    </w:p>
    <w:p w14:paraId="0833BC30" w14:textId="77777777" w:rsidR="00836E34" w:rsidRPr="00834925" w:rsidRDefault="00836E34" w:rsidP="00836E34">
      <w:pPr>
        <w:rPr>
          <w:rStyle w:val="StyleUnderline"/>
        </w:rPr>
      </w:pPr>
      <w:r w:rsidRPr="00834925">
        <w:rPr>
          <w:rStyle w:val="StyleUnderline"/>
        </w:rPr>
        <w:t>Israel ratified the Convention on the Rights of Persons with Disabilities</w:t>
      </w:r>
      <w:r w:rsidRPr="00EC1B3D">
        <w:rPr>
          <w:sz w:val="16"/>
          <w:szCs w:val="16"/>
        </w:rPr>
        <w:t xml:space="preserve"> (CRPD) on 28 September 2012, thereby </w:t>
      </w:r>
      <w:r w:rsidRPr="00834925">
        <w:rPr>
          <w:rStyle w:val="StyleUnderline"/>
        </w:rPr>
        <w:t>committing itself to upholding the rights and protections enshrined in the treaty.</w:t>
      </w:r>
      <w:r w:rsidRPr="00EC1B3D">
        <w:rPr>
          <w:sz w:val="16"/>
          <w:szCs w:val="16"/>
        </w:rPr>
        <w:t xml:space="preserve"> Under Article 11 of the CRPD, titled “Situations of Risk and Humanitarian Emergencies,” </w:t>
      </w:r>
      <w:r w:rsidRPr="00834925">
        <w:rPr>
          <w:rStyle w:val="StyleUnderline"/>
        </w:rPr>
        <w:t xml:space="preserve">Israel is explicitly obligated to take all necessary measures to ensure the safety and protection of persons with disabilities during conflicts, natural disasters, and other emergencies. This responsibility includes ensuring access to humanitarian aid, medical services, and shelter, while addressing the specific needs of disabled people. Despite these obligations, Israel’s ongoing policies and practices as the occupying power in the Gaza Strip and the West Bank, including east Jerusalem, raise significant concerns regarding the fulfillment of these commitments. </w:t>
      </w:r>
      <w:r w:rsidRPr="001E2ACB">
        <w:rPr>
          <w:rStyle w:val="Emphasis"/>
          <w:highlight w:val="cyan"/>
        </w:rPr>
        <w:t>Israel’s disability rights initiatives and advocacy operate alongside</w:t>
      </w:r>
      <w:r w:rsidRPr="00834925">
        <w:rPr>
          <w:rStyle w:val="StyleUnderline"/>
        </w:rPr>
        <w:t xml:space="preserve"> its policies of settler </w:t>
      </w:r>
      <w:r w:rsidRPr="001E2ACB">
        <w:rPr>
          <w:rStyle w:val="Emphasis"/>
          <w:highlight w:val="cyan"/>
        </w:rPr>
        <w:t>colonialism</w:t>
      </w:r>
      <w:r w:rsidRPr="00834925">
        <w:rPr>
          <w:rStyle w:val="StyleUnderline"/>
        </w:rPr>
        <w:t xml:space="preserve">, occupation </w:t>
      </w:r>
      <w:r w:rsidRPr="001E2ACB">
        <w:rPr>
          <w:rStyle w:val="Emphasis"/>
          <w:highlight w:val="cyan"/>
        </w:rPr>
        <w:t>and violence against Palestinians</w:t>
      </w:r>
      <w:r w:rsidRPr="001E2ACB">
        <w:rPr>
          <w:rStyle w:val="StyleUnderline"/>
        </w:rPr>
        <w:t xml:space="preserve">, </w:t>
      </w:r>
      <w:r w:rsidRPr="00044967">
        <w:rPr>
          <w:rStyle w:val="StyleUnderline"/>
        </w:rPr>
        <w:t xml:space="preserve">a practice often </w:t>
      </w:r>
      <w:r w:rsidRPr="001E2ACB">
        <w:rPr>
          <w:rStyle w:val="Emphasis"/>
          <w:highlight w:val="cyan"/>
        </w:rPr>
        <w:t>referred to as ‘access washing.’</w:t>
      </w:r>
      <w:r w:rsidRPr="00834925">
        <w:rPr>
          <w:rStyle w:val="StyleUnderline"/>
        </w:rPr>
        <w:t xml:space="preserve"> </w:t>
      </w:r>
    </w:p>
    <w:p w14:paraId="43C740A6" w14:textId="77777777" w:rsidR="00836E34" w:rsidRPr="001E2ACB" w:rsidRDefault="00836E34" w:rsidP="00836E34">
      <w:pPr>
        <w:rPr>
          <w:sz w:val="16"/>
          <w:szCs w:val="16"/>
        </w:rPr>
      </w:pPr>
      <w:r w:rsidRPr="00834925">
        <w:rPr>
          <w:rStyle w:val="StyleUnderline"/>
        </w:rPr>
        <w:t>The staggering contradiction of Israel’s global disability rights advocacy lies in its championing</w:t>
      </w:r>
      <w:r w:rsidRPr="00EC1B3D">
        <w:rPr>
          <w:sz w:val="16"/>
          <w:szCs w:val="16"/>
        </w:rPr>
        <w:t xml:space="preserve"> of accessibility and inclusion on one hand, while systematically producing impairment as a weapon of oppression against Palestinian lives on the other</w:t>
      </w:r>
      <w:r w:rsidRPr="00834925">
        <w:rPr>
          <w:rStyle w:val="StyleUnderline"/>
        </w:rPr>
        <w:t xml:space="preserve">. Israel cannot be regarded as a state of advancing disability rights when at the same time it is a state rooted in disablement and debilitation. </w:t>
      </w:r>
    </w:p>
    <w:p w14:paraId="6B32D227" w14:textId="17B4FF9B" w:rsidR="00836E34" w:rsidRDefault="00836E34" w:rsidP="00836E34">
      <w:pPr>
        <w:pStyle w:val="Heading2"/>
      </w:pPr>
      <w:r>
        <w:lastRenderedPageBreak/>
        <w:t>T</w:t>
      </w:r>
    </w:p>
    <w:p w14:paraId="4473DD9D" w14:textId="77777777" w:rsidR="00836E34" w:rsidRPr="00100A94" w:rsidRDefault="00836E34" w:rsidP="00836E34">
      <w:pPr>
        <w:pStyle w:val="Heading4"/>
      </w:pPr>
      <w:r w:rsidRPr="00100A94">
        <w:t>Unions are empirically successful at winning gains and reducing stigma – even outside the workplace.</w:t>
      </w:r>
    </w:p>
    <w:p w14:paraId="2C09974B" w14:textId="77777777" w:rsidR="00836E34" w:rsidRPr="00100A94" w:rsidRDefault="00836E34" w:rsidP="00836E34">
      <w:r w:rsidRPr="00100A94">
        <w:rPr>
          <w:rStyle w:val="Style13ptBold"/>
        </w:rPr>
        <w:t>Hannon 24</w:t>
      </w:r>
      <w:r w:rsidRPr="00100A94">
        <w:t xml:space="preserve"> [</w:t>
      </w:r>
      <w:r>
        <w:t>Laura Hannon</w:t>
      </w:r>
      <w:r w:rsidRPr="00100A94">
        <w:t xml:space="preserve"> (</w:t>
      </w:r>
      <w:r>
        <w:t>J.D., University of Pennsylvania Carey Law School, 2024; M.S., University of Pennsylvania School of Social Policy &amp; Practice; B.S., University of Idaho, 2020</w:t>
      </w:r>
      <w:r w:rsidRPr="00100A94">
        <w:t>), xx-xx-</w:t>
      </w:r>
      <w:r>
        <w:t>2024</w:t>
      </w:r>
      <w:r w:rsidRPr="00100A94">
        <w:t>, "</w:t>
      </w:r>
      <w:r>
        <w:t>Employed, But Not “Employees”: How the NLRB Has Failed Disabled Workers With The Primarily Rehabilitative Standard</w:t>
      </w:r>
      <w:r w:rsidRPr="00100A94">
        <w:t xml:space="preserve">", </w:t>
      </w:r>
      <w:r>
        <w:t>University of Pennsylvania Journal of Law &amp; Social Change</w:t>
      </w:r>
      <w:r w:rsidRPr="00100A94">
        <w:t xml:space="preserve">, https://scholarship.law.upenn.edu/cgi/viewcontent.cgi?article=1299&amp;context=jlasc, LTD] </w:t>
      </w:r>
    </w:p>
    <w:p w14:paraId="06FDE820" w14:textId="77777777" w:rsidR="00836E34" w:rsidRPr="005239BD" w:rsidRDefault="00836E34" w:rsidP="00836E34">
      <w:pPr>
        <w:rPr>
          <w:sz w:val="16"/>
        </w:rPr>
      </w:pPr>
      <w:r w:rsidRPr="00100A94">
        <w:rPr>
          <w:rStyle w:val="StyleUnderline"/>
          <w:highlight w:val="cyan"/>
        </w:rPr>
        <w:t>Unions</w:t>
      </w:r>
      <w:r w:rsidRPr="00100A94">
        <w:rPr>
          <w:rStyle w:val="StyleUnderline"/>
        </w:rPr>
        <w:t xml:space="preserve"> are strongly linked to </w:t>
      </w:r>
      <w:r w:rsidRPr="00100A94">
        <w:rPr>
          <w:rStyle w:val="Emphasis"/>
          <w:highlight w:val="cyan"/>
        </w:rPr>
        <w:t>improve</w:t>
      </w:r>
      <w:r w:rsidRPr="00100A94">
        <w:rPr>
          <w:rStyle w:val="StyleUnderline"/>
        </w:rPr>
        <w:t xml:space="preserve">d </w:t>
      </w:r>
      <w:r w:rsidRPr="00100A94">
        <w:rPr>
          <w:rStyle w:val="Emphasis"/>
        </w:rPr>
        <w:t xml:space="preserve">workplace </w:t>
      </w:r>
      <w:r w:rsidRPr="00100A94">
        <w:rPr>
          <w:rStyle w:val="Emphasis"/>
          <w:highlight w:val="cyan"/>
        </w:rPr>
        <w:t>conditions</w:t>
      </w:r>
      <w:r w:rsidRPr="00100A94">
        <w:rPr>
          <w:sz w:val="16"/>
        </w:rPr>
        <w:t xml:space="preserve">. The </w:t>
      </w:r>
      <w:r w:rsidRPr="00100A94">
        <w:rPr>
          <w:rStyle w:val="Emphasis"/>
        </w:rPr>
        <w:t>D</w:t>
      </w:r>
      <w:r w:rsidRPr="00100A94">
        <w:rPr>
          <w:rStyle w:val="StyleUnderline"/>
        </w:rPr>
        <w:t xml:space="preserve">epartment </w:t>
      </w:r>
      <w:r w:rsidRPr="00100A94">
        <w:rPr>
          <w:rStyle w:val="Emphasis"/>
        </w:rPr>
        <w:t>o</w:t>
      </w:r>
      <w:r w:rsidRPr="00100A94">
        <w:rPr>
          <w:rStyle w:val="StyleUnderline"/>
        </w:rPr>
        <w:t xml:space="preserve">f </w:t>
      </w:r>
      <w:r w:rsidRPr="00100A94">
        <w:rPr>
          <w:rStyle w:val="Emphasis"/>
        </w:rPr>
        <w:t>L</w:t>
      </w:r>
      <w:r w:rsidRPr="00100A94">
        <w:rPr>
          <w:rStyle w:val="StyleUnderline"/>
        </w:rPr>
        <w:t>abor reports</w:t>
      </w:r>
      <w:r w:rsidRPr="00100A94">
        <w:rPr>
          <w:sz w:val="16"/>
        </w:rPr>
        <w:t xml:space="preserve"> that unionized workers have </w:t>
      </w:r>
      <w:r w:rsidRPr="00100A94">
        <w:rPr>
          <w:rStyle w:val="Emphasis"/>
        </w:rPr>
        <w:t>higher pay</w:t>
      </w:r>
      <w:r w:rsidRPr="00100A94">
        <w:rPr>
          <w:sz w:val="16"/>
        </w:rPr>
        <w:t xml:space="preserve"> (eighteen percent more than nonunionized workers on average), </w:t>
      </w:r>
      <w:r w:rsidRPr="00100A94">
        <w:rPr>
          <w:rStyle w:val="StyleUnderline"/>
        </w:rPr>
        <w:t xml:space="preserve">stronger enforcement of safety and </w:t>
      </w:r>
      <w:r w:rsidRPr="00100A94">
        <w:rPr>
          <w:rStyle w:val="StyleUnderline"/>
          <w:highlight w:val="cyan"/>
        </w:rPr>
        <w:t>health laws</w:t>
      </w:r>
      <w:r w:rsidRPr="00100A94">
        <w:rPr>
          <w:sz w:val="16"/>
        </w:rPr>
        <w:t xml:space="preserve">, </w:t>
      </w:r>
      <w:r w:rsidRPr="00100A94">
        <w:rPr>
          <w:rStyle w:val="StyleUnderline"/>
        </w:rPr>
        <w:t xml:space="preserve">lower gender-based </w:t>
      </w:r>
      <w:r w:rsidRPr="00100A94">
        <w:rPr>
          <w:rStyle w:val="StyleUnderline"/>
          <w:highlight w:val="cyan"/>
        </w:rPr>
        <w:t>pay gaps</w:t>
      </w:r>
      <w:r w:rsidRPr="00100A94">
        <w:rPr>
          <w:sz w:val="16"/>
        </w:rPr>
        <w:t xml:space="preserve">, </w:t>
      </w:r>
      <w:r w:rsidRPr="00100A94">
        <w:rPr>
          <w:rStyle w:val="StyleUnderline"/>
        </w:rPr>
        <w:t>better retirement plans</w:t>
      </w:r>
      <w:r w:rsidRPr="00100A94">
        <w:rPr>
          <w:sz w:val="16"/>
        </w:rPr>
        <w:t xml:space="preserve">, </w:t>
      </w:r>
      <w:r w:rsidRPr="00100A94">
        <w:rPr>
          <w:rStyle w:val="StyleUnderline"/>
        </w:rPr>
        <w:t xml:space="preserve">and a higher likelihood of receiving </w:t>
      </w:r>
      <w:r w:rsidRPr="00100A94">
        <w:rPr>
          <w:rStyle w:val="Emphasis"/>
          <w:highlight w:val="cyan"/>
        </w:rPr>
        <w:t>paid leave</w:t>
      </w:r>
      <w:r w:rsidRPr="00100A94">
        <w:rPr>
          <w:sz w:val="16"/>
        </w:rPr>
        <w:t xml:space="preserve">.34 </w:t>
      </w:r>
      <w:r w:rsidRPr="00100A94">
        <w:rPr>
          <w:rStyle w:val="StyleUnderline"/>
        </w:rPr>
        <w:t xml:space="preserve">Unions </w:t>
      </w:r>
      <w:r w:rsidRPr="00100A94">
        <w:rPr>
          <w:rStyle w:val="StyleUnderline"/>
          <w:highlight w:val="cyan"/>
        </w:rPr>
        <w:t>also</w:t>
      </w:r>
      <w:r w:rsidRPr="00100A94">
        <w:rPr>
          <w:rStyle w:val="StyleUnderline"/>
        </w:rPr>
        <w:t xml:space="preserve"> have </w:t>
      </w:r>
      <w:r w:rsidRPr="00100A94">
        <w:rPr>
          <w:rStyle w:val="Emphasis"/>
          <w:highlight w:val="cyan"/>
        </w:rPr>
        <w:t>substantial impacts</w:t>
      </w:r>
      <w:r w:rsidRPr="00100A94">
        <w:rPr>
          <w:rStyle w:val="StyleUnderline"/>
        </w:rPr>
        <w:t xml:space="preserve"> on workers and their </w:t>
      </w:r>
      <w:r w:rsidRPr="00100A94">
        <w:rPr>
          <w:rStyle w:val="Emphasis"/>
        </w:rPr>
        <w:t xml:space="preserve">communities </w:t>
      </w:r>
      <w:r w:rsidRPr="00100A94">
        <w:rPr>
          <w:rStyle w:val="Emphasis"/>
          <w:highlight w:val="cyan"/>
        </w:rPr>
        <w:t>outside</w:t>
      </w:r>
      <w:r w:rsidRPr="00100A94">
        <w:rPr>
          <w:rStyle w:val="StyleUnderline"/>
        </w:rPr>
        <w:t xml:space="preserve"> of the </w:t>
      </w:r>
      <w:r w:rsidRPr="00100A94">
        <w:rPr>
          <w:rStyle w:val="Emphasis"/>
          <w:highlight w:val="cyan"/>
        </w:rPr>
        <w:t>workplace</w:t>
      </w:r>
      <w:r w:rsidRPr="00100A94">
        <w:rPr>
          <w:sz w:val="16"/>
        </w:rPr>
        <w:t xml:space="preserve">. </w:t>
      </w:r>
      <w:r w:rsidRPr="00100A94">
        <w:rPr>
          <w:rStyle w:val="StyleUnderline"/>
        </w:rPr>
        <w:t xml:space="preserve">States with the </w:t>
      </w:r>
      <w:r w:rsidRPr="00100A94">
        <w:rPr>
          <w:rStyle w:val="Emphasis"/>
        </w:rPr>
        <w:t>highest union densities</w:t>
      </w:r>
      <w:r w:rsidRPr="00100A94">
        <w:rPr>
          <w:rStyle w:val="StyleUnderline"/>
        </w:rPr>
        <w:t xml:space="preserve"> report</w:t>
      </w:r>
      <w:r w:rsidRPr="00100A94">
        <w:rPr>
          <w:sz w:val="16"/>
        </w:rPr>
        <w:t xml:space="preserve"> minimum wages that are forty percent higher, </w:t>
      </w:r>
      <w:r w:rsidRPr="00100A94">
        <w:rPr>
          <w:rStyle w:val="StyleUnderline"/>
        </w:rPr>
        <w:t>have lower uninsured populations</w:t>
      </w:r>
      <w:r w:rsidRPr="00100A94">
        <w:rPr>
          <w:sz w:val="16"/>
        </w:rPr>
        <w:t xml:space="preserve">, have </w:t>
      </w:r>
      <w:r w:rsidRPr="00100A94">
        <w:rPr>
          <w:rStyle w:val="StyleUnderline"/>
        </w:rPr>
        <w:t>fewer restrictive voting laws</w:t>
      </w:r>
      <w:r w:rsidRPr="00100A94">
        <w:rPr>
          <w:sz w:val="16"/>
        </w:rPr>
        <w:t xml:space="preserve">, </w:t>
      </w:r>
      <w:r w:rsidRPr="00100A94">
        <w:rPr>
          <w:rStyle w:val="StyleUnderline"/>
        </w:rPr>
        <w:t xml:space="preserve">and are more likely to have </w:t>
      </w:r>
      <w:r w:rsidRPr="00100A94">
        <w:rPr>
          <w:rStyle w:val="StyleUnderline"/>
          <w:highlight w:val="cyan"/>
        </w:rPr>
        <w:t>laws protecting</w:t>
      </w:r>
      <w:r w:rsidRPr="00100A94">
        <w:rPr>
          <w:rStyle w:val="StyleUnderline"/>
        </w:rPr>
        <w:t xml:space="preserve"> paid sick, medical, and family </w:t>
      </w:r>
      <w:r w:rsidRPr="00100A94">
        <w:rPr>
          <w:rStyle w:val="StyleUnderline"/>
          <w:highlight w:val="cyan"/>
        </w:rPr>
        <w:t>leave</w:t>
      </w:r>
      <w:r w:rsidRPr="00100A94">
        <w:rPr>
          <w:sz w:val="16"/>
        </w:rPr>
        <w:t xml:space="preserve"> than those in lowunion-density states.35 Existing scholarship has also demonstrated the </w:t>
      </w:r>
      <w:r w:rsidRPr="00100A94">
        <w:rPr>
          <w:rStyle w:val="StyleUnderline"/>
        </w:rPr>
        <w:t>positive impact of unions on race relations</w:t>
      </w:r>
      <w:r w:rsidRPr="00100A94">
        <w:rPr>
          <w:sz w:val="16"/>
        </w:rPr>
        <w:t xml:space="preserve">, government revenue through taxes, and both gender and race-based disparities.36 Further, </w:t>
      </w:r>
      <w:r w:rsidRPr="00100A94">
        <w:rPr>
          <w:rStyle w:val="StyleUnderline"/>
          <w:highlight w:val="cyan"/>
        </w:rPr>
        <w:t>unions</w:t>
      </w:r>
      <w:r w:rsidRPr="00100A94">
        <w:rPr>
          <w:rStyle w:val="StyleUnderline"/>
        </w:rPr>
        <w:t xml:space="preserve"> have the ability to help </w:t>
      </w:r>
      <w:r w:rsidRPr="00100A94">
        <w:rPr>
          <w:rStyle w:val="Emphasis"/>
          <w:highlight w:val="cyan"/>
        </w:rPr>
        <w:t>shift public perception</w:t>
      </w:r>
      <w:r w:rsidRPr="00100A94">
        <w:rPr>
          <w:rStyle w:val="StyleUnderline"/>
          <w:highlight w:val="cyan"/>
        </w:rPr>
        <w:t xml:space="preserve"> and address </w:t>
      </w:r>
      <w:r w:rsidRPr="00100A94">
        <w:rPr>
          <w:rStyle w:val="Emphasis"/>
          <w:highlight w:val="cyan"/>
        </w:rPr>
        <w:t>social stigma</w:t>
      </w:r>
      <w:r w:rsidRPr="00100A94">
        <w:rPr>
          <w:rStyle w:val="StyleUnderline"/>
        </w:rPr>
        <w:t xml:space="preserve">, including those </w:t>
      </w:r>
      <w:r w:rsidRPr="00100A94">
        <w:rPr>
          <w:rStyle w:val="StyleUnderline"/>
          <w:highlight w:val="cyan"/>
        </w:rPr>
        <w:t>regarding disability</w:t>
      </w:r>
      <w:r w:rsidRPr="00100A94">
        <w:rPr>
          <w:sz w:val="16"/>
        </w:rPr>
        <w:t xml:space="preserve">. An </w:t>
      </w:r>
      <w:r w:rsidRPr="00100A94">
        <w:rPr>
          <w:rStyle w:val="StyleUnderline"/>
          <w:highlight w:val="cyan"/>
        </w:rPr>
        <w:t xml:space="preserve">analysis of </w:t>
      </w:r>
      <w:r w:rsidRPr="00100A94">
        <w:rPr>
          <w:rStyle w:val="Emphasis"/>
          <w:highlight w:val="cyan"/>
        </w:rPr>
        <w:t>seventy-two</w:t>
      </w:r>
      <w:r w:rsidRPr="00100A94">
        <w:rPr>
          <w:rStyle w:val="StyleUnderline"/>
        </w:rPr>
        <w:t xml:space="preserve"> arbitration </w:t>
      </w:r>
      <w:r w:rsidRPr="00100A94">
        <w:rPr>
          <w:rStyle w:val="Emphasis"/>
          <w:highlight w:val="cyan"/>
        </w:rPr>
        <w:t>cases</w:t>
      </w:r>
      <w:r w:rsidRPr="00100A94">
        <w:rPr>
          <w:rStyle w:val="StyleUnderline"/>
          <w:highlight w:val="cyan"/>
        </w:rPr>
        <w:t xml:space="preserve"> revealed</w:t>
      </w:r>
      <w:r w:rsidRPr="00100A94">
        <w:rPr>
          <w:rStyle w:val="StyleUnderline"/>
        </w:rPr>
        <w:t xml:space="preserve"> unions can play a role in “</w:t>
      </w:r>
      <w:r w:rsidRPr="00100A94">
        <w:rPr>
          <w:rStyle w:val="Emphasis"/>
          <w:highlight w:val="cyan"/>
        </w:rPr>
        <w:t>nudging collective beliefs</w:t>
      </w:r>
      <w:r w:rsidRPr="00100A94">
        <w:rPr>
          <w:rStyle w:val="StyleUnderline"/>
          <w:highlight w:val="cyan"/>
        </w:rPr>
        <w:t xml:space="preserve"> and </w:t>
      </w:r>
      <w:r w:rsidRPr="00100A94">
        <w:rPr>
          <w:rStyle w:val="Emphasis"/>
          <w:highlight w:val="cyan"/>
        </w:rPr>
        <w:t>norms</w:t>
      </w:r>
      <w:r w:rsidRPr="00100A94">
        <w:rPr>
          <w:rStyle w:val="StyleUnderline"/>
        </w:rPr>
        <w:t xml:space="preserve"> about” disability accommodations and reduce stigma</w:t>
      </w:r>
      <w:r w:rsidRPr="00100A94">
        <w:rPr>
          <w:sz w:val="16"/>
        </w:rPr>
        <w:t>.37 By preventing rehabilitative workplaces from unionizing, the Board hinders potential progress for disabled workers, their work environments, and their communities.</w:t>
      </w:r>
    </w:p>
    <w:p w14:paraId="538F3CC3" w14:textId="77777777" w:rsidR="00836E34" w:rsidRDefault="00836E34" w:rsidP="00836E34">
      <w:pPr>
        <w:pStyle w:val="Heading2"/>
      </w:pPr>
      <w:r>
        <w:lastRenderedPageBreak/>
        <w:t>Case</w:t>
      </w:r>
    </w:p>
    <w:p w14:paraId="391AF036" w14:textId="77777777" w:rsidR="00836E34" w:rsidRDefault="00836E34" w:rsidP="00836E34">
      <w:pPr>
        <w:pStyle w:val="Heading4"/>
      </w:pPr>
      <w:r>
        <w:t xml:space="preserve">The ideology of visibility </w:t>
      </w:r>
      <w:r w:rsidRPr="00434269">
        <w:rPr>
          <w:u w:val="single"/>
        </w:rPr>
        <w:t>institutionalizes representations</w:t>
      </w:r>
      <w:r>
        <w:t xml:space="preserve"> to make them definitive social realities---</w:t>
      </w:r>
      <w:r w:rsidRPr="00D75A79">
        <w:t xml:space="preserve">controls </w:t>
      </w:r>
      <w:r w:rsidRPr="00D75A79">
        <w:rPr>
          <w:u w:val="single"/>
        </w:rPr>
        <w:t>ontology</w:t>
      </w:r>
      <w:r>
        <w:t xml:space="preserve">. </w:t>
      </w:r>
    </w:p>
    <w:p w14:paraId="597E2C9F" w14:textId="77777777" w:rsidR="00836E34" w:rsidRPr="00A06021" w:rsidRDefault="00836E34" w:rsidP="00836E34">
      <w:r w:rsidRPr="00535022">
        <w:rPr>
          <w:rStyle w:val="Style13ptBold"/>
        </w:rPr>
        <w:t>La</w:t>
      </w:r>
      <w:r>
        <w:rPr>
          <w:rStyle w:val="Style13ptBold"/>
        </w:rPr>
        <w:t>G</w:t>
      </w:r>
      <w:r w:rsidRPr="00535022">
        <w:rPr>
          <w:rStyle w:val="Style13ptBold"/>
        </w:rPr>
        <w:t>rande</w:t>
      </w:r>
      <w:r>
        <w:rPr>
          <w:rStyle w:val="Style13ptBold"/>
        </w:rPr>
        <w:t xml:space="preserve"> </w:t>
      </w:r>
      <w:r w:rsidRPr="00535022">
        <w:rPr>
          <w:rStyle w:val="Style13ptBold"/>
        </w:rPr>
        <w:t>96</w:t>
      </w:r>
      <w:r>
        <w:t xml:space="preserve"> [Suzanne M. LaGrande (Executive Director of the Blosser Center For Excellence in Dyslexia Education; BA, Carleton College; MFA, Smith College; MA, PhD, University of Massachusetts Amherst); May 1996. University of Massachusetts Amherst ProQuest Dissertations &amp; Theses “On developing a radical imagination: Theatre and political resistance in the society of the spectacle” // </w:t>
      </w:r>
      <w:r>
        <w:rPr>
          <w:i/>
        </w:rPr>
        <w:t>q.c.</w:t>
      </w:r>
      <w:r>
        <w:t>]</w:t>
      </w:r>
    </w:p>
    <w:p w14:paraId="5882A3E8" w14:textId="77777777" w:rsidR="00836E34" w:rsidRPr="00E2466B" w:rsidRDefault="00836E34" w:rsidP="00836E34">
      <w:pPr>
        <w:rPr>
          <w:sz w:val="16"/>
        </w:rPr>
      </w:pPr>
      <w:r w:rsidRPr="00535022">
        <w:rPr>
          <w:rStyle w:val="StyleUnderline"/>
        </w:rPr>
        <w:t xml:space="preserve">While </w:t>
      </w:r>
      <w:r w:rsidRPr="00E2466B">
        <w:rPr>
          <w:rStyle w:val="StyleUnderline"/>
          <w:highlight w:val="cyan"/>
        </w:rPr>
        <w:t>everyone</w:t>
      </w:r>
      <w:r w:rsidRPr="00E2466B">
        <w:rPr>
          <w:sz w:val="16"/>
        </w:rPr>
        <w:t xml:space="preserve"> within a society </w:t>
      </w:r>
      <w:r w:rsidRPr="00E2466B">
        <w:rPr>
          <w:rStyle w:val="StyleUnderline"/>
          <w:highlight w:val="cyan"/>
        </w:rPr>
        <w:t xml:space="preserve">has the </w:t>
      </w:r>
      <w:r w:rsidRPr="00E2466B">
        <w:rPr>
          <w:rStyle w:val="Emphasis"/>
          <w:highlight w:val="cyan"/>
        </w:rPr>
        <w:t>capacity</w:t>
      </w:r>
      <w:r w:rsidRPr="00E2466B">
        <w:rPr>
          <w:rStyle w:val="StyleUnderline"/>
          <w:highlight w:val="cyan"/>
        </w:rPr>
        <w:t xml:space="preserve"> to</w:t>
      </w:r>
      <w:r w:rsidRPr="00535022">
        <w:rPr>
          <w:rStyle w:val="StyleUnderline"/>
        </w:rPr>
        <w:t xml:space="preserve"> name and </w:t>
      </w:r>
      <w:r w:rsidRPr="00E2466B">
        <w:rPr>
          <w:rStyle w:val="Emphasis"/>
          <w:highlight w:val="cyan"/>
        </w:rPr>
        <w:t>represent</w:t>
      </w:r>
      <w:r w:rsidRPr="00535022">
        <w:rPr>
          <w:rStyle w:val="StyleUnderline"/>
        </w:rPr>
        <w:t xml:space="preserve"> their </w:t>
      </w:r>
      <w:r w:rsidRPr="00E2466B">
        <w:rPr>
          <w:rStyle w:val="Emphasis"/>
        </w:rPr>
        <w:t>experiences</w:t>
      </w:r>
      <w:r w:rsidRPr="00535022">
        <w:rPr>
          <w:rStyle w:val="StyleUnderline"/>
        </w:rPr>
        <w:t xml:space="preserve"> and </w:t>
      </w:r>
      <w:r w:rsidRPr="00E2466B">
        <w:rPr>
          <w:rStyle w:val="StyleUnderline"/>
          <w:highlight w:val="cyan"/>
        </w:rPr>
        <w:t xml:space="preserve">understandings of the </w:t>
      </w:r>
      <w:r w:rsidRPr="00466AF9">
        <w:rPr>
          <w:rStyle w:val="StyleUnderline"/>
          <w:highlight w:val="cyan"/>
        </w:rPr>
        <w:t>world, only</w:t>
      </w:r>
      <w:r w:rsidRPr="00535022">
        <w:rPr>
          <w:rStyle w:val="StyleUnderline"/>
        </w:rPr>
        <w:t xml:space="preserve"> some people</w:t>
      </w:r>
      <w:r w:rsidRPr="00E2466B">
        <w:rPr>
          <w:sz w:val="16"/>
        </w:rPr>
        <w:t>—</w:t>
      </w:r>
      <w:r w:rsidRPr="00E2466B">
        <w:rPr>
          <w:rStyle w:val="StyleUnderline"/>
          <w:highlight w:val="cyan"/>
        </w:rPr>
        <w:t xml:space="preserve">those with </w:t>
      </w:r>
      <w:r w:rsidRPr="00E2466B">
        <w:rPr>
          <w:rStyle w:val="Emphasis"/>
          <w:highlight w:val="cyan"/>
        </w:rPr>
        <w:t>power</w:t>
      </w:r>
      <w:r w:rsidRPr="00E2466B">
        <w:rPr>
          <w:sz w:val="16"/>
        </w:rPr>
        <w:t>—</w:t>
      </w:r>
      <w:r w:rsidRPr="00535022">
        <w:rPr>
          <w:rStyle w:val="StyleUnderline"/>
        </w:rPr>
        <w:t xml:space="preserve">have the ability to </w:t>
      </w:r>
      <w:r w:rsidRPr="000D0D97">
        <w:rPr>
          <w:rStyle w:val="Emphasis"/>
        </w:rPr>
        <w:t>institutionalize</w:t>
      </w:r>
      <w:r w:rsidRPr="00535022">
        <w:rPr>
          <w:rStyle w:val="StyleUnderline"/>
        </w:rPr>
        <w:t xml:space="preserve"> their particular ways of understanding the world</w:t>
      </w:r>
      <w:r w:rsidRPr="00E2466B">
        <w:rPr>
          <w:sz w:val="16"/>
        </w:rPr>
        <w:t xml:space="preserve">. Oppression is related to institutionalization as </w:t>
      </w:r>
      <w:r w:rsidRPr="00535022">
        <w:rPr>
          <w:rStyle w:val="StyleUnderline"/>
        </w:rPr>
        <w:t xml:space="preserve">institutionalization is one way by which one group of people is able to </w:t>
      </w:r>
      <w:r w:rsidRPr="00E2466B">
        <w:rPr>
          <w:rStyle w:val="Emphasis"/>
        </w:rPr>
        <w:t>gain control</w:t>
      </w:r>
      <w:r w:rsidRPr="00535022">
        <w:rPr>
          <w:rStyle w:val="StyleUnderline"/>
        </w:rPr>
        <w:t xml:space="preserve"> over and profit at another group’s expense</w:t>
      </w:r>
      <w:r w:rsidRPr="00E2466B">
        <w:rPr>
          <w:sz w:val="16"/>
        </w:rPr>
        <w:t xml:space="preserve">. Social institutions, as Marilyn Frye argues, are artifacts of definition. An institution defines the motives, desires, and rules for behavior for a particular group of people. </w:t>
      </w:r>
      <w:r w:rsidRPr="00535022">
        <w:rPr>
          <w:rStyle w:val="StyleUnderline"/>
        </w:rPr>
        <w:t>Institutions</w:t>
      </w:r>
      <w:r w:rsidRPr="00E2466B">
        <w:rPr>
          <w:sz w:val="16"/>
        </w:rPr>
        <w:t xml:space="preserve"> also </w:t>
      </w:r>
      <w:r w:rsidRPr="00E2466B">
        <w:rPr>
          <w:rStyle w:val="StyleUnderline"/>
          <w:highlight w:val="cyan"/>
        </w:rPr>
        <w:t>carry</w:t>
      </w:r>
      <w:r w:rsidRPr="00E2466B">
        <w:rPr>
          <w:sz w:val="16"/>
        </w:rPr>
        <w:t xml:space="preserve"> with them varying degrees of </w:t>
      </w:r>
      <w:r w:rsidRPr="00E2466B">
        <w:rPr>
          <w:rStyle w:val="Emphasis"/>
          <w:highlight w:val="cyan"/>
        </w:rPr>
        <w:t>definitional authority</w:t>
      </w:r>
      <w:r w:rsidRPr="00535022">
        <w:rPr>
          <w:rStyle w:val="StyleUnderline"/>
        </w:rPr>
        <w:t xml:space="preserve"> as measured by the effectiveness of rewards and punishments</w:t>
      </w:r>
      <w:r w:rsidRPr="00E2466B">
        <w:rPr>
          <w:sz w:val="16"/>
        </w:rPr>
        <w:t xml:space="preserve"> in getting people to comply to their rules and definitions.</w:t>
      </w:r>
    </w:p>
    <w:p w14:paraId="26D6D473" w14:textId="77777777" w:rsidR="00836E34" w:rsidRPr="00E2466B" w:rsidRDefault="00836E34" w:rsidP="00836E34">
      <w:pPr>
        <w:rPr>
          <w:sz w:val="16"/>
        </w:rPr>
      </w:pPr>
      <w:r w:rsidRPr="00535022">
        <w:rPr>
          <w:rStyle w:val="StyleUnderline"/>
        </w:rPr>
        <w:t>Oppressive institutions define how people should feel and act based on how a particular group of people</w:t>
      </w:r>
      <w:r w:rsidRPr="00E2466B">
        <w:rPr>
          <w:sz w:val="16"/>
        </w:rPr>
        <w:t xml:space="preserve"> (</w:t>
      </w:r>
      <w:r w:rsidRPr="00535022">
        <w:rPr>
          <w:rStyle w:val="StyleUnderline"/>
        </w:rPr>
        <w:t>those who seek control over others</w:t>
      </w:r>
      <w:r w:rsidRPr="00E2466B">
        <w:rPr>
          <w:sz w:val="16"/>
        </w:rPr>
        <w:t xml:space="preserve">) </w:t>
      </w:r>
      <w:r w:rsidRPr="00535022">
        <w:rPr>
          <w:rStyle w:val="StyleUnderline"/>
        </w:rPr>
        <w:t>feel and act</w:t>
      </w:r>
      <w:r w:rsidRPr="00E2466B">
        <w:rPr>
          <w:sz w:val="16"/>
        </w:rPr>
        <w:t xml:space="preserve">, </w:t>
      </w:r>
      <w:r w:rsidRPr="00535022">
        <w:rPr>
          <w:rStyle w:val="StyleUnderline"/>
        </w:rPr>
        <w:t xml:space="preserve">as well as set out </w:t>
      </w:r>
      <w:r w:rsidRPr="00E2466B">
        <w:rPr>
          <w:rStyle w:val="Emphasis"/>
        </w:rPr>
        <w:t>rewards and punishments</w:t>
      </w:r>
      <w:r w:rsidRPr="00535022">
        <w:rPr>
          <w:rStyle w:val="StyleUnderline"/>
        </w:rPr>
        <w:t xml:space="preserve"> for acting or failing to act according to the definitions the group outlines</w:t>
      </w:r>
      <w:r w:rsidRPr="00E2466B">
        <w:rPr>
          <w:sz w:val="16"/>
        </w:rPr>
        <w:t>. As a result, rewards or punishments are based on one’s group membership so that those who seek to gain power and control over another are consistently rewarded and accorded privileges, while the group that they are attempting to control are consistently punished, and put at a disadvantage. Institutionalization is one way particular groups of people gain power over others and in order to maintain and justify their continued domination.</w:t>
      </w:r>
    </w:p>
    <w:p w14:paraId="1AA0F91A" w14:textId="77777777" w:rsidR="00836E34" w:rsidRPr="00E2466B" w:rsidRDefault="00836E34" w:rsidP="00836E34">
      <w:pPr>
        <w:rPr>
          <w:sz w:val="16"/>
        </w:rPr>
      </w:pPr>
      <w:r w:rsidRPr="00E2466B">
        <w:rPr>
          <w:rStyle w:val="StyleUnderline"/>
          <w:highlight w:val="cyan"/>
        </w:rPr>
        <w:t xml:space="preserve">To </w:t>
      </w:r>
      <w:r w:rsidRPr="00E2466B">
        <w:rPr>
          <w:rStyle w:val="Emphasis"/>
          <w:highlight w:val="cyan"/>
        </w:rPr>
        <w:t>institutionalize</w:t>
      </w:r>
      <w:r w:rsidRPr="00E2466B">
        <w:rPr>
          <w:rStyle w:val="StyleUnderline"/>
          <w:highlight w:val="cyan"/>
        </w:rPr>
        <w:t xml:space="preserve"> a </w:t>
      </w:r>
      <w:r w:rsidRPr="00E2466B">
        <w:rPr>
          <w:rStyle w:val="Emphasis"/>
          <w:highlight w:val="cyan"/>
        </w:rPr>
        <w:t>representation</w:t>
      </w:r>
      <w:r w:rsidRPr="00535022">
        <w:rPr>
          <w:rStyle w:val="StyleUnderline"/>
        </w:rPr>
        <w:t xml:space="preserve"> is to attempt to </w:t>
      </w:r>
      <w:r w:rsidRPr="00E2466B">
        <w:rPr>
          <w:rStyle w:val="StyleUnderline"/>
          <w:highlight w:val="cyan"/>
        </w:rPr>
        <w:t xml:space="preserve">make it </w:t>
      </w:r>
      <w:r w:rsidRPr="00E2466B">
        <w:rPr>
          <w:rStyle w:val="Emphasis"/>
          <w:highlight w:val="cyan"/>
        </w:rPr>
        <w:t>definitive of social reality</w:t>
      </w:r>
      <w:r w:rsidRPr="00E2466B">
        <w:rPr>
          <w:sz w:val="16"/>
        </w:rPr>
        <w:t xml:space="preserve">. As Frye suggests, “definition is one face of power.. . . The powerful normally determine what is said and sayable. </w:t>
      </w:r>
      <w:r w:rsidRPr="00535022">
        <w:rPr>
          <w:rStyle w:val="StyleUnderline"/>
        </w:rPr>
        <w:t xml:space="preserve">When the </w:t>
      </w:r>
      <w:r w:rsidRPr="00E2466B">
        <w:rPr>
          <w:rStyle w:val="Emphasis"/>
        </w:rPr>
        <w:t>powerful</w:t>
      </w:r>
      <w:r w:rsidRPr="00535022">
        <w:rPr>
          <w:rStyle w:val="StyleUnderline"/>
        </w:rPr>
        <w:t xml:space="preserve"> label something or </w:t>
      </w:r>
      <w:r w:rsidRPr="00E2466B">
        <w:rPr>
          <w:rStyle w:val="Emphasis"/>
        </w:rPr>
        <w:t>dub</w:t>
      </w:r>
      <w:r w:rsidRPr="00535022">
        <w:rPr>
          <w:rStyle w:val="StyleUnderline"/>
        </w:rPr>
        <w:t xml:space="preserve"> it or </w:t>
      </w:r>
      <w:r w:rsidRPr="00E2466B">
        <w:rPr>
          <w:rStyle w:val="Emphasis"/>
        </w:rPr>
        <w:t>baptize</w:t>
      </w:r>
      <w:r w:rsidRPr="00535022">
        <w:rPr>
          <w:rStyle w:val="StyleUnderline"/>
        </w:rPr>
        <w:t xml:space="preserve"> it</w:t>
      </w:r>
      <w:r w:rsidRPr="00E2466B">
        <w:rPr>
          <w:sz w:val="16"/>
        </w:rPr>
        <w:t xml:space="preserve">, </w:t>
      </w:r>
      <w:r w:rsidRPr="00535022">
        <w:rPr>
          <w:rStyle w:val="StyleUnderline"/>
        </w:rPr>
        <w:t xml:space="preserve">the thing </w:t>
      </w:r>
      <w:r w:rsidRPr="00E2466B">
        <w:rPr>
          <w:rStyle w:val="Emphasis"/>
        </w:rPr>
        <w:t>becomes</w:t>
      </w:r>
      <w:r w:rsidRPr="00535022">
        <w:rPr>
          <w:rStyle w:val="StyleUnderline"/>
        </w:rPr>
        <w:t xml:space="preserve"> what they call it</w:t>
      </w:r>
      <w:r w:rsidRPr="00E2466B">
        <w:rPr>
          <w:sz w:val="16"/>
        </w:rPr>
        <w:t>” (1983, p. 105). When a particular way of representing and conceptualizing reality is made into definitions, the particular origins and interests of the persons who created these definitions are masked, and these definitions are treated as if they express everybody's interests equally.</w:t>
      </w:r>
    </w:p>
    <w:p w14:paraId="2C810C33" w14:textId="77777777" w:rsidR="00836E34" w:rsidRPr="00E2466B" w:rsidRDefault="00836E34" w:rsidP="00836E34">
      <w:pPr>
        <w:rPr>
          <w:sz w:val="16"/>
        </w:rPr>
      </w:pPr>
      <w:r w:rsidRPr="00E2466B">
        <w:rPr>
          <w:sz w:val="16"/>
        </w:rPr>
        <w:t xml:space="preserve">One way that those with social and economic power attempt to make their particular representations appear to be widely accepted is by controlling the manufacture and distribution of these representations. Those with power have the ability to manufacture and distribute their own representations of the world through formal institutions such as the mass media, law and educational systems—institutions that specialize in the manufacture and distribution of definitions for society as a whole. For instance, </w:t>
      </w:r>
      <w:r w:rsidRPr="00535022">
        <w:rPr>
          <w:rStyle w:val="StyleUnderline"/>
        </w:rPr>
        <w:t xml:space="preserve">the </w:t>
      </w:r>
      <w:r w:rsidRPr="000D0D97">
        <w:rPr>
          <w:rStyle w:val="Emphasis"/>
        </w:rPr>
        <w:t>legal system</w:t>
      </w:r>
      <w:r w:rsidRPr="000D0D97">
        <w:rPr>
          <w:rStyle w:val="StyleUnderline"/>
        </w:rPr>
        <w:t xml:space="preserve"> defines the act of </w:t>
      </w:r>
      <w:r w:rsidRPr="000D0D97">
        <w:rPr>
          <w:rStyle w:val="Emphasis"/>
        </w:rPr>
        <w:t>taking something</w:t>
      </w:r>
      <w:r w:rsidRPr="000D0D97">
        <w:rPr>
          <w:rStyle w:val="StyleUnderline"/>
        </w:rPr>
        <w:t xml:space="preserve"> from a store without paying for it as “</w:t>
      </w:r>
      <w:r w:rsidRPr="000D0D97">
        <w:rPr>
          <w:rStyle w:val="Emphasis"/>
        </w:rPr>
        <w:t>stealing</w:t>
      </w:r>
      <w:r w:rsidRPr="000D0D97">
        <w:rPr>
          <w:rStyle w:val="StyleUnderline"/>
        </w:rPr>
        <w:t xml:space="preserve">,” rather than as </w:t>
      </w:r>
      <w:r w:rsidRPr="000D0D97">
        <w:rPr>
          <w:rStyle w:val="Emphasis"/>
        </w:rPr>
        <w:t>reappropriation</w:t>
      </w:r>
      <w:r w:rsidRPr="000D0D97">
        <w:rPr>
          <w:rStyle w:val="StyleUnderline"/>
        </w:rPr>
        <w:t xml:space="preserve"> of </w:t>
      </w:r>
      <w:r w:rsidRPr="000D0D97">
        <w:rPr>
          <w:rStyle w:val="Emphasis"/>
        </w:rPr>
        <w:t>congealed labor</w:t>
      </w:r>
      <w:r w:rsidRPr="000D0D97">
        <w:rPr>
          <w:rStyle w:val="StyleUnderline"/>
        </w:rPr>
        <w:t xml:space="preserve"> that was “stolen” from workers by capitalists</w:t>
      </w:r>
      <w:r w:rsidRPr="000D0D97">
        <w:rPr>
          <w:sz w:val="16"/>
        </w:rPr>
        <w:t>.6</w:t>
      </w:r>
      <w:r w:rsidRPr="00E2466B">
        <w:rPr>
          <w:sz w:val="16"/>
        </w:rPr>
        <w:t xml:space="preserve"> The educational system defines students’ work which is written in Black English vernacular as failing to be a correct use of Standard Written English.7 The media, of course, </w:t>
      </w:r>
      <w:r w:rsidRPr="00E2466B">
        <w:rPr>
          <w:rStyle w:val="StyleUnderline"/>
          <w:highlight w:val="cyan"/>
        </w:rPr>
        <w:t>continually</w:t>
      </w:r>
      <w:r w:rsidRPr="00E2466B">
        <w:rPr>
          <w:rStyle w:val="StyleUnderline"/>
        </w:rPr>
        <w:t xml:space="preserve"> manufacture and </w:t>
      </w:r>
      <w:r w:rsidRPr="00E2466B">
        <w:rPr>
          <w:rStyle w:val="StyleUnderline"/>
          <w:highlight w:val="cyan"/>
        </w:rPr>
        <w:t>distribute</w:t>
      </w:r>
      <w:r w:rsidRPr="00E2466B">
        <w:rPr>
          <w:rStyle w:val="StyleUnderline"/>
        </w:rPr>
        <w:t xml:space="preserve"> as </w:t>
      </w:r>
      <w:r w:rsidRPr="00E2466B">
        <w:rPr>
          <w:rStyle w:val="Emphasis"/>
          <w:highlight w:val="cyan"/>
        </w:rPr>
        <w:t xml:space="preserve">authoritative </w:t>
      </w:r>
      <w:r w:rsidRPr="000F2E2B">
        <w:rPr>
          <w:rStyle w:val="Emphasis"/>
          <w:highlight w:val="cyan"/>
        </w:rPr>
        <w:t>images</w:t>
      </w:r>
      <w:r w:rsidRPr="000F2E2B">
        <w:rPr>
          <w:rStyle w:val="StyleUnderline"/>
          <w:highlight w:val="cyan"/>
        </w:rPr>
        <w:t xml:space="preserve"> of </w:t>
      </w:r>
      <w:r w:rsidRPr="000F2E2B">
        <w:rPr>
          <w:rStyle w:val="Emphasis"/>
          <w:highlight w:val="cyan"/>
        </w:rPr>
        <w:t>“real” women</w:t>
      </w:r>
      <w:r w:rsidRPr="000F2E2B">
        <w:rPr>
          <w:rStyle w:val="StyleUnderline"/>
          <w:highlight w:val="cyan"/>
        </w:rPr>
        <w:t xml:space="preserve"> as thin, young, and blond; or</w:t>
      </w:r>
      <w:r w:rsidRPr="000F2E2B">
        <w:rPr>
          <w:rStyle w:val="StyleUnderline"/>
        </w:rPr>
        <w:t xml:space="preserve"> of </w:t>
      </w:r>
      <w:r w:rsidRPr="00E2466B">
        <w:rPr>
          <w:rStyle w:val="Emphasis"/>
          <w:highlight w:val="cyan"/>
        </w:rPr>
        <w:t>“typical” Black and Latino youth</w:t>
      </w:r>
      <w:r w:rsidRPr="00E2466B">
        <w:rPr>
          <w:rStyle w:val="StyleUnderline"/>
          <w:highlight w:val="cyan"/>
        </w:rPr>
        <w:t xml:space="preserve"> as</w:t>
      </w:r>
      <w:r w:rsidRPr="00E2466B">
        <w:rPr>
          <w:rStyle w:val="StyleUnderline"/>
        </w:rPr>
        <w:t xml:space="preserve"> being </w:t>
      </w:r>
      <w:r w:rsidRPr="00E2466B">
        <w:rPr>
          <w:rStyle w:val="Emphasis"/>
          <w:highlight w:val="cyan"/>
        </w:rPr>
        <w:t>gang members</w:t>
      </w:r>
      <w:r w:rsidRPr="00E2466B">
        <w:rPr>
          <w:rStyle w:val="StyleUnderline"/>
          <w:highlight w:val="cyan"/>
        </w:rPr>
        <w:t xml:space="preserve"> and </w:t>
      </w:r>
      <w:r w:rsidRPr="00E2466B">
        <w:rPr>
          <w:rStyle w:val="Emphasis"/>
          <w:highlight w:val="cyan"/>
        </w:rPr>
        <w:t>drug dealers</w:t>
      </w:r>
      <w:r w:rsidRPr="00E2466B">
        <w:rPr>
          <w:sz w:val="16"/>
        </w:rPr>
        <w:t xml:space="preserve">, </w:t>
      </w:r>
      <w:r w:rsidRPr="00E2466B">
        <w:rPr>
          <w:rStyle w:val="StyleUnderline"/>
        </w:rPr>
        <w:t>or</w:t>
      </w:r>
      <w:r w:rsidRPr="00E2466B">
        <w:rPr>
          <w:sz w:val="16"/>
        </w:rPr>
        <w:t xml:space="preserve"> at least as </w:t>
      </w:r>
      <w:r w:rsidRPr="00E2466B">
        <w:rPr>
          <w:rStyle w:val="StyleUnderline"/>
        </w:rPr>
        <w:t>being prone to slashing tires</w:t>
      </w:r>
      <w:r w:rsidRPr="00E2466B">
        <w:rPr>
          <w:sz w:val="16"/>
        </w:rPr>
        <w:t xml:space="preserve">, </w:t>
      </w:r>
      <w:r w:rsidRPr="00E2466B">
        <w:rPr>
          <w:rStyle w:val="Emphasis"/>
        </w:rPr>
        <w:t>scrawling graffiti</w:t>
      </w:r>
      <w:r w:rsidRPr="00E2466B">
        <w:rPr>
          <w:rStyle w:val="StyleUnderline"/>
        </w:rPr>
        <w:t xml:space="preserve"> on buildings</w:t>
      </w:r>
      <w:r w:rsidRPr="00E2466B">
        <w:rPr>
          <w:sz w:val="16"/>
        </w:rPr>
        <w:t xml:space="preserve">, </w:t>
      </w:r>
      <w:r w:rsidRPr="00E2466B">
        <w:rPr>
          <w:rStyle w:val="StyleUnderline"/>
        </w:rPr>
        <w:t xml:space="preserve">and </w:t>
      </w:r>
      <w:r w:rsidRPr="00E2466B">
        <w:rPr>
          <w:rStyle w:val="Emphasis"/>
        </w:rPr>
        <w:t>fighting</w:t>
      </w:r>
      <w:r w:rsidRPr="00E2466B">
        <w:rPr>
          <w:rStyle w:val="StyleUnderline"/>
        </w:rPr>
        <w:t xml:space="preserve"> with weapons</w:t>
      </w:r>
      <w:r w:rsidRPr="00E2466B">
        <w:rPr>
          <w:sz w:val="16"/>
        </w:rPr>
        <w:t>. Of course all images of social reality portrayed by the media reinforce consumption as a primary social good. The more particular representations of reality are circulated and distributed as definitive of that reality, the more these representations lose their quality of being from a particular point of view; instead they become normal, universal—definitions that everyone seems to share and which appear to express everybody’s interests equally.</w:t>
      </w:r>
    </w:p>
    <w:p w14:paraId="6DBDCB61" w14:textId="77777777" w:rsidR="00836E34" w:rsidRPr="00E2466B" w:rsidRDefault="00836E34" w:rsidP="00836E34">
      <w:pPr>
        <w:rPr>
          <w:sz w:val="16"/>
        </w:rPr>
      </w:pPr>
      <w:r w:rsidRPr="00E2466B">
        <w:rPr>
          <w:sz w:val="16"/>
        </w:rPr>
        <w:t xml:space="preserve">Since not everyone has equal access to the means of production and distribution of social representations, those who own the means of production control the process by which particular representations of reality come to be taken as representative, widely accepted understandings of that reality. While those who reproduce daily material existence (e.g., maids, mothers, wives, cooks, secretaries, service workers and so forth) have the ability to represent their experiences and perspectives on reality, the spheres in which they can express these representations to others are not ones that very often allow development of this ability, nor are these the ones where such expressions are heard or distributed as social representation. The contexts in which they may communicate their representations and understandings of the world do not tend to be contexts which inform the manufacture of social representations. By limiting access to the contexts in which various </w:t>
      </w:r>
      <w:r w:rsidRPr="00E2466B">
        <w:rPr>
          <w:sz w:val="16"/>
        </w:rPr>
        <w:lastRenderedPageBreak/>
        <w:t>forms of social representation are manufactured for large scale social distribution those in power attempt to control whose representations are distributed and thus whose representations come to be taken as definitive of social reality.</w:t>
      </w:r>
    </w:p>
    <w:p w14:paraId="253033B0" w14:textId="77777777" w:rsidR="00836E34" w:rsidRDefault="00836E34" w:rsidP="00836E34">
      <w:pPr>
        <w:rPr>
          <w:sz w:val="16"/>
        </w:rPr>
      </w:pPr>
      <w:r w:rsidRPr="00E2466B">
        <w:rPr>
          <w:sz w:val="16"/>
        </w:rPr>
        <w:t xml:space="preserve">Because definitions are supposedly agreed upon, objective conceptions of reality, part of institutionalization involves the creation of formal punishments or informal social sanctions for people who do not adhere to these definitions. </w:t>
      </w:r>
      <w:r w:rsidRPr="00E2466B">
        <w:rPr>
          <w:rStyle w:val="Emphasis"/>
          <w:highlight w:val="cyan"/>
        </w:rPr>
        <w:t>Definitional power</w:t>
      </w:r>
      <w:r w:rsidRPr="00E2466B">
        <w:rPr>
          <w:rStyle w:val="StyleUnderline"/>
        </w:rPr>
        <w:t xml:space="preserve"> </w:t>
      </w:r>
      <w:r w:rsidRPr="000D0D97">
        <w:rPr>
          <w:rStyle w:val="StyleUnderline"/>
        </w:rPr>
        <w:t>or authority means that those with power have the ability t</w:t>
      </w:r>
      <w:r w:rsidRPr="00E2466B">
        <w:rPr>
          <w:rStyle w:val="StyleUnderline"/>
        </w:rPr>
        <w:t xml:space="preserve">o </w:t>
      </w:r>
      <w:r w:rsidRPr="00E2466B">
        <w:rPr>
          <w:rStyle w:val="StyleUnderline"/>
          <w:highlight w:val="cyan"/>
        </w:rPr>
        <w:t xml:space="preserve">make others </w:t>
      </w:r>
      <w:r w:rsidRPr="00E2466B">
        <w:rPr>
          <w:rStyle w:val="Emphasis"/>
          <w:highlight w:val="cyan"/>
        </w:rPr>
        <w:t>adhere</w:t>
      </w:r>
      <w:r w:rsidRPr="00E2466B">
        <w:rPr>
          <w:rStyle w:val="StyleUnderline"/>
          <w:highlight w:val="cyan"/>
        </w:rPr>
        <w:t xml:space="preserve"> to their</w:t>
      </w:r>
      <w:r w:rsidRPr="00E2466B">
        <w:rPr>
          <w:rStyle w:val="StyleUnderline"/>
        </w:rPr>
        <w:t xml:space="preserve"> particular </w:t>
      </w:r>
      <w:r w:rsidRPr="00E2466B">
        <w:rPr>
          <w:rStyle w:val="StyleUnderline"/>
          <w:highlight w:val="cyan"/>
        </w:rPr>
        <w:t xml:space="preserve">ways of </w:t>
      </w:r>
      <w:r w:rsidRPr="00E2466B">
        <w:rPr>
          <w:rStyle w:val="Emphasis"/>
          <w:highlight w:val="cyan"/>
        </w:rPr>
        <w:t>conceptualizing the world</w:t>
      </w:r>
      <w:r w:rsidRPr="00E2466B">
        <w:rPr>
          <w:sz w:val="16"/>
        </w:rPr>
        <w:t xml:space="preserve">. Frye argues that “institutions are artifacts of definition. In the case of intentionally and formally designed institutions, this is very clear, for the relevant definitions are explicitly set forth in by-laws and constitutions, regulations and rules” (1983, p. 107). </w:t>
      </w:r>
      <w:r w:rsidRPr="000D0D97">
        <w:rPr>
          <w:rStyle w:val="StyleUnderline"/>
          <w:highlight w:val="cyan"/>
        </w:rPr>
        <w:t>When definitions are</w:t>
      </w:r>
      <w:r w:rsidRPr="00E2466B">
        <w:rPr>
          <w:rStyle w:val="StyleUnderline"/>
        </w:rPr>
        <w:t xml:space="preserve"> authoritative and </w:t>
      </w:r>
      <w:r w:rsidRPr="000D0D97">
        <w:rPr>
          <w:rStyle w:val="StyleUnderline"/>
          <w:highlight w:val="cyan"/>
        </w:rPr>
        <w:t xml:space="preserve">sanctioned by </w:t>
      </w:r>
      <w:r w:rsidRPr="00D75A79">
        <w:rPr>
          <w:rStyle w:val="Emphasis"/>
          <w:highlight w:val="cyan"/>
        </w:rPr>
        <w:t>institutions</w:t>
      </w:r>
      <w:r w:rsidRPr="00D75A79">
        <w:rPr>
          <w:rStyle w:val="StyleUnderline"/>
          <w:highlight w:val="cyan"/>
        </w:rPr>
        <w:t xml:space="preserve">, they </w:t>
      </w:r>
      <w:r w:rsidRPr="000D0D97">
        <w:rPr>
          <w:rStyle w:val="StyleUnderline"/>
          <w:highlight w:val="cyan"/>
        </w:rPr>
        <w:t>affect how people</w:t>
      </w:r>
      <w:r w:rsidRPr="00E2466B">
        <w:rPr>
          <w:rStyle w:val="StyleUnderline"/>
        </w:rPr>
        <w:t xml:space="preserve"> in a society </w:t>
      </w:r>
      <w:r w:rsidRPr="000D0D97">
        <w:rPr>
          <w:rStyle w:val="Emphasis"/>
          <w:highlight w:val="cyan"/>
        </w:rPr>
        <w:t>perceive</w:t>
      </w:r>
      <w:r w:rsidRPr="000D0D97">
        <w:rPr>
          <w:rStyle w:val="StyleUnderline"/>
          <w:highlight w:val="cyan"/>
        </w:rPr>
        <w:t xml:space="preserve"> themselves and others and</w:t>
      </w:r>
      <w:r w:rsidRPr="00E2466B">
        <w:rPr>
          <w:sz w:val="16"/>
        </w:rPr>
        <w:t xml:space="preserve">, </w:t>
      </w:r>
      <w:r w:rsidRPr="00E2466B">
        <w:rPr>
          <w:rStyle w:val="StyleUnderline"/>
        </w:rPr>
        <w:t>subsequently</w:t>
      </w:r>
      <w:r w:rsidRPr="00E2466B">
        <w:rPr>
          <w:sz w:val="16"/>
        </w:rPr>
        <w:t xml:space="preserve">, </w:t>
      </w:r>
      <w:r w:rsidRPr="000D0D97">
        <w:rPr>
          <w:rStyle w:val="StyleUnderline"/>
        </w:rPr>
        <w:t xml:space="preserve">how they and others act and are </w:t>
      </w:r>
      <w:r w:rsidRPr="000D0D97">
        <w:rPr>
          <w:rStyle w:val="Emphasis"/>
        </w:rPr>
        <w:t>treated</w:t>
      </w:r>
      <w:r w:rsidRPr="000D0D97">
        <w:rPr>
          <w:sz w:val="16"/>
        </w:rPr>
        <w:t>.</w:t>
      </w:r>
      <w:r w:rsidRPr="00E2466B">
        <w:rPr>
          <w:sz w:val="16"/>
        </w:rPr>
        <w:t xml:space="preserve"> For example, </w:t>
      </w:r>
      <w:r w:rsidRPr="000D0D97">
        <w:rPr>
          <w:rStyle w:val="StyleUnderline"/>
          <w:highlight w:val="cyan"/>
        </w:rPr>
        <w:t xml:space="preserve">in the </w:t>
      </w:r>
      <w:r w:rsidRPr="000D0D97">
        <w:rPr>
          <w:rStyle w:val="Emphasis"/>
          <w:highlight w:val="cyan"/>
        </w:rPr>
        <w:t>society of the spectacle</w:t>
      </w:r>
      <w:r w:rsidRPr="00E2466B">
        <w:rPr>
          <w:sz w:val="16"/>
        </w:rPr>
        <w:t xml:space="preserve">, </w:t>
      </w:r>
      <w:r w:rsidRPr="00E2466B">
        <w:rPr>
          <w:rStyle w:val="StyleUnderline"/>
        </w:rPr>
        <w:t xml:space="preserve">particular </w:t>
      </w:r>
      <w:r w:rsidRPr="000D0D97">
        <w:rPr>
          <w:rStyle w:val="StyleUnderline"/>
          <w:highlight w:val="cyan"/>
        </w:rPr>
        <w:t>understandings about</w:t>
      </w:r>
      <w:r w:rsidRPr="00E2466B">
        <w:rPr>
          <w:rStyle w:val="StyleUnderline"/>
        </w:rPr>
        <w:t xml:space="preserve"> the </w:t>
      </w:r>
      <w:r w:rsidRPr="000D0D97">
        <w:rPr>
          <w:rStyle w:val="Emphasis"/>
          <w:highlight w:val="cyan"/>
        </w:rPr>
        <w:t>superiority or inferiority</w:t>
      </w:r>
      <w:r w:rsidRPr="000D0D97">
        <w:rPr>
          <w:rStyle w:val="StyleUnderline"/>
          <w:highlight w:val="cyan"/>
        </w:rPr>
        <w:t xml:space="preserve"> of different groups</w:t>
      </w:r>
      <w:r w:rsidRPr="00E2466B">
        <w:rPr>
          <w:rStyle w:val="StyleUnderline"/>
        </w:rPr>
        <w:t xml:space="preserve"> of people </w:t>
      </w:r>
      <w:r w:rsidRPr="000D0D97">
        <w:rPr>
          <w:rStyle w:val="StyleUnderline"/>
          <w:highlight w:val="cyan"/>
        </w:rPr>
        <w:t xml:space="preserve">are </w:t>
      </w:r>
      <w:r w:rsidRPr="000D0D97">
        <w:rPr>
          <w:rStyle w:val="Emphasis"/>
          <w:highlight w:val="cyan"/>
        </w:rPr>
        <w:t>built into</w:t>
      </w:r>
      <w:r w:rsidRPr="000D0D97">
        <w:rPr>
          <w:rStyle w:val="Emphasis"/>
        </w:rPr>
        <w:t xml:space="preserve"> formal and informal </w:t>
      </w:r>
      <w:r w:rsidRPr="000D0D97">
        <w:rPr>
          <w:rStyle w:val="Emphasis"/>
          <w:highlight w:val="cyan"/>
        </w:rPr>
        <w:t>social institutions</w:t>
      </w:r>
      <w:r w:rsidRPr="000D0D97">
        <w:rPr>
          <w:rStyle w:val="StyleUnderline"/>
          <w:highlight w:val="cyan"/>
        </w:rPr>
        <w:t xml:space="preserve"> so</w:t>
      </w:r>
      <w:r w:rsidRPr="00E2466B">
        <w:rPr>
          <w:rStyle w:val="StyleUnderline"/>
        </w:rPr>
        <w:t xml:space="preserve"> that </w:t>
      </w:r>
      <w:r w:rsidRPr="000D0D97">
        <w:rPr>
          <w:rStyle w:val="StyleUnderline"/>
          <w:highlight w:val="cyan"/>
        </w:rPr>
        <w:t xml:space="preserve">each individual is </w:t>
      </w:r>
      <w:r w:rsidRPr="000D0D97">
        <w:rPr>
          <w:rStyle w:val="Emphasis"/>
          <w:highlight w:val="cyan"/>
        </w:rPr>
        <w:t>systematically conferred privileges or disadvantages</w:t>
      </w:r>
      <w:r w:rsidRPr="000D0D97">
        <w:rPr>
          <w:rStyle w:val="StyleUnderline"/>
          <w:highlight w:val="cyan"/>
        </w:rPr>
        <w:t xml:space="preserve"> based</w:t>
      </w:r>
      <w:r w:rsidRPr="00E2466B">
        <w:rPr>
          <w:rStyle w:val="StyleUnderline"/>
        </w:rPr>
        <w:t xml:space="preserve"> on</w:t>
      </w:r>
      <w:r w:rsidRPr="000F2E2B">
        <w:rPr>
          <w:sz w:val="16"/>
        </w:rPr>
        <w:t xml:space="preserve"> </w:t>
      </w:r>
      <w:r w:rsidRPr="000F2E2B">
        <w:rPr>
          <w:strike/>
          <w:sz w:val="16"/>
        </w:rPr>
        <w:t>her</w:t>
      </w:r>
      <w:r w:rsidRPr="000F2E2B">
        <w:rPr>
          <w:sz w:val="16"/>
        </w:rPr>
        <w:t xml:space="preserve"> </w:t>
      </w:r>
      <w:r w:rsidRPr="000D0D97">
        <w:rPr>
          <w:rStyle w:val="StyleUnderline"/>
          <w:highlight w:val="cyan"/>
        </w:rPr>
        <w:t>group membership</w:t>
      </w:r>
      <w:r w:rsidRPr="00E2466B">
        <w:rPr>
          <w:sz w:val="16"/>
        </w:rPr>
        <w:t xml:space="preserve">. </w:t>
      </w:r>
      <w:r w:rsidRPr="00E2466B">
        <w:rPr>
          <w:rStyle w:val="StyleUnderline"/>
        </w:rPr>
        <w:t>Whether or not one agrees with the definitions authorized by formal institutions</w:t>
      </w:r>
      <w:r w:rsidRPr="00E2466B">
        <w:rPr>
          <w:sz w:val="16"/>
        </w:rPr>
        <w:t xml:space="preserve"> such as the mass media, </w:t>
      </w:r>
      <w:r w:rsidRPr="00E2466B">
        <w:rPr>
          <w:rStyle w:val="StyleUnderline"/>
        </w:rPr>
        <w:t xml:space="preserve">one cannot be entirely ignorant of </w:t>
      </w:r>
      <w:r w:rsidRPr="000D0D97">
        <w:rPr>
          <w:rStyle w:val="StyleUnderline"/>
          <w:highlight w:val="cyan"/>
        </w:rPr>
        <w:t>these definitions</w:t>
      </w:r>
      <w:r w:rsidRPr="00E2466B">
        <w:rPr>
          <w:rStyle w:val="StyleUnderline"/>
        </w:rPr>
        <w:t xml:space="preserve"> as they </w:t>
      </w:r>
      <w:r w:rsidRPr="000D0D97">
        <w:rPr>
          <w:rStyle w:val="Emphasis"/>
          <w:highlight w:val="cyan"/>
        </w:rPr>
        <w:t>form a shared social reality</w:t>
      </w:r>
      <w:r w:rsidRPr="00E2466B">
        <w:rPr>
          <w:rStyle w:val="StyleUnderline"/>
        </w:rPr>
        <w:t xml:space="preserve"> which affect</w:t>
      </w:r>
      <w:r w:rsidRPr="00E2466B">
        <w:rPr>
          <w:sz w:val="16"/>
        </w:rPr>
        <w:t xml:space="preserve">, </w:t>
      </w:r>
      <w:r w:rsidRPr="00E2466B">
        <w:rPr>
          <w:rStyle w:val="StyleUnderline"/>
        </w:rPr>
        <w:t>and have immediate</w:t>
      </w:r>
      <w:r w:rsidRPr="00E2466B">
        <w:rPr>
          <w:sz w:val="16"/>
        </w:rPr>
        <w:t xml:space="preserve">, </w:t>
      </w:r>
      <w:r w:rsidRPr="00E2466B">
        <w:rPr>
          <w:rStyle w:val="StyleUnderline"/>
        </w:rPr>
        <w:t>daily consequences for how one is perceived and treated</w:t>
      </w:r>
      <w:r w:rsidRPr="00E2466B">
        <w:rPr>
          <w:sz w:val="16"/>
        </w:rPr>
        <w:t xml:space="preserve">. Those who do not adhere to the commonly held definitions are either formally or informally punished; they are perceived and treated as if they are uninformed, uneducated, lawless, incoherent or crazy since they are expressing definitions or conceptions that go against conceptions of the world that appear to be self evident. Failing to adhere to institutionally sanctioned definitions carries with it definite, negative consequences such as being thrown out of school, put in jail or locked up in a mental institution. Those whose definitions or ways of representing the world are non-dominant lack definitional authority. They may define the world in particular ways, but their representations are inconsequential to the extent that these representations are not socially shared and legitimated, and as a result, do not centrally affect how one is perceived and treated by others. </w:t>
      </w:r>
    </w:p>
    <w:p w14:paraId="3CC27820" w14:textId="77777777" w:rsidR="00836E34" w:rsidRPr="00931A0B" w:rsidRDefault="00836E34" w:rsidP="00836E34"/>
    <w:p w14:paraId="3475D85C"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D2D6E" w14:textId="77777777" w:rsidR="00A76B39" w:rsidRDefault="00A76B39" w:rsidP="00066D2C">
      <w:r>
        <w:separator/>
      </w:r>
    </w:p>
  </w:endnote>
  <w:endnote w:type="continuationSeparator" w:id="0">
    <w:p w14:paraId="4D207BEF" w14:textId="77777777" w:rsidR="00A76B39" w:rsidRDefault="00A76B3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5EB5C" w14:textId="77777777" w:rsidR="00A76B39" w:rsidRDefault="00A76B39" w:rsidP="00066D2C">
      <w:r>
        <w:separator/>
      </w:r>
    </w:p>
  </w:footnote>
  <w:footnote w:type="continuationSeparator" w:id="0">
    <w:p w14:paraId="43FD3591" w14:textId="77777777" w:rsidR="00A76B39" w:rsidRDefault="00A76B3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4D905F0"/>
    <w:multiLevelType w:val="hybridMultilevel"/>
    <w:tmpl w:val="BD701A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3831820"/>
    <w:multiLevelType w:val="hybridMultilevel"/>
    <w:tmpl w:val="ED6041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807017385">
    <w:abstractNumId w:val="14"/>
  </w:num>
  <w:num w:numId="46" w16cid:durableId="198843477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36E3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E7B87"/>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0BC3"/>
    <w:rsid w:val="004D14C3"/>
    <w:rsid w:val="004D2C8F"/>
    <w:rsid w:val="004D43AE"/>
    <w:rsid w:val="004D5EAC"/>
    <w:rsid w:val="004D6EEE"/>
    <w:rsid w:val="004D73E6"/>
    <w:rsid w:val="004D7907"/>
    <w:rsid w:val="004E6CD8"/>
    <w:rsid w:val="004E6F12"/>
    <w:rsid w:val="004E72F1"/>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66A"/>
    <w:rsid w:val="0062614B"/>
    <w:rsid w:val="006266E2"/>
    <w:rsid w:val="0063037B"/>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1D74"/>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D6C"/>
    <w:rsid w:val="00836E34"/>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EE6"/>
    <w:rsid w:val="008931B4"/>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A46"/>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6B39"/>
    <w:rsid w:val="00A81524"/>
    <w:rsid w:val="00A81D60"/>
    <w:rsid w:val="00A90163"/>
    <w:rsid w:val="00AA1AC0"/>
    <w:rsid w:val="00AA3B66"/>
    <w:rsid w:val="00AA5803"/>
    <w:rsid w:val="00AA584F"/>
    <w:rsid w:val="00AB2843"/>
    <w:rsid w:val="00AB3118"/>
    <w:rsid w:val="00AB6F32"/>
    <w:rsid w:val="00AC18DC"/>
    <w:rsid w:val="00AC37C1"/>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560B"/>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158"/>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64889A"/>
  <w15:chartTrackingRefBased/>
  <w15:docId w15:val="{C6986027-760F-144C-90A8-CC6D2307F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36E34"/>
    <w:rPr>
      <w:rFonts w:ascii="Calibri" w:hAnsi="Calibri" w:cs="Calibri"/>
    </w:rPr>
  </w:style>
  <w:style w:type="paragraph" w:styleId="Heading1">
    <w:name w:val="heading 1"/>
    <w:aliases w:val="Pocket"/>
    <w:basedOn w:val="Normal"/>
    <w:next w:val="Normal"/>
    <w:link w:val="Heading1Char"/>
    <w:qFormat/>
    <w:rsid w:val="00836E3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Heading 2 Char Char,Heading 21,Heading 2 Char Char Char Char Char Char Char Char Char Char Char,Heading 2 Char1 Char1,Super Script,TagStyle,Hats"/>
    <w:basedOn w:val="Normal"/>
    <w:next w:val="Normal"/>
    <w:link w:val="Heading2Char"/>
    <w:uiPriority w:val="1"/>
    <w:qFormat/>
    <w:rsid w:val="00836E3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Char Char Char Char Char Char Char Char,Char Char Char Char Char Char Char,Underlines,Heading 3 Char3,Citation,Heading 3 Char1 Char,Char, Char Char, Char Char Char Char Char Char Char, Char,Text 7,Block Writing,no,n"/>
    <w:basedOn w:val="Normal"/>
    <w:next w:val="Normal"/>
    <w:link w:val="Heading3Char"/>
    <w:uiPriority w:val="2"/>
    <w:qFormat/>
    <w:rsid w:val="00836E3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TAG,Ch,no read,No Spacing211,No Spacing12,No Spacing2111,No Spacing4,No Spacing11111,No Spacing5,No Spacing21,Card,Tags,tags,No Spacing1111,ta,t"/>
    <w:basedOn w:val="Normal"/>
    <w:next w:val="Normal"/>
    <w:link w:val="Heading4Char"/>
    <w:uiPriority w:val="3"/>
    <w:qFormat/>
    <w:rsid w:val="00836E3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36E3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36E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6E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6E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6E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36E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36E34"/>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B"/>
    <w:basedOn w:val="DefaultParagraphFont"/>
    <w:link w:val="textbold"/>
    <w:uiPriority w:val="8"/>
    <w:qFormat/>
    <w:rsid w:val="00836E3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36E34"/>
    <w:rPr>
      <w:color w:val="auto"/>
      <w:u w:val="none"/>
    </w:rPr>
  </w:style>
  <w:style w:type="character" w:customStyle="1" w:styleId="Heading1Char">
    <w:name w:val="Heading 1 Char"/>
    <w:aliases w:val="Pocket Char"/>
    <w:basedOn w:val="DefaultParagraphFont"/>
    <w:link w:val="Heading1"/>
    <w:rsid w:val="00836E34"/>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Heading 2 Char Char Char1,Heading 21 Char,Heading 2 Char1 Char1 Char,Super Script Char,TagStyle Char"/>
    <w:basedOn w:val="DefaultParagraphFont"/>
    <w:link w:val="Heading2"/>
    <w:uiPriority w:val="1"/>
    <w:rsid w:val="00836E34"/>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Char Char Char Char Char Char Char Char Char,Char Char Char Char Char Char Char Char1,Underlines Char,Heading 3 Char3 Char,Citation Char,Heading 3 Char1 Char Char,Char Char, Char Char Char"/>
    <w:basedOn w:val="DefaultParagraphFont"/>
    <w:link w:val="Heading3"/>
    <w:uiPriority w:val="2"/>
    <w:rsid w:val="00836E3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TAG Char,Ch Char,no read Char,No Spacing211 Char,No Spacing12 Char,No Spacing2111 Char"/>
    <w:basedOn w:val="DefaultParagraphFont"/>
    <w:link w:val="Heading4"/>
    <w:uiPriority w:val="3"/>
    <w:rsid w:val="00836E3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836E34"/>
    <w:rPr>
      <w:b/>
      <w:bCs/>
      <w:color w:val="002060"/>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8."/>
    <w:basedOn w:val="DefaultParagraphFont"/>
    <w:uiPriority w:val="7"/>
    <w:qFormat/>
    <w:rsid w:val="00836E34"/>
    <w:rPr>
      <w:b w:val="0"/>
      <w:sz w:val="22"/>
      <w:u w:val="single"/>
    </w:rPr>
  </w:style>
  <w:style w:type="character" w:styleId="Strong">
    <w:name w:val="Strong"/>
    <w:basedOn w:val="DefaultParagraphFont"/>
    <w:uiPriority w:val="22"/>
    <w:qFormat/>
    <w:rsid w:val="00836E34"/>
    <w:rPr>
      <w:b/>
      <w:bCs/>
    </w:rPr>
  </w:style>
  <w:style w:type="character" w:styleId="BookTitle">
    <w:name w:val="Book Title"/>
    <w:basedOn w:val="DefaultParagraphFont"/>
    <w:uiPriority w:val="33"/>
    <w:qFormat/>
    <w:rsid w:val="00836E34"/>
    <w:rPr>
      <w:b/>
      <w:bCs/>
      <w:i/>
      <w:iCs/>
      <w:spacing w:val="5"/>
    </w:rPr>
  </w:style>
  <w:style w:type="character" w:customStyle="1" w:styleId="Heading5Char">
    <w:name w:val="Heading 5 Char"/>
    <w:basedOn w:val="DefaultParagraphFont"/>
    <w:link w:val="Heading5"/>
    <w:uiPriority w:val="9"/>
    <w:semiHidden/>
    <w:rsid w:val="00836E3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36E34"/>
  </w:style>
  <w:style w:type="paragraph" w:styleId="Header">
    <w:name w:val="header"/>
    <w:basedOn w:val="Normal"/>
    <w:link w:val="HeaderChar"/>
    <w:uiPriority w:val="99"/>
    <w:semiHidden/>
    <w:rsid w:val="00836E34"/>
    <w:pPr>
      <w:tabs>
        <w:tab w:val="center" w:pos="4680"/>
        <w:tab w:val="right" w:pos="9360"/>
      </w:tabs>
    </w:pPr>
  </w:style>
  <w:style w:type="character" w:customStyle="1" w:styleId="HeaderChar">
    <w:name w:val="Header Char"/>
    <w:basedOn w:val="DefaultParagraphFont"/>
    <w:link w:val="Header"/>
    <w:uiPriority w:val="99"/>
    <w:semiHidden/>
    <w:rsid w:val="00836E34"/>
    <w:rPr>
      <w:rFonts w:ascii="Calibri" w:hAnsi="Calibri" w:cs="Calibri"/>
    </w:rPr>
  </w:style>
  <w:style w:type="paragraph" w:styleId="Footer">
    <w:name w:val="footer"/>
    <w:basedOn w:val="Normal"/>
    <w:link w:val="FooterChar"/>
    <w:uiPriority w:val="99"/>
    <w:semiHidden/>
    <w:rsid w:val="00836E34"/>
    <w:pPr>
      <w:tabs>
        <w:tab w:val="center" w:pos="4680"/>
        <w:tab w:val="right" w:pos="9360"/>
      </w:tabs>
    </w:pPr>
  </w:style>
  <w:style w:type="character" w:customStyle="1" w:styleId="FooterChar">
    <w:name w:val="Footer Char"/>
    <w:basedOn w:val="DefaultParagraphFont"/>
    <w:link w:val="Footer"/>
    <w:uiPriority w:val="99"/>
    <w:semiHidden/>
    <w:rsid w:val="00836E34"/>
    <w:rPr>
      <w:rFonts w:ascii="Calibri" w:hAnsi="Calibri" w:cs="Calibri"/>
    </w:rPr>
  </w:style>
  <w:style w:type="paragraph" w:styleId="BodyText">
    <w:name w:val="Body Text"/>
    <w:basedOn w:val="Normal"/>
    <w:link w:val="BodyTextChar"/>
    <w:uiPriority w:val="99"/>
    <w:semiHidden/>
    <w:unhideWhenUsed/>
    <w:rsid w:val="00836E34"/>
    <w:pPr>
      <w:spacing w:after="120"/>
    </w:pPr>
  </w:style>
  <w:style w:type="character" w:customStyle="1" w:styleId="BodyTextChar">
    <w:name w:val="Body Text Char"/>
    <w:basedOn w:val="DefaultParagraphFont"/>
    <w:link w:val="BodyText"/>
    <w:uiPriority w:val="99"/>
    <w:semiHidden/>
    <w:rsid w:val="00836E34"/>
    <w:rPr>
      <w:rFonts w:ascii="Calibri" w:hAnsi="Calibri" w:cs="Calibri"/>
    </w:rPr>
  </w:style>
  <w:style w:type="paragraph" w:styleId="NoSpacing">
    <w:name w:val="No Spacing"/>
    <w:link w:val="NoSpacingChar"/>
    <w:uiPriority w:val="99"/>
    <w:unhideWhenUsed/>
    <w:qFormat/>
    <w:rsid w:val="00836E3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36E34"/>
    <w:rPr>
      <w:rFonts w:ascii="Calibri" w:hAnsi="Calibri" w:cs="Calibri"/>
    </w:rPr>
  </w:style>
  <w:style w:type="character" w:styleId="Hyperlink">
    <w:name w:val="Hyperlink"/>
    <w:basedOn w:val="DefaultParagraphFont"/>
    <w:uiPriority w:val="99"/>
    <w:unhideWhenUsed/>
    <w:rsid w:val="00836E34"/>
    <w:rPr>
      <w:color w:val="0563C1" w:themeColor="hyperlink"/>
      <w:u w:val="single"/>
    </w:rPr>
  </w:style>
  <w:style w:type="character" w:styleId="UnresolvedMention">
    <w:name w:val="Unresolved Mention"/>
    <w:basedOn w:val="DefaultParagraphFont"/>
    <w:uiPriority w:val="99"/>
    <w:semiHidden/>
    <w:unhideWhenUsed/>
    <w:rsid w:val="00836E34"/>
    <w:rPr>
      <w:color w:val="605E5C"/>
      <w:shd w:val="clear" w:color="auto" w:fill="E1DFDD"/>
    </w:rPr>
  </w:style>
  <w:style w:type="paragraph" w:customStyle="1" w:styleId="Undertag">
    <w:name w:val="Undertag"/>
    <w:link w:val="UndertagChar"/>
    <w:autoRedefine/>
    <w:uiPriority w:val="5"/>
    <w:qFormat/>
    <w:rsid w:val="00836E34"/>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836E34"/>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836E34"/>
    <w:rPr>
      <w:color w:val="75100D"/>
    </w:rPr>
  </w:style>
  <w:style w:type="character" w:customStyle="1" w:styleId="AnalyticChar">
    <w:name w:val="Analytic Char"/>
    <w:basedOn w:val="DefaultParagraphFont"/>
    <w:link w:val="Analytic"/>
    <w:uiPriority w:val="5"/>
    <w:rsid w:val="00836E34"/>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836E34"/>
    <w:rPr>
      <w:color w:val="000000" w:themeColor="text1"/>
    </w:rPr>
  </w:style>
  <w:style w:type="character" w:customStyle="1" w:styleId="Heading6Char">
    <w:name w:val="Heading 6 Char"/>
    <w:basedOn w:val="DefaultParagraphFont"/>
    <w:link w:val="Heading6"/>
    <w:uiPriority w:val="9"/>
    <w:semiHidden/>
    <w:rsid w:val="00836E34"/>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836E34"/>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836E34"/>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836E34"/>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836E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6E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6E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6E34"/>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836E34"/>
    <w:pPr>
      <w:spacing w:before="160"/>
      <w:jc w:val="center"/>
    </w:pPr>
    <w:rPr>
      <w:i/>
      <w:iCs/>
      <w:color w:val="404040" w:themeColor="text1" w:themeTint="BF"/>
    </w:rPr>
  </w:style>
  <w:style w:type="character" w:customStyle="1" w:styleId="QuoteChar">
    <w:name w:val="Quote Char"/>
    <w:basedOn w:val="DefaultParagraphFont"/>
    <w:link w:val="Quote"/>
    <w:uiPriority w:val="29"/>
    <w:rsid w:val="00836E34"/>
    <w:rPr>
      <w:rFonts w:ascii="Calibri" w:hAnsi="Calibri" w:cs="Calibri"/>
      <w:i/>
      <w:iCs/>
      <w:color w:val="404040" w:themeColor="text1" w:themeTint="BF"/>
    </w:rPr>
  </w:style>
  <w:style w:type="paragraph" w:styleId="ListParagraph">
    <w:name w:val="List Paragraph"/>
    <w:basedOn w:val="Normal"/>
    <w:uiPriority w:val="34"/>
    <w:qFormat/>
    <w:rsid w:val="00836E34"/>
    <w:pPr>
      <w:ind w:left="720"/>
      <w:contextualSpacing/>
    </w:pPr>
  </w:style>
  <w:style w:type="character" w:styleId="IntenseEmphasis">
    <w:name w:val="Intense Emphasis"/>
    <w:basedOn w:val="DefaultParagraphFont"/>
    <w:uiPriority w:val="21"/>
    <w:qFormat/>
    <w:rsid w:val="00836E34"/>
    <w:rPr>
      <w:i/>
      <w:iCs/>
      <w:color w:val="2F5496" w:themeColor="accent1" w:themeShade="BF"/>
    </w:rPr>
  </w:style>
  <w:style w:type="paragraph" w:styleId="IntenseQuote">
    <w:name w:val="Intense Quote"/>
    <w:basedOn w:val="Normal"/>
    <w:next w:val="Normal"/>
    <w:link w:val="IntenseQuoteChar"/>
    <w:uiPriority w:val="30"/>
    <w:qFormat/>
    <w:rsid w:val="00836E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6E34"/>
    <w:rPr>
      <w:rFonts w:ascii="Calibri" w:hAnsi="Calibri" w:cs="Calibri"/>
      <w:i/>
      <w:iCs/>
      <w:color w:val="2F5496" w:themeColor="accent1" w:themeShade="BF"/>
    </w:rPr>
  </w:style>
  <w:style w:type="character" w:styleId="IntenseReference">
    <w:name w:val="Intense Reference"/>
    <w:basedOn w:val="DefaultParagraphFont"/>
    <w:uiPriority w:val="32"/>
    <w:qFormat/>
    <w:rsid w:val="00836E34"/>
    <w:rPr>
      <w:b/>
      <w:bCs/>
      <w:smallCaps/>
      <w:color w:val="2F5496" w:themeColor="accent1" w:themeShade="BF"/>
      <w:spacing w:val="5"/>
    </w:rPr>
  </w:style>
  <w:style w:type="paragraph" w:customStyle="1" w:styleId="textbold">
    <w:name w:val="text bold"/>
    <w:basedOn w:val="Normal"/>
    <w:link w:val="Emphasis"/>
    <w:uiPriority w:val="8"/>
    <w:qFormat/>
    <w:rsid w:val="00836E34"/>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Emphasis1">
    <w:name w:val="Emphasis1"/>
    <w:basedOn w:val="Normal"/>
    <w:uiPriority w:val="8"/>
    <w:rsid w:val="00836E34"/>
    <w:pPr>
      <w:pBdr>
        <w:top w:val="single" w:sz="12" w:space="1" w:color="auto"/>
        <w:left w:val="single" w:sz="12" w:space="4" w:color="auto"/>
        <w:bottom w:val="single" w:sz="12" w:space="1" w:color="auto"/>
        <w:right w:val="single" w:sz="12" w:space="4" w:color="auto"/>
      </w:pBd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omaha.edu/college-of-public-affairs-and-community-service/william-brennan-institute-for-labor-studies/engagement/comment-2011-collective-bargaining.php"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ubsol.c3.hu/subsol_2/contributors3/richardsontext5.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29</Pages>
  <Words>16806</Words>
  <Characters>96641</Characters>
  <Application>Microsoft Office Word</Application>
  <DocSecurity>0</DocSecurity>
  <Lines>1510</Lines>
  <Paragraphs>478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1</cp:revision>
  <dcterms:created xsi:type="dcterms:W3CDTF">2026-02-22T20:09:00Z</dcterms:created>
  <dcterms:modified xsi:type="dcterms:W3CDTF">2026-02-22T20:18:00Z</dcterms:modified>
</cp:coreProperties>
</file>