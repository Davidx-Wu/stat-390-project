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6BA59" w14:textId="77777777" w:rsidR="00FC013E" w:rsidRDefault="00FC013E" w:rsidP="00FC013E">
      <w:pPr>
        <w:pStyle w:val="Heading1"/>
      </w:pPr>
      <w:r>
        <w:t>1AC</w:t>
      </w:r>
    </w:p>
    <w:p w14:paraId="3277E610" w14:textId="77777777" w:rsidR="00FC013E" w:rsidRDefault="00FC013E" w:rsidP="00FC013E">
      <w:pPr>
        <w:pStyle w:val="Heading3"/>
      </w:pPr>
      <w:r>
        <w:t>Automation---1AC</w:t>
      </w:r>
    </w:p>
    <w:p w14:paraId="3CC1C5DC" w14:textId="77777777" w:rsidR="00FC013E" w:rsidRDefault="00FC013E" w:rsidP="00FC013E">
      <w:pPr>
        <w:pStyle w:val="Heading4"/>
      </w:pPr>
      <w:r>
        <w:t xml:space="preserve">Advantage 1 is </w:t>
      </w:r>
      <w:r>
        <w:rPr>
          <w:u w:val="single"/>
        </w:rPr>
        <w:t>AUTOMATION</w:t>
      </w:r>
      <w:r>
        <w:t>:</w:t>
      </w:r>
    </w:p>
    <w:p w14:paraId="70D05EC9" w14:textId="77777777" w:rsidR="00FC013E" w:rsidRPr="00171F4C" w:rsidRDefault="00FC013E" w:rsidP="00FC013E">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04D14B5F" w14:textId="77777777" w:rsidR="00FC013E" w:rsidRPr="007E3484" w:rsidRDefault="00FC013E" w:rsidP="00FC013E">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6C4522D9" w14:textId="77777777" w:rsidR="00FC013E" w:rsidRPr="007E3484" w:rsidRDefault="00FC013E" w:rsidP="00FC013E">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3356C689" w14:textId="77777777" w:rsidR="00FC013E" w:rsidRPr="007E3484" w:rsidRDefault="00FC013E" w:rsidP="00FC013E">
      <w:pPr>
        <w:rPr>
          <w:sz w:val="16"/>
        </w:rPr>
      </w:pPr>
      <w:r w:rsidRPr="007E3484">
        <w:rPr>
          <w:sz w:val="16"/>
        </w:rPr>
        <w:t xml:space="preserve">Most workers are employed at-will, entitled only to minimal wage, hour, and benefit protections, violations of which are not infrequent.6 </w:t>
      </w:r>
    </w:p>
    <w:p w14:paraId="230B383C" w14:textId="77777777" w:rsidR="00FC013E" w:rsidRPr="007E3484" w:rsidRDefault="00FC013E" w:rsidP="00FC013E">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00790DB3" w14:textId="77777777" w:rsidR="00FC013E" w:rsidRPr="007E3484" w:rsidRDefault="00FC013E" w:rsidP="00FC013E">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3F0F2C79" w14:textId="77777777" w:rsidR="00FC013E" w:rsidRPr="007E3484" w:rsidRDefault="00FC013E" w:rsidP="00FC013E">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4429EA63" w14:textId="77777777" w:rsidR="00FC013E" w:rsidRPr="007E3484" w:rsidRDefault="00FC013E" w:rsidP="00FC013E">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1711A166" w14:textId="77777777" w:rsidR="00FC013E" w:rsidRPr="007E3484" w:rsidRDefault="00FC013E" w:rsidP="00FC013E">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1A6979D5" w14:textId="77777777" w:rsidR="00FC013E" w:rsidRPr="007E3484" w:rsidRDefault="00FC013E" w:rsidP="00FC013E">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5B73A78F" w14:textId="77777777" w:rsidR="00FC013E" w:rsidRPr="007E3484" w:rsidRDefault="00FC013E" w:rsidP="00FC013E">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7EF00837" w14:textId="77777777" w:rsidR="00FC013E" w:rsidRPr="007E3484" w:rsidRDefault="00FC013E" w:rsidP="00FC013E">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59781C11" w14:textId="77777777" w:rsidR="00FC013E" w:rsidRPr="00171F4C" w:rsidRDefault="00FC013E" w:rsidP="00FC013E">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6FD99C34" w14:textId="77777777" w:rsidR="00FC013E" w:rsidRPr="00FD270F" w:rsidRDefault="00FC013E" w:rsidP="00FC013E">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0A4A638A" w14:textId="77777777" w:rsidR="00FC013E" w:rsidRPr="00257AE2" w:rsidRDefault="00FC013E" w:rsidP="00FC013E">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62D9674B" w14:textId="77777777" w:rsidR="00FC013E" w:rsidRPr="00257AE2" w:rsidRDefault="00FC013E" w:rsidP="00FC013E">
      <w:pPr>
        <w:rPr>
          <w:sz w:val="16"/>
        </w:rPr>
      </w:pPr>
      <w:r w:rsidRPr="00257AE2">
        <w:rPr>
          <w:sz w:val="16"/>
        </w:rPr>
        <w:t xml:space="preserve">1 Introduction </w:t>
      </w:r>
    </w:p>
    <w:p w14:paraId="495C90FF" w14:textId="77777777" w:rsidR="00FC013E" w:rsidRPr="00257AE2" w:rsidRDefault="00FC013E" w:rsidP="00FC013E">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7F335DED" w14:textId="77777777" w:rsidR="00FC013E" w:rsidRPr="00257AE2" w:rsidRDefault="00FC013E" w:rsidP="00FC013E">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70A73E63" w14:textId="77777777" w:rsidR="00FC013E" w:rsidRPr="00257AE2" w:rsidRDefault="00FC013E" w:rsidP="00FC013E">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5B114E61" w14:textId="77777777" w:rsidR="00FC013E" w:rsidRPr="00257AE2" w:rsidRDefault="00FC013E" w:rsidP="00FC013E">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41F8C72A" w14:textId="77777777" w:rsidR="00FC013E" w:rsidRPr="00257AE2" w:rsidRDefault="00FC013E" w:rsidP="00FC013E">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7FFD6D9F" w14:textId="77777777" w:rsidR="00FC013E" w:rsidRPr="00257AE2" w:rsidRDefault="00FC013E" w:rsidP="00FC013E">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38636506" w14:textId="77777777" w:rsidR="00FC013E" w:rsidRPr="00257AE2" w:rsidRDefault="00FC013E" w:rsidP="00FC013E">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58275F2F" w14:textId="77777777" w:rsidR="00FC013E" w:rsidRPr="00257AE2" w:rsidRDefault="00FC013E" w:rsidP="00FC013E">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797B7D44" w14:textId="77777777" w:rsidR="00FC013E" w:rsidRPr="00323549" w:rsidRDefault="00FC013E" w:rsidP="00FC013E">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118188D3" w14:textId="77777777" w:rsidR="00FC013E" w:rsidRPr="00323549" w:rsidRDefault="00FC013E" w:rsidP="00FC013E">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316AC884" w14:textId="77777777" w:rsidR="00FC013E" w:rsidRPr="00323549" w:rsidRDefault="00FC013E" w:rsidP="00FC013E">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689B3CD4" w14:textId="77777777" w:rsidR="00FC013E" w:rsidRPr="00323549" w:rsidRDefault="00FC013E" w:rsidP="00FC013E">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267978CB" w14:textId="77777777" w:rsidR="00FC013E" w:rsidRPr="00323549" w:rsidRDefault="00FC013E" w:rsidP="00FC013E">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1D1BCD2E" w14:textId="77777777" w:rsidR="00FC013E" w:rsidRPr="00323549" w:rsidRDefault="00FC013E" w:rsidP="00FC013E">
      <w:pPr>
        <w:rPr>
          <w:sz w:val="16"/>
        </w:rPr>
      </w:pPr>
      <w:r w:rsidRPr="00323549">
        <w:rPr>
          <w:sz w:val="16"/>
        </w:rPr>
        <w:t xml:space="preserve">2 The problem of union decline </w:t>
      </w:r>
    </w:p>
    <w:p w14:paraId="4E9B117C" w14:textId="77777777" w:rsidR="00FC013E" w:rsidRPr="00257AE2" w:rsidRDefault="00FC013E" w:rsidP="00FC013E">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2DFAAF98" w14:textId="77777777" w:rsidR="00FC013E" w:rsidRPr="00257AE2" w:rsidRDefault="00FC013E" w:rsidP="00FC013E">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052F2321" w14:textId="77777777" w:rsidR="00FC013E" w:rsidRPr="00257AE2" w:rsidRDefault="00FC013E" w:rsidP="00FC013E">
      <w:r w:rsidRPr="00257AE2">
        <w:t>[graph omitted]</w:t>
      </w:r>
    </w:p>
    <w:p w14:paraId="7C635258" w14:textId="77777777" w:rsidR="00FC013E" w:rsidRPr="00257AE2" w:rsidRDefault="00FC013E" w:rsidP="00FC013E">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095B045D" w14:textId="77777777" w:rsidR="00FC013E" w:rsidRDefault="00FC013E" w:rsidP="00FC013E">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03C32A26" w14:textId="77777777" w:rsidR="00FC013E" w:rsidRPr="004816CF" w:rsidRDefault="00FC013E" w:rsidP="00FC013E">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7134966B" w14:textId="77777777" w:rsidR="00FC013E" w:rsidRDefault="00FC013E" w:rsidP="00FC013E">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097B83EE" w14:textId="77777777" w:rsidR="00FC013E" w:rsidRDefault="00FC013E" w:rsidP="00FC013E">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6280FB14" w14:textId="77777777" w:rsidR="00FC013E" w:rsidRDefault="00FC013E" w:rsidP="00FC013E">
      <w:pPr>
        <w:rPr>
          <w:sz w:val="16"/>
        </w:rPr>
      </w:pPr>
      <w:r w:rsidRPr="00323549">
        <w:rPr>
          <w:sz w:val="16"/>
        </w:rPr>
        <w:t>2 Background and conceptual framework</w:t>
      </w:r>
    </w:p>
    <w:p w14:paraId="092D2242" w14:textId="77777777" w:rsidR="00FC013E" w:rsidRDefault="00FC013E" w:rsidP="00FC013E">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2387F859" w14:textId="77777777" w:rsidR="00FC013E" w:rsidRPr="00323549" w:rsidRDefault="00FC013E" w:rsidP="00FC013E">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324F34EA" w14:textId="77777777" w:rsidR="00FC013E" w:rsidRPr="00323549" w:rsidRDefault="00FC013E" w:rsidP="00FC013E">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23ADD2E5" w14:textId="77777777" w:rsidR="00FC013E" w:rsidRDefault="00FC013E" w:rsidP="00FC013E">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5E806585" w14:textId="77777777" w:rsidR="00FC013E" w:rsidRDefault="00FC013E" w:rsidP="00FC013E">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7EC38058" w14:textId="77777777" w:rsidR="00FC013E" w:rsidRDefault="00FC013E" w:rsidP="00FC013E">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2D1FB8CA" w14:textId="77777777" w:rsidR="00FC013E" w:rsidRDefault="00FC013E" w:rsidP="00FC013E">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3500EAEF" w14:textId="77777777" w:rsidR="00FC013E" w:rsidRDefault="00FC013E" w:rsidP="00FC013E">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7F41AC96" w14:textId="77777777" w:rsidR="00FC013E" w:rsidRDefault="00FC013E" w:rsidP="00FC013E">
      <w:pPr>
        <w:rPr>
          <w:sz w:val="16"/>
        </w:rPr>
      </w:pPr>
      <w:r w:rsidRPr="00323549">
        <w:rPr>
          <w:sz w:val="16"/>
        </w:rPr>
        <w:t>2.2 The role of automation</w:t>
      </w:r>
    </w:p>
    <w:p w14:paraId="1586E790" w14:textId="77777777" w:rsidR="00FC013E" w:rsidRPr="004E243C" w:rsidRDefault="00FC013E" w:rsidP="00FC013E">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736E3688" w14:textId="77777777" w:rsidR="00FC013E" w:rsidRDefault="00FC013E" w:rsidP="00FC013E">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662EFA96" w14:textId="77777777" w:rsidR="00FC013E" w:rsidRPr="004E243C" w:rsidRDefault="00FC013E" w:rsidP="00FC013E">
      <w:r>
        <w:t>&lt;&lt;TEXT CONDENSED, NONE OMITTED&gt;&gt;</w:t>
      </w:r>
    </w:p>
    <w:p w14:paraId="33503E02" w14:textId="77777777" w:rsidR="00FC013E" w:rsidRDefault="00FC013E" w:rsidP="00FC013E">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2867B3AF" w14:textId="77777777" w:rsidR="00FC013E" w:rsidRPr="004E243C" w:rsidRDefault="00FC013E" w:rsidP="00FC013E">
      <w:r>
        <w:t>&lt;&lt;PARAGRAPH INTEGRITY RESUMES&gt;&gt;</w:t>
      </w:r>
    </w:p>
    <w:p w14:paraId="2D651C10" w14:textId="77777777" w:rsidR="00FC013E" w:rsidRDefault="00FC013E" w:rsidP="00FC013E">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1AF26356" w14:textId="77777777" w:rsidR="00FC013E" w:rsidRDefault="00FC013E" w:rsidP="00FC013E">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5FD9A5B2" w14:textId="77777777" w:rsidR="00FC013E" w:rsidRDefault="00FC013E" w:rsidP="00FC013E">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3BB67422" w14:textId="77777777" w:rsidR="00FC013E" w:rsidRDefault="00FC013E" w:rsidP="00FC013E">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6192075A" w14:textId="77777777" w:rsidR="00FC013E" w:rsidRDefault="00FC013E" w:rsidP="00FC013E">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3A310114" w14:textId="77777777" w:rsidR="00FC013E" w:rsidRPr="00855DA8" w:rsidRDefault="00FC013E" w:rsidP="00FC013E">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05034000" w14:textId="77777777" w:rsidR="00FC013E" w:rsidRPr="00E81A0D" w:rsidRDefault="00FC013E" w:rsidP="00FC013E">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68BAEA68" w14:textId="77777777" w:rsidR="00FC013E" w:rsidRPr="00E81A0D" w:rsidRDefault="00FC013E" w:rsidP="00FC013E">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65BF90A3" w14:textId="77777777" w:rsidR="00FC013E" w:rsidRPr="00E81A0D" w:rsidRDefault="00FC013E" w:rsidP="00FC013E">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011CBCE6" w14:textId="77777777" w:rsidR="00FC013E" w:rsidRPr="00E81A0D" w:rsidRDefault="00FC013E" w:rsidP="00FC013E">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46876473" w14:textId="77777777" w:rsidR="00FC013E" w:rsidRPr="00FB127E" w:rsidRDefault="00FC013E" w:rsidP="00FC013E">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53255FA7" w14:textId="77777777" w:rsidR="00FC013E" w:rsidRPr="00855DA8" w:rsidRDefault="00FC013E" w:rsidP="00FC013E">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5BD360BC" w14:textId="77777777" w:rsidR="00FC013E" w:rsidRPr="00855DA8" w:rsidRDefault="00FC013E" w:rsidP="00FC013E">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5732E8AF" w14:textId="77777777" w:rsidR="00FC013E" w:rsidRPr="00FB127E" w:rsidRDefault="00FC013E" w:rsidP="00FC013E">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571559FD" w14:textId="77777777" w:rsidR="00FC013E" w:rsidRPr="00855DA8" w:rsidRDefault="00FC013E" w:rsidP="00FC013E">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692A25A2" w14:textId="77777777" w:rsidR="00FC013E" w:rsidRPr="00FB127E" w:rsidRDefault="00FC013E" w:rsidP="00FC013E">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10F2B92E" w14:textId="77777777" w:rsidR="00FC013E" w:rsidRPr="00CD4DCC" w:rsidRDefault="00FC013E" w:rsidP="00FC013E">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4AB6E0D1" w14:textId="77777777" w:rsidR="00FC013E" w:rsidRPr="00FB127E" w:rsidRDefault="00FC013E" w:rsidP="00FC013E">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64DB9A39" w14:textId="77777777" w:rsidR="00FC013E" w:rsidRPr="00FB127E" w:rsidRDefault="00FC013E" w:rsidP="00FC013E">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57B876EA" w14:textId="77777777" w:rsidR="00FC013E" w:rsidRPr="00FB127E" w:rsidRDefault="00FC013E" w:rsidP="00FC013E">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5AB6D2A9" w14:textId="77777777" w:rsidR="00FC013E" w:rsidRPr="00FB127E" w:rsidRDefault="00FC013E" w:rsidP="00FC013E">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32BC8D90" w14:textId="77777777" w:rsidR="00FC013E" w:rsidRPr="00FB127E" w:rsidRDefault="00FC013E" w:rsidP="00FC013E">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068FA3EF" w14:textId="77777777" w:rsidR="00FC013E" w:rsidRPr="00FB127E" w:rsidRDefault="00FC013E" w:rsidP="00FC013E">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4F90BA66" w14:textId="77777777" w:rsidR="00FC013E" w:rsidRPr="00FB127E" w:rsidRDefault="00FC013E" w:rsidP="00FC013E">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7E4BCC31" w14:textId="77777777" w:rsidR="00FC013E" w:rsidRDefault="00FC013E" w:rsidP="00FC013E">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3CE57EA5" w14:textId="77777777" w:rsidR="00FC013E" w:rsidRPr="007E3484" w:rsidRDefault="00FC013E" w:rsidP="00FC013E">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4B3849BF" w14:textId="77777777" w:rsidR="00FC013E" w:rsidRPr="007E3484" w:rsidRDefault="00FC013E" w:rsidP="00FC013E">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4971FB01" w14:textId="77777777" w:rsidR="00FC013E" w:rsidRPr="007E3484" w:rsidRDefault="00FC013E" w:rsidP="00FC013E">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34B72E4E" w14:textId="77777777" w:rsidR="00FC013E" w:rsidRPr="007E3484" w:rsidRDefault="00FC013E" w:rsidP="00FC013E">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7278311D" w14:textId="77777777" w:rsidR="00FC013E" w:rsidRPr="007E3484" w:rsidRDefault="00FC013E" w:rsidP="00FC013E">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08010A05" w14:textId="77777777" w:rsidR="00FC013E" w:rsidRPr="007E3484" w:rsidRDefault="00FC013E" w:rsidP="00FC013E">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2AEA0542" w14:textId="77777777" w:rsidR="00FC013E" w:rsidRPr="007E3484" w:rsidRDefault="00FC013E" w:rsidP="00FC013E">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6ED88B97" w14:textId="77777777" w:rsidR="00FC013E" w:rsidRPr="007E3484" w:rsidRDefault="00FC013E" w:rsidP="00FC013E">
      <w:pPr>
        <w:rPr>
          <w:sz w:val="16"/>
        </w:rPr>
      </w:pPr>
      <w:r w:rsidRPr="007E3484">
        <w:rPr>
          <w:sz w:val="16"/>
        </w:rPr>
        <w:t>Before-and-after studies of single countries</w:t>
      </w:r>
    </w:p>
    <w:p w14:paraId="04701F2A" w14:textId="77777777" w:rsidR="00FC013E" w:rsidRPr="007E3484" w:rsidRDefault="00FC013E" w:rsidP="00FC013E">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5C6832BF" w14:textId="77777777" w:rsidR="00FC013E" w:rsidRPr="007E3484" w:rsidRDefault="00FC013E" w:rsidP="00FC013E">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246FB4D6" w14:textId="77777777" w:rsidR="00FC013E" w:rsidRPr="00B231F0" w:rsidRDefault="00FC013E" w:rsidP="00FC013E">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6C793B59" w14:textId="77777777" w:rsidR="00FC013E" w:rsidRPr="007E3484" w:rsidRDefault="00FC013E" w:rsidP="00FC013E">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01E6BBB9" w14:textId="77777777" w:rsidR="00FC013E" w:rsidRPr="007E3484" w:rsidRDefault="00FC013E" w:rsidP="00FC013E">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0BBC5B63" w14:textId="77777777" w:rsidR="00FC013E" w:rsidRPr="007E3484" w:rsidRDefault="00FC013E" w:rsidP="00FC013E">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540A9AC4" w14:textId="77777777" w:rsidR="00FC013E" w:rsidRPr="007E3484" w:rsidRDefault="00FC013E" w:rsidP="00FC013E">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35E02BB5" w14:textId="77777777" w:rsidR="00FC013E" w:rsidRPr="007E3484" w:rsidRDefault="00FC013E" w:rsidP="00FC013E">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73F9997D" w14:textId="77777777" w:rsidR="00FC013E" w:rsidRPr="007E3484" w:rsidRDefault="00FC013E" w:rsidP="00FC013E">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49824F57" w14:textId="77777777" w:rsidR="00FC013E" w:rsidRPr="007E3484" w:rsidRDefault="00FC013E" w:rsidP="00FC013E">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272A8B0F" w14:textId="77777777" w:rsidR="00FC013E" w:rsidRDefault="00FC013E" w:rsidP="00FC013E">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262578BF" w14:textId="77777777" w:rsidR="00FC013E" w:rsidRPr="009E46E1" w:rsidRDefault="00FC013E" w:rsidP="00FC013E">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0695F701" w14:textId="77777777" w:rsidR="00FC013E" w:rsidRPr="009E46E1" w:rsidRDefault="00FC013E" w:rsidP="00FC013E">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42319D02" w14:textId="77777777" w:rsidR="00FC013E" w:rsidRPr="00355490" w:rsidRDefault="00FC013E" w:rsidP="00FC013E">
      <w:pPr>
        <w:rPr>
          <w:sz w:val="16"/>
        </w:rPr>
      </w:pPr>
      <w:r w:rsidRPr="00355490">
        <w:rPr>
          <w:sz w:val="16"/>
        </w:rPr>
        <w:t>The attack on Ukraine focuses the mind on a most critical question for humanity: In our fast-changing world, what is democracy's future?</w:t>
      </w:r>
    </w:p>
    <w:p w14:paraId="04611FAF" w14:textId="77777777" w:rsidR="00FC013E" w:rsidRPr="00355490" w:rsidRDefault="00FC013E" w:rsidP="00FC013E">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1D093AC4" w14:textId="77777777" w:rsidR="00FC013E" w:rsidRPr="00355490" w:rsidRDefault="00FC013E" w:rsidP="00FC013E">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062041E8" w14:textId="77777777" w:rsidR="00FC013E" w:rsidRPr="00355490" w:rsidRDefault="00FC013E" w:rsidP="00FC013E">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1E8D0673" w14:textId="77777777" w:rsidR="00FC013E" w:rsidRPr="00CA3647" w:rsidRDefault="00FC013E" w:rsidP="00FC013E">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233D20DA" w14:textId="77777777" w:rsidR="00FC013E" w:rsidRDefault="00FC013E" w:rsidP="00FC013E">
      <w:pPr>
        <w:pStyle w:val="Heading3"/>
      </w:pPr>
      <w:r>
        <w:t>Corporatism---1AC</w:t>
      </w:r>
    </w:p>
    <w:p w14:paraId="7B221213" w14:textId="77777777" w:rsidR="00FC013E" w:rsidRPr="00CA3647" w:rsidRDefault="00FC013E" w:rsidP="00FC013E">
      <w:pPr>
        <w:pStyle w:val="Heading4"/>
      </w:pPr>
      <w:r>
        <w:t xml:space="preserve">Advantage 2 is </w:t>
      </w:r>
      <w:r w:rsidRPr="00CA3647">
        <w:rPr>
          <w:u w:val="single"/>
        </w:rPr>
        <w:t>CORPORATISM</w:t>
      </w:r>
      <w:r>
        <w:t>:</w:t>
      </w:r>
    </w:p>
    <w:p w14:paraId="651C5CA9" w14:textId="77777777" w:rsidR="00FC013E" w:rsidRPr="00DB2886" w:rsidRDefault="00FC013E" w:rsidP="00FC013E">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0C1B9FAE" w14:textId="77777777" w:rsidR="00FC013E" w:rsidRPr="00DB2886" w:rsidRDefault="00FC013E" w:rsidP="00FC013E">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1AC99959" w14:textId="77777777" w:rsidR="00FC013E" w:rsidRPr="00DB2886" w:rsidRDefault="00FC013E" w:rsidP="00FC013E">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430CBB95" w14:textId="77777777" w:rsidR="00FC013E" w:rsidRPr="00DB2886" w:rsidRDefault="00FC013E" w:rsidP="00FC013E">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5A850B35" w14:textId="77777777" w:rsidR="00FC013E" w:rsidRPr="00DB2886" w:rsidRDefault="00FC013E" w:rsidP="00FC013E">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3D0BE66B" w14:textId="77777777" w:rsidR="00FC013E" w:rsidRPr="00DB2886" w:rsidRDefault="00FC013E" w:rsidP="00FC013E">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0C935B82" w14:textId="77777777" w:rsidR="00FC013E" w:rsidRPr="00DB2886" w:rsidRDefault="00FC013E" w:rsidP="00FC013E">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0C2A4C64" w14:textId="77777777" w:rsidR="00FC013E" w:rsidRPr="00DB2886" w:rsidRDefault="00FC013E" w:rsidP="00FC013E">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4DC15AB7" w14:textId="77777777" w:rsidR="00FC013E" w:rsidRPr="00DB2886" w:rsidRDefault="00FC013E" w:rsidP="00FC013E">
      <w:pPr>
        <w:rPr>
          <w:sz w:val="16"/>
        </w:rPr>
      </w:pPr>
      <w:r w:rsidRPr="00DB2886">
        <w:rPr>
          <w:sz w:val="16"/>
        </w:rPr>
        <w:t>The human brain must work on relatively simple principles, as it grows out of a developmental process with sensitive initial conditions rather than being fully specified in our DNA.</w:t>
      </w:r>
    </w:p>
    <w:p w14:paraId="0DC1F5C6" w14:textId="77777777" w:rsidR="00FC013E" w:rsidRPr="00DB2886" w:rsidRDefault="00FC013E" w:rsidP="00FC013E">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64FE77DB" w14:textId="77777777" w:rsidR="00FC013E" w:rsidRPr="00DB2886" w:rsidRDefault="00FC013E" w:rsidP="00FC013E">
      <w:pPr>
        <w:rPr>
          <w:sz w:val="16"/>
        </w:rPr>
      </w:pPr>
      <w:r w:rsidRPr="00DB2886">
        <w:rPr>
          <w:sz w:val="16"/>
        </w:rPr>
        <w:t>We tend to overestimate human intelligence because, as humans, we are computationally bounded in our ability to model and predict other humans.</w:t>
      </w:r>
    </w:p>
    <w:p w14:paraId="1148FEFA" w14:textId="77777777" w:rsidR="00FC013E" w:rsidRPr="00DB2886" w:rsidRDefault="00FC013E" w:rsidP="00FC013E">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386A7E4F" w14:textId="77777777" w:rsidR="00FC013E" w:rsidRPr="00DB2886" w:rsidRDefault="00FC013E" w:rsidP="00FC013E">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687C6D18" w14:textId="77777777" w:rsidR="00FC013E" w:rsidRPr="00DB2886" w:rsidRDefault="00FC013E" w:rsidP="00FC013E">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08722E1A" w14:textId="77777777" w:rsidR="00FC013E" w:rsidRPr="00DB2886" w:rsidRDefault="00FC013E" w:rsidP="00FC013E">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1F5F6301" w14:textId="77777777" w:rsidR="00FC013E" w:rsidRPr="00DB2886" w:rsidRDefault="00FC013E" w:rsidP="00FC013E">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2965E2C0" w14:textId="77777777" w:rsidR="00FC013E" w:rsidRPr="00DB2886" w:rsidRDefault="00FC013E" w:rsidP="00FC013E">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44B89ADE" w14:textId="77777777" w:rsidR="00FC013E" w:rsidRPr="00DB2886" w:rsidRDefault="00FC013E" w:rsidP="00FC013E">
      <w:pPr>
        <w:rPr>
          <w:sz w:val="16"/>
        </w:rPr>
      </w:pPr>
      <w:r w:rsidRPr="00DB2886">
        <w:rPr>
          <w:sz w:val="16"/>
        </w:rPr>
        <w:t>The view from information theory</w:t>
      </w:r>
    </w:p>
    <w:p w14:paraId="791A1C8C" w14:textId="77777777" w:rsidR="00FC013E" w:rsidRPr="00DB2886" w:rsidRDefault="00FC013E" w:rsidP="00FC013E">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79C62842" w14:textId="77777777" w:rsidR="00FC013E" w:rsidRPr="00DB2886" w:rsidRDefault="00FC013E" w:rsidP="00FC013E">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4203607E" w14:textId="77777777" w:rsidR="00FC013E" w:rsidRPr="00DB2886" w:rsidRDefault="00FC013E" w:rsidP="00FC013E">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169986A3" w14:textId="77777777" w:rsidR="00FC013E" w:rsidRPr="00B9659F" w:rsidRDefault="00FC013E" w:rsidP="00FC013E">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1ACECBEC" w14:textId="77777777" w:rsidR="00FC013E" w:rsidRDefault="00FC013E" w:rsidP="00FC013E">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0A71D2C3" w14:textId="77777777" w:rsidR="00FC013E" w:rsidRPr="004E243C" w:rsidRDefault="00FC013E" w:rsidP="00FC013E">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4BAF34E4" w14:textId="77777777" w:rsidR="00FC013E" w:rsidRPr="004E243C" w:rsidRDefault="00FC013E" w:rsidP="00FC013E">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1B8CF58F" w14:textId="77777777" w:rsidR="00FC013E" w:rsidRPr="004E243C" w:rsidRDefault="00FC013E" w:rsidP="00FC013E">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09B5238D" w14:textId="77777777" w:rsidR="00FC013E" w:rsidRPr="004E243C" w:rsidRDefault="00FC013E" w:rsidP="00FC013E">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05219F55" w14:textId="77777777" w:rsidR="00FC013E" w:rsidRPr="004E243C" w:rsidRDefault="00FC013E" w:rsidP="00FC013E">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75EA41D0" w14:textId="77777777" w:rsidR="00FC013E" w:rsidRPr="004E243C" w:rsidRDefault="00FC013E" w:rsidP="00FC013E">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36EBC2C5" w14:textId="77777777" w:rsidR="00FC013E" w:rsidRPr="004E243C" w:rsidRDefault="00FC013E" w:rsidP="00FC013E">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0D9BE34D" w14:textId="77777777" w:rsidR="00FC013E" w:rsidRPr="004E243C" w:rsidRDefault="00FC013E" w:rsidP="00FC013E">
      <w:pPr>
        <w:rPr>
          <w:sz w:val="16"/>
        </w:rPr>
      </w:pPr>
      <w:r w:rsidRPr="004E243C">
        <w:rPr>
          <w:sz w:val="16"/>
        </w:rPr>
        <w:t>So far, there is nothing standing in the way to stop an increasing concentration of power, the likes of which the world has never known.</w:t>
      </w:r>
    </w:p>
    <w:p w14:paraId="306BAB62" w14:textId="77777777" w:rsidR="00FC013E" w:rsidRPr="004E243C" w:rsidRDefault="00FC013E" w:rsidP="00FC013E">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2D9AA119" w14:textId="77777777" w:rsidR="00FC013E" w:rsidRPr="004E243C" w:rsidRDefault="00FC013E" w:rsidP="00FC013E">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20231566" w14:textId="77777777" w:rsidR="00FC013E" w:rsidRPr="004E243C" w:rsidRDefault="00FC013E" w:rsidP="00FC013E">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7CF8B14F" w14:textId="77777777" w:rsidR="00FC013E" w:rsidRPr="004E243C" w:rsidRDefault="00FC013E" w:rsidP="00FC013E">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6BB719EF" w14:textId="77777777" w:rsidR="00FC013E" w:rsidRPr="004E243C" w:rsidRDefault="00FC013E" w:rsidP="00FC013E">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6A6AD7F0" w14:textId="77777777" w:rsidR="00FC013E" w:rsidRPr="004E243C" w:rsidRDefault="00FC013E" w:rsidP="00FC013E">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1FEB049B" w14:textId="77777777" w:rsidR="00FC013E" w:rsidRPr="00B77A9B" w:rsidRDefault="00FC013E" w:rsidP="00FC013E">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161C6FCC" w14:textId="77777777" w:rsidR="00FC013E" w:rsidRPr="004E243C" w:rsidRDefault="00FC013E" w:rsidP="00FC013E">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5BF9B582" w14:textId="77777777" w:rsidR="00FC013E" w:rsidRPr="004E243C" w:rsidRDefault="00FC013E" w:rsidP="00FC013E">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15B5123F" w14:textId="77777777" w:rsidR="00FC013E" w:rsidRPr="00234484" w:rsidRDefault="00FC013E" w:rsidP="00FC013E">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5E89C271" w14:textId="77777777" w:rsidR="00FC013E" w:rsidRDefault="00FC013E" w:rsidP="00FC013E">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65F554CC" w14:textId="77777777" w:rsidR="00FC013E" w:rsidRPr="00234484" w:rsidRDefault="00FC013E" w:rsidP="00FC013E">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0FC2F798" w14:textId="77777777" w:rsidR="00FC013E" w:rsidRPr="00CF706E" w:rsidRDefault="00FC013E" w:rsidP="00FC013E">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45A141C2" w14:textId="77777777" w:rsidR="00FC013E" w:rsidRDefault="00FC013E" w:rsidP="00FC013E">
      <w:r>
        <w:t>&lt;&lt;TEXT CONDENSED, NONE OMITTED&gt;&gt;</w:t>
      </w:r>
    </w:p>
    <w:p w14:paraId="56648A83" w14:textId="77777777" w:rsidR="00FC013E" w:rsidRPr="001A6D8A" w:rsidRDefault="00FC013E" w:rsidP="00FC013E">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6A22B807" w14:textId="77777777" w:rsidR="00FC013E" w:rsidRDefault="00FC013E" w:rsidP="00FC013E">
      <w:r>
        <w:t>&lt;&lt;PARAGRAPH BREAKS RESUME&gt;&gt;</w:t>
      </w:r>
    </w:p>
    <w:p w14:paraId="50FAC8B9" w14:textId="77777777" w:rsidR="00FC013E" w:rsidRPr="00234484" w:rsidRDefault="00FC013E" w:rsidP="00FC013E">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3FF3356D" w14:textId="77777777" w:rsidR="00FC013E" w:rsidRPr="00A22B8C" w:rsidRDefault="00FC013E" w:rsidP="00FC013E">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705576BA" w14:textId="77777777" w:rsidR="00FC013E" w:rsidRPr="00234484" w:rsidRDefault="00FC013E" w:rsidP="00FC013E">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19B8BF80" w14:textId="77777777" w:rsidR="00FC013E" w:rsidRDefault="00FC013E" w:rsidP="00FC013E">
      <w:r>
        <w:t>&lt;&lt;TEXT CONDENSED, NONE OMITTED&gt;&gt;</w:t>
      </w:r>
    </w:p>
    <w:p w14:paraId="5F9743C6" w14:textId="77777777" w:rsidR="00FC013E" w:rsidRPr="001A6D8A" w:rsidRDefault="00FC013E" w:rsidP="00FC013E">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490FFE90" w14:textId="77777777" w:rsidR="00FC013E" w:rsidRDefault="00FC013E" w:rsidP="00FC013E">
      <w:r>
        <w:t>&lt;&lt;PARAGRAPH BREAKS RESUME&gt;&gt;</w:t>
      </w:r>
    </w:p>
    <w:p w14:paraId="05A5A8EB" w14:textId="77777777" w:rsidR="00FC013E" w:rsidRPr="00A22B8C" w:rsidRDefault="00FC013E" w:rsidP="00FC013E">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3F4DE13D" w14:textId="77777777" w:rsidR="00FC013E" w:rsidRPr="00A22B8C" w:rsidRDefault="00FC013E" w:rsidP="00FC013E">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29C6BEE6" w14:textId="77777777" w:rsidR="00FC013E" w:rsidRPr="00A22B8C" w:rsidRDefault="00FC013E" w:rsidP="00FC013E">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489639F2" w14:textId="77777777" w:rsidR="00FC013E" w:rsidRPr="00A22B8C" w:rsidRDefault="00FC013E" w:rsidP="00FC013E">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4639E230" w14:textId="77777777" w:rsidR="00FC013E" w:rsidRPr="00A22B8C" w:rsidRDefault="00FC013E" w:rsidP="00FC013E">
      <w:pPr>
        <w:rPr>
          <w:sz w:val="16"/>
        </w:rPr>
      </w:pPr>
      <w:r w:rsidRPr="00A22B8C">
        <w:rPr>
          <w:sz w:val="16"/>
        </w:rPr>
        <w:t>The road to safe AGI remains uncharted, but our choice is clear: drive together with imperfect maps or crash separately in the dark.</w:t>
      </w:r>
    </w:p>
    <w:p w14:paraId="35A72D25" w14:textId="77777777" w:rsidR="00FC013E" w:rsidRPr="00A22B8C" w:rsidRDefault="00FC013E" w:rsidP="00FC013E">
      <w:pPr>
        <w:rPr>
          <w:sz w:val="16"/>
        </w:rPr>
      </w:pPr>
      <w:r w:rsidRPr="00A22B8C">
        <w:rPr>
          <w:sz w:val="16"/>
        </w:rPr>
        <w:t>5Conclusion</w:t>
      </w:r>
    </w:p>
    <w:p w14:paraId="697BB8E2" w14:textId="77777777" w:rsidR="00FC013E" w:rsidRPr="00A22B8C" w:rsidRDefault="00FC013E" w:rsidP="00FC013E">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4A70AB24" w14:textId="77777777" w:rsidR="00FC013E" w:rsidRPr="00A22B8C" w:rsidRDefault="00FC013E" w:rsidP="00FC013E">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5F625347" w14:textId="77777777" w:rsidR="00FC013E" w:rsidRPr="00A22B8C" w:rsidRDefault="00FC013E" w:rsidP="00FC013E">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5A21A468" w14:textId="77777777" w:rsidR="00FC013E" w:rsidRPr="00A22B8C" w:rsidRDefault="00FC013E" w:rsidP="00FC013E">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57AD0CE9" w14:textId="77777777" w:rsidR="00FC013E" w:rsidRDefault="00FC013E" w:rsidP="00FC013E">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24D52C66" w14:textId="77777777" w:rsidR="00FC013E" w:rsidRPr="00195908" w:rsidRDefault="00FC013E" w:rsidP="00FC013E">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21151228" w14:textId="77777777" w:rsidR="00FC013E" w:rsidRPr="00630B0B" w:rsidRDefault="00FC013E" w:rsidP="00FC013E">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40665ED9" w14:textId="77777777" w:rsidR="00FC013E" w:rsidRPr="00630B0B" w:rsidRDefault="00FC013E" w:rsidP="00FC013E">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32518E43" w14:textId="77777777" w:rsidR="00FC013E" w:rsidRPr="00630B0B" w:rsidRDefault="00FC013E" w:rsidP="00FC013E">
      <w:pPr>
        <w:rPr>
          <w:sz w:val="16"/>
        </w:rPr>
      </w:pPr>
      <w:r w:rsidRPr="00630B0B">
        <w:rPr>
          <w:sz w:val="16"/>
        </w:rPr>
        <w:t>Why the Incoming Congress Should Empower Unions to Monitor AI?</w:t>
      </w:r>
    </w:p>
    <w:p w14:paraId="7DCB7B99" w14:textId="77777777" w:rsidR="00FC013E" w:rsidRPr="00630B0B" w:rsidRDefault="00FC013E" w:rsidP="00FC013E">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0251A5EE" w14:textId="77777777" w:rsidR="00FC013E" w:rsidRPr="00630B0B" w:rsidRDefault="00FC013E" w:rsidP="00FC013E">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11574CFE" w14:textId="77777777" w:rsidR="00FC013E" w:rsidRPr="00630B0B" w:rsidRDefault="00FC013E" w:rsidP="00FC013E">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5D316239" w14:textId="77777777" w:rsidR="00FC013E" w:rsidRPr="00630B0B" w:rsidRDefault="00FC013E" w:rsidP="00FC013E">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4A920D28" w14:textId="77777777" w:rsidR="00FC013E" w:rsidRPr="00630B0B" w:rsidRDefault="00FC013E" w:rsidP="00FC013E">
      <w:pPr>
        <w:rPr>
          <w:sz w:val="16"/>
        </w:rPr>
      </w:pPr>
      <w:r w:rsidRPr="00630B0B">
        <w:rPr>
          <w:sz w:val="16"/>
        </w:rPr>
        <w:t>Why does a Bargaining for the Common Good Framework Make Sense for AI?</w:t>
      </w:r>
    </w:p>
    <w:p w14:paraId="600F9950" w14:textId="77777777" w:rsidR="00FC013E" w:rsidRPr="00630B0B" w:rsidRDefault="00FC013E" w:rsidP="00FC013E">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51796D79" w14:textId="77777777" w:rsidR="00FC013E" w:rsidRPr="00630B0B" w:rsidRDefault="00FC013E" w:rsidP="00FC013E">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3A69ABE0" w14:textId="77777777" w:rsidR="00FC013E" w:rsidRPr="00630B0B" w:rsidRDefault="00FC013E" w:rsidP="00FC013E">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02F37FF4" w14:textId="77777777" w:rsidR="00FC013E" w:rsidRPr="00630B0B" w:rsidRDefault="00FC013E" w:rsidP="00FC013E">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5280635F" w14:textId="77777777" w:rsidR="00FC013E" w:rsidRPr="00630B0B" w:rsidRDefault="00FC013E" w:rsidP="00FC013E">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2271020B" w14:textId="77777777" w:rsidR="00FC013E" w:rsidRPr="00630B0B" w:rsidRDefault="00FC013E" w:rsidP="00FC013E">
      <w:pPr>
        <w:rPr>
          <w:sz w:val="16"/>
        </w:rPr>
      </w:pPr>
      <w:r w:rsidRPr="00630B0B">
        <w:rPr>
          <w:sz w:val="16"/>
        </w:rPr>
        <w:t>Applying BCG to Union Bargaining Over AI Governance</w:t>
      </w:r>
    </w:p>
    <w:p w14:paraId="646811E5" w14:textId="77777777" w:rsidR="00FC013E" w:rsidRPr="00630B0B" w:rsidRDefault="00FC013E" w:rsidP="00FC013E">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07837D59" w14:textId="77777777" w:rsidR="00FC013E" w:rsidRPr="00B77A9B" w:rsidRDefault="00FC013E" w:rsidP="00FC013E">
      <w:r>
        <w:t>&lt;&lt;TEXT CONDENSED, NONE OMITTED&gt;&gt;</w:t>
      </w:r>
    </w:p>
    <w:p w14:paraId="5A6C7C2C" w14:textId="77777777" w:rsidR="00FC013E" w:rsidRDefault="00FC013E" w:rsidP="00FC013E">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0EE490B5" w14:textId="77777777" w:rsidR="00FC013E" w:rsidRPr="00B77A9B" w:rsidRDefault="00FC013E" w:rsidP="00FC013E">
      <w:r>
        <w:t>&lt;&lt;PARAGRAPH INTEGRITY RESUMSE&gt;&gt;</w:t>
      </w:r>
    </w:p>
    <w:p w14:paraId="719038BB" w14:textId="77777777" w:rsidR="00FC013E" w:rsidRPr="00630B0B" w:rsidRDefault="00FC013E" w:rsidP="00FC013E">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44DD5AFD" w14:textId="77777777" w:rsidR="00FC013E" w:rsidRPr="00630B0B" w:rsidRDefault="00FC013E" w:rsidP="00FC013E">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7AF87BE4" w14:textId="77777777" w:rsidR="00FC013E" w:rsidRPr="00E4666B" w:rsidRDefault="00FC013E" w:rsidP="00FC013E">
      <w:pPr>
        <w:pStyle w:val="Heading4"/>
      </w:pPr>
      <w:r>
        <w:t xml:space="preserve">That </w:t>
      </w:r>
      <w:r w:rsidRPr="00B106EA">
        <w:t>jump-starts</w:t>
      </w:r>
      <w:r>
        <w:t xml:space="preserve"> </w:t>
      </w:r>
      <w:r w:rsidRPr="00B106EA">
        <w:rPr>
          <w:u w:val="single"/>
        </w:rPr>
        <w:t>international</w:t>
      </w:r>
      <w:r>
        <w:t xml:space="preserve"> AI frameworks.</w:t>
      </w:r>
    </w:p>
    <w:p w14:paraId="29B5CDD2" w14:textId="77777777" w:rsidR="00FC013E" w:rsidRDefault="00FC013E" w:rsidP="00FC013E">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3EA5ABA9" w14:textId="77777777" w:rsidR="00FC013E" w:rsidRPr="00770E7B" w:rsidRDefault="00FC013E" w:rsidP="00FC013E">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74B738F9" w14:textId="77777777" w:rsidR="00FC013E" w:rsidRPr="00770E7B" w:rsidRDefault="00FC013E" w:rsidP="00FC013E">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3411ACB5" w14:textId="77777777" w:rsidR="00FC013E" w:rsidRPr="00550F8E" w:rsidRDefault="00FC013E" w:rsidP="00FC013E">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251B6629" w14:textId="77777777" w:rsidR="00FC013E" w:rsidRPr="00550F8E" w:rsidRDefault="00FC013E" w:rsidP="00FC013E">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272AF489" w14:textId="77777777" w:rsidR="00FC013E" w:rsidRPr="00E6281D" w:rsidRDefault="00FC013E" w:rsidP="00FC013E">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35F3E3BE" w14:textId="77777777" w:rsidR="00FC013E" w:rsidRPr="00770E7B" w:rsidRDefault="00FC013E" w:rsidP="00FC013E">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6874BDCC" w14:textId="77777777" w:rsidR="00FC013E" w:rsidRPr="00E6281D" w:rsidRDefault="00FC013E" w:rsidP="00FC013E">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61A229C7" w14:textId="77777777" w:rsidR="00FC013E" w:rsidRPr="00E6281D" w:rsidRDefault="00FC013E" w:rsidP="00FC013E">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25299C00" w14:textId="77777777" w:rsidR="00FC013E" w:rsidRPr="00770E7B" w:rsidRDefault="00FC013E" w:rsidP="00FC013E">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48526445" w14:textId="77777777" w:rsidR="00FC013E" w:rsidRPr="00770E7B" w:rsidRDefault="00FC013E" w:rsidP="00FC013E">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1BDD94B8" w14:textId="77777777" w:rsidR="00FC013E" w:rsidRPr="00770E7B" w:rsidRDefault="00FC013E" w:rsidP="00FC013E">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1E9F0EAB" w14:textId="77777777" w:rsidR="00FC013E" w:rsidRPr="00770E7B" w:rsidRDefault="00FC013E" w:rsidP="00FC013E">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570275F5" w14:textId="77777777" w:rsidR="00FC013E" w:rsidRPr="00770E7B" w:rsidRDefault="00FC013E" w:rsidP="00FC013E">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14742EEB" w14:textId="77777777" w:rsidR="00FC013E" w:rsidRPr="00770E7B" w:rsidRDefault="00FC013E" w:rsidP="00FC013E">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4838AAF6" w14:textId="77777777" w:rsidR="00FC013E" w:rsidRPr="00E6281D" w:rsidRDefault="00FC013E" w:rsidP="00FC013E">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4103850C" w14:textId="77777777" w:rsidR="00FC013E" w:rsidRDefault="00FC013E" w:rsidP="00FC013E">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3F13E37E" w14:textId="77777777" w:rsidR="00FC013E" w:rsidRPr="00E949A2" w:rsidRDefault="00FC013E" w:rsidP="00FC013E">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790B3335" w14:textId="77777777" w:rsidR="00FC013E" w:rsidRDefault="00FC013E" w:rsidP="00FC013E">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3DB881AC" w14:textId="77777777" w:rsidR="00FC013E" w:rsidRPr="00FB7A7B" w:rsidRDefault="00FC013E" w:rsidP="00FC013E">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6A53826B" w14:textId="77777777" w:rsidR="00FC013E" w:rsidRPr="00FB7A7B" w:rsidRDefault="00FC013E" w:rsidP="00FC013E">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20BF2208" w14:textId="77777777" w:rsidR="00FC013E" w:rsidRPr="00FB7A7B" w:rsidRDefault="00FC013E" w:rsidP="00FC013E">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5F895A9B" w14:textId="77777777" w:rsidR="00FC013E" w:rsidRPr="00575AC6" w:rsidRDefault="00FC013E" w:rsidP="00FC013E">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3365D403" w14:textId="77777777" w:rsidR="00FC013E" w:rsidRPr="003F4E2C" w:rsidRDefault="00FC013E" w:rsidP="00FC013E">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6483398D" w14:textId="77777777" w:rsidR="00FC013E" w:rsidRPr="007E3484" w:rsidRDefault="00FC013E" w:rsidP="00FC013E">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1943B47C" w14:textId="77777777" w:rsidR="00FC013E" w:rsidRPr="007E3484" w:rsidRDefault="00FC013E" w:rsidP="00FC013E">
      <w:pPr>
        <w:rPr>
          <w:sz w:val="16"/>
        </w:rPr>
      </w:pPr>
      <w:r w:rsidRPr="007E3484">
        <w:rPr>
          <w:sz w:val="16"/>
        </w:rPr>
        <w:t>II. STRANGE BEDFELLOWS?: THE CASE FOR COLLABORATION BETWEEN THE LABOR AND CLIMATE MOVEMENTS</w:t>
      </w:r>
    </w:p>
    <w:p w14:paraId="556FBFDA" w14:textId="77777777" w:rsidR="00FC013E" w:rsidRPr="007E3484" w:rsidRDefault="00FC013E" w:rsidP="00FC013E">
      <w:pPr>
        <w:rPr>
          <w:sz w:val="16"/>
        </w:rPr>
      </w:pPr>
      <w:r w:rsidRPr="007E3484">
        <w:rPr>
          <w:sz w:val="16"/>
        </w:rPr>
        <w:t>A. WORKERS WILL BE MAJOR BENEFICIARIES OF CLIMATE MOVEMENT PRIORITIES</w:t>
      </w:r>
    </w:p>
    <w:p w14:paraId="3B2000FC" w14:textId="77777777" w:rsidR="00FC013E" w:rsidRPr="007E3484" w:rsidRDefault="00FC013E" w:rsidP="00FC013E">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55D2A7E0" w14:textId="77777777" w:rsidR="00FC013E" w:rsidRPr="007E3484" w:rsidRDefault="00FC013E" w:rsidP="00FC013E">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0D7F1E89" w14:textId="77777777" w:rsidR="00FC013E" w:rsidRPr="007E3484" w:rsidRDefault="00FC013E" w:rsidP="00FC013E">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60C31F4C" w14:textId="77777777" w:rsidR="00FC013E" w:rsidRPr="007E3484" w:rsidRDefault="00FC013E" w:rsidP="00FC013E">
      <w:pPr>
        <w:rPr>
          <w:sz w:val="16"/>
        </w:rPr>
      </w:pPr>
      <w:r w:rsidRPr="007E3484">
        <w:rPr>
          <w:sz w:val="16"/>
        </w:rPr>
        <w:t>B. THE CLIMATE MOVEMENT NEEDS THE LABOR MOVEMENT</w:t>
      </w:r>
    </w:p>
    <w:p w14:paraId="389482EC" w14:textId="77777777" w:rsidR="00FC013E" w:rsidRPr="007E3484" w:rsidRDefault="00FC013E" w:rsidP="00FC013E">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346F692F" w14:textId="77777777" w:rsidR="00FC013E" w:rsidRPr="007E3484" w:rsidRDefault="00FC013E" w:rsidP="00FC013E">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3122F48F" w14:textId="77777777" w:rsidR="00FC013E" w:rsidRPr="007E3484" w:rsidRDefault="00FC013E" w:rsidP="00FC013E">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250CEC8A" w14:textId="77777777" w:rsidR="00FC013E" w:rsidRPr="007E3484" w:rsidRDefault="00FC013E" w:rsidP="00FC013E">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7BDB34C2" w14:textId="77777777" w:rsidR="00FC013E" w:rsidRPr="007E3484" w:rsidRDefault="00FC013E" w:rsidP="00FC013E">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2383F362" w14:textId="77777777" w:rsidR="00FC013E" w:rsidRPr="007E3484" w:rsidRDefault="00FC013E" w:rsidP="00FC013E">
      <w:pPr>
        <w:rPr>
          <w:sz w:val="16"/>
        </w:rPr>
      </w:pPr>
      <w:r w:rsidRPr="007E3484">
        <w:rPr>
          <w:sz w:val="16"/>
        </w:rPr>
        <w:t>C. WE OWE A DEBT TO WORKERS</w:t>
      </w:r>
    </w:p>
    <w:p w14:paraId="181CC8A7" w14:textId="77777777" w:rsidR="00FC013E" w:rsidRPr="007E3484" w:rsidRDefault="00FC013E" w:rsidP="00FC013E">
      <w:pPr>
        <w:rPr>
          <w:sz w:val="16"/>
        </w:rPr>
      </w:pPr>
      <w:r w:rsidRPr="007E3484">
        <w:rPr>
          <w:sz w:val="16"/>
        </w:rPr>
        <w:t>We have a moral responsibility to support the health and financial stability of workers in the fossil fuel industry as we move away from those sources of energy.</w:t>
      </w:r>
    </w:p>
    <w:p w14:paraId="234A5E2D" w14:textId="77777777" w:rsidR="00FC013E" w:rsidRPr="007E3484" w:rsidRDefault="00FC013E" w:rsidP="00FC013E">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770B9DF7" w14:textId="77777777" w:rsidR="00FC013E" w:rsidRPr="007E3484" w:rsidRDefault="00FC013E" w:rsidP="00FC013E">
      <w:pPr>
        <w:rPr>
          <w:sz w:val="16"/>
        </w:rPr>
      </w:pPr>
      <w:r w:rsidRPr="007E3484">
        <w:rPr>
          <w:sz w:val="16"/>
        </w:rPr>
        <w:t>III. WORKER EXPLOITATION AND ENVIRONMENTAL DEGRADATION GO HAND-IN-HAND</w:t>
      </w:r>
    </w:p>
    <w:p w14:paraId="13B800B9" w14:textId="77777777" w:rsidR="00FC013E" w:rsidRPr="007E3484" w:rsidRDefault="00FC013E" w:rsidP="00FC013E">
      <w:pPr>
        <w:rPr>
          <w:sz w:val="16"/>
        </w:rPr>
      </w:pPr>
      <w:r w:rsidRPr="007E3484">
        <w:rPr>
          <w:sz w:val="16"/>
        </w:rPr>
        <w:t>A. THE SAME POLICIES EXPLOIT WORKERS AND DEGRADE THE ENVIRONMENT</w:t>
      </w:r>
    </w:p>
    <w:p w14:paraId="15007394" w14:textId="77777777" w:rsidR="00FC013E" w:rsidRPr="007E3484" w:rsidRDefault="00FC013E" w:rsidP="00FC013E">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4D5EBB59" w14:textId="77777777" w:rsidR="00FC013E" w:rsidRPr="007E3484" w:rsidRDefault="00FC013E" w:rsidP="00FC013E">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46462338" w14:textId="77777777" w:rsidR="00FC013E" w:rsidRPr="007E3484" w:rsidRDefault="00FC013E" w:rsidP="00FC013E">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0BC1E5AD" w14:textId="77777777" w:rsidR="00FC013E" w:rsidRPr="007E3484" w:rsidRDefault="00FC013E" w:rsidP="00FC013E">
      <w:pPr>
        <w:rPr>
          <w:sz w:val="16"/>
        </w:rPr>
      </w:pPr>
      <w:r w:rsidRPr="007E3484">
        <w:rPr>
          <w:sz w:val="16"/>
        </w:rPr>
        <w:t>B. SHAREHOLDER VALUE AT THE COST OF HUMAN AND ENVIRONMENTAL VALUE</w:t>
      </w:r>
    </w:p>
    <w:p w14:paraId="2894D885" w14:textId="77777777" w:rsidR="00FC013E" w:rsidRPr="007E3484" w:rsidRDefault="00FC013E" w:rsidP="00FC013E">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71432268" w14:textId="77777777" w:rsidR="00FC013E" w:rsidRPr="007E3484" w:rsidRDefault="00FC013E" w:rsidP="00FC013E">
      <w:pPr>
        <w:rPr>
          <w:sz w:val="16"/>
        </w:rPr>
      </w:pPr>
      <w:r w:rsidRPr="007E3484">
        <w:rPr>
          <w:sz w:val="16"/>
        </w:rPr>
        <w:t>C. THE CASE FOR LINKING THE POLICY PRIORITIES</w:t>
      </w:r>
    </w:p>
    <w:p w14:paraId="378BE38C" w14:textId="77777777" w:rsidR="00FC013E" w:rsidRPr="007E3484" w:rsidRDefault="00FC013E" w:rsidP="00FC013E">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0CA53DC4" w14:textId="77777777" w:rsidR="00FC013E" w:rsidRPr="007E3484" w:rsidRDefault="00FC013E" w:rsidP="00FC013E">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3A3F3BC1" w14:textId="77777777" w:rsidR="00FC013E" w:rsidRDefault="00FC013E" w:rsidP="00FC013E">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26E433C1" w14:textId="77777777" w:rsidR="00FC013E" w:rsidRPr="00195908" w:rsidRDefault="00FC013E" w:rsidP="00FC013E">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1BA24862" w14:textId="77777777" w:rsidR="00FC013E" w:rsidRDefault="00FC013E" w:rsidP="00FC013E">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3BBFA634" w14:textId="77777777" w:rsidR="00FC013E" w:rsidRPr="00872120" w:rsidRDefault="00FC013E" w:rsidP="00FC013E">
      <w:pPr>
        <w:rPr>
          <w:rStyle w:val="Emphasis"/>
        </w:rPr>
      </w:pPr>
      <w:r w:rsidRPr="00CB71A5">
        <w:rPr>
          <w:sz w:val="16"/>
        </w:rPr>
        <w:t>1. Introduction</w:t>
      </w:r>
    </w:p>
    <w:p w14:paraId="4257E11F" w14:textId="77777777" w:rsidR="00FC013E" w:rsidRPr="00872120" w:rsidRDefault="00FC013E" w:rsidP="00FC013E">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40643FFF" w14:textId="77777777" w:rsidR="00FC013E" w:rsidRPr="00872120" w:rsidRDefault="00FC013E" w:rsidP="00FC013E">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60F7FC64" w14:textId="77777777" w:rsidR="00FC013E" w:rsidRPr="002E1B33" w:rsidRDefault="00FC013E" w:rsidP="00FC013E">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249A719B" w14:textId="77777777" w:rsidR="00FC013E" w:rsidRDefault="00FC013E" w:rsidP="00FC013E">
      <w:r>
        <w:t>&lt;&lt;TEXT CONDENSED, NONE OMITTED&gt;&gt;</w:t>
      </w:r>
    </w:p>
    <w:p w14:paraId="540502A7" w14:textId="77777777" w:rsidR="00FC013E" w:rsidRPr="000C7830" w:rsidRDefault="00FC013E" w:rsidP="00FC013E">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5F43951C" w14:textId="77777777" w:rsidR="00FC013E" w:rsidRPr="00CB71A5" w:rsidRDefault="00FC013E" w:rsidP="00FC013E">
      <w:r>
        <w:t>&lt;&lt;PARAGRAPH INTEGRITY RESUMES&gt;&gt;</w:t>
      </w:r>
    </w:p>
    <w:p w14:paraId="3EBC4836" w14:textId="77777777" w:rsidR="00FC013E" w:rsidRPr="002E1B33" w:rsidRDefault="00FC013E" w:rsidP="00FC013E">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582B0ED1" w14:textId="77777777" w:rsidR="00FC013E" w:rsidRPr="002E1B33" w:rsidRDefault="00FC013E" w:rsidP="00FC013E">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06E4418B" w14:textId="77777777" w:rsidR="00FC013E" w:rsidRDefault="00FC013E" w:rsidP="00FC013E">
      <w:r>
        <w:t>&lt;&lt;TEXT CONDENSED, NONE OMITTED&gt;&gt;</w:t>
      </w:r>
    </w:p>
    <w:p w14:paraId="7DB32E42" w14:textId="77777777" w:rsidR="00FC013E" w:rsidRPr="002B3D1E" w:rsidRDefault="00FC013E" w:rsidP="00FC013E">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5E02A617" w14:textId="77777777" w:rsidR="00FC013E" w:rsidRPr="009C2E64" w:rsidRDefault="00FC013E" w:rsidP="00FC013E">
      <w:r>
        <w:t>&lt;&lt;PARAGRAPH INTEGRITY RESUMES&gt;&gt;</w:t>
      </w:r>
    </w:p>
    <w:p w14:paraId="26AAB3F9" w14:textId="77777777" w:rsidR="00FC013E" w:rsidRDefault="00FC013E" w:rsidP="00FC013E">
      <w:r>
        <w:t>&lt;&lt;</w:t>
      </w:r>
      <w:r w:rsidRPr="009C2E64">
        <w:t>REFERENCES OMITTED</w:t>
      </w:r>
      <w:r>
        <w:t xml:space="preserve">, </w:t>
      </w:r>
      <w:r w:rsidRPr="009C2E64">
        <w:t>CHAPTER 14 BEGINS</w:t>
      </w:r>
      <w:r>
        <w:t>&gt;&gt;</w:t>
      </w:r>
    </w:p>
    <w:p w14:paraId="7DC71558" w14:textId="77777777" w:rsidR="00FC013E" w:rsidRPr="00CF0A4D" w:rsidRDefault="00FC013E" w:rsidP="00FC013E">
      <w:pPr>
        <w:rPr>
          <w:sz w:val="12"/>
          <w:szCs w:val="12"/>
        </w:rPr>
      </w:pPr>
      <w:r w:rsidRPr="00CF0A4D">
        <w:rPr>
          <w:sz w:val="12"/>
          <w:szCs w:val="12"/>
        </w:rPr>
        <w:t>Highlights:</w:t>
      </w:r>
    </w:p>
    <w:p w14:paraId="598AD285" w14:textId="77777777" w:rsidR="00FC013E" w:rsidRPr="00CF0A4D" w:rsidRDefault="00FC013E" w:rsidP="00FC013E">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3DBB1467" w14:textId="77777777" w:rsidR="00FC013E" w:rsidRPr="00CF0A4D" w:rsidRDefault="00FC013E" w:rsidP="00FC013E">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4D0A9653" w14:textId="77777777" w:rsidR="00FC013E" w:rsidRPr="00CF0A4D" w:rsidRDefault="00FC013E" w:rsidP="00FC013E">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2A35BF00" w14:textId="77777777" w:rsidR="00FC013E" w:rsidRPr="00CF0A4D" w:rsidRDefault="00FC013E" w:rsidP="00FC013E">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6AED3C76" w14:textId="77777777" w:rsidR="00FC013E" w:rsidRPr="00CF0A4D" w:rsidRDefault="00FC013E" w:rsidP="00FC013E">
      <w:pPr>
        <w:rPr>
          <w:sz w:val="12"/>
          <w:szCs w:val="12"/>
        </w:rPr>
      </w:pPr>
      <w:r w:rsidRPr="00CF0A4D">
        <w:rPr>
          <w:sz w:val="12"/>
          <w:szCs w:val="12"/>
        </w:rPr>
        <w:t>1. Asking the Wrong Questions for the Right Reasons</w:t>
      </w:r>
    </w:p>
    <w:p w14:paraId="2A35766D" w14:textId="77777777" w:rsidR="00FC013E" w:rsidRPr="006B4973" w:rsidRDefault="00FC013E" w:rsidP="00FC013E">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600CFB4D" w14:textId="77777777" w:rsidR="00FC013E" w:rsidRPr="006B4973" w:rsidRDefault="00FC013E" w:rsidP="00FC013E">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6D11B2A7" w14:textId="77777777" w:rsidR="00FC013E" w:rsidRPr="006B4973" w:rsidRDefault="00FC013E" w:rsidP="00FC013E">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5AFFB045" w14:textId="77777777" w:rsidR="00FC013E" w:rsidRPr="006B4973" w:rsidRDefault="00FC013E" w:rsidP="00FC013E">
      <w:pPr>
        <w:rPr>
          <w:sz w:val="16"/>
        </w:rPr>
      </w:pPr>
      <w:r w:rsidRPr="006B4973">
        <w:rPr>
          <w:sz w:val="16"/>
        </w:rPr>
        <w:t>2. Catastrophic Neglect</w:t>
      </w:r>
    </w:p>
    <w:p w14:paraId="1E1A2DCC" w14:textId="77777777" w:rsidR="00FC013E" w:rsidRPr="00C83A39" w:rsidRDefault="00FC013E" w:rsidP="00FC013E">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6D5B9FB5" w14:textId="77777777" w:rsidR="00FC013E" w:rsidRPr="007E6403" w:rsidRDefault="00FC013E" w:rsidP="00FC013E">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6F0AD039" w14:textId="77777777" w:rsidR="00FC013E" w:rsidRPr="00F757D3" w:rsidRDefault="00FC013E" w:rsidP="00FC013E">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0CE30316" w14:textId="77777777" w:rsidR="00FC013E" w:rsidRPr="00F757D3" w:rsidRDefault="00FC013E" w:rsidP="00FC013E">
      <w:pPr>
        <w:rPr>
          <w:sz w:val="12"/>
          <w:szCs w:val="12"/>
        </w:rPr>
      </w:pPr>
      <w:r w:rsidRPr="00F757D3">
        <w:rPr>
          <w:sz w:val="12"/>
          <w:szCs w:val="12"/>
        </w:rPr>
        <w:t>3. The Risks and Rewards of Responding</w:t>
      </w:r>
    </w:p>
    <w:p w14:paraId="7BFA1783" w14:textId="77777777" w:rsidR="00FC013E" w:rsidRPr="00F757D3" w:rsidRDefault="00FC013E" w:rsidP="00FC013E">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44650975" w14:textId="77777777" w:rsidR="00FC013E" w:rsidRPr="00B106EA" w:rsidRDefault="00FC013E" w:rsidP="00FC013E">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7328938F" w14:textId="77777777" w:rsidR="00FC013E" w:rsidRPr="00C83A39" w:rsidRDefault="00FC013E" w:rsidP="00FC013E">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76B1CEC8" w14:textId="77777777" w:rsidR="00FC013E" w:rsidRDefault="00FC013E" w:rsidP="00FC013E">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1E56B5FC" w14:textId="77777777" w:rsidR="00FC013E" w:rsidRPr="007E3484" w:rsidRDefault="00FC013E" w:rsidP="00FC013E">
      <w:pPr>
        <w:pStyle w:val="Heading3"/>
      </w:pPr>
      <w:r>
        <w:t>Plan---1AC</w:t>
      </w:r>
    </w:p>
    <w:p w14:paraId="7F904A9A" w14:textId="77777777" w:rsidR="00FC013E" w:rsidRDefault="00FC013E" w:rsidP="00FC013E">
      <w:pPr>
        <w:pStyle w:val="Heading4"/>
      </w:pPr>
      <w:r>
        <w:t xml:space="preserve">Thus, the </w:t>
      </w:r>
      <w:r w:rsidRPr="00F152C7">
        <w:rPr>
          <w:u w:val="single"/>
        </w:rPr>
        <w:t>plan</w:t>
      </w:r>
      <w:r>
        <w:t>:</w:t>
      </w:r>
    </w:p>
    <w:p w14:paraId="5D8AEFC7" w14:textId="77777777" w:rsidR="00FC013E" w:rsidRPr="009254E0" w:rsidRDefault="00FC013E" w:rsidP="00FC013E">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361D8C9F" w14:textId="77777777" w:rsidR="00FC013E" w:rsidRPr="00861C09" w:rsidRDefault="00FC013E" w:rsidP="00FC013E">
      <w:pPr>
        <w:pStyle w:val="Heading3"/>
      </w:pPr>
      <w:r>
        <w:t>Stagnation---1AC</w:t>
      </w:r>
    </w:p>
    <w:p w14:paraId="26A875BF" w14:textId="77777777" w:rsidR="00FC013E" w:rsidRPr="00B72CA6" w:rsidRDefault="00FC013E" w:rsidP="00FC013E">
      <w:pPr>
        <w:pStyle w:val="Heading4"/>
      </w:pPr>
      <w:r>
        <w:t xml:space="preserve">Advantage 3 is </w:t>
      </w:r>
      <w:r w:rsidRPr="00B72CA6">
        <w:rPr>
          <w:u w:val="single"/>
        </w:rPr>
        <w:t>STAGNATION</w:t>
      </w:r>
      <w:r>
        <w:t>:</w:t>
      </w:r>
    </w:p>
    <w:p w14:paraId="27B9ECE4" w14:textId="77777777" w:rsidR="00FC013E" w:rsidRPr="006D4FF3" w:rsidRDefault="00FC013E" w:rsidP="00FC013E">
      <w:pPr>
        <w:pStyle w:val="Heading4"/>
      </w:pPr>
      <w:r>
        <w:t xml:space="preserve">Inequality is rising at </w:t>
      </w:r>
      <w:r w:rsidRPr="006D4FF3">
        <w:rPr>
          <w:u w:val="single"/>
        </w:rPr>
        <w:t>unprecedented</w:t>
      </w:r>
      <w:r>
        <w:t xml:space="preserve"> rates.</w:t>
      </w:r>
    </w:p>
    <w:p w14:paraId="22C1ABC4" w14:textId="77777777" w:rsidR="00FC013E" w:rsidRPr="00290A52" w:rsidRDefault="00FC013E" w:rsidP="00FC013E">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7AE735DF" w14:textId="77777777" w:rsidR="00FC013E" w:rsidRPr="00E6281D" w:rsidRDefault="00FC013E" w:rsidP="00FC013E">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130AAAA5" w14:textId="77777777" w:rsidR="00FC013E" w:rsidRPr="007A03A1" w:rsidRDefault="00FC013E" w:rsidP="00FC013E">
      <w:pPr>
        <w:rPr>
          <w:sz w:val="16"/>
        </w:rPr>
      </w:pPr>
      <w:r w:rsidRPr="007A03A1">
        <w:rPr>
          <w:sz w:val="16"/>
        </w:rPr>
        <w:t>&lt;&lt;CHART OMITTED&gt;&gt;</w:t>
      </w:r>
    </w:p>
    <w:p w14:paraId="1B412E85" w14:textId="77777777" w:rsidR="00FC013E" w:rsidRPr="007A03A1" w:rsidRDefault="00FC013E" w:rsidP="00FC013E">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2EA26F19" w14:textId="77777777" w:rsidR="00FC013E" w:rsidRPr="00E62FCD" w:rsidRDefault="00FC013E" w:rsidP="00FC013E">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288CD033" w14:textId="77777777" w:rsidR="00FC013E" w:rsidRPr="00E62FCD" w:rsidRDefault="00FC013E" w:rsidP="00FC013E">
      <w:pPr>
        <w:rPr>
          <w:sz w:val="16"/>
        </w:rPr>
      </w:pPr>
      <w:r w:rsidRPr="00E62FCD">
        <w:rPr>
          <w:sz w:val="16"/>
        </w:rPr>
        <w:t>&lt;&lt;CHART OMITTED&gt;&gt;</w:t>
      </w:r>
    </w:p>
    <w:p w14:paraId="3D1BFE42" w14:textId="77777777" w:rsidR="00FC013E" w:rsidRPr="00E6281D" w:rsidRDefault="00FC013E" w:rsidP="00FC013E">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75F5F99F" w14:textId="77777777" w:rsidR="00FC013E" w:rsidRPr="00E62FCD" w:rsidRDefault="00FC013E" w:rsidP="00FC013E">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78764C2F" w14:textId="77777777" w:rsidR="00FC013E" w:rsidRPr="00E62FCD" w:rsidRDefault="00FC013E" w:rsidP="00FC013E">
      <w:pPr>
        <w:rPr>
          <w:sz w:val="16"/>
        </w:rPr>
      </w:pPr>
      <w:r w:rsidRPr="00E62FCD">
        <w:rPr>
          <w:sz w:val="16"/>
        </w:rPr>
        <w:t>&lt;&lt;CHART OMITTED&gt;&gt;</w:t>
      </w:r>
    </w:p>
    <w:p w14:paraId="6D5597FD" w14:textId="77777777" w:rsidR="00FC013E" w:rsidRPr="00E62FCD" w:rsidRDefault="00FC013E" w:rsidP="00FC013E">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07B4BAED" w14:textId="77777777" w:rsidR="00FC013E" w:rsidRPr="00E62FCD" w:rsidRDefault="00FC013E" w:rsidP="00FC013E">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3B73CCDF" w14:textId="77777777" w:rsidR="00FC013E" w:rsidRPr="00E62FCD" w:rsidRDefault="00FC013E" w:rsidP="00FC013E">
      <w:pPr>
        <w:rPr>
          <w:sz w:val="16"/>
        </w:rPr>
      </w:pPr>
      <w:r w:rsidRPr="00E62FCD">
        <w:rPr>
          <w:sz w:val="16"/>
        </w:rPr>
        <w:t>&lt;&lt;CHART OMITTED&gt;&gt;</w:t>
      </w:r>
    </w:p>
    <w:p w14:paraId="64875862" w14:textId="77777777" w:rsidR="00FC013E" w:rsidRPr="00E62FCD" w:rsidRDefault="00FC013E" w:rsidP="00FC013E">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37568B7B" w14:textId="77777777" w:rsidR="00FC013E" w:rsidRPr="00E6281D" w:rsidRDefault="00FC013E" w:rsidP="00FC013E">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0E31CC65" w14:textId="77777777" w:rsidR="00FC013E" w:rsidRPr="00E62FCD" w:rsidRDefault="00FC013E" w:rsidP="00FC013E">
      <w:pPr>
        <w:rPr>
          <w:sz w:val="16"/>
        </w:rPr>
      </w:pPr>
      <w:r w:rsidRPr="00E62FCD">
        <w:rPr>
          <w:sz w:val="16"/>
        </w:rPr>
        <w:t>&lt;&lt;CHART OMITTED&gt;&gt;</w:t>
      </w:r>
    </w:p>
    <w:p w14:paraId="277B08F2" w14:textId="77777777" w:rsidR="00FC013E" w:rsidRPr="00E62FCD" w:rsidRDefault="00FC013E" w:rsidP="00FC013E">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361305FB" w14:textId="77777777" w:rsidR="00FC013E" w:rsidRPr="00E62FCD" w:rsidRDefault="00FC013E" w:rsidP="00FC013E">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12D92E66" w14:textId="77777777" w:rsidR="00FC013E" w:rsidRDefault="00FC013E" w:rsidP="00FC013E">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30D5CC15" w14:textId="77777777" w:rsidR="00FC013E" w:rsidRDefault="00FC013E" w:rsidP="00FC013E">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150310FB" w14:textId="77777777" w:rsidR="00FC013E" w:rsidRPr="004A4F35" w:rsidRDefault="00FC013E" w:rsidP="00FC013E">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31AF2E5F" w14:textId="77777777" w:rsidR="00FC013E" w:rsidRPr="004A4F35" w:rsidRDefault="00FC013E" w:rsidP="00FC013E">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2892CD67" w14:textId="77777777" w:rsidR="00FC013E" w:rsidRPr="00443C66" w:rsidRDefault="00FC013E" w:rsidP="00FC013E">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22DEA88F" w14:textId="77777777" w:rsidR="00FC013E" w:rsidRPr="00E6281D" w:rsidRDefault="00FC013E" w:rsidP="00FC013E">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52F53C02" w14:textId="77777777" w:rsidR="00FC013E" w:rsidRPr="00443C66" w:rsidRDefault="00FC013E" w:rsidP="00FC013E">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250BEC33" w14:textId="77777777" w:rsidR="00FC013E" w:rsidRPr="00443C66" w:rsidRDefault="00FC013E" w:rsidP="00FC013E">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55712157" w14:textId="77777777" w:rsidR="00FC013E" w:rsidRPr="004A4F35" w:rsidRDefault="00FC013E" w:rsidP="00FC013E">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7018E503" w14:textId="77777777" w:rsidR="00FC013E" w:rsidRPr="00443C66" w:rsidRDefault="00FC013E" w:rsidP="00FC013E">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06169F33" w14:textId="77777777" w:rsidR="00FC013E" w:rsidRPr="00443C66" w:rsidRDefault="00FC013E" w:rsidP="00FC013E">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2CE62BCA" w14:textId="77777777" w:rsidR="00FC013E" w:rsidRPr="00443C66" w:rsidRDefault="00FC013E" w:rsidP="00FC013E">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152AAA12" w14:textId="77777777" w:rsidR="00FC013E" w:rsidRPr="00443C66" w:rsidRDefault="00FC013E" w:rsidP="00FC013E">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20CB252B" w14:textId="77777777" w:rsidR="00FC013E" w:rsidRPr="00443C66" w:rsidRDefault="00FC013E" w:rsidP="00FC013E">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2C5DB80A" w14:textId="77777777" w:rsidR="00FC013E" w:rsidRPr="00443C66" w:rsidRDefault="00FC013E" w:rsidP="00FC013E">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226A342C" w14:textId="77777777" w:rsidR="00FC013E" w:rsidRPr="00443C66" w:rsidRDefault="00FC013E" w:rsidP="00FC013E">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5F603BF9" w14:textId="77777777" w:rsidR="00FC013E" w:rsidRPr="006D4FF3" w:rsidRDefault="00FC013E" w:rsidP="00FC013E">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09E99DF2" w14:textId="77777777" w:rsidR="00FC013E" w:rsidRDefault="00FC013E" w:rsidP="00FC013E">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625D0243" w14:textId="77777777" w:rsidR="00FC013E" w:rsidRDefault="00FC013E" w:rsidP="00FC013E">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252CAAC5" w14:textId="77777777" w:rsidR="00FC013E" w:rsidRDefault="00FC013E" w:rsidP="00FC013E">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DA006A8" w14:textId="77777777" w:rsidR="00FC013E" w:rsidRDefault="00FC013E" w:rsidP="00FC013E">
      <w:pPr>
        <w:rPr>
          <w:sz w:val="16"/>
        </w:rPr>
      </w:pPr>
      <w:r>
        <w:rPr>
          <w:sz w:val="16"/>
        </w:rPr>
        <w:t>&lt;&lt;FIGURES OMITTED&gt;&gt;</w:t>
      </w:r>
    </w:p>
    <w:p w14:paraId="3F2C329F" w14:textId="77777777" w:rsidR="00FC013E" w:rsidRDefault="00FC013E" w:rsidP="00FC013E">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1D9EE491" w14:textId="77777777" w:rsidR="00FC013E" w:rsidRDefault="00FC013E" w:rsidP="00FC013E">
      <w:pPr>
        <w:rPr>
          <w:sz w:val="16"/>
        </w:rPr>
      </w:pPr>
      <w:r>
        <w:rPr>
          <w:sz w:val="16"/>
        </w:rPr>
        <w:t>&lt;&lt;FIGURES OMITTED&gt;&gt;</w:t>
      </w:r>
    </w:p>
    <w:p w14:paraId="73B34A3E" w14:textId="77777777" w:rsidR="00FC013E" w:rsidRDefault="00FC013E" w:rsidP="00FC013E">
      <w:pPr>
        <w:rPr>
          <w:sz w:val="16"/>
        </w:rPr>
      </w:pPr>
      <w:r>
        <w:rPr>
          <w:sz w:val="16"/>
        </w:rPr>
        <w:t>&lt;&lt;TEXT CONDENSED, NONE OMITTED&gt;&gt;</w:t>
      </w:r>
    </w:p>
    <w:p w14:paraId="403415DF" w14:textId="77777777" w:rsidR="00FC013E" w:rsidRDefault="00FC013E" w:rsidP="00FC013E">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937F4D7" w14:textId="77777777" w:rsidR="00FC013E" w:rsidRDefault="00FC013E" w:rsidP="00FC013E">
      <w:pPr>
        <w:rPr>
          <w:sz w:val="16"/>
        </w:rPr>
      </w:pPr>
      <w:r>
        <w:rPr>
          <w:sz w:val="16"/>
        </w:rPr>
        <w:t>&lt;&lt;PARAGRAPH INTEGRITY RESUMES&gt;&gt;</w:t>
      </w:r>
    </w:p>
    <w:p w14:paraId="62B89400" w14:textId="77777777" w:rsidR="00FC013E" w:rsidRDefault="00FC013E" w:rsidP="00FC013E">
      <w:pPr>
        <w:rPr>
          <w:sz w:val="16"/>
        </w:rPr>
      </w:pPr>
      <w:r>
        <w:rPr>
          <w:sz w:val="16"/>
        </w:rPr>
        <w:t>Rise in conflict</w:t>
      </w:r>
    </w:p>
    <w:p w14:paraId="5E12B12B" w14:textId="77777777" w:rsidR="00FC013E" w:rsidRDefault="00FC013E" w:rsidP="00FC013E">
      <w:pPr>
        <w:rPr>
          <w:sz w:val="16"/>
        </w:rPr>
      </w:pPr>
      <w:r>
        <w:rPr>
          <w:sz w:val="16"/>
        </w:rPr>
        <w:t>&lt;&lt;FIGURE OMITTED&gt;&gt;</w:t>
      </w:r>
    </w:p>
    <w:p w14:paraId="0E23B16A" w14:textId="77777777" w:rsidR="00FC013E" w:rsidRDefault="00FC013E" w:rsidP="00FC013E">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0A59ED7A" w14:textId="77777777" w:rsidR="00FC013E" w:rsidRDefault="00FC013E" w:rsidP="00FC013E">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36F81D1D" w14:textId="77777777" w:rsidR="00FC013E" w:rsidRDefault="00FC013E" w:rsidP="00FC013E">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6781B96D" w14:textId="77777777" w:rsidR="00FC013E" w:rsidRDefault="00FC013E" w:rsidP="00FC013E">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76B366E8" w14:textId="77777777" w:rsidR="00FC013E" w:rsidRDefault="00FC013E" w:rsidP="00FC013E">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5B7FCA17" w14:textId="77777777" w:rsidR="00FC013E" w:rsidRDefault="00FC013E" w:rsidP="00FC013E">
      <w:pPr>
        <w:rPr>
          <w:sz w:val="16"/>
        </w:rPr>
      </w:pPr>
      <w:r>
        <w:rPr>
          <w:sz w:val="16"/>
        </w:rPr>
        <w:t>&lt;&lt;FIGURE OMITTED&gt;&gt;</w:t>
      </w:r>
    </w:p>
    <w:p w14:paraId="5078BF47" w14:textId="77777777" w:rsidR="00FC013E" w:rsidRDefault="00FC013E" w:rsidP="00FC013E">
      <w:pPr>
        <w:rPr>
          <w:sz w:val="16"/>
        </w:rPr>
      </w:pPr>
      <w:r>
        <w:rPr>
          <w:sz w:val="16"/>
        </w:rPr>
        <w:t>High-stakes hotspots</w:t>
      </w:r>
    </w:p>
    <w:p w14:paraId="434EE85A" w14:textId="77777777" w:rsidR="00FC013E" w:rsidRDefault="00FC013E" w:rsidP="00FC013E">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45348B34" w14:textId="77777777" w:rsidR="00FC013E" w:rsidRDefault="00FC013E" w:rsidP="00FC013E">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0BCD20D0" w14:textId="77777777" w:rsidR="00FC013E" w:rsidRDefault="00FC013E" w:rsidP="00FC013E">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577073A6" w14:textId="77777777" w:rsidR="00FC013E" w:rsidRDefault="00FC013E" w:rsidP="00FC013E">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101187F7" w14:textId="77777777" w:rsidR="00FC013E" w:rsidRDefault="00FC013E" w:rsidP="00FC013E">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0B99CE59" w14:textId="77777777" w:rsidR="00FC013E" w:rsidRDefault="00FC013E" w:rsidP="00FC013E">
      <w:pPr>
        <w:rPr>
          <w:sz w:val="16"/>
        </w:rPr>
      </w:pPr>
      <w:r>
        <w:rPr>
          <w:sz w:val="16"/>
        </w:rPr>
        <w:t>Conflict contagion</w:t>
      </w:r>
    </w:p>
    <w:p w14:paraId="268DE7FA" w14:textId="77777777" w:rsidR="00FC013E" w:rsidRDefault="00FC013E" w:rsidP="00FC013E">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2D092BC7" w14:textId="77777777" w:rsidR="00FC013E" w:rsidRDefault="00FC013E" w:rsidP="00FC013E">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53E12F7C" w14:textId="77777777" w:rsidR="00FC013E" w:rsidRDefault="00FC013E" w:rsidP="00FC013E">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00E778C0" w14:textId="77777777" w:rsidR="00FC013E" w:rsidRDefault="00FC013E" w:rsidP="00FC013E">
      <w:pPr>
        <w:rPr>
          <w:sz w:val="16"/>
        </w:rPr>
      </w:pPr>
      <w:r>
        <w:rPr>
          <w:sz w:val="16"/>
        </w:rPr>
        <w:t>&lt;&lt;FIGURE OMITTED&gt;&gt;</w:t>
      </w:r>
    </w:p>
    <w:p w14:paraId="4B1002EA" w14:textId="77777777" w:rsidR="00FC013E" w:rsidRDefault="00FC013E" w:rsidP="00FC013E">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404CA872" w14:textId="77777777" w:rsidR="00FC013E" w:rsidRDefault="00FC013E" w:rsidP="00FC013E">
      <w:pPr>
        <w:rPr>
          <w:sz w:val="16"/>
        </w:rPr>
      </w:pPr>
      <w:r>
        <w:rPr>
          <w:sz w:val="16"/>
        </w:rPr>
        <w:t>North-South rift</w:t>
      </w:r>
    </w:p>
    <w:p w14:paraId="57E6EFC2" w14:textId="77777777" w:rsidR="00FC013E" w:rsidRDefault="00FC013E" w:rsidP="00FC013E">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5188D738" w14:textId="77777777" w:rsidR="00FC013E" w:rsidRDefault="00FC013E" w:rsidP="00FC013E">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09B54ED9" w14:textId="77777777" w:rsidR="00FC013E" w:rsidRDefault="00FC013E" w:rsidP="00FC013E">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B9E8399" w14:textId="77777777" w:rsidR="00FC013E" w:rsidRDefault="00FC013E" w:rsidP="00FC013E">
      <w:pPr>
        <w:rPr>
          <w:sz w:val="16"/>
        </w:rPr>
      </w:pPr>
      <w:r>
        <w:rPr>
          <w:sz w:val="16"/>
        </w:rPr>
        <w:t>Economic uncertainty</w:t>
      </w:r>
    </w:p>
    <w:p w14:paraId="5B2B30DD" w14:textId="77777777" w:rsidR="00FC013E" w:rsidRDefault="00FC013E" w:rsidP="00FC013E">
      <w:pPr>
        <w:rPr>
          <w:sz w:val="16"/>
        </w:rPr>
      </w:pPr>
      <w:r>
        <w:rPr>
          <w:sz w:val="16"/>
        </w:rPr>
        <w:t>&lt;&lt;FIGURE OMITTED&gt;&gt;</w:t>
      </w:r>
    </w:p>
    <w:p w14:paraId="22FE758A" w14:textId="77777777" w:rsidR="00FC013E" w:rsidRDefault="00FC013E" w:rsidP="00FC013E">
      <w:pPr>
        <w:rPr>
          <w:sz w:val="16"/>
        </w:rPr>
      </w:pPr>
      <w:r>
        <w:rPr>
          <w:sz w:val="16"/>
        </w:rPr>
        <w:t>The near-term outlook remains highly uncertain due to domestic factors in some of the world's largest markets as well as geopolitical developments.</w:t>
      </w:r>
    </w:p>
    <w:p w14:paraId="16EFEE26" w14:textId="77777777" w:rsidR="00FC013E" w:rsidRDefault="00FC013E" w:rsidP="00FC013E">
      <w:pPr>
        <w:rPr>
          <w:sz w:val="16"/>
        </w:rPr>
      </w:pPr>
      <w:r>
        <w:rPr>
          <w:sz w:val="16"/>
        </w:rPr>
        <w:t>Continued supply-side pressures and demand uncertainty could contribute to persistent inflation and high interest rates.</w:t>
      </w:r>
    </w:p>
    <w:p w14:paraId="0D8FF86E" w14:textId="77777777" w:rsidR="00FC013E" w:rsidRDefault="00FC013E" w:rsidP="00FC013E">
      <w:pPr>
        <w:rPr>
          <w:sz w:val="16"/>
        </w:rPr>
      </w:pPr>
      <w:r>
        <w:rPr>
          <w:sz w:val="16"/>
        </w:rPr>
        <w:t>Small- and medium-sized companies and heavily indebted countries will be particularly exposed to slowing growth amid elevated interest rates.</w:t>
      </w:r>
    </w:p>
    <w:p w14:paraId="673A5885" w14:textId="77777777" w:rsidR="00FC013E" w:rsidRDefault="00FC013E" w:rsidP="00FC013E">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4462C7E0" w14:textId="77777777" w:rsidR="00FC013E" w:rsidRDefault="00FC013E" w:rsidP="00FC013E">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1C9AA2E3" w14:textId="77777777" w:rsidR="00FC013E" w:rsidRDefault="00FC013E" w:rsidP="00FC013E">
      <w:pPr>
        <w:rPr>
          <w:sz w:val="16"/>
        </w:rPr>
      </w:pPr>
      <w:r>
        <w:rPr>
          <w:sz w:val="16"/>
        </w:rPr>
        <w:t>&lt;&lt;FIGURE OMITTED&gt;&gt;</w:t>
      </w:r>
    </w:p>
    <w:p w14:paraId="73678F04" w14:textId="77777777" w:rsidR="00FC013E" w:rsidRDefault="00FC013E" w:rsidP="00FC013E">
      <w:pPr>
        <w:rPr>
          <w:sz w:val="16"/>
        </w:rPr>
      </w:pPr>
      <w:r>
        <w:rPr>
          <w:sz w:val="16"/>
        </w:rPr>
        <w:t>&lt;&lt;TEXT CONDENSED, NONE OMITTED&gt;&gt;</w:t>
      </w:r>
    </w:p>
    <w:p w14:paraId="66E68144" w14:textId="77777777" w:rsidR="00FC013E" w:rsidRDefault="00FC013E" w:rsidP="00FC013E">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3F9EE70" w14:textId="77777777" w:rsidR="00FC013E" w:rsidRDefault="00FC013E" w:rsidP="00FC013E">
      <w:pPr>
        <w:rPr>
          <w:sz w:val="16"/>
        </w:rPr>
      </w:pPr>
      <w:r>
        <w:rPr>
          <w:sz w:val="16"/>
        </w:rPr>
        <w:t>&lt;&lt;PARAGRAPH INTEGRITY RESUMED&gt;&gt;</w:t>
      </w:r>
    </w:p>
    <w:p w14:paraId="163D0546" w14:textId="77777777" w:rsidR="00FC013E" w:rsidRDefault="00FC013E" w:rsidP="00FC013E">
      <w:pPr>
        <w:rPr>
          <w:sz w:val="16"/>
        </w:rPr>
      </w:pPr>
      <w:r>
        <w:rPr>
          <w:sz w:val="16"/>
        </w:rPr>
        <w:t>&lt;&lt;FIGURE OMITTED&gt;&gt;</w:t>
      </w:r>
    </w:p>
    <w:p w14:paraId="3E0005F4" w14:textId="77777777" w:rsidR="00FC013E" w:rsidRDefault="00FC013E" w:rsidP="00FC013E">
      <w:pPr>
        <w:rPr>
          <w:sz w:val="16"/>
        </w:rPr>
      </w:pPr>
      <w:r>
        <w:rPr>
          <w:sz w:val="16"/>
        </w:rPr>
        <w:t>Looking ahead</w:t>
      </w:r>
    </w:p>
    <w:p w14:paraId="21F12BF9" w14:textId="77777777" w:rsidR="00FC013E" w:rsidRDefault="00FC013E" w:rsidP="00FC013E">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3C30AA20" w14:textId="77777777" w:rsidR="00FC013E" w:rsidRDefault="00FC013E" w:rsidP="00FC013E">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31FB7015" w14:textId="77777777" w:rsidR="00FC013E" w:rsidRDefault="00FC013E" w:rsidP="00FC013E">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1607A308" w14:textId="77777777" w:rsidR="00FC013E" w:rsidRDefault="00FC013E" w:rsidP="00FC013E">
      <w:pPr>
        <w:rPr>
          <w:sz w:val="16"/>
        </w:rPr>
      </w:pPr>
      <w:r>
        <w:rPr>
          <w:sz w:val="16"/>
        </w:rPr>
        <w:t>&lt;&lt;ENDNOTES OMITTED&gt;&gt;</w:t>
      </w:r>
    </w:p>
    <w:p w14:paraId="3E0635BC" w14:textId="77777777" w:rsidR="00FC013E" w:rsidRDefault="00FC013E" w:rsidP="00FC013E">
      <w:pPr>
        <w:rPr>
          <w:sz w:val="16"/>
        </w:rPr>
      </w:pPr>
      <w:r>
        <w:rPr>
          <w:sz w:val="16"/>
        </w:rPr>
        <w:t>Global Risks 2034: Over the limit</w:t>
      </w:r>
    </w:p>
    <w:p w14:paraId="0F48403F" w14:textId="77777777" w:rsidR="00FC013E" w:rsidRDefault="00FC013E" w:rsidP="00FC013E">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61D56748" w14:textId="77777777" w:rsidR="00FC013E" w:rsidRDefault="00FC013E" w:rsidP="00FC013E">
      <w:pPr>
        <w:rPr>
          <w:sz w:val="16"/>
        </w:rPr>
      </w:pPr>
      <w:r>
        <w:rPr>
          <w:sz w:val="16"/>
        </w:rPr>
        <w:t>The world in 2034</w:t>
      </w:r>
    </w:p>
    <w:p w14:paraId="52E8306A" w14:textId="77777777" w:rsidR="00FC013E" w:rsidRDefault="00FC013E" w:rsidP="00FC013E">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309624A1" w14:textId="77777777" w:rsidR="00FC013E" w:rsidRDefault="00FC013E" w:rsidP="00FC013E">
      <w:pPr>
        <w:rPr>
          <w:sz w:val="16"/>
        </w:rPr>
      </w:pPr>
      <w:r>
        <w:rPr>
          <w:noProof/>
          <w:sz w:val="16"/>
        </w:rPr>
        <w:drawing>
          <wp:inline distT="0" distB="0" distL="0" distR="0" wp14:anchorId="4D09524A" wp14:editId="79A6C369">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0B081154" w14:textId="77777777" w:rsidR="00FC013E" w:rsidRDefault="00FC013E" w:rsidP="00FC013E">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4F8D7904" w14:textId="77777777" w:rsidR="00FC013E" w:rsidRDefault="00FC013E" w:rsidP="00FC013E">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01685C75" w14:textId="77777777" w:rsidR="00FC013E" w:rsidRDefault="00FC013E" w:rsidP="00FC013E">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1BAFAB5B" w14:textId="77777777" w:rsidR="00FC013E" w:rsidRDefault="00FC013E" w:rsidP="00FC013E">
      <w:pPr>
        <w:rPr>
          <w:sz w:val="16"/>
        </w:rPr>
      </w:pPr>
      <w:r>
        <w:rPr>
          <w:sz w:val="16"/>
        </w:rPr>
        <w:t>&lt;&lt;FIGURE OMITTED&gt;&gt;</w:t>
      </w:r>
    </w:p>
    <w:p w14:paraId="3D4D740A" w14:textId="77777777" w:rsidR="00FC013E" w:rsidRDefault="00FC013E" w:rsidP="00FC013E">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5F696887" w14:textId="77777777" w:rsidR="00FC013E" w:rsidRDefault="00FC013E" w:rsidP="00FC013E">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69DBF0BC" w14:textId="77777777" w:rsidR="00FC013E" w:rsidRDefault="00FC013E" w:rsidP="00FC013E">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35AF5981" w14:textId="77777777" w:rsidR="00FC013E" w:rsidRDefault="00FC013E" w:rsidP="00FC013E">
      <w:pPr>
        <w:rPr>
          <w:sz w:val="16"/>
        </w:rPr>
      </w:pPr>
      <w:r>
        <w:rPr>
          <w:sz w:val="16"/>
        </w:rPr>
        <w:t>&lt;&lt;FIGURE OMITTED&gt;&gt;</w:t>
      </w:r>
    </w:p>
    <w:p w14:paraId="23097159" w14:textId="77777777" w:rsidR="00FC013E" w:rsidRDefault="00FC013E" w:rsidP="00FC013E">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3C4E21BF" w14:textId="77777777" w:rsidR="00FC013E" w:rsidRPr="00B64656" w:rsidRDefault="00FC013E" w:rsidP="00FC013E">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1C7181FE" w14:textId="77777777" w:rsidR="00FC013E" w:rsidRPr="00CE24F8" w:rsidRDefault="00FC013E" w:rsidP="00FC013E">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4994AC70" w14:textId="77777777" w:rsidR="00FC013E" w:rsidRPr="00CE24F8" w:rsidRDefault="00FC013E" w:rsidP="00FC013E">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67A8233F" w14:textId="77777777" w:rsidR="00FC013E" w:rsidRPr="00137976" w:rsidRDefault="00FC013E" w:rsidP="00FC013E">
      <w:pPr>
        <w:rPr>
          <w:sz w:val="16"/>
        </w:rPr>
      </w:pPr>
      <w:r w:rsidRPr="00137976">
        <w:rPr>
          <w:sz w:val="16"/>
        </w:rPr>
        <w:t>1. Introduction: from perfect storms to polycrises</w:t>
      </w:r>
    </w:p>
    <w:p w14:paraId="385D0A91" w14:textId="77777777" w:rsidR="00FC013E" w:rsidRPr="002E40C3" w:rsidRDefault="00FC013E" w:rsidP="00FC013E">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646B3EFB" w14:textId="77777777" w:rsidR="00FC013E" w:rsidRDefault="00FC013E" w:rsidP="00FC013E">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015C0904" w14:textId="77777777" w:rsidR="00FC013E" w:rsidRPr="006A39AD" w:rsidRDefault="00FC013E" w:rsidP="00FC013E">
      <w:r>
        <w:t>&lt;&lt;TEXT CONDENSED, NONE OMITTED&gt;&gt;</w:t>
      </w:r>
    </w:p>
    <w:p w14:paraId="42D28C29" w14:textId="77777777" w:rsidR="00FC013E" w:rsidRDefault="00FC013E" w:rsidP="00FC013E">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2257D318" w14:textId="77777777" w:rsidR="00FC013E" w:rsidRPr="006A39AD" w:rsidRDefault="00FC013E" w:rsidP="00FC013E">
      <w:r>
        <w:t>&lt;&lt;PARAGRAPH INTEGRITY RESUMES&gt;&gt;</w:t>
      </w:r>
    </w:p>
    <w:p w14:paraId="1E4A08A0" w14:textId="77777777" w:rsidR="00FC013E" w:rsidRPr="008F3423" w:rsidRDefault="00FC013E" w:rsidP="00FC013E">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1939B1DA" w14:textId="77777777" w:rsidR="00FC013E" w:rsidRPr="004F37ED" w:rsidRDefault="00FC013E" w:rsidP="00FC013E">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5568B5DC" w14:textId="77777777" w:rsidR="00FC013E" w:rsidRPr="008F3423" w:rsidRDefault="00FC013E" w:rsidP="00FC013E">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2D15A592" w14:textId="77777777" w:rsidR="00FC013E" w:rsidRPr="004F37ED" w:rsidRDefault="00FC013E" w:rsidP="00FC013E">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327D940D" w14:textId="77777777" w:rsidR="00FC013E" w:rsidRPr="004F37ED" w:rsidRDefault="00FC013E" w:rsidP="00FC013E">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16A5918A" w14:textId="77777777" w:rsidR="00FC013E" w:rsidRPr="008F3423" w:rsidRDefault="00FC013E" w:rsidP="00FC013E">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68CD144D" w14:textId="77777777" w:rsidR="00FC013E" w:rsidRPr="004F37ED" w:rsidRDefault="00FC013E" w:rsidP="00FC013E">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1E90BE84" w14:textId="77777777" w:rsidR="00FC013E" w:rsidRPr="004F37ED" w:rsidRDefault="00FC013E" w:rsidP="00FC013E">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31E9A10D" w14:textId="77777777" w:rsidR="00FC013E" w:rsidRDefault="00FC013E" w:rsidP="00FC013E">
      <w:r>
        <w:t xml:space="preserve"> </w:t>
      </w:r>
      <w:r w:rsidRPr="00CE24F8">
        <w:rPr>
          <w:noProof/>
        </w:rPr>
        <w:drawing>
          <wp:inline distT="0" distB="0" distL="0" distR="0" wp14:anchorId="0DA38DE1" wp14:editId="5686B898">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6AD4340E" w14:textId="77777777" w:rsidR="00FC013E" w:rsidRPr="004F37ED" w:rsidRDefault="00FC013E" w:rsidP="00FC013E">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69DDF019" w14:textId="77777777" w:rsidR="00FC013E" w:rsidRDefault="00FC013E" w:rsidP="00FC013E">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0250E865" w14:textId="77777777" w:rsidR="00FC013E" w:rsidRPr="004F37ED" w:rsidRDefault="00FC013E" w:rsidP="00FC013E">
      <w:r>
        <w:t>&lt;&lt;TEXT CONDENSED, NONE OMITTED&gt;&gt;</w:t>
      </w:r>
    </w:p>
    <w:p w14:paraId="74F02116" w14:textId="77777777" w:rsidR="00FC013E" w:rsidRDefault="00FC013E" w:rsidP="00FC013E">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3B324441" w14:textId="77777777" w:rsidR="00FC013E" w:rsidRPr="006A39AD" w:rsidRDefault="00FC013E" w:rsidP="00FC013E">
      <w:r>
        <w:t>&lt;&lt;PARAGRAPH INTEGRITY RESUMES&gt;&gt;</w:t>
      </w:r>
    </w:p>
    <w:p w14:paraId="12713461" w14:textId="77777777" w:rsidR="00FC013E" w:rsidRDefault="00FC013E" w:rsidP="00FC013E">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1BF31AA6" w14:textId="77777777" w:rsidR="00FC013E" w:rsidRPr="004F37ED" w:rsidRDefault="00FC013E" w:rsidP="00FC013E">
      <w:r>
        <w:t>&lt;&lt;TEXT CONDENSED, NONE OMITTED&gt;&gt;</w:t>
      </w:r>
    </w:p>
    <w:p w14:paraId="585208A0" w14:textId="77777777" w:rsidR="00FC013E" w:rsidRDefault="00FC013E" w:rsidP="00FC013E">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5E21D66A" w14:textId="77777777" w:rsidR="00FC013E" w:rsidRPr="006A39AD" w:rsidRDefault="00FC013E" w:rsidP="00FC013E">
      <w:r>
        <w:t>&lt;&lt;PARARAPH INTEGRITY RESUMES&gt;&gt;</w:t>
      </w:r>
    </w:p>
    <w:p w14:paraId="532B76C0" w14:textId="77777777" w:rsidR="00FC013E" w:rsidRPr="00A9641B" w:rsidRDefault="00FC013E" w:rsidP="00FC013E">
      <w:pPr>
        <w:rPr>
          <w:sz w:val="16"/>
        </w:rPr>
      </w:pPr>
      <w:r w:rsidRPr="00A9641B">
        <w:rPr>
          <w:sz w:val="16"/>
        </w:rPr>
        <w:t>4.5 Inter-systemic feedback loops</w:t>
      </w:r>
    </w:p>
    <w:p w14:paraId="45778036" w14:textId="77777777" w:rsidR="00FC013E" w:rsidRPr="00B16227" w:rsidRDefault="00FC013E" w:rsidP="00FC013E">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147E7701" w14:textId="77777777" w:rsidR="00FC013E" w:rsidRDefault="00FC013E" w:rsidP="00FC013E">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52A81D9B" w14:textId="77777777" w:rsidR="00FC013E" w:rsidRPr="008F3423" w:rsidRDefault="00FC013E" w:rsidP="00FC013E">
      <w:pPr>
        <w:rPr>
          <w:u w:val="single"/>
        </w:rPr>
      </w:pPr>
      <w:r w:rsidRPr="00CE24F8">
        <w:rPr>
          <w:noProof/>
        </w:rPr>
        <w:drawing>
          <wp:inline distT="0" distB="0" distL="0" distR="0" wp14:anchorId="0964807B" wp14:editId="6FA19951">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16849EA6" w14:textId="77777777" w:rsidR="00FC013E" w:rsidRPr="004F37ED" w:rsidRDefault="00FC013E" w:rsidP="00FC013E">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78C709E3" w14:textId="77777777" w:rsidR="00FC013E" w:rsidRPr="004F37ED" w:rsidRDefault="00FC013E" w:rsidP="00FC013E">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06D34387" w14:textId="77777777" w:rsidR="00FC013E" w:rsidRPr="004F37ED" w:rsidRDefault="00FC013E" w:rsidP="00FC013E">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71D24178" w14:textId="77777777" w:rsidR="00FC013E" w:rsidRPr="004F37ED" w:rsidRDefault="00FC013E" w:rsidP="00FC013E">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2A2697F9" w14:textId="77777777" w:rsidR="00FC013E" w:rsidRDefault="00FC013E" w:rsidP="00FC013E">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25A0FD35" w14:textId="77777777" w:rsidR="00FC013E" w:rsidRPr="00993705" w:rsidRDefault="00FC013E" w:rsidP="00FC013E">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2C1E9440" w14:textId="77777777" w:rsidR="00FC013E" w:rsidRPr="00F7234E" w:rsidRDefault="00FC013E" w:rsidP="00FC013E">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2C2A255B" w14:textId="77777777" w:rsidR="00FC013E" w:rsidRPr="00AF2C83" w:rsidRDefault="00FC013E" w:rsidP="00FC013E">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highlight w:val="cyan"/>
        </w:rPr>
        <w:t>influence</w:t>
      </w:r>
      <w:r w:rsidRPr="00AF2C83">
        <w:rPr>
          <w:rStyle w:val="StyleUnderline"/>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67E7E02F" w14:textId="77777777" w:rsidR="00FC013E" w:rsidRPr="00AF2C83" w:rsidRDefault="00FC013E" w:rsidP="00FC013E">
      <w:pPr>
        <w:rPr>
          <w:sz w:val="16"/>
        </w:rPr>
      </w:pPr>
      <w:r w:rsidRPr="00AF2C83">
        <w:rPr>
          <w:sz w:val="16"/>
        </w:rPr>
        <w:t>There are several reasons why higher inequality could weaken institutional capacities for longtermist public goods.</w:t>
      </w:r>
    </w:p>
    <w:p w14:paraId="459059E5" w14:textId="77777777" w:rsidR="00FC013E" w:rsidRPr="00AF2C83" w:rsidRDefault="00FC013E" w:rsidP="00FC013E">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4DD57278" w14:textId="77777777" w:rsidR="00FC013E" w:rsidRPr="00AF2C83" w:rsidRDefault="00FC013E" w:rsidP="00FC013E">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AF2C83">
        <w:rPr>
          <w:rStyle w:val="Emphasis"/>
          <w:highlight w:val="cyan"/>
        </w:rPr>
        <w:t>rent-seeking</w:t>
      </w:r>
      <w:r w:rsidRPr="00AF2C83">
        <w:rPr>
          <w:rStyle w:val="StyleUnderline"/>
        </w:rPr>
        <w:t xml:space="preserve"> and</w:t>
      </w:r>
      <w:r w:rsidRPr="00B64656">
        <w:rPr>
          <w:rFonts w:eastAsia="Times New Roman"/>
          <w:color w:val="000000"/>
          <w:u w:val="single"/>
        </w:rPr>
        <w:t xml:space="preserve"> </w:t>
      </w:r>
      <w:r w:rsidRPr="00AF2C83">
        <w:rPr>
          <w:rFonts w:eastAsia="Times New Roman"/>
          <w:color w:val="000000"/>
          <w:highlight w:val="cyan"/>
          <w:u w:val="single"/>
        </w:rPr>
        <w:t xml:space="preserve">less </w:t>
      </w:r>
      <w:r w:rsidRPr="00AF2C83">
        <w:rPr>
          <w:rStyle w:val="Emphasis"/>
          <w:highlight w:val="cyan"/>
        </w:rPr>
        <w:t>investment</w:t>
      </w:r>
      <w:r w:rsidRPr="00AF2C83">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10953BFD" w14:textId="77777777" w:rsidR="00FC013E" w:rsidRPr="00AF2C83" w:rsidRDefault="00FC013E" w:rsidP="00FC013E">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82B1CF2" w14:textId="77777777" w:rsidR="00FC013E" w:rsidRPr="00AF2C83" w:rsidRDefault="00FC013E" w:rsidP="00FC013E">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902470E" w14:textId="77777777" w:rsidR="00FC013E" w:rsidRPr="00AF2C83" w:rsidRDefault="00FC013E" w:rsidP="00FC013E">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76CC771" w14:textId="77777777" w:rsidR="00FC013E" w:rsidRPr="00AF2C83" w:rsidRDefault="00FC013E" w:rsidP="00FC013E">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132C0E59" w14:textId="77777777" w:rsidR="00FC013E" w:rsidRPr="00AF2C83" w:rsidRDefault="00FC013E" w:rsidP="00FC013E">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C2F2D13" w14:textId="77777777" w:rsidR="00FC013E" w:rsidRPr="00AF2C83" w:rsidRDefault="00FC013E" w:rsidP="00FC013E">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58E0E2FB" w14:textId="77777777" w:rsidR="00FC013E" w:rsidRPr="00AF2C83" w:rsidRDefault="00FC013E" w:rsidP="00FC013E">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4670900C" w14:textId="77777777" w:rsidR="00FC013E" w:rsidRPr="00AF2C83" w:rsidRDefault="00FC013E" w:rsidP="00FC013E">
      <w:pPr>
        <w:rPr>
          <w:sz w:val="16"/>
        </w:rPr>
      </w:pPr>
      <w:r w:rsidRPr="00AF2C83">
        <w:rPr>
          <w:sz w:val="16"/>
        </w:rPr>
        <w:t>Differential progress</w:t>
      </w:r>
    </w:p>
    <w:p w14:paraId="67530688" w14:textId="77777777" w:rsidR="00FC013E" w:rsidRPr="00AF2C83" w:rsidRDefault="00FC013E" w:rsidP="00FC013E">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72E7801" w14:textId="77777777" w:rsidR="00FC013E" w:rsidRPr="00AF2C83" w:rsidRDefault="00FC013E" w:rsidP="00FC013E">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public 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existential </w:t>
      </w:r>
      <w:r w:rsidRPr="00AF2C83">
        <w:rPr>
          <w:rStyle w:val="Emphasis"/>
          <w:highlight w:val="cyan"/>
        </w:rPr>
        <w:t>risk</w:t>
      </w:r>
      <w:r w:rsidRPr="00AF2C83">
        <w:rPr>
          <w:sz w:val="16"/>
        </w:rPr>
        <w:t xml:space="preserve"> and lower the risk of negative value lock-in.20</w:t>
      </w:r>
    </w:p>
    <w:p w14:paraId="4CBEAE15" w14:textId="77777777" w:rsidR="00FC013E" w:rsidRPr="00AF2C83" w:rsidRDefault="00FC013E" w:rsidP="00FC013E">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4A292EE0" w14:textId="77777777" w:rsidR="00FC013E" w:rsidRPr="00AF2C83" w:rsidRDefault="00FC013E" w:rsidP="00FC013E">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28F819A6" w14:textId="77777777" w:rsidR="00FC013E" w:rsidRDefault="00FC013E" w:rsidP="00FC013E">
      <w:pPr>
        <w:pStyle w:val="Heading4"/>
      </w:pPr>
      <w:r>
        <w:t xml:space="preserve">The plan is </w:t>
      </w:r>
      <w:r w:rsidRPr="00F152C7">
        <w:rPr>
          <w:u w:val="single"/>
        </w:rPr>
        <w:t>key</w:t>
      </w:r>
      <w:r>
        <w:t>:</w:t>
      </w:r>
    </w:p>
    <w:p w14:paraId="50FCB9B7" w14:textId="77777777" w:rsidR="00FC013E" w:rsidRDefault="00FC013E" w:rsidP="00FC013E">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0A6D751B" w14:textId="77777777" w:rsidR="00FC013E" w:rsidRDefault="00FC013E" w:rsidP="00FC013E">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24323532" w14:textId="77777777" w:rsidR="00FC013E" w:rsidRPr="00F35F66" w:rsidRDefault="00FC013E" w:rsidP="00FC013E">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352F9555" w14:textId="77777777" w:rsidR="00FC013E" w:rsidRPr="00692C92" w:rsidRDefault="00FC013E" w:rsidP="00FC013E">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7D80B35E" w14:textId="77777777" w:rsidR="00FC013E" w:rsidRPr="00692C92" w:rsidRDefault="00FC013E" w:rsidP="00FC013E">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4D6E2704" w14:textId="77777777" w:rsidR="00FC013E" w:rsidRPr="00692C92" w:rsidRDefault="00FC013E" w:rsidP="00FC013E">
      <w:pPr>
        <w:rPr>
          <w:sz w:val="16"/>
        </w:rPr>
      </w:pPr>
      <w:bookmarkStart w:id="8"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15DBA6B0" w14:textId="77777777" w:rsidR="00FC013E" w:rsidRDefault="00FC013E" w:rsidP="00FC013E">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2696666F" w14:textId="77777777" w:rsidR="00FC013E" w:rsidRDefault="00FC013E" w:rsidP="00FC013E">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72E48883" w14:textId="77777777" w:rsidR="00FC013E" w:rsidRDefault="00FC013E" w:rsidP="00FC013E">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445601C6" w14:textId="77777777" w:rsidR="00FC013E" w:rsidRDefault="00FC013E" w:rsidP="00FC013E">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328EF042" w14:textId="77777777" w:rsidR="00FC013E" w:rsidRPr="00F77B6D" w:rsidRDefault="00FC013E" w:rsidP="00FC013E">
      <w:r>
        <w:t>&lt;&lt;TEXT CONDENSED, NONE OMITTED&gt;&gt;</w:t>
      </w:r>
    </w:p>
    <w:p w14:paraId="30A3D9F6" w14:textId="77777777" w:rsidR="00FC013E" w:rsidRDefault="00FC013E" w:rsidP="00FC013E">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18ED7EDF" w14:textId="77777777" w:rsidR="00FC013E" w:rsidRDefault="00FC013E" w:rsidP="00FC013E">
      <w:r>
        <w:t>&lt;&lt;PARAGRAPH INTEGRITY RESUMES&gt;&gt;</w:t>
      </w:r>
    </w:p>
    <w:p w14:paraId="6A28F5F2" w14:textId="77777777" w:rsidR="00FC013E" w:rsidRPr="00747406" w:rsidRDefault="00FC013E" w:rsidP="00FC013E">
      <w:r w:rsidRPr="00747406">
        <w:rPr>
          <w:sz w:val="12"/>
          <w:szCs w:val="14"/>
        </w:rPr>
        <w:t>SPILLOVER</w:t>
      </w:r>
      <w:r>
        <w:rPr>
          <w:sz w:val="12"/>
          <w:szCs w:val="14"/>
        </w:rPr>
        <w:t>S</w:t>
      </w:r>
    </w:p>
    <w:p w14:paraId="407022F3" w14:textId="77777777" w:rsidR="00FC013E" w:rsidRPr="00353880" w:rsidRDefault="00FC013E" w:rsidP="00FC013E">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28F99C8B" w14:textId="77777777" w:rsidR="00FC013E" w:rsidRPr="00353880" w:rsidRDefault="00FC013E" w:rsidP="00FC013E">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0AF7594A" w14:textId="77777777" w:rsidR="00FC013E" w:rsidRPr="008A207D" w:rsidRDefault="00FC013E" w:rsidP="00FC013E">
      <w:pPr>
        <w:rPr>
          <w:sz w:val="16"/>
          <w:szCs w:val="16"/>
        </w:rPr>
      </w:pPr>
      <w:r w:rsidRPr="008A207D">
        <w:rPr>
          <w:sz w:val="16"/>
          <w:szCs w:val="16"/>
        </w:rPr>
        <w:t>CONCLUSION</w:t>
      </w:r>
    </w:p>
    <w:p w14:paraId="4E2928B9" w14:textId="77777777" w:rsidR="00FC013E" w:rsidRPr="008A207D" w:rsidRDefault="00FC013E" w:rsidP="00FC013E">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1C0C2DEE" w14:textId="77777777" w:rsidR="00FC013E" w:rsidRPr="008A207D" w:rsidRDefault="00FC013E" w:rsidP="00FC013E">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1A4ACC72" w14:textId="77777777" w:rsidR="00FC013E" w:rsidRPr="000A4953" w:rsidRDefault="00FC013E" w:rsidP="00FC013E">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4291E1BE" w14:textId="77777777" w:rsidR="00FC013E" w:rsidRDefault="00FC013E" w:rsidP="00FC013E">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718E15EE" w14:textId="77777777" w:rsidR="00FC013E" w:rsidRPr="00B80CDA" w:rsidRDefault="00FC013E" w:rsidP="00FC013E">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72EC387B" w14:textId="77777777" w:rsidR="00FC013E" w:rsidRDefault="00FC013E" w:rsidP="00FC013E">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6B3FAB9C" w14:textId="77777777" w:rsidR="00FC013E" w:rsidRDefault="00FC013E" w:rsidP="00FC013E">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04A7734A" w14:textId="77777777" w:rsidR="00FC013E" w:rsidRDefault="00FC013E" w:rsidP="00FC013E">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26FE9BDA" w14:textId="77777777" w:rsidR="00FC013E" w:rsidRDefault="00FC013E" w:rsidP="00FC013E">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10ADB5FE" w14:textId="77777777" w:rsidR="00FC013E" w:rsidRDefault="00FC013E" w:rsidP="00FC013E">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732B82CC" w14:textId="77777777" w:rsidR="00FC013E" w:rsidRDefault="00FC013E" w:rsidP="00FC013E">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6745CEC8" w14:textId="77777777" w:rsidR="00FC013E" w:rsidRDefault="00FC013E" w:rsidP="00FC013E">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7C1AC677" w14:textId="77777777" w:rsidR="00FC013E" w:rsidRDefault="00FC013E" w:rsidP="00FC013E">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2A3CAE14" w14:textId="77777777" w:rsidR="00FC013E" w:rsidRDefault="00FC013E" w:rsidP="00FC013E">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74EF1000" w14:textId="77777777" w:rsidR="00FC013E" w:rsidRDefault="00FC013E" w:rsidP="00FC013E">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1245CEEF" w14:textId="77777777" w:rsidR="00FC013E" w:rsidRPr="00111B05" w:rsidRDefault="00FC013E" w:rsidP="00FC013E">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1B204EEA" w14:textId="77777777" w:rsidR="00FC013E" w:rsidRDefault="00FC013E" w:rsidP="00FC013E">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4180214D" w14:textId="77777777" w:rsidR="00FC013E" w:rsidRPr="0028372B" w:rsidRDefault="00FC013E" w:rsidP="00FC013E">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6B8A6CF3" w14:textId="77777777" w:rsidR="00FC013E" w:rsidRPr="0028372B" w:rsidRDefault="00FC013E" w:rsidP="00FC013E">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38828849" w14:textId="77777777" w:rsidR="00FC013E" w:rsidRPr="00CA3647" w:rsidRDefault="00FC013E" w:rsidP="00FC013E"/>
    <w:p w14:paraId="26A84BE2" w14:textId="77777777" w:rsidR="00FC013E" w:rsidRDefault="00FC013E" w:rsidP="00FC013E">
      <w:pPr>
        <w:pStyle w:val="Heading3"/>
        <w:rPr>
          <w:bCs/>
        </w:rPr>
      </w:pPr>
      <w:r w:rsidRPr="008D16C5">
        <w:rPr>
          <w:bCs/>
        </w:rPr>
        <w:t>A/O---Big Tech---</w:t>
      </w:r>
      <w:r>
        <w:rPr>
          <w:bCs/>
        </w:rPr>
        <w:t>1</w:t>
      </w:r>
      <w:r w:rsidRPr="008D16C5">
        <w:rPr>
          <w:bCs/>
        </w:rPr>
        <w:t>AC</w:t>
      </w:r>
    </w:p>
    <w:p w14:paraId="2173D932" w14:textId="77777777" w:rsidR="00FC013E" w:rsidRPr="004A4B34" w:rsidRDefault="00FC013E" w:rsidP="00FC013E">
      <w:r>
        <w:t>Back to adv 2:</w:t>
      </w:r>
    </w:p>
    <w:p w14:paraId="74602090" w14:textId="77777777" w:rsidR="00FC013E" w:rsidRPr="008D16C5" w:rsidRDefault="00FC013E" w:rsidP="00FC013E">
      <w:pPr>
        <w:pStyle w:val="Heading4"/>
        <w:rPr>
          <w:bCs/>
        </w:rPr>
      </w:pPr>
      <w:r w:rsidRPr="008D16C5">
        <w:rPr>
          <w:bCs/>
        </w:rPr>
        <w:t xml:space="preserve">Industry-wide unionization is </w:t>
      </w:r>
      <w:r w:rsidRPr="008D16C5">
        <w:rPr>
          <w:bCs/>
          <w:u w:val="single"/>
        </w:rPr>
        <w:t>key</w:t>
      </w:r>
      <w:r w:rsidRPr="008D16C5">
        <w:rPr>
          <w:bCs/>
        </w:rPr>
        <w:t xml:space="preserve"> to proactively regulating </w:t>
      </w:r>
      <w:r w:rsidRPr="008D16C5">
        <w:rPr>
          <w:bCs/>
          <w:u w:val="single"/>
        </w:rPr>
        <w:t>big tech</w:t>
      </w:r>
      <w:r w:rsidRPr="008D16C5">
        <w:rPr>
          <w:bCs/>
        </w:rPr>
        <w:t>.</w:t>
      </w:r>
    </w:p>
    <w:p w14:paraId="26CE2681" w14:textId="77777777" w:rsidR="00FC013E" w:rsidRDefault="00FC013E" w:rsidP="00FC013E">
      <w:r>
        <w:rPr>
          <w:rStyle w:val="Style13ptBold"/>
        </w:rPr>
        <w:t>Palaski 24</w:t>
      </w:r>
      <w:r>
        <w:t xml:space="preserve"> [Sophia Palaski (J.D. candidate, University of Maine School of Law; M.A. in comparative social and international policy, University of York), 11-18-2024, "Organized Labor is Key to Governing Big Tech," Lawfare, lawfaremedia.org/article/organized-labor-is-key-to-governing-big-tech, njn]</w:t>
      </w:r>
    </w:p>
    <w:p w14:paraId="4DA7F5CF" w14:textId="77777777" w:rsidR="00FC013E" w:rsidRDefault="00FC013E" w:rsidP="00FC013E">
      <w:pPr>
        <w:rPr>
          <w:sz w:val="16"/>
        </w:rPr>
      </w:pPr>
      <w:r>
        <w:rPr>
          <w:sz w:val="16"/>
        </w:rPr>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few safeguards on Big Tech’s use and development of generative AI (genAI), often there is no easy way to tell what’s real and what’s fake. </w:t>
      </w:r>
    </w:p>
    <w:p w14:paraId="3F8DE2F6" w14:textId="77777777" w:rsidR="00FC013E" w:rsidRDefault="00FC013E" w:rsidP="00FC013E">
      <w:pPr>
        <w:rPr>
          <w:sz w:val="16"/>
        </w:rPr>
      </w:pPr>
      <w:r>
        <w:rPr>
          <w:sz w:val="16"/>
        </w:rPr>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Big Tech has forged ahead, racing to put out genAI tools that have exacerbated the problem. Even as democracy hangs in the balance, </w:t>
      </w:r>
      <w:r>
        <w:rPr>
          <w:rStyle w:val="StyleUnderline"/>
          <w:highlight w:val="cyan"/>
        </w:rPr>
        <w:t xml:space="preserve">without </w:t>
      </w:r>
      <w:r>
        <w:rPr>
          <w:rStyle w:val="Emphasis"/>
          <w:highlight w:val="cyan"/>
        </w:rPr>
        <w:t>guardrails</w:t>
      </w:r>
      <w:r>
        <w:rPr>
          <w:rStyle w:val="StyleUnderline"/>
          <w:highlight w:val="cyan"/>
        </w:rPr>
        <w:t xml:space="preserve">, Silicon Valley has </w:t>
      </w:r>
      <w:r>
        <w:rPr>
          <w:rStyle w:val="Emphasis"/>
          <w:highlight w:val="cyan"/>
        </w:rPr>
        <w:t>little incentive</w:t>
      </w:r>
      <w:r>
        <w:rPr>
          <w:rStyle w:val="StyleUnderline"/>
        </w:rPr>
        <w:t xml:space="preserve"> to change</w:t>
      </w:r>
      <w:r>
        <w:rPr>
          <w:sz w:val="16"/>
        </w:rPr>
        <w:t>.</w:t>
      </w:r>
    </w:p>
    <w:p w14:paraId="4148CC43" w14:textId="77777777" w:rsidR="00FC013E" w:rsidRDefault="00FC013E" w:rsidP="00FC013E">
      <w:pPr>
        <w:rPr>
          <w:sz w:val="16"/>
        </w:rPr>
      </w:pPr>
      <w:r>
        <w:rPr>
          <w:sz w:val="16"/>
        </w:rPr>
        <w:t xml:space="preserve">For decades now, </w:t>
      </w:r>
      <w:r>
        <w:rPr>
          <w:rStyle w:val="StyleUnderline"/>
        </w:rPr>
        <w:t xml:space="preserve">the </w:t>
      </w:r>
      <w:r>
        <w:rPr>
          <w:rStyle w:val="StyleUnderline"/>
          <w:highlight w:val="cyan"/>
        </w:rPr>
        <w:t>law</w:t>
      </w:r>
      <w:r>
        <w:rPr>
          <w:rStyle w:val="StyleUnderline"/>
        </w:rPr>
        <w:t xml:space="preserve"> has largely </w:t>
      </w:r>
      <w:r>
        <w:rPr>
          <w:rStyle w:val="Emphasis"/>
          <w:highlight w:val="cyan"/>
        </w:rPr>
        <w:t>reacted</w:t>
      </w:r>
      <w:r>
        <w:rPr>
          <w:sz w:val="16"/>
        </w:rPr>
        <w:t xml:space="preserve"> to new tech, sometimes long </w:t>
      </w:r>
      <w:r>
        <w:rPr>
          <w:rStyle w:val="StyleUnderline"/>
          <w:highlight w:val="cyan"/>
        </w:rPr>
        <w:t>after</w:t>
      </w:r>
      <w:r>
        <w:rPr>
          <w:rStyle w:val="StyleUnderline"/>
        </w:rPr>
        <w:t xml:space="preserve"> that </w:t>
      </w:r>
      <w:r>
        <w:rPr>
          <w:rStyle w:val="Emphasis"/>
          <w:highlight w:val="cyan"/>
        </w:rPr>
        <w:t>tech</w:t>
      </w:r>
      <w:r>
        <w:rPr>
          <w:rStyle w:val="StyleUnderline"/>
        </w:rPr>
        <w:t xml:space="preserve"> has harmfully </w:t>
      </w:r>
      <w:r>
        <w:rPr>
          <w:rStyle w:val="StyleUnderline"/>
          <w:highlight w:val="cyan"/>
        </w:rPr>
        <w:t xml:space="preserve">impacted </w:t>
      </w:r>
      <w:r>
        <w:rPr>
          <w:rStyle w:val="Emphasis"/>
          <w:highlight w:val="cyan"/>
        </w:rPr>
        <w:t>everything</w:t>
      </w:r>
      <w:r>
        <w:rPr>
          <w:sz w:val="16"/>
        </w:rPr>
        <w:t xml:space="preserve"> from the individual social media user (consider how social media has affected youth eating disorders) to the national grip on democracy (think of how targeted advertising has enabled political campaigns to craft messaging for hypertailored audiences). With each new technology that comes out of Silicon Valley, </w:t>
      </w:r>
      <w:r>
        <w:rPr>
          <w:rStyle w:val="StyleUnderline"/>
        </w:rPr>
        <w:t xml:space="preserve">it becomes clearer </w:t>
      </w:r>
      <w:r>
        <w:rPr>
          <w:rStyle w:val="StyleUnderline"/>
          <w:highlight w:val="cyan"/>
        </w:rPr>
        <w:t>that</w:t>
      </w:r>
      <w:r>
        <w:rPr>
          <w:rStyle w:val="StyleUnderline"/>
        </w:rPr>
        <w:t xml:space="preserve"> reactively legislating and litigating </w:t>
      </w:r>
      <w:r>
        <w:rPr>
          <w:rStyle w:val="StyleUnderline"/>
          <w:highlight w:val="cyan"/>
        </w:rPr>
        <w:t>is</w:t>
      </w:r>
      <w:r>
        <w:rPr>
          <w:rStyle w:val="StyleUnderline"/>
        </w:rPr>
        <w:t xml:space="preserve"> an </w:t>
      </w:r>
      <w:r>
        <w:rPr>
          <w:rStyle w:val="Emphasis"/>
          <w:highlight w:val="cyan"/>
        </w:rPr>
        <w:t>insufficient</w:t>
      </w:r>
      <w:r>
        <w:rPr>
          <w:rStyle w:val="StyleUnderline"/>
        </w:rPr>
        <w:t xml:space="preserve"> approach to regulating</w:t>
      </w:r>
      <w:r>
        <w:rPr>
          <w:sz w:val="16"/>
        </w:rPr>
        <w:t xml:space="preserve"> an industry that—without safeguards—presents threats to democracy and public welfare.</w:t>
      </w:r>
    </w:p>
    <w:p w14:paraId="20D0F877" w14:textId="77777777" w:rsidR="00FC013E" w:rsidRDefault="00FC013E" w:rsidP="00FC013E">
      <w:pPr>
        <w:rPr>
          <w:sz w:val="16"/>
        </w:rPr>
      </w:pPr>
      <w:r>
        <w:rPr>
          <w:rStyle w:val="StyleUnderline"/>
          <w:highlight w:val="cyan"/>
        </w:rPr>
        <w:t xml:space="preserve">The U.S. needs a </w:t>
      </w:r>
      <w:r>
        <w:rPr>
          <w:rStyle w:val="Emphasis"/>
          <w:highlight w:val="cyan"/>
        </w:rPr>
        <w:t>proactive</w:t>
      </w:r>
      <w:r>
        <w:rPr>
          <w:rStyle w:val="StyleUnderline"/>
          <w:highlight w:val="cyan"/>
        </w:rPr>
        <w:t xml:space="preserve"> route</w:t>
      </w:r>
      <w:r>
        <w:rPr>
          <w:sz w:val="16"/>
        </w:rPr>
        <w:t xml:space="preserve">, and OpenAI has inadvertently shown us the way. Last November, amid the cacophony of headline-grabbing “look what AI has done now” incidents, a different sort of AI story hit the news: </w:t>
      </w:r>
      <w:r>
        <w:rPr>
          <w:rStyle w:val="StyleUnderline"/>
        </w:rPr>
        <w:t xml:space="preserve">OpenAI’s Sam </w:t>
      </w:r>
      <w:r>
        <w:rPr>
          <w:rStyle w:val="Emphasis"/>
        </w:rPr>
        <w:t>Altman</w:t>
      </w:r>
      <w:r>
        <w:rPr>
          <w:rStyle w:val="StyleUnderline"/>
        </w:rPr>
        <w:t xml:space="preserve"> was in short order </w:t>
      </w:r>
      <w:r>
        <w:rPr>
          <w:rStyle w:val="Emphasis"/>
        </w:rPr>
        <w:t>dismissed</w:t>
      </w:r>
      <w:r>
        <w:rPr>
          <w:rStyle w:val="StyleUnderline"/>
        </w:rPr>
        <w:t xml:space="preserve"> from his position as CEO, then </w:t>
      </w:r>
      <w:r>
        <w:rPr>
          <w:rStyle w:val="Emphasis"/>
        </w:rPr>
        <w:t>reinstated</w:t>
      </w:r>
      <w:r>
        <w:rPr>
          <w:sz w:val="16"/>
        </w:rPr>
        <w:t>—</w:t>
      </w:r>
      <w:r>
        <w:rPr>
          <w:rStyle w:val="StyleUnderline"/>
        </w:rPr>
        <w:t>just days after</w:t>
      </w:r>
      <w:r>
        <w:rPr>
          <w:sz w:val="16"/>
        </w:rPr>
        <w:t xml:space="preserve"> an uproar from OpenAI staff. Of roughly 770 </w:t>
      </w:r>
      <w:r>
        <w:rPr>
          <w:rStyle w:val="StyleUnderline"/>
        </w:rPr>
        <w:t>employees</w:t>
      </w:r>
      <w:r>
        <w:rPr>
          <w:sz w:val="16"/>
        </w:rPr>
        <w:t xml:space="preserve">, 738 </w:t>
      </w:r>
      <w:r>
        <w:rPr>
          <w:rStyle w:val="Emphasis"/>
        </w:rPr>
        <w:t>threatened</w:t>
      </w:r>
      <w:r>
        <w:rPr>
          <w:rStyle w:val="StyleUnderline"/>
        </w:rPr>
        <w:t xml:space="preserve"> to </w:t>
      </w:r>
      <w:r>
        <w:rPr>
          <w:rStyle w:val="Emphasis"/>
        </w:rPr>
        <w:t>quit</w:t>
      </w:r>
      <w:r>
        <w:rPr>
          <w:sz w:val="16"/>
        </w:rPr>
        <w:t xml:space="preserve"> if Altman wasn’t returned to his position. Labor activists, while noting the threat that OpenAI poses to the labor movement, conceded that </w:t>
      </w:r>
      <w:r>
        <w:rPr>
          <w:rStyle w:val="StyleUnderline"/>
        </w:rPr>
        <w:t>OpenAI’s staff had achieved one of the most significant collective actions yet</w:t>
      </w:r>
      <w:r>
        <w:rPr>
          <w:sz w:val="16"/>
        </w:rPr>
        <w:t xml:space="preserve"> in the tech industry. </w:t>
      </w:r>
    </w:p>
    <w:p w14:paraId="0BD8A3B5" w14:textId="77777777" w:rsidR="00FC013E" w:rsidRDefault="00FC013E" w:rsidP="00FC013E">
      <w:pPr>
        <w:rPr>
          <w:sz w:val="16"/>
        </w:rPr>
      </w:pPr>
      <w:r>
        <w:rPr>
          <w:rStyle w:val="StyleUnderline"/>
          <w:highlight w:val="cyan"/>
        </w:rPr>
        <w:t xml:space="preserve">The </w:t>
      </w:r>
      <w:r>
        <w:rPr>
          <w:rStyle w:val="Emphasis"/>
          <w:highlight w:val="cyan"/>
        </w:rPr>
        <w:t>power</w:t>
      </w:r>
      <w:r>
        <w:rPr>
          <w:rStyle w:val="StyleUnderline"/>
          <w:highlight w:val="cyan"/>
        </w:rPr>
        <w:t xml:space="preserve"> of</w:t>
      </w:r>
      <w:r>
        <w:rPr>
          <w:rStyle w:val="StyleUnderline"/>
        </w:rPr>
        <w:t xml:space="preserve"> organized </w:t>
      </w:r>
      <w:r>
        <w:rPr>
          <w:rStyle w:val="StyleUnderline"/>
          <w:highlight w:val="cyan"/>
        </w:rPr>
        <w:t xml:space="preserve">tech </w:t>
      </w:r>
      <w:r>
        <w:rPr>
          <w:rStyle w:val="Emphasis"/>
          <w:highlight w:val="cyan"/>
        </w:rPr>
        <w:t>workers</w:t>
      </w:r>
      <w:r>
        <w:rPr>
          <w:sz w:val="16"/>
        </w:rPr>
        <w:t xml:space="preserve">, it turns out, </w:t>
      </w:r>
      <w:r>
        <w:rPr>
          <w:rStyle w:val="StyleUnderline"/>
          <w:highlight w:val="cyan"/>
        </w:rPr>
        <w:t>rivals</w:t>
      </w:r>
      <w:r>
        <w:rPr>
          <w:rStyle w:val="StyleUnderline"/>
        </w:rPr>
        <w:t xml:space="preserve"> that of </w:t>
      </w:r>
      <w:r>
        <w:rPr>
          <w:rStyle w:val="StyleUnderline"/>
          <w:highlight w:val="cyan"/>
        </w:rPr>
        <w:t xml:space="preserve">the </w:t>
      </w:r>
      <w:r>
        <w:rPr>
          <w:rStyle w:val="Emphasis"/>
          <w:highlight w:val="cyan"/>
        </w:rPr>
        <w:t>government</w:t>
      </w:r>
      <w:r>
        <w:rPr>
          <w:rStyle w:val="StyleUnderline"/>
        </w:rPr>
        <w:t xml:space="preserve"> when it comes to effecting change</w:t>
      </w:r>
      <w:r>
        <w:rPr>
          <w:sz w:val="16"/>
        </w:rPr>
        <w:t xml:space="preserve"> in Silicon Valley. From </w:t>
      </w:r>
      <w:r>
        <w:rPr>
          <w:rStyle w:val="StyleUnderline"/>
        </w:rPr>
        <w:t xml:space="preserve">ensuring </w:t>
      </w:r>
      <w:r>
        <w:rPr>
          <w:rStyle w:val="Emphasis"/>
        </w:rPr>
        <w:t>AI</w:t>
      </w:r>
      <w:r>
        <w:rPr>
          <w:rStyle w:val="StyleUnderline"/>
        </w:rPr>
        <w:t xml:space="preserve"> is not used in </w:t>
      </w:r>
      <w:r>
        <w:rPr>
          <w:rStyle w:val="Emphasis"/>
        </w:rPr>
        <w:t>warfare</w:t>
      </w:r>
      <w:r>
        <w:rPr>
          <w:rStyle w:val="StyleUnderline"/>
        </w:rPr>
        <w:t xml:space="preserve"> to pushing </w:t>
      </w:r>
      <w:r>
        <w:rPr>
          <w:rStyle w:val="Emphasis"/>
        </w:rPr>
        <w:t>regulation</w:t>
      </w:r>
      <w:r>
        <w:rPr>
          <w:rStyle w:val="StyleUnderline"/>
        </w:rPr>
        <w:t xml:space="preserve"> </w:t>
      </w:r>
      <w:r>
        <w:rPr>
          <w:sz w:val="16"/>
        </w:rPr>
        <w:t xml:space="preserve">requiring transparency of AI-generated content, </w:t>
      </w:r>
      <w:r>
        <w:rPr>
          <w:rStyle w:val="StyleUnderline"/>
          <w:highlight w:val="cyan"/>
        </w:rPr>
        <w:t xml:space="preserve">a </w:t>
      </w:r>
      <w:r>
        <w:rPr>
          <w:rStyle w:val="Emphasis"/>
          <w:highlight w:val="cyan"/>
        </w:rPr>
        <w:t>thriving</w:t>
      </w:r>
      <w:r>
        <w:rPr>
          <w:rStyle w:val="StyleUnderline"/>
        </w:rPr>
        <w:t xml:space="preserve"> Silicon Valley </w:t>
      </w:r>
      <w:r>
        <w:rPr>
          <w:rStyle w:val="StyleUnderline"/>
          <w:highlight w:val="cyan"/>
        </w:rPr>
        <w:t>labor movement</w:t>
      </w:r>
      <w:r>
        <w:rPr>
          <w:rStyle w:val="StyleUnderline"/>
        </w:rPr>
        <w:t xml:space="preserve"> could help </w:t>
      </w:r>
      <w:r>
        <w:rPr>
          <w:rStyle w:val="StyleUnderline"/>
          <w:highlight w:val="cyan"/>
        </w:rPr>
        <w:t>create</w:t>
      </w:r>
      <w:r>
        <w:rPr>
          <w:rStyle w:val="StyleUnderline"/>
        </w:rPr>
        <w:t xml:space="preserve"> the </w:t>
      </w:r>
      <w:r>
        <w:rPr>
          <w:rStyle w:val="Emphasis"/>
          <w:highlight w:val="cyan"/>
        </w:rPr>
        <w:t>guardrails</w:t>
      </w:r>
      <w:r>
        <w:rPr>
          <w:rStyle w:val="StyleUnderline"/>
          <w:highlight w:val="cyan"/>
        </w:rPr>
        <w:t xml:space="preserve"> for Big Tech</w:t>
      </w:r>
      <w:r>
        <w:rPr>
          <w:sz w:val="16"/>
        </w:rPr>
        <w:t xml:space="preserve"> that are desperately needed.</w:t>
      </w:r>
    </w:p>
    <w:p w14:paraId="110D0C42" w14:textId="77777777" w:rsidR="00FC013E" w:rsidRDefault="00FC013E" w:rsidP="00FC013E">
      <w:pPr>
        <w:rPr>
          <w:sz w:val="16"/>
        </w:rPr>
      </w:pPr>
      <w:r>
        <w:rPr>
          <w:sz w:val="16"/>
        </w:rPr>
        <w:t xml:space="preserve">Serving the Public Good Through Collective Bargaining </w:t>
      </w:r>
    </w:p>
    <w:p w14:paraId="3C9BE79D" w14:textId="77777777" w:rsidR="00FC013E" w:rsidRDefault="00FC013E" w:rsidP="00FC013E">
      <w:pPr>
        <w:rPr>
          <w:sz w:val="16"/>
        </w:rPr>
      </w:pPr>
      <w:r>
        <w:rPr>
          <w:sz w:val="16"/>
        </w:rPr>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44114F3F" w14:textId="77777777" w:rsidR="00FC013E" w:rsidRDefault="00FC013E" w:rsidP="00FC013E">
      <w:pPr>
        <w:rPr>
          <w:sz w:val="16"/>
        </w:rPr>
      </w:pPr>
      <w:r>
        <w:rPr>
          <w:sz w:val="16"/>
        </w:rPr>
        <w:t xml:space="preserve">The reality is much starker, especially at a time when the tech industry is leading the nation in job cuts with nearly 40,000 in the month of August alone. But even if tech workers did have it so much better than other industries, there is still good reason to focus resources on organizing tech as much as any other sector. </w:t>
      </w:r>
    </w:p>
    <w:p w14:paraId="6719FC3A" w14:textId="77777777" w:rsidR="00FC013E" w:rsidRDefault="00FC013E" w:rsidP="00FC013E">
      <w:pPr>
        <w:rPr>
          <w:sz w:val="16"/>
        </w:rPr>
      </w:pPr>
      <w:r>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Pr>
          <w:rStyle w:val="StyleUnderline"/>
        </w:rPr>
        <w:t xml:space="preserve">organizing does </w:t>
      </w:r>
      <w:r>
        <w:rPr>
          <w:rStyle w:val="Emphasis"/>
        </w:rPr>
        <w:t>not happen</w:t>
      </w:r>
      <w:r>
        <w:rPr>
          <w:rStyle w:val="StyleUnderline"/>
        </w:rPr>
        <w:t xml:space="preserve"> in a </w:t>
      </w:r>
      <w:r>
        <w:rPr>
          <w:rStyle w:val="Emphasis"/>
        </w:rPr>
        <w:t>vacuum</w:t>
      </w:r>
      <w:r>
        <w:rPr>
          <w:sz w:val="16"/>
        </w:rPr>
        <w:t xml:space="preserve">: The terms that make up </w:t>
      </w:r>
      <w:r>
        <w:rPr>
          <w:rStyle w:val="StyleUnderline"/>
          <w:highlight w:val="cyan"/>
        </w:rPr>
        <w:t xml:space="preserve">the </w:t>
      </w:r>
      <w:r>
        <w:rPr>
          <w:rStyle w:val="Emphasis"/>
          <w:highlight w:val="cyan"/>
        </w:rPr>
        <w:t>CBA</w:t>
      </w:r>
      <w:r>
        <w:rPr>
          <w:rStyle w:val="StyleUnderline"/>
        </w:rPr>
        <w:t xml:space="preserve"> between employers and employees</w:t>
      </w:r>
      <w:r>
        <w:rPr>
          <w:sz w:val="16"/>
        </w:rPr>
        <w:t xml:space="preserve"> often </w:t>
      </w:r>
      <w:r>
        <w:rPr>
          <w:rStyle w:val="StyleUnderline"/>
          <w:highlight w:val="cyan"/>
        </w:rPr>
        <w:t>inform</w:t>
      </w:r>
      <w:r>
        <w:rPr>
          <w:rStyle w:val="StyleUnderline"/>
        </w:rPr>
        <w:t xml:space="preserve"> the CBAs of </w:t>
      </w:r>
      <w:r>
        <w:rPr>
          <w:rStyle w:val="Emphasis"/>
          <w:highlight w:val="cyan"/>
        </w:rPr>
        <w:t>countless other</w:t>
      </w:r>
      <w:r>
        <w:rPr>
          <w:rStyle w:val="StyleUnderline"/>
        </w:rPr>
        <w:t xml:space="preserve"> union</w:t>
      </w:r>
      <w:r>
        <w:rPr>
          <w:rStyle w:val="Emphasis"/>
          <w:highlight w:val="cyan"/>
        </w:rPr>
        <w:t>s</w:t>
      </w:r>
      <w:r>
        <w:rPr>
          <w:rStyle w:val="StyleUnderline"/>
        </w:rPr>
        <w:t xml:space="preserve"> down the line. </w:t>
      </w:r>
      <w:r>
        <w:rPr>
          <w:rStyle w:val="StyleUnderline"/>
          <w:highlight w:val="cyan"/>
        </w:rPr>
        <w:t>And</w:t>
      </w:r>
      <w:r>
        <w:rPr>
          <w:rStyle w:val="StyleUnderline"/>
        </w:rPr>
        <w:t>, frequently</w:t>
      </w:r>
      <w:r>
        <w:rPr>
          <w:sz w:val="16"/>
        </w:rPr>
        <w:t xml:space="preserve">, important terms will </w:t>
      </w:r>
      <w:r>
        <w:rPr>
          <w:rStyle w:val="StyleUnderline"/>
          <w:highlight w:val="cyan"/>
        </w:rPr>
        <w:t>set</w:t>
      </w:r>
      <w:r>
        <w:rPr>
          <w:rStyle w:val="StyleUnderline"/>
        </w:rPr>
        <w:t xml:space="preserve"> a new </w:t>
      </w:r>
      <w:r>
        <w:rPr>
          <w:rStyle w:val="Emphasis"/>
          <w:highlight w:val="cyan"/>
        </w:rPr>
        <w:t>precedent</w:t>
      </w:r>
      <w:r>
        <w:rPr>
          <w:sz w:val="16"/>
        </w:rPr>
        <w:t>—until even the workers without unions or CBAs are enjoying a 40-hour work week, a two-day weekend, employer contributions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6AEE1CD4" w14:textId="77777777" w:rsidR="00FC013E" w:rsidRDefault="00FC013E" w:rsidP="00FC013E">
      <w:pPr>
        <w:rPr>
          <w:sz w:val="16"/>
        </w:rPr>
      </w:pPr>
      <w:r>
        <w:rPr>
          <w:sz w:val="16"/>
        </w:rPr>
        <w:t>Indeed, the benefits of collective action extend beyond the workers themselves. While traditionally we think of unions as endeavors to improve wages, hours, and working conditions, increasingly organized labor is using its power to help society. A movement called Bargaining for the Common Good encourages unions, community groups, and racial justice organizations to work together to drive change beyond the workplace. Unions affiliated with the Bargaining for the Common Good network have proposed and—in some cases—successfully negotiated provisions in their CBAs concerning racial justice, climate justice, immigration, economic inequality, housing, and more.</w:t>
      </w:r>
    </w:p>
    <w:p w14:paraId="4BD4D019" w14:textId="77777777" w:rsidR="00FC013E" w:rsidRDefault="00FC013E" w:rsidP="00FC013E">
      <w:pPr>
        <w:rPr>
          <w:sz w:val="16"/>
        </w:rPr>
      </w:pPr>
      <w:r>
        <w:rPr>
          <w:rStyle w:val="StyleUnderline"/>
        </w:rPr>
        <w:t xml:space="preserve">Organized tech workers can be a </w:t>
      </w:r>
      <w:r>
        <w:rPr>
          <w:rStyle w:val="Emphasis"/>
        </w:rPr>
        <w:t>powerful force</w:t>
      </w:r>
      <w:r>
        <w:rPr>
          <w:rStyle w:val="StyleUnderline"/>
        </w:rPr>
        <w:t xml:space="preserve"> for social </w:t>
      </w:r>
      <w:r>
        <w:rPr>
          <w:rStyle w:val="Emphasis"/>
        </w:rPr>
        <w:t>good</w:t>
      </w:r>
      <w:r>
        <w:rPr>
          <w:sz w:val="16"/>
        </w:rPr>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Pr>
          <w:rStyle w:val="StyleUnderline"/>
        </w:rPr>
        <w:t xml:space="preserve">unionized </w:t>
      </w:r>
      <w:r>
        <w:rPr>
          <w:rStyle w:val="Emphasis"/>
          <w:highlight w:val="cyan"/>
        </w:rPr>
        <w:t>workers</w:t>
      </w:r>
      <w:r>
        <w:rPr>
          <w:rStyle w:val="StyleUnderline"/>
        </w:rPr>
        <w:t xml:space="preserve"> at Big Tech companies may </w:t>
      </w:r>
      <w:r>
        <w:rPr>
          <w:rStyle w:val="StyleUnderline"/>
          <w:highlight w:val="cyan"/>
        </w:rPr>
        <w:t xml:space="preserve">have the </w:t>
      </w:r>
      <w:r>
        <w:rPr>
          <w:rStyle w:val="Emphasis"/>
          <w:highlight w:val="cyan"/>
        </w:rPr>
        <w:t>best shot</w:t>
      </w:r>
      <w:r>
        <w:rPr>
          <w:rStyle w:val="StyleUnderline"/>
        </w:rPr>
        <w:t xml:space="preserve"> at </w:t>
      </w:r>
      <w:r>
        <w:rPr>
          <w:rStyle w:val="Emphasis"/>
        </w:rPr>
        <w:t>shaping</w:t>
      </w:r>
      <w:r>
        <w:rPr>
          <w:rStyle w:val="StyleUnderline"/>
        </w:rPr>
        <w:t xml:space="preserve"> the directions these </w:t>
      </w:r>
      <w:r>
        <w:rPr>
          <w:rStyle w:val="Emphasis"/>
        </w:rPr>
        <w:t>companies</w:t>
      </w:r>
      <w:r>
        <w:rPr>
          <w:rStyle w:val="StyleUnderline"/>
        </w:rPr>
        <w:t xml:space="preserve"> take</w:t>
      </w:r>
      <w:r>
        <w:rPr>
          <w:sz w:val="16"/>
        </w:rPr>
        <w:t xml:space="preserve"> for the social and technological good.</w:t>
      </w:r>
    </w:p>
    <w:p w14:paraId="3E403C41" w14:textId="77777777" w:rsidR="00FC013E" w:rsidRDefault="00FC013E" w:rsidP="00FC013E">
      <w:pPr>
        <w:rPr>
          <w:sz w:val="16"/>
        </w:rPr>
      </w:pPr>
      <w:r>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4154560A" w14:textId="77777777" w:rsidR="00FC013E" w:rsidRDefault="00FC013E" w:rsidP="00FC013E">
      <w:pPr>
        <w:rPr>
          <w:sz w:val="16"/>
        </w:rPr>
      </w:pPr>
      <w:r>
        <w:rPr>
          <w:sz w:val="16"/>
        </w:rPr>
        <w:t xml:space="preserve">Within the tech ecosystem, we have already seen what organized tech workers can do. Sam Altman and OpenAI aside, </w:t>
      </w:r>
      <w:r>
        <w:rPr>
          <w:rStyle w:val="StyleUnderline"/>
          <w:highlight w:val="cyan"/>
        </w:rPr>
        <w:t>workers</w:t>
      </w:r>
      <w:r>
        <w:rPr>
          <w:rStyle w:val="StyleUnderline"/>
        </w:rPr>
        <w:t xml:space="preserve"> at</w:t>
      </w:r>
      <w:r>
        <w:rPr>
          <w:sz w:val="16"/>
        </w:rPr>
        <w:t xml:space="preserve"> Google parent company </w:t>
      </w:r>
      <w:r>
        <w:rPr>
          <w:rStyle w:val="StyleUnderline"/>
        </w:rPr>
        <w:t xml:space="preserve">Alphabet have </w:t>
      </w:r>
      <w:r>
        <w:rPr>
          <w:rStyle w:val="StyleUnderline"/>
          <w:highlight w:val="cyan"/>
        </w:rPr>
        <w:t>organized</w:t>
      </w:r>
      <w:r>
        <w:rPr>
          <w:rStyle w:val="StyleUnderline"/>
        </w:rPr>
        <w:t xml:space="preserve"> several times </w:t>
      </w:r>
      <w:r>
        <w:rPr>
          <w:rStyle w:val="StyleUnderline"/>
          <w:highlight w:val="cyan"/>
        </w:rPr>
        <w:t>to influence</w:t>
      </w:r>
      <w:r>
        <w:rPr>
          <w:rStyle w:val="StyleUnderline"/>
        </w:rPr>
        <w:t xml:space="preserve"> their employer’s large-scale </w:t>
      </w:r>
      <w:r>
        <w:rPr>
          <w:rStyle w:val="Emphasis"/>
          <w:highlight w:val="cyan"/>
        </w:rPr>
        <w:t>business</w:t>
      </w:r>
      <w:r>
        <w:rPr>
          <w:rStyle w:val="StyleUnderline"/>
          <w:highlight w:val="cyan"/>
        </w:rPr>
        <w:t xml:space="preserve"> decisions</w:t>
      </w:r>
      <w:r>
        <w:rPr>
          <w:sz w:val="16"/>
        </w:rPr>
        <w:t xml:space="preserve">. Before unionizing as the Alphabet Workers Union (AWU) in 2021, workers at Google organized on several occasions to influence the company’s decision-making on ethical grounds, most notably </w:t>
      </w:r>
      <w:r>
        <w:rPr>
          <w:rStyle w:val="StyleUnderline"/>
        </w:rPr>
        <w:t>in 2018</w:t>
      </w:r>
      <w:r>
        <w:rPr>
          <w:sz w:val="16"/>
        </w:rPr>
        <w:t xml:space="preserve"> when </w:t>
      </w:r>
      <w:r>
        <w:rPr>
          <w:rStyle w:val="StyleUnderline"/>
        </w:rPr>
        <w:t xml:space="preserve">they </w:t>
      </w:r>
      <w:r>
        <w:rPr>
          <w:rStyle w:val="Emphasis"/>
        </w:rPr>
        <w:t>successfully</w:t>
      </w:r>
      <w:r>
        <w:rPr>
          <w:rStyle w:val="StyleUnderline"/>
        </w:rPr>
        <w:t xml:space="preserve"> petitioned the company </w:t>
      </w:r>
      <w:r>
        <w:rPr>
          <w:rStyle w:val="Emphasis"/>
        </w:rPr>
        <w:t>not to renew</w:t>
      </w:r>
      <w:r>
        <w:rPr>
          <w:rStyle w:val="StyleUnderline"/>
        </w:rPr>
        <w:t xml:space="preserve"> a contract with the </w:t>
      </w:r>
      <w:r>
        <w:rPr>
          <w:rStyle w:val="Emphasis"/>
        </w:rPr>
        <w:t>D</w:t>
      </w:r>
      <w:r>
        <w:rPr>
          <w:rStyle w:val="StyleUnderline"/>
        </w:rPr>
        <w:t xml:space="preserve">epartment </w:t>
      </w:r>
      <w:r>
        <w:rPr>
          <w:rStyle w:val="Emphasis"/>
        </w:rPr>
        <w:t>o</w:t>
      </w:r>
      <w:r>
        <w:rPr>
          <w:rStyle w:val="StyleUnderline"/>
        </w:rPr>
        <w:t xml:space="preserve">f </w:t>
      </w:r>
      <w:r>
        <w:rPr>
          <w:rStyle w:val="Emphasis"/>
        </w:rPr>
        <w:t>D</w:t>
      </w:r>
      <w:r>
        <w:rPr>
          <w:rStyle w:val="StyleUnderline"/>
        </w:rPr>
        <w:t>efense that would</w:t>
      </w:r>
      <w:r>
        <w:rPr>
          <w:sz w:val="16"/>
        </w:rPr>
        <w:t xml:space="preserve"> have forced workers to </w:t>
      </w:r>
      <w:r>
        <w:rPr>
          <w:rStyle w:val="StyleUnderline"/>
        </w:rPr>
        <w:t xml:space="preserve">develop AI for use in </w:t>
      </w:r>
      <w:r>
        <w:rPr>
          <w:rStyle w:val="Emphasis"/>
        </w:rPr>
        <w:t>warfare</w:t>
      </w:r>
      <w:r>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5B75A1F6" w14:textId="77777777" w:rsidR="00FC013E" w:rsidRDefault="00FC013E" w:rsidP="00FC013E">
      <w:pPr>
        <w:rPr>
          <w:sz w:val="16"/>
        </w:rPr>
      </w:pPr>
      <w:r>
        <w:rPr>
          <w:sz w:val="16"/>
        </w:rPr>
        <w:t xml:space="preserve">AWU’s mission statement focuses on holding Alphabet accountable to its workforce not only in providing a safe and egalitarian workplace for all but also in respecting its workers’ human rights values and concerns as Alphabet navigates its role in a digital world. AWU </w:t>
      </w:r>
      <w:r>
        <w:rPr>
          <w:rStyle w:val="StyleUnderline"/>
          <w:highlight w:val="cyan"/>
        </w:rPr>
        <w:t>workers</w:t>
      </w:r>
      <w:r>
        <w:rPr>
          <w:rStyle w:val="StyleUnderline"/>
        </w:rPr>
        <w:t xml:space="preserve"> are </w:t>
      </w:r>
      <w:r>
        <w:rPr>
          <w:rStyle w:val="Emphasis"/>
        </w:rPr>
        <w:t>seek</w:t>
      </w:r>
      <w:r>
        <w:rPr>
          <w:rStyle w:val="StyleUnderline"/>
        </w:rPr>
        <w:t xml:space="preserve">ing a </w:t>
      </w:r>
      <w:r>
        <w:rPr>
          <w:rStyle w:val="Emphasis"/>
        </w:rPr>
        <w:t>seat</w:t>
      </w:r>
      <w:r>
        <w:rPr>
          <w:rStyle w:val="StyleUnderline"/>
        </w:rPr>
        <w:t xml:space="preserve"> at the table</w:t>
      </w:r>
      <w:r>
        <w:rPr>
          <w:sz w:val="16"/>
        </w:rPr>
        <w:t xml:space="preserve"> not just when the discussion surrounds their own salaries and working conditions but also </w:t>
      </w:r>
      <w:r>
        <w:rPr>
          <w:rStyle w:val="StyleUnderline"/>
        </w:rPr>
        <w:t xml:space="preserve">when it </w:t>
      </w:r>
      <w:r>
        <w:rPr>
          <w:rStyle w:val="Emphasis"/>
          <w:highlight w:val="cyan"/>
        </w:rPr>
        <w:t>consider</w:t>
      </w:r>
      <w:r>
        <w:rPr>
          <w:rStyle w:val="StyleUnderline"/>
        </w:rPr>
        <w:t xml:space="preserve">s what </w:t>
      </w:r>
      <w:r>
        <w:rPr>
          <w:rStyle w:val="Emphasis"/>
          <w:highlight w:val="cyan"/>
        </w:rPr>
        <w:t>projects</w:t>
      </w:r>
      <w:r>
        <w:rPr>
          <w:rStyle w:val="StyleUnderline"/>
        </w:rPr>
        <w:t xml:space="preserve"> Alphabet will take on, what </w:t>
      </w:r>
      <w:r>
        <w:rPr>
          <w:rStyle w:val="Emphasis"/>
          <w:highlight w:val="cyan"/>
        </w:rPr>
        <w:t>governments</w:t>
      </w:r>
      <w:r>
        <w:rPr>
          <w:rStyle w:val="StyleUnderline"/>
        </w:rPr>
        <w:t xml:space="preserve"> Alphabet will work with, what </w:t>
      </w:r>
      <w:r>
        <w:rPr>
          <w:rStyle w:val="Emphasis"/>
        </w:rPr>
        <w:t>products</w:t>
      </w:r>
      <w:r>
        <w:rPr>
          <w:rStyle w:val="StyleUnderline"/>
        </w:rPr>
        <w:t xml:space="preserve"> Alphabet will produce, </w:t>
      </w:r>
      <w:r>
        <w:rPr>
          <w:rStyle w:val="StyleUnderline"/>
          <w:highlight w:val="cyan"/>
        </w:rPr>
        <w:t>and more</w:t>
      </w:r>
      <w:r>
        <w:rPr>
          <w:sz w:val="16"/>
        </w:rPr>
        <w:t>.</w:t>
      </w:r>
    </w:p>
    <w:p w14:paraId="4AD33C86" w14:textId="77777777" w:rsidR="00FC013E" w:rsidRDefault="00FC013E" w:rsidP="00FC013E">
      <w:pPr>
        <w:rPr>
          <w:sz w:val="16"/>
        </w:rPr>
      </w:pPr>
      <w:r>
        <w:rPr>
          <w:sz w:val="16"/>
        </w:rPr>
        <w:t>Regulating Big Tech Through Big Tech Unions</w:t>
      </w:r>
    </w:p>
    <w:p w14:paraId="24C5B893" w14:textId="77777777" w:rsidR="00FC013E" w:rsidRDefault="00FC013E" w:rsidP="00FC013E">
      <w:pPr>
        <w:rPr>
          <w:sz w:val="16"/>
        </w:rPr>
      </w:pPr>
      <w:r>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5046955A" w14:textId="77777777" w:rsidR="00FC013E" w:rsidRDefault="00FC013E" w:rsidP="00FC013E">
      <w:pPr>
        <w:rPr>
          <w:sz w:val="16"/>
        </w:rPr>
      </w:pPr>
      <w:r>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3EDC6F25" w14:textId="77777777" w:rsidR="00FC013E" w:rsidRDefault="00FC013E" w:rsidP="00FC013E">
      <w:pPr>
        <w:rPr>
          <w:sz w:val="16"/>
        </w:rPr>
      </w:pPr>
      <w:r>
        <w:rPr>
          <w:sz w:val="16"/>
        </w:rPr>
        <w:t xml:space="preserve">AWU and other tech worker unions could be the check on Big Tech’s AI avalanche that American lawmakers and regulators have struggled to create. </w:t>
      </w:r>
      <w:r>
        <w:rPr>
          <w:rStyle w:val="StyleUnderline"/>
        </w:rPr>
        <w:t xml:space="preserve">In addition to </w:t>
      </w:r>
      <w:r>
        <w:rPr>
          <w:rStyle w:val="Emphasis"/>
        </w:rPr>
        <w:t>influencing</w:t>
      </w:r>
      <w:r>
        <w:rPr>
          <w:rStyle w:val="StyleUnderline"/>
        </w:rPr>
        <w:t xml:space="preserve"> Big Tech to make </w:t>
      </w:r>
      <w:r>
        <w:rPr>
          <w:rStyle w:val="Emphasis"/>
        </w:rPr>
        <w:t>changes</w:t>
      </w:r>
      <w:r>
        <w:rPr>
          <w:sz w:val="16"/>
        </w:rPr>
        <w:t xml:space="preserve"> like those outlined in the regulation on political advertising and the AI Act </w:t>
      </w:r>
      <w:r>
        <w:rPr>
          <w:rStyle w:val="StyleUnderline"/>
        </w:rPr>
        <w:t xml:space="preserve">from the </w:t>
      </w:r>
      <w:r>
        <w:rPr>
          <w:rStyle w:val="Emphasis"/>
        </w:rPr>
        <w:t>inside</w:t>
      </w:r>
      <w:r>
        <w:rPr>
          <w:rStyle w:val="StyleUnderline"/>
        </w:rPr>
        <w:t xml:space="preserve">, tech </w:t>
      </w:r>
      <w:r>
        <w:rPr>
          <w:rStyle w:val="StyleUnderline"/>
          <w:highlight w:val="cyan"/>
        </w:rPr>
        <w:t>workers can go</w:t>
      </w:r>
      <w:r>
        <w:rPr>
          <w:rStyle w:val="StyleUnderline"/>
        </w:rPr>
        <w:t xml:space="preserve"> a step </w:t>
      </w:r>
      <w:r>
        <w:rPr>
          <w:rStyle w:val="StyleUnderline"/>
          <w:highlight w:val="cyan"/>
        </w:rPr>
        <w:t xml:space="preserve">further by </w:t>
      </w:r>
      <w:r>
        <w:rPr>
          <w:rStyle w:val="Emphasis"/>
          <w:highlight w:val="cyan"/>
        </w:rPr>
        <w:t>influencing</w:t>
      </w:r>
      <w:r>
        <w:rPr>
          <w:rStyle w:val="StyleUnderline"/>
        </w:rPr>
        <w:t xml:space="preserve"> the </w:t>
      </w:r>
      <w:r>
        <w:rPr>
          <w:rStyle w:val="Emphasis"/>
          <w:highlight w:val="cyan"/>
        </w:rPr>
        <w:t>tech</w:t>
      </w:r>
      <w:r>
        <w:rPr>
          <w:rStyle w:val="StyleUnderline"/>
        </w:rPr>
        <w:t>nology itself</w:t>
      </w:r>
      <w:r>
        <w:rPr>
          <w:sz w:val="16"/>
        </w:rPr>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29A0A2ED" w14:textId="77777777" w:rsidR="00FC013E" w:rsidRDefault="00FC013E" w:rsidP="00FC013E">
      <w:pPr>
        <w:rPr>
          <w:sz w:val="16"/>
        </w:rPr>
      </w:pPr>
      <w:r>
        <w:rPr>
          <w:rStyle w:val="StyleUnderline"/>
        </w:rPr>
        <w:t xml:space="preserve">For this approach </w:t>
      </w:r>
      <w:r>
        <w:rPr>
          <w:rStyle w:val="StyleUnderline"/>
          <w:highlight w:val="cyan"/>
        </w:rPr>
        <w:t xml:space="preserve">to be </w:t>
      </w:r>
      <w:r>
        <w:rPr>
          <w:rStyle w:val="Emphasis"/>
          <w:highlight w:val="cyan"/>
        </w:rPr>
        <w:t>successful</w:t>
      </w:r>
      <w:r>
        <w:rPr>
          <w:sz w:val="16"/>
        </w:rPr>
        <w:t xml:space="preserve">, however, </w:t>
      </w:r>
      <w:r>
        <w:rPr>
          <w:rStyle w:val="StyleUnderline"/>
        </w:rPr>
        <w:t xml:space="preserve">companies </w:t>
      </w:r>
      <w:r>
        <w:rPr>
          <w:rStyle w:val="Emphasis"/>
        </w:rPr>
        <w:t>across</w:t>
      </w:r>
      <w:r>
        <w:rPr>
          <w:rStyle w:val="StyleUnderline"/>
        </w:rPr>
        <w:t xml:space="preserve"> </w:t>
      </w:r>
      <w:r>
        <w:rPr>
          <w:rStyle w:val="StyleUnderline"/>
          <w:highlight w:val="cyan"/>
        </w:rPr>
        <w:t>Silicon Valley</w:t>
      </w:r>
      <w:r>
        <w:rPr>
          <w:rStyle w:val="StyleUnderline"/>
        </w:rPr>
        <w:t xml:space="preserve"> would </w:t>
      </w:r>
      <w:r>
        <w:rPr>
          <w:rStyle w:val="StyleUnderline"/>
          <w:highlight w:val="cyan"/>
        </w:rPr>
        <w:t>have to</w:t>
      </w:r>
      <w:r>
        <w:rPr>
          <w:rStyle w:val="StyleUnderline"/>
        </w:rPr>
        <w:t xml:space="preserve"> work together to </w:t>
      </w:r>
      <w:r>
        <w:rPr>
          <w:rStyle w:val="StyleUnderline"/>
          <w:highlight w:val="cyan"/>
        </w:rPr>
        <w:t xml:space="preserve">agree on </w:t>
      </w:r>
      <w:r>
        <w:rPr>
          <w:rStyle w:val="Emphasis"/>
          <w:highlight w:val="cyan"/>
        </w:rPr>
        <w:t>common practices</w:t>
      </w:r>
      <w:r>
        <w:rPr>
          <w:sz w:val="16"/>
        </w:rPr>
        <w:t xml:space="preserve"> for implementing these watermarks across all genAI platforms. </w:t>
      </w:r>
      <w:r>
        <w:rPr>
          <w:rStyle w:val="StyleUnderline"/>
          <w:highlight w:val="cyan"/>
        </w:rPr>
        <w:t xml:space="preserve">Tech unions are </w:t>
      </w:r>
      <w:r>
        <w:rPr>
          <w:rStyle w:val="Emphasis"/>
          <w:highlight w:val="cyan"/>
        </w:rPr>
        <w:t>ideal</w:t>
      </w:r>
      <w:r>
        <w:rPr>
          <w:rStyle w:val="StyleUnderline"/>
        </w:rPr>
        <w:t>ly positioned to lead this effort</w:t>
      </w:r>
      <w:r>
        <w:rPr>
          <w:sz w:val="16"/>
        </w:rPr>
        <w:t xml:space="preserve">: Communicating and </w:t>
      </w:r>
      <w:r>
        <w:rPr>
          <w:rStyle w:val="Emphasis"/>
          <w:highlight w:val="cyan"/>
        </w:rPr>
        <w:t>coordinating</w:t>
      </w:r>
      <w:r>
        <w:rPr>
          <w:sz w:val="16"/>
        </w:rPr>
        <w:t xml:space="preserve"> with workers </w:t>
      </w:r>
      <w:r>
        <w:rPr>
          <w:rStyle w:val="Emphasis"/>
          <w:highlight w:val="cyan"/>
        </w:rPr>
        <w:t>across</w:t>
      </w:r>
      <w:r>
        <w:rPr>
          <w:rStyle w:val="StyleUnderline"/>
          <w:highlight w:val="cyan"/>
        </w:rPr>
        <w:t xml:space="preserve"> companies</w:t>
      </w:r>
      <w:r>
        <w:rPr>
          <w:rStyle w:val="StyleUnderline"/>
        </w:rPr>
        <w:t xml:space="preserve"> to establish industry best practices is </w:t>
      </w:r>
      <w:r>
        <w:rPr>
          <w:rStyle w:val="Emphasis"/>
        </w:rPr>
        <w:t>precisely</w:t>
      </w:r>
      <w:r>
        <w:rPr>
          <w:rStyle w:val="StyleUnderline"/>
        </w:rPr>
        <w:t xml:space="preserve"> what unions are </w:t>
      </w:r>
      <w:r>
        <w:rPr>
          <w:rStyle w:val="Emphasis"/>
        </w:rPr>
        <w:t>designed</w:t>
      </w:r>
      <w:r>
        <w:rPr>
          <w:rStyle w:val="StyleUnderline"/>
        </w:rPr>
        <w:t xml:space="preserve"> to do</w:t>
      </w:r>
      <w:r>
        <w:rPr>
          <w:sz w:val="16"/>
        </w:rPr>
        <w:t xml:space="preserve">. In fact, it is what unions have excelled at doing for a century—the proof, again, is in OSHA, the FLSA, the FMLA, the NLRA, and beyond. </w:t>
      </w:r>
      <w:r>
        <w:rPr>
          <w:rStyle w:val="StyleUnderline"/>
        </w:rPr>
        <w:t xml:space="preserve">We </w:t>
      </w:r>
      <w:r>
        <w:rPr>
          <w:rStyle w:val="Emphasis"/>
        </w:rPr>
        <w:t>need</w:t>
      </w:r>
      <w:r>
        <w:rPr>
          <w:rStyle w:val="StyleUnderline"/>
        </w:rPr>
        <w:t xml:space="preserve"> the voices of </w:t>
      </w:r>
      <w:r>
        <w:rPr>
          <w:rStyle w:val="Emphasis"/>
        </w:rPr>
        <w:t>tech workers</w:t>
      </w:r>
      <w:r>
        <w:rPr>
          <w:rStyle w:val="StyleUnderline"/>
        </w:rPr>
        <w:t xml:space="preserve"> if we’re going to address these dangers properly</w:t>
      </w:r>
      <w:r>
        <w:rPr>
          <w:sz w:val="16"/>
        </w:rPr>
        <w:t xml:space="preserve">, and </w:t>
      </w:r>
      <w:r>
        <w:rPr>
          <w:rStyle w:val="StyleUnderline"/>
        </w:rPr>
        <w:t xml:space="preserve">organized labor </w:t>
      </w:r>
      <w:r>
        <w:rPr>
          <w:rStyle w:val="Emphasis"/>
        </w:rPr>
        <w:t>excels</w:t>
      </w:r>
      <w:r>
        <w:rPr>
          <w:rStyle w:val="StyleUnderline"/>
        </w:rPr>
        <w:t xml:space="preserve"> at getting workers’ </w:t>
      </w:r>
      <w:r>
        <w:rPr>
          <w:rStyle w:val="Emphasis"/>
        </w:rPr>
        <w:t>voices</w:t>
      </w:r>
      <w:r>
        <w:rPr>
          <w:rStyle w:val="StyleUnderline"/>
        </w:rPr>
        <w:t xml:space="preserve"> at the table</w:t>
      </w:r>
      <w:r>
        <w:rPr>
          <w:sz w:val="16"/>
        </w:rPr>
        <w:t xml:space="preserve"> to effect large-scale change. </w:t>
      </w:r>
    </w:p>
    <w:p w14:paraId="129738B0" w14:textId="77777777" w:rsidR="00FC013E" w:rsidRDefault="00FC013E" w:rsidP="00FC013E">
      <w:pPr>
        <w:rPr>
          <w:sz w:val="16"/>
        </w:rPr>
      </w:pPr>
      <w:r>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4E668291" w14:textId="77777777" w:rsidR="00FC013E" w:rsidRDefault="00FC013E" w:rsidP="00FC013E">
      <w:pPr>
        <w:rPr>
          <w:sz w:val="16"/>
        </w:rPr>
      </w:pPr>
      <w:r>
        <w:rPr>
          <w:sz w:val="16"/>
        </w:rPr>
        <w:t xml:space="preserve">If users want comprehensive federal data privacy law, regulations on genAI, and accountability in Big Tech, then </w:t>
      </w:r>
      <w:r>
        <w:rPr>
          <w:rStyle w:val="Emphasis"/>
          <w:highlight w:val="cyan"/>
        </w:rPr>
        <w:t>union</w:t>
      </w:r>
      <w:r>
        <w:rPr>
          <w:rStyle w:val="StyleUnderline"/>
        </w:rPr>
        <w:t>ized tech worker</w:t>
      </w:r>
      <w:r>
        <w:rPr>
          <w:rStyle w:val="Emphasis"/>
          <w:highlight w:val="cyan"/>
        </w:rPr>
        <w:t>s</w:t>
      </w:r>
      <w:r>
        <w:rPr>
          <w:rStyle w:val="StyleUnderline"/>
          <w:highlight w:val="cyan"/>
        </w:rPr>
        <w:t xml:space="preserve"> are </w:t>
      </w:r>
      <w:r>
        <w:rPr>
          <w:rStyle w:val="Emphasis"/>
          <w:highlight w:val="cyan"/>
        </w:rPr>
        <w:t>key</w:t>
      </w:r>
      <w:r>
        <w:rPr>
          <w:rStyle w:val="StyleUnderline"/>
        </w:rPr>
        <w:t xml:space="preserve">. The </w:t>
      </w:r>
      <w:r>
        <w:rPr>
          <w:rStyle w:val="Emphasis"/>
          <w:highlight w:val="cyan"/>
        </w:rPr>
        <w:t>NLRA</w:t>
      </w:r>
      <w:r>
        <w:rPr>
          <w:rStyle w:val="StyleUnderline"/>
          <w:highlight w:val="cyan"/>
        </w:rPr>
        <w:t xml:space="preserve"> gives</w:t>
      </w:r>
      <w:r>
        <w:rPr>
          <w:rStyle w:val="StyleUnderline"/>
        </w:rPr>
        <w:t xml:space="preserve"> workers a </w:t>
      </w:r>
      <w:r>
        <w:rPr>
          <w:rStyle w:val="Emphasis"/>
          <w:highlight w:val="cyan"/>
        </w:rPr>
        <w:t>unique</w:t>
      </w:r>
      <w:r>
        <w:rPr>
          <w:rStyle w:val="Emphasis"/>
        </w:rPr>
        <w:t xml:space="preserve"> iota</w:t>
      </w:r>
      <w:r>
        <w:rPr>
          <w:rStyle w:val="StyleUnderline"/>
        </w:rPr>
        <w:t xml:space="preserve"> of </w:t>
      </w:r>
      <w:r>
        <w:rPr>
          <w:rStyle w:val="StyleUnderline"/>
          <w:highlight w:val="cyan"/>
        </w:rPr>
        <w:t>influence</w:t>
      </w:r>
      <w:r>
        <w:rPr>
          <w:rStyle w:val="StyleUnderline"/>
        </w:rPr>
        <w:t xml:space="preserve"> over their employers</w:t>
      </w:r>
      <w:r>
        <w:rPr>
          <w:sz w:val="16"/>
        </w:rPr>
        <w:t>. And when your employer is a Silicon Valley behemoth like Meta, Alphabet, or X, a little bit of influence can go a long way.</w:t>
      </w:r>
    </w:p>
    <w:p w14:paraId="4DABCB38" w14:textId="77777777" w:rsidR="00FC013E" w:rsidRPr="000D44D3" w:rsidRDefault="00FC013E" w:rsidP="00FC013E">
      <w:pPr>
        <w:pStyle w:val="Heading4"/>
        <w:rPr>
          <w:b w:val="0"/>
          <w:bCs/>
        </w:rPr>
      </w:pPr>
      <w:r>
        <w:t>Extinction.</w:t>
      </w:r>
    </w:p>
    <w:p w14:paraId="529FF551" w14:textId="77777777" w:rsidR="00FC013E" w:rsidRPr="000D44D3" w:rsidRDefault="00FC013E" w:rsidP="00FC013E">
      <w:pPr>
        <w:pStyle w:val="Undertag"/>
      </w:pPr>
      <w:r>
        <w:t>--Not a double turn with AI impact! Our i/l to AGI is corporate mismanagement, which aligns with this, and the article title is not to be taken literally based on its contents.</w:t>
      </w:r>
    </w:p>
    <w:p w14:paraId="5D92F353" w14:textId="77777777" w:rsidR="00FC013E" w:rsidRDefault="00FC013E" w:rsidP="00FC013E">
      <w:r w:rsidRPr="00FA188D">
        <w:rPr>
          <w:rStyle w:val="Style13ptBold"/>
        </w:rPr>
        <w:t>Ongweso 23</w:t>
      </w:r>
      <w:r>
        <w:t xml:space="preserve"> [Edward Ongweso (Senior researcher, Security in Context), 6-7-2023, "AI Doesn't Pose an Existential Risk-but Silicon Valley Does," The Nation, thenation.com/article/economy/artificial-intelligence-silicon-valley/#:~:text=It's%20Silicon%20Valley%20and%20its,for%20the%20public%20to%20object, njn]</w:t>
      </w:r>
    </w:p>
    <w:p w14:paraId="698D9B41" w14:textId="77777777" w:rsidR="00FC013E" w:rsidRPr="00FA188D" w:rsidRDefault="00FC013E" w:rsidP="00FC013E">
      <w:pPr>
        <w:rPr>
          <w:rStyle w:val="StyleUnderline"/>
        </w:rPr>
      </w:pPr>
      <w:r w:rsidRPr="00FA188D">
        <w:rPr>
          <w:sz w:val="16"/>
        </w:rPr>
        <w:t xml:space="preserve">No, </w:t>
      </w:r>
      <w:r w:rsidRPr="00FA188D">
        <w:rPr>
          <w:rStyle w:val="StyleUnderline"/>
          <w:highlight w:val="cyan"/>
        </w:rPr>
        <w:t>the</w:t>
      </w:r>
      <w:r w:rsidRPr="00FA188D">
        <w:rPr>
          <w:rStyle w:val="StyleUnderline"/>
        </w:rPr>
        <w:t xml:space="preserve"> real </w:t>
      </w:r>
      <w:r w:rsidRPr="00FA188D">
        <w:rPr>
          <w:rStyle w:val="Emphasis"/>
          <w:highlight w:val="cyan"/>
        </w:rPr>
        <w:t>threat</w:t>
      </w:r>
      <w:r w:rsidRPr="00FA188D">
        <w:rPr>
          <w:rStyle w:val="StyleUnderline"/>
          <w:highlight w:val="cyan"/>
        </w:rPr>
        <w:t xml:space="preserve"> is</w:t>
      </w:r>
      <w:r w:rsidRPr="00FA188D">
        <w:rPr>
          <w:rStyle w:val="StyleUnderline"/>
        </w:rPr>
        <w:t xml:space="preserve"> the </w:t>
      </w:r>
      <w:r w:rsidRPr="000D44D3">
        <w:rPr>
          <w:rStyle w:val="Emphasis"/>
          <w:highlight w:val="cyan"/>
        </w:rPr>
        <w:t>industry</w:t>
      </w:r>
      <w:r w:rsidRPr="000D44D3">
        <w:rPr>
          <w:rStyle w:val="StyleUnderline"/>
          <w:highlight w:val="cyan"/>
        </w:rPr>
        <w:t xml:space="preserve"> that controls</w:t>
      </w:r>
      <w:r w:rsidRPr="00FA188D">
        <w:rPr>
          <w:rStyle w:val="StyleUnderline"/>
        </w:rPr>
        <w:t xml:space="preserve"> our </w:t>
      </w:r>
      <w:r w:rsidRPr="000D44D3">
        <w:rPr>
          <w:rStyle w:val="Emphasis"/>
          <w:highlight w:val="cyan"/>
        </w:rPr>
        <w:t>tech</w:t>
      </w:r>
      <w:r w:rsidRPr="000D44D3">
        <w:rPr>
          <w:rStyle w:val="StyleUnderline"/>
        </w:rPr>
        <w:t>nology</w:t>
      </w:r>
      <w:r w:rsidRPr="00FA188D">
        <w:rPr>
          <w:rStyle w:val="StyleUnderline"/>
        </w:rPr>
        <w:t xml:space="preserve"> ecosystem and </w:t>
      </w:r>
      <w:r w:rsidRPr="00381A6F">
        <w:rPr>
          <w:rStyle w:val="Emphasis"/>
        </w:rPr>
        <w:t>lobbies</w:t>
      </w:r>
      <w:r w:rsidRPr="00FA188D">
        <w:rPr>
          <w:rStyle w:val="StyleUnderline"/>
        </w:rPr>
        <w:t xml:space="preserve"> for insulation</w:t>
      </w:r>
      <w:r w:rsidRPr="00FA188D">
        <w:rPr>
          <w:sz w:val="16"/>
        </w:rPr>
        <w:t xml:space="preserve"> from states and markets that might rein it in. I want to talk about three factors that make Silicon Valley, not one of its many </w:t>
      </w:r>
      <w:r w:rsidRPr="000D44D3">
        <w:rPr>
          <w:sz w:val="16"/>
        </w:rPr>
        <w:t xml:space="preserve">developments, </w:t>
      </w:r>
      <w:r w:rsidRPr="000D44D3">
        <w:rPr>
          <w:rStyle w:val="StyleUnderline"/>
        </w:rPr>
        <w:t>a “</w:t>
      </w:r>
      <w:r w:rsidRPr="00381A6F">
        <w:rPr>
          <w:rStyle w:val="Emphasis"/>
        </w:rPr>
        <w:t>societal-scale</w:t>
      </w:r>
      <w:r w:rsidRPr="000D44D3">
        <w:rPr>
          <w:rStyle w:val="StyleUnderline"/>
        </w:rPr>
        <w:t xml:space="preserve"> risk.”</w:t>
      </w:r>
    </w:p>
    <w:p w14:paraId="788A0039" w14:textId="77777777" w:rsidR="00FC013E" w:rsidRPr="000D44D3" w:rsidRDefault="00FC013E" w:rsidP="00FC013E">
      <w:pPr>
        <w:rPr>
          <w:sz w:val="16"/>
        </w:rPr>
      </w:pPr>
      <w:r w:rsidRPr="000D44D3">
        <w:rPr>
          <w:sz w:val="16"/>
        </w:rPr>
        <w:t xml:space="preserve">First, </w:t>
      </w:r>
      <w:r w:rsidRPr="00FA188D">
        <w:rPr>
          <w:rStyle w:val="StyleUnderline"/>
        </w:rPr>
        <w:t xml:space="preserve">the industry represents the culmination of various lines of thought that are deeply </w:t>
      </w:r>
      <w:r w:rsidRPr="00381A6F">
        <w:rPr>
          <w:rStyle w:val="Emphasis"/>
        </w:rPr>
        <w:t>hostile</w:t>
      </w:r>
      <w:r w:rsidRPr="00FA188D">
        <w:rPr>
          <w:rStyle w:val="StyleUnderline"/>
        </w:rPr>
        <w:t xml:space="preserve"> to </w:t>
      </w:r>
      <w:r w:rsidRPr="00381A6F">
        <w:rPr>
          <w:rStyle w:val="Emphasis"/>
        </w:rPr>
        <w:t>democracy</w:t>
      </w:r>
      <w:r w:rsidRPr="00FA188D">
        <w:rPr>
          <w:rStyle w:val="StyleUnderline"/>
        </w:rPr>
        <w:t xml:space="preserve">. Silicon Valley owes its existence to state </w:t>
      </w:r>
      <w:r w:rsidRPr="00381A6F">
        <w:rPr>
          <w:rStyle w:val="Emphasis"/>
        </w:rPr>
        <w:t>intervention</w:t>
      </w:r>
      <w:r w:rsidRPr="00FA188D">
        <w:rPr>
          <w:rStyle w:val="StyleUnderline"/>
        </w:rPr>
        <w:t xml:space="preserve"> and </w:t>
      </w:r>
      <w:r w:rsidRPr="00381A6F">
        <w:rPr>
          <w:rStyle w:val="Emphasis"/>
        </w:rPr>
        <w:t>subsidy</w:t>
      </w:r>
      <w:r w:rsidRPr="000D44D3">
        <w:rPr>
          <w:sz w:val="16"/>
        </w:rPr>
        <w:t>, at different times working to capture various institutions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61379553" w14:textId="77777777" w:rsidR="00FC013E" w:rsidRPr="000D44D3" w:rsidRDefault="00FC013E" w:rsidP="00FC013E">
      <w:pPr>
        <w:rPr>
          <w:sz w:val="16"/>
        </w:rPr>
      </w:pPr>
      <w:r w:rsidRPr="000D44D3">
        <w:rPr>
          <w:sz w:val="16"/>
        </w:rPr>
        <w:t xml:space="preserve">Second, that hostility to democracy, more than a singular product like AI, is amplified by </w:t>
      </w:r>
      <w:r w:rsidRPr="000D44D3">
        <w:rPr>
          <w:rStyle w:val="Emphasis"/>
          <w:highlight w:val="cyan"/>
        </w:rPr>
        <w:t>profit-seeking</w:t>
      </w:r>
      <w:r w:rsidRPr="000D44D3">
        <w:rPr>
          <w:rStyle w:val="StyleUnderline"/>
        </w:rPr>
        <w:t xml:space="preserve"> behavior</w:t>
      </w:r>
      <w:r w:rsidRPr="000D44D3">
        <w:rPr>
          <w:sz w:val="16"/>
        </w:rPr>
        <w:t xml:space="preserve"> that </w:t>
      </w:r>
      <w:r w:rsidRPr="000D44D3">
        <w:rPr>
          <w:rStyle w:val="StyleUnderline"/>
          <w:highlight w:val="cyan"/>
        </w:rPr>
        <w:t xml:space="preserve">constructs increasingly </w:t>
      </w:r>
      <w:r w:rsidRPr="000D44D3">
        <w:rPr>
          <w:rStyle w:val="Emphasis"/>
          <w:highlight w:val="cyan"/>
        </w:rPr>
        <w:t>larger</w:t>
      </w:r>
      <w:r w:rsidRPr="000D44D3">
        <w:rPr>
          <w:rStyle w:val="StyleUnderline"/>
          <w:highlight w:val="cyan"/>
        </w:rPr>
        <w:t xml:space="preserve"> threats</w:t>
      </w:r>
      <w:r w:rsidRPr="000D44D3">
        <w:rPr>
          <w:rStyle w:val="StyleUnderline"/>
        </w:rPr>
        <w:t xml:space="preserve"> to humanity</w:t>
      </w:r>
      <w:r w:rsidRPr="000D44D3">
        <w:rPr>
          <w:sz w:val="16"/>
        </w:rPr>
        <w:t xml:space="preserve">. It’s Silicon Valley and its emulators worldwide, not AI, that create and finance harmful technologies aimed at surveilling, controlling, exploiting, and killing human beings </w:t>
      </w:r>
      <w:r w:rsidRPr="000D44D3">
        <w:rPr>
          <w:rStyle w:val="StyleUnderline"/>
        </w:rPr>
        <w:t xml:space="preserve">with little to </w:t>
      </w:r>
      <w:r w:rsidRPr="00381A6F">
        <w:rPr>
          <w:rStyle w:val="Emphasis"/>
        </w:rPr>
        <w:t>no room</w:t>
      </w:r>
      <w:r w:rsidRPr="000D44D3">
        <w:rPr>
          <w:rStyle w:val="StyleUnderline"/>
        </w:rPr>
        <w:t xml:space="preserve"> for the </w:t>
      </w:r>
      <w:r w:rsidRPr="00381A6F">
        <w:rPr>
          <w:rStyle w:val="Emphasis"/>
        </w:rPr>
        <w:t>public</w:t>
      </w:r>
      <w:r w:rsidRPr="000D44D3">
        <w:rPr>
          <w:rStyle w:val="StyleUnderline"/>
        </w:rPr>
        <w:t xml:space="preserve"> to object. The search for </w:t>
      </w:r>
      <w:r w:rsidRPr="000D44D3">
        <w:rPr>
          <w:rStyle w:val="Emphasis"/>
          <w:highlight w:val="cyan"/>
        </w:rPr>
        <w:t>profits</w:t>
      </w:r>
      <w:r w:rsidRPr="000D44D3">
        <w:rPr>
          <w:rStyle w:val="StyleUnderline"/>
        </w:rPr>
        <w:t xml:space="preserve"> and excessive returns</w:t>
      </w:r>
      <w:r w:rsidRPr="000D44D3">
        <w:rPr>
          <w:sz w:val="16"/>
        </w:rPr>
        <w:t xml:space="preserve">, with state subsidy and intervention clearing the way of competition, has and will </w:t>
      </w:r>
      <w:r w:rsidRPr="000D44D3">
        <w:rPr>
          <w:rStyle w:val="StyleUnderline"/>
          <w:highlight w:val="cyan"/>
        </w:rPr>
        <w:t>create</w:t>
      </w:r>
      <w:r w:rsidRPr="000D44D3">
        <w:rPr>
          <w:rStyle w:val="StyleUnderline"/>
        </w:rPr>
        <w:t xml:space="preserve"> a litany of immoral business models and empower </w:t>
      </w:r>
      <w:r w:rsidRPr="000D44D3">
        <w:rPr>
          <w:rStyle w:val="StyleUnderline"/>
          <w:highlight w:val="cyan"/>
        </w:rPr>
        <w:t xml:space="preserve">brutal </w:t>
      </w:r>
      <w:r w:rsidRPr="000D44D3">
        <w:rPr>
          <w:rStyle w:val="Emphasis"/>
          <w:highlight w:val="cyan"/>
        </w:rPr>
        <w:t>regimes</w:t>
      </w:r>
      <w:r w:rsidRPr="000D44D3">
        <w:rPr>
          <w:rStyle w:val="StyleUnderline"/>
          <w:highlight w:val="cyan"/>
        </w:rPr>
        <w:t xml:space="preserve"> along</w:t>
      </w:r>
      <w:r w:rsidRPr="000D44D3">
        <w:rPr>
          <w:rStyle w:val="StyleUnderline"/>
        </w:rPr>
        <w:t xml:space="preserve">side </w:t>
      </w:r>
      <w:r w:rsidRPr="000D44D3">
        <w:rPr>
          <w:rStyle w:val="StyleUnderline"/>
          <w:highlight w:val="cyan"/>
        </w:rPr>
        <w:t>“</w:t>
      </w:r>
      <w:r w:rsidRPr="000D44D3">
        <w:rPr>
          <w:rStyle w:val="Emphasis"/>
          <w:highlight w:val="cyan"/>
        </w:rPr>
        <w:t>existential</w:t>
      </w:r>
      <w:r w:rsidRPr="000D44D3">
        <w:rPr>
          <w:rStyle w:val="StyleUnderline"/>
          <w:highlight w:val="cyan"/>
        </w:rPr>
        <w:t>” threats</w:t>
      </w:r>
      <w:r w:rsidRPr="000D44D3">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2C686C7E" w14:textId="77777777" w:rsidR="00FC013E" w:rsidRDefault="00FC013E" w:rsidP="00FC013E">
      <w:pPr>
        <w:rPr>
          <w:rStyle w:val="Emphasis"/>
        </w:rPr>
      </w:pPr>
      <w:r w:rsidRPr="000D44D3">
        <w:rPr>
          <w:sz w:val="16"/>
        </w:rPr>
        <w:t xml:space="preserve">Third, </w:t>
      </w:r>
      <w:r w:rsidRPr="000D44D3">
        <w:rPr>
          <w:rStyle w:val="StyleUnderline"/>
          <w:highlight w:val="cyan"/>
        </w:rPr>
        <w:t>this</w:t>
      </w:r>
      <w:r w:rsidRPr="000D44D3">
        <w:rPr>
          <w:sz w:val="16"/>
        </w:rPr>
        <w:t xml:space="preserve"> combination of a </w:t>
      </w:r>
      <w:r w:rsidRPr="000D44D3">
        <w:rPr>
          <w:rStyle w:val="StyleUnderline"/>
        </w:rPr>
        <w:t>deeply antidemocratic ethos and a desire to seek profits</w:t>
      </w:r>
      <w:r w:rsidRPr="000D44D3">
        <w:rPr>
          <w:sz w:val="16"/>
        </w:rPr>
        <w:t xml:space="preserve"> while externalizing costs </w:t>
      </w:r>
      <w:r w:rsidRPr="000D44D3">
        <w:rPr>
          <w:rStyle w:val="StyleUnderline"/>
          <w:highlight w:val="cyan"/>
        </w:rPr>
        <w:t>can’t</w:t>
      </w:r>
      <w:r w:rsidRPr="000D44D3">
        <w:rPr>
          <w:rStyle w:val="StyleUnderline"/>
        </w:rPr>
        <w:t xml:space="preserve"> simply </w:t>
      </w:r>
      <w:r w:rsidRPr="000D44D3">
        <w:rPr>
          <w:rStyle w:val="StyleUnderline"/>
          <w:highlight w:val="cyan"/>
        </w:rPr>
        <w:t xml:space="preserve">be </w:t>
      </w:r>
      <w:r w:rsidRPr="000D44D3">
        <w:rPr>
          <w:rStyle w:val="Emphasis"/>
          <w:highlight w:val="cyan"/>
        </w:rPr>
        <w:t>regulated</w:t>
      </w:r>
    </w:p>
    <w:p w14:paraId="3D16E15C" w14:textId="77777777" w:rsidR="00FC013E" w:rsidRDefault="00FC013E" w:rsidP="00FC013E">
      <w:pPr>
        <w:rPr>
          <w:rStyle w:val="Emphasis"/>
        </w:rPr>
      </w:pPr>
    </w:p>
    <w:p w14:paraId="31D05A1E" w14:textId="77777777" w:rsidR="00FC013E" w:rsidRDefault="00FC013E" w:rsidP="00FC013E">
      <w:pPr>
        <w:rPr>
          <w:rStyle w:val="Emphasis"/>
        </w:rPr>
      </w:pPr>
    </w:p>
    <w:p w14:paraId="211E069E" w14:textId="77777777" w:rsidR="00FC013E" w:rsidRDefault="00FC013E" w:rsidP="00FC013E">
      <w:pPr>
        <w:rPr>
          <w:rStyle w:val="Emphasis"/>
        </w:rPr>
      </w:pPr>
    </w:p>
    <w:p w14:paraId="17F0AD73" w14:textId="77777777" w:rsidR="00FC013E" w:rsidRDefault="00FC013E" w:rsidP="00FC013E">
      <w:pPr>
        <w:rPr>
          <w:rStyle w:val="Emphasis"/>
        </w:rPr>
      </w:pPr>
    </w:p>
    <w:p w14:paraId="073AC449" w14:textId="77777777" w:rsidR="00FC013E" w:rsidRPr="000D44D3" w:rsidRDefault="00FC013E" w:rsidP="00FC013E">
      <w:pPr>
        <w:rPr>
          <w:sz w:val="16"/>
        </w:rPr>
      </w:pPr>
      <w:r w:rsidRPr="000D44D3">
        <w:rPr>
          <w:rStyle w:val="StyleUnderline"/>
        </w:rPr>
        <w:t xml:space="preserve"> out of Silicon Valley. </w:t>
      </w:r>
      <w:r w:rsidRPr="000D44D3">
        <w:rPr>
          <w:rStyle w:val="StyleUnderline"/>
          <w:highlight w:val="cyan"/>
        </w:rPr>
        <w:t xml:space="preserve">These are </w:t>
      </w:r>
      <w:r w:rsidRPr="000D44D3">
        <w:rPr>
          <w:rStyle w:val="Emphasis"/>
          <w:highlight w:val="cyan"/>
        </w:rPr>
        <w:t>fundamental</w:t>
      </w:r>
      <w:r w:rsidRPr="000D44D3">
        <w:rPr>
          <w:rStyle w:val="StyleUnderline"/>
        </w:rPr>
        <w:t xml:space="preserve"> attributes of the industry</w:t>
      </w:r>
      <w:r w:rsidRPr="000D44D3">
        <w:rPr>
          <w:sz w:val="16"/>
        </w:rPr>
        <w:t xml:space="preserve"> that trace back to the beginning of computation. These </w:t>
      </w:r>
      <w:r w:rsidRPr="000D44D3">
        <w:rPr>
          <w:rStyle w:val="StyleUnderline"/>
          <w:highlight w:val="cyan"/>
        </w:rPr>
        <w:t>origins in</w:t>
      </w:r>
      <w:r w:rsidRPr="000D44D3">
        <w:rPr>
          <w:sz w:val="16"/>
        </w:rPr>
        <w:t xml:space="preserve"> optimizing plantations and </w:t>
      </w:r>
      <w:r w:rsidRPr="000D44D3">
        <w:rPr>
          <w:rStyle w:val="StyleUnderline"/>
          <w:highlight w:val="cyan"/>
        </w:rPr>
        <w:t xml:space="preserve">crushing </w:t>
      </w:r>
      <w:r w:rsidRPr="000D44D3">
        <w:rPr>
          <w:rStyle w:val="Emphasis"/>
          <w:highlight w:val="cyan"/>
        </w:rPr>
        <w:t>worker</w:t>
      </w:r>
      <w:r w:rsidRPr="000D44D3">
        <w:rPr>
          <w:rStyle w:val="StyleUnderline"/>
        </w:rPr>
        <w:t xml:space="preserve"> uprising</w:t>
      </w:r>
      <w:r w:rsidRPr="000D44D3">
        <w:rPr>
          <w:rStyle w:val="Emphasis"/>
          <w:highlight w:val="cyan"/>
        </w:rPr>
        <w:t>s</w:t>
      </w:r>
      <w:r w:rsidRPr="000D44D3">
        <w:rPr>
          <w:rStyle w:val="StyleUnderline"/>
          <w:highlight w:val="cyan"/>
        </w:rPr>
        <w:t xml:space="preserve"> prefigure</w:t>
      </w:r>
      <w:r w:rsidRPr="000D44D3">
        <w:rPr>
          <w:rStyle w:val="StyleUnderline"/>
        </w:rPr>
        <w:t xml:space="preserve"> the obsession with </w:t>
      </w:r>
      <w:r w:rsidRPr="00381A6F">
        <w:rPr>
          <w:rStyle w:val="Emphasis"/>
        </w:rPr>
        <w:t>surveillance</w:t>
      </w:r>
      <w:r w:rsidRPr="000D44D3">
        <w:rPr>
          <w:rStyle w:val="StyleUnderline"/>
        </w:rPr>
        <w:t xml:space="preserve"> and social </w:t>
      </w:r>
      <w:r w:rsidRPr="00381A6F">
        <w:rPr>
          <w:rStyle w:val="Emphasis"/>
        </w:rPr>
        <w:t>control</w:t>
      </w:r>
      <w:r w:rsidRPr="000D44D3">
        <w:rPr>
          <w:rStyle w:val="StyleUnderline"/>
        </w:rPr>
        <w:t xml:space="preserve"> that shape</w:t>
      </w:r>
      <w:r w:rsidRPr="000D44D3">
        <w:rPr>
          <w:sz w:val="16"/>
        </w:rPr>
        <w:t xml:space="preserve"> what we are told technological </w:t>
      </w:r>
      <w:r w:rsidRPr="000D44D3">
        <w:rPr>
          <w:rStyle w:val="Emphasis"/>
          <w:highlight w:val="cyan"/>
        </w:rPr>
        <w:t>innovations</w:t>
      </w:r>
      <w:r w:rsidRPr="000D44D3">
        <w:rPr>
          <w:sz w:val="16"/>
        </w:rPr>
        <w:t xml:space="preserve"> are for.</w:t>
      </w:r>
    </w:p>
    <w:p w14:paraId="7488DE23" w14:textId="77777777" w:rsidR="00FC013E" w:rsidRPr="000D44D3" w:rsidRDefault="00FC013E" w:rsidP="00FC013E">
      <w:pPr>
        <w:rPr>
          <w:sz w:val="16"/>
        </w:rPr>
      </w:pPr>
      <w:r w:rsidRPr="000D44D3">
        <w:rPr>
          <w:sz w:val="16"/>
        </w:rPr>
        <w:t xml:space="preserve">Taken altogether, why should we worry about some far-flung threat of a superintelligent AI when its creators—an insular network of libertarians building digital plantations, surveillance platforms, and killing machines—exist here and now? Their </w:t>
      </w:r>
      <w:r w:rsidRPr="00381A6F">
        <w:rPr>
          <w:rStyle w:val="Emphasis"/>
        </w:rPr>
        <w:t>Smaugian</w:t>
      </w:r>
      <w:r w:rsidRPr="000D44D3">
        <w:rPr>
          <w:rStyle w:val="StyleUnderline"/>
        </w:rPr>
        <w:t xml:space="preserve"> hoards</w:t>
      </w:r>
      <w:r w:rsidRPr="000D44D3">
        <w:rPr>
          <w:sz w:val="16"/>
        </w:rPr>
        <w:t xml:space="preserve">, their fundamentalist beliefs about markets and states and democracy, and their track record </w:t>
      </w:r>
      <w:r w:rsidRPr="000D44D3">
        <w:rPr>
          <w:rStyle w:val="StyleUnderline"/>
        </w:rPr>
        <w:t xml:space="preserve">should be </w:t>
      </w:r>
      <w:r w:rsidRPr="00381A6F">
        <w:rPr>
          <w:rStyle w:val="Emphasis"/>
        </w:rPr>
        <w:t>impossible</w:t>
      </w:r>
      <w:r w:rsidRPr="000D44D3">
        <w:rPr>
          <w:rStyle w:val="StyleUnderline"/>
        </w:rPr>
        <w:t xml:space="preserve"> to ignore</w:t>
      </w:r>
      <w:r w:rsidRPr="000D44D3">
        <w:rPr>
          <w:sz w:val="16"/>
        </w:rPr>
        <w:t>.</w:t>
      </w:r>
    </w:p>
    <w:p w14:paraId="41BED8B4" w14:textId="77777777" w:rsidR="00FC013E" w:rsidRDefault="00FC013E" w:rsidP="00FC013E">
      <w:r>
        <w:t>&lt;&lt;TEXT CONDENSED, NONE OMITTED&gt;&gt;</w:t>
      </w:r>
    </w:p>
    <w:p w14:paraId="518C521F" w14:textId="77777777" w:rsidR="00FC013E" w:rsidRPr="000D44D3" w:rsidRDefault="00FC013E" w:rsidP="00FC013E">
      <w:pPr>
        <w:rPr>
          <w:sz w:val="8"/>
          <w:szCs w:val="8"/>
        </w:rPr>
      </w:pPr>
      <w:r w:rsidRPr="000D44D3">
        <w:rPr>
          <w:sz w:val="8"/>
          <w:szCs w:val="8"/>
        </w:rPr>
        <w:t>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0F375C36" w14:textId="77777777" w:rsidR="00FC013E" w:rsidRDefault="00FC013E" w:rsidP="00FC013E">
      <w:r>
        <w:t>&lt;&lt;PARAGRAPH INTEGRITY RESUMES&gt;&gt;</w:t>
      </w:r>
    </w:p>
    <w:p w14:paraId="59D93B23" w14:textId="77777777" w:rsidR="00FC013E" w:rsidRPr="003E09A1" w:rsidRDefault="00FC013E" w:rsidP="00FC013E">
      <w:pPr>
        <w:rPr>
          <w:sz w:val="16"/>
        </w:rPr>
      </w:pPr>
      <w:r w:rsidRPr="000D44D3">
        <w:rPr>
          <w:sz w:val="16"/>
        </w:rPr>
        <w:t xml:space="preserve">Scaremongering about AI is a tactic to sell more AI. But it’s also part of a larger campaign that poses an actual threat to all of us. A </w:t>
      </w:r>
      <w:r w:rsidRPr="000D44D3">
        <w:rPr>
          <w:rStyle w:val="StyleUnderline"/>
        </w:rPr>
        <w:t xml:space="preserve">deeply </w:t>
      </w:r>
      <w:r w:rsidRPr="000D44D3">
        <w:rPr>
          <w:rStyle w:val="StyleUnderline"/>
          <w:highlight w:val="cyan"/>
        </w:rPr>
        <w:t xml:space="preserve">entrenched </w:t>
      </w:r>
      <w:r w:rsidRPr="000D44D3">
        <w:rPr>
          <w:rStyle w:val="Emphasis"/>
          <w:highlight w:val="cyan"/>
        </w:rPr>
        <w:t>contempt</w:t>
      </w:r>
      <w:r w:rsidRPr="000D44D3">
        <w:rPr>
          <w:rStyle w:val="StyleUnderline"/>
        </w:rPr>
        <w:t xml:space="preserve"> for democracy</w:t>
      </w:r>
      <w:r w:rsidRPr="000D44D3">
        <w:rPr>
          <w:sz w:val="16"/>
        </w:rPr>
        <w:t xml:space="preserve">, a desire to use the state as a vessel </w:t>
      </w:r>
      <w:r w:rsidRPr="000D44D3">
        <w:rPr>
          <w:rStyle w:val="StyleUnderline"/>
        </w:rPr>
        <w:t>for reshaping society into something more amenable to unregulated development and profit-seeking, and</w:t>
      </w:r>
      <w:r w:rsidRPr="000D44D3">
        <w:rPr>
          <w:sz w:val="16"/>
        </w:rPr>
        <w:t xml:space="preserve"> a long-standing </w:t>
      </w:r>
      <w:r w:rsidRPr="000D44D3">
        <w:rPr>
          <w:rStyle w:val="StyleUnderline"/>
        </w:rPr>
        <w:t xml:space="preserve">obsession with </w:t>
      </w:r>
      <w:r w:rsidRPr="000D44D3">
        <w:rPr>
          <w:rStyle w:val="Emphasis"/>
          <w:highlight w:val="cyan"/>
        </w:rPr>
        <w:t>surveillance</w:t>
      </w:r>
      <w:r w:rsidRPr="000D44D3">
        <w:rPr>
          <w:sz w:val="16"/>
        </w:rPr>
        <w:t xml:space="preserve"> and social control will deliver eye-watering returns for a few. It </w:t>
      </w:r>
      <w:r w:rsidRPr="000D44D3">
        <w:rPr>
          <w:rStyle w:val="StyleUnderline"/>
        </w:rPr>
        <w:t xml:space="preserve">will also </w:t>
      </w:r>
      <w:r w:rsidRPr="000D44D3">
        <w:rPr>
          <w:rStyle w:val="StyleUnderline"/>
          <w:highlight w:val="cyan"/>
        </w:rPr>
        <w:t>leave us</w:t>
      </w:r>
      <w:r w:rsidRPr="000D44D3">
        <w:rPr>
          <w:rStyle w:val="StyleUnderline"/>
        </w:rPr>
        <w:t xml:space="preserve"> with a world </w:t>
      </w:r>
      <w:r w:rsidRPr="000D44D3">
        <w:rPr>
          <w:rStyle w:val="Emphasis"/>
          <w:highlight w:val="cyan"/>
        </w:rPr>
        <w:t>dominated</w:t>
      </w:r>
      <w:r w:rsidRPr="000D44D3">
        <w:rPr>
          <w:rStyle w:val="StyleUnderline"/>
          <w:highlight w:val="cyan"/>
        </w:rPr>
        <w:t xml:space="preserve"> by</w:t>
      </w:r>
      <w:r w:rsidRPr="000D44D3">
        <w:rPr>
          <w:rStyle w:val="StyleUnderline"/>
        </w:rPr>
        <w:t xml:space="preserve"> innovative extraction</w:t>
      </w:r>
      <w:r w:rsidRPr="000D44D3">
        <w:rPr>
          <w:sz w:val="16"/>
        </w:rPr>
        <w:t xml:space="preserve">, violent borders, </w:t>
      </w:r>
      <w:r w:rsidRPr="000D44D3">
        <w:rPr>
          <w:rStyle w:val="StyleUnderline"/>
        </w:rPr>
        <w:t xml:space="preserve">robust and dynamic repression, and streamlined </w:t>
      </w:r>
      <w:r w:rsidRPr="000D44D3">
        <w:rPr>
          <w:rStyle w:val="Emphasis"/>
          <w:highlight w:val="cyan"/>
        </w:rPr>
        <w:t>violence</w:t>
      </w:r>
      <w:r w:rsidRPr="000D44D3">
        <w:rPr>
          <w:sz w:val="16"/>
        </w:rPr>
        <w:t xml:space="preserve">. Don’t fall for the trick: </w:t>
      </w:r>
      <w:r w:rsidRPr="000D44D3">
        <w:rPr>
          <w:rStyle w:val="Emphasis"/>
          <w:highlight w:val="cyan"/>
        </w:rPr>
        <w:t>Silicon Valley</w:t>
      </w:r>
      <w:r w:rsidRPr="000D44D3">
        <w:rPr>
          <w:sz w:val="16"/>
        </w:rPr>
        <w:t xml:space="preserve">, not AI, </w:t>
      </w:r>
      <w:r w:rsidRPr="000F7E12">
        <w:rPr>
          <w:rStyle w:val="StyleUnderline"/>
          <w:highlight w:val="cyan"/>
        </w:rPr>
        <w:t>is</w:t>
      </w:r>
      <w:r w:rsidRPr="000D44D3">
        <w:rPr>
          <w:rStyle w:val="StyleUnderline"/>
        </w:rPr>
        <w:t xml:space="preserve"> the </w:t>
      </w:r>
      <w:r w:rsidRPr="000D44D3">
        <w:rPr>
          <w:rStyle w:val="Emphasis"/>
          <w:highlight w:val="cyan"/>
        </w:rPr>
        <w:t>existential</w:t>
      </w:r>
      <w:r w:rsidRPr="00381A6F">
        <w:rPr>
          <w:rStyle w:val="Emphasis"/>
        </w:rPr>
        <w:t xml:space="preserve"> risk</w:t>
      </w:r>
      <w:r w:rsidRPr="000D44D3">
        <w:rPr>
          <w:sz w:val="16"/>
        </w:rPr>
        <w:t xml:space="preserve"> to humanity.</w:t>
      </w:r>
    </w:p>
    <w:p w14:paraId="5B76CF80" w14:textId="77777777" w:rsidR="00FC013E" w:rsidRDefault="00FC013E" w:rsidP="00FC013E">
      <w:pPr>
        <w:pStyle w:val="Heading1"/>
      </w:pPr>
      <w:r>
        <w:t>2AC</w:t>
      </w:r>
    </w:p>
    <w:p w14:paraId="78034E25" w14:textId="77777777" w:rsidR="00FC013E" w:rsidRDefault="00FC013E" w:rsidP="00FC013E">
      <w:pPr>
        <w:pStyle w:val="Heading2"/>
      </w:pPr>
      <w:r>
        <w:t>Adv---Automation</w:t>
      </w:r>
    </w:p>
    <w:p w14:paraId="439FB258" w14:textId="77777777" w:rsidR="00FC013E" w:rsidRDefault="00FC013E" w:rsidP="00FC013E">
      <w:pPr>
        <w:pStyle w:val="Heading3"/>
      </w:pPr>
      <w:r>
        <w:t>2AC---AT: Demo Bad</w:t>
      </w:r>
    </w:p>
    <w:p w14:paraId="6089A1C0" w14:textId="77777777" w:rsidR="00FC013E" w:rsidRPr="00D724A3" w:rsidRDefault="00FC013E" w:rsidP="00FC013E">
      <w:pPr>
        <w:pStyle w:val="Heading4"/>
        <w:rPr>
          <w:rFonts w:eastAsia="Times New Roman"/>
        </w:rPr>
      </w:pPr>
      <w:r w:rsidRPr="00D724A3">
        <w:rPr>
          <w:rFonts w:eastAsia="Times New Roman"/>
        </w:rPr>
        <w:t xml:space="preserve">Democracies prevent existential risk. </w:t>
      </w:r>
    </w:p>
    <w:p w14:paraId="1B0F1D0B" w14:textId="77777777" w:rsidR="00FC013E" w:rsidRPr="00D724A3" w:rsidRDefault="00FC013E" w:rsidP="00FC013E">
      <w:pPr>
        <w:spacing w:line="256" w:lineRule="auto"/>
        <w:rPr>
          <w:rFonts w:eastAsia="Calibri"/>
        </w:rPr>
      </w:pPr>
      <w:r w:rsidRPr="00D724A3">
        <w:rPr>
          <w:rFonts w:eastAsia="Calibri"/>
        </w:rPr>
        <w:t xml:space="preserve">Carla Zoe </w:t>
      </w:r>
      <w:r w:rsidRPr="000E3A26">
        <w:rPr>
          <w:rStyle w:val="Style13ptBold"/>
        </w:rPr>
        <w:t>Cremer &amp;</w:t>
      </w:r>
      <w:r w:rsidRPr="00D724A3">
        <w:rPr>
          <w:rFonts w:eastAsia="Calibri"/>
        </w:rPr>
        <w:t xml:space="preserve"> Luke </w:t>
      </w:r>
      <w:r w:rsidRPr="000E3A26">
        <w:rPr>
          <w:rStyle w:val="Style13ptBold"/>
        </w:rPr>
        <w:t>Kemp 21</w:t>
      </w:r>
      <w:r w:rsidRPr="00D724A3">
        <w:rPr>
          <w:rFonts w:eastAsia="Calibri"/>
        </w:rPr>
        <w:t>, 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“Democratising Risk: In Search of a Methodology to Study Existential Risk,” 3995225, 12/28/2021, Social Science Research Network, https://papers.ssrn.com/abstract=3995225</w:t>
      </w:r>
    </w:p>
    <w:p w14:paraId="2DD9DDC1" w14:textId="77777777" w:rsidR="00FC013E" w:rsidRPr="00D724A3" w:rsidRDefault="00FC013E" w:rsidP="00FC013E">
      <w:pPr>
        <w:spacing w:line="256" w:lineRule="auto"/>
        <w:rPr>
          <w:rFonts w:eastAsia="Calibri"/>
          <w:sz w:val="12"/>
        </w:rPr>
      </w:pPr>
      <w:r w:rsidRPr="00D724A3">
        <w:rPr>
          <w:rFonts w:eastAsia="Calibri"/>
          <w:u w:val="single"/>
        </w:rPr>
        <w:t>There is</w:t>
      </w:r>
      <w:r w:rsidRPr="00D724A3">
        <w:rPr>
          <w:rFonts w:eastAsia="Calibri"/>
          <w:sz w:val="12"/>
        </w:rPr>
        <w:t xml:space="preserve"> </w:t>
      </w:r>
      <w:r w:rsidRPr="00D724A3">
        <w:rPr>
          <w:rFonts w:eastAsia="Calibri"/>
          <w:b/>
          <w:iCs/>
          <w:u w:val="single"/>
        </w:rPr>
        <w:t>little evidence</w:t>
      </w:r>
      <w:r w:rsidRPr="00D724A3">
        <w:rPr>
          <w:rFonts w:eastAsia="Calibri"/>
          <w:sz w:val="12"/>
        </w:rPr>
        <w:t xml:space="preserve"> </w:t>
      </w:r>
      <w:r w:rsidRPr="00D724A3">
        <w:rPr>
          <w:rFonts w:eastAsia="Calibri"/>
          <w:u w:val="single"/>
        </w:rPr>
        <w:t>that the push for more</w:t>
      </w:r>
      <w:r w:rsidRPr="00D724A3">
        <w:rPr>
          <w:rFonts w:eastAsia="Calibri"/>
          <w:sz w:val="12"/>
        </w:rPr>
        <w:t xml:space="preserve"> </w:t>
      </w:r>
      <w:r w:rsidRPr="00D724A3">
        <w:rPr>
          <w:rFonts w:eastAsia="Calibri"/>
          <w:b/>
          <w:iCs/>
          <w:u w:val="single"/>
        </w:rPr>
        <w:t>intrusive</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5F3645">
        <w:rPr>
          <w:rFonts w:eastAsia="Calibri"/>
          <w:b/>
          <w:iCs/>
          <w:highlight w:val="cyan"/>
          <w:u w:val="single"/>
        </w:rPr>
        <w:t>draconian policies</w:t>
      </w:r>
      <w:r w:rsidRPr="00D724A3">
        <w:rPr>
          <w:rFonts w:eastAsia="Calibri"/>
          <w:sz w:val="12"/>
        </w:rPr>
        <w:t xml:space="preserve"> </w:t>
      </w:r>
      <w:r w:rsidRPr="00D724A3">
        <w:rPr>
          <w:rFonts w:eastAsia="Calibri"/>
          <w:u w:val="single"/>
        </w:rPr>
        <w:t xml:space="preserve">to stop </w:t>
      </w:r>
      <w:r w:rsidRPr="00D724A3">
        <w:rPr>
          <w:rFonts w:eastAsia="Calibri"/>
          <w:b/>
          <w:iCs/>
          <w:u w:val="single"/>
        </w:rPr>
        <w:t>ex</w:t>
      </w:r>
      <w:r w:rsidRPr="00D724A3">
        <w:rPr>
          <w:rFonts w:eastAsia="Calibri"/>
          <w:u w:val="single"/>
        </w:rPr>
        <w:t xml:space="preserve">istential </w:t>
      </w:r>
      <w:r w:rsidRPr="00D724A3">
        <w:rPr>
          <w:rFonts w:eastAsia="Calibri"/>
          <w:b/>
          <w:iCs/>
          <w:u w:val="single"/>
        </w:rPr>
        <w:t>risk</w:t>
      </w:r>
      <w:r w:rsidRPr="00D724A3">
        <w:rPr>
          <w:rFonts w:eastAsia="Calibri"/>
          <w:u w:val="single"/>
        </w:rPr>
        <w:t xml:space="preserve"> is either</w:t>
      </w:r>
      <w:r w:rsidRPr="00D724A3">
        <w:rPr>
          <w:rFonts w:eastAsia="Calibri"/>
          <w:sz w:val="12"/>
        </w:rPr>
        <w:t xml:space="preserve"> </w:t>
      </w:r>
      <w:r w:rsidRPr="00D724A3">
        <w:rPr>
          <w:rFonts w:eastAsia="Calibri"/>
          <w:b/>
          <w:iCs/>
          <w:u w:val="single"/>
        </w:rPr>
        <w:t>necessary</w:t>
      </w:r>
      <w:r w:rsidRPr="00D724A3">
        <w:rPr>
          <w:rFonts w:eastAsia="Calibri"/>
          <w:sz w:val="12"/>
        </w:rPr>
        <w:t xml:space="preserve"> </w:t>
      </w:r>
      <w:r w:rsidRPr="00D724A3">
        <w:rPr>
          <w:rFonts w:eastAsia="Calibri"/>
          <w:u w:val="single"/>
        </w:rPr>
        <w:t>or</w:t>
      </w:r>
      <w:r w:rsidRPr="00D724A3">
        <w:rPr>
          <w:rFonts w:eastAsia="Calibri"/>
          <w:sz w:val="12"/>
        </w:rPr>
        <w:t xml:space="preserve"> </w:t>
      </w:r>
      <w:r w:rsidRPr="00D724A3">
        <w:rPr>
          <w:rFonts w:eastAsia="Calibri"/>
          <w:b/>
          <w:iCs/>
          <w:u w:val="single"/>
        </w:rPr>
        <w:t>effective</w:t>
      </w:r>
      <w:r w:rsidRPr="00D724A3">
        <w:rPr>
          <w:rFonts w:eastAsia="Calibri"/>
          <w:u w:val="single"/>
        </w:rPr>
        <w:t>. It is</w:t>
      </w:r>
      <w:r w:rsidRPr="00D724A3">
        <w:rPr>
          <w:rFonts w:eastAsia="Calibri"/>
          <w:sz w:val="12"/>
        </w:rPr>
        <w:t xml:space="preserve"> </w:t>
      </w:r>
      <w:r w:rsidRPr="005F3645">
        <w:rPr>
          <w:rFonts w:eastAsia="Calibri"/>
          <w:b/>
          <w:iCs/>
          <w:highlight w:val="cyan"/>
          <w:u w:val="single"/>
        </w:rPr>
        <w:t>empirically dubious</w:t>
      </w:r>
      <w:r w:rsidRPr="00D724A3">
        <w:rPr>
          <w:rFonts w:eastAsia="Calibri"/>
          <w:sz w:val="12"/>
        </w:rPr>
        <w:t xml:space="preserve"> </w:t>
      </w:r>
      <w:r w:rsidRPr="00D724A3">
        <w:rPr>
          <w:rFonts w:eastAsia="Calibri"/>
          <w:u w:val="single"/>
        </w:rPr>
        <w:t>to think that we</w:t>
      </w:r>
      <w:r w:rsidRPr="00D724A3">
        <w:rPr>
          <w:rFonts w:eastAsia="Calibri"/>
          <w:sz w:val="12"/>
        </w:rPr>
        <w:t xml:space="preserve"> </w:t>
      </w:r>
      <w:r w:rsidRPr="00D724A3">
        <w:rPr>
          <w:rFonts w:eastAsia="Calibri"/>
          <w:b/>
          <w:iCs/>
          <w:u w:val="single"/>
        </w:rPr>
        <w:t>cannot halt</w:t>
      </w:r>
      <w:r w:rsidRPr="00D724A3">
        <w:rPr>
          <w:rFonts w:eastAsia="Calibri"/>
          <w:sz w:val="12"/>
        </w:rPr>
        <w:t xml:space="preserve"> or delay </w:t>
      </w:r>
      <w:r w:rsidRPr="00D724A3">
        <w:rPr>
          <w:rFonts w:eastAsia="Calibri"/>
          <w:u w:val="single"/>
        </w:rPr>
        <w:t xml:space="preserve">the development or spread of dangerous technologies. Nor is it convincing that </w:t>
      </w:r>
      <w:r w:rsidRPr="00D724A3">
        <w:rPr>
          <w:rFonts w:eastAsia="Calibri"/>
          <w:b/>
          <w:iCs/>
          <w:u w:val="single"/>
        </w:rPr>
        <w:t>surveillance</w:t>
      </w:r>
      <w:r w:rsidRPr="00D724A3">
        <w:rPr>
          <w:rFonts w:eastAsia="Calibri"/>
          <w:u w:val="single"/>
        </w:rPr>
        <w:t xml:space="preserve"> measures would prove effective. We have little to no evidence that the use of mass surveillance has been effective at preventing </w:t>
      </w:r>
      <w:r w:rsidRPr="00D724A3">
        <w:rPr>
          <w:rFonts w:eastAsia="Calibri"/>
          <w:b/>
          <w:iCs/>
          <w:u w:val="single"/>
        </w:rPr>
        <w:t>terrorist</w:t>
      </w:r>
      <w:r w:rsidRPr="00D724A3">
        <w:rPr>
          <w:rFonts w:eastAsia="Calibri"/>
          <w:sz w:val="12"/>
        </w:rPr>
        <w:t xml:space="preserve"> </w:t>
      </w:r>
      <w:r w:rsidRPr="00D724A3">
        <w:rPr>
          <w:rFonts w:eastAsia="Calibri"/>
          <w:u w:val="single"/>
        </w:rPr>
        <w:t xml:space="preserve">attacks in the </w:t>
      </w:r>
      <w:r w:rsidRPr="00D724A3">
        <w:rPr>
          <w:rFonts w:eastAsia="Calibri"/>
          <w:b/>
          <w:iCs/>
          <w:u w:val="single"/>
        </w:rPr>
        <w:t>US</w:t>
      </w:r>
      <w:r w:rsidRPr="00D724A3">
        <w:rPr>
          <w:rFonts w:eastAsia="Calibri"/>
          <w:sz w:val="12"/>
        </w:rPr>
        <w:t xml:space="preserve">112,113. Moreover, </w:t>
      </w:r>
      <w:r w:rsidRPr="00D724A3">
        <w:rPr>
          <w:rFonts w:eastAsia="Calibri"/>
          <w:u w:val="single"/>
        </w:rPr>
        <w:t xml:space="preserve">the main </w:t>
      </w:r>
      <w:r w:rsidRPr="00D724A3">
        <w:rPr>
          <w:rFonts w:eastAsia="Calibri"/>
          <w:b/>
          <w:iCs/>
          <w:u w:val="single"/>
        </w:rPr>
        <w:t>creators</w:t>
      </w:r>
      <w:r w:rsidRPr="00D724A3">
        <w:rPr>
          <w:rFonts w:eastAsia="Calibri"/>
          <w:sz w:val="12"/>
        </w:rPr>
        <w:t xml:space="preserve"> </w:t>
      </w:r>
      <w:r w:rsidRPr="00D724A3">
        <w:rPr>
          <w:rFonts w:eastAsia="Calibri"/>
          <w:u w:val="single"/>
        </w:rPr>
        <w:t xml:space="preserve">of such </w:t>
      </w:r>
      <w:r w:rsidRPr="00D724A3">
        <w:rPr>
          <w:rFonts w:eastAsia="Calibri"/>
          <w:b/>
          <w:iCs/>
          <w:u w:val="single"/>
        </w:rPr>
        <w:t>hazards</w:t>
      </w:r>
      <w:r w:rsidRPr="00D724A3">
        <w:rPr>
          <w:rFonts w:eastAsia="Calibri"/>
          <w:u w:val="single"/>
        </w:rPr>
        <w:t xml:space="preserve"> —the Agents of Doom — are often the very people who</w:t>
      </w:r>
      <w:r w:rsidRPr="00D724A3">
        <w:rPr>
          <w:rFonts w:eastAsia="Calibri"/>
          <w:sz w:val="12"/>
        </w:rPr>
        <w:t xml:space="preserve"> </w:t>
      </w:r>
      <w:r w:rsidRPr="00D724A3">
        <w:rPr>
          <w:rFonts w:eastAsia="Calibri"/>
          <w:b/>
          <w:iCs/>
          <w:u w:val="single"/>
        </w:rPr>
        <w:t>control the surveillance apparatus</w:t>
      </w:r>
      <w:r w:rsidRPr="00D724A3">
        <w:rPr>
          <w:rFonts w:eastAsia="Calibri"/>
          <w:sz w:val="12"/>
        </w:rPr>
        <w:t xml:space="preserve">: </w:t>
      </w:r>
      <w:r w:rsidRPr="00D724A3">
        <w:rPr>
          <w:rFonts w:eastAsia="Calibri"/>
          <w:b/>
          <w:iCs/>
          <w:u w:val="single"/>
        </w:rPr>
        <w:t>m</w:t>
      </w:r>
      <w:r w:rsidRPr="00D724A3">
        <w:rPr>
          <w:rFonts w:eastAsia="Calibri"/>
          <w:sz w:val="12"/>
        </w:rPr>
        <w:t xml:space="preserve">ilitary </w:t>
      </w:r>
      <w:r w:rsidRPr="00D724A3">
        <w:rPr>
          <w:rFonts w:eastAsia="Calibri"/>
          <w:b/>
          <w:iCs/>
          <w:u w:val="single"/>
        </w:rPr>
        <w:t>i</w:t>
      </w:r>
      <w:r w:rsidRPr="00D724A3">
        <w:rPr>
          <w:rFonts w:eastAsia="Calibri"/>
          <w:sz w:val="12"/>
        </w:rPr>
        <w:t xml:space="preserve">ndustrial </w:t>
      </w:r>
      <w:r w:rsidRPr="00D724A3">
        <w:rPr>
          <w:rFonts w:eastAsia="Calibri"/>
          <w:b/>
          <w:iCs/>
          <w:u w:val="single"/>
        </w:rPr>
        <w:t>c</w:t>
      </w:r>
      <w:r w:rsidRPr="00D724A3">
        <w:rPr>
          <w:rFonts w:eastAsia="Calibri"/>
          <w:sz w:val="12"/>
        </w:rPr>
        <w:t>omplexe</w:t>
      </w:r>
      <w:r w:rsidRPr="00D724A3">
        <w:rPr>
          <w:rFonts w:eastAsia="Calibri"/>
          <w:b/>
          <w:iCs/>
          <w:u w:val="single"/>
        </w:rPr>
        <w:t>s</w:t>
      </w:r>
      <w:r w:rsidRPr="00D724A3">
        <w:rPr>
          <w:rFonts w:eastAsia="Calibri"/>
          <w:u w:val="single"/>
        </w:rPr>
        <w:t>, enormous</w:t>
      </w:r>
      <w:r w:rsidRPr="00D724A3">
        <w:rPr>
          <w:rFonts w:eastAsia="Calibri"/>
          <w:sz w:val="12"/>
        </w:rPr>
        <w:t xml:space="preserve"> </w:t>
      </w:r>
      <w:r w:rsidRPr="00D724A3">
        <w:rPr>
          <w:rFonts w:eastAsia="Calibri"/>
          <w:b/>
          <w:iCs/>
          <w:u w:val="single"/>
        </w:rPr>
        <w:t>tech</w:t>
      </w:r>
      <w:r w:rsidRPr="00D724A3">
        <w:rPr>
          <w:rFonts w:eastAsia="Calibri"/>
          <w:sz w:val="12"/>
        </w:rPr>
        <w:t xml:space="preserve">nology </w:t>
      </w:r>
      <w:r w:rsidRPr="00D724A3">
        <w:rPr>
          <w:rFonts w:eastAsia="Calibri"/>
          <w:b/>
          <w:iCs/>
          <w:u w:val="single"/>
        </w:rPr>
        <w:t>firms</w:t>
      </w:r>
      <w:r w:rsidRPr="00D724A3">
        <w:rPr>
          <w:rFonts w:eastAsia="Calibri"/>
          <w:u w:val="single"/>
        </w:rPr>
        <w:t>, and</w:t>
      </w:r>
      <w:r w:rsidRPr="00D724A3">
        <w:rPr>
          <w:rFonts w:eastAsia="Calibri"/>
          <w:sz w:val="12"/>
        </w:rPr>
        <w:t xml:space="preserve"> </w:t>
      </w:r>
      <w:r w:rsidRPr="00D724A3">
        <w:rPr>
          <w:rFonts w:eastAsia="Calibri"/>
          <w:b/>
          <w:iCs/>
          <w:u w:val="single"/>
        </w:rPr>
        <w:t>powerful states114</w:t>
      </w:r>
      <w:r w:rsidRPr="00D724A3">
        <w:rPr>
          <w:rFonts w:eastAsia="Calibri"/>
          <w:sz w:val="12"/>
        </w:rPr>
        <w:t xml:space="preserve">. At worst, </w:t>
      </w:r>
      <w:r w:rsidRPr="00D724A3">
        <w:rPr>
          <w:rFonts w:eastAsia="Calibri"/>
          <w:u w:val="single"/>
        </w:rPr>
        <w:t>the</w:t>
      </w:r>
      <w:r w:rsidRPr="00D724A3">
        <w:rPr>
          <w:rFonts w:eastAsia="Calibri"/>
          <w:sz w:val="12"/>
        </w:rPr>
        <w:t xml:space="preserve"> </w:t>
      </w:r>
      <w:r w:rsidRPr="005F3645">
        <w:rPr>
          <w:rFonts w:eastAsia="Calibri"/>
          <w:b/>
          <w:iCs/>
          <w:highlight w:val="cyan"/>
          <w:u w:val="single"/>
        </w:rPr>
        <w:t>knee-jerk reaction</w:t>
      </w:r>
      <w:r w:rsidRPr="00D724A3">
        <w:rPr>
          <w:rFonts w:eastAsia="Calibri"/>
          <w:sz w:val="12"/>
        </w:rPr>
        <w:t xml:space="preserve"> of surveillance and preventative policing </w:t>
      </w:r>
      <w:r w:rsidRPr="005F3645">
        <w:rPr>
          <w:rFonts w:eastAsia="Calibri"/>
          <w:highlight w:val="cyan"/>
          <w:u w:val="single"/>
        </w:rPr>
        <w:t>to prevent</w:t>
      </w:r>
      <w:r w:rsidRPr="00D724A3">
        <w:rPr>
          <w:rFonts w:eastAsia="Calibri"/>
          <w:u w:val="single"/>
        </w:rPr>
        <w:t xml:space="preserve"> a</w:t>
      </w:r>
      <w:r w:rsidRPr="00D724A3">
        <w:rPr>
          <w:rFonts w:eastAsia="Calibri"/>
          <w:sz w:val="12"/>
        </w:rPr>
        <w:t xml:space="preserve"> </w:t>
      </w:r>
      <w:r w:rsidRPr="00D724A3">
        <w:rPr>
          <w:rFonts w:eastAsia="Calibri"/>
          <w:b/>
          <w:iCs/>
          <w:u w:val="single"/>
        </w:rPr>
        <w:t xml:space="preserve">speculative </w:t>
      </w:r>
      <w:r w:rsidRPr="005F3645">
        <w:rPr>
          <w:rFonts w:eastAsia="Calibri"/>
          <w:b/>
          <w:iCs/>
          <w:highlight w:val="cyan"/>
          <w:u w:val="single"/>
        </w:rPr>
        <w:t>calamity</w:t>
      </w:r>
      <w:r w:rsidRPr="00D724A3">
        <w:rPr>
          <w:rFonts w:eastAsia="Calibri"/>
          <w:sz w:val="12"/>
        </w:rPr>
        <w:t xml:space="preserve"> </w:t>
      </w:r>
      <w:r w:rsidRPr="00D724A3">
        <w:rPr>
          <w:rFonts w:eastAsia="Calibri"/>
          <w:u w:val="single"/>
        </w:rPr>
        <w:t>could simply</w:t>
      </w:r>
      <w:r w:rsidRPr="00D724A3">
        <w:rPr>
          <w:rFonts w:eastAsia="Calibri"/>
          <w:sz w:val="12"/>
        </w:rPr>
        <w:t xml:space="preserve"> </w:t>
      </w:r>
      <w:r w:rsidRPr="00D724A3">
        <w:rPr>
          <w:rFonts w:eastAsia="Calibri"/>
          <w:b/>
          <w:iCs/>
          <w:u w:val="single"/>
        </w:rPr>
        <w:t>create one of its own</w:t>
      </w:r>
      <w:r w:rsidRPr="00D724A3">
        <w:rPr>
          <w:rFonts w:eastAsia="Calibri"/>
          <w:u w:val="single"/>
        </w:rPr>
        <w:t xml:space="preserve">: </w:t>
      </w:r>
      <w:r w:rsidRPr="00D724A3">
        <w:rPr>
          <w:rFonts w:eastAsia="Calibri"/>
          <w:b/>
          <w:iCs/>
          <w:u w:val="single"/>
        </w:rPr>
        <w:t>entrenched authoritarianism</w:t>
      </w:r>
      <w:r w:rsidRPr="00D724A3">
        <w:rPr>
          <w:rFonts w:eastAsia="Calibri"/>
          <w:sz w:val="12"/>
        </w:rPr>
        <w:t>.</w:t>
      </w:r>
    </w:p>
    <w:p w14:paraId="1A1CF5C7" w14:textId="77777777" w:rsidR="00FC013E" w:rsidRPr="00D724A3" w:rsidRDefault="00FC013E" w:rsidP="00FC013E">
      <w:pPr>
        <w:spacing w:line="256" w:lineRule="auto"/>
        <w:rPr>
          <w:rFonts w:eastAsia="Calibri"/>
          <w:sz w:val="12"/>
        </w:rPr>
      </w:pPr>
      <w:r w:rsidRPr="00D724A3">
        <w:rPr>
          <w:rFonts w:eastAsia="Calibri"/>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640DA3C4" w14:textId="77777777" w:rsidR="00FC013E" w:rsidRPr="00D724A3" w:rsidRDefault="00FC013E" w:rsidP="00FC013E">
      <w:pPr>
        <w:spacing w:line="256" w:lineRule="auto"/>
        <w:rPr>
          <w:rFonts w:eastAsia="Calibri"/>
          <w:sz w:val="12"/>
        </w:rPr>
      </w:pPr>
      <w:r w:rsidRPr="00D724A3">
        <w:rPr>
          <w:rFonts w:eastAsia="Calibri"/>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7A507330" w14:textId="77777777" w:rsidR="00FC013E" w:rsidRPr="00D724A3" w:rsidRDefault="00FC013E" w:rsidP="00FC013E">
      <w:pPr>
        <w:spacing w:line="256" w:lineRule="auto"/>
        <w:rPr>
          <w:rFonts w:eastAsia="Calibri"/>
          <w:sz w:val="12"/>
        </w:rPr>
      </w:pPr>
      <w:r w:rsidRPr="00D724A3">
        <w:rPr>
          <w:rFonts w:eastAsia="Calibri"/>
          <w:u w:val="single"/>
        </w:rPr>
        <w:t>There are</w:t>
      </w:r>
      <w:r w:rsidRPr="00D724A3">
        <w:rPr>
          <w:rFonts w:eastAsia="Calibri"/>
          <w:sz w:val="12"/>
        </w:rPr>
        <w:t xml:space="preserve"> </w:t>
      </w:r>
      <w:r w:rsidRPr="00D724A3">
        <w:rPr>
          <w:rFonts w:eastAsia="Calibri"/>
          <w:b/>
          <w:iCs/>
          <w:u w:val="single"/>
        </w:rPr>
        <w:t>more options for humanity</w:t>
      </w:r>
      <w:r w:rsidRPr="00D724A3">
        <w:rPr>
          <w:rFonts w:eastAsia="Calibri"/>
          <w:sz w:val="12"/>
        </w:rPr>
        <w:t xml:space="preserve"> </w:t>
      </w:r>
      <w:r w:rsidRPr="00D724A3">
        <w:rPr>
          <w:rFonts w:eastAsia="Calibri"/>
          <w:u w:val="single"/>
        </w:rPr>
        <w:t>than merely</w:t>
      </w:r>
      <w:r w:rsidRPr="00D724A3">
        <w:rPr>
          <w:rFonts w:eastAsia="Calibri"/>
          <w:sz w:val="12"/>
        </w:rPr>
        <w:t xml:space="preserve"> </w:t>
      </w:r>
      <w:r w:rsidRPr="00D724A3">
        <w:rPr>
          <w:rFonts w:eastAsia="Calibri"/>
          <w:b/>
          <w:iCs/>
          <w:u w:val="single"/>
        </w:rPr>
        <w:t>picking</w:t>
      </w:r>
      <w:r w:rsidRPr="00D724A3">
        <w:rPr>
          <w:rFonts w:eastAsia="Calibri"/>
          <w:sz w:val="12"/>
        </w:rPr>
        <w:t xml:space="preserve"> </w:t>
      </w:r>
      <w:r w:rsidRPr="00D724A3">
        <w:rPr>
          <w:rFonts w:eastAsia="Calibri"/>
          <w:u w:val="single"/>
        </w:rPr>
        <w:t>between</w:t>
      </w:r>
      <w:r w:rsidRPr="00D724A3">
        <w:rPr>
          <w:rFonts w:eastAsia="Calibri"/>
          <w:sz w:val="12"/>
        </w:rPr>
        <w:t xml:space="preserve"> </w:t>
      </w:r>
      <w:r w:rsidRPr="00D724A3">
        <w:rPr>
          <w:rFonts w:eastAsia="Calibri"/>
          <w:b/>
          <w:iCs/>
          <w:u w:val="single"/>
        </w:rPr>
        <w:t>two highly risky paths</w:t>
      </w:r>
      <w:r w:rsidRPr="00D724A3">
        <w:rPr>
          <w:rFonts w:eastAsia="Calibri"/>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7B5FE23C" w14:textId="77777777" w:rsidR="00FC013E" w:rsidRPr="00D724A3" w:rsidRDefault="00FC013E" w:rsidP="00FC013E">
      <w:pPr>
        <w:spacing w:line="256" w:lineRule="auto"/>
        <w:rPr>
          <w:rFonts w:eastAsia="Calibri"/>
          <w:sz w:val="12"/>
        </w:rPr>
      </w:pPr>
      <w:r w:rsidRPr="00D724A3">
        <w:rPr>
          <w:rFonts w:eastAsia="Calibri"/>
          <w:u w:val="single"/>
        </w:rPr>
        <w:t>Scholars of existential risk need to be</w:t>
      </w:r>
      <w:r w:rsidRPr="00D724A3">
        <w:rPr>
          <w:rFonts w:eastAsia="Calibri"/>
          <w:sz w:val="12"/>
        </w:rPr>
        <w:t xml:space="preserve"> </w:t>
      </w:r>
      <w:r w:rsidRPr="00D724A3">
        <w:rPr>
          <w:rFonts w:eastAsia="Calibri"/>
          <w:b/>
          <w:iCs/>
          <w:u w:val="single"/>
        </w:rPr>
        <w:t>vigilant</w:t>
      </w:r>
      <w:r w:rsidRPr="00D724A3">
        <w:rPr>
          <w:rFonts w:eastAsia="Calibri"/>
          <w:sz w:val="12"/>
        </w:rPr>
        <w:t xml:space="preserve"> </w:t>
      </w:r>
      <w:r w:rsidRPr="00D724A3">
        <w:rPr>
          <w:rFonts w:eastAsia="Calibri"/>
          <w:u w:val="single"/>
        </w:rPr>
        <w:t>to</w:t>
      </w:r>
      <w:r w:rsidRPr="00D724A3">
        <w:rPr>
          <w:rFonts w:eastAsia="Calibri"/>
          <w:sz w:val="12"/>
        </w:rPr>
        <w:t xml:space="preserve"> </w:t>
      </w:r>
      <w:r w:rsidRPr="00D724A3">
        <w:rPr>
          <w:rFonts w:eastAsia="Calibri"/>
          <w:b/>
          <w:iCs/>
          <w:u w:val="single"/>
        </w:rPr>
        <w:t>response risks</w:t>
      </w:r>
      <w:r w:rsidRPr="00D724A3">
        <w:rPr>
          <w:rFonts w:eastAsia="Calibri"/>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287703EC" w14:textId="77777777" w:rsidR="00FC013E" w:rsidRPr="00D724A3" w:rsidRDefault="00FC013E" w:rsidP="00FC013E">
      <w:pPr>
        <w:spacing w:line="256" w:lineRule="auto"/>
        <w:rPr>
          <w:rFonts w:eastAsia="Calibri"/>
          <w:sz w:val="12"/>
        </w:rPr>
      </w:pPr>
      <w:r w:rsidRPr="00D724A3">
        <w:rPr>
          <w:rFonts w:eastAsia="Calibri"/>
          <w:sz w:val="12"/>
        </w:rPr>
        <w:t>6. Democratising Risk</w:t>
      </w:r>
    </w:p>
    <w:p w14:paraId="78DE2C67" w14:textId="77777777" w:rsidR="00FC013E" w:rsidRPr="00D724A3" w:rsidRDefault="00FC013E" w:rsidP="00FC013E">
      <w:pPr>
        <w:spacing w:line="256" w:lineRule="auto"/>
        <w:rPr>
          <w:rFonts w:eastAsia="Calibri"/>
          <w:sz w:val="12"/>
        </w:rPr>
      </w:pPr>
      <w:r w:rsidRPr="00D724A3">
        <w:rPr>
          <w:rFonts w:eastAsia="Calibri"/>
          <w:u w:val="single"/>
        </w:rPr>
        <w:t>There is an</w:t>
      </w:r>
      <w:r w:rsidRPr="00D724A3">
        <w:rPr>
          <w:rFonts w:eastAsia="Calibri"/>
          <w:sz w:val="12"/>
        </w:rPr>
        <w:t xml:space="preserve"> </w:t>
      </w:r>
      <w:r w:rsidRPr="00D724A3">
        <w:rPr>
          <w:rFonts w:eastAsia="Calibri"/>
          <w:b/>
          <w:iCs/>
          <w:u w:val="single"/>
        </w:rPr>
        <w:t>intimate</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neglected relationship</w:t>
      </w:r>
      <w:r w:rsidRPr="00D724A3">
        <w:rPr>
          <w:rFonts w:eastAsia="Calibri"/>
          <w:sz w:val="12"/>
        </w:rPr>
        <w:t xml:space="preserve"> </w:t>
      </w:r>
      <w:r w:rsidRPr="00D724A3">
        <w:rPr>
          <w:rFonts w:eastAsia="Calibri"/>
          <w:u w:val="single"/>
        </w:rPr>
        <w:t>between</w:t>
      </w:r>
      <w:r w:rsidRPr="00D724A3">
        <w:rPr>
          <w:rFonts w:eastAsia="Calibri"/>
          <w:sz w:val="12"/>
        </w:rPr>
        <w:t xml:space="preserve"> </w:t>
      </w:r>
      <w:r w:rsidRPr="00D724A3">
        <w:rPr>
          <w:rFonts w:eastAsia="Calibri"/>
          <w:b/>
          <w:iCs/>
          <w:u w:val="single"/>
        </w:rPr>
        <w:t>existential risk</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democracy</w:t>
      </w:r>
      <w:r w:rsidRPr="00D724A3">
        <w:rPr>
          <w:rFonts w:eastAsia="Calibri"/>
          <w:u w:val="single"/>
        </w:rPr>
        <w:t>. Democracy must be</w:t>
      </w:r>
      <w:r w:rsidRPr="00D724A3">
        <w:rPr>
          <w:rFonts w:eastAsia="Calibri"/>
          <w:sz w:val="12"/>
        </w:rPr>
        <w:t xml:space="preserve"> </w:t>
      </w:r>
      <w:r w:rsidRPr="00D724A3">
        <w:rPr>
          <w:rFonts w:eastAsia="Calibri"/>
          <w:b/>
          <w:iCs/>
          <w:u w:val="single"/>
        </w:rPr>
        <w:t>central to efforts to prevent and mitigate catastrophic risks</w:t>
      </w:r>
      <w:r w:rsidRPr="00D724A3">
        <w:rPr>
          <w:rFonts w:eastAsia="Calibri"/>
          <w:u w:val="single"/>
        </w:rPr>
        <w:t>. It is</w:t>
      </w:r>
      <w:r w:rsidRPr="00D724A3">
        <w:rPr>
          <w:rFonts w:eastAsia="Calibri"/>
          <w:sz w:val="12"/>
        </w:rPr>
        <w:t xml:space="preserve"> also </w:t>
      </w:r>
      <w:r w:rsidRPr="00D724A3">
        <w:rPr>
          <w:rFonts w:eastAsia="Calibri"/>
          <w:u w:val="single"/>
        </w:rPr>
        <w:t>an</w:t>
      </w:r>
      <w:r w:rsidRPr="00D724A3">
        <w:rPr>
          <w:rFonts w:eastAsia="Calibri"/>
          <w:sz w:val="12"/>
        </w:rPr>
        <w:t xml:space="preserve"> </w:t>
      </w:r>
      <w:r w:rsidRPr="00D724A3">
        <w:rPr>
          <w:rFonts w:eastAsia="Calibri"/>
          <w:b/>
          <w:iCs/>
          <w:u w:val="single"/>
        </w:rPr>
        <w:t>antidote</w:t>
      </w:r>
      <w:r w:rsidRPr="00D724A3">
        <w:rPr>
          <w:rFonts w:eastAsia="Calibri"/>
          <w:sz w:val="12"/>
        </w:rPr>
        <w:t xml:space="preserve"> </w:t>
      </w:r>
      <w:r w:rsidRPr="00D724A3">
        <w:rPr>
          <w:rFonts w:eastAsia="Calibri"/>
          <w:u w:val="single"/>
        </w:rPr>
        <w:t>to</w:t>
      </w:r>
      <w:r w:rsidRPr="00D724A3">
        <w:rPr>
          <w:rFonts w:eastAsia="Calibri"/>
          <w:sz w:val="12"/>
        </w:rPr>
        <w:t xml:space="preserve"> </w:t>
      </w:r>
      <w:r w:rsidRPr="00D724A3">
        <w:rPr>
          <w:rFonts w:eastAsia="Calibri"/>
          <w:b/>
          <w:iCs/>
          <w:u w:val="single"/>
        </w:rPr>
        <w:t>many</w:t>
      </w:r>
      <w:r w:rsidRPr="00D724A3">
        <w:rPr>
          <w:rFonts w:eastAsia="Calibri"/>
          <w:sz w:val="12"/>
        </w:rPr>
        <w:t xml:space="preserve"> of the </w:t>
      </w:r>
      <w:r w:rsidRPr="00D724A3">
        <w:rPr>
          <w:rFonts w:eastAsia="Calibri"/>
          <w:b/>
          <w:iCs/>
          <w:u w:val="single"/>
        </w:rPr>
        <w:t>problems</w:t>
      </w:r>
      <w:r w:rsidRPr="00D724A3">
        <w:rPr>
          <w:rFonts w:eastAsia="Calibri"/>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7E5A6A0B" w14:textId="77777777" w:rsidR="00FC013E" w:rsidRPr="00D724A3" w:rsidRDefault="00FC013E" w:rsidP="00FC013E">
      <w:pPr>
        <w:spacing w:line="256" w:lineRule="auto"/>
        <w:rPr>
          <w:rFonts w:eastAsia="Calibri"/>
          <w:sz w:val="12"/>
        </w:rPr>
      </w:pPr>
      <w:r w:rsidRPr="00D724A3">
        <w:rPr>
          <w:rFonts w:eastAsia="Calibri"/>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6DA3274C" w14:textId="77777777" w:rsidR="00FC013E" w:rsidRPr="00D724A3" w:rsidRDefault="00FC013E" w:rsidP="00FC013E">
      <w:pPr>
        <w:spacing w:line="256" w:lineRule="auto"/>
        <w:rPr>
          <w:rFonts w:eastAsia="Calibri"/>
          <w:sz w:val="12"/>
        </w:rPr>
      </w:pPr>
      <w:r w:rsidRPr="00D724A3">
        <w:rPr>
          <w:rFonts w:eastAsia="Calibri"/>
          <w:sz w:val="12"/>
        </w:rPr>
        <w:t xml:space="preserve">We posit three reasons for why </w:t>
      </w:r>
      <w:r w:rsidRPr="00D724A3">
        <w:rPr>
          <w:rFonts w:eastAsia="Calibri"/>
          <w:u w:val="single"/>
        </w:rPr>
        <w:t>we should</w:t>
      </w:r>
      <w:r w:rsidRPr="00D724A3">
        <w:rPr>
          <w:rFonts w:eastAsia="Calibri"/>
          <w:sz w:val="12"/>
        </w:rPr>
        <w:t xml:space="preserve"> </w:t>
      </w:r>
      <w:r w:rsidRPr="005F3645">
        <w:rPr>
          <w:rFonts w:eastAsia="Calibri"/>
          <w:b/>
          <w:iCs/>
          <w:highlight w:val="cyan"/>
          <w:u w:val="single"/>
        </w:rPr>
        <w:t>democratise</w:t>
      </w:r>
      <w:r w:rsidRPr="00D724A3">
        <w:rPr>
          <w:rFonts w:eastAsia="Calibri"/>
          <w:sz w:val="12"/>
        </w:rPr>
        <w:t xml:space="preserve"> research and </w:t>
      </w:r>
      <w:r w:rsidRPr="005F3645">
        <w:rPr>
          <w:rFonts w:eastAsia="Calibri"/>
          <w:b/>
          <w:iCs/>
          <w:highlight w:val="cyan"/>
          <w:u w:val="single"/>
        </w:rPr>
        <w:t>decision-making</w:t>
      </w:r>
      <w:r w:rsidRPr="00D724A3">
        <w:rPr>
          <w:rFonts w:eastAsia="Calibri"/>
          <w:b/>
          <w:iCs/>
          <w:u w:val="single"/>
        </w:rPr>
        <w:t xml:space="preserve"> in existential risk</w:t>
      </w:r>
      <w:r w:rsidRPr="00D724A3">
        <w:rPr>
          <w:rFonts w:eastAsia="Calibri"/>
          <w:sz w:val="12"/>
        </w:rPr>
        <w:t>: the nature of collective decision-making about human futures, the superiority of democratic reason, and democratic fail-safe mechanisms.</w:t>
      </w:r>
    </w:p>
    <w:p w14:paraId="27277FD4" w14:textId="77777777" w:rsidR="00FC013E" w:rsidRPr="00D724A3" w:rsidRDefault="00FC013E" w:rsidP="00FC013E">
      <w:pPr>
        <w:spacing w:line="256" w:lineRule="auto"/>
        <w:rPr>
          <w:rFonts w:eastAsia="Calibri"/>
          <w:sz w:val="12"/>
        </w:rPr>
      </w:pPr>
      <w:r w:rsidRPr="005F3645">
        <w:rPr>
          <w:rFonts w:eastAsia="Calibri"/>
          <w:highlight w:val="cyan"/>
          <w:u w:val="single"/>
        </w:rPr>
        <w:t>Avoiding</w:t>
      </w:r>
      <w:r w:rsidRPr="00D724A3">
        <w:rPr>
          <w:rFonts w:eastAsia="Calibri"/>
          <w:sz w:val="12"/>
        </w:rPr>
        <w:t xml:space="preserve"> </w:t>
      </w:r>
      <w:r w:rsidRPr="00D724A3">
        <w:rPr>
          <w:rFonts w:eastAsia="Calibri"/>
          <w:b/>
          <w:iCs/>
          <w:u w:val="single"/>
        </w:rPr>
        <w:t xml:space="preserve">human </w:t>
      </w:r>
      <w:r w:rsidRPr="005F3645">
        <w:rPr>
          <w:rFonts w:eastAsia="Calibri"/>
          <w:b/>
          <w:iCs/>
          <w:highlight w:val="cyan"/>
          <w:u w:val="single"/>
        </w:rPr>
        <w:t>extinction</w:t>
      </w:r>
      <w:r w:rsidRPr="00D724A3">
        <w:rPr>
          <w:rFonts w:eastAsia="Calibri"/>
          <w:u w:val="single"/>
        </w:rPr>
        <w:t>, or crafting</w:t>
      </w:r>
      <w:r w:rsidRPr="00D724A3">
        <w:rPr>
          <w:rFonts w:eastAsia="Calibri"/>
          <w:sz w:val="12"/>
        </w:rPr>
        <w:t xml:space="preserve"> </w:t>
      </w:r>
      <w:r w:rsidRPr="00D724A3">
        <w:rPr>
          <w:rFonts w:eastAsia="Calibri"/>
          <w:u w:val="single"/>
        </w:rPr>
        <w:t>a</w:t>
      </w:r>
      <w:r w:rsidRPr="00D724A3">
        <w:rPr>
          <w:rFonts w:eastAsia="Calibri"/>
          <w:sz w:val="12"/>
        </w:rPr>
        <w:t xml:space="preserve"> </w:t>
      </w:r>
      <w:r w:rsidRPr="00D724A3">
        <w:rPr>
          <w:rFonts w:eastAsia="Calibri"/>
          <w:b/>
          <w:iCs/>
          <w:u w:val="single"/>
        </w:rPr>
        <w:t>desirable long-term future</w:t>
      </w:r>
      <w:r w:rsidRPr="00D724A3">
        <w:rPr>
          <w:rFonts w:eastAsia="Calibri"/>
          <w:u w:val="single"/>
        </w:rPr>
        <w:t xml:space="preserve">, is </w:t>
      </w:r>
      <w:r w:rsidRPr="005F3645">
        <w:rPr>
          <w:rFonts w:eastAsia="Calibri"/>
          <w:highlight w:val="cyan"/>
          <w:u w:val="single"/>
        </w:rPr>
        <w:t>a</w:t>
      </w:r>
      <w:r w:rsidRPr="005F3645">
        <w:rPr>
          <w:rFonts w:eastAsia="Calibri"/>
          <w:sz w:val="12"/>
          <w:highlight w:val="cyan"/>
        </w:rPr>
        <w:t xml:space="preserve"> </w:t>
      </w:r>
      <w:r w:rsidRPr="005F3645">
        <w:rPr>
          <w:rFonts w:eastAsia="Calibri"/>
          <w:b/>
          <w:iCs/>
          <w:highlight w:val="cyan"/>
          <w:u w:val="single"/>
        </w:rPr>
        <w:t>communal project</w:t>
      </w:r>
      <w:r w:rsidRPr="00D724A3">
        <w:rPr>
          <w:rFonts w:eastAsia="Calibri"/>
          <w:sz w:val="12"/>
        </w:rPr>
        <w:t>. Scholars of existential risk who take an interest in the future of Homo sapiens are choosing to consider the species in its entirety. If certain views are excluded, the arguments for doing so must be compelling.</w:t>
      </w:r>
    </w:p>
    <w:p w14:paraId="315FAD2D" w14:textId="77777777" w:rsidR="00FC013E" w:rsidRPr="00D724A3" w:rsidRDefault="00FC013E" w:rsidP="00FC013E">
      <w:pPr>
        <w:spacing w:line="256" w:lineRule="auto"/>
        <w:rPr>
          <w:rFonts w:eastAsia="Calibri"/>
          <w:sz w:val="12"/>
        </w:rPr>
      </w:pPr>
      <w:r w:rsidRPr="00D724A3">
        <w:rPr>
          <w:rFonts w:eastAsia="Calibri"/>
          <w:u w:val="single"/>
        </w:rPr>
        <w:t>Democracy will</w:t>
      </w:r>
      <w:r w:rsidRPr="00D724A3">
        <w:rPr>
          <w:rFonts w:eastAsia="Calibri"/>
          <w:sz w:val="12"/>
        </w:rPr>
        <w:t xml:space="preserve"> </w:t>
      </w:r>
      <w:r w:rsidRPr="00D724A3">
        <w:rPr>
          <w:rFonts w:eastAsia="Calibri"/>
          <w:b/>
          <w:iCs/>
          <w:u w:val="single"/>
        </w:rPr>
        <w:t>improve</w:t>
      </w:r>
      <w:r w:rsidRPr="00D724A3">
        <w:rPr>
          <w:rFonts w:eastAsia="Calibri"/>
          <w:sz w:val="12"/>
        </w:rPr>
        <w:t xml:space="preserve"> our </w:t>
      </w:r>
      <w:r w:rsidRPr="00D724A3">
        <w:rPr>
          <w:rFonts w:eastAsia="Calibri"/>
          <w:b/>
          <w:iCs/>
          <w:u w:val="single"/>
        </w:rPr>
        <w:t>judgments</w:t>
      </w:r>
      <w:r w:rsidRPr="00D724A3">
        <w:rPr>
          <w:rFonts w:eastAsia="Calibri"/>
          <w:sz w:val="12"/>
        </w:rPr>
        <w:t xml:space="preserve"> </w:t>
      </w:r>
      <w:r w:rsidRPr="00D724A3">
        <w:rPr>
          <w:rFonts w:eastAsia="Calibri"/>
          <w:u w:val="single"/>
        </w:rPr>
        <w:t>in both</w:t>
      </w:r>
      <w:r w:rsidRPr="00D724A3">
        <w:rPr>
          <w:rFonts w:eastAsia="Calibri"/>
          <w:sz w:val="12"/>
        </w:rPr>
        <w:t xml:space="preserve"> the </w:t>
      </w:r>
      <w:r w:rsidRPr="00D724A3">
        <w:rPr>
          <w:rFonts w:eastAsia="Calibri"/>
          <w:b/>
          <w:iCs/>
          <w:u w:val="single"/>
        </w:rPr>
        <w:t>governance</w:t>
      </w:r>
      <w:r w:rsidRPr="00D724A3">
        <w:rPr>
          <w:rFonts w:eastAsia="Calibri"/>
          <w:sz w:val="12"/>
        </w:rPr>
        <w:t xml:space="preserve"> </w:t>
      </w:r>
      <w:r w:rsidRPr="00D724A3">
        <w:rPr>
          <w:rFonts w:eastAsia="Calibri"/>
          <w:u w:val="single"/>
        </w:rPr>
        <w:t>and</w:t>
      </w:r>
      <w:r w:rsidRPr="00D724A3">
        <w:rPr>
          <w:rFonts w:eastAsia="Calibri"/>
          <w:sz w:val="12"/>
        </w:rPr>
        <w:t xml:space="preserve"> the </w:t>
      </w:r>
      <w:r w:rsidRPr="00D724A3">
        <w:rPr>
          <w:rFonts w:eastAsia="Calibri"/>
          <w:b/>
          <w:iCs/>
          <w:u w:val="single"/>
        </w:rPr>
        <w:t>study</w:t>
      </w:r>
      <w:r w:rsidRPr="00D724A3">
        <w:rPr>
          <w:rFonts w:eastAsia="Calibri"/>
          <w:sz w:val="12"/>
        </w:rPr>
        <w:t xml:space="preserve"> of existential risks. Asking how our actions today influence the long-term future is one of the most difficult intellectual tasks to unravel, and </w:t>
      </w:r>
      <w:r w:rsidRPr="00D724A3">
        <w:rPr>
          <w:rFonts w:eastAsia="Calibri"/>
          <w:u w:val="single"/>
        </w:rPr>
        <w:t>if there is a right path,</w:t>
      </w:r>
      <w:r w:rsidRPr="00D724A3">
        <w:rPr>
          <w:rFonts w:eastAsia="Calibri"/>
          <w:sz w:val="12"/>
        </w:rPr>
        <w:t xml:space="preserve"> </w:t>
      </w:r>
      <w:r w:rsidRPr="00D724A3">
        <w:rPr>
          <w:rFonts w:eastAsia="Calibri"/>
          <w:b/>
          <w:iCs/>
          <w:u w:val="single"/>
        </w:rPr>
        <w:t>democratic procedures</w:t>
      </w:r>
      <w:r w:rsidRPr="00D724A3">
        <w:rPr>
          <w:rFonts w:eastAsia="Calibri"/>
          <w:sz w:val="12"/>
        </w:rPr>
        <w:t xml:space="preserve"> will </w:t>
      </w:r>
      <w:r w:rsidRPr="00D724A3">
        <w:rPr>
          <w:rFonts w:eastAsia="Calibri"/>
          <w:u w:val="single"/>
        </w:rPr>
        <w:t>have the</w:t>
      </w:r>
      <w:r w:rsidRPr="00D724A3">
        <w:rPr>
          <w:rFonts w:eastAsia="Calibri"/>
          <w:sz w:val="12"/>
        </w:rPr>
        <w:t xml:space="preserve"> </w:t>
      </w:r>
      <w:r w:rsidRPr="00D724A3">
        <w:rPr>
          <w:rFonts w:eastAsia="Calibri"/>
          <w:b/>
          <w:iCs/>
          <w:u w:val="single"/>
        </w:rPr>
        <w:t>best shot at finding it</w:t>
      </w:r>
      <w:r w:rsidRPr="00D724A3">
        <w:rPr>
          <w:rFonts w:eastAsia="Calibri"/>
          <w:sz w:val="12"/>
        </w:rPr>
        <w:t xml:space="preserve">. </w:t>
      </w:r>
      <w:r w:rsidRPr="00D724A3">
        <w:rPr>
          <w:rFonts w:eastAsia="Calibri"/>
          <w:u w:val="single"/>
        </w:rPr>
        <w:t>Hong and Page</w:t>
      </w:r>
      <w:r w:rsidRPr="00D724A3">
        <w:rPr>
          <w:rFonts w:eastAsia="Calibri"/>
          <w:sz w:val="12"/>
        </w:rPr>
        <w:t xml:space="preserve">116,117 </w:t>
      </w:r>
      <w:r w:rsidRPr="00D724A3">
        <w:rPr>
          <w:rFonts w:eastAsia="Calibri"/>
          <w:u w:val="single"/>
        </w:rPr>
        <w:t>demonstrate both</w:t>
      </w:r>
      <w:r w:rsidRPr="00D724A3">
        <w:rPr>
          <w:rFonts w:eastAsia="Calibri"/>
          <w:sz w:val="12"/>
        </w:rPr>
        <w:t xml:space="preserve"> </w:t>
      </w:r>
      <w:r w:rsidRPr="00D724A3">
        <w:rPr>
          <w:rFonts w:eastAsia="Calibri"/>
          <w:b/>
          <w:iCs/>
          <w:u w:val="single"/>
        </w:rPr>
        <w:t>theoretically</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computationally</w:t>
      </w:r>
      <w:r w:rsidRPr="00D724A3">
        <w:rPr>
          <w:rFonts w:eastAsia="Calibri"/>
          <w:sz w:val="12"/>
        </w:rPr>
        <w:t xml:space="preserve"> </w:t>
      </w:r>
      <w:r w:rsidRPr="00D724A3">
        <w:rPr>
          <w:rFonts w:eastAsia="Calibri"/>
          <w:u w:val="single"/>
        </w:rPr>
        <w:t>that a</w:t>
      </w:r>
      <w:r w:rsidRPr="00D724A3">
        <w:rPr>
          <w:rFonts w:eastAsia="Calibri"/>
          <w:sz w:val="12"/>
        </w:rPr>
        <w:t xml:space="preserve"> </w:t>
      </w:r>
      <w:r w:rsidRPr="00D724A3">
        <w:rPr>
          <w:rFonts w:eastAsia="Calibri"/>
          <w:b/>
          <w:iCs/>
          <w:u w:val="single"/>
        </w:rPr>
        <w:t>diverse group</w:t>
      </w:r>
      <w:r w:rsidRPr="00D724A3">
        <w:rPr>
          <w:rFonts w:eastAsia="Calibri"/>
          <w:sz w:val="12"/>
        </w:rPr>
        <w:t xml:space="preserve"> </w:t>
      </w:r>
      <w:r w:rsidRPr="00D724A3">
        <w:rPr>
          <w:rFonts w:eastAsia="Calibri"/>
          <w:u w:val="single"/>
        </w:rPr>
        <w:t>of</w:t>
      </w:r>
      <w:r w:rsidRPr="00D724A3">
        <w:rPr>
          <w:rFonts w:eastAsia="Calibri"/>
          <w:sz w:val="12"/>
        </w:rPr>
        <w:t xml:space="preserve"> </w:t>
      </w:r>
      <w:r w:rsidRPr="00D724A3">
        <w:rPr>
          <w:rFonts w:eastAsia="Calibri"/>
          <w:b/>
          <w:iCs/>
          <w:u w:val="single"/>
        </w:rPr>
        <w:t>problem-solving agents</w:t>
      </w:r>
      <w:r w:rsidRPr="00D724A3">
        <w:rPr>
          <w:rFonts w:eastAsia="Calibri"/>
          <w:sz w:val="12"/>
        </w:rPr>
        <w:t xml:space="preserve"> will </w:t>
      </w:r>
      <w:r w:rsidRPr="00D724A3">
        <w:rPr>
          <w:rFonts w:eastAsia="Calibri"/>
          <w:u w:val="single"/>
        </w:rPr>
        <w:t>show</w:t>
      </w:r>
      <w:r w:rsidRPr="00D724A3">
        <w:rPr>
          <w:rFonts w:eastAsia="Calibri"/>
          <w:sz w:val="12"/>
        </w:rPr>
        <w:t xml:space="preserve"> </w:t>
      </w:r>
      <w:r w:rsidRPr="00D724A3">
        <w:rPr>
          <w:rFonts w:eastAsia="Calibri"/>
          <w:b/>
          <w:iCs/>
          <w:u w:val="single"/>
        </w:rPr>
        <w:t>greater accuracy</w:t>
      </w:r>
      <w:r w:rsidRPr="00D724A3">
        <w:rPr>
          <w:rFonts w:eastAsia="Calibri"/>
          <w:sz w:val="12"/>
        </w:rPr>
        <w:t xml:space="preserve"> </w:t>
      </w:r>
      <w:r w:rsidRPr="00D724A3">
        <w:rPr>
          <w:rFonts w:eastAsia="Calibri"/>
          <w:u w:val="single"/>
        </w:rPr>
        <w:t>than a</w:t>
      </w:r>
      <w:r w:rsidRPr="00D724A3">
        <w:rPr>
          <w:rFonts w:eastAsia="Calibri"/>
          <w:sz w:val="12"/>
        </w:rPr>
        <w:t xml:space="preserve"> </w:t>
      </w:r>
      <w:r w:rsidRPr="00D724A3">
        <w:rPr>
          <w:rFonts w:eastAsia="Calibri"/>
          <w:b/>
          <w:iCs/>
          <w:u w:val="single"/>
        </w:rPr>
        <w:t>less diverse</w:t>
      </w:r>
      <w:r w:rsidRPr="00D724A3">
        <w:rPr>
          <w:rFonts w:eastAsia="Calibri"/>
          <w:sz w:val="12"/>
        </w:rPr>
        <w:t xml:space="preserve"> </w:t>
      </w:r>
      <w:r w:rsidRPr="00D724A3">
        <w:rPr>
          <w:rFonts w:eastAsia="Calibri"/>
          <w:u w:val="single"/>
        </w:rPr>
        <w:t>group, even if</w:t>
      </w:r>
      <w:r w:rsidRPr="00D724A3">
        <w:rPr>
          <w:rFonts w:eastAsia="Calibri"/>
          <w:sz w:val="12"/>
        </w:rPr>
        <w:t xml:space="preserve"> the </w:t>
      </w:r>
      <w:r w:rsidRPr="00D724A3">
        <w:rPr>
          <w:rFonts w:eastAsia="Calibri"/>
          <w:b/>
          <w:iCs/>
          <w:u w:val="single"/>
        </w:rPr>
        <w:t>individual</w:t>
      </w:r>
      <w:r w:rsidRPr="00D724A3">
        <w:rPr>
          <w:rFonts w:eastAsia="Calibri"/>
          <w:u w:val="single"/>
        </w:rPr>
        <w:t xml:space="preserve"> member</w:t>
      </w:r>
      <w:r w:rsidRPr="00D724A3">
        <w:rPr>
          <w:rFonts w:eastAsia="Calibri"/>
          <w:b/>
          <w:iCs/>
          <w:u w:val="single"/>
        </w:rPr>
        <w:t>s</w:t>
      </w:r>
      <w:r w:rsidRPr="00D724A3">
        <w:rPr>
          <w:rFonts w:eastAsia="Calibri"/>
          <w:sz w:val="12"/>
        </w:rPr>
        <w:t xml:space="preserve"> </w:t>
      </w:r>
      <w:r w:rsidRPr="00D724A3">
        <w:rPr>
          <w:rFonts w:eastAsia="Calibri"/>
          <w:u w:val="single"/>
        </w:rPr>
        <w:t>of the diverse group were each</w:t>
      </w:r>
      <w:r w:rsidRPr="00D724A3">
        <w:rPr>
          <w:rFonts w:eastAsia="Calibri"/>
          <w:sz w:val="12"/>
        </w:rPr>
        <w:t xml:space="preserve"> </w:t>
      </w:r>
      <w:r w:rsidRPr="00D724A3">
        <w:rPr>
          <w:rFonts w:eastAsia="Calibri"/>
          <w:b/>
          <w:iCs/>
          <w:u w:val="single"/>
        </w:rPr>
        <w:t>less</w:t>
      </w:r>
      <w:r w:rsidRPr="00D724A3">
        <w:rPr>
          <w:rFonts w:eastAsia="Calibri"/>
          <w:sz w:val="12"/>
        </w:rPr>
        <w:t xml:space="preserve"> </w:t>
      </w:r>
      <w:r w:rsidRPr="00D724A3">
        <w:rPr>
          <w:rFonts w:eastAsia="Calibri"/>
          <w:u w:val="single"/>
        </w:rPr>
        <w:t>accurate. Accuracy gains from</w:t>
      </w:r>
      <w:r w:rsidRPr="00D724A3">
        <w:rPr>
          <w:rFonts w:eastAsia="Calibri"/>
          <w:sz w:val="12"/>
        </w:rPr>
        <w:t xml:space="preserve"> </w:t>
      </w:r>
      <w:r w:rsidRPr="00D724A3">
        <w:rPr>
          <w:rFonts w:eastAsia="Calibri"/>
          <w:b/>
          <w:iCs/>
          <w:u w:val="single"/>
        </w:rPr>
        <w:t>diversity</w:t>
      </w:r>
      <w:r w:rsidRPr="00D724A3">
        <w:rPr>
          <w:rFonts w:eastAsia="Calibri"/>
          <w:sz w:val="12"/>
        </w:rPr>
        <w:t xml:space="preserve"> </w:t>
      </w:r>
      <w:r w:rsidRPr="00D724A3">
        <w:rPr>
          <w:rFonts w:eastAsia="Calibri"/>
          <w:b/>
          <w:iCs/>
          <w:u w:val="single"/>
        </w:rPr>
        <w:t>trump</w:t>
      </w:r>
      <w:r w:rsidRPr="00D724A3">
        <w:rPr>
          <w:rFonts w:eastAsia="Calibri"/>
          <w:sz w:val="12"/>
        </w:rPr>
        <w:t xml:space="preserve"> </w:t>
      </w:r>
      <w:r w:rsidRPr="00D724A3">
        <w:rPr>
          <w:rFonts w:eastAsia="Calibri"/>
          <w:u w:val="single"/>
        </w:rPr>
        <w:t>gains from</w:t>
      </w:r>
      <w:r w:rsidRPr="00D724A3">
        <w:rPr>
          <w:rFonts w:eastAsia="Calibri"/>
          <w:sz w:val="12"/>
        </w:rPr>
        <w:t xml:space="preserve"> </w:t>
      </w:r>
      <w:r w:rsidRPr="00D724A3">
        <w:rPr>
          <w:rFonts w:eastAsia="Calibri"/>
          <w:b/>
          <w:iCs/>
          <w:u w:val="single"/>
        </w:rPr>
        <w:t>improving individual accuracy</w:t>
      </w:r>
      <w:r w:rsidRPr="00D724A3">
        <w:rPr>
          <w:rFonts w:eastAsia="Calibri"/>
          <w:sz w:val="12"/>
        </w:rPr>
        <w:t xml:space="preserve">. Landemore115, builds on this work to advance a probabilistic argument that inclusive </w:t>
      </w:r>
      <w:r w:rsidRPr="00D724A3">
        <w:rPr>
          <w:rFonts w:eastAsia="Calibri"/>
          <w:u w:val="single"/>
        </w:rPr>
        <w:t>democracies will</w:t>
      </w:r>
      <w:r w:rsidRPr="00D724A3">
        <w:rPr>
          <w:rFonts w:eastAsia="Calibri"/>
          <w:sz w:val="12"/>
        </w:rPr>
        <w:t xml:space="preserve">, </w:t>
      </w:r>
      <w:r w:rsidRPr="00D724A3">
        <w:rPr>
          <w:rFonts w:eastAsia="Calibri"/>
          <w:u w:val="single"/>
        </w:rPr>
        <w:t>in</w:t>
      </w:r>
      <w:r w:rsidRPr="00D724A3">
        <w:rPr>
          <w:rFonts w:eastAsia="Calibri"/>
          <w:sz w:val="12"/>
        </w:rPr>
        <w:t xml:space="preserve"> </w:t>
      </w:r>
      <w:r w:rsidRPr="00D724A3">
        <w:rPr>
          <w:rFonts w:eastAsia="Calibri"/>
          <w:b/>
          <w:iCs/>
          <w:u w:val="single"/>
        </w:rPr>
        <w:t>expectation</w:t>
      </w:r>
      <w:r w:rsidRPr="00D724A3">
        <w:rPr>
          <w:rFonts w:eastAsia="Calibri"/>
          <w:u w:val="single"/>
        </w:rPr>
        <w:t>, make</w:t>
      </w:r>
      <w:r w:rsidRPr="00D724A3">
        <w:rPr>
          <w:rFonts w:eastAsia="Calibri"/>
          <w:sz w:val="12"/>
        </w:rPr>
        <w:t xml:space="preserve"> </w:t>
      </w:r>
      <w:r w:rsidRPr="00D724A3">
        <w:rPr>
          <w:rFonts w:eastAsia="Calibri"/>
          <w:b/>
          <w:iCs/>
          <w:u w:val="single"/>
        </w:rPr>
        <w:t>epistemically superior choices</w:t>
      </w:r>
      <w:r w:rsidRPr="00D724A3">
        <w:rPr>
          <w:rFonts w:eastAsia="Calibri"/>
          <w:sz w:val="12"/>
        </w:rPr>
        <w:t xml:space="preserve"> </w:t>
      </w:r>
      <w:r w:rsidRPr="00D724A3">
        <w:rPr>
          <w:rFonts w:eastAsia="Calibri"/>
          <w:u w:val="single"/>
        </w:rPr>
        <w:t>to</w:t>
      </w:r>
      <w:r w:rsidRPr="00D724A3">
        <w:rPr>
          <w:rFonts w:eastAsia="Calibri"/>
          <w:sz w:val="12"/>
        </w:rPr>
        <w:t xml:space="preserve"> </w:t>
      </w:r>
      <w:r w:rsidRPr="00D724A3">
        <w:rPr>
          <w:rFonts w:eastAsia="Calibri"/>
          <w:b/>
          <w:iCs/>
          <w:u w:val="single"/>
        </w:rPr>
        <w:t>oligarchies</w:t>
      </w:r>
      <w:r w:rsidRPr="00D724A3">
        <w:rPr>
          <w:rFonts w:eastAsia="Calibri"/>
          <w:sz w:val="12"/>
        </w:rPr>
        <w:t xml:space="preserve"> </w:t>
      </w:r>
      <w:r w:rsidRPr="00D724A3">
        <w:rPr>
          <w:rFonts w:eastAsia="Calibri"/>
          <w:u w:val="single"/>
        </w:rPr>
        <w:t>or</w:t>
      </w:r>
      <w:r w:rsidRPr="00D724A3">
        <w:rPr>
          <w:rFonts w:eastAsia="Calibri"/>
          <w:sz w:val="12"/>
        </w:rPr>
        <w:t xml:space="preserve"> </w:t>
      </w:r>
      <w:r w:rsidRPr="00D724A3">
        <w:rPr>
          <w:rFonts w:eastAsia="Calibri"/>
          <w:b/>
          <w:iCs/>
          <w:u w:val="single"/>
        </w:rPr>
        <w:t>even the wise few</w:t>
      </w:r>
      <w:r w:rsidRPr="00D724A3">
        <w:rPr>
          <w:rFonts w:eastAsia="Calibri"/>
          <w:u w:val="single"/>
        </w:rPr>
        <w:t>. This is</w:t>
      </w:r>
      <w:r w:rsidRPr="00D724A3">
        <w:rPr>
          <w:rFonts w:eastAsia="Calibri"/>
          <w:sz w:val="12"/>
        </w:rPr>
        <w:t xml:space="preserve"> </w:t>
      </w:r>
      <w:r w:rsidRPr="00D724A3">
        <w:rPr>
          <w:rFonts w:eastAsia="Calibri"/>
          <w:b/>
          <w:iCs/>
          <w:u w:val="single"/>
        </w:rPr>
        <w:t>supported</w:t>
      </w:r>
      <w:r w:rsidRPr="00D724A3">
        <w:rPr>
          <w:rFonts w:eastAsia="Calibri"/>
          <w:sz w:val="12"/>
        </w:rPr>
        <w:t xml:space="preserve"> </w:t>
      </w:r>
      <w:r w:rsidRPr="00D724A3">
        <w:rPr>
          <w:rFonts w:eastAsia="Calibri"/>
          <w:u w:val="single"/>
        </w:rPr>
        <w:t>by</w:t>
      </w:r>
      <w:r w:rsidRPr="00D724A3">
        <w:rPr>
          <w:rFonts w:eastAsia="Calibri"/>
          <w:sz w:val="12"/>
        </w:rPr>
        <w:t xml:space="preserve"> </w:t>
      </w:r>
      <w:r w:rsidRPr="00D724A3">
        <w:rPr>
          <w:rFonts w:eastAsia="Calibri"/>
          <w:b/>
          <w:iCs/>
          <w:u w:val="single"/>
        </w:rPr>
        <w:t>promising results</w:t>
      </w:r>
      <w:r w:rsidRPr="00D724A3">
        <w:rPr>
          <w:rFonts w:eastAsia="Calibri"/>
          <w:sz w:val="12"/>
        </w:rPr>
        <w:t xml:space="preserve"> </w:t>
      </w:r>
      <w:r w:rsidRPr="00D724A3">
        <w:rPr>
          <w:rFonts w:eastAsia="Calibri"/>
          <w:u w:val="single"/>
        </w:rPr>
        <w:t>in</w:t>
      </w:r>
      <w:r w:rsidRPr="00D724A3">
        <w:rPr>
          <w:rFonts w:eastAsia="Calibri"/>
          <w:sz w:val="12"/>
        </w:rPr>
        <w:t xml:space="preserve"> </w:t>
      </w:r>
      <w:r w:rsidRPr="00D724A3">
        <w:rPr>
          <w:rFonts w:eastAsia="Calibri"/>
          <w:b/>
          <w:iCs/>
          <w:u w:val="single"/>
        </w:rPr>
        <w:t>inclusive, deliberative democratic experiments</w:t>
      </w:r>
      <w:r w:rsidRPr="00D724A3">
        <w:rPr>
          <w:rFonts w:eastAsia="Calibri"/>
          <w:sz w:val="12"/>
        </w:rPr>
        <w:t xml:space="preserve"> </w:t>
      </w:r>
      <w:r w:rsidRPr="00D724A3">
        <w:rPr>
          <w:rFonts w:eastAsia="Calibri"/>
          <w:u w:val="single"/>
        </w:rPr>
        <w:t>from</w:t>
      </w:r>
      <w:r w:rsidRPr="00D724A3">
        <w:rPr>
          <w:rFonts w:eastAsia="Calibri"/>
          <w:sz w:val="12"/>
        </w:rPr>
        <w:t xml:space="preserve"> </w:t>
      </w:r>
      <w:r w:rsidRPr="00D724A3">
        <w:rPr>
          <w:rFonts w:eastAsia="Calibri"/>
          <w:b/>
          <w:iCs/>
          <w:u w:val="single"/>
        </w:rPr>
        <w:t>around the world</w:t>
      </w:r>
      <w:r w:rsidRPr="00D724A3">
        <w:rPr>
          <w:rFonts w:eastAsia="Calibri"/>
          <w:sz w:val="12"/>
        </w:rPr>
        <w:t xml:space="preserve">118. </w:t>
      </w:r>
      <w:r w:rsidRPr="00D724A3">
        <w:rPr>
          <w:rFonts w:eastAsia="Calibri"/>
          <w:u w:val="single"/>
        </w:rPr>
        <w:t>In the long run, democracies</w:t>
      </w:r>
      <w:r w:rsidRPr="00D724A3">
        <w:rPr>
          <w:rFonts w:eastAsia="Calibri"/>
          <w:sz w:val="12"/>
        </w:rPr>
        <w:t xml:space="preserve"> should </w:t>
      </w:r>
      <w:r w:rsidRPr="00D724A3">
        <w:rPr>
          <w:rFonts w:eastAsia="Calibri"/>
          <w:u w:val="single"/>
        </w:rPr>
        <w:t>commit</w:t>
      </w:r>
      <w:r w:rsidRPr="00D724A3">
        <w:rPr>
          <w:rFonts w:eastAsia="Calibri"/>
          <w:sz w:val="12"/>
        </w:rPr>
        <w:t xml:space="preserve"> </w:t>
      </w:r>
      <w:r w:rsidRPr="00D724A3">
        <w:rPr>
          <w:rFonts w:eastAsia="Calibri"/>
          <w:b/>
          <w:iCs/>
          <w:u w:val="single"/>
        </w:rPr>
        <w:t>fewer mistakes</w:t>
      </w:r>
      <w:r w:rsidRPr="00D724A3">
        <w:rPr>
          <w:rFonts w:eastAsia="Calibri"/>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3E8363ED" w14:textId="77777777" w:rsidR="00FC013E" w:rsidRPr="00D724A3" w:rsidRDefault="00FC013E" w:rsidP="00FC013E">
      <w:pPr>
        <w:spacing w:line="256" w:lineRule="auto"/>
        <w:rPr>
          <w:rFonts w:eastAsia="Calibri"/>
          <w:sz w:val="12"/>
        </w:rPr>
      </w:pPr>
      <w:r w:rsidRPr="00D724A3">
        <w:rPr>
          <w:rFonts w:eastAsia="Calibri"/>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519D4700" w14:textId="77777777" w:rsidR="00FC013E" w:rsidRPr="00D724A3" w:rsidRDefault="00FC013E" w:rsidP="00FC013E">
      <w:pPr>
        <w:spacing w:line="256" w:lineRule="auto"/>
        <w:rPr>
          <w:rFonts w:eastAsia="Calibri"/>
          <w:sz w:val="12"/>
        </w:rPr>
      </w:pPr>
      <w:r w:rsidRPr="00D724A3">
        <w:rPr>
          <w:rFonts w:eastAsia="Calibri"/>
          <w:u w:val="single"/>
        </w:rPr>
        <w:t>Democracies can</w:t>
      </w:r>
      <w:r w:rsidRPr="00D724A3">
        <w:rPr>
          <w:rFonts w:eastAsia="Calibri"/>
          <w:sz w:val="12"/>
        </w:rPr>
        <w:t xml:space="preserve"> </w:t>
      </w:r>
      <w:r w:rsidRPr="00D724A3">
        <w:rPr>
          <w:rFonts w:eastAsia="Calibri"/>
          <w:b/>
          <w:iCs/>
          <w:u w:val="single"/>
        </w:rPr>
        <w:t>limit harms</w:t>
      </w:r>
      <w:r w:rsidRPr="00D724A3">
        <w:rPr>
          <w:rFonts w:eastAsia="Calibri"/>
          <w:u w:val="single"/>
        </w:rPr>
        <w:t>. Any</w:t>
      </w:r>
      <w:r w:rsidRPr="00D724A3">
        <w:rPr>
          <w:rFonts w:eastAsia="Calibri"/>
          <w:sz w:val="12"/>
        </w:rPr>
        <w:t xml:space="preserve"> </w:t>
      </w:r>
      <w:r w:rsidRPr="00D724A3">
        <w:rPr>
          <w:rFonts w:eastAsia="Calibri"/>
          <w:b/>
          <w:iCs/>
          <w:u w:val="single"/>
        </w:rPr>
        <w:t>approach</w:t>
      </w:r>
      <w:r w:rsidRPr="00D724A3">
        <w:rPr>
          <w:rFonts w:eastAsia="Calibri"/>
          <w:sz w:val="12"/>
        </w:rPr>
        <w:t xml:space="preserve"> </w:t>
      </w:r>
      <w:r w:rsidRPr="00D724A3">
        <w:rPr>
          <w:rFonts w:eastAsia="Calibri"/>
          <w:u w:val="single"/>
        </w:rPr>
        <w:t>to mitigating existential threats could create response risks</w:t>
      </w:r>
      <w:r w:rsidRPr="00D724A3">
        <w:rPr>
          <w:rFonts w:eastAsia="Calibri"/>
          <w:sz w:val="12"/>
        </w:rPr>
        <w:t xml:space="preserve">, and the TUA seems particularly vulnerable to this. </w:t>
      </w:r>
      <w:r w:rsidRPr="00D724A3">
        <w:rPr>
          <w:rFonts w:eastAsia="Calibri"/>
          <w:u w:val="single"/>
        </w:rPr>
        <w:t>Despite</w:t>
      </w:r>
      <w:r w:rsidRPr="00D724A3">
        <w:rPr>
          <w:rFonts w:eastAsia="Calibri"/>
          <w:sz w:val="12"/>
        </w:rPr>
        <w:t xml:space="preserve"> </w:t>
      </w:r>
      <w:r w:rsidRPr="00D724A3">
        <w:rPr>
          <w:rFonts w:eastAsia="Calibri"/>
          <w:b/>
          <w:iCs/>
          <w:u w:val="single"/>
        </w:rPr>
        <w:t>good intentions</w:t>
      </w:r>
      <w:r w:rsidRPr="00D724A3">
        <w:rPr>
          <w:rFonts w:eastAsia="Calibri"/>
          <w:sz w:val="12"/>
        </w:rPr>
        <w:t xml:space="preserve"> and curiosity-driven research, </w:t>
      </w:r>
      <w:r w:rsidRPr="00D724A3">
        <w:rPr>
          <w:rFonts w:eastAsia="Calibri"/>
          <w:u w:val="single"/>
        </w:rPr>
        <w:t>it could justify</w:t>
      </w:r>
      <w:r w:rsidRPr="00D724A3">
        <w:rPr>
          <w:rFonts w:eastAsia="Calibri"/>
          <w:sz w:val="12"/>
        </w:rPr>
        <w:t xml:space="preserve"> </w:t>
      </w:r>
      <w:r w:rsidRPr="00D724A3">
        <w:rPr>
          <w:rFonts w:eastAsia="Calibri"/>
          <w:b/>
          <w:iCs/>
          <w:u w:val="single"/>
        </w:rPr>
        <w:t>violence</w:t>
      </w:r>
      <w:r w:rsidRPr="00D724A3">
        <w:rPr>
          <w:rFonts w:eastAsia="Calibri"/>
          <w:u w:val="single"/>
        </w:rPr>
        <w:t>, dangerous</w:t>
      </w:r>
      <w:r w:rsidRPr="00D724A3">
        <w:rPr>
          <w:rFonts w:eastAsia="Calibri"/>
          <w:sz w:val="12"/>
        </w:rPr>
        <w:t xml:space="preserve"> </w:t>
      </w:r>
      <w:r w:rsidRPr="00D724A3">
        <w:rPr>
          <w:rFonts w:eastAsia="Calibri"/>
          <w:b/>
          <w:iCs/>
          <w:u w:val="single"/>
        </w:rPr>
        <w:t>tech</w:t>
      </w:r>
      <w:r w:rsidRPr="00D724A3">
        <w:rPr>
          <w:rFonts w:eastAsia="Calibri"/>
          <w:sz w:val="12"/>
        </w:rPr>
        <w:t xml:space="preserve">nological developments, </w:t>
      </w:r>
      <w:r w:rsidRPr="00D724A3">
        <w:rPr>
          <w:rFonts w:eastAsia="Calibri"/>
          <w:u w:val="single"/>
        </w:rPr>
        <w:t>or drastically</w:t>
      </w:r>
      <w:r w:rsidRPr="00D724A3">
        <w:rPr>
          <w:rFonts w:eastAsia="Calibri"/>
          <w:sz w:val="12"/>
        </w:rPr>
        <w:t xml:space="preserve"> </w:t>
      </w:r>
      <w:r w:rsidRPr="00D724A3">
        <w:rPr>
          <w:rFonts w:eastAsia="Calibri"/>
          <w:b/>
          <w:iCs/>
          <w:u w:val="single"/>
        </w:rPr>
        <w:t>constrain</w:t>
      </w:r>
      <w:r w:rsidRPr="00D724A3">
        <w:rPr>
          <w:rFonts w:eastAsia="Calibri"/>
          <w:sz w:val="12"/>
        </w:rPr>
        <w:t xml:space="preserve"> </w:t>
      </w:r>
      <w:r w:rsidRPr="00D724A3">
        <w:rPr>
          <w:rFonts w:eastAsia="Calibri"/>
          <w:b/>
          <w:iCs/>
          <w:u w:val="single"/>
        </w:rPr>
        <w:t>freedom</w:t>
      </w:r>
      <w:r w:rsidRPr="00D724A3">
        <w:rPr>
          <w:rFonts w:eastAsia="Calibri"/>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19B9A4EB" w14:textId="77777777" w:rsidR="00FC013E" w:rsidRPr="00D724A3" w:rsidRDefault="00FC013E" w:rsidP="00FC013E">
      <w:pPr>
        <w:spacing w:line="256" w:lineRule="auto"/>
        <w:rPr>
          <w:rFonts w:eastAsia="Calibri"/>
          <w:sz w:val="12"/>
        </w:rPr>
      </w:pPr>
      <w:r w:rsidRPr="00D724A3">
        <w:rPr>
          <w:rFonts w:eastAsia="Calibri"/>
          <w:u w:val="single"/>
        </w:rPr>
        <w:t>The</w:t>
      </w:r>
      <w:r w:rsidRPr="00D724A3">
        <w:rPr>
          <w:rFonts w:eastAsia="Calibri"/>
          <w:sz w:val="12"/>
        </w:rPr>
        <w:t xml:space="preserve"> </w:t>
      </w:r>
      <w:r w:rsidRPr="00D724A3">
        <w:rPr>
          <w:rFonts w:eastAsia="Calibri"/>
          <w:b/>
          <w:iCs/>
          <w:u w:val="single"/>
        </w:rPr>
        <w:t>democratic constraint</w:t>
      </w:r>
      <w:r w:rsidRPr="00D724A3">
        <w:rPr>
          <w:rFonts w:eastAsia="Calibri"/>
          <w:sz w:val="12"/>
        </w:rPr>
        <w:t xml:space="preserve"> </w:t>
      </w:r>
      <w:r w:rsidRPr="00D724A3">
        <w:rPr>
          <w:rFonts w:eastAsia="Calibri"/>
          <w:u w:val="single"/>
        </w:rPr>
        <w:t>of</w:t>
      </w:r>
      <w:r w:rsidRPr="00D724A3">
        <w:rPr>
          <w:rFonts w:eastAsia="Calibri"/>
          <w:sz w:val="12"/>
        </w:rPr>
        <w:t xml:space="preserve"> </w:t>
      </w:r>
      <w:r w:rsidRPr="00D724A3">
        <w:rPr>
          <w:rFonts w:eastAsia="Calibri"/>
          <w:b/>
          <w:iCs/>
          <w:u w:val="single"/>
        </w:rPr>
        <w:t>extreme measures</w:t>
      </w:r>
      <w:r w:rsidRPr="00D724A3">
        <w:rPr>
          <w:rFonts w:eastAsia="Calibri"/>
          <w:sz w:val="12"/>
        </w:rPr>
        <w:t xml:space="preserve"> </w:t>
      </w:r>
      <w:r w:rsidRPr="00D724A3">
        <w:rPr>
          <w:rFonts w:eastAsia="Calibri"/>
          <w:u w:val="single"/>
        </w:rPr>
        <w:t>may simply be a form of</w:t>
      </w:r>
      <w:r w:rsidRPr="00D724A3">
        <w:rPr>
          <w:rFonts w:eastAsia="Calibri"/>
          <w:sz w:val="12"/>
        </w:rPr>
        <w:t xml:space="preserve"> </w:t>
      </w:r>
      <w:r w:rsidRPr="00D724A3">
        <w:rPr>
          <w:rFonts w:eastAsia="Calibri"/>
          <w:b/>
          <w:iCs/>
          <w:u w:val="single"/>
        </w:rPr>
        <w:t>collective selfinterest</w:t>
      </w:r>
      <w:r w:rsidRPr="00D724A3">
        <w:rPr>
          <w:rFonts w:eastAsia="Calibri"/>
          <w:u w:val="single"/>
        </w:rPr>
        <w:t>. Voters are</w:t>
      </w:r>
      <w:r w:rsidRPr="00D724A3">
        <w:rPr>
          <w:rFonts w:eastAsia="Calibri"/>
          <w:sz w:val="12"/>
        </w:rPr>
        <w:t xml:space="preserve"> </w:t>
      </w:r>
      <w:r w:rsidRPr="00D724A3">
        <w:rPr>
          <w:rFonts w:eastAsia="Calibri"/>
          <w:b/>
          <w:iCs/>
          <w:u w:val="single"/>
        </w:rPr>
        <w:t>unlikely to tolerate</w:t>
      </w:r>
      <w:r w:rsidRPr="00D724A3">
        <w:rPr>
          <w:rFonts w:eastAsia="Calibri"/>
          <w:sz w:val="12"/>
        </w:rPr>
        <w:t xml:space="preserve"> global catastrophic risks (</w:t>
      </w:r>
      <w:r w:rsidRPr="00D724A3">
        <w:rPr>
          <w:rFonts w:eastAsia="Calibri"/>
          <w:b/>
          <w:iCs/>
          <w:u w:val="single"/>
        </w:rPr>
        <w:t>GCRs</w:t>
      </w:r>
      <w:r w:rsidRPr="00D724A3">
        <w:rPr>
          <w:rFonts w:eastAsia="Calibri"/>
          <w:sz w:val="12"/>
        </w:rPr>
        <w:t xml:space="preserve">), </w:t>
      </w:r>
      <w:r w:rsidRPr="00D724A3">
        <w:rPr>
          <w:rFonts w:eastAsia="Calibri"/>
          <w:u w:val="single"/>
        </w:rPr>
        <w:t>which incur the death of a sizeable portion of the electorate, if they know they themselves could be affected.</w:t>
      </w:r>
      <w:r w:rsidRPr="00D724A3">
        <w:rPr>
          <w:rFonts w:eastAsia="Calibri"/>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01F87DA7" w14:textId="77777777" w:rsidR="00FC013E" w:rsidRPr="00D724A3" w:rsidRDefault="00FC013E" w:rsidP="00FC013E">
      <w:pPr>
        <w:spacing w:line="256" w:lineRule="auto"/>
        <w:rPr>
          <w:rFonts w:eastAsia="Calibri"/>
          <w:sz w:val="12"/>
        </w:rPr>
      </w:pPr>
      <w:r w:rsidRPr="00D724A3">
        <w:rPr>
          <w:rFonts w:eastAsia="Calibri"/>
          <w:u w:val="single"/>
        </w:rPr>
        <w:t xml:space="preserve">Empirically, this </w:t>
      </w:r>
      <w:r w:rsidRPr="005F3645">
        <w:rPr>
          <w:rFonts w:eastAsia="Calibri"/>
          <w:highlight w:val="cyan"/>
          <w:u w:val="single"/>
        </w:rPr>
        <w:t>fail-safe mechanism</w:t>
      </w:r>
      <w:r w:rsidRPr="005F3645">
        <w:rPr>
          <w:rFonts w:eastAsia="Calibri"/>
          <w:sz w:val="12"/>
          <w:highlight w:val="cyan"/>
        </w:rPr>
        <w:t xml:space="preserve"> </w:t>
      </w:r>
      <w:r w:rsidRPr="005F3645">
        <w:rPr>
          <w:rFonts w:eastAsia="Calibri"/>
          <w:b/>
          <w:iCs/>
          <w:highlight w:val="cyan"/>
          <w:u w:val="single"/>
        </w:rPr>
        <w:t>seems to work</w:t>
      </w:r>
      <w:r w:rsidRPr="00D724A3">
        <w:rPr>
          <w:rFonts w:eastAsia="Calibri"/>
          <w:u w:val="single"/>
        </w:rPr>
        <w:t xml:space="preserve">. </w:t>
      </w:r>
      <w:r w:rsidRPr="005F3645">
        <w:rPr>
          <w:rFonts w:eastAsia="Calibri"/>
          <w:highlight w:val="cyan"/>
          <w:u w:val="single"/>
        </w:rPr>
        <w:t>Even</w:t>
      </w:r>
      <w:r w:rsidRPr="00D724A3">
        <w:rPr>
          <w:rFonts w:eastAsia="Calibri"/>
          <w:sz w:val="12"/>
        </w:rPr>
        <w:t xml:space="preserve"> </w:t>
      </w:r>
      <w:r w:rsidRPr="00D724A3">
        <w:rPr>
          <w:rFonts w:eastAsia="Calibri"/>
          <w:b/>
          <w:iCs/>
          <w:u w:val="single"/>
        </w:rPr>
        <w:t xml:space="preserve">deeply imperfect </w:t>
      </w:r>
      <w:r w:rsidRPr="005F3645">
        <w:rPr>
          <w:rFonts w:eastAsia="Calibri"/>
          <w:b/>
          <w:iCs/>
          <w:highlight w:val="cyan"/>
          <w:u w:val="single"/>
        </w:rPr>
        <w:t>democracies</w:t>
      </w:r>
      <w:r w:rsidRPr="00D724A3">
        <w:rPr>
          <w:rFonts w:eastAsia="Calibri"/>
          <w:u w:val="single"/>
        </w:rPr>
        <w:t>, like the ones we inhabit now, often</w:t>
      </w:r>
      <w:r w:rsidRPr="00D724A3">
        <w:rPr>
          <w:rFonts w:eastAsia="Calibri"/>
          <w:sz w:val="12"/>
        </w:rPr>
        <w:t xml:space="preserve"> </w:t>
      </w:r>
      <w:r w:rsidRPr="005F3645">
        <w:rPr>
          <w:rFonts w:eastAsia="Calibri"/>
          <w:b/>
          <w:iCs/>
          <w:highlight w:val="cyan"/>
          <w:u w:val="single"/>
        </w:rPr>
        <w:t>avert detrimental outcomes</w:t>
      </w:r>
      <w:r w:rsidRPr="00D724A3">
        <w:rPr>
          <w:rFonts w:eastAsia="Calibri"/>
          <w:u w:val="single"/>
        </w:rPr>
        <w:t>. Democracies</w:t>
      </w:r>
      <w:r w:rsidRPr="00D724A3">
        <w:rPr>
          <w:rFonts w:eastAsia="Calibri"/>
          <w:sz w:val="12"/>
        </w:rPr>
        <w:t xml:space="preserve"> </w:t>
      </w:r>
      <w:r w:rsidRPr="00D724A3">
        <w:rPr>
          <w:rFonts w:eastAsia="Calibri"/>
          <w:b/>
          <w:iCs/>
          <w:u w:val="single"/>
        </w:rPr>
        <w:t xml:space="preserve">prevent </w:t>
      </w:r>
      <w:r w:rsidRPr="005F3645">
        <w:rPr>
          <w:rFonts w:eastAsia="Calibri"/>
          <w:b/>
          <w:iCs/>
          <w:highlight w:val="cyan"/>
          <w:u w:val="single"/>
        </w:rPr>
        <w:t>famines</w:t>
      </w:r>
      <w:r w:rsidRPr="005F3645">
        <w:rPr>
          <w:rFonts w:eastAsia="Calibri"/>
          <w:sz w:val="12"/>
          <w:highlight w:val="cyan"/>
        </w:rPr>
        <w:t>119</w:t>
      </w:r>
      <w:r w:rsidRPr="00D724A3">
        <w:rPr>
          <w:rFonts w:eastAsia="Calibri"/>
          <w:sz w:val="12"/>
        </w:rPr>
        <w:t xml:space="preserve"> (although not malnutrition)120. </w:t>
      </w:r>
      <w:r w:rsidRPr="00D724A3">
        <w:rPr>
          <w:rFonts w:eastAsia="Calibri"/>
          <w:u w:val="single"/>
        </w:rPr>
        <w:t>They make</w:t>
      </w:r>
      <w:r w:rsidRPr="00D724A3">
        <w:rPr>
          <w:rFonts w:eastAsia="Calibri"/>
          <w:sz w:val="12"/>
        </w:rPr>
        <w:t xml:space="preserve"> </w:t>
      </w:r>
      <w:r w:rsidRPr="005F3645">
        <w:rPr>
          <w:rFonts w:eastAsia="Calibri"/>
          <w:b/>
          <w:iCs/>
          <w:highlight w:val="cyan"/>
          <w:u w:val="single"/>
        </w:rPr>
        <w:t>war</w:t>
      </w:r>
      <w:r w:rsidRPr="00D724A3">
        <w:rPr>
          <w:rFonts w:eastAsia="Calibri"/>
          <w:sz w:val="12"/>
        </w:rPr>
        <w:t xml:space="preserve"> </w:t>
      </w:r>
      <w:r w:rsidRPr="00D724A3">
        <w:rPr>
          <w:rFonts w:eastAsia="Calibri"/>
          <w:u w:val="single"/>
        </w:rPr>
        <w:t>— a</w:t>
      </w:r>
      <w:r w:rsidRPr="00D724A3">
        <w:rPr>
          <w:rFonts w:eastAsia="Calibri"/>
          <w:sz w:val="12"/>
        </w:rPr>
        <w:t xml:space="preserve"> </w:t>
      </w:r>
      <w:r w:rsidRPr="00D724A3">
        <w:rPr>
          <w:rFonts w:eastAsia="Calibri"/>
          <w:b/>
          <w:iCs/>
          <w:u w:val="single"/>
        </w:rPr>
        <w:t>significant driver</w:t>
      </w:r>
      <w:r w:rsidRPr="00D724A3">
        <w:rPr>
          <w:rFonts w:eastAsia="Calibri"/>
          <w:sz w:val="12"/>
        </w:rPr>
        <w:t xml:space="preserve"> </w:t>
      </w:r>
      <w:r w:rsidRPr="00D724A3">
        <w:rPr>
          <w:rFonts w:eastAsia="Calibri"/>
          <w:u w:val="single"/>
        </w:rPr>
        <w:t>of</w:t>
      </w:r>
      <w:r w:rsidRPr="00D724A3">
        <w:rPr>
          <w:rFonts w:eastAsia="Calibri"/>
          <w:sz w:val="12"/>
        </w:rPr>
        <w:t xml:space="preserve"> </w:t>
      </w:r>
      <w:r w:rsidRPr="005F3645">
        <w:rPr>
          <w:rFonts w:eastAsia="Calibri"/>
          <w:b/>
          <w:iCs/>
          <w:highlight w:val="cyan"/>
          <w:u w:val="single"/>
        </w:rPr>
        <w:t>GCRs</w:t>
      </w:r>
      <w:r w:rsidRPr="00D724A3">
        <w:rPr>
          <w:rFonts w:eastAsia="Calibri"/>
          <w:sz w:val="12"/>
        </w:rPr>
        <w:t xml:space="preserve"> </w:t>
      </w:r>
      <w:r w:rsidRPr="00D724A3">
        <w:rPr>
          <w:rFonts w:eastAsia="Calibri"/>
          <w:u w:val="single"/>
        </w:rPr>
        <w:t xml:space="preserve">— </w:t>
      </w:r>
      <w:r w:rsidRPr="005F3645">
        <w:rPr>
          <w:rFonts w:eastAsia="Calibri"/>
          <w:b/>
          <w:iCs/>
          <w:highlight w:val="cyan"/>
          <w:u w:val="single"/>
        </w:rPr>
        <w:t>less likely</w:t>
      </w:r>
      <w:r w:rsidRPr="005F3645">
        <w:rPr>
          <w:rFonts w:eastAsia="Calibri"/>
          <w:sz w:val="12"/>
          <w:highlight w:val="cyan"/>
        </w:rPr>
        <w:t>121</w:t>
      </w:r>
      <w:r w:rsidRPr="00D724A3">
        <w:rPr>
          <w:rFonts w:eastAsia="Calibri"/>
          <w:sz w:val="12"/>
        </w:rPr>
        <w:t xml:space="preserve">. </w:t>
      </w:r>
      <w:r w:rsidRPr="00D724A3">
        <w:rPr>
          <w:rFonts w:eastAsia="Calibri"/>
          <w:u w:val="single"/>
        </w:rPr>
        <w:t>The inclusion of</w:t>
      </w:r>
      <w:r w:rsidRPr="00D724A3">
        <w:rPr>
          <w:rFonts w:eastAsia="Calibri"/>
          <w:sz w:val="12"/>
        </w:rPr>
        <w:t xml:space="preserve"> </w:t>
      </w:r>
      <w:r w:rsidRPr="00D724A3">
        <w:rPr>
          <w:rFonts w:eastAsia="Calibri"/>
          <w:b/>
          <w:iCs/>
          <w:u w:val="single"/>
        </w:rPr>
        <w:t>diverse preferences</w:t>
      </w:r>
      <w:r w:rsidRPr="00D724A3">
        <w:rPr>
          <w:rFonts w:eastAsia="Calibri"/>
          <w:sz w:val="12"/>
        </w:rPr>
        <w:t xml:space="preserve"> </w:t>
      </w:r>
      <w:r w:rsidRPr="00D724A3">
        <w:rPr>
          <w:rFonts w:eastAsia="Calibri"/>
          <w:u w:val="single"/>
        </w:rPr>
        <w:t xml:space="preserve">in democracies, such as those achieved through women’s suffrage, </w:t>
      </w:r>
      <w:r w:rsidRPr="00D724A3">
        <w:rPr>
          <w:rFonts w:eastAsia="Calibri"/>
          <w:b/>
          <w:iCs/>
          <w:u w:val="single"/>
        </w:rPr>
        <w:t xml:space="preserve">further </w:t>
      </w:r>
      <w:r w:rsidRPr="005F3645">
        <w:rPr>
          <w:rFonts w:eastAsia="Calibri"/>
          <w:b/>
          <w:iCs/>
          <w:highlight w:val="cyan"/>
          <w:u w:val="single"/>
        </w:rPr>
        <w:t>decreases</w:t>
      </w:r>
      <w:r w:rsidRPr="00D724A3">
        <w:rPr>
          <w:rFonts w:eastAsia="Calibri"/>
          <w:sz w:val="12"/>
        </w:rPr>
        <w:t xml:space="preserve"> </w:t>
      </w:r>
      <w:r w:rsidRPr="00D724A3">
        <w:rPr>
          <w:rFonts w:eastAsia="Calibri"/>
          <w:u w:val="single"/>
        </w:rPr>
        <w:t xml:space="preserve">the likelihood of </w:t>
      </w:r>
      <w:r w:rsidRPr="005F3645">
        <w:rPr>
          <w:rFonts w:eastAsia="Calibri"/>
          <w:highlight w:val="cyan"/>
          <w:u w:val="single"/>
        </w:rPr>
        <w:t>violent conflict</w:t>
      </w:r>
      <w:r w:rsidRPr="005F3645">
        <w:rPr>
          <w:rFonts w:eastAsia="Calibri"/>
          <w:sz w:val="12"/>
          <w:highlight w:val="cyan"/>
        </w:rPr>
        <w:t>122</w:t>
      </w:r>
      <w:r w:rsidRPr="00D724A3">
        <w:rPr>
          <w:rFonts w:eastAsia="Calibri"/>
          <w:sz w:val="12"/>
        </w:rPr>
        <w:t xml:space="preserve">. </w:t>
      </w:r>
      <w:r w:rsidRPr="005F3645">
        <w:rPr>
          <w:rFonts w:eastAsia="Calibri"/>
          <w:highlight w:val="cyan"/>
          <w:u w:val="single"/>
        </w:rPr>
        <w:t>Citizens</w:t>
      </w:r>
      <w:r w:rsidRPr="00D724A3">
        <w:rPr>
          <w:rFonts w:eastAsia="Calibri"/>
          <w:u w:val="single"/>
        </w:rPr>
        <w:t xml:space="preserve"> often </w:t>
      </w:r>
      <w:r w:rsidRPr="005F3645">
        <w:rPr>
          <w:rFonts w:eastAsia="Calibri"/>
          <w:highlight w:val="cyan"/>
          <w:u w:val="single"/>
        </w:rPr>
        <w:t>show</w:t>
      </w:r>
      <w:r w:rsidRPr="00D724A3">
        <w:rPr>
          <w:rFonts w:eastAsia="Calibri"/>
          <w:sz w:val="12"/>
        </w:rPr>
        <w:t xml:space="preserve"> a </w:t>
      </w:r>
      <w:r w:rsidRPr="005F3645">
        <w:rPr>
          <w:rFonts w:eastAsia="Calibri"/>
          <w:b/>
          <w:iCs/>
          <w:highlight w:val="cyan"/>
          <w:u w:val="single"/>
        </w:rPr>
        <w:t>significant risk aversion</w:t>
      </w:r>
      <w:r w:rsidRPr="00D724A3">
        <w:rPr>
          <w:rFonts w:eastAsia="Calibri"/>
          <w:sz w:val="12"/>
        </w:rPr>
        <w:t xml:space="preserve"> </w:t>
      </w:r>
      <w:r w:rsidRPr="00D724A3">
        <w:rPr>
          <w:rFonts w:eastAsia="Calibri"/>
          <w:u w:val="single"/>
        </w:rPr>
        <w:t>in comparison to their government. While surveys are notoriously difficult to collect and interpret, existing data suggest that the public has</w:t>
      </w:r>
      <w:r w:rsidRPr="00D724A3">
        <w:rPr>
          <w:rFonts w:eastAsia="Calibri"/>
          <w:sz w:val="12"/>
        </w:rPr>
        <w:t xml:space="preserve"> </w:t>
      </w:r>
      <w:r w:rsidRPr="005F3645">
        <w:rPr>
          <w:rFonts w:eastAsia="Calibri"/>
          <w:b/>
          <w:iCs/>
          <w:highlight w:val="cyan"/>
          <w:u w:val="single"/>
        </w:rPr>
        <w:t>little support</w:t>
      </w:r>
      <w:r w:rsidRPr="005F3645">
        <w:rPr>
          <w:rFonts w:eastAsia="Calibri"/>
          <w:sz w:val="12"/>
          <w:highlight w:val="cyan"/>
        </w:rPr>
        <w:t xml:space="preserve"> </w:t>
      </w:r>
      <w:r w:rsidRPr="005F3645">
        <w:rPr>
          <w:rFonts w:eastAsia="Calibri"/>
          <w:highlight w:val="cyan"/>
          <w:u w:val="single"/>
        </w:rPr>
        <w:t>for</w:t>
      </w:r>
      <w:r w:rsidRPr="005F3645">
        <w:rPr>
          <w:rFonts w:eastAsia="Calibri"/>
          <w:sz w:val="12"/>
          <w:highlight w:val="cyan"/>
        </w:rPr>
        <w:t xml:space="preserve"> </w:t>
      </w:r>
      <w:r w:rsidRPr="005F3645">
        <w:rPr>
          <w:rFonts w:eastAsia="Calibri"/>
          <w:b/>
          <w:iCs/>
          <w:highlight w:val="cyan"/>
          <w:u w:val="single"/>
        </w:rPr>
        <w:t>nuclear</w:t>
      </w:r>
      <w:r w:rsidRPr="00D724A3">
        <w:rPr>
          <w:rFonts w:eastAsia="Calibri"/>
          <w:sz w:val="12"/>
        </w:rPr>
        <w:t xml:space="preserve"> weapons </w:t>
      </w:r>
      <w:r w:rsidRPr="005F3645">
        <w:rPr>
          <w:rFonts w:eastAsia="Calibri"/>
          <w:b/>
          <w:iCs/>
          <w:highlight w:val="cyan"/>
          <w:u w:val="single"/>
        </w:rPr>
        <w:t>use</w:t>
      </w:r>
      <w:r w:rsidRPr="005F3645">
        <w:rPr>
          <w:rFonts w:eastAsia="Calibri"/>
          <w:sz w:val="12"/>
          <w:highlight w:val="cyan"/>
        </w:rPr>
        <w:t>123</w:t>
      </w:r>
      <w:r w:rsidRPr="00D724A3">
        <w:rPr>
          <w:rFonts w:eastAsia="Calibri"/>
          <w:sz w:val="12"/>
        </w:rPr>
        <w:t xml:space="preserve">–125, </w:t>
      </w:r>
      <w:r w:rsidRPr="005F3645">
        <w:rPr>
          <w:rFonts w:eastAsia="Calibri"/>
          <w:highlight w:val="cyan"/>
          <w:u w:val="single"/>
        </w:rPr>
        <w:t>but</w:t>
      </w:r>
      <w:r w:rsidRPr="005F3645">
        <w:rPr>
          <w:rFonts w:eastAsia="Calibri"/>
          <w:sz w:val="12"/>
          <w:highlight w:val="cyan"/>
        </w:rPr>
        <w:t xml:space="preserve"> </w:t>
      </w:r>
      <w:r w:rsidRPr="005F3645">
        <w:rPr>
          <w:rFonts w:eastAsia="Calibri"/>
          <w:b/>
          <w:iCs/>
          <w:highlight w:val="cyan"/>
          <w:u w:val="single"/>
        </w:rPr>
        <w:t>strong</w:t>
      </w:r>
      <w:r w:rsidRPr="00D724A3">
        <w:rPr>
          <w:rFonts w:eastAsia="Calibri"/>
          <w:b/>
          <w:iCs/>
          <w:u w:val="single"/>
        </w:rPr>
        <w:t xml:space="preserve"> support</w:t>
      </w:r>
      <w:r w:rsidRPr="00D724A3">
        <w:rPr>
          <w:rFonts w:eastAsia="Calibri"/>
          <w:sz w:val="12"/>
        </w:rPr>
        <w:t xml:space="preserve"> </w:t>
      </w:r>
      <w:r w:rsidRPr="005F3645">
        <w:rPr>
          <w:rFonts w:eastAsia="Calibri"/>
          <w:highlight w:val="cyan"/>
          <w:u w:val="single"/>
        </w:rPr>
        <w:t>for</w:t>
      </w:r>
      <w:r w:rsidRPr="00D724A3">
        <w:rPr>
          <w:rFonts w:eastAsia="Calibri"/>
          <w:sz w:val="12"/>
        </w:rPr>
        <w:t xml:space="preserve"> </w:t>
      </w:r>
      <w:r w:rsidRPr="00D724A3">
        <w:rPr>
          <w:rFonts w:eastAsia="Calibri"/>
          <w:b/>
          <w:iCs/>
          <w:u w:val="single"/>
        </w:rPr>
        <w:t>action</w:t>
      </w:r>
      <w:r w:rsidRPr="00D724A3">
        <w:rPr>
          <w:rFonts w:eastAsia="Calibri"/>
          <w:sz w:val="12"/>
        </w:rPr>
        <w:t xml:space="preserve"> </w:t>
      </w:r>
      <w:r w:rsidRPr="00D724A3">
        <w:rPr>
          <w:rFonts w:eastAsia="Calibri"/>
          <w:u w:val="single"/>
        </w:rPr>
        <w:t>against</w:t>
      </w:r>
      <w:r w:rsidRPr="00D724A3">
        <w:rPr>
          <w:rFonts w:eastAsia="Calibri"/>
          <w:sz w:val="12"/>
        </w:rPr>
        <w:t xml:space="preserve"> </w:t>
      </w:r>
      <w:r w:rsidRPr="005F3645">
        <w:rPr>
          <w:rFonts w:eastAsia="Calibri"/>
          <w:b/>
          <w:iCs/>
          <w:highlight w:val="cyan"/>
          <w:u w:val="single"/>
        </w:rPr>
        <w:t>climate</w:t>
      </w:r>
      <w:r w:rsidRPr="00D724A3">
        <w:rPr>
          <w:rFonts w:eastAsia="Calibri"/>
          <w:b/>
          <w:iCs/>
          <w:u w:val="single"/>
        </w:rPr>
        <w:t xml:space="preserve"> catastrophe</w:t>
      </w:r>
      <w:r w:rsidRPr="00D724A3">
        <w:rPr>
          <w:rFonts w:eastAsia="Calibri"/>
          <w:sz w:val="12"/>
        </w:rPr>
        <w:t xml:space="preserve">126–128. We can further show that </w:t>
      </w:r>
      <w:r w:rsidRPr="00D724A3">
        <w:rPr>
          <w:rFonts w:eastAsia="Calibri"/>
          <w:u w:val="single"/>
        </w:rPr>
        <w:t>when citizens</w:t>
      </w:r>
      <w:r w:rsidRPr="00D724A3">
        <w:rPr>
          <w:rFonts w:eastAsia="Calibri"/>
          <w:sz w:val="12"/>
        </w:rPr>
        <w:t xml:space="preserve"> </w:t>
      </w:r>
      <w:r w:rsidRPr="00D724A3">
        <w:rPr>
          <w:rFonts w:eastAsia="Calibri"/>
          <w:b/>
          <w:iCs/>
          <w:u w:val="single"/>
        </w:rPr>
        <w:t>deliberately engage</w:t>
      </w:r>
      <w:r w:rsidRPr="00D724A3">
        <w:rPr>
          <w:rFonts w:eastAsia="Calibri"/>
          <w:sz w:val="12"/>
        </w:rPr>
        <w:t xml:space="preserve"> </w:t>
      </w:r>
      <w:r w:rsidRPr="00D724A3">
        <w:rPr>
          <w:rFonts w:eastAsia="Calibri"/>
          <w:u w:val="single"/>
        </w:rPr>
        <w:t>with the subject at hand, their concern and readiness for action often</w:t>
      </w:r>
      <w:r w:rsidRPr="00D724A3">
        <w:rPr>
          <w:rFonts w:eastAsia="Calibri"/>
          <w:sz w:val="12"/>
        </w:rPr>
        <w:t xml:space="preserve"> </w:t>
      </w:r>
      <w:r w:rsidRPr="00D724A3">
        <w:rPr>
          <w:rFonts w:eastAsia="Calibri"/>
          <w:b/>
          <w:iCs/>
          <w:u w:val="single"/>
        </w:rPr>
        <w:t>increases</w:t>
      </w:r>
      <w:r w:rsidRPr="00D724A3">
        <w:rPr>
          <w:rFonts w:eastAsia="Calibri"/>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34F91E93" w14:textId="77777777" w:rsidR="00FC013E" w:rsidRPr="00D724A3" w:rsidRDefault="00FC013E" w:rsidP="00FC013E">
      <w:pPr>
        <w:spacing w:line="256" w:lineRule="auto"/>
        <w:rPr>
          <w:rFonts w:eastAsia="Calibri"/>
          <w:sz w:val="12"/>
        </w:rPr>
      </w:pPr>
      <w:r w:rsidRPr="00D724A3">
        <w:rPr>
          <w:rFonts w:eastAsia="Calibri"/>
          <w:u w:val="single"/>
        </w:rPr>
        <w:t>Democratic debate</w:t>
      </w:r>
      <w:r w:rsidRPr="00D724A3">
        <w:rPr>
          <w:rFonts w:eastAsia="Calibri"/>
          <w:sz w:val="12"/>
        </w:rPr>
        <w:t xml:space="preserve"> </w:t>
      </w:r>
      <w:r w:rsidRPr="00D724A3">
        <w:rPr>
          <w:rFonts w:eastAsia="Calibri"/>
          <w:b/>
          <w:iCs/>
          <w:u w:val="single"/>
        </w:rPr>
        <w:t>cannot be an afterthought</w:t>
      </w:r>
      <w:r w:rsidRPr="00D724A3">
        <w:rPr>
          <w:rFonts w:eastAsia="Calibri"/>
          <w:u w:val="single"/>
        </w:rPr>
        <w:t xml:space="preserve">. Navigating </w:t>
      </w:r>
      <w:r w:rsidRPr="00D724A3">
        <w:rPr>
          <w:rFonts w:eastAsia="Calibri"/>
          <w:b/>
          <w:iCs/>
          <w:u w:val="single"/>
        </w:rPr>
        <w:t>humanity</w:t>
      </w:r>
      <w:r w:rsidRPr="00D724A3">
        <w:rPr>
          <w:rFonts w:eastAsia="Calibri"/>
          <w:u w:val="single"/>
        </w:rPr>
        <w:t xml:space="preserve"> through</w:t>
      </w:r>
      <w:r w:rsidRPr="00D724A3">
        <w:rPr>
          <w:rFonts w:eastAsia="Calibri"/>
          <w:sz w:val="12"/>
        </w:rPr>
        <w:t xml:space="preserve"> </w:t>
      </w:r>
      <w:r w:rsidRPr="00D724A3">
        <w:rPr>
          <w:rFonts w:eastAsia="Calibri"/>
          <w:b/>
          <w:iCs/>
          <w:u w:val="single"/>
        </w:rPr>
        <w:t>crises</w:t>
      </w:r>
      <w:r w:rsidRPr="00D724A3">
        <w:rPr>
          <w:rFonts w:eastAsia="Calibri"/>
          <w:sz w:val="12"/>
        </w:rPr>
        <w:t xml:space="preserve"> </w:t>
      </w:r>
      <w:r w:rsidRPr="00D724A3">
        <w:rPr>
          <w:rFonts w:eastAsia="Calibri"/>
          <w:u w:val="single"/>
        </w:rPr>
        <w:t>will involve</w:t>
      </w:r>
      <w:r w:rsidRPr="00D724A3">
        <w:rPr>
          <w:rFonts w:eastAsia="Calibri"/>
          <w:sz w:val="12"/>
        </w:rPr>
        <w:t xml:space="preserve"> </w:t>
      </w:r>
      <w:r w:rsidRPr="00D724A3">
        <w:rPr>
          <w:rFonts w:eastAsia="Calibri"/>
          <w:b/>
          <w:iCs/>
          <w:u w:val="single"/>
        </w:rPr>
        <w:t>many value-laden decisions</w:t>
      </w:r>
      <w:r w:rsidRPr="00D724A3">
        <w:rPr>
          <w:rFonts w:eastAsia="Calibri"/>
          <w:sz w:val="12"/>
        </w:rPr>
        <w:t xml:space="preserve"> </w:t>
      </w:r>
      <w:r w:rsidRPr="00D724A3">
        <w:rPr>
          <w:rFonts w:eastAsia="Calibri"/>
          <w:u w:val="single"/>
        </w:rPr>
        <w:t>under</w:t>
      </w:r>
      <w:r w:rsidRPr="00D724A3">
        <w:rPr>
          <w:rFonts w:eastAsia="Calibri"/>
          <w:sz w:val="12"/>
        </w:rPr>
        <w:t xml:space="preserve"> </w:t>
      </w:r>
      <w:r w:rsidRPr="00D724A3">
        <w:rPr>
          <w:rFonts w:eastAsia="Calibri"/>
          <w:b/>
          <w:iCs/>
          <w:u w:val="single"/>
        </w:rPr>
        <w:t>deep uncertainty</w:t>
      </w:r>
      <w:r w:rsidRPr="00D724A3">
        <w:rPr>
          <w:rFonts w:eastAsia="Calibri"/>
          <w:sz w:val="12"/>
        </w:rPr>
        <w:t xml:space="preserve">. </w:t>
      </w:r>
      <w:r w:rsidRPr="00D724A3">
        <w:rPr>
          <w:rFonts w:eastAsia="Calibri"/>
          <w:u w:val="single"/>
        </w:rPr>
        <w:t>Democratic procedures</w:t>
      </w:r>
      <w:r w:rsidRPr="00D724A3">
        <w:rPr>
          <w:rFonts w:eastAsia="Calibri"/>
          <w:sz w:val="12"/>
        </w:rPr>
        <w:t xml:space="preserve"> can </w:t>
      </w:r>
      <w:r w:rsidRPr="00D724A3">
        <w:rPr>
          <w:rFonts w:eastAsia="Calibri"/>
          <w:b/>
          <w:iCs/>
          <w:u w:val="single"/>
        </w:rPr>
        <w:t>deal with such hard choices</w:t>
      </w:r>
      <w:r w:rsidRPr="00D724A3">
        <w:rPr>
          <w:rFonts w:eastAsia="Calibri"/>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D724A3">
        <w:rPr>
          <w:rFonts w:eastAsia="Calibri"/>
          <w:b/>
          <w:iCs/>
          <w:u w:val="single"/>
        </w:rPr>
        <w:t>A homogenous group of experts</w:t>
      </w:r>
      <w:r w:rsidRPr="00D724A3">
        <w:rPr>
          <w:rFonts w:eastAsia="Calibri"/>
          <w:sz w:val="12"/>
        </w:rPr>
        <w:t xml:space="preserve"> </w:t>
      </w:r>
      <w:r w:rsidRPr="00D724A3">
        <w:rPr>
          <w:rFonts w:eastAsia="Calibri"/>
          <w:u w:val="single"/>
        </w:rPr>
        <w:t>attempting to</w:t>
      </w:r>
      <w:r w:rsidRPr="00D724A3">
        <w:rPr>
          <w:rFonts w:eastAsia="Calibri"/>
          <w:sz w:val="12"/>
        </w:rPr>
        <w:t xml:space="preserve"> </w:t>
      </w:r>
      <w:r w:rsidRPr="00D724A3">
        <w:rPr>
          <w:rFonts w:eastAsia="Calibri"/>
          <w:b/>
          <w:iCs/>
          <w:u w:val="single"/>
        </w:rPr>
        <w:t>directly influence powerful decision-makers</w:t>
      </w:r>
      <w:r w:rsidRPr="00D724A3">
        <w:rPr>
          <w:rFonts w:eastAsia="Calibri"/>
          <w:sz w:val="12"/>
        </w:rPr>
        <w:t xml:space="preserve"> </w:t>
      </w:r>
      <w:r w:rsidRPr="00D724A3">
        <w:rPr>
          <w:rFonts w:eastAsia="Calibri"/>
          <w:u w:val="single"/>
        </w:rPr>
        <w:t>is</w:t>
      </w:r>
      <w:r w:rsidRPr="00D724A3">
        <w:rPr>
          <w:rFonts w:eastAsia="Calibri"/>
          <w:sz w:val="12"/>
        </w:rPr>
        <w:t xml:space="preserve"> </w:t>
      </w:r>
      <w:r w:rsidRPr="00D724A3">
        <w:rPr>
          <w:rFonts w:eastAsia="Calibri"/>
          <w:b/>
          <w:iCs/>
          <w:u w:val="single"/>
        </w:rPr>
        <w:t>not a</w:t>
      </w:r>
      <w:r w:rsidRPr="00D724A3">
        <w:rPr>
          <w:rFonts w:eastAsia="Calibri"/>
          <w:sz w:val="12"/>
        </w:rPr>
        <w:t xml:space="preserve"> fair or </w:t>
      </w:r>
      <w:r w:rsidRPr="00D724A3">
        <w:rPr>
          <w:rFonts w:eastAsia="Calibri"/>
          <w:b/>
          <w:iCs/>
          <w:u w:val="single"/>
        </w:rPr>
        <w:t>safe way of traversing the precipice</w:t>
      </w:r>
      <w:r w:rsidRPr="00D724A3">
        <w:rPr>
          <w:rFonts w:eastAsia="Calibri"/>
          <w:sz w:val="12"/>
        </w:rPr>
        <w:t>.</w:t>
      </w:r>
    </w:p>
    <w:p w14:paraId="5416BC01" w14:textId="77777777" w:rsidR="00FC013E" w:rsidRPr="00D724A3" w:rsidRDefault="00FC013E" w:rsidP="00FC013E">
      <w:pPr>
        <w:spacing w:line="256" w:lineRule="auto"/>
        <w:rPr>
          <w:rFonts w:eastAsia="Calibri"/>
          <w:sz w:val="12"/>
        </w:rPr>
      </w:pPr>
      <w:r w:rsidRPr="00D724A3">
        <w:rPr>
          <w:rFonts w:eastAsia="Calibri"/>
          <w:sz w:val="12"/>
        </w:rPr>
        <w:t>7. Conclusion</w:t>
      </w:r>
    </w:p>
    <w:p w14:paraId="0737519A" w14:textId="77777777" w:rsidR="00FC013E" w:rsidRPr="00D724A3" w:rsidRDefault="00FC013E" w:rsidP="00FC013E">
      <w:pPr>
        <w:spacing w:line="256" w:lineRule="auto"/>
        <w:rPr>
          <w:rFonts w:eastAsia="Calibri"/>
          <w:sz w:val="12"/>
        </w:rPr>
      </w:pPr>
      <w:r w:rsidRPr="00D724A3">
        <w:rPr>
          <w:rFonts w:eastAsia="Calibri"/>
          <w:sz w:val="12"/>
        </w:rPr>
        <w:t>The case for the importance of studying existential risk has been made. ERS must now converge on a trustworthy methodology.</w:t>
      </w:r>
    </w:p>
    <w:p w14:paraId="70422F40" w14:textId="77777777" w:rsidR="00FC013E" w:rsidRPr="00D724A3" w:rsidRDefault="00FC013E" w:rsidP="00FC013E">
      <w:pPr>
        <w:spacing w:line="256" w:lineRule="auto"/>
        <w:rPr>
          <w:rFonts w:eastAsia="Calibri"/>
          <w:sz w:val="12"/>
        </w:rPr>
      </w:pPr>
      <w:r w:rsidRPr="00D724A3">
        <w:rPr>
          <w:rFonts w:eastAsia="Calibri"/>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361B8DD5" w14:textId="77777777" w:rsidR="00FC013E" w:rsidRPr="00D724A3" w:rsidRDefault="00FC013E" w:rsidP="00FC013E">
      <w:pPr>
        <w:spacing w:line="256" w:lineRule="auto"/>
        <w:rPr>
          <w:rFonts w:eastAsia="Calibri"/>
          <w:sz w:val="12"/>
        </w:rPr>
      </w:pPr>
      <w:r w:rsidRPr="00D724A3">
        <w:rPr>
          <w:rFonts w:eastAsia="Calibri"/>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5A1CE74A" w14:textId="77777777" w:rsidR="00FC013E" w:rsidRPr="003A4B31" w:rsidRDefault="00FC013E" w:rsidP="00FC013E">
      <w:pPr>
        <w:spacing w:line="256" w:lineRule="auto"/>
        <w:rPr>
          <w:rFonts w:eastAsia="Calibri"/>
          <w:sz w:val="12"/>
        </w:rPr>
      </w:pPr>
      <w:r w:rsidRPr="00D724A3">
        <w:rPr>
          <w:rFonts w:eastAsia="Calibri"/>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D724A3">
        <w:rPr>
          <w:rFonts w:eastAsia="Calibri"/>
          <w:u w:val="single"/>
        </w:rPr>
        <w:t>We</w:t>
      </w:r>
      <w:r w:rsidRPr="00D724A3">
        <w:rPr>
          <w:rFonts w:eastAsia="Calibri"/>
          <w:sz w:val="12"/>
        </w:rPr>
        <w:t xml:space="preserve"> </w:t>
      </w:r>
      <w:r w:rsidRPr="00D724A3">
        <w:rPr>
          <w:rFonts w:eastAsia="Calibri"/>
          <w:b/>
          <w:iCs/>
          <w:u w:val="single"/>
        </w:rPr>
        <w:t>can’t afford to wait</w:t>
      </w:r>
      <w:r w:rsidRPr="00D724A3">
        <w:rPr>
          <w:rFonts w:eastAsia="Calibri"/>
          <w:sz w:val="12"/>
        </w:rPr>
        <w:t xml:space="preserve"> for a “Long Reflection”. </w:t>
      </w:r>
      <w:r w:rsidRPr="005F3645">
        <w:rPr>
          <w:rFonts w:eastAsia="Calibri"/>
          <w:b/>
          <w:iCs/>
          <w:highlight w:val="cyan"/>
          <w:u w:val="single"/>
        </w:rPr>
        <w:t>Open democracy</w:t>
      </w:r>
      <w:r w:rsidRPr="005F3645">
        <w:rPr>
          <w:rFonts w:eastAsia="Calibri"/>
          <w:sz w:val="12"/>
          <w:highlight w:val="cyan"/>
        </w:rPr>
        <w:t xml:space="preserve"> </w:t>
      </w:r>
      <w:r w:rsidRPr="005F3645">
        <w:rPr>
          <w:rFonts w:eastAsia="Calibri"/>
          <w:highlight w:val="cyan"/>
          <w:u w:val="single"/>
        </w:rPr>
        <w:t>and</w:t>
      </w:r>
      <w:r w:rsidRPr="00D724A3">
        <w:rPr>
          <w:rFonts w:eastAsia="Calibri"/>
          <w:sz w:val="12"/>
        </w:rPr>
        <w:t xml:space="preserve"> </w:t>
      </w:r>
      <w:r w:rsidRPr="00D724A3">
        <w:rPr>
          <w:rFonts w:eastAsia="Calibri"/>
          <w:b/>
          <w:iCs/>
          <w:u w:val="single"/>
        </w:rPr>
        <w:t xml:space="preserve">collective </w:t>
      </w:r>
      <w:r w:rsidRPr="005F3645">
        <w:rPr>
          <w:rFonts w:eastAsia="Calibri"/>
          <w:b/>
          <w:iCs/>
          <w:highlight w:val="cyan"/>
          <w:u w:val="single"/>
        </w:rPr>
        <w:t>deliberation</w:t>
      </w:r>
      <w:r w:rsidRPr="00D724A3">
        <w:rPr>
          <w:rFonts w:eastAsia="Calibri"/>
          <w:sz w:val="12"/>
        </w:rPr>
        <w:t xml:space="preserve"> </w:t>
      </w:r>
      <w:r w:rsidRPr="00D724A3">
        <w:rPr>
          <w:rFonts w:eastAsia="Calibri"/>
          <w:u w:val="single"/>
        </w:rPr>
        <w:t>need to be</w:t>
      </w:r>
      <w:r w:rsidRPr="00D724A3">
        <w:rPr>
          <w:rFonts w:eastAsia="Calibri"/>
          <w:sz w:val="12"/>
        </w:rPr>
        <w:t xml:space="preserve"> </w:t>
      </w:r>
      <w:r w:rsidRPr="005F3645">
        <w:rPr>
          <w:rFonts w:eastAsia="Calibri"/>
          <w:b/>
          <w:iCs/>
          <w:highlight w:val="cyan"/>
          <w:u w:val="single"/>
        </w:rPr>
        <w:t>central</w:t>
      </w:r>
      <w:r w:rsidRPr="005F3645">
        <w:rPr>
          <w:rFonts w:eastAsia="Calibri"/>
          <w:sz w:val="12"/>
          <w:highlight w:val="cyan"/>
        </w:rPr>
        <w:t xml:space="preserve"> </w:t>
      </w:r>
      <w:r w:rsidRPr="005F3645">
        <w:rPr>
          <w:rFonts w:eastAsia="Calibri"/>
          <w:highlight w:val="cyan"/>
          <w:u w:val="single"/>
        </w:rPr>
        <w:t>to</w:t>
      </w:r>
      <w:r w:rsidRPr="005F3645">
        <w:rPr>
          <w:rFonts w:eastAsia="Calibri"/>
          <w:sz w:val="12"/>
          <w:highlight w:val="cyan"/>
        </w:rPr>
        <w:t xml:space="preserve"> </w:t>
      </w:r>
      <w:r w:rsidRPr="005F3645">
        <w:rPr>
          <w:rFonts w:eastAsia="Calibri"/>
          <w:b/>
          <w:iCs/>
          <w:highlight w:val="cyan"/>
          <w:u w:val="single"/>
        </w:rPr>
        <w:t>reducing existential risk</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navigating the future</w:t>
      </w:r>
      <w:r w:rsidRPr="00D724A3">
        <w:rPr>
          <w:rFonts w:eastAsia="Calibri"/>
          <w:sz w:val="12"/>
        </w:rPr>
        <w:t>.</w:t>
      </w:r>
    </w:p>
    <w:p w14:paraId="21E1E397" w14:textId="77777777" w:rsidR="00FC013E" w:rsidRDefault="00FC013E" w:rsidP="00FC013E">
      <w:pPr>
        <w:pStyle w:val="Heading2"/>
      </w:pPr>
      <w:r>
        <w:t>Adv---Corporatism</w:t>
      </w:r>
    </w:p>
    <w:p w14:paraId="00E6A7D5" w14:textId="77777777" w:rsidR="00FC013E" w:rsidRDefault="00FC013E" w:rsidP="00FC013E">
      <w:pPr>
        <w:pStyle w:val="Heading3"/>
      </w:pPr>
      <w:r>
        <w:t>2AC---AT: Automation Turn</w:t>
      </w:r>
    </w:p>
    <w:p w14:paraId="04F82CB7" w14:textId="77777777" w:rsidR="00FC013E" w:rsidRDefault="00FC013E" w:rsidP="00FC013E">
      <w:pPr>
        <w:pStyle w:val="Heading4"/>
        <w:rPr>
          <w:bCs/>
        </w:rPr>
      </w:pPr>
      <w:r>
        <w:t>b. Wages increased $14k since it was written, which thumps. Inserted from…</w:t>
      </w:r>
    </w:p>
    <w:p w14:paraId="3FD82882" w14:textId="77777777" w:rsidR="00FC013E" w:rsidRDefault="00FC013E" w:rsidP="00FC013E">
      <w:r>
        <w:rPr>
          <w:rStyle w:val="Style13ptBold"/>
        </w:rPr>
        <w:t>SSA ’23</w:t>
      </w:r>
      <w:r>
        <w:t xml:space="preserve"> (last updated) [Social Security Administration. Last updated 2023. United States Federal Government Social Security Administration “National Average Wage Index” </w:t>
      </w:r>
      <w:hyperlink r:id="rId11" w:history="1">
        <w:r>
          <w:rPr>
            <w:rStyle w:val="Hyperlink"/>
          </w:rPr>
          <w:t>https://www.ssa.gov/oact/cola/AWI.html</w:t>
        </w:r>
      </w:hyperlink>
      <w:r>
        <w:t xml:space="preserve"> // </w:t>
      </w:r>
      <w:r>
        <w:rPr>
          <w:b/>
          <w:i/>
        </w:rPr>
        <w:t>mosuQ</w:t>
      </w:r>
      <w:r>
        <w:t xml:space="preserve">] </w:t>
      </w:r>
    </w:p>
    <w:p w14:paraId="6296D203" w14:textId="77777777" w:rsidR="00FC013E" w:rsidRDefault="00FC013E" w:rsidP="00FC013E">
      <w:r>
        <w:rPr>
          <w:noProof/>
        </w:rPr>
        <w:drawing>
          <wp:inline distT="0" distB="0" distL="0" distR="0" wp14:anchorId="1D27068C" wp14:editId="7D32DFDA">
            <wp:extent cx="6718300" cy="6057900"/>
            <wp:effectExtent l="0" t="0" r="6350" b="0"/>
            <wp:docPr id="1949165942"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18300" cy="6057900"/>
                    </a:xfrm>
                    <a:prstGeom prst="rect">
                      <a:avLst/>
                    </a:prstGeom>
                    <a:noFill/>
                    <a:ln>
                      <a:noFill/>
                    </a:ln>
                  </pic:spPr>
                </pic:pic>
              </a:graphicData>
            </a:graphic>
          </wp:inline>
        </w:drawing>
      </w:r>
    </w:p>
    <w:p w14:paraId="5A993969" w14:textId="77777777" w:rsidR="00FC013E" w:rsidRPr="00151B14" w:rsidRDefault="00FC013E" w:rsidP="00FC013E">
      <w:pPr>
        <w:pStyle w:val="Heading4"/>
        <w:rPr>
          <w:rStyle w:val="Style13ptBold"/>
          <w:b/>
          <w:bCs w:val="0"/>
        </w:rPr>
      </w:pPr>
      <w:r w:rsidRPr="00151B14">
        <w:rPr>
          <w:rStyle w:val="Style13ptBold"/>
        </w:rPr>
        <w:t>4. Only the plan solves---</w:t>
      </w:r>
      <w:r w:rsidRPr="00151B14">
        <w:rPr>
          <w:rStyle w:val="Style13ptBold"/>
          <w:u w:val="single"/>
        </w:rPr>
        <w:t>Federal action</w:t>
      </w:r>
      <w:r w:rsidRPr="00151B14">
        <w:rPr>
          <w:rStyle w:val="Style13ptBold"/>
        </w:rPr>
        <w:t xml:space="preserve"> is needed to </w:t>
      </w:r>
      <w:r w:rsidRPr="00151B14">
        <w:rPr>
          <w:rStyle w:val="Style13ptBold"/>
          <w:u w:val="single"/>
        </w:rPr>
        <w:t>protect</w:t>
      </w:r>
      <w:r w:rsidRPr="00151B14">
        <w:rPr>
          <w:rStyle w:val="Style13ptBold"/>
        </w:rPr>
        <w:t xml:space="preserve"> workers from automation.</w:t>
      </w:r>
    </w:p>
    <w:p w14:paraId="433C6A14" w14:textId="77777777" w:rsidR="00FC013E" w:rsidRDefault="00FC013E" w:rsidP="00FC013E">
      <w:pPr>
        <w:rPr>
          <w:sz w:val="24"/>
        </w:rPr>
      </w:pPr>
      <w:r>
        <w:rPr>
          <w:rStyle w:val="Style13ptBold"/>
        </w:rPr>
        <w:t>Andrias 20</w:t>
      </w:r>
      <w:r>
        <w:t xml:space="preserve"> [Kate Andrias (Patricia D. and R. Paul Yetter Professor of Law at Columbia Law School, expert of constitutional law and labor law), "Union Rights for All: Towards Sectoral Bargaining in the United States,” </w:t>
      </w:r>
      <w:r>
        <w:rPr>
          <w:i/>
          <w:iCs/>
        </w:rPr>
        <w:t>The Cambridge Handbook of U.S. Labor Law: Reviving American Labor for a 21st Century Economy</w:t>
      </w:r>
      <w:r>
        <w:t>, edited by Richard Bales and Charlotte Garden, 56-63, Cambridge: Cambridge University Press, 2020, https://repository.law.umich.edu/cgi/viewcontent.cgi?article=1199&amp;context=book_chapters //ashtar]</w:t>
      </w:r>
    </w:p>
    <w:p w14:paraId="7FBE618B" w14:textId="77777777" w:rsidR="00FC013E" w:rsidRDefault="00FC013E" w:rsidP="00FC013E">
      <w:pPr>
        <w:rPr>
          <w:sz w:val="16"/>
        </w:rPr>
      </w:pPr>
      <w:r>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45B1215C" w14:textId="77777777" w:rsidR="00FC013E" w:rsidRPr="00812AFD" w:rsidRDefault="00FC013E" w:rsidP="00FC013E">
      <w:pPr>
        <w:rPr>
          <w:sz w:val="16"/>
        </w:rPr>
      </w:pPr>
      <w:r>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w:t>
      </w:r>
      <w:r w:rsidRPr="00812AFD">
        <w:rPr>
          <w:sz w:val="16"/>
        </w:rPr>
        <w:t xml:space="preserve">converge in their calls for a new, inclusive system of sectoral bargaining that would enable unions to bargain to raise wages and negotiate benefits for all workers throughout the economy.21 Notably, almost </w:t>
      </w:r>
      <w:r w:rsidRPr="00812AFD">
        <w:rPr>
          <w:rStyle w:val="Emphasis"/>
        </w:rPr>
        <w:t>all other industrialized democracies use</w:t>
      </w:r>
      <w:r w:rsidRPr="00812AFD">
        <w:rPr>
          <w:sz w:val="16"/>
        </w:rPr>
        <w:t xml:space="preserve"> some form of </w:t>
      </w:r>
      <w:r w:rsidRPr="00812AFD">
        <w:rPr>
          <w:rStyle w:val="Emphasis"/>
        </w:rPr>
        <w:t>sectoral</w:t>
      </w:r>
      <w:r w:rsidRPr="00812AFD">
        <w:rPr>
          <w:sz w:val="16"/>
        </w:rPr>
        <w:t xml:space="preserve"> or industrial </w:t>
      </w:r>
      <w:r w:rsidRPr="00812AFD">
        <w:rPr>
          <w:rStyle w:val="Emphasis"/>
        </w:rPr>
        <w:t>bargaining</w:t>
      </w:r>
      <w:r w:rsidRPr="00812AFD">
        <w:rPr>
          <w:sz w:val="16"/>
        </w:rPr>
        <w:t xml:space="preserve">.22 In such systems, the law facilitates or mandates bargaining throughout an economic sector, extends the fruits of collective bargaining to the entire sector, and/or guarantees worker organizations a seat at the table when governmental decisions about employment standards are made. </w:t>
      </w:r>
    </w:p>
    <w:p w14:paraId="375996AC" w14:textId="77777777" w:rsidR="00FC013E" w:rsidRDefault="00FC013E" w:rsidP="00FC013E">
      <w:pPr>
        <w:rPr>
          <w:sz w:val="16"/>
        </w:rPr>
      </w:pPr>
      <w:r w:rsidRPr="00812AFD">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812AFD">
        <w:rPr>
          <w:rStyle w:val="Heading3Char"/>
        </w:rPr>
        <w:t>sectoral bargaining directly affects wages throughout the labor market</w:t>
      </w:r>
      <w:r w:rsidRPr="00812AFD">
        <w:rPr>
          <w:sz w:val="16"/>
        </w:rPr>
        <w:t xml:space="preserve">. 24 Indeed, </w:t>
      </w:r>
      <w:r w:rsidRPr="00812AFD">
        <w:rPr>
          <w:rStyle w:val="Heading3Char"/>
        </w:rPr>
        <w:t>comparative studies suggest that</w:t>
      </w:r>
      <w:r w:rsidRPr="00812AFD">
        <w:rPr>
          <w:sz w:val="16"/>
        </w:rPr>
        <w:t>, from the perspective of creating egalitarian outcomes at the societ</w:t>
      </w:r>
      <w:r>
        <w:rPr>
          <w:sz w:val="16"/>
        </w:rPr>
        <w:t xml:space="preserve">al level, </w:t>
      </w:r>
      <w:r>
        <w:rPr>
          <w:rStyle w:val="Heading3Char"/>
          <w:highlight w:val="cyan"/>
        </w:rPr>
        <w:t xml:space="preserve">the </w:t>
      </w:r>
      <w:r>
        <w:rPr>
          <w:rStyle w:val="Emphasis"/>
          <w:highlight w:val="cyan"/>
        </w:rPr>
        <w:t>critical factor</w:t>
      </w:r>
      <w:r>
        <w:rPr>
          <w:rStyle w:val="Heading3Char"/>
          <w:highlight w:val="cyan"/>
        </w:rPr>
        <w:t xml:space="preserve"> in</w:t>
      </w:r>
      <w:r>
        <w:rPr>
          <w:rStyle w:val="Heading3Char"/>
        </w:rPr>
        <w:t xml:space="preserve"> a </w:t>
      </w:r>
      <w:r>
        <w:rPr>
          <w:rStyle w:val="Heading3Char"/>
          <w:highlight w:val="cyan"/>
        </w:rPr>
        <w:t>labor law</w:t>
      </w:r>
      <w:r>
        <w:rPr>
          <w:rStyle w:val="Heading3Char"/>
        </w:rPr>
        <w:t xml:space="preserve"> regime </w:t>
      </w:r>
      <w:r>
        <w:rPr>
          <w:rStyle w:val="Heading3Char"/>
          <w:highlight w:val="cyan"/>
        </w:rPr>
        <w:t>is</w:t>
      </w:r>
      <w:r>
        <w:rPr>
          <w:rStyle w:val="Heading3Char"/>
        </w:rPr>
        <w:t xml:space="preserve"> the</w:t>
      </w:r>
      <w:r>
        <w:rPr>
          <w:sz w:val="16"/>
        </w:rPr>
        <w:t xml:space="preserve"> establishment of broadly inclusive union organizations with </w:t>
      </w:r>
      <w:r>
        <w:rPr>
          <w:rStyle w:val="Emphasis"/>
          <w:highlight w:val="cyan"/>
        </w:rPr>
        <w:t>power to negotiate sectorally</w:t>
      </w:r>
      <w:r>
        <w:rPr>
          <w:sz w:val="16"/>
        </w:rPr>
        <w:t xml:space="preserve">. 25 </w:t>
      </w:r>
    </w:p>
    <w:p w14:paraId="02F60C92" w14:textId="77777777" w:rsidR="00FC013E" w:rsidRDefault="00FC013E" w:rsidP="00FC013E">
      <w:pPr>
        <w:rPr>
          <w:sz w:val="16"/>
        </w:rPr>
      </w:pPr>
      <w:r>
        <w:rPr>
          <w:sz w:val="16"/>
        </w:rPr>
        <w:t xml:space="preserve">In addition, sectoral bargaining increases workers' voice in public policy decisions.26 Depending on the design, </w:t>
      </w:r>
      <w:r>
        <w:rPr>
          <w:rStyle w:val="Emphasis"/>
          <w:highlight w:val="cyan"/>
        </w:rPr>
        <w:t>sectoral bargaining</w:t>
      </w:r>
      <w:r>
        <w:rPr>
          <w:rStyle w:val="Heading3Char"/>
        </w:rPr>
        <w:t xml:space="preserve"> can </w:t>
      </w:r>
      <w:r>
        <w:rPr>
          <w:rStyle w:val="Heading3Char"/>
          <w:highlight w:val="cyan"/>
        </w:rPr>
        <w:t xml:space="preserve">give worker organizations an </w:t>
      </w:r>
      <w:r>
        <w:rPr>
          <w:rStyle w:val="Emphasis"/>
          <w:highlight w:val="cyan"/>
        </w:rPr>
        <w:t>official seat</w:t>
      </w:r>
      <w:r>
        <w:rPr>
          <w:rStyle w:val="Heading3Char"/>
        </w:rPr>
        <w:t xml:space="preserve"> at the table </w:t>
      </w:r>
      <w:r>
        <w:rPr>
          <w:rStyle w:val="Heading3Char"/>
          <w:highlight w:val="cyan"/>
        </w:rPr>
        <w:t>when</w:t>
      </w:r>
      <w:r>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Pr>
          <w:rStyle w:val="Emphasis"/>
          <w:highlight w:val="cyan"/>
        </w:rPr>
        <w:t>automation becomes</w:t>
      </w:r>
      <w:r>
        <w:rPr>
          <w:rStyle w:val="Emphasis"/>
        </w:rPr>
        <w:t xml:space="preserve"> more </w:t>
      </w:r>
      <w:r>
        <w:rPr>
          <w:rStyle w:val="Emphasis"/>
          <w:highlight w:val="cyan"/>
        </w:rPr>
        <w:t>prevalent</w:t>
      </w:r>
      <w:r>
        <w:rPr>
          <w:rStyle w:val="Heading3Char"/>
        </w:rPr>
        <w:t xml:space="preserve"> and results in </w:t>
      </w:r>
      <w:r>
        <w:rPr>
          <w:rStyle w:val="Emphasis"/>
        </w:rPr>
        <w:t>lower</w:t>
      </w:r>
      <w:r>
        <w:rPr>
          <w:sz w:val="16"/>
        </w:rPr>
        <w:t xml:space="preserve"> overall </w:t>
      </w:r>
      <w:r>
        <w:rPr>
          <w:rStyle w:val="Emphasis"/>
        </w:rPr>
        <w:t>employment</w:t>
      </w:r>
      <w:r>
        <w:rPr>
          <w:sz w:val="16"/>
        </w:rPr>
        <w:t xml:space="preserve"> levels.27 In that event, </w:t>
      </w:r>
      <w:r>
        <w:rPr>
          <w:rStyle w:val="Emphasis"/>
          <w:highlight w:val="cyan"/>
        </w:rPr>
        <w:t>employer based bargaining</w:t>
      </w:r>
      <w:r>
        <w:rPr>
          <w:rStyle w:val="Heading3Char"/>
        </w:rPr>
        <w:t xml:space="preserve"> could </w:t>
      </w:r>
      <w:r>
        <w:rPr>
          <w:rStyle w:val="Heading3Char"/>
          <w:highlight w:val="cyan"/>
        </w:rPr>
        <w:t>become</w:t>
      </w:r>
      <w:r>
        <w:rPr>
          <w:rStyle w:val="Heading3Char"/>
        </w:rPr>
        <w:t xml:space="preserve"> even more </w:t>
      </w:r>
      <w:r>
        <w:rPr>
          <w:rStyle w:val="Emphasis"/>
          <w:highlight w:val="cyan"/>
        </w:rPr>
        <w:t>obsolete</w:t>
      </w:r>
      <w:r>
        <w:rPr>
          <w:sz w:val="16"/>
        </w:rPr>
        <w:t xml:space="preserve">, with working people - or previously working people - </w:t>
      </w:r>
      <w:r>
        <w:rPr>
          <w:rStyle w:val="Heading3Char"/>
          <w:highlight w:val="cyan"/>
        </w:rPr>
        <w:t>need</w:t>
      </w:r>
      <w:r>
        <w:rPr>
          <w:rStyle w:val="Heading3Char"/>
        </w:rPr>
        <w:t xml:space="preserve">ing </w:t>
      </w:r>
      <w:r>
        <w:rPr>
          <w:rStyle w:val="Heading3Char"/>
          <w:highlight w:val="cyan"/>
        </w:rPr>
        <w:t xml:space="preserve">to negotiate </w:t>
      </w:r>
      <w:r>
        <w:rPr>
          <w:rStyle w:val="Emphasis"/>
          <w:highlight w:val="cyan"/>
        </w:rPr>
        <w:t>directly with the state</w:t>
      </w:r>
      <w:r>
        <w:rPr>
          <w:rStyle w:val="Heading3Char"/>
          <w:highlight w:val="cyan"/>
        </w:rPr>
        <w:t xml:space="preserve"> to spread </w:t>
      </w:r>
      <w:r>
        <w:rPr>
          <w:rStyle w:val="Emphasis"/>
          <w:highlight w:val="cyan"/>
        </w:rPr>
        <w:t>losses and gains from automation</w:t>
      </w:r>
      <w:r>
        <w:rPr>
          <w:sz w:val="16"/>
        </w:rPr>
        <w:t xml:space="preserve">. </w:t>
      </w:r>
    </w:p>
    <w:p w14:paraId="344CE67A" w14:textId="77777777" w:rsidR="00FC013E" w:rsidRDefault="00FC013E" w:rsidP="00FC013E">
      <w:pPr>
        <w:rPr>
          <w:sz w:val="16"/>
        </w:rPr>
      </w:pPr>
      <w:r>
        <w:rPr>
          <w:rStyle w:val="Heading3Char"/>
          <w:highlight w:val="cyan"/>
        </w:rPr>
        <w:t>Sectoral bargaining</w:t>
      </w:r>
      <w:r>
        <w:rPr>
          <w:sz w:val="16"/>
        </w:rPr>
        <w:t xml:space="preserve"> also responds well to the increasing problem of the fissured employer. 28 Workers throughout an economic sector bargain together, whether employed by a lead firm, a contracted firm, or a temporary agency. This </w:t>
      </w:r>
      <w:r>
        <w:rPr>
          <w:rStyle w:val="Heading3Char"/>
        </w:rPr>
        <w:t xml:space="preserve">avoids </w:t>
      </w:r>
      <w:r>
        <w:rPr>
          <w:rStyle w:val="Emphasis"/>
        </w:rPr>
        <w:t>protracted legal battles</w:t>
      </w:r>
      <w:r>
        <w:rPr>
          <w:rStyle w:val="Heading3Char"/>
        </w:rPr>
        <w:t xml:space="preserve"> about the identity of the employer and </w:t>
      </w:r>
      <w:r>
        <w:rPr>
          <w:rStyle w:val="Heading3Char"/>
          <w:highlight w:val="cyan"/>
        </w:rPr>
        <w:t xml:space="preserve">provides a </w:t>
      </w:r>
      <w:r>
        <w:rPr>
          <w:rStyle w:val="Emphasis"/>
          <w:highlight w:val="cyan"/>
        </w:rPr>
        <w:t>disincentive</w:t>
      </w:r>
      <w:r>
        <w:rPr>
          <w:rStyle w:val="Heading3Char"/>
        </w:rPr>
        <w:t xml:space="preserve"> for companies </w:t>
      </w:r>
      <w:r>
        <w:rPr>
          <w:rStyle w:val="Heading3Char"/>
          <w:highlight w:val="cyan"/>
        </w:rPr>
        <w:t>to subcontract to reduce labor costs</w:t>
      </w:r>
      <w:r>
        <w:rPr>
          <w:sz w:val="16"/>
        </w:rPr>
        <w:t xml:space="preserve">. Likewise, sectoral bargaining can cover both independent contractors and employees, minimizing battles over worker classification and extending the reach of bargaining to nontraditional workers. </w:t>
      </w:r>
    </w:p>
    <w:p w14:paraId="05329AF6" w14:textId="77777777" w:rsidR="00FC013E" w:rsidRDefault="00FC013E" w:rsidP="00FC013E">
      <w:pPr>
        <w:rPr>
          <w:sz w:val="16"/>
        </w:rPr>
      </w:pPr>
      <w:r>
        <w:rPr>
          <w:sz w:val="16"/>
        </w:rPr>
        <w:t xml:space="preserve">Finally, sectoral bargaining takes the most contentious disputes about wages and benefits outside of the workplace. Doing so can help facilitate collaborative relationships between workers and firm managers.29 It also </w:t>
      </w:r>
      <w:r>
        <w:rPr>
          <w:rStyle w:val="Heading3Char"/>
        </w:rPr>
        <w:t>addresses</w:t>
      </w:r>
      <w:r>
        <w:rPr>
          <w:sz w:val="16"/>
        </w:rPr>
        <w:t xml:space="preserve"> several of the </w:t>
      </w:r>
      <w:r>
        <w:rPr>
          <w:rStyle w:val="Heading3Char"/>
        </w:rPr>
        <w:t>efficiency-based objections to collective bargaining by moving</w:t>
      </w:r>
      <w:r>
        <w:rPr>
          <w:sz w:val="16"/>
        </w:rPr>
        <w:t xml:space="preserve"> the topics over which much bargaining occurs </w:t>
      </w:r>
      <w:r>
        <w:rPr>
          <w:rStyle w:val="Heading3Char"/>
        </w:rPr>
        <w:t>away from work rules and toward economic standards</w:t>
      </w:r>
      <w:r>
        <w:rPr>
          <w:sz w:val="16"/>
        </w:rPr>
        <w:t xml:space="preserve">. 30 </w:t>
      </w:r>
    </w:p>
    <w:p w14:paraId="2EBF4B89" w14:textId="77777777" w:rsidR="00FC013E" w:rsidRDefault="00FC013E" w:rsidP="00FC013E">
      <w:pPr>
        <w:pStyle w:val="Heading2"/>
      </w:pPr>
      <w:r>
        <w:t>Small Business DA</w:t>
      </w:r>
    </w:p>
    <w:p w14:paraId="7BC1840F" w14:textId="77777777" w:rsidR="00FC013E" w:rsidRDefault="00FC013E" w:rsidP="00FC013E">
      <w:pPr>
        <w:pStyle w:val="Heading3"/>
      </w:pPr>
      <w:r>
        <w:t>2AC---Small Business DA</w:t>
      </w:r>
    </w:p>
    <w:p w14:paraId="2AB2F247" w14:textId="77777777" w:rsidR="00FC013E" w:rsidRDefault="00FC013E" w:rsidP="00FC013E">
      <w:pPr>
        <w:keepNext/>
        <w:keepLines/>
        <w:spacing w:before="40" w:after="0"/>
        <w:outlineLvl w:val="3"/>
        <w:rPr>
          <w:rFonts w:eastAsia="Times New Roman"/>
          <w:b/>
          <w:iCs/>
          <w:sz w:val="26"/>
        </w:rPr>
      </w:pPr>
      <w:r>
        <w:rPr>
          <w:rFonts w:eastAsia="Times New Roman"/>
          <w:b/>
          <w:iCs/>
          <w:sz w:val="26"/>
        </w:rPr>
        <w:t xml:space="preserve">5---Productivity the </w:t>
      </w:r>
      <w:r w:rsidRPr="00E943D8">
        <w:rPr>
          <w:rFonts w:eastAsia="Times New Roman"/>
          <w:b/>
          <w:iCs/>
          <w:sz w:val="26"/>
          <w:u w:val="single"/>
        </w:rPr>
        <w:t>key determinant</w:t>
      </w:r>
      <w:r>
        <w:rPr>
          <w:rFonts w:eastAsia="Times New Roman"/>
          <w:b/>
          <w:iCs/>
          <w:sz w:val="26"/>
        </w:rPr>
        <w:t xml:space="preserve"> of economic conditions.</w:t>
      </w:r>
    </w:p>
    <w:p w14:paraId="2E055401" w14:textId="77777777" w:rsidR="00FC013E" w:rsidRDefault="00FC013E" w:rsidP="00FC013E">
      <w:pPr>
        <w:rPr>
          <w:rFonts w:eastAsia="Aptos"/>
        </w:rPr>
      </w:pPr>
      <w:r>
        <w:rPr>
          <w:rFonts w:eastAsia="Aptos"/>
          <w:b/>
          <w:bCs/>
          <w:sz w:val="26"/>
        </w:rPr>
        <w:t>de Vries 23</w:t>
      </w:r>
      <w:r>
        <w:rPr>
          <w:rFonts w:eastAsia="Aptos"/>
        </w:rPr>
        <w:t>, Senior Economist with The Conference Board, Master’s Degree in History from the University of Gronigen. (Klaas, 3/3, “Slower US Labor Productivity Points to Slower Economic Growth Ahead”, Conference Board, https://www.conference-board.org/topics/recession/Slow-US-labor-productivity</w:t>
      </w:r>
    </w:p>
    <w:p w14:paraId="1D746569" w14:textId="77777777" w:rsidR="00FC013E" w:rsidRDefault="00FC013E" w:rsidP="00FC013E">
      <w:pPr>
        <w:rPr>
          <w:rFonts w:eastAsia="Aptos"/>
          <w:b/>
          <w:iCs/>
          <w:u w:val="single"/>
        </w:rPr>
      </w:pPr>
      <w:r>
        <w:rPr>
          <w:rFonts w:eastAsia="Aptos"/>
          <w:highlight w:val="cyan"/>
          <w:u w:val="single"/>
        </w:rPr>
        <w:t>Labor productivity</w:t>
      </w:r>
      <w:r>
        <w:rPr>
          <w:rFonts w:eastAsia="Aptos"/>
          <w:u w:val="single"/>
        </w:rPr>
        <w:t xml:space="preserve"> growth </w:t>
      </w:r>
      <w:r>
        <w:rPr>
          <w:rFonts w:eastAsia="Aptos"/>
          <w:highlight w:val="cyan"/>
          <w:u w:val="single"/>
        </w:rPr>
        <w:t>is</w:t>
      </w:r>
      <w:r>
        <w:rPr>
          <w:rFonts w:eastAsia="Aptos"/>
          <w:u w:val="single"/>
        </w:rPr>
        <w:t xml:space="preserve"> often seen as </w:t>
      </w:r>
      <w:r>
        <w:rPr>
          <w:rFonts w:eastAsia="Aptos"/>
          <w:highlight w:val="cyan"/>
          <w:u w:val="single"/>
        </w:rPr>
        <w:t xml:space="preserve">the </w:t>
      </w:r>
      <w:r>
        <w:rPr>
          <w:rFonts w:eastAsia="Aptos"/>
          <w:b/>
          <w:iCs/>
          <w:highlight w:val="cyan"/>
          <w:u w:val="single"/>
          <w:bdr w:val="single" w:sz="8" w:space="0" w:color="auto" w:frame="1"/>
        </w:rPr>
        <w:t>ultimate source of economic growth</w:t>
      </w:r>
      <w:r>
        <w:rPr>
          <w:rFonts w:eastAsia="Aptos"/>
          <w:b/>
          <w:iCs/>
          <w:u w:val="single"/>
          <w:bdr w:val="single" w:sz="8" w:space="0" w:color="auto" w:frame="1"/>
        </w:rPr>
        <w:t xml:space="preserve"> and improvement in standards of living.</w:t>
      </w:r>
      <w:r>
        <w:rPr>
          <w:rFonts w:eastAsia="Aptos"/>
          <w:u w:val="single"/>
        </w:rPr>
        <w:t xml:space="preserve"> </w:t>
      </w:r>
      <w:r>
        <w:rPr>
          <w:rFonts w:eastAsia="Aptos"/>
          <w:sz w:val="16"/>
        </w:rPr>
        <w:t xml:space="preserve">Therefore, recent weak readings in the US have become a cause for concern. After a steep rise in 2020, labor productivity growth moderated in 2021 and declined sharply in 2022, the worst decline in the post-WWII era.1 On the one hand, there may be more noise than a tangible signal in these data, given a labor market recovery that trailed the real GDP recovery, particularly in 2022. On the other hand, even if this noise is reduced, productivity did poorly in 2022. Labor productivity growth in 2023 is expected to decline again given the expected recession later in the year and ongoing chronic labor market shortages. Labor productivity growth may return in 2024 and beyond; we project it to expand moderately at rates higher than those in the decade that preceded the pandemic. Insights for What’s Ahead • US labor productivity declined in 2022 and is forecast to decline again in 2023. Labor productivity is not measured directly, but rather derived from changes in GDP and total hours worked. Total hours worked grew well above average in 2022, while output growth moderated and even declined in the first two quarters of 2022. • The weak 2022 reading compares with a small pandemic boost to productivity growth in 2020 and 2021. Labor productivity expanded at a rate that was well above average in 2020. Weaker growth in 2021 and the decline in 2022 are partly a result of “payback” from this surge. However, there is some evidence that underlying productivity growth was relatively strong in 2020 and 2021, extending an upward moving trend from previous years. • </w:t>
      </w:r>
      <w:r>
        <w:rPr>
          <w:rFonts w:eastAsia="Aptos"/>
          <w:highlight w:val="cyan"/>
          <w:u w:val="single"/>
        </w:rPr>
        <w:t>Weak</w:t>
      </w:r>
      <w:r>
        <w:rPr>
          <w:rFonts w:eastAsia="Aptos"/>
          <w:u w:val="single"/>
        </w:rPr>
        <w:t xml:space="preserve"> labor </w:t>
      </w:r>
      <w:r>
        <w:rPr>
          <w:rFonts w:eastAsia="Aptos"/>
          <w:highlight w:val="cyan"/>
          <w:u w:val="single"/>
        </w:rPr>
        <w:t>productivity points to slower economic growth</w:t>
      </w:r>
      <w:r>
        <w:rPr>
          <w:rFonts w:eastAsia="Aptos"/>
          <w:u w:val="single"/>
        </w:rPr>
        <w:t xml:space="preserve"> ahead. Slow productivity growth </w:t>
      </w:r>
      <w:r>
        <w:rPr>
          <w:rFonts w:eastAsia="Aptos"/>
          <w:b/>
          <w:iCs/>
          <w:highlight w:val="cyan"/>
          <w:u w:val="single"/>
          <w:bdr w:val="single" w:sz="8" w:space="0" w:color="auto" w:frame="1"/>
        </w:rPr>
        <w:t>worsens labor shortages:</w:t>
      </w:r>
      <w:r>
        <w:rPr>
          <w:rFonts w:eastAsia="Aptos"/>
          <w:u w:val="single"/>
        </w:rPr>
        <w:t xml:space="preserve"> it </w:t>
      </w:r>
      <w:r>
        <w:rPr>
          <w:rFonts w:eastAsia="Aptos"/>
          <w:highlight w:val="cyan"/>
          <w:u w:val="single"/>
        </w:rPr>
        <w:t>increases the demand for workers</w:t>
      </w:r>
      <w:r>
        <w:rPr>
          <w:rFonts w:eastAsia="Aptos"/>
          <w:u w:val="single"/>
        </w:rPr>
        <w:t xml:space="preserve"> which is already elevated due to ageing and early retirement. </w:t>
      </w:r>
      <w:r>
        <w:rPr>
          <w:rFonts w:eastAsia="Aptos"/>
          <w:highlight w:val="cyan"/>
          <w:u w:val="single"/>
        </w:rPr>
        <w:t>Slow productivity growth</w:t>
      </w:r>
      <w:r>
        <w:rPr>
          <w:rFonts w:eastAsia="Aptos"/>
          <w:u w:val="single"/>
        </w:rPr>
        <w:t xml:space="preserve"> also </w:t>
      </w:r>
      <w:r>
        <w:rPr>
          <w:rFonts w:eastAsia="Aptos"/>
          <w:b/>
          <w:iCs/>
          <w:highlight w:val="cyan"/>
          <w:u w:val="single"/>
          <w:bdr w:val="single" w:sz="8" w:space="0" w:color="auto" w:frame="1"/>
        </w:rPr>
        <w:t>deepens inflationary pressures</w:t>
      </w:r>
      <w:r>
        <w:rPr>
          <w:rFonts w:eastAsia="Aptos"/>
          <w:b/>
          <w:iCs/>
          <w:u w:val="single"/>
          <w:bdr w:val="single" w:sz="8" w:space="0" w:color="auto" w:frame="1"/>
        </w:rPr>
        <w:t>.</w:t>
      </w:r>
      <w:r>
        <w:rPr>
          <w:rFonts w:eastAsia="Aptos"/>
          <w:u w:val="single"/>
        </w:rPr>
        <w:t xml:space="preserve"> </w:t>
      </w:r>
      <w:r>
        <w:rPr>
          <w:rFonts w:eastAsia="Aptos"/>
          <w:highlight w:val="cyan"/>
          <w:u w:val="single"/>
        </w:rPr>
        <w:t>If employers are not able to compensate higher wages</w:t>
      </w:r>
      <w:r>
        <w:rPr>
          <w:rFonts w:eastAsia="Aptos"/>
          <w:u w:val="single"/>
        </w:rPr>
        <w:t xml:space="preserve"> with increased revenue from higher productivity, </w:t>
      </w:r>
      <w:r>
        <w:rPr>
          <w:rFonts w:eastAsia="Aptos"/>
          <w:highlight w:val="cyan"/>
          <w:u w:val="single"/>
        </w:rPr>
        <w:t>higher costs will likely be passed on to consumers</w:t>
      </w:r>
      <w:r>
        <w:rPr>
          <w:rFonts w:eastAsia="Aptos"/>
          <w:u w:val="single"/>
        </w:rPr>
        <w:t xml:space="preserve">. </w:t>
      </w:r>
      <w:r>
        <w:rPr>
          <w:rFonts w:eastAsia="Aptos"/>
          <w:highlight w:val="cyan"/>
          <w:u w:val="single"/>
        </w:rPr>
        <w:t>This</w:t>
      </w:r>
      <w:r>
        <w:rPr>
          <w:rFonts w:eastAsia="Aptos"/>
          <w:u w:val="single"/>
        </w:rPr>
        <w:t xml:space="preserve"> may lead to further inflationary pressures across the economy, which may </w:t>
      </w:r>
      <w:r>
        <w:rPr>
          <w:rFonts w:eastAsia="Aptos"/>
          <w:highlight w:val="cyan"/>
          <w:u w:val="single"/>
        </w:rPr>
        <w:t>necessitate stricter monetary policy and</w:t>
      </w:r>
      <w:r>
        <w:rPr>
          <w:rFonts w:eastAsia="Aptos"/>
          <w:u w:val="single"/>
        </w:rPr>
        <w:t xml:space="preserve"> </w:t>
      </w:r>
      <w:r>
        <w:rPr>
          <w:rFonts w:eastAsia="Aptos"/>
          <w:b/>
          <w:iCs/>
          <w:u w:val="single"/>
          <w:bdr w:val="single" w:sz="8" w:space="0" w:color="auto" w:frame="1"/>
        </w:rPr>
        <w:t xml:space="preserve">hence </w:t>
      </w:r>
      <w:r>
        <w:rPr>
          <w:rFonts w:eastAsia="Aptos"/>
          <w:b/>
          <w:iCs/>
          <w:highlight w:val="cyan"/>
          <w:u w:val="single"/>
          <w:bdr w:val="single" w:sz="8" w:space="0" w:color="auto" w:frame="1"/>
        </w:rPr>
        <w:t>lower economic growth</w:t>
      </w:r>
      <w:r>
        <w:rPr>
          <w:rFonts w:eastAsia="Aptos"/>
          <w:b/>
          <w:iCs/>
          <w:u w:val="single"/>
          <w:bdr w:val="single" w:sz="8" w:space="0" w:color="auto" w:frame="1"/>
        </w:rPr>
        <w:t>.</w:t>
      </w:r>
    </w:p>
    <w:p w14:paraId="156325B8" w14:textId="77777777" w:rsidR="00FC013E" w:rsidRPr="00A90FD2" w:rsidRDefault="00FC013E" w:rsidP="00FC013E"/>
    <w:p w14:paraId="17AABCA4" w14:textId="77777777" w:rsidR="00FC013E" w:rsidRPr="00A90FD2" w:rsidRDefault="00FC013E" w:rsidP="00FC013E">
      <w:pPr>
        <w:pStyle w:val="Heading4"/>
        <w:rPr>
          <w:rFonts w:eastAsia="Times New Roman"/>
          <w:bCs/>
        </w:rPr>
      </w:pPr>
      <w:r>
        <w:rPr>
          <w:rFonts w:eastAsia="Times New Roman"/>
          <w:bCs/>
        </w:rPr>
        <w:t>6---</w:t>
      </w:r>
      <w:r w:rsidRPr="00A90FD2">
        <w:rPr>
          <w:rFonts w:eastAsia="Times New Roman"/>
          <w:bCs/>
        </w:rPr>
        <w:t>S</w:t>
      </w:r>
      <w:r>
        <w:rPr>
          <w:rFonts w:eastAsia="Times New Roman"/>
          <w:bCs/>
        </w:rPr>
        <w:t>ectoral bargaining</w:t>
      </w:r>
      <w:r w:rsidRPr="00A90FD2">
        <w:rPr>
          <w:rFonts w:eastAsia="Times New Roman"/>
          <w:bCs/>
        </w:rPr>
        <w:t xml:space="preserve"> </w:t>
      </w:r>
      <w:r w:rsidRPr="00E943D8">
        <w:rPr>
          <w:rFonts w:eastAsia="Times New Roman"/>
          <w:bCs/>
          <w:u w:val="single"/>
        </w:rPr>
        <w:t>solves</w:t>
      </w:r>
      <w:r w:rsidRPr="00A90FD2">
        <w:rPr>
          <w:rFonts w:eastAsia="Times New Roman"/>
          <w:bCs/>
        </w:rPr>
        <w:t xml:space="preserve"> innovation</w:t>
      </w:r>
    </w:p>
    <w:p w14:paraId="0C13AD48" w14:textId="77777777" w:rsidR="00FC013E" w:rsidRDefault="00FC013E" w:rsidP="00FC013E">
      <w:pPr>
        <w:rPr>
          <w:rFonts w:eastAsia="Aptos"/>
        </w:rPr>
      </w:pPr>
      <w:r>
        <w:rPr>
          <w:rFonts w:eastAsia="Aptos"/>
          <w:b/>
          <w:bCs/>
          <w:sz w:val="26"/>
          <w:lang w:val="es-419"/>
        </w:rPr>
        <w:t>Bichara</w:t>
      </w:r>
      <w:r>
        <w:rPr>
          <w:rFonts w:eastAsia="Aptos"/>
          <w:lang w:val="es-419"/>
        </w:rPr>
        <w:t>, Monsueto, &amp;</w:t>
      </w:r>
      <w:r>
        <w:rPr>
          <w:rFonts w:ascii="Open Sans" w:eastAsia="Aptos" w:hAnsi="Open Sans" w:cs="Open Sans"/>
          <w:sz w:val="21"/>
          <w:szCs w:val="21"/>
          <w:shd w:val="clear" w:color="auto" w:fill="FFFFFF"/>
          <w:lang w:val="es-419"/>
        </w:rPr>
        <w:t xml:space="preserve"> </w:t>
      </w:r>
      <w:r>
        <w:rPr>
          <w:rFonts w:eastAsia="Aptos"/>
          <w:lang w:val="es-419"/>
        </w:rPr>
        <w:t xml:space="preserve">Viñas </w:t>
      </w:r>
      <w:r>
        <w:rPr>
          <w:rFonts w:eastAsia="Aptos"/>
          <w:b/>
          <w:bCs/>
          <w:sz w:val="26"/>
          <w:lang w:val="es-419"/>
        </w:rPr>
        <w:t>23</w:t>
      </w:r>
      <w:r>
        <w:rPr>
          <w:rFonts w:eastAsia="Aptos"/>
          <w:lang w:val="es-419"/>
        </w:rPr>
        <w:t xml:space="preserve"> *Dpto de Estructura Económica y Economía del Desarrollo, Universidad Autónoma de Madrid, **researcher @ Universidade Federal de Goiás, ***</w:t>
      </w:r>
      <w:r>
        <w:rPr>
          <w:rFonts w:ascii="Open Sans" w:eastAsia="Aptos" w:hAnsi="Open Sans" w:cs="Open Sans"/>
          <w:sz w:val="18"/>
          <w:szCs w:val="18"/>
          <w:shd w:val="clear" w:color="auto" w:fill="FFFFFF"/>
          <w:lang w:val="es-419"/>
        </w:rPr>
        <w:t xml:space="preserve"> </w:t>
      </w:r>
      <w:r>
        <w:rPr>
          <w:rFonts w:eastAsia="Aptos"/>
          <w:lang w:val="es-419"/>
        </w:rPr>
        <w:t xml:space="preserve">Dpto de Estructura Económica y Economía del Desarrollo, Universidad Autónoma de Madrid (*Julimar da Silva, **Sandro, ***Ana, 7-28-2023, “Collective bargaining and technological innovation in the EU15: An analysis at establishment level,” </w:t>
      </w:r>
      <w:r>
        <w:rPr>
          <w:rFonts w:eastAsia="Aptos"/>
          <w:i/>
          <w:iCs/>
          <w:lang w:val="es-419"/>
        </w:rPr>
        <w:t>The World Economy</w:t>
      </w:r>
      <w:r>
        <w:rPr>
          <w:rFonts w:eastAsia="Aptos"/>
          <w:lang w:val="es-419"/>
        </w:rPr>
        <w:t>, 46, 2891–2924. </w:t>
      </w:r>
      <w:r>
        <w:rPr>
          <w:rFonts w:eastAsia="Aptos"/>
        </w:rPr>
        <w:t xml:space="preserve">https://doi.org/10.1111/twec.13462)AFA+ </w:t>
      </w:r>
    </w:p>
    <w:p w14:paraId="69EB647E" w14:textId="77777777" w:rsidR="00FC013E" w:rsidRDefault="00FC013E" w:rsidP="00FC013E">
      <w:pPr>
        <w:rPr>
          <w:rFonts w:eastAsia="Aptos"/>
          <w:sz w:val="16"/>
        </w:rPr>
      </w:pPr>
      <w:r>
        <w:rPr>
          <w:rFonts w:eastAsia="Aptos"/>
          <w:sz w:val="16"/>
        </w:rPr>
        <w:t xml:space="preserve">Moreover, considering that (i) </w:t>
      </w:r>
      <w:r>
        <w:rPr>
          <w:rFonts w:eastAsia="Aptos"/>
          <w:u w:val="single"/>
        </w:rPr>
        <w:t xml:space="preserve">innovative companies are those showing </w:t>
      </w:r>
      <w:r>
        <w:rPr>
          <w:rFonts w:eastAsia="Aptos"/>
          <w:b/>
          <w:iCs/>
          <w:u w:val="single"/>
          <w:bdr w:val="single" w:sz="8" w:space="0" w:color="auto" w:frame="1"/>
        </w:rPr>
        <w:t>higher</w:t>
      </w:r>
      <w:r>
        <w:rPr>
          <w:rFonts w:eastAsia="Aptos"/>
          <w:u w:val="single"/>
        </w:rPr>
        <w:t xml:space="preserve"> productivity and</w:t>
      </w:r>
      <w:r>
        <w:rPr>
          <w:rFonts w:eastAsia="Aptos"/>
          <w:sz w:val="16"/>
        </w:rPr>
        <w:t xml:space="preserve"> (ii) </w:t>
      </w:r>
      <w:r>
        <w:rPr>
          <w:rFonts w:eastAsia="Aptos"/>
          <w:highlight w:val="cyan"/>
          <w:u w:val="single"/>
        </w:rPr>
        <w:t>collective bargaining</w:t>
      </w:r>
      <w:r>
        <w:rPr>
          <w:rFonts w:eastAsia="Aptos"/>
          <w:u w:val="single"/>
        </w:rPr>
        <w:t xml:space="preserve"> could </w:t>
      </w:r>
      <w:r>
        <w:rPr>
          <w:rFonts w:eastAsia="Aptos"/>
          <w:b/>
          <w:iCs/>
          <w:highlight w:val="cyan"/>
          <w:u w:val="single"/>
          <w:bdr w:val="single" w:sz="8" w:space="0" w:color="auto" w:frame="1"/>
        </w:rPr>
        <w:t>increase</w:t>
      </w:r>
      <w:r>
        <w:rPr>
          <w:rFonts w:eastAsia="Aptos"/>
          <w:u w:val="single"/>
        </w:rPr>
        <w:t xml:space="preserve"> </w:t>
      </w:r>
      <w:r>
        <w:rPr>
          <w:rFonts w:eastAsia="Aptos"/>
          <w:b/>
          <w:iCs/>
          <w:highlight w:val="cyan"/>
          <w:u w:val="single"/>
          <w:bdr w:val="single" w:sz="8" w:space="0" w:color="auto" w:frame="1"/>
        </w:rPr>
        <w:t>productivity</w:t>
      </w:r>
      <w:r>
        <w:rPr>
          <w:rFonts w:eastAsia="Aptos"/>
          <w:highlight w:val="cyan"/>
          <w:u w:val="single"/>
        </w:rPr>
        <w:t xml:space="preserve"> and </w:t>
      </w:r>
      <w:r>
        <w:rPr>
          <w:rFonts w:eastAsia="Aptos"/>
          <w:b/>
          <w:iCs/>
          <w:highlight w:val="cyan"/>
          <w:u w:val="single"/>
          <w:bdr w:val="single" w:sz="8" w:space="0" w:color="auto" w:frame="1"/>
        </w:rPr>
        <w:t>investment</w:t>
      </w:r>
      <w:r>
        <w:rPr>
          <w:rFonts w:eastAsia="Aptos"/>
          <w:u w:val="single"/>
        </w:rPr>
        <w:t xml:space="preserve"> in new technology</w:t>
      </w:r>
      <w:r>
        <w:rPr>
          <w:rFonts w:eastAsia="Aptos"/>
          <w:sz w:val="16"/>
        </w:rPr>
        <w:t xml:space="preserve"> (Brandl &amp; Braakmann, 2021; Cahuc et al., 2014), by promoting voice and participation, </w:t>
      </w:r>
      <w:r>
        <w:rPr>
          <w:rFonts w:eastAsia="Aptos"/>
          <w:highlight w:val="cyan"/>
          <w:u w:val="single"/>
        </w:rPr>
        <w:t>unions</w:t>
      </w:r>
      <w:r>
        <w:rPr>
          <w:rFonts w:eastAsia="Aptos"/>
          <w:u w:val="single"/>
        </w:rPr>
        <w:t xml:space="preserve"> can also </w:t>
      </w:r>
      <w:r>
        <w:rPr>
          <w:rFonts w:eastAsia="Aptos"/>
          <w:highlight w:val="cyan"/>
          <w:u w:val="single"/>
        </w:rPr>
        <w:t>stimulate companies to invest in</w:t>
      </w:r>
      <w:r>
        <w:rPr>
          <w:rFonts w:eastAsia="Aptos"/>
          <w:u w:val="single"/>
        </w:rPr>
        <w:t xml:space="preserve"> TI- and firm-specific </w:t>
      </w:r>
      <w:r>
        <w:rPr>
          <w:rFonts w:eastAsia="Aptos"/>
          <w:highlight w:val="cyan"/>
          <w:u w:val="single"/>
        </w:rPr>
        <w:t>human capital</w:t>
      </w:r>
      <w:r>
        <w:rPr>
          <w:rFonts w:eastAsia="Aptos"/>
          <w:sz w:val="16"/>
        </w:rPr>
        <w:t xml:space="preserve"> (Bryson et al., 2005; Freeman &amp; Medoff, 1984). Unions can also play an essential role in the effects of the introduction of innovative practices in companies. This effect will depend on the bargaining capacity of the unions and also on their ability to negotiate. Following the analysis taken by Bryson et al. (2005), a strong union can bargain the nature of investment and innovation in the workplace, blocking those attempts that may have the most negative effects for its members or may even make them more acceptable to both the company and its affiliates. </w:t>
      </w:r>
      <w:r>
        <w:rPr>
          <w:rFonts w:eastAsia="Aptos"/>
          <w:u w:val="single"/>
        </w:rPr>
        <w:t>They can bargain, for example initiatives like job security guarantors and high wages in return for productivity-enhancing innovation</w:t>
      </w:r>
      <w:r>
        <w:rPr>
          <w:rFonts w:eastAsia="Aptos"/>
          <w:sz w:val="16"/>
        </w:rPr>
        <w:t xml:space="preserve"> (Freeman &amp; Medoff, 1984).</w:t>
      </w:r>
    </w:p>
    <w:p w14:paraId="067B1E9A" w14:textId="77777777" w:rsidR="00FC013E" w:rsidRDefault="00FC013E" w:rsidP="00FC013E">
      <w:pPr>
        <w:rPr>
          <w:rFonts w:eastAsia="Aptos"/>
          <w:sz w:val="16"/>
        </w:rPr>
      </w:pPr>
      <w:r>
        <w:rPr>
          <w:rFonts w:eastAsia="Aptos"/>
          <w:sz w:val="16"/>
        </w:rPr>
        <w:t xml:space="preserve">In this way, Freeman and Medoff  (1984) show that the </w:t>
      </w:r>
      <w:r>
        <w:rPr>
          <w:rFonts w:eastAsia="Aptos"/>
          <w:u w:val="single"/>
        </w:rPr>
        <w:t>search for benefits for workers by unions also benefits companies and, therefore, stimulates their growth, investment and competitiveness.</w:t>
      </w:r>
      <w:r>
        <w:rPr>
          <w:rFonts w:eastAsia="Aptos"/>
          <w:sz w:val="16"/>
        </w:rPr>
        <w:t xml:space="preserve"> In the process of generating benefits for workers, they favour job retention, reducing search and training costs. On the contrary, they also provide incentives for employers to invest in the company and in the workers (company-specific human capital).</w:t>
      </w:r>
    </w:p>
    <w:p w14:paraId="3C51B1D8" w14:textId="77777777" w:rsidR="00FC013E" w:rsidRDefault="00FC013E" w:rsidP="00FC013E">
      <w:pPr>
        <w:rPr>
          <w:rFonts w:eastAsia="Aptos"/>
          <w:sz w:val="16"/>
        </w:rPr>
      </w:pPr>
      <w:r>
        <w:rPr>
          <w:rFonts w:eastAsia="Aptos"/>
          <w:sz w:val="16"/>
        </w:rPr>
        <w:t xml:space="preserve">Bhuller et al. (2022) and Haucap and Wey (2004) show theoretically that </w:t>
      </w:r>
      <w:r>
        <w:rPr>
          <w:rFonts w:eastAsia="Aptos"/>
          <w:b/>
          <w:iCs/>
          <w:highlight w:val="cyan"/>
          <w:u w:val="single"/>
          <w:bdr w:val="single" w:sz="8" w:space="0" w:color="auto" w:frame="1"/>
        </w:rPr>
        <w:t>top-level</w:t>
      </w:r>
      <w:r>
        <w:rPr>
          <w:rFonts w:eastAsia="Aptos"/>
          <w:highlight w:val="cyan"/>
          <w:u w:val="single"/>
        </w:rPr>
        <w:t xml:space="preserve"> bargaining favours investment in innovative firms by generating</w:t>
      </w:r>
      <w:r>
        <w:rPr>
          <w:rFonts w:eastAsia="Aptos"/>
          <w:u w:val="single"/>
        </w:rPr>
        <w:t xml:space="preserve"> </w:t>
      </w:r>
      <w:r>
        <w:rPr>
          <w:rFonts w:eastAsia="Aptos"/>
          <w:b/>
          <w:iCs/>
          <w:highlight w:val="cyan"/>
          <w:u w:val="single"/>
          <w:bdr w:val="single" w:sz="8" w:space="0" w:color="auto" w:frame="1"/>
        </w:rPr>
        <w:t>lower</w:t>
      </w:r>
      <w:r>
        <w:rPr>
          <w:rFonts w:eastAsia="Aptos"/>
          <w:u w:val="single"/>
        </w:rPr>
        <w:t xml:space="preserve"> relative </w:t>
      </w:r>
      <w:r>
        <w:rPr>
          <w:rFonts w:eastAsia="Aptos"/>
          <w:highlight w:val="cyan"/>
          <w:u w:val="single"/>
        </w:rPr>
        <w:t>production costs</w:t>
      </w:r>
      <w:r>
        <w:rPr>
          <w:rFonts w:eastAsia="Aptos"/>
          <w:u w:val="single"/>
        </w:rPr>
        <w:t xml:space="preserve"> compared to non-innovative firms; on the contrary, individual bargaining </w:t>
      </w:r>
      <w:r>
        <w:rPr>
          <w:rFonts w:eastAsia="Aptos"/>
          <w:b/>
          <w:iCs/>
          <w:u w:val="single"/>
          <w:bdr w:val="single" w:sz="8" w:space="0" w:color="auto" w:frame="1"/>
        </w:rPr>
        <w:t>eliminates</w:t>
      </w:r>
      <w:r>
        <w:rPr>
          <w:rFonts w:eastAsia="Aptos"/>
          <w:u w:val="single"/>
        </w:rPr>
        <w:t xml:space="preserve"> this relative cost advantage by setting wages according to the value added of firms (as the wage differential between firms increases, the profit of the innovative firm decreases). In other words</w:t>
      </w:r>
      <w:r>
        <w:rPr>
          <w:rFonts w:eastAsia="Aptos"/>
          <w:sz w:val="16"/>
        </w:rPr>
        <w:t>: ‘</w:t>
      </w:r>
      <w:r>
        <w:rPr>
          <w:rFonts w:eastAsia="Aptos"/>
          <w:highlight w:val="cyan"/>
          <w:u w:val="single"/>
        </w:rPr>
        <w:t>Industry bargaining</w:t>
      </w:r>
      <w:r>
        <w:rPr>
          <w:rFonts w:eastAsia="Aptos"/>
          <w:u w:val="single"/>
        </w:rPr>
        <w:t xml:space="preserve">, in contrast, </w:t>
      </w:r>
      <w:r>
        <w:rPr>
          <w:rFonts w:eastAsia="Aptos"/>
          <w:highlight w:val="cyan"/>
          <w:u w:val="single"/>
        </w:rPr>
        <w:t xml:space="preserve">works as a </w:t>
      </w:r>
      <w:r>
        <w:rPr>
          <w:rFonts w:eastAsia="Aptos"/>
          <w:b/>
          <w:iCs/>
          <w:highlight w:val="cyan"/>
          <w:u w:val="single"/>
          <w:bdr w:val="single" w:sz="8" w:space="0" w:color="auto" w:frame="1"/>
        </w:rPr>
        <w:t>tax</w:t>
      </w:r>
      <w:r>
        <w:rPr>
          <w:rFonts w:eastAsia="Aptos"/>
          <w:highlight w:val="cyan"/>
          <w:u w:val="single"/>
        </w:rPr>
        <w:t xml:space="preserve"> on</w:t>
      </w:r>
      <w:r>
        <w:rPr>
          <w:rFonts w:eastAsia="Aptos"/>
          <w:u w:val="single"/>
        </w:rPr>
        <w:t xml:space="preserve"> the </w:t>
      </w:r>
      <w:r>
        <w:rPr>
          <w:rFonts w:eastAsia="Aptos"/>
          <w:highlight w:val="cyan"/>
          <w:u w:val="single"/>
        </w:rPr>
        <w:t>least productive units and</w:t>
      </w:r>
      <w:r>
        <w:rPr>
          <w:rFonts w:eastAsia="Aptos"/>
          <w:u w:val="single"/>
        </w:rPr>
        <w:t xml:space="preserve"> as a </w:t>
      </w:r>
      <w:r>
        <w:rPr>
          <w:rFonts w:eastAsia="Aptos"/>
          <w:highlight w:val="cyan"/>
          <w:u w:val="single"/>
        </w:rPr>
        <w:t>subsidy on the most productive</w:t>
      </w:r>
      <w:r>
        <w:rPr>
          <w:rFonts w:eastAsia="Aptos"/>
          <w:u w:val="single"/>
        </w:rPr>
        <w:t xml:space="preserve">. In this case, </w:t>
      </w:r>
      <w:r>
        <w:rPr>
          <w:rFonts w:eastAsia="Aptos"/>
          <w:highlight w:val="cyan"/>
          <w:u w:val="single"/>
        </w:rPr>
        <w:t xml:space="preserve">firms have incentives to invest </w:t>
      </w:r>
      <w:r>
        <w:rPr>
          <w:rFonts w:eastAsia="Aptos"/>
          <w:b/>
          <w:iCs/>
          <w:highlight w:val="cyan"/>
          <w:u w:val="single"/>
          <w:bdr w:val="single" w:sz="8" w:space="0" w:color="auto" w:frame="1"/>
        </w:rPr>
        <w:t>more</w:t>
      </w:r>
      <w:r>
        <w:rPr>
          <w:rFonts w:eastAsia="Aptos"/>
          <w:highlight w:val="cyan"/>
          <w:u w:val="single"/>
        </w:rPr>
        <w:t xml:space="preserve"> in</w:t>
      </w:r>
      <w:r>
        <w:rPr>
          <w:rFonts w:eastAsia="Aptos"/>
          <w:u w:val="single"/>
        </w:rPr>
        <w:t xml:space="preserve"> modern </w:t>
      </w:r>
      <w:r>
        <w:rPr>
          <w:rFonts w:eastAsia="Aptos"/>
          <w:highlight w:val="cyan"/>
          <w:u w:val="single"/>
        </w:rPr>
        <w:t>tech</w:t>
      </w:r>
      <w:r>
        <w:rPr>
          <w:rFonts w:eastAsia="Aptos"/>
          <w:u w:val="single"/>
        </w:rPr>
        <w:t>nologies and in scrapping the old ones at an earlier stage</w:t>
      </w:r>
      <w:r>
        <w:rPr>
          <w:rFonts w:eastAsia="Aptos"/>
          <w:sz w:val="16"/>
        </w:rPr>
        <w:t>’ (Bhuller et al., 2022: 40).</w:t>
      </w:r>
    </w:p>
    <w:p w14:paraId="25207247" w14:textId="77777777" w:rsidR="00FC013E" w:rsidRDefault="00FC013E" w:rsidP="00FC013E">
      <w:pPr>
        <w:rPr>
          <w:rFonts w:eastAsia="Aptos"/>
          <w:u w:val="single"/>
        </w:rPr>
      </w:pPr>
      <w:r>
        <w:rPr>
          <w:rFonts w:eastAsia="Aptos"/>
          <w:sz w:val="16"/>
        </w:rPr>
        <w:t xml:space="preserve">Brandl  (2022) refers to it as a cartelizing effect, where the </w:t>
      </w:r>
      <w:r>
        <w:rPr>
          <w:rFonts w:eastAsia="Aptos"/>
          <w:highlight w:val="cyan"/>
          <w:u w:val="single"/>
        </w:rPr>
        <w:t xml:space="preserve">homogenisation of wages and working conditions </w:t>
      </w:r>
      <w:r>
        <w:rPr>
          <w:rFonts w:eastAsia="Aptos"/>
          <w:b/>
          <w:iCs/>
          <w:highlight w:val="cyan"/>
          <w:u w:val="single"/>
          <w:bdr w:val="single" w:sz="8" w:space="0" w:color="auto" w:frame="1"/>
        </w:rPr>
        <w:t>prevents</w:t>
      </w:r>
      <w:r>
        <w:rPr>
          <w:rFonts w:eastAsia="Aptos"/>
          <w:highlight w:val="cyan"/>
          <w:u w:val="single"/>
        </w:rPr>
        <w:t xml:space="preserve"> companies from</w:t>
      </w:r>
      <w:r>
        <w:rPr>
          <w:rFonts w:eastAsia="Aptos"/>
          <w:u w:val="single"/>
        </w:rPr>
        <w:t xml:space="preserve"> </w:t>
      </w:r>
      <w:r>
        <w:rPr>
          <w:rFonts w:eastAsia="Aptos"/>
          <w:highlight w:val="cyan"/>
          <w:u w:val="single"/>
        </w:rPr>
        <w:t xml:space="preserve">using wage reduction or working conditions as a </w:t>
      </w:r>
      <w:r>
        <w:rPr>
          <w:rFonts w:eastAsia="Aptos"/>
          <w:b/>
          <w:iCs/>
          <w:highlight w:val="cyan"/>
          <w:u w:val="single"/>
          <w:bdr w:val="single" w:sz="8" w:space="0" w:color="auto" w:frame="1"/>
        </w:rPr>
        <w:t>competitive</w:t>
      </w:r>
      <w:r>
        <w:rPr>
          <w:rFonts w:eastAsia="Aptos"/>
          <w:highlight w:val="cyan"/>
          <w:u w:val="single"/>
        </w:rPr>
        <w:t xml:space="preserve"> strategy</w:t>
      </w:r>
    </w:p>
    <w:p w14:paraId="68CCDA38" w14:textId="77777777" w:rsidR="00FC013E" w:rsidRPr="00151B14" w:rsidRDefault="00FC013E" w:rsidP="00FC013E">
      <w:pPr>
        <w:rPr>
          <w:rFonts w:eastAsia="Aptos"/>
          <w:sz w:val="16"/>
        </w:rPr>
      </w:pPr>
      <w:r>
        <w:rPr>
          <w:rFonts w:eastAsia="Aptos"/>
          <w:u w:val="single"/>
        </w:rPr>
        <w:t xml:space="preserve">. Therefore, </w:t>
      </w:r>
      <w:r>
        <w:rPr>
          <w:rFonts w:eastAsia="Aptos"/>
          <w:b/>
          <w:iCs/>
          <w:highlight w:val="cyan"/>
          <w:u w:val="single"/>
          <w:bdr w:val="single" w:sz="8" w:space="0" w:color="auto" w:frame="1"/>
        </w:rPr>
        <w:t>higher level</w:t>
      </w:r>
      <w:r>
        <w:rPr>
          <w:rFonts w:eastAsia="Aptos"/>
          <w:u w:val="single"/>
        </w:rPr>
        <w:t xml:space="preserve"> collective </w:t>
      </w:r>
      <w:r>
        <w:rPr>
          <w:rFonts w:eastAsia="Aptos"/>
          <w:highlight w:val="cyan"/>
          <w:u w:val="single"/>
        </w:rPr>
        <w:t>agreements</w:t>
      </w:r>
      <w:r>
        <w:rPr>
          <w:rFonts w:eastAsia="Aptos"/>
          <w:u w:val="single"/>
        </w:rPr>
        <w:t xml:space="preserve"> and coordination </w:t>
      </w:r>
      <w:r>
        <w:rPr>
          <w:rFonts w:eastAsia="Aptos"/>
          <w:b/>
          <w:iCs/>
          <w:highlight w:val="cyan"/>
          <w:u w:val="single"/>
          <w:bdr w:val="single" w:sz="8" w:space="0" w:color="auto" w:frame="1"/>
        </w:rPr>
        <w:t>encourage</w:t>
      </w:r>
      <w:r>
        <w:rPr>
          <w:rFonts w:eastAsia="Aptos"/>
          <w:highlight w:val="cyan"/>
          <w:u w:val="single"/>
        </w:rPr>
        <w:t xml:space="preserve"> companies to increase</w:t>
      </w:r>
      <w:r>
        <w:rPr>
          <w:rFonts w:eastAsia="Aptos"/>
          <w:u w:val="single"/>
        </w:rPr>
        <w:t xml:space="preserve"> their </w:t>
      </w:r>
      <w:r>
        <w:rPr>
          <w:rFonts w:eastAsia="Aptos"/>
          <w:b/>
          <w:iCs/>
          <w:highlight w:val="cyan"/>
          <w:u w:val="single"/>
          <w:bdr w:val="single" w:sz="8" w:space="0" w:color="auto" w:frame="1"/>
        </w:rPr>
        <w:t>competitiveness</w:t>
      </w:r>
      <w:r>
        <w:rPr>
          <w:rFonts w:eastAsia="Aptos"/>
          <w:highlight w:val="cyan"/>
          <w:u w:val="single"/>
        </w:rPr>
        <w:t xml:space="preserve"> through innovation</w:t>
      </w:r>
      <w:r>
        <w:rPr>
          <w:rFonts w:eastAsia="Aptos"/>
          <w:u w:val="single"/>
        </w:rPr>
        <w:t xml:space="preserve"> or adoption of new technologies, </w:t>
      </w:r>
      <w:r>
        <w:rPr>
          <w:rFonts w:eastAsia="Aptos"/>
          <w:highlight w:val="cyan"/>
          <w:u w:val="single"/>
        </w:rPr>
        <w:t xml:space="preserve">rather than </w:t>
      </w:r>
      <w:r>
        <w:rPr>
          <w:rFonts w:eastAsia="Aptos"/>
          <w:b/>
          <w:iCs/>
          <w:highlight w:val="cyan"/>
          <w:u w:val="single"/>
          <w:bdr w:val="single" w:sz="8" w:space="0" w:color="auto" w:frame="1"/>
        </w:rPr>
        <w:t>reducing</w:t>
      </w:r>
      <w:r>
        <w:rPr>
          <w:rFonts w:eastAsia="Aptos"/>
          <w:u w:val="single"/>
        </w:rPr>
        <w:t xml:space="preserve"> </w:t>
      </w:r>
      <w:r>
        <w:rPr>
          <w:rFonts w:eastAsia="Aptos"/>
          <w:b/>
          <w:iCs/>
          <w:highlight w:val="cyan"/>
          <w:u w:val="single"/>
          <w:bdr w:val="single" w:sz="8" w:space="0" w:color="auto" w:frame="1"/>
        </w:rPr>
        <w:t>labour costs</w:t>
      </w:r>
      <w:r>
        <w:rPr>
          <w:rFonts w:eastAsia="Aptos"/>
          <w:sz w:val="16"/>
        </w:rPr>
        <w:t xml:space="preserve">. This argument matches in part with that of duopoly models. Duopoly models generally conclude that centralization of collective bargaining favours innovation by more innovative, or more competitive, firms; as opposed to individual bargaining (Basak &amp; Mukherjee,  2018). The </w:t>
      </w:r>
      <w:r>
        <w:rPr>
          <w:rFonts w:eastAsia="Aptos"/>
          <w:u w:val="single"/>
        </w:rPr>
        <w:t>innovation decision of the collectively bargained firm is related to market structure</w:t>
      </w:r>
      <w:r>
        <w:rPr>
          <w:rFonts w:eastAsia="Aptos"/>
          <w:sz w:val="16"/>
        </w:rPr>
        <w:t xml:space="preserve">. Individual bargaining introduces higher transaction costs (Willman et al., 2004), and confirms the hypothesis of Bhuller et al. (2022). On the other hand, Haucap and Wey (2004) show that </w:t>
      </w:r>
      <w:r>
        <w:rPr>
          <w:rFonts w:eastAsia="Aptos"/>
          <w:u w:val="single"/>
        </w:rPr>
        <w:t xml:space="preserve">the </w:t>
      </w:r>
      <w:r>
        <w:rPr>
          <w:rFonts w:eastAsia="Aptos"/>
          <w:b/>
          <w:iCs/>
          <w:highlight w:val="cyan"/>
          <w:u w:val="single"/>
          <w:bdr w:val="single" w:sz="8" w:space="0" w:color="auto" w:frame="1"/>
        </w:rPr>
        <w:t>benefits</w:t>
      </w:r>
      <w:r>
        <w:rPr>
          <w:rFonts w:eastAsia="Aptos"/>
          <w:highlight w:val="cyan"/>
          <w:u w:val="single"/>
        </w:rPr>
        <w:t xml:space="preserve"> of innovation are higher</w:t>
      </w:r>
      <w:r>
        <w:rPr>
          <w:rFonts w:eastAsia="Aptos"/>
          <w:u w:val="single"/>
        </w:rPr>
        <w:t xml:space="preserve"> for a highly productive firm </w:t>
      </w:r>
      <w:r>
        <w:rPr>
          <w:rFonts w:eastAsia="Aptos"/>
          <w:highlight w:val="cyan"/>
          <w:u w:val="single"/>
        </w:rPr>
        <w:t>when bargaining is</w:t>
      </w:r>
      <w:r>
        <w:rPr>
          <w:rFonts w:eastAsia="Aptos"/>
          <w:u w:val="single"/>
        </w:rPr>
        <w:t xml:space="preserve"> </w:t>
      </w:r>
      <w:r>
        <w:rPr>
          <w:rFonts w:eastAsia="Aptos"/>
          <w:b/>
          <w:iCs/>
          <w:highlight w:val="cyan"/>
          <w:u w:val="single"/>
          <w:bdr w:val="single" w:sz="8" w:space="0" w:color="auto" w:frame="1"/>
        </w:rPr>
        <w:t>centralised</w:t>
      </w:r>
      <w:r>
        <w:rPr>
          <w:rFonts w:eastAsia="Aptos"/>
          <w:u w:val="single"/>
        </w:rPr>
        <w:t xml:space="preserve"> versus individual; </w:t>
      </w:r>
      <w:r>
        <w:rPr>
          <w:rFonts w:eastAsia="Aptos"/>
          <w:highlight w:val="cyan"/>
          <w:u w:val="single"/>
        </w:rPr>
        <w:t>both for process innovation and</w:t>
      </w:r>
      <w:r>
        <w:rPr>
          <w:rFonts w:eastAsia="Aptos"/>
          <w:u w:val="single"/>
        </w:rPr>
        <w:t xml:space="preserve"> for </w:t>
      </w:r>
      <w:r>
        <w:rPr>
          <w:rFonts w:eastAsia="Aptos"/>
          <w:highlight w:val="cyan"/>
          <w:u w:val="single"/>
        </w:rPr>
        <w:t>job creation and employment</w:t>
      </w:r>
      <w:r>
        <w:rPr>
          <w:rFonts w:eastAsia="Aptos"/>
          <w:sz w:val="16"/>
        </w:rPr>
        <w:t>.</w:t>
      </w:r>
    </w:p>
    <w:p w14:paraId="15DC7AAD" w14:textId="77777777" w:rsidR="00FC013E" w:rsidRDefault="00FC013E" w:rsidP="00FC013E">
      <w:pPr>
        <w:pStyle w:val="Heading2"/>
      </w:pPr>
      <w:r>
        <w:t>Midterms DA</w:t>
      </w:r>
    </w:p>
    <w:p w14:paraId="465AFAA4" w14:textId="77777777" w:rsidR="00FC013E" w:rsidRDefault="00FC013E" w:rsidP="00FC013E">
      <w:pPr>
        <w:pStyle w:val="Heading3"/>
      </w:pPr>
      <w:r>
        <w:t>2AC---Midterms DA</w:t>
      </w:r>
    </w:p>
    <w:p w14:paraId="4FC495BA" w14:textId="77777777" w:rsidR="00FC013E" w:rsidRDefault="00FC013E" w:rsidP="00FC013E">
      <w:pPr>
        <w:pStyle w:val="Heading4"/>
      </w:pPr>
      <w:r>
        <w:t xml:space="preserve">2---GOP </w:t>
      </w:r>
      <w:r w:rsidRPr="00126F1E">
        <w:rPr>
          <w:u w:val="single"/>
        </w:rPr>
        <w:t>winning</w:t>
      </w:r>
      <w:r>
        <w:t xml:space="preserve">. Polls </w:t>
      </w:r>
      <w:r w:rsidRPr="00126F1E">
        <w:rPr>
          <w:u w:val="single"/>
        </w:rPr>
        <w:t>don’t assume</w:t>
      </w:r>
      <w:r>
        <w:t xml:space="preserve"> MAHA.</w:t>
      </w:r>
    </w:p>
    <w:p w14:paraId="43B0EB7E" w14:textId="77777777" w:rsidR="00FC013E" w:rsidRDefault="00FC013E" w:rsidP="00FC013E">
      <w:r w:rsidRPr="00126F1E">
        <w:rPr>
          <w:rStyle w:val="Style13ptBold"/>
        </w:rPr>
        <w:t>Taylor 1</w:t>
      </w:r>
      <w:r>
        <w:rPr>
          <w:rStyle w:val="Style13ptBold"/>
        </w:rPr>
        <w:t>-</w:t>
      </w:r>
      <w:r w:rsidRPr="00126F1E">
        <w:rPr>
          <w:rStyle w:val="Style13ptBold"/>
        </w:rPr>
        <w:t>16</w:t>
      </w:r>
      <w:r>
        <w:t xml:space="preserve"> [Travis N. Taylor (Senior market research manager, Center for Excellence in Polling at Foundation for Government Accountability; Ph.D. in Political Science, University of Kentucky), 1-16-2026, "The Make America Healthy Again movement could sway the midterms," The Hill, https://thehill.com/opinion/campaign/5691285-gop-embraces-maha-reforms/, njn]</w:t>
      </w:r>
    </w:p>
    <w:p w14:paraId="75472254" w14:textId="77777777" w:rsidR="00FC013E" w:rsidRDefault="00FC013E" w:rsidP="00FC013E">
      <w:pPr>
        <w:rPr>
          <w:sz w:val="16"/>
        </w:rPr>
      </w:pPr>
      <w:r w:rsidRPr="006C2152">
        <w:rPr>
          <w:sz w:val="16"/>
        </w:rPr>
        <w:t xml:space="preserve">The </w:t>
      </w:r>
      <w:r w:rsidRPr="006C2152">
        <w:rPr>
          <w:rStyle w:val="StyleUnderline"/>
          <w:highlight w:val="cyan"/>
        </w:rPr>
        <w:t xml:space="preserve">media is </w:t>
      </w:r>
      <w:r w:rsidRPr="006C2152">
        <w:rPr>
          <w:rStyle w:val="Emphasis"/>
          <w:highlight w:val="cyan"/>
        </w:rPr>
        <w:t>abuzz</w:t>
      </w:r>
      <w:r w:rsidRPr="006C2152">
        <w:rPr>
          <w:rStyle w:val="StyleUnderline"/>
          <w:highlight w:val="cyan"/>
        </w:rPr>
        <w:t xml:space="preserve"> with predictions</w:t>
      </w:r>
      <w:r w:rsidRPr="006C2152">
        <w:rPr>
          <w:rStyle w:val="StyleUnderline"/>
        </w:rPr>
        <w:t xml:space="preserve"> that </w:t>
      </w:r>
      <w:r w:rsidRPr="006C2152">
        <w:rPr>
          <w:rStyle w:val="Emphasis"/>
          <w:highlight w:val="cyan"/>
        </w:rPr>
        <w:t>Dem</w:t>
      </w:r>
      <w:r w:rsidRPr="006C2152">
        <w:rPr>
          <w:rStyle w:val="StyleUnderline"/>
        </w:rPr>
        <w:t>ocrat</w:t>
      </w:r>
      <w:r w:rsidRPr="006C2152">
        <w:rPr>
          <w:rStyle w:val="Emphasis"/>
          <w:highlight w:val="cyan"/>
        </w:rPr>
        <w:t>s</w:t>
      </w:r>
      <w:r w:rsidRPr="006C2152">
        <w:rPr>
          <w:rStyle w:val="StyleUnderline"/>
          <w:highlight w:val="cyan"/>
        </w:rPr>
        <w:t xml:space="preserve"> will </w:t>
      </w:r>
      <w:r w:rsidRPr="006C2152">
        <w:rPr>
          <w:rStyle w:val="Emphasis"/>
          <w:highlight w:val="cyan"/>
        </w:rPr>
        <w:t>retake</w:t>
      </w:r>
      <w:r w:rsidRPr="006C2152">
        <w:rPr>
          <w:rStyle w:val="StyleUnderline"/>
          <w:highlight w:val="cyan"/>
        </w:rPr>
        <w:t xml:space="preserve"> the </w:t>
      </w:r>
      <w:r w:rsidRPr="006C2152">
        <w:rPr>
          <w:rStyle w:val="Emphasis"/>
          <w:highlight w:val="cyan"/>
        </w:rPr>
        <w:t>House</w:t>
      </w:r>
      <w:r w:rsidRPr="006C2152">
        <w:rPr>
          <w:sz w:val="16"/>
        </w:rPr>
        <w:t xml:space="preserve"> of Representatives in this year’s midterm elections. </w:t>
      </w:r>
      <w:r w:rsidRPr="006C2152">
        <w:rPr>
          <w:rStyle w:val="StyleUnderline"/>
        </w:rPr>
        <w:t xml:space="preserve">But </w:t>
      </w:r>
      <w:r w:rsidRPr="006C2152">
        <w:rPr>
          <w:rStyle w:val="StyleUnderline"/>
          <w:highlight w:val="cyan"/>
        </w:rPr>
        <w:t>there’s a</w:t>
      </w:r>
      <w:r w:rsidRPr="006C2152">
        <w:rPr>
          <w:rStyle w:val="StyleUnderline"/>
        </w:rPr>
        <w:t xml:space="preserve"> political </w:t>
      </w:r>
      <w:r w:rsidRPr="006C2152">
        <w:rPr>
          <w:rStyle w:val="Emphasis"/>
          <w:highlight w:val="cyan"/>
        </w:rPr>
        <w:t>reality</w:t>
      </w:r>
      <w:r w:rsidRPr="006C2152">
        <w:rPr>
          <w:rStyle w:val="StyleUnderline"/>
        </w:rPr>
        <w:t xml:space="preserve"> that pundits and </w:t>
      </w:r>
      <w:r w:rsidRPr="006C2152">
        <w:rPr>
          <w:rStyle w:val="Emphasis"/>
          <w:highlight w:val="cyan"/>
        </w:rPr>
        <w:t>polls</w:t>
      </w:r>
      <w:r w:rsidRPr="006C2152">
        <w:rPr>
          <w:rStyle w:val="StyleUnderline"/>
        </w:rPr>
        <w:t xml:space="preserve">ters </w:t>
      </w:r>
      <w:r w:rsidRPr="006C2152">
        <w:rPr>
          <w:rStyle w:val="StyleUnderline"/>
          <w:highlight w:val="cyan"/>
        </w:rPr>
        <w:t>are</w:t>
      </w:r>
      <w:r w:rsidRPr="006C2152">
        <w:rPr>
          <w:rStyle w:val="StyleUnderline"/>
        </w:rPr>
        <w:t xml:space="preserve"> generally </w:t>
      </w:r>
      <w:r w:rsidRPr="006C2152">
        <w:rPr>
          <w:rStyle w:val="StyleUnderline"/>
          <w:highlight w:val="cyan"/>
        </w:rPr>
        <w:t>ignoring</w:t>
      </w:r>
      <w:r w:rsidRPr="006C2152">
        <w:rPr>
          <w:sz w:val="16"/>
        </w:rPr>
        <w:t>. The “</w:t>
      </w:r>
      <w:r w:rsidRPr="006C2152">
        <w:rPr>
          <w:rStyle w:val="Emphasis"/>
          <w:highlight w:val="cyan"/>
        </w:rPr>
        <w:t>M</w:t>
      </w:r>
      <w:r w:rsidRPr="006C2152">
        <w:rPr>
          <w:sz w:val="16"/>
        </w:rPr>
        <w:t xml:space="preserve">ake </w:t>
      </w:r>
      <w:r w:rsidRPr="006C2152">
        <w:rPr>
          <w:rStyle w:val="Emphasis"/>
          <w:highlight w:val="cyan"/>
        </w:rPr>
        <w:t>A</w:t>
      </w:r>
      <w:r w:rsidRPr="006C2152">
        <w:rPr>
          <w:sz w:val="16"/>
        </w:rPr>
        <w:t xml:space="preserve">merica </w:t>
      </w:r>
      <w:r w:rsidRPr="006C2152">
        <w:rPr>
          <w:rStyle w:val="Emphasis"/>
          <w:highlight w:val="cyan"/>
        </w:rPr>
        <w:t>H</w:t>
      </w:r>
      <w:r w:rsidRPr="006C2152">
        <w:rPr>
          <w:sz w:val="16"/>
        </w:rPr>
        <w:t xml:space="preserve">ealthy </w:t>
      </w:r>
      <w:r w:rsidRPr="006C2152">
        <w:rPr>
          <w:rStyle w:val="Emphasis"/>
          <w:highlight w:val="cyan"/>
        </w:rPr>
        <w:t>A</w:t>
      </w:r>
      <w:r w:rsidRPr="006C2152">
        <w:rPr>
          <w:sz w:val="16"/>
        </w:rPr>
        <w:t xml:space="preserve">gain” movement </w:t>
      </w:r>
      <w:r w:rsidRPr="006C2152">
        <w:rPr>
          <w:rStyle w:val="StyleUnderline"/>
          <w:highlight w:val="cyan"/>
        </w:rPr>
        <w:t xml:space="preserve">is </w:t>
      </w:r>
      <w:r w:rsidRPr="006C2152">
        <w:rPr>
          <w:rStyle w:val="Emphasis"/>
          <w:highlight w:val="cyan"/>
        </w:rPr>
        <w:t>overwhelmingly</w:t>
      </w:r>
      <w:r w:rsidRPr="006C2152">
        <w:rPr>
          <w:rStyle w:val="StyleUnderline"/>
          <w:highlight w:val="cyan"/>
        </w:rPr>
        <w:t xml:space="preserve"> popular, and</w:t>
      </w:r>
      <w:r w:rsidRPr="006C2152">
        <w:rPr>
          <w:sz w:val="16"/>
        </w:rPr>
        <w:t xml:space="preserve"> if Republicans rally around a broader reform agenda, it </w:t>
      </w:r>
      <w:r w:rsidRPr="006C2152">
        <w:rPr>
          <w:rStyle w:val="StyleUnderline"/>
          <w:highlight w:val="cyan"/>
        </w:rPr>
        <w:t xml:space="preserve">could </w:t>
      </w:r>
      <w:r w:rsidRPr="006C2152">
        <w:rPr>
          <w:rStyle w:val="Emphasis"/>
          <w:highlight w:val="cyan"/>
        </w:rPr>
        <w:t>swing</w:t>
      </w:r>
      <w:r w:rsidRPr="006C2152">
        <w:rPr>
          <w:rStyle w:val="StyleUnderline"/>
        </w:rPr>
        <w:t xml:space="preserve"> a </w:t>
      </w:r>
      <w:r w:rsidRPr="006C2152">
        <w:rPr>
          <w:rStyle w:val="StyleUnderline"/>
          <w:highlight w:val="cyan"/>
        </w:rPr>
        <w:t>large</w:t>
      </w:r>
      <w:r w:rsidRPr="006C2152">
        <w:rPr>
          <w:rStyle w:val="StyleUnderline"/>
        </w:rPr>
        <w:t xml:space="preserve"> number of </w:t>
      </w:r>
      <w:r w:rsidRPr="006C2152">
        <w:rPr>
          <w:rStyle w:val="Emphasis"/>
          <w:highlight w:val="cyan"/>
        </w:rPr>
        <w:t>votes</w:t>
      </w:r>
      <w:r w:rsidRPr="006C2152">
        <w:rPr>
          <w:rStyle w:val="StyleUnderline"/>
          <w:highlight w:val="cyan"/>
        </w:rPr>
        <w:t xml:space="preserve"> toward</w:t>
      </w:r>
      <w:r w:rsidRPr="006C2152">
        <w:rPr>
          <w:rStyle w:val="StyleUnderline"/>
        </w:rPr>
        <w:t xml:space="preserve"> the </w:t>
      </w:r>
      <w:r w:rsidRPr="006C2152">
        <w:rPr>
          <w:rStyle w:val="Emphasis"/>
          <w:highlight w:val="cyan"/>
        </w:rPr>
        <w:t>Rep</w:t>
      </w:r>
      <w:r w:rsidRPr="006C2152">
        <w:rPr>
          <w:rStyle w:val="StyleUnderline"/>
        </w:rPr>
        <w:t>ublican</w:t>
      </w:r>
      <w:r w:rsidRPr="006C2152">
        <w:rPr>
          <w:rStyle w:val="Emphasis"/>
          <w:highlight w:val="cyan"/>
        </w:rPr>
        <w:t>s</w:t>
      </w:r>
      <w:r w:rsidRPr="006C2152">
        <w:rPr>
          <w:sz w:val="16"/>
        </w:rPr>
        <w:t>.</w:t>
      </w:r>
    </w:p>
    <w:p w14:paraId="44FCDD63" w14:textId="77777777" w:rsidR="00FC013E" w:rsidRDefault="00FC013E" w:rsidP="00FC013E">
      <w:pPr>
        <w:pStyle w:val="Heading4"/>
      </w:pPr>
      <w:r>
        <w:t xml:space="preserve">3---Workers already lean </w:t>
      </w:r>
      <w:r w:rsidRPr="00FE1311">
        <w:rPr>
          <w:u w:val="single"/>
        </w:rPr>
        <w:t>right</w:t>
      </w:r>
      <w:r>
        <w:t>.</w:t>
      </w:r>
    </w:p>
    <w:p w14:paraId="33C5F5F5" w14:textId="77777777" w:rsidR="00FC013E" w:rsidRDefault="00FC013E" w:rsidP="00FC013E">
      <w:r w:rsidRPr="00FE1311">
        <w:rPr>
          <w:rStyle w:val="Style13ptBold"/>
        </w:rPr>
        <w:t>Vassallo 25</w:t>
      </w:r>
      <w:r>
        <w:t xml:space="preserve"> [Justin </w:t>
      </w:r>
      <w:r w:rsidRPr="00FE1311">
        <w:t>Vassallo</w:t>
      </w:r>
      <w:r>
        <w:t xml:space="preserve"> (M.A. in Political Science, Brooklyn College; B.A. in Humanities/Government, Harvard Extension School), 6-2-2025, “Does the Working Class Vote Against Its Interests,” The Liberal Patriot, https://www.liberalpatriot.com/p/does-the-working-class-vote-against]</w:t>
      </w:r>
    </w:p>
    <w:p w14:paraId="4C798D6C" w14:textId="77777777" w:rsidR="00FC013E" w:rsidRPr="00337091" w:rsidRDefault="00FC013E" w:rsidP="00FC013E">
      <w:pPr>
        <w:rPr>
          <w:sz w:val="16"/>
        </w:rPr>
      </w:pPr>
      <w:r w:rsidRPr="00337091">
        <w:rPr>
          <w:rStyle w:val="StyleUnderline"/>
        </w:rPr>
        <w:t>Just when it seemed the Democratic</w:t>
      </w:r>
      <w:r w:rsidRPr="00337091">
        <w:rPr>
          <w:sz w:val="16"/>
        </w:rPr>
        <w:t xml:space="preserve"> Party’s </w:t>
      </w:r>
      <w:r w:rsidRPr="00337091">
        <w:rPr>
          <w:rStyle w:val="Emphasis"/>
        </w:rPr>
        <w:t>troubles</w:t>
      </w:r>
      <w:r w:rsidRPr="00337091">
        <w:rPr>
          <w:rStyle w:val="StyleUnderline"/>
        </w:rPr>
        <w:t xml:space="preserve"> couldn’t get any </w:t>
      </w:r>
      <w:r w:rsidRPr="00337091">
        <w:rPr>
          <w:rStyle w:val="Emphasis"/>
        </w:rPr>
        <w:t>bleaker</w:t>
      </w:r>
      <w:r w:rsidRPr="00337091">
        <w:rPr>
          <w:rStyle w:val="StyleUnderline"/>
        </w:rPr>
        <w:t>, a new report has unveiled</w:t>
      </w:r>
      <w:r w:rsidRPr="00337091">
        <w:rPr>
          <w:sz w:val="16"/>
        </w:rPr>
        <w:t xml:space="preserve"> the extent of </w:t>
      </w:r>
      <w:r w:rsidRPr="00337091">
        <w:rPr>
          <w:rStyle w:val="StyleUnderline"/>
        </w:rPr>
        <w:t xml:space="preserve">America’s political </w:t>
      </w:r>
      <w:r w:rsidRPr="00337091">
        <w:rPr>
          <w:rStyle w:val="Emphasis"/>
          <w:highlight w:val="cyan"/>
        </w:rPr>
        <w:t>realign</w:t>
      </w:r>
      <w:r w:rsidRPr="00337091">
        <w:rPr>
          <w:rStyle w:val="StyleUnderline"/>
        </w:rPr>
        <w:t>ment since the 2016 election</w:t>
      </w:r>
      <w:r w:rsidRPr="00337091">
        <w:rPr>
          <w:sz w:val="16"/>
        </w:rPr>
        <w:t xml:space="preserve">. According to New York Times journalist Shane Goldmacher, </w:t>
      </w:r>
      <w:r w:rsidRPr="00337091">
        <w:rPr>
          <w:rStyle w:val="StyleUnderline"/>
        </w:rPr>
        <w:t xml:space="preserve">there are over </w:t>
      </w:r>
      <w:r w:rsidRPr="00337091">
        <w:rPr>
          <w:rStyle w:val="Emphasis"/>
          <w:highlight w:val="cyan"/>
        </w:rPr>
        <w:t>1,400</w:t>
      </w:r>
      <w:r w:rsidRPr="00337091">
        <w:rPr>
          <w:rStyle w:val="StyleUnderline"/>
        </w:rPr>
        <w:t xml:space="preserve"> “triple-trending” </w:t>
      </w:r>
      <w:r w:rsidRPr="00337091">
        <w:rPr>
          <w:rStyle w:val="Emphasis"/>
          <w:highlight w:val="cyan"/>
        </w:rPr>
        <w:t>Trump</w:t>
      </w:r>
      <w:r w:rsidRPr="00337091">
        <w:rPr>
          <w:rStyle w:val="StyleUnderline"/>
          <w:highlight w:val="cyan"/>
        </w:rPr>
        <w:t xml:space="preserve"> counties</w:t>
      </w:r>
      <w:r w:rsidRPr="00337091">
        <w:rPr>
          <w:rStyle w:val="StyleUnderline"/>
        </w:rPr>
        <w:t xml:space="preserve"> out of a total of 3,144, compared to a </w:t>
      </w:r>
      <w:r w:rsidRPr="00337091">
        <w:rPr>
          <w:rStyle w:val="StyleUnderline"/>
          <w:highlight w:val="cyan"/>
        </w:rPr>
        <w:t xml:space="preserve">mere </w:t>
      </w:r>
      <w:r w:rsidRPr="00337091">
        <w:rPr>
          <w:rStyle w:val="Emphasis"/>
          <w:highlight w:val="cyan"/>
        </w:rPr>
        <w:t>57</w:t>
      </w:r>
      <w:r w:rsidRPr="00337091">
        <w:rPr>
          <w:rStyle w:val="StyleUnderline"/>
          <w:highlight w:val="cyan"/>
        </w:rPr>
        <w:t xml:space="preserve"> for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Even worse, </w:t>
      </w:r>
      <w:r w:rsidRPr="00337091">
        <w:rPr>
          <w:rStyle w:val="StyleUnderline"/>
        </w:rPr>
        <w:t xml:space="preserve">nearly </w:t>
      </w:r>
      <w:r w:rsidRPr="00337091">
        <w:rPr>
          <w:rStyle w:val="Emphasis"/>
        </w:rPr>
        <w:t>all counties</w:t>
      </w:r>
      <w:r w:rsidRPr="00337091">
        <w:rPr>
          <w:rStyle w:val="StyleUnderline"/>
        </w:rPr>
        <w:t xml:space="preserve"> in which Trump has continuously </w:t>
      </w:r>
      <w:r w:rsidRPr="00337091">
        <w:rPr>
          <w:rStyle w:val="Emphasis"/>
        </w:rPr>
        <w:t>improved</w:t>
      </w:r>
      <w:r w:rsidRPr="00337091">
        <w:rPr>
          <w:rStyle w:val="StyleUnderline"/>
        </w:rPr>
        <w:t xml:space="preserve"> his margin have a median household income </w:t>
      </w:r>
      <w:r w:rsidRPr="00337091">
        <w:rPr>
          <w:rStyle w:val="Emphasis"/>
        </w:rPr>
        <w:t>below $80,000</w:t>
      </w:r>
      <w:r w:rsidRPr="00337091">
        <w:rPr>
          <w:sz w:val="16"/>
        </w:rPr>
        <w:t>. Democratic presidential nominees, by contrast, have mostly seen gains in affluent and rich counties that tend to be whiter.</w:t>
      </w:r>
    </w:p>
    <w:p w14:paraId="6E3344C5" w14:textId="77777777" w:rsidR="00FC013E" w:rsidRPr="00337091" w:rsidRDefault="00FC013E" w:rsidP="00FC013E">
      <w:pPr>
        <w:rPr>
          <w:sz w:val="16"/>
        </w:rPr>
      </w:pPr>
      <w:r w:rsidRPr="00337091">
        <w:rPr>
          <w:sz w:val="16"/>
        </w:rPr>
        <w:t xml:space="preserve">Their party, in other words, has not only hemorrhaged culturally conservative blue-collar whites, as part of a seemingly irreversible trend stretching back to Richard Nixon’s courtship. </w:t>
      </w:r>
      <w:r w:rsidRPr="00337091">
        <w:rPr>
          <w:rStyle w:val="Emphasis"/>
        </w:rPr>
        <w:t>Dem</w:t>
      </w:r>
      <w:r w:rsidRPr="00337091">
        <w:rPr>
          <w:rStyle w:val="StyleUnderline"/>
        </w:rPr>
        <w:t>ocrat</w:t>
      </w:r>
      <w:r w:rsidRPr="00337091">
        <w:rPr>
          <w:rStyle w:val="Emphasis"/>
        </w:rPr>
        <w:t>s</w:t>
      </w:r>
      <w:r w:rsidRPr="00337091">
        <w:rPr>
          <w:rStyle w:val="StyleUnderline"/>
        </w:rPr>
        <w:t xml:space="preserve"> are now </w:t>
      </w:r>
      <w:r w:rsidRPr="00337091">
        <w:rPr>
          <w:rStyle w:val="Emphasis"/>
          <w:highlight w:val="cyan"/>
        </w:rPr>
        <w:t>unambiguously</w:t>
      </w:r>
      <w:r w:rsidRPr="00337091">
        <w:rPr>
          <w:rStyle w:val="StyleUnderline"/>
          <w:highlight w:val="cyan"/>
        </w:rPr>
        <w:t xml:space="preserve"> in the hole with </w:t>
      </w:r>
      <w:r w:rsidRPr="00337091">
        <w:rPr>
          <w:rStyle w:val="Emphasis"/>
          <w:highlight w:val="cyan"/>
        </w:rPr>
        <w:t>working-class</w:t>
      </w:r>
      <w:r w:rsidRPr="00337091">
        <w:rPr>
          <w:rStyle w:val="StyleUnderline"/>
        </w:rPr>
        <w:t xml:space="preserve"> voters overall</w:t>
      </w:r>
      <w:r w:rsidRPr="00337091">
        <w:rPr>
          <w:sz w:val="16"/>
        </w:rPr>
        <w:t>.</w:t>
      </w:r>
    </w:p>
    <w:p w14:paraId="3FE21FEB" w14:textId="77777777" w:rsidR="00FC013E" w:rsidRPr="00337091" w:rsidRDefault="00FC013E" w:rsidP="00FC013E">
      <w:pPr>
        <w:rPr>
          <w:sz w:val="16"/>
        </w:rPr>
      </w:pPr>
      <w:r w:rsidRPr="00337091">
        <w:rPr>
          <w:sz w:val="16"/>
        </w:rPr>
        <w:t>Undoubtedly, some progressives are tempted once more to ask the perennial question: Why do American workers so often vote against their interests? At surface level, this instinctive response is understandable. Congressional Republicans continue to unite around unpopular, regressive tax cuts and a penurious view of social insurance, food assistance, and other social programs. And they do so despite the fact that higher taxes on the wealthy, universal healthcare, a higher minimum wage, and tougher antitrust enforcement, alongside protecting Social Security and Medicare, regularly poll well across the political spectrum.</w:t>
      </w:r>
    </w:p>
    <w:p w14:paraId="60EF5901" w14:textId="77777777" w:rsidR="00FC013E" w:rsidRPr="00337091" w:rsidRDefault="00FC013E" w:rsidP="00FC013E">
      <w:pPr>
        <w:rPr>
          <w:sz w:val="16"/>
        </w:rPr>
      </w:pPr>
      <w:r w:rsidRPr="00337091">
        <w:rPr>
          <w:sz w:val="16"/>
        </w:rPr>
        <w:t xml:space="preserve">That difference in priorities is stark. Of course, many analysts point with good reason to the </w:t>
      </w:r>
      <w:r w:rsidRPr="00337091">
        <w:rPr>
          <w:rStyle w:val="StyleUnderline"/>
        </w:rPr>
        <w:t xml:space="preserve">excesses of </w:t>
      </w:r>
      <w:r w:rsidRPr="00337091">
        <w:rPr>
          <w:rStyle w:val="Emphasis"/>
          <w:highlight w:val="cyan"/>
        </w:rPr>
        <w:t>identity</w:t>
      </w:r>
      <w:r w:rsidRPr="00337091">
        <w:rPr>
          <w:rStyle w:val="StyleUnderline"/>
          <w:highlight w:val="cyan"/>
        </w:rPr>
        <w:t xml:space="preserve"> politics, </w:t>
      </w:r>
      <w:r w:rsidRPr="00337091">
        <w:rPr>
          <w:rStyle w:val="Emphasis"/>
          <w:highlight w:val="cyan"/>
        </w:rPr>
        <w:t>social justice</w:t>
      </w:r>
      <w:r w:rsidRPr="00337091">
        <w:rPr>
          <w:rStyle w:val="StyleUnderline"/>
        </w:rPr>
        <w:t xml:space="preserve"> activists’ fringe policy prescriptions, </w:t>
      </w:r>
      <w:r w:rsidRPr="00337091">
        <w:rPr>
          <w:rStyle w:val="StyleUnderline"/>
          <w:highlight w:val="cyan"/>
        </w:rPr>
        <w:t xml:space="preserve">and </w:t>
      </w:r>
      <w:r w:rsidRPr="00337091">
        <w:rPr>
          <w:rStyle w:val="Emphasis"/>
          <w:highlight w:val="cyan"/>
        </w:rPr>
        <w:t>weak</w:t>
      </w:r>
      <w:r w:rsidRPr="00337091">
        <w:rPr>
          <w:rStyle w:val="StyleUnderline"/>
        </w:rPr>
        <w:t xml:space="preserve"> governance in blue </w:t>
      </w:r>
      <w:r w:rsidRPr="00337091">
        <w:rPr>
          <w:rStyle w:val="StyleUnderline"/>
          <w:highlight w:val="cyan"/>
        </w:rPr>
        <w:t>cities</w:t>
      </w:r>
      <w:r w:rsidRPr="00337091">
        <w:rPr>
          <w:sz w:val="16"/>
        </w:rPr>
        <w:t xml:space="preserve">, all of which </w:t>
      </w:r>
      <w:r w:rsidRPr="00337091">
        <w:rPr>
          <w:rStyle w:val="Emphasis"/>
          <w:highlight w:val="cyan"/>
        </w:rPr>
        <w:t>tipped</w:t>
      </w:r>
      <w:r w:rsidRPr="00337091">
        <w:rPr>
          <w:rStyle w:val="StyleUnderline"/>
          <w:highlight w:val="cyan"/>
        </w:rPr>
        <w:t xml:space="preserve"> the scales</w:t>
      </w:r>
      <w:r w:rsidRPr="00337091">
        <w:rPr>
          <w:rStyle w:val="StyleUnderline"/>
        </w:rPr>
        <w:t xml:space="preserve"> against Democrats</w:t>
      </w:r>
      <w:r w:rsidRPr="00337091">
        <w:rPr>
          <w:sz w:val="16"/>
        </w:rPr>
        <w:t xml:space="preserve"> in 2024. At the same time, </w:t>
      </w:r>
      <w:r w:rsidRPr="00337091">
        <w:rPr>
          <w:rStyle w:val="StyleUnderline"/>
        </w:rPr>
        <w:t xml:space="preserve">working-class voters’ growing </w:t>
      </w:r>
      <w:r w:rsidRPr="00337091">
        <w:rPr>
          <w:rStyle w:val="Emphasis"/>
        </w:rPr>
        <w:t>aversion</w:t>
      </w:r>
      <w:r w:rsidRPr="00337091">
        <w:rPr>
          <w:rStyle w:val="StyleUnderline"/>
        </w:rPr>
        <w:t xml:space="preserve"> to contemporary </w:t>
      </w:r>
      <w:r w:rsidRPr="00337091">
        <w:rPr>
          <w:rStyle w:val="Emphasis"/>
        </w:rPr>
        <w:t>progressivism</w:t>
      </w:r>
      <w:r w:rsidRPr="00337091">
        <w:rPr>
          <w:rStyle w:val="StyleUnderline"/>
        </w:rPr>
        <w:t xml:space="preserve"> must be seen in broader </w:t>
      </w:r>
      <w:r w:rsidRPr="00337091">
        <w:rPr>
          <w:rStyle w:val="Emphasis"/>
        </w:rPr>
        <w:t>context</w:t>
      </w:r>
      <w:r w:rsidRPr="00337091">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59366503" w14:textId="77777777" w:rsidR="00FC013E" w:rsidRPr="00337091" w:rsidRDefault="00FC013E" w:rsidP="00FC013E">
      <w:pPr>
        <w:rPr>
          <w:sz w:val="16"/>
        </w:rPr>
      </w:pPr>
      <w:r w:rsidRPr="00337091">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16CE0247" w14:textId="77777777" w:rsidR="00FC013E" w:rsidRPr="00337091" w:rsidRDefault="00FC013E" w:rsidP="00FC013E">
      <w:pPr>
        <w:rPr>
          <w:sz w:val="16"/>
        </w:rPr>
      </w:pPr>
      <w:r w:rsidRPr="00337091">
        <w:rPr>
          <w:sz w:val="16"/>
        </w:rPr>
        <w:t xml:space="preserve">Yet a less-understood aspect of this story has to do with the way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discuss—or, more accurately, </w:t>
      </w:r>
      <w:r w:rsidRPr="00337091">
        <w:rPr>
          <w:rStyle w:val="Emphasis"/>
          <w:highlight w:val="cyan"/>
        </w:rPr>
        <w:t>evade</w:t>
      </w:r>
      <w:r w:rsidRPr="00337091">
        <w:rPr>
          <w:sz w:val="16"/>
        </w:rPr>
        <w:t>—</w:t>
      </w:r>
      <w:r w:rsidRPr="00337091">
        <w:rPr>
          <w:rStyle w:val="StyleUnderline"/>
        </w:rPr>
        <w:t xml:space="preserve">fundamental </w:t>
      </w:r>
      <w:r w:rsidRPr="00337091">
        <w:rPr>
          <w:rStyle w:val="StyleUnderline"/>
          <w:highlight w:val="cyan"/>
        </w:rPr>
        <w:t>questions about</w:t>
      </w:r>
      <w:r w:rsidRPr="00337091">
        <w:rPr>
          <w:rStyle w:val="StyleUnderline"/>
        </w:rPr>
        <w:t xml:space="preserve"> the future of </w:t>
      </w:r>
      <w:r w:rsidRPr="00337091">
        <w:rPr>
          <w:rStyle w:val="Emphasis"/>
          <w:highlight w:val="cyan"/>
        </w:rPr>
        <w:t>econ</w:t>
      </w:r>
      <w:r w:rsidRPr="00337091">
        <w:rPr>
          <w:rStyle w:val="StyleUnderline"/>
        </w:rPr>
        <w:t>omic development</w:t>
      </w:r>
      <w:r w:rsidRPr="00337091">
        <w:rPr>
          <w:sz w:val="16"/>
        </w:rPr>
        <w:t xml:space="preserve">, particularly for rural and micropolitan regions. This </w:t>
      </w:r>
      <w:r w:rsidRPr="00337091">
        <w:rPr>
          <w:rStyle w:val="StyleUnderline"/>
        </w:rPr>
        <w:t xml:space="preserve">gradual </w:t>
      </w:r>
      <w:r w:rsidRPr="00337091">
        <w:rPr>
          <w:rStyle w:val="Emphasis"/>
        </w:rPr>
        <w:t>departure</w:t>
      </w:r>
      <w:r w:rsidRPr="00337091">
        <w:rPr>
          <w:rStyle w:val="StyleUnderline"/>
        </w:rPr>
        <w:t xml:space="preserve"> from</w:t>
      </w:r>
      <w:r w:rsidRPr="00337091">
        <w:rPr>
          <w:sz w:val="16"/>
        </w:rPr>
        <w:t xml:space="preserve"> what political scientists call </w:t>
      </w:r>
      <w:r w:rsidRPr="00337091">
        <w:rPr>
          <w:rStyle w:val="Emphasis"/>
        </w:rPr>
        <w:t>pre-distribution</w:t>
      </w:r>
      <w:r w:rsidRPr="00337091">
        <w:rPr>
          <w:sz w:val="16"/>
        </w:rPr>
        <w:t xml:space="preserve">, or measures to actively foster economic well-being and intergenerational improvements in key outcomes, </w:t>
      </w:r>
      <w:r w:rsidRPr="00337091">
        <w:rPr>
          <w:rStyle w:val="StyleUnderline"/>
        </w:rPr>
        <w:t xml:space="preserve">has been </w:t>
      </w:r>
      <w:r w:rsidRPr="00337091">
        <w:rPr>
          <w:rStyle w:val="Emphasis"/>
        </w:rPr>
        <w:t>detrimental</w:t>
      </w:r>
      <w:r w:rsidRPr="00337091">
        <w:rPr>
          <w:rStyle w:val="StyleUnderline"/>
        </w:rPr>
        <w:t xml:space="preserve"> to how left behind Americans </w:t>
      </w:r>
      <w:r w:rsidRPr="00337091">
        <w:rPr>
          <w:rStyle w:val="Emphasis"/>
        </w:rPr>
        <w:t>interpret</w:t>
      </w:r>
      <w:r w:rsidRPr="00337091">
        <w:rPr>
          <w:rStyle w:val="StyleUnderline"/>
        </w:rPr>
        <w:t xml:space="preserve"> Democratic </w:t>
      </w:r>
      <w:r w:rsidRPr="00337091">
        <w:rPr>
          <w:rStyle w:val="Emphasis"/>
        </w:rPr>
        <w:t>rhetoric</w:t>
      </w:r>
      <w:r w:rsidRPr="00337091">
        <w:rPr>
          <w:rStyle w:val="StyleUnderline"/>
        </w:rPr>
        <w:t xml:space="preserve"> and campaign </w:t>
      </w:r>
      <w:r w:rsidRPr="00337091">
        <w:rPr>
          <w:rStyle w:val="Emphasis"/>
        </w:rPr>
        <w:t>promises</w:t>
      </w:r>
      <w:r w:rsidRPr="00337091">
        <w:rPr>
          <w:sz w:val="16"/>
        </w:rPr>
        <w:t>.</w:t>
      </w:r>
    </w:p>
    <w:p w14:paraId="783A1DA1" w14:textId="77777777" w:rsidR="00FC013E" w:rsidRPr="00337091" w:rsidRDefault="00FC013E" w:rsidP="00FC013E">
      <w:pPr>
        <w:rPr>
          <w:sz w:val="16"/>
        </w:rPr>
      </w:pPr>
      <w:r w:rsidRPr="00337091">
        <w:rPr>
          <w:sz w:val="16"/>
        </w:rPr>
        <w:t>Consider what today’s Democrats prioritize when distinguishing their economic record and philosophy from the right. They habitually insist they will “defend” Obamacare, SNAP, and other parts of the safety net from dogmatic, small-government Republicans. Under the circumstances, this appears to be the politically responsible and humane thing to do; cutting funds for such programs and making them harder to access won’t do anything but punish left behind Americans.</w:t>
      </w:r>
    </w:p>
    <w:p w14:paraId="688FA066" w14:textId="77777777" w:rsidR="00FC013E" w:rsidRPr="00337091" w:rsidRDefault="00FC013E" w:rsidP="00FC013E">
      <w:pPr>
        <w:rPr>
          <w:sz w:val="16"/>
        </w:rPr>
      </w:pPr>
      <w:r w:rsidRPr="00337091">
        <w:rPr>
          <w:sz w:val="16"/>
        </w:rPr>
        <w:t>Democrats, however, are less open about what they would do to restore economic opportunity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rather than a tribute to Democrats’ good intentions and the effectiveness of the safety net, this trend could be seen as an indictment of America’s labor market policy and the deprivation that offshoring, anemic growth, lousy jobs, and chronic underemployment have created. Moreover, the explosion in food bank usage, crowd-funding to pay for medical procedures, and other forms of charity and nongovernment aid underscore the frequent inadequacy of these programs.</w:t>
      </w:r>
    </w:p>
    <w:p w14:paraId="69094D15" w14:textId="77777777" w:rsidR="00FC013E" w:rsidRPr="00337091" w:rsidRDefault="00FC013E" w:rsidP="00FC013E">
      <w:pPr>
        <w:rPr>
          <w:sz w:val="16"/>
        </w:rPr>
      </w:pPr>
      <w:r w:rsidRPr="00337091">
        <w:rPr>
          <w:sz w:val="16"/>
        </w:rPr>
        <w:t>Stalwart Democrats have long intimated they would make social programs more generous if only they weren’t obstructed by miserly conservatives and their various dog-whistles on culture, race, and gender. The subtext is that they are perpetually in a defensive crouch, and that expectations for policy improvements must be kept realistic. Yet the tendency of Democrats to manage, not eradicate, poverty through patchwork transfers reflects an overlooked permutation of American progressivism.</w:t>
      </w:r>
    </w:p>
    <w:p w14:paraId="24DF0B47" w14:textId="77777777" w:rsidR="00FC013E" w:rsidRPr="00337091" w:rsidRDefault="00FC013E" w:rsidP="00FC013E">
      <w:pPr>
        <w:rPr>
          <w:sz w:val="16"/>
        </w:rPr>
      </w:pPr>
      <w:r w:rsidRPr="00337091">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1BC064CF" w14:textId="77777777" w:rsidR="00FC013E" w:rsidRPr="00337091" w:rsidRDefault="00FC013E" w:rsidP="00FC013E">
      <w:pPr>
        <w:rPr>
          <w:sz w:val="16"/>
        </w:rPr>
      </w:pPr>
      <w:r w:rsidRPr="00337091">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3EE80DA6" w14:textId="77777777" w:rsidR="00FC013E" w:rsidRPr="00337091" w:rsidRDefault="00FC013E" w:rsidP="00FC013E">
      <w:pPr>
        <w:rPr>
          <w:sz w:val="16"/>
        </w:rPr>
      </w:pPr>
      <w:r w:rsidRPr="00337091">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676078D6" w14:textId="77777777" w:rsidR="00FC013E" w:rsidRPr="00337091" w:rsidRDefault="00FC013E" w:rsidP="00FC013E">
      <w:pPr>
        <w:rPr>
          <w:sz w:val="16"/>
        </w:rPr>
      </w:pPr>
      <w:r w:rsidRPr="00337091">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The </w:t>
      </w:r>
      <w:r w:rsidRPr="00337091">
        <w:rPr>
          <w:rStyle w:val="StyleUnderline"/>
        </w:rPr>
        <w:t xml:space="preserve">intensifying </w:t>
      </w:r>
      <w:r w:rsidRPr="00337091">
        <w:rPr>
          <w:rStyle w:val="StyleUnderline"/>
          <w:highlight w:val="cyan"/>
        </w:rPr>
        <w:t>reliance on</w:t>
      </w:r>
      <w:r w:rsidRPr="00337091">
        <w:rPr>
          <w:rStyle w:val="StyleUnderline"/>
        </w:rPr>
        <w:t xml:space="preserve"> heavily-curated </w:t>
      </w:r>
      <w:r w:rsidRPr="00337091">
        <w:rPr>
          <w:rStyle w:val="Emphasis"/>
          <w:highlight w:val="cyan"/>
        </w:rPr>
        <w:t>expertise</w:t>
      </w:r>
      <w:r w:rsidRPr="00337091">
        <w:rPr>
          <w:rStyle w:val="StyleUnderline"/>
        </w:rPr>
        <w:t xml:space="preserve">, combined with the party elite’s highly-credentialed </w:t>
      </w:r>
      <w:r w:rsidRPr="00337091">
        <w:rPr>
          <w:rStyle w:val="Emphasis"/>
        </w:rPr>
        <w:t>cultural milieu</w:t>
      </w:r>
      <w:r w:rsidRPr="00337091">
        <w:rPr>
          <w:rStyle w:val="StyleUnderline"/>
        </w:rPr>
        <w:t xml:space="preserve">, </w:t>
      </w:r>
      <w:r w:rsidRPr="00337091">
        <w:rPr>
          <w:rStyle w:val="StyleUnderline"/>
          <w:highlight w:val="cyan"/>
        </w:rPr>
        <w:t xml:space="preserve">put Democrats in a </w:t>
      </w:r>
      <w:r w:rsidRPr="00337091">
        <w:rPr>
          <w:rStyle w:val="Emphasis"/>
          <w:highlight w:val="cyan"/>
        </w:rPr>
        <w:t>box</w:t>
      </w:r>
      <w:r w:rsidRPr="00337091">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7B089A48" w14:textId="77777777" w:rsidR="00FC013E" w:rsidRPr="00337091" w:rsidRDefault="00FC013E" w:rsidP="00FC013E">
      <w:pPr>
        <w:rPr>
          <w:sz w:val="16"/>
        </w:rPr>
      </w:pPr>
      <w:r w:rsidRPr="00337091">
        <w:rPr>
          <w:sz w:val="16"/>
        </w:rPr>
        <w:t xml:space="preserve">Of course, media and partisan patter about “red states” and “blue states” became a self-fulfilling prophecy. </w:t>
      </w:r>
      <w:r w:rsidRPr="00337091">
        <w:rPr>
          <w:rStyle w:val="Emphasis"/>
          <w:highlight w:val="cyan"/>
        </w:rPr>
        <w:t>Working-class</w:t>
      </w:r>
      <w:r w:rsidRPr="00337091">
        <w:rPr>
          <w:rStyle w:val="StyleUnderline"/>
        </w:rPr>
        <w:t xml:space="preserve"> areas that </w:t>
      </w:r>
      <w:r w:rsidRPr="00337091">
        <w:rPr>
          <w:rStyle w:val="StyleUnderline"/>
          <w:highlight w:val="cyan"/>
        </w:rPr>
        <w:t>turned</w:t>
      </w:r>
      <w:r w:rsidRPr="00337091">
        <w:rPr>
          <w:rStyle w:val="StyleUnderline"/>
        </w:rPr>
        <w:t xml:space="preserve"> from “purple” to “</w:t>
      </w:r>
      <w:r w:rsidRPr="00337091">
        <w:rPr>
          <w:rStyle w:val="Emphasis"/>
          <w:highlight w:val="cyan"/>
        </w:rPr>
        <w:t>deep red</w:t>
      </w:r>
      <w:r w:rsidRPr="00337091">
        <w:rPr>
          <w:rStyle w:val="StyleUnderline"/>
        </w:rPr>
        <w:t>” purportedly opposed new government interventions</w:t>
      </w:r>
      <w:r w:rsidRPr="00337091">
        <w:rPr>
          <w:sz w:val="16"/>
        </w:rPr>
        <w:t xml:space="preserve"> in economic affairs,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1413B59E" w14:textId="77777777" w:rsidR="00FC013E" w:rsidRDefault="00FC013E" w:rsidP="00FC013E">
      <w:pPr>
        <w:pStyle w:val="Heading4"/>
      </w:pPr>
      <w:r>
        <w:t xml:space="preserve">4---Too </w:t>
      </w:r>
      <w:r w:rsidRPr="0072377F">
        <w:rPr>
          <w:u w:val="single"/>
        </w:rPr>
        <w:t>early</w:t>
      </w:r>
      <w:r>
        <w:t xml:space="preserve">, black swans </w:t>
      </w:r>
      <w:r w:rsidRPr="0072377F">
        <w:rPr>
          <w:u w:val="single"/>
        </w:rPr>
        <w:t>thump</w:t>
      </w:r>
      <w:r>
        <w:t xml:space="preserve">. </w:t>
      </w:r>
    </w:p>
    <w:p w14:paraId="532B32CF" w14:textId="77777777" w:rsidR="00FC013E" w:rsidRDefault="00FC013E" w:rsidP="00FC013E">
      <w:r w:rsidRPr="0072377F">
        <w:rPr>
          <w:rStyle w:val="Style13ptBold"/>
        </w:rPr>
        <w:t xml:space="preserve">Corn </w:t>
      </w:r>
      <w:r>
        <w:rPr>
          <w:rStyle w:val="Style13ptBold"/>
        </w:rPr>
        <w:t>26</w:t>
      </w:r>
      <w:r>
        <w:t xml:space="preserve"> [David Corn (Washington D.C. Bureau Chief, Mother Jones), 1-3-2026, "Maybe Donald Trump Isn't Immune to Political Gravity After All," Mother Jones, https://www.motherjones.com/politics/2025/12/donald-trump-polls-lame-duck-venezuela-hegseth-political-gravity/, njn]</w:t>
      </w:r>
    </w:p>
    <w:p w14:paraId="3B4902D2" w14:textId="77777777" w:rsidR="00FC013E" w:rsidRPr="00054F41" w:rsidRDefault="00FC013E" w:rsidP="00FC013E">
      <w:pPr>
        <w:rPr>
          <w:sz w:val="16"/>
        </w:rPr>
      </w:pPr>
      <w:r w:rsidRPr="0072377F">
        <w:rPr>
          <w:rStyle w:val="StyleUnderline"/>
          <w:highlight w:val="cyan"/>
        </w:rPr>
        <w:t xml:space="preserve">It’s </w:t>
      </w:r>
      <w:r w:rsidRPr="0072377F">
        <w:rPr>
          <w:rStyle w:val="Emphasis"/>
          <w:highlight w:val="cyan"/>
        </w:rPr>
        <w:t>far</w:t>
      </w:r>
      <w:r w:rsidRPr="0072377F">
        <w:rPr>
          <w:rStyle w:val="StyleUnderline"/>
          <w:highlight w:val="cyan"/>
        </w:rPr>
        <w:t xml:space="preserve"> too early to</w:t>
      </w:r>
      <w:r w:rsidRPr="0072377F">
        <w:rPr>
          <w:rStyle w:val="StyleUnderline"/>
        </w:rPr>
        <w:t xml:space="preserve"> make any </w:t>
      </w:r>
      <w:r w:rsidRPr="0072377F">
        <w:rPr>
          <w:rStyle w:val="Emphasis"/>
          <w:highlight w:val="cyan"/>
        </w:rPr>
        <w:t>predict</w:t>
      </w:r>
      <w:r w:rsidRPr="0072377F">
        <w:rPr>
          <w:rStyle w:val="StyleUnderline"/>
        </w:rPr>
        <w:t xml:space="preserve">ions. External </w:t>
      </w:r>
      <w:r w:rsidRPr="0072377F">
        <w:rPr>
          <w:rStyle w:val="StyleUnderline"/>
          <w:highlight w:val="cyan"/>
        </w:rPr>
        <w:t xml:space="preserve">circumstances can </w:t>
      </w:r>
      <w:r w:rsidRPr="0072377F">
        <w:rPr>
          <w:rStyle w:val="Emphasis"/>
          <w:highlight w:val="cyan"/>
        </w:rPr>
        <w:t>always</w:t>
      </w:r>
      <w:r w:rsidRPr="0072377F">
        <w:rPr>
          <w:rStyle w:val="StyleUnderline"/>
          <w:highlight w:val="cyan"/>
        </w:rPr>
        <w:t xml:space="preserve"> change </w:t>
      </w:r>
      <w:r w:rsidRPr="0072377F">
        <w:rPr>
          <w:rStyle w:val="Emphasis"/>
          <w:highlight w:val="cyan"/>
        </w:rPr>
        <w:t>any</w:t>
      </w:r>
      <w:r w:rsidRPr="0072377F">
        <w:rPr>
          <w:rStyle w:val="StyleUnderline"/>
        </w:rPr>
        <w:t xml:space="preserve"> political </w:t>
      </w:r>
      <w:r w:rsidRPr="0072377F">
        <w:rPr>
          <w:rStyle w:val="StyleUnderline"/>
          <w:highlight w:val="cyan"/>
        </w:rPr>
        <w:t>equation. What</w:t>
      </w:r>
      <w:r w:rsidRPr="0072377F">
        <w:rPr>
          <w:sz w:val="16"/>
        </w:rPr>
        <w:t xml:space="preserve"> happens </w:t>
      </w:r>
      <w:r w:rsidRPr="0072377F">
        <w:rPr>
          <w:rStyle w:val="StyleUnderline"/>
          <w:highlight w:val="cyan"/>
        </w:rPr>
        <w:t>if there’s</w:t>
      </w:r>
      <w:r w:rsidRPr="0072377F">
        <w:rPr>
          <w:rStyle w:val="StyleUnderline"/>
        </w:rPr>
        <w:t xml:space="preserve"> a </w:t>
      </w:r>
      <w:r w:rsidRPr="0072377F">
        <w:rPr>
          <w:rStyle w:val="Emphasis"/>
          <w:highlight w:val="cyan"/>
        </w:rPr>
        <w:t>war</w:t>
      </w:r>
      <w:r w:rsidRPr="0072377F">
        <w:rPr>
          <w:rStyle w:val="StyleUnderline"/>
        </w:rPr>
        <w:t xml:space="preserve"> in </w:t>
      </w:r>
      <w:r w:rsidRPr="0072377F">
        <w:rPr>
          <w:rStyle w:val="Emphasis"/>
        </w:rPr>
        <w:t>Venezuela</w:t>
      </w:r>
      <w:r w:rsidRPr="0072377F">
        <w:rPr>
          <w:rStyle w:val="StyleUnderline"/>
        </w:rPr>
        <w:t xml:space="preserve">? </w:t>
      </w:r>
      <w:r w:rsidRPr="0072377F">
        <w:rPr>
          <w:rStyle w:val="StyleUnderline"/>
          <w:highlight w:val="cyan"/>
        </w:rPr>
        <w:t>Or</w:t>
      </w:r>
      <w:r w:rsidRPr="0072377F">
        <w:rPr>
          <w:sz w:val="16"/>
        </w:rPr>
        <w:t xml:space="preserve"> if the White House can find </w:t>
      </w:r>
      <w:r w:rsidRPr="0072377F">
        <w:rPr>
          <w:rStyle w:val="StyleUnderline"/>
          <w:highlight w:val="cyan"/>
        </w:rPr>
        <w:t xml:space="preserve">a trans </w:t>
      </w:r>
      <w:r w:rsidRPr="0072377F">
        <w:rPr>
          <w:rStyle w:val="Emphasis"/>
          <w:highlight w:val="cyan"/>
        </w:rPr>
        <w:t>migrant</w:t>
      </w:r>
      <w:r w:rsidRPr="0072377F">
        <w:rPr>
          <w:rStyle w:val="StyleUnderline"/>
        </w:rPr>
        <w:t xml:space="preserve"> who </w:t>
      </w:r>
      <w:r w:rsidRPr="0072377F">
        <w:rPr>
          <w:rStyle w:val="StyleUnderline"/>
          <w:highlight w:val="cyan"/>
        </w:rPr>
        <w:t xml:space="preserve">commits a </w:t>
      </w:r>
      <w:r w:rsidRPr="0072377F">
        <w:rPr>
          <w:rStyle w:val="Emphasis"/>
          <w:highlight w:val="cyan"/>
        </w:rPr>
        <w:t>heinous</w:t>
      </w:r>
      <w:r w:rsidRPr="0072377F">
        <w:rPr>
          <w:rStyle w:val="StyleUnderline"/>
          <w:highlight w:val="cyan"/>
        </w:rPr>
        <w:t xml:space="preserve"> crime</w:t>
      </w:r>
      <w:r w:rsidRPr="0072377F">
        <w:rPr>
          <w:rStyle w:val="StyleUnderline"/>
        </w:rPr>
        <w:t>? And</w:t>
      </w:r>
      <w:r w:rsidRPr="0072377F">
        <w:rPr>
          <w:sz w:val="16"/>
        </w:rPr>
        <w:t xml:space="preserve"> we all ought to worry about </w:t>
      </w:r>
      <w:r w:rsidRPr="0072377F">
        <w:rPr>
          <w:rStyle w:val="StyleUnderline"/>
          <w:highlight w:val="cyan"/>
        </w:rPr>
        <w:t>Trump</w:t>
      </w:r>
      <w:r w:rsidRPr="0072377F">
        <w:rPr>
          <w:sz w:val="16"/>
        </w:rPr>
        <w:t xml:space="preserve"> and his crew </w:t>
      </w:r>
      <w:r w:rsidRPr="0072377F">
        <w:rPr>
          <w:rStyle w:val="StyleUnderline"/>
        </w:rPr>
        <w:t xml:space="preserve">concocting ways to </w:t>
      </w:r>
      <w:r w:rsidRPr="0072377F">
        <w:rPr>
          <w:rStyle w:val="Emphasis"/>
          <w:highlight w:val="cyan"/>
        </w:rPr>
        <w:t>screw</w:t>
      </w:r>
      <w:r w:rsidRPr="0072377F">
        <w:rPr>
          <w:rStyle w:val="StyleUnderline"/>
          <w:highlight w:val="cyan"/>
        </w:rPr>
        <w:t xml:space="preserve"> with</w:t>
      </w:r>
      <w:r w:rsidRPr="0072377F">
        <w:rPr>
          <w:rStyle w:val="StyleUnderline"/>
        </w:rPr>
        <w:t xml:space="preserve"> next year’s </w:t>
      </w:r>
      <w:r w:rsidRPr="0072377F">
        <w:rPr>
          <w:rStyle w:val="StyleUnderline"/>
          <w:highlight w:val="cyan"/>
        </w:rPr>
        <w:t>elections</w:t>
      </w:r>
      <w:r w:rsidRPr="0072377F">
        <w:rPr>
          <w:sz w:val="16"/>
        </w:rPr>
        <w:t>.</w:t>
      </w:r>
    </w:p>
    <w:p w14:paraId="672A381D" w14:textId="77777777" w:rsidR="00FC013E" w:rsidRDefault="00FC013E" w:rsidP="00FC013E">
      <w:pPr>
        <w:pStyle w:val="Heading4"/>
      </w:pPr>
      <w:r>
        <w:t xml:space="preserve">b. </w:t>
      </w:r>
      <w:r w:rsidRPr="000C40DF">
        <w:rPr>
          <w:u w:val="single"/>
        </w:rPr>
        <w:t>Healthcare</w:t>
      </w:r>
      <w:r>
        <w:t>.</w:t>
      </w:r>
    </w:p>
    <w:p w14:paraId="59B7A20D" w14:textId="77777777" w:rsidR="00FC013E" w:rsidRDefault="00FC013E" w:rsidP="00FC013E">
      <w:r w:rsidRPr="000C40DF">
        <w:rPr>
          <w:rStyle w:val="Style13ptBold"/>
        </w:rPr>
        <w:t>Zachary 26</w:t>
      </w:r>
      <w:r>
        <w:t xml:space="preserve"> [Matthew Zachary (Co-founder of We the Patients; author of </w:t>
      </w:r>
      <w:r w:rsidRPr="000C40DF">
        <w:rPr>
          <w:i/>
          <w:iCs/>
        </w:rPr>
        <w:t>We the Patients: Understanding, Navigating, and Surviving America's Healthcare Nightmare</w:t>
      </w:r>
      <w:r>
        <w:t xml:space="preserve">)," 1-3-2026, "The next election will be decided by America's sick," The Hill, </w:t>
      </w:r>
      <w:r w:rsidRPr="000C40DF">
        <w:t>https://thehill.com/opinion/healthcare/5669986-america-sick-health-care/</w:t>
      </w:r>
      <w:r>
        <w:t>, njn]</w:t>
      </w:r>
    </w:p>
    <w:p w14:paraId="74D0ADAD" w14:textId="77777777" w:rsidR="00FC013E" w:rsidRPr="00E77A6C" w:rsidRDefault="00FC013E" w:rsidP="00FC013E">
      <w:pPr>
        <w:rPr>
          <w:sz w:val="16"/>
        </w:rPr>
      </w:pPr>
      <w:r w:rsidRPr="00E77A6C">
        <w:rPr>
          <w:rStyle w:val="StyleUnderline"/>
        </w:rPr>
        <w:t xml:space="preserve">The 2026 </w:t>
      </w:r>
      <w:r w:rsidRPr="00E77A6C">
        <w:rPr>
          <w:rStyle w:val="Emphasis"/>
          <w:highlight w:val="cyan"/>
        </w:rPr>
        <w:t>midterm</w:t>
      </w:r>
      <w:r w:rsidRPr="00E77A6C">
        <w:rPr>
          <w:rStyle w:val="StyleUnderline"/>
        </w:rPr>
        <w:t xml:space="preserve"> election</w:t>
      </w:r>
      <w:r w:rsidRPr="00E77A6C">
        <w:rPr>
          <w:rStyle w:val="Emphasis"/>
          <w:highlight w:val="cyan"/>
        </w:rPr>
        <w:t>s</w:t>
      </w:r>
      <w:r w:rsidRPr="00E77A6C">
        <w:rPr>
          <w:rStyle w:val="StyleUnderline"/>
          <w:highlight w:val="cyan"/>
        </w:rPr>
        <w:t xml:space="preserve"> will be decided by America’s </w:t>
      </w:r>
      <w:r w:rsidRPr="00E77A6C">
        <w:rPr>
          <w:rStyle w:val="Emphasis"/>
          <w:highlight w:val="cyan"/>
        </w:rPr>
        <w:t>sick</w:t>
      </w:r>
      <w:r w:rsidRPr="00E77A6C">
        <w:rPr>
          <w:sz w:val="16"/>
        </w:rPr>
        <w:t xml:space="preserve"> — the people who spend their annual health insurance deductibles by Valentine’s Day each year. The ones who stay in dead-end jobs for the health care benefits. The ones </w:t>
      </w:r>
      <w:r w:rsidRPr="00E77A6C">
        <w:rPr>
          <w:rStyle w:val="StyleUnderline"/>
          <w:highlight w:val="cyan"/>
        </w:rPr>
        <w:t xml:space="preserve">who </w:t>
      </w:r>
      <w:r w:rsidRPr="00E77A6C">
        <w:rPr>
          <w:rStyle w:val="Emphasis"/>
          <w:highlight w:val="cyan"/>
        </w:rPr>
        <w:t>fear</w:t>
      </w:r>
      <w:r w:rsidRPr="00E77A6C">
        <w:rPr>
          <w:rStyle w:val="StyleUnderline"/>
          <w:highlight w:val="cyan"/>
        </w:rPr>
        <w:t xml:space="preserve"> return</w:t>
      </w:r>
      <w:r w:rsidRPr="00E77A6C">
        <w:rPr>
          <w:rStyle w:val="StyleUnderline"/>
        </w:rPr>
        <w:t xml:space="preserve">ing </w:t>
      </w:r>
      <w:r w:rsidRPr="00E77A6C">
        <w:rPr>
          <w:rStyle w:val="StyleUnderline"/>
          <w:highlight w:val="cyan"/>
        </w:rPr>
        <w:t>to</w:t>
      </w:r>
      <w:r w:rsidRPr="00E77A6C">
        <w:rPr>
          <w:rStyle w:val="StyleUnderline"/>
        </w:rPr>
        <w:t xml:space="preserve"> the days </w:t>
      </w:r>
      <w:r w:rsidRPr="00E77A6C">
        <w:rPr>
          <w:rStyle w:val="Emphasis"/>
          <w:highlight w:val="cyan"/>
        </w:rPr>
        <w:t>before</w:t>
      </w:r>
      <w:r w:rsidRPr="00E77A6C">
        <w:rPr>
          <w:rStyle w:val="StyleUnderline"/>
          <w:highlight w:val="cyan"/>
        </w:rPr>
        <w:t xml:space="preserve"> ObamaCare</w:t>
      </w:r>
      <w:r w:rsidRPr="00E77A6C">
        <w:rPr>
          <w:sz w:val="16"/>
        </w:rPr>
        <w:t xml:space="preserve"> when insurance companies could knock you off the rolls just for getting sick.</w:t>
      </w:r>
    </w:p>
    <w:p w14:paraId="04A3C7B4" w14:textId="77777777" w:rsidR="00FC013E" w:rsidRPr="00E77A6C" w:rsidRDefault="00FC013E" w:rsidP="00FC013E">
      <w:pPr>
        <w:rPr>
          <w:sz w:val="16"/>
        </w:rPr>
      </w:pPr>
      <w:r w:rsidRPr="00E77A6C">
        <w:rPr>
          <w:sz w:val="16"/>
        </w:rPr>
        <w:t>As Congress continues to fight over the fate of Affordable Care Act subsidies that lower costs for millions of Americans, it is important to understand that the American health care system is not broken. It was designed this way.</w:t>
      </w:r>
    </w:p>
    <w:p w14:paraId="1A30EFA0" w14:textId="77777777" w:rsidR="00FC013E" w:rsidRPr="00E77A6C" w:rsidRDefault="00FC013E" w:rsidP="00FC013E">
      <w:pPr>
        <w:rPr>
          <w:sz w:val="16"/>
        </w:rPr>
      </w:pPr>
      <w:r w:rsidRPr="00E77A6C">
        <w:rPr>
          <w:sz w:val="16"/>
        </w:rPr>
        <w:t>Ever since President Richard Nixon privatized American health insurance through the HMO Act of 1973, the system has been working exactly the way it was created: to put patients at the bottom of the funnel for maximum profits at the top. It’s why the first question patients get is, “What insurance do you have?”</w:t>
      </w:r>
    </w:p>
    <w:p w14:paraId="62659F8B" w14:textId="77777777" w:rsidR="00FC013E" w:rsidRPr="00E77A6C" w:rsidRDefault="00FC013E" w:rsidP="00FC013E">
      <w:pPr>
        <w:rPr>
          <w:sz w:val="16"/>
        </w:rPr>
      </w:pPr>
      <w:r w:rsidRPr="00E77A6C">
        <w:rPr>
          <w:sz w:val="16"/>
        </w:rPr>
        <w:t>America is the only country in the developed world where health insurance is tied to work, where access to health care is not a right and where a single diagnosis can wipe out a family’s savings. But there’s a growing constituency that longs to rig the entire American health care system in favor of patients instead.</w:t>
      </w:r>
    </w:p>
    <w:p w14:paraId="6FA69034" w14:textId="77777777" w:rsidR="00FC013E" w:rsidRPr="00E77A6C" w:rsidRDefault="00FC013E" w:rsidP="00FC013E">
      <w:pPr>
        <w:rPr>
          <w:sz w:val="16"/>
        </w:rPr>
      </w:pPr>
      <w:r w:rsidRPr="00E77A6C">
        <w:rPr>
          <w:sz w:val="16"/>
        </w:rPr>
        <w:t xml:space="preserve">Consider the state of our system: </w:t>
      </w:r>
      <w:r w:rsidRPr="00E77A6C">
        <w:rPr>
          <w:rStyle w:val="Emphasis"/>
          <w:highlight w:val="cyan"/>
        </w:rPr>
        <w:t>Two-thirds</w:t>
      </w:r>
      <w:r w:rsidRPr="00E77A6C">
        <w:rPr>
          <w:rStyle w:val="StyleUnderline"/>
          <w:highlight w:val="cyan"/>
        </w:rPr>
        <w:t xml:space="preserve"> of</w:t>
      </w:r>
      <w:r w:rsidRPr="00E77A6C">
        <w:rPr>
          <w:rStyle w:val="StyleUnderline"/>
        </w:rPr>
        <w:t xml:space="preserve"> all </w:t>
      </w:r>
      <w:r w:rsidRPr="00E77A6C">
        <w:rPr>
          <w:rStyle w:val="StyleUnderline"/>
          <w:highlight w:val="cyan"/>
        </w:rPr>
        <w:t xml:space="preserve">bankruptcies are </w:t>
      </w:r>
      <w:r w:rsidRPr="00E77A6C">
        <w:rPr>
          <w:rStyle w:val="Emphasis"/>
          <w:highlight w:val="cyan"/>
        </w:rPr>
        <w:t>medical</w:t>
      </w:r>
      <w:r w:rsidRPr="00E77A6C">
        <w:rPr>
          <w:rStyle w:val="StyleUnderline"/>
        </w:rPr>
        <w:t>, and visiting your primary care doctor often feels like being a product on an assembly line</w:t>
      </w:r>
      <w:r w:rsidRPr="00E77A6C">
        <w:rPr>
          <w:sz w:val="16"/>
        </w:rPr>
        <w:t>. Doctors are burned out, pharmacies are understaffed, and nurses are leaving the industry. Everyone is getting screwed except shareholders. When it comes to the health of Americans, it’s all about the bottom line.</w:t>
      </w:r>
    </w:p>
    <w:p w14:paraId="63F70CA1" w14:textId="77777777" w:rsidR="00FC013E" w:rsidRPr="00E77A6C" w:rsidRDefault="00FC013E" w:rsidP="00FC013E">
      <w:pPr>
        <w:rPr>
          <w:sz w:val="16"/>
        </w:rPr>
      </w:pPr>
      <w:r w:rsidRPr="00E77A6C">
        <w:rPr>
          <w:sz w:val="16"/>
        </w:rPr>
        <w:t>After the murder of UnitedHealthcare’s CEO Brian Thompson a year ago, stockholders sued the company for failing to disclose their decision to shift away from aggressive health insurance claim denials that favor profits over patients.</w:t>
      </w:r>
    </w:p>
    <w:p w14:paraId="17AC7281" w14:textId="77777777" w:rsidR="00FC013E" w:rsidRPr="00E77A6C" w:rsidRDefault="00FC013E" w:rsidP="00FC013E">
      <w:pPr>
        <w:rPr>
          <w:sz w:val="16"/>
        </w:rPr>
      </w:pPr>
      <w:r w:rsidRPr="00E77A6C">
        <w:rPr>
          <w:sz w:val="16"/>
        </w:rPr>
        <w:t xml:space="preserve">Thanks to the effects of the One Big Beautiful Bill Act, Affordable Care Act health plan premiums are expected to rise by an average of 114 percent in 2026. As a result, </w:t>
      </w:r>
      <w:r w:rsidRPr="00E77A6C">
        <w:rPr>
          <w:rStyle w:val="Emphasis"/>
          <w:highlight w:val="cyan"/>
        </w:rPr>
        <w:t>one in four</w:t>
      </w:r>
      <w:r w:rsidRPr="00E77A6C">
        <w:rPr>
          <w:rStyle w:val="StyleUnderline"/>
        </w:rPr>
        <w:t xml:space="preserve"> Americans enrolled in ObamaCare</w:t>
      </w:r>
      <w:r w:rsidRPr="00E77A6C">
        <w:rPr>
          <w:sz w:val="16"/>
        </w:rPr>
        <w:t xml:space="preserve"> recently said they’d </w:t>
      </w:r>
      <w:r w:rsidRPr="00E77A6C">
        <w:rPr>
          <w:rStyle w:val="StyleUnderline"/>
        </w:rPr>
        <w:t xml:space="preserve">go </w:t>
      </w:r>
      <w:r w:rsidRPr="00E77A6C">
        <w:rPr>
          <w:rStyle w:val="Emphasis"/>
          <w:highlight w:val="cyan"/>
        </w:rPr>
        <w:t>without</w:t>
      </w:r>
      <w:r w:rsidRPr="00E77A6C">
        <w:rPr>
          <w:rStyle w:val="StyleUnderline"/>
          <w:highlight w:val="cyan"/>
        </w:rPr>
        <w:t xml:space="preserve"> insurance</w:t>
      </w:r>
      <w:r w:rsidRPr="00E77A6C">
        <w:rPr>
          <w:rStyle w:val="StyleUnderline"/>
        </w:rPr>
        <w:t xml:space="preserve"> next year </w:t>
      </w:r>
      <w:r w:rsidRPr="00E77A6C">
        <w:rPr>
          <w:rStyle w:val="StyleUnderline"/>
          <w:highlight w:val="cyan"/>
        </w:rPr>
        <w:t>if</w:t>
      </w:r>
      <w:r w:rsidRPr="00E77A6C">
        <w:rPr>
          <w:rStyle w:val="StyleUnderline"/>
        </w:rPr>
        <w:t xml:space="preserve"> the </w:t>
      </w:r>
      <w:r w:rsidRPr="00E77A6C">
        <w:rPr>
          <w:rStyle w:val="StyleUnderline"/>
          <w:highlight w:val="cyan"/>
        </w:rPr>
        <w:t>subsidies</w:t>
      </w:r>
      <w:r w:rsidRPr="00E77A6C">
        <w:rPr>
          <w:sz w:val="16"/>
        </w:rPr>
        <w:t xml:space="preserve"> that had capped prices in recent years </w:t>
      </w:r>
      <w:r w:rsidRPr="00E77A6C">
        <w:rPr>
          <w:rStyle w:val="StyleUnderline"/>
          <w:highlight w:val="cyan"/>
        </w:rPr>
        <w:t xml:space="preserve">aren’t </w:t>
      </w:r>
      <w:r w:rsidRPr="00E77A6C">
        <w:rPr>
          <w:rStyle w:val="Emphasis"/>
          <w:highlight w:val="cyan"/>
        </w:rPr>
        <w:t>extended</w:t>
      </w:r>
      <w:r w:rsidRPr="00E77A6C">
        <w:rPr>
          <w:sz w:val="16"/>
        </w:rPr>
        <w:t>.</w:t>
      </w:r>
    </w:p>
    <w:p w14:paraId="4DB1758F" w14:textId="77777777" w:rsidR="00FC013E" w:rsidRPr="00E77A6C" w:rsidRDefault="00FC013E" w:rsidP="00FC013E">
      <w:pPr>
        <w:rPr>
          <w:sz w:val="16"/>
        </w:rPr>
      </w:pPr>
      <w:r w:rsidRPr="00E77A6C">
        <w:rPr>
          <w:sz w:val="16"/>
        </w:rPr>
        <w:t>Our health care system is rapidly becoming the Hunger Games, where the young and healthy and the desperate gamble on not getting sick, and the losers set up GoFundMe accounts and file for bankruptcy.</w:t>
      </w:r>
    </w:p>
    <w:p w14:paraId="2BF7DFB8" w14:textId="77777777" w:rsidR="00FC013E" w:rsidRPr="00E77A6C" w:rsidRDefault="00FC013E" w:rsidP="00FC013E">
      <w:pPr>
        <w:rPr>
          <w:sz w:val="16"/>
        </w:rPr>
      </w:pPr>
      <w:r w:rsidRPr="00E77A6C">
        <w:rPr>
          <w:sz w:val="16"/>
        </w:rPr>
        <w:t>America’s “high-use” patients have seen Explanation of Benefits equal to the price of a used Toyota Corolla and even a house. We’ve arrived at the hospital for surgery only to be handed a four-figure estimate and asked, “How would you like to pay today?” We’ve taken pills every other dose to make the $500 bottle of medicine we need last.</w:t>
      </w:r>
    </w:p>
    <w:p w14:paraId="5F4E577B" w14:textId="77777777" w:rsidR="00FC013E" w:rsidRPr="00E77A6C" w:rsidRDefault="00FC013E" w:rsidP="00FC013E">
      <w:pPr>
        <w:rPr>
          <w:sz w:val="16"/>
        </w:rPr>
      </w:pPr>
      <w:r w:rsidRPr="00E77A6C">
        <w:rPr>
          <w:sz w:val="16"/>
        </w:rPr>
        <w:t xml:space="preserve">No wonder Cynthia Cox, director of the Affordable Care Act program at KFF, said that </w:t>
      </w:r>
      <w:r w:rsidRPr="00E77A6C">
        <w:rPr>
          <w:rStyle w:val="StyleUnderline"/>
        </w:rPr>
        <w:t xml:space="preserve">it would be ObamaCare </w:t>
      </w:r>
      <w:r w:rsidRPr="00E77A6C">
        <w:rPr>
          <w:rStyle w:val="StyleUnderline"/>
          <w:highlight w:val="cyan"/>
        </w:rPr>
        <w:t>enrollees in</w:t>
      </w:r>
      <w:r w:rsidRPr="00E77A6C">
        <w:rPr>
          <w:rStyle w:val="StyleUnderline"/>
        </w:rPr>
        <w:t xml:space="preserve"> several </w:t>
      </w:r>
      <w:r w:rsidRPr="00E77A6C">
        <w:rPr>
          <w:rStyle w:val="Emphasis"/>
          <w:highlight w:val="cyan"/>
        </w:rPr>
        <w:t>swing</w:t>
      </w:r>
      <w:r w:rsidRPr="00E77A6C">
        <w:rPr>
          <w:rStyle w:val="StyleUnderline"/>
          <w:highlight w:val="cyan"/>
        </w:rPr>
        <w:t xml:space="preserve"> districts</w:t>
      </w:r>
      <w:r w:rsidRPr="00E77A6C">
        <w:rPr>
          <w:rStyle w:val="StyleUnderline"/>
        </w:rPr>
        <w:t xml:space="preserve"> who could “</w:t>
      </w:r>
      <w:r w:rsidRPr="00E77A6C">
        <w:rPr>
          <w:rStyle w:val="Emphasis"/>
          <w:highlight w:val="cyan"/>
        </w:rPr>
        <w:t>make or break</w:t>
      </w:r>
      <w:r w:rsidRPr="00E77A6C">
        <w:rPr>
          <w:rStyle w:val="StyleUnderline"/>
          <w:highlight w:val="cyan"/>
        </w:rPr>
        <w:t xml:space="preserve"> an election</w:t>
      </w:r>
      <w:r w:rsidRPr="00E77A6C">
        <w:rPr>
          <w:rStyle w:val="StyleUnderline"/>
        </w:rPr>
        <w:t>.”</w:t>
      </w:r>
      <w:r w:rsidRPr="00E77A6C">
        <w:rPr>
          <w:sz w:val="16"/>
        </w:rPr>
        <w:t xml:space="preserve"> I think that’s a good start, but it’s </w:t>
      </w:r>
      <w:r w:rsidRPr="00E77A6C">
        <w:rPr>
          <w:rStyle w:val="StyleUnderline"/>
        </w:rPr>
        <w:t>America’s patients</w:t>
      </w:r>
      <w:r w:rsidRPr="00E77A6C">
        <w:rPr>
          <w:sz w:val="16"/>
        </w:rPr>
        <w:t xml:space="preserve">, our sick, who </w:t>
      </w:r>
      <w:r w:rsidRPr="00E77A6C">
        <w:rPr>
          <w:rStyle w:val="StyleUnderline"/>
        </w:rPr>
        <w:t xml:space="preserve">will be the ones to cast our </w:t>
      </w:r>
      <w:r w:rsidRPr="00E77A6C">
        <w:rPr>
          <w:rStyle w:val="Emphasis"/>
        </w:rPr>
        <w:t>votes</w:t>
      </w:r>
      <w:r w:rsidRPr="00E77A6C">
        <w:rPr>
          <w:rStyle w:val="StyleUnderline"/>
        </w:rPr>
        <w:t xml:space="preserve"> for </w:t>
      </w:r>
      <w:r w:rsidRPr="00E77A6C">
        <w:rPr>
          <w:rStyle w:val="Emphasis"/>
        </w:rPr>
        <w:t>lawmakers</w:t>
      </w:r>
      <w:r w:rsidRPr="00E77A6C">
        <w:rPr>
          <w:sz w:val="16"/>
        </w:rPr>
        <w:t xml:space="preserve"> that have our backs. Perhaps the rest will be considered “not medically necessary,” like some of the care prescribed by our doctors and denied by our insurance companies.</w:t>
      </w:r>
    </w:p>
    <w:p w14:paraId="2E97D598" w14:textId="77777777" w:rsidR="00FC013E" w:rsidRDefault="00FC013E" w:rsidP="00FC013E">
      <w:pPr>
        <w:pStyle w:val="Heading4"/>
      </w:pPr>
      <w:r>
        <w:t xml:space="preserve">d. </w:t>
      </w:r>
      <w:r w:rsidRPr="000C40DF">
        <w:rPr>
          <w:u w:val="single"/>
        </w:rPr>
        <w:t>Venezuela</w:t>
      </w:r>
      <w:r>
        <w:t>.</w:t>
      </w:r>
    </w:p>
    <w:p w14:paraId="11E9F087" w14:textId="77777777" w:rsidR="00FC013E" w:rsidRDefault="00FC013E" w:rsidP="00FC013E">
      <w:r w:rsidRPr="000C40DF">
        <w:rPr>
          <w:rStyle w:val="Style13ptBold"/>
        </w:rPr>
        <w:t>Knowles 26</w:t>
      </w:r>
      <w:r>
        <w:t xml:space="preserve"> [Hannah Knowles (National politics reporter, Washington Post), 1-4-2026, "How Trump's foreign intervention could shake up the midterm elections," Washington Post, https://www.washingtonpost.com/politics/2026/01/04/trump-venezuela-midterms-regime-change/, njn]</w:t>
      </w:r>
    </w:p>
    <w:p w14:paraId="56BD2962" w14:textId="77777777" w:rsidR="00FC013E" w:rsidRPr="00E77A6C" w:rsidRDefault="00FC013E" w:rsidP="00FC013E">
      <w:pPr>
        <w:rPr>
          <w:sz w:val="16"/>
        </w:rPr>
      </w:pPr>
      <w:r w:rsidRPr="00E77A6C">
        <w:rPr>
          <w:rStyle w:val="Emphasis"/>
          <w:highlight w:val="cyan"/>
        </w:rPr>
        <w:t>Dem</w:t>
      </w:r>
      <w:r w:rsidRPr="00E77A6C">
        <w:rPr>
          <w:rStyle w:val="StyleUnderline"/>
        </w:rPr>
        <w:t>ocrat</w:t>
      </w:r>
      <w:r w:rsidRPr="00E77A6C">
        <w:rPr>
          <w:rStyle w:val="Emphasis"/>
          <w:highlight w:val="cyan"/>
        </w:rPr>
        <w:t>s</w:t>
      </w:r>
      <w:r w:rsidRPr="00E77A6C">
        <w:rPr>
          <w:sz w:val="16"/>
        </w:rPr>
        <w:t xml:space="preserve"> immediately </w:t>
      </w:r>
      <w:r w:rsidRPr="00E77A6C">
        <w:rPr>
          <w:rStyle w:val="StyleUnderline"/>
          <w:highlight w:val="cyan"/>
        </w:rPr>
        <w:t>argued</w:t>
      </w:r>
      <w:r w:rsidRPr="00E77A6C">
        <w:rPr>
          <w:rStyle w:val="StyleUnderline"/>
        </w:rPr>
        <w:t xml:space="preserve"> that U.S. military action in </w:t>
      </w:r>
      <w:r w:rsidRPr="00E77A6C">
        <w:rPr>
          <w:rStyle w:val="Emphasis"/>
          <w:highlight w:val="cyan"/>
        </w:rPr>
        <w:t>Venezuela</w:t>
      </w:r>
      <w:r w:rsidRPr="00E77A6C">
        <w:rPr>
          <w:rStyle w:val="StyleUnderline"/>
          <w:highlight w:val="cyan"/>
        </w:rPr>
        <w:t xml:space="preserve"> was</w:t>
      </w:r>
      <w:r w:rsidRPr="00E77A6C">
        <w:rPr>
          <w:rStyle w:val="StyleUnderline"/>
        </w:rPr>
        <w:t xml:space="preserve"> an </w:t>
      </w:r>
      <w:r w:rsidRPr="00E77A6C">
        <w:rPr>
          <w:rStyle w:val="Emphasis"/>
          <w:highlight w:val="cyan"/>
        </w:rPr>
        <w:t>abandonment</w:t>
      </w:r>
      <w:r w:rsidRPr="00E77A6C">
        <w:rPr>
          <w:rStyle w:val="StyleUnderline"/>
          <w:highlight w:val="cyan"/>
        </w:rPr>
        <w:t xml:space="preserve"> of</w:t>
      </w:r>
      <w:r w:rsidRPr="00E77A6C">
        <w:rPr>
          <w:rStyle w:val="StyleUnderline"/>
        </w:rPr>
        <w:t xml:space="preserve"> the</w:t>
      </w:r>
      <w:r w:rsidRPr="00E77A6C">
        <w:rPr>
          <w:sz w:val="16"/>
        </w:rPr>
        <w:t xml:space="preserve"> president’s </w:t>
      </w:r>
      <w:r w:rsidRPr="00E77A6C">
        <w:rPr>
          <w:rStyle w:val="StyleUnderline"/>
        </w:rPr>
        <w:t xml:space="preserve">promise to focus on improving </w:t>
      </w:r>
      <w:r w:rsidRPr="00E77A6C">
        <w:rPr>
          <w:rStyle w:val="StyleUnderline"/>
          <w:highlight w:val="cyan"/>
        </w:rPr>
        <w:t xml:space="preserve">lives at </w:t>
      </w:r>
      <w:r w:rsidRPr="00E77A6C">
        <w:rPr>
          <w:rStyle w:val="Emphasis"/>
          <w:highlight w:val="cyan"/>
        </w:rPr>
        <w:t>home</w:t>
      </w:r>
      <w:r w:rsidRPr="00E77A6C">
        <w:rPr>
          <w:sz w:val="16"/>
        </w:rPr>
        <w:t>.</w:t>
      </w:r>
    </w:p>
    <w:p w14:paraId="31E9733D" w14:textId="77777777" w:rsidR="00FC013E" w:rsidRPr="00E77A6C" w:rsidRDefault="00FC013E" w:rsidP="00FC013E">
      <w:pPr>
        <w:rPr>
          <w:sz w:val="16"/>
        </w:rPr>
      </w:pPr>
      <w:r w:rsidRPr="00E77A6C">
        <w:rPr>
          <w:sz w:val="16"/>
        </w:rPr>
        <w:t xml:space="preserve">President Donald </w:t>
      </w:r>
      <w:r w:rsidRPr="00E77A6C">
        <w:rPr>
          <w:rStyle w:val="StyleUnderline"/>
        </w:rPr>
        <w:t xml:space="preserve">Trump’s intervention in Venezuela will </w:t>
      </w:r>
      <w:r w:rsidRPr="00E77A6C">
        <w:rPr>
          <w:rStyle w:val="Emphasis"/>
          <w:highlight w:val="cyan"/>
        </w:rPr>
        <w:t>test</w:t>
      </w:r>
      <w:r w:rsidRPr="00E77A6C">
        <w:rPr>
          <w:rStyle w:val="StyleUnderline"/>
          <w:highlight w:val="cyan"/>
        </w:rPr>
        <w:t xml:space="preserve"> Americans’ </w:t>
      </w:r>
      <w:r w:rsidRPr="00E77A6C">
        <w:rPr>
          <w:rStyle w:val="Emphasis"/>
          <w:highlight w:val="cyan"/>
        </w:rPr>
        <w:t>appetite</w:t>
      </w:r>
      <w:r w:rsidRPr="00E77A6C">
        <w:rPr>
          <w:rStyle w:val="StyleUnderline"/>
        </w:rPr>
        <w:t xml:space="preserve"> for </w:t>
      </w:r>
      <w:r w:rsidRPr="00E77A6C">
        <w:rPr>
          <w:rStyle w:val="Emphasis"/>
        </w:rPr>
        <w:t>regime change</w:t>
      </w:r>
      <w:r w:rsidRPr="00E77A6C">
        <w:rPr>
          <w:rStyle w:val="StyleUnderline"/>
        </w:rPr>
        <w:t xml:space="preserve">, </w:t>
      </w:r>
      <w:r w:rsidRPr="00E77A6C">
        <w:rPr>
          <w:rStyle w:val="StyleUnderline"/>
          <w:highlight w:val="cyan"/>
        </w:rPr>
        <w:t>inserting</w:t>
      </w:r>
      <w:r w:rsidRPr="00E77A6C">
        <w:rPr>
          <w:rStyle w:val="StyleUnderline"/>
        </w:rPr>
        <w:t xml:space="preserve"> a new and </w:t>
      </w:r>
      <w:r w:rsidRPr="00E77A6C">
        <w:rPr>
          <w:rStyle w:val="Emphasis"/>
          <w:highlight w:val="cyan"/>
        </w:rPr>
        <w:t>unpredictable</w:t>
      </w:r>
      <w:r w:rsidRPr="00E77A6C">
        <w:rPr>
          <w:rStyle w:val="StyleUnderline"/>
          <w:highlight w:val="cyan"/>
        </w:rPr>
        <w:t xml:space="preserve"> element</w:t>
      </w:r>
      <w:r w:rsidRPr="00E77A6C">
        <w:rPr>
          <w:rStyle w:val="StyleUnderline"/>
        </w:rPr>
        <w:t xml:space="preserve"> ahead </w:t>
      </w:r>
      <w:r w:rsidRPr="00E77A6C">
        <w:rPr>
          <w:rStyle w:val="StyleUnderline"/>
          <w:highlight w:val="cyan"/>
        </w:rPr>
        <w:t xml:space="preserve">of </w:t>
      </w:r>
      <w:r w:rsidRPr="00E77A6C">
        <w:rPr>
          <w:rStyle w:val="Emphasis"/>
          <w:highlight w:val="cyan"/>
        </w:rPr>
        <w:t>midterm</w:t>
      </w:r>
      <w:r w:rsidRPr="00E77A6C">
        <w:rPr>
          <w:rStyle w:val="StyleUnderline"/>
        </w:rPr>
        <w:t xml:space="preserve"> election</w:t>
      </w:r>
      <w:r w:rsidRPr="00E77A6C">
        <w:rPr>
          <w:rStyle w:val="Emphasis"/>
          <w:highlight w:val="cyan"/>
        </w:rPr>
        <w:t>s</w:t>
      </w:r>
      <w:r w:rsidRPr="00E77A6C">
        <w:rPr>
          <w:sz w:val="16"/>
        </w:rPr>
        <w:t xml:space="preserve"> this year </w:t>
      </w:r>
      <w:r w:rsidRPr="00E77A6C">
        <w:rPr>
          <w:rStyle w:val="StyleUnderline"/>
        </w:rPr>
        <w:t xml:space="preserve">that have </w:t>
      </w:r>
      <w:r w:rsidRPr="00E77A6C">
        <w:rPr>
          <w:rStyle w:val="StyleUnderline"/>
          <w:highlight w:val="cyan"/>
        </w:rPr>
        <w:t>so far</w:t>
      </w:r>
      <w:r w:rsidRPr="00E77A6C">
        <w:rPr>
          <w:rStyle w:val="StyleUnderline"/>
        </w:rPr>
        <w:t xml:space="preserve"> been </w:t>
      </w:r>
      <w:r w:rsidRPr="00E77A6C">
        <w:rPr>
          <w:rStyle w:val="StyleUnderline"/>
          <w:highlight w:val="cyan"/>
        </w:rPr>
        <w:t xml:space="preserve">dominated by </w:t>
      </w:r>
      <w:r w:rsidRPr="00E77A6C">
        <w:rPr>
          <w:rStyle w:val="Emphasis"/>
          <w:highlight w:val="cyan"/>
        </w:rPr>
        <w:t>domestic</w:t>
      </w:r>
      <w:r w:rsidRPr="00E77A6C">
        <w:rPr>
          <w:rStyle w:val="StyleUnderline"/>
          <w:highlight w:val="cyan"/>
        </w:rPr>
        <w:t xml:space="preserve"> issues</w:t>
      </w:r>
      <w:r w:rsidRPr="00E77A6C">
        <w:rPr>
          <w:sz w:val="16"/>
        </w:rPr>
        <w:t>.</w:t>
      </w:r>
    </w:p>
    <w:p w14:paraId="63F6AE72" w14:textId="77777777" w:rsidR="00FC013E" w:rsidRDefault="00FC013E" w:rsidP="00FC013E">
      <w:pPr>
        <w:pStyle w:val="Heading4"/>
      </w:pPr>
      <w:r>
        <w:t xml:space="preserve">6---GOP </w:t>
      </w:r>
      <w:r w:rsidRPr="00A75184">
        <w:rPr>
          <w:u w:val="single"/>
        </w:rPr>
        <w:t>can’t pivot</w:t>
      </w:r>
      <w:r>
        <w:t xml:space="preserve"> on affordability. </w:t>
      </w:r>
    </w:p>
    <w:p w14:paraId="098F299A" w14:textId="77777777" w:rsidR="00FC013E" w:rsidRDefault="00FC013E" w:rsidP="00FC013E">
      <w:r w:rsidRPr="000C40DF">
        <w:rPr>
          <w:rStyle w:val="Style13ptBold"/>
        </w:rPr>
        <w:t>Svirnovskiy 1-16</w:t>
      </w:r>
      <w:r>
        <w:t xml:space="preserve"> [Gregory </w:t>
      </w:r>
      <w:bookmarkStart w:id="10" w:name="_Hlk220103992"/>
      <w:r>
        <w:t xml:space="preserve">Svirnovskiy </w:t>
      </w:r>
      <w:bookmarkEnd w:id="10"/>
      <w:r>
        <w:t>(Breaking news reporter, Politico; former Congressional Reporter, Medill School of Journalism), 1-16-2026, "Americans give Trump low marks on handling of economy as midterms likely to center on affordability," Politico, https://www.politico.com/news/2026/01/16/cnn-poll-americans-trump-economy-affordability-00733331, njn]</w:t>
      </w:r>
    </w:p>
    <w:p w14:paraId="543BB8C9" w14:textId="77777777" w:rsidR="00FC013E" w:rsidRPr="00A75184" w:rsidRDefault="00FC013E" w:rsidP="00FC013E">
      <w:pPr>
        <w:rPr>
          <w:sz w:val="16"/>
        </w:rPr>
      </w:pPr>
      <w:r w:rsidRPr="00A75184">
        <w:rPr>
          <w:rStyle w:val="Emphasis"/>
          <w:highlight w:val="cyan"/>
        </w:rPr>
        <w:t>Sixty-one percent</w:t>
      </w:r>
      <w:r w:rsidRPr="00A75184">
        <w:rPr>
          <w:rStyle w:val="StyleUnderline"/>
        </w:rPr>
        <w:t xml:space="preserve"> of voters</w:t>
      </w:r>
      <w:r w:rsidRPr="00A75184">
        <w:rPr>
          <w:sz w:val="16"/>
        </w:rPr>
        <w:t xml:space="preserve"> told a CNN poll released Friday that they </w:t>
      </w:r>
      <w:r w:rsidRPr="00A75184">
        <w:rPr>
          <w:rStyle w:val="Emphasis"/>
          <w:highlight w:val="cyan"/>
        </w:rPr>
        <w:t>disapprove</w:t>
      </w:r>
      <w:r w:rsidRPr="00A75184">
        <w:rPr>
          <w:rStyle w:val="StyleUnderline"/>
          <w:highlight w:val="cyan"/>
        </w:rPr>
        <w:t xml:space="preserve"> of</w:t>
      </w:r>
      <w:r w:rsidRPr="00A75184">
        <w:rPr>
          <w:rStyle w:val="StyleUnderline"/>
        </w:rPr>
        <w:t xml:space="preserve"> the way </w:t>
      </w:r>
      <w:r w:rsidRPr="00A75184">
        <w:rPr>
          <w:rStyle w:val="StyleUnderline"/>
          <w:highlight w:val="cyan"/>
        </w:rPr>
        <w:t>Trump</w:t>
      </w:r>
      <w:r w:rsidRPr="00A75184">
        <w:rPr>
          <w:rStyle w:val="StyleUnderline"/>
        </w:rPr>
        <w:t xml:space="preserve"> is handling the </w:t>
      </w:r>
      <w:r w:rsidRPr="00A75184">
        <w:rPr>
          <w:rStyle w:val="StyleUnderline"/>
          <w:highlight w:val="cyan"/>
        </w:rPr>
        <w:t>economy</w:t>
      </w:r>
      <w:r w:rsidRPr="00A75184">
        <w:rPr>
          <w:sz w:val="16"/>
        </w:rPr>
        <w:t>.</w:t>
      </w:r>
    </w:p>
    <w:p w14:paraId="122CC792" w14:textId="77777777" w:rsidR="00FC013E" w:rsidRPr="00A75184" w:rsidRDefault="00FC013E" w:rsidP="00FC013E">
      <w:pPr>
        <w:rPr>
          <w:sz w:val="16"/>
        </w:rPr>
      </w:pPr>
      <w:r w:rsidRPr="00A75184">
        <w:rPr>
          <w:sz w:val="16"/>
        </w:rPr>
        <w:t xml:space="preserve">Americans are increasingly holding Donald Trump responsible for an economy they give low marks. And </w:t>
      </w:r>
      <w:r w:rsidRPr="00A75184">
        <w:rPr>
          <w:rStyle w:val="StyleUnderline"/>
          <w:highlight w:val="cyan"/>
        </w:rPr>
        <w:t>with</w:t>
      </w:r>
      <w:r w:rsidRPr="00A75184">
        <w:rPr>
          <w:rStyle w:val="StyleUnderline"/>
        </w:rPr>
        <w:t xml:space="preserve"> the </w:t>
      </w:r>
      <w:r w:rsidRPr="00A75184">
        <w:rPr>
          <w:rStyle w:val="Emphasis"/>
          <w:highlight w:val="cyan"/>
        </w:rPr>
        <w:t>midterms</w:t>
      </w:r>
      <w:r w:rsidRPr="00A75184">
        <w:rPr>
          <w:sz w:val="16"/>
        </w:rPr>
        <w:t xml:space="preserve"> now just under </w:t>
      </w:r>
      <w:r w:rsidRPr="00A75184">
        <w:rPr>
          <w:rStyle w:val="StyleUnderline"/>
        </w:rPr>
        <w:t xml:space="preserve">10 </w:t>
      </w:r>
      <w:r w:rsidRPr="00A75184">
        <w:rPr>
          <w:rStyle w:val="Emphasis"/>
          <w:highlight w:val="cyan"/>
        </w:rPr>
        <w:t>months</w:t>
      </w:r>
      <w:r w:rsidRPr="00A75184">
        <w:rPr>
          <w:rStyle w:val="StyleUnderline"/>
          <w:highlight w:val="cyan"/>
        </w:rPr>
        <w:t xml:space="preserve"> away, they have </w:t>
      </w:r>
      <w:r w:rsidRPr="00A75184">
        <w:rPr>
          <w:rStyle w:val="Emphasis"/>
          <w:highlight w:val="cyan"/>
        </w:rPr>
        <w:t>less</w:t>
      </w:r>
      <w:r w:rsidRPr="00A75184">
        <w:rPr>
          <w:rStyle w:val="StyleUnderline"/>
          <w:highlight w:val="cyan"/>
        </w:rPr>
        <w:t xml:space="preserve"> faith </w:t>
      </w:r>
      <w:r w:rsidRPr="00A75184">
        <w:rPr>
          <w:rStyle w:val="Emphasis"/>
          <w:highlight w:val="cyan"/>
        </w:rPr>
        <w:t>than ever</w:t>
      </w:r>
      <w:r w:rsidRPr="00A75184">
        <w:rPr>
          <w:rStyle w:val="StyleUnderline"/>
          <w:highlight w:val="cyan"/>
        </w:rPr>
        <w:t xml:space="preserve"> in the president</w:t>
      </w:r>
      <w:r w:rsidRPr="00A75184">
        <w:rPr>
          <w:rStyle w:val="StyleUnderline"/>
        </w:rPr>
        <w:t xml:space="preserve">’s ability </w:t>
      </w:r>
      <w:r w:rsidRPr="00A75184">
        <w:rPr>
          <w:rStyle w:val="StyleUnderline"/>
          <w:highlight w:val="cyan"/>
        </w:rPr>
        <w:t xml:space="preserve">to make things </w:t>
      </w:r>
      <w:r w:rsidRPr="00A75184">
        <w:rPr>
          <w:rStyle w:val="Emphasis"/>
          <w:highlight w:val="cyan"/>
        </w:rPr>
        <w:t>better</w:t>
      </w:r>
      <w:r w:rsidRPr="00A75184">
        <w:rPr>
          <w:sz w:val="16"/>
        </w:rPr>
        <w:t>.</w:t>
      </w:r>
    </w:p>
    <w:p w14:paraId="5AF0E9A1" w14:textId="77777777" w:rsidR="00FC013E" w:rsidRPr="00A75184" w:rsidRDefault="00FC013E" w:rsidP="00FC013E">
      <w:pPr>
        <w:rPr>
          <w:sz w:val="16"/>
        </w:rPr>
      </w:pPr>
      <w:r w:rsidRPr="00A75184">
        <w:rPr>
          <w:sz w:val="16"/>
        </w:rPr>
        <w:t>Sixty-one percent of Americans in a CNN poll released Friday said they disapprove of Trump’s handling of the economy, tied for the worst mark of the president’s career in the White House as he approaches the one-year mark of his second term. And just 42 percent of respondents think the economy will be very good or somewhat good in a year’s time, down from 56 percent of adults expressing that optimism when Trump returned to office in January 2025.</w:t>
      </w:r>
    </w:p>
    <w:p w14:paraId="673FAB2A" w14:textId="77777777" w:rsidR="00FC013E" w:rsidRPr="00A75184" w:rsidRDefault="00FC013E" w:rsidP="00FC013E">
      <w:pPr>
        <w:rPr>
          <w:sz w:val="16"/>
        </w:rPr>
      </w:pPr>
      <w:r w:rsidRPr="00A75184">
        <w:rPr>
          <w:sz w:val="16"/>
        </w:rPr>
        <w:t>Americans overwhelmingly cast the economy and stubbornly high cost of living as the most important issue facing the country, standing at 20 points higher than the second-ranked issue, the state of American democracy.</w:t>
      </w:r>
    </w:p>
    <w:p w14:paraId="109656C2" w14:textId="77777777" w:rsidR="00FC013E" w:rsidRPr="00A75184" w:rsidRDefault="00FC013E" w:rsidP="00FC013E">
      <w:pPr>
        <w:rPr>
          <w:sz w:val="16"/>
        </w:rPr>
      </w:pPr>
      <w:r w:rsidRPr="00A75184">
        <w:rPr>
          <w:sz w:val="16"/>
        </w:rPr>
        <w:t xml:space="preserve">The numbers come as </w:t>
      </w:r>
      <w:r w:rsidRPr="00A75184">
        <w:rPr>
          <w:rStyle w:val="StyleUnderline"/>
        </w:rPr>
        <w:t xml:space="preserve">Republicans work </w:t>
      </w:r>
      <w:r w:rsidRPr="00A75184">
        <w:rPr>
          <w:rStyle w:val="StyleUnderline"/>
          <w:highlight w:val="cyan"/>
        </w:rPr>
        <w:t xml:space="preserve">to </w:t>
      </w:r>
      <w:r w:rsidRPr="00A75184">
        <w:rPr>
          <w:rStyle w:val="Emphasis"/>
          <w:highlight w:val="cyan"/>
        </w:rPr>
        <w:t>recalibrate</w:t>
      </w:r>
      <w:r w:rsidRPr="00A75184">
        <w:rPr>
          <w:rStyle w:val="StyleUnderline"/>
        </w:rPr>
        <w:t xml:space="preserve"> their political </w:t>
      </w:r>
      <w:r w:rsidRPr="00A75184">
        <w:rPr>
          <w:rStyle w:val="StyleUnderline"/>
          <w:highlight w:val="cyan"/>
        </w:rPr>
        <w:t xml:space="preserve">messaging around </w:t>
      </w:r>
      <w:r w:rsidRPr="00A75184">
        <w:rPr>
          <w:rStyle w:val="Emphasis"/>
          <w:highlight w:val="cyan"/>
        </w:rPr>
        <w:t>affordability</w:t>
      </w:r>
      <w:r w:rsidRPr="00A75184">
        <w:rPr>
          <w:sz w:val="16"/>
        </w:rPr>
        <w:t xml:space="preserve"> ahead of the upcoming midterms, in which Trump has conceded the party in power </w:t>
      </w:r>
      <w:r w:rsidRPr="00A75184">
        <w:rPr>
          <w:rStyle w:val="StyleUnderline"/>
          <w:highlight w:val="cyan"/>
        </w:rPr>
        <w:t xml:space="preserve">may be </w:t>
      </w:r>
      <w:r w:rsidRPr="00A75184">
        <w:rPr>
          <w:rStyle w:val="Emphasis"/>
          <w:highlight w:val="cyan"/>
        </w:rPr>
        <w:t>hard-pressed</w:t>
      </w:r>
      <w:r w:rsidRPr="00A75184">
        <w:rPr>
          <w:sz w:val="16"/>
        </w:rPr>
        <w:t xml:space="preserve"> to retain their governing trifecta.</w:t>
      </w:r>
    </w:p>
    <w:p w14:paraId="728B048D" w14:textId="77777777" w:rsidR="00FC013E" w:rsidRPr="00A75184" w:rsidRDefault="00FC013E" w:rsidP="00FC013E">
      <w:pPr>
        <w:rPr>
          <w:sz w:val="16"/>
        </w:rPr>
      </w:pPr>
      <w:r w:rsidRPr="00A75184">
        <w:rPr>
          <w:sz w:val="16"/>
        </w:rPr>
        <w:t>In the last few weeks, Trump has proposed temporarily capping credit card interest rates — a move unpopular among GOP leadership — scrapped Biden-era fuel economy requirements and released a new health care framework calling for, among other things, greater pricing transparency from insurance companies.</w:t>
      </w:r>
    </w:p>
    <w:p w14:paraId="5A3A7847" w14:textId="77777777" w:rsidR="00FC013E" w:rsidRPr="00A75184" w:rsidRDefault="00FC013E" w:rsidP="00FC013E">
      <w:pPr>
        <w:rPr>
          <w:sz w:val="16"/>
        </w:rPr>
      </w:pPr>
      <w:r w:rsidRPr="00A75184">
        <w:rPr>
          <w:sz w:val="16"/>
        </w:rPr>
        <w:t>In a statement, White House spokesperson Kush Desai defended the administration.</w:t>
      </w:r>
    </w:p>
    <w:p w14:paraId="10251ABB" w14:textId="77777777" w:rsidR="00FC013E" w:rsidRPr="00A75184" w:rsidRDefault="00FC013E" w:rsidP="00FC013E">
      <w:pPr>
        <w:rPr>
          <w:sz w:val="16"/>
        </w:rPr>
      </w:pPr>
      <w:r w:rsidRPr="00A75184">
        <w:rPr>
          <w:sz w:val="16"/>
        </w:rPr>
        <w:t xml:space="preserve">“President </w:t>
      </w:r>
      <w:r w:rsidRPr="00A75184">
        <w:rPr>
          <w:rStyle w:val="StyleUnderline"/>
          <w:highlight w:val="cyan"/>
        </w:rPr>
        <w:t xml:space="preserve">Trump pledged to </w:t>
      </w:r>
      <w:r w:rsidRPr="00A75184">
        <w:rPr>
          <w:rStyle w:val="Emphasis"/>
          <w:highlight w:val="cyan"/>
        </w:rPr>
        <w:t>turn the page</w:t>
      </w:r>
      <w:r w:rsidRPr="00A75184">
        <w:rPr>
          <w:rStyle w:val="StyleUnderline"/>
        </w:rPr>
        <w:t xml:space="preserve"> on Joe Biden’s economic </w:t>
      </w:r>
      <w:r w:rsidRPr="00A75184">
        <w:rPr>
          <w:rStyle w:val="Emphasis"/>
        </w:rPr>
        <w:t>disaster</w:t>
      </w:r>
      <w:r w:rsidRPr="00A75184">
        <w:rPr>
          <w:sz w:val="16"/>
        </w:rPr>
        <w:t xml:space="preserve"> of runaway inflation and anemic growth. Much work remains, but President Trump in one year has delivered accelerating GDP growth, private sector job creation, over a dozen new trade agreements, historic drug pricing deals, and cooled inflation,” Desai said. “President Trump’s economic agenda created a historic economy in his first term, and it’s laying the groundwork to repeat the success in his second term.”</w:t>
      </w:r>
    </w:p>
    <w:p w14:paraId="7A7F30BA" w14:textId="77777777" w:rsidR="00FC013E" w:rsidRPr="00A75184" w:rsidRDefault="00FC013E" w:rsidP="00FC013E">
      <w:pPr>
        <w:rPr>
          <w:sz w:val="16"/>
        </w:rPr>
      </w:pPr>
      <w:r w:rsidRPr="00A75184">
        <w:rPr>
          <w:sz w:val="16"/>
        </w:rPr>
        <w:t>The White House got good news in this week’s inflation report, which showed prices climbing at a lower rate than expected in December. “LOW and UNDER CONTROL,” the White House proclaimed on X.</w:t>
      </w:r>
    </w:p>
    <w:p w14:paraId="7C7D43A2" w14:textId="77777777" w:rsidR="00FC013E" w:rsidRPr="00A75184" w:rsidRDefault="00FC013E" w:rsidP="00FC013E">
      <w:pPr>
        <w:rPr>
          <w:sz w:val="16"/>
        </w:rPr>
      </w:pPr>
      <w:r w:rsidRPr="00A75184">
        <w:rPr>
          <w:rStyle w:val="StyleUnderline"/>
          <w:highlight w:val="cyan"/>
        </w:rPr>
        <w:t>But</w:t>
      </w:r>
      <w:r w:rsidRPr="00A75184">
        <w:rPr>
          <w:rStyle w:val="StyleUnderline"/>
        </w:rPr>
        <w:t xml:space="preserve"> Trump has </w:t>
      </w:r>
      <w:r w:rsidRPr="00A75184">
        <w:rPr>
          <w:rStyle w:val="Emphasis"/>
          <w:highlight w:val="cyan"/>
        </w:rPr>
        <w:t>struggled</w:t>
      </w:r>
      <w:r w:rsidRPr="00A75184">
        <w:rPr>
          <w:rStyle w:val="StyleUnderline"/>
          <w:highlight w:val="cyan"/>
        </w:rPr>
        <w:t xml:space="preserve"> to stay on </w:t>
      </w:r>
      <w:r w:rsidRPr="00A75184">
        <w:rPr>
          <w:rStyle w:val="Emphasis"/>
          <w:highlight w:val="cyan"/>
        </w:rPr>
        <w:t>message</w:t>
      </w:r>
      <w:r w:rsidRPr="00A75184">
        <w:rPr>
          <w:rStyle w:val="StyleUnderline"/>
        </w:rPr>
        <w:t xml:space="preserve">, and </w:t>
      </w:r>
      <w:r w:rsidRPr="00A75184">
        <w:rPr>
          <w:rStyle w:val="StyleUnderline"/>
          <w:highlight w:val="cyan"/>
        </w:rPr>
        <w:t xml:space="preserve">even </w:t>
      </w:r>
      <w:r w:rsidRPr="00A75184">
        <w:rPr>
          <w:rStyle w:val="Emphasis"/>
          <w:highlight w:val="cyan"/>
        </w:rPr>
        <w:t>Republicans</w:t>
      </w:r>
      <w:r w:rsidRPr="00A75184">
        <w:rPr>
          <w:rStyle w:val="StyleUnderline"/>
          <w:highlight w:val="cyan"/>
        </w:rPr>
        <w:t xml:space="preserve"> say he hasn’t</w:t>
      </w:r>
      <w:r w:rsidRPr="00A75184">
        <w:rPr>
          <w:rStyle w:val="StyleUnderline"/>
        </w:rPr>
        <w:t xml:space="preserve"> necessarily </w:t>
      </w:r>
      <w:r w:rsidRPr="00A75184">
        <w:rPr>
          <w:rStyle w:val="Emphasis"/>
          <w:highlight w:val="cyan"/>
        </w:rPr>
        <w:t>delivered</w:t>
      </w:r>
      <w:r w:rsidRPr="00A75184">
        <w:rPr>
          <w:rStyle w:val="StyleUnderline"/>
        </w:rPr>
        <w:t xml:space="preserve"> on the economy</w:t>
      </w:r>
      <w:r w:rsidRPr="00A75184">
        <w:rPr>
          <w:sz w:val="16"/>
        </w:rPr>
        <w:t>. Just roughly 4 in 10 GOP respondents in a January AP-NORC poll said he had improved the cost of living since returning to the White House.</w:t>
      </w:r>
    </w:p>
    <w:p w14:paraId="4DF0840A" w14:textId="77777777" w:rsidR="00FC013E" w:rsidRDefault="00FC013E" w:rsidP="00FC013E">
      <w:pPr>
        <w:pStyle w:val="Heading3"/>
      </w:pPr>
      <w:r>
        <w:t>[</w:t>
      </w:r>
      <w:r>
        <w:tab/>
        <w:t>] Midterms DA---AT: Nuclear Testing</w:t>
      </w:r>
    </w:p>
    <w:p w14:paraId="4DC044AF" w14:textId="77777777" w:rsidR="00FC013E" w:rsidRPr="007B304F" w:rsidRDefault="00FC013E" w:rsidP="00FC013E">
      <w:pPr>
        <w:pStyle w:val="Heading4"/>
      </w:pPr>
      <w:r>
        <w:t xml:space="preserve">9---Tests </w:t>
      </w:r>
      <w:r w:rsidRPr="007B304F">
        <w:rPr>
          <w:u w:val="single"/>
        </w:rPr>
        <w:t>won’t involve</w:t>
      </w:r>
      <w:r>
        <w:t xml:space="preserve"> explosions.</w:t>
      </w:r>
    </w:p>
    <w:p w14:paraId="6417C636" w14:textId="77777777" w:rsidR="00FC013E" w:rsidRDefault="00FC013E" w:rsidP="00FC013E">
      <w:r w:rsidRPr="007B304F">
        <w:rPr>
          <w:rStyle w:val="Style13ptBold"/>
        </w:rPr>
        <w:t>Kimball 25</w:t>
      </w:r>
      <w:r>
        <w:t xml:space="preserve"> [</w:t>
      </w:r>
      <w:r w:rsidRPr="00BF6EF4">
        <w:t>Daryl G. Kimball</w:t>
      </w:r>
      <w:r>
        <w:t xml:space="preserve"> (</w:t>
      </w:r>
      <w:r w:rsidRPr="00BF6EF4">
        <w:t>Executive Director</w:t>
      </w:r>
      <w:r>
        <w:t>, Arms Control Association), , "Trump’s Nuclear Test Rhetoric and Reality," Arms Control Association, https://www.armscontrol.org/act/2025-12/focus/trumps-nuclear-test-rhetoric-and-reality, njn]</w:t>
      </w:r>
    </w:p>
    <w:p w14:paraId="7F1C013F" w14:textId="77777777" w:rsidR="00FC013E" w:rsidRPr="00337091" w:rsidRDefault="00FC013E" w:rsidP="00FC013E">
      <w:pPr>
        <w:rPr>
          <w:sz w:val="16"/>
        </w:rPr>
      </w:pPr>
      <w:r w:rsidRPr="00337091">
        <w:rPr>
          <w:sz w:val="16"/>
        </w:rPr>
        <w:t xml:space="preserve">The </w:t>
      </w:r>
      <w:r w:rsidRPr="007D56B6">
        <w:rPr>
          <w:rStyle w:val="Emphasis"/>
          <w:highlight w:val="cyan"/>
        </w:rPr>
        <w:t>D</w:t>
      </w:r>
      <w:r w:rsidRPr="00337091">
        <w:rPr>
          <w:sz w:val="16"/>
        </w:rPr>
        <w:t xml:space="preserve">epartment </w:t>
      </w:r>
      <w:r w:rsidRPr="007D56B6">
        <w:rPr>
          <w:rStyle w:val="Emphasis"/>
          <w:highlight w:val="cyan"/>
        </w:rPr>
        <w:t>o</w:t>
      </w:r>
      <w:r w:rsidRPr="00337091">
        <w:rPr>
          <w:sz w:val="16"/>
        </w:rPr>
        <w:t xml:space="preserve">f </w:t>
      </w:r>
      <w:r w:rsidRPr="007D56B6">
        <w:rPr>
          <w:rStyle w:val="Emphasis"/>
          <w:highlight w:val="cyan"/>
        </w:rPr>
        <w:t>E</w:t>
      </w:r>
      <w:r w:rsidRPr="00337091">
        <w:rPr>
          <w:sz w:val="16"/>
        </w:rPr>
        <w:t xml:space="preserve">nergy and the National Nuclear Security Administration </w:t>
      </w:r>
      <w:r w:rsidRPr="007D56B6">
        <w:rPr>
          <w:rStyle w:val="StyleUnderline"/>
        </w:rPr>
        <w:t xml:space="preserve">have </w:t>
      </w:r>
      <w:r w:rsidRPr="007D56B6">
        <w:rPr>
          <w:rStyle w:val="Emphasis"/>
          <w:highlight w:val="cyan"/>
        </w:rPr>
        <w:t>publicly</w:t>
      </w:r>
      <w:r w:rsidRPr="007D56B6">
        <w:rPr>
          <w:rStyle w:val="StyleUnderline"/>
          <w:highlight w:val="cyan"/>
        </w:rPr>
        <w:t xml:space="preserve"> stated</w:t>
      </w:r>
      <w:r w:rsidRPr="00337091">
        <w:rPr>
          <w:sz w:val="16"/>
        </w:rPr>
        <w:t xml:space="preserve">, and privately briefed the White House, </w:t>
      </w:r>
      <w:r w:rsidRPr="007D56B6">
        <w:rPr>
          <w:rStyle w:val="StyleUnderline"/>
        </w:rPr>
        <w:t xml:space="preserve">that nuclear explosive tests </w:t>
      </w:r>
      <w:r w:rsidRPr="007D56B6">
        <w:rPr>
          <w:rStyle w:val="StyleUnderline"/>
          <w:highlight w:val="cyan"/>
        </w:rPr>
        <w:t xml:space="preserve">are </w:t>
      </w:r>
      <w:r w:rsidRPr="007D56B6">
        <w:rPr>
          <w:rStyle w:val="Emphasis"/>
          <w:highlight w:val="cyan"/>
        </w:rPr>
        <w:t>not necessary</w:t>
      </w:r>
      <w:r w:rsidRPr="00337091">
        <w:rPr>
          <w:sz w:val="16"/>
        </w:rPr>
        <w:t xml:space="preserve"> to maintain the U.S. nuclear arsenal and would be counterproductive. Energy Secretary Christopher </w:t>
      </w:r>
      <w:r w:rsidRPr="007D56B6">
        <w:rPr>
          <w:rStyle w:val="StyleUnderline"/>
        </w:rPr>
        <w:t xml:space="preserve">Wright tried to </w:t>
      </w:r>
      <w:r w:rsidRPr="007D56B6">
        <w:rPr>
          <w:rStyle w:val="Emphasis"/>
        </w:rPr>
        <w:t>walk back</w:t>
      </w:r>
      <w:r w:rsidRPr="007D56B6">
        <w:rPr>
          <w:rStyle w:val="StyleUnderline"/>
        </w:rPr>
        <w:t xml:space="preserve"> Trump’s comments</w:t>
      </w:r>
      <w:r w:rsidRPr="00337091">
        <w:rPr>
          <w:sz w:val="16"/>
        </w:rPr>
        <w:t xml:space="preserve">, telling Fox News Nov. 2 that </w:t>
      </w:r>
      <w:r w:rsidRPr="007D56B6">
        <w:rPr>
          <w:rStyle w:val="StyleUnderline"/>
          <w:highlight w:val="cyan"/>
        </w:rPr>
        <w:t>Trump</w:t>
      </w:r>
      <w:r w:rsidRPr="007D56B6">
        <w:rPr>
          <w:rStyle w:val="StyleUnderline"/>
        </w:rPr>
        <w:t xml:space="preserve"> was </w:t>
      </w:r>
      <w:r w:rsidRPr="007D56B6">
        <w:rPr>
          <w:rStyle w:val="StyleUnderline"/>
          <w:highlight w:val="cyan"/>
        </w:rPr>
        <w:t>refer</w:t>
      </w:r>
      <w:r w:rsidRPr="007D56B6">
        <w:rPr>
          <w:rStyle w:val="StyleUnderline"/>
        </w:rPr>
        <w:t xml:space="preserve">ring </w:t>
      </w:r>
      <w:r w:rsidRPr="007D56B6">
        <w:rPr>
          <w:rStyle w:val="StyleUnderline"/>
          <w:highlight w:val="cyan"/>
        </w:rPr>
        <w:t>to “</w:t>
      </w:r>
      <w:r w:rsidRPr="007D56B6">
        <w:rPr>
          <w:rStyle w:val="Emphasis"/>
          <w:highlight w:val="cyan"/>
        </w:rPr>
        <w:t>non-critical</w:t>
      </w:r>
      <w:r w:rsidRPr="007D56B6">
        <w:rPr>
          <w:rStyle w:val="StyleUnderline"/>
          <w:highlight w:val="cyan"/>
        </w:rPr>
        <w:t xml:space="preserve"> tests”</w:t>
      </w:r>
      <w:r w:rsidRPr="007D56B6">
        <w:rPr>
          <w:rStyle w:val="StyleUnderline"/>
        </w:rPr>
        <w:t xml:space="preserve"> of nuclear weapons systems</w:t>
      </w:r>
      <w:r w:rsidRPr="00337091">
        <w:rPr>
          <w:sz w:val="16"/>
        </w:rPr>
        <w:t xml:space="preserve">, a reference to subcritical nuclear experiments </w:t>
      </w:r>
      <w:r w:rsidRPr="007D56B6">
        <w:rPr>
          <w:rStyle w:val="StyleUnderline"/>
        </w:rPr>
        <w:t xml:space="preserve">conducted </w:t>
      </w:r>
      <w:r w:rsidRPr="007D56B6">
        <w:rPr>
          <w:rStyle w:val="Emphasis"/>
        </w:rPr>
        <w:t>underground</w:t>
      </w:r>
      <w:r w:rsidRPr="007D56B6">
        <w:rPr>
          <w:rStyle w:val="StyleUnderline"/>
        </w:rPr>
        <w:t xml:space="preserve"> at the Nevada National Security Site </w:t>
      </w:r>
      <w:r w:rsidRPr="007D56B6">
        <w:rPr>
          <w:rStyle w:val="StyleUnderline"/>
          <w:highlight w:val="cyan"/>
        </w:rPr>
        <w:t xml:space="preserve">that do </w:t>
      </w:r>
      <w:r w:rsidRPr="007D56B6">
        <w:rPr>
          <w:rStyle w:val="Emphasis"/>
          <w:highlight w:val="cyan"/>
        </w:rPr>
        <w:t>not</w:t>
      </w:r>
      <w:r w:rsidRPr="007D56B6">
        <w:rPr>
          <w:rStyle w:val="StyleUnderline"/>
          <w:highlight w:val="cyan"/>
        </w:rPr>
        <w:t xml:space="preserve"> produce a</w:t>
      </w:r>
      <w:r w:rsidRPr="007D56B6">
        <w:rPr>
          <w:rStyle w:val="StyleUnderline"/>
        </w:rPr>
        <w:t xml:space="preserve"> nuclear </w:t>
      </w:r>
      <w:r w:rsidRPr="007D56B6">
        <w:rPr>
          <w:rStyle w:val="Emphasis"/>
          <w:highlight w:val="cyan"/>
        </w:rPr>
        <w:t>explosion</w:t>
      </w:r>
      <w:r w:rsidRPr="00337091">
        <w:rPr>
          <w:sz w:val="16"/>
        </w:rPr>
        <w:t>. That interpretation, however, has not yet been confirmed by the White House.</w:t>
      </w:r>
    </w:p>
    <w:p w14:paraId="7E07ED7F" w14:textId="77777777" w:rsidR="00FC013E" w:rsidRPr="007D56B6" w:rsidRDefault="00FC013E" w:rsidP="00FC013E">
      <w:pPr>
        <w:pStyle w:val="Heading4"/>
      </w:pPr>
      <w:r>
        <w:t xml:space="preserve">10---China makes the impact </w:t>
      </w:r>
      <w:r w:rsidRPr="00460FB1">
        <w:rPr>
          <w:u w:val="single"/>
        </w:rPr>
        <w:t>inevitable</w:t>
      </w:r>
      <w:r>
        <w:t>.</w:t>
      </w:r>
    </w:p>
    <w:p w14:paraId="112F2C48" w14:textId="77777777" w:rsidR="00FC013E" w:rsidRDefault="00FC013E" w:rsidP="00FC013E">
      <w:r w:rsidRPr="00460FB1">
        <w:rPr>
          <w:rStyle w:val="Style13ptBold"/>
        </w:rPr>
        <w:t>Broad 23</w:t>
      </w:r>
      <w:r>
        <w:t xml:space="preserve"> [William J. Broad (Science journalist and senior writer, The New York Times) and Chris Buckley, and Jonathan Corum, 12-20-2023, “China Quietly Rebuilds Secretive Base for Nuclear Tests,” New York Times, https://www.nytimes.com/interactive/2023/12/20/science/china-nuclear-tests-lop-nur.html, njn]</w:t>
      </w:r>
    </w:p>
    <w:p w14:paraId="59C28578" w14:textId="77777777" w:rsidR="00FC013E" w:rsidRPr="00460FB1" w:rsidRDefault="00FC013E" w:rsidP="00FC013E">
      <w:pPr>
        <w:rPr>
          <w:sz w:val="16"/>
        </w:rPr>
      </w:pPr>
      <w:r w:rsidRPr="00460FB1">
        <w:rPr>
          <w:sz w:val="16"/>
        </w:rPr>
        <w:t xml:space="preserve">In the remote desert where </w:t>
      </w:r>
      <w:r w:rsidRPr="00460FB1">
        <w:rPr>
          <w:rStyle w:val="StyleUnderline"/>
          <w:highlight w:val="cyan"/>
        </w:rPr>
        <w:t>China</w:t>
      </w:r>
      <w:r w:rsidRPr="00460FB1">
        <w:rPr>
          <w:sz w:val="16"/>
        </w:rPr>
        <w:t xml:space="preserve"> detonated its first atom bomb nearly 60 years ago, a drilling rig recently bored a deep vertical shaft that is estimated to plunge down at least a third of a mile. It is the strongest evidence yet that Beijing is weighing whether to test a new generation of nuclear arms that could increase the lethality of its rapidly expanding missile force.</w:t>
      </w:r>
    </w:p>
    <w:p w14:paraId="16873918" w14:textId="77777777" w:rsidR="00FC013E" w:rsidRPr="00460FB1" w:rsidRDefault="00FC013E" w:rsidP="00FC013E">
      <w:pPr>
        <w:rPr>
          <w:sz w:val="16"/>
        </w:rPr>
      </w:pPr>
      <w:r w:rsidRPr="00460FB1">
        <w:rPr>
          <w:sz w:val="16"/>
        </w:rPr>
        <w:t>For years, U.S. government reports and independent experts have expressed vague concerns about the old base, Lop Nur. The reports point to possible preparations for year-round operations and a “lack of transparency.”</w:t>
      </w:r>
    </w:p>
    <w:p w14:paraId="5CA601CB" w14:textId="77777777" w:rsidR="00FC013E" w:rsidRPr="00460FB1" w:rsidRDefault="00FC013E" w:rsidP="00FC013E">
      <w:pPr>
        <w:rPr>
          <w:sz w:val="16"/>
        </w:rPr>
      </w:pPr>
      <w:r w:rsidRPr="00460FB1">
        <w:rPr>
          <w:sz w:val="16"/>
        </w:rPr>
        <w:t xml:space="preserve">Now, however, waves of </w:t>
      </w:r>
      <w:r w:rsidRPr="00460FB1">
        <w:rPr>
          <w:rStyle w:val="StyleUnderline"/>
          <w:highlight w:val="cyan"/>
        </w:rPr>
        <w:t>satellite</w:t>
      </w:r>
      <w:r w:rsidRPr="00460FB1">
        <w:rPr>
          <w:rStyle w:val="StyleUnderline"/>
        </w:rPr>
        <w:t xml:space="preserve"> images </w:t>
      </w:r>
      <w:r w:rsidRPr="00460FB1">
        <w:rPr>
          <w:rStyle w:val="StyleUnderline"/>
          <w:highlight w:val="cyan"/>
        </w:rPr>
        <w:t>reveal</w:t>
      </w:r>
      <w:r w:rsidRPr="00460FB1">
        <w:rPr>
          <w:sz w:val="16"/>
        </w:rPr>
        <w:t xml:space="preserve"> that the military base has </w:t>
      </w:r>
      <w:r w:rsidRPr="00460FB1">
        <w:rPr>
          <w:rStyle w:val="StyleUnderline"/>
        </w:rPr>
        <w:t xml:space="preserve">newly drilled </w:t>
      </w:r>
      <w:r w:rsidRPr="00460FB1">
        <w:rPr>
          <w:rStyle w:val="Emphasis"/>
          <w:highlight w:val="cyan"/>
        </w:rPr>
        <w:t>boreholes</w:t>
      </w:r>
      <w:r w:rsidRPr="00460FB1">
        <w:rPr>
          <w:sz w:val="16"/>
        </w:rPr>
        <w:t xml:space="preserve"> — </w:t>
      </w:r>
      <w:r w:rsidRPr="00460FB1">
        <w:rPr>
          <w:rStyle w:val="StyleUnderline"/>
        </w:rPr>
        <w:t xml:space="preserve">ideal </w:t>
      </w:r>
      <w:r w:rsidRPr="00460FB1">
        <w:rPr>
          <w:rStyle w:val="StyleUnderline"/>
          <w:highlight w:val="cyan"/>
        </w:rPr>
        <w:t>for</w:t>
      </w:r>
      <w:r w:rsidRPr="00460FB1">
        <w:rPr>
          <w:rStyle w:val="StyleUnderline"/>
        </w:rPr>
        <w:t xml:space="preserve"> bottling up firestorms of deadly radiation from large </w:t>
      </w:r>
      <w:r w:rsidRPr="00460FB1">
        <w:rPr>
          <w:rStyle w:val="Emphasis"/>
          <w:highlight w:val="cyan"/>
        </w:rPr>
        <w:t>nuclear</w:t>
      </w:r>
      <w:r w:rsidRPr="00460FB1">
        <w:rPr>
          <w:rStyle w:val="StyleUnderline"/>
          <w:highlight w:val="cyan"/>
        </w:rPr>
        <w:t xml:space="preserve"> blasts</w:t>
      </w:r>
      <w:r w:rsidRPr="00460FB1">
        <w:rPr>
          <w:sz w:val="16"/>
        </w:rPr>
        <w:t xml:space="preserve"> — as well as hundreds of other upgrades and expansions.</w:t>
      </w:r>
    </w:p>
    <w:p w14:paraId="679FABCD" w14:textId="77777777" w:rsidR="00FC013E" w:rsidRPr="00460FB1" w:rsidRDefault="00FC013E" w:rsidP="00FC013E">
      <w:pPr>
        <w:rPr>
          <w:sz w:val="16"/>
        </w:rPr>
      </w:pPr>
      <w:r w:rsidRPr="00460FB1">
        <w:rPr>
          <w:sz w:val="16"/>
        </w:rPr>
        <w:t>The main support base for the Lop Nur nuclear test area, sometimes called Malan, is a large complex of buildings and technical sites that’s more than two miles square. More than 30 buildings have been added or renovated here since 2017.</w:t>
      </w:r>
    </w:p>
    <w:p w14:paraId="738EB641" w14:textId="77777777" w:rsidR="00FC013E" w:rsidRPr="00460FB1" w:rsidRDefault="00FC013E" w:rsidP="00FC013E">
      <w:pPr>
        <w:rPr>
          <w:sz w:val="16"/>
        </w:rPr>
      </w:pPr>
      <w:r w:rsidRPr="00460FB1">
        <w:rPr>
          <w:sz w:val="16"/>
        </w:rPr>
        <w:t>A road runs southwest for about 75 miles to an old testing area. Satellite images have revealed dozens of miles of freshly graded new dirt roads in the eastern area of Lop Nur.</w:t>
      </w:r>
    </w:p>
    <w:p w14:paraId="44F2D333" w14:textId="77777777" w:rsidR="00FC013E" w:rsidRPr="00460FB1" w:rsidRDefault="00FC013E" w:rsidP="00FC013E">
      <w:pPr>
        <w:rPr>
          <w:sz w:val="16"/>
        </w:rPr>
      </w:pPr>
      <w:r w:rsidRPr="00460FB1">
        <w:rPr>
          <w:sz w:val="16"/>
        </w:rPr>
        <w:t>Horizontal tunnels bored into the side of the mountains were used for past nuclear weapons testing. Satellite images suggest recent excavation and construction in at least one of the tunnels.</w:t>
      </w:r>
    </w:p>
    <w:p w14:paraId="329D2179" w14:textId="77777777" w:rsidR="00FC013E" w:rsidRPr="00460FB1" w:rsidRDefault="00FC013E" w:rsidP="00FC013E">
      <w:pPr>
        <w:rPr>
          <w:sz w:val="16"/>
        </w:rPr>
      </w:pPr>
      <w:r w:rsidRPr="00460FB1">
        <w:rPr>
          <w:sz w:val="16"/>
        </w:rPr>
        <w:t>A high-security facility with underground bunkers and rings of security fences is consistent with the handling of high explosives and nuclear devices.</w:t>
      </w:r>
    </w:p>
    <w:p w14:paraId="5119DF8B" w14:textId="77777777" w:rsidR="00FC013E" w:rsidRPr="00460FB1" w:rsidRDefault="00FC013E" w:rsidP="00FC013E">
      <w:pPr>
        <w:rPr>
          <w:sz w:val="16"/>
        </w:rPr>
      </w:pPr>
      <w:r w:rsidRPr="00460FB1">
        <w:rPr>
          <w:sz w:val="16"/>
        </w:rPr>
        <w:t>Satellite images show that several new roads were recently added to the base’s existing road network, extending about 30 miles to a new area in the eastern hills.</w:t>
      </w:r>
    </w:p>
    <w:p w14:paraId="68A1C75D" w14:textId="77777777" w:rsidR="00FC013E" w:rsidRPr="00460FB1" w:rsidRDefault="00FC013E" w:rsidP="00FC013E">
      <w:pPr>
        <w:rPr>
          <w:sz w:val="16"/>
        </w:rPr>
      </w:pPr>
      <w:r w:rsidRPr="00460FB1">
        <w:rPr>
          <w:sz w:val="16"/>
        </w:rPr>
        <w:t xml:space="preserve">Other </w:t>
      </w:r>
      <w:r w:rsidRPr="00460FB1">
        <w:rPr>
          <w:rStyle w:val="StyleUnderline"/>
        </w:rPr>
        <w:t xml:space="preserve">satellite </w:t>
      </w:r>
      <w:r w:rsidRPr="00460FB1">
        <w:rPr>
          <w:rStyle w:val="StyleUnderline"/>
          <w:highlight w:val="cyan"/>
        </w:rPr>
        <w:t>images reveal</w:t>
      </w:r>
      <w:r w:rsidRPr="00460FB1">
        <w:rPr>
          <w:rStyle w:val="StyleUnderline"/>
        </w:rPr>
        <w:t xml:space="preserve"> drill </w:t>
      </w:r>
      <w:r w:rsidRPr="00460FB1">
        <w:rPr>
          <w:rStyle w:val="Emphasis"/>
          <w:highlight w:val="cyan"/>
        </w:rPr>
        <w:t>rigs</w:t>
      </w:r>
      <w:r w:rsidRPr="00460FB1">
        <w:rPr>
          <w:rStyle w:val="StyleUnderline"/>
        </w:rPr>
        <w:t xml:space="preserve"> hidden </w:t>
      </w:r>
      <w:r w:rsidRPr="00460FB1">
        <w:rPr>
          <w:rStyle w:val="StyleUnderline"/>
          <w:highlight w:val="cyan"/>
        </w:rPr>
        <w:t>in</w:t>
      </w:r>
      <w:r w:rsidRPr="00460FB1">
        <w:rPr>
          <w:rStyle w:val="StyleUnderline"/>
        </w:rPr>
        <w:t xml:space="preserve"> these hills, a possible </w:t>
      </w:r>
      <w:r w:rsidRPr="00460FB1">
        <w:rPr>
          <w:rStyle w:val="StyleUnderline"/>
          <w:highlight w:val="cyan"/>
        </w:rPr>
        <w:t>future</w:t>
      </w:r>
      <w:r w:rsidRPr="00460FB1">
        <w:rPr>
          <w:rStyle w:val="StyleUnderline"/>
        </w:rPr>
        <w:t xml:space="preserve"> underground </w:t>
      </w:r>
      <w:r w:rsidRPr="00460FB1">
        <w:rPr>
          <w:rStyle w:val="Emphasis"/>
          <w:highlight w:val="cyan"/>
        </w:rPr>
        <w:t>test</w:t>
      </w:r>
      <w:r w:rsidRPr="00460FB1">
        <w:rPr>
          <w:rStyle w:val="StyleUnderline"/>
          <w:highlight w:val="cyan"/>
        </w:rPr>
        <w:t xml:space="preserve"> area</w:t>
      </w:r>
      <w:r w:rsidRPr="00460FB1">
        <w:rPr>
          <w:sz w:val="16"/>
        </w:rPr>
        <w:t>. Deep vertical shafts in the newly developed area would support larger atomic tests than the old network of shallow horizontal tunnels had.</w:t>
      </w:r>
    </w:p>
    <w:p w14:paraId="216A1BE5" w14:textId="77777777" w:rsidR="00FC013E" w:rsidRPr="00460FB1" w:rsidRDefault="00FC013E" w:rsidP="00FC013E">
      <w:pPr>
        <w:rPr>
          <w:sz w:val="16"/>
        </w:rPr>
      </w:pPr>
      <w:r w:rsidRPr="00460FB1">
        <w:rPr>
          <w:sz w:val="16"/>
        </w:rPr>
        <w:t>Many of these recent discoveries are discussed below in detail.</w:t>
      </w:r>
    </w:p>
    <w:p w14:paraId="7EBCE340" w14:textId="77777777" w:rsidR="00FC013E" w:rsidRPr="00460FB1" w:rsidRDefault="00FC013E" w:rsidP="00FC013E">
      <w:pPr>
        <w:rPr>
          <w:sz w:val="16"/>
        </w:rPr>
      </w:pPr>
      <w:r w:rsidRPr="00460FB1">
        <w:rPr>
          <w:sz w:val="16"/>
        </w:rPr>
        <w:t>“</w:t>
      </w:r>
      <w:r w:rsidRPr="00460FB1">
        <w:rPr>
          <w:rStyle w:val="StyleUnderline"/>
          <w:highlight w:val="cyan"/>
        </w:rPr>
        <w:t xml:space="preserve">All the </w:t>
      </w:r>
      <w:r w:rsidRPr="00460FB1">
        <w:rPr>
          <w:rStyle w:val="Emphasis"/>
          <w:highlight w:val="cyan"/>
        </w:rPr>
        <w:t>ev</w:t>
      </w:r>
      <w:r w:rsidRPr="00460FB1">
        <w:rPr>
          <w:rStyle w:val="StyleUnderline"/>
        </w:rPr>
        <w:t xml:space="preserve">idence points to </w:t>
      </w:r>
      <w:r w:rsidRPr="00460FB1">
        <w:rPr>
          <w:rStyle w:val="StyleUnderline"/>
          <w:highlight w:val="cyan"/>
        </w:rPr>
        <w:t>China</w:t>
      </w:r>
      <w:r w:rsidRPr="00460FB1">
        <w:rPr>
          <w:rStyle w:val="StyleUnderline"/>
        </w:rPr>
        <w:t xml:space="preserve"> making preparations that </w:t>
      </w:r>
      <w:r w:rsidRPr="00460FB1">
        <w:rPr>
          <w:rStyle w:val="StyleUnderline"/>
          <w:highlight w:val="cyan"/>
        </w:rPr>
        <w:t>would</w:t>
      </w:r>
      <w:r w:rsidRPr="00460FB1">
        <w:rPr>
          <w:rStyle w:val="StyleUnderline"/>
        </w:rPr>
        <w:t xml:space="preserve"> let it </w:t>
      </w:r>
      <w:r w:rsidRPr="00460FB1">
        <w:rPr>
          <w:rStyle w:val="Emphasis"/>
          <w:highlight w:val="cyan"/>
        </w:rPr>
        <w:t>resume</w:t>
      </w:r>
      <w:r w:rsidRPr="00460FB1">
        <w:rPr>
          <w:rStyle w:val="StyleUnderline"/>
        </w:rPr>
        <w:t xml:space="preserve"> nuclear </w:t>
      </w:r>
      <w:r w:rsidRPr="00460FB1">
        <w:rPr>
          <w:rStyle w:val="StyleUnderline"/>
          <w:highlight w:val="cyan"/>
        </w:rPr>
        <w:t>tests</w:t>
      </w:r>
      <w:r w:rsidRPr="00460FB1">
        <w:rPr>
          <w:sz w:val="16"/>
        </w:rPr>
        <w:t>,” said Tong Zhao, a nuclear expert at the Carnegie Endowment for International Peace.</w:t>
      </w:r>
    </w:p>
    <w:p w14:paraId="125BFD8A" w14:textId="77777777" w:rsidR="00FC013E" w:rsidRDefault="00FC013E" w:rsidP="00FC013E">
      <w:pPr>
        <w:pStyle w:val="Heading1"/>
      </w:pPr>
      <w:r>
        <w:t>1AR</w:t>
      </w:r>
    </w:p>
    <w:p w14:paraId="32A9A86B" w14:textId="77777777" w:rsidR="00FC013E" w:rsidRDefault="00FC013E" w:rsidP="00FC013E">
      <w:pPr>
        <w:pStyle w:val="Heading2"/>
      </w:pPr>
      <w:r>
        <w:t>Midterms DA</w:t>
      </w:r>
    </w:p>
    <w:p w14:paraId="0547DE40" w14:textId="77777777" w:rsidR="00FC013E" w:rsidRDefault="00FC013E" w:rsidP="00FC013E">
      <w:pPr>
        <w:pStyle w:val="Heading4"/>
      </w:pPr>
      <w:r>
        <w:t xml:space="preserve">No </w:t>
      </w:r>
      <w:r>
        <w:rPr>
          <w:u w:val="single"/>
        </w:rPr>
        <w:t>blue wave</w:t>
      </w:r>
      <w:r>
        <w:t>. Failed polls in ’22 midterms prove.</w:t>
      </w:r>
    </w:p>
    <w:p w14:paraId="3125F5F9" w14:textId="77777777" w:rsidR="00FC013E" w:rsidRPr="00C90DAE" w:rsidRDefault="00FC013E" w:rsidP="00FC013E">
      <w:r>
        <w:t xml:space="preserve">Zach </w:t>
      </w:r>
      <w:r w:rsidRPr="00C90DAE">
        <w:rPr>
          <w:rStyle w:val="Style13ptBold"/>
        </w:rPr>
        <w:t>Kennedy 25</w:t>
      </w:r>
      <w:r>
        <w:t>. Government affairs representative at the Ridge Policy Group, B.A. in political science from Ohio University. "A blue wave in the 2026 elections? It's not likely, and here's why." The Hill. 7/30/2025. thehill.com/opinion/campaign/5426982-democrats-struggle-candidate-recruitment</w:t>
      </w:r>
    </w:p>
    <w:p w14:paraId="185A1831" w14:textId="77777777" w:rsidR="00FC013E" w:rsidRDefault="00FC013E" w:rsidP="00FC013E">
      <w:r>
        <w:t xml:space="preserve">More telling, though, were </w:t>
      </w:r>
      <w:r w:rsidRPr="00C90DAE">
        <w:rPr>
          <w:rStyle w:val="StyleUnderline"/>
        </w:rPr>
        <w:t xml:space="preserve">the </w:t>
      </w:r>
      <w:r w:rsidRPr="00381A6F">
        <w:rPr>
          <w:rStyle w:val="Emphasis"/>
        </w:rPr>
        <w:t xml:space="preserve">2022 </w:t>
      </w:r>
      <w:r w:rsidRPr="009D08B3">
        <w:rPr>
          <w:rStyle w:val="Emphasis"/>
          <w:highlight w:val="cyan"/>
        </w:rPr>
        <w:t>midterms</w:t>
      </w:r>
      <w:r>
        <w:t xml:space="preserve">. They </w:t>
      </w:r>
      <w:r w:rsidRPr="009D08B3">
        <w:rPr>
          <w:rStyle w:val="StyleUnderline"/>
        </w:rPr>
        <w:t xml:space="preserve">were </w:t>
      </w:r>
      <w:r w:rsidRPr="00381A6F">
        <w:rPr>
          <w:rStyle w:val="Emphasis"/>
        </w:rPr>
        <w:t xml:space="preserve">widely </w:t>
      </w:r>
      <w:r w:rsidRPr="009D08B3">
        <w:rPr>
          <w:rStyle w:val="Emphasis"/>
          <w:highlight w:val="cyan"/>
        </w:rPr>
        <w:t>expected</w:t>
      </w:r>
      <w:r w:rsidRPr="009D08B3">
        <w:rPr>
          <w:rStyle w:val="StyleUnderline"/>
          <w:highlight w:val="cyan"/>
        </w:rPr>
        <w:t xml:space="preserve"> to be a </w:t>
      </w:r>
      <w:r w:rsidRPr="00381A6F">
        <w:rPr>
          <w:rStyle w:val="Emphasis"/>
        </w:rPr>
        <w:t xml:space="preserve">red </w:t>
      </w:r>
      <w:r w:rsidRPr="009D08B3">
        <w:rPr>
          <w:rStyle w:val="Emphasis"/>
          <w:highlight w:val="cyan"/>
        </w:rPr>
        <w:t>wave</w:t>
      </w:r>
      <w:r>
        <w:t xml:space="preserve"> fueled by a historically unpopular Democratic president whose party enjoyed two consecutive years of unilateral control in Washington. But </w:t>
      </w:r>
      <w:r w:rsidRPr="009D08B3">
        <w:rPr>
          <w:rStyle w:val="StyleUnderline"/>
          <w:highlight w:val="cyan"/>
        </w:rPr>
        <w:t>Republicans</w:t>
      </w:r>
      <w:r w:rsidRPr="00C90DAE">
        <w:rPr>
          <w:rStyle w:val="StyleUnderline"/>
        </w:rPr>
        <w:t xml:space="preserve"> only </w:t>
      </w:r>
      <w:r w:rsidRPr="009D08B3">
        <w:rPr>
          <w:rStyle w:val="Emphasis"/>
          <w:highlight w:val="cyan"/>
        </w:rPr>
        <w:t>barely</w:t>
      </w:r>
      <w:r w:rsidRPr="009D08B3">
        <w:rPr>
          <w:rStyle w:val="StyleUnderline"/>
          <w:highlight w:val="cyan"/>
        </w:rPr>
        <w:t xml:space="preserve"> won</w:t>
      </w:r>
      <w:r w:rsidRPr="00C90DAE">
        <w:rPr>
          <w:rStyle w:val="StyleUnderline"/>
        </w:rPr>
        <w:t xml:space="preserve"> the majority</w:t>
      </w:r>
      <w:r>
        <w:t>, flipping just nine seats. And in 2024, Democrats picked up two seats, leaving Republicans with the smallest House majority in history. Amid all these races, the largest gain in the Senate by either party was only four seats.</w:t>
      </w:r>
    </w:p>
    <w:p w14:paraId="535ED542" w14:textId="77777777" w:rsidR="00FC013E" w:rsidRDefault="00FC013E" w:rsidP="00FC013E">
      <w:r>
        <w:t>In short</w:t>
      </w:r>
      <w:r w:rsidRPr="009D08B3">
        <w:t xml:space="preserve">, </w:t>
      </w:r>
      <w:r w:rsidRPr="00381A6F">
        <w:rPr>
          <w:rStyle w:val="Emphasis"/>
        </w:rPr>
        <w:t>wave</w:t>
      </w:r>
      <w:r w:rsidRPr="009D08B3">
        <w:t xml:space="preserve"> midterm</w:t>
      </w:r>
      <w:r w:rsidRPr="00381A6F">
        <w:rPr>
          <w:rStyle w:val="Emphasis"/>
        </w:rPr>
        <w:t>s</w:t>
      </w:r>
      <w:r w:rsidRPr="00C90DAE">
        <w:rPr>
          <w:rStyle w:val="StyleUnderline"/>
        </w:rPr>
        <w:t xml:space="preserve"> simply aren’t happening anymore</w:t>
      </w:r>
      <w:r>
        <w:t xml:space="preserve">. Why? </w:t>
      </w:r>
      <w:r w:rsidRPr="00C90DAE">
        <w:rPr>
          <w:rStyle w:val="StyleUnderline"/>
        </w:rPr>
        <w:t xml:space="preserve">Increased </w:t>
      </w:r>
      <w:r w:rsidRPr="00381A6F">
        <w:rPr>
          <w:rStyle w:val="Emphasis"/>
        </w:rPr>
        <w:t xml:space="preserve">political </w:t>
      </w:r>
      <w:r w:rsidRPr="009D08B3">
        <w:rPr>
          <w:rStyle w:val="Emphasis"/>
          <w:highlight w:val="cyan"/>
        </w:rPr>
        <w:t>polarization</w:t>
      </w:r>
      <w:r w:rsidRPr="009D08B3">
        <w:rPr>
          <w:rStyle w:val="StyleUnderline"/>
          <w:highlight w:val="cyan"/>
        </w:rPr>
        <w:t xml:space="preserve"> and </w:t>
      </w:r>
      <w:r w:rsidRPr="00381A6F">
        <w:rPr>
          <w:rStyle w:val="Emphasis"/>
        </w:rPr>
        <w:t xml:space="preserve">aggressive </w:t>
      </w:r>
      <w:r w:rsidRPr="009D08B3">
        <w:rPr>
          <w:rStyle w:val="Emphasis"/>
          <w:highlight w:val="cyan"/>
        </w:rPr>
        <w:t>gerrymandering</w:t>
      </w:r>
      <w:r>
        <w:t xml:space="preserve"> have </w:t>
      </w:r>
      <w:r w:rsidRPr="009D08B3">
        <w:rPr>
          <w:rStyle w:val="StyleUnderline"/>
          <w:highlight w:val="cyan"/>
        </w:rPr>
        <w:t>left</w:t>
      </w:r>
      <w:r w:rsidRPr="00C90DAE">
        <w:rPr>
          <w:rStyle w:val="StyleUnderline"/>
        </w:rPr>
        <w:t xml:space="preserve"> far </w:t>
      </w:r>
      <w:r w:rsidRPr="009D08B3">
        <w:rPr>
          <w:rStyle w:val="StyleUnderline"/>
          <w:highlight w:val="cyan"/>
        </w:rPr>
        <w:t>fewer</w:t>
      </w:r>
      <w:r w:rsidRPr="00C90DAE">
        <w:rPr>
          <w:rStyle w:val="StyleUnderline"/>
        </w:rPr>
        <w:t xml:space="preserve"> congressional </w:t>
      </w:r>
      <w:r w:rsidRPr="009D08B3">
        <w:rPr>
          <w:rStyle w:val="Emphasis"/>
          <w:highlight w:val="cyan"/>
        </w:rPr>
        <w:t>districts</w:t>
      </w:r>
      <w:r w:rsidRPr="00381A6F">
        <w:rPr>
          <w:rStyle w:val="Emphasis"/>
        </w:rPr>
        <w:t xml:space="preserve"> in play</w:t>
      </w:r>
      <w:r>
        <w:t xml:space="preserve">. Studies estimate that </w:t>
      </w:r>
      <w:r w:rsidRPr="00C90DAE">
        <w:rPr>
          <w:rStyle w:val="StyleUnderline"/>
        </w:rPr>
        <w:t xml:space="preserve">just </w:t>
      </w:r>
      <w:r w:rsidRPr="009D08B3">
        <w:rPr>
          <w:rStyle w:val="Emphasis"/>
          <w:highlight w:val="cyan"/>
        </w:rPr>
        <w:t>10 percent</w:t>
      </w:r>
      <w:r w:rsidRPr="009D08B3">
        <w:rPr>
          <w:rStyle w:val="StyleUnderline"/>
          <w:highlight w:val="cyan"/>
        </w:rPr>
        <w:t xml:space="preserve"> of</w:t>
      </w:r>
      <w:r>
        <w:t xml:space="preserve"> today’s congressional </w:t>
      </w:r>
      <w:r w:rsidRPr="009D08B3">
        <w:rPr>
          <w:rStyle w:val="StyleUnderline"/>
          <w:highlight w:val="cyan"/>
        </w:rPr>
        <w:t>districts are competitive</w:t>
      </w:r>
      <w:r>
        <w:t xml:space="preserve">, down from 40 percent in the 1990s. In 2022, </w:t>
      </w:r>
      <w:r w:rsidRPr="00C90DAE">
        <w:rPr>
          <w:rStyle w:val="StyleUnderline"/>
        </w:rPr>
        <w:t xml:space="preserve">just </w:t>
      </w:r>
      <w:r w:rsidRPr="00381A6F">
        <w:rPr>
          <w:rStyle w:val="Emphasis"/>
        </w:rPr>
        <w:t>6 percent</w:t>
      </w:r>
      <w:r w:rsidRPr="00C90DAE">
        <w:t xml:space="preserve"> of voters</w:t>
      </w:r>
      <w:r>
        <w:t xml:space="preserve"> </w:t>
      </w:r>
      <w:r w:rsidRPr="00C90DAE">
        <w:rPr>
          <w:rStyle w:val="StyleUnderline"/>
        </w:rPr>
        <w:t>supported a</w:t>
      </w:r>
      <w:r>
        <w:t xml:space="preserve"> congressional </w:t>
      </w:r>
      <w:r w:rsidRPr="00C90DAE">
        <w:rPr>
          <w:rStyle w:val="StyleUnderline"/>
        </w:rPr>
        <w:t xml:space="preserve">candidate in a </w:t>
      </w:r>
      <w:r w:rsidRPr="00381A6F">
        <w:rPr>
          <w:rStyle w:val="Emphasis"/>
        </w:rPr>
        <w:t>different</w:t>
      </w:r>
      <w:r w:rsidRPr="00C90DAE">
        <w:rPr>
          <w:rStyle w:val="StyleUnderline"/>
        </w:rPr>
        <w:t xml:space="preserve"> party than their presidential </w:t>
      </w:r>
      <w:r w:rsidRPr="00381A6F">
        <w:rPr>
          <w:rStyle w:val="Emphasis"/>
        </w:rPr>
        <w:t>pick of 2020</w:t>
      </w:r>
      <w:r>
        <w:t>.</w:t>
      </w:r>
    </w:p>
    <w:p w14:paraId="78282D6C" w14:textId="77777777" w:rsidR="00FC013E" w:rsidRDefault="00FC013E" w:rsidP="00FC013E">
      <w:r>
        <w:t xml:space="preserve">But </w:t>
      </w:r>
      <w:r w:rsidRPr="00C90DAE">
        <w:t>it’s not just history</w:t>
      </w:r>
      <w:r>
        <w:t xml:space="preserve"> and data draining the possibility of a blue wave in 2026. </w:t>
      </w:r>
    </w:p>
    <w:p w14:paraId="38639061" w14:textId="77777777" w:rsidR="00FC013E" w:rsidRDefault="00FC013E" w:rsidP="00FC013E">
      <w:r w:rsidRPr="00C90DAE">
        <w:t>Between voter frustration with a lackluster economy, unresolved foreign wars and a landmark tax and spending bill that even right-leaning sources acknowledge is remarkably unpopular,</w:t>
      </w:r>
      <w:r>
        <w:t xml:space="preserve"> one might think Democrats are well-positioned to make up ground in 2026. </w:t>
      </w:r>
    </w:p>
    <w:p w14:paraId="5EA6B4B9" w14:textId="77777777" w:rsidR="00FC013E" w:rsidRDefault="00FC013E" w:rsidP="00FC013E">
      <w:r>
        <w:t xml:space="preserve">But </w:t>
      </w:r>
      <w:r w:rsidRPr="00381A6F">
        <w:rPr>
          <w:rStyle w:val="Emphasis"/>
        </w:rPr>
        <w:t xml:space="preserve">candidate </w:t>
      </w:r>
      <w:r w:rsidRPr="009D08B3">
        <w:rPr>
          <w:rStyle w:val="Emphasis"/>
          <w:highlight w:val="cyan"/>
        </w:rPr>
        <w:t>quality</w:t>
      </w:r>
      <w:r w:rsidRPr="009D08B3">
        <w:rPr>
          <w:rStyle w:val="StyleUnderline"/>
          <w:highlight w:val="cyan"/>
        </w:rPr>
        <w:t xml:space="preserve"> matters</w:t>
      </w:r>
      <w:r w:rsidRPr="00C90DAE">
        <w:rPr>
          <w:rStyle w:val="StyleUnderline"/>
        </w:rPr>
        <w:t xml:space="preserve"> tremendously and is</w:t>
      </w:r>
      <w:r>
        <w:t xml:space="preserve"> often </w:t>
      </w:r>
      <w:r w:rsidRPr="009D08B3">
        <w:rPr>
          <w:rStyle w:val="StyleUnderline"/>
          <w:highlight w:val="cyan"/>
        </w:rPr>
        <w:t>more</w:t>
      </w:r>
      <w:r w:rsidRPr="00C90DAE">
        <w:rPr>
          <w:rStyle w:val="StyleUnderline"/>
        </w:rPr>
        <w:t xml:space="preserve"> predictive </w:t>
      </w:r>
      <w:r w:rsidRPr="009D08B3">
        <w:rPr>
          <w:rStyle w:val="StyleUnderline"/>
          <w:highlight w:val="cyan"/>
        </w:rPr>
        <w:t xml:space="preserve">than the </w:t>
      </w:r>
      <w:r w:rsidRPr="00381A6F">
        <w:rPr>
          <w:rStyle w:val="Emphasis"/>
        </w:rPr>
        <w:t xml:space="preserve">national political </w:t>
      </w:r>
      <w:r w:rsidRPr="009D08B3">
        <w:rPr>
          <w:rStyle w:val="Emphasis"/>
          <w:highlight w:val="cyan"/>
        </w:rPr>
        <w:t>climate</w:t>
      </w:r>
      <w:r>
        <w:t xml:space="preserve">. And to say </w:t>
      </w:r>
      <w:r w:rsidRPr="009D08B3">
        <w:rPr>
          <w:rStyle w:val="StyleUnderline"/>
          <w:highlight w:val="cyan"/>
        </w:rPr>
        <w:t>Democrats are</w:t>
      </w:r>
      <w:r>
        <w:t xml:space="preserve">n’t recruiting candidates strong enough to seize political opportunities is an understatement — they’re </w:t>
      </w:r>
      <w:r w:rsidRPr="009D08B3">
        <w:rPr>
          <w:rStyle w:val="Emphasis"/>
          <w:highlight w:val="cyan"/>
        </w:rPr>
        <w:t>struggling</w:t>
      </w:r>
      <w:r w:rsidRPr="00381A6F">
        <w:rPr>
          <w:rStyle w:val="Emphasis"/>
        </w:rPr>
        <w:t xml:space="preserve"> to recruit</w:t>
      </w:r>
      <w:r w:rsidRPr="00C90DAE">
        <w:rPr>
          <w:rStyle w:val="StyleUnderline"/>
        </w:rPr>
        <w:t xml:space="preserve"> candidates</w:t>
      </w:r>
      <w:r>
        <w:t xml:space="preserve"> all together. </w:t>
      </w:r>
    </w:p>
    <w:p w14:paraId="3C701518" w14:textId="77777777" w:rsidR="00FC013E" w:rsidRDefault="00FC013E" w:rsidP="00FC013E">
      <w:r w:rsidRPr="009D08B3">
        <w:rPr>
          <w:rStyle w:val="StyleUnderline"/>
          <w:highlight w:val="cyan"/>
        </w:rPr>
        <w:t xml:space="preserve">Pennsylvania’s </w:t>
      </w:r>
      <w:r w:rsidRPr="009D08B3">
        <w:rPr>
          <w:rStyle w:val="Emphasis"/>
          <w:highlight w:val="cyan"/>
        </w:rPr>
        <w:t>8th</w:t>
      </w:r>
      <w:r w:rsidRPr="00381A6F">
        <w:rPr>
          <w:rStyle w:val="Emphasis"/>
        </w:rPr>
        <w:t xml:space="preserve"> District</w:t>
      </w:r>
      <w:r w:rsidRPr="009D08B3">
        <w:rPr>
          <w:rStyle w:val="StyleUnderline"/>
          <w:highlight w:val="cyan"/>
        </w:rPr>
        <w:t xml:space="preserve"> has been written about</w:t>
      </w:r>
      <w:r>
        <w:t xml:space="preserve"> extensively </w:t>
      </w:r>
      <w:r w:rsidRPr="00C90DAE">
        <w:rPr>
          <w:rStyle w:val="StyleUnderline"/>
        </w:rPr>
        <w:t xml:space="preserve">as a </w:t>
      </w:r>
      <w:r w:rsidRPr="00381A6F">
        <w:rPr>
          <w:rStyle w:val="Emphasis"/>
        </w:rPr>
        <w:t>pickup opportunity</w:t>
      </w:r>
      <w:r w:rsidRPr="00C90DAE">
        <w:rPr>
          <w:rStyle w:val="StyleUnderline"/>
        </w:rPr>
        <w:t>, as</w:t>
      </w:r>
      <w:r>
        <w:t xml:space="preserve"> roughly one-third of its residents are enrolled in Medicaid, and it’s governed by a freshman who won the seat in 2024 by less than two points. The Democratic primary for this race is in May, and </w:t>
      </w:r>
      <w:r w:rsidRPr="009D08B3">
        <w:rPr>
          <w:rStyle w:val="StyleUnderline"/>
          <w:highlight w:val="cyan"/>
        </w:rPr>
        <w:t>no</w:t>
      </w:r>
      <w:r w:rsidRPr="009D08B3">
        <w:rPr>
          <w:rStyle w:val="StyleUnderline"/>
        </w:rPr>
        <w:t xml:space="preserve">t a </w:t>
      </w:r>
      <w:r w:rsidRPr="00381A6F">
        <w:rPr>
          <w:rStyle w:val="Emphasis"/>
        </w:rPr>
        <w:t xml:space="preserve">single </w:t>
      </w:r>
      <w:r w:rsidRPr="009D08B3">
        <w:rPr>
          <w:rStyle w:val="Emphasis"/>
          <w:highlight w:val="cyan"/>
        </w:rPr>
        <w:t>candidate</w:t>
      </w:r>
      <w:r w:rsidRPr="009D08B3">
        <w:rPr>
          <w:rStyle w:val="StyleUnderline"/>
          <w:highlight w:val="cyan"/>
        </w:rPr>
        <w:t xml:space="preserve"> has announced</w:t>
      </w:r>
      <w:r w:rsidRPr="00C90DAE">
        <w:rPr>
          <w:rStyle w:val="StyleUnderline"/>
        </w:rPr>
        <w:t xml:space="preserve"> an </w:t>
      </w:r>
      <w:r w:rsidRPr="00381A6F">
        <w:rPr>
          <w:rStyle w:val="Emphasis"/>
        </w:rPr>
        <w:t>intention to run</w:t>
      </w:r>
      <w:r>
        <w:t>.</w:t>
      </w:r>
    </w:p>
    <w:p w14:paraId="32E6052C" w14:textId="77777777" w:rsidR="00FC013E" w:rsidRDefault="00FC013E" w:rsidP="00FC013E">
      <w:r>
        <w:t xml:space="preserve">Sen. </w:t>
      </w:r>
      <w:r w:rsidRPr="00381A6F">
        <w:rPr>
          <w:rStyle w:val="Emphasis"/>
        </w:rPr>
        <w:t>Susan Collins</w:t>
      </w:r>
      <w:r>
        <w:t xml:space="preserve"> (R-Maine) </w:t>
      </w:r>
      <w:r w:rsidRPr="00C90DAE">
        <w:rPr>
          <w:rStyle w:val="StyleUnderline"/>
        </w:rPr>
        <w:t xml:space="preserve">has Democratic strategists </w:t>
      </w:r>
      <w:r w:rsidRPr="00381A6F">
        <w:rPr>
          <w:rStyle w:val="Emphasis"/>
        </w:rPr>
        <w:t>salivating</w:t>
      </w:r>
      <w:r>
        <w:t xml:space="preserve">. Maine voted for Kamala Harris by 7 points in 2024, and Collins has since bucked her party with high-profile opposition to President Trump’s Cabinet nominees and his biggest legislative priority. Condemned by her own party and running in a blue state, she would seem like a great target. But </w:t>
      </w:r>
      <w:r w:rsidRPr="000843BF">
        <w:rPr>
          <w:rStyle w:val="StyleUnderline"/>
          <w:highlight w:val="cyan"/>
        </w:rPr>
        <w:t>the</w:t>
      </w:r>
      <w:r w:rsidRPr="000843BF">
        <w:rPr>
          <w:rStyle w:val="StyleUnderline"/>
        </w:rPr>
        <w:t xml:space="preserve"> would-be</w:t>
      </w:r>
      <w:r w:rsidRPr="00C90DAE">
        <w:t xml:space="preserve"> deep</w:t>
      </w:r>
      <w:r>
        <w:t xml:space="preserve"> </w:t>
      </w:r>
      <w:r w:rsidRPr="000843BF">
        <w:rPr>
          <w:rStyle w:val="Emphasis"/>
          <w:highlight w:val="cyan"/>
        </w:rPr>
        <w:t>bench</w:t>
      </w:r>
      <w:r w:rsidRPr="00381A6F">
        <w:rPr>
          <w:rStyle w:val="Emphasis"/>
        </w:rPr>
        <w:t xml:space="preserve"> of Democrat</w:t>
      </w:r>
      <w:r>
        <w:t>ic candidate</w:t>
      </w:r>
      <w:r w:rsidRPr="00381A6F">
        <w:rPr>
          <w:rStyle w:val="Emphasis"/>
        </w:rPr>
        <w:t>s</w:t>
      </w:r>
      <w:r w:rsidRPr="00C90DAE">
        <w:rPr>
          <w:rStyle w:val="StyleUnderline"/>
        </w:rPr>
        <w:t xml:space="preserve"> to oppose Collins </w:t>
      </w:r>
      <w:r w:rsidRPr="000843BF">
        <w:rPr>
          <w:rStyle w:val="StyleUnderline"/>
          <w:highlight w:val="cyan"/>
        </w:rPr>
        <w:t>is</w:t>
      </w:r>
      <w:r>
        <w:t xml:space="preserve"> looking </w:t>
      </w:r>
      <w:r w:rsidRPr="00381A6F">
        <w:rPr>
          <w:rStyle w:val="Emphasis"/>
        </w:rPr>
        <w:t xml:space="preserve">remarkably </w:t>
      </w:r>
      <w:r w:rsidRPr="000843BF">
        <w:rPr>
          <w:rStyle w:val="Emphasis"/>
          <w:highlight w:val="cyan"/>
        </w:rPr>
        <w:t>thin</w:t>
      </w:r>
      <w:r>
        <w:t xml:space="preserve">. The state’s top row-office holders have decided to run for governor, leaving a first-time candidate as the leading Democrat in the Senate primary. </w:t>
      </w:r>
    </w:p>
    <w:p w14:paraId="56CC1025" w14:textId="3847191F" w:rsidR="00FC013E" w:rsidRPr="0020285B" w:rsidRDefault="00FC013E" w:rsidP="00FC013E">
      <w:r w:rsidRPr="00C90DAE">
        <w:t xml:space="preserve">In the swing state of North Carolina, freshman Republican </w:t>
      </w:r>
      <w:r w:rsidRPr="00381A6F">
        <w:rPr>
          <w:rStyle w:val="Emphasis"/>
        </w:rPr>
        <w:t xml:space="preserve">Chuck </w:t>
      </w:r>
      <w:r w:rsidRPr="000843BF">
        <w:rPr>
          <w:rStyle w:val="Emphasis"/>
          <w:highlight w:val="cyan"/>
        </w:rPr>
        <w:t>Edwards</w:t>
      </w:r>
      <w:r w:rsidRPr="00C90DAE">
        <w:t xml:space="preserve"> of the 11th District is a mainstay on Democratic House Leader Hakeem Jeffries’ political target list. He </w:t>
      </w:r>
      <w:r w:rsidRPr="00C90DAE">
        <w:rPr>
          <w:rStyle w:val="StyleUnderline"/>
        </w:rPr>
        <w:t>has</w:t>
      </w:r>
      <w:r w:rsidRPr="00C90DAE">
        <w:t xml:space="preserve"> also </w:t>
      </w:r>
      <w:r w:rsidRPr="000843BF">
        <w:rPr>
          <w:rStyle w:val="Emphasis"/>
          <w:highlight w:val="cyan"/>
        </w:rPr>
        <w:t>caught</w:t>
      </w:r>
      <w:r w:rsidRPr="00381A6F">
        <w:rPr>
          <w:rStyle w:val="Emphasis"/>
        </w:rPr>
        <w:t xml:space="preserve"> the </w:t>
      </w:r>
      <w:r w:rsidRPr="000843BF">
        <w:rPr>
          <w:rStyle w:val="Emphasis"/>
          <w:highlight w:val="cyan"/>
        </w:rPr>
        <w:t>ire</w:t>
      </w:r>
      <w:r w:rsidRPr="00C90DAE">
        <w:rPr>
          <w:rStyle w:val="StyleUnderline"/>
        </w:rPr>
        <w:t xml:space="preserve"> of</w:t>
      </w:r>
      <w:r w:rsidRPr="00C90DAE">
        <w:t xml:space="preserve"> the one of the largest and deepest pocketed left-leaning </w:t>
      </w:r>
      <w:r w:rsidRPr="00C90DAE">
        <w:rPr>
          <w:rStyle w:val="StyleUnderline"/>
        </w:rPr>
        <w:t>Super PACs</w:t>
      </w:r>
      <w:r w:rsidRPr="009D08B3">
        <w:rPr>
          <w:rStyle w:val="StyleUnderline"/>
        </w:rPr>
        <w:t xml:space="preserve">. </w:t>
      </w:r>
      <w:r w:rsidRPr="000843BF">
        <w:rPr>
          <w:rStyle w:val="StyleUnderline"/>
          <w:highlight w:val="cyan"/>
        </w:rPr>
        <w:t xml:space="preserve">In </w:t>
      </w:r>
      <w:r w:rsidRPr="000843BF">
        <w:rPr>
          <w:rStyle w:val="Emphasis"/>
          <w:highlight w:val="cyan"/>
        </w:rPr>
        <w:t>this</w:t>
      </w:r>
      <w:r w:rsidRPr="000843BF">
        <w:rPr>
          <w:rStyle w:val="StyleUnderline"/>
          <w:highlight w:val="cyan"/>
        </w:rPr>
        <w:t xml:space="preserve"> race, the </w:t>
      </w:r>
      <w:r w:rsidRPr="000843BF">
        <w:rPr>
          <w:rStyle w:val="Emphasis"/>
          <w:highlight w:val="cyan"/>
        </w:rPr>
        <w:t>best</w:t>
      </w:r>
      <w:r w:rsidRPr="00381A6F">
        <w:rPr>
          <w:rStyle w:val="Emphasis"/>
        </w:rPr>
        <w:t>-known</w:t>
      </w:r>
      <w:r w:rsidRPr="009D08B3">
        <w:rPr>
          <w:rStyle w:val="StyleUnderline"/>
        </w:rPr>
        <w:t xml:space="preserve"> Democratic </w:t>
      </w:r>
      <w:r w:rsidRPr="000843BF">
        <w:rPr>
          <w:rStyle w:val="StyleUnderline"/>
          <w:highlight w:val="cyan"/>
        </w:rPr>
        <w:t xml:space="preserve">challenger </w:t>
      </w:r>
      <w:r w:rsidRPr="00381A6F">
        <w:rPr>
          <w:rStyle w:val="Emphasis"/>
        </w:rPr>
        <w:t xml:space="preserve">previously </w:t>
      </w:r>
      <w:r w:rsidRPr="000843BF">
        <w:rPr>
          <w:rStyle w:val="Emphasis"/>
          <w:highlight w:val="cyan"/>
        </w:rPr>
        <w:t>lost</w:t>
      </w:r>
      <w:r w:rsidRPr="00C90DAE">
        <w:t xml:space="preserve"> the district </w:t>
      </w:r>
      <w:r w:rsidRPr="009D08B3">
        <w:rPr>
          <w:rStyle w:val="StyleUnderline"/>
        </w:rPr>
        <w:t xml:space="preserve">by </w:t>
      </w:r>
      <w:r w:rsidRPr="00381A6F">
        <w:rPr>
          <w:rStyle w:val="Emphasis"/>
        </w:rPr>
        <w:t>double digits</w:t>
      </w:r>
      <w:r w:rsidRPr="00C90DAE">
        <w:t xml:space="preserve"> to disgraced former Republican Rep. Madison Cawthorn (R) — where political violence played a central theme in his unsuccessful bid for Congress.</w:t>
      </w:r>
    </w:p>
    <w:p w14:paraId="6D942E76" w14:textId="77777777" w:rsidR="00FC013E" w:rsidRPr="00E36A80" w:rsidRDefault="00FC013E" w:rsidP="00FC013E">
      <w:pPr>
        <w:pStyle w:val="Heading4"/>
      </w:pPr>
      <w:r>
        <w:t xml:space="preserve">Republicans </w:t>
      </w:r>
      <w:r>
        <w:rPr>
          <w:u w:val="single"/>
        </w:rPr>
        <w:t>win</w:t>
      </w:r>
      <w:r>
        <w:t xml:space="preserve">---there’s momentum </w:t>
      </w:r>
      <w:r>
        <w:rPr>
          <w:u w:val="single"/>
        </w:rPr>
        <w:t>across the board</w:t>
      </w:r>
      <w:r>
        <w:t xml:space="preserve">. </w:t>
      </w:r>
    </w:p>
    <w:p w14:paraId="68C74898" w14:textId="77777777" w:rsidR="00FC013E" w:rsidRPr="00B45C35" w:rsidRDefault="00FC013E" w:rsidP="00FC013E">
      <w:r w:rsidRPr="00620376">
        <w:rPr>
          <w:rStyle w:val="Style13ptBold"/>
        </w:rPr>
        <w:t xml:space="preserve">Borelli </w:t>
      </w:r>
      <w:r>
        <w:rPr>
          <w:rStyle w:val="Style13ptBold"/>
        </w:rPr>
        <w:t>25</w:t>
      </w:r>
      <w:r>
        <w:t xml:space="preserve"> [Joe; August 28; Former </w:t>
      </w:r>
      <w:r w:rsidRPr="00E63F45">
        <w:t>Minority Leader of the New York City Council</w:t>
      </w:r>
      <w:r>
        <w:t>, 51</w:t>
      </w:r>
      <w:r w:rsidRPr="00E63F45">
        <w:rPr>
          <w:vertAlign w:val="superscript"/>
        </w:rPr>
        <w:t>st</w:t>
      </w:r>
      <w:r>
        <w:t xml:space="preserve"> District, syndicated columnist, The Hill, “</w:t>
      </w:r>
      <w:r w:rsidRPr="00BA2047">
        <w:t>Midterm tea leaves say Trump can upend political history — again</w:t>
      </w:r>
      <w:r>
        <w:t>,”</w:t>
      </w:r>
      <w:r w:rsidRPr="00401554">
        <w:t xml:space="preserve"> </w:t>
      </w:r>
      <w:r w:rsidRPr="00DF6FD3">
        <w:t>https://nypost.com/2025/08/28/opinion/midterm-tea-leaves-trump-can-upend-political-history-again/</w:t>
      </w:r>
      <w:r>
        <w:t xml:space="preserve">] </w:t>
      </w:r>
    </w:p>
    <w:p w14:paraId="4038E66E" w14:textId="77777777" w:rsidR="00FC013E" w:rsidRPr="00B45C35" w:rsidRDefault="00FC013E" w:rsidP="00FC013E">
      <w:pPr>
        <w:rPr>
          <w:sz w:val="16"/>
          <w:lang w:eastAsia="zh-CN"/>
        </w:rPr>
      </w:pPr>
      <w:r w:rsidRPr="00B45C35">
        <w:rPr>
          <w:sz w:val="16"/>
          <w:lang w:eastAsia="zh-CN"/>
        </w:rPr>
        <w:t xml:space="preserve">It is a failsafe and oft-repeated line, one we’ve all </w:t>
      </w:r>
      <w:r w:rsidRPr="00B45C35">
        <w:rPr>
          <w:rStyle w:val="AAAUNDERLINEKEYBOARD"/>
          <w:lang w:eastAsia="zh-CN"/>
        </w:rPr>
        <w:t xml:space="preserve">heard </w:t>
      </w:r>
      <w:r w:rsidRPr="00B45C35">
        <w:rPr>
          <w:rStyle w:val="AAAUNDERLINEKEYBOARD"/>
          <w:highlight w:val="cyan"/>
          <w:lang w:eastAsia="zh-CN"/>
        </w:rPr>
        <w:t xml:space="preserve">uttered </w:t>
      </w:r>
      <w:r w:rsidRPr="00B45C35">
        <w:rPr>
          <w:rStyle w:val="Boxes"/>
          <w:highlight w:val="cyan"/>
          <w:lang w:eastAsia="zh-CN"/>
        </w:rPr>
        <w:t>each</w:t>
      </w:r>
      <w:r w:rsidRPr="00B45C35">
        <w:rPr>
          <w:rStyle w:val="AAAUNDERLINEKEYBOARD"/>
          <w:lang w:eastAsia="zh-CN"/>
        </w:rPr>
        <w:t xml:space="preserve"> election </w:t>
      </w:r>
      <w:r w:rsidRPr="00B45C35">
        <w:rPr>
          <w:rStyle w:val="Boxes"/>
          <w:highlight w:val="cyan"/>
          <w:lang w:eastAsia="zh-CN"/>
        </w:rPr>
        <w:t>cycle</w:t>
      </w:r>
      <w:r w:rsidRPr="00B45C35">
        <w:rPr>
          <w:sz w:val="16"/>
          <w:lang w:eastAsia="zh-CN"/>
        </w:rPr>
        <w:t xml:space="preserve"> as a friend (or a TV talker) proclaims his undergraduate knowledge of political patterns: “</w:t>
      </w:r>
      <w:r w:rsidRPr="00B45C35">
        <w:rPr>
          <w:rStyle w:val="AAAUNDERLINEKEYBOARD"/>
          <w:lang w:eastAsia="zh-CN"/>
        </w:rPr>
        <w:t xml:space="preserve">The </w:t>
      </w:r>
      <w:r w:rsidRPr="00B45C35">
        <w:rPr>
          <w:rStyle w:val="AAAUNDERLINEKEYBOARD"/>
          <w:highlight w:val="cyan"/>
          <w:lang w:eastAsia="zh-CN"/>
        </w:rPr>
        <w:t xml:space="preserve">president’s party </w:t>
      </w:r>
      <w:r w:rsidRPr="00B45C35">
        <w:rPr>
          <w:rStyle w:val="Boxes"/>
          <w:highlight w:val="cyan"/>
          <w:lang w:eastAsia="zh-CN"/>
        </w:rPr>
        <w:t>loses seats</w:t>
      </w:r>
      <w:r w:rsidRPr="00B45C35">
        <w:rPr>
          <w:rStyle w:val="AAAUNDERLINEKEYBOARD"/>
          <w:lang w:eastAsia="zh-CN"/>
        </w:rPr>
        <w:t xml:space="preserve"> in the </w:t>
      </w:r>
      <w:r w:rsidRPr="00381A6F">
        <w:rPr>
          <w:rStyle w:val="Emphasis"/>
        </w:rPr>
        <w:t>midterm</w:t>
      </w:r>
      <w:r w:rsidRPr="00B45C35">
        <w:rPr>
          <w:sz w:val="16"/>
          <w:lang w:eastAsia="zh-CN"/>
        </w:rPr>
        <w:t xml:space="preserve"> election</w:t>
      </w:r>
      <w:r w:rsidRPr="00381A6F">
        <w:rPr>
          <w:rStyle w:val="Emphasis"/>
        </w:rPr>
        <w:t>s</w:t>
      </w:r>
      <w:r w:rsidRPr="00B45C35">
        <w:rPr>
          <w:sz w:val="16"/>
          <w:lang w:eastAsia="zh-CN"/>
        </w:rPr>
        <w:t>.”</w:t>
      </w:r>
    </w:p>
    <w:p w14:paraId="61ECE36C" w14:textId="77777777" w:rsidR="00FC013E" w:rsidRPr="00B45C35" w:rsidRDefault="00FC013E" w:rsidP="00FC013E">
      <w:pPr>
        <w:rPr>
          <w:sz w:val="16"/>
          <w:lang w:eastAsia="zh-CN"/>
        </w:rPr>
      </w:pPr>
      <w:r w:rsidRPr="00B45C35">
        <w:rPr>
          <w:sz w:val="16"/>
          <w:lang w:eastAsia="zh-CN"/>
        </w:rPr>
        <w:t>It’s about as profound as the trailblazing financial advice “buy low, sell high,” or hearing your overweight, armchair-quarterback pal explaining “if the offense puts more points on the board, the Jets can win.”</w:t>
      </w:r>
    </w:p>
    <w:p w14:paraId="57DDA1CA" w14:textId="77777777" w:rsidR="00FC013E" w:rsidRPr="00B45C35" w:rsidRDefault="00FC013E" w:rsidP="00FC013E">
      <w:pPr>
        <w:rPr>
          <w:sz w:val="16"/>
          <w:lang w:eastAsia="zh-CN"/>
        </w:rPr>
      </w:pPr>
      <w:r w:rsidRPr="00B45C35">
        <w:rPr>
          <w:sz w:val="16"/>
          <w:lang w:eastAsia="zh-CN"/>
        </w:rPr>
        <w:t>Thanks, coach!</w:t>
      </w:r>
    </w:p>
    <w:p w14:paraId="6C94B060" w14:textId="77777777" w:rsidR="00FC013E" w:rsidRPr="00B45C35" w:rsidRDefault="00FC013E" w:rsidP="00FC013E">
      <w:pPr>
        <w:rPr>
          <w:sz w:val="16"/>
          <w:lang w:eastAsia="zh-CN"/>
        </w:rPr>
      </w:pPr>
      <w:r w:rsidRPr="00B45C35">
        <w:rPr>
          <w:sz w:val="16"/>
          <w:lang w:eastAsia="zh-CN"/>
        </w:rPr>
        <w:t>Unfortunately for both the GOP and Gang Green, these clichés almost always hold true.</w:t>
      </w:r>
    </w:p>
    <w:p w14:paraId="1F3F4598" w14:textId="77777777" w:rsidR="00FC013E" w:rsidRPr="00B45C35" w:rsidRDefault="00FC013E" w:rsidP="00FC013E">
      <w:pPr>
        <w:rPr>
          <w:sz w:val="16"/>
          <w:lang w:eastAsia="zh-CN"/>
        </w:rPr>
      </w:pPr>
      <w:r w:rsidRPr="00B45C35">
        <w:rPr>
          <w:sz w:val="16"/>
          <w:lang w:eastAsia="zh-CN"/>
        </w:rPr>
        <w:t>But while the Jets might struggle to score this Sunday, the Republican Party under President Donald Trump is charging downfield, routinely stretching past its first-down markers.</w:t>
      </w:r>
    </w:p>
    <w:p w14:paraId="595D8F4A" w14:textId="77777777" w:rsidR="00FC013E" w:rsidRPr="00DA26A0" w:rsidRDefault="00FC013E" w:rsidP="00FC013E">
      <w:pPr>
        <w:rPr>
          <w:sz w:val="16"/>
        </w:rPr>
      </w:pPr>
      <w:r w:rsidRPr="00DA26A0">
        <w:rPr>
          <w:sz w:val="16"/>
        </w:rPr>
        <w:t xml:space="preserve">And </w:t>
      </w:r>
      <w:r w:rsidRPr="00CE55E2">
        <w:rPr>
          <w:rStyle w:val="AAAUNDERLINEKEYBOARD"/>
        </w:rPr>
        <w:t xml:space="preserve">fresh </w:t>
      </w:r>
      <w:r w:rsidRPr="00EE27C9">
        <w:rPr>
          <w:rStyle w:val="Boxes"/>
          <w:highlight w:val="cyan"/>
        </w:rPr>
        <w:t>data</w:t>
      </w:r>
      <w:r w:rsidRPr="00DA26A0">
        <w:rPr>
          <w:sz w:val="16"/>
        </w:rPr>
        <w:t xml:space="preserve"> this month — </w:t>
      </w:r>
      <w:r w:rsidRPr="00381A6F">
        <w:rPr>
          <w:rStyle w:val="Emphasis"/>
        </w:rPr>
        <w:t>funding</w:t>
      </w:r>
      <w:r w:rsidRPr="00CE55E2">
        <w:rPr>
          <w:rStyle w:val="AAAUNDERLINEKEYBOARD"/>
        </w:rPr>
        <w:t xml:space="preserve"> totals</w:t>
      </w:r>
      <w:r w:rsidRPr="00DA26A0">
        <w:rPr>
          <w:sz w:val="16"/>
        </w:rPr>
        <w:t xml:space="preserve">, </w:t>
      </w:r>
      <w:r w:rsidRPr="00CE55E2">
        <w:rPr>
          <w:rStyle w:val="AAAUNDERLINEKEYBOARD"/>
        </w:rPr>
        <w:t xml:space="preserve">handicappers’ </w:t>
      </w:r>
      <w:r w:rsidRPr="00381A6F">
        <w:rPr>
          <w:rStyle w:val="Emphasis"/>
        </w:rPr>
        <w:t>forecasts</w:t>
      </w:r>
      <w:r w:rsidRPr="00CE55E2">
        <w:rPr>
          <w:rStyle w:val="AAAUNDERLINEKEYBOARD"/>
        </w:rPr>
        <w:t xml:space="preserve"> and more</w:t>
      </w:r>
      <w:r w:rsidRPr="00DA26A0">
        <w:rPr>
          <w:sz w:val="16"/>
        </w:rPr>
        <w:t xml:space="preserve"> — </w:t>
      </w:r>
      <w:r w:rsidRPr="00EE27C9">
        <w:rPr>
          <w:rStyle w:val="AAAUNDERLINEKEYBOARD"/>
          <w:highlight w:val="cyan"/>
        </w:rPr>
        <w:t xml:space="preserve">make the </w:t>
      </w:r>
      <w:r w:rsidRPr="00EE27C9">
        <w:rPr>
          <w:rStyle w:val="Boxes"/>
          <w:highlight w:val="cyan"/>
        </w:rPr>
        <w:t>GOP</w:t>
      </w:r>
      <w:r w:rsidRPr="00DA26A0">
        <w:rPr>
          <w:sz w:val="16"/>
        </w:rPr>
        <w:t xml:space="preserve"> seem </w:t>
      </w:r>
      <w:r w:rsidRPr="006972DE">
        <w:rPr>
          <w:rStyle w:val="AAAUNDERLINEKEYBOARD"/>
          <w:highlight w:val="cyan"/>
        </w:rPr>
        <w:t xml:space="preserve">better </w:t>
      </w:r>
      <w:r w:rsidRPr="006972DE">
        <w:rPr>
          <w:rStyle w:val="Boxes"/>
          <w:highlight w:val="cyan"/>
        </w:rPr>
        <w:t>positioned</w:t>
      </w:r>
      <w:r w:rsidRPr="00CE55E2">
        <w:rPr>
          <w:rStyle w:val="AAAUNDERLINEKEYBOARD"/>
        </w:rPr>
        <w:t xml:space="preserve"> for the</w:t>
      </w:r>
      <w:r w:rsidRPr="00DA26A0">
        <w:rPr>
          <w:sz w:val="16"/>
        </w:rPr>
        <w:t xml:space="preserve"> 2026 </w:t>
      </w:r>
      <w:r w:rsidRPr="00CE55E2">
        <w:rPr>
          <w:rStyle w:val="AAAUNDERLINEKEYBOARD"/>
        </w:rPr>
        <w:t xml:space="preserve">midterms </w:t>
      </w:r>
      <w:r w:rsidRPr="006972DE">
        <w:rPr>
          <w:rStyle w:val="AAAUNDERLINEKEYBOARD"/>
          <w:highlight w:val="cyan"/>
        </w:rPr>
        <w:t xml:space="preserve">than </w:t>
      </w:r>
      <w:r w:rsidRPr="006972DE">
        <w:rPr>
          <w:rStyle w:val="Boxes"/>
          <w:highlight w:val="cyan"/>
        </w:rPr>
        <w:t>any party</w:t>
      </w:r>
      <w:r w:rsidRPr="00DA26A0">
        <w:rPr>
          <w:sz w:val="16"/>
        </w:rPr>
        <w:t xml:space="preserve"> in the White House since George W. Bush in 2002.</w:t>
      </w:r>
    </w:p>
    <w:p w14:paraId="754EF720" w14:textId="77777777" w:rsidR="00FC013E" w:rsidRPr="00DA26A0" w:rsidRDefault="00FC013E" w:rsidP="00FC013E">
      <w:pPr>
        <w:rPr>
          <w:sz w:val="16"/>
        </w:rPr>
      </w:pPr>
      <w:r w:rsidRPr="00DA26A0">
        <w:rPr>
          <w:sz w:val="16"/>
        </w:rPr>
        <w:t xml:space="preserve">Apparently </w:t>
      </w:r>
      <w:r w:rsidRPr="00381A6F">
        <w:rPr>
          <w:rStyle w:val="Emphasis"/>
        </w:rPr>
        <w:t>Democrats</w:t>
      </w:r>
      <w:r w:rsidRPr="00DA26A0">
        <w:rPr>
          <w:sz w:val="16"/>
        </w:rPr>
        <w:t xml:space="preserve"> across the country </w:t>
      </w:r>
      <w:r w:rsidRPr="00CE55E2">
        <w:rPr>
          <w:rStyle w:val="AAAUNDERLINEKEYBOARD"/>
        </w:rPr>
        <w:t xml:space="preserve">already see the writing on the </w:t>
      </w:r>
      <w:r w:rsidRPr="00381A6F">
        <w:rPr>
          <w:rStyle w:val="Emphasis"/>
        </w:rPr>
        <w:t>wall</w:t>
      </w:r>
      <w:r w:rsidRPr="00DA26A0">
        <w:rPr>
          <w:sz w:val="16"/>
        </w:rPr>
        <w:t>: They’re more eager to perform the political equivalent of taking their ball and going home than to actually play the game.</w:t>
      </w:r>
    </w:p>
    <w:p w14:paraId="716B8061" w14:textId="77777777" w:rsidR="00FC013E" w:rsidRPr="00B45C35" w:rsidRDefault="00FC013E" w:rsidP="00FC013E">
      <w:pPr>
        <w:rPr>
          <w:sz w:val="16"/>
          <w:lang w:eastAsia="zh-CN"/>
        </w:rPr>
      </w:pPr>
      <w:r w:rsidRPr="00B45C35">
        <w:rPr>
          <w:sz w:val="16"/>
          <w:lang w:eastAsia="zh-CN"/>
        </w:rPr>
        <w:t>Texas Republicans’ redistricting efforts got all the blame from legacy media, but it wasn’t the Lone Star State that set the example in the national tit-for-tat gerrymandering fight, nor even California’s Gavin Newsom or Illinois’ JD Pritzker, but New York’s own Gov. Kathy Hochul.</w:t>
      </w:r>
    </w:p>
    <w:p w14:paraId="44290FE2" w14:textId="77777777" w:rsidR="00FC013E" w:rsidRPr="00B45C35" w:rsidRDefault="00FC013E" w:rsidP="00FC013E">
      <w:pPr>
        <w:rPr>
          <w:sz w:val="16"/>
          <w:lang w:eastAsia="zh-CN"/>
        </w:rPr>
      </w:pPr>
      <w:r w:rsidRPr="00B45C35">
        <w:rPr>
          <w:sz w:val="16"/>
          <w:lang w:eastAsia="zh-CN"/>
        </w:rPr>
        <w:t>In 2022, Hochul’s own party’s appointees on the Court of Appeals squashed her efforts at reimagining New York’s district maps as an unconstitutional splatter of Picasso-shaped contours.</w:t>
      </w:r>
    </w:p>
    <w:p w14:paraId="76533AAC" w14:textId="77777777" w:rsidR="00FC013E" w:rsidRPr="00B45C35" w:rsidRDefault="00FC013E" w:rsidP="00FC013E">
      <w:pPr>
        <w:rPr>
          <w:sz w:val="16"/>
          <w:lang w:eastAsia="zh-CN"/>
        </w:rPr>
      </w:pPr>
      <w:r w:rsidRPr="00B45C35">
        <w:rPr>
          <w:sz w:val="16"/>
          <w:lang w:eastAsia="zh-CN"/>
        </w:rPr>
        <w:t>Their push to rearrange the deck chairs should come as no surprise.</w:t>
      </w:r>
    </w:p>
    <w:p w14:paraId="71FED610" w14:textId="77777777" w:rsidR="00FC013E" w:rsidRPr="00B45C35" w:rsidRDefault="00FC013E" w:rsidP="00FC013E">
      <w:pPr>
        <w:rPr>
          <w:sz w:val="16"/>
          <w:lang w:eastAsia="zh-CN"/>
        </w:rPr>
      </w:pPr>
      <w:r w:rsidRPr="00B45C35">
        <w:rPr>
          <w:rStyle w:val="AAAUNDERLINEKEYBOARD"/>
          <w:lang w:eastAsia="zh-CN"/>
        </w:rPr>
        <w:t>Democrats</w:t>
      </w:r>
      <w:r w:rsidRPr="00B45C35">
        <w:rPr>
          <w:sz w:val="16"/>
          <w:lang w:eastAsia="zh-CN"/>
        </w:rPr>
        <w:t xml:space="preserve"> are rudderless, </w:t>
      </w:r>
      <w:r w:rsidRPr="00381A6F">
        <w:rPr>
          <w:rStyle w:val="Emphasis"/>
        </w:rPr>
        <w:t>routinely</w:t>
      </w:r>
      <w:r w:rsidRPr="00B45C35">
        <w:rPr>
          <w:rStyle w:val="AAAUNDERLINEKEYBOARD"/>
          <w:lang w:eastAsia="zh-CN"/>
        </w:rPr>
        <w:t xml:space="preserve"> falling into the trap of </w:t>
      </w:r>
      <w:r w:rsidRPr="00381A6F">
        <w:rPr>
          <w:rStyle w:val="Emphasis"/>
        </w:rPr>
        <w:t>standing up</w:t>
      </w:r>
      <w:r w:rsidRPr="00B45C35">
        <w:rPr>
          <w:rStyle w:val="AAAUNDERLINEKEYBOARD"/>
          <w:lang w:eastAsia="zh-CN"/>
        </w:rPr>
        <w:t xml:space="preserve"> to Trump</w:t>
      </w:r>
      <w:r w:rsidRPr="00B45C35">
        <w:rPr>
          <w:sz w:val="16"/>
          <w:lang w:eastAsia="zh-CN"/>
        </w:rPr>
        <w:t xml:space="preserve"> by defending fan favorites like carjackers in Washington, DC, antisemitic protesters at Columbia and a howling illegal immigrant accused of human trafficking.</w:t>
      </w:r>
    </w:p>
    <w:p w14:paraId="58670E22" w14:textId="77777777" w:rsidR="00FC013E" w:rsidRPr="00B45C35" w:rsidRDefault="00FC013E" w:rsidP="00FC013E">
      <w:pPr>
        <w:rPr>
          <w:sz w:val="16"/>
          <w:lang w:eastAsia="zh-CN"/>
        </w:rPr>
      </w:pPr>
      <w:r w:rsidRPr="00B45C35">
        <w:rPr>
          <w:sz w:val="16"/>
          <w:lang w:eastAsia="zh-CN"/>
        </w:rPr>
        <w:t xml:space="preserve">Now they’re </w:t>
      </w:r>
      <w:r w:rsidRPr="00B45C35">
        <w:rPr>
          <w:rStyle w:val="AAAUNDERLINEKEYBOARD"/>
          <w:lang w:eastAsia="zh-CN"/>
        </w:rPr>
        <w:t>paying the price</w:t>
      </w:r>
      <w:r w:rsidRPr="00B45C35">
        <w:rPr>
          <w:sz w:val="16"/>
          <w:lang w:eastAsia="zh-CN"/>
        </w:rPr>
        <w:t xml:space="preserve">, embattled </w:t>
      </w:r>
      <w:r w:rsidRPr="00B45C35">
        <w:rPr>
          <w:rStyle w:val="AAAUNDERLINEKEYBOARD"/>
          <w:lang w:eastAsia="zh-CN"/>
        </w:rPr>
        <w:t>on</w:t>
      </w:r>
      <w:r w:rsidRPr="00B45C35">
        <w:rPr>
          <w:sz w:val="16"/>
          <w:lang w:eastAsia="zh-CN"/>
        </w:rPr>
        <w:t xml:space="preserve"> two fronts: </w:t>
      </w:r>
      <w:r w:rsidRPr="00381A6F">
        <w:rPr>
          <w:rStyle w:val="Emphasis"/>
        </w:rPr>
        <w:t>voter</w:t>
      </w:r>
      <w:r w:rsidRPr="00B45C35">
        <w:rPr>
          <w:rStyle w:val="AAAUNDERLINEKEYBOARD"/>
          <w:lang w:eastAsia="zh-CN"/>
        </w:rPr>
        <w:t xml:space="preserve"> registration and political </w:t>
      </w:r>
      <w:r w:rsidRPr="00381A6F">
        <w:rPr>
          <w:rStyle w:val="Emphasis"/>
        </w:rPr>
        <w:t>donations</w:t>
      </w:r>
      <w:r w:rsidRPr="00B45C35">
        <w:rPr>
          <w:sz w:val="16"/>
          <w:lang w:eastAsia="zh-CN"/>
        </w:rPr>
        <w:t>.</w:t>
      </w:r>
    </w:p>
    <w:p w14:paraId="049624F8" w14:textId="77777777" w:rsidR="00FC013E" w:rsidRPr="00B45C35" w:rsidRDefault="00FC013E" w:rsidP="00FC013E">
      <w:pPr>
        <w:rPr>
          <w:sz w:val="16"/>
          <w:lang w:eastAsia="zh-CN"/>
        </w:rPr>
      </w:pPr>
      <w:r w:rsidRPr="00B45C35">
        <w:rPr>
          <w:sz w:val="16"/>
          <w:lang w:eastAsia="zh-CN"/>
        </w:rPr>
        <w:t xml:space="preserve">Both indicate the </w:t>
      </w:r>
      <w:r w:rsidRPr="00381A6F">
        <w:rPr>
          <w:rStyle w:val="Emphasis"/>
        </w:rPr>
        <w:t>2026</w:t>
      </w:r>
      <w:r w:rsidRPr="00B45C35">
        <w:rPr>
          <w:rStyle w:val="AAAUNDERLINEKEYBOARD"/>
          <w:lang w:eastAsia="zh-CN"/>
        </w:rPr>
        <w:t xml:space="preserve"> midterms won’t be like 2018’s</w:t>
      </w:r>
      <w:r w:rsidRPr="00B45C35">
        <w:rPr>
          <w:sz w:val="16"/>
          <w:lang w:eastAsia="zh-CN"/>
        </w:rPr>
        <w:t>, when Nancy Pelosi flipped 41 seats to take back the House.</w:t>
      </w:r>
    </w:p>
    <w:p w14:paraId="0F14DFD1" w14:textId="77777777" w:rsidR="00FC013E" w:rsidRPr="00B45C35" w:rsidRDefault="00FC013E" w:rsidP="00FC013E">
      <w:pPr>
        <w:rPr>
          <w:sz w:val="16"/>
          <w:lang w:eastAsia="zh-CN"/>
        </w:rPr>
      </w:pPr>
      <w:r w:rsidRPr="00B45C35">
        <w:rPr>
          <w:sz w:val="16"/>
          <w:lang w:eastAsia="zh-CN"/>
        </w:rPr>
        <w:t xml:space="preserve">Last week we learned that Joe </w:t>
      </w:r>
      <w:r w:rsidRPr="00B45C35">
        <w:rPr>
          <w:rStyle w:val="AAAUNDERLINEKEYBOARD"/>
          <w:highlight w:val="cyan"/>
          <w:lang w:eastAsia="zh-CN"/>
        </w:rPr>
        <w:t xml:space="preserve">Biden’s </w:t>
      </w:r>
      <w:r w:rsidRPr="00B45C35">
        <w:rPr>
          <w:rStyle w:val="Boxes"/>
          <w:highlight w:val="cyan"/>
          <w:lang w:eastAsia="zh-CN"/>
        </w:rPr>
        <w:t>presidency</w:t>
      </w:r>
      <w:r w:rsidRPr="00B45C35">
        <w:rPr>
          <w:rStyle w:val="AAAUNDERLINEKEYBOARD"/>
          <w:highlight w:val="cyan"/>
          <w:lang w:eastAsia="zh-CN"/>
        </w:rPr>
        <w:t xml:space="preserve"> saw</w:t>
      </w:r>
      <w:r w:rsidRPr="00B45C35">
        <w:rPr>
          <w:rStyle w:val="AAAUNDERLINEKEYBOARD"/>
          <w:lang w:eastAsia="zh-CN"/>
        </w:rPr>
        <w:t xml:space="preserve"> the largest</w:t>
      </w:r>
      <w:r w:rsidRPr="00B45C35">
        <w:rPr>
          <w:sz w:val="16"/>
          <w:lang w:eastAsia="zh-CN"/>
        </w:rPr>
        <w:t xml:space="preserve">-ever </w:t>
      </w:r>
      <w:r w:rsidRPr="00B45C35">
        <w:rPr>
          <w:rStyle w:val="AAAUNDERLINEKEYBOARD"/>
          <w:lang w:eastAsia="zh-CN"/>
        </w:rPr>
        <w:t xml:space="preserve">mass </w:t>
      </w:r>
      <w:r w:rsidRPr="00B45C35">
        <w:rPr>
          <w:rStyle w:val="Boxes"/>
          <w:highlight w:val="cyan"/>
          <w:lang w:eastAsia="zh-CN"/>
        </w:rPr>
        <w:t>Democratic exodus</w:t>
      </w:r>
      <w:r w:rsidRPr="00B45C35">
        <w:rPr>
          <w:sz w:val="16"/>
          <w:lang w:eastAsia="zh-CN"/>
        </w:rPr>
        <w:t xml:space="preserve">: 2.1 million voters fled its ranks over four years as Biden’s </w:t>
      </w:r>
      <w:r w:rsidRPr="00B45C35">
        <w:rPr>
          <w:rStyle w:val="AAAUNDERLINEKEYBOARD"/>
          <w:lang w:eastAsia="zh-CN"/>
        </w:rPr>
        <w:t xml:space="preserve">missteps on </w:t>
      </w:r>
      <w:r w:rsidRPr="00B45C35">
        <w:rPr>
          <w:rStyle w:val="AAAUNDERLINEKEYBOARD"/>
          <w:highlight w:val="cyan"/>
          <w:lang w:eastAsia="zh-CN"/>
        </w:rPr>
        <w:t xml:space="preserve">inflation and </w:t>
      </w:r>
      <w:r w:rsidRPr="00B45C35">
        <w:rPr>
          <w:rStyle w:val="Boxes"/>
          <w:highlight w:val="cyan"/>
          <w:lang w:eastAsia="zh-CN"/>
        </w:rPr>
        <w:t>immigration</w:t>
      </w:r>
      <w:r w:rsidRPr="00B45C35">
        <w:rPr>
          <w:sz w:val="16"/>
          <w:lang w:eastAsia="zh-CN"/>
        </w:rPr>
        <w:t xml:space="preserve"> were </w:t>
      </w:r>
      <w:r w:rsidRPr="00B45C35">
        <w:rPr>
          <w:rStyle w:val="AAAUNDERLINEKEYBOARD"/>
          <w:lang w:eastAsia="zh-CN"/>
        </w:rPr>
        <w:t>matched</w:t>
      </w:r>
      <w:r w:rsidRPr="00B45C35">
        <w:rPr>
          <w:sz w:val="16"/>
          <w:lang w:eastAsia="zh-CN"/>
        </w:rPr>
        <w:t xml:space="preserve"> only </w:t>
      </w:r>
      <w:r w:rsidRPr="00B45C35">
        <w:rPr>
          <w:rStyle w:val="AAAUNDERLINEKEYBOARD"/>
          <w:lang w:eastAsia="zh-CN"/>
        </w:rPr>
        <w:t>by</w:t>
      </w:r>
      <w:r w:rsidRPr="00B45C35">
        <w:rPr>
          <w:sz w:val="16"/>
          <w:lang w:eastAsia="zh-CN"/>
        </w:rPr>
        <w:t xml:space="preserve"> his </w:t>
      </w:r>
      <w:r w:rsidRPr="00B45C35">
        <w:rPr>
          <w:rStyle w:val="AAAUNDERLINEKEYBOARD"/>
          <w:lang w:eastAsia="zh-CN"/>
        </w:rPr>
        <w:t xml:space="preserve">stumblings on </w:t>
      </w:r>
      <w:r w:rsidRPr="00381A6F">
        <w:rPr>
          <w:rStyle w:val="Emphasis"/>
        </w:rPr>
        <w:t>staircases</w:t>
      </w:r>
      <w:r w:rsidRPr="00B45C35">
        <w:rPr>
          <w:sz w:val="16"/>
          <w:lang w:eastAsia="zh-CN"/>
        </w:rPr>
        <w:t>.</w:t>
      </w:r>
    </w:p>
    <w:p w14:paraId="2EDAFE5D" w14:textId="77777777" w:rsidR="00FC013E" w:rsidRPr="00B45C35" w:rsidRDefault="00FC013E" w:rsidP="00FC013E">
      <w:pPr>
        <w:rPr>
          <w:sz w:val="16"/>
          <w:lang w:eastAsia="zh-CN"/>
        </w:rPr>
      </w:pPr>
      <w:r w:rsidRPr="00B45C35">
        <w:rPr>
          <w:sz w:val="16"/>
          <w:lang w:eastAsia="zh-CN"/>
        </w:rPr>
        <w:t xml:space="preserve">At the same time, the </w:t>
      </w:r>
      <w:r w:rsidRPr="00B45C35">
        <w:rPr>
          <w:rStyle w:val="AAAUNDERLINEKEYBOARD"/>
          <w:highlight w:val="cyan"/>
          <w:lang w:eastAsia="zh-CN"/>
        </w:rPr>
        <w:t xml:space="preserve">GOP gained </w:t>
      </w:r>
      <w:r w:rsidRPr="00B45C35">
        <w:rPr>
          <w:rStyle w:val="Boxes"/>
          <w:highlight w:val="cyan"/>
          <w:lang w:eastAsia="zh-CN"/>
        </w:rPr>
        <w:t>2.4 million</w:t>
      </w:r>
      <w:r w:rsidRPr="00B45C35">
        <w:rPr>
          <w:rStyle w:val="AAAUNDERLINEKEYBOARD"/>
          <w:highlight w:val="cyan"/>
          <w:lang w:eastAsia="zh-CN"/>
        </w:rPr>
        <w:t xml:space="preserve"> votes</w:t>
      </w:r>
      <w:r w:rsidRPr="00B45C35">
        <w:rPr>
          <w:sz w:val="16"/>
          <w:lang w:eastAsia="zh-CN"/>
        </w:rPr>
        <w:t>.</w:t>
      </w:r>
    </w:p>
    <w:p w14:paraId="225CFA6C" w14:textId="77777777" w:rsidR="00FC013E" w:rsidRPr="00B45C35" w:rsidRDefault="00FC013E" w:rsidP="00FC013E">
      <w:pPr>
        <w:rPr>
          <w:sz w:val="16"/>
          <w:lang w:eastAsia="zh-CN"/>
        </w:rPr>
      </w:pPr>
      <w:r w:rsidRPr="00B45C35">
        <w:rPr>
          <w:sz w:val="16"/>
          <w:lang w:eastAsia="zh-CN"/>
        </w:rPr>
        <w:t xml:space="preserve">But the </w:t>
      </w:r>
      <w:r w:rsidRPr="00B45C35">
        <w:rPr>
          <w:rStyle w:val="AAAUNDERLINEKEYBOARD"/>
          <w:lang w:eastAsia="zh-CN"/>
        </w:rPr>
        <w:t xml:space="preserve">greater cause of </w:t>
      </w:r>
      <w:r w:rsidRPr="00381A6F">
        <w:rPr>
          <w:rStyle w:val="Emphasis"/>
        </w:rPr>
        <w:t>fear</w:t>
      </w:r>
      <w:r w:rsidRPr="00B45C35">
        <w:rPr>
          <w:rStyle w:val="AAAUNDERLINEKEYBOARD"/>
          <w:lang w:eastAsia="zh-CN"/>
        </w:rPr>
        <w:t xml:space="preserve"> in Democratic hearts is</w:t>
      </w:r>
      <w:r w:rsidRPr="00B45C35">
        <w:rPr>
          <w:sz w:val="16"/>
          <w:lang w:eastAsia="zh-CN"/>
        </w:rPr>
        <w:t xml:space="preserve"> becoming more </w:t>
      </w:r>
      <w:r w:rsidRPr="00381A6F">
        <w:rPr>
          <w:rStyle w:val="Emphasis"/>
        </w:rPr>
        <w:t>evident</w:t>
      </w:r>
      <w:r w:rsidRPr="00B45C35">
        <w:rPr>
          <w:rStyle w:val="AAAUNDERLINEKEYBOARD"/>
          <w:lang w:eastAsia="zh-CN"/>
        </w:rPr>
        <w:t xml:space="preserve"> with</w:t>
      </w:r>
      <w:r w:rsidRPr="00B45C35">
        <w:rPr>
          <w:sz w:val="16"/>
          <w:lang w:eastAsia="zh-CN"/>
        </w:rPr>
        <w:t xml:space="preserve"> every </w:t>
      </w:r>
      <w:r w:rsidRPr="00B45C35">
        <w:rPr>
          <w:rStyle w:val="Boxes"/>
          <w:highlight w:val="cyan"/>
          <w:lang w:eastAsia="zh-CN"/>
        </w:rPr>
        <w:t>campaign-finance</w:t>
      </w:r>
      <w:r w:rsidRPr="00B45C35">
        <w:rPr>
          <w:sz w:val="16"/>
          <w:lang w:eastAsia="zh-CN"/>
        </w:rPr>
        <w:t xml:space="preserve"> filing: The </w:t>
      </w:r>
      <w:r w:rsidRPr="00B45C35">
        <w:rPr>
          <w:rStyle w:val="AAAUNDERLINEKEYBOARD"/>
          <w:highlight w:val="cyan"/>
          <w:lang w:eastAsia="zh-CN"/>
        </w:rPr>
        <w:t>GOP’s</w:t>
      </w:r>
      <w:r w:rsidRPr="00B45C35">
        <w:rPr>
          <w:rStyle w:val="AAAUNDERLINEKEYBOARD"/>
          <w:lang w:eastAsia="zh-CN"/>
        </w:rPr>
        <w:t xml:space="preserve"> </w:t>
      </w:r>
      <w:r w:rsidRPr="00381A6F">
        <w:rPr>
          <w:rStyle w:val="Emphasis"/>
        </w:rPr>
        <w:t>outside</w:t>
      </w:r>
      <w:r w:rsidRPr="00B45C35">
        <w:rPr>
          <w:rStyle w:val="AAAUNDERLINEKEYBOARD"/>
          <w:lang w:eastAsia="zh-CN"/>
        </w:rPr>
        <w:t xml:space="preserve"> </w:t>
      </w:r>
      <w:r w:rsidRPr="00B45C35">
        <w:rPr>
          <w:rStyle w:val="AAAUNDERLINEKEYBOARD"/>
          <w:highlight w:val="cyan"/>
          <w:lang w:eastAsia="zh-CN"/>
        </w:rPr>
        <w:t>fundraising</w:t>
      </w:r>
      <w:r w:rsidRPr="00B45C35">
        <w:rPr>
          <w:rStyle w:val="AAAUNDERLINEKEYBOARD"/>
          <w:lang w:eastAsia="zh-CN"/>
        </w:rPr>
        <w:t xml:space="preserve"> arms are </w:t>
      </w:r>
      <w:r w:rsidRPr="00B45C35">
        <w:rPr>
          <w:rStyle w:val="Boxes"/>
          <w:highlight w:val="cyan"/>
          <w:lang w:eastAsia="zh-CN"/>
        </w:rPr>
        <w:t>moving</w:t>
      </w:r>
      <w:r w:rsidRPr="00B45C35">
        <w:rPr>
          <w:sz w:val="16"/>
          <w:lang w:eastAsia="zh-CN"/>
        </w:rPr>
        <w:t xml:space="preserve"> and shaking, </w:t>
      </w:r>
      <w:r w:rsidRPr="00B45C35">
        <w:rPr>
          <w:rStyle w:val="AAAUNDERLINEKEYBOARD"/>
          <w:lang w:eastAsia="zh-CN"/>
        </w:rPr>
        <w:t xml:space="preserve">while the </w:t>
      </w:r>
      <w:r w:rsidRPr="00B45C35">
        <w:rPr>
          <w:rStyle w:val="AAAUNDERLINEKEYBOARD"/>
          <w:highlight w:val="cyan"/>
          <w:lang w:eastAsia="zh-CN"/>
        </w:rPr>
        <w:t>Dems’</w:t>
      </w:r>
      <w:r w:rsidRPr="00B45C35">
        <w:rPr>
          <w:rStyle w:val="AAAUNDERLINEKEYBOARD"/>
          <w:lang w:eastAsia="zh-CN"/>
        </w:rPr>
        <w:t xml:space="preserve"> are </w:t>
      </w:r>
      <w:r w:rsidRPr="00B45C35">
        <w:rPr>
          <w:rStyle w:val="AAAUNDERLINEKEYBOARD"/>
          <w:highlight w:val="cyan"/>
          <w:lang w:eastAsia="zh-CN"/>
        </w:rPr>
        <w:t>struggling</w:t>
      </w:r>
      <w:r w:rsidRPr="00B45C35">
        <w:rPr>
          <w:sz w:val="16"/>
          <w:lang w:eastAsia="zh-CN"/>
        </w:rPr>
        <w:t xml:space="preserve"> to find a spark.</w:t>
      </w:r>
    </w:p>
    <w:p w14:paraId="63FFC365" w14:textId="77777777" w:rsidR="00FC013E" w:rsidRPr="00B45C35" w:rsidRDefault="00FC013E" w:rsidP="00FC013E">
      <w:pPr>
        <w:rPr>
          <w:sz w:val="16"/>
          <w:lang w:eastAsia="zh-CN"/>
        </w:rPr>
      </w:pPr>
      <w:r w:rsidRPr="00B45C35">
        <w:rPr>
          <w:sz w:val="16"/>
          <w:lang w:eastAsia="zh-CN"/>
        </w:rPr>
        <w:t>The Senate Leadership Fund and its affiliate One Nation recently released its first set of filings under the stewardship of Majority Leader John Thune.</w:t>
      </w:r>
    </w:p>
    <w:p w14:paraId="65F7E270" w14:textId="77777777" w:rsidR="00FC013E" w:rsidRPr="00B45C35" w:rsidRDefault="00FC013E" w:rsidP="00FC013E">
      <w:pPr>
        <w:rPr>
          <w:sz w:val="16"/>
          <w:lang w:eastAsia="zh-CN"/>
        </w:rPr>
      </w:pPr>
      <w:r w:rsidRPr="00B45C35">
        <w:rPr>
          <w:sz w:val="16"/>
          <w:lang w:eastAsia="zh-CN"/>
        </w:rPr>
        <w:t>Together, the two raised a whopping $85 million — double their previous record for the first half of an off-election year.</w:t>
      </w:r>
    </w:p>
    <w:p w14:paraId="71B6E057" w14:textId="77777777" w:rsidR="00FC013E" w:rsidRPr="00B45C35" w:rsidRDefault="00FC013E" w:rsidP="00FC013E">
      <w:pPr>
        <w:rPr>
          <w:sz w:val="16"/>
          <w:lang w:eastAsia="zh-CN"/>
        </w:rPr>
      </w:pPr>
      <w:r w:rsidRPr="00B45C35">
        <w:rPr>
          <w:sz w:val="16"/>
          <w:lang w:eastAsia="zh-CN"/>
        </w:rPr>
        <w:t>And while the Senate Leadership Fund is already spending heavily in five battleground states, its $29 million cash on hand is three times more than it reported at the same point in 2023, and five times what it had in 2021.</w:t>
      </w:r>
    </w:p>
    <w:p w14:paraId="0FC95AE6" w14:textId="77777777" w:rsidR="00FC013E" w:rsidRPr="00B45C35" w:rsidRDefault="00FC013E" w:rsidP="00FC013E">
      <w:pPr>
        <w:rPr>
          <w:sz w:val="16"/>
          <w:lang w:eastAsia="zh-CN"/>
        </w:rPr>
      </w:pPr>
      <w:r w:rsidRPr="00B45C35">
        <w:rPr>
          <w:sz w:val="16"/>
          <w:lang w:eastAsia="zh-CN"/>
        </w:rPr>
        <w:t xml:space="preserve">On the </w:t>
      </w:r>
      <w:r w:rsidRPr="00381A6F">
        <w:rPr>
          <w:rStyle w:val="Emphasis"/>
        </w:rPr>
        <w:t>House</w:t>
      </w:r>
      <w:r w:rsidRPr="00B45C35">
        <w:rPr>
          <w:rStyle w:val="AAAUNDERLINEKEYBOARD"/>
          <w:lang w:eastAsia="zh-CN"/>
        </w:rPr>
        <w:t xml:space="preserve"> side</w:t>
      </w:r>
      <w:r w:rsidRPr="00B45C35">
        <w:rPr>
          <w:sz w:val="16"/>
          <w:lang w:eastAsia="zh-CN"/>
        </w:rPr>
        <w:t xml:space="preserve">, it’s </w:t>
      </w:r>
      <w:r w:rsidRPr="00B45C35">
        <w:rPr>
          <w:rStyle w:val="AAAUNDERLINEKEYBOARD"/>
          <w:lang w:eastAsia="zh-CN"/>
        </w:rPr>
        <w:t>a similar story</w:t>
      </w:r>
      <w:r w:rsidRPr="00B45C35">
        <w:rPr>
          <w:sz w:val="16"/>
          <w:lang w:eastAsia="zh-CN"/>
        </w:rPr>
        <w:t xml:space="preserve">. The </w:t>
      </w:r>
      <w:r w:rsidRPr="00381A6F">
        <w:rPr>
          <w:rStyle w:val="Emphasis"/>
        </w:rPr>
        <w:t>C</w:t>
      </w:r>
      <w:r w:rsidRPr="00B45C35">
        <w:rPr>
          <w:rStyle w:val="AAAUNDERLINEKEYBOARD"/>
          <w:lang w:eastAsia="zh-CN"/>
        </w:rPr>
        <w:t xml:space="preserve">ongressional </w:t>
      </w:r>
      <w:r w:rsidRPr="00381A6F">
        <w:rPr>
          <w:rStyle w:val="Emphasis"/>
        </w:rPr>
        <w:t>L</w:t>
      </w:r>
      <w:r w:rsidRPr="00B45C35">
        <w:rPr>
          <w:rStyle w:val="AAAUNDERLINEKEYBOARD"/>
          <w:lang w:eastAsia="zh-CN"/>
        </w:rPr>
        <w:t xml:space="preserve">eadership </w:t>
      </w:r>
      <w:r w:rsidRPr="00381A6F">
        <w:rPr>
          <w:rStyle w:val="Emphasis"/>
        </w:rPr>
        <w:t>F</w:t>
      </w:r>
      <w:r w:rsidRPr="00B45C35">
        <w:rPr>
          <w:rStyle w:val="AAAUNDERLINEKEYBOARD"/>
          <w:lang w:eastAsia="zh-CN"/>
        </w:rPr>
        <w:t>und and</w:t>
      </w:r>
      <w:r w:rsidRPr="00B45C35">
        <w:rPr>
          <w:sz w:val="16"/>
          <w:lang w:eastAsia="zh-CN"/>
        </w:rPr>
        <w:t xml:space="preserve"> its affiliated </w:t>
      </w:r>
      <w:r w:rsidRPr="00381A6F">
        <w:rPr>
          <w:rStyle w:val="Emphasis"/>
        </w:rPr>
        <w:t>A</w:t>
      </w:r>
      <w:r w:rsidRPr="00B45C35">
        <w:rPr>
          <w:rStyle w:val="AAAUNDERLINEKEYBOARD"/>
          <w:lang w:eastAsia="zh-CN"/>
        </w:rPr>
        <w:t xml:space="preserve">merican </w:t>
      </w:r>
      <w:r w:rsidRPr="00381A6F">
        <w:rPr>
          <w:rStyle w:val="Emphasis"/>
        </w:rPr>
        <w:t>A</w:t>
      </w:r>
      <w:r w:rsidRPr="00B45C35">
        <w:rPr>
          <w:rStyle w:val="AAAUNDERLINEKEYBOARD"/>
          <w:lang w:eastAsia="zh-CN"/>
        </w:rPr>
        <w:t xml:space="preserve">ction </w:t>
      </w:r>
      <w:r w:rsidRPr="00381A6F">
        <w:rPr>
          <w:rStyle w:val="Emphasis"/>
        </w:rPr>
        <w:t>N</w:t>
      </w:r>
      <w:r w:rsidRPr="00B45C35">
        <w:rPr>
          <w:rStyle w:val="AAAUNDERLINEKEYBOARD"/>
          <w:lang w:eastAsia="zh-CN"/>
        </w:rPr>
        <w:t>etwork</w:t>
      </w:r>
      <w:r w:rsidRPr="00B45C35">
        <w:rPr>
          <w:sz w:val="16"/>
          <w:lang w:eastAsia="zh-CN"/>
        </w:rPr>
        <w:t xml:space="preserve"> have </w:t>
      </w:r>
      <w:r w:rsidRPr="00B45C35">
        <w:rPr>
          <w:rStyle w:val="AAAUNDERLINEKEYBOARD"/>
          <w:lang w:eastAsia="zh-CN"/>
        </w:rPr>
        <w:t>raised</w:t>
      </w:r>
      <w:r w:rsidRPr="00B45C35">
        <w:rPr>
          <w:sz w:val="16"/>
          <w:lang w:eastAsia="zh-CN"/>
        </w:rPr>
        <w:t xml:space="preserve"> a combined </w:t>
      </w:r>
      <w:r w:rsidRPr="00381A6F">
        <w:rPr>
          <w:rStyle w:val="Emphasis"/>
        </w:rPr>
        <w:t>$60 million</w:t>
      </w:r>
      <w:r w:rsidRPr="00B45C35">
        <w:rPr>
          <w:sz w:val="16"/>
          <w:lang w:eastAsia="zh-CN"/>
        </w:rPr>
        <w:t xml:space="preserve"> during the first half of 2025 — </w:t>
      </w:r>
      <w:r w:rsidRPr="00B45C35">
        <w:rPr>
          <w:rStyle w:val="AAAUNDERLINEKEYBOARD"/>
          <w:lang w:eastAsia="zh-CN"/>
        </w:rPr>
        <w:t>a record high</w:t>
      </w:r>
      <w:r w:rsidRPr="00B45C35">
        <w:rPr>
          <w:sz w:val="16"/>
          <w:lang w:eastAsia="zh-CN"/>
        </w:rPr>
        <w:t>, and nearly double the $35 million they brought in during the first half of 2023.</w:t>
      </w:r>
    </w:p>
    <w:p w14:paraId="3AB0F59C" w14:textId="77777777" w:rsidR="00FC013E" w:rsidRPr="00B45C35" w:rsidRDefault="00FC013E" w:rsidP="00FC013E">
      <w:pPr>
        <w:rPr>
          <w:sz w:val="16"/>
          <w:lang w:eastAsia="zh-CN"/>
        </w:rPr>
      </w:pPr>
      <w:r w:rsidRPr="00B45C35">
        <w:rPr>
          <w:sz w:val="16"/>
          <w:lang w:eastAsia="zh-CN"/>
        </w:rPr>
        <w:t xml:space="preserve">And the </w:t>
      </w:r>
      <w:r w:rsidRPr="00B45C35">
        <w:rPr>
          <w:rStyle w:val="AAAUNDERLINEKEYBOARD"/>
          <w:highlight w:val="cyan"/>
          <w:lang w:eastAsia="zh-CN"/>
        </w:rPr>
        <w:t>House Republican</w:t>
      </w:r>
      <w:r w:rsidRPr="00B45C35">
        <w:rPr>
          <w:sz w:val="16"/>
          <w:lang w:eastAsia="zh-CN"/>
        </w:rPr>
        <w:t xml:space="preserve">-aligned </w:t>
      </w:r>
      <w:r w:rsidRPr="00B45C35">
        <w:rPr>
          <w:rStyle w:val="AAAUNDERLINEKEYBOARD"/>
          <w:highlight w:val="cyan"/>
          <w:lang w:eastAsia="zh-CN"/>
        </w:rPr>
        <w:t>groups</w:t>
      </w:r>
      <w:r w:rsidRPr="00B45C35">
        <w:rPr>
          <w:sz w:val="16"/>
          <w:lang w:eastAsia="zh-CN"/>
        </w:rPr>
        <w:t xml:space="preserve"> have </w:t>
      </w:r>
      <w:r w:rsidRPr="00B45C35">
        <w:rPr>
          <w:rStyle w:val="AAAUNDERLINEKEYBOARD"/>
          <w:highlight w:val="cyan"/>
          <w:lang w:eastAsia="zh-CN"/>
        </w:rPr>
        <w:t xml:space="preserve">far </w:t>
      </w:r>
      <w:r w:rsidRPr="00B45C35">
        <w:rPr>
          <w:rStyle w:val="Boxes"/>
          <w:highlight w:val="cyan"/>
          <w:lang w:eastAsia="zh-CN"/>
        </w:rPr>
        <w:t>outpaced</w:t>
      </w:r>
      <w:r w:rsidRPr="00B45C35">
        <w:rPr>
          <w:sz w:val="16"/>
          <w:lang w:eastAsia="zh-CN"/>
        </w:rPr>
        <w:t xml:space="preserve"> their </w:t>
      </w:r>
      <w:r w:rsidRPr="00B45C35">
        <w:rPr>
          <w:rStyle w:val="AAAUNDERLINEKEYBOARD"/>
          <w:highlight w:val="cyan"/>
          <w:lang w:eastAsia="zh-CN"/>
        </w:rPr>
        <w:t xml:space="preserve">cross-aisle </w:t>
      </w:r>
      <w:r w:rsidRPr="00B45C35">
        <w:rPr>
          <w:rStyle w:val="Boxes"/>
          <w:highlight w:val="cyan"/>
          <w:lang w:eastAsia="zh-CN"/>
        </w:rPr>
        <w:t>rivals</w:t>
      </w:r>
      <w:r w:rsidRPr="00B45C35">
        <w:rPr>
          <w:sz w:val="16"/>
          <w:lang w:eastAsia="zh-CN"/>
        </w:rPr>
        <w:t>: The House Democratic-aligned House Majority PAC and the nonprofit House Majority Forward have managed to scrounge up just $40 million this year.</w:t>
      </w:r>
    </w:p>
    <w:p w14:paraId="31CB2329" w14:textId="77777777" w:rsidR="00FC013E" w:rsidRPr="00B45C35" w:rsidRDefault="00FC013E" w:rsidP="00FC013E">
      <w:pPr>
        <w:rPr>
          <w:sz w:val="16"/>
          <w:lang w:eastAsia="zh-CN"/>
        </w:rPr>
      </w:pPr>
      <w:r w:rsidRPr="00B45C35">
        <w:rPr>
          <w:rStyle w:val="AAAUNDERLINEKEYBOARD"/>
          <w:highlight w:val="cyan"/>
          <w:lang w:eastAsia="zh-CN"/>
        </w:rPr>
        <w:t xml:space="preserve">Party </w:t>
      </w:r>
      <w:r w:rsidRPr="00B45C35">
        <w:rPr>
          <w:rStyle w:val="Boxes"/>
          <w:highlight w:val="cyan"/>
          <w:lang w:eastAsia="zh-CN"/>
        </w:rPr>
        <w:t>accounts</w:t>
      </w:r>
      <w:r w:rsidRPr="00B45C35">
        <w:rPr>
          <w:rStyle w:val="AAAUNDERLINEKEYBOARD"/>
          <w:highlight w:val="cyan"/>
          <w:lang w:eastAsia="zh-CN"/>
        </w:rPr>
        <w:t xml:space="preserve"> show a</w:t>
      </w:r>
      <w:r w:rsidRPr="00B45C35">
        <w:rPr>
          <w:rStyle w:val="AAAUNDERLINEKEYBOARD"/>
          <w:lang w:eastAsia="zh-CN"/>
        </w:rPr>
        <w:t xml:space="preserve"> widening </w:t>
      </w:r>
      <w:r w:rsidRPr="00B45C35">
        <w:rPr>
          <w:rStyle w:val="Boxes"/>
          <w:highlight w:val="cyan"/>
          <w:lang w:eastAsia="zh-CN"/>
        </w:rPr>
        <w:t>divide</w:t>
      </w:r>
      <w:r w:rsidRPr="00B45C35">
        <w:rPr>
          <w:sz w:val="16"/>
          <w:lang w:eastAsia="zh-CN"/>
        </w:rPr>
        <w:t xml:space="preserve"> as well.</w:t>
      </w:r>
    </w:p>
    <w:p w14:paraId="5910AC4B" w14:textId="77777777" w:rsidR="00FC013E" w:rsidRPr="00B45C35" w:rsidRDefault="00FC013E" w:rsidP="00FC013E">
      <w:pPr>
        <w:rPr>
          <w:sz w:val="16"/>
          <w:lang w:eastAsia="zh-CN"/>
        </w:rPr>
      </w:pPr>
      <w:r w:rsidRPr="00B45C35">
        <w:rPr>
          <w:sz w:val="16"/>
          <w:lang w:eastAsia="zh-CN"/>
        </w:rPr>
        <w:t>The Democratic National Committee raised a paltry $8.5 million in July and is sitting on just $14 million in the bank — after shelling out more than $20 million to settle up bills racked up by Kamala Harris in her disastrous $1.5 billion presidential campaign.</w:t>
      </w:r>
    </w:p>
    <w:p w14:paraId="6FAE8F43" w14:textId="77777777" w:rsidR="00FC013E" w:rsidRPr="00B45C35" w:rsidRDefault="00FC013E" w:rsidP="00FC013E">
      <w:pPr>
        <w:rPr>
          <w:sz w:val="16"/>
          <w:lang w:eastAsia="zh-CN"/>
        </w:rPr>
      </w:pPr>
      <w:r w:rsidRPr="00B45C35">
        <w:rPr>
          <w:sz w:val="16"/>
          <w:lang w:eastAsia="zh-CN"/>
        </w:rPr>
        <w:t>Can’t blame DNC donors for feeling gun-shy.</w:t>
      </w:r>
    </w:p>
    <w:p w14:paraId="16BAEB43" w14:textId="77777777" w:rsidR="00FC013E" w:rsidRPr="00DA26A0" w:rsidRDefault="00FC013E" w:rsidP="00FC013E">
      <w:pPr>
        <w:rPr>
          <w:sz w:val="16"/>
        </w:rPr>
      </w:pPr>
      <w:r w:rsidRPr="00DA26A0">
        <w:rPr>
          <w:sz w:val="16"/>
        </w:rPr>
        <w:t>Meanwhile, the Republican National Committee raised $13 million last month and holds $84 million on hand.</w:t>
      </w:r>
    </w:p>
    <w:p w14:paraId="1BE02ECD" w14:textId="77777777" w:rsidR="00FC013E" w:rsidRPr="00DA26A0" w:rsidRDefault="00FC013E" w:rsidP="00FC013E">
      <w:pPr>
        <w:rPr>
          <w:sz w:val="16"/>
        </w:rPr>
      </w:pPr>
      <w:r w:rsidRPr="00DA26A0">
        <w:rPr>
          <w:sz w:val="16"/>
        </w:rPr>
        <w:t xml:space="preserve">The </w:t>
      </w:r>
      <w:r w:rsidRPr="001630F4">
        <w:rPr>
          <w:rStyle w:val="AAAUNDERLINEKEYBOARD"/>
          <w:highlight w:val="cyan"/>
        </w:rPr>
        <w:t>fundraising figures indicate</w:t>
      </w:r>
      <w:r w:rsidRPr="00A52C27">
        <w:rPr>
          <w:rStyle w:val="AAAUNDERLINEKEYBOARD"/>
        </w:rPr>
        <w:t xml:space="preserve"> </w:t>
      </w:r>
      <w:r w:rsidRPr="00381A6F">
        <w:rPr>
          <w:rStyle w:val="Emphasis"/>
        </w:rPr>
        <w:t>across-the-board</w:t>
      </w:r>
      <w:r w:rsidRPr="00A52C27">
        <w:rPr>
          <w:rStyle w:val="AAAUNDERLINEKEYBOARD"/>
        </w:rPr>
        <w:t xml:space="preserve"> </w:t>
      </w:r>
      <w:r w:rsidRPr="001630F4">
        <w:rPr>
          <w:rStyle w:val="AAAUNDERLINEKEYBOARD"/>
          <w:highlight w:val="cyan"/>
        </w:rPr>
        <w:t>GOP momentum</w:t>
      </w:r>
      <w:r w:rsidRPr="00DA26A0">
        <w:rPr>
          <w:sz w:val="16"/>
        </w:rPr>
        <w:t xml:space="preserve"> that </w:t>
      </w:r>
      <w:r w:rsidRPr="00DD77FD">
        <w:rPr>
          <w:rStyle w:val="AAAUNDERLINEKEYBOARD"/>
          <w:highlight w:val="cyan"/>
        </w:rPr>
        <w:t xml:space="preserve">polling </w:t>
      </w:r>
      <w:r w:rsidRPr="00DD77FD">
        <w:rPr>
          <w:rStyle w:val="Boxes"/>
          <w:highlight w:val="cyan"/>
        </w:rPr>
        <w:t>numbers</w:t>
      </w:r>
      <w:r w:rsidRPr="00DD77FD">
        <w:rPr>
          <w:rStyle w:val="AAAUNDERLINEKEYBOARD"/>
          <w:highlight w:val="cyan"/>
        </w:rPr>
        <w:t xml:space="preserve"> and prediction</w:t>
      </w:r>
      <w:r w:rsidRPr="00A52C27">
        <w:rPr>
          <w:rStyle w:val="AAAUNDERLINEKEYBOARD"/>
        </w:rPr>
        <w:t xml:space="preserve"> </w:t>
      </w:r>
      <w:r w:rsidRPr="00DD77FD">
        <w:rPr>
          <w:rStyle w:val="Boxes"/>
          <w:highlight w:val="cyan"/>
        </w:rPr>
        <w:t>models</w:t>
      </w:r>
      <w:r w:rsidRPr="00A52C27">
        <w:rPr>
          <w:rStyle w:val="AAAUNDERLINEKEYBOARD"/>
        </w:rPr>
        <w:t xml:space="preserve"> are starting to </w:t>
      </w:r>
      <w:r w:rsidRPr="00DD77FD">
        <w:rPr>
          <w:rStyle w:val="AAAUNDERLINEKEYBOARD"/>
          <w:highlight w:val="cyan"/>
        </w:rPr>
        <w:t>reflect</w:t>
      </w:r>
      <w:r w:rsidRPr="00DA26A0">
        <w:rPr>
          <w:sz w:val="16"/>
        </w:rPr>
        <w:t>.</w:t>
      </w:r>
    </w:p>
    <w:p w14:paraId="02703090" w14:textId="77777777" w:rsidR="00FC013E" w:rsidRPr="00DA26A0" w:rsidRDefault="00FC013E" w:rsidP="00FC013E">
      <w:pPr>
        <w:rPr>
          <w:sz w:val="16"/>
        </w:rPr>
      </w:pPr>
      <w:r w:rsidRPr="00DA26A0">
        <w:rPr>
          <w:sz w:val="16"/>
        </w:rPr>
        <w:t>The Cook Report, a respected political handicapper, now places 10 vulnerable Dem seats in their toss-up column, to just 8 on the GOP side; nonpartisan election-map website 270 To Win shades a two-seat advantage to Republicans.</w:t>
      </w:r>
    </w:p>
    <w:p w14:paraId="2503BFBC" w14:textId="77777777" w:rsidR="00FC013E" w:rsidRPr="00DA26A0" w:rsidRDefault="00FC013E" w:rsidP="00FC013E">
      <w:pPr>
        <w:rPr>
          <w:sz w:val="16"/>
        </w:rPr>
      </w:pPr>
      <w:r w:rsidRPr="00DA26A0">
        <w:rPr>
          <w:sz w:val="16"/>
        </w:rPr>
        <w:t>All this, of course, must be seen in the context of Trump, the unstoppable force driving the entire spectrum of political opinion over the last 10 years. </w:t>
      </w:r>
    </w:p>
    <w:p w14:paraId="1BDF445A" w14:textId="77777777" w:rsidR="00FC013E" w:rsidRPr="000B77DB" w:rsidRDefault="00FC013E" w:rsidP="00FC013E">
      <w:pPr>
        <w:rPr>
          <w:sz w:val="16"/>
          <w:lang w:eastAsia="zh-CN"/>
        </w:rPr>
      </w:pPr>
      <w:r w:rsidRPr="00B45C35">
        <w:rPr>
          <w:sz w:val="16"/>
          <w:lang w:eastAsia="zh-CN"/>
        </w:rPr>
        <w:t xml:space="preserve">Much to Democrats’ chagrin, </w:t>
      </w:r>
      <w:r w:rsidRPr="00B45C35">
        <w:rPr>
          <w:rStyle w:val="AAAUNDERLINEKEYBOARD"/>
          <w:highlight w:val="cyan"/>
          <w:lang w:eastAsia="zh-CN"/>
        </w:rPr>
        <w:t xml:space="preserve">Trump’s </w:t>
      </w:r>
      <w:r w:rsidRPr="00B45C35">
        <w:rPr>
          <w:rStyle w:val="Boxes"/>
          <w:highlight w:val="cyan"/>
          <w:lang w:eastAsia="zh-CN"/>
        </w:rPr>
        <w:t>job-approval</w:t>
      </w:r>
      <w:r w:rsidRPr="00B45C35">
        <w:rPr>
          <w:rStyle w:val="AAAUNDERLINEKEYBOARD"/>
          <w:lang w:eastAsia="zh-CN"/>
        </w:rPr>
        <w:t xml:space="preserve"> numbers are</w:t>
      </w:r>
      <w:r w:rsidRPr="00B45C35">
        <w:rPr>
          <w:sz w:val="16"/>
          <w:lang w:eastAsia="zh-CN"/>
        </w:rPr>
        <w:t xml:space="preserve"> about 8 percentage points </w:t>
      </w:r>
      <w:r w:rsidRPr="00B45C35">
        <w:rPr>
          <w:rStyle w:val="Boxes"/>
          <w:highlight w:val="cyan"/>
          <w:lang w:eastAsia="zh-CN"/>
        </w:rPr>
        <w:t>higher</w:t>
      </w:r>
      <w:r w:rsidRPr="00B45C35">
        <w:rPr>
          <w:sz w:val="16"/>
          <w:lang w:eastAsia="zh-CN"/>
        </w:rPr>
        <w:t> today than they were in August 2017.</w:t>
      </w:r>
    </w:p>
    <w:p w14:paraId="5F4DEBE3" w14:textId="77777777" w:rsidR="00FC013E" w:rsidRPr="000D36D7" w:rsidRDefault="00FC013E" w:rsidP="00FC013E">
      <w:pPr>
        <w:pStyle w:val="Heading4"/>
        <w:rPr>
          <w:bCs/>
        </w:rPr>
      </w:pPr>
      <w:r>
        <w:rPr>
          <w:bCs/>
        </w:rPr>
        <w:t>Prediction markets are</w:t>
      </w:r>
      <w:r w:rsidRPr="000D36D7">
        <w:rPr>
          <w:bCs/>
        </w:rPr>
        <w:t xml:space="preserve"> being </w:t>
      </w:r>
      <w:r w:rsidRPr="000D36D7">
        <w:rPr>
          <w:bCs/>
          <w:u w:val="single"/>
        </w:rPr>
        <w:t>manipulated</w:t>
      </w:r>
      <w:r w:rsidRPr="000D36D7">
        <w:rPr>
          <w:bCs/>
        </w:rPr>
        <w:t xml:space="preserve"> for </w:t>
      </w:r>
      <w:r w:rsidRPr="000D36D7">
        <w:rPr>
          <w:bCs/>
          <w:u w:val="single"/>
        </w:rPr>
        <w:t>political reasons</w:t>
      </w:r>
      <w:r w:rsidRPr="000D36D7">
        <w:rPr>
          <w:bCs/>
        </w:rPr>
        <w:t xml:space="preserve">. </w:t>
      </w:r>
    </w:p>
    <w:p w14:paraId="4B5F5056" w14:textId="77777777" w:rsidR="00FC013E" w:rsidRDefault="00FC013E" w:rsidP="00FC013E">
      <w:r>
        <w:rPr>
          <w:rStyle w:val="Style13ptBold"/>
        </w:rPr>
        <w:t xml:space="preserve">Moynihan ’10-24 </w:t>
      </w:r>
      <w:r>
        <w:t>[Lydia quoting Dr. Don Moore; 2025; financial correspondent at the New York Post; Chair in Leadership and Communication at University of California, Berkeley; New York Post, "Wealthy whales may be manipulating elections — thanks to prediction market technology," https://nypost.com/2025/10/24/business/wealthy-whales-may-be-manipulating-elections-thanks-to-prediction-market-technology/]</w:t>
      </w:r>
    </w:p>
    <w:p w14:paraId="2299CA29" w14:textId="77777777" w:rsidR="00FC013E" w:rsidRDefault="00FC013E" w:rsidP="00FC013E">
      <w:pPr>
        <w:rPr>
          <w:sz w:val="16"/>
        </w:rPr>
      </w:pPr>
      <w:r>
        <w:rPr>
          <w:sz w:val="16"/>
        </w:rPr>
        <w:t xml:space="preserve">After several election cycles where polls were off base and media coverage was biased, </w:t>
      </w:r>
      <w:r>
        <w:rPr>
          <w:rStyle w:val="Emphasis"/>
          <w:highlight w:val="cyan"/>
        </w:rPr>
        <w:t>prediction markets</w:t>
      </w:r>
      <w:r>
        <w:rPr>
          <w:rStyle w:val="StyleUnderline"/>
        </w:rPr>
        <w:t xml:space="preserve"> promised to be </w:t>
      </w:r>
      <w:r>
        <w:rPr>
          <w:rStyle w:val="Emphasis"/>
        </w:rPr>
        <w:t>tech</w:t>
      </w:r>
      <w:r>
        <w:rPr>
          <w:rStyle w:val="StyleUnderline"/>
        </w:rPr>
        <w:t>nology</w:t>
      </w:r>
      <w:r>
        <w:rPr>
          <w:rStyle w:val="Emphasis"/>
        </w:rPr>
        <w:t xml:space="preserve">’s answer </w:t>
      </w:r>
      <w:r>
        <w:rPr>
          <w:rStyle w:val="StyleUnderline"/>
        </w:rPr>
        <w:t xml:space="preserve">to </w:t>
      </w:r>
      <w:r>
        <w:rPr>
          <w:rStyle w:val="Emphasis"/>
        </w:rPr>
        <w:t>flawed polling</w:t>
      </w:r>
      <w:r>
        <w:rPr>
          <w:sz w:val="16"/>
        </w:rPr>
        <w:t>, offering real-time data and financial incentives.</w:t>
      </w:r>
    </w:p>
    <w:p w14:paraId="00ED5559" w14:textId="77777777" w:rsidR="00FC013E" w:rsidRDefault="00FC013E" w:rsidP="00FC013E">
      <w:pPr>
        <w:rPr>
          <w:sz w:val="16"/>
        </w:rPr>
      </w:pPr>
      <w:r>
        <w:rPr>
          <w:sz w:val="16"/>
        </w:rPr>
        <w:t xml:space="preserve">But </w:t>
      </w:r>
      <w:r>
        <w:rPr>
          <w:rStyle w:val="StyleUnderline"/>
        </w:rPr>
        <w:t xml:space="preserve">that </w:t>
      </w:r>
      <w:r>
        <w:rPr>
          <w:rStyle w:val="Emphasis"/>
        </w:rPr>
        <w:t>new tech</w:t>
      </w:r>
      <w:r>
        <w:rPr>
          <w:sz w:val="16"/>
        </w:rPr>
        <w:t xml:space="preserve">nology </w:t>
      </w:r>
      <w:r>
        <w:rPr>
          <w:rStyle w:val="StyleUnderline"/>
        </w:rPr>
        <w:t>has</w:t>
      </w:r>
      <w:r>
        <w:rPr>
          <w:sz w:val="16"/>
        </w:rPr>
        <w:t xml:space="preserve"> also </w:t>
      </w:r>
      <w:r>
        <w:rPr>
          <w:rStyle w:val="StyleUnderline"/>
          <w:highlight w:val="cyan"/>
        </w:rPr>
        <w:t xml:space="preserve">made it </w:t>
      </w:r>
      <w:r>
        <w:rPr>
          <w:rStyle w:val="Emphasis"/>
          <w:highlight w:val="cyan"/>
        </w:rPr>
        <w:t>easier</w:t>
      </w:r>
      <w:r>
        <w:rPr>
          <w:rStyle w:val="StyleUnderline"/>
        </w:rPr>
        <w:t xml:space="preserve"> for major players </w:t>
      </w:r>
      <w:r>
        <w:rPr>
          <w:rStyle w:val="StyleUnderline"/>
          <w:highlight w:val="cyan"/>
        </w:rPr>
        <w:t xml:space="preserve">to </w:t>
      </w:r>
      <w:r>
        <w:rPr>
          <w:rStyle w:val="Emphasis"/>
          <w:highlight w:val="cyan"/>
        </w:rPr>
        <w:t>manipulate</w:t>
      </w:r>
      <w:r>
        <w:rPr>
          <w:rStyle w:val="StyleUnderline"/>
          <w:highlight w:val="cyan"/>
        </w:rPr>
        <w:t xml:space="preserve"> public perception</w:t>
      </w:r>
      <w:r>
        <w:rPr>
          <w:sz w:val="16"/>
        </w:rPr>
        <w:t>, raising concerns about what amplifying that information could mean.</w:t>
      </w:r>
    </w:p>
    <w:p w14:paraId="2BEFF1A1" w14:textId="77777777" w:rsidR="00FC013E" w:rsidRDefault="00FC013E" w:rsidP="00FC013E">
      <w:pPr>
        <w:rPr>
          <w:sz w:val="16"/>
        </w:rPr>
      </w:pPr>
      <w:r>
        <w:rPr>
          <w:sz w:val="16"/>
        </w:rPr>
        <w:t>“</w:t>
      </w:r>
      <w:r>
        <w:rPr>
          <w:rStyle w:val="StyleUnderline"/>
          <w:highlight w:val="cyan"/>
        </w:rPr>
        <w:t xml:space="preserve">Markets are </w:t>
      </w:r>
      <w:r>
        <w:rPr>
          <w:rStyle w:val="Emphasis"/>
          <w:highlight w:val="cyan"/>
        </w:rPr>
        <w:t>open</w:t>
      </w:r>
      <w:r>
        <w:rPr>
          <w:rStyle w:val="StyleUnderline"/>
          <w:highlight w:val="cyan"/>
        </w:rPr>
        <w:t xml:space="preserve"> to </w:t>
      </w:r>
      <w:r>
        <w:rPr>
          <w:rStyle w:val="Emphasis"/>
          <w:highlight w:val="cyan"/>
        </w:rPr>
        <w:t>manipulation</w:t>
      </w:r>
      <w:r>
        <w:rPr>
          <w:rStyle w:val="StyleUnderline"/>
          <w:highlight w:val="cyan"/>
        </w:rPr>
        <w:t xml:space="preserve"> by</w:t>
      </w:r>
      <w:r>
        <w:rPr>
          <w:rStyle w:val="StyleUnderline"/>
        </w:rPr>
        <w:t xml:space="preserve"> a </w:t>
      </w:r>
      <w:r>
        <w:rPr>
          <w:rStyle w:val="Emphasis"/>
        </w:rPr>
        <w:t>small number</w:t>
      </w:r>
      <w:r>
        <w:rPr>
          <w:rStyle w:val="StyleUnderline"/>
        </w:rPr>
        <w:t xml:space="preserve"> of </w:t>
      </w:r>
      <w:r>
        <w:rPr>
          <w:rStyle w:val="Emphasis"/>
          <w:highlight w:val="cyan"/>
        </w:rPr>
        <w:t>deep-pocketed</w:t>
      </w:r>
      <w:r>
        <w:rPr>
          <w:rStyle w:val="StyleUnderline"/>
        </w:rPr>
        <w:t xml:space="preserve"> market </w:t>
      </w:r>
      <w:r>
        <w:rPr>
          <w:rStyle w:val="StyleUnderline"/>
          <w:highlight w:val="cyan"/>
        </w:rPr>
        <w:t>participants</w:t>
      </w:r>
      <w:r>
        <w:rPr>
          <w:sz w:val="16"/>
        </w:rPr>
        <w:t>.” Dr. Don Moore, the Lorraine Tyson Mitchell Chair in Leadership and Communication at University of California, Berkeley, told me.</w:t>
      </w:r>
    </w:p>
    <w:p w14:paraId="2F156D1B" w14:textId="77777777" w:rsidR="00FC013E" w:rsidRDefault="00FC013E" w:rsidP="00FC013E">
      <w:pPr>
        <w:rPr>
          <w:sz w:val="16"/>
        </w:rPr>
      </w:pPr>
      <w:r>
        <w:rPr>
          <w:sz w:val="16"/>
        </w:rPr>
        <w:t>I’ve been surprised over the last few weeks and months that despite polls (at times) showing Cuomo inching ahead, the betting odds on platforms like Polymarket and Kalshi have stubbornly shown Mamdani leading with more than 90% of the vote. No headlines (and photos with terror sympathizers), candidates dropping out and making endorsements (looking at you, Eric Adams), or poll has changed that.</w:t>
      </w:r>
    </w:p>
    <w:p w14:paraId="64076BF3" w14:textId="77777777" w:rsidR="00FC013E" w:rsidRDefault="00FC013E" w:rsidP="00FC013E">
      <w:pPr>
        <w:rPr>
          <w:rStyle w:val="StyleUnderline"/>
        </w:rPr>
      </w:pPr>
      <w:r>
        <w:rPr>
          <w:rStyle w:val="StyleUnderline"/>
        </w:rPr>
        <w:t xml:space="preserve">On </w:t>
      </w:r>
      <w:r>
        <w:rPr>
          <w:rStyle w:val="Emphasis"/>
          <w:highlight w:val="cyan"/>
        </w:rPr>
        <w:t>Polymarket</w:t>
      </w:r>
      <w:r>
        <w:rPr>
          <w:sz w:val="16"/>
        </w:rPr>
        <w:t xml:space="preserve"> — which isn’t technically able to operate in the US, though that’s about to change and many get around it with VPNs — </w:t>
      </w:r>
      <w:r>
        <w:rPr>
          <w:rStyle w:val="StyleUnderline"/>
        </w:rPr>
        <w:t xml:space="preserve">betting appears to be </w:t>
      </w:r>
      <w:r>
        <w:rPr>
          <w:rStyle w:val="Emphasis"/>
          <w:highlight w:val="cyan"/>
        </w:rPr>
        <w:t>dominated</w:t>
      </w:r>
      <w:r>
        <w:rPr>
          <w:rStyle w:val="StyleUnderline"/>
          <w:highlight w:val="cyan"/>
        </w:rPr>
        <w:t xml:space="preserve"> by a </w:t>
      </w:r>
      <w:r>
        <w:rPr>
          <w:rStyle w:val="Emphasis"/>
          <w:highlight w:val="cyan"/>
        </w:rPr>
        <w:t>single whale</w:t>
      </w:r>
      <w:r>
        <w:rPr>
          <w:rStyle w:val="StyleUnderline"/>
        </w:rPr>
        <w:t>.</w:t>
      </w:r>
    </w:p>
    <w:p w14:paraId="0BC5483F" w14:textId="77777777" w:rsidR="00FC013E" w:rsidRDefault="00FC013E" w:rsidP="00FC013E">
      <w:pPr>
        <w:rPr>
          <w:sz w:val="16"/>
        </w:rPr>
      </w:pPr>
      <w:r>
        <w:rPr>
          <w:sz w:val="16"/>
        </w:rPr>
        <w:t xml:space="preserve">While users don’t have to disclose their real names, the platform’s blockchain-based system makes all trading activity public — positions, betting amounts, trading history and account creation dates are all visible. </w:t>
      </w:r>
      <w:r>
        <w:rPr>
          <w:rStyle w:val="StyleUnderline"/>
        </w:rPr>
        <w:t>One account</w:t>
      </w:r>
      <w:r>
        <w:rPr>
          <w:sz w:val="16"/>
        </w:rPr>
        <w:t xml:space="preserve">, dubdubdub2, that joined last month </w:t>
      </w:r>
      <w:r>
        <w:rPr>
          <w:rStyle w:val="StyleUnderline"/>
        </w:rPr>
        <w:t xml:space="preserve">has spent over a </w:t>
      </w:r>
      <w:r>
        <w:rPr>
          <w:rStyle w:val="Emphasis"/>
        </w:rPr>
        <w:t>million</w:t>
      </w:r>
      <w:r>
        <w:rPr>
          <w:rStyle w:val="StyleUnderline"/>
        </w:rPr>
        <w:t xml:space="preserve"> betting on a Mamdani victory</w:t>
      </w:r>
      <w:r>
        <w:rPr>
          <w:sz w:val="16"/>
        </w:rPr>
        <w:t>, according to a review of the website. The user has also continued to snatch up shares over the last week. I’ve reached out to Polymarket for comment.</w:t>
      </w:r>
    </w:p>
    <w:p w14:paraId="2A715787" w14:textId="77777777" w:rsidR="00FC013E" w:rsidRDefault="00FC013E" w:rsidP="00FC013E">
      <w:pPr>
        <w:rPr>
          <w:sz w:val="16"/>
        </w:rPr>
      </w:pPr>
      <w:r>
        <w:rPr>
          <w:sz w:val="16"/>
        </w:rPr>
        <w:t>“</w:t>
      </w:r>
      <w:r>
        <w:rPr>
          <w:rStyle w:val="StyleUnderline"/>
        </w:rPr>
        <w:t xml:space="preserve">Betting markets present an opportunity to </w:t>
      </w:r>
      <w:r>
        <w:rPr>
          <w:rStyle w:val="Emphasis"/>
        </w:rPr>
        <w:t>manipulate perception</w:t>
      </w:r>
      <w:r>
        <w:rPr>
          <w:sz w:val="16"/>
        </w:rPr>
        <w:t xml:space="preserve">,” Moore, who specializes in decision making and politics, said. “One fear is if your candidate is way ahead in early results you don’t need to get to the poll, but </w:t>
      </w:r>
      <w:r>
        <w:rPr>
          <w:rStyle w:val="StyleUnderline"/>
        </w:rPr>
        <w:t>there is a countervailing motivation that</w:t>
      </w:r>
      <w:r>
        <w:rPr>
          <w:sz w:val="16"/>
        </w:rPr>
        <w:t xml:space="preserve"> some </w:t>
      </w:r>
      <w:r>
        <w:rPr>
          <w:rStyle w:val="Emphasis"/>
          <w:highlight w:val="cyan"/>
        </w:rPr>
        <w:t>benefits accrue</w:t>
      </w:r>
      <w:r>
        <w:rPr>
          <w:rStyle w:val="StyleUnderline"/>
          <w:highlight w:val="cyan"/>
        </w:rPr>
        <w:t xml:space="preserve"> to </w:t>
      </w:r>
      <w:r>
        <w:rPr>
          <w:rStyle w:val="Emphasis"/>
          <w:highlight w:val="cyan"/>
        </w:rPr>
        <w:t>candidates</w:t>
      </w:r>
      <w:r>
        <w:rPr>
          <w:rStyle w:val="StyleUnderline"/>
          <w:highlight w:val="cyan"/>
        </w:rPr>
        <w:t xml:space="preserve"> who seem to be </w:t>
      </w:r>
      <w:r>
        <w:rPr>
          <w:rStyle w:val="Emphasis"/>
          <w:highlight w:val="cyan"/>
        </w:rPr>
        <w:t>pulling ahead</w:t>
      </w:r>
      <w:r>
        <w:rPr>
          <w:sz w:val="16"/>
        </w:rPr>
        <w:t>.”</w:t>
      </w:r>
    </w:p>
    <w:p w14:paraId="2A4A6B9B" w14:textId="77777777" w:rsidR="00FC013E" w:rsidRPr="00DB7453" w:rsidRDefault="00FC013E" w:rsidP="00FC013E">
      <w:pPr>
        <w:keepNext/>
        <w:keepLines/>
        <w:spacing w:before="40" w:after="0" w:line="256" w:lineRule="auto"/>
        <w:outlineLvl w:val="3"/>
        <w:rPr>
          <w:rFonts w:eastAsia="Times New Roman" w:cs="Times New Roman"/>
          <w:b/>
          <w:iCs/>
          <w:sz w:val="26"/>
          <w:szCs w:val="24"/>
        </w:rPr>
      </w:pPr>
      <w:r>
        <w:rPr>
          <w:rFonts w:eastAsia="Times New Roman" w:cs="Times New Roman"/>
          <w:b/>
          <w:iCs/>
          <w:sz w:val="26"/>
          <w:szCs w:val="24"/>
        </w:rPr>
        <w:t>Concede the Carden evidence---it says Trump can’t possibly realign the working class.</w:t>
      </w:r>
    </w:p>
    <w:p w14:paraId="040EE42A" w14:textId="77777777" w:rsidR="00FC013E" w:rsidRPr="00DB7453" w:rsidRDefault="00FC013E" w:rsidP="00FC013E">
      <w:pPr>
        <w:spacing w:line="256" w:lineRule="auto"/>
        <w:rPr>
          <w:rFonts w:eastAsia="Calibri"/>
          <w:szCs w:val="24"/>
        </w:rPr>
      </w:pPr>
      <w:r w:rsidRPr="00DB7453">
        <w:rPr>
          <w:rFonts w:eastAsia="Calibri"/>
          <w:b/>
          <w:bCs/>
          <w:sz w:val="26"/>
          <w:szCs w:val="24"/>
        </w:rPr>
        <w:t>Carden ’25</w:t>
      </w:r>
      <w:r w:rsidRPr="00DB7453">
        <w:rPr>
          <w:rFonts w:eastAsia="Calibri"/>
          <w:szCs w:val="24"/>
        </w:rPr>
        <w:t xml:space="preserve"> [Mae Gray; April 3; rank-and-file labor organizer and Secretary-Treasurer of Syracuse DSA; Democratic Left, "Trump Will Lose His Working-Class Support," https://democraticleft.dsausa.org/2025/04/03/trump-will-lose-his-working-class-support/]</w:t>
      </w:r>
    </w:p>
    <w:p w14:paraId="4A53E457" w14:textId="77777777" w:rsidR="00FC013E" w:rsidRPr="00DB7453" w:rsidRDefault="00FC013E" w:rsidP="00FC013E">
      <w:pPr>
        <w:spacing w:line="256" w:lineRule="auto"/>
        <w:rPr>
          <w:rFonts w:eastAsia="Calibri"/>
          <w:sz w:val="16"/>
          <w:szCs w:val="24"/>
        </w:rPr>
      </w:pPr>
      <w:r w:rsidRPr="00DB7453">
        <w:rPr>
          <w:rFonts w:eastAsia="Calibri"/>
          <w:sz w:val="16"/>
          <w:szCs w:val="24"/>
        </w:rPr>
        <w:t xml:space="preserve">Last year’s presidential election marked a new high for the MAGA Right and a new low for Democrats when it came to winning working-class voters. In years past “the white working class” was the subject of the day, but in 2024 Democrats lost support from other groups, especially Hispanics. However, along with inheriting a section of the Democrats’ traditional working-class base, the Republicans have also inherited the same contradictions that have plagued the Democratic Party for years. </w:t>
      </w:r>
      <w:r w:rsidRPr="00DB7453">
        <w:rPr>
          <w:rFonts w:eastAsia="Calibri"/>
          <w:b/>
          <w:iCs/>
          <w:szCs w:val="24"/>
          <w:u w:val="single"/>
        </w:rPr>
        <w:t>Working-class</w:t>
      </w:r>
      <w:r w:rsidRPr="00DB7453">
        <w:rPr>
          <w:rFonts w:eastAsia="Calibri"/>
          <w:szCs w:val="24"/>
          <w:u w:val="single"/>
        </w:rPr>
        <w:t xml:space="preserve"> Trump voters are </w:t>
      </w:r>
      <w:r w:rsidRPr="00DB7453">
        <w:rPr>
          <w:rFonts w:eastAsia="Calibri"/>
          <w:b/>
          <w:iCs/>
          <w:szCs w:val="24"/>
          <w:u w:val="single"/>
        </w:rPr>
        <w:t>coupled</w:t>
      </w:r>
      <w:r w:rsidRPr="00DB7453">
        <w:rPr>
          <w:rFonts w:eastAsia="Calibri"/>
          <w:szCs w:val="24"/>
          <w:u w:val="single"/>
        </w:rPr>
        <w:t xml:space="preserve"> with a party elite embodied by the </w:t>
      </w:r>
      <w:r w:rsidRPr="00DB7453">
        <w:rPr>
          <w:rFonts w:eastAsia="Calibri"/>
          <w:b/>
          <w:iCs/>
          <w:szCs w:val="24"/>
          <w:u w:val="single"/>
        </w:rPr>
        <w:t>Federalist Society</w:t>
      </w:r>
      <w:r w:rsidRPr="00DB7453">
        <w:rPr>
          <w:rFonts w:eastAsia="Calibri"/>
          <w:szCs w:val="24"/>
          <w:u w:val="single"/>
        </w:rPr>
        <w:t xml:space="preserve"> and</w:t>
      </w:r>
      <w:r w:rsidRPr="00DB7453">
        <w:rPr>
          <w:rFonts w:eastAsia="Calibri"/>
          <w:sz w:val="16"/>
          <w:szCs w:val="24"/>
        </w:rPr>
        <w:t xml:space="preserve"> Elon </w:t>
      </w:r>
      <w:r w:rsidRPr="00DB7453">
        <w:rPr>
          <w:rFonts w:eastAsia="Calibri"/>
          <w:b/>
          <w:iCs/>
          <w:szCs w:val="24"/>
          <w:u w:val="single"/>
        </w:rPr>
        <w:t>Musk</w:t>
      </w:r>
      <w:r w:rsidRPr="00DB7453">
        <w:rPr>
          <w:rFonts w:eastAsia="Calibri"/>
          <w:sz w:val="16"/>
          <w:szCs w:val="24"/>
        </w:rPr>
        <w:t>, who’s endgame is cutting Medicaid, Social Security, and all other relics of the New Deal.</w:t>
      </w:r>
    </w:p>
    <w:p w14:paraId="0F6BC995" w14:textId="77777777" w:rsidR="00FC013E" w:rsidRPr="00DB7453" w:rsidRDefault="00FC013E" w:rsidP="00FC013E">
      <w:pPr>
        <w:spacing w:line="256" w:lineRule="auto"/>
        <w:rPr>
          <w:rFonts w:eastAsia="Calibri"/>
          <w:sz w:val="16"/>
          <w:szCs w:val="24"/>
        </w:rPr>
      </w:pPr>
      <w:r w:rsidRPr="00DB7453">
        <w:rPr>
          <w:rFonts w:eastAsia="Calibri"/>
          <w:szCs w:val="24"/>
          <w:u w:val="single"/>
        </w:rPr>
        <w:t>How will these tensions be resolved</w:t>
      </w:r>
      <w:r w:rsidRPr="00DB7453">
        <w:rPr>
          <w:rFonts w:eastAsia="Calibri"/>
          <w:sz w:val="16"/>
          <w:szCs w:val="24"/>
        </w:rPr>
        <w:t>? One solution is offered by Compact magazine-type conservatives, a relatively new breed in American politics, who want the Republican Party to transform itself into a workers’ party that can simultaneously offer pro-worker policy and right-wing culture war. These people are deeply unserious. For an illustration of just how little of a plan they have for forcing the party of “right to work” to implement pro-worker reform, I recommend Compact founder Sohrab Ahmari’s pre-election interview on Behind the News where, when questioned on why supposedly pro-worker Republicans like JD Vance wouldn’t support the PRO Act, which strengthens American labor law, all he could say was “I tell them to support the PRO Act” in a frustrated tone.</w:t>
      </w:r>
    </w:p>
    <w:p w14:paraId="352102CA" w14:textId="77777777" w:rsidR="00FC013E" w:rsidRPr="00DB7453" w:rsidRDefault="00FC013E" w:rsidP="00FC013E">
      <w:pPr>
        <w:spacing w:line="256" w:lineRule="auto"/>
        <w:rPr>
          <w:rFonts w:eastAsia="Calibri"/>
          <w:sz w:val="16"/>
          <w:szCs w:val="24"/>
        </w:rPr>
      </w:pPr>
      <w:r w:rsidRPr="00DB7453">
        <w:rPr>
          <w:rFonts w:eastAsia="Calibri"/>
          <w:sz w:val="16"/>
          <w:szCs w:val="24"/>
        </w:rPr>
        <w:t xml:space="preserve">This is because the Democratic and Republican parties are fundamentally different. Even now that both have substantial working-class voter bases, the Democratic working-class base is more organized. </w:t>
      </w:r>
      <w:r w:rsidRPr="00DB7453">
        <w:rPr>
          <w:rFonts w:eastAsia="Calibri"/>
          <w:szCs w:val="24"/>
          <w:u w:val="single"/>
        </w:rPr>
        <w:t xml:space="preserve">There is a bloc of politicians in the </w:t>
      </w:r>
      <w:r w:rsidRPr="00DB7453">
        <w:rPr>
          <w:rFonts w:eastAsia="Calibri"/>
          <w:b/>
          <w:iCs/>
          <w:szCs w:val="24"/>
          <w:u w:val="single"/>
        </w:rPr>
        <w:t>Dem</w:t>
      </w:r>
      <w:r w:rsidRPr="00DB7453">
        <w:rPr>
          <w:rFonts w:eastAsia="Calibri"/>
          <w:sz w:val="16"/>
          <w:szCs w:val="24"/>
        </w:rPr>
        <w:t xml:space="preserve">ocratic Party </w:t>
      </w:r>
      <w:r w:rsidRPr="00DB7453">
        <w:rPr>
          <w:rFonts w:eastAsia="Calibri"/>
          <w:szCs w:val="24"/>
          <w:u w:val="single"/>
        </w:rPr>
        <w:t>who find</w:t>
      </w:r>
      <w:r w:rsidRPr="00DB7453">
        <w:rPr>
          <w:rFonts w:eastAsia="Calibri"/>
          <w:sz w:val="16"/>
          <w:szCs w:val="24"/>
        </w:rPr>
        <w:t xml:space="preserve"> the bulk of </w:t>
      </w:r>
      <w:r w:rsidRPr="00DB7453">
        <w:rPr>
          <w:rFonts w:eastAsia="Calibri"/>
          <w:szCs w:val="24"/>
          <w:u w:val="single"/>
        </w:rPr>
        <w:t xml:space="preserve">their </w:t>
      </w:r>
      <w:r w:rsidRPr="00DB7453">
        <w:rPr>
          <w:rFonts w:eastAsia="Calibri"/>
          <w:b/>
          <w:iCs/>
          <w:szCs w:val="24"/>
          <w:u w:val="single"/>
        </w:rPr>
        <w:t>institutional support</w:t>
      </w:r>
      <w:r w:rsidRPr="00DB7453">
        <w:rPr>
          <w:rFonts w:eastAsia="Calibri"/>
          <w:szCs w:val="24"/>
          <w:u w:val="single"/>
        </w:rPr>
        <w:t xml:space="preserve"> not in business, but in </w:t>
      </w:r>
      <w:r w:rsidRPr="00DB7453">
        <w:rPr>
          <w:rFonts w:eastAsia="Calibri"/>
          <w:b/>
          <w:iCs/>
          <w:szCs w:val="24"/>
          <w:u w:val="single"/>
        </w:rPr>
        <w:t>organized labor</w:t>
      </w:r>
      <w:r w:rsidRPr="00DB7453">
        <w:rPr>
          <w:rFonts w:eastAsia="Calibri"/>
          <w:szCs w:val="24"/>
          <w:u w:val="single"/>
        </w:rPr>
        <w:t>.</w:t>
      </w:r>
      <w:r w:rsidRPr="00DB7453">
        <w:rPr>
          <w:rFonts w:eastAsia="Calibri"/>
          <w:sz w:val="16"/>
          <w:szCs w:val="24"/>
        </w:rPr>
        <w:t xml:space="preserve"> Make no mistake, these officials are not necessarily left-wing champions, but any path to the Democratic Party reclaiming and </w:t>
      </w:r>
      <w:r w:rsidRPr="000D36D7">
        <w:rPr>
          <w:rStyle w:val="Emphasis"/>
          <w:highlight w:val="yellow"/>
        </w:rPr>
        <w:t>becoming champions of their working-class</w:t>
      </w:r>
      <w:r w:rsidRPr="00DB7453">
        <w:rPr>
          <w:rFonts w:eastAsia="Calibri"/>
          <w:szCs w:val="24"/>
          <w:u w:val="single"/>
        </w:rPr>
        <w:t xml:space="preserve"> base</w:t>
      </w:r>
      <w:r w:rsidRPr="00DB7453">
        <w:rPr>
          <w:rFonts w:eastAsia="Calibri"/>
          <w:sz w:val="16"/>
          <w:szCs w:val="24"/>
        </w:rPr>
        <w:t xml:space="preserve"> runs through revitalizing and expanding this layer of union-backed elected officials. </w:t>
      </w:r>
      <w:r w:rsidRPr="000D36D7">
        <w:rPr>
          <w:rStyle w:val="Emphasis"/>
          <w:sz w:val="32"/>
          <w:szCs w:val="32"/>
          <w:highlight w:val="yellow"/>
        </w:rPr>
        <w:t>There’s no such path available within the Republican Party, and one is unlikely to develop</w:t>
      </w:r>
      <w:r w:rsidRPr="00DB7453">
        <w:rPr>
          <w:rFonts w:eastAsia="Calibri"/>
          <w:sz w:val="16"/>
          <w:szCs w:val="24"/>
        </w:rPr>
        <w:t xml:space="preserve"> any time soon. Despite the shift of some union members towards voting Republican, </w:t>
      </w:r>
      <w:r w:rsidRPr="00DB7453">
        <w:rPr>
          <w:rFonts w:eastAsia="Calibri"/>
          <w:szCs w:val="24"/>
          <w:u w:val="single"/>
        </w:rPr>
        <w:t xml:space="preserve">organized </w:t>
      </w:r>
      <w:r w:rsidRPr="00DB7453">
        <w:rPr>
          <w:rFonts w:eastAsia="Calibri"/>
          <w:b/>
          <w:iCs/>
          <w:szCs w:val="24"/>
          <w:highlight w:val="cyan"/>
          <w:u w:val="single"/>
        </w:rPr>
        <w:t>labor</w:t>
      </w:r>
      <w:r w:rsidRPr="00DB7453">
        <w:rPr>
          <w:rFonts w:eastAsia="Calibri"/>
          <w:sz w:val="16"/>
          <w:szCs w:val="24"/>
        </w:rPr>
        <w:t xml:space="preserve">’s leadership and activist layer </w:t>
      </w:r>
      <w:r w:rsidRPr="00DB7453">
        <w:rPr>
          <w:rFonts w:eastAsia="Calibri"/>
          <w:szCs w:val="24"/>
          <w:highlight w:val="cyan"/>
          <w:u w:val="single"/>
        </w:rPr>
        <w:t xml:space="preserve">remains </w:t>
      </w:r>
      <w:r w:rsidRPr="00DB7453">
        <w:rPr>
          <w:rFonts w:eastAsia="Calibri"/>
          <w:b/>
          <w:iCs/>
          <w:szCs w:val="24"/>
          <w:highlight w:val="cyan"/>
          <w:u w:val="single"/>
        </w:rPr>
        <w:t>solidly</w:t>
      </w:r>
      <w:r w:rsidRPr="00DB7453">
        <w:rPr>
          <w:rFonts w:eastAsia="Calibri"/>
          <w:szCs w:val="24"/>
          <w:highlight w:val="cyan"/>
          <w:u w:val="single"/>
        </w:rPr>
        <w:t xml:space="preserve"> anti-Trump</w:t>
      </w:r>
      <w:r w:rsidRPr="00DB7453">
        <w:rPr>
          <w:rFonts w:eastAsia="Calibri"/>
          <w:sz w:val="16"/>
          <w:szCs w:val="24"/>
        </w:rPr>
        <w:t>, with the exception of Teamster General President Sean O’Brien’s flirtations.</w:t>
      </w:r>
    </w:p>
    <w:p w14:paraId="4E74D8EC" w14:textId="77777777" w:rsidR="00FC013E" w:rsidRPr="00DB7453" w:rsidRDefault="00FC013E" w:rsidP="00FC013E">
      <w:pPr>
        <w:spacing w:line="256" w:lineRule="auto"/>
        <w:rPr>
          <w:rFonts w:eastAsia="Calibri"/>
          <w:sz w:val="16"/>
          <w:szCs w:val="24"/>
        </w:rPr>
      </w:pPr>
      <w:r w:rsidRPr="00DB7453">
        <w:rPr>
          <w:rFonts w:eastAsia="Calibri"/>
          <w:szCs w:val="24"/>
          <w:u w:val="single"/>
        </w:rPr>
        <w:t>With no</w:t>
      </w:r>
      <w:r w:rsidRPr="00DB7453">
        <w:rPr>
          <w:rFonts w:eastAsia="Calibri"/>
          <w:sz w:val="16"/>
          <w:szCs w:val="24"/>
        </w:rPr>
        <w:t xml:space="preserve"> organized </w:t>
      </w:r>
      <w:r w:rsidRPr="00DB7453">
        <w:rPr>
          <w:rFonts w:eastAsia="Calibri"/>
          <w:b/>
          <w:iCs/>
          <w:szCs w:val="24"/>
          <w:u w:val="single"/>
        </w:rPr>
        <w:t>power base</w:t>
      </w:r>
      <w:r w:rsidRPr="00DB7453">
        <w:rPr>
          <w:rFonts w:eastAsia="Calibri"/>
          <w:sz w:val="16"/>
          <w:szCs w:val="24"/>
        </w:rPr>
        <w:t xml:space="preserve"> </w:t>
      </w:r>
      <w:r w:rsidRPr="00DB7453">
        <w:rPr>
          <w:rFonts w:eastAsia="Calibri"/>
          <w:szCs w:val="24"/>
          <w:u w:val="single"/>
        </w:rPr>
        <w:t>in the</w:t>
      </w:r>
      <w:r w:rsidRPr="00DB7453">
        <w:rPr>
          <w:rFonts w:eastAsia="Calibri"/>
          <w:sz w:val="16"/>
          <w:szCs w:val="24"/>
        </w:rPr>
        <w:t xml:space="preserve"> Republican </w:t>
      </w:r>
      <w:r w:rsidRPr="00DB7453">
        <w:rPr>
          <w:rFonts w:eastAsia="Calibri"/>
          <w:b/>
          <w:iCs/>
          <w:szCs w:val="24"/>
          <w:u w:val="single"/>
        </w:rPr>
        <w:t>Party</w:t>
      </w:r>
      <w:r w:rsidRPr="00DB7453">
        <w:rPr>
          <w:rFonts w:eastAsia="Calibri"/>
          <w:sz w:val="16"/>
          <w:szCs w:val="24"/>
        </w:rPr>
        <w:t xml:space="preserve"> </w:t>
      </w:r>
      <w:r w:rsidRPr="00DB7453">
        <w:rPr>
          <w:rFonts w:eastAsia="Calibri"/>
          <w:szCs w:val="24"/>
          <w:u w:val="single"/>
        </w:rPr>
        <w:t xml:space="preserve">that can </w:t>
      </w:r>
      <w:r w:rsidRPr="00DB7453">
        <w:rPr>
          <w:rFonts w:eastAsia="Calibri"/>
          <w:b/>
          <w:iCs/>
          <w:szCs w:val="24"/>
          <w:u w:val="single"/>
        </w:rPr>
        <w:t>fight</w:t>
      </w:r>
      <w:r w:rsidRPr="00DB7453">
        <w:rPr>
          <w:rFonts w:eastAsia="Calibri"/>
          <w:szCs w:val="24"/>
          <w:u w:val="single"/>
        </w:rPr>
        <w:t xml:space="preserve"> for working-class interests, </w:t>
      </w:r>
      <w:r w:rsidRPr="00DB7453">
        <w:rPr>
          <w:rFonts w:eastAsia="Calibri"/>
          <w:szCs w:val="24"/>
          <w:highlight w:val="cyan"/>
          <w:u w:val="single"/>
        </w:rPr>
        <w:t xml:space="preserve">the party’s </w:t>
      </w:r>
      <w:r w:rsidRPr="00DB7453">
        <w:rPr>
          <w:rFonts w:eastAsia="Calibri"/>
          <w:b/>
          <w:iCs/>
          <w:szCs w:val="24"/>
          <w:highlight w:val="cyan"/>
          <w:u w:val="single"/>
        </w:rPr>
        <w:t>connection</w:t>
      </w:r>
      <w:r w:rsidRPr="00DB7453">
        <w:rPr>
          <w:rFonts w:eastAsia="Calibri"/>
          <w:szCs w:val="24"/>
          <w:highlight w:val="cyan"/>
          <w:u w:val="single"/>
        </w:rPr>
        <w:t xml:space="preserve"> to</w:t>
      </w:r>
      <w:r w:rsidRPr="00DB7453">
        <w:rPr>
          <w:rFonts w:eastAsia="Calibri"/>
          <w:szCs w:val="24"/>
          <w:u w:val="single"/>
        </w:rPr>
        <w:t xml:space="preserve"> their new </w:t>
      </w:r>
      <w:r w:rsidRPr="00DB7453">
        <w:rPr>
          <w:rFonts w:eastAsia="Calibri"/>
          <w:szCs w:val="24"/>
          <w:highlight w:val="cyan"/>
          <w:u w:val="single"/>
        </w:rPr>
        <w:t>working-class voters remains</w:t>
      </w:r>
      <w:r w:rsidRPr="00DB7453">
        <w:rPr>
          <w:rFonts w:eastAsia="Calibri"/>
          <w:szCs w:val="24"/>
          <w:u w:val="single"/>
        </w:rPr>
        <w:t xml:space="preserve"> </w:t>
      </w:r>
      <w:r w:rsidRPr="00DB7453">
        <w:rPr>
          <w:rFonts w:eastAsia="Calibri"/>
          <w:b/>
          <w:iCs/>
          <w:szCs w:val="24"/>
          <w:u w:val="single"/>
        </w:rPr>
        <w:t xml:space="preserve">extremely </w:t>
      </w:r>
      <w:r w:rsidRPr="00DB7453">
        <w:rPr>
          <w:rFonts w:eastAsia="Calibri"/>
          <w:b/>
          <w:iCs/>
          <w:szCs w:val="24"/>
          <w:highlight w:val="cyan"/>
          <w:u w:val="single"/>
        </w:rPr>
        <w:t>tentative</w:t>
      </w:r>
      <w:r w:rsidRPr="00DB7453">
        <w:rPr>
          <w:rFonts w:eastAsia="Calibri"/>
          <w:szCs w:val="24"/>
          <w:highlight w:val="cyan"/>
          <w:u w:val="single"/>
        </w:rPr>
        <w:t xml:space="preserve">. The </w:t>
      </w:r>
      <w:r w:rsidRPr="000D36D7">
        <w:rPr>
          <w:rStyle w:val="Emphasis"/>
          <w:sz w:val="32"/>
          <w:szCs w:val="32"/>
          <w:highlight w:val="yellow"/>
        </w:rPr>
        <w:t>most likely</w:t>
      </w:r>
      <w:r w:rsidRPr="000D36D7">
        <w:rPr>
          <w:rFonts w:eastAsia="Calibri"/>
          <w:sz w:val="32"/>
          <w:szCs w:val="36"/>
          <w:u w:val="single"/>
        </w:rPr>
        <w:t xml:space="preserve"> </w:t>
      </w:r>
      <w:r w:rsidRPr="00DB7453">
        <w:rPr>
          <w:rFonts w:eastAsia="Calibri"/>
          <w:szCs w:val="24"/>
          <w:u w:val="single"/>
        </w:rPr>
        <w:t xml:space="preserve">outcome </w:t>
      </w:r>
      <w:r w:rsidRPr="00DB7453">
        <w:rPr>
          <w:rFonts w:eastAsia="Calibri"/>
          <w:szCs w:val="24"/>
          <w:highlight w:val="cyan"/>
          <w:u w:val="single"/>
        </w:rPr>
        <w:t>is</w:t>
      </w:r>
      <w:r w:rsidRPr="00DB7453">
        <w:rPr>
          <w:rFonts w:eastAsia="Calibri"/>
          <w:szCs w:val="24"/>
          <w:u w:val="single"/>
        </w:rPr>
        <w:t xml:space="preserve"> that </w:t>
      </w:r>
      <w:r w:rsidRPr="00DB7453">
        <w:rPr>
          <w:rFonts w:eastAsia="Calibri"/>
          <w:szCs w:val="24"/>
          <w:highlight w:val="cyan"/>
          <w:u w:val="single"/>
        </w:rPr>
        <w:t xml:space="preserve">an unchecked </w:t>
      </w:r>
      <w:r w:rsidRPr="000D36D7">
        <w:rPr>
          <w:rStyle w:val="Emphasis"/>
          <w:sz w:val="32"/>
          <w:szCs w:val="32"/>
          <w:highlight w:val="yellow"/>
        </w:rPr>
        <w:t>Republican Party elite will drive its unorganized working-class base out</w:t>
      </w:r>
      <w:r w:rsidRPr="00DB7453">
        <w:rPr>
          <w:rFonts w:eastAsia="Calibri"/>
          <w:szCs w:val="24"/>
          <w:u w:val="single"/>
        </w:rPr>
        <w:t xml:space="preserve"> of their </w:t>
      </w:r>
      <w:r w:rsidRPr="00DB7453">
        <w:rPr>
          <w:rFonts w:eastAsia="Calibri"/>
          <w:b/>
          <w:iCs/>
          <w:szCs w:val="24"/>
          <w:u w:val="single"/>
        </w:rPr>
        <w:t>coalition</w:t>
      </w:r>
      <w:r w:rsidRPr="00DB7453">
        <w:rPr>
          <w:rFonts w:eastAsia="Calibri"/>
          <w:sz w:val="16"/>
          <w:szCs w:val="24"/>
        </w:rPr>
        <w:t xml:space="preserve"> entirely. Indeed, </w:t>
      </w:r>
      <w:r w:rsidRPr="00DB7453">
        <w:rPr>
          <w:rFonts w:eastAsia="Calibri"/>
          <w:szCs w:val="24"/>
          <w:u w:val="single"/>
        </w:rPr>
        <w:t xml:space="preserve">this is </w:t>
      </w:r>
      <w:r w:rsidRPr="00DB7453">
        <w:rPr>
          <w:rFonts w:eastAsia="Calibri"/>
          <w:b/>
          <w:iCs/>
          <w:szCs w:val="24"/>
          <w:u w:val="single"/>
        </w:rPr>
        <w:t>not</w:t>
      </w:r>
      <w:r w:rsidRPr="00DB7453">
        <w:rPr>
          <w:rFonts w:eastAsia="Calibri"/>
          <w:szCs w:val="24"/>
          <w:u w:val="single"/>
        </w:rPr>
        <w:t xml:space="preserve"> the first time</w:t>
      </w:r>
      <w:r w:rsidRPr="00DB7453">
        <w:rPr>
          <w:rFonts w:eastAsia="Calibri"/>
          <w:sz w:val="16"/>
          <w:szCs w:val="24"/>
        </w:rPr>
        <w:t xml:space="preserve"> that working-class voters have tried to make a new home in the Republican Party, only to quickly leave it.</w:t>
      </w:r>
    </w:p>
    <w:p w14:paraId="397A490A" w14:textId="77777777" w:rsidR="00FC013E" w:rsidRPr="00C404FD" w:rsidRDefault="00FC013E" w:rsidP="00FC013E">
      <w:pPr>
        <w:pStyle w:val="Heading4"/>
        <w:rPr>
          <w:bCs/>
        </w:rPr>
      </w:pPr>
      <w:r>
        <w:rPr>
          <w:bCs/>
        </w:rPr>
        <w:t>No</w:t>
      </w:r>
      <w:r w:rsidRPr="00C404FD">
        <w:rPr>
          <w:bCs/>
        </w:rPr>
        <w:t xml:space="preserve"> testing.</w:t>
      </w:r>
    </w:p>
    <w:p w14:paraId="2350DE66" w14:textId="77777777" w:rsidR="00FC013E" w:rsidRDefault="00FC013E" w:rsidP="00FC013E">
      <w:r>
        <w:rPr>
          <w:rFonts w:eastAsiaTheme="majorEastAsia" w:cstheme="majorBidi"/>
          <w:b/>
          <w:iCs/>
          <w:sz w:val="26"/>
        </w:rPr>
        <w:t>Kimball 12</w:t>
      </w:r>
      <w:r>
        <w:t>, Executive Director of the Arms Control Association (Daryll Kimball, September 20, 2012, “No Going Back: 20 Years Since the Last U.S. Nuclear Test,” ACA, https://www.armscontrol.org/issue-briefs/2012-09/going-back-20-years-since-last-us-nuclear-test)</w:t>
      </w:r>
    </w:p>
    <w:p w14:paraId="7070B9C1" w14:textId="77777777" w:rsidR="00FC013E" w:rsidRDefault="00FC013E" w:rsidP="00FC013E">
      <w:pPr>
        <w:rPr>
          <w:sz w:val="16"/>
        </w:rPr>
      </w:pPr>
      <w:r>
        <w:rPr>
          <w:sz w:val="16"/>
        </w:rPr>
        <w:t xml:space="preserve">On September 23, </w:t>
      </w:r>
      <w:r>
        <w:rPr>
          <w:rStyle w:val="Emphasis"/>
          <w:highlight w:val="cyan"/>
        </w:rPr>
        <w:t>1992</w:t>
      </w:r>
      <w:r>
        <w:rPr>
          <w:sz w:val="16"/>
        </w:rPr>
        <w:t xml:space="preserve">, under the surface of the Nevada Test Site, </w:t>
      </w:r>
      <w:r>
        <w:rPr>
          <w:rStyle w:val="StyleUnderline"/>
        </w:rPr>
        <w:t xml:space="preserve">the </w:t>
      </w:r>
      <w:r>
        <w:rPr>
          <w:rStyle w:val="Emphasis"/>
          <w:highlight w:val="cyan"/>
        </w:rPr>
        <w:t>U</w:t>
      </w:r>
      <w:r>
        <w:rPr>
          <w:rStyle w:val="StyleUnderline"/>
        </w:rPr>
        <w:t xml:space="preserve">nited </w:t>
      </w:r>
      <w:r>
        <w:rPr>
          <w:rStyle w:val="Emphasis"/>
          <w:highlight w:val="cyan"/>
        </w:rPr>
        <w:t>S</w:t>
      </w:r>
      <w:r>
        <w:rPr>
          <w:rStyle w:val="StyleUnderline"/>
        </w:rPr>
        <w:t xml:space="preserve">tates </w:t>
      </w:r>
      <w:r>
        <w:rPr>
          <w:rStyle w:val="StyleUnderline"/>
          <w:highlight w:val="cyan"/>
        </w:rPr>
        <w:t>conducted its</w:t>
      </w:r>
      <w:r>
        <w:rPr>
          <w:rStyle w:val="StyleUnderline"/>
        </w:rPr>
        <w:t xml:space="preserve"> 1,030th--and </w:t>
      </w:r>
      <w:r>
        <w:rPr>
          <w:rStyle w:val="Emphasis"/>
          <w:sz w:val="26"/>
          <w:szCs w:val="26"/>
          <w:highlight w:val="cyan"/>
        </w:rPr>
        <w:t>last</w:t>
      </w:r>
      <w:r>
        <w:rPr>
          <w:rStyle w:val="StyleUnderline"/>
        </w:rPr>
        <w:t>--</w:t>
      </w:r>
      <w:r>
        <w:rPr>
          <w:rStyle w:val="StyleUnderline"/>
          <w:highlight w:val="cyan"/>
        </w:rPr>
        <w:t>nuclear</w:t>
      </w:r>
      <w:r>
        <w:rPr>
          <w:rStyle w:val="StyleUnderline"/>
        </w:rPr>
        <w:t xml:space="preserve"> weapon </w:t>
      </w:r>
      <w:r>
        <w:rPr>
          <w:rStyle w:val="Emphasis"/>
          <w:highlight w:val="cyan"/>
        </w:rPr>
        <w:t>test</w:t>
      </w:r>
      <w:r>
        <w:rPr>
          <w:rStyle w:val="Emphasis"/>
        </w:rPr>
        <w:t xml:space="preserve"> explosion</w:t>
      </w:r>
      <w:r>
        <w:rPr>
          <w:sz w:val="16"/>
        </w:rPr>
        <w:t>. At the time, there were serious questions about whether the United States could indefinitely extend the service lives of its nuclear warheads without regular nuclear testing.</w:t>
      </w:r>
    </w:p>
    <w:p w14:paraId="2F9324FD" w14:textId="77777777" w:rsidR="00FC013E" w:rsidRDefault="00FC013E" w:rsidP="00FC013E">
      <w:pPr>
        <w:rPr>
          <w:sz w:val="16"/>
        </w:rPr>
      </w:pPr>
      <w:r>
        <w:rPr>
          <w:sz w:val="16"/>
        </w:rPr>
        <w:t xml:space="preserve">But </w:t>
      </w:r>
      <w:r>
        <w:rPr>
          <w:rStyle w:val="StyleUnderline"/>
          <w:highlight w:val="cyan"/>
        </w:rPr>
        <w:t>today, with</w:t>
      </w:r>
      <w:r>
        <w:rPr>
          <w:rStyle w:val="StyleUnderline"/>
        </w:rPr>
        <w:t xml:space="preserve"> the help of </w:t>
      </w:r>
      <w:r>
        <w:rPr>
          <w:rStyle w:val="Emphasis"/>
        </w:rPr>
        <w:t>two decades</w:t>
      </w:r>
      <w:r>
        <w:rPr>
          <w:rStyle w:val="StyleUnderline"/>
        </w:rPr>
        <w:t xml:space="preserve"> of hard </w:t>
      </w:r>
      <w:r>
        <w:rPr>
          <w:rStyle w:val="Emphasis"/>
          <w:highlight w:val="cyan"/>
        </w:rPr>
        <w:t>data</w:t>
      </w:r>
      <w:r>
        <w:rPr>
          <w:rStyle w:val="StyleUnderline"/>
        </w:rPr>
        <w:t xml:space="preserve"> and problem-solving through the</w:t>
      </w:r>
      <w:r>
        <w:rPr>
          <w:sz w:val="16"/>
        </w:rPr>
        <w:t xml:space="preserve"> nuclear weapons </w:t>
      </w:r>
      <w:r>
        <w:rPr>
          <w:rStyle w:val="Emphasis"/>
        </w:rPr>
        <w:t>S</w:t>
      </w:r>
      <w:r>
        <w:rPr>
          <w:rStyle w:val="StyleUnderline"/>
        </w:rPr>
        <w:t xml:space="preserve">tockpile </w:t>
      </w:r>
      <w:r>
        <w:rPr>
          <w:rStyle w:val="Emphasis"/>
        </w:rPr>
        <w:t>S</w:t>
      </w:r>
      <w:r>
        <w:rPr>
          <w:rStyle w:val="StyleUnderline"/>
        </w:rPr>
        <w:t xml:space="preserve">tewardship </w:t>
      </w:r>
      <w:r>
        <w:rPr>
          <w:rStyle w:val="Emphasis"/>
        </w:rPr>
        <w:t>P</w:t>
      </w:r>
      <w:r>
        <w:rPr>
          <w:rStyle w:val="StyleUnderline"/>
        </w:rPr>
        <w:t>rogram</w:t>
      </w:r>
      <w:r>
        <w:rPr>
          <w:sz w:val="16"/>
        </w:rPr>
        <w:t xml:space="preserve">, those </w:t>
      </w:r>
      <w:r>
        <w:rPr>
          <w:rStyle w:val="StyleUnderline"/>
        </w:rPr>
        <w:t>questions have been answered</w:t>
      </w:r>
      <w:r>
        <w:rPr>
          <w:sz w:val="16"/>
        </w:rPr>
        <w:t>. As Bruce T. Goodwin, principal associate director for weapons at Livermore National Laboratory told The Washington Post in November 2011: "</w:t>
      </w:r>
      <w:r>
        <w:rPr>
          <w:rStyle w:val="StyleUnderline"/>
          <w:highlight w:val="cyan"/>
        </w:rPr>
        <w:t>We have a</w:t>
      </w:r>
      <w:r>
        <w:rPr>
          <w:rStyle w:val="StyleUnderline"/>
        </w:rPr>
        <w:t xml:space="preserve"> more fundamental </w:t>
      </w:r>
      <w:r>
        <w:rPr>
          <w:rStyle w:val="Emphasis"/>
          <w:highlight w:val="cyan"/>
        </w:rPr>
        <w:t>understanding</w:t>
      </w:r>
      <w:r>
        <w:rPr>
          <w:rStyle w:val="StyleUnderline"/>
          <w:highlight w:val="cyan"/>
        </w:rPr>
        <w:t xml:space="preserve"> of how</w:t>
      </w:r>
      <w:r>
        <w:rPr>
          <w:rStyle w:val="StyleUnderline"/>
        </w:rPr>
        <w:t xml:space="preserve"> these </w:t>
      </w:r>
      <w:r>
        <w:rPr>
          <w:rStyle w:val="Emphasis"/>
          <w:highlight w:val="cyan"/>
        </w:rPr>
        <w:t>weapons work</w:t>
      </w:r>
      <w:r>
        <w:rPr>
          <w:rStyle w:val="StyleUnderline"/>
        </w:rPr>
        <w:t xml:space="preserve"> today </w:t>
      </w:r>
      <w:r>
        <w:rPr>
          <w:rStyle w:val="StyleUnderline"/>
          <w:highlight w:val="cyan"/>
        </w:rPr>
        <w:t>than</w:t>
      </w:r>
      <w:r>
        <w:rPr>
          <w:rStyle w:val="StyleUnderline"/>
        </w:rPr>
        <w:t xml:space="preserve"> we </w:t>
      </w:r>
      <w:r>
        <w:rPr>
          <w:rStyle w:val="Emphasis"/>
        </w:rPr>
        <w:t>ever imagined</w:t>
      </w:r>
      <w:r>
        <w:rPr>
          <w:rStyle w:val="StyleUnderline"/>
        </w:rPr>
        <w:t xml:space="preserve"> </w:t>
      </w:r>
      <w:r>
        <w:rPr>
          <w:rStyle w:val="StyleUnderline"/>
          <w:highlight w:val="cyan"/>
        </w:rPr>
        <w:t xml:space="preserve">when we were </w:t>
      </w:r>
      <w:r>
        <w:rPr>
          <w:rStyle w:val="Emphasis"/>
          <w:highlight w:val="cyan"/>
        </w:rPr>
        <w:t>blowing them up</w:t>
      </w:r>
      <w:r>
        <w:rPr>
          <w:rStyle w:val="StyleUnderline"/>
        </w:rPr>
        <w:t>."</w:t>
      </w:r>
    </w:p>
    <w:p w14:paraId="3AFECBC3" w14:textId="77777777" w:rsidR="00FC013E" w:rsidRDefault="00FC013E" w:rsidP="00FC013E">
      <w:pPr>
        <w:rPr>
          <w:sz w:val="16"/>
        </w:rPr>
      </w:pPr>
      <w:r>
        <w:rPr>
          <w:rStyle w:val="StyleUnderline"/>
          <w:highlight w:val="cyan"/>
        </w:rPr>
        <w:t>It is</w:t>
      </w:r>
      <w:r>
        <w:rPr>
          <w:rStyle w:val="StyleUnderline"/>
        </w:rPr>
        <w:t xml:space="preserve"> now </w:t>
      </w:r>
      <w:r>
        <w:rPr>
          <w:rStyle w:val="Emphasis"/>
          <w:highlight w:val="cyan"/>
        </w:rPr>
        <w:t>widely recognized</w:t>
      </w:r>
      <w:r>
        <w:rPr>
          <w:rStyle w:val="StyleUnderline"/>
        </w:rPr>
        <w:t xml:space="preserve"> that the </w:t>
      </w:r>
      <w:r>
        <w:rPr>
          <w:rStyle w:val="Emphasis"/>
          <w:highlight w:val="cyan"/>
        </w:rPr>
        <w:t>U</w:t>
      </w:r>
      <w:r>
        <w:rPr>
          <w:rStyle w:val="StyleUnderline"/>
        </w:rPr>
        <w:t xml:space="preserve">nited </w:t>
      </w:r>
      <w:r>
        <w:rPr>
          <w:rStyle w:val="Emphasis"/>
          <w:highlight w:val="cyan"/>
        </w:rPr>
        <w:t>S</w:t>
      </w:r>
      <w:r>
        <w:rPr>
          <w:rStyle w:val="StyleUnderline"/>
        </w:rPr>
        <w:t xml:space="preserve">tates </w:t>
      </w:r>
      <w:r>
        <w:rPr>
          <w:rStyle w:val="StyleUnderline"/>
          <w:highlight w:val="cyan"/>
        </w:rPr>
        <w:t>no longer has</w:t>
      </w:r>
      <w:r>
        <w:rPr>
          <w:rStyle w:val="StyleUnderline"/>
        </w:rPr>
        <w:t xml:space="preserve"> </w:t>
      </w:r>
      <w:r>
        <w:rPr>
          <w:rStyle w:val="Emphasis"/>
        </w:rPr>
        <w:t xml:space="preserve">any </w:t>
      </w:r>
      <w:r>
        <w:rPr>
          <w:rStyle w:val="Emphasis"/>
          <w:highlight w:val="cyan"/>
        </w:rPr>
        <w:t>need</w:t>
      </w:r>
      <w:r>
        <w:rPr>
          <w:rStyle w:val="StyleUnderline"/>
          <w:highlight w:val="cyan"/>
        </w:rPr>
        <w:t xml:space="preserve"> for, </w:t>
      </w:r>
      <w:r>
        <w:rPr>
          <w:rStyle w:val="Emphasis"/>
          <w:highlight w:val="cyan"/>
        </w:rPr>
        <w:t>nor</w:t>
      </w:r>
      <w:r>
        <w:rPr>
          <w:rStyle w:val="StyleUnderline"/>
        </w:rPr>
        <w:t xml:space="preserve"> any </w:t>
      </w:r>
      <w:r>
        <w:rPr>
          <w:rStyle w:val="Emphasis"/>
          <w:highlight w:val="cyan"/>
        </w:rPr>
        <w:t>interest in</w:t>
      </w:r>
      <w:r>
        <w:rPr>
          <w:rStyle w:val="StyleUnderline"/>
        </w:rPr>
        <w:t>, conducting</w:t>
      </w:r>
      <w:r>
        <w:rPr>
          <w:sz w:val="16"/>
        </w:rPr>
        <w:t xml:space="preserve"> nuclear explosive </w:t>
      </w:r>
      <w:r>
        <w:rPr>
          <w:rStyle w:val="Emphasis"/>
          <w:highlight w:val="cyan"/>
        </w:rPr>
        <w:t>tests</w:t>
      </w:r>
      <w:r>
        <w:rPr>
          <w:sz w:val="16"/>
        </w:rPr>
        <w:t>.</w:t>
      </w:r>
    </w:p>
    <w:p w14:paraId="5BDBC71D" w14:textId="77777777" w:rsidR="00FC013E" w:rsidRPr="000B77DB" w:rsidRDefault="00FC013E" w:rsidP="00FC013E">
      <w:pPr>
        <w:rPr>
          <w:u w:val="single"/>
        </w:rPr>
      </w:pPr>
      <w:r>
        <w:rPr>
          <w:rStyle w:val="StyleUnderline"/>
          <w:highlight w:val="cyan"/>
        </w:rPr>
        <w:t>Four</w:t>
      </w:r>
      <w:r>
        <w:rPr>
          <w:rStyle w:val="StyleUnderline"/>
        </w:rPr>
        <w:t xml:space="preserve"> presidential </w:t>
      </w:r>
      <w:r>
        <w:rPr>
          <w:rStyle w:val="Emphasis"/>
          <w:highlight w:val="cyan"/>
        </w:rPr>
        <w:t>administrations</w:t>
      </w:r>
      <w:r>
        <w:rPr>
          <w:rStyle w:val="StyleUnderline"/>
        </w:rPr>
        <w:t xml:space="preserve"> have </w:t>
      </w:r>
      <w:r>
        <w:rPr>
          <w:rStyle w:val="StyleUnderline"/>
          <w:highlight w:val="cyan"/>
        </w:rPr>
        <w:t>determined</w:t>
      </w:r>
      <w:r>
        <w:rPr>
          <w:rStyle w:val="StyleUnderline"/>
        </w:rPr>
        <w:t xml:space="preserve"> that </w:t>
      </w:r>
      <w:r>
        <w:rPr>
          <w:rStyle w:val="StyleUnderline"/>
          <w:highlight w:val="cyan"/>
        </w:rPr>
        <w:t xml:space="preserve">it </w:t>
      </w:r>
      <w:r>
        <w:rPr>
          <w:rStyle w:val="Emphasis"/>
          <w:highlight w:val="cyan"/>
        </w:rPr>
        <w:t>remains</w:t>
      </w:r>
      <w:r>
        <w:rPr>
          <w:rStyle w:val="StyleUnderline"/>
        </w:rPr>
        <w:t xml:space="preserve"> in the </w:t>
      </w:r>
      <w:r>
        <w:rPr>
          <w:rStyle w:val="StyleUnderline"/>
          <w:highlight w:val="cyan"/>
        </w:rPr>
        <w:t>U.S.</w:t>
      </w:r>
      <w:r>
        <w:rPr>
          <w:rStyle w:val="StyleUnderline"/>
        </w:rPr>
        <w:t xml:space="preserve"> national security </w:t>
      </w:r>
      <w:r>
        <w:rPr>
          <w:rStyle w:val="StyleUnderline"/>
          <w:highlight w:val="cyan"/>
        </w:rPr>
        <w:t xml:space="preserve">interests to </w:t>
      </w:r>
      <w:r>
        <w:rPr>
          <w:rStyle w:val="Emphasis"/>
          <w:highlight w:val="cyan"/>
        </w:rPr>
        <w:t>refrain from</w:t>
      </w:r>
      <w:r>
        <w:rPr>
          <w:rStyle w:val="StyleUnderline"/>
          <w:highlight w:val="cyan"/>
        </w:rPr>
        <w:t xml:space="preserve"> resuming</w:t>
      </w:r>
      <w:r>
        <w:rPr>
          <w:rStyle w:val="StyleUnderline"/>
        </w:rPr>
        <w:t xml:space="preserve"> nuclear explosive </w:t>
      </w:r>
      <w:r>
        <w:rPr>
          <w:rStyle w:val="Emphasis"/>
          <w:highlight w:val="cyan"/>
        </w:rPr>
        <w:t>testing</w:t>
      </w:r>
      <w:r>
        <w:rPr>
          <w:sz w:val="16"/>
        </w:rPr>
        <w:t xml:space="preserve">: George H.W. Bush, Bill Clinton, George W. Bush and Barack Obama. </w:t>
      </w:r>
      <w:r>
        <w:rPr>
          <w:rStyle w:val="StyleUnderline"/>
          <w:highlight w:val="cyan"/>
        </w:rPr>
        <w:t xml:space="preserve">The </w:t>
      </w:r>
      <w:r>
        <w:rPr>
          <w:rStyle w:val="Emphasis"/>
          <w:highlight w:val="cyan"/>
        </w:rPr>
        <w:t>more time</w:t>
      </w:r>
      <w:r>
        <w:rPr>
          <w:rStyle w:val="StyleUnderline"/>
          <w:highlight w:val="cyan"/>
        </w:rPr>
        <w:t xml:space="preserve"> passes</w:t>
      </w:r>
      <w:r>
        <w:rPr>
          <w:rStyle w:val="StyleUnderline"/>
        </w:rPr>
        <w:t xml:space="preserve"> the </w:t>
      </w:r>
      <w:r>
        <w:rPr>
          <w:rStyle w:val="Emphasis"/>
          <w:highlight w:val="cyan"/>
        </w:rPr>
        <w:t>more</w:t>
      </w:r>
      <w:r>
        <w:rPr>
          <w:rStyle w:val="StyleUnderline"/>
        </w:rPr>
        <w:t xml:space="preserve"> it becomes </w:t>
      </w:r>
      <w:r>
        <w:rPr>
          <w:rStyle w:val="Emphasis"/>
          <w:highlight w:val="cyan"/>
        </w:rPr>
        <w:t>clear</w:t>
      </w:r>
      <w:r>
        <w:rPr>
          <w:rStyle w:val="StyleUnderline"/>
          <w:highlight w:val="cyan"/>
        </w:rPr>
        <w:t xml:space="preserve">: the </w:t>
      </w:r>
      <w:r>
        <w:rPr>
          <w:rStyle w:val="Emphasis"/>
          <w:sz w:val="26"/>
          <w:szCs w:val="26"/>
          <w:highlight w:val="cyan"/>
        </w:rPr>
        <w:t>days of</w:t>
      </w:r>
      <w:r>
        <w:rPr>
          <w:rStyle w:val="Emphasis"/>
          <w:sz w:val="26"/>
          <w:szCs w:val="26"/>
        </w:rPr>
        <w:t xml:space="preserve"> U.S. nuclear </w:t>
      </w:r>
      <w:r>
        <w:rPr>
          <w:rStyle w:val="Emphasis"/>
          <w:sz w:val="26"/>
          <w:szCs w:val="26"/>
          <w:highlight w:val="cyan"/>
        </w:rPr>
        <w:t>testing are over</w:t>
      </w:r>
      <w:r>
        <w:rPr>
          <w:rStyle w:val="StyleUnderline"/>
        </w:rPr>
        <w:t>.</w:t>
      </w:r>
    </w:p>
    <w:p w14:paraId="72E61782" w14:textId="77777777" w:rsidR="00BF7745" w:rsidRPr="00082EC3" w:rsidRDefault="00BF7745" w:rsidP="00BF7745">
      <w:pPr>
        <w:pStyle w:val="Heading4"/>
        <w:rPr>
          <w:bCs/>
        </w:rPr>
      </w:pPr>
      <w:r w:rsidRPr="00082EC3">
        <w:rPr>
          <w:bCs/>
        </w:rPr>
        <w:t>No ‘</w:t>
      </w:r>
      <w:r w:rsidRPr="00082EC3">
        <w:rPr>
          <w:bCs/>
          <w:u w:val="single"/>
        </w:rPr>
        <w:t>GOP policy</w:t>
      </w:r>
      <w:r w:rsidRPr="00082EC3">
        <w:rPr>
          <w:bCs/>
        </w:rPr>
        <w:t xml:space="preserve">’ impact---internal </w:t>
      </w:r>
      <w:r w:rsidRPr="00082EC3">
        <w:rPr>
          <w:bCs/>
          <w:u w:val="single"/>
        </w:rPr>
        <w:t>divisions</w:t>
      </w:r>
      <w:r w:rsidRPr="00082EC3">
        <w:rPr>
          <w:bCs/>
        </w:rPr>
        <w:t xml:space="preserve"> make achieving aims </w:t>
      </w:r>
      <w:r w:rsidRPr="00082EC3">
        <w:rPr>
          <w:bCs/>
          <w:u w:val="single"/>
        </w:rPr>
        <w:t>impossible</w:t>
      </w:r>
      <w:r w:rsidRPr="00082EC3">
        <w:rPr>
          <w:bCs/>
        </w:rPr>
        <w:t>.</w:t>
      </w:r>
    </w:p>
    <w:p w14:paraId="0020CBDE" w14:textId="77777777" w:rsidR="00BF7745" w:rsidRDefault="00BF7745" w:rsidP="00BF7745">
      <w:r>
        <w:rPr>
          <w:rStyle w:val="Style13ptBold"/>
        </w:rPr>
        <w:t>Uehara ’24</w:t>
      </w:r>
      <w:r>
        <w:t xml:space="preserve"> [So; November 15; Senior Government and International Affairs Manager; Marubeni Institute, “Factional Divisions Within Trump 2.0,” https://www.marubeni.com/en/research/report/data/MWR202416Trump20Framework20241115EN.pdf]</w:t>
      </w:r>
    </w:p>
    <w:p w14:paraId="0539BE06" w14:textId="77777777" w:rsidR="00BF7745" w:rsidRDefault="00BF7745" w:rsidP="00BF7745">
      <w:pPr>
        <w:rPr>
          <w:sz w:val="16"/>
        </w:rPr>
      </w:pPr>
      <w:r>
        <w:rPr>
          <w:sz w:val="16"/>
        </w:rPr>
        <w:t>4</w:t>
      </w:r>
      <w:r>
        <w:rPr>
          <w:rFonts w:ascii="MS Gothic" w:eastAsia="MS Gothic" w:hAnsi="MS Gothic" w:cs="MS Gothic" w:hint="eastAsia"/>
          <w:sz w:val="16"/>
        </w:rPr>
        <w:t>．</w:t>
      </w:r>
      <w:r>
        <w:rPr>
          <w:sz w:val="16"/>
        </w:rPr>
        <w:t>A Framework for Foreign Policy</w:t>
      </w:r>
    </w:p>
    <w:p w14:paraId="133B8C67" w14:textId="77777777" w:rsidR="00BF7745" w:rsidRDefault="00BF7745" w:rsidP="00BF7745">
      <w:pPr>
        <w:rPr>
          <w:sz w:val="16"/>
        </w:rPr>
      </w:pPr>
      <w:r>
        <w:rPr>
          <w:rStyle w:val="StyleUnderline"/>
          <w:highlight w:val="cyan"/>
        </w:rPr>
        <w:t>In</w:t>
      </w:r>
      <w:r>
        <w:rPr>
          <w:sz w:val="16"/>
        </w:rPr>
        <w:t xml:space="preserve"> the realm of </w:t>
      </w:r>
      <w:r>
        <w:rPr>
          <w:rStyle w:val="Emphasis"/>
          <w:highlight w:val="cyan"/>
        </w:rPr>
        <w:t>fo</w:t>
      </w:r>
      <w:r>
        <w:rPr>
          <w:sz w:val="16"/>
        </w:rPr>
        <w:t xml:space="preserve">reign </w:t>
      </w:r>
      <w:r>
        <w:rPr>
          <w:rStyle w:val="Emphasis"/>
          <w:highlight w:val="cyan"/>
        </w:rPr>
        <w:t>po</w:t>
      </w:r>
      <w:r>
        <w:rPr>
          <w:sz w:val="16"/>
        </w:rPr>
        <w:t xml:space="preserve">licy, </w:t>
      </w:r>
      <w:r>
        <w:rPr>
          <w:rStyle w:val="StyleUnderline"/>
          <w:highlight w:val="cyan"/>
        </w:rPr>
        <w:t xml:space="preserve">the </w:t>
      </w:r>
      <w:r>
        <w:rPr>
          <w:rStyle w:val="Emphasis"/>
          <w:highlight w:val="cyan"/>
        </w:rPr>
        <w:t>Republican</w:t>
      </w:r>
      <w:r>
        <w:rPr>
          <w:rStyle w:val="Emphasis"/>
        </w:rPr>
        <w:t xml:space="preserve"> Party</w:t>
      </w:r>
      <w:r>
        <w:rPr>
          <w:rStyle w:val="StyleUnderline"/>
        </w:rPr>
        <w:t xml:space="preserve"> </w:t>
      </w:r>
      <w:r>
        <w:rPr>
          <w:rStyle w:val="StyleUnderline"/>
          <w:highlight w:val="cyan"/>
        </w:rPr>
        <w:t>exhibits</w:t>
      </w:r>
      <w:r>
        <w:rPr>
          <w:sz w:val="16"/>
        </w:rPr>
        <w:t xml:space="preserve"> internal </w:t>
      </w:r>
      <w:r>
        <w:rPr>
          <w:rStyle w:val="Emphasis"/>
          <w:highlight w:val="cyan"/>
        </w:rPr>
        <w:t>divisions</w:t>
      </w:r>
      <w:r>
        <w:rPr>
          <w:sz w:val="16"/>
        </w:rPr>
        <w:t xml:space="preserve">. Trump's "America First" diplomacy prioritizes U.S. interests directly over the maintenance of a U.S.- led international order. He argues that the U.S. should not bear disproportionate costs for global stability or obligations that do not directly benefit American voters. In contrast, traditional </w:t>
      </w:r>
      <w:r>
        <w:rPr>
          <w:rStyle w:val="StyleUnderline"/>
        </w:rPr>
        <w:t xml:space="preserve">Republican </w:t>
      </w:r>
      <w:r>
        <w:rPr>
          <w:rStyle w:val="Emphasis"/>
        </w:rPr>
        <w:t>ideals</w:t>
      </w:r>
      <w:r>
        <w:rPr>
          <w:rStyle w:val="StyleUnderline"/>
        </w:rPr>
        <w:t xml:space="preserve"> emphasize that </w:t>
      </w:r>
      <w:r>
        <w:rPr>
          <w:rStyle w:val="Emphasis"/>
        </w:rPr>
        <w:t>safeguarding</w:t>
      </w:r>
      <w:r>
        <w:rPr>
          <w:sz w:val="16"/>
        </w:rPr>
        <w:t xml:space="preserve"> U.S. </w:t>
      </w:r>
      <w:r>
        <w:rPr>
          <w:rStyle w:val="Emphasis"/>
        </w:rPr>
        <w:t>interests</w:t>
      </w:r>
      <w:r>
        <w:rPr>
          <w:rStyle w:val="StyleUnderline"/>
        </w:rPr>
        <w:t xml:space="preserve"> requires preserving the </w:t>
      </w:r>
      <w:r>
        <w:rPr>
          <w:rStyle w:val="Emphasis"/>
        </w:rPr>
        <w:t>U.S.-led order</w:t>
      </w:r>
      <w:r>
        <w:rPr>
          <w:rStyle w:val="StyleUnderline"/>
        </w:rPr>
        <w:t>, which depends on</w:t>
      </w:r>
      <w:r>
        <w:rPr>
          <w:sz w:val="16"/>
        </w:rPr>
        <w:t xml:space="preserve"> strengthening </w:t>
      </w:r>
      <w:r>
        <w:rPr>
          <w:rStyle w:val="Emphasis"/>
        </w:rPr>
        <w:t>alliances</w:t>
      </w:r>
      <w:r>
        <w:rPr>
          <w:sz w:val="16"/>
        </w:rPr>
        <w:t>. This perspective views international engagement as a long-term investment that underpins economic and security benefits through a stable global system.</w:t>
      </w:r>
    </w:p>
    <w:p w14:paraId="6E86114F" w14:textId="77777777" w:rsidR="00BF7745" w:rsidRDefault="00BF7745" w:rsidP="00BF7745">
      <w:pPr>
        <w:rPr>
          <w:sz w:val="16"/>
        </w:rPr>
      </w:pPr>
      <w:r>
        <w:rPr>
          <w:sz w:val="16"/>
        </w:rPr>
        <w:t xml:space="preserve">The question arises whether the next Republican administration will adopt a nuanced foreign policy accommodating these conflicting philosophies or if the "America First" approach will dominate. For instance, </w:t>
      </w:r>
      <w:r>
        <w:rPr>
          <w:rStyle w:val="StyleUnderline"/>
        </w:rPr>
        <w:t xml:space="preserve">Republicans are </w:t>
      </w:r>
      <w:r>
        <w:rPr>
          <w:rStyle w:val="Emphasis"/>
          <w:highlight w:val="cyan"/>
        </w:rPr>
        <w:t>divided</w:t>
      </w:r>
      <w:r>
        <w:rPr>
          <w:rStyle w:val="StyleUnderline"/>
          <w:highlight w:val="cyan"/>
        </w:rPr>
        <w:t xml:space="preserve"> on</w:t>
      </w:r>
      <w:r>
        <w:rPr>
          <w:sz w:val="16"/>
        </w:rPr>
        <w:t xml:space="preserve"> addressing geopolitical threats like </w:t>
      </w:r>
      <w:r>
        <w:rPr>
          <w:rStyle w:val="Emphasis"/>
          <w:highlight w:val="cyan"/>
        </w:rPr>
        <w:t>China</w:t>
      </w:r>
      <w:r>
        <w:rPr>
          <w:sz w:val="16"/>
        </w:rPr>
        <w:t xml:space="preserve">'s rise </w:t>
      </w:r>
      <w:r>
        <w:rPr>
          <w:rStyle w:val="StyleUnderline"/>
          <w:highlight w:val="cyan"/>
        </w:rPr>
        <w:t xml:space="preserve">and </w:t>
      </w:r>
      <w:r>
        <w:rPr>
          <w:rStyle w:val="Emphasis"/>
          <w:highlight w:val="cyan"/>
        </w:rPr>
        <w:t>Russia</w:t>
      </w:r>
      <w:r>
        <w:rPr>
          <w:sz w:val="16"/>
        </w:rPr>
        <w:t xml:space="preserve">'s growing influence. </w:t>
      </w:r>
      <w:r>
        <w:rPr>
          <w:rStyle w:val="Emphasis"/>
          <w:highlight w:val="cyan"/>
        </w:rPr>
        <w:t>Interventionists</w:t>
      </w:r>
      <w:r>
        <w:rPr>
          <w:rStyle w:val="StyleUnderline"/>
          <w:highlight w:val="cyan"/>
        </w:rPr>
        <w:t xml:space="preserve"> argue for</w:t>
      </w:r>
      <w:r>
        <w:rPr>
          <w:sz w:val="16"/>
        </w:rPr>
        <w:t xml:space="preserve"> maintaining </w:t>
      </w:r>
      <w:r>
        <w:rPr>
          <w:rStyle w:val="Emphasis"/>
          <w:highlight w:val="cyan"/>
        </w:rPr>
        <w:t>leadership</w:t>
      </w:r>
      <w:r>
        <w:rPr>
          <w:sz w:val="16"/>
        </w:rPr>
        <w:t xml:space="preserve"> in shaping the international order and working with allies to uphold global stability. </w:t>
      </w:r>
      <w:r>
        <w:rPr>
          <w:rStyle w:val="StyleUnderline"/>
        </w:rPr>
        <w:t>Meanwhile</w:t>
      </w:r>
      <w:r>
        <w:rPr>
          <w:sz w:val="16"/>
        </w:rPr>
        <w:t>, "</w:t>
      </w:r>
      <w:r>
        <w:rPr>
          <w:rStyle w:val="Emphasis"/>
          <w:highlight w:val="cyan"/>
        </w:rPr>
        <w:t>America First</w:t>
      </w:r>
      <w:r>
        <w:rPr>
          <w:sz w:val="16"/>
        </w:rPr>
        <w:t xml:space="preserve">" </w:t>
      </w:r>
      <w:r>
        <w:rPr>
          <w:rStyle w:val="StyleUnderline"/>
          <w:highlight w:val="cyan"/>
        </w:rPr>
        <w:t>advocates</w:t>
      </w:r>
      <w:r>
        <w:rPr>
          <w:sz w:val="16"/>
        </w:rPr>
        <w:t xml:space="preserve"> are skeptical, </w:t>
      </w:r>
      <w:r>
        <w:rPr>
          <w:rStyle w:val="Emphasis"/>
          <w:highlight w:val="cyan"/>
        </w:rPr>
        <w:t>claim</w:t>
      </w:r>
      <w:r>
        <w:rPr>
          <w:sz w:val="16"/>
        </w:rPr>
        <w:t xml:space="preserve">ing such </w:t>
      </w:r>
      <w:r>
        <w:rPr>
          <w:rStyle w:val="StyleUnderline"/>
        </w:rPr>
        <w:t>interventions deplete</w:t>
      </w:r>
      <w:r>
        <w:rPr>
          <w:sz w:val="16"/>
        </w:rPr>
        <w:t xml:space="preserve"> U.S. </w:t>
      </w:r>
      <w:r>
        <w:rPr>
          <w:rStyle w:val="Emphasis"/>
          <w:highlight w:val="cyan"/>
        </w:rPr>
        <w:t>resources</w:t>
      </w:r>
      <w:r>
        <w:rPr>
          <w:rStyle w:val="StyleUnderline"/>
        </w:rPr>
        <w:t xml:space="preserve"> and harm</w:t>
      </w:r>
      <w:r>
        <w:rPr>
          <w:sz w:val="16"/>
        </w:rPr>
        <w:t xml:space="preserve"> domestic </w:t>
      </w:r>
      <w:r>
        <w:rPr>
          <w:rStyle w:val="Emphasis"/>
        </w:rPr>
        <w:t>interests</w:t>
      </w:r>
      <w:r>
        <w:rPr>
          <w:sz w:val="16"/>
        </w:rPr>
        <w:t>.</w:t>
      </w:r>
    </w:p>
    <w:p w14:paraId="2852FF12" w14:textId="77777777" w:rsidR="00BF7745" w:rsidRDefault="00BF7745" w:rsidP="00BF7745">
      <w:pPr>
        <w:rPr>
          <w:sz w:val="16"/>
        </w:rPr>
      </w:pPr>
      <w:r>
        <w:rPr>
          <w:sz w:val="16"/>
        </w:rPr>
        <w:t>During the last presidential campaign, Trump and his "</w:t>
      </w:r>
      <w:r>
        <w:rPr>
          <w:rStyle w:val="Emphasis"/>
        </w:rPr>
        <w:t>America First</w:t>
      </w:r>
      <w:r>
        <w:rPr>
          <w:sz w:val="16"/>
        </w:rPr>
        <w:t xml:space="preserve">" faction </w:t>
      </w:r>
      <w:r>
        <w:rPr>
          <w:rStyle w:val="StyleUnderline"/>
          <w:highlight w:val="cyan"/>
        </w:rPr>
        <w:t xml:space="preserve">criticized </w:t>
      </w:r>
      <w:r>
        <w:rPr>
          <w:rStyle w:val="Emphasis"/>
          <w:highlight w:val="cyan"/>
        </w:rPr>
        <w:t>Biden</w:t>
      </w:r>
      <w:r>
        <w:rPr>
          <w:sz w:val="16"/>
        </w:rPr>
        <w:t xml:space="preserve">'s support </w:t>
      </w:r>
      <w:r>
        <w:rPr>
          <w:rStyle w:val="StyleUnderline"/>
          <w:highlight w:val="cyan"/>
        </w:rPr>
        <w:t xml:space="preserve">for </w:t>
      </w:r>
      <w:r>
        <w:rPr>
          <w:rStyle w:val="Emphasis"/>
          <w:highlight w:val="cyan"/>
        </w:rPr>
        <w:t>Ukraine</w:t>
      </w:r>
      <w:r>
        <w:rPr>
          <w:sz w:val="16"/>
        </w:rPr>
        <w:t xml:space="preserve">, arguing the conflict was a drain on U.S. military resources and undermined peacekeeping capabilities. </w:t>
      </w:r>
      <w:r>
        <w:rPr>
          <w:rStyle w:val="StyleUnderline"/>
          <w:highlight w:val="cyan"/>
        </w:rPr>
        <w:t xml:space="preserve">Traditional </w:t>
      </w:r>
      <w:r>
        <w:rPr>
          <w:rStyle w:val="Emphasis"/>
          <w:highlight w:val="cyan"/>
        </w:rPr>
        <w:t>Republicans</w:t>
      </w:r>
      <w:r>
        <w:rPr>
          <w:sz w:val="16"/>
        </w:rPr>
        <w:t xml:space="preserve">, however, </w:t>
      </w:r>
      <w:r>
        <w:rPr>
          <w:rStyle w:val="StyleUnderline"/>
          <w:highlight w:val="cyan"/>
        </w:rPr>
        <w:t>emphasize</w:t>
      </w:r>
      <w:r>
        <w:rPr>
          <w:sz w:val="16"/>
        </w:rPr>
        <w:t xml:space="preserve">d the </w:t>
      </w:r>
      <w:r>
        <w:rPr>
          <w:rStyle w:val="StyleUnderline"/>
          <w:highlight w:val="cyan"/>
        </w:rPr>
        <w:t xml:space="preserve">importance of </w:t>
      </w:r>
      <w:r>
        <w:rPr>
          <w:rStyle w:val="Emphasis"/>
          <w:highlight w:val="cyan"/>
        </w:rPr>
        <w:t>deterring Russia</w:t>
      </w:r>
      <w:r>
        <w:rPr>
          <w:sz w:val="16"/>
        </w:rPr>
        <w:t xml:space="preserve">, </w:t>
      </w:r>
      <w:r>
        <w:rPr>
          <w:rStyle w:val="StyleUnderline"/>
        </w:rPr>
        <w:t xml:space="preserve">demonstrating </w:t>
      </w:r>
      <w:r>
        <w:rPr>
          <w:rStyle w:val="Emphasis"/>
        </w:rPr>
        <w:t>reliability</w:t>
      </w:r>
      <w:r>
        <w:rPr>
          <w:rStyle w:val="StyleUnderline"/>
        </w:rPr>
        <w:t xml:space="preserve"> to </w:t>
      </w:r>
      <w:r>
        <w:rPr>
          <w:rStyle w:val="Emphasis"/>
        </w:rPr>
        <w:t>allies</w:t>
      </w:r>
      <w:r>
        <w:rPr>
          <w:sz w:val="16"/>
        </w:rPr>
        <w:t xml:space="preserve"> like Taiwan and Japan, </w:t>
      </w:r>
      <w:r>
        <w:rPr>
          <w:rStyle w:val="StyleUnderline"/>
        </w:rPr>
        <w:t xml:space="preserve">and </w:t>
      </w:r>
      <w:r>
        <w:rPr>
          <w:rStyle w:val="Emphasis"/>
        </w:rPr>
        <w:t>supporting Ukraine</w:t>
      </w:r>
      <w:r>
        <w:rPr>
          <w:sz w:val="16"/>
        </w:rPr>
        <w:t xml:space="preserve"> to counter Russia's resurgence.</w:t>
      </w:r>
    </w:p>
    <w:p w14:paraId="13101F0C" w14:textId="77777777" w:rsidR="00BF7745" w:rsidRDefault="00BF7745" w:rsidP="00BF7745">
      <w:pPr>
        <w:rPr>
          <w:sz w:val="16"/>
        </w:rPr>
      </w:pPr>
      <w:r>
        <w:rPr>
          <w:rStyle w:val="StyleUnderline"/>
        </w:rPr>
        <w:t xml:space="preserve">Even </w:t>
      </w:r>
      <w:r>
        <w:rPr>
          <w:rStyle w:val="StyleUnderline"/>
          <w:highlight w:val="cyan"/>
        </w:rPr>
        <w:t>within</w:t>
      </w:r>
      <w:r>
        <w:rPr>
          <w:rStyle w:val="StyleUnderline"/>
        </w:rPr>
        <w:t xml:space="preserve"> </w:t>
      </w:r>
      <w:r>
        <w:rPr>
          <w:rStyle w:val="Emphasis"/>
        </w:rPr>
        <w:t xml:space="preserve">interventionist </w:t>
      </w:r>
      <w:r>
        <w:rPr>
          <w:rStyle w:val="Emphasis"/>
          <w:highlight w:val="cyan"/>
        </w:rPr>
        <w:t>ranks</w:t>
      </w:r>
      <w:r>
        <w:rPr>
          <w:rStyle w:val="StyleUnderline"/>
          <w:highlight w:val="cyan"/>
        </w:rPr>
        <w:t xml:space="preserve">, opinions </w:t>
      </w:r>
      <w:r>
        <w:rPr>
          <w:rStyle w:val="Emphasis"/>
          <w:highlight w:val="cyan"/>
        </w:rPr>
        <w:t>diverge</w:t>
      </w:r>
      <w:r>
        <w:rPr>
          <w:sz w:val="16"/>
        </w:rPr>
        <w:t>. The "</w:t>
      </w:r>
      <w:r>
        <w:rPr>
          <w:rStyle w:val="Emphasis"/>
        </w:rPr>
        <w:t>primacist</w:t>
      </w:r>
      <w:r>
        <w:rPr>
          <w:sz w:val="16"/>
        </w:rPr>
        <w:t xml:space="preserve">" </w:t>
      </w:r>
      <w:r>
        <w:rPr>
          <w:rStyle w:val="StyleUnderline"/>
          <w:highlight w:val="cyan"/>
        </w:rPr>
        <w:t>faction</w:t>
      </w:r>
      <w:r>
        <w:rPr>
          <w:sz w:val="16"/>
        </w:rPr>
        <w:t xml:space="preserve">, inspired by Reagan and Bush-era policies, </w:t>
      </w:r>
      <w:r>
        <w:rPr>
          <w:rStyle w:val="StyleUnderline"/>
          <w:highlight w:val="cyan"/>
        </w:rPr>
        <w:t>advocates</w:t>
      </w:r>
      <w:r>
        <w:rPr>
          <w:rStyle w:val="StyleUnderline"/>
        </w:rPr>
        <w:t xml:space="preserve"> </w:t>
      </w:r>
      <w:r>
        <w:rPr>
          <w:rStyle w:val="Emphasis"/>
        </w:rPr>
        <w:t>proactive</w:t>
      </w:r>
      <w:r>
        <w:rPr>
          <w:sz w:val="16"/>
        </w:rPr>
        <w:t xml:space="preserve"> U.S. </w:t>
      </w:r>
      <w:r>
        <w:rPr>
          <w:rStyle w:val="Emphasis"/>
          <w:highlight w:val="cyan"/>
        </w:rPr>
        <w:t>leadership</w:t>
      </w:r>
      <w:r>
        <w:rPr>
          <w:sz w:val="16"/>
        </w:rPr>
        <w:t xml:space="preserve"> in international order to protect American interests. The "</w:t>
      </w:r>
      <w:r>
        <w:rPr>
          <w:rStyle w:val="Emphasis"/>
          <w:highlight w:val="cyan"/>
        </w:rPr>
        <w:t>restraint</w:t>
      </w:r>
      <w:r>
        <w:rPr>
          <w:sz w:val="16"/>
        </w:rPr>
        <w:t xml:space="preserve">" </w:t>
      </w:r>
      <w:r>
        <w:rPr>
          <w:rStyle w:val="StyleUnderline"/>
        </w:rPr>
        <w:t xml:space="preserve">faction </w:t>
      </w:r>
      <w:r>
        <w:rPr>
          <w:rStyle w:val="StyleUnderline"/>
          <w:highlight w:val="cyan"/>
        </w:rPr>
        <w:t>contends</w:t>
      </w:r>
      <w:r>
        <w:rPr>
          <w:sz w:val="16"/>
        </w:rPr>
        <w:t xml:space="preserve"> that </w:t>
      </w:r>
      <w:r>
        <w:rPr>
          <w:rStyle w:val="StyleUnderline"/>
          <w:highlight w:val="cyan"/>
        </w:rPr>
        <w:t xml:space="preserve">the U.S. </w:t>
      </w:r>
      <w:r>
        <w:rPr>
          <w:rStyle w:val="Emphasis"/>
          <w:highlight w:val="cyan"/>
        </w:rPr>
        <w:t>no longer</w:t>
      </w:r>
      <w:r>
        <w:rPr>
          <w:rStyle w:val="StyleUnderline"/>
          <w:highlight w:val="cyan"/>
        </w:rPr>
        <w:t xml:space="preserve"> possesses</w:t>
      </w:r>
      <w:r>
        <w:rPr>
          <w:sz w:val="16"/>
        </w:rPr>
        <w:t xml:space="preserve"> the economic and military </w:t>
      </w:r>
      <w:r>
        <w:rPr>
          <w:rStyle w:val="Emphasis"/>
          <w:highlight w:val="cyan"/>
        </w:rPr>
        <w:t>dominance</w:t>
      </w:r>
      <w:r>
        <w:rPr>
          <w:sz w:val="16"/>
        </w:rPr>
        <w:t xml:space="preserve"> needed for such a role and should instead focus resources on addressing immediate threats like China. They prioritize alliances and defense postures in the Indo-Pacific over involvement in conflicts in Europe or the Middle East.</w:t>
      </w:r>
    </w:p>
    <w:p w14:paraId="6C83CA1A" w14:textId="77777777" w:rsidR="00BF7745" w:rsidRDefault="00BF7745" w:rsidP="00BF7745">
      <w:pPr>
        <w:rPr>
          <w:sz w:val="16"/>
        </w:rPr>
      </w:pPr>
      <w:r>
        <w:rPr>
          <w:sz w:val="16"/>
        </w:rPr>
        <w:t>Elbridge Colby, a leading figure in the restraint camp and expected to influence Trump's China policy, encapsulates this view: "Supporting Israel's self-defense is a priority, but why take such a leading role against the Houthis when it yields little effect? Why not press nations like Germany to take greater responsibility for their own defense?"</w:t>
      </w:r>
    </w:p>
    <w:p w14:paraId="16ED30DF" w14:textId="77777777" w:rsidR="00BF7745" w:rsidRDefault="00BF7745" w:rsidP="00BF7745">
      <w:pPr>
        <w:rPr>
          <w:sz w:val="16"/>
        </w:rPr>
      </w:pPr>
      <w:r>
        <w:rPr>
          <w:sz w:val="16"/>
        </w:rPr>
        <w:t xml:space="preserve">As for </w:t>
      </w:r>
      <w:r>
        <w:rPr>
          <w:rStyle w:val="StyleUnderline"/>
          <w:highlight w:val="cyan"/>
        </w:rPr>
        <w:t xml:space="preserve">Trump’s </w:t>
      </w:r>
      <w:r>
        <w:rPr>
          <w:rStyle w:val="Emphasis"/>
          <w:highlight w:val="cyan"/>
        </w:rPr>
        <w:t>personal</w:t>
      </w:r>
      <w:r>
        <w:rPr>
          <w:rStyle w:val="StyleUnderline"/>
          <w:highlight w:val="cyan"/>
        </w:rPr>
        <w:t xml:space="preserve"> approach</w:t>
      </w:r>
      <w:r>
        <w:rPr>
          <w:sz w:val="16"/>
        </w:rPr>
        <w:t xml:space="preserve">, his tenure </w:t>
      </w:r>
      <w:r>
        <w:rPr>
          <w:rStyle w:val="StyleUnderline"/>
          <w:highlight w:val="cyan"/>
        </w:rPr>
        <w:t>showed</w:t>
      </w:r>
      <w:r>
        <w:rPr>
          <w:rStyle w:val="StyleUnderline"/>
        </w:rPr>
        <w:t xml:space="preserve"> a </w:t>
      </w:r>
      <w:r>
        <w:rPr>
          <w:rStyle w:val="Emphasis"/>
          <w:highlight w:val="cyan"/>
        </w:rPr>
        <w:t>lack</w:t>
      </w:r>
      <w:r>
        <w:rPr>
          <w:rStyle w:val="StyleUnderline"/>
          <w:highlight w:val="cyan"/>
        </w:rPr>
        <w:t xml:space="preserve"> of</w:t>
      </w:r>
      <w:r>
        <w:rPr>
          <w:sz w:val="16"/>
        </w:rPr>
        <w:t xml:space="preserve"> a cohesive grand </w:t>
      </w:r>
      <w:r>
        <w:rPr>
          <w:rStyle w:val="Emphasis"/>
          <w:highlight w:val="cyan"/>
        </w:rPr>
        <w:t>strategy</w:t>
      </w:r>
      <w:r>
        <w:rPr>
          <w:sz w:val="16"/>
        </w:rPr>
        <w:t xml:space="preserve">. His </w:t>
      </w:r>
      <w:r>
        <w:rPr>
          <w:rStyle w:val="Emphasis"/>
        </w:rPr>
        <w:t>impulsive</w:t>
      </w:r>
      <w:r>
        <w:rPr>
          <w:rStyle w:val="StyleUnderline"/>
        </w:rPr>
        <w:t xml:space="preserve"> decisions</w:t>
      </w:r>
      <w:r>
        <w:rPr>
          <w:sz w:val="16"/>
        </w:rPr>
        <w:t xml:space="preserve">—such as announcing troop withdrawals or imposing unexpected sanctions via Twitter—often </w:t>
      </w:r>
      <w:r>
        <w:rPr>
          <w:rStyle w:val="StyleUnderline"/>
        </w:rPr>
        <w:t xml:space="preserve">surprised </w:t>
      </w:r>
      <w:r>
        <w:rPr>
          <w:rStyle w:val="Emphasis"/>
        </w:rPr>
        <w:t>allies</w:t>
      </w:r>
      <w:r>
        <w:rPr>
          <w:rStyle w:val="StyleUnderline"/>
        </w:rPr>
        <w:t xml:space="preserve"> and</w:t>
      </w:r>
      <w:r>
        <w:rPr>
          <w:sz w:val="16"/>
        </w:rPr>
        <w:t xml:space="preserve"> U.S. </w:t>
      </w:r>
      <w:r>
        <w:rPr>
          <w:rStyle w:val="Emphasis"/>
        </w:rPr>
        <w:t>officials</w:t>
      </w:r>
      <w:r>
        <w:rPr>
          <w:sz w:val="16"/>
        </w:rPr>
        <w:t>, undermining trust and longterm planning. For example, his abrupt decision in October 2019 to withdraw U.S. troops from northern Syria, without consulting allies or the Pentagon, led to Turkish military action against Kurdish forces, destabilizing a region critical to the fight against ISIS.</w:t>
      </w:r>
    </w:p>
    <w:p w14:paraId="2478A45E" w14:textId="77777777" w:rsidR="00BF7745" w:rsidRDefault="00BF7745" w:rsidP="00BF7745">
      <w:pPr>
        <w:rPr>
          <w:sz w:val="16"/>
        </w:rPr>
      </w:pPr>
      <w:r>
        <w:rPr>
          <w:sz w:val="16"/>
        </w:rPr>
        <w:t>Similarly, Trump's unprecedented meetings with North Korea's Kim Jong-un, while garnering media attention, lacked adequate preparation and failed to produce sustained agreements on denuclearization. His withdrawal from the Iran nuclear deal also demonstrated this inconsistency, as it left the U.S. without an alternative framework.</w:t>
      </w:r>
    </w:p>
    <w:p w14:paraId="43467D52" w14:textId="77777777" w:rsidR="00BF7745" w:rsidRDefault="00BF7745" w:rsidP="00BF7745">
      <w:pPr>
        <w:rPr>
          <w:sz w:val="16"/>
        </w:rPr>
      </w:pPr>
      <w:r>
        <w:rPr>
          <w:sz w:val="16"/>
        </w:rPr>
        <w:t xml:space="preserve">Overall, these tendencies suggest that </w:t>
      </w:r>
      <w:r>
        <w:rPr>
          <w:rStyle w:val="Emphasis"/>
          <w:highlight w:val="cyan"/>
        </w:rPr>
        <w:t>internal factions</w:t>
      </w:r>
      <w:r>
        <w:rPr>
          <w:rStyle w:val="StyleUnderline"/>
        </w:rPr>
        <w:t xml:space="preserve"> will</w:t>
      </w:r>
      <w:r>
        <w:rPr>
          <w:sz w:val="16"/>
        </w:rPr>
        <w:t xml:space="preserve"> likely </w:t>
      </w:r>
      <w:r>
        <w:rPr>
          <w:rStyle w:val="StyleUnderline"/>
          <w:highlight w:val="cyan"/>
        </w:rPr>
        <w:t>pull</w:t>
      </w:r>
      <w:r>
        <w:rPr>
          <w:rStyle w:val="StyleUnderline"/>
        </w:rPr>
        <w:t xml:space="preserve"> Trump </w:t>
      </w:r>
      <w:r>
        <w:rPr>
          <w:rStyle w:val="StyleUnderline"/>
          <w:highlight w:val="cyan"/>
        </w:rPr>
        <w:t xml:space="preserve">in </w:t>
      </w:r>
      <w:r>
        <w:rPr>
          <w:rStyle w:val="Emphasis"/>
          <w:highlight w:val="cyan"/>
        </w:rPr>
        <w:t>multiple directions</w:t>
      </w:r>
      <w:r>
        <w:rPr>
          <w:sz w:val="16"/>
        </w:rPr>
        <w:t>, making his foreign policy appear reactive and inconsistent rather than guided by a clear strategy.</w:t>
      </w:r>
    </w:p>
    <w:p w14:paraId="02427E19" w14:textId="77777777" w:rsidR="00BF7745" w:rsidRDefault="00BF7745" w:rsidP="00BF7745">
      <w:pPr>
        <w:rPr>
          <w:sz w:val="16"/>
        </w:rPr>
      </w:pPr>
      <w:r>
        <w:rPr>
          <w:sz w:val="16"/>
        </w:rPr>
        <w:t>5</w:t>
      </w:r>
      <w:r>
        <w:rPr>
          <w:rFonts w:ascii="MS Gothic" w:eastAsia="MS Gothic" w:hAnsi="MS Gothic" w:cs="MS Gothic" w:hint="eastAsia"/>
          <w:sz w:val="16"/>
        </w:rPr>
        <w:t>．</w:t>
      </w:r>
      <w:r>
        <w:rPr>
          <w:sz w:val="16"/>
        </w:rPr>
        <w:t>Philosophical Divisions Clouds Policy Outlook</w:t>
      </w:r>
    </w:p>
    <w:p w14:paraId="4BEC2740" w14:textId="77777777" w:rsidR="00BF7745" w:rsidRDefault="00BF7745" w:rsidP="00BF7745">
      <w:pPr>
        <w:rPr>
          <w:sz w:val="16"/>
        </w:rPr>
      </w:pPr>
      <w:r>
        <w:rPr>
          <w:sz w:val="16"/>
        </w:rPr>
        <w:t xml:space="preserve">This essay underscores that </w:t>
      </w:r>
      <w:r>
        <w:rPr>
          <w:rStyle w:val="Emphasis"/>
        </w:rPr>
        <w:t>America First</w:t>
      </w:r>
      <w:r>
        <w:rPr>
          <w:rStyle w:val="StyleUnderline"/>
        </w:rPr>
        <w:t xml:space="preserve"> is </w:t>
      </w:r>
      <w:r>
        <w:rPr>
          <w:rStyle w:val="Emphasis"/>
        </w:rPr>
        <w:t>not</w:t>
      </w:r>
      <w:r>
        <w:rPr>
          <w:sz w:val="16"/>
        </w:rPr>
        <w:t xml:space="preserve"> as </w:t>
      </w:r>
      <w:r>
        <w:rPr>
          <w:rStyle w:val="Emphasis"/>
        </w:rPr>
        <w:t>unified</w:t>
      </w:r>
      <w:r>
        <w:rPr>
          <w:sz w:val="16"/>
        </w:rPr>
        <w:t xml:space="preserve"> as it appears. </w:t>
      </w:r>
      <w:r>
        <w:rPr>
          <w:rStyle w:val="Emphasis"/>
        </w:rPr>
        <w:t>Deep divisions</w:t>
      </w:r>
      <w:r>
        <w:rPr>
          <w:sz w:val="16"/>
        </w:rPr>
        <w:t xml:space="preserve"> within the movement, </w:t>
      </w:r>
      <w:r>
        <w:rPr>
          <w:rStyle w:val="StyleUnderline"/>
        </w:rPr>
        <w:t>combined with</w:t>
      </w:r>
      <w:r>
        <w:rPr>
          <w:sz w:val="16"/>
        </w:rPr>
        <w:t xml:space="preserve"> Trump’s </w:t>
      </w:r>
      <w:r>
        <w:rPr>
          <w:rStyle w:val="Emphasis"/>
        </w:rPr>
        <w:t>personal interests</w:t>
      </w:r>
      <w:r>
        <w:rPr>
          <w:rStyle w:val="StyleUnderline"/>
        </w:rPr>
        <w:t xml:space="preserve">, must be </w:t>
      </w:r>
      <w:r>
        <w:rPr>
          <w:rStyle w:val="Emphasis"/>
        </w:rPr>
        <w:t>considered</w:t>
      </w:r>
      <w:r>
        <w:rPr>
          <w:sz w:val="16"/>
        </w:rPr>
        <w:t xml:space="preserve"> when assessing future policy developments. Factional alignments and Trump’s own ideas vary widely by issue, and without a cohesive governing philosophy, there is no singular framework to reveal consistent patterns. Analyzing each policy area requires careful consideration of the factions, stakeholders, and Trump’s instincts. For these reasons, early attempts to predict policies under a second Trump administration should be approached with caution and take these factors into account.</w:t>
      </w:r>
    </w:p>
    <w:p w14:paraId="54361269" w14:textId="77777777" w:rsidR="00BF7745" w:rsidRDefault="00BF7745" w:rsidP="00BF7745">
      <w:pPr>
        <w:pStyle w:val="Heading4"/>
      </w:pPr>
      <w:r>
        <w:t xml:space="preserve">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396D27DA" w14:textId="77777777" w:rsidR="00BF7745" w:rsidRPr="00C851CF" w:rsidRDefault="00BF7745" w:rsidP="00BF7745">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2B9EAAA4" w14:textId="77777777" w:rsidR="00BF7745" w:rsidRPr="00E95192" w:rsidRDefault="00BF7745" w:rsidP="00BF7745">
      <w:pPr>
        <w:rPr>
          <w:sz w:val="16"/>
          <w:szCs w:val="16"/>
        </w:rPr>
      </w:pPr>
      <w:r w:rsidRPr="00E95192">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01052442" w14:textId="77777777" w:rsidR="00BF7745" w:rsidRPr="00C851CF" w:rsidRDefault="00BF7745" w:rsidP="00BF7745">
      <w:pPr>
        <w:rPr>
          <w:rStyle w:val="StyleUnderline"/>
        </w:rPr>
      </w:pPr>
      <w:r w:rsidRPr="00E95192">
        <w:rPr>
          <w:sz w:val="16"/>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E95192">
        <w:rPr>
          <w:sz w:val="16"/>
        </w:rPr>
        <w:t xml:space="preserve">. And </w:t>
      </w:r>
      <w:r w:rsidRPr="00E95192">
        <w:rPr>
          <w:rStyle w:val="StyleUnderline"/>
          <w:highlight w:val="cyan"/>
        </w:rPr>
        <w:t xml:space="preserve">if Democrats </w:t>
      </w:r>
      <w:r w:rsidRPr="00E95192">
        <w:rPr>
          <w:rStyle w:val="Emphasis"/>
          <w:highlight w:val="cyan"/>
        </w:rPr>
        <w:t>regain</w:t>
      </w:r>
      <w:r w:rsidRPr="00381A6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E95192">
        <w:rPr>
          <w:sz w:val="16"/>
        </w:rPr>
        <w:t>, including flagging membership and criticism that they are losing touch with everyday workers.</w:t>
      </w:r>
    </w:p>
    <w:p w14:paraId="3D4CA0D0" w14:textId="77777777" w:rsidR="00BF7745" w:rsidRPr="00E95192" w:rsidRDefault="00BF7745" w:rsidP="00BF7745">
      <w:pPr>
        <w:rPr>
          <w:sz w:val="16"/>
          <w:szCs w:val="16"/>
        </w:rPr>
      </w:pPr>
      <w:r w:rsidRPr="00E95192">
        <w:rPr>
          <w:sz w:val="16"/>
          <w:szCs w:val="16"/>
        </w:rPr>
        <w:t>But it is not likely to be easy.</w:t>
      </w:r>
    </w:p>
    <w:p w14:paraId="3FC2252E" w14:textId="77777777" w:rsidR="00BF7745" w:rsidRPr="00E95192" w:rsidRDefault="00BF7745" w:rsidP="00BF7745">
      <w:pPr>
        <w:rPr>
          <w:sz w:val="16"/>
          <w:szCs w:val="16"/>
        </w:rPr>
      </w:pPr>
      <w:r w:rsidRPr="00E95192">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16191DF2" w14:textId="77777777" w:rsidR="00BF7745" w:rsidRPr="00E95192" w:rsidRDefault="00BF7745" w:rsidP="00BF7745">
      <w:pPr>
        <w:rPr>
          <w:sz w:val="16"/>
          <w:szCs w:val="16"/>
        </w:rPr>
      </w:pPr>
      <w:r w:rsidRPr="00E95192">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5C9E8449" w14:textId="77777777" w:rsidR="00BF7745" w:rsidRPr="00E95192" w:rsidRDefault="00BF7745" w:rsidP="00BF7745">
      <w:pPr>
        <w:rPr>
          <w:sz w:val="16"/>
        </w:rPr>
      </w:pPr>
      <w:r w:rsidRPr="00E95192">
        <w:rPr>
          <w:sz w:val="16"/>
        </w:rPr>
        <w:t>“Every time we talk politics, the first thing that comes up is, ‘</w:t>
      </w:r>
      <w:r w:rsidRPr="00E95192">
        <w:rPr>
          <w:rStyle w:val="StyleUnderline"/>
        </w:rPr>
        <w:t xml:space="preserve">The Democrats </w:t>
      </w:r>
      <w:r w:rsidRPr="00381A6F">
        <w:rPr>
          <w:rStyle w:val="Emphasis"/>
        </w:rPr>
        <w:t>let us down</w:t>
      </w:r>
      <w:r w:rsidRPr="00E95192">
        <w:rPr>
          <w:sz w:val="16"/>
        </w:rPr>
        <w:t>,’” said Jimmy Williams, the president of the International Union of Painters and Allied Trades. His 140,000 members, he said, had split nearly evenly between Ms. Harris and Mr. Trump.</w:t>
      </w:r>
    </w:p>
    <w:p w14:paraId="4845C746" w14:textId="77777777" w:rsidR="00BF7745" w:rsidRPr="00E95192" w:rsidRDefault="00BF7745" w:rsidP="00BF7745">
      <w:pPr>
        <w:rPr>
          <w:rStyle w:val="StyleUnderline"/>
        </w:rPr>
      </w:pPr>
      <w:r w:rsidRPr="00E95192">
        <w:rPr>
          <w:sz w:val="16"/>
        </w:rPr>
        <w:t xml:space="preserve">Mr. Williams said that he had been asking </w:t>
      </w:r>
      <w:r w:rsidRPr="00381A6F">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E95192">
        <w:rPr>
          <w:sz w:val="16"/>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381A6F">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37FAB1B4" w14:textId="77777777" w:rsidR="00BF7745" w:rsidRPr="00E95192" w:rsidRDefault="00BF7745" w:rsidP="00BF7745">
      <w:pPr>
        <w:rPr>
          <w:sz w:val="16"/>
          <w:szCs w:val="16"/>
        </w:rPr>
      </w:pPr>
      <w:r w:rsidRPr="00E95192">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27802819" w14:textId="77777777" w:rsidR="00BF7745" w:rsidRPr="00E95192" w:rsidRDefault="00BF7745" w:rsidP="00BF7745">
      <w:pPr>
        <w:rPr>
          <w:sz w:val="16"/>
          <w:szCs w:val="16"/>
        </w:rPr>
      </w:pPr>
      <w:r w:rsidRPr="00E95192">
        <w:rPr>
          <w:sz w:val="16"/>
          <w:szCs w:val="16"/>
        </w:rPr>
        <w:t>The D.N.C. declined to comment.</w:t>
      </w:r>
    </w:p>
    <w:p w14:paraId="7A8F1B86" w14:textId="77777777" w:rsidR="00BF7745" w:rsidRPr="00E95192" w:rsidRDefault="00BF7745" w:rsidP="00BF7745">
      <w:pPr>
        <w:rPr>
          <w:sz w:val="16"/>
          <w:szCs w:val="16"/>
        </w:rPr>
      </w:pPr>
      <w:r w:rsidRPr="00E95192">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5F1FD8B7" w14:textId="77777777" w:rsidR="00BF7745" w:rsidRPr="00E95192" w:rsidRDefault="00BF7745" w:rsidP="00BF7745">
      <w:pPr>
        <w:rPr>
          <w:sz w:val="16"/>
          <w:szCs w:val="16"/>
        </w:rPr>
      </w:pPr>
      <w:r w:rsidRPr="00E95192">
        <w:rPr>
          <w:sz w:val="16"/>
          <w:szCs w:val="16"/>
        </w:rPr>
        <w:t>Some labor leaders were intent on better understanding their membership and avoiding the same criticism that Democrats themselves face: that they are out of touch with the average American’s priorities.</w:t>
      </w:r>
    </w:p>
    <w:p w14:paraId="63C9DA31" w14:textId="77777777" w:rsidR="00BF7745" w:rsidRPr="00E95192" w:rsidRDefault="00BF7745" w:rsidP="00BF7745">
      <w:pPr>
        <w:rPr>
          <w:sz w:val="16"/>
          <w:szCs w:val="16"/>
        </w:rPr>
      </w:pPr>
      <w:r w:rsidRPr="00E95192">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51C4715A" w14:textId="77777777" w:rsidR="00BF7745" w:rsidRPr="00E95192" w:rsidRDefault="00BF7745" w:rsidP="00BF7745">
      <w:pPr>
        <w:rPr>
          <w:sz w:val="16"/>
          <w:szCs w:val="16"/>
        </w:rPr>
      </w:pPr>
      <w:r w:rsidRPr="00E95192">
        <w:rPr>
          <w:sz w:val="16"/>
          <w:szCs w:val="16"/>
        </w:rPr>
        <w:t>“They need to go out to job sites, not just mail something to their home and hope that they read it and understand it,” said Mr. Osborn, who for years was the president of a food processing union in the Omaha area.</w:t>
      </w:r>
    </w:p>
    <w:p w14:paraId="783D6495" w14:textId="77777777" w:rsidR="00BF7745" w:rsidRPr="00E95192" w:rsidRDefault="00BF7745" w:rsidP="00BF7745">
      <w:pPr>
        <w:rPr>
          <w:sz w:val="16"/>
          <w:szCs w:val="16"/>
        </w:rPr>
      </w:pPr>
      <w:r w:rsidRPr="00E95192">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66488EA1" w14:textId="77777777" w:rsidR="00BF7745" w:rsidRPr="00E95192" w:rsidRDefault="00BF7745" w:rsidP="00BF7745">
      <w:pPr>
        <w:rPr>
          <w:sz w:val="16"/>
          <w:szCs w:val="16"/>
        </w:rPr>
      </w:pPr>
      <w:r w:rsidRPr="00E95192">
        <w:rPr>
          <w:sz w:val="16"/>
          <w:szCs w:val="16"/>
        </w:rPr>
        <w:t>The aim is to convince members that union-organizing is important and that Mr. Trump’s policies are bad for workers.</w:t>
      </w:r>
    </w:p>
    <w:p w14:paraId="0894A2EA" w14:textId="77777777" w:rsidR="00BF7745" w:rsidRPr="00E95192" w:rsidRDefault="00BF7745" w:rsidP="00BF7745">
      <w:pPr>
        <w:rPr>
          <w:sz w:val="16"/>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and we’ve got to hear them out,</w:t>
      </w:r>
      <w:r w:rsidRPr="00E95192">
        <w:rPr>
          <w:sz w:val="16"/>
        </w:rPr>
        <w:t>” Mr. Saunders said. “Clearly, they don’t want us jumping off right away saying, ‘All Democrats are good, and all Republicans are bad.’”</w:t>
      </w:r>
    </w:p>
    <w:p w14:paraId="493A981D" w14:textId="77777777" w:rsidR="00BF7745" w:rsidRPr="00E95192" w:rsidRDefault="00BF7745" w:rsidP="00BF7745">
      <w:pPr>
        <w:rPr>
          <w:sz w:val="16"/>
          <w:szCs w:val="16"/>
        </w:rPr>
      </w:pPr>
      <w:r w:rsidRPr="00E95192">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67EA77B6" w14:textId="77777777" w:rsidR="00BF7745" w:rsidRPr="00E95192" w:rsidRDefault="00BF7745" w:rsidP="00BF7745">
      <w:pPr>
        <w:rPr>
          <w:sz w:val="16"/>
          <w:szCs w:val="16"/>
        </w:rPr>
      </w:pPr>
      <w:r w:rsidRPr="00E95192">
        <w:rPr>
          <w:sz w:val="16"/>
          <w:szCs w:val="16"/>
        </w:rPr>
        <w:t>“Some people only hear from their union around Election Day,” Mr. Williams said. “If they’ve had a negative experience or felt ignored, we’re going to hear them out and work to make it right.”</w:t>
      </w:r>
    </w:p>
    <w:p w14:paraId="28FF5F87" w14:textId="77777777" w:rsidR="00BF7745" w:rsidRPr="00E95192" w:rsidRDefault="00BF7745" w:rsidP="00BF7745">
      <w:pPr>
        <w:rPr>
          <w:sz w:val="16"/>
          <w:szCs w:val="16"/>
        </w:rPr>
      </w:pPr>
      <w:r w:rsidRPr="00E95192">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680092C9" w14:textId="77777777" w:rsidR="00BF7745" w:rsidRPr="00E95192" w:rsidRDefault="00BF7745" w:rsidP="00BF7745">
      <w:pPr>
        <w:rPr>
          <w:sz w:val="16"/>
          <w:szCs w:val="16"/>
        </w:rPr>
      </w:pPr>
      <w:r w:rsidRPr="00E95192">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790C1390" w14:textId="77777777" w:rsidR="00BF7745" w:rsidRPr="00E95192" w:rsidRDefault="00BF7745" w:rsidP="00BF7745">
      <w:pPr>
        <w:rPr>
          <w:sz w:val="16"/>
          <w:szCs w:val="16"/>
        </w:rPr>
      </w:pPr>
      <w:r w:rsidRPr="00E95192">
        <w:rPr>
          <w:sz w:val="16"/>
          <w:szCs w:val="16"/>
        </w:rPr>
        <w:t>And it ran two candidates in Democratic legislative primaries, a nurse who lost her bid to oust an incumbent Democrat and a food server and union member who defeated a candidate backed by party leaders.</w:t>
      </w:r>
    </w:p>
    <w:p w14:paraId="5F5786C1" w14:textId="77777777" w:rsidR="00BF7745" w:rsidRPr="00E95192" w:rsidRDefault="00BF7745" w:rsidP="00BF7745">
      <w:pPr>
        <w:rPr>
          <w:sz w:val="16"/>
          <w:szCs w:val="16"/>
        </w:rPr>
      </w:pPr>
      <w:r w:rsidRPr="00E95192">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3BD9754D" w14:textId="77777777" w:rsidR="00BF7745" w:rsidRPr="00E95192" w:rsidRDefault="00BF7745" w:rsidP="00BF7745">
      <w:pPr>
        <w:rPr>
          <w:sz w:val="16"/>
          <w:szCs w:val="16"/>
        </w:rPr>
      </w:pPr>
      <w:r w:rsidRPr="00E95192">
        <w:rPr>
          <w:sz w:val="16"/>
          <w:szCs w:val="16"/>
        </w:rPr>
        <w:t>“The No. 1 issue was the economy, and nationally, Democrats were tone-deaf about that,” Mr. Pappageorge said, adding, “If the candidates are all lawyers and developers and managers, then maybe that’s part of the problem.”</w:t>
      </w:r>
    </w:p>
    <w:p w14:paraId="2075E6FD" w14:textId="77777777" w:rsidR="00BF7745" w:rsidRPr="00E95192" w:rsidRDefault="00BF7745" w:rsidP="00BF7745">
      <w:pPr>
        <w:rPr>
          <w:sz w:val="16"/>
          <w:szCs w:val="16"/>
        </w:rPr>
      </w:pPr>
      <w:r w:rsidRPr="00E95192">
        <w:rPr>
          <w:sz w:val="16"/>
          <w:szCs w:val="16"/>
        </w:rPr>
        <w:t>He cautioned that if Democrats did not promote more candidates who understand kitchen-table issues, the union would consider backing independents, Republicans or its own members.</w:t>
      </w:r>
    </w:p>
    <w:p w14:paraId="662B2D7B" w14:textId="77777777" w:rsidR="00BF7745" w:rsidRPr="00E95192" w:rsidRDefault="00BF7745" w:rsidP="00BF7745">
      <w:pPr>
        <w:rPr>
          <w:sz w:val="16"/>
          <w:szCs w:val="16"/>
        </w:rPr>
      </w:pPr>
      <w:r w:rsidRPr="00E95192">
        <w:rPr>
          <w:sz w:val="16"/>
          <w:szCs w:val="16"/>
        </w:rPr>
        <w:t>The Nevada Democratic Party pointed to a list of bills aimed at raising wages and lowering prices that it had supported, even as its executive director, Hilary Barrett, acknowledged, “There’s much more work to be done.”</w:t>
      </w:r>
    </w:p>
    <w:p w14:paraId="217CC305" w14:textId="77777777" w:rsidR="00BF7745" w:rsidRPr="00E95192" w:rsidRDefault="00BF7745" w:rsidP="00BF7745">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381A6F">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381A6F">
        <w:rPr>
          <w:rStyle w:val="Emphasis"/>
        </w:rPr>
        <w:t xml:space="preserve"> </w:t>
      </w:r>
      <w:r w:rsidRPr="00E95192">
        <w:rPr>
          <w:rStyle w:val="Emphasis"/>
          <w:highlight w:val="cyan"/>
        </w:rPr>
        <w:t>palatable alternative</w:t>
      </w:r>
      <w:r w:rsidRPr="00E95192">
        <w:rPr>
          <w:rStyle w:val="StyleUnderline"/>
        </w:rPr>
        <w:t>.</w:t>
      </w:r>
    </w:p>
    <w:p w14:paraId="4A52498B" w14:textId="77777777" w:rsidR="00BF7745" w:rsidRPr="00E95192" w:rsidRDefault="00BF7745" w:rsidP="00BF7745">
      <w:pPr>
        <w:rPr>
          <w:sz w:val="16"/>
          <w:szCs w:val="16"/>
        </w:rPr>
      </w:pPr>
      <w:r w:rsidRPr="00E95192">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649AA4C0" w14:textId="34417E1D" w:rsidR="005D388F" w:rsidRPr="0006111A" w:rsidRDefault="00BF7745" w:rsidP="005D388F">
      <w:pPr>
        <w:rPr>
          <w:u w:val="single"/>
        </w:rPr>
      </w:pPr>
      <w:r w:rsidRPr="00E95192">
        <w:rPr>
          <w:rStyle w:val="StyleUnderline"/>
        </w:rPr>
        <w:t xml:space="preserve">But </w:t>
      </w:r>
      <w:r w:rsidRPr="00381A6F">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165E61">
        <w:rPr>
          <w:rStyle w:val="StyleUnderline"/>
        </w:rPr>
        <w:t>since taking office, like</w:t>
      </w:r>
      <w:r w:rsidRPr="00E95192">
        <w:rPr>
          <w:rStyle w:val="StyleUnderline"/>
        </w:rPr>
        <w:t xml:space="preserv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381A6F">
        <w:rPr>
          <w:rStyle w:val="Emphasis"/>
        </w:rPr>
        <w:t xml:space="preserve">social </w:t>
      </w:r>
      <w:r w:rsidRPr="00E95192">
        <w:rPr>
          <w:rStyle w:val="Emphasis"/>
          <w:highlight w:val="cyan"/>
        </w:rPr>
        <w:t>safety net</w:t>
      </w:r>
      <w:r w:rsidRPr="00381A6F">
        <w:rPr>
          <w:rStyle w:val="Emphasis"/>
        </w:rPr>
        <w:t xml:space="preserve"> </w:t>
      </w:r>
      <w:r w:rsidRPr="00E95192">
        <w:rPr>
          <w:rStyle w:val="Emphasis"/>
          <w:highlight w:val="cyan"/>
        </w:rPr>
        <w:t>programs</w:t>
      </w:r>
      <w:r w:rsidRPr="00E95192">
        <w:rPr>
          <w:rStyle w:val="StyleUnderline"/>
        </w:rPr>
        <w:t xml:space="preserve"> like Medicaid and food assistance.</w:t>
      </w:r>
    </w:p>
    <w:sectPr w:rsidR="005D388F" w:rsidRPr="000611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DB873" w14:textId="77777777" w:rsidR="00684EF2" w:rsidRDefault="00684EF2" w:rsidP="00066D2C">
      <w:r>
        <w:separator/>
      </w:r>
    </w:p>
  </w:endnote>
  <w:endnote w:type="continuationSeparator" w:id="0">
    <w:p w14:paraId="46256FA3" w14:textId="77777777" w:rsidR="00684EF2" w:rsidRDefault="00684EF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F53F5" w14:textId="77777777" w:rsidR="00684EF2" w:rsidRDefault="00684EF2" w:rsidP="00066D2C">
      <w:r>
        <w:separator/>
      </w:r>
    </w:p>
  </w:footnote>
  <w:footnote w:type="continuationSeparator" w:id="0">
    <w:p w14:paraId="09B2CD66" w14:textId="77777777" w:rsidR="00684EF2" w:rsidRDefault="00684EF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30713396">
    <w:abstractNumId w:val="16"/>
  </w:num>
  <w:num w:numId="46" w16cid:durableId="1844663489">
    <w:abstractNumId w:val="15"/>
  </w:num>
  <w:num w:numId="47" w16cid:durableId="585530441">
    <w:abstractNumId w:val="10"/>
  </w:num>
  <w:num w:numId="48" w16cid:durableId="1059675076">
    <w:abstractNumId w:val="17"/>
  </w:num>
  <w:num w:numId="4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C013E"/>
    <w:rsid w:val="00001C7E"/>
    <w:rsid w:val="0000487C"/>
    <w:rsid w:val="00011FEF"/>
    <w:rsid w:val="00013C8B"/>
    <w:rsid w:val="00023AEF"/>
    <w:rsid w:val="000250CA"/>
    <w:rsid w:val="00032119"/>
    <w:rsid w:val="000427BD"/>
    <w:rsid w:val="00043C82"/>
    <w:rsid w:val="00050713"/>
    <w:rsid w:val="00053D0F"/>
    <w:rsid w:val="00056966"/>
    <w:rsid w:val="0006111A"/>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3F87"/>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EF2"/>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D4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74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013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77F0E5"/>
  <w15:chartTrackingRefBased/>
  <w15:docId w15:val="{F3376831-1DEE-0449-8F1D-CA8FC4363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013E"/>
    <w:rPr>
      <w:rFonts w:ascii="Calibri" w:hAnsi="Calibri" w:cs="Calibri"/>
    </w:rPr>
  </w:style>
  <w:style w:type="paragraph" w:styleId="Heading1">
    <w:name w:val="heading 1"/>
    <w:aliases w:val="Pocket"/>
    <w:basedOn w:val="Normal"/>
    <w:next w:val="Normal"/>
    <w:link w:val="Heading1Char"/>
    <w:qFormat/>
    <w:rsid w:val="00FC01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FC01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FC01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FC01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013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C0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C01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013E"/>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FC013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C013E"/>
    <w:rPr>
      <w:color w:val="auto"/>
      <w:u w:val="none"/>
    </w:rPr>
  </w:style>
  <w:style w:type="character" w:customStyle="1" w:styleId="Heading1Char">
    <w:name w:val="Heading 1 Char"/>
    <w:aliases w:val="Pocket Char"/>
    <w:basedOn w:val="DefaultParagraphFont"/>
    <w:link w:val="Heading1"/>
    <w:rsid w:val="00FC013E"/>
    <w:rPr>
      <w:rFonts w:ascii="Calibri" w:eastAsiaTheme="majorEastAsia" w:hAnsi="Calibri" w:cstheme="majorBidi"/>
      <w:b/>
      <w:sz w:val="52"/>
      <w:szCs w:val="32"/>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FC013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FC013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FC013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C013E"/>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FC013E"/>
    <w:rPr>
      <w:b w:val="0"/>
      <w:sz w:val="22"/>
      <w:u w:val="single"/>
    </w:rPr>
  </w:style>
  <w:style w:type="character" w:styleId="Strong">
    <w:name w:val="Strong"/>
    <w:basedOn w:val="DefaultParagraphFont"/>
    <w:uiPriority w:val="22"/>
    <w:qFormat/>
    <w:rsid w:val="00FC013E"/>
    <w:rPr>
      <w:b/>
      <w:bCs/>
    </w:rPr>
  </w:style>
  <w:style w:type="character" w:styleId="BookTitle">
    <w:name w:val="Book Title"/>
    <w:basedOn w:val="DefaultParagraphFont"/>
    <w:uiPriority w:val="33"/>
    <w:qFormat/>
    <w:rsid w:val="00FC013E"/>
    <w:rPr>
      <w:b/>
      <w:bCs/>
      <w:i/>
      <w:iCs/>
      <w:spacing w:val="5"/>
    </w:rPr>
  </w:style>
  <w:style w:type="character" w:customStyle="1" w:styleId="Heading5Char">
    <w:name w:val="Heading 5 Char"/>
    <w:basedOn w:val="DefaultParagraphFont"/>
    <w:link w:val="Heading5"/>
    <w:uiPriority w:val="9"/>
    <w:semiHidden/>
    <w:rsid w:val="00FC013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013E"/>
  </w:style>
  <w:style w:type="paragraph" w:styleId="Header">
    <w:name w:val="header"/>
    <w:basedOn w:val="Normal"/>
    <w:link w:val="HeaderChar"/>
    <w:uiPriority w:val="99"/>
    <w:semiHidden/>
    <w:rsid w:val="00FC013E"/>
    <w:pPr>
      <w:tabs>
        <w:tab w:val="center" w:pos="4680"/>
        <w:tab w:val="right" w:pos="9360"/>
      </w:tabs>
    </w:pPr>
  </w:style>
  <w:style w:type="character" w:customStyle="1" w:styleId="HeaderChar">
    <w:name w:val="Header Char"/>
    <w:basedOn w:val="DefaultParagraphFont"/>
    <w:link w:val="Header"/>
    <w:uiPriority w:val="99"/>
    <w:semiHidden/>
    <w:rsid w:val="00FC013E"/>
    <w:rPr>
      <w:rFonts w:ascii="Calibri" w:hAnsi="Calibri" w:cs="Calibri"/>
    </w:rPr>
  </w:style>
  <w:style w:type="paragraph" w:styleId="Footer">
    <w:name w:val="footer"/>
    <w:basedOn w:val="Normal"/>
    <w:link w:val="FooterChar"/>
    <w:uiPriority w:val="99"/>
    <w:semiHidden/>
    <w:rsid w:val="00FC013E"/>
    <w:pPr>
      <w:tabs>
        <w:tab w:val="center" w:pos="4680"/>
        <w:tab w:val="right" w:pos="9360"/>
      </w:tabs>
    </w:pPr>
  </w:style>
  <w:style w:type="character" w:customStyle="1" w:styleId="FooterChar">
    <w:name w:val="Footer Char"/>
    <w:basedOn w:val="DefaultParagraphFont"/>
    <w:link w:val="Footer"/>
    <w:uiPriority w:val="99"/>
    <w:semiHidden/>
    <w:rsid w:val="00FC013E"/>
    <w:rPr>
      <w:rFonts w:ascii="Calibri" w:hAnsi="Calibri" w:cs="Calibri"/>
    </w:rPr>
  </w:style>
  <w:style w:type="paragraph" w:styleId="BodyText">
    <w:name w:val="Body Text"/>
    <w:basedOn w:val="Normal"/>
    <w:link w:val="BodyTextChar"/>
    <w:uiPriority w:val="99"/>
    <w:semiHidden/>
    <w:unhideWhenUsed/>
    <w:rsid w:val="00FC013E"/>
    <w:pPr>
      <w:spacing w:after="120"/>
    </w:pPr>
  </w:style>
  <w:style w:type="character" w:customStyle="1" w:styleId="BodyTextChar">
    <w:name w:val="Body Text Char"/>
    <w:basedOn w:val="DefaultParagraphFont"/>
    <w:link w:val="BodyText"/>
    <w:uiPriority w:val="99"/>
    <w:semiHidden/>
    <w:rsid w:val="00FC013E"/>
    <w:rPr>
      <w:rFonts w:ascii="Calibri" w:hAnsi="Calibri" w:cs="Calibri"/>
    </w:rPr>
  </w:style>
  <w:style w:type="paragraph" w:styleId="NoSpacing">
    <w:name w:val="No Spacing"/>
    <w:link w:val="NoSpacingChar"/>
    <w:uiPriority w:val="99"/>
    <w:unhideWhenUsed/>
    <w:qFormat/>
    <w:rsid w:val="00FC013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C013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FC013E"/>
    <w:rPr>
      <w:color w:val="0563C1" w:themeColor="hyperlink"/>
      <w:u w:val="single"/>
    </w:rPr>
  </w:style>
  <w:style w:type="character" w:styleId="UnresolvedMention">
    <w:name w:val="Unresolved Mention"/>
    <w:basedOn w:val="DefaultParagraphFont"/>
    <w:uiPriority w:val="99"/>
    <w:semiHidden/>
    <w:unhideWhenUsed/>
    <w:rsid w:val="00FC013E"/>
    <w:rPr>
      <w:color w:val="605E5C"/>
      <w:shd w:val="clear" w:color="auto" w:fill="E1DFDD"/>
    </w:rPr>
  </w:style>
  <w:style w:type="paragraph" w:customStyle="1" w:styleId="Undertag">
    <w:name w:val="Undertag"/>
    <w:link w:val="UndertagChar"/>
    <w:autoRedefine/>
    <w:uiPriority w:val="5"/>
    <w:qFormat/>
    <w:rsid w:val="00FC013E"/>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FC013E"/>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FC013E"/>
    <w:rPr>
      <w:color w:val="75100D"/>
    </w:rPr>
  </w:style>
  <w:style w:type="character" w:customStyle="1" w:styleId="AnalyticChar">
    <w:name w:val="Analytic Char"/>
    <w:basedOn w:val="DefaultParagraphFont"/>
    <w:link w:val="Analytic"/>
    <w:uiPriority w:val="5"/>
    <w:rsid w:val="00FC013E"/>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FC013E"/>
    <w:rPr>
      <w:color w:val="000000" w:themeColor="text1"/>
    </w:rPr>
  </w:style>
  <w:style w:type="character" w:customStyle="1" w:styleId="Heading6Char">
    <w:name w:val="Heading 6 Char"/>
    <w:basedOn w:val="DefaultParagraphFont"/>
    <w:link w:val="Heading6"/>
    <w:uiPriority w:val="9"/>
    <w:semiHidden/>
    <w:rsid w:val="00FC013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C013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C013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C013E"/>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C0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13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C013E"/>
    <w:pPr>
      <w:spacing w:before="160"/>
      <w:jc w:val="center"/>
    </w:pPr>
    <w:rPr>
      <w:i/>
      <w:iCs/>
      <w:color w:val="404040" w:themeColor="text1" w:themeTint="BF"/>
    </w:rPr>
  </w:style>
  <w:style w:type="character" w:customStyle="1" w:styleId="QuoteChar">
    <w:name w:val="Quote Char"/>
    <w:basedOn w:val="DefaultParagraphFont"/>
    <w:link w:val="Quote"/>
    <w:uiPriority w:val="29"/>
    <w:rsid w:val="00FC013E"/>
    <w:rPr>
      <w:rFonts w:ascii="Calibri" w:hAnsi="Calibri" w:cs="Calibri"/>
      <w:i/>
      <w:iCs/>
      <w:color w:val="404040" w:themeColor="text1" w:themeTint="BF"/>
    </w:rPr>
  </w:style>
  <w:style w:type="paragraph" w:styleId="ListParagraph">
    <w:name w:val="List Paragraph"/>
    <w:basedOn w:val="Normal"/>
    <w:uiPriority w:val="34"/>
    <w:qFormat/>
    <w:rsid w:val="00FC013E"/>
    <w:pPr>
      <w:ind w:left="720"/>
      <w:contextualSpacing/>
    </w:pPr>
  </w:style>
  <w:style w:type="character" w:styleId="IntenseEmphasis">
    <w:name w:val="Intense Emphasis"/>
    <w:basedOn w:val="DefaultParagraphFont"/>
    <w:uiPriority w:val="21"/>
    <w:qFormat/>
    <w:rsid w:val="00FC013E"/>
    <w:rPr>
      <w:i/>
      <w:iCs/>
      <w:color w:val="2F5496" w:themeColor="accent1" w:themeShade="BF"/>
    </w:rPr>
  </w:style>
  <w:style w:type="paragraph" w:styleId="IntenseQuote">
    <w:name w:val="Intense Quote"/>
    <w:basedOn w:val="Normal"/>
    <w:next w:val="Normal"/>
    <w:link w:val="IntenseQuoteChar"/>
    <w:uiPriority w:val="30"/>
    <w:qFormat/>
    <w:rsid w:val="00FC0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13E"/>
    <w:rPr>
      <w:rFonts w:ascii="Calibri" w:hAnsi="Calibri" w:cs="Calibri"/>
      <w:i/>
      <w:iCs/>
      <w:color w:val="2F5496" w:themeColor="accent1" w:themeShade="BF"/>
    </w:rPr>
  </w:style>
  <w:style w:type="character" w:styleId="IntenseReference">
    <w:name w:val="Intense Reference"/>
    <w:basedOn w:val="DefaultParagraphFont"/>
    <w:uiPriority w:val="32"/>
    <w:qFormat/>
    <w:rsid w:val="00FC013E"/>
    <w:rPr>
      <w:b/>
      <w:bCs/>
      <w:smallCaps/>
      <w:color w:val="2F5496" w:themeColor="accent1" w:themeShade="BF"/>
      <w:spacing w:val="5"/>
    </w:rPr>
  </w:style>
  <w:style w:type="paragraph" w:customStyle="1" w:styleId="textbold">
    <w:name w:val="text bold"/>
    <w:basedOn w:val="Normal"/>
    <w:link w:val="Emphasis"/>
    <w:uiPriority w:val="8"/>
    <w:qFormat/>
    <w:rsid w:val="00FC013E"/>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FC013E"/>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FC013E"/>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FC013E"/>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rsid w:val="00FC013E"/>
    <w:rPr>
      <w:rFonts w:ascii="Calibri" w:eastAsia="Microsoft JhengHei" w:hAnsi="Calibri" w:cs="Calibri"/>
      <w:b/>
      <w:iCs/>
      <w:caps w:val="0"/>
      <w:smallCaps w:val="0"/>
      <w:sz w:val="24"/>
      <w:u w:val="single"/>
      <w:bdr w:val="single" w:sz="8" w:space="0" w:color="auto"/>
    </w:rPr>
  </w:style>
  <w:style w:type="character" w:customStyle="1" w:styleId="AAAUNDERLINEKEYBOARD">
    <w:name w:val="AAA UNDERLINE KEYBOARD"/>
    <w:basedOn w:val="DefaultParagraphFont"/>
    <w:uiPriority w:val="6"/>
    <w:rsid w:val="00FC013E"/>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sa.gov/oact/cola/AWI.html"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69399</Words>
  <Characters>395578</Characters>
  <Application>Microsoft Office Word</Application>
  <DocSecurity>0</DocSecurity>
  <Lines>3296</Lines>
  <Paragraphs>928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3</cp:revision>
  <dcterms:created xsi:type="dcterms:W3CDTF">2026-01-24T18:26:00Z</dcterms:created>
  <dcterms:modified xsi:type="dcterms:W3CDTF">2026-01-24T18:31:00Z</dcterms:modified>
</cp:coreProperties>
</file>