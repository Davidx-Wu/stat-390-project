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7024" w14:textId="0171EFAF" w:rsidR="001472D7" w:rsidRDefault="00ED6976" w:rsidP="00ED6976">
      <w:pPr>
        <w:pStyle w:val="Heading1"/>
      </w:pPr>
      <w:r>
        <w:t>1AC</w:t>
      </w:r>
    </w:p>
    <w:p w14:paraId="7513C8C3" w14:textId="77777777" w:rsidR="00264B53" w:rsidRDefault="00264B53" w:rsidP="00264B53">
      <w:pPr>
        <w:pStyle w:val="Heading2"/>
      </w:pPr>
      <w:r>
        <w:t>Finance---1AC</w:t>
      </w:r>
    </w:p>
    <w:p w14:paraId="1309DE33" w14:textId="77777777" w:rsidR="00264B53" w:rsidRDefault="00264B53" w:rsidP="00264B53">
      <w:pPr>
        <w:pStyle w:val="Heading3"/>
      </w:pPr>
      <w:r>
        <w:t>Systemic Risk---1AC</w:t>
      </w:r>
    </w:p>
    <w:p w14:paraId="7C9DF9A7" w14:textId="77777777" w:rsidR="00264B53" w:rsidRPr="00F70965" w:rsidRDefault="00264B53" w:rsidP="00264B53">
      <w:pPr>
        <w:pStyle w:val="Heading4"/>
      </w:pPr>
      <w:r>
        <w:t>Advantage 1---</w:t>
      </w:r>
      <w:r w:rsidRPr="00F70965">
        <w:rPr>
          <w:u w:val="single"/>
        </w:rPr>
        <w:t>SYSTEMIC RISK</w:t>
      </w:r>
      <w:r>
        <w:t>.</w:t>
      </w:r>
    </w:p>
    <w:p w14:paraId="537F8589" w14:textId="77777777" w:rsidR="00264B53" w:rsidRDefault="00264B53" w:rsidP="00264B53">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5E32BB00" w14:textId="77777777" w:rsidR="00264B53" w:rsidRDefault="00264B53" w:rsidP="00264B53">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5B3CCDDC" w14:textId="77777777" w:rsidR="00264B53" w:rsidRPr="00907E82" w:rsidRDefault="00264B53" w:rsidP="00264B53">
      <w:pPr>
        <w:rPr>
          <w:sz w:val="16"/>
        </w:rPr>
      </w:pPr>
      <w:r w:rsidRPr="00907E82">
        <w:rPr>
          <w:sz w:val="16"/>
        </w:rPr>
        <w:t>2. Governance and Culture Reform Initiative and Its Implementation</w:t>
      </w:r>
    </w:p>
    <w:p w14:paraId="46B2491D" w14:textId="77777777" w:rsidR="00264B53" w:rsidRPr="00907E82" w:rsidRDefault="00264B53" w:rsidP="00264B53">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40ABAF5B" w14:textId="77777777" w:rsidR="00264B53" w:rsidRPr="00907E82" w:rsidRDefault="00264B53" w:rsidP="00264B53">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15731D63" w14:textId="77777777" w:rsidR="00264B53" w:rsidRPr="00907E82" w:rsidRDefault="00264B53" w:rsidP="00264B53">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7C3B24F2" w14:textId="77777777" w:rsidR="00264B53" w:rsidRPr="00907E82" w:rsidRDefault="00264B53" w:rsidP="00264B53">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04054AC8" w14:textId="77777777" w:rsidR="00264B53" w:rsidRPr="00907E82" w:rsidRDefault="00264B53" w:rsidP="00264B53">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5A129FAA" w14:textId="77777777" w:rsidR="00264B53" w:rsidRPr="00907E82" w:rsidRDefault="00264B53" w:rsidP="00264B53">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178421C4" w14:textId="77777777" w:rsidR="00264B53" w:rsidRPr="00907E82" w:rsidRDefault="00264B53" w:rsidP="00264B53">
      <w:pPr>
        <w:rPr>
          <w:sz w:val="16"/>
        </w:rPr>
      </w:pPr>
      <w:r w:rsidRPr="00907E82">
        <w:rPr>
          <w:sz w:val="16"/>
        </w:rPr>
        <w:t>An industrywide effort to measure and benchmark the state of culture at major banks, through a comprehensive culture survey of bank employees conducted by an independent third party.</w:t>
      </w:r>
    </w:p>
    <w:p w14:paraId="431009FC" w14:textId="77777777" w:rsidR="00264B53" w:rsidRPr="00907E82" w:rsidRDefault="00264B53" w:rsidP="00264B53">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595BE1B6" w14:textId="77777777" w:rsidR="00264B53" w:rsidRPr="00907E82" w:rsidRDefault="00264B53" w:rsidP="00264B53">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34EEE2CD" w14:textId="77777777" w:rsidR="00264B53" w:rsidRPr="00907E82" w:rsidRDefault="00264B53" w:rsidP="00264B53">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4B7FAA97" w14:textId="77777777" w:rsidR="00264B53" w:rsidRPr="00907E82" w:rsidRDefault="00264B53" w:rsidP="00264B53">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7BC02DB5" w14:textId="77777777" w:rsidR="00264B53" w:rsidRPr="00907E82" w:rsidRDefault="00264B53" w:rsidP="00264B53">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16A66434" w14:textId="77777777" w:rsidR="00264B53" w:rsidRPr="00907E82" w:rsidRDefault="00264B53" w:rsidP="00264B53">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085EE4A7" w14:textId="77777777" w:rsidR="00264B53" w:rsidRPr="00907E82" w:rsidRDefault="00264B53" w:rsidP="00264B53">
      <w:pPr>
        <w:rPr>
          <w:sz w:val="16"/>
        </w:rPr>
      </w:pPr>
      <w:r w:rsidRPr="00907E82">
        <w:rPr>
          <w:sz w:val="16"/>
        </w:rPr>
        <w:t>Mackintosh (2018)</w:t>
      </w:r>
    </w:p>
    <w:p w14:paraId="3B769244" w14:textId="77777777" w:rsidR="00264B53" w:rsidRPr="00907E82" w:rsidRDefault="00264B53" w:rsidP="00264B53">
      <w:pPr>
        <w:rPr>
          <w:sz w:val="16"/>
        </w:rPr>
      </w:pPr>
      <w:r w:rsidRPr="00907E82">
        <w:rPr>
          <w:sz w:val="16"/>
        </w:rPr>
        <w:t>When combined with the evident failure to make progress on the core recommendations of the initiative, such statements do not inspire confidence.</w:t>
      </w:r>
    </w:p>
    <w:p w14:paraId="4ED60C00" w14:textId="77777777" w:rsidR="00264B53" w:rsidRPr="00907E82" w:rsidRDefault="00264B53" w:rsidP="00264B53">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049738EA" w14:textId="77777777" w:rsidR="00264B53" w:rsidRPr="00907E82" w:rsidRDefault="00264B53" w:rsidP="00264B53">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386F257A" w14:textId="77777777" w:rsidR="00264B53" w:rsidRPr="00907E82" w:rsidRDefault="00264B53" w:rsidP="00264B53">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1AFD8334" w14:textId="77777777" w:rsidR="00264B53" w:rsidRPr="00907E82" w:rsidRDefault="00264B53" w:rsidP="00264B53">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0A9F191E" w14:textId="77777777" w:rsidR="00264B53" w:rsidRPr="00907E82" w:rsidRDefault="00264B53" w:rsidP="00264B53">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1493425B" w14:textId="77777777" w:rsidR="00264B53" w:rsidRPr="00907E82" w:rsidRDefault="00264B53" w:rsidP="00264B53">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70656836" w14:textId="77777777" w:rsidR="00264B53" w:rsidRPr="00907E82" w:rsidRDefault="00264B53" w:rsidP="00264B53">
      <w:pPr>
        <w:rPr>
          <w:sz w:val="16"/>
        </w:rPr>
      </w:pPr>
      <w:r w:rsidRPr="00907E82">
        <w:rPr>
          <w:sz w:val="16"/>
        </w:rPr>
        <w:t>Wheatley (2015)</w:t>
      </w:r>
    </w:p>
    <w:p w14:paraId="7D5BC092" w14:textId="77777777" w:rsidR="00264B53" w:rsidRPr="00907E82" w:rsidRDefault="00264B53" w:rsidP="00264B53">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43F7A30A" w14:textId="77777777" w:rsidR="00264B53" w:rsidRPr="00907E82" w:rsidRDefault="00264B53" w:rsidP="00264B53">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0E36962B" w14:textId="77777777" w:rsidR="00264B53" w:rsidRPr="00907E82" w:rsidRDefault="00264B53" w:rsidP="00264B53">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5F2BB9CC" w14:textId="77777777" w:rsidR="00264B53" w:rsidRPr="00907E82" w:rsidRDefault="00264B53" w:rsidP="00264B53">
      <w:pPr>
        <w:rPr>
          <w:sz w:val="16"/>
        </w:rPr>
      </w:pPr>
      <w:r w:rsidRPr="00907E82">
        <w:rPr>
          <w:sz w:val="16"/>
        </w:rPr>
        <w:t>Broughton (2018)</w:t>
      </w:r>
    </w:p>
    <w:p w14:paraId="2B83C092" w14:textId="77777777" w:rsidR="00264B53" w:rsidRPr="00907E82" w:rsidRDefault="00264B53" w:rsidP="00264B53">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787F655F" w14:textId="77777777" w:rsidR="00264B53" w:rsidRPr="00907E82" w:rsidRDefault="00264B53" w:rsidP="00264B53">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4A60E087" w14:textId="77777777" w:rsidR="00264B53" w:rsidRPr="00907E82" w:rsidRDefault="00264B53" w:rsidP="00264B53">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01926DFE" w14:textId="77777777" w:rsidR="00264B53" w:rsidRPr="00907E82" w:rsidRDefault="00264B53" w:rsidP="00264B53">
      <w:pPr>
        <w:rPr>
          <w:sz w:val="16"/>
        </w:rPr>
      </w:pPr>
      <w:r w:rsidRPr="00907E82">
        <w:rPr>
          <w:sz w:val="16"/>
        </w:rPr>
        <w:t>Dudley (2018b)</w:t>
      </w:r>
    </w:p>
    <w:p w14:paraId="69925FAB" w14:textId="77777777" w:rsidR="00264B53" w:rsidRPr="00907E82" w:rsidRDefault="00264B53" w:rsidP="00264B53">
      <w:pPr>
        <w:rPr>
          <w:sz w:val="16"/>
        </w:rPr>
      </w:pPr>
      <w:r w:rsidRPr="00907E82">
        <w:rPr>
          <w:sz w:val="16"/>
        </w:rPr>
        <w:t>He has also made clear that regulatory action was needed and called for in this area:</w:t>
      </w:r>
    </w:p>
    <w:p w14:paraId="2F6D1E61" w14:textId="77777777" w:rsidR="00264B53" w:rsidRPr="00907E82" w:rsidRDefault="00264B53" w:rsidP="00264B53">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08334CD4" w14:textId="77777777" w:rsidR="00264B53" w:rsidRPr="00907E82" w:rsidRDefault="00264B53" w:rsidP="00264B53">
      <w:pPr>
        <w:rPr>
          <w:sz w:val="16"/>
        </w:rPr>
      </w:pPr>
      <w:r w:rsidRPr="00907E82">
        <w:rPr>
          <w:sz w:val="16"/>
        </w:rPr>
        <w:t>Dudley (2018a)</w:t>
      </w:r>
    </w:p>
    <w:p w14:paraId="33170F79" w14:textId="77777777" w:rsidR="00264B53" w:rsidRPr="00907E82" w:rsidRDefault="00264B53" w:rsidP="00264B53">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16B9601D" w14:textId="77777777" w:rsidR="00264B53" w:rsidRPr="00907E82" w:rsidRDefault="00264B53" w:rsidP="00264B53">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60A8F321" w14:textId="77777777" w:rsidR="00264B53" w:rsidRPr="00907E82" w:rsidRDefault="00264B53" w:rsidP="00264B53">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4C84147A" w14:textId="77777777" w:rsidR="00264B53" w:rsidRPr="00907E82" w:rsidRDefault="00264B53" w:rsidP="00264B53">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02125DD9" w14:textId="77777777" w:rsidR="00264B53" w:rsidRPr="00907E82" w:rsidRDefault="00264B53" w:rsidP="00264B53">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15A6F2ED" w14:textId="77777777" w:rsidR="00264B53" w:rsidRPr="00907E82" w:rsidRDefault="00264B53" w:rsidP="00264B53">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40C21E34" w14:textId="77777777" w:rsidR="00264B53" w:rsidRPr="00907E82" w:rsidRDefault="00264B53" w:rsidP="00264B53">
      <w:pPr>
        <w:rPr>
          <w:sz w:val="16"/>
        </w:rPr>
      </w:pPr>
      <w:r w:rsidRPr="00907E82">
        <w:rPr>
          <w:sz w:val="16"/>
        </w:rPr>
        <w:t>Dudley (2018b)</w:t>
      </w:r>
    </w:p>
    <w:p w14:paraId="720D92E5" w14:textId="77777777" w:rsidR="00264B53" w:rsidRPr="00907E82" w:rsidRDefault="00264B53" w:rsidP="00264B53">
      <w:pPr>
        <w:rPr>
          <w:sz w:val="16"/>
        </w:rPr>
      </w:pPr>
      <w:r w:rsidRPr="00907E82">
        <w:rPr>
          <w:sz w:val="16"/>
        </w:rPr>
        <w:t>Thus, there is good reason to doubt whether culture change efforts at U.S. banks will meet with real success without more forceful regulatory action on the issue of compensation.</w:t>
      </w:r>
    </w:p>
    <w:p w14:paraId="0DC94B83" w14:textId="77777777" w:rsidR="00264B53" w:rsidRPr="00907E82" w:rsidRDefault="00264B53" w:rsidP="00264B53">
      <w:pPr>
        <w:rPr>
          <w:sz w:val="16"/>
        </w:rPr>
      </w:pPr>
      <w:r w:rsidRPr="00907E82">
        <w:rPr>
          <w:sz w:val="16"/>
        </w:rPr>
        <w:t>3. »Regulation from Below« and Improving Bank Governance</w:t>
      </w:r>
    </w:p>
    <w:p w14:paraId="7E629EDA" w14:textId="77777777" w:rsidR="00264B53" w:rsidRPr="00907E82" w:rsidRDefault="00264B53" w:rsidP="00264B53">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28750F3A" w14:textId="77777777" w:rsidR="00264B53" w:rsidRPr="00907E82" w:rsidRDefault="00264B53" w:rsidP="00264B53">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2DD5EBA1" w14:textId="77777777" w:rsidR="00264B53" w:rsidRPr="00907E82" w:rsidRDefault="00264B53" w:rsidP="00264B53">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02BD44E0" w14:textId="77777777" w:rsidR="00264B53" w:rsidRPr="00907E82" w:rsidRDefault="00264B53" w:rsidP="00264B53">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3208007F" w14:textId="77777777" w:rsidR="00264B53" w:rsidRPr="00907E82" w:rsidRDefault="00264B53" w:rsidP="00264B53">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7807C7AD" w14:textId="77777777" w:rsidR="00264B53" w:rsidRDefault="00264B53" w:rsidP="00264B53">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5D8429E3" w14:textId="77777777" w:rsidR="00264B53" w:rsidRPr="00784DD6" w:rsidRDefault="00264B53" w:rsidP="00264B53">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3247D4FD" w14:textId="77777777" w:rsidR="00264B53" w:rsidRPr="00DD76D1" w:rsidRDefault="00264B53" w:rsidP="00264B53">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08C2BA7E" w14:textId="77777777" w:rsidR="00264B53" w:rsidRPr="00DD76D1" w:rsidRDefault="00264B53" w:rsidP="00264B53">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31791950" w14:textId="77777777" w:rsidR="00264B53" w:rsidRPr="00DD76D1" w:rsidRDefault="00264B53" w:rsidP="00264B53">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0DCCEBFB" w14:textId="77777777" w:rsidR="00264B53" w:rsidRPr="00DD76D1" w:rsidRDefault="00264B53" w:rsidP="00264B53">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0985AE77" w14:textId="77777777" w:rsidR="00264B53" w:rsidRPr="00DD76D1" w:rsidRDefault="00264B53" w:rsidP="00264B53">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6882BA22" w14:textId="77777777" w:rsidR="00264B53" w:rsidRPr="00DD76D1" w:rsidRDefault="00264B53" w:rsidP="00264B53">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7A2B9F50" w14:textId="77777777" w:rsidR="00264B53" w:rsidRPr="00DD76D1" w:rsidRDefault="00264B53" w:rsidP="00264B53">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768BAEA7" w14:textId="77777777" w:rsidR="00264B53" w:rsidRPr="00DD76D1" w:rsidRDefault="00264B53" w:rsidP="00264B53">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67B840C4" w14:textId="77777777" w:rsidR="00264B53" w:rsidRPr="00DD76D1" w:rsidRDefault="00264B53" w:rsidP="00264B53">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22998209" w14:textId="77777777" w:rsidR="00264B53" w:rsidRPr="00DD76D1" w:rsidRDefault="00264B53" w:rsidP="00264B53">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761E5D25" w14:textId="77777777" w:rsidR="00264B53" w:rsidRPr="00DD76D1" w:rsidRDefault="00264B53" w:rsidP="00264B53">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05E85865" w14:textId="77777777" w:rsidR="00264B53" w:rsidRPr="00DD76D1" w:rsidRDefault="00264B53" w:rsidP="00264B53">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3D93C939" w14:textId="77777777" w:rsidR="00264B53" w:rsidRPr="00DD76D1" w:rsidRDefault="00264B53" w:rsidP="00264B53">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699B61D4" w14:textId="77777777" w:rsidR="00264B53" w:rsidRPr="00DD76D1" w:rsidRDefault="00264B53" w:rsidP="00264B53">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0904DEDB" w14:textId="77777777" w:rsidR="00264B53" w:rsidRPr="00DD76D1" w:rsidRDefault="00264B53" w:rsidP="00264B53">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1AE62D0F" w14:textId="77777777" w:rsidR="00264B53" w:rsidRPr="00DD76D1" w:rsidRDefault="00264B53" w:rsidP="00264B53">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0B5B6674" w14:textId="77777777" w:rsidR="00264B53" w:rsidRPr="00DD76D1" w:rsidRDefault="00264B53" w:rsidP="00264B53">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4C7626FD" w14:textId="77777777" w:rsidR="00264B53" w:rsidRPr="00DD76D1" w:rsidRDefault="00264B53" w:rsidP="00264B53">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6BC29040" w14:textId="77777777" w:rsidR="00264B53" w:rsidRPr="00DD76D1" w:rsidRDefault="00264B53" w:rsidP="00264B53">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2224C703" w14:textId="77777777" w:rsidR="00264B53" w:rsidRPr="00DD76D1" w:rsidRDefault="00264B53" w:rsidP="00264B53">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77F376F5" w14:textId="77777777" w:rsidR="00264B53" w:rsidRPr="00DD76D1" w:rsidRDefault="00264B53" w:rsidP="00264B53">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52279009" w14:textId="77777777" w:rsidR="00264B53" w:rsidRPr="00DD76D1" w:rsidRDefault="00264B53" w:rsidP="00264B53">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52CD8D00" w14:textId="77777777" w:rsidR="00264B53" w:rsidRPr="00DD76D1" w:rsidRDefault="00264B53" w:rsidP="00264B53">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32A709C6" w14:textId="77777777" w:rsidR="00264B53" w:rsidRPr="00DD76D1" w:rsidRDefault="00264B53" w:rsidP="00264B53">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4D2EC36D" w14:textId="77777777" w:rsidR="00264B53" w:rsidRPr="00DD76D1" w:rsidRDefault="00264B53" w:rsidP="00264B53">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160C05EA" w14:textId="77777777" w:rsidR="00264B53" w:rsidRPr="00DD76D1" w:rsidRDefault="00264B53" w:rsidP="00264B53">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664BA943" w14:textId="77777777" w:rsidR="00264B53" w:rsidRPr="00DD76D1" w:rsidRDefault="00264B53" w:rsidP="00264B53">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7FA96593" w14:textId="77777777" w:rsidR="00264B53" w:rsidRPr="00DD76D1" w:rsidRDefault="00264B53" w:rsidP="00264B53">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20AAAA5F" w14:textId="77777777" w:rsidR="00264B53" w:rsidRPr="00DD76D1" w:rsidRDefault="00264B53" w:rsidP="00264B53">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4E56BCA0" w14:textId="77777777" w:rsidR="00264B53" w:rsidRPr="00DD76D1" w:rsidRDefault="00264B53" w:rsidP="00264B53">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708F3637" w14:textId="77777777" w:rsidR="00264B53" w:rsidRPr="00DD76D1" w:rsidRDefault="00264B53" w:rsidP="00264B53">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411FD1FE" w14:textId="77777777" w:rsidR="00264B53" w:rsidRPr="00DD76D1" w:rsidRDefault="00264B53" w:rsidP="00264B53">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7CC7DA68" w14:textId="77777777" w:rsidR="00264B53" w:rsidRPr="00DD76D1" w:rsidRDefault="00264B53" w:rsidP="00264B53">
      <w:r w:rsidRPr="00DD76D1">
        <w:t>&lt;&lt;</w:t>
      </w:r>
      <w:r>
        <w:t>TEXT CONDENSED, NONE OMITTED&gt;&gt;</w:t>
      </w:r>
    </w:p>
    <w:p w14:paraId="1A12BF85" w14:textId="77777777" w:rsidR="00264B53" w:rsidRPr="00F035C8" w:rsidRDefault="00264B53" w:rsidP="00264B53">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5C4A0EFB" w14:textId="77777777" w:rsidR="00264B53" w:rsidRDefault="00264B53" w:rsidP="00264B53">
      <w:r>
        <w:t>&lt;&lt;PARAGRAPH INTEGRITY RESUMES&gt;&gt;</w:t>
      </w:r>
    </w:p>
    <w:p w14:paraId="202D9FD5" w14:textId="77777777" w:rsidR="00264B53" w:rsidRPr="00DD76D1" w:rsidRDefault="00264B53" w:rsidP="00264B53">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11597065" w14:textId="77777777" w:rsidR="00264B53" w:rsidRPr="00DD76D1" w:rsidRDefault="00264B53" w:rsidP="00264B53">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2F398724" w14:textId="77777777" w:rsidR="00264B53" w:rsidRPr="00DD76D1" w:rsidRDefault="00264B53" w:rsidP="00264B53">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4D024F9C" w14:textId="77777777" w:rsidR="00264B53" w:rsidRPr="00DD76D1" w:rsidRDefault="00264B53" w:rsidP="00264B53">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6CB50436" w14:textId="77777777" w:rsidR="00264B53" w:rsidRPr="00DD76D1" w:rsidRDefault="00264B53" w:rsidP="00264B53">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776F8513" w14:textId="77777777" w:rsidR="00264B53" w:rsidRPr="00DD76D1" w:rsidRDefault="00264B53" w:rsidP="00264B53">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0C5114AE" w14:textId="77777777" w:rsidR="00264B53" w:rsidRPr="00DD76D1" w:rsidRDefault="00264B53" w:rsidP="00264B53">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1D93048C" w14:textId="77777777" w:rsidR="00264B53" w:rsidRPr="00DD76D1" w:rsidRDefault="00264B53" w:rsidP="00264B53">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2C221E37" w14:textId="77777777" w:rsidR="00264B53" w:rsidRPr="00DD76D1" w:rsidRDefault="00264B53" w:rsidP="00264B53">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33EDF607" w14:textId="77777777" w:rsidR="00264B53" w:rsidRPr="00DD76D1" w:rsidRDefault="00264B53" w:rsidP="00264B53">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4B044069" w14:textId="77777777" w:rsidR="00264B53" w:rsidRPr="00DD76D1" w:rsidRDefault="00264B53" w:rsidP="00264B53">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7D27DC20" w14:textId="77777777" w:rsidR="00264B53" w:rsidRPr="00DD76D1" w:rsidRDefault="00264B53" w:rsidP="00264B53">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7D34AB9C" w14:textId="77777777" w:rsidR="00264B53" w:rsidRPr="00DD76D1" w:rsidRDefault="00264B53" w:rsidP="00264B53">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68A886C4" w14:textId="77777777" w:rsidR="00264B53" w:rsidRPr="00DD76D1" w:rsidRDefault="00264B53" w:rsidP="00264B53">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2446FA3A" w14:textId="77777777" w:rsidR="00264B53" w:rsidRPr="007250A2" w:rsidRDefault="00264B53" w:rsidP="00264B53">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51FA418F" w14:textId="77777777" w:rsidR="00264B53" w:rsidRPr="00DD76D1" w:rsidRDefault="00264B53" w:rsidP="00264B53">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08B1F786" w14:textId="77777777" w:rsidR="00264B53" w:rsidRDefault="00264B53" w:rsidP="00264B53">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2E718AB9" w14:textId="77777777" w:rsidR="00264B53" w:rsidRPr="006466A5" w:rsidRDefault="00264B53" w:rsidP="00264B53">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54E3BA24" w14:textId="77777777" w:rsidR="00264B53" w:rsidRPr="006466A5" w:rsidRDefault="00264B53" w:rsidP="00264B53">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3F68D63D" w14:textId="77777777" w:rsidR="00264B53" w:rsidRPr="006466A5" w:rsidRDefault="00264B53" w:rsidP="00264B53">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33EFAFDD" w14:textId="77777777" w:rsidR="00264B53" w:rsidRPr="006466A5" w:rsidRDefault="00264B53" w:rsidP="00264B53">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0D3A72A0" w14:textId="77777777" w:rsidR="00264B53" w:rsidRPr="006466A5" w:rsidRDefault="00264B53" w:rsidP="00264B53">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164C2697" w14:textId="77777777" w:rsidR="00264B53" w:rsidRPr="006466A5" w:rsidRDefault="00264B53" w:rsidP="00264B53">
      <w:pPr>
        <w:rPr>
          <w:sz w:val="16"/>
        </w:rPr>
      </w:pPr>
      <w:r w:rsidRPr="006466A5">
        <w:rPr>
          <w:sz w:val="16"/>
        </w:rPr>
        <w:t>VARIEGATED STAGNATION AND FINANCIALISATION</w:t>
      </w:r>
    </w:p>
    <w:p w14:paraId="027126C2" w14:textId="77777777" w:rsidR="00264B53" w:rsidRPr="006466A5" w:rsidRDefault="00264B53" w:rsidP="00264B53">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49E880EC" w14:textId="77777777" w:rsidR="00264B53" w:rsidRPr="006466A5" w:rsidRDefault="00264B53" w:rsidP="00264B53">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77A6AA29" w14:textId="77777777" w:rsidR="00264B53" w:rsidRPr="006466A5" w:rsidRDefault="00264B53" w:rsidP="00264B53">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4FDAE23A" w14:textId="77777777" w:rsidR="00264B53" w:rsidRPr="006466A5" w:rsidRDefault="00264B53" w:rsidP="00264B53">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1B25A450" w14:textId="77777777" w:rsidR="00264B53" w:rsidRPr="006466A5" w:rsidRDefault="00264B53" w:rsidP="00264B53">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0E1D515B" w14:textId="77777777" w:rsidR="00264B53" w:rsidRPr="004D7C80" w:rsidRDefault="00264B53" w:rsidP="00264B53">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15C6BDB1" w14:textId="77777777" w:rsidR="00264B53" w:rsidRPr="006239B5" w:rsidRDefault="00264B53" w:rsidP="00264B53">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0467FA88" w14:textId="77777777" w:rsidR="00264B53" w:rsidRPr="004D7C80" w:rsidRDefault="00264B53" w:rsidP="00264B53">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2402F4F8" w14:textId="77777777" w:rsidR="00264B53" w:rsidRPr="006239B5" w:rsidRDefault="00264B53" w:rsidP="00264B53">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207CA576" w14:textId="77777777" w:rsidR="00264B53" w:rsidRPr="004D7C80" w:rsidRDefault="00264B53" w:rsidP="00264B53">
      <w:pPr>
        <w:rPr>
          <w:sz w:val="16"/>
        </w:rPr>
      </w:pPr>
      <w:r w:rsidRPr="004D7C80">
        <w:rPr>
          <w:sz w:val="16"/>
        </w:rPr>
        <w:t>Financial deregulation and innovation—growth interrupted by financial crises</w:t>
      </w:r>
    </w:p>
    <w:p w14:paraId="68E471C3" w14:textId="77777777" w:rsidR="00264B53" w:rsidRPr="004D7C80" w:rsidRDefault="00264B53" w:rsidP="00264B53">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1EED3423" w14:textId="77777777" w:rsidR="00264B53" w:rsidRPr="004D7C80" w:rsidRDefault="00264B53" w:rsidP="00264B53">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0CF5E495" w14:textId="77777777" w:rsidR="00264B53" w:rsidRPr="004D7C80" w:rsidRDefault="00264B53" w:rsidP="00264B53">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504ECEA4" w14:textId="77777777" w:rsidR="00264B53" w:rsidRPr="004D7C80" w:rsidRDefault="00264B53" w:rsidP="00264B53">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7A5A515A" w14:textId="77777777" w:rsidR="00264B53" w:rsidRPr="004D7C80" w:rsidRDefault="00264B53" w:rsidP="00264B53">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75EFD97C" w14:textId="77777777" w:rsidR="00264B53" w:rsidRPr="004D7C80" w:rsidRDefault="00264B53" w:rsidP="00264B53">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0D776A8D" w14:textId="77777777" w:rsidR="00264B53" w:rsidRPr="004D7C80" w:rsidRDefault="00264B53" w:rsidP="00264B53">
      <w:pPr>
        <w:rPr>
          <w:sz w:val="16"/>
        </w:rPr>
      </w:pPr>
      <w:r w:rsidRPr="004D7C80">
        <w:rPr>
          <w:sz w:val="16"/>
        </w:rPr>
        <w:t>The widening gap between finance and the economy</w:t>
      </w:r>
    </w:p>
    <w:p w14:paraId="393F6A7B" w14:textId="77777777" w:rsidR="00264B53" w:rsidRPr="004D7C80" w:rsidRDefault="00264B53" w:rsidP="00264B53">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50E4C08E" w14:textId="77777777" w:rsidR="00264B53" w:rsidRPr="004D7C80" w:rsidRDefault="00264B53" w:rsidP="00264B53">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72BBF98D" w14:textId="77777777" w:rsidR="00264B53" w:rsidRPr="004D7C80" w:rsidRDefault="00264B53" w:rsidP="00264B53">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30617AA1" w14:textId="77777777" w:rsidR="00264B53" w:rsidRPr="004D7C80" w:rsidRDefault="00264B53" w:rsidP="00264B53">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26AA3540" w14:textId="77777777" w:rsidR="00264B53" w:rsidRPr="004D7C80" w:rsidRDefault="00264B53" w:rsidP="00264B53">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6AC9AC04" w14:textId="77777777" w:rsidR="00264B53" w:rsidRPr="004D7C80" w:rsidRDefault="00264B53" w:rsidP="00264B53">
      <w:pPr>
        <w:rPr>
          <w:sz w:val="16"/>
        </w:rPr>
      </w:pPr>
      <w:r w:rsidRPr="004D7C80">
        <w:rPr>
          <w:sz w:val="16"/>
        </w:rPr>
        <w:t>The economy depends on financial activities</w:t>
      </w:r>
    </w:p>
    <w:p w14:paraId="55D91880" w14:textId="77777777" w:rsidR="00264B53" w:rsidRPr="004D7C80" w:rsidRDefault="00264B53" w:rsidP="00264B53">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048DDADE" w14:textId="77777777" w:rsidR="00264B53" w:rsidRDefault="00264B53" w:rsidP="00264B53">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51122D7F" w14:textId="77777777" w:rsidR="00264B53" w:rsidRPr="00E35482" w:rsidRDefault="00264B53" w:rsidP="00264B53">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4168397A" w14:textId="77777777" w:rsidR="00264B53" w:rsidRDefault="00264B53" w:rsidP="00264B53">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5671DD14" w14:textId="77777777" w:rsidR="00264B53" w:rsidRPr="002F0131" w:rsidRDefault="00264B53" w:rsidP="00264B53">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693B2759" w14:textId="77777777" w:rsidR="00264B53" w:rsidRPr="002F0131" w:rsidRDefault="00264B53" w:rsidP="00264B53">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1D616E6E" w14:textId="77777777" w:rsidR="00264B53" w:rsidRPr="002F0131" w:rsidRDefault="00264B53" w:rsidP="00264B53">
      <w:r w:rsidRPr="002F0131">
        <w:t>&lt;&lt;TEXT CONDENSED, NONE OMITTED&gt;&gt;</w:t>
      </w:r>
    </w:p>
    <w:p w14:paraId="3DD6376C" w14:textId="77777777" w:rsidR="00264B53" w:rsidRPr="00BD3A75" w:rsidRDefault="00264B53" w:rsidP="00264B53">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5E18EC52" w14:textId="77777777" w:rsidR="00264B53" w:rsidRPr="002F0131" w:rsidRDefault="00264B53" w:rsidP="00264B53">
      <w:r w:rsidRPr="002F0131">
        <w:t>&lt;&lt;PARAGRAPH INTEGRITY RESUMES&gt;&gt;</w:t>
      </w:r>
    </w:p>
    <w:p w14:paraId="7D2EE791" w14:textId="77777777" w:rsidR="00264B53" w:rsidRPr="002F0131" w:rsidRDefault="00264B53" w:rsidP="00264B53">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0B76A775" w14:textId="77777777" w:rsidR="00264B53" w:rsidRDefault="00264B53" w:rsidP="00264B53">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6202D7B1" w14:textId="77777777" w:rsidR="00264B53" w:rsidRPr="002F0131" w:rsidRDefault="00264B53" w:rsidP="00264B53">
      <w:r w:rsidRPr="002F0131">
        <w:t>&lt;&lt;TEXT CONDENSED, NONE OMITTED&gt;&gt;</w:t>
      </w:r>
    </w:p>
    <w:p w14:paraId="2219973D" w14:textId="77777777" w:rsidR="00264B53" w:rsidRPr="002F0131" w:rsidRDefault="00264B53" w:rsidP="00264B53">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4ACBD541" w14:textId="77777777" w:rsidR="00264B53" w:rsidRDefault="00264B53" w:rsidP="00264B53">
      <w:r w:rsidRPr="002F0131">
        <w:t>&lt;&lt;PARAGRAPH INTEGRITY RESUMES&gt;&gt;</w:t>
      </w:r>
    </w:p>
    <w:p w14:paraId="08C0ED24" w14:textId="77777777" w:rsidR="00264B53" w:rsidRPr="002F0131" w:rsidRDefault="00264B53" w:rsidP="00264B53">
      <w:pPr>
        <w:rPr>
          <w:sz w:val="16"/>
        </w:rPr>
      </w:pPr>
      <w:r w:rsidRPr="002F0131">
        <w:rPr>
          <w:sz w:val="16"/>
        </w:rPr>
        <w:t>VIII. Market And Regulatory Model</w:t>
      </w:r>
    </w:p>
    <w:p w14:paraId="6C563F57" w14:textId="77777777" w:rsidR="00264B53" w:rsidRPr="002F0131" w:rsidRDefault="00264B53" w:rsidP="00264B53">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43C8CE76" w14:textId="77777777" w:rsidR="00264B53" w:rsidRPr="002F0131" w:rsidRDefault="00264B53" w:rsidP="00264B53">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09A56767" w14:textId="77777777" w:rsidR="00264B53" w:rsidRPr="002F0131" w:rsidRDefault="00264B53" w:rsidP="00264B53">
      <w:pPr>
        <w:rPr>
          <w:sz w:val="16"/>
        </w:rPr>
      </w:pPr>
      <w:r w:rsidRPr="002F0131">
        <w:rPr>
          <w:sz w:val="16"/>
        </w:rPr>
        <w:t>A. FinTech, RegTech, BigTech, DataTech and NewTech and FutureTech</w:t>
      </w:r>
    </w:p>
    <w:p w14:paraId="297C886D" w14:textId="77777777" w:rsidR="00264B53" w:rsidRPr="002F0131" w:rsidRDefault="00264B53" w:rsidP="00264B53">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298A854E" w14:textId="77777777" w:rsidR="00264B53" w:rsidRPr="002F0131" w:rsidRDefault="00264B53" w:rsidP="00264B53">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4228D4A8" w14:textId="77777777" w:rsidR="00264B53" w:rsidRPr="002F0131" w:rsidRDefault="00264B53" w:rsidP="00264B53">
      <w:pPr>
        <w:rPr>
          <w:sz w:val="16"/>
        </w:rPr>
      </w:pPr>
      <w:r w:rsidRPr="002F0131">
        <w:rPr>
          <w:sz w:val="16"/>
        </w:rPr>
        <w:t>B. Micro, Meso, Para, Peri, Macro, Poly and Exo-prudential Regulation</w:t>
      </w:r>
    </w:p>
    <w:p w14:paraId="33730A46" w14:textId="77777777" w:rsidR="00264B53" w:rsidRPr="002F0131" w:rsidRDefault="00264B53" w:rsidP="00264B53">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5F5DDFB7" w14:textId="77777777" w:rsidR="00264B53" w:rsidRPr="002F0131" w:rsidRDefault="00264B53" w:rsidP="00264B53">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2F5C69D7" w14:textId="77777777" w:rsidR="00264B53" w:rsidRPr="002F0131" w:rsidRDefault="00264B53" w:rsidP="00264B53">
      <w:pPr>
        <w:rPr>
          <w:sz w:val="16"/>
        </w:rPr>
      </w:pPr>
      <w:r w:rsidRPr="002F0131">
        <w:rPr>
          <w:sz w:val="16"/>
        </w:rPr>
        <w:t>C. Regulatory Policy and RegTech</w:t>
      </w:r>
    </w:p>
    <w:p w14:paraId="07552856" w14:textId="77777777" w:rsidR="00264B53" w:rsidRDefault="00264B53" w:rsidP="00264B53">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68F92CCD" w14:textId="77777777" w:rsidR="00264B53" w:rsidRPr="00E35482" w:rsidRDefault="00264B53" w:rsidP="00264B53">
      <w:r w:rsidRPr="002F0131">
        <w:t>&lt;&lt;TEXT CONDENSED, NONE OMITTED&gt;&gt;</w:t>
      </w:r>
    </w:p>
    <w:p w14:paraId="3A38B234" w14:textId="77777777" w:rsidR="00264B53" w:rsidRPr="00E35482" w:rsidRDefault="00264B53" w:rsidP="00264B53">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2C1946CA" w14:textId="77777777" w:rsidR="00264B53" w:rsidRPr="001739E5" w:rsidRDefault="00264B53" w:rsidP="00264B53">
      <w:r w:rsidRPr="002F0131">
        <w:t>&lt;&lt;PARAGRAPH INTEGRITY RESUMES&gt;&gt;</w:t>
      </w:r>
    </w:p>
    <w:p w14:paraId="60BD7B50" w14:textId="77777777" w:rsidR="00264B53" w:rsidRPr="00E35482" w:rsidRDefault="00264B53" w:rsidP="00264B53">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60309449" w14:textId="77777777" w:rsidR="00264B53" w:rsidRPr="00E35482" w:rsidRDefault="00264B53" w:rsidP="00264B53">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42B5A7C2" w14:textId="77777777" w:rsidR="00264B53" w:rsidRPr="00E35482" w:rsidRDefault="00264B53" w:rsidP="00264B53">
      <w:pPr>
        <w:rPr>
          <w:sz w:val="16"/>
        </w:rPr>
      </w:pPr>
      <w:r w:rsidRPr="00E35482">
        <w:rPr>
          <w:sz w:val="16"/>
        </w:rPr>
        <w:t>L. Proto-Global Prudential and Global Regulation</w:t>
      </w:r>
    </w:p>
    <w:p w14:paraId="4DF1A540" w14:textId="77777777" w:rsidR="00264B53" w:rsidRPr="00E35482" w:rsidRDefault="00264B53" w:rsidP="00264B53">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4A5D780B" w14:textId="77777777" w:rsidR="00264B53" w:rsidRPr="00E35482" w:rsidRDefault="00264B53" w:rsidP="00264B53">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7ED31822" w14:textId="77777777" w:rsidR="00264B53" w:rsidRPr="00E35482" w:rsidRDefault="00264B53" w:rsidP="00264B53">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0351BDE7" w14:textId="77777777" w:rsidR="00264B53" w:rsidRPr="00E35482" w:rsidRDefault="00264B53" w:rsidP="00264B53">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71EEE99B" w14:textId="77777777" w:rsidR="00264B53" w:rsidRPr="00E35482" w:rsidRDefault="00264B53" w:rsidP="00264B53">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7584E355" w14:textId="77777777" w:rsidR="00264B53" w:rsidRPr="00E35482" w:rsidRDefault="00264B53" w:rsidP="00264B53">
      <w:pPr>
        <w:rPr>
          <w:sz w:val="16"/>
        </w:rPr>
      </w:pPr>
      <w:r w:rsidRPr="00E35482">
        <w:rPr>
          <w:sz w:val="16"/>
        </w:rPr>
        <w:t>XI. Global Market, Technology, and Residual Control Model</w:t>
      </w:r>
    </w:p>
    <w:p w14:paraId="061226BF" w14:textId="77777777" w:rsidR="00264B53" w:rsidRDefault="00264B53" w:rsidP="00264B53">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01653266" w14:textId="77777777" w:rsidR="00264B53" w:rsidRDefault="00264B53" w:rsidP="00264B53">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224B31B2" w14:textId="77777777" w:rsidR="00264B53" w:rsidRPr="00C30F89" w:rsidRDefault="00264B53" w:rsidP="00264B53">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39BE4DCF" w14:textId="77777777" w:rsidR="00264B53" w:rsidRPr="000661F5" w:rsidRDefault="00264B53" w:rsidP="00264B53">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54BBE2DD" w14:textId="77777777" w:rsidR="00264B53" w:rsidRPr="000661F5" w:rsidRDefault="00264B53" w:rsidP="00264B53">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46FB2694" w14:textId="77777777" w:rsidR="00264B53" w:rsidRPr="000661F5" w:rsidRDefault="00264B53" w:rsidP="00264B53">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2C03E3FE" w14:textId="77777777" w:rsidR="00264B53" w:rsidRPr="000661F5" w:rsidRDefault="00264B53" w:rsidP="00264B53">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2C4E5427" w14:textId="77777777" w:rsidR="00264B53" w:rsidRPr="000661F5" w:rsidRDefault="00264B53" w:rsidP="00264B53">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53FF1D94" w14:textId="77777777" w:rsidR="00264B53" w:rsidRDefault="00264B53" w:rsidP="00264B53">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7D1EA68E" w14:textId="77777777" w:rsidR="00264B53" w:rsidRPr="00C30F89" w:rsidRDefault="00264B53" w:rsidP="00264B53">
      <w:r>
        <w:t>&lt;&lt;TEXT CONDENSED, NONE OMITTED&gt;&gt;</w:t>
      </w:r>
    </w:p>
    <w:p w14:paraId="1BE89617" w14:textId="77777777" w:rsidR="00264B53" w:rsidRPr="009331F9" w:rsidRDefault="00264B53" w:rsidP="00264B53">
      <w:pPr>
        <w:rPr>
          <w:sz w:val="8"/>
          <w:szCs w:val="8"/>
        </w:rPr>
      </w:pPr>
      <w:r w:rsidRPr="009331F9">
        <w:rPr>
          <w:sz w:val="8"/>
          <w:szCs w:val="8"/>
        </w:rPr>
        <w:t>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44D2B79D" w14:textId="77777777" w:rsidR="00264B53" w:rsidRPr="009331F9" w:rsidRDefault="00264B53" w:rsidP="00264B53">
      <w:r w:rsidRPr="009331F9">
        <w:t>&lt;&lt;PARAGRAPH INTEGRITY RESUMES&gt;&gt;</w:t>
      </w:r>
    </w:p>
    <w:p w14:paraId="62DAD1E8" w14:textId="77777777" w:rsidR="00264B53" w:rsidRPr="000661F5" w:rsidRDefault="00264B53" w:rsidP="00264B53">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7FB3A33E" w14:textId="77777777" w:rsidR="00264B53" w:rsidRPr="000661F5" w:rsidRDefault="00264B53" w:rsidP="00264B53">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298A8C4B" w14:textId="77777777" w:rsidR="00264B53" w:rsidRPr="000661F5" w:rsidRDefault="00264B53" w:rsidP="00264B53">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4334DC02" w14:textId="77777777" w:rsidR="00264B53" w:rsidRPr="000661F5" w:rsidRDefault="00264B53" w:rsidP="00264B53">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5DE90C7F" w14:textId="77777777" w:rsidR="00264B53" w:rsidRPr="000661F5" w:rsidRDefault="00264B53" w:rsidP="00264B53">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509140D3" w14:textId="77777777" w:rsidR="00264B53" w:rsidRPr="000661F5" w:rsidRDefault="00264B53" w:rsidP="00264B53">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6F70AC93" w14:textId="77777777" w:rsidR="00264B53" w:rsidRPr="00FD5856" w:rsidRDefault="00264B53" w:rsidP="00264B53">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50998002" w14:textId="77777777" w:rsidR="00264B53" w:rsidRPr="00FD5856" w:rsidRDefault="00264B53" w:rsidP="00264B53">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2BD0A944" w14:textId="77777777" w:rsidR="00264B53" w:rsidRPr="00FD5856" w:rsidRDefault="00264B53" w:rsidP="00264B53">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7EFA55B0" w14:textId="77777777" w:rsidR="00264B53" w:rsidRPr="000661F5" w:rsidRDefault="00264B53" w:rsidP="00264B53">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64B645C9" w14:textId="77777777" w:rsidR="00264B53" w:rsidRPr="00D76A51" w:rsidRDefault="00264B53" w:rsidP="00264B53">
      <w:pPr>
        <w:rPr>
          <w:sz w:val="16"/>
        </w:rPr>
      </w:pPr>
      <w:r w:rsidRPr="000661F5">
        <w:rPr>
          <w:sz w:val="16"/>
        </w:rPr>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3FA00BCF" w14:textId="77777777" w:rsidR="00264B53" w:rsidRDefault="00264B53" w:rsidP="00264B53">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79F1CB3A" w14:textId="77777777" w:rsidR="00264B53" w:rsidRDefault="00264B53" w:rsidP="00264B53">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4C0E77C4" w14:textId="77777777" w:rsidR="00264B53" w:rsidRPr="001926E4" w:rsidRDefault="00264B53" w:rsidP="00264B53">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6215723E" w14:textId="77777777" w:rsidR="00264B53" w:rsidRPr="001926E4" w:rsidRDefault="00264B53" w:rsidP="00264B53">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6BCC9EC5" w14:textId="77777777" w:rsidR="00264B53" w:rsidRPr="001926E4" w:rsidRDefault="00264B53" w:rsidP="00264B53">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23F3DB23" w14:textId="77777777" w:rsidR="00264B53" w:rsidRPr="001926E4" w:rsidRDefault="00264B53" w:rsidP="00264B53">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5D2A9306" w14:textId="77777777" w:rsidR="00264B53" w:rsidRPr="001926E4" w:rsidRDefault="00264B53" w:rsidP="00264B53">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455727B1" w14:textId="77777777" w:rsidR="00264B53" w:rsidRDefault="00264B53" w:rsidP="00264B53">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3B9A9B53" w14:textId="77777777" w:rsidR="00264B53" w:rsidRPr="001926E4" w:rsidRDefault="00264B53" w:rsidP="00264B53">
      <w:r>
        <w:t>&lt;&lt;TEXT CONDENSED, NONE OMITTED&gt;&gt;</w:t>
      </w:r>
    </w:p>
    <w:p w14:paraId="354599D1" w14:textId="77777777" w:rsidR="00264B53" w:rsidRDefault="00264B53" w:rsidP="00264B53">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4A2AB886" w14:textId="77777777" w:rsidR="00264B53" w:rsidRPr="001926E4" w:rsidRDefault="00264B53" w:rsidP="00264B53">
      <w:r>
        <w:t>&lt;&lt;PARAGRAPH INTEGRITY RESUMES&gt;&gt;</w:t>
      </w:r>
    </w:p>
    <w:p w14:paraId="63F5BF19" w14:textId="77777777" w:rsidR="00264B53" w:rsidRPr="001926E4" w:rsidRDefault="00264B53" w:rsidP="00264B53">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65B11ACA" w14:textId="77777777" w:rsidR="00264B53" w:rsidRPr="001926E4" w:rsidRDefault="00264B53" w:rsidP="00264B53">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565DA91F" w14:textId="77777777" w:rsidR="00264B53" w:rsidRDefault="00264B53" w:rsidP="00264B53">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622E001F" w14:textId="77777777" w:rsidR="00264B53" w:rsidRPr="001926E4" w:rsidRDefault="00264B53" w:rsidP="00264B53">
      <w:r>
        <w:t>&lt;&lt;TEXT CONDENSED, NONE OMITTED&gt;&gt;</w:t>
      </w:r>
    </w:p>
    <w:p w14:paraId="19C79AC0" w14:textId="77777777" w:rsidR="00264B53" w:rsidRPr="001926E4" w:rsidRDefault="00264B53" w:rsidP="00264B53">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19888A66" w14:textId="77777777" w:rsidR="00264B53" w:rsidRDefault="00264B53" w:rsidP="00264B53">
      <w:r>
        <w:t>&lt;&lt;PARAGRAPH INTEGRITY RESUMES&gt;&gt;</w:t>
      </w:r>
    </w:p>
    <w:p w14:paraId="26322BF2" w14:textId="77777777" w:rsidR="00264B53" w:rsidRPr="00C0111D" w:rsidRDefault="00264B53" w:rsidP="00264B53">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6DCCA1ED" w14:textId="77777777" w:rsidR="00264B53" w:rsidRDefault="00264B53" w:rsidP="00264B53">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5E6CF815" w14:textId="77777777" w:rsidR="00264B53" w:rsidRDefault="00264B53" w:rsidP="00264B53">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1576288E" w14:textId="77777777" w:rsidR="00264B53" w:rsidRPr="009E2264" w:rsidRDefault="00264B53" w:rsidP="00264B53">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70FE8AC7" w14:textId="77777777" w:rsidR="00264B53" w:rsidRPr="009E2264" w:rsidRDefault="00264B53" w:rsidP="00264B53">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701EE129" w14:textId="77777777" w:rsidR="00264B53" w:rsidRPr="009E2264" w:rsidRDefault="00264B53" w:rsidP="00264B53">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6BB0DF3F" w14:textId="77777777" w:rsidR="00264B53" w:rsidRPr="009E2264" w:rsidRDefault="00264B53" w:rsidP="00264B53">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7B716FBD" w14:textId="77777777" w:rsidR="00264B53" w:rsidRPr="009E2264" w:rsidRDefault="00264B53" w:rsidP="00264B53">
      <w:pPr>
        <w:rPr>
          <w:sz w:val="16"/>
        </w:rPr>
      </w:pPr>
      <w:r w:rsidRPr="009E2264">
        <w:rPr>
          <w:sz w:val="16"/>
        </w:rPr>
        <w:t>Orders can die of murder, exhaustion or suicide. Today, it’s difficult to rule any of those grim finales out.</w:t>
      </w:r>
    </w:p>
    <w:p w14:paraId="49D8AF9A" w14:textId="77777777" w:rsidR="00264B53" w:rsidRPr="009E2264" w:rsidRDefault="00264B53" w:rsidP="00264B53">
      <w:pPr>
        <w:rPr>
          <w:sz w:val="16"/>
        </w:rPr>
      </w:pPr>
      <w:r w:rsidRPr="009E2264">
        <w:rPr>
          <w:sz w:val="16"/>
        </w:rPr>
        <w:t>How America Took the Lead</w:t>
      </w:r>
    </w:p>
    <w:p w14:paraId="18D59039" w14:textId="77777777" w:rsidR="00264B53" w:rsidRPr="009E2264" w:rsidRDefault="00264B53" w:rsidP="00264B53">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40A960D" w14:textId="77777777" w:rsidR="00264B53" w:rsidRPr="009E2264" w:rsidRDefault="00264B53" w:rsidP="00264B53">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352B452B" w14:textId="77777777" w:rsidR="00264B53" w:rsidRPr="009E2264" w:rsidRDefault="00264B53" w:rsidP="00264B53">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5809514B" w14:textId="77777777" w:rsidR="00264B53" w:rsidRPr="009E2264" w:rsidRDefault="00264B53" w:rsidP="00264B53">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78809FCE" w14:textId="77777777" w:rsidR="00264B53" w:rsidRPr="009E2264" w:rsidRDefault="00264B53" w:rsidP="00264B53">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797FA1CF" w14:textId="77777777" w:rsidR="00264B53" w:rsidRPr="009E2264" w:rsidRDefault="00264B53" w:rsidP="00264B53">
      <w:pPr>
        <w:rPr>
          <w:sz w:val="16"/>
        </w:rPr>
      </w:pPr>
      <w:r w:rsidRPr="009E2264">
        <w:rPr>
          <w:sz w:val="16"/>
        </w:rPr>
        <w:t>The US presided over a global golden age. Yet the stresses on America’s order have become impossible to ignore.</w:t>
      </w:r>
    </w:p>
    <w:p w14:paraId="306F8BB2" w14:textId="77777777" w:rsidR="00264B53" w:rsidRPr="009E2264" w:rsidRDefault="00264B53" w:rsidP="00264B53">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424EEB21" w14:textId="77777777" w:rsidR="00264B53" w:rsidRPr="009E2264" w:rsidRDefault="00264B53" w:rsidP="00264B53">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689F250E" w14:textId="77777777" w:rsidR="00264B53" w:rsidRPr="009E2264" w:rsidRDefault="00264B53" w:rsidP="00264B53">
      <w:pPr>
        <w:rPr>
          <w:sz w:val="16"/>
        </w:rPr>
      </w:pPr>
      <w:r w:rsidRPr="009E2264">
        <w:rPr>
          <w:sz w:val="16"/>
        </w:rPr>
        <w:t>Losing a War</w:t>
      </w:r>
    </w:p>
    <w:p w14:paraId="3C5D82A5" w14:textId="77777777" w:rsidR="00264B53" w:rsidRPr="009E2264" w:rsidRDefault="00264B53" w:rsidP="00264B53">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A69D7BE" w14:textId="77777777" w:rsidR="00264B53" w:rsidRPr="009E2264" w:rsidRDefault="00264B53" w:rsidP="00264B53">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9869220" w14:textId="77777777" w:rsidR="00264B53" w:rsidRPr="003C436F" w:rsidRDefault="00264B53" w:rsidP="00264B53">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3AA0CA5D" w14:textId="77777777" w:rsidR="00264B53" w:rsidRPr="003C436F" w:rsidRDefault="00264B53" w:rsidP="00264B53">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45802BA0" w14:textId="77777777" w:rsidR="00264B53" w:rsidRPr="003C436F" w:rsidRDefault="00264B53" w:rsidP="00264B53">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1166ACC" w14:textId="77777777" w:rsidR="00264B53" w:rsidRPr="003C436F" w:rsidRDefault="00264B53" w:rsidP="00264B53">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40BED80" w14:textId="77777777" w:rsidR="00264B53" w:rsidRPr="003C436F" w:rsidRDefault="00264B53" w:rsidP="00264B53">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8A315BA" w14:textId="77777777" w:rsidR="00264B53" w:rsidRPr="003C436F" w:rsidRDefault="00264B53" w:rsidP="00264B53">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3854C53" w14:textId="77777777" w:rsidR="00264B53" w:rsidRPr="003C436F" w:rsidRDefault="00264B53" w:rsidP="00264B53">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BCDD822" w14:textId="77777777" w:rsidR="00264B53" w:rsidRPr="003C436F" w:rsidRDefault="00264B53" w:rsidP="00264B53">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42E94ADF" w14:textId="77777777" w:rsidR="00264B53" w:rsidRPr="003C436F" w:rsidRDefault="00264B53" w:rsidP="00264B53">
      <w:pPr>
        <w:rPr>
          <w:sz w:val="16"/>
        </w:rPr>
      </w:pPr>
      <w:r w:rsidRPr="003C436F">
        <w:rPr>
          <w:sz w:val="16"/>
        </w:rPr>
        <w:t>No one, not even Xi Jinping, knows exactly how capable China’s untested military is. But as the Pacific military balance changes, the dangers of an order-breaking catastrophe mount.</w:t>
      </w:r>
    </w:p>
    <w:p w14:paraId="0AEA2189" w14:textId="77777777" w:rsidR="00264B53" w:rsidRPr="003C436F" w:rsidRDefault="00264B53" w:rsidP="00264B53">
      <w:pPr>
        <w:rPr>
          <w:sz w:val="16"/>
        </w:rPr>
      </w:pPr>
      <w:r w:rsidRPr="003C436F">
        <w:rPr>
          <w:sz w:val="16"/>
        </w:rPr>
        <w:t>An Economic Collapse</w:t>
      </w:r>
    </w:p>
    <w:p w14:paraId="5315340C" w14:textId="77777777" w:rsidR="00264B53" w:rsidRPr="003C436F" w:rsidRDefault="00264B53" w:rsidP="00264B53">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6F7AA1CC" w14:textId="77777777" w:rsidR="00264B53" w:rsidRDefault="00264B53" w:rsidP="00264B53">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4E9E0F76" w14:textId="77777777" w:rsidR="00264B53" w:rsidRDefault="00264B53" w:rsidP="00264B53">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20C4018E" w14:textId="77777777" w:rsidR="00264B53" w:rsidRDefault="00264B53" w:rsidP="00264B53">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1A7C5657" w14:textId="77777777" w:rsidR="00264B53" w:rsidRPr="00A423B7" w:rsidRDefault="00264B53" w:rsidP="00264B53">
      <w:pPr>
        <w:rPr>
          <w:sz w:val="16"/>
        </w:rPr>
      </w:pPr>
      <w:r w:rsidRPr="00A423B7">
        <w:rPr>
          <w:sz w:val="16"/>
        </w:rPr>
        <w:t>1 Introduction</w:t>
      </w:r>
    </w:p>
    <w:p w14:paraId="2F091276" w14:textId="77777777" w:rsidR="00264B53" w:rsidRPr="00A423B7" w:rsidRDefault="00264B53" w:rsidP="00264B53">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0A15FDF4" w14:textId="77777777" w:rsidR="00264B53" w:rsidRPr="00A423B7" w:rsidRDefault="00264B53" w:rsidP="00264B53">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08BC3F41" w14:textId="77777777" w:rsidR="00264B53" w:rsidRPr="00A423B7" w:rsidRDefault="00264B53" w:rsidP="00264B53">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38D34A46" w14:textId="77777777" w:rsidR="00264B53" w:rsidRPr="00A423B7" w:rsidRDefault="00264B53" w:rsidP="00264B53">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1CD538F9" w14:textId="77777777" w:rsidR="00264B53" w:rsidRPr="00A423B7" w:rsidRDefault="00264B53" w:rsidP="00264B53">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3AF75E42" w14:textId="77777777" w:rsidR="00264B53" w:rsidRPr="00A423B7" w:rsidRDefault="00264B53" w:rsidP="00264B53">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EE7CD7D" w14:textId="77777777" w:rsidR="00264B53" w:rsidRPr="00A423B7" w:rsidRDefault="00264B53" w:rsidP="00264B53">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DC30123" w14:textId="77777777" w:rsidR="00264B53" w:rsidRPr="00A423B7" w:rsidRDefault="00264B53" w:rsidP="00264B53">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D0F758E" w14:textId="77777777" w:rsidR="00264B53" w:rsidRPr="00A423B7" w:rsidRDefault="00264B53" w:rsidP="00264B53">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751D9A41" w14:textId="77777777" w:rsidR="00264B53" w:rsidRPr="00A423B7" w:rsidRDefault="00264B53" w:rsidP="00264B53">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0BB3AF5F" w14:textId="77777777" w:rsidR="00264B53" w:rsidRPr="00E47676" w:rsidRDefault="00264B53" w:rsidP="00264B53">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075B7774" w14:textId="77777777" w:rsidR="00264B53" w:rsidRPr="00E47676" w:rsidRDefault="00264B53" w:rsidP="00264B53">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5B02497F" w14:textId="77777777" w:rsidR="00264B53" w:rsidRPr="00E47676" w:rsidRDefault="00264B53" w:rsidP="00264B53">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01CA7B5C" w14:textId="77777777" w:rsidR="00264B53" w:rsidRPr="00E47676" w:rsidRDefault="00264B53" w:rsidP="00264B53">
      <w:pPr>
        <w:rPr>
          <w:sz w:val="16"/>
        </w:rPr>
      </w:pPr>
      <w:r w:rsidRPr="00E47676">
        <w:rPr>
          <w:sz w:val="16"/>
        </w:rPr>
        <w:t>1 Introduction</w:t>
      </w:r>
    </w:p>
    <w:p w14:paraId="4FEB3351" w14:textId="77777777" w:rsidR="00264B53" w:rsidRPr="00E47676" w:rsidRDefault="00264B53" w:rsidP="00264B53">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0D1C7B6E" w14:textId="77777777" w:rsidR="00264B53" w:rsidRPr="00E47676" w:rsidRDefault="00264B53" w:rsidP="00264B53">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18B7DCA4" w14:textId="77777777" w:rsidR="00264B53" w:rsidRPr="00E47676" w:rsidRDefault="00264B53" w:rsidP="00264B53">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60984376" w14:textId="77777777" w:rsidR="00264B53" w:rsidRPr="00E47676" w:rsidRDefault="00264B53" w:rsidP="00264B53">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4C60F56F" w14:textId="77777777" w:rsidR="00264B53" w:rsidRPr="00E47676" w:rsidRDefault="00264B53" w:rsidP="00264B53">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3EB48EEC" w14:textId="77777777" w:rsidR="00264B53" w:rsidRPr="00E47676" w:rsidRDefault="00264B53" w:rsidP="00264B53">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2FDBC748" w14:textId="77777777" w:rsidR="00264B53" w:rsidRPr="00E47676" w:rsidRDefault="00264B53" w:rsidP="00264B53">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1D78DCF1" w14:textId="77777777" w:rsidR="00264B53" w:rsidRPr="00E47676" w:rsidRDefault="00264B53" w:rsidP="00264B53">
      <w:pPr>
        <w:rPr>
          <w:sz w:val="16"/>
        </w:rPr>
      </w:pPr>
      <w:r w:rsidRPr="00E47676">
        <w:rPr>
          <w:sz w:val="16"/>
        </w:rPr>
        <w:t>We then consider two mechanisms through which faster growth can increase risk despite the above.</w:t>
      </w:r>
    </w:p>
    <w:p w14:paraId="40C0BD7A" w14:textId="77777777" w:rsidR="00264B53" w:rsidRPr="00E47676" w:rsidRDefault="00264B53" w:rsidP="00264B53">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3D31C670" w14:textId="77777777" w:rsidR="00264B53" w:rsidRPr="00E47676" w:rsidRDefault="00264B53" w:rsidP="00264B53">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39969DB7" w14:textId="77777777" w:rsidR="00264B53" w:rsidRPr="00E47676" w:rsidRDefault="00264B53" w:rsidP="00264B53">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622D45F4" w14:textId="77777777" w:rsidR="00264B53" w:rsidRPr="00E47676" w:rsidRDefault="00264B53" w:rsidP="00264B53">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7DE17EA0" w14:textId="77777777" w:rsidR="00264B53" w:rsidRPr="00E47676" w:rsidRDefault="00264B53" w:rsidP="00264B53">
      <w:r w:rsidRPr="00E47676">
        <w:t>&lt;&lt;TEXT CONDENSED, NONE OMITTED&gt;&gt;</w:t>
      </w:r>
    </w:p>
    <w:p w14:paraId="4EC3A9EC" w14:textId="77777777" w:rsidR="00264B53" w:rsidRPr="00E47676" w:rsidRDefault="00264B53" w:rsidP="00264B53">
      <w:pPr>
        <w:rPr>
          <w:sz w:val="8"/>
        </w:rPr>
      </w:pPr>
      <w:r w:rsidRPr="00E47676">
        <w:rPr>
          <w:sz w:val="8"/>
        </w:rPr>
        <w:t xml:space="preserve">Section 5 summarizes these results and their limitations. 2 State risk 2.1 State risk only The hazard rate. The “hazard rate” </w:t>
      </w:r>
      <w:r w:rsidRPr="00E47676">
        <w:rPr>
          <w:rFonts w:ascii="Cambria Math" w:hAnsi="Cambria Math" w:cs="Cambria Math"/>
          <w:sz w:val="8"/>
        </w:rPr>
        <w:t>𝛿𝑡</w:t>
      </w:r>
      <w:r w:rsidRPr="00E47676">
        <w:rPr>
          <w:sz w:val="8"/>
        </w:rPr>
        <w:t xml:space="preserve"> is the flow probability at </w:t>
      </w:r>
      <w:r w:rsidRPr="00E47676">
        <w:rPr>
          <w:rFonts w:ascii="Cambria Math" w:hAnsi="Cambria Math" w:cs="Cambria Math"/>
          <w:sz w:val="8"/>
        </w:rPr>
        <w:t>𝑡</w:t>
      </w:r>
      <w:r w:rsidRPr="00E47676">
        <w:rPr>
          <w:sz w:val="8"/>
        </w:rPr>
        <w:t xml:space="preserve"> of (technological) existential catastrophe. In this section we posit that it is an arbitrary non-negative, continuous function of a state variable </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E47676">
        <w:rPr>
          <w:rFonts w:ascii="Cambria Math" w:hAnsi="Cambria Math" w:cs="Cambria Math"/>
          <w:sz w:val="8"/>
        </w:rPr>
        <w:t>𝐴𝑡</w:t>
      </w:r>
      <w:r w:rsidRPr="00E47676">
        <w:rPr>
          <w:sz w:val="8"/>
        </w:rPr>
        <w:t xml:space="preserve"> on balance raise the hazard rate,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&gt;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If on balance they lower it,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&lt;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Survival. The probability that we survive to date </w:t>
      </w:r>
      <w:r w:rsidRPr="00E47676">
        <w:rPr>
          <w:rFonts w:ascii="Cambria Math" w:hAnsi="Cambria Math" w:cs="Cambria Math"/>
          <w:sz w:val="8"/>
        </w:rPr>
        <w:t>𝑡</w:t>
      </w:r>
      <w:r w:rsidRPr="00E47676">
        <w:rPr>
          <w:sz w:val="8"/>
        </w:rPr>
        <w:t xml:space="preserve"> is given by &lt;&lt;EQUATION 1 OMITTED&gt;&gt; The probability that we avoid a catastrophe and enjoy a very long future is &lt;&lt;EQUATION 2 OMITTED&gt;&gt; where </w:t>
      </w:r>
      <w:r w:rsidRPr="00E47676">
        <w:rPr>
          <w:rFonts w:ascii="Cambria Math" w:hAnsi="Cambria Math" w:cs="Cambria Math"/>
          <w:sz w:val="8"/>
        </w:rPr>
        <w:t>𝑋</w:t>
      </w:r>
      <w:r w:rsidRPr="00E47676">
        <w:rPr>
          <w:sz w:val="8"/>
        </w:rPr>
        <w:t xml:space="preserve"> ≡ ∫ ∞ 0 </w:t>
      </w:r>
      <w:r w:rsidRPr="00E47676">
        <w:rPr>
          <w:rFonts w:ascii="Cambria Math" w:hAnsi="Cambria Math" w:cs="Cambria Math"/>
          <w:sz w:val="8"/>
        </w:rPr>
        <w:t>𝛿𝜏𝑑𝜏</w:t>
      </w:r>
      <w:r w:rsidRPr="00E47676">
        <w:rPr>
          <w:sz w:val="8"/>
        </w:rPr>
        <w:t>. We will refer to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𝑡</w:t>
      </w:r>
      <w:r w:rsidRPr="00E47676">
        <w:rPr>
          <w:sz w:val="8"/>
        </w:rPr>
        <w:t xml:space="preserve">=0 as the hazard curve, to the area under the hazard curve </w:t>
      </w:r>
      <w:r w:rsidRPr="00E47676">
        <w:rPr>
          <w:rFonts w:ascii="Cambria Math" w:hAnsi="Cambria Math" w:cs="Cambria Math"/>
          <w:sz w:val="8"/>
        </w:rPr>
        <w:t>𝑋</w:t>
      </w:r>
      <w:r w:rsidRPr="00E47676">
        <w:rPr>
          <w:sz w:val="8"/>
        </w:rPr>
        <w:t xml:space="preserve"> as cumulative risk, to {</w:t>
      </w:r>
      <w:r w:rsidRPr="00E47676">
        <w:rPr>
          <w:rFonts w:ascii="Cambria Math" w:hAnsi="Cambria Math" w:cs="Cambria Math"/>
          <w:sz w:val="8"/>
        </w:rPr>
        <w:t>𝑆𝑡</w:t>
      </w:r>
      <w:r w:rsidRPr="00E47676">
        <w:rPr>
          <w:sz w:val="8"/>
        </w:rPr>
        <w:t xml:space="preserve">} ∞ </w:t>
      </w:r>
      <w:r w:rsidRPr="00E47676">
        <w:rPr>
          <w:rFonts w:ascii="Cambria Math" w:hAnsi="Cambria Math" w:cs="Cambria Math"/>
          <w:sz w:val="8"/>
        </w:rPr>
        <w:t>𝑡</w:t>
      </w:r>
      <w:r w:rsidRPr="00E47676">
        <w:rPr>
          <w:sz w:val="8"/>
        </w:rPr>
        <w:t xml:space="preserve">=0 as the survival curve, and to </w:t>
      </w:r>
      <w:r w:rsidRPr="00E47676">
        <w:rPr>
          <w:rFonts w:ascii="Cambria Math" w:hAnsi="Cambria Math" w:cs="Cambria Math"/>
          <w:sz w:val="8"/>
        </w:rPr>
        <w:t>𝑆</w:t>
      </w:r>
      <w:r w:rsidRPr="00E47676">
        <w:rPr>
          <w:sz w:val="8"/>
        </w:rPr>
        <w:t>∞ as the probability of survival. Note that the probability of survival decreases in cumulative risk, and survival is possible (</w:t>
      </w:r>
      <w:r w:rsidRPr="00E47676">
        <w:rPr>
          <w:rFonts w:ascii="Cambria Math" w:hAnsi="Cambria Math" w:cs="Cambria Math"/>
          <w:sz w:val="8"/>
        </w:rPr>
        <w:t>𝑆</w:t>
      </w:r>
      <w:r w:rsidRPr="00E47676">
        <w:rPr>
          <w:sz w:val="8"/>
        </w:rPr>
        <w:t xml:space="preserve">∞ &gt; 0) iff cumulative risk is finite. Survival is possible only if the world is on track to eventually be safe, exactly or asymptotically. 2.2 Acceleration Technology paths and risk density. Let </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𝑡</w:t>
      </w:r>
      <w:r w:rsidRPr="00E47676">
        <w:rPr>
          <w:sz w:val="8"/>
        </w:rPr>
        <w:t xml:space="preserve">=0 denote a particular technology path, so that on this path, </w:t>
      </w:r>
      <w:r w:rsidRPr="00E47676">
        <w:rPr>
          <w:rFonts w:ascii="Cambria Math" w:hAnsi="Cambria Math" w:cs="Cambria Math"/>
          <w:sz w:val="8"/>
        </w:rPr>
        <w:t>𝐴𝑡</w:t>
      </w:r>
      <w:r w:rsidRPr="00E47676">
        <w:rPr>
          <w:sz w:val="8"/>
        </w:rPr>
        <w:t xml:space="preserve"> = </w:t>
      </w:r>
      <w:r w:rsidRPr="00E47676">
        <w:rPr>
          <w:rFonts w:ascii="Cambria Math" w:hAnsi="Cambria Math" w:cs="Cambria Math"/>
          <w:sz w:val="8"/>
        </w:rPr>
        <w:t>𝑎𝑡</w:t>
      </w:r>
      <w:r w:rsidRPr="00E47676">
        <w:rPr>
          <w:sz w:val="8"/>
        </w:rPr>
        <w:t xml:space="preserve"> . Unless otherwise stated, we assume that a technology path has a continuous and positive derivative.9 We denote </w:t>
      </w:r>
      <w:r w:rsidRPr="00E47676">
        <w:rPr>
          <w:rFonts w:ascii="Cambria Math" w:hAnsi="Cambria Math" w:cs="Cambria Math"/>
          <w:sz w:val="8"/>
        </w:rPr>
        <w:t>𝑎</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w:t>
      </w:r>
      <w:r w:rsidRPr="00E47676">
        <w:rPr>
          <w:sz w:val="8"/>
        </w:rPr>
        <w:t xml:space="preserve"> . On path </w:t>
      </w:r>
      <w:r w:rsidRPr="00E47676">
        <w:rPr>
          <w:rFonts w:ascii="Cambria Math" w:hAnsi="Cambria Math" w:cs="Cambria Math"/>
          <w:sz w:val="8"/>
        </w:rPr>
        <w:t>𝑎</w:t>
      </w:r>
      <w:r w:rsidRPr="00E47676">
        <w:rPr>
          <w:sz w:val="8"/>
        </w:rPr>
        <w:t xml:space="preserve">, technology crosses every value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exactly once. So the area under the hazard curve can be found by integrating with respect to technology: &lt;&lt;EQUATION 3 OMITTED&gt;&gt; where as shorthand, ̇</w:t>
      </w:r>
      <w:r w:rsidRPr="00E47676">
        <w:rPr>
          <w:rFonts w:ascii="Cambria Math" w:hAnsi="Cambria Math" w:cs="Cambria Math"/>
          <w:sz w:val="8"/>
        </w:rPr>
        <w:t>𝑎𝐴</w:t>
      </w:r>
      <w:r w:rsidRPr="00E47676">
        <w:rPr>
          <w:sz w:val="8"/>
        </w:rPr>
        <w:t xml:space="preserve"> ≡ ̇</w:t>
      </w:r>
      <w:r w:rsidRPr="00E47676">
        <w:rPr>
          <w:rFonts w:ascii="Cambria Math" w:hAnsi="Cambria Math" w:cs="Cambria Math"/>
          <w:sz w:val="8"/>
        </w:rPr>
        <w:t>𝑎𝑡</w:t>
      </w:r>
      <w:r w:rsidRPr="00E47676">
        <w:rPr>
          <w:sz w:val="8"/>
        </w:rPr>
        <w:t xml:space="preserve"> −1(</w:t>
      </w:r>
      <w:r w:rsidRPr="00E47676">
        <w:rPr>
          <w:rFonts w:ascii="Cambria Math" w:hAnsi="Cambria Math" w:cs="Cambria Math"/>
          <w:sz w:val="8"/>
        </w:rPr>
        <w:t>𝐴</w:t>
      </w:r>
      <w:r w:rsidRPr="00E47676">
        <w:rPr>
          <w:sz w:val="8"/>
        </w:rPr>
        <w:t xml:space="preserve">) denotes technology growth per unit time on path </w:t>
      </w:r>
      <w:r w:rsidRPr="00E47676">
        <w:rPr>
          <w:rFonts w:ascii="Cambria Math" w:hAnsi="Cambria Math" w:cs="Cambria Math"/>
          <w:sz w:val="8"/>
        </w:rPr>
        <w:t>𝑎</w:t>
      </w:r>
      <w:r w:rsidRPr="00E47676">
        <w:rPr>
          <w:sz w:val="8"/>
        </w:rPr>
        <w:t xml:space="preserve"> when the technology state is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denotes the risk density at technology state </w:t>
      </w:r>
      <w:r w:rsidRPr="00E47676">
        <w:rPr>
          <w:rFonts w:ascii="Cambria Math" w:hAnsi="Cambria Math" w:cs="Cambria Math"/>
          <w:sz w:val="8"/>
        </w:rPr>
        <w:t>𝐴</w:t>
      </w:r>
      <w:r w:rsidRPr="00E47676">
        <w:rPr>
          <w:sz w:val="8"/>
        </w:rPr>
        <w:t xml:space="preserve">: risk per unit time in </w:t>
      </w:r>
      <w:r w:rsidRPr="00E47676">
        <w:rPr>
          <w:rFonts w:ascii="Cambria Math" w:hAnsi="Cambria Math" w:cs="Cambria Math"/>
          <w:sz w:val="8"/>
        </w:rPr>
        <w:t>𝐴</w:t>
      </w:r>
      <w:r w:rsidRPr="00E47676">
        <w:rPr>
          <w:sz w:val="8"/>
        </w:rPr>
        <w:t xml:space="preserve">, which in this section equals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“length of time” spent in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𝑑𝑡</w:t>
      </w:r>
      <w:r w:rsidRPr="00E47676">
        <w:rPr>
          <w:sz w:val="8"/>
        </w:rPr>
        <w:t>/</w:t>
      </w:r>
      <w:r w:rsidRPr="00E47676">
        <w:rPr>
          <w:rFonts w:ascii="Cambria Math" w:hAnsi="Cambria Math" w:cs="Cambria Math"/>
          <w:sz w:val="8"/>
        </w:rPr>
        <w:t>𝑑𝐴</w:t>
      </w:r>
      <w:r w:rsidRPr="00E47676">
        <w:rPr>
          <w:sz w:val="8"/>
        </w:rPr>
        <w:t xml:space="preserve"> (≡ 1/ ̇</w:t>
      </w:r>
      <w:r w:rsidRPr="00E47676">
        <w:rPr>
          <w:rFonts w:ascii="Cambria Math" w:hAnsi="Cambria Math" w:cs="Cambria Math"/>
          <w:sz w:val="8"/>
        </w:rPr>
        <w:t>𝑎𝐴</w:t>
      </w:r>
      <w:r w:rsidRPr="00E47676">
        <w:rPr>
          <w:sz w:val="8"/>
        </w:rPr>
        <w:t xml:space="preserve">). 9Because technology has not yet been given any substantive interpretation, this just amounts to an indexing of technology states. Accelerations. Given a technology path </w:t>
      </w:r>
      <w:r w:rsidRPr="00E47676">
        <w:rPr>
          <w:rFonts w:ascii="Cambria Math" w:hAnsi="Cambria Math" w:cs="Cambria Math"/>
          <w:sz w:val="8"/>
        </w:rPr>
        <w:t>𝑎</w:t>
      </w:r>
      <w:r w:rsidRPr="00E47676">
        <w:rPr>
          <w:sz w:val="8"/>
        </w:rPr>
        <w:t xml:space="preserve">, choose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with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𝑎</w:t>
      </w:r>
      <w:r w:rsidRPr="00E47676">
        <w:rPr>
          <w:sz w:val="8"/>
        </w:rPr>
        <w:t>∞. (4) Call technology path ̂</w:t>
      </w:r>
      <w:r w:rsidRPr="00E47676">
        <w:rPr>
          <w:rFonts w:ascii="Cambria Math" w:hAnsi="Cambria Math" w:cs="Cambria Math"/>
          <w:sz w:val="8"/>
        </w:rPr>
        <w:t>𝑎</w:t>
      </w:r>
      <w:r w:rsidRPr="00E47676">
        <w:rPr>
          <w:sz w:val="8"/>
        </w:rPr>
        <w:t xml:space="preserv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if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𝑎</w:t>
      </w:r>
      <w:r w:rsidRPr="00E47676">
        <w:rPr>
          <w:sz w:val="8"/>
        </w:rPr>
        <w:t>0, &lt;&lt;EQUATION 5 OMITTED&gt;&gt; and ̂</w:t>
      </w:r>
      <w:r w:rsidRPr="00E47676">
        <w:rPr>
          <w:rFonts w:ascii="Cambria Math" w:hAnsi="Cambria Math" w:cs="Cambria Math"/>
          <w:sz w:val="8"/>
        </w:rPr>
        <w:t>𝑎</w:t>
      </w:r>
      <w:r w:rsidRPr="00E47676">
        <w:rPr>
          <w:sz w:val="8"/>
        </w:rPr>
        <w:t xml:space="preserve"> is continuous, and </w:t>
      </w:r>
      <w:r w:rsidRPr="00E47676">
        <w:rPr>
          <w:iCs/>
          <w:sz w:val="8"/>
        </w:rPr>
        <w:t>C</w:t>
      </w:r>
      <w:r w:rsidRPr="00E47676">
        <w:rPr>
          <w:sz w:val="8"/>
        </w:rPr>
        <w:t>1 except at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Because risk density at </w:t>
      </w:r>
      <w:r w:rsidRPr="00E47676">
        <w:rPr>
          <w:rFonts w:ascii="Cambria Math" w:hAnsi="Cambria Math" w:cs="Cambria Math"/>
          <w:sz w:val="8"/>
        </w:rPr>
        <w:t>𝐴</w:t>
      </w:r>
      <w:r w:rsidRPr="00E47676">
        <w:rPr>
          <w:sz w:val="8"/>
        </w:rPr>
        <w:t xml:space="preserve"> decreases in </w:t>
      </w:r>
      <w:r w:rsidRPr="00E47676">
        <w:rPr>
          <w:rFonts w:ascii="Cambria Math" w:hAnsi="Cambria Math" w:cs="Cambria Math"/>
          <w:sz w:val="8"/>
        </w:rPr>
        <w:t>𝑎𝐴</w:t>
      </w:r>
      <w:r w:rsidRPr="00E47676">
        <w:rPr>
          <w:sz w:val="8"/>
        </w:rPr>
        <w:t xml:space="preserve">, acceleration weakly lowers the risk endured across the range of technology levels: &lt;&lt;EQUATION 6 OMITTED&gt;&gt; with the inequality strict unless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0 for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This leaves two possibilities.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)is finite, the acceleration decreases cumulative risk by (6) and weakly increases the probability of survival.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is infinite, the probability of survival is zero with or without the acceleration.10 Since an acceleration from </w:t>
      </w:r>
      <w:r w:rsidRPr="00E47676">
        <w:rPr>
          <w:rFonts w:ascii="Cambria Math" w:hAnsi="Cambria Math" w:cs="Cambria Math"/>
          <w:sz w:val="8"/>
        </w:rPr>
        <w:t>𝐴</w:t>
      </w:r>
      <w:r w:rsidRPr="00E47676">
        <w:rPr>
          <w:sz w:val="8"/>
        </w:rPr>
        <w:t xml:space="preserve"> temporarily increases the hazard rate if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)is increasing around </w:t>
      </w:r>
      <w:r w:rsidRPr="00E47676">
        <w:rPr>
          <w:rFonts w:ascii="Cambria Math" w:hAnsi="Cambria Math" w:cs="Cambria Math"/>
          <w:sz w:val="8"/>
        </w:rPr>
        <w:t>𝐴</w:t>
      </w:r>
      <w:r w:rsidRPr="00E47676">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E47676">
        <w:rPr>
          <w:rFonts w:ascii="Cambria Math" w:hAnsi="Cambria Math" w:cs="Cambria Math"/>
          <w:sz w:val="8"/>
        </w:rPr>
        <w:t>𝑎</w:t>
      </w:r>
      <w:r w:rsidRPr="00E47676">
        <w:rPr>
          <w:sz w:val="8"/>
        </w:rPr>
        <w:t>” and an acceleration “ ̂</w:t>
      </w:r>
      <w:r w:rsidRPr="00E47676">
        <w:rPr>
          <w:rFonts w:ascii="Cambria Math" w:hAnsi="Cambria Math" w:cs="Cambria Math"/>
          <w:sz w:val="8"/>
        </w:rPr>
        <w:t>𝑎</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&lt;&lt;FIGURE 1 OMITTED&gt;&gt; Stagnation. Choosing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 and denoting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w:t>
      </w:r>
      <w:r w:rsidRPr="00E47676">
        <w:rPr>
          <w:rFonts w:ascii="Cambria Math" w:hAnsi="Cambria Math" w:cs="Cambria Math"/>
          <w:sz w:val="8"/>
        </w:rPr>
        <w:t>𝑎𝑡</w:t>
      </w:r>
      <w:r w:rsidRPr="00E47676">
        <w:rPr>
          <w:sz w:val="8"/>
        </w:rPr>
        <w:t xml:space="preserve"> </w:t>
      </w:r>
      <w:r w:rsidRPr="00E47676">
        <w:rPr>
          <w:rFonts w:ascii="Cambria Math" w:hAnsi="Cambria Math" w:cs="Cambria Math"/>
          <w:sz w:val="8"/>
        </w:rPr>
        <w:t>∗</w:t>
      </w:r>
      <w:r w:rsidRPr="00E47676">
        <w:rPr>
          <w:sz w:val="8"/>
        </w:rPr>
        <w:t>, call ̂</w:t>
      </w:r>
      <w:r w:rsidRPr="00E47676">
        <w:rPr>
          <w:rFonts w:ascii="Cambria Math" w:hAnsi="Cambria Math" w:cs="Cambria Math"/>
          <w:sz w:val="8"/>
        </w:rPr>
        <w:t>𝑎</w:t>
      </w:r>
      <w:r w:rsidRPr="00E47676">
        <w:rPr>
          <w:sz w:val="8"/>
        </w:rPr>
        <w:t xml:space="preserve"> a 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if &lt;&lt;EQUATION OMITTED&gt;&gt; Stagnations are in some sense extreme decelerations, but their risk impact depends on the value of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p>
    <w:p w14:paraId="435AAEDB" w14:textId="77777777" w:rsidR="00264B53" w:rsidRPr="00E47676" w:rsidRDefault="00264B53" w:rsidP="00264B53">
      <w:r w:rsidRPr="00E47676">
        <w:t>&lt;&lt;PARAGRAPH INTEGRITY RESUMES&gt;&gt;</w:t>
      </w:r>
    </w:p>
    <w:p w14:paraId="08F2E586" w14:textId="77777777" w:rsidR="00264B53" w:rsidRPr="00E47676" w:rsidRDefault="00264B53" w:rsidP="00264B53">
      <w:pPr>
        <w:rPr>
          <w:sz w:val="16"/>
        </w:rPr>
      </w:pPr>
      <w:r w:rsidRPr="00E47676">
        <w:rPr>
          <w:sz w:val="16"/>
        </w:rPr>
        <w:t xml:space="preserve">If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 &gt; 0, </w:t>
      </w:r>
      <w:r w:rsidRPr="00E47676">
        <w:rPr>
          <w:rStyle w:val="StyleUnderline"/>
          <w:highlight w:val="cyan"/>
        </w:rPr>
        <w:t>stagnation</w:t>
      </w:r>
      <w:r w:rsidRPr="00E47676">
        <w:rPr>
          <w:sz w:val="16"/>
        </w:rPr>
        <w:t xml:space="preserve"> at </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695BF09D" w14:textId="77777777" w:rsidR="00264B53" w:rsidRPr="00E47676" w:rsidRDefault="00264B53" w:rsidP="00264B53">
      <w:r w:rsidRPr="00E47676">
        <w:t>&lt;&lt;TEXT CONDENSED, NONE OMITTED&gt;&gt;</w:t>
      </w:r>
    </w:p>
    <w:p w14:paraId="072A93F3" w14:textId="77777777" w:rsidR="00264B53" w:rsidRPr="00E47676" w:rsidRDefault="00264B53" w:rsidP="00264B53">
      <w:pPr>
        <w:rPr>
          <w:sz w:val="8"/>
        </w:rPr>
      </w:pPr>
      <w:r w:rsidRPr="00E47676">
        <w:rPr>
          <w:sz w:val="8"/>
        </w:rPr>
        <w:t xml:space="preserve">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is safe only if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 0, so that from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onward, cumulative risk is zero. The key difference between stagnation and mere deceleration is that given deceleration, technology still crosses every state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xml:space="preserve">∞ once: we simply spend longer in each state and so endure more risk in it. Given stagnation, on the other hand, we avoid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altogether. 2.3 Accrued state risk A generalized model of state-based risk is suggested by the climate modeling literature. Suppose that, as we spend time in a given technology state, we accrue some stock </w:t>
      </w:r>
      <w:r w:rsidRPr="00E47676">
        <w:rPr>
          <w:rFonts w:ascii="Cambria Math" w:hAnsi="Cambria Math" w:cs="Cambria Math"/>
          <w:sz w:val="8"/>
        </w:rPr>
        <w:t>𝑀</w:t>
      </w:r>
      <w:r w:rsidRPr="00E47676">
        <w:rPr>
          <w:sz w:val="8"/>
        </w:rPr>
        <w:t xml:space="preserve"> on which the hazard rate depends. In state </w:t>
      </w:r>
      <w:r w:rsidRPr="00E47676">
        <w:rPr>
          <w:rFonts w:ascii="Cambria Math" w:hAnsi="Cambria Math" w:cs="Cambria Math"/>
          <w:sz w:val="8"/>
        </w:rPr>
        <w:t>𝐴</w:t>
      </w:r>
      <w:r w:rsidRPr="00E47676">
        <w:rPr>
          <w:sz w:val="8"/>
        </w:rPr>
        <w:t xml:space="preserve">, the stock grows at rate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so that &lt;&lt;EQUATION OMITTED&gt;&gt; where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 0. The hazard rate at </w:t>
      </w:r>
      <w:r w:rsidRPr="00E47676">
        <w:rPr>
          <w:rFonts w:ascii="Cambria Math" w:hAnsi="Cambria Math" w:cs="Cambria Math"/>
          <w:sz w:val="8"/>
        </w:rPr>
        <w:t>𝑡</w:t>
      </w:r>
      <w:r w:rsidRPr="00E47676">
        <w:rPr>
          <w:sz w:val="8"/>
        </w:rPr>
        <w:t xml:space="preserve"> weakly increases in </w:t>
      </w:r>
      <w:r w:rsidRPr="00E47676">
        <w:rPr>
          <w:rFonts w:ascii="Cambria Math" w:hAnsi="Cambria Math" w:cs="Cambria Math"/>
          <w:sz w:val="8"/>
        </w:rPr>
        <w:t>𝑀𝑡</w:t>
      </w:r>
      <w:r w:rsidRPr="00E47676">
        <w:rPr>
          <w:sz w:val="8"/>
        </w:rPr>
        <w:t xml:space="preserve">, but also depends on how our technology exacerbates or mitigates the hazard this stock poses: &lt;&lt;EQUATION OMITTED&gt;&gt; where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is non-decreasing and continuous and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E47676">
        <w:rPr>
          <w:rFonts w:ascii="Cambria Math" w:hAnsi="Cambria Math" w:cs="Cambria Math"/>
          <w:sz w:val="8"/>
        </w:rPr>
        <w:t>𝑀</w:t>
      </w:r>
      <w:r w:rsidRPr="00E47676">
        <w:rPr>
          <w:sz w:val="8"/>
        </w:rPr>
        <w:t xml:space="preserve"> might denote the quantity of greenhouse gases in the atmosphere, weighted by their contribution to warming. Then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denotes the emissions rate in state </w:t>
      </w:r>
      <w:r w:rsidRPr="00E47676">
        <w:rPr>
          <w:rFonts w:ascii="Cambria Math" w:hAnsi="Cambria Math" w:cs="Cambria Math"/>
          <w:sz w:val="8"/>
        </w:rPr>
        <w:t>𝐴</w:t>
      </w:r>
      <w:r w:rsidRPr="00E47676">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E47676">
        <w:rPr>
          <w:rFonts w:ascii="Cambria Math" w:hAnsi="Cambria Math" w:cs="Cambria Math"/>
          <w:sz w:val="8"/>
        </w:rPr>
        <w:t>𝑀</w:t>
      </w:r>
      <w:r w:rsidRPr="00E47676">
        <w:rPr>
          <w:sz w:val="8"/>
        </w:rPr>
        <w:t xml:space="preserve"> might denote an adversary’s military capacity. The rate at which this capacity develops in a given period may depend arbitrarily on the state of one’s own technology </w:t>
      </w:r>
      <w:r w:rsidRPr="00E47676">
        <w:rPr>
          <w:rFonts w:ascii="Cambria Math" w:hAnsi="Cambria Math" w:cs="Cambria Math"/>
          <w:sz w:val="8"/>
        </w:rPr>
        <w:t>𝐴</w:t>
      </w:r>
      <w:r w:rsidRPr="00E47676">
        <w:rPr>
          <w:sz w:val="8"/>
        </w:rPr>
        <w:t xml:space="preserve"> (by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e.g. due to the adversary’s capacity for espionage or one’s own capacity to frustrate it. The probability of an existential catastrophe (or the annihilation of one’s own country) increases in </w:t>
      </w:r>
      <w:r w:rsidRPr="00E47676">
        <w:rPr>
          <w:rFonts w:ascii="Cambria Math" w:hAnsi="Cambria Math" w:cs="Cambria Math"/>
          <w:sz w:val="8"/>
        </w:rPr>
        <w:t>𝑀</w:t>
      </w:r>
      <w:r w:rsidRPr="00E47676">
        <w:rPr>
          <w:sz w:val="8"/>
        </w:rPr>
        <w:t xml:space="preserve"> (by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but, importantly, may increase or decrease in </w:t>
      </w:r>
      <w:r w:rsidRPr="00E47676">
        <w:rPr>
          <w:rFonts w:ascii="Cambria Math" w:hAnsi="Cambria Math" w:cs="Cambria Math"/>
          <w:sz w:val="8"/>
        </w:rPr>
        <w:t>𝐴</w:t>
      </w:r>
      <w:r w:rsidRPr="00E47676">
        <w:rPr>
          <w:sz w:val="8"/>
        </w:rPr>
        <w:t xml:space="preserve"> itself (by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For our purposes, the implications of accrued state risk are the same as the implications of simple state risk. Cumulative risk on technology path </w:t>
      </w:r>
      <w:r w:rsidRPr="00E47676">
        <w:rPr>
          <w:rFonts w:ascii="Cambria Math" w:hAnsi="Cambria Math" w:cs="Cambria Math"/>
          <w:sz w:val="8"/>
        </w:rPr>
        <w:t>𝑎</w:t>
      </w:r>
      <w:r w:rsidRPr="00E47676">
        <w:rPr>
          <w:sz w:val="8"/>
        </w:rPr>
        <w:t xml:space="preserve"> equals &lt;&lt;EQUATION OMITTED&gt;&gt; An acceleration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weakly lowers cumulative risk both directly, by decreasing the time spent in each technology state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(raising the ̇</w:t>
      </w:r>
      <w:r w:rsidRPr="00E47676">
        <w:rPr>
          <w:rFonts w:ascii="Cambria Math" w:hAnsi="Cambria Math" w:cs="Cambria Math"/>
          <w:sz w:val="8"/>
        </w:rPr>
        <w:t>𝑎𝐴</w:t>
      </w:r>
      <w:r w:rsidRPr="00E47676">
        <w:rPr>
          <w:sz w:val="8"/>
        </w:rPr>
        <w:t xml:space="preserve"> term in the outer integral), and indirectly, by decreasing the accrual during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and thus decreasing the hazardous stock in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(raising the ̇</w:t>
      </w:r>
      <w:r w:rsidRPr="00E47676">
        <w:rPr>
          <w:rFonts w:ascii="Cambria Math" w:hAnsi="Cambria Math" w:cs="Cambria Math"/>
          <w:sz w:val="8"/>
        </w:rPr>
        <w:t>𝑎𝐵</w:t>
      </w:r>
      <w:r w:rsidRPr="00E47676">
        <w:rPr>
          <w:sz w:val="8"/>
        </w:rPr>
        <w:t xml:space="preserve"> term in the inner integral).14 For simplicity, we will work with the simple state risk model going forward. 3 Transition risk A hazard function of the form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positive and continuous. The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term appears in the hazard function because the safety of the “experiments” needed to develop technologies just beyond the frontier </w:t>
      </w:r>
      <w:r w:rsidRPr="00E47676">
        <w:rPr>
          <w:rFonts w:ascii="Cambria Math" w:hAnsi="Cambria Math" w:cs="Cambria Math"/>
          <w:sz w:val="8"/>
        </w:rPr>
        <w:t>𝐴</w:t>
      </w:r>
      <w:r w:rsidRPr="00E47676">
        <w:rPr>
          <w:sz w:val="8"/>
        </w:rPr>
        <w:t xml:space="preserve"> may depend on what this frontier is. Introducing one new technology in a given period (</w:t>
      </w:r>
      <w:r w:rsidRPr="00E47676">
        <w:rPr>
          <w:rFonts w:ascii="Cambria Math" w:hAnsi="Cambria Math" w:cs="Cambria Math"/>
          <w:sz w:val="8"/>
        </w:rPr>
        <w:t>𝐴</w:t>
      </w:r>
      <w:r w:rsidRPr="00E47676">
        <w:rPr>
          <w:sz w:val="8"/>
        </w:rPr>
        <w:t xml:space="preserve">̇ = 1) poses greater risk the further advanced the technology frontier is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increasing, and less risk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decreasing.15 If </w:t>
      </w:r>
      <w:r w:rsidRPr="00E47676">
        <w:rPr>
          <w:rFonts w:ascii="Cambria Math" w:hAnsi="Cambria Math" w:cs="Cambria Math"/>
          <w:sz w:val="8"/>
        </w:rPr>
        <w:t>𝛾</w:t>
      </w:r>
      <w:r w:rsidRPr="00E47676">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E47676">
        <w:rPr>
          <w:rFonts w:ascii="Cambria Math" w:hAnsi="Cambria Math" w:cs="Cambria Math"/>
          <w:sz w:val="8"/>
        </w:rPr>
        <w:t>𝛾</w:t>
      </w:r>
      <w:r w:rsidRPr="00E47676">
        <w:rPr>
          <w:sz w:val="8"/>
        </w:rPr>
        <w:t xml:space="preserve"> &lt; 1, the experiments pose less risk if performed in parallel. Consider the case of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1/</w:t>
      </w:r>
      <w:r w:rsidRPr="00E47676">
        <w:rPr>
          <w:rFonts w:ascii="Cambria Math" w:hAnsi="Cambria Math" w:cs="Cambria Math"/>
          <w:sz w:val="8"/>
        </w:rPr>
        <w:t>𝐴</w:t>
      </w:r>
      <w:r w:rsidRPr="00E47676">
        <w:rPr>
          <w:sz w:val="8"/>
        </w:rPr>
        <w:t xml:space="preserve"> and </w:t>
      </w:r>
      <w:r w:rsidRPr="00E47676">
        <w:rPr>
          <w:rFonts w:ascii="Cambria Math" w:hAnsi="Cambria Math" w:cs="Cambria Math"/>
          <w:sz w:val="8"/>
        </w:rPr>
        <w:t>𝛾</w:t>
      </w:r>
      <w:r w:rsidRPr="00E47676">
        <w:rPr>
          <w:sz w:val="8"/>
        </w:rPr>
        <w:t xml:space="preserve"> = 1: </w:t>
      </w:r>
      <w:r w:rsidRPr="00E47676">
        <w:rPr>
          <w:rFonts w:ascii="Cambria Math" w:hAnsi="Cambria Math" w:cs="Cambria Math"/>
          <w:sz w:val="8"/>
        </w:rPr>
        <w:t>𝛿𝑡</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𝑡</w:t>
      </w:r>
      <w:r w:rsidRPr="00E47676">
        <w:rPr>
          <w:sz w:val="8"/>
        </w:rPr>
        <w:t>/</w:t>
      </w:r>
      <w:r w:rsidRPr="00E47676">
        <w:rPr>
          <w:rFonts w:ascii="Cambria Math" w:hAnsi="Cambria Math" w:cs="Cambria Math"/>
          <w:sz w:val="8"/>
        </w:rPr>
        <w:t>𝐴𝑡</w:t>
      </w:r>
      <w:r w:rsidRPr="00E47676">
        <w:rPr>
          <w:sz w:val="8"/>
        </w:rPr>
        <w:t xml:space="preserve"> . Here, each proportional increase to </w:t>
      </w:r>
      <w:r w:rsidRPr="00E47676">
        <w:rPr>
          <w:rFonts w:ascii="Cambria Math" w:hAnsi="Cambria Math" w:cs="Cambria Math"/>
          <w:sz w:val="8"/>
        </w:rPr>
        <w:t>𝐴</w:t>
      </w:r>
      <w:r w:rsidRPr="00E47676">
        <w:rPr>
          <w:sz w:val="8"/>
        </w:rPr>
        <w:t xml:space="preserve"> induces the same hazard, independently of how quickly it occurs. This model is essentially equivalent to the “Russian roulette” model of Jones (2016) and the AI risk model of Jones (2024). Acceleration and risk. Let </w:t>
      </w:r>
      <w:r w:rsidRPr="00E47676">
        <w:rPr>
          <w:rFonts w:ascii="Cambria Math" w:hAnsi="Cambria Math" w:cs="Cambria Math"/>
          <w:sz w:val="8"/>
        </w:rPr>
        <w:t>𝑎</w:t>
      </w:r>
      <w:r w:rsidRPr="00E47676">
        <w:rPr>
          <w:sz w:val="8"/>
        </w:rPr>
        <w:t xml:space="preserve"> denote a technology path maintaining the conditions listed in Section 2.2. The impact of acceleration on cumulative risk depends on whether </w:t>
      </w:r>
      <w:r w:rsidRPr="00E47676">
        <w:rPr>
          <w:rFonts w:ascii="Cambria Math" w:hAnsi="Cambria Math" w:cs="Cambria Math"/>
          <w:sz w:val="8"/>
        </w:rPr>
        <w:t>𝛾</w:t>
      </w:r>
      <w:r w:rsidRPr="00E47676">
        <w:rPr>
          <w:sz w:val="8"/>
        </w:rPr>
        <w:t xml:space="preserve"> is greater or less than 1. This can again be seen by integrating the hazard curve with respect to </w:t>
      </w:r>
      <w:r w:rsidRPr="00E47676">
        <w:rPr>
          <w:rFonts w:ascii="Cambria Math" w:hAnsi="Cambria Math" w:cs="Cambria Math"/>
          <w:sz w:val="8"/>
        </w:rPr>
        <w:t>𝐴</w:t>
      </w:r>
      <w:r w:rsidRPr="00E47676">
        <w:rPr>
          <w:sz w:val="8"/>
        </w:rPr>
        <w:t>: &lt;&lt;EQUATION OMITTED&gt;&gt; As in (6), given an acceleration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𝑑𝐴</w:t>
      </w:r>
      <w:r w:rsidRPr="00E47676">
        <w:rPr>
          <w:sz w:val="8"/>
        </w:rPr>
        <w:t xml:space="preserve">. Observe that the integral is negative if </w:t>
      </w:r>
      <w:r w:rsidRPr="00E47676">
        <w:rPr>
          <w:rFonts w:ascii="Cambria Math" w:hAnsi="Cambria Math" w:cs="Cambria Math"/>
          <w:sz w:val="8"/>
        </w:rPr>
        <w:t>𝛾</w:t>
      </w:r>
      <w:r w:rsidRPr="00E47676">
        <w:rPr>
          <w:sz w:val="8"/>
        </w:rPr>
        <w:t xml:space="preserve"> &lt; 1, zero if </w:t>
      </w:r>
      <w:r w:rsidRPr="00E47676">
        <w:rPr>
          <w:rFonts w:ascii="Cambria Math" w:hAnsi="Cambria Math" w:cs="Cambria Math"/>
          <w:sz w:val="8"/>
        </w:rPr>
        <w:t>𝛾</w:t>
      </w:r>
      <w:r w:rsidRPr="00E47676">
        <w:rPr>
          <w:sz w:val="8"/>
        </w:rPr>
        <w:t xml:space="preserve"> = 1, and positive if </w:t>
      </w:r>
      <w:r w:rsidRPr="00E47676">
        <w:rPr>
          <w:rFonts w:ascii="Cambria Math" w:hAnsi="Cambria Math" w:cs="Cambria Math"/>
          <w:sz w:val="8"/>
        </w:rPr>
        <w:t>𝛾</w:t>
      </w:r>
      <w:r w:rsidRPr="00E47676">
        <w:rPr>
          <w:sz w:val="8"/>
        </w:rPr>
        <w:t xml:space="preserve"> &gt; 1. Because the Jones models implicitly adopt </w:t>
      </w:r>
      <w:r w:rsidRPr="00E47676">
        <w:rPr>
          <w:rFonts w:ascii="Cambria Math" w:hAnsi="Cambria Math" w:cs="Cambria Math"/>
          <w:sz w:val="8"/>
        </w:rPr>
        <w:t>𝛾</w:t>
      </w:r>
      <w:r w:rsidRPr="00E47676">
        <w:rPr>
          <w:sz w:val="8"/>
        </w:rPr>
        <w:t xml:space="preserve"> = 1, they imply that the speed of technological development does not affect cumulative risk, except in that stagnation (</w:t>
      </w:r>
      <w:r w:rsidRPr="00E47676">
        <w:rPr>
          <w:rFonts w:ascii="Cambria Math" w:hAnsi="Cambria Math" w:cs="Cambria Math"/>
          <w:sz w:val="8"/>
        </w:rPr>
        <w:t>𝐴</w:t>
      </w:r>
      <w:r w:rsidRPr="00E47676">
        <w:rPr>
          <w:sz w:val="8"/>
        </w:rPr>
        <w:t xml:space="preserve">̇ = 0) eliminates risk entirely.16 3.2 State risk and transition risk Suppose we face both risk types, so that &lt;&lt;EQUATION 8 OMITTED&gt;&gt; Assume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continuous. Assume also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strictly positive, to avoid the trivial case in which stagnation is perfectly safe, and that </w:t>
      </w:r>
      <w:r w:rsidRPr="00E47676">
        <w:rPr>
          <w:rFonts w:ascii="Cambria Math" w:hAnsi="Cambria Math" w:cs="Cambria Math"/>
          <w:sz w:val="8"/>
        </w:rPr>
        <w:t>𝛾</w:t>
      </w:r>
      <w:r w:rsidRPr="00E47676">
        <w:rPr>
          <w:sz w:val="8"/>
        </w:rPr>
        <w:t xml:space="preserve"> &gt; 1, since we have shown that in the </w:t>
      </w:r>
      <w:r w:rsidRPr="00E47676">
        <w:rPr>
          <w:rFonts w:ascii="Cambria Math" w:hAnsi="Cambria Math" w:cs="Cambria Math"/>
          <w:sz w:val="8"/>
        </w:rPr>
        <w:t>𝛾</w:t>
      </w:r>
      <w:r w:rsidRPr="00E47676">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E47676">
        <w:rPr>
          <w:rFonts w:ascii="Cambria Math" w:hAnsi="Cambria Math" w:cs="Cambria Math"/>
          <w:sz w:val="8"/>
        </w:rPr>
        <w:t>𝐴</w:t>
      </w:r>
      <w:r w:rsidRPr="00E47676">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E47676">
        <w:rPr>
          <w:rFonts w:ascii="Cambria Math" w:hAnsi="Cambria Math" w:cs="Cambria Math"/>
          <w:sz w:val="8"/>
        </w:rPr>
        <w:t>𝐴</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to 1. Under this normalization, transition hazard at the risk-minimizing growth rate equals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and (10) shows that the risk-minimizing ratio of state to transition hazard is </w:t>
      </w:r>
      <w:r w:rsidRPr="00E47676">
        <w:rPr>
          <w:rFonts w:ascii="Cambria Math" w:hAnsi="Cambria Math" w:cs="Cambria Math"/>
          <w:sz w:val="8"/>
        </w:rPr>
        <w:t>𝛾</w:t>
      </w:r>
      <w:r w:rsidRPr="00E47676">
        <w:rPr>
          <w:sz w:val="8"/>
        </w:rPr>
        <w:t xml:space="preserve"> − 1. That is, slower growth is safer if state hazard is less than </w:t>
      </w:r>
      <w:r w:rsidRPr="00E47676">
        <w:rPr>
          <w:rFonts w:ascii="Cambria Math" w:hAnsi="Cambria Math" w:cs="Cambria Math"/>
          <w:sz w:val="8"/>
        </w:rPr>
        <w:t>𝛾</w:t>
      </w:r>
      <w:r w:rsidRPr="00E47676">
        <w:rPr>
          <w:sz w:val="8"/>
        </w:rPr>
        <w:t xml:space="preserve"> − 1 times as high as transition hazard, and vice-versa. This follows straightforwardly from the fact that the elasticity of transition hazard to the growth rate is </w:t>
      </w:r>
      <w:r w:rsidRPr="00E47676">
        <w:rPr>
          <w:rFonts w:ascii="Cambria Math" w:hAnsi="Cambria Math" w:cs="Cambria Math"/>
          <w:sz w:val="8"/>
        </w:rPr>
        <w:t>𝛾</w:t>
      </w:r>
      <w:r w:rsidRPr="00E47676">
        <w:rPr>
          <w:sz w:val="8"/>
        </w:rPr>
        <w:t xml:space="preserve"> − 1 times the negative (unit) elasticity of state hazard to the growth rate. If </w:t>
      </w:r>
      <w:r w:rsidRPr="00E47676">
        <w:rPr>
          <w:rFonts w:ascii="Cambria Math" w:hAnsi="Cambria Math" w:cs="Cambria Math"/>
          <w:sz w:val="8"/>
        </w:rPr>
        <w:t>𝛾</w:t>
      </w:r>
      <w:r w:rsidRPr="00E47676">
        <w:rPr>
          <w:sz w:val="8"/>
        </w:rPr>
        <w:t xml:space="preserve"> = 2, for instance, the risk-minimizing growth rate sets the state and transition hazards equal.</w:t>
      </w:r>
    </w:p>
    <w:p w14:paraId="077A8DC0" w14:textId="77777777" w:rsidR="00264B53" w:rsidRPr="00E47676" w:rsidRDefault="00264B53" w:rsidP="00264B53">
      <w:r w:rsidRPr="00E47676">
        <w:t>&lt;&lt;PARAGRAPH INTEGRITY RESUMES&gt;&gt;</w:t>
      </w:r>
    </w:p>
    <w:p w14:paraId="039CA245" w14:textId="77777777" w:rsidR="00264B53" w:rsidRPr="00E47676" w:rsidRDefault="00264B53" w:rsidP="00264B53">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2B09E84A" w14:textId="77777777" w:rsidR="00264B53" w:rsidRPr="00E47676" w:rsidRDefault="00264B53" w:rsidP="00264B53">
      <w:r w:rsidRPr="00E47676">
        <w:t>&lt;&lt;TEXT CONDENSED, NONE OMITTED&gt;&gt;</w:t>
      </w:r>
    </w:p>
    <w:p w14:paraId="362133B4" w14:textId="77777777" w:rsidR="00264B53" w:rsidRPr="00E47676" w:rsidRDefault="00264B53" w:rsidP="00264B53">
      <w:pPr>
        <w:rPr>
          <w:sz w:val="8"/>
        </w:rPr>
      </w:pPr>
      <w:r w:rsidRPr="00E47676">
        <w:rPr>
          <w:sz w:val="8"/>
        </w:rPr>
        <w:t xml:space="preserve">The risk-minimizing technology path. Given </w:t>
      </w:r>
      <w:r w:rsidRPr="00E47676">
        <w:rPr>
          <w:rFonts w:ascii="Cambria Math" w:hAnsi="Cambria Math" w:cs="Cambria Math"/>
          <w:sz w:val="8"/>
        </w:rPr>
        <w:t>𝐴</w:t>
      </w:r>
      <w:r w:rsidRPr="00E47676">
        <w:rPr>
          <w:sz w:val="8"/>
        </w:rPr>
        <w:t xml:space="preserve">0, let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denote the technology path that satisfies (10) at all </w:t>
      </w:r>
      <w:r w:rsidRPr="00E47676">
        <w:rPr>
          <w:rFonts w:ascii="Cambria Math" w:hAnsi="Cambria Math" w:cs="Cambria Math"/>
          <w:sz w:val="8"/>
        </w:rPr>
        <w:t>𝐴</w:t>
      </w:r>
      <w:r w:rsidRPr="00E47676">
        <w:rPr>
          <w:sz w:val="8"/>
        </w:rPr>
        <w:t xml:space="preserve"> ≥ </w:t>
      </w:r>
      <w:r w:rsidRPr="00E47676">
        <w:rPr>
          <w:rFonts w:ascii="Cambria Math" w:hAnsi="Cambria Math" w:cs="Cambria Math"/>
          <w:sz w:val="8"/>
        </w:rPr>
        <w:t>𝐴</w:t>
      </w:r>
      <w:r w:rsidRPr="00E47676">
        <w:rPr>
          <w:sz w:val="8"/>
        </w:rPr>
        <w:t>0. As we can see,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rises with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w:t>
      </w:r>
      <w:r w:rsidRPr="00E47676">
        <w:rPr>
          <w:rFonts w:ascii="Cambria Math" w:hAnsi="Cambria Math" w:cs="Cambria Math"/>
          <w:sz w:val="8"/>
        </w:rPr>
        <w:t>ℎ</w:t>
      </w:r>
      <w:r w:rsidRPr="00E47676">
        <w:rPr>
          <w:sz w:val="8"/>
        </w:rPr>
        <w:t xml:space="preserve"> &gt;̄ 0, ̄</w:t>
      </w:r>
      <w:r w:rsidRPr="00E47676">
        <w:rPr>
          <w:rFonts w:ascii="Cambria Math" w:hAnsi="Cambria Math" w:cs="Cambria Math"/>
          <w:sz w:val="8"/>
        </w:rPr>
        <w:t>𝑓</w:t>
      </w:r>
      <w:r w:rsidRPr="00E47676">
        <w:rPr>
          <w:sz w:val="8"/>
        </w:rPr>
        <w:t xml:space="preserve"> &gt; 0, and assume </w:t>
      </w:r>
      <w:r w:rsidRPr="00E47676">
        <w:rPr>
          <w:rFonts w:ascii="Cambria Math" w:hAnsi="Cambria Math" w:cs="Cambria Math"/>
          <w:sz w:val="8"/>
        </w:rPr>
        <w:t>𝛾</w:t>
      </w:r>
      <w:r w:rsidRPr="00E47676">
        <w:rPr>
          <w:sz w:val="8"/>
        </w:rPr>
        <w:t xml:space="preserve"> &gt; 1. Then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so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𝑡</w:t>
      </w:r>
      <w:r w:rsidRPr="00E47676">
        <w:rPr>
          <w:sz w:val="8"/>
        </w:rPr>
        <w:t xml:space="preserve"> grows power-functionally if </w:t>
      </w:r>
      <w:r w:rsidRPr="00E47676">
        <w:rPr>
          <w:rFonts w:ascii="Cambria Math" w:hAnsi="Cambria Math" w:cs="Cambria Math"/>
          <w:sz w:val="8"/>
        </w:rPr>
        <w:t>𝛼</w:t>
      </w:r>
      <w:r w:rsidRPr="00E47676">
        <w:rPr>
          <w:sz w:val="8"/>
        </w:rPr>
        <w:t xml:space="preserve"> &lt; </w:t>
      </w:r>
      <w:r w:rsidRPr="00E47676">
        <w:rPr>
          <w:rFonts w:ascii="Cambria Math" w:hAnsi="Cambria Math" w:cs="Cambria Math"/>
          <w:sz w:val="8"/>
        </w:rPr>
        <w:t>𝜁</w:t>
      </w:r>
      <w:r w:rsidRPr="00E47676">
        <w:rPr>
          <w:sz w:val="8"/>
        </w:rPr>
        <w:t xml:space="preserve"> + </w:t>
      </w:r>
      <w:r w:rsidRPr="00E47676">
        <w:rPr>
          <w:rFonts w:ascii="Cambria Math" w:hAnsi="Cambria Math" w:cs="Cambria Math"/>
          <w:sz w:val="8"/>
        </w:rPr>
        <w:t>𝛾</w:t>
      </w:r>
      <w:r w:rsidRPr="00E47676">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is finite, and survival feasible, iff the exponent on </w:t>
      </w:r>
      <w:r w:rsidRPr="00E47676">
        <w:rPr>
          <w:rFonts w:ascii="Cambria Math" w:hAnsi="Cambria Math" w:cs="Cambria Math"/>
          <w:sz w:val="8"/>
        </w:rPr>
        <w:t>𝐴</w:t>
      </w:r>
      <w:r w:rsidRPr="00E47676">
        <w:rPr>
          <w:sz w:val="8"/>
        </w:rPr>
        <w:t xml:space="preserve"> in the integral is less than –1: that is,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−1)+</w:t>
      </w:r>
      <w:r w:rsidRPr="00E47676">
        <w:rPr>
          <w:rFonts w:ascii="Cambria Math" w:hAnsi="Cambria Math" w:cs="Cambria Math"/>
          <w:sz w:val="8"/>
        </w:rPr>
        <w:t>𝛾</w:t>
      </w:r>
      <w:r w:rsidRPr="00E47676">
        <w:rPr>
          <w:sz w:val="8"/>
        </w:rPr>
        <w:t xml:space="preserve"> +</w:t>
      </w:r>
      <w:r w:rsidRPr="00E47676">
        <w:rPr>
          <w:rFonts w:ascii="Cambria Math" w:hAnsi="Cambria Math" w:cs="Cambria Math"/>
          <w:sz w:val="8"/>
        </w:rPr>
        <w:t>𝜁</w:t>
      </w:r>
      <w:r w:rsidRPr="00E47676">
        <w:rPr>
          <w:sz w:val="8"/>
        </w:rPr>
        <w:t xml:space="preserve"> &lt; 0. 18 Because </w:t>
      </w:r>
      <w:r w:rsidRPr="00E47676">
        <w:rPr>
          <w:rFonts w:ascii="Cambria Math" w:hAnsi="Cambria Math" w:cs="Cambria Math"/>
          <w:sz w:val="8"/>
        </w:rPr>
        <w:t>𝛾</w:t>
      </w:r>
      <w:r w:rsidRPr="00E47676">
        <w:rPr>
          <w:sz w:val="8"/>
        </w:rPr>
        <w:t xml:space="preserve"> &gt; 1, survival is possible only if </w:t>
      </w:r>
      <w:r w:rsidRPr="00E47676">
        <w:rPr>
          <w:rFonts w:ascii="Cambria Math" w:hAnsi="Cambria Math" w:cs="Cambria Math"/>
          <w:sz w:val="8"/>
        </w:rPr>
        <w:t>𝛼</w:t>
      </w:r>
      <w:r w:rsidRPr="00E47676">
        <w:rPr>
          <w:sz w:val="8"/>
        </w:rPr>
        <w:t xml:space="preserve"> or </w:t>
      </w:r>
      <w:r w:rsidRPr="00E47676">
        <w:rPr>
          <w:rFonts w:ascii="Cambria Math" w:hAnsi="Cambria Math" w:cs="Cambria Math"/>
          <w:sz w:val="8"/>
        </w:rPr>
        <w:t>𝜁</w:t>
      </w:r>
      <w:r w:rsidRPr="00E47676">
        <w:rPr>
          <w:sz w:val="8"/>
        </w:rPr>
        <w:t xml:space="preserve"> is negative. Intuitively, to survive, either more advanced technology states must (eventually, at least) carry hazard rates that fall toward zero—in this setting, </w:t>
      </w:r>
      <w:r w:rsidRPr="00E47676">
        <w:rPr>
          <w:rFonts w:ascii="Cambria Math" w:hAnsi="Cambria Math" w:cs="Cambria Math"/>
          <w:sz w:val="8"/>
        </w:rPr>
        <w:t>𝛼</w:t>
      </w:r>
      <w:r w:rsidRPr="00E47676">
        <w:rPr>
          <w:sz w:val="8"/>
        </w:rPr>
        <w:t xml:space="preserve"> must be negative—or we must grow ever more quickly, so that the state hazard endured per state,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diminishes. In the latter case, however, a positive value of </w:t>
      </w:r>
      <w:r w:rsidRPr="00E47676">
        <w:rPr>
          <w:rFonts w:ascii="Cambria Math" w:hAnsi="Cambria Math" w:cs="Cambria Math"/>
          <w:sz w:val="8"/>
        </w:rPr>
        <w:t>𝜁</w:t>
      </w:r>
      <w:r w:rsidRPr="00E47676">
        <w:rPr>
          <w:sz w:val="8"/>
        </w:rPr>
        <w:t xml:space="preserve"> implies that the transition hazard increases. In summary: Proposition 2 (Risk-minimizing growth given state and transition risk). Given technology path “</w:t>
      </w:r>
      <w:r w:rsidRPr="00E47676">
        <w:rPr>
          <w:rFonts w:ascii="Cambria Math" w:hAnsi="Cambria Math" w:cs="Cambria Math"/>
          <w:sz w:val="8"/>
        </w:rPr>
        <w:t>𝑎</w:t>
      </w:r>
      <w:r w:rsidRPr="00E47676">
        <w:rPr>
          <w:sz w:val="8"/>
        </w:rPr>
        <w:t>”, acceleration “ ̂</w:t>
      </w:r>
      <w:r w:rsidRPr="00E47676">
        <w:rPr>
          <w:rFonts w:ascii="Cambria Math" w:hAnsi="Cambria Math" w:cs="Cambria Math"/>
          <w:sz w:val="8"/>
        </w:rPr>
        <w:t>𝑎</w:t>
      </w:r>
      <w:r w:rsidRPr="00E47676">
        <w:rPr>
          <w:sz w:val="8"/>
        </w:rPr>
        <w:t xml:space="preserve">”, and hazard function &lt;&lt;EQUATION OMITTED&gt;&gt; with continuous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 0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&gt; 0: 1. If </w:t>
      </w:r>
      <w:r w:rsidRPr="00E47676">
        <w:rPr>
          <w:rFonts w:ascii="Cambria Math" w:hAnsi="Cambria Math" w:cs="Cambria Math"/>
          <w:sz w:val="8"/>
        </w:rPr>
        <w:t>𝛾</w:t>
      </w:r>
      <w:r w:rsidRPr="00E47676">
        <w:rPr>
          <w:sz w:val="8"/>
        </w:rPr>
        <w:t xml:space="preserve"> &lt; 1 [=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[weakly] decreases in ̇</w:t>
      </w:r>
      <w:r w:rsidRPr="00E47676">
        <w:rPr>
          <w:rFonts w:ascii="Cambria Math" w:hAnsi="Cambria Math" w:cs="Cambria Math"/>
          <w:sz w:val="8"/>
        </w:rPr>
        <w:t>𝑎𝐴</w:t>
      </w:r>
      <w:r w:rsidRPr="00E47676">
        <w:rPr>
          <w:sz w:val="8"/>
        </w:rPr>
        <w:t>, so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2. If </w:t>
      </w:r>
      <w:r w:rsidRPr="00E47676">
        <w:rPr>
          <w:rFonts w:ascii="Cambria Math" w:hAnsi="Cambria Math" w:cs="Cambria Math"/>
          <w:sz w:val="8"/>
        </w:rPr>
        <w:t>𝛾</w:t>
      </w:r>
      <w:r w:rsidRPr="00E47676">
        <w:rPr>
          <w:sz w:val="8"/>
        </w:rPr>
        <w:t xml:space="preserve"> &gt;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is uniquely minimized by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 ( 1 </w:t>
      </w:r>
      <w:r w:rsidRPr="00E47676">
        <w:rPr>
          <w:rFonts w:ascii="Cambria Math" w:hAnsi="Cambria Math" w:cs="Cambria Math"/>
          <w:sz w:val="8"/>
        </w:rPr>
        <w:t>𝛾</w:t>
      </w:r>
      <w:r w:rsidRPr="00E47676">
        <w:rPr>
          <w:sz w:val="8"/>
        </w:rPr>
        <w:t xml:space="preserve">−1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1/</w:t>
      </w:r>
      <w:r w:rsidRPr="00E47676">
        <w:rPr>
          <w:rFonts w:ascii="Cambria Math" w:hAnsi="Cambria Math" w:cs="Cambria Math"/>
          <w:sz w:val="8"/>
        </w:rPr>
        <w:t>𝛾</w:t>
      </w:r>
      <w:r w:rsidRPr="00E47676">
        <w:rPr>
          <w:sz w:val="8"/>
        </w:rPr>
        <w:t xml:space="preserve"> . This is positive iff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&gt; 0. Corollary 2.1. Suppose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𝜁</w:t>
      </w:r>
      <w:r w:rsidRPr="00E47676">
        <w:rPr>
          <w:sz w:val="8"/>
        </w:rPr>
        <w:t xml:space="preserve"> . Survival is feasible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− 1) + </w:t>
      </w:r>
      <w:r w:rsidRPr="00E47676">
        <w:rPr>
          <w:rFonts w:ascii="Cambria Math" w:hAnsi="Cambria Math" w:cs="Cambria Math"/>
          <w:sz w:val="8"/>
        </w:rPr>
        <w:t>𝛾</w:t>
      </w:r>
      <w:r w:rsidRPr="00E47676">
        <w:rPr>
          <w:sz w:val="8"/>
        </w:rPr>
        <w:t xml:space="preserve"> + </w:t>
      </w:r>
      <w:r w:rsidRPr="00E47676">
        <w:rPr>
          <w:rFonts w:ascii="Cambria Math" w:hAnsi="Cambria Math" w:cs="Cambria Math"/>
          <w:sz w:val="8"/>
        </w:rPr>
        <w:t>𝜁</w:t>
      </w:r>
      <w:r w:rsidRPr="00E47676">
        <w:rPr>
          <w:sz w:val="8"/>
        </w:rPr>
        <w:t xml:space="preserve"> &lt; 0. If this holds: If </w:t>
      </w:r>
      <w:r w:rsidRPr="00E47676">
        <w:rPr>
          <w:rFonts w:ascii="Cambria Math" w:hAnsi="Cambria Math" w:cs="Cambria Math"/>
          <w:sz w:val="8"/>
        </w:rPr>
        <w:t>𝛾</w:t>
      </w:r>
      <w:r w:rsidRPr="00E47676">
        <w:rPr>
          <w:sz w:val="8"/>
        </w:rPr>
        <w:t xml:space="preserve"> ≤ 1, acceleration always reduces risk. If </w:t>
      </w:r>
      <w:r w:rsidRPr="00E47676">
        <w:rPr>
          <w:rFonts w:ascii="Cambria Math" w:hAnsi="Cambria Math" w:cs="Cambria Math"/>
          <w:sz w:val="8"/>
        </w:rPr>
        <w:t>𝛾</w:t>
      </w:r>
      <w:r w:rsidRPr="00E47676">
        <w:rPr>
          <w:sz w:val="8"/>
        </w:rPr>
        <w:t xml:space="preserve"> &gt; 1, the risk-minimizing growth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satisfies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we can say nothing from first principles about the risk impact of accelerating the </w:t>
      </w:r>
      <w:r w:rsidRPr="00E47676">
        <w:rPr>
          <w:rFonts w:ascii="Cambria Math" w:hAnsi="Cambria Math" w:cs="Cambria Math"/>
          <w:sz w:val="8"/>
        </w:rPr>
        <w:t>𝐴</w:t>
      </w:r>
      <w:r w:rsidRPr="00E47676">
        <w:rPr>
          <w:sz w:val="8"/>
        </w:rPr>
        <w:t xml:space="preserve">-path from </w:t>
      </w:r>
      <w:r w:rsidRPr="00E47676">
        <w:rPr>
          <w:rFonts w:ascii="Cambria Math" w:hAnsi="Cambria Math" w:cs="Cambria Math"/>
          <w:sz w:val="8"/>
        </w:rPr>
        <w:t>𝑎</w:t>
      </w:r>
      <w:r w:rsidRPr="00E47676">
        <w:rPr>
          <w:sz w:val="8"/>
        </w:rPr>
        <w:t xml:space="preserve"> to ̂</w:t>
      </w:r>
      <w:r w:rsidRPr="00E47676">
        <w:rPr>
          <w:rFonts w:ascii="Cambria Math" w:hAnsi="Cambria Math" w:cs="Cambria Math"/>
          <w:sz w:val="8"/>
        </w:rPr>
        <w:t>𝑎</w:t>
      </w:r>
      <w:r w:rsidRPr="00E47676">
        <w:rPr>
          <w:sz w:val="8"/>
        </w:rPr>
        <w:t xml:space="preserve"> in isolation. As an important example, suppose the hazard rate depends on the state of technology </w:t>
      </w:r>
      <w:r w:rsidRPr="00E47676">
        <w:rPr>
          <w:rFonts w:ascii="Cambria Math" w:hAnsi="Cambria Math" w:cs="Cambria Math"/>
          <w:sz w:val="8"/>
        </w:rPr>
        <w:t>𝐴</w:t>
      </w:r>
      <w:r w:rsidRPr="00E47676">
        <w:rPr>
          <w:sz w:val="8"/>
        </w:rPr>
        <w:t xml:space="preserve"> and policy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 </w:t>
      </w:r>
      <w:r w:rsidRPr="00E47676">
        <w:rPr>
          <w:rFonts w:ascii="Cambria Math" w:hAnsi="Cambria Math" w:cs="Cambria Math"/>
          <w:sz w:val="8"/>
        </w:rPr>
        <w:t>𝐴</w:t>
      </w:r>
      <w:r w:rsidRPr="00E47676">
        <w:rPr>
          <w:sz w:val="8"/>
        </w:rPr>
        <w:t>/</w:t>
      </w:r>
      <w:r w:rsidRPr="00E47676">
        <w:rPr>
          <w:rFonts w:ascii="Cambria Math" w:hAnsi="Cambria Math" w:cs="Cambria Math"/>
          <w:sz w:val="8"/>
        </w:rPr>
        <w:t>𝐵</w:t>
      </w:r>
      <w:r w:rsidRPr="00E47676">
        <w:rPr>
          <w:sz w:val="8"/>
        </w:rPr>
        <w:t xml:space="preserve">, and our policy framework for mitigating risk improves exogenously: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𝑔𝐵𝑡</w:t>
      </w:r>
      <w:r w:rsidRPr="00E47676">
        <w:rPr>
          <w:sz w:val="8"/>
        </w:rPr>
        <w:t xml:space="preserve"> , </w:t>
      </w:r>
      <w:r w:rsidRPr="00E47676">
        <w:rPr>
          <w:rFonts w:ascii="Cambria Math" w:hAnsi="Cambria Math" w:cs="Cambria Math"/>
          <w:sz w:val="8"/>
        </w:rPr>
        <w:t>𝑔𝐵</w:t>
      </w:r>
      <w:r w:rsidRPr="00E47676">
        <w:rPr>
          <w:sz w:val="8"/>
        </w:rPr>
        <w:t xml:space="preserve"> &gt; 0. Then trivially, if </w:t>
      </w:r>
      <w:r w:rsidRPr="00E47676">
        <w:rPr>
          <w:rFonts w:ascii="Cambria Math" w:hAnsi="Cambria Math" w:cs="Cambria Math"/>
          <w:sz w:val="8"/>
        </w:rPr>
        <w:t>𝐴</w:t>
      </w:r>
      <w:r w:rsidRPr="00E47676">
        <w:rPr>
          <w:sz w:val="8"/>
        </w:rPr>
        <w:t xml:space="preserve"> cannot decrease, technological stagnation is safest. Indeed, if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w:t>
      </w:r>
      <w:r w:rsidRPr="00E47676">
        <w:rPr>
          <w:rFonts w:ascii="Cambria Math" w:hAnsi="Cambria Math" w:cs="Cambria Math"/>
          <w:sz w:val="8"/>
        </w:rPr>
        <w:t>∈</w:t>
      </w:r>
      <w:r w:rsidRPr="00E47676">
        <w:rPr>
          <w:sz w:val="8"/>
        </w:rPr>
        <w:t xml:space="preserve"> [0, </w:t>
      </w:r>
      <w:r w:rsidRPr="00E47676">
        <w:rPr>
          <w:rFonts w:ascii="Cambria Math" w:hAnsi="Cambria Math" w:cs="Cambria Math"/>
          <w:sz w:val="8"/>
        </w:rPr>
        <w:t>𝑔𝐵</w:t>
      </w:r>
      <w:r w:rsidRPr="00E47676">
        <w:rPr>
          <w:sz w:val="8"/>
        </w:rPr>
        <w:t xml:space="preserve">), the hazard rate declines exponentially, so </w:t>
      </w:r>
      <w:r w:rsidRPr="00E47676">
        <w:rPr>
          <w:rFonts w:ascii="Cambria Math" w:hAnsi="Cambria Math" w:cs="Cambria Math"/>
          <w:sz w:val="8"/>
        </w:rPr>
        <w:t>𝑋</w:t>
      </w:r>
      <w:r w:rsidRPr="00E47676">
        <w:rPr>
          <w:sz w:val="8"/>
        </w:rPr>
        <w:t xml:space="preserve"> is finite and survival is possible; whereas given a permanent acceleration to ̂</w:t>
      </w:r>
      <w:r w:rsidRPr="00E47676">
        <w:rPr>
          <w:rFonts w:ascii="Cambria Math" w:hAnsi="Cambria Math" w:cs="Cambria Math"/>
          <w:sz w:val="8"/>
        </w:rPr>
        <w:t>𝑎</w:t>
      </w:r>
      <w:r w:rsidRPr="00E47676">
        <w:rPr>
          <w:sz w:val="8"/>
        </w:rPr>
        <w:t>(</w:t>
      </w:r>
      <w:r w:rsidRPr="00E47676">
        <w:rPr>
          <w:rFonts w:ascii="Cambria Math" w:hAnsi="Cambria Math" w:cs="Cambria Math"/>
          <w:sz w:val="8"/>
        </w:rPr>
        <w:t>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 </w:t>
      </w:r>
      <w:r w:rsidRPr="00E47676">
        <w:rPr>
          <w:rFonts w:ascii="Cambria Math" w:hAnsi="Cambria Math" w:cs="Cambria Math"/>
          <w:sz w:val="8"/>
        </w:rPr>
        <w:t>𝑔𝐵</w:t>
      </w:r>
      <w:r w:rsidRPr="00E47676">
        <w:rPr>
          <w:sz w:val="8"/>
        </w:rPr>
        <w:t xml:space="preserve">, the hazard rate is constant or rises exponentially, so </w:t>
      </w:r>
      <w:r w:rsidRPr="00E47676">
        <w:rPr>
          <w:rFonts w:ascii="Cambria Math" w:hAnsi="Cambria Math" w:cs="Cambria Math"/>
          <w:sz w:val="8"/>
        </w:rPr>
        <w:t>𝑋</w:t>
      </w:r>
      <w:r w:rsidRPr="00E47676">
        <w:rPr>
          <w:sz w:val="8"/>
        </w:rPr>
        <w:t xml:space="preserve"> is infinite and survival impossible. In this section we explore the risk-minimizing technology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E47676">
        <w:rPr>
          <w:rFonts w:ascii="Cambria Math" w:hAnsi="Cambria Math" w:cs="Cambria Math"/>
          <w:sz w:val="8"/>
        </w:rPr>
        <w:t>𝐴</w:t>
      </w:r>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E47676">
        <w:rPr>
          <w:rFonts w:ascii="Cambria Math" w:hAnsi="Cambria Math" w:cs="Cambria Math"/>
          <w:sz w:val="8"/>
        </w:rPr>
        <w:t>𝜂</w:t>
      </w:r>
      <w:r w:rsidRPr="00E47676">
        <w:rPr>
          <w:sz w:val="8"/>
        </w:rPr>
        <w:t xml:space="preserve"> &lt; 1 case for two reasons (and the </w:t>
      </w:r>
      <w:r w:rsidRPr="00E47676">
        <w:rPr>
          <w:rFonts w:ascii="Cambria Math" w:hAnsi="Cambria Math" w:cs="Cambria Math"/>
          <w:sz w:val="8"/>
        </w:rPr>
        <w:t>𝜂</w:t>
      </w:r>
      <w:r w:rsidRPr="00E47676">
        <w:rPr>
          <w:sz w:val="8"/>
        </w:rPr>
        <w:t xml:space="preserve"> = 1 edge case for simplicity).21 First, it does not seem to be empirically relevant, either currently (see e.g. Hall (1988) and Lucas (1994)) or, especially, in the very long run (see Appendix A). Second, if </w:t>
      </w:r>
      <w:r w:rsidRPr="00E47676">
        <w:rPr>
          <w:rFonts w:ascii="Cambria Math" w:hAnsi="Cambria Math" w:cs="Cambria Math"/>
          <w:sz w:val="8"/>
        </w:rPr>
        <w:t>𝜂</w:t>
      </w:r>
      <w:r w:rsidRPr="00E47676">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E47676">
        <w:rPr>
          <w:rFonts w:ascii="Cambria Math" w:hAnsi="Cambria Math" w:cs="Cambria Math"/>
          <w:sz w:val="8"/>
        </w:rPr>
        <w:t>𝜂</w:t>
      </w:r>
      <w:r w:rsidRPr="00E47676">
        <w:rPr>
          <w:sz w:val="8"/>
        </w:rPr>
        <w:t xml:space="preserve"> &lt; 1 and consumption grows at rate </w:t>
      </w:r>
      <w:r w:rsidRPr="00E47676">
        <w:rPr>
          <w:rFonts w:ascii="Cambria Math" w:hAnsi="Cambria Math" w:cs="Cambria Math"/>
          <w:sz w:val="8"/>
        </w:rPr>
        <w:t>𝑔</w:t>
      </w:r>
      <w:r w:rsidRPr="00E47676">
        <w:rPr>
          <w:sz w:val="8"/>
        </w:rPr>
        <w:t xml:space="preserve">, flow utility grows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as consumption grows large, and accelerating consumption growth and reducing x-risk both produce streams of increases to expected flow utility that grow indefinitely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Thus concern for the long-term future would not generally motivate severely slowing consumption growth for safety in the first place. Production technology. Index technology states </w:t>
      </w:r>
      <w:r w:rsidRPr="00E47676">
        <w:rPr>
          <w:rFonts w:ascii="Cambria Math" w:hAnsi="Cambria Math" w:cs="Cambria Math"/>
          <w:sz w:val="8"/>
        </w:rPr>
        <w:t>𝐴</w:t>
      </w:r>
      <w:r w:rsidRPr="00E47676">
        <w:rPr>
          <w:sz w:val="8"/>
        </w:rPr>
        <w:t xml:space="preserve"> by potential consumption. Index policy </w:t>
      </w:r>
      <w:r w:rsidRPr="00E47676">
        <w:rPr>
          <w:rFonts w:ascii="Cambria Math" w:hAnsi="Cambria Math" w:cs="Cambria Math"/>
          <w:sz w:val="8"/>
        </w:rPr>
        <w:t>𝐵𝑡</w:t>
      </w:r>
      <w:r w:rsidRPr="00E47676">
        <w:rPr>
          <w:sz w:val="8"/>
        </w:rPr>
        <w:t xml:space="preserve"> </w:t>
      </w:r>
      <w:r w:rsidRPr="00E47676">
        <w:rPr>
          <w:rFonts w:ascii="Cambria Math" w:hAnsi="Cambria Math" w:cs="Cambria Math"/>
          <w:sz w:val="8"/>
        </w:rPr>
        <w:t>∈</w:t>
      </w:r>
      <w:r w:rsidRPr="00E47676">
        <w:rPr>
          <w:sz w:val="8"/>
        </w:rPr>
        <w:t xml:space="preserve"> [0, 1] by the fraction of potential consumption that is forgone. Consumption at </w:t>
      </w:r>
      <w:r w:rsidRPr="00E47676">
        <w:rPr>
          <w:rFonts w:ascii="Cambria Math" w:hAnsi="Cambria Math" w:cs="Cambria Math"/>
          <w:sz w:val="8"/>
        </w:rPr>
        <w:t>𝑡</w:t>
      </w:r>
      <w:r w:rsidRPr="00E47676">
        <w:rPr>
          <w:sz w:val="8"/>
        </w:rPr>
        <w:t xml:space="preserve"> then equals </w:t>
      </w:r>
      <w:r w:rsidRPr="00E47676">
        <w:rPr>
          <w:rFonts w:ascii="Cambria Math" w:hAnsi="Cambria Math" w:cs="Cambria Math"/>
          <w:sz w:val="8"/>
        </w:rPr>
        <w:t>𝐶𝑡</w:t>
      </w:r>
      <w:r w:rsidRPr="00E47676">
        <w:rPr>
          <w:sz w:val="8"/>
        </w:rPr>
        <w:t xml:space="preserve"> = </w:t>
      </w:r>
      <w:r w:rsidRPr="00E47676">
        <w:rPr>
          <w:rFonts w:ascii="Cambria Math" w:hAnsi="Cambria Math" w:cs="Cambria Math"/>
          <w:sz w:val="8"/>
        </w:rPr>
        <w:t>𝐴𝑡</w:t>
      </w:r>
      <w:r w:rsidRPr="00E47676">
        <w:rPr>
          <w:sz w:val="8"/>
        </w:rPr>
        <w:t xml:space="preserve">(1 − </w:t>
      </w:r>
      <w:r w:rsidRPr="00E47676">
        <w:rPr>
          <w:rFonts w:ascii="Cambria Math" w:hAnsi="Cambria Math" w:cs="Cambria Math"/>
          <w:sz w:val="8"/>
        </w:rPr>
        <w:t>𝐵𝑡</w:t>
      </w:r>
      <w:r w:rsidRPr="00E47676">
        <w:rPr>
          <w:sz w:val="8"/>
        </w:rPr>
        <w:t xml:space="preserve">). (14) We will call </w:t>
      </w:r>
      <w:r w:rsidRPr="00E47676">
        <w:rPr>
          <w:rFonts w:ascii="Cambria Math" w:hAnsi="Cambria Math" w:cs="Cambria Math"/>
          <w:sz w:val="8"/>
        </w:rPr>
        <w:t>𝐵</w:t>
      </w:r>
      <w:r w:rsidRPr="00E47676">
        <w:rPr>
          <w:sz w:val="8"/>
        </w:rPr>
        <w:t xml:space="preserve"> the safety share, but choices of </w:t>
      </w:r>
      <w:r w:rsidRPr="00E47676">
        <w:rPr>
          <w:rFonts w:ascii="Cambria Math" w:hAnsi="Cambria Math" w:cs="Cambria Math"/>
          <w:sz w:val="8"/>
        </w:rPr>
        <w:t>𝐵</w:t>
      </w:r>
      <w:r w:rsidRPr="00E47676">
        <w:rPr>
          <w:sz w:val="8"/>
        </w:rPr>
        <w:t xml:space="preserve"> &gt; 0 may constitute explicit spending on services like pandemic monitoring and/or bans on risky production processes. We assume that a technology path </w:t>
      </w:r>
      <w:r w:rsidRPr="00E47676">
        <w:rPr>
          <w:rFonts w:ascii="Cambria Math" w:hAnsi="Cambria Math" w:cs="Cambria Math"/>
          <w:sz w:val="8"/>
        </w:rPr>
        <w:t>𝑎</w:t>
      </w:r>
      <w:r w:rsidRPr="00E47676">
        <w:rPr>
          <w:sz w:val="8"/>
        </w:rPr>
        <w:t xml:space="preserve"> satisfies </w:t>
      </w:r>
      <w:r w:rsidRPr="00E47676">
        <w:rPr>
          <w:rFonts w:ascii="Cambria Math" w:hAnsi="Cambria Math" w:cs="Cambria Math"/>
          <w:sz w:val="8"/>
        </w:rPr>
        <w:t>𝑎</w:t>
      </w:r>
      <w:r w:rsidRPr="00E47676">
        <w:rPr>
          <w:sz w:val="8"/>
        </w:rPr>
        <w:t xml:space="preserve">0 ≥ 1. The hazard rate. The hazard rate is a flexible function of the technology and policy variables. For </w:t>
      </w:r>
      <w:r w:rsidRPr="00E47676">
        <w:rPr>
          <w:rFonts w:ascii="Cambria Math" w:hAnsi="Cambria Math" w:cs="Cambria Math"/>
          <w:sz w:val="8"/>
        </w:rPr>
        <w:t>𝐴</w:t>
      </w:r>
      <w:r w:rsidRPr="00E47676">
        <w:rPr>
          <w:sz w:val="8"/>
        </w:rPr>
        <w:t xml:space="preserve"> ≥ 1, the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is  2 ; 22 D1 decreases and is convex in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1) = 0; and D2 satisfies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&lt;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where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w:t>
      </w:r>
      <w:r w:rsidRPr="00E47676">
        <w:rPr>
          <w:rFonts w:ascii="Cambria Math" w:hAnsi="Cambria Math" w:cs="Cambria Math"/>
          <w:sz w:val="8"/>
        </w:rPr>
        <w:t>𝐴</w:t>
      </w:r>
      <w:r w:rsidRPr="00E47676">
        <w:rPr>
          <w:sz w:val="8"/>
        </w:rPr>
        <w:t xml:space="preserve"> (which may have any sign) and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1 − </w:t>
      </w:r>
      <w:r w:rsidRPr="00E47676">
        <w:rPr>
          <w:rFonts w:ascii="Cambria Math" w:hAnsi="Cambria Math" w:cs="Cambria Math"/>
          <w:sz w:val="8"/>
        </w:rPr>
        <w:t>𝐵</w:t>
      </w:r>
      <w:r w:rsidRPr="00E47676">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E47676">
        <w:rPr>
          <w:rFonts w:ascii="Cambria Math" w:hAnsi="Cambria Math" w:cs="Cambria Math"/>
          <w:sz w:val="8"/>
        </w:rPr>
        <w:t>𝐴</w:t>
      </w:r>
      <w:r w:rsidRPr="00E47676">
        <w:rPr>
          <w:sz w:val="8"/>
        </w:rPr>
        <w:t xml:space="preserve"> increases by, say, 1% and 1 − </w:t>
      </w:r>
      <w:r w:rsidRPr="00E47676">
        <w:rPr>
          <w:rFonts w:ascii="Cambria Math" w:hAnsi="Cambria Math" w:cs="Cambria Math"/>
          <w:sz w:val="8"/>
        </w:rPr>
        <w:t>𝐵</w:t>
      </w:r>
      <w:r w:rsidRPr="00E47676">
        <w:rPr>
          <w:sz w:val="8"/>
        </w:rPr>
        <w:t xml:space="preserve"> falls by 1%, so that by (14) </w:t>
      </w:r>
      <w:r w:rsidRPr="00E47676">
        <w:rPr>
          <w:rFonts w:ascii="Cambria Math" w:hAnsi="Cambria Math" w:cs="Cambria Math"/>
          <w:sz w:val="8"/>
        </w:rPr>
        <w:t>𝐶</w:t>
      </w:r>
      <w:r w:rsidRPr="00E47676">
        <w:rPr>
          <w:sz w:val="8"/>
        </w:rPr>
        <w:t xml:space="preserve"> stays fixed, the hazard rate falls. If D2 fails (indefinitely), survival is impossible unless consumption is driven to zero: an existential catastrophe by other means. Note that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allows the effectiveness of safety spending to depend arbitrarily on the technology state. A planner chooses a policy path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𝑡</w:t>
      </w:r>
      <w:r w:rsidRPr="00E47676">
        <w:rPr>
          <w:sz w:val="8"/>
        </w:rPr>
        <w:t xml:space="preserve">=0 to maximize discounted expected utility (12)–(13) subject to the budget constraint (14) and a technology path and hazard function. 4.2 The existential risk Kuznets curve Preliminaries. Given technology path </w:t>
      </w:r>
      <w:r w:rsidRPr="00E47676">
        <w:rPr>
          <w:rFonts w:ascii="Cambria Math" w:hAnsi="Cambria Math" w:cs="Cambria Math"/>
          <w:sz w:val="8"/>
        </w:rPr>
        <w:t>𝑎</w:t>
      </w:r>
      <w:r w:rsidRPr="00E47676">
        <w:rPr>
          <w:sz w:val="8"/>
        </w:rPr>
        <w:t xml:space="preserve">, let </w:t>
      </w:r>
      <w:r w:rsidRPr="00E47676">
        <w:rPr>
          <w:rFonts w:ascii="Cambria Math" w:hAnsi="Cambria Math" w:cs="Cambria Math"/>
          <w:sz w:val="8"/>
        </w:rPr>
        <w:t>𝑏𝑎</w:t>
      </w:r>
      <w:r w:rsidRPr="00E47676">
        <w:rPr>
          <w:sz w:val="8"/>
        </w:rPr>
        <w:t xml:space="preserve"> denote the optimal continuous policy path. (Its existence and uniqueness are proved in Prop. 3.) Let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survival curve given technology and policy paths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Define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the hazard curve </w:t>
      </w:r>
      <w:r w:rsidRPr="00E47676">
        <w:rPr>
          <w:rFonts w:ascii="Cambria Math" w:hAnsi="Cambria Math" w:cs="Cambria Math"/>
          <w:sz w:val="8"/>
        </w:rPr>
        <w:t>𝛿</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likewise. Let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expected value of the future of civilization, as of </w:t>
      </w:r>
      <w:r w:rsidRPr="00E47676">
        <w:rPr>
          <w:rFonts w:ascii="Cambria Math" w:hAnsi="Cambria Math" w:cs="Cambria Math"/>
          <w:sz w:val="8"/>
        </w:rPr>
        <w:t>𝑡</w:t>
      </w:r>
      <w:r w:rsidRPr="00E47676">
        <w:rPr>
          <w:sz w:val="8"/>
        </w:rPr>
        <w:t xml:space="preserve"> (assuming survival to </w:t>
      </w:r>
      <w:r w:rsidRPr="00E47676">
        <w:rPr>
          <w:rFonts w:ascii="Cambria Math" w:hAnsi="Cambria Math" w:cs="Cambria Math"/>
          <w:sz w:val="8"/>
        </w:rPr>
        <w:t>𝑡</w:t>
      </w:r>
      <w:r w:rsidRPr="00E47676">
        <w:rPr>
          <w:sz w:val="8"/>
        </w:rPr>
        <w:t xml:space="preserve">), given survival curve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consumption path </w:t>
      </w:r>
      <w:r w:rsidRPr="00E47676">
        <w:rPr>
          <w:rFonts w:ascii="Cambria Math" w:hAnsi="Cambria Math" w:cs="Cambria Math"/>
          <w:sz w:val="8"/>
        </w:rPr>
        <w:t>𝑎</w:t>
      </w:r>
      <w:r w:rsidRPr="00E47676">
        <w:rPr>
          <w:sz w:val="8"/>
        </w:rPr>
        <w:t xml:space="preserve">(1 − </w:t>
      </w:r>
      <w:r w:rsidRPr="00E47676">
        <w:rPr>
          <w:rFonts w:ascii="Cambria Math" w:hAnsi="Cambria Math" w:cs="Cambria Math"/>
          <w:sz w:val="8"/>
        </w:rPr>
        <w:t>𝑏</w:t>
      </w:r>
      <w:r w:rsidRPr="00E47676">
        <w:rPr>
          <w:sz w:val="8"/>
        </w:rPr>
        <w:t xml:space="preserve">): &lt;&lt;EQUATION 15 OMITTED&gt;&gt; Denote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and </w:t>
      </w:r>
      <w:r w:rsidRPr="00E47676">
        <w:rPr>
          <w:rFonts w:ascii="Cambria Math" w:hAnsi="Cambria Math" w:cs="Cambria Math"/>
          <w:sz w:val="8"/>
        </w:rPr>
        <w:t>𝑣</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and </w:t>
      </w:r>
      <w:r w:rsidRPr="00E47676">
        <w:rPr>
          <w:rFonts w:ascii="Cambria Math" w:hAnsi="Cambria Math" w:cs="Cambria Math"/>
          <w:sz w:val="8"/>
        </w:rPr>
        <w:t>𝛿𝑡</w:t>
      </w:r>
      <w:r w:rsidRPr="00E47676">
        <w:rPr>
          <w:sz w:val="8"/>
        </w:rPr>
        <w:t>(</w:t>
      </w:r>
      <w:r w:rsidRPr="00E47676">
        <w:rPr>
          <w:rFonts w:ascii="Cambria Math" w:hAnsi="Cambria Math" w:cs="Cambria Math"/>
          <w:sz w:val="8"/>
        </w:rPr>
        <w:t>𝑎</w:t>
      </w:r>
      <w:r w:rsidRPr="00E47676">
        <w:rPr>
          <w:sz w:val="8"/>
        </w:rPr>
        <w:t xml:space="preserve">) likewise. Denote the consumption share [path] </w:t>
      </w:r>
      <w:r w:rsidRPr="00E47676">
        <w:rPr>
          <w:rFonts w:ascii="Cambria Math" w:hAnsi="Cambria Math" w:cs="Cambria Math"/>
          <w:sz w:val="8"/>
        </w:rPr>
        <w:t>𝐵</w:t>
      </w:r>
      <w:r w:rsidRPr="00E47676">
        <w:rPr>
          <w:sz w:val="8"/>
        </w:rPr>
        <w:t xml:space="preserve">̃ ≡ 1 − </w:t>
      </w:r>
      <w:r w:rsidRPr="00E47676">
        <w:rPr>
          <w:rFonts w:ascii="Cambria Math" w:hAnsi="Cambria Math" w:cs="Cambria Math"/>
          <w:sz w:val="8"/>
        </w:rPr>
        <w:t>𝐵</w:t>
      </w:r>
      <w:r w:rsidRPr="00E47676">
        <w:rPr>
          <w:sz w:val="8"/>
        </w:rPr>
        <w:t xml:space="preserve">, </w:t>
      </w:r>
      <w:r w:rsidRPr="00E47676">
        <w:rPr>
          <w:rFonts w:ascii="Cambria Math" w:hAnsi="Cambria Math" w:cs="Cambria Math"/>
          <w:sz w:val="8"/>
        </w:rPr>
        <w:t>𝑏</w:t>
      </w:r>
      <w:r w:rsidRPr="00E47676">
        <w:rPr>
          <w:sz w:val="8"/>
        </w:rPr>
        <w:t xml:space="preserve">̃ ≡ 1 − </w:t>
      </w:r>
      <w:r w:rsidRPr="00E47676">
        <w:rPr>
          <w:rFonts w:ascii="Cambria Math" w:hAnsi="Cambria Math" w:cs="Cambria Math"/>
          <w:sz w:val="8"/>
        </w:rPr>
        <w:t>𝑏</w:t>
      </w:r>
      <w:r w:rsidRPr="00E47676">
        <w:rPr>
          <w:sz w:val="8"/>
        </w:rPr>
        <w:t xml:space="preserve">. Observation 1.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&gt; 0. Proof. It is feasible for the planner to choose </w:t>
      </w:r>
      <w:r w:rsidRPr="00E47676">
        <w:rPr>
          <w:rFonts w:ascii="Cambria Math" w:hAnsi="Cambria Math" w:cs="Cambria Math"/>
          <w:sz w:val="8"/>
        </w:rPr>
        <w:t>𝑏𝑡</w:t>
      </w:r>
      <w:r w:rsidRPr="00E47676">
        <w:rPr>
          <w:sz w:val="8"/>
        </w:rPr>
        <w:t xml:space="preserve"> = 0 </w:t>
      </w:r>
      <w:r w:rsidRPr="00E47676">
        <w:rPr>
          <w:rFonts w:ascii="Cambria Math" w:hAnsi="Cambria Math" w:cs="Cambria Math"/>
          <w:sz w:val="8"/>
        </w:rPr>
        <w:t>∀𝑡</w:t>
      </w:r>
      <w:r w:rsidRPr="00E47676">
        <w:rPr>
          <w:sz w:val="8"/>
        </w:rPr>
        <w:t xml:space="preserve">. This implements a path of flow utility given survival that begins non-negative (with </w:t>
      </w:r>
      <w:r w:rsidRPr="00E47676">
        <w:rPr>
          <w:rFonts w:ascii="Cambria Math" w:hAnsi="Cambria Math" w:cs="Cambria Math"/>
          <w:sz w:val="8"/>
        </w:rPr>
        <w:t>𝐶</w:t>
      </w:r>
      <w:r w:rsidRPr="00E47676">
        <w:rPr>
          <w:sz w:val="8"/>
        </w:rPr>
        <w:t xml:space="preserve">0 = </w:t>
      </w:r>
      <w:r w:rsidRPr="00E47676">
        <w:rPr>
          <w:rFonts w:ascii="Cambria Math" w:hAnsi="Cambria Math" w:cs="Cambria Math"/>
          <w:sz w:val="8"/>
        </w:rPr>
        <w:t>𝑎</w:t>
      </w:r>
      <w:r w:rsidRPr="00E47676">
        <w:rPr>
          <w:sz w:val="8"/>
        </w:rPr>
        <w:t>0 ≥ 1) and rises. Observation 2. If ̂</w:t>
      </w:r>
      <w:r w:rsidRPr="00E47676">
        <w:rPr>
          <w:rFonts w:ascii="Cambria Math" w:hAnsi="Cambria Math" w:cs="Cambria Math"/>
          <w:sz w:val="8"/>
        </w:rPr>
        <w:t>𝑎𝜏</w:t>
      </w:r>
      <w:r w:rsidRPr="00E47676">
        <w:rPr>
          <w:sz w:val="8"/>
        </w:rPr>
        <w:t xml:space="preserve"> ≥ </w:t>
      </w:r>
      <w:r w:rsidRPr="00E47676">
        <w:rPr>
          <w:rFonts w:ascii="Cambria Math" w:hAnsi="Cambria Math" w:cs="Cambria Math"/>
          <w:sz w:val="8"/>
        </w:rPr>
        <w:t>𝑎𝜏</w:t>
      </w:r>
      <w:r w:rsidRPr="00E47676">
        <w:rPr>
          <w:sz w:val="8"/>
        </w:rPr>
        <w:t xml:space="preserve"> for all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then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For a proof, see Appendix B.1. For intuition, define policy path </w:t>
      </w:r>
      <w:r w:rsidRPr="00E47676">
        <w:rPr>
          <w:rFonts w:ascii="Cambria Math" w:hAnsi="Cambria Math" w:cs="Cambria Math"/>
          <w:sz w:val="8"/>
        </w:rPr>
        <w:t>𝑏</w:t>
      </w:r>
      <w:r w:rsidRPr="00E47676">
        <w:rPr>
          <w:sz w:val="8"/>
        </w:rPr>
        <w:t xml:space="preserve"> (from </w:t>
      </w:r>
      <w:r w:rsidRPr="00E47676">
        <w:rPr>
          <w:rFonts w:ascii="Cambria Math" w:hAnsi="Cambria Math" w:cs="Cambria Math"/>
          <w:sz w:val="8"/>
        </w:rPr>
        <w:t>𝑡</w:t>
      </w:r>
      <w:r w:rsidRPr="00E47676">
        <w:rPr>
          <w:sz w:val="8"/>
        </w:rPr>
        <w:t xml:space="preserve"> onward) by &lt;&lt;EQUATION 16 OMITTED&gt;&gt; so the consumption path from </w:t>
      </w:r>
      <w:r w:rsidRPr="00E47676">
        <w:rPr>
          <w:rFonts w:ascii="Cambria Math" w:hAnsi="Cambria Math" w:cs="Cambria Math"/>
          <w:sz w:val="8"/>
        </w:rPr>
        <w:t>𝑡</w:t>
      </w:r>
      <w:r w:rsidRPr="00E47676">
        <w:rPr>
          <w:sz w:val="8"/>
        </w:rPr>
        <w:t xml:space="preserve">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equals that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By D2, we have </w:t>
      </w:r>
      <w:r w:rsidRPr="00E47676">
        <w:rPr>
          <w:rFonts w:ascii="Cambria Math" w:hAnsi="Cambria Math" w:cs="Cambria Math"/>
          <w:sz w:val="8"/>
        </w:rPr>
        <w:t>𝛿𝜏</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𝛿𝜏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for all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Thus ̂</w:t>
      </w:r>
      <w:r w:rsidRPr="00E47676">
        <w:rPr>
          <w:rFonts w:ascii="Cambria Math" w:hAnsi="Cambria Math" w:cs="Cambria Math"/>
          <w:sz w:val="8"/>
        </w:rPr>
        <w:t>𝑎</w:t>
      </w:r>
      <w:r w:rsidRPr="00E47676">
        <w:rPr>
          <w:sz w:val="8"/>
        </w:rPr>
        <w:t xml:space="preserve"> allows for weakly more consumption and safety than </w:t>
      </w:r>
      <w:r w:rsidRPr="00E47676">
        <w:rPr>
          <w:rFonts w:ascii="Cambria Math" w:hAnsi="Cambria Math" w:cs="Cambria Math"/>
          <w:sz w:val="8"/>
        </w:rPr>
        <w:t>𝑎</w:t>
      </w:r>
      <w:r w:rsidRPr="00E47676">
        <w:rPr>
          <w:sz w:val="8"/>
        </w:rPr>
        <w:t xml:space="preserve">. Observation 3.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increases to a finite limit. Proof. Given </w:t>
      </w:r>
      <w:r w:rsidRPr="00E47676">
        <w:rPr>
          <w:rFonts w:ascii="Cambria Math" w:hAnsi="Cambria Math" w:cs="Cambria Math"/>
          <w:sz w:val="8"/>
        </w:rPr>
        <w:t>𝜏</w:t>
      </w:r>
      <w:r w:rsidRPr="00E47676">
        <w:rPr>
          <w:sz w:val="8"/>
        </w:rPr>
        <w:t xml:space="preserve"> &gt; 0, define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𝑎𝑡</w:t>
      </w:r>
      <w:r w:rsidRPr="00E47676">
        <w:rPr>
          <w:sz w:val="8"/>
        </w:rPr>
        <w:t>+</w:t>
      </w:r>
      <w:r w:rsidRPr="00E47676">
        <w:rPr>
          <w:rFonts w:ascii="Cambria Math" w:hAnsi="Cambria Math" w:cs="Cambria Math"/>
          <w:sz w:val="8"/>
        </w:rPr>
        <w:t>𝜏</w:t>
      </w:r>
      <w:r w:rsidRPr="00E47676">
        <w:rPr>
          <w:sz w:val="8"/>
        </w:rPr>
        <w:t xml:space="preserve">. Because </w:t>
      </w:r>
      <w:r w:rsidRPr="00E47676">
        <w:rPr>
          <w:rFonts w:ascii="Cambria Math" w:hAnsi="Cambria Math" w:cs="Cambria Math"/>
          <w:sz w:val="8"/>
        </w:rPr>
        <w:t>𝑎</w:t>
      </w:r>
      <w:r w:rsidRPr="00E47676">
        <w:rPr>
          <w:sz w:val="8"/>
        </w:rPr>
        <w:t xml:space="preserve"> increases, ̂</w:t>
      </w:r>
      <w:r w:rsidRPr="00E47676">
        <w:rPr>
          <w:rFonts w:ascii="Cambria Math" w:hAnsi="Cambria Math" w:cs="Cambria Math"/>
          <w:sz w:val="8"/>
        </w:rPr>
        <w:t>𝑎𝑡</w:t>
      </w:r>
      <w:r w:rsidRPr="00E47676">
        <w:rPr>
          <w:sz w:val="8"/>
        </w:rPr>
        <w:t xml:space="preserve"> &gt; </w:t>
      </w:r>
      <w:r w:rsidRPr="00E47676">
        <w:rPr>
          <w:rFonts w:ascii="Cambria Math" w:hAnsi="Cambria Math" w:cs="Cambria Math"/>
          <w:sz w:val="8"/>
        </w:rPr>
        <w:t>𝑎𝑡</w:t>
      </w:r>
      <w:r w:rsidRPr="00E47676">
        <w:rPr>
          <w:sz w:val="8"/>
        </w:rPr>
        <w:t xml:space="preserve"> . By Obs. 2, </w:t>
      </w:r>
      <w:r w:rsidRPr="00E47676">
        <w:rPr>
          <w:rFonts w:ascii="Cambria Math" w:hAnsi="Cambria Math" w:cs="Cambria Math"/>
          <w:sz w:val="8"/>
        </w:rPr>
        <w:t>𝑣𝑡</w:t>
      </w:r>
      <w:r w:rsidRPr="00E47676">
        <w:rPr>
          <w:sz w:val="8"/>
        </w:rPr>
        <w:t>+</w:t>
      </w:r>
      <w:r w:rsidRPr="00E47676">
        <w:rPr>
          <w:rFonts w:ascii="Cambria Math" w:hAnsi="Cambria Math" w:cs="Cambria Math"/>
          <w:sz w:val="8"/>
        </w:rPr>
        <w:t>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Because </w:t>
      </w:r>
      <w:r w:rsidRPr="00E47676">
        <w:rPr>
          <w:rFonts w:ascii="Cambria Math" w:hAnsi="Cambria Math" w:cs="Cambria Math"/>
          <w:sz w:val="8"/>
        </w:rPr>
        <w:t>𝑢</w:t>
      </w:r>
      <w:r w:rsidRPr="00E47676">
        <w:rPr>
          <w:sz w:val="8"/>
        </w:rPr>
        <w:t>(</w:t>
      </w:r>
      <w:r w:rsidRPr="00E47676">
        <w:rPr>
          <w:rFonts w:ascii="Cambria Math" w:hAnsi="Cambria Math" w:cs="Cambria Math"/>
          <w:sz w:val="8"/>
        </w:rPr>
        <w:t>𝐶</w:t>
      </w:r>
      <w:r w:rsidRPr="00E47676">
        <w:rPr>
          <w:sz w:val="8"/>
        </w:rPr>
        <w:t xml:space="preserve">) &lt; 1 </w:t>
      </w:r>
      <w:r w:rsidRPr="00E47676">
        <w:rPr>
          <w:rFonts w:ascii="Cambria Math" w:hAnsi="Cambria Math" w:cs="Cambria Math"/>
          <w:sz w:val="8"/>
        </w:rPr>
        <w:t>𝜂</w:t>
      </w:r>
      <w:r w:rsidRPr="00E47676">
        <w:rPr>
          <w:sz w:val="8"/>
        </w:rPr>
        <w:t xml:space="preserve">−1 , </w:t>
      </w:r>
      <w:r w:rsidRPr="00E47676">
        <w:rPr>
          <w:rFonts w:ascii="Cambria Math" w:hAnsi="Cambria Math" w:cs="Cambria Math"/>
          <w:sz w:val="8"/>
        </w:rPr>
        <w:t>𝑣𝑡</w:t>
      </w:r>
      <w:r w:rsidRPr="00E47676">
        <w:rPr>
          <w:sz w:val="8"/>
        </w:rPr>
        <w:t xml:space="preserve"> &lt; ̄</w:t>
      </w:r>
      <w:r w:rsidRPr="00E47676">
        <w:rPr>
          <w:rFonts w:ascii="Cambria Math" w:hAnsi="Cambria Math" w:cs="Cambria Math"/>
          <w:sz w:val="8"/>
        </w:rPr>
        <w:t>𝑣</w:t>
      </w:r>
      <w:r w:rsidRPr="00E47676">
        <w:rPr>
          <w:sz w:val="8"/>
        </w:rPr>
        <w:t xml:space="preserve"> ≡ 1 </w:t>
      </w:r>
      <w:r w:rsidRPr="00E47676">
        <w:rPr>
          <w:rFonts w:ascii="Cambria Math" w:hAnsi="Cambria Math" w:cs="Cambria Math"/>
          <w:sz w:val="8"/>
        </w:rPr>
        <w:t>𝜌</w:t>
      </w:r>
      <w:r w:rsidRPr="00E47676">
        <w:rPr>
          <w:sz w:val="8"/>
        </w:rPr>
        <w:t>(</w:t>
      </w:r>
      <w:r w:rsidRPr="00E47676">
        <w:rPr>
          <w:rFonts w:ascii="Cambria Math" w:hAnsi="Cambria Math" w:cs="Cambria Math"/>
          <w:sz w:val="8"/>
        </w:rPr>
        <w:t>𝜂</w:t>
      </w:r>
      <w:r w:rsidRPr="00E47676">
        <w:rPr>
          <w:sz w:val="8"/>
        </w:rPr>
        <w:t xml:space="preserve">−1). Observation 4. Optimal policy at </w:t>
      </w:r>
      <w:r w:rsidRPr="00E47676">
        <w:rPr>
          <w:rFonts w:ascii="Cambria Math" w:hAnsi="Cambria Math" w:cs="Cambria Math"/>
          <w:sz w:val="8"/>
        </w:rPr>
        <w:t>𝑡</w:t>
      </w:r>
      <w:r w:rsidRPr="00E47676">
        <w:rPr>
          <w:sz w:val="8"/>
        </w:rPr>
        <w:t xml:space="preserve"> must satisfy the first-order condition that the loss in flow utility from marginally increasing the safety share weakly exceeds the benefit via reducing the hazard rate and increasing the probability that </w:t>
      </w:r>
      <w:r w:rsidRPr="00E47676">
        <w:rPr>
          <w:rFonts w:ascii="Cambria Math" w:hAnsi="Cambria Math" w:cs="Cambria Math"/>
          <w:sz w:val="8"/>
        </w:rPr>
        <w:t>𝑣𝑡</w:t>
      </w:r>
      <w:r w:rsidRPr="00E47676">
        <w:rPr>
          <w:sz w:val="8"/>
        </w:rPr>
        <w:t xml:space="preserve"> is realized: &lt;&lt;EQUATION 17 OMITTED&gt;&gt; with inequality only if the marginal value of safety spending is negative even at the </w:t>
      </w:r>
      <w:r w:rsidRPr="00E47676">
        <w:rPr>
          <w:rFonts w:ascii="Cambria Math" w:hAnsi="Cambria Math" w:cs="Cambria Math"/>
          <w:sz w:val="8"/>
        </w:rPr>
        <w:t>𝐵</w:t>
      </w:r>
      <w:r w:rsidRPr="00E47676">
        <w:rPr>
          <w:sz w:val="8"/>
        </w:rPr>
        <w:t xml:space="preserve"> = 0 corner. The lower Inada condition on </w:t>
      </w:r>
      <w:r w:rsidRPr="00E47676">
        <w:rPr>
          <w:rFonts w:ascii="Cambria Math" w:hAnsi="Cambria Math" w:cs="Cambria Math"/>
          <w:sz w:val="8"/>
        </w:rPr>
        <w:t>𝑢</w:t>
      </w:r>
      <w:r w:rsidRPr="00E47676">
        <w:rPr>
          <w:sz w:val="8"/>
        </w:rPr>
        <w:t>(</w:t>
      </w:r>
      <w:r w:rsidRPr="00E47676">
        <w:rPr>
          <w:rFonts w:ascii="Cambria Math" w:hAnsi="Cambria Math" w:cs="Cambria Math"/>
          <w:sz w:val="8"/>
        </w:rPr>
        <w:t>⋅</w:t>
      </w:r>
      <w:r w:rsidRPr="00E47676">
        <w:rPr>
          <w:sz w:val="8"/>
        </w:rPr>
        <w:t xml:space="preserve">) ensures that </w:t>
      </w:r>
      <w:r w:rsidRPr="00E47676">
        <w:rPr>
          <w:rFonts w:ascii="Cambria Math" w:hAnsi="Cambria Math" w:cs="Cambria Math"/>
          <w:sz w:val="8"/>
        </w:rPr>
        <w:t>𝐵</w:t>
      </w:r>
      <w:r w:rsidRPr="00E47676">
        <w:rPr>
          <w:sz w:val="8"/>
        </w:rPr>
        <w:t xml:space="preserve"> = 1 is never optimal. A proof of the necessity of FOC (17) is given in the proof of Prop. 3 (Appendix B.3.) Example: constant elasticities. Suppose the technology path is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for </w:t>
      </w:r>
      <w:r w:rsidRPr="00E47676">
        <w:rPr>
          <w:rFonts w:ascii="Cambria Math" w:hAnsi="Cambria Math" w:cs="Cambria Math"/>
          <w:sz w:val="8"/>
        </w:rPr>
        <w:t>𝑔</w:t>
      </w:r>
      <w:r w:rsidRPr="00E47676">
        <w:rPr>
          <w:sz w:val="8"/>
        </w:rPr>
        <w:t xml:space="preserve"> &gt; 0. Suppose that the hazard function features constant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&lt;&lt;EQUATION 18 OMITTED&gt;&gt; so that the hazard rate falls from ̄</w:t>
      </w:r>
      <w:r w:rsidRPr="00E47676">
        <w:rPr>
          <w:rFonts w:ascii="Cambria Math" w:hAnsi="Cambria Math" w:cs="Cambria Math"/>
          <w:sz w:val="8"/>
        </w:rPr>
        <w:t>𝛿𝐴𝛼</w:t>
      </w:r>
      <w:r w:rsidRPr="00E47676">
        <w:rPr>
          <w:sz w:val="8"/>
        </w:rPr>
        <w:t xml:space="preserve"> to 0 as policy grows more stringent. </w:t>
      </w:r>
      <w:r w:rsidRPr="00E47676">
        <w:rPr>
          <w:rFonts w:ascii="Cambria Math" w:hAnsi="Cambria Math" w:cs="Cambria Math"/>
          <w:sz w:val="8"/>
        </w:rPr>
        <w:t>𝛽</w:t>
      </w:r>
      <w:r w:rsidRPr="00E47676">
        <w:rPr>
          <w:sz w:val="8"/>
        </w:rPr>
        <w:t xml:space="preserve"> ≥ 1 maintains D1 and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maintains D2. We here also impose </w:t>
      </w:r>
      <w:r w:rsidRPr="00E47676">
        <w:rPr>
          <w:rFonts w:ascii="Cambria Math" w:hAnsi="Cambria Math" w:cs="Cambria Math"/>
          <w:sz w:val="8"/>
        </w:rPr>
        <w:t>𝛼</w:t>
      </w:r>
      <w:r w:rsidRPr="00E47676">
        <w:rPr>
          <w:sz w:val="8"/>
        </w:rPr>
        <w:t xml:space="preserve"> ≥ 0 so that fixing </w:t>
      </w:r>
      <w:r w:rsidRPr="00E47676">
        <w:rPr>
          <w:rFonts w:ascii="Cambria Math" w:hAnsi="Cambria Math" w:cs="Cambria Math"/>
          <w:sz w:val="8"/>
        </w:rPr>
        <w:t>𝐵</w:t>
      </w:r>
      <w:r w:rsidRPr="00E47676">
        <w:rPr>
          <w:sz w:val="8"/>
        </w:rPr>
        <w:t xml:space="preserve"> &lt; 1, </w:t>
      </w:r>
      <w:r w:rsidRPr="00E47676">
        <w:rPr>
          <w:rFonts w:ascii="Cambria Math" w:hAnsi="Cambria Math" w:cs="Cambria Math"/>
          <w:sz w:val="8"/>
        </w:rPr>
        <w:t>𝛿</w:t>
      </w:r>
      <w:r w:rsidRPr="00E47676">
        <w:rPr>
          <w:sz w:val="8"/>
        </w:rPr>
        <w:t xml:space="preserve"> increases in </w:t>
      </w:r>
      <w:r w:rsidRPr="00E47676">
        <w:rPr>
          <w:rFonts w:ascii="Cambria Math" w:hAnsi="Cambria Math" w:cs="Cambria Math"/>
          <w:sz w:val="8"/>
        </w:rPr>
        <w:t>𝐴</w:t>
      </w:r>
      <w:r w:rsidRPr="00E47676">
        <w:rPr>
          <w:sz w:val="8"/>
        </w:rPr>
        <w:t xml:space="preserve">. This grants that the direct impact of technological development is to weakly increase the hazard rate, against the indirect impact of potentially lowering the hazard rate by motivating more safety spending. If </w:t>
      </w:r>
      <w:r w:rsidRPr="00E47676">
        <w:rPr>
          <w:rFonts w:ascii="Cambria Math" w:hAnsi="Cambria Math" w:cs="Cambria Math"/>
          <w:sz w:val="8"/>
        </w:rPr>
        <w:t>𝛼</w:t>
      </w:r>
      <w:r w:rsidRPr="00E47676">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E47676">
        <w:rPr>
          <w:rFonts w:ascii="Cambria Math" w:hAnsi="Cambria Math" w:cs="Cambria Math"/>
          <w:sz w:val="8"/>
        </w:rPr>
        <w:t>𝑎𝑡</w:t>
      </w:r>
      <w:r w:rsidRPr="00E47676">
        <w:rPr>
          <w:sz w:val="8"/>
        </w:rPr>
        <w:t xml:space="preserve"> and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 the optimal policy is to spend nothing on safety until the first term of the maximum is positive; </w:t>
      </w:r>
      <w:r w:rsidRPr="00E47676">
        <w:rPr>
          <w:rFonts w:ascii="Cambria Math" w:hAnsi="Cambria Math" w:cs="Cambria Math"/>
          <w:sz w:val="8"/>
        </w:rPr>
        <w:t>𝑏</w:t>
      </w:r>
      <w:r w:rsidRPr="00E47676">
        <w:rPr>
          <w:sz w:val="8"/>
        </w:rPr>
        <w:t xml:space="preserve">̃ </w:t>
      </w:r>
      <w:r w:rsidRPr="00E47676">
        <w:rPr>
          <w:rFonts w:ascii="Cambria Math" w:hAnsi="Cambria Math" w:cs="Cambria Math"/>
          <w:sz w:val="8"/>
        </w:rPr>
        <w:t>𝑎</w:t>
      </w:r>
      <w:r w:rsidRPr="00E47676">
        <w:rPr>
          <w:sz w:val="8"/>
        </w:rPr>
        <w:t xml:space="preserve"> then falls from 1 toward 0. The reason why has been understood at least since Hall and Jones (2007): when </w:t>
      </w:r>
      <w:r w:rsidRPr="00E47676">
        <w:rPr>
          <w:rFonts w:ascii="Cambria Math" w:hAnsi="Cambria Math" w:cs="Cambria Math"/>
          <w:sz w:val="8"/>
        </w:rPr>
        <w:t>𝜂</w:t>
      </w:r>
      <w:r w:rsidRPr="00E47676">
        <w:rPr>
          <w:sz w:val="8"/>
        </w:rPr>
        <w:t xml:space="preserve"> &gt; 1, safety is a luxury good. As </w:t>
      </w:r>
      <w:r w:rsidRPr="00E47676">
        <w:rPr>
          <w:rFonts w:ascii="Cambria Math" w:hAnsi="Cambria Math" w:cs="Cambria Math"/>
          <w:sz w:val="8"/>
        </w:rPr>
        <w:t>𝐴</w:t>
      </w:r>
      <w:r w:rsidRPr="00E47676">
        <w:rPr>
          <w:sz w:val="8"/>
        </w:rPr>
        <w:t xml:space="preserve"> rises, if the consumption share </w:t>
      </w:r>
      <w:r w:rsidRPr="00E47676">
        <w:rPr>
          <w:rFonts w:ascii="Cambria Math" w:hAnsi="Cambria Math" w:cs="Cambria Math"/>
          <w:sz w:val="8"/>
        </w:rPr>
        <w:t>𝐵</w:t>
      </w:r>
      <w:r w:rsidRPr="00E47676">
        <w:rPr>
          <w:sz w:val="8"/>
        </w:rPr>
        <w:t xml:space="preserve">̃ is fixed, the safety benefits of marginally lowering it are valued more highly, because “life” (here, civilization) is more valuable.23 On the other hand, the utility cost of a proportional consumption cut falls given </w:t>
      </w:r>
      <w:r w:rsidRPr="00E47676">
        <w:rPr>
          <w:rFonts w:ascii="Cambria Math" w:hAnsi="Cambria Math" w:cs="Cambria Math"/>
          <w:sz w:val="8"/>
        </w:rPr>
        <w:t>𝜂</w:t>
      </w:r>
      <w:r w:rsidRPr="00E47676">
        <w:rPr>
          <w:sz w:val="8"/>
        </w:rPr>
        <w:t xml:space="preserve"> &gt; 1. Let </w:t>
      </w:r>
      <w:r w:rsidRPr="00E47676">
        <w:rPr>
          <w:rFonts w:ascii="Cambria Math" w:hAnsi="Cambria Math" w:cs="Cambria Math"/>
          <w:sz w:val="8"/>
        </w:rPr>
        <w:t>𝑡𝑎</w:t>
      </w:r>
      <w:r w:rsidRPr="00E47676">
        <w:rPr>
          <w:sz w:val="8"/>
        </w:rPr>
        <w:t xml:space="preserve"> denote the last period at which zero safety spending is optimal. Initial risk increases — At </w:t>
      </w:r>
      <w:r w:rsidRPr="00E47676">
        <w:rPr>
          <w:rFonts w:ascii="Cambria Math" w:hAnsi="Cambria Math" w:cs="Cambria Math"/>
          <w:sz w:val="8"/>
        </w:rPr>
        <w:t>𝑡</w:t>
      </w:r>
      <w:r w:rsidRPr="00E47676">
        <w:rPr>
          <w:sz w:val="8"/>
        </w:rPr>
        <w:t xml:space="preserve"> &lt; </w:t>
      </w:r>
      <w:r w:rsidRPr="00E47676">
        <w:rPr>
          <w:rFonts w:ascii="Cambria Math" w:hAnsi="Cambria Math" w:cs="Cambria Math"/>
          <w:sz w:val="8"/>
        </w:rPr>
        <w:t>𝑡𝑎</w:t>
      </w:r>
      <w:r w:rsidRPr="00E47676">
        <w:rPr>
          <w:sz w:val="8"/>
        </w:rPr>
        <w:t xml:space="preserve">, the hazard rate equals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𝛿𝑎𝛼</w:t>
      </w:r>
      <w:r w:rsidRPr="00E47676">
        <w:rPr>
          <w:sz w:val="8"/>
        </w:rPr>
        <w:t xml:space="preserve"> </w:t>
      </w:r>
      <w:r w:rsidRPr="00E47676">
        <w:rPr>
          <w:rFonts w:ascii="Cambria Math" w:hAnsi="Cambria Math" w:cs="Cambria Math"/>
          <w:sz w:val="8"/>
        </w:rPr>
        <w:t>𝑡</w:t>
      </w:r>
      <w:r w:rsidRPr="00E47676">
        <w:rPr>
          <w:sz w:val="8"/>
        </w:rPr>
        <w:t xml:space="preserve"> and grows at rate24 </w:t>
      </w:r>
      <w:r w:rsidRPr="00E47676">
        <w:rPr>
          <w:rFonts w:ascii="Cambria Math" w:hAnsi="Cambria Math" w:cs="Cambria Math"/>
          <w:sz w:val="8"/>
        </w:rPr>
        <w:t>𝑔𝛿𝑡</w:t>
      </w:r>
      <w:r w:rsidRPr="00E47676">
        <w:rPr>
          <w:sz w:val="8"/>
        </w:rPr>
        <w:t xml:space="preserve"> = </w:t>
      </w:r>
      <w:r w:rsidRPr="00E47676">
        <w:rPr>
          <w:rFonts w:ascii="Cambria Math" w:hAnsi="Cambria Math" w:cs="Cambria Math"/>
          <w:sz w:val="8"/>
        </w:rPr>
        <w:t>𝛼𝑔</w:t>
      </w:r>
      <w:r w:rsidRPr="00E47676">
        <w:rPr>
          <w:sz w:val="8"/>
        </w:rPr>
        <w:t xml:space="preserve"> ≥ 0. (20) Eventual risk declines — After </w:t>
      </w:r>
      <w:r w:rsidRPr="00E47676">
        <w:rPr>
          <w:rFonts w:ascii="Cambria Math" w:hAnsi="Cambria Math" w:cs="Cambria Math"/>
          <w:sz w:val="8"/>
        </w:rPr>
        <w:t>𝑡𝑎</w:t>
      </w:r>
      <w:r w:rsidRPr="00E47676">
        <w:rPr>
          <w:sz w:val="8"/>
        </w:rPr>
        <w:t xml:space="preserve">, by (19), the consumption share </w:t>
      </w:r>
      <w:r w:rsidRPr="00E47676">
        <w:rPr>
          <w:rFonts w:ascii="Cambria Math" w:hAnsi="Cambria Math" w:cs="Cambria Math"/>
          <w:sz w:val="8"/>
        </w:rPr>
        <w:t>𝐵</w:t>
      </w:r>
      <w:r w:rsidRPr="00E47676">
        <w:rPr>
          <w:sz w:val="8"/>
        </w:rPr>
        <w:t xml:space="preserve">̃ grows at rate &lt;&lt;EQUATION 21 OMITTED&gt;&gt; The hazard rate in turn grows as &lt;&lt;EQUATION 22 OMITTED&gt;&gt; which is negative by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w:t>
      </w:r>
      <w:r w:rsidRPr="00E47676">
        <w:rPr>
          <w:rFonts w:ascii="Cambria Math" w:hAnsi="Cambria Math" w:cs="Cambria Math"/>
          <w:sz w:val="8"/>
        </w:rPr>
        <w:t>𝜂</w:t>
      </w:r>
      <w:r w:rsidRPr="00E47676">
        <w:rPr>
          <w:sz w:val="8"/>
        </w:rPr>
        <w:t xml:space="preserve"> &gt; 1, and Obs. 3. The indirect negative impact of growth on the hazard rate, by increasing the safety share, outweighs any positive impact imposed by </w:t>
      </w:r>
      <w:r w:rsidRPr="00E47676">
        <w:rPr>
          <w:rFonts w:ascii="Cambria Math" w:hAnsi="Cambria Math" w:cs="Cambria Math"/>
          <w:sz w:val="8"/>
        </w:rPr>
        <w:t>𝛼</w:t>
      </w:r>
      <w:r w:rsidRPr="00E47676">
        <w:rPr>
          <w:sz w:val="8"/>
        </w:rPr>
        <w:t xml:space="preserve">. The boundedness of </w:t>
      </w:r>
      <w:r w:rsidRPr="00E47676">
        <w:rPr>
          <w:rFonts w:ascii="Cambria Math" w:hAnsi="Cambria Math" w:cs="Cambria Math"/>
          <w:sz w:val="8"/>
        </w:rPr>
        <w:t>𝑣</w:t>
      </w:r>
      <w:r w:rsidRPr="00E47676">
        <w:rPr>
          <w:sz w:val="8"/>
        </w:rPr>
        <w:t xml:space="preserve"> (Obs. 3) gives us the asymptotic negative growth rates of </w:t>
      </w:r>
      <w:r w:rsidRPr="00E47676">
        <w:rPr>
          <w:rFonts w:ascii="Cambria Math" w:hAnsi="Cambria Math" w:cs="Cambria Math"/>
          <w:sz w:val="8"/>
        </w:rPr>
        <w:t>𝐵</w:t>
      </w:r>
      <w:r w:rsidRPr="00E47676">
        <w:rPr>
          <w:sz w:val="8"/>
        </w:rPr>
        <w:t xml:space="preserve">̃ and </w:t>
      </w:r>
      <w:r w:rsidRPr="00E47676">
        <w:rPr>
          <w:rFonts w:ascii="Cambria Math" w:hAnsi="Cambria Math" w:cs="Cambria Math"/>
          <w:sz w:val="8"/>
        </w:rPr>
        <w:t>𝛿</w:t>
      </w:r>
      <w:r w:rsidRPr="00E47676">
        <w:rPr>
          <w:sz w:val="8"/>
        </w:rPr>
        <w:t xml:space="preserve">, as well as that of consumption </w:t>
      </w:r>
      <w:r w:rsidRPr="00E47676">
        <w:rPr>
          <w:rFonts w:ascii="Cambria Math" w:hAnsi="Cambria Math" w:cs="Cambria Math"/>
          <w:sz w:val="8"/>
        </w:rPr>
        <w:t>𝐶</w:t>
      </w:r>
      <w:r w:rsidRPr="00E47676">
        <w:rPr>
          <w:sz w:val="8"/>
        </w:rPr>
        <w:t xml:space="preserve"> = </w:t>
      </w:r>
      <w:r w:rsidRPr="00E47676">
        <w:rPr>
          <w:rFonts w:ascii="Cambria Math" w:hAnsi="Cambria Math" w:cs="Cambria Math"/>
          <w:sz w:val="8"/>
        </w:rPr>
        <w:t>𝐴𝐵</w:t>
      </w:r>
      <w:r w:rsidRPr="00E47676">
        <w:rPr>
          <w:sz w:val="8"/>
        </w:rPr>
        <w:t xml:space="preserve">̃ : 25 &lt;&lt;EQUATION 23 OMITTED&gt;&gt; Survival — Because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by (22) the hazard rate falls exponentially in the limit. So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&lt; ∞ and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&gt; 0.</w:t>
      </w:r>
    </w:p>
    <w:p w14:paraId="32C94B8B" w14:textId="77777777" w:rsidR="00264B53" w:rsidRPr="00E47676" w:rsidRDefault="00264B53" w:rsidP="00264B53">
      <w:r w:rsidRPr="00E47676">
        <w:t>&lt;&lt;PARAGRAPH INTEGRITY RESUMES&gt;&gt;</w:t>
      </w:r>
    </w:p>
    <w:p w14:paraId="6F63F473" w14:textId="77777777" w:rsidR="00264B53" w:rsidRPr="00E47676" w:rsidRDefault="00264B53" w:rsidP="00264B53">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w:t>
      </w:r>
      <w:r w:rsidRPr="00E47676">
        <w:rPr>
          <w:rFonts w:ascii="Cambria Math" w:hAnsi="Cambria Math" w:cs="Cambria Math"/>
          <w:sz w:val="16"/>
        </w:rPr>
        <w:t>𝐵</w:t>
      </w:r>
      <w:r w:rsidRPr="00E47676">
        <w:rPr>
          <w:sz w:val="16"/>
        </w:rPr>
        <w:t xml:space="preserve"> under conventional assumptions which imply that safety is a luxury good. Furthermore, our example illustrates that </w:t>
      </w:r>
      <w:r w:rsidRPr="00E47676">
        <w:rPr>
          <w:rStyle w:val="StyleUnderline"/>
        </w:rPr>
        <w:t>if</w:t>
      </w:r>
      <w:r w:rsidRPr="00E47676">
        <w:rPr>
          <w:sz w:val="16"/>
        </w:rPr>
        <w:t xml:space="preserve"> </w:t>
      </w:r>
      <w:r w:rsidRPr="00E47676">
        <w:rPr>
          <w:rFonts w:ascii="Cambria Math" w:hAnsi="Cambria Math" w:cs="Cambria Math"/>
          <w:sz w:val="16"/>
        </w:rPr>
        <w:t>𝛼</w:t>
      </w:r>
      <w:r w:rsidRPr="00E47676">
        <w:rPr>
          <w:sz w:val="16"/>
        </w:rPr>
        <w:t xml:space="preserve"> and </w:t>
      </w:r>
      <w:r w:rsidRPr="00E47676">
        <w:rPr>
          <w:rFonts w:ascii="Cambria Math" w:hAnsi="Cambria Math" w:cs="Cambria Math"/>
          <w:sz w:val="16"/>
        </w:rPr>
        <w:t>𝛽</w:t>
      </w:r>
      <w:r w:rsidRPr="00E47676">
        <w:rPr>
          <w:sz w:val="16"/>
        </w:rPr>
        <w:t xml:space="preserve">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w:t>
      </w:r>
      <w:r w:rsidRPr="00E47676">
        <w:rPr>
          <w:rFonts w:ascii="Cambria Math" w:hAnsi="Cambria Math" w:cs="Cambria Math"/>
          <w:sz w:val="16"/>
        </w:rPr>
        <w:t>𝛽</w:t>
      </w:r>
      <w:r w:rsidRPr="00E47676">
        <w:rPr>
          <w:sz w:val="16"/>
        </w:rPr>
        <w:t xml:space="preserve"> &gt; </w:t>
      </w:r>
      <w:r w:rsidRPr="00E47676">
        <w:rPr>
          <w:rFonts w:ascii="Cambria Math" w:hAnsi="Cambria Math" w:cs="Cambria Math"/>
          <w:sz w:val="16"/>
        </w:rPr>
        <w:t>𝛼</w:t>
      </w:r>
      <w:r w:rsidRPr="00E47676">
        <w:rPr>
          <w:sz w:val="16"/>
        </w:rPr>
        <w:t>).</w:t>
      </w:r>
    </w:p>
    <w:p w14:paraId="68A5E1A0" w14:textId="77777777" w:rsidR="00264B53" w:rsidRPr="00E47676" w:rsidRDefault="00264B53" w:rsidP="00264B53">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w:t>
      </w:r>
      <w:r w:rsidRPr="00E47676">
        <w:rPr>
          <w:rFonts w:ascii="Cambria Math" w:hAnsi="Cambria Math" w:cs="Cambria Math"/>
          <w:sz w:val="16"/>
        </w:rPr>
        <w:t>𝜂</w:t>
      </w:r>
      <w:r w:rsidRPr="00E47676">
        <w:rPr>
          <w:sz w:val="16"/>
        </w:rPr>
        <w:t xml:space="preserve">),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3ECDAF16" w14:textId="77777777" w:rsidR="00264B53" w:rsidRPr="00E47676" w:rsidRDefault="00264B53" w:rsidP="00264B53">
      <w:r w:rsidRPr="00E47676">
        <w:t>&lt;&lt;TEXT CONDENSED, NONE OMITTED&gt;&gt;</w:t>
      </w:r>
    </w:p>
    <w:p w14:paraId="73C2B169" w14:textId="77777777" w:rsidR="00264B53" w:rsidRPr="00E47676" w:rsidRDefault="00264B53" w:rsidP="00264B53">
      <w:pPr>
        <w:rPr>
          <w:sz w:val="8"/>
        </w:rPr>
      </w:pPr>
      <w:r w:rsidRPr="00E47676">
        <w:rPr>
          <w:sz w:val="8"/>
        </w:rPr>
        <w:t xml:space="preserve">Proposition 3 (The existential risk Kuznets curve and survival). Given a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a technology path “</w:t>
      </w:r>
      <w:r w:rsidRPr="00E47676">
        <w:rPr>
          <w:rFonts w:ascii="Cambria Math" w:hAnsi="Cambria Math" w:cs="Cambria Math"/>
          <w:sz w:val="8"/>
        </w:rPr>
        <w:t>𝑎</w:t>
      </w:r>
      <w:r w:rsidRPr="00E47676">
        <w:rPr>
          <w:sz w:val="8"/>
        </w:rPr>
        <w:t xml:space="preserve">” that is either  1 with a positive derivative or an acceleration to one that is, and preferences (12)–(13): 1. An optimal continuous policy path </w:t>
      </w:r>
      <w:r w:rsidRPr="00E47676">
        <w:rPr>
          <w:rFonts w:ascii="Cambria Math" w:hAnsi="Cambria Math" w:cs="Cambria Math"/>
          <w:sz w:val="8"/>
        </w:rPr>
        <w:t>𝑏𝑎</w:t>
      </w:r>
      <w:r w:rsidRPr="00E47676">
        <w:rPr>
          <w:sz w:val="8"/>
        </w:rPr>
        <w:t xml:space="preserve"> exists and is unique. Define ̄</w:t>
      </w:r>
      <w:r w:rsidRPr="00E47676">
        <w:rPr>
          <w:rFonts w:ascii="Cambria Math" w:hAnsi="Cambria Math" w:cs="Cambria Math"/>
          <w:sz w:val="8"/>
        </w:rPr>
        <w:t>𝑎</w:t>
      </w:r>
      <w:r w:rsidRPr="00E47676">
        <w:rPr>
          <w:sz w:val="8"/>
        </w:rPr>
        <w:t>(</w:t>
      </w:r>
      <w:r w:rsidRPr="00E47676">
        <w:rPr>
          <w:rFonts w:ascii="Cambria Math" w:hAnsi="Cambria Math" w:cs="Cambria Math"/>
          <w:sz w:val="8"/>
        </w:rPr>
        <w:t>𝑝</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𝑎𝑡𝑡</w:t>
      </w:r>
      <w:r w:rsidRPr="00E47676">
        <w:rPr>
          <w:sz w:val="8"/>
        </w:rPr>
        <w:t xml:space="preserve"> −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−1 and &lt;&lt;EQUATION OMITTED&gt;&gt; 2a. If lim</w:t>
      </w:r>
      <w:r w:rsidRPr="00E47676">
        <w:rPr>
          <w:rFonts w:ascii="Cambria Math" w:hAnsi="Cambria Math" w:cs="Cambria Math"/>
          <w:sz w:val="8"/>
        </w:rPr>
        <w:t>𝑘</w:t>
      </w:r>
      <w:r w:rsidRPr="00E47676">
        <w:rPr>
          <w:sz w:val="8"/>
        </w:rPr>
        <w:t xml:space="preserve">→1 +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&gt; 0. 2b. If </w:t>
      </w:r>
      <w:r w:rsidRPr="00E47676">
        <w:rPr>
          <w:rFonts w:ascii="Cambria Math" w:hAnsi="Cambria Math" w:cs="Cambria Math"/>
          <w:sz w:val="8"/>
        </w:rPr>
        <w:t>𝐷</w:t>
      </w:r>
      <w:r w:rsidRPr="00E47676">
        <w:rPr>
          <w:sz w:val="8"/>
        </w:rPr>
        <w:t xml:space="preserve">(1) &gt; 0 and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upper-bounded,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0. Proof. See Appendix B.3. Note that the result does not cover cases in which the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limit is undefined at or near 1. To interpret the survival condition, recall that if the optimal consumption share (1 − </w:t>
      </w:r>
      <w:r w:rsidRPr="00E47676">
        <w:rPr>
          <w:rFonts w:ascii="Cambria Math" w:hAnsi="Cambria Math" w:cs="Cambria Math"/>
          <w:sz w:val="8"/>
        </w:rPr>
        <w:t>𝑏𝑎𝑡</w:t>
      </w:r>
      <w:r w:rsidRPr="00E47676">
        <w:rPr>
          <w:sz w:val="8"/>
        </w:rPr>
        <w:t xml:space="preserve">) is interior in the limit, the flow utility gained by marginally raising it </w:t>
      </w:r>
      <w:r w:rsidRPr="00E47676">
        <w:rPr>
          <w:rFonts w:ascii="Cambria Math" w:hAnsi="Cambria Math" w:cs="Cambria Math"/>
          <w:sz w:val="8"/>
        </w:rPr>
        <w:t>𝑎𝑡𝑢</w:t>
      </w:r>
      <w:r w:rsidRPr="00E47676">
        <w:rPr>
          <w:sz w:val="8"/>
        </w:rPr>
        <w:t xml:space="preserve"> ′ (</w:t>
      </w:r>
      <w:r w:rsidRPr="00E47676">
        <w:rPr>
          <w:rFonts w:ascii="Cambria Math" w:hAnsi="Cambria Math" w:cs="Cambria Math"/>
          <w:sz w:val="8"/>
        </w:rPr>
        <w:t>𝐶𝑡</w:t>
      </w:r>
      <w:r w:rsidRPr="00E47676">
        <w:rPr>
          <w:sz w:val="8"/>
        </w:rPr>
        <w:t xml:space="preserve">) must equal the cost, via increased risk, of marginally raising it. Rearranging (17): &lt;&lt;EQUATION 24 OMITTED&gt;&gt; &lt;&lt;EQUATION 25 OMITTED&gt;&gt; Suppose that </w:t>
      </w:r>
      <w:r w:rsidRPr="00E47676">
        <w:rPr>
          <w:rFonts w:ascii="Cambria Math" w:hAnsi="Cambria Math" w:cs="Cambria Math"/>
          <w:sz w:val="8"/>
        </w:rPr>
        <w:t>𝑣𝑡</w:t>
      </w:r>
      <w:r w:rsidRPr="00E47676">
        <w:rPr>
          <w:sz w:val="8"/>
        </w:rPr>
        <w:t xml:space="preserve"> = ̄</w:t>
      </w:r>
      <w:r w:rsidRPr="00E47676">
        <w:rPr>
          <w:rFonts w:ascii="Cambria Math" w:hAnsi="Cambria Math" w:cs="Cambria Math"/>
          <w:sz w:val="8"/>
        </w:rPr>
        <w:t>𝑣</w:t>
      </w:r>
      <w:r w:rsidRPr="00E47676">
        <w:rPr>
          <w:sz w:val="8"/>
        </w:rPr>
        <w:t xml:space="preserve"> is constant (c.f. Obs. 3). Suppose also that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constant: &lt;&lt;EQUATION 26 OMITTED&gt;&gt; Substituting (26) into (25), we see that if the optimal safety share is eventually interior, the integral of the hazard curve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converges and </w:t>
      </w:r>
      <w:r w:rsidRPr="00E47676">
        <w:rPr>
          <w:rFonts w:ascii="Cambria Math" w:hAnsi="Cambria Math" w:cs="Cambria Math"/>
          <w:sz w:val="8"/>
        </w:rPr>
        <w:t>𝑆</w:t>
      </w:r>
      <w:r w:rsidRPr="00E47676">
        <w:rPr>
          <w:sz w:val="8"/>
        </w:rPr>
        <w:t xml:space="preserve">∞ &gt; 0 if (24) is bounded above in the limit by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for </w:t>
      </w:r>
      <w:r w:rsidRPr="00E47676">
        <w:rPr>
          <w:rFonts w:ascii="Cambria Math" w:hAnsi="Cambria Math" w:cs="Cambria Math"/>
          <w:sz w:val="8"/>
        </w:rPr>
        <w:t>𝑘</w:t>
      </w:r>
      <w:r w:rsidRPr="00E47676">
        <w:rPr>
          <w:sz w:val="8"/>
        </w:rPr>
        <w:t xml:space="preserve"> &gt; 1. If (24) is bounded below in the limit by a curve proportional to </w:t>
      </w:r>
      <w:r w:rsidRPr="00E47676">
        <w:rPr>
          <w:rFonts w:ascii="Cambria Math" w:hAnsi="Cambria Math" w:cs="Cambria Math"/>
          <w:sz w:val="8"/>
        </w:rPr>
        <w:t>𝑡</w:t>
      </w:r>
      <w:r w:rsidRPr="00E47676">
        <w:rPr>
          <w:sz w:val="8"/>
        </w:rPr>
        <w:t xml:space="preserve"> −1 ,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 ∞ and </w:t>
      </w:r>
      <w:r w:rsidRPr="00E47676">
        <w:rPr>
          <w:rFonts w:ascii="Cambria Math" w:hAnsi="Cambria Math" w:cs="Cambria Math"/>
          <w:sz w:val="8"/>
        </w:rPr>
        <w:t>𝑆</w:t>
      </w:r>
      <w:r w:rsidRPr="00E47676">
        <w:rPr>
          <w:sz w:val="8"/>
        </w:rPr>
        <w:t xml:space="preserve">∞ = 0. Let </w:t>
      </w:r>
      <w:r w:rsidRPr="00E47676">
        <w:rPr>
          <w:rFonts w:ascii="Cambria Math" w:hAnsi="Cambria Math" w:cs="Cambria Math"/>
          <w:sz w:val="8"/>
        </w:rPr>
        <w:t>𝑏𝑘𝑡</w:t>
      </w:r>
      <w:r w:rsidRPr="00E47676">
        <w:rPr>
          <w:sz w:val="8"/>
        </w:rPr>
        <w:t xml:space="preserve"> ≡ 1 −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𝜂</w:t>
      </w:r>
      <w:r w:rsidRPr="00E47676">
        <w:rPr>
          <w:sz w:val="8"/>
        </w:rPr>
        <w:t>−1 /</w:t>
      </w:r>
      <w:r w:rsidRPr="00E47676">
        <w:rPr>
          <w:rFonts w:ascii="Cambria Math" w:hAnsi="Cambria Math" w:cs="Cambria Math"/>
          <w:sz w:val="8"/>
        </w:rPr>
        <w:t>𝑎𝑡</w:t>
      </w:r>
      <w:r w:rsidRPr="00E47676">
        <w:rPr>
          <w:sz w:val="8"/>
        </w:rPr>
        <w:t xml:space="preserve"> denote the policy path maintaining (</w:t>
      </w:r>
      <w:r w:rsidRPr="00E47676">
        <w:rPr>
          <w:rFonts w:ascii="Cambria Math" w:hAnsi="Cambria Math" w:cs="Cambria Math"/>
          <w:sz w:val="8"/>
        </w:rPr>
        <w:t>𝑎𝑡</w:t>
      </w:r>
      <w:r w:rsidRPr="00E47676">
        <w:rPr>
          <w:sz w:val="8"/>
        </w:rPr>
        <w:t>(1 −</w:t>
      </w:r>
      <w:r w:rsidRPr="00E47676">
        <w:rPr>
          <w:rFonts w:ascii="Cambria Math" w:hAnsi="Cambria Math" w:cs="Cambria Math"/>
          <w:sz w:val="8"/>
        </w:rPr>
        <w:t>𝑏𝑘𝑡</w:t>
      </w:r>
      <w:r w:rsidRPr="00E47676">
        <w:rPr>
          <w:sz w:val="8"/>
        </w:rPr>
        <w:t>))1−</w:t>
      </w:r>
      <w:r w:rsidRPr="00E47676">
        <w:rPr>
          <w:rFonts w:ascii="Cambria Math" w:hAnsi="Cambria Math" w:cs="Cambria Math"/>
          <w:sz w:val="8"/>
        </w:rPr>
        <w:t>𝜂</w:t>
      </w:r>
      <w:r w:rsidRPr="00E47676">
        <w:rPr>
          <w:sz w:val="8"/>
        </w:rPr>
        <w:t xml:space="preserve"> =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 If </w:t>
      </w:r>
      <w:r w:rsidRPr="00E47676">
        <w:rPr>
          <w:rFonts w:ascii="Cambria Math" w:hAnsi="Cambria Math" w:cs="Cambria Math"/>
          <w:sz w:val="8"/>
        </w:rPr>
        <w:t>𝑎𝑡</w:t>
      </w:r>
      <w:r w:rsidRPr="00E47676">
        <w:rPr>
          <w:sz w:val="8"/>
        </w:rPr>
        <w:t xml:space="preserve"> grows faster than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 xml:space="preserve">−1 for some </w:t>
      </w:r>
      <w:r w:rsidRPr="00E47676">
        <w:rPr>
          <w:rFonts w:ascii="Cambria Math" w:hAnsi="Cambria Math" w:cs="Cambria Math"/>
          <w:sz w:val="8"/>
        </w:rPr>
        <w:t>𝑝</w:t>
      </w:r>
      <w:r w:rsidRPr="00E47676">
        <w:rPr>
          <w:sz w:val="8"/>
        </w:rPr>
        <w:t xml:space="preserve"> &gt; 1,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is proportional to the limit of (25)/(24) with </w:t>
      </w:r>
      <w:r w:rsidRPr="00E47676">
        <w:rPr>
          <w:rFonts w:ascii="Cambria Math" w:hAnsi="Cambria Math" w:cs="Cambria Math"/>
          <w:sz w:val="8"/>
        </w:rPr>
        <w:t>𝑏𝑘</w:t>
      </w:r>
      <w:r w:rsidRPr="00E47676">
        <w:rPr>
          <w:sz w:val="8"/>
        </w:rPr>
        <w:t xml:space="preserve"> in place of </w:t>
      </w:r>
      <w:r w:rsidRPr="00E47676">
        <w:rPr>
          <w:rFonts w:ascii="Cambria Math" w:hAnsi="Cambria Math" w:cs="Cambria Math"/>
          <w:sz w:val="8"/>
        </w:rPr>
        <w:t>𝑏𝑎</w:t>
      </w:r>
      <w:r w:rsidRPr="00E47676">
        <w:rPr>
          <w:sz w:val="8"/>
        </w:rPr>
        <w:t xml:space="preserve">. If there is a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w:t>
      </w:r>
      <w:r w:rsidRPr="00E47676">
        <w:rPr>
          <w:sz w:val="8"/>
        </w:rPr>
        <w:t xml:space="preserve"> (1, </w:t>
      </w:r>
      <w:r w:rsidRPr="00E47676">
        <w:rPr>
          <w:rFonts w:ascii="Cambria Math" w:hAnsi="Cambria Math" w:cs="Cambria Math"/>
          <w:sz w:val="8"/>
        </w:rPr>
        <w:t>𝑝</w:t>
      </w:r>
      <w:r w:rsidRPr="00E47676">
        <w:rPr>
          <w:sz w:val="8"/>
        </w:rPr>
        <w:t xml:space="preserve">) with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even policy path </w:t>
      </w:r>
      <w:r w:rsidRPr="00E47676">
        <w:rPr>
          <w:rFonts w:ascii="Cambria Math" w:hAnsi="Cambria Math" w:cs="Cambria Math"/>
          <w:sz w:val="8"/>
        </w:rPr>
        <w:t>𝑏𝑘</w:t>
      </w:r>
      <w:r w:rsidRPr="00E47676">
        <w:rPr>
          <w:sz w:val="8"/>
        </w:rPr>
        <w:t xml:space="preserve">— which is feasible and permits survival—lowers the hazard rate too slowly. If </w:t>
      </w:r>
      <w:r w:rsidRPr="00E47676">
        <w:rPr>
          <w:rFonts w:ascii="Cambria Math" w:hAnsi="Cambria Math" w:cs="Cambria Math"/>
          <w:sz w:val="8"/>
        </w:rPr>
        <w:t>𝐷</w:t>
      </w:r>
      <w:r w:rsidRPr="00E47676">
        <w:rPr>
          <w:sz w:val="8"/>
        </w:rPr>
        <w:t xml:space="preserve">(1) &gt; 0, even </w:t>
      </w:r>
      <w:r w:rsidRPr="00E47676">
        <w:rPr>
          <w:rFonts w:ascii="Cambria Math" w:hAnsi="Cambria Math" w:cs="Cambria Math"/>
          <w:sz w:val="8"/>
        </w:rPr>
        <w:t>𝑏</w:t>
      </w:r>
      <w:r w:rsidRPr="00E47676">
        <w:rPr>
          <w:sz w:val="8"/>
        </w:rPr>
        <w:t xml:space="preserve">1—which does not—lowers the hazard rate too fast. If </w:t>
      </w:r>
      <w:r w:rsidRPr="00E47676">
        <w:rPr>
          <w:rFonts w:ascii="Cambria Math" w:hAnsi="Cambria Math" w:cs="Cambria Math"/>
          <w:sz w:val="8"/>
        </w:rPr>
        <w:t>𝑎</w:t>
      </w:r>
      <w:r w:rsidRPr="00E47676">
        <w:rPr>
          <w:sz w:val="8"/>
        </w:rPr>
        <w:t xml:space="preserve">(1) = 0, </w:t>
      </w:r>
      <w:r w:rsidRPr="00E47676">
        <w:rPr>
          <w:rFonts w:ascii="Cambria Math" w:hAnsi="Cambria Math" w:cs="Cambria Math"/>
          <w:sz w:val="8"/>
        </w:rPr>
        <w:t>𝑎</w:t>
      </w:r>
      <w:r w:rsidRPr="00E47676">
        <w:rPr>
          <w:sz w:val="8"/>
        </w:rPr>
        <w:t xml:space="preserve"> grows so slowly that </w:t>
      </w:r>
      <w:r w:rsidRPr="00E47676">
        <w:rPr>
          <w:rFonts w:ascii="Cambria Math" w:hAnsi="Cambria Math" w:cs="Cambria Math"/>
          <w:sz w:val="8"/>
        </w:rPr>
        <w:t>𝑏𝑘</w:t>
      </w:r>
      <w:r w:rsidRPr="00E47676">
        <w:rPr>
          <w:sz w:val="8"/>
        </w:rPr>
        <w:t xml:space="preserve"> is infeasible (i.e. eventually exceeds 1) for any </w:t>
      </w:r>
      <w:r w:rsidRPr="00E47676">
        <w:rPr>
          <w:rFonts w:ascii="Cambria Math" w:hAnsi="Cambria Math" w:cs="Cambria Math"/>
          <w:sz w:val="8"/>
        </w:rPr>
        <w:t>𝑘</w:t>
      </w:r>
      <w:r w:rsidRPr="00E47676">
        <w:rPr>
          <w:sz w:val="8"/>
        </w:rPr>
        <w:t xml:space="preserve"> &gt; 1. We are thus functionally in the state-risk-only case of Section 2. Unless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can grow arbitrarily high, so that small safety expenditures grow arbitrarily effective, survival requires technology growth eventually to lower the hazard rate faster than 1/</w:t>
      </w:r>
      <w:r w:rsidRPr="00E47676">
        <w:rPr>
          <w:rFonts w:ascii="Cambria Math" w:hAnsi="Cambria Math" w:cs="Cambria Math"/>
          <w:sz w:val="8"/>
        </w:rPr>
        <w:t>𝑡</w:t>
      </w:r>
      <w:r w:rsidRPr="00E47676">
        <w:rPr>
          <w:sz w:val="8"/>
        </w:rPr>
        <w:t xml:space="preserve"> on its own. 4.3 Illustration Example 1: constant elasticities. The optimal policy path and the corresponding hazard curve are simulated below, for hazard function (18), technology path </w:t>
      </w:r>
      <w:r w:rsidRPr="00E47676">
        <w:rPr>
          <w:rFonts w:ascii="Cambria Math" w:hAnsi="Cambria Math" w:cs="Cambria Math"/>
          <w:sz w:val="8"/>
        </w:rPr>
        <w:t>𝑎𝑡</w:t>
      </w:r>
      <w:r w:rsidRPr="00E47676">
        <w:rPr>
          <w:sz w:val="8"/>
        </w:rPr>
        <w:t xml:space="preserve"> = 2</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 (27) and the parameter values in Table 1. &lt;&lt;TABLE 1 OMITTED&gt;&gt; The values of </w:t>
      </w:r>
      <w:r w:rsidRPr="00E47676">
        <w:rPr>
          <w:rFonts w:ascii="Cambria Math" w:hAnsi="Cambria Math" w:cs="Cambria Math"/>
          <w:sz w:val="8"/>
        </w:rPr>
        <w:t>𝜌</w:t>
      </w:r>
      <w:r w:rsidRPr="00E47676">
        <w:rPr>
          <w:sz w:val="8"/>
        </w:rPr>
        <w:t xml:space="preserve">, </w:t>
      </w:r>
      <w:r w:rsidRPr="00E47676">
        <w:rPr>
          <w:rFonts w:ascii="Cambria Math" w:hAnsi="Cambria Math" w:cs="Cambria Math"/>
          <w:sz w:val="8"/>
        </w:rPr>
        <w:t>𝜂</w:t>
      </w:r>
      <w:r w:rsidRPr="00E47676">
        <w:rPr>
          <w:sz w:val="8"/>
        </w:rPr>
        <w:t xml:space="preserve">, and </w:t>
      </w:r>
      <w:r w:rsidRPr="00E47676">
        <w:rPr>
          <w:rFonts w:ascii="Cambria Math" w:hAnsi="Cambria Math" w:cs="Cambria Math"/>
          <w:sz w:val="8"/>
        </w:rPr>
        <w:t>𝑔</w:t>
      </w:r>
      <w:r w:rsidRPr="00E47676">
        <w:rPr>
          <w:sz w:val="8"/>
        </w:rPr>
        <w:t xml:space="preserve"> have been chosen as central estimates from the macroeconomics literature. </w:t>
      </w:r>
      <w:r w:rsidRPr="00E47676">
        <w:rPr>
          <w:rFonts w:ascii="Cambria Math" w:hAnsi="Cambria Math" w:cs="Cambria Math"/>
          <w:sz w:val="8"/>
        </w:rPr>
        <w:t>𝑎</w:t>
      </w:r>
      <w:r w:rsidRPr="00E47676">
        <w:rPr>
          <w:sz w:val="8"/>
        </w:rPr>
        <w:t xml:space="preserve">0 = 2 is chosen so that the value of a statistical life-year (VSLY) at </w:t>
      </w:r>
      <w:r w:rsidRPr="00E47676">
        <w:rPr>
          <w:rFonts w:ascii="Cambria Math" w:hAnsi="Cambria Math" w:cs="Cambria Math"/>
          <w:sz w:val="8"/>
        </w:rPr>
        <w:t>𝑡</w:t>
      </w:r>
      <w:r w:rsidRPr="00E47676">
        <w:rPr>
          <w:sz w:val="8"/>
        </w:rPr>
        <w:t xml:space="preserve"> = 75 is 4x consumption per capita, roughly matching Klenow et al. (2025).26 That is, the simulation might be taken to begin in 1950, with year 75 being the present. ̄</w:t>
      </w:r>
      <w:r w:rsidRPr="00E47676">
        <w:rPr>
          <w:rFonts w:ascii="Cambria Math" w:hAnsi="Cambria Math" w:cs="Cambria Math"/>
          <w:sz w:val="8"/>
        </w:rPr>
        <w:t>𝛿</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xml:space="preserve"> are chosen so that the present hazard rate is </w:t>
      </w:r>
      <w:r w:rsidRPr="00E47676">
        <w:rPr>
          <w:rFonts w:ascii="Cambria Math" w:hAnsi="Cambria Math" w:cs="Cambria Math"/>
          <w:sz w:val="8"/>
        </w:rPr>
        <w:t>∼</w:t>
      </w:r>
      <w:r w:rsidRPr="00E47676">
        <w:rPr>
          <w:sz w:val="8"/>
        </w:rPr>
        <w:t xml:space="preserve">0.1%, matching Stern’s (2007) oft-cited figure; the hazard rate begins to fall at </w:t>
      </w:r>
      <w:r w:rsidRPr="00E47676">
        <w:rPr>
          <w:rFonts w:ascii="Cambria Math" w:hAnsi="Cambria Math" w:cs="Cambria Math"/>
          <w:sz w:val="8"/>
        </w:rPr>
        <w:t>𝑡</w:t>
      </w:r>
      <w:r w:rsidRPr="00E47676">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E47676">
        <w:rPr>
          <w:rFonts w:ascii="Cambria Math" w:hAnsi="Cambria Math" w:cs="Cambria Math"/>
          <w:sz w:val="8"/>
        </w:rPr>
        <w:t>𝜖</w:t>
      </w:r>
      <w:r w:rsidRPr="00E47676">
        <w:rPr>
          <w:sz w:val="8"/>
        </w:rPr>
        <w:t xml:space="preserve"> = 0.6 and the parameter values of Table 1. The lower Inada condition ensures that the optimal safety share </w:t>
      </w:r>
      <w:r w:rsidRPr="00E47676">
        <w:rPr>
          <w:rFonts w:ascii="Cambria Math" w:hAnsi="Cambria Math" w:cs="Cambria Math"/>
          <w:sz w:val="8"/>
        </w:rPr>
        <w:t>𝑏𝑎</w:t>
      </w:r>
      <w:r w:rsidRPr="00E47676">
        <w:rPr>
          <w:sz w:val="8"/>
        </w:rPr>
        <w:t xml:space="preserve"> is always positive, and as it rises smoothly, the hazard rate rises and falls smoothly.27 On these parameters, the probability of survival </w:t>
      </w:r>
      <w:r w:rsidRPr="00E47676">
        <w:rPr>
          <w:rFonts w:ascii="Cambria Math" w:hAnsi="Cambria Math" w:cs="Cambria Math"/>
          <w:sz w:val="8"/>
        </w:rPr>
        <w:t>𝑆</w:t>
      </w:r>
      <w:r w:rsidRPr="00E47676">
        <w:rPr>
          <w:sz w:val="8"/>
        </w:rPr>
        <w:t xml:space="preserve">∞ from </w:t>
      </w:r>
      <w:r w:rsidRPr="00E47676">
        <w:rPr>
          <w:rFonts w:ascii="Cambria Math" w:hAnsi="Cambria Math" w:cs="Cambria Math"/>
          <w:sz w:val="8"/>
        </w:rPr>
        <w:t>𝑡</w:t>
      </w:r>
      <w:r w:rsidRPr="00E47676">
        <w:rPr>
          <w:sz w:val="8"/>
        </w:rPr>
        <w:t xml:space="preserve"> = 75 onward is </w:t>
      </w:r>
      <w:r w:rsidRPr="00E47676">
        <w:rPr>
          <w:rFonts w:ascii="Cambria Math" w:hAnsi="Cambria Math" w:cs="Cambria Math"/>
          <w:sz w:val="8"/>
        </w:rPr>
        <w:t>∼</w:t>
      </w:r>
      <w:r w:rsidRPr="00E47676">
        <w:rPr>
          <w:sz w:val="8"/>
        </w:rPr>
        <w:t xml:space="preserve">69%. &lt;&lt;FIGURE 2 OMITTED&gt;&gt; Derivations and code for replicating the simulations may be found in Appendix C. 4.4 Acceleration If the policy choice at </w:t>
      </w:r>
      <w:r w:rsidRPr="00E47676">
        <w:rPr>
          <w:rFonts w:ascii="Cambria Math" w:hAnsi="Cambria Math" w:cs="Cambria Math"/>
          <w:sz w:val="8"/>
        </w:rPr>
        <w:t>𝑡</w:t>
      </w:r>
      <w:r w:rsidRPr="00E47676">
        <w:rPr>
          <w:sz w:val="8"/>
        </w:rPr>
        <w:t xml:space="preserve"> depended only on the technology state at </w:t>
      </w:r>
      <w:r w:rsidRPr="00E47676">
        <w:rPr>
          <w:rFonts w:ascii="Cambria Math" w:hAnsi="Cambria Math" w:cs="Cambria Math"/>
          <w:sz w:val="8"/>
        </w:rPr>
        <w:t>𝑡</w:t>
      </w:r>
      <w:r w:rsidRPr="00E47676">
        <w:rPr>
          <w:sz w:val="8"/>
        </w:rPr>
        <w:t xml:space="preserve">—if we had </w:t>
      </w:r>
      <w:r w:rsidRPr="00E47676">
        <w:rPr>
          <w:rFonts w:ascii="Cambria Math" w:hAnsi="Cambria Math" w:cs="Cambria Math"/>
          <w:sz w:val="8"/>
        </w:rPr>
        <w:t>𝑏𝑎𝑡</w:t>
      </w:r>
      <w:r w:rsidRPr="00E47676">
        <w:rPr>
          <w:sz w:val="8"/>
        </w:rPr>
        <w:t xml:space="preserve"> = </w:t>
      </w:r>
      <w:r w:rsidRPr="00E47676">
        <w:rPr>
          <w:rFonts w:ascii="Cambria Math" w:hAnsi="Cambria Math" w:cs="Cambria Math"/>
          <w:sz w:val="8"/>
        </w:rPr>
        <w:t>𝑏</w:t>
      </w:r>
      <w:r w:rsidRPr="00E47676">
        <w:rPr>
          <w:sz w:val="8"/>
        </w:rPr>
        <w:t>(</w:t>
      </w:r>
      <w:r w:rsidRPr="00E47676">
        <w:rPr>
          <w:rFonts w:ascii="Cambria Math" w:hAnsi="Cambria Math" w:cs="Cambria Math"/>
          <w:sz w:val="8"/>
        </w:rPr>
        <w:t>𝑎𝑡</w:t>
      </w:r>
      <w:r w:rsidRPr="00E47676">
        <w:rPr>
          <w:sz w:val="8"/>
        </w:rPr>
        <w:t xml:space="preserve">)—then, given optimal policy, the hazard function could be expressed as a function of </w:t>
      </w:r>
      <w:r w:rsidRPr="00E47676">
        <w:rPr>
          <w:rFonts w:ascii="Cambria Math" w:hAnsi="Cambria Math" w:cs="Cambria Math"/>
          <w:sz w:val="8"/>
        </w:rPr>
        <w:t>𝐴</w:t>
      </w:r>
      <w:r w:rsidRPr="00E47676">
        <w:rPr>
          <w:sz w:val="8"/>
        </w:rPr>
        <w:t xml:space="preserve">. The impact of acceleration on cumulative risk would thus be precisely as in Section 2, stated in Prop. 1. Here, with </w:t>
      </w:r>
      <w:r w:rsidRPr="00E47676">
        <w:rPr>
          <w:rFonts w:ascii="Cambria Math" w:hAnsi="Cambria Math" w:cs="Cambria Math"/>
          <w:sz w:val="8"/>
        </w:rPr>
        <w:t>𝑏𝑎𝐴</w:t>
      </w:r>
      <w:r w:rsidRPr="00E47676">
        <w:rPr>
          <w:sz w:val="8"/>
        </w:rPr>
        <w:t xml:space="preserve"> ≡ </w:t>
      </w:r>
      <w:r w:rsidRPr="00E47676">
        <w:rPr>
          <w:rFonts w:ascii="Cambria Math" w:hAnsi="Cambria Math" w:cs="Cambria Math"/>
          <w:sz w:val="8"/>
        </w:rPr>
        <w:t>𝑏𝑎</w:t>
      </w:r>
      <w:r w:rsidRPr="00E47676">
        <w:rPr>
          <w:sz w:val="8"/>
        </w:rPr>
        <w:t>,</w:t>
      </w:r>
      <w:r w:rsidRPr="00E47676">
        <w:rPr>
          <w:rFonts w:ascii="Cambria Math" w:hAnsi="Cambria Math" w:cs="Cambria Math"/>
          <w:sz w:val="8"/>
        </w:rPr>
        <w:t>𝑡</w:t>
      </w:r>
      <w:r w:rsidRPr="00E47676">
        <w:rPr>
          <w:sz w:val="8"/>
        </w:rPr>
        <w:t>−1(</w:t>
      </w:r>
      <w:r w:rsidRPr="00E47676">
        <w:rPr>
          <w:rFonts w:ascii="Cambria Math" w:hAnsi="Cambria Math" w:cs="Cambria Math"/>
          <w:sz w:val="8"/>
        </w:rPr>
        <w:t>𝐴</w:t>
      </w:r>
      <w:r w:rsidRPr="00E47676">
        <w:rPr>
          <w:sz w:val="8"/>
        </w:rPr>
        <w:t xml:space="preserve">) denoting the optimal safety share on technology path </w:t>
      </w:r>
      <w:r w:rsidRPr="00E47676">
        <w:rPr>
          <w:rFonts w:ascii="Cambria Math" w:hAnsi="Cambria Math" w:cs="Cambria Math"/>
          <w:sz w:val="8"/>
        </w:rPr>
        <w:t>𝑎</w:t>
      </w:r>
      <w:r w:rsidRPr="00E47676">
        <w:rPr>
          <w:sz w:val="8"/>
        </w:rPr>
        <w:t xml:space="preserve"> when the technology state equals </w:t>
      </w:r>
      <w:r w:rsidRPr="00E47676">
        <w:rPr>
          <w:rFonts w:ascii="Cambria Math" w:hAnsi="Cambria Math" w:cs="Cambria Math"/>
          <w:sz w:val="8"/>
        </w:rPr>
        <w:t>𝐴</w:t>
      </w:r>
      <w:r w:rsidRPr="00E47676">
        <w:rPr>
          <w:sz w:val="8"/>
        </w:rPr>
        <w:t xml:space="preserve">, cumulative risk equals &lt;&lt;EQUATION OMITTED&gt;&gt; Define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analogously to </w:t>
      </w:r>
      <w:r w:rsidRPr="00E47676">
        <w:rPr>
          <w:rFonts w:ascii="Cambria Math" w:hAnsi="Cambria Math" w:cs="Cambria Math"/>
          <w:sz w:val="8"/>
        </w:rPr>
        <w:t>𝑏𝑎𝐴</w:t>
      </w:r>
      <w:r w:rsidRPr="00E47676">
        <w:rPr>
          <w:sz w:val="8"/>
        </w:rPr>
        <w:t xml:space="preserve">. By (17), </w:t>
      </w:r>
      <w:r w:rsidRPr="00E47676">
        <w:rPr>
          <w:rFonts w:ascii="Cambria Math" w:hAnsi="Cambria Math" w:cs="Cambria Math"/>
          <w:sz w:val="8"/>
        </w:rPr>
        <w:t>𝑏𝑎𝐴</w:t>
      </w:r>
      <w:r w:rsidRPr="00E47676">
        <w:rPr>
          <w:sz w:val="8"/>
        </w:rPr>
        <w:t xml:space="preserve"> depends not only on </w:t>
      </w:r>
      <w:r w:rsidRPr="00E47676">
        <w:rPr>
          <w:rFonts w:ascii="Cambria Math" w:hAnsi="Cambria Math" w:cs="Cambria Math"/>
          <w:sz w:val="8"/>
        </w:rPr>
        <w:t>𝐴</w:t>
      </w:r>
      <w:r w:rsidRPr="00E47676">
        <w:rPr>
          <w:sz w:val="8"/>
        </w:rPr>
        <w:t xml:space="preserve"> but also on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In particular, because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in convex in </w:t>
      </w:r>
      <w:r w:rsidRPr="00E47676">
        <w:rPr>
          <w:rFonts w:ascii="Cambria Math" w:hAnsi="Cambria Math" w:cs="Cambria Math"/>
          <w:sz w:val="8"/>
        </w:rPr>
        <w:t>𝐵</w:t>
      </w:r>
      <w:r w:rsidRPr="00E47676">
        <w:rPr>
          <w:sz w:val="8"/>
        </w:rPr>
        <w:t xml:space="preserve"> (D1) and is  2 , 28 </w:t>
      </w:r>
      <w:r w:rsidRPr="00E47676">
        <w:rPr>
          <w:rFonts w:ascii="Cambria Math" w:hAnsi="Cambria Math" w:cs="Cambria Math"/>
          <w:sz w:val="8"/>
        </w:rPr>
        <w:t>𝑏𝑎𝐴</w:t>
      </w:r>
      <w:r w:rsidRPr="00E47676">
        <w:rPr>
          <w:sz w:val="8"/>
        </w:rPr>
        <w:t xml:space="preserve"> is continuous and weakly increasing in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(29) When the future is more valuable, at a given technology state, it is worth spending more to save it, except perhaps in the </w:t>
      </w:r>
      <w:r w:rsidRPr="00E47676">
        <w:rPr>
          <w:rFonts w:ascii="Cambria Math" w:hAnsi="Cambria Math" w:cs="Cambria Math"/>
          <w:sz w:val="8"/>
        </w:rPr>
        <w:t>𝑏𝑎𝐴</w:t>
      </w:r>
      <w:r w:rsidRPr="00E47676">
        <w:rPr>
          <w:sz w:val="8"/>
        </w:rPr>
        <w:t xml:space="preserve"> = 0 corner solution. Let ̂</w:t>
      </w:r>
      <w:r w:rsidRPr="00E47676">
        <w:rPr>
          <w:rFonts w:ascii="Cambria Math" w:hAnsi="Cambria Math" w:cs="Cambria Math"/>
          <w:sz w:val="8"/>
        </w:rPr>
        <w:t>𝑎</w:t>
      </w:r>
      <w:r w:rsidRPr="00E47676">
        <w:rPr>
          <w:sz w:val="8"/>
        </w:rPr>
        <w:t xml:space="preserve"> be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29 Observation 5. </w:t>
      </w:r>
      <w:r w:rsidRPr="00E47676">
        <w:rPr>
          <w:rFonts w:ascii="Cambria Math" w:hAnsi="Cambria Math" w:cs="Cambria Math"/>
          <w:sz w:val="8"/>
        </w:rPr>
        <w:t>𝑣𝐴</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w:t>
      </w:r>
    </w:p>
    <w:p w14:paraId="0F1D01DB" w14:textId="77777777" w:rsidR="00264B53" w:rsidRPr="00E47676" w:rsidRDefault="00264B53" w:rsidP="00264B53">
      <w:r w:rsidRPr="00E47676">
        <w:t>&lt;&lt;PARAGRAPH INTEGRITY RESUMES&gt;&gt;</w:t>
      </w:r>
    </w:p>
    <w:p w14:paraId="66DCFA02" w14:textId="77777777" w:rsidR="00264B53" w:rsidRPr="00E47676" w:rsidRDefault="00264B53" w:rsidP="00264B53">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46701B8F" w14:textId="77777777" w:rsidR="00264B53" w:rsidRPr="00E47676" w:rsidRDefault="00264B53" w:rsidP="00264B53">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w:t>
      </w:r>
      <w:r w:rsidRPr="00E47676">
        <w:rPr>
          <w:rFonts w:ascii="Cambria Math" w:hAnsi="Cambria Math" w:cs="Cambria Math"/>
          <w:sz w:val="16"/>
        </w:rPr>
        <w:t>𝐴</w:t>
      </w:r>
      <w:r w:rsidRPr="00E47676">
        <w:rPr>
          <w:sz w:val="16"/>
        </w:rPr>
        <w:t>, we have:</w:t>
      </w:r>
    </w:p>
    <w:p w14:paraId="55DE07F4" w14:textId="77777777" w:rsidR="00264B53" w:rsidRPr="00E47676" w:rsidRDefault="00264B53" w:rsidP="00264B53">
      <w:pPr>
        <w:rPr>
          <w:sz w:val="16"/>
        </w:rPr>
      </w:pPr>
      <w:r w:rsidRPr="00E47676">
        <w:rPr>
          <w:sz w:val="16"/>
        </w:rPr>
        <w:t>&lt;&lt;EQUATION OMITTED&gt;&gt;</w:t>
      </w:r>
    </w:p>
    <w:p w14:paraId="41E3EEA9" w14:textId="77777777" w:rsidR="00264B53" w:rsidRPr="00E47676" w:rsidRDefault="00264B53" w:rsidP="00264B53">
      <w:pPr>
        <w:rPr>
          <w:sz w:val="16"/>
        </w:rPr>
      </w:pPr>
      <w:r w:rsidRPr="00E47676">
        <w:rPr>
          <w:sz w:val="16"/>
        </w:rPr>
        <w:t xml:space="preserve">(An anticipated acceleration would motivate more stringent policy even before </w:t>
      </w:r>
      <w:r w:rsidRPr="00E47676">
        <w:rPr>
          <w:rFonts w:ascii="Cambria Math" w:hAnsi="Cambria Math" w:cs="Cambria Math"/>
          <w:sz w:val="16"/>
        </w:rPr>
        <w:t>𝐴</w:t>
      </w:r>
      <w:r w:rsidRPr="00E47676">
        <w:rPr>
          <w:sz w:val="16"/>
        </w:rPr>
        <w:t>.)</w:t>
      </w:r>
    </w:p>
    <w:p w14:paraId="6047AD1F" w14:textId="77777777" w:rsidR="00264B53" w:rsidRPr="00E47676" w:rsidRDefault="00264B53" w:rsidP="00264B53">
      <w:pPr>
        <w:rPr>
          <w:sz w:val="16"/>
        </w:rPr>
      </w:pPr>
      <w:r w:rsidRPr="00E47676">
        <w:rPr>
          <w:sz w:val="16"/>
        </w:rPr>
        <w:t>In summary:</w:t>
      </w:r>
    </w:p>
    <w:p w14:paraId="38C97566" w14:textId="77777777" w:rsidR="00264B53" w:rsidRPr="00E47676" w:rsidRDefault="00264B53" w:rsidP="00264B53">
      <w:pPr>
        <w:rPr>
          <w:sz w:val="16"/>
        </w:rPr>
      </w:pPr>
      <w:r w:rsidRPr="00E47676">
        <w:rPr>
          <w:sz w:val="16"/>
        </w:rPr>
        <w:t>Proposition 4 (Risk impact of acceleration given optimal policy).</w:t>
      </w:r>
    </w:p>
    <w:p w14:paraId="23A99C8E" w14:textId="77777777" w:rsidR="00264B53" w:rsidRPr="00E47676" w:rsidRDefault="00264B53" w:rsidP="00264B53">
      <w:pPr>
        <w:rPr>
          <w:sz w:val="16"/>
        </w:rPr>
      </w:pPr>
      <w:r w:rsidRPr="00E47676">
        <w:rPr>
          <w:sz w:val="16"/>
        </w:rPr>
        <w:t>Given a technology path “</w:t>
      </w:r>
      <w:r w:rsidRPr="00E47676">
        <w:rPr>
          <w:rFonts w:ascii="Cambria Math" w:hAnsi="Cambria Math" w:cs="Cambria Math"/>
          <w:sz w:val="16"/>
        </w:rPr>
        <w:t>𝑎</w:t>
      </w:r>
      <w:r w:rsidRPr="00E47676">
        <w:rPr>
          <w:sz w:val="16"/>
        </w:rPr>
        <w:t>” and an acceleration “ ̂</w:t>
      </w:r>
      <w:r w:rsidRPr="00E47676">
        <w:rPr>
          <w:rFonts w:ascii="Cambria Math" w:hAnsi="Cambria Math" w:cs="Cambria Math"/>
          <w:sz w:val="16"/>
        </w:rPr>
        <w:t>𝑎</w:t>
      </w:r>
      <w:r w:rsidRPr="00E47676">
        <w:rPr>
          <w:sz w:val="16"/>
        </w:rPr>
        <w: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&lt; 0.</w:t>
      </w:r>
    </w:p>
    <w:p w14:paraId="3CE7A68A" w14:textId="77777777" w:rsidR="00264B53" w:rsidRPr="00E47676" w:rsidRDefault="00264B53" w:rsidP="00264B53">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1DECC364" w14:textId="77777777" w:rsidR="00264B53" w:rsidRPr="00E47676" w:rsidRDefault="00264B53" w:rsidP="00264B53">
      <w:pPr>
        <w:rPr>
          <w:sz w:val="16"/>
        </w:rPr>
      </w:pPr>
      <w:r w:rsidRPr="00E47676">
        <w:rPr>
          <w:sz w:val="16"/>
        </w:rPr>
        <w:t>Furthermore, acceleration lowers cumulative risk by weakly more than in the absence of a policy response.</w:t>
      </w:r>
    </w:p>
    <w:p w14:paraId="1F10A334" w14:textId="77777777" w:rsidR="00264B53" w:rsidRPr="00E47676" w:rsidRDefault="00264B53" w:rsidP="00264B53">
      <w:pPr>
        <w:rPr>
          <w:sz w:val="16"/>
        </w:rPr>
      </w:pPr>
      <w:r w:rsidRPr="00E47676">
        <w:rPr>
          <w:sz w:val="16"/>
        </w:rPr>
        <w:t>Comparing this to Prop. 1,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is here strictly negative only because we have assumed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𝐵</w:t>
      </w:r>
      <w:r w:rsidRPr="00E47676">
        <w:rPr>
          <w:sz w:val="16"/>
        </w:rPr>
        <w:t xml:space="preserve">) &gt; 0 (unless </w:t>
      </w:r>
      <w:r w:rsidRPr="00E47676">
        <w:rPr>
          <w:rFonts w:ascii="Cambria Math" w:hAnsi="Cambria Math" w:cs="Cambria Math"/>
          <w:sz w:val="16"/>
        </w:rPr>
        <w:t>𝐵</w:t>
      </w:r>
      <w:r w:rsidRPr="00E47676">
        <w:rPr>
          <w:sz w:val="16"/>
        </w:rPr>
        <w:t xml:space="preserve"> = 1, which never obtains). More substantively, optimal policy strengthens the tendency for acceleration to lower state risk for two reasons.</w:t>
      </w:r>
    </w:p>
    <w:p w14:paraId="5C51CD7E" w14:textId="77777777" w:rsidR="00264B53" w:rsidRPr="00E47676" w:rsidRDefault="00264B53" w:rsidP="00264B53">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49453F2D" w14:textId="77777777" w:rsidR="00264B53" w:rsidRPr="00E47676" w:rsidRDefault="00264B53" w:rsidP="00264B53">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00958A7A" w14:textId="77777777" w:rsidR="00264B53" w:rsidRPr="00E47676" w:rsidRDefault="00264B53" w:rsidP="00264B53">
      <w:pPr>
        <w:rPr>
          <w:sz w:val="16"/>
        </w:rPr>
      </w:pPr>
      <w:r w:rsidRPr="00E47676">
        <w:rPr>
          <w:sz w:val="16"/>
        </w:rPr>
        <w:t xml:space="preserve">With reference to Fig. 1, the first implication of optimal policy is that </w:t>
      </w:r>
      <w:r w:rsidRPr="00E47676">
        <w:rPr>
          <w:rFonts w:ascii="Cambria Math" w:hAnsi="Cambria Math" w:cs="Cambria Math"/>
          <w:sz w:val="16"/>
        </w:rPr>
        <w:t>𝑋</w:t>
      </w:r>
      <w:r w:rsidRPr="00E47676">
        <w:rPr>
          <w:sz w:val="16"/>
        </w:rPr>
        <w:t xml:space="preserve"> is more likely finite, and the second is that the hazard rate decreases in anticipated future growth.</w:t>
      </w:r>
    </w:p>
    <w:p w14:paraId="03EE17BB" w14:textId="77777777" w:rsidR="00264B53" w:rsidRPr="00E47676" w:rsidRDefault="00264B53" w:rsidP="00264B53">
      <w:pPr>
        <w:rPr>
          <w:sz w:val="16"/>
        </w:rPr>
      </w:pPr>
      <w:r w:rsidRPr="00E47676">
        <w:rPr>
          <w:sz w:val="16"/>
        </w:rPr>
        <w:t>&lt;&lt;FIGURE 3 OMITTED&gt;&gt;</w:t>
      </w:r>
    </w:p>
    <w:p w14:paraId="60111742" w14:textId="77777777" w:rsidR="00264B53" w:rsidRPr="00E47676" w:rsidRDefault="00264B53" w:rsidP="00264B53">
      <w:pPr>
        <w:rPr>
          <w:sz w:val="16"/>
        </w:rPr>
      </w:pPr>
      <w:r w:rsidRPr="00E47676">
        <w:rPr>
          <w:sz w:val="16"/>
        </w:rPr>
        <w:t xml:space="preserve">Figure 3: Optimal policy (i) facilitates finite </w:t>
      </w:r>
      <w:r w:rsidRPr="00E47676">
        <w:rPr>
          <w:rFonts w:ascii="Cambria Math" w:hAnsi="Cambria Math" w:cs="Cambria Math"/>
          <w:sz w:val="16"/>
        </w:rPr>
        <w:t>𝑋</w:t>
      </w:r>
      <w:r w:rsidRPr="00E47676">
        <w:rPr>
          <w:sz w:val="16"/>
        </w:rPr>
        <w:t xml:space="preserve"> (the left graph rather than the right) and (ii) lowers the hazard rate associated with each technology level during an acceleration (the gap between the blue and gray lines from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1) to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2))</w:t>
      </w:r>
    </w:p>
    <w:p w14:paraId="0AB61867" w14:textId="77777777" w:rsidR="00264B53" w:rsidRPr="00E47676" w:rsidRDefault="00264B53" w:rsidP="00264B53">
      <w:pPr>
        <w:rPr>
          <w:sz w:val="16"/>
        </w:rPr>
      </w:pPr>
      <w:r w:rsidRPr="00E47676">
        <w:rPr>
          <w:sz w:val="16"/>
        </w:rPr>
        <w:t>4.5 Policy frictions</w:t>
      </w:r>
    </w:p>
    <w:p w14:paraId="06D2DE58" w14:textId="77777777" w:rsidR="00264B53" w:rsidRPr="00E47676" w:rsidRDefault="00264B53" w:rsidP="00264B53">
      <w:pPr>
        <w:rPr>
          <w:sz w:val="16"/>
        </w:rPr>
      </w:pPr>
      <w:r w:rsidRPr="00E47676">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E47676">
        <w:rPr>
          <w:rFonts w:ascii="Cambria Math" w:hAnsi="Cambria Math" w:cs="Cambria Math"/>
          <w:sz w:val="16"/>
        </w:rPr>
        <w:t>𝜌</w:t>
      </w:r>
      <w:r w:rsidRPr="00E47676">
        <w:rPr>
          <w:sz w:val="16"/>
        </w:rPr>
        <w:t>, if the planner can always maintain her ideal resource allocation, giving her more resources by accelerating growth lowers cumulative risk in the long run.</w:t>
      </w:r>
    </w:p>
    <w:p w14:paraId="62A88EEA" w14:textId="77777777" w:rsidR="00264B53" w:rsidRPr="00E47676" w:rsidRDefault="00264B53" w:rsidP="00264B53">
      <w:pPr>
        <w:rPr>
          <w:sz w:val="16"/>
        </w:rPr>
      </w:pPr>
      <w:r w:rsidRPr="00E47676">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E47676">
        <w:rPr>
          <w:rFonts w:ascii="Cambria Math" w:hAnsi="Cambria Math" w:cs="Cambria Math"/>
          <w:sz w:val="16"/>
        </w:rPr>
        <w:t>𝐴</w:t>
      </w:r>
      <w:r w:rsidRPr="00E47676">
        <w:rPr>
          <w:sz w:val="16"/>
        </w:rPr>
        <w:t xml:space="preserve"> and effective safety spending </w:t>
      </w:r>
      <w:r w:rsidRPr="00E47676">
        <w:rPr>
          <w:rFonts w:ascii="Cambria Math" w:hAnsi="Cambria Math" w:cs="Cambria Math"/>
          <w:sz w:val="16"/>
        </w:rPr>
        <w:t>𝐵</w:t>
      </w:r>
      <w:r w:rsidRPr="00E47676">
        <w:rPr>
          <w:sz w:val="16"/>
        </w:rPr>
        <w:t xml:space="preserve">eff, where </w:t>
      </w:r>
      <w:r w:rsidRPr="00E47676">
        <w:rPr>
          <w:rFonts w:ascii="Cambria Math" w:hAnsi="Cambria Math" w:cs="Cambria Math"/>
          <w:sz w:val="16"/>
        </w:rPr>
        <w:t>𝐵</w:t>
      </w:r>
      <w:r w:rsidRPr="00E47676">
        <w:rPr>
          <w:sz w:val="16"/>
        </w:rPr>
        <w:t xml:space="preserve">eff increases in </w:t>
      </w:r>
      <w:r w:rsidRPr="00E47676">
        <w:rPr>
          <w:rFonts w:ascii="Cambria Math" w:hAnsi="Cambria Math" w:cs="Cambria Math"/>
          <w:sz w:val="16"/>
        </w:rPr>
        <w:t>𝐵</w:t>
      </w:r>
      <w:r w:rsidRPr="00E47676">
        <w:rPr>
          <w:sz w:val="16"/>
        </w:rPr>
        <w:t xml:space="preserve"> but decreases in </w:t>
      </w:r>
      <w:r w:rsidRPr="00E47676">
        <w:rPr>
          <w:rFonts w:ascii="Cambria Math" w:hAnsi="Cambria Math" w:cs="Cambria Math"/>
          <w:sz w:val="16"/>
        </w:rPr>
        <w:t>𝐴</w:t>
      </w:r>
      <w:r w:rsidRPr="00E47676">
        <w:rPr>
          <w:sz w:val="16"/>
        </w:rPr>
        <w:t>̇ .</w:t>
      </w:r>
    </w:p>
    <w:p w14:paraId="777F82A4" w14:textId="77777777" w:rsidR="00264B53" w:rsidRPr="00E47676" w:rsidRDefault="00264B53" w:rsidP="00264B53">
      <w:pPr>
        <w:rPr>
          <w:sz w:val="16"/>
        </w:rPr>
      </w:pPr>
      <w:r w:rsidRPr="00E47676">
        <w:rPr>
          <w:sz w:val="16"/>
        </w:rPr>
        <w:t xml:space="preserve">Analogy to transition risk — We will model the risks of faster growth, via less effective safety spending, in terms cleanly comparable to the reduced-form analysis of transition risk in Section 3. Recalling that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consider the possibilities</w:t>
      </w:r>
    </w:p>
    <w:p w14:paraId="71C3D366" w14:textId="77777777" w:rsidR="00264B53" w:rsidRPr="00E47676" w:rsidRDefault="00264B53" w:rsidP="00264B53">
      <w:pPr>
        <w:rPr>
          <w:sz w:val="16"/>
        </w:rPr>
      </w:pPr>
      <w:r w:rsidRPr="00E47676">
        <w:rPr>
          <w:sz w:val="16"/>
        </w:rPr>
        <w:t>&lt;&lt;EQUATION 30 OMITTED&gt;&gt;</w:t>
      </w:r>
    </w:p>
    <w:p w14:paraId="0091D9C8" w14:textId="77777777" w:rsidR="00264B53" w:rsidRPr="00E47676" w:rsidRDefault="00264B53" w:rsidP="00264B53">
      <w:pPr>
        <w:rPr>
          <w:sz w:val="16"/>
        </w:rPr>
      </w:pPr>
      <w:r w:rsidRPr="00E47676">
        <w:rPr>
          <w:sz w:val="16"/>
        </w:rPr>
        <w:t>&lt;&lt;EQUATION 31 OMITTED&gt;&gt;</w:t>
      </w:r>
    </w:p>
    <w:p w14:paraId="765C8C85" w14:textId="77777777" w:rsidR="00264B53" w:rsidRPr="00E47676" w:rsidRDefault="00264B53" w:rsidP="00264B53">
      <w:pPr>
        <w:rPr>
          <w:sz w:val="16"/>
        </w:rPr>
      </w:pPr>
      <w:r w:rsidRPr="00E47676">
        <w:rPr>
          <w:sz w:val="16"/>
        </w:rPr>
        <w:t xml:space="preserve">where arbitrary </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 xml:space="preserve">) &gt; 0 allows the effect of rapidly introducing some technology on the contemporaneous effectiveness of safety spending to depend on the technology in question. In (30), the effective safety share ranges from 0 to 1 as </w:t>
      </w:r>
      <w:r w:rsidRPr="00E47676">
        <w:rPr>
          <w:rFonts w:ascii="Cambria Math" w:hAnsi="Cambria Math" w:cs="Cambria Math"/>
          <w:sz w:val="16"/>
        </w:rPr>
        <w:t>𝐵</w:t>
      </w:r>
      <w:r w:rsidRPr="00E47676">
        <w:rPr>
          <w:sz w:val="16"/>
        </w:rPr>
        <w:t xml:space="preserve"> does, such that in principle allocating all economic activity to safety efforts would eliminate risk. In (31), a positive growth rate upper-bounds </w:t>
      </w:r>
      <w:r w:rsidRPr="00E47676">
        <w:rPr>
          <w:rFonts w:ascii="Cambria Math" w:hAnsi="Cambria Math" w:cs="Cambria Math"/>
          <w:sz w:val="16"/>
        </w:rPr>
        <w:t>𝐵</w:t>
      </w:r>
      <w:r w:rsidRPr="00E47676">
        <w:rPr>
          <w:sz w:val="16"/>
        </w:rPr>
        <w:t>eff below 1, and so introduces some risk that safety spending cannot eliminate.</w:t>
      </w:r>
    </w:p>
    <w:p w14:paraId="5787B35E" w14:textId="77777777" w:rsidR="00264B53" w:rsidRPr="00E47676" w:rsidRDefault="00264B53" w:rsidP="00264B53">
      <w:pPr>
        <w:rPr>
          <w:sz w:val="16"/>
        </w:rPr>
      </w:pPr>
      <w:r w:rsidRPr="00E47676">
        <w:rPr>
          <w:sz w:val="16"/>
        </w:rPr>
        <w:t>Then consider the hazard function</w:t>
      </w:r>
    </w:p>
    <w:p w14:paraId="0BF8F57E" w14:textId="77777777" w:rsidR="00264B53" w:rsidRPr="00E47676" w:rsidRDefault="00264B53" w:rsidP="00264B53">
      <w:pPr>
        <w:rPr>
          <w:sz w:val="16"/>
        </w:rPr>
      </w:pPr>
      <w:r w:rsidRPr="00E47676">
        <w:rPr>
          <w:sz w:val="16"/>
        </w:rPr>
        <w:t>&lt;&lt;EQUATION 32 OMITTED&gt;&gt;</w:t>
      </w:r>
    </w:p>
    <w:p w14:paraId="68EE9C2B" w14:textId="77777777" w:rsidR="00264B53" w:rsidRPr="00E47676" w:rsidRDefault="00264B53" w:rsidP="00264B53">
      <w:pPr>
        <w:rPr>
          <w:sz w:val="16"/>
        </w:rPr>
      </w:pPr>
      <w:r w:rsidRPr="00E47676">
        <w:rPr>
          <w:sz w:val="16"/>
        </w:rPr>
        <w:t xml:space="preserve">where the elasticity of </w:t>
      </w:r>
      <w:r w:rsidRPr="00E47676">
        <w:rPr>
          <w:rFonts w:ascii="Cambria Math" w:hAnsi="Cambria Math" w:cs="Cambria Math"/>
          <w:sz w:val="16"/>
        </w:rPr>
        <w:t>ℎ</w:t>
      </w:r>
      <w:r w:rsidRPr="00E47676">
        <w:rPr>
          <w:sz w:val="16"/>
        </w:rPr>
        <w:t>(</w:t>
      </w:r>
      <w:r w:rsidRPr="00E47676">
        <w:rPr>
          <w:rFonts w:ascii="Cambria Math" w:hAnsi="Cambria Math" w:cs="Cambria Math"/>
          <w:sz w:val="16"/>
        </w:rPr>
        <w:t>⋅</w:t>
      </w:r>
      <w:r w:rsidRPr="00E47676">
        <w:rPr>
          <w:sz w:val="16"/>
        </w:rPr>
        <w:t xml:space="preserve">) is bounded below 1 to satisfy D2. Substituting (30) and (31) into (32), we have, letting </w:t>
      </w:r>
      <w:r w:rsidRPr="00E47676">
        <w:rPr>
          <w:rFonts w:ascii="Cambria Math" w:hAnsi="Cambria Math" w:cs="Cambria Math"/>
          <w:sz w:val="16"/>
        </w:rPr>
        <w:t>𝑓</w:t>
      </w:r>
      <w:r w:rsidRPr="00E47676">
        <w:rPr>
          <w:sz w:val="16"/>
        </w:rPr>
        <w:t xml:space="preserve"> (</w:t>
      </w:r>
      <w:r w:rsidRPr="00E47676">
        <w:rPr>
          <w:rFonts w:ascii="Cambria Math" w:hAnsi="Cambria Math" w:cs="Cambria Math"/>
          <w:sz w:val="16"/>
        </w:rPr>
        <w:t>𝐴</w:t>
      </w:r>
      <w:r w:rsidRPr="00E47676">
        <w:rPr>
          <w:sz w:val="16"/>
        </w:rPr>
        <w:t xml:space="preserve">) ≡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w:t>
      </w:r>
    </w:p>
    <w:p w14:paraId="24E9FCB5" w14:textId="77777777" w:rsidR="00264B53" w:rsidRPr="00E47676" w:rsidRDefault="00264B53" w:rsidP="00264B53">
      <w:pPr>
        <w:rPr>
          <w:sz w:val="16"/>
        </w:rPr>
      </w:pPr>
      <w:r w:rsidRPr="00E47676">
        <w:rPr>
          <w:sz w:val="16"/>
        </w:rPr>
        <w:t>&lt;&lt;EQUATION 33 OMITTED&gt;&gt;</w:t>
      </w:r>
    </w:p>
    <w:p w14:paraId="3F90727D" w14:textId="77777777" w:rsidR="00264B53" w:rsidRPr="00E47676" w:rsidRDefault="00264B53" w:rsidP="00264B53">
      <w:pPr>
        <w:rPr>
          <w:sz w:val="16"/>
        </w:rPr>
      </w:pPr>
      <w:r w:rsidRPr="00E47676">
        <w:rPr>
          <w:sz w:val="16"/>
        </w:rPr>
        <w:t>&lt;&lt;EQUATION 34 OMITTED&gt;&gt;</w:t>
      </w:r>
    </w:p>
    <w:p w14:paraId="2384EADF" w14:textId="77777777" w:rsidR="00264B53" w:rsidRPr="00E47676" w:rsidRDefault="00264B53" w:rsidP="00264B53">
      <w:pPr>
        <w:rPr>
          <w:sz w:val="16"/>
        </w:rPr>
      </w:pPr>
      <w:r w:rsidRPr="00E47676">
        <w:rPr>
          <w:sz w:val="16"/>
        </w:rPr>
        <w:t xml:space="preserve">Fixing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each case reduces to the hazard function of Section 3.2. If we drop the “1” in the exponent of (30), we drop the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 term from (33) and reproduce the transition-risk-only hazard function of Section 3.1.</w:t>
      </w:r>
    </w:p>
    <w:p w14:paraId="3D332F19" w14:textId="77777777" w:rsidR="00264B53" w:rsidRPr="00E47676" w:rsidRDefault="00264B53" w:rsidP="00264B53">
      <w:pPr>
        <w:rPr>
          <w:sz w:val="16"/>
        </w:rPr>
      </w:pPr>
      <w:r w:rsidRPr="00E47676">
        <w:rPr>
          <w:sz w:val="16"/>
        </w:rPr>
        <w:t xml:space="preserve">Acceleration — Let </w:t>
      </w:r>
      <w:r w:rsidRPr="00E47676">
        <w:rPr>
          <w:rFonts w:ascii="Cambria Math" w:hAnsi="Cambria Math" w:cs="Cambria Math"/>
          <w:sz w:val="16"/>
        </w:rPr>
        <w:t>𝑎</w:t>
      </w:r>
      <w:r w:rsidRPr="00E47676">
        <w:rPr>
          <w:sz w:val="16"/>
        </w:rPr>
        <w:t xml:space="preserve"> be a technology path and ̂</w:t>
      </w:r>
      <w:r w:rsidRPr="00E47676">
        <w:rPr>
          <w:rFonts w:ascii="Cambria Math" w:hAnsi="Cambria Math" w:cs="Cambria Math"/>
          <w:sz w:val="16"/>
        </w:rPr>
        <w:t>𝑎</w:t>
      </w:r>
      <w:r w:rsidRPr="00E47676">
        <w:rPr>
          <w:sz w:val="16"/>
        </w:rPr>
        <w:t xml:space="preserve"> be an acceleration to it. If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𝑏𝑎</w:t>
      </w:r>
      <w:r w:rsidRPr="00E47676">
        <w:rPr>
          <w:sz w:val="16"/>
        </w:rPr>
        <w:t>, it follows from the above that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&lt; 0 or &gt; 0 under the same conditions as in Prop. 2, and the risk-minimizing growth path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w:t>
      </w:r>
      <w:r w:rsidRPr="00E47676">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6FA2B3DC" w14:textId="77777777" w:rsidR="00264B53" w:rsidRPr="00E47676" w:rsidRDefault="00264B53" w:rsidP="00264B53">
      <w:pPr>
        <w:rPr>
          <w:sz w:val="16"/>
        </w:rPr>
      </w:pPr>
      <w:r w:rsidRPr="00E47676">
        <w:rPr>
          <w:sz w:val="16"/>
        </w:rPr>
        <w:t>By the first-order condition (17), noting that (32) exhibits a lower Inada condition on safety spending and thus that safety spending is always interior, we have</w:t>
      </w:r>
    </w:p>
    <w:p w14:paraId="4FDB00B2" w14:textId="77777777" w:rsidR="00264B53" w:rsidRPr="00E47676" w:rsidRDefault="00264B53" w:rsidP="00264B53">
      <w:pPr>
        <w:rPr>
          <w:sz w:val="16"/>
        </w:rPr>
      </w:pPr>
      <w:r w:rsidRPr="00E47676">
        <w:rPr>
          <w:sz w:val="16"/>
        </w:rPr>
        <w:t>&lt;&lt;EQUATION 35 OMITTED&gt;&gt;</w:t>
      </w:r>
    </w:p>
    <w:p w14:paraId="1FB69D95" w14:textId="77777777" w:rsidR="00264B53" w:rsidRPr="00E47676" w:rsidRDefault="00264B53" w:rsidP="00264B53">
      <w:pPr>
        <w:rPr>
          <w:sz w:val="16"/>
        </w:rPr>
      </w:pPr>
      <w:r w:rsidRPr="00E47676">
        <w:rPr>
          <w:sz w:val="16"/>
        </w:rPr>
        <w:t>&lt;&lt;EQUATION 36 OMITTED&gt;&gt;</w:t>
      </w:r>
    </w:p>
    <w:p w14:paraId="3BC82CB4" w14:textId="77777777" w:rsidR="00264B53" w:rsidRPr="00E47676" w:rsidRDefault="00264B53" w:rsidP="00264B53">
      <w:pPr>
        <w:rPr>
          <w:sz w:val="16"/>
        </w:rPr>
      </w:pPr>
      <w:r w:rsidRPr="00E47676">
        <w:rPr>
          <w:sz w:val="16"/>
        </w:rPr>
        <w:t xml:space="preserve">Thus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𝑎𝐴</w:t>
      </w:r>
      <w:r w:rsidRPr="00E47676">
        <w:rPr>
          <w:sz w:val="16"/>
        </w:rPr>
        <w:t xml:space="preserve"> may differ from </w:t>
      </w:r>
      <w:r w:rsidRPr="00E47676">
        <w:rPr>
          <w:rFonts w:ascii="Cambria Math" w:hAnsi="Cambria Math" w:cs="Cambria Math"/>
          <w:sz w:val="16"/>
        </w:rPr>
        <w:t>𝑏𝑎𝐴</w:t>
      </w:r>
      <w:r w:rsidRPr="00E47676">
        <w:rPr>
          <w:sz w:val="16"/>
        </w:rPr>
        <w:t xml:space="preserve"> for two reasons: because ̇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𝛾</w:t>
      </w:r>
      <w:r w:rsidRPr="00E47676">
        <w:rPr>
          <w:sz w:val="16"/>
        </w:rPr>
        <w:t xml:space="preserve"> </w:t>
      </w:r>
      <w:r w:rsidRPr="00E47676">
        <w:rPr>
          <w:rFonts w:ascii="Cambria Math" w:hAnsi="Cambria Math" w:cs="Cambria Math"/>
          <w:sz w:val="16"/>
        </w:rPr>
        <w:t>𝐴</w:t>
      </w:r>
      <w:r w:rsidRPr="00E47676">
        <w:rPr>
          <w:sz w:val="16"/>
        </w:rPr>
        <w:t xml:space="preserve"> &gt; ̇</w:t>
      </w:r>
      <w:r w:rsidRPr="00E47676">
        <w:rPr>
          <w:rFonts w:ascii="Cambria Math" w:hAnsi="Cambria Math" w:cs="Cambria Math"/>
          <w:sz w:val="16"/>
        </w:rPr>
        <w:t>𝑎𝛾</w:t>
      </w:r>
      <w:r w:rsidRPr="00E47676">
        <w:rPr>
          <w:sz w:val="16"/>
        </w:rPr>
        <w:t xml:space="preserve"> </w:t>
      </w:r>
      <w:r w:rsidRPr="00E47676">
        <w:rPr>
          <w:rFonts w:ascii="Cambria Math" w:hAnsi="Cambria Math" w:cs="Cambria Math"/>
          <w:sz w:val="16"/>
        </w:rPr>
        <w:t>𝐴</w:t>
      </w:r>
      <w:r w:rsidRPr="00E47676">
        <w:rPr>
          <w:sz w:val="16"/>
        </w:rPr>
        <w:t xml:space="preserve"> (in case (30) only) or because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w:t>
      </w:r>
    </w:p>
    <w:p w14:paraId="0967CB7D" w14:textId="77777777" w:rsidR="00264B53" w:rsidRPr="00E47676" w:rsidRDefault="00264B53" w:rsidP="00264B53">
      <w:pPr>
        <w:rPr>
          <w:sz w:val="16"/>
        </w:rPr>
      </w:pPr>
      <w:r w:rsidRPr="00E47676">
        <w:rPr>
          <w:sz w:val="16"/>
        </w:rPr>
        <w:t xml:space="preserve">Fixing </w:t>
      </w:r>
      <w:r w:rsidRPr="00E47676">
        <w:rPr>
          <w:rFonts w:ascii="Cambria Math" w:hAnsi="Cambria Math" w:cs="Cambria Math"/>
          <w:sz w:val="16"/>
        </w:rPr>
        <w:t>𝑣𝐴</w:t>
      </w:r>
      <w:r w:rsidRPr="00E47676">
        <w:rPr>
          <w:sz w:val="16"/>
        </w:rPr>
        <w:t xml:space="preserve">,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6DF62292" w14:textId="77777777" w:rsidR="00264B53" w:rsidRPr="00E47676" w:rsidRDefault="00264B53" w:rsidP="00264B53">
      <w:pPr>
        <w:rPr>
          <w:sz w:val="16"/>
        </w:rPr>
      </w:pPr>
      <w:r w:rsidRPr="00E47676">
        <w:rPr>
          <w:sz w:val="16"/>
        </w:rPr>
        <w:t>Fixing ̇</w:t>
      </w:r>
      <w:r w:rsidRPr="00E47676">
        <w:rPr>
          <w:rFonts w:ascii="Cambria Math" w:hAnsi="Cambria Math" w:cs="Cambria Math"/>
          <w:sz w:val="16"/>
        </w:rPr>
        <w:t>𝑎𝐴</w:t>
      </w:r>
      <w:r w:rsidRPr="00E47676">
        <w:rPr>
          <w:sz w:val="16"/>
        </w:rPr>
        <w:t xml:space="preserve">, here, unlike in Section 4.2 (Obs. 2), faster growth after </w:t>
      </w:r>
      <w:r w:rsidRPr="00E47676">
        <w:rPr>
          <w:rFonts w:ascii="Cambria Math" w:hAnsi="Cambria Math" w:cs="Cambria Math"/>
          <w:sz w:val="16"/>
        </w:rPr>
        <w:t>𝐴</w:t>
      </w:r>
      <w:r w:rsidRPr="00E47676">
        <w:rPr>
          <w:sz w:val="16"/>
        </w:rPr>
        <w:t xml:space="preserve"> has an ambiguous effect on </w:t>
      </w:r>
      <w:r w:rsidRPr="00E47676">
        <w:rPr>
          <w:rFonts w:ascii="Cambria Math" w:hAnsi="Cambria Math" w:cs="Cambria Math"/>
          <w:sz w:val="16"/>
        </w:rPr>
        <w:t>𝑣𝐴</w:t>
      </w:r>
      <w:r w:rsidRPr="00E47676">
        <w:rPr>
          <w:sz w:val="16"/>
        </w:rPr>
        <w:t xml:space="preserve">. This is because here, when growth is faster, it is more costly to achieve a given degree of safety. Indeed, if </w:t>
      </w:r>
      <w:r w:rsidRPr="00E47676">
        <w:rPr>
          <w:rFonts w:ascii="Cambria Math" w:hAnsi="Cambria Math" w:cs="Cambria Math"/>
          <w:sz w:val="16"/>
        </w:rPr>
        <w:t>𝛾</w:t>
      </w:r>
      <w:r w:rsidRPr="00E47676">
        <w:rPr>
          <w:sz w:val="16"/>
        </w:rPr>
        <w:t xml:space="preserve"> &gt; 1, a catastrophe at </w:t>
      </w:r>
      <w:r w:rsidRPr="00E47676">
        <w:rPr>
          <w:rFonts w:ascii="Cambria Math" w:hAnsi="Cambria Math" w:cs="Cambria Math"/>
          <w:sz w:val="16"/>
        </w:rPr>
        <w:t>𝐴</w:t>
      </w:r>
      <w:r w:rsidRPr="00E47676">
        <w:rPr>
          <w:sz w:val="16"/>
        </w:rPr>
        <w:t xml:space="preserve"> is guaranteed as ̇</w:t>
      </w:r>
      <w:r w:rsidRPr="00E47676">
        <w:rPr>
          <w:rFonts w:ascii="Cambria Math" w:hAnsi="Cambria Math" w:cs="Cambria Math"/>
          <w:sz w:val="16"/>
        </w:rPr>
        <w:t>𝑎𝐴</w:t>
      </w:r>
      <w:r w:rsidRPr="00E47676">
        <w:rPr>
          <w:sz w:val="16"/>
        </w:rPr>
        <w:t xml:space="preserve"> → ∞ for any </w:t>
      </w:r>
      <w:r w:rsidRPr="00E47676">
        <w:rPr>
          <w:rFonts w:ascii="Cambria Math" w:hAnsi="Cambria Math" w:cs="Cambria Math"/>
          <w:sz w:val="16"/>
        </w:rPr>
        <w:t>𝐵</w:t>
      </w:r>
      <w:r w:rsidRPr="00E47676">
        <w:rPr>
          <w:sz w:val="16"/>
        </w:rPr>
        <w:t xml:space="preserve"> &lt; 1 (even if </w:t>
      </w:r>
      <w:r w:rsidRPr="00E47676">
        <w:rPr>
          <w:rFonts w:ascii="Cambria Math" w:hAnsi="Cambria Math" w:cs="Cambria Math"/>
          <w:sz w:val="16"/>
        </w:rPr>
        <w:t>𝐵</w:t>
      </w:r>
      <w:r w:rsidRPr="00E47676">
        <w:rPr>
          <w:sz w:val="16"/>
        </w:rPr>
        <w:t xml:space="preserve"> = 1, in case (31)). For moderate accelerations, however, the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&gt;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 case, in which the planner prefers (marginally) faster growth, is presumably more empirically relevant. States generally subsidize R&amp;D, not tax it.</w:t>
      </w:r>
    </w:p>
    <w:p w14:paraId="169922AB" w14:textId="77777777" w:rsidR="00264B53" w:rsidRPr="00E47676" w:rsidRDefault="00264B53" w:rsidP="00264B53">
      <w:pPr>
        <w:rPr>
          <w:sz w:val="16"/>
        </w:rPr>
      </w:pPr>
      <w:r w:rsidRPr="00E47676">
        <w:rPr>
          <w:sz w:val="16"/>
        </w:rPr>
        <w:t>5 Conclusion</w:t>
      </w:r>
    </w:p>
    <w:p w14:paraId="0BD3B5B1" w14:textId="77777777" w:rsidR="00264B53" w:rsidRPr="00E47676" w:rsidRDefault="00264B53" w:rsidP="00264B53">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53EE0A49" w14:textId="77777777" w:rsidR="00264B53" w:rsidRPr="00E47676" w:rsidRDefault="00264B53" w:rsidP="00264B53">
      <w:pPr>
        <w:rPr>
          <w:sz w:val="16"/>
        </w:rPr>
      </w:pPr>
      <w:r w:rsidRPr="00E47676">
        <w:rPr>
          <w:noProof/>
          <w:sz w:val="16"/>
        </w:rPr>
        <w:drawing>
          <wp:inline distT="0" distB="0" distL="0" distR="0" wp14:anchorId="67E39099" wp14:editId="202F3E29">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5"/>
                    <a:stretch>
                      <a:fillRect/>
                    </a:stretch>
                  </pic:blipFill>
                  <pic:spPr>
                    <a:xfrm>
                      <a:off x="0" y="0"/>
                      <a:ext cx="4192500" cy="2217707"/>
                    </a:xfrm>
                    <a:prstGeom prst="rect">
                      <a:avLst/>
                    </a:prstGeom>
                  </pic:spPr>
                </pic:pic>
              </a:graphicData>
            </a:graphic>
          </wp:inline>
        </w:drawing>
      </w:r>
    </w:p>
    <w:p w14:paraId="6E0D7B31" w14:textId="77777777" w:rsidR="00264B53" w:rsidRPr="00E47676" w:rsidRDefault="00264B53" w:rsidP="00264B53">
      <w:pPr>
        <w:rPr>
          <w:sz w:val="16"/>
        </w:rPr>
      </w:pPr>
      <w:r w:rsidRPr="00E47676">
        <w:rPr>
          <w:sz w:val="16"/>
        </w:rPr>
        <w:t>Table 2: Summary of risk-minimizing growth rates</w:t>
      </w:r>
    </w:p>
    <w:p w14:paraId="163BFD7D" w14:textId="77777777" w:rsidR="00264B53" w:rsidRPr="00E47676" w:rsidRDefault="00264B53" w:rsidP="00264B53">
      <w:pPr>
        <w:rPr>
          <w:sz w:val="16"/>
        </w:rPr>
      </w:pPr>
      <w:r w:rsidRPr="00E47676">
        <w:rPr>
          <w:sz w:val="16"/>
        </w:rPr>
        <w:t xml:space="preserve">We omit the “accrued state risk” case of Section 2.3, as it behaves largely like simple state risk, and the “Transition risk” table omits cases in which survival is impossible. Recall that given both risk types and </w:t>
      </w:r>
      <w:r w:rsidRPr="00E47676">
        <w:rPr>
          <w:rFonts w:ascii="Cambria Math" w:hAnsi="Cambria Math" w:cs="Cambria Math"/>
          <w:sz w:val="16"/>
        </w:rPr>
        <w:t>𝛾</w:t>
      </w:r>
      <w:r w:rsidRPr="00E47676">
        <w:rPr>
          <w:sz w:val="16"/>
        </w:rPr>
        <w:t xml:space="preserve"> &gt; 1, the finite risk-minimizing growth rate may rise to ∞ or fall to 0, depending on how the relative contributions of state and transition risk evolve.</w:t>
      </w:r>
    </w:p>
    <w:p w14:paraId="16787376" w14:textId="77777777" w:rsidR="00264B53" w:rsidRPr="00E47676" w:rsidRDefault="00264B53" w:rsidP="00264B53">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25F2418C" w14:textId="77777777" w:rsidR="00264B53" w:rsidRPr="00E47676" w:rsidRDefault="00264B53" w:rsidP="00264B53">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59C95CDE" w14:textId="77777777" w:rsidR="00264B53" w:rsidRPr="00A24C1E" w:rsidRDefault="00264B53" w:rsidP="00264B53">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1CFC95A7" w14:textId="77777777" w:rsidR="00264B53" w:rsidRDefault="00264B53" w:rsidP="00264B53">
      <w:pPr>
        <w:pStyle w:val="Heading3"/>
      </w:pPr>
      <w:r>
        <w:t>Plan---1AC</w:t>
      </w:r>
    </w:p>
    <w:p w14:paraId="2105FBD1" w14:textId="77777777" w:rsidR="00264B53" w:rsidRPr="00F70965" w:rsidRDefault="00264B53" w:rsidP="00264B53">
      <w:pPr>
        <w:pStyle w:val="Heading4"/>
      </w:pPr>
      <w:r>
        <w:t xml:space="preserve">Thus, the </w:t>
      </w:r>
      <w:r w:rsidRPr="00F70965">
        <w:rPr>
          <w:u w:val="single"/>
        </w:rPr>
        <w:t>PLAN</w:t>
      </w:r>
      <w:r>
        <w:t>:</w:t>
      </w:r>
    </w:p>
    <w:p w14:paraId="7D9A33B9" w14:textId="77777777" w:rsidR="00264B53" w:rsidRPr="00777F7D" w:rsidRDefault="00264B53" w:rsidP="00264B53">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1FBF4642" w14:textId="77777777" w:rsidR="00264B53" w:rsidRDefault="00264B53" w:rsidP="00264B53">
      <w:pPr>
        <w:pStyle w:val="Heading3"/>
      </w:pPr>
      <w:r>
        <w:t>Solvency---1AC</w:t>
      </w:r>
    </w:p>
    <w:p w14:paraId="07F703CF" w14:textId="77777777" w:rsidR="00264B53" w:rsidRDefault="00264B53" w:rsidP="00264B53">
      <w:pPr>
        <w:pStyle w:val="Heading4"/>
      </w:pPr>
      <w:r w:rsidRPr="00F70965">
        <w:rPr>
          <w:u w:val="single"/>
        </w:rPr>
        <w:t>SOLVENCY</w:t>
      </w:r>
      <w:r>
        <w:t>.</w:t>
      </w:r>
    </w:p>
    <w:p w14:paraId="2A59C7A9" w14:textId="77777777" w:rsidR="00264B53" w:rsidRDefault="00264B53" w:rsidP="00264B53">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514D5F5B" w14:textId="77777777" w:rsidR="00264B53" w:rsidRDefault="00264B53" w:rsidP="00264B53">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20501268" w14:textId="77777777" w:rsidR="00264B53" w:rsidRPr="00000250" w:rsidRDefault="00264B53" w:rsidP="00264B53">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3ADEEC49" w14:textId="77777777" w:rsidR="00264B53" w:rsidRPr="00000250" w:rsidRDefault="00264B53" w:rsidP="00264B53">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151B7175" w14:textId="77777777" w:rsidR="00264B53" w:rsidRPr="00000250" w:rsidRDefault="00264B53" w:rsidP="00264B53">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58DC4D2D" w14:textId="77777777" w:rsidR="00264B53" w:rsidRPr="00000250" w:rsidRDefault="00264B53" w:rsidP="00264B53">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16898F9E" w14:textId="77777777" w:rsidR="00264B53" w:rsidRPr="00000250" w:rsidRDefault="00264B53" w:rsidP="00264B53">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365752D3" w14:textId="77777777" w:rsidR="00264B53" w:rsidRPr="00000250" w:rsidRDefault="00264B53" w:rsidP="00264B53">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4F114BDB" w14:textId="77777777" w:rsidR="00264B53" w:rsidRPr="004410A7" w:rsidRDefault="00264B53" w:rsidP="00264B53">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6597FD47" w14:textId="77777777" w:rsidR="00264B53" w:rsidRPr="006B2067" w:rsidRDefault="00264B53" w:rsidP="00264B53">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12DC7C24" w14:textId="77777777" w:rsidR="00264B53" w:rsidRDefault="00264B53" w:rsidP="00264B53">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2F932169" w14:textId="77777777" w:rsidR="00264B53" w:rsidRPr="00F03F6B" w:rsidRDefault="00264B53" w:rsidP="00264B53">
      <w:pPr>
        <w:rPr>
          <w:sz w:val="16"/>
        </w:rPr>
      </w:pPr>
      <w:r w:rsidRPr="00F03F6B">
        <w:rPr>
          <w:sz w:val="16"/>
        </w:rPr>
        <w:t>V. Sectoral Collective Bargaining: Regulating &amp; Standardising Compensation</w:t>
      </w:r>
    </w:p>
    <w:p w14:paraId="3A7572B1" w14:textId="77777777" w:rsidR="00264B53" w:rsidRDefault="00264B53" w:rsidP="00264B53">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46BDB6F5" w14:textId="77777777" w:rsidR="00264B53" w:rsidRDefault="00264B53" w:rsidP="00264B53">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7720B9DB" w14:textId="77777777" w:rsidR="00264B53" w:rsidRDefault="00264B53" w:rsidP="00264B53">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3D86F321" w14:textId="77777777" w:rsidR="00264B53" w:rsidRPr="00C667FA" w:rsidRDefault="00264B53" w:rsidP="00264B53">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7D2A1A77" w14:textId="77777777" w:rsidR="00264B53" w:rsidRPr="00F03F6B" w:rsidRDefault="00264B53" w:rsidP="00264B53">
      <w:pPr>
        <w:numPr>
          <w:ilvl w:val="0"/>
          <w:numId w:val="36"/>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5346537F" w14:textId="77777777" w:rsidR="00264B53" w:rsidRPr="00F03F6B" w:rsidRDefault="00264B53" w:rsidP="00264B53">
      <w:pPr>
        <w:numPr>
          <w:ilvl w:val="0"/>
          <w:numId w:val="36"/>
        </w:numPr>
        <w:rPr>
          <w:sz w:val="16"/>
        </w:rPr>
      </w:pPr>
      <w:r w:rsidRPr="00F03F6B">
        <w:rPr>
          <w:sz w:val="16"/>
        </w:rPr>
        <w:t>Equalised performance bonuses tied to performance metrics measured at the level of groups, divisions, regions, or branches.</w:t>
      </w:r>
    </w:p>
    <w:p w14:paraId="4BFE0A2D" w14:textId="77777777" w:rsidR="00264B53" w:rsidRPr="00F03F6B" w:rsidRDefault="00264B53" w:rsidP="00264B53">
      <w:pPr>
        <w:numPr>
          <w:ilvl w:val="0"/>
          <w:numId w:val="36"/>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6BD92E6C" w14:textId="77777777" w:rsidR="00264B53" w:rsidRDefault="00264B53" w:rsidP="00264B53">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05D6C96B" w14:textId="77777777" w:rsidR="00264B53" w:rsidRDefault="00264B53" w:rsidP="00264B53">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1BF9BBCE" w14:textId="77777777" w:rsidR="00264B53" w:rsidRDefault="00264B53" w:rsidP="00264B53">
      <w:pPr>
        <w:rPr>
          <w:sz w:val="16"/>
        </w:rPr>
      </w:pPr>
      <w:r w:rsidRPr="00BE7D76">
        <w:rPr>
          <w:sz w:val="16"/>
        </w:rPr>
        <w:t>VI. Other Benefits of Sectoral Collective Bargaining</w:t>
      </w:r>
    </w:p>
    <w:p w14:paraId="56A68E93" w14:textId="77777777" w:rsidR="00264B53" w:rsidRDefault="00264B53" w:rsidP="00264B53">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4EB874D8" w14:textId="77777777" w:rsidR="00264B53" w:rsidRDefault="00264B53" w:rsidP="00264B53">
      <w:pPr>
        <w:rPr>
          <w:sz w:val="16"/>
        </w:rPr>
      </w:pPr>
      <w:r w:rsidRPr="00BE7D76">
        <w:rPr>
          <w:sz w:val="16"/>
        </w:rPr>
        <w:t>Here are several other potential benefits of sectoral collective bargaining for improving standards of behaviour within financial businesses:</w:t>
      </w:r>
    </w:p>
    <w:p w14:paraId="15675B56" w14:textId="77777777" w:rsidR="00264B53" w:rsidRPr="007E526F" w:rsidRDefault="00264B53" w:rsidP="00264B53">
      <w:pPr>
        <w:numPr>
          <w:ilvl w:val="0"/>
          <w:numId w:val="37"/>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3927B60E" w14:textId="77777777" w:rsidR="00264B53" w:rsidRPr="007E526F" w:rsidRDefault="00264B53" w:rsidP="00264B53">
      <w:pPr>
        <w:numPr>
          <w:ilvl w:val="0"/>
          <w:numId w:val="37"/>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437FF953" w14:textId="77777777" w:rsidR="00264B53" w:rsidRPr="007E526F" w:rsidRDefault="00264B53" w:rsidP="00264B53">
      <w:pPr>
        <w:numPr>
          <w:ilvl w:val="0"/>
          <w:numId w:val="37"/>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1F8CAE82" w14:textId="77777777" w:rsidR="00264B53" w:rsidRPr="0099062C" w:rsidRDefault="00264B53" w:rsidP="00264B53">
      <w:pPr>
        <w:numPr>
          <w:ilvl w:val="0"/>
          <w:numId w:val="37"/>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730F8465" w14:textId="77777777" w:rsidR="00264B53" w:rsidRPr="007E526F" w:rsidRDefault="00264B53" w:rsidP="00264B53">
      <w:pPr>
        <w:numPr>
          <w:ilvl w:val="0"/>
          <w:numId w:val="37"/>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3557085C" w14:textId="77777777" w:rsidR="00264B53" w:rsidRPr="007E526F" w:rsidRDefault="00264B53" w:rsidP="00264B53">
      <w:pPr>
        <w:numPr>
          <w:ilvl w:val="0"/>
          <w:numId w:val="37"/>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66E87A06" w14:textId="77777777" w:rsidR="00264B53" w:rsidRPr="007E526F" w:rsidRDefault="00264B53" w:rsidP="00264B53">
      <w:pPr>
        <w:numPr>
          <w:ilvl w:val="0"/>
          <w:numId w:val="37"/>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7F9E38C1" w14:textId="77777777" w:rsidR="00264B53" w:rsidRPr="007E526F" w:rsidRDefault="00264B53" w:rsidP="00264B53">
      <w:pPr>
        <w:numPr>
          <w:ilvl w:val="0"/>
          <w:numId w:val="37"/>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73F438A0" w14:textId="77777777" w:rsidR="00264B53" w:rsidRDefault="00264B53" w:rsidP="00264B53">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7B2D3D58" w14:textId="77777777" w:rsidR="00264B53" w:rsidRPr="007E526F" w:rsidRDefault="00264B53" w:rsidP="00264B53">
      <w:r w:rsidRPr="007E526F">
        <w:t>&lt;&lt;FIGURE 1 OMITTED&gt;&gt;</w:t>
      </w:r>
    </w:p>
    <w:p w14:paraId="1197567A" w14:textId="77777777" w:rsidR="00264B53" w:rsidRPr="00720C00" w:rsidRDefault="00264B53" w:rsidP="00264B53">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75DD4362" w14:textId="77777777" w:rsidR="00264B53" w:rsidRDefault="00264B53" w:rsidP="00264B53">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446F083A" w14:textId="77777777" w:rsidR="00264B53" w:rsidRDefault="00264B53" w:rsidP="00264B53">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729B7C33" w14:textId="77777777" w:rsidR="00264B53" w:rsidRPr="00CA1EF6" w:rsidRDefault="00264B53" w:rsidP="00264B53">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51F89647" w14:textId="77777777" w:rsidR="00264B53" w:rsidRPr="00CA1EF6" w:rsidRDefault="00264B53" w:rsidP="00264B53">
      <w:pPr>
        <w:rPr>
          <w:sz w:val="16"/>
        </w:rPr>
      </w:pPr>
      <w:r w:rsidRPr="00CA1EF6">
        <w:rPr>
          <w:sz w:val="16"/>
        </w:rPr>
        <w:t>IV. Competitive Pressure and the “First Mover” Problem</w:t>
      </w:r>
    </w:p>
    <w:p w14:paraId="48AA1568" w14:textId="77777777" w:rsidR="00264B53" w:rsidRPr="00CA1EF6" w:rsidRDefault="00264B53" w:rsidP="00264B53">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40041B09" w14:textId="77777777" w:rsidR="00264B53" w:rsidRPr="00CA1EF6" w:rsidRDefault="00264B53" w:rsidP="00264B53">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788E0374" w14:textId="77777777" w:rsidR="00264B53" w:rsidRPr="00CA1EF6" w:rsidRDefault="00264B53" w:rsidP="00264B53">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7B277B83" w14:textId="77777777" w:rsidR="00264B53" w:rsidRPr="00CA1EF6" w:rsidRDefault="00264B53" w:rsidP="00264B53">
      <w:pPr>
        <w:rPr>
          <w:sz w:val="16"/>
        </w:rPr>
      </w:pPr>
      <w:r w:rsidRPr="00CA1EF6">
        <w:rPr>
          <w:sz w:val="16"/>
        </w:rPr>
        <w:t>Later, the Interim Report referred again to the constraining impact of competitive pressures on efforts to reform compensation systems:</w:t>
      </w:r>
    </w:p>
    <w:p w14:paraId="34BA52E4" w14:textId="77777777" w:rsidR="00264B53" w:rsidRPr="00CA1EF6" w:rsidRDefault="00264B53" w:rsidP="00264B53">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6B0AC9DF" w14:textId="77777777" w:rsidR="00264B53" w:rsidRDefault="00264B53" w:rsidP="00264B53">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17EF5013" w14:textId="77777777" w:rsidR="00264B53" w:rsidRPr="00FC50CB" w:rsidRDefault="00264B53" w:rsidP="00264B53">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52DF9748" w14:textId="77777777" w:rsidR="00264B53" w:rsidRPr="006B2067" w:rsidRDefault="00264B53" w:rsidP="00264B53">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66BB8FB4" w14:textId="77777777" w:rsidR="00264B53" w:rsidRDefault="00264B53" w:rsidP="00264B53">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4484D178" w14:textId="77777777" w:rsidR="00264B53" w:rsidRDefault="00264B53" w:rsidP="00264B53">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3664C3B5" w14:textId="77777777" w:rsidR="00264B53" w:rsidRPr="00671E33" w:rsidRDefault="00264B53" w:rsidP="00264B53">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52B4CBCC" w14:textId="77777777" w:rsidR="00264B53" w:rsidRPr="00784DD6" w:rsidRDefault="00264B53" w:rsidP="00264B53">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7CFB312A" w14:textId="77777777" w:rsidR="00264B53" w:rsidRPr="00850C77" w:rsidRDefault="00264B53" w:rsidP="00264B53">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4B9A1337" w14:textId="77777777" w:rsidR="00264B53" w:rsidRPr="00671E33" w:rsidRDefault="00264B53" w:rsidP="00264B53">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70E001AA" w14:textId="77777777" w:rsidR="00264B53" w:rsidRPr="00671E33" w:rsidRDefault="00264B53" w:rsidP="00264B53">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5CACCB0C" w14:textId="77777777" w:rsidR="00264B53" w:rsidRPr="00892418" w:rsidRDefault="00264B53" w:rsidP="00264B53">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6BF66199" w14:textId="77777777" w:rsidR="00264B53" w:rsidRPr="00850C77" w:rsidRDefault="00264B53" w:rsidP="00264B53">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660B2D68" w14:textId="77777777" w:rsidR="00264B53" w:rsidRPr="00671E33" w:rsidRDefault="00264B53" w:rsidP="00264B53">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55D9CE50" w14:textId="77777777" w:rsidR="00264B53" w:rsidRPr="00671E33" w:rsidRDefault="00264B53" w:rsidP="00264B53">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1FCCC39B" w14:textId="77777777" w:rsidR="00264B53" w:rsidRPr="00671E33" w:rsidRDefault="00264B53" w:rsidP="00264B53">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0D78E468" w14:textId="77777777" w:rsidR="00264B53" w:rsidRPr="00671E33" w:rsidRDefault="00264B53" w:rsidP="00264B53">
      <w:pPr>
        <w:rPr>
          <w:sz w:val="16"/>
        </w:rPr>
      </w:pPr>
      <w:r w:rsidRPr="00671E33">
        <w:t>[Omitted: Section 2, Tables 1-5]</w:t>
      </w:r>
    </w:p>
    <w:p w14:paraId="71DF2E1D" w14:textId="77777777" w:rsidR="00264B53" w:rsidRPr="00671E33" w:rsidRDefault="00264B53" w:rsidP="00264B53">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19F9018E" w14:textId="77777777" w:rsidR="00264B53" w:rsidRPr="00671E33" w:rsidRDefault="00264B53" w:rsidP="00264B53">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00BD512C" w14:textId="77777777" w:rsidR="00264B53" w:rsidRPr="00671E33" w:rsidRDefault="00264B53" w:rsidP="00264B53">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79DFBB61" w14:textId="77777777" w:rsidR="00264B53" w:rsidRPr="00671E33" w:rsidRDefault="00264B53" w:rsidP="00264B53">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17247380" w14:textId="77777777" w:rsidR="00264B53" w:rsidRDefault="00264B53" w:rsidP="00264B53">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6C6FACDF" w14:textId="77777777" w:rsidR="00264B53" w:rsidRDefault="00264B53" w:rsidP="00264B53">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1347C9C5" w14:textId="77777777" w:rsidR="00264B53" w:rsidRPr="00F00979" w:rsidRDefault="00264B53" w:rsidP="00264B53">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44144DA1" w14:textId="77777777" w:rsidR="00264B53" w:rsidRPr="00E02963" w:rsidRDefault="00264B53" w:rsidP="00264B53">
      <w:pPr>
        <w:rPr>
          <w:sz w:val="16"/>
        </w:rPr>
      </w:pPr>
      <w:r w:rsidRPr="00E02963">
        <w:rPr>
          <w:sz w:val="16"/>
        </w:rPr>
        <w:t>Bank Workers in the US Labor Movement</w:t>
      </w:r>
    </w:p>
    <w:p w14:paraId="59F2E2C4" w14:textId="77777777" w:rsidR="00264B53" w:rsidRPr="00D25662" w:rsidRDefault="00264B53" w:rsidP="00264B53">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55F26BC4" w14:textId="77777777" w:rsidR="00264B53" w:rsidRPr="00D25662" w:rsidRDefault="00264B53" w:rsidP="00264B53">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501D33FD" w14:textId="77777777" w:rsidR="00264B53" w:rsidRPr="00D25662" w:rsidRDefault="00264B53" w:rsidP="00264B53">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0B605F6F" w14:textId="77777777" w:rsidR="00264B53" w:rsidRPr="00D25662" w:rsidRDefault="00264B53" w:rsidP="00264B53">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0B39D5BB" w14:textId="77777777" w:rsidR="00264B53" w:rsidRPr="00D25662" w:rsidRDefault="00264B53" w:rsidP="00264B53">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44C92772" w14:textId="77777777" w:rsidR="00264B53" w:rsidRPr="00D25662" w:rsidRDefault="00264B53" w:rsidP="00264B53">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73FB2950" w14:textId="77777777" w:rsidR="00264B53" w:rsidRPr="00D25662" w:rsidRDefault="00264B53" w:rsidP="00264B53">
      <w:pPr>
        <w:rPr>
          <w:sz w:val="16"/>
        </w:rPr>
      </w:pPr>
      <w:r w:rsidRPr="00D25662">
        <w:rPr>
          <w:sz w:val="16"/>
        </w:rPr>
        <w:t>Working Conditions in the Financial Industry</w:t>
      </w:r>
    </w:p>
    <w:p w14:paraId="056CC74B" w14:textId="77777777" w:rsidR="00264B53" w:rsidRPr="00D25662" w:rsidRDefault="00264B53" w:rsidP="00264B53">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39264B02" w14:textId="77777777" w:rsidR="00264B53" w:rsidRPr="00D25662" w:rsidRDefault="00264B53" w:rsidP="00264B53">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0D185F80" w14:textId="77777777" w:rsidR="00264B53" w:rsidRPr="00D25662" w:rsidRDefault="00264B53" w:rsidP="00264B53">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7B1467D2" w14:textId="77777777" w:rsidR="00264B53" w:rsidRPr="00D25662" w:rsidRDefault="00264B53" w:rsidP="00264B53">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58DFD794" w14:textId="77777777" w:rsidR="00264B53" w:rsidRPr="00D25662" w:rsidRDefault="00264B53" w:rsidP="00264B53">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1E5E1F03" w14:textId="77777777" w:rsidR="00264B53" w:rsidRPr="00D25662" w:rsidRDefault="00264B53" w:rsidP="00264B53">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1BD86C31" w14:textId="77777777" w:rsidR="00264B53" w:rsidRPr="00D25662" w:rsidRDefault="00264B53" w:rsidP="00264B53">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58BB4CD2" w14:textId="77777777" w:rsidR="00264B53" w:rsidRPr="00D25662" w:rsidRDefault="00264B53" w:rsidP="00264B53">
      <w:pPr>
        <w:rPr>
          <w:sz w:val="16"/>
        </w:rPr>
      </w:pPr>
      <w:r w:rsidRPr="00D25662">
        <w:rPr>
          <w:sz w:val="16"/>
        </w:rPr>
        <w:t>Financial Capital Enters the Grave-Digging Business</w:t>
      </w:r>
    </w:p>
    <w:p w14:paraId="247EF6E6" w14:textId="77777777" w:rsidR="00264B53" w:rsidRPr="00D25662" w:rsidRDefault="00264B53" w:rsidP="00264B53">
      <w:pPr>
        <w:rPr>
          <w:sz w:val="16"/>
        </w:rPr>
      </w:pPr>
      <w:r w:rsidRPr="00D25662">
        <w:rPr>
          <w:sz w:val="16"/>
        </w:rPr>
        <w:t>“What the bourgeoisie . . . produces, above all, are its own grave-diggers.”</w:t>
      </w:r>
    </w:p>
    <w:p w14:paraId="35D28A88" w14:textId="77777777" w:rsidR="00264B53" w:rsidRPr="00D25662" w:rsidRDefault="00264B53" w:rsidP="00264B53">
      <w:pPr>
        <w:rPr>
          <w:sz w:val="16"/>
        </w:rPr>
      </w:pPr>
      <w:r w:rsidRPr="00D25662">
        <w:rPr>
          <w:sz w:val="16"/>
        </w:rPr>
        <w:t>—Karl Marx and Frederick Engels (1848)</w:t>
      </w:r>
    </w:p>
    <w:p w14:paraId="691946FD" w14:textId="77777777" w:rsidR="00264B53" w:rsidRPr="00D25662" w:rsidRDefault="00264B53" w:rsidP="00264B53">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09C551F9" w14:textId="77777777" w:rsidR="00264B53" w:rsidRPr="00D25662" w:rsidRDefault="00264B53" w:rsidP="00264B53">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71E66CCF" w14:textId="77777777" w:rsidR="00264B53" w:rsidRPr="00D25662" w:rsidRDefault="00264B53" w:rsidP="00264B53">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2FE9399C" w14:textId="77777777" w:rsidR="00264B53" w:rsidRDefault="00264B53" w:rsidP="00264B53">
      <w:pPr>
        <w:pStyle w:val="Heading4"/>
      </w:pPr>
      <w:r>
        <w:t xml:space="preserve">Federal reform is </w:t>
      </w:r>
      <w:r w:rsidRPr="001B4DF8">
        <w:rPr>
          <w:u w:val="single"/>
        </w:rPr>
        <w:t>key</w:t>
      </w:r>
      <w:r>
        <w:t xml:space="preserve">---fragmented state oversight is </w:t>
      </w:r>
      <w:r w:rsidRPr="001B4DF8">
        <w:rPr>
          <w:u w:val="single"/>
        </w:rPr>
        <w:t>circumvented</w:t>
      </w:r>
      <w:r>
        <w:t>.</w:t>
      </w:r>
    </w:p>
    <w:p w14:paraId="2153EB9E" w14:textId="77777777" w:rsidR="00264B53" w:rsidRDefault="00264B53" w:rsidP="00264B53">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2B82CCFD" w14:textId="77777777" w:rsidR="00264B53" w:rsidRPr="001B4DF8" w:rsidRDefault="00264B53" w:rsidP="00264B53">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53FECF6A" w14:textId="77777777" w:rsidR="00264B53" w:rsidRPr="001B4DF8" w:rsidRDefault="00264B53" w:rsidP="00264B53">
      <w:pPr>
        <w:rPr>
          <w:sz w:val="16"/>
        </w:rPr>
      </w:pPr>
      <w:r w:rsidRPr="001B4DF8">
        <w:rPr>
          <w:sz w:val="16"/>
        </w:rPr>
        <w:t>Figure 1: Regulatory Inconsistencies in Banking Oversight: The Impact of Alternating Federal and State Supervision on CAMELS Ratings</w:t>
      </w:r>
    </w:p>
    <w:p w14:paraId="7167F69D" w14:textId="77777777" w:rsidR="00264B53" w:rsidRPr="00BD5F7C" w:rsidRDefault="00264B53" w:rsidP="00264B53">
      <w:r w:rsidRPr="00BD5F7C">
        <w:rPr>
          <w:noProof/>
        </w:rPr>
        <w:drawing>
          <wp:inline distT="0" distB="0" distL="0" distR="0" wp14:anchorId="4F70790B" wp14:editId="28E08625">
            <wp:extent cx="5006340" cy="2606040"/>
            <wp:effectExtent l="0" t="0" r="3810" b="3810"/>
            <wp:docPr id="75112815"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3C6CCE76" w14:textId="77777777" w:rsidR="00264B53" w:rsidRPr="001B4DF8" w:rsidRDefault="00264B53" w:rsidP="00264B53">
      <w:pPr>
        <w:rPr>
          <w:sz w:val="16"/>
        </w:rPr>
      </w:pPr>
      <w:r w:rsidRPr="001B4DF8">
        <w:rPr>
          <w:sz w:val="16"/>
        </w:rPr>
        <w:t>Source: Agarwal et al. (2014).</w:t>
      </w:r>
    </w:p>
    <w:p w14:paraId="35394E39" w14:textId="77777777" w:rsidR="00264B53" w:rsidRPr="00BD5F7C" w:rsidRDefault="00264B53" w:rsidP="00264B53">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727AB3E0" w14:textId="77777777" w:rsidR="00264B53" w:rsidRPr="001B4DF8" w:rsidRDefault="00264B53" w:rsidP="00264B53">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68538A0A" w14:textId="77777777" w:rsidR="00264B53" w:rsidRPr="00BD3A75" w:rsidRDefault="00264B53" w:rsidP="00264B53">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4E31DC73" w14:textId="77777777" w:rsidR="00ED6976" w:rsidRDefault="00ED6976" w:rsidP="00ED6976"/>
    <w:p w14:paraId="464D1A53" w14:textId="77777777" w:rsidR="00ED6976" w:rsidRDefault="00ED6976" w:rsidP="00ED6976"/>
    <w:p w14:paraId="3AB9FC83" w14:textId="77777777" w:rsidR="00ED6976" w:rsidRDefault="00ED6976" w:rsidP="00ED6976"/>
    <w:p w14:paraId="3755D799" w14:textId="77777777" w:rsidR="00ED6976" w:rsidRDefault="00ED6976" w:rsidP="00ED6976"/>
    <w:p w14:paraId="0284D260" w14:textId="77777777" w:rsidR="00ED6976" w:rsidRDefault="00ED6976" w:rsidP="00ED6976"/>
    <w:p w14:paraId="2FF2B519" w14:textId="2D962E44" w:rsidR="00ED6976" w:rsidRDefault="00ED6976" w:rsidP="00ED6976">
      <w:pPr>
        <w:pStyle w:val="Heading1"/>
      </w:pPr>
      <w:r>
        <w:t>2AC</w:t>
      </w:r>
    </w:p>
    <w:p w14:paraId="00F3C4F3" w14:textId="77777777" w:rsidR="00ED6976" w:rsidRDefault="00ED6976" w:rsidP="00ED6976">
      <w:pPr>
        <w:pStyle w:val="Heading1"/>
        <w:pBdr>
          <w:top w:val="none" w:sz="0" w:space="0" w:color="auto"/>
          <w:left w:val="none" w:sz="0" w:space="0" w:color="auto"/>
          <w:bottom w:val="none" w:sz="0" w:space="0" w:color="auto"/>
          <w:right w:val="none" w:sz="0" w:space="0" w:color="auto"/>
        </w:pBdr>
      </w:pPr>
      <w:r>
        <w:t>Case</w:t>
      </w:r>
    </w:p>
    <w:p w14:paraId="22D743BE" w14:textId="77777777" w:rsidR="00ED6976" w:rsidRPr="000346A3" w:rsidRDefault="00ED6976" w:rsidP="00ED6976">
      <w:pPr>
        <w:pStyle w:val="Heading2"/>
      </w:pPr>
      <w:r>
        <w:t>Adv---Systemic Risk</w:t>
      </w:r>
    </w:p>
    <w:p w14:paraId="374EA2F9" w14:textId="77777777" w:rsidR="00ED6976" w:rsidRDefault="00ED6976" w:rsidP="00ED6976">
      <w:pPr>
        <w:pStyle w:val="Heading3"/>
      </w:pPr>
      <w:r>
        <w:t>2AC---Impact---Black Swans</w:t>
      </w:r>
    </w:p>
    <w:p w14:paraId="7156635A" w14:textId="77777777" w:rsidR="00ED6976" w:rsidRDefault="00ED6976" w:rsidP="00ED6976">
      <w:pPr>
        <w:pStyle w:val="Heading3"/>
      </w:pPr>
      <w:r>
        <w:t>2AC---Impact---Supply Chains</w:t>
      </w:r>
    </w:p>
    <w:p w14:paraId="02E1D327" w14:textId="77777777" w:rsidR="00ED6976" w:rsidRDefault="00ED6976" w:rsidP="00ED6976">
      <w:pPr>
        <w:pStyle w:val="Heading3"/>
      </w:pPr>
      <w:r>
        <w:t>2AC---Impact---Transition War</w:t>
      </w:r>
    </w:p>
    <w:p w14:paraId="61F7EBB9" w14:textId="77777777" w:rsidR="00ED6976" w:rsidRPr="004034E9" w:rsidRDefault="00ED6976" w:rsidP="00ED6976">
      <w:pPr>
        <w:pStyle w:val="Heading4"/>
      </w:pPr>
      <w:r>
        <w:t>3---</w:t>
      </w:r>
      <w:r w:rsidRPr="004034E9">
        <w:t xml:space="preserve">Pursuit is </w:t>
      </w:r>
      <w:r w:rsidRPr="004034E9">
        <w:rPr>
          <w:u w:val="single"/>
        </w:rPr>
        <w:t>inevitable</w:t>
      </w:r>
      <w:r w:rsidRPr="004034E9">
        <w:t xml:space="preserve">---the US will never commit to retrenchment, so the plan making heg sustainable is the </w:t>
      </w:r>
      <w:r w:rsidRPr="004034E9">
        <w:rPr>
          <w:u w:val="single"/>
        </w:rPr>
        <w:t>only option</w:t>
      </w:r>
      <w:r w:rsidRPr="004034E9">
        <w:t>.</w:t>
      </w:r>
    </w:p>
    <w:p w14:paraId="7F1B0B98" w14:textId="77777777" w:rsidR="00ED6976" w:rsidRPr="000C72B4" w:rsidRDefault="00ED6976" w:rsidP="00ED6976">
      <w:r w:rsidRPr="000C72B4">
        <w:rPr>
          <w:rStyle w:val="Style13ptBold"/>
        </w:rPr>
        <w:t>Walt 23</w:t>
      </w:r>
      <w:r w:rsidRPr="000C72B4">
        <w:rPr>
          <w:sz w:val="16"/>
        </w:rPr>
        <w:t xml:space="preserve"> </w:t>
      </w:r>
      <w:r w:rsidRPr="000C72B4">
        <w:t>[Stephen</w:t>
      </w:r>
      <w:r>
        <w:t xml:space="preserve"> Walt (</w:t>
      </w:r>
      <w:r w:rsidRPr="000C72B4">
        <w:t>Foreign Policy Columnist, Quincy Institute for Responsible Statecraft Board Member, Robert and Renée Belfer professor of international relations at Harvard University</w:t>
      </w:r>
      <w:r>
        <w:t>), 3-</w:t>
      </w:r>
      <w:r w:rsidRPr="000C72B4">
        <w:t>7</w:t>
      </w:r>
      <w:r>
        <w:t xml:space="preserve">-2023, </w:t>
      </w:r>
      <w:r w:rsidRPr="000C72B4">
        <w:t>"America Is Too Scared of the Multipolar World," quincyinst.org/2023/03/07/america-is-too-scared-of-the-multipolar-world/</w:t>
      </w:r>
      <w:r>
        <w:t>, ashtar</w:t>
      </w:r>
      <w:r w:rsidRPr="000C72B4">
        <w:t>]</w:t>
      </w:r>
    </w:p>
    <w:p w14:paraId="4B98BBEE" w14:textId="77777777" w:rsidR="00ED6976" w:rsidRPr="002B3D2A" w:rsidRDefault="00ED6976" w:rsidP="00ED6976">
      <w:pPr>
        <w:rPr>
          <w:sz w:val="16"/>
        </w:rPr>
      </w:pPr>
      <w:r w:rsidRPr="004034E9">
        <w:rPr>
          <w:rStyle w:val="StyleUnderline"/>
          <w:highlight w:val="cyan"/>
        </w:rPr>
        <w:t xml:space="preserve">After the </w:t>
      </w:r>
      <w:r w:rsidRPr="00AD0389">
        <w:rPr>
          <w:rStyle w:val="Emphasis"/>
          <w:highlight w:val="cyan"/>
        </w:rPr>
        <w:t>U</w:t>
      </w:r>
      <w:r w:rsidRPr="004034E9">
        <w:rPr>
          <w:rStyle w:val="StyleUnderline"/>
        </w:rPr>
        <w:t xml:space="preserve">nited </w:t>
      </w:r>
      <w:r w:rsidRPr="00AD0389">
        <w:rPr>
          <w:rStyle w:val="Emphasis"/>
          <w:highlight w:val="cyan"/>
        </w:rPr>
        <w:t>S</w:t>
      </w:r>
      <w:r w:rsidRPr="004034E9">
        <w:rPr>
          <w:rStyle w:val="StyleUnderline"/>
        </w:rPr>
        <w:t xml:space="preserve">tates </w:t>
      </w:r>
      <w:r w:rsidRPr="004034E9">
        <w:rPr>
          <w:rStyle w:val="StyleUnderline"/>
          <w:highlight w:val="cyan"/>
        </w:rPr>
        <w:t>moved</w:t>
      </w:r>
      <w:r w:rsidRPr="002B3D2A">
        <w:rPr>
          <w:sz w:val="16"/>
        </w:rPr>
        <w:t xml:space="preserve"> from the darkness of the Cold War </w:t>
      </w:r>
      <w:r w:rsidRPr="004034E9">
        <w:rPr>
          <w:rStyle w:val="StyleUnderline"/>
        </w:rPr>
        <w:t>in</w:t>
      </w:r>
      <w:r w:rsidRPr="004034E9">
        <w:rPr>
          <w:rStyle w:val="StyleUnderline"/>
          <w:highlight w:val="cyan"/>
        </w:rPr>
        <w:t>to the</w:t>
      </w:r>
      <w:r w:rsidRPr="002B3D2A">
        <w:rPr>
          <w:sz w:val="16"/>
        </w:rPr>
        <w:t xml:space="preserve"> pleasant glow of </w:t>
      </w:r>
      <w:r w:rsidRPr="004034E9">
        <w:rPr>
          <w:rStyle w:val="StyleUnderline"/>
        </w:rPr>
        <w:t xml:space="preserve">the so-called </w:t>
      </w:r>
      <w:r w:rsidRPr="004034E9">
        <w:rPr>
          <w:rStyle w:val="Emphasis"/>
          <w:highlight w:val="cyan"/>
        </w:rPr>
        <w:t>unipolar</w:t>
      </w:r>
      <w:r w:rsidRPr="00AD0389">
        <w:rPr>
          <w:rStyle w:val="Emphasis"/>
        </w:rPr>
        <w:t xml:space="preserve"> moment</w:t>
      </w:r>
      <w:r w:rsidRPr="002B3D2A">
        <w:rPr>
          <w:sz w:val="16"/>
        </w:rPr>
        <w:t xml:space="preserve">, a diverse array of </w:t>
      </w:r>
      <w:r w:rsidRPr="004034E9">
        <w:rPr>
          <w:rStyle w:val="StyleUnderline"/>
        </w:rPr>
        <w:t>scholars, pundits, and world leaders began predicting</w:t>
      </w:r>
      <w:r w:rsidRPr="002B3D2A">
        <w:rPr>
          <w:sz w:val="16"/>
        </w:rPr>
        <w:t xml:space="preserve">, yearning for, </w:t>
      </w:r>
      <w:r w:rsidRPr="004034E9">
        <w:rPr>
          <w:rStyle w:val="StyleUnderline"/>
        </w:rPr>
        <w:t>or</w:t>
      </w:r>
      <w:r w:rsidRPr="002B3D2A">
        <w:rPr>
          <w:sz w:val="16"/>
        </w:rPr>
        <w:t xml:space="preserve"> actively </w:t>
      </w:r>
      <w:r w:rsidRPr="004034E9">
        <w:rPr>
          <w:rStyle w:val="StyleUnderline"/>
        </w:rPr>
        <w:t xml:space="preserve">seeking a </w:t>
      </w:r>
      <w:r w:rsidRPr="004034E9">
        <w:rPr>
          <w:rStyle w:val="Emphasis"/>
        </w:rPr>
        <w:t>return to a multipolar</w:t>
      </w:r>
      <w:r w:rsidRPr="004034E9">
        <w:rPr>
          <w:rStyle w:val="StyleUnderline"/>
        </w:rPr>
        <w:t xml:space="preserve"> </w:t>
      </w:r>
      <w:r w:rsidRPr="004034E9">
        <w:rPr>
          <w:rStyle w:val="Emphasis"/>
        </w:rPr>
        <w:t>world</w:t>
      </w:r>
      <w:r w:rsidRPr="002B3D2A">
        <w:rPr>
          <w:sz w:val="16"/>
        </w:rPr>
        <w:t xml:space="preserve">. Not surprisingly, </w:t>
      </w:r>
      <w:r w:rsidRPr="004034E9">
        <w:rPr>
          <w:rStyle w:val="StyleUnderline"/>
          <w:highlight w:val="cyan"/>
        </w:rPr>
        <w:t>Russian and Chinese leaders</w:t>
      </w:r>
      <w:r w:rsidRPr="00AD0389">
        <w:rPr>
          <w:rStyle w:val="StyleUnderline"/>
        </w:rPr>
        <w:t xml:space="preserve"> have</w:t>
      </w:r>
      <w:r w:rsidRPr="004034E9">
        <w:rPr>
          <w:rStyle w:val="StyleUnderline"/>
        </w:rPr>
        <w:t xml:space="preserve"> long </w:t>
      </w:r>
      <w:r w:rsidRPr="004034E9">
        <w:rPr>
          <w:rStyle w:val="StyleUnderline"/>
          <w:highlight w:val="cyan"/>
        </w:rPr>
        <w:t>express</w:t>
      </w:r>
      <w:r w:rsidRPr="00AD0389">
        <w:rPr>
          <w:rStyle w:val="StyleUnderline"/>
        </w:rPr>
        <w:t>ed</w:t>
      </w:r>
      <w:r w:rsidRPr="004034E9">
        <w:rPr>
          <w:rStyle w:val="StyleUnderline"/>
        </w:rPr>
        <w:t xml:space="preserve"> a </w:t>
      </w:r>
      <w:r w:rsidRPr="004034E9">
        <w:rPr>
          <w:rStyle w:val="StyleUnderline"/>
          <w:highlight w:val="cyan"/>
        </w:rPr>
        <w:t>desire for</w:t>
      </w:r>
      <w:r w:rsidRPr="00AD0389">
        <w:rPr>
          <w:rStyle w:val="StyleUnderline"/>
        </w:rPr>
        <w:t xml:space="preserve"> a</w:t>
      </w:r>
      <w:r w:rsidRPr="004034E9">
        <w:rPr>
          <w:rStyle w:val="StyleUnderline"/>
        </w:rPr>
        <w:t xml:space="preserve"> more </w:t>
      </w:r>
      <w:r w:rsidRPr="004034E9">
        <w:rPr>
          <w:rStyle w:val="StyleUnderline"/>
          <w:highlight w:val="cyan"/>
        </w:rPr>
        <w:t>multipolar</w:t>
      </w:r>
      <w:r w:rsidRPr="00AD0389">
        <w:rPr>
          <w:rStyle w:val="StyleUnderline"/>
        </w:rPr>
        <w:t xml:space="preserve"> order</w:t>
      </w:r>
      <w:r w:rsidRPr="002B3D2A">
        <w:rPr>
          <w:sz w:val="16"/>
        </w:rPr>
        <w:t>, as have the leaders of emerging powers such as India or Brazil. More interestingly, so have important U.S. allies. Former German Chancellor Gerhard Schröder warned of the “undeniable danger” of U.S. unilateralism, and former French Foreign Minister Hubert Védrine once declared that “the entire foreign policy of France … is aimed at making the world of tomorrow composed of several poles, not just one.” Current French President Emmanuel Macron’s support for European unity and strategic autonomy reveals a similar impulse.</w:t>
      </w:r>
    </w:p>
    <w:p w14:paraId="3D6E8116" w14:textId="77777777" w:rsidR="00ED6976" w:rsidRPr="002B3D2A" w:rsidRDefault="00ED6976" w:rsidP="00ED6976">
      <w:pPr>
        <w:rPr>
          <w:sz w:val="16"/>
        </w:rPr>
      </w:pPr>
      <w:r w:rsidRPr="002B3D2A">
        <w:rPr>
          <w:sz w:val="16"/>
        </w:rPr>
        <w:t xml:space="preserve">Surprise, surprise: </w:t>
      </w:r>
      <w:r w:rsidRPr="00AD0389">
        <w:rPr>
          <w:rStyle w:val="Emphasis"/>
          <w:highlight w:val="cyan"/>
        </w:rPr>
        <w:t>U.S.</w:t>
      </w:r>
      <w:r w:rsidRPr="00AD0389">
        <w:rPr>
          <w:rStyle w:val="Emphasis"/>
        </w:rPr>
        <w:t xml:space="preserve"> leaders don’t agree</w:t>
      </w:r>
      <w:r w:rsidRPr="00AD0389">
        <w:rPr>
          <w:rStyle w:val="StyleUnderline"/>
        </w:rPr>
        <w:t xml:space="preserve">. They </w:t>
      </w:r>
      <w:r w:rsidRPr="002B3D2A">
        <w:rPr>
          <w:rStyle w:val="StyleUnderline"/>
          <w:highlight w:val="cyan"/>
        </w:rPr>
        <w:t>prefer</w:t>
      </w:r>
      <w:r w:rsidRPr="00AD0389">
        <w:rPr>
          <w:rStyle w:val="StyleUnderline"/>
        </w:rPr>
        <w:t xml:space="preserve"> the </w:t>
      </w:r>
      <w:r w:rsidRPr="00AD0389">
        <w:rPr>
          <w:rStyle w:val="Emphasis"/>
        </w:rPr>
        <w:t>expansive opportunities</w:t>
      </w:r>
      <w:r w:rsidRPr="00AD0389">
        <w:rPr>
          <w:rStyle w:val="StyleUnderline"/>
        </w:rPr>
        <w:t xml:space="preserve"> and gratifying status that come from being the </w:t>
      </w:r>
      <w:r w:rsidRPr="00AD0389">
        <w:rPr>
          <w:rStyle w:val="Emphasis"/>
        </w:rPr>
        <w:t>indispensable power</w:t>
      </w:r>
      <w:r w:rsidRPr="002B3D2A">
        <w:rPr>
          <w:sz w:val="16"/>
        </w:rPr>
        <w:t xml:space="preserve">, and </w:t>
      </w:r>
      <w:r w:rsidRPr="00AD0389">
        <w:rPr>
          <w:rStyle w:val="StyleUnderline"/>
        </w:rPr>
        <w:t xml:space="preserve">they have been </w:t>
      </w:r>
      <w:r w:rsidRPr="002B3D2A">
        <w:rPr>
          <w:rStyle w:val="Emphasis"/>
        </w:rPr>
        <w:t>loath to abandon</w:t>
      </w:r>
      <w:r w:rsidRPr="00AD0389">
        <w:rPr>
          <w:rStyle w:val="StyleUnderline"/>
        </w:rPr>
        <w:t xml:space="preserve"> a position of </w:t>
      </w:r>
      <w:r w:rsidRPr="00AD0389">
        <w:rPr>
          <w:rStyle w:val="Emphasis"/>
        </w:rPr>
        <w:t xml:space="preserve">unchallenged </w:t>
      </w:r>
      <w:r w:rsidRPr="00AD0389">
        <w:rPr>
          <w:rStyle w:val="Emphasis"/>
          <w:highlight w:val="cyan"/>
        </w:rPr>
        <w:t>primacy</w:t>
      </w:r>
      <w:r w:rsidRPr="002B3D2A">
        <w:rPr>
          <w:sz w:val="16"/>
        </w:rPr>
        <w:t xml:space="preserve">. Back in 1991, the George H.W. Bush administration prepared a defense guidance document calling for active efforts to prevent the emergence of peer competitors anywhere in the world. The various </w:t>
      </w:r>
      <w:r w:rsidRPr="00A74698">
        <w:rPr>
          <w:rStyle w:val="Emphasis"/>
          <w:highlight w:val="cyan"/>
        </w:rPr>
        <w:t>N</w:t>
      </w:r>
      <w:r w:rsidRPr="00AD0389">
        <w:rPr>
          <w:rStyle w:val="StyleUnderline"/>
        </w:rPr>
        <w:t xml:space="preserve">ational </w:t>
      </w:r>
      <w:r w:rsidRPr="00A74698">
        <w:rPr>
          <w:rStyle w:val="Emphasis"/>
          <w:highlight w:val="cyan"/>
        </w:rPr>
        <w:t>S</w:t>
      </w:r>
      <w:r w:rsidRPr="00AD0389">
        <w:rPr>
          <w:rStyle w:val="StyleUnderline"/>
        </w:rPr>
        <w:t xml:space="preserve">ecurity </w:t>
      </w:r>
      <w:r w:rsidRPr="00A74698">
        <w:rPr>
          <w:rStyle w:val="Emphasis"/>
          <w:highlight w:val="cyan"/>
        </w:rPr>
        <w:t>S</w:t>
      </w:r>
      <w:r w:rsidRPr="00AD0389">
        <w:rPr>
          <w:rStyle w:val="StyleUnderline"/>
        </w:rPr>
        <w:t xml:space="preserve">trategy </w:t>
      </w:r>
      <w:r w:rsidRPr="00AD0389">
        <w:rPr>
          <w:rStyle w:val="StyleUnderline"/>
          <w:highlight w:val="cyan"/>
        </w:rPr>
        <w:t>doc</w:t>
      </w:r>
      <w:r w:rsidRPr="00AD0389">
        <w:rPr>
          <w:rStyle w:val="StyleUnderline"/>
        </w:rPr>
        <w:t>ument</w:t>
      </w:r>
      <w:r w:rsidRPr="00AD0389">
        <w:rPr>
          <w:rStyle w:val="StyleUnderline"/>
          <w:highlight w:val="cyan"/>
        </w:rPr>
        <w:t>s</w:t>
      </w:r>
      <w:r w:rsidRPr="00AD0389">
        <w:rPr>
          <w:rStyle w:val="StyleUnderline"/>
        </w:rPr>
        <w:t xml:space="preserve"> issued by Republicans and Democrats</w:t>
      </w:r>
      <w:r w:rsidRPr="002B3D2A">
        <w:rPr>
          <w:sz w:val="16"/>
        </w:rPr>
        <w:t xml:space="preserve"> in subsequent years </w:t>
      </w:r>
      <w:r w:rsidRPr="002B3D2A">
        <w:rPr>
          <w:rStyle w:val="StyleUnderline"/>
        </w:rPr>
        <w:t>have</w:t>
      </w:r>
      <w:r w:rsidRPr="00AD0389">
        <w:rPr>
          <w:rStyle w:val="StyleUnderline"/>
        </w:rPr>
        <w:t xml:space="preserve"> all </w:t>
      </w:r>
      <w:r w:rsidRPr="00AD0389">
        <w:rPr>
          <w:rStyle w:val="StyleUnderline"/>
          <w:highlight w:val="cyan"/>
        </w:rPr>
        <w:t>extolled</w:t>
      </w:r>
      <w:r w:rsidRPr="002B3D2A">
        <w:rPr>
          <w:rStyle w:val="StyleUnderline"/>
        </w:rPr>
        <w:t xml:space="preserve"> the </w:t>
      </w:r>
      <w:r w:rsidRPr="00AD0389">
        <w:rPr>
          <w:rStyle w:val="StyleUnderline"/>
          <w:highlight w:val="cyan"/>
        </w:rPr>
        <w:t>need to maintain</w:t>
      </w:r>
      <w:r w:rsidRPr="00AD0389">
        <w:rPr>
          <w:rStyle w:val="StyleUnderline"/>
        </w:rPr>
        <w:t xml:space="preserve"> U.S. </w:t>
      </w:r>
      <w:r w:rsidRPr="002B3D2A">
        <w:rPr>
          <w:rStyle w:val="StyleUnderline"/>
        </w:rPr>
        <w:t>primacy</w:t>
      </w:r>
      <w:r w:rsidRPr="002B3D2A">
        <w:rPr>
          <w:sz w:val="16"/>
        </w:rPr>
        <w:t xml:space="preserve">, even when they acknowledge the return of great power competition. </w:t>
      </w:r>
      <w:r w:rsidRPr="00AD0389">
        <w:rPr>
          <w:rStyle w:val="StyleUnderline"/>
        </w:rPr>
        <w:t xml:space="preserve">Prominent </w:t>
      </w:r>
      <w:r w:rsidRPr="00AD0389">
        <w:rPr>
          <w:rStyle w:val="StyleUnderline"/>
          <w:highlight w:val="cyan"/>
        </w:rPr>
        <w:t>academics</w:t>
      </w:r>
      <w:r w:rsidRPr="002B3D2A">
        <w:rPr>
          <w:rStyle w:val="StyleUnderline"/>
        </w:rPr>
        <w:t xml:space="preserve"> have weighed in too</w:t>
      </w:r>
      <w:r w:rsidRPr="002B3D2A">
        <w:rPr>
          <w:sz w:val="16"/>
        </w:rPr>
        <w:t xml:space="preserve">—some </w:t>
      </w:r>
      <w:r w:rsidRPr="002B3D2A">
        <w:rPr>
          <w:rStyle w:val="StyleUnderline"/>
          <w:highlight w:val="cyan"/>
        </w:rPr>
        <w:t>argu</w:t>
      </w:r>
      <w:r w:rsidRPr="00AD0389">
        <w:rPr>
          <w:rStyle w:val="StyleUnderline"/>
        </w:rPr>
        <w:t xml:space="preserve">ing that U.S. </w:t>
      </w:r>
      <w:r w:rsidRPr="00AD0389">
        <w:rPr>
          <w:rStyle w:val="StyleUnderline"/>
          <w:highlight w:val="cyan"/>
        </w:rPr>
        <w:t>primacy</w:t>
      </w:r>
      <w:r w:rsidRPr="002B3D2A">
        <w:rPr>
          <w:rStyle w:val="StyleUnderline"/>
        </w:rPr>
        <w:t xml:space="preserve"> is “</w:t>
      </w:r>
      <w:r w:rsidRPr="00AD0389">
        <w:rPr>
          <w:rStyle w:val="Emphasis"/>
          <w:highlight w:val="cyan"/>
        </w:rPr>
        <w:t>essential to</w:t>
      </w:r>
      <w:r w:rsidRPr="00AD0389">
        <w:rPr>
          <w:rStyle w:val="Emphasis"/>
        </w:rPr>
        <w:t xml:space="preserve"> the future of </w:t>
      </w:r>
      <w:r w:rsidRPr="00AD0389">
        <w:rPr>
          <w:rStyle w:val="Emphasis"/>
          <w:highlight w:val="cyan"/>
        </w:rPr>
        <w:t>freedom</w:t>
      </w:r>
      <w:r w:rsidRPr="002B3D2A">
        <w:rPr>
          <w:sz w:val="16"/>
        </w:rPr>
        <w:t>,” and good for the United States and the world alike. I’ve contributed to this view myself, writing in 2005 that “</w:t>
      </w:r>
      <w:r w:rsidRPr="002B3D2A">
        <w:rPr>
          <w:rStyle w:val="StyleUnderline"/>
        </w:rPr>
        <w:t xml:space="preserve">the </w:t>
      </w:r>
      <w:r w:rsidRPr="00A74698">
        <w:rPr>
          <w:rStyle w:val="StyleUnderline"/>
          <w:highlight w:val="cyan"/>
        </w:rPr>
        <w:t>central aim</w:t>
      </w:r>
      <w:r w:rsidRPr="002B3D2A">
        <w:rPr>
          <w:rStyle w:val="StyleUnderline"/>
        </w:rPr>
        <w:t xml:space="preserve"> of U.S. grand strategy </w:t>
      </w:r>
      <w:r w:rsidRPr="00A74698">
        <w:rPr>
          <w:rStyle w:val="StyleUnderline"/>
          <w:highlight w:val="cyan"/>
        </w:rPr>
        <w:t>should be</w:t>
      </w:r>
      <w:r w:rsidRPr="002B3D2A">
        <w:rPr>
          <w:rStyle w:val="StyleUnderline"/>
        </w:rPr>
        <w:t xml:space="preserve"> to </w:t>
      </w:r>
      <w:r w:rsidRPr="002B3D2A">
        <w:rPr>
          <w:rStyle w:val="Emphasis"/>
        </w:rPr>
        <w:t>preserve</w:t>
      </w:r>
      <w:r w:rsidRPr="00A74698">
        <w:rPr>
          <w:rStyle w:val="Emphasis"/>
        </w:rPr>
        <w:t xml:space="preserve"> its </w:t>
      </w:r>
      <w:r w:rsidRPr="002B3D2A">
        <w:rPr>
          <w:rStyle w:val="Emphasis"/>
        </w:rPr>
        <w:t>position</w:t>
      </w:r>
      <w:r w:rsidRPr="00A74698">
        <w:rPr>
          <w:rStyle w:val="Emphasis"/>
        </w:rPr>
        <w:t xml:space="preserve"> of </w:t>
      </w:r>
      <w:r w:rsidRPr="002B3D2A">
        <w:rPr>
          <w:rStyle w:val="Emphasis"/>
          <w:highlight w:val="cyan"/>
        </w:rPr>
        <w:t>primacy</w:t>
      </w:r>
      <w:r w:rsidRPr="00A74698">
        <w:rPr>
          <w:rStyle w:val="Emphasis"/>
        </w:rPr>
        <w:t xml:space="preserve"> for as long as possible</w:t>
      </w:r>
      <w:r w:rsidRPr="002B3D2A">
        <w:rPr>
          <w:sz w:val="16"/>
        </w:rPr>
        <w:t>.” (My advice on how to achieve that goal was ignored, however.)</w:t>
      </w:r>
    </w:p>
    <w:p w14:paraId="535B0AD9" w14:textId="77777777" w:rsidR="00ED6976" w:rsidRPr="002B3D2A" w:rsidRDefault="00ED6976" w:rsidP="00ED6976">
      <w:pPr>
        <w:rPr>
          <w:sz w:val="16"/>
        </w:rPr>
      </w:pPr>
      <w:r w:rsidRPr="002B3D2A">
        <w:rPr>
          <w:sz w:val="16"/>
        </w:rPr>
        <w:t xml:space="preserve">Although </w:t>
      </w:r>
      <w:r w:rsidRPr="00A74698">
        <w:rPr>
          <w:rStyle w:val="StyleUnderline"/>
        </w:rPr>
        <w:t>the Biden admin</w:t>
      </w:r>
      <w:r w:rsidRPr="002B3D2A">
        <w:rPr>
          <w:sz w:val="16"/>
        </w:rPr>
        <w:t xml:space="preserve">istration </w:t>
      </w:r>
      <w:r w:rsidRPr="00A74698">
        <w:rPr>
          <w:rStyle w:val="StyleUnderline"/>
        </w:rPr>
        <w:t>recognizes that we are back in a world of several great powers, it seems nostalgic for the brief era when the U</w:t>
      </w:r>
      <w:r w:rsidRPr="002B3D2A">
        <w:rPr>
          <w:sz w:val="16"/>
        </w:rPr>
        <w:t xml:space="preserve">nited </w:t>
      </w:r>
      <w:r w:rsidRPr="00A74698">
        <w:rPr>
          <w:rStyle w:val="StyleUnderline"/>
        </w:rPr>
        <w:t>S</w:t>
      </w:r>
      <w:r w:rsidRPr="002B3D2A">
        <w:rPr>
          <w:sz w:val="16"/>
        </w:rPr>
        <w:t xml:space="preserve">tates </w:t>
      </w:r>
      <w:r w:rsidRPr="00A74698">
        <w:rPr>
          <w:rStyle w:val="StyleUnderline"/>
        </w:rPr>
        <w:t>didn’t face peer competitors</w:t>
      </w:r>
      <w:r w:rsidRPr="002B3D2A">
        <w:rPr>
          <w:sz w:val="16"/>
        </w:rPr>
        <w:t>. Hence its vigorous reassertion of “</w:t>
      </w:r>
      <w:r w:rsidRPr="00A74698">
        <w:rPr>
          <w:rStyle w:val="StyleUnderline"/>
        </w:rPr>
        <w:t xml:space="preserve">U.S. </w:t>
      </w:r>
      <w:r w:rsidRPr="002B3D2A">
        <w:rPr>
          <w:rStyle w:val="StyleUnderline"/>
          <w:highlight w:val="cyan"/>
        </w:rPr>
        <w:t>leadership</w:t>
      </w:r>
      <w:r w:rsidRPr="00A74698">
        <w:rPr>
          <w:rStyle w:val="StyleUnderline"/>
        </w:rPr>
        <w:t xml:space="preserve">,” its </w:t>
      </w:r>
      <w:r w:rsidRPr="00A74698">
        <w:rPr>
          <w:rStyle w:val="StyleUnderline"/>
          <w:highlight w:val="cyan"/>
        </w:rPr>
        <w:t>desire to</w:t>
      </w:r>
      <w:r w:rsidRPr="00A74698">
        <w:rPr>
          <w:rStyle w:val="StyleUnderline"/>
        </w:rPr>
        <w:t xml:space="preserve"> inflict a military </w:t>
      </w:r>
      <w:r w:rsidRPr="00A74698">
        <w:rPr>
          <w:rStyle w:val="StyleUnderline"/>
          <w:highlight w:val="cyan"/>
        </w:rPr>
        <w:t>defeat</w:t>
      </w:r>
      <w:r w:rsidRPr="00A74698">
        <w:rPr>
          <w:rStyle w:val="StyleUnderline"/>
        </w:rPr>
        <w:t xml:space="preserve"> on </w:t>
      </w:r>
      <w:r w:rsidRPr="00A74698">
        <w:rPr>
          <w:rStyle w:val="StyleUnderline"/>
          <w:highlight w:val="cyan"/>
        </w:rPr>
        <w:t>Russia</w:t>
      </w:r>
      <w:r w:rsidRPr="00A74698">
        <w:rPr>
          <w:rStyle w:val="StyleUnderline"/>
        </w:rPr>
        <w:t xml:space="preserve"> that will leave it too weak to cause trouble in the future, and its efforts to </w:t>
      </w:r>
      <w:r w:rsidRPr="00A74698">
        <w:rPr>
          <w:rStyle w:val="StyleUnderline"/>
          <w:highlight w:val="cyan"/>
        </w:rPr>
        <w:t>stifle China</w:t>
      </w:r>
      <w:r w:rsidRPr="00A74698">
        <w:rPr>
          <w:rStyle w:val="StyleUnderline"/>
        </w:rPr>
        <w:t xml:space="preserve">’s rise </w:t>
      </w:r>
      <w:r w:rsidRPr="00A74698">
        <w:rPr>
          <w:rStyle w:val="StyleUnderline"/>
          <w:highlight w:val="cyan"/>
        </w:rPr>
        <w:t>by restricting</w:t>
      </w:r>
      <w:r w:rsidRPr="00A74698">
        <w:rPr>
          <w:rStyle w:val="StyleUnderline"/>
        </w:rPr>
        <w:t xml:space="preserve"> Beijing’s access to critical tech</w:t>
      </w:r>
      <w:r w:rsidRPr="002B3D2A">
        <w:rPr>
          <w:sz w:val="16"/>
        </w:rPr>
        <w:t xml:space="preserve">nological inputs </w:t>
      </w:r>
      <w:r w:rsidRPr="00A74698">
        <w:rPr>
          <w:rStyle w:val="StyleUnderline"/>
        </w:rPr>
        <w:t xml:space="preserve">while subsidizing the U.S. </w:t>
      </w:r>
      <w:r w:rsidRPr="00A74698">
        <w:rPr>
          <w:rStyle w:val="Emphasis"/>
          <w:highlight w:val="cyan"/>
        </w:rPr>
        <w:t>semiconductor</w:t>
      </w:r>
      <w:r w:rsidRPr="00A74698">
        <w:rPr>
          <w:rStyle w:val="Emphasis"/>
        </w:rPr>
        <w:t xml:space="preserve"> indu</w:t>
      </w:r>
      <w:r w:rsidRPr="00A74698">
        <w:rPr>
          <w:rStyle w:val="Emphasis"/>
          <w:highlight w:val="cyan"/>
        </w:rPr>
        <w:t>s</w:t>
      </w:r>
      <w:r w:rsidRPr="00A74698">
        <w:rPr>
          <w:rStyle w:val="Emphasis"/>
        </w:rPr>
        <w:t>try</w:t>
      </w:r>
      <w:r w:rsidRPr="00A74698">
        <w:rPr>
          <w:rStyle w:val="StyleUnderline"/>
        </w:rPr>
        <w:t>.</w:t>
      </w:r>
    </w:p>
    <w:p w14:paraId="66BC0936" w14:textId="77777777" w:rsidR="00ED6976" w:rsidRPr="000C72B4" w:rsidRDefault="00ED6976" w:rsidP="00ED6976">
      <w:pPr>
        <w:pStyle w:val="Heading4"/>
        <w:rPr>
          <w:rFonts w:cs="Times New Roman"/>
        </w:rPr>
      </w:pPr>
      <w:r>
        <w:rPr>
          <w:rFonts w:cs="Times New Roman"/>
          <w:u w:val="single"/>
        </w:rPr>
        <w:t>4---</w:t>
      </w:r>
      <w:r w:rsidRPr="000C72B4">
        <w:rPr>
          <w:rFonts w:cs="Times New Roman"/>
          <w:u w:val="single"/>
        </w:rPr>
        <w:t>Russia</w:t>
      </w:r>
      <w:r w:rsidRPr="000C72B4">
        <w:rPr>
          <w:rFonts w:cs="Times New Roman"/>
        </w:rPr>
        <w:t xml:space="preserve"> and </w:t>
      </w:r>
      <w:r w:rsidRPr="000C72B4">
        <w:rPr>
          <w:rFonts w:cs="Times New Roman"/>
          <w:u w:val="single"/>
        </w:rPr>
        <w:t>China</w:t>
      </w:r>
      <w:r w:rsidRPr="000C72B4">
        <w:rPr>
          <w:rFonts w:cs="Times New Roman"/>
        </w:rPr>
        <w:t xml:space="preserve"> are </w:t>
      </w:r>
      <w:r w:rsidRPr="000C72B4">
        <w:rPr>
          <w:rFonts w:cs="Times New Roman"/>
          <w:u w:val="single"/>
        </w:rPr>
        <w:t>revisionist</w:t>
      </w:r>
      <w:r>
        <w:rPr>
          <w:rFonts w:cs="Times New Roman"/>
        </w:rPr>
        <w:t>---</w:t>
      </w:r>
      <w:r w:rsidRPr="000C72B4">
        <w:rPr>
          <w:rFonts w:cs="Times New Roman"/>
          <w:u w:val="single"/>
        </w:rPr>
        <w:t>laundry list</w:t>
      </w:r>
      <w:r w:rsidRPr="000C72B4">
        <w:rPr>
          <w:rFonts w:cs="Times New Roman"/>
        </w:rPr>
        <w:t xml:space="preserve"> of warrants.</w:t>
      </w:r>
    </w:p>
    <w:p w14:paraId="56BA4969" w14:textId="77777777" w:rsidR="00ED6976" w:rsidRPr="000C72B4" w:rsidRDefault="00ED6976" w:rsidP="00ED6976">
      <w:r w:rsidRPr="000C72B4">
        <w:rPr>
          <w:rStyle w:val="Style13ptBold"/>
        </w:rPr>
        <w:t>Kroenig 21</w:t>
      </w:r>
      <w:r w:rsidRPr="000C72B4">
        <w:t xml:space="preserve"> [</w:t>
      </w:r>
      <w:r>
        <w:t xml:space="preserve">Matthew </w:t>
      </w:r>
      <w:r w:rsidRPr="000C72B4">
        <w:t>Kroenig</w:t>
      </w:r>
      <w:r>
        <w:t xml:space="preserve"> (</w:t>
      </w:r>
      <w:r w:rsidRPr="000C72B4">
        <w:t>Professor in the Department of Government and the Edmund A. Walsh School of Foreign Service at Georgetown University</w:t>
      </w:r>
      <w:r>
        <w:t xml:space="preserve">), 2021, </w:t>
      </w:r>
      <w:r w:rsidRPr="000C72B4">
        <w:t>“Will Emerging Technology Cause Nuclear War?”</w:t>
      </w:r>
      <w:r w:rsidRPr="000B4F39">
        <w:t xml:space="preserve"> </w:t>
      </w:r>
      <w:r w:rsidRPr="008A6ABE">
        <w:t>Strategic Studies Quarterly</w:t>
      </w:r>
      <w:r w:rsidRPr="000C72B4">
        <w:t>,</w:t>
      </w:r>
      <w:r>
        <w:t xml:space="preserve"> ashtar</w:t>
      </w:r>
      <w:r w:rsidRPr="000C72B4">
        <w:t>]</w:t>
      </w:r>
    </w:p>
    <w:p w14:paraId="439F3775" w14:textId="77777777" w:rsidR="00ED6976" w:rsidRPr="00782080" w:rsidRDefault="00ED6976" w:rsidP="00ED6976">
      <w:pPr>
        <w:rPr>
          <w:sz w:val="16"/>
        </w:rPr>
      </w:pPr>
      <w:r w:rsidRPr="00782080">
        <w:rPr>
          <w:sz w:val="16"/>
        </w:rPr>
        <w:t xml:space="preserve">In recent years, however, great power competition has reemerged.26 </w:t>
      </w:r>
      <w:r w:rsidRPr="00782080">
        <w:rPr>
          <w:rStyle w:val="StyleUnderline"/>
          <w:highlight w:val="cyan"/>
        </w:rPr>
        <w:t>Russia</w:t>
      </w:r>
      <w:r w:rsidRPr="00782080">
        <w:rPr>
          <w:rStyle w:val="StyleUnderline"/>
        </w:rPr>
        <w:t xml:space="preserve"> is dissatisfied with the spread of the US alliance system to its sovereign borders</w:t>
      </w:r>
      <w:r w:rsidRPr="00782080">
        <w:rPr>
          <w:sz w:val="16"/>
        </w:rPr>
        <w:t xml:space="preserve">. It has </w:t>
      </w:r>
      <w:r w:rsidRPr="000B4F39">
        <w:rPr>
          <w:rStyle w:val="StyleUnderline"/>
          <w:highlight w:val="cyan"/>
        </w:rPr>
        <w:t>invaded</w:t>
      </w:r>
      <w:r w:rsidRPr="000B4F39">
        <w:rPr>
          <w:rStyle w:val="StyleUnderline"/>
        </w:rPr>
        <w:t xml:space="preserve"> its </w:t>
      </w:r>
      <w:r w:rsidRPr="000B4F39">
        <w:rPr>
          <w:rStyle w:val="StyleUnderline"/>
          <w:highlight w:val="cyan"/>
        </w:rPr>
        <w:t>neighbors</w:t>
      </w:r>
      <w:r w:rsidRPr="00782080">
        <w:rPr>
          <w:sz w:val="16"/>
        </w:rPr>
        <w:t>—</w:t>
      </w:r>
      <w:r w:rsidRPr="000B4F39">
        <w:rPr>
          <w:rStyle w:val="StyleUnderline"/>
        </w:rPr>
        <w:t>Georgia in 2008 and Ukraine</w:t>
      </w:r>
      <w:r w:rsidRPr="00782080">
        <w:rPr>
          <w:rStyle w:val="StyleUnderline"/>
        </w:rPr>
        <w:t xml:space="preserve"> in 2014</w:t>
      </w:r>
      <w:r w:rsidRPr="00782080">
        <w:rPr>
          <w:sz w:val="16"/>
        </w:rPr>
        <w:t>—</w:t>
      </w:r>
      <w:r w:rsidRPr="00782080">
        <w:rPr>
          <w:rStyle w:val="StyleUnderline"/>
        </w:rPr>
        <w:t>with the goal of preventing them from joining Western institutions</w:t>
      </w:r>
      <w:r w:rsidRPr="00782080">
        <w:rPr>
          <w:sz w:val="16"/>
        </w:rPr>
        <w:t xml:space="preserve"> such as NATO and the EU. </w:t>
      </w:r>
      <w:r w:rsidRPr="000B4F39">
        <w:rPr>
          <w:rStyle w:val="StyleUnderline"/>
        </w:rPr>
        <w:t>Putin</w:t>
      </w:r>
      <w:r w:rsidRPr="00782080">
        <w:rPr>
          <w:rStyle w:val="StyleUnderline"/>
        </w:rPr>
        <w:t xml:space="preserve"> ha</w:t>
      </w:r>
      <w:r w:rsidRPr="000B4F39">
        <w:rPr>
          <w:rStyle w:val="StyleUnderline"/>
        </w:rPr>
        <w:t xml:space="preserve">s declared the collapse of the Soviet Union the “greatest geopolitical catastrophe of the 20th century” </w:t>
      </w:r>
      <w:r w:rsidRPr="00782080">
        <w:rPr>
          <w:rStyle w:val="StyleUnderline"/>
          <w:highlight w:val="cyan"/>
        </w:rPr>
        <w:t xml:space="preserve">and aspires to </w:t>
      </w:r>
      <w:r w:rsidRPr="000B4F39">
        <w:rPr>
          <w:rStyle w:val="Emphasis"/>
          <w:highlight w:val="cyan"/>
        </w:rPr>
        <w:t>recreate</w:t>
      </w:r>
      <w:r w:rsidRPr="000B4F39">
        <w:rPr>
          <w:rStyle w:val="Emphasis"/>
        </w:rPr>
        <w:t xml:space="preserve"> a </w:t>
      </w:r>
      <w:r w:rsidRPr="000B4F39">
        <w:rPr>
          <w:rStyle w:val="Emphasis"/>
          <w:highlight w:val="cyan"/>
        </w:rPr>
        <w:t>greater Russia</w:t>
      </w:r>
      <w:r w:rsidRPr="00782080">
        <w:rPr>
          <w:sz w:val="16"/>
        </w:rPr>
        <w:t xml:space="preserve">.27 </w:t>
      </w:r>
      <w:r w:rsidRPr="000B4F39">
        <w:rPr>
          <w:rStyle w:val="StyleUnderline"/>
        </w:rPr>
        <w:t>Russia desires the dismantlement of America’s alliance architecture</w:t>
      </w:r>
      <w:r w:rsidRPr="000B4F39">
        <w:rPr>
          <w:sz w:val="16"/>
        </w:rPr>
        <w:t xml:space="preserve"> in Easter</w:t>
      </w:r>
      <w:r w:rsidRPr="00782080">
        <w:rPr>
          <w:sz w:val="16"/>
        </w:rPr>
        <w:t xml:space="preserve">n Europe.28 As </w:t>
      </w:r>
      <w:r w:rsidRPr="000B4F39">
        <w:rPr>
          <w:rStyle w:val="StyleUnderline"/>
        </w:rPr>
        <w:t>Putin</w:t>
      </w:r>
      <w:r w:rsidRPr="00782080">
        <w:rPr>
          <w:sz w:val="16"/>
        </w:rPr>
        <w:t xml:space="preserve"> has </w:t>
      </w:r>
      <w:r w:rsidRPr="000B4F39">
        <w:rPr>
          <w:rStyle w:val="StyleUnderline"/>
        </w:rPr>
        <w:t>said</w:t>
      </w:r>
      <w:r w:rsidRPr="000B4F39">
        <w:rPr>
          <w:sz w:val="16"/>
        </w:rPr>
        <w:t xml:space="preserve">, </w:t>
      </w:r>
      <w:r w:rsidRPr="000B4F39">
        <w:rPr>
          <w:rStyle w:val="StyleUnderline"/>
        </w:rPr>
        <w:t xml:space="preserve">he </w:t>
      </w:r>
      <w:r w:rsidRPr="00782080">
        <w:rPr>
          <w:rStyle w:val="StyleUnderline"/>
          <w:highlight w:val="cyan"/>
        </w:rPr>
        <w:t>wants “</w:t>
      </w:r>
      <w:r w:rsidRPr="00782080">
        <w:rPr>
          <w:rStyle w:val="Emphasis"/>
          <w:highlight w:val="cyan"/>
        </w:rPr>
        <w:t>new rules or no rules</w:t>
      </w:r>
      <w:r w:rsidRPr="00782080">
        <w:rPr>
          <w:rStyle w:val="StyleUnderline"/>
          <w:highlight w:val="cyan"/>
        </w:rPr>
        <w:t>.”</w:t>
      </w:r>
      <w:r w:rsidRPr="00782080">
        <w:rPr>
          <w:sz w:val="16"/>
        </w:rPr>
        <w:t xml:space="preserve"> US strategists fear Putin may use military power in a bid to force that objective.29</w:t>
      </w:r>
    </w:p>
    <w:p w14:paraId="4E1F5613" w14:textId="77777777" w:rsidR="00ED6976" w:rsidRPr="00782080" w:rsidRDefault="00ED6976" w:rsidP="00ED6976">
      <w:pPr>
        <w:rPr>
          <w:sz w:val="16"/>
        </w:rPr>
      </w:pPr>
      <w:r w:rsidRPr="000B4F39">
        <w:rPr>
          <w:rStyle w:val="StyleUnderline"/>
        </w:rPr>
        <w:t>China</w:t>
      </w:r>
      <w:r w:rsidRPr="00782080">
        <w:rPr>
          <w:rStyle w:val="StyleUnderline"/>
        </w:rPr>
        <w:t xml:space="preserve"> has also </w:t>
      </w:r>
      <w:r w:rsidRPr="000B4F39">
        <w:rPr>
          <w:rStyle w:val="StyleUnderline"/>
        </w:rPr>
        <w:t xml:space="preserve">become </w:t>
      </w:r>
      <w:r w:rsidRPr="000B4F39">
        <w:rPr>
          <w:rStyle w:val="Emphasis"/>
        </w:rPr>
        <w:t>more assertive</w:t>
      </w:r>
      <w:r w:rsidRPr="000B4F39">
        <w:rPr>
          <w:rStyle w:val="StyleUnderline"/>
        </w:rPr>
        <w:t xml:space="preserve"> in</w:t>
      </w:r>
      <w:r w:rsidRPr="00782080">
        <w:rPr>
          <w:rStyle w:val="StyleUnderline"/>
        </w:rPr>
        <w:t xml:space="preserve"> recent years</w:t>
      </w:r>
      <w:r w:rsidRPr="00782080">
        <w:rPr>
          <w:sz w:val="16"/>
        </w:rPr>
        <w:t xml:space="preserve">.30 For decades, Chinese leaders followed former premier Deng Xiaoping’s dictum that China should “hide its capabilities and bide its time.” In recent years, however, Chinese president Xi Jinping has abandoned that doctrine. </w:t>
      </w:r>
      <w:r w:rsidRPr="000B4F39">
        <w:rPr>
          <w:rStyle w:val="StyleUnderline"/>
          <w:highlight w:val="cyan"/>
        </w:rPr>
        <w:t>China</w:t>
      </w:r>
      <w:r w:rsidRPr="000B4F39">
        <w:rPr>
          <w:rStyle w:val="StyleUnderline"/>
        </w:rPr>
        <w:t xml:space="preserve"> has </w:t>
      </w:r>
      <w:r w:rsidRPr="00782080">
        <w:rPr>
          <w:rStyle w:val="StyleUnderline"/>
          <w:highlight w:val="cyan"/>
        </w:rPr>
        <w:t>expressed</w:t>
      </w:r>
      <w:r w:rsidRPr="00782080">
        <w:rPr>
          <w:rStyle w:val="StyleUnderline"/>
        </w:rPr>
        <w:t xml:space="preserve"> its </w:t>
      </w:r>
      <w:r w:rsidRPr="00782080">
        <w:rPr>
          <w:rStyle w:val="Emphasis"/>
          <w:highlight w:val="cyan"/>
        </w:rPr>
        <w:t>dissatisfaction</w:t>
      </w:r>
      <w:r w:rsidRPr="00782080">
        <w:rPr>
          <w:rStyle w:val="StyleUnderline"/>
        </w:rPr>
        <w:t xml:space="preserve"> with the</w:t>
      </w:r>
      <w:r w:rsidRPr="00782080">
        <w:rPr>
          <w:sz w:val="16"/>
        </w:rPr>
        <w:t xml:space="preserve"> territorial </w:t>
      </w:r>
      <w:r w:rsidRPr="00782080">
        <w:rPr>
          <w:rStyle w:val="StyleUnderline"/>
        </w:rPr>
        <w:t>status quo</w:t>
      </w:r>
      <w:r w:rsidRPr="00782080">
        <w:rPr>
          <w:sz w:val="16"/>
        </w:rPr>
        <w:t xml:space="preserve"> in Asia. </w:t>
      </w:r>
      <w:r w:rsidRPr="000B4F39">
        <w:rPr>
          <w:rStyle w:val="StyleUnderline"/>
        </w:rPr>
        <w:t xml:space="preserve">Beijing regards Taiwan as a </w:t>
      </w:r>
      <w:r w:rsidRPr="000B4F39">
        <w:rPr>
          <w:rStyle w:val="Emphasis"/>
        </w:rPr>
        <w:t>renegade province</w:t>
      </w:r>
      <w:r w:rsidRPr="000B4F39">
        <w:rPr>
          <w:rStyle w:val="StyleUnderline"/>
        </w:rPr>
        <w:t xml:space="preserve"> that will eventually be reincorporated</w:t>
      </w:r>
      <w:r w:rsidRPr="00782080">
        <w:rPr>
          <w:sz w:val="16"/>
        </w:rPr>
        <w:t xml:space="preserve"> into China. It has </w:t>
      </w:r>
      <w:r w:rsidRPr="000B4F39">
        <w:rPr>
          <w:rStyle w:val="Emphasis"/>
        </w:rPr>
        <w:t>not ruled out the use of force</w:t>
      </w:r>
      <w:r w:rsidRPr="00782080">
        <w:rPr>
          <w:sz w:val="16"/>
        </w:rPr>
        <w:t xml:space="preserve"> to achieve this objective </w:t>
      </w:r>
      <w:r w:rsidRPr="00782080">
        <w:rPr>
          <w:rStyle w:val="StyleUnderline"/>
          <w:highlight w:val="cyan"/>
        </w:rPr>
        <w:t>and</w:t>
      </w:r>
      <w:r w:rsidRPr="00782080">
        <w:rPr>
          <w:rStyle w:val="StyleUnderline"/>
        </w:rPr>
        <w:t xml:space="preserve"> has </w:t>
      </w:r>
      <w:r w:rsidRPr="00782080">
        <w:rPr>
          <w:rStyle w:val="Emphasis"/>
          <w:highlight w:val="cyan"/>
        </w:rPr>
        <w:t>increased</w:t>
      </w:r>
      <w:r w:rsidRPr="00782080">
        <w:rPr>
          <w:rStyle w:val="Emphasis"/>
        </w:rPr>
        <w:t xml:space="preserve"> its </w:t>
      </w:r>
      <w:r w:rsidRPr="00782080">
        <w:rPr>
          <w:rStyle w:val="Emphasis"/>
          <w:highlight w:val="cyan"/>
        </w:rPr>
        <w:t>military</w:t>
      </w:r>
      <w:r w:rsidRPr="000B4F39">
        <w:rPr>
          <w:rStyle w:val="Emphasis"/>
        </w:rPr>
        <w:t xml:space="preserve"> activities</w:t>
      </w:r>
      <w:r w:rsidRPr="000B4F39">
        <w:rPr>
          <w:rStyle w:val="StyleUnderline"/>
        </w:rPr>
        <w:t xml:space="preserve"> </w:t>
      </w:r>
      <w:r w:rsidRPr="00782080">
        <w:rPr>
          <w:rStyle w:val="StyleUnderline"/>
          <w:highlight w:val="cyan"/>
        </w:rPr>
        <w:t>in</w:t>
      </w:r>
      <w:r w:rsidRPr="00782080">
        <w:rPr>
          <w:rStyle w:val="StyleUnderline"/>
        </w:rPr>
        <w:t xml:space="preserve"> the </w:t>
      </w:r>
      <w:r w:rsidRPr="00782080">
        <w:rPr>
          <w:rStyle w:val="StyleUnderline"/>
          <w:highlight w:val="cyan"/>
        </w:rPr>
        <w:t>Taiwan</w:t>
      </w:r>
      <w:r w:rsidRPr="00782080">
        <w:rPr>
          <w:rStyle w:val="StyleUnderline"/>
        </w:rPr>
        <w:t xml:space="preserve"> Strait</w:t>
      </w:r>
      <w:r w:rsidRPr="00782080">
        <w:rPr>
          <w:sz w:val="16"/>
        </w:rPr>
        <w:t>.31</w:t>
      </w:r>
    </w:p>
    <w:p w14:paraId="2335F730" w14:textId="77777777" w:rsidR="00ED6976" w:rsidRPr="00782080" w:rsidRDefault="00ED6976" w:rsidP="00ED6976">
      <w:pPr>
        <w:rPr>
          <w:sz w:val="16"/>
        </w:rPr>
      </w:pPr>
      <w:r w:rsidRPr="00782080">
        <w:rPr>
          <w:sz w:val="16"/>
        </w:rPr>
        <w:t xml:space="preserve">Further, </w:t>
      </w:r>
      <w:r w:rsidRPr="000B4F39">
        <w:rPr>
          <w:rStyle w:val="StyleUnderline"/>
        </w:rPr>
        <w:t>China has ongoing</w:t>
      </w:r>
      <w:r w:rsidRPr="00782080">
        <w:rPr>
          <w:rStyle w:val="StyleUnderline"/>
        </w:rPr>
        <w:t xml:space="preserve"> territorial and </w:t>
      </w:r>
      <w:r w:rsidRPr="000B4F39">
        <w:rPr>
          <w:rStyle w:val="StyleUnderline"/>
        </w:rPr>
        <w:t>maritime disputes with several</w:t>
      </w:r>
      <w:r w:rsidRPr="000B4F39">
        <w:rPr>
          <w:sz w:val="16"/>
        </w:rPr>
        <w:t xml:space="preserve"> of its </w:t>
      </w:r>
      <w:r w:rsidRPr="000B4F39">
        <w:rPr>
          <w:rStyle w:val="StyleUnderline"/>
        </w:rPr>
        <w:t>neighbors</w:t>
      </w:r>
      <w:r w:rsidRPr="000B4F39">
        <w:rPr>
          <w:sz w:val="16"/>
        </w:rPr>
        <w:t xml:space="preserve">, </w:t>
      </w:r>
      <w:r w:rsidRPr="000B4F39">
        <w:rPr>
          <w:rStyle w:val="StyleUnderline"/>
        </w:rPr>
        <w:t>including the land border with India</w:t>
      </w:r>
      <w:r w:rsidRPr="000B4F39">
        <w:rPr>
          <w:sz w:val="16"/>
        </w:rPr>
        <w:t xml:space="preserve">, </w:t>
      </w:r>
      <w:r w:rsidRPr="000B4F39">
        <w:rPr>
          <w:rStyle w:val="StyleUnderline"/>
        </w:rPr>
        <w:t>the Senkaku/ Diaoyu Islands with Japan</w:t>
      </w:r>
      <w:r w:rsidRPr="000B4F39">
        <w:rPr>
          <w:sz w:val="16"/>
        </w:rPr>
        <w:t xml:space="preserve">, </w:t>
      </w:r>
      <w:r w:rsidRPr="000B4F39">
        <w:rPr>
          <w:rStyle w:val="StyleUnderline"/>
        </w:rPr>
        <w:t>and</w:t>
      </w:r>
      <w:r w:rsidRPr="000B4F39">
        <w:rPr>
          <w:sz w:val="16"/>
        </w:rPr>
        <w:t xml:space="preserve"> throughout </w:t>
      </w:r>
      <w:r w:rsidRPr="000B4F39">
        <w:rPr>
          <w:rStyle w:val="StyleUnderline"/>
        </w:rPr>
        <w:t xml:space="preserve">the </w:t>
      </w:r>
      <w:r w:rsidRPr="000B4F39">
        <w:rPr>
          <w:rStyle w:val="Emphasis"/>
        </w:rPr>
        <w:t>S</w:t>
      </w:r>
      <w:r w:rsidRPr="000B4F39">
        <w:rPr>
          <w:rStyle w:val="StyleUnderline"/>
        </w:rPr>
        <w:t xml:space="preserve">outh </w:t>
      </w:r>
      <w:r w:rsidRPr="000B4F39">
        <w:rPr>
          <w:rStyle w:val="Emphasis"/>
        </w:rPr>
        <w:t>C</w:t>
      </w:r>
      <w:r w:rsidRPr="000B4F39">
        <w:rPr>
          <w:rStyle w:val="StyleUnderline"/>
        </w:rPr>
        <w:t xml:space="preserve">hina </w:t>
      </w:r>
      <w:r w:rsidRPr="000B4F39">
        <w:rPr>
          <w:rStyle w:val="Emphasis"/>
        </w:rPr>
        <w:t>S</w:t>
      </w:r>
      <w:r w:rsidRPr="000B4F39">
        <w:rPr>
          <w:rStyle w:val="StyleUnderline"/>
        </w:rPr>
        <w:t>ea</w:t>
      </w:r>
      <w:r w:rsidRPr="000B4F39">
        <w:rPr>
          <w:sz w:val="16"/>
        </w:rPr>
        <w:t xml:space="preserve"> with several claimants in Southeast</w:t>
      </w:r>
      <w:r w:rsidRPr="00782080">
        <w:rPr>
          <w:sz w:val="16"/>
        </w:rPr>
        <w:t xml:space="preserve"> Asia. These disputes have been sources of increased military contestation in recent years, and all are potential flashpoints for great power military conflict.</w:t>
      </w:r>
    </w:p>
    <w:p w14:paraId="6858AF92" w14:textId="77777777" w:rsidR="00ED6976" w:rsidRPr="000C72B4" w:rsidRDefault="00ED6976" w:rsidP="00ED6976">
      <w:pPr>
        <w:pStyle w:val="Heading4"/>
        <w:rPr>
          <w:rFonts w:cs="Times New Roman"/>
        </w:rPr>
      </w:pPr>
      <w:r>
        <w:rPr>
          <w:rFonts w:cs="Times New Roman"/>
        </w:rPr>
        <w:t>5---</w:t>
      </w:r>
      <w:r w:rsidRPr="000C72B4">
        <w:rPr>
          <w:rFonts w:cs="Times New Roman"/>
        </w:rPr>
        <w:t xml:space="preserve">Heg is </w:t>
      </w:r>
      <w:r w:rsidRPr="000C72B4">
        <w:rPr>
          <w:rFonts w:cs="Times New Roman"/>
          <w:u w:val="single"/>
        </w:rPr>
        <w:t>key</w:t>
      </w:r>
      <w:r w:rsidRPr="000C72B4">
        <w:rPr>
          <w:rFonts w:cs="Times New Roman"/>
        </w:rPr>
        <w:t xml:space="preserve"> to multilat</w:t>
      </w:r>
      <w:r>
        <w:rPr>
          <w:rFonts w:cs="Times New Roman"/>
        </w:rPr>
        <w:t>---</w:t>
      </w:r>
      <w:r w:rsidRPr="000C72B4">
        <w:rPr>
          <w:rFonts w:cs="Times New Roman"/>
          <w:u w:val="single"/>
        </w:rPr>
        <w:t>geopolitical stability</w:t>
      </w:r>
      <w:r w:rsidRPr="000C72B4">
        <w:rPr>
          <w:rFonts w:cs="Times New Roman"/>
        </w:rPr>
        <w:t xml:space="preserve"> is a </w:t>
      </w:r>
      <w:r w:rsidRPr="000C72B4">
        <w:rPr>
          <w:rFonts w:cs="Times New Roman"/>
          <w:u w:val="single"/>
        </w:rPr>
        <w:t>prereq</w:t>
      </w:r>
      <w:r w:rsidRPr="000C72B4">
        <w:rPr>
          <w:rFonts w:cs="Times New Roman"/>
        </w:rPr>
        <w:t>.</w:t>
      </w:r>
    </w:p>
    <w:p w14:paraId="2D546AA7" w14:textId="77777777" w:rsidR="00ED6976" w:rsidRPr="000C72B4" w:rsidRDefault="00ED6976" w:rsidP="00ED6976">
      <w:r w:rsidRPr="000C72B4">
        <w:rPr>
          <w:rStyle w:val="Style13ptBold"/>
        </w:rPr>
        <w:t xml:space="preserve">Mazarr </w:t>
      </w:r>
      <w:r>
        <w:rPr>
          <w:rStyle w:val="Style13ptBold"/>
        </w:rPr>
        <w:t xml:space="preserve">&amp; Brands </w:t>
      </w:r>
      <w:r w:rsidRPr="000C72B4">
        <w:rPr>
          <w:rStyle w:val="Style13ptBold"/>
        </w:rPr>
        <w:t>17</w:t>
      </w:r>
      <w:r w:rsidRPr="000C72B4">
        <w:t xml:space="preserve"> [Michael </w:t>
      </w:r>
      <w:r>
        <w:t>Mazarr (</w:t>
      </w:r>
      <w:r w:rsidRPr="000C72B4">
        <w:t>Senior political scientist at the nonprofit, nonpartisan RAND Corporation and associate director of the Strategy, Doctrine and Resources Program of the RAND Arroyo Center, co-leader of the RAND Project on Building a Sustainable International Order</w:t>
      </w:r>
      <w:r>
        <w:t xml:space="preserve">) </w:t>
      </w:r>
      <w:r w:rsidRPr="000C72B4">
        <w:t>and Hal Brands</w:t>
      </w:r>
      <w:r>
        <w:t xml:space="preserve"> (</w:t>
      </w:r>
      <w:r w:rsidRPr="000C72B4">
        <w:t>Kissinger Distinguished Professor of Global Affairs at Johns Hopkins University</w:t>
      </w:r>
      <w:r>
        <w:t>’</w:t>
      </w:r>
      <w:r w:rsidRPr="000C72B4">
        <w:t>s School of Advanced International Studies</w:t>
      </w:r>
      <w:r>
        <w:t>),</w:t>
      </w:r>
      <w:r w:rsidRPr="000C72B4">
        <w:t xml:space="preserve"> </w:t>
      </w:r>
      <w:r>
        <w:t>4-</w:t>
      </w:r>
      <w:r w:rsidRPr="000C72B4">
        <w:t>5</w:t>
      </w:r>
      <w:r>
        <w:t xml:space="preserve">-2025, </w:t>
      </w:r>
      <w:r w:rsidRPr="000C72B4">
        <w:t>"Navigating Great Power Rivalry in the 21st Century", https://warontherocks.com/2017/04/navigating-great-power-rivalry-in-the-21st-century/</w:t>
      </w:r>
      <w:r>
        <w:t>, ashtar</w:t>
      </w:r>
      <w:r w:rsidRPr="000C72B4">
        <w:t>]</w:t>
      </w:r>
    </w:p>
    <w:p w14:paraId="1A8C50C0" w14:textId="77777777" w:rsidR="00ED6976" w:rsidRPr="005D2367" w:rsidRDefault="00ED6976" w:rsidP="00ED6976">
      <w:pPr>
        <w:rPr>
          <w:sz w:val="16"/>
        </w:rPr>
      </w:pPr>
      <w:r w:rsidRPr="005D2367">
        <w:rPr>
          <w:sz w:val="16"/>
        </w:rPr>
        <w:t xml:space="preserve">It is a nice idea — and one that probably won’t work. History suggests that </w:t>
      </w:r>
      <w:r w:rsidRPr="000B4F39">
        <w:rPr>
          <w:rStyle w:val="StyleUnderline"/>
        </w:rPr>
        <w:t xml:space="preserve">in order </w:t>
      </w:r>
      <w:r w:rsidRPr="000B4F39">
        <w:rPr>
          <w:rStyle w:val="StyleUnderline"/>
          <w:highlight w:val="cyan"/>
        </w:rPr>
        <w:t>for concerts to</w:t>
      </w:r>
      <w:r w:rsidRPr="005D2367">
        <w:rPr>
          <w:rStyle w:val="StyleUnderline"/>
        </w:rPr>
        <w:t xml:space="preserve"> emerge and </w:t>
      </w:r>
      <w:r w:rsidRPr="000B4F39">
        <w:rPr>
          <w:rStyle w:val="StyleUnderline"/>
          <w:highlight w:val="cyan"/>
        </w:rPr>
        <w:t>endure</w:t>
      </w:r>
      <w:r w:rsidRPr="005D2367">
        <w:rPr>
          <w:sz w:val="16"/>
        </w:rPr>
        <w:t xml:space="preserve">, a number of critical geopolitical prerequisites must be met. </w:t>
      </w:r>
      <w:r w:rsidRPr="005D2367">
        <w:rPr>
          <w:rStyle w:val="StyleUnderline"/>
        </w:rPr>
        <w:t xml:space="preserve">There </w:t>
      </w:r>
      <w:r w:rsidRPr="000B4F39">
        <w:rPr>
          <w:rStyle w:val="StyleUnderline"/>
          <w:highlight w:val="cyan"/>
        </w:rPr>
        <w:t>must be</w:t>
      </w:r>
      <w:r w:rsidRPr="005D2367">
        <w:rPr>
          <w:rStyle w:val="StyleUnderline"/>
        </w:rPr>
        <w:t xml:space="preserve"> a </w:t>
      </w:r>
      <w:r w:rsidRPr="000B4F39">
        <w:rPr>
          <w:rStyle w:val="Emphasis"/>
          <w:highlight w:val="cyan"/>
        </w:rPr>
        <w:t>sta</w:t>
      </w:r>
      <w:r w:rsidRPr="005D2367">
        <w:rPr>
          <w:rStyle w:val="Emphasis"/>
          <w:highlight w:val="cyan"/>
        </w:rPr>
        <w:t>ble configuration of power</w:t>
      </w:r>
      <w:r w:rsidRPr="005D2367">
        <w:rPr>
          <w:sz w:val="16"/>
        </w:rPr>
        <w:t xml:space="preserve"> among the leading powers in the international system. Those powers must be willing to respect a shared set of rules. They must have some ideological commonality — what unites them ideologically must be greater than what divides them. Finally, concerts generally take shape when there is some looming threat — or memory of some great cataclysm — that impels cooperation. Where these preconditions have been present — most notably, during the 19th century concert of Europe — sustained great power cooperation in support of a common vision of international order has been possible. </w:t>
      </w:r>
      <w:r w:rsidRPr="000B4F39">
        <w:rPr>
          <w:rStyle w:val="StyleUnderline"/>
          <w:highlight w:val="cyan"/>
        </w:rPr>
        <w:t>Where</w:t>
      </w:r>
      <w:r w:rsidRPr="005D2367">
        <w:rPr>
          <w:sz w:val="16"/>
        </w:rPr>
        <w:t xml:space="preserve"> even some of </w:t>
      </w:r>
      <w:r w:rsidRPr="005D2367">
        <w:rPr>
          <w:rStyle w:val="StyleUnderline"/>
        </w:rPr>
        <w:t xml:space="preserve">these factors have been </w:t>
      </w:r>
      <w:r w:rsidRPr="000B4F39">
        <w:rPr>
          <w:rStyle w:val="StyleUnderline"/>
          <w:highlight w:val="cyan"/>
        </w:rPr>
        <w:t>absent</w:t>
      </w:r>
      <w:r w:rsidRPr="005D2367">
        <w:rPr>
          <w:sz w:val="16"/>
        </w:rPr>
        <w:t xml:space="preserve"> — in the wake of World War II, for instance — great power </w:t>
      </w:r>
      <w:r w:rsidRPr="000B4F39">
        <w:rPr>
          <w:rStyle w:val="StyleUnderline"/>
          <w:highlight w:val="cyan"/>
        </w:rPr>
        <w:t>concerts</w:t>
      </w:r>
      <w:r w:rsidRPr="005D2367">
        <w:rPr>
          <w:rStyle w:val="StyleUnderline"/>
        </w:rPr>
        <w:t xml:space="preserve"> have </w:t>
      </w:r>
      <w:r w:rsidRPr="000B4F39">
        <w:rPr>
          <w:rStyle w:val="StyleUnderline"/>
          <w:highlight w:val="cyan"/>
        </w:rPr>
        <w:t xml:space="preserve">proven </w:t>
      </w:r>
      <w:r w:rsidRPr="000B4F39">
        <w:rPr>
          <w:rStyle w:val="Emphasis"/>
          <w:highlight w:val="cyan"/>
        </w:rPr>
        <w:t>impossible</w:t>
      </w:r>
      <w:r w:rsidRPr="000B4F39">
        <w:rPr>
          <w:rStyle w:val="Emphasis"/>
        </w:rPr>
        <w:t xml:space="preserve"> to achieve</w:t>
      </w:r>
      <w:r w:rsidRPr="005D2367">
        <w:rPr>
          <w:sz w:val="16"/>
        </w:rPr>
        <w:t>.</w:t>
      </w:r>
    </w:p>
    <w:p w14:paraId="1402A58D" w14:textId="77777777" w:rsidR="00ED6976" w:rsidRPr="005D2367" w:rsidRDefault="00ED6976" w:rsidP="00ED6976">
      <w:pPr>
        <w:rPr>
          <w:sz w:val="16"/>
        </w:rPr>
      </w:pPr>
      <w:r w:rsidRPr="000B4F39">
        <w:rPr>
          <w:rStyle w:val="StyleUnderline"/>
        </w:rPr>
        <w:t xml:space="preserve">The problem today is that </w:t>
      </w:r>
      <w:r w:rsidRPr="005D2367">
        <w:rPr>
          <w:rStyle w:val="StyleUnderline"/>
        </w:rPr>
        <w:t>the</w:t>
      </w:r>
      <w:r w:rsidRPr="000B4F39">
        <w:rPr>
          <w:rStyle w:val="StyleUnderline"/>
        </w:rPr>
        <w:t xml:space="preserve"> </w:t>
      </w:r>
      <w:r w:rsidRPr="000B4F39">
        <w:rPr>
          <w:rStyle w:val="Emphasis"/>
        </w:rPr>
        <w:t xml:space="preserve">structural </w:t>
      </w:r>
      <w:r w:rsidRPr="000B4F39">
        <w:rPr>
          <w:rStyle w:val="Emphasis"/>
          <w:highlight w:val="cyan"/>
        </w:rPr>
        <w:t>preconditions</w:t>
      </w:r>
      <w:r w:rsidRPr="000B4F39">
        <w:rPr>
          <w:rStyle w:val="StyleUnderline"/>
          <w:highlight w:val="cyan"/>
        </w:rPr>
        <w:t xml:space="preserve"> for</w:t>
      </w:r>
      <w:r w:rsidRPr="005D2367">
        <w:rPr>
          <w:rStyle w:val="StyleUnderline"/>
        </w:rPr>
        <w:t xml:space="preserve"> a </w:t>
      </w:r>
      <w:r w:rsidRPr="000B4F39">
        <w:rPr>
          <w:rStyle w:val="StyleUnderline"/>
          <w:highlight w:val="cyan"/>
        </w:rPr>
        <w:t xml:space="preserve">concert </w:t>
      </w:r>
      <w:r w:rsidRPr="000B4F39">
        <w:rPr>
          <w:rStyle w:val="StyleUnderline"/>
        </w:rPr>
        <w:t xml:space="preserve">simply </w:t>
      </w:r>
      <w:r w:rsidRPr="000B4F39">
        <w:rPr>
          <w:rStyle w:val="Emphasis"/>
          <w:highlight w:val="cyan"/>
        </w:rPr>
        <w:t>do not exist</w:t>
      </w:r>
      <w:r w:rsidRPr="005D2367">
        <w:rPr>
          <w:sz w:val="16"/>
        </w:rPr>
        <w:t xml:space="preserve">. </w:t>
      </w:r>
      <w:r w:rsidRPr="000B4F39">
        <w:rPr>
          <w:rStyle w:val="StyleUnderline"/>
        </w:rPr>
        <w:t>The configuration of power in the international system is changing, which is</w:t>
      </w:r>
      <w:r w:rsidRPr="005D2367">
        <w:rPr>
          <w:sz w:val="16"/>
        </w:rPr>
        <w:t xml:space="preserve"> precisely </w:t>
      </w:r>
      <w:r w:rsidRPr="000B4F39">
        <w:rPr>
          <w:rStyle w:val="StyleUnderline"/>
        </w:rPr>
        <w:t xml:space="preserve">why </w:t>
      </w:r>
      <w:r w:rsidRPr="005D2367">
        <w:rPr>
          <w:rStyle w:val="Emphasis"/>
          <w:highlight w:val="cyan"/>
        </w:rPr>
        <w:t>revisionist</w:t>
      </w:r>
      <w:r w:rsidRPr="005D2367">
        <w:rPr>
          <w:rStyle w:val="Emphasis"/>
        </w:rPr>
        <w:t xml:space="preserve"> power</w:t>
      </w:r>
      <w:r w:rsidRPr="005D2367">
        <w:rPr>
          <w:rStyle w:val="Emphasis"/>
          <w:highlight w:val="cyan"/>
        </w:rPr>
        <w:t>s</w:t>
      </w:r>
      <w:r w:rsidRPr="000B4F39">
        <w:rPr>
          <w:rStyle w:val="StyleUnderline"/>
          <w:highlight w:val="cyan"/>
        </w:rPr>
        <w:t xml:space="preserve"> such as </w:t>
      </w:r>
      <w:r w:rsidRPr="005D2367">
        <w:rPr>
          <w:rStyle w:val="Emphasis"/>
          <w:highlight w:val="cyan"/>
        </w:rPr>
        <w:t>Russia</w:t>
      </w:r>
      <w:r w:rsidRPr="000B4F39">
        <w:rPr>
          <w:rStyle w:val="StyleUnderline"/>
          <w:highlight w:val="cyan"/>
        </w:rPr>
        <w:t xml:space="preserve"> and </w:t>
      </w:r>
      <w:r w:rsidRPr="005D2367">
        <w:rPr>
          <w:rStyle w:val="Emphasis"/>
          <w:highlight w:val="cyan"/>
        </w:rPr>
        <w:t>China</w:t>
      </w:r>
      <w:r w:rsidRPr="005D2367">
        <w:rPr>
          <w:rStyle w:val="StyleUnderline"/>
        </w:rPr>
        <w:t xml:space="preserve"> feel </w:t>
      </w:r>
      <w:r w:rsidRPr="000B4F39">
        <w:rPr>
          <w:rStyle w:val="Emphasis"/>
          <w:highlight w:val="cyan"/>
        </w:rPr>
        <w:t>empowered</w:t>
      </w:r>
      <w:r w:rsidRPr="000B4F39">
        <w:rPr>
          <w:rStyle w:val="StyleUnderline"/>
          <w:highlight w:val="cyan"/>
        </w:rPr>
        <w:t xml:space="preserve"> to challenge</w:t>
      </w:r>
      <w:r w:rsidRPr="000B4F39">
        <w:rPr>
          <w:rStyle w:val="StyleUnderline"/>
        </w:rPr>
        <w:t xml:space="preserve"> American </w:t>
      </w:r>
      <w:r w:rsidRPr="000B4F39">
        <w:rPr>
          <w:rStyle w:val="StyleUnderline"/>
          <w:highlight w:val="cyan"/>
        </w:rPr>
        <w:t>primacy</w:t>
      </w:r>
      <w:r w:rsidRPr="005D2367">
        <w:rPr>
          <w:sz w:val="16"/>
        </w:rPr>
        <w:t xml:space="preserve">. The United States and its </w:t>
      </w:r>
      <w:r w:rsidRPr="005D2367">
        <w:rPr>
          <w:rStyle w:val="StyleUnderline"/>
        </w:rPr>
        <w:t>great power rivals do not accept a common set of global rules</w:t>
      </w:r>
      <w:r w:rsidRPr="005D2367">
        <w:rPr>
          <w:sz w:val="16"/>
        </w:rPr>
        <w:t xml:space="preserve">. </w:t>
      </w:r>
      <w:r w:rsidRPr="005D2367">
        <w:rPr>
          <w:rStyle w:val="StyleUnderline"/>
        </w:rPr>
        <w:t>Moscow and Beijing are challenging the norms that Washington prefers</w:t>
      </w:r>
      <w:r w:rsidRPr="005D2367">
        <w:rPr>
          <w:sz w:val="16"/>
        </w:rPr>
        <w:t>, from non-aggression in Eastern Europe to freedom of navigation in the South China Sea. The ideological differences between the great powers are far less severe than they were during the Cold War, but the cleavage between the world’s leading democracy and its two foremost authoritarian powers is significant enough to be a source of conflict. And finally, more than 70 years after the last great power war, there does not appear to be any commonly perceived threat powerful enough to overcome these other factors and compel sustained cooperation. The focus of many great powers today seems to be on a opportunistic grab for influence rather than an urgent fear that disaster will befall them if they cannot find ways to coordinate their actions with others.</w:t>
      </w:r>
    </w:p>
    <w:p w14:paraId="4495D6DB" w14:textId="77777777" w:rsidR="00ED6976" w:rsidRPr="000346A3" w:rsidRDefault="00ED6976" w:rsidP="00ED6976">
      <w:pPr>
        <w:rPr>
          <w:sz w:val="16"/>
        </w:rPr>
      </w:pPr>
      <w:r w:rsidRPr="005D2367">
        <w:rPr>
          <w:sz w:val="16"/>
        </w:rPr>
        <w:t>Efforts to form a great power concert are thus likely to prove unavailing</w:t>
      </w:r>
      <w:r w:rsidRPr="005D2367">
        <w:rPr>
          <w:rStyle w:val="StyleUnderline"/>
        </w:rPr>
        <w:t xml:space="preserve">; making </w:t>
      </w:r>
      <w:r w:rsidRPr="005D2367">
        <w:rPr>
          <w:rStyle w:val="StyleUnderline"/>
          <w:highlight w:val="cyan"/>
        </w:rPr>
        <w:t>concessions to Russia or China in hopes of drawing</w:t>
      </w:r>
      <w:r w:rsidRPr="005D2367">
        <w:rPr>
          <w:rStyle w:val="StyleUnderline"/>
        </w:rPr>
        <w:t xml:space="preserve"> them </w:t>
      </w:r>
      <w:r w:rsidRPr="005D2367">
        <w:rPr>
          <w:rStyle w:val="StyleUnderline"/>
          <w:highlight w:val="cyan"/>
        </w:rPr>
        <w:t>in</w:t>
      </w:r>
      <w:r w:rsidRPr="005D2367">
        <w:rPr>
          <w:rStyle w:val="StyleUnderline"/>
        </w:rPr>
        <w:t xml:space="preserve">to such a concert </w:t>
      </w:r>
      <w:r w:rsidRPr="005D2367">
        <w:rPr>
          <w:rStyle w:val="StyleUnderline"/>
          <w:highlight w:val="cyan"/>
        </w:rPr>
        <w:t>could</w:t>
      </w:r>
      <w:r w:rsidRPr="005D2367">
        <w:rPr>
          <w:sz w:val="16"/>
        </w:rPr>
        <w:t xml:space="preserve"> well </w:t>
      </w:r>
      <w:r w:rsidRPr="005D2367">
        <w:rPr>
          <w:rStyle w:val="StyleUnderline"/>
          <w:highlight w:val="cyan"/>
        </w:rPr>
        <w:t>be</w:t>
      </w:r>
      <w:r w:rsidRPr="005D2367">
        <w:rPr>
          <w:rStyle w:val="StyleUnderline"/>
        </w:rPr>
        <w:t xml:space="preserve"> </w:t>
      </w:r>
      <w:r w:rsidRPr="005D2367">
        <w:rPr>
          <w:rStyle w:val="Emphasis"/>
        </w:rPr>
        <w:t xml:space="preserve">more </w:t>
      </w:r>
      <w:r w:rsidRPr="005D2367">
        <w:rPr>
          <w:rStyle w:val="Emphasis"/>
          <w:highlight w:val="cyan"/>
        </w:rPr>
        <w:t>destabilizing</w:t>
      </w:r>
      <w:r w:rsidRPr="005D2367">
        <w:rPr>
          <w:sz w:val="16"/>
        </w:rPr>
        <w:t xml:space="preserve"> than stabilizing. But managing these relationships — and doing so while preserving the greatest degree of stability possible — remains an urgent task for the United States. In the coming years, U.S. officials will be in the market for strategies and concepts to guide their interaction with other great powers: If it cannot be a concert, what concept or structure would promote U.S. interests? It is too early to sketch the final shape that such a structure would take—but it is not too early to be sure that U.S. strategists are at least asking the right questions about the future of great power relations.</w:t>
      </w:r>
    </w:p>
    <w:p w14:paraId="43607815" w14:textId="77777777" w:rsidR="00ED6976" w:rsidRDefault="00ED6976" w:rsidP="00ED6976">
      <w:pPr>
        <w:pStyle w:val="Heading3"/>
      </w:pPr>
      <w:r>
        <w:t>Bailey 16</w:t>
      </w:r>
    </w:p>
    <w:p w14:paraId="795AAE87" w14:textId="77777777" w:rsidR="00ED6976" w:rsidRDefault="00ED6976" w:rsidP="00ED6976">
      <w:pPr>
        <w:pStyle w:val="Heading2"/>
      </w:pPr>
      <w:r>
        <w:t>Solvency</w:t>
      </w:r>
    </w:p>
    <w:p w14:paraId="26E66256" w14:textId="77777777" w:rsidR="00ED6976" w:rsidRDefault="00ED6976" w:rsidP="00ED6976">
      <w:pPr>
        <w:pStyle w:val="Heading3"/>
      </w:pPr>
      <w:r>
        <w:t>2AC---Solvency---AT: Bank Unions</w:t>
      </w:r>
    </w:p>
    <w:p w14:paraId="02A3AA1A" w14:textId="77777777" w:rsidR="00ED6976" w:rsidRPr="005630E8" w:rsidRDefault="00ED6976" w:rsidP="00ED6976">
      <w:pPr>
        <w:pStyle w:val="Heading1"/>
        <w:pBdr>
          <w:top w:val="none" w:sz="0" w:space="0" w:color="auto"/>
          <w:left w:val="none" w:sz="0" w:space="0" w:color="auto"/>
          <w:bottom w:val="none" w:sz="0" w:space="0" w:color="auto"/>
          <w:right w:val="none" w:sz="0" w:space="0" w:color="auto"/>
        </w:pBdr>
      </w:pPr>
      <w:r>
        <w:t>Offcase</w:t>
      </w:r>
    </w:p>
    <w:p w14:paraId="5BC151A1" w14:textId="77777777" w:rsidR="00ED6976" w:rsidRDefault="00ED6976" w:rsidP="00ED6976">
      <w:pPr>
        <w:pStyle w:val="Heading3"/>
      </w:pPr>
      <w:r>
        <w:t>2AC---Vagueness</w:t>
      </w:r>
    </w:p>
    <w:p w14:paraId="50CD280C" w14:textId="77777777" w:rsidR="00ED6976" w:rsidRDefault="00ED6976" w:rsidP="00ED6976">
      <w:pPr>
        <w:pStyle w:val="Heading3"/>
      </w:pPr>
      <w:r>
        <w:t>2AC---New Affs Bad</w:t>
      </w:r>
    </w:p>
    <w:p w14:paraId="13FD2E5B" w14:textId="77777777" w:rsidR="00ED6976" w:rsidRDefault="00ED6976" w:rsidP="00ED6976">
      <w:pPr>
        <w:pStyle w:val="Heading3"/>
      </w:pPr>
      <w:r>
        <w:t>2AC---CBR</w:t>
      </w:r>
    </w:p>
    <w:p w14:paraId="72E810CD" w14:textId="77777777" w:rsidR="00ED6976" w:rsidRDefault="00ED6976" w:rsidP="00ED6976">
      <w:pPr>
        <w:pStyle w:val="Analytic"/>
      </w:pPr>
      <w:r>
        <w:t>1---We meet---Finance workers bargain over the mandatory subjects of collective bargaining.</w:t>
      </w:r>
    </w:p>
    <w:p w14:paraId="4BD98E12" w14:textId="77777777" w:rsidR="00ED6976" w:rsidRDefault="00ED6976" w:rsidP="00ED6976">
      <w:pPr>
        <w:pStyle w:val="Heading4"/>
      </w:pPr>
      <w:r>
        <w:t>Their card is only federal employees.</w:t>
      </w:r>
    </w:p>
    <w:p w14:paraId="742C1D48" w14:textId="77777777" w:rsidR="00ED6976" w:rsidRPr="00077BC3" w:rsidRDefault="00ED6976" w:rsidP="00ED6976">
      <w:r w:rsidRPr="00077BC3">
        <w:rPr>
          <w:rStyle w:val="Style13ptBold"/>
        </w:rPr>
        <w:t>Schnitzer 25</w:t>
      </w:r>
      <w:r>
        <w:t>, Attorney Justin Schnitzer, Law Office of Justin Schnitzer, 5-5-2025 ["</w:t>
      </w:r>
      <w:r w:rsidRPr="002F4D7D">
        <w:rPr>
          <w:rStyle w:val="Emphasis"/>
          <w:highlight w:val="cyan"/>
        </w:rPr>
        <w:t>Collective Bargaining Agreements for Federal Employees</w:t>
      </w:r>
      <w:r>
        <w:t>, available on:  https://www.fedelaw.com/collective-bargaining-federal-employees/, accessed:  8-26-2025]cdm</w:t>
      </w:r>
    </w:p>
    <w:p w14:paraId="5B6C3DB4" w14:textId="77777777" w:rsidR="00ED6976" w:rsidRPr="005630E8" w:rsidRDefault="00ED6976" w:rsidP="00ED6976">
      <w:pPr>
        <w:rPr>
          <w:sz w:val="16"/>
        </w:rPr>
      </w:pPr>
      <w:r w:rsidRPr="006812D8">
        <w:rPr>
          <w:sz w:val="16"/>
        </w:rPr>
        <w:t xml:space="preserve">Your </w:t>
      </w:r>
      <w:r w:rsidRPr="00077BC3">
        <w:rPr>
          <w:rStyle w:val="StyleUnderline"/>
          <w:highlight w:val="green"/>
        </w:rPr>
        <w:t>collective bargaining rights exist within</w:t>
      </w:r>
      <w:r w:rsidRPr="006812D8">
        <w:rPr>
          <w:sz w:val="16"/>
        </w:rPr>
        <w:t xml:space="preserve"> </w:t>
      </w:r>
      <w:r w:rsidRPr="00077BC3">
        <w:rPr>
          <w:rStyle w:val="StyleUnderline"/>
          <w:highlight w:val="green"/>
        </w:rPr>
        <w:t>carefully drawn boundaries</w:t>
      </w:r>
      <w:r w:rsidRPr="006812D8">
        <w:rPr>
          <w:sz w:val="16"/>
        </w:rPr>
        <w:t xml:space="preserve">. </w:t>
      </w:r>
      <w:r w:rsidRPr="00077BC3">
        <w:rPr>
          <w:rStyle w:val="StyleUnderline"/>
          <w:highlight w:val="green"/>
        </w:rPr>
        <w:t>The mandatory subjects</w:t>
      </w:r>
      <w:r w:rsidRPr="006812D8">
        <w:rPr>
          <w:sz w:val="16"/>
        </w:rPr>
        <w:t xml:space="preserve"> you can negotiate </w:t>
      </w:r>
      <w:r w:rsidRPr="00077BC3">
        <w:rPr>
          <w:rStyle w:val="StyleUnderline"/>
          <w:highlight w:val="green"/>
        </w:rPr>
        <w:t>include</w:t>
      </w:r>
      <w:r w:rsidRPr="006812D8">
        <w:rPr>
          <w:sz w:val="16"/>
        </w:rPr>
        <w:t xml:space="preserve"> </w:t>
      </w:r>
      <w:r w:rsidRPr="00077BC3">
        <w:rPr>
          <w:rStyle w:val="StyleUnderline"/>
          <w:highlight w:val="green"/>
        </w:rPr>
        <w:t>working conditions</w:t>
      </w:r>
      <w:r w:rsidRPr="006812D8">
        <w:rPr>
          <w:sz w:val="16"/>
        </w:rPr>
        <w:t xml:space="preserve">, </w:t>
      </w:r>
      <w:r w:rsidRPr="00077BC3">
        <w:rPr>
          <w:rStyle w:val="StyleUnderline"/>
          <w:highlight w:val="green"/>
        </w:rPr>
        <w:t>grievance procedures</w:t>
      </w:r>
      <w:r w:rsidRPr="006812D8">
        <w:rPr>
          <w:sz w:val="16"/>
        </w:rPr>
        <w:t xml:space="preserve">, and certain </w:t>
      </w:r>
      <w:r w:rsidRPr="00077BC3">
        <w:rPr>
          <w:rStyle w:val="StyleUnderline"/>
          <w:highlight w:val="green"/>
        </w:rPr>
        <w:t>personnel policies</w:t>
      </w:r>
      <w:r w:rsidRPr="006812D8">
        <w:rPr>
          <w:sz w:val="16"/>
        </w:rPr>
        <w:t xml:space="preserve"> </w:t>
      </w:r>
      <w:r w:rsidRPr="00077BC3">
        <w:rPr>
          <w:rStyle w:val="StyleUnderline"/>
          <w:highlight w:val="green"/>
        </w:rPr>
        <w:t>that directly affect</w:t>
      </w:r>
      <w:r w:rsidRPr="006812D8">
        <w:rPr>
          <w:sz w:val="16"/>
        </w:rPr>
        <w:t xml:space="preserve"> your </w:t>
      </w:r>
      <w:r w:rsidRPr="00077BC3">
        <w:rPr>
          <w:rStyle w:val="StyleUnderline"/>
          <w:highlight w:val="green"/>
        </w:rPr>
        <w:t>daily</w:t>
      </w:r>
      <w:r w:rsidRPr="006812D8">
        <w:rPr>
          <w:sz w:val="16"/>
        </w:rPr>
        <w:t xml:space="preserve"> work </w:t>
      </w:r>
      <w:r w:rsidRPr="00077BC3">
        <w:rPr>
          <w:rStyle w:val="StyleUnderline"/>
          <w:highlight w:val="green"/>
        </w:rPr>
        <w:t>life</w:t>
      </w:r>
      <w:r w:rsidRPr="006812D8">
        <w:rPr>
          <w:sz w:val="16"/>
        </w:rPr>
        <w:t>.</w:t>
      </w:r>
    </w:p>
    <w:p w14:paraId="6288079E" w14:textId="77777777" w:rsidR="00ED6976" w:rsidRPr="0007297C" w:rsidRDefault="00ED6976" w:rsidP="00ED6976">
      <w:pPr>
        <w:pStyle w:val="Heading4"/>
      </w:pPr>
      <w:r>
        <w:t xml:space="preserve">2---Counter Interp: Functionally --- Sectoral bargaining is one of three mechanisms to strengthen </w:t>
      </w:r>
    </w:p>
    <w:p w14:paraId="17992173" w14:textId="77777777" w:rsidR="00ED6976" w:rsidRDefault="00ED6976" w:rsidP="00ED6976">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14:paraId="68A50594" w14:textId="77777777" w:rsidR="00ED6976" w:rsidRPr="00D57828" w:rsidRDefault="00ED6976" w:rsidP="00ED6976">
      <w:pPr>
        <w:rPr>
          <w:sz w:val="10"/>
        </w:rPr>
      </w:pPr>
      <w:r w:rsidRPr="00D57828">
        <w:rPr>
          <w:sz w:val="10"/>
        </w:rPr>
        <w:t xml:space="preserve">In principle, the various </w:t>
      </w:r>
      <w:r w:rsidRPr="00CA1788">
        <w:rPr>
          <w:rStyle w:val="Emphasis"/>
          <w:highlight w:val="cyan"/>
        </w:rPr>
        <w:t>measures to</w:t>
      </w:r>
      <w:r w:rsidRPr="005831CC">
        <w:rPr>
          <w:rStyle w:val="Emphasis"/>
          <w:highlight w:val="cyan"/>
        </w:rPr>
        <w:t xml:space="preserve">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14:paraId="1DD3DF93" w14:textId="77777777" w:rsidR="00ED6976" w:rsidRPr="00D57828" w:rsidRDefault="00ED6976" w:rsidP="00ED6976">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14:paraId="6434D7F4" w14:textId="77777777" w:rsidR="00ED6976" w:rsidRPr="00D57828" w:rsidRDefault="00ED6976" w:rsidP="00ED6976">
      <w:pPr>
        <w:rPr>
          <w:sz w:val="10"/>
        </w:rPr>
      </w:pPr>
      <w:r w:rsidRPr="00D57828">
        <w:rPr>
          <w:sz w:val="10"/>
        </w:rPr>
        <w:t xml:space="preserve">• </w:t>
      </w:r>
      <w:r w:rsidRPr="005831CC">
        <w:rPr>
          <w:rStyle w:val="StyleUnderline"/>
          <w:highlight w:val="cyan"/>
        </w:rPr>
        <w:t>strengthen employers' organisations</w:t>
      </w:r>
      <w:r w:rsidRPr="00D57828">
        <w:rPr>
          <w:sz w:val="10"/>
        </w:rPr>
        <w:t xml:space="preserve">, </w:t>
      </w:r>
    </w:p>
    <w:p w14:paraId="5A4D8567" w14:textId="77777777" w:rsidR="00ED6976" w:rsidRPr="00D57828" w:rsidRDefault="00ED6976" w:rsidP="00ED6976">
      <w:pPr>
        <w:rPr>
          <w:sz w:val="10"/>
        </w:rPr>
      </w:pPr>
      <w:r w:rsidRPr="00D57828">
        <w:rPr>
          <w:sz w:val="10"/>
        </w:rPr>
        <w:t xml:space="preserve">• </w:t>
      </w:r>
      <w:r w:rsidRPr="00CA1788">
        <w:rPr>
          <w:rStyle w:val="Emphasis"/>
          <w:highlight w:val="cyan"/>
        </w:rPr>
        <w:t>establish</w:t>
      </w:r>
      <w:r w:rsidRPr="00381A6F">
        <w:rPr>
          <w:rStyle w:val="Emphasis"/>
        </w:rPr>
        <w:t xml:space="preserve"> and strengthen (</w:t>
      </w:r>
      <w:r w:rsidRPr="005831CC">
        <w:rPr>
          <w:rStyle w:val="Emphasis"/>
          <w:highlight w:val="cyan"/>
        </w:rPr>
        <w:t>sectoral</w:t>
      </w:r>
      <w:r w:rsidRPr="00381A6F">
        <w:rPr>
          <w:rStyle w:val="Emphasis"/>
        </w:rPr>
        <w:t xml:space="preserve">) collective </w:t>
      </w:r>
      <w:r w:rsidRPr="005831CC">
        <w:rPr>
          <w:rStyle w:val="Emphasis"/>
          <w:highlight w:val="cyan"/>
        </w:rPr>
        <w:t>bargaining</w:t>
      </w:r>
      <w:r w:rsidRPr="00381A6F">
        <w:rPr>
          <w:rStyle w:val="Emphasis"/>
        </w:rPr>
        <w:t xml:space="preserve"> via political/institutional support</w:t>
      </w:r>
      <w:r w:rsidRPr="00D57828">
        <w:rPr>
          <w:sz w:val="10"/>
        </w:rPr>
        <w:t xml:space="preserve">. </w:t>
      </w:r>
    </w:p>
    <w:p w14:paraId="6B03B17C" w14:textId="77777777" w:rsidR="00ED6976" w:rsidRPr="00CA1788" w:rsidRDefault="00ED6976" w:rsidP="00ED6976">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307D1C3A" w14:textId="77777777" w:rsidR="00ED6976" w:rsidRDefault="00ED6976" w:rsidP="00ED6976">
      <w:pPr>
        <w:pStyle w:val="Heading3"/>
      </w:pPr>
      <w:r>
        <w:t>2AC---Subsets</w:t>
      </w:r>
    </w:p>
    <w:p w14:paraId="4AB0A347" w14:textId="77777777" w:rsidR="00ED6976" w:rsidRDefault="00ED6976" w:rsidP="00ED6976">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7574BC32" w14:textId="77777777" w:rsidR="00ED6976" w:rsidRPr="00493D99" w:rsidRDefault="00ED6976" w:rsidP="00ED6976">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1A64CF77" w14:textId="77777777" w:rsidR="00ED6976" w:rsidRPr="003B18EA" w:rsidRDefault="00ED6976" w:rsidP="00ED6976">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2877C11A" w14:textId="77777777" w:rsidR="00ED6976" w:rsidRPr="003B18EA" w:rsidRDefault="00ED6976" w:rsidP="00ED6976">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1537D71E" w14:textId="77777777" w:rsidR="00ED6976" w:rsidRPr="003B18EA" w:rsidRDefault="00ED6976" w:rsidP="00ED6976">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1A44571E" w14:textId="77777777" w:rsidR="00ED6976" w:rsidRPr="00B922B4" w:rsidRDefault="00ED6976" w:rsidP="00ED6976">
      <w:pPr>
        <w:pStyle w:val="Heading4"/>
        <w:rPr>
          <w:rFonts w:asciiTheme="minorHAnsi" w:hAnsiTheme="minorHAnsi" w:cstheme="minorHAnsi"/>
        </w:rPr>
      </w:pPr>
      <w:r w:rsidRPr="00B922B4">
        <w:rPr>
          <w:rFonts w:asciiTheme="minorHAnsi" w:hAnsiTheme="minorHAnsi" w:cstheme="minorHAnsi"/>
        </w:rPr>
        <w:t>2---</w:t>
      </w:r>
      <w:r w:rsidRPr="00B922B4">
        <w:rPr>
          <w:rFonts w:asciiTheme="minorHAnsi" w:hAnsiTheme="minorHAnsi" w:cstheme="minorHAnsi"/>
          <w:u w:val="single"/>
        </w:rPr>
        <w:t>Counterinterp</w:t>
      </w:r>
      <w:r w:rsidRPr="00B922B4">
        <w:rPr>
          <w:rFonts w:asciiTheme="minorHAnsi" w:hAnsiTheme="minorHAnsi" w:cstheme="minorHAnsi"/>
        </w:rPr>
        <w:t xml:space="preserve">: Substantial includes </w:t>
      </w:r>
      <w:r w:rsidRPr="00B922B4">
        <w:rPr>
          <w:rFonts w:asciiTheme="minorHAnsi" w:hAnsiTheme="minorHAnsi" w:cstheme="minorHAnsi"/>
          <w:u w:val="single"/>
        </w:rPr>
        <w:t>subsets</w:t>
      </w:r>
      <w:r w:rsidRPr="00B922B4">
        <w:rPr>
          <w:rFonts w:asciiTheme="minorHAnsi" w:hAnsiTheme="minorHAnsi" w:cstheme="minorHAnsi"/>
        </w:rPr>
        <w:t xml:space="preserve"> and can be </w:t>
      </w:r>
      <w:r w:rsidRPr="00B922B4">
        <w:rPr>
          <w:rFonts w:asciiTheme="minorHAnsi" w:hAnsiTheme="minorHAnsi" w:cstheme="minorHAnsi"/>
          <w:u w:val="single"/>
        </w:rPr>
        <w:t>either</w:t>
      </w:r>
      <w:r w:rsidRPr="00B922B4">
        <w:rPr>
          <w:rFonts w:asciiTheme="minorHAnsi" w:hAnsiTheme="minorHAnsi" w:cstheme="minorHAnsi"/>
        </w:rPr>
        <w:t xml:space="preserve"> quantitative or qualitative. </w:t>
      </w:r>
    </w:p>
    <w:p w14:paraId="4ACEDCBC" w14:textId="77777777" w:rsidR="00ED6976" w:rsidRPr="00B922B4" w:rsidRDefault="00ED6976" w:rsidP="00ED6976">
      <w:pPr>
        <w:rPr>
          <w:rFonts w:asciiTheme="minorHAnsi" w:hAnsiTheme="minorHAnsi" w:cstheme="minorHAnsi"/>
        </w:rPr>
      </w:pPr>
      <w:r w:rsidRPr="00B922B4">
        <w:rPr>
          <w:rStyle w:val="Style13ptBold"/>
          <w:rFonts w:asciiTheme="minorHAnsi" w:hAnsiTheme="minorHAnsi" w:cstheme="minorHAnsi"/>
        </w:rPr>
        <w:t>Sotomayor 17</w:t>
      </w:r>
      <w:r w:rsidRPr="00B922B4">
        <w:rPr>
          <w:rFonts w:asciiTheme="minorHAnsi" w:hAnsiTheme="minorHAnsi" w:cstheme="minorHAnsi"/>
        </w:rPr>
        <w:t xml:space="preserve"> [Sonya Sotomayor (Justice, Supreme Court of the United States), 2017, “Life Technologies Corp. v. Promega Corp., 580 U.S. ___ (2017),” https://supreme.justia.com/cases/federal/us/580/14-1538/#tab-opinion-3694340, njn] </w:t>
      </w:r>
    </w:p>
    <w:p w14:paraId="7CF6F308" w14:textId="77777777" w:rsidR="00ED6976" w:rsidRDefault="00ED6976" w:rsidP="00ED6976">
      <w:pPr>
        <w:rPr>
          <w:rFonts w:asciiTheme="minorHAnsi" w:hAnsiTheme="minorHAnsi" w:cstheme="minorHAnsi"/>
          <w:sz w:val="16"/>
        </w:rPr>
      </w:pPr>
      <w:r w:rsidRPr="00B922B4">
        <w:rPr>
          <w:rFonts w:asciiTheme="minorHAnsi" w:hAnsiTheme="minorHAnsi" w:cstheme="minorHAnsi"/>
          <w:sz w:val="16"/>
        </w:rPr>
        <w:t>We look first to the text of the statute. Sebelius v. Cloer, 569 U. S. ___, ___ (2013) (slip op., at 6). The Patent Act itself does not define the term “</w:t>
      </w:r>
      <w:r w:rsidRPr="00B922B4">
        <w:rPr>
          <w:rStyle w:val="Emphasis"/>
          <w:rFonts w:asciiTheme="minorHAnsi" w:hAnsiTheme="minorHAnsi" w:cstheme="minorHAnsi"/>
          <w:highlight w:val="cyan"/>
        </w:rPr>
        <w:t>substantial</w:t>
      </w:r>
      <w:r w:rsidRPr="00B922B4">
        <w:rPr>
          <w:rFonts w:asciiTheme="minorHAnsi" w:hAnsiTheme="minorHAnsi" w:cstheme="minorHAnsi"/>
          <w:sz w:val="16"/>
        </w:rPr>
        <w:t xml:space="preserve">,” and so we turn to its </w:t>
      </w:r>
      <w:r w:rsidRPr="00B922B4">
        <w:rPr>
          <w:rStyle w:val="StyleUnderline"/>
          <w:rFonts w:asciiTheme="minorHAnsi" w:hAnsiTheme="minorHAnsi" w:cstheme="minorHAnsi"/>
          <w:highlight w:val="cyan"/>
        </w:rPr>
        <w:t>ordinary meaning</w:t>
      </w:r>
      <w:r w:rsidRPr="00B922B4">
        <w:rPr>
          <w:rFonts w:asciiTheme="minorHAnsi" w:hAnsiTheme="minorHAnsi" w:cstheme="minorHAnsi"/>
          <w:sz w:val="16"/>
        </w:rPr>
        <w:t xml:space="preserve">. Ibid. Here we find little help. All agree the term </w:t>
      </w:r>
      <w:r w:rsidRPr="00B922B4">
        <w:rPr>
          <w:rStyle w:val="StyleUnderline"/>
          <w:rFonts w:asciiTheme="minorHAnsi" w:hAnsiTheme="minorHAnsi" w:cstheme="minorHAnsi"/>
          <w:highlight w:val="cyan"/>
        </w:rPr>
        <w:t xml:space="preserve">is </w:t>
      </w:r>
      <w:r w:rsidRPr="00B922B4">
        <w:rPr>
          <w:rStyle w:val="Emphasis"/>
          <w:rFonts w:asciiTheme="minorHAnsi" w:hAnsiTheme="minorHAnsi" w:cstheme="minorHAnsi"/>
          <w:highlight w:val="cyan"/>
        </w:rPr>
        <w:t>ambiguous</w:t>
      </w:r>
      <w:r w:rsidRPr="00B922B4">
        <w:rPr>
          <w:rStyle w:val="StyleUnderline"/>
          <w:rFonts w:asciiTheme="minorHAnsi" w:hAnsiTheme="minorHAnsi" w:cstheme="minorHAnsi"/>
          <w:highlight w:val="cyan"/>
        </w:rPr>
        <w:t xml:space="preserve"> and</w:t>
      </w:r>
      <w:r w:rsidRPr="00B922B4">
        <w:rPr>
          <w:rStyle w:val="StyleUnderline"/>
          <w:rFonts w:asciiTheme="minorHAnsi" w:hAnsiTheme="minorHAnsi" w:cstheme="minorHAnsi"/>
        </w:rPr>
        <w:t xml:space="preserve">, taken in isolation, </w:t>
      </w:r>
      <w:r w:rsidRPr="00B922B4">
        <w:rPr>
          <w:rStyle w:val="StyleUnderline"/>
          <w:rFonts w:asciiTheme="minorHAnsi" w:hAnsiTheme="minorHAnsi" w:cstheme="minorHAnsi"/>
          <w:highlight w:val="cyan"/>
        </w:rPr>
        <w:t>might refer to</w:t>
      </w:r>
      <w:r w:rsidRPr="00B922B4">
        <w:rPr>
          <w:rStyle w:val="StyleUnderline"/>
          <w:rFonts w:asciiTheme="minorHAnsi" w:hAnsiTheme="minorHAnsi" w:cstheme="minorHAnsi"/>
        </w:rPr>
        <w:t xml:space="preserve"> an </w:t>
      </w:r>
      <w:r w:rsidRPr="00B922B4">
        <w:rPr>
          <w:rStyle w:val="Emphasis"/>
          <w:rFonts w:asciiTheme="minorHAnsi" w:hAnsiTheme="minorHAnsi" w:cstheme="minorHAnsi"/>
        </w:rPr>
        <w:t>important</w:t>
      </w:r>
      <w:r w:rsidRPr="00B922B4">
        <w:rPr>
          <w:rStyle w:val="StyleUnderline"/>
          <w:rFonts w:asciiTheme="minorHAnsi" w:hAnsiTheme="minorHAnsi" w:cstheme="minorHAnsi"/>
        </w:rPr>
        <w:t xml:space="preserve"> portion or to a </w:t>
      </w:r>
      <w:r w:rsidRPr="00B922B4">
        <w:rPr>
          <w:rStyle w:val="Emphasis"/>
          <w:rFonts w:asciiTheme="minorHAnsi" w:hAnsiTheme="minorHAnsi" w:cstheme="minorHAnsi"/>
        </w:rPr>
        <w:t>large</w:t>
      </w:r>
      <w:r w:rsidRPr="00B922B4">
        <w:rPr>
          <w:rStyle w:val="StyleUnderline"/>
          <w:rFonts w:asciiTheme="minorHAnsi" w:hAnsiTheme="minorHAnsi" w:cstheme="minorHAnsi"/>
        </w:rPr>
        <w:t xml:space="preserve"> portion</w:t>
      </w:r>
      <w:r w:rsidRPr="00B922B4">
        <w:rPr>
          <w:rFonts w:asciiTheme="minorHAnsi" w:hAnsiTheme="minorHAnsi" w:cstheme="minorHAnsi"/>
          <w:sz w:val="16"/>
        </w:rPr>
        <w:t>. Brief for Petitioners 16; Brief for Respondent 18; Brief for United States as Amicus Curiae 12. “</w:t>
      </w:r>
      <w:r w:rsidRPr="00B922B4">
        <w:rPr>
          <w:rStyle w:val="Emphasis"/>
          <w:rFonts w:asciiTheme="minorHAnsi" w:hAnsiTheme="minorHAnsi" w:cstheme="minorHAnsi"/>
        </w:rPr>
        <w:t>Substantial</w:t>
      </w:r>
      <w:r w:rsidRPr="00B922B4">
        <w:rPr>
          <w:rFonts w:asciiTheme="minorHAnsi" w:hAnsiTheme="minorHAnsi" w:cstheme="minorHAnsi"/>
          <w:sz w:val="16"/>
        </w:rPr>
        <w:t xml:space="preserve">,” as it is commonly understood, </w:t>
      </w:r>
      <w:r w:rsidRPr="00B922B4">
        <w:rPr>
          <w:rStyle w:val="StyleUnderline"/>
          <w:rFonts w:asciiTheme="minorHAnsi" w:hAnsiTheme="minorHAnsi" w:cstheme="minorHAnsi"/>
        </w:rPr>
        <w:t xml:space="preserve">may refer either to </w:t>
      </w:r>
      <w:r w:rsidRPr="00B922B4">
        <w:rPr>
          <w:rStyle w:val="Emphasis"/>
          <w:rFonts w:asciiTheme="minorHAnsi" w:hAnsiTheme="minorHAnsi" w:cstheme="minorHAnsi"/>
          <w:highlight w:val="cyan"/>
        </w:rPr>
        <w:t>qualitative</w:t>
      </w:r>
      <w:r w:rsidRPr="00B922B4">
        <w:rPr>
          <w:rStyle w:val="StyleUnderline"/>
          <w:rFonts w:asciiTheme="minorHAnsi" w:hAnsiTheme="minorHAnsi" w:cstheme="minorHAnsi"/>
          <w:highlight w:val="cyan"/>
        </w:rPr>
        <w:t xml:space="preserve"> importance or</w:t>
      </w:r>
      <w:r w:rsidRPr="00B922B4">
        <w:rPr>
          <w:rStyle w:val="StyleUnderline"/>
          <w:rFonts w:asciiTheme="minorHAnsi" w:hAnsiTheme="minorHAnsi" w:cstheme="minorHAnsi"/>
        </w:rPr>
        <w:t xml:space="preserve"> to </w:t>
      </w:r>
      <w:r w:rsidRPr="00B922B4">
        <w:rPr>
          <w:rStyle w:val="Emphasis"/>
          <w:rFonts w:asciiTheme="minorHAnsi" w:hAnsiTheme="minorHAnsi" w:cstheme="minorHAnsi"/>
          <w:highlight w:val="cyan"/>
        </w:rPr>
        <w:t>quantitative</w:t>
      </w:r>
      <w:r w:rsidRPr="00B922B4">
        <w:rPr>
          <w:rStyle w:val="StyleUnderline"/>
          <w:rFonts w:asciiTheme="minorHAnsi" w:hAnsiTheme="minorHAnsi" w:cstheme="minorHAnsi"/>
        </w:rPr>
        <w:t xml:space="preserve">ly large </w:t>
      </w:r>
      <w:r w:rsidRPr="00B922B4">
        <w:rPr>
          <w:rStyle w:val="StyleUnderline"/>
          <w:rFonts w:asciiTheme="minorHAnsi" w:hAnsiTheme="minorHAnsi" w:cstheme="minorHAnsi"/>
          <w:highlight w:val="cyan"/>
        </w:rPr>
        <w:t>size</w:t>
      </w:r>
      <w:r w:rsidRPr="00B922B4">
        <w:rPr>
          <w:rFonts w:asciiTheme="minorHAnsi" w:hAnsiTheme="minorHAnsi" w:cstheme="minorHAnsi"/>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28D678D6" w14:textId="77777777" w:rsidR="00ED6976" w:rsidRPr="00B922B4" w:rsidRDefault="00ED6976" w:rsidP="00ED6976">
      <w:pPr>
        <w:pStyle w:val="Heading4"/>
        <w:rPr>
          <w:rFonts w:asciiTheme="minorHAnsi" w:hAnsiTheme="minorHAnsi" w:cstheme="minorHAnsi"/>
        </w:rPr>
      </w:pPr>
      <w:r w:rsidRPr="00B922B4">
        <w:rPr>
          <w:rFonts w:asciiTheme="minorHAnsi" w:hAnsiTheme="minorHAnsi" w:cstheme="minorHAnsi"/>
        </w:rPr>
        <w:t xml:space="preserve">Workers’ refers to </w:t>
      </w:r>
      <w:r w:rsidRPr="00B922B4">
        <w:rPr>
          <w:rFonts w:asciiTheme="minorHAnsi" w:hAnsiTheme="minorHAnsi" w:cstheme="minorHAnsi"/>
          <w:u w:val="single"/>
        </w:rPr>
        <w:t>any</w:t>
      </w:r>
      <w:r w:rsidRPr="00B922B4">
        <w:rPr>
          <w:rFonts w:asciiTheme="minorHAnsi" w:hAnsiTheme="minorHAnsi" w:cstheme="minorHAnsi"/>
        </w:rPr>
        <w:t xml:space="preserve"> resident.</w:t>
      </w:r>
    </w:p>
    <w:p w14:paraId="46E67831" w14:textId="77777777" w:rsidR="00ED6976" w:rsidRPr="00B922B4" w:rsidRDefault="00ED6976" w:rsidP="00ED6976">
      <w:pPr>
        <w:rPr>
          <w:rFonts w:asciiTheme="minorHAnsi" w:hAnsiTheme="minorHAnsi" w:cstheme="minorHAnsi"/>
        </w:rPr>
      </w:pPr>
      <w:r w:rsidRPr="00B922B4">
        <w:rPr>
          <w:rStyle w:val="Style13ptBold"/>
          <w:rFonts w:asciiTheme="minorHAnsi" w:hAnsiTheme="minorHAnsi" w:cstheme="minorHAnsi"/>
        </w:rPr>
        <w:t>Manglona 24</w:t>
      </w:r>
      <w:r w:rsidRPr="00B922B4">
        <w:rPr>
          <w:rFonts w:asciiTheme="minorHAnsi" w:hAnsiTheme="minorHAnsi" w:cstheme="minorHAnsi"/>
        </w:rPr>
        <w:t xml:space="preserve"> [Ramona Manglona (Chief district judge for the Northern Mariana Islands), 6-28-2024, “No. 1:2022cv00017 - Document 15 (D. N. Mar. I. 2024),” in Lilles v. J.C. Tenorio Enter, njn]</w:t>
      </w:r>
    </w:p>
    <w:p w14:paraId="129DD076" w14:textId="77777777" w:rsidR="00ED6976" w:rsidRPr="003B18EA" w:rsidRDefault="00ED6976" w:rsidP="00ED6976">
      <w:pPr>
        <w:rPr>
          <w:rFonts w:asciiTheme="minorHAnsi" w:hAnsiTheme="minorHAnsi" w:cstheme="minorHAnsi"/>
          <w:sz w:val="16"/>
        </w:rPr>
      </w:pPr>
      <w:r w:rsidRPr="003B18EA">
        <w:rPr>
          <w:rFonts w:asciiTheme="minorHAnsi" w:hAnsiTheme="minorHAnsi" w:cstheme="minorHAnsi"/>
          <w:sz w:val="16"/>
        </w:rPr>
        <w:t>B. The Workforce Act (48 U.S.C. § 1806(d))</w:t>
      </w:r>
    </w:p>
    <w:p w14:paraId="4B52FE7B" w14:textId="77777777" w:rsidR="00ED6976" w:rsidRPr="003B18EA" w:rsidRDefault="00ED6976" w:rsidP="00ED6976">
      <w:pPr>
        <w:rPr>
          <w:rFonts w:asciiTheme="minorHAnsi" w:hAnsiTheme="minorHAnsi" w:cstheme="minorHAnsi"/>
          <w:sz w:val="16"/>
        </w:rPr>
      </w:pPr>
      <w:r w:rsidRPr="003B18EA">
        <w:rPr>
          <w:rFonts w:asciiTheme="minorHAnsi" w:hAnsiTheme="minorHAnsi" w:cstheme="minorHAnsi"/>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49F996B1" w14:textId="77777777" w:rsidR="00ED6976" w:rsidRPr="003B18EA" w:rsidRDefault="00ED6976" w:rsidP="00ED6976">
      <w:r w:rsidRPr="003B18EA">
        <w:t>&lt;&lt;FOOTNOTE BEGINS&gt;&gt;</w:t>
      </w:r>
    </w:p>
    <w:p w14:paraId="0716CE42" w14:textId="77777777" w:rsidR="00ED6976" w:rsidRPr="003B18EA" w:rsidRDefault="00ED6976" w:rsidP="00ED6976">
      <w:pPr>
        <w:rPr>
          <w:rFonts w:asciiTheme="minorHAnsi" w:hAnsiTheme="minorHAnsi" w:cstheme="minorHAnsi"/>
          <w:sz w:val="16"/>
        </w:rPr>
      </w:pPr>
      <w:r w:rsidRPr="003B18EA">
        <w:rPr>
          <w:rFonts w:asciiTheme="minorHAnsi" w:hAnsiTheme="minorHAnsi" w:cstheme="minorHAnsi"/>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rFonts w:asciiTheme="minorHAnsi" w:hAnsiTheme="minorHAnsi" w:cstheme="minorHAnsi"/>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rFonts w:asciiTheme="minorHAnsi" w:hAnsiTheme="minorHAnsi" w:cstheme="minorHAnsi"/>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rFonts w:asciiTheme="minorHAnsi" w:hAnsiTheme="minorHAnsi" w:cstheme="minorHAnsi"/>
          <w:sz w:val="16"/>
        </w:rPr>
        <w:t xml:space="preserve"> for permanent residence; </w:t>
      </w:r>
      <w:r w:rsidRPr="003B18EA">
        <w:rPr>
          <w:rStyle w:val="StyleUnderline"/>
          <w:highlight w:val="cyan"/>
        </w:rPr>
        <w:t>or</w:t>
      </w:r>
      <w:r w:rsidRPr="003B18EA">
        <w:rPr>
          <w:rFonts w:asciiTheme="minorHAnsi" w:hAnsiTheme="minorHAnsi" w:cstheme="minorHAnsi"/>
          <w:sz w:val="16"/>
        </w:rPr>
        <w:t xml:space="preserve"> (C) a citizen </w:t>
      </w:r>
      <w:r w:rsidRPr="003B18EA">
        <w:rPr>
          <w:rStyle w:val="StyleUnderline"/>
          <w:highlight w:val="cyan"/>
        </w:rPr>
        <w:t>of</w:t>
      </w:r>
      <w:r w:rsidRPr="003B18EA">
        <w:rPr>
          <w:rFonts w:asciiTheme="minorHAnsi" w:hAnsiTheme="minorHAnsi" w:cstheme="minorHAnsi"/>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rFonts w:asciiTheme="minorHAnsi" w:hAnsiTheme="minorHAnsi" w:cstheme="minorHAnsi"/>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10F3782C" w14:textId="77777777" w:rsidR="00ED6976" w:rsidRPr="003B18EA" w:rsidRDefault="00ED6976" w:rsidP="00ED6976">
      <w:r w:rsidRPr="003B18EA">
        <w:t>&lt;&lt;FOOTNOTE ENDS&gt;&gt;</w:t>
      </w:r>
    </w:p>
    <w:p w14:paraId="6755DA51" w14:textId="77777777" w:rsidR="00ED6976" w:rsidRPr="00B922B4" w:rsidRDefault="00ED6976" w:rsidP="00ED6976">
      <w:pPr>
        <w:rPr>
          <w:rFonts w:asciiTheme="minorHAnsi" w:hAnsiTheme="minorHAnsi" w:cstheme="minorHAnsi"/>
          <w:sz w:val="16"/>
        </w:rPr>
      </w:pPr>
      <w:r w:rsidRPr="003B18EA">
        <w:rPr>
          <w:rFonts w:asciiTheme="minorHAnsi" w:hAnsiTheme="minorHAnsi" w:cstheme="minorHAnsi"/>
          <w:sz w:val="16"/>
        </w:rPr>
        <w:t xml:space="preserve"> willing, able, and qualified to perform the services and (2) the nonimmigrant worker's employment would not adversely affect the wages and working conditions of similarly employed U.S. workers. Id. § 1806(d)(2)(A)(i). </w:t>
      </w:r>
    </w:p>
    <w:p w14:paraId="18708BEE" w14:textId="77777777" w:rsidR="00ED6976" w:rsidRPr="00B922B4" w:rsidRDefault="00ED6976" w:rsidP="00ED6976">
      <w:pPr>
        <w:pStyle w:val="Heading4"/>
        <w:rPr>
          <w:rFonts w:asciiTheme="minorHAnsi" w:hAnsiTheme="minorHAnsi" w:cstheme="minorHAnsi"/>
        </w:rPr>
      </w:pPr>
      <w:r w:rsidRPr="00B922B4">
        <w:rPr>
          <w:rFonts w:asciiTheme="minorHAnsi" w:hAnsiTheme="minorHAnsi" w:cstheme="minorHAnsi"/>
        </w:rPr>
        <w:t xml:space="preserve">‘Strengthen’ means to make CBRs </w:t>
      </w:r>
      <w:r w:rsidRPr="00B922B4">
        <w:rPr>
          <w:rFonts w:asciiTheme="minorHAnsi" w:hAnsiTheme="minorHAnsi" w:cstheme="minorHAnsi"/>
          <w:u w:val="single"/>
        </w:rPr>
        <w:t>more effective</w:t>
      </w:r>
      <w:r w:rsidRPr="00B922B4">
        <w:rPr>
          <w:rFonts w:asciiTheme="minorHAnsi" w:hAnsiTheme="minorHAnsi" w:cstheme="minorHAnsi"/>
        </w:rPr>
        <w:t>.</w:t>
      </w:r>
    </w:p>
    <w:p w14:paraId="30B4D778" w14:textId="77777777" w:rsidR="00ED6976" w:rsidRPr="00B922B4" w:rsidRDefault="00ED6976" w:rsidP="00ED6976">
      <w:pPr>
        <w:rPr>
          <w:rFonts w:asciiTheme="minorHAnsi" w:hAnsiTheme="minorHAnsi" w:cstheme="minorHAnsi"/>
        </w:rPr>
      </w:pPr>
      <w:r w:rsidRPr="00B922B4">
        <w:rPr>
          <w:rStyle w:val="Style13ptBold"/>
          <w:rFonts w:asciiTheme="minorHAnsi" w:hAnsiTheme="minorHAnsi" w:cstheme="minorHAnsi"/>
        </w:rPr>
        <w:t>Cambridge Dictionary 24</w:t>
      </w:r>
      <w:r w:rsidRPr="00B922B4">
        <w:rPr>
          <w:rFonts w:asciiTheme="minorHAnsi" w:hAnsiTheme="minorHAnsi" w:cstheme="minorHAnsi"/>
        </w:rPr>
        <w:t xml:space="preserve"> [Cambridge Dictionary, 2024, “Strengthen,” dictionary.cambridge.org/dictionary/english/strengthen, njn]</w:t>
      </w:r>
    </w:p>
    <w:p w14:paraId="24BADE4D" w14:textId="77777777" w:rsidR="00ED6976" w:rsidRPr="00B922B4" w:rsidRDefault="00ED6976" w:rsidP="00ED6976">
      <w:pPr>
        <w:rPr>
          <w:rFonts w:asciiTheme="minorHAnsi" w:hAnsiTheme="minorHAnsi" w:cstheme="minorHAnsi"/>
          <w:sz w:val="16"/>
        </w:rPr>
      </w:pPr>
      <w:r w:rsidRPr="00B922B4">
        <w:rPr>
          <w:rFonts w:asciiTheme="minorHAnsi" w:hAnsiTheme="minorHAnsi" w:cstheme="minorHAnsi"/>
          <w:sz w:val="16"/>
        </w:rPr>
        <w:t>strengthen | BUSINESS ENGLISH</w:t>
      </w:r>
    </w:p>
    <w:p w14:paraId="2FEF034B" w14:textId="77777777" w:rsidR="00ED6976" w:rsidRPr="00B922B4" w:rsidRDefault="00ED6976" w:rsidP="00ED6976">
      <w:pPr>
        <w:rPr>
          <w:rFonts w:asciiTheme="minorHAnsi" w:hAnsiTheme="minorHAnsi" w:cstheme="minorHAnsi"/>
          <w:sz w:val="16"/>
        </w:rPr>
      </w:pPr>
      <w:r w:rsidRPr="00B922B4">
        <w:rPr>
          <w:rStyle w:val="StyleUnderline"/>
          <w:rFonts w:asciiTheme="minorHAnsi" w:hAnsiTheme="minorHAnsi" w:cstheme="minorHAnsi"/>
        </w:rPr>
        <w:t>strengthen</w:t>
      </w:r>
    </w:p>
    <w:p w14:paraId="7F5E2D7B" w14:textId="77777777" w:rsidR="00ED6976" w:rsidRPr="00B922B4" w:rsidRDefault="00ED6976" w:rsidP="00ED6976">
      <w:pPr>
        <w:rPr>
          <w:rFonts w:asciiTheme="minorHAnsi" w:hAnsiTheme="minorHAnsi" w:cstheme="minorHAnsi"/>
          <w:sz w:val="16"/>
        </w:rPr>
      </w:pPr>
      <w:r w:rsidRPr="00B922B4">
        <w:rPr>
          <w:rFonts w:asciiTheme="minorHAnsi" w:hAnsiTheme="minorHAnsi" w:cstheme="minorHAnsi"/>
          <w:sz w:val="16"/>
        </w:rPr>
        <w:t>verb</w:t>
      </w:r>
    </w:p>
    <w:p w14:paraId="5B03D4B3" w14:textId="77777777" w:rsidR="00ED6976" w:rsidRPr="00B922B4" w:rsidRDefault="00ED6976" w:rsidP="00ED6976">
      <w:pPr>
        <w:rPr>
          <w:rFonts w:asciiTheme="minorHAnsi" w:hAnsiTheme="minorHAnsi" w:cstheme="minorHAnsi"/>
          <w:sz w:val="16"/>
        </w:rPr>
      </w:pPr>
      <w:r w:rsidRPr="00B922B4">
        <w:rPr>
          <w:rFonts w:asciiTheme="minorHAnsi" w:hAnsiTheme="minorHAnsi" w:cstheme="minorHAnsi"/>
          <w:sz w:val="16"/>
        </w:rPr>
        <w:t>[ T ]</w:t>
      </w:r>
    </w:p>
    <w:p w14:paraId="3D03AB2C" w14:textId="77777777" w:rsidR="00ED6976" w:rsidRPr="00B922B4" w:rsidRDefault="00ED6976" w:rsidP="00ED6976">
      <w:pPr>
        <w:rPr>
          <w:rFonts w:asciiTheme="minorHAnsi" w:hAnsiTheme="minorHAnsi" w:cstheme="minorHAnsi"/>
          <w:sz w:val="16"/>
        </w:rPr>
      </w:pPr>
      <w:r w:rsidRPr="00B922B4">
        <w:rPr>
          <w:rStyle w:val="StyleUnderline"/>
          <w:rFonts w:asciiTheme="minorHAnsi" w:hAnsiTheme="minorHAnsi" w:cstheme="minorHAnsi"/>
        </w:rPr>
        <w:t xml:space="preserve">to </w:t>
      </w:r>
      <w:r w:rsidRPr="00B922B4">
        <w:rPr>
          <w:rStyle w:val="StyleUnderline"/>
          <w:rFonts w:asciiTheme="minorHAnsi" w:hAnsiTheme="minorHAnsi" w:cstheme="minorHAnsi"/>
          <w:highlight w:val="cyan"/>
        </w:rPr>
        <w:t>make something</w:t>
      </w:r>
      <w:r w:rsidRPr="00B922B4">
        <w:rPr>
          <w:rStyle w:val="StyleUnderline"/>
          <w:rFonts w:asciiTheme="minorHAnsi" w:hAnsiTheme="minorHAnsi" w:cstheme="minorHAnsi"/>
        </w:rPr>
        <w:t xml:space="preserve"> more </w:t>
      </w:r>
      <w:r w:rsidRPr="00B922B4">
        <w:rPr>
          <w:rStyle w:val="Emphasis"/>
          <w:rFonts w:asciiTheme="minorHAnsi" w:hAnsiTheme="minorHAnsi" w:cstheme="minorHAnsi"/>
          <w:highlight w:val="cyan"/>
        </w:rPr>
        <w:t>effective</w:t>
      </w:r>
      <w:r w:rsidRPr="00B922B4">
        <w:rPr>
          <w:rStyle w:val="StyleUnderline"/>
          <w:rFonts w:asciiTheme="minorHAnsi" w:hAnsiTheme="minorHAnsi" w:cstheme="minorHAnsi"/>
        </w:rPr>
        <w:t xml:space="preserve"> or powerful</w:t>
      </w:r>
      <w:r w:rsidRPr="00B922B4">
        <w:rPr>
          <w:rFonts w:asciiTheme="minorHAnsi" w:hAnsiTheme="minorHAnsi" w:cstheme="minorHAnsi"/>
          <w:sz w:val="16"/>
        </w:rPr>
        <w:t>:</w:t>
      </w:r>
    </w:p>
    <w:p w14:paraId="50CA9026" w14:textId="77777777" w:rsidR="00ED6976" w:rsidRPr="00B922B4" w:rsidRDefault="00ED6976" w:rsidP="00ED6976">
      <w:pPr>
        <w:rPr>
          <w:rFonts w:asciiTheme="minorHAnsi" w:hAnsiTheme="minorHAnsi" w:cstheme="minorHAnsi"/>
          <w:sz w:val="16"/>
        </w:rPr>
      </w:pPr>
      <w:r w:rsidRPr="00B922B4">
        <w:rPr>
          <w:rFonts w:asciiTheme="minorHAnsi" w:hAnsiTheme="minorHAnsi" w:cstheme="minorHAnsi"/>
          <w:sz w:val="16"/>
        </w:rPr>
        <w:t>A discussion paper aiming to strengthen the EU's competition regime has been circulated amongst commissioners.</w:t>
      </w:r>
    </w:p>
    <w:p w14:paraId="0608E17E" w14:textId="77777777" w:rsidR="00ED6976" w:rsidRPr="00B922B4" w:rsidRDefault="00ED6976" w:rsidP="00ED6976">
      <w:pPr>
        <w:rPr>
          <w:rFonts w:asciiTheme="minorHAnsi" w:hAnsiTheme="minorHAnsi" w:cstheme="minorHAnsi"/>
          <w:sz w:val="16"/>
        </w:rPr>
      </w:pPr>
      <w:r w:rsidRPr="00B922B4">
        <w:rPr>
          <w:rFonts w:asciiTheme="minorHAnsi" w:hAnsiTheme="minorHAnsi" w:cstheme="minorHAnsi"/>
          <w:sz w:val="16"/>
        </w:rPr>
        <w:t>Research and development expenses amounted to €76m in the first six months, reflecting the company's desire to further strengthen its technological leadership.</w:t>
      </w:r>
    </w:p>
    <w:p w14:paraId="1DBF5087" w14:textId="77777777" w:rsidR="00ED6976" w:rsidRPr="00B922B4" w:rsidRDefault="00ED6976" w:rsidP="00ED6976">
      <w:pPr>
        <w:rPr>
          <w:rFonts w:asciiTheme="minorHAnsi" w:hAnsiTheme="minorHAnsi" w:cstheme="minorHAnsi"/>
          <w:sz w:val="16"/>
        </w:rPr>
      </w:pPr>
      <w:r w:rsidRPr="00B922B4">
        <w:rPr>
          <w:rFonts w:asciiTheme="minorHAnsi" w:hAnsiTheme="minorHAnsi" w:cstheme="minorHAnsi"/>
          <w:sz w:val="16"/>
        </w:rPr>
        <w:t>Recent efforts have been made to strengthen the role of outside directors.</w:t>
      </w:r>
    </w:p>
    <w:p w14:paraId="4F8115E5" w14:textId="77777777" w:rsidR="00ED6976" w:rsidRPr="00B922B4" w:rsidRDefault="00ED6976" w:rsidP="00ED6976">
      <w:pPr>
        <w:rPr>
          <w:rFonts w:asciiTheme="minorHAnsi" w:hAnsiTheme="minorHAnsi" w:cstheme="minorHAnsi"/>
          <w:sz w:val="16"/>
        </w:rPr>
      </w:pPr>
      <w:r w:rsidRPr="00B922B4">
        <w:rPr>
          <w:rFonts w:asciiTheme="minorHAnsi" w:hAnsiTheme="minorHAnsi" w:cstheme="minorHAnsi"/>
          <w:sz w:val="16"/>
        </w:rPr>
        <w:t>strengthen your position/performance/control Mobile operators need to strengthen their control over revenue and profit.</w:t>
      </w:r>
    </w:p>
    <w:p w14:paraId="2631DDA4" w14:textId="77777777" w:rsidR="00ED6976" w:rsidRPr="00B922B4" w:rsidRDefault="00ED6976" w:rsidP="00ED6976">
      <w:pPr>
        <w:rPr>
          <w:rFonts w:asciiTheme="minorHAnsi" w:hAnsiTheme="minorHAnsi" w:cstheme="minorHAnsi"/>
          <w:sz w:val="16"/>
        </w:rPr>
      </w:pPr>
      <w:r w:rsidRPr="00B922B4">
        <w:rPr>
          <w:rFonts w:asciiTheme="minorHAnsi" w:hAnsiTheme="minorHAnsi" w:cstheme="minorHAnsi"/>
          <w:sz w:val="16"/>
        </w:rPr>
        <w:t>strengthen laws/regulations/mechanisms The Oil Conservation Division is in the process of trying to strengthen regulations over oil waste pits.</w:t>
      </w:r>
    </w:p>
    <w:p w14:paraId="32B8CCF2" w14:textId="77777777" w:rsidR="00ED6976" w:rsidRDefault="00ED6976" w:rsidP="00ED6976">
      <w:pPr>
        <w:pStyle w:val="Heading3"/>
      </w:pPr>
      <w:r>
        <w:t>2AC---Greenland</w:t>
      </w:r>
    </w:p>
    <w:p w14:paraId="249E4690" w14:textId="77777777" w:rsidR="00ED6976" w:rsidRPr="000346A3" w:rsidRDefault="00ED6976" w:rsidP="00ED6976">
      <w:pPr>
        <w:pStyle w:val="Analytic"/>
      </w:pPr>
    </w:p>
    <w:p w14:paraId="6705CE10" w14:textId="77777777" w:rsidR="00ED6976" w:rsidRDefault="00ED6976" w:rsidP="00ED6976">
      <w:pPr>
        <w:pStyle w:val="Heading3"/>
      </w:pPr>
      <w:r>
        <w:t>2AC---Worker Control</w:t>
      </w:r>
    </w:p>
    <w:p w14:paraId="79F2922A" w14:textId="77777777" w:rsidR="00ED6976" w:rsidRPr="00B922B4" w:rsidRDefault="00ED6976" w:rsidP="00ED6976">
      <w:pPr>
        <w:pStyle w:val="Heading4"/>
        <w:rPr>
          <w:rFonts w:asciiTheme="minorHAnsi" w:hAnsiTheme="minorHAnsi" w:cstheme="minorHAnsi"/>
          <w:b w:val="0"/>
          <w:bCs/>
        </w:rPr>
      </w:pPr>
      <w:r>
        <w:rPr>
          <w:rFonts w:asciiTheme="minorHAnsi" w:hAnsiTheme="minorHAnsi" w:cstheme="minorHAnsi"/>
        </w:rPr>
        <w:t>Worker control fails</w:t>
      </w:r>
      <w:r w:rsidRPr="00B922B4">
        <w:rPr>
          <w:rFonts w:asciiTheme="minorHAnsi" w:hAnsiTheme="minorHAnsi" w:cstheme="minorHAnsi"/>
        </w:rPr>
        <w:t xml:space="preserve">. They </w:t>
      </w:r>
      <w:r w:rsidRPr="00B922B4">
        <w:rPr>
          <w:rFonts w:asciiTheme="minorHAnsi" w:hAnsiTheme="minorHAnsi" w:cstheme="minorHAnsi"/>
          <w:u w:val="single"/>
        </w:rPr>
        <w:t>slow</w:t>
      </w:r>
      <w:r w:rsidRPr="00B922B4">
        <w:rPr>
          <w:rFonts w:asciiTheme="minorHAnsi" w:hAnsiTheme="minorHAnsi" w:cstheme="minorHAnsi"/>
        </w:rPr>
        <w:t xml:space="preserve"> growth AND can’t engage </w:t>
      </w:r>
      <w:r w:rsidRPr="00B922B4">
        <w:rPr>
          <w:rFonts w:asciiTheme="minorHAnsi" w:hAnsiTheme="minorHAnsi" w:cstheme="minorHAnsi"/>
          <w:u w:val="single"/>
        </w:rPr>
        <w:t>finance</w:t>
      </w:r>
      <w:r w:rsidRPr="00B922B4">
        <w:rPr>
          <w:rFonts w:asciiTheme="minorHAnsi" w:hAnsiTheme="minorHAnsi" w:cstheme="minorHAnsi"/>
        </w:rPr>
        <w:t xml:space="preserve">. </w:t>
      </w:r>
      <w:r w:rsidRPr="00B922B4">
        <w:rPr>
          <w:rFonts w:asciiTheme="minorHAnsi" w:hAnsiTheme="minorHAnsi" w:cstheme="minorHAnsi"/>
          <w:b w:val="0"/>
          <w:bCs/>
        </w:rPr>
        <w:t xml:space="preserve">Impact is </w:t>
      </w:r>
      <w:r w:rsidRPr="00B922B4">
        <w:rPr>
          <w:rFonts w:asciiTheme="minorHAnsi" w:hAnsiTheme="minorHAnsi" w:cstheme="minorHAnsi"/>
          <w:b w:val="0"/>
          <w:bCs/>
          <w:u w:val="single"/>
        </w:rPr>
        <w:t>all</w:t>
      </w:r>
      <w:r w:rsidRPr="00B922B4">
        <w:rPr>
          <w:rFonts w:asciiTheme="minorHAnsi" w:hAnsiTheme="minorHAnsi" w:cstheme="minorHAnsi"/>
          <w:b w:val="0"/>
          <w:bCs/>
        </w:rPr>
        <w:t xml:space="preserve"> of case.</w:t>
      </w:r>
    </w:p>
    <w:p w14:paraId="69DE46B2" w14:textId="77777777" w:rsidR="00ED6976" w:rsidRPr="00B922B4" w:rsidRDefault="00ED6976" w:rsidP="00ED6976">
      <w:pPr>
        <w:rPr>
          <w:rFonts w:asciiTheme="minorHAnsi" w:hAnsiTheme="minorHAnsi" w:cstheme="minorHAnsi"/>
        </w:rPr>
      </w:pPr>
      <w:r w:rsidRPr="00B922B4">
        <w:rPr>
          <w:rStyle w:val="Style13ptBold"/>
          <w:rFonts w:asciiTheme="minorHAnsi" w:hAnsiTheme="minorHAnsi" w:cstheme="minorHAnsi"/>
        </w:rPr>
        <w:t>Basterretxea 20</w:t>
      </w:r>
      <w:r w:rsidRPr="00B922B4">
        <w:rPr>
          <w:rFonts w:asciiTheme="minorHAnsi" w:hAnsiTheme="minorHAnsi" w:cstheme="minorHAnsi"/>
        </w:rPr>
        <w:t xml:space="preserve"> [Imanol Basterretxea (Faculty of Economics and Business, University of the Basque) Chris Cornforth, and Iñaki Heras-Saizarbitoria, 2-4-2020, "Corporate governance as a key aspect in the failure of worker cooperatives," Economic and Industrial Democracy, Volume 43, Issue 1, pp. 362-387, https://doi.org/10.1177/0143831X19899474] // ARB's</w:t>
      </w:r>
    </w:p>
    <w:p w14:paraId="0F4B1B2B" w14:textId="77777777" w:rsidR="00ED6976" w:rsidRPr="00B922B4" w:rsidRDefault="00ED6976" w:rsidP="00ED6976">
      <w:pPr>
        <w:rPr>
          <w:rFonts w:asciiTheme="minorHAnsi" w:hAnsiTheme="minorHAnsi" w:cstheme="minorHAnsi"/>
          <w:sz w:val="16"/>
        </w:rPr>
      </w:pPr>
      <w:r w:rsidRPr="00B922B4">
        <w:rPr>
          <w:rFonts w:asciiTheme="minorHAnsi" w:hAnsiTheme="minorHAnsi" w:cstheme="minorHAnsi"/>
          <w:sz w:val="16"/>
        </w:rPr>
        <w:t xml:space="preserve">Co-ops tend to be management driven. Whereas board members in major private companies are elected within the business environment, </w:t>
      </w:r>
      <w:r w:rsidRPr="00B922B4">
        <w:rPr>
          <w:rStyle w:val="Emphasis"/>
          <w:rFonts w:asciiTheme="minorHAnsi" w:hAnsiTheme="minorHAnsi" w:cstheme="minorHAnsi"/>
        </w:rPr>
        <w:t xml:space="preserve">board </w:t>
      </w:r>
      <w:r w:rsidRPr="00B922B4">
        <w:rPr>
          <w:rStyle w:val="Emphasis"/>
          <w:rFonts w:asciiTheme="minorHAnsi" w:hAnsiTheme="minorHAnsi" w:cstheme="minorHAnsi"/>
          <w:highlight w:val="cyan"/>
        </w:rPr>
        <w:t>members</w:t>
      </w:r>
      <w:r w:rsidRPr="00B922B4">
        <w:rPr>
          <w:rFonts w:asciiTheme="minorHAnsi" w:hAnsiTheme="minorHAnsi" w:cstheme="minorHAnsi"/>
          <w:sz w:val="16"/>
        </w:rPr>
        <w:t xml:space="preserve"> in co-ops </w:t>
      </w:r>
      <w:r w:rsidRPr="00B922B4">
        <w:rPr>
          <w:rStyle w:val="StyleUnderline"/>
          <w:rFonts w:asciiTheme="minorHAnsi" w:hAnsiTheme="minorHAnsi" w:cstheme="minorHAnsi"/>
          <w:highlight w:val="cyan"/>
        </w:rPr>
        <w:t>are elected</w:t>
      </w:r>
      <w:r w:rsidRPr="00B922B4">
        <w:rPr>
          <w:rFonts w:asciiTheme="minorHAnsi" w:hAnsiTheme="minorHAnsi" w:cstheme="minorHAnsi"/>
          <w:sz w:val="16"/>
          <w:highlight w:val="cyan"/>
        </w:rPr>
        <w:t xml:space="preserve"> </w:t>
      </w:r>
      <w:r w:rsidRPr="00B922B4">
        <w:rPr>
          <w:rStyle w:val="StyleUnderline"/>
          <w:rFonts w:asciiTheme="minorHAnsi" w:hAnsiTheme="minorHAnsi" w:cstheme="minorHAnsi"/>
          <w:highlight w:val="cyan"/>
        </w:rPr>
        <w:t>among</w:t>
      </w:r>
      <w:r w:rsidRPr="00B922B4">
        <w:rPr>
          <w:rFonts w:asciiTheme="minorHAnsi" w:hAnsiTheme="minorHAnsi" w:cstheme="minorHAnsi"/>
          <w:sz w:val="16"/>
        </w:rPr>
        <w:t xml:space="preserve"> what we would call </w:t>
      </w:r>
      <w:r w:rsidRPr="00B922B4">
        <w:rPr>
          <w:rStyle w:val="StyleUnderline"/>
          <w:rFonts w:asciiTheme="minorHAnsi" w:hAnsiTheme="minorHAnsi" w:cstheme="minorHAnsi"/>
          <w:highlight w:val="cyan"/>
        </w:rPr>
        <w:t>everyday people</w:t>
      </w:r>
      <w:r w:rsidRPr="00B922B4">
        <w:rPr>
          <w:rFonts w:asciiTheme="minorHAnsi" w:hAnsiTheme="minorHAnsi" w:cstheme="minorHAnsi"/>
          <w:sz w:val="16"/>
        </w:rPr>
        <w:t xml:space="preserve">. Very often solid, earnest people with good judgement, but </w:t>
      </w:r>
      <w:r w:rsidRPr="00B922B4">
        <w:rPr>
          <w:rStyle w:val="Emphasis"/>
          <w:rFonts w:asciiTheme="minorHAnsi" w:hAnsiTheme="minorHAnsi" w:cstheme="minorHAnsi"/>
          <w:highlight w:val="cyan"/>
        </w:rPr>
        <w:t>without</w:t>
      </w:r>
      <w:r w:rsidRPr="00B922B4">
        <w:rPr>
          <w:rStyle w:val="StyleUnderline"/>
          <w:rFonts w:asciiTheme="minorHAnsi" w:hAnsiTheme="minorHAnsi" w:cstheme="minorHAnsi"/>
        </w:rPr>
        <w:t xml:space="preserve"> </w:t>
      </w:r>
      <w:r w:rsidRPr="00B922B4">
        <w:rPr>
          <w:rStyle w:val="StyleUnderline"/>
          <w:rFonts w:asciiTheme="minorHAnsi" w:hAnsiTheme="minorHAnsi" w:cstheme="minorHAnsi"/>
          <w:highlight w:val="cyan"/>
        </w:rPr>
        <w:t xml:space="preserve">the </w:t>
      </w:r>
      <w:r w:rsidRPr="00B922B4">
        <w:rPr>
          <w:rStyle w:val="Emphasis"/>
          <w:rFonts w:asciiTheme="minorHAnsi" w:hAnsiTheme="minorHAnsi" w:cstheme="minorHAnsi"/>
          <w:highlight w:val="cyan"/>
        </w:rPr>
        <w:t>necessary</w:t>
      </w:r>
      <w:r w:rsidRPr="00B922B4">
        <w:rPr>
          <w:rStyle w:val="Emphasis"/>
          <w:rFonts w:asciiTheme="minorHAnsi" w:hAnsiTheme="minorHAnsi" w:cstheme="minorHAnsi"/>
        </w:rPr>
        <w:t xml:space="preserve"> </w:t>
      </w:r>
      <w:r w:rsidRPr="00B922B4">
        <w:rPr>
          <w:rStyle w:val="Emphasis"/>
          <w:rFonts w:asciiTheme="minorHAnsi" w:hAnsiTheme="minorHAnsi" w:cstheme="minorHAnsi"/>
          <w:highlight w:val="cyan"/>
        </w:rPr>
        <w:t>background</w:t>
      </w:r>
      <w:r w:rsidRPr="00B922B4">
        <w:rPr>
          <w:rStyle w:val="StyleUnderline"/>
          <w:rFonts w:asciiTheme="minorHAnsi" w:hAnsiTheme="minorHAnsi" w:cstheme="minorHAnsi"/>
        </w:rPr>
        <w:t xml:space="preserve"> </w:t>
      </w:r>
      <w:r w:rsidRPr="00B922B4">
        <w:rPr>
          <w:rStyle w:val="StyleUnderline"/>
          <w:rFonts w:asciiTheme="minorHAnsi" w:hAnsiTheme="minorHAnsi" w:cstheme="minorHAnsi"/>
          <w:highlight w:val="cyan"/>
        </w:rPr>
        <w:t xml:space="preserve">to make </w:t>
      </w:r>
      <w:r w:rsidRPr="00B922B4">
        <w:rPr>
          <w:rStyle w:val="Emphasis"/>
          <w:rFonts w:asciiTheme="minorHAnsi" w:hAnsiTheme="minorHAnsi" w:cstheme="minorHAnsi"/>
          <w:highlight w:val="cyan"/>
        </w:rPr>
        <w:t xml:space="preserve">strategic </w:t>
      </w:r>
      <w:r w:rsidRPr="00B922B4">
        <w:rPr>
          <w:rStyle w:val="Emphasis"/>
          <w:rFonts w:asciiTheme="minorHAnsi" w:hAnsiTheme="minorHAnsi" w:cstheme="minorHAnsi"/>
          <w:bCs/>
          <w:highlight w:val="cyan"/>
        </w:rPr>
        <w:t>de</w:t>
      </w:r>
      <w:r w:rsidRPr="00B922B4">
        <w:rPr>
          <w:rStyle w:val="StyleUnderline"/>
          <w:rFonts w:asciiTheme="minorHAnsi" w:hAnsiTheme="minorHAnsi" w:cstheme="minorHAnsi"/>
          <w:highlight w:val="cyan"/>
        </w:rPr>
        <w:t>cisions</w:t>
      </w:r>
      <w:r w:rsidRPr="00B922B4">
        <w:rPr>
          <w:rFonts w:asciiTheme="minorHAnsi" w:hAnsiTheme="minorHAnsi" w:cstheme="minorHAnsi"/>
          <w:sz w:val="16"/>
        </w:rPr>
        <w:t xml:space="preserve"> in the business world.</w:t>
      </w:r>
    </w:p>
    <w:p w14:paraId="4F5E07CD" w14:textId="77777777" w:rsidR="00ED6976" w:rsidRPr="00B922B4" w:rsidRDefault="00ED6976" w:rsidP="00ED6976">
      <w:pPr>
        <w:rPr>
          <w:rFonts w:asciiTheme="minorHAnsi" w:hAnsiTheme="minorHAnsi" w:cstheme="minorHAnsi"/>
          <w:sz w:val="16"/>
        </w:rPr>
      </w:pPr>
      <w:r w:rsidRPr="00B922B4">
        <w:rPr>
          <w:rFonts w:asciiTheme="minorHAnsi" w:hAnsiTheme="minorHAnsi" w:cstheme="minorHAnsi"/>
          <w:sz w:val="16"/>
        </w:rPr>
        <w:t>More recently, several studies of credit, consumer and agricultural cooperatives that have experienced crises or failure have pointed to weak governance by boards lacking the necessary skills and experience to adequately scrutinise management proposals (Birchall, 2014a; Fulton and Larson, 2009a, 2009b; Myners, 2014).</w:t>
      </w:r>
    </w:p>
    <w:p w14:paraId="655E32BD" w14:textId="77777777" w:rsidR="00ED6976" w:rsidRDefault="00ED6976" w:rsidP="00ED6976">
      <w:pPr>
        <w:rPr>
          <w:rFonts w:asciiTheme="minorHAnsi" w:hAnsiTheme="minorHAnsi" w:cstheme="minorHAnsi"/>
          <w:sz w:val="16"/>
        </w:rPr>
      </w:pPr>
      <w:r w:rsidRPr="00B922B4">
        <w:rPr>
          <w:rFonts w:asciiTheme="minorHAnsi" w:hAnsiTheme="minorHAnsi" w:cstheme="minorHAnsi"/>
          <w:sz w:val="16"/>
        </w:rPr>
        <w:t xml:space="preserve">In worker cooperatives differences in expertise may be less of a problem than other forms of cooperative as the members work in the cooperative. However, as worker cooperatives grow and employ professional managers it is likely that the gap in expertise between workers and management will increase. Batataille-Chedotel and Huntzinger (2004), in a study of French worker cooperatives, suggest that once cooperatives grow to have more than 250 members </w:t>
      </w:r>
      <w:r w:rsidRPr="00B922B4">
        <w:rPr>
          <w:rStyle w:val="Emphasis"/>
          <w:rFonts w:asciiTheme="minorHAnsi" w:hAnsiTheme="minorHAnsi" w:cstheme="minorHAnsi"/>
          <w:highlight w:val="cyan"/>
        </w:rPr>
        <w:t>boards</w:t>
      </w:r>
      <w:r w:rsidRPr="00B922B4">
        <w:rPr>
          <w:rStyle w:val="StyleUnderline"/>
          <w:rFonts w:asciiTheme="minorHAnsi" w:hAnsiTheme="minorHAnsi" w:cstheme="minorHAnsi"/>
          <w:highlight w:val="cyan"/>
        </w:rPr>
        <w:t xml:space="preserve"> </w:t>
      </w:r>
      <w:r w:rsidRPr="00B922B4">
        <w:rPr>
          <w:rStyle w:val="Emphasis"/>
          <w:rFonts w:asciiTheme="minorHAnsi" w:hAnsiTheme="minorHAnsi" w:cstheme="minorHAnsi"/>
          <w:highlight w:val="cyan"/>
        </w:rPr>
        <w:t>do not have</w:t>
      </w:r>
      <w:r w:rsidRPr="00B922B4">
        <w:rPr>
          <w:rStyle w:val="StyleUnderline"/>
          <w:rFonts w:asciiTheme="minorHAnsi" w:hAnsiTheme="minorHAnsi" w:cstheme="minorHAnsi"/>
        </w:rPr>
        <w:t xml:space="preserve"> the </w:t>
      </w:r>
      <w:r w:rsidRPr="00B922B4">
        <w:rPr>
          <w:rStyle w:val="Emphasis"/>
          <w:rFonts w:asciiTheme="minorHAnsi" w:hAnsiTheme="minorHAnsi" w:cstheme="minorHAnsi"/>
          <w:highlight w:val="cyan"/>
        </w:rPr>
        <w:t>competency</w:t>
      </w:r>
      <w:r w:rsidRPr="00B922B4">
        <w:rPr>
          <w:rStyle w:val="StyleUnderline"/>
          <w:rFonts w:asciiTheme="minorHAnsi" w:hAnsiTheme="minorHAnsi" w:cstheme="minorHAnsi"/>
        </w:rPr>
        <w:t xml:space="preserve"> to make strategic decisions</w:t>
      </w:r>
      <w:r w:rsidRPr="00B922B4">
        <w:rPr>
          <w:rFonts w:asciiTheme="minorHAnsi" w:hAnsiTheme="minorHAnsi" w:cstheme="minorHAnsi"/>
          <w:sz w:val="16"/>
        </w:rPr>
        <w:t xml:space="preserve">. Previous studies on FED indicate that </w:t>
      </w:r>
      <w:r w:rsidRPr="00B922B4">
        <w:rPr>
          <w:rStyle w:val="StyleUnderline"/>
          <w:rFonts w:asciiTheme="minorHAnsi" w:hAnsiTheme="minorHAnsi" w:cstheme="minorHAnsi"/>
          <w:highlight w:val="cyan"/>
        </w:rPr>
        <w:t>governance problems derived from</w:t>
      </w:r>
      <w:r w:rsidRPr="00B922B4">
        <w:rPr>
          <w:rStyle w:val="StyleUnderline"/>
          <w:rFonts w:asciiTheme="minorHAnsi" w:hAnsiTheme="minorHAnsi" w:cstheme="minorHAnsi"/>
        </w:rPr>
        <w:t xml:space="preserve"> cooperative members’ </w:t>
      </w:r>
      <w:r w:rsidRPr="00B922B4">
        <w:rPr>
          <w:rStyle w:val="Emphasis"/>
          <w:rFonts w:asciiTheme="minorHAnsi" w:hAnsiTheme="minorHAnsi" w:cstheme="minorHAnsi"/>
          <w:highlight w:val="cyan"/>
        </w:rPr>
        <w:t>low</w:t>
      </w:r>
      <w:r w:rsidRPr="00B922B4">
        <w:rPr>
          <w:rStyle w:val="StyleUnderline"/>
          <w:rFonts w:asciiTheme="minorHAnsi" w:hAnsiTheme="minorHAnsi" w:cstheme="minorHAnsi"/>
        </w:rPr>
        <w:t xml:space="preserve"> business </w:t>
      </w:r>
      <w:r w:rsidRPr="00B922B4">
        <w:rPr>
          <w:rStyle w:val="Emphasis"/>
          <w:rFonts w:asciiTheme="minorHAnsi" w:hAnsiTheme="minorHAnsi" w:cstheme="minorHAnsi"/>
          <w:highlight w:val="cyan"/>
        </w:rPr>
        <w:t>literacy</w:t>
      </w:r>
      <w:r w:rsidRPr="00B922B4">
        <w:rPr>
          <w:rStyle w:val="StyleUnderline"/>
          <w:rFonts w:asciiTheme="minorHAnsi" w:hAnsiTheme="minorHAnsi" w:cstheme="minorHAnsi"/>
        </w:rPr>
        <w:t xml:space="preserve"> </w:t>
      </w:r>
      <w:r w:rsidRPr="00B922B4">
        <w:rPr>
          <w:rStyle w:val="StyleUnderline"/>
          <w:rFonts w:asciiTheme="minorHAnsi" w:hAnsiTheme="minorHAnsi" w:cstheme="minorHAnsi"/>
          <w:highlight w:val="cyan"/>
        </w:rPr>
        <w:t xml:space="preserve">and </w:t>
      </w:r>
      <w:r w:rsidRPr="00B922B4">
        <w:rPr>
          <w:rStyle w:val="Emphasis"/>
          <w:rFonts w:asciiTheme="minorHAnsi" w:hAnsiTheme="minorHAnsi" w:cstheme="minorHAnsi"/>
          <w:highlight w:val="cyan"/>
        </w:rPr>
        <w:t>inability</w:t>
      </w:r>
      <w:r w:rsidRPr="00B922B4">
        <w:rPr>
          <w:rStyle w:val="StyleUnderline"/>
          <w:rFonts w:asciiTheme="minorHAnsi" w:hAnsiTheme="minorHAnsi" w:cstheme="minorHAnsi"/>
        </w:rPr>
        <w:t xml:space="preserve"> </w:t>
      </w:r>
      <w:r w:rsidRPr="00B922B4">
        <w:rPr>
          <w:rStyle w:val="StyleUnderline"/>
          <w:rFonts w:asciiTheme="minorHAnsi" w:hAnsiTheme="minorHAnsi" w:cstheme="minorHAnsi"/>
          <w:highlight w:val="cyan"/>
        </w:rPr>
        <w:t>to understand financial information</w:t>
      </w:r>
      <w:r w:rsidRPr="00B922B4">
        <w:rPr>
          <w:rFonts w:asciiTheme="minorHAnsi" w:hAnsiTheme="minorHAnsi" w:cstheme="minorHAnsi"/>
          <w:sz w:val="16"/>
        </w:rPr>
        <w:t xml:space="preserve"> had been present in previous decades. Greenwood and González (1989) found that FED cooperators felt that </w:t>
      </w:r>
      <w:r w:rsidRPr="00B922B4">
        <w:rPr>
          <w:rStyle w:val="StyleUnderline"/>
          <w:rFonts w:asciiTheme="minorHAnsi" w:hAnsiTheme="minorHAnsi" w:cstheme="minorHAnsi"/>
        </w:rPr>
        <w:t xml:space="preserve">they were </w:t>
      </w:r>
      <w:r w:rsidRPr="00B922B4">
        <w:rPr>
          <w:rStyle w:val="Emphasis"/>
          <w:rFonts w:asciiTheme="minorHAnsi" w:hAnsiTheme="minorHAnsi" w:cstheme="minorHAnsi"/>
        </w:rPr>
        <w:t>inundated</w:t>
      </w:r>
      <w:r w:rsidRPr="00B922B4">
        <w:rPr>
          <w:rStyle w:val="StyleUnderline"/>
          <w:rFonts w:asciiTheme="minorHAnsi" w:hAnsiTheme="minorHAnsi" w:cstheme="minorHAnsi"/>
        </w:rPr>
        <w:t xml:space="preserve"> with </w:t>
      </w:r>
      <w:r w:rsidRPr="00B922B4">
        <w:rPr>
          <w:rStyle w:val="StyleUnderline"/>
          <w:rFonts w:asciiTheme="minorHAnsi" w:hAnsiTheme="minorHAnsi" w:cstheme="minorHAnsi"/>
          <w:highlight w:val="cyan"/>
        </w:rPr>
        <w:t>accounting data</w:t>
      </w:r>
      <w:r w:rsidRPr="00B922B4">
        <w:rPr>
          <w:rStyle w:val="StyleUnderline"/>
          <w:rFonts w:asciiTheme="minorHAnsi" w:hAnsiTheme="minorHAnsi" w:cstheme="minorHAnsi"/>
        </w:rPr>
        <w:t xml:space="preserve">, </w:t>
      </w:r>
      <w:r w:rsidRPr="00B922B4">
        <w:rPr>
          <w:rStyle w:val="StyleUnderline"/>
          <w:rFonts w:asciiTheme="minorHAnsi" w:hAnsiTheme="minorHAnsi" w:cstheme="minorHAnsi"/>
          <w:highlight w:val="cyan"/>
        </w:rPr>
        <w:t>business</w:t>
      </w:r>
      <w:r w:rsidRPr="00B922B4">
        <w:rPr>
          <w:rStyle w:val="StyleUnderline"/>
          <w:rFonts w:asciiTheme="minorHAnsi" w:hAnsiTheme="minorHAnsi" w:cstheme="minorHAnsi"/>
        </w:rPr>
        <w:t xml:space="preserve"> plans, technical </w:t>
      </w:r>
      <w:r w:rsidRPr="00B922B4">
        <w:rPr>
          <w:rStyle w:val="StyleUnderline"/>
          <w:rFonts w:asciiTheme="minorHAnsi" w:hAnsiTheme="minorHAnsi" w:cstheme="minorHAnsi"/>
          <w:highlight w:val="cyan"/>
        </w:rPr>
        <w:t>and production information</w:t>
      </w:r>
      <w:r w:rsidRPr="00B922B4">
        <w:rPr>
          <w:rFonts w:asciiTheme="minorHAnsi" w:hAnsiTheme="minorHAnsi" w:cstheme="minorHAnsi"/>
          <w:sz w:val="16"/>
        </w:rPr>
        <w:t xml:space="preserve">; information that cooperators were not able to understand. At the same time, many cooperative members also believed that key information was being kept from them (Greenwood and González, 1989: 145–149). Similarly, Whyte and Whyte (1988: 227) wondered whether the members of FED were suffering from information overload and ‘given a larger and more complex volume of information than most are able to absorb’. A decade later, Kasmir (1996) also found that many cooperative members of FED were frustrated and complained that they were unable to understand and make effective use of the information they received. ‘All members of the cooperative are given a great deal of information, </w:t>
      </w:r>
      <w:r w:rsidRPr="00B922B4">
        <w:rPr>
          <w:rStyle w:val="Emphasis"/>
          <w:rFonts w:asciiTheme="minorHAnsi" w:hAnsiTheme="minorHAnsi" w:cstheme="minorHAnsi"/>
          <w:highlight w:val="cyan"/>
        </w:rPr>
        <w:t>which</w:t>
      </w:r>
      <w:r w:rsidRPr="00B922B4">
        <w:rPr>
          <w:rStyle w:val="StyleUnderline"/>
          <w:rFonts w:asciiTheme="minorHAnsi" w:hAnsiTheme="minorHAnsi" w:cstheme="minorHAnsi"/>
          <w:highlight w:val="cyan"/>
        </w:rPr>
        <w:t xml:space="preserve"> </w:t>
      </w:r>
      <w:r w:rsidRPr="00B922B4">
        <w:rPr>
          <w:rStyle w:val="Emphasis"/>
          <w:rFonts w:asciiTheme="minorHAnsi" w:hAnsiTheme="minorHAnsi" w:cstheme="minorHAnsi"/>
          <w:highlight w:val="cyan"/>
        </w:rPr>
        <w:t>they</w:t>
      </w:r>
      <w:r w:rsidRPr="00B922B4">
        <w:rPr>
          <w:rStyle w:val="StyleUnderline"/>
          <w:rFonts w:asciiTheme="minorHAnsi" w:hAnsiTheme="minorHAnsi" w:cstheme="minorHAnsi"/>
          <w:highlight w:val="cyan"/>
        </w:rPr>
        <w:t xml:space="preserve"> simply </w:t>
      </w:r>
      <w:r w:rsidRPr="00B922B4">
        <w:rPr>
          <w:rStyle w:val="Emphasis"/>
          <w:rFonts w:asciiTheme="minorHAnsi" w:hAnsiTheme="minorHAnsi" w:cstheme="minorHAnsi"/>
          <w:highlight w:val="cyan"/>
        </w:rPr>
        <w:t>cannot get through</w:t>
      </w:r>
      <w:r w:rsidRPr="00B922B4">
        <w:rPr>
          <w:rFonts w:asciiTheme="minorHAnsi" w:hAnsiTheme="minorHAnsi" w:cstheme="minorHAnsi"/>
          <w:sz w:val="16"/>
        </w:rPr>
        <w:t>. Social Council members who make the effort to synthesize the material, often find they need help interpreting information’ (Kasmir, 1996: 138).</w:t>
      </w:r>
    </w:p>
    <w:p w14:paraId="69CD72BF" w14:textId="77777777" w:rsidR="00ED6976" w:rsidRDefault="00ED6976" w:rsidP="00ED6976">
      <w:pPr>
        <w:pStyle w:val="Heading4"/>
      </w:pPr>
      <w:r>
        <w:t>AI is impossible—don’t buy tech hype—research consensus.</w:t>
      </w:r>
    </w:p>
    <w:p w14:paraId="09B7ED6B" w14:textId="77777777" w:rsidR="00ED6976" w:rsidRPr="00E35BEC" w:rsidRDefault="00ED6976" w:rsidP="00ED6976">
      <w:pPr>
        <w:rPr>
          <w:rStyle w:val="Style13ptBold"/>
          <w:b w:val="0"/>
          <w:bCs w:val="0"/>
          <w:sz w:val="22"/>
        </w:rPr>
      </w:pPr>
      <w:r>
        <w:rPr>
          <w:rStyle w:val="Style13ptBold"/>
        </w:rPr>
        <w:t xml:space="preserve">Radboud 24 </w:t>
      </w:r>
      <w:r w:rsidRPr="00E35BEC">
        <w:rPr>
          <w:sz w:val="16"/>
          <w:szCs w:val="16"/>
        </w:rPr>
        <w:t xml:space="preserve">Radboud University. General university in The Netherlands, active in almost all scientific fields, and one of the leading universities worldwide. Blog cites a multitude of reserachers, namely Iris van Rooji, professor of Computational Cognitive Science. “Team Claims Human-Level AI Is Impossible — Ever.” ScienceBlog.Com, 30 Sept. 2024, </w:t>
      </w:r>
      <w:hyperlink r:id="rId7" w:history="1">
        <w:r w:rsidRPr="00E35BEC">
          <w:rPr>
            <w:rStyle w:val="Hyperlink"/>
            <w:sz w:val="16"/>
            <w:szCs w:val="16"/>
          </w:rPr>
          <w:t>https://scienceblog.com/team-claims-human-level-ai-is-impossible-ever/</w:t>
        </w:r>
      </w:hyperlink>
      <w:r w:rsidRPr="00E35BEC">
        <w:rPr>
          <w:sz w:val="16"/>
          <w:szCs w:val="16"/>
        </w:rPr>
        <w:t>. Tiktokbussin15</w:t>
      </w:r>
    </w:p>
    <w:p w14:paraId="701BE827" w14:textId="77777777" w:rsidR="00ED6976" w:rsidRPr="00E35BEC" w:rsidRDefault="00ED6976" w:rsidP="00ED6976">
      <w:pPr>
        <w:rPr>
          <w:sz w:val="12"/>
        </w:rPr>
      </w:pPr>
      <w:r w:rsidRPr="00E35BEC">
        <w:rPr>
          <w:rStyle w:val="StyleUnderline"/>
        </w:rPr>
        <w:t xml:space="preserve">Will AI soon surpass the human brain? If you ask employees at </w:t>
      </w:r>
      <w:r w:rsidRPr="00E35BEC">
        <w:rPr>
          <w:sz w:val="12"/>
        </w:rPr>
        <w:t>OpenAI</w:t>
      </w:r>
      <w:r w:rsidRPr="00E35BEC">
        <w:rPr>
          <w:rStyle w:val="StyleUnderline"/>
        </w:rPr>
        <w:t xml:space="preserve">, </w:t>
      </w:r>
      <w:r w:rsidRPr="00E35BEC">
        <w:rPr>
          <w:sz w:val="12"/>
        </w:rPr>
        <w:t xml:space="preserve">Google DeepMind and other </w:t>
      </w:r>
      <w:r w:rsidRPr="00E35BEC">
        <w:rPr>
          <w:rStyle w:val="StyleUnderline"/>
        </w:rPr>
        <w:t>large tech companies, it is inevitable. However, researchers</w:t>
      </w:r>
      <w:r w:rsidRPr="00E35BEC">
        <w:rPr>
          <w:sz w:val="12"/>
        </w:rPr>
        <w:t xml:space="preserve"> at Radboud University and other institutes </w:t>
      </w:r>
      <w:r w:rsidRPr="00E35BEC">
        <w:rPr>
          <w:rStyle w:val="StyleUnderline"/>
        </w:rPr>
        <w:t>show new proof that those claims are overblown and unlikely to ever come to fruition.</w:t>
      </w:r>
      <w:r w:rsidRPr="00E35BEC">
        <w:rPr>
          <w:sz w:val="12"/>
        </w:rPr>
        <w:t xml:space="preserve"> Their findings are published in Computational Brain &amp; Behavior today.</w:t>
      </w:r>
    </w:p>
    <w:p w14:paraId="79A6088A" w14:textId="77777777" w:rsidR="00ED6976" w:rsidRPr="00E35BEC" w:rsidRDefault="00ED6976" w:rsidP="00ED6976">
      <w:pPr>
        <w:rPr>
          <w:rStyle w:val="StyleUnderline"/>
        </w:rPr>
      </w:pPr>
      <w:r w:rsidRPr="00E35BEC">
        <w:rPr>
          <w:rStyle w:val="Emphasis"/>
        </w:rPr>
        <w:t>Creating artificial general intelligence (</w:t>
      </w:r>
      <w:r w:rsidRPr="001B7308">
        <w:rPr>
          <w:rStyle w:val="Emphasis"/>
          <w:highlight w:val="green"/>
        </w:rPr>
        <w:t>AGI</w:t>
      </w:r>
      <w:r w:rsidRPr="00E35BEC">
        <w:rPr>
          <w:rStyle w:val="Emphasis"/>
        </w:rPr>
        <w:t xml:space="preserve">) with human-level cognition </w:t>
      </w:r>
      <w:r w:rsidRPr="001B7308">
        <w:rPr>
          <w:rStyle w:val="Emphasis"/>
          <w:highlight w:val="green"/>
        </w:rPr>
        <w:t>is ‘impossible’</w:t>
      </w:r>
      <w:r w:rsidRPr="001B7308">
        <w:rPr>
          <w:rStyle w:val="StyleUnderline"/>
          <w:highlight w:val="green"/>
        </w:rPr>
        <w:t>, explains</w:t>
      </w:r>
      <w:r w:rsidRPr="00E35BEC">
        <w:rPr>
          <w:rStyle w:val="StyleUnderline"/>
        </w:rPr>
        <w:t xml:space="preserve"> Iris van </w:t>
      </w:r>
      <w:r w:rsidRPr="00420723">
        <w:rPr>
          <w:rStyle w:val="StyleUnderline"/>
        </w:rPr>
        <w:t>Rooij</w:t>
      </w:r>
      <w:r w:rsidRPr="00E35BEC">
        <w:rPr>
          <w:sz w:val="12"/>
        </w:rPr>
        <w:t xml:space="preserve">, lead author of the paper and </w:t>
      </w:r>
      <w:r w:rsidRPr="001B7308">
        <w:rPr>
          <w:rStyle w:val="Emphasis"/>
          <w:highlight w:val="green"/>
        </w:rPr>
        <w:t>professor of Computational Cognitive Science</w:t>
      </w:r>
      <w:r w:rsidRPr="00E35BEC">
        <w:rPr>
          <w:sz w:val="12"/>
        </w:rPr>
        <w:t>, who heads the Cognitive Science and AI department at Radboud University. ‘</w:t>
      </w:r>
      <w:r w:rsidRPr="00E35BEC">
        <w:rPr>
          <w:rStyle w:val="StyleUnderline"/>
        </w:rPr>
        <w:t>Some argue that AGI is possible in principle, that it’s only a matter of time before we have computers that can think like humans think</w:t>
      </w:r>
      <w:r w:rsidRPr="00E35BEC">
        <w:rPr>
          <w:sz w:val="12"/>
        </w:rPr>
        <w:t xml:space="preserve">. But </w:t>
      </w:r>
      <w:r w:rsidRPr="00420723">
        <w:rPr>
          <w:rStyle w:val="StyleUnderline"/>
        </w:rPr>
        <w:t>principle isn’t enough to</w:t>
      </w:r>
      <w:r w:rsidRPr="00E35BEC">
        <w:rPr>
          <w:rStyle w:val="StyleUnderline"/>
        </w:rPr>
        <w:t xml:space="preserve"> make it actually doable.</w:t>
      </w:r>
      <w:r w:rsidRPr="00E35BEC">
        <w:rPr>
          <w:sz w:val="12"/>
        </w:rPr>
        <w:t xml:space="preserve"> Our paper explains why </w:t>
      </w:r>
      <w:r w:rsidRPr="00961607">
        <w:rPr>
          <w:rStyle w:val="StyleUnderline"/>
        </w:rPr>
        <w:t xml:space="preserve">chasing </w:t>
      </w:r>
      <w:r w:rsidRPr="001B7308">
        <w:rPr>
          <w:rStyle w:val="StyleUnderline"/>
          <w:highlight w:val="green"/>
        </w:rPr>
        <w:t xml:space="preserve">this </w:t>
      </w:r>
      <w:r w:rsidRPr="00420723">
        <w:rPr>
          <w:rStyle w:val="StyleUnderline"/>
        </w:rPr>
        <w:t xml:space="preserve">goal </w:t>
      </w:r>
      <w:r w:rsidRPr="001B7308">
        <w:rPr>
          <w:rStyle w:val="StyleUnderline"/>
          <w:highlight w:val="green"/>
        </w:rPr>
        <w:t xml:space="preserve">is </w:t>
      </w:r>
      <w:r w:rsidRPr="00E35BEC">
        <w:rPr>
          <w:rStyle w:val="StyleUnderline"/>
        </w:rPr>
        <w:t xml:space="preserve">a fool’s errand, and </w:t>
      </w:r>
      <w:r w:rsidRPr="001B7308">
        <w:rPr>
          <w:rStyle w:val="StyleUnderline"/>
          <w:highlight w:val="green"/>
        </w:rPr>
        <w:t>a waste of</w:t>
      </w:r>
      <w:r w:rsidRPr="00E35BEC">
        <w:rPr>
          <w:rStyle w:val="StyleUnderline"/>
        </w:rPr>
        <w:t xml:space="preserve"> humanity’s </w:t>
      </w:r>
      <w:r w:rsidRPr="001B7308">
        <w:rPr>
          <w:rStyle w:val="StyleUnderline"/>
          <w:highlight w:val="green"/>
        </w:rPr>
        <w:t>resources</w:t>
      </w:r>
      <w:r w:rsidRPr="00E35BEC">
        <w:rPr>
          <w:sz w:val="12"/>
        </w:rPr>
        <w:t>.’</w:t>
      </w:r>
    </w:p>
    <w:p w14:paraId="71A29762" w14:textId="77777777" w:rsidR="00ED6976" w:rsidRPr="00E35BEC" w:rsidRDefault="00ED6976" w:rsidP="00ED6976">
      <w:pPr>
        <w:rPr>
          <w:sz w:val="12"/>
        </w:rPr>
      </w:pPr>
      <w:r w:rsidRPr="00E35BEC">
        <w:rPr>
          <w:sz w:val="12"/>
        </w:rPr>
        <w:t>Infinite possibilities with finite power</w:t>
      </w:r>
    </w:p>
    <w:p w14:paraId="0596712F" w14:textId="77777777" w:rsidR="00ED6976" w:rsidRPr="00E35BEC" w:rsidRDefault="00ED6976" w:rsidP="00ED6976">
      <w:pPr>
        <w:rPr>
          <w:rStyle w:val="Emphasis"/>
        </w:rPr>
      </w:pPr>
      <w:r w:rsidRPr="00E35BEC">
        <w:rPr>
          <w:sz w:val="12"/>
        </w:rPr>
        <w:t xml:space="preserve">In their paper, </w:t>
      </w:r>
      <w:r w:rsidRPr="00E35BEC">
        <w:rPr>
          <w:rStyle w:val="StyleUnderline"/>
        </w:rPr>
        <w:t xml:space="preserve">the researchers introduce </w:t>
      </w:r>
      <w:r w:rsidRPr="00961607">
        <w:rPr>
          <w:rStyle w:val="StyleUnderline"/>
        </w:rPr>
        <w:t xml:space="preserve">a thought </w:t>
      </w:r>
      <w:r w:rsidRPr="001B7308">
        <w:rPr>
          <w:rStyle w:val="StyleUnderline"/>
          <w:highlight w:val="green"/>
        </w:rPr>
        <w:t>experiment where</w:t>
      </w:r>
      <w:r w:rsidRPr="00E35BEC">
        <w:rPr>
          <w:rStyle w:val="StyleUnderline"/>
        </w:rPr>
        <w:t xml:space="preserve"> an </w:t>
      </w:r>
      <w:r w:rsidRPr="001B7308">
        <w:rPr>
          <w:rStyle w:val="StyleUnderline"/>
          <w:highlight w:val="green"/>
        </w:rPr>
        <w:t>AGI is</w:t>
      </w:r>
      <w:r w:rsidRPr="00E35BEC">
        <w:rPr>
          <w:rStyle w:val="StyleUnderline"/>
        </w:rPr>
        <w:t xml:space="preserve"> allowed to be </w:t>
      </w:r>
      <w:r w:rsidRPr="001B7308">
        <w:rPr>
          <w:rStyle w:val="StyleUnderline"/>
          <w:highlight w:val="green"/>
        </w:rPr>
        <w:t>developed under</w:t>
      </w:r>
      <w:r w:rsidRPr="00961607">
        <w:rPr>
          <w:rStyle w:val="StyleUnderline"/>
        </w:rPr>
        <w:t xml:space="preserve"> </w:t>
      </w:r>
      <w:r w:rsidRPr="001B7308">
        <w:rPr>
          <w:rStyle w:val="StyleUnderline"/>
          <w:highlight w:val="green"/>
        </w:rPr>
        <w:t>ideal circumstances</w:t>
      </w:r>
      <w:r w:rsidRPr="00E35BEC">
        <w:rPr>
          <w:sz w:val="12"/>
        </w:rPr>
        <w:t xml:space="preserve">. Olivia Guest, co-author and assistant professor in Computational Cognitive Science at Radboud University: ‘For the sake of the thought experiment, </w:t>
      </w:r>
      <w:r w:rsidRPr="00E35BEC">
        <w:rPr>
          <w:rStyle w:val="StyleUnderline"/>
        </w:rPr>
        <w:t xml:space="preserve">we assume that </w:t>
      </w:r>
      <w:r w:rsidRPr="001B7308">
        <w:rPr>
          <w:rStyle w:val="StyleUnderline"/>
          <w:highlight w:val="green"/>
        </w:rPr>
        <w:t>engineers</w:t>
      </w:r>
      <w:r w:rsidRPr="00E35BEC">
        <w:rPr>
          <w:rStyle w:val="StyleUnderline"/>
        </w:rPr>
        <w:t xml:space="preserve"> would </w:t>
      </w:r>
      <w:r w:rsidRPr="001B7308">
        <w:rPr>
          <w:rStyle w:val="StyleUnderline"/>
          <w:highlight w:val="green"/>
        </w:rPr>
        <w:t xml:space="preserve">have </w:t>
      </w:r>
      <w:r w:rsidRPr="00961607">
        <w:rPr>
          <w:rStyle w:val="StyleUnderline"/>
        </w:rPr>
        <w:t>access to everything</w:t>
      </w:r>
      <w:r w:rsidRPr="00E35BEC">
        <w:rPr>
          <w:rStyle w:val="StyleUnderline"/>
        </w:rPr>
        <w:t xml:space="preserve"> they might conceivably need, from </w:t>
      </w:r>
      <w:r w:rsidRPr="001B7308">
        <w:rPr>
          <w:rStyle w:val="StyleUnderline"/>
          <w:highlight w:val="green"/>
        </w:rPr>
        <w:t>perfect</w:t>
      </w:r>
      <w:r w:rsidRPr="00E35BEC">
        <w:rPr>
          <w:rStyle w:val="StyleUnderline"/>
        </w:rPr>
        <w:t xml:space="preserve"> </w:t>
      </w:r>
      <w:r w:rsidRPr="001B7308">
        <w:rPr>
          <w:rStyle w:val="StyleUnderline"/>
          <w:highlight w:val="green"/>
        </w:rPr>
        <w:t xml:space="preserve">datasets </w:t>
      </w:r>
      <w:r w:rsidRPr="00E35BEC">
        <w:rPr>
          <w:rStyle w:val="StyleUnderline"/>
        </w:rPr>
        <w:t xml:space="preserve">to </w:t>
      </w:r>
      <w:r w:rsidRPr="001B7308">
        <w:rPr>
          <w:rStyle w:val="StyleUnderline"/>
          <w:highlight w:val="green"/>
        </w:rPr>
        <w:t>the most efficient</w:t>
      </w:r>
      <w:r w:rsidRPr="00E35BEC">
        <w:rPr>
          <w:rStyle w:val="StyleUnderline"/>
        </w:rPr>
        <w:t xml:space="preserve"> machine learning </w:t>
      </w:r>
      <w:r w:rsidRPr="001B7308">
        <w:rPr>
          <w:rStyle w:val="StyleUnderline"/>
          <w:highlight w:val="green"/>
        </w:rPr>
        <w:t xml:space="preserve">methods </w:t>
      </w:r>
      <w:r w:rsidRPr="00961607">
        <w:rPr>
          <w:rStyle w:val="StyleUnderline"/>
        </w:rPr>
        <w:t xml:space="preserve">possible. But </w:t>
      </w:r>
      <w:r w:rsidRPr="001B7308">
        <w:rPr>
          <w:rStyle w:val="StyleUnderline"/>
          <w:highlight w:val="green"/>
        </w:rPr>
        <w:t xml:space="preserve">even if </w:t>
      </w:r>
      <w:r w:rsidRPr="00961607">
        <w:rPr>
          <w:rStyle w:val="StyleUnderline"/>
        </w:rPr>
        <w:t>we</w:t>
      </w:r>
      <w:r w:rsidRPr="00E35BEC">
        <w:rPr>
          <w:rStyle w:val="StyleUnderline"/>
        </w:rPr>
        <w:t xml:space="preserve"> give the AGI-engineer every advantage, every benefit of the doubt, </w:t>
      </w:r>
      <w:r w:rsidRPr="001B7308">
        <w:rPr>
          <w:rStyle w:val="Emphasis"/>
          <w:highlight w:val="green"/>
        </w:rPr>
        <w:t xml:space="preserve">there is no </w:t>
      </w:r>
      <w:r w:rsidRPr="00E35BEC">
        <w:rPr>
          <w:rStyle w:val="Emphasis"/>
        </w:rPr>
        <w:t xml:space="preserve">conceivable </w:t>
      </w:r>
      <w:r w:rsidRPr="001B7308">
        <w:rPr>
          <w:rStyle w:val="Emphasis"/>
          <w:highlight w:val="green"/>
        </w:rPr>
        <w:t xml:space="preserve">method of achieving what big tech </w:t>
      </w:r>
      <w:r w:rsidRPr="00E35BEC">
        <w:rPr>
          <w:rStyle w:val="Emphasis"/>
        </w:rPr>
        <w:t xml:space="preserve">companies </w:t>
      </w:r>
      <w:r w:rsidRPr="001B7308">
        <w:rPr>
          <w:rStyle w:val="Emphasis"/>
          <w:highlight w:val="green"/>
        </w:rPr>
        <w:t>promise</w:t>
      </w:r>
      <w:r w:rsidRPr="00E35BEC">
        <w:rPr>
          <w:rStyle w:val="Emphasis"/>
        </w:rPr>
        <w:t>.’</w:t>
      </w:r>
    </w:p>
    <w:p w14:paraId="7780BECF" w14:textId="77777777" w:rsidR="00ED6976" w:rsidRPr="00E35BEC" w:rsidRDefault="00ED6976" w:rsidP="00ED6976">
      <w:pPr>
        <w:rPr>
          <w:sz w:val="12"/>
        </w:rPr>
      </w:pPr>
      <w:r w:rsidRPr="00E35BEC">
        <w:rPr>
          <w:rStyle w:val="StyleUnderline"/>
        </w:rPr>
        <w:t xml:space="preserve">That’s because </w:t>
      </w:r>
      <w:r w:rsidRPr="001B7308">
        <w:rPr>
          <w:rStyle w:val="StyleUnderline"/>
          <w:highlight w:val="green"/>
        </w:rPr>
        <w:t>cognition</w:t>
      </w:r>
      <w:r w:rsidRPr="00E35BEC">
        <w:rPr>
          <w:sz w:val="12"/>
        </w:rPr>
        <w:t xml:space="preserve">, or the ability to observe, learn and gain new insight, </w:t>
      </w:r>
      <w:r w:rsidRPr="001B7308">
        <w:rPr>
          <w:rStyle w:val="StyleUnderline"/>
          <w:highlight w:val="green"/>
        </w:rPr>
        <w:t>is</w:t>
      </w:r>
      <w:r w:rsidRPr="00E35BEC">
        <w:rPr>
          <w:rStyle w:val="StyleUnderline"/>
        </w:rPr>
        <w:t xml:space="preserve"> incredibly </w:t>
      </w:r>
      <w:r w:rsidRPr="001B7308">
        <w:rPr>
          <w:rStyle w:val="StyleUnderline"/>
          <w:highlight w:val="green"/>
        </w:rPr>
        <w:t>hard to replicate</w:t>
      </w:r>
      <w:r w:rsidRPr="00961607">
        <w:rPr>
          <w:rStyle w:val="StyleUnderline"/>
        </w:rPr>
        <w:t xml:space="preserve"> through AI on</w:t>
      </w:r>
      <w:r w:rsidRPr="00E35BEC">
        <w:rPr>
          <w:rStyle w:val="StyleUnderline"/>
        </w:rPr>
        <w:t xml:space="preserve"> the scale that it occurs in the human brain. ‘</w:t>
      </w:r>
      <w:r w:rsidRPr="001B7308">
        <w:rPr>
          <w:rStyle w:val="StyleUnderline"/>
          <w:highlight w:val="green"/>
        </w:rPr>
        <w:t>If you have a conversation</w:t>
      </w:r>
      <w:r w:rsidRPr="00E35BEC">
        <w:rPr>
          <w:rStyle w:val="StyleUnderline"/>
        </w:rPr>
        <w:t xml:space="preserve"> with someone</w:t>
      </w:r>
      <w:r w:rsidRPr="00961607">
        <w:rPr>
          <w:rStyle w:val="StyleUnderline"/>
        </w:rPr>
        <w:t xml:space="preserve">, </w:t>
      </w:r>
      <w:r w:rsidRPr="001B7308">
        <w:rPr>
          <w:rStyle w:val="StyleUnderline"/>
          <w:highlight w:val="green"/>
        </w:rPr>
        <w:t>you might recall</w:t>
      </w:r>
      <w:r w:rsidRPr="00961607">
        <w:rPr>
          <w:rStyle w:val="StyleUnderline"/>
        </w:rPr>
        <w:t xml:space="preserve"> </w:t>
      </w:r>
      <w:r w:rsidRPr="001B7308">
        <w:rPr>
          <w:rStyle w:val="StyleUnderline"/>
          <w:highlight w:val="green"/>
        </w:rPr>
        <w:t>something</w:t>
      </w:r>
      <w:r w:rsidRPr="00961607">
        <w:rPr>
          <w:rStyle w:val="StyleUnderline"/>
        </w:rPr>
        <w:t xml:space="preserve"> you said </w:t>
      </w:r>
      <w:r w:rsidRPr="001B7308">
        <w:rPr>
          <w:rStyle w:val="StyleUnderline"/>
          <w:highlight w:val="green"/>
        </w:rPr>
        <w:t>fifteen minutes before</w:t>
      </w:r>
      <w:r w:rsidRPr="00961607">
        <w:rPr>
          <w:sz w:val="12"/>
        </w:rPr>
        <w:t>. Or a year before. Or that someone else explained to you half your life ago.</w:t>
      </w:r>
      <w:r w:rsidRPr="00E35BEC">
        <w:rPr>
          <w:sz w:val="12"/>
        </w:rPr>
        <w:t xml:space="preserve"> </w:t>
      </w:r>
      <w:r w:rsidRPr="00E35BEC">
        <w:rPr>
          <w:rStyle w:val="StyleUnderline"/>
        </w:rPr>
        <w:t>Any such knowledge might be crucial to advancing the conversation you’re having. People do that seamlessly’</w:t>
      </w:r>
      <w:r w:rsidRPr="00E35BEC">
        <w:rPr>
          <w:sz w:val="12"/>
        </w:rPr>
        <w:t>, explains van Rooij.</w:t>
      </w:r>
    </w:p>
    <w:p w14:paraId="212507E2" w14:textId="77777777" w:rsidR="00ED6976" w:rsidRPr="00E35BEC" w:rsidRDefault="00ED6976" w:rsidP="00ED6976">
      <w:pPr>
        <w:rPr>
          <w:sz w:val="12"/>
        </w:rPr>
      </w:pPr>
      <w:r w:rsidRPr="00E35BEC">
        <w:rPr>
          <w:sz w:val="12"/>
        </w:rPr>
        <w:t>‘</w:t>
      </w:r>
      <w:r w:rsidRPr="00961607">
        <w:rPr>
          <w:rStyle w:val="Emphasis"/>
        </w:rPr>
        <w:t xml:space="preserve">There will </w:t>
      </w:r>
      <w:r w:rsidRPr="001B7308">
        <w:rPr>
          <w:rStyle w:val="Emphasis"/>
          <w:highlight w:val="green"/>
        </w:rPr>
        <w:t xml:space="preserve">never </w:t>
      </w:r>
      <w:r w:rsidRPr="00961607">
        <w:rPr>
          <w:rStyle w:val="Emphasis"/>
        </w:rPr>
        <w:t xml:space="preserve">be </w:t>
      </w:r>
      <w:r w:rsidRPr="001B7308">
        <w:rPr>
          <w:rStyle w:val="Emphasis"/>
          <w:highlight w:val="green"/>
        </w:rPr>
        <w:t xml:space="preserve">enough computing </w:t>
      </w:r>
      <w:r w:rsidRPr="00961607">
        <w:rPr>
          <w:rStyle w:val="Emphasis"/>
        </w:rPr>
        <w:t>power to create AGI using</w:t>
      </w:r>
      <w:r w:rsidRPr="00E35BEC">
        <w:rPr>
          <w:rStyle w:val="Emphasis"/>
        </w:rPr>
        <w:t xml:space="preserve"> machine learning that can do the same, because </w:t>
      </w:r>
      <w:r w:rsidRPr="001B7308">
        <w:rPr>
          <w:rStyle w:val="Emphasis"/>
          <w:highlight w:val="green"/>
        </w:rPr>
        <w:t>we’d run out of</w:t>
      </w:r>
      <w:r w:rsidRPr="00E35BEC">
        <w:rPr>
          <w:rStyle w:val="Emphasis"/>
        </w:rPr>
        <w:t xml:space="preserve"> natural </w:t>
      </w:r>
      <w:r w:rsidRPr="001B7308">
        <w:rPr>
          <w:rStyle w:val="Emphasis"/>
          <w:highlight w:val="green"/>
        </w:rPr>
        <w:t>resources</w:t>
      </w:r>
      <w:r w:rsidRPr="00E35BEC">
        <w:rPr>
          <w:rStyle w:val="Emphasis"/>
        </w:rPr>
        <w:t xml:space="preserve"> long </w:t>
      </w:r>
      <w:r w:rsidRPr="001B7308">
        <w:rPr>
          <w:rStyle w:val="Emphasis"/>
          <w:highlight w:val="green"/>
        </w:rPr>
        <w:t xml:space="preserve">before we’d </w:t>
      </w:r>
      <w:r w:rsidRPr="00961607">
        <w:rPr>
          <w:rStyle w:val="Emphasis"/>
        </w:rPr>
        <w:t xml:space="preserve">even </w:t>
      </w:r>
      <w:r w:rsidRPr="001B7308">
        <w:rPr>
          <w:rStyle w:val="Emphasis"/>
          <w:highlight w:val="green"/>
        </w:rPr>
        <w:t>get close</w:t>
      </w:r>
      <w:r w:rsidRPr="00E35BEC">
        <w:rPr>
          <w:sz w:val="12"/>
        </w:rPr>
        <w:t>,’ Olivia Guest adds.</w:t>
      </w:r>
    </w:p>
    <w:p w14:paraId="24AC262C" w14:textId="77777777" w:rsidR="00ED6976" w:rsidRPr="00E35BEC" w:rsidRDefault="00ED6976" w:rsidP="00ED6976">
      <w:pPr>
        <w:rPr>
          <w:sz w:val="12"/>
        </w:rPr>
      </w:pPr>
      <w:r w:rsidRPr="00E35BEC">
        <w:rPr>
          <w:sz w:val="12"/>
        </w:rPr>
        <w:t>Critical AI literacy is essential</w:t>
      </w:r>
    </w:p>
    <w:p w14:paraId="7B411AE1" w14:textId="77777777" w:rsidR="00ED6976" w:rsidRPr="00E35BEC" w:rsidRDefault="00ED6976" w:rsidP="00ED6976">
      <w:pPr>
        <w:rPr>
          <w:rStyle w:val="StyleUnderline"/>
        </w:rPr>
      </w:pPr>
      <w:r w:rsidRPr="00E35BEC">
        <w:rPr>
          <w:sz w:val="12"/>
        </w:rPr>
        <w:t xml:space="preserve">The paper is a collaboration between researchers at Radboud University, Aarhus University, the University of Bristol, University of Amsterdam, the Memorial University of Newfoundland and the University of Bayreuth, bringing together the fields of cognitive science, neuroscience, philosophy and computer science. According to the researchers, </w:t>
      </w:r>
      <w:r w:rsidRPr="00961607">
        <w:rPr>
          <w:rStyle w:val="StyleUnderline"/>
        </w:rPr>
        <w:t>the</w:t>
      </w:r>
      <w:r w:rsidRPr="00E35BEC">
        <w:rPr>
          <w:rStyle w:val="StyleUnderline"/>
        </w:rPr>
        <w:t xml:space="preserve"> current </w:t>
      </w:r>
      <w:r w:rsidRPr="001B7308">
        <w:rPr>
          <w:rStyle w:val="StyleUnderline"/>
          <w:highlight w:val="green"/>
        </w:rPr>
        <w:t>hype</w:t>
      </w:r>
      <w:r w:rsidRPr="00E35BEC">
        <w:rPr>
          <w:rStyle w:val="StyleUnderline"/>
        </w:rPr>
        <w:t xml:space="preserve"> surrounding AI </w:t>
      </w:r>
      <w:r w:rsidRPr="001B7308">
        <w:rPr>
          <w:rStyle w:val="StyleUnderline"/>
          <w:highlight w:val="green"/>
        </w:rPr>
        <w:t xml:space="preserve">creates </w:t>
      </w:r>
      <w:r w:rsidRPr="00961607">
        <w:rPr>
          <w:rStyle w:val="StyleUnderline"/>
        </w:rPr>
        <w:t xml:space="preserve">the risk of </w:t>
      </w:r>
      <w:r w:rsidRPr="001B7308">
        <w:rPr>
          <w:rStyle w:val="StyleUnderline"/>
          <w:highlight w:val="green"/>
        </w:rPr>
        <w:t>misunderstanding</w:t>
      </w:r>
      <w:r w:rsidRPr="00E35BEC">
        <w:rPr>
          <w:rStyle w:val="StyleUnderline"/>
        </w:rPr>
        <w:t xml:space="preserve"> of what </w:t>
      </w:r>
      <w:r w:rsidRPr="00961607">
        <w:rPr>
          <w:rStyle w:val="StyleUnderline"/>
        </w:rPr>
        <w:t>both humans and AI-systems are</w:t>
      </w:r>
      <w:r w:rsidRPr="00E35BEC">
        <w:rPr>
          <w:rStyle w:val="StyleUnderline"/>
        </w:rPr>
        <w:t xml:space="preserve"> capable of.</w:t>
      </w:r>
    </w:p>
    <w:p w14:paraId="0BB13316" w14:textId="77777777" w:rsidR="00ED6976" w:rsidRPr="00E92850" w:rsidRDefault="00ED6976" w:rsidP="00ED6976">
      <w:pPr>
        <w:rPr>
          <w:u w:val="single"/>
        </w:rPr>
      </w:pPr>
      <w:r w:rsidRPr="00961607">
        <w:rPr>
          <w:rStyle w:val="StyleUnderline"/>
        </w:rPr>
        <w:t xml:space="preserve">Few people realize that cognitive science is crucial for evaluating claims about AI </w:t>
      </w:r>
      <w:r w:rsidRPr="00961607">
        <w:rPr>
          <w:rStyle w:val="Emphasis"/>
        </w:rPr>
        <w:t>capabilities</w:t>
      </w:r>
      <w:r w:rsidRPr="00E35BEC">
        <w:rPr>
          <w:rStyle w:val="Emphasis"/>
        </w:rPr>
        <w:t xml:space="preserve"> ‘</w:t>
      </w:r>
      <w:r w:rsidRPr="001B7308">
        <w:rPr>
          <w:rStyle w:val="Emphasis"/>
          <w:highlight w:val="green"/>
        </w:rPr>
        <w:t>We</w:t>
      </w:r>
      <w:r w:rsidRPr="00E35BEC">
        <w:rPr>
          <w:rStyle w:val="Emphasis"/>
        </w:rPr>
        <w:t xml:space="preserve"> often </w:t>
      </w:r>
      <w:r w:rsidRPr="001B7308">
        <w:rPr>
          <w:rStyle w:val="Emphasis"/>
          <w:highlight w:val="green"/>
        </w:rPr>
        <w:t>overestimate</w:t>
      </w:r>
      <w:r w:rsidRPr="00E35BEC">
        <w:rPr>
          <w:rStyle w:val="Emphasis"/>
        </w:rPr>
        <w:t xml:space="preserve"> what </w:t>
      </w:r>
      <w:r w:rsidRPr="001B7308">
        <w:rPr>
          <w:rStyle w:val="Emphasis"/>
          <w:highlight w:val="green"/>
        </w:rPr>
        <w:t>computers</w:t>
      </w:r>
      <w:r w:rsidRPr="00E35BEC">
        <w:rPr>
          <w:rStyle w:val="Emphasis"/>
        </w:rPr>
        <w:t xml:space="preserve"> are capable of, </w:t>
      </w:r>
      <w:r w:rsidRPr="001B7308">
        <w:rPr>
          <w:rStyle w:val="Emphasis"/>
          <w:highlight w:val="green"/>
        </w:rPr>
        <w:t>while</w:t>
      </w:r>
      <w:r w:rsidRPr="00E35BEC">
        <w:rPr>
          <w:rStyle w:val="Emphasis"/>
        </w:rPr>
        <w:t xml:space="preserve"> vastly </w:t>
      </w:r>
      <w:r w:rsidRPr="001B7308">
        <w:rPr>
          <w:rStyle w:val="Emphasis"/>
          <w:highlight w:val="green"/>
        </w:rPr>
        <w:t>underestimating</w:t>
      </w:r>
      <w:r w:rsidRPr="00E35BEC">
        <w:rPr>
          <w:rStyle w:val="Emphasis"/>
        </w:rPr>
        <w:t xml:space="preserve"> what </w:t>
      </w:r>
      <w:r w:rsidRPr="001B7308">
        <w:rPr>
          <w:rStyle w:val="Emphasis"/>
          <w:highlight w:val="green"/>
        </w:rPr>
        <w:t>human cognition</w:t>
      </w:r>
      <w:r w:rsidRPr="00E35BEC">
        <w:rPr>
          <w:rStyle w:val="Emphasis"/>
        </w:rPr>
        <w:t xml:space="preserve"> is capable of’,</w:t>
      </w:r>
      <w:r w:rsidRPr="00E35BEC">
        <w:rPr>
          <w:sz w:val="12"/>
        </w:rPr>
        <w:t xml:space="preserve"> says van Rooij</w:t>
      </w:r>
      <w:r w:rsidRPr="00E35BEC">
        <w:rPr>
          <w:rStyle w:val="Emphasis"/>
        </w:rPr>
        <w:t xml:space="preserve">. ‘It’s important that we help people develop critical AI literacy, so that they have the tools to judge how feasible the claims of big tech companies are. </w:t>
      </w:r>
      <w:r w:rsidRPr="001B7308">
        <w:rPr>
          <w:rStyle w:val="Emphasis"/>
          <w:highlight w:val="green"/>
        </w:rPr>
        <w:t>If a company</w:t>
      </w:r>
      <w:r w:rsidRPr="00E35BEC">
        <w:rPr>
          <w:rStyle w:val="Emphasis"/>
        </w:rPr>
        <w:t xml:space="preserve"> pops up </w:t>
      </w:r>
      <w:r w:rsidRPr="001B7308">
        <w:rPr>
          <w:rStyle w:val="Emphasis"/>
          <w:highlight w:val="green"/>
        </w:rPr>
        <w:t>claim</w:t>
      </w:r>
      <w:r w:rsidRPr="00E35BEC">
        <w:rPr>
          <w:rStyle w:val="Emphasis"/>
        </w:rPr>
        <w:t xml:space="preserve">ing </w:t>
      </w:r>
      <w:r w:rsidRPr="001B7308">
        <w:rPr>
          <w:rStyle w:val="Emphasis"/>
          <w:highlight w:val="green"/>
        </w:rPr>
        <w:t>to</w:t>
      </w:r>
      <w:r w:rsidRPr="00E35BEC">
        <w:rPr>
          <w:rStyle w:val="Emphasis"/>
        </w:rPr>
        <w:t xml:space="preserve"> have a machine that, when you press a button, it </w:t>
      </w:r>
      <w:r w:rsidRPr="001B7308">
        <w:rPr>
          <w:rStyle w:val="Emphasis"/>
          <w:highlight w:val="green"/>
        </w:rPr>
        <w:t>create</w:t>
      </w:r>
      <w:r w:rsidRPr="00E35BEC">
        <w:rPr>
          <w:rStyle w:val="Emphasis"/>
        </w:rPr>
        <w:t xml:space="preserve">s </w:t>
      </w:r>
      <w:r w:rsidRPr="001B7308">
        <w:rPr>
          <w:rStyle w:val="Emphasis"/>
          <w:highlight w:val="green"/>
        </w:rPr>
        <w:t>world peace</w:t>
      </w:r>
      <w:r w:rsidRPr="00E35BEC">
        <w:rPr>
          <w:rStyle w:val="Emphasis"/>
        </w:rPr>
        <w:t xml:space="preserve">, then </w:t>
      </w:r>
      <w:r w:rsidRPr="001B7308">
        <w:rPr>
          <w:rStyle w:val="Emphasis"/>
          <w:highlight w:val="green"/>
        </w:rPr>
        <w:t>you’d distrust it too</w:t>
      </w:r>
      <w:r w:rsidRPr="00E35BEC">
        <w:rPr>
          <w:rStyle w:val="Emphasis"/>
        </w:rPr>
        <w:t>. So why are we so quick to believe the promises of big tech who are driven by profit</w:t>
      </w:r>
      <w:r w:rsidRPr="00E35BEC">
        <w:rPr>
          <w:rStyle w:val="StyleUnderline"/>
        </w:rPr>
        <w:t>? We want to help build a better understanding of AI systems, so that everyone can bring a critical eye to promises of the tech industry.’</w:t>
      </w:r>
    </w:p>
    <w:p w14:paraId="28018486" w14:textId="77777777" w:rsidR="00ED6976" w:rsidRDefault="00ED6976" w:rsidP="00ED6976">
      <w:pPr>
        <w:pStyle w:val="Heading3"/>
      </w:pPr>
      <w:r>
        <w:t>2AC---States</w:t>
      </w:r>
    </w:p>
    <w:p w14:paraId="6E6A76AB" w14:textId="77777777" w:rsidR="00ED6976" w:rsidRDefault="00ED6976" w:rsidP="00ED6976">
      <w:pPr>
        <w:pStyle w:val="Heading4"/>
      </w:pPr>
      <w:r w:rsidRPr="00DF55CB">
        <w:t>3.</w:t>
      </w:r>
      <w:r>
        <w:t xml:space="preserve"> </w:t>
      </w:r>
      <w:r w:rsidRPr="00DF55CB">
        <w:t>Do the plan and</w:t>
      </w:r>
      <w:r>
        <w:t xml:space="preserve"> bargain</w:t>
      </w:r>
      <w:r>
        <w:rPr>
          <w:b w:val="0"/>
        </w:rPr>
        <w:t xml:space="preserve"> </w:t>
      </w:r>
      <w:r w:rsidRPr="0038177A">
        <w:rPr>
          <w:bCs/>
        </w:rPr>
        <w:t>over something else</w:t>
      </w:r>
      <w:r w:rsidRPr="00DF55CB">
        <w:t xml:space="preserve">. Perms get to apply the </w:t>
      </w:r>
      <w:r w:rsidRPr="0019205E">
        <w:rPr>
          <w:u w:val="single"/>
        </w:rPr>
        <w:t>CP’s action</w:t>
      </w:r>
      <w:r w:rsidRPr="00DF55CB">
        <w:t xml:space="preserve"> to a </w:t>
      </w:r>
      <w:r w:rsidRPr="0019205E">
        <w:rPr>
          <w:u w:val="single"/>
        </w:rPr>
        <w:t>different</w:t>
      </w:r>
      <w:r w:rsidRPr="00DF55CB">
        <w:t xml:space="preserve"> object</w:t>
      </w:r>
      <w:r>
        <w:t>---</w:t>
      </w:r>
      <w:r w:rsidRPr="00DF55CB">
        <w:t xml:space="preserve">it’s </w:t>
      </w:r>
      <w:r w:rsidRPr="0019205E">
        <w:rPr>
          <w:u w:val="single"/>
        </w:rPr>
        <w:t>limited</w:t>
      </w:r>
      <w:r w:rsidRPr="00DF55CB">
        <w:t xml:space="preserve"> and </w:t>
      </w:r>
      <w:r w:rsidRPr="0019205E">
        <w:rPr>
          <w:u w:val="single"/>
        </w:rPr>
        <w:t>logical</w:t>
      </w:r>
      <w:r w:rsidRPr="00DF55CB">
        <w:t>. Having a “plan key” card answers it.</w:t>
      </w:r>
    </w:p>
    <w:p w14:paraId="05577F14" w14:textId="77777777" w:rsidR="00ED6976" w:rsidRDefault="00ED6976" w:rsidP="00ED6976">
      <w:r w:rsidRPr="004D2106">
        <w:t>The United States federal government should substantially strengthen collective bargaining rights for workers in the United States by at least implementing sectoral bargaining.</w:t>
      </w:r>
    </w:p>
    <w:p w14:paraId="08B2C69C" w14:textId="77777777" w:rsidR="00ED6976" w:rsidRDefault="00ED6976" w:rsidP="00ED6976">
      <w:r>
        <w:t>[1 - The 50 states and relevant territories should enact sectoral bargaining laws, citing Parker Immunity as a justification.</w:t>
      </w:r>
    </w:p>
    <w:p w14:paraId="4D7A05D2" w14:textId="77777777" w:rsidR="00ED6976" w:rsidRPr="00A21FAA" w:rsidRDefault="00ED6976" w:rsidP="00ED6976">
      <w:r>
        <w:t xml:space="preserve">2 - The Supreme Court should hold that those states’ </w:t>
      </w:r>
      <w:r w:rsidRPr="00DD0A69">
        <w:rPr>
          <w:strike/>
        </w:rPr>
        <w:t>sectoral bargaining</w:t>
      </w:r>
      <w:r>
        <w:t xml:space="preserve"> laws are not in violation of federal antitrust laws.]</w:t>
      </w:r>
    </w:p>
    <w:p w14:paraId="5D3E1723" w14:textId="77777777" w:rsidR="00ED6976" w:rsidRDefault="00ED6976" w:rsidP="00ED6976">
      <w:pPr>
        <w:pStyle w:val="Heading4"/>
      </w:pPr>
      <w:r w:rsidRPr="00DF55CB">
        <w:t>4</w:t>
      </w:r>
      <w:r w:rsidRPr="005F3FC9">
        <w:t xml:space="preserve">. </w:t>
      </w:r>
      <w:r>
        <w:t>Permutation: Implement sectoral bargaining at the conclusion of the CP’s process</w:t>
      </w:r>
      <w:r w:rsidRPr="00523F23">
        <w:t>.</w:t>
      </w:r>
      <w:r>
        <w:t xml:space="preserve"> It’s </w:t>
      </w:r>
      <w:r w:rsidRPr="00523F23">
        <w:rPr>
          <w:u w:val="single"/>
        </w:rPr>
        <w:t>not intrinsic</w:t>
      </w:r>
      <w:r w:rsidRPr="005F3FC9">
        <w:t xml:space="preserve"> </w:t>
      </w:r>
      <w:r>
        <w:t xml:space="preserve">because it uses the CP’s </w:t>
      </w:r>
      <w:r w:rsidRPr="005F3FC9">
        <w:rPr>
          <w:u w:val="single"/>
        </w:rPr>
        <w:t>timeline</w:t>
      </w:r>
      <w:r>
        <w:t xml:space="preserve">. Doesn’t </w:t>
      </w:r>
      <w:r w:rsidRPr="00523F23">
        <w:rPr>
          <w:u w:val="single"/>
        </w:rPr>
        <w:t>sever</w:t>
      </w:r>
      <w:r>
        <w:t xml:space="preserve"> because it </w:t>
      </w:r>
      <w:r w:rsidRPr="00523F23">
        <w:rPr>
          <w:u w:val="single"/>
        </w:rPr>
        <w:t>mandates</w:t>
      </w:r>
      <w:r>
        <w:t xml:space="preserve"> the plan…</w:t>
      </w:r>
    </w:p>
    <w:p w14:paraId="320A8F5A" w14:textId="77777777" w:rsidR="00ED6976" w:rsidRDefault="00ED6976" w:rsidP="00ED6976">
      <w:r>
        <w:t>[1 - The 50 states and relevant territories should enact sectoral bargaining laws, citing Parker Immunity as a justification.</w:t>
      </w:r>
    </w:p>
    <w:p w14:paraId="5A2A5047" w14:textId="77777777" w:rsidR="00ED6976" w:rsidRDefault="00ED6976" w:rsidP="00ED6976">
      <w:r>
        <w:t>2 - The Supreme Court should hold that those states’ sectoral bargaining laws are not in violation of federal antitrust laws.]</w:t>
      </w:r>
    </w:p>
    <w:p w14:paraId="245692CE" w14:textId="77777777" w:rsidR="00ED6976" w:rsidRDefault="00ED6976" w:rsidP="00ED6976">
      <w:r>
        <w:t>Then…</w:t>
      </w:r>
    </w:p>
    <w:p w14:paraId="284AA89A" w14:textId="77777777" w:rsidR="00ED6976" w:rsidRDefault="00ED6976" w:rsidP="00ED6976">
      <w:r w:rsidRPr="004D2106">
        <w:t>The United States federal government should substantially strengthen collective bargaining rights for workers in the United States by at least implementing sectoral bargaining.</w:t>
      </w:r>
    </w:p>
    <w:p w14:paraId="5332E586" w14:textId="77777777" w:rsidR="00ED6976" w:rsidRPr="0019205E" w:rsidRDefault="00ED6976" w:rsidP="00ED6976">
      <w:pPr>
        <w:pStyle w:val="Heading4"/>
      </w:pPr>
      <w:r>
        <w:t>…AND “</w:t>
      </w:r>
      <w:r w:rsidRPr="00523F23">
        <w:rPr>
          <w:u w:val="single"/>
        </w:rPr>
        <w:t>should</w:t>
      </w:r>
      <w:r>
        <w:t xml:space="preserve">” doesn’t require </w:t>
      </w:r>
      <w:r w:rsidRPr="00523F23">
        <w:rPr>
          <w:u w:val="single"/>
        </w:rPr>
        <w:t>immedia</w:t>
      </w:r>
      <w:r>
        <w:rPr>
          <w:u w:val="single"/>
        </w:rPr>
        <w:t>cy</w:t>
      </w:r>
      <w:r>
        <w:t>.</w:t>
      </w:r>
    </w:p>
    <w:p w14:paraId="629C2DC1" w14:textId="77777777" w:rsidR="00ED6976" w:rsidRDefault="00ED6976" w:rsidP="00ED6976">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1C942A6B" w14:textId="77777777" w:rsidR="00ED6976" w:rsidRPr="00523F23" w:rsidRDefault="00ED6976" w:rsidP="00ED6976">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7B2C1486" w14:textId="77777777" w:rsidR="00ED6976" w:rsidRPr="00523F23" w:rsidRDefault="00ED6976" w:rsidP="00ED6976">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651C47B9" w14:textId="77777777" w:rsidR="00ED6976" w:rsidRPr="00523F23" w:rsidRDefault="00ED6976" w:rsidP="00ED6976">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08F8658B" w14:textId="77777777" w:rsidR="00ED6976" w:rsidRPr="00523F23" w:rsidRDefault="00ED6976" w:rsidP="00ED6976">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38BA9D5D" w14:textId="77777777" w:rsidR="00ED6976" w:rsidRDefault="00ED6976" w:rsidP="00ED6976">
      <w:pPr>
        <w:pStyle w:val="Heading4"/>
      </w:pPr>
      <w:r>
        <w:t xml:space="preserve">6. Intergovernmental bargaining is logistically </w:t>
      </w:r>
      <w:r w:rsidRPr="00890315">
        <w:rPr>
          <w:u w:val="single"/>
        </w:rPr>
        <w:t>impossible</w:t>
      </w:r>
      <w:r>
        <w:t xml:space="preserve">. Even if </w:t>
      </w:r>
      <w:r w:rsidRPr="00890315">
        <w:rPr>
          <w:u w:val="single"/>
        </w:rPr>
        <w:t>fiat</w:t>
      </w:r>
      <w:r>
        <w:t xml:space="preserve"> solves, it can’t </w:t>
      </w:r>
      <w:r w:rsidRPr="00890315">
        <w:rPr>
          <w:u w:val="single"/>
        </w:rPr>
        <w:t>spillover</w:t>
      </w:r>
      <w:r>
        <w:t xml:space="preserve">. </w:t>
      </w:r>
    </w:p>
    <w:p w14:paraId="6A33C61C" w14:textId="77777777" w:rsidR="00ED6976" w:rsidRDefault="00ED6976" w:rsidP="00ED6976">
      <w:r w:rsidRPr="00890315">
        <w:rPr>
          <w:rStyle w:val="Style13ptBold"/>
        </w:rPr>
        <w:t>Huq 17</w:t>
      </w:r>
      <w:r>
        <w:t xml:space="preserve"> [Aziz Huq 17 (Frank and Bernice J. Greenberg Professor of Law, University of Chicago Law School), January 2017, "Preemption Deals," George Washington Law Review, Vol. 85, No. 1, pp. 226-250, njn] *Note: PPP = preemption poison pill</w:t>
      </w:r>
    </w:p>
    <w:p w14:paraId="5F440B65" w14:textId="77777777" w:rsidR="00ED6976" w:rsidRPr="00B11F40" w:rsidRDefault="00ED6976" w:rsidP="00ED6976">
      <w:pPr>
        <w:rPr>
          <w:sz w:val="16"/>
        </w:rPr>
      </w:pPr>
      <w:r w:rsidRPr="00B11F40">
        <w:rPr>
          <w:sz w:val="16"/>
        </w:rPr>
        <w:t>II. CAN STATES PREEMPT FEDERAL PREEMPTION WITH POISON PILLS?</w:t>
      </w:r>
    </w:p>
    <w:p w14:paraId="5075F8C2" w14:textId="77777777" w:rsidR="00ED6976" w:rsidRPr="00D746E8" w:rsidRDefault="00ED6976" w:rsidP="00ED6976">
      <w:pPr>
        <w:rPr>
          <w:sz w:val="16"/>
        </w:rPr>
      </w:pPr>
      <w:r w:rsidRPr="00D746E8">
        <w:rPr>
          <w:sz w:val="16"/>
        </w:rPr>
        <w:t xml:space="preserve">Assume for now that the baseline question has been settled, and we are agreed that there is too much preemption. Let us turn instead to the heart of Mikos's proposal and ask whether the PPP would achieve his end of promoting a larger freedom for state regulation, which in turn would yield a more desirable regulatory regime "from a welfarist perspective." 64 As much as I admire the innovation and thought underwriting the PPP proposal, I will develop three grounds for concern. All three take up, in different ways, questions of where and how Coasean bargaining over regulatory entitlements occur. These </w:t>
      </w:r>
      <w:r w:rsidRPr="00D746E8">
        <w:rPr>
          <w:rStyle w:val="StyleUnderline"/>
        </w:rPr>
        <w:t>concerns set the stage for</w:t>
      </w:r>
      <w:r w:rsidRPr="00D746E8">
        <w:rPr>
          <w:sz w:val="16"/>
        </w:rPr>
        <w:t xml:space="preserve"> a reconsideration of </w:t>
      </w:r>
      <w:r w:rsidRPr="00D746E8">
        <w:rPr>
          <w:rStyle w:val="StyleUnderline"/>
        </w:rPr>
        <w:t xml:space="preserve">when </w:t>
      </w:r>
      <w:r w:rsidRPr="00D746E8">
        <w:rPr>
          <w:rStyle w:val="Emphasis"/>
        </w:rPr>
        <w:t>institutional bargaining</w:t>
      </w:r>
      <w:r w:rsidRPr="00D746E8">
        <w:rPr>
          <w:rStyle w:val="StyleUnderline"/>
        </w:rPr>
        <w:t xml:space="preserve"> can or cannot </w:t>
      </w:r>
      <w:r w:rsidRPr="00D746E8">
        <w:rPr>
          <w:rStyle w:val="Emphasis"/>
        </w:rPr>
        <w:t>succeed</w:t>
      </w:r>
      <w:r w:rsidRPr="00D746E8">
        <w:rPr>
          <w:sz w:val="16"/>
        </w:rPr>
        <w:t xml:space="preserve"> in Part III.</w:t>
      </w:r>
    </w:p>
    <w:p w14:paraId="58D506DD" w14:textId="77777777" w:rsidR="00ED6976" w:rsidRPr="00B11F40" w:rsidRDefault="00ED6976" w:rsidP="00ED6976">
      <w:pPr>
        <w:rPr>
          <w:sz w:val="16"/>
        </w:rPr>
      </w:pPr>
      <w:r w:rsidRPr="00B11F40">
        <w:rPr>
          <w:sz w:val="16"/>
        </w:rPr>
        <w:t>A. Timing and Coordinating PPPs</w:t>
      </w:r>
    </w:p>
    <w:p w14:paraId="7F7524B2" w14:textId="77777777" w:rsidR="00ED6976" w:rsidRPr="00B11F40" w:rsidRDefault="00ED6976" w:rsidP="00ED6976">
      <w:pPr>
        <w:rPr>
          <w:sz w:val="16"/>
        </w:rPr>
      </w:pPr>
      <w:r w:rsidRPr="00B11F40">
        <w:rPr>
          <w:sz w:val="16"/>
        </w:rPr>
        <w:t>My first pair of concerns are surfaced by asking where "the state can trade its entitlement not to pass or enforce a law for Congress's entitlement to preempt state law." 65 Mikos identifies two potential forums. First, such deals would be reached in Congress, 66 and second, PPPs could inflect judicial constructions of the preemptive shadows of federal legislation. 67 (What about federal agencies? Mikos does not flag them as promising forums, although he briefly touches on state bargaining with the Justice Department. 68 I will come back to their potential in a moment). The first two reasons for resisting PPPs relate [*240] respectively to the timing and coordination obstacles to legislative dealmaking, and to judicial consideration. In contradistinction to Mikos's focus on the realization of Coasean deals, they both dwell on the possibility of derailing transaction costs. 69</w:t>
      </w:r>
    </w:p>
    <w:p w14:paraId="4C0DCDC1" w14:textId="77777777" w:rsidR="00ED6976" w:rsidRPr="00B11F40" w:rsidRDefault="00ED6976" w:rsidP="00ED6976">
      <w:pPr>
        <w:rPr>
          <w:sz w:val="16"/>
        </w:rPr>
      </w:pPr>
      <w:r w:rsidRPr="00B11F40">
        <w:rPr>
          <w:sz w:val="16"/>
        </w:rPr>
        <w:t>Focus first on how PPPs would play out in the environment of legislative negotiations. 70 Imagine a potentially successful congressional coalition seeking to enact a federal statute with preemptive effect. To influence that law, state legislatures must be aware of the measure, and be capable of forming a timely response. But I am not sure it is plausible to assume that states are consistently aware of the consequences of preemptive language in federal bills, especially if such effect is implied rather than express. Scholars have expressed concern that even unfunded federal mandates fail to catch states' attention, and states' opposition to such burdens founder even though there is a federal statute that enables members of Congress to raise alarms about some fiscal spillovers. 71 Unlike unfunded mandates, preemption does not trigger special legislative-process rules. Hence, it seems reasonable to infer that the identification of preemptive legislation somewhere in the mass of federal legislation enacted each year will be a costly and difficult enterprise. If states are represented by a powerful and well-connected lobby, with ample connections to Representatives' and Senators' offices, that might flag forthcoming preemptive measures, this might not be a great concern. But if you are skeptical of the strength of the intergovernmental lobby--as Mikos professes to be 72 --you should also be leery of the idea that states will be able to anticipate regulatory threats far down the congressional pike.</w:t>
      </w:r>
    </w:p>
    <w:p w14:paraId="489B4027" w14:textId="77777777" w:rsidR="00ED6976" w:rsidRPr="00B11F40" w:rsidRDefault="00ED6976" w:rsidP="00ED6976">
      <w:pPr>
        <w:rPr>
          <w:sz w:val="16"/>
        </w:rPr>
      </w:pPr>
      <w:r w:rsidRPr="00B11F40">
        <w:rPr>
          <w:sz w:val="16"/>
        </w:rPr>
        <w:t>This identification issue, though, is perhaps the most trivial of the barriers to effective bargaining over PPPs. There is also a timing problem that is of substantial concern. Many state legislatures have brief annual sessions. 73 They are as a result not set up either to monitor constantly what happens in Washington, or to respond in an expeditious fashion.</w:t>
      </w:r>
    </w:p>
    <w:p w14:paraId="06F8E63F" w14:textId="77777777" w:rsidR="00ED6976" w:rsidRPr="00D746E8" w:rsidRDefault="00ED6976" w:rsidP="00ED6976">
      <w:pPr>
        <w:rPr>
          <w:rStyle w:val="Emphasis"/>
        </w:rPr>
      </w:pPr>
      <w:r w:rsidRPr="00D746E8">
        <w:rPr>
          <w:sz w:val="16"/>
        </w:rPr>
        <w:t xml:space="preserve">[*241] Even more worryingly, </w:t>
      </w:r>
      <w:r w:rsidRPr="00D746E8">
        <w:rPr>
          <w:rStyle w:val="Emphasis"/>
          <w:highlight w:val="cyan"/>
        </w:rPr>
        <w:t>coalitions</w:t>
      </w:r>
      <w:r w:rsidRPr="00D746E8">
        <w:rPr>
          <w:rStyle w:val="StyleUnderline"/>
          <w:highlight w:val="cyan"/>
        </w:rPr>
        <w:t xml:space="preserve"> of states</w:t>
      </w:r>
      <w:r w:rsidRPr="00B11F40">
        <w:rPr>
          <w:rStyle w:val="StyleUnderline"/>
        </w:rPr>
        <w:t xml:space="preserve"> with varying concerns over different sorts of federal preemption </w:t>
      </w:r>
      <w:r w:rsidRPr="00D746E8">
        <w:rPr>
          <w:rStyle w:val="StyleUnderline"/>
          <w:highlight w:val="cyan"/>
        </w:rPr>
        <w:t>face</w:t>
      </w:r>
      <w:r w:rsidRPr="00B11F40">
        <w:rPr>
          <w:rStyle w:val="StyleUnderline"/>
        </w:rPr>
        <w:t xml:space="preserve"> impressive </w:t>
      </w:r>
      <w:r w:rsidRPr="00D746E8">
        <w:rPr>
          <w:rStyle w:val="Emphasis"/>
          <w:highlight w:val="cyan"/>
        </w:rPr>
        <w:t>coordination</w:t>
      </w:r>
      <w:r w:rsidRPr="00D746E8">
        <w:rPr>
          <w:rStyle w:val="StyleUnderline"/>
          <w:highlight w:val="cyan"/>
        </w:rPr>
        <w:t xml:space="preserve"> problems</w:t>
      </w:r>
      <w:r w:rsidRPr="00D746E8">
        <w:rPr>
          <w:sz w:val="16"/>
        </w:rPr>
        <w:t xml:space="preserve">. States have a variety of regulatory priorities. Officials in some states care deeply about drug safety. 74 Others, by contrast, are preoccupied by the costs of federal immigration enforcement levels. 75 </w:t>
      </w:r>
      <w:r w:rsidRPr="00D746E8">
        <w:rPr>
          <w:rStyle w:val="StyleUnderline"/>
        </w:rPr>
        <w:t xml:space="preserve">Differences in regulatory </w:t>
      </w:r>
      <w:r w:rsidRPr="00D746E8">
        <w:rPr>
          <w:rStyle w:val="Emphasis"/>
        </w:rPr>
        <w:t>priorities</w:t>
      </w:r>
      <w:r w:rsidRPr="00D746E8">
        <w:rPr>
          <w:sz w:val="16"/>
        </w:rPr>
        <w:t xml:space="preserve"> from state to state </w:t>
      </w:r>
      <w:r w:rsidRPr="00D746E8">
        <w:rPr>
          <w:rStyle w:val="StyleUnderline"/>
        </w:rPr>
        <w:t xml:space="preserve">are </w:t>
      </w:r>
      <w:r w:rsidRPr="00D746E8">
        <w:rPr>
          <w:rStyle w:val="Emphasis"/>
        </w:rPr>
        <w:t>compounded</w:t>
      </w:r>
      <w:r w:rsidRPr="00D746E8">
        <w:rPr>
          <w:rStyle w:val="StyleUnderline"/>
        </w:rPr>
        <w:t xml:space="preserve"> by the fact that some federal regulation is enacted</w:t>
      </w:r>
      <w:r w:rsidRPr="00D746E8">
        <w:rPr>
          <w:sz w:val="16"/>
        </w:rPr>
        <w:t xml:space="preserve"> at the behest of state coalitions in order </w:t>
      </w:r>
      <w:r w:rsidRPr="00D746E8">
        <w:rPr>
          <w:rStyle w:val="StyleUnderline"/>
        </w:rPr>
        <w:t xml:space="preserve">to </w:t>
      </w:r>
      <w:r w:rsidRPr="00D746E8">
        <w:rPr>
          <w:rStyle w:val="Emphasis"/>
        </w:rPr>
        <w:t>mitigate</w:t>
      </w:r>
      <w:r w:rsidRPr="00D746E8">
        <w:rPr>
          <w:rStyle w:val="StyleUnderline"/>
        </w:rPr>
        <w:t xml:space="preserve"> adverse </w:t>
      </w:r>
      <w:r w:rsidRPr="00D746E8">
        <w:rPr>
          <w:rStyle w:val="Emphasis"/>
        </w:rPr>
        <w:t>spillovers</w:t>
      </w:r>
      <w:r w:rsidRPr="00D746E8">
        <w:rPr>
          <w:rStyle w:val="StyleUnderline"/>
        </w:rPr>
        <w:t xml:space="preserve"> from other states' policy</w:t>
      </w:r>
      <w:r w:rsidRPr="00D746E8">
        <w:rPr>
          <w:sz w:val="16"/>
        </w:rPr>
        <w:t xml:space="preserve"> choices 76 (or, more sinisterly, to preserve anticompetitive advantages 77 ). </w:t>
      </w:r>
      <w:r w:rsidRPr="00D746E8">
        <w:rPr>
          <w:rStyle w:val="StyleUnderline"/>
        </w:rPr>
        <w:t xml:space="preserve">Where concern for </w:t>
      </w:r>
      <w:r w:rsidRPr="00D746E8">
        <w:rPr>
          <w:rStyle w:val="Emphasis"/>
        </w:rPr>
        <w:t>interstate</w:t>
      </w:r>
      <w:r w:rsidRPr="00D746E8">
        <w:rPr>
          <w:rStyle w:val="StyleUnderline"/>
        </w:rPr>
        <w:t xml:space="preserve"> spillovers fuels federal legislative </w:t>
      </w:r>
      <w:r w:rsidRPr="00D746E8">
        <w:rPr>
          <w:rStyle w:val="Emphasis"/>
        </w:rPr>
        <w:t>intervention</w:t>
      </w:r>
      <w:r w:rsidRPr="00D746E8">
        <w:rPr>
          <w:sz w:val="16"/>
        </w:rPr>
        <w:t xml:space="preserve">, it is inevitable that </w:t>
      </w:r>
      <w:r w:rsidRPr="00D746E8">
        <w:rPr>
          <w:rStyle w:val="StyleUnderline"/>
        </w:rPr>
        <w:t xml:space="preserve">states will sharply </w:t>
      </w:r>
      <w:r w:rsidRPr="00D746E8">
        <w:rPr>
          <w:rStyle w:val="Emphasis"/>
        </w:rPr>
        <w:t>disagree</w:t>
      </w:r>
      <w:r w:rsidRPr="00D746E8">
        <w:rPr>
          <w:rStyle w:val="StyleUnderline"/>
        </w:rPr>
        <w:t xml:space="preserve"> about the scope of </w:t>
      </w:r>
      <w:r w:rsidRPr="00D746E8">
        <w:rPr>
          <w:rStyle w:val="Emphasis"/>
        </w:rPr>
        <w:t>needful preemption</w:t>
      </w:r>
      <w:r w:rsidRPr="00D746E8">
        <w:rPr>
          <w:sz w:val="16"/>
        </w:rPr>
        <w:t xml:space="preserve">. </w:t>
      </w:r>
      <w:r w:rsidRPr="00D746E8">
        <w:rPr>
          <w:rStyle w:val="StyleUnderline"/>
          <w:highlight w:val="cyan"/>
        </w:rPr>
        <w:t>Without some</w:t>
      </w:r>
      <w:r w:rsidRPr="00D746E8">
        <w:rPr>
          <w:rStyle w:val="StyleUnderline"/>
        </w:rPr>
        <w:t xml:space="preserve"> robust institutional </w:t>
      </w:r>
      <w:r w:rsidRPr="00D746E8">
        <w:rPr>
          <w:rStyle w:val="Emphasis"/>
          <w:highlight w:val="cyan"/>
        </w:rPr>
        <w:t>structure</w:t>
      </w:r>
      <w:r w:rsidRPr="00D746E8">
        <w:rPr>
          <w:rStyle w:val="StyleUnderline"/>
        </w:rPr>
        <w:t xml:space="preserve"> through which states </w:t>
      </w:r>
      <w:r w:rsidRPr="00D746E8">
        <w:rPr>
          <w:rStyle w:val="Emphasis"/>
        </w:rPr>
        <w:t>coordinate</w:t>
      </w:r>
      <w:r w:rsidRPr="00D746E8">
        <w:rPr>
          <w:rStyle w:val="StyleUnderline"/>
        </w:rPr>
        <w:t xml:space="preserve"> and </w:t>
      </w:r>
      <w:r w:rsidRPr="00D746E8">
        <w:rPr>
          <w:rStyle w:val="Emphasis"/>
        </w:rPr>
        <w:t>resolve</w:t>
      </w:r>
      <w:r w:rsidRPr="00D746E8">
        <w:rPr>
          <w:sz w:val="16"/>
        </w:rPr>
        <w:t xml:space="preserve"> these motivational </w:t>
      </w:r>
      <w:r w:rsidRPr="00D746E8">
        <w:rPr>
          <w:rStyle w:val="StyleUnderline"/>
        </w:rPr>
        <w:t>conflicts</w:t>
      </w:r>
      <w:r w:rsidRPr="00D746E8">
        <w:rPr>
          <w:sz w:val="16"/>
        </w:rPr>
        <w:t>--which, again, Mikos has dismissed as implausible 78 --</w:t>
      </w:r>
      <w:r w:rsidRPr="00D746E8">
        <w:rPr>
          <w:rStyle w:val="StyleUnderline"/>
          <w:highlight w:val="cyan"/>
        </w:rPr>
        <w:t>how is</w:t>
      </w:r>
      <w:r w:rsidRPr="00D746E8">
        <w:rPr>
          <w:rStyle w:val="StyleUnderline"/>
        </w:rPr>
        <w:t xml:space="preserve"> the </w:t>
      </w:r>
      <w:r w:rsidRPr="00D746E8">
        <w:rPr>
          <w:rStyle w:val="Emphasis"/>
          <w:highlight w:val="cyan"/>
        </w:rPr>
        <w:t>bargaining</w:t>
      </w:r>
      <w:r w:rsidRPr="00D746E8">
        <w:rPr>
          <w:rStyle w:val="StyleUnderline"/>
        </w:rPr>
        <w:t xml:space="preserve"> with Congress that PPPs are supposedly enabling </w:t>
      </w:r>
      <w:r w:rsidRPr="00D746E8">
        <w:rPr>
          <w:rStyle w:val="StyleUnderline"/>
          <w:highlight w:val="cyan"/>
        </w:rPr>
        <w:t xml:space="preserve">to get </w:t>
      </w:r>
      <w:r w:rsidRPr="00D746E8">
        <w:rPr>
          <w:rStyle w:val="Emphasis"/>
          <w:highlight w:val="cyan"/>
        </w:rPr>
        <w:t>off the ground?</w:t>
      </w:r>
    </w:p>
    <w:p w14:paraId="15A5BCB5" w14:textId="77777777" w:rsidR="00ED6976" w:rsidRPr="006F7F96" w:rsidRDefault="00ED6976" w:rsidP="00ED6976">
      <w:pPr>
        <w:rPr>
          <w:sz w:val="16"/>
        </w:rPr>
      </w:pPr>
      <w:r w:rsidRPr="006F7F96">
        <w:rPr>
          <w:sz w:val="16"/>
        </w:rPr>
        <w:t xml:space="preserve">The same worry emerges when we flip our perspective to focus on how Congress would respond to PPPs. To get Mikos's model of Coasean bargaining off the ground, </w:t>
      </w:r>
      <w:r w:rsidRPr="006F7F96">
        <w:rPr>
          <w:rStyle w:val="StyleUnderline"/>
        </w:rPr>
        <w:t xml:space="preserve">we have to assume federal </w:t>
      </w:r>
      <w:r w:rsidRPr="006F7F96">
        <w:rPr>
          <w:rStyle w:val="Emphasis"/>
        </w:rPr>
        <w:t>legislators</w:t>
      </w:r>
      <w:r w:rsidRPr="006F7F96">
        <w:rPr>
          <w:sz w:val="16"/>
        </w:rPr>
        <w:t xml:space="preserve"> (or their staff) first </w:t>
      </w:r>
      <w:r w:rsidRPr="006F7F96">
        <w:rPr>
          <w:rStyle w:val="Emphasis"/>
        </w:rPr>
        <w:t>know</w:t>
      </w:r>
      <w:r w:rsidRPr="006F7F96">
        <w:rPr>
          <w:rStyle w:val="StyleUnderline"/>
        </w:rPr>
        <w:t xml:space="preserve"> about PPPs</w:t>
      </w:r>
      <w:r w:rsidRPr="006F7F96">
        <w:rPr>
          <w:sz w:val="16"/>
        </w:rPr>
        <w:t xml:space="preserve">. 79 We must further assume </w:t>
      </w:r>
      <w:r w:rsidRPr="006F7F96">
        <w:rPr>
          <w:rStyle w:val="StyleUnderline"/>
        </w:rPr>
        <w:t xml:space="preserve">they </w:t>
      </w:r>
      <w:r w:rsidRPr="006F7F96">
        <w:rPr>
          <w:rStyle w:val="Emphasis"/>
        </w:rPr>
        <w:t>object</w:t>
      </w:r>
      <w:r w:rsidRPr="006F7F96">
        <w:rPr>
          <w:rStyle w:val="StyleUnderline"/>
        </w:rPr>
        <w:t xml:space="preserve"> to PPPs' practical effects, rather than being </w:t>
      </w:r>
      <w:r w:rsidRPr="006F7F96">
        <w:rPr>
          <w:rStyle w:val="Emphasis"/>
        </w:rPr>
        <w:t>indifferent</w:t>
      </w:r>
      <w:r w:rsidRPr="006F7F96">
        <w:rPr>
          <w:sz w:val="16"/>
        </w:rPr>
        <w:t xml:space="preserve"> 80 </w:t>
      </w:r>
      <w:r w:rsidRPr="006F7F96">
        <w:rPr>
          <w:rStyle w:val="StyleUnderline"/>
        </w:rPr>
        <w:t xml:space="preserve">or </w:t>
      </w:r>
      <w:r w:rsidRPr="006F7F96">
        <w:rPr>
          <w:rStyle w:val="Emphasis"/>
        </w:rPr>
        <w:t>welcoming</w:t>
      </w:r>
      <w:r w:rsidRPr="006F7F96">
        <w:rPr>
          <w:sz w:val="16"/>
        </w:rPr>
        <w:t xml:space="preserve"> them. The latter is not a safe assumption given sharp divisions today among legislators over whether specific cooperative federalism programs are appropriate. Imagine here, for example, current House Speaker Paul Ryan's response to a state threat to stop implementing Obamacare. Finally, </w:t>
      </w:r>
      <w:r w:rsidRPr="006F7F96">
        <w:rPr>
          <w:rStyle w:val="StyleUnderline"/>
        </w:rPr>
        <w:t>we must assume that Congress</w:t>
      </w:r>
      <w:r w:rsidRPr="006F7F96">
        <w:rPr>
          <w:sz w:val="16"/>
        </w:rPr>
        <w:t xml:space="preserve"> as a body </w:t>
      </w:r>
      <w:r w:rsidRPr="006F7F96">
        <w:rPr>
          <w:rStyle w:val="StyleUnderline"/>
        </w:rPr>
        <w:t xml:space="preserve">is capable of </w:t>
      </w:r>
      <w:r w:rsidRPr="006F7F96">
        <w:rPr>
          <w:rStyle w:val="Emphasis"/>
        </w:rPr>
        <w:t>aggregating</w:t>
      </w:r>
      <w:r w:rsidRPr="006F7F96">
        <w:rPr>
          <w:rStyle w:val="StyleUnderline"/>
        </w:rPr>
        <w:t xml:space="preserve"> the effects of different</w:t>
      </w:r>
      <w:r w:rsidRPr="006F7F96">
        <w:rPr>
          <w:sz w:val="16"/>
        </w:rPr>
        <w:t xml:space="preserve"> states' </w:t>
      </w:r>
      <w:r w:rsidRPr="006F7F96">
        <w:rPr>
          <w:rStyle w:val="Emphasis"/>
        </w:rPr>
        <w:t>PPPs</w:t>
      </w:r>
      <w:r w:rsidRPr="006F7F96">
        <w:rPr>
          <w:sz w:val="16"/>
        </w:rPr>
        <w:t>--</w:t>
      </w:r>
      <w:r w:rsidRPr="006F7F96">
        <w:rPr>
          <w:rStyle w:val="StyleUnderline"/>
        </w:rPr>
        <w:t xml:space="preserve">which might tether </w:t>
      </w:r>
      <w:r w:rsidRPr="006F7F96">
        <w:rPr>
          <w:rStyle w:val="Emphasis"/>
        </w:rPr>
        <w:t>different preemption</w:t>
      </w:r>
      <w:r w:rsidRPr="006F7F96">
        <w:rPr>
          <w:rStyle w:val="StyleUnderline"/>
        </w:rPr>
        <w:t xml:space="preserve"> measures to a variety of</w:t>
      </w:r>
      <w:r w:rsidRPr="006F7F96">
        <w:rPr>
          <w:sz w:val="16"/>
        </w:rPr>
        <w:t xml:space="preserve"> cooperative federalism </w:t>
      </w:r>
      <w:r w:rsidRPr="006F7F96">
        <w:rPr>
          <w:rStyle w:val="StyleUnderline"/>
        </w:rPr>
        <w:t>programs</w:t>
      </w:r>
      <w:r w:rsidRPr="006F7F96">
        <w:rPr>
          <w:sz w:val="16"/>
        </w:rPr>
        <w:t xml:space="preserve">--so as </w:t>
      </w:r>
      <w:r w:rsidRPr="006F7F96">
        <w:rPr>
          <w:rStyle w:val="StyleUnderline"/>
        </w:rPr>
        <w:t xml:space="preserve">to reach a </w:t>
      </w:r>
      <w:r w:rsidRPr="006F7F96">
        <w:rPr>
          <w:rStyle w:val="Emphasis"/>
        </w:rPr>
        <w:t>rational</w:t>
      </w:r>
      <w:r w:rsidRPr="006F7F96">
        <w:rPr>
          <w:rStyle w:val="StyleUnderline"/>
        </w:rPr>
        <w:t>, even accurate result</w:t>
      </w:r>
      <w:r w:rsidRPr="006F7F96">
        <w:rPr>
          <w:sz w:val="16"/>
        </w:rPr>
        <w:t xml:space="preserve">. 81 [*242] </w:t>
      </w:r>
      <w:r w:rsidRPr="006F7F96">
        <w:rPr>
          <w:rStyle w:val="StyleUnderline"/>
        </w:rPr>
        <w:t xml:space="preserve">Depending on the extent of one's </w:t>
      </w:r>
      <w:r w:rsidRPr="006F7F96">
        <w:rPr>
          <w:rStyle w:val="Emphasis"/>
        </w:rPr>
        <w:t>skepticism</w:t>
      </w:r>
      <w:r w:rsidRPr="006F7F96">
        <w:rPr>
          <w:rStyle w:val="StyleUnderline"/>
        </w:rPr>
        <w:t xml:space="preserve"> about the contemporary Congress's </w:t>
      </w:r>
      <w:r w:rsidRPr="006F7F96">
        <w:rPr>
          <w:rStyle w:val="Emphasis"/>
        </w:rPr>
        <w:t>rationality</w:t>
      </w:r>
      <w:r w:rsidRPr="006F7F96">
        <w:rPr>
          <w:sz w:val="16"/>
        </w:rPr>
        <w:t xml:space="preserve"> and epistemic capabilities, </w:t>
      </w:r>
      <w:r w:rsidRPr="006F7F96">
        <w:rPr>
          <w:rStyle w:val="StyleUnderline"/>
        </w:rPr>
        <w:t xml:space="preserve">this assumption might seem, </w:t>
      </w:r>
      <w:r w:rsidRPr="006F7F96">
        <w:rPr>
          <w:rStyle w:val="StyleUnderline"/>
          <w:highlight w:val="cyan"/>
        </w:rPr>
        <w:t xml:space="preserve">at best, </w:t>
      </w:r>
      <w:r w:rsidRPr="006F7F96">
        <w:rPr>
          <w:rStyle w:val="Emphasis"/>
          <w:highlight w:val="cyan"/>
        </w:rPr>
        <w:t>demanding</w:t>
      </w:r>
      <w:r w:rsidRPr="006F7F96">
        <w:rPr>
          <w:rStyle w:val="StyleUnderline"/>
          <w:highlight w:val="cyan"/>
        </w:rPr>
        <w:t xml:space="preserve"> and, at worst, </w:t>
      </w:r>
      <w:r w:rsidRPr="006F7F96">
        <w:rPr>
          <w:rStyle w:val="Emphasis"/>
          <w:highlight w:val="cyan"/>
        </w:rPr>
        <w:t>absurd</w:t>
      </w:r>
      <w:r w:rsidRPr="006F7F96">
        <w:rPr>
          <w:sz w:val="16"/>
        </w:rPr>
        <w:t>.</w:t>
      </w:r>
    </w:p>
    <w:p w14:paraId="1245199D" w14:textId="77777777" w:rsidR="00ED6976" w:rsidRDefault="00ED6976" w:rsidP="00ED6976">
      <w:pPr>
        <w:rPr>
          <w:sz w:val="16"/>
        </w:rPr>
      </w:pPr>
      <w:r w:rsidRPr="00F2723C">
        <w:rPr>
          <w:sz w:val="16"/>
        </w:rPr>
        <w:t xml:space="preserve">In other work, I have pointed out that states face not one collective action problem when negotiating with Congress; rather, </w:t>
      </w:r>
      <w:r w:rsidRPr="006F7F96">
        <w:rPr>
          <w:rStyle w:val="StyleUnderline"/>
        </w:rPr>
        <w:t xml:space="preserve">states face one of </w:t>
      </w:r>
      <w:r w:rsidRPr="006F7F96">
        <w:rPr>
          <w:rStyle w:val="Emphasis"/>
        </w:rPr>
        <w:t>several</w:t>
      </w:r>
      <w:r w:rsidRPr="006F7F96">
        <w:rPr>
          <w:rStyle w:val="StyleUnderline"/>
        </w:rPr>
        <w:t xml:space="preserve"> potential </w:t>
      </w:r>
      <w:r w:rsidRPr="006F7F96">
        <w:rPr>
          <w:rStyle w:val="Emphasis"/>
        </w:rPr>
        <w:t>collective action challenges</w:t>
      </w:r>
      <w:r w:rsidRPr="006F7F96">
        <w:rPr>
          <w:rStyle w:val="StyleUnderline"/>
        </w:rPr>
        <w:t xml:space="preserve"> depending on the distribution and intensity of </w:t>
      </w:r>
      <w:r w:rsidRPr="006F7F96">
        <w:rPr>
          <w:rStyle w:val="Emphasis"/>
        </w:rPr>
        <w:t>preferences</w:t>
      </w:r>
      <w:r w:rsidRPr="006F7F96">
        <w:rPr>
          <w:rStyle w:val="StyleUnderline"/>
        </w:rPr>
        <w:t xml:space="preserve"> and </w:t>
      </w:r>
      <w:r w:rsidRPr="006F7F96">
        <w:rPr>
          <w:rStyle w:val="Emphasis"/>
        </w:rPr>
        <w:t>information</w:t>
      </w:r>
      <w:r w:rsidRPr="00F2723C">
        <w:rPr>
          <w:sz w:val="16"/>
        </w:rPr>
        <w:t xml:space="preserve"> across heterogeneous arrays of state delegations and lobbies. 82 </w:t>
      </w:r>
      <w:r w:rsidRPr="006F7F96">
        <w:rPr>
          <w:rStyle w:val="StyleUnderline"/>
        </w:rPr>
        <w:t xml:space="preserve">This variety is part of what makes it </w:t>
      </w:r>
      <w:r w:rsidRPr="006F7F96">
        <w:rPr>
          <w:rStyle w:val="Emphasis"/>
        </w:rPr>
        <w:t>difficult</w:t>
      </w:r>
      <w:r w:rsidRPr="006F7F96">
        <w:rPr>
          <w:rStyle w:val="StyleUnderline"/>
        </w:rPr>
        <w:t xml:space="preserve"> to draw </w:t>
      </w:r>
      <w:r w:rsidRPr="006F7F96">
        <w:rPr>
          <w:rStyle w:val="Emphasis"/>
        </w:rPr>
        <w:t>inferences</w:t>
      </w:r>
      <w:r w:rsidRPr="006F7F96">
        <w:rPr>
          <w:rStyle w:val="StyleUnderline"/>
        </w:rPr>
        <w:t xml:space="preserve"> about institutional design</w:t>
      </w:r>
      <w:r w:rsidRPr="00F2723C">
        <w:rPr>
          <w:sz w:val="16"/>
        </w:rPr>
        <w:t xml:space="preserve"> in the federalism context. Accordingly, I do not think that states will necessarily fail to press effectively their interests in Congress. Whether they prove able to do so likely depends on the constellation and magnitude of the state interests at stake. Hence, I fear that Mikos may be </w:t>
      </w:r>
      <w:r w:rsidRPr="006F7F96">
        <w:rPr>
          <w:rStyle w:val="StyleUnderline"/>
        </w:rPr>
        <w:t xml:space="preserve">too </w:t>
      </w:r>
      <w:r w:rsidRPr="00F2723C">
        <w:rPr>
          <w:rStyle w:val="Emphasis"/>
        </w:rPr>
        <w:t>quick to assume</w:t>
      </w:r>
      <w:r w:rsidRPr="00F2723C">
        <w:rPr>
          <w:sz w:val="16"/>
        </w:rPr>
        <w:t xml:space="preserve"> that </w:t>
      </w:r>
      <w:r w:rsidRPr="006F7F96">
        <w:rPr>
          <w:rStyle w:val="StyleUnderline"/>
        </w:rPr>
        <w:t xml:space="preserve">bargaining with PPPs will easily be accommodated or </w:t>
      </w:r>
      <w:r w:rsidRPr="00F2723C">
        <w:rPr>
          <w:rStyle w:val="Emphasis"/>
        </w:rPr>
        <w:t>achieved</w:t>
      </w:r>
      <w:r w:rsidRPr="006F7F96">
        <w:rPr>
          <w:rStyle w:val="StyleUnderline"/>
        </w:rPr>
        <w:t xml:space="preserve"> given the </w:t>
      </w:r>
      <w:r w:rsidRPr="00F2723C">
        <w:rPr>
          <w:rStyle w:val="Emphasis"/>
        </w:rPr>
        <w:t>timing</w:t>
      </w:r>
      <w:r w:rsidRPr="006F7F96">
        <w:rPr>
          <w:rStyle w:val="StyleUnderline"/>
        </w:rPr>
        <w:t xml:space="preserve"> and </w:t>
      </w:r>
      <w:r w:rsidRPr="00F2723C">
        <w:rPr>
          <w:rStyle w:val="Emphasis"/>
        </w:rPr>
        <w:t>coordination</w:t>
      </w:r>
      <w:r w:rsidRPr="00F2723C">
        <w:rPr>
          <w:rStyle w:val="StyleUnderline"/>
        </w:rPr>
        <w:t xml:space="preserve"> problems facing states</w:t>
      </w:r>
      <w:r w:rsidRPr="00F2723C">
        <w:rPr>
          <w:sz w:val="16"/>
        </w:rPr>
        <w:t xml:space="preserve"> that seek to nudge the federal legislative process--especially given his assumptions about the efficacy of the intergovernmental lobby. 83</w:t>
      </w:r>
    </w:p>
    <w:p w14:paraId="7FF455CD" w14:textId="77777777" w:rsidR="00ED6976" w:rsidRPr="00F2723C" w:rsidRDefault="00ED6976" w:rsidP="00ED6976">
      <w:r>
        <w:t>&lt;&lt;TEXT CONDENSED, NONE OMITTED&gt;&gt;</w:t>
      </w:r>
    </w:p>
    <w:p w14:paraId="5B8C9B66" w14:textId="77777777" w:rsidR="00ED6976" w:rsidRDefault="00ED6976" w:rsidP="00ED6976">
      <w:pPr>
        <w:rPr>
          <w:sz w:val="8"/>
          <w:szCs w:val="12"/>
        </w:rPr>
      </w:pPr>
      <w:r w:rsidRPr="000D3776">
        <w:rPr>
          <w:sz w:val="8"/>
          <w:szCs w:val="12"/>
        </w:rPr>
        <w:t>Along with Congress, Mikos offers judicial interpretation of federal law as a second and alternative forum in which PPPs might have effectual force. 84 Courts, he says, could "ask whether a package of state laws . . . together frustrates congressional purposes." 85 But this proposal again raises puzzles of both aggregation and method. First, it is true that canonical preemption precedent suggests that "congressional purpose" is the touchstone of preemption analysis. 86 But judges today cannot be assumed to hew to this legal process-inflected approach and they may be more likely to concur with Justice Holmes that "[w]e do not inquire what the legislature meant; we ask only what [*243] the statute means." 87 The Supreme Court today tends to stick closely to the semantic meaning of the statute, even if it only occasionally accounts for the purposes embedded in a statute's enactment context. 88 It is one thing to use the internal logic of a complex regulatory intervention as a guide to resolve the ambiguities embedded within specific elements of a statutory scheme (as the Court now does). It is quite another to assign meaning by weighing out the costs and benefits of a result in light of a hypothesized reconstruction of what Congress would have done. 89 Moreover, a court does not necessarily choose the case in which it confronts a preemption question. It may well first face the problem in a case in which the relevant state (which may or may not be a party) has not enacted a PPP. A court will not necessarily know that construing the federal statute to have a wider rather than a narrower preemptive gauge will trigger a PPP elsewhere in the nation. It is likely to rule on the federal statute's meaning while focused on the state law operative in the case at bar. Its ruling, moreover, is not severable. 90 It will apply equally in other states and affect their laws without regard to the presence or absence of a PPP. The risk of judicial error (in the sense of failing to account properly for the existence of PPPs) due to path-dependent litigation trajectories, in short, is nontrivial. All this is to say, in short, that there are considerable implementation-related difficulties obscured in the proposal to bargain over preemption using PPPs in Congress or the courtroom. But recall that I bracketed the question of agencies as potential forums for dealmaking over PPP. There is already a rich literature suggesting that agency-state interactions are plentiful. 91 Agencies are [*244] now required to solicit affirmatively states' input in certain instances. 92 And the empirical evidence gathered by Sharkey and others suggests so far that they do not stint on this obligation. 93 Agencies can also tailor their preemption-related interventions even after promulgation based on new information from states. 94 So perhaps Mikos's proposal would fare better within the agency context? Again, the availability of a forum within an agency does not mean that states have sufficient incentives to participate in policymaking in that forum. Indeed, in some instances, they fail to do so despite strong preferences against preemption. 95 One reason for their failure may be that regulations do not have the staying power of clear statutes. Whereas enacted statutes tend to be sticky, agencies have at their disposal a number of legal means--such as agency interpretations of their own rules, 96 nonlegislative rules, 97 and guidance manuals 98 --that facilitate the adjustment of regulatory regimes in light of new information. In certain instances, agencies can even "waive" statutory requirements, 99 including requirements imposed on states as regulated parties. 100 And even after an agency has promulgated a final legislative rule, it retains power to replace it with the symmetrically opposite rule. 101 In effect, the hypothesis is that the moral hazard created by [*245] post-enactment recalibration opportunities saps the incentive for states to participate in notice-and-comment rulemaking. In sum, agencies' timing-related flexibility, their mandate to reach out to states, and their ability to tailor regulatory solutions based on states' divergent regulatory agendas all suggest they are a more fruitful forum for PPP-based preemption bargaining than either Congress or the courts. B. States' Incentives and PPP According to Mikos, the PPP is "formulated by a state," and so "should reflect the strength of the state's interest" in preventing preemption. 102 He thus models the aggregate of federal and state interests as a rough proxy for "total welfare." 103 Subsumed here are two implicit assumptions: (1) an equivalence between the interests of a polity and the expressed preferences of its elected representatives, and (2) the idea that the interests expressed in state and federal legislation, in combination, proxy for "the net welfare of society." 104 I am skeptical of both these assumptions. To begin with, public choice theory teaches that legislation is a function of interest-group competition, and so is likely to reflect the asymmetrical strengths and weaknesses of different factions within a jurisdiction. 105 It is well known, for example, that interest groups at both federal and state levels seek to have legislation enacted as a way of restricting new entrants to their market, thus choking competition and reducing consumer surpluses. 106 The first assumption is thus not viable. In the twotier context of a federal system, moreover, federal legislation may be a product of state-level interest groups seeking to extinguish regulatory pressures that are created by interjurisdictional competition between the several states. 107 Such interest groups may capture both state and federal legislators. In that eventuality, there will be systematic divergences [*246] between combined federal and state legislative preferences and a welfarist maximand. Even without pathological federal legislation that seeks to limit market-based or state-to-state competition, I am doubtful that deficiencies in the quality of state legislation will be corrected by aggregating it with federal legislation. It is well known, for example, that Democrats and Republicans alike are unresponsive to the interests of the least wealthy in both the national context 108 and at the state level. 109 If the same deficiencies in representation occur at both the federal and the state level (albeit to different degrees), the political structure of federalism will tend to enable privileged interest groups two opportunities to exercise oversize influence. For this reason, among others, I see no reason to think that the most consequential deficiencies in state-level representation are systematically remedied at the federal level, or vice versa. Further, will states really use PPPs in ways to track net welfare, even at the state level? Imagine a state with a powerful agricultural interest group (say, a tobacco lobby). That interest group is more likely to be aware of pending federal legislative action than, say, the diffuse group of consumers who will benefit from state-law tort remedies. This tobacco lobby--perhaps out of concern that a federal agency or Congress may enact a preempting rule that undermines its interests 110 --would also be better positioned to finagle a PPP from the state legislature. Notice what follows: just as federal preemption efforts might disproportionately reflect the interests of state-level interest groups seeking welfare-depreciating shelter from interstate competition, so, too, PPPs may disproportionately reflect the interests of state-level interest groups seeking to stave off welfare-enhancing federal measures. In consequence, PPPs' introduction into state-federal interactions will not necessarily cure deficiencies in representation. Instead, it may well track and reinforce gaps between the interests of the general public and the concerns of powerful interest groups.</w:t>
      </w:r>
    </w:p>
    <w:p w14:paraId="3C3270B2" w14:textId="77777777" w:rsidR="00ED6976" w:rsidRPr="000D3776" w:rsidRDefault="00ED6976" w:rsidP="00ED6976">
      <w:r>
        <w:t>&lt;&lt;PARAGRAPH INTEGRITY RESUMES&gt;&gt;</w:t>
      </w:r>
    </w:p>
    <w:p w14:paraId="761A31EE" w14:textId="77777777" w:rsidR="00ED6976" w:rsidRPr="000D3776" w:rsidRDefault="00ED6976" w:rsidP="00ED6976">
      <w:pPr>
        <w:rPr>
          <w:sz w:val="16"/>
        </w:rPr>
      </w:pPr>
      <w:r w:rsidRPr="000D3776">
        <w:rPr>
          <w:sz w:val="16"/>
        </w:rPr>
        <w:t xml:space="preserve">One final point is worth adding here: Mikos's </w:t>
      </w:r>
      <w:r w:rsidRPr="00F2723C">
        <w:rPr>
          <w:rStyle w:val="StyleUnderline"/>
        </w:rPr>
        <w:t>simple model of a PPP</w:t>
      </w:r>
      <w:r w:rsidRPr="000D3776">
        <w:rPr>
          <w:sz w:val="16"/>
        </w:rPr>
        <w:t xml:space="preserve"> in action </w:t>
      </w:r>
      <w:r w:rsidRPr="000D3776">
        <w:rPr>
          <w:rStyle w:val="Emphasis"/>
        </w:rPr>
        <w:t>assumes</w:t>
      </w:r>
      <w:r w:rsidRPr="00F2723C">
        <w:rPr>
          <w:rStyle w:val="StyleUnderline"/>
        </w:rPr>
        <w:t xml:space="preserve"> that the preempted law has a </w:t>
      </w:r>
      <w:r w:rsidRPr="000D3776">
        <w:rPr>
          <w:rStyle w:val="Emphasis"/>
        </w:rPr>
        <w:t>net positive</w:t>
      </w:r>
      <w:r w:rsidRPr="00F2723C">
        <w:rPr>
          <w:rStyle w:val="StyleUnderline"/>
        </w:rPr>
        <w:t xml:space="preserve"> value</w:t>
      </w:r>
      <w:r w:rsidRPr="000D3776">
        <w:rPr>
          <w:sz w:val="16"/>
        </w:rPr>
        <w:t xml:space="preserve"> [*247] </w:t>
      </w:r>
      <w:r w:rsidRPr="00F2723C">
        <w:rPr>
          <w:rStyle w:val="StyleUnderline"/>
        </w:rPr>
        <w:t>to the state</w:t>
      </w:r>
      <w:r w:rsidRPr="000D3776">
        <w:rPr>
          <w:sz w:val="16"/>
        </w:rPr>
        <w:t xml:space="preserve">, whereas the state law that is valuable to the federal government has a net negative value to the state. 111 </w:t>
      </w:r>
      <w:r w:rsidRPr="00F2723C">
        <w:rPr>
          <w:rStyle w:val="StyleUnderline"/>
        </w:rPr>
        <w:t>But how often will this be the case?</w:t>
      </w:r>
      <w:r w:rsidRPr="000D3776">
        <w:rPr>
          <w:sz w:val="16"/>
        </w:rPr>
        <w:t xml:space="preserve"> Cooperative federalism measures in which a state administrative apparatus is brought to bear as part of a larger federal regulatory scheme will in many instances benefit the state as well as the nation. For example, cooperative environmental programs preserve the quality of states' air and water, federal cooperative educational efforts such as Head Start help states foster future generations ready for the workforce, and so on</w:t>
      </w:r>
      <w:r w:rsidRPr="000D3776">
        <w:rPr>
          <w:sz w:val="16"/>
          <w:highlight w:val="cyan"/>
        </w:rPr>
        <w:t xml:space="preserve">. </w:t>
      </w:r>
      <w:r w:rsidRPr="00F2723C">
        <w:rPr>
          <w:rStyle w:val="StyleUnderline"/>
          <w:highlight w:val="cyan"/>
        </w:rPr>
        <w:t xml:space="preserve">It is </w:t>
      </w:r>
      <w:r w:rsidRPr="00F2723C">
        <w:rPr>
          <w:rStyle w:val="Emphasis"/>
          <w:highlight w:val="cyan"/>
        </w:rPr>
        <w:t>one thing</w:t>
      </w:r>
      <w:r w:rsidRPr="00F2723C">
        <w:rPr>
          <w:rStyle w:val="StyleUnderline"/>
          <w:highlight w:val="cyan"/>
        </w:rPr>
        <w:t xml:space="preserve"> to say</w:t>
      </w:r>
      <w:r w:rsidRPr="00F2723C">
        <w:rPr>
          <w:rStyle w:val="StyleUnderline"/>
        </w:rPr>
        <w:t xml:space="preserve"> that </w:t>
      </w:r>
      <w:r w:rsidRPr="00F2723C">
        <w:rPr>
          <w:rStyle w:val="StyleUnderline"/>
          <w:highlight w:val="cyan"/>
        </w:rPr>
        <w:t xml:space="preserve">states can </w:t>
      </w:r>
      <w:r w:rsidRPr="00F2723C">
        <w:rPr>
          <w:rStyle w:val="Emphasis"/>
          <w:highlight w:val="cyan"/>
        </w:rPr>
        <w:t>leverage</w:t>
      </w:r>
      <w:r w:rsidRPr="00F2723C">
        <w:rPr>
          <w:rStyle w:val="StyleUnderline"/>
        </w:rPr>
        <w:t xml:space="preserve"> their epistemic and practical advantages as operational actors within these regulatory programs to promote their preferences</w:t>
      </w:r>
      <w:r w:rsidRPr="000D3776">
        <w:rPr>
          <w:sz w:val="16"/>
        </w:rPr>
        <w:t xml:space="preserve"> insofar as that program goes. It is </w:t>
      </w:r>
      <w:r w:rsidRPr="00F2723C">
        <w:rPr>
          <w:rStyle w:val="Emphasis"/>
          <w:highlight w:val="cyan"/>
        </w:rPr>
        <w:t>quite another</w:t>
      </w:r>
      <w:r w:rsidRPr="00F2723C">
        <w:rPr>
          <w:rStyle w:val="StyleUnderline"/>
          <w:highlight w:val="cyan"/>
        </w:rPr>
        <w:t xml:space="preserve"> to say they can </w:t>
      </w:r>
      <w:r w:rsidRPr="00F2723C">
        <w:rPr>
          <w:rStyle w:val="Emphasis"/>
          <w:highlight w:val="cyan"/>
        </w:rPr>
        <w:t>threaten</w:t>
      </w:r>
      <w:r w:rsidRPr="00F2723C">
        <w:rPr>
          <w:rStyle w:val="StyleUnderline"/>
          <w:highlight w:val="cyan"/>
        </w:rPr>
        <w:t xml:space="preserve"> to forego</w:t>
      </w:r>
      <w:r w:rsidRPr="00F2723C">
        <w:rPr>
          <w:rStyle w:val="StyleUnderline"/>
        </w:rPr>
        <w:t xml:space="preserve"> participation in </w:t>
      </w:r>
      <w:r w:rsidRPr="000D3776">
        <w:rPr>
          <w:rStyle w:val="StyleUnderline"/>
          <w:highlight w:val="cyan"/>
        </w:rPr>
        <w:t xml:space="preserve">programs that promote </w:t>
      </w:r>
      <w:r w:rsidRPr="000D3776">
        <w:rPr>
          <w:rStyle w:val="Emphasis"/>
          <w:highlight w:val="cyan"/>
        </w:rPr>
        <w:t>vital</w:t>
      </w:r>
      <w:r w:rsidRPr="00F2723C">
        <w:rPr>
          <w:rStyle w:val="StyleUnderline"/>
        </w:rPr>
        <w:t xml:space="preserve"> </w:t>
      </w:r>
      <w:r w:rsidRPr="000D3776">
        <w:rPr>
          <w:rStyle w:val="StyleUnderline"/>
        </w:rPr>
        <w:t xml:space="preserve">state, as well as federal, </w:t>
      </w:r>
      <w:r w:rsidRPr="000D3776">
        <w:rPr>
          <w:rStyle w:val="Emphasis"/>
          <w:highlight w:val="cyan"/>
        </w:rPr>
        <w:t>goals</w:t>
      </w:r>
      <w:r w:rsidRPr="000D3776">
        <w:rPr>
          <w:rStyle w:val="StyleUnderline"/>
          <w:highlight w:val="cyan"/>
        </w:rPr>
        <w:t xml:space="preserve"> to prevent</w:t>
      </w:r>
      <w:r w:rsidRPr="000D3776">
        <w:rPr>
          <w:rStyle w:val="StyleUnderline"/>
        </w:rPr>
        <w:t xml:space="preserve"> preemption of </w:t>
      </w:r>
      <w:r w:rsidRPr="000D3776">
        <w:rPr>
          <w:rStyle w:val="Emphasis"/>
          <w:highlight w:val="cyan"/>
        </w:rPr>
        <w:t>some other law</w:t>
      </w:r>
      <w:r w:rsidRPr="000D3776">
        <w:rPr>
          <w:rStyle w:val="StyleUnderline"/>
        </w:rPr>
        <w:t xml:space="preserve"> in the </w:t>
      </w:r>
      <w:r w:rsidRPr="000D3776">
        <w:rPr>
          <w:rStyle w:val="Emphasis"/>
        </w:rPr>
        <w:t>future</w:t>
      </w:r>
      <w:r w:rsidRPr="000D3776">
        <w:rPr>
          <w:rStyle w:val="StyleUnderline"/>
        </w:rPr>
        <w:t>.</w:t>
      </w:r>
      <w:r w:rsidRPr="000D3776">
        <w:rPr>
          <w:sz w:val="16"/>
        </w:rPr>
        <w:t xml:space="preserve"> I would imagine that </w:t>
      </w:r>
      <w:r w:rsidRPr="000D3776">
        <w:rPr>
          <w:rStyle w:val="StyleUnderline"/>
        </w:rPr>
        <w:t xml:space="preserve">more than a few </w:t>
      </w:r>
      <w:r w:rsidRPr="000D3776">
        <w:rPr>
          <w:rStyle w:val="StyleUnderline"/>
          <w:highlight w:val="cyan"/>
        </w:rPr>
        <w:t>governors</w:t>
      </w:r>
      <w:r w:rsidRPr="000D3776">
        <w:rPr>
          <w:rStyle w:val="StyleUnderline"/>
        </w:rPr>
        <w:t xml:space="preserve"> or state legislators </w:t>
      </w:r>
      <w:r w:rsidRPr="000D3776">
        <w:rPr>
          <w:rStyle w:val="StyleUnderline"/>
          <w:highlight w:val="cyan"/>
        </w:rPr>
        <w:t xml:space="preserve">could </w:t>
      </w:r>
      <w:r w:rsidRPr="000D3776">
        <w:rPr>
          <w:rStyle w:val="Emphasis"/>
          <w:highlight w:val="cyan"/>
        </w:rPr>
        <w:t>not credibly</w:t>
      </w:r>
      <w:r w:rsidRPr="000D3776">
        <w:rPr>
          <w:rStyle w:val="StyleUnderline"/>
          <w:highlight w:val="cyan"/>
        </w:rPr>
        <w:t xml:space="preserve"> claim they would </w:t>
      </w:r>
      <w:r w:rsidRPr="000D3776">
        <w:rPr>
          <w:rStyle w:val="Emphasis"/>
          <w:highlight w:val="cyan"/>
        </w:rPr>
        <w:t>close</w:t>
      </w:r>
      <w:r w:rsidRPr="000D3776">
        <w:rPr>
          <w:rStyle w:val="Emphasis"/>
        </w:rPr>
        <w:t xml:space="preserve"> their </w:t>
      </w:r>
      <w:r w:rsidRPr="000D3776">
        <w:rPr>
          <w:rStyle w:val="Emphasis"/>
          <w:highlight w:val="cyan"/>
        </w:rPr>
        <w:t>schools</w:t>
      </w:r>
      <w:r w:rsidRPr="000D3776">
        <w:rPr>
          <w:rStyle w:val="StyleUnderline"/>
          <w:highlight w:val="cyan"/>
        </w:rPr>
        <w:t>, let</w:t>
      </w:r>
      <w:r w:rsidRPr="000D3776">
        <w:rPr>
          <w:rStyle w:val="StyleUnderline"/>
        </w:rPr>
        <w:t xml:space="preserve"> their </w:t>
      </w:r>
      <w:r w:rsidRPr="000D3776">
        <w:rPr>
          <w:rStyle w:val="Emphasis"/>
        </w:rPr>
        <w:t xml:space="preserve">tap </w:t>
      </w:r>
      <w:r w:rsidRPr="000D3776">
        <w:rPr>
          <w:rStyle w:val="Emphasis"/>
          <w:highlight w:val="cyan"/>
        </w:rPr>
        <w:t>water flow</w:t>
      </w:r>
      <w:r w:rsidRPr="000D3776">
        <w:rPr>
          <w:rStyle w:val="StyleUnderline"/>
        </w:rPr>
        <w:t xml:space="preserve"> when replete </w:t>
      </w:r>
      <w:r w:rsidRPr="000D3776">
        <w:rPr>
          <w:rStyle w:val="StyleUnderline"/>
          <w:highlight w:val="cyan"/>
        </w:rPr>
        <w:t xml:space="preserve">with </w:t>
      </w:r>
      <w:r w:rsidRPr="000D3776">
        <w:rPr>
          <w:rStyle w:val="Emphasis"/>
          <w:highlight w:val="cyan"/>
        </w:rPr>
        <w:t>lead</w:t>
      </w:r>
      <w:r w:rsidRPr="000D3776">
        <w:rPr>
          <w:rStyle w:val="StyleUnderline"/>
          <w:highlight w:val="cyan"/>
        </w:rPr>
        <w:t xml:space="preserve">, or allow </w:t>
      </w:r>
      <w:r w:rsidRPr="000D3776">
        <w:rPr>
          <w:rStyle w:val="Emphasis"/>
          <w:highlight w:val="cyan"/>
        </w:rPr>
        <w:t>crime</w:t>
      </w:r>
      <w:r w:rsidRPr="000D3776">
        <w:rPr>
          <w:rStyle w:val="StyleUnderline"/>
        </w:rPr>
        <w:t xml:space="preserve"> rates </w:t>
      </w:r>
      <w:r w:rsidRPr="000D3776">
        <w:rPr>
          <w:rStyle w:val="StyleUnderline"/>
          <w:highlight w:val="cyan"/>
        </w:rPr>
        <w:t xml:space="preserve">to </w:t>
      </w:r>
      <w:r w:rsidRPr="000D3776">
        <w:rPr>
          <w:rStyle w:val="Emphasis"/>
          <w:highlight w:val="cyan"/>
        </w:rPr>
        <w:t>soar</w:t>
      </w:r>
      <w:r w:rsidRPr="000D3776">
        <w:rPr>
          <w:rStyle w:val="StyleUnderline"/>
          <w:highlight w:val="cyan"/>
        </w:rPr>
        <w:t xml:space="preserve"> by withdrawing</w:t>
      </w:r>
      <w:r w:rsidRPr="000D3776">
        <w:rPr>
          <w:rStyle w:val="StyleUnderline"/>
        </w:rPr>
        <w:t xml:space="preserve"> from a federal program </w:t>
      </w:r>
      <w:r w:rsidRPr="000D3776">
        <w:rPr>
          <w:rStyle w:val="StyleUnderline"/>
          <w:highlight w:val="cyan"/>
        </w:rPr>
        <w:t xml:space="preserve">as a </w:t>
      </w:r>
      <w:r w:rsidRPr="000D3776">
        <w:rPr>
          <w:rStyle w:val="Emphasis"/>
          <w:highlight w:val="cyan"/>
        </w:rPr>
        <w:t>bargaining chip</w:t>
      </w:r>
      <w:r w:rsidRPr="000D3776">
        <w:rPr>
          <w:sz w:val="16"/>
        </w:rPr>
        <w:t xml:space="preserve"> in the preemption wars.</w:t>
      </w:r>
    </w:p>
    <w:p w14:paraId="65FA6C6C" w14:textId="77777777" w:rsidR="00ED6976" w:rsidRPr="000D3776" w:rsidRDefault="00ED6976" w:rsidP="00ED6976">
      <w:pPr>
        <w:rPr>
          <w:sz w:val="16"/>
        </w:rPr>
      </w:pPr>
      <w:r w:rsidRPr="000D3776">
        <w:rPr>
          <w:sz w:val="16"/>
        </w:rPr>
        <w:t xml:space="preserve">In summary, </w:t>
      </w:r>
      <w:r w:rsidRPr="000D3776">
        <w:rPr>
          <w:rStyle w:val="StyleUnderline"/>
        </w:rPr>
        <w:t xml:space="preserve">when one attends to the precise ways in which a PPP might be </w:t>
      </w:r>
      <w:r w:rsidRPr="000D3776">
        <w:rPr>
          <w:rStyle w:val="Emphasis"/>
        </w:rPr>
        <w:t>leveraged</w:t>
      </w:r>
      <w:r w:rsidRPr="000D3776">
        <w:rPr>
          <w:rStyle w:val="StyleUnderline"/>
        </w:rPr>
        <w:t xml:space="preserve"> in a court</w:t>
      </w:r>
      <w:r w:rsidRPr="000D3776">
        <w:rPr>
          <w:sz w:val="16"/>
        </w:rPr>
        <w:t xml:space="preserve"> or in Congress (or, indeed, in the agency context that Mikos does not examine), </w:t>
      </w:r>
      <w:r w:rsidRPr="000D3776">
        <w:rPr>
          <w:rStyle w:val="StyleUnderline"/>
        </w:rPr>
        <w:t xml:space="preserve">a number of </w:t>
      </w:r>
      <w:r w:rsidRPr="000D3776">
        <w:rPr>
          <w:rStyle w:val="Emphasis"/>
          <w:highlight w:val="cyan"/>
        </w:rPr>
        <w:t>complications</w:t>
      </w:r>
      <w:r w:rsidRPr="000D3776">
        <w:rPr>
          <w:rStyle w:val="StyleUnderline"/>
        </w:rPr>
        <w:t xml:space="preserve"> arise</w:t>
      </w:r>
      <w:r w:rsidRPr="000D3776">
        <w:rPr>
          <w:sz w:val="16"/>
        </w:rPr>
        <w:t xml:space="preserve">. To my mind, </w:t>
      </w:r>
      <w:r w:rsidRPr="000D3776">
        <w:rPr>
          <w:rStyle w:val="StyleUnderline"/>
        </w:rPr>
        <w:t>these</w:t>
      </w:r>
      <w:r w:rsidRPr="000D3776">
        <w:rPr>
          <w:sz w:val="16"/>
        </w:rPr>
        <w:t xml:space="preserve"> complications </w:t>
      </w:r>
      <w:r w:rsidRPr="000D3776">
        <w:rPr>
          <w:rStyle w:val="StyleUnderline"/>
          <w:highlight w:val="cyan"/>
        </w:rPr>
        <w:t xml:space="preserve">raise </w:t>
      </w:r>
      <w:r w:rsidRPr="000D3776">
        <w:rPr>
          <w:rStyle w:val="Emphasis"/>
          <w:highlight w:val="cyan"/>
        </w:rPr>
        <w:t>considerable doubts</w:t>
      </w:r>
      <w:r w:rsidRPr="000D3776">
        <w:rPr>
          <w:rStyle w:val="StyleUnderline"/>
          <w:highlight w:val="cyan"/>
        </w:rPr>
        <w:t xml:space="preserve"> about</w:t>
      </w:r>
      <w:r w:rsidRPr="000D3776">
        <w:rPr>
          <w:rStyle w:val="StyleUnderline"/>
        </w:rPr>
        <w:t xml:space="preserve"> the </w:t>
      </w:r>
      <w:r w:rsidRPr="000D3776">
        <w:rPr>
          <w:rStyle w:val="Emphasis"/>
          <w:highlight w:val="cyan"/>
        </w:rPr>
        <w:t>practicality</w:t>
      </w:r>
      <w:r w:rsidRPr="000D3776">
        <w:rPr>
          <w:rStyle w:val="StyleUnderline"/>
        </w:rPr>
        <w:t xml:space="preserve"> of reliance upon a PPP to rectify perceived nationalist biases</w:t>
      </w:r>
      <w:r w:rsidRPr="000D3776">
        <w:rPr>
          <w:sz w:val="16"/>
        </w:rPr>
        <w:t xml:space="preserve"> in the preemption context. One way of sharpening these concerns would be to </w:t>
      </w:r>
      <w:r w:rsidRPr="000D3776">
        <w:rPr>
          <w:rStyle w:val="StyleUnderline"/>
        </w:rPr>
        <w:t xml:space="preserve">ask </w:t>
      </w:r>
      <w:r w:rsidRPr="000D3776">
        <w:rPr>
          <w:rStyle w:val="Emphasis"/>
          <w:highlight w:val="cyan"/>
        </w:rPr>
        <w:t>why</w:t>
      </w:r>
      <w:r w:rsidRPr="000D3776">
        <w:rPr>
          <w:rStyle w:val="StyleUnderline"/>
          <w:highlight w:val="cyan"/>
        </w:rPr>
        <w:t>, if PPPs were</w:t>
      </w:r>
      <w:r w:rsidRPr="000D3776">
        <w:rPr>
          <w:rStyle w:val="StyleUnderline"/>
        </w:rPr>
        <w:t xml:space="preserve"> as </w:t>
      </w:r>
      <w:r w:rsidRPr="000D3776">
        <w:rPr>
          <w:rStyle w:val="Emphasis"/>
          <w:highlight w:val="cyan"/>
        </w:rPr>
        <w:t>effective</w:t>
      </w:r>
      <w:r w:rsidRPr="000D3776">
        <w:rPr>
          <w:rStyle w:val="StyleUnderline"/>
        </w:rPr>
        <w:t xml:space="preserve"> as Mikos suggests, </w:t>
      </w:r>
      <w:r w:rsidRPr="000D3776">
        <w:rPr>
          <w:rStyle w:val="StyleUnderline"/>
          <w:highlight w:val="cyan"/>
        </w:rPr>
        <w:t xml:space="preserve">we do </w:t>
      </w:r>
      <w:r w:rsidRPr="000D3776">
        <w:rPr>
          <w:rStyle w:val="Emphasis"/>
          <w:highlight w:val="cyan"/>
        </w:rPr>
        <w:t>not see them</w:t>
      </w:r>
      <w:r w:rsidRPr="000D3776">
        <w:rPr>
          <w:rStyle w:val="StyleUnderline"/>
        </w:rPr>
        <w:t xml:space="preserve"> in operation</w:t>
      </w:r>
      <w:r w:rsidRPr="000D3776">
        <w:rPr>
          <w:rStyle w:val="Emphasis"/>
          <w:highlight w:val="cyan"/>
        </w:rPr>
        <w:t>?</w:t>
      </w:r>
      <w:r w:rsidRPr="000D3776">
        <w:rPr>
          <w:sz w:val="16"/>
        </w:rPr>
        <w:t xml:space="preserve"> Perhaps it is because no one has yet had Mikos's insight. But perhaps </w:t>
      </w:r>
      <w:r w:rsidRPr="000D3776">
        <w:rPr>
          <w:rStyle w:val="StyleUnderline"/>
        </w:rPr>
        <w:t xml:space="preserve">it is because the </w:t>
      </w:r>
      <w:r w:rsidRPr="000D3776">
        <w:rPr>
          <w:rStyle w:val="Emphasis"/>
          <w:highlight w:val="cyan"/>
        </w:rPr>
        <w:t>epistemic</w:t>
      </w:r>
      <w:r w:rsidRPr="000D3776">
        <w:rPr>
          <w:rStyle w:val="StyleUnderline"/>
          <w:highlight w:val="cyan"/>
        </w:rPr>
        <w:t xml:space="preserve"> and </w:t>
      </w:r>
      <w:r w:rsidRPr="000D3776">
        <w:rPr>
          <w:rStyle w:val="Emphasis"/>
          <w:highlight w:val="cyan"/>
        </w:rPr>
        <w:t>transaction costs</w:t>
      </w:r>
      <w:r w:rsidRPr="000D3776">
        <w:rPr>
          <w:rStyle w:val="StyleUnderline"/>
        </w:rPr>
        <w:t xml:space="preserve"> of PPPs </w:t>
      </w:r>
      <w:r w:rsidRPr="000D3776">
        <w:rPr>
          <w:rStyle w:val="StyleUnderline"/>
          <w:highlight w:val="cyan"/>
        </w:rPr>
        <w:t>are</w:t>
      </w:r>
      <w:r w:rsidRPr="000D3776">
        <w:rPr>
          <w:sz w:val="16"/>
        </w:rPr>
        <w:t xml:space="preserve">, in practice, </w:t>
      </w:r>
      <w:r w:rsidRPr="000D3776">
        <w:rPr>
          <w:rStyle w:val="Emphasis"/>
          <w:highlight w:val="cyan"/>
        </w:rPr>
        <w:t>too great</w:t>
      </w:r>
      <w:r w:rsidRPr="000D3776">
        <w:rPr>
          <w:rStyle w:val="StyleUnderline"/>
        </w:rPr>
        <w:t xml:space="preserve"> to make the tactic effective</w:t>
      </w:r>
      <w:r w:rsidRPr="000D3776">
        <w:rPr>
          <w:sz w:val="16"/>
        </w:rPr>
        <w:t>. 112 At the very least, I think that Mikos's innovative proposal requires more elaboration, and perhaps supplementary mechanisms, in order to be effectual on the ground.</w:t>
      </w:r>
    </w:p>
    <w:p w14:paraId="4E6BD79F" w14:textId="77777777" w:rsidR="00ED6976" w:rsidRDefault="00ED6976" w:rsidP="00ED6976">
      <w:pPr>
        <w:pStyle w:val="Heading4"/>
      </w:pPr>
      <w:r>
        <w:t xml:space="preserve">8. Say no---Trump will </w:t>
      </w:r>
      <w:r w:rsidRPr="00A21FAA">
        <w:rPr>
          <w:u w:val="single"/>
        </w:rPr>
        <w:t>re-rais</w:t>
      </w:r>
      <w:r>
        <w:rPr>
          <w:u w:val="single"/>
        </w:rPr>
        <w:t>e</w:t>
      </w:r>
      <w:r>
        <w:t xml:space="preserve">. Even if he caves </w:t>
      </w:r>
      <w:r w:rsidRPr="00A21FAA">
        <w:rPr>
          <w:u w:val="single"/>
        </w:rPr>
        <w:t>eventually</w:t>
      </w:r>
      <w:r>
        <w:t xml:space="preserve">, fights </w:t>
      </w:r>
      <w:r w:rsidRPr="00A52B0C">
        <w:rPr>
          <w:u w:val="single"/>
        </w:rPr>
        <w:t>alone</w:t>
      </w:r>
      <w:r>
        <w:t xml:space="preserve"> kill </w:t>
      </w:r>
      <w:r w:rsidRPr="00A52B0C">
        <w:t>certainty</w:t>
      </w:r>
      <w:r>
        <w:t>.</w:t>
      </w:r>
    </w:p>
    <w:p w14:paraId="1A3BCD66" w14:textId="77777777" w:rsidR="00ED6976" w:rsidRDefault="00ED6976" w:rsidP="00ED6976">
      <w:r w:rsidRPr="00A21FAA">
        <w:rPr>
          <w:rStyle w:val="Style13ptBold"/>
        </w:rPr>
        <w:t>Lempinen 25</w:t>
      </w:r>
      <w:r>
        <w:t xml:space="preserve"> [Edward Lempinen (Writer and media relations specialist, Office of Communications and Public Affairs, University of California, Berkeley; M.A. in Public Affairs Reporting, University of Illinois, Springfield) and Jason Pohl (Science writer, Office of Communications and Public Affairs, University of California, Berkeley; M.A. in Sociology, Colorado State University), 1-10-2025, “Trump may be planning a sharp, extended conflict with California, experts say,” UC Berkeley News, https://news.berkeley.edu/2025/01/10/trump-may-be-planning-a-sharp-extended-conflict-with-california-experts-say/, njn]</w:t>
      </w:r>
    </w:p>
    <w:p w14:paraId="03438558" w14:textId="77777777" w:rsidR="00ED6976" w:rsidRPr="00A52B0C" w:rsidRDefault="00ED6976" w:rsidP="00ED6976">
      <w:pPr>
        <w:rPr>
          <w:sz w:val="16"/>
        </w:rPr>
      </w:pPr>
      <w:r w:rsidRPr="00A52B0C">
        <w:rPr>
          <w:sz w:val="16"/>
        </w:rPr>
        <w:t xml:space="preserve">President Donald </w:t>
      </w:r>
      <w:r w:rsidRPr="00A52B0C">
        <w:rPr>
          <w:rStyle w:val="Emphasis"/>
          <w:highlight w:val="cyan"/>
        </w:rPr>
        <w:t>Trump</w:t>
      </w:r>
      <w:r w:rsidRPr="00A52B0C">
        <w:rPr>
          <w:rStyle w:val="StyleUnderline"/>
          <w:highlight w:val="cyan"/>
        </w:rPr>
        <w:t xml:space="preserve"> and</w:t>
      </w:r>
      <w:r w:rsidRPr="00A52B0C">
        <w:rPr>
          <w:sz w:val="16"/>
        </w:rPr>
        <w:t xml:space="preserve"> the state of </w:t>
      </w:r>
      <w:r w:rsidRPr="00A52B0C">
        <w:rPr>
          <w:rStyle w:val="Emphasis"/>
          <w:highlight w:val="cyan"/>
        </w:rPr>
        <w:t>California</w:t>
      </w:r>
      <w:r w:rsidRPr="00A52B0C">
        <w:rPr>
          <w:rStyle w:val="StyleUnderline"/>
        </w:rPr>
        <w:t xml:space="preserve"> engaged in low-grade </w:t>
      </w:r>
      <w:r w:rsidRPr="00A52B0C">
        <w:rPr>
          <w:rStyle w:val="StyleUnderline"/>
          <w:highlight w:val="cyan"/>
        </w:rPr>
        <w:t>conflict</w:t>
      </w:r>
      <w:r w:rsidRPr="00A52B0C">
        <w:rPr>
          <w:rStyle w:val="StyleUnderline"/>
        </w:rPr>
        <w:t xml:space="preserve"> almost </w:t>
      </w:r>
      <w:r w:rsidRPr="00A52B0C">
        <w:rPr>
          <w:rStyle w:val="Emphasis"/>
          <w:highlight w:val="cyan"/>
        </w:rPr>
        <w:t>continually</w:t>
      </w:r>
      <w:r w:rsidRPr="00A52B0C">
        <w:rPr>
          <w:rStyle w:val="StyleUnderline"/>
          <w:highlight w:val="cyan"/>
        </w:rPr>
        <w:t xml:space="preserve"> during</w:t>
      </w:r>
      <w:r w:rsidRPr="00A52B0C">
        <w:rPr>
          <w:rStyle w:val="StyleUnderline"/>
        </w:rPr>
        <w:t xml:space="preserve"> his </w:t>
      </w:r>
      <w:r w:rsidRPr="00A52B0C">
        <w:rPr>
          <w:rStyle w:val="Emphasis"/>
          <w:highlight w:val="cyan"/>
        </w:rPr>
        <w:t>first term</w:t>
      </w:r>
      <w:r w:rsidRPr="00A52B0C">
        <w:rPr>
          <w:sz w:val="16"/>
        </w:rPr>
        <w:t xml:space="preserve"> in the White House, and hostilities flashed into the headlines again this week as horrifying wildfires brought death and destruction to Los Angeles. Rather than offer words of consolation and support, Trump attacked Democratic Gov. Gavin Newsom — and blamed him for the fires.</w:t>
      </w:r>
    </w:p>
    <w:p w14:paraId="505F38CA" w14:textId="77777777" w:rsidR="00ED6976" w:rsidRPr="00A52B0C" w:rsidRDefault="00ED6976" w:rsidP="00ED6976">
      <w:pPr>
        <w:rPr>
          <w:sz w:val="16"/>
        </w:rPr>
      </w:pPr>
      <w:r w:rsidRPr="00A52B0C">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70128396" w14:textId="77777777" w:rsidR="00ED6976" w:rsidRPr="00A52B0C" w:rsidRDefault="00ED6976" w:rsidP="00ED6976">
      <w:pPr>
        <w:rPr>
          <w:sz w:val="16"/>
        </w:rPr>
      </w:pPr>
      <w:r w:rsidRPr="00A52B0C">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114EF90C" w14:textId="77777777" w:rsidR="00ED6976" w:rsidRPr="00A52B0C" w:rsidRDefault="00ED6976" w:rsidP="00ED6976">
      <w:pPr>
        <w:rPr>
          <w:sz w:val="16"/>
        </w:rPr>
      </w:pPr>
      <w:r w:rsidRPr="00A52B0C">
        <w:rPr>
          <w:sz w:val="16"/>
        </w:rPr>
        <w:t xml:space="preserve">While that may reflect the bombast of a political contest, the Berkeley scholars warned in recent interviews that Trump </w:t>
      </w:r>
      <w:r w:rsidRPr="00A52B0C">
        <w:rPr>
          <w:rStyle w:val="StyleUnderline"/>
          <w:highlight w:val="cyan"/>
        </w:rPr>
        <w:t>and</w:t>
      </w:r>
      <w:r w:rsidRPr="00A52B0C">
        <w:rPr>
          <w:sz w:val="16"/>
        </w:rPr>
        <w:t xml:space="preserve"> others in his </w:t>
      </w:r>
      <w:r w:rsidRPr="00A52B0C">
        <w:rPr>
          <w:rStyle w:val="StyleUnderline"/>
        </w:rPr>
        <w:t xml:space="preserve">MAGA movement may be willing to take a </w:t>
      </w:r>
      <w:r w:rsidRPr="00A52B0C">
        <w:rPr>
          <w:rStyle w:val="StyleUnderline"/>
          <w:highlight w:val="cyan"/>
        </w:rPr>
        <w:t xml:space="preserve">more </w:t>
      </w:r>
      <w:r w:rsidRPr="00A52B0C">
        <w:rPr>
          <w:rStyle w:val="Emphasis"/>
          <w:highlight w:val="cyan"/>
        </w:rPr>
        <w:t>extreme</w:t>
      </w:r>
      <w:r w:rsidRPr="00A52B0C">
        <w:rPr>
          <w:rStyle w:val="StyleUnderline"/>
        </w:rPr>
        <w:t xml:space="preserve"> approach </w:t>
      </w:r>
      <w:r w:rsidRPr="00A52B0C">
        <w:rPr>
          <w:rStyle w:val="StyleUnderline"/>
          <w:highlight w:val="cyan"/>
        </w:rPr>
        <w:t xml:space="preserve">in his </w:t>
      </w:r>
      <w:r w:rsidRPr="00A52B0C">
        <w:rPr>
          <w:rStyle w:val="Emphasis"/>
          <w:highlight w:val="cyan"/>
        </w:rPr>
        <w:t>second</w:t>
      </w:r>
      <w:r w:rsidRPr="00A52B0C">
        <w:rPr>
          <w:rStyle w:val="StyleUnderline"/>
        </w:rPr>
        <w:t xml:space="preserve"> term. They could press for policy</w:t>
      </w:r>
      <w:r w:rsidRPr="00A52B0C">
        <w:rPr>
          <w:sz w:val="16"/>
        </w:rPr>
        <w:t xml:space="preserve"> changes </w:t>
      </w:r>
      <w:r w:rsidRPr="00A52B0C">
        <w:rPr>
          <w:rStyle w:val="StyleUnderline"/>
        </w:rPr>
        <w:t xml:space="preserve">that would </w:t>
      </w:r>
      <w:r w:rsidRPr="00A52B0C">
        <w:rPr>
          <w:rStyle w:val="Emphasis"/>
        </w:rPr>
        <w:t>threaten</w:t>
      </w:r>
      <w:r w:rsidRPr="00A52B0C">
        <w:rPr>
          <w:rStyle w:val="StyleUnderline"/>
        </w:rPr>
        <w:t xml:space="preserve"> Californians of every political persuasion</w:t>
      </w:r>
      <w:r w:rsidRPr="00A52B0C">
        <w:rPr>
          <w:sz w:val="16"/>
        </w:rPr>
        <w:t xml:space="preserve"> — sometimes putting health and economic security at risk.</w:t>
      </w:r>
    </w:p>
    <w:p w14:paraId="1DB4F609" w14:textId="77777777" w:rsidR="00ED6976" w:rsidRPr="00A52B0C" w:rsidRDefault="00ED6976" w:rsidP="00ED6976">
      <w:pPr>
        <w:rPr>
          <w:sz w:val="16"/>
        </w:rPr>
      </w:pPr>
      <w:r w:rsidRPr="00A52B0C">
        <w:rPr>
          <w:rStyle w:val="StyleUnderline"/>
        </w:rPr>
        <w:t xml:space="preserve">He could </w:t>
      </w:r>
      <w:r w:rsidRPr="00A52B0C">
        <w:rPr>
          <w:rStyle w:val="StyleUnderline"/>
          <w:highlight w:val="cyan"/>
        </w:rPr>
        <w:t>withhold</w:t>
      </w:r>
      <w:r w:rsidRPr="00A52B0C">
        <w:rPr>
          <w:rStyle w:val="StyleUnderline"/>
        </w:rPr>
        <w:t xml:space="preserve"> emergency </w:t>
      </w:r>
      <w:r w:rsidRPr="00A52B0C">
        <w:rPr>
          <w:rStyle w:val="Emphasis"/>
          <w:highlight w:val="cyan"/>
        </w:rPr>
        <w:t>aid</w:t>
      </w:r>
      <w:r w:rsidRPr="00A52B0C">
        <w:rPr>
          <w:sz w:val="16"/>
        </w:rPr>
        <w:t xml:space="preserve"> in the event of wildfires, earthquakes or floods. </w:t>
      </w:r>
      <w:r w:rsidRPr="00A52B0C">
        <w:rPr>
          <w:rStyle w:val="StyleUnderline"/>
        </w:rPr>
        <w:t xml:space="preserve">He could </w:t>
      </w:r>
      <w:r w:rsidRPr="00A52B0C">
        <w:rPr>
          <w:rStyle w:val="StyleUnderline"/>
          <w:highlight w:val="cyan"/>
        </w:rPr>
        <w:t>slash</w:t>
      </w:r>
      <w:r w:rsidRPr="00A52B0C">
        <w:rPr>
          <w:rStyle w:val="StyleUnderline"/>
        </w:rPr>
        <w:t xml:space="preserve"> higher education </w:t>
      </w:r>
      <w:r w:rsidRPr="00A52B0C">
        <w:rPr>
          <w:rStyle w:val="Emphasis"/>
          <w:highlight w:val="cyan"/>
        </w:rPr>
        <w:t>funding</w:t>
      </w:r>
      <w:r w:rsidRPr="00A52B0C">
        <w:rPr>
          <w:sz w:val="16"/>
        </w:rPr>
        <w:t xml:space="preserve"> for the state, </w:t>
      </w:r>
      <w:r w:rsidRPr="00A52B0C">
        <w:rPr>
          <w:rStyle w:val="StyleUnderline"/>
          <w:highlight w:val="cyan"/>
        </w:rPr>
        <w:t>or</w:t>
      </w:r>
      <w:r w:rsidRPr="00A52B0C">
        <w:rPr>
          <w:rStyle w:val="StyleUnderline"/>
        </w:rPr>
        <w:t xml:space="preserve"> aggressively </w:t>
      </w:r>
      <w:r w:rsidRPr="00A52B0C">
        <w:rPr>
          <w:rStyle w:val="Emphasis"/>
        </w:rPr>
        <w:t>challenge</w:t>
      </w:r>
      <w:r w:rsidRPr="00A52B0C">
        <w:rPr>
          <w:rStyle w:val="StyleUnderline"/>
        </w:rPr>
        <w:t xml:space="preserve"> the state’s influential </w:t>
      </w:r>
      <w:r w:rsidRPr="00A52B0C">
        <w:rPr>
          <w:rStyle w:val="Emphasis"/>
        </w:rPr>
        <w:t>climate</w:t>
      </w:r>
      <w:r w:rsidRPr="00A52B0C">
        <w:rPr>
          <w:rStyle w:val="StyleUnderline"/>
        </w:rPr>
        <w:t xml:space="preserve"> and environmental standards</w:t>
      </w:r>
      <w:r w:rsidRPr="00A52B0C">
        <w:rPr>
          <w:sz w:val="16"/>
        </w:rPr>
        <w:t xml:space="preserve">. He could attempt to </w:t>
      </w:r>
      <w:r w:rsidRPr="00A52B0C">
        <w:rPr>
          <w:rStyle w:val="Emphasis"/>
          <w:highlight w:val="cyan"/>
        </w:rPr>
        <w:t>override</w:t>
      </w:r>
      <w:r w:rsidRPr="00A52B0C">
        <w:rPr>
          <w:rStyle w:val="StyleUnderline"/>
        </w:rPr>
        <w:t xml:space="preserve"> the state’s protections for </w:t>
      </w:r>
      <w:r w:rsidRPr="00A52B0C">
        <w:rPr>
          <w:rStyle w:val="Emphasis"/>
          <w:highlight w:val="cyan"/>
        </w:rPr>
        <w:t>reproductive</w:t>
      </w:r>
      <w:r w:rsidRPr="00A52B0C">
        <w:rPr>
          <w:rStyle w:val="StyleUnderline"/>
        </w:rPr>
        <w:t xml:space="preserve"> health care </w:t>
      </w:r>
      <w:r w:rsidRPr="00A52B0C">
        <w:rPr>
          <w:rStyle w:val="StyleUnderline"/>
          <w:highlight w:val="cyan"/>
        </w:rPr>
        <w:t>and</w:t>
      </w:r>
      <w:r w:rsidRPr="00A52B0C">
        <w:rPr>
          <w:rStyle w:val="StyleUnderline"/>
        </w:rPr>
        <w:t xml:space="preserve"> undermine </w:t>
      </w:r>
      <w:r w:rsidRPr="00A52B0C">
        <w:rPr>
          <w:rStyle w:val="Emphasis"/>
          <w:highlight w:val="cyan"/>
        </w:rPr>
        <w:t>public health</w:t>
      </w:r>
      <w:r w:rsidRPr="00A52B0C">
        <w:rPr>
          <w:rStyle w:val="StyleUnderline"/>
        </w:rPr>
        <w:t xml:space="preserve"> policies</w:t>
      </w:r>
      <w:r w:rsidRPr="00A52B0C">
        <w:rPr>
          <w:sz w:val="16"/>
        </w:rPr>
        <w:t>.</w:t>
      </w:r>
    </w:p>
    <w:p w14:paraId="424F8558" w14:textId="77777777" w:rsidR="00ED6976" w:rsidRPr="00A52B0C" w:rsidRDefault="00ED6976" w:rsidP="00ED6976">
      <w:pPr>
        <w:rPr>
          <w:sz w:val="16"/>
        </w:rPr>
      </w:pPr>
      <w:r>
        <w:t>“</w:t>
      </w:r>
      <w:r w:rsidRPr="00A52B0C">
        <w:rPr>
          <w:sz w:val="16"/>
        </w:rPr>
        <w:t>The data show that this was a change election — there’s no question about that,” said Berkeley political scientist Henry Brady. “People want change, and Trump is going to try to make change. So why pick fights with California? Well, watch Fox News. California is the boogeyman. California has cities out of control. California is doing all these crazy things with climate change. We are the people who have sanctuary cities and the place where people are woke beyond belief.</w:t>
      </w:r>
    </w:p>
    <w:p w14:paraId="7FBB6525" w14:textId="77777777" w:rsidR="00ED6976" w:rsidRPr="00A52B0C" w:rsidRDefault="00ED6976" w:rsidP="00ED6976">
      <w:pPr>
        <w:rPr>
          <w:sz w:val="16"/>
        </w:rPr>
      </w:pPr>
      <w:r w:rsidRPr="00A52B0C">
        <w:rPr>
          <w:sz w:val="16"/>
        </w:rPr>
        <w:t>“Punishing California is something that is, from their perspective, a positive good.”</w:t>
      </w:r>
    </w:p>
    <w:p w14:paraId="53243706" w14:textId="77777777" w:rsidR="00ED6976" w:rsidRPr="00A52B0C" w:rsidRDefault="00ED6976" w:rsidP="00ED6976">
      <w:pPr>
        <w:rPr>
          <w:sz w:val="16"/>
        </w:rPr>
      </w:pPr>
      <w:r w:rsidRPr="00A52B0C">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2F5FC150" w14:textId="77777777" w:rsidR="00ED6976" w:rsidRPr="00A52B0C" w:rsidRDefault="00ED6976" w:rsidP="00ED6976">
      <w:pPr>
        <w:rPr>
          <w:sz w:val="16"/>
        </w:rPr>
      </w:pPr>
      <w:r w:rsidRPr="00A52B0C">
        <w:rPr>
          <w:sz w:val="16"/>
        </w:rPr>
        <w:t>Despite Trump’s campaign pyrotechnics, it’s possible that any showdown will be much more temperate, the sort of state-federal legal conflict that’s been a constant in U.S. history.</w:t>
      </w:r>
    </w:p>
    <w:p w14:paraId="0787F5A1" w14:textId="77777777" w:rsidR="00ED6976" w:rsidRPr="00A52B0C" w:rsidRDefault="00ED6976" w:rsidP="00ED6976">
      <w:pPr>
        <w:rPr>
          <w:sz w:val="16"/>
        </w:rPr>
      </w:pPr>
      <w:r w:rsidRPr="00A52B0C">
        <w:rPr>
          <w:sz w:val="16"/>
        </w:rPr>
        <w:t>“In some ways, the moment we’re in is exceptional,” said David A. Carrillo, executive director of the California Constitution Center at Berkeley Law. “But the basic principles are unexceptional. The battle over control of policy and power between the states and the federal government has always been with us. It’s been there since the founding of the republic. It’s not a bug — it’s a feature. It’s a design principle.</w:t>
      </w:r>
    </w:p>
    <w:p w14:paraId="05E6D39F" w14:textId="77777777" w:rsidR="00ED6976" w:rsidRPr="00A52B0C" w:rsidRDefault="00ED6976" w:rsidP="00ED6976">
      <w:pPr>
        <w:rPr>
          <w:sz w:val="16"/>
        </w:rPr>
      </w:pPr>
      <w:r w:rsidRPr="00A52B0C">
        <w:rPr>
          <w:sz w:val="16"/>
        </w:rPr>
        <w:t>“Having the states and the federal government argue over policy decisions is essential to American government.”</w:t>
      </w:r>
    </w:p>
    <w:p w14:paraId="03511BBC" w14:textId="77777777" w:rsidR="00ED6976" w:rsidRPr="00A52B0C" w:rsidRDefault="00ED6976" w:rsidP="00ED6976">
      <w:pPr>
        <w:rPr>
          <w:sz w:val="16"/>
        </w:rPr>
      </w:pPr>
      <w:r w:rsidRPr="00A52B0C">
        <w:rPr>
          <w:sz w:val="16"/>
        </w:rPr>
        <w:t>The past is a guide to the future (maybe)</w:t>
      </w:r>
    </w:p>
    <w:p w14:paraId="59A1ABC6" w14:textId="77777777" w:rsidR="00ED6976" w:rsidRPr="00A52B0C" w:rsidRDefault="00ED6976" w:rsidP="00ED6976">
      <w:pPr>
        <w:rPr>
          <w:sz w:val="16"/>
        </w:rPr>
      </w:pPr>
      <w:r w:rsidRPr="00A52B0C">
        <w:rPr>
          <w:sz w:val="16"/>
        </w:rPr>
        <w:t>In trying to forecast the future, Carrillo and others said, the past offers a good starting point.</w:t>
      </w:r>
    </w:p>
    <w:p w14:paraId="2A47B8C7" w14:textId="77777777" w:rsidR="00ED6976" w:rsidRPr="00A52B0C" w:rsidRDefault="00ED6976" w:rsidP="00ED6976">
      <w:pPr>
        <w:rPr>
          <w:sz w:val="16"/>
        </w:rPr>
      </w:pPr>
      <w:r w:rsidRPr="00A52B0C">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1C887FB7" w14:textId="77777777" w:rsidR="00ED6976" w:rsidRPr="00A52B0C" w:rsidRDefault="00ED6976" w:rsidP="00ED6976">
      <w:pPr>
        <w:rPr>
          <w:sz w:val="16"/>
        </w:rPr>
      </w:pPr>
      <w:r w:rsidRPr="00A52B0C">
        <w:rPr>
          <w:sz w:val="16"/>
        </w:rPr>
        <w:t>Ken Alex, director of Project Climate at Berkeley Law’s Center for Law, Energy and the Environment, offered another example: In his first term, Trump withdrew the U.S. from the international Paris Agreement on climate change, and he’s promised to do that again.</w:t>
      </w:r>
    </w:p>
    <w:p w14:paraId="3B9845A7" w14:textId="77777777" w:rsidR="00ED6976" w:rsidRPr="00A52B0C" w:rsidRDefault="00ED6976" w:rsidP="00ED6976">
      <w:pPr>
        <w:rPr>
          <w:sz w:val="16"/>
        </w:rPr>
      </w:pPr>
      <w:r w:rsidRPr="00A52B0C">
        <w:rPr>
          <w:sz w:val="16"/>
        </w:rPr>
        <w:t>After that first-term decision, California joined New York and Washington state in pledging to uphold the accord within their borders. Meanwhile, California filed 122 lawsuits against the federal government, at a cost of about $42 million. Ultimately, Brady said, the state won about 80% of the cases. California also enacted policies to protect immigrants within its borders.</w:t>
      </w:r>
    </w:p>
    <w:p w14:paraId="5BB4FE05" w14:textId="77777777" w:rsidR="00ED6976" w:rsidRPr="00A52B0C" w:rsidRDefault="00ED6976" w:rsidP="00ED6976">
      <w:pPr>
        <w:rPr>
          <w:sz w:val="16"/>
        </w:rPr>
      </w:pPr>
      <w:r w:rsidRPr="00A52B0C">
        <w:rPr>
          <w:sz w:val="16"/>
        </w:rPr>
        <w:t xml:space="preserve">That </w:t>
      </w:r>
      <w:r w:rsidRPr="00A52B0C">
        <w:rPr>
          <w:rStyle w:val="StyleUnderline"/>
        </w:rPr>
        <w:t xml:space="preserve">past would seem to augur a new era of </w:t>
      </w:r>
      <w:r w:rsidRPr="00A52B0C">
        <w:rPr>
          <w:rStyle w:val="Emphasis"/>
        </w:rPr>
        <w:t>conflict</w:t>
      </w:r>
      <w:r w:rsidRPr="00A52B0C">
        <w:rPr>
          <w:rStyle w:val="StyleUnderline"/>
        </w:rPr>
        <w:t xml:space="preserve"> fought out </w:t>
      </w:r>
      <w:r w:rsidRPr="00A52B0C">
        <w:rPr>
          <w:rStyle w:val="Emphasis"/>
        </w:rPr>
        <w:t>politically</w:t>
      </w:r>
      <w:r w:rsidRPr="00A52B0C">
        <w:rPr>
          <w:rStyle w:val="StyleUnderline"/>
        </w:rPr>
        <w:t xml:space="preserve"> and in the </w:t>
      </w:r>
      <w:r w:rsidRPr="00A52B0C">
        <w:rPr>
          <w:rStyle w:val="Emphasis"/>
        </w:rPr>
        <w:t>courts</w:t>
      </w:r>
      <w:r w:rsidRPr="00A52B0C">
        <w:rPr>
          <w:sz w:val="16"/>
        </w:rPr>
        <w:t xml:space="preserve">. But Brady, former dean of the Goldman School and former president of the American Political Science Association, suggested </w:t>
      </w:r>
      <w:r w:rsidRPr="00A52B0C">
        <w:rPr>
          <w:rStyle w:val="Emphasis"/>
        </w:rPr>
        <w:t>Trump</w:t>
      </w:r>
      <w:r w:rsidRPr="00A52B0C">
        <w:rPr>
          <w:rStyle w:val="StyleUnderline"/>
        </w:rPr>
        <w:t xml:space="preserve"> and his </w:t>
      </w:r>
      <w:r w:rsidRPr="00A52B0C">
        <w:rPr>
          <w:rStyle w:val="Emphasis"/>
        </w:rPr>
        <w:t>allies</w:t>
      </w:r>
      <w:r w:rsidRPr="00A52B0C">
        <w:rPr>
          <w:rStyle w:val="StyleUnderline"/>
        </w:rPr>
        <w:t xml:space="preserve"> seem to be preparing for a more </w:t>
      </w:r>
      <w:r w:rsidRPr="00A52B0C">
        <w:rPr>
          <w:rStyle w:val="Emphasis"/>
        </w:rPr>
        <w:t>aggressive</w:t>
      </w:r>
      <w:r w:rsidRPr="00A52B0C">
        <w:rPr>
          <w:rStyle w:val="StyleUnderline"/>
        </w:rPr>
        <w:t xml:space="preserve"> approach</w:t>
      </w:r>
      <w:r w:rsidRPr="00A52B0C">
        <w:rPr>
          <w:sz w:val="16"/>
        </w:rPr>
        <w:t>.</w:t>
      </w:r>
    </w:p>
    <w:p w14:paraId="4981E44D" w14:textId="77777777" w:rsidR="00ED6976" w:rsidRDefault="00ED6976" w:rsidP="00ED6976">
      <w:pPr>
        <w:rPr>
          <w:sz w:val="16"/>
        </w:rPr>
      </w:pPr>
      <w:r w:rsidRPr="00A52B0C">
        <w:rPr>
          <w:sz w:val="16"/>
        </w:rPr>
        <w:t xml:space="preserve">“I think </w:t>
      </w:r>
      <w:r w:rsidRPr="00A52B0C">
        <w:rPr>
          <w:rStyle w:val="StyleUnderline"/>
        </w:rPr>
        <w:t xml:space="preserve">they’re </w:t>
      </w:r>
      <w:r w:rsidRPr="00A52B0C">
        <w:rPr>
          <w:rStyle w:val="StyleUnderline"/>
          <w:highlight w:val="cyan"/>
        </w:rPr>
        <w:t xml:space="preserve">better </w:t>
      </w:r>
      <w:r w:rsidRPr="00A52B0C">
        <w:rPr>
          <w:rStyle w:val="Emphasis"/>
          <w:highlight w:val="cyan"/>
        </w:rPr>
        <w:t>organized</w:t>
      </w:r>
      <w:r w:rsidRPr="00A52B0C">
        <w:rPr>
          <w:sz w:val="16"/>
        </w:rPr>
        <w:t>,” he said, “</w:t>
      </w:r>
      <w:r w:rsidRPr="00A52B0C">
        <w:rPr>
          <w:rStyle w:val="StyleUnderline"/>
          <w:highlight w:val="cyan"/>
        </w:rPr>
        <w:t>and</w:t>
      </w:r>
      <w:r w:rsidRPr="00A52B0C">
        <w:rPr>
          <w:sz w:val="16"/>
        </w:rPr>
        <w:t xml:space="preserve"> I think they’re </w:t>
      </w:r>
      <w:r w:rsidRPr="00A52B0C">
        <w:rPr>
          <w:rStyle w:val="StyleUnderline"/>
        </w:rPr>
        <w:t xml:space="preserve">more </w:t>
      </w:r>
      <w:r w:rsidRPr="00A52B0C">
        <w:rPr>
          <w:rStyle w:val="Emphasis"/>
          <w:highlight w:val="cyan"/>
        </w:rPr>
        <w:t>clear</w:t>
      </w:r>
      <w:r w:rsidRPr="00A52B0C">
        <w:rPr>
          <w:rStyle w:val="StyleUnderline"/>
        </w:rPr>
        <w:t xml:space="preserve"> about what they want to do</w:t>
      </w:r>
      <w:r w:rsidRPr="00A52B0C">
        <w:rPr>
          <w:sz w:val="16"/>
        </w:rPr>
        <w:t>.”</w:t>
      </w:r>
    </w:p>
    <w:p w14:paraId="172039B0" w14:textId="77777777" w:rsidR="00ED6976" w:rsidRDefault="00ED6976" w:rsidP="00ED6976">
      <w:r>
        <w:t>&lt;&lt;TEXT CONDENSED, NONE OMITTED&gt;&gt;</w:t>
      </w:r>
    </w:p>
    <w:p w14:paraId="4A51D500" w14:textId="77777777" w:rsidR="00ED6976" w:rsidRDefault="00ED6976" w:rsidP="00ED6976">
      <w:pPr>
        <w:rPr>
          <w:sz w:val="12"/>
        </w:rPr>
      </w:pPr>
      <w:r w:rsidRPr="00A52B0C">
        <w:rPr>
          <w:sz w:val="12"/>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 Berkeley scholars detailed four areas, in particular, where the new Trump administration could have dramatic, and sometime dangerous, impact: Public health: With Trump’s plan to nominate Robert F. Kennedy Jr. to the nation’s top health post, many experts are concerned that someone who traffics in vaccine conspiracies and distrust of public health institutions could undercut California’s existing health policies. Federal health officials could cripple research by redirecting funding away from specific types of studies, said Arthur Reingold, a professor at Berkeley’s School of Public Health. They might appoint vaccine skeptics to key advisory bodies. Reingold said that would be consequential because state officials often rely on expert guidance from these committees when setting their own rules. The federal government sends billions of dollars annually to states for initiatives ranging from childhood vaccines and health screenings to pandemic preparedness and response. Besides upending research and decision-making in Washington, an administration could withhold that funding in an effort to compel public health officials to change their rules. “Bribing and coercion are often very persuasive methods,” Reingold said. “We shouldn’t underestimate the power of the federal money to influence or make things uncomfortable.” Immigration: Trump and his allies have signaled aggressive efforts to limit immigration and deport millions of undocumented immigrants, and even some here legally. California contested those initiatives in Trump’s first term by, for example, strictly limiting local police cooperation with federal immigration agents. But, Patler said, Trump’s supporters expect him to take forceful action, and he may decide to focus on California as a symbolic, but politically potent, attack. “I anticipate the relationship to continue to be adversarial, at very least in the public relations arena,” she predicted. “They’ll probably engage in some high-profile raids, at great harm to local communities. They may do some of that in California. They may start here. “Trump has some political capital that he gained from promising to do horrible things. And when I say horrible, I’m saying that because all the research shows that mass deportation is horrible for the economy, it’s horrible for communities, it’s horrible for schools, it’s horrible for children.” Climate change and environmental protection: Trump and his allies have promised “a war on climate change action” and “a campaign to promote fossil fuels” that cause climate change, said Alex, who spent eight years as a top environmental policy adviser to former California Gov. Jerry Brown. “That does translate in many ways as an effort to undercut what California has done and is doing, because California is, and continues to be, a leader in climate change action.” California has broad authority under the U.S. Clean Air Act to set its own standards in areas such as tailpipe emissions. Those standards are often more strict than those that exist nationally, and they are influential in other states, other countries and throughout the auto industry. But there’s a catch: To enact new air quality rules, California has to seek a waiver from federal law, Alex explained. Trump could refuse to grant those waivers. The federal government could also use federal agencies to harass California and undermine its independence. Further, he said, the Trump administration could target federal funding for high-speed rail, water, ports and other projects. Higher Education: John Aubrey Douglass, senior researcher at Berkeley’s Center for Studies in Higher Education, said Trump could create a “dystopian” future for colleges and universities in California and other states. MAGA leaders are already raising grim possibilities: cuts in student aid and research funding, possible deportation of tens of thousands of students, and perhaps even efforts to impose more federal control over day-to-day campus operations, such as curriculum and faculty hiring. Both Douglass and Brady see a risk to campus programs that support diversity, equity and inclusion. 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 How far is Trump willing to go?</w:t>
      </w:r>
    </w:p>
    <w:p w14:paraId="40654674" w14:textId="77777777" w:rsidR="00ED6976" w:rsidRPr="00A52B0C" w:rsidRDefault="00ED6976" w:rsidP="00ED6976">
      <w:r>
        <w:t>&lt;&lt;PARAGRAPH INTEGRITY RESUMES&gt;&gt;</w:t>
      </w:r>
    </w:p>
    <w:p w14:paraId="084CA7BC" w14:textId="77777777" w:rsidR="00ED6976" w:rsidRPr="00A52B0C" w:rsidRDefault="00ED6976" w:rsidP="00ED6976">
      <w:pPr>
        <w:rPr>
          <w:sz w:val="16"/>
        </w:rPr>
      </w:pPr>
      <w:r w:rsidRPr="00A52B0C">
        <w:rPr>
          <w:sz w:val="16"/>
        </w:rPr>
        <w:t xml:space="preserve">There’s a common theme in those issues: </w:t>
      </w:r>
      <w:r w:rsidRPr="00A52B0C">
        <w:rPr>
          <w:rStyle w:val="StyleUnderline"/>
          <w:highlight w:val="cyan"/>
        </w:rPr>
        <w:t>According to</w:t>
      </w:r>
      <w:r w:rsidRPr="00A52B0C">
        <w:rPr>
          <w:rStyle w:val="StyleUnderline"/>
        </w:rPr>
        <w:t xml:space="preserve"> the </w:t>
      </w:r>
      <w:r w:rsidRPr="00A52B0C">
        <w:rPr>
          <w:rStyle w:val="Emphasis"/>
          <w:highlight w:val="cyan"/>
        </w:rPr>
        <w:t>experts’</w:t>
      </w:r>
      <w:r w:rsidRPr="00A52B0C">
        <w:rPr>
          <w:rStyle w:val="StyleUnderline"/>
        </w:rPr>
        <w:t xml:space="preserve"> analysis, </w:t>
      </w:r>
      <w:r w:rsidRPr="00A52B0C">
        <w:rPr>
          <w:rStyle w:val="StyleUnderline"/>
          <w:highlight w:val="cyan"/>
        </w:rPr>
        <w:t>Trump may</w:t>
      </w:r>
      <w:r w:rsidRPr="00A52B0C">
        <w:rPr>
          <w:rStyle w:val="StyleUnderline"/>
        </w:rPr>
        <w:t xml:space="preserve"> elect to </w:t>
      </w:r>
      <w:r w:rsidRPr="00A52B0C">
        <w:rPr>
          <w:rStyle w:val="Emphasis"/>
          <w:highlight w:val="cyan"/>
        </w:rPr>
        <w:t>escalate</w:t>
      </w:r>
      <w:r w:rsidRPr="00A52B0C">
        <w:rPr>
          <w:rStyle w:val="StyleUnderline"/>
        </w:rPr>
        <w:t xml:space="preserve"> the federal-state conflict </w:t>
      </w:r>
      <w:r w:rsidRPr="00A52B0C">
        <w:rPr>
          <w:rStyle w:val="StyleUnderline"/>
          <w:highlight w:val="cyan"/>
        </w:rPr>
        <w:t xml:space="preserve">to </w:t>
      </w:r>
      <w:r w:rsidRPr="00A52B0C">
        <w:rPr>
          <w:rStyle w:val="Emphasis"/>
          <w:highlight w:val="cyan"/>
        </w:rPr>
        <w:t>unprecedented</w:t>
      </w:r>
      <w:r w:rsidRPr="00A52B0C">
        <w:rPr>
          <w:rStyle w:val="StyleUnderline"/>
          <w:highlight w:val="cyan"/>
        </w:rPr>
        <w:t xml:space="preserve"> levels</w:t>
      </w:r>
      <w:r w:rsidRPr="00A52B0C">
        <w:rPr>
          <w:rStyle w:val="StyleUnderline"/>
        </w:rPr>
        <w:t xml:space="preserve">, using funding cuts, administrative pressure and political muscle </w:t>
      </w:r>
      <w:r w:rsidRPr="00A52B0C">
        <w:rPr>
          <w:rStyle w:val="StyleUnderline"/>
          <w:highlight w:val="cyan"/>
        </w:rPr>
        <w:t xml:space="preserve">to </w:t>
      </w:r>
      <w:r w:rsidRPr="00A52B0C">
        <w:rPr>
          <w:rStyle w:val="Emphasis"/>
          <w:highlight w:val="cyan"/>
        </w:rPr>
        <w:t>break</w:t>
      </w:r>
      <w:r w:rsidRPr="00A52B0C">
        <w:rPr>
          <w:rStyle w:val="StyleUnderline"/>
        </w:rPr>
        <w:t xml:space="preserve"> the </w:t>
      </w:r>
      <w:r w:rsidRPr="00A52B0C">
        <w:rPr>
          <w:rStyle w:val="StyleUnderline"/>
          <w:highlight w:val="cyan"/>
        </w:rPr>
        <w:t>state’s will</w:t>
      </w:r>
      <w:r w:rsidRPr="00A52B0C">
        <w:rPr>
          <w:sz w:val="16"/>
        </w:rPr>
        <w:t>.</w:t>
      </w:r>
    </w:p>
    <w:p w14:paraId="7FCB97BB" w14:textId="77777777" w:rsidR="00ED6976" w:rsidRPr="00A52B0C" w:rsidRDefault="00ED6976" w:rsidP="00ED6976">
      <w:pPr>
        <w:rPr>
          <w:sz w:val="16"/>
        </w:rPr>
      </w:pPr>
      <w:r w:rsidRPr="00A52B0C">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4088E93A" w14:textId="77777777" w:rsidR="00ED6976" w:rsidRPr="00A52B0C" w:rsidRDefault="00ED6976" w:rsidP="00ED6976">
      <w:pPr>
        <w:rPr>
          <w:sz w:val="16"/>
        </w:rPr>
      </w:pPr>
      <w:r w:rsidRPr="00A52B0C">
        <w:rPr>
          <w:sz w:val="16"/>
        </w:rPr>
        <w:t>“This could lead to some really difficult things,” Brady said. “Is California going to give up its climate change goals and say, ‘No, no, that’s fine, we understand.’? Are we going to say to the federal government, ‘Sure, take away our Medicaid funding and we’ll beggar a large proportion of our population with respect to health care’?”</w:t>
      </w:r>
    </w:p>
    <w:p w14:paraId="5F683F7E" w14:textId="77777777" w:rsidR="00ED6976" w:rsidRPr="00A52B0C" w:rsidRDefault="00ED6976" w:rsidP="00ED6976">
      <w:pPr>
        <w:rPr>
          <w:sz w:val="16"/>
        </w:rPr>
      </w:pPr>
      <w:r w:rsidRPr="00A52B0C">
        <w:rPr>
          <w:sz w:val="16"/>
        </w:rPr>
        <w:t>Billions of dollars will be at stake, Brady said, and state lawmakers simply don’t have the financial resources to replace lost federal funds. That may limit the state’s options for resistance.</w:t>
      </w:r>
    </w:p>
    <w:p w14:paraId="3D58B46B" w14:textId="77777777" w:rsidR="00ED6976" w:rsidRPr="00A52B0C" w:rsidRDefault="00ED6976" w:rsidP="00ED6976">
      <w:pPr>
        <w:rPr>
          <w:sz w:val="16"/>
        </w:rPr>
      </w:pPr>
      <w:r w:rsidRPr="00A52B0C">
        <w:rPr>
          <w:sz w:val="16"/>
        </w:rPr>
        <w:t>California could be “put in a situation of having to make some very hard moral choices about what we can afford and who we can protect,” Brady said. “I’m sure the Trump administration would love to see us in those circumstances.”</w:t>
      </w:r>
    </w:p>
    <w:p w14:paraId="0F0E3914" w14:textId="77777777" w:rsidR="00ED6976" w:rsidRPr="00A52B0C" w:rsidRDefault="00ED6976" w:rsidP="00ED6976">
      <w:pPr>
        <w:rPr>
          <w:sz w:val="16"/>
        </w:rPr>
      </w:pPr>
      <w:r w:rsidRPr="00A52B0C">
        <w:rPr>
          <w:sz w:val="16"/>
        </w:rPr>
        <w:t>Hurting California could hurt the nation</w:t>
      </w:r>
    </w:p>
    <w:p w14:paraId="2FB05D54" w14:textId="77777777" w:rsidR="00ED6976" w:rsidRPr="00A52B0C" w:rsidRDefault="00ED6976" w:rsidP="00ED6976">
      <w:pPr>
        <w:rPr>
          <w:sz w:val="16"/>
        </w:rPr>
      </w:pPr>
      <w:r w:rsidRPr="00A52B0C">
        <w:rPr>
          <w:sz w:val="16"/>
        </w:rPr>
        <w:t>To be sure, the Berkeley experts stressed that strategic calculations are not cut and dried for either California or the Trump administration.</w:t>
      </w:r>
    </w:p>
    <w:p w14:paraId="1BF927AD" w14:textId="77777777" w:rsidR="00ED6976" w:rsidRPr="00A52B0C" w:rsidRDefault="00ED6976" w:rsidP="00ED6976">
      <w:pPr>
        <w:rPr>
          <w:sz w:val="16"/>
        </w:rPr>
      </w:pPr>
      <w:r w:rsidRPr="00A52B0C">
        <w:rPr>
          <w:sz w:val="16"/>
        </w:rPr>
        <w:t>Trump may want to punish the state for its persistently pro-Democratic politics, or make an example of it to intimidate other blue states. But California accounts for 14% of the nation’s total economy — would he risk damaging that economy if the effects might ripple out to other states, both blue and red?</w:t>
      </w:r>
    </w:p>
    <w:p w14:paraId="4073C840" w14:textId="77777777" w:rsidR="00ED6976" w:rsidRPr="00A52B0C" w:rsidRDefault="00ED6976" w:rsidP="00ED6976">
      <w:pPr>
        <w:rPr>
          <w:sz w:val="16"/>
        </w:rPr>
      </w:pPr>
      <w:r w:rsidRPr="00A52B0C">
        <w:rPr>
          <w:sz w:val="16"/>
        </w:rPr>
        <w:t>Or would he risk antagonizing the state’s major economic sectors — agriculture, for example, or technology, defense or manufacturing — that might be less blue than the rest of the state? That could be both economically and politically costly.</w:t>
      </w:r>
    </w:p>
    <w:p w14:paraId="34D62621" w14:textId="77777777" w:rsidR="00ED6976" w:rsidRPr="00A52B0C" w:rsidRDefault="00ED6976" w:rsidP="00ED6976">
      <w:pPr>
        <w:rPr>
          <w:sz w:val="16"/>
        </w:rPr>
      </w:pPr>
      <w:r w:rsidRPr="00A52B0C">
        <w:rPr>
          <w:sz w:val="16"/>
        </w:rPr>
        <w:t>At the same time, the scholars said, California has a range of strategies to discourage Trump — strategies that are not about hunkering down, but about exercising and expanding its natural political and economic strengths.</w:t>
      </w:r>
    </w:p>
    <w:p w14:paraId="16818287" w14:textId="77777777" w:rsidR="00ED6976" w:rsidRPr="00A52B0C" w:rsidRDefault="00ED6976" w:rsidP="00ED6976">
      <w:pPr>
        <w:rPr>
          <w:sz w:val="16"/>
        </w:rPr>
      </w:pPr>
      <w:r w:rsidRPr="00A52B0C">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017933E9" w14:textId="77777777" w:rsidR="00ED6976" w:rsidRPr="00A52B0C" w:rsidRDefault="00ED6976" w:rsidP="00ED6976">
      <w:pPr>
        <w:rPr>
          <w:sz w:val="16"/>
        </w:rPr>
      </w:pPr>
      <w:r w:rsidRPr="00A52B0C">
        <w:rPr>
          <w:sz w:val="16"/>
        </w:rPr>
        <w:t>Seeing the state as a protective shield</w:t>
      </w:r>
    </w:p>
    <w:p w14:paraId="21C93455" w14:textId="77777777" w:rsidR="00ED6976" w:rsidRPr="00A52B0C" w:rsidRDefault="00ED6976" w:rsidP="00ED6976">
      <w:pPr>
        <w:rPr>
          <w:sz w:val="16"/>
        </w:rPr>
      </w:pPr>
      <w:r w:rsidRPr="00A52B0C">
        <w:rPr>
          <w:sz w:val="16"/>
        </w:rPr>
        <w:t xml:space="preserve">These factors and others raise the possibility that California and the federal government could settle into a sort of hostile equilibrium, a volatile balance of power. There would be </w:t>
      </w:r>
      <w:r w:rsidRPr="00A52B0C">
        <w:rPr>
          <w:rStyle w:val="Emphasis"/>
          <w:highlight w:val="cyan"/>
        </w:rPr>
        <w:t>tension</w:t>
      </w:r>
      <w:r w:rsidRPr="00A52B0C">
        <w:rPr>
          <w:sz w:val="16"/>
        </w:rPr>
        <w:t xml:space="preserve">, but much of that </w:t>
      </w:r>
      <w:r w:rsidRPr="00A52B0C">
        <w:rPr>
          <w:rStyle w:val="StyleUnderline"/>
        </w:rPr>
        <w:t xml:space="preserve">would </w:t>
      </w:r>
      <w:r w:rsidRPr="00A52B0C">
        <w:rPr>
          <w:rStyle w:val="StyleUnderline"/>
          <w:highlight w:val="cyan"/>
        </w:rPr>
        <w:t>play out in</w:t>
      </w:r>
      <w:r w:rsidRPr="00A52B0C">
        <w:rPr>
          <w:rStyle w:val="StyleUnderline"/>
        </w:rPr>
        <w:t xml:space="preserve"> the </w:t>
      </w:r>
      <w:r w:rsidRPr="00A52B0C">
        <w:rPr>
          <w:rStyle w:val="Emphasis"/>
          <w:highlight w:val="cyan"/>
        </w:rPr>
        <w:t>courts</w:t>
      </w:r>
      <w:r w:rsidRPr="00A52B0C">
        <w:rPr>
          <w:rStyle w:val="StyleUnderline"/>
        </w:rPr>
        <w:t>, as state-federal conflicts usually do</w:t>
      </w:r>
      <w:r w:rsidRPr="00A52B0C">
        <w:rPr>
          <w:sz w:val="16"/>
        </w:rPr>
        <w:t>.</w:t>
      </w:r>
    </w:p>
    <w:p w14:paraId="3EE96DAF" w14:textId="77777777" w:rsidR="00ED6976" w:rsidRPr="00A52B0C" w:rsidRDefault="00ED6976" w:rsidP="00ED6976">
      <w:pPr>
        <w:rPr>
          <w:sz w:val="16"/>
        </w:rPr>
      </w:pPr>
      <w:r w:rsidRPr="00A52B0C">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1C219886" w14:textId="77777777" w:rsidR="00ED6976" w:rsidRPr="00A52B0C" w:rsidRDefault="00ED6976" w:rsidP="00ED6976">
      <w:pPr>
        <w:rPr>
          <w:sz w:val="16"/>
        </w:rPr>
      </w:pPr>
      <w:r w:rsidRPr="00A52B0C">
        <w:rPr>
          <w:sz w:val="16"/>
        </w:rPr>
        <w:t>“Much of the policy debate between the first Trump administration and a set of states was resolved in the courts,” Carrillo said. “If past is prologue, it’s reasonable to expect that something similar will happen again.”</w:t>
      </w:r>
    </w:p>
    <w:p w14:paraId="4FE5027A" w14:textId="77777777" w:rsidR="00ED6976" w:rsidRPr="00A52B0C" w:rsidRDefault="00ED6976" w:rsidP="00ED6976">
      <w:pPr>
        <w:rPr>
          <w:sz w:val="16"/>
        </w:rPr>
      </w:pPr>
      <w:r w:rsidRPr="00A52B0C">
        <w:rPr>
          <w:sz w:val="16"/>
        </w:rPr>
        <w:t xml:space="preserve">While the Supreme Court seems much more sympathetic to Trump now, </w:t>
      </w:r>
      <w:r w:rsidRPr="00A52B0C">
        <w:rPr>
          <w:rStyle w:val="StyleUnderline"/>
        </w:rPr>
        <w:t xml:space="preserve">the courts </w:t>
      </w:r>
      <w:r w:rsidRPr="00A52B0C">
        <w:rPr>
          <w:rStyle w:val="StyleUnderline"/>
          <w:highlight w:val="cyan"/>
        </w:rPr>
        <w:t xml:space="preserve">operate </w:t>
      </w:r>
      <w:r w:rsidRPr="00A52B0C">
        <w:rPr>
          <w:rStyle w:val="Emphasis"/>
          <w:highlight w:val="cyan"/>
        </w:rPr>
        <w:t>slowly</w:t>
      </w:r>
      <w:r w:rsidRPr="00A52B0C">
        <w:rPr>
          <w:rStyle w:val="StyleUnderline"/>
        </w:rPr>
        <w:t xml:space="preserve">, and </w:t>
      </w:r>
      <w:r w:rsidRPr="00A52B0C">
        <w:rPr>
          <w:rStyle w:val="Emphasis"/>
          <w:highlight w:val="cyan"/>
        </w:rPr>
        <w:t>years</w:t>
      </w:r>
      <w:r w:rsidRPr="00A52B0C">
        <w:rPr>
          <w:rStyle w:val="StyleUnderline"/>
          <w:highlight w:val="cyan"/>
        </w:rPr>
        <w:t xml:space="preserve"> may pass</w:t>
      </w:r>
      <w:r w:rsidRPr="00A52B0C">
        <w:rPr>
          <w:rStyle w:val="StyleUnderline"/>
        </w:rPr>
        <w:t xml:space="preserve"> before disputes reach the justices</w:t>
      </w:r>
      <w:r w:rsidRPr="00A52B0C">
        <w:rPr>
          <w:sz w:val="16"/>
        </w:rPr>
        <w:t>.</w:t>
      </w:r>
    </w:p>
    <w:p w14:paraId="080C9424" w14:textId="77777777" w:rsidR="00ED6976" w:rsidRPr="00E92850" w:rsidRDefault="00ED6976" w:rsidP="00ED6976"/>
    <w:p w14:paraId="659BD0F0" w14:textId="77777777" w:rsidR="00ED6976" w:rsidRDefault="00ED6976" w:rsidP="00ED6976">
      <w:pPr>
        <w:pStyle w:val="Heading3"/>
      </w:pPr>
      <w:r>
        <w:t>2AC---ILO</w:t>
      </w:r>
    </w:p>
    <w:p w14:paraId="25AB794E" w14:textId="77777777" w:rsidR="00ED6976" w:rsidRPr="00416B38" w:rsidRDefault="00ED6976" w:rsidP="00ED6976">
      <w:pPr>
        <w:keepNext/>
        <w:keepLines/>
        <w:spacing w:before="40" w:after="0"/>
        <w:outlineLvl w:val="3"/>
        <w:rPr>
          <w:rFonts w:eastAsiaTheme="majorEastAsia" w:cstheme="majorBidi"/>
          <w:b/>
          <w:iCs/>
          <w:color w:val="0A2F41" w:themeColor="accent1" w:themeShade="80"/>
          <w:sz w:val="26"/>
        </w:rPr>
      </w:pPr>
      <w:r w:rsidRPr="00416B38">
        <w:rPr>
          <w:rFonts w:eastAsiaTheme="majorEastAsia" w:cstheme="majorBidi"/>
          <w:b/>
          <w:iCs/>
          <w:color w:val="0A2F41" w:themeColor="accent1" w:themeShade="80"/>
          <w:sz w:val="26"/>
        </w:rPr>
        <w:t>1</w:t>
      </w:r>
      <w:r>
        <w:rPr>
          <w:rFonts w:eastAsiaTheme="majorEastAsia" w:cstheme="majorBidi"/>
          <w:b/>
          <w:iCs/>
          <w:color w:val="0A2F41" w:themeColor="accent1" w:themeShade="80"/>
          <w:sz w:val="26"/>
        </w:rPr>
        <w:t>---</w:t>
      </w:r>
      <w:r w:rsidRPr="00416B38">
        <w:rPr>
          <w:rFonts w:eastAsiaTheme="majorEastAsia" w:cstheme="majorBidi"/>
          <w:b/>
          <w:iCs/>
          <w:color w:val="0A2F41" w:themeColor="accent1" w:themeShade="80"/>
          <w:sz w:val="26"/>
        </w:rPr>
        <w:t>Do both.</w:t>
      </w:r>
    </w:p>
    <w:p w14:paraId="3E597150" w14:textId="77777777" w:rsidR="00ED6976" w:rsidRPr="00416B38" w:rsidRDefault="00ED6976" w:rsidP="00ED6976">
      <w:pPr>
        <w:keepNext/>
        <w:keepLines/>
        <w:spacing w:before="40" w:after="0"/>
        <w:outlineLvl w:val="3"/>
        <w:rPr>
          <w:rFonts w:eastAsiaTheme="majorEastAsia" w:cstheme="majorBidi"/>
          <w:b/>
          <w:iCs/>
          <w:color w:val="0A2F41" w:themeColor="accent1" w:themeShade="80"/>
          <w:sz w:val="26"/>
        </w:rPr>
      </w:pPr>
      <w:r w:rsidRPr="00416B38">
        <w:rPr>
          <w:rFonts w:eastAsiaTheme="majorEastAsia" w:cstheme="majorBidi"/>
          <w:b/>
          <w:iCs/>
          <w:color w:val="0A2F41" w:themeColor="accent1" w:themeShade="80"/>
          <w:sz w:val="26"/>
        </w:rPr>
        <w:t>2</w:t>
      </w:r>
      <w:r>
        <w:rPr>
          <w:rFonts w:eastAsiaTheme="majorEastAsia" w:cstheme="majorBidi"/>
          <w:b/>
          <w:iCs/>
          <w:color w:val="0A2F41" w:themeColor="accent1" w:themeShade="80"/>
          <w:sz w:val="26"/>
        </w:rPr>
        <w:t>---</w:t>
      </w:r>
      <w:r w:rsidRPr="00416B38">
        <w:rPr>
          <w:rFonts w:eastAsiaTheme="majorEastAsia" w:cstheme="majorBidi"/>
          <w:b/>
          <w:iCs/>
          <w:color w:val="0A2F41" w:themeColor="accent1" w:themeShade="80"/>
          <w:sz w:val="26"/>
        </w:rPr>
        <w:t>Do the counterplan.</w:t>
      </w:r>
    </w:p>
    <w:p w14:paraId="085CEAF3" w14:textId="77777777" w:rsidR="00ED6976" w:rsidRPr="00416B38" w:rsidRDefault="00ED6976" w:rsidP="00ED6976">
      <w:pPr>
        <w:keepNext/>
        <w:keepLines/>
        <w:spacing w:before="40" w:after="0"/>
        <w:outlineLvl w:val="3"/>
        <w:rPr>
          <w:rFonts w:eastAsiaTheme="majorEastAsia" w:cstheme="majorBidi"/>
          <w:b/>
          <w:iCs/>
          <w:sz w:val="26"/>
        </w:rPr>
      </w:pPr>
      <w:r w:rsidRPr="00416B38">
        <w:rPr>
          <w:rFonts w:eastAsiaTheme="majorEastAsia" w:cstheme="majorBidi"/>
          <w:b/>
          <w:iCs/>
          <w:sz w:val="26"/>
        </w:rPr>
        <w:t xml:space="preserve">3. Do the plan and the </w:t>
      </w:r>
      <w:r w:rsidRPr="000346A3">
        <w:rPr>
          <w:rFonts w:eastAsiaTheme="majorEastAsia" w:cstheme="majorBidi"/>
          <w:b/>
          <w:bCs/>
          <w:iCs/>
          <w:sz w:val="26"/>
        </w:rPr>
        <w:t>counterplan</w:t>
      </w:r>
      <w:r w:rsidRPr="00416B38">
        <w:rPr>
          <w:rFonts w:eastAsiaTheme="majorEastAsia" w:cstheme="majorBidi"/>
          <w:iCs/>
          <w:sz w:val="26"/>
        </w:rPr>
        <w:t xml:space="preserve"> </w:t>
      </w:r>
      <w:r w:rsidRPr="00416B38">
        <w:rPr>
          <w:rFonts w:eastAsiaTheme="majorEastAsia" w:cstheme="majorBidi"/>
          <w:b/>
          <w:bCs/>
          <w:iCs/>
          <w:sz w:val="26"/>
        </w:rPr>
        <w:t>over something else</w:t>
      </w:r>
      <w:r w:rsidRPr="00416B38">
        <w:rPr>
          <w:rFonts w:eastAsiaTheme="majorEastAsia" w:cstheme="majorBidi"/>
          <w:b/>
          <w:iCs/>
          <w:sz w:val="26"/>
        </w:rPr>
        <w:t xml:space="preserve">. Perms get to apply the </w:t>
      </w:r>
      <w:r w:rsidRPr="00416B38">
        <w:rPr>
          <w:rFonts w:eastAsiaTheme="majorEastAsia" w:cstheme="majorBidi"/>
          <w:b/>
          <w:iCs/>
          <w:sz w:val="26"/>
          <w:u w:val="single"/>
        </w:rPr>
        <w:t>CP’s action</w:t>
      </w:r>
      <w:r w:rsidRPr="00416B38">
        <w:rPr>
          <w:rFonts w:eastAsiaTheme="majorEastAsia" w:cstheme="majorBidi"/>
          <w:b/>
          <w:iCs/>
          <w:sz w:val="26"/>
        </w:rPr>
        <w:t xml:space="preserve"> to a </w:t>
      </w:r>
      <w:r w:rsidRPr="00416B38">
        <w:rPr>
          <w:rFonts w:eastAsiaTheme="majorEastAsia" w:cstheme="majorBidi"/>
          <w:b/>
          <w:iCs/>
          <w:sz w:val="26"/>
          <w:u w:val="single"/>
        </w:rPr>
        <w:t>different</w:t>
      </w:r>
      <w:r w:rsidRPr="00416B38">
        <w:rPr>
          <w:rFonts w:eastAsiaTheme="majorEastAsia" w:cstheme="majorBidi"/>
          <w:b/>
          <w:iCs/>
          <w:sz w:val="26"/>
        </w:rPr>
        <w:t xml:space="preserve"> object---it’s </w:t>
      </w:r>
      <w:r w:rsidRPr="00416B38">
        <w:rPr>
          <w:rFonts w:eastAsiaTheme="majorEastAsia" w:cstheme="majorBidi"/>
          <w:b/>
          <w:iCs/>
          <w:sz w:val="26"/>
          <w:u w:val="single"/>
        </w:rPr>
        <w:t>limited</w:t>
      </w:r>
      <w:r w:rsidRPr="00416B38">
        <w:rPr>
          <w:rFonts w:eastAsiaTheme="majorEastAsia" w:cstheme="majorBidi"/>
          <w:b/>
          <w:iCs/>
          <w:sz w:val="26"/>
        </w:rPr>
        <w:t xml:space="preserve"> and </w:t>
      </w:r>
      <w:r w:rsidRPr="00416B38">
        <w:rPr>
          <w:rFonts w:eastAsiaTheme="majorEastAsia" w:cstheme="majorBidi"/>
          <w:b/>
          <w:iCs/>
          <w:sz w:val="26"/>
          <w:u w:val="single"/>
        </w:rPr>
        <w:t>logical</w:t>
      </w:r>
      <w:r w:rsidRPr="00416B38">
        <w:rPr>
          <w:rFonts w:eastAsiaTheme="majorEastAsia" w:cstheme="majorBidi"/>
          <w:b/>
          <w:iCs/>
          <w:sz w:val="26"/>
        </w:rPr>
        <w:t>. Having a “plan key” card answers it.</w:t>
      </w:r>
    </w:p>
    <w:p w14:paraId="6FAE1A6E" w14:textId="77777777" w:rsidR="00ED6976" w:rsidRPr="00416B38" w:rsidRDefault="00ED6976" w:rsidP="00ED6976">
      <w:r w:rsidRPr="00416B38">
        <w:t>The United States federal government should substantially strengthen collective bargaining rights for workers in the United States by at least implementing sectoral bargaining.</w:t>
      </w:r>
    </w:p>
    <w:p w14:paraId="0538E9F9" w14:textId="77777777" w:rsidR="00ED6976" w:rsidRPr="00416B38" w:rsidRDefault="00ED6976" w:rsidP="00ED6976">
      <w:r w:rsidRPr="00416B38">
        <w:t>[CP over something else]</w:t>
      </w:r>
    </w:p>
    <w:p w14:paraId="73749A3E" w14:textId="77777777" w:rsidR="00ED6976" w:rsidRPr="00416B38" w:rsidRDefault="00ED6976" w:rsidP="00ED6976">
      <w:pPr>
        <w:keepNext/>
        <w:keepLines/>
        <w:spacing w:before="40" w:after="0"/>
        <w:outlineLvl w:val="3"/>
        <w:rPr>
          <w:rFonts w:eastAsiaTheme="majorEastAsia" w:cstheme="majorBidi"/>
          <w:b/>
          <w:iCs/>
          <w:sz w:val="26"/>
        </w:rPr>
      </w:pPr>
      <w:r w:rsidRPr="00416B38">
        <w:rPr>
          <w:rFonts w:eastAsiaTheme="majorEastAsia" w:cstheme="majorBidi"/>
          <w:b/>
          <w:iCs/>
          <w:sz w:val="26"/>
        </w:rPr>
        <w:t>4</w:t>
      </w:r>
      <w:r>
        <w:rPr>
          <w:rFonts w:eastAsiaTheme="majorEastAsia" w:cstheme="majorBidi"/>
          <w:b/>
          <w:iCs/>
          <w:sz w:val="26"/>
        </w:rPr>
        <w:t>---P</w:t>
      </w:r>
      <w:r w:rsidRPr="00416B38">
        <w:rPr>
          <w:rFonts w:eastAsiaTheme="majorEastAsia" w:cstheme="majorBidi"/>
          <w:b/>
          <w:iCs/>
          <w:sz w:val="26"/>
        </w:rPr>
        <w:t xml:space="preserve">ermutation: Implement sectoral bargaining at the conclusion of the CP’s process. It’s </w:t>
      </w:r>
      <w:r w:rsidRPr="00416B38">
        <w:rPr>
          <w:rFonts w:eastAsiaTheme="majorEastAsia" w:cstheme="majorBidi"/>
          <w:b/>
          <w:iCs/>
          <w:sz w:val="26"/>
          <w:u w:val="single"/>
        </w:rPr>
        <w:t>not intrinsic</w:t>
      </w:r>
      <w:r w:rsidRPr="00416B38">
        <w:rPr>
          <w:rFonts w:eastAsiaTheme="majorEastAsia" w:cstheme="majorBidi"/>
          <w:b/>
          <w:iCs/>
          <w:sz w:val="26"/>
        </w:rPr>
        <w:t xml:space="preserve"> because it uses the CP’s </w:t>
      </w:r>
      <w:r w:rsidRPr="00416B38">
        <w:rPr>
          <w:rFonts w:eastAsiaTheme="majorEastAsia" w:cstheme="majorBidi"/>
          <w:b/>
          <w:iCs/>
          <w:sz w:val="26"/>
          <w:u w:val="single"/>
        </w:rPr>
        <w:t>timeline</w:t>
      </w:r>
      <w:r w:rsidRPr="00416B38">
        <w:rPr>
          <w:rFonts w:eastAsiaTheme="majorEastAsia" w:cstheme="majorBidi"/>
          <w:b/>
          <w:iCs/>
          <w:sz w:val="26"/>
        </w:rPr>
        <w:t xml:space="preserve">. Doesn’t </w:t>
      </w:r>
      <w:r w:rsidRPr="00416B38">
        <w:rPr>
          <w:rFonts w:eastAsiaTheme="majorEastAsia" w:cstheme="majorBidi"/>
          <w:b/>
          <w:iCs/>
          <w:sz w:val="26"/>
          <w:u w:val="single"/>
        </w:rPr>
        <w:t>sever</w:t>
      </w:r>
      <w:r w:rsidRPr="00416B38">
        <w:rPr>
          <w:rFonts w:eastAsiaTheme="majorEastAsia" w:cstheme="majorBidi"/>
          <w:b/>
          <w:iCs/>
          <w:sz w:val="26"/>
        </w:rPr>
        <w:t xml:space="preserve"> because it </w:t>
      </w:r>
      <w:r w:rsidRPr="00416B38">
        <w:rPr>
          <w:rFonts w:eastAsiaTheme="majorEastAsia" w:cstheme="majorBidi"/>
          <w:b/>
          <w:iCs/>
          <w:sz w:val="26"/>
          <w:u w:val="single"/>
        </w:rPr>
        <w:t>mandates</w:t>
      </w:r>
      <w:r w:rsidRPr="00416B38">
        <w:rPr>
          <w:rFonts w:eastAsiaTheme="majorEastAsia" w:cstheme="majorBidi"/>
          <w:b/>
          <w:iCs/>
          <w:sz w:val="26"/>
        </w:rPr>
        <w:t xml:space="preserve"> the plan…</w:t>
      </w:r>
    </w:p>
    <w:p w14:paraId="5B4E43D8" w14:textId="77777777" w:rsidR="00ED6976" w:rsidRPr="00416B38" w:rsidRDefault="00ED6976" w:rsidP="00ED6976">
      <w:r w:rsidRPr="00416B38">
        <w:t>[CP Text]</w:t>
      </w:r>
    </w:p>
    <w:p w14:paraId="648D911B" w14:textId="77777777" w:rsidR="00ED6976" w:rsidRPr="00416B38" w:rsidRDefault="00ED6976" w:rsidP="00ED6976">
      <w:r w:rsidRPr="00416B38">
        <w:t>Then…</w:t>
      </w:r>
    </w:p>
    <w:p w14:paraId="26049845" w14:textId="77777777" w:rsidR="00ED6976" w:rsidRPr="00416B38" w:rsidRDefault="00ED6976" w:rsidP="00ED6976">
      <w:r w:rsidRPr="00416B38">
        <w:t>The United States federal government should substantially strengthen collective bargaining rights for workers in the United States by at least implementing sectoral bargaining.</w:t>
      </w:r>
    </w:p>
    <w:p w14:paraId="19525248" w14:textId="77777777" w:rsidR="00ED6976" w:rsidRPr="00416B38" w:rsidRDefault="00ED6976" w:rsidP="00ED6976">
      <w:pPr>
        <w:keepNext/>
        <w:keepLines/>
        <w:spacing w:before="40" w:after="0"/>
        <w:outlineLvl w:val="3"/>
        <w:rPr>
          <w:rFonts w:eastAsiaTheme="majorEastAsia" w:cstheme="majorBidi"/>
          <w:b/>
          <w:iCs/>
          <w:sz w:val="26"/>
        </w:rPr>
      </w:pPr>
      <w:r w:rsidRPr="00416B38">
        <w:rPr>
          <w:rFonts w:eastAsiaTheme="majorEastAsia" w:cstheme="majorBidi"/>
          <w:b/>
          <w:iCs/>
          <w:sz w:val="26"/>
        </w:rPr>
        <w:t>…AND “</w:t>
      </w:r>
      <w:r w:rsidRPr="00416B38">
        <w:rPr>
          <w:rFonts w:eastAsiaTheme="majorEastAsia" w:cstheme="majorBidi"/>
          <w:b/>
          <w:iCs/>
          <w:sz w:val="26"/>
          <w:u w:val="single"/>
        </w:rPr>
        <w:t>should</w:t>
      </w:r>
      <w:r w:rsidRPr="00416B38">
        <w:rPr>
          <w:rFonts w:eastAsiaTheme="majorEastAsia" w:cstheme="majorBidi"/>
          <w:b/>
          <w:iCs/>
          <w:sz w:val="26"/>
        </w:rPr>
        <w:t xml:space="preserve">” doesn’t require </w:t>
      </w:r>
      <w:r w:rsidRPr="00416B38">
        <w:rPr>
          <w:rFonts w:eastAsiaTheme="majorEastAsia" w:cstheme="majorBidi"/>
          <w:b/>
          <w:iCs/>
          <w:sz w:val="26"/>
          <w:u w:val="single"/>
        </w:rPr>
        <w:t>immediacy</w:t>
      </w:r>
      <w:r w:rsidRPr="00416B38">
        <w:rPr>
          <w:rFonts w:eastAsiaTheme="majorEastAsia" w:cstheme="majorBidi"/>
          <w:b/>
          <w:iCs/>
          <w:sz w:val="26"/>
        </w:rPr>
        <w:t>.</w:t>
      </w:r>
    </w:p>
    <w:p w14:paraId="062B4503" w14:textId="77777777" w:rsidR="00ED6976" w:rsidRPr="00416B38" w:rsidRDefault="00ED6976" w:rsidP="00ED6976">
      <w:r w:rsidRPr="00416B38">
        <w:rPr>
          <w:b/>
          <w:bCs/>
          <w:sz w:val="26"/>
        </w:rPr>
        <w:t>Ivelich 20</w:t>
      </w:r>
      <w:r w:rsidRPr="00416B38">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4503480D" w14:textId="77777777" w:rsidR="00ED6976" w:rsidRPr="00416B38" w:rsidRDefault="00ED6976" w:rsidP="00ED6976">
      <w:pPr>
        <w:rPr>
          <w:u w:val="single"/>
        </w:rPr>
      </w:pPr>
      <w:r w:rsidRPr="00416B38">
        <w:rPr>
          <w:sz w:val="16"/>
        </w:rPr>
        <w:t xml:space="preserve">Okay, with that and with past tense, let's move on to </w:t>
      </w:r>
      <w:r w:rsidRPr="00416B38">
        <w:rPr>
          <w:u w:val="single"/>
        </w:rPr>
        <w:t xml:space="preserve">looking at </w:t>
      </w:r>
      <w:r w:rsidRPr="00416B38">
        <w:rPr>
          <w:b/>
          <w:iCs/>
          <w:highlight w:val="cyan"/>
          <w:u w:val="single"/>
          <w:bdr w:val="single" w:sz="8" w:space="0" w:color="auto"/>
        </w:rPr>
        <w:t>future uses</w:t>
      </w:r>
      <w:r w:rsidRPr="00416B38">
        <w:rPr>
          <w:highlight w:val="cyan"/>
          <w:u w:val="single"/>
        </w:rPr>
        <w:t xml:space="preserve"> of "</w:t>
      </w:r>
      <w:r w:rsidRPr="00416B38">
        <w:rPr>
          <w:b/>
          <w:iCs/>
          <w:highlight w:val="cyan"/>
          <w:u w:val="single"/>
          <w:bdr w:val="single" w:sz="8" w:space="0" w:color="auto"/>
        </w:rPr>
        <w:t>should</w:t>
      </w:r>
      <w:r w:rsidRPr="00416B38">
        <w:rPr>
          <w:highlight w:val="cyan"/>
          <w:u w:val="single"/>
        </w:rPr>
        <w:t>."</w:t>
      </w:r>
    </w:p>
    <w:p w14:paraId="29EFEAE6" w14:textId="77777777" w:rsidR="00ED6976" w:rsidRPr="00416B38" w:rsidRDefault="00ED6976" w:rsidP="00ED6976">
      <w:pPr>
        <w:rPr>
          <w:sz w:val="16"/>
        </w:rPr>
      </w:pPr>
      <w:r w:rsidRPr="00416B38">
        <w:rPr>
          <w:sz w:val="16"/>
        </w:rPr>
        <w:t xml:space="preserve">So, let's begin again with positive statements. So </w:t>
      </w:r>
      <w:r w:rsidRPr="00416B38">
        <w:rPr>
          <w:u w:val="single"/>
        </w:rPr>
        <w:t xml:space="preserve">when we make a positive </w:t>
      </w:r>
      <w:r w:rsidRPr="00416B38">
        <w:rPr>
          <w:b/>
          <w:iCs/>
          <w:u w:val="single"/>
          <w:bdr w:val="single" w:sz="8" w:space="0" w:color="auto"/>
        </w:rPr>
        <w:t>statement</w:t>
      </w:r>
      <w:r w:rsidRPr="00416B38">
        <w:rPr>
          <w:u w:val="single"/>
        </w:rPr>
        <w:t xml:space="preserve"> with </w:t>
      </w:r>
      <w:r w:rsidRPr="00416B38">
        <w:rPr>
          <w:b/>
          <w:iCs/>
          <w:u w:val="single"/>
          <w:bdr w:val="single" w:sz="8" w:space="0" w:color="auto"/>
        </w:rPr>
        <w:t>should</w:t>
      </w:r>
      <w:r w:rsidRPr="00416B38">
        <w:rPr>
          <w:sz w:val="16"/>
        </w:rPr>
        <w:t xml:space="preserve">, we're expressing advice actually, so we don't have that regret feeling here. We're </w:t>
      </w:r>
      <w:r w:rsidRPr="00416B38">
        <w:rPr>
          <w:b/>
          <w:iCs/>
          <w:highlight w:val="cyan"/>
          <w:u w:val="single"/>
          <w:bdr w:val="single" w:sz="8" w:space="0" w:color="auto"/>
        </w:rPr>
        <w:t>express</w:t>
      </w:r>
      <w:r w:rsidRPr="00416B38">
        <w:rPr>
          <w:sz w:val="16"/>
        </w:rPr>
        <w:t xml:space="preserve">ing </w:t>
      </w:r>
      <w:r w:rsidRPr="00416B38">
        <w:rPr>
          <w:b/>
          <w:iCs/>
          <w:highlight w:val="cyan"/>
          <w:u w:val="single"/>
          <w:bdr w:val="single" w:sz="8" w:space="0" w:color="auto"/>
        </w:rPr>
        <w:t>advice</w:t>
      </w:r>
      <w:r w:rsidRPr="00416B38">
        <w:rPr>
          <w:u w:val="single"/>
        </w:rPr>
        <w:t xml:space="preserve"> and </w:t>
      </w:r>
      <w:r w:rsidRPr="00416B38">
        <w:rPr>
          <w:highlight w:val="cyan"/>
          <w:u w:val="single"/>
        </w:rPr>
        <w:t>the speaker thinks</w:t>
      </w:r>
      <w:r w:rsidRPr="00416B38">
        <w:rPr>
          <w:u w:val="single"/>
        </w:rPr>
        <w:t xml:space="preserve"> this</w:t>
      </w:r>
      <w:r w:rsidRPr="00416B38">
        <w:rPr>
          <w:sz w:val="16"/>
        </w:rPr>
        <w:t xml:space="preserve"> advice </w:t>
      </w:r>
      <w:r w:rsidRPr="00416B38">
        <w:rPr>
          <w:highlight w:val="cyan"/>
          <w:u w:val="single"/>
        </w:rPr>
        <w:t xml:space="preserve">is a </w:t>
      </w:r>
      <w:r w:rsidRPr="00416B38">
        <w:rPr>
          <w:b/>
          <w:iCs/>
          <w:highlight w:val="cyan"/>
          <w:u w:val="single"/>
          <w:bdr w:val="single" w:sz="8" w:space="0" w:color="auto"/>
        </w:rPr>
        <w:t>good idea</w:t>
      </w:r>
      <w:r w:rsidRPr="00416B38">
        <w:rPr>
          <w:sz w:val="16"/>
        </w:rPr>
        <w:t>.</w:t>
      </w:r>
    </w:p>
    <w:p w14:paraId="74133AAA" w14:textId="77777777" w:rsidR="00ED6976" w:rsidRPr="00416B38" w:rsidRDefault="00ED6976" w:rsidP="00ED6976">
      <w:pPr>
        <w:rPr>
          <w:sz w:val="16"/>
        </w:rPr>
      </w:pPr>
      <w:r w:rsidRPr="00416B38">
        <w:rPr>
          <w:sz w:val="16"/>
        </w:rPr>
        <w:t xml:space="preserve">So, again, to visualize it, here, we're looking at a different point in time. With the past, we were talking about something that's finished or something that did not happen. Here, </w:t>
      </w:r>
      <w:r w:rsidRPr="00416B38">
        <w:rPr>
          <w:highlight w:val="cyan"/>
          <w:u w:val="single"/>
        </w:rPr>
        <w:t>we're talking about</w:t>
      </w:r>
      <w:r w:rsidRPr="00416B38">
        <w:rPr>
          <w:u w:val="single"/>
        </w:rPr>
        <w:t xml:space="preserve"> an </w:t>
      </w:r>
      <w:r w:rsidRPr="00416B38">
        <w:rPr>
          <w:b/>
          <w:iCs/>
          <w:highlight w:val="cyan"/>
          <w:u w:val="single"/>
          <w:bdr w:val="single" w:sz="8" w:space="0" w:color="auto"/>
        </w:rPr>
        <w:t>action</w:t>
      </w:r>
      <w:r w:rsidRPr="00416B38">
        <w:rPr>
          <w:highlight w:val="cyan"/>
          <w:u w:val="single"/>
        </w:rPr>
        <w:t xml:space="preserve"> in the </w:t>
      </w:r>
      <w:r w:rsidRPr="00416B38">
        <w:rPr>
          <w:b/>
          <w:iCs/>
          <w:highlight w:val="cyan"/>
          <w:u w:val="single"/>
          <w:bdr w:val="single" w:sz="8" w:space="0" w:color="auto"/>
        </w:rPr>
        <w:t>future</w:t>
      </w:r>
      <w:r w:rsidRPr="00416B38">
        <w:rPr>
          <w:sz w:val="16"/>
        </w:rPr>
        <w:t>. So here is my conversation now. When we make a positive statement with should, we're talking about something the speaker thinks is a good idea in the future, an upcoming thing so I've marked it with a check.</w:t>
      </w:r>
    </w:p>
    <w:p w14:paraId="20BE860B" w14:textId="77777777" w:rsidR="00ED6976" w:rsidRPr="00416B38" w:rsidRDefault="00ED6976" w:rsidP="00ED6976">
      <w:pPr>
        <w:rPr>
          <w:sz w:val="16"/>
        </w:rPr>
      </w:pPr>
      <w:r w:rsidRPr="00416B38">
        <w:rPr>
          <w:sz w:val="16"/>
        </w:rPr>
        <w:t xml:space="preserve">To make a </w:t>
      </w:r>
      <w:r w:rsidRPr="00416B38">
        <w:rPr>
          <w:u w:val="single"/>
        </w:rPr>
        <w:t xml:space="preserve">positive </w:t>
      </w:r>
      <w:r w:rsidRPr="00416B38">
        <w:rPr>
          <w:highlight w:val="cyan"/>
          <w:u w:val="single"/>
        </w:rPr>
        <w:t>statement</w:t>
      </w:r>
      <w:r w:rsidRPr="00416B38">
        <w:rPr>
          <w:sz w:val="16"/>
        </w:rPr>
        <w:t xml:space="preserve">, a simple </w:t>
      </w:r>
      <w:r w:rsidRPr="00416B38">
        <w:rPr>
          <w:highlight w:val="cyan"/>
          <w:u w:val="single"/>
        </w:rPr>
        <w:t>pattern is</w:t>
      </w:r>
      <w:r w:rsidRPr="00416B38">
        <w:rPr>
          <w:u w:val="single"/>
        </w:rPr>
        <w:t xml:space="preserve"> your [</w:t>
      </w:r>
      <w:r w:rsidRPr="00416B38">
        <w:rPr>
          <w:b/>
          <w:iCs/>
          <w:highlight w:val="cyan"/>
          <w:u w:val="single"/>
          <w:bdr w:val="single" w:sz="8" w:space="0" w:color="auto"/>
        </w:rPr>
        <w:t>subject</w:t>
      </w:r>
      <w:r w:rsidRPr="00416B38">
        <w:rPr>
          <w:u w:val="single"/>
        </w:rPr>
        <w:t>] plus "</w:t>
      </w:r>
      <w:r w:rsidRPr="00416B38">
        <w:rPr>
          <w:b/>
          <w:iCs/>
          <w:highlight w:val="cyan"/>
          <w:u w:val="single"/>
          <w:bdr w:val="single" w:sz="8" w:space="0" w:color="auto"/>
        </w:rPr>
        <w:t>should</w:t>
      </w:r>
      <w:r w:rsidRPr="00416B38">
        <w:rPr>
          <w:u w:val="single"/>
        </w:rPr>
        <w:t xml:space="preserve">" </w:t>
      </w:r>
      <w:r w:rsidRPr="00416B38">
        <w:rPr>
          <w:highlight w:val="cyan"/>
          <w:u w:val="single"/>
        </w:rPr>
        <w:t>and</w:t>
      </w:r>
      <w:r w:rsidRPr="00416B38">
        <w:rPr>
          <w:u w:val="single"/>
        </w:rPr>
        <w:t xml:space="preserve"> here</w:t>
      </w:r>
      <w:r w:rsidRPr="00416B38">
        <w:rPr>
          <w:sz w:val="16"/>
        </w:rPr>
        <w:t xml:space="preserve">, [the </w:t>
      </w:r>
      <w:r w:rsidRPr="00416B38">
        <w:rPr>
          <w:b/>
          <w:iCs/>
          <w:highlight w:val="cyan"/>
          <w:u w:val="single"/>
          <w:bdr w:val="single" w:sz="8" w:space="0" w:color="auto"/>
        </w:rPr>
        <w:t>present tense</w:t>
      </w:r>
      <w:r w:rsidRPr="00416B38">
        <w:rPr>
          <w:u w:val="single"/>
        </w:rPr>
        <w:t xml:space="preserve"> form of your </w:t>
      </w:r>
      <w:r w:rsidRPr="00416B38">
        <w:rPr>
          <w:b/>
          <w:iCs/>
          <w:highlight w:val="cyan"/>
          <w:u w:val="single"/>
          <w:bdr w:val="single" w:sz="8" w:space="0" w:color="auto"/>
        </w:rPr>
        <w:t>verb</w:t>
      </w:r>
      <w:r w:rsidRPr="00416B38">
        <w:rPr>
          <w:sz w:val="16"/>
        </w:rPr>
        <w:t>]. So in the past tense, we used this past participle form. Here, we're using the present tense form of the verb, so no verb changes necessary here.</w:t>
      </w:r>
    </w:p>
    <w:p w14:paraId="48291841" w14:textId="77777777" w:rsidR="00ED6976" w:rsidRPr="00416B38" w:rsidRDefault="00ED6976" w:rsidP="00ED6976">
      <w:pPr>
        <w:keepNext/>
        <w:keepLines/>
        <w:spacing w:before="40" w:after="0"/>
        <w:outlineLvl w:val="3"/>
        <w:rPr>
          <w:rFonts w:eastAsiaTheme="majorEastAsia" w:cstheme="majorBidi"/>
          <w:b/>
          <w:iCs/>
          <w:color w:val="0A2F41" w:themeColor="accent1" w:themeShade="80"/>
          <w:sz w:val="26"/>
        </w:rPr>
      </w:pPr>
      <w:r w:rsidRPr="00416B38">
        <w:rPr>
          <w:rFonts w:eastAsiaTheme="majorEastAsia" w:cstheme="majorBidi"/>
          <w:b/>
          <w:iCs/>
          <w:color w:val="0A2F41" w:themeColor="accent1" w:themeShade="80"/>
          <w:sz w:val="26"/>
        </w:rPr>
        <w:t>5</w:t>
      </w:r>
      <w:r>
        <w:rPr>
          <w:rFonts w:eastAsiaTheme="majorEastAsia" w:cstheme="majorBidi"/>
          <w:b/>
          <w:iCs/>
          <w:color w:val="0A2F41" w:themeColor="accent1" w:themeShade="80"/>
          <w:sz w:val="26"/>
        </w:rPr>
        <w:t>---</w:t>
      </w:r>
      <w:r w:rsidRPr="00416B38">
        <w:rPr>
          <w:rFonts w:eastAsiaTheme="majorEastAsia" w:cstheme="majorBidi"/>
          <w:b/>
          <w:iCs/>
          <w:color w:val="0A2F41" w:themeColor="accent1" w:themeShade="80"/>
          <w:sz w:val="26"/>
        </w:rPr>
        <w:t xml:space="preserve">Counterplans should be </w:t>
      </w:r>
      <w:r w:rsidRPr="00416B38">
        <w:rPr>
          <w:rFonts w:eastAsiaTheme="majorEastAsia" w:cstheme="majorBidi"/>
          <w:b/>
          <w:iCs/>
          <w:color w:val="0A2F41" w:themeColor="accent1" w:themeShade="80"/>
          <w:sz w:val="26"/>
          <w:u w:val="single"/>
        </w:rPr>
        <w:t>textually</w:t>
      </w:r>
      <w:r w:rsidRPr="00416B38">
        <w:rPr>
          <w:rFonts w:eastAsiaTheme="majorEastAsia" w:cstheme="majorBidi"/>
          <w:b/>
          <w:iCs/>
          <w:color w:val="0A2F41" w:themeColor="accent1" w:themeShade="80"/>
          <w:sz w:val="26"/>
        </w:rPr>
        <w:t xml:space="preserve"> AND </w:t>
      </w:r>
      <w:r w:rsidRPr="00416B38">
        <w:rPr>
          <w:rFonts w:eastAsiaTheme="majorEastAsia" w:cstheme="majorBidi"/>
          <w:b/>
          <w:iCs/>
          <w:color w:val="0A2F41" w:themeColor="accent1" w:themeShade="80"/>
          <w:sz w:val="26"/>
          <w:u w:val="single"/>
        </w:rPr>
        <w:t>functionally</w:t>
      </w:r>
      <w:r w:rsidRPr="00416B38">
        <w:rPr>
          <w:rFonts w:eastAsiaTheme="majorEastAsia" w:cstheme="majorBidi"/>
          <w:b/>
          <w:iCs/>
          <w:color w:val="0A2F41" w:themeColor="accent1" w:themeShade="80"/>
          <w:sz w:val="26"/>
        </w:rPr>
        <w:t xml:space="preserve"> competitive---anything else justifies word PICs, delay, and process CP proliferation.</w:t>
      </w:r>
    </w:p>
    <w:p w14:paraId="6B9461A8" w14:textId="77777777" w:rsidR="00ED6976" w:rsidRPr="00416B38" w:rsidRDefault="00ED6976" w:rsidP="00ED6976">
      <w:pPr>
        <w:keepNext/>
        <w:keepLines/>
        <w:spacing w:before="40" w:after="0"/>
        <w:outlineLvl w:val="3"/>
        <w:rPr>
          <w:rFonts w:eastAsiaTheme="majorEastAsia" w:cstheme="majorBidi"/>
          <w:b/>
          <w:iCs/>
          <w:sz w:val="26"/>
        </w:rPr>
      </w:pPr>
      <w:r w:rsidRPr="00416B38">
        <w:rPr>
          <w:rFonts w:eastAsiaTheme="majorEastAsia" w:cstheme="majorBidi"/>
          <w:b/>
          <w:iCs/>
          <w:sz w:val="26"/>
        </w:rPr>
        <w:t>6</w:t>
      </w:r>
      <w:r>
        <w:rPr>
          <w:rFonts w:eastAsiaTheme="majorEastAsia" w:cstheme="majorBidi"/>
          <w:b/>
          <w:iCs/>
          <w:sz w:val="26"/>
        </w:rPr>
        <w:t>---</w:t>
      </w:r>
      <w:r w:rsidRPr="00416B38">
        <w:rPr>
          <w:rFonts w:eastAsiaTheme="majorEastAsia" w:cstheme="majorBidi"/>
          <w:b/>
          <w:iCs/>
          <w:sz w:val="26"/>
        </w:rPr>
        <w:t xml:space="preserve">The counterplan </w:t>
      </w:r>
      <w:r w:rsidRPr="00416B38">
        <w:rPr>
          <w:rFonts w:eastAsiaTheme="majorEastAsia" w:cstheme="majorBidi"/>
          <w:b/>
          <w:iCs/>
          <w:sz w:val="26"/>
          <w:u w:val="single"/>
        </w:rPr>
        <w:t>politicizes</w:t>
      </w:r>
      <w:r w:rsidRPr="00416B38">
        <w:rPr>
          <w:rFonts w:eastAsiaTheme="majorEastAsia" w:cstheme="majorBidi"/>
          <w:b/>
          <w:iCs/>
          <w:sz w:val="26"/>
        </w:rPr>
        <w:t xml:space="preserve"> the NLRB and creates </w:t>
      </w:r>
      <w:r w:rsidRPr="00416B38">
        <w:rPr>
          <w:rFonts w:eastAsiaTheme="majorEastAsia" w:cstheme="majorBidi"/>
          <w:b/>
          <w:iCs/>
          <w:sz w:val="26"/>
          <w:u w:val="single"/>
        </w:rPr>
        <w:t>legal volatility</w:t>
      </w:r>
      <w:r w:rsidRPr="00416B38">
        <w:rPr>
          <w:rFonts w:eastAsiaTheme="majorEastAsia" w:cstheme="majorBidi"/>
          <w:b/>
          <w:iCs/>
          <w:sz w:val="26"/>
        </w:rPr>
        <w:t>.</w:t>
      </w:r>
    </w:p>
    <w:p w14:paraId="36736763" w14:textId="77777777" w:rsidR="00ED6976" w:rsidRPr="00416B38" w:rsidRDefault="00ED6976" w:rsidP="00ED6976">
      <w:r w:rsidRPr="00416B38">
        <w:rPr>
          <w:b/>
          <w:bCs/>
          <w:sz w:val="26"/>
        </w:rPr>
        <w:t>Radu 25</w:t>
      </w:r>
      <w:r w:rsidRPr="00416B38">
        <w:t xml:space="preserve"> [Mira L. Radu (J.D. candidate, University of Mississippi School of Law), 1-19-2025, “Whose Right Is It Anyway: Toward A Balanced Standard Of Scrutinizing Workplace Rules,” Labor Law Journal, Vol. 76, No. 1, pp. 14-28, https://dx.doi.org/10.2139/ssrn.5130306, njn]</w:t>
      </w:r>
    </w:p>
    <w:p w14:paraId="04521676" w14:textId="77777777" w:rsidR="00ED6976" w:rsidRPr="00416B38" w:rsidRDefault="00ED6976" w:rsidP="00ED6976">
      <w:pPr>
        <w:rPr>
          <w:sz w:val="16"/>
        </w:rPr>
      </w:pPr>
      <w:r w:rsidRPr="00416B38">
        <w:rPr>
          <w:sz w:val="16"/>
        </w:rPr>
        <w:t>A. Balancing the rights of employees and employers - imposed by the Supreme Court of the United States, yet ignored by the NLRB</w:t>
      </w:r>
    </w:p>
    <w:p w14:paraId="5C346A02" w14:textId="77777777" w:rsidR="00ED6976" w:rsidRPr="00416B38" w:rsidRDefault="00ED6976" w:rsidP="00ED6976">
      <w:pPr>
        <w:rPr>
          <w:sz w:val="16"/>
        </w:rPr>
      </w:pPr>
      <w:r w:rsidRPr="00416B38">
        <w:rPr>
          <w:sz w:val="16"/>
        </w:rPr>
        <w:t xml:space="preserve">Fundamentally, </w:t>
      </w:r>
      <w:r w:rsidRPr="00416B38">
        <w:rPr>
          <w:u w:val="single"/>
        </w:rPr>
        <w:t xml:space="preserve">the </w:t>
      </w:r>
      <w:r w:rsidRPr="00416B38">
        <w:rPr>
          <w:b/>
          <w:iCs/>
          <w:highlight w:val="cyan"/>
          <w:u w:val="single"/>
          <w:bdr w:val="single" w:sz="8" w:space="0" w:color="auto"/>
        </w:rPr>
        <w:t>NLRB</w:t>
      </w:r>
      <w:r w:rsidRPr="00416B38">
        <w:rPr>
          <w:highlight w:val="cyan"/>
          <w:u w:val="single"/>
        </w:rPr>
        <w:t xml:space="preserve"> has a duty of </w:t>
      </w:r>
      <w:r w:rsidRPr="00416B38">
        <w:rPr>
          <w:b/>
          <w:iCs/>
          <w:highlight w:val="cyan"/>
          <w:u w:val="single"/>
          <w:bdr w:val="single" w:sz="8" w:space="0" w:color="auto"/>
        </w:rPr>
        <w:t>impartiality</w:t>
      </w:r>
      <w:r w:rsidRPr="00416B38">
        <w:rPr>
          <w:u w:val="single"/>
        </w:rPr>
        <w:t>, emphasized by Board members</w:t>
      </w:r>
      <w:r w:rsidRPr="00416B38">
        <w:rPr>
          <w:sz w:val="16"/>
        </w:rPr>
        <w:t xml:space="preserve"> and the Unites States </w:t>
      </w:r>
      <w:r w:rsidRPr="00416B38">
        <w:rPr>
          <w:b/>
          <w:iCs/>
          <w:u w:val="single"/>
          <w:bdr w:val="single" w:sz="8" w:space="0" w:color="auto"/>
        </w:rPr>
        <w:t>Supreme Court</w:t>
      </w:r>
      <w:r w:rsidRPr="00416B38">
        <w:rPr>
          <w:sz w:val="16"/>
        </w:rPr>
        <w:t xml:space="preserve"> alike.137 As this comment has illustrated, </w:t>
      </w:r>
      <w:r w:rsidRPr="00416B38">
        <w:rPr>
          <w:u w:val="single"/>
        </w:rPr>
        <w:t>this duty</w:t>
      </w:r>
      <w:r w:rsidRPr="00416B38">
        <w:rPr>
          <w:sz w:val="16"/>
        </w:rPr>
        <w:t xml:space="preserve"> to be a neutral arbiter in the labor and employment law arena </w:t>
      </w:r>
      <w:r w:rsidRPr="00416B38">
        <w:rPr>
          <w:u w:val="single"/>
        </w:rPr>
        <w:t xml:space="preserve">has amounted more to an </w:t>
      </w:r>
      <w:r w:rsidRPr="00416B38">
        <w:rPr>
          <w:b/>
          <w:iCs/>
          <w:u w:val="single"/>
          <w:bdr w:val="single" w:sz="8" w:space="0" w:color="auto"/>
        </w:rPr>
        <w:t>ideal</w:t>
      </w:r>
      <w:r w:rsidRPr="00416B38">
        <w:rPr>
          <w:u w:val="single"/>
        </w:rPr>
        <w:t xml:space="preserve"> than a serious responsibility, as the Board has been engaged in overtly </w:t>
      </w:r>
      <w:r w:rsidRPr="00416B38">
        <w:rPr>
          <w:b/>
          <w:iCs/>
          <w:u w:val="single"/>
          <w:bdr w:val="single" w:sz="8" w:space="0" w:color="auto"/>
        </w:rPr>
        <w:t>tipping the scales</w:t>
      </w:r>
      <w:r w:rsidRPr="00416B38">
        <w:rPr>
          <w:sz w:val="16"/>
        </w:rPr>
        <w:t xml:space="preserve"> in favor of either the employer or the unions, </w:t>
      </w:r>
      <w:r w:rsidRPr="00416B38">
        <w:rPr>
          <w:u w:val="single"/>
        </w:rPr>
        <w:t xml:space="preserve">depending on the sitting </w:t>
      </w:r>
      <w:r w:rsidRPr="00416B38">
        <w:rPr>
          <w:b/>
          <w:iCs/>
          <w:u w:val="single"/>
          <w:bdr w:val="single" w:sz="8" w:space="0" w:color="auto"/>
        </w:rPr>
        <w:t>administration’s</w:t>
      </w:r>
      <w:r w:rsidRPr="00416B38">
        <w:rPr>
          <w:u w:val="single"/>
        </w:rPr>
        <w:t xml:space="preserve"> political </w:t>
      </w:r>
      <w:r w:rsidRPr="00416B38">
        <w:rPr>
          <w:b/>
          <w:iCs/>
          <w:u w:val="single"/>
          <w:bdr w:val="single" w:sz="8" w:space="0" w:color="auto"/>
        </w:rPr>
        <w:t>convictions</w:t>
      </w:r>
      <w:r w:rsidRPr="00416B38">
        <w:rPr>
          <w:sz w:val="16"/>
        </w:rPr>
        <w:t>.138 Studies have shown that “</w:t>
      </w:r>
      <w:r w:rsidRPr="00416B38">
        <w:rPr>
          <w:u w:val="single"/>
        </w:rPr>
        <w:t xml:space="preserve">the political affiliation of the </w:t>
      </w:r>
      <w:r w:rsidRPr="00416B38">
        <w:rPr>
          <w:b/>
          <w:iCs/>
          <w:u w:val="single"/>
          <w:bdr w:val="single" w:sz="8" w:space="0" w:color="auto"/>
        </w:rPr>
        <w:t>President</w:t>
      </w:r>
      <w:r w:rsidRPr="00416B38">
        <w:rPr>
          <w:u w:val="single"/>
        </w:rPr>
        <w:t xml:space="preserve"> appointing a Board member has a </w:t>
      </w:r>
      <w:r w:rsidRPr="00416B38">
        <w:rPr>
          <w:b/>
          <w:iCs/>
          <w:u w:val="single"/>
          <w:bdr w:val="single" w:sz="8" w:space="0" w:color="auto"/>
        </w:rPr>
        <w:t>strong impact</w:t>
      </w:r>
      <w:r w:rsidRPr="00416B38">
        <w:rPr>
          <w:u w:val="single"/>
        </w:rPr>
        <w:t xml:space="preserve"> on that Board member’s </w:t>
      </w:r>
      <w:r w:rsidRPr="00416B38">
        <w:rPr>
          <w:b/>
          <w:iCs/>
          <w:u w:val="single"/>
          <w:bdr w:val="single" w:sz="8" w:space="0" w:color="auto"/>
        </w:rPr>
        <w:t>decisions</w:t>
      </w:r>
      <w:r w:rsidRPr="00416B38">
        <w:rPr>
          <w:sz w:val="16"/>
        </w:rPr>
        <w:t>.”139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a middle-of-the-road solution could be achieved.</w:t>
      </w:r>
    </w:p>
    <w:p w14:paraId="61D3B0F5" w14:textId="77777777" w:rsidR="00ED6976" w:rsidRPr="00416B38" w:rsidRDefault="00ED6976" w:rsidP="00ED6976">
      <w:r w:rsidRPr="00416B38">
        <w:t>&lt;&lt;TEXT CONDENSED, NONE OMITTED&gt;&gt;</w:t>
      </w:r>
    </w:p>
    <w:p w14:paraId="113885DE" w14:textId="77777777" w:rsidR="00ED6976" w:rsidRPr="00416B38" w:rsidRDefault="00ED6976" w:rsidP="00ED6976">
      <w:pPr>
        <w:rPr>
          <w:sz w:val="8"/>
          <w:szCs w:val="12"/>
        </w:rPr>
      </w:pPr>
      <w:r w:rsidRPr="00416B38">
        <w:rPr>
          <w:sz w:val="8"/>
          <w:szCs w:val="12"/>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 B. A potentially balanced approach 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 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 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 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 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 C. Available regulatory instruments for implementation and their feasibility It is well within the scope of the powers that Congress has bestowed on the NLRB to eliminate, or at least minimize the confusion around the standard under which workplace rules should be scrutinized in order to properly apply the NLRA and respect the rights of both employers and employees alike.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 1. Decision-making 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 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 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 2. Rule-making 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4074477A" w14:textId="77777777" w:rsidR="00ED6976" w:rsidRPr="00416B38" w:rsidRDefault="00ED6976" w:rsidP="00ED6976">
      <w:r w:rsidRPr="00416B38">
        <w:t>&lt;&lt;PARAGRAPH INTEGRITY RESUMES&gt;&gt;</w:t>
      </w:r>
    </w:p>
    <w:p w14:paraId="47E6E524" w14:textId="77777777" w:rsidR="00ED6976" w:rsidRPr="00416B38" w:rsidRDefault="00ED6976" w:rsidP="00ED6976">
      <w:pPr>
        <w:rPr>
          <w:sz w:val="16"/>
        </w:rPr>
      </w:pPr>
      <w:r w:rsidRPr="00416B38">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A type of </w:t>
      </w:r>
      <w:r w:rsidRPr="00416B38">
        <w:rPr>
          <w:u w:val="single"/>
        </w:rPr>
        <w:t>legal “</w:t>
      </w:r>
      <w:r w:rsidRPr="00416B38">
        <w:rPr>
          <w:b/>
          <w:iCs/>
          <w:highlight w:val="cyan"/>
          <w:u w:val="single"/>
          <w:bdr w:val="single" w:sz="8" w:space="0" w:color="auto"/>
        </w:rPr>
        <w:t>Catch-22</w:t>
      </w:r>
      <w:r w:rsidRPr="00416B38">
        <w:rPr>
          <w:u w:val="single"/>
        </w:rPr>
        <w:t>” situation</w:t>
      </w:r>
      <w:r w:rsidRPr="00416B38">
        <w:rPr>
          <w:sz w:val="16"/>
        </w:rPr>
        <w:t xml:space="preserve"> might </w:t>
      </w:r>
      <w:r w:rsidRPr="00416B38">
        <w:rPr>
          <w:u w:val="single"/>
        </w:rPr>
        <w:t xml:space="preserve">make the issuance of a </w:t>
      </w:r>
      <w:r w:rsidRPr="00416B38">
        <w:rPr>
          <w:b/>
          <w:iCs/>
          <w:u w:val="single"/>
          <w:bdr w:val="single" w:sz="8" w:space="0" w:color="auto"/>
        </w:rPr>
        <w:t>rule</w:t>
      </w:r>
      <w:r w:rsidRPr="00416B38">
        <w:rPr>
          <w:u w:val="single"/>
        </w:rPr>
        <w:t xml:space="preserve"> regarding a certain </w:t>
      </w:r>
      <w:r w:rsidRPr="00416B38">
        <w:rPr>
          <w:b/>
          <w:iCs/>
          <w:u w:val="single"/>
          <w:bdr w:val="single" w:sz="8" w:space="0" w:color="auto"/>
        </w:rPr>
        <w:t>legal standard</w:t>
      </w:r>
      <w:r w:rsidRPr="00416B38">
        <w:rPr>
          <w:sz w:val="16"/>
        </w:rPr>
        <w:t xml:space="preserve"> or the Board’s ability to overrule its own precedent </w:t>
      </w:r>
      <w:r w:rsidRPr="00416B38">
        <w:rPr>
          <w:u w:val="single"/>
        </w:rPr>
        <w:t xml:space="preserve">highly </w:t>
      </w:r>
      <w:r w:rsidRPr="00416B38">
        <w:rPr>
          <w:b/>
          <w:iCs/>
          <w:u w:val="single"/>
          <w:bdr w:val="single" w:sz="8" w:space="0" w:color="auto"/>
        </w:rPr>
        <w:t>improbable</w:t>
      </w:r>
      <w:r w:rsidRPr="00416B38">
        <w:rPr>
          <w:u w:val="single"/>
        </w:rPr>
        <w:t xml:space="preserve">: </w:t>
      </w:r>
      <w:r w:rsidRPr="00416B38">
        <w:rPr>
          <w:highlight w:val="cyan"/>
          <w:u w:val="single"/>
        </w:rPr>
        <w:t>a</w:t>
      </w:r>
      <w:r w:rsidRPr="00416B38">
        <w:rPr>
          <w:u w:val="single"/>
        </w:rPr>
        <w:t xml:space="preserve"> promulgated </w:t>
      </w:r>
      <w:r w:rsidRPr="00416B38">
        <w:rPr>
          <w:highlight w:val="cyan"/>
          <w:u w:val="single"/>
        </w:rPr>
        <w:t xml:space="preserve">rule </w:t>
      </w:r>
      <w:r w:rsidRPr="00416B38">
        <w:rPr>
          <w:b/>
          <w:iCs/>
          <w:highlight w:val="cyan"/>
          <w:u w:val="single"/>
          <w:bdr w:val="single" w:sz="8" w:space="0" w:color="auto"/>
        </w:rPr>
        <w:t>cannot</w:t>
      </w:r>
      <w:r w:rsidRPr="00416B38">
        <w:rPr>
          <w:highlight w:val="cyan"/>
          <w:u w:val="single"/>
        </w:rPr>
        <w:t xml:space="preserve"> be changed in</w:t>
      </w:r>
      <w:r w:rsidRPr="00416B38">
        <w:rPr>
          <w:u w:val="single"/>
        </w:rPr>
        <w:t xml:space="preserve"> a future case </w:t>
      </w:r>
      <w:r w:rsidRPr="00416B38">
        <w:rPr>
          <w:b/>
          <w:iCs/>
          <w:highlight w:val="cyan"/>
          <w:u w:val="single"/>
          <w:bdr w:val="single" w:sz="8" w:space="0" w:color="auto"/>
        </w:rPr>
        <w:t>adjudication</w:t>
      </w:r>
      <w:r w:rsidRPr="00416B38">
        <w:rPr>
          <w:highlight w:val="cyan"/>
          <w:u w:val="single"/>
        </w:rPr>
        <w:t>; it must be</w:t>
      </w:r>
      <w:r w:rsidRPr="00416B38">
        <w:rPr>
          <w:u w:val="single"/>
        </w:rPr>
        <w:t xml:space="preserve"> changed </w:t>
      </w:r>
      <w:r w:rsidRPr="00416B38">
        <w:rPr>
          <w:highlight w:val="cyan"/>
          <w:u w:val="single"/>
        </w:rPr>
        <w:t xml:space="preserve">via </w:t>
      </w:r>
      <w:r w:rsidRPr="00416B38">
        <w:rPr>
          <w:b/>
          <w:iCs/>
          <w:highlight w:val="cyan"/>
          <w:u w:val="single"/>
          <w:bdr w:val="single" w:sz="8" w:space="0" w:color="auto"/>
        </w:rPr>
        <w:t>another</w:t>
      </w:r>
      <w:r w:rsidRPr="00416B38">
        <w:rPr>
          <w:u w:val="single"/>
        </w:rPr>
        <w:t xml:space="preserve"> rulemaking </w:t>
      </w:r>
      <w:r w:rsidRPr="00416B38">
        <w:rPr>
          <w:highlight w:val="cyan"/>
          <w:u w:val="single"/>
        </w:rPr>
        <w:t>proceeding</w:t>
      </w:r>
      <w:r w:rsidRPr="00416B38">
        <w:rPr>
          <w:sz w:val="16"/>
        </w:rPr>
        <w:t xml:space="preserve">.176 Like Claire Tuck notes, “the </w:t>
      </w:r>
      <w:r w:rsidRPr="00416B38">
        <w:rPr>
          <w:u w:val="single"/>
        </w:rPr>
        <w:t xml:space="preserve">NLRB must weigh the </w:t>
      </w:r>
      <w:r w:rsidRPr="00416B38">
        <w:rPr>
          <w:b/>
          <w:iCs/>
          <w:u w:val="single"/>
          <w:bdr w:val="single" w:sz="8" w:space="0" w:color="auto"/>
        </w:rPr>
        <w:t>advantages</w:t>
      </w:r>
      <w:r w:rsidRPr="00416B38">
        <w:rPr>
          <w:u w:val="single"/>
        </w:rPr>
        <w:t xml:space="preserve"> and </w:t>
      </w:r>
      <w:r w:rsidRPr="00416B38">
        <w:rPr>
          <w:b/>
          <w:iCs/>
          <w:u w:val="single"/>
          <w:bdr w:val="single" w:sz="8" w:space="0" w:color="auto"/>
        </w:rPr>
        <w:t>disadvantages</w:t>
      </w:r>
      <w:r w:rsidRPr="00416B38">
        <w:rPr>
          <w:u w:val="single"/>
        </w:rPr>
        <w:t xml:space="preserve"> associated with</w:t>
      </w:r>
      <w:r w:rsidRPr="00416B38">
        <w:rPr>
          <w:sz w:val="16"/>
        </w:rPr>
        <w:t xml:space="preserve"> the </w:t>
      </w:r>
      <w:r w:rsidRPr="00416B38">
        <w:rPr>
          <w:b/>
          <w:iCs/>
          <w:u w:val="single"/>
          <w:bdr w:val="single" w:sz="8" w:space="0" w:color="auto"/>
        </w:rPr>
        <w:t>rulemaking</w:t>
      </w:r>
      <w:r w:rsidRPr="00416B38">
        <w:rPr>
          <w:sz w:val="16"/>
        </w:rPr>
        <w:t xml:space="preserve"> process </w:t>
      </w:r>
      <w:r w:rsidRPr="00416B38">
        <w:rPr>
          <w:u w:val="single"/>
        </w:rPr>
        <w:t xml:space="preserve">when deciding whether or not to exercise its </w:t>
      </w:r>
      <w:r w:rsidRPr="00416B38">
        <w:rPr>
          <w:b/>
          <w:iCs/>
          <w:u w:val="single"/>
          <w:bdr w:val="single" w:sz="8" w:space="0" w:color="auto"/>
        </w:rPr>
        <w:t>rulemaking</w:t>
      </w:r>
      <w:r w:rsidRPr="00416B38">
        <w:rPr>
          <w:u w:val="single"/>
        </w:rPr>
        <w:t xml:space="preserve"> authority</w:t>
      </w:r>
      <w:r w:rsidRPr="00416B38">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7FF17D67" w14:textId="77777777" w:rsidR="00ED6976" w:rsidRPr="00416B38" w:rsidRDefault="00ED6976" w:rsidP="00ED6976">
      <w:pPr>
        <w:rPr>
          <w:sz w:val="16"/>
        </w:rPr>
      </w:pPr>
      <w:r w:rsidRPr="00416B38">
        <w:rPr>
          <w:sz w:val="16"/>
        </w:rPr>
        <w:t xml:space="preserve">Nonetheless, scholars argue that </w:t>
      </w:r>
      <w:r w:rsidRPr="00416B38">
        <w:rPr>
          <w:b/>
          <w:iCs/>
          <w:highlight w:val="cyan"/>
          <w:u w:val="single"/>
          <w:bdr w:val="single" w:sz="8" w:space="0" w:color="auto"/>
        </w:rPr>
        <w:t>notice-and-comment</w:t>
      </w:r>
      <w:r w:rsidRPr="00416B38">
        <w:rPr>
          <w:u w:val="single"/>
        </w:rPr>
        <w:t xml:space="preserve"> rulemaking </w:t>
      </w:r>
      <w:r w:rsidRPr="00416B38">
        <w:rPr>
          <w:highlight w:val="cyan"/>
          <w:u w:val="single"/>
        </w:rPr>
        <w:t>is the</w:t>
      </w:r>
      <w:r w:rsidRPr="00416B38">
        <w:rPr>
          <w:sz w:val="16"/>
        </w:rPr>
        <w:t xml:space="preserve"> most appropriate, even </w:t>
      </w:r>
      <w:r w:rsidRPr="00416B38">
        <w:rPr>
          <w:b/>
          <w:iCs/>
          <w:highlight w:val="cyan"/>
          <w:u w:val="single"/>
          <w:bdr w:val="single" w:sz="8" w:space="0" w:color="auto"/>
        </w:rPr>
        <w:t>exclusive</w:t>
      </w:r>
      <w:r w:rsidRPr="00416B38">
        <w:rPr>
          <w:sz w:val="16"/>
        </w:rPr>
        <w:t xml:space="preserve">, </w:t>
      </w:r>
      <w:r w:rsidRPr="00416B38">
        <w:rPr>
          <w:highlight w:val="cyan"/>
          <w:u w:val="single"/>
        </w:rPr>
        <w:t xml:space="preserve">vehicle by which the Board should </w:t>
      </w:r>
      <w:r w:rsidRPr="00416B38">
        <w:rPr>
          <w:b/>
          <w:iCs/>
          <w:highlight w:val="cyan"/>
          <w:u w:val="single"/>
          <w:bdr w:val="single" w:sz="8" w:space="0" w:color="auto"/>
        </w:rPr>
        <w:t>reverse</w:t>
      </w:r>
      <w:r w:rsidRPr="00416B38">
        <w:rPr>
          <w:highlight w:val="cyan"/>
          <w:u w:val="single"/>
        </w:rPr>
        <w:t xml:space="preserve"> a</w:t>
      </w:r>
      <w:r w:rsidRPr="00416B38">
        <w:rPr>
          <w:u w:val="single"/>
        </w:rPr>
        <w:t xml:space="preserve"> prior </w:t>
      </w:r>
      <w:r w:rsidRPr="00416B38">
        <w:rPr>
          <w:highlight w:val="cyan"/>
          <w:u w:val="single"/>
        </w:rPr>
        <w:t>rule</w:t>
      </w:r>
      <w:r w:rsidRPr="00416B38">
        <w:rPr>
          <w:sz w:val="16"/>
        </w:rPr>
        <w:t xml:space="preserve">. 178 </w:t>
      </w:r>
      <w:r w:rsidRPr="00416B38">
        <w:rPr>
          <w:u w:val="single"/>
        </w:rPr>
        <w:t xml:space="preserve">Issuing a </w:t>
      </w:r>
      <w:r w:rsidRPr="00416B38">
        <w:rPr>
          <w:b/>
          <w:iCs/>
          <w:u w:val="single"/>
          <w:bdr w:val="single" w:sz="8" w:space="0" w:color="auto"/>
        </w:rPr>
        <w:t>final rule</w:t>
      </w:r>
      <w:r w:rsidRPr="00416B38">
        <w:rPr>
          <w:u w:val="single"/>
        </w:rPr>
        <w:t xml:space="preserve"> would ensure, by the very </w:t>
      </w:r>
      <w:r w:rsidRPr="00416B38">
        <w:rPr>
          <w:b/>
          <w:iCs/>
          <w:u w:val="single"/>
          <w:bdr w:val="single" w:sz="8" w:space="0" w:color="auto"/>
        </w:rPr>
        <w:t>process</w:t>
      </w:r>
      <w:r w:rsidRPr="00416B38">
        <w:rPr>
          <w:u w:val="single"/>
        </w:rPr>
        <w:t xml:space="preserve"> of </w:t>
      </w:r>
      <w:r w:rsidRPr="00416B38">
        <w:rPr>
          <w:b/>
          <w:iCs/>
          <w:u w:val="single"/>
          <w:bdr w:val="single" w:sz="8" w:space="0" w:color="auto"/>
        </w:rPr>
        <w:t>notice-and-comment</w:t>
      </w:r>
      <w:r w:rsidRPr="00416B38">
        <w:rPr>
          <w:sz w:val="16"/>
        </w:rPr>
        <w:t xml:space="preserve"> through which it must go before it becomes law, </w:t>
      </w:r>
      <w:r w:rsidRPr="00416B38">
        <w:rPr>
          <w:u w:val="single"/>
        </w:rPr>
        <w:t xml:space="preserve">the natural </w:t>
      </w:r>
      <w:r w:rsidRPr="00416B38">
        <w:rPr>
          <w:b/>
          <w:iCs/>
          <w:u w:val="single"/>
          <w:bdr w:val="single" w:sz="8" w:space="0" w:color="auto"/>
        </w:rPr>
        <w:t>balance</w:t>
      </w:r>
      <w:r w:rsidRPr="00416B38">
        <w:rPr>
          <w:u w:val="single"/>
        </w:rPr>
        <w:t xml:space="preserve"> that public participation brings about</w:t>
      </w:r>
      <w:r w:rsidRPr="00416B38">
        <w:rPr>
          <w:sz w:val="16"/>
        </w:rPr>
        <w:t xml:space="preserve">. Arguably, using notice-and-comment rulemaking would ensure a more gradual and therefore better reasoned evolution of policy at the NLRB.179 </w:t>
      </w:r>
      <w:r w:rsidRPr="00416B38">
        <w:rPr>
          <w:highlight w:val="cyan"/>
          <w:u w:val="single"/>
        </w:rPr>
        <w:t>The</w:t>
      </w:r>
      <w:r w:rsidRPr="00416B38">
        <w:rPr>
          <w:u w:val="single"/>
        </w:rPr>
        <w:t xml:space="preserve"> more </w:t>
      </w:r>
      <w:r w:rsidRPr="00416B38">
        <w:rPr>
          <w:b/>
          <w:iCs/>
          <w:highlight w:val="cyan"/>
          <w:u w:val="single"/>
          <w:bdr w:val="single" w:sz="8" w:space="0" w:color="auto"/>
        </w:rPr>
        <w:t>permanent</w:t>
      </w:r>
      <w:r w:rsidRPr="00416B38">
        <w:rPr>
          <w:highlight w:val="cyan"/>
          <w:u w:val="single"/>
        </w:rPr>
        <w:t xml:space="preserve"> nature</w:t>
      </w:r>
      <w:r w:rsidRPr="00416B38">
        <w:rPr>
          <w:u w:val="single"/>
        </w:rPr>
        <w:t xml:space="preserve"> </w:t>
      </w:r>
      <w:r w:rsidRPr="00416B38">
        <w:rPr>
          <w:b/>
          <w:iCs/>
          <w:u w:val="single"/>
          <w:bdr w:val="single" w:sz="8" w:space="0" w:color="auto"/>
        </w:rPr>
        <w:t>inherent</w:t>
      </w:r>
      <w:r w:rsidRPr="00416B38">
        <w:rPr>
          <w:u w:val="single"/>
        </w:rPr>
        <w:t xml:space="preserve"> in policymaking through notice-and-comment rules can have the effect of </w:t>
      </w:r>
      <w:r w:rsidRPr="00416B38">
        <w:rPr>
          <w:highlight w:val="cyan"/>
          <w:u w:val="single"/>
        </w:rPr>
        <w:t>mak</w:t>
      </w:r>
      <w:r w:rsidRPr="00416B38">
        <w:rPr>
          <w:u w:val="single"/>
        </w:rPr>
        <w:t xml:space="preserve">ing the </w:t>
      </w:r>
      <w:r w:rsidRPr="00416B38">
        <w:rPr>
          <w:highlight w:val="cyan"/>
          <w:u w:val="single"/>
        </w:rPr>
        <w:t>Board</w:t>
      </w:r>
      <w:r w:rsidRPr="00416B38">
        <w:rPr>
          <w:u w:val="single"/>
        </w:rPr>
        <w:t xml:space="preserve"> more “</w:t>
      </w:r>
      <w:r w:rsidRPr="00416B38">
        <w:rPr>
          <w:b/>
          <w:iCs/>
          <w:highlight w:val="cyan"/>
          <w:u w:val="single"/>
          <w:bdr w:val="single" w:sz="8" w:space="0" w:color="auto"/>
        </w:rPr>
        <w:t>cautious</w:t>
      </w:r>
      <w:r w:rsidRPr="00416B38">
        <w:rPr>
          <w:highlight w:val="cyan"/>
          <w:u w:val="single"/>
        </w:rPr>
        <w:t xml:space="preserve"> about </w:t>
      </w:r>
      <w:r w:rsidRPr="00416B38">
        <w:rPr>
          <w:b/>
          <w:iCs/>
          <w:highlight w:val="cyan"/>
          <w:u w:val="single"/>
          <w:bdr w:val="single" w:sz="8" w:space="0" w:color="auto"/>
        </w:rPr>
        <w:t>overturning</w:t>
      </w:r>
      <w:r w:rsidRPr="00416B38">
        <w:rPr>
          <w:u w:val="single"/>
        </w:rPr>
        <w:t xml:space="preserve"> past decisions and creating a mishmash of </w:t>
      </w:r>
      <w:r w:rsidRPr="00416B38">
        <w:rPr>
          <w:b/>
          <w:iCs/>
          <w:u w:val="single"/>
          <w:bdr w:val="single" w:sz="8" w:space="0" w:color="auto"/>
        </w:rPr>
        <w:t>inconsistent</w:t>
      </w:r>
      <w:r w:rsidRPr="00416B38">
        <w:rPr>
          <w:u w:val="single"/>
        </w:rPr>
        <w:t xml:space="preserve"> law.”</w:t>
      </w:r>
      <w:r w:rsidRPr="00416B38">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6E64C4C3" w14:textId="77777777" w:rsidR="00ED6976" w:rsidRPr="00416B38" w:rsidRDefault="00ED6976" w:rsidP="00ED6976">
      <w:pPr>
        <w:rPr>
          <w:sz w:val="16"/>
        </w:rPr>
      </w:pPr>
      <w:r w:rsidRPr="00416B38">
        <w:rPr>
          <w:sz w:val="16"/>
        </w:rPr>
        <w:t>3. Non-legislative rules</w:t>
      </w:r>
    </w:p>
    <w:p w14:paraId="2ADD5FDB" w14:textId="77777777" w:rsidR="00ED6976" w:rsidRPr="00416B38" w:rsidRDefault="00ED6976" w:rsidP="00ED6976">
      <w:pPr>
        <w:rPr>
          <w:sz w:val="16"/>
        </w:rPr>
      </w:pPr>
      <w:r w:rsidRPr="00416B38">
        <w:rPr>
          <w:u w:val="single"/>
        </w:rPr>
        <w:t xml:space="preserve">Issuing </w:t>
      </w:r>
      <w:r w:rsidRPr="00416B38">
        <w:rPr>
          <w:b/>
          <w:iCs/>
          <w:highlight w:val="cyan"/>
          <w:u w:val="single"/>
          <w:bdr w:val="single" w:sz="8" w:space="0" w:color="auto"/>
        </w:rPr>
        <w:t>policy statements</w:t>
      </w:r>
      <w:r w:rsidRPr="00416B38">
        <w:rPr>
          <w:highlight w:val="cyan"/>
          <w:u w:val="single"/>
        </w:rPr>
        <w:t xml:space="preserve"> and </w:t>
      </w:r>
      <w:r w:rsidRPr="00416B38">
        <w:rPr>
          <w:b/>
          <w:iCs/>
          <w:highlight w:val="cyan"/>
          <w:u w:val="single"/>
          <w:bdr w:val="single" w:sz="8" w:space="0" w:color="auto"/>
        </w:rPr>
        <w:t>interpretative rules</w:t>
      </w:r>
      <w:r w:rsidRPr="00416B38">
        <w:rPr>
          <w:sz w:val="16"/>
        </w:rPr>
        <w:t xml:space="preserve"> is another avenue by which the NLRA can create policy, but these instruments </w:t>
      </w:r>
      <w:r w:rsidRPr="00416B38">
        <w:rPr>
          <w:highlight w:val="cyan"/>
          <w:u w:val="single"/>
        </w:rPr>
        <w:t xml:space="preserve">are </w:t>
      </w:r>
      <w:r w:rsidRPr="00416B38">
        <w:rPr>
          <w:b/>
          <w:iCs/>
          <w:highlight w:val="cyan"/>
          <w:u w:val="single"/>
          <w:bdr w:val="single" w:sz="8" w:space="0" w:color="auto"/>
        </w:rPr>
        <w:t>not binding</w:t>
      </w:r>
      <w:r w:rsidRPr="00416B38">
        <w:rPr>
          <w:u w:val="single"/>
        </w:rPr>
        <w:t xml:space="preserve"> upon parties </w:t>
      </w:r>
      <w:r w:rsidRPr="00416B38">
        <w:rPr>
          <w:highlight w:val="cyan"/>
          <w:u w:val="single"/>
        </w:rPr>
        <w:t xml:space="preserve">and </w:t>
      </w:r>
      <w:r w:rsidRPr="00416B38">
        <w:rPr>
          <w:b/>
          <w:iCs/>
          <w:highlight w:val="cyan"/>
          <w:u w:val="single"/>
          <w:bdr w:val="single" w:sz="8" w:space="0" w:color="auto"/>
        </w:rPr>
        <w:t>do not</w:t>
      </w:r>
      <w:r w:rsidRPr="00416B38">
        <w:rPr>
          <w:highlight w:val="cyan"/>
          <w:u w:val="single"/>
        </w:rPr>
        <w:t xml:space="preserve"> provide</w:t>
      </w:r>
      <w:r w:rsidRPr="00416B38">
        <w:rPr>
          <w:sz w:val="16"/>
        </w:rPr>
        <w:t xml:space="preserve"> the </w:t>
      </w:r>
      <w:r w:rsidRPr="00416B38">
        <w:rPr>
          <w:u w:val="single"/>
        </w:rPr>
        <w:t xml:space="preserve">policy </w:t>
      </w:r>
      <w:r w:rsidRPr="00416B38">
        <w:rPr>
          <w:b/>
          <w:iCs/>
          <w:highlight w:val="cyan"/>
          <w:u w:val="single"/>
          <w:bdr w:val="single" w:sz="8" w:space="0" w:color="auto"/>
        </w:rPr>
        <w:t>stability</w:t>
      </w:r>
      <w:r w:rsidRPr="00416B38">
        <w:rPr>
          <w:sz w:val="16"/>
        </w:rPr>
        <w:t xml:space="preserve"> that a notice and comment rule does.183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416B38">
        <w:rPr>
          <w:u w:val="single"/>
        </w:rPr>
        <w:t>These</w:t>
      </w:r>
      <w:r w:rsidRPr="00416B38">
        <w:rPr>
          <w:sz w:val="16"/>
        </w:rPr>
        <w:t xml:space="preserve"> general statements of policy </w:t>
      </w:r>
      <w:r w:rsidRPr="00416B38">
        <w:rPr>
          <w:u w:val="single"/>
        </w:rPr>
        <w:t xml:space="preserve">issued via </w:t>
      </w:r>
      <w:r w:rsidRPr="00416B38">
        <w:rPr>
          <w:b/>
          <w:iCs/>
          <w:highlight w:val="cyan"/>
          <w:u w:val="single"/>
          <w:bdr w:val="single" w:sz="8" w:space="0" w:color="auto"/>
        </w:rPr>
        <w:t>guidance doc</w:t>
      </w:r>
      <w:r w:rsidRPr="00416B38">
        <w:rPr>
          <w:u w:val="single"/>
        </w:rPr>
        <w:t>ument</w:t>
      </w:r>
      <w:r w:rsidRPr="00416B38">
        <w:rPr>
          <w:b/>
          <w:iCs/>
          <w:highlight w:val="cyan"/>
          <w:u w:val="single"/>
          <w:bdr w:val="single" w:sz="8" w:space="0" w:color="auto"/>
        </w:rPr>
        <w:t>s</w:t>
      </w:r>
      <w:r w:rsidRPr="00416B38">
        <w:rPr>
          <w:u w:val="single"/>
        </w:rPr>
        <w:t xml:space="preserve">, circulars, advice </w:t>
      </w:r>
      <w:r w:rsidRPr="00416B38">
        <w:rPr>
          <w:b/>
          <w:iCs/>
          <w:highlight w:val="cyan"/>
          <w:u w:val="single"/>
          <w:bdr w:val="single" w:sz="8" w:space="0" w:color="auto"/>
        </w:rPr>
        <w:t>letters</w:t>
      </w:r>
      <w:r w:rsidRPr="00416B38">
        <w:rPr>
          <w:u w:val="single"/>
        </w:rPr>
        <w:t xml:space="preserve">, </w:t>
      </w:r>
      <w:r w:rsidRPr="00416B38">
        <w:rPr>
          <w:b/>
          <w:iCs/>
          <w:highlight w:val="cyan"/>
          <w:u w:val="single"/>
          <w:bdr w:val="single" w:sz="8" w:space="0" w:color="auto"/>
        </w:rPr>
        <w:t>memoranda</w:t>
      </w:r>
      <w:r w:rsidRPr="00416B38">
        <w:rPr>
          <w:highlight w:val="cyan"/>
          <w:u w:val="single"/>
        </w:rPr>
        <w:t>, or other</w:t>
      </w:r>
      <w:r w:rsidRPr="00416B38">
        <w:rPr>
          <w:sz w:val="16"/>
        </w:rPr>
        <w:t xml:space="preserve"> staff-centered policymaking </w:t>
      </w:r>
      <w:r w:rsidRPr="00416B38">
        <w:rPr>
          <w:highlight w:val="cyan"/>
          <w:u w:val="single"/>
        </w:rPr>
        <w:t>vehicles, are</w:t>
      </w:r>
      <w:r w:rsidRPr="00416B38">
        <w:rPr>
          <w:u w:val="single"/>
        </w:rPr>
        <w:t xml:space="preserve"> closely </w:t>
      </w:r>
      <w:r w:rsidRPr="00416B38">
        <w:rPr>
          <w:b/>
          <w:iCs/>
          <w:highlight w:val="cyan"/>
          <w:u w:val="single"/>
          <w:bdr w:val="single" w:sz="8" w:space="0" w:color="auto"/>
        </w:rPr>
        <w:t>scrutinized</w:t>
      </w:r>
      <w:r w:rsidRPr="00416B38">
        <w:rPr>
          <w:highlight w:val="cyan"/>
          <w:u w:val="single"/>
        </w:rPr>
        <w:t xml:space="preserve"> by courts because they</w:t>
      </w:r>
      <w:r w:rsidRPr="00416B38">
        <w:rPr>
          <w:u w:val="single"/>
        </w:rPr>
        <w:t xml:space="preserve"> could </w:t>
      </w:r>
      <w:r w:rsidRPr="00416B38">
        <w:rPr>
          <w:highlight w:val="cyan"/>
          <w:u w:val="single"/>
        </w:rPr>
        <w:t xml:space="preserve">pose a </w:t>
      </w:r>
      <w:r w:rsidRPr="00416B38">
        <w:rPr>
          <w:b/>
          <w:iCs/>
          <w:highlight w:val="cyan"/>
          <w:u w:val="single"/>
          <w:bdr w:val="single" w:sz="8" w:space="0" w:color="auto"/>
        </w:rPr>
        <w:t>threat</w:t>
      </w:r>
      <w:r w:rsidRPr="00416B38">
        <w:rPr>
          <w:highlight w:val="cyan"/>
          <w:u w:val="single"/>
        </w:rPr>
        <w:t xml:space="preserve"> to</w:t>
      </w:r>
      <w:r w:rsidRPr="00416B38">
        <w:rPr>
          <w:u w:val="single"/>
        </w:rPr>
        <w:t xml:space="preserve"> legislative </w:t>
      </w:r>
      <w:r w:rsidRPr="00416B38">
        <w:rPr>
          <w:highlight w:val="cyan"/>
          <w:u w:val="single"/>
        </w:rPr>
        <w:t>rules</w:t>
      </w:r>
      <w:r w:rsidRPr="00416B38">
        <w:rPr>
          <w:sz w:val="16"/>
        </w:rPr>
        <w:t xml:space="preserve"> promulgated through notice-and-comment procedures due to their similarity. 186 While guidance about the application of a certain legal standard or test, included in policy statements, offers temporary clarity and has the potential to decrease litigation that might otherwise develop from lack of understanding, its </w:t>
      </w:r>
      <w:r w:rsidRPr="00416B38">
        <w:rPr>
          <w:b/>
          <w:iCs/>
          <w:highlight w:val="cyan"/>
          <w:u w:val="single"/>
          <w:bdr w:val="single" w:sz="8" w:space="0" w:color="auto"/>
        </w:rPr>
        <w:t>non-binding</w:t>
      </w:r>
      <w:r w:rsidRPr="00416B38">
        <w:rPr>
          <w:highlight w:val="cyan"/>
          <w:u w:val="single"/>
        </w:rPr>
        <w:t xml:space="preserve"> nature makes this</w:t>
      </w:r>
      <w:r w:rsidRPr="00416B38">
        <w:rPr>
          <w:u w:val="single"/>
        </w:rPr>
        <w:t xml:space="preserve"> vehicle </w:t>
      </w:r>
      <w:r w:rsidRPr="00416B38">
        <w:rPr>
          <w:b/>
          <w:iCs/>
          <w:highlight w:val="cyan"/>
          <w:u w:val="single"/>
          <w:bdr w:val="single" w:sz="8" w:space="0" w:color="auto"/>
        </w:rPr>
        <w:t>volatile</w:t>
      </w:r>
      <w:r w:rsidRPr="00416B38">
        <w:rPr>
          <w:u w:val="single"/>
        </w:rPr>
        <w:t xml:space="preserve"> and not an ideal instrument from bringing</w:t>
      </w:r>
      <w:r w:rsidRPr="00416B38">
        <w:rPr>
          <w:sz w:val="16"/>
        </w:rPr>
        <w:t xml:space="preserve"> about </w:t>
      </w:r>
      <w:r w:rsidRPr="00416B38">
        <w:rPr>
          <w:b/>
          <w:iCs/>
          <w:u w:val="single"/>
          <w:bdr w:val="single" w:sz="8" w:space="0" w:color="auto"/>
        </w:rPr>
        <w:t>stability</w:t>
      </w:r>
      <w:r w:rsidRPr="00416B38">
        <w:rPr>
          <w:u w:val="single"/>
        </w:rPr>
        <w:t xml:space="preserve"> in the law</w:t>
      </w:r>
      <w:r w:rsidRPr="00416B38">
        <w:rPr>
          <w:sz w:val="16"/>
        </w:rPr>
        <w:t>.187</w:t>
      </w:r>
    </w:p>
    <w:p w14:paraId="09B32782" w14:textId="77777777" w:rsidR="00ED6976" w:rsidRPr="00416B38" w:rsidRDefault="00ED6976" w:rsidP="00ED6976">
      <w:pPr>
        <w:keepNext/>
        <w:keepLines/>
        <w:spacing w:before="40" w:after="0"/>
        <w:outlineLvl w:val="3"/>
        <w:rPr>
          <w:rFonts w:eastAsiaTheme="majorEastAsia" w:cstheme="majorBidi"/>
          <w:b/>
          <w:iCs/>
          <w:sz w:val="26"/>
        </w:rPr>
      </w:pPr>
      <w:r w:rsidRPr="00416B38">
        <w:rPr>
          <w:rFonts w:eastAsiaTheme="majorEastAsia" w:cstheme="majorBidi"/>
          <w:b/>
          <w:iCs/>
          <w:sz w:val="26"/>
        </w:rPr>
        <w:t xml:space="preserve">That </w:t>
      </w:r>
      <w:r w:rsidRPr="00416B38">
        <w:rPr>
          <w:rFonts w:eastAsiaTheme="majorEastAsia" w:cstheme="majorBidi"/>
          <w:b/>
          <w:iCs/>
          <w:sz w:val="26"/>
          <w:u w:val="single"/>
        </w:rPr>
        <w:t>shreds</w:t>
      </w:r>
      <w:r w:rsidRPr="00416B38">
        <w:rPr>
          <w:rFonts w:eastAsiaTheme="majorEastAsia" w:cstheme="majorBidi"/>
          <w:b/>
          <w:iCs/>
          <w:sz w:val="26"/>
        </w:rPr>
        <w:t xml:space="preserve"> enforcement and </w:t>
      </w:r>
      <w:r w:rsidRPr="00416B38">
        <w:rPr>
          <w:rFonts w:eastAsiaTheme="majorEastAsia" w:cstheme="majorBidi"/>
          <w:b/>
          <w:iCs/>
          <w:sz w:val="26"/>
          <w:u w:val="single"/>
        </w:rPr>
        <w:t>crushes</w:t>
      </w:r>
      <w:r w:rsidRPr="00416B38">
        <w:rPr>
          <w:rFonts w:eastAsiaTheme="majorEastAsia" w:cstheme="majorBidi"/>
          <w:b/>
          <w:iCs/>
          <w:sz w:val="26"/>
        </w:rPr>
        <w:t xml:space="preserve"> unions via </w:t>
      </w:r>
      <w:r w:rsidRPr="00416B38">
        <w:rPr>
          <w:rFonts w:eastAsiaTheme="majorEastAsia" w:cstheme="majorBidi"/>
          <w:b/>
          <w:iCs/>
          <w:sz w:val="26"/>
          <w:u w:val="single"/>
        </w:rPr>
        <w:t>uncertainty</w:t>
      </w:r>
      <w:r w:rsidRPr="00416B38">
        <w:rPr>
          <w:rFonts w:eastAsiaTheme="majorEastAsia" w:cstheme="majorBidi"/>
          <w:b/>
          <w:iCs/>
          <w:sz w:val="26"/>
        </w:rPr>
        <w:t xml:space="preserve"> and </w:t>
      </w:r>
      <w:r w:rsidRPr="00416B38">
        <w:rPr>
          <w:rFonts w:eastAsiaTheme="majorEastAsia" w:cstheme="majorBidi"/>
          <w:b/>
          <w:iCs/>
          <w:sz w:val="26"/>
          <w:u w:val="single"/>
        </w:rPr>
        <w:t>delay</w:t>
      </w:r>
      <w:r w:rsidRPr="00416B38">
        <w:rPr>
          <w:rFonts w:eastAsiaTheme="majorEastAsia" w:cstheme="majorBidi"/>
          <w:b/>
          <w:iCs/>
          <w:sz w:val="26"/>
        </w:rPr>
        <w:t>.</w:t>
      </w:r>
    </w:p>
    <w:p w14:paraId="38FF5CA0" w14:textId="77777777" w:rsidR="00ED6976" w:rsidRPr="00416B38" w:rsidRDefault="00ED6976" w:rsidP="00ED6976">
      <w:r w:rsidRPr="00416B38">
        <w:rPr>
          <w:b/>
          <w:bCs/>
          <w:sz w:val="26"/>
        </w:rPr>
        <w:t>Radu 25</w:t>
      </w:r>
      <w:r w:rsidRPr="00416B38">
        <w:t xml:space="preserve"> [Mira L. Radu (J.D. candidate, University of Mississippi School of Law), 1-19-2025, “Whose Right Is It Anyway: Toward A Balanced Standard Of Scrutinizing Workplace Rules,” Labor Law Journal, Vol. 76, No. 1, pp. 14-28, https://dx.doi.org/10.2139/ssrn.5130306, njn]</w:t>
      </w:r>
    </w:p>
    <w:p w14:paraId="37913B05" w14:textId="77777777" w:rsidR="00ED6976" w:rsidRPr="00416B38" w:rsidRDefault="00ED6976" w:rsidP="00ED6976">
      <w:pPr>
        <w:rPr>
          <w:sz w:val="16"/>
        </w:rPr>
      </w:pPr>
      <w:r w:rsidRPr="00416B38">
        <w:rPr>
          <w:sz w:val="16"/>
        </w:rPr>
        <w:t>1. The politicization of the NLRB as the main reason for the policy rollercoaster.</w:t>
      </w:r>
    </w:p>
    <w:p w14:paraId="599200F0" w14:textId="77777777" w:rsidR="00ED6976" w:rsidRPr="00416B38" w:rsidRDefault="00ED6976" w:rsidP="00ED6976">
      <w:pPr>
        <w:rPr>
          <w:sz w:val="16"/>
        </w:rPr>
      </w:pPr>
      <w:r w:rsidRPr="00416B38">
        <w:rPr>
          <w:sz w:val="16"/>
        </w:rPr>
        <w:t xml:space="preserve">A </w:t>
      </w:r>
      <w:r w:rsidRPr="00416B38">
        <w:rPr>
          <w:u w:val="single"/>
        </w:rPr>
        <w:t xml:space="preserve">plausible general </w:t>
      </w:r>
      <w:r w:rsidRPr="00416B38">
        <w:rPr>
          <w:highlight w:val="cyan"/>
          <w:u w:val="single"/>
        </w:rPr>
        <w:t xml:space="preserve">reason for </w:t>
      </w:r>
      <w:r w:rsidRPr="00416B38">
        <w:rPr>
          <w:b/>
          <w:iCs/>
          <w:highlight w:val="cyan"/>
          <w:u w:val="single"/>
          <w:bdr w:val="single" w:sz="8" w:space="0" w:color="auto"/>
        </w:rPr>
        <w:t>instability</w:t>
      </w:r>
      <w:r w:rsidRPr="00416B38">
        <w:rPr>
          <w:u w:val="single"/>
        </w:rPr>
        <w:t xml:space="preserve"> in this area of the law </w:t>
      </w:r>
      <w:r w:rsidRPr="00416B38">
        <w:rPr>
          <w:highlight w:val="cyan"/>
          <w:u w:val="single"/>
        </w:rPr>
        <w:t>is</w:t>
      </w:r>
      <w:r w:rsidRPr="00416B38">
        <w:rPr>
          <w:sz w:val="16"/>
        </w:rPr>
        <w:t xml:space="preserve"> the fact that, as Craig Becker noted in a 2016 article advocating for labor and employment law reform, “our </w:t>
      </w:r>
      <w:r w:rsidRPr="00416B38">
        <w:rPr>
          <w:u w:val="single"/>
        </w:rPr>
        <w:t xml:space="preserve">labor and employment laws are </w:t>
      </w:r>
      <w:r w:rsidRPr="00416B38">
        <w:rPr>
          <w:b/>
          <w:iCs/>
          <w:u w:val="single"/>
          <w:bdr w:val="single" w:sz="8" w:space="0" w:color="auto"/>
        </w:rPr>
        <w:t>voluminous</w:t>
      </w:r>
      <w:r w:rsidRPr="00416B38">
        <w:rPr>
          <w:u w:val="single"/>
        </w:rPr>
        <w:t xml:space="preserve"> and </w:t>
      </w:r>
      <w:r w:rsidRPr="00416B38">
        <w:rPr>
          <w:b/>
          <w:iCs/>
          <w:u w:val="single"/>
          <w:bdr w:val="single" w:sz="8" w:space="0" w:color="auto"/>
        </w:rPr>
        <w:t>uncoordinated</w:t>
      </w:r>
      <w:r w:rsidRPr="00416B38">
        <w:rPr>
          <w:u w:val="single"/>
        </w:rPr>
        <w:t>” and therefore</w:t>
      </w:r>
      <w:r w:rsidRPr="00416B38">
        <w:rPr>
          <w:sz w:val="16"/>
        </w:rPr>
        <w:t xml:space="preserve"> “their interrelationship is </w:t>
      </w:r>
      <w:r w:rsidRPr="00416B38">
        <w:rPr>
          <w:u w:val="single"/>
        </w:rPr>
        <w:t xml:space="preserve">a source of considerable </w:t>
      </w:r>
      <w:r w:rsidRPr="00416B38">
        <w:rPr>
          <w:b/>
          <w:iCs/>
          <w:u w:val="single"/>
          <w:bdr w:val="single" w:sz="8" w:space="0" w:color="auto"/>
        </w:rPr>
        <w:t>uncertainty</w:t>
      </w:r>
      <w:r w:rsidRPr="00416B38">
        <w:rPr>
          <w:u w:val="single"/>
        </w:rPr>
        <w:t xml:space="preserve">, </w:t>
      </w:r>
      <w:r w:rsidRPr="00416B38">
        <w:rPr>
          <w:b/>
          <w:iCs/>
          <w:u w:val="single"/>
          <w:bdr w:val="single" w:sz="8" w:space="0" w:color="auto"/>
        </w:rPr>
        <w:t>conflict</w:t>
      </w:r>
      <w:r w:rsidRPr="00416B38">
        <w:rPr>
          <w:u w:val="single"/>
        </w:rPr>
        <w:t xml:space="preserve">, and </w:t>
      </w:r>
      <w:r w:rsidRPr="00416B38">
        <w:rPr>
          <w:b/>
          <w:iCs/>
          <w:u w:val="single"/>
          <w:bdr w:val="single" w:sz="8" w:space="0" w:color="auto"/>
        </w:rPr>
        <w:t>litigation</w:t>
      </w:r>
      <w:r w:rsidRPr="00416B38">
        <w:rPr>
          <w:sz w:val="16"/>
        </w:rPr>
        <w:t xml:space="preserve">”.73 Even the NLRA itself has been described as “not a single statute, but </w:t>
      </w:r>
      <w:r w:rsidRPr="00416B38">
        <w:rPr>
          <w:u w:val="single"/>
        </w:rPr>
        <w:t xml:space="preserve">an </w:t>
      </w:r>
      <w:r w:rsidRPr="00416B38">
        <w:rPr>
          <w:b/>
          <w:iCs/>
          <w:u w:val="single"/>
          <w:bdr w:val="single" w:sz="8" w:space="0" w:color="auto"/>
        </w:rPr>
        <w:t>amalgamation</w:t>
      </w:r>
      <w:r w:rsidRPr="00416B38">
        <w:rPr>
          <w:u w:val="single"/>
        </w:rPr>
        <w:t xml:space="preserve"> of several different laws with </w:t>
      </w:r>
      <w:r w:rsidRPr="00416B38">
        <w:rPr>
          <w:b/>
          <w:iCs/>
          <w:u w:val="single"/>
          <w:bdr w:val="single" w:sz="8" w:space="0" w:color="auto"/>
        </w:rPr>
        <w:t>conflicting</w:t>
      </w:r>
      <w:r w:rsidRPr="00416B38">
        <w:rPr>
          <w:u w:val="single"/>
        </w:rPr>
        <w:t xml:space="preserve"> objectives</w:t>
      </w:r>
      <w:r w:rsidRPr="00416B38">
        <w:rPr>
          <w:sz w:val="16"/>
        </w:rPr>
        <w:t>.”74</w:t>
      </w:r>
    </w:p>
    <w:p w14:paraId="513AD406" w14:textId="77777777" w:rsidR="00ED6976" w:rsidRPr="00416B38" w:rsidRDefault="00ED6976" w:rsidP="00ED6976">
      <w:pPr>
        <w:rPr>
          <w:sz w:val="16"/>
        </w:rPr>
      </w:pPr>
      <w:r w:rsidRPr="00416B38">
        <w:rPr>
          <w:sz w:val="16"/>
        </w:rPr>
        <w:t xml:space="preserve">But </w:t>
      </w:r>
      <w:r w:rsidRPr="00416B38">
        <w:rPr>
          <w:u w:val="single"/>
        </w:rPr>
        <w:t xml:space="preserve">a more </w:t>
      </w:r>
      <w:r w:rsidRPr="00416B38">
        <w:rPr>
          <w:b/>
          <w:iCs/>
          <w:u w:val="single"/>
          <w:bdr w:val="single" w:sz="8" w:space="0" w:color="auto"/>
        </w:rPr>
        <w:t>realistic</w:t>
      </w:r>
      <w:r w:rsidRPr="00416B38">
        <w:rPr>
          <w:u w:val="single"/>
        </w:rPr>
        <w:t xml:space="preserve"> and tangible reason is the fact that “[t]he </w:t>
      </w:r>
      <w:r w:rsidRPr="00416B38">
        <w:rPr>
          <w:b/>
          <w:iCs/>
          <w:highlight w:val="cyan"/>
          <w:u w:val="single"/>
          <w:bdr w:val="single" w:sz="8" w:space="0" w:color="auto"/>
        </w:rPr>
        <w:t>NLRB</w:t>
      </w:r>
      <w:r w:rsidRPr="00416B38">
        <w:rPr>
          <w:highlight w:val="cyan"/>
          <w:u w:val="single"/>
        </w:rPr>
        <w:t xml:space="preserve"> has</w:t>
      </w:r>
      <w:r w:rsidRPr="00416B38">
        <w:rPr>
          <w:u w:val="single"/>
        </w:rPr>
        <w:t xml:space="preserve"> always </w:t>
      </w:r>
      <w:r w:rsidRPr="00416B38">
        <w:rPr>
          <w:highlight w:val="cyan"/>
          <w:u w:val="single"/>
        </w:rPr>
        <w:t>been</w:t>
      </w:r>
      <w:r w:rsidRPr="00416B38">
        <w:rPr>
          <w:u w:val="single"/>
        </w:rPr>
        <w:t xml:space="preserve"> highly </w:t>
      </w:r>
      <w:r w:rsidRPr="00416B38">
        <w:rPr>
          <w:b/>
          <w:iCs/>
          <w:highlight w:val="cyan"/>
          <w:u w:val="single"/>
          <w:bdr w:val="single" w:sz="8" w:space="0" w:color="auto"/>
        </w:rPr>
        <w:t>politicized</w:t>
      </w:r>
      <w:r w:rsidRPr="00416B38">
        <w:rPr>
          <w:sz w:val="16"/>
        </w:rPr>
        <w:t xml:space="preserve">”.75 The appointment mechanism set forth in the NLRA creates an inevitable alignment of the Board’s decisions with the policy of the appointing President, therefore “virtually </w:t>
      </w:r>
      <w:r w:rsidRPr="00416B38">
        <w:rPr>
          <w:u w:val="single"/>
        </w:rPr>
        <w:t xml:space="preserve">guarantee[ing] that the NLRB will reflect </w:t>
      </w:r>
      <w:r w:rsidRPr="00416B38">
        <w:rPr>
          <w:b/>
          <w:iCs/>
          <w:u w:val="single"/>
          <w:bdr w:val="single" w:sz="8" w:space="0" w:color="auto"/>
        </w:rPr>
        <w:t>majoritarian</w:t>
      </w:r>
      <w:r w:rsidRPr="00416B38">
        <w:rPr>
          <w:u w:val="single"/>
        </w:rPr>
        <w:t xml:space="preserve"> politics</w:t>
      </w:r>
      <w:r w:rsidRPr="00416B38">
        <w:rPr>
          <w:sz w:val="16"/>
        </w:rPr>
        <w:t xml:space="preserve">.76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w:t>
      </w:r>
      <w:r w:rsidRPr="00416B38">
        <w:rPr>
          <w:u w:val="single"/>
        </w:rPr>
        <w:t xml:space="preserve">The interpretative </w:t>
      </w:r>
      <w:r w:rsidRPr="00416B38">
        <w:rPr>
          <w:b/>
          <w:iCs/>
          <w:u w:val="single"/>
          <w:bdr w:val="single" w:sz="8" w:space="0" w:color="auto"/>
        </w:rPr>
        <w:t>rollercoaster</w:t>
      </w:r>
      <w:r w:rsidRPr="00416B38">
        <w:rPr>
          <w:u w:val="single"/>
        </w:rPr>
        <w:t xml:space="preserve"> on which the Board has been embarked for the past few decades is </w:t>
      </w:r>
      <w:r w:rsidRPr="00416B38">
        <w:rPr>
          <w:b/>
          <w:iCs/>
          <w:u w:val="single"/>
          <w:bdr w:val="single" w:sz="8" w:space="0" w:color="auto"/>
        </w:rPr>
        <w:t>illustrative</w:t>
      </w:r>
      <w:r w:rsidRPr="00416B38">
        <w:rPr>
          <w:u w:val="single"/>
        </w:rPr>
        <w:t xml:space="preserve"> of this practice of political </w:t>
      </w:r>
      <w:r w:rsidRPr="00416B38">
        <w:rPr>
          <w:b/>
          <w:iCs/>
          <w:u w:val="single"/>
          <w:bdr w:val="single" w:sz="8" w:space="0" w:color="auto"/>
        </w:rPr>
        <w:t>loyalty</w:t>
      </w:r>
      <w:r w:rsidRPr="00416B38">
        <w:rPr>
          <w:sz w:val="16"/>
        </w:rPr>
        <w:t xml:space="preserve">.81 Partly </w:t>
      </w:r>
      <w:r w:rsidRPr="00416B38">
        <w:rPr>
          <w:u w:val="single"/>
        </w:rPr>
        <w:t xml:space="preserve">due to the lack of </w:t>
      </w:r>
      <w:r w:rsidRPr="00416B38">
        <w:rPr>
          <w:b/>
          <w:iCs/>
          <w:u w:val="single"/>
          <w:bdr w:val="single" w:sz="8" w:space="0" w:color="auto"/>
        </w:rPr>
        <w:t>statutory guidance</w:t>
      </w:r>
      <w:r w:rsidRPr="00416B38">
        <w:rPr>
          <w:u w:val="single"/>
        </w:rPr>
        <w:t xml:space="preserve"> on the issue</w:t>
      </w:r>
      <w:r w:rsidRPr="00416B38">
        <w:rPr>
          <w:sz w:val="16"/>
        </w:rPr>
        <w:t>, scrutinizing the legality of workplace rules under Section 8(a)(1) of the NLRA is one of the areas of labor law that has been exhibiting these interpretative oscillations. 82</w:t>
      </w:r>
    </w:p>
    <w:p w14:paraId="58E4C60A" w14:textId="77777777" w:rsidR="00ED6976" w:rsidRPr="00416B38" w:rsidRDefault="00ED6976" w:rsidP="00ED6976">
      <w:pPr>
        <w:rPr>
          <w:sz w:val="16"/>
        </w:rPr>
      </w:pPr>
      <w:r w:rsidRPr="00416B38">
        <w:rPr>
          <w:sz w:val="16"/>
        </w:rPr>
        <w:t xml:space="preserve">As early as 2005, scholars started to point out that </w:t>
      </w:r>
      <w:r w:rsidRPr="00416B38">
        <w:rPr>
          <w:u w:val="single"/>
        </w:rPr>
        <w:t xml:space="preserve">the Board’s </w:t>
      </w:r>
      <w:r w:rsidRPr="00416B38">
        <w:rPr>
          <w:b/>
          <w:iCs/>
          <w:u w:val="single"/>
          <w:bdr w:val="single" w:sz="8" w:space="0" w:color="auto"/>
        </w:rPr>
        <w:t>politicization</w:t>
      </w:r>
      <w:r w:rsidRPr="00416B38">
        <w:rPr>
          <w:u w:val="single"/>
        </w:rPr>
        <w:t xml:space="preserve"> has become “sufficiently </w:t>
      </w:r>
      <w:r w:rsidRPr="00416B38">
        <w:rPr>
          <w:b/>
          <w:iCs/>
          <w:u w:val="single"/>
          <w:bdr w:val="single" w:sz="8" w:space="0" w:color="auto"/>
        </w:rPr>
        <w:t>striking</w:t>
      </w:r>
      <w:r w:rsidRPr="00416B38">
        <w:rPr>
          <w:u w:val="single"/>
        </w:rPr>
        <w:t xml:space="preserve"> to warrant further exploration”.</w:t>
      </w:r>
      <w:r w:rsidRPr="00416B38">
        <w:rPr>
          <w:sz w:val="16"/>
        </w:rPr>
        <w:t xml:space="preserve">83 The practice has been eloquently </w:t>
      </w:r>
      <w:r w:rsidRPr="00416B38">
        <w:rPr>
          <w:u w:val="single"/>
        </w:rPr>
        <w:t>described as “</w:t>
      </w:r>
      <w:r w:rsidRPr="00416B38">
        <w:rPr>
          <w:highlight w:val="cyan"/>
          <w:u w:val="single"/>
        </w:rPr>
        <w:t>the</w:t>
      </w:r>
      <w:r w:rsidRPr="00416B38">
        <w:rPr>
          <w:u w:val="single"/>
        </w:rPr>
        <w:t xml:space="preserve"> ideological </w:t>
      </w:r>
      <w:r w:rsidRPr="00416B38">
        <w:rPr>
          <w:b/>
          <w:iCs/>
          <w:highlight w:val="cyan"/>
          <w:u w:val="single"/>
          <w:bdr w:val="single" w:sz="8" w:space="0" w:color="auto"/>
        </w:rPr>
        <w:t>blood sport</w:t>
      </w:r>
      <w:r w:rsidRPr="00416B38">
        <w:rPr>
          <w:highlight w:val="cyan"/>
          <w:u w:val="single"/>
        </w:rPr>
        <w:t xml:space="preserve"> of crushing</w:t>
      </w:r>
      <w:r w:rsidRPr="00416B38">
        <w:rPr>
          <w:u w:val="single"/>
        </w:rPr>
        <w:t xml:space="preserve"> the </w:t>
      </w:r>
      <w:r w:rsidRPr="00416B38">
        <w:rPr>
          <w:b/>
          <w:iCs/>
          <w:highlight w:val="cyan"/>
          <w:u w:val="single"/>
          <w:bdr w:val="single" w:sz="8" w:space="0" w:color="auto"/>
        </w:rPr>
        <w:t>opposition</w:t>
      </w:r>
      <w:r w:rsidRPr="00416B38">
        <w:rPr>
          <w:u w:val="single"/>
        </w:rPr>
        <w:t>”</w:t>
      </w:r>
      <w:r w:rsidRPr="00416B38">
        <w:rPr>
          <w:sz w:val="16"/>
        </w:rPr>
        <w:t xml:space="preserve">84. As Gregory, Hayes, and Jaret emphasized in their 2013 essay reflecting on the leadership of NLRB Chairwoman Wilma Liebman, the </w:t>
      </w:r>
      <w:r w:rsidRPr="00416B38">
        <w:rPr>
          <w:u w:val="single"/>
        </w:rPr>
        <w:t>cycles of politicization</w:t>
      </w:r>
      <w:r w:rsidRPr="00416B38">
        <w:rPr>
          <w:sz w:val="16"/>
        </w:rPr>
        <w:t xml:space="preserve"> in the NLRB’s decision-making </w:t>
      </w:r>
      <w:r w:rsidRPr="00416B38">
        <w:rPr>
          <w:u w:val="single"/>
        </w:rPr>
        <w:t xml:space="preserve">had been starting to </w:t>
      </w:r>
      <w:r w:rsidRPr="00416B38">
        <w:rPr>
          <w:b/>
          <w:iCs/>
          <w:u w:val="single"/>
          <w:bdr w:val="single" w:sz="8" w:space="0" w:color="auto"/>
        </w:rPr>
        <w:t>gain</w:t>
      </w:r>
      <w:r w:rsidRPr="00416B38">
        <w:rPr>
          <w:u w:val="single"/>
        </w:rPr>
        <w:t xml:space="preserve"> more and more </w:t>
      </w:r>
      <w:r w:rsidRPr="00416B38">
        <w:rPr>
          <w:b/>
          <w:iCs/>
          <w:u w:val="single"/>
          <w:bdr w:val="single" w:sz="8" w:space="0" w:color="auto"/>
        </w:rPr>
        <w:t>potency</w:t>
      </w:r>
      <w:r w:rsidRPr="00416B38">
        <w:rPr>
          <w:sz w:val="16"/>
        </w:rPr>
        <w:t xml:space="preserve">.85 The trend has continued and the Board has been increasingly bold in the past few years in their quest for steering the labor and employment law ship in the direction dictated by the current political administration by </w:t>
      </w:r>
      <w:r w:rsidRPr="00416B38">
        <w:rPr>
          <w:u w:val="single"/>
        </w:rPr>
        <w:t xml:space="preserve">openly declaring in </w:t>
      </w:r>
      <w:r w:rsidRPr="00416B38">
        <w:rPr>
          <w:b/>
          <w:iCs/>
          <w:u w:val="single"/>
          <w:bdr w:val="single" w:sz="8" w:space="0" w:color="auto"/>
        </w:rPr>
        <w:t>Memorandums</w:t>
      </w:r>
      <w:r w:rsidRPr="00416B38">
        <w:rPr>
          <w:u w:val="single"/>
        </w:rPr>
        <w:t xml:space="preserve"> their goals to </w:t>
      </w:r>
      <w:r w:rsidRPr="00416B38">
        <w:rPr>
          <w:b/>
          <w:iCs/>
          <w:u w:val="single"/>
          <w:bdr w:val="single" w:sz="8" w:space="0" w:color="auto"/>
        </w:rPr>
        <w:t>correct</w:t>
      </w:r>
      <w:r w:rsidRPr="00416B38">
        <w:rPr>
          <w:u w:val="single"/>
        </w:rPr>
        <w:t xml:space="preserve"> policies</w:t>
      </w:r>
      <w:r w:rsidRPr="00416B38">
        <w:rPr>
          <w:sz w:val="16"/>
        </w:rPr>
        <w:t xml:space="preserve"> promulgated </w:t>
      </w:r>
      <w:r w:rsidRPr="00416B38">
        <w:rPr>
          <w:u w:val="single"/>
        </w:rPr>
        <w:t>under a different administration</w:t>
      </w:r>
      <w:r w:rsidRPr="00416B38">
        <w:rPr>
          <w:sz w:val="16"/>
        </w:rPr>
        <w:t>.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5B8E61FF" w14:textId="77777777" w:rsidR="00ED6976" w:rsidRPr="00416B38" w:rsidRDefault="00ED6976" w:rsidP="00ED6976">
      <w:pPr>
        <w:rPr>
          <w:sz w:val="16"/>
        </w:rPr>
      </w:pPr>
      <w:r w:rsidRPr="00416B38">
        <w:rPr>
          <w:sz w:val="16"/>
        </w:rPr>
        <w:t>2. The negative effects of inconsistency in interpreting the NLRA.</w:t>
      </w:r>
    </w:p>
    <w:p w14:paraId="005250DA" w14:textId="77777777" w:rsidR="00ED6976" w:rsidRPr="00416B38" w:rsidRDefault="00ED6976" w:rsidP="00ED6976">
      <w:pPr>
        <w:rPr>
          <w:sz w:val="16"/>
        </w:rPr>
      </w:pPr>
      <w:r w:rsidRPr="00416B38">
        <w:rPr>
          <w:sz w:val="16"/>
        </w:rPr>
        <w:t xml:space="preserve">Criticizing the manner in which the Board shapes the labor and employment legal environment, Samuel Estreicher notes that </w:t>
      </w:r>
      <w:r w:rsidRPr="00416B38">
        <w:rPr>
          <w:u w:val="single"/>
        </w:rPr>
        <w:t xml:space="preserve">the “Board is simply in </w:t>
      </w:r>
      <w:r w:rsidRPr="00416B38">
        <w:rPr>
          <w:highlight w:val="cyan"/>
          <w:u w:val="single"/>
        </w:rPr>
        <w:t>too great</w:t>
      </w:r>
      <w:r w:rsidRPr="00416B38">
        <w:rPr>
          <w:u w:val="single"/>
        </w:rPr>
        <w:t xml:space="preserve"> of </w:t>
      </w:r>
      <w:r w:rsidRPr="00416B38">
        <w:rPr>
          <w:highlight w:val="cyan"/>
          <w:u w:val="single"/>
        </w:rPr>
        <w:t xml:space="preserve">a </w:t>
      </w:r>
      <w:r w:rsidRPr="00416B38">
        <w:rPr>
          <w:b/>
          <w:iCs/>
          <w:highlight w:val="cyan"/>
          <w:u w:val="single"/>
          <w:bdr w:val="single" w:sz="8" w:space="0" w:color="auto"/>
        </w:rPr>
        <w:t>state of flux</w:t>
      </w:r>
      <w:r w:rsidRPr="00416B38">
        <w:rPr>
          <w:u w:val="single"/>
        </w:rPr>
        <w:t xml:space="preserve"> to justify anyone’s reliance</w:t>
      </w:r>
      <w:r w:rsidRPr="00416B38">
        <w:rPr>
          <w:sz w:val="16"/>
        </w:rPr>
        <w:t xml:space="preserve"> on it, </w:t>
      </w:r>
      <w:r w:rsidRPr="00416B38">
        <w:rPr>
          <w:u w:val="single"/>
        </w:rPr>
        <w:t>or</w:t>
      </w:r>
      <w:r w:rsidRPr="00416B38">
        <w:rPr>
          <w:sz w:val="16"/>
        </w:rPr>
        <w:t xml:space="preserve">, more importantly, </w:t>
      </w:r>
      <w:r w:rsidRPr="00416B38">
        <w:rPr>
          <w:highlight w:val="cyan"/>
          <w:u w:val="single"/>
        </w:rPr>
        <w:t xml:space="preserve">to </w:t>
      </w:r>
      <w:r w:rsidRPr="00416B38">
        <w:rPr>
          <w:b/>
          <w:iCs/>
          <w:highlight w:val="cyan"/>
          <w:u w:val="single"/>
          <w:bdr w:val="single" w:sz="8" w:space="0" w:color="auto"/>
        </w:rPr>
        <w:t>shape</w:t>
      </w:r>
      <w:r w:rsidRPr="00416B38">
        <w:rPr>
          <w:u w:val="single"/>
        </w:rPr>
        <w:t xml:space="preserve"> the </w:t>
      </w:r>
      <w:r w:rsidRPr="00416B38">
        <w:rPr>
          <w:highlight w:val="cyan"/>
          <w:u w:val="single"/>
        </w:rPr>
        <w:t>behavior</w:t>
      </w:r>
      <w:r w:rsidRPr="00416B38">
        <w:rPr>
          <w:u w:val="single"/>
        </w:rPr>
        <w:t xml:space="preserve"> of actors on the </w:t>
      </w:r>
      <w:r w:rsidRPr="00416B38">
        <w:rPr>
          <w:b/>
          <w:iCs/>
          <w:u w:val="single"/>
          <w:bdr w:val="single" w:sz="8" w:space="0" w:color="auto"/>
        </w:rPr>
        <w:t>labor relations</w:t>
      </w:r>
      <w:r w:rsidRPr="00416B38">
        <w:rPr>
          <w:u w:val="single"/>
        </w:rPr>
        <w:t xml:space="preserve"> scene</w:t>
      </w:r>
      <w:r w:rsidRPr="00416B38">
        <w:rPr>
          <w:sz w:val="16"/>
        </w:rPr>
        <w:t xml:space="preserve">.”89 </w:t>
      </w:r>
      <w:r w:rsidRPr="00416B38">
        <w:rPr>
          <w:highlight w:val="cyan"/>
          <w:u w:val="single"/>
        </w:rPr>
        <w:t>This</w:t>
      </w:r>
      <w:r w:rsidRPr="00416B38">
        <w:rPr>
          <w:sz w:val="16"/>
        </w:rPr>
        <w:t xml:space="preserve"> general “</w:t>
      </w:r>
      <w:r w:rsidRPr="00416B38">
        <w:rPr>
          <w:u w:val="single"/>
        </w:rPr>
        <w:t>state of flux</w:t>
      </w:r>
      <w:r w:rsidRPr="00416B38">
        <w:rPr>
          <w:sz w:val="16"/>
        </w:rPr>
        <w:t xml:space="preserve">”, and therefore its consequences, has been </w:t>
      </w:r>
      <w:r w:rsidRPr="00416B38">
        <w:rPr>
          <w:b/>
          <w:iCs/>
          <w:highlight w:val="cyan"/>
          <w:u w:val="single"/>
          <w:bdr w:val="single" w:sz="8" w:space="0" w:color="auto"/>
        </w:rPr>
        <w:t>affect</w:t>
      </w:r>
      <w:r w:rsidRPr="00416B38">
        <w:rPr>
          <w:u w:val="single"/>
        </w:rPr>
        <w:t xml:space="preserve">ing the </w:t>
      </w:r>
      <w:r w:rsidRPr="00416B38">
        <w:rPr>
          <w:highlight w:val="cyan"/>
          <w:u w:val="single"/>
        </w:rPr>
        <w:t xml:space="preserve">standard of </w:t>
      </w:r>
      <w:r w:rsidRPr="00416B38">
        <w:rPr>
          <w:b/>
          <w:iCs/>
          <w:highlight w:val="cyan"/>
          <w:u w:val="single"/>
          <w:bdr w:val="single" w:sz="8" w:space="0" w:color="auto"/>
        </w:rPr>
        <w:t>scrutiny</w:t>
      </w:r>
      <w:r w:rsidRPr="00416B38">
        <w:rPr>
          <w:u w:val="single"/>
        </w:rPr>
        <w:t xml:space="preserve"> of handbook provisions legality</w:t>
      </w:r>
      <w:r w:rsidRPr="00416B38">
        <w:rPr>
          <w:sz w:val="16"/>
        </w:rPr>
        <w:t xml:space="preserve">, along </w:t>
      </w:r>
      <w:r w:rsidRPr="00416B38">
        <w:rPr>
          <w:u w:val="single"/>
        </w:rPr>
        <w:t xml:space="preserve">with </w:t>
      </w:r>
      <w:r w:rsidRPr="00416B38">
        <w:rPr>
          <w:b/>
          <w:iCs/>
          <w:u w:val="single"/>
          <w:bdr w:val="single" w:sz="8" w:space="0" w:color="auto"/>
        </w:rPr>
        <w:t>many other</w:t>
      </w:r>
      <w:r w:rsidRPr="00416B38">
        <w:rPr>
          <w:u w:val="single"/>
        </w:rPr>
        <w:t xml:space="preserve"> specific aspects of labor</w:t>
      </w:r>
      <w:r w:rsidRPr="00416B38">
        <w:rPr>
          <w:sz w:val="16"/>
        </w:rPr>
        <w:t xml:space="preserve"> and employment law.90</w:t>
      </w:r>
    </w:p>
    <w:p w14:paraId="70F46D2B" w14:textId="77777777" w:rsidR="00ED6976" w:rsidRPr="00416B38" w:rsidRDefault="00ED6976" w:rsidP="00ED6976">
      <w:pPr>
        <w:rPr>
          <w:sz w:val="16"/>
        </w:rPr>
      </w:pPr>
      <w:r w:rsidRPr="00416B38">
        <w:rPr>
          <w:u w:val="single"/>
        </w:rPr>
        <w:t xml:space="preserve">The most </w:t>
      </w:r>
      <w:r w:rsidRPr="00416B38">
        <w:rPr>
          <w:b/>
          <w:iCs/>
          <w:u w:val="single"/>
          <w:bdr w:val="single" w:sz="8" w:space="0" w:color="auto"/>
        </w:rPr>
        <w:t>obvious</w:t>
      </w:r>
      <w:r w:rsidRPr="00416B38">
        <w:rPr>
          <w:u w:val="single"/>
        </w:rPr>
        <w:t xml:space="preserve"> negative effect of this legal standard</w:t>
      </w:r>
      <w:r w:rsidRPr="00416B38">
        <w:rPr>
          <w:sz w:val="16"/>
        </w:rPr>
        <w:t xml:space="preserve"> that keeps turning onto its own head </w:t>
      </w:r>
      <w:r w:rsidRPr="00416B38">
        <w:rPr>
          <w:u w:val="single"/>
        </w:rPr>
        <w:t xml:space="preserve">is the </w:t>
      </w:r>
      <w:r w:rsidRPr="00416B38">
        <w:rPr>
          <w:highlight w:val="cyan"/>
          <w:u w:val="single"/>
        </w:rPr>
        <w:t xml:space="preserve">widespread </w:t>
      </w:r>
      <w:r w:rsidRPr="00416B38">
        <w:rPr>
          <w:b/>
          <w:iCs/>
          <w:highlight w:val="cyan"/>
          <w:u w:val="single"/>
          <w:bdr w:val="single" w:sz="8" w:space="0" w:color="auto"/>
        </w:rPr>
        <w:t>confusion</w:t>
      </w:r>
      <w:r w:rsidRPr="00416B38">
        <w:rPr>
          <w:u w:val="single"/>
        </w:rPr>
        <w:t xml:space="preserve"> about the law</w:t>
      </w:r>
      <w:r w:rsidRPr="00416B38">
        <w:rPr>
          <w:sz w:val="16"/>
        </w:rPr>
        <w:t xml:space="preserve"> that is </w:t>
      </w:r>
      <w:r w:rsidRPr="00416B38">
        <w:rPr>
          <w:highlight w:val="cyan"/>
          <w:u w:val="single"/>
        </w:rPr>
        <w:t xml:space="preserve">experienced by </w:t>
      </w:r>
      <w:r w:rsidRPr="00416B38">
        <w:rPr>
          <w:b/>
          <w:iCs/>
          <w:highlight w:val="cyan"/>
          <w:u w:val="single"/>
          <w:bdr w:val="single" w:sz="8" w:space="0" w:color="auto"/>
        </w:rPr>
        <w:t>both sides</w:t>
      </w:r>
      <w:r w:rsidRPr="00416B38">
        <w:rPr>
          <w:highlight w:val="cyan"/>
          <w:u w:val="single"/>
        </w:rPr>
        <w:t xml:space="preserve"> of</w:t>
      </w:r>
      <w:r w:rsidRPr="00416B38">
        <w:rPr>
          <w:u w:val="single"/>
        </w:rPr>
        <w:t xml:space="preserve"> the </w:t>
      </w:r>
      <w:r w:rsidRPr="00416B38">
        <w:rPr>
          <w:b/>
          <w:iCs/>
          <w:highlight w:val="cyan"/>
          <w:u w:val="single"/>
          <w:bdr w:val="single" w:sz="8" w:space="0" w:color="auto"/>
        </w:rPr>
        <w:t>bargaining</w:t>
      </w:r>
      <w:r w:rsidRPr="00416B38">
        <w:rPr>
          <w:u w:val="single"/>
        </w:rPr>
        <w:t xml:space="preserve"> table</w:t>
      </w:r>
      <w:r w:rsidRPr="00416B38">
        <w:rPr>
          <w:sz w:val="16"/>
        </w:rPr>
        <w:t>. To say that “</w:t>
      </w:r>
      <w:r w:rsidRPr="00416B38">
        <w:rPr>
          <w:u w:val="single"/>
        </w:rPr>
        <w:t xml:space="preserve">employees and employers covered by the NLRA are </w:t>
      </w:r>
      <w:r w:rsidRPr="00416B38">
        <w:rPr>
          <w:highlight w:val="cyan"/>
          <w:u w:val="single"/>
        </w:rPr>
        <w:t xml:space="preserve">left </w:t>
      </w:r>
      <w:r w:rsidRPr="00416B38">
        <w:rPr>
          <w:b/>
          <w:iCs/>
          <w:highlight w:val="cyan"/>
          <w:u w:val="single"/>
          <w:bdr w:val="single" w:sz="8" w:space="0" w:color="auto"/>
        </w:rPr>
        <w:t>unsure</w:t>
      </w:r>
      <w:r w:rsidRPr="00416B38">
        <w:rPr>
          <w:u w:val="single"/>
        </w:rPr>
        <w:t xml:space="preserve"> of </w:t>
      </w:r>
      <w:r w:rsidRPr="00416B38">
        <w:rPr>
          <w:highlight w:val="cyan"/>
          <w:u w:val="single"/>
        </w:rPr>
        <w:t xml:space="preserve">how to </w:t>
      </w:r>
      <w:r w:rsidRPr="00416B38">
        <w:rPr>
          <w:b/>
          <w:iCs/>
          <w:highlight w:val="cyan"/>
          <w:u w:val="single"/>
          <w:bdr w:val="single" w:sz="8" w:space="0" w:color="auto"/>
        </w:rPr>
        <w:t>comply</w:t>
      </w:r>
      <w:r w:rsidRPr="00416B38">
        <w:rPr>
          <w:u w:val="single"/>
        </w:rPr>
        <w:t xml:space="preserve"> with its provisions</w:t>
      </w:r>
      <w:r w:rsidRPr="00416B38">
        <w:rPr>
          <w:sz w:val="16"/>
        </w:rPr>
        <w:t xml:space="preserve">”91 is probably an understatement. Experts at Ogletree, Deakins, Nash, Smoak &amp; Stewart, P.C. argue that an </w:t>
      </w:r>
      <w:r w:rsidRPr="00416B38">
        <w:rPr>
          <w:u w:val="single"/>
        </w:rPr>
        <w:t xml:space="preserve">agency’s </w:t>
      </w:r>
      <w:r w:rsidRPr="00416B38">
        <w:rPr>
          <w:b/>
          <w:iCs/>
          <w:highlight w:val="cyan"/>
          <w:u w:val="single"/>
          <w:bdr w:val="single" w:sz="8" w:space="0" w:color="auto"/>
        </w:rPr>
        <w:t>stakeholders</w:t>
      </w:r>
      <w:r w:rsidRPr="00416B38">
        <w:rPr>
          <w:highlight w:val="cyan"/>
          <w:u w:val="single"/>
        </w:rPr>
        <w:t xml:space="preserve"> are</w:t>
      </w:r>
      <w:r w:rsidRPr="00416B38">
        <w:rPr>
          <w:u w:val="single"/>
        </w:rPr>
        <w:t xml:space="preserve"> most </w:t>
      </w:r>
      <w:r w:rsidRPr="00416B38">
        <w:rPr>
          <w:b/>
          <w:iCs/>
          <w:highlight w:val="cyan"/>
          <w:u w:val="single"/>
          <w:bdr w:val="single" w:sz="8" w:space="0" w:color="auto"/>
        </w:rPr>
        <w:t>frustrated</w:t>
      </w:r>
      <w:r w:rsidRPr="00416B38">
        <w:rPr>
          <w:highlight w:val="cyan"/>
          <w:u w:val="single"/>
        </w:rPr>
        <w:t xml:space="preserve"> when faced with </w:t>
      </w:r>
      <w:r w:rsidRPr="00416B38">
        <w:rPr>
          <w:b/>
          <w:iCs/>
          <w:highlight w:val="cyan"/>
          <w:u w:val="single"/>
          <w:bdr w:val="single" w:sz="8" w:space="0" w:color="auto"/>
        </w:rPr>
        <w:t>instability</w:t>
      </w:r>
      <w:r w:rsidRPr="00416B38">
        <w:rPr>
          <w:u w:val="single"/>
        </w:rPr>
        <w:t xml:space="preserve"> in the rules by which they have to play</w:t>
      </w:r>
      <w:r w:rsidRPr="00416B38">
        <w:rPr>
          <w:sz w:val="16"/>
        </w:rPr>
        <w:t xml:space="preserve"> and are rightly confused </w:t>
      </w:r>
      <w:r w:rsidRPr="00416B38">
        <w:rPr>
          <w:u w:val="single"/>
        </w:rPr>
        <w:t xml:space="preserve">when the Board repeatedly </w:t>
      </w:r>
      <w:r w:rsidRPr="00416B38">
        <w:rPr>
          <w:b/>
          <w:iCs/>
          <w:u w:val="single"/>
          <w:bdr w:val="single" w:sz="8" w:space="0" w:color="auto"/>
        </w:rPr>
        <w:t>revisits</w:t>
      </w:r>
      <w:r w:rsidRPr="00416B38">
        <w:rPr>
          <w:u w:val="single"/>
        </w:rPr>
        <w:t xml:space="preserve"> and </w:t>
      </w:r>
      <w:r w:rsidRPr="00416B38">
        <w:rPr>
          <w:b/>
          <w:iCs/>
          <w:u w:val="single"/>
          <w:bdr w:val="single" w:sz="8" w:space="0" w:color="auto"/>
        </w:rPr>
        <w:t>overrules</w:t>
      </w:r>
      <w:r w:rsidRPr="00416B38">
        <w:rPr>
          <w:u w:val="single"/>
        </w:rPr>
        <w:t xml:space="preserve"> settled doctrine</w:t>
      </w:r>
      <w:r w:rsidRPr="00416B38">
        <w:rPr>
          <w:sz w:val="16"/>
        </w:rPr>
        <w:t>.92</w:t>
      </w:r>
    </w:p>
    <w:p w14:paraId="6C0D10BE" w14:textId="77777777" w:rsidR="00ED6976" w:rsidRPr="00416B38" w:rsidRDefault="00ED6976" w:rsidP="00ED6976">
      <w:pPr>
        <w:rPr>
          <w:sz w:val="16"/>
        </w:rPr>
      </w:pPr>
      <w:r w:rsidRPr="00416B38">
        <w:rPr>
          <w:sz w:val="16"/>
        </w:rPr>
        <w:t xml:space="preserve">The hesitation to comply with the current status of the law as promulgated by the NLRB is another obvious consequence of constant overturning of precedent. As previously mentioned, the </w:t>
      </w:r>
      <w:r w:rsidRPr="00416B38">
        <w:rPr>
          <w:b/>
          <w:iCs/>
          <w:u w:val="single"/>
          <w:bdr w:val="single" w:sz="8" w:space="0" w:color="auto"/>
        </w:rPr>
        <w:t>complexity</w:t>
      </w:r>
      <w:r w:rsidRPr="00416B38">
        <w:rPr>
          <w:u w:val="single"/>
        </w:rPr>
        <w:t xml:space="preserve"> of labor and employment law presents an inherent </w:t>
      </w:r>
      <w:r w:rsidRPr="00416B38">
        <w:rPr>
          <w:b/>
          <w:iCs/>
          <w:u w:val="single"/>
          <w:bdr w:val="single" w:sz="8" w:space="0" w:color="auto"/>
        </w:rPr>
        <w:t>challenge</w:t>
      </w:r>
      <w:r w:rsidRPr="00416B38">
        <w:rPr>
          <w:sz w:val="16"/>
        </w:rPr>
        <w:t xml:space="preserve"> in itself.93 </w:t>
      </w:r>
      <w:r w:rsidRPr="00416B38">
        <w:rPr>
          <w:highlight w:val="cyan"/>
          <w:u w:val="single"/>
        </w:rPr>
        <w:t xml:space="preserve">When there is no </w:t>
      </w:r>
      <w:r w:rsidRPr="00416B38">
        <w:rPr>
          <w:b/>
          <w:iCs/>
          <w:highlight w:val="cyan"/>
          <w:u w:val="single"/>
          <w:bdr w:val="single" w:sz="8" w:space="0" w:color="auto"/>
        </w:rPr>
        <w:t>certainty</w:t>
      </w:r>
      <w:r w:rsidRPr="00416B38">
        <w:rPr>
          <w:u w:val="single"/>
        </w:rPr>
        <w:t xml:space="preserve"> about the legality of certain workplace rules</w:t>
      </w:r>
      <w:r w:rsidRPr="00416B38">
        <w:rPr>
          <w:sz w:val="16"/>
        </w:rPr>
        <w:t xml:space="preserve">, or any other issue at the intersection of Section 7 and Section 8(a)(1) of the NLRA, </w:t>
      </w:r>
      <w:r w:rsidRPr="00416B38">
        <w:rPr>
          <w:highlight w:val="cyan"/>
          <w:u w:val="single"/>
        </w:rPr>
        <w:t xml:space="preserve">there is </w:t>
      </w:r>
      <w:r w:rsidRPr="00416B38">
        <w:rPr>
          <w:b/>
          <w:iCs/>
          <w:highlight w:val="cyan"/>
          <w:u w:val="single"/>
          <w:bdr w:val="single" w:sz="8" w:space="0" w:color="auto"/>
        </w:rPr>
        <w:t>little incentive</w:t>
      </w:r>
      <w:r w:rsidRPr="00416B38">
        <w:rPr>
          <w:highlight w:val="cyan"/>
          <w:u w:val="single"/>
        </w:rPr>
        <w:t xml:space="preserve"> to invest in </w:t>
      </w:r>
      <w:r w:rsidRPr="00416B38">
        <w:rPr>
          <w:b/>
          <w:iCs/>
          <w:highlight w:val="cyan"/>
          <w:u w:val="single"/>
          <w:bdr w:val="single" w:sz="8" w:space="0" w:color="auto"/>
        </w:rPr>
        <w:t>compliance</w:t>
      </w:r>
      <w:r w:rsidRPr="00416B38">
        <w:rPr>
          <w:highlight w:val="cyan"/>
          <w:u w:val="single"/>
        </w:rPr>
        <w:t xml:space="preserve"> and</w:t>
      </w:r>
      <w:r w:rsidRPr="00416B38">
        <w:rPr>
          <w:sz w:val="16"/>
        </w:rPr>
        <w:t xml:space="preserve">, consequently, </w:t>
      </w:r>
      <w:r w:rsidRPr="00416B38">
        <w:rPr>
          <w:b/>
          <w:iCs/>
          <w:highlight w:val="cyan"/>
          <w:u w:val="single"/>
          <w:bdr w:val="single" w:sz="8" w:space="0" w:color="auto"/>
        </w:rPr>
        <w:t>litigation</w:t>
      </w:r>
      <w:r w:rsidRPr="00416B38">
        <w:rPr>
          <w:highlight w:val="cyan"/>
          <w:u w:val="single"/>
        </w:rPr>
        <w:t xml:space="preserve"> ensues</w:t>
      </w:r>
      <w:r w:rsidRPr="00416B38">
        <w:rPr>
          <w:sz w:val="16"/>
        </w:rPr>
        <w:t xml:space="preserve"> in hopes of achieving a favorable tilt in the law.94 </w:t>
      </w:r>
      <w:r w:rsidRPr="00416B38">
        <w:rPr>
          <w:u w:val="single"/>
        </w:rPr>
        <w:t xml:space="preserve">Abundant litigation is already the </w:t>
      </w:r>
      <w:r w:rsidRPr="00416B38">
        <w:rPr>
          <w:b/>
          <w:iCs/>
          <w:u w:val="single"/>
          <w:bdr w:val="single" w:sz="8" w:space="0" w:color="auto"/>
        </w:rPr>
        <w:t>norm</w:t>
      </w:r>
      <w:r w:rsidRPr="00416B38">
        <w:rPr>
          <w:sz w:val="16"/>
        </w:rPr>
        <w:t xml:space="preserve"> in the area of labor relations, because, as oxymoronic as it may sound, </w:t>
      </w:r>
      <w:r w:rsidRPr="00416B38">
        <w:rPr>
          <w:b/>
          <w:iCs/>
          <w:u w:val="single"/>
          <w:bdr w:val="single" w:sz="8" w:space="0" w:color="auto"/>
        </w:rPr>
        <w:t>non-compliance</w:t>
      </w:r>
      <w:r w:rsidRPr="00416B38">
        <w:rPr>
          <w:u w:val="single"/>
        </w:rPr>
        <w:t xml:space="preserve"> with the law is in many situations a </w:t>
      </w:r>
      <w:r w:rsidRPr="00416B38">
        <w:rPr>
          <w:b/>
          <w:iCs/>
          <w:u w:val="single"/>
          <w:bdr w:val="single" w:sz="8" w:space="0" w:color="auto"/>
        </w:rPr>
        <w:t>more desirable</w:t>
      </w:r>
      <w:r w:rsidRPr="00416B38">
        <w:rPr>
          <w:u w:val="single"/>
        </w:rPr>
        <w:t xml:space="preserve"> option</w:t>
      </w:r>
      <w:r w:rsidRPr="00416B38">
        <w:rPr>
          <w:sz w:val="16"/>
        </w:rPr>
        <w:t xml:space="preserve"> due to the historical instability of the law. The Board’s </w:t>
      </w:r>
      <w:r w:rsidRPr="00416B38">
        <w:rPr>
          <w:b/>
          <w:iCs/>
          <w:u w:val="single"/>
          <w:bdr w:val="single" w:sz="8" w:space="0" w:color="auto"/>
        </w:rPr>
        <w:t>reversal</w:t>
      </w:r>
      <w:r w:rsidRPr="00416B38">
        <w:rPr>
          <w:u w:val="single"/>
        </w:rPr>
        <w:t xml:space="preserve"> of precedent</w:t>
      </w:r>
      <w:r w:rsidRPr="00416B38">
        <w:rPr>
          <w:sz w:val="16"/>
        </w:rPr>
        <w:t xml:space="preserve">, while it does not account for a numerically significant portion of its decisional output, </w:t>
      </w:r>
      <w:r w:rsidRPr="00416B38">
        <w:rPr>
          <w:u w:val="single"/>
        </w:rPr>
        <w:t xml:space="preserve">creates the </w:t>
      </w:r>
      <w:r w:rsidRPr="00416B38">
        <w:rPr>
          <w:b/>
          <w:iCs/>
          <w:u w:val="single"/>
          <w:bdr w:val="single" w:sz="8" w:space="0" w:color="auto"/>
        </w:rPr>
        <w:t>perception</w:t>
      </w:r>
      <w:r w:rsidRPr="00416B38">
        <w:rPr>
          <w:u w:val="single"/>
        </w:rPr>
        <w:t xml:space="preserve"> that litigation has a great potential of being </w:t>
      </w:r>
      <w:r w:rsidRPr="00416B38">
        <w:rPr>
          <w:b/>
          <w:iCs/>
          <w:u w:val="single"/>
          <w:bdr w:val="single" w:sz="8" w:space="0" w:color="auto"/>
        </w:rPr>
        <w:t>rewarded</w:t>
      </w:r>
      <w:r w:rsidRPr="00416B38">
        <w:rPr>
          <w:u w:val="single"/>
        </w:rPr>
        <w:t xml:space="preserve"> with a change in the law</w:t>
      </w:r>
      <w:r w:rsidRPr="00416B38">
        <w:rPr>
          <w:sz w:val="16"/>
        </w:rPr>
        <w:t>.95 Statistics show that an astonishing 57% of companies with $1 billion or more in revenue plan to increase their litigation budgets by double digits in 2025, citing employment as one of the main areas of expected litigation.96</w:t>
      </w:r>
    </w:p>
    <w:p w14:paraId="4C48367E" w14:textId="77777777" w:rsidR="00ED6976" w:rsidRPr="00416B38" w:rsidRDefault="00ED6976" w:rsidP="00ED6976">
      <w:pPr>
        <w:rPr>
          <w:sz w:val="16"/>
        </w:rPr>
      </w:pPr>
      <w:r w:rsidRPr="00416B38">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095F6827" w14:textId="77777777" w:rsidR="00ED6976" w:rsidRPr="00416B38" w:rsidRDefault="00ED6976" w:rsidP="00ED6976">
      <w:pPr>
        <w:rPr>
          <w:sz w:val="16"/>
        </w:rPr>
      </w:pPr>
      <w:r w:rsidRPr="00416B38">
        <w:rPr>
          <w:sz w:val="16"/>
        </w:rPr>
        <w:t xml:space="preserve">Naturally, </w:t>
      </w:r>
      <w:r w:rsidRPr="00416B38">
        <w:rPr>
          <w:highlight w:val="cyan"/>
          <w:u w:val="single"/>
        </w:rPr>
        <w:t>the result</w:t>
      </w:r>
      <w:r w:rsidRPr="00416B38">
        <w:rPr>
          <w:sz w:val="16"/>
        </w:rPr>
        <w:t xml:space="preserve"> of such practices </w:t>
      </w:r>
      <w:r w:rsidRPr="00416B38">
        <w:rPr>
          <w:highlight w:val="cyan"/>
          <w:u w:val="single"/>
        </w:rPr>
        <w:t>is</w:t>
      </w:r>
      <w:r w:rsidRPr="00416B38">
        <w:rPr>
          <w:u w:val="single"/>
        </w:rPr>
        <w:t xml:space="preserve"> a </w:t>
      </w:r>
      <w:r w:rsidRPr="00416B38">
        <w:rPr>
          <w:highlight w:val="cyan"/>
          <w:u w:val="single"/>
        </w:rPr>
        <w:t>great</w:t>
      </w:r>
      <w:r w:rsidRPr="00416B38">
        <w:rPr>
          <w:u w:val="single"/>
        </w:rPr>
        <w:t xml:space="preserve"> amount of </w:t>
      </w:r>
      <w:r w:rsidRPr="00416B38">
        <w:rPr>
          <w:b/>
          <w:iCs/>
          <w:highlight w:val="cyan"/>
          <w:u w:val="single"/>
          <w:bdr w:val="single" w:sz="8" w:space="0" w:color="auto"/>
        </w:rPr>
        <w:t>resources</w:t>
      </w:r>
      <w:r w:rsidRPr="00416B38">
        <w:rPr>
          <w:highlight w:val="cyan"/>
          <w:u w:val="single"/>
        </w:rPr>
        <w:t xml:space="preserve"> expended by </w:t>
      </w:r>
      <w:r w:rsidRPr="00416B38">
        <w:rPr>
          <w:b/>
          <w:iCs/>
          <w:highlight w:val="cyan"/>
          <w:u w:val="single"/>
          <w:bdr w:val="single" w:sz="8" w:space="0" w:color="auto"/>
        </w:rPr>
        <w:t>employers</w:t>
      </w:r>
      <w:r w:rsidRPr="00416B38">
        <w:rPr>
          <w:highlight w:val="cyan"/>
          <w:u w:val="single"/>
        </w:rPr>
        <w:t xml:space="preserve">, </w:t>
      </w:r>
      <w:r w:rsidRPr="00416B38">
        <w:rPr>
          <w:b/>
          <w:iCs/>
          <w:highlight w:val="cyan"/>
          <w:u w:val="single"/>
          <w:bdr w:val="single" w:sz="8" w:space="0" w:color="auto"/>
        </w:rPr>
        <w:t>unions</w:t>
      </w:r>
      <w:r w:rsidRPr="00416B38">
        <w:rPr>
          <w:highlight w:val="cyan"/>
          <w:u w:val="single"/>
        </w:rPr>
        <w:t xml:space="preserve">, and the </w:t>
      </w:r>
      <w:r w:rsidRPr="00416B38">
        <w:rPr>
          <w:b/>
          <w:iCs/>
          <w:highlight w:val="cyan"/>
          <w:u w:val="single"/>
          <w:bdr w:val="single" w:sz="8" w:space="0" w:color="auto"/>
        </w:rPr>
        <w:t>Board</w:t>
      </w:r>
      <w:r w:rsidRPr="00416B38">
        <w:rPr>
          <w:sz w:val="16"/>
        </w:rPr>
        <w:t xml:space="preserve"> itself </w:t>
      </w:r>
      <w:r w:rsidRPr="00416B38">
        <w:rPr>
          <w:u w:val="single"/>
        </w:rPr>
        <w:t xml:space="preserve">on </w:t>
      </w:r>
      <w:r w:rsidRPr="00416B38">
        <w:rPr>
          <w:b/>
          <w:iCs/>
          <w:u w:val="single"/>
          <w:bdr w:val="single" w:sz="8" w:space="0" w:color="auto"/>
        </w:rPr>
        <w:t>litigating</w:t>
      </w:r>
      <w:r w:rsidRPr="00416B38">
        <w:rPr>
          <w:u w:val="single"/>
        </w:rPr>
        <w:t xml:space="preserve"> volatile issues that are not firmly grounded</w:t>
      </w:r>
      <w:r w:rsidRPr="00416B38">
        <w:rPr>
          <w:sz w:val="16"/>
        </w:rPr>
        <w:t xml:space="preserve"> in precedent.105 Unfortunately, </w:t>
      </w:r>
      <w:r w:rsidRPr="00416B38">
        <w:rPr>
          <w:u w:val="single"/>
        </w:rPr>
        <w:t xml:space="preserve">the labor </w:t>
      </w:r>
      <w:r w:rsidRPr="00416B38">
        <w:rPr>
          <w:highlight w:val="cyan"/>
          <w:u w:val="single"/>
        </w:rPr>
        <w:t>unions are</w:t>
      </w:r>
      <w:r w:rsidRPr="00416B38">
        <w:rPr>
          <w:u w:val="single"/>
        </w:rPr>
        <w:t xml:space="preserve"> the side that is </w:t>
      </w:r>
      <w:r w:rsidRPr="00416B38">
        <w:rPr>
          <w:highlight w:val="cyan"/>
          <w:u w:val="single"/>
        </w:rPr>
        <w:t>impacted</w:t>
      </w:r>
      <w:r w:rsidRPr="00416B38">
        <w:rPr>
          <w:u w:val="single"/>
        </w:rPr>
        <w:t xml:space="preserve"> the </w:t>
      </w:r>
      <w:r w:rsidRPr="00416B38">
        <w:rPr>
          <w:b/>
          <w:iCs/>
          <w:highlight w:val="cyan"/>
          <w:u w:val="single"/>
          <w:bdr w:val="single" w:sz="8" w:space="0" w:color="auto"/>
        </w:rPr>
        <w:t>most</w:t>
      </w:r>
      <w:r w:rsidRPr="00416B38">
        <w:rPr>
          <w:highlight w:val="cyan"/>
          <w:u w:val="single"/>
        </w:rPr>
        <w:t xml:space="preserve"> because they do not have</w:t>
      </w:r>
      <w:r w:rsidRPr="00416B38">
        <w:rPr>
          <w:u w:val="single"/>
        </w:rPr>
        <w:t xml:space="preserve"> the </w:t>
      </w:r>
      <w:r w:rsidRPr="00416B38">
        <w:rPr>
          <w:b/>
          <w:iCs/>
          <w:highlight w:val="cyan"/>
          <w:u w:val="single"/>
          <w:bdr w:val="single" w:sz="8" w:space="0" w:color="auto"/>
        </w:rPr>
        <w:t>resources</w:t>
      </w:r>
      <w:r w:rsidRPr="00416B38">
        <w:rPr>
          <w:u w:val="single"/>
        </w:rPr>
        <w:t xml:space="preserve"> to afford the litigation</w:t>
      </w:r>
      <w:r w:rsidRPr="00416B38">
        <w:rPr>
          <w:sz w:val="16"/>
        </w:rPr>
        <w:t xml:space="preserve"> nearly as much as their employers counterparts are.106 Consequently, </w:t>
      </w:r>
      <w:r w:rsidRPr="00416B38">
        <w:rPr>
          <w:u w:val="single"/>
        </w:rPr>
        <w:t xml:space="preserve">an alarming </w:t>
      </w:r>
      <w:r w:rsidRPr="00416B38">
        <w:rPr>
          <w:highlight w:val="cyan"/>
          <w:u w:val="single"/>
        </w:rPr>
        <w:t>increase in</w:t>
      </w:r>
      <w:r w:rsidRPr="00416B38">
        <w:rPr>
          <w:u w:val="single"/>
        </w:rPr>
        <w:t xml:space="preserve"> the number of </w:t>
      </w:r>
      <w:r w:rsidRPr="00416B38">
        <w:rPr>
          <w:b/>
          <w:iCs/>
          <w:highlight w:val="cyan"/>
          <w:u w:val="single"/>
          <w:bdr w:val="single" w:sz="8" w:space="0" w:color="auto"/>
        </w:rPr>
        <w:t>cases</w:t>
      </w:r>
      <w:r w:rsidRPr="00416B38">
        <w:rPr>
          <w:sz w:val="16"/>
        </w:rPr>
        <w:t xml:space="preserve">, that are accumulating much faster than agents can process them, </w:t>
      </w:r>
      <w:r w:rsidRPr="00416B38">
        <w:rPr>
          <w:u w:val="single"/>
        </w:rPr>
        <w:t xml:space="preserve">is </w:t>
      </w:r>
      <w:r w:rsidRPr="00416B38">
        <w:rPr>
          <w:b/>
          <w:iCs/>
          <w:u w:val="single"/>
          <w:bdr w:val="single" w:sz="8" w:space="0" w:color="auto"/>
        </w:rPr>
        <w:t>plaguing</w:t>
      </w:r>
      <w:r w:rsidRPr="00416B38">
        <w:rPr>
          <w:u w:val="single"/>
        </w:rPr>
        <w:t xml:space="preserve"> the agency, whose dwindling rosters are now </w:t>
      </w:r>
      <w:r w:rsidRPr="00416B38">
        <w:rPr>
          <w:b/>
          <w:iCs/>
          <w:u w:val="single"/>
          <w:bdr w:val="single" w:sz="8" w:space="0" w:color="auto"/>
        </w:rPr>
        <w:t>overwhelmed</w:t>
      </w:r>
      <w:r w:rsidRPr="00416B38">
        <w:rPr>
          <w:u w:val="single"/>
        </w:rPr>
        <w:t xml:space="preserve">, </w:t>
      </w:r>
      <w:r w:rsidRPr="00416B38">
        <w:rPr>
          <w:b/>
          <w:iCs/>
          <w:highlight w:val="cyan"/>
          <w:u w:val="single"/>
          <w:bdr w:val="single" w:sz="8" w:space="0" w:color="auto"/>
        </w:rPr>
        <w:t>result</w:t>
      </w:r>
      <w:r w:rsidRPr="00416B38">
        <w:rPr>
          <w:u w:val="single"/>
        </w:rPr>
        <w:t xml:space="preserve">ing </w:t>
      </w:r>
      <w:r w:rsidRPr="00416B38">
        <w:rPr>
          <w:highlight w:val="cyan"/>
          <w:u w:val="single"/>
        </w:rPr>
        <w:t xml:space="preserve">in unprecedented </w:t>
      </w:r>
      <w:r w:rsidRPr="00416B38">
        <w:rPr>
          <w:b/>
          <w:iCs/>
          <w:highlight w:val="cyan"/>
          <w:u w:val="single"/>
          <w:bdr w:val="single" w:sz="8" w:space="0" w:color="auto"/>
        </w:rPr>
        <w:t>delays</w:t>
      </w:r>
      <w:r w:rsidRPr="00416B38">
        <w:rPr>
          <w:u w:val="single"/>
        </w:rPr>
        <w:t xml:space="preserve"> in case resolution</w:t>
      </w:r>
      <w:r w:rsidRPr="00416B38">
        <w:rPr>
          <w:sz w:val="16"/>
        </w:rPr>
        <w:t xml:space="preserve"> that hurts both employers and unions.107</w:t>
      </w:r>
    </w:p>
    <w:p w14:paraId="2C2B549F" w14:textId="77777777" w:rsidR="00ED6976" w:rsidRPr="00416B38" w:rsidRDefault="00ED6976" w:rsidP="00ED6976">
      <w:pPr>
        <w:rPr>
          <w:sz w:val="16"/>
        </w:rPr>
      </w:pPr>
      <w:r w:rsidRPr="00416B38">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0FF8024F" w14:textId="77777777" w:rsidR="00ED6976" w:rsidRPr="00416B38" w:rsidRDefault="00ED6976" w:rsidP="00ED6976">
      <w:pPr>
        <w:keepNext/>
        <w:keepLines/>
        <w:spacing w:before="40" w:after="0"/>
        <w:outlineLvl w:val="3"/>
        <w:rPr>
          <w:rFonts w:eastAsiaTheme="majorEastAsia" w:cstheme="majorBidi"/>
          <w:b/>
          <w:iCs/>
          <w:sz w:val="26"/>
        </w:rPr>
      </w:pPr>
      <w:r w:rsidRPr="00416B38">
        <w:rPr>
          <w:rFonts w:eastAsiaTheme="majorEastAsia" w:cs="Arial"/>
          <w:b/>
          <w:iCs/>
          <w:sz w:val="26"/>
        </w:rPr>
        <w:t xml:space="preserve">Only the plan spurs </w:t>
      </w:r>
      <w:r w:rsidRPr="00416B38">
        <w:rPr>
          <w:rFonts w:eastAsiaTheme="majorEastAsia" w:cs="Arial"/>
          <w:b/>
          <w:iCs/>
          <w:sz w:val="26"/>
          <w:u w:val="single"/>
        </w:rPr>
        <w:t>technological innovation</w:t>
      </w:r>
      <w:r w:rsidRPr="00416B38">
        <w:rPr>
          <w:rFonts w:eastAsiaTheme="majorEastAsia" w:cs="Arial"/>
          <w:b/>
          <w:iCs/>
          <w:sz w:val="26"/>
        </w:rPr>
        <w:t xml:space="preserve">. Union presence reduces </w:t>
      </w:r>
      <w:r w:rsidRPr="00416B38">
        <w:rPr>
          <w:rFonts w:eastAsiaTheme="majorEastAsia" w:cs="Arial"/>
          <w:b/>
          <w:iCs/>
          <w:sz w:val="26"/>
          <w:u w:val="single"/>
        </w:rPr>
        <w:t>turnover</w:t>
      </w:r>
      <w:r w:rsidRPr="00416B38">
        <w:rPr>
          <w:rFonts w:eastAsiaTheme="majorEastAsia" w:cs="Arial"/>
          <w:b/>
          <w:iCs/>
          <w:sz w:val="26"/>
        </w:rPr>
        <w:t xml:space="preserve"> and </w:t>
      </w:r>
      <w:r w:rsidRPr="00416B38">
        <w:rPr>
          <w:rFonts w:eastAsiaTheme="majorEastAsia" w:cs="Arial"/>
          <w:b/>
          <w:iCs/>
          <w:sz w:val="26"/>
          <w:u w:val="single"/>
        </w:rPr>
        <w:t>increases</w:t>
      </w:r>
      <w:r w:rsidRPr="00416B38">
        <w:rPr>
          <w:rFonts w:eastAsiaTheme="majorEastAsia" w:cstheme="majorBidi"/>
          <w:b/>
          <w:iCs/>
          <w:sz w:val="26"/>
        </w:rPr>
        <w:t xml:space="preserve"> efficiency.</w:t>
      </w:r>
    </w:p>
    <w:p w14:paraId="387D5A34" w14:textId="77777777" w:rsidR="00ED6976" w:rsidRPr="00416B38" w:rsidRDefault="00ED6976" w:rsidP="00ED6976">
      <w:r w:rsidRPr="00416B38">
        <w:t xml:space="preserve">Damian </w:t>
      </w:r>
      <w:r w:rsidRPr="00416B38">
        <w:rPr>
          <w:b/>
          <w:bCs/>
          <w:sz w:val="26"/>
        </w:rPr>
        <w:t>Grimshaw 24</w:t>
      </w:r>
      <w:r w:rsidRPr="00416B38">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3BFA5E00" w14:textId="77777777" w:rsidR="00ED6976" w:rsidRPr="00416B38" w:rsidRDefault="00ED6976" w:rsidP="00ED6976">
      <w:pPr>
        <w:rPr>
          <w:sz w:val="16"/>
        </w:rPr>
      </w:pPr>
      <w:r w:rsidRPr="00416B38">
        <w:rPr>
          <w:sz w:val="16"/>
        </w:rPr>
        <w:t xml:space="preserve">In its influential state-of-the-art study, </w:t>
      </w:r>
      <w:r w:rsidRPr="00416B38">
        <w:rPr>
          <w:u w:val="single"/>
        </w:rPr>
        <w:t xml:space="preserve">the </w:t>
      </w:r>
      <w:r w:rsidRPr="00416B38">
        <w:rPr>
          <w:b/>
          <w:iCs/>
          <w:highlight w:val="cyan"/>
          <w:u w:val="single"/>
          <w:bdr w:val="single" w:sz="8" w:space="0" w:color="auto"/>
        </w:rPr>
        <w:t>OECD</w:t>
      </w:r>
      <w:r w:rsidRPr="00416B38">
        <w:rPr>
          <w:sz w:val="16"/>
        </w:rPr>
        <w:t xml:space="preserve"> (2019a) </w:t>
      </w:r>
      <w:r w:rsidRPr="00416B38">
        <w:rPr>
          <w:highlight w:val="cyan"/>
          <w:u w:val="single"/>
        </w:rPr>
        <w:t>demonstrates</w:t>
      </w:r>
      <w:r w:rsidRPr="00416B38">
        <w:rPr>
          <w:sz w:val="16"/>
        </w:rPr>
        <w:t xml:space="preserve"> that </w:t>
      </w:r>
      <w:r w:rsidRPr="00416B38">
        <w:rPr>
          <w:u w:val="single"/>
        </w:rPr>
        <w:t xml:space="preserve">countries with </w:t>
      </w:r>
      <w:r w:rsidRPr="00416B38">
        <w:rPr>
          <w:highlight w:val="cyan"/>
          <w:u w:val="single"/>
        </w:rPr>
        <w:t>multilevel bargaining</w:t>
      </w:r>
      <w:r w:rsidRPr="00416B38">
        <w:rPr>
          <w:u w:val="single"/>
        </w:rPr>
        <w:t xml:space="preserve"> systems</w:t>
      </w:r>
      <w:r w:rsidRPr="00416B38">
        <w:rPr>
          <w:sz w:val="16"/>
        </w:rPr>
        <w:t xml:space="preserve"> (varying by the type and degree of their coordination) have </w:t>
      </w:r>
      <w:r w:rsidRPr="00416B38">
        <w:rPr>
          <w:highlight w:val="cyan"/>
          <w:u w:val="single"/>
        </w:rPr>
        <w:t>experienced</w:t>
      </w:r>
      <w:r w:rsidRPr="00416B38">
        <w:rPr>
          <w:sz w:val="16"/>
        </w:rPr>
        <w:t xml:space="preserve"> </w:t>
      </w:r>
      <w:r w:rsidRPr="00416B38">
        <w:rPr>
          <w:b/>
          <w:iCs/>
          <w:u w:val="single"/>
          <w:bdr w:val="single" w:sz="8" w:space="0" w:color="auto"/>
        </w:rPr>
        <w:t>stronger labour market performance</w:t>
      </w:r>
      <w:r w:rsidRPr="00416B38">
        <w:rPr>
          <w:sz w:val="16"/>
        </w:rPr>
        <w:t xml:space="preserve"> </w:t>
      </w:r>
      <w:r w:rsidRPr="00416B38">
        <w:rPr>
          <w:u w:val="single"/>
        </w:rPr>
        <w:t xml:space="preserve">than countries with </w:t>
      </w:r>
      <w:r w:rsidRPr="00416B38">
        <w:rPr>
          <w:b/>
          <w:iCs/>
          <w:u w:val="single"/>
          <w:bdr w:val="single" w:sz="8" w:space="0" w:color="auto"/>
        </w:rPr>
        <w:t>decentralized bargaining</w:t>
      </w:r>
      <w:r w:rsidRPr="00416B38">
        <w:rPr>
          <w:sz w:val="16"/>
        </w:rPr>
        <w:t xml:space="preserve"> in recent years. Both the </w:t>
      </w:r>
      <w:r w:rsidRPr="00416B38">
        <w:rPr>
          <w:u w:val="single"/>
        </w:rPr>
        <w:t>unemployment rate</w:t>
      </w:r>
      <w:r w:rsidRPr="00416B38">
        <w:rPr>
          <w:sz w:val="16"/>
        </w:rPr>
        <w:t xml:space="preserve"> and the employment rate </w:t>
      </w:r>
      <w:r w:rsidRPr="00416B38">
        <w:rPr>
          <w:u w:val="single"/>
        </w:rPr>
        <w:t xml:space="preserve">register </w:t>
      </w:r>
      <w:r w:rsidRPr="00416B38">
        <w:rPr>
          <w:b/>
          <w:iCs/>
          <w:u w:val="single"/>
          <w:bdr w:val="single" w:sz="8" w:space="0" w:color="auto"/>
        </w:rPr>
        <w:t>stronger performance</w:t>
      </w:r>
      <w:r w:rsidRPr="00416B38">
        <w:rPr>
          <w:sz w:val="16"/>
        </w:rPr>
        <w:t xml:space="preserve">, especially for countries </w:t>
      </w:r>
      <w:r w:rsidRPr="00416B38">
        <w:rPr>
          <w:u w:val="single"/>
        </w:rPr>
        <w:t xml:space="preserve">with </w:t>
      </w:r>
      <w:r w:rsidRPr="00416B38">
        <w:rPr>
          <w:b/>
          <w:iCs/>
          <w:u w:val="single"/>
          <w:bdr w:val="single" w:sz="8" w:space="0" w:color="auto"/>
        </w:rPr>
        <w:t>strongly coordinated</w:t>
      </w:r>
      <w:r w:rsidRPr="00416B38">
        <w:rPr>
          <w:u w:val="single"/>
        </w:rPr>
        <w:t xml:space="preserve"> multilevel systems</w:t>
      </w:r>
      <w:r w:rsidRPr="00416B38">
        <w:rPr>
          <w:sz w:val="16"/>
        </w:rPr>
        <w:t>.</w:t>
      </w:r>
    </w:p>
    <w:p w14:paraId="0EF4E910" w14:textId="77777777" w:rsidR="00ED6976" w:rsidRPr="00416B38" w:rsidRDefault="00ED6976" w:rsidP="00ED6976">
      <w:pPr>
        <w:rPr>
          <w:sz w:val="16"/>
        </w:rPr>
      </w:pPr>
      <w:r w:rsidRPr="00416B38">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649DD417" w14:textId="77777777" w:rsidR="00ED6976" w:rsidRPr="00416B38" w:rsidRDefault="00ED6976" w:rsidP="00ED6976">
      <w:pPr>
        <w:rPr>
          <w:sz w:val="16"/>
        </w:rPr>
      </w:pPr>
      <w:r w:rsidRPr="00416B38">
        <w:rPr>
          <w:u w:val="single"/>
        </w:rPr>
        <w:t xml:space="preserve">This result of </w:t>
      </w:r>
      <w:r w:rsidRPr="00416B38">
        <w:rPr>
          <w:b/>
          <w:iCs/>
          <w:u w:val="single"/>
          <w:bdr w:val="single" w:sz="8" w:space="0" w:color="auto"/>
        </w:rPr>
        <w:t>better labour market performance</w:t>
      </w:r>
      <w:r w:rsidRPr="00416B38">
        <w:rPr>
          <w:u w:val="single"/>
        </w:rPr>
        <w:t xml:space="preserve"> is </w:t>
      </w:r>
      <w:r w:rsidRPr="00416B38">
        <w:rPr>
          <w:b/>
          <w:iCs/>
          <w:u w:val="single"/>
          <w:bdr w:val="single" w:sz="8" w:space="0" w:color="auto"/>
        </w:rPr>
        <w:t>confirmed</w:t>
      </w:r>
      <w:r w:rsidRPr="00416B38">
        <w:rPr>
          <w:u w:val="single"/>
        </w:rPr>
        <w:t xml:space="preserve"> by</w:t>
      </w:r>
      <w:r w:rsidRPr="00416B38">
        <w:rPr>
          <w:sz w:val="16"/>
        </w:rPr>
        <w:t xml:space="preserve"> other </w:t>
      </w:r>
      <w:r w:rsidRPr="00416B38">
        <w:rPr>
          <w:b/>
          <w:iCs/>
          <w:u w:val="single"/>
          <w:bdr w:val="single" w:sz="8" w:space="0" w:color="auto"/>
        </w:rPr>
        <w:t>studies</w:t>
      </w:r>
      <w:r w:rsidRPr="00416B38">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15DE68EC" w14:textId="77777777" w:rsidR="00ED6976" w:rsidRPr="00416B38" w:rsidRDefault="00ED6976" w:rsidP="00ED6976">
      <w:pPr>
        <w:rPr>
          <w:sz w:val="16"/>
        </w:rPr>
      </w:pPr>
      <w:r w:rsidRPr="00416B38">
        <w:rPr>
          <w:sz w:val="16"/>
        </w:rPr>
        <w:t>2.3.  Economic performance</w:t>
      </w:r>
    </w:p>
    <w:p w14:paraId="106BF529" w14:textId="77777777" w:rsidR="00ED6976" w:rsidRPr="00416B38" w:rsidRDefault="00ED6976" w:rsidP="00ED6976">
      <w:pPr>
        <w:rPr>
          <w:sz w:val="16"/>
        </w:rPr>
      </w:pPr>
      <w:r w:rsidRPr="00416B38">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16B38">
        <w:rPr>
          <w:u w:val="single"/>
        </w:rPr>
        <w:t>there is</w:t>
      </w:r>
      <w:r w:rsidRPr="00416B38">
        <w:rPr>
          <w:sz w:val="16"/>
        </w:rPr>
        <w:t xml:space="preserve"> near </w:t>
      </w:r>
      <w:r w:rsidRPr="00416B38">
        <w:rPr>
          <w:b/>
          <w:iCs/>
          <w:u w:val="single"/>
          <w:bdr w:val="single" w:sz="8" w:space="0" w:color="auto"/>
        </w:rPr>
        <w:t>consensus</w:t>
      </w:r>
      <w:r w:rsidRPr="00416B38">
        <w:rPr>
          <w:u w:val="single"/>
        </w:rPr>
        <w:t xml:space="preserve"> that bargaining systems</w:t>
      </w:r>
      <w:r w:rsidRPr="00416B38">
        <w:rPr>
          <w:sz w:val="16"/>
        </w:rPr>
        <w:t xml:space="preserve"> have limited influence on macroeconomic performance (compared to capital investment and systems for innovation and skill development, say), but </w:t>
      </w:r>
      <w:r w:rsidRPr="00416B38">
        <w:rPr>
          <w:b/>
          <w:iCs/>
          <w:highlight w:val="cyan"/>
          <w:u w:val="single"/>
          <w:bdr w:val="single" w:sz="8" w:space="0" w:color="auto"/>
        </w:rPr>
        <w:t>positive effects</w:t>
      </w:r>
      <w:r w:rsidRPr="00416B38">
        <w:rPr>
          <w:highlight w:val="cyan"/>
          <w:u w:val="single"/>
        </w:rPr>
        <w:t xml:space="preserve"> on</w:t>
      </w:r>
      <w:r w:rsidRPr="00416B38">
        <w:rPr>
          <w:sz w:val="16"/>
        </w:rPr>
        <w:t xml:space="preserve"> firm and </w:t>
      </w:r>
      <w:r w:rsidRPr="00416B38">
        <w:rPr>
          <w:b/>
          <w:iCs/>
          <w:highlight w:val="cyan"/>
          <w:u w:val="single"/>
          <w:bdr w:val="single" w:sz="8" w:space="0" w:color="auto"/>
        </w:rPr>
        <w:t>sectoral performance</w:t>
      </w:r>
      <w:r w:rsidRPr="00416B38">
        <w:rPr>
          <w:highlight w:val="cyan"/>
          <w:u w:val="single"/>
        </w:rPr>
        <w:t>, including</w:t>
      </w:r>
      <w:r w:rsidRPr="00416B38">
        <w:rPr>
          <w:u w:val="single"/>
        </w:rPr>
        <w:t xml:space="preserve"> </w:t>
      </w:r>
      <w:r w:rsidRPr="00416B38">
        <w:rPr>
          <w:b/>
          <w:iCs/>
          <w:u w:val="single"/>
          <w:bdr w:val="single" w:sz="8" w:space="0" w:color="auto"/>
        </w:rPr>
        <w:t>productivity</w:t>
      </w:r>
      <w:r w:rsidRPr="00416B38">
        <w:rPr>
          <w:u w:val="single"/>
        </w:rPr>
        <w:t xml:space="preserve"> and </w:t>
      </w:r>
      <w:r w:rsidRPr="00416B38">
        <w:rPr>
          <w:b/>
          <w:iCs/>
          <w:highlight w:val="cyan"/>
          <w:u w:val="single"/>
          <w:bdr w:val="single" w:sz="8" w:space="0" w:color="auto"/>
        </w:rPr>
        <w:t>innovation</w:t>
      </w:r>
      <w:r w:rsidRPr="00416B38">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18A8EE0E" w14:textId="77777777" w:rsidR="00ED6976" w:rsidRPr="00416B38" w:rsidRDefault="00ED6976" w:rsidP="00ED6976">
      <w:pPr>
        <w:rPr>
          <w:sz w:val="16"/>
        </w:rPr>
      </w:pPr>
      <w:r w:rsidRPr="00416B38">
        <w:rPr>
          <w:u w:val="single"/>
        </w:rPr>
        <w:t>In their</w:t>
      </w:r>
      <w:r w:rsidRPr="00416B38">
        <w:rPr>
          <w:sz w:val="16"/>
        </w:rPr>
        <w:t xml:space="preserve"> </w:t>
      </w:r>
      <w:r w:rsidRPr="00416B38">
        <w:rPr>
          <w:b/>
          <w:iCs/>
          <w:highlight w:val="cyan"/>
          <w:u w:val="single"/>
          <w:bdr w:val="single" w:sz="8" w:space="0" w:color="auto"/>
        </w:rPr>
        <w:t>comprehensive</w:t>
      </w:r>
      <w:r w:rsidRPr="00416B38">
        <w:rPr>
          <w:sz w:val="16"/>
        </w:rPr>
        <w:t xml:space="preserve"> European </w:t>
      </w:r>
      <w:r w:rsidRPr="00416B38">
        <w:rPr>
          <w:highlight w:val="cyan"/>
          <w:u w:val="single"/>
        </w:rPr>
        <w:t>study</w:t>
      </w:r>
      <w:r w:rsidRPr="00416B38">
        <w:rPr>
          <w:u w:val="single"/>
        </w:rPr>
        <w:t xml:space="preserve"> of</w:t>
      </w:r>
      <w:r w:rsidRPr="00416B38">
        <w:rPr>
          <w:sz w:val="16"/>
        </w:rPr>
        <w:t xml:space="preserve"> inter-country </w:t>
      </w:r>
      <w:r w:rsidRPr="00416B38">
        <w:rPr>
          <w:b/>
          <w:iCs/>
          <w:u w:val="single"/>
          <w:bdr w:val="single" w:sz="8" w:space="0" w:color="auto"/>
        </w:rPr>
        <w:t>productivity effects</w:t>
      </w:r>
      <w:r w:rsidRPr="00416B38">
        <w:rPr>
          <w:sz w:val="16"/>
        </w:rPr>
        <w:t xml:space="preserve">, </w:t>
      </w:r>
      <w:r w:rsidRPr="00416B38">
        <w:rPr>
          <w:u w:val="single"/>
        </w:rPr>
        <w:t>Brandl</w:t>
      </w:r>
      <w:r w:rsidRPr="00416B38">
        <w:rPr>
          <w:sz w:val="16"/>
        </w:rPr>
        <w:t xml:space="preserve"> and Braakmann (2021) </w:t>
      </w:r>
      <w:r w:rsidRPr="00416B38">
        <w:rPr>
          <w:highlight w:val="cyan"/>
          <w:u w:val="single"/>
        </w:rPr>
        <w:t>find</w:t>
      </w:r>
      <w:r w:rsidRPr="00416B38">
        <w:rPr>
          <w:sz w:val="16"/>
        </w:rPr>
        <w:t xml:space="preserve"> that </w:t>
      </w:r>
      <w:r w:rsidRPr="00416B38">
        <w:rPr>
          <w:b/>
          <w:iCs/>
          <w:highlight w:val="cyan"/>
          <w:u w:val="single"/>
          <w:bdr w:val="single" w:sz="8" w:space="0" w:color="auto"/>
        </w:rPr>
        <w:t>multilevel bargaining</w:t>
      </w:r>
      <w:r w:rsidRPr="00416B38">
        <w:rPr>
          <w:sz w:val="16"/>
          <w:highlight w:val="cyan"/>
        </w:rPr>
        <w:t xml:space="preserve"> </w:t>
      </w:r>
      <w:r w:rsidRPr="00416B38">
        <w:rPr>
          <w:highlight w:val="cyan"/>
          <w:u w:val="single"/>
        </w:rPr>
        <w:t>is</w:t>
      </w:r>
      <w:r w:rsidRPr="00416B38">
        <w:rPr>
          <w:sz w:val="16"/>
        </w:rPr>
        <w:t xml:space="preserve"> a </w:t>
      </w:r>
      <w:r w:rsidRPr="00416B38">
        <w:rPr>
          <w:highlight w:val="cyan"/>
          <w:u w:val="single"/>
        </w:rPr>
        <w:t>necessary</w:t>
      </w:r>
      <w:r w:rsidRPr="00416B38">
        <w:rPr>
          <w:sz w:val="16"/>
        </w:rPr>
        <w:t xml:space="preserve"> condition </w:t>
      </w:r>
      <w:r w:rsidRPr="00416B38">
        <w:rPr>
          <w:highlight w:val="cyan"/>
          <w:u w:val="single"/>
        </w:rPr>
        <w:t>for</w:t>
      </w:r>
      <w:r w:rsidRPr="00416B38">
        <w:rPr>
          <w:sz w:val="16"/>
        </w:rPr>
        <w:t xml:space="preserve"> </w:t>
      </w:r>
      <w:r w:rsidRPr="00416B38">
        <w:rPr>
          <w:b/>
          <w:iCs/>
          <w:u w:val="single"/>
          <w:bdr w:val="single" w:sz="8" w:space="0" w:color="auto"/>
        </w:rPr>
        <w:t xml:space="preserve">delivering </w:t>
      </w:r>
      <w:r w:rsidRPr="00416B38">
        <w:rPr>
          <w:b/>
          <w:iCs/>
          <w:highlight w:val="cyan"/>
          <w:u w:val="single"/>
          <w:bdr w:val="single" w:sz="8" w:space="0" w:color="auto"/>
        </w:rPr>
        <w:t>productivity growth</w:t>
      </w:r>
      <w:r w:rsidRPr="00416B38">
        <w:rPr>
          <w:sz w:val="16"/>
        </w:rPr>
        <w:t>. They show that:</w:t>
      </w:r>
    </w:p>
    <w:p w14:paraId="23C13F7E" w14:textId="77777777" w:rsidR="00ED6976" w:rsidRPr="00416B38" w:rsidRDefault="00ED6976" w:rsidP="00ED6976">
      <w:pPr>
        <w:rPr>
          <w:sz w:val="16"/>
        </w:rPr>
      </w:pPr>
      <w:r w:rsidRPr="00416B38">
        <w:rPr>
          <w:sz w:val="16"/>
        </w:rPr>
        <w:t>(i) Enterprise bargaining and coordinated multilevel bargaining both generate higher productivity growth than either absent collective bargaining or uncoordinated bargaining; and</w:t>
      </w:r>
    </w:p>
    <w:p w14:paraId="47AD8549" w14:textId="77777777" w:rsidR="00ED6976" w:rsidRPr="00416B38" w:rsidRDefault="00ED6976" w:rsidP="00ED6976">
      <w:pPr>
        <w:rPr>
          <w:sz w:val="16"/>
        </w:rPr>
      </w:pPr>
      <w:r w:rsidRPr="00416B38">
        <w:rPr>
          <w:sz w:val="16"/>
        </w:rPr>
        <w:t>(ii) Strongly coordinated multilevel systems have superior productivity effects. Three types of vertically coordinated systems are especially effective: enterprise-sector systems, sector-national systems and enterprise-sectornational systems.</w:t>
      </w:r>
    </w:p>
    <w:p w14:paraId="66DF2A6B" w14:textId="77777777" w:rsidR="00ED6976" w:rsidRPr="00416B38" w:rsidRDefault="00ED6976" w:rsidP="00ED6976">
      <w:pPr>
        <w:rPr>
          <w:sz w:val="16"/>
        </w:rPr>
      </w:pPr>
      <w:r w:rsidRPr="00416B38">
        <w:rPr>
          <w:u w:val="single"/>
        </w:rPr>
        <w:t xml:space="preserve">The </w:t>
      </w:r>
      <w:r w:rsidRPr="00416B38">
        <w:rPr>
          <w:b/>
          <w:iCs/>
          <w:u w:val="single"/>
          <w:bdr w:val="single" w:sz="8" w:space="0" w:color="auto"/>
        </w:rPr>
        <w:t>OECD’s</w:t>
      </w:r>
      <w:r w:rsidRPr="00416B38">
        <w:rPr>
          <w:u w:val="single"/>
        </w:rPr>
        <w:t xml:space="preserve"> (</w:t>
      </w:r>
      <w:r w:rsidRPr="00416B38">
        <w:rPr>
          <w:sz w:val="16"/>
        </w:rPr>
        <w:t xml:space="preserve">2019a) </w:t>
      </w:r>
      <w:r w:rsidRPr="00416B38">
        <w:rPr>
          <w:u w:val="single"/>
        </w:rPr>
        <w:t xml:space="preserve">analysis of </w:t>
      </w:r>
      <w:r w:rsidRPr="00416B38">
        <w:rPr>
          <w:b/>
          <w:iCs/>
          <w:u w:val="single"/>
          <w:bdr w:val="single" w:sz="8" w:space="0" w:color="auto"/>
        </w:rPr>
        <w:t>firm-level productivity</w:t>
      </w:r>
      <w:r w:rsidRPr="00416B38">
        <w:rPr>
          <w:u w:val="single"/>
        </w:rPr>
        <w:t xml:space="preserve"> effects confirms the classic study by</w:t>
      </w:r>
      <w:r w:rsidRPr="00416B38">
        <w:rPr>
          <w:sz w:val="16"/>
        </w:rPr>
        <w:t xml:space="preserve"> Freeman and Medoff (1984), </w:t>
      </w:r>
      <w:r w:rsidRPr="00416B38">
        <w:rPr>
          <w:u w:val="single"/>
        </w:rPr>
        <w:t xml:space="preserve">namely that </w:t>
      </w:r>
      <w:r w:rsidRPr="00416B38">
        <w:rPr>
          <w:b/>
          <w:iCs/>
          <w:highlight w:val="cyan"/>
          <w:u w:val="single"/>
          <w:bdr w:val="single" w:sz="8" w:space="0" w:color="auto"/>
        </w:rPr>
        <w:t>union presence</w:t>
      </w:r>
      <w:r w:rsidRPr="00416B38">
        <w:rPr>
          <w:sz w:val="16"/>
        </w:rPr>
        <w:t xml:space="preserve"> (a key determinant of collective bargaining) </w:t>
      </w:r>
      <w:r w:rsidRPr="00416B38">
        <w:rPr>
          <w:u w:val="single"/>
        </w:rPr>
        <w:t xml:space="preserve">tends to </w:t>
      </w:r>
      <w:r w:rsidRPr="00416B38">
        <w:rPr>
          <w:highlight w:val="cyan"/>
          <w:u w:val="single"/>
        </w:rPr>
        <w:t xml:space="preserve">impact </w:t>
      </w:r>
      <w:r w:rsidRPr="00416B38">
        <w:rPr>
          <w:b/>
          <w:iCs/>
          <w:highlight w:val="cyan"/>
          <w:u w:val="single"/>
          <w:bdr w:val="single" w:sz="8" w:space="0" w:color="auto"/>
        </w:rPr>
        <w:t>positively</w:t>
      </w:r>
      <w:r w:rsidRPr="00416B38">
        <w:rPr>
          <w:sz w:val="16"/>
        </w:rPr>
        <w:t xml:space="preserve"> </w:t>
      </w:r>
      <w:r w:rsidRPr="00416B38">
        <w:rPr>
          <w:u w:val="single"/>
        </w:rPr>
        <w:t xml:space="preserve">on </w:t>
      </w:r>
      <w:r w:rsidRPr="00416B38">
        <w:rPr>
          <w:highlight w:val="cyan"/>
          <w:u w:val="single"/>
        </w:rPr>
        <w:t xml:space="preserve">organizational productivity by </w:t>
      </w:r>
      <w:r w:rsidRPr="00416B38">
        <w:rPr>
          <w:b/>
          <w:iCs/>
          <w:highlight w:val="cyan"/>
          <w:u w:val="single"/>
          <w:bdr w:val="single" w:sz="8" w:space="0" w:color="auto"/>
        </w:rPr>
        <w:t>reducing</w:t>
      </w:r>
      <w:r w:rsidRPr="00416B38">
        <w:rPr>
          <w:sz w:val="16"/>
        </w:rPr>
        <w:t xml:space="preserve"> voluntary </w:t>
      </w:r>
      <w:r w:rsidRPr="00416B38">
        <w:rPr>
          <w:u w:val="single"/>
        </w:rPr>
        <w:t xml:space="preserve">worker </w:t>
      </w:r>
      <w:r w:rsidRPr="00416B38">
        <w:rPr>
          <w:highlight w:val="cyan"/>
          <w:u w:val="single"/>
        </w:rPr>
        <w:t xml:space="preserve">turnover and increasing </w:t>
      </w:r>
      <w:r w:rsidRPr="00416B38">
        <w:rPr>
          <w:b/>
          <w:iCs/>
          <w:highlight w:val="cyan"/>
          <w:u w:val="single"/>
          <w:bdr w:val="single" w:sz="8" w:space="0" w:color="auto"/>
        </w:rPr>
        <w:t>tenure</w:t>
      </w:r>
      <w:r w:rsidRPr="00416B38">
        <w:rPr>
          <w:sz w:val="16"/>
          <w:highlight w:val="cyan"/>
        </w:rPr>
        <w:t xml:space="preserve"> </w:t>
      </w:r>
      <w:r w:rsidRPr="00416B38">
        <w:rPr>
          <w:highlight w:val="cyan"/>
          <w:u w:val="single"/>
        </w:rPr>
        <w:t>and</w:t>
      </w:r>
      <w:r w:rsidRPr="00416B38">
        <w:rPr>
          <w:u w:val="single"/>
        </w:rPr>
        <w:t xml:space="preserve"> </w:t>
      </w:r>
      <w:r w:rsidRPr="00416B38">
        <w:rPr>
          <w:b/>
          <w:iCs/>
          <w:u w:val="single"/>
          <w:bdr w:val="single" w:sz="8" w:space="0" w:color="auto"/>
        </w:rPr>
        <w:t xml:space="preserve">firm </w:t>
      </w:r>
      <w:r w:rsidRPr="00416B38">
        <w:rPr>
          <w:b/>
          <w:iCs/>
          <w:highlight w:val="cyan"/>
          <w:u w:val="single"/>
          <w:bdr w:val="single" w:sz="8" w:space="0" w:color="auto"/>
        </w:rPr>
        <w:t>efficiency</w:t>
      </w:r>
      <w:r w:rsidRPr="00416B38">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16B38">
        <w:rPr>
          <w:b/>
          <w:iCs/>
          <w:u w:val="single"/>
          <w:bdr w:val="single" w:sz="8" w:space="0" w:color="auto"/>
        </w:rPr>
        <w:t>most recent meta-analysis</w:t>
      </w:r>
      <w:r w:rsidRPr="00416B38">
        <w:rPr>
          <w:sz w:val="16"/>
        </w:rPr>
        <w:t xml:space="preserve">, </w:t>
      </w:r>
      <w:r w:rsidRPr="00416B38">
        <w:rPr>
          <w:u w:val="single"/>
        </w:rPr>
        <w:t>covering 111 studies on union and productivity levels</w:t>
      </w:r>
      <w:r w:rsidRPr="00416B38">
        <w:rPr>
          <w:sz w:val="16"/>
        </w:rPr>
        <w:t xml:space="preserve"> (mostly </w:t>
      </w:r>
      <w:r w:rsidRPr="00416B38">
        <w:rPr>
          <w:u w:val="single"/>
        </w:rPr>
        <w:t>from the</w:t>
      </w:r>
      <w:r w:rsidRPr="00416B38">
        <w:rPr>
          <w:sz w:val="16"/>
        </w:rPr>
        <w:t xml:space="preserve"> </w:t>
      </w:r>
      <w:r w:rsidRPr="00416B38">
        <w:rPr>
          <w:b/>
          <w:iCs/>
          <w:u w:val="single"/>
          <w:bdr w:val="single" w:sz="8" w:space="0" w:color="auto"/>
        </w:rPr>
        <w:t>U</w:t>
      </w:r>
      <w:r w:rsidRPr="00416B38">
        <w:rPr>
          <w:sz w:val="16"/>
        </w:rPr>
        <w:t xml:space="preserve">nited </w:t>
      </w:r>
      <w:r w:rsidRPr="00416B38">
        <w:rPr>
          <w:b/>
          <w:iCs/>
          <w:u w:val="single"/>
          <w:bdr w:val="single" w:sz="8" w:space="0" w:color="auto"/>
        </w:rPr>
        <w:t>S</w:t>
      </w:r>
      <w:r w:rsidRPr="00416B38">
        <w:rPr>
          <w:sz w:val="16"/>
        </w:rPr>
        <w:t xml:space="preserve">tates and the United Kingdom), </w:t>
      </w:r>
      <w:r w:rsidRPr="00416B38">
        <w:rPr>
          <w:u w:val="single"/>
        </w:rPr>
        <w:t>found that</w:t>
      </w:r>
      <w:r w:rsidRPr="00416B38">
        <w:rPr>
          <w:sz w:val="16"/>
        </w:rPr>
        <w:t xml:space="preserve">, overall, </w:t>
      </w:r>
      <w:r w:rsidRPr="00416B38">
        <w:rPr>
          <w:b/>
          <w:iCs/>
          <w:u w:val="single"/>
          <w:bdr w:val="single" w:sz="8" w:space="0" w:color="auto"/>
        </w:rPr>
        <w:t>unions</w:t>
      </w:r>
      <w:r w:rsidRPr="00416B38">
        <w:rPr>
          <w:u w:val="single"/>
        </w:rPr>
        <w:t xml:space="preserve"> have a</w:t>
      </w:r>
      <w:r w:rsidRPr="00416B38">
        <w:rPr>
          <w:sz w:val="16"/>
        </w:rPr>
        <w:t xml:space="preserve"> small but </w:t>
      </w:r>
      <w:r w:rsidRPr="00416B38">
        <w:rPr>
          <w:b/>
          <w:iCs/>
          <w:u w:val="single"/>
          <w:bdr w:val="single" w:sz="8" w:space="0" w:color="auto"/>
        </w:rPr>
        <w:t>positive effect on productivity</w:t>
      </w:r>
      <w:r w:rsidRPr="00416B38">
        <w:rPr>
          <w:sz w:val="16"/>
        </w:rPr>
        <w:t xml:space="preserve"> (Doucouliagos, Freeman and Laroche 2017). Except in the case of the United Kingdom, the </w:t>
      </w:r>
      <w:r w:rsidRPr="00416B38">
        <w:rPr>
          <w:u w:val="single"/>
        </w:rPr>
        <w:t xml:space="preserve">findings “reject the </w:t>
      </w:r>
      <w:r w:rsidRPr="00416B38">
        <w:rPr>
          <w:b/>
          <w:iCs/>
          <w:u w:val="single"/>
          <w:bdr w:val="single" w:sz="8" w:space="0" w:color="auto"/>
        </w:rPr>
        <w:t>neoclassical economics view</w:t>
      </w:r>
      <w:r w:rsidRPr="00416B38">
        <w:rPr>
          <w:sz w:val="16"/>
        </w:rPr>
        <w:t xml:space="preserve"> that </w:t>
      </w:r>
      <w:r w:rsidRPr="00416B38">
        <w:rPr>
          <w:u w:val="single"/>
        </w:rPr>
        <w:t xml:space="preserve">unions are </w:t>
      </w:r>
      <w:r w:rsidRPr="00416B38">
        <w:rPr>
          <w:b/>
          <w:iCs/>
          <w:u w:val="single"/>
          <w:bdr w:val="single" w:sz="8" w:space="0" w:color="auto"/>
        </w:rPr>
        <w:t>invariably harmful</w:t>
      </w:r>
      <w:r w:rsidRPr="00416B38">
        <w:rPr>
          <w:u w:val="single"/>
        </w:rPr>
        <w:t xml:space="preserve"> to </w:t>
      </w:r>
      <w:r w:rsidRPr="00416B38">
        <w:rPr>
          <w:b/>
          <w:iCs/>
          <w:u w:val="single"/>
          <w:bdr w:val="single" w:sz="8" w:space="0" w:color="auto"/>
        </w:rPr>
        <w:t>productivity</w:t>
      </w:r>
      <w:r w:rsidRPr="00416B38">
        <w:rPr>
          <w:sz w:val="16"/>
        </w:rPr>
        <w:t xml:space="preserve">” (ibid., 70). A </w:t>
      </w:r>
      <w:r w:rsidRPr="00416B38">
        <w:rPr>
          <w:u w:val="single"/>
        </w:rPr>
        <w:t>summary of</w:t>
      </w:r>
      <w:r w:rsidRPr="00416B38">
        <w:rPr>
          <w:sz w:val="16"/>
        </w:rPr>
        <w:t xml:space="preserve"> selected </w:t>
      </w:r>
      <w:r w:rsidRPr="00416B38">
        <w:rPr>
          <w:b/>
          <w:iCs/>
          <w:highlight w:val="cyan"/>
          <w:u w:val="single"/>
          <w:bdr w:val="single" w:sz="8" w:space="0" w:color="auto"/>
        </w:rPr>
        <w:t>empirical results</w:t>
      </w:r>
      <w:r w:rsidRPr="00416B38">
        <w:rPr>
          <w:sz w:val="16"/>
        </w:rPr>
        <w:t xml:space="preserve"> from this research </w:t>
      </w:r>
      <w:r w:rsidRPr="00416B38">
        <w:rPr>
          <w:highlight w:val="cyan"/>
          <w:u w:val="single"/>
        </w:rPr>
        <w:t>show</w:t>
      </w:r>
      <w:r w:rsidRPr="00416B38">
        <w:rPr>
          <w:u w:val="single"/>
        </w:rPr>
        <w:t>s</w:t>
      </w:r>
      <w:r w:rsidRPr="00416B38">
        <w:rPr>
          <w:sz w:val="16"/>
        </w:rPr>
        <w:t xml:space="preserve"> that:</w:t>
      </w:r>
    </w:p>
    <w:p w14:paraId="1A6B301A" w14:textId="77777777" w:rsidR="00ED6976" w:rsidRPr="00416B38" w:rsidRDefault="00ED6976" w:rsidP="00ED6976">
      <w:pPr>
        <w:rPr>
          <w:sz w:val="16"/>
        </w:rPr>
      </w:pPr>
      <w:r w:rsidRPr="00416B38">
        <w:rPr>
          <w:sz w:val="16"/>
        </w:rPr>
        <w:t xml:space="preserve">(i) </w:t>
      </w:r>
      <w:r w:rsidRPr="00416B38">
        <w:rPr>
          <w:u w:val="single"/>
        </w:rPr>
        <w:t xml:space="preserve">Where unions are </w:t>
      </w:r>
      <w:r w:rsidRPr="00416B38">
        <w:rPr>
          <w:b/>
          <w:iCs/>
          <w:u w:val="single"/>
          <w:bdr w:val="single" w:sz="8" w:space="0" w:color="auto"/>
        </w:rPr>
        <w:t>autonomous</w:t>
      </w:r>
      <w:r w:rsidRPr="00416B38">
        <w:rPr>
          <w:sz w:val="16"/>
        </w:rPr>
        <w:t xml:space="preserve">, </w:t>
      </w:r>
      <w:r w:rsidRPr="00416B38">
        <w:rPr>
          <w:u w:val="single"/>
        </w:rPr>
        <w:t xml:space="preserve">organized at </w:t>
      </w:r>
      <w:r w:rsidRPr="00416B38">
        <w:rPr>
          <w:b/>
          <w:iCs/>
          <w:u w:val="single"/>
          <w:bdr w:val="single" w:sz="8" w:space="0" w:color="auto"/>
        </w:rPr>
        <w:t>industry level</w:t>
      </w:r>
      <w:r w:rsidRPr="00416B38">
        <w:rPr>
          <w:sz w:val="16"/>
        </w:rPr>
        <w:t xml:space="preserve"> and nonparochial (that is, not focused on defending job territories), </w:t>
      </w:r>
      <w:r w:rsidRPr="00416B38">
        <w:rPr>
          <w:u w:val="single"/>
        </w:rPr>
        <w:t xml:space="preserve">they are </w:t>
      </w:r>
      <w:r w:rsidRPr="00416B38">
        <w:rPr>
          <w:b/>
          <w:iCs/>
          <w:u w:val="single"/>
          <w:bdr w:val="single" w:sz="8" w:space="0" w:color="auto"/>
        </w:rPr>
        <w:t>more likely</w:t>
      </w:r>
      <w:r w:rsidRPr="00416B38">
        <w:rPr>
          <w:u w:val="single"/>
        </w:rPr>
        <w:t xml:space="preserve"> to</w:t>
      </w:r>
      <w:r w:rsidRPr="00416B38">
        <w:rPr>
          <w:sz w:val="16"/>
        </w:rPr>
        <w:t xml:space="preserve"> </w:t>
      </w:r>
      <w:r w:rsidRPr="00416B38">
        <w:rPr>
          <w:u w:val="single"/>
        </w:rPr>
        <w:t xml:space="preserve">have positive </w:t>
      </w:r>
      <w:r w:rsidRPr="00416B38">
        <w:rPr>
          <w:b/>
          <w:iCs/>
          <w:u w:val="single"/>
          <w:bdr w:val="single" w:sz="8" w:space="0" w:color="auto"/>
        </w:rPr>
        <w:t>productivity effects</w:t>
      </w:r>
      <w:r w:rsidRPr="00416B38">
        <w:rPr>
          <w:sz w:val="16"/>
        </w:rPr>
        <w:t>;</w:t>
      </w:r>
    </w:p>
    <w:p w14:paraId="1D211822" w14:textId="77777777" w:rsidR="00ED6976" w:rsidRPr="00416B38" w:rsidRDefault="00ED6976" w:rsidP="00ED6976">
      <w:pPr>
        <w:rPr>
          <w:sz w:val="16"/>
        </w:rPr>
      </w:pPr>
      <w:r w:rsidRPr="00416B38">
        <w:rPr>
          <w:sz w:val="16"/>
        </w:rPr>
        <w:t>(ii) The presence of multiple unions at establishment level may be adversely associated with productivity levels;</w:t>
      </w:r>
    </w:p>
    <w:p w14:paraId="19A79D28" w14:textId="77777777" w:rsidR="00ED6976" w:rsidRPr="00416B38" w:rsidRDefault="00ED6976" w:rsidP="00ED6976">
      <w:pPr>
        <w:rPr>
          <w:sz w:val="16"/>
        </w:rPr>
      </w:pPr>
      <w:r w:rsidRPr="00416B38">
        <w:rPr>
          <w:sz w:val="16"/>
        </w:rPr>
        <w:t xml:space="preserve">(iii) </w:t>
      </w:r>
      <w:r w:rsidRPr="00416B38">
        <w:rPr>
          <w:u w:val="single"/>
        </w:rPr>
        <w:t xml:space="preserve">Countries with </w:t>
      </w:r>
      <w:r w:rsidRPr="00416B38">
        <w:rPr>
          <w:b/>
          <w:iCs/>
          <w:highlight w:val="cyan"/>
          <w:u w:val="single"/>
          <w:bdr w:val="single" w:sz="8" w:space="0" w:color="auto"/>
        </w:rPr>
        <w:t>sectoral</w:t>
      </w:r>
      <w:r w:rsidRPr="00416B38">
        <w:rPr>
          <w:b/>
          <w:iCs/>
          <w:u w:val="single"/>
          <w:bdr w:val="single" w:sz="8" w:space="0" w:color="auto"/>
        </w:rPr>
        <w:t xml:space="preserve"> bargaining </w:t>
      </w:r>
      <w:r w:rsidRPr="00416B38">
        <w:rPr>
          <w:b/>
          <w:iCs/>
          <w:highlight w:val="cyan"/>
          <w:u w:val="single"/>
          <w:bdr w:val="single" w:sz="8" w:space="0" w:color="auto"/>
        </w:rPr>
        <w:t>structures</w:t>
      </w:r>
      <w:r w:rsidRPr="00416B38">
        <w:rPr>
          <w:highlight w:val="cyan"/>
          <w:u w:val="single"/>
        </w:rPr>
        <w:t xml:space="preserve"> display</w:t>
      </w:r>
      <w:r w:rsidRPr="00416B38">
        <w:rPr>
          <w:u w:val="single"/>
        </w:rPr>
        <w:t xml:space="preserve"> a </w:t>
      </w:r>
      <w:r w:rsidRPr="00416B38">
        <w:rPr>
          <w:b/>
          <w:iCs/>
          <w:highlight w:val="cyan"/>
          <w:u w:val="single"/>
          <w:bdr w:val="single" w:sz="8" w:space="0" w:color="auto"/>
        </w:rPr>
        <w:t>positive relationship</w:t>
      </w:r>
      <w:r w:rsidRPr="00416B38">
        <w:rPr>
          <w:highlight w:val="cyan"/>
          <w:u w:val="single"/>
        </w:rPr>
        <w:t xml:space="preserve"> between </w:t>
      </w:r>
      <w:r w:rsidRPr="00416B38">
        <w:rPr>
          <w:b/>
          <w:iCs/>
          <w:highlight w:val="cyan"/>
          <w:u w:val="single"/>
          <w:bdr w:val="single" w:sz="8" w:space="0" w:color="auto"/>
        </w:rPr>
        <w:t>union strength</w:t>
      </w:r>
      <w:r w:rsidRPr="00416B38">
        <w:rPr>
          <w:highlight w:val="cyan"/>
          <w:u w:val="single"/>
        </w:rPr>
        <w:t xml:space="preserve"> and</w:t>
      </w:r>
      <w:r w:rsidRPr="00416B38">
        <w:rPr>
          <w:u w:val="single"/>
        </w:rPr>
        <w:t xml:space="preserve"> </w:t>
      </w:r>
      <w:r w:rsidRPr="00416B38">
        <w:rPr>
          <w:b/>
          <w:iCs/>
          <w:u w:val="single"/>
          <w:bdr w:val="single" w:sz="8" w:space="0" w:color="auto"/>
        </w:rPr>
        <w:t xml:space="preserve">productivity </w:t>
      </w:r>
      <w:r w:rsidRPr="00416B38">
        <w:rPr>
          <w:b/>
          <w:iCs/>
          <w:highlight w:val="cyan"/>
          <w:u w:val="single"/>
          <w:bdr w:val="single" w:sz="8" w:space="0" w:color="auto"/>
        </w:rPr>
        <w:t>growth</w:t>
      </w:r>
      <w:r w:rsidRPr="00416B38">
        <w:rPr>
          <w:sz w:val="16"/>
        </w:rPr>
        <w:t>, while this relationship is neutral for countries with enterprise-level bargaining.</w:t>
      </w:r>
    </w:p>
    <w:p w14:paraId="4E44C1FA" w14:textId="77777777" w:rsidR="00ED6976" w:rsidRPr="00416B38" w:rsidRDefault="00ED6976" w:rsidP="00ED6976">
      <w:pPr>
        <w:rPr>
          <w:sz w:val="16"/>
        </w:rPr>
      </w:pPr>
      <w:r w:rsidRPr="00416B38">
        <w:rPr>
          <w:b/>
          <w:iCs/>
          <w:highlight w:val="cyan"/>
          <w:u w:val="single"/>
          <w:bdr w:val="single" w:sz="8" w:space="0" w:color="auto"/>
        </w:rPr>
        <w:t>Sectoral bargaining</w:t>
      </w:r>
      <w:r w:rsidRPr="00416B38">
        <w:rPr>
          <w:sz w:val="16"/>
          <w:highlight w:val="cyan"/>
        </w:rPr>
        <w:t xml:space="preserve"> </w:t>
      </w:r>
      <w:r w:rsidRPr="00416B38">
        <w:rPr>
          <w:highlight w:val="cyan"/>
          <w:u w:val="single"/>
        </w:rPr>
        <w:t>can be</w:t>
      </w:r>
      <w:r w:rsidRPr="00416B38">
        <w:rPr>
          <w:u w:val="single"/>
        </w:rPr>
        <w:t xml:space="preserve"> </w:t>
      </w:r>
      <w:r w:rsidRPr="00416B38">
        <w:rPr>
          <w:b/>
          <w:iCs/>
          <w:u w:val="single"/>
          <w:bdr w:val="single" w:sz="8" w:space="0" w:color="auto"/>
        </w:rPr>
        <w:t xml:space="preserve">particularly </w:t>
      </w:r>
      <w:r w:rsidRPr="00416B38">
        <w:rPr>
          <w:b/>
          <w:iCs/>
          <w:highlight w:val="cyan"/>
          <w:u w:val="single"/>
          <w:bdr w:val="single" w:sz="8" w:space="0" w:color="auto"/>
        </w:rPr>
        <w:t>beneficial</w:t>
      </w:r>
      <w:r w:rsidRPr="00416B38">
        <w:rPr>
          <w:highlight w:val="cyan"/>
          <w:u w:val="single"/>
        </w:rPr>
        <w:t xml:space="preserve"> for</w:t>
      </w:r>
      <w:r w:rsidRPr="00416B38">
        <w:rPr>
          <w:u w:val="single"/>
        </w:rPr>
        <w:t xml:space="preserve"> companies that are </w:t>
      </w:r>
      <w:r w:rsidRPr="00416B38">
        <w:rPr>
          <w:b/>
          <w:iCs/>
          <w:highlight w:val="cyan"/>
          <w:u w:val="single"/>
          <w:bdr w:val="single" w:sz="8" w:space="0" w:color="auto"/>
        </w:rPr>
        <w:t>tech</w:t>
      </w:r>
      <w:r w:rsidRPr="00416B38">
        <w:rPr>
          <w:b/>
          <w:iCs/>
          <w:u w:val="single"/>
          <w:bdr w:val="single" w:sz="8" w:space="0" w:color="auto"/>
        </w:rPr>
        <w:t xml:space="preserve">nology </w:t>
      </w:r>
      <w:r w:rsidRPr="00416B38">
        <w:rPr>
          <w:b/>
          <w:iCs/>
          <w:highlight w:val="cyan"/>
          <w:u w:val="single"/>
          <w:bdr w:val="single" w:sz="8" w:space="0" w:color="auto"/>
        </w:rPr>
        <w:t>leaders</w:t>
      </w:r>
      <w:r w:rsidRPr="00416B38">
        <w:rPr>
          <w:highlight w:val="cyan"/>
          <w:u w:val="single"/>
        </w:rPr>
        <w:t xml:space="preserve">. As </w:t>
      </w:r>
      <w:r w:rsidRPr="00416B38">
        <w:rPr>
          <w:b/>
          <w:iCs/>
          <w:highlight w:val="cyan"/>
          <w:u w:val="single"/>
          <w:bdr w:val="single" w:sz="8" w:space="0" w:color="auto"/>
        </w:rPr>
        <w:t>less innovative</w:t>
      </w:r>
      <w:r w:rsidRPr="00416B38">
        <w:rPr>
          <w:u w:val="single"/>
        </w:rPr>
        <w:t xml:space="preserve"> and unproductive </w:t>
      </w:r>
      <w:r w:rsidRPr="00416B38">
        <w:rPr>
          <w:highlight w:val="cyan"/>
          <w:u w:val="single"/>
        </w:rPr>
        <w:t xml:space="preserve">firms are </w:t>
      </w:r>
      <w:r w:rsidRPr="00416B38">
        <w:rPr>
          <w:b/>
          <w:iCs/>
          <w:highlight w:val="cyan"/>
          <w:u w:val="single"/>
          <w:bdr w:val="single" w:sz="8" w:space="0" w:color="auto"/>
        </w:rPr>
        <w:t>pushed out</w:t>
      </w:r>
      <w:r w:rsidRPr="00416B38">
        <w:rPr>
          <w:u w:val="single"/>
        </w:rPr>
        <w:t xml:space="preserve"> of the market </w:t>
      </w:r>
      <w:r w:rsidRPr="00416B38">
        <w:rPr>
          <w:highlight w:val="cyan"/>
          <w:u w:val="single"/>
        </w:rPr>
        <w:t>by</w:t>
      </w:r>
      <w:r w:rsidRPr="00416B38">
        <w:rPr>
          <w:u w:val="single"/>
        </w:rPr>
        <w:t xml:space="preserve"> </w:t>
      </w:r>
      <w:r w:rsidRPr="00416B38">
        <w:rPr>
          <w:b/>
          <w:iCs/>
          <w:u w:val="single"/>
          <w:bdr w:val="single" w:sz="8" w:space="0" w:color="auto"/>
        </w:rPr>
        <w:t xml:space="preserve">standardized </w:t>
      </w:r>
      <w:r w:rsidRPr="00416B38">
        <w:rPr>
          <w:b/>
          <w:iCs/>
          <w:highlight w:val="cyan"/>
          <w:u w:val="single"/>
          <w:bdr w:val="single" w:sz="8" w:space="0" w:color="auto"/>
        </w:rPr>
        <w:t>sectoral wages</w:t>
      </w:r>
      <w:r w:rsidRPr="00416B38">
        <w:rPr>
          <w:u w:val="single"/>
        </w:rPr>
        <w:t xml:space="preserve">, more </w:t>
      </w:r>
      <w:r w:rsidRPr="00416B38">
        <w:rPr>
          <w:b/>
          <w:iCs/>
          <w:highlight w:val="cyan"/>
          <w:u w:val="single"/>
          <w:bdr w:val="single" w:sz="8" w:space="0" w:color="auto"/>
        </w:rPr>
        <w:t>innovative firms</w:t>
      </w:r>
      <w:r w:rsidRPr="00416B38">
        <w:rPr>
          <w:u w:val="single"/>
        </w:rPr>
        <w:t xml:space="preserve"> can </w:t>
      </w:r>
      <w:r w:rsidRPr="00416B38">
        <w:rPr>
          <w:highlight w:val="cyan"/>
          <w:u w:val="single"/>
        </w:rPr>
        <w:t>capture</w:t>
      </w:r>
      <w:r w:rsidRPr="00416B38">
        <w:rPr>
          <w:u w:val="single"/>
        </w:rPr>
        <w:t xml:space="preserve"> their </w:t>
      </w:r>
      <w:r w:rsidRPr="00416B38">
        <w:rPr>
          <w:b/>
          <w:iCs/>
          <w:highlight w:val="cyan"/>
          <w:u w:val="single"/>
          <w:bdr w:val="single" w:sz="8" w:space="0" w:color="auto"/>
        </w:rPr>
        <w:t>market</w:t>
      </w:r>
      <w:r w:rsidRPr="00416B38">
        <w:rPr>
          <w:b/>
          <w:iCs/>
          <w:u w:val="single"/>
          <w:bdr w:val="single" w:sz="8" w:space="0" w:color="auto"/>
        </w:rPr>
        <w:t xml:space="preserve"> share</w:t>
      </w:r>
      <w:r w:rsidRPr="00416B38">
        <w:rPr>
          <w:sz w:val="16"/>
        </w:rPr>
        <w:t xml:space="preserve">. </w:t>
      </w:r>
      <w:r w:rsidRPr="00416B38">
        <w:rPr>
          <w:u w:val="single"/>
        </w:rPr>
        <w:t xml:space="preserve">These </w:t>
      </w:r>
      <w:r w:rsidRPr="00416B38">
        <w:rPr>
          <w:b/>
          <w:iCs/>
          <w:u w:val="single"/>
          <w:bdr w:val="single" w:sz="8" w:space="0" w:color="auto"/>
        </w:rPr>
        <w:t>positive incentives</w:t>
      </w:r>
      <w:r w:rsidRPr="00416B38">
        <w:rPr>
          <w:u w:val="single"/>
        </w:rPr>
        <w:t xml:space="preserve"> for </w:t>
      </w:r>
      <w:r w:rsidRPr="00416B38">
        <w:rPr>
          <w:highlight w:val="cyan"/>
          <w:u w:val="single"/>
        </w:rPr>
        <w:t>management</w:t>
      </w:r>
      <w:r w:rsidRPr="00416B38">
        <w:rPr>
          <w:u w:val="single"/>
        </w:rPr>
        <w:t xml:space="preserve"> to </w:t>
      </w:r>
      <w:r w:rsidRPr="00416B38">
        <w:rPr>
          <w:highlight w:val="cyan"/>
          <w:u w:val="single"/>
        </w:rPr>
        <w:t>compete on</w:t>
      </w:r>
      <w:r w:rsidRPr="00416B38">
        <w:rPr>
          <w:sz w:val="16"/>
        </w:rPr>
        <w:t xml:space="preserve"> organizational and/or </w:t>
      </w:r>
      <w:r w:rsidRPr="00416B38">
        <w:rPr>
          <w:b/>
          <w:iCs/>
          <w:u w:val="single"/>
          <w:bdr w:val="single" w:sz="8" w:space="0" w:color="auto"/>
        </w:rPr>
        <w:t xml:space="preserve">technological </w:t>
      </w:r>
      <w:r w:rsidRPr="00416B38">
        <w:rPr>
          <w:b/>
          <w:iCs/>
          <w:highlight w:val="cyan"/>
          <w:u w:val="single"/>
          <w:bdr w:val="single" w:sz="8" w:space="0" w:color="auto"/>
        </w:rPr>
        <w:t>innovations</w:t>
      </w:r>
      <w:r w:rsidRPr="00416B38">
        <w:rPr>
          <w:sz w:val="16"/>
        </w:rPr>
        <w:t xml:space="preserve">, </w:t>
      </w:r>
      <w:r w:rsidRPr="00416B38">
        <w:rPr>
          <w:u w:val="single"/>
        </w:rPr>
        <w:t xml:space="preserve">rather than </w:t>
      </w:r>
      <w:r w:rsidRPr="00416B38">
        <w:rPr>
          <w:b/>
          <w:iCs/>
          <w:u w:val="single"/>
          <w:bdr w:val="single" w:sz="8" w:space="0" w:color="auto"/>
        </w:rPr>
        <w:t>labour costs</w:t>
      </w:r>
      <w:r w:rsidRPr="00416B38">
        <w:rPr>
          <w:sz w:val="16"/>
        </w:rPr>
        <w:t xml:space="preserve">, </w:t>
      </w:r>
      <w:r w:rsidRPr="00416B38">
        <w:rPr>
          <w:u w:val="single"/>
        </w:rPr>
        <w:t xml:space="preserve">are </w:t>
      </w:r>
      <w:r w:rsidRPr="00416B38">
        <w:rPr>
          <w:highlight w:val="cyan"/>
          <w:u w:val="single"/>
        </w:rPr>
        <w:t>beneficial for</w:t>
      </w:r>
      <w:r w:rsidRPr="00416B38">
        <w:rPr>
          <w:sz w:val="16"/>
        </w:rPr>
        <w:t xml:space="preserve"> the </w:t>
      </w:r>
      <w:r w:rsidRPr="00416B38">
        <w:rPr>
          <w:b/>
          <w:iCs/>
          <w:u w:val="single"/>
          <w:bdr w:val="single" w:sz="8" w:space="0" w:color="auto"/>
        </w:rPr>
        <w:t>long-run productivity</w:t>
      </w:r>
      <w:r w:rsidRPr="00416B38">
        <w:rPr>
          <w:sz w:val="16"/>
        </w:rPr>
        <w:t xml:space="preserve"> </w:t>
      </w:r>
      <w:r w:rsidRPr="00416B38">
        <w:rPr>
          <w:u w:val="single"/>
        </w:rPr>
        <w:t xml:space="preserve">and </w:t>
      </w:r>
      <w:r w:rsidRPr="00416B38">
        <w:rPr>
          <w:b/>
          <w:iCs/>
          <w:highlight w:val="cyan"/>
          <w:u w:val="single"/>
          <w:bdr w:val="single" w:sz="8" w:space="0" w:color="auto"/>
        </w:rPr>
        <w:t>competitiveness</w:t>
      </w:r>
      <w:r w:rsidRPr="00416B38">
        <w:rPr>
          <w:sz w:val="16"/>
        </w:rPr>
        <w:t xml:space="preserve"> </w:t>
      </w:r>
      <w:r w:rsidRPr="00416B38">
        <w:rPr>
          <w:u w:val="single"/>
        </w:rPr>
        <w:t>of</w:t>
      </w:r>
      <w:r w:rsidRPr="00416B38">
        <w:rPr>
          <w:sz w:val="16"/>
        </w:rPr>
        <w:t xml:space="preserve"> industries and </w:t>
      </w:r>
      <w:r w:rsidRPr="00416B38">
        <w:rPr>
          <w:b/>
          <w:iCs/>
          <w:u w:val="single"/>
          <w:bdr w:val="single" w:sz="8" w:space="0" w:color="auto"/>
        </w:rPr>
        <w:t>countries</w:t>
      </w:r>
      <w:r w:rsidRPr="00416B38">
        <w:rPr>
          <w:sz w:val="16"/>
        </w:rPr>
        <w:t xml:space="preserve"> (see, for example, Bloom, Sadun and Van Reenen 2017; Doucouliagos and Laroche 2003; Scarpetta and Tressel 2004; Wachsen and Blind 2016; Willman 1986).</w:t>
      </w:r>
    </w:p>
    <w:p w14:paraId="3ED2615F" w14:textId="77777777" w:rsidR="00ED6976" w:rsidRDefault="00ED6976" w:rsidP="00ED6976">
      <w:pPr>
        <w:pStyle w:val="Heading3"/>
      </w:pPr>
      <w:r>
        <w:t>2AC---States</w:t>
      </w:r>
    </w:p>
    <w:p w14:paraId="27EE5347" w14:textId="77777777" w:rsidR="00ED6976" w:rsidRDefault="00ED6976" w:rsidP="00ED6976">
      <w:pPr>
        <w:pStyle w:val="Analytic"/>
      </w:pPr>
      <w:r>
        <w:t xml:space="preserve">1---Do both. </w:t>
      </w:r>
      <w:r w:rsidRPr="00913A76">
        <w:rPr>
          <w:u w:val="single"/>
        </w:rPr>
        <w:t>Shields</w:t>
      </w:r>
      <w:r>
        <w:t xml:space="preserve"> by attributing the plan to </w:t>
      </w:r>
      <w:r w:rsidRPr="00913A76">
        <w:rPr>
          <w:u w:val="single"/>
        </w:rPr>
        <w:t>state coercion</w:t>
      </w:r>
      <w:r>
        <w:t>.</w:t>
      </w:r>
    </w:p>
    <w:p w14:paraId="7CFD957E" w14:textId="77777777" w:rsidR="00ED6976" w:rsidRDefault="00ED6976" w:rsidP="00ED6976">
      <w:pPr>
        <w:pStyle w:val="Analytic"/>
      </w:pPr>
      <w:r>
        <w:t xml:space="preserve">2---OR CP </w:t>
      </w:r>
      <w:r w:rsidRPr="00913A76">
        <w:rPr>
          <w:u w:val="single"/>
        </w:rPr>
        <w:t>links</w:t>
      </w:r>
      <w:r>
        <w:t xml:space="preserve"> because Trump </w:t>
      </w:r>
      <w:r w:rsidRPr="00913A76">
        <w:rPr>
          <w:u w:val="single"/>
        </w:rPr>
        <w:t>takes credit</w:t>
      </w:r>
      <w:r>
        <w:t>.</w:t>
      </w:r>
    </w:p>
    <w:p w14:paraId="275D06A6" w14:textId="77777777" w:rsidR="00ED6976" w:rsidRPr="00913A76" w:rsidRDefault="00ED6976" w:rsidP="00ED6976">
      <w:pPr>
        <w:pStyle w:val="Analytic"/>
      </w:pPr>
      <w:r>
        <w:t xml:space="preserve">3---Do the </w:t>
      </w:r>
      <w:r w:rsidRPr="00913A76">
        <w:rPr>
          <w:u w:val="single"/>
        </w:rPr>
        <w:t>CP</w:t>
      </w:r>
      <w:r>
        <w:t>.</w:t>
      </w:r>
    </w:p>
    <w:p w14:paraId="36D4DC28" w14:textId="77777777" w:rsidR="00ED6976" w:rsidRDefault="00ED6976" w:rsidP="00ED6976">
      <w:pPr>
        <w:pStyle w:val="Heading4"/>
      </w:pPr>
      <w:r>
        <w:t>4---</w:t>
      </w:r>
      <w:bookmarkStart w:id="2" w:name="_Hlk214026755"/>
      <w:r>
        <w:t xml:space="preserve">The CP is </w:t>
      </w:r>
      <w:r w:rsidRPr="00913A76">
        <w:rPr>
          <w:u w:val="single"/>
        </w:rPr>
        <w:t>fragmented</w:t>
      </w:r>
      <w:r>
        <w:t xml:space="preserve"> and does </w:t>
      </w:r>
      <w:r w:rsidRPr="00254612">
        <w:rPr>
          <w:u w:val="single"/>
        </w:rPr>
        <w:t>NOT</w:t>
      </w:r>
      <w:r>
        <w:t xml:space="preserve"> fiat uniformity. </w:t>
      </w:r>
    </w:p>
    <w:p w14:paraId="1F0EB9CF" w14:textId="77777777" w:rsidR="00ED6976" w:rsidRDefault="00ED6976" w:rsidP="00ED6976">
      <w:pPr>
        <w:pStyle w:val="Heading4"/>
      </w:pPr>
      <w:r>
        <w:t>A---</w:t>
      </w:r>
      <w:r w:rsidRPr="005D3F09">
        <w:rPr>
          <w:u w:val="single"/>
        </w:rPr>
        <w:t>UNIONS</w:t>
      </w:r>
      <w:r>
        <w:t xml:space="preserve">, </w:t>
      </w:r>
      <w:r w:rsidRPr="00254612">
        <w:rPr>
          <w:u w:val="single"/>
        </w:rPr>
        <w:t>state-by-state</w:t>
      </w:r>
      <w:r>
        <w:t xml:space="preserve"> battles for harmonization </w:t>
      </w:r>
      <w:r>
        <w:rPr>
          <w:u w:val="single"/>
        </w:rPr>
        <w:t>drain</w:t>
      </w:r>
      <w:r>
        <w:t xml:space="preserve"> union resources and </w:t>
      </w:r>
      <w:r w:rsidRPr="00254612">
        <w:rPr>
          <w:u w:val="single"/>
        </w:rPr>
        <w:t>weaken</w:t>
      </w:r>
      <w:r>
        <w:t xml:space="preserve"> the labor movement.</w:t>
      </w:r>
    </w:p>
    <w:p w14:paraId="12FAF46C" w14:textId="77777777" w:rsidR="00ED6976" w:rsidRDefault="00ED6976" w:rsidP="00ED6976">
      <w:r w:rsidRPr="00254612">
        <w:rPr>
          <w:rStyle w:val="Style13ptBold"/>
        </w:rPr>
        <w:t>Walker 19</w:t>
      </w:r>
      <w:r w:rsidRPr="00254612">
        <w:t xml:space="preserve"> </w:t>
      </w:r>
      <w:r>
        <w:t xml:space="preserve">[Alexis N. Walker (Associate Professor, Department of History and Political Science, Saint Martin's University), 12-13-2019, “8. Conclusion: The Consequences of Labor’s Enduring Divide,” in </w:t>
      </w:r>
      <w:r w:rsidRPr="00254612">
        <w:rPr>
          <w:i/>
          <w:iCs/>
        </w:rPr>
        <w:t>Divided unions: The Wagner Act, federalism, and organized labor</w:t>
      </w:r>
      <w:r>
        <w:t>, pp. 130-146, njn]</w:t>
      </w:r>
    </w:p>
    <w:p w14:paraId="407F8BE1" w14:textId="77777777" w:rsidR="00ED6976" w:rsidRPr="002A6B79" w:rsidRDefault="00ED6976" w:rsidP="00ED6976">
      <w:pPr>
        <w:rPr>
          <w:sz w:val="16"/>
        </w:rPr>
      </w:pPr>
      <w:r w:rsidRPr="002A6B79">
        <w:rPr>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78261CDD" w14:textId="77777777" w:rsidR="00ED6976" w:rsidRPr="002A6B79" w:rsidRDefault="00ED6976" w:rsidP="00ED6976">
      <w:pPr>
        <w:rPr>
          <w:sz w:val="16"/>
        </w:rPr>
      </w:pPr>
      <w:r w:rsidRPr="002A6B79">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692E3A3A" w14:textId="77777777" w:rsidR="00ED6976" w:rsidRPr="002A6B79" w:rsidRDefault="00ED6976" w:rsidP="00ED6976">
      <w:pPr>
        <w:rPr>
          <w:sz w:val="16"/>
        </w:rPr>
      </w:pPr>
      <w:r w:rsidRPr="002A6B79">
        <w:rPr>
          <w:sz w:val="16"/>
        </w:rPr>
        <w:t>Consequences for the Modern Labor Movement</w:t>
      </w:r>
    </w:p>
    <w:p w14:paraId="2D7CAB4C" w14:textId="77777777" w:rsidR="00ED6976" w:rsidRPr="002A6B79" w:rsidRDefault="00ED6976" w:rsidP="00ED6976">
      <w:pPr>
        <w:rPr>
          <w:sz w:val="16"/>
        </w:rPr>
      </w:pPr>
      <w:r w:rsidRPr="002A6B79">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2A6B79">
        <w:rPr>
          <w:rStyle w:val="StyleUnderline"/>
          <w:highlight w:val="cyan"/>
        </w:rPr>
        <w:t>Absent</w:t>
      </w:r>
      <w:r w:rsidRPr="002A6B79">
        <w:rPr>
          <w:rStyle w:val="StyleUnderline"/>
        </w:rPr>
        <w:t xml:space="preserve"> a </w:t>
      </w:r>
      <w:r w:rsidRPr="002A6B79">
        <w:rPr>
          <w:rStyle w:val="Emphasis"/>
          <w:highlight w:val="cyan"/>
        </w:rPr>
        <w:t>national</w:t>
      </w:r>
      <w:r w:rsidRPr="002A6B79">
        <w:rPr>
          <w:sz w:val="16"/>
        </w:rPr>
        <w:t xml:space="preserve"> public sector </w:t>
      </w:r>
      <w:r w:rsidRPr="002A6B79">
        <w:rPr>
          <w:rStyle w:val="StyleUnderline"/>
          <w:highlight w:val="cyan"/>
        </w:rPr>
        <w:t>labor law,</w:t>
      </w:r>
      <w:r w:rsidRPr="002A6B79">
        <w:rPr>
          <w:rStyle w:val="StyleUnderline"/>
        </w:rPr>
        <w:t xml:space="preserve"> government </w:t>
      </w:r>
      <w:r w:rsidRPr="002A6B79">
        <w:rPr>
          <w:rStyle w:val="StyleUnderline"/>
          <w:highlight w:val="cyan"/>
        </w:rPr>
        <w:t>unionism was</w:t>
      </w:r>
      <w:r w:rsidRPr="002A6B79">
        <w:rPr>
          <w:sz w:val="16"/>
        </w:rPr>
        <w:t xml:space="preserve"> ultimately </w:t>
      </w:r>
      <w:r w:rsidRPr="002A6B79">
        <w:rPr>
          <w:rStyle w:val="Emphasis"/>
          <w:highlight w:val="cyan"/>
        </w:rPr>
        <w:t>limited</w:t>
      </w:r>
      <w:r w:rsidRPr="002A6B79">
        <w:rPr>
          <w:rStyle w:val="StyleUnderline"/>
          <w:highlight w:val="cyan"/>
        </w:rPr>
        <w:t xml:space="preserve"> because </w:t>
      </w:r>
      <w:r w:rsidRPr="002A6B79">
        <w:rPr>
          <w:rStyle w:val="Emphasis"/>
          <w:highlight w:val="cyan"/>
        </w:rPr>
        <w:t>state</w:t>
      </w:r>
      <w:r w:rsidRPr="002A6B79">
        <w:rPr>
          <w:rStyle w:val="StyleUnderline"/>
        </w:rPr>
        <w:t xml:space="preserve">- and local-level </w:t>
      </w:r>
      <w:r w:rsidRPr="002A6B79">
        <w:rPr>
          <w:rStyle w:val="StyleUnderline"/>
          <w:highlight w:val="cyan"/>
        </w:rPr>
        <w:t>innovations proved</w:t>
      </w:r>
      <w:r w:rsidRPr="002A6B79">
        <w:rPr>
          <w:rStyle w:val="StyleUnderline"/>
        </w:rPr>
        <w:t xml:space="preserve"> to be </w:t>
      </w:r>
      <w:r w:rsidRPr="002A6B79">
        <w:rPr>
          <w:rStyle w:val="Emphasis"/>
          <w:highlight w:val="cyan"/>
        </w:rPr>
        <w:t>imperfect</w:t>
      </w:r>
      <w:r w:rsidRPr="002A6B79">
        <w:rPr>
          <w:sz w:val="16"/>
        </w:rPr>
        <w:t xml:space="preserve"> approximations of the Wagner Act. </w:t>
      </w:r>
      <w:r w:rsidRPr="00381A6F">
        <w:rPr>
          <w:rStyle w:val="Emphasis"/>
        </w:rPr>
        <w:t>Federalism</w:t>
      </w:r>
      <w:r w:rsidRPr="002A6B79">
        <w:rPr>
          <w:sz w:val="16"/>
        </w:rPr>
        <w:t xml:space="preserve"> cannot explain every aspect of labor’s development over the last half century, but it </w:t>
      </w:r>
      <w:r w:rsidRPr="002A6B79">
        <w:rPr>
          <w:rStyle w:val="StyleUnderline"/>
        </w:rPr>
        <w:t>is vital for understanding the</w:t>
      </w:r>
      <w:r w:rsidRPr="002A6B79">
        <w:rPr>
          <w:sz w:val="16"/>
        </w:rPr>
        <w:t xml:space="preserve"> brief rise and then </w:t>
      </w:r>
      <w:r w:rsidRPr="00381A6F">
        <w:rPr>
          <w:rStyle w:val="Emphasis"/>
        </w:rPr>
        <w:t>plateauing</w:t>
      </w:r>
      <w:r w:rsidRPr="002A6B79">
        <w:rPr>
          <w:rStyle w:val="StyleUnderline"/>
        </w:rPr>
        <w:t xml:space="preserve"> of</w:t>
      </w:r>
      <w:r w:rsidRPr="002A6B79">
        <w:rPr>
          <w:sz w:val="16"/>
        </w:rPr>
        <w:t xml:space="preserve"> public sector </w:t>
      </w:r>
      <w:r w:rsidRPr="002A6B79">
        <w:rPr>
          <w:rStyle w:val="StyleUnderline"/>
        </w:rPr>
        <w:t xml:space="preserve">union density at the same time that </w:t>
      </w:r>
      <w:r w:rsidRPr="00381A6F">
        <w:rPr>
          <w:rStyle w:val="Emphasis"/>
        </w:rPr>
        <w:t>private sector</w:t>
      </w:r>
      <w:r w:rsidRPr="002A6B79">
        <w:rPr>
          <w:rStyle w:val="StyleUnderline"/>
        </w:rPr>
        <w:t xml:space="preserve"> union density was </w:t>
      </w:r>
      <w:r w:rsidRPr="00381A6F">
        <w:rPr>
          <w:rStyle w:val="Emphasis"/>
        </w:rPr>
        <w:t>declining</w:t>
      </w:r>
      <w:r w:rsidRPr="002A6B79">
        <w:rPr>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22C44F7D" w14:textId="77777777" w:rsidR="00ED6976" w:rsidRPr="002A6B79" w:rsidRDefault="00ED6976" w:rsidP="00ED6976">
      <w:pPr>
        <w:rPr>
          <w:sz w:val="16"/>
        </w:rPr>
      </w:pPr>
      <w:r w:rsidRPr="002A6B79">
        <w:rPr>
          <w:sz w:val="16"/>
        </w:rPr>
        <w:t>Labor’s Size: The Geographic Concentration of Labor</w:t>
      </w:r>
    </w:p>
    <w:p w14:paraId="602A2FD2" w14:textId="77777777" w:rsidR="00ED6976" w:rsidRPr="002A6B79" w:rsidRDefault="00ED6976" w:rsidP="00ED6976">
      <w:pPr>
        <w:rPr>
          <w:sz w:val="16"/>
        </w:rPr>
      </w:pPr>
      <w:r w:rsidRPr="002A6B79">
        <w:rPr>
          <w:rStyle w:val="StyleUnderline"/>
        </w:rPr>
        <w:t xml:space="preserve">The </w:t>
      </w:r>
      <w:r w:rsidRPr="002A6B79">
        <w:rPr>
          <w:rStyle w:val="Emphasis"/>
          <w:highlight w:val="cyan"/>
        </w:rPr>
        <w:t>absence</w:t>
      </w:r>
      <w:r w:rsidRPr="002A6B79">
        <w:rPr>
          <w:rStyle w:val="StyleUnderline"/>
          <w:highlight w:val="cyan"/>
        </w:rPr>
        <w:t xml:space="preserve"> of</w:t>
      </w:r>
      <w:r w:rsidRPr="002A6B79">
        <w:rPr>
          <w:sz w:val="16"/>
        </w:rPr>
        <w:t xml:space="preserve"> an </w:t>
      </w:r>
      <w:r w:rsidRPr="002A6B79">
        <w:rPr>
          <w:rStyle w:val="Emphasis"/>
          <w:highlight w:val="cyan"/>
        </w:rPr>
        <w:t>overarching</w:t>
      </w:r>
      <w:r w:rsidRPr="002A6B79">
        <w:rPr>
          <w:rStyle w:val="StyleUnderline"/>
          <w:highlight w:val="cyan"/>
        </w:rPr>
        <w:t xml:space="preserve"> federal law</w:t>
      </w:r>
      <w:r w:rsidRPr="002A6B79">
        <w:rPr>
          <w:sz w:val="16"/>
        </w:rPr>
        <w:t xml:space="preserve"> has </w:t>
      </w:r>
      <w:r w:rsidRPr="002A6B79">
        <w:rPr>
          <w:rStyle w:val="StyleUnderline"/>
          <w:highlight w:val="cyan"/>
        </w:rPr>
        <w:t>contributed to</w:t>
      </w:r>
      <w:r w:rsidRPr="002A6B79">
        <w:rPr>
          <w:rStyle w:val="StyleUnderline"/>
        </w:rPr>
        <w:t xml:space="preserve"> the dramatic </w:t>
      </w:r>
      <w:r w:rsidRPr="002A6B79">
        <w:rPr>
          <w:rStyle w:val="Emphasis"/>
          <w:highlight w:val="cyan"/>
        </w:rPr>
        <w:t>variation</w:t>
      </w:r>
      <w:r w:rsidRPr="002A6B79">
        <w:rPr>
          <w:rStyle w:val="StyleUnderline"/>
        </w:rPr>
        <w:t xml:space="preserve"> in </w:t>
      </w:r>
      <w:r w:rsidRPr="002A6B79">
        <w:rPr>
          <w:rStyle w:val="StyleUnderline"/>
          <w:highlight w:val="cyan"/>
        </w:rPr>
        <w:t>and</w:t>
      </w:r>
      <w:r w:rsidRPr="002A6B79">
        <w:rPr>
          <w:rStyle w:val="StyleUnderline"/>
        </w:rPr>
        <w:t xml:space="preserve"> regional </w:t>
      </w:r>
      <w:r w:rsidRPr="002A6B79">
        <w:rPr>
          <w:rStyle w:val="Emphasis"/>
          <w:highlight w:val="cyan"/>
        </w:rPr>
        <w:t>concentration</w:t>
      </w:r>
      <w:r w:rsidRPr="002A6B79">
        <w:rPr>
          <w:rStyle w:val="StyleUnderline"/>
          <w:highlight w:val="cyan"/>
        </w:rPr>
        <w:t xml:space="preserve"> of</w:t>
      </w:r>
      <w:r w:rsidRPr="002A6B79">
        <w:rPr>
          <w:rStyle w:val="StyleUnderline"/>
        </w:rPr>
        <w:t xml:space="preserve"> state-level public sector </w:t>
      </w:r>
      <w:r w:rsidRPr="002A6B79">
        <w:rPr>
          <w:rStyle w:val="Emphasis"/>
          <w:highlight w:val="cyan"/>
        </w:rPr>
        <w:t>union density</w:t>
      </w:r>
      <w:r w:rsidRPr="002A6B79">
        <w:rPr>
          <w:sz w:val="16"/>
        </w:rPr>
        <w:t xml:space="preserve"> (see Figure 8).1 As discussed earlier, </w:t>
      </w:r>
      <w:r w:rsidRPr="002A6B79">
        <w:rPr>
          <w:rStyle w:val="StyleUnderline"/>
        </w:rPr>
        <w:t xml:space="preserve">states with a </w:t>
      </w:r>
      <w:r w:rsidRPr="00381A6F">
        <w:rPr>
          <w:rStyle w:val="Emphasis"/>
        </w:rPr>
        <w:t>strong</w:t>
      </w:r>
      <w:r w:rsidRPr="002A6B79">
        <w:rPr>
          <w:rStyle w:val="StyleUnderline"/>
        </w:rPr>
        <w:t xml:space="preserve">, existing </w:t>
      </w:r>
      <w:r w:rsidRPr="00381A6F">
        <w:rPr>
          <w:rStyle w:val="Emphasis"/>
        </w:rPr>
        <w:t>union movement</w:t>
      </w:r>
      <w:r w:rsidRPr="002A6B79">
        <w:rPr>
          <w:rStyle w:val="StyleUnderline"/>
        </w:rPr>
        <w:t xml:space="preserve"> and </w:t>
      </w:r>
      <w:r w:rsidRPr="00381A6F">
        <w:rPr>
          <w:rStyle w:val="Emphasis"/>
        </w:rPr>
        <w:t>Democratic</w:t>
      </w:r>
      <w:r w:rsidRPr="002A6B79">
        <w:rPr>
          <w:rStyle w:val="StyleUnderline"/>
        </w:rPr>
        <w:t xml:space="preserve"> governors</w:t>
      </w:r>
      <w:r w:rsidRPr="002A6B79">
        <w:rPr>
          <w:sz w:val="16"/>
        </w:rPr>
        <w:t xml:space="preserve"> and legislatures </w:t>
      </w:r>
      <w:r w:rsidRPr="002A6B79">
        <w:rPr>
          <w:rStyle w:val="StyleUnderline"/>
        </w:rPr>
        <w:t xml:space="preserve">were </w:t>
      </w:r>
      <w:r w:rsidRPr="00381A6F">
        <w:rPr>
          <w:rStyle w:val="Emphasis"/>
        </w:rPr>
        <w:t>more likely</w:t>
      </w:r>
      <w:r w:rsidRPr="002A6B79">
        <w:rPr>
          <w:rStyle w:val="StyleUnderline"/>
        </w:rPr>
        <w:t xml:space="preserve"> to pass pro–public sector </w:t>
      </w:r>
      <w:r w:rsidRPr="00381A6F">
        <w:rPr>
          <w:rStyle w:val="Emphasis"/>
        </w:rPr>
        <w:t>collective bargaining</w:t>
      </w:r>
      <w:r w:rsidRPr="002A6B79">
        <w:rPr>
          <w:rStyle w:val="StyleUnderline"/>
        </w:rPr>
        <w:t xml:space="preserve"> laws</w:t>
      </w:r>
      <w:r w:rsidRPr="002A6B79">
        <w:rPr>
          <w:sz w:val="16"/>
        </w:rPr>
        <w:t xml:space="preserve">; the existing union movement and Democratic states were already regionally concentrated in the 1960s and 1970s. As a result, </w:t>
      </w:r>
      <w:r w:rsidRPr="002A6B79">
        <w:rPr>
          <w:rStyle w:val="StyleUnderline"/>
        </w:rPr>
        <w:t xml:space="preserve">the </w:t>
      </w:r>
      <w:r w:rsidRPr="00381A6F">
        <w:rPr>
          <w:rStyle w:val="Emphasis"/>
        </w:rPr>
        <w:t>regional</w:t>
      </w:r>
      <w:r w:rsidRPr="002A6B79">
        <w:rPr>
          <w:rStyle w:val="StyleUnderline"/>
        </w:rPr>
        <w:t xml:space="preserve"> nature of labor has </w:t>
      </w:r>
      <w:r w:rsidRPr="00381A6F">
        <w:rPr>
          <w:rStyle w:val="Emphasis"/>
        </w:rPr>
        <w:t>continued</w:t>
      </w:r>
      <w:r w:rsidRPr="002A6B79">
        <w:rPr>
          <w:rStyle w:val="StyleUnderline"/>
        </w:rPr>
        <w:t xml:space="preserve"> unabated</w:t>
      </w:r>
      <w:r w:rsidRPr="002A6B79">
        <w:rPr>
          <w:sz w:val="16"/>
        </w:rPr>
        <w:t xml:space="preserve"> with the rise of public sector unionism. States in which more than 40 percent of the public sector workforce is unionized are limited to parts of the West, Midwest, and Northeast, whereas less than 30 percent of the public sector workforce is unionized in the South, Mountain-West, and Central-Midwest (Hirsch and Macpherson 2017). Labor’s geographical concentration, both public and private, is remarkable: “fully </w:t>
      </w:r>
      <w:r w:rsidRPr="00381A6F">
        <w:rPr>
          <w:rStyle w:val="Emphasis"/>
        </w:rPr>
        <w:t>one-half</w:t>
      </w:r>
      <w:r w:rsidRPr="002A6B79">
        <w:rPr>
          <w:rStyle w:val="StyleUnderline"/>
        </w:rPr>
        <w:t xml:space="preserve"> of all union </w:t>
      </w:r>
      <w:r w:rsidRPr="00381A6F">
        <w:rPr>
          <w:rStyle w:val="Emphasis"/>
        </w:rPr>
        <w:t>members</w:t>
      </w:r>
      <w:r w:rsidRPr="002A6B79">
        <w:rPr>
          <w:rStyle w:val="StyleUnderline"/>
        </w:rPr>
        <w:t xml:space="preserve"> lived in only </w:t>
      </w:r>
      <w:r w:rsidRPr="00381A6F">
        <w:rPr>
          <w:rStyle w:val="Emphasis"/>
        </w:rPr>
        <w:t>six states</w:t>
      </w:r>
      <w:r w:rsidRPr="002A6B79">
        <w:rPr>
          <w:rStyle w:val="StyleUnderline"/>
        </w:rPr>
        <w:t xml:space="preserve"> by 2000</w:t>
      </w:r>
      <w:r w:rsidRPr="002A6B79">
        <w:rPr>
          <w:sz w:val="16"/>
        </w:rPr>
        <w:t xml:space="preserve">” (McCartin 2008, 123). Thus, while labor represents over 14 million Americans, its </w:t>
      </w:r>
      <w:r w:rsidRPr="002A6B79">
        <w:rPr>
          <w:rStyle w:val="Emphasis"/>
          <w:highlight w:val="cyan"/>
        </w:rPr>
        <w:t>electoral</w:t>
      </w:r>
      <w:r w:rsidRPr="002A6B79">
        <w:rPr>
          <w:rStyle w:val="StyleUnderline"/>
          <w:highlight w:val="cyan"/>
        </w:rPr>
        <w:t xml:space="preserve"> clout is </w:t>
      </w:r>
      <w:r w:rsidRPr="002A6B79">
        <w:rPr>
          <w:rStyle w:val="Emphasis"/>
          <w:highlight w:val="cyan"/>
        </w:rPr>
        <w:t>limited</w:t>
      </w:r>
      <w:r w:rsidRPr="002A6B79">
        <w:rPr>
          <w:rStyle w:val="StyleUnderline"/>
          <w:highlight w:val="cyan"/>
        </w:rPr>
        <w:t xml:space="preserve"> by</w:t>
      </w:r>
      <w:r w:rsidRPr="002A6B79">
        <w:rPr>
          <w:rStyle w:val="StyleUnderline"/>
        </w:rPr>
        <w:t xml:space="preserve"> its </w:t>
      </w:r>
      <w:r w:rsidRPr="002A6B79">
        <w:rPr>
          <w:rStyle w:val="StyleUnderline"/>
          <w:highlight w:val="cyan"/>
        </w:rPr>
        <w:t>geographical concentration</w:t>
      </w:r>
      <w:r w:rsidRPr="002A6B79">
        <w:rPr>
          <w:sz w:val="16"/>
        </w:rPr>
        <w:t xml:space="preserve">. Continued geographical concentration is particularly problematic for organized labor because it suggests that </w:t>
      </w:r>
      <w:r w:rsidRPr="002A6B79">
        <w:rPr>
          <w:rStyle w:val="StyleUnderline"/>
        </w:rPr>
        <w:t xml:space="preserve">the possibility of a filibuster-proof </w:t>
      </w:r>
      <w:r w:rsidRPr="00381A6F">
        <w:rPr>
          <w:rStyle w:val="Emphasis"/>
        </w:rPr>
        <w:t>supermajority</w:t>
      </w:r>
      <w:r w:rsidRPr="002A6B79">
        <w:rPr>
          <w:rStyle w:val="StyleUnderline"/>
        </w:rPr>
        <w:t xml:space="preserve"> in the Senate to support federal </w:t>
      </w:r>
      <w:r w:rsidRPr="00381A6F">
        <w:rPr>
          <w:rStyle w:val="Emphasis"/>
        </w:rPr>
        <w:t>labor law</w:t>
      </w:r>
      <w:r w:rsidRPr="002A6B79">
        <w:rPr>
          <w:rStyle w:val="StyleUnderline"/>
        </w:rPr>
        <w:t xml:space="preserve"> reform is increasingly </w:t>
      </w:r>
      <w:r w:rsidRPr="00381A6F">
        <w:rPr>
          <w:rStyle w:val="Emphasis"/>
        </w:rPr>
        <w:t>remote</w:t>
      </w:r>
      <w:r w:rsidRPr="002A6B79">
        <w:rPr>
          <w:sz w:val="16"/>
        </w:rPr>
        <w:t>.</w:t>
      </w:r>
    </w:p>
    <w:p w14:paraId="4D797B15" w14:textId="77777777" w:rsidR="00ED6976" w:rsidRPr="002A6B79" w:rsidRDefault="00ED6976" w:rsidP="00ED6976">
      <w:pPr>
        <w:rPr>
          <w:sz w:val="16"/>
        </w:rPr>
      </w:pPr>
      <w:r w:rsidRPr="002A6B79">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 government </w:t>
      </w:r>
      <w:r w:rsidRPr="002A6B79">
        <w:rPr>
          <w:rStyle w:val="StyleUnderline"/>
          <w:highlight w:val="cyan"/>
        </w:rPr>
        <w:t>unions have</w:t>
      </w:r>
      <w:r w:rsidRPr="002A6B79">
        <w:rPr>
          <w:rStyle w:val="StyleUnderline"/>
        </w:rPr>
        <w:t xml:space="preserve"> had </w:t>
      </w:r>
      <w:r w:rsidRPr="002A6B79">
        <w:rPr>
          <w:rStyle w:val="StyleUnderline"/>
          <w:highlight w:val="cyan"/>
        </w:rPr>
        <w:t>to pursue</w:t>
      </w:r>
      <w:r w:rsidRPr="002A6B79">
        <w:rPr>
          <w:rStyle w:val="StyleUnderline"/>
        </w:rPr>
        <w:t xml:space="preserve"> collective bargaining </w:t>
      </w:r>
      <w:r w:rsidRPr="002A6B79">
        <w:rPr>
          <w:rStyle w:val="Emphasis"/>
          <w:highlight w:val="cyan"/>
        </w:rPr>
        <w:t>rights</w:t>
      </w:r>
      <w:r w:rsidRPr="002A6B79">
        <w:rPr>
          <w:rStyle w:val="StyleUnderline"/>
        </w:rPr>
        <w:t xml:space="preserve"> on a </w:t>
      </w:r>
      <w:r w:rsidRPr="002A6B79">
        <w:rPr>
          <w:rStyle w:val="Emphasis"/>
          <w:highlight w:val="cyan"/>
        </w:rPr>
        <w:t>state-by-state</w:t>
      </w:r>
      <w:r w:rsidRPr="002A6B79">
        <w:rPr>
          <w:rStyle w:val="StyleUnderline"/>
        </w:rPr>
        <w:t xml:space="preserve"> basis and have been </w:t>
      </w:r>
      <w:r w:rsidRPr="002A6B79">
        <w:rPr>
          <w:rStyle w:val="StyleUnderline"/>
          <w:highlight w:val="cyan"/>
        </w:rPr>
        <w:t>prevented from</w:t>
      </w:r>
      <w:r w:rsidRPr="002A6B79">
        <w:rPr>
          <w:rStyle w:val="StyleUnderline"/>
        </w:rPr>
        <w:t xml:space="preserve"> making </w:t>
      </w:r>
      <w:r w:rsidRPr="002A6B79">
        <w:rPr>
          <w:sz w:val="16"/>
        </w:rPr>
        <w:t xml:space="preserve">significant </w:t>
      </w:r>
      <w:r w:rsidRPr="002A6B79">
        <w:rPr>
          <w:rStyle w:val="Emphasis"/>
          <w:highlight w:val="cyan"/>
        </w:rPr>
        <w:t>inroads</w:t>
      </w:r>
      <w:r w:rsidRPr="002A6B79">
        <w:rPr>
          <w:rStyle w:val="StyleUnderline"/>
          <w:highlight w:val="cyan"/>
        </w:rPr>
        <w:t xml:space="preserve"> in </w:t>
      </w:r>
      <w:r w:rsidRPr="002A6B79">
        <w:rPr>
          <w:rStyle w:val="Emphasis"/>
          <w:highlight w:val="cyan"/>
        </w:rPr>
        <w:t>anti-union</w:t>
      </w:r>
      <w:r w:rsidRPr="002A6B79">
        <w:rPr>
          <w:rStyle w:val="StyleUnderline"/>
          <w:highlight w:val="cyan"/>
        </w:rPr>
        <w:t xml:space="preserve"> states</w:t>
      </w:r>
      <w:r w:rsidRPr="002A6B79">
        <w:rPr>
          <w:rStyle w:val="StyleUnderline"/>
        </w:rPr>
        <w:t xml:space="preserve">, reinforcing the geographic </w:t>
      </w:r>
      <w:r w:rsidRPr="00381A6F">
        <w:rPr>
          <w:rStyle w:val="Emphasis"/>
        </w:rPr>
        <w:t>concentration</w:t>
      </w:r>
      <w:r w:rsidRPr="002A6B79">
        <w:rPr>
          <w:sz w:val="16"/>
        </w:rPr>
        <w:t xml:space="preserve"> of labor.</w:t>
      </w:r>
    </w:p>
    <w:p w14:paraId="4873AEC4" w14:textId="77777777" w:rsidR="00ED6976" w:rsidRPr="002A6B79" w:rsidRDefault="00ED6976" w:rsidP="00ED6976">
      <w:pPr>
        <w:rPr>
          <w:sz w:val="16"/>
        </w:rPr>
      </w:pPr>
      <w:r w:rsidRPr="002A6B79">
        <w:rPr>
          <w:sz w:val="16"/>
        </w:rPr>
        <w:t>Labor’s Strength: The Unequal, Vulnerable Rights of Public Sector Employees</w:t>
      </w:r>
    </w:p>
    <w:p w14:paraId="190482C0" w14:textId="77777777" w:rsidR="00ED6976" w:rsidRPr="0044545C" w:rsidRDefault="00ED6976" w:rsidP="00ED6976">
      <w:pPr>
        <w:rPr>
          <w:sz w:val="16"/>
        </w:rPr>
      </w:pPr>
      <w:r w:rsidRPr="0044545C">
        <w:rPr>
          <w:sz w:val="16"/>
        </w:rPr>
        <w:t xml:space="preserve">Public sector unions found success and expanded their membership at the same time private sector unions were being frustrated at the national level, but the victories made at the state and local levels were not equivalent to what would have been possible had public sector unions been included in the Wagner Act. The multiple points of access at the state and local levels provide opportunities for reformers, but </w:t>
      </w:r>
      <w:r w:rsidRPr="005D3F09">
        <w:rPr>
          <w:rStyle w:val="StyleUnderline"/>
        </w:rPr>
        <w:t xml:space="preserve">decentralization </w:t>
      </w:r>
      <w:r w:rsidRPr="002A6B79">
        <w:rPr>
          <w:rStyle w:val="Emphasis"/>
          <w:highlight w:val="cyan"/>
        </w:rPr>
        <w:t>inevitably</w:t>
      </w:r>
      <w:r w:rsidRPr="002A6B79">
        <w:rPr>
          <w:rStyle w:val="StyleUnderline"/>
          <w:highlight w:val="cyan"/>
        </w:rPr>
        <w:t xml:space="preserve"> results in laws that </w:t>
      </w:r>
      <w:r w:rsidRPr="002A6B79">
        <w:rPr>
          <w:rStyle w:val="Emphasis"/>
          <w:highlight w:val="cyan"/>
        </w:rPr>
        <w:t>lack</w:t>
      </w:r>
      <w:r w:rsidRPr="002A6B79">
        <w:rPr>
          <w:rStyle w:val="StyleUnderline"/>
        </w:rPr>
        <w:t xml:space="preserve"> the kind of </w:t>
      </w:r>
      <w:r w:rsidRPr="002A6B79">
        <w:rPr>
          <w:rStyle w:val="StyleUnderline"/>
          <w:highlight w:val="cyan"/>
        </w:rPr>
        <w:t xml:space="preserve">national </w:t>
      </w:r>
      <w:r w:rsidRPr="002A6B79">
        <w:rPr>
          <w:rStyle w:val="Emphasis"/>
          <w:highlight w:val="cyan"/>
        </w:rPr>
        <w:t>standards</w:t>
      </w:r>
      <w:r w:rsidRPr="002A6B79">
        <w:rPr>
          <w:rStyle w:val="StyleUnderline"/>
        </w:rPr>
        <w:t xml:space="preserve"> needed to promote </w:t>
      </w:r>
      <w:r w:rsidRPr="00381A6F">
        <w:rPr>
          <w:rStyle w:val="Emphasis"/>
        </w:rPr>
        <w:t>equality</w:t>
      </w:r>
      <w:r w:rsidRPr="0044545C">
        <w:rPr>
          <w:sz w:val="16"/>
        </w:rPr>
        <w:t xml:space="preserve"> (Mettler 1998, 13). </w:t>
      </w:r>
      <w:r w:rsidRPr="002A6B79">
        <w:rPr>
          <w:rStyle w:val="StyleUnderline"/>
        </w:rPr>
        <w:t xml:space="preserve">Legislative reforms were </w:t>
      </w:r>
      <w:r w:rsidRPr="00381A6F">
        <w:rPr>
          <w:rStyle w:val="Emphasis"/>
        </w:rPr>
        <w:t>hard-won</w:t>
      </w:r>
      <w:r w:rsidRPr="002A6B79">
        <w:rPr>
          <w:rStyle w:val="StyleUnderline"/>
        </w:rPr>
        <w:t xml:space="preserve"> and highly </w:t>
      </w:r>
      <w:r w:rsidRPr="00381A6F">
        <w:rPr>
          <w:rStyle w:val="Emphasis"/>
        </w:rPr>
        <w:t>variable</w:t>
      </w:r>
      <w:r w:rsidRPr="0044545C">
        <w:rPr>
          <w:sz w:val="16"/>
        </w:rPr>
        <w:t xml:space="preserve">. In states strongly opposed to unionization, public sector unions had to navigate just as many veto points as private sector unions have faced at the national level. </w:t>
      </w:r>
      <w:r w:rsidRPr="0044545C">
        <w:rPr>
          <w:rStyle w:val="StyleUnderline"/>
          <w:highlight w:val="cyan"/>
        </w:rPr>
        <w:t>The result</w:t>
      </w:r>
      <w:r w:rsidRPr="0044545C">
        <w:rPr>
          <w:sz w:val="16"/>
        </w:rPr>
        <w:t xml:space="preserve"> for public sector labor law </w:t>
      </w:r>
      <w:r w:rsidRPr="0044545C">
        <w:rPr>
          <w:rStyle w:val="StyleUnderline"/>
          <w:highlight w:val="cyan"/>
        </w:rPr>
        <w:t>is</w:t>
      </w:r>
      <w:r w:rsidRPr="0044545C">
        <w:rPr>
          <w:rStyle w:val="StyleUnderline"/>
        </w:rPr>
        <w:t xml:space="preserve"> what AFSCME has declared “a </w:t>
      </w:r>
      <w:r w:rsidRPr="0044545C">
        <w:rPr>
          <w:rStyle w:val="Emphasis"/>
          <w:highlight w:val="cyan"/>
        </w:rPr>
        <w:t>patchwork</w:t>
      </w:r>
      <w:r w:rsidRPr="0044545C">
        <w:rPr>
          <w:rStyle w:val="StyleUnderline"/>
        </w:rPr>
        <w:t xml:space="preserve"> quilt of conflicting, confusing </w:t>
      </w:r>
      <w:r w:rsidRPr="0044545C">
        <w:rPr>
          <w:rStyle w:val="StyleUnderline"/>
          <w:highlight w:val="cyan"/>
        </w:rPr>
        <w:t>and</w:t>
      </w:r>
      <w:r w:rsidRPr="0044545C">
        <w:rPr>
          <w:rStyle w:val="StyleUnderline"/>
        </w:rPr>
        <w:t xml:space="preserve"> often </w:t>
      </w:r>
      <w:r w:rsidRPr="0044545C">
        <w:rPr>
          <w:rStyle w:val="Emphasis"/>
          <w:highlight w:val="cyan"/>
        </w:rPr>
        <w:t>inadequate</w:t>
      </w:r>
      <w:r w:rsidRPr="0044545C">
        <w:rPr>
          <w:rStyle w:val="StyleUnderline"/>
        </w:rPr>
        <w:t xml:space="preserve"> legislation”</w:t>
      </w:r>
      <w:r w:rsidRPr="0044545C">
        <w:rPr>
          <w:sz w:val="16"/>
        </w:rPr>
        <w:t xml:space="preserve"> (AFSCME 2002). This patchwork quilt includes </w:t>
      </w:r>
      <w:r w:rsidRPr="0044545C">
        <w:rPr>
          <w:rStyle w:val="StyleUnderline"/>
        </w:rPr>
        <w:t>an estimated “</w:t>
      </w:r>
      <w:r w:rsidRPr="00381A6F">
        <w:rPr>
          <w:rStyle w:val="Emphasis"/>
        </w:rPr>
        <w:t>110</w:t>
      </w:r>
      <w:r w:rsidRPr="0044545C">
        <w:rPr>
          <w:rStyle w:val="StyleUnderline"/>
        </w:rPr>
        <w:t xml:space="preserve"> separate state statutes</w:t>
      </w:r>
      <w:r w:rsidRPr="0044545C">
        <w:rPr>
          <w:sz w:val="16"/>
        </w:rPr>
        <w:t xml:space="preserve"> governing public sector labor relations, </w:t>
      </w:r>
      <w:r w:rsidRPr="0044545C">
        <w:rPr>
          <w:rStyle w:val="StyleUnderline"/>
        </w:rPr>
        <w:t xml:space="preserve">augmented by numerous local </w:t>
      </w:r>
      <w:r w:rsidRPr="00381A6F">
        <w:rPr>
          <w:rStyle w:val="Emphasis"/>
        </w:rPr>
        <w:t>ordinances</w:t>
      </w:r>
      <w:r w:rsidRPr="0044545C">
        <w:rPr>
          <w:rStyle w:val="StyleUnderline"/>
        </w:rPr>
        <w:t xml:space="preserve">, executive orders, and other </w:t>
      </w:r>
      <w:r w:rsidRPr="00381A6F">
        <w:rPr>
          <w:rStyle w:val="Emphasis"/>
        </w:rPr>
        <w:t>legal authority</w:t>
      </w:r>
      <w:r w:rsidRPr="0044545C">
        <w:rPr>
          <w:sz w:val="16"/>
        </w:rPr>
        <w:t xml:space="preserve">” (Slater 2004, 196). A third of states either explicitly outlaw collective bargaining for public sector employees or have no statute addressing the issue (Freeman and Han 2012b, 17). Other </w:t>
      </w:r>
      <w:r w:rsidRPr="0044545C">
        <w:rPr>
          <w:rStyle w:val="StyleUnderline"/>
        </w:rPr>
        <w:t xml:space="preserve">states </w:t>
      </w:r>
      <w:r w:rsidRPr="00381A6F">
        <w:rPr>
          <w:rStyle w:val="Emphasis"/>
        </w:rPr>
        <w:t>vary tremendously</w:t>
      </w:r>
      <w:r w:rsidRPr="0044545C">
        <w:rPr>
          <w:rStyle w:val="StyleUnderline"/>
        </w:rPr>
        <w:t xml:space="preserve"> in how pro-bargaining their collective bargaining laws</w:t>
      </w:r>
      <w:r w:rsidRPr="0044545C">
        <w:rPr>
          <w:sz w:val="16"/>
        </w:rPr>
        <w:t xml:space="preserve"> are and in terms of which groups of public sector employees are included or excluded.</w:t>
      </w:r>
    </w:p>
    <w:p w14:paraId="5D18C8A7" w14:textId="77777777" w:rsidR="00ED6976" w:rsidRPr="0044545C" w:rsidRDefault="00ED6976" w:rsidP="00ED6976">
      <w:pPr>
        <w:rPr>
          <w:sz w:val="16"/>
        </w:rPr>
      </w:pPr>
      <w:r w:rsidRPr="0044545C">
        <w:rPr>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 One consequence of this variation is that an estimated 33 percent of local and state employees (six million workers) did not have collective bargaining rights in 2002 (USGAO 2002, 14; U.S. Census Bureau 2003).2 Not only is federalism synonymous with variation, but, as Aaron Wildavsky (1984) identified over thirty years ago, “federalism means inequality.” Suzanne Mettler notes that “when social and labor policies have been left in the hands of states and localities, standards have been lowered or neglected in more areas than not” (1998, 13). Public sector bargaining law is certainly no exception. Leaving public sector labor law to the states not only lowered standards and created unequal treatment but also left labor law more vulnerable to the vagaries of the states.</w:t>
      </w:r>
    </w:p>
    <w:p w14:paraId="1AD6A4C2" w14:textId="77777777" w:rsidR="00ED6976" w:rsidRPr="0044545C" w:rsidRDefault="00ED6976" w:rsidP="00ED6976">
      <w:pPr>
        <w:rPr>
          <w:sz w:val="16"/>
        </w:rPr>
      </w:pPr>
      <w:r w:rsidRPr="0044545C">
        <w:rPr>
          <w:sz w:val="16"/>
        </w:rPr>
        <w:t xml:space="preserve">The recent conservative turn in state legislatures across the country illustrates the precarious nature of public sector labor law and an important lesson about federalism: </w:t>
      </w:r>
      <w:r w:rsidRPr="0044545C">
        <w:rPr>
          <w:rStyle w:val="StyleUnderline"/>
        </w:rPr>
        <w:t xml:space="preserve">“for every liberal state policy ‘laboratory,’ </w:t>
      </w:r>
      <w:r w:rsidRPr="0044545C">
        <w:rPr>
          <w:rStyle w:val="StyleUnderline"/>
          <w:highlight w:val="cyan"/>
        </w:rPr>
        <w:t>there are</w:t>
      </w:r>
      <w:r w:rsidRPr="0044545C">
        <w:rPr>
          <w:rStyle w:val="StyleUnderline"/>
        </w:rPr>
        <w:t xml:space="preserve"> at least as many—or </w:t>
      </w:r>
      <w:r w:rsidRPr="0044545C">
        <w:rPr>
          <w:rStyle w:val="Emphasis"/>
          <w:highlight w:val="cyan"/>
        </w:rPr>
        <w:t>more</w:t>
      </w:r>
      <w:r w:rsidRPr="0044545C">
        <w:rPr>
          <w:rStyle w:val="StyleUnderline"/>
        </w:rPr>
        <w:t>—</w:t>
      </w:r>
      <w:r w:rsidRPr="0044545C">
        <w:rPr>
          <w:rStyle w:val="StyleUnderline"/>
          <w:highlight w:val="cyan"/>
        </w:rPr>
        <w:t>conservative</w:t>
      </w:r>
      <w:r w:rsidRPr="0044545C">
        <w:rPr>
          <w:rStyle w:val="StyleUnderline"/>
        </w:rPr>
        <w:t xml:space="preserve"> policy </w:t>
      </w:r>
      <w:r w:rsidRPr="0044545C">
        <w:rPr>
          <w:rStyle w:val="Emphasis"/>
          <w:highlight w:val="cyan"/>
        </w:rPr>
        <w:t>lab</w:t>
      </w:r>
      <w:r w:rsidRPr="0044545C">
        <w:rPr>
          <w:rStyle w:val="StyleUnderline"/>
        </w:rPr>
        <w:t>oratorie</w:t>
      </w:r>
      <w:r w:rsidRPr="0044545C">
        <w:rPr>
          <w:rStyle w:val="Emphasis"/>
          <w:highlight w:val="cyan"/>
        </w:rPr>
        <w:t>s</w:t>
      </w:r>
      <w:r w:rsidRPr="0044545C">
        <w:rPr>
          <w:rStyle w:val="StyleUnderline"/>
        </w:rPr>
        <w:t>”</w:t>
      </w:r>
      <w:r w:rsidRPr="0044545C">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377B6425" w14:textId="77777777" w:rsidR="00ED6976" w:rsidRDefault="00ED6976" w:rsidP="00ED6976">
      <w:r>
        <w:t>&lt;&lt;TEXT CONDENSED, NONE OMITTED&gt;&gt;</w:t>
      </w:r>
    </w:p>
    <w:p w14:paraId="13BDA5BA" w14:textId="77777777" w:rsidR="00ED6976" w:rsidRPr="0044545C" w:rsidRDefault="00ED6976" w:rsidP="00ED6976">
      <w:pPr>
        <w:rPr>
          <w:sz w:val="8"/>
        </w:rPr>
      </w:pPr>
      <w:r w:rsidRPr="0044545C">
        <w:rPr>
          <w:sz w:val="8"/>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 The 2016 elections illustrate the continued vulnerability of public sector collective bargaining rights and the enduring importance of divided labor law for understanding organized labor today. The elections ushered in singleparty Republican rule at the national level and in twenty-five states. Several of these states have sought to remake their state’s government employee labor laws.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Without a national public sector Wagner Act, actions like Iowa’s are to be expected as the states continue to address the issue of government employee collective bargaining in their own ways. 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 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 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 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 Labor’s Effectiveness: The Lack of a Nationally Cohesive, Geographically Diverse Movement</w:t>
      </w:r>
    </w:p>
    <w:p w14:paraId="6D8B9294" w14:textId="77777777" w:rsidR="00ED6976" w:rsidRDefault="00ED6976" w:rsidP="00ED6976">
      <w:r>
        <w:t>&lt;&lt;PARAGRAPH INTEGRITY RESUMES&gt;&gt;</w:t>
      </w:r>
    </w:p>
    <w:p w14:paraId="1E8338F2" w14:textId="77777777" w:rsidR="00ED6976" w:rsidRPr="0044545C" w:rsidRDefault="00ED6976" w:rsidP="00ED6976">
      <w:pPr>
        <w:rPr>
          <w:sz w:val="16"/>
        </w:rPr>
      </w:pPr>
      <w:r w:rsidRPr="0044545C">
        <w:rPr>
          <w:sz w:val="16"/>
        </w:rPr>
        <w:t xml:space="preserve">Whereas the Wagner Act gave private sector workers the fundamental right to unionize, as the preceding examples illustrate, the rights of public sector employees have proven more vulnerable. </w:t>
      </w:r>
      <w:r w:rsidRPr="0044545C">
        <w:rPr>
          <w:rStyle w:val="StyleUnderline"/>
        </w:rPr>
        <w:t xml:space="preserve">There is no </w:t>
      </w:r>
      <w:r w:rsidRPr="00381A6F">
        <w:rPr>
          <w:rStyle w:val="Emphasis"/>
        </w:rPr>
        <w:t>firm commitment</w:t>
      </w:r>
      <w:r w:rsidRPr="0044545C">
        <w:rPr>
          <w:rStyle w:val="StyleUnderline"/>
        </w:rPr>
        <w:t xml:space="preserve"> at the national level</w:t>
      </w:r>
      <w:r w:rsidRPr="0044545C">
        <w:rPr>
          <w:sz w:val="16"/>
        </w:rPr>
        <w:t xml:space="preserve"> that government “employees shall have the right to selforganization, to form, join, or assist labor organizations, to bargain collectively through representatives of their own choosing” (NLRA 1935, Sec. 7). Instead, as the AFSCME president Jerry Wurf noted in testimony to Congress in 1974, “</w:t>
      </w:r>
      <w:r w:rsidRPr="0044545C">
        <w:rPr>
          <w:rStyle w:val="StyleUnderline"/>
        </w:rPr>
        <w:t xml:space="preserve">No </w:t>
      </w:r>
      <w:r w:rsidRPr="00381A6F">
        <w:rPr>
          <w:rStyle w:val="Emphasis"/>
        </w:rPr>
        <w:t>one pattern</w:t>
      </w:r>
      <w:r w:rsidRPr="0044545C">
        <w:rPr>
          <w:rStyle w:val="StyleUnderline"/>
        </w:rPr>
        <w:t xml:space="preserve"> prevails among the 50 states</w:t>
      </w:r>
      <w:r w:rsidRPr="0044545C">
        <w:rPr>
          <w:sz w:val="16"/>
        </w:rPr>
        <w:t xml:space="preserve"> and 80,000 governmental units, save one: that public employees are no where near the equals of workers in the private industry” (Wurf 1974, 4). Federalism as a governing structure welcomes experimentation and innovation at the state and local levels. Experimentation in public sector labor law might sound appealing because it allows union-friendly states to pass very generous legislation. Indeed, in some states government employees possess greater rights than do their private sector counterparts, such as mandatory card-check certification, a much more manageable means of organizing a union than the traditional NLRB election procedure. But these </w:t>
      </w:r>
      <w:r w:rsidRPr="0044545C">
        <w:rPr>
          <w:rStyle w:val="StyleUnderline"/>
        </w:rPr>
        <w:t xml:space="preserve">gains come with </w:t>
      </w:r>
      <w:r w:rsidRPr="00381A6F">
        <w:rPr>
          <w:rStyle w:val="Emphasis"/>
        </w:rPr>
        <w:t>serious costs</w:t>
      </w:r>
      <w:r w:rsidRPr="0044545C">
        <w:rPr>
          <w:rStyle w:val="StyleUnderline"/>
        </w:rPr>
        <w:t xml:space="preserve">; </w:t>
      </w:r>
      <w:r w:rsidRPr="0044545C">
        <w:rPr>
          <w:rStyle w:val="Emphasis"/>
          <w:highlight w:val="cyan"/>
        </w:rPr>
        <w:t>state</w:t>
      </w:r>
      <w:r w:rsidRPr="0044545C">
        <w:rPr>
          <w:rStyle w:val="StyleUnderline"/>
        </w:rPr>
        <w:t xml:space="preserve">- and local-level collective bargaining </w:t>
      </w:r>
      <w:r w:rsidRPr="0044545C">
        <w:rPr>
          <w:rStyle w:val="StyleUnderline"/>
          <w:highlight w:val="cyan"/>
        </w:rPr>
        <w:t xml:space="preserve">laws will </w:t>
      </w:r>
      <w:r w:rsidRPr="0044545C">
        <w:rPr>
          <w:rStyle w:val="Emphasis"/>
          <w:highlight w:val="cyan"/>
        </w:rPr>
        <w:t>never</w:t>
      </w:r>
      <w:r w:rsidRPr="0044545C">
        <w:rPr>
          <w:rStyle w:val="StyleUnderline"/>
          <w:highlight w:val="cyan"/>
        </w:rPr>
        <w:t xml:space="preserve"> be</w:t>
      </w:r>
      <w:r w:rsidRPr="0044545C">
        <w:rPr>
          <w:rStyle w:val="StyleUnderline"/>
        </w:rPr>
        <w:t xml:space="preserve"> on an </w:t>
      </w:r>
      <w:r w:rsidRPr="0044545C">
        <w:rPr>
          <w:rStyle w:val="Emphasis"/>
          <w:highlight w:val="cyan"/>
        </w:rPr>
        <w:t>equal</w:t>
      </w:r>
      <w:r w:rsidRPr="00381A6F">
        <w:rPr>
          <w:rStyle w:val="Emphasis"/>
        </w:rPr>
        <w:t xml:space="preserve"> footing</w:t>
      </w:r>
      <w:r w:rsidRPr="0044545C">
        <w:rPr>
          <w:rStyle w:val="StyleUnderline"/>
        </w:rPr>
        <w:t xml:space="preserve"> with </w:t>
      </w:r>
      <w:r w:rsidRPr="00381A6F">
        <w:rPr>
          <w:rStyle w:val="Emphasis"/>
        </w:rPr>
        <w:t>national</w:t>
      </w:r>
      <w:r w:rsidRPr="0044545C">
        <w:rPr>
          <w:rStyle w:val="StyleUnderline"/>
        </w:rPr>
        <w:t xml:space="preserve">-level rights </w:t>
      </w:r>
      <w:r w:rsidRPr="0044545C">
        <w:rPr>
          <w:rStyle w:val="StyleUnderline"/>
          <w:highlight w:val="cyan"/>
        </w:rPr>
        <w:t>because of</w:t>
      </w:r>
      <w:r w:rsidRPr="0044545C">
        <w:rPr>
          <w:rStyle w:val="StyleUnderline"/>
        </w:rPr>
        <w:t xml:space="preserve"> the </w:t>
      </w:r>
      <w:r w:rsidRPr="0044545C">
        <w:rPr>
          <w:rStyle w:val="Emphasis"/>
          <w:highlight w:val="cyan"/>
        </w:rPr>
        <w:t>inherent</w:t>
      </w:r>
      <w:r w:rsidRPr="0044545C">
        <w:rPr>
          <w:rStyle w:val="StyleUnderline"/>
          <w:highlight w:val="cyan"/>
        </w:rPr>
        <w:t xml:space="preserve"> differences</w:t>
      </w:r>
      <w:r w:rsidRPr="0044545C">
        <w:rPr>
          <w:sz w:val="16"/>
        </w:rPr>
        <w:t xml:space="preserve"> between the two: </w:t>
      </w:r>
      <w:r w:rsidRPr="0044545C">
        <w:rPr>
          <w:rStyle w:val="Emphasis"/>
          <w:highlight w:val="cyan"/>
        </w:rPr>
        <w:t>national</w:t>
      </w:r>
      <w:r w:rsidRPr="0044545C">
        <w:rPr>
          <w:rStyle w:val="StyleUnderline"/>
        </w:rPr>
        <w:t xml:space="preserve">-level </w:t>
      </w:r>
      <w:r w:rsidRPr="0044545C">
        <w:rPr>
          <w:rStyle w:val="StyleUnderline"/>
          <w:highlight w:val="cyan"/>
        </w:rPr>
        <w:t>rights create</w:t>
      </w:r>
      <w:r w:rsidRPr="0044545C">
        <w:rPr>
          <w:rStyle w:val="StyleUnderline"/>
        </w:rPr>
        <w:t xml:space="preserve"> a </w:t>
      </w:r>
      <w:r w:rsidRPr="0044545C">
        <w:rPr>
          <w:rStyle w:val="Emphasis"/>
          <w:highlight w:val="cyan"/>
        </w:rPr>
        <w:t>durable</w:t>
      </w:r>
      <w:r w:rsidRPr="0044545C">
        <w:rPr>
          <w:rStyle w:val="StyleUnderline"/>
        </w:rPr>
        <w:t xml:space="preserve"> level of </w:t>
      </w:r>
      <w:r w:rsidRPr="0044545C">
        <w:rPr>
          <w:rStyle w:val="Emphasis"/>
          <w:highlight w:val="cyan"/>
        </w:rPr>
        <w:t>uniform</w:t>
      </w:r>
      <w:r w:rsidRPr="0044545C">
        <w:rPr>
          <w:rStyle w:val="StyleUnderline"/>
          <w:highlight w:val="cyan"/>
        </w:rPr>
        <w:t xml:space="preserve"> protection that </w:t>
      </w:r>
      <w:r w:rsidRPr="0044545C">
        <w:rPr>
          <w:rStyle w:val="Emphasis"/>
          <w:highlight w:val="cyan"/>
        </w:rPr>
        <w:t>state</w:t>
      </w:r>
      <w:r w:rsidRPr="0044545C">
        <w:rPr>
          <w:rStyle w:val="StyleUnderline"/>
        </w:rPr>
        <w:t xml:space="preserve">-or local-level </w:t>
      </w:r>
      <w:r w:rsidRPr="0044545C">
        <w:rPr>
          <w:rStyle w:val="Emphasis"/>
          <w:highlight w:val="cyan"/>
        </w:rPr>
        <w:t>laws</w:t>
      </w:r>
      <w:r w:rsidRPr="0044545C">
        <w:rPr>
          <w:rStyle w:val="StyleUnderline"/>
          <w:highlight w:val="cyan"/>
        </w:rPr>
        <w:t xml:space="preserve"> cannot</w:t>
      </w:r>
      <w:r w:rsidRPr="0044545C">
        <w:rPr>
          <w:rStyle w:val="StyleUnderline"/>
        </w:rPr>
        <w:t xml:space="preserve"> provide</w:t>
      </w:r>
      <w:r w:rsidRPr="0044545C">
        <w:rPr>
          <w:sz w:val="16"/>
        </w:rPr>
        <w:t>.</w:t>
      </w:r>
    </w:p>
    <w:p w14:paraId="2B2C5516" w14:textId="77777777" w:rsidR="00ED6976" w:rsidRPr="0044545C" w:rsidRDefault="00ED6976" w:rsidP="00ED6976">
      <w:pPr>
        <w:rPr>
          <w:sz w:val="16"/>
        </w:rPr>
      </w:pPr>
      <w:r w:rsidRPr="0044545C">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If given national collective bargaining rights, and with a more amicable organizing environment, public sector unions would be able to make inroads into anti-union states. Instead, government unions are limited in their growth by lack of collective bargaining rights in anti-union states and renewed attacks in previously safe </w:t>
      </w:r>
      <w:r w:rsidRPr="005D3F09">
        <w:rPr>
          <w:sz w:val="16"/>
        </w:rPr>
        <w:t xml:space="preserve">states; their </w:t>
      </w:r>
      <w:r w:rsidRPr="005D3F09">
        <w:rPr>
          <w:rStyle w:val="StyleUnderline"/>
        </w:rPr>
        <w:t xml:space="preserve">geographic </w:t>
      </w:r>
      <w:r w:rsidRPr="005D3F09">
        <w:rPr>
          <w:rStyle w:val="Emphasis"/>
        </w:rPr>
        <w:t>concentration</w:t>
      </w:r>
      <w:r w:rsidRPr="005D3F09">
        <w:rPr>
          <w:rStyle w:val="StyleUnderline"/>
        </w:rPr>
        <w:t xml:space="preserve"> and vulnerability mean the entire </w:t>
      </w:r>
      <w:r w:rsidRPr="005D3F09">
        <w:rPr>
          <w:rStyle w:val="Emphasis"/>
        </w:rPr>
        <w:t>labor movement</w:t>
      </w:r>
      <w:r w:rsidRPr="005D3F09">
        <w:rPr>
          <w:rStyle w:val="StyleUnderline"/>
        </w:rPr>
        <w:t xml:space="preserve"> is </w:t>
      </w:r>
      <w:r w:rsidRPr="005D3F09">
        <w:rPr>
          <w:rStyle w:val="Emphasis"/>
        </w:rPr>
        <w:t>smaller</w:t>
      </w:r>
      <w:r w:rsidRPr="005D3F09">
        <w:rPr>
          <w:rStyle w:val="StyleUnderline"/>
        </w:rPr>
        <w:t xml:space="preserve"> and </w:t>
      </w:r>
      <w:r w:rsidRPr="005D3F09">
        <w:rPr>
          <w:rStyle w:val="Emphasis"/>
        </w:rPr>
        <w:t>less secure</w:t>
      </w:r>
      <w:r w:rsidRPr="005D3F09">
        <w:rPr>
          <w:rStyle w:val="StyleUnderline"/>
        </w:rPr>
        <w:t xml:space="preserve"> than</w:t>
      </w:r>
      <w:r w:rsidRPr="0044545C">
        <w:rPr>
          <w:rStyle w:val="StyleUnderline"/>
        </w:rPr>
        <w:t xml:space="preserve"> it could be and unlikely to change</w:t>
      </w:r>
      <w:r w:rsidRPr="0044545C">
        <w:rPr>
          <w:sz w:val="16"/>
        </w:rPr>
        <w:t xml:space="preserve"> without labor law reform. Thus, while the public sector union density spike in the 1960s–1970s slowed the decline of overall union density, </w:t>
      </w:r>
      <w:r w:rsidRPr="0044545C">
        <w:rPr>
          <w:rStyle w:val="StyleUnderline"/>
        </w:rPr>
        <w:t xml:space="preserve">this trend is </w:t>
      </w:r>
      <w:r w:rsidRPr="00381A6F">
        <w:rPr>
          <w:rStyle w:val="Emphasis"/>
        </w:rPr>
        <w:t>unlikely</w:t>
      </w:r>
      <w:r w:rsidRPr="0044545C">
        <w:rPr>
          <w:rStyle w:val="StyleUnderline"/>
        </w:rPr>
        <w:t xml:space="preserve"> to continue because government </w:t>
      </w:r>
      <w:r w:rsidRPr="00381A6F">
        <w:rPr>
          <w:rStyle w:val="Emphasis"/>
        </w:rPr>
        <w:t>unions</w:t>
      </w:r>
      <w:r w:rsidRPr="0044545C">
        <w:rPr>
          <w:rStyle w:val="StyleUnderline"/>
        </w:rPr>
        <w:t xml:space="preserve"> have reached the </w:t>
      </w:r>
      <w:r w:rsidRPr="00381A6F">
        <w:rPr>
          <w:rStyle w:val="Emphasis"/>
        </w:rPr>
        <w:t>limits</w:t>
      </w:r>
      <w:r w:rsidRPr="0044545C">
        <w:rPr>
          <w:rStyle w:val="StyleUnderline"/>
        </w:rPr>
        <w:t xml:space="preserve"> of state-level </w:t>
      </w:r>
      <w:r w:rsidRPr="00381A6F">
        <w:rPr>
          <w:rStyle w:val="Emphasis"/>
        </w:rPr>
        <w:t>innovation</w:t>
      </w:r>
      <w:r w:rsidRPr="0044545C">
        <w:rPr>
          <w:sz w:val="16"/>
        </w:rPr>
        <w:t>.</w:t>
      </w:r>
    </w:p>
    <w:p w14:paraId="5EC8F72B" w14:textId="77777777" w:rsidR="00ED6976" w:rsidRPr="005D3F09" w:rsidRDefault="00ED6976" w:rsidP="00ED6976">
      <w:pPr>
        <w:rPr>
          <w:sz w:val="16"/>
        </w:rPr>
      </w:pPr>
      <w:r w:rsidRPr="0044545C">
        <w:rPr>
          <w:rStyle w:val="StyleUnderline"/>
        </w:rPr>
        <w:t xml:space="preserve">What about </w:t>
      </w:r>
      <w:r w:rsidRPr="00381A6F">
        <w:rPr>
          <w:rStyle w:val="Emphasis"/>
        </w:rPr>
        <w:t>private sector unions?</w:t>
      </w:r>
      <w:r w:rsidRPr="0044545C">
        <w:rPr>
          <w:sz w:val="16"/>
        </w:rPr>
        <w:t xml:space="preserve"> Would they benefit from private sector labor law devolving to the state and local levels in order to end the national stalemate, as Richard Freeman (2006) and other have suggested? </w:t>
      </w:r>
      <w:r w:rsidRPr="0044545C">
        <w:rPr>
          <w:rStyle w:val="StyleUnderline"/>
        </w:rPr>
        <w:t xml:space="preserve">In the </w:t>
      </w:r>
      <w:r w:rsidRPr="00381A6F">
        <w:rPr>
          <w:rStyle w:val="Emphasis"/>
        </w:rPr>
        <w:t>short run</w:t>
      </w:r>
      <w:r w:rsidRPr="0044545C">
        <w:rPr>
          <w:rStyle w:val="StyleUnderline"/>
        </w:rPr>
        <w:t xml:space="preserve">, private sector union density might </w:t>
      </w:r>
      <w:r w:rsidRPr="00381A6F">
        <w:rPr>
          <w:rStyle w:val="Emphasis"/>
        </w:rPr>
        <w:t>increase</w:t>
      </w:r>
      <w:r w:rsidRPr="0044545C">
        <w:rPr>
          <w:sz w:val="16"/>
        </w:rPr>
        <w:t xml:space="preserve"> as employees’ collective bargaining rights would be strengthened in union-friendly states. </w:t>
      </w:r>
      <w:r w:rsidRPr="0044545C">
        <w:rPr>
          <w:rStyle w:val="StyleUnderline"/>
        </w:rPr>
        <w:t xml:space="preserve">Ulti- mately, however, this would leave </w:t>
      </w:r>
      <w:r w:rsidRPr="00381A6F">
        <w:rPr>
          <w:rStyle w:val="Emphasis"/>
        </w:rPr>
        <w:t>private sector</w:t>
      </w:r>
      <w:r w:rsidRPr="0044545C">
        <w:rPr>
          <w:rStyle w:val="StyleUnderline"/>
        </w:rPr>
        <w:t xml:space="preserve"> employees </w:t>
      </w:r>
      <w:r w:rsidRPr="00381A6F">
        <w:rPr>
          <w:rStyle w:val="Emphasis"/>
        </w:rPr>
        <w:t>just as vulnerable</w:t>
      </w:r>
      <w:r w:rsidRPr="0044545C">
        <w:rPr>
          <w:sz w:val="16"/>
        </w:rPr>
        <w:t xml:space="preserve"> as their public sector counterparts </w:t>
      </w:r>
      <w:r w:rsidRPr="0044545C">
        <w:rPr>
          <w:rStyle w:val="StyleUnderline"/>
        </w:rPr>
        <w:t xml:space="preserve">to </w:t>
      </w:r>
      <w:r w:rsidRPr="00381A6F">
        <w:rPr>
          <w:rStyle w:val="Emphasis"/>
        </w:rPr>
        <w:t>retrenchment</w:t>
      </w:r>
      <w:r w:rsidRPr="0044545C">
        <w:rPr>
          <w:rStyle w:val="StyleUnderline"/>
        </w:rPr>
        <w:t xml:space="preserve"> of their fundamental collective bargaining rights</w:t>
      </w:r>
      <w:r w:rsidRPr="0044545C">
        <w:rPr>
          <w:sz w:val="16"/>
        </w:rPr>
        <w:t xml:space="preserve">. The example of </w:t>
      </w:r>
      <w:r w:rsidRPr="0044545C">
        <w:rPr>
          <w:rStyle w:val="StyleUnderline"/>
        </w:rPr>
        <w:t xml:space="preserve">the </w:t>
      </w:r>
      <w:r w:rsidRPr="00381A6F">
        <w:rPr>
          <w:rStyle w:val="Emphasis"/>
        </w:rPr>
        <w:t>one aspect</w:t>
      </w:r>
      <w:r w:rsidRPr="0044545C">
        <w:rPr>
          <w:rStyle w:val="StyleUnderline"/>
        </w:rPr>
        <w:t xml:space="preserve"> of private sector labor law that has been left up to the </w:t>
      </w:r>
      <w:r w:rsidRPr="00381A6F">
        <w:rPr>
          <w:rStyle w:val="Emphasis"/>
        </w:rPr>
        <w:t>states</w:t>
      </w:r>
      <w:r w:rsidRPr="0044545C">
        <w:rPr>
          <w:sz w:val="16"/>
        </w:rPr>
        <w:t xml:space="preserve">, Section 14(b) of Taft-Hartley, </w:t>
      </w:r>
      <w:r w:rsidRPr="0044545C">
        <w:rPr>
          <w:rStyle w:val="StyleUnderline"/>
        </w:rPr>
        <w:t xml:space="preserve">is a </w:t>
      </w:r>
      <w:r w:rsidRPr="00381A6F">
        <w:rPr>
          <w:rStyle w:val="Emphasis"/>
        </w:rPr>
        <w:t>sobering</w:t>
      </w:r>
      <w:r w:rsidRPr="0044545C">
        <w:rPr>
          <w:rStyle w:val="StyleUnderline"/>
        </w:rPr>
        <w:t xml:space="preserve"> reminder</w:t>
      </w:r>
      <w:r w:rsidRPr="0044545C">
        <w:rPr>
          <w:sz w:val="16"/>
        </w:rPr>
        <w:t xml:space="preserve">. Although </w:t>
      </w:r>
      <w:r w:rsidRPr="005D3F09">
        <w:rPr>
          <w:sz w:val="16"/>
        </w:rPr>
        <w:t xml:space="preserve">Taft-Hartley is a national-level law, </w:t>
      </w:r>
      <w:r w:rsidRPr="005D3F09">
        <w:rPr>
          <w:rStyle w:val="Emphasis"/>
        </w:rPr>
        <w:t>Section 14(b)</w:t>
      </w:r>
      <w:r w:rsidRPr="005D3F09">
        <w:rPr>
          <w:sz w:val="16"/>
        </w:rPr>
        <w:t xml:space="preserve"> does not mandate or outlaw right-to-work but instead </w:t>
      </w:r>
      <w:r w:rsidRPr="005D3F09">
        <w:rPr>
          <w:rStyle w:val="StyleUnderline"/>
        </w:rPr>
        <w:t xml:space="preserve">gives states the </w:t>
      </w:r>
      <w:r w:rsidRPr="005D3F09">
        <w:rPr>
          <w:rStyle w:val="Emphasis"/>
        </w:rPr>
        <w:t>option</w:t>
      </w:r>
      <w:r w:rsidRPr="005D3F09">
        <w:rPr>
          <w:rStyle w:val="StyleUnderline"/>
        </w:rPr>
        <w:t xml:space="preserve"> to become right-to-work states</w:t>
      </w:r>
      <w:r w:rsidRPr="005D3F09">
        <w:rPr>
          <w:sz w:val="16"/>
        </w:rPr>
        <w:t xml:space="preserve">. In other words, 14(b) is a federalism provision within a national law. </w:t>
      </w:r>
      <w:r w:rsidRPr="005D3F09">
        <w:rPr>
          <w:rStyle w:val="StyleUnderline"/>
        </w:rPr>
        <w:t xml:space="preserve">Leaving the decision of </w:t>
      </w:r>
      <w:r w:rsidRPr="005D3F09">
        <w:rPr>
          <w:rStyle w:val="Emphasis"/>
        </w:rPr>
        <w:t>right-to-work</w:t>
      </w:r>
      <w:r w:rsidRPr="005D3F09">
        <w:rPr>
          <w:rStyle w:val="StyleUnderline"/>
        </w:rPr>
        <w:t xml:space="preserve"> up to the states has resulted in the same </w:t>
      </w:r>
      <w:r w:rsidRPr="005D3F09">
        <w:rPr>
          <w:rStyle w:val="Emphasis"/>
        </w:rPr>
        <w:t>variability</w:t>
      </w:r>
      <w:r w:rsidRPr="005D3F09">
        <w:rPr>
          <w:rStyle w:val="StyleUnderline"/>
        </w:rPr>
        <w:t xml:space="preserve"> as seen in </w:t>
      </w:r>
      <w:r w:rsidRPr="005D3F09">
        <w:rPr>
          <w:rStyle w:val="Emphasis"/>
        </w:rPr>
        <w:t>public sector</w:t>
      </w:r>
      <w:r w:rsidRPr="005D3F09">
        <w:rPr>
          <w:rStyle w:val="StyleUnderline"/>
        </w:rPr>
        <w:t xml:space="preserve"> labor laws at the state level</w:t>
      </w:r>
      <w:r w:rsidRPr="005D3F09">
        <w:rPr>
          <w:sz w:val="16"/>
        </w:rPr>
        <w:t xml:space="preserve">: Michigan passed a right-to-work law in 2011, Wisconsin in 2015, West Virginia in 2016, and Missouri in 2017 (Missouri voters overturned the law in July 2018). All of this suggests that </w:t>
      </w:r>
      <w:r w:rsidRPr="005D3F09">
        <w:rPr>
          <w:rStyle w:val="StyleUnderline"/>
        </w:rPr>
        <w:t xml:space="preserve">a </w:t>
      </w:r>
      <w:r w:rsidRPr="005D3F09">
        <w:rPr>
          <w:rStyle w:val="Emphasis"/>
        </w:rPr>
        <w:t>national law</w:t>
      </w:r>
      <w:r w:rsidRPr="005D3F09">
        <w:rPr>
          <w:rStyle w:val="StyleUnderline"/>
        </w:rPr>
        <w:t xml:space="preserve"> protecting both </w:t>
      </w:r>
      <w:r w:rsidRPr="005D3F09">
        <w:rPr>
          <w:rStyle w:val="Emphasis"/>
        </w:rPr>
        <w:t>public and private</w:t>
      </w:r>
      <w:r w:rsidRPr="005D3F09">
        <w:rPr>
          <w:rStyle w:val="StyleUnderline"/>
        </w:rPr>
        <w:t xml:space="preserve"> sector collective bargaining rights would offer the </w:t>
      </w:r>
      <w:r w:rsidRPr="005D3F09">
        <w:rPr>
          <w:rStyle w:val="Emphasis"/>
        </w:rPr>
        <w:t>most protection</w:t>
      </w:r>
      <w:r w:rsidRPr="005D3F09">
        <w:rPr>
          <w:sz w:val="16"/>
        </w:rPr>
        <w:t xml:space="preserve"> for American labor unions and the best possibility for expansion.</w:t>
      </w:r>
    </w:p>
    <w:p w14:paraId="5EBF2614" w14:textId="77777777" w:rsidR="00ED6976" w:rsidRPr="00913A76" w:rsidRDefault="00ED6976" w:rsidP="00ED6976">
      <w:pPr>
        <w:rPr>
          <w:sz w:val="16"/>
        </w:rPr>
      </w:pPr>
      <w:r w:rsidRPr="005D3F09">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public sector unions continue to be concentrated in union-friendly states that have passed collective bargaining statutes. These unions have, in turn, responded by focusing a disproportionate share of their political resources at the state and local levels. </w:t>
      </w:r>
      <w:r w:rsidRPr="005D3F09">
        <w:rPr>
          <w:rStyle w:val="StyleUnderline"/>
        </w:rPr>
        <w:t xml:space="preserve">Until a </w:t>
      </w:r>
      <w:r w:rsidRPr="005D3F09">
        <w:rPr>
          <w:rStyle w:val="Emphasis"/>
        </w:rPr>
        <w:t>floor</w:t>
      </w:r>
      <w:r w:rsidRPr="005D3F09">
        <w:rPr>
          <w:rStyle w:val="StyleUnderline"/>
        </w:rPr>
        <w:t xml:space="preserve"> of protection exists for all public sector employees, we are </w:t>
      </w:r>
      <w:r w:rsidRPr="005D3F09">
        <w:rPr>
          <w:rStyle w:val="Emphasis"/>
        </w:rPr>
        <w:t>unlikely</w:t>
      </w:r>
      <w:r w:rsidRPr="005D3F09">
        <w:rPr>
          <w:rStyle w:val="StyleUnderline"/>
        </w:rPr>
        <w:t xml:space="preserve"> to see dramatic </w:t>
      </w:r>
      <w:r w:rsidRPr="005D3F09">
        <w:rPr>
          <w:rStyle w:val="Emphasis"/>
        </w:rPr>
        <w:t>growth</w:t>
      </w:r>
      <w:r w:rsidRPr="005D3F09">
        <w:rPr>
          <w:rStyle w:val="StyleUnderline"/>
        </w:rPr>
        <w:t xml:space="preserve"> in union density</w:t>
      </w:r>
      <w:r w:rsidRPr="005D3F09">
        <w:rPr>
          <w:sz w:val="16"/>
        </w:rPr>
        <w:t xml:space="preserve"> akin</w:t>
      </w:r>
      <w:r w:rsidRPr="00913A76">
        <w:rPr>
          <w:sz w:val="16"/>
        </w:rPr>
        <w:t xml:space="preserve"> to what we saw in the 1930s and 1940s for the private sector and the 1960s and 1970s for the public sector. Thus, the </w:t>
      </w:r>
      <w:r w:rsidRPr="00381A6F">
        <w:rPr>
          <w:rStyle w:val="Emphasis"/>
        </w:rPr>
        <w:t>experimentation</w:t>
      </w:r>
      <w:r w:rsidRPr="00913A76">
        <w:rPr>
          <w:rStyle w:val="StyleUnderline"/>
        </w:rPr>
        <w:t xml:space="preserve"> within federalism does </w:t>
      </w:r>
      <w:r w:rsidRPr="00381A6F">
        <w:rPr>
          <w:rStyle w:val="Emphasis"/>
        </w:rPr>
        <w:t>not benefit</w:t>
      </w:r>
      <w:r w:rsidRPr="00913A76">
        <w:rPr>
          <w:rStyle w:val="StyleUnderline"/>
        </w:rPr>
        <w:t xml:space="preserve"> the </w:t>
      </w:r>
      <w:r w:rsidRPr="00381A6F">
        <w:rPr>
          <w:rStyle w:val="Emphasis"/>
        </w:rPr>
        <w:t>labor</w:t>
      </w:r>
      <w:r w:rsidRPr="00913A76">
        <w:rPr>
          <w:rStyle w:val="StyleUnderline"/>
        </w:rPr>
        <w:t xml:space="preserve"> movement</w:t>
      </w:r>
      <w:r w:rsidRPr="00913A76">
        <w:rPr>
          <w:sz w:val="16"/>
        </w:rPr>
        <w:t xml:space="preserve"> despite the generous public sector provisions in some states, because these union-friendly states do not make up for the states where public sector employees lack few or any collective bargaining rights, nor do they promote a geographically diverse, nationally focused, strong, unified labor movement.</w:t>
      </w:r>
    </w:p>
    <w:bookmarkEnd w:id="2"/>
    <w:p w14:paraId="6624B7F6" w14:textId="77777777" w:rsidR="00ED6976" w:rsidRDefault="00ED6976" w:rsidP="00ED6976">
      <w:pPr>
        <w:pStyle w:val="Heading4"/>
      </w:pPr>
      <w:r>
        <w:t>B---</w:t>
      </w:r>
      <w:r w:rsidRPr="00AF50F0">
        <w:rPr>
          <w:u w:val="single"/>
        </w:rPr>
        <w:t>BANKS</w:t>
      </w:r>
      <w:r>
        <w:t xml:space="preserve">, The </w:t>
      </w:r>
      <w:r w:rsidRPr="0028182C">
        <w:rPr>
          <w:u w:val="single"/>
        </w:rPr>
        <w:t>fragmented</w:t>
      </w:r>
      <w:r>
        <w:t xml:space="preserve"> nature of state bank oversight has made federal oversight the only option to stop risky practices</w:t>
      </w:r>
    </w:p>
    <w:p w14:paraId="29B24B62" w14:textId="77777777" w:rsidR="00ED6976" w:rsidRDefault="00ED6976" w:rsidP="00ED6976">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3802C179" w14:textId="77777777" w:rsidR="00ED6976" w:rsidRPr="001B4DF8" w:rsidRDefault="00ED6976" w:rsidP="00ED6976">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5CC514C0" w14:textId="77777777" w:rsidR="00ED6976" w:rsidRPr="001B4DF8" w:rsidRDefault="00ED6976" w:rsidP="00ED6976">
      <w:pPr>
        <w:rPr>
          <w:sz w:val="16"/>
        </w:rPr>
      </w:pPr>
      <w:r w:rsidRPr="001B4DF8">
        <w:rPr>
          <w:sz w:val="16"/>
        </w:rPr>
        <w:t>Figure 1: Regulatory Inconsistencies in Banking Oversight: The Impact of Alternating Federal and State Supervision on CAMELS Ratings</w:t>
      </w:r>
    </w:p>
    <w:p w14:paraId="0FB9E2C5" w14:textId="77777777" w:rsidR="00ED6976" w:rsidRPr="00BD5F7C" w:rsidRDefault="00ED6976" w:rsidP="00ED6976">
      <w:r w:rsidRPr="00BD5F7C">
        <w:rPr>
          <w:noProof/>
        </w:rPr>
        <w:drawing>
          <wp:inline distT="0" distB="0" distL="0" distR="0" wp14:anchorId="77EF8548" wp14:editId="3AD919C9">
            <wp:extent cx="5006340" cy="2606040"/>
            <wp:effectExtent l="0" t="0" r="3810" b="3810"/>
            <wp:docPr id="1459069168"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693D4AF3" w14:textId="77777777" w:rsidR="00ED6976" w:rsidRPr="001B4DF8" w:rsidRDefault="00ED6976" w:rsidP="00ED6976">
      <w:pPr>
        <w:rPr>
          <w:sz w:val="16"/>
        </w:rPr>
      </w:pPr>
      <w:r w:rsidRPr="001B4DF8">
        <w:rPr>
          <w:sz w:val="16"/>
        </w:rPr>
        <w:t>Source: Agarwal et al. (2014).</w:t>
      </w:r>
    </w:p>
    <w:p w14:paraId="6F712CA2" w14:textId="77777777" w:rsidR="00ED6976" w:rsidRPr="00BD5F7C" w:rsidRDefault="00ED6976" w:rsidP="00ED6976">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63CA3351" w14:textId="77777777" w:rsidR="00ED6976" w:rsidRPr="001B4DF8" w:rsidRDefault="00ED6976" w:rsidP="00ED6976">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5F1F9CFD" w14:textId="77777777" w:rsidR="00ED6976" w:rsidRPr="00BD3A75" w:rsidRDefault="00ED6976" w:rsidP="00ED6976">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5AD68BB2" w14:textId="77777777" w:rsidR="00ED6976" w:rsidRDefault="00ED6976" w:rsidP="00ED6976">
      <w:pPr>
        <w:pStyle w:val="Heading4"/>
      </w:pPr>
      <w:r>
        <w:t xml:space="preserve">5---Uniformity must </w:t>
      </w:r>
      <w:r w:rsidRPr="00254612">
        <w:rPr>
          <w:u w:val="single"/>
        </w:rPr>
        <w:t>match</w:t>
      </w:r>
      <w:r>
        <w:t xml:space="preserve"> solvency evidence. </w:t>
      </w:r>
      <w:r w:rsidRPr="00254612">
        <w:rPr>
          <w:u w:val="single"/>
        </w:rPr>
        <w:t>Fiating away</w:t>
      </w:r>
      <w:r>
        <w:t xml:space="preserve"> deficits without a </w:t>
      </w:r>
      <w:r w:rsidRPr="00254612">
        <w:rPr>
          <w:u w:val="single"/>
        </w:rPr>
        <w:t>card</w:t>
      </w:r>
      <w:r>
        <w:t xml:space="preserve"> proving a </w:t>
      </w:r>
      <w:r w:rsidRPr="00254612">
        <w:rPr>
          <w:u w:val="single"/>
        </w:rPr>
        <w:t>mechanism</w:t>
      </w:r>
      <w:r>
        <w:t xml:space="preserve"> causes </w:t>
      </w:r>
      <w:r w:rsidRPr="00254612">
        <w:rPr>
          <w:u w:val="single"/>
        </w:rPr>
        <w:t>sandbagging</w:t>
      </w:r>
      <w:r>
        <w:t xml:space="preserve"> and </w:t>
      </w:r>
      <w:r>
        <w:rPr>
          <w:u w:val="single"/>
        </w:rPr>
        <w:t>distorts</w:t>
      </w:r>
      <w:r>
        <w:t xml:space="preserve"> the state vs. fed literature base, which </w:t>
      </w:r>
      <w:r w:rsidRPr="00254612">
        <w:rPr>
          <w:u w:val="single"/>
        </w:rPr>
        <w:t>discourages</w:t>
      </w:r>
      <w:r>
        <w:t xml:space="preserve"> research and makes AFF deficits </w:t>
      </w:r>
      <w:r w:rsidRPr="00254612">
        <w:rPr>
          <w:u w:val="single"/>
        </w:rPr>
        <w:t>impossible</w:t>
      </w:r>
      <w:r>
        <w:t>.</w:t>
      </w:r>
    </w:p>
    <w:p w14:paraId="73BA1A2E" w14:textId="77777777" w:rsidR="00ED6976" w:rsidRDefault="00ED6976" w:rsidP="00ED6976">
      <w:pPr>
        <w:pStyle w:val="Heading4"/>
      </w:pPr>
      <w:r>
        <w:t xml:space="preserve">6---It gets </w:t>
      </w:r>
      <w:r w:rsidRPr="005B7AD1">
        <w:rPr>
          <w:u w:val="single"/>
        </w:rPr>
        <w:t>pre-empted</w:t>
      </w:r>
      <w:r>
        <w:t>---SCOTUS rules against even minute cases, and even if they don’t the resource burden and uncertainty still decks solvency</w:t>
      </w:r>
    </w:p>
    <w:p w14:paraId="458B53D7" w14:textId="77777777" w:rsidR="00ED6976" w:rsidRPr="0013102D" w:rsidRDefault="00ED6976" w:rsidP="00ED6976">
      <w:r w:rsidRPr="001C7A65">
        <w:rPr>
          <w:rStyle w:val="Style13ptBold"/>
        </w:rPr>
        <w:t xml:space="preserve">Sullivan </w:t>
      </w:r>
      <w:r>
        <w:rPr>
          <w:rStyle w:val="Style13ptBold"/>
        </w:rPr>
        <w:t>a</w:t>
      </w:r>
      <w:r w:rsidRPr="001C7A65">
        <w:rPr>
          <w:rStyle w:val="Style13ptBold"/>
        </w:rPr>
        <w:t>nd Cromwell 24</w:t>
      </w:r>
      <w:r>
        <w:t xml:space="preserve"> [(</w:t>
      </w:r>
      <w:r w:rsidRPr="001C7A65">
        <w:t>S&amp;C comprises more than 1,000</w:t>
      </w:r>
      <w:r>
        <w:t xml:space="preserve"> top</w:t>
      </w:r>
      <w:r w:rsidRPr="001C7A65">
        <w:t> lawyers the world through a network of 13 offices, located in leading financial centers in Asia, Australia, Europe and the United States.</w:t>
      </w:r>
      <w:r>
        <w:t xml:space="preserve">) June 3rd, 2024. </w:t>
      </w:r>
      <w:r w:rsidRPr="00D47C6C">
        <w:t>U.S. Supreme Court Maintains Absence of Bright-Line Standards in National Bank Act Preemption</w:t>
      </w:r>
      <w:r>
        <w:t xml:space="preserve">. </w:t>
      </w:r>
      <w:r w:rsidRPr="00564634">
        <w:t>https://www.sullcrom.com/SullivanCromwell/_Assets/</w:t>
      </w:r>
      <w:r>
        <w:t xml:space="preserve"> </w:t>
      </w:r>
      <w:r w:rsidRPr="00564634">
        <w:t>PDFs/Memos/US-Supreme-Court-Rules-National-Bank-Act-Preemption.pdf</w:t>
      </w:r>
      <w:r>
        <w:t xml:space="preserve"> //ESIEV]</w:t>
      </w:r>
    </w:p>
    <w:p w14:paraId="0D1C4623" w14:textId="77777777" w:rsidR="00ED6976" w:rsidRPr="00F742B3" w:rsidRDefault="00ED6976" w:rsidP="00ED6976">
      <w:pPr>
        <w:rPr>
          <w:sz w:val="16"/>
        </w:rPr>
      </w:pPr>
      <w:r w:rsidRPr="00F742B3">
        <w:rPr>
          <w:sz w:val="16"/>
        </w:rPr>
        <w:t xml:space="preserve">On May 30, 2024, in a unanimous opinion authored by Justice Kavanaugh, the U.S. Supreme Court issued its first decision on National Bank Act (“NBA”) preemption of state law since the codification of the Barnett Bank decision in Dodd-Frank in 2010. The </w:t>
      </w:r>
      <w:r w:rsidRPr="00584019">
        <w:rPr>
          <w:highlight w:val="cyan"/>
          <w:u w:val="single"/>
        </w:rPr>
        <w:t>Court</w:t>
      </w:r>
      <w:r w:rsidRPr="00584019">
        <w:rPr>
          <w:u w:val="single"/>
        </w:rPr>
        <w:t xml:space="preserve"> </w:t>
      </w:r>
      <w:r w:rsidRPr="00584019">
        <w:rPr>
          <w:highlight w:val="cyan"/>
          <w:u w:val="single"/>
        </w:rPr>
        <w:t>directed</w:t>
      </w:r>
      <w:r w:rsidRPr="00584019">
        <w:rPr>
          <w:u w:val="single"/>
        </w:rPr>
        <w:t xml:space="preserve"> lower courts </w:t>
      </w:r>
      <w:r w:rsidRPr="00584019">
        <w:rPr>
          <w:highlight w:val="cyan"/>
          <w:u w:val="single"/>
        </w:rPr>
        <w:t>to</w:t>
      </w:r>
      <w:r w:rsidRPr="00584019">
        <w:rPr>
          <w:u w:val="single"/>
        </w:rPr>
        <w:t xml:space="preserve"> </w:t>
      </w:r>
      <w:r w:rsidRPr="00584019">
        <w:rPr>
          <w:highlight w:val="cyan"/>
          <w:u w:val="single"/>
        </w:rPr>
        <w:t>reach preemption</w:t>
      </w:r>
      <w:r w:rsidRPr="00584019">
        <w:rPr>
          <w:u w:val="single"/>
        </w:rPr>
        <w:t xml:space="preserve"> decisions based </w:t>
      </w:r>
      <w:r w:rsidRPr="00584019">
        <w:rPr>
          <w:highlight w:val="cyan"/>
          <w:u w:val="single"/>
        </w:rPr>
        <w:t>on a “</w:t>
      </w:r>
      <w:r w:rsidRPr="00F742B3">
        <w:rPr>
          <w:rStyle w:val="Emphasis"/>
          <w:highlight w:val="cyan"/>
        </w:rPr>
        <w:t>practical assessment</w:t>
      </w:r>
      <w:r w:rsidRPr="00F742B3">
        <w:rPr>
          <w:sz w:val="16"/>
        </w:rPr>
        <w:t xml:space="preserve">” of whether the state law “prevents or significantly interferes with” a national bank’s power.1 The Supreme Court instructed lower courts to make this determination by comparing the state laws at issue to those the Court had analyzed in previous preemption decisions. </w:t>
      </w:r>
      <w:r w:rsidRPr="009032E2">
        <w:rPr>
          <w:highlight w:val="cyan"/>
          <w:u w:val="single"/>
        </w:rPr>
        <w:t>The Supreme Court rejected</w:t>
      </w:r>
      <w:r w:rsidRPr="009032E2">
        <w:rPr>
          <w:u w:val="single"/>
        </w:rPr>
        <w:t xml:space="preserve"> the parties’ proposals for </w:t>
      </w:r>
      <w:r w:rsidRPr="009032E2">
        <w:rPr>
          <w:highlight w:val="cyan"/>
          <w:u w:val="single"/>
        </w:rPr>
        <w:t>more “bright line” tests, or even additional guidance</w:t>
      </w:r>
      <w:r w:rsidRPr="009032E2">
        <w:rPr>
          <w:u w:val="single"/>
        </w:rPr>
        <w:t>, for ascertaining the meaning of “prevents or significantly interferes” because Congress declined to establish such a bright-line test in Dodd-Frank.</w:t>
      </w:r>
      <w:r w:rsidRPr="00F742B3">
        <w:rPr>
          <w:sz w:val="16"/>
        </w:rPr>
        <w:t>2 The Court noted, but did not address, the role of the Office of the Comptroller of the Currency (“OCC”) in making determinations about whether a state law regulating a national bank is preempted.</w:t>
      </w:r>
    </w:p>
    <w:p w14:paraId="10BB56D4" w14:textId="77777777" w:rsidR="00ED6976" w:rsidRDefault="00ED6976" w:rsidP="00ED6976">
      <w:pPr>
        <w:rPr>
          <w:sz w:val="16"/>
        </w:rPr>
      </w:pPr>
      <w:r w:rsidRPr="00F742B3">
        <w:rPr>
          <w:sz w:val="16"/>
        </w:rPr>
        <w:t xml:space="preserve"> As a result of the Court’s decision, national banks arguing that </w:t>
      </w:r>
      <w:r w:rsidRPr="009032E2">
        <w:rPr>
          <w:highlight w:val="cyan"/>
          <w:u w:val="single"/>
        </w:rPr>
        <w:t xml:space="preserve">state laws are </w:t>
      </w:r>
      <w:r w:rsidRPr="00F742B3">
        <w:rPr>
          <w:rStyle w:val="Emphasis"/>
          <w:highlight w:val="cyan"/>
        </w:rPr>
        <w:t>preempted</w:t>
      </w:r>
      <w:r w:rsidRPr="00F742B3">
        <w:rPr>
          <w:sz w:val="16"/>
        </w:rPr>
        <w:t xml:space="preserve"> must continue litigating </w:t>
      </w:r>
      <w:r w:rsidRPr="009032E2">
        <w:rPr>
          <w:highlight w:val="cyan"/>
          <w:u w:val="single"/>
        </w:rPr>
        <w:t>on a case-by-case basis</w:t>
      </w:r>
      <w:r w:rsidRPr="00F742B3">
        <w:rPr>
          <w:sz w:val="16"/>
        </w:rPr>
        <w:t xml:space="preserve">. The Supreme Court’s instruction to use its prior preemption determinations—in which the </w:t>
      </w:r>
      <w:r w:rsidRPr="00F742B3">
        <w:rPr>
          <w:highlight w:val="cyan"/>
          <w:u w:val="single"/>
        </w:rPr>
        <w:t>Court</w:t>
      </w:r>
      <w:r w:rsidRPr="009032E2">
        <w:rPr>
          <w:u w:val="single"/>
        </w:rPr>
        <w:t xml:space="preserve"> has often </w:t>
      </w:r>
      <w:r w:rsidRPr="00F742B3">
        <w:rPr>
          <w:highlight w:val="cyan"/>
          <w:u w:val="single"/>
        </w:rPr>
        <w:t>preempted</w:t>
      </w:r>
      <w:r w:rsidRPr="009032E2">
        <w:rPr>
          <w:u w:val="single"/>
        </w:rPr>
        <w:t xml:space="preserve"> state laws based </w:t>
      </w:r>
      <w:r w:rsidRPr="00F742B3">
        <w:rPr>
          <w:highlight w:val="cyan"/>
          <w:u w:val="single"/>
        </w:rPr>
        <w:t>on</w:t>
      </w:r>
      <w:r w:rsidRPr="00F742B3">
        <w:rPr>
          <w:sz w:val="16"/>
        </w:rPr>
        <w:t xml:space="preserve"> relatively </w:t>
      </w:r>
      <w:r w:rsidRPr="00F742B3">
        <w:rPr>
          <w:highlight w:val="cyan"/>
          <w:u w:val="single"/>
        </w:rPr>
        <w:t>low levels of interference</w:t>
      </w:r>
      <w:r w:rsidRPr="009032E2">
        <w:rPr>
          <w:u w:val="single"/>
        </w:rPr>
        <w:t xml:space="preserve"> with national bank powers</w:t>
      </w:r>
      <w:r w:rsidRPr="00F742B3">
        <w:rPr>
          <w:sz w:val="16"/>
        </w:rPr>
        <w:t xml:space="preserve">—should continue to give preemption arguments significant force. Moreover, by </w:t>
      </w:r>
      <w:r w:rsidRPr="00F742B3">
        <w:rPr>
          <w:highlight w:val="cyan"/>
          <w:u w:val="single"/>
        </w:rPr>
        <w:t>rejecting</w:t>
      </w:r>
      <w:r w:rsidRPr="00F742B3">
        <w:rPr>
          <w:sz w:val="16"/>
        </w:rPr>
        <w:t xml:space="preserve"> the calls by the petitioners and the Solicitor General for a preemption standard that turns on the economic magnitude of a </w:t>
      </w:r>
      <w:r w:rsidRPr="00F742B3">
        <w:rPr>
          <w:highlight w:val="cyan"/>
          <w:u w:val="single"/>
        </w:rPr>
        <w:t>state law</w:t>
      </w:r>
      <w:r w:rsidRPr="00F742B3">
        <w:rPr>
          <w:sz w:val="16"/>
        </w:rPr>
        <w:t xml:space="preserve">’s effects on national bank </w:t>
      </w:r>
      <w:r w:rsidRPr="00F742B3">
        <w:rPr>
          <w:highlight w:val="cyan"/>
          <w:u w:val="single"/>
        </w:rPr>
        <w:t>powers</w:t>
      </w:r>
      <w:r w:rsidRPr="00F742B3">
        <w:rPr>
          <w:sz w:val="16"/>
        </w:rPr>
        <w:t xml:space="preserve">—which may have required extensive, bank-specific evidence and litigation—the Supreme Court helped </w:t>
      </w:r>
      <w:r w:rsidRPr="00F742B3">
        <w:rPr>
          <w:highlight w:val="cyan"/>
          <w:u w:val="single"/>
        </w:rPr>
        <w:t>maintain</w:t>
      </w:r>
      <w:r w:rsidRPr="00F742B3">
        <w:rPr>
          <w:u w:val="single"/>
        </w:rPr>
        <w:t xml:space="preserve"> </w:t>
      </w:r>
      <w:r w:rsidRPr="00F742B3">
        <w:rPr>
          <w:highlight w:val="cyan"/>
          <w:u w:val="single"/>
        </w:rPr>
        <w:t>a</w:t>
      </w:r>
      <w:r w:rsidRPr="00F742B3">
        <w:rPr>
          <w:u w:val="single"/>
        </w:rPr>
        <w:t xml:space="preserve"> reasonable </w:t>
      </w:r>
      <w:r w:rsidRPr="00F742B3">
        <w:rPr>
          <w:highlight w:val="cyan"/>
          <w:u w:val="single"/>
        </w:rPr>
        <w:t>burden</w:t>
      </w:r>
      <w:r w:rsidRPr="00F742B3">
        <w:rPr>
          <w:u w:val="single"/>
        </w:rPr>
        <w:t xml:space="preserve"> </w:t>
      </w:r>
      <w:r w:rsidRPr="00F742B3">
        <w:rPr>
          <w:highlight w:val="cyan"/>
          <w:u w:val="single"/>
        </w:rPr>
        <w:t>on</w:t>
      </w:r>
      <w:r w:rsidRPr="00F742B3">
        <w:rPr>
          <w:u w:val="single"/>
        </w:rPr>
        <w:t xml:space="preserve"> </w:t>
      </w:r>
      <w:r w:rsidRPr="00F742B3">
        <w:rPr>
          <w:highlight w:val="cyan"/>
          <w:u w:val="single"/>
        </w:rPr>
        <w:t>banks</w:t>
      </w:r>
      <w:r w:rsidRPr="00F742B3">
        <w:rPr>
          <w:sz w:val="16"/>
        </w:rPr>
        <w:t xml:space="preserve"> in most such cases. Nevertheless, the lower courts have sometimes come to different views on whether similar laws are preempted under this status quo standard, indicating that lower courts may continue to struggle with this issue after the Court’s decision. Indeed, even the Court’s own prior split on two “seemingly similar” state escheatment statutes (in 1923 and 1944) illustrates the absence of clarity.3 The case-by-case nature of the analysis and </w:t>
      </w:r>
      <w:r w:rsidRPr="00F742B3">
        <w:rPr>
          <w:highlight w:val="cyan"/>
          <w:u w:val="single"/>
        </w:rPr>
        <w:t>differing views</w:t>
      </w:r>
      <w:r w:rsidRPr="00F742B3">
        <w:rPr>
          <w:u w:val="single"/>
        </w:rPr>
        <w:t xml:space="preserve"> of lower courts </w:t>
      </w:r>
      <w:r w:rsidRPr="00F742B3">
        <w:rPr>
          <w:rStyle w:val="Emphasis"/>
        </w:rPr>
        <w:t xml:space="preserve">will </w:t>
      </w:r>
      <w:r w:rsidRPr="00F742B3">
        <w:rPr>
          <w:rStyle w:val="Emphasis"/>
          <w:highlight w:val="cyan"/>
        </w:rPr>
        <w:t>frequently cause uncertainty</w:t>
      </w:r>
      <w:r w:rsidRPr="00F742B3">
        <w:rPr>
          <w:sz w:val="16"/>
        </w:rPr>
        <w:t xml:space="preserve"> as to whether, absent a final judicial ruling, a state law is preempted. The absence of further Supreme Court guidance may be particularly problematic as national banks face increased state legislation seeking to regulate their activities and terms of service.</w:t>
      </w:r>
    </w:p>
    <w:p w14:paraId="7DFEB9A3" w14:textId="77777777" w:rsidR="00ED6976" w:rsidRDefault="00ED6976" w:rsidP="00ED6976">
      <w:pPr>
        <w:pStyle w:val="Heading4"/>
        <w:rPr>
          <w:u w:val="single"/>
        </w:rPr>
      </w:pPr>
      <w:r>
        <w:t xml:space="preserve">7---Links to NB or gets stricken---The CP violates the bank dormant </w:t>
      </w:r>
      <w:r w:rsidRPr="007A5171">
        <w:rPr>
          <w:u w:val="single"/>
        </w:rPr>
        <w:t>commerce clause</w:t>
      </w:r>
      <w:r>
        <w:t xml:space="preserve">----only state action congress can’t stop is permitting acquisitions, the CP muddles the waters of </w:t>
      </w:r>
      <w:r w:rsidRPr="00CD5AAC">
        <w:rPr>
          <w:u w:val="single"/>
        </w:rPr>
        <w:t>legal certainty</w:t>
      </w:r>
    </w:p>
    <w:p w14:paraId="30248C04" w14:textId="77777777" w:rsidR="00ED6976" w:rsidRPr="00CD5AAC" w:rsidRDefault="00ED6976" w:rsidP="00ED6976">
      <w:r w:rsidRPr="004F7429">
        <w:rPr>
          <w:rStyle w:val="Style13ptBold"/>
        </w:rPr>
        <w:t>Cornell Law ND</w:t>
      </w:r>
      <w:r>
        <w:t xml:space="preserve"> [</w:t>
      </w:r>
      <w:r w:rsidRPr="00381C89">
        <w:t>Dormant Commerce Power: Overview</w:t>
      </w:r>
      <w:r>
        <w:t xml:space="preserve">. LII Legal Institute </w:t>
      </w:r>
      <w:r w:rsidRPr="00381C89">
        <w:t>Article I, Section 8, Clause 3:</w:t>
      </w:r>
      <w:r>
        <w:t xml:space="preserve"> </w:t>
      </w:r>
      <w:r w:rsidRPr="004F7429">
        <w:t>https://www.law.cornell.edu/constitution-conan/article-1/section-8/clause-3/dormant-commerce-power-overview</w:t>
      </w:r>
      <w:r>
        <w:t xml:space="preserve"> //ESIEV]</w:t>
      </w:r>
    </w:p>
    <w:p w14:paraId="051C3B37" w14:textId="77777777" w:rsidR="00ED6976" w:rsidRDefault="00ED6976" w:rsidP="00ED6976">
      <w:r w:rsidRPr="007A5171">
        <w:rPr>
          <w:sz w:val="16"/>
        </w:rPr>
        <w:t xml:space="preserve">Thus, it is now well-established that </w:t>
      </w:r>
      <w:r w:rsidRPr="007A5171">
        <w:rPr>
          <w:sz w:val="16"/>
          <w:highlight w:val="cyan"/>
        </w:rPr>
        <w:t>“[</w:t>
      </w:r>
      <w:r w:rsidRPr="001E5191">
        <w:rPr>
          <w:highlight w:val="cyan"/>
          <w:u w:val="single"/>
        </w:rPr>
        <w:t>w</w:t>
      </w:r>
      <w:r w:rsidRPr="001E5191">
        <w:rPr>
          <w:u w:val="single"/>
        </w:rPr>
        <w:t>]</w:t>
      </w:r>
      <w:r w:rsidRPr="001E5191">
        <w:rPr>
          <w:highlight w:val="cyan"/>
          <w:u w:val="single"/>
        </w:rPr>
        <w:t>hen Congress</w:t>
      </w:r>
      <w:r w:rsidRPr="007A5171">
        <w:rPr>
          <w:sz w:val="16"/>
        </w:rPr>
        <w:t xml:space="preserve"> so </w:t>
      </w:r>
      <w:r w:rsidRPr="001E5191">
        <w:rPr>
          <w:highlight w:val="cyan"/>
          <w:u w:val="single"/>
        </w:rPr>
        <w:t>chooses</w:t>
      </w:r>
      <w:r w:rsidRPr="007A5171">
        <w:rPr>
          <w:sz w:val="16"/>
        </w:rPr>
        <w:t xml:space="preserve">, </w:t>
      </w:r>
      <w:r w:rsidRPr="001E5191">
        <w:rPr>
          <w:highlight w:val="cyan"/>
          <w:u w:val="single"/>
        </w:rPr>
        <w:t>state</w:t>
      </w:r>
      <w:r w:rsidRPr="00E95A67">
        <w:rPr>
          <w:u w:val="single"/>
        </w:rPr>
        <w:t xml:space="preserve"> </w:t>
      </w:r>
      <w:r w:rsidRPr="007A5171">
        <w:rPr>
          <w:sz w:val="16"/>
        </w:rPr>
        <w:t>actions which it plainly authorizes are invulnerable to constitutional attack under the Commerce Clause.” </w:t>
      </w:r>
      <w:hyperlink r:id="rId8" w:anchor="fn50art1" w:history="1">
        <w:r w:rsidRPr="00CE19C8">
          <w:rPr>
            <w:rStyle w:val="Hyperlink"/>
          </w:rPr>
          <w:t>50</w:t>
        </w:r>
      </w:hyperlink>
      <w:r w:rsidRPr="007A5171">
        <w:rPr>
          <w:sz w:val="16"/>
        </w:rPr>
        <w:t xml:space="preserve"> (d), </w:t>
      </w:r>
      <w:r w:rsidRPr="001E5191">
        <w:rPr>
          <w:highlight w:val="cyan"/>
          <w:u w:val="single"/>
        </w:rPr>
        <w:t>permitting</w:t>
      </w:r>
      <w:r w:rsidRPr="007A5171">
        <w:rPr>
          <w:sz w:val="16"/>
        </w:rPr>
        <w:t xml:space="preserve"> regional interstate bank acquisitions expressly approved by the state in which the acquired bank is located, as authorizing state laws that allow only banks within the particular region </w:t>
      </w:r>
      <w:r w:rsidRPr="0022454D">
        <w:rPr>
          <w:u w:val="single"/>
        </w:rPr>
        <w:t xml:space="preserve">to </w:t>
      </w:r>
      <w:r w:rsidRPr="001E5191">
        <w:rPr>
          <w:highlight w:val="cyan"/>
          <w:u w:val="single"/>
        </w:rPr>
        <w:t>acquire</w:t>
      </w:r>
      <w:r w:rsidRPr="0022454D">
        <w:rPr>
          <w:u w:val="single"/>
        </w:rPr>
        <w:t xml:space="preserve"> </w:t>
      </w:r>
      <w:r w:rsidRPr="001E5191">
        <w:rPr>
          <w:highlight w:val="cyan"/>
          <w:u w:val="single"/>
        </w:rPr>
        <w:t>an in-state bank</w:t>
      </w:r>
      <w:r w:rsidRPr="007A5171">
        <w:rPr>
          <w:sz w:val="16"/>
        </w:rPr>
        <w:t xml:space="preserve">, on a reciprocal basis, since what the states could do entirely they can do in part). But the </w:t>
      </w:r>
      <w:r w:rsidRPr="001E5191">
        <w:rPr>
          <w:highlight w:val="cyan"/>
          <w:u w:val="single"/>
        </w:rPr>
        <w:t>Court requires congressional intent</w:t>
      </w:r>
      <w:r w:rsidRPr="007A5171">
        <w:rPr>
          <w:sz w:val="16"/>
          <w:highlight w:val="cyan"/>
        </w:rPr>
        <w:t xml:space="preserve"> </w:t>
      </w:r>
      <w:r w:rsidRPr="001E5191">
        <w:rPr>
          <w:highlight w:val="cyan"/>
          <w:u w:val="single"/>
        </w:rPr>
        <w:t>to permit</w:t>
      </w:r>
      <w:r w:rsidRPr="002247C6">
        <w:rPr>
          <w:u w:val="single"/>
        </w:rPr>
        <w:t xml:space="preserve"> </w:t>
      </w:r>
      <w:r w:rsidRPr="001E5191">
        <w:rPr>
          <w:highlight w:val="cyan"/>
          <w:u w:val="single"/>
        </w:rPr>
        <w:t>other</w:t>
      </w:r>
      <w:r w:rsidRPr="007A5171">
        <w:rPr>
          <w:sz w:val="16"/>
        </w:rPr>
        <w:t xml:space="preserve">wise impermissible </w:t>
      </w:r>
      <w:r w:rsidRPr="001E5191">
        <w:rPr>
          <w:highlight w:val="cyan"/>
          <w:u w:val="single"/>
        </w:rPr>
        <w:t>state</w:t>
      </w:r>
      <w:r w:rsidRPr="007A5171">
        <w:rPr>
          <w:sz w:val="16"/>
          <w:highlight w:val="cyan"/>
        </w:rPr>
        <w:t xml:space="preserve"> </w:t>
      </w:r>
      <w:r w:rsidRPr="001E5191">
        <w:rPr>
          <w:highlight w:val="cyan"/>
          <w:u w:val="single"/>
        </w:rPr>
        <w:t>actions</w:t>
      </w:r>
      <w:r w:rsidRPr="007A5171">
        <w:rPr>
          <w:sz w:val="16"/>
          <w:highlight w:val="cyan"/>
        </w:rPr>
        <w:t xml:space="preserve"> </w:t>
      </w:r>
      <w:r w:rsidRPr="001E5191">
        <w:rPr>
          <w:highlight w:val="cyan"/>
          <w:u w:val="single"/>
        </w:rPr>
        <w:t>to “</w:t>
      </w:r>
      <w:r w:rsidRPr="001E5191">
        <w:rPr>
          <w:rStyle w:val="Emphasis"/>
          <w:highlight w:val="cyan"/>
        </w:rPr>
        <w:t>be unmistakably clear</w:t>
      </w:r>
      <w:r w:rsidRPr="007A5171">
        <w:rPr>
          <w:sz w:val="16"/>
          <w:highlight w:val="cyan"/>
        </w:rPr>
        <w:t>.</w:t>
      </w:r>
      <w:r w:rsidRPr="007A5171">
        <w:rPr>
          <w:sz w:val="16"/>
        </w:rPr>
        <w:t>” </w:t>
      </w:r>
      <w:hyperlink r:id="rId9" w:anchor="fn51art1" w:history="1">
        <w:r w:rsidRPr="00CE19C8">
          <w:rPr>
            <w:rStyle w:val="Hyperlink"/>
          </w:rPr>
          <w:t>51</w:t>
        </w:r>
      </w:hyperlink>
      <w:r w:rsidRPr="007A5171">
        <w:rPr>
          <w:sz w:val="16"/>
        </w:rPr>
        <w:t xml:space="preserve"> The fact that federal </w:t>
      </w:r>
      <w:r w:rsidRPr="001E5191">
        <w:rPr>
          <w:highlight w:val="cyan"/>
          <w:u w:val="single"/>
        </w:rPr>
        <w:t>statutes</w:t>
      </w:r>
      <w:r w:rsidRPr="007A5171">
        <w:rPr>
          <w:sz w:val="16"/>
        </w:rPr>
        <w:t xml:space="preserve"> and regulations had </w:t>
      </w:r>
      <w:r w:rsidRPr="001E5191">
        <w:rPr>
          <w:highlight w:val="cyan"/>
          <w:u w:val="single"/>
        </w:rPr>
        <w:t>restricted commerce</w:t>
      </w:r>
      <w:r w:rsidRPr="007A5171">
        <w:rPr>
          <w:sz w:val="16"/>
        </w:rPr>
        <w:t xml:space="preserve"> in timber harvested from national forest lands in Alaska was, therefore, “insufficient indicium” that Congress intended to authorize the state to apply a similar policy for timber harvested from state lands. The rule </w:t>
      </w:r>
      <w:r w:rsidRPr="001E5191">
        <w:rPr>
          <w:highlight w:val="cyan"/>
          <w:u w:val="single"/>
        </w:rPr>
        <w:t>requiring</w:t>
      </w:r>
      <w:r w:rsidRPr="00BB6AC8">
        <w:rPr>
          <w:u w:val="single"/>
        </w:rPr>
        <w:t xml:space="preserve"> </w:t>
      </w:r>
      <w:r w:rsidRPr="001E5191">
        <w:rPr>
          <w:highlight w:val="cyan"/>
          <w:u w:val="single"/>
        </w:rPr>
        <w:t>clear congressional approval</w:t>
      </w:r>
      <w:r w:rsidRPr="007A5171">
        <w:rPr>
          <w:sz w:val="16"/>
        </w:rPr>
        <w:t xml:space="preserve"> </w:t>
      </w:r>
      <w:r w:rsidRPr="00BB6AC8">
        <w:rPr>
          <w:u w:val="single"/>
        </w:rPr>
        <w:t>for state burdens</w:t>
      </w:r>
      <w:r w:rsidRPr="007A5171">
        <w:rPr>
          <w:sz w:val="16"/>
        </w:rPr>
        <w:t xml:space="preserve"> on commerce </w:t>
      </w:r>
      <w:r w:rsidRPr="00BB6AC8">
        <w:rPr>
          <w:u w:val="single"/>
        </w:rPr>
        <w:t>was</w:t>
      </w:r>
      <w:r w:rsidRPr="007A5171">
        <w:rPr>
          <w:sz w:val="16"/>
        </w:rPr>
        <w:t xml:space="preserve"> said to be </w:t>
      </w:r>
      <w:r w:rsidRPr="00BB6AC8">
        <w:rPr>
          <w:u w:val="single"/>
        </w:rPr>
        <w:t>necessary</w:t>
      </w:r>
      <w:r w:rsidRPr="007A5171">
        <w:rPr>
          <w:sz w:val="16"/>
        </w:rPr>
        <w:t xml:space="preserve"> in order to strengthen the likelihood that decisions favoring one section of the country over another are in fact “collective decisions” made by Congress rather than unilateral choices imposed on unrepresented out-of-state interests by individual states.</w:t>
      </w:r>
      <w:hyperlink r:id="rId10" w:anchor="fn52art1" w:history="1">
        <w:r w:rsidRPr="00CE19C8">
          <w:rPr>
            <w:rStyle w:val="Hyperlink"/>
          </w:rPr>
          <w:t>52</w:t>
        </w:r>
      </w:hyperlink>
      <w:r w:rsidRPr="007A5171">
        <w:rPr>
          <w:sz w:val="16"/>
        </w:rPr>
        <w:t> And Congress must be plain as well when the issue is not whether it has exempted a state action from the Commerce Clause but whether it has taken the less direct form of reduction in the level of scrutiny.</w:t>
      </w:r>
      <w:hyperlink r:id="rId11" w:anchor="fn53art1" w:history="1">
        <w:r w:rsidRPr="00CE19C8">
          <w:rPr>
            <w:rStyle w:val="Hyperlink"/>
          </w:rPr>
          <w:t>53</w:t>
        </w:r>
      </w:hyperlink>
    </w:p>
    <w:p w14:paraId="07B86697" w14:textId="77777777" w:rsidR="00ED6976" w:rsidRPr="00E92850" w:rsidRDefault="00ED6976" w:rsidP="00ED6976">
      <w:pPr>
        <w:rPr>
          <w:u w:val="single"/>
        </w:rPr>
      </w:pPr>
    </w:p>
    <w:p w14:paraId="48446D0C" w14:textId="77777777" w:rsidR="00ED6976" w:rsidRDefault="00ED6976" w:rsidP="00ED6976">
      <w:pPr>
        <w:pStyle w:val="Heading3"/>
      </w:pPr>
      <w:r>
        <w:t>2AC---Rates DA</w:t>
      </w:r>
    </w:p>
    <w:p w14:paraId="04183610" w14:textId="6CF38952" w:rsidR="00ED6976" w:rsidRDefault="00ED6976" w:rsidP="00ED6976">
      <w:pPr>
        <w:pStyle w:val="Analytic"/>
      </w:pPr>
    </w:p>
    <w:p w14:paraId="2FDEA8FA" w14:textId="77777777" w:rsidR="00ED6976" w:rsidRDefault="00ED6976" w:rsidP="00ED6976">
      <w:pPr>
        <w:pStyle w:val="Heading4"/>
      </w:pPr>
      <w:r>
        <w:t>&lt;&lt;&lt;1AC WIJBURG FOR REFERENCE&gt;&gt;&gt;</w:t>
      </w:r>
    </w:p>
    <w:p w14:paraId="0C055C42" w14:textId="77777777" w:rsidR="00ED6976" w:rsidRPr="006466A5" w:rsidRDefault="00ED6976" w:rsidP="00ED6976">
      <w:pPr>
        <w:rPr>
          <w:sz w:val="16"/>
        </w:rPr>
      </w:pPr>
      <w:r w:rsidRPr="006F4874">
        <w:rPr>
          <w:rStyle w:val="Emphasis"/>
          <w:highlight w:val="darkGray"/>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6F4874">
        <w:rPr>
          <w:rStyle w:val="StyleUnderline"/>
          <w:highlight w:val="darkGray"/>
        </w:rPr>
        <w:t>profit</w:t>
      </w:r>
      <w:r w:rsidRPr="0072067C">
        <w:rPr>
          <w:rStyle w:val="StyleUnderline"/>
        </w:rPr>
        <w:t xml:space="preserve"> is no longer derived from productive value but </w:t>
      </w:r>
      <w:r w:rsidRPr="006F4874">
        <w:rPr>
          <w:rStyle w:val="StyleUnderline"/>
          <w:highlight w:val="darkGray"/>
        </w:rPr>
        <w:t>extracted from</w:t>
      </w:r>
      <w:r w:rsidRPr="0072067C">
        <w:rPr>
          <w:rStyle w:val="StyleUnderline"/>
        </w:rPr>
        <w:t xml:space="preserve"> the </w:t>
      </w:r>
      <w:r w:rsidRPr="006F4874">
        <w:rPr>
          <w:rStyle w:val="Emphasis"/>
          <w:highlight w:val="darkGray"/>
        </w:rPr>
        <w:t>unproductive</w:t>
      </w:r>
      <w:r w:rsidRPr="0072067C">
        <w:rPr>
          <w:rStyle w:val="StyleUnderline"/>
        </w:rPr>
        <w:t xml:space="preserve"> inflation of </w:t>
      </w:r>
      <w:r w:rsidRPr="006466A5">
        <w:rPr>
          <w:rStyle w:val="Emphasis"/>
        </w:rPr>
        <w:t xml:space="preserve">financial </w:t>
      </w:r>
      <w:r w:rsidRPr="006F4874">
        <w:rPr>
          <w:rStyle w:val="Emphasis"/>
          <w:highlight w:val="darkGray"/>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F4874">
        <w:rPr>
          <w:rStyle w:val="Emphasis"/>
          <w:highlight w:val="darkGray"/>
        </w:rPr>
        <w:t>debt</w:t>
      </w:r>
      <w:r w:rsidRPr="0072067C">
        <w:rPr>
          <w:rStyle w:val="StyleUnderline"/>
        </w:rPr>
        <w:t xml:space="preserve"> and finance are </w:t>
      </w:r>
      <w:r w:rsidRPr="006F4874">
        <w:rPr>
          <w:rStyle w:val="Emphasis"/>
          <w:highlight w:val="darkGray"/>
        </w:rPr>
        <w:t>leveraged</w:t>
      </w:r>
      <w:r w:rsidRPr="006F4874">
        <w:rPr>
          <w:rStyle w:val="StyleUnderline"/>
          <w:highlight w:val="darkGray"/>
        </w:rPr>
        <w:t xml:space="preserve"> to compensate</w:t>
      </w:r>
      <w:r w:rsidRPr="0072067C">
        <w:rPr>
          <w:rStyle w:val="StyleUnderline"/>
        </w:rPr>
        <w:t xml:space="preserve"> for </w:t>
      </w:r>
      <w:r w:rsidRPr="006F4874">
        <w:rPr>
          <w:rStyle w:val="Emphasis"/>
          <w:highlight w:val="darkGray"/>
        </w:rPr>
        <w:t>falling growth</w:t>
      </w:r>
      <w:r w:rsidRPr="006F4874">
        <w:rPr>
          <w:rStyle w:val="StyleUnderline"/>
          <w:highlight w:val="darkGray"/>
        </w:rPr>
        <w:t xml:space="preserve"> and </w:t>
      </w:r>
      <w:r w:rsidRPr="006F4874">
        <w:rPr>
          <w:rStyle w:val="Emphasis"/>
          <w:highlight w:val="darkGray"/>
        </w:rPr>
        <w:t>aggregate demand</w:t>
      </w:r>
      <w:r w:rsidRPr="006466A5">
        <w:rPr>
          <w:sz w:val="16"/>
        </w:rPr>
        <w:t xml:space="preserve"> (Boyer 2000; Stockhammer 2008). Yet, while </w:t>
      </w:r>
      <w:r w:rsidRPr="0072067C">
        <w:rPr>
          <w:rStyle w:val="StyleUnderline"/>
        </w:rPr>
        <w:t xml:space="preserve">such </w:t>
      </w:r>
      <w:r w:rsidRPr="006F4874">
        <w:rPr>
          <w:rStyle w:val="StyleUnderline"/>
          <w:highlight w:val="darkGray"/>
        </w:rPr>
        <w:t>efforts increase</w:t>
      </w:r>
      <w:r w:rsidRPr="0072067C">
        <w:rPr>
          <w:rStyle w:val="StyleUnderline"/>
        </w:rPr>
        <w:t xml:space="preserve"> exposure </w:t>
      </w:r>
      <w:r w:rsidRPr="006466A5">
        <w:rPr>
          <w:rStyle w:val="Emphasis"/>
        </w:rPr>
        <w:t xml:space="preserve">to </w:t>
      </w:r>
      <w:r w:rsidRPr="006F4874">
        <w:rPr>
          <w:rStyle w:val="Emphasis"/>
          <w:highlight w:val="darkGray"/>
        </w:rPr>
        <w:t>financial risks</w:t>
      </w:r>
      <w:r w:rsidRPr="0072067C">
        <w:rPr>
          <w:rStyle w:val="StyleUnderline"/>
        </w:rPr>
        <w:t xml:space="preserve">, economic </w:t>
      </w:r>
      <w:r w:rsidRPr="006F4874">
        <w:rPr>
          <w:rStyle w:val="StyleUnderline"/>
          <w:highlight w:val="darkGray"/>
        </w:rPr>
        <w:t>recovery is</w:t>
      </w:r>
      <w:r w:rsidRPr="006466A5">
        <w:rPr>
          <w:sz w:val="16"/>
        </w:rPr>
        <w:t xml:space="preserve"> often </w:t>
      </w:r>
      <w:r w:rsidRPr="006F4874">
        <w:rPr>
          <w:rStyle w:val="Emphasis"/>
          <w:highlight w:val="darkGray"/>
        </w:rPr>
        <w:t>volatile</w:t>
      </w:r>
      <w:r w:rsidRPr="006466A5">
        <w:t xml:space="preserve"> </w:t>
      </w:r>
      <w:r w:rsidRPr="006466A5">
        <w:rPr>
          <w:sz w:val="16"/>
        </w:rPr>
        <w:t xml:space="preserve">(Fine 2013). Accordingly, Minsky (1986) warns of </w:t>
      </w:r>
      <w:r w:rsidRPr="006466A5">
        <w:rPr>
          <w:rStyle w:val="Emphasis"/>
        </w:rPr>
        <w:t xml:space="preserve">monetary </w:t>
      </w:r>
      <w:r w:rsidRPr="006F4874">
        <w:rPr>
          <w:rStyle w:val="Emphasis"/>
          <w:highlight w:val="darkGray"/>
        </w:rPr>
        <w:t>instability</w:t>
      </w:r>
      <w:r w:rsidRPr="006F4874">
        <w:rPr>
          <w:rStyle w:val="StyleUnderline"/>
          <w:highlight w:val="darkGray"/>
        </w:rPr>
        <w:t xml:space="preserve"> and</w:t>
      </w:r>
      <w:r w:rsidRPr="0072067C">
        <w:rPr>
          <w:rStyle w:val="StyleUnderline"/>
        </w:rPr>
        <w:t xml:space="preserve"> </w:t>
      </w:r>
      <w:r w:rsidRPr="006466A5">
        <w:rPr>
          <w:rStyle w:val="Emphasis"/>
        </w:rPr>
        <w:t xml:space="preserve">financial </w:t>
      </w:r>
      <w:r w:rsidRPr="006F4874">
        <w:rPr>
          <w:rStyle w:val="Emphasis"/>
          <w:highlight w:val="darkGray"/>
        </w:rPr>
        <w:t>bubbles</w:t>
      </w:r>
      <w:r w:rsidRPr="006466A5">
        <w:rPr>
          <w:sz w:val="16"/>
        </w:rPr>
        <w:t xml:space="preserve"> which </w:t>
      </w:r>
      <w:r w:rsidRPr="0072067C">
        <w:rPr>
          <w:rStyle w:val="StyleUnderline"/>
        </w:rPr>
        <w:t xml:space="preserve">eventually exacerbate stagnating tendencies or </w:t>
      </w:r>
      <w:r w:rsidRPr="006F4874">
        <w:rPr>
          <w:rStyle w:val="Emphasis"/>
          <w:highlight w:val="darkGray"/>
        </w:rPr>
        <w:t>trigger</w:t>
      </w:r>
      <w:r w:rsidRPr="006466A5">
        <w:rPr>
          <w:rStyle w:val="Emphasis"/>
        </w:rPr>
        <w:t xml:space="preserve"> economic </w:t>
      </w:r>
      <w:r w:rsidRPr="006F4874">
        <w:rPr>
          <w:rStyle w:val="Emphasis"/>
          <w:highlight w:val="darkGray"/>
        </w:rPr>
        <w:t>crises</w:t>
      </w:r>
      <w:r w:rsidRPr="006F4874">
        <w:rPr>
          <w:sz w:val="16"/>
          <w:highlight w:val="darkGray"/>
        </w:rPr>
        <w:t>.</w:t>
      </w:r>
      <w:r w:rsidRPr="006466A5">
        <w:rPr>
          <w:sz w:val="16"/>
        </w:rPr>
        <w:t xml:space="preserve"> This is particularly the case when the stock of national debt (whether publicly or privately owned) becomes so large that it exceeds the total value of domestic gross product (Turner 2017).</w:t>
      </w:r>
    </w:p>
    <w:p w14:paraId="44B116DC" w14:textId="77777777" w:rsidR="00ED6976" w:rsidRPr="006466A5" w:rsidRDefault="00ED6976" w:rsidP="00ED6976">
      <w:pPr>
        <w:rPr>
          <w:sz w:val="16"/>
        </w:rPr>
      </w:pPr>
      <w:r w:rsidRPr="0072067C">
        <w:rPr>
          <w:rStyle w:val="StyleUnderline"/>
        </w:rPr>
        <w:t xml:space="preserve">Destabilising stagnant growth and rising debt </w:t>
      </w:r>
      <w:r w:rsidRPr="00E812F2">
        <w:rPr>
          <w:rStyle w:val="Emphasis"/>
          <w:highlight w:val="darkGray"/>
        </w:rPr>
        <w:t>culminate</w:t>
      </w:r>
      <w:r w:rsidRPr="00E812F2">
        <w:rPr>
          <w:rStyle w:val="StyleUnderline"/>
          <w:highlight w:val="darkGray"/>
        </w:rPr>
        <w:t xml:space="preserve"> in</w:t>
      </w:r>
      <w:r w:rsidRPr="006466A5">
        <w:rPr>
          <w:sz w:val="16"/>
        </w:rPr>
        <w:t xml:space="preserve"> what Magdoff and Foster (2014) call </w:t>
      </w:r>
      <w:r w:rsidRPr="00CA6982">
        <w:rPr>
          <w:rStyle w:val="StyleUnderline"/>
        </w:rPr>
        <w:t xml:space="preserve">a </w:t>
      </w:r>
      <w:r w:rsidRPr="00E812F2">
        <w:rPr>
          <w:rStyle w:val="Emphasis"/>
          <w:highlight w:val="darkGray"/>
        </w:rPr>
        <w:t>‘stagnation-financialization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E812F2">
        <w:rPr>
          <w:rStyle w:val="StyleUnderline"/>
          <w:highlight w:val="darkGray"/>
        </w:rPr>
        <w:t xml:space="preserve">makes it </w:t>
      </w:r>
      <w:r w:rsidRPr="00E812F2">
        <w:rPr>
          <w:rStyle w:val="Emphasis"/>
          <w:highlight w:val="darkGray"/>
        </w:rPr>
        <w:t>difficult to stimulate</w:t>
      </w:r>
      <w:r w:rsidRPr="0072067C">
        <w:rPr>
          <w:rStyle w:val="StyleUnderline"/>
        </w:rPr>
        <w:t xml:space="preserve"> the economy </w:t>
      </w:r>
      <w:r w:rsidRPr="00E812F2">
        <w:rPr>
          <w:rStyle w:val="StyleUnderline"/>
          <w:highlight w:val="darkGray"/>
        </w:rPr>
        <w:t>by injecting</w:t>
      </w:r>
      <w:r w:rsidRPr="0072067C">
        <w:rPr>
          <w:rStyle w:val="StyleUnderline"/>
        </w:rPr>
        <w:t xml:space="preserve"> ever more debt and </w:t>
      </w:r>
      <w:r w:rsidRPr="00E812F2">
        <w:rPr>
          <w:rStyle w:val="Emphasis"/>
          <w:highlight w:val="darkGray"/>
        </w:rPr>
        <w:t>liquidity</w:t>
      </w:r>
      <w:r w:rsidRPr="0072067C">
        <w:rPr>
          <w:rStyle w:val="StyleUnderline"/>
        </w:rPr>
        <w:t xml:space="preserve"> into the system</w:t>
      </w:r>
      <w:r w:rsidRPr="006466A5">
        <w:rPr>
          <w:sz w:val="16"/>
        </w:rPr>
        <w:t>. Or as Magdoff and Foster (2014, p. 9) put it in their words:</w:t>
      </w:r>
    </w:p>
    <w:p w14:paraId="58C6C951" w14:textId="77777777" w:rsidR="00ED6976" w:rsidRPr="006B24C0" w:rsidRDefault="00ED6976" w:rsidP="00ED6976">
      <w:pPr>
        <w:pStyle w:val="Heading4"/>
      </w:pPr>
      <w:r>
        <w:t>2---</w:t>
      </w:r>
      <w:r w:rsidRPr="006B24C0">
        <w:t xml:space="preserve">Cuts are </w:t>
      </w:r>
      <w:r w:rsidRPr="006B24C0">
        <w:rPr>
          <w:u w:val="single"/>
        </w:rPr>
        <w:t>massively thumped</w:t>
      </w:r>
      <w:r w:rsidRPr="006B24C0">
        <w:t xml:space="preserve"> – employment is </w:t>
      </w:r>
      <w:r w:rsidRPr="006B24C0">
        <w:rPr>
          <w:u w:val="single"/>
        </w:rPr>
        <w:t>stabilizing</w:t>
      </w:r>
      <w:r w:rsidRPr="006B24C0">
        <w:t xml:space="preserve"> and we’re </w:t>
      </w:r>
      <w:r w:rsidRPr="006B24C0">
        <w:rPr>
          <w:u w:val="single"/>
        </w:rPr>
        <w:t>too far out</w:t>
      </w:r>
      <w:r w:rsidRPr="006B24C0">
        <w:t>.</w:t>
      </w:r>
    </w:p>
    <w:p w14:paraId="5D2608A2" w14:textId="77777777" w:rsidR="00ED6976" w:rsidRDefault="00ED6976" w:rsidP="00ED6976">
      <w:r w:rsidRPr="006B24C0">
        <w:rPr>
          <w:rStyle w:val="Style13ptBold"/>
        </w:rPr>
        <w:t>Carlson 1/29</w:t>
      </w:r>
      <w:r>
        <w:t xml:space="preserve"> [Seth Carlson (Seth Carlson is on the editorial staff of the J.P. Morgan Wealth Management (JPMWM) content team. Prior to joining JPMWM, he worked in higher education admissions and enrollment management marketing at Mercy University in New York.), 1-29-2026, "Fed Leaves Rates Unchanged to Start 2026: Is a Cut Coming in March?", J.P. Morgan, https://www.jpmorgan.com/insights/markets-and-economy/economy/fed-meeting-january-2026, LTD] </w:t>
      </w:r>
    </w:p>
    <w:p w14:paraId="17261163" w14:textId="77777777" w:rsidR="00ED6976" w:rsidRPr="006B24C0" w:rsidRDefault="00ED6976" w:rsidP="00ED6976">
      <w:pPr>
        <w:rPr>
          <w:sz w:val="16"/>
        </w:rPr>
      </w:pPr>
      <w:r w:rsidRPr="006B24C0">
        <w:rPr>
          <w:sz w:val="16"/>
        </w:rPr>
        <w:t>Key questions ahead of the next Fed meeting</w:t>
      </w:r>
    </w:p>
    <w:p w14:paraId="2A75B0F9" w14:textId="77777777" w:rsidR="00ED6976" w:rsidRPr="006B24C0" w:rsidRDefault="00ED6976" w:rsidP="00ED6976">
      <w:pPr>
        <w:rPr>
          <w:sz w:val="16"/>
        </w:rPr>
      </w:pPr>
      <w:r w:rsidRPr="006B24C0">
        <w:rPr>
          <w:sz w:val="16"/>
        </w:rPr>
        <w:t xml:space="preserve">The </w:t>
      </w:r>
      <w:r w:rsidRPr="00B76AFA">
        <w:rPr>
          <w:rStyle w:val="StyleUnderline"/>
          <w:highlight w:val="cyan"/>
        </w:rPr>
        <w:t>next</w:t>
      </w:r>
      <w:r w:rsidRPr="00B76AFA">
        <w:rPr>
          <w:rStyle w:val="StyleUnderline"/>
        </w:rPr>
        <w:t xml:space="preserve"> FOMC </w:t>
      </w:r>
      <w:r w:rsidRPr="00B76AFA">
        <w:rPr>
          <w:rStyle w:val="StyleUnderline"/>
          <w:highlight w:val="cyan"/>
        </w:rPr>
        <w:t>meeting</w:t>
      </w:r>
      <w:r w:rsidRPr="00B76AFA">
        <w:rPr>
          <w:rStyle w:val="StyleUnderline"/>
        </w:rPr>
        <w:t xml:space="preserve"> will take place on March 17 and 18</w:t>
      </w:r>
      <w:r w:rsidRPr="006B24C0">
        <w:rPr>
          <w:sz w:val="16"/>
        </w:rPr>
        <w:t xml:space="preserve">, with the policy announcement scheduled for March 18.3 That’s </w:t>
      </w:r>
      <w:r w:rsidRPr="00B76AFA">
        <w:rPr>
          <w:rStyle w:val="StyleUnderline"/>
        </w:rPr>
        <w:t xml:space="preserve">about </w:t>
      </w:r>
      <w:r w:rsidRPr="00B76AFA">
        <w:rPr>
          <w:rStyle w:val="Emphasis"/>
          <w:highlight w:val="cyan"/>
        </w:rPr>
        <w:t>seven weeks away</w:t>
      </w:r>
      <w:r w:rsidRPr="006B24C0">
        <w:rPr>
          <w:sz w:val="16"/>
        </w:rPr>
        <w:t xml:space="preserve">, </w:t>
      </w:r>
      <w:r w:rsidRPr="00B76AFA">
        <w:rPr>
          <w:rStyle w:val="StyleUnderline"/>
        </w:rPr>
        <w:t xml:space="preserve">giving policymakers time to review </w:t>
      </w:r>
      <w:r w:rsidRPr="00B76AFA">
        <w:rPr>
          <w:rStyle w:val="StyleUnderline"/>
          <w:highlight w:val="cyan"/>
        </w:rPr>
        <w:t>fresh</w:t>
      </w:r>
      <w:r w:rsidRPr="00B76AFA">
        <w:rPr>
          <w:rStyle w:val="StyleUnderline"/>
        </w:rPr>
        <w:t xml:space="preserve"> economic </w:t>
      </w:r>
      <w:r w:rsidRPr="00B76AFA">
        <w:rPr>
          <w:rStyle w:val="StyleUnderline"/>
          <w:highlight w:val="cyan"/>
        </w:rPr>
        <w:t>data</w:t>
      </w:r>
      <w:r w:rsidRPr="00B76AFA">
        <w:rPr>
          <w:rStyle w:val="StyleUnderline"/>
        </w:rPr>
        <w:t xml:space="preserve"> before making their next move</w:t>
      </w:r>
      <w:r w:rsidRPr="006B24C0">
        <w:rPr>
          <w:sz w:val="16"/>
        </w:rPr>
        <w:t xml:space="preserve">. </w:t>
      </w:r>
      <w:r w:rsidRPr="00B76AFA">
        <w:rPr>
          <w:rStyle w:val="StyleUnderline"/>
          <w:highlight w:val="cyan"/>
        </w:rPr>
        <w:t>Between now and then</w:t>
      </w:r>
      <w:r w:rsidRPr="006B24C0">
        <w:rPr>
          <w:sz w:val="16"/>
        </w:rPr>
        <w:t xml:space="preserve">, there are </w:t>
      </w:r>
      <w:r w:rsidRPr="00B76AFA">
        <w:rPr>
          <w:rStyle w:val="StyleUnderline"/>
          <w:highlight w:val="cyan"/>
        </w:rPr>
        <w:t>several indicators</w:t>
      </w:r>
      <w:r w:rsidRPr="00B76AFA">
        <w:rPr>
          <w:rStyle w:val="StyleUnderline"/>
        </w:rPr>
        <w:t xml:space="preserve"> the Fed will be monitoring</w:t>
      </w:r>
      <w:r w:rsidRPr="006B24C0">
        <w:rPr>
          <w:sz w:val="16"/>
        </w:rPr>
        <w:t xml:space="preserve"> to assess their dual mandate. We dive deeper below.</w:t>
      </w:r>
    </w:p>
    <w:p w14:paraId="0013082B" w14:textId="77777777" w:rsidR="00ED6976" w:rsidRPr="006B24C0" w:rsidRDefault="00ED6976" w:rsidP="00ED6976">
      <w:pPr>
        <w:rPr>
          <w:sz w:val="16"/>
        </w:rPr>
      </w:pPr>
      <w:r w:rsidRPr="006B24C0">
        <w:rPr>
          <w:sz w:val="16"/>
        </w:rPr>
        <w:t>What’s the status of inflation?</w:t>
      </w:r>
    </w:p>
    <w:p w14:paraId="752D0693" w14:textId="77777777" w:rsidR="00ED6976" w:rsidRPr="00B76AFA" w:rsidRDefault="00ED6976" w:rsidP="00ED6976">
      <w:pPr>
        <w:rPr>
          <w:rStyle w:val="StyleUnderline"/>
        </w:rPr>
      </w:pPr>
      <w:r w:rsidRPr="006B24C0">
        <w:rPr>
          <w:sz w:val="16"/>
        </w:rPr>
        <w:t xml:space="preserve">After 2025’s </w:t>
      </w:r>
      <w:r w:rsidRPr="00B76AFA">
        <w:rPr>
          <w:rStyle w:val="StyleUnderline"/>
        </w:rPr>
        <w:t>government shutdown caused a data blackout</w:t>
      </w:r>
      <w:r w:rsidRPr="006B24C0">
        <w:rPr>
          <w:sz w:val="16"/>
        </w:rPr>
        <w:t xml:space="preserve"> for much of the fall, the </w:t>
      </w:r>
      <w:r w:rsidRPr="00B76AFA">
        <w:rPr>
          <w:rStyle w:val="StyleUnderline"/>
        </w:rPr>
        <w:t>December Consumer Price Index (CPI) ultimately showed year-over-year inflation at 2.7%</w:t>
      </w:r>
      <w:r w:rsidRPr="006B24C0">
        <w:rPr>
          <w:sz w:val="16"/>
        </w:rPr>
        <w:t xml:space="preserve">. This is an improvement from 3% in September and closer to the Fed’s target rate of 2%.4 But </w:t>
      </w:r>
      <w:r w:rsidRPr="00B76AFA">
        <w:rPr>
          <w:rStyle w:val="StyleUnderline"/>
        </w:rPr>
        <w:t xml:space="preserve">as Washington heads for another </w:t>
      </w:r>
      <w:r w:rsidRPr="00B76AFA">
        <w:rPr>
          <w:rStyle w:val="StyleUnderline"/>
          <w:highlight w:val="cyan"/>
        </w:rPr>
        <w:t>potential shutdown</w:t>
      </w:r>
      <w:r w:rsidRPr="006B24C0">
        <w:rPr>
          <w:sz w:val="16"/>
        </w:rPr>
        <w:t xml:space="preserve">, </w:t>
      </w:r>
      <w:r w:rsidRPr="00B76AFA">
        <w:rPr>
          <w:rStyle w:val="StyleUnderline"/>
        </w:rPr>
        <w:t xml:space="preserve">policymakers could face </w:t>
      </w:r>
      <w:r w:rsidRPr="00B76AFA">
        <w:rPr>
          <w:rStyle w:val="StyleUnderline"/>
          <w:highlight w:val="cyan"/>
        </w:rPr>
        <w:t>disruptions to</w:t>
      </w:r>
      <w:r w:rsidRPr="00B76AFA">
        <w:rPr>
          <w:rStyle w:val="StyleUnderline"/>
        </w:rPr>
        <w:t xml:space="preserve"> official </w:t>
      </w:r>
      <w:r w:rsidRPr="00B76AFA">
        <w:rPr>
          <w:rStyle w:val="StyleUnderline"/>
          <w:highlight w:val="cyan"/>
        </w:rPr>
        <w:t>inflation reports</w:t>
      </w:r>
      <w:r w:rsidRPr="00B76AFA">
        <w:rPr>
          <w:rStyle w:val="StyleUnderline"/>
        </w:rPr>
        <w:t>.</w:t>
      </w:r>
      <w:r w:rsidRPr="006B24C0">
        <w:rPr>
          <w:sz w:val="16"/>
        </w:rPr>
        <w:t xml:space="preserve"> With interest rate </w:t>
      </w:r>
      <w:r w:rsidRPr="00B76AFA">
        <w:rPr>
          <w:rStyle w:val="StyleUnderline"/>
        </w:rPr>
        <w:t>decisions so heavily reliant on accurate and timely data</w:t>
      </w:r>
      <w:r w:rsidRPr="006B24C0">
        <w:rPr>
          <w:sz w:val="16"/>
        </w:rPr>
        <w:t xml:space="preserve">, any collection or </w:t>
      </w:r>
      <w:r w:rsidRPr="00B76AFA">
        <w:rPr>
          <w:rStyle w:val="StyleUnderline"/>
        </w:rPr>
        <w:t xml:space="preserve">processing delays </w:t>
      </w:r>
      <w:r w:rsidRPr="00B76AFA">
        <w:rPr>
          <w:rStyle w:val="StyleUnderline"/>
          <w:highlight w:val="cyan"/>
        </w:rPr>
        <w:t>could generate</w:t>
      </w:r>
      <w:r w:rsidRPr="00B76AFA">
        <w:rPr>
          <w:rStyle w:val="StyleUnderline"/>
        </w:rPr>
        <w:t xml:space="preserve"> more </w:t>
      </w:r>
      <w:r w:rsidRPr="00B76AFA">
        <w:rPr>
          <w:rStyle w:val="StyleUnderline"/>
          <w:highlight w:val="cyan"/>
        </w:rPr>
        <w:t>uncertainty</w:t>
      </w:r>
      <w:r w:rsidRPr="00B76AFA">
        <w:rPr>
          <w:rStyle w:val="StyleUnderline"/>
        </w:rPr>
        <w:t xml:space="preserve"> around monetary policy moves.</w:t>
      </w:r>
    </w:p>
    <w:p w14:paraId="5B623501" w14:textId="77777777" w:rsidR="00ED6976" w:rsidRPr="006B24C0" w:rsidRDefault="00ED6976" w:rsidP="00ED6976">
      <w:pPr>
        <w:rPr>
          <w:sz w:val="16"/>
        </w:rPr>
      </w:pPr>
      <w:r w:rsidRPr="006B24C0">
        <w:rPr>
          <w:sz w:val="16"/>
        </w:rPr>
        <w:t>Is the job market resilient?</w:t>
      </w:r>
    </w:p>
    <w:p w14:paraId="61985BBA" w14:textId="77777777" w:rsidR="00ED6976" w:rsidRPr="00B76AFA" w:rsidRDefault="00ED6976" w:rsidP="00ED6976">
      <w:pPr>
        <w:rPr>
          <w:rStyle w:val="StyleUnderline"/>
        </w:rPr>
      </w:pPr>
      <w:r w:rsidRPr="006B24C0">
        <w:rPr>
          <w:sz w:val="16"/>
        </w:rPr>
        <w:t xml:space="preserve">Low private payroll growth and labor market softness in late 2025 prompted the Fed to cut rates at three consecutive meetings beginning in September. However, </w:t>
      </w:r>
      <w:r w:rsidRPr="00B76AFA">
        <w:rPr>
          <w:rStyle w:val="StyleUnderline"/>
          <w:highlight w:val="cyan"/>
        </w:rPr>
        <w:t>Powell emphasized</w:t>
      </w:r>
      <w:r w:rsidRPr="00B76AFA">
        <w:rPr>
          <w:rStyle w:val="StyleUnderline"/>
        </w:rPr>
        <w:t xml:space="preserve"> at the first meeting of 2026 that </w:t>
      </w:r>
      <w:r w:rsidRPr="006B24C0">
        <w:rPr>
          <w:rStyle w:val="StyleUnderline"/>
          <w:highlight w:val="cyan"/>
        </w:rPr>
        <w:t>economic activity</w:t>
      </w:r>
      <w:r w:rsidRPr="00B76AFA">
        <w:rPr>
          <w:rStyle w:val="StyleUnderline"/>
        </w:rPr>
        <w:t xml:space="preserve"> remains </w:t>
      </w:r>
      <w:r w:rsidRPr="006B24C0">
        <w:rPr>
          <w:rStyle w:val="StyleUnderline"/>
          <w:highlight w:val="cyan"/>
        </w:rPr>
        <w:t>solid</w:t>
      </w:r>
      <w:r w:rsidRPr="00B76AFA">
        <w:rPr>
          <w:rStyle w:val="StyleUnderline"/>
        </w:rPr>
        <w:t xml:space="preserve"> and the balance of risks to the Fed’s dual mandate is improving</w:t>
      </w:r>
      <w:r w:rsidRPr="006B24C0">
        <w:rPr>
          <w:sz w:val="16"/>
        </w:rPr>
        <w:t xml:space="preserve">. Importantly, </w:t>
      </w:r>
      <w:r w:rsidRPr="00B76AFA">
        <w:rPr>
          <w:rStyle w:val="StyleUnderline"/>
        </w:rPr>
        <w:t xml:space="preserve">most of the </w:t>
      </w:r>
      <w:r w:rsidRPr="006B24C0">
        <w:rPr>
          <w:rStyle w:val="StyleUnderline"/>
          <w:highlight w:val="cyan"/>
        </w:rPr>
        <w:t>labor market</w:t>
      </w:r>
      <w:r w:rsidRPr="00B76AFA">
        <w:rPr>
          <w:rStyle w:val="StyleUnderline"/>
        </w:rPr>
        <w:t xml:space="preserve"> weakness has stemmed from subdued hiring</w:t>
      </w:r>
      <w:r w:rsidRPr="006B24C0">
        <w:rPr>
          <w:sz w:val="16"/>
        </w:rPr>
        <w:t xml:space="preserve"> rather than widespread layoffs, </w:t>
      </w:r>
      <w:r w:rsidRPr="00B76AFA">
        <w:rPr>
          <w:rStyle w:val="StyleUnderline"/>
        </w:rPr>
        <w:t xml:space="preserve">indicating underlying </w:t>
      </w:r>
      <w:r w:rsidRPr="006B24C0">
        <w:rPr>
          <w:rStyle w:val="StyleUnderline"/>
          <w:highlight w:val="cyan"/>
        </w:rPr>
        <w:t>resilience</w:t>
      </w:r>
      <w:r w:rsidRPr="00B76AFA">
        <w:rPr>
          <w:rStyle w:val="StyleUnderline"/>
        </w:rPr>
        <w:t>.</w:t>
      </w:r>
    </w:p>
    <w:p w14:paraId="2D03CBC8" w14:textId="77777777" w:rsidR="00ED6976" w:rsidRPr="006B24C0" w:rsidRDefault="00ED6976" w:rsidP="00ED6976">
      <w:pPr>
        <w:rPr>
          <w:sz w:val="16"/>
        </w:rPr>
      </w:pPr>
      <w:r w:rsidRPr="006B24C0">
        <w:rPr>
          <w:sz w:val="16"/>
        </w:rPr>
        <w:t xml:space="preserve">As policy uncertainty diminishes, </w:t>
      </w:r>
      <w:r w:rsidRPr="00B76AFA">
        <w:rPr>
          <w:rStyle w:val="StyleUnderline"/>
        </w:rPr>
        <w:t xml:space="preserve">optimism about a </w:t>
      </w:r>
      <w:r w:rsidRPr="006B24C0">
        <w:rPr>
          <w:rStyle w:val="StyleUnderline"/>
          <w:highlight w:val="cyan"/>
        </w:rPr>
        <w:t>cyclical recovery in 2026</w:t>
      </w:r>
      <w:r w:rsidRPr="00B76AFA">
        <w:rPr>
          <w:rStyle w:val="StyleUnderline"/>
        </w:rPr>
        <w:t xml:space="preserve"> is growing</w:t>
      </w:r>
      <w:r w:rsidRPr="006B24C0">
        <w:rPr>
          <w:sz w:val="16"/>
        </w:rPr>
        <w:t xml:space="preserve">. </w:t>
      </w:r>
      <w:r w:rsidRPr="00B76AFA">
        <w:rPr>
          <w:rStyle w:val="StyleUnderline"/>
        </w:rPr>
        <w:t>Hiring demand is expected to improve</w:t>
      </w:r>
      <w:r w:rsidRPr="006B24C0">
        <w:rPr>
          <w:sz w:val="16"/>
        </w:rPr>
        <w:t xml:space="preserve"> modestly throughout the year, </w:t>
      </w:r>
      <w:r w:rsidRPr="00B76AFA">
        <w:rPr>
          <w:rStyle w:val="StyleUnderline"/>
        </w:rPr>
        <w:t>helping to cap any further rise in the unemployment rate</w:t>
      </w:r>
      <w:r w:rsidRPr="006B24C0">
        <w:rPr>
          <w:sz w:val="16"/>
        </w:rPr>
        <w:t xml:space="preserve">. Consensus estimates point to </w:t>
      </w:r>
      <w:r w:rsidRPr="00B76AFA">
        <w:rPr>
          <w:rStyle w:val="StyleUnderline"/>
        </w:rPr>
        <w:t>average monthly job growth of around 67,000 in 2026</w:t>
      </w:r>
      <w:r w:rsidRPr="006B24C0">
        <w:rPr>
          <w:sz w:val="16"/>
        </w:rPr>
        <w:t xml:space="preserve">. Small businesses –which employ nearly half the U.S. workforce – have reported a recent uptick in hiring activity. </w:t>
      </w:r>
      <w:r w:rsidRPr="006B24C0">
        <w:rPr>
          <w:rStyle w:val="StyleUnderline"/>
          <w:highlight w:val="cyan"/>
        </w:rPr>
        <w:t>Powell</w:t>
      </w:r>
      <w:r w:rsidRPr="00B76AFA">
        <w:rPr>
          <w:rStyle w:val="StyleUnderline"/>
        </w:rPr>
        <w:t xml:space="preserve"> also </w:t>
      </w:r>
      <w:r w:rsidRPr="006B24C0">
        <w:rPr>
          <w:rStyle w:val="StyleUnderline"/>
          <w:highlight w:val="cyan"/>
        </w:rPr>
        <w:t>highlighted “signs of stabilization” in</w:t>
      </w:r>
      <w:r w:rsidRPr="00B76AFA">
        <w:rPr>
          <w:rStyle w:val="StyleUnderline"/>
        </w:rPr>
        <w:t xml:space="preserve"> the </w:t>
      </w:r>
      <w:r w:rsidRPr="006B24C0">
        <w:rPr>
          <w:rStyle w:val="StyleUnderline"/>
          <w:highlight w:val="cyan"/>
        </w:rPr>
        <w:t>unemployment</w:t>
      </w:r>
      <w:r w:rsidRPr="00B76AFA">
        <w:rPr>
          <w:rStyle w:val="StyleUnderline"/>
        </w:rPr>
        <w:t xml:space="preserve"> rate</w:t>
      </w:r>
      <w:r w:rsidRPr="006B24C0">
        <w:rPr>
          <w:sz w:val="16"/>
        </w:rPr>
        <w:t xml:space="preserve">, even as overall hiring remains moderate. The </w:t>
      </w:r>
      <w:r w:rsidRPr="00B76AFA">
        <w:rPr>
          <w:rStyle w:val="StyleUnderline"/>
        </w:rPr>
        <w:t>FOMC will continue to monitor labor market trends</w:t>
      </w:r>
      <w:r w:rsidRPr="006B24C0">
        <w:rPr>
          <w:sz w:val="16"/>
        </w:rPr>
        <w:t xml:space="preserve"> to ensure the recovery remains on track.</w:t>
      </w:r>
    </w:p>
    <w:p w14:paraId="29F3071A" w14:textId="77777777" w:rsidR="00ED6976" w:rsidRPr="00EC48CD" w:rsidRDefault="00ED6976" w:rsidP="00ED6976">
      <w:pPr>
        <w:pStyle w:val="Heading4"/>
        <w:numPr>
          <w:ilvl w:val="0"/>
          <w:numId w:val="15"/>
        </w:numPr>
        <w:tabs>
          <w:tab w:val="num" w:pos="360"/>
        </w:tabs>
        <w:ind w:left="0" w:firstLine="0"/>
      </w:pPr>
      <w:r w:rsidRPr="00EC48CD">
        <w:t>Contracts – they make wage hikes take years to factor into Fed decisions.</w:t>
      </w:r>
    </w:p>
    <w:p w14:paraId="6B643CDF" w14:textId="77777777" w:rsidR="00ED6976" w:rsidRDefault="00ED6976" w:rsidP="00ED6976">
      <w:r w:rsidRPr="00D310B9">
        <w:rPr>
          <w:rStyle w:val="Style13ptBold"/>
        </w:rPr>
        <w:t>Coy 23</w:t>
      </w:r>
      <w:r>
        <w:t xml:space="preserve"> [Peter Coy (writer for the Opinion section of The New York Times with a primary focus on big macro topics of economic growth, unemployment and inflation.), 10-2-2023, "Giving Workers a Raise Is Not Going to Make Inflation Worse", New York Times, https://www.nytimes.com/2023/10/02/opinion/uaw-strike-inflation-wages.html, LTD] </w:t>
      </w:r>
    </w:p>
    <w:p w14:paraId="7F801B56" w14:textId="77777777" w:rsidR="00ED6976" w:rsidRPr="008742B7" w:rsidRDefault="00ED6976" w:rsidP="00ED6976">
      <w:pPr>
        <w:rPr>
          <w:sz w:val="16"/>
        </w:rPr>
      </w:pPr>
      <w:r w:rsidRPr="008742B7">
        <w:rPr>
          <w:sz w:val="16"/>
        </w:rPr>
        <w:t xml:space="preserve">In reality, </w:t>
      </w:r>
      <w:r w:rsidRPr="00617AD2">
        <w:rPr>
          <w:rStyle w:val="StyleUnderline"/>
        </w:rPr>
        <w:t>a</w:t>
      </w:r>
      <w:r w:rsidRPr="008742B7">
        <w:rPr>
          <w:rStyle w:val="StyleUnderline"/>
        </w:rPr>
        <w:t xml:space="preserve"> </w:t>
      </w:r>
      <w:r w:rsidRPr="008742B7">
        <w:rPr>
          <w:rStyle w:val="Emphasis"/>
        </w:rPr>
        <w:t>wage-</w:t>
      </w:r>
      <w:r w:rsidRPr="008742B7">
        <w:rPr>
          <w:rStyle w:val="Emphasis"/>
          <w:highlight w:val="cyan"/>
        </w:rPr>
        <w:t>price spiral</w:t>
      </w:r>
      <w:r w:rsidRPr="008742B7">
        <w:rPr>
          <w:rStyle w:val="StyleUnderline"/>
          <w:highlight w:val="cyan"/>
        </w:rPr>
        <w:t xml:space="preserve"> triggered by </w:t>
      </w:r>
      <w:r w:rsidRPr="00617AD2">
        <w:rPr>
          <w:rStyle w:val="Emphasis"/>
          <w:highlight w:val="cyan"/>
        </w:rPr>
        <w:t>union</w:t>
      </w:r>
      <w:r w:rsidRPr="00617AD2">
        <w:rPr>
          <w:rStyle w:val="StyleUnderline"/>
          <w:highlight w:val="cyan"/>
        </w:rPr>
        <w:t xml:space="preserve"> demands is</w:t>
      </w:r>
      <w:r w:rsidRPr="008742B7">
        <w:rPr>
          <w:rStyle w:val="StyleUnderline"/>
        </w:rPr>
        <w:t xml:space="preserve"> pretty </w:t>
      </w:r>
      <w:r w:rsidRPr="008742B7">
        <w:rPr>
          <w:rStyle w:val="Emphasis"/>
          <w:highlight w:val="cyan"/>
        </w:rPr>
        <w:t>unlikely</w:t>
      </w:r>
      <w:r w:rsidRPr="008742B7">
        <w:rPr>
          <w:sz w:val="16"/>
        </w:rPr>
        <w:t>. In fact, wage-price spirals of any origin are uncommon. And there are signs that workers are lowering their expectations for higher pay as inflation ebbs.</w:t>
      </w:r>
    </w:p>
    <w:p w14:paraId="70A5BAD5" w14:textId="77777777" w:rsidR="00ED6976" w:rsidRDefault="00ED6976" w:rsidP="00ED6976">
      <w:pPr>
        <w:rPr>
          <w:rStyle w:val="StyleUnderline"/>
        </w:rPr>
      </w:pPr>
      <w:r w:rsidRPr="008742B7">
        <w:rPr>
          <w:sz w:val="16"/>
        </w:rPr>
        <w:t xml:space="preserve">On Thursday, Goldman Sachs issued a report saying that </w:t>
      </w:r>
      <w:r w:rsidRPr="008742B7">
        <w:rPr>
          <w:rStyle w:val="StyleUnderline"/>
          <w:highlight w:val="cyan"/>
        </w:rPr>
        <w:t xml:space="preserve">wage hikes for </w:t>
      </w:r>
      <w:r w:rsidRPr="008742B7">
        <w:rPr>
          <w:rStyle w:val="Emphasis"/>
          <w:highlight w:val="cyan"/>
        </w:rPr>
        <w:t>union</w:t>
      </w:r>
      <w:r w:rsidRPr="008742B7">
        <w:rPr>
          <w:sz w:val="16"/>
        </w:rPr>
        <w:t>ized worker</w:t>
      </w:r>
      <w:r w:rsidRPr="008742B7">
        <w:rPr>
          <w:rStyle w:val="Emphasis"/>
          <w:highlight w:val="cyan"/>
        </w:rPr>
        <w:t>s</w:t>
      </w:r>
      <w:r w:rsidRPr="008742B7">
        <w:rPr>
          <w:rStyle w:val="StyleUnderline"/>
          <w:highlight w:val="cyan"/>
        </w:rPr>
        <w:t xml:space="preserve"> are a “</w:t>
      </w:r>
      <w:r w:rsidRPr="008742B7">
        <w:rPr>
          <w:rStyle w:val="Emphasis"/>
          <w:highlight w:val="cyan"/>
        </w:rPr>
        <w:t>lagging indicator</w:t>
      </w:r>
      <w:r w:rsidRPr="008742B7">
        <w:rPr>
          <w:sz w:val="16"/>
        </w:rPr>
        <w:t xml:space="preserve"> — the final echo of last year’s inflation surge.” Its author, economist Ronnie Walker, wrote that </w:t>
      </w:r>
      <w:r w:rsidRPr="008742B7">
        <w:rPr>
          <w:rStyle w:val="StyleUnderline"/>
        </w:rPr>
        <w:t>unionized</w:t>
      </w:r>
      <w:r w:rsidRPr="008742B7">
        <w:rPr>
          <w:sz w:val="16"/>
        </w:rPr>
        <w:t xml:space="preserve"> workers, whose </w:t>
      </w:r>
      <w:r w:rsidRPr="008742B7">
        <w:rPr>
          <w:rStyle w:val="StyleUnderline"/>
          <w:highlight w:val="cyan"/>
        </w:rPr>
        <w:t xml:space="preserve">contracts last </w:t>
      </w:r>
      <w:r w:rsidRPr="008742B7">
        <w:rPr>
          <w:rStyle w:val="Emphasis"/>
          <w:highlight w:val="cyan"/>
        </w:rPr>
        <w:t>three years on average</w:t>
      </w:r>
      <w:r w:rsidRPr="008742B7">
        <w:rPr>
          <w:rStyle w:val="StyleUnderline"/>
        </w:rPr>
        <w:t>, are just now</w:t>
      </w:r>
      <w:r w:rsidRPr="008742B7">
        <w:rPr>
          <w:sz w:val="16"/>
        </w:rPr>
        <w:t xml:space="preserve"> getting a chance to </w:t>
      </w:r>
      <w:r w:rsidRPr="008742B7">
        <w:rPr>
          <w:rStyle w:val="Emphasis"/>
          <w:highlight w:val="cyan"/>
        </w:rPr>
        <w:t>catch up</w:t>
      </w:r>
      <w:r w:rsidRPr="008742B7">
        <w:rPr>
          <w:rStyle w:val="StyleUnderline"/>
          <w:highlight w:val="cyan"/>
        </w:rPr>
        <w:t xml:space="preserve"> to</w:t>
      </w:r>
      <w:r w:rsidRPr="008742B7">
        <w:rPr>
          <w:rStyle w:val="StyleUnderline"/>
        </w:rPr>
        <w:t xml:space="preserve"> the kinds of </w:t>
      </w:r>
      <w:r w:rsidRPr="008742B7">
        <w:rPr>
          <w:rStyle w:val="Emphasis"/>
          <w:highlight w:val="cyan"/>
        </w:rPr>
        <w:t>pay raises</w:t>
      </w:r>
      <w:r w:rsidRPr="008742B7">
        <w:rPr>
          <w:rStyle w:val="StyleUnderline"/>
          <w:highlight w:val="cyan"/>
        </w:rPr>
        <w:t xml:space="preserve"> received</w:t>
      </w:r>
      <w:r w:rsidRPr="008742B7">
        <w:rPr>
          <w:rStyle w:val="StyleUnderline"/>
        </w:rPr>
        <w:t xml:space="preserve"> in the past couple of years </w:t>
      </w:r>
      <w:r w:rsidRPr="008742B7">
        <w:rPr>
          <w:rStyle w:val="StyleUnderline"/>
          <w:highlight w:val="cyan"/>
        </w:rPr>
        <w:t xml:space="preserve">by people who </w:t>
      </w:r>
      <w:r w:rsidRPr="008742B7">
        <w:rPr>
          <w:rStyle w:val="Emphasis"/>
          <w:highlight w:val="cyan"/>
        </w:rPr>
        <w:t>don’t work</w:t>
      </w:r>
      <w:r w:rsidRPr="008742B7">
        <w:rPr>
          <w:rStyle w:val="StyleUnderline"/>
          <w:highlight w:val="cyan"/>
        </w:rPr>
        <w:t xml:space="preserve"> under</w:t>
      </w:r>
      <w:r w:rsidRPr="008742B7">
        <w:rPr>
          <w:rStyle w:val="StyleUnderline"/>
        </w:rPr>
        <w:t xml:space="preserve"> </w:t>
      </w:r>
      <w:r w:rsidRPr="008742B7">
        <w:rPr>
          <w:rStyle w:val="Emphasis"/>
        </w:rPr>
        <w:t xml:space="preserve">multiyear </w:t>
      </w:r>
      <w:r w:rsidRPr="008742B7">
        <w:rPr>
          <w:rStyle w:val="Emphasis"/>
          <w:highlight w:val="cyan"/>
        </w:rPr>
        <w:t>contracts</w:t>
      </w:r>
      <w:r w:rsidRPr="008742B7">
        <w:rPr>
          <w:rStyle w:val="StyleUnderline"/>
        </w:rPr>
        <w:t>.</w:t>
      </w:r>
    </w:p>
    <w:p w14:paraId="388B0615" w14:textId="77777777" w:rsidR="00ED6976" w:rsidRDefault="00ED6976" w:rsidP="00ED6976">
      <w:pPr>
        <w:pStyle w:val="Heading4"/>
      </w:pPr>
      <w:r>
        <w:t>5</w:t>
      </w:r>
      <w:r w:rsidRPr="00602CDF">
        <w:t>---No wage-price spiral</w:t>
      </w:r>
    </w:p>
    <w:p w14:paraId="4875284C" w14:textId="77777777" w:rsidR="00ED6976" w:rsidRPr="00602CDF" w:rsidRDefault="00ED6976" w:rsidP="00ED6976">
      <w:r w:rsidRPr="00602CDF">
        <w:rPr>
          <w:b/>
          <w:bCs/>
          <w:sz w:val="26"/>
        </w:rPr>
        <w:t>Alvarez 22</w:t>
      </w:r>
      <w:r w:rsidRPr="00602CDF">
        <w:t xml:space="preserve"> [Jorge Alvarez (Senior economist, International Monetary Fund; Ph.D. in economics, Princeton University), John Bluedorn (deputy division chief, Middle East and Central Asia department, International Monetary Fund; Ph.D. in economics, University of California, Berkeley), Niels-Jakob Hansen (Economist, Western Hemisphere department, International Monetary Fund; Ph.D. in economics, Stockholm University), Youyou Huang (Research assistant, World Economic Studies Division, International Monetary Fund), Evgenia Pugachev, and Alexandre Sollaci, 11-11-2022, “Wage-Price Spirals: What is the Historical Evidence?” International Monetary Fund, https://www.imf.org/en/Publications/WP/Issues/2022/11/11/Wage-Price-Spirals-What-is-the-Historical-Evidence-525073, njn]</w:t>
      </w:r>
    </w:p>
    <w:p w14:paraId="5197CF30" w14:textId="77777777" w:rsidR="00ED6976" w:rsidRPr="00602CDF" w:rsidRDefault="00ED6976" w:rsidP="00ED6976">
      <w:pPr>
        <w:rPr>
          <w:sz w:val="16"/>
        </w:rPr>
      </w:pPr>
      <w:r w:rsidRPr="00602CDF">
        <w:rPr>
          <w:sz w:val="16"/>
        </w:rPr>
        <w:t xml:space="preserve">6. Conclusion </w:t>
      </w:r>
    </w:p>
    <w:p w14:paraId="47F44DA3" w14:textId="77777777" w:rsidR="00ED6976" w:rsidRPr="00602CDF" w:rsidRDefault="00ED6976" w:rsidP="00ED6976">
      <w:pPr>
        <w:rPr>
          <w:sz w:val="16"/>
        </w:rPr>
      </w:pPr>
      <w:r w:rsidRPr="00602CDF">
        <w:rPr>
          <w:highlight w:val="cyan"/>
          <w:u w:val="single"/>
        </w:rPr>
        <w:t xml:space="preserve">Wage-price </w:t>
      </w:r>
      <w:r w:rsidRPr="00602CDF">
        <w:rPr>
          <w:b/>
          <w:iCs/>
          <w:highlight w:val="cyan"/>
          <w:u w:val="single"/>
          <w:bdr w:val="single" w:sz="8" w:space="0" w:color="auto"/>
        </w:rPr>
        <w:t>spirals</w:t>
      </w:r>
      <w:r w:rsidRPr="00602CDF">
        <w:rPr>
          <w:sz w:val="16"/>
        </w:rPr>
        <w:t xml:space="preserve">, at least defined as a sustained acceleration of prices and wages, </w:t>
      </w:r>
      <w:r w:rsidRPr="00602CDF">
        <w:rPr>
          <w:highlight w:val="cyan"/>
          <w:u w:val="single"/>
        </w:rPr>
        <w:t xml:space="preserve">are </w:t>
      </w:r>
      <w:r w:rsidRPr="00602CDF">
        <w:rPr>
          <w:b/>
          <w:iCs/>
          <w:highlight w:val="cyan"/>
          <w:u w:val="single"/>
          <w:bdr w:val="single" w:sz="8" w:space="0" w:color="auto"/>
        </w:rPr>
        <w:t>hard to find</w:t>
      </w:r>
      <w:r w:rsidRPr="00602CDF">
        <w:rPr>
          <w:u w:val="single"/>
        </w:rPr>
        <w:t xml:space="preserve"> in the recent historical record. </w:t>
      </w:r>
      <w:r w:rsidRPr="00602CDF">
        <w:rPr>
          <w:highlight w:val="cyan"/>
          <w:u w:val="single"/>
        </w:rPr>
        <w:t>Of</w:t>
      </w:r>
      <w:r w:rsidRPr="00602CDF">
        <w:rPr>
          <w:u w:val="single"/>
        </w:rPr>
        <w:t xml:space="preserve"> the </w:t>
      </w:r>
      <w:r w:rsidRPr="00602CDF">
        <w:rPr>
          <w:b/>
          <w:iCs/>
          <w:highlight w:val="cyan"/>
          <w:u w:val="single"/>
          <w:bdr w:val="single" w:sz="8" w:space="0" w:color="auto"/>
        </w:rPr>
        <w:t>79 episodes</w:t>
      </w:r>
      <w:r w:rsidRPr="00602CDF">
        <w:rPr>
          <w:u w:val="single"/>
        </w:rPr>
        <w:t xml:space="preserve"> identified with accelerating prices and wages</w:t>
      </w:r>
      <w:r w:rsidRPr="00602CDF">
        <w:rPr>
          <w:sz w:val="16"/>
        </w:rPr>
        <w:t xml:space="preserve"> going back to the 1960s, </w:t>
      </w:r>
      <w:r w:rsidRPr="00602CDF">
        <w:rPr>
          <w:u w:val="single"/>
        </w:rPr>
        <w:t xml:space="preserve">only </w:t>
      </w:r>
      <w:r w:rsidRPr="00602CDF">
        <w:rPr>
          <w:highlight w:val="cyan"/>
          <w:u w:val="single"/>
        </w:rPr>
        <w:t xml:space="preserve">a </w:t>
      </w:r>
      <w:r w:rsidRPr="00602CDF">
        <w:rPr>
          <w:b/>
          <w:iCs/>
          <w:highlight w:val="cyan"/>
          <w:u w:val="single"/>
          <w:bdr w:val="single" w:sz="8" w:space="0" w:color="auto"/>
        </w:rPr>
        <w:t>minority</w:t>
      </w:r>
      <w:r w:rsidRPr="00602CDF">
        <w:rPr>
          <w:u w:val="single"/>
        </w:rPr>
        <w:t xml:space="preserve"> of them </w:t>
      </w:r>
      <w:r w:rsidRPr="00602CDF">
        <w:rPr>
          <w:highlight w:val="cyan"/>
          <w:u w:val="single"/>
        </w:rPr>
        <w:t>saw</w:t>
      </w:r>
      <w:r w:rsidRPr="00602CDF">
        <w:rPr>
          <w:u w:val="single"/>
        </w:rPr>
        <w:t xml:space="preserve"> further </w:t>
      </w:r>
      <w:r w:rsidRPr="00602CDF">
        <w:rPr>
          <w:b/>
          <w:iCs/>
          <w:highlight w:val="cyan"/>
          <w:u w:val="single"/>
          <w:bdr w:val="single" w:sz="8" w:space="0" w:color="auto"/>
        </w:rPr>
        <w:t>acceleration</w:t>
      </w:r>
      <w:r w:rsidRPr="00602CDF">
        <w:rPr>
          <w:u w:val="single"/>
        </w:rPr>
        <w:t xml:space="preserve"> after eight quarters</w:t>
      </w:r>
      <w:r w:rsidRPr="00602CDF">
        <w:rPr>
          <w:sz w:val="16"/>
        </w:rPr>
        <w:t xml:space="preserve">. Moreover, </w:t>
      </w:r>
      <w:r w:rsidRPr="00602CDF">
        <w:rPr>
          <w:u w:val="single"/>
        </w:rPr>
        <w:t xml:space="preserve">sustained wage-price acceleration is </w:t>
      </w:r>
      <w:r w:rsidRPr="00602CDF">
        <w:rPr>
          <w:highlight w:val="cyan"/>
          <w:u w:val="single"/>
        </w:rPr>
        <w:t xml:space="preserve">even </w:t>
      </w:r>
      <w:r w:rsidRPr="00602CDF">
        <w:rPr>
          <w:b/>
          <w:iCs/>
          <w:highlight w:val="cyan"/>
          <w:u w:val="single"/>
          <w:bdr w:val="single" w:sz="8" w:space="0" w:color="auto"/>
        </w:rPr>
        <w:t>harder</w:t>
      </w:r>
      <w:r w:rsidRPr="00602CDF">
        <w:rPr>
          <w:highlight w:val="cyan"/>
          <w:u w:val="single"/>
        </w:rPr>
        <w:t xml:space="preserve"> to find</w:t>
      </w:r>
      <w:r w:rsidRPr="00602CDF">
        <w:rPr>
          <w:u w:val="single"/>
        </w:rPr>
        <w:t xml:space="preserve"> when looking at episodes similar to </w:t>
      </w:r>
      <w:r w:rsidRPr="00602CDF">
        <w:rPr>
          <w:highlight w:val="cyan"/>
          <w:u w:val="single"/>
        </w:rPr>
        <w:t xml:space="preserve">today, where </w:t>
      </w:r>
      <w:r w:rsidRPr="00602CDF">
        <w:rPr>
          <w:b/>
          <w:iCs/>
          <w:highlight w:val="cyan"/>
          <w:u w:val="single"/>
          <w:bdr w:val="single" w:sz="8" w:space="0" w:color="auto"/>
        </w:rPr>
        <w:t>real wages</w:t>
      </w:r>
      <w:r w:rsidRPr="00602CDF">
        <w:rPr>
          <w:highlight w:val="cyan"/>
          <w:u w:val="single"/>
        </w:rPr>
        <w:t xml:space="preserve"> have</w:t>
      </w:r>
      <w:r w:rsidRPr="00602CDF">
        <w:rPr>
          <w:u w:val="single"/>
        </w:rPr>
        <w:t xml:space="preserve"> significantly </w:t>
      </w:r>
      <w:r w:rsidRPr="00602CDF">
        <w:rPr>
          <w:b/>
          <w:iCs/>
          <w:highlight w:val="cyan"/>
          <w:u w:val="single"/>
          <w:bdr w:val="single" w:sz="8" w:space="0" w:color="auto"/>
        </w:rPr>
        <w:t>fallen</w:t>
      </w:r>
      <w:r w:rsidRPr="00602CDF">
        <w:rPr>
          <w:sz w:val="16"/>
        </w:rPr>
        <w:t xml:space="preserve">. In those cases, </w:t>
      </w:r>
      <w:r w:rsidRPr="00602CDF">
        <w:rPr>
          <w:u w:val="single"/>
        </w:rPr>
        <w:t>nominal wages tended to catch-up to inflation</w:t>
      </w:r>
      <w:r w:rsidRPr="00602CDF">
        <w:rPr>
          <w:sz w:val="16"/>
        </w:rPr>
        <w:t xml:space="preserve"> to partially recover real wage losses, </w:t>
      </w:r>
      <w:r w:rsidRPr="00602CDF">
        <w:rPr>
          <w:u w:val="single"/>
        </w:rPr>
        <w:t xml:space="preserve">and </w:t>
      </w:r>
      <w:r w:rsidRPr="00602CDF">
        <w:rPr>
          <w:b/>
          <w:iCs/>
          <w:highlight w:val="cyan"/>
          <w:u w:val="single"/>
          <w:bdr w:val="single" w:sz="8" w:space="0" w:color="auto"/>
        </w:rPr>
        <w:t>growth</w:t>
      </w:r>
      <w:r w:rsidRPr="00602CDF">
        <w:rPr>
          <w:u w:val="single"/>
        </w:rPr>
        <w:t xml:space="preserve"> rates </w:t>
      </w:r>
      <w:r w:rsidRPr="00602CDF">
        <w:rPr>
          <w:highlight w:val="cyan"/>
          <w:u w:val="single"/>
        </w:rPr>
        <w:t xml:space="preserve">tended to </w:t>
      </w:r>
      <w:r w:rsidRPr="00602CDF">
        <w:rPr>
          <w:b/>
          <w:iCs/>
          <w:highlight w:val="cyan"/>
          <w:u w:val="single"/>
          <w:bdr w:val="single" w:sz="8" w:space="0" w:color="auto"/>
        </w:rPr>
        <w:t>stabilize</w:t>
      </w:r>
      <w:r w:rsidRPr="00602CDF">
        <w:rPr>
          <w:sz w:val="16"/>
        </w:rPr>
        <w:t xml:space="preserve"> at a higher level than before the initial acceleration happened. Wage </w:t>
      </w:r>
      <w:r w:rsidRPr="00602CDF">
        <w:rPr>
          <w:b/>
          <w:iCs/>
          <w:u w:val="single"/>
          <w:bdr w:val="single" w:sz="8" w:space="0" w:color="auto"/>
        </w:rPr>
        <w:t>growth</w:t>
      </w:r>
      <w:r w:rsidRPr="00602CDF">
        <w:rPr>
          <w:u w:val="single"/>
        </w:rPr>
        <w:t xml:space="preserve"> rates were</w:t>
      </w:r>
      <w:r w:rsidRPr="00602CDF">
        <w:rPr>
          <w:sz w:val="16"/>
        </w:rPr>
        <w:t xml:space="preserve"> eventually </w:t>
      </w:r>
      <w:r w:rsidRPr="00602CDF">
        <w:rPr>
          <w:b/>
          <w:iCs/>
          <w:u w:val="single"/>
          <w:bdr w:val="single" w:sz="8" w:space="0" w:color="auto"/>
        </w:rPr>
        <w:t>consistent</w:t>
      </w:r>
      <w:r w:rsidRPr="00602CDF">
        <w:rPr>
          <w:u w:val="single"/>
        </w:rPr>
        <w:t xml:space="preserve"> with inflation and labor market </w:t>
      </w:r>
      <w:r w:rsidRPr="00602CDF">
        <w:rPr>
          <w:b/>
          <w:iCs/>
          <w:u w:val="single"/>
          <w:bdr w:val="single" w:sz="8" w:space="0" w:color="auto"/>
        </w:rPr>
        <w:t>tightness</w:t>
      </w:r>
      <w:r w:rsidRPr="00602CDF">
        <w:rPr>
          <w:u w:val="single"/>
        </w:rPr>
        <w:t xml:space="preserve"> observed</w:t>
      </w:r>
      <w:r w:rsidRPr="00602CDF">
        <w:rPr>
          <w:sz w:val="16"/>
        </w:rPr>
        <w:t xml:space="preserve">. </w:t>
      </w:r>
      <w:r w:rsidRPr="00602CDF">
        <w:rPr>
          <w:highlight w:val="cyan"/>
          <w:u w:val="single"/>
        </w:rPr>
        <w:t>This</w:t>
      </w:r>
      <w:r w:rsidRPr="00602CDF">
        <w:rPr>
          <w:u w:val="single"/>
        </w:rPr>
        <w:t xml:space="preserve"> mechanism </w:t>
      </w:r>
      <w:r w:rsidRPr="00602CDF">
        <w:rPr>
          <w:highlight w:val="cyan"/>
          <w:u w:val="single"/>
        </w:rPr>
        <w:t xml:space="preserve">did </w:t>
      </w:r>
      <w:r w:rsidRPr="00602CDF">
        <w:rPr>
          <w:b/>
          <w:iCs/>
          <w:highlight w:val="cyan"/>
          <w:u w:val="single"/>
          <w:bdr w:val="single" w:sz="8" w:space="0" w:color="auto"/>
        </w:rPr>
        <w:t>not</w:t>
      </w:r>
      <w:r w:rsidRPr="00602CDF">
        <w:rPr>
          <w:sz w:val="16"/>
        </w:rPr>
        <w:t xml:space="preserve"> appear to </w:t>
      </w:r>
      <w:r w:rsidRPr="00602CDF">
        <w:rPr>
          <w:highlight w:val="cyan"/>
          <w:u w:val="single"/>
        </w:rPr>
        <w:t>lead to</w:t>
      </w:r>
      <w:r w:rsidRPr="00602CDF">
        <w:rPr>
          <w:sz w:val="16"/>
        </w:rPr>
        <w:t xml:space="preserve"> persistent acceleration dynamics that can be characterized as </w:t>
      </w:r>
      <w:r w:rsidRPr="00602CDF">
        <w:rPr>
          <w:highlight w:val="cyan"/>
          <w:u w:val="single"/>
        </w:rPr>
        <w:t>a</w:t>
      </w:r>
      <w:r w:rsidRPr="00602CDF">
        <w:rPr>
          <w:u w:val="single"/>
        </w:rPr>
        <w:t xml:space="preserve"> wage-price </w:t>
      </w:r>
      <w:r w:rsidRPr="00602CDF">
        <w:rPr>
          <w:b/>
          <w:iCs/>
          <w:highlight w:val="cyan"/>
          <w:u w:val="single"/>
          <w:bdr w:val="single" w:sz="8" w:space="0" w:color="auto"/>
        </w:rPr>
        <w:t>spiral</w:t>
      </w:r>
      <w:r w:rsidRPr="00602CDF">
        <w:rPr>
          <w:sz w:val="16"/>
        </w:rPr>
        <w:t xml:space="preserve">. </w:t>
      </w:r>
    </w:p>
    <w:p w14:paraId="025340F5" w14:textId="77777777" w:rsidR="00ED6976" w:rsidRDefault="00ED6976" w:rsidP="00ED6976">
      <w:pPr>
        <w:rPr>
          <w:sz w:val="16"/>
        </w:rPr>
      </w:pPr>
      <w:r w:rsidRPr="00602CDF">
        <w:rPr>
          <w:sz w:val="16"/>
        </w:rPr>
        <w:t xml:space="preserve">It is still too early to say whether the recovery from the COVID-19 pandemic will play out like these past similar episodes. However, an important takeaway from the analysis is that </w:t>
      </w:r>
      <w:r w:rsidRPr="00602CDF">
        <w:rPr>
          <w:u w:val="single"/>
        </w:rPr>
        <w:t xml:space="preserve">an </w:t>
      </w:r>
      <w:r w:rsidRPr="00602CDF">
        <w:rPr>
          <w:b/>
          <w:iCs/>
          <w:highlight w:val="cyan"/>
          <w:u w:val="single"/>
          <w:bdr w:val="single" w:sz="8" w:space="0" w:color="auto"/>
        </w:rPr>
        <w:t>acceleration</w:t>
      </w:r>
      <w:r w:rsidRPr="00602CDF">
        <w:rPr>
          <w:highlight w:val="cyan"/>
          <w:u w:val="single"/>
        </w:rPr>
        <w:t xml:space="preserve"> of </w:t>
      </w:r>
      <w:r w:rsidRPr="00602CDF">
        <w:rPr>
          <w:b/>
          <w:iCs/>
          <w:highlight w:val="cyan"/>
          <w:u w:val="single"/>
          <w:bdr w:val="single" w:sz="8" w:space="0" w:color="auto"/>
        </w:rPr>
        <w:t>nominal</w:t>
      </w:r>
      <w:r w:rsidRPr="00602CDF">
        <w:rPr>
          <w:highlight w:val="cyan"/>
          <w:u w:val="single"/>
        </w:rPr>
        <w:t xml:space="preserve"> wages should </w:t>
      </w:r>
      <w:r w:rsidRPr="00602CDF">
        <w:rPr>
          <w:b/>
          <w:iCs/>
          <w:highlight w:val="cyan"/>
          <w:u w:val="single"/>
          <w:bdr w:val="single" w:sz="8" w:space="0" w:color="auto"/>
        </w:rPr>
        <w:t>not</w:t>
      </w:r>
      <w:r w:rsidRPr="00602CDF">
        <w:rPr>
          <w:sz w:val="16"/>
        </w:rPr>
        <w:t xml:space="preserve"> necessarily </w:t>
      </w:r>
      <w:r w:rsidRPr="00602CDF">
        <w:rPr>
          <w:highlight w:val="cyan"/>
          <w:u w:val="single"/>
        </w:rPr>
        <w:t>be seen as</w:t>
      </w:r>
      <w:r w:rsidRPr="00602CDF">
        <w:rPr>
          <w:u w:val="single"/>
        </w:rPr>
        <w:t xml:space="preserve"> sign that </w:t>
      </w:r>
      <w:r w:rsidRPr="00602CDF">
        <w:rPr>
          <w:highlight w:val="cyan"/>
          <w:u w:val="single"/>
        </w:rPr>
        <w:t>a</w:t>
      </w:r>
      <w:r w:rsidRPr="00602CDF">
        <w:rPr>
          <w:u w:val="single"/>
        </w:rPr>
        <w:t xml:space="preserve"> wage-price </w:t>
      </w:r>
      <w:r w:rsidRPr="00602CDF">
        <w:rPr>
          <w:b/>
          <w:iCs/>
          <w:highlight w:val="cyan"/>
          <w:u w:val="single"/>
          <w:bdr w:val="single" w:sz="8" w:space="0" w:color="auto"/>
        </w:rPr>
        <w:t>spiral</w:t>
      </w:r>
      <w:r w:rsidRPr="00602CDF">
        <w:rPr>
          <w:u w:val="single"/>
        </w:rPr>
        <w:t xml:space="preserve"> is taking hold</w:t>
      </w:r>
      <w:r w:rsidRPr="00602CDF">
        <w:rPr>
          <w:sz w:val="16"/>
        </w:rPr>
        <w:t xml:space="preserve">. Indeed, </w:t>
      </w:r>
      <w:r w:rsidRPr="00602CDF">
        <w:rPr>
          <w:b/>
          <w:iCs/>
          <w:highlight w:val="cyan"/>
          <w:u w:val="single"/>
          <w:bdr w:val="single" w:sz="8" w:space="0" w:color="auto"/>
        </w:rPr>
        <w:t>history</w:t>
      </w:r>
      <w:r w:rsidRPr="00602CDF">
        <w:rPr>
          <w:highlight w:val="cyan"/>
          <w:u w:val="single"/>
        </w:rPr>
        <w:t xml:space="preserve"> suggests</w:t>
      </w:r>
      <w:r w:rsidRPr="00602CDF">
        <w:rPr>
          <w:u w:val="single"/>
        </w:rPr>
        <w:t xml:space="preserve"> that nominal </w:t>
      </w:r>
      <w:r w:rsidRPr="00602CDF">
        <w:rPr>
          <w:highlight w:val="cyan"/>
          <w:u w:val="single"/>
        </w:rPr>
        <w:t xml:space="preserve">wages can </w:t>
      </w:r>
      <w:r w:rsidRPr="00602CDF">
        <w:rPr>
          <w:b/>
          <w:iCs/>
          <w:highlight w:val="cyan"/>
          <w:u w:val="single"/>
          <w:bdr w:val="single" w:sz="8" w:space="0" w:color="auto"/>
        </w:rPr>
        <w:t>accelerate</w:t>
      </w:r>
      <w:r w:rsidRPr="00602CDF">
        <w:rPr>
          <w:highlight w:val="cyan"/>
          <w:u w:val="single"/>
        </w:rPr>
        <w:t xml:space="preserve"> while inflation </w:t>
      </w:r>
      <w:r w:rsidRPr="00602CDF">
        <w:rPr>
          <w:b/>
          <w:iCs/>
          <w:highlight w:val="cyan"/>
          <w:u w:val="single"/>
          <w:bdr w:val="single" w:sz="8" w:space="0" w:color="auto"/>
        </w:rPr>
        <w:t>recedes</w:t>
      </w:r>
      <w:r w:rsidRPr="00602CDF">
        <w:rPr>
          <w:u w:val="single"/>
        </w:rPr>
        <w:t xml:space="preserve"> from high levels</w:t>
      </w:r>
      <w:r w:rsidRPr="00602CDF">
        <w:rPr>
          <w:sz w:val="16"/>
        </w:rPr>
        <w:t>. In fact, on average, this has happened after similar macroeconomic episodes in the past.</w:t>
      </w:r>
    </w:p>
    <w:p w14:paraId="4EEFA935" w14:textId="77777777" w:rsidR="00ED6976" w:rsidRPr="00602CDF" w:rsidRDefault="00ED6976" w:rsidP="00ED6976">
      <w:pPr>
        <w:keepNext/>
        <w:keepLines/>
        <w:spacing w:before="40" w:after="0"/>
        <w:outlineLvl w:val="3"/>
        <w:rPr>
          <w:rFonts w:eastAsiaTheme="majorEastAsia" w:cstheme="majorBidi"/>
          <w:b/>
          <w:iCs/>
          <w:sz w:val="26"/>
        </w:rPr>
      </w:pPr>
      <w:r>
        <w:rPr>
          <w:rFonts w:eastAsiaTheme="majorEastAsia" w:cstheme="majorBidi"/>
          <w:b/>
          <w:iCs/>
          <w:sz w:val="26"/>
        </w:rPr>
        <w:t>6---</w:t>
      </w:r>
      <w:r w:rsidRPr="00602CDF">
        <w:rPr>
          <w:rFonts w:eastAsiaTheme="majorEastAsia" w:cstheme="majorBidi"/>
          <w:b/>
          <w:iCs/>
          <w:sz w:val="26"/>
        </w:rPr>
        <w:t xml:space="preserve">No Fed </w:t>
      </w:r>
      <w:r w:rsidRPr="00602CDF">
        <w:rPr>
          <w:rFonts w:eastAsiaTheme="majorEastAsia" w:cstheme="majorBidi"/>
          <w:b/>
          <w:iCs/>
          <w:sz w:val="26"/>
          <w:u w:val="single"/>
        </w:rPr>
        <w:t>overreactions</w:t>
      </w:r>
      <w:r w:rsidRPr="00602CDF">
        <w:rPr>
          <w:rFonts w:eastAsiaTheme="majorEastAsia" w:cstheme="majorBidi"/>
          <w:b/>
          <w:iCs/>
          <w:sz w:val="26"/>
        </w:rPr>
        <w:t xml:space="preserve">. Powell’s a </w:t>
      </w:r>
      <w:r w:rsidRPr="00602CDF">
        <w:rPr>
          <w:rFonts w:eastAsiaTheme="majorEastAsia" w:cstheme="majorBidi"/>
          <w:b/>
          <w:iCs/>
          <w:sz w:val="26"/>
          <w:u w:val="single"/>
        </w:rPr>
        <w:t>dove</w:t>
      </w:r>
      <w:r w:rsidRPr="00602CDF">
        <w:rPr>
          <w:rFonts w:eastAsiaTheme="majorEastAsia" w:cstheme="majorBidi"/>
          <w:b/>
          <w:iCs/>
          <w:sz w:val="26"/>
        </w:rPr>
        <w:t>.</w:t>
      </w:r>
    </w:p>
    <w:p w14:paraId="5B3B248E" w14:textId="77777777" w:rsidR="00ED6976" w:rsidRPr="00602CDF" w:rsidRDefault="00ED6976" w:rsidP="00ED6976">
      <w:r w:rsidRPr="00602CDF">
        <w:rPr>
          <w:b/>
          <w:bCs/>
          <w:sz w:val="26"/>
        </w:rPr>
        <w:t>Cassidy 21</w:t>
      </w:r>
      <w:r w:rsidRPr="00602CDF">
        <w:t xml:space="preserve"> [John Cassidy (Economics and finance writer with thirty-years’ experience, The New Yorker; M.A. inEconomics, New York University), 5-17-2021, “Why Jerome Powell and the Fed Should Ignore the Inflation Hawks,” The New Yorker, https://www.newyorker.com/news/our-columnists/why-jerome-powell-and-the-fed-should-ignore-the-inflation-hawks, njn]</w:t>
      </w:r>
    </w:p>
    <w:p w14:paraId="06F64550" w14:textId="77777777" w:rsidR="00ED6976" w:rsidRPr="00602CDF" w:rsidRDefault="00ED6976" w:rsidP="00ED6976">
      <w:pPr>
        <w:rPr>
          <w:sz w:val="16"/>
        </w:rPr>
      </w:pPr>
      <w:r w:rsidRPr="00602CDF">
        <w:rPr>
          <w:u w:val="single"/>
        </w:rPr>
        <w:t xml:space="preserve">The </w:t>
      </w:r>
      <w:r w:rsidRPr="00602CDF">
        <w:rPr>
          <w:highlight w:val="cyan"/>
          <w:u w:val="single"/>
        </w:rPr>
        <w:t>Fed’s</w:t>
      </w:r>
      <w:r w:rsidRPr="00602CDF">
        <w:rPr>
          <w:u w:val="single"/>
        </w:rPr>
        <w:t xml:space="preserve"> new </w:t>
      </w:r>
      <w:r w:rsidRPr="00602CDF">
        <w:rPr>
          <w:highlight w:val="cyan"/>
          <w:u w:val="single"/>
        </w:rPr>
        <w:t xml:space="preserve">approach reflects a </w:t>
      </w:r>
      <w:r w:rsidRPr="00602CDF">
        <w:rPr>
          <w:b/>
          <w:iCs/>
          <w:highlight w:val="cyan"/>
          <w:u w:val="single"/>
          <w:bdr w:val="single" w:sz="8" w:space="0" w:color="auto"/>
        </w:rPr>
        <w:t>broad</w:t>
      </w:r>
      <w:r w:rsidRPr="00602CDF">
        <w:rPr>
          <w:highlight w:val="cyan"/>
          <w:u w:val="single"/>
        </w:rPr>
        <w:t xml:space="preserve"> change</w:t>
      </w:r>
      <w:r w:rsidRPr="00602CDF">
        <w:rPr>
          <w:u w:val="single"/>
        </w:rPr>
        <w:t xml:space="preserve"> in its attitude </w:t>
      </w:r>
      <w:r w:rsidRPr="00602CDF">
        <w:rPr>
          <w:highlight w:val="cyan"/>
          <w:u w:val="single"/>
        </w:rPr>
        <w:t xml:space="preserve">toward </w:t>
      </w:r>
      <w:r w:rsidRPr="00602CDF">
        <w:rPr>
          <w:b/>
          <w:iCs/>
          <w:highlight w:val="cyan"/>
          <w:u w:val="single"/>
          <w:bdr w:val="single" w:sz="8" w:space="0" w:color="auto"/>
        </w:rPr>
        <w:t>inflation</w:t>
      </w:r>
      <w:r w:rsidRPr="00602CDF">
        <w:rPr>
          <w:sz w:val="16"/>
        </w:rPr>
        <w:t xml:space="preserve">. After decades of bearing down on every blip, </w:t>
      </w:r>
      <w:r w:rsidRPr="00602CDF">
        <w:rPr>
          <w:b/>
          <w:iCs/>
          <w:highlight w:val="cyan"/>
          <w:u w:val="single"/>
          <w:bdr w:val="single" w:sz="8" w:space="0" w:color="auto"/>
        </w:rPr>
        <w:t>Powell</w:t>
      </w:r>
      <w:r w:rsidRPr="00602CDF">
        <w:rPr>
          <w:u w:val="single"/>
        </w:rPr>
        <w:t xml:space="preserve"> and his colleagues have made a </w:t>
      </w:r>
      <w:r w:rsidRPr="00602CDF">
        <w:rPr>
          <w:b/>
          <w:iCs/>
          <w:u w:val="single"/>
          <w:bdr w:val="single" w:sz="8" w:space="0" w:color="auto"/>
        </w:rPr>
        <w:t>commit</w:t>
      </w:r>
      <w:r w:rsidRPr="00602CDF">
        <w:rPr>
          <w:u w:val="single"/>
        </w:rPr>
        <w:t xml:space="preserve">ment to </w:t>
      </w:r>
      <w:r w:rsidRPr="00602CDF">
        <w:rPr>
          <w:highlight w:val="cyan"/>
          <w:u w:val="single"/>
        </w:rPr>
        <w:t>let the economy run</w:t>
      </w:r>
      <w:r w:rsidRPr="00602CDF">
        <w:rPr>
          <w:u w:val="single"/>
        </w:rPr>
        <w:t xml:space="preserve"> as </w:t>
      </w:r>
      <w:r w:rsidRPr="00602CDF">
        <w:rPr>
          <w:b/>
          <w:iCs/>
          <w:highlight w:val="cyan"/>
          <w:u w:val="single"/>
          <w:bdr w:val="single" w:sz="8" w:space="0" w:color="auto"/>
        </w:rPr>
        <w:t>warm as possible</w:t>
      </w:r>
      <w:r w:rsidRPr="00602CDF">
        <w:rPr>
          <w:sz w:val="16"/>
        </w:rPr>
        <w:t xml:space="preserve">—as long as prices do not take off on a permanent basis.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In today’s economy, </w:t>
      </w:r>
      <w:r w:rsidRPr="00602CDF">
        <w:rPr>
          <w:u w:val="single"/>
        </w:rPr>
        <w:t xml:space="preserve">there are deep </w:t>
      </w:r>
      <w:r w:rsidRPr="00602CDF">
        <w:rPr>
          <w:b/>
          <w:iCs/>
          <w:highlight w:val="cyan"/>
          <w:u w:val="single"/>
          <w:bdr w:val="single" w:sz="8" w:space="0" w:color="auto"/>
        </w:rPr>
        <w:t>structural</w:t>
      </w:r>
      <w:r w:rsidRPr="00602CDF">
        <w:rPr>
          <w:highlight w:val="cyan"/>
          <w:u w:val="single"/>
        </w:rPr>
        <w:t xml:space="preserve"> forces </w:t>
      </w:r>
      <w:r w:rsidRPr="00602CDF">
        <w:rPr>
          <w:b/>
          <w:iCs/>
          <w:highlight w:val="cyan"/>
          <w:u w:val="single"/>
          <w:bdr w:val="single" w:sz="8" w:space="0" w:color="auto"/>
        </w:rPr>
        <w:t>hold</w:t>
      </w:r>
      <w:r w:rsidRPr="00602CDF">
        <w:rPr>
          <w:u w:val="single"/>
        </w:rPr>
        <w:t xml:space="preserve">ing </w:t>
      </w:r>
      <w:r w:rsidRPr="00602CDF">
        <w:rPr>
          <w:highlight w:val="cyan"/>
          <w:u w:val="single"/>
        </w:rPr>
        <w:t>down inflation</w:t>
      </w:r>
      <w:r w:rsidRPr="00602CDF">
        <w:rPr>
          <w:u w:val="single"/>
        </w:rPr>
        <w:t xml:space="preserve">, such as enhanced global </w:t>
      </w:r>
      <w:r w:rsidRPr="00602CDF">
        <w:rPr>
          <w:b/>
          <w:iCs/>
          <w:u w:val="single"/>
          <w:bdr w:val="single" w:sz="8" w:space="0" w:color="auto"/>
        </w:rPr>
        <w:t>competition</w:t>
      </w:r>
      <w:r w:rsidRPr="00602CDF">
        <w:rPr>
          <w:u w:val="single"/>
        </w:rPr>
        <w:t xml:space="preserve">, and wage-price spirals </w:t>
      </w:r>
      <w:r w:rsidRPr="00602CDF">
        <w:rPr>
          <w:b/>
          <w:iCs/>
          <w:u w:val="single"/>
          <w:bdr w:val="single" w:sz="8" w:space="0" w:color="auto"/>
        </w:rPr>
        <w:t>don’t develop</w:t>
      </w:r>
      <w:r w:rsidRPr="00602CDF">
        <w:rPr>
          <w:u w:val="single"/>
        </w:rPr>
        <w:t xml:space="preserve"> quickly</w:t>
      </w:r>
      <w:r w:rsidRPr="00602CDF">
        <w:rPr>
          <w:sz w:val="16"/>
        </w:rPr>
        <w:t xml:space="preserve">. During </w:t>
      </w:r>
      <w:r w:rsidRPr="00602CDF">
        <w:rPr>
          <w:u w:val="single"/>
        </w:rPr>
        <w:t>the</w:t>
      </w:r>
      <w:r w:rsidRPr="00602CDF">
        <w:rPr>
          <w:sz w:val="16"/>
        </w:rPr>
        <w:t xml:space="preserve"> nineteen-</w:t>
      </w:r>
      <w:r w:rsidRPr="00602CDF">
        <w:rPr>
          <w:b/>
          <w:iCs/>
          <w:highlight w:val="cyan"/>
          <w:u w:val="single"/>
          <w:bdr w:val="single" w:sz="8" w:space="0" w:color="auto"/>
        </w:rPr>
        <w:t>seventies</w:t>
      </w:r>
      <w:r w:rsidRPr="00602CDF">
        <w:rPr>
          <w:sz w:val="16"/>
        </w:rPr>
        <w:t xml:space="preserve">, it </w:t>
      </w:r>
      <w:r w:rsidRPr="00602CDF">
        <w:rPr>
          <w:highlight w:val="cyan"/>
          <w:u w:val="single"/>
        </w:rPr>
        <w:t xml:space="preserve">took </w:t>
      </w:r>
      <w:r w:rsidRPr="00602CDF">
        <w:rPr>
          <w:b/>
          <w:iCs/>
          <w:highlight w:val="cyan"/>
          <w:u w:val="single"/>
          <w:bdr w:val="single" w:sz="8" w:space="0" w:color="auto"/>
        </w:rPr>
        <w:t>years</w:t>
      </w:r>
      <w:r w:rsidRPr="00602CDF">
        <w:rPr>
          <w:highlight w:val="cyan"/>
          <w:u w:val="single"/>
        </w:rPr>
        <w:t>, and</w:t>
      </w:r>
      <w:r w:rsidRPr="00602CDF">
        <w:rPr>
          <w:u w:val="single"/>
        </w:rPr>
        <w:t xml:space="preserve"> two </w:t>
      </w:r>
      <w:r w:rsidRPr="00602CDF">
        <w:rPr>
          <w:b/>
          <w:iCs/>
          <w:highlight w:val="cyan"/>
          <w:u w:val="single"/>
          <w:bdr w:val="single" w:sz="8" w:space="0" w:color="auto"/>
        </w:rPr>
        <w:t>oil</w:t>
      </w:r>
      <w:r w:rsidRPr="00602CDF">
        <w:rPr>
          <w:u w:val="single"/>
        </w:rPr>
        <w:t xml:space="preserve">-price </w:t>
      </w:r>
      <w:r w:rsidRPr="00602CDF">
        <w:rPr>
          <w:highlight w:val="cyan"/>
          <w:u w:val="single"/>
        </w:rPr>
        <w:t>shocks</w:t>
      </w:r>
      <w:r w:rsidRPr="00602CDF">
        <w:rPr>
          <w:u w:val="single"/>
        </w:rPr>
        <w:t xml:space="preserve">, for price rises to </w:t>
      </w:r>
      <w:r w:rsidRPr="00602CDF">
        <w:rPr>
          <w:b/>
          <w:iCs/>
          <w:u w:val="single"/>
          <w:bdr w:val="single" w:sz="8" w:space="0" w:color="auto"/>
        </w:rPr>
        <w:t>soar</w:t>
      </w:r>
      <w:r w:rsidRPr="00602CDF">
        <w:rPr>
          <w:u w:val="single"/>
        </w:rPr>
        <w:t xml:space="preserve"> out of control</w:t>
      </w:r>
      <w:r w:rsidRPr="00602CDF">
        <w:rPr>
          <w:sz w:val="16"/>
        </w:rPr>
        <w:t xml:space="preserve">. So, </w:t>
      </w:r>
      <w:r w:rsidRPr="00602CDF">
        <w:rPr>
          <w:b/>
          <w:iCs/>
          <w:highlight w:val="cyan"/>
          <w:u w:val="single"/>
          <w:bdr w:val="single" w:sz="8" w:space="0" w:color="auto"/>
        </w:rPr>
        <w:t>even if</w:t>
      </w:r>
      <w:r w:rsidRPr="00602CDF">
        <w:rPr>
          <w:u w:val="single"/>
        </w:rPr>
        <w:t xml:space="preserve"> the current </w:t>
      </w:r>
      <w:r w:rsidRPr="00602CDF">
        <w:rPr>
          <w:highlight w:val="cyan"/>
          <w:u w:val="single"/>
        </w:rPr>
        <w:t>inflation</w:t>
      </w:r>
      <w:r w:rsidRPr="00602CDF">
        <w:rPr>
          <w:u w:val="single"/>
        </w:rPr>
        <w:t xml:space="preserve"> surge does </w:t>
      </w:r>
      <w:r w:rsidRPr="00602CDF">
        <w:rPr>
          <w:b/>
          <w:iCs/>
          <w:sz w:val="28"/>
          <w:szCs w:val="28"/>
          <w:highlight w:val="cyan"/>
          <w:u w:val="single"/>
          <w:bdr w:val="single" w:sz="8" w:space="0" w:color="auto"/>
        </w:rPr>
        <w:t>prove bigger and more persistent than policymakers expect</w:t>
      </w:r>
      <w:r w:rsidRPr="00602CDF">
        <w:rPr>
          <w:highlight w:val="cyan"/>
          <w:u w:val="single"/>
        </w:rPr>
        <w:t>, the Fed</w:t>
      </w:r>
      <w:r w:rsidRPr="00602CDF">
        <w:rPr>
          <w:u w:val="single"/>
        </w:rPr>
        <w:t xml:space="preserve"> should </w:t>
      </w:r>
      <w:r w:rsidRPr="00602CDF">
        <w:rPr>
          <w:highlight w:val="cyan"/>
          <w:u w:val="single"/>
        </w:rPr>
        <w:t xml:space="preserve">have </w:t>
      </w:r>
      <w:r w:rsidRPr="00602CDF">
        <w:rPr>
          <w:b/>
          <w:iCs/>
          <w:highlight w:val="cyan"/>
          <w:u w:val="single"/>
          <w:bdr w:val="single" w:sz="8" w:space="0" w:color="auto"/>
        </w:rPr>
        <w:t>plenty</w:t>
      </w:r>
      <w:r w:rsidRPr="00602CDF">
        <w:rPr>
          <w:highlight w:val="cyan"/>
          <w:u w:val="single"/>
        </w:rPr>
        <w:t xml:space="preserve"> of time to </w:t>
      </w:r>
      <w:r w:rsidRPr="00602CDF">
        <w:rPr>
          <w:b/>
          <w:iCs/>
          <w:highlight w:val="cyan"/>
          <w:u w:val="single"/>
          <w:bdr w:val="single" w:sz="8" w:space="0" w:color="auto"/>
        </w:rPr>
        <w:t>react</w:t>
      </w:r>
      <w:r w:rsidRPr="00602CDF">
        <w:rPr>
          <w:sz w:val="16"/>
        </w:rPr>
        <w:t>. “To get high inflation, you need the growth rate of wages to bump up materially for a long period,” Beckworth said. “That still seems a long way off.”</w:t>
      </w:r>
    </w:p>
    <w:p w14:paraId="30CDCCDB" w14:textId="77777777" w:rsidR="00ED6976" w:rsidRPr="00602CDF" w:rsidRDefault="00ED6976" w:rsidP="00ED6976">
      <w:pPr>
        <w:rPr>
          <w:sz w:val="16"/>
        </w:rPr>
      </w:pPr>
      <w:r w:rsidRPr="00602CDF">
        <w:rPr>
          <w:sz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6238A946" w14:textId="77777777" w:rsidR="00ED6976" w:rsidRPr="00602CDF" w:rsidRDefault="00ED6976" w:rsidP="00ED6976">
      <w:pPr>
        <w:rPr>
          <w:sz w:val="16"/>
        </w:rPr>
      </w:pPr>
      <w:r w:rsidRPr="00602CDF">
        <w:rPr>
          <w:u w:val="single"/>
        </w:rPr>
        <w:t xml:space="preserve">In an environment of chronic </w:t>
      </w:r>
      <w:r w:rsidRPr="00602CDF">
        <w:rPr>
          <w:b/>
          <w:iCs/>
          <w:u w:val="single"/>
          <w:bdr w:val="single" w:sz="8" w:space="0" w:color="auto"/>
        </w:rPr>
        <w:t>uncertainty</w:t>
      </w:r>
      <w:r w:rsidRPr="00602CDF">
        <w:rPr>
          <w:u w:val="single"/>
        </w:rPr>
        <w:t xml:space="preserve">, the most </w:t>
      </w:r>
      <w:r w:rsidRPr="00602CDF">
        <w:rPr>
          <w:b/>
          <w:iCs/>
          <w:u w:val="single"/>
          <w:bdr w:val="single" w:sz="8" w:space="0" w:color="auto"/>
        </w:rPr>
        <w:t>sensible</w:t>
      </w:r>
      <w:r w:rsidRPr="00602CDF">
        <w:rPr>
          <w:u w:val="single"/>
        </w:rPr>
        <w:t xml:space="preserve"> thing to do is </w:t>
      </w:r>
      <w:r w:rsidRPr="00602CDF">
        <w:rPr>
          <w:highlight w:val="cyan"/>
          <w:u w:val="single"/>
        </w:rPr>
        <w:t xml:space="preserve">to </w:t>
      </w:r>
      <w:r w:rsidRPr="00602CDF">
        <w:rPr>
          <w:b/>
          <w:iCs/>
          <w:highlight w:val="cyan"/>
          <w:u w:val="single"/>
          <w:bdr w:val="single" w:sz="8" w:space="0" w:color="auto"/>
        </w:rPr>
        <w:t>avoid</w:t>
      </w:r>
      <w:r w:rsidRPr="00602CDF">
        <w:rPr>
          <w:highlight w:val="cyan"/>
          <w:u w:val="single"/>
        </w:rPr>
        <w:t xml:space="preserve"> drastic action, and </w:t>
      </w:r>
      <w:r w:rsidRPr="00602CDF">
        <w:rPr>
          <w:b/>
          <w:iCs/>
          <w:highlight w:val="cyan"/>
          <w:u w:val="single"/>
          <w:bdr w:val="single" w:sz="8" w:space="0" w:color="auto"/>
        </w:rPr>
        <w:t>wait</w:t>
      </w:r>
      <w:r w:rsidRPr="00602CDF">
        <w:rPr>
          <w:highlight w:val="cyan"/>
          <w:u w:val="single"/>
        </w:rPr>
        <w:t xml:space="preserve"> for</w:t>
      </w:r>
      <w:r w:rsidRPr="00602CDF">
        <w:rPr>
          <w:u w:val="single"/>
        </w:rPr>
        <w:t xml:space="preserve"> more </w:t>
      </w:r>
      <w:r w:rsidRPr="00602CDF">
        <w:rPr>
          <w:b/>
          <w:iCs/>
          <w:highlight w:val="cyan"/>
          <w:u w:val="single"/>
          <w:bdr w:val="single" w:sz="8" w:space="0" w:color="auto"/>
        </w:rPr>
        <w:t>info</w:t>
      </w:r>
      <w:r w:rsidRPr="00602CDF">
        <w:rPr>
          <w:u w:val="single"/>
        </w:rPr>
        <w:t>rmation</w:t>
      </w:r>
      <w:r w:rsidRPr="00602CDF">
        <w:rPr>
          <w:sz w:val="16"/>
        </w:rPr>
        <w:t xml:space="preserve"> to emerge. </w:t>
      </w:r>
      <w:r w:rsidRPr="00602CDF">
        <w:rPr>
          <w:u w:val="single"/>
        </w:rPr>
        <w:t xml:space="preserve">That </w:t>
      </w:r>
      <w:r w:rsidRPr="00602CDF">
        <w:rPr>
          <w:highlight w:val="cyan"/>
          <w:u w:val="single"/>
        </w:rPr>
        <w:t xml:space="preserve">is </w:t>
      </w:r>
      <w:r w:rsidRPr="00602CDF">
        <w:rPr>
          <w:b/>
          <w:iCs/>
          <w:highlight w:val="cyan"/>
          <w:u w:val="single"/>
          <w:bdr w:val="single" w:sz="8" w:space="0" w:color="auto"/>
        </w:rPr>
        <w:t>surely</w:t>
      </w:r>
      <w:r w:rsidRPr="00602CDF">
        <w:rPr>
          <w:highlight w:val="cyan"/>
          <w:u w:val="single"/>
        </w:rPr>
        <w:t xml:space="preserve"> what Powell </w:t>
      </w:r>
      <w:r w:rsidRPr="00602CDF">
        <w:rPr>
          <w:b/>
          <w:iCs/>
          <w:highlight w:val="cyan"/>
          <w:u w:val="single"/>
          <w:bdr w:val="single" w:sz="8" w:space="0" w:color="auto"/>
        </w:rPr>
        <w:t>will do</w:t>
      </w:r>
      <w:r w:rsidRPr="00602CDF">
        <w:rPr>
          <w:u w:val="single"/>
        </w:rPr>
        <w:t>.</w:t>
      </w:r>
      <w:r w:rsidRPr="00602CDF">
        <w:rPr>
          <w:sz w:val="16"/>
        </w:rPr>
        <w:t xml:space="preserve"> And he will be right.</w:t>
      </w:r>
    </w:p>
    <w:p w14:paraId="32C2D9B7" w14:textId="77777777" w:rsidR="00ED6976" w:rsidRPr="00602CDF" w:rsidRDefault="00ED6976" w:rsidP="00ED6976">
      <w:pPr>
        <w:pStyle w:val="Heading4"/>
      </w:pPr>
      <w:r>
        <w:t>7---</w:t>
      </w:r>
      <w:r w:rsidRPr="00602CDF">
        <w:t xml:space="preserve">Economy’s </w:t>
      </w:r>
      <w:r w:rsidRPr="00602CDF">
        <w:rPr>
          <w:u w:val="single"/>
        </w:rPr>
        <w:t>resilient</w:t>
      </w:r>
      <w:r w:rsidRPr="00602CDF">
        <w:t xml:space="preserve"> to rates.</w:t>
      </w:r>
    </w:p>
    <w:p w14:paraId="782721E9" w14:textId="77777777" w:rsidR="00ED6976" w:rsidRPr="00602CDF" w:rsidRDefault="00ED6976" w:rsidP="00ED6976">
      <w:r w:rsidRPr="00602CDF">
        <w:rPr>
          <w:b/>
          <w:bCs/>
          <w:sz w:val="26"/>
        </w:rPr>
        <w:t>Felices 24</w:t>
      </w:r>
      <w:r w:rsidRPr="00602CDF">
        <w:t xml:space="preserve"> [Guillermo Felices (Principal and global investment strategist, PGIM; Ph.D. in Economics, New York University), 4-2-2024, “The U.S. Economy’s Remarkable Resilience to Higher Interest Rates,” PGIM, https://www.pgim.com/fixed-income/blog/us-economys-remarkable-resilience-higher-interest-rates, njn]</w:t>
      </w:r>
    </w:p>
    <w:p w14:paraId="104CDF15" w14:textId="77777777" w:rsidR="00ED6976" w:rsidRPr="00602CDF" w:rsidRDefault="00ED6976" w:rsidP="00ED6976">
      <w:pPr>
        <w:rPr>
          <w:sz w:val="16"/>
        </w:rPr>
      </w:pPr>
      <w:r w:rsidRPr="00602CDF">
        <w:rPr>
          <w:sz w:val="16"/>
        </w:rPr>
        <w:t xml:space="preserve">At the same time, we believe </w:t>
      </w:r>
      <w:r w:rsidRPr="00602CDF">
        <w:rPr>
          <w:u w:val="single"/>
        </w:rPr>
        <w:t xml:space="preserve">certain </w:t>
      </w:r>
      <w:r w:rsidRPr="00602CDF">
        <w:rPr>
          <w:highlight w:val="cyan"/>
          <w:u w:val="single"/>
        </w:rPr>
        <w:t>factors, such as</w:t>
      </w:r>
      <w:r w:rsidRPr="00602CDF">
        <w:rPr>
          <w:u w:val="single"/>
        </w:rPr>
        <w:t xml:space="preserve"> the </w:t>
      </w:r>
      <w:r w:rsidRPr="00602CDF">
        <w:rPr>
          <w:highlight w:val="cyan"/>
          <w:u w:val="single"/>
        </w:rPr>
        <w:t>enduring</w:t>
      </w:r>
      <w:r w:rsidRPr="00602CDF">
        <w:rPr>
          <w:sz w:val="16"/>
        </w:rPr>
        <w:t xml:space="preserve"> element of </w:t>
      </w:r>
      <w:r w:rsidRPr="00602CDF">
        <w:rPr>
          <w:b/>
          <w:iCs/>
          <w:u w:val="single"/>
          <w:bdr w:val="single" w:sz="8" w:space="0" w:color="auto"/>
        </w:rPr>
        <w:t xml:space="preserve">fiscal </w:t>
      </w:r>
      <w:r w:rsidRPr="00602CDF">
        <w:rPr>
          <w:b/>
          <w:iCs/>
          <w:highlight w:val="cyan"/>
          <w:u w:val="single"/>
          <w:bdr w:val="single" w:sz="8" w:space="0" w:color="auto"/>
        </w:rPr>
        <w:t>stimulus</w:t>
      </w:r>
      <w:r w:rsidRPr="00602CDF">
        <w:rPr>
          <w:sz w:val="16"/>
        </w:rPr>
        <w:t xml:space="preserve">, may </w:t>
      </w:r>
      <w:r w:rsidRPr="00602CDF">
        <w:rPr>
          <w:u w:val="single"/>
        </w:rPr>
        <w:t xml:space="preserve">continue to </w:t>
      </w:r>
      <w:r w:rsidRPr="00602CDF">
        <w:rPr>
          <w:highlight w:val="cyan"/>
          <w:u w:val="single"/>
        </w:rPr>
        <w:t>reduce</w:t>
      </w:r>
      <w:r w:rsidRPr="00602CDF">
        <w:rPr>
          <w:u w:val="single"/>
        </w:rPr>
        <w:t xml:space="preserve"> the economy’s </w:t>
      </w:r>
      <w:r w:rsidRPr="00602CDF">
        <w:rPr>
          <w:b/>
          <w:iCs/>
          <w:highlight w:val="cyan"/>
          <w:u w:val="single"/>
          <w:bdr w:val="single" w:sz="8" w:space="0" w:color="auto"/>
        </w:rPr>
        <w:t>sensitivity</w:t>
      </w:r>
      <w:r w:rsidRPr="00602CDF">
        <w:rPr>
          <w:highlight w:val="cyan"/>
          <w:u w:val="single"/>
        </w:rPr>
        <w:t xml:space="preserve"> to</w:t>
      </w:r>
      <w:r w:rsidRPr="00602CDF">
        <w:rPr>
          <w:u w:val="single"/>
        </w:rPr>
        <w:t xml:space="preserve"> interest </w:t>
      </w:r>
      <w:r w:rsidRPr="00602CDF">
        <w:rPr>
          <w:highlight w:val="cyan"/>
          <w:u w:val="single"/>
        </w:rPr>
        <w:t>rates</w:t>
      </w:r>
      <w:r w:rsidRPr="00602CDF">
        <w:rPr>
          <w:sz w:val="16"/>
        </w:rPr>
        <w:t xml:space="preserve"> going forward. This view continues to inform our U.S. economic outlook, whereby </w:t>
      </w:r>
      <w:r w:rsidRPr="00602CDF">
        <w:rPr>
          <w:u w:val="single"/>
        </w:rPr>
        <w:t>still-</w:t>
      </w:r>
      <w:r w:rsidRPr="00602CDF">
        <w:rPr>
          <w:highlight w:val="cyan"/>
          <w:u w:val="single"/>
        </w:rPr>
        <w:t xml:space="preserve">tight monetary policy </w:t>
      </w:r>
      <w:r w:rsidRPr="00602CDF">
        <w:rPr>
          <w:b/>
          <w:iCs/>
          <w:highlight w:val="cyan"/>
          <w:u w:val="single"/>
          <w:bdr w:val="single" w:sz="8" w:space="0" w:color="auto"/>
        </w:rPr>
        <w:t>slows momentum</w:t>
      </w:r>
      <w:r w:rsidRPr="00602CDF">
        <w:rPr>
          <w:sz w:val="16"/>
        </w:rPr>
        <w:t xml:space="preserve"> to a below-trend pace of real GDP growth, </w:t>
      </w:r>
      <w:r w:rsidRPr="00602CDF">
        <w:rPr>
          <w:highlight w:val="cyan"/>
          <w:u w:val="single"/>
        </w:rPr>
        <w:t>but</w:t>
      </w:r>
      <w:r w:rsidRPr="00602CDF">
        <w:rPr>
          <w:u w:val="single"/>
        </w:rPr>
        <w:t xml:space="preserve"> that the </w:t>
      </w:r>
      <w:r w:rsidRPr="00602CDF">
        <w:rPr>
          <w:b/>
          <w:iCs/>
          <w:highlight w:val="cyan"/>
          <w:u w:val="single"/>
          <w:bdr w:val="single" w:sz="8" w:space="0" w:color="auto"/>
        </w:rPr>
        <w:t>econ</w:t>
      </w:r>
      <w:r w:rsidRPr="00602CDF">
        <w:rPr>
          <w:u w:val="single"/>
        </w:rPr>
        <w:t xml:space="preserve">omy </w:t>
      </w:r>
      <w:r w:rsidRPr="00602CDF">
        <w:rPr>
          <w:highlight w:val="cyan"/>
          <w:u w:val="single"/>
        </w:rPr>
        <w:t xml:space="preserve">remains </w:t>
      </w:r>
      <w:r w:rsidRPr="00602CDF">
        <w:rPr>
          <w:b/>
          <w:iCs/>
          <w:highlight w:val="cyan"/>
          <w:u w:val="single"/>
          <w:bdr w:val="single" w:sz="8" w:space="0" w:color="auto"/>
        </w:rPr>
        <w:t>resilient</w:t>
      </w:r>
      <w:r w:rsidRPr="00602CDF">
        <w:rPr>
          <w:b/>
          <w:iCs/>
          <w:u w:val="single"/>
          <w:bdr w:val="single" w:sz="8" w:space="0" w:color="auto"/>
        </w:rPr>
        <w:t xml:space="preserve"> overall</w:t>
      </w:r>
      <w:r w:rsidRPr="00602CDF">
        <w:rPr>
          <w:sz w:val="16"/>
        </w:rPr>
        <w:t>.</w:t>
      </w:r>
    </w:p>
    <w:p w14:paraId="7016F0C8" w14:textId="77777777" w:rsidR="00ED6976" w:rsidRDefault="00ED6976" w:rsidP="00ED6976">
      <w:pPr>
        <w:pStyle w:val="Analytic"/>
      </w:pPr>
      <w:r>
        <w:t>8---Even then, unionized banks buffer against shocks via safer investments – that’s 1AC Bui.</w:t>
      </w:r>
    </w:p>
    <w:p w14:paraId="3B2025CA" w14:textId="77777777" w:rsidR="00ED6976" w:rsidRDefault="00ED6976" w:rsidP="00ED6976">
      <w:pPr>
        <w:pStyle w:val="Heading4"/>
      </w:pPr>
      <w:r>
        <w:t>&lt;&lt;&lt;BUI INSERTED FOR REFERENCE&gt;&gt;&gt;</w:t>
      </w:r>
    </w:p>
    <w:p w14:paraId="5B56770B" w14:textId="77777777" w:rsidR="00ED6976" w:rsidRPr="007A68DB" w:rsidRDefault="00ED6976" w:rsidP="00ED6976">
      <w:pPr>
        <w:rPr>
          <w:rFonts w:eastAsia="Calibri"/>
          <w:u w:val="single"/>
        </w:rPr>
      </w:pPr>
      <w:r w:rsidRPr="007A68DB">
        <w:rPr>
          <w:rFonts w:eastAsia="Calibri"/>
          <w:u w:val="single"/>
        </w:rPr>
        <w:t xml:space="preserve">However, the </w:t>
      </w:r>
      <w:r w:rsidRPr="007A68DB">
        <w:rPr>
          <w:rFonts w:eastAsia="Calibri"/>
          <w:b/>
          <w:iCs/>
          <w:u w:val="single"/>
          <w:bdr w:val="single" w:sz="8" w:space="0" w:color="auto"/>
        </w:rPr>
        <w:t>above</w:t>
      </w:r>
      <w:r w:rsidRPr="007A68DB">
        <w:rPr>
          <w:rFonts w:eastAsia="Calibri"/>
          <w:u w:val="single"/>
        </w:rPr>
        <w:t xml:space="preserve"> empirical results by and large are based on </w:t>
      </w:r>
      <w:r w:rsidRPr="007A68DB">
        <w:rPr>
          <w:rFonts w:eastAsia="Calibri"/>
          <w:b/>
          <w:iCs/>
          <w:u w:val="single"/>
          <w:bdr w:val="single" w:sz="8" w:space="0" w:color="auto"/>
        </w:rPr>
        <w:t>non-financial</w:t>
      </w:r>
      <w:r w:rsidRPr="007A68DB">
        <w:rPr>
          <w:rFonts w:eastAsia="Calibri"/>
          <w:u w:val="single"/>
        </w:rPr>
        <w:t xml:space="preserve"> firms. </w:t>
      </w:r>
      <w:r w:rsidRPr="007A68DB">
        <w:rPr>
          <w:rFonts w:eastAsia="Calibri"/>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7A68DB">
        <w:rPr>
          <w:rFonts w:eastAsia="Calibri"/>
          <w:u w:val="single"/>
        </w:rPr>
        <w:t xml:space="preserve">Thus, </w:t>
      </w:r>
      <w:r w:rsidRPr="007A68DB">
        <w:rPr>
          <w:rFonts w:eastAsia="Calibri"/>
          <w:highlight w:val="darkGray"/>
          <w:u w:val="single"/>
        </w:rPr>
        <w:t xml:space="preserve">labor prefers </w:t>
      </w:r>
      <w:r w:rsidRPr="007A68DB">
        <w:rPr>
          <w:rFonts w:eastAsia="Calibri"/>
          <w:b/>
          <w:iCs/>
          <w:highlight w:val="darkGray"/>
          <w:u w:val="single"/>
          <w:bdr w:val="single" w:sz="8" w:space="0" w:color="auto"/>
        </w:rPr>
        <w:t>less risky</w:t>
      </w:r>
      <w:r w:rsidRPr="007A68DB">
        <w:rPr>
          <w:rFonts w:eastAsia="Calibri"/>
          <w:highlight w:val="darkGray"/>
          <w:u w:val="single"/>
        </w:rPr>
        <w:t xml:space="preserve"> investment</w:t>
      </w:r>
      <w:r w:rsidRPr="007A68DB">
        <w:rPr>
          <w:rFonts w:eastAsia="Calibri"/>
          <w:u w:val="single"/>
        </w:rPr>
        <w:t xml:space="preserve"> projects when compared with </w:t>
      </w:r>
      <w:r w:rsidRPr="007A68DB">
        <w:rPr>
          <w:rFonts w:eastAsia="Calibri"/>
          <w:b/>
          <w:iCs/>
          <w:u w:val="single"/>
          <w:bdr w:val="single" w:sz="8" w:space="0" w:color="auto"/>
        </w:rPr>
        <w:t>shareholders</w:t>
      </w:r>
      <w:r w:rsidRPr="007A68DB">
        <w:rPr>
          <w:rFonts w:eastAsia="Calibri"/>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7A68DB">
        <w:rPr>
          <w:rFonts w:eastAsia="Calibri"/>
          <w:u w:val="single"/>
        </w:rPr>
        <w:t xml:space="preserve">we expect that </w:t>
      </w:r>
      <w:r w:rsidRPr="007A68DB">
        <w:rPr>
          <w:rFonts w:eastAsia="Calibri"/>
          <w:highlight w:val="darkGray"/>
          <w:u w:val="single"/>
        </w:rPr>
        <w:t xml:space="preserve">banks facing </w:t>
      </w:r>
      <w:r w:rsidRPr="007A68DB">
        <w:rPr>
          <w:rFonts w:eastAsia="Calibri"/>
          <w:b/>
          <w:iCs/>
          <w:highlight w:val="darkGray"/>
          <w:u w:val="single"/>
          <w:bdr w:val="single" w:sz="8" w:space="0" w:color="auto"/>
        </w:rPr>
        <w:t>strong unions</w:t>
      </w:r>
      <w:r w:rsidRPr="007A68DB">
        <w:rPr>
          <w:rFonts w:eastAsia="Calibri"/>
          <w:u w:val="single"/>
        </w:rPr>
        <w:t xml:space="preserve"> tend to </w:t>
      </w:r>
      <w:r w:rsidRPr="007A68DB">
        <w:rPr>
          <w:rFonts w:eastAsia="Calibri"/>
          <w:highlight w:val="darkGray"/>
          <w:u w:val="single"/>
        </w:rPr>
        <w:t>adopt</w:t>
      </w:r>
      <w:r w:rsidRPr="007A68DB">
        <w:rPr>
          <w:rFonts w:eastAsia="Calibri"/>
          <w:u w:val="single"/>
        </w:rPr>
        <w:t xml:space="preserve"> more </w:t>
      </w:r>
      <w:r w:rsidRPr="007A68DB">
        <w:rPr>
          <w:rFonts w:eastAsia="Calibri"/>
          <w:b/>
          <w:iCs/>
          <w:highlight w:val="darkGray"/>
          <w:u w:val="single"/>
          <w:bdr w:val="single" w:sz="8" w:space="0" w:color="auto"/>
        </w:rPr>
        <w:t>conservative</w:t>
      </w:r>
      <w:r w:rsidRPr="007A68DB">
        <w:rPr>
          <w:rFonts w:eastAsia="Calibri"/>
          <w:highlight w:val="darkGray"/>
          <w:u w:val="single"/>
        </w:rPr>
        <w:t xml:space="preserve"> investment and</w:t>
      </w:r>
      <w:r w:rsidRPr="007A68DB">
        <w:rPr>
          <w:rFonts w:eastAsia="Calibri"/>
          <w:u w:val="single"/>
        </w:rPr>
        <w:t xml:space="preserve"> lending policies in the </w:t>
      </w:r>
      <w:r w:rsidRPr="007A68DB">
        <w:rPr>
          <w:rFonts w:eastAsia="Calibri"/>
          <w:b/>
          <w:iCs/>
          <w:u w:val="single"/>
          <w:bdr w:val="single" w:sz="8" w:space="0" w:color="auto"/>
        </w:rPr>
        <w:t>pre-crisis</w:t>
      </w:r>
      <w:r w:rsidRPr="007A68DB">
        <w:rPr>
          <w:rFonts w:eastAsia="Calibri"/>
          <w:u w:val="single"/>
        </w:rPr>
        <w:t xml:space="preserve"> period, which in turn help these banks to perform </w:t>
      </w:r>
      <w:r w:rsidRPr="007A68DB">
        <w:rPr>
          <w:rFonts w:eastAsia="Calibri"/>
          <w:b/>
          <w:iCs/>
          <w:u w:val="single"/>
          <w:bdr w:val="single" w:sz="8" w:space="0" w:color="auto"/>
        </w:rPr>
        <w:t>better</w:t>
      </w:r>
      <w:r w:rsidRPr="007A68DB">
        <w:rPr>
          <w:rFonts w:eastAsia="Calibri"/>
          <w:u w:val="single"/>
        </w:rPr>
        <w:t xml:space="preserve"> during </w:t>
      </w:r>
      <w:r w:rsidRPr="007A68DB">
        <w:rPr>
          <w:rFonts w:eastAsia="Calibri"/>
          <w:b/>
          <w:iCs/>
          <w:u w:val="single"/>
          <w:bdr w:val="single" w:sz="8" w:space="0" w:color="auto"/>
        </w:rPr>
        <w:t>crisis</w:t>
      </w:r>
      <w:r w:rsidRPr="007A68DB">
        <w:rPr>
          <w:rFonts w:eastAsia="Calibri"/>
          <w:u w:val="single"/>
        </w:rPr>
        <w:t xml:space="preserve"> period</w:t>
      </w:r>
    </w:p>
    <w:p w14:paraId="1F21D7D6" w14:textId="77777777" w:rsidR="00ED6976" w:rsidRPr="007A68DB" w:rsidRDefault="00ED6976" w:rsidP="00ED6976">
      <w:pPr>
        <w:rPr>
          <w:rFonts w:eastAsia="Calibri"/>
          <w:sz w:val="16"/>
        </w:rPr>
      </w:pPr>
      <w:r w:rsidRPr="007A68DB">
        <w:rPr>
          <w:rFonts w:eastAsia="Calibri"/>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7061E35D" w14:textId="77777777" w:rsidR="00ED6976" w:rsidRPr="007A68DB" w:rsidRDefault="00ED6976" w:rsidP="00ED6976">
      <w:pPr>
        <w:rPr>
          <w:rFonts w:eastAsia="Calibri"/>
          <w:sz w:val="16"/>
        </w:rPr>
      </w:pPr>
      <w:r w:rsidRPr="007A68DB">
        <w:rPr>
          <w:rFonts w:eastAsia="Calibri"/>
          <w:sz w:val="16"/>
        </w:rPr>
        <w:t xml:space="preserve">Following Beltratti and Stulz (2012), </w:t>
      </w:r>
      <w:r w:rsidRPr="007A68DB">
        <w:rPr>
          <w:rFonts w:eastAsia="Calibri"/>
          <w:u w:val="single"/>
        </w:rPr>
        <w:t xml:space="preserve">we collect a </w:t>
      </w:r>
      <w:r w:rsidRPr="007A68DB">
        <w:rPr>
          <w:rFonts w:eastAsia="Calibri"/>
          <w:b/>
          <w:iCs/>
          <w:u w:val="single"/>
          <w:bdr w:val="single" w:sz="8" w:space="0" w:color="auto"/>
        </w:rPr>
        <w:t>sample</w:t>
      </w:r>
      <w:r w:rsidRPr="007A68DB">
        <w:rPr>
          <w:rFonts w:eastAsia="Calibri"/>
          <w:u w:val="single"/>
        </w:rPr>
        <w:t xml:space="preserve"> comprising of the </w:t>
      </w:r>
      <w:r w:rsidRPr="007A68DB">
        <w:rPr>
          <w:rFonts w:eastAsia="Calibri"/>
          <w:b/>
          <w:iCs/>
          <w:u w:val="single"/>
          <w:bdr w:val="single" w:sz="8" w:space="0" w:color="auto"/>
        </w:rPr>
        <w:t>largest 228 banks</w:t>
      </w:r>
      <w:r w:rsidRPr="007A68DB">
        <w:rPr>
          <w:rFonts w:eastAsia="Calibri"/>
          <w:u w:val="single"/>
        </w:rPr>
        <w:t xml:space="preserve"> with assets over 50 million dollars across 33 countries around the world.</w:t>
      </w:r>
      <w:r w:rsidRPr="007A68DB">
        <w:rPr>
          <w:rFonts w:eastAsia="Calibri"/>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765C5095" w14:textId="77777777" w:rsidR="00ED6976" w:rsidRPr="007A68DB" w:rsidRDefault="00ED6976" w:rsidP="00ED6976">
      <w:pPr>
        <w:rPr>
          <w:rFonts w:eastAsia="Calibri"/>
          <w:sz w:val="16"/>
        </w:rPr>
      </w:pPr>
      <w:r w:rsidRPr="007A68DB">
        <w:rPr>
          <w:rFonts w:eastAsia="Calibri"/>
          <w:u w:val="single"/>
        </w:rPr>
        <w:t xml:space="preserve">We find a </w:t>
      </w:r>
      <w:r w:rsidRPr="007A68DB">
        <w:rPr>
          <w:rFonts w:eastAsia="Calibri"/>
          <w:b/>
          <w:iCs/>
          <w:u w:val="single"/>
          <w:bdr w:val="single" w:sz="8" w:space="0" w:color="auto"/>
        </w:rPr>
        <w:t>positive</w:t>
      </w:r>
      <w:r w:rsidRPr="007A68DB">
        <w:rPr>
          <w:rFonts w:eastAsia="Calibri"/>
          <w:u w:val="single"/>
        </w:rPr>
        <w:t xml:space="preserve"> effect of unions on bank performance during the crisis period after </w:t>
      </w:r>
      <w:r w:rsidRPr="007A68DB">
        <w:rPr>
          <w:rFonts w:eastAsia="Calibri"/>
          <w:b/>
          <w:iCs/>
          <w:u w:val="single"/>
          <w:bdr w:val="single" w:sz="8" w:space="0" w:color="auto"/>
        </w:rPr>
        <w:t>controlling</w:t>
      </w:r>
      <w:r w:rsidRPr="007A68DB">
        <w:rPr>
          <w:rFonts w:eastAsia="Calibri"/>
          <w:u w:val="single"/>
        </w:rPr>
        <w:t xml:space="preserve"> for a number of </w:t>
      </w:r>
      <w:r w:rsidRPr="007A68DB">
        <w:rPr>
          <w:rFonts w:eastAsia="Calibri"/>
          <w:b/>
          <w:iCs/>
          <w:u w:val="single"/>
          <w:bdr w:val="single" w:sz="8" w:space="0" w:color="auto"/>
        </w:rPr>
        <w:t>bank-level</w:t>
      </w:r>
      <w:r w:rsidRPr="007A68DB">
        <w:rPr>
          <w:rFonts w:eastAsia="Calibri"/>
          <w:u w:val="single"/>
        </w:rPr>
        <w:t xml:space="preserve"> governance and accounting </w:t>
      </w:r>
      <w:r w:rsidRPr="007A68DB">
        <w:rPr>
          <w:rFonts w:eastAsia="Calibri"/>
          <w:b/>
          <w:iCs/>
          <w:u w:val="single"/>
          <w:bdr w:val="single" w:sz="8" w:space="0" w:color="auto"/>
        </w:rPr>
        <w:t>variables</w:t>
      </w:r>
      <w:r w:rsidRPr="007A68DB">
        <w:rPr>
          <w:rFonts w:eastAsia="Calibri"/>
          <w:u w:val="single"/>
        </w:rPr>
        <w:t xml:space="preserve">, country-fixed effect, and country-level </w:t>
      </w:r>
      <w:r w:rsidRPr="007A68DB">
        <w:rPr>
          <w:rFonts w:eastAsia="Calibri"/>
          <w:b/>
          <w:iCs/>
          <w:u w:val="single"/>
          <w:bdr w:val="single" w:sz="8" w:space="0" w:color="auto"/>
        </w:rPr>
        <w:t>institutional</w:t>
      </w:r>
      <w:r w:rsidRPr="007A68DB">
        <w:rPr>
          <w:rFonts w:eastAsia="Calibri"/>
          <w:u w:val="single"/>
        </w:rPr>
        <w:t xml:space="preserve"> factors.</w:t>
      </w:r>
      <w:r w:rsidRPr="007A68DB">
        <w:rPr>
          <w:rFonts w:eastAsia="Calibri"/>
          <w:sz w:val="16"/>
        </w:rPr>
        <w:t xml:space="preserve"> In terms of buy-and-hold returns, </w:t>
      </w:r>
      <w:r w:rsidRPr="007A68DB">
        <w:rPr>
          <w:rFonts w:eastAsia="Calibri"/>
          <w:b/>
          <w:iCs/>
          <w:u w:val="single"/>
          <w:bdr w:val="single" w:sz="8" w:space="0" w:color="auto"/>
        </w:rPr>
        <w:t>unionized banks</w:t>
      </w:r>
      <w:r w:rsidRPr="007A68DB">
        <w:rPr>
          <w:rFonts w:eastAsia="Calibri"/>
          <w:u w:val="single"/>
        </w:rPr>
        <w:t xml:space="preserve"> on average </w:t>
      </w:r>
      <w:r w:rsidRPr="007A68DB">
        <w:rPr>
          <w:rFonts w:eastAsia="Calibri"/>
          <w:highlight w:val="darkGray"/>
          <w:u w:val="single"/>
        </w:rPr>
        <w:t xml:space="preserve">outperform </w:t>
      </w:r>
      <w:r w:rsidRPr="007A68DB">
        <w:rPr>
          <w:rFonts w:eastAsia="Calibri"/>
          <w:b/>
          <w:iCs/>
          <w:highlight w:val="darkGray"/>
          <w:u w:val="single"/>
          <w:bdr w:val="single" w:sz="8" w:space="0" w:color="auto"/>
        </w:rPr>
        <w:t>non-unionized banks</w:t>
      </w:r>
      <w:r w:rsidRPr="007A68DB">
        <w:rPr>
          <w:rFonts w:eastAsia="Calibri"/>
          <w:highlight w:val="darkGray"/>
          <w:u w:val="single"/>
        </w:rPr>
        <w:t xml:space="preserve"> by</w:t>
      </w:r>
      <w:r w:rsidRPr="007A68DB">
        <w:rPr>
          <w:rFonts w:eastAsia="Calibri"/>
          <w:u w:val="single"/>
        </w:rPr>
        <w:t xml:space="preserve"> 17.44% to </w:t>
      </w:r>
      <w:r w:rsidRPr="007A68DB">
        <w:rPr>
          <w:rFonts w:eastAsia="Calibri"/>
          <w:b/>
          <w:iCs/>
          <w:highlight w:val="darkGray"/>
          <w:u w:val="single"/>
          <w:bdr w:val="single" w:sz="8" w:space="0" w:color="auto"/>
        </w:rPr>
        <w:t>26</w:t>
      </w:r>
      <w:r w:rsidRPr="007A68DB">
        <w:rPr>
          <w:rFonts w:eastAsia="Calibri"/>
          <w:b/>
          <w:iCs/>
          <w:u w:val="single"/>
          <w:bdr w:val="single" w:sz="8" w:space="0" w:color="auto"/>
        </w:rPr>
        <w:t>.14</w:t>
      </w:r>
      <w:r w:rsidRPr="007A68DB">
        <w:rPr>
          <w:rFonts w:eastAsia="Calibri"/>
          <w:b/>
          <w:iCs/>
          <w:highlight w:val="darkGray"/>
          <w:u w:val="single"/>
          <w:bdr w:val="single" w:sz="8" w:space="0" w:color="auto"/>
        </w:rPr>
        <w:t>%</w:t>
      </w:r>
      <w:r w:rsidRPr="007A68DB">
        <w:rPr>
          <w:rFonts w:eastAsia="Calibri"/>
          <w:u w:val="single"/>
        </w:rPr>
        <w:t xml:space="preserve"> per year during the </w:t>
      </w:r>
      <w:r w:rsidRPr="007A68DB">
        <w:rPr>
          <w:rFonts w:eastAsia="Calibri"/>
          <w:b/>
          <w:iCs/>
          <w:u w:val="single"/>
          <w:bdr w:val="single" w:sz="8" w:space="0" w:color="auto"/>
        </w:rPr>
        <w:t>crisis</w:t>
      </w:r>
      <w:r w:rsidRPr="007A68DB">
        <w:rPr>
          <w:rFonts w:eastAsia="Calibri"/>
          <w:u w:val="single"/>
        </w:rPr>
        <w:t xml:space="preserve"> period, which depends on model setting.</w:t>
      </w:r>
      <w:r w:rsidRPr="007A68DB">
        <w:rPr>
          <w:rFonts w:eastAsia="Calibri"/>
          <w:sz w:val="16"/>
        </w:rPr>
        <w:t xml:space="preserve"> Since the average buy-and-hold returns for our sample during the crisis period is -34.40%,</w:t>
      </w:r>
      <w:r w:rsidRPr="007A68DB">
        <w:rPr>
          <w:rFonts w:eastAsia="Calibri"/>
          <w:u w:val="single"/>
        </w:rPr>
        <w:t xml:space="preserve"> </w:t>
      </w:r>
      <w:r w:rsidRPr="007A68DB">
        <w:rPr>
          <w:rFonts w:eastAsia="Calibri"/>
          <w:highlight w:val="darkGray"/>
          <w:u w:val="single"/>
        </w:rPr>
        <w:t>the impact</w:t>
      </w:r>
      <w:r w:rsidRPr="007A68DB">
        <w:rPr>
          <w:rFonts w:eastAsia="Calibri"/>
          <w:u w:val="single"/>
        </w:rPr>
        <w:t xml:space="preserve"> of labor union on bank performance </w:t>
      </w:r>
      <w:r w:rsidRPr="007A68DB">
        <w:rPr>
          <w:rFonts w:eastAsia="Calibri"/>
          <w:highlight w:val="darkGray"/>
          <w:u w:val="single"/>
        </w:rPr>
        <w:t>is</w:t>
      </w:r>
      <w:r w:rsidRPr="007A68DB">
        <w:rPr>
          <w:rFonts w:eastAsia="Calibri"/>
          <w:u w:val="single"/>
        </w:rPr>
        <w:t xml:space="preserve"> not only statistically </w:t>
      </w:r>
      <w:r w:rsidRPr="007A68DB">
        <w:rPr>
          <w:rFonts w:eastAsia="Calibri"/>
          <w:b/>
          <w:iCs/>
          <w:u w:val="single"/>
          <w:bdr w:val="single" w:sz="8" w:space="0" w:color="auto"/>
        </w:rPr>
        <w:t>significant</w:t>
      </w:r>
      <w:r w:rsidRPr="007A68DB">
        <w:rPr>
          <w:rFonts w:eastAsia="Calibri"/>
          <w:u w:val="single"/>
        </w:rPr>
        <w:t xml:space="preserve"> but also </w:t>
      </w:r>
      <w:r w:rsidRPr="007A68DB">
        <w:rPr>
          <w:rFonts w:eastAsia="Calibri"/>
          <w:b/>
          <w:iCs/>
          <w:highlight w:val="darkGray"/>
          <w:u w:val="single"/>
          <w:bdr w:val="single" w:sz="8" w:space="0" w:color="auto"/>
        </w:rPr>
        <w:t>economically important</w:t>
      </w:r>
      <w:r w:rsidRPr="007A68DB">
        <w:rPr>
          <w:rFonts w:eastAsia="Calibri"/>
          <w:sz w:val="16"/>
        </w:rPr>
        <w:t>. The positive effect of unions on bank performance remains when we address potential endogeneity concerns by using a country-level union power index as in Botero, Djankov, La Porta, and Shleifer (2004) and GDP per capita as instrument variables for the union dummy variable</w:t>
      </w:r>
    </w:p>
    <w:p w14:paraId="4E8C5040" w14:textId="77777777" w:rsidR="00ED6976" w:rsidRDefault="00ED6976" w:rsidP="00ED6976">
      <w:pPr>
        <w:spacing w:line="278" w:lineRule="auto"/>
        <w:rPr>
          <w:rFonts w:asciiTheme="minorHAnsi" w:hAnsiTheme="minorHAnsi" w:cstheme="minorBidi"/>
          <w:kern w:val="2"/>
          <w:sz w:val="24"/>
          <w:szCs w:val="24"/>
          <w14:ligatures w14:val="standardContextual"/>
        </w:rPr>
      </w:pPr>
    </w:p>
    <w:p w14:paraId="42389B1C" w14:textId="77777777" w:rsidR="00ED6976" w:rsidRDefault="00ED6976" w:rsidP="00ED6976"/>
    <w:p w14:paraId="685CD770" w14:textId="77777777" w:rsidR="00ED6976" w:rsidRDefault="00ED6976" w:rsidP="00ED6976"/>
    <w:p w14:paraId="4239F711" w14:textId="594394BC" w:rsidR="00ED6976" w:rsidRDefault="00ED6976" w:rsidP="00ED6976">
      <w:pPr>
        <w:pStyle w:val="Heading1"/>
      </w:pPr>
      <w:r>
        <w:t>1AR</w:t>
      </w:r>
    </w:p>
    <w:p w14:paraId="12151F1D" w14:textId="77777777" w:rsidR="00ED6976" w:rsidRDefault="00ED6976" w:rsidP="00ED6976"/>
    <w:p w14:paraId="6347A204" w14:textId="77777777" w:rsidR="00ED6976" w:rsidRDefault="00ED6976" w:rsidP="00ED6976">
      <w:pPr>
        <w:pStyle w:val="Heading2"/>
      </w:pPr>
      <w:r>
        <w:t>CASE</w:t>
      </w:r>
    </w:p>
    <w:p w14:paraId="09585137" w14:textId="77777777" w:rsidR="00ED6976" w:rsidRDefault="00ED6976" w:rsidP="00ED6976"/>
    <w:p w14:paraId="1C305624" w14:textId="77777777" w:rsidR="00ED6976" w:rsidRDefault="00ED6976" w:rsidP="00ED6976">
      <w:pPr>
        <w:pStyle w:val="Heading3"/>
      </w:pPr>
      <w:r>
        <w:t xml:space="preserve">Financ solves </w:t>
      </w:r>
    </w:p>
    <w:p w14:paraId="1F4E2DE0" w14:textId="77777777" w:rsidR="00ED6976" w:rsidRDefault="00ED6976" w:rsidP="00ED6976">
      <w:pPr>
        <w:pStyle w:val="Heading3"/>
      </w:pPr>
      <w:r>
        <w:t>Pursuit Inev</w:t>
      </w:r>
    </w:p>
    <w:p w14:paraId="1542B562" w14:textId="77777777" w:rsidR="00ED6976" w:rsidRPr="00DB5760" w:rsidRDefault="00ED6976" w:rsidP="00ED6976"/>
    <w:p w14:paraId="3B351D42" w14:textId="77777777" w:rsidR="00ED6976" w:rsidRDefault="00ED6976" w:rsidP="00ED6976">
      <w:pPr>
        <w:pStyle w:val="Heading3"/>
      </w:pPr>
      <w:r>
        <w:t>Revisionist</w:t>
      </w:r>
    </w:p>
    <w:p w14:paraId="2A150087" w14:textId="77777777" w:rsidR="00ED6976" w:rsidRDefault="00ED6976" w:rsidP="00ED6976"/>
    <w:p w14:paraId="02C20DB1" w14:textId="77777777" w:rsidR="00ED6976" w:rsidRDefault="00ED6976" w:rsidP="00ED6976">
      <w:pPr>
        <w:pStyle w:val="Heading3"/>
      </w:pPr>
      <w:r>
        <w:t>Kroenig</w:t>
      </w:r>
    </w:p>
    <w:p w14:paraId="69940030" w14:textId="77777777" w:rsidR="00ED6976" w:rsidRDefault="00ED6976" w:rsidP="00ED6976"/>
    <w:p w14:paraId="6DD816D1" w14:textId="77777777" w:rsidR="00ED6976" w:rsidRDefault="00ED6976" w:rsidP="00ED6976">
      <w:pPr>
        <w:pStyle w:val="Heading3"/>
      </w:pPr>
      <w:r>
        <w:t>Multilaterialism</w:t>
      </w:r>
    </w:p>
    <w:p w14:paraId="15F0378E" w14:textId="77777777" w:rsidR="00ED6976" w:rsidRDefault="00ED6976" w:rsidP="00ED6976"/>
    <w:p w14:paraId="3B8FFE28" w14:textId="77777777" w:rsidR="00ED6976" w:rsidRDefault="00ED6976" w:rsidP="00ED6976">
      <w:pPr>
        <w:pStyle w:val="Heading3"/>
      </w:pPr>
      <w:r>
        <w:t xml:space="preserve">  1AR---Heg bad and Transition wars </w:t>
      </w:r>
    </w:p>
    <w:p w14:paraId="1E160785" w14:textId="77777777" w:rsidR="00ED6976" w:rsidRPr="0020303E" w:rsidRDefault="00ED6976" w:rsidP="00ED6976">
      <w:pPr>
        <w:pStyle w:val="Heading4"/>
      </w:pPr>
      <w:bookmarkStart w:id="3" w:name="_Hlk531168387"/>
      <w:r w:rsidRPr="0020303E">
        <w:t>Pursuit is inevitable and sustainable</w:t>
      </w:r>
      <w:r>
        <w:t>.</w:t>
      </w:r>
    </w:p>
    <w:p w14:paraId="4E2B3BA1" w14:textId="77777777" w:rsidR="00ED6976" w:rsidRPr="0020303E" w:rsidRDefault="00ED6976" w:rsidP="00ED6976">
      <w:pPr>
        <w:rPr>
          <w:rFonts w:cstheme="minorHAnsi"/>
        </w:rPr>
      </w:pPr>
      <w:r>
        <w:rPr>
          <w:rFonts w:cstheme="minorHAnsi"/>
        </w:rPr>
        <w:t xml:space="preserve">Zhang </w:t>
      </w:r>
      <w:r w:rsidRPr="00210138">
        <w:rPr>
          <w:rStyle w:val="Style13ptBold"/>
        </w:rPr>
        <w:t>Tengjun, 17</w:t>
      </w:r>
      <w:r>
        <w:rPr>
          <w:rFonts w:cstheme="minorHAnsi"/>
        </w:rPr>
        <w:t>, 6-17-2018, (Ph.D. in Diplomacy from Renmin University, M.A. in International Politics from Zhejiang University, assistant research fellow at the China Institute of International Studies) "Will Washington abandon world leadership under Trump?", http://www.globaltimes.cn/content/1051172.shtml, AVD</w:t>
      </w:r>
    </w:p>
    <w:p w14:paraId="6B9B5FCF" w14:textId="77777777" w:rsidR="00ED6976" w:rsidRPr="0020303E" w:rsidRDefault="00ED6976" w:rsidP="00ED6976">
      <w:pPr>
        <w:rPr>
          <w:rStyle w:val="StyleUnderline"/>
          <w:rFonts w:cstheme="minorHAnsi"/>
        </w:rPr>
      </w:pPr>
      <w:r w:rsidRPr="0020303E">
        <w:rPr>
          <w:rStyle w:val="StyleUnderline"/>
          <w:rFonts w:cstheme="minorHAnsi"/>
        </w:rPr>
        <w:t>America under the rule of the business tycoon-turned politico has triggered worldwide concern for globalization and its future and raised doubts as to whether the most powerful country is seeking to give up world leadership.</w:t>
      </w:r>
      <w:r w:rsidRPr="00856E93">
        <w:rPr>
          <w:rFonts w:cstheme="minorHAnsi"/>
          <w:sz w:val="16"/>
        </w:rPr>
        <w:t xml:space="preserve"> What's more, there is a view that the liberal international order is crumbling and Washington's retreat is the beginning of a great transformation. If the rise of Trump is viewed as a phenomenon, then its main significance lies in shaking the US' long-standing political ecology. Trump has mostly focused on domestic issues in the past five months, and the changes he has brought about to the country's foreign policy are actually less than expected. </w:t>
      </w:r>
      <w:r w:rsidRPr="0020303E">
        <w:rPr>
          <w:rStyle w:val="StyleUnderline"/>
          <w:rFonts w:cstheme="minorHAnsi"/>
        </w:rPr>
        <w:t>By his own admission, the "America First" position means that he puts most of his energy into addressing domestic affairs. His nature as a businessman determines the negotiability of foreign affairs. All the arrangements conducive to achieving his political goals can be compromised and changed. In this sens</w:t>
      </w:r>
      <w:r w:rsidRPr="00B81BDB">
        <w:rPr>
          <w:rStyle w:val="StyleUnderline"/>
          <w:rFonts w:cstheme="minorHAnsi"/>
        </w:rPr>
        <w:t xml:space="preserve">e, </w:t>
      </w:r>
      <w:r w:rsidRPr="0053276C">
        <w:rPr>
          <w:rStyle w:val="StyleUnderline"/>
          <w:rFonts w:cstheme="minorHAnsi"/>
          <w:highlight w:val="cyan"/>
        </w:rPr>
        <w:t>the view that the US will abandon</w:t>
      </w:r>
      <w:r w:rsidRPr="0020303E">
        <w:rPr>
          <w:rStyle w:val="StyleUnderline"/>
          <w:rFonts w:cstheme="minorHAnsi"/>
        </w:rPr>
        <w:t xml:space="preserve"> the </w:t>
      </w:r>
      <w:r w:rsidRPr="0053276C">
        <w:rPr>
          <w:rStyle w:val="StyleUnderline"/>
          <w:rFonts w:cstheme="minorHAnsi"/>
          <w:highlight w:val="cyan"/>
        </w:rPr>
        <w:t xml:space="preserve">world leadership is a </w:t>
      </w:r>
      <w:r w:rsidRPr="0053276C">
        <w:rPr>
          <w:rStyle w:val="StyleUnderline"/>
          <w:highlight w:val="cyan"/>
        </w:rPr>
        <w:t>pseudo-proposition</w:t>
      </w:r>
      <w:r w:rsidRPr="0053276C">
        <w:rPr>
          <w:rStyle w:val="StyleUnderline"/>
          <w:rFonts w:cstheme="minorHAnsi"/>
          <w:highlight w:val="cyan"/>
        </w:rPr>
        <w:t>.</w:t>
      </w:r>
      <w:r>
        <w:rPr>
          <w:rStyle w:val="StyleUnderline"/>
          <w:rFonts w:cstheme="minorHAnsi"/>
        </w:rPr>
        <w:t xml:space="preserve"> </w:t>
      </w:r>
      <w:r w:rsidRPr="0020303E">
        <w:rPr>
          <w:rStyle w:val="StyleUnderline"/>
          <w:rFonts w:cstheme="minorHAnsi"/>
        </w:rPr>
        <w:t>H</w:t>
      </w:r>
      <w:r w:rsidRPr="00856E93">
        <w:rPr>
          <w:rFonts w:cstheme="minorHAnsi"/>
          <w:sz w:val="16"/>
        </w:rPr>
        <w:t xml:space="preserve">ampered by a slew of conundrums at home, the Trump administration has yet to formulate an explicit global strategy or more specific Asia-Pacific policy. Its foreign policy is somewhat fragmented, subject to a severe lack of coherence and consistency. It has so far been handling diplomatic episodes quite passively. </w:t>
      </w:r>
      <w:r w:rsidRPr="0020303E">
        <w:rPr>
          <w:rStyle w:val="StyleUnderline"/>
          <w:rFonts w:cstheme="minorHAnsi"/>
        </w:rPr>
        <w:t xml:space="preserve">Though many of </w:t>
      </w:r>
      <w:r w:rsidRPr="0053276C">
        <w:rPr>
          <w:rStyle w:val="StyleUnderline"/>
          <w:rFonts w:cstheme="minorHAnsi"/>
          <w:highlight w:val="cyan"/>
        </w:rPr>
        <w:t>Trump's foreign policy</w:t>
      </w:r>
      <w:r w:rsidRPr="0020303E">
        <w:rPr>
          <w:rStyle w:val="StyleUnderline"/>
          <w:rFonts w:cstheme="minorHAnsi"/>
        </w:rPr>
        <w:t xml:space="preserve"> measures are questioned by the international community at large, </w:t>
      </w:r>
      <w:r w:rsidRPr="0038793A">
        <w:rPr>
          <w:rStyle w:val="StyleUnderline"/>
        </w:rPr>
        <w:t xml:space="preserve">it </w:t>
      </w:r>
      <w:r w:rsidRPr="0053276C">
        <w:rPr>
          <w:rStyle w:val="StyleUnderline"/>
          <w:highlight w:val="cyan"/>
        </w:rPr>
        <w:t>should not be viewed as an abdication of US hegemony</w:t>
      </w:r>
      <w:r w:rsidRPr="0020303E">
        <w:rPr>
          <w:rStyle w:val="StyleUnderline"/>
          <w:rFonts w:cstheme="minorHAnsi"/>
        </w:rPr>
        <w:t xml:space="preserve">. Currently speaking, it would be wrong to draw the conclusion that Trump is intentional giving up regional and global </w:t>
      </w:r>
      <w:r w:rsidRPr="001028D8">
        <w:rPr>
          <w:rStyle w:val="StyleUnderline"/>
          <w:rFonts w:cstheme="minorHAnsi"/>
        </w:rPr>
        <w:t xml:space="preserve">dominance. Two main pillars of US hegemony are the </w:t>
      </w:r>
      <w:r w:rsidRPr="0038793A">
        <w:rPr>
          <w:rStyle w:val="StyleUnderline"/>
        </w:rPr>
        <w:t>military and financial sectors.</w:t>
      </w:r>
      <w:r w:rsidRPr="001028D8">
        <w:rPr>
          <w:rStyle w:val="StyleUnderline"/>
          <w:rFonts w:cstheme="minorHAnsi"/>
        </w:rPr>
        <w:t xml:space="preserve"> The former is backed by military power far better than other countries, the strongest circle of allies, and military bases spanning the globe. The latter is heavily dependent on dollar hegemony and the US-dominated international financial system.</w:t>
      </w:r>
      <w:r w:rsidRPr="0053276C">
        <w:rPr>
          <w:rStyle w:val="StyleUnderline"/>
          <w:rFonts w:cstheme="minorHAnsi"/>
          <w:highlight w:val="cyan"/>
        </w:rPr>
        <w:t xml:space="preserve"> </w:t>
      </w:r>
      <w:r w:rsidRPr="0053276C">
        <w:rPr>
          <w:rStyle w:val="StyleUnderline"/>
          <w:highlight w:val="cyan"/>
        </w:rPr>
        <w:t>Trump has no intention of abandoning</w:t>
      </w:r>
      <w:r w:rsidRPr="0020303E">
        <w:rPr>
          <w:rStyle w:val="StyleUnderline"/>
          <w:rFonts w:cstheme="minorHAnsi"/>
        </w:rPr>
        <w:t xml:space="preserve"> American military </w:t>
      </w:r>
      <w:r w:rsidRPr="0053276C">
        <w:rPr>
          <w:rStyle w:val="StyleUnderline"/>
          <w:rFonts w:cstheme="minorHAnsi"/>
          <w:highlight w:val="cyan"/>
        </w:rPr>
        <w:t>hegemony</w:t>
      </w:r>
      <w:r w:rsidRPr="0020303E">
        <w:rPr>
          <w:rStyle w:val="StyleUnderline"/>
          <w:rFonts w:cstheme="minorHAnsi"/>
        </w:rPr>
        <w:t xml:space="preserve">. </w:t>
      </w:r>
      <w:r w:rsidRPr="001028D8">
        <w:rPr>
          <w:rStyle w:val="StyleUnderline"/>
          <w:rFonts w:cstheme="minorHAnsi"/>
        </w:rPr>
        <w:t>Instead, he seeks to boost military spending by 10 percent in the coming fiscal year, further equipping the ground force, air force and navy with advanced weaponry. In this w</w:t>
      </w:r>
      <w:r w:rsidRPr="0020303E">
        <w:rPr>
          <w:rStyle w:val="StyleUnderline"/>
          <w:rFonts w:cstheme="minorHAnsi"/>
        </w:rPr>
        <w:t>ay, he inherits many of Obama's strategies.</w:t>
      </w:r>
      <w:r>
        <w:rPr>
          <w:rStyle w:val="StyleUnderline"/>
          <w:rFonts w:cstheme="minorHAnsi"/>
        </w:rPr>
        <w:t xml:space="preserve"> </w:t>
      </w:r>
      <w:r w:rsidRPr="00856E93">
        <w:rPr>
          <w:rFonts w:cstheme="minorHAnsi"/>
          <w:sz w:val="16"/>
        </w:rPr>
        <w:t xml:space="preserve">In addition, Trump remains ambiguous toward the financial system under US governance. Given the domestic landscape, he will prefer trade protectionism and a curtailment in expenditure of public products. </w:t>
      </w:r>
      <w:r w:rsidRPr="0020303E">
        <w:rPr>
          <w:rStyle w:val="StyleUnderline"/>
          <w:rFonts w:cstheme="minorHAnsi"/>
        </w:rPr>
        <w:t xml:space="preserve">But </w:t>
      </w:r>
      <w:r w:rsidRPr="0053276C">
        <w:rPr>
          <w:rStyle w:val="StyleUnderline"/>
          <w:highlight w:val="cyan"/>
        </w:rPr>
        <w:t xml:space="preserve">he will never discard </w:t>
      </w:r>
      <w:r w:rsidRPr="0038793A">
        <w:rPr>
          <w:rStyle w:val="StyleUnderline"/>
        </w:rPr>
        <w:t xml:space="preserve">US financial </w:t>
      </w:r>
      <w:r w:rsidRPr="0053276C">
        <w:rPr>
          <w:rStyle w:val="StyleUnderline"/>
          <w:highlight w:val="cyan"/>
        </w:rPr>
        <w:t>leadership</w:t>
      </w:r>
      <w:r w:rsidRPr="0020303E">
        <w:rPr>
          <w:rStyle w:val="StyleUnderline"/>
          <w:rFonts w:cstheme="minorHAnsi"/>
        </w:rPr>
        <w:t xml:space="preserve"> on the world stage. More importantly, the US dollar, as a major international currency, is closely related to the country's leadership, and </w:t>
      </w:r>
      <w:r w:rsidRPr="0053276C">
        <w:rPr>
          <w:rStyle w:val="StyleUnderline"/>
          <w:rFonts w:cstheme="minorHAnsi"/>
          <w:highlight w:val="cyan"/>
        </w:rPr>
        <w:t xml:space="preserve">Trump understands this </w:t>
      </w:r>
      <w:r w:rsidRPr="001028D8">
        <w:rPr>
          <w:rStyle w:val="StyleUnderline"/>
          <w:rFonts w:cstheme="minorHAnsi"/>
        </w:rPr>
        <w:t>well</w:t>
      </w:r>
      <w:r w:rsidRPr="0020303E">
        <w:rPr>
          <w:rStyle w:val="StyleUnderline"/>
          <w:rFonts w:cstheme="minorHAnsi"/>
        </w:rPr>
        <w:t>.</w:t>
      </w:r>
      <w:r>
        <w:rPr>
          <w:rStyle w:val="StyleUnderline"/>
          <w:rFonts w:cstheme="minorHAnsi"/>
        </w:rPr>
        <w:t xml:space="preserve"> </w:t>
      </w:r>
      <w:r w:rsidRPr="00856E93">
        <w:rPr>
          <w:rFonts w:cstheme="minorHAnsi"/>
          <w:sz w:val="16"/>
        </w:rPr>
        <w:t xml:space="preserve">To say the least, </w:t>
      </w:r>
      <w:r w:rsidRPr="0053276C">
        <w:rPr>
          <w:rStyle w:val="StyleUnderline"/>
          <w:rFonts w:cstheme="minorHAnsi"/>
          <w:highlight w:val="cyan"/>
        </w:rPr>
        <w:t>even if he</w:t>
      </w:r>
      <w:r w:rsidRPr="0020303E">
        <w:rPr>
          <w:rStyle w:val="StyleUnderline"/>
          <w:rFonts w:cstheme="minorHAnsi"/>
        </w:rPr>
        <w:t xml:space="preserve"> once </w:t>
      </w:r>
      <w:r w:rsidRPr="0053276C">
        <w:rPr>
          <w:rStyle w:val="StyleUnderline"/>
          <w:rFonts w:cstheme="minorHAnsi"/>
          <w:highlight w:val="cyan"/>
        </w:rPr>
        <w:t>planned on giving up</w:t>
      </w:r>
      <w:r w:rsidRPr="0020303E">
        <w:rPr>
          <w:rStyle w:val="StyleUnderline"/>
          <w:rFonts w:cstheme="minorHAnsi"/>
        </w:rPr>
        <w:t xml:space="preserve"> Washington's global </w:t>
      </w:r>
      <w:r w:rsidRPr="0053276C">
        <w:rPr>
          <w:rStyle w:val="StyleUnderline"/>
          <w:rFonts w:cstheme="minorHAnsi"/>
          <w:highlight w:val="cyan"/>
        </w:rPr>
        <w:t>leadership</w:t>
      </w:r>
      <w:r w:rsidRPr="0020303E">
        <w:rPr>
          <w:rStyle w:val="StyleUnderline"/>
          <w:rFonts w:cstheme="minorHAnsi"/>
        </w:rPr>
        <w:t xml:space="preserve"> and drawing back to the North American continent, it seems that </w:t>
      </w:r>
      <w:r w:rsidRPr="0053276C">
        <w:rPr>
          <w:rStyle w:val="StyleUnderline"/>
          <w:rFonts w:cstheme="minorHAnsi"/>
          <w:highlight w:val="cyan"/>
        </w:rPr>
        <w:t>he lacks the capacity to do so</w:t>
      </w:r>
      <w:r w:rsidRPr="0020303E">
        <w:rPr>
          <w:rStyle w:val="StyleUnderline"/>
          <w:rFonts w:cstheme="minorHAnsi"/>
        </w:rPr>
        <w:t xml:space="preserve">. The existing international order features a US </w:t>
      </w:r>
      <w:r w:rsidRPr="0053276C">
        <w:rPr>
          <w:rStyle w:val="StyleUnderline"/>
          <w:rFonts w:cstheme="minorHAnsi"/>
          <w:highlight w:val="cyan"/>
        </w:rPr>
        <w:t>hegemony</w:t>
      </w:r>
      <w:r w:rsidRPr="0020303E">
        <w:rPr>
          <w:rStyle w:val="StyleUnderline"/>
          <w:rFonts w:cstheme="minorHAnsi"/>
        </w:rPr>
        <w:t xml:space="preserve"> which </w:t>
      </w:r>
      <w:r w:rsidRPr="0053276C">
        <w:rPr>
          <w:rStyle w:val="StyleUnderline"/>
          <w:rFonts w:cstheme="minorHAnsi"/>
          <w:highlight w:val="cyan"/>
        </w:rPr>
        <w:t>dates back to</w:t>
      </w:r>
      <w:r w:rsidRPr="0020303E">
        <w:rPr>
          <w:rStyle w:val="StyleUnderline"/>
          <w:rFonts w:cstheme="minorHAnsi"/>
        </w:rPr>
        <w:t xml:space="preserve"> the start of </w:t>
      </w:r>
      <w:r w:rsidRPr="0053276C">
        <w:rPr>
          <w:rStyle w:val="StyleUnderline"/>
          <w:rFonts w:cstheme="minorHAnsi"/>
          <w:highlight w:val="cyan"/>
        </w:rPr>
        <w:t>WWII</w:t>
      </w:r>
      <w:r w:rsidRPr="0020303E">
        <w:rPr>
          <w:rStyle w:val="StyleUnderline"/>
          <w:rFonts w:cstheme="minorHAnsi"/>
        </w:rPr>
        <w:t xml:space="preserve"> and has since been maintained through the strenuous efforts of generations of governments. </w:t>
      </w:r>
      <w:r w:rsidRPr="0053276C">
        <w:rPr>
          <w:rStyle w:val="StyleUnderline"/>
          <w:rFonts w:cstheme="minorHAnsi"/>
          <w:highlight w:val="cyan"/>
        </w:rPr>
        <w:t>Washington is unlikely to detach itself from the decades-long</w:t>
      </w:r>
      <w:r w:rsidRPr="0020303E">
        <w:rPr>
          <w:rStyle w:val="StyleUnderline"/>
          <w:rFonts w:cstheme="minorHAnsi"/>
        </w:rPr>
        <w:t xml:space="preserve">, consolidated </w:t>
      </w:r>
      <w:r w:rsidRPr="0053276C">
        <w:rPr>
          <w:rStyle w:val="StyleUnderline"/>
          <w:rFonts w:cstheme="minorHAnsi"/>
          <w:highlight w:val="cyan"/>
        </w:rPr>
        <w:t>framework</w:t>
      </w:r>
      <w:r w:rsidRPr="0020303E">
        <w:rPr>
          <w:rStyle w:val="StyleUnderline"/>
          <w:rFonts w:cstheme="minorHAnsi"/>
        </w:rPr>
        <w:t>.</w:t>
      </w:r>
      <w:r>
        <w:rPr>
          <w:rStyle w:val="StyleUnderline"/>
          <w:rFonts w:cstheme="minorHAnsi"/>
        </w:rPr>
        <w:t xml:space="preserve"> </w:t>
      </w:r>
      <w:r w:rsidRPr="0020303E">
        <w:rPr>
          <w:rStyle w:val="StyleUnderline"/>
          <w:rFonts w:cstheme="minorHAnsi"/>
        </w:rPr>
        <w:t>The conception of "</w:t>
      </w:r>
      <w:r w:rsidRPr="0053276C">
        <w:rPr>
          <w:rStyle w:val="StyleUnderline"/>
          <w:rFonts w:cstheme="minorHAnsi"/>
          <w:highlight w:val="cyan"/>
        </w:rPr>
        <w:t>peace under American governance</w:t>
      </w:r>
      <w:r w:rsidRPr="0020303E">
        <w:rPr>
          <w:rStyle w:val="StyleUnderline"/>
          <w:rFonts w:cstheme="minorHAnsi"/>
        </w:rPr>
        <w:t xml:space="preserve">" begun in the US </w:t>
      </w:r>
      <w:r w:rsidRPr="0053276C">
        <w:rPr>
          <w:rStyle w:val="StyleUnderline"/>
          <w:rFonts w:cstheme="minorHAnsi"/>
          <w:highlight w:val="cyan"/>
        </w:rPr>
        <w:t>has spread to every corner of the world</w:t>
      </w:r>
      <w:r w:rsidRPr="00856E93">
        <w:rPr>
          <w:rFonts w:cstheme="minorHAnsi"/>
          <w:sz w:val="16"/>
        </w:rPr>
        <w:t xml:space="preserve"> to the extent that it is America's allies, instead of the American people, that are most concerned with Trump leading from the White House. They fear that if Washington breaks its promises on security, the international order will be plunged into chaos and conflict. By then they will find themselves mired in gridlock. Furthermore, </w:t>
      </w:r>
      <w:r w:rsidRPr="0020303E">
        <w:rPr>
          <w:rStyle w:val="StyleUnderline"/>
          <w:rFonts w:cstheme="minorHAnsi"/>
        </w:rPr>
        <w:t xml:space="preserve">Trump will think twice and be prudent given domestic obstruction. </w:t>
      </w:r>
      <w:r w:rsidRPr="0053276C">
        <w:rPr>
          <w:rStyle w:val="StyleUnderline"/>
          <w:highlight w:val="cyan"/>
        </w:rPr>
        <w:t>Both</w:t>
      </w:r>
      <w:r w:rsidRPr="0038793A">
        <w:rPr>
          <w:rStyle w:val="StyleUnderline"/>
        </w:rPr>
        <w:t xml:space="preserve"> the </w:t>
      </w:r>
      <w:r w:rsidRPr="0053276C">
        <w:rPr>
          <w:rStyle w:val="StyleUnderline"/>
          <w:highlight w:val="cyan"/>
        </w:rPr>
        <w:t>Democrats and the Republicans</w:t>
      </w:r>
      <w:r w:rsidRPr="0053276C">
        <w:rPr>
          <w:rStyle w:val="StyleUnderline"/>
          <w:rFonts w:cstheme="minorHAnsi"/>
          <w:highlight w:val="cyan"/>
        </w:rPr>
        <w:t xml:space="preserve"> continue to support American leadership</w:t>
      </w:r>
      <w:r w:rsidRPr="0020303E">
        <w:rPr>
          <w:rStyle w:val="StyleUnderline"/>
          <w:rFonts w:cstheme="minorHAnsi"/>
        </w:rPr>
        <w:t xml:space="preserve"> in the world; they merely differ on policy and how to best exert leadership. </w:t>
      </w:r>
    </w:p>
    <w:bookmarkEnd w:id="3"/>
    <w:p w14:paraId="42B77D9D" w14:textId="77777777" w:rsidR="00ED6976" w:rsidRDefault="00ED6976" w:rsidP="00ED6976">
      <w:pPr>
        <w:pStyle w:val="Heading4"/>
      </w:pPr>
      <w:r>
        <w:t>Pursuit of heg is inevitable – the established security order deters revision</w:t>
      </w:r>
    </w:p>
    <w:p w14:paraId="145ABBCA" w14:textId="77777777" w:rsidR="00ED6976" w:rsidRPr="00143FE6" w:rsidRDefault="00ED6976" w:rsidP="00ED6976">
      <w:r>
        <w:t xml:space="preserve">Patrick </w:t>
      </w:r>
      <w:r w:rsidRPr="004E09C2">
        <w:rPr>
          <w:rStyle w:val="Style13ptBold"/>
        </w:rPr>
        <w:t>Porter</w:t>
      </w:r>
      <w:r>
        <w:t>, 5-4-20</w:t>
      </w:r>
      <w:r w:rsidRPr="004E09C2">
        <w:rPr>
          <w:rStyle w:val="Style13ptBold"/>
        </w:rPr>
        <w:t>18</w:t>
      </w:r>
      <w:r>
        <w:t>, Professor of Strategic Studies, University of Exeter. “Why America's Grand Strategy Has Not Changed: Power, Habit, and the U.S. Foreign Policy Establishment” MIT Press Journals. Accessed 7-13-2019. [https://www.mitpressjournals.org/doi/full/10.1162/isec_a_00311]/mnw</w:t>
      </w:r>
    </w:p>
    <w:p w14:paraId="77E3005B" w14:textId="77777777" w:rsidR="00ED6976" w:rsidRPr="00856E93" w:rsidRDefault="00ED6976" w:rsidP="00ED6976">
      <w:pPr>
        <w:rPr>
          <w:sz w:val="16"/>
        </w:rPr>
      </w:pPr>
      <w:r w:rsidRPr="00856E93">
        <w:rPr>
          <w:sz w:val="16"/>
        </w:rPr>
        <w:t xml:space="preserve">Conclusion </w:t>
      </w:r>
      <w:r w:rsidRPr="00143FE6">
        <w:rPr>
          <w:rStyle w:val="StyleUnderline"/>
        </w:rPr>
        <w:t xml:space="preserve">The habitual ideas of the U.S. foreign policy establishment, </w:t>
      </w:r>
      <w:r w:rsidRPr="0053276C">
        <w:rPr>
          <w:rStyle w:val="StyleUnderline"/>
          <w:highlight w:val="cyan"/>
        </w:rPr>
        <w:t>the Blob, make U.S. grand strategy hard to change</w:t>
      </w:r>
      <w:r w:rsidRPr="00143FE6">
        <w:rPr>
          <w:rStyle w:val="StyleUnderline"/>
        </w:rPr>
        <w:t>.</w:t>
      </w:r>
      <w:r w:rsidRPr="00856E93">
        <w:rPr>
          <w:sz w:val="16"/>
        </w:rPr>
        <w:t xml:space="preserve"> Change is possible, but only in conditions shocking enough to undermine assumptions, and even then, only when a president is determined to overhaul primacy and absorb the political costs of doing so. I have demonstrated this assessment using the presidencies of Bill Clinton and Donald Trump. In both cases, </w:t>
      </w:r>
      <w:r w:rsidRPr="0053276C">
        <w:rPr>
          <w:rStyle w:val="StyleUnderline"/>
          <w:highlight w:val="cyan"/>
        </w:rPr>
        <w:t>candidates came to office promising change</w:t>
      </w:r>
      <w:r w:rsidRPr="00143FE6">
        <w:rPr>
          <w:rStyle w:val="StyleUnderline"/>
        </w:rPr>
        <w:t>, in fluid conditions that ought to have stimulated revision.</w:t>
      </w:r>
      <w:r w:rsidRPr="00856E93">
        <w:rPr>
          <w:sz w:val="16"/>
        </w:rPr>
        <w:t xml:space="preserve"> The demand for a peace dividend created an appetite for change in Clinton's case and constraints on resources and popular discontent did so in Trump's. </w:t>
      </w:r>
      <w:r w:rsidRPr="0053276C">
        <w:rPr>
          <w:rStyle w:val="StyleUnderline"/>
          <w:highlight w:val="cyan"/>
        </w:rPr>
        <w:t>Yet the Blob mostly got its way on grand strategic questions.</w:t>
      </w:r>
      <w:r w:rsidRPr="00856E93">
        <w:rPr>
          <w:sz w:val="16"/>
        </w:rPr>
        <w:t xml:space="preserve"> Grand strategy emerged organically rather than through instrumental planning. </w:t>
      </w:r>
      <w:r w:rsidRPr="0053276C">
        <w:rPr>
          <w:rStyle w:val="StyleUnderline"/>
          <w:highlight w:val="cyan"/>
        </w:rPr>
        <w:t>Alternative</w:t>
      </w:r>
      <w:r w:rsidRPr="00143FE6">
        <w:rPr>
          <w:rStyle w:val="StyleUnderline"/>
        </w:rPr>
        <w:t xml:space="preserve"> grand </w:t>
      </w:r>
      <w:r w:rsidRPr="0053276C">
        <w:rPr>
          <w:rStyle w:val="StyleUnderline"/>
          <w:highlight w:val="cyan"/>
        </w:rPr>
        <w:t>strategies hardly penetrated decisionmaking</w:t>
      </w:r>
      <w:r w:rsidRPr="00143FE6">
        <w:rPr>
          <w:rStyle w:val="StyleUnderline"/>
        </w:rPr>
        <w:t xml:space="preserve"> within the executive branch. </w:t>
      </w:r>
      <w:r w:rsidRPr="0053276C">
        <w:rPr>
          <w:rStyle w:val="StyleUnderline"/>
          <w:highlight w:val="cyan"/>
        </w:rPr>
        <w:t>Decisionmakers were biased toward legacy institutions</w:t>
      </w:r>
      <w:r w:rsidRPr="00143FE6">
        <w:rPr>
          <w:rStyle w:val="StyleUnderline"/>
        </w:rPr>
        <w:t xml:space="preserve">. Unspoken </w:t>
      </w:r>
      <w:r w:rsidRPr="0053276C">
        <w:rPr>
          <w:rStyle w:val="StyleUnderline"/>
          <w:highlight w:val="cyan"/>
        </w:rPr>
        <w:t>assumptions</w:t>
      </w:r>
      <w:r w:rsidRPr="00143FE6">
        <w:rPr>
          <w:rStyle w:val="StyleUnderline"/>
        </w:rPr>
        <w:t xml:space="preserve">, suppression, and self-censorship </w:t>
      </w:r>
      <w:r w:rsidRPr="0053276C">
        <w:rPr>
          <w:rStyle w:val="StyleUnderline"/>
          <w:highlight w:val="cyan"/>
        </w:rPr>
        <w:t>narrowed choices.</w:t>
      </w:r>
      <w:r w:rsidRPr="00856E93">
        <w:rPr>
          <w:sz w:val="16"/>
        </w:rPr>
        <w:t xml:space="preserve"> Internal review was ideologically circumscribed, concerned about how rather than whether to apply primacy. In identifying the Blob's constraining influence in Washington, former Obama adviser Benjamin Rhodes was right. U.S. military capabilities enable the United States to adopt a grand strategy of primacy. This does not explain, however, why it has maintained that choice, even in conditions that create incentives for revision. Theories that stress the importance of ideas and domestic politics are part of the explanation. But how ideas are transmitted is just as important as the content of those ideas. This is where the process of habit intervenes. </w:t>
      </w:r>
      <w:r w:rsidRPr="0053276C">
        <w:rPr>
          <w:rStyle w:val="StyleUnderline"/>
          <w:highlight w:val="cyan"/>
        </w:rPr>
        <w:t>Having been a superpower</w:t>
      </w:r>
      <w:r w:rsidRPr="00143FE6">
        <w:rPr>
          <w:rStyle w:val="StyleUnderline"/>
        </w:rPr>
        <w:t xml:space="preserve"> for decades </w:t>
      </w:r>
      <w:r w:rsidRPr="0053276C">
        <w:rPr>
          <w:rStyle w:val="StyleUnderline"/>
          <w:highlight w:val="cyan"/>
        </w:rPr>
        <w:t>is a condition that leaves the</w:t>
      </w:r>
      <w:r w:rsidRPr="00143FE6">
        <w:rPr>
          <w:rStyle w:val="StyleUnderline"/>
        </w:rPr>
        <w:t xml:space="preserve"> </w:t>
      </w:r>
      <w:r w:rsidRPr="0053276C">
        <w:rPr>
          <w:rStyle w:val="StyleUnderline"/>
          <w:highlight w:val="cyan"/>
        </w:rPr>
        <w:t>U</w:t>
      </w:r>
      <w:r w:rsidRPr="00143FE6">
        <w:rPr>
          <w:rStyle w:val="StyleUnderline"/>
        </w:rPr>
        <w:t xml:space="preserve">nited </w:t>
      </w:r>
      <w:r w:rsidRPr="0053276C">
        <w:rPr>
          <w:rStyle w:val="StyleUnderline"/>
          <w:highlight w:val="cyan"/>
        </w:rPr>
        <w:t>S</w:t>
      </w:r>
      <w:r w:rsidRPr="00143FE6">
        <w:rPr>
          <w:rStyle w:val="StyleUnderline"/>
        </w:rPr>
        <w:t xml:space="preserve">tates </w:t>
      </w:r>
      <w:r w:rsidRPr="0053276C">
        <w:rPr>
          <w:rStyle w:val="StyleUnderline"/>
          <w:highlight w:val="cyan"/>
        </w:rPr>
        <w:t>averse to revising</w:t>
      </w:r>
      <w:r w:rsidRPr="00143FE6">
        <w:rPr>
          <w:rStyle w:val="StyleUnderline"/>
        </w:rPr>
        <w:t xml:space="preserve"> fundamental </w:t>
      </w:r>
      <w:r w:rsidRPr="0053276C">
        <w:rPr>
          <w:rStyle w:val="StyleUnderline"/>
          <w:highlight w:val="cyan"/>
        </w:rPr>
        <w:t>assumptions</w:t>
      </w:r>
      <w:r w:rsidRPr="00143FE6">
        <w:rPr>
          <w:rStyle w:val="StyleUnderline"/>
        </w:rPr>
        <w:t xml:space="preserve"> and to considering alternatives</w:t>
      </w:r>
      <w:r w:rsidRPr="00856E93">
        <w:rPr>
          <w:sz w:val="16"/>
        </w:rPr>
        <w:t xml:space="preserve">. The Blob believes that the assumptions underpinning primacy are self-evidently true and that grand strategies based on retrenchment are unworthy of serious consideration. </w:t>
      </w:r>
      <w:r w:rsidRPr="00143FE6">
        <w:rPr>
          <w:rStyle w:val="StyleUnderline"/>
        </w:rPr>
        <w:t>Habit-driven style impoverishes decisionmaking by insulating the most consequential assumptions from scrutiny.</w:t>
      </w:r>
      <w:r w:rsidRPr="00856E93">
        <w:rPr>
          <w:sz w:val="16"/>
        </w:rPr>
        <w:t xml:space="preserve"> As a result, the starting point for most discussion of grand strategic questions reflects an intramural debate about how best to practice primacy.</w:t>
      </w:r>
    </w:p>
    <w:p w14:paraId="5A91AA4E" w14:textId="77777777" w:rsidR="00ED6976" w:rsidRPr="00543729" w:rsidRDefault="00ED6976" w:rsidP="00ED6976">
      <w:pPr>
        <w:pStyle w:val="Heading4"/>
      </w:pPr>
      <w:r>
        <w:t xml:space="preserve">Official doctrines prove China is aggressive. </w:t>
      </w:r>
    </w:p>
    <w:p w14:paraId="213F46EF" w14:textId="77777777" w:rsidR="00ED6976" w:rsidRPr="00543729" w:rsidRDefault="00ED6976" w:rsidP="00ED6976">
      <w:r w:rsidRPr="00AF5755">
        <w:rPr>
          <w:rStyle w:val="Style13ptBold"/>
        </w:rPr>
        <w:t>Thayer and Han</w:t>
      </w:r>
      <w:r>
        <w:t>,</w:t>
      </w:r>
      <w:r w:rsidRPr="00F6703F">
        <w:t xml:space="preserve"> </w:t>
      </w:r>
      <w:r>
        <w:t>6/12/</w:t>
      </w:r>
      <w:r w:rsidRPr="00AF5755">
        <w:rPr>
          <w:rStyle w:val="Style13ptBold"/>
        </w:rPr>
        <w:t>19</w:t>
      </w:r>
      <w:r>
        <w:t xml:space="preserve"> Bradley</w:t>
      </w:r>
      <w:r w:rsidRPr="00543729">
        <w:t xml:space="preserve"> A. Thayer Professor of Political Science at the University of Texas San Antonio and is the coauthor of How China Sees the World: Han-Centrism and the Balance of Power in International Politics. Lianchao Han is vice president of Citizen Power Initiatives for China and a visiting fellow at the Hudson Institute. After the Tiananmen Square Massacre in 1989, Dr. Han was one of the founders of the Independent Federation of Chinese Students and Scholars. He worked in the U.S. Senate for twelve years, as legislative counsel and policy director for three senators</w:t>
      </w:r>
      <w:r>
        <w:t>, (Bradley and Lianchao, “</w:t>
      </w:r>
      <w:r w:rsidRPr="00543729">
        <w:t>The ‘Xi Doctrine’: Proclaiming and Rationalizing China’s Aggression</w:t>
      </w:r>
      <w:r>
        <w:t xml:space="preserve">”, </w:t>
      </w:r>
      <w:r w:rsidRPr="00543729">
        <w:t>https://nationalinterest.org/feature/%E2%80%98xi-doctrine%E2%80%99-proclaiming-and-rationalizing-china%E2%80%99s-aggression-62402</w:t>
      </w:r>
      <w:r>
        <w:t>)MSUCB</w:t>
      </w:r>
    </w:p>
    <w:p w14:paraId="1390F513" w14:textId="77777777" w:rsidR="00ED6976" w:rsidRPr="00674B29" w:rsidRDefault="00ED6976" w:rsidP="00ED6976">
      <w:pPr>
        <w:rPr>
          <w:sz w:val="16"/>
        </w:rPr>
      </w:pPr>
      <w:r w:rsidRPr="000B79A9">
        <w:rPr>
          <w:sz w:val="16"/>
        </w:rPr>
        <w:t xml:space="preserve">Using the occasion of the Shangri-La Dialogue in Singapore this month, Chinese Minister of National Defense and State Councilor Gen. </w:t>
      </w:r>
      <w:r w:rsidRPr="0053276C">
        <w:rPr>
          <w:rStyle w:val="StyleUnderline"/>
          <w:highlight w:val="cyan"/>
        </w:rPr>
        <w:t>Wei</w:t>
      </w:r>
      <w:r w:rsidRPr="000B79A9">
        <w:rPr>
          <w:sz w:val="16"/>
        </w:rPr>
        <w:t xml:space="preserve"> Fenghe, </w:t>
      </w:r>
      <w:r w:rsidRPr="0053276C">
        <w:rPr>
          <w:rStyle w:val="StyleUnderline"/>
          <w:highlight w:val="cyan"/>
        </w:rPr>
        <w:t>delivered a sharp message</w:t>
      </w:r>
      <w:r w:rsidRPr="00AD031A">
        <w:rPr>
          <w:rStyle w:val="StyleUnderline"/>
        </w:rPr>
        <w:t xml:space="preserve"> to the United States, </w:t>
      </w:r>
      <w:r w:rsidRPr="0053276C">
        <w:rPr>
          <w:rStyle w:val="StyleUnderline"/>
          <w:highlight w:val="cyan"/>
        </w:rPr>
        <w:t>which may be termed the “Xi Doctrine”</w:t>
      </w:r>
      <w:r w:rsidRPr="00422DD9">
        <w:rPr>
          <w:rStyle w:val="StyleUnderline"/>
        </w:rPr>
        <w:t xml:space="preserve"> </w:t>
      </w:r>
      <w:r w:rsidRPr="00AD031A">
        <w:rPr>
          <w:rStyle w:val="StyleUnderline"/>
        </w:rPr>
        <w:t>on China’s use of force, after Chinese premier Xi</w:t>
      </w:r>
      <w:r w:rsidRPr="000B79A9">
        <w:rPr>
          <w:sz w:val="16"/>
        </w:rPr>
        <w:t xml:space="preserve"> Jinping. </w:t>
      </w:r>
      <w:r w:rsidRPr="001A2865">
        <w:rPr>
          <w:rStyle w:val="StyleUnderline"/>
        </w:rPr>
        <w:t>Wei declaring both China’s resolve to aggress to advance its interests and a rationalization for the use of force</w:t>
      </w:r>
      <w:r w:rsidRPr="000B79A9">
        <w:rPr>
          <w:sz w:val="16"/>
        </w:rPr>
        <w:t xml:space="preserve">. </w:t>
      </w:r>
      <w:r w:rsidRPr="008F132C">
        <w:rPr>
          <w:rStyle w:val="StyleUnderline"/>
        </w:rPr>
        <w:t xml:space="preserve">Wei’s </w:t>
      </w:r>
      <w:r w:rsidRPr="0038793A">
        <w:rPr>
          <w:rStyle w:val="StyleUnderline"/>
        </w:rPr>
        <w:t>de facto threat of war</w:t>
      </w:r>
      <w:r w:rsidRPr="008F132C">
        <w:rPr>
          <w:rStyle w:val="StyleUnderline"/>
        </w:rPr>
        <w:t xml:space="preserve"> should not be lost in his nuances, deliberate ambiguity, or in translation</w:t>
      </w:r>
      <w:r w:rsidRPr="000B79A9">
        <w:rPr>
          <w:sz w:val="16"/>
        </w:rPr>
        <w:t xml:space="preserve">. </w:t>
      </w:r>
      <w:r w:rsidRPr="008F132C">
        <w:rPr>
          <w:rStyle w:val="StyleUnderline"/>
        </w:rPr>
        <w:t>His remarks were so bellicose that the world has noticed, as was certainly intended by the leadership of the</w:t>
      </w:r>
      <w:r w:rsidRPr="000B79A9">
        <w:rPr>
          <w:sz w:val="16"/>
        </w:rPr>
        <w:t xml:space="preserve"> Chinese Communist Party (</w:t>
      </w:r>
      <w:r w:rsidRPr="008F132C">
        <w:rPr>
          <w:rStyle w:val="StyleUnderline"/>
        </w:rPr>
        <w:t>CCP</w:t>
      </w:r>
      <w:r w:rsidRPr="000B79A9">
        <w:rPr>
          <w:sz w:val="16"/>
        </w:rPr>
        <w:t xml:space="preserve">). </w:t>
      </w:r>
      <w:r w:rsidRPr="0053276C">
        <w:rPr>
          <w:rStyle w:val="StyleUnderline"/>
          <w:highlight w:val="cyan"/>
        </w:rPr>
        <w:t>Empirical evidence of China’s aggression is increasingly common, from</w:t>
      </w:r>
      <w:r w:rsidRPr="002B1AB2">
        <w:rPr>
          <w:rStyle w:val="StyleUnderline"/>
        </w:rPr>
        <w:t xml:space="preserve"> its attempt to dominate </w:t>
      </w:r>
      <w:r w:rsidRPr="0053276C">
        <w:rPr>
          <w:rStyle w:val="StyleUnderline"/>
          <w:highlight w:val="cyan"/>
        </w:rPr>
        <w:t>the South China</w:t>
      </w:r>
      <w:r w:rsidRPr="002B1AB2">
        <w:rPr>
          <w:rStyle w:val="StyleUnderline"/>
        </w:rPr>
        <w:t xml:space="preserve"> Sea, the neo-imperialist effort to gain control of states through </w:t>
      </w:r>
      <w:r w:rsidRPr="0053276C">
        <w:rPr>
          <w:rStyle w:val="StyleUnderline"/>
          <w:highlight w:val="cyan"/>
        </w:rPr>
        <w:t>the Belt and Road Initiative</w:t>
      </w:r>
      <w:r w:rsidRPr="002B1AB2">
        <w:rPr>
          <w:rStyle w:val="StyleUnderline"/>
        </w:rPr>
        <w:t xml:space="preserve">, to its </w:t>
      </w:r>
      <w:r w:rsidRPr="0053276C">
        <w:rPr>
          <w:rStyle w:val="StyleUnderline"/>
          <w:highlight w:val="cyan"/>
        </w:rPr>
        <w:t>technological imperialism to control 5G and artificial intelligence technologies</w:t>
      </w:r>
      <w:r w:rsidRPr="000B79A9">
        <w:rPr>
          <w:sz w:val="16"/>
        </w:rPr>
        <w:t xml:space="preserve">. What is rather less frequent are </w:t>
      </w:r>
      <w:r w:rsidRPr="002B1AB2">
        <w:rPr>
          <w:rStyle w:val="StyleUnderline"/>
        </w:rPr>
        <w:t>statements from high-level Chinese officials proclaiming the country’s intent to be aggressive and offering an attempted legitimizing principle justifying that aggression</w:t>
      </w:r>
      <w:r w:rsidRPr="000B79A9">
        <w:rPr>
          <w:sz w:val="16"/>
        </w:rPr>
        <w:t xml:space="preserve">. While much of the content of Wei’s remarks were in keeping with the gossamer pronouncements on China’s peaceful intentions, as well as a paean to Xi Jinping’s leadership, </w:t>
      </w:r>
      <w:r w:rsidRPr="0053276C">
        <w:rPr>
          <w:rStyle w:val="StyleUnderline"/>
          <w:highlight w:val="cyan"/>
        </w:rPr>
        <w:t>they still conveyed that China is ready and willing to resort to war</w:t>
      </w:r>
      <w:r w:rsidRPr="000B79A9">
        <w:rPr>
          <w:sz w:val="16"/>
        </w:rPr>
        <w:t xml:space="preserve"> if the United States stands in its way of global expansion; and they made clear that China must go to war, or even a nuclear war, to occupy Taiwan. Specifically, </w:t>
      </w:r>
      <w:r w:rsidRPr="000F5EE2">
        <w:rPr>
          <w:rStyle w:val="StyleUnderline"/>
        </w:rPr>
        <w:t>there are four elements that comprise the Xi Doctrine and are indications of China’s signaling its willingness to use force</w:t>
      </w:r>
      <w:r w:rsidRPr="000B79A9">
        <w:rPr>
          <w:sz w:val="16"/>
        </w:rPr>
        <w:t xml:space="preserve">. The first component is a new and alarming proclamation of the undisguised threats to use force or wage an unlimited war. </w:t>
      </w:r>
      <w:r w:rsidRPr="00B3596E">
        <w:rPr>
          <w:rStyle w:val="StyleUnderline"/>
        </w:rPr>
        <w:t>China is becoming bolder as its military power grows</w:t>
      </w:r>
      <w:r w:rsidRPr="000B79A9">
        <w:rPr>
          <w:sz w:val="16"/>
        </w:rPr>
        <w:t>. This is evidenced in Wei’s muscular remarks on the People’s Republic of China’s approach against Taiwan, his explicit statement that China does not renounce the use of force against Taiwan, and his effort to deter the United States and its allies from intervention should an attack occur. Wei forcefully stated: “</w:t>
      </w:r>
      <w:r w:rsidRPr="00D60946">
        <w:rPr>
          <w:rStyle w:val="StyleUnderline"/>
        </w:rPr>
        <w:t xml:space="preserve">If anyone dares to separate Taiwan from China, the Chinese military has no choice but must go to war, and </w:t>
      </w:r>
      <w:r w:rsidRPr="0038793A">
        <w:rPr>
          <w:rStyle w:val="StyleUnderline"/>
        </w:rPr>
        <w:t>must fight</w:t>
      </w:r>
      <w:r w:rsidRPr="00D60946">
        <w:rPr>
          <w:rStyle w:val="StyleUnderline"/>
        </w:rPr>
        <w:t xml:space="preserve"> for the reunification of the motherland </w:t>
      </w:r>
      <w:r w:rsidRPr="0038793A">
        <w:rPr>
          <w:rStyle w:val="StyleUnderline"/>
        </w:rPr>
        <w:t>at all costs</w:t>
      </w:r>
      <w:r w:rsidRPr="000B79A9">
        <w:rPr>
          <w:sz w:val="16"/>
        </w:rPr>
        <w:t xml:space="preserve">.” “At all cost” means that </w:t>
      </w:r>
      <w:r w:rsidRPr="0053276C">
        <w:rPr>
          <w:rStyle w:val="StyleUnderline"/>
          <w:highlight w:val="cyan"/>
        </w:rPr>
        <w:t>China will not hesitate to use nuclear weapons or launching another Pearl Harbor</w:t>
      </w:r>
      <w:r w:rsidRPr="000B79A9">
        <w:rPr>
          <w:sz w:val="16"/>
        </w:rPr>
        <w:t xml:space="preserve"> to take over Taiwan. This is a clear warning of an invasion. Second, </w:t>
      </w:r>
      <w:r w:rsidRPr="0053276C">
        <w:rPr>
          <w:rStyle w:val="StyleUnderline"/>
          <w:highlight w:val="cyan"/>
        </w:rPr>
        <w:t>the Xi Doctrine legitimizes territorial expansion</w:t>
      </w:r>
      <w:r w:rsidRPr="000B79A9">
        <w:rPr>
          <w:sz w:val="16"/>
        </w:rPr>
        <w:t xml:space="preserve">. Through his remarks, </w:t>
      </w:r>
      <w:r w:rsidRPr="002102DF">
        <w:rPr>
          <w:rStyle w:val="StyleUnderline"/>
        </w:rPr>
        <w:t>Wei sought to convince the rest of the world that China’s seizure of most of the South China Sea is an accomplished fact that cannot be overturned</w:t>
      </w:r>
      <w:r w:rsidRPr="000B79A9">
        <w:rPr>
          <w:sz w:val="16"/>
        </w:rPr>
        <w:t xml:space="preserve">. He made bogus accusations, which included blaming the United States for “raking in profits by stirring up troubles” in the region. </w:t>
      </w:r>
      <w:r w:rsidRPr="009D0641">
        <w:rPr>
          <w:rStyle w:val="StyleUnderline"/>
        </w:rPr>
        <w:t>He insisted that only ASEAN and China must resolve the issue</w:t>
      </w:r>
      <w:r w:rsidRPr="000B79A9">
        <w:rPr>
          <w:sz w:val="16"/>
        </w:rPr>
        <w:t xml:space="preserve">. He claimed that </w:t>
      </w:r>
      <w:r w:rsidRPr="009D0641">
        <w:rPr>
          <w:rStyle w:val="StyleUnderline"/>
        </w:rPr>
        <w:t>China’s militarization on South China Sea islands and reefs were an act of self-defense</w:t>
      </w:r>
      <w:r w:rsidRPr="000B79A9">
        <w:rPr>
          <w:sz w:val="16"/>
        </w:rPr>
        <w:t xml:space="preserve">. Should this be allowed to stand, then </w:t>
      </w:r>
      <w:r w:rsidRPr="0053276C">
        <w:rPr>
          <w:rStyle w:val="StyleUnderline"/>
          <w:highlight w:val="cyan"/>
        </w:rPr>
        <w:t>the Xi Doctrine will set a perilous precedent of successful territorial expansion, which will further entice China and jeopardize the peace of the region</w:t>
      </w:r>
      <w:r w:rsidRPr="000B79A9">
        <w:rPr>
          <w:sz w:val="16"/>
        </w:rPr>
        <w:t xml:space="preserve">. Third, </w:t>
      </w:r>
      <w:r w:rsidRPr="0053276C">
        <w:rPr>
          <w:rStyle w:val="StyleUnderline"/>
          <w:highlight w:val="cyan"/>
        </w:rPr>
        <w:t>the doctrine</w:t>
      </w:r>
      <w:r w:rsidRPr="0038793A">
        <w:rPr>
          <w:rStyle w:val="StyleUnderline"/>
        </w:rPr>
        <w:t xml:space="preserve"> targets the United States as a cause of the world’s major problems and </w:t>
      </w:r>
      <w:r w:rsidRPr="0053276C">
        <w:rPr>
          <w:rStyle w:val="StyleUnderline"/>
          <w:highlight w:val="cyan"/>
        </w:rPr>
        <w:t>envisions a powerful China evicting the United States from the region</w:t>
      </w:r>
      <w:r w:rsidRPr="000B79A9">
        <w:rPr>
          <w:sz w:val="16"/>
        </w:rPr>
        <w:t xml:space="preserve">. Wei obliquely identified the United States as the cause wars, conflicts, and unrest, and sought to convey that the United States will abandon the states of the South China Sea (SCS) when it is confronted by Chinese power, a typical divide and conquer strategy used by the CCP regime. </w:t>
      </w:r>
      <w:r w:rsidRPr="003647D4">
        <w:rPr>
          <w:rStyle w:val="StyleUnderline"/>
        </w:rPr>
        <w:t>The Xi Doctrine’s fourth element is the mendacity regarding China’s historical use of force and current actions</w:t>
      </w:r>
      <w:r w:rsidRPr="000B79A9">
        <w:rPr>
          <w:sz w:val="16"/>
        </w:rPr>
        <w:t xml:space="preserve">. While the distortions of history were numerous, there were three major lies that should be alarming for the states of the region and the global community. First, </w:t>
      </w:r>
      <w:r w:rsidRPr="00EE55F2">
        <w:rPr>
          <w:rStyle w:val="StyleUnderline"/>
        </w:rPr>
        <w:t>Wei said that China had never invaded another country, which is a claim so transparently false it can only be a measure of the contempt he held for the audience</w:t>
      </w:r>
      <w:r w:rsidRPr="000B79A9">
        <w:rPr>
          <w:sz w:val="16"/>
        </w:rPr>
        <w:t xml:space="preserve">. </w:t>
      </w:r>
      <w:r w:rsidRPr="00EE55F2">
        <w:rPr>
          <w:rStyle w:val="StyleUnderline"/>
        </w:rPr>
        <w:t>China has a long history of aggression</w:t>
      </w:r>
      <w:r w:rsidRPr="000B79A9">
        <w:rPr>
          <w:sz w:val="16"/>
        </w:rPr>
        <w:t xml:space="preserve">, including against the Tibetans and Vietnamese, and perhaps soon against the Taiwanese. Second, Wei argued that hegemony does not conform to China’s values when, in fact, </w:t>
      </w:r>
      <w:r w:rsidRPr="00EE55F2">
        <w:rPr>
          <w:rStyle w:val="StyleUnderline"/>
        </w:rPr>
        <w:t>China proudly was Asia’s hegemon for most of the last two thousand years</w:t>
      </w:r>
      <w:r w:rsidRPr="000B79A9">
        <w:rPr>
          <w:sz w:val="16"/>
        </w:rPr>
        <w:t xml:space="preserve">. Lastly, he claimed that the situation in the SCS is moving toward stability—from China’s perspective this stability is caused by its successful seizure of territory. In fact, </w:t>
      </w:r>
      <w:r w:rsidRPr="00EE55F2">
        <w:rPr>
          <w:rStyle w:val="StyleUnderline"/>
        </w:rPr>
        <w:t>the SCS is far less stable as a result of China’s actions. Efforts to counter this grab are denounced by Wei as destabilizing, which is a bit like a thief accusing you of a crime for wanting your property returned</w:t>
      </w:r>
      <w:r w:rsidRPr="000B79A9">
        <w:rPr>
          <w:sz w:val="16"/>
        </w:rPr>
        <w:t xml:space="preserve">. Wei’s belligerent rhetoric is an indication that the CCP regime faces deep external and internal crises. Externally, </w:t>
      </w:r>
      <w:r w:rsidRPr="0063046C">
        <w:rPr>
          <w:rStyle w:val="StyleUnderline"/>
        </w:rPr>
        <w:t>the Trump administration</w:t>
      </w:r>
      <w:r w:rsidRPr="000B79A9">
        <w:rPr>
          <w:sz w:val="16"/>
        </w:rPr>
        <w:t xml:space="preserve"> has shocked the CCP with the three major steps it has taken. First, it </w:t>
      </w:r>
      <w:r w:rsidRPr="0063046C">
        <w:rPr>
          <w:rStyle w:val="StyleUnderline"/>
        </w:rPr>
        <w:t>has shifted the focus of the U.S. national-security strategy and now identifies China explicitly as its primary rival—abandoning the far more muted policies of previous administrations</w:t>
      </w:r>
      <w:r w:rsidRPr="000B79A9">
        <w:rPr>
          <w:sz w:val="16"/>
        </w:rPr>
        <w:t xml:space="preserve">. Second, Trump has acted on this peer competitive threat by advancing tangible measures, such as arms sales to allies and the ban of Huawei. Third, </w:t>
      </w:r>
      <w:r w:rsidRPr="00567C00">
        <w:rPr>
          <w:rStyle w:val="StyleUnderline"/>
        </w:rPr>
        <w:t xml:space="preserve">the </w:t>
      </w:r>
      <w:r w:rsidRPr="0053276C">
        <w:rPr>
          <w:rStyle w:val="StyleUnderline"/>
          <w:highlight w:val="cyan"/>
        </w:rPr>
        <w:t>administration has made credible commitments to</w:t>
      </w:r>
      <w:r w:rsidRPr="00567C00">
        <w:rPr>
          <w:rStyle w:val="StyleUnderline"/>
        </w:rPr>
        <w:t xml:space="preserve"> assure partners and allies </w:t>
      </w:r>
      <w:r w:rsidRPr="0038793A">
        <w:rPr>
          <w:rStyle w:val="StyleUnderline"/>
        </w:rPr>
        <w:t xml:space="preserve">to </w:t>
      </w:r>
      <w:r w:rsidRPr="0053276C">
        <w:rPr>
          <w:rStyle w:val="StyleUnderline"/>
          <w:highlight w:val="cyan"/>
        </w:rPr>
        <w:t>counter China’s aggression and bullying</w:t>
      </w:r>
      <w:r w:rsidRPr="000B79A9">
        <w:rPr>
          <w:sz w:val="16"/>
        </w:rPr>
        <w:t xml:space="preserve">. These have unbalanced the CCP regime, and its natural reaction is to bully its way out. Additionally, </w:t>
      </w:r>
      <w:r w:rsidRPr="00705350">
        <w:rPr>
          <w:rStyle w:val="StyleUnderline"/>
        </w:rPr>
        <w:t xml:space="preserve">the CCP regime has perceived that </w:t>
      </w:r>
      <w:r w:rsidRPr="0053276C">
        <w:rPr>
          <w:rStyle w:val="StyleUnderline"/>
          <w:highlight w:val="cyan"/>
        </w:rPr>
        <w:t>the world today has begun to consider the negative implications of China’s rise</w:t>
      </w:r>
      <w:r w:rsidRPr="000B79A9">
        <w:rPr>
          <w:sz w:val="16"/>
        </w:rPr>
        <w:t xml:space="preserve">, and the United States is determined to prevent what heretofore had been considered China’s unstoppable rise. From the perspective of CCP, conflict is increasingly seen as inevitable and perhaps even imminent. </w:t>
      </w:r>
      <w:r w:rsidRPr="00C250F4">
        <w:rPr>
          <w:rStyle w:val="StyleUnderline"/>
        </w:rPr>
        <w:t>Wei’s bellicosity should be seen in this light, and the PLA is tasked with fighting and winning the war</w:t>
      </w:r>
      <w:r w:rsidRPr="000B79A9">
        <w:rPr>
          <w:sz w:val="16"/>
        </w:rPr>
        <w:t xml:space="preserve">. Internally, Xi’s anti-corruption campaign that selectively targets his political rivalries, and his abandoning the established rules such as term limited of presidency, have introduced deep cleavages into the unity of the regime unity. China’s economic slowdown, made worse by the U.S. trade war, is a fundamental challenge to the regime’s legitimacy. Xi’s repression and suppression of the Chinese people, particularly human-rights defenders, Christians, Kazakhs, Uighurs, and other minorities, have miscarried. Drawing from the pages of unfortunate history, in a classic social-imperialist move, </w:t>
      </w:r>
      <w:r w:rsidRPr="00C250F4">
        <w:rPr>
          <w:rStyle w:val="StyleUnderline"/>
        </w:rPr>
        <w:t>the regime wants to direct these internal tensions outward</w:t>
      </w:r>
      <w:r w:rsidRPr="000B79A9">
        <w:rPr>
          <w:sz w:val="16"/>
        </w:rPr>
        <w:t xml:space="preserve">. At the same time, the nationalistic fervor advanced by the CCP’s propaganda and by the rapid military modernization have made many young militant officers in the PLA overconfident. This is infrequently noticed in the West. </w:t>
      </w:r>
      <w:r w:rsidRPr="0026231B">
        <w:rPr>
          <w:rStyle w:val="StyleUnderline"/>
        </w:rPr>
        <w:t>They can hardly wait to fight an ultimate war to defeat the arch-enemy</w:t>
      </w:r>
      <w:r w:rsidRPr="000B79A9">
        <w:rPr>
          <w:sz w:val="16"/>
        </w:rPr>
        <w:t xml:space="preserve">. </w:t>
      </w:r>
      <w:r w:rsidRPr="0026231B">
        <w:rPr>
          <w:rStyle w:val="StyleUnderline"/>
        </w:rPr>
        <w:t xml:space="preserve">This plainly dangerous mentality </w:t>
      </w:r>
      <w:r w:rsidRPr="0038793A">
        <w:rPr>
          <w:rStyle w:val="StyleUnderline"/>
        </w:rPr>
        <w:t>echoes the Japanese military’s beliefs before Pearl Harbor</w:t>
      </w:r>
      <w:r w:rsidRPr="000B79A9">
        <w:rPr>
          <w:sz w:val="16"/>
        </w:rPr>
        <w:t xml:space="preserve">. The bellicosity evinced in Wei’s speech is serious and is not bluster intended to deter. </w:t>
      </w:r>
      <w:r w:rsidRPr="000B79A9">
        <w:rPr>
          <w:rStyle w:val="StyleUnderline"/>
        </w:rPr>
        <w:t>The United States cannot meet China’s threat with half-measures, which are likely to further encourage China’s aggressive behavior</w:t>
      </w:r>
      <w:r w:rsidRPr="000B79A9">
        <w:rPr>
          <w:sz w:val="16"/>
        </w:rPr>
        <w:t xml:space="preserve">. </w:t>
      </w:r>
      <w:r w:rsidRPr="0053276C">
        <w:rPr>
          <w:rStyle w:val="StyleUnderline"/>
          <w:highlight w:val="cyan"/>
        </w:rPr>
        <w:t>The U</w:t>
      </w:r>
      <w:r w:rsidRPr="0038793A">
        <w:rPr>
          <w:rStyle w:val="StyleUnderline"/>
        </w:rPr>
        <w:t xml:space="preserve">nited </w:t>
      </w:r>
      <w:r w:rsidRPr="0053276C">
        <w:rPr>
          <w:rStyle w:val="StyleUnderline"/>
          <w:highlight w:val="cyan"/>
        </w:rPr>
        <w:t>S</w:t>
      </w:r>
      <w:r w:rsidRPr="0038793A">
        <w:rPr>
          <w:rStyle w:val="StyleUnderline"/>
        </w:rPr>
        <w:t xml:space="preserve">tates </w:t>
      </w:r>
      <w:r w:rsidRPr="0053276C">
        <w:rPr>
          <w:rStyle w:val="StyleUnderline"/>
          <w:highlight w:val="cyan"/>
        </w:rPr>
        <w:t>must respond to China’s belligerence with greater strength</w:t>
      </w:r>
      <w:r w:rsidRPr="0038793A">
        <w:rPr>
          <w:rStyle w:val="StyleUnderline"/>
        </w:rPr>
        <w:t xml:space="preserve">, adamantine </w:t>
      </w:r>
      <w:r w:rsidRPr="0053276C">
        <w:rPr>
          <w:rStyle w:val="StyleUnderline"/>
          <w:highlight w:val="cyan"/>
        </w:rPr>
        <w:t>determination, and more vigorous diplomatic and military measures</w:t>
      </w:r>
      <w:r w:rsidRPr="000B79A9">
        <w:rPr>
          <w:sz w:val="16"/>
        </w:rPr>
        <w:t xml:space="preserve">. With the Xi Doctrine, </w:t>
      </w:r>
      <w:r w:rsidRPr="0053276C">
        <w:rPr>
          <w:rStyle w:val="StyleUnderline"/>
          <w:highlight w:val="cyan"/>
        </w:rPr>
        <w:t>China has proclaimed and rationalized its aggression</w:t>
      </w:r>
      <w:r w:rsidRPr="000B79A9">
        <w:rPr>
          <w:sz w:val="16"/>
        </w:rPr>
        <w:t xml:space="preserve">. </w:t>
      </w:r>
      <w:r w:rsidRPr="0053276C">
        <w:rPr>
          <w:rStyle w:val="StyleUnderline"/>
          <w:highlight w:val="cyan"/>
        </w:rPr>
        <w:t>A Trump Doctrine forged in response has to reveal</w:t>
      </w:r>
      <w:r w:rsidRPr="000B79A9">
        <w:rPr>
          <w:rStyle w:val="StyleUnderline"/>
        </w:rPr>
        <w:t xml:space="preserve"> to all global audiences, most importantly the CCP leadership, the recklessness of the Xi Doctrine and </w:t>
      </w:r>
      <w:r w:rsidRPr="0053276C">
        <w:rPr>
          <w:rStyle w:val="StyleUnderline"/>
          <w:highlight w:val="cyan"/>
        </w:rPr>
        <w:t>the</w:t>
      </w:r>
      <w:r w:rsidRPr="000B79A9">
        <w:rPr>
          <w:rStyle w:val="StyleUnderline"/>
        </w:rPr>
        <w:t xml:space="preserve"> supreme </w:t>
      </w:r>
      <w:r w:rsidRPr="0053276C">
        <w:rPr>
          <w:rStyle w:val="StyleUnderline"/>
          <w:highlight w:val="cyan"/>
        </w:rPr>
        <w:t>folly of aggression</w:t>
      </w:r>
      <w:r w:rsidRPr="000B79A9">
        <w:rPr>
          <w:sz w:val="16"/>
        </w:rPr>
        <w:t>.</w:t>
      </w:r>
    </w:p>
    <w:p w14:paraId="3B16A0DC" w14:textId="77777777" w:rsidR="00ED6976" w:rsidRDefault="00ED6976" w:rsidP="00ED6976">
      <w:pPr>
        <w:pStyle w:val="Heading3"/>
      </w:pPr>
      <w:r>
        <w:t>Supply Chains</w:t>
      </w:r>
    </w:p>
    <w:p w14:paraId="6E25F248" w14:textId="77777777" w:rsidR="00ED6976" w:rsidRDefault="00ED6976" w:rsidP="00ED6976"/>
    <w:p w14:paraId="40CCB69B" w14:textId="77777777" w:rsidR="00ED6976" w:rsidRPr="00DB5760" w:rsidRDefault="00ED6976" w:rsidP="00ED6976">
      <w:r>
        <w:t>Black Swans</w:t>
      </w:r>
    </w:p>
    <w:p w14:paraId="08863B4B" w14:textId="77777777" w:rsidR="00ED6976" w:rsidRPr="00DB5760" w:rsidRDefault="00ED6976" w:rsidP="00ED6976"/>
    <w:p w14:paraId="209D5DB3" w14:textId="77777777" w:rsidR="00ED6976" w:rsidRDefault="00ED6976" w:rsidP="00ED6976">
      <w:pPr>
        <w:pStyle w:val="Heading2"/>
      </w:pPr>
      <w:r>
        <w:t>Solvency</w:t>
      </w:r>
    </w:p>
    <w:p w14:paraId="5020715F" w14:textId="77777777" w:rsidR="00ED6976" w:rsidRPr="00E1697D" w:rsidRDefault="00ED6976" w:rsidP="00ED6976">
      <w:pPr>
        <w:rPr>
          <w:b/>
          <w:u w:val="single"/>
        </w:rPr>
      </w:pPr>
      <w:r w:rsidRPr="00E1697D">
        <w:rPr>
          <w:b/>
          <w:u w:val="single"/>
        </w:rPr>
        <w:t xml:space="preserve">   1AR---Impact---Supply Chains</w:t>
      </w:r>
    </w:p>
    <w:p w14:paraId="07AA1F15" w14:textId="77777777" w:rsidR="00ED6976" w:rsidRPr="00E1697D" w:rsidRDefault="00ED6976" w:rsidP="00ED6976">
      <w:pPr>
        <w:rPr>
          <w:b/>
          <w:iCs/>
        </w:rPr>
      </w:pPr>
      <w:r w:rsidRPr="00E1697D">
        <w:rPr>
          <w:b/>
          <w:iCs/>
        </w:rPr>
        <w:t>Supply side domino effects kill cooperation over existential threats and create rogue actors killing societal governance</w:t>
      </w:r>
    </w:p>
    <w:p w14:paraId="1179C58E" w14:textId="77777777" w:rsidR="00ED6976" w:rsidRDefault="00ED6976" w:rsidP="00ED6976"/>
    <w:p w14:paraId="19FB6767" w14:textId="77777777" w:rsidR="00ED6976" w:rsidRDefault="00ED6976" w:rsidP="00ED6976">
      <w:pPr>
        <w:pStyle w:val="Heading2"/>
        <w:jc w:val="left"/>
      </w:pPr>
      <w:r>
        <w:t xml:space="preserve">   1AR---CBR</w:t>
      </w:r>
    </w:p>
    <w:p w14:paraId="5CBAA246" w14:textId="77777777" w:rsidR="00ED6976" w:rsidRDefault="00ED6976" w:rsidP="00ED6976">
      <w:pPr>
        <w:pStyle w:val="Heading3"/>
      </w:pPr>
      <w:r>
        <w:t>1---We Meet</w:t>
      </w:r>
    </w:p>
    <w:p w14:paraId="7EF038AF" w14:textId="77777777" w:rsidR="00ED6976" w:rsidRDefault="00ED6976" w:rsidP="00ED6976">
      <w:pPr>
        <w:pStyle w:val="Analytic"/>
      </w:pPr>
      <w:r>
        <w:t>1---We get we meet---the aff increases bargaining over mandatory subjects,</w:t>
      </w:r>
    </w:p>
    <w:p w14:paraId="60BB88EF" w14:textId="77777777" w:rsidR="00ED6976" w:rsidRDefault="00ED6976" w:rsidP="00ED6976">
      <w:r>
        <w:t>&lt;&lt;&lt;1AC Stanford&gt;&gt;&gt;</w:t>
      </w:r>
    </w:p>
    <w:p w14:paraId="1581204E" w14:textId="77777777" w:rsidR="00ED6976" w:rsidRPr="00674B29" w:rsidRDefault="00ED6976" w:rsidP="00ED6976">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15C0FDE5" w14:textId="77777777" w:rsidR="00ED6976" w:rsidRDefault="00ED6976" w:rsidP="00ED6976">
      <w:pPr>
        <w:pStyle w:val="Heading3"/>
      </w:pPr>
      <w:r>
        <w:t>Predictability</w:t>
      </w:r>
    </w:p>
    <w:p w14:paraId="27D8FE74" w14:textId="77777777" w:rsidR="00ED6976" w:rsidRPr="0067230B" w:rsidRDefault="00ED6976" w:rsidP="00ED6976"/>
    <w:p w14:paraId="4AA66DD3" w14:textId="77777777" w:rsidR="00ED6976" w:rsidRDefault="00ED6976" w:rsidP="00ED6976">
      <w:pPr>
        <w:pStyle w:val="Heading3"/>
      </w:pPr>
      <w:r>
        <w:t xml:space="preserve">   1AR---Reasonability</w:t>
      </w:r>
    </w:p>
    <w:p w14:paraId="61CEA55C" w14:textId="77777777" w:rsidR="00ED6976" w:rsidRDefault="00ED6976" w:rsidP="00ED6976">
      <w:pPr>
        <w:pStyle w:val="Heading2"/>
      </w:pPr>
      <w:r>
        <w:t>Worker control</w:t>
      </w:r>
    </w:p>
    <w:p w14:paraId="5E6E1B5B" w14:textId="77777777" w:rsidR="00ED6976" w:rsidRPr="00B922B4" w:rsidRDefault="00ED6976" w:rsidP="00ED6976">
      <w:pPr>
        <w:pStyle w:val="Heading3"/>
        <w:rPr>
          <w:rFonts w:asciiTheme="minorHAnsi" w:hAnsiTheme="minorHAnsi" w:cstheme="minorHAnsi"/>
        </w:rPr>
      </w:pPr>
      <w:r w:rsidRPr="00B922B4">
        <w:t xml:space="preserve">   1AR---</w:t>
      </w:r>
      <w:r>
        <w:t>CP</w:t>
      </w:r>
      <w:r w:rsidRPr="00B922B4">
        <w:t>---AT: Worker Co-ops</w:t>
      </w:r>
    </w:p>
    <w:p w14:paraId="2CBC97AF" w14:textId="77777777" w:rsidR="00ED6976" w:rsidRPr="00B922B4" w:rsidRDefault="00ED6976" w:rsidP="00ED6976">
      <w:pPr>
        <w:pStyle w:val="Heading4"/>
        <w:rPr>
          <w:rFonts w:asciiTheme="minorHAnsi" w:hAnsiTheme="minorHAnsi" w:cstheme="minorHAnsi"/>
        </w:rPr>
      </w:pPr>
      <w:r w:rsidRPr="00B922B4">
        <w:t xml:space="preserve">Workers </w:t>
      </w:r>
      <w:r w:rsidRPr="00B922B4">
        <w:rPr>
          <w:u w:val="single"/>
        </w:rPr>
        <w:t>don’t participate</w:t>
      </w:r>
      <w:r w:rsidRPr="00B922B4">
        <w:t xml:space="preserve"> and </w:t>
      </w:r>
      <w:r w:rsidRPr="00B922B4">
        <w:rPr>
          <w:u w:val="single"/>
        </w:rPr>
        <w:t>won’t cooperate</w:t>
      </w:r>
      <w:r w:rsidRPr="00B922B4">
        <w:t>.</w:t>
      </w:r>
    </w:p>
    <w:p w14:paraId="5A13D3BD" w14:textId="77777777" w:rsidR="00ED6976" w:rsidRPr="00B922B4" w:rsidRDefault="00ED6976" w:rsidP="00ED6976">
      <w:pPr>
        <w:rPr>
          <w:rFonts w:asciiTheme="minorHAnsi" w:hAnsiTheme="minorHAnsi" w:cstheme="minorHAnsi"/>
        </w:rPr>
      </w:pPr>
      <w:r w:rsidRPr="00B922B4">
        <w:rPr>
          <w:rStyle w:val="Style13ptBold"/>
        </w:rPr>
        <w:t>Basterretxea 20</w:t>
      </w:r>
      <w:r w:rsidRPr="00B922B4">
        <w:t xml:space="preserve"> [Imanol Basterretxea (Faculty of Economics and Business, University of the Basque) Chris Cornforth, and Iñaki Heras-Saizarbitoria, 2-4-2020, "Corporate governance as a key aspect in the failure of worker cooperatives," Economic and Industrial Democracy, Volume 43, Issue 1, pp. 362-387, https://doi.org/10.1177/0143831X19899474] // ARB's</w:t>
      </w:r>
    </w:p>
    <w:p w14:paraId="45AED838" w14:textId="77777777" w:rsidR="00ED6976" w:rsidRPr="00B922B4" w:rsidRDefault="00ED6976" w:rsidP="00ED6976">
      <w:pPr>
        <w:rPr>
          <w:rStyle w:val="StyleUnderline"/>
          <w:rFonts w:asciiTheme="minorHAnsi" w:hAnsiTheme="minorHAnsi" w:cstheme="minorHAnsi"/>
        </w:rPr>
      </w:pPr>
      <w:r w:rsidRPr="00B922B4">
        <w:rPr>
          <w:sz w:val="16"/>
        </w:rPr>
        <w:t xml:space="preserve">The members of FED are eligible to take part in the cooperative’s General Assembly on the principle of one member, one vote. Interviewees highlight that </w:t>
      </w:r>
      <w:r w:rsidRPr="00B922B4">
        <w:rPr>
          <w:rStyle w:val="Emphasis"/>
          <w:highlight w:val="cyan"/>
        </w:rPr>
        <w:t>attendance</w:t>
      </w:r>
      <w:r w:rsidRPr="00B922B4">
        <w:rPr>
          <w:rStyle w:val="StyleUnderline"/>
        </w:rPr>
        <w:t xml:space="preserve"> at assemblies</w:t>
      </w:r>
      <w:r w:rsidRPr="00B922B4">
        <w:rPr>
          <w:sz w:val="16"/>
        </w:rPr>
        <w:t xml:space="preserve"> in the 1990s and 2000s </w:t>
      </w:r>
      <w:r w:rsidRPr="00B922B4">
        <w:rPr>
          <w:rStyle w:val="Emphasis"/>
          <w:highlight w:val="cyan"/>
        </w:rPr>
        <w:t>was</w:t>
      </w:r>
      <w:r w:rsidRPr="00B922B4">
        <w:rPr>
          <w:rStyle w:val="StyleUnderline"/>
        </w:rPr>
        <w:t xml:space="preserve"> generally </w:t>
      </w:r>
      <w:r w:rsidRPr="00B922B4">
        <w:rPr>
          <w:rStyle w:val="Emphasis"/>
          <w:highlight w:val="cyan"/>
        </w:rPr>
        <w:t>low</w:t>
      </w:r>
      <w:r w:rsidRPr="00B922B4">
        <w:rPr>
          <w:sz w:val="16"/>
        </w:rPr>
        <w:t xml:space="preserve"> and only increased when salaries or austerity measures to address the crisis were discussed. </w:t>
      </w:r>
      <w:r w:rsidRPr="00B922B4">
        <w:rPr>
          <w:rStyle w:val="StyleUnderline"/>
        </w:rPr>
        <w:t xml:space="preserve">Low </w:t>
      </w:r>
      <w:r w:rsidRPr="00B922B4">
        <w:rPr>
          <w:rStyle w:val="StyleUnderline"/>
          <w:highlight w:val="cyan"/>
        </w:rPr>
        <w:t>participation</w:t>
      </w:r>
      <w:r w:rsidRPr="00B922B4">
        <w:rPr>
          <w:rStyle w:val="StyleUnderline"/>
        </w:rPr>
        <w:t xml:space="preserve"> </w:t>
      </w:r>
      <w:r w:rsidRPr="00B922B4">
        <w:rPr>
          <w:rStyle w:val="StyleUnderline"/>
          <w:highlight w:val="cyan"/>
        </w:rPr>
        <w:t>rates</w:t>
      </w:r>
      <w:r w:rsidRPr="00B922B4">
        <w:rPr>
          <w:rStyle w:val="StyleUnderline"/>
        </w:rPr>
        <w:t xml:space="preserve"> </w:t>
      </w:r>
      <w:r w:rsidRPr="00B922B4">
        <w:rPr>
          <w:rStyle w:val="StyleUnderline"/>
          <w:highlight w:val="cyan"/>
        </w:rPr>
        <w:t>were</w:t>
      </w:r>
      <w:r w:rsidRPr="00B922B4">
        <w:rPr>
          <w:rStyle w:val="StyleUnderline"/>
        </w:rPr>
        <w:t xml:space="preserve"> considered</w:t>
      </w:r>
      <w:r w:rsidRPr="00B922B4">
        <w:rPr>
          <w:sz w:val="16"/>
        </w:rPr>
        <w:t xml:space="preserve"> by some interviewees </w:t>
      </w:r>
      <w:r w:rsidRPr="00B922B4">
        <w:rPr>
          <w:rStyle w:val="StyleUnderline"/>
        </w:rPr>
        <w:t xml:space="preserve">as </w:t>
      </w:r>
      <w:r w:rsidRPr="00B922B4">
        <w:rPr>
          <w:rStyle w:val="StyleUnderline"/>
          <w:highlight w:val="cyan"/>
        </w:rPr>
        <w:t xml:space="preserve">a </w:t>
      </w:r>
      <w:r w:rsidRPr="00B922B4">
        <w:rPr>
          <w:rStyle w:val="Emphasis"/>
          <w:highlight w:val="cyan"/>
        </w:rPr>
        <w:t>worrying</w:t>
      </w:r>
      <w:r w:rsidRPr="00B922B4">
        <w:rPr>
          <w:rStyle w:val="StyleUnderline"/>
          <w:highlight w:val="cyan"/>
        </w:rPr>
        <w:t xml:space="preserve"> </w:t>
      </w:r>
      <w:r w:rsidRPr="00B922B4">
        <w:rPr>
          <w:rStyle w:val="Emphasis"/>
          <w:highlight w:val="cyan"/>
        </w:rPr>
        <w:t>indicator</w:t>
      </w:r>
      <w:r w:rsidRPr="00B922B4">
        <w:rPr>
          <w:rStyle w:val="StyleUnderline"/>
          <w:highlight w:val="cyan"/>
        </w:rPr>
        <w:t xml:space="preserve"> of</w:t>
      </w:r>
      <w:r w:rsidRPr="00B922B4">
        <w:rPr>
          <w:rStyle w:val="StyleUnderline"/>
        </w:rPr>
        <w:t xml:space="preserve"> members’ </w:t>
      </w:r>
      <w:r w:rsidRPr="00B922B4">
        <w:rPr>
          <w:rStyle w:val="StyleUnderline"/>
          <w:highlight w:val="cyan"/>
        </w:rPr>
        <w:t>commitment, apathy</w:t>
      </w:r>
      <w:r w:rsidRPr="00B922B4">
        <w:rPr>
          <w:rStyle w:val="StyleUnderline"/>
        </w:rPr>
        <w:t xml:space="preserve">, and </w:t>
      </w:r>
      <w:r w:rsidRPr="00B922B4">
        <w:rPr>
          <w:rStyle w:val="Emphasis"/>
          <w:highlight w:val="cyan"/>
        </w:rPr>
        <w:t>lack</w:t>
      </w:r>
      <w:r w:rsidRPr="00B922B4">
        <w:rPr>
          <w:rStyle w:val="StyleUnderline"/>
          <w:highlight w:val="cyan"/>
        </w:rPr>
        <w:t xml:space="preserve"> </w:t>
      </w:r>
      <w:r w:rsidRPr="00B922B4">
        <w:rPr>
          <w:rStyle w:val="Emphasis"/>
          <w:highlight w:val="cyan"/>
        </w:rPr>
        <w:t>of co-responsibility</w:t>
      </w:r>
      <w:r w:rsidRPr="00B922B4">
        <w:rPr>
          <w:rStyle w:val="StyleUnderline"/>
        </w:rPr>
        <w:t>.</w:t>
      </w:r>
    </w:p>
    <w:p w14:paraId="5FA9BF06" w14:textId="77777777" w:rsidR="00ED6976" w:rsidRPr="00B922B4" w:rsidRDefault="00ED6976" w:rsidP="00ED6976">
      <w:pPr>
        <w:rPr>
          <w:rFonts w:asciiTheme="minorHAnsi" w:hAnsiTheme="minorHAnsi" w:cstheme="minorHAnsi"/>
          <w:sz w:val="16"/>
        </w:rPr>
      </w:pPr>
      <w:r w:rsidRPr="00B922B4">
        <w:rPr>
          <w:rStyle w:val="StyleUnderline"/>
          <w:highlight w:val="cyan"/>
        </w:rPr>
        <w:t>People do not feel</w:t>
      </w:r>
      <w:r w:rsidRPr="00B922B4">
        <w:rPr>
          <w:rStyle w:val="StyleUnderline"/>
        </w:rPr>
        <w:t xml:space="preserve"> </w:t>
      </w:r>
      <w:r w:rsidRPr="00B922B4">
        <w:rPr>
          <w:rStyle w:val="StyleUnderline"/>
          <w:highlight w:val="cyan"/>
        </w:rPr>
        <w:t>they are members</w:t>
      </w:r>
      <w:r w:rsidRPr="00B922B4">
        <w:rPr>
          <w:sz w:val="16"/>
        </w:rPr>
        <w:t xml:space="preserve">, </w:t>
      </w:r>
      <w:r w:rsidRPr="00B922B4">
        <w:rPr>
          <w:rStyle w:val="StyleUnderline"/>
        </w:rPr>
        <w:t>they do not assume</w:t>
      </w:r>
      <w:r w:rsidRPr="00B922B4">
        <w:rPr>
          <w:sz w:val="16"/>
        </w:rPr>
        <w:t xml:space="preserve"> that they are members, </w:t>
      </w:r>
      <w:r w:rsidRPr="00B922B4">
        <w:rPr>
          <w:rStyle w:val="StyleUnderline"/>
        </w:rPr>
        <w:t>but they talk about democracy</w:t>
      </w:r>
      <w:r w:rsidRPr="00B922B4">
        <w:rPr>
          <w:sz w:val="16"/>
        </w:rPr>
        <w:t xml:space="preserve">. No. </w:t>
      </w:r>
      <w:r w:rsidRPr="00B922B4">
        <w:rPr>
          <w:rStyle w:val="StyleUnderline"/>
        </w:rPr>
        <w:t>Participatory democracy is also a matter of co-responsibility, and that co-responsibility is not felt</w:t>
      </w:r>
      <w:r w:rsidRPr="00B922B4">
        <w:rPr>
          <w:sz w:val="16"/>
        </w:rPr>
        <w:t>. If it was not a salary issue, or a strong issue, people did not go to the General Assembly. So, where is the democratic participation and where is this question of co-responsibility? I don’t accept it. (Member of the SC)</w:t>
      </w:r>
    </w:p>
    <w:p w14:paraId="0E122B7D" w14:textId="77777777" w:rsidR="00ED6976" w:rsidRPr="00B922B4" w:rsidRDefault="00ED6976" w:rsidP="00ED6976">
      <w:pPr>
        <w:rPr>
          <w:rFonts w:asciiTheme="minorHAnsi" w:hAnsiTheme="minorHAnsi" w:cstheme="minorHAnsi"/>
          <w:sz w:val="16"/>
        </w:rPr>
      </w:pPr>
      <w:r w:rsidRPr="00B922B4">
        <w:rPr>
          <w:sz w:val="16"/>
        </w:rPr>
        <w:t xml:space="preserve">FED’s Corporate Governance Reports prior to 2007 do not show the participation rates of members in the General Assembly, but the figures from 2007 and 2008 in Table 1 offer </w:t>
      </w:r>
      <w:r w:rsidRPr="00B922B4">
        <w:rPr>
          <w:rStyle w:val="StyleUnderline"/>
        </w:rPr>
        <w:t>numerical evidence of very low attendance rates</w:t>
      </w:r>
      <w:r w:rsidRPr="00B922B4">
        <w:rPr>
          <w:sz w:val="16"/>
        </w:rPr>
        <w:t xml:space="preserve">. Some rank and file interviewees said that </w:t>
      </w:r>
      <w:r w:rsidRPr="00B922B4">
        <w:rPr>
          <w:rStyle w:val="StyleUnderline"/>
          <w:highlight w:val="cyan"/>
        </w:rPr>
        <w:t>many</w:t>
      </w:r>
      <w:r w:rsidRPr="00B922B4">
        <w:rPr>
          <w:rStyle w:val="StyleUnderline"/>
        </w:rPr>
        <w:t xml:space="preserve"> members </w:t>
      </w:r>
      <w:r w:rsidRPr="00B922B4">
        <w:rPr>
          <w:rStyle w:val="StyleUnderline"/>
          <w:highlight w:val="cyan"/>
        </w:rPr>
        <w:t>signed at</w:t>
      </w:r>
      <w:r w:rsidRPr="00B922B4">
        <w:rPr>
          <w:rStyle w:val="StyleUnderline"/>
        </w:rPr>
        <w:t xml:space="preserve"> the </w:t>
      </w:r>
      <w:r w:rsidRPr="00B922B4">
        <w:rPr>
          <w:rStyle w:val="StyleUnderline"/>
          <w:highlight w:val="cyan"/>
        </w:rPr>
        <w:t>entrance</w:t>
      </w:r>
      <w:r w:rsidRPr="00B922B4">
        <w:rPr>
          <w:sz w:val="16"/>
        </w:rPr>
        <w:t xml:space="preserve"> to the General Assembly but </w:t>
      </w:r>
      <w:r w:rsidRPr="00B922B4">
        <w:rPr>
          <w:rStyle w:val="StyleUnderline"/>
          <w:highlight w:val="cyan"/>
        </w:rPr>
        <w:t xml:space="preserve">immediately left </w:t>
      </w:r>
      <w:r w:rsidRPr="00B922B4">
        <w:rPr>
          <w:rStyle w:val="Emphasis"/>
          <w:highlight w:val="cyan"/>
        </w:rPr>
        <w:t>without attending</w:t>
      </w:r>
      <w:r w:rsidRPr="00B922B4">
        <w:rPr>
          <w:rStyle w:val="StyleUnderline"/>
        </w:rPr>
        <w:t xml:space="preserve"> the </w:t>
      </w:r>
      <w:r w:rsidRPr="00B922B4">
        <w:rPr>
          <w:rStyle w:val="Emphasis"/>
          <w:highlight w:val="cyan"/>
        </w:rPr>
        <w:t>debates</w:t>
      </w:r>
      <w:r w:rsidRPr="00B922B4">
        <w:rPr>
          <w:rStyle w:val="Emphasis"/>
        </w:rPr>
        <w:t xml:space="preserve"> </w:t>
      </w:r>
      <w:r w:rsidRPr="00B922B4">
        <w:rPr>
          <w:rStyle w:val="Emphasis"/>
          <w:highlight w:val="cyan"/>
        </w:rPr>
        <w:t>and voting</w:t>
      </w:r>
      <w:r w:rsidRPr="00B922B4">
        <w:rPr>
          <w:sz w:val="16"/>
        </w:rPr>
        <w:t xml:space="preserve">. Those behaviours are in line with the findings of Arregi et al. (2018) in another Mondragon cooperative (ULMA Architectural Solutions), who found that </w:t>
      </w:r>
      <w:r w:rsidRPr="00B922B4">
        <w:rPr>
          <w:rStyle w:val="StyleUnderline"/>
          <w:highlight w:val="cyan"/>
        </w:rPr>
        <w:t>workers</w:t>
      </w:r>
      <w:r w:rsidRPr="00B922B4">
        <w:rPr>
          <w:sz w:val="16"/>
        </w:rPr>
        <w:t xml:space="preserve"> </w:t>
      </w:r>
      <w:r w:rsidRPr="00B922B4">
        <w:rPr>
          <w:rStyle w:val="StyleUnderline"/>
          <w:highlight w:val="cyan"/>
        </w:rPr>
        <w:t>had</w:t>
      </w:r>
      <w:r w:rsidRPr="00B922B4">
        <w:rPr>
          <w:sz w:val="16"/>
        </w:rPr>
        <w:t xml:space="preserve"> a moderately </w:t>
      </w:r>
      <w:r w:rsidRPr="00B922B4">
        <w:rPr>
          <w:rStyle w:val="Emphasis"/>
          <w:highlight w:val="cyan"/>
        </w:rPr>
        <w:t>negative opinion</w:t>
      </w:r>
      <w:r w:rsidRPr="00B922B4">
        <w:rPr>
          <w:rStyle w:val="StyleUnderline"/>
          <w:highlight w:val="cyan"/>
        </w:rPr>
        <w:t xml:space="preserve"> of adherence</w:t>
      </w:r>
      <w:r w:rsidRPr="00B922B4">
        <w:rPr>
          <w:sz w:val="16"/>
        </w:rPr>
        <w:t xml:space="preserve"> </w:t>
      </w:r>
      <w:r w:rsidRPr="00B922B4">
        <w:rPr>
          <w:rStyle w:val="StyleUnderline"/>
        </w:rPr>
        <w:t>to cooperative</w:t>
      </w:r>
      <w:r w:rsidRPr="00B922B4">
        <w:rPr>
          <w:sz w:val="16"/>
        </w:rPr>
        <w:t xml:space="preserve"> ownership </w:t>
      </w:r>
      <w:r w:rsidRPr="00B922B4">
        <w:rPr>
          <w:rStyle w:val="StyleUnderline"/>
        </w:rPr>
        <w:t>practices</w:t>
      </w:r>
      <w:r w:rsidRPr="00B922B4">
        <w:rPr>
          <w:sz w:val="16"/>
        </w:rPr>
        <w:t>.</w:t>
      </w:r>
    </w:p>
    <w:p w14:paraId="6A1B19DF" w14:textId="77777777" w:rsidR="00ED6976" w:rsidRPr="00B922B4" w:rsidRDefault="00ED6976" w:rsidP="00ED6976">
      <w:pPr>
        <w:pStyle w:val="Heading4"/>
        <w:rPr>
          <w:rFonts w:asciiTheme="minorHAnsi" w:hAnsiTheme="minorHAnsi" w:cstheme="minorHAnsi"/>
        </w:rPr>
      </w:pPr>
      <w:r w:rsidRPr="00B922B4">
        <w:t xml:space="preserve">Or </w:t>
      </w:r>
      <w:r w:rsidRPr="00B922B4">
        <w:rPr>
          <w:u w:val="single"/>
        </w:rPr>
        <w:t xml:space="preserve">lack </w:t>
      </w:r>
      <w:r w:rsidRPr="00B922B4">
        <w:t>the</w:t>
      </w:r>
      <w:r w:rsidRPr="00B922B4">
        <w:rPr>
          <w:u w:val="single"/>
        </w:rPr>
        <w:t xml:space="preserve"> ability </w:t>
      </w:r>
      <w:r w:rsidRPr="00B922B4">
        <w:t>to create</w:t>
      </w:r>
      <w:r w:rsidRPr="00B922B4">
        <w:rPr>
          <w:u w:val="single"/>
        </w:rPr>
        <w:t xml:space="preserve"> meaningful progress</w:t>
      </w:r>
      <w:r w:rsidRPr="00B922B4">
        <w:t xml:space="preserve">. Links back to their ‘unions bad’ and results in </w:t>
      </w:r>
      <w:r w:rsidRPr="00B922B4">
        <w:rPr>
          <w:u w:val="single"/>
        </w:rPr>
        <w:t>millions in loss</w:t>
      </w:r>
      <w:r w:rsidRPr="00B922B4">
        <w:t>.</w:t>
      </w:r>
    </w:p>
    <w:p w14:paraId="2CBC7A72" w14:textId="77777777" w:rsidR="00ED6976" w:rsidRPr="00B922B4" w:rsidRDefault="00ED6976" w:rsidP="00ED6976">
      <w:pPr>
        <w:rPr>
          <w:rFonts w:asciiTheme="minorHAnsi" w:hAnsiTheme="minorHAnsi" w:cstheme="minorHAnsi"/>
        </w:rPr>
      </w:pPr>
      <w:r w:rsidRPr="00B922B4">
        <w:rPr>
          <w:rStyle w:val="Style13ptBold"/>
        </w:rPr>
        <w:t>Basterretxea 20</w:t>
      </w:r>
      <w:r w:rsidRPr="00B922B4">
        <w:t xml:space="preserve"> [Imanol Basterretxea (Faculty of Economics and Business, University of the Basque) Chris Cornforth, and Iñaki Heras-Saizarbitoria, 2-4-2020, "Corporate governance as a key aspect in the failure of worker cooperatives," Economic and Industrial Democracy, Volume 43, Issue 1, pp. 362-387, https://doi.org/10.1177/0143831X19899474] // ARB's</w:t>
      </w:r>
    </w:p>
    <w:p w14:paraId="55B2399C" w14:textId="77777777" w:rsidR="00ED6976" w:rsidRPr="00B922B4" w:rsidRDefault="00ED6976" w:rsidP="00ED6976">
      <w:pPr>
        <w:rPr>
          <w:rFonts w:asciiTheme="minorHAnsi" w:hAnsiTheme="minorHAnsi" w:cstheme="minorHAnsi"/>
          <w:sz w:val="16"/>
        </w:rPr>
      </w:pPr>
      <w:r w:rsidRPr="00B922B4">
        <w:rPr>
          <w:sz w:val="16"/>
        </w:rPr>
        <w:t>Governing Council</w:t>
      </w:r>
    </w:p>
    <w:p w14:paraId="3158F97A" w14:textId="77777777" w:rsidR="00ED6976" w:rsidRPr="00B922B4" w:rsidRDefault="00ED6976" w:rsidP="00ED6976">
      <w:pPr>
        <w:rPr>
          <w:rFonts w:asciiTheme="minorHAnsi" w:hAnsiTheme="minorHAnsi" w:cstheme="minorHAnsi"/>
          <w:sz w:val="16"/>
        </w:rPr>
      </w:pPr>
      <w:r w:rsidRPr="00B922B4">
        <w:rPr>
          <w:sz w:val="16"/>
        </w:rPr>
        <w:t xml:space="preserve">In theory, </w:t>
      </w:r>
      <w:r w:rsidRPr="00B922B4">
        <w:rPr>
          <w:rStyle w:val="StyleUnderline"/>
          <w:highlight w:val="cyan"/>
        </w:rPr>
        <w:t xml:space="preserve">any </w:t>
      </w:r>
      <w:r w:rsidRPr="00B922B4">
        <w:rPr>
          <w:rStyle w:val="StyleUnderline"/>
        </w:rPr>
        <w:t xml:space="preserve">cooperative </w:t>
      </w:r>
      <w:r w:rsidRPr="00B922B4">
        <w:rPr>
          <w:rStyle w:val="StyleUnderline"/>
          <w:highlight w:val="cyan"/>
        </w:rPr>
        <w:t>member can</w:t>
      </w:r>
      <w:r w:rsidRPr="00B922B4">
        <w:rPr>
          <w:sz w:val="16"/>
        </w:rPr>
        <w:t xml:space="preserve"> put himself or herself </w:t>
      </w:r>
      <w:r w:rsidRPr="00B922B4">
        <w:rPr>
          <w:rStyle w:val="StyleUnderline"/>
          <w:highlight w:val="cyan"/>
        </w:rPr>
        <w:t>forward for election</w:t>
      </w:r>
      <w:r w:rsidRPr="00B922B4">
        <w:rPr>
          <w:rStyle w:val="StyleUnderline"/>
        </w:rPr>
        <w:t xml:space="preserve"> as a </w:t>
      </w:r>
      <w:r w:rsidRPr="00B922B4">
        <w:rPr>
          <w:rStyle w:val="StyleUnderline"/>
          <w:highlight w:val="cyan"/>
        </w:rPr>
        <w:t>board member</w:t>
      </w:r>
      <w:r w:rsidRPr="00B922B4">
        <w:rPr>
          <w:sz w:val="16"/>
        </w:rPr>
        <w:t xml:space="preserve">. In practice, as in most Mondragon cooperatives, half of the members were elected among the candidates proposed by the Governing Council itself, and the other half among candidates proposed by the Social Council. According to interviewees, the profile of candidates proposed by the Governing Council were mainly technicians and middle managers. The Social Council proposed both rank and file members and technicians and middle line managers with a ‘fighter profile’ against management. According to many interviewees, </w:t>
      </w:r>
      <w:r w:rsidRPr="00B922B4">
        <w:rPr>
          <w:rStyle w:val="StyleUnderline"/>
        </w:rPr>
        <w:t xml:space="preserve">board </w:t>
      </w:r>
      <w:r w:rsidRPr="00B922B4">
        <w:rPr>
          <w:rStyle w:val="StyleUnderline"/>
          <w:highlight w:val="cyan"/>
        </w:rPr>
        <w:t xml:space="preserve">members </w:t>
      </w:r>
      <w:r w:rsidRPr="00B922B4">
        <w:rPr>
          <w:sz w:val="16"/>
        </w:rPr>
        <w:t xml:space="preserve">sponsored by the Social Council </w:t>
      </w:r>
      <w:r w:rsidRPr="00B922B4">
        <w:rPr>
          <w:rStyle w:val="Emphasis"/>
          <w:highlight w:val="cyan"/>
        </w:rPr>
        <w:t>failed</w:t>
      </w:r>
      <w:r w:rsidRPr="00B922B4">
        <w:rPr>
          <w:rStyle w:val="StyleUnderline"/>
          <w:highlight w:val="cyan"/>
        </w:rPr>
        <w:t xml:space="preserve"> to understand</w:t>
      </w:r>
      <w:r w:rsidRPr="00B922B4">
        <w:rPr>
          <w:rStyle w:val="StyleUnderline"/>
        </w:rPr>
        <w:t xml:space="preserve"> </w:t>
      </w:r>
      <w:r w:rsidRPr="00B922B4">
        <w:rPr>
          <w:rStyle w:val="Emphasis"/>
          <w:highlight w:val="cyan"/>
        </w:rPr>
        <w:t>their</w:t>
      </w:r>
      <w:r w:rsidRPr="00B922B4">
        <w:rPr>
          <w:rStyle w:val="Emphasis"/>
        </w:rPr>
        <w:t xml:space="preserve"> governance </w:t>
      </w:r>
      <w:r w:rsidRPr="00B922B4">
        <w:rPr>
          <w:rStyle w:val="Emphasis"/>
          <w:highlight w:val="cyan"/>
        </w:rPr>
        <w:t>role</w:t>
      </w:r>
      <w:r w:rsidRPr="00B922B4">
        <w:rPr>
          <w:rStyle w:val="StyleUnderline"/>
        </w:rPr>
        <w:t xml:space="preserve"> </w:t>
      </w:r>
      <w:r w:rsidRPr="00B922B4">
        <w:rPr>
          <w:sz w:val="16"/>
        </w:rPr>
        <w:t xml:space="preserve">and </w:t>
      </w:r>
      <w:r w:rsidRPr="00B922B4">
        <w:rPr>
          <w:rStyle w:val="StyleUnderline"/>
        </w:rPr>
        <w:t xml:space="preserve">went to the board meetings </w:t>
      </w:r>
      <w:r w:rsidRPr="00B922B4">
        <w:rPr>
          <w:sz w:val="16"/>
        </w:rPr>
        <w:t xml:space="preserve">wearing their Social Council hat, </w:t>
      </w:r>
      <w:r w:rsidRPr="00B922B4">
        <w:rPr>
          <w:rStyle w:val="StyleUnderline"/>
          <w:highlight w:val="cyan"/>
        </w:rPr>
        <w:t>with</w:t>
      </w:r>
      <w:r w:rsidRPr="00B922B4">
        <w:rPr>
          <w:rStyle w:val="StyleUnderline"/>
        </w:rPr>
        <w:t xml:space="preserve"> a </w:t>
      </w:r>
      <w:r w:rsidRPr="00B922B4">
        <w:rPr>
          <w:rStyle w:val="StyleUnderline"/>
          <w:highlight w:val="cyan"/>
        </w:rPr>
        <w:t>behaviour closer to</w:t>
      </w:r>
      <w:r w:rsidRPr="00B922B4">
        <w:rPr>
          <w:rStyle w:val="StyleUnderline"/>
        </w:rPr>
        <w:t xml:space="preserve"> </w:t>
      </w:r>
      <w:r w:rsidRPr="00B922B4">
        <w:rPr>
          <w:sz w:val="16"/>
        </w:rPr>
        <w:t>that of a</w:t>
      </w:r>
      <w:r w:rsidRPr="00B922B4">
        <w:rPr>
          <w:rStyle w:val="StyleUnderline"/>
        </w:rPr>
        <w:t xml:space="preserve"> </w:t>
      </w:r>
      <w:r w:rsidRPr="00B922B4">
        <w:rPr>
          <w:rStyle w:val="StyleUnderline"/>
          <w:highlight w:val="cyan"/>
        </w:rPr>
        <w:t>union representative than</w:t>
      </w:r>
      <w:r w:rsidRPr="00B922B4">
        <w:rPr>
          <w:rStyle w:val="StyleUnderline"/>
        </w:rPr>
        <w:t xml:space="preserve"> </w:t>
      </w:r>
      <w:r w:rsidRPr="00B922B4">
        <w:rPr>
          <w:sz w:val="16"/>
        </w:rPr>
        <w:t>to that of</w:t>
      </w:r>
      <w:r w:rsidRPr="00B922B4">
        <w:rPr>
          <w:rStyle w:val="StyleUnderline"/>
        </w:rPr>
        <w:t xml:space="preserve"> </w:t>
      </w:r>
      <w:r w:rsidRPr="00B922B4">
        <w:rPr>
          <w:rStyle w:val="StyleUnderline"/>
          <w:highlight w:val="cyan"/>
        </w:rPr>
        <w:t>a board member</w:t>
      </w:r>
      <w:r w:rsidRPr="00B922B4">
        <w:rPr>
          <w:sz w:val="16"/>
        </w:rPr>
        <w:t>.</w:t>
      </w:r>
    </w:p>
    <w:p w14:paraId="3D679510" w14:textId="77777777" w:rsidR="00ED6976" w:rsidRPr="00B922B4" w:rsidRDefault="00ED6976" w:rsidP="00ED6976">
      <w:pPr>
        <w:rPr>
          <w:rFonts w:asciiTheme="minorHAnsi" w:hAnsiTheme="minorHAnsi" w:cstheme="minorHAnsi"/>
          <w:sz w:val="16"/>
        </w:rPr>
      </w:pPr>
      <w:r w:rsidRPr="00B922B4">
        <w:rPr>
          <w:rStyle w:val="StyleUnderline"/>
        </w:rPr>
        <w:t>The greatest deficiency</w:t>
      </w:r>
      <w:r w:rsidRPr="00B922B4">
        <w:rPr>
          <w:sz w:val="16"/>
        </w:rPr>
        <w:t xml:space="preserve"> mentioned by all interviewees </w:t>
      </w:r>
      <w:r w:rsidRPr="00B922B4">
        <w:rPr>
          <w:rStyle w:val="StyleUnderline"/>
        </w:rPr>
        <w:t>is</w:t>
      </w:r>
      <w:r w:rsidRPr="00B922B4">
        <w:rPr>
          <w:sz w:val="16"/>
        </w:rPr>
        <w:t xml:space="preserve"> that </w:t>
      </w:r>
      <w:r w:rsidRPr="00B922B4">
        <w:rPr>
          <w:rStyle w:val="StyleUnderline"/>
        </w:rPr>
        <w:t>the electoral system produced</w:t>
      </w:r>
      <w:r w:rsidRPr="00B922B4">
        <w:rPr>
          <w:sz w:val="16"/>
        </w:rPr>
        <w:t xml:space="preserve"> a majority of </w:t>
      </w:r>
      <w:r w:rsidRPr="00B922B4">
        <w:rPr>
          <w:rStyle w:val="StyleUnderline"/>
        </w:rPr>
        <w:t xml:space="preserve">board </w:t>
      </w:r>
      <w:r w:rsidRPr="00B922B4">
        <w:rPr>
          <w:rStyle w:val="StyleUnderline"/>
          <w:highlight w:val="cyan"/>
        </w:rPr>
        <w:t>members</w:t>
      </w:r>
      <w:r w:rsidRPr="00B922B4">
        <w:rPr>
          <w:rStyle w:val="StyleUnderline"/>
        </w:rPr>
        <w:t xml:space="preserve"> that </w:t>
      </w:r>
      <w:r w:rsidRPr="00B922B4">
        <w:rPr>
          <w:rStyle w:val="StyleUnderline"/>
          <w:highlight w:val="cyan"/>
        </w:rPr>
        <w:t>lacked</w:t>
      </w:r>
      <w:r w:rsidRPr="00B922B4">
        <w:rPr>
          <w:rStyle w:val="StyleUnderline"/>
        </w:rPr>
        <w:t xml:space="preserve"> relevant </w:t>
      </w:r>
      <w:r w:rsidRPr="00B922B4">
        <w:rPr>
          <w:rStyle w:val="StyleUnderline"/>
          <w:highlight w:val="cyan"/>
        </w:rPr>
        <w:t>skills to carry out</w:t>
      </w:r>
      <w:r w:rsidRPr="00B922B4">
        <w:rPr>
          <w:rStyle w:val="StyleUnderline"/>
        </w:rPr>
        <w:t xml:space="preserve"> effective </w:t>
      </w:r>
      <w:r w:rsidRPr="00B922B4">
        <w:rPr>
          <w:rStyle w:val="StyleUnderline"/>
          <w:highlight w:val="cyan"/>
        </w:rPr>
        <w:t>supervision</w:t>
      </w:r>
      <w:r w:rsidRPr="00B922B4">
        <w:rPr>
          <w:sz w:val="16"/>
        </w:rPr>
        <w:t xml:space="preserve"> of managers </w:t>
      </w:r>
      <w:r w:rsidRPr="00B922B4">
        <w:rPr>
          <w:rStyle w:val="StyleUnderline"/>
        </w:rPr>
        <w:t>and make decisions</w:t>
      </w:r>
      <w:r w:rsidRPr="00B922B4">
        <w:rPr>
          <w:sz w:val="16"/>
        </w:rPr>
        <w:t xml:space="preserve">. </w:t>
      </w:r>
      <w:r w:rsidRPr="00B922B4">
        <w:rPr>
          <w:rStyle w:val="StyleUnderline"/>
        </w:rPr>
        <w:t>This was</w:t>
      </w:r>
      <w:r w:rsidRPr="00B922B4">
        <w:rPr>
          <w:sz w:val="16"/>
        </w:rPr>
        <w:t xml:space="preserve"> not only </w:t>
      </w:r>
      <w:r w:rsidRPr="00B922B4">
        <w:rPr>
          <w:rStyle w:val="StyleUnderline"/>
        </w:rPr>
        <w:t>a problem of rank and file</w:t>
      </w:r>
      <w:r w:rsidRPr="00B922B4">
        <w:rPr>
          <w:sz w:val="16"/>
        </w:rPr>
        <w:t xml:space="preserve"> cooperators on the Governing Council, </w:t>
      </w:r>
      <w:r w:rsidRPr="00B922B4">
        <w:rPr>
          <w:rStyle w:val="StyleUnderline"/>
        </w:rPr>
        <w:t xml:space="preserve">but </w:t>
      </w:r>
      <w:r w:rsidRPr="00B922B4">
        <w:rPr>
          <w:rStyle w:val="StyleUnderline"/>
          <w:highlight w:val="cyan"/>
        </w:rPr>
        <w:t>also</w:t>
      </w:r>
      <w:r w:rsidRPr="00B922B4">
        <w:rPr>
          <w:rStyle w:val="StyleUnderline"/>
        </w:rPr>
        <w:t xml:space="preserve"> of </w:t>
      </w:r>
      <w:r w:rsidRPr="00B922B4">
        <w:rPr>
          <w:rStyle w:val="StyleUnderline"/>
          <w:highlight w:val="cyan"/>
        </w:rPr>
        <w:t>middle ranking</w:t>
      </w:r>
      <w:r w:rsidRPr="00B922B4">
        <w:rPr>
          <w:sz w:val="16"/>
        </w:rPr>
        <w:t xml:space="preserve"> </w:t>
      </w:r>
      <w:r w:rsidRPr="00B922B4">
        <w:rPr>
          <w:rStyle w:val="Emphasis"/>
          <w:highlight w:val="cyan"/>
        </w:rPr>
        <w:t>technicians</w:t>
      </w:r>
      <w:r w:rsidRPr="00B922B4">
        <w:rPr>
          <w:sz w:val="16"/>
        </w:rPr>
        <w:t xml:space="preserve">. Many of our interviewees served as members of the Governing Council, and they acknowledge that </w:t>
      </w:r>
      <w:r w:rsidRPr="00B922B4">
        <w:rPr>
          <w:rStyle w:val="StyleUnderline"/>
          <w:highlight w:val="cyan"/>
        </w:rPr>
        <w:t>despite</w:t>
      </w:r>
      <w:r w:rsidRPr="00B922B4">
        <w:rPr>
          <w:rStyle w:val="StyleUnderline"/>
        </w:rPr>
        <w:t xml:space="preserve"> their</w:t>
      </w:r>
      <w:r w:rsidRPr="00B922B4">
        <w:rPr>
          <w:sz w:val="16"/>
        </w:rPr>
        <w:t xml:space="preserve"> university </w:t>
      </w:r>
      <w:r w:rsidRPr="00B922B4">
        <w:rPr>
          <w:rStyle w:val="StyleUnderline"/>
          <w:highlight w:val="cyan"/>
        </w:rPr>
        <w:t>degrees and experience</w:t>
      </w:r>
      <w:r w:rsidRPr="00B922B4">
        <w:rPr>
          <w:rStyle w:val="StyleUnderline"/>
        </w:rPr>
        <w:t xml:space="preserve">, they </w:t>
      </w:r>
      <w:r w:rsidRPr="00B922B4">
        <w:rPr>
          <w:rStyle w:val="Emphasis"/>
          <w:highlight w:val="cyan"/>
        </w:rPr>
        <w:t>were ill prepared</w:t>
      </w:r>
      <w:r w:rsidRPr="00B922B4">
        <w:rPr>
          <w:sz w:val="16"/>
        </w:rPr>
        <w:t xml:space="preserve"> </w:t>
      </w:r>
      <w:r w:rsidRPr="00B922B4">
        <w:rPr>
          <w:rStyle w:val="StyleUnderline"/>
        </w:rPr>
        <w:t>to fulfil their role</w:t>
      </w:r>
      <w:r w:rsidRPr="00B922B4">
        <w:rPr>
          <w:sz w:val="16"/>
        </w:rPr>
        <w:t>. All interviewees, including some former members of FED’s Governing Council, admit the inability of the majority of members to understand the complex business issues presented to them and therefore to question the quality, robustness or completeness of the information and the strategies that managers proposed.</w:t>
      </w:r>
    </w:p>
    <w:p w14:paraId="49CE5530" w14:textId="77777777" w:rsidR="00ED6976" w:rsidRPr="00B922B4" w:rsidRDefault="00ED6976" w:rsidP="00ED6976">
      <w:pPr>
        <w:rPr>
          <w:rFonts w:asciiTheme="minorHAnsi" w:hAnsiTheme="minorHAnsi" w:cstheme="minorHAnsi"/>
          <w:sz w:val="16"/>
        </w:rPr>
      </w:pPr>
      <w:r w:rsidRPr="00B922B4">
        <w:rPr>
          <w:sz w:val="16"/>
        </w:rPr>
        <w:t>The training and knowledge of the members of the Governing Council were not sufficient to monitor the management team and make decisions. . . . No, no. (FED manager, member of the GC and SC)</w:t>
      </w:r>
    </w:p>
    <w:p w14:paraId="0BA6EC21" w14:textId="77777777" w:rsidR="00ED6976" w:rsidRPr="00B922B4" w:rsidRDefault="00ED6976" w:rsidP="00ED6976">
      <w:pPr>
        <w:rPr>
          <w:rFonts w:asciiTheme="minorHAnsi" w:hAnsiTheme="minorHAnsi" w:cstheme="minorHAnsi"/>
          <w:sz w:val="16"/>
        </w:rPr>
      </w:pPr>
      <w:r w:rsidRPr="00B922B4">
        <w:rPr>
          <w:sz w:val="16"/>
        </w:rPr>
        <w:t>Did the members of the Governing Council have the skills to make the decisions they were making, to control the managers? No. I don’t think so. I don’t think so. (FED manager)</w:t>
      </w:r>
    </w:p>
    <w:p w14:paraId="1DBD71BA" w14:textId="77777777" w:rsidR="00ED6976" w:rsidRPr="00B922B4" w:rsidRDefault="00ED6976" w:rsidP="00ED6976">
      <w:pPr>
        <w:rPr>
          <w:rFonts w:asciiTheme="minorHAnsi" w:hAnsiTheme="minorHAnsi" w:cstheme="minorHAnsi"/>
          <w:sz w:val="16"/>
        </w:rPr>
      </w:pPr>
      <w:r w:rsidRPr="00B922B4">
        <w:rPr>
          <w:sz w:val="16"/>
        </w:rPr>
        <w:t>Until 2010, perhaps four or five of the 12 members of the Governing Council had the knowledge to question the executive’s approach and to make demands, but the rest was a type of member who was not managing these issues on a day-to-day basis and who were distanced from these issues. So they cannot make demands [on the management], or debate and say yes [to management’s proposals]. I think there has to be a debate in the Governing Council. (FED manager)</w:t>
      </w:r>
    </w:p>
    <w:p w14:paraId="07C0A7D8" w14:textId="77777777" w:rsidR="00ED6976" w:rsidRPr="00B922B4" w:rsidRDefault="00ED6976" w:rsidP="00ED6976">
      <w:pPr>
        <w:rPr>
          <w:rFonts w:asciiTheme="minorHAnsi" w:hAnsiTheme="minorHAnsi" w:cstheme="minorHAnsi"/>
          <w:sz w:val="16"/>
        </w:rPr>
      </w:pPr>
      <w:r w:rsidRPr="00B922B4">
        <w:rPr>
          <w:sz w:val="16"/>
        </w:rPr>
        <w:t>Besides their monitoring role, and in line with the assumptions of the stewardship theory (Muth and Donaldson, 1998), some managers thought that the Governing Council should help managers to improve strategy and add value to top decisions. Those managers felt that FED should have selected some independent board members based on their professional expertise, as most corporate governance regulations and codes propose. Spanish and Basque laws allow the appointment of up to three independent board members, but FED, as most Mondragon cooperatives, relied only on its worker members.</w:t>
      </w:r>
    </w:p>
    <w:p w14:paraId="04F3B096" w14:textId="77777777" w:rsidR="00ED6976" w:rsidRPr="00B922B4" w:rsidRDefault="00ED6976" w:rsidP="00ED6976">
      <w:pPr>
        <w:rPr>
          <w:rFonts w:asciiTheme="minorHAnsi" w:hAnsiTheme="minorHAnsi" w:cstheme="minorHAnsi"/>
          <w:sz w:val="16"/>
        </w:rPr>
      </w:pPr>
      <w:r w:rsidRPr="00B922B4">
        <w:rPr>
          <w:sz w:val="16"/>
        </w:rPr>
        <w:t>I missed a much more professionalised Governing Council. I missed having even one [independent] member with voice but not vote, but who could guide management. (FED manager)</w:t>
      </w:r>
    </w:p>
    <w:p w14:paraId="13CA16ED" w14:textId="77777777" w:rsidR="00ED6976" w:rsidRPr="00B922B4" w:rsidRDefault="00ED6976" w:rsidP="00ED6976">
      <w:pPr>
        <w:rPr>
          <w:rFonts w:asciiTheme="minorHAnsi" w:hAnsiTheme="minorHAnsi" w:cstheme="minorHAnsi"/>
          <w:sz w:val="16"/>
        </w:rPr>
      </w:pPr>
      <w:r w:rsidRPr="00B922B4">
        <w:rPr>
          <w:sz w:val="16"/>
        </w:rPr>
        <w:t>A similar electoral system – often with poorly prepared candidates – was used to choose the members of many other committees that made important decisions, such as the Appointments and Remuneration Committee, Health and Safety Committee and Job Evaluation Committee.</w:t>
      </w:r>
    </w:p>
    <w:p w14:paraId="4ADE50EC" w14:textId="77777777" w:rsidR="00ED6976" w:rsidRPr="00B922B4" w:rsidRDefault="00ED6976" w:rsidP="00ED6976">
      <w:pPr>
        <w:rPr>
          <w:rFonts w:asciiTheme="minorHAnsi" w:hAnsiTheme="minorHAnsi" w:cstheme="minorHAnsi"/>
          <w:sz w:val="16"/>
        </w:rPr>
      </w:pPr>
      <w:r w:rsidRPr="00B922B4">
        <w:rPr>
          <w:sz w:val="16"/>
        </w:rPr>
        <w:t xml:space="preserve">Many interviewees highlight that </w:t>
      </w:r>
      <w:r w:rsidRPr="00B922B4">
        <w:rPr>
          <w:rStyle w:val="StyleUnderline"/>
        </w:rPr>
        <w:t xml:space="preserve">given the </w:t>
      </w:r>
      <w:r w:rsidRPr="00B922B4">
        <w:rPr>
          <w:rStyle w:val="StyleUnderline"/>
          <w:highlight w:val="cyan"/>
        </w:rPr>
        <w:t>inability</w:t>
      </w:r>
      <w:r w:rsidRPr="00B922B4">
        <w:rPr>
          <w:rStyle w:val="StyleUnderline"/>
        </w:rPr>
        <w:t xml:space="preserve"> of board members </w:t>
      </w:r>
      <w:r w:rsidRPr="00B922B4">
        <w:rPr>
          <w:rStyle w:val="StyleUnderline"/>
          <w:highlight w:val="cyan"/>
        </w:rPr>
        <w:t>to monitor</w:t>
      </w:r>
      <w:r w:rsidRPr="00B922B4">
        <w:rPr>
          <w:rStyle w:val="StyleUnderline"/>
        </w:rPr>
        <w:t xml:space="preserve"> managers </w:t>
      </w:r>
      <w:r w:rsidRPr="00B922B4">
        <w:rPr>
          <w:rStyle w:val="StyleUnderline"/>
          <w:highlight w:val="cyan"/>
        </w:rPr>
        <w:t>and address</w:t>
      </w:r>
      <w:r w:rsidRPr="00B922B4">
        <w:rPr>
          <w:sz w:val="16"/>
        </w:rPr>
        <w:t xml:space="preserve"> important </w:t>
      </w:r>
      <w:r w:rsidRPr="00B922B4">
        <w:rPr>
          <w:rStyle w:val="Emphasis"/>
          <w:highlight w:val="cyan"/>
        </w:rPr>
        <w:t>strategic</w:t>
      </w:r>
      <w:r w:rsidRPr="00B922B4">
        <w:rPr>
          <w:rStyle w:val="StyleUnderline"/>
          <w:highlight w:val="cyan"/>
        </w:rPr>
        <w:t xml:space="preserve"> and</w:t>
      </w:r>
      <w:r w:rsidRPr="00B922B4">
        <w:rPr>
          <w:rStyle w:val="StyleUnderline"/>
        </w:rPr>
        <w:t xml:space="preserve"> </w:t>
      </w:r>
      <w:r w:rsidRPr="00B922B4">
        <w:rPr>
          <w:rStyle w:val="Emphasis"/>
          <w:highlight w:val="cyan"/>
        </w:rPr>
        <w:t>economic issues</w:t>
      </w:r>
      <w:r w:rsidRPr="00B922B4">
        <w:rPr>
          <w:sz w:val="16"/>
        </w:rPr>
        <w:t xml:space="preserve">, those issues </w:t>
      </w:r>
      <w:r w:rsidRPr="00B922B4">
        <w:rPr>
          <w:rStyle w:val="StyleUnderline"/>
        </w:rPr>
        <w:t xml:space="preserve">were often </w:t>
      </w:r>
      <w:r w:rsidRPr="00B922B4">
        <w:rPr>
          <w:rStyle w:val="StyleUnderline"/>
          <w:highlight w:val="cyan"/>
        </w:rPr>
        <w:t>squeezed off the</w:t>
      </w:r>
      <w:r w:rsidRPr="00B922B4">
        <w:rPr>
          <w:sz w:val="16"/>
        </w:rPr>
        <w:t xml:space="preserve"> board’s </w:t>
      </w:r>
      <w:r w:rsidRPr="00B922B4">
        <w:rPr>
          <w:rStyle w:val="StyleUnderline"/>
          <w:highlight w:val="cyan"/>
        </w:rPr>
        <w:t>agenda</w:t>
      </w:r>
      <w:r w:rsidRPr="00B922B4">
        <w:rPr>
          <w:rStyle w:val="StyleUnderline"/>
        </w:rPr>
        <w:t xml:space="preserve"> and </w:t>
      </w:r>
      <w:r w:rsidRPr="00B922B4">
        <w:rPr>
          <w:rStyle w:val="Emphasis"/>
          <w:highlight w:val="cyan"/>
        </w:rPr>
        <w:t>unimportant issues</w:t>
      </w:r>
      <w:r w:rsidRPr="00B922B4">
        <w:rPr>
          <w:rStyle w:val="StyleUnderline"/>
          <w:highlight w:val="cyan"/>
        </w:rPr>
        <w:t xml:space="preserve"> </w:t>
      </w:r>
      <w:r w:rsidRPr="00B922B4">
        <w:rPr>
          <w:rStyle w:val="StyleUnderline"/>
        </w:rPr>
        <w:t xml:space="preserve">were </w:t>
      </w:r>
      <w:r w:rsidRPr="00B922B4">
        <w:rPr>
          <w:rStyle w:val="Emphasis"/>
          <w:highlight w:val="cyan"/>
        </w:rPr>
        <w:t>given priority</w:t>
      </w:r>
      <w:r w:rsidRPr="00B922B4">
        <w:rPr>
          <w:sz w:val="16"/>
        </w:rPr>
        <w:t xml:space="preserve">. A similar difficulty to differentiate between the domains of the shop floor and higher levels of management occurred in many General Assemblies, where </w:t>
      </w:r>
      <w:r w:rsidRPr="00B922B4">
        <w:rPr>
          <w:rStyle w:val="StyleUnderline"/>
          <w:highlight w:val="cyan"/>
        </w:rPr>
        <w:t>many</w:t>
      </w:r>
      <w:r w:rsidRPr="00B922B4">
        <w:rPr>
          <w:rStyle w:val="StyleUnderline"/>
        </w:rPr>
        <w:t xml:space="preserve"> important </w:t>
      </w:r>
      <w:r w:rsidRPr="00B922B4">
        <w:rPr>
          <w:rStyle w:val="StyleUnderline"/>
          <w:highlight w:val="cyan"/>
        </w:rPr>
        <w:t>multi-million</w:t>
      </w:r>
      <w:r w:rsidRPr="00B922B4">
        <w:rPr>
          <w:rStyle w:val="StyleUnderline"/>
        </w:rPr>
        <w:t xml:space="preserve"> euro </w:t>
      </w:r>
      <w:r w:rsidRPr="00B922B4">
        <w:rPr>
          <w:rStyle w:val="StyleUnderline"/>
          <w:highlight w:val="cyan"/>
        </w:rPr>
        <w:t>investment</w:t>
      </w:r>
      <w:r w:rsidRPr="00B922B4">
        <w:rPr>
          <w:rStyle w:val="StyleUnderline"/>
        </w:rPr>
        <w:t xml:space="preserve"> </w:t>
      </w:r>
      <w:r w:rsidRPr="00B922B4">
        <w:rPr>
          <w:rStyle w:val="StyleUnderline"/>
          <w:highlight w:val="cyan"/>
        </w:rPr>
        <w:t>decisions</w:t>
      </w:r>
      <w:r w:rsidRPr="00B922B4">
        <w:rPr>
          <w:rStyle w:val="StyleUnderline"/>
        </w:rPr>
        <w:t xml:space="preserve"> </w:t>
      </w:r>
      <w:r w:rsidRPr="00B922B4">
        <w:rPr>
          <w:rStyle w:val="StyleUnderline"/>
          <w:highlight w:val="cyan"/>
        </w:rPr>
        <w:t>were</w:t>
      </w:r>
      <w:r w:rsidRPr="00B922B4">
        <w:rPr>
          <w:sz w:val="16"/>
        </w:rPr>
        <w:t xml:space="preserve"> often </w:t>
      </w:r>
      <w:r w:rsidRPr="00B922B4">
        <w:rPr>
          <w:rStyle w:val="StyleUnderline"/>
          <w:highlight w:val="cyan"/>
        </w:rPr>
        <w:t xml:space="preserve">made </w:t>
      </w:r>
      <w:r w:rsidRPr="00B922B4">
        <w:rPr>
          <w:rStyle w:val="Emphasis"/>
          <w:highlight w:val="cyan"/>
        </w:rPr>
        <w:t>without</w:t>
      </w:r>
      <w:r w:rsidRPr="00B922B4">
        <w:rPr>
          <w:sz w:val="16"/>
        </w:rPr>
        <w:t xml:space="preserve"> much </w:t>
      </w:r>
      <w:r w:rsidRPr="00B922B4">
        <w:rPr>
          <w:rStyle w:val="Emphasis"/>
          <w:highlight w:val="cyan"/>
        </w:rPr>
        <w:t>discussion and</w:t>
      </w:r>
      <w:r w:rsidRPr="00B922B4">
        <w:rPr>
          <w:rStyle w:val="Emphasis"/>
        </w:rPr>
        <w:t xml:space="preserve"> debate</w:t>
      </w:r>
      <w:r w:rsidRPr="00B922B4">
        <w:rPr>
          <w:sz w:val="16"/>
        </w:rPr>
        <w:t xml:space="preserve">, while economically trivial and </w:t>
      </w:r>
      <w:r w:rsidRPr="00B922B4">
        <w:rPr>
          <w:rStyle w:val="StyleUnderline"/>
          <w:highlight w:val="cyan"/>
        </w:rPr>
        <w:t>irrelevant issues</w:t>
      </w:r>
      <w:r w:rsidRPr="00B922B4">
        <w:rPr>
          <w:rStyle w:val="StyleUnderline"/>
        </w:rPr>
        <w:t xml:space="preserve"> could </w:t>
      </w:r>
      <w:r w:rsidRPr="00B922B4">
        <w:rPr>
          <w:rStyle w:val="StyleUnderline"/>
          <w:highlight w:val="cyan"/>
        </w:rPr>
        <w:t xml:space="preserve">provoke </w:t>
      </w:r>
      <w:r w:rsidRPr="00B922B4">
        <w:rPr>
          <w:rStyle w:val="Emphasis"/>
          <w:highlight w:val="cyan"/>
        </w:rPr>
        <w:t>lengthy</w:t>
      </w:r>
      <w:r w:rsidRPr="00B922B4">
        <w:rPr>
          <w:rStyle w:val="Emphasis"/>
        </w:rPr>
        <w:t xml:space="preserve"> and </w:t>
      </w:r>
      <w:r w:rsidRPr="00B922B4">
        <w:rPr>
          <w:rStyle w:val="Emphasis"/>
          <w:highlight w:val="cyan"/>
        </w:rPr>
        <w:t>self-destructive debates</w:t>
      </w:r>
      <w:r w:rsidRPr="00B922B4">
        <w:rPr>
          <w:sz w:val="16"/>
        </w:rPr>
        <w:t>. Both in the General Assembly and in the Governing Council, many members exerted social control over managers on unimportant and trivial matters that should have been discussed in other forums or not discussed at all.</w:t>
      </w:r>
    </w:p>
    <w:p w14:paraId="4DD34ADF" w14:textId="77777777" w:rsidR="00ED6976" w:rsidRPr="00B922B4" w:rsidRDefault="00ED6976" w:rsidP="00ED6976">
      <w:pPr>
        <w:pStyle w:val="Heading4"/>
        <w:rPr>
          <w:rFonts w:asciiTheme="minorHAnsi" w:hAnsiTheme="minorHAnsi" w:cstheme="minorHAnsi"/>
        </w:rPr>
      </w:pPr>
      <w:r w:rsidRPr="00B922B4">
        <w:rPr>
          <w:u w:val="single"/>
        </w:rPr>
        <w:t xml:space="preserve">Lack of decision </w:t>
      </w:r>
      <w:r w:rsidRPr="00B922B4">
        <w:t>making causes</w:t>
      </w:r>
      <w:r w:rsidRPr="00B922B4">
        <w:rPr>
          <w:u w:val="single"/>
        </w:rPr>
        <w:t xml:space="preserve"> delay</w:t>
      </w:r>
      <w:r w:rsidRPr="00B922B4">
        <w:t xml:space="preserve"> and </w:t>
      </w:r>
      <w:r w:rsidRPr="00B922B4">
        <w:rPr>
          <w:u w:val="single"/>
        </w:rPr>
        <w:t>loss</w:t>
      </w:r>
      <w:r w:rsidRPr="00B922B4">
        <w:t>.</w:t>
      </w:r>
    </w:p>
    <w:p w14:paraId="3DEC1E62" w14:textId="77777777" w:rsidR="00ED6976" w:rsidRPr="00B922B4" w:rsidRDefault="00ED6976" w:rsidP="00ED6976">
      <w:pPr>
        <w:rPr>
          <w:rFonts w:asciiTheme="minorHAnsi" w:hAnsiTheme="minorHAnsi" w:cstheme="minorHAnsi"/>
        </w:rPr>
      </w:pPr>
      <w:r w:rsidRPr="00B922B4">
        <w:rPr>
          <w:rStyle w:val="Style13ptBold"/>
        </w:rPr>
        <w:t>Basterretxea 20</w:t>
      </w:r>
      <w:r w:rsidRPr="00B922B4">
        <w:t xml:space="preserve"> [Imanol Basterretxea (Faculty of Economics and Business, University of the Basque) Chris Cornforth, and Iñaki Heras-Saizarbitoria, 2-4-2020, "Corporate governance as a key aspect in the failure of worker cooperatives," Economic and Industrial Democracy, Volume 43, Issue 1, pp. 362-387, https://doi.org/10.1177/0143831X19899474] // ARB's</w:t>
      </w:r>
    </w:p>
    <w:p w14:paraId="2656797C" w14:textId="77777777" w:rsidR="00ED6976" w:rsidRPr="00B922B4" w:rsidRDefault="00ED6976" w:rsidP="00ED6976">
      <w:pPr>
        <w:rPr>
          <w:rFonts w:asciiTheme="minorHAnsi" w:hAnsiTheme="minorHAnsi" w:cstheme="minorHAnsi"/>
          <w:sz w:val="16"/>
        </w:rPr>
      </w:pPr>
      <w:r w:rsidRPr="00B922B4">
        <w:rPr>
          <w:sz w:val="16"/>
        </w:rPr>
        <w:t>Delay in making decisions</w:t>
      </w:r>
    </w:p>
    <w:p w14:paraId="5E7F4264" w14:textId="77777777" w:rsidR="00ED6976" w:rsidRPr="00B922B4" w:rsidRDefault="00ED6976" w:rsidP="00ED6976">
      <w:pPr>
        <w:rPr>
          <w:rFonts w:asciiTheme="minorHAnsi" w:hAnsiTheme="minorHAnsi" w:cstheme="minorHAnsi"/>
          <w:sz w:val="16"/>
        </w:rPr>
      </w:pPr>
      <w:r w:rsidRPr="00B922B4">
        <w:rPr>
          <w:sz w:val="16"/>
        </w:rPr>
        <w:t xml:space="preserve">The interviewees pointed out that </w:t>
      </w:r>
      <w:r w:rsidRPr="00B922B4">
        <w:rPr>
          <w:rStyle w:val="StyleUnderline"/>
        </w:rPr>
        <w:t xml:space="preserve">the </w:t>
      </w:r>
      <w:r w:rsidRPr="00B922B4">
        <w:rPr>
          <w:rStyle w:val="StyleUnderline"/>
          <w:highlight w:val="cyan"/>
        </w:rPr>
        <w:t>characteristic cooperative</w:t>
      </w:r>
      <w:r w:rsidRPr="00B922B4">
        <w:rPr>
          <w:rStyle w:val="StyleUnderline"/>
        </w:rPr>
        <w:t xml:space="preserve"> consultative </w:t>
      </w:r>
      <w:r w:rsidRPr="00B922B4">
        <w:rPr>
          <w:rStyle w:val="StyleUnderline"/>
          <w:highlight w:val="cyan"/>
        </w:rPr>
        <w:t>process</w:t>
      </w:r>
      <w:r w:rsidRPr="00B922B4">
        <w:rPr>
          <w:rStyle w:val="StyleUnderline"/>
        </w:rPr>
        <w:t xml:space="preserve"> </w:t>
      </w:r>
      <w:r w:rsidRPr="00B922B4">
        <w:rPr>
          <w:rStyle w:val="StyleUnderline"/>
          <w:highlight w:val="cyan"/>
        </w:rPr>
        <w:t>entailed slow</w:t>
      </w:r>
      <w:r w:rsidRPr="00B922B4">
        <w:rPr>
          <w:sz w:val="16"/>
        </w:rPr>
        <w:t xml:space="preserve"> </w:t>
      </w:r>
      <w:r w:rsidRPr="00B922B4">
        <w:rPr>
          <w:rStyle w:val="StyleUnderline"/>
        </w:rPr>
        <w:t>and</w:t>
      </w:r>
      <w:r w:rsidRPr="00B922B4">
        <w:rPr>
          <w:sz w:val="16"/>
        </w:rPr>
        <w:t xml:space="preserve"> often </w:t>
      </w:r>
      <w:r w:rsidRPr="00B922B4">
        <w:rPr>
          <w:rStyle w:val="Emphasis"/>
          <w:highlight w:val="cyan"/>
        </w:rPr>
        <w:t>difficult decision making</w:t>
      </w:r>
      <w:r w:rsidRPr="00B922B4">
        <w:rPr>
          <w:sz w:val="16"/>
        </w:rPr>
        <w:t xml:space="preserve">, a slowness </w:t>
      </w:r>
      <w:r w:rsidRPr="00B922B4">
        <w:rPr>
          <w:rStyle w:val="StyleUnderline"/>
          <w:highlight w:val="cyan"/>
        </w:rPr>
        <w:t xml:space="preserve">that </w:t>
      </w:r>
      <w:r w:rsidRPr="00B922B4">
        <w:rPr>
          <w:rStyle w:val="Emphasis"/>
          <w:highlight w:val="cyan"/>
        </w:rPr>
        <w:t>became more pronounced</w:t>
      </w:r>
      <w:r w:rsidRPr="00B922B4">
        <w:rPr>
          <w:rStyle w:val="Emphasis"/>
        </w:rPr>
        <w:t xml:space="preserve"> </w:t>
      </w:r>
      <w:r w:rsidRPr="00B922B4">
        <w:rPr>
          <w:rStyle w:val="StyleUnderline"/>
        </w:rPr>
        <w:t xml:space="preserve">as FED </w:t>
      </w:r>
      <w:r w:rsidRPr="00B922B4">
        <w:rPr>
          <w:rStyle w:val="StyleUnderline"/>
          <w:highlight w:val="cyan"/>
        </w:rPr>
        <w:t>grew in size</w:t>
      </w:r>
      <w:r w:rsidRPr="00B922B4">
        <w:rPr>
          <w:rStyle w:val="StyleUnderline"/>
        </w:rPr>
        <w:t xml:space="preserve"> </w:t>
      </w:r>
      <w:r w:rsidRPr="00B922B4">
        <w:rPr>
          <w:rStyle w:val="StyleUnderline"/>
          <w:highlight w:val="cyan"/>
        </w:rPr>
        <w:t xml:space="preserve">and </w:t>
      </w:r>
      <w:r w:rsidRPr="00B922B4">
        <w:rPr>
          <w:rStyle w:val="Emphasis"/>
          <w:highlight w:val="cyan"/>
        </w:rPr>
        <w:t>complexity</w:t>
      </w:r>
      <w:r w:rsidRPr="00B922B4">
        <w:rPr>
          <w:sz w:val="16"/>
        </w:rPr>
        <w:t>.</w:t>
      </w:r>
    </w:p>
    <w:p w14:paraId="5322E6F2" w14:textId="77777777" w:rsidR="00ED6976" w:rsidRPr="00B922B4" w:rsidRDefault="00ED6976" w:rsidP="00ED6976">
      <w:pPr>
        <w:rPr>
          <w:rFonts w:asciiTheme="minorHAnsi" w:hAnsiTheme="minorHAnsi" w:cstheme="minorHAnsi"/>
          <w:sz w:val="16"/>
        </w:rPr>
      </w:pPr>
      <w:r w:rsidRPr="00B922B4">
        <w:rPr>
          <w:sz w:val="16"/>
        </w:rPr>
        <w:t xml:space="preserve">Very slow, everything was very slow. </w:t>
      </w:r>
      <w:r w:rsidRPr="00B922B4">
        <w:rPr>
          <w:rStyle w:val="StyleUnderline"/>
        </w:rPr>
        <w:t xml:space="preserve">The </w:t>
      </w:r>
      <w:r w:rsidRPr="00B922B4">
        <w:rPr>
          <w:rStyle w:val="Emphasis"/>
          <w:highlight w:val="cyan"/>
        </w:rPr>
        <w:t>cooperative</w:t>
      </w:r>
      <w:r w:rsidRPr="00B922B4">
        <w:rPr>
          <w:rStyle w:val="Emphasis"/>
        </w:rPr>
        <w:t xml:space="preserve"> </w:t>
      </w:r>
      <w:r w:rsidRPr="00B922B4">
        <w:rPr>
          <w:rStyle w:val="Emphasis"/>
          <w:highlight w:val="cyan"/>
        </w:rPr>
        <w:t>mode</w:t>
      </w:r>
      <w:r w:rsidRPr="00B922B4">
        <w:rPr>
          <w:rStyle w:val="StyleUnderline"/>
          <w:highlight w:val="cyan"/>
        </w:rPr>
        <w:t xml:space="preserve">l is </w:t>
      </w:r>
      <w:r w:rsidRPr="00B922B4">
        <w:rPr>
          <w:rStyle w:val="Emphasis"/>
          <w:highlight w:val="cyan"/>
        </w:rPr>
        <w:t>already slow</w:t>
      </w:r>
      <w:r w:rsidRPr="00B922B4">
        <w:rPr>
          <w:rStyle w:val="Emphasis"/>
        </w:rPr>
        <w:t>,</w:t>
      </w:r>
      <w:r w:rsidRPr="00B922B4">
        <w:rPr>
          <w:sz w:val="16"/>
        </w:rPr>
        <w:t xml:space="preserve"> </w:t>
      </w:r>
      <w:r w:rsidRPr="00B922B4">
        <w:rPr>
          <w:rStyle w:val="StyleUnderline"/>
        </w:rPr>
        <w:t xml:space="preserve">because </w:t>
      </w:r>
      <w:r w:rsidRPr="00B922B4">
        <w:rPr>
          <w:rStyle w:val="StyleUnderline"/>
          <w:highlight w:val="cyan"/>
        </w:rPr>
        <w:t>it requires democratic</w:t>
      </w:r>
      <w:r w:rsidRPr="00B922B4">
        <w:rPr>
          <w:rStyle w:val="StyleUnderline"/>
        </w:rPr>
        <w:t xml:space="preserve"> </w:t>
      </w:r>
      <w:r w:rsidRPr="00B922B4">
        <w:rPr>
          <w:rStyle w:val="StyleUnderline"/>
          <w:highlight w:val="cyan"/>
        </w:rPr>
        <w:t>decision-making</w:t>
      </w:r>
      <w:r w:rsidRPr="00B922B4">
        <w:rPr>
          <w:sz w:val="16"/>
        </w:rPr>
        <w:t>. To the extent that every type of decision has to go through different groups, different meetings, today you present it, next week you adjust it again, the following week you wait for an opinion from the Social Council, then another opinion, then it ends in a General Assembly . . . . (FED manager, member of the GC and SC)</w:t>
      </w:r>
    </w:p>
    <w:p w14:paraId="7D02ABF9" w14:textId="77777777" w:rsidR="00ED6976" w:rsidRPr="00B922B4" w:rsidRDefault="00ED6976" w:rsidP="00ED6976">
      <w:pPr>
        <w:rPr>
          <w:rStyle w:val="StyleUnderline"/>
          <w:rFonts w:asciiTheme="minorHAnsi" w:hAnsiTheme="minorHAnsi" w:cstheme="minorHAnsi"/>
        </w:rPr>
      </w:pPr>
      <w:r w:rsidRPr="00B922B4">
        <w:rPr>
          <w:rStyle w:val="StyleUnderline"/>
        </w:rPr>
        <w:t>What was</w:t>
      </w:r>
      <w:r w:rsidRPr="00B922B4">
        <w:rPr>
          <w:sz w:val="16"/>
        </w:rPr>
        <w:t xml:space="preserve"> seen as </w:t>
      </w:r>
      <w:r w:rsidRPr="00B922B4">
        <w:rPr>
          <w:rStyle w:val="Emphasis"/>
        </w:rPr>
        <w:t>more problematic</w:t>
      </w:r>
      <w:r w:rsidRPr="00B922B4">
        <w:rPr>
          <w:sz w:val="16"/>
        </w:rPr>
        <w:t xml:space="preserve"> than the delay in decision making </w:t>
      </w:r>
      <w:r w:rsidRPr="00B922B4">
        <w:rPr>
          <w:rStyle w:val="StyleUnderline"/>
        </w:rPr>
        <w:t>was that</w:t>
      </w:r>
      <w:r w:rsidRPr="00B922B4">
        <w:rPr>
          <w:sz w:val="16"/>
        </w:rPr>
        <w:t xml:space="preserve"> some </w:t>
      </w:r>
      <w:r w:rsidRPr="00B922B4">
        <w:rPr>
          <w:rStyle w:val="StyleUnderline"/>
          <w:highlight w:val="cyan"/>
        </w:rPr>
        <w:t xml:space="preserve">decisions were </w:t>
      </w:r>
      <w:r w:rsidRPr="00B922B4">
        <w:rPr>
          <w:rStyle w:val="Emphasis"/>
          <w:highlight w:val="cyan"/>
        </w:rPr>
        <w:t>never made</w:t>
      </w:r>
      <w:r w:rsidRPr="00B922B4">
        <w:rPr>
          <w:sz w:val="16"/>
        </w:rPr>
        <w:t xml:space="preserve">. Although the management and the worker members of FED were aware that </w:t>
      </w:r>
      <w:r w:rsidRPr="00B922B4">
        <w:rPr>
          <w:rStyle w:val="StyleUnderline"/>
        </w:rPr>
        <w:t>some business units were running at a loss</w:t>
      </w:r>
      <w:r w:rsidRPr="00B922B4">
        <w:rPr>
          <w:sz w:val="16"/>
        </w:rPr>
        <w:t xml:space="preserve"> </w:t>
      </w:r>
      <w:r w:rsidRPr="00B922B4">
        <w:rPr>
          <w:rStyle w:val="StyleUnderline"/>
        </w:rPr>
        <w:t>for more than a decade</w:t>
      </w:r>
      <w:r w:rsidRPr="00B922B4">
        <w:rPr>
          <w:sz w:val="16"/>
        </w:rPr>
        <w:t xml:space="preserve">, the cooperative’s governing </w:t>
      </w:r>
      <w:r w:rsidRPr="00B922B4">
        <w:rPr>
          <w:rStyle w:val="StyleUnderline"/>
          <w:highlight w:val="cyan"/>
        </w:rPr>
        <w:t xml:space="preserve">bodies did </w:t>
      </w:r>
      <w:r w:rsidRPr="00B922B4">
        <w:rPr>
          <w:rStyle w:val="Emphasis"/>
          <w:highlight w:val="cyan"/>
        </w:rPr>
        <w:t>not discuss</w:t>
      </w:r>
      <w:r w:rsidRPr="00B922B4">
        <w:rPr>
          <w:sz w:val="16"/>
        </w:rPr>
        <w:t xml:space="preserve"> the </w:t>
      </w:r>
      <w:r w:rsidRPr="00B922B4">
        <w:rPr>
          <w:rStyle w:val="StyleUnderline"/>
          <w:highlight w:val="cyan"/>
        </w:rPr>
        <w:t>closure</w:t>
      </w:r>
      <w:r w:rsidRPr="00B922B4">
        <w:rPr>
          <w:sz w:val="16"/>
        </w:rPr>
        <w:t xml:space="preserve"> </w:t>
      </w:r>
      <w:r w:rsidRPr="00B922B4">
        <w:rPr>
          <w:rStyle w:val="StyleUnderline"/>
        </w:rPr>
        <w:t>of unprofitable plants</w:t>
      </w:r>
      <w:r w:rsidRPr="00B922B4">
        <w:rPr>
          <w:sz w:val="16"/>
        </w:rPr>
        <w:t xml:space="preserve"> in Mondragon, since</w:t>
      </w:r>
      <w:r w:rsidRPr="00B922B4">
        <w:rPr>
          <w:rStyle w:val="StyleUnderline"/>
        </w:rPr>
        <w:t xml:space="preserve"> managers presumed the </w:t>
      </w:r>
      <w:r w:rsidRPr="00B922B4">
        <w:rPr>
          <w:sz w:val="16"/>
        </w:rPr>
        <w:t>cooperative</w:t>
      </w:r>
      <w:r w:rsidRPr="00B922B4">
        <w:rPr>
          <w:rStyle w:val="StyleUnderline"/>
        </w:rPr>
        <w:t xml:space="preserve"> members would not vote in favour of closing </w:t>
      </w:r>
      <w:r w:rsidRPr="00B922B4">
        <w:rPr>
          <w:sz w:val="16"/>
        </w:rPr>
        <w:t>the plants</w:t>
      </w:r>
      <w:r w:rsidRPr="00B922B4">
        <w:rPr>
          <w:rStyle w:val="StyleUnderline"/>
        </w:rPr>
        <w:t xml:space="preserve"> where they were working.</w:t>
      </w:r>
    </w:p>
    <w:p w14:paraId="6A8C7C65" w14:textId="77777777" w:rsidR="00ED6976" w:rsidRPr="00B922B4" w:rsidRDefault="00ED6976" w:rsidP="00ED6976">
      <w:pPr>
        <w:rPr>
          <w:rFonts w:asciiTheme="minorHAnsi" w:hAnsiTheme="minorHAnsi" w:cstheme="minorHAnsi"/>
          <w:sz w:val="16"/>
        </w:rPr>
      </w:pPr>
      <w:r w:rsidRPr="00B922B4">
        <w:rPr>
          <w:sz w:val="16"/>
        </w:rPr>
        <w:t>Everybody talked about closing refrigerators, but they never actually considered closing it, because it provided almost 700 jobs that would be lost in Mondragon. . . . They would have stopped being members of FED. That vote never came about, and if it had, it would never have succeeded. (FED manager, member of the SC)</w:t>
      </w:r>
    </w:p>
    <w:p w14:paraId="2A8D2228" w14:textId="77777777" w:rsidR="00ED6976" w:rsidRDefault="00ED6976" w:rsidP="00ED6976">
      <w:pPr>
        <w:rPr>
          <w:sz w:val="16"/>
        </w:rPr>
      </w:pPr>
      <w:r w:rsidRPr="00B922B4">
        <w:rPr>
          <w:rStyle w:val="StyleUnderline"/>
        </w:rPr>
        <w:t>The</w:t>
      </w:r>
      <w:r w:rsidRPr="00B922B4">
        <w:rPr>
          <w:sz w:val="16"/>
        </w:rPr>
        <w:t xml:space="preserve"> refrigerator </w:t>
      </w:r>
      <w:r w:rsidRPr="00B922B4">
        <w:rPr>
          <w:rStyle w:val="StyleUnderline"/>
        </w:rPr>
        <w:t xml:space="preserve">business </w:t>
      </w:r>
      <w:r w:rsidRPr="00B922B4">
        <w:rPr>
          <w:rStyle w:val="Emphasis"/>
          <w:bCs/>
          <w:highlight w:val="cyan"/>
        </w:rPr>
        <w:t>lost</w:t>
      </w:r>
      <w:r w:rsidRPr="00B922B4">
        <w:rPr>
          <w:rStyle w:val="Emphasis"/>
          <w:highlight w:val="cyan"/>
        </w:rPr>
        <w:t xml:space="preserve"> 11 million a year</w:t>
      </w:r>
      <w:r w:rsidRPr="00B922B4">
        <w:rPr>
          <w:sz w:val="16"/>
        </w:rPr>
        <w:t xml:space="preserve"> on its own. </w:t>
      </w:r>
      <w:r w:rsidRPr="00B922B4">
        <w:rPr>
          <w:rStyle w:val="StyleUnderline"/>
        </w:rPr>
        <w:t xml:space="preserve">We </w:t>
      </w:r>
      <w:r w:rsidRPr="00B922B4">
        <w:rPr>
          <w:rStyle w:val="Emphasis"/>
        </w:rPr>
        <w:t>should have made decisions</w:t>
      </w:r>
      <w:r w:rsidRPr="00B922B4">
        <w:rPr>
          <w:rStyle w:val="StyleUnderline"/>
        </w:rPr>
        <w:t xml:space="preserve"> such as closing it</w:t>
      </w:r>
      <w:r w:rsidRPr="00B922B4">
        <w:rPr>
          <w:sz w:val="16"/>
        </w:rPr>
        <w:t xml:space="preserve"> 10 years before; closing what was unprofitable, closing it definitively. But here, at the time when we should have closed them [10 years ago], we had 600 cooperative members just in the refrigerator plant. It’s a bit difficult to make people understand that a business is dying and that it is best to just kill it. . . . The management was sure we had to go there, they knew what needed to be done, but things were very slow. (FED manager, member of the GC and SC)</w:t>
      </w:r>
    </w:p>
    <w:p w14:paraId="03642EDA" w14:textId="77777777" w:rsidR="00ED6976" w:rsidRPr="007732A5" w:rsidRDefault="00ED6976" w:rsidP="00ED6976">
      <w:pPr>
        <w:pStyle w:val="Heading2"/>
      </w:pPr>
    </w:p>
    <w:p w14:paraId="6503064D" w14:textId="77777777" w:rsidR="00ED6976" w:rsidRDefault="00ED6976" w:rsidP="00ED6976"/>
    <w:p w14:paraId="19536A09" w14:textId="77777777" w:rsidR="00ED6976" w:rsidRDefault="00ED6976" w:rsidP="00ED6976"/>
    <w:p w14:paraId="142D9728" w14:textId="77777777" w:rsidR="00ED6976" w:rsidRDefault="00ED6976" w:rsidP="00ED6976"/>
    <w:p w14:paraId="5F3FC645" w14:textId="77777777" w:rsidR="00ED6976" w:rsidRDefault="00ED6976" w:rsidP="00ED6976"/>
    <w:p w14:paraId="7DF38551" w14:textId="77777777" w:rsidR="00ED6976" w:rsidRDefault="00ED6976" w:rsidP="00ED6976"/>
    <w:p w14:paraId="3DB03983" w14:textId="77777777" w:rsidR="00ED6976" w:rsidRDefault="00ED6976" w:rsidP="00ED6976"/>
    <w:p w14:paraId="56C932B6" w14:textId="77777777" w:rsidR="00ED6976" w:rsidRDefault="00ED6976" w:rsidP="00ED6976"/>
    <w:p w14:paraId="6C1E0CB2" w14:textId="77777777" w:rsidR="00ED6976" w:rsidRDefault="00ED6976" w:rsidP="00ED6976"/>
    <w:p w14:paraId="6042D909" w14:textId="77777777" w:rsidR="00ED6976" w:rsidRDefault="00ED6976" w:rsidP="00ED6976"/>
    <w:p w14:paraId="6234B80E" w14:textId="77777777" w:rsidR="00ED6976" w:rsidRDefault="00ED6976" w:rsidP="00ED6976"/>
    <w:p w14:paraId="79F7130A" w14:textId="77777777" w:rsidR="00ED6976" w:rsidRPr="00ED6976" w:rsidRDefault="00ED6976" w:rsidP="00ED6976"/>
    <w:sectPr w:rsidR="00ED6976" w:rsidRPr="00ED6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B74E9"/>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148566B"/>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4E3240"/>
    <w:multiLevelType w:val="hybridMultilevel"/>
    <w:tmpl w:val="24F4FEC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01721A4E"/>
    <w:multiLevelType w:val="hybridMultilevel"/>
    <w:tmpl w:val="1AC677CA"/>
    <w:lvl w:ilvl="0" w:tplc="FFFFFFFF">
      <w:start w:val="1"/>
      <w:numFmt w:val="decimal"/>
      <w:lvlText w:val="%1."/>
      <w:lvlJc w:val="left"/>
      <w:pPr>
        <w:ind w:left="720" w:hanging="360"/>
      </w:pPr>
      <w:rPr>
        <w:rFonts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1CD3ECA"/>
    <w:multiLevelType w:val="hybridMultilevel"/>
    <w:tmpl w:val="C6E02A8C"/>
    <w:lvl w:ilvl="0" w:tplc="A9DCEB76">
      <w:start w:val="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C4869"/>
    <w:multiLevelType w:val="hybridMultilevel"/>
    <w:tmpl w:val="F6244EB0"/>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 w15:restartNumberingAfterBreak="0">
    <w:nsid w:val="025B0C3D"/>
    <w:multiLevelType w:val="hybridMultilevel"/>
    <w:tmpl w:val="138E9D7A"/>
    <w:lvl w:ilvl="0" w:tplc="0A5853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EB1393"/>
    <w:multiLevelType w:val="hybridMultilevel"/>
    <w:tmpl w:val="B1D4C19C"/>
    <w:lvl w:ilvl="0" w:tplc="AA027B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0A37EA"/>
    <w:multiLevelType w:val="hybridMultilevel"/>
    <w:tmpl w:val="4F7A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4D3DD0"/>
    <w:multiLevelType w:val="hybridMultilevel"/>
    <w:tmpl w:val="65480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43227BC"/>
    <w:multiLevelType w:val="hybridMultilevel"/>
    <w:tmpl w:val="DE7AABE2"/>
    <w:lvl w:ilvl="0" w:tplc="831A0B5C">
      <w:start w:val="1"/>
      <w:numFmt w:val="decimal"/>
      <w:lvlText w:val="%1."/>
      <w:lvlJc w:val="left"/>
      <w:pPr>
        <w:ind w:left="360" w:hanging="360"/>
      </w:pPr>
      <w:rPr>
        <w:rFonts w:ascii="Arial" w:eastAsiaTheme="majorEastAsia" w:hAnsi="Arial" w:cs="Arial"/>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44D318B"/>
    <w:multiLevelType w:val="hybridMultilevel"/>
    <w:tmpl w:val="DB1E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F7679"/>
    <w:multiLevelType w:val="multilevel"/>
    <w:tmpl w:val="B24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0475B"/>
    <w:multiLevelType w:val="hybridMultilevel"/>
    <w:tmpl w:val="EE7CC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58F7ADB"/>
    <w:multiLevelType w:val="hybridMultilevel"/>
    <w:tmpl w:val="79EE0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1B71BA"/>
    <w:multiLevelType w:val="hybridMultilevel"/>
    <w:tmpl w:val="415CC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2D0B46"/>
    <w:multiLevelType w:val="hybridMultilevel"/>
    <w:tmpl w:val="8F0AF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9A4C96"/>
    <w:multiLevelType w:val="hybridMultilevel"/>
    <w:tmpl w:val="5B5AFE3E"/>
    <w:lvl w:ilvl="0" w:tplc="33E664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2D69B9"/>
    <w:multiLevelType w:val="hybridMultilevel"/>
    <w:tmpl w:val="7CC647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08FB4521"/>
    <w:multiLevelType w:val="hybridMultilevel"/>
    <w:tmpl w:val="D4E62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9832AC2"/>
    <w:multiLevelType w:val="hybridMultilevel"/>
    <w:tmpl w:val="7298B510"/>
    <w:lvl w:ilvl="0" w:tplc="AEA454D2">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9A1048C"/>
    <w:multiLevelType w:val="hybridMultilevel"/>
    <w:tmpl w:val="D6AC1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A47779D"/>
    <w:multiLevelType w:val="hybridMultilevel"/>
    <w:tmpl w:val="24EE04A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5C2F5F"/>
    <w:multiLevelType w:val="hybridMultilevel"/>
    <w:tmpl w:val="F906F8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114E79"/>
    <w:multiLevelType w:val="hybridMultilevel"/>
    <w:tmpl w:val="5D64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B8C3017"/>
    <w:multiLevelType w:val="hybridMultilevel"/>
    <w:tmpl w:val="A5CE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A15B7A"/>
    <w:multiLevelType w:val="hybridMultilevel"/>
    <w:tmpl w:val="7AF0C63E"/>
    <w:lvl w:ilvl="0" w:tplc="D45C83A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1A7649"/>
    <w:multiLevelType w:val="hybridMultilevel"/>
    <w:tmpl w:val="60EA6FF2"/>
    <w:lvl w:ilvl="0" w:tplc="0409000F">
      <w:start w:val="1"/>
      <w:numFmt w:val="decimal"/>
      <w:lvlText w:val="%1."/>
      <w:lvlJc w:val="left"/>
      <w:pPr>
        <w:ind w:left="720" w:hanging="360"/>
      </w:pPr>
      <w:rPr>
        <w:rFonts w:hint="default"/>
      </w:rPr>
    </w:lvl>
    <w:lvl w:ilvl="1" w:tplc="268ADA18">
      <w:start w:val="2"/>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5670C0"/>
    <w:multiLevelType w:val="hybridMultilevel"/>
    <w:tmpl w:val="195EA4B4"/>
    <w:lvl w:ilvl="0" w:tplc="D3725D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C73402F"/>
    <w:multiLevelType w:val="hybridMultilevel"/>
    <w:tmpl w:val="0A2A3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EF87137"/>
    <w:multiLevelType w:val="hybridMultilevel"/>
    <w:tmpl w:val="4CB67A88"/>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78175E"/>
    <w:multiLevelType w:val="hybridMultilevel"/>
    <w:tmpl w:val="D5906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AF51C1"/>
    <w:multiLevelType w:val="hybridMultilevel"/>
    <w:tmpl w:val="15EA25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00A1141"/>
    <w:multiLevelType w:val="hybridMultilevel"/>
    <w:tmpl w:val="B19A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03B6B65"/>
    <w:multiLevelType w:val="hybridMultilevel"/>
    <w:tmpl w:val="9A52B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5C5D60"/>
    <w:multiLevelType w:val="hybridMultilevel"/>
    <w:tmpl w:val="E0968FCA"/>
    <w:lvl w:ilvl="0" w:tplc="CC52F0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0A130C9"/>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0DF7A4B"/>
    <w:multiLevelType w:val="hybridMultilevel"/>
    <w:tmpl w:val="A77A6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0E972A9"/>
    <w:multiLevelType w:val="hybridMultilevel"/>
    <w:tmpl w:val="B548FD1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142460F"/>
    <w:multiLevelType w:val="hybridMultilevel"/>
    <w:tmpl w:val="45D0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18F4A24"/>
    <w:multiLevelType w:val="hybridMultilevel"/>
    <w:tmpl w:val="1780D55C"/>
    <w:lvl w:ilvl="0" w:tplc="21C87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1B57FDE"/>
    <w:multiLevelType w:val="hybridMultilevel"/>
    <w:tmpl w:val="9062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2A56497"/>
    <w:multiLevelType w:val="hybridMultilevel"/>
    <w:tmpl w:val="5B843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2B54EA4"/>
    <w:multiLevelType w:val="hybridMultilevel"/>
    <w:tmpl w:val="C2F260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3E20614"/>
    <w:multiLevelType w:val="hybridMultilevel"/>
    <w:tmpl w:val="5E5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3FE2B45"/>
    <w:multiLevelType w:val="hybridMultilevel"/>
    <w:tmpl w:val="83223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4552329"/>
    <w:multiLevelType w:val="hybridMultilevel"/>
    <w:tmpl w:val="BC882E82"/>
    <w:lvl w:ilvl="0" w:tplc="4B9634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467666F"/>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4884FC2"/>
    <w:multiLevelType w:val="hybridMultilevel"/>
    <w:tmpl w:val="A9DE2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48B43CE"/>
    <w:multiLevelType w:val="hybridMultilevel"/>
    <w:tmpl w:val="927E7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4A239F2"/>
    <w:multiLevelType w:val="hybridMultilevel"/>
    <w:tmpl w:val="D74AB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E43411"/>
    <w:multiLevelType w:val="multilevel"/>
    <w:tmpl w:val="6AF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CD1D65"/>
    <w:multiLevelType w:val="hybridMultilevel"/>
    <w:tmpl w:val="827C2E5C"/>
    <w:lvl w:ilvl="0" w:tplc="1E6C9B1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6614243"/>
    <w:multiLevelType w:val="hybridMultilevel"/>
    <w:tmpl w:val="73F4DEF6"/>
    <w:lvl w:ilvl="0" w:tplc="1E62FF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66B308D"/>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16922037"/>
    <w:multiLevelType w:val="hybridMultilevel"/>
    <w:tmpl w:val="392E2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7A670C5"/>
    <w:multiLevelType w:val="hybridMultilevel"/>
    <w:tmpl w:val="91108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8A362DD"/>
    <w:multiLevelType w:val="hybridMultilevel"/>
    <w:tmpl w:val="A7260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8B047B0"/>
    <w:multiLevelType w:val="hybridMultilevel"/>
    <w:tmpl w:val="7378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9A17994"/>
    <w:multiLevelType w:val="hybridMultilevel"/>
    <w:tmpl w:val="B10C8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9EA667F"/>
    <w:multiLevelType w:val="hybridMultilevel"/>
    <w:tmpl w:val="B01A4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A056029"/>
    <w:multiLevelType w:val="hybridMultilevel"/>
    <w:tmpl w:val="15AE1F4A"/>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98"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A30466D"/>
    <w:multiLevelType w:val="hybridMultilevel"/>
    <w:tmpl w:val="F4C61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A5D0DB0"/>
    <w:multiLevelType w:val="hybridMultilevel"/>
    <w:tmpl w:val="A8AAFCE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1" w15:restartNumberingAfterBreak="0">
    <w:nsid w:val="1AC40BEB"/>
    <w:multiLevelType w:val="hybridMultilevel"/>
    <w:tmpl w:val="5EFC6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BB814C9"/>
    <w:multiLevelType w:val="hybridMultilevel"/>
    <w:tmpl w:val="9BFA5C06"/>
    <w:lvl w:ilvl="0" w:tplc="A4EC700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BDC7173"/>
    <w:multiLevelType w:val="hybridMultilevel"/>
    <w:tmpl w:val="7242C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CEC466B"/>
    <w:multiLevelType w:val="hybridMultilevel"/>
    <w:tmpl w:val="E214D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D156E69"/>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E497B61"/>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E8C142A"/>
    <w:multiLevelType w:val="hybridMultilevel"/>
    <w:tmpl w:val="9DB6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F040FA1"/>
    <w:multiLevelType w:val="hybridMultilevel"/>
    <w:tmpl w:val="5DA4D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FE254F6"/>
    <w:multiLevelType w:val="hybridMultilevel"/>
    <w:tmpl w:val="8A985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FFE1507"/>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10751D8"/>
    <w:multiLevelType w:val="hybridMultilevel"/>
    <w:tmpl w:val="747E96E6"/>
    <w:lvl w:ilvl="0" w:tplc="0E4489A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24E4C38"/>
    <w:multiLevelType w:val="hybridMultilevel"/>
    <w:tmpl w:val="D8CC878E"/>
    <w:lvl w:ilvl="0" w:tplc="D7324F1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3DE3FE7"/>
    <w:multiLevelType w:val="hybridMultilevel"/>
    <w:tmpl w:val="154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4C26E3"/>
    <w:multiLevelType w:val="hybridMultilevel"/>
    <w:tmpl w:val="08A85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AB745C"/>
    <w:multiLevelType w:val="hybridMultilevel"/>
    <w:tmpl w:val="1D80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4B7391C"/>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4" w15:restartNumberingAfterBreak="0">
    <w:nsid w:val="261A7BB5"/>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63A4543"/>
    <w:multiLevelType w:val="hybridMultilevel"/>
    <w:tmpl w:val="17AC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6960A60"/>
    <w:multiLevelType w:val="hybridMultilevel"/>
    <w:tmpl w:val="34982706"/>
    <w:lvl w:ilvl="0" w:tplc="B7EEB6D8">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6A118B6"/>
    <w:multiLevelType w:val="hybridMultilevel"/>
    <w:tmpl w:val="1EDE8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84218B7"/>
    <w:multiLevelType w:val="hybridMultilevel"/>
    <w:tmpl w:val="62EC844A"/>
    <w:lvl w:ilvl="0" w:tplc="7982DE1A">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86C0369"/>
    <w:multiLevelType w:val="hybridMultilevel"/>
    <w:tmpl w:val="7F9CF8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8917B8C"/>
    <w:multiLevelType w:val="hybridMultilevel"/>
    <w:tmpl w:val="986ABB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2" w15:restartNumberingAfterBreak="0">
    <w:nsid w:val="28CB253C"/>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9141090"/>
    <w:multiLevelType w:val="hybridMultilevel"/>
    <w:tmpl w:val="0568D192"/>
    <w:lvl w:ilvl="0" w:tplc="B5540D3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930503D"/>
    <w:multiLevelType w:val="hybridMultilevel"/>
    <w:tmpl w:val="96C6B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98D530D"/>
    <w:multiLevelType w:val="hybridMultilevel"/>
    <w:tmpl w:val="0B4A7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B910FA1"/>
    <w:multiLevelType w:val="hybridMultilevel"/>
    <w:tmpl w:val="57FA65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2C172083"/>
    <w:multiLevelType w:val="hybridMultilevel"/>
    <w:tmpl w:val="6D6EA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C197F24"/>
    <w:multiLevelType w:val="hybridMultilevel"/>
    <w:tmpl w:val="8870B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C67335B"/>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C864C64"/>
    <w:multiLevelType w:val="hybridMultilevel"/>
    <w:tmpl w:val="A4EA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2E506929"/>
    <w:multiLevelType w:val="hybridMultilevel"/>
    <w:tmpl w:val="B58C2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EAB217D"/>
    <w:multiLevelType w:val="hybridMultilevel"/>
    <w:tmpl w:val="FCB45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F7C76B0"/>
    <w:multiLevelType w:val="hybridMultilevel"/>
    <w:tmpl w:val="BF6AC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0020AD0"/>
    <w:multiLevelType w:val="hybridMultilevel"/>
    <w:tmpl w:val="0E567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1233873"/>
    <w:multiLevelType w:val="hybridMultilevel"/>
    <w:tmpl w:val="23A86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1D565D8"/>
    <w:multiLevelType w:val="hybridMultilevel"/>
    <w:tmpl w:val="41B6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2214F10"/>
    <w:multiLevelType w:val="hybridMultilevel"/>
    <w:tmpl w:val="E24C2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26750E8"/>
    <w:multiLevelType w:val="hybridMultilevel"/>
    <w:tmpl w:val="9C6AFC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2CD10B0"/>
    <w:multiLevelType w:val="hybridMultilevel"/>
    <w:tmpl w:val="FBFCADE2"/>
    <w:lvl w:ilvl="0" w:tplc="77AC9FE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35D25A3"/>
    <w:multiLevelType w:val="hybridMultilevel"/>
    <w:tmpl w:val="89A88070"/>
    <w:lvl w:ilvl="0" w:tplc="A5ECD5F4">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3B60E42"/>
    <w:multiLevelType w:val="hybridMultilevel"/>
    <w:tmpl w:val="65C48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3CF3DBA"/>
    <w:multiLevelType w:val="hybridMultilevel"/>
    <w:tmpl w:val="6472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33E92EDF"/>
    <w:multiLevelType w:val="hybridMultilevel"/>
    <w:tmpl w:val="F130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4DC21BB"/>
    <w:multiLevelType w:val="hybridMultilevel"/>
    <w:tmpl w:val="F39E818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2" w15:restartNumberingAfterBreak="0">
    <w:nsid w:val="35096701"/>
    <w:multiLevelType w:val="hybridMultilevel"/>
    <w:tmpl w:val="B1022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35A36E2B"/>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5FC4298"/>
    <w:multiLevelType w:val="hybridMultilevel"/>
    <w:tmpl w:val="458A24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60513E7"/>
    <w:multiLevelType w:val="hybridMultilevel"/>
    <w:tmpl w:val="3A821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633705E"/>
    <w:multiLevelType w:val="hybridMultilevel"/>
    <w:tmpl w:val="56BE1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65A53C1"/>
    <w:multiLevelType w:val="hybridMultilevel"/>
    <w:tmpl w:val="D6481EA4"/>
    <w:lvl w:ilvl="0" w:tplc="D3C857EC">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6C731AF"/>
    <w:multiLevelType w:val="hybridMultilevel"/>
    <w:tmpl w:val="E076B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6D834D3"/>
    <w:multiLevelType w:val="hybridMultilevel"/>
    <w:tmpl w:val="A1A6D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7591FBB"/>
    <w:multiLevelType w:val="hybridMultilevel"/>
    <w:tmpl w:val="4B94F6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8512D0F"/>
    <w:multiLevelType w:val="hybridMultilevel"/>
    <w:tmpl w:val="26EA3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8FB2504"/>
    <w:multiLevelType w:val="hybridMultilevel"/>
    <w:tmpl w:val="F8EE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9A1146A"/>
    <w:multiLevelType w:val="hybridMultilevel"/>
    <w:tmpl w:val="8D44E8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9AE0191"/>
    <w:multiLevelType w:val="hybridMultilevel"/>
    <w:tmpl w:val="61A6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9B51776"/>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AE17C47"/>
    <w:multiLevelType w:val="hybridMultilevel"/>
    <w:tmpl w:val="EE5A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B1967A4"/>
    <w:multiLevelType w:val="hybridMultilevel"/>
    <w:tmpl w:val="E41C821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BAE3CD6"/>
    <w:multiLevelType w:val="hybridMultilevel"/>
    <w:tmpl w:val="5778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BC00334"/>
    <w:multiLevelType w:val="hybridMultilevel"/>
    <w:tmpl w:val="5D760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BEC0A18"/>
    <w:multiLevelType w:val="hybridMultilevel"/>
    <w:tmpl w:val="7DD0F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D0647BD"/>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D2B5D4E"/>
    <w:multiLevelType w:val="hybridMultilevel"/>
    <w:tmpl w:val="8556B43A"/>
    <w:lvl w:ilvl="0" w:tplc="C35C13A0">
      <w:start w:val="1"/>
      <w:numFmt w:val="lowerLetter"/>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D3D1C21"/>
    <w:multiLevelType w:val="hybridMultilevel"/>
    <w:tmpl w:val="5B52B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D6C1D17"/>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4" w15:restartNumberingAfterBreak="0">
    <w:nsid w:val="3DAC2A5D"/>
    <w:multiLevelType w:val="hybridMultilevel"/>
    <w:tmpl w:val="CE4E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E225AF3"/>
    <w:multiLevelType w:val="hybridMultilevel"/>
    <w:tmpl w:val="56488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E741DDC"/>
    <w:multiLevelType w:val="hybridMultilevel"/>
    <w:tmpl w:val="77C08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E882011"/>
    <w:multiLevelType w:val="hybridMultilevel"/>
    <w:tmpl w:val="12861618"/>
    <w:lvl w:ilvl="0" w:tplc="DE6A035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E895FF3"/>
    <w:multiLevelType w:val="hybridMultilevel"/>
    <w:tmpl w:val="2FCADF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0"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F8E7234"/>
    <w:multiLevelType w:val="hybridMultilevel"/>
    <w:tmpl w:val="E260125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FA31258"/>
    <w:multiLevelType w:val="hybridMultilevel"/>
    <w:tmpl w:val="A13C2A4A"/>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7"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8" w15:restartNumberingAfterBreak="0">
    <w:nsid w:val="404A1A40"/>
    <w:multiLevelType w:val="hybridMultilevel"/>
    <w:tmpl w:val="86DAB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0F94E23"/>
    <w:multiLevelType w:val="hybridMultilevel"/>
    <w:tmpl w:val="2506C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12E4331"/>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15173B3"/>
    <w:multiLevelType w:val="hybridMultilevel"/>
    <w:tmpl w:val="1AC677CA"/>
    <w:lvl w:ilvl="0" w:tplc="6EE6F2D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1AA652E"/>
    <w:multiLevelType w:val="hybridMultilevel"/>
    <w:tmpl w:val="39501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28121B7"/>
    <w:multiLevelType w:val="hybridMultilevel"/>
    <w:tmpl w:val="4CD62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2BA26CD"/>
    <w:multiLevelType w:val="hybridMultilevel"/>
    <w:tmpl w:val="A0124C7C"/>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2FD3858"/>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31F3DAF"/>
    <w:multiLevelType w:val="hybridMultilevel"/>
    <w:tmpl w:val="9C1EB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3BB27E4"/>
    <w:multiLevelType w:val="hybridMultilevel"/>
    <w:tmpl w:val="1FDE03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444B2DEA"/>
    <w:multiLevelType w:val="hybridMultilevel"/>
    <w:tmpl w:val="97CE3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47B5AC4"/>
    <w:multiLevelType w:val="hybridMultilevel"/>
    <w:tmpl w:val="0284E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7" w15:restartNumberingAfterBreak="0">
    <w:nsid w:val="455767C3"/>
    <w:multiLevelType w:val="hybridMultilevel"/>
    <w:tmpl w:val="D474F1BC"/>
    <w:lvl w:ilvl="0" w:tplc="7CB6F118">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15:restartNumberingAfterBreak="0">
    <w:nsid w:val="465A20C6"/>
    <w:multiLevelType w:val="hybridMultilevel"/>
    <w:tmpl w:val="1C18355E"/>
    <w:lvl w:ilvl="0" w:tplc="B29A6D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67948FA"/>
    <w:multiLevelType w:val="hybridMultilevel"/>
    <w:tmpl w:val="051C66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6BB270F"/>
    <w:multiLevelType w:val="hybridMultilevel"/>
    <w:tmpl w:val="B058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76956AD"/>
    <w:multiLevelType w:val="hybridMultilevel"/>
    <w:tmpl w:val="442C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8FF2D10"/>
    <w:multiLevelType w:val="hybridMultilevel"/>
    <w:tmpl w:val="B4EE84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929602E"/>
    <w:multiLevelType w:val="hybridMultilevel"/>
    <w:tmpl w:val="0F7A4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8" w15:restartNumberingAfterBreak="0">
    <w:nsid w:val="498F3736"/>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A44512D"/>
    <w:multiLevelType w:val="hybridMultilevel"/>
    <w:tmpl w:val="7EB4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A4D2A07"/>
    <w:multiLevelType w:val="hybridMultilevel"/>
    <w:tmpl w:val="FE6C3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B7C1617"/>
    <w:multiLevelType w:val="hybridMultilevel"/>
    <w:tmpl w:val="0E6CB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BDF65BC"/>
    <w:multiLevelType w:val="hybridMultilevel"/>
    <w:tmpl w:val="57FA65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C814549"/>
    <w:multiLevelType w:val="hybridMultilevel"/>
    <w:tmpl w:val="ADEA6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DBC789E"/>
    <w:multiLevelType w:val="hybridMultilevel"/>
    <w:tmpl w:val="E4483CE4"/>
    <w:lvl w:ilvl="0" w:tplc="5178BE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DC96797"/>
    <w:multiLevelType w:val="hybridMultilevel"/>
    <w:tmpl w:val="011E4B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E1B26C7"/>
    <w:multiLevelType w:val="hybridMultilevel"/>
    <w:tmpl w:val="D1BA66E0"/>
    <w:lvl w:ilvl="0" w:tplc="122A3BD2">
      <w:start w:val="1"/>
      <w:numFmt w:val="decimal"/>
      <w:lvlText w:val="%1."/>
      <w:lvlJc w:val="left"/>
      <w:pPr>
        <w:ind w:left="360" w:hanging="360"/>
      </w:pPr>
      <w:rPr>
        <w:rFonts w:hint="default"/>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E625878"/>
    <w:multiLevelType w:val="hybridMultilevel"/>
    <w:tmpl w:val="25B63E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2" w15:restartNumberingAfterBreak="0">
    <w:nsid w:val="4ED33A10"/>
    <w:multiLevelType w:val="hybridMultilevel"/>
    <w:tmpl w:val="F48C5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F4D04B8"/>
    <w:multiLevelType w:val="hybridMultilevel"/>
    <w:tmpl w:val="50F4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F611436"/>
    <w:multiLevelType w:val="hybridMultilevel"/>
    <w:tmpl w:val="62EC844A"/>
    <w:lvl w:ilvl="0" w:tplc="FFFFFFFF">
      <w:start w:val="1"/>
      <w:numFmt w:val="decimal"/>
      <w:lvlText w:val="%1."/>
      <w:lvlJc w:val="left"/>
      <w:pPr>
        <w:ind w:left="360" w:hanging="360"/>
      </w:pPr>
      <w:rPr>
        <w:rFonts w:ascii="Arial" w:eastAsiaTheme="maj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4FA0675E"/>
    <w:multiLevelType w:val="hybridMultilevel"/>
    <w:tmpl w:val="8E1650A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04A796F"/>
    <w:multiLevelType w:val="hybridMultilevel"/>
    <w:tmpl w:val="CF50B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04D7045"/>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1"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2403B46"/>
    <w:multiLevelType w:val="hybridMultilevel"/>
    <w:tmpl w:val="3BB8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3D72E30"/>
    <w:multiLevelType w:val="hybridMultilevel"/>
    <w:tmpl w:val="E144A45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6" w15:restartNumberingAfterBreak="0">
    <w:nsid w:val="5402162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68" w15:restartNumberingAfterBreak="0">
    <w:nsid w:val="54DA6FEE"/>
    <w:multiLevelType w:val="hybridMultilevel"/>
    <w:tmpl w:val="BB6A5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8533484"/>
    <w:multiLevelType w:val="hybridMultilevel"/>
    <w:tmpl w:val="289C2EDE"/>
    <w:lvl w:ilvl="0" w:tplc="49D0164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8D05E3A"/>
    <w:multiLevelType w:val="hybridMultilevel"/>
    <w:tmpl w:val="BA6C68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93A43D1"/>
    <w:multiLevelType w:val="hybridMultilevel"/>
    <w:tmpl w:val="C3E6D96E"/>
    <w:lvl w:ilvl="0" w:tplc="13608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B5B758F"/>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BE52F93"/>
    <w:multiLevelType w:val="hybridMultilevel"/>
    <w:tmpl w:val="56488090"/>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5C131444"/>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CBA1C97"/>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CC52F24"/>
    <w:multiLevelType w:val="hybridMultilevel"/>
    <w:tmpl w:val="6118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D3F7129"/>
    <w:multiLevelType w:val="hybridMultilevel"/>
    <w:tmpl w:val="B368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DD44D2B"/>
    <w:multiLevelType w:val="hybridMultilevel"/>
    <w:tmpl w:val="153AB21E"/>
    <w:lvl w:ilvl="0" w:tplc="CBE49AB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EAA7343"/>
    <w:multiLevelType w:val="hybridMultilevel"/>
    <w:tmpl w:val="4420D32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8" w15:restartNumberingAfterBreak="0">
    <w:nsid w:val="5EB20F21"/>
    <w:multiLevelType w:val="hybridMultilevel"/>
    <w:tmpl w:val="E9E80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EE25208"/>
    <w:multiLevelType w:val="hybridMultilevel"/>
    <w:tmpl w:val="9A52B4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F120010"/>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F1F714C"/>
    <w:multiLevelType w:val="hybridMultilevel"/>
    <w:tmpl w:val="02E8B8CC"/>
    <w:lvl w:ilvl="0" w:tplc="88464E9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F5F1AD6"/>
    <w:multiLevelType w:val="hybridMultilevel"/>
    <w:tmpl w:val="22B625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1A37CC2"/>
    <w:multiLevelType w:val="hybridMultilevel"/>
    <w:tmpl w:val="03AE698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22D10E6"/>
    <w:multiLevelType w:val="multilevel"/>
    <w:tmpl w:val="1B9EDECA"/>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8"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99" w15:restartNumberingAfterBreak="0">
    <w:nsid w:val="625F3324"/>
    <w:multiLevelType w:val="hybridMultilevel"/>
    <w:tmpl w:val="77929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3370DFB"/>
    <w:multiLevelType w:val="hybridMultilevel"/>
    <w:tmpl w:val="919CA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3DF394D"/>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4735B73"/>
    <w:multiLevelType w:val="hybridMultilevel"/>
    <w:tmpl w:val="D1B83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4C82065"/>
    <w:multiLevelType w:val="hybridMultilevel"/>
    <w:tmpl w:val="0B76E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58904D3"/>
    <w:multiLevelType w:val="hybridMultilevel"/>
    <w:tmpl w:val="26A8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9" w15:restartNumberingAfterBreak="0">
    <w:nsid w:val="66CD0DB7"/>
    <w:multiLevelType w:val="hybridMultilevel"/>
    <w:tmpl w:val="E58254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67FD2D36"/>
    <w:multiLevelType w:val="hybridMultilevel"/>
    <w:tmpl w:val="ED2A1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81F4881"/>
    <w:multiLevelType w:val="hybridMultilevel"/>
    <w:tmpl w:val="93E644BA"/>
    <w:lvl w:ilvl="0" w:tplc="81ECA962">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86C4712"/>
    <w:multiLevelType w:val="hybridMultilevel"/>
    <w:tmpl w:val="1C48715C"/>
    <w:lvl w:ilvl="0" w:tplc="EE5615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9510FE8"/>
    <w:multiLevelType w:val="hybridMultilevel"/>
    <w:tmpl w:val="95AA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9774C82"/>
    <w:multiLevelType w:val="hybridMultilevel"/>
    <w:tmpl w:val="7C3EE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A656FA1"/>
    <w:multiLevelType w:val="hybridMultilevel"/>
    <w:tmpl w:val="4976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AB8578B"/>
    <w:multiLevelType w:val="hybridMultilevel"/>
    <w:tmpl w:val="1A9E8C06"/>
    <w:lvl w:ilvl="0" w:tplc="3230D1E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B2A79FF"/>
    <w:multiLevelType w:val="hybridMultilevel"/>
    <w:tmpl w:val="751C49D0"/>
    <w:lvl w:ilvl="0" w:tplc="34305E50">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C750352"/>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E1F673A"/>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E516D77"/>
    <w:multiLevelType w:val="hybridMultilevel"/>
    <w:tmpl w:val="43BE5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EDD6530"/>
    <w:multiLevelType w:val="hybridMultilevel"/>
    <w:tmpl w:val="2EB2BF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F014253"/>
    <w:multiLevelType w:val="hybridMultilevel"/>
    <w:tmpl w:val="6FC2E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F2B18BE"/>
    <w:multiLevelType w:val="hybridMultilevel"/>
    <w:tmpl w:val="EE9A16DA"/>
    <w:lvl w:ilvl="0" w:tplc="935EFF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F665FE8"/>
    <w:multiLevelType w:val="hybridMultilevel"/>
    <w:tmpl w:val="F968CCF8"/>
    <w:lvl w:ilvl="0" w:tplc="6E42358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F7B1243"/>
    <w:multiLevelType w:val="hybridMultilevel"/>
    <w:tmpl w:val="7940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0BF24BE"/>
    <w:multiLevelType w:val="hybridMultilevel"/>
    <w:tmpl w:val="8C8680DA"/>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36"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1052493"/>
    <w:multiLevelType w:val="hybridMultilevel"/>
    <w:tmpl w:val="EE12A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7134185D"/>
    <w:multiLevelType w:val="hybridMultilevel"/>
    <w:tmpl w:val="5BA411BE"/>
    <w:lvl w:ilvl="0" w:tplc="05141B38">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728350DF"/>
    <w:multiLevelType w:val="hybridMultilevel"/>
    <w:tmpl w:val="2D86DEFA"/>
    <w:lvl w:ilvl="0" w:tplc="AF5624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28C45A1"/>
    <w:multiLevelType w:val="hybridMultilevel"/>
    <w:tmpl w:val="167E5188"/>
    <w:lvl w:ilvl="0" w:tplc="5F00E1C0">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43" w15:restartNumberingAfterBreak="0">
    <w:nsid w:val="73206EBA"/>
    <w:multiLevelType w:val="hybridMultilevel"/>
    <w:tmpl w:val="CF883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39147D7"/>
    <w:multiLevelType w:val="hybridMultilevel"/>
    <w:tmpl w:val="0BCE1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3A256E3"/>
    <w:multiLevelType w:val="hybridMultilevel"/>
    <w:tmpl w:val="852A3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3F97444"/>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4B63B1C"/>
    <w:multiLevelType w:val="hybridMultilevel"/>
    <w:tmpl w:val="57803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4E8462A"/>
    <w:multiLevelType w:val="hybridMultilevel"/>
    <w:tmpl w:val="F98CF87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1"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54117CA"/>
    <w:multiLevelType w:val="hybridMultilevel"/>
    <w:tmpl w:val="1FF6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58E2772"/>
    <w:multiLevelType w:val="hybridMultilevel"/>
    <w:tmpl w:val="04626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5BA2077"/>
    <w:multiLevelType w:val="hybridMultilevel"/>
    <w:tmpl w:val="C330A0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66A194E"/>
    <w:multiLevelType w:val="hybridMultilevel"/>
    <w:tmpl w:val="C0FC2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6AF5791"/>
    <w:multiLevelType w:val="hybridMultilevel"/>
    <w:tmpl w:val="54C8D3E8"/>
    <w:lvl w:ilvl="0" w:tplc="629C519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6BE2C83"/>
    <w:multiLevelType w:val="hybridMultilevel"/>
    <w:tmpl w:val="EE7CC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1"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8B5953"/>
    <w:multiLevelType w:val="hybridMultilevel"/>
    <w:tmpl w:val="27BA6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7F118FA"/>
    <w:multiLevelType w:val="hybridMultilevel"/>
    <w:tmpl w:val="ED020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C449F1"/>
    <w:multiLevelType w:val="hybridMultilevel"/>
    <w:tmpl w:val="77C07D6C"/>
    <w:lvl w:ilvl="0" w:tplc="77AC9F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790E6D83"/>
    <w:multiLevelType w:val="hybridMultilevel"/>
    <w:tmpl w:val="1CDED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96B56C7"/>
    <w:multiLevelType w:val="hybridMultilevel"/>
    <w:tmpl w:val="3372E2AE"/>
    <w:lvl w:ilvl="0" w:tplc="580A000F">
      <w:start w:val="1"/>
      <w:numFmt w:val="decimal"/>
      <w:lvlText w:val="%1."/>
      <w:lvlJc w:val="left"/>
      <w:pPr>
        <w:ind w:left="63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8"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7ADB6CFE"/>
    <w:multiLevelType w:val="hybridMultilevel"/>
    <w:tmpl w:val="F62CA5EE"/>
    <w:lvl w:ilvl="0" w:tplc="3D30B29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7AF85C44"/>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B50799F"/>
    <w:multiLevelType w:val="hybridMultilevel"/>
    <w:tmpl w:val="3D94B6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2"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3" w15:restartNumberingAfterBreak="0">
    <w:nsid w:val="7C286FDD"/>
    <w:multiLevelType w:val="hybridMultilevel"/>
    <w:tmpl w:val="15AA9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C452BE1"/>
    <w:multiLevelType w:val="hybridMultilevel"/>
    <w:tmpl w:val="90BE70B8"/>
    <w:lvl w:ilvl="0" w:tplc="641E53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C807CF0"/>
    <w:multiLevelType w:val="hybridMultilevel"/>
    <w:tmpl w:val="9110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C830F38"/>
    <w:multiLevelType w:val="hybridMultilevel"/>
    <w:tmpl w:val="EB34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7C90064E"/>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CC6000D"/>
    <w:multiLevelType w:val="hybridMultilevel"/>
    <w:tmpl w:val="B5DE99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D866017"/>
    <w:multiLevelType w:val="hybridMultilevel"/>
    <w:tmpl w:val="95C06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7DB83F68"/>
    <w:multiLevelType w:val="multilevel"/>
    <w:tmpl w:val="7A8269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4" w15:restartNumberingAfterBreak="0">
    <w:nsid w:val="7E8A3CD9"/>
    <w:multiLevelType w:val="hybridMultilevel"/>
    <w:tmpl w:val="18CC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E8A59C1"/>
    <w:multiLevelType w:val="hybridMultilevel"/>
    <w:tmpl w:val="81D09BEC"/>
    <w:lvl w:ilvl="0" w:tplc="B2444C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7" w15:restartNumberingAfterBreak="0">
    <w:nsid w:val="7F2C1056"/>
    <w:multiLevelType w:val="hybridMultilevel"/>
    <w:tmpl w:val="2A08B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F646792"/>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FA47DF3"/>
    <w:multiLevelType w:val="hybridMultilevel"/>
    <w:tmpl w:val="C5A84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FDF5059"/>
    <w:multiLevelType w:val="hybridMultilevel"/>
    <w:tmpl w:val="405C9A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19"/>
  </w:num>
  <w:num w:numId="13" w16cid:durableId="1695883432">
    <w:abstractNumId w:val="108"/>
  </w:num>
  <w:num w:numId="14" w16cid:durableId="720713117">
    <w:abstractNumId w:val="71"/>
  </w:num>
  <w:num w:numId="15" w16cid:durableId="1080442953">
    <w:abstractNumId w:val="358"/>
  </w:num>
  <w:num w:numId="16" w16cid:durableId="1450204649">
    <w:abstractNumId w:val="35"/>
  </w:num>
  <w:num w:numId="17" w16cid:durableId="972322309">
    <w:abstractNumId w:val="324"/>
  </w:num>
  <w:num w:numId="18" w16cid:durableId="752899006">
    <w:abstractNumId w:val="290"/>
  </w:num>
  <w:num w:numId="19" w16cid:durableId="1881281124">
    <w:abstractNumId w:val="98"/>
  </w:num>
  <w:num w:numId="20" w16cid:durableId="610015275">
    <w:abstractNumId w:val="317"/>
  </w:num>
  <w:num w:numId="21" w16cid:durableId="1521385324">
    <w:abstractNumId w:val="113"/>
  </w:num>
  <w:num w:numId="22" w16cid:durableId="130753773">
    <w:abstractNumId w:val="63"/>
  </w:num>
  <w:num w:numId="23" w16cid:durableId="1674530716">
    <w:abstractNumId w:val="347"/>
  </w:num>
  <w:num w:numId="24" w16cid:durableId="907688790">
    <w:abstractNumId w:val="250"/>
  </w:num>
  <w:num w:numId="25" w16cid:durableId="375662686">
    <w:abstractNumId w:val="310"/>
  </w:num>
  <w:num w:numId="26" w16cid:durableId="176314197">
    <w:abstractNumId w:val="294"/>
  </w:num>
  <w:num w:numId="27" w16cid:durableId="1476797033">
    <w:abstractNumId w:val="190"/>
  </w:num>
  <w:num w:numId="28" w16cid:durableId="477504237">
    <w:abstractNumId w:val="270"/>
  </w:num>
  <w:num w:numId="29" w16cid:durableId="1259944676">
    <w:abstractNumId w:val="163"/>
  </w:num>
  <w:num w:numId="30" w16cid:durableId="974141661">
    <w:abstractNumId w:val="147"/>
  </w:num>
  <w:num w:numId="31" w16cid:durableId="2056926430">
    <w:abstractNumId w:val="354"/>
  </w:num>
  <w:num w:numId="32" w16cid:durableId="1851751110">
    <w:abstractNumId w:val="170"/>
  </w:num>
  <w:num w:numId="33" w16cid:durableId="127819849">
    <w:abstractNumId w:val="276"/>
  </w:num>
  <w:num w:numId="34" w16cid:durableId="1447000849">
    <w:abstractNumId w:val="273"/>
  </w:num>
  <w:num w:numId="35" w16cid:durableId="1857620262">
    <w:abstractNumId w:val="55"/>
  </w:num>
  <w:num w:numId="36" w16cid:durableId="1099570664">
    <w:abstractNumId w:val="28"/>
  </w:num>
  <w:num w:numId="37" w16cid:durableId="1903059270">
    <w:abstractNumId w:val="70"/>
  </w:num>
  <w:num w:numId="38" w16cid:durableId="760101989">
    <w:abstractNumId w:val="165"/>
  </w:num>
  <w:num w:numId="39" w16cid:durableId="1016232925">
    <w:abstractNumId w:val="60"/>
  </w:num>
  <w:num w:numId="40" w16cid:durableId="1545824573">
    <w:abstractNumId w:val="82"/>
  </w:num>
  <w:num w:numId="41" w16cid:durableId="2064012999">
    <w:abstractNumId w:val="78"/>
  </w:num>
  <w:num w:numId="42" w16cid:durableId="675959776">
    <w:abstractNumId w:val="248"/>
  </w:num>
  <w:num w:numId="43" w16cid:durableId="513349809">
    <w:abstractNumId w:val="230"/>
  </w:num>
  <w:num w:numId="44" w16cid:durableId="1271812727">
    <w:abstractNumId w:val="357"/>
  </w:num>
  <w:num w:numId="45" w16cid:durableId="1089423829">
    <w:abstractNumId w:val="36"/>
  </w:num>
  <w:num w:numId="46" w16cid:durableId="1678538022">
    <w:abstractNumId w:val="53"/>
  </w:num>
  <w:num w:numId="47" w16cid:durableId="1503277701">
    <w:abstractNumId w:val="303"/>
  </w:num>
  <w:num w:numId="48" w16cid:durableId="849833089">
    <w:abstractNumId w:val="379"/>
  </w:num>
  <w:num w:numId="49" w16cid:durableId="1718240805">
    <w:abstractNumId w:val="130"/>
  </w:num>
  <w:num w:numId="50" w16cid:durableId="719012724">
    <w:abstractNumId w:val="288"/>
  </w:num>
  <w:num w:numId="51" w16cid:durableId="1050031426">
    <w:abstractNumId w:val="80"/>
  </w:num>
  <w:num w:numId="52" w16cid:durableId="2139571403">
    <w:abstractNumId w:val="311"/>
  </w:num>
  <w:num w:numId="53" w16cid:durableId="1178617078">
    <w:abstractNumId w:val="177"/>
  </w:num>
  <w:num w:numId="54" w16cid:durableId="1908343916">
    <w:abstractNumId w:val="142"/>
  </w:num>
  <w:num w:numId="55" w16cid:durableId="1595741103">
    <w:abstractNumId w:val="207"/>
  </w:num>
  <w:num w:numId="56" w16cid:durableId="781994670">
    <w:abstractNumId w:val="176"/>
  </w:num>
  <w:num w:numId="57" w16cid:durableId="640885799">
    <w:abstractNumId w:val="197"/>
  </w:num>
  <w:num w:numId="58" w16cid:durableId="715350553">
    <w:abstractNumId w:val="272"/>
  </w:num>
  <w:num w:numId="59" w16cid:durableId="664624248">
    <w:abstractNumId w:val="81"/>
  </w:num>
  <w:num w:numId="60" w16cid:durableId="1711762225">
    <w:abstractNumId w:val="85"/>
  </w:num>
  <w:num w:numId="61" w16cid:durableId="1099761564">
    <w:abstractNumId w:val="12"/>
  </w:num>
  <w:num w:numId="62" w16cid:durableId="1977223516">
    <w:abstractNumId w:val="186"/>
  </w:num>
  <w:num w:numId="63" w16cid:durableId="1102843163">
    <w:abstractNumId w:val="212"/>
  </w:num>
  <w:num w:numId="64" w16cid:durableId="665212508">
    <w:abstractNumId w:val="46"/>
  </w:num>
  <w:num w:numId="65" w16cid:durableId="790975456">
    <w:abstractNumId w:val="30"/>
  </w:num>
  <w:num w:numId="66" w16cid:durableId="1102922431">
    <w:abstractNumId w:val="337"/>
  </w:num>
  <w:num w:numId="67" w16cid:durableId="1928726502">
    <w:abstractNumId w:val="162"/>
  </w:num>
  <w:num w:numId="68" w16cid:durableId="1480227678">
    <w:abstractNumId w:val="372"/>
  </w:num>
  <w:num w:numId="69" w16cid:durableId="544561761">
    <w:abstractNumId w:val="24"/>
  </w:num>
  <w:num w:numId="70" w16cid:durableId="120313142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55413916">
    <w:abstractNumId w:val="2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94723489">
    <w:abstractNumId w:val="281"/>
  </w:num>
  <w:num w:numId="73" w16cid:durableId="1437945170">
    <w:abstractNumId w:val="129"/>
  </w:num>
  <w:num w:numId="74" w16cid:durableId="578714656">
    <w:abstractNumId w:val="50"/>
  </w:num>
  <w:num w:numId="75" w16cid:durableId="449324812">
    <w:abstractNumId w:val="37"/>
  </w:num>
  <w:num w:numId="76" w16cid:durableId="520514692">
    <w:abstractNumId w:val="237"/>
  </w:num>
  <w:num w:numId="77" w16cid:durableId="1856259855">
    <w:abstractNumId w:val="136"/>
  </w:num>
  <w:num w:numId="78" w16cid:durableId="1617365390">
    <w:abstractNumId w:val="255"/>
  </w:num>
  <w:num w:numId="79" w16cid:durableId="1275550800">
    <w:abstractNumId w:val="101"/>
  </w:num>
  <w:num w:numId="80" w16cid:durableId="1198004290">
    <w:abstractNumId w:val="256"/>
  </w:num>
  <w:num w:numId="81" w16cid:durableId="1296450406">
    <w:abstractNumId w:val="15"/>
  </w:num>
  <w:num w:numId="82" w16cid:durableId="1409768242">
    <w:abstractNumId w:val="127"/>
  </w:num>
  <w:num w:numId="83" w16cid:durableId="260141966">
    <w:abstractNumId w:val="154"/>
  </w:num>
  <w:num w:numId="84" w16cid:durableId="1303852727">
    <w:abstractNumId w:val="66"/>
  </w:num>
  <w:num w:numId="85" w16cid:durableId="789544086">
    <w:abstractNumId w:val="0"/>
  </w:num>
  <w:num w:numId="86" w16cid:durableId="609775837">
    <w:abstractNumId w:val="289"/>
  </w:num>
  <w:num w:numId="87" w16cid:durableId="1683628661">
    <w:abstractNumId w:val="314"/>
  </w:num>
  <w:num w:numId="88" w16cid:durableId="1781483648">
    <w:abstractNumId w:val="208"/>
  </w:num>
  <w:num w:numId="89" w16cid:durableId="1156383564">
    <w:abstractNumId w:val="27"/>
  </w:num>
  <w:num w:numId="90" w16cid:durableId="1604343126">
    <w:abstractNumId w:val="360"/>
  </w:num>
  <w:num w:numId="91" w16cid:durableId="588084561">
    <w:abstractNumId w:val="122"/>
  </w:num>
  <w:num w:numId="92" w16cid:durableId="1014527727">
    <w:abstractNumId w:val="191"/>
  </w:num>
  <w:num w:numId="93" w16cid:durableId="117187998">
    <w:abstractNumId w:val="56"/>
  </w:num>
  <w:num w:numId="94" w16cid:durableId="515734237">
    <w:abstractNumId w:val="346"/>
  </w:num>
  <w:num w:numId="95" w16cid:durableId="1303118419">
    <w:abstractNumId w:val="268"/>
  </w:num>
  <w:num w:numId="96" w16cid:durableId="667446751">
    <w:abstractNumId w:val="343"/>
  </w:num>
  <w:num w:numId="97" w16cid:durableId="121266459">
    <w:abstractNumId w:val="249"/>
  </w:num>
  <w:num w:numId="98" w16cid:durableId="1323195235">
    <w:abstractNumId w:val="182"/>
  </w:num>
  <w:num w:numId="99" w16cid:durableId="1041058236">
    <w:abstractNumId w:val="47"/>
  </w:num>
  <w:num w:numId="100" w16cid:durableId="2093311194">
    <w:abstractNumId w:val="145"/>
  </w:num>
  <w:num w:numId="101" w16cid:durableId="1199273733">
    <w:abstractNumId w:val="320"/>
  </w:num>
  <w:num w:numId="102" w16cid:durableId="1186823588">
    <w:abstractNumId w:val="17"/>
  </w:num>
  <w:num w:numId="103" w16cid:durableId="1185052447">
    <w:abstractNumId w:val="220"/>
  </w:num>
  <w:num w:numId="104" w16cid:durableId="1061516307">
    <w:abstractNumId w:val="351"/>
  </w:num>
  <w:num w:numId="105" w16cid:durableId="1540779177">
    <w:abstractNumId w:val="293"/>
  </w:num>
  <w:num w:numId="106" w16cid:durableId="2076976066">
    <w:abstractNumId w:val="267"/>
  </w:num>
  <w:num w:numId="107" w16cid:durableId="306784763">
    <w:abstractNumId w:val="169"/>
  </w:num>
  <w:num w:numId="108" w16cid:durableId="1591507863">
    <w:abstractNumId w:val="57"/>
  </w:num>
  <w:num w:numId="109" w16cid:durableId="375391820">
    <w:abstractNumId w:val="97"/>
  </w:num>
  <w:num w:numId="110" w16cid:durableId="180514693">
    <w:abstractNumId w:val="148"/>
  </w:num>
  <w:num w:numId="111" w16cid:durableId="784622176">
    <w:abstractNumId w:val="106"/>
  </w:num>
  <w:num w:numId="112" w16cid:durableId="903181593">
    <w:abstractNumId w:val="173"/>
  </w:num>
  <w:num w:numId="113" w16cid:durableId="674069392">
    <w:abstractNumId w:val="243"/>
  </w:num>
  <w:num w:numId="114" w16cid:durableId="1898201489">
    <w:abstractNumId w:val="377"/>
  </w:num>
  <w:num w:numId="115" w16cid:durableId="307053894">
    <w:abstractNumId w:val="152"/>
  </w:num>
  <w:num w:numId="116" w16cid:durableId="1369184449">
    <w:abstractNumId w:val="125"/>
  </w:num>
  <w:num w:numId="117" w16cid:durableId="1282105546">
    <w:abstractNumId w:val="278"/>
  </w:num>
  <w:num w:numId="118" w16cid:durableId="1006711000">
    <w:abstractNumId w:val="143"/>
  </w:num>
  <w:num w:numId="119" w16cid:durableId="670259609">
    <w:abstractNumId w:val="172"/>
  </w:num>
  <w:num w:numId="120" w16cid:durableId="455223498">
    <w:abstractNumId w:val="287"/>
  </w:num>
  <w:num w:numId="121" w16cid:durableId="900024350">
    <w:abstractNumId w:val="309"/>
  </w:num>
  <w:num w:numId="122" w16cid:durableId="1033581235">
    <w:abstractNumId w:val="3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40278761">
    <w:abstractNumId w:val="198"/>
  </w:num>
  <w:num w:numId="124" w16cid:durableId="746609534">
    <w:abstractNumId w:val="284"/>
  </w:num>
  <w:num w:numId="125" w16cid:durableId="399367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463425341">
    <w:abstractNumId w:val="42"/>
  </w:num>
  <w:num w:numId="127" w16cid:durableId="234584585">
    <w:abstractNumId w:val="138"/>
  </w:num>
  <w:num w:numId="128" w16cid:durableId="1562668058">
    <w:abstractNumId w:val="373"/>
  </w:num>
  <w:num w:numId="129" w16cid:durableId="1564564103">
    <w:abstractNumId w:val="342"/>
  </w:num>
  <w:num w:numId="130" w16cid:durableId="338392205">
    <w:abstractNumId w:val="62"/>
  </w:num>
  <w:num w:numId="131" w16cid:durableId="2034762666">
    <w:abstractNumId w:val="265"/>
  </w:num>
  <w:num w:numId="132" w16cid:durableId="1083529695">
    <w:abstractNumId w:val="371"/>
  </w:num>
  <w:num w:numId="133" w16cid:durableId="184292405">
    <w:abstractNumId w:val="123"/>
  </w:num>
  <w:num w:numId="134" w16cid:durableId="1330406634">
    <w:abstractNumId w:val="75"/>
  </w:num>
  <w:num w:numId="135" w16cid:durableId="646471389">
    <w:abstractNumId w:val="367"/>
  </w:num>
  <w:num w:numId="136" w16cid:durableId="2015568625">
    <w:abstractNumId w:val="100"/>
  </w:num>
  <w:num w:numId="137" w16cid:durableId="11957794">
    <w:abstractNumId w:val="251"/>
  </w:num>
  <w:num w:numId="138" w16cid:durableId="983662199">
    <w:abstractNumId w:val="124"/>
  </w:num>
  <w:num w:numId="139" w16cid:durableId="1650599599">
    <w:abstractNumId w:val="167"/>
  </w:num>
  <w:num w:numId="140" w16cid:durableId="905067149">
    <w:abstractNumId w:val="244"/>
  </w:num>
  <w:num w:numId="141" w16cid:durableId="1093939134">
    <w:abstractNumId w:val="257"/>
  </w:num>
  <w:num w:numId="142" w16cid:durableId="331757676">
    <w:abstractNumId w:val="246"/>
  </w:num>
  <w:num w:numId="143" w16cid:durableId="127280399">
    <w:abstractNumId w:val="153"/>
  </w:num>
  <w:num w:numId="144" w16cid:durableId="1801878960">
    <w:abstractNumId w:val="217"/>
  </w:num>
  <w:num w:numId="145" w16cid:durableId="2061439269">
    <w:abstractNumId w:val="137"/>
  </w:num>
  <w:num w:numId="146" w16cid:durableId="460415392">
    <w:abstractNumId w:val="363"/>
  </w:num>
  <w:num w:numId="147" w16cid:durableId="72046172">
    <w:abstractNumId w:val="299"/>
  </w:num>
  <w:num w:numId="148" w16cid:durableId="861864236">
    <w:abstractNumId w:val="43"/>
  </w:num>
  <w:num w:numId="149" w16cid:durableId="1493335280">
    <w:abstractNumId w:val="291"/>
  </w:num>
  <w:num w:numId="150" w16cid:durableId="1491556335">
    <w:abstractNumId w:val="181"/>
  </w:num>
  <w:num w:numId="151" w16cid:durableId="433981460">
    <w:abstractNumId w:val="227"/>
  </w:num>
  <w:num w:numId="152" w16cid:durableId="1282999926">
    <w:abstractNumId w:val="222"/>
  </w:num>
  <w:num w:numId="153" w16cid:durableId="1093741577">
    <w:abstractNumId w:val="240"/>
  </w:num>
  <w:num w:numId="154" w16cid:durableId="1623421716">
    <w:abstractNumId w:val="390"/>
  </w:num>
  <w:num w:numId="155" w16cid:durableId="777144844">
    <w:abstractNumId w:val="362"/>
  </w:num>
  <w:num w:numId="156" w16cid:durableId="849367970">
    <w:abstractNumId w:val="96"/>
  </w:num>
  <w:num w:numId="157" w16cid:durableId="235864965">
    <w:abstractNumId w:val="77"/>
  </w:num>
  <w:num w:numId="158" w16cid:durableId="1636253988">
    <w:abstractNumId w:val="168"/>
  </w:num>
  <w:num w:numId="159" w16cid:durableId="1455706943">
    <w:abstractNumId w:val="259"/>
  </w:num>
  <w:num w:numId="160" w16cid:durableId="122895842">
    <w:abstractNumId w:val="321"/>
  </w:num>
  <w:num w:numId="161" w16cid:durableId="446121005">
    <w:abstractNumId w:val="132"/>
  </w:num>
  <w:num w:numId="162" w16cid:durableId="246161290">
    <w:abstractNumId w:val="164"/>
  </w:num>
  <w:num w:numId="163" w16cid:durableId="608586430">
    <w:abstractNumId w:val="376"/>
  </w:num>
  <w:num w:numId="164" w16cid:durableId="1813785147">
    <w:abstractNumId w:val="95"/>
  </w:num>
  <w:num w:numId="165" w16cid:durableId="1436822053">
    <w:abstractNumId w:val="316"/>
  </w:num>
  <w:num w:numId="166" w16cid:durableId="78408579">
    <w:abstractNumId w:val="338"/>
  </w:num>
  <w:num w:numId="167" w16cid:durableId="1781487076">
    <w:abstractNumId w:val="139"/>
  </w:num>
  <w:num w:numId="168" w16cid:durableId="2138527738">
    <w:abstractNumId w:val="345"/>
  </w:num>
  <w:num w:numId="169" w16cid:durableId="96366682">
    <w:abstractNumId w:val="13"/>
  </w:num>
  <w:num w:numId="170" w16cid:durableId="678972588">
    <w:abstractNumId w:val="235"/>
  </w:num>
  <w:num w:numId="171" w16cid:durableId="2010327112">
    <w:abstractNumId w:val="166"/>
  </w:num>
  <w:num w:numId="172" w16cid:durableId="1018308683">
    <w:abstractNumId w:val="241"/>
  </w:num>
  <w:num w:numId="173" w16cid:durableId="977147066">
    <w:abstractNumId w:val="31"/>
  </w:num>
  <w:num w:numId="174" w16cid:durableId="1682930680">
    <w:abstractNumId w:val="73"/>
  </w:num>
  <w:num w:numId="175" w16cid:durableId="1652447879">
    <w:abstractNumId w:val="189"/>
  </w:num>
  <w:num w:numId="176" w16cid:durableId="411008312">
    <w:abstractNumId w:val="91"/>
  </w:num>
  <w:num w:numId="177" w16cid:durableId="1180464413">
    <w:abstractNumId w:val="64"/>
  </w:num>
  <w:num w:numId="178" w16cid:durableId="696198856">
    <w:abstractNumId w:val="305"/>
  </w:num>
  <w:num w:numId="179" w16cid:durableId="1843860466">
    <w:abstractNumId w:val="353"/>
  </w:num>
  <w:num w:numId="180" w16cid:durableId="371417307">
    <w:abstractNumId w:val="156"/>
  </w:num>
  <w:num w:numId="181" w16cid:durableId="255404993">
    <w:abstractNumId w:val="160"/>
  </w:num>
  <w:num w:numId="182" w16cid:durableId="172770475">
    <w:abstractNumId w:val="350"/>
  </w:num>
  <w:num w:numId="183" w16cid:durableId="2112233888">
    <w:abstractNumId w:val="211"/>
  </w:num>
  <w:num w:numId="184" w16cid:durableId="878588008">
    <w:abstractNumId w:val="238"/>
  </w:num>
  <w:num w:numId="185" w16cid:durableId="1010260491">
    <w:abstractNumId w:val="110"/>
  </w:num>
  <w:num w:numId="186" w16cid:durableId="777287460">
    <w:abstractNumId w:val="332"/>
  </w:num>
  <w:num w:numId="187" w16cid:durableId="71974195">
    <w:abstractNumId w:val="215"/>
  </w:num>
  <w:num w:numId="188" w16cid:durableId="1673684362">
    <w:abstractNumId w:val="286"/>
  </w:num>
  <w:num w:numId="189" w16cid:durableId="1709988071">
    <w:abstractNumId w:val="378"/>
  </w:num>
  <w:num w:numId="190" w16cid:durableId="614212912">
    <w:abstractNumId w:val="232"/>
  </w:num>
  <w:num w:numId="191" w16cid:durableId="1872919607">
    <w:abstractNumId w:val="72"/>
  </w:num>
  <w:num w:numId="192" w16cid:durableId="64499858">
    <w:abstractNumId w:val="39"/>
  </w:num>
  <w:num w:numId="193" w16cid:durableId="1963808013">
    <w:abstractNumId w:val="20"/>
  </w:num>
  <w:num w:numId="194" w16cid:durableId="1441728518">
    <w:abstractNumId w:val="40"/>
  </w:num>
  <w:num w:numId="195" w16cid:durableId="1381130792">
    <w:abstractNumId w:val="180"/>
  </w:num>
  <w:num w:numId="196" w16cid:durableId="164981437">
    <w:abstractNumId w:val="196"/>
  </w:num>
  <w:num w:numId="197" w16cid:durableId="1433819719">
    <w:abstractNumId w:val="194"/>
  </w:num>
  <w:num w:numId="198" w16cid:durableId="862011532">
    <w:abstractNumId w:val="38"/>
  </w:num>
  <w:num w:numId="199" w16cid:durableId="1007976414">
    <w:abstractNumId w:val="54"/>
  </w:num>
  <w:num w:numId="200" w16cid:durableId="1862819590">
    <w:abstractNumId w:val="192"/>
  </w:num>
  <w:num w:numId="201" w16cid:durableId="315308722">
    <w:abstractNumId w:val="329"/>
  </w:num>
  <w:num w:numId="202" w16cid:durableId="1679886394">
    <w:abstractNumId w:val="68"/>
  </w:num>
  <w:num w:numId="203" w16cid:durableId="1156265192">
    <w:abstractNumId w:val="327"/>
  </w:num>
  <w:num w:numId="204" w16cid:durableId="943076494">
    <w:abstractNumId w:val="92"/>
  </w:num>
  <w:num w:numId="205" w16cid:durableId="1234396057">
    <w:abstractNumId w:val="285"/>
  </w:num>
  <w:num w:numId="206" w16cid:durableId="83767322">
    <w:abstractNumId w:val="224"/>
  </w:num>
  <w:num w:numId="207" w16cid:durableId="74016521">
    <w:abstractNumId w:val="356"/>
  </w:num>
  <w:num w:numId="208" w16cid:durableId="482502500">
    <w:abstractNumId w:val="184"/>
  </w:num>
  <w:num w:numId="209" w16cid:durableId="378088107">
    <w:abstractNumId w:val="234"/>
  </w:num>
  <w:num w:numId="210" w16cid:durableId="1352492915">
    <w:abstractNumId w:val="29"/>
  </w:num>
  <w:num w:numId="211" w16cid:durableId="1321615">
    <w:abstractNumId w:val="188"/>
  </w:num>
  <w:num w:numId="212" w16cid:durableId="473448260">
    <w:abstractNumId w:val="103"/>
  </w:num>
  <w:num w:numId="213" w16cid:durableId="983043076">
    <w:abstractNumId w:val="149"/>
  </w:num>
  <w:num w:numId="214" w16cid:durableId="1566836229">
    <w:abstractNumId w:val="187"/>
  </w:num>
  <w:num w:numId="215" w16cid:durableId="547104213">
    <w:abstractNumId w:val="330"/>
  </w:num>
  <w:num w:numId="216" w16cid:durableId="2118864898">
    <w:abstractNumId w:val="59"/>
  </w:num>
  <w:num w:numId="217" w16cid:durableId="129592122">
    <w:abstractNumId w:val="89"/>
  </w:num>
  <w:num w:numId="218" w16cid:durableId="253636995">
    <w:abstractNumId w:val="328"/>
  </w:num>
  <w:num w:numId="219" w16cid:durableId="1338533188">
    <w:abstractNumId w:val="157"/>
  </w:num>
  <w:num w:numId="220" w16cid:durableId="1030911927">
    <w:abstractNumId w:val="204"/>
  </w:num>
  <w:num w:numId="221" w16cid:durableId="1761412773">
    <w:abstractNumId w:val="21"/>
  </w:num>
  <w:num w:numId="222" w16cid:durableId="663356329">
    <w:abstractNumId w:val="131"/>
  </w:num>
  <w:num w:numId="223" w16cid:durableId="777599456">
    <w:abstractNumId w:val="161"/>
  </w:num>
  <w:num w:numId="224" w16cid:durableId="1282346964">
    <w:abstractNumId w:val="120"/>
  </w:num>
  <w:num w:numId="225" w16cid:durableId="1350177240">
    <w:abstractNumId w:val="269"/>
  </w:num>
  <w:num w:numId="226" w16cid:durableId="2136634541">
    <w:abstractNumId w:val="387"/>
  </w:num>
  <w:num w:numId="227" w16cid:durableId="2128504762">
    <w:abstractNumId w:val="175"/>
  </w:num>
  <w:num w:numId="228" w16cid:durableId="1890336688">
    <w:abstractNumId w:val="236"/>
  </w:num>
  <w:num w:numId="229" w16cid:durableId="200170408">
    <w:abstractNumId w:val="195"/>
  </w:num>
  <w:num w:numId="230" w16cid:durableId="1336611073">
    <w:abstractNumId w:val="365"/>
  </w:num>
  <w:num w:numId="231" w16cid:durableId="596522630">
    <w:abstractNumId w:val="225"/>
  </w:num>
  <w:num w:numId="232" w16cid:durableId="294920438">
    <w:abstractNumId w:val="144"/>
  </w:num>
  <w:num w:numId="233" w16cid:durableId="79066306">
    <w:abstractNumId w:val="386"/>
  </w:num>
  <w:num w:numId="234" w16cid:durableId="1016468137">
    <w:abstractNumId w:val="219"/>
  </w:num>
  <w:num w:numId="235" w16cid:durableId="1250650216">
    <w:abstractNumId w:val="33"/>
  </w:num>
  <w:num w:numId="236" w16cid:durableId="497692866">
    <w:abstractNumId w:val="158"/>
  </w:num>
  <w:num w:numId="237" w16cid:durableId="1610700568">
    <w:abstractNumId w:val="344"/>
  </w:num>
  <w:num w:numId="238" w16cid:durableId="947542391">
    <w:abstractNumId w:val="233"/>
  </w:num>
  <w:num w:numId="239" w16cid:durableId="808087337">
    <w:abstractNumId w:val="239"/>
  </w:num>
  <w:num w:numId="240" w16cid:durableId="445733105">
    <w:abstractNumId w:val="52"/>
  </w:num>
  <w:num w:numId="241" w16cid:durableId="1138181138">
    <w:abstractNumId w:val="99"/>
  </w:num>
  <w:num w:numId="242" w16cid:durableId="1147895382">
    <w:abstractNumId w:val="315"/>
  </w:num>
  <w:num w:numId="243" w16cid:durableId="436170738">
    <w:abstractNumId w:val="388"/>
  </w:num>
  <w:num w:numId="244" w16cid:durableId="1705859753">
    <w:abstractNumId w:val="312"/>
  </w:num>
  <w:num w:numId="245" w16cid:durableId="518937313">
    <w:abstractNumId w:val="67"/>
  </w:num>
  <w:num w:numId="246" w16cid:durableId="1156190659">
    <w:abstractNumId w:val="319"/>
  </w:num>
  <w:num w:numId="247" w16cid:durableId="1347101622">
    <w:abstractNumId w:val="79"/>
  </w:num>
  <w:num w:numId="248" w16cid:durableId="1965891060">
    <w:abstractNumId w:val="381"/>
  </w:num>
  <w:num w:numId="249" w16cid:durableId="975841965">
    <w:abstractNumId w:val="369"/>
  </w:num>
  <w:num w:numId="250" w16cid:durableId="1157308569">
    <w:abstractNumId w:val="111"/>
  </w:num>
  <w:num w:numId="251" w16cid:durableId="1290360053">
    <w:abstractNumId w:val="280"/>
  </w:num>
  <w:num w:numId="252" w16cid:durableId="766461130">
    <w:abstractNumId w:val="23"/>
  </w:num>
  <w:num w:numId="253" w16cid:durableId="1584216461">
    <w:abstractNumId w:val="41"/>
  </w:num>
  <w:num w:numId="254" w16cid:durableId="1072199321">
    <w:abstractNumId w:val="121"/>
  </w:num>
  <w:num w:numId="255" w16cid:durableId="1392732339">
    <w:abstractNumId w:val="45"/>
  </w:num>
  <w:num w:numId="256" w16cid:durableId="807404652">
    <w:abstractNumId w:val="318"/>
  </w:num>
  <w:num w:numId="257" w16cid:durableId="1085763699">
    <w:abstractNumId w:val="370"/>
  </w:num>
  <w:num w:numId="258" w16cid:durableId="720521236">
    <w:abstractNumId w:val="135"/>
  </w:num>
  <w:num w:numId="259" w16cid:durableId="1881626900">
    <w:abstractNumId w:val="49"/>
  </w:num>
  <w:num w:numId="260" w16cid:durableId="948899387">
    <w:abstractNumId w:val="105"/>
  </w:num>
  <w:num w:numId="261" w16cid:durableId="362484358">
    <w:abstractNumId w:val="134"/>
  </w:num>
  <w:num w:numId="262" w16cid:durableId="825050657">
    <w:abstractNumId w:val="209"/>
  </w:num>
  <w:num w:numId="263" w16cid:durableId="497305833">
    <w:abstractNumId w:val="283"/>
  </w:num>
  <w:num w:numId="264" w16cid:durableId="472795589">
    <w:abstractNumId w:val="389"/>
  </w:num>
  <w:num w:numId="265" w16cid:durableId="1719818367">
    <w:abstractNumId w:val="301"/>
  </w:num>
  <w:num w:numId="266" w16cid:durableId="524296172">
    <w:abstractNumId w:val="282"/>
  </w:num>
  <w:num w:numId="267" w16cid:durableId="243804178">
    <w:abstractNumId w:val="348"/>
  </w:num>
  <w:num w:numId="268" w16cid:durableId="1996372252">
    <w:abstractNumId w:val="252"/>
  </w:num>
  <w:num w:numId="269" w16cid:durableId="997880809">
    <w:abstractNumId w:val="384"/>
  </w:num>
  <w:num w:numId="270" w16cid:durableId="105657707">
    <w:abstractNumId w:val="65"/>
  </w:num>
  <w:num w:numId="271" w16cid:durableId="226842274">
    <w:abstractNumId w:val="205"/>
  </w:num>
  <w:num w:numId="272" w16cid:durableId="1072896189">
    <w:abstractNumId w:val="109"/>
  </w:num>
  <w:num w:numId="273" w16cid:durableId="276762184">
    <w:abstractNumId w:val="277"/>
  </w:num>
  <w:num w:numId="274" w16cid:durableId="778526652">
    <w:abstractNumId w:val="104"/>
  </w:num>
  <w:num w:numId="275" w16cid:durableId="42600761">
    <w:abstractNumId w:val="179"/>
  </w:num>
  <w:num w:numId="276" w16cid:durableId="255867588">
    <w:abstractNumId w:val="221"/>
  </w:num>
  <w:num w:numId="277" w16cid:durableId="1387992470">
    <w:abstractNumId w:val="374"/>
  </w:num>
  <w:num w:numId="278" w16cid:durableId="1681198849">
    <w:abstractNumId w:val="115"/>
  </w:num>
  <w:num w:numId="279" w16cid:durableId="287900439">
    <w:abstractNumId w:val="304"/>
  </w:num>
  <w:num w:numId="280" w16cid:durableId="1900282266">
    <w:abstractNumId w:val="90"/>
  </w:num>
  <w:num w:numId="281" w16cid:durableId="1235119630">
    <w:abstractNumId w:val="58"/>
  </w:num>
  <w:num w:numId="282" w16cid:durableId="1394350097">
    <w:abstractNumId w:val="260"/>
  </w:num>
  <w:num w:numId="283" w16cid:durableId="492138247">
    <w:abstractNumId w:val="150"/>
  </w:num>
  <w:num w:numId="284" w16cid:durableId="1505634251">
    <w:abstractNumId w:val="32"/>
  </w:num>
  <w:num w:numId="285" w16cid:durableId="684790289">
    <w:abstractNumId w:val="44"/>
  </w:num>
  <w:num w:numId="286" w16cid:durableId="617029873">
    <w:abstractNumId w:val="107"/>
  </w:num>
  <w:num w:numId="287" w16cid:durableId="802817644">
    <w:abstractNumId w:val="254"/>
  </w:num>
  <w:num w:numId="288" w16cid:durableId="866455850">
    <w:abstractNumId w:val="118"/>
  </w:num>
  <w:num w:numId="289" w16cid:durableId="1329136636">
    <w:abstractNumId w:val="296"/>
  </w:num>
  <w:num w:numId="290" w16cid:durableId="67965214">
    <w:abstractNumId w:val="339"/>
  </w:num>
  <w:num w:numId="291" w16cid:durableId="590697592">
    <w:abstractNumId w:val="206"/>
  </w:num>
  <w:num w:numId="292" w16cid:durableId="1561987307">
    <w:abstractNumId w:val="292"/>
  </w:num>
  <w:num w:numId="293" w16cid:durableId="205457613">
    <w:abstractNumId w:val="133"/>
  </w:num>
  <w:num w:numId="294" w16cid:durableId="1159269130">
    <w:abstractNumId w:val="199"/>
  </w:num>
  <w:num w:numId="295" w16cid:durableId="599072509">
    <w:abstractNumId w:val="174"/>
  </w:num>
  <w:num w:numId="296" w16cid:durableId="301891432">
    <w:abstractNumId w:val="94"/>
  </w:num>
  <w:num w:numId="297" w16cid:durableId="1703439922">
    <w:abstractNumId w:val="223"/>
  </w:num>
  <w:num w:numId="298" w16cid:durableId="1824615185">
    <w:abstractNumId w:val="112"/>
  </w:num>
  <w:num w:numId="299" w16cid:durableId="59981030">
    <w:abstractNumId w:val="271"/>
  </w:num>
  <w:num w:numId="300" w16cid:durableId="100414914">
    <w:abstractNumId w:val="11"/>
  </w:num>
  <w:num w:numId="301" w16cid:durableId="618531104">
    <w:abstractNumId w:val="202"/>
  </w:num>
  <w:num w:numId="302" w16cid:durableId="601840784">
    <w:abstractNumId w:val="355"/>
  </w:num>
  <w:num w:numId="303" w16cid:durableId="2022393471">
    <w:abstractNumId w:val="216"/>
  </w:num>
  <w:num w:numId="304" w16cid:durableId="1234313952">
    <w:abstractNumId w:val="262"/>
  </w:num>
  <w:num w:numId="305" w16cid:durableId="352192285">
    <w:abstractNumId w:val="340"/>
  </w:num>
  <w:num w:numId="306" w16cid:durableId="114249840">
    <w:abstractNumId w:val="87"/>
  </w:num>
  <w:num w:numId="307" w16cid:durableId="16122143">
    <w:abstractNumId w:val="366"/>
  </w:num>
  <w:num w:numId="308" w16cid:durableId="303202244">
    <w:abstractNumId w:val="298"/>
  </w:num>
  <w:num w:numId="309" w16cid:durableId="1225990206">
    <w:abstractNumId w:val="361"/>
  </w:num>
  <w:num w:numId="310" w16cid:durableId="887106416">
    <w:abstractNumId w:val="74"/>
  </w:num>
  <w:num w:numId="311" w16cid:durableId="1520239528">
    <w:abstractNumId w:val="146"/>
  </w:num>
  <w:num w:numId="312" w16cid:durableId="863444429">
    <w:abstractNumId w:val="375"/>
  </w:num>
  <w:num w:numId="313" w16cid:durableId="1015963639">
    <w:abstractNumId w:val="213"/>
  </w:num>
  <w:num w:numId="314" w16cid:durableId="2122799334">
    <w:abstractNumId w:val="323"/>
  </w:num>
  <w:num w:numId="315" w16cid:durableId="1347638244">
    <w:abstractNumId w:val="266"/>
  </w:num>
  <w:num w:numId="316" w16cid:durableId="1655832745">
    <w:abstractNumId w:val="114"/>
  </w:num>
  <w:num w:numId="317" w16cid:durableId="1946376917">
    <w:abstractNumId w:val="93"/>
  </w:num>
  <w:num w:numId="318" w16cid:durableId="901015941">
    <w:abstractNumId w:val="279"/>
  </w:num>
  <w:num w:numId="319" w16cid:durableId="1359770889">
    <w:abstractNumId w:val="76"/>
  </w:num>
  <w:num w:numId="320" w16cid:durableId="1775319335">
    <w:abstractNumId w:val="19"/>
  </w:num>
  <w:num w:numId="321" w16cid:durableId="1572622988">
    <w:abstractNumId w:val="159"/>
  </w:num>
  <w:num w:numId="322" w16cid:durableId="232086485">
    <w:abstractNumId w:val="203"/>
  </w:num>
  <w:num w:numId="323" w16cid:durableId="1231579175">
    <w:abstractNumId w:val="306"/>
  </w:num>
  <w:num w:numId="324" w16cid:durableId="636880331">
    <w:abstractNumId w:val="322"/>
  </w:num>
  <w:num w:numId="325" w16cid:durableId="479269180">
    <w:abstractNumId w:val="51"/>
  </w:num>
  <w:num w:numId="326" w16cid:durableId="1701861112">
    <w:abstractNumId w:val="210"/>
  </w:num>
  <w:num w:numId="327" w16cid:durableId="1587692254">
    <w:abstractNumId w:val="22"/>
  </w:num>
  <w:num w:numId="328" w16cid:durableId="1461611375">
    <w:abstractNumId w:val="258"/>
  </w:num>
  <w:num w:numId="329" w16cid:durableId="701394968">
    <w:abstractNumId w:val="247"/>
  </w:num>
  <w:num w:numId="330" w16cid:durableId="1261838283">
    <w:abstractNumId w:val="352"/>
  </w:num>
  <w:num w:numId="331" w16cid:durableId="1744182237">
    <w:abstractNumId w:val="383"/>
  </w:num>
  <w:num w:numId="332" w16cid:durableId="1432314603">
    <w:abstractNumId w:val="140"/>
  </w:num>
  <w:num w:numId="333" w16cid:durableId="2098404390">
    <w:abstractNumId w:val="128"/>
  </w:num>
  <w:num w:numId="334" w16cid:durableId="2136370621">
    <w:abstractNumId w:val="331"/>
  </w:num>
  <w:num w:numId="335" w16cid:durableId="1084693162">
    <w:abstractNumId w:val="83"/>
  </w:num>
  <w:num w:numId="336" w16cid:durableId="2067560180">
    <w:abstractNumId w:val="359"/>
  </w:num>
  <w:num w:numId="337" w16cid:durableId="1449079142">
    <w:abstractNumId w:val="26"/>
  </w:num>
  <w:num w:numId="338" w16cid:durableId="819149724">
    <w:abstractNumId w:val="231"/>
  </w:num>
  <w:num w:numId="339" w16cid:durableId="558128176">
    <w:abstractNumId w:val="126"/>
  </w:num>
  <w:num w:numId="340" w16cid:durableId="554509276">
    <w:abstractNumId w:val="16"/>
  </w:num>
  <w:num w:numId="341" w16cid:durableId="787284183">
    <w:abstractNumId w:val="229"/>
  </w:num>
  <w:num w:numId="342" w16cid:durableId="161087838">
    <w:abstractNumId w:val="34"/>
  </w:num>
  <w:num w:numId="343" w16cid:durableId="2029409426">
    <w:abstractNumId w:val="185"/>
  </w:num>
  <w:num w:numId="344" w16cid:durableId="1711687453">
    <w:abstractNumId w:val="295"/>
  </w:num>
  <w:num w:numId="345" w16cid:durableId="744761854">
    <w:abstractNumId w:val="218"/>
  </w:num>
  <w:num w:numId="346" w16cid:durableId="1210413874">
    <w:abstractNumId w:val="117"/>
  </w:num>
  <w:num w:numId="347" w16cid:durableId="1020735950">
    <w:abstractNumId w:val="368"/>
  </w:num>
  <w:num w:numId="348" w16cid:durableId="1810588802">
    <w:abstractNumId w:val="382"/>
  </w:num>
  <w:num w:numId="349" w16cid:durableId="473183459">
    <w:abstractNumId w:val="201"/>
  </w:num>
  <w:num w:numId="350" w16cid:durableId="1554459373">
    <w:abstractNumId w:val="25"/>
  </w:num>
  <w:num w:numId="351" w16cid:durableId="673731461">
    <w:abstractNumId w:val="385"/>
  </w:num>
  <w:num w:numId="352" w16cid:durableId="1475681765">
    <w:abstractNumId w:val="86"/>
  </w:num>
  <w:num w:numId="353" w16cid:durableId="2086412601">
    <w:abstractNumId w:val="302"/>
  </w:num>
  <w:num w:numId="354" w16cid:durableId="1199781840">
    <w:abstractNumId w:val="253"/>
  </w:num>
  <w:num w:numId="355" w16cid:durableId="1257903388">
    <w:abstractNumId w:val="242"/>
  </w:num>
  <w:num w:numId="356" w16cid:durableId="281812247">
    <w:abstractNumId w:val="336"/>
  </w:num>
  <w:num w:numId="357" w16cid:durableId="406266222">
    <w:abstractNumId w:val="313"/>
  </w:num>
  <w:num w:numId="358" w16cid:durableId="1931769853">
    <w:abstractNumId w:val="333"/>
  </w:num>
  <w:num w:numId="359" w16cid:durableId="964849403">
    <w:abstractNumId w:val="307"/>
  </w:num>
  <w:num w:numId="360" w16cid:durableId="782918720">
    <w:abstractNumId w:val="364"/>
  </w:num>
  <w:num w:numId="361" w16cid:durableId="2012439992">
    <w:abstractNumId w:val="155"/>
  </w:num>
  <w:num w:numId="362" w16cid:durableId="1258949047">
    <w:abstractNumId w:val="334"/>
  </w:num>
  <w:num w:numId="363" w16cid:durableId="483132260">
    <w:abstractNumId w:val="171"/>
  </w:num>
  <w:num w:numId="364" w16cid:durableId="1315064840">
    <w:abstractNumId w:val="245"/>
  </w:num>
  <w:num w:numId="365" w16cid:durableId="1331712891">
    <w:abstractNumId w:val="102"/>
  </w:num>
  <w:num w:numId="366" w16cid:durableId="1982268704">
    <w:abstractNumId w:val="264"/>
  </w:num>
  <w:num w:numId="367" w16cid:durableId="1947730929">
    <w:abstractNumId w:val="341"/>
  </w:num>
  <w:num w:numId="368" w16cid:durableId="1598562226">
    <w:abstractNumId w:val="200"/>
  </w:num>
  <w:num w:numId="369" w16cid:durableId="308947584">
    <w:abstractNumId w:val="116"/>
  </w:num>
  <w:num w:numId="370" w16cid:durableId="1453547756">
    <w:abstractNumId w:val="18"/>
  </w:num>
  <w:num w:numId="371" w16cid:durableId="92870759">
    <w:abstractNumId w:val="48"/>
  </w:num>
  <w:num w:numId="372" w16cid:durableId="1727800305">
    <w:abstractNumId w:val="183"/>
  </w:num>
  <w:num w:numId="373" w16cid:durableId="1521813920">
    <w:abstractNumId w:val="274"/>
  </w:num>
  <w:num w:numId="374" w16cid:durableId="156000871">
    <w:abstractNumId w:val="308"/>
  </w:num>
  <w:num w:numId="375" w16cid:durableId="1400519822">
    <w:abstractNumId w:val="335"/>
  </w:num>
  <w:num w:numId="376" w16cid:durableId="191767715">
    <w:abstractNumId w:val="349"/>
  </w:num>
  <w:num w:numId="377" w16cid:durableId="678432915">
    <w:abstractNumId w:val="141"/>
  </w:num>
  <w:num w:numId="378" w16cid:durableId="184681222">
    <w:abstractNumId w:val="151"/>
  </w:num>
  <w:num w:numId="379" w16cid:durableId="111247212">
    <w:abstractNumId w:val="380"/>
  </w:num>
  <w:num w:numId="380" w16cid:durableId="1823621299">
    <w:abstractNumId w:val="261"/>
  </w:num>
  <w:num w:numId="381" w16cid:durableId="1522546007">
    <w:abstractNumId w:val="69"/>
  </w:num>
  <w:num w:numId="382" w16cid:durableId="455488714">
    <w:abstractNumId w:val="84"/>
  </w:num>
  <w:num w:numId="383" w16cid:durableId="1596550079">
    <w:abstractNumId w:val="325"/>
  </w:num>
  <w:num w:numId="384" w16cid:durableId="1077093990">
    <w:abstractNumId w:val="214"/>
  </w:num>
  <w:num w:numId="385" w16cid:durableId="926111345">
    <w:abstractNumId w:val="178"/>
  </w:num>
  <w:num w:numId="386" w16cid:durableId="987055781">
    <w:abstractNumId w:val="88"/>
  </w:num>
  <w:num w:numId="387" w16cid:durableId="1829982167">
    <w:abstractNumId w:val="263"/>
  </w:num>
  <w:num w:numId="388" w16cid:durableId="1855806118">
    <w:abstractNumId w:val="228"/>
  </w:num>
  <w:num w:numId="389" w16cid:durableId="642277324">
    <w:abstractNumId w:val="275"/>
  </w:num>
  <w:num w:numId="390" w16cid:durableId="790589622">
    <w:abstractNumId w:val="300"/>
  </w:num>
  <w:num w:numId="391" w16cid:durableId="80709233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650"/>
    <w:rsid w:val="001472D7"/>
    <w:rsid w:val="0016057F"/>
    <w:rsid w:val="00264B53"/>
    <w:rsid w:val="00476650"/>
    <w:rsid w:val="0053421A"/>
    <w:rsid w:val="00B47075"/>
    <w:rsid w:val="00C07954"/>
    <w:rsid w:val="00CB2418"/>
    <w:rsid w:val="00D045D8"/>
    <w:rsid w:val="00D07063"/>
    <w:rsid w:val="00D90288"/>
    <w:rsid w:val="00ED6976"/>
    <w:rsid w:val="00FA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5A4E7"/>
  <w15:chartTrackingRefBased/>
  <w15:docId w15:val="{523D3D37-C876-4C0E-AB20-0EEF5EE00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697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D69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ED69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ED69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ED69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D697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76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69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6976"/>
  </w:style>
  <w:style w:type="character" w:customStyle="1" w:styleId="Heading1Char">
    <w:name w:val="Heading 1 Char"/>
    <w:aliases w:val="Pocket Char"/>
    <w:basedOn w:val="DefaultParagraphFont"/>
    <w:link w:val="Heading1"/>
    <w:rsid w:val="00ED697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ED697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ED697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D697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ED697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76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650"/>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476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476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650"/>
    <w:pPr>
      <w:spacing w:before="160"/>
      <w:jc w:val="center"/>
    </w:pPr>
    <w:rPr>
      <w:i/>
      <w:iCs/>
      <w:color w:val="404040" w:themeColor="text1" w:themeTint="BF"/>
    </w:rPr>
  </w:style>
  <w:style w:type="character" w:customStyle="1" w:styleId="QuoteChar">
    <w:name w:val="Quote Char"/>
    <w:basedOn w:val="DefaultParagraphFont"/>
    <w:link w:val="Quote"/>
    <w:uiPriority w:val="29"/>
    <w:rsid w:val="00476650"/>
    <w:rPr>
      <w:i/>
      <w:iCs/>
      <w:color w:val="404040" w:themeColor="text1" w:themeTint="BF"/>
    </w:rPr>
  </w:style>
  <w:style w:type="paragraph" w:styleId="ListParagraph">
    <w:name w:val="List Paragraph"/>
    <w:aliases w:val="6 font,List Paragraph1,List Paragraph2,Colorful List - Accent 11"/>
    <w:basedOn w:val="Normal"/>
    <w:uiPriority w:val="34"/>
    <w:qFormat/>
    <w:rsid w:val="00476650"/>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uiPriority w:val="21"/>
    <w:qFormat/>
    <w:rsid w:val="00476650"/>
    <w:rPr>
      <w:i/>
      <w:iCs/>
      <w:color w:val="0F4761" w:themeColor="accent1" w:themeShade="BF"/>
    </w:rPr>
  </w:style>
  <w:style w:type="paragraph" w:styleId="IntenseQuote">
    <w:name w:val="Intense Quote"/>
    <w:basedOn w:val="Normal"/>
    <w:next w:val="Normal"/>
    <w:link w:val="IntenseQuoteChar"/>
    <w:uiPriority w:val="30"/>
    <w:qFormat/>
    <w:rsid w:val="00476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650"/>
    <w:rPr>
      <w:i/>
      <w:iCs/>
      <w:color w:val="0F4761" w:themeColor="accent1" w:themeShade="BF"/>
    </w:rPr>
  </w:style>
  <w:style w:type="character" w:styleId="IntenseReference">
    <w:name w:val="Intense Reference"/>
    <w:basedOn w:val="DefaultParagraphFont"/>
    <w:uiPriority w:val="32"/>
    <w:qFormat/>
    <w:rsid w:val="00476650"/>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ED697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D6976"/>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ED6976"/>
    <w:rPr>
      <w:b/>
      <w:bCs/>
      <w:sz w:val="26"/>
      <w:u w:val="none"/>
    </w:rPr>
  </w:style>
  <w:style w:type="character" w:customStyle="1" w:styleId="StyleUnderline">
    <w:name w:val="Style Underline"/>
    <w:aliases w:val="Underline,StyleUnderline,Style Bold Underline,apple-style-span + 6 pt,Kern at 16 pt,Style,Bold,Intense Emphasis1,Intense Emphasis2,HHeading 3 + 12 pt,Cards + Font: 12 pt Char,Citation Char Char Char,ci,c,Bo,Underline Char"/>
    <w:basedOn w:val="DefaultParagraphFont"/>
    <w:uiPriority w:val="7"/>
    <w:qFormat/>
    <w:rsid w:val="00ED6976"/>
    <w:rPr>
      <w:b w:val="0"/>
      <w:sz w:val="22"/>
      <w:u w:val="single"/>
    </w:rPr>
  </w:style>
  <w:style w:type="character" w:styleId="Strong">
    <w:name w:val="Strong"/>
    <w:basedOn w:val="DefaultParagraphFont"/>
    <w:uiPriority w:val="22"/>
    <w:qFormat/>
    <w:rsid w:val="00ED6976"/>
    <w:rPr>
      <w:b/>
      <w:bCs/>
    </w:rPr>
  </w:style>
  <w:style w:type="character" w:styleId="BookTitle">
    <w:name w:val="Book Title"/>
    <w:basedOn w:val="DefaultParagraphFont"/>
    <w:uiPriority w:val="33"/>
    <w:qFormat/>
    <w:rsid w:val="00ED6976"/>
    <w:rPr>
      <w:b/>
      <w:bCs/>
      <w:i/>
      <w:iCs/>
      <w:spacing w:val="5"/>
    </w:rPr>
  </w:style>
  <w:style w:type="numbering" w:styleId="111111">
    <w:name w:val="Outline List 2"/>
    <w:basedOn w:val="NoList"/>
    <w:uiPriority w:val="99"/>
    <w:semiHidden/>
    <w:unhideWhenUsed/>
    <w:rsid w:val="00ED6976"/>
  </w:style>
  <w:style w:type="paragraph" w:styleId="Header">
    <w:name w:val="header"/>
    <w:basedOn w:val="Normal"/>
    <w:link w:val="HeaderChar"/>
    <w:uiPriority w:val="99"/>
    <w:rsid w:val="00ED6976"/>
    <w:pPr>
      <w:tabs>
        <w:tab w:val="center" w:pos="4680"/>
        <w:tab w:val="right" w:pos="9360"/>
      </w:tabs>
    </w:pPr>
  </w:style>
  <w:style w:type="character" w:customStyle="1" w:styleId="HeaderChar">
    <w:name w:val="Header Char"/>
    <w:basedOn w:val="DefaultParagraphFont"/>
    <w:link w:val="Header"/>
    <w:uiPriority w:val="99"/>
    <w:rsid w:val="00ED6976"/>
    <w:rPr>
      <w:rFonts w:ascii="Calibri" w:hAnsi="Calibri" w:cs="Calibri"/>
      <w:kern w:val="0"/>
      <w:sz w:val="22"/>
      <w:szCs w:val="22"/>
      <w14:ligatures w14:val="none"/>
    </w:rPr>
  </w:style>
  <w:style w:type="paragraph" w:styleId="Footer">
    <w:name w:val="footer"/>
    <w:basedOn w:val="Normal"/>
    <w:link w:val="FooterChar"/>
    <w:uiPriority w:val="99"/>
    <w:rsid w:val="00ED6976"/>
    <w:pPr>
      <w:tabs>
        <w:tab w:val="center" w:pos="4680"/>
        <w:tab w:val="right" w:pos="9360"/>
      </w:tabs>
    </w:pPr>
  </w:style>
  <w:style w:type="character" w:customStyle="1" w:styleId="FooterChar">
    <w:name w:val="Footer Char"/>
    <w:basedOn w:val="DefaultParagraphFont"/>
    <w:link w:val="Footer"/>
    <w:uiPriority w:val="99"/>
    <w:rsid w:val="00ED6976"/>
    <w:rPr>
      <w:rFonts w:ascii="Calibri" w:hAnsi="Calibri" w:cs="Calibri"/>
      <w:kern w:val="0"/>
      <w:sz w:val="22"/>
      <w:szCs w:val="22"/>
      <w14:ligatures w14:val="none"/>
    </w:rPr>
  </w:style>
  <w:style w:type="paragraph" w:styleId="BodyText">
    <w:name w:val="Body Text"/>
    <w:basedOn w:val="Normal"/>
    <w:link w:val="BodyTextChar"/>
    <w:uiPriority w:val="99"/>
    <w:unhideWhenUsed/>
    <w:rsid w:val="00ED6976"/>
    <w:pPr>
      <w:spacing w:after="120"/>
    </w:pPr>
  </w:style>
  <w:style w:type="character" w:customStyle="1" w:styleId="BodyTextChar">
    <w:name w:val="Body Text Char"/>
    <w:basedOn w:val="DefaultParagraphFont"/>
    <w:link w:val="BodyText"/>
    <w:uiPriority w:val="99"/>
    <w:rsid w:val="00ED697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ED697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ED697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D6976"/>
    <w:rPr>
      <w:color w:val="467886" w:themeColor="hyperlink"/>
      <w:u w:val="single"/>
    </w:rPr>
  </w:style>
  <w:style w:type="character" w:styleId="UnresolvedMention">
    <w:name w:val="Unresolved Mention"/>
    <w:basedOn w:val="DefaultParagraphFont"/>
    <w:uiPriority w:val="99"/>
    <w:semiHidden/>
    <w:unhideWhenUsed/>
    <w:rsid w:val="00ED6976"/>
    <w:rPr>
      <w:color w:val="605E5C"/>
      <w:shd w:val="clear" w:color="auto" w:fill="E1DFDD"/>
    </w:rPr>
  </w:style>
  <w:style w:type="paragraph" w:customStyle="1" w:styleId="Undertag">
    <w:name w:val="Undertag"/>
    <w:link w:val="UndertagChar"/>
    <w:autoRedefine/>
    <w:uiPriority w:val="5"/>
    <w:qFormat/>
    <w:rsid w:val="00ED697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D697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D6976"/>
    <w:rPr>
      <w:color w:val="80340D" w:themeColor="accent2" w:themeShade="80"/>
    </w:rPr>
  </w:style>
  <w:style w:type="character" w:customStyle="1" w:styleId="AnalyticChar">
    <w:name w:val="Analytic Char"/>
    <w:basedOn w:val="DefaultParagraphFont"/>
    <w:link w:val="Analytic"/>
    <w:uiPriority w:val="5"/>
    <w:rsid w:val="00ED6976"/>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ED6976"/>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D697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21"/>
    <w:qFormat/>
    <w:rsid w:val="00ED6976"/>
    <w:pPr>
      <w:spacing w:after="0" w:line="240" w:lineRule="auto"/>
    </w:pPr>
    <w:rPr>
      <w:kern w:val="0"/>
      <w:sz w:val="22"/>
      <w:szCs w:val="22"/>
      <w:u w:val="single"/>
      <w14:ligatures w14:val="none"/>
    </w:rPr>
  </w:style>
  <w:style w:type="paragraph" w:customStyle="1" w:styleId="Emphasis1">
    <w:name w:val="Emphasis1"/>
    <w:basedOn w:val="Normal"/>
    <w:uiPriority w:val="8"/>
    <w:qFormat/>
    <w:rsid w:val="00264B53"/>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264B53"/>
    <w:pPr>
      <w:widowControl w:val="0"/>
      <w:suppressAutoHyphens/>
      <w:spacing w:after="200"/>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rsid w:val="00264B5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ABlock">
    <w:name w:val="ABlock"/>
    <w:basedOn w:val="Heading3"/>
    <w:next w:val="Heading4"/>
    <w:autoRedefine/>
    <w:rsid w:val="00264B53"/>
    <w:rPr>
      <w:b w:val="0"/>
      <w:color w:val="000000" w:themeColor="text1"/>
    </w:rPr>
  </w:style>
  <w:style w:type="paragraph" w:customStyle="1" w:styleId="cardbody">
    <w:name w:val="cardbody"/>
    <w:basedOn w:val="Normal"/>
    <w:rsid w:val="00264B53"/>
    <w:pPr>
      <w:spacing w:before="100" w:beforeAutospacing="1" w:after="100" w:afterAutospacing="1"/>
    </w:pPr>
    <w:rPr>
      <w:rFonts w:eastAsia="Times New Roman"/>
      <w:sz w:val="24"/>
    </w:rPr>
  </w:style>
  <w:style w:type="character" w:customStyle="1" w:styleId="Boxes">
    <w:name w:val="Boxes"/>
    <w:basedOn w:val="Emphasis"/>
    <w:rsid w:val="00264B53"/>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264B53"/>
    <w:rPr>
      <w:b w:val="0"/>
      <w:sz w:val="22"/>
      <w:u w:val="single"/>
    </w:rPr>
  </w:style>
  <w:style w:type="paragraph" w:customStyle="1" w:styleId="Analyticusethisone">
    <w:name w:val="Analytic (use this one)"/>
    <w:basedOn w:val="Heading4"/>
    <w:link w:val="AnalyticusethisoneChar"/>
    <w:autoRedefine/>
    <w:rsid w:val="00264B53"/>
    <w:rPr>
      <w:rFonts w:cs="Times New Roman (Headings CS)"/>
      <w:b w:val="0"/>
      <w:i/>
      <w:color w:val="75100D"/>
    </w:rPr>
  </w:style>
  <w:style w:type="character" w:customStyle="1" w:styleId="AnalyticusethisoneChar">
    <w:name w:val="Analytic (use this one) Char"/>
    <w:basedOn w:val="DefaultParagraphFont"/>
    <w:link w:val="Analyticusethisone"/>
    <w:rsid w:val="00264B53"/>
    <w:rPr>
      <w:rFonts w:ascii="Calibri" w:eastAsiaTheme="majorEastAsia" w:hAnsi="Calibri" w:cs="Times New Roman (Headings CS)"/>
      <w:i/>
      <w:iCs/>
      <w:color w:val="75100D"/>
      <w:kern w:val="0"/>
      <w:sz w:val="26"/>
      <w:szCs w:val="22"/>
      <w14:ligatures w14:val="none"/>
    </w:rPr>
  </w:style>
  <w:style w:type="paragraph" w:styleId="DocumentMap">
    <w:name w:val="Document Map"/>
    <w:basedOn w:val="Normal"/>
    <w:link w:val="DocumentMapChar"/>
    <w:uiPriority w:val="99"/>
    <w:semiHidden/>
    <w:unhideWhenUsed/>
    <w:rsid w:val="00264B5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64B53"/>
    <w:rPr>
      <w:rFonts w:ascii="Lucida Grande" w:hAnsi="Lucida Grande" w:cs="Lucida Grande"/>
      <w:kern w:val="0"/>
      <w:szCs w:val="22"/>
      <w14:ligatures w14:val="none"/>
    </w:rPr>
  </w:style>
  <w:style w:type="paragraph" w:customStyle="1" w:styleId="analytic0">
    <w:name w:val="analytic"/>
    <w:basedOn w:val="Heading4"/>
    <w:next w:val="Normal"/>
    <w:autoRedefine/>
    <w:uiPriority w:val="4"/>
    <w:rsid w:val="00264B53"/>
    <w:rPr>
      <w:b w:val="0"/>
      <w:i/>
      <w:color w:val="0E2841" w:themeColor="text2"/>
    </w:rPr>
  </w:style>
  <w:style w:type="paragraph" w:customStyle="1" w:styleId="analyticpeg">
    <w:name w:val="analytic peg"/>
    <w:basedOn w:val="Heading4"/>
    <w:next w:val="Normal"/>
    <w:autoRedefine/>
    <w:uiPriority w:val="4"/>
    <w:rsid w:val="00264B53"/>
    <w:rPr>
      <w:b w:val="0"/>
      <w:i/>
      <w:color w:val="C7336A"/>
    </w:rPr>
  </w:style>
  <w:style w:type="character" w:customStyle="1" w:styleId="qlabel">
    <w:name w:val="q_label"/>
    <w:basedOn w:val="DefaultParagraphFont"/>
    <w:rsid w:val="00264B53"/>
  </w:style>
  <w:style w:type="character" w:customStyle="1" w:styleId="alabel">
    <w:name w:val="a_label"/>
    <w:basedOn w:val="DefaultParagraphFont"/>
    <w:rsid w:val="00264B53"/>
  </w:style>
  <w:style w:type="paragraph" w:customStyle="1" w:styleId="Analytics">
    <w:name w:val="Analytics"/>
    <w:basedOn w:val="Heading4"/>
    <w:link w:val="AnalyticsChar"/>
    <w:uiPriority w:val="99"/>
    <w:rsid w:val="00264B53"/>
    <w:rPr>
      <w:b w:val="0"/>
      <w:bCs/>
      <w:i/>
      <w:iCs w:val="0"/>
      <w:szCs w:val="28"/>
    </w:rPr>
  </w:style>
  <w:style w:type="character" w:customStyle="1" w:styleId="AnalyticsChar">
    <w:name w:val="Analytics Char"/>
    <w:basedOn w:val="DefaultParagraphFont"/>
    <w:link w:val="Analytics"/>
    <w:uiPriority w:val="99"/>
    <w:rsid w:val="00264B53"/>
    <w:rPr>
      <w:rFonts w:ascii="Calibri" w:eastAsiaTheme="majorEastAsia" w:hAnsi="Calibri" w:cstheme="majorBidi"/>
      <w:bCs/>
      <w:i/>
      <w:kern w:val="0"/>
      <w:sz w:val="26"/>
      <w:szCs w:val="28"/>
      <w14:ligatures w14:val="none"/>
    </w:rPr>
  </w:style>
  <w:style w:type="paragraph" w:customStyle="1" w:styleId="Analyticals">
    <w:name w:val="Analyticals"/>
    <w:basedOn w:val="Normal"/>
    <w:link w:val="AnalyticalsChar"/>
    <w:uiPriority w:val="4"/>
    <w:rsid w:val="00264B53"/>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264B53"/>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semiHidden/>
    <w:unhideWhenUsed/>
    <w:rsid w:val="00264B53"/>
    <w:pPr>
      <w:spacing w:before="100" w:beforeAutospacing="1" w:after="100" w:afterAutospacing="1"/>
    </w:pPr>
    <w:rPr>
      <w:rFonts w:ascii="Times New Roman" w:hAnsi="Times New Roman"/>
    </w:rPr>
  </w:style>
  <w:style w:type="character" w:customStyle="1" w:styleId="underline">
    <w:name w:val="underline"/>
    <w:rsid w:val="00264B53"/>
    <w:rPr>
      <w:u w:val="single"/>
    </w:rPr>
  </w:style>
  <w:style w:type="character" w:customStyle="1" w:styleId="m-210620469423647202gmail-style13ptbold">
    <w:name w:val="m_-210620469423647202gmail-style13ptbold"/>
    <w:basedOn w:val="DefaultParagraphFont"/>
    <w:rsid w:val="00264B53"/>
  </w:style>
  <w:style w:type="character" w:customStyle="1" w:styleId="apple-converted-space">
    <w:name w:val="apple-converted-space"/>
    <w:basedOn w:val="DefaultParagraphFont"/>
    <w:rsid w:val="00264B53"/>
  </w:style>
  <w:style w:type="paragraph" w:customStyle="1" w:styleId="AnalyticAdvanced">
    <w:name w:val="Analytic (Advanced)"/>
    <w:basedOn w:val="Heading4"/>
    <w:link w:val="AnalyticAdvancedChar"/>
    <w:autoRedefine/>
    <w:uiPriority w:val="5"/>
    <w:rsid w:val="00264B53"/>
    <w:rPr>
      <w:b w:val="0"/>
      <w:i/>
      <w:color w:val="75100D"/>
    </w:rPr>
  </w:style>
  <w:style w:type="character" w:customStyle="1" w:styleId="AnalyticAdvancedChar">
    <w:name w:val="Analytic (Advanced) Char"/>
    <w:basedOn w:val="DefaultParagraphFont"/>
    <w:link w:val="AnalyticAdvanced"/>
    <w:uiPriority w:val="5"/>
    <w:rsid w:val="00264B53"/>
    <w:rPr>
      <w:rFonts w:ascii="Calibri" w:eastAsiaTheme="majorEastAsia" w:hAnsi="Calibri" w:cstheme="majorBidi"/>
      <w:i/>
      <w:iCs/>
      <w:color w:val="75100D"/>
      <w:kern w:val="0"/>
      <w:sz w:val="26"/>
      <w:szCs w:val="22"/>
      <w14:ligatures w14:val="none"/>
    </w:rPr>
  </w:style>
  <w:style w:type="paragraph" w:customStyle="1" w:styleId="FileNote">
    <w:name w:val="File Note"/>
    <w:basedOn w:val="Normal"/>
    <w:link w:val="FileNoteChar"/>
    <w:autoRedefine/>
    <w:uiPriority w:val="5"/>
    <w:rsid w:val="00264B53"/>
    <w:pPr>
      <w:spacing w:before="120"/>
    </w:pPr>
    <w:rPr>
      <w:b/>
      <w:i/>
      <w:color w:val="0070C0"/>
    </w:rPr>
  </w:style>
  <w:style w:type="character" w:customStyle="1" w:styleId="FileNoteChar">
    <w:name w:val="File Note Char"/>
    <w:basedOn w:val="DefaultParagraphFont"/>
    <w:link w:val="FileNote"/>
    <w:uiPriority w:val="5"/>
    <w:rsid w:val="00264B53"/>
    <w:rPr>
      <w:rFonts w:ascii="Calibri" w:hAnsi="Calibri" w:cs="Calibri"/>
      <w:b/>
      <w:i/>
      <w:color w:val="0070C0"/>
      <w:kern w:val="0"/>
      <w:sz w:val="22"/>
      <w:szCs w:val="22"/>
      <w14:ligatures w14:val="none"/>
    </w:rPr>
  </w:style>
  <w:style w:type="character" w:styleId="SubtleEmphasis">
    <w:name w:val="Subtle Emphasis"/>
    <w:basedOn w:val="DefaultParagraphFont"/>
    <w:uiPriority w:val="19"/>
    <w:rsid w:val="00264B53"/>
    <w:rPr>
      <w:i/>
      <w:iCs/>
      <w:color w:val="404040" w:themeColor="text1" w:themeTint="BF"/>
    </w:rPr>
  </w:style>
  <w:style w:type="character" w:styleId="SubtleReference">
    <w:name w:val="Subtle Reference"/>
    <w:basedOn w:val="DefaultParagraphFont"/>
    <w:uiPriority w:val="31"/>
    <w:rsid w:val="00264B53"/>
    <w:rPr>
      <w:smallCaps/>
      <w:color w:val="5A5A5A" w:themeColor="text1" w:themeTint="A5"/>
    </w:rPr>
  </w:style>
  <w:style w:type="numbering" w:customStyle="1" w:styleId="1ai1">
    <w:name w:val="1ai1"/>
    <w:rsid w:val="00264B53"/>
    <w:pPr>
      <w:numPr>
        <w:numId w:val="51"/>
      </w:numPr>
    </w:pPr>
  </w:style>
  <w:style w:type="numbering" w:customStyle="1" w:styleId="1ai10">
    <w:name w:val="1ai10"/>
    <w:rsid w:val="00264B53"/>
    <w:pPr>
      <w:numPr>
        <w:numId w:val="53"/>
      </w:numPr>
    </w:pPr>
  </w:style>
  <w:style w:type="numbering" w:customStyle="1" w:styleId="1ai">
    <w:name w:val="1ai"/>
    <w:rsid w:val="00264B53"/>
    <w:pPr>
      <w:numPr>
        <w:numId w:val="5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constitution-conan/article-1/section-8/clause-3/dormant-commerce-power-overvi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cienceblog.com/team-claims-human-level-ai-is-impossible-ev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aw.cornell.edu/constitution-conan/article-1/section-8/clause-3/dormant-commerce-power-overview" TargetMode="External"/><Relationship Id="rId5" Type="http://schemas.openxmlformats.org/officeDocument/2006/relationships/image" Target="media/image1.png"/><Relationship Id="rId10" Type="http://schemas.openxmlformats.org/officeDocument/2006/relationships/hyperlink" Target="https://www.law.cornell.edu/constitution-conan/article-1/section-8/clause-3/dormant-commerce-power-overview" TargetMode="External"/><Relationship Id="rId4" Type="http://schemas.openxmlformats.org/officeDocument/2006/relationships/webSettings" Target="webSettings.xml"/><Relationship Id="rId9" Type="http://schemas.openxmlformats.org/officeDocument/2006/relationships/hyperlink" Target="https://www.law.cornell.edu/constitution-conan/article-1/section-8/clause-3/dormant-commerce-power-over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84741</Words>
  <Characters>464384</Characters>
  <Application>Microsoft Office Word</Application>
  <DocSecurity>0</DocSecurity>
  <Lines>6829</Lines>
  <Paragraphs>1153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2</cp:revision>
  <dcterms:created xsi:type="dcterms:W3CDTF">2026-01-31T15:58:00Z</dcterms:created>
  <dcterms:modified xsi:type="dcterms:W3CDTF">2026-01-31T16:06:00Z</dcterms:modified>
</cp:coreProperties>
</file>