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5CAE8" w14:textId="77777777" w:rsidR="00974518" w:rsidRDefault="00974518" w:rsidP="00974518">
      <w:pPr>
        <w:pStyle w:val="Heading2"/>
      </w:pPr>
      <w:r>
        <w:t>1AC</w:t>
      </w:r>
    </w:p>
    <w:p w14:paraId="73360AFB" w14:textId="77777777" w:rsidR="00974518" w:rsidRDefault="00974518" w:rsidP="00974518">
      <w:pPr>
        <w:pStyle w:val="Heading3"/>
      </w:pPr>
      <w:r>
        <w:lastRenderedPageBreak/>
        <w:t>1AC---Black Holes---Texas Open</w:t>
      </w:r>
    </w:p>
    <w:p w14:paraId="7B50442E" w14:textId="77777777" w:rsidR="00974518" w:rsidRPr="00A34354" w:rsidRDefault="00974518" w:rsidP="00974518">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 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5154826F" w14:textId="77777777" w:rsidR="00974518" w:rsidRDefault="00974518" w:rsidP="00974518">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321CC18E" w14:textId="77777777" w:rsidR="00974518" w:rsidRPr="00CF0E60" w:rsidRDefault="00974518" w:rsidP="00974518">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143A2746" w14:textId="77777777" w:rsidR="00974518" w:rsidRPr="008170A2" w:rsidRDefault="00974518" w:rsidP="00974518">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1601753C" w14:textId="77777777" w:rsidR="00974518" w:rsidRPr="008170A2" w:rsidRDefault="00974518" w:rsidP="00974518">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50FB393E" w14:textId="77777777" w:rsidR="00974518" w:rsidRPr="008170A2" w:rsidRDefault="00974518" w:rsidP="00974518">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50CFCD13" w14:textId="77777777" w:rsidR="00974518" w:rsidRPr="008170A2" w:rsidRDefault="00974518" w:rsidP="00974518">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4EFB2BAA" w14:textId="77777777" w:rsidR="00974518" w:rsidRPr="008170A2" w:rsidRDefault="00974518" w:rsidP="00974518">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14C709D4" w14:textId="77777777" w:rsidR="00974518" w:rsidRPr="00E57468" w:rsidRDefault="00974518" w:rsidP="00974518">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32D0C12A" w14:textId="77777777" w:rsidR="00974518" w:rsidRDefault="00974518" w:rsidP="00974518">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0D8F361D" w14:textId="77777777" w:rsidR="00974518" w:rsidRDefault="00974518" w:rsidP="00974518">
      <w:pPr>
        <w:pStyle w:val="Heading4"/>
      </w:pPr>
      <w:r>
        <w:t xml:space="preserve">This is </w:t>
      </w:r>
      <w:r w:rsidRPr="007D482A">
        <w:rPr>
          <w:u w:val="single"/>
        </w:rPr>
        <w:t>because</w:t>
      </w:r>
      <w:r>
        <w:t>…</w:t>
      </w:r>
    </w:p>
    <w:p w14:paraId="4A1B9F72" w14:textId="77777777" w:rsidR="00974518" w:rsidRPr="00E60F30" w:rsidRDefault="00974518" w:rsidP="00974518">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20C0B900" w14:textId="77777777" w:rsidR="00974518" w:rsidRDefault="00974518" w:rsidP="00974518">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1C85EDA6" w14:textId="77777777" w:rsidR="00974518" w:rsidRPr="008544A0" w:rsidRDefault="00974518" w:rsidP="00974518">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58FAB911" w14:textId="77777777" w:rsidR="00974518" w:rsidRPr="00FC60EF" w:rsidRDefault="00974518" w:rsidP="00974518">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20528645" wp14:editId="18F5BAB8">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03651CAE"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259AB11F" w14:textId="77777777" w:rsidR="00974518" w:rsidRDefault="00974518" w:rsidP="00974518">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3A89B3F9" w14:textId="77777777" w:rsidR="00974518" w:rsidRPr="001D160D" w:rsidRDefault="00974518" w:rsidP="00974518"/>
    <w:p w14:paraId="4FCA3CC2" w14:textId="77777777" w:rsidR="00974518" w:rsidRDefault="00974518" w:rsidP="00974518">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1C89CE7F" w14:textId="77777777" w:rsidR="00974518" w:rsidRPr="00AF1215" w:rsidRDefault="00974518" w:rsidP="00974518">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6DC3A6D1" w14:textId="77777777" w:rsidR="00974518" w:rsidRPr="007150FB" w:rsidRDefault="00974518" w:rsidP="00974518">
      <w:pPr>
        <w:rPr>
          <w:sz w:val="10"/>
          <w:szCs w:val="10"/>
        </w:rPr>
      </w:pPr>
      <w:r w:rsidRPr="007150FB">
        <w:rPr>
          <w:sz w:val="10"/>
          <w:szCs w:val="10"/>
        </w:rPr>
        <w:t>Global capital and its effects</w:t>
      </w:r>
    </w:p>
    <w:p w14:paraId="05E3811D" w14:textId="77777777" w:rsidR="00974518" w:rsidRPr="00944310" w:rsidRDefault="00974518" w:rsidP="00974518">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03DCD948" w14:textId="77777777" w:rsidR="00974518" w:rsidRPr="00E6311A" w:rsidRDefault="00974518" w:rsidP="00974518">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4A8844EB" w14:textId="77777777" w:rsidR="00974518" w:rsidRPr="00D820FF" w:rsidRDefault="00974518" w:rsidP="00974518">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most fundamental) form of oppression Black people</w:t>
      </w:r>
      <w:r w:rsidRPr="00D820FF">
        <w:rPr>
          <w:b/>
          <w:bCs/>
          <w:u w:val="single"/>
        </w:rPr>
        <w:t xml:space="preserve"> face,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68C8DA30" w14:textId="77777777" w:rsidR="00974518" w:rsidRPr="00B43DA7" w:rsidRDefault="00974518" w:rsidP="00974518">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7C675613" w14:textId="77777777" w:rsidR="00974518" w:rsidRDefault="00974518" w:rsidP="00974518">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235E13A9" w14:textId="77777777" w:rsidR="00974518" w:rsidRDefault="00974518" w:rsidP="00974518">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6B24FE81" w14:textId="77777777" w:rsidR="00974518" w:rsidRPr="0079319F" w:rsidRDefault="00974518" w:rsidP="00974518">
      <w:pPr>
        <w:rPr>
          <w:sz w:val="10"/>
          <w:szCs w:val="10"/>
        </w:rPr>
      </w:pPr>
      <w:r w:rsidRPr="0079319F">
        <w:rPr>
          <w:sz w:val="10"/>
          <w:szCs w:val="10"/>
        </w:rPr>
        <w:t>Colonial ethics reverberate in the present</w:t>
      </w:r>
    </w:p>
    <w:p w14:paraId="054478FA" w14:textId="77777777" w:rsidR="00974518" w:rsidRPr="00251FF8" w:rsidRDefault="00974518" w:rsidP="00974518">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2EE1C7B1" w14:textId="77777777" w:rsidR="00974518" w:rsidRPr="003C0162" w:rsidRDefault="00974518" w:rsidP="00974518">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26B6A5F9" w14:textId="77777777" w:rsidR="00974518" w:rsidRPr="00251FF8" w:rsidRDefault="00974518" w:rsidP="00974518">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4809FEAC" w14:textId="77777777" w:rsidR="00974518" w:rsidRDefault="00974518" w:rsidP="009745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427BF5AF" w14:textId="77777777" w:rsidR="00974518" w:rsidRDefault="00974518" w:rsidP="00974518">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288D1550" w14:textId="77777777" w:rsidR="00974518" w:rsidRDefault="00974518" w:rsidP="00974518">
      <w:pPr>
        <w:spacing w:after="0"/>
      </w:pPr>
    </w:p>
    <w:p w14:paraId="477776A1" w14:textId="77777777" w:rsidR="00974518" w:rsidRDefault="00974518" w:rsidP="00974518">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4D0ECCCA" w14:textId="77777777" w:rsidR="00974518" w:rsidRDefault="00974518" w:rsidP="00974518">
      <w:pPr>
        <w:rPr>
          <w:sz w:val="10"/>
          <w:szCs w:val="10"/>
        </w:rPr>
      </w:pPr>
    </w:p>
    <w:p w14:paraId="4BD3341A" w14:textId="77777777" w:rsidR="00974518" w:rsidRDefault="00974518" w:rsidP="00974518">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0082B7AB" w14:textId="77777777" w:rsidR="00974518" w:rsidRPr="00D86C51" w:rsidRDefault="00974518" w:rsidP="00974518"/>
    <w:p w14:paraId="31CCD604" w14:textId="77777777" w:rsidR="00974518" w:rsidRPr="00DC78DF" w:rsidRDefault="00974518" w:rsidP="00974518">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1A3B2874" w14:textId="77777777" w:rsidR="00974518" w:rsidRPr="00A65AEE" w:rsidRDefault="00974518" w:rsidP="00974518">
      <w:pPr>
        <w:rPr>
          <w:sz w:val="10"/>
          <w:szCs w:val="10"/>
        </w:rPr>
      </w:pPr>
    </w:p>
    <w:p w14:paraId="6A8BB6AD" w14:textId="77777777" w:rsidR="00974518" w:rsidRDefault="00974518" w:rsidP="00974518">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0CEC0CD0" w14:textId="77777777" w:rsidR="00974518" w:rsidRPr="00BC4B5C" w:rsidRDefault="00974518" w:rsidP="00974518">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F0667E">
        <w:rPr>
          <w:b/>
          <w:bCs/>
          <w:highlight w:val="green"/>
          <w:u w:val="single"/>
        </w:rPr>
        <w:t>racial slavery</w:t>
      </w:r>
      <w:r w:rsidRPr="001C5C85">
        <w:rPr>
          <w:highlight w:val="green"/>
        </w:rPr>
        <w:t>.</w:t>
      </w:r>
      <w:r w:rsidRPr="0014660D">
        <w:t xml:space="preserve"> </w:t>
      </w:r>
      <w:r w:rsidRPr="00643583">
        <w:rPr>
          <w:sz w:val="10"/>
          <w:szCs w:val="10"/>
        </w:rPr>
        <w:footnoteReference w:id="6"/>
      </w:r>
    </w:p>
    <w:p w14:paraId="56B45064" w14:textId="77777777" w:rsidR="00974518" w:rsidRDefault="00974518" w:rsidP="00974518">
      <w:pPr>
        <w:pStyle w:val="Heading4"/>
      </w:pPr>
      <w:r>
        <w:t xml:space="preserve">We affirm </w:t>
      </w:r>
      <w:r w:rsidRPr="009C414A">
        <w:rPr>
          <w:u w:val="single"/>
        </w:rPr>
        <w:t>the Black Hole</w:t>
      </w:r>
      <w:r>
        <w:t xml:space="preserve"> as a </w:t>
      </w:r>
      <w:r>
        <w:rPr>
          <w:u w:val="single"/>
        </w:rPr>
        <w:t>collective bargaining</w:t>
      </w:r>
      <w:r>
        <w:t xml:space="preserve"> of labor rights for workers in the United States.</w:t>
      </w:r>
    </w:p>
    <w:p w14:paraId="5E7CFB72" w14:textId="77777777" w:rsidR="00974518" w:rsidRDefault="00974518" w:rsidP="00974518">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 xml:space="preserve">ourselves toward taking the leap into the wholly Black </w:t>
      </w:r>
      <w:proofErr w:type="spellStart"/>
      <w:r w:rsidRPr="005D4F5A">
        <w:rPr>
          <w:b/>
          <w:bCs/>
          <w:szCs w:val="24"/>
          <w:highlight w:val="green"/>
          <w:u w:val="single"/>
        </w:rPr>
        <w:t>black</w:t>
      </w:r>
      <w:proofErr w:type="spellEnd"/>
      <w:r w:rsidRPr="005D4F5A">
        <w:rPr>
          <w:b/>
          <w:bCs/>
          <w:szCs w:val="24"/>
          <w:highlight w:val="green"/>
          <w:u w:val="single"/>
        </w:rPr>
        <w:t xml:space="preserve"> hole of it all.</w:t>
      </w:r>
      <w:r>
        <w:rPr>
          <w:b/>
          <w:bCs/>
          <w:szCs w:val="24"/>
        </w:rPr>
        <w:t xml:space="preserve"> </w:t>
      </w:r>
      <w:r>
        <w:rPr>
          <w:rStyle w:val="FootnoteReference"/>
          <w:b/>
          <w:bCs/>
          <w:szCs w:val="24"/>
        </w:rPr>
        <w:footnoteReference w:id="7"/>
      </w:r>
    </w:p>
    <w:p w14:paraId="7BC72C90" w14:textId="77777777" w:rsidR="00974518" w:rsidRDefault="00974518" w:rsidP="00974518">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23057C96" w14:textId="77777777" w:rsidR="00974518" w:rsidRPr="00AB52A3" w:rsidRDefault="00974518" w:rsidP="00974518"/>
    <w:p w14:paraId="24894C1A" w14:textId="77777777" w:rsidR="00974518" w:rsidRPr="00D14DE2" w:rsidRDefault="00974518" w:rsidP="00974518">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42395178" w14:textId="77777777" w:rsidR="00974518" w:rsidRPr="00CB5422" w:rsidRDefault="00974518" w:rsidP="00974518">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2BF74222" w14:textId="77777777" w:rsidR="00974518" w:rsidRPr="00CB5422" w:rsidRDefault="00974518" w:rsidP="00974518">
      <w:pPr>
        <w:rPr>
          <w:b/>
          <w:bCs/>
          <w:u w:val="single"/>
        </w:rPr>
      </w:pPr>
      <w:r w:rsidRPr="00CB5422">
        <w:rPr>
          <w:b/>
          <w:bCs/>
          <w:u w:val="single"/>
        </w:rPr>
        <w:t>The Outer Spaces of Slavery</w:t>
      </w:r>
    </w:p>
    <w:p w14:paraId="47B0EE83" w14:textId="77777777" w:rsidR="00974518" w:rsidRPr="005E559E" w:rsidRDefault="00974518" w:rsidP="00974518">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69BB0176" w14:textId="77777777" w:rsidR="00974518" w:rsidRPr="005A0001" w:rsidRDefault="00974518" w:rsidP="00974518">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4633FEF5" w14:textId="77777777" w:rsidR="00974518" w:rsidRPr="0023290F" w:rsidRDefault="00974518" w:rsidP="00974518">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53C8D6D8" w14:textId="77777777" w:rsidR="00974518" w:rsidRPr="00CE66AD" w:rsidRDefault="00974518" w:rsidP="00974518">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5AE6EE24" w14:textId="77777777" w:rsidR="00974518" w:rsidRPr="00B7128A" w:rsidRDefault="00974518" w:rsidP="00974518">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684AB477" w14:textId="77777777" w:rsidR="00974518" w:rsidRPr="009E3CDC" w:rsidRDefault="00974518" w:rsidP="00974518">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4FA2DD2" w14:textId="77777777" w:rsidR="00974518" w:rsidRPr="009E3CDC" w:rsidRDefault="00974518" w:rsidP="00974518">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5CBC9D0A" w14:textId="77777777" w:rsidR="00974518" w:rsidRPr="00A71979" w:rsidRDefault="00974518" w:rsidP="00974518">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4AE17AF9" w14:textId="77777777" w:rsidR="00974518" w:rsidRPr="00A71979" w:rsidRDefault="00974518" w:rsidP="00974518">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47378357" w14:textId="77777777" w:rsidR="00974518" w:rsidRDefault="00974518" w:rsidP="00974518">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37B67520" w14:textId="77777777" w:rsidR="00974518" w:rsidRPr="00E4746F" w:rsidRDefault="00974518" w:rsidP="00974518">
      <w:pPr>
        <w:rPr>
          <w:sz w:val="10"/>
          <w:szCs w:val="10"/>
        </w:rPr>
      </w:pPr>
      <w:r w:rsidRPr="00E4746F">
        <w:rPr>
          <w:sz w:val="10"/>
          <w:szCs w:val="10"/>
        </w:rPr>
        <w:t>Outro</w:t>
      </w:r>
    </w:p>
    <w:p w14:paraId="6DB82244" w14:textId="77777777" w:rsidR="00974518" w:rsidRPr="00050EE4" w:rsidRDefault="00974518" w:rsidP="00974518">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4C077C25" w14:textId="77777777" w:rsidR="00974518" w:rsidRPr="006B4313" w:rsidRDefault="00974518" w:rsidP="00974518">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5632716E" w14:textId="77777777" w:rsidR="00974518" w:rsidRDefault="00974518" w:rsidP="00974518">
      <w:pPr>
        <w:rPr>
          <w:sz w:val="10"/>
          <w:szCs w:val="10"/>
        </w:rPr>
      </w:pPr>
    </w:p>
    <w:p w14:paraId="68366891" w14:textId="77777777" w:rsidR="00974518" w:rsidRDefault="00974518" w:rsidP="00974518">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0A567A31" w14:textId="77777777" w:rsidR="00974518" w:rsidRPr="007B5862" w:rsidRDefault="00974518" w:rsidP="00974518">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329A526A" w14:textId="77777777" w:rsidR="00974518" w:rsidRPr="007B5862" w:rsidRDefault="00974518" w:rsidP="00974518">
      <w:pPr>
        <w:rPr>
          <w:sz w:val="10"/>
          <w:szCs w:val="10"/>
        </w:rPr>
      </w:pPr>
      <w:r w:rsidRPr="007B5862">
        <w:rPr>
          <w:sz w:val="10"/>
          <w:szCs w:val="10"/>
        </w:rPr>
        <w:t>Frederick Douglass is the liberal mind for our antiliberal times.</w:t>
      </w:r>
    </w:p>
    <w:p w14:paraId="65587137" w14:textId="77777777" w:rsidR="00974518" w:rsidRPr="007B5862" w:rsidRDefault="00974518" w:rsidP="00974518">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0CFC3A7A" w14:textId="77777777" w:rsidR="00974518" w:rsidRPr="007B5862" w:rsidRDefault="00974518" w:rsidP="00974518">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435C1896" w14:textId="77777777" w:rsidR="00974518" w:rsidRPr="007B5862" w:rsidRDefault="00974518" w:rsidP="00974518">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3F280A29" w14:textId="77777777" w:rsidR="00974518" w:rsidRPr="007B5862" w:rsidRDefault="00974518" w:rsidP="00974518">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7E1A8E4C" w14:textId="77777777" w:rsidR="00974518" w:rsidRPr="007B5862" w:rsidRDefault="00974518" w:rsidP="00974518">
      <w:pPr>
        <w:rPr>
          <w:u w:val="single"/>
        </w:rPr>
      </w:pPr>
      <w:r w:rsidRPr="007B5862">
        <w:rPr>
          <w:u w:val="single"/>
        </w:rPr>
        <w:t>A fugitive liberal</w:t>
      </w:r>
    </w:p>
    <w:p w14:paraId="5BD1FDC8" w14:textId="77777777" w:rsidR="00974518" w:rsidRPr="007B5862" w:rsidRDefault="00974518" w:rsidP="00974518">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2201CB62" w14:textId="77777777" w:rsidR="00974518" w:rsidRPr="007B5862" w:rsidRDefault="00974518" w:rsidP="00974518">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39E42D64" w14:textId="77777777" w:rsidR="00974518" w:rsidRPr="007B5862" w:rsidRDefault="00974518" w:rsidP="00974518">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01AE376A" w14:textId="77777777" w:rsidR="00974518" w:rsidRPr="007B5862" w:rsidRDefault="00974518" w:rsidP="00974518">
      <w:r w:rsidRPr="007B5862">
        <w:rPr>
          <w:sz w:val="10"/>
          <w:szCs w:val="10"/>
        </w:rPr>
        <w:lastRenderedPageBreak/>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13908812" w14:textId="77777777" w:rsidR="00974518" w:rsidRPr="008170A2" w:rsidRDefault="00974518" w:rsidP="00974518">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2AC0D49D" w14:textId="77777777" w:rsidR="00974518" w:rsidRPr="008170A2" w:rsidRDefault="00974518" w:rsidP="00974518">
      <w:pPr>
        <w:rPr>
          <w:sz w:val="10"/>
          <w:szCs w:val="10"/>
        </w:rPr>
      </w:pPr>
      <w:r w:rsidRPr="008170A2">
        <w:rPr>
          <w:sz w:val="10"/>
          <w:szCs w:val="10"/>
        </w:rPr>
        <w:t>Douglass continues,</w:t>
      </w:r>
    </w:p>
    <w:p w14:paraId="42A94CBF" w14:textId="77777777" w:rsidR="00974518" w:rsidRPr="008170A2" w:rsidRDefault="00974518" w:rsidP="00974518">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73F220B0" w14:textId="77777777" w:rsidR="00974518" w:rsidRPr="008170A2" w:rsidRDefault="00974518" w:rsidP="00974518">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2ADCEFF5" w14:textId="77777777" w:rsidR="00974518" w:rsidRPr="008170A2" w:rsidRDefault="00974518" w:rsidP="00974518">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78EE52C2" w14:textId="77777777" w:rsidR="00974518" w:rsidRPr="008170A2" w:rsidRDefault="00974518" w:rsidP="00974518">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69E9C4A0" w14:textId="77777777" w:rsidR="00974518" w:rsidRPr="008170A2" w:rsidRDefault="00974518" w:rsidP="00974518">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48291A65" w14:textId="77777777" w:rsidR="00974518" w:rsidRPr="008170A2" w:rsidRDefault="00974518" w:rsidP="00974518">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6BE68096" w14:textId="77777777" w:rsidR="00974518" w:rsidRPr="008170A2" w:rsidRDefault="00974518" w:rsidP="00974518">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04DFE9EA" w14:textId="77777777" w:rsidR="00974518" w:rsidRPr="008170A2" w:rsidRDefault="00974518" w:rsidP="00974518">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1D1D6D62" w14:textId="77777777" w:rsidR="00974518" w:rsidRPr="008170A2" w:rsidRDefault="00974518" w:rsidP="00974518">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w:t>
      </w:r>
      <w:r w:rsidRPr="008170A2">
        <w:rPr>
          <w:u w:val="single"/>
        </w:rPr>
        <w:lastRenderedPageBreak/>
        <w:t xml:space="preserve">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0CFA04FF" w14:textId="77777777" w:rsidR="00974518" w:rsidRPr="008170A2" w:rsidRDefault="00974518" w:rsidP="00974518">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6E9E6D8C" w14:textId="77777777" w:rsidR="00974518" w:rsidRPr="008170A2" w:rsidRDefault="00974518" w:rsidP="00974518">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4EDD7591" w14:textId="77777777" w:rsidR="00974518" w:rsidRPr="008170A2" w:rsidRDefault="00974518" w:rsidP="00974518">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20F4101F" w14:textId="77777777" w:rsidR="00974518" w:rsidRPr="008170A2" w:rsidRDefault="00974518" w:rsidP="00974518">
      <w:pPr>
        <w:rPr>
          <w:sz w:val="6"/>
          <w:szCs w:val="6"/>
        </w:rPr>
      </w:pPr>
      <w:r w:rsidRPr="008170A2">
        <w:rPr>
          <w:sz w:val="6"/>
          <w:szCs w:val="6"/>
        </w:rPr>
        <w:t>The spirit of slavery</w:t>
      </w:r>
    </w:p>
    <w:p w14:paraId="4E1B43F0" w14:textId="77777777" w:rsidR="00974518" w:rsidRPr="008170A2" w:rsidRDefault="00974518" w:rsidP="00974518">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070A1D64" w14:textId="77777777" w:rsidR="00974518" w:rsidRPr="008170A2" w:rsidRDefault="00974518" w:rsidP="00974518">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2A163895" w14:textId="77777777" w:rsidR="00974518" w:rsidRPr="008170A2" w:rsidRDefault="00974518" w:rsidP="00974518">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318568E6" w14:textId="77777777" w:rsidR="00974518" w:rsidRPr="008170A2" w:rsidRDefault="00974518" w:rsidP="00974518">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6615FEF1" w14:textId="77777777" w:rsidR="00974518" w:rsidRPr="008170A2" w:rsidRDefault="00974518" w:rsidP="00974518">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74E25703" w14:textId="77777777" w:rsidR="00974518" w:rsidRDefault="00974518" w:rsidP="00974518">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2A310AC6" w14:textId="77777777" w:rsidR="00974518" w:rsidRPr="00B00B4F" w:rsidRDefault="00974518" w:rsidP="00974518">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36770AFF" w14:textId="77777777" w:rsidR="00974518" w:rsidRPr="00C7020F" w:rsidRDefault="00974518" w:rsidP="00974518">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0FEDB3E7" w14:textId="77777777" w:rsidR="00974518" w:rsidRPr="0090017F" w:rsidRDefault="00974518" w:rsidP="00974518">
      <w:pPr>
        <w:rPr>
          <w:b/>
          <w:bCs/>
          <w:u w:val="single"/>
        </w:rPr>
      </w:pPr>
      <w:r w:rsidRPr="0090017F">
        <w:rPr>
          <w:b/>
          <w:bCs/>
          <w:u w:val="single"/>
        </w:rPr>
        <w:t>Ooh child</w:t>
      </w:r>
    </w:p>
    <w:p w14:paraId="2D1B6189" w14:textId="77777777" w:rsidR="00974518" w:rsidRPr="0090017F" w:rsidRDefault="00974518" w:rsidP="00974518">
      <w:pPr>
        <w:rPr>
          <w:b/>
          <w:bCs/>
          <w:u w:val="single"/>
        </w:rPr>
      </w:pPr>
      <w:r w:rsidRPr="0090017F">
        <w:rPr>
          <w:b/>
          <w:bCs/>
          <w:u w:val="single"/>
        </w:rPr>
        <w:t>Things are gonna get easier</w:t>
      </w:r>
    </w:p>
    <w:p w14:paraId="0E799C97" w14:textId="77777777" w:rsidR="00974518" w:rsidRPr="0090017F" w:rsidRDefault="00974518" w:rsidP="00974518">
      <w:pPr>
        <w:rPr>
          <w:b/>
          <w:bCs/>
          <w:u w:val="single"/>
        </w:rPr>
      </w:pPr>
      <w:r w:rsidRPr="0090017F">
        <w:rPr>
          <w:b/>
          <w:bCs/>
          <w:u w:val="single"/>
        </w:rPr>
        <w:lastRenderedPageBreak/>
        <w:t>Ooh child</w:t>
      </w:r>
    </w:p>
    <w:p w14:paraId="6A78FBD5" w14:textId="77777777" w:rsidR="00974518" w:rsidRPr="0090017F" w:rsidRDefault="00974518" w:rsidP="00974518">
      <w:pPr>
        <w:rPr>
          <w:b/>
          <w:bCs/>
          <w:u w:val="single"/>
        </w:rPr>
      </w:pPr>
      <w:r w:rsidRPr="0090017F">
        <w:rPr>
          <w:b/>
          <w:bCs/>
          <w:u w:val="single"/>
        </w:rPr>
        <w:t>Things’ll get brighter</w:t>
      </w:r>
    </w:p>
    <w:p w14:paraId="3E621650" w14:textId="77777777" w:rsidR="00974518" w:rsidRPr="0090017F" w:rsidRDefault="00974518" w:rsidP="00974518">
      <w:pPr>
        <w:rPr>
          <w:b/>
          <w:bCs/>
          <w:u w:val="single"/>
        </w:rPr>
      </w:pPr>
      <w:proofErr w:type="spellStart"/>
      <w:r w:rsidRPr="0090017F">
        <w:rPr>
          <w:b/>
          <w:bCs/>
          <w:u w:val="single"/>
        </w:rPr>
        <w:t>Some day</w:t>
      </w:r>
      <w:proofErr w:type="spellEnd"/>
      <w:r w:rsidRPr="0090017F">
        <w:rPr>
          <w:b/>
          <w:bCs/>
          <w:u w:val="single"/>
        </w:rPr>
        <w:t>, yeah</w:t>
      </w:r>
    </w:p>
    <w:p w14:paraId="53FEBF2C" w14:textId="77777777" w:rsidR="00974518" w:rsidRPr="0090017F" w:rsidRDefault="00974518" w:rsidP="00974518">
      <w:pPr>
        <w:rPr>
          <w:b/>
          <w:bCs/>
          <w:u w:val="single"/>
        </w:rPr>
      </w:pPr>
      <w:r w:rsidRPr="0090017F">
        <w:rPr>
          <w:b/>
          <w:bCs/>
          <w:u w:val="single"/>
        </w:rPr>
        <w:t>We’ll put it together and we’ll get it undone</w:t>
      </w:r>
    </w:p>
    <w:p w14:paraId="6EF8D917" w14:textId="77777777" w:rsidR="00974518" w:rsidRPr="0090017F" w:rsidRDefault="00974518" w:rsidP="00974518">
      <w:pPr>
        <w:rPr>
          <w:b/>
          <w:bCs/>
          <w:u w:val="single"/>
        </w:rPr>
      </w:pPr>
      <w:r w:rsidRPr="0090017F">
        <w:rPr>
          <w:b/>
          <w:bCs/>
          <w:u w:val="single"/>
        </w:rPr>
        <w:t>Some day</w:t>
      </w:r>
    </w:p>
    <w:p w14:paraId="5BAD4CF4" w14:textId="77777777" w:rsidR="00974518" w:rsidRPr="0090017F" w:rsidRDefault="00974518" w:rsidP="00974518">
      <w:pPr>
        <w:rPr>
          <w:b/>
          <w:bCs/>
          <w:u w:val="single"/>
        </w:rPr>
      </w:pPr>
      <w:r w:rsidRPr="0090017F">
        <w:rPr>
          <w:b/>
          <w:bCs/>
          <w:u w:val="single"/>
        </w:rPr>
        <w:t>When your head is much lighter</w:t>
      </w:r>
    </w:p>
    <w:p w14:paraId="226E0163" w14:textId="77777777" w:rsidR="00974518" w:rsidRPr="0090017F" w:rsidRDefault="00974518" w:rsidP="00974518">
      <w:pPr>
        <w:rPr>
          <w:b/>
          <w:bCs/>
          <w:u w:val="single"/>
        </w:rPr>
      </w:pPr>
      <w:proofErr w:type="spellStart"/>
      <w:r w:rsidRPr="0090017F">
        <w:rPr>
          <w:b/>
          <w:bCs/>
          <w:u w:val="single"/>
        </w:rPr>
        <w:t>Some day</w:t>
      </w:r>
      <w:proofErr w:type="spellEnd"/>
      <w:r w:rsidRPr="0090017F">
        <w:rPr>
          <w:b/>
          <w:bCs/>
          <w:u w:val="single"/>
        </w:rPr>
        <w:t>, yeah</w:t>
      </w:r>
    </w:p>
    <w:p w14:paraId="7137F726" w14:textId="77777777" w:rsidR="00974518" w:rsidRPr="0090017F" w:rsidRDefault="00974518" w:rsidP="00974518">
      <w:pPr>
        <w:rPr>
          <w:b/>
          <w:bCs/>
          <w:u w:val="single"/>
        </w:rPr>
      </w:pPr>
      <w:r w:rsidRPr="0090017F">
        <w:rPr>
          <w:b/>
          <w:bCs/>
          <w:u w:val="single"/>
        </w:rPr>
        <w:t>We’ll walk in the rays of a beautiful sun</w:t>
      </w:r>
    </w:p>
    <w:p w14:paraId="0B1151E3" w14:textId="77777777" w:rsidR="00974518" w:rsidRPr="0090017F" w:rsidRDefault="00974518" w:rsidP="00974518">
      <w:pPr>
        <w:rPr>
          <w:b/>
          <w:bCs/>
          <w:u w:val="single"/>
        </w:rPr>
      </w:pPr>
      <w:r w:rsidRPr="0090017F">
        <w:rPr>
          <w:b/>
          <w:bCs/>
          <w:u w:val="single"/>
        </w:rPr>
        <w:t>Some day</w:t>
      </w:r>
    </w:p>
    <w:p w14:paraId="327F264A" w14:textId="77777777" w:rsidR="00974518" w:rsidRPr="00E168B2" w:rsidRDefault="00974518" w:rsidP="00974518">
      <w:r w:rsidRPr="0090017F">
        <w:rPr>
          <w:b/>
          <w:bCs/>
          <w:u w:val="single"/>
        </w:rPr>
        <w:t>When the world is much brighter</w:t>
      </w:r>
      <w:r w:rsidRPr="00E168B2">
        <w:t xml:space="preserve"> </w:t>
      </w:r>
      <w:r w:rsidRPr="00C7020F">
        <w:rPr>
          <w:sz w:val="10"/>
          <w:szCs w:val="10"/>
        </w:rPr>
        <w:t>(Vincent, 1970, verses 2–3)</w:t>
      </w:r>
    </w:p>
    <w:p w14:paraId="52ECC0E5" w14:textId="77777777" w:rsidR="00974518" w:rsidRPr="00097415" w:rsidRDefault="00974518" w:rsidP="00974518">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5FB0ED20" w14:textId="77777777" w:rsidR="00974518" w:rsidRPr="00E168B2" w:rsidRDefault="00974518" w:rsidP="00974518">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 xml:space="preserve">(Lather, 1986, p. 263). Thus, we see critically analyzing and confronting the conditions of oppression(s) that work to infringe upon the humanness of those deemed as marginal as a necessary component to dreaming of old-new ways of being in the world. Given the entrenched nature of </w:t>
      </w:r>
      <w:r w:rsidRPr="00010E01">
        <w:rPr>
          <w:sz w:val="10"/>
          <w:szCs w:val="10"/>
        </w:rPr>
        <w:lastRenderedPageBreak/>
        <w:t>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2185DFF6" w14:textId="77777777" w:rsidR="00974518" w:rsidRPr="00983CC6" w:rsidRDefault="00974518" w:rsidP="00974518">
      <w:pPr>
        <w:rPr>
          <w:sz w:val="10"/>
          <w:szCs w:val="10"/>
        </w:rPr>
      </w:pPr>
      <w:r w:rsidRPr="00E168B2">
        <w:rPr>
          <w:sz w:val="10"/>
          <w:szCs w:val="10"/>
        </w:rPr>
        <w:t>Theorizing fugitivity and abolition as educational equity imperatives</w:t>
      </w:r>
      <w:r w:rsidRPr="00983CC6">
        <w:rPr>
          <w:sz w:val="10"/>
          <w:szCs w:val="10"/>
        </w:rPr>
        <w:t xml:space="preserve"> </w:t>
      </w:r>
    </w:p>
    <w:p w14:paraId="27ED9318" w14:textId="77777777" w:rsidR="00974518" w:rsidRPr="00E168B2" w:rsidRDefault="00974518" w:rsidP="00974518">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6030D86F" w14:textId="77777777" w:rsidR="00974518" w:rsidRPr="00E168B2" w:rsidRDefault="00974518" w:rsidP="00974518">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4CEBF68F" w14:textId="77777777" w:rsidR="00974518" w:rsidRPr="00E91E90" w:rsidRDefault="00974518" w:rsidP="00974518">
      <w:pPr>
        <w:rPr>
          <w:sz w:val="10"/>
          <w:szCs w:val="10"/>
        </w:rPr>
      </w:pPr>
      <w:r w:rsidRPr="00E168B2">
        <w:rPr>
          <w:sz w:val="10"/>
          <w:szCs w:val="10"/>
        </w:rPr>
        <w:lastRenderedPageBreak/>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135EBCCB" w14:textId="77777777" w:rsidR="00974518" w:rsidRPr="00E91E90" w:rsidRDefault="00974518" w:rsidP="00974518">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347D805A" w14:textId="77777777" w:rsidR="00974518" w:rsidRPr="00E91E90" w:rsidRDefault="00974518" w:rsidP="00974518">
      <w:pPr>
        <w:spacing w:after="0" w:line="240" w:lineRule="auto"/>
        <w:rPr>
          <w:rFonts w:ascii="Helvetica" w:eastAsia="Times New Roman" w:hAnsi="Helvetica" w:cs="Times New Roman"/>
          <w:color w:val="000000"/>
          <w:sz w:val="15"/>
          <w:szCs w:val="15"/>
        </w:rPr>
      </w:pPr>
    </w:p>
    <w:p w14:paraId="4DB1D6E9" w14:textId="77777777" w:rsidR="00974518" w:rsidRPr="00DE6393" w:rsidRDefault="00974518" w:rsidP="00974518">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3A8E76CC" w14:textId="77777777" w:rsidR="00974518" w:rsidRDefault="00974518" w:rsidP="00974518">
      <w:pPr>
        <w:rPr>
          <w:rFonts w:ascii="Helvetica" w:hAnsi="Helvetica" w:cs="Helvetica"/>
          <w:b/>
          <w:bCs/>
          <w:color w:val="000000"/>
          <w:sz w:val="23"/>
          <w:szCs w:val="23"/>
          <w:u w:val="single"/>
        </w:rPr>
      </w:pPr>
    </w:p>
    <w:p w14:paraId="067034E6" w14:textId="77777777" w:rsidR="00974518" w:rsidRDefault="00974518" w:rsidP="00974518">
      <w:pPr>
        <w:rPr>
          <w:rFonts w:ascii="Helvetica" w:hAnsi="Helvetica" w:cs="Helvetica"/>
          <w:b/>
          <w:bCs/>
          <w:color w:val="000000"/>
          <w:sz w:val="23"/>
          <w:szCs w:val="23"/>
          <w:u w:val="single"/>
        </w:rPr>
      </w:pPr>
    </w:p>
    <w:p w14:paraId="19AA054B" w14:textId="77777777" w:rsidR="00974518" w:rsidRPr="00442A0B" w:rsidRDefault="00974518" w:rsidP="00974518">
      <w:pPr>
        <w:pStyle w:val="Heading4"/>
      </w:pPr>
      <w:r>
        <w:lastRenderedPageBreak/>
        <w:t xml:space="preserve">Debates under their model are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2A99C864" w14:textId="77777777" w:rsidR="00974518" w:rsidRPr="008236F0" w:rsidRDefault="00974518" w:rsidP="00974518">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8A97C5E" w14:textId="77777777" w:rsidR="00974518" w:rsidRPr="008236F0" w:rsidRDefault="00974518" w:rsidP="00974518">
      <w:pPr>
        <w:spacing w:after="0"/>
        <w:rPr>
          <w:color w:val="000000" w:themeColor="text1"/>
        </w:rPr>
      </w:pPr>
    </w:p>
    <w:p w14:paraId="49150C66" w14:textId="77777777" w:rsidR="00974518" w:rsidRPr="00383957" w:rsidRDefault="00974518" w:rsidP="00974518">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47896E42" w14:textId="77777777" w:rsidR="00974518" w:rsidRPr="00383957" w:rsidRDefault="00974518" w:rsidP="00974518">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7E57C592" w14:textId="77777777" w:rsidR="00974518" w:rsidRPr="00383957" w:rsidRDefault="00974518" w:rsidP="00974518">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8436BF3" w14:textId="77777777" w:rsidR="00974518" w:rsidRPr="008236F0" w:rsidRDefault="00974518" w:rsidP="00974518">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rules that 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w:t>
      </w:r>
      <w:r w:rsidRPr="008236F0">
        <w:rPr>
          <w:color w:val="000000" w:themeColor="text1"/>
          <w:u w:val="single"/>
        </w:rPr>
        <w:lastRenderedPageBreak/>
        <w:t xml:space="preserve">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D911123" w14:textId="77777777" w:rsidR="00974518" w:rsidRPr="008236F0" w:rsidRDefault="00974518" w:rsidP="00974518">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614B269B" w14:textId="77777777" w:rsidR="00974518" w:rsidRPr="008236F0" w:rsidRDefault="00974518" w:rsidP="00974518">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1B14FFAC" w14:textId="77777777" w:rsidR="00974518" w:rsidRPr="008236F0" w:rsidRDefault="00974518" w:rsidP="00974518">
      <w:pPr>
        <w:rPr>
          <w:color w:val="000000" w:themeColor="text1"/>
          <w:sz w:val="10"/>
          <w:szCs w:val="10"/>
        </w:rPr>
      </w:pPr>
      <w:r w:rsidRPr="008236F0">
        <w:rPr>
          <w:color w:val="000000" w:themeColor="text1"/>
          <w:sz w:val="10"/>
          <w:szCs w:val="10"/>
        </w:rPr>
        <w:t>Michigan, instrumentalism, and the burden of rejoinder</w:t>
      </w:r>
    </w:p>
    <w:p w14:paraId="0FA12A87" w14:textId="77777777" w:rsidR="00974518" w:rsidRPr="008236F0" w:rsidRDefault="00974518" w:rsidP="00974518">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34E923A2" w14:textId="77777777" w:rsidR="00974518" w:rsidRPr="00012EC9" w:rsidRDefault="00974518" w:rsidP="00974518">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w:t>
      </w:r>
      <w:r w:rsidRPr="004E7813">
        <w:rPr>
          <w:color w:val="000000" w:themeColor="text1"/>
          <w:sz w:val="10"/>
          <w:szCs w:val="10"/>
        </w:rPr>
        <w:lastRenderedPageBreak/>
        <w:t xml:space="preserve">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6F08C63B" w14:textId="77777777" w:rsidR="00974518" w:rsidRPr="00B822A2" w:rsidRDefault="00974518" w:rsidP="00974518">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3EA9B11B" w14:textId="77777777" w:rsidR="00974518" w:rsidRPr="008236F0" w:rsidRDefault="00974518" w:rsidP="00974518">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 xml:space="preserve">enforcing the </w:t>
      </w:r>
      <w:r w:rsidRPr="001C5C85">
        <w:rPr>
          <w:color w:val="000000" w:themeColor="text1"/>
          <w:highlight w:val="green"/>
          <w:u w:val="single"/>
        </w:rPr>
        <w:lastRenderedPageBreak/>
        <w:t>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0EFC3366" w14:textId="77777777" w:rsidR="00974518" w:rsidRDefault="00974518" w:rsidP="00974518">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62DC8A43" w14:textId="77777777" w:rsidR="00974518" w:rsidRDefault="00974518" w:rsidP="00974518">
      <w:pPr>
        <w:pStyle w:val="Heading4"/>
      </w:pPr>
      <w:r>
        <w:t xml:space="preserve">The 1AC moves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41B12427" w14:textId="77777777" w:rsidR="00974518" w:rsidRPr="006D010E" w:rsidRDefault="00974518" w:rsidP="00974518">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43C4C7A8" w14:textId="77777777" w:rsidR="00974518" w:rsidRDefault="00974518" w:rsidP="00974518">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6F2C498D" w14:textId="77777777" w:rsidR="00974518" w:rsidRDefault="00974518" w:rsidP="00974518">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110E980B" w14:textId="77777777" w:rsidR="00974518" w:rsidRPr="008505DE" w:rsidRDefault="00974518" w:rsidP="00974518">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77EB8E2C" w14:textId="77777777" w:rsidR="00974518" w:rsidRDefault="00974518" w:rsidP="00974518">
      <w:pPr>
        <w:autoSpaceDE w:val="0"/>
        <w:autoSpaceDN w:val="0"/>
        <w:adjustRightInd w:val="0"/>
        <w:spacing w:after="0" w:line="276" w:lineRule="auto"/>
        <w:rPr>
          <w:rFonts w:asciiTheme="minorHAnsi" w:hAnsiTheme="minorHAnsi" w:cstheme="minorHAnsi"/>
          <w:sz w:val="11"/>
          <w:szCs w:val="11"/>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C5C85">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C5C85">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C5C85">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 xml:space="preserve">There has been a systematic failure of imagination in terms of thinking through what politics looks like when it is done by marginalized </w:t>
      </w:r>
      <w:r w:rsidRPr="000003DA">
        <w:rPr>
          <w:rFonts w:asciiTheme="minorHAnsi" w:hAnsiTheme="minorHAnsi" w:cstheme="minorHAnsi"/>
          <w:sz w:val="10"/>
          <w:szCs w:val="10"/>
        </w:rPr>
        <w:lastRenderedPageBreak/>
        <w:t>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1C5C85">
        <w:rPr>
          <w:rFonts w:asciiTheme="minorHAnsi" w:hAnsiTheme="minorHAnsi" w:cstheme="minorHAnsi"/>
          <w:szCs w:val="24"/>
          <w:highlight w:val="green"/>
          <w:u w:val="single"/>
        </w:rPr>
        <w:t xml:space="preserve">norms about </w:t>
      </w:r>
      <w:r w:rsidRPr="001C5C85">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1C5C85">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1C5C85">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1C5C85">
        <w:rPr>
          <w:rFonts w:asciiTheme="minorHAnsi" w:hAnsiTheme="minorHAnsi" w:cstheme="minorHAnsi"/>
          <w:szCs w:val="24"/>
          <w:highlight w:val="green"/>
          <w:u w:val="single"/>
        </w:rPr>
        <w:t xml:space="preserve">through </w:t>
      </w:r>
      <w:r w:rsidRPr="001C5C85">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1C5C85">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1C5C85">
        <w:rPr>
          <w:rFonts w:asciiTheme="minorHAnsi" w:hAnsiTheme="minorHAnsi" w:cstheme="minorHAnsi"/>
          <w:b/>
          <w:bCs/>
          <w:szCs w:val="24"/>
          <w:highlight w:val="green"/>
          <w:u w:val="single"/>
        </w:rPr>
        <w:t xml:space="preserve">to engage in </w:t>
      </w:r>
      <w:r w:rsidRPr="001C5C85">
        <w:rPr>
          <w:rFonts w:asciiTheme="minorHAnsi" w:hAnsiTheme="minorHAnsi" w:cstheme="minorHAnsi"/>
          <w:b/>
          <w:bCs/>
          <w:szCs w:val="24"/>
          <w:highlight w:val="green"/>
          <w:u w:val="single"/>
        </w:rPr>
        <w:lastRenderedPageBreak/>
        <w:t>politics</w:t>
      </w:r>
      <w:r w:rsidRPr="00A90622">
        <w:rPr>
          <w:rFonts w:asciiTheme="minorHAnsi" w:hAnsiTheme="minorHAnsi" w:cstheme="minorHAnsi"/>
          <w:b/>
          <w:bCs/>
          <w:szCs w:val="24"/>
          <w:u w:val="single"/>
        </w:rPr>
        <w:t xml:space="preserve"> as citizens who live </w:t>
      </w:r>
      <w:r w:rsidRPr="001C5C85">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6A50A4F" w14:textId="55D237AE" w:rsidR="00E71F3A" w:rsidRDefault="005217D4" w:rsidP="00E71F3A">
      <w:pPr>
        <w:pStyle w:val="Heading4"/>
      </w:pPr>
      <w:r>
        <w:t>“</w:t>
      </w:r>
      <w:r w:rsidR="009C68F4">
        <w:t>Fairness</w:t>
      </w:r>
      <w:r>
        <w:t>”</w:t>
      </w:r>
      <w:r w:rsidR="009C68F4">
        <w:t xml:space="preserve"> is a racist dogwhistle that legitimizes white futurity in debate.</w:t>
      </w:r>
    </w:p>
    <w:p w14:paraId="248944AE" w14:textId="77777777" w:rsidR="00E71F3A" w:rsidRPr="00F13ADE" w:rsidRDefault="00E71F3A" w:rsidP="00E71F3A">
      <w:r w:rsidRPr="00F13ADE">
        <w:rPr>
          <w:rStyle w:val="Style13ptBold"/>
        </w:rPr>
        <w:t>Larsen 23</w:t>
      </w:r>
      <w:r>
        <w:t xml:space="preserve"> (Beau Larsen is the Director of Forensics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411C81BB" w14:textId="77777777" w:rsidR="00E71F3A" w:rsidRPr="00F13ADE" w:rsidRDefault="00E71F3A" w:rsidP="00E71F3A">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721092">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721092">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721092">
        <w:rPr>
          <w:rStyle w:val="Emphasis"/>
          <w:sz w:val="24"/>
          <w:szCs w:val="24"/>
        </w:rPr>
        <w:t xml:space="preserve">Instead of describing their own model of </w:t>
      </w:r>
      <w:r w:rsidRPr="00E40187">
        <w:rPr>
          <w:rStyle w:val="Emphasis"/>
          <w:sz w:val="24"/>
          <w:szCs w:val="24"/>
        </w:rPr>
        <w:t>debate as reformism debate, or fait</w:t>
      </w:r>
      <w:r w:rsidRPr="00721092">
        <w:rPr>
          <w:rStyle w:val="Emphasis"/>
          <w:sz w:val="24"/>
          <w:szCs w:val="24"/>
        </w:rPr>
        <w:t xml:space="preserve"> accompli debate, these teams, coaches, and </w:t>
      </w:r>
      <w:r w:rsidRPr="00721092">
        <w:rPr>
          <w:rStyle w:val="Emphasis"/>
          <w:sz w:val="24"/>
          <w:szCs w:val="24"/>
        </w:rPr>
        <w:lastRenderedPageBreak/>
        <w:t xml:space="preserve">programs position their hegemonic style of debate as (unmarked) </w:t>
      </w:r>
      <w:r w:rsidRPr="00721092">
        <w:rPr>
          <w:rStyle w:val="Emphasis"/>
          <w:sz w:val="24"/>
          <w:szCs w:val="24"/>
          <w:highlight w:val="green"/>
        </w:rPr>
        <w:t>policy debate</w:t>
      </w:r>
      <w:r w:rsidRPr="00721092">
        <w:rPr>
          <w:rStyle w:val="Emphasis"/>
          <w:sz w:val="24"/>
          <w:szCs w:val="24"/>
        </w:rPr>
        <w:t xml:space="preserve"> which, over time, </w:t>
      </w:r>
      <w:r w:rsidRPr="00721092">
        <w:rPr>
          <w:rStyle w:val="Emphasis"/>
          <w:sz w:val="24"/>
          <w:szCs w:val="24"/>
          <w:highlight w:val="green"/>
        </w:rPr>
        <w:t xml:space="preserve">has </w:t>
      </w:r>
      <w:r w:rsidRPr="00721092">
        <w:rPr>
          <w:rStyle w:val="Emphasis"/>
          <w:sz w:val="24"/>
          <w:szCs w:val="24"/>
        </w:rPr>
        <w:t xml:space="preserve">naturalized the widespread belief that the fait accompli model must be </w:t>
      </w:r>
      <w:r w:rsidRPr="00721092">
        <w:rPr>
          <w:rStyle w:val="Emphasis"/>
          <w:sz w:val="24"/>
          <w:szCs w:val="24"/>
          <w:highlight w:val="green"/>
        </w:rPr>
        <w:t>secured against alternative modes</w:t>
      </w:r>
      <w:r w:rsidRPr="00721092">
        <w:rPr>
          <w:rStyle w:val="Emphasis"/>
          <w:sz w:val="24"/>
          <w:szCs w:val="24"/>
        </w:rPr>
        <w:t xml:space="preserve"> of argumentation (and the debaters, coaches, and programs which are retroactively attached to such argumentation) </w:t>
      </w:r>
      <w:r w:rsidRPr="00721092">
        <w:rPr>
          <w:rStyle w:val="Emphasis"/>
          <w:sz w:val="24"/>
          <w:szCs w:val="24"/>
          <w:highlight w:val="green"/>
        </w:rPr>
        <w:t>in the name of</w:t>
      </w:r>
      <w:r w:rsidRPr="00721092">
        <w:rPr>
          <w:rStyle w:val="Emphasis"/>
          <w:sz w:val="24"/>
          <w:szCs w:val="24"/>
        </w:rPr>
        <w:t xml:space="preserve"> maintaining tradition, </w:t>
      </w:r>
      <w:r w:rsidRPr="00721092">
        <w:rPr>
          <w:rStyle w:val="Emphasis"/>
          <w:sz w:val="24"/>
          <w:szCs w:val="24"/>
          <w:highlight w:val="green"/>
        </w:rPr>
        <w:t>fairness,</w:t>
      </w:r>
      <w:r w:rsidRPr="00721092">
        <w:rPr>
          <w:rStyle w:val="Emphasis"/>
          <w:sz w:val="24"/>
          <w:szCs w:val="24"/>
        </w:rPr>
        <w:t xml:space="preserve"> and the activity’s future itself.</w:t>
      </w:r>
    </w:p>
    <w:p w14:paraId="7DA9B773" w14:textId="77777777" w:rsidR="00E71F3A" w:rsidRPr="00F13ADE" w:rsidRDefault="00E71F3A" w:rsidP="00E71F3A">
      <w:pPr>
        <w:rPr>
          <w:rStyle w:val="StyleUnderline"/>
        </w:rPr>
      </w:pPr>
      <w:r w:rsidRPr="00721092">
        <w:rPr>
          <w:rStyle w:val="Emphasis"/>
          <w:sz w:val="24"/>
          <w:szCs w:val="24"/>
          <w:highlight w:val="green"/>
        </w:rPr>
        <w:t>The posturing of Black</w:t>
      </w:r>
      <w:r w:rsidRPr="00721092">
        <w:rPr>
          <w:rStyle w:val="Emphasis"/>
          <w:sz w:val="24"/>
          <w:szCs w:val="24"/>
        </w:rPr>
        <w:t xml:space="preserve"> </w:t>
      </w:r>
      <w:r w:rsidRPr="00721092">
        <w:rPr>
          <w:rStyle w:val="Emphasis"/>
          <w:sz w:val="24"/>
          <w:szCs w:val="24"/>
          <w:highlight w:val="green"/>
        </w:rPr>
        <w:t>argumentative innovation as threatening</w:t>
      </w:r>
      <w:r w:rsidRPr="00721092">
        <w:rPr>
          <w:rStyle w:val="Emphasis"/>
          <w:sz w:val="24"/>
          <w:szCs w:val="24"/>
        </w:rPr>
        <w:t xml:space="preserve"> to the existence of policy debate </w:t>
      </w:r>
      <w:r w:rsidRPr="00721092">
        <w:rPr>
          <w:rStyle w:val="Emphasis"/>
          <w:sz w:val="24"/>
          <w:szCs w:val="24"/>
          <w:highlight w:val="green"/>
        </w:rPr>
        <w:t xml:space="preserve">encourages </w:t>
      </w:r>
      <w:r w:rsidRPr="00721092">
        <w:rPr>
          <w:rStyle w:val="Emphasis"/>
          <w:sz w:val="24"/>
          <w:szCs w:val="24"/>
        </w:rPr>
        <w:t xml:space="preserve">the widespread use of a new argument intent on </w:t>
      </w:r>
      <w:r w:rsidRPr="00721092">
        <w:rPr>
          <w:rStyle w:val="Emphasis"/>
          <w:sz w:val="24"/>
          <w:szCs w:val="24"/>
          <w:highlight w:val="green"/>
        </w:rPr>
        <w:t>(re)figuring</w:t>
      </w:r>
      <w:r w:rsidRPr="00721092">
        <w:rPr>
          <w:rStyle w:val="Emphasis"/>
          <w:sz w:val="24"/>
          <w:szCs w:val="24"/>
        </w:rPr>
        <w:t xml:space="preserve"> the </w:t>
      </w:r>
      <w:r w:rsidRPr="00721092">
        <w:rPr>
          <w:rStyle w:val="Emphasis"/>
          <w:sz w:val="24"/>
          <w:szCs w:val="24"/>
          <w:highlight w:val="green"/>
        </w:rPr>
        <w:t>debate</w:t>
      </w:r>
      <w:r w:rsidRPr="00721092">
        <w:rPr>
          <w:rStyle w:val="Emphasis"/>
          <w:sz w:val="24"/>
          <w:szCs w:val="24"/>
        </w:rPr>
        <w:t xml:space="preserve"> community’s </w:t>
      </w:r>
      <w:r w:rsidRPr="00721092">
        <w:rPr>
          <w:rStyle w:val="Emphasis"/>
          <w:sz w:val="24"/>
          <w:szCs w:val="24"/>
          <w:highlight w:val="green"/>
        </w:rPr>
        <w:t>history</w:t>
      </w:r>
      <w:r w:rsidRPr="00721092">
        <w:rPr>
          <w:rStyle w:val="Emphasis"/>
          <w:sz w:val="24"/>
          <w:szCs w:val="24"/>
        </w:rPr>
        <w:t xml:space="preserve"> and future </w:t>
      </w:r>
      <w:r w:rsidRPr="00721092">
        <w:rPr>
          <w:rStyle w:val="Emphasis"/>
          <w:sz w:val="24"/>
          <w:szCs w:val="24"/>
          <w:highlight w:val="green"/>
        </w:rPr>
        <w:t>according to</w:t>
      </w:r>
      <w:r w:rsidRPr="00721092">
        <w:rPr>
          <w:rStyle w:val="Emphasis"/>
          <w:sz w:val="24"/>
          <w:szCs w:val="24"/>
        </w:rPr>
        <w:t xml:space="preserve"> an idyllic past of </w:t>
      </w:r>
      <w:r w:rsidRPr="00721092">
        <w:rPr>
          <w:rStyle w:val="Emphasis"/>
          <w:sz w:val="24"/>
          <w:szCs w:val="24"/>
          <w:highlight w:val="green"/>
        </w:rPr>
        <w:t>“fair and equitable” contestation</w:t>
      </w:r>
      <w:r w:rsidRPr="00721092">
        <w:rPr>
          <w:rStyle w:val="Emphasis"/>
          <w:sz w:val="24"/>
          <w:szCs w:val="24"/>
        </w:rPr>
        <w:t xml:space="preserve"> that allegedly occurred prior to the emergence of critical debate.</w:t>
      </w:r>
      <w:r w:rsidRPr="00721092">
        <w:rPr>
          <w:sz w:val="18"/>
          <w:szCs w:val="24"/>
        </w:rPr>
        <w:t xml:space="preserve"> </w:t>
      </w:r>
      <w:r w:rsidRPr="00721092">
        <w:rPr>
          <w:rStyle w:val="StyleUnderline"/>
          <w:sz w:val="24"/>
          <w:szCs w:val="24"/>
        </w:rPr>
        <w:t>“Framework” asks judges to vote against teams that fail to uphold the hegemonically constructed policy-making paradigm as an a priori fairness concern of their ballot.</w:t>
      </w:r>
      <w:r w:rsidRPr="00721092">
        <w:rPr>
          <w:sz w:val="18"/>
          <w:szCs w:val="24"/>
        </w:rPr>
        <w:t xml:space="preserve"> </w:t>
      </w:r>
      <w:r w:rsidRPr="00721092">
        <w:rPr>
          <w:rStyle w:val="Emphasis"/>
          <w:sz w:val="24"/>
          <w:szCs w:val="24"/>
          <w:highlight w:val="green"/>
        </w:rPr>
        <w:t>Even though policy debate is</w:t>
      </w:r>
      <w:r w:rsidRPr="00721092">
        <w:rPr>
          <w:rStyle w:val="Emphasis"/>
          <w:sz w:val="24"/>
          <w:szCs w:val="24"/>
        </w:rPr>
        <w:t xml:space="preserve"> widely </w:t>
      </w:r>
      <w:r w:rsidRPr="00721092">
        <w:rPr>
          <w:rStyle w:val="Emphasis"/>
          <w:sz w:val="24"/>
          <w:szCs w:val="24"/>
          <w:highlight w:val="green"/>
        </w:rPr>
        <w:t>regarded as</w:t>
      </w:r>
      <w:r w:rsidRPr="00721092">
        <w:rPr>
          <w:rStyle w:val="Emphasis"/>
          <w:sz w:val="24"/>
          <w:szCs w:val="24"/>
        </w:rPr>
        <w:t xml:space="preserve"> uniquely meritorious</w:t>
      </w:r>
      <w:r w:rsidRPr="00721092">
        <w:rPr>
          <w:rStyle w:val="Emphasis"/>
          <w:sz w:val="24"/>
          <w:szCs w:val="24"/>
          <w:highlight w:val="green"/>
        </w:rPr>
        <w:t>, educational, and competitive because of its ability to undermine dogma</w:t>
      </w:r>
      <w:r w:rsidRPr="00721092">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721092">
        <w:rPr>
          <w:rStyle w:val="Emphasis"/>
          <w:sz w:val="24"/>
          <w:szCs w:val="24"/>
          <w:highlight w:val="green"/>
        </w:rPr>
        <w:t>framework argues that one stylistic invention</w:t>
      </w:r>
      <w:r w:rsidRPr="00721092">
        <w:rPr>
          <w:rStyle w:val="Emphasis"/>
          <w:sz w:val="24"/>
          <w:szCs w:val="24"/>
        </w:rPr>
        <w:t xml:space="preserve"> internal to competition </w:t>
      </w:r>
      <w:r w:rsidRPr="00721092">
        <w:rPr>
          <w:rStyle w:val="Emphasis"/>
          <w:sz w:val="24"/>
          <w:szCs w:val="24"/>
          <w:highlight w:val="green"/>
        </w:rPr>
        <w:t>must be upheld for the activity to function</w:t>
      </w:r>
      <w:r w:rsidRPr="00721092">
        <w:rPr>
          <w:rStyle w:val="Emphasis"/>
          <w:sz w:val="24"/>
          <w:szCs w:val="24"/>
        </w:rPr>
        <w:t>.</w:t>
      </w:r>
      <w:r w:rsidRPr="00721092">
        <w:rPr>
          <w:sz w:val="18"/>
          <w:szCs w:val="24"/>
        </w:rPr>
        <w:t xml:space="preserve"> </w:t>
      </w:r>
      <w:r w:rsidRPr="00721092">
        <w:rPr>
          <w:rStyle w:val="Emphasis"/>
          <w:sz w:val="24"/>
          <w:szCs w:val="24"/>
        </w:rPr>
        <w:t xml:space="preserve">Black 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wishful and “utopic.”4 </w:t>
      </w:r>
      <w:r w:rsidRPr="00721092">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72EFB2C8" w14:textId="77777777" w:rsidR="00E71F3A" w:rsidRPr="00F13ADE" w:rsidRDefault="00E71F3A" w:rsidP="00E71F3A">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70AA942C" w14:textId="77777777" w:rsidR="00E71F3A" w:rsidRPr="00F13ADE" w:rsidRDefault="00E71F3A" w:rsidP="00E71F3A">
      <w:pPr>
        <w:rPr>
          <w:sz w:val="16"/>
        </w:rPr>
      </w:pPr>
      <w:r w:rsidRPr="00F13ADE">
        <w:rPr>
          <w:sz w:val="16"/>
        </w:rPr>
        <w:t>4 “Fiat” in cross-examination debate refers to a debate technique by which debaters assume that a governmental policy advocated by either the affirmative or the negative has hypothetically already been enacted in order to center debates around a cost-benefit analysis of the effects of the policy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w:t>
      </w:r>
    </w:p>
    <w:p w14:paraId="5B033D04" w14:textId="77777777" w:rsidR="00E71F3A" w:rsidRPr="00721092" w:rsidRDefault="00E71F3A" w:rsidP="00E71F3A">
      <w:pPr>
        <w:rPr>
          <w:rStyle w:val="Emphasis"/>
          <w:sz w:val="24"/>
          <w:szCs w:val="24"/>
        </w:rPr>
      </w:pPr>
      <w:r w:rsidRPr="00721092">
        <w:rPr>
          <w:rStyle w:val="StyleUnderline"/>
          <w:sz w:val="24"/>
          <w:szCs w:val="24"/>
        </w:rPr>
        <w:t>within</w:t>
      </w:r>
      <w:r w:rsidRPr="00721092">
        <w:rPr>
          <w:szCs w:val="24"/>
        </w:rPr>
        <w:t xml:space="preserve">. </w:t>
      </w:r>
      <w:r w:rsidRPr="00721092">
        <w:rPr>
          <w:rStyle w:val="Emphasis"/>
          <w:sz w:val="24"/>
          <w:szCs w:val="24"/>
          <w:highlight w:val="green"/>
        </w:rPr>
        <w:t xml:space="preserve">From the vantage point of </w:t>
      </w:r>
      <w:r w:rsidRPr="00721092">
        <w:rPr>
          <w:rStyle w:val="Emphasis"/>
          <w:sz w:val="24"/>
          <w:szCs w:val="24"/>
        </w:rPr>
        <w:t xml:space="preserve">fait accompli </w:t>
      </w:r>
      <w:r w:rsidRPr="00721092">
        <w:rPr>
          <w:rStyle w:val="Emphasis"/>
          <w:sz w:val="24"/>
          <w:szCs w:val="24"/>
          <w:highlight w:val="green"/>
        </w:rPr>
        <w:t>framework arguments,</w:t>
      </w:r>
      <w:r w:rsidRPr="00721092">
        <w:rPr>
          <w:rStyle w:val="Emphasis"/>
          <w:sz w:val="24"/>
          <w:szCs w:val="24"/>
        </w:rPr>
        <w:t xml:space="preserve"> the generative contributions of </w:t>
      </w:r>
      <w:r w:rsidRPr="00721092">
        <w:rPr>
          <w:rStyle w:val="Emphasis"/>
          <w:sz w:val="24"/>
          <w:szCs w:val="24"/>
          <w:highlight w:val="green"/>
        </w:rPr>
        <w:t>Black scholarship are illegible</w:t>
      </w:r>
      <w:r w:rsidRPr="00721092">
        <w:rPr>
          <w:rStyle w:val="Emphasis"/>
          <w:sz w:val="24"/>
          <w:szCs w:val="24"/>
        </w:rPr>
        <w:t>.</w:t>
      </w:r>
    </w:p>
    <w:p w14:paraId="0B8273E7" w14:textId="698D1F2C" w:rsidR="00E71F3A" w:rsidRPr="00E71F3A" w:rsidRDefault="00E71F3A" w:rsidP="00E71F3A">
      <w:pPr>
        <w:rPr>
          <w:szCs w:val="24"/>
          <w:u w:val="single"/>
        </w:rPr>
      </w:pPr>
      <w:r w:rsidRPr="00721092">
        <w:rPr>
          <w:rStyle w:val="StyleUnderline"/>
          <w:sz w:val="24"/>
          <w:szCs w:val="24"/>
        </w:rPr>
        <w:t xml:space="preserve">Speaking on the larger crisis of debate within broader U.S. civil society and rhetorical studies but demonstrative of the current conflicts of intercollegiate debate is </w:t>
      </w:r>
      <w:r w:rsidRPr="00721092">
        <w:rPr>
          <w:rStyle w:val="Emphasis"/>
          <w:sz w:val="24"/>
          <w:szCs w:val="24"/>
        </w:rPr>
        <w:t>Amber E. Kelsie’s (2019) critique of “stasis,”</w:t>
      </w:r>
      <w:r w:rsidRPr="00721092">
        <w:rPr>
          <w:sz w:val="18"/>
          <w:szCs w:val="24"/>
        </w:rPr>
        <w:t xml:space="preserve"> </w:t>
      </w:r>
      <w:r w:rsidRPr="003764DA">
        <w:rPr>
          <w:sz w:val="16"/>
        </w:rPr>
        <w:t xml:space="preserve">which </w:t>
      </w:r>
      <w:r w:rsidRPr="00721092">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by framing Black arguments and debaters as hostile combatants despite the generative innovations Black study offers to both Black and non-Black </w:t>
      </w:r>
      <w:r w:rsidRPr="00721092">
        <w:rPr>
          <w:rStyle w:val="Emphasis"/>
          <w:sz w:val="24"/>
          <w:szCs w:val="24"/>
        </w:rPr>
        <w:lastRenderedPageBreak/>
        <w:t xml:space="preserve">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w:t>
      </w:r>
      <w:r w:rsidRPr="00491B58">
        <w:rPr>
          <w:sz w:val="16"/>
        </w:rPr>
        <w:t xml:space="preserve">requires attention to the anti-Black animus that facilitates the homogenization of diverse trajectories of scholarship and argumentation into debate’s “threat.” </w:t>
      </w:r>
      <w:r w:rsidRPr="00721092">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21092">
        <w:rPr>
          <w:szCs w:val="24"/>
        </w:rPr>
        <w:t xml:space="preserve">. </w:t>
      </w:r>
      <w:r w:rsidRPr="00721092">
        <w:rPr>
          <w:rStyle w:val="StyleUnderline"/>
          <w:sz w:val="24"/>
          <w:szCs w:val="24"/>
        </w:rPr>
        <w:t>As Kara Keeling poignantly articulates, “From within the logics of reproductive futurity and colonial reality, a black future looks like no future at all” (Keeling, 2009, p. 578).</w:t>
      </w:r>
      <w:r w:rsidRPr="00721092">
        <w:rPr>
          <w:szCs w:val="24"/>
        </w:rPr>
        <w:t xml:space="preserve"> </w:t>
      </w:r>
      <w:r w:rsidRPr="00721092">
        <w:rPr>
          <w:rStyle w:val="Emphasis"/>
          <w:sz w:val="24"/>
          <w:szCs w:val="24"/>
        </w:rPr>
        <w:t xml:space="preserve">Insider </w:t>
      </w:r>
      <w:r w:rsidRPr="00721092">
        <w:rPr>
          <w:rStyle w:val="Emphasis"/>
          <w:sz w:val="24"/>
          <w:szCs w:val="24"/>
          <w:highlight w:val="green"/>
        </w:rPr>
        <w:t xml:space="preserve">efforts to preserve “real” policy debate depend on </w:t>
      </w:r>
      <w:r w:rsidRPr="00721092">
        <w:rPr>
          <w:rStyle w:val="Emphasis"/>
          <w:sz w:val="24"/>
          <w:szCs w:val="24"/>
        </w:rPr>
        <w:t xml:space="preserve">reproductive, settler colonial and </w:t>
      </w:r>
      <w:r w:rsidRPr="00721092">
        <w:rPr>
          <w:rStyle w:val="Emphasis"/>
          <w:sz w:val="24"/>
          <w:szCs w:val="24"/>
          <w:highlight w:val="green"/>
        </w:rPr>
        <w:t>anti-Black logics of futurity</w:t>
      </w:r>
      <w:r w:rsidRPr="00721092">
        <w:rPr>
          <w:rStyle w:val="Emphasis"/>
          <w:sz w:val="24"/>
          <w:szCs w:val="24"/>
        </w:rPr>
        <w:t xml:space="preserve"> that work </w:t>
      </w:r>
      <w:r w:rsidRPr="00721092">
        <w:rPr>
          <w:rStyle w:val="Emphasis"/>
          <w:sz w:val="24"/>
          <w:szCs w:val="24"/>
          <w:highlight w:val="green"/>
        </w:rPr>
        <w:t>to stabilize</w:t>
      </w:r>
      <w:r w:rsidRPr="00721092">
        <w:rPr>
          <w:rStyle w:val="Emphasis"/>
          <w:sz w:val="24"/>
          <w:szCs w:val="24"/>
        </w:rPr>
        <w:t xml:space="preserve"> civil society from the radical, subversive and inventive practices of </w:t>
      </w:r>
      <w:r w:rsidRPr="00721092">
        <w:rPr>
          <w:rStyle w:val="Emphasis"/>
          <w:sz w:val="24"/>
          <w:szCs w:val="24"/>
          <w:highlight w:val="green"/>
        </w:rPr>
        <w:t>Black radicalism</w:t>
      </w:r>
      <w:r w:rsidRPr="00721092">
        <w:rPr>
          <w:szCs w:val="24"/>
          <w:highlight w:val="green"/>
        </w:rPr>
        <w:t xml:space="preserve">. </w:t>
      </w:r>
      <w:r w:rsidRPr="00721092">
        <w:rPr>
          <w:rStyle w:val="Emphasis"/>
          <w:sz w:val="24"/>
          <w:szCs w:val="24"/>
          <w:highlight w:val="green"/>
        </w:rPr>
        <w:t>What cannot be interrogated</w:t>
      </w:r>
      <w:r w:rsidRPr="00721092">
        <w:rPr>
          <w:rStyle w:val="Emphasis"/>
          <w:sz w:val="24"/>
          <w:szCs w:val="24"/>
        </w:rPr>
        <w:t xml:space="preserve"> in the fait accompli model are the conditions that irrevocably inform the world’s ordering, </w:t>
      </w:r>
      <w:r w:rsidRPr="00721092">
        <w:rPr>
          <w:rStyle w:val="Emphasis"/>
          <w:sz w:val="24"/>
          <w:szCs w:val="24"/>
          <w:highlight w:val="green"/>
        </w:rPr>
        <w:t>including the United States federal government</w:t>
      </w:r>
      <w:r w:rsidRPr="00721092">
        <w:rPr>
          <w:rStyle w:val="Emphasis"/>
          <w:sz w:val="24"/>
          <w:szCs w:val="24"/>
        </w:rPr>
        <w:t>, and the intimate effects of power in the sphere of the “personal.”</w:t>
      </w:r>
      <w:r w:rsidRPr="00721092">
        <w:rPr>
          <w:szCs w:val="24"/>
        </w:rPr>
        <w:t xml:space="preserve"> </w:t>
      </w:r>
      <w:r w:rsidRPr="00721092">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721092">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721092">
        <w:rPr>
          <w:rStyle w:val="Emphasis"/>
          <w:sz w:val="24"/>
          <w:szCs w:val="24"/>
        </w:rPr>
        <w:t>Black scholars and non-Black scholars willing to attend to</w:t>
      </w:r>
      <w:r w:rsidRPr="00F13ADE">
        <w:rPr>
          <w:sz w:val="16"/>
        </w:rPr>
        <w:t xml:space="preserve">, rather than repress, </w:t>
      </w:r>
      <w:r w:rsidRPr="00721092">
        <w:rPr>
          <w:rStyle w:val="Emphasis"/>
          <w:sz w:val="24"/>
          <w:szCs w:val="24"/>
        </w:rPr>
        <w:t xml:space="preserve">Black radical argumentative invention, are generating </w:t>
      </w:r>
      <w:r w:rsidRPr="00F13ADE">
        <w:rPr>
          <w:sz w:val="16"/>
        </w:rPr>
        <w:t xml:space="preserve">a compounding richness of </w:t>
      </w:r>
      <w:r w:rsidRPr="00721092">
        <w:rPr>
          <w:rStyle w:val="Emphasis"/>
          <w:sz w:val="24"/>
          <w:szCs w:val="24"/>
        </w:rPr>
        <w:t>contestation against a backdrop of accusations</w:t>
      </w:r>
      <w:r w:rsidRPr="00721092">
        <w:rPr>
          <w:sz w:val="18"/>
          <w:szCs w:val="24"/>
        </w:rPr>
        <w:t xml:space="preserve"> </w:t>
      </w:r>
      <w:r w:rsidRPr="00721092">
        <w:rPr>
          <w:rStyle w:val="StyleUnderline"/>
          <w:sz w:val="24"/>
          <w:szCs w:val="24"/>
        </w:rPr>
        <w:t>that position this argumentative depth and breadth as debate’s end point.</w:t>
      </w:r>
    </w:p>
    <w:p w14:paraId="6452A5E3" w14:textId="591BFEA0" w:rsidR="008E31F8" w:rsidRPr="00BF5E59" w:rsidRDefault="00E71F3A" w:rsidP="00E71F3A">
      <w:pPr>
        <w:pStyle w:val="Heading4"/>
      </w:pPr>
      <w:r>
        <w:t>No paradox.</w:t>
      </w:r>
    </w:p>
    <w:p w14:paraId="773ED660" w14:textId="77777777" w:rsidR="002F3B9B" w:rsidRDefault="002F3B9B" w:rsidP="002F3B9B">
      <w:r w:rsidRPr="000635D2">
        <w:rPr>
          <w:rStyle w:val="Style13ptBold"/>
        </w:rPr>
        <w:t>Tam</w:t>
      </w:r>
      <w:r>
        <w:rPr>
          <w:rStyle w:val="Style13ptBold"/>
        </w:rPr>
        <w:t xml:space="preserve"> </w:t>
      </w:r>
      <w:r w:rsidRPr="000635D2">
        <w:rPr>
          <w:rStyle w:val="Style13ptBold"/>
        </w:rPr>
        <w:t>15</w:t>
      </w:r>
      <w:r w:rsidRPr="000635D2">
        <w:t xml:space="preserve"> [Nicoladie</w:t>
      </w:r>
      <w:r>
        <w:t xml:space="preserve">, University of North Texas, </w:t>
      </w:r>
      <w:r w:rsidRPr="000635D2">
        <w:t xml:space="preserve">“A </w:t>
      </w:r>
      <w:r>
        <w:t>D</w:t>
      </w:r>
      <w:r w:rsidRPr="000635D2">
        <w:t>ecision-</w:t>
      </w:r>
      <w:r>
        <w:t>M</w:t>
      </w:r>
      <w:r w:rsidRPr="000635D2">
        <w:t xml:space="preserve">aking </w:t>
      </w:r>
      <w:r>
        <w:t>P</w:t>
      </w:r>
      <w:r w:rsidRPr="000635D2">
        <w:t>hase-</w:t>
      </w:r>
      <w:r>
        <w:t>S</w:t>
      </w:r>
      <w:r w:rsidRPr="000635D2">
        <w:t xml:space="preserve">pace </w:t>
      </w:r>
      <w:r>
        <w:t>M</w:t>
      </w:r>
      <w:r w:rsidRPr="000635D2">
        <w:t xml:space="preserve">odel for </w:t>
      </w:r>
      <w:r>
        <w:t>F</w:t>
      </w:r>
      <w:r w:rsidRPr="000635D2">
        <w:t>airness</w:t>
      </w:r>
      <w:r>
        <w:t xml:space="preserve"> A</w:t>
      </w:r>
      <w:r w:rsidRPr="000635D2">
        <w:t>ssessment,”</w:t>
      </w:r>
      <w:r>
        <w:t xml:space="preserve"> SciencePG</w:t>
      </w:r>
      <w:r w:rsidRPr="000635D2">
        <w:t>]</w:t>
      </w:r>
      <w:r>
        <w:t xml:space="preserve"> recut cmeow</w:t>
      </w:r>
    </w:p>
    <w:p w14:paraId="40B31829" w14:textId="77777777" w:rsidR="002F3B9B" w:rsidRPr="005376AE" w:rsidRDefault="002F3B9B" w:rsidP="002F3B9B">
      <w:pPr>
        <w:rPr>
          <w:sz w:val="10"/>
          <w:szCs w:val="10"/>
        </w:rPr>
      </w:pPr>
      <w:r w:rsidRPr="005376AE">
        <w:rPr>
          <w:sz w:val="10"/>
          <w:szCs w:val="10"/>
        </w:rPr>
        <w:t>That is, any</w:t>
      </w:r>
      <w:r w:rsidRPr="00353945">
        <w:t xml:space="preserve"> </w:t>
      </w:r>
      <w:r w:rsidRPr="006E0DA5">
        <w:rPr>
          <w:b/>
          <w:bCs/>
          <w:highlight w:val="green"/>
          <w:u w:val="single"/>
        </w:rPr>
        <w:t>bias</w:t>
      </w:r>
      <w:r w:rsidRPr="006E0DA5">
        <w:rPr>
          <w:highlight w:val="green"/>
          <w:u w:val="single"/>
        </w:rPr>
        <w:t xml:space="preserve"> in</w:t>
      </w:r>
      <w:r w:rsidRPr="005376AE">
        <w:rPr>
          <w:u w:val="single"/>
        </w:rPr>
        <w:t xml:space="preserve"> the </w:t>
      </w:r>
      <w:r w:rsidRPr="006E0DA5">
        <w:rPr>
          <w:b/>
          <w:bCs/>
          <w:highlight w:val="green"/>
          <w:u w:val="single"/>
        </w:rPr>
        <w:t>fairness</w:t>
      </w:r>
      <w:r w:rsidRPr="005376AE">
        <w:rPr>
          <w:u w:val="single"/>
        </w:rPr>
        <w:t xml:space="preserve"> perception </w:t>
      </w:r>
      <w:r w:rsidRPr="006E0DA5">
        <w:rPr>
          <w:highlight w:val="green"/>
          <w:u w:val="single"/>
        </w:rPr>
        <w:t>will</w:t>
      </w:r>
      <w:r w:rsidRPr="005376AE">
        <w:rPr>
          <w:u w:val="single"/>
        </w:rPr>
        <w:t xml:space="preserve"> also </w:t>
      </w:r>
      <w:r w:rsidRPr="006E0DA5">
        <w:rPr>
          <w:highlight w:val="green"/>
          <w:u w:val="single"/>
        </w:rPr>
        <w:t xml:space="preserve">bias the </w:t>
      </w:r>
      <w:r w:rsidRPr="006E0DA5">
        <w:rPr>
          <w:b/>
          <w:bCs/>
          <w:highlight w:val="green"/>
          <w:u w:val="single"/>
        </w:rPr>
        <w:t>decision</w:t>
      </w:r>
      <w:r w:rsidRPr="006E0DA5">
        <w:rPr>
          <w:highlight w:val="green"/>
          <w:u w:val="single"/>
        </w:rPr>
        <w:t>.</w:t>
      </w:r>
      <w:r w:rsidRPr="00353945">
        <w:t xml:space="preserve"> </w:t>
      </w:r>
      <w:r w:rsidRPr="005376AE">
        <w:rPr>
          <w:sz w:val="10"/>
          <w:szCs w:val="10"/>
        </w:rPr>
        <w:t>In other words,</w:t>
      </w:r>
      <w:r w:rsidRPr="00353945">
        <w:t xml:space="preserve"> </w:t>
      </w:r>
      <w:r w:rsidRPr="005376AE">
        <w:rPr>
          <w:u w:val="single"/>
        </w:rPr>
        <w:t xml:space="preserve">if the decision to accept is determined by fairness, </w:t>
      </w:r>
      <w:r w:rsidRPr="004023EC">
        <w:rPr>
          <w:u w:val="single"/>
        </w:rPr>
        <w:t xml:space="preserve">and if the </w:t>
      </w:r>
      <w:r w:rsidRPr="004023EC">
        <w:rPr>
          <w:b/>
          <w:bCs/>
          <w:u w:val="single"/>
        </w:rPr>
        <w:t>decision</w:t>
      </w:r>
      <w:r w:rsidRPr="004023EC">
        <w:rPr>
          <w:u w:val="single"/>
        </w:rPr>
        <w:t xml:space="preserve"> to </w:t>
      </w:r>
      <w:r w:rsidRPr="004023EC">
        <w:rPr>
          <w:b/>
          <w:bCs/>
          <w:u w:val="single"/>
        </w:rPr>
        <w:t>reject</w:t>
      </w:r>
      <w:r w:rsidRPr="004023EC">
        <w:rPr>
          <w:u w:val="single"/>
        </w:rPr>
        <w:t xml:space="preserve"> is determined by </w:t>
      </w:r>
      <w:r w:rsidRPr="004023EC">
        <w:rPr>
          <w:b/>
          <w:bCs/>
          <w:u w:val="single"/>
        </w:rPr>
        <w:t>unfairness</w:t>
      </w:r>
      <w:r w:rsidRPr="004023EC">
        <w:rPr>
          <w:u w:val="single"/>
        </w:rPr>
        <w:t>,</w:t>
      </w:r>
      <w:r w:rsidRPr="005376AE">
        <w:rPr>
          <w:u w:val="single"/>
        </w:rPr>
        <w:t xml:space="preserve"> then when </w:t>
      </w:r>
      <w:r w:rsidRPr="006E0DA5">
        <w:rPr>
          <w:highlight w:val="green"/>
          <w:u w:val="single"/>
        </w:rPr>
        <w:t xml:space="preserve">the </w:t>
      </w:r>
      <w:r w:rsidRPr="006E0DA5">
        <w:rPr>
          <w:b/>
          <w:bCs/>
          <w:highlight w:val="green"/>
          <w:u w:val="single"/>
        </w:rPr>
        <w:t>fairness perception</w:t>
      </w:r>
      <w:r w:rsidRPr="006E0DA5">
        <w:rPr>
          <w:highlight w:val="green"/>
          <w:u w:val="single"/>
        </w:rPr>
        <w:t xml:space="preserve"> is shifted</w:t>
      </w:r>
      <w:r w:rsidRPr="005376AE">
        <w:rPr>
          <w:u w:val="single"/>
        </w:rPr>
        <w:t xml:space="preserve">/switched </w:t>
      </w:r>
      <w:r w:rsidRPr="006E0DA5">
        <w:rPr>
          <w:highlight w:val="green"/>
          <w:u w:val="single"/>
        </w:rPr>
        <w:t>from fair to unfair.</w:t>
      </w:r>
      <w:r w:rsidRPr="005376AE">
        <w:t xml:space="preserve"> </w:t>
      </w:r>
      <w:r w:rsidRPr="005376AE">
        <w:rPr>
          <w:sz w:val="10"/>
          <w:szCs w:val="10"/>
        </w:rPr>
        <w:t xml:space="preserve">The decision, δ, will also change/switch from acceptance (δ = +1) to rejection (δ = –1) according to Eq. 3, if the decision threshold is set at θ = 0. For any other non-zero decision threshold, the decision, d, is given by Eq. 4. </w:t>
      </w:r>
    </w:p>
    <w:p w14:paraId="31B2BD54" w14:textId="77777777" w:rsidR="002F3B9B" w:rsidRDefault="002F3B9B" w:rsidP="002F3B9B">
      <w:r w:rsidRPr="005376AE">
        <w:rPr>
          <w:u w:val="single"/>
        </w:rPr>
        <w:t>The above logic is generally assumed in the decision- making process when fairness is used as the criterion</w:t>
      </w:r>
      <w:r w:rsidRPr="00353945">
        <w:t xml:space="preserve"> </w:t>
      </w:r>
      <w:r w:rsidRPr="005376AE">
        <w:rPr>
          <w:sz w:val="10"/>
          <w:szCs w:val="10"/>
        </w:rPr>
        <w:t>by most of the UG studies [42-47]. But there are exceptions to the above assumption that seem paradoxical. Sometimes,</w:t>
      </w:r>
      <w:r w:rsidRPr="00353945">
        <w:t xml:space="preserve"> </w:t>
      </w:r>
      <w:r w:rsidRPr="006E0DA5">
        <w:rPr>
          <w:highlight w:val="green"/>
          <w:u w:val="single"/>
        </w:rPr>
        <w:t xml:space="preserve">humans accept </w:t>
      </w:r>
      <w:r w:rsidRPr="006E0DA5">
        <w:rPr>
          <w:b/>
          <w:bCs/>
          <w:highlight w:val="green"/>
          <w:u w:val="single"/>
        </w:rPr>
        <w:t>unfair offers</w:t>
      </w:r>
      <w:r w:rsidRPr="005376AE">
        <w:rPr>
          <w:u w:val="single"/>
        </w:rPr>
        <w:t xml:space="preserve">, while </w:t>
      </w:r>
      <w:r w:rsidRPr="006E0DA5">
        <w:rPr>
          <w:highlight w:val="green"/>
          <w:u w:val="single"/>
        </w:rPr>
        <w:t>other times they</w:t>
      </w:r>
      <w:r w:rsidRPr="005376AE">
        <w:rPr>
          <w:u w:val="single"/>
        </w:rPr>
        <w:t xml:space="preserve"> may </w:t>
      </w:r>
      <w:r w:rsidRPr="006E0DA5">
        <w:rPr>
          <w:highlight w:val="green"/>
          <w:u w:val="single"/>
        </w:rPr>
        <w:t xml:space="preserve">reject </w:t>
      </w:r>
      <w:r w:rsidRPr="006E0DA5">
        <w:rPr>
          <w:b/>
          <w:bCs/>
          <w:highlight w:val="green"/>
          <w:u w:val="single"/>
        </w:rPr>
        <w:t>fair offers</w:t>
      </w:r>
      <w:r w:rsidRPr="005376AE">
        <w:rPr>
          <w:u w:val="single"/>
        </w:rPr>
        <w:t xml:space="preserve">. When this occurs, it is often assumed that the decision is either irrational or </w:t>
      </w:r>
      <w:r w:rsidRPr="006E0DA5">
        <w:rPr>
          <w:highlight w:val="green"/>
          <w:u w:val="single"/>
        </w:rPr>
        <w:t xml:space="preserve">the </w:t>
      </w:r>
      <w:r w:rsidRPr="006E0DA5">
        <w:rPr>
          <w:b/>
          <w:bCs/>
          <w:highlight w:val="green"/>
          <w:u w:val="single"/>
        </w:rPr>
        <w:t>decision</w:t>
      </w:r>
      <w:r w:rsidRPr="006E0DA5">
        <w:rPr>
          <w:highlight w:val="green"/>
          <w:u w:val="single"/>
        </w:rPr>
        <w:t xml:space="preserve"> is made using</w:t>
      </w:r>
      <w:r w:rsidRPr="005376AE">
        <w:rPr>
          <w:u w:val="single"/>
        </w:rPr>
        <w:t xml:space="preserve"> some other </w:t>
      </w:r>
      <w:r w:rsidRPr="006E0DA5">
        <w:rPr>
          <w:b/>
          <w:bCs/>
          <w:highlight w:val="green"/>
          <w:u w:val="single"/>
        </w:rPr>
        <w:t>criteria</w:t>
      </w:r>
      <w:r w:rsidRPr="006E0DA5">
        <w:rPr>
          <w:highlight w:val="green"/>
          <w:u w:val="single"/>
        </w:rPr>
        <w:t xml:space="preserve"> other than </w:t>
      </w:r>
      <w:r w:rsidRPr="006E0DA5">
        <w:rPr>
          <w:b/>
          <w:bCs/>
          <w:highlight w:val="green"/>
          <w:u w:val="single"/>
        </w:rPr>
        <w:t>fairness</w:t>
      </w:r>
      <w:r w:rsidRPr="00353945">
        <w:t xml:space="preserve"> </w:t>
      </w:r>
      <w:r w:rsidRPr="005376AE">
        <w:rPr>
          <w:sz w:val="10"/>
          <w:szCs w:val="10"/>
        </w:rPr>
        <w:t xml:space="preserve">[42-47]. But this assertion may not be necessary. We will show below, by using the relativistic fairness-equity model, that the decision can still be made with fairness as the criterion without being irrational, and without incorporating some other factors other than fairness as the criterion. </w:t>
      </w:r>
    </w:p>
    <w:p w14:paraId="31161097" w14:textId="77777777" w:rsidR="002F3B9B" w:rsidRPr="005376AE" w:rsidRDefault="002F3B9B" w:rsidP="002F3B9B">
      <w:pPr>
        <w:rPr>
          <w:u w:val="single"/>
        </w:rPr>
      </w:pPr>
      <w:r w:rsidRPr="005376AE">
        <w:rPr>
          <w:u w:val="single"/>
        </w:rPr>
        <w:t xml:space="preserve">1.2. Decision Dilemma and Conflict Resolution </w:t>
      </w:r>
    </w:p>
    <w:p w14:paraId="368738DD" w14:textId="77777777" w:rsidR="002F3B9B" w:rsidRPr="005376AE" w:rsidRDefault="002F3B9B" w:rsidP="002F3B9B">
      <w:pPr>
        <w:rPr>
          <w:sz w:val="10"/>
          <w:szCs w:val="10"/>
        </w:rPr>
      </w:pPr>
      <w:r w:rsidRPr="005376AE">
        <w:rPr>
          <w:sz w:val="10"/>
          <w:szCs w:val="10"/>
        </w:rPr>
        <w:t xml:space="preserve">The selection of the decision choice is often governed by the desired outcome in which the decision-maker has to decide which of the two variables is more important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7C9D3F1D" w14:textId="77777777" w:rsidR="002F3B9B" w:rsidRPr="00353945" w:rsidRDefault="002F3B9B" w:rsidP="002F3B9B">
      <w:r w:rsidRPr="005376AE">
        <w:rPr>
          <w:sz w:val="10"/>
          <w:szCs w:val="10"/>
        </w:rPr>
        <w:t xml:space="preserve">For the decision to choose between fairness and monetary gain, it is often assumed that monetary gain will override fairness for the decision in economic transactions, while fairness will override monetary gain for the decision in social transactions. But sometimes, </w:t>
      </w:r>
      <w:r w:rsidRPr="006E0DA5">
        <w:rPr>
          <w:highlight w:val="green"/>
          <w:u w:val="single"/>
        </w:rPr>
        <w:t xml:space="preserve">there is the </w:t>
      </w:r>
      <w:r w:rsidRPr="006E0DA5">
        <w:rPr>
          <w:b/>
          <w:bCs/>
          <w:highlight w:val="green"/>
          <w:u w:val="single"/>
        </w:rPr>
        <w:t>paradoxical decision</w:t>
      </w:r>
      <w:r w:rsidRPr="006E0DA5">
        <w:rPr>
          <w:highlight w:val="green"/>
          <w:u w:val="single"/>
        </w:rPr>
        <w:t xml:space="preserve"> that people</w:t>
      </w:r>
      <w:r w:rsidRPr="005376AE">
        <w:rPr>
          <w:u w:val="single"/>
        </w:rPr>
        <w:t xml:space="preserve"> can choose to </w:t>
      </w:r>
      <w:r w:rsidRPr="006E0DA5">
        <w:rPr>
          <w:highlight w:val="green"/>
          <w:u w:val="single"/>
        </w:rPr>
        <w:t xml:space="preserve">forgo </w:t>
      </w:r>
      <w:r w:rsidRPr="006E0DA5">
        <w:rPr>
          <w:b/>
          <w:bCs/>
          <w:highlight w:val="green"/>
          <w:u w:val="single"/>
        </w:rPr>
        <w:t>maximization</w:t>
      </w:r>
      <w:r w:rsidRPr="006E0DA5">
        <w:rPr>
          <w:highlight w:val="green"/>
          <w:u w:val="single"/>
        </w:rPr>
        <w:t xml:space="preserve"> of</w:t>
      </w:r>
      <w:r w:rsidRPr="005376AE">
        <w:rPr>
          <w:u w:val="single"/>
        </w:rPr>
        <w:t xml:space="preserve"> either </w:t>
      </w:r>
      <w:r w:rsidRPr="006E0DA5">
        <w:rPr>
          <w:b/>
          <w:bCs/>
          <w:highlight w:val="green"/>
          <w:u w:val="single"/>
        </w:rPr>
        <w:t>fairness</w:t>
      </w:r>
      <w:r w:rsidRPr="00D74DF9">
        <w:rPr>
          <w:u w:val="single"/>
        </w:rPr>
        <w:t xml:space="preserve"> or</w:t>
      </w:r>
      <w:r w:rsidRPr="00D74DF9">
        <w:t xml:space="preserve"> </w:t>
      </w:r>
      <w:r w:rsidRPr="00D74DF9">
        <w:rPr>
          <w:sz w:val="10"/>
          <w:szCs w:val="10"/>
        </w:rPr>
        <w:t xml:space="preserve">monetary </w:t>
      </w:r>
      <w:r w:rsidRPr="00D74DF9">
        <w:rPr>
          <w:u w:val="single"/>
        </w:rPr>
        <w:t xml:space="preserve">gain to obtain the desired outcome </w:t>
      </w:r>
      <w:r w:rsidRPr="006E0DA5">
        <w:rPr>
          <w:highlight w:val="green"/>
          <w:u w:val="single"/>
        </w:rPr>
        <w:t xml:space="preserve">that seems </w:t>
      </w:r>
      <w:r w:rsidRPr="006E0DA5">
        <w:rPr>
          <w:b/>
          <w:bCs/>
          <w:highlight w:val="green"/>
          <w:u w:val="single"/>
        </w:rPr>
        <w:t>counter-intuitive</w:t>
      </w:r>
      <w:r w:rsidRPr="006E0DA5">
        <w:rPr>
          <w:highlight w:val="green"/>
          <w:u w:val="single"/>
        </w:rPr>
        <w:t>.</w:t>
      </w:r>
      <w:r w:rsidRPr="005376AE">
        <w:rPr>
          <w:u w:val="single"/>
        </w:rPr>
        <w:t xml:space="preserve"> </w:t>
      </w:r>
    </w:p>
    <w:p w14:paraId="378B2AA8" w14:textId="51B2DD04" w:rsidR="002F3B9B" w:rsidRDefault="002F3B9B" w:rsidP="002F3B9B">
      <w:pPr>
        <w:pStyle w:val="Heading4"/>
      </w:pPr>
      <w:r w:rsidRPr="005556E3">
        <w:rPr>
          <w:u w:val="single"/>
        </w:rPr>
        <w:lastRenderedPageBreak/>
        <w:t>Life isn’t fair</w:t>
      </w:r>
      <w:r>
        <w:t xml:space="preserve">. </w:t>
      </w:r>
      <w:r w:rsidRPr="005556E3">
        <w:rPr>
          <w:u w:val="single"/>
        </w:rPr>
        <w:t>Get over it</w:t>
      </w:r>
      <w:r>
        <w:t xml:space="preserve">. Assuming the inverse creates </w:t>
      </w:r>
      <w:r w:rsidRPr="005556E3">
        <w:rPr>
          <w:u w:val="single"/>
        </w:rPr>
        <w:t>bad skills</w:t>
      </w:r>
      <w:r>
        <w:t>.</w:t>
      </w:r>
    </w:p>
    <w:p w14:paraId="70F030E4" w14:textId="77777777" w:rsidR="002F3B9B" w:rsidRPr="008255A8" w:rsidRDefault="002F3B9B" w:rsidP="002F3B9B">
      <w:r w:rsidRPr="008255A8">
        <w:rPr>
          <w:b/>
          <w:bCs/>
          <w:sz w:val="26"/>
          <w:szCs w:val="26"/>
        </w:rPr>
        <w:t>Myatt 12</w:t>
      </w:r>
      <w:r>
        <w:t xml:space="preserve"> [</w:t>
      </w:r>
      <w:r w:rsidRPr="008255A8">
        <w:t xml:space="preserve">Mike Myatt </w:t>
      </w:r>
      <w:r>
        <w:t xml:space="preserve">is </w:t>
      </w:r>
      <w:r w:rsidRPr="008255A8">
        <w:t>the Founder and Co-Chairman of N2Growth.</w:t>
      </w:r>
      <w:r>
        <w:t xml:space="preserve"> “</w:t>
      </w:r>
      <w:r w:rsidRPr="008255A8">
        <w:t>Life Isn't Fair - Deal With It</w:t>
      </w:r>
      <w:r>
        <w:t xml:space="preserve">”, Forbes, </w:t>
      </w:r>
      <w:r w:rsidRPr="008255A8">
        <w:t>https://www.forbes.com/sites/mikemyatt/2011/12/12/life-isnt-fair-deal-with-it/</w:t>
      </w:r>
      <w:r>
        <w:t>] cmeow</w:t>
      </w:r>
    </w:p>
    <w:p w14:paraId="49908E11" w14:textId="77777777" w:rsidR="002F3B9B" w:rsidRPr="0010114B" w:rsidRDefault="002F3B9B" w:rsidP="002F3B9B">
      <w:pPr>
        <w:rPr>
          <w:u w:val="single"/>
        </w:rPr>
      </w:pPr>
      <w:r w:rsidRPr="0010114B">
        <w:rPr>
          <w:sz w:val="10"/>
          <w:szCs w:val="10"/>
        </w:rPr>
        <w:t>There seems to be a lot of talk these days about what is fair, and what is not. President Obama seems to believe life should be fair – that “everybody should have a fair shake.” Some of the 99% seem to believe life has treated them unfairly, and some of the 1% percent feel life hasn’t treated them fairly enough. My questions are these:</w:t>
      </w:r>
      <w:r w:rsidRPr="0010114B">
        <w:t xml:space="preserve"> </w:t>
      </w:r>
      <w:r w:rsidRPr="0010114B">
        <w:rPr>
          <w:b/>
          <w:bCs/>
          <w:highlight w:val="green"/>
          <w:u w:val="single"/>
        </w:rPr>
        <w:t>What is fair</w:t>
      </w:r>
      <w:r w:rsidRPr="0010114B">
        <w:rPr>
          <w:highlight w:val="green"/>
          <w:u w:val="single"/>
        </w:rPr>
        <w:t xml:space="preserve">? </w:t>
      </w:r>
      <w:r w:rsidRPr="0010114B">
        <w:rPr>
          <w:b/>
          <w:bCs/>
          <w:highlight w:val="green"/>
          <w:u w:val="single"/>
        </w:rPr>
        <w:t>Is life fair</w:t>
      </w:r>
      <w:r w:rsidRPr="0010114B">
        <w:rPr>
          <w:highlight w:val="green"/>
          <w:u w:val="single"/>
        </w:rPr>
        <w:t>?</w:t>
      </w:r>
      <w:r w:rsidRPr="0010114B">
        <w:rPr>
          <w:u w:val="single"/>
        </w:rPr>
        <w:t xml:space="preserve"> Should life be fair? </w:t>
      </w:r>
      <w:r w:rsidRPr="0010114B">
        <w:rPr>
          <w:highlight w:val="green"/>
          <w:u w:val="single"/>
        </w:rPr>
        <w:t xml:space="preserve">I’ll </w:t>
      </w:r>
      <w:r w:rsidRPr="0010114B">
        <w:rPr>
          <w:b/>
          <w:bCs/>
          <w:highlight w:val="green"/>
          <w:u w:val="single"/>
        </w:rPr>
        <w:t>frame</w:t>
      </w:r>
      <w:r w:rsidRPr="0010114B">
        <w:rPr>
          <w:highlight w:val="green"/>
          <w:u w:val="single"/>
        </w:rPr>
        <w:t xml:space="preserve"> the </w:t>
      </w:r>
      <w:r w:rsidRPr="0010114B">
        <w:rPr>
          <w:b/>
          <w:bCs/>
          <w:highlight w:val="green"/>
          <w:u w:val="single"/>
        </w:rPr>
        <w:t>debate</w:t>
      </w:r>
      <w:r w:rsidRPr="0010114B">
        <w:rPr>
          <w:u w:val="single"/>
        </w:rPr>
        <w:t>, and you decide…</w:t>
      </w:r>
    </w:p>
    <w:p w14:paraId="49A709F4" w14:textId="77777777" w:rsidR="002F3B9B" w:rsidRPr="0010114B" w:rsidRDefault="002F3B9B" w:rsidP="002F3B9B">
      <w:pPr>
        <w:rPr>
          <w:u w:val="single"/>
        </w:rPr>
      </w:pPr>
      <w:r w:rsidRPr="0010114B">
        <w:rPr>
          <w:sz w:val="10"/>
          <w:szCs w:val="10"/>
        </w:rPr>
        <w:t>We clearly have no choice about how we come into this world,</w:t>
      </w:r>
      <w:r w:rsidRPr="0010114B">
        <w:t xml:space="preserve"> </w:t>
      </w:r>
      <w:r w:rsidRPr="0010114B">
        <w:rPr>
          <w:highlight w:val="green"/>
          <w:u w:val="single"/>
        </w:rPr>
        <w:t xml:space="preserve">we have </w:t>
      </w:r>
      <w:r w:rsidRPr="0010114B">
        <w:rPr>
          <w:b/>
          <w:bCs/>
          <w:highlight w:val="green"/>
          <w:u w:val="single"/>
        </w:rPr>
        <w:t>little choice</w:t>
      </w:r>
      <w:r w:rsidRPr="0010114B">
        <w:rPr>
          <w:u w:val="single"/>
        </w:rPr>
        <w:t xml:space="preserve"> early in life</w:t>
      </w:r>
      <w:r w:rsidRPr="0010114B">
        <w:rPr>
          <w:sz w:val="10"/>
          <w:szCs w:val="10"/>
        </w:rPr>
        <w:t xml:space="preserve">, but as we grow older choices abound. I have long believed that while we have no control over the beginning of our life, the overwhelming majority of us have the ability to influence the outcomes we attain. </w:t>
      </w:r>
      <w:r w:rsidRPr="0010114B">
        <w:rPr>
          <w:b/>
          <w:bCs/>
          <w:highlight w:val="green"/>
          <w:u w:val="single"/>
        </w:rPr>
        <w:t>Fair</w:t>
      </w:r>
      <w:r w:rsidRPr="0010114B">
        <w:rPr>
          <w:highlight w:val="green"/>
          <w:u w:val="single"/>
        </w:rPr>
        <w:t xml:space="preserve"> is</w:t>
      </w:r>
      <w:r w:rsidRPr="0010114B">
        <w:t xml:space="preserve"> </w:t>
      </w:r>
      <w:r w:rsidRPr="0010114B">
        <w:rPr>
          <w:sz w:val="10"/>
          <w:szCs w:val="10"/>
        </w:rPr>
        <w:t xml:space="preserve">a state of mind, and most often, </w:t>
      </w:r>
      <w:r w:rsidRPr="0010114B">
        <w:rPr>
          <w:highlight w:val="green"/>
          <w:u w:val="single"/>
        </w:rPr>
        <w:t xml:space="preserve">an </w:t>
      </w:r>
      <w:r w:rsidRPr="0010114B">
        <w:rPr>
          <w:b/>
          <w:bCs/>
          <w:highlight w:val="green"/>
          <w:u w:val="single"/>
        </w:rPr>
        <w:t>unhealthy state</w:t>
      </w:r>
      <w:r w:rsidRPr="0010114B">
        <w:rPr>
          <w:highlight w:val="green"/>
          <w:u w:val="single"/>
        </w:rPr>
        <w:t xml:space="preserve"> of </w:t>
      </w:r>
      <w:r w:rsidRPr="0010114B">
        <w:rPr>
          <w:b/>
          <w:bCs/>
          <w:highlight w:val="green"/>
          <w:u w:val="single"/>
        </w:rPr>
        <w:t>mind</w:t>
      </w:r>
      <w:r w:rsidRPr="0010114B">
        <w:rPr>
          <w:highlight w:val="green"/>
          <w:u w:val="single"/>
        </w:rPr>
        <w:t>.</w:t>
      </w:r>
    </w:p>
    <w:p w14:paraId="28359F12" w14:textId="77777777" w:rsidR="002F3B9B" w:rsidRPr="0010114B" w:rsidRDefault="002F3B9B" w:rsidP="002F3B9B">
      <w:pPr>
        <w:rPr>
          <w:sz w:val="10"/>
          <w:szCs w:val="10"/>
        </w:rPr>
      </w:pPr>
      <w:r w:rsidRPr="0010114B">
        <w:rPr>
          <w:sz w:val="10"/>
          <w:szCs w:val="10"/>
        </w:rPr>
        <w:t>In business, in politics, and in life, most of us are beneficiaries of the outcomes we have contributed to. Our station in life cannot, or at least should not, be blamed on our parents, our teachers, our pastors, our government, or our society - it’s largely based on the choices we make, and the attitudes we adopt.</w:t>
      </w:r>
    </w:p>
    <w:p w14:paraId="2C244FAE" w14:textId="77777777" w:rsidR="002F3B9B" w:rsidRPr="0010114B" w:rsidRDefault="002F3B9B" w:rsidP="002F3B9B">
      <w:pPr>
        <w:rPr>
          <w:u w:val="single"/>
        </w:rPr>
      </w:pPr>
      <w:r w:rsidRPr="0010114B">
        <w:rPr>
          <w:u w:val="single"/>
        </w:rPr>
        <w:t xml:space="preserve">People have overcome poverty, drug addiction, incarceration, abuse, divorce, mental illness, victimization, and virtually every challenge known to man. </w:t>
      </w:r>
      <w:r w:rsidRPr="0010114B">
        <w:rPr>
          <w:highlight w:val="green"/>
          <w:u w:val="single"/>
        </w:rPr>
        <w:t xml:space="preserve">Life is </w:t>
      </w:r>
      <w:r w:rsidRPr="0010114B">
        <w:rPr>
          <w:b/>
          <w:bCs/>
          <w:highlight w:val="green"/>
          <w:u w:val="single"/>
        </w:rPr>
        <w:t>full of examples</w:t>
      </w:r>
      <w:r w:rsidRPr="0010114B">
        <w:rPr>
          <w:highlight w:val="green"/>
          <w:u w:val="single"/>
        </w:rPr>
        <w:t xml:space="preserve"> of</w:t>
      </w:r>
      <w:r w:rsidRPr="0010114B">
        <w:rPr>
          <w:sz w:val="10"/>
          <w:szCs w:val="10"/>
        </w:rPr>
        <w:t xml:space="preserve"> the uneducated, the mentally and physically challenged, </w:t>
      </w:r>
      <w:r w:rsidRPr="0010114B">
        <w:rPr>
          <w:b/>
          <w:bCs/>
          <w:highlight w:val="green"/>
          <w:u w:val="single"/>
        </w:rPr>
        <w:t>people</w:t>
      </w:r>
      <w:r w:rsidRPr="0010114B">
        <w:rPr>
          <w:u w:val="single"/>
        </w:rPr>
        <w:t xml:space="preserve"> born into war-torn impoverished backgrounds, </w:t>
      </w:r>
      <w:r w:rsidRPr="0010114B">
        <w:rPr>
          <w:highlight w:val="green"/>
          <w:u w:val="single"/>
        </w:rPr>
        <w:t>who could</w:t>
      </w:r>
      <w:r w:rsidRPr="0010114B">
        <w:rPr>
          <w:u w:val="single"/>
        </w:rPr>
        <w:t xml:space="preserve"> have </w:t>
      </w:r>
      <w:r w:rsidRPr="0010114B">
        <w:rPr>
          <w:highlight w:val="green"/>
          <w:u w:val="single"/>
        </w:rPr>
        <w:t>complain</w:t>
      </w:r>
      <w:r w:rsidRPr="0010114B">
        <w:rPr>
          <w:sz w:val="10"/>
          <w:szCs w:val="10"/>
        </w:rPr>
        <w:t xml:space="preserve">ed </w:t>
      </w:r>
      <w:r w:rsidRPr="0010114B">
        <w:rPr>
          <w:highlight w:val="green"/>
          <w:u w:val="single"/>
        </w:rPr>
        <w:t xml:space="preserve">about </w:t>
      </w:r>
      <w:r w:rsidRPr="0010114B">
        <w:rPr>
          <w:b/>
          <w:bCs/>
          <w:highlight w:val="green"/>
          <w:u w:val="single"/>
        </w:rPr>
        <w:t>life</w:t>
      </w:r>
      <w:r w:rsidRPr="0010114B">
        <w:rPr>
          <w:highlight w:val="green"/>
          <w:u w:val="single"/>
        </w:rPr>
        <w:t xml:space="preserve"> being </w:t>
      </w:r>
      <w:r w:rsidRPr="0010114B">
        <w:rPr>
          <w:b/>
          <w:bCs/>
          <w:highlight w:val="green"/>
          <w:u w:val="single"/>
        </w:rPr>
        <w:t>unfair</w:t>
      </w:r>
      <w:r w:rsidRPr="0010114B">
        <w:rPr>
          <w:sz w:val="10"/>
          <w:szCs w:val="10"/>
        </w:rPr>
        <w:t xml:space="preserve">, but who instead chose a different path – </w:t>
      </w:r>
      <w:r w:rsidRPr="0010114B">
        <w:rPr>
          <w:highlight w:val="green"/>
          <w:u w:val="single"/>
        </w:rPr>
        <w:t xml:space="preserve">they chose to </w:t>
      </w:r>
      <w:r w:rsidRPr="0010114B">
        <w:rPr>
          <w:b/>
          <w:bCs/>
          <w:highlight w:val="green"/>
          <w:u w:val="single"/>
        </w:rPr>
        <w:t>overcome</w:t>
      </w:r>
      <w:r w:rsidRPr="0010114B">
        <w:rPr>
          <w:highlight w:val="green"/>
          <w:u w:val="single"/>
        </w:rPr>
        <w:t xml:space="preserve"> the odds</w:t>
      </w:r>
      <w:r w:rsidRPr="0010114B">
        <w:rPr>
          <w:u w:val="single"/>
        </w:rPr>
        <w:t xml:space="preserve"> and to leave the world better than they found it. Regardless of the challenges they faced, they had the character to choose contribution over complaint.</w:t>
      </w:r>
    </w:p>
    <w:p w14:paraId="08118D66" w14:textId="77777777" w:rsidR="002F3B9B" w:rsidRPr="0010114B" w:rsidRDefault="002F3B9B" w:rsidP="002F3B9B">
      <w:pPr>
        <w:rPr>
          <w:u w:val="single"/>
        </w:rPr>
      </w:pPr>
      <w:r w:rsidRPr="0010114B">
        <w:rPr>
          <w:sz w:val="10"/>
          <w:szCs w:val="10"/>
        </w:rPr>
        <w:t>I don’t dispute that challenges exist. I don’t even dispute that many have an uphill battle due to the severity of the challenges they face.</w:t>
      </w:r>
      <w:r w:rsidRPr="0010114B">
        <w:t xml:space="preserve"> </w:t>
      </w:r>
      <w:r w:rsidRPr="007D2191">
        <w:rPr>
          <w:u w:val="single"/>
        </w:rPr>
        <w:t xml:space="preserve">What </w:t>
      </w:r>
      <w:r w:rsidRPr="0010114B">
        <w:rPr>
          <w:highlight w:val="green"/>
          <w:u w:val="single"/>
        </w:rPr>
        <w:t>I</w:t>
      </w:r>
      <w:r w:rsidRPr="0010114B">
        <w:rPr>
          <w:u w:val="single"/>
        </w:rPr>
        <w:t xml:space="preserve"> vehemently </w:t>
      </w:r>
      <w:r w:rsidRPr="0010114B">
        <w:rPr>
          <w:highlight w:val="green"/>
          <w:u w:val="single"/>
        </w:rPr>
        <w:t>dispute</w:t>
      </w:r>
      <w:r w:rsidRPr="007D2191">
        <w:rPr>
          <w:u w:val="single"/>
        </w:rPr>
        <w:t xml:space="preserve"> is </w:t>
      </w:r>
      <w:r w:rsidRPr="0010114B">
        <w:rPr>
          <w:highlight w:val="green"/>
          <w:u w:val="single"/>
        </w:rPr>
        <w:t xml:space="preserve">attempting to </w:t>
      </w:r>
      <w:r w:rsidRPr="0010114B">
        <w:rPr>
          <w:b/>
          <w:bCs/>
          <w:highlight w:val="green"/>
          <w:u w:val="single"/>
        </w:rPr>
        <w:t>regulate</w:t>
      </w:r>
      <w:r w:rsidRPr="0010114B">
        <w:rPr>
          <w:highlight w:val="green"/>
          <w:u w:val="single"/>
        </w:rPr>
        <w:t xml:space="preserve">, </w:t>
      </w:r>
      <w:r w:rsidRPr="0010114B">
        <w:rPr>
          <w:b/>
          <w:bCs/>
          <w:highlight w:val="green"/>
          <w:u w:val="single"/>
        </w:rPr>
        <w:t>adjudicate</w:t>
      </w:r>
      <w:r w:rsidRPr="00953FDE">
        <w:rPr>
          <w:u w:val="single"/>
        </w:rPr>
        <w:t xml:space="preserve">, or </w:t>
      </w:r>
      <w:r w:rsidRPr="00953FDE">
        <w:rPr>
          <w:b/>
          <w:bCs/>
          <w:u w:val="single"/>
        </w:rPr>
        <w:t xml:space="preserve">legislate </w:t>
      </w:r>
      <w:r w:rsidRPr="0010114B">
        <w:rPr>
          <w:b/>
          <w:bCs/>
          <w:highlight w:val="green"/>
          <w:u w:val="single"/>
        </w:rPr>
        <w:t>fairness</w:t>
      </w:r>
      <w:r w:rsidRPr="0010114B">
        <w:rPr>
          <w:u w:val="single"/>
        </w:rPr>
        <w:t xml:space="preserve"> somehow </w:t>
      </w:r>
      <w:r w:rsidRPr="0010114B">
        <w:rPr>
          <w:highlight w:val="green"/>
          <w:u w:val="single"/>
        </w:rPr>
        <w:t xml:space="preserve">solves </w:t>
      </w:r>
      <w:r w:rsidRPr="0010114B">
        <w:rPr>
          <w:b/>
          <w:bCs/>
          <w:highlight w:val="green"/>
          <w:u w:val="single"/>
        </w:rPr>
        <w:t>the world’s</w:t>
      </w:r>
      <w:r w:rsidRPr="0010114B">
        <w:rPr>
          <w:highlight w:val="green"/>
          <w:u w:val="single"/>
        </w:rPr>
        <w:t xml:space="preserve"> </w:t>
      </w:r>
      <w:r w:rsidRPr="0010114B">
        <w:rPr>
          <w:b/>
          <w:bCs/>
          <w:highlight w:val="green"/>
          <w:u w:val="single"/>
        </w:rPr>
        <w:t>problems</w:t>
      </w:r>
      <w:r w:rsidRPr="0010114B">
        <w:rPr>
          <w:highlight w:val="green"/>
          <w:u w:val="single"/>
        </w:rPr>
        <w:t>.</w:t>
      </w:r>
      <w:r w:rsidRPr="0010114B">
        <w:rPr>
          <w:u w:val="single"/>
        </w:rPr>
        <w:t xml:space="preserve"> Mandates don’t create fairness, but people’s desire and determination can work around or overcome most life challenges.</w:t>
      </w:r>
    </w:p>
    <w:p w14:paraId="246A2499" w14:textId="77777777" w:rsidR="002F3B9B" w:rsidRPr="0010114B" w:rsidRDefault="002F3B9B" w:rsidP="002F3B9B">
      <w:pPr>
        <w:rPr>
          <w:sz w:val="10"/>
          <w:szCs w:val="10"/>
        </w:rPr>
      </w:pPr>
      <w:r w:rsidRPr="0010114B">
        <w:rPr>
          <w:sz w:val="10"/>
          <w:szCs w:val="10"/>
        </w:rPr>
        <w:t>It doesn’t matter whether you are born with a silver spoon, plastic spoon, or no spoon at all. It’s not the circumstances by which you come into this world, but what you make of them once you arrive that matter. One of my clients came to this country from Africa in his late teens, barely spoke the language, drove a cab while working his way through college, and is now the President of a large technology services firm. Stories such as this are all around us – they are not miracles, nor are they the rare exception. They do however demonstrate blindness to the mindset of the fairness doctrine.</w:t>
      </w:r>
    </w:p>
    <w:p w14:paraId="170AD14F" w14:textId="77777777" w:rsidR="002F3B9B" w:rsidRPr="0010114B" w:rsidRDefault="002F3B9B" w:rsidP="002F3B9B">
      <w:pPr>
        <w:rPr>
          <w:sz w:val="10"/>
          <w:szCs w:val="10"/>
        </w:rPr>
      </w:pPr>
      <w:r w:rsidRPr="0010114B">
        <w:rPr>
          <w:sz w:val="10"/>
          <w:szCs w:val="10"/>
        </w:rPr>
        <w:t>From a leadership perspective, it’s a leader’s obligation to do the right thing, regardless of whether or not it’s perceived as the fair thing.</w:t>
      </w:r>
      <w:r w:rsidRPr="0010114B">
        <w:t xml:space="preserve"> </w:t>
      </w:r>
      <w:r w:rsidRPr="0010114B">
        <w:rPr>
          <w:u w:val="single"/>
        </w:rPr>
        <w:t xml:space="preserve">When leaders attempt to navigate the slippery slope of fairness, they will find themselves arbiter of public opinion and hostage to the politically correct. Fair isn’t a standard to be imposed unless a leader is attempting to impose mediocrity. </w:t>
      </w:r>
      <w:r w:rsidRPr="0010114B">
        <w:rPr>
          <w:b/>
          <w:bCs/>
          <w:highlight w:val="green"/>
          <w:u w:val="single"/>
        </w:rPr>
        <w:t>Fair</w:t>
      </w:r>
      <w:r w:rsidRPr="0010114B">
        <w:rPr>
          <w:highlight w:val="green"/>
          <w:u w:val="single"/>
        </w:rPr>
        <w:t xml:space="preserve"> blends to a </w:t>
      </w:r>
      <w:r w:rsidRPr="0010114B">
        <w:rPr>
          <w:b/>
          <w:bCs/>
          <w:highlight w:val="green"/>
          <w:u w:val="single"/>
        </w:rPr>
        <w:t>norm</w:t>
      </w:r>
      <w:r w:rsidRPr="0010114B">
        <w:rPr>
          <w:u w:val="single"/>
        </w:rPr>
        <w:t xml:space="preserve">, and in </w:t>
      </w:r>
      <w:r w:rsidRPr="0010114B">
        <w:rPr>
          <w:highlight w:val="green"/>
          <w:u w:val="single"/>
        </w:rPr>
        <w:t xml:space="preserve">doing so, it </w:t>
      </w:r>
      <w:r w:rsidRPr="0010114B">
        <w:rPr>
          <w:b/>
          <w:bCs/>
          <w:highlight w:val="green"/>
          <w:u w:val="single"/>
        </w:rPr>
        <w:t>limits</w:t>
      </w:r>
      <w:r w:rsidRPr="0010114B">
        <w:rPr>
          <w:u w:val="single"/>
        </w:rPr>
        <w:t xml:space="preserve">, inhibits, </w:t>
      </w:r>
      <w:r w:rsidRPr="0010114B">
        <w:rPr>
          <w:highlight w:val="green"/>
          <w:u w:val="single"/>
        </w:rPr>
        <w:t xml:space="preserve">stifles, and restricts, all under the </w:t>
      </w:r>
      <w:r w:rsidRPr="0010114B">
        <w:rPr>
          <w:b/>
          <w:bCs/>
          <w:highlight w:val="green"/>
          <w:u w:val="single"/>
        </w:rPr>
        <w:t>guise</w:t>
      </w:r>
      <w:r w:rsidRPr="0010114B">
        <w:rPr>
          <w:highlight w:val="green"/>
          <w:u w:val="single"/>
        </w:rPr>
        <w:t xml:space="preserve"> of</w:t>
      </w:r>
      <w:r w:rsidRPr="0010114B">
        <w:rPr>
          <w:u w:val="single"/>
        </w:rPr>
        <w:t xml:space="preserve"> balance and </w:t>
      </w:r>
      <w:r w:rsidRPr="0010114B">
        <w:rPr>
          <w:highlight w:val="green"/>
          <w:u w:val="single"/>
        </w:rPr>
        <w:t>equality.</w:t>
      </w:r>
      <w:r w:rsidRPr="0010114B">
        <w:rPr>
          <w:u w:val="single"/>
        </w:rPr>
        <w:t xml:space="preserve"> I believe fair only exists as a rationalization or justification.</w:t>
      </w:r>
      <w:r w:rsidRPr="0010114B">
        <w:t xml:space="preserve"> </w:t>
      </w:r>
      <w:r w:rsidRPr="0010114B">
        <w:rPr>
          <w:sz w:val="10"/>
          <w:szCs w:val="10"/>
        </w:rPr>
        <w:t>The following 11 points came from a commencement speech widely attributed to Bill Gates entitled Rules for Life. While many dispute the source, whether it was proffered by Bill Gates or not, I tend to agree with the hypothesis:</w:t>
      </w:r>
    </w:p>
    <w:p w14:paraId="150C815E" w14:textId="77777777" w:rsidR="002F3B9B" w:rsidRPr="0010114B" w:rsidRDefault="002F3B9B" w:rsidP="002F3B9B">
      <w:pPr>
        <w:rPr>
          <w:b/>
          <w:bCs/>
          <w:u w:val="single"/>
        </w:rPr>
      </w:pPr>
      <w:r w:rsidRPr="0010114B">
        <w:rPr>
          <w:b/>
          <w:bCs/>
          <w:u w:val="single"/>
        </w:rPr>
        <w:t xml:space="preserve">Rule 1: </w:t>
      </w:r>
      <w:r w:rsidRPr="0010114B">
        <w:rPr>
          <w:b/>
          <w:bCs/>
          <w:highlight w:val="green"/>
          <w:u w:val="single"/>
        </w:rPr>
        <w:t>Life is not fair -- get used to it!</w:t>
      </w:r>
    </w:p>
    <w:p w14:paraId="1BCBB96F" w14:textId="77777777" w:rsidR="002F3B9B" w:rsidRPr="0010114B" w:rsidRDefault="002F3B9B" w:rsidP="002F3B9B">
      <w:pPr>
        <w:rPr>
          <w:sz w:val="6"/>
          <w:szCs w:val="6"/>
        </w:rPr>
      </w:pPr>
      <w:r w:rsidRPr="0010114B">
        <w:rPr>
          <w:sz w:val="6"/>
          <w:szCs w:val="6"/>
        </w:rPr>
        <w:t>Rule 2: The world won't care about your self-esteem. The world will expect you to accomplish something BEFORE you feel good about yourself.</w:t>
      </w:r>
    </w:p>
    <w:p w14:paraId="71959955" w14:textId="77777777" w:rsidR="002F3B9B" w:rsidRPr="0010114B" w:rsidRDefault="002F3B9B" w:rsidP="002F3B9B">
      <w:pPr>
        <w:rPr>
          <w:sz w:val="6"/>
          <w:szCs w:val="6"/>
        </w:rPr>
      </w:pPr>
      <w:r w:rsidRPr="0010114B">
        <w:rPr>
          <w:sz w:val="6"/>
          <w:szCs w:val="6"/>
        </w:rPr>
        <w:t>Rule 3: You will NOT make $60,000 a year right out of high school. You won't be a vice-president with a car phone until you earn both.</w:t>
      </w:r>
    </w:p>
    <w:p w14:paraId="1328530F" w14:textId="77777777" w:rsidR="002F3B9B" w:rsidRPr="0010114B" w:rsidRDefault="002F3B9B" w:rsidP="002F3B9B">
      <w:pPr>
        <w:rPr>
          <w:sz w:val="6"/>
          <w:szCs w:val="6"/>
        </w:rPr>
      </w:pPr>
      <w:r w:rsidRPr="0010114B">
        <w:rPr>
          <w:sz w:val="6"/>
          <w:szCs w:val="6"/>
        </w:rPr>
        <w:t>Rule 4: If you think your teacher is tough, wait till you get a boss.</w:t>
      </w:r>
    </w:p>
    <w:p w14:paraId="0D071F9F" w14:textId="77777777" w:rsidR="002F3B9B" w:rsidRPr="0010114B" w:rsidRDefault="002F3B9B" w:rsidP="002F3B9B">
      <w:pPr>
        <w:rPr>
          <w:sz w:val="6"/>
          <w:szCs w:val="6"/>
        </w:rPr>
      </w:pPr>
      <w:r w:rsidRPr="0010114B">
        <w:rPr>
          <w:sz w:val="6"/>
          <w:szCs w:val="6"/>
        </w:rPr>
        <w:t>Rule 5: Flipping burgers is not beneath your dignity. Your Grandparents had a different word for burger flipping -- they called it opportunity.</w:t>
      </w:r>
    </w:p>
    <w:p w14:paraId="6554E0F0" w14:textId="77777777" w:rsidR="002F3B9B" w:rsidRPr="0010114B" w:rsidRDefault="002F3B9B" w:rsidP="002F3B9B">
      <w:pPr>
        <w:rPr>
          <w:sz w:val="6"/>
          <w:szCs w:val="6"/>
        </w:rPr>
      </w:pPr>
      <w:r w:rsidRPr="0010114B">
        <w:rPr>
          <w:sz w:val="6"/>
          <w:szCs w:val="6"/>
        </w:rPr>
        <w:t>Rule 6: If you mess up, it's not your parents' fault, so don't whine about your mistakes, learn from them.</w:t>
      </w:r>
    </w:p>
    <w:p w14:paraId="044650A6" w14:textId="77777777" w:rsidR="002F3B9B" w:rsidRPr="0010114B" w:rsidRDefault="002F3B9B" w:rsidP="002F3B9B">
      <w:pPr>
        <w:rPr>
          <w:sz w:val="6"/>
          <w:szCs w:val="6"/>
        </w:rPr>
      </w:pPr>
      <w:r w:rsidRPr="0010114B">
        <w:rPr>
          <w:sz w:val="6"/>
          <w:szCs w:val="6"/>
        </w:rPr>
        <w:t>Rule 7: Before you were born, your parents weren't as boring as they are now. They got that way from paying your bills, cleaning your clothes and listening to you talk about how cool you thought you are. So before you save the rain forest from the parasites of your parent's generation, try delousing the closet in your own room.</w:t>
      </w:r>
    </w:p>
    <w:p w14:paraId="1890B4A4" w14:textId="77777777" w:rsidR="002F3B9B" w:rsidRPr="0010114B" w:rsidRDefault="002F3B9B" w:rsidP="002F3B9B">
      <w:pPr>
        <w:rPr>
          <w:sz w:val="6"/>
          <w:szCs w:val="6"/>
        </w:rPr>
      </w:pPr>
      <w:r w:rsidRPr="0010114B">
        <w:rPr>
          <w:sz w:val="6"/>
          <w:szCs w:val="6"/>
        </w:rPr>
        <w:t>Rule 8: Your school may have done away with winners and losers, but life HAS NOT. In some schools they have abolished failing grades and they'll give you as MANY TIMES as you want to get the right answer. This doesn't bear the slightest resemblance to ANYTHING in real life.</w:t>
      </w:r>
    </w:p>
    <w:p w14:paraId="026EC43C" w14:textId="77777777" w:rsidR="002F3B9B" w:rsidRPr="0010114B" w:rsidRDefault="002F3B9B" w:rsidP="002F3B9B">
      <w:pPr>
        <w:rPr>
          <w:sz w:val="6"/>
          <w:szCs w:val="6"/>
        </w:rPr>
      </w:pPr>
      <w:r w:rsidRPr="0010114B">
        <w:rPr>
          <w:sz w:val="6"/>
          <w:szCs w:val="6"/>
        </w:rPr>
        <w:t>Rule 9: Life is not divided into semesters. You don't get summers off and very few employers are interested in helping you FIND YOURSELF. Do that on your own time.</w:t>
      </w:r>
    </w:p>
    <w:p w14:paraId="6E6ADE4D" w14:textId="77777777" w:rsidR="002F3B9B" w:rsidRPr="0010114B" w:rsidRDefault="002F3B9B" w:rsidP="002F3B9B">
      <w:pPr>
        <w:rPr>
          <w:sz w:val="6"/>
          <w:szCs w:val="6"/>
        </w:rPr>
      </w:pPr>
      <w:r w:rsidRPr="0010114B">
        <w:rPr>
          <w:sz w:val="6"/>
          <w:szCs w:val="6"/>
        </w:rPr>
        <w:t>Rule 10: Television is NOT real life. In real life people actually have to leave the coffee shop and go to jobs.</w:t>
      </w:r>
    </w:p>
    <w:p w14:paraId="14DF2C22" w14:textId="77777777" w:rsidR="002F3B9B" w:rsidRPr="0010114B" w:rsidRDefault="002F3B9B" w:rsidP="002F3B9B">
      <w:pPr>
        <w:rPr>
          <w:sz w:val="6"/>
          <w:szCs w:val="6"/>
        </w:rPr>
      </w:pPr>
      <w:r w:rsidRPr="0010114B">
        <w:rPr>
          <w:sz w:val="6"/>
          <w:szCs w:val="6"/>
        </w:rPr>
        <w:t>Rule 11: Be nice to nerds. Chances are you'll end up working for one.</w:t>
      </w:r>
    </w:p>
    <w:p w14:paraId="50ACDE01" w14:textId="77777777" w:rsidR="002F3B9B" w:rsidRPr="0010114B" w:rsidRDefault="002F3B9B" w:rsidP="002F3B9B">
      <w:pPr>
        <w:rPr>
          <w:u w:val="single"/>
        </w:rPr>
      </w:pPr>
      <w:r w:rsidRPr="0010114B">
        <w:rPr>
          <w:sz w:val="10"/>
          <w:szCs w:val="10"/>
        </w:rPr>
        <w:lastRenderedPageBreak/>
        <w:t>Here’s the thing –</w:t>
      </w:r>
      <w:r w:rsidRPr="0010114B">
        <w:t xml:space="preserve"> </w:t>
      </w:r>
      <w:r w:rsidRPr="0010114B">
        <w:rPr>
          <w:u w:val="single"/>
        </w:rPr>
        <w:t xml:space="preserve">we all face challenges, and </w:t>
      </w:r>
      <w:r w:rsidRPr="0010114B">
        <w:rPr>
          <w:b/>
          <w:bCs/>
          <w:highlight w:val="green"/>
          <w:u w:val="single"/>
        </w:rPr>
        <w:t>life</w:t>
      </w:r>
      <w:r w:rsidRPr="0010114B">
        <w:rPr>
          <w:highlight w:val="green"/>
          <w:u w:val="single"/>
        </w:rPr>
        <w:t xml:space="preserve"> treats us all </w:t>
      </w:r>
      <w:r w:rsidRPr="0010114B">
        <w:rPr>
          <w:b/>
          <w:bCs/>
          <w:highlight w:val="green"/>
          <w:u w:val="single"/>
        </w:rPr>
        <w:t>unfairly</w:t>
      </w:r>
      <w:r w:rsidRPr="0010114B">
        <w:rPr>
          <w:highlight w:val="green"/>
          <w:u w:val="single"/>
        </w:rPr>
        <w:t>.</w:t>
      </w:r>
      <w:r w:rsidRPr="0010114B">
        <w:t xml:space="preserve"> </w:t>
      </w:r>
      <w:r w:rsidRPr="0010114B">
        <w:rPr>
          <w:sz w:val="10"/>
          <w:szCs w:val="10"/>
        </w:rPr>
        <w:t xml:space="preserve">We all make regrettable choices, and we all suffer from things thrust upon us do </w:t>
      </w:r>
      <w:proofErr w:type="spellStart"/>
      <w:r w:rsidRPr="0010114B">
        <w:rPr>
          <w:sz w:val="10"/>
          <w:szCs w:val="10"/>
        </w:rPr>
        <w:t>to</w:t>
      </w:r>
      <w:proofErr w:type="spellEnd"/>
      <w:r w:rsidRPr="0010114B">
        <w:rPr>
          <w:sz w:val="10"/>
          <w:szCs w:val="10"/>
        </w:rPr>
        <w:t xml:space="preserve"> little if any fault of our own.</w:t>
      </w:r>
      <w:r w:rsidRPr="0010114B">
        <w:t xml:space="preserve"> </w:t>
      </w:r>
      <w:r w:rsidRPr="0010114B">
        <w:rPr>
          <w:sz w:val="10"/>
          <w:szCs w:val="10"/>
        </w:rPr>
        <w:t xml:space="preserve">When I suffered a debilitating stroke at an early age, I certainly asked myself “why did this happen to me?” I could have felt sorry for myself and became bitter, I could have thrown in the towel and quit on my family and myself – I didn’t. It took two years of gut-wrenching effort, but what I thought was a great injustice at the time changed my life for the better. Today, you couldn’t tell I ever had a stroke. </w:t>
      </w:r>
      <w:r w:rsidRPr="0010114B">
        <w:rPr>
          <w:u w:val="single"/>
        </w:rPr>
        <w:t>The greatest adversity life can throw at you simply affords you an opportunity to make changes, improve, and get better.</w:t>
      </w:r>
    </w:p>
    <w:p w14:paraId="12CDBB69" w14:textId="77777777" w:rsidR="002F3B9B" w:rsidRPr="0010114B" w:rsidRDefault="002F3B9B" w:rsidP="002F3B9B">
      <w:pPr>
        <w:rPr>
          <w:sz w:val="10"/>
          <w:szCs w:val="10"/>
        </w:rPr>
      </w:pPr>
      <w:r w:rsidRPr="0010114B">
        <w:rPr>
          <w:sz w:val="10"/>
          <w:szCs w:val="10"/>
        </w:rPr>
        <w:t>By the title of today’s column you have no doubt surmised I believe life is not fair, nor do I believe we should attempt to socially or financially engineer it to be such.</w:t>
      </w:r>
      <w:r w:rsidRPr="0010114B">
        <w:t xml:space="preserve"> </w:t>
      </w:r>
      <w:r w:rsidRPr="0010114B">
        <w:rPr>
          <w:highlight w:val="green"/>
          <w:u w:val="single"/>
        </w:rPr>
        <w:t>Fair is not</w:t>
      </w:r>
      <w:r w:rsidRPr="0010114B">
        <w:rPr>
          <w:u w:val="single"/>
        </w:rPr>
        <w:t xml:space="preserve"> an </w:t>
      </w:r>
      <w:r w:rsidRPr="0010114B">
        <w:rPr>
          <w:highlight w:val="green"/>
          <w:u w:val="single"/>
        </w:rPr>
        <w:t>objective</w:t>
      </w:r>
      <w:r w:rsidRPr="0010114B">
        <w:rPr>
          <w:u w:val="single"/>
        </w:rPr>
        <w:t xml:space="preserve"> term – it is a matter of perspective </w:t>
      </w:r>
      <w:r w:rsidRPr="0010114B">
        <w:rPr>
          <w:highlight w:val="green"/>
          <w:u w:val="single"/>
        </w:rPr>
        <w:t xml:space="preserve">filtered by a </w:t>
      </w:r>
      <w:r w:rsidRPr="0010114B">
        <w:rPr>
          <w:b/>
          <w:bCs/>
          <w:highlight w:val="green"/>
          <w:u w:val="single"/>
        </w:rPr>
        <w:t>subjective assessment</w:t>
      </w:r>
      <w:r w:rsidRPr="0010114B">
        <w:rPr>
          <w:highlight w:val="green"/>
          <w:u w:val="single"/>
        </w:rPr>
        <w:t>.</w:t>
      </w:r>
      <w:r w:rsidRPr="0010114B">
        <w:t xml:space="preserve"> </w:t>
      </w:r>
      <w:r w:rsidRPr="0010114B">
        <w:rPr>
          <w:sz w:val="10"/>
          <w:szCs w:val="10"/>
        </w:rPr>
        <w:t xml:space="preserve">My subjective assessment is that </w:t>
      </w:r>
      <w:r w:rsidRPr="0010114B">
        <w:rPr>
          <w:u w:val="single"/>
        </w:rPr>
        <w:t>fair is an entitlement concept manufactured to appease those who somehow feel slighted.</w:t>
      </w:r>
      <w:r w:rsidRPr="0010114B">
        <w:t xml:space="preserve"> </w:t>
      </w:r>
      <w:r w:rsidRPr="0010114B">
        <w:rPr>
          <w:sz w:val="10"/>
          <w:szCs w:val="10"/>
        </w:rPr>
        <w:t>Life isn’t fair - #occupyreality</w:t>
      </w:r>
    </w:p>
    <w:p w14:paraId="799B65F6" w14:textId="77777777" w:rsidR="002F3B9B" w:rsidRDefault="002F3B9B" w:rsidP="002F3B9B">
      <w:pPr>
        <w:rPr>
          <w:sz w:val="10"/>
          <w:szCs w:val="10"/>
        </w:rPr>
      </w:pPr>
      <w:r w:rsidRPr="0010114B">
        <w:rPr>
          <w:sz w:val="10"/>
          <w:szCs w:val="10"/>
        </w:rPr>
        <w:t>Thoughts?</w:t>
      </w:r>
    </w:p>
    <w:p w14:paraId="7042C3FF" w14:textId="604610B7" w:rsidR="002F3B9B" w:rsidRPr="0005735D" w:rsidRDefault="002F3B9B" w:rsidP="002F3B9B">
      <w:pPr>
        <w:pStyle w:val="Heading4"/>
        <w:rPr>
          <w:szCs w:val="24"/>
          <w:u w:val="single"/>
        </w:rPr>
      </w:pPr>
      <w:r>
        <w:t xml:space="preserve">When you </w:t>
      </w:r>
      <w:r w:rsidRPr="0078291E">
        <w:rPr>
          <w:u w:val="single"/>
        </w:rPr>
        <w:t>lose</w:t>
      </w:r>
      <w:r w:rsidR="008E31F8">
        <w:t xml:space="preserve"> for trying to gain fairness,</w:t>
      </w:r>
      <w:r>
        <w:t xml:space="preserve"> you’re the </w:t>
      </w:r>
      <w:r w:rsidRPr="0078291E">
        <w:rPr>
          <w:u w:val="single"/>
        </w:rPr>
        <w:t>real winner</w:t>
      </w:r>
      <w:r>
        <w:t>, champ!</w:t>
      </w:r>
    </w:p>
    <w:p w14:paraId="4C660094" w14:textId="77777777" w:rsidR="002F3B9B" w:rsidRDefault="002F3B9B" w:rsidP="002F3B9B">
      <w:r w:rsidRPr="0078291E">
        <w:rPr>
          <w:b/>
          <w:bCs/>
          <w:sz w:val="26"/>
          <w:szCs w:val="26"/>
        </w:rPr>
        <w:t>Morley 24</w:t>
      </w:r>
      <w:r w:rsidRPr="001F592F">
        <w:rPr>
          <w:szCs w:val="24"/>
        </w:rPr>
        <w:t xml:space="preserve"> </w:t>
      </w:r>
      <w:r>
        <w:rPr>
          <w:szCs w:val="24"/>
        </w:rPr>
        <w:t xml:space="preserve">[Curtis Morley, founder of Counterfeit Emotions, </w:t>
      </w:r>
      <w:r w:rsidRPr="001F592F">
        <w:t xml:space="preserve">“Embracing Life’s Unfairness for Personal Growth” </w:t>
      </w:r>
      <w:r w:rsidRPr="0078291E">
        <w:t>https://www.counterfeitemotions.com/blog/life-isnt-fair-and-its-a-good-thing</w:t>
      </w:r>
      <w:r w:rsidRPr="001F592F">
        <w:t>] cmeow</w:t>
      </w:r>
    </w:p>
    <w:p w14:paraId="0030F9AC" w14:textId="77777777" w:rsidR="002F3B9B" w:rsidRPr="0078291E" w:rsidRDefault="002F3B9B" w:rsidP="002F3B9B">
      <w:pPr>
        <w:rPr>
          <w:sz w:val="10"/>
          <w:szCs w:val="10"/>
        </w:rPr>
      </w:pPr>
      <w:r w:rsidRPr="0078291E">
        <w:rPr>
          <w:sz w:val="10"/>
          <w:szCs w:val="10"/>
        </w:rPr>
        <w:t>Victim vs. Victor is the Difference Between Fairness and Forgiveness</w:t>
      </w:r>
    </w:p>
    <w:p w14:paraId="71E6EF08" w14:textId="77777777" w:rsidR="002F3B9B" w:rsidRPr="0078291E" w:rsidRDefault="002F3B9B" w:rsidP="002F3B9B">
      <w:pPr>
        <w:rPr>
          <w:u w:val="single"/>
        </w:rPr>
      </w:pPr>
      <w:r w:rsidRPr="00D1656F">
        <w:rPr>
          <w:b/>
          <w:bCs/>
          <w:highlight w:val="green"/>
          <w:u w:val="single"/>
        </w:rPr>
        <w:t>Seeking fairness</w:t>
      </w:r>
      <w:r w:rsidRPr="00D1656F">
        <w:rPr>
          <w:highlight w:val="green"/>
          <w:u w:val="single"/>
        </w:rPr>
        <w:t xml:space="preserve"> causes us to </w:t>
      </w:r>
      <w:r w:rsidRPr="00D1656F">
        <w:rPr>
          <w:b/>
          <w:bCs/>
          <w:highlight w:val="green"/>
          <w:u w:val="single"/>
        </w:rPr>
        <w:t>compare ourselves</w:t>
      </w:r>
      <w:r w:rsidRPr="00D1656F">
        <w:rPr>
          <w:highlight w:val="green"/>
          <w:u w:val="single"/>
        </w:rPr>
        <w:t xml:space="preserve"> to </w:t>
      </w:r>
      <w:r w:rsidRPr="00D1656F">
        <w:rPr>
          <w:b/>
          <w:bCs/>
          <w:highlight w:val="green"/>
          <w:u w:val="single"/>
        </w:rPr>
        <w:t>others</w:t>
      </w:r>
      <w:r w:rsidRPr="00D1656F">
        <w:rPr>
          <w:highlight w:val="green"/>
          <w:u w:val="single"/>
        </w:rPr>
        <w:t xml:space="preserve"> instead of seeking</w:t>
      </w:r>
      <w:r w:rsidRPr="00D1656F">
        <w:rPr>
          <w:sz w:val="10"/>
          <w:szCs w:val="10"/>
        </w:rPr>
        <w:t xml:space="preserve"> the great </w:t>
      </w:r>
      <w:r w:rsidRPr="003E4BFB">
        <w:rPr>
          <w:b/>
          <w:bCs/>
          <w:highlight w:val="green"/>
          <w:u w:val="single"/>
        </w:rPr>
        <w:t>abundance</w:t>
      </w:r>
      <w:r w:rsidRPr="0078291E">
        <w:rPr>
          <w:u w:val="single"/>
        </w:rPr>
        <w:t xml:space="preserve"> </w:t>
      </w:r>
      <w:r w:rsidRPr="00D1656F">
        <w:rPr>
          <w:u w:val="single"/>
        </w:rPr>
        <w:t xml:space="preserve">waiting </w:t>
      </w:r>
      <w:r w:rsidRPr="00D1656F">
        <w:rPr>
          <w:sz w:val="10"/>
          <w:szCs w:val="10"/>
        </w:rPr>
        <w:t>with</w:t>
      </w:r>
      <w:r w:rsidRPr="00D1656F">
        <w:rPr>
          <w:highlight w:val="green"/>
          <w:u w:val="single"/>
        </w:rPr>
        <w:t xml:space="preserve">in our </w:t>
      </w:r>
      <w:r w:rsidRPr="003E4BFB">
        <w:rPr>
          <w:b/>
          <w:bCs/>
          <w:highlight w:val="green"/>
          <w:u w:val="single"/>
        </w:rPr>
        <w:t>own potential</w:t>
      </w:r>
      <w:r w:rsidRPr="00D1656F">
        <w:rPr>
          <w:highlight w:val="green"/>
          <w:u w:val="single"/>
        </w:rPr>
        <w:t>.</w:t>
      </w:r>
      <w:r w:rsidRPr="001F592F">
        <w:t xml:space="preserve"> </w:t>
      </w:r>
      <w:r w:rsidRPr="0078291E">
        <w:rPr>
          <w:sz w:val="11"/>
          <w:szCs w:val="11"/>
        </w:rPr>
        <w:t xml:space="preserve">We pick out things others have that we "should" have. </w:t>
      </w:r>
      <w:r w:rsidRPr="0078291E">
        <w:rPr>
          <w:u w:val="single"/>
        </w:rPr>
        <w:t xml:space="preserve">This is the victim mentality, viewing ourselves as </w:t>
      </w:r>
      <w:r w:rsidRPr="006D69A2">
        <w:rPr>
          <w:b/>
          <w:bCs/>
          <w:u w:val="single"/>
        </w:rPr>
        <w:t>suffering</w:t>
      </w:r>
      <w:r w:rsidRPr="0078291E">
        <w:rPr>
          <w:u w:val="single"/>
        </w:rPr>
        <w:t xml:space="preserve"> and “</w:t>
      </w:r>
      <w:r w:rsidRPr="006D69A2">
        <w:rPr>
          <w:b/>
          <w:bCs/>
          <w:u w:val="single"/>
        </w:rPr>
        <w:t>less than</w:t>
      </w:r>
      <w:r w:rsidRPr="0078291E">
        <w:rPr>
          <w:u w:val="single"/>
        </w:rPr>
        <w:t xml:space="preserve">” in </w:t>
      </w:r>
      <w:r w:rsidRPr="006D69A2">
        <w:rPr>
          <w:b/>
          <w:bCs/>
          <w:u w:val="single"/>
        </w:rPr>
        <w:t>comparison</w:t>
      </w:r>
      <w:r w:rsidRPr="0078291E">
        <w:rPr>
          <w:u w:val="single"/>
        </w:rPr>
        <w:t xml:space="preserve"> to other people. </w:t>
      </w:r>
    </w:p>
    <w:p w14:paraId="436D04E9" w14:textId="77777777" w:rsidR="002F3B9B" w:rsidRPr="0078291E" w:rsidRDefault="002F3B9B" w:rsidP="002F3B9B">
      <w:pPr>
        <w:rPr>
          <w:u w:val="single"/>
        </w:rPr>
      </w:pPr>
      <w:r w:rsidRPr="00D1656F">
        <w:rPr>
          <w:highlight w:val="green"/>
          <w:u w:val="single"/>
        </w:rPr>
        <w:t xml:space="preserve">The </w:t>
      </w:r>
      <w:r w:rsidRPr="00D1656F">
        <w:rPr>
          <w:b/>
          <w:bCs/>
          <w:highlight w:val="green"/>
          <w:u w:val="single"/>
        </w:rPr>
        <w:t>victim mentality</w:t>
      </w:r>
      <w:r w:rsidRPr="00D1656F">
        <w:rPr>
          <w:highlight w:val="green"/>
          <w:u w:val="single"/>
        </w:rPr>
        <w:t xml:space="preserve"> breeds </w:t>
      </w:r>
      <w:r w:rsidRPr="00D1656F">
        <w:rPr>
          <w:b/>
          <w:bCs/>
          <w:highlight w:val="green"/>
          <w:u w:val="single"/>
        </w:rPr>
        <w:t>resentment</w:t>
      </w:r>
      <w:r w:rsidRPr="0078291E">
        <w:rPr>
          <w:u w:val="single"/>
        </w:rPr>
        <w:t xml:space="preserve"> because </w:t>
      </w:r>
      <w:r w:rsidRPr="00D1656F">
        <w:rPr>
          <w:highlight w:val="green"/>
          <w:u w:val="single"/>
        </w:rPr>
        <w:t>it uses</w:t>
      </w:r>
      <w:r w:rsidRPr="0078291E">
        <w:rPr>
          <w:u w:val="single"/>
        </w:rPr>
        <w:t xml:space="preserve"> </w:t>
      </w:r>
      <w:r w:rsidRPr="00537A8C">
        <w:rPr>
          <w:u w:val="single"/>
        </w:rPr>
        <w:t xml:space="preserve">the </w:t>
      </w:r>
      <w:r w:rsidRPr="00537A8C">
        <w:rPr>
          <w:b/>
          <w:bCs/>
          <w:u w:val="single"/>
        </w:rPr>
        <w:t>circumstances</w:t>
      </w:r>
      <w:r w:rsidRPr="00537A8C">
        <w:rPr>
          <w:u w:val="single"/>
        </w:rPr>
        <w:t xml:space="preserve"> of other people to define itself as</w:t>
      </w:r>
      <w:r w:rsidRPr="0078291E">
        <w:rPr>
          <w:u w:val="single"/>
        </w:rPr>
        <w:t xml:space="preserve"> </w:t>
      </w:r>
      <w:r w:rsidRPr="00D1656F">
        <w:rPr>
          <w:highlight w:val="green"/>
          <w:u w:val="single"/>
        </w:rPr>
        <w:t>“</w:t>
      </w:r>
      <w:r w:rsidRPr="00D1656F">
        <w:rPr>
          <w:b/>
          <w:bCs/>
          <w:highlight w:val="green"/>
          <w:u w:val="single"/>
        </w:rPr>
        <w:t>suffering</w:t>
      </w:r>
      <w:r w:rsidRPr="00D1656F">
        <w:rPr>
          <w:highlight w:val="green"/>
          <w:u w:val="single"/>
        </w:rPr>
        <w:t>”</w:t>
      </w:r>
      <w:r w:rsidRPr="0078291E">
        <w:rPr>
          <w:u w:val="single"/>
        </w:rPr>
        <w:t xml:space="preserve"> and then </w:t>
      </w:r>
      <w:r w:rsidRPr="00D1656F">
        <w:rPr>
          <w:highlight w:val="green"/>
          <w:u w:val="single"/>
        </w:rPr>
        <w:t>characterize</w:t>
      </w:r>
      <w:r w:rsidRPr="00E1595E">
        <w:rPr>
          <w:u w:val="single"/>
        </w:rPr>
        <w:t xml:space="preserve"> those </w:t>
      </w:r>
      <w:r w:rsidRPr="00D1656F">
        <w:rPr>
          <w:highlight w:val="green"/>
          <w:u w:val="single"/>
        </w:rPr>
        <w:t xml:space="preserve">people as </w:t>
      </w:r>
      <w:r w:rsidRPr="00D1656F">
        <w:rPr>
          <w:b/>
          <w:bCs/>
          <w:highlight w:val="green"/>
          <w:u w:val="single"/>
        </w:rPr>
        <w:t>entitled</w:t>
      </w:r>
      <w:r w:rsidRPr="00D1656F">
        <w:rPr>
          <w:highlight w:val="green"/>
          <w:u w:val="single"/>
        </w:rPr>
        <w:t xml:space="preserve">, painting them in a </w:t>
      </w:r>
      <w:r w:rsidRPr="00D1656F">
        <w:rPr>
          <w:b/>
          <w:bCs/>
          <w:highlight w:val="green"/>
          <w:u w:val="single"/>
        </w:rPr>
        <w:t>distasteful light</w:t>
      </w:r>
      <w:r w:rsidRPr="00D1656F">
        <w:rPr>
          <w:highlight w:val="green"/>
          <w:u w:val="single"/>
        </w:rPr>
        <w:t>.</w:t>
      </w:r>
      <w:r w:rsidRPr="00D1656F">
        <w:rPr>
          <w:sz w:val="10"/>
          <w:szCs w:val="10"/>
        </w:rPr>
        <w:t> </w:t>
      </w:r>
    </w:p>
    <w:p w14:paraId="48624239" w14:textId="77777777" w:rsidR="002F3B9B" w:rsidRPr="0078291E" w:rsidRDefault="002F3B9B" w:rsidP="002F3B9B">
      <w:pPr>
        <w:rPr>
          <w:u w:val="single"/>
        </w:rPr>
      </w:pPr>
      <w:r w:rsidRPr="0078291E">
        <w:rPr>
          <w:u w:val="single"/>
        </w:rPr>
        <w:t>A “victim” uses other people to excuse themself from taking responsibility.</w:t>
      </w:r>
    </w:p>
    <w:p w14:paraId="7C936DE7" w14:textId="77777777" w:rsidR="002F3B9B" w:rsidRDefault="002F3B9B" w:rsidP="002F3B9B">
      <w:r w:rsidRPr="00D1656F">
        <w:rPr>
          <w:highlight w:val="green"/>
          <w:u w:val="single"/>
        </w:rPr>
        <w:t>The </w:t>
      </w:r>
      <w:r w:rsidRPr="00D1656F">
        <w:rPr>
          <w:b/>
          <w:bCs/>
          <w:highlight w:val="green"/>
          <w:u w:val="single"/>
        </w:rPr>
        <w:t>victor mentality</w:t>
      </w:r>
      <w:r w:rsidRPr="00D1656F">
        <w:rPr>
          <w:highlight w:val="green"/>
          <w:u w:val="single"/>
        </w:rPr>
        <w:t xml:space="preserve"> lets go</w:t>
      </w:r>
      <w:r w:rsidRPr="001F592F">
        <w:t xml:space="preserve"> </w:t>
      </w:r>
      <w:r w:rsidRPr="0078291E">
        <w:rPr>
          <w:sz w:val="10"/>
          <w:szCs w:val="10"/>
        </w:rPr>
        <w:t>of comparison</w:t>
      </w:r>
      <w:r w:rsidRPr="001F592F">
        <w:t xml:space="preserve"> </w:t>
      </w:r>
      <w:r w:rsidRPr="003B586F">
        <w:rPr>
          <w:u w:val="single"/>
        </w:rPr>
        <w:t>and </w:t>
      </w:r>
      <w:r w:rsidRPr="003B586F">
        <w:rPr>
          <w:b/>
          <w:bCs/>
          <w:u w:val="single"/>
        </w:rPr>
        <w:t>forgives others</w:t>
      </w:r>
      <w:r w:rsidRPr="003B586F">
        <w:t xml:space="preserve"> </w:t>
      </w:r>
      <w:r w:rsidRPr="003B586F">
        <w:rPr>
          <w:sz w:val="10"/>
          <w:szCs w:val="10"/>
        </w:rPr>
        <w:t>(and ourselves)</w:t>
      </w:r>
      <w:r w:rsidRPr="003B586F">
        <w:t xml:space="preserve"> </w:t>
      </w:r>
      <w:r w:rsidRPr="003B586F">
        <w:rPr>
          <w:u w:val="single"/>
        </w:rPr>
        <w:t>regardless of the circumstances.</w:t>
      </w:r>
      <w:r w:rsidRPr="001F592F">
        <w:t xml:space="preserve"> </w:t>
      </w:r>
      <w:r w:rsidRPr="0078291E">
        <w:rPr>
          <w:sz w:val="10"/>
          <w:szCs w:val="10"/>
        </w:rPr>
        <w:t>In the victor mentality,</w:t>
      </w:r>
      <w:r w:rsidRPr="00D1656F">
        <w:rPr>
          <w:sz w:val="10"/>
          <w:szCs w:val="10"/>
        </w:rPr>
        <w:t xml:space="preserve"> </w:t>
      </w:r>
      <w:r w:rsidRPr="00D1656F">
        <w:rPr>
          <w:b/>
          <w:bCs/>
          <w:highlight w:val="green"/>
          <w:u w:val="single"/>
        </w:rPr>
        <w:t>no one</w:t>
      </w:r>
      <w:r w:rsidRPr="00D1656F">
        <w:rPr>
          <w:highlight w:val="green"/>
          <w:u w:val="single"/>
        </w:rPr>
        <w:t xml:space="preserve"> is being </w:t>
      </w:r>
      <w:r w:rsidRPr="00D1656F">
        <w:rPr>
          <w:b/>
          <w:bCs/>
          <w:highlight w:val="green"/>
          <w:u w:val="single"/>
        </w:rPr>
        <w:t>punished</w:t>
      </w:r>
      <w:r w:rsidRPr="00D1656F">
        <w:rPr>
          <w:highlight w:val="green"/>
          <w:u w:val="single"/>
        </w:rPr>
        <w:t xml:space="preserve"> and no one deserves </w:t>
      </w:r>
      <w:r w:rsidRPr="00D1656F">
        <w:rPr>
          <w:b/>
          <w:bCs/>
          <w:highlight w:val="green"/>
          <w:u w:val="single"/>
        </w:rPr>
        <w:t>punishment</w:t>
      </w:r>
      <w:r w:rsidRPr="00D1656F">
        <w:rPr>
          <w:highlight w:val="green"/>
          <w:u w:val="single"/>
        </w:rPr>
        <w:t>.</w:t>
      </w:r>
      <w:r w:rsidRPr="001F592F">
        <w:t xml:space="preserve"> </w:t>
      </w:r>
      <w:r w:rsidRPr="0078291E">
        <w:rPr>
          <w:sz w:val="10"/>
          <w:szCs w:val="10"/>
        </w:rPr>
        <w:t>Other people are not worthy of disdain because they have something we don’t. Victors celebrate the abundance of life for everyone.</w:t>
      </w:r>
      <w:r w:rsidRPr="001F592F">
        <w:t xml:space="preserve"> </w:t>
      </w:r>
      <w:r w:rsidRPr="00D1656F">
        <w:rPr>
          <w:highlight w:val="green"/>
          <w:u w:val="single"/>
        </w:rPr>
        <w:t>“</w:t>
      </w:r>
      <w:r w:rsidRPr="00D1656F">
        <w:rPr>
          <w:b/>
          <w:bCs/>
          <w:highlight w:val="green"/>
          <w:u w:val="single"/>
        </w:rPr>
        <w:t>Fairness</w:t>
      </w:r>
      <w:r w:rsidRPr="00D1656F">
        <w:rPr>
          <w:highlight w:val="green"/>
          <w:u w:val="single"/>
        </w:rPr>
        <w:t xml:space="preserve">” creates an </w:t>
      </w:r>
      <w:r w:rsidRPr="00D1656F">
        <w:rPr>
          <w:b/>
          <w:bCs/>
          <w:highlight w:val="green"/>
          <w:u w:val="single"/>
        </w:rPr>
        <w:t>attitude</w:t>
      </w:r>
      <w:r w:rsidRPr="00D1656F">
        <w:rPr>
          <w:highlight w:val="green"/>
          <w:u w:val="single"/>
        </w:rPr>
        <w:t xml:space="preserve"> of </w:t>
      </w:r>
      <w:r w:rsidRPr="00D1656F">
        <w:rPr>
          <w:b/>
          <w:bCs/>
          <w:highlight w:val="green"/>
          <w:u w:val="single"/>
        </w:rPr>
        <w:t>helpless suffering</w:t>
      </w:r>
      <w:r w:rsidRPr="00D1656F">
        <w:rPr>
          <w:highlight w:val="green"/>
          <w:u w:val="single"/>
        </w:rPr>
        <w:t>.</w:t>
      </w:r>
      <w:r w:rsidRPr="001F592F">
        <w:t>  </w:t>
      </w:r>
    </w:p>
    <w:p w14:paraId="3EEC3805" w14:textId="77777777" w:rsidR="002F3B9B" w:rsidRPr="00BD01E7" w:rsidRDefault="002F3B9B" w:rsidP="002F3B9B">
      <w:pPr>
        <w:rPr>
          <w:u w:val="single"/>
        </w:rPr>
      </w:pPr>
      <w:r w:rsidRPr="00BD01E7">
        <w:rPr>
          <w:u w:val="single"/>
        </w:rPr>
        <w:t>A “victor” takes responsibility for what is within their power. </w:t>
      </w:r>
    </w:p>
    <w:p w14:paraId="072DF076" w14:textId="77777777" w:rsidR="002F3B9B" w:rsidRPr="00BD01E7" w:rsidRDefault="002F3B9B" w:rsidP="002F3B9B">
      <w:pPr>
        <w:rPr>
          <w:sz w:val="10"/>
          <w:szCs w:val="10"/>
        </w:rPr>
      </w:pPr>
      <w:r w:rsidRPr="00BD01E7">
        <w:rPr>
          <w:sz w:val="10"/>
          <w:szCs w:val="10"/>
        </w:rPr>
        <w:t>Flextalk.org agrees with the comparison factor that divides the victims from the victors. “A victim will blame others, while a victor will look to himself. Someone with a victim mentality will say to himself, ‘Look what others have done to me.’ On the other hand, someone with a victor mentality will try to change the situation by looking for what he can do for himself.”</w:t>
      </w:r>
    </w:p>
    <w:p w14:paraId="086E8DC7" w14:textId="77777777" w:rsidR="002F3B9B" w:rsidRPr="00BD01E7" w:rsidRDefault="002F3B9B" w:rsidP="002F3B9B">
      <w:pPr>
        <w:rPr>
          <w:u w:val="single"/>
        </w:rPr>
      </w:pPr>
      <w:r w:rsidRPr="00BD01E7">
        <w:rPr>
          <w:highlight w:val="green"/>
          <w:u w:val="single"/>
        </w:rPr>
        <w:t>A fair world</w:t>
      </w:r>
      <w:r w:rsidRPr="00BD01E7">
        <w:rPr>
          <w:sz w:val="10"/>
          <w:szCs w:val="10"/>
        </w:rPr>
        <w:t>, one where justice prevails and mercy</w:t>
      </w:r>
      <w:r w:rsidRPr="00BD01E7">
        <w:t xml:space="preserve"> </w:t>
      </w:r>
      <w:r w:rsidRPr="00BD01E7">
        <w:rPr>
          <w:highlight w:val="green"/>
          <w:u w:val="single"/>
        </w:rPr>
        <w:t>does not exist</w:t>
      </w:r>
      <w:r w:rsidRPr="00BD01E7">
        <w:rPr>
          <w:sz w:val="10"/>
          <w:szCs w:val="10"/>
        </w:rPr>
        <w:t xml:space="preserve">, is a miserable world. Each of our lives requires a balance of justice and mercy so we can learn from our experiences and become better through them. </w:t>
      </w:r>
      <w:r w:rsidRPr="00BD01E7">
        <w:rPr>
          <w:u w:val="single"/>
        </w:rPr>
        <w:t xml:space="preserve">The </w:t>
      </w:r>
      <w:r w:rsidRPr="00BD01E7">
        <w:rPr>
          <w:highlight w:val="green"/>
          <w:u w:val="single"/>
        </w:rPr>
        <w:t>lack</w:t>
      </w:r>
      <w:r w:rsidRPr="003B586F">
        <w:rPr>
          <w:u w:val="single"/>
        </w:rPr>
        <w:t xml:space="preserve"> of </w:t>
      </w:r>
      <w:r w:rsidRPr="003B586F">
        <w:rPr>
          <w:b/>
          <w:bCs/>
          <w:u w:val="single"/>
        </w:rPr>
        <w:t>fairness</w:t>
      </w:r>
      <w:r w:rsidRPr="003B586F">
        <w:rPr>
          <w:u w:val="single"/>
        </w:rPr>
        <w:t xml:space="preserve"> </w:t>
      </w:r>
      <w:r w:rsidRPr="00BD01E7">
        <w:rPr>
          <w:highlight w:val="green"/>
          <w:u w:val="single"/>
        </w:rPr>
        <w:t xml:space="preserve">is </w:t>
      </w:r>
      <w:r w:rsidRPr="00BD01E7">
        <w:rPr>
          <w:b/>
          <w:bCs/>
          <w:highlight w:val="green"/>
          <w:u w:val="single"/>
        </w:rPr>
        <w:t>beautiful</w:t>
      </w:r>
      <w:r w:rsidRPr="003B586F">
        <w:rPr>
          <w:u w:val="single"/>
        </w:rPr>
        <w:t xml:space="preserve"> and why </w:t>
      </w:r>
      <w:r w:rsidRPr="00BD01E7">
        <w:rPr>
          <w:highlight w:val="green"/>
          <w:u w:val="single"/>
        </w:rPr>
        <w:t xml:space="preserve">we get to leave our </w:t>
      </w:r>
      <w:r w:rsidRPr="00BD01E7">
        <w:rPr>
          <w:b/>
          <w:bCs/>
          <w:highlight w:val="green"/>
          <w:u w:val="single"/>
        </w:rPr>
        <w:t>mistakes</w:t>
      </w:r>
      <w:r w:rsidRPr="00BD01E7">
        <w:rPr>
          <w:highlight w:val="green"/>
          <w:u w:val="single"/>
        </w:rPr>
        <w:t xml:space="preserve"> in the </w:t>
      </w:r>
      <w:r w:rsidRPr="00BD01E7">
        <w:rPr>
          <w:b/>
          <w:bCs/>
          <w:highlight w:val="green"/>
          <w:u w:val="single"/>
        </w:rPr>
        <w:t>past</w:t>
      </w:r>
      <w:r w:rsidRPr="00BD01E7">
        <w:rPr>
          <w:highlight w:val="green"/>
          <w:u w:val="single"/>
        </w:rPr>
        <w:t>.</w:t>
      </w:r>
      <w:r w:rsidRPr="00BD01E7">
        <w:rPr>
          <w:sz w:val="10"/>
          <w:szCs w:val="10"/>
        </w:rPr>
        <w:t> </w:t>
      </w:r>
    </w:p>
    <w:p w14:paraId="1441B388" w14:textId="77777777" w:rsidR="002F3B9B" w:rsidRDefault="002F3B9B" w:rsidP="002F3B9B">
      <w:pPr>
        <w:rPr>
          <w:u w:val="single"/>
        </w:rPr>
      </w:pPr>
      <w:r w:rsidRPr="00BD01E7">
        <w:rPr>
          <w:sz w:val="10"/>
          <w:szCs w:val="10"/>
        </w:rPr>
        <w:t>Because of the kindness of my life coach, I was able to step out of my self-inflicted suffering and tap into my power to make a real difference in the situation. In my life, this attitude has been a dramatic influence for good.</w:t>
      </w:r>
      <w:r w:rsidRPr="00BD01E7">
        <w:t xml:space="preserve"> </w:t>
      </w:r>
      <w:r w:rsidRPr="00BD01E7">
        <w:rPr>
          <w:u w:val="single"/>
        </w:rPr>
        <w:t xml:space="preserve">No, </w:t>
      </w:r>
      <w:r w:rsidRPr="00BD01E7">
        <w:rPr>
          <w:b/>
          <w:bCs/>
          <w:u w:val="single"/>
        </w:rPr>
        <w:t>life isn’t fair</w:t>
      </w:r>
      <w:r w:rsidRPr="00BD01E7">
        <w:rPr>
          <w:u w:val="single"/>
        </w:rPr>
        <w:t xml:space="preserve">, and that’s a </w:t>
      </w:r>
      <w:r w:rsidRPr="00BD01E7">
        <w:rPr>
          <w:b/>
          <w:bCs/>
          <w:u w:val="single"/>
        </w:rPr>
        <w:t>beautiful thing</w:t>
      </w:r>
      <w:r w:rsidRPr="00BD01E7">
        <w:rPr>
          <w:u w:val="single"/>
        </w:rPr>
        <w:t>.</w:t>
      </w:r>
    </w:p>
    <w:p w14:paraId="5803BAF3" w14:textId="13941A83" w:rsidR="002F3B9B" w:rsidRDefault="002F3B9B" w:rsidP="002F3B9B">
      <w:pPr>
        <w:pStyle w:val="Heading4"/>
      </w:pPr>
      <w:r>
        <w:t xml:space="preserve">Voting aff to reject the </w:t>
      </w:r>
      <w:r w:rsidRPr="0005735D">
        <w:rPr>
          <w:u w:val="single"/>
        </w:rPr>
        <w:t>invocation</w:t>
      </w:r>
      <w:r>
        <w:t xml:space="preserve"> of the </w:t>
      </w:r>
      <w:r w:rsidRPr="0005735D">
        <w:rPr>
          <w:u w:val="single"/>
        </w:rPr>
        <w:t>paradox</w:t>
      </w:r>
      <w:r>
        <w:t xml:space="preserve"> solves our DA. </w:t>
      </w:r>
    </w:p>
    <w:p w14:paraId="2227DF09" w14:textId="77777777" w:rsidR="002F3B9B" w:rsidRPr="0045457E" w:rsidRDefault="002F3B9B" w:rsidP="002F3B9B">
      <w:r w:rsidRPr="0045457E">
        <w:rPr>
          <w:b/>
          <w:bCs/>
          <w:sz w:val="26"/>
          <w:szCs w:val="26"/>
        </w:rPr>
        <w:t>Jordan 20</w:t>
      </w:r>
      <w:r>
        <w:t xml:space="preserve"> [James Jordan, t</w:t>
      </w:r>
      <w:r w:rsidRPr="0045457E">
        <w:t>eller of tales, many of which are actually true. Award-winning journalist, and the William Allen White Award for reporting.</w:t>
      </w:r>
      <w:r>
        <w:t xml:space="preserve"> “</w:t>
      </w:r>
      <w:r w:rsidRPr="0045457E">
        <w:rPr>
          <w:b/>
          <w:bCs/>
          <w:u w:val="single"/>
        </w:rPr>
        <w:t>Life Is Not Fair … And I Don’t Care</w:t>
      </w:r>
      <w:r>
        <w:t xml:space="preserve">”, Medium Weblog, </w:t>
      </w:r>
      <w:r w:rsidRPr="0045457E">
        <w:t>https://medium.com/illumination-curated/life-is-not-fair-and-i-dont-care-fb902ed28b5f</w:t>
      </w:r>
      <w:r>
        <w:t xml:space="preserve">] cmeow </w:t>
      </w:r>
    </w:p>
    <w:p w14:paraId="6EA41F2E" w14:textId="77777777" w:rsidR="002F3B9B" w:rsidRPr="0005735D" w:rsidRDefault="002F3B9B" w:rsidP="002F3B9B">
      <w:pPr>
        <w:rPr>
          <w:szCs w:val="24"/>
          <w:u w:val="single"/>
        </w:rPr>
      </w:pPr>
      <w:r w:rsidRPr="00B41AF6">
        <w:rPr>
          <w:szCs w:val="24"/>
          <w:highlight w:val="green"/>
          <w:u w:val="single"/>
        </w:rPr>
        <w:lastRenderedPageBreak/>
        <w:t xml:space="preserve">When you </w:t>
      </w:r>
      <w:r w:rsidRPr="00B41AF6">
        <w:rPr>
          <w:b/>
          <w:bCs/>
          <w:szCs w:val="24"/>
          <w:highlight w:val="green"/>
          <w:u w:val="single"/>
        </w:rPr>
        <w:t>expect fairness</w:t>
      </w:r>
      <w:r w:rsidRPr="00B41AF6">
        <w:rPr>
          <w:szCs w:val="24"/>
          <w:highlight w:val="green"/>
          <w:u w:val="single"/>
        </w:rPr>
        <w:t xml:space="preserve">, </w:t>
      </w:r>
      <w:r w:rsidRPr="00B41AF6">
        <w:rPr>
          <w:rStyle w:val="Emphasis"/>
          <w:sz w:val="24"/>
          <w:szCs w:val="24"/>
          <w:highlight w:val="green"/>
        </w:rPr>
        <w:t>you will be disappointed</w:t>
      </w:r>
      <w:r w:rsidRPr="00B41AF6">
        <w:rPr>
          <w:szCs w:val="24"/>
          <w:u w:val="single"/>
        </w:rPr>
        <w:t xml:space="preserve"> somewhere </w:t>
      </w:r>
      <w:r w:rsidRPr="00B41AF6">
        <w:rPr>
          <w:szCs w:val="24"/>
          <w:highlight w:val="green"/>
          <w:u w:val="single"/>
        </w:rPr>
        <w:t xml:space="preserve">down the line. When you expect </w:t>
      </w:r>
      <w:r w:rsidRPr="00B41AF6">
        <w:rPr>
          <w:b/>
          <w:bCs/>
          <w:szCs w:val="24"/>
          <w:highlight w:val="green"/>
          <w:u w:val="single"/>
        </w:rPr>
        <w:t>randomness</w:t>
      </w:r>
      <w:r w:rsidRPr="00B41AF6">
        <w:rPr>
          <w:szCs w:val="24"/>
          <w:highlight w:val="green"/>
          <w:u w:val="single"/>
        </w:rPr>
        <w:t xml:space="preserve">, it is easier to take </w:t>
      </w:r>
      <w:r w:rsidRPr="00B41AF6">
        <w:rPr>
          <w:b/>
          <w:bCs/>
          <w:szCs w:val="24"/>
          <w:highlight w:val="green"/>
          <w:u w:val="single"/>
        </w:rPr>
        <w:t>the bad</w:t>
      </w:r>
      <w:r w:rsidRPr="00B41AF6">
        <w:rPr>
          <w:szCs w:val="24"/>
          <w:highlight w:val="green"/>
          <w:u w:val="single"/>
        </w:rPr>
        <w:t xml:space="preserve"> with </w:t>
      </w:r>
      <w:r w:rsidRPr="00B41AF6">
        <w:rPr>
          <w:b/>
          <w:bCs/>
          <w:szCs w:val="24"/>
          <w:highlight w:val="green"/>
          <w:u w:val="single"/>
        </w:rPr>
        <w:t>the good</w:t>
      </w:r>
      <w:r w:rsidRPr="00B41AF6">
        <w:rPr>
          <w:szCs w:val="24"/>
          <w:highlight w:val="green"/>
          <w:u w:val="single"/>
        </w:rPr>
        <w:t>.</w:t>
      </w:r>
      <w:r w:rsidRPr="00B41AF6">
        <w:rPr>
          <w:szCs w:val="24"/>
          <w:u w:val="single"/>
        </w:rPr>
        <w:t xml:space="preserve"> If you feel you </w:t>
      </w:r>
      <w:r w:rsidRPr="00B41AF6">
        <w:rPr>
          <w:b/>
          <w:bCs/>
          <w:szCs w:val="24"/>
          <w:u w:val="single"/>
        </w:rPr>
        <w:t>deserve fairness</w:t>
      </w:r>
      <w:r w:rsidRPr="00B41AF6">
        <w:rPr>
          <w:szCs w:val="24"/>
          <w:u w:val="single"/>
        </w:rPr>
        <w:t xml:space="preserve">, you will probably get your </w:t>
      </w:r>
      <w:r w:rsidRPr="00B41AF6">
        <w:rPr>
          <w:b/>
          <w:bCs/>
          <w:szCs w:val="24"/>
          <w:u w:val="single"/>
        </w:rPr>
        <w:t>feelings hurt</w:t>
      </w:r>
      <w:r w:rsidRPr="00511002">
        <w:rPr>
          <w:szCs w:val="24"/>
          <w:u w:val="single"/>
        </w:rPr>
        <w:t xml:space="preserve">. If you think </w:t>
      </w:r>
      <w:r w:rsidRPr="00511002">
        <w:rPr>
          <w:b/>
          <w:bCs/>
          <w:szCs w:val="24"/>
          <w:u w:val="single"/>
        </w:rPr>
        <w:t>randomness rules</w:t>
      </w:r>
      <w:r w:rsidRPr="00511002">
        <w:rPr>
          <w:szCs w:val="24"/>
          <w:u w:val="single"/>
        </w:rPr>
        <w:t xml:space="preserve">, then you </w:t>
      </w:r>
      <w:r w:rsidRPr="00511002">
        <w:rPr>
          <w:b/>
          <w:bCs/>
          <w:szCs w:val="24"/>
          <w:u w:val="single"/>
        </w:rPr>
        <w:t>won’t be surprised</w:t>
      </w:r>
      <w:r w:rsidRPr="00511002">
        <w:rPr>
          <w:szCs w:val="24"/>
          <w:u w:val="single"/>
        </w:rPr>
        <w:t>.</w:t>
      </w:r>
    </w:p>
    <w:p w14:paraId="7448A554" w14:textId="77777777" w:rsidR="005D388F" w:rsidRPr="005D388F" w:rsidRDefault="005D388F" w:rsidP="002F3B9B">
      <w:pPr>
        <w:pStyle w:val="Heading4"/>
      </w:pPr>
    </w:p>
    <w:sectPr w:rsidR="005D388F" w:rsidRPr="005D388F" w:rsidSect="00974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E8683" w14:textId="77777777" w:rsidR="008F4FAA" w:rsidRDefault="008F4FAA" w:rsidP="00066D2C">
      <w:r>
        <w:separator/>
      </w:r>
    </w:p>
  </w:endnote>
  <w:endnote w:type="continuationSeparator" w:id="0">
    <w:p w14:paraId="05D102E0" w14:textId="77777777" w:rsidR="008F4FAA" w:rsidRDefault="008F4F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45610" w14:textId="77777777" w:rsidR="008F4FAA" w:rsidRDefault="008F4FAA" w:rsidP="00066D2C">
      <w:r>
        <w:separator/>
      </w:r>
    </w:p>
  </w:footnote>
  <w:footnote w:type="continuationSeparator" w:id="0">
    <w:p w14:paraId="5DD0CB5B" w14:textId="77777777" w:rsidR="008F4FAA" w:rsidRDefault="008F4FAA" w:rsidP="00066D2C">
      <w:r>
        <w:continuationSeparator/>
      </w:r>
    </w:p>
  </w:footnote>
  <w:footnote w:id="1">
    <w:p w14:paraId="2608DA6B" w14:textId="77777777" w:rsidR="00974518" w:rsidRPr="00C22D7A" w:rsidRDefault="00974518" w:rsidP="00974518">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CB00FD7" w14:textId="77777777" w:rsidR="00974518" w:rsidRPr="00E60F30" w:rsidRDefault="00974518" w:rsidP="00974518">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495C8432" w14:textId="77777777" w:rsidR="00974518" w:rsidRDefault="00974518" w:rsidP="00974518">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7D484AE0" w14:textId="77777777" w:rsidR="00974518" w:rsidRDefault="00974518" w:rsidP="00974518">
      <w:pPr>
        <w:pStyle w:val="FootnoteText"/>
      </w:pPr>
    </w:p>
  </w:footnote>
  <w:footnote w:id="4">
    <w:p w14:paraId="596D75F9" w14:textId="77777777" w:rsidR="00974518" w:rsidRDefault="00974518" w:rsidP="00974518">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5753C25F" w14:textId="77777777" w:rsidR="00974518" w:rsidRDefault="00974518" w:rsidP="00974518">
      <w:pPr>
        <w:pStyle w:val="FootnoteText"/>
      </w:pPr>
    </w:p>
  </w:footnote>
  <w:footnote w:id="5">
    <w:p w14:paraId="4354AC73" w14:textId="77777777" w:rsidR="00974518" w:rsidRDefault="00974518" w:rsidP="00974518">
      <w:pPr>
        <w:pStyle w:val="FootnoteText"/>
      </w:pPr>
      <w:r>
        <w:rPr>
          <w:rStyle w:val="FootnoteReference"/>
        </w:rPr>
        <w:footnoteRef/>
      </w:r>
      <w:r>
        <w:t xml:space="preserve"> </w:t>
      </w:r>
    </w:p>
  </w:footnote>
  <w:footnote w:id="6">
    <w:p w14:paraId="22688DDF" w14:textId="77777777" w:rsidR="00974518" w:rsidRPr="004D1EBA" w:rsidRDefault="00974518" w:rsidP="00974518">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2017728A" w14:textId="77777777" w:rsidR="00974518" w:rsidRDefault="00974518" w:rsidP="00974518">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E91D965" w14:textId="77777777" w:rsidR="00974518" w:rsidRDefault="00974518" w:rsidP="0097451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45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B9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7D4"/>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0F6"/>
    <w:rsid w:val="006C7825"/>
    <w:rsid w:val="006D767A"/>
    <w:rsid w:val="006E2A45"/>
    <w:rsid w:val="006E37D4"/>
    <w:rsid w:val="006F3768"/>
    <w:rsid w:val="006F71DE"/>
    <w:rsid w:val="00704573"/>
    <w:rsid w:val="00705DCB"/>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1F8"/>
    <w:rsid w:val="008E447C"/>
    <w:rsid w:val="008E596E"/>
    <w:rsid w:val="008E6741"/>
    <w:rsid w:val="008F04C5"/>
    <w:rsid w:val="008F125D"/>
    <w:rsid w:val="008F4FA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74518"/>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8F4"/>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37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1F3A"/>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67E"/>
    <w:rsid w:val="00F0685D"/>
    <w:rsid w:val="00F06A5D"/>
    <w:rsid w:val="00F0700E"/>
    <w:rsid w:val="00F14A61"/>
    <w:rsid w:val="00F17B58"/>
    <w:rsid w:val="00F24B23"/>
    <w:rsid w:val="00F25A3F"/>
    <w:rsid w:val="00F27353"/>
    <w:rsid w:val="00F31B7D"/>
    <w:rsid w:val="00F32A17"/>
    <w:rsid w:val="00F3324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21630"/>
  <w15:chartTrackingRefBased/>
  <w15:docId w15:val="{98892E52-0EC7-6241-B1BF-C8D07830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667E"/>
    <w:rPr>
      <w:rFonts w:ascii="Calibri" w:hAnsi="Calibri" w:cs="Calibri"/>
      <w:sz w:val="24"/>
    </w:rPr>
  </w:style>
  <w:style w:type="paragraph" w:styleId="Heading1">
    <w:name w:val="heading 1"/>
    <w:aliases w:val="Pocket"/>
    <w:basedOn w:val="Normal"/>
    <w:next w:val="Normal"/>
    <w:link w:val="Heading1Char"/>
    <w:qFormat/>
    <w:rsid w:val="00F066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66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66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066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667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66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67E"/>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F066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667E"/>
    <w:rPr>
      <w:color w:val="auto"/>
      <w:u w:val="none"/>
    </w:rPr>
  </w:style>
  <w:style w:type="character" w:customStyle="1" w:styleId="Heading1Char">
    <w:name w:val="Heading 1 Char"/>
    <w:aliases w:val="Pocket Char"/>
    <w:basedOn w:val="DefaultParagraphFont"/>
    <w:link w:val="Heading1"/>
    <w:rsid w:val="00F066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66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667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0667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0667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F0667E"/>
    <w:rPr>
      <w:b w:val="0"/>
      <w:sz w:val="22"/>
      <w:u w:val="single"/>
    </w:rPr>
  </w:style>
  <w:style w:type="character" w:styleId="Strong">
    <w:name w:val="Strong"/>
    <w:basedOn w:val="DefaultParagraphFont"/>
    <w:uiPriority w:val="22"/>
    <w:qFormat/>
    <w:rsid w:val="00F0667E"/>
    <w:rPr>
      <w:b/>
      <w:bCs/>
    </w:rPr>
  </w:style>
  <w:style w:type="character" w:styleId="BookTitle">
    <w:name w:val="Book Title"/>
    <w:basedOn w:val="DefaultParagraphFont"/>
    <w:uiPriority w:val="33"/>
    <w:semiHidden/>
    <w:qFormat/>
    <w:rsid w:val="00F0667E"/>
    <w:rPr>
      <w:b/>
      <w:bCs/>
      <w:i/>
      <w:iCs/>
      <w:spacing w:val="5"/>
    </w:rPr>
  </w:style>
  <w:style w:type="character" w:customStyle="1" w:styleId="Heading5Char">
    <w:name w:val="Heading 5 Char"/>
    <w:basedOn w:val="DefaultParagraphFont"/>
    <w:link w:val="Heading5"/>
    <w:uiPriority w:val="9"/>
    <w:semiHidden/>
    <w:rsid w:val="00F0667E"/>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0667E"/>
  </w:style>
  <w:style w:type="paragraph" w:styleId="Header">
    <w:name w:val="header"/>
    <w:basedOn w:val="Normal"/>
    <w:link w:val="HeaderChar"/>
    <w:uiPriority w:val="99"/>
    <w:semiHidden/>
    <w:rsid w:val="00F0667E"/>
    <w:pPr>
      <w:tabs>
        <w:tab w:val="center" w:pos="4680"/>
        <w:tab w:val="right" w:pos="9360"/>
      </w:tabs>
    </w:pPr>
  </w:style>
  <w:style w:type="character" w:customStyle="1" w:styleId="HeaderChar">
    <w:name w:val="Header Char"/>
    <w:basedOn w:val="DefaultParagraphFont"/>
    <w:link w:val="Header"/>
    <w:uiPriority w:val="99"/>
    <w:semiHidden/>
    <w:rsid w:val="00F0667E"/>
    <w:rPr>
      <w:rFonts w:ascii="Calibri" w:hAnsi="Calibri" w:cs="Calibri"/>
      <w:sz w:val="24"/>
    </w:rPr>
  </w:style>
  <w:style w:type="paragraph" w:styleId="Footer">
    <w:name w:val="footer"/>
    <w:basedOn w:val="Normal"/>
    <w:link w:val="FooterChar"/>
    <w:uiPriority w:val="99"/>
    <w:semiHidden/>
    <w:rsid w:val="00F0667E"/>
    <w:pPr>
      <w:tabs>
        <w:tab w:val="center" w:pos="4680"/>
        <w:tab w:val="right" w:pos="9360"/>
      </w:tabs>
    </w:pPr>
  </w:style>
  <w:style w:type="character" w:customStyle="1" w:styleId="FooterChar">
    <w:name w:val="Footer Char"/>
    <w:basedOn w:val="DefaultParagraphFont"/>
    <w:link w:val="Footer"/>
    <w:uiPriority w:val="99"/>
    <w:semiHidden/>
    <w:rsid w:val="00F0667E"/>
    <w:rPr>
      <w:rFonts w:ascii="Calibri" w:hAnsi="Calibri" w:cs="Calibri"/>
      <w:sz w:val="24"/>
    </w:rPr>
  </w:style>
  <w:style w:type="paragraph" w:styleId="BodyText">
    <w:name w:val="Body Text"/>
    <w:basedOn w:val="Normal"/>
    <w:link w:val="BodyTextChar"/>
    <w:uiPriority w:val="99"/>
    <w:semiHidden/>
    <w:unhideWhenUsed/>
    <w:rsid w:val="00F0667E"/>
    <w:pPr>
      <w:spacing w:after="120"/>
    </w:pPr>
  </w:style>
  <w:style w:type="character" w:customStyle="1" w:styleId="BodyTextChar">
    <w:name w:val="Body Text Char"/>
    <w:basedOn w:val="DefaultParagraphFont"/>
    <w:link w:val="BodyText"/>
    <w:uiPriority w:val="99"/>
    <w:semiHidden/>
    <w:rsid w:val="00F0667E"/>
    <w:rPr>
      <w:rFonts w:ascii="Calibri" w:hAnsi="Calibri" w:cs="Calibri"/>
      <w:sz w:val="24"/>
    </w:rPr>
  </w:style>
  <w:style w:type="paragraph" w:styleId="NoSpacing">
    <w:name w:val="No Spacing"/>
    <w:link w:val="NoSpacingChar"/>
    <w:uiPriority w:val="99"/>
    <w:semiHidden/>
    <w:unhideWhenUsed/>
    <w:qFormat/>
    <w:rsid w:val="00F066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667E"/>
    <w:rPr>
      <w:rFonts w:ascii="Calibri" w:hAnsi="Calibri" w:cs="Calibri"/>
    </w:rPr>
  </w:style>
  <w:style w:type="character" w:styleId="Hyperlink">
    <w:name w:val="Hyperlink"/>
    <w:basedOn w:val="DefaultParagraphFont"/>
    <w:uiPriority w:val="99"/>
    <w:unhideWhenUsed/>
    <w:rsid w:val="00F0667E"/>
    <w:rPr>
      <w:color w:val="0563C1" w:themeColor="hyperlink"/>
      <w:u w:val="single"/>
    </w:rPr>
  </w:style>
  <w:style w:type="character" w:styleId="UnresolvedMention">
    <w:name w:val="Unresolved Mention"/>
    <w:basedOn w:val="DefaultParagraphFont"/>
    <w:uiPriority w:val="99"/>
    <w:semiHidden/>
    <w:unhideWhenUsed/>
    <w:rsid w:val="00F0667E"/>
    <w:rPr>
      <w:color w:val="605E5C"/>
      <w:shd w:val="clear" w:color="auto" w:fill="E1DFDD"/>
    </w:rPr>
  </w:style>
  <w:style w:type="paragraph" w:customStyle="1" w:styleId="Undertag">
    <w:name w:val="Undertag"/>
    <w:link w:val="UndertagChar"/>
    <w:autoRedefine/>
    <w:uiPriority w:val="5"/>
    <w:qFormat/>
    <w:rsid w:val="00F066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66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667E"/>
    <w:rPr>
      <w:color w:val="0070C0"/>
    </w:rPr>
  </w:style>
  <w:style w:type="character" w:customStyle="1" w:styleId="AnalyticChar">
    <w:name w:val="Analytic Char"/>
    <w:basedOn w:val="DefaultParagraphFont"/>
    <w:link w:val="Analytic"/>
    <w:uiPriority w:val="5"/>
    <w:rsid w:val="00F0667E"/>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74518"/>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74518"/>
  </w:style>
  <w:style w:type="paragraph" w:customStyle="1" w:styleId="Analytics">
    <w:name w:val="Analytics"/>
    <w:basedOn w:val="Heading4"/>
    <w:next w:val="Heading4"/>
    <w:link w:val="AnalyticsChar"/>
    <w:autoRedefine/>
    <w:qFormat/>
    <w:rsid w:val="00974518"/>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974518"/>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74518"/>
    <w:rPr>
      <w:color w:val="1F3864" w:themeColor="accent1" w:themeShade="80"/>
    </w:rPr>
  </w:style>
  <w:style w:type="paragraph" w:customStyle="1" w:styleId="Analyticise">
    <w:name w:val="Analyticise"/>
    <w:basedOn w:val="Heading4"/>
    <w:uiPriority w:val="5"/>
    <w:qFormat/>
    <w:rsid w:val="00974518"/>
    <w:pPr>
      <w:spacing w:line="262" w:lineRule="auto"/>
    </w:pPr>
    <w:rPr>
      <w:rFonts w:cs="Times New Roman (Headings CS)"/>
    </w:rPr>
  </w:style>
  <w:style w:type="paragraph" w:styleId="FootnoteText">
    <w:name w:val="footnote text"/>
    <w:basedOn w:val="Normal"/>
    <w:link w:val="FootnoteTextChar"/>
    <w:uiPriority w:val="99"/>
    <w:unhideWhenUsed/>
    <w:rsid w:val="00974518"/>
    <w:pPr>
      <w:spacing w:after="0" w:line="240" w:lineRule="auto"/>
    </w:pPr>
    <w:rPr>
      <w:sz w:val="20"/>
      <w:szCs w:val="20"/>
    </w:rPr>
  </w:style>
  <w:style w:type="character" w:customStyle="1" w:styleId="FootnoteTextChar">
    <w:name w:val="Footnote Text Char"/>
    <w:basedOn w:val="DefaultParagraphFont"/>
    <w:link w:val="FootnoteText"/>
    <w:uiPriority w:val="99"/>
    <w:rsid w:val="00974518"/>
    <w:rPr>
      <w:rFonts w:ascii="Calibri" w:hAnsi="Calibri" w:cs="Calibri"/>
      <w:sz w:val="20"/>
      <w:szCs w:val="20"/>
    </w:rPr>
  </w:style>
  <w:style w:type="character" w:styleId="FootnoteReference">
    <w:name w:val="footnote reference"/>
    <w:basedOn w:val="DefaultParagraphFont"/>
    <w:uiPriority w:val="99"/>
    <w:semiHidden/>
    <w:unhideWhenUsed/>
    <w:rsid w:val="00974518"/>
    <w:rPr>
      <w:vertAlign w:val="superscript"/>
    </w:rPr>
  </w:style>
  <w:style w:type="paragraph" w:customStyle="1" w:styleId="Emphasis1">
    <w:name w:val="Emphasis1"/>
    <w:basedOn w:val="Normal"/>
    <w:link w:val="Emphasis"/>
    <w:autoRedefine/>
    <w:uiPriority w:val="8"/>
    <w:qFormat/>
    <w:rsid w:val="00974518"/>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974518"/>
    <w:pPr>
      <w:ind w:left="720"/>
      <w:contextualSpacing/>
    </w:pPr>
  </w:style>
  <w:style w:type="character" w:customStyle="1" w:styleId="field-wrapper">
    <w:name w:val="field-wrapper"/>
    <w:basedOn w:val="DefaultParagraphFont"/>
    <w:rsid w:val="0097451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74518"/>
    <w:rPr>
      <w:rFonts w:ascii="Times New Roman" w:eastAsia="Times New Roman" w:hAnsi="Times New Roman" w:cs="Times New Roman"/>
      <w:sz w:val="24"/>
      <w:szCs w:val="24"/>
    </w:rPr>
  </w:style>
  <w:style w:type="paragraph" w:customStyle="1" w:styleId="custom-drop-cap">
    <w:name w:val="custom-drop-cap"/>
    <w:basedOn w:val="Normal"/>
    <w:rsid w:val="00974518"/>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974518"/>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974518"/>
  </w:style>
  <w:style w:type="paragraph" w:customStyle="1" w:styleId="p1">
    <w:name w:val="p1"/>
    <w:basedOn w:val="Normal"/>
    <w:rsid w:val="00974518"/>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974518"/>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974518"/>
    <w:rPr>
      <w:color w:val="00006C"/>
    </w:rPr>
  </w:style>
  <w:style w:type="paragraph" w:customStyle="1" w:styleId="p3">
    <w:name w:val="p3"/>
    <w:basedOn w:val="Normal"/>
    <w:rsid w:val="00974518"/>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29</Pages>
  <Words>19414</Words>
  <Characters>110664</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8</cp:revision>
  <dcterms:created xsi:type="dcterms:W3CDTF">2026-02-02T00:09:00Z</dcterms:created>
  <dcterms:modified xsi:type="dcterms:W3CDTF">2026-02-02T03:00:00Z</dcterms:modified>
</cp:coreProperties>
</file>