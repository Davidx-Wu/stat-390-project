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CF5F" w14:textId="77777777" w:rsidR="00730D49" w:rsidRDefault="00730D49" w:rsidP="00730D49">
      <w:pPr>
        <w:pStyle w:val="Heading1"/>
      </w:pPr>
      <w:r>
        <w:t>1NC</w:t>
      </w:r>
    </w:p>
    <w:p w14:paraId="62CA4916" w14:textId="77777777" w:rsidR="00730D49" w:rsidRDefault="00730D49" w:rsidP="00730D49">
      <w:pPr>
        <w:pStyle w:val="Heading2"/>
      </w:pPr>
      <w:r>
        <w:t>Off</w:t>
      </w:r>
    </w:p>
    <w:p w14:paraId="0562C3D3" w14:textId="77777777" w:rsidR="00730D49" w:rsidRDefault="00730D49" w:rsidP="00730D49">
      <w:pPr>
        <w:pStyle w:val="Heading3"/>
      </w:pPr>
      <w:r>
        <w:t>1NC---T</w:t>
      </w:r>
    </w:p>
    <w:p w14:paraId="38FF23F5" w14:textId="77777777" w:rsidR="00730D49" w:rsidRPr="00B0689E" w:rsidRDefault="00730D49" w:rsidP="00730D49">
      <w:pPr>
        <w:pStyle w:val="Heading4"/>
      </w:pPr>
      <w:r>
        <w:t>T---</w:t>
      </w:r>
      <w:r w:rsidRPr="00B0689E">
        <w:rPr>
          <w:u w:val="single"/>
        </w:rPr>
        <w:t>SUBSTANTIALLY</w:t>
      </w:r>
    </w:p>
    <w:p w14:paraId="2F135196" w14:textId="77777777" w:rsidR="00730D49" w:rsidRDefault="00730D49" w:rsidP="00730D49">
      <w:pPr>
        <w:pStyle w:val="Heading4"/>
      </w:pPr>
      <w:r>
        <w:t xml:space="preserve">Interpretation: The aff must strengthen rights for </w:t>
      </w:r>
      <w:r w:rsidRPr="009448C7">
        <w:rPr>
          <w:u w:val="single"/>
        </w:rPr>
        <w:t>50 percent</w:t>
      </w:r>
      <w:r>
        <w:t xml:space="preserve"> of workers. </w:t>
      </w:r>
    </w:p>
    <w:p w14:paraId="132DAA55" w14:textId="77777777" w:rsidR="00730D49" w:rsidRDefault="00730D49" w:rsidP="00730D49">
      <w:pPr>
        <w:pStyle w:val="Heading4"/>
      </w:pPr>
      <w:r>
        <w:t>“Workers” is the full set</w:t>
      </w:r>
    </w:p>
    <w:p w14:paraId="59EC3341" w14:textId="77777777" w:rsidR="00730D49" w:rsidRDefault="00730D49" w:rsidP="00730D49">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5771D2D" w14:textId="77777777" w:rsidR="00730D49" w:rsidRPr="00880819" w:rsidRDefault="00730D49" w:rsidP="00730D49">
      <w:pPr>
        <w:rPr>
          <w:sz w:val="16"/>
        </w:rPr>
      </w:pPr>
      <w:r w:rsidRPr="00880819">
        <w:rPr>
          <w:sz w:val="16"/>
        </w:rPr>
        <w:t xml:space="preserve">5. For the purpose of the proposed instrument- </w:t>
      </w:r>
    </w:p>
    <w:p w14:paraId="55A73C03" w14:textId="77777777" w:rsidR="00730D49" w:rsidRPr="00880819" w:rsidRDefault="00730D49" w:rsidP="00730D49">
      <w:pPr>
        <w:rPr>
          <w:sz w:val="16"/>
        </w:rPr>
      </w:pPr>
      <w:r w:rsidRPr="00880819">
        <w:rPr>
          <w:sz w:val="16"/>
        </w:rPr>
        <w:t>(a) the term " branches of economic activity " includes work in the public service ;</w:t>
      </w:r>
    </w:p>
    <w:p w14:paraId="0BB611D0" w14:textId="77777777" w:rsidR="00730D49" w:rsidRPr="00880819" w:rsidRDefault="00730D49" w:rsidP="00730D49">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62D6206B" w14:textId="77777777" w:rsidR="00730D49" w:rsidRPr="00880819" w:rsidRDefault="00730D49" w:rsidP="00730D49">
      <w:pPr>
        <w:rPr>
          <w:sz w:val="16"/>
        </w:rPr>
      </w:pPr>
      <w:r w:rsidRPr="00880819">
        <w:rPr>
          <w:sz w:val="16"/>
        </w:rPr>
        <w:t>(c) the term "workplace" should cover all places where workers need to be or to go by reason of their work and which are under the direct or indirect control of the employer ;</w:t>
      </w:r>
    </w:p>
    <w:p w14:paraId="4BA68A21" w14:textId="77777777" w:rsidR="00730D49" w:rsidRPr="00700E24" w:rsidRDefault="00730D49" w:rsidP="00730D49">
      <w:pPr>
        <w:rPr>
          <w:sz w:val="16"/>
        </w:rPr>
      </w:pPr>
      <w:r w:rsidRPr="00880819">
        <w:rPr>
          <w:sz w:val="16"/>
        </w:rPr>
        <w:t>(d) the term "regulations" should cover all provisions given force of law by the competent authority or authorities.</w:t>
      </w:r>
    </w:p>
    <w:p w14:paraId="4F0DE4FC" w14:textId="77777777" w:rsidR="00730D49" w:rsidRDefault="00730D49" w:rsidP="00730D49">
      <w:pPr>
        <w:pStyle w:val="Heading4"/>
      </w:pPr>
      <w:r>
        <w:t>That’s 163 million</w:t>
      </w:r>
    </w:p>
    <w:p w14:paraId="63167EF2" w14:textId="77777777" w:rsidR="00730D49" w:rsidRPr="00700E24" w:rsidRDefault="00730D49" w:rsidP="00730D49">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110FD3A" w14:textId="77777777" w:rsidR="00730D49" w:rsidRPr="00700E24" w:rsidRDefault="00730D49" w:rsidP="00730D49">
      <w:pPr>
        <w:rPr>
          <w:sz w:val="16"/>
        </w:rPr>
      </w:pPr>
      <w:r w:rsidRPr="00700E24">
        <w:rPr>
          <w:rStyle w:val="StyleUnderline"/>
          <w:highlight w:val="cyan"/>
        </w:rPr>
        <w:t>In 2025</w:t>
      </w:r>
      <w:r w:rsidRPr="00700E24">
        <w:rPr>
          <w:sz w:val="16"/>
        </w:rPr>
        <w:t xml:space="preserve">, it was estimated that over </w:t>
      </w:r>
      <w:r w:rsidRPr="00700E24">
        <w:rPr>
          <w:rStyle w:val="Emphasis"/>
          <w:highlight w:val="cyan"/>
        </w:rPr>
        <w:t>163 million Americans</w:t>
      </w:r>
      <w:r w:rsidRPr="00700E24">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33CF88D1" w14:textId="77777777" w:rsidR="00730D49" w:rsidRDefault="00730D49" w:rsidP="00730D49">
      <w:pPr>
        <w:pStyle w:val="Heading4"/>
        <w:rPr>
          <w:u w:val="single"/>
        </w:rPr>
      </w:pPr>
      <w:r>
        <w:t xml:space="preserve">“Substantially” requires the aff cover </w:t>
      </w:r>
      <w:r w:rsidRPr="00700E24">
        <w:rPr>
          <w:u w:val="single"/>
        </w:rPr>
        <w:t>82 million workers</w:t>
      </w:r>
    </w:p>
    <w:p w14:paraId="3BC07F63" w14:textId="77777777" w:rsidR="00730D49" w:rsidRPr="00700E24" w:rsidRDefault="00730D49" w:rsidP="00730D49">
      <w:r>
        <w:t xml:space="preserve">***Substantially is “more than 50 percent,” 163 million/2 = 81.5 million </w:t>
      </w:r>
    </w:p>
    <w:p w14:paraId="62E3BB0D" w14:textId="77777777" w:rsidR="00730D49" w:rsidRPr="005E47A4" w:rsidRDefault="00730D49" w:rsidP="00730D49">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558BC381" w14:textId="77777777" w:rsidR="00730D49" w:rsidRPr="00681820" w:rsidRDefault="00730D49" w:rsidP="00730D49">
      <w:pPr>
        <w:rPr>
          <w:sz w:val="14"/>
        </w:rPr>
      </w:pPr>
      <w:r w:rsidRPr="00681820">
        <w:rPr>
          <w:sz w:val="14"/>
        </w:rPr>
        <w:t xml:space="preserve">As can be seen from the above, </w:t>
      </w:r>
      <w:r w:rsidRPr="005E47A4">
        <w:rPr>
          <w:rStyle w:val="StyleUnderline"/>
        </w:rPr>
        <w:t xml:space="preserve">the definition of </w:t>
      </w:r>
      <w:r w:rsidRPr="005E47A4">
        <w:rPr>
          <w:rStyle w:val="Emphasis"/>
          <w:highlight w:val="cyan"/>
        </w:rPr>
        <w:t>labor</w:t>
      </w:r>
      <w:r w:rsidRPr="005E47A4">
        <w:rPr>
          <w:rStyle w:val="StyleUnderline"/>
        </w:rPr>
        <w:t xml:space="preserve"> surplus</w:t>
      </w:r>
      <w:r w:rsidRPr="00681820">
        <w:rPr>
          <w:sz w:val="14"/>
        </w:rPr>
        <w:t xml:space="preserve"> area concern </w:t>
      </w:r>
      <w:r w:rsidRPr="005E47A4">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5E47A4">
        <w:rPr>
          <w:rStyle w:val="StyleUnderline"/>
          <w:highlight w:val="cyan"/>
        </w:rPr>
        <w:t>The</w:t>
      </w:r>
      <w:r w:rsidRPr="00681820">
        <w:rPr>
          <w:sz w:val="14"/>
        </w:rPr>
        <w:t xml:space="preserve"> new </w:t>
      </w:r>
      <w:r w:rsidRPr="005E47A4">
        <w:rPr>
          <w:rStyle w:val="StyleUnderline"/>
          <w:highlight w:val="cyan"/>
        </w:rPr>
        <w:t>standard</w:t>
      </w:r>
      <w:r w:rsidRPr="00681820">
        <w:rPr>
          <w:sz w:val="14"/>
        </w:rPr>
        <w:t xml:space="preserve">, at 41 CFR § 1-1.801(c) and (d), </w:t>
      </w:r>
      <w:r w:rsidRPr="005E47A4">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681820">
        <w:rPr>
          <w:rStyle w:val="StyleUnderline"/>
          <w:highlight w:val="cyan"/>
        </w:rPr>
        <w:t>the term</w:t>
      </w:r>
      <w:r w:rsidRPr="00681820">
        <w:rPr>
          <w:sz w:val="14"/>
        </w:rPr>
        <w:t xml:space="preserve"> "perform </w:t>
      </w:r>
      <w:r w:rsidRPr="00681820">
        <w:rPr>
          <w:rStyle w:val="StyleUnderline"/>
          <w:highlight w:val="cyan"/>
        </w:rPr>
        <w:t>substantially</w:t>
      </w:r>
      <w:r w:rsidRPr="00681820">
        <w:rPr>
          <w:sz w:val="14"/>
        </w:rPr>
        <w:t xml:space="preserve">" is defined </w:t>
      </w:r>
      <w:r w:rsidRPr="005E47A4">
        <w:rPr>
          <w:rStyle w:val="StyleUnderline"/>
          <w:highlight w:val="cyan"/>
        </w:rPr>
        <w:t xml:space="preserve">as </w:t>
      </w:r>
      <w:r w:rsidRPr="005E47A4">
        <w:rPr>
          <w:rStyle w:val="Emphasis"/>
          <w:highlight w:val="cyan"/>
        </w:rPr>
        <w:t>more than 50 percent</w:t>
      </w:r>
      <w:r w:rsidRPr="00681820">
        <w:rPr>
          <w:sz w:val="14"/>
        </w:rPr>
        <w:t xml:space="preserve"> of the contract price.</w:t>
      </w:r>
    </w:p>
    <w:p w14:paraId="6DD80746" w14:textId="77777777" w:rsidR="00730D49" w:rsidRPr="00681820" w:rsidRDefault="00730D49" w:rsidP="00730D49">
      <w:pPr>
        <w:rPr>
          <w:sz w:val="14"/>
        </w:rPr>
      </w:pPr>
      <w:r w:rsidRPr="00681820">
        <w:rPr>
          <w:sz w:val="14"/>
        </w:rPr>
        <w:t>B-194530 5</w:t>
      </w:r>
    </w:p>
    <w:p w14:paraId="139BF95A" w14:textId="77777777" w:rsidR="00730D49" w:rsidRDefault="00730D49" w:rsidP="00730D49">
      <w:pPr>
        <w:pStyle w:val="Heading4"/>
      </w:pPr>
      <w:r>
        <w:t xml:space="preserve">Violation: The aff is well short. </w:t>
      </w:r>
    </w:p>
    <w:p w14:paraId="61B99AFB" w14:textId="77777777" w:rsidR="00730D49" w:rsidRPr="007F20DD" w:rsidRDefault="00730D49" w:rsidP="00730D49">
      <w:r w:rsidRPr="007F20DD">
        <w:rPr>
          <w:rStyle w:val="Style13ptBold"/>
        </w:rPr>
        <w:t>DeSilver 25</w:t>
      </w:r>
      <w:r>
        <w:t>, senior writer at Pew Research Center (Drew, “What the data says about federal workers,” Pew Research, https://www.pewresearch.org/short-reads/2025/01/07/what-the-data-says-about-federal-workers/)</w:t>
      </w:r>
    </w:p>
    <w:p w14:paraId="287B6C3F" w14:textId="77777777" w:rsidR="00730D49" w:rsidRPr="007F721C" w:rsidRDefault="00730D49" w:rsidP="00730D49">
      <w:pPr>
        <w:rPr>
          <w:sz w:val="16"/>
        </w:rPr>
      </w:pPr>
      <w:r w:rsidRPr="00180674">
        <w:rPr>
          <w:rStyle w:val="StyleUnderline"/>
          <w:highlight w:val="cyan"/>
        </w:rPr>
        <w:t>In</w:t>
      </w:r>
      <w:r w:rsidRPr="007F20DD">
        <w:rPr>
          <w:rStyle w:val="StyleUnderline"/>
        </w:rPr>
        <w:t xml:space="preserve"> November 20</w:t>
      </w:r>
      <w:r w:rsidRPr="00180674">
        <w:rPr>
          <w:rStyle w:val="Emphasis"/>
          <w:highlight w:val="cyan"/>
        </w:rPr>
        <w:t>24</w:t>
      </w:r>
      <w:r w:rsidRPr="007F20DD">
        <w:rPr>
          <w:rStyle w:val="StyleUnderline"/>
        </w:rPr>
        <w:t xml:space="preserve">, </w:t>
      </w:r>
      <w:r w:rsidRPr="00180674">
        <w:rPr>
          <w:rStyle w:val="Emphasis"/>
          <w:highlight w:val="cyan"/>
        </w:rPr>
        <w:t>the f</w:t>
      </w:r>
      <w:r w:rsidRPr="007F20DD">
        <w:rPr>
          <w:rStyle w:val="StyleUnderline"/>
        </w:rPr>
        <w:t xml:space="preserve">ederal </w:t>
      </w:r>
      <w:r w:rsidRPr="00180674">
        <w:rPr>
          <w:rStyle w:val="Emphasis"/>
          <w:highlight w:val="cyan"/>
        </w:rPr>
        <w:t>g</w:t>
      </w:r>
      <w:r w:rsidRPr="007F20DD">
        <w:rPr>
          <w:rStyle w:val="StyleUnderline"/>
        </w:rPr>
        <w:t xml:space="preserve">overnment </w:t>
      </w:r>
      <w:r w:rsidRPr="00180674">
        <w:rPr>
          <w:rStyle w:val="StyleUnderline"/>
          <w:highlight w:val="cyan"/>
        </w:rPr>
        <w:t>employed</w:t>
      </w:r>
      <w:r w:rsidRPr="007F721C">
        <w:rPr>
          <w:sz w:val="16"/>
        </w:rPr>
        <w:t xml:space="preserve"> just over </w:t>
      </w:r>
      <w:r w:rsidRPr="00180674">
        <w:rPr>
          <w:rStyle w:val="StyleUnderline"/>
          <w:highlight w:val="cyan"/>
        </w:rPr>
        <w:t>3 million people</w:t>
      </w:r>
      <w:r w:rsidRPr="007F721C">
        <w:rPr>
          <w:sz w:val="16"/>
        </w:rPr>
        <w:t xml:space="preserve">, or </w:t>
      </w:r>
      <w:r w:rsidRPr="00180674">
        <w:rPr>
          <w:rStyle w:val="Emphasis"/>
          <w:highlight w:val="cyan"/>
        </w:rPr>
        <w:t>1.87% of the</w:t>
      </w:r>
      <w:r w:rsidRPr="007F721C">
        <w:rPr>
          <w:sz w:val="16"/>
        </w:rPr>
        <w:t xml:space="preserve"> entire </w:t>
      </w:r>
      <w:r w:rsidRPr="007F20DD">
        <w:rPr>
          <w:rStyle w:val="StyleUnderline"/>
        </w:rPr>
        <w:t xml:space="preserve">civilian </w:t>
      </w:r>
      <w:r w:rsidRPr="00180674">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21F4774B" w14:textId="77777777" w:rsidR="00730D49" w:rsidRDefault="00730D49" w:rsidP="00730D49">
      <w:pPr>
        <w:pStyle w:val="Heading4"/>
      </w:pPr>
      <w:r>
        <w:t xml:space="preserve">Vote neg: </w:t>
      </w:r>
    </w:p>
    <w:p w14:paraId="3A9139E2" w14:textId="77777777" w:rsidR="00730D49" w:rsidRDefault="00730D49" w:rsidP="00730D49">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7066716F" w14:textId="77777777" w:rsidR="00730D49" w:rsidRDefault="00730D49" w:rsidP="00730D49">
      <w:pPr>
        <w:pStyle w:val="Heading4"/>
      </w:pPr>
      <w:r>
        <w:t>SECOND---</w:t>
      </w:r>
      <w:r w:rsidRPr="001D7F04">
        <w:rPr>
          <w:u w:val="single"/>
        </w:rPr>
        <w:t>Limits</w:t>
      </w:r>
      <w:r>
        <w:t xml:space="preserve">---anything less leads to hundreds of industries and shop-specific affs. Makes non-generic engagement impossible. </w:t>
      </w:r>
    </w:p>
    <w:p w14:paraId="251AA377" w14:textId="77777777" w:rsidR="00730D49" w:rsidRDefault="00730D49" w:rsidP="00730D49"/>
    <w:p w14:paraId="09FDD4B1" w14:textId="77777777" w:rsidR="00730D49" w:rsidRDefault="00730D49" w:rsidP="00730D49">
      <w:pPr>
        <w:pStyle w:val="Analytic"/>
      </w:pPr>
      <w:r>
        <w:t>AND</w:t>
      </w:r>
    </w:p>
    <w:p w14:paraId="69D53036" w14:textId="77777777" w:rsidR="00730D49" w:rsidRDefault="00730D49" w:rsidP="00730D49">
      <w:pPr>
        <w:pStyle w:val="Analytic"/>
      </w:pPr>
      <w:r w:rsidRPr="00D00F9E">
        <w:t xml:space="preserve">Debaters should send the 1ac to their opponents thirty minutes before start time. Non-disclosure is a voting issue – it can only make debates worse by eliminating pre-round prep that enables more in-depth, rich debates. 30 minutes balances aff innovation with neg preparation to produce the best debates possible. </w:t>
      </w:r>
    </w:p>
    <w:p w14:paraId="32A78460" w14:textId="77777777" w:rsidR="00730D49" w:rsidRPr="00D00F9E" w:rsidRDefault="00730D49" w:rsidP="00730D49">
      <w:pPr>
        <w:pStyle w:val="Analytic"/>
      </w:pPr>
      <w:r w:rsidRPr="00D00F9E">
        <w:t>A – Education–preparation enables more effective research, clash and depth–non disclosure only have negative educational externalities—forces zero-sum choices between flowing and reading the 1AC or using lots of prep at the expense of the 2NR</w:t>
      </w:r>
      <w:r w:rsidRPr="00D00F9E">
        <w:br/>
        <w:t>B – Fairness–the Neg is already at a strategic disadvantage with aff choice, first/last speech and infinite prep—non disclosure uniquely tilts the playing field against teams with fewer resources . It at least justifies conditionality, other positions and justifies new block arguments</w:t>
      </w:r>
    </w:p>
    <w:p w14:paraId="5F8E1AE9" w14:textId="77777777" w:rsidR="00730D49" w:rsidRPr="00B0689E" w:rsidRDefault="00730D49" w:rsidP="00730D49">
      <w:pPr>
        <w:pStyle w:val="Heading3"/>
      </w:pPr>
      <w:r>
        <w:t>1NC---T</w:t>
      </w:r>
    </w:p>
    <w:p w14:paraId="69AB33C9" w14:textId="77777777" w:rsidR="00730D49" w:rsidRPr="004755F1" w:rsidRDefault="00730D49" w:rsidP="00730D49">
      <w:pPr>
        <w:pStyle w:val="Heading4"/>
      </w:pPr>
      <w:r>
        <w:t>T---</w:t>
      </w:r>
      <w:r w:rsidRPr="001B6C59">
        <w:rPr>
          <w:u w:val="single"/>
        </w:rPr>
        <w:t>PRE-EXISTING</w:t>
      </w:r>
    </w:p>
    <w:p w14:paraId="67EE895F" w14:textId="77777777" w:rsidR="00730D49" w:rsidRDefault="00730D49" w:rsidP="00730D49">
      <w:pPr>
        <w:pStyle w:val="Heading4"/>
      </w:pPr>
      <w:bookmarkStart w:id="0" w:name="_Hlk205556601"/>
      <w:r w:rsidRPr="00FF0689">
        <w:rPr>
          <w:u w:val="single"/>
        </w:rPr>
        <w:t>Strengthening</w:t>
      </w:r>
      <w:r>
        <w:t xml:space="preserve"> a right is distinct from expanding </w:t>
      </w:r>
      <w:r w:rsidRPr="00FF0689">
        <w:rPr>
          <w:u w:val="single"/>
        </w:rPr>
        <w:t>the scope</w:t>
      </w:r>
      <w:r>
        <w:t xml:space="preserve"> of a right. </w:t>
      </w:r>
    </w:p>
    <w:p w14:paraId="4518FC2B" w14:textId="77777777" w:rsidR="00730D49" w:rsidRDefault="00730D49" w:rsidP="00730D49">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6A8EE4B8" w14:textId="77777777" w:rsidR="00730D49" w:rsidRPr="00E17B27" w:rsidRDefault="00730D49" w:rsidP="00730D49">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4755F1">
        <w:rPr>
          <w:rStyle w:val="StyleUnderline"/>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4755F1">
        <w:rPr>
          <w:rStyle w:val="StyleUnderline"/>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w:t>
      </w:r>
      <w:r w:rsidRPr="004755F1">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w:t>
      </w:r>
      <w:r w:rsidRPr="004755F1">
        <w:rPr>
          <w:rStyle w:val="StyleUnderline"/>
        </w:rPr>
        <w:t xml:space="preserve">the </w:t>
      </w:r>
      <w:r w:rsidRPr="00E17B27">
        <w:rPr>
          <w:rStyle w:val="Emphasis"/>
          <w:highlight w:val="cyan"/>
        </w:rPr>
        <w:t>scope</w:t>
      </w:r>
      <w:r w:rsidRPr="00E17B27">
        <w:rPr>
          <w:rStyle w:val="StyleUnderline"/>
          <w:highlight w:val="cyan"/>
        </w:rPr>
        <w:t xml:space="preserve"> of a right. </w:t>
      </w:r>
      <w:r w:rsidRPr="004755F1">
        <w:rPr>
          <w:rStyle w:val="StyleUnderline"/>
        </w:rPr>
        <w:t>This</w:t>
      </w:r>
      <w:r w:rsidRPr="00E17B27">
        <w:rPr>
          <w:rStyle w:val="StyleUnderline"/>
        </w:rPr>
        <w:t xml:space="preserve"> terminology </w:t>
      </w:r>
      <w:r w:rsidRPr="004755F1">
        <w:rPr>
          <w:rStyle w:val="StyleUnderline"/>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0"/>
    <w:p w14:paraId="06E964A7" w14:textId="77777777" w:rsidR="00730D49" w:rsidRPr="005E5193" w:rsidRDefault="00730D49" w:rsidP="00730D49">
      <w:pPr>
        <w:pStyle w:val="Heading4"/>
      </w:pPr>
      <w:r>
        <w:t xml:space="preserve">Collective bargaining rights is </w:t>
      </w:r>
      <w:r w:rsidRPr="004755F1">
        <w:rPr>
          <w:u w:val="single"/>
        </w:rPr>
        <w:t>exclusively</w:t>
      </w:r>
      <w:r>
        <w:t xml:space="preserve"> limited to the process of contract negotiation</w:t>
      </w:r>
    </w:p>
    <w:p w14:paraId="42C70D2B" w14:textId="77777777" w:rsidR="00730D49" w:rsidRPr="003135A8" w:rsidRDefault="00730D49" w:rsidP="00730D49">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695114CB" w14:textId="77777777" w:rsidR="00730D49" w:rsidRPr="004755F1" w:rsidRDefault="00730D49" w:rsidP="00730D49">
      <w:pPr>
        <w:rPr>
          <w:sz w:val="16"/>
        </w:rPr>
      </w:pPr>
      <w:r w:rsidRPr="003135A8">
        <w:rPr>
          <w:rStyle w:val="StyleUnderline"/>
          <w:highlight w:val="cyan"/>
        </w:rPr>
        <w:t>We</w:t>
      </w:r>
      <w:r w:rsidRPr="00757CB6">
        <w:rPr>
          <w:rStyle w:val="StyleUnderline"/>
        </w:rPr>
        <w:t xml:space="preserve"> have </w:t>
      </w:r>
      <w:r w:rsidRPr="009A7F2A">
        <w:rPr>
          <w:rStyle w:val="Emphasis"/>
          <w:highlight w:val="cyan"/>
        </w:rPr>
        <w:t>consistently</w:t>
      </w:r>
      <w:r w:rsidRPr="003175E4">
        <w:rPr>
          <w:rStyle w:val="StyleUnderline"/>
          <w:highlight w:val="cyan"/>
        </w:rPr>
        <w:t xml:space="preserve"> </w:t>
      </w:r>
      <w:r w:rsidRPr="003175E4">
        <w:rPr>
          <w:rStyle w:val="Emphasis"/>
          <w:highlight w:val="cyan"/>
        </w:rPr>
        <w:t>distinguished</w:t>
      </w:r>
      <w:r w:rsidRPr="00204569">
        <w:rPr>
          <w:rStyle w:val="StyleUnderline"/>
        </w:rPr>
        <w:t xml:space="preserve"> between </w:t>
      </w:r>
      <w:r w:rsidRPr="003135A8">
        <w:rPr>
          <w:rStyle w:val="StyleUnderline"/>
          <w:highlight w:val="cyan"/>
        </w:rPr>
        <w:t xml:space="preserve">the </w:t>
      </w:r>
      <w:r w:rsidRPr="003175E4">
        <w:rPr>
          <w:rStyle w:val="Emphasis"/>
          <w:highlight w:val="cyan"/>
        </w:rPr>
        <w:t xml:space="preserve">limited collective bargaining </w:t>
      </w:r>
      <w:r w:rsidRPr="003135A8">
        <w:rPr>
          <w:rStyle w:val="Emphasis"/>
          <w:highlight w:val="cyan"/>
        </w:rPr>
        <w:t>right</w:t>
      </w:r>
      <w:r w:rsidRPr="003135A8">
        <w:rPr>
          <w:sz w:val="16"/>
        </w:rPr>
        <w:t xml:space="preserve"> provided by § 7422 </w:t>
      </w:r>
      <w:r w:rsidRPr="003135A8">
        <w:rPr>
          <w:rStyle w:val="StyleUnderline"/>
          <w:highlight w:val="cyan"/>
        </w:rPr>
        <w:t xml:space="preserve">and </w:t>
      </w:r>
      <w:r w:rsidRPr="003135A8">
        <w:rPr>
          <w:rStyle w:val="Emphasis"/>
          <w:highlight w:val="cyan"/>
        </w:rPr>
        <w:t>labor rights</w:t>
      </w:r>
      <w:r w:rsidRPr="00204569">
        <w:rPr>
          <w:rStyle w:val="Emphasis"/>
        </w:rPr>
        <w:t xml:space="preserve"> more </w:t>
      </w:r>
      <w:r w:rsidRPr="003135A8">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4755F1">
        <w:rPr>
          <w:rStyle w:val="StyleUnderline"/>
        </w:rPr>
        <w:t xml:space="preserve">we </w:t>
      </w:r>
      <w:r w:rsidRPr="003135A8">
        <w:rPr>
          <w:rStyle w:val="Emphasis"/>
          <w:highlight w:val="cyan"/>
        </w:rPr>
        <w:t>differentiated</w:t>
      </w:r>
      <w:r w:rsidRPr="00204569">
        <w:rPr>
          <w:rStyle w:val="StyleUnderline"/>
        </w:rPr>
        <w:t xml:space="preserve"> the "</w:t>
      </w:r>
      <w:r w:rsidRPr="004755F1">
        <w:rPr>
          <w:rStyle w:val="StyleUnderline"/>
          <w:highlight w:val="cyan"/>
        </w:rPr>
        <w:t xml:space="preserve">right </w:t>
      </w:r>
      <w:r w:rsidRPr="004755F1">
        <w:rPr>
          <w:rStyle w:val="Emphasis"/>
          <w:highlight w:val="cyan"/>
        </w:rPr>
        <w:t>to negotiate</w:t>
      </w:r>
      <w:r w:rsidRPr="004755F1">
        <w:rPr>
          <w:rStyle w:val="StyleUnderline"/>
          <w:highlight w:val="cyan"/>
        </w:rPr>
        <w:t xml:space="preserve"> c</w:t>
      </w:r>
      <w:r w:rsidRPr="004755F1">
        <w:rPr>
          <w:rStyle w:val="StyleUnderline"/>
        </w:rPr>
        <w:t xml:space="preserve">ollective </w:t>
      </w:r>
      <w:r w:rsidRPr="004755F1">
        <w:rPr>
          <w:rStyle w:val="StyleUnderline"/>
          <w:highlight w:val="cyan"/>
        </w:rPr>
        <w:t>b</w:t>
      </w:r>
      <w:r w:rsidRPr="004755F1">
        <w:rPr>
          <w:rStyle w:val="StyleUnderline"/>
        </w:rPr>
        <w:t xml:space="preserve">argaining </w:t>
      </w:r>
      <w:r w:rsidRPr="004755F1">
        <w:rPr>
          <w:rStyle w:val="StyleUnderline"/>
          <w:highlight w:val="cyan"/>
        </w:rPr>
        <w:t>a</w:t>
      </w:r>
      <w:r w:rsidRPr="004755F1">
        <w:rPr>
          <w:rStyle w:val="StyleUnderline"/>
        </w:rPr>
        <w:t>greement</w:t>
      </w:r>
      <w:r w:rsidRPr="004755F1">
        <w:rPr>
          <w:rStyle w:val="StyleUnderline"/>
          <w:highlight w:val="cyan"/>
        </w:rPr>
        <w:t>s</w:t>
      </w:r>
      <w:r w:rsidRPr="004755F1">
        <w:rPr>
          <w:rStyle w:val="StyleUnderline"/>
        </w:rPr>
        <w:t xml:space="preserve">, or </w:t>
      </w:r>
      <w:r w:rsidRPr="004755F1">
        <w:rPr>
          <w:rStyle w:val="Emphasis"/>
        </w:rPr>
        <w:t>to administer</w:t>
      </w:r>
      <w:r w:rsidRPr="004755F1">
        <w:rPr>
          <w:rStyle w:val="StyleUnderline"/>
        </w:rPr>
        <w:t xml:space="preserve"> such agreements through </w:t>
      </w:r>
      <w:r w:rsidRPr="004755F1">
        <w:rPr>
          <w:rStyle w:val="Emphasis"/>
        </w:rPr>
        <w:t>grievance arbitration</w:t>
      </w:r>
      <w:r w:rsidRPr="004755F1">
        <w:rPr>
          <w:rStyle w:val="StyleUnderline"/>
        </w:rPr>
        <w:t xml:space="preserve"> procedures" </w:t>
      </w:r>
      <w:r w:rsidRPr="004755F1">
        <w:rPr>
          <w:rStyle w:val="StyleUnderline"/>
          <w:highlight w:val="cyan"/>
        </w:rPr>
        <w:t>from</w:t>
      </w:r>
      <w:r w:rsidRPr="004755F1">
        <w:rPr>
          <w:rStyle w:val="StyleUnderline"/>
        </w:rPr>
        <w:t xml:space="preserve"> "</w:t>
      </w:r>
      <w:r w:rsidRPr="004755F1">
        <w:rPr>
          <w:rStyle w:val="Emphasis"/>
        </w:rPr>
        <w:t>other rights</w:t>
      </w:r>
      <w:r w:rsidRPr="004755F1">
        <w:rPr>
          <w:sz w:val="16"/>
        </w:rPr>
        <w:t xml:space="preserve"> protected by the FSLMRS, </w:t>
      </w:r>
      <w:r w:rsidRPr="004755F1">
        <w:rPr>
          <w:rStyle w:val="StyleUnderline"/>
        </w:rPr>
        <w:t>including</w:t>
      </w:r>
      <w:r w:rsidRPr="00204569">
        <w:rPr>
          <w:rStyle w:val="StyleUnderline"/>
        </w:rPr>
        <w:t xml:space="preserve"> '</w:t>
      </w:r>
      <w:r w:rsidRPr="00E118FD">
        <w:rPr>
          <w:rStyle w:val="Emphasis"/>
        </w:rPr>
        <w:t xml:space="preserve">the </w:t>
      </w:r>
      <w:r w:rsidRPr="00E118FD">
        <w:rPr>
          <w:rStyle w:val="Emphasis"/>
          <w:highlight w:val="cyan"/>
        </w:rPr>
        <w:t>rig</w:t>
      </w:r>
      <w:r w:rsidRPr="00F8670F">
        <w:rPr>
          <w:rStyle w:val="Emphasis"/>
          <w:highlight w:val="cyan"/>
        </w:rPr>
        <w:t xml:space="preserve">ht </w:t>
      </w:r>
      <w:r w:rsidRPr="003175E4">
        <w:rPr>
          <w:rStyle w:val="Emphasis"/>
          <w:highlight w:val="cyan"/>
        </w:rPr>
        <w:t>to</w:t>
      </w:r>
      <w:r w:rsidRPr="003175E4">
        <w:rPr>
          <w:rStyle w:val="Emphasis"/>
        </w:rPr>
        <w:t xml:space="preserve"> form, </w:t>
      </w:r>
      <w:r w:rsidRPr="004755F1">
        <w:rPr>
          <w:rStyle w:val="Emphasis"/>
          <w:highlight w:val="cyan"/>
        </w:rPr>
        <w:t>join, or</w:t>
      </w:r>
      <w:r w:rsidRPr="003175E4">
        <w:rPr>
          <w:rStyle w:val="Emphasis"/>
        </w:rPr>
        <w:t xml:space="preserve"> </w:t>
      </w:r>
      <w:r w:rsidRPr="003135A8">
        <w:rPr>
          <w:rStyle w:val="Emphasis"/>
          <w:highlight w:val="cyan"/>
        </w:rPr>
        <w:t>assist</w:t>
      </w:r>
      <w:r w:rsidRPr="003135A8">
        <w:rPr>
          <w:rStyle w:val="StyleUnderline"/>
          <w:highlight w:val="cyan"/>
        </w:rPr>
        <w:t xml:space="preserve"> a labor organization </w:t>
      </w:r>
      <w:r w:rsidRPr="004755F1">
        <w:rPr>
          <w:rStyle w:val="Emphasis"/>
        </w:rPr>
        <w:t>without</w:t>
      </w:r>
      <w:r w:rsidRPr="004755F1">
        <w:rPr>
          <w:rStyle w:val="StyleUnderline"/>
        </w:rPr>
        <w:t xml:space="preserve"> fear of </w:t>
      </w:r>
      <w:r w:rsidRPr="004755F1">
        <w:rPr>
          <w:rStyle w:val="Emphasis"/>
        </w:rPr>
        <w:t>penalty</w:t>
      </w:r>
      <w:r w:rsidRPr="004755F1">
        <w:rPr>
          <w:rStyle w:val="StyleUnderline"/>
        </w:rPr>
        <w:t xml:space="preserve"> or reprisal</w:t>
      </w:r>
      <w:r w:rsidRPr="00204569">
        <w:rPr>
          <w:rStyle w:val="StyleUnderline"/>
        </w:rPr>
        <w:t>.'</w:t>
      </w:r>
      <w:r w:rsidRPr="003135A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to </w:t>
      </w:r>
      <w:r w:rsidRPr="003135A8">
        <w:rPr>
          <w:rStyle w:val="Emphasis"/>
          <w:highlight w:val="cyan"/>
        </w:rPr>
        <w:t>"collective bargaining"</w:t>
      </w:r>
      <w:r w:rsidRPr="00204569">
        <w:rPr>
          <w:rStyle w:val="StyleUnderline"/>
        </w:rPr>
        <w:t xml:space="preserve"> as </w:t>
      </w:r>
      <w:r w:rsidRPr="003135A8">
        <w:rPr>
          <w:rStyle w:val="StyleUnderline"/>
          <w:highlight w:val="cyan"/>
        </w:rPr>
        <w:t>a "process" of</w:t>
      </w:r>
      <w:r w:rsidRPr="00204569">
        <w:rPr>
          <w:rStyle w:val="StyleUnderline"/>
        </w:rPr>
        <w:t xml:space="preserve"> "</w:t>
      </w:r>
      <w:r w:rsidRPr="003135A8">
        <w:rPr>
          <w:rStyle w:val="Emphasis"/>
        </w:rPr>
        <w:t xml:space="preserve">contract </w:t>
      </w:r>
      <w:r w:rsidRPr="003135A8">
        <w:rPr>
          <w:rStyle w:val="Emphasis"/>
          <w:highlight w:val="cyan"/>
        </w:rPr>
        <w:t>negotiation</w:t>
      </w:r>
      <w:r w:rsidRPr="00204569">
        <w:rPr>
          <w:rStyle w:val="StyleUnderline"/>
        </w:rPr>
        <w:t>"</w:t>
      </w:r>
      <w:r w:rsidRPr="003135A8">
        <w:rPr>
          <w:sz w:val="16"/>
        </w:rPr>
        <w:t>); [***16]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204569">
        <w:rPr>
          <w:rStyle w:val="Emphasis"/>
        </w:rPr>
        <w:t>other</w:t>
      </w:r>
      <w:r w:rsidRPr="00204569">
        <w:rPr>
          <w:rStyle w:val="StyleUnderline"/>
        </w:rPr>
        <w:t xml:space="preserve"> representational </w:t>
      </w:r>
      <w:r w:rsidRPr="00204569">
        <w:rPr>
          <w:rStyle w:val="Emphasis"/>
        </w:rPr>
        <w:t>activities</w:t>
      </w:r>
      <w:r w:rsidRPr="00204569">
        <w:rPr>
          <w:rStyle w:val="StyleUnderline"/>
        </w:rPr>
        <w:t>"</w:t>
      </w:r>
      <w:r w:rsidRPr="003135A8">
        <w:rPr>
          <w:sz w:val="16"/>
        </w:rPr>
        <w:t xml:space="preserve">). Finally, </w:t>
      </w:r>
      <w:r w:rsidRPr="004755F1">
        <w:rPr>
          <w:rStyle w:val="StyleUnderline"/>
        </w:rPr>
        <w:t>the</w:t>
      </w:r>
      <w:r w:rsidRPr="003135A8">
        <w:rPr>
          <w:sz w:val="16"/>
        </w:rPr>
        <w:t xml:space="preserve"> VA's </w:t>
      </w:r>
      <w:r w:rsidRPr="00757CB6">
        <w:rPr>
          <w:rStyle w:val="Emphasis"/>
          <w:highlight w:val="cyan"/>
        </w:rPr>
        <w:t>interp</w:t>
      </w:r>
      <w:r w:rsidRPr="00204569">
        <w:rPr>
          <w:rStyle w:val="StyleUnderline"/>
        </w:rPr>
        <w:t xml:space="preserve">retation </w:t>
      </w:r>
      <w:r w:rsidRPr="00757CB6">
        <w:rPr>
          <w:rStyle w:val="Emphasis"/>
          <w:sz w:val="32"/>
          <w:highlight w:val="cyan"/>
        </w:rPr>
        <w:t>does violence</w:t>
      </w:r>
      <w:r w:rsidRPr="00757CB6">
        <w:rPr>
          <w:rStyle w:val="StyleUnderline"/>
          <w:highlight w:val="cyan"/>
        </w:rPr>
        <w:t xml:space="preserve"> to</w:t>
      </w:r>
      <w:r w:rsidRPr="00204569">
        <w:rPr>
          <w:rStyle w:val="StyleUnderline"/>
        </w:rPr>
        <w:t xml:space="preserve"> the statutory </w:t>
      </w:r>
      <w:r w:rsidRPr="00757CB6">
        <w:rPr>
          <w:rStyle w:val="Emphasis"/>
          <w:highlight w:val="cyan"/>
        </w:rPr>
        <w:t>text</w:t>
      </w:r>
      <w:r w:rsidRPr="00757CB6">
        <w:rPr>
          <w:rStyle w:val="StyleUnderline"/>
          <w:highlight w:val="cyan"/>
        </w:rPr>
        <w:t xml:space="preserve">. </w:t>
      </w:r>
      <w:r w:rsidRPr="004755F1">
        <w:rPr>
          <w:rStyle w:val="StyleUnderline"/>
        </w:rPr>
        <w:t xml:space="preserve">It would be </w:t>
      </w:r>
      <w:r w:rsidRPr="003135A8">
        <w:rPr>
          <w:rStyle w:val="Emphasis"/>
          <w:highlight w:val="cyan"/>
        </w:rPr>
        <w:t>nonsensical</w:t>
      </w:r>
      <w:r w:rsidRPr="003135A8">
        <w:rPr>
          <w:rStyle w:val="StyleUnderline"/>
          <w:highlight w:val="cyan"/>
        </w:rPr>
        <w:t xml:space="preserve"> to read</w:t>
      </w:r>
      <w:r w:rsidRPr="00204569">
        <w:rPr>
          <w:rStyle w:val="StyleUnderline"/>
        </w:rPr>
        <w:t xml:space="preserve"> the phrase </w:t>
      </w:r>
      <w:r w:rsidRPr="003135A8">
        <w:rPr>
          <w:rStyle w:val="StyleUnderline"/>
        </w:rPr>
        <w:t>"</w:t>
      </w:r>
      <w:r w:rsidRPr="003135A8">
        <w:rPr>
          <w:rStyle w:val="StyleUnderline"/>
          <w:highlight w:val="cyan"/>
        </w:rPr>
        <w:t xml:space="preserve">engage in </w:t>
      </w:r>
      <w:r w:rsidRPr="003135A8">
        <w:rPr>
          <w:rStyle w:val="Emphasis"/>
          <w:highlight w:val="cyan"/>
        </w:rPr>
        <w:t>collective bargaining</w:t>
      </w:r>
      <w:r w:rsidRPr="003135A8">
        <w:rPr>
          <w:sz w:val="16"/>
        </w:rPr>
        <w:t xml:space="preserve"> with respect to conditions of employment," 38 U.S.C. § 7422(a), </w:t>
      </w:r>
      <w:r w:rsidRPr="003135A8">
        <w:rPr>
          <w:rStyle w:val="StyleUnderline"/>
          <w:highlight w:val="cyan"/>
        </w:rPr>
        <w:t xml:space="preserve">as "engage in </w:t>
      </w:r>
      <w:r w:rsidRPr="003135A8">
        <w:rPr>
          <w:rStyle w:val="Emphasis"/>
          <w:highlight w:val="cyan"/>
        </w:rPr>
        <w:t>labor rights</w:t>
      </w:r>
      <w:r w:rsidRPr="003135A8">
        <w:rPr>
          <w:sz w:val="16"/>
        </w:rPr>
        <w:t xml:space="preserve"> with respect to conditions of employment."</w:t>
      </w:r>
    </w:p>
    <w:p w14:paraId="66979858" w14:textId="77777777" w:rsidR="00730D49" w:rsidRPr="002C573A" w:rsidRDefault="00730D49" w:rsidP="00730D49">
      <w:pPr>
        <w:pStyle w:val="Heading4"/>
      </w:pPr>
      <w:r>
        <w:t xml:space="preserve">Violation: </w:t>
      </w:r>
      <w:bookmarkStart w:id="1" w:name="_Hlk214130965"/>
      <w:r>
        <w:t>The Aff’s workers have no right to unionize OR union contracts</w:t>
      </w:r>
    </w:p>
    <w:p w14:paraId="60BC57AF" w14:textId="77777777" w:rsidR="00730D49" w:rsidRPr="002C573A" w:rsidRDefault="00730D49" w:rsidP="00730D49">
      <w:r w:rsidRPr="002C573A">
        <w:rPr>
          <w:rStyle w:val="Style13ptBold"/>
        </w:rPr>
        <w:t>Quinnell 3-28</w:t>
      </w:r>
      <w:r w:rsidRPr="002C573A">
        <w:t>, press at AFL-CIO citing AFL-CIO president Liz Schuler (Kenneth, 3-28-2025, Working People Respond to Executive Order Attacking Federal Worker Collective Bargaining Rights, AFL-CIO, https://aflcio.org/2025/3/28/working-people-respond-executive-order-attacking-federal-worker-collective-bargaining) //qsmit</w:t>
      </w:r>
    </w:p>
    <w:p w14:paraId="347CCE1C" w14:textId="77777777" w:rsidR="00730D49" w:rsidRPr="002C573A" w:rsidRDefault="00730D49" w:rsidP="00730D49">
      <w:pPr>
        <w:rPr>
          <w:sz w:val="16"/>
        </w:rPr>
      </w:pPr>
      <w:r w:rsidRPr="00732CEE">
        <w:rPr>
          <w:sz w:val="16"/>
        </w:rPr>
        <w:t xml:space="preserve">Straight out of Project 2025, this </w:t>
      </w:r>
      <w:r w:rsidRPr="00732CEE">
        <w:rPr>
          <w:rStyle w:val="StyleUnderline"/>
          <w:highlight w:val="cyan"/>
        </w:rPr>
        <w:t>e</w:t>
      </w:r>
      <w:r w:rsidRPr="00732CEE">
        <w:rPr>
          <w:rStyle w:val="StyleUnderline"/>
        </w:rPr>
        <w:t xml:space="preserve">xecutive </w:t>
      </w:r>
      <w:r w:rsidRPr="00732CEE">
        <w:rPr>
          <w:rStyle w:val="StyleUnderline"/>
          <w:highlight w:val="cyan"/>
        </w:rPr>
        <w:t>o</w:t>
      </w:r>
      <w:r w:rsidRPr="00732CEE">
        <w:rPr>
          <w:rStyle w:val="StyleUnderline"/>
        </w:rPr>
        <w:t>rder</w:t>
      </w:r>
      <w:r w:rsidRPr="00732CEE">
        <w:rPr>
          <w:sz w:val="16"/>
        </w:rPr>
        <w:t xml:space="preserve"> is the very definition of union-busting. It </w:t>
      </w:r>
      <w:r w:rsidRPr="00732CEE">
        <w:rPr>
          <w:rStyle w:val="Emphasis"/>
          <w:highlight w:val="cyan"/>
        </w:rPr>
        <w:t>strips</w:t>
      </w:r>
      <w:r w:rsidRPr="00732CEE">
        <w:rPr>
          <w:rStyle w:val="Emphasis"/>
        </w:rPr>
        <w:t xml:space="preserve"> the fundamental </w:t>
      </w:r>
      <w:r w:rsidRPr="00732CEE">
        <w:rPr>
          <w:rStyle w:val="Emphasis"/>
          <w:highlight w:val="cyan"/>
        </w:rPr>
        <w:t>right to unionize</w:t>
      </w:r>
      <w:r w:rsidRPr="00732CEE">
        <w:rPr>
          <w:rStyle w:val="StyleUnderline"/>
        </w:rPr>
        <w:t xml:space="preserve"> </w:t>
      </w:r>
      <w:r w:rsidRPr="00D437A2">
        <w:rPr>
          <w:rStyle w:val="Emphasis"/>
          <w:sz w:val="32"/>
          <w:szCs w:val="32"/>
          <w:highlight w:val="cyan"/>
        </w:rPr>
        <w:t xml:space="preserve">and </w:t>
      </w:r>
      <w:r w:rsidRPr="00D437A2">
        <w:rPr>
          <w:rStyle w:val="Emphasis"/>
          <w:highlight w:val="cyan"/>
        </w:rPr>
        <w:t>collectively bargain</w:t>
      </w:r>
      <w:r w:rsidRPr="00732CEE">
        <w:rPr>
          <w:rStyle w:val="StyleUnderline"/>
        </w:rPr>
        <w:t xml:space="preserve"> from workers across the federal government at more than 30 agencies</w:t>
      </w:r>
      <w:r w:rsidRPr="00732CEE">
        <w:rPr>
          <w:sz w:val="16"/>
        </w:rPr>
        <w:t>. The workers who make sure our food is safe to eat, care for our veterans, protect us from public health emergencies and much more will no longer have a voice on the job or the ability to organize with their coworkers for better conditions at work so they can efficiently provide the services the public relies upon. It’s clear that this order is punishment for unions who are leading the fight against the administration’s illegal actions in court—and a blatant attempt to silence us. </w:t>
      </w:r>
    </w:p>
    <w:p w14:paraId="32FBD37A" w14:textId="77777777" w:rsidR="00730D49" w:rsidRPr="00732CEE" w:rsidRDefault="00730D49" w:rsidP="00730D49">
      <w:r w:rsidRPr="002C573A">
        <w:t>[paragraph integrity stops]</w:t>
      </w:r>
      <w:r w:rsidRPr="00732CEE">
        <w:t> </w:t>
      </w:r>
    </w:p>
    <w:p w14:paraId="01ECB7DB" w14:textId="77777777" w:rsidR="00730D49" w:rsidRPr="002C573A" w:rsidRDefault="00730D49" w:rsidP="00730D49">
      <w:pPr>
        <w:rPr>
          <w:sz w:val="6"/>
          <w:szCs w:val="2"/>
        </w:rPr>
      </w:pPr>
      <w:r w:rsidRPr="00732CEE">
        <w:rPr>
          <w:sz w:val="6"/>
          <w:szCs w:val="2"/>
        </w:rPr>
        <w:t>To every single American who cares about the fundamental freedom of all workers, now is the time to be even louder. The labor movement is not about to let Trump and an unelected billionaire destroy what we’ve fought for generations to build. We will fight this outrageous attack on our members with every fiber of our collective being.</w:t>
      </w:r>
      <w:r w:rsidRPr="002C573A">
        <w:rPr>
          <w:sz w:val="6"/>
          <w:szCs w:val="2"/>
        </w:rPr>
        <w:t xml:space="preserve"> AFGE National President Everett Kelley: President Trump’s latest executive order is a disgraceful and retaliatory attack on the rights of hundreds of thousands of patriotic American civil servants—nearly one-third of whom are veterans—simply because they are members of a union that stands up to his harmful policies. This administration’s bullying tactics represent a clear threat not just to federal employees and their unions, but to every American who values democracy and the freedoms of speech and association. Trump’s threat to unions and working people across America is clear: fall in line or else. These threats will not work. Americans will not be intimidated or silenced. AFGE isn’t going anywhere. Our members have bravely served this nation, often putting themselves in harm’s way, and they deserve far better than this blatant attempt at political punishment. AFGE is preparing immediate legal action and will fight relentlessly to protect our rights, our members, and all working Americans from these unprecedented attacks. Take Action with AFGE: Call Your Member of Congress AFSCME President Lee Saunders: President Trump’s attempt to unlawfully eliminate the right to collectively bargain for hundreds of thousands of federal workers is blatant retribution. Federal workers—including thousands of AFSCME members—are the lifeblood of their communities. They protect our clean drinking water and food supply, care for veterans, support American farmers, administer Medicaid and Social Security and so much more. This attack is meant to silence their voices, so Elon Musk and his minions can shred the services that working people depend on the federal government to do. The billionaires running this administration have proven that they are willing to bulldoze anything that stands in their way to enact their anti-worker, extremist agenda—even if it harms our communities. In just two months, they have completed one-third of the 900-page Project 2025 agenda, a plan that robs working people of their power to benefit the ultra-wealthy. AFSCME’s 1.4 million members are prepared to fight to protect federal workers’ voice on the job. Actors’ Equity Association Executive Director Al Vincent Jr.: Donald Trump has now taken direct aim at working people by attacking the collective bargaining rights of our federal workforce in what’s being called the largest union-busting act of our lifetime, if not in history. The workers targeted by this executive order are not only the indispensable pulse that keeps our country running, they are our friends, neighbors and colleagues. They’ve been on the front line of protecting our democracy, and their lawsuits against this administration have placed them in the crosshairs of political retribution. This attack on workers is at its heart an escalation of the president’s attacks on free speech. These attacks aren’t going to stop federal workers, just as they aren’t going to stop Equity members or any other Americans who believe in the democratic values that our country—and our unions—are founded on. Equity joins workers across the labor movement in solidarity against this abuse of power, and we will continue to stand together to protect the rights of workers. American Federation of Musicians (AFM ) International President Tino Gagliardi: The American Federation of Musicians condemns the Trump Administration’s latest assault on working people. Friday’s attempt at stripping federal employees of their collective bargaining rights is a threat to our union and our democracy. We stand in solidarity with the public servants whose livelihoods would be upended by this blatant and callous union-busting. Calling into question the dedication of these selfless men and women is an attack on us all. We will stand together to preserve our fundamental right to collective action. The Trump Administration is not only dismantling the rights of our federal workforce, it is threatening all unions and the foundation of our middle class. This executive order would worsen economic disparities and harm hardworking Americans everywhere. All people deserve the dignity and respect that comes with negotiating terms of employment. This executive order undermines this process and disregards our First Amendment rights. Workers must have the ability to advocate for themselves and to work collaboratively with employers to forge agreements that are equitable and just. American Federation of Teachers (AFT) President Randi Weingarten: This illegal executive order, ripped from the pages of Project 2025, is blatant retaliation for federal workers standing up to Elon Musk’s chaos and harm on behalf of all Americans. The text of the order is plain: This has nothing to do with security and everything to do with silencing those who disagree with the government. After workers sued and spoke out about the unlawful evisceration of entire agencies, the Trump administration responded by trying to eliminate their collective bargaining rights. Both the courts and the public have agreed with our calls for justice. These are the workers, a third of them veterans, who keep the country running. They include educators who teach the children of deployed service members at some of the best schools in the world, run by the Department of Defense. They include nurses in VA hospitals who stand up for patients who save people’s lives. And they include workers who safeguard the food supply and preserve Medicaid and Medicare. The administration is trying to send a message that unless you please the president, unions will not be tolerated. But the labor movement’s job is to act on behalf of the people: those we serve and those we represent. We’re both a fundamental check and balance and a canary in the coal mine. Our job is to fight for a dignified life for working people. When a president does that, we applaud, and when a president harms Americans, we resist. And that’s what the AFT’s 1.8 million members will continue to do: fight in the streets, in the courts and in Congress, to uphold both the law and the right of all workers to advocate for their collective interests and America’s future. American Guild of Musical Artists (AGMA) President Ned Hanlon: It has been a challenging week for labor, marked by the dismantling of FMCS, the troubling nomination of Crystal Carey as NLRB General Counsel, and now another transparently egregious attempt to undermine union rights. The performing arts have always been a place for collaboration, creativity, and shared purpose, and at the heart of this is the fundamental right of workers to come together and advocate for fair treatment and mutual respect. Now, the collective bargaining rights of federal workers are under threat by the current administration’s alarming efforts to eliminate their fundamental right to unionize and improve working conditions, which are essential for both workers and the critical services they provide to all Americans. This is not just an attack on federal employees but on the broader labor movement and the principles of equity and democracy that we hold dear. For those of us in the performing arts, where unionized workforces provide stability in an otherwise unstable industry, we fully grasp what’s at stake. Silencing federal workers is just another step toward silencing all workers. AGMA stands in total solidarity with all unionized federal workers facing these challenges. We join our sibling unions in doing everything in our power to ensure that the voices of working people, from the federal government to the arts, remain heard, protected, united, and informed.</w:t>
      </w:r>
    </w:p>
    <w:p w14:paraId="7155F970" w14:textId="77777777" w:rsidR="00730D49" w:rsidRPr="002C573A" w:rsidRDefault="00730D49" w:rsidP="00730D49">
      <w:r w:rsidRPr="002C573A">
        <w:t>[paragraph integrity resumes]</w:t>
      </w:r>
    </w:p>
    <w:p w14:paraId="0A4F3654" w14:textId="77777777" w:rsidR="00730D49" w:rsidRPr="002C573A" w:rsidRDefault="00730D49" w:rsidP="00730D49">
      <w:pPr>
        <w:rPr>
          <w:sz w:val="14"/>
        </w:rPr>
      </w:pPr>
      <w:r w:rsidRPr="002C573A">
        <w:rPr>
          <w:sz w:val="14"/>
        </w:rPr>
        <w:t>American Postal Workers Union (APWU) President Mark Dimondstein:</w:t>
      </w:r>
    </w:p>
    <w:p w14:paraId="1BE3E9A4" w14:textId="77777777" w:rsidR="00730D49" w:rsidRPr="002C573A" w:rsidRDefault="00730D49" w:rsidP="00730D49">
      <w:pPr>
        <w:rPr>
          <w:sz w:val="14"/>
        </w:rPr>
      </w:pPr>
      <w:r w:rsidRPr="002C573A">
        <w:rPr>
          <w:sz w:val="14"/>
        </w:rPr>
        <w:t xml:space="preserve">Workers and their unions are under attack with a new executive order issued by President Trump stripping the union rights of nearly a million federal workers. </w:t>
      </w:r>
      <w:r w:rsidRPr="002C573A">
        <w:rPr>
          <w:rStyle w:val="StyleUnderline"/>
        </w:rPr>
        <w:t xml:space="preserve">Trump’s executive order </w:t>
      </w:r>
      <w:r w:rsidRPr="002C573A">
        <w:rPr>
          <w:rStyle w:val="StyleUnderline"/>
          <w:highlight w:val="cyan"/>
        </w:rPr>
        <w:t>abolishes</w:t>
      </w:r>
      <w:r w:rsidRPr="002C573A">
        <w:rPr>
          <w:rStyle w:val="StyleUnderline"/>
        </w:rPr>
        <w:t xml:space="preserve"> </w:t>
      </w:r>
      <w:r w:rsidRPr="002C573A">
        <w:rPr>
          <w:rStyle w:val="Emphasis"/>
          <w:highlight w:val="cyan"/>
        </w:rPr>
        <w:t>existing union contracts</w:t>
      </w:r>
      <w:r w:rsidRPr="002C573A">
        <w:rPr>
          <w:rStyle w:val="StyleUnderline"/>
        </w:rPr>
        <w:t>,</w:t>
      </w:r>
      <w:r w:rsidRPr="002C573A">
        <w:rPr>
          <w:sz w:val="14"/>
        </w:rPr>
        <w:t xml:space="preserve"> eliminates collective bargaining rights, orders agencies to stop processing grievances, and prohibits payroll union dues collection.</w:t>
      </w:r>
    </w:p>
    <w:p w14:paraId="11870A1A" w14:textId="77777777" w:rsidR="00730D49" w:rsidRPr="002C573A" w:rsidRDefault="00730D49" w:rsidP="00730D49">
      <w:pPr>
        <w:rPr>
          <w:sz w:val="14"/>
        </w:rPr>
      </w:pPr>
      <w:r w:rsidRPr="002C573A">
        <w:rPr>
          <w:sz w:val="14"/>
        </w:rPr>
        <w:t>Wrapped in the bogus guise of “national security concerns,” this is the most serious attack on unionized workers in this country in at least a generation.</w:t>
      </w:r>
    </w:p>
    <w:p w14:paraId="049B52E7" w14:textId="77777777" w:rsidR="00730D49" w:rsidRPr="002C573A" w:rsidRDefault="00730D49" w:rsidP="00730D49">
      <w:pPr>
        <w:rPr>
          <w:sz w:val="14"/>
        </w:rPr>
      </w:pPr>
      <w:r w:rsidRPr="002C573A">
        <w:rPr>
          <w:sz w:val="14"/>
        </w:rPr>
        <w:t>The President of the United States claimed during the recent election to be a friend of working people. No “friend” of working people would take action to destroy, rather than uplift, unions and workers’ rights.</w:t>
      </w:r>
    </w:p>
    <w:p w14:paraId="55C81805" w14:textId="77777777" w:rsidR="00730D49" w:rsidRPr="002C573A" w:rsidRDefault="00730D49" w:rsidP="00730D49">
      <w:pPr>
        <w:rPr>
          <w:sz w:val="14"/>
        </w:rPr>
      </w:pPr>
      <w:r w:rsidRPr="002C573A">
        <w:rPr>
          <w:sz w:val="14"/>
        </w:rPr>
        <w:t>This executive order is part of an ongoing assault on all workers, and our First Amendment rights to freedom of speech and association. Make no mistake, postal workers will not be spared from this Administration and their billionaire benefactors’ war on workers.</w:t>
      </w:r>
    </w:p>
    <w:p w14:paraId="784E692E" w14:textId="77777777" w:rsidR="00730D49" w:rsidRPr="002C573A" w:rsidRDefault="00730D49" w:rsidP="00730D49">
      <w:pPr>
        <w:rPr>
          <w:sz w:val="14"/>
        </w:rPr>
      </w:pPr>
      <w:r w:rsidRPr="002C573A">
        <w:rPr>
          <w:sz w:val="14"/>
        </w:rPr>
        <w:t>These dictatorial actions, with no respect for the law, come right out of [Adolf] Hitler and the Nazi party’s playbook. Shortly after coming to power in 1933, the Nazis launched an assault on the independent trade union movement, dissolving unions, seizing union funds, and beating, imprisoning, and murdering union leaders.</w:t>
      </w:r>
    </w:p>
    <w:p w14:paraId="73260318" w14:textId="77777777" w:rsidR="00730D49" w:rsidRPr="002C573A" w:rsidRDefault="00730D49" w:rsidP="00730D49">
      <w:pPr>
        <w:rPr>
          <w:sz w:val="14"/>
        </w:rPr>
      </w:pPr>
      <w:r w:rsidRPr="002C573A">
        <w:rPr>
          <w:sz w:val="14"/>
        </w:rPr>
        <w:t>Working people and our unions must face the seriousness of these attacks with our weapons of solidarity and action. President Trump has made his intentions clear—he is out to destroy the labor movement. Now is the time for every worker to stand up and fight back!</w:t>
      </w:r>
    </w:p>
    <w:p w14:paraId="14519374" w14:textId="77777777" w:rsidR="00730D49" w:rsidRPr="00B0689E" w:rsidRDefault="00730D49" w:rsidP="00730D49">
      <w:pPr>
        <w:rPr>
          <w:sz w:val="14"/>
        </w:rPr>
      </w:pPr>
      <w:r w:rsidRPr="002C573A">
        <w:rPr>
          <w:sz w:val="14"/>
        </w:rPr>
        <w:t>Our sisters and brothers at AFGE, the largest federal union, are urging every worker to take action today. Call your members of Congress at 817-904-8624 and urge them to stop this attack on working people. Digital actions are available at mobilize.us/afge</w:t>
      </w:r>
      <w:bookmarkEnd w:id="1"/>
    </w:p>
    <w:p w14:paraId="189273A1" w14:textId="77777777" w:rsidR="00730D49" w:rsidRDefault="00730D49" w:rsidP="00730D49">
      <w:pPr>
        <w:pStyle w:val="Heading4"/>
      </w:pPr>
      <w:r>
        <w:t>It's a voter</w:t>
      </w:r>
    </w:p>
    <w:p w14:paraId="456A9A97" w14:textId="77777777" w:rsidR="00730D49" w:rsidRPr="009A7F2A" w:rsidRDefault="00730D49" w:rsidP="00730D49">
      <w:pPr>
        <w:pStyle w:val="Heading4"/>
      </w:pPr>
      <w:r>
        <w:t>1---</w:t>
      </w:r>
      <w:r w:rsidRPr="00E26947">
        <w:rPr>
          <w:u w:val="single"/>
        </w:rPr>
        <w:t>Limits</w:t>
      </w:r>
      <w:r>
        <w:t xml:space="preserve">---they make </w:t>
      </w:r>
      <w:r w:rsidRPr="00E26947">
        <w:rPr>
          <w:u w:val="single"/>
        </w:rPr>
        <w:t>any change</w:t>
      </w:r>
      <w:r>
        <w:t xml:space="preserve"> to the </w:t>
      </w:r>
      <w:r w:rsidRPr="00E26947">
        <w:rPr>
          <w:u w:val="single"/>
        </w:rPr>
        <w:t>process</w:t>
      </w:r>
      <w:r>
        <w:t xml:space="preserve"> and </w:t>
      </w:r>
      <w:r w:rsidRPr="00E26947">
        <w:rPr>
          <w:u w:val="single"/>
        </w:rPr>
        <w:t>ability</w:t>
      </w:r>
      <w:r>
        <w:t xml:space="preserve"> to organize fair game---that makes detailed prep </w:t>
      </w:r>
      <w:r w:rsidRPr="005E7BB6">
        <w:rPr>
          <w:u w:val="single"/>
        </w:rPr>
        <w:t>impossible</w:t>
      </w:r>
    </w:p>
    <w:p w14:paraId="25B9680D" w14:textId="77777777" w:rsidR="00730D49" w:rsidRPr="002249DB" w:rsidRDefault="00730D49" w:rsidP="00730D49">
      <w:pPr>
        <w:pStyle w:val="Heading4"/>
      </w:pPr>
      <w:r>
        <w:t>2---</w:t>
      </w:r>
      <w:r>
        <w:rPr>
          <w:u w:val="single"/>
        </w:rPr>
        <w:t>Ground</w:t>
      </w:r>
      <w:r>
        <w:t>---tiny subsets affs kill disad links and skirt core generics</w:t>
      </w:r>
    </w:p>
    <w:p w14:paraId="54D9825A" w14:textId="77777777" w:rsidR="00730D49" w:rsidRDefault="00730D49" w:rsidP="00730D49">
      <w:pPr>
        <w:pStyle w:val="Heading3"/>
      </w:pPr>
      <w:r>
        <w:t>1NC---K</w:t>
      </w:r>
    </w:p>
    <w:p w14:paraId="376AA969" w14:textId="77777777" w:rsidR="00730D49" w:rsidRPr="00D00F9E" w:rsidRDefault="00730D49" w:rsidP="00730D49">
      <w:pPr>
        <w:pStyle w:val="Heading4"/>
        <w:rPr>
          <w:b w:val="0"/>
          <w:bCs/>
        </w:rPr>
      </w:pPr>
      <w:r w:rsidRPr="00D00F9E">
        <w:rPr>
          <w:rStyle w:val="Heading4Char"/>
          <w:b/>
          <w:bCs/>
        </w:rPr>
        <w:t>IMPERIALISM</w:t>
      </w:r>
      <w:r w:rsidRPr="00D00F9E">
        <w:rPr>
          <w:b w:val="0"/>
          <w:bCs/>
        </w:rPr>
        <w:t xml:space="preserve"> K</w:t>
      </w:r>
    </w:p>
    <w:p w14:paraId="11F1FE82" w14:textId="77777777" w:rsidR="00730D49" w:rsidRPr="00173F26" w:rsidRDefault="00730D49" w:rsidP="00730D49">
      <w:pPr>
        <w:pStyle w:val="Heading4"/>
      </w:pPr>
      <w:r>
        <w:t xml:space="preserve">The aff’s social-partnership unionism makes imperialism inevitable, which </w:t>
      </w:r>
      <w:r>
        <w:rPr>
          <w:u w:val="single"/>
        </w:rPr>
        <w:t xml:space="preserve">turns case. </w:t>
      </w:r>
      <w:r>
        <w:t xml:space="preserve">Vote negative for grassroots international labor solidarity, which is mutually exclusive and requires </w:t>
      </w:r>
      <w:r>
        <w:rPr>
          <w:u w:val="single"/>
        </w:rPr>
        <w:t xml:space="preserve">careful analysis </w:t>
      </w:r>
      <w:r>
        <w:t>of seemingly benign union activism.</w:t>
      </w:r>
    </w:p>
    <w:p w14:paraId="0BBD8125" w14:textId="77777777" w:rsidR="00730D49" w:rsidRDefault="00730D49" w:rsidP="00730D49">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308-319, </w:t>
      </w:r>
      <w:hyperlink r:id="rId5" w:history="1">
        <w:r w:rsidRPr="00553A7C">
          <w:rPr>
            <w:rStyle w:val="Hyperlink"/>
          </w:rPr>
          <w:t>https://yorkspace.library.yorku.ca/server/api/core/bitstreams/fafef89c-ed19-4c31-9660-56b2a48fcab7/content</w:t>
        </w:r>
      </w:hyperlink>
      <w:r>
        <w:t>) rose</w:t>
      </w:r>
    </w:p>
    <w:p w14:paraId="00101999" w14:textId="77777777" w:rsidR="00730D49" w:rsidRPr="00DD7177" w:rsidRDefault="00730D49" w:rsidP="00730D49">
      <w:pPr>
        <w:rPr>
          <w:sz w:val="14"/>
        </w:rPr>
      </w:pPr>
      <w:r w:rsidRPr="00DD7177">
        <w:rPr>
          <w:sz w:val="14"/>
        </w:rPr>
        <w:t>I begin with a summary of the dissertation and why, despite the focus on the Cold War, the issues raised here are relevant for thinking about labour internationalism in our time. I offer some reflections and consider the implications of different aspects of my analysis for the prospects of transformative solidarity today and for labour transformation more generally. To do this I outline a few of the principal lessons we can draw from the competing traditions that have constituted labour internationalism in Canada in the Cold War period. I end with a short overview of some of the gaps that remain.</w:t>
      </w:r>
    </w:p>
    <w:p w14:paraId="04B2BC0E" w14:textId="77777777" w:rsidR="00730D49" w:rsidRPr="00DD7177" w:rsidRDefault="00730D49" w:rsidP="00730D49">
      <w:pPr>
        <w:rPr>
          <w:sz w:val="14"/>
        </w:rPr>
      </w:pPr>
      <w:r w:rsidRPr="00DD7177">
        <w:rPr>
          <w:sz w:val="14"/>
        </w:rPr>
        <w:t xml:space="preserve">The dissertation began by situating the challenges and prospects for labour internationalism within the developments in global political economy since the 1940s. Here, I introduced Rebecca Johns’ distinction between transformative and accommodationist forms of international labour solidarity. </w:t>
      </w:r>
      <w:r w:rsidRPr="00DD7177">
        <w:rPr>
          <w:u w:val="single"/>
        </w:rPr>
        <w:t xml:space="preserve">I argued that </w:t>
      </w:r>
      <w:r w:rsidRPr="00DD7177">
        <w:rPr>
          <w:highlight w:val="green"/>
          <w:u w:val="single"/>
        </w:rPr>
        <w:t xml:space="preserve">we need to think about </w:t>
      </w:r>
      <w:r w:rsidRPr="00DD7177">
        <w:rPr>
          <w:u w:val="single"/>
        </w:rPr>
        <w:t xml:space="preserve">how to build transformative forms of </w:t>
      </w:r>
      <w:r w:rsidRPr="00DD7177">
        <w:rPr>
          <w:highlight w:val="green"/>
          <w:u w:val="single"/>
        </w:rPr>
        <w:t>international labour solidarity</w:t>
      </w:r>
      <w:r w:rsidRPr="00DD7177">
        <w:rPr>
          <w:u w:val="single"/>
        </w:rPr>
        <w:t xml:space="preserve">, that is, practices that oppose nationalism and imperialism, if we are </w:t>
      </w:r>
      <w:r w:rsidRPr="00DD7177">
        <w:rPr>
          <w:highlight w:val="green"/>
          <w:u w:val="single"/>
        </w:rPr>
        <w:t>to pose any challenge to the way capital</w:t>
      </w:r>
      <w:r w:rsidRPr="00DD7177">
        <w:rPr>
          <w:u w:val="single"/>
        </w:rPr>
        <w:t xml:space="preserve"> currently operates to </w:t>
      </w:r>
      <w:r w:rsidRPr="00DD7177">
        <w:rPr>
          <w:highlight w:val="green"/>
          <w:u w:val="single"/>
        </w:rPr>
        <w:t xml:space="preserve">create competition between workers </w:t>
      </w:r>
      <w:r w:rsidRPr="00DD7177">
        <w:rPr>
          <w:u w:val="single"/>
        </w:rPr>
        <w:t>for jobs and investment.</w:t>
      </w:r>
      <w:r w:rsidRPr="00DD7177">
        <w:rPr>
          <w:sz w:val="14"/>
        </w:rPr>
        <w:t xml:space="preserve"> This project, however, ran up against the very contradictions inherent within unions as products of and tied to capitalism. </w:t>
      </w:r>
      <w:r w:rsidRPr="00DD7177">
        <w:rPr>
          <w:u w:val="single"/>
        </w:rPr>
        <w:t xml:space="preserve">The limitations of unions as organizations shaped and bound by the vicissitudes of the market means that </w:t>
      </w:r>
      <w:r w:rsidRPr="00DD7177">
        <w:rPr>
          <w:highlight w:val="green"/>
          <w:u w:val="single"/>
        </w:rPr>
        <w:t>we must think beyond organizational solutions</w:t>
      </w:r>
      <w:r w:rsidRPr="00DD7177">
        <w:rPr>
          <w:u w:val="single"/>
        </w:rPr>
        <w:t xml:space="preserve"> to internationalizing labour power to include an analysis of the issue of class consciousness. </w:t>
      </w:r>
      <w:r w:rsidRPr="00DD7177">
        <w:rPr>
          <w:sz w:val="14"/>
        </w:rPr>
        <w:t>To that end, the dissertation explored the competing practices of labour internationalism within Canada during the Cold War with a focus on class consciousness. This demanded both an analysis of class formation in Canada and an unpacking of the orientation and rationale grounding different practices and approaches to labour internationalism.</w:t>
      </w:r>
    </w:p>
    <w:p w14:paraId="57E524C6" w14:textId="77777777" w:rsidR="00730D49" w:rsidRPr="00DD7177" w:rsidRDefault="00730D49" w:rsidP="00730D49">
      <w:pPr>
        <w:rPr>
          <w:sz w:val="14"/>
        </w:rPr>
      </w:pPr>
      <w:r w:rsidRPr="00DD7177">
        <w:rPr>
          <w:sz w:val="14"/>
        </w:rPr>
        <w:t>In the first chapter, I situated my discussion within the debates on labour internationalism. Due to the limited scholarship on labour internationalism in Canada, the discussion focused on the debates and issues drawn out in the work on labour internationalism more generally. I moved from this discussion to the literature on labour imperialism, focusing mainly on the work the AFL and AFL-CIO. There I outlined the dilemma of labour imperialism, arguing that the impetus for labour imperialism has been shown to arise from within unions themselves rather than having been imposed by states. I outlined the dominant explanatory frameworks for labour imperialism, which include the labour aristocracy thesis, business unionism, social democratic anti-communism, nationalism, and racism or white supremacy. I ended with a short discussion of conceptualizations of solidarity.</w:t>
      </w:r>
    </w:p>
    <w:p w14:paraId="0CC0B690" w14:textId="77777777" w:rsidR="00730D49" w:rsidRPr="00DD7177" w:rsidRDefault="00730D49" w:rsidP="00730D49">
      <w:pPr>
        <w:rPr>
          <w:sz w:val="14"/>
        </w:rPr>
      </w:pPr>
      <w:r w:rsidRPr="00DD7177">
        <w:rPr>
          <w:sz w:val="14"/>
        </w:rPr>
        <w:t xml:space="preserve">In Chapter Two I outlined my methodology, which is grounded in anti-racism Marxist feminist theory. Here I introduced my theoretical approach to this history which, drawing from Gramsci, aimed to dialectically trace empire thinking within the labour movement and with attention to the tensions between the dominant historical forces. </w:t>
      </w:r>
      <w:r w:rsidRPr="00DD7177">
        <w:rPr>
          <w:u w:val="single"/>
        </w:rPr>
        <w:t xml:space="preserve">For Gramsci, </w:t>
      </w:r>
      <w:r w:rsidRPr="00DD7177">
        <w:rPr>
          <w:highlight w:val="green"/>
          <w:u w:val="single"/>
        </w:rPr>
        <w:t>going beyond</w:t>
      </w:r>
      <w:r w:rsidRPr="00DD7177">
        <w:rPr>
          <w:u w:val="single"/>
        </w:rPr>
        <w:t xml:space="preserve"> the limits of </w:t>
      </w:r>
      <w:r w:rsidRPr="00DD7177">
        <w:rPr>
          <w:highlight w:val="green"/>
          <w:u w:val="single"/>
        </w:rPr>
        <w:t>economistic trade unionism means “subjecting to scrutiny ‘</w:t>
      </w:r>
      <w:r w:rsidRPr="00DD7177">
        <w:rPr>
          <w:u w:val="single"/>
        </w:rPr>
        <w:t xml:space="preserve">the so-called </w:t>
      </w:r>
      <w:r w:rsidRPr="00DD7177">
        <w:rPr>
          <w:highlight w:val="green"/>
          <w:u w:val="single"/>
        </w:rPr>
        <w:t>commonsense</w:t>
      </w:r>
      <w:r w:rsidRPr="00DD7177">
        <w:rPr>
          <w:u w:val="single"/>
        </w:rPr>
        <w:t xml:space="preserve"> and instinctual </w:t>
      </w:r>
      <w:r w:rsidRPr="00DD7177">
        <w:rPr>
          <w:highlight w:val="green"/>
          <w:u w:val="single"/>
        </w:rPr>
        <w:t>notions</w:t>
      </w:r>
      <w:r w:rsidRPr="00DD7177">
        <w:rPr>
          <w:u w:val="single"/>
        </w:rPr>
        <w:t xml:space="preserve"> that had penetrated the workers’ movement”</w:t>
      </w:r>
      <w:r w:rsidRPr="00DD7177">
        <w:rPr>
          <w:sz w:val="14"/>
        </w:rPr>
        <w:t xml:space="preserve"> (Annunziato 1988, 162). As such, in that chapter I traced the competing practices of labour internationalism as wars of position within the labour movement over the aims and strategies of trade union action, over capitalism itself and vis-à-vis the social nature of global divisions of labour and their local manifestations. Following from this, I outlined how I centre the social nature of class formation and relations in my analysis of the class consciousness reflected in the international labour wars of position and the local wars of position over labour internationalism.</w:t>
      </w:r>
    </w:p>
    <w:p w14:paraId="58287286" w14:textId="77777777" w:rsidR="00730D49" w:rsidRPr="00DD7177" w:rsidRDefault="00730D49" w:rsidP="00730D49">
      <w:pPr>
        <w:rPr>
          <w:sz w:val="14"/>
        </w:rPr>
      </w:pPr>
      <w:r w:rsidRPr="00DD7177">
        <w:rPr>
          <w:sz w:val="14"/>
        </w:rPr>
        <w:t>In Chapter Three I situated the labour wars of position within some key features of Canadian class formation; specifically, I outlined the importance of Canada as a white-settler colony and highlighted the role of gender – but also of race, and whiteness in particular – in the hierarchies shaping the labour market in Canada. I argued that the way workers made sense of and confronted these local social divisions of labour helps us to make sense of how global divisions of labour were understood and confronted. To situate the labour internationalisms during the Cold War, I explored the tensions between the different politics shaping the labour movement in the interwar years. In this period, there was heightened struggle between competing philosophies of trade unionism and this, I argued, laid the groundwork for the contests over labour internationalism that arose during the Cold War.</w:t>
      </w:r>
    </w:p>
    <w:p w14:paraId="22BE7212" w14:textId="77777777" w:rsidR="00730D49" w:rsidRPr="00DD7177" w:rsidRDefault="00730D49" w:rsidP="00730D49">
      <w:pPr>
        <w:rPr>
          <w:sz w:val="14"/>
        </w:rPr>
      </w:pPr>
      <w:r w:rsidRPr="00DD7177">
        <w:rPr>
          <w:sz w:val="14"/>
        </w:rPr>
        <w:t>In Chapter Four, I provided my theoretical approach to labour internationalism, teasing out Gramsci’s conception of wars of position, delving deeper into Johns’ distinction between transformative and accommodationist forms of international labour solidarity, outlining the nature of the dominant competing philosophies of trade unionism at work in the Canadian context, and exploring the relevance of the labour aristocracy thesis as well as race and nation as explanatory frames. In this chapter, I situated the institutionalized labour internationalism that emerged in Canada in the early 1950s by outlining the burgeoning approaches to internationalism of the closest institutional allies to the CCL. This included the ICFTU, the AFL and British TUC, the CIO, and the SI.</w:t>
      </w:r>
    </w:p>
    <w:p w14:paraId="7F2AEBE2" w14:textId="77777777" w:rsidR="00730D49" w:rsidRPr="00DD7177" w:rsidRDefault="00730D49" w:rsidP="00730D49">
      <w:pPr>
        <w:rPr>
          <w:sz w:val="14"/>
        </w:rPr>
      </w:pPr>
      <w:r w:rsidRPr="00DD7177">
        <w:rPr>
          <w:sz w:val="14"/>
        </w:rPr>
        <w:t>Chapter Five considered the nature of the institutionalized labour internationalism that emerged in the early 1950s within the CCL. In that chapter I argued that the dominant labour internationalism that emerged in Canada in this period, that of the CCL, can be characterized as somewhere between labour imperialism and accommodationist solidarity. This is because, while some of the practices were explicitly geared to undermine certain forces within labour movement internationally and develop competing anti-communist alternatives, other efforts, while having similar effects, were sometimes framed as forms of solidarity. Through four pivotal the cases, Kenya, the Colombo Plan, the Caribbean and Palestine, I explored the way that these practices were steeped in a philosophy of social partnership and how this social partnership was related to and reflective of the nature of Canadian class formation and the dominant ideas of race and nation that emerged alongside this.</w:t>
      </w:r>
    </w:p>
    <w:p w14:paraId="2CA84B04" w14:textId="77777777" w:rsidR="00730D49" w:rsidRPr="00DD7177" w:rsidRDefault="00730D49" w:rsidP="00730D49">
      <w:pPr>
        <w:rPr>
          <w:sz w:val="14"/>
        </w:rPr>
      </w:pPr>
      <w:r w:rsidRPr="00DD7177">
        <w:rPr>
          <w:sz w:val="14"/>
        </w:rPr>
        <w:t>In Chapter Six, I turned my attention to the 1970s and 1980s, exploring the continuities between the early programme of the CCL and the CLC’s orientation in this period. From there, I moved on to the rise of the New Left and the transformations inside Canadian labour that gave rise to a significant counter-force to the internationalism of the CLC. I argued that this internationalism, referred to by activists as “worker-to-worker,” was a transformative form of international labour solidarity that operated to challenge the logic of capital and imperialism as well as the model of social partnership. In the chapter, I explored some of the key lessons that can be drawn from this history regarding how to effectively build transformative solidarity as well as some of the challenges we need to think through. Despite the challenges organizers faced, they were able to effectively build transformative forms of solidarity by focusing on direct engagement of workers at all levels of union activity.</w:t>
      </w:r>
    </w:p>
    <w:p w14:paraId="4F52B37E" w14:textId="77777777" w:rsidR="00730D49" w:rsidRPr="00DD7177" w:rsidRDefault="00730D49" w:rsidP="00730D49">
      <w:pPr>
        <w:rPr>
          <w:sz w:val="14"/>
        </w:rPr>
      </w:pPr>
      <w:r w:rsidRPr="00DD7177">
        <w:rPr>
          <w:sz w:val="14"/>
        </w:rPr>
        <w:t>The Dangers of Dismissal: Why these Histories Still Matter</w:t>
      </w:r>
    </w:p>
    <w:p w14:paraId="32BCB6DA" w14:textId="77777777" w:rsidR="00730D49" w:rsidRPr="00DD7177" w:rsidRDefault="00730D49" w:rsidP="00730D49">
      <w:pPr>
        <w:rPr>
          <w:sz w:val="14"/>
        </w:rPr>
      </w:pPr>
      <w:r w:rsidRPr="00DD7177">
        <w:rPr>
          <w:sz w:val="14"/>
        </w:rPr>
        <w:t>Atrocities of the past now being an embarrassment . . . must be denied, minimized, or conceptually bypassed.–Charles W. Mills (2008, 1391)</w:t>
      </w:r>
    </w:p>
    <w:p w14:paraId="0CBF8704" w14:textId="77777777" w:rsidR="00730D49" w:rsidRPr="00DD7177" w:rsidRDefault="00730D49" w:rsidP="00730D49">
      <w:pPr>
        <w:rPr>
          <w:sz w:val="14"/>
        </w:rPr>
      </w:pPr>
      <w:r w:rsidRPr="00DD7177">
        <w:rPr>
          <w:sz w:val="14"/>
        </w:rPr>
        <w:t>By far the most significant challenge to taking up the lessons of this dissertation lies in the efforts to dismiss labour internationalism and particularly imperialism and accommodationist solidarity as irrelevant to the struggles of labour today. There are many ways this happens, some of which I outlined throughout the dissertation.</w:t>
      </w:r>
    </w:p>
    <w:p w14:paraId="2AAB5250" w14:textId="77777777" w:rsidR="00730D49" w:rsidRPr="00DD7177" w:rsidRDefault="00730D49" w:rsidP="00730D49">
      <w:pPr>
        <w:rPr>
          <w:sz w:val="14"/>
        </w:rPr>
      </w:pPr>
      <w:r w:rsidRPr="00DD7177">
        <w:rPr>
          <w:sz w:val="14"/>
        </w:rPr>
        <w:t>First, arising from some left nationalist frameworks, is the dismissal of the international on the grounds of it being abstract and disconnected from real struggle, which is locally rooted. While all struggles and organizing happen in the place where we are, this does not itself necessitate viewing313national borders as the limits of the horizon of struggle.2 This orientation not only misses the transformative possibilities present in solidarity organizing, as places where workers can rethink the nature of struggle, rethink strategies, and open to new ways to coordinate fight-back, but it also ends up reinforcing social partnership as the only way forward. This framework views the international as at best marginal, as the pet project of groups of left activists or, at its most cynical, as part of the public relations of the union. There is also an outright dismissal of labour internationalism that arises from business unionism, whether nationally, regionally, or workplace oriented, that sees internationalism, racism, colonialism and imperialism as outside the mandate of the union. Like the TLC in the late 1940s, this strong sectionalist orientation responds to the international with a firm mantra of local first. What is important to note and to consider is how close the stark business union response is to some on the nationalist labour left.</w:t>
      </w:r>
    </w:p>
    <w:p w14:paraId="098180D6" w14:textId="77777777" w:rsidR="00730D49" w:rsidRPr="00101C6F" w:rsidRDefault="00730D49" w:rsidP="00730D49">
      <w:pPr>
        <w:rPr>
          <w:u w:val="single"/>
        </w:rPr>
      </w:pPr>
      <w:r w:rsidRPr="00DD7177">
        <w:rPr>
          <w:sz w:val="14"/>
        </w:rPr>
        <w:t xml:space="preserve">Second, and similar to the hostility displayed in relation to discussions of racism and sometimes still also to gender, the dark sides of solidarity are seen by some as dirty little secrets best kept quiet. The tendencies to dismiss or refuse to consider the dark sides of solidarity are even stronger today than they were when the first exposés about the British TUC and the AFL-CIO began to appear in the late 1960s. Given the level of union decline in the neoliberal era, rather than facilitating more frank discussions about such difficult dilemmas within labour history, what we have seen instead is a greater unwillingness to acknowledge a whole range of very real contradictions and dilemmas facing union organizing today. </w:t>
      </w:r>
      <w:r w:rsidRPr="00101C6F">
        <w:rPr>
          <w:u w:val="single"/>
        </w:rPr>
        <w:t xml:space="preserve">While I think that for the most part this dismissive tendency comes out of </w:t>
      </w:r>
      <w:r w:rsidRPr="00101C6F">
        <w:rPr>
          <w:highlight w:val="green"/>
          <w:u w:val="single"/>
        </w:rPr>
        <w:t>a</w:t>
      </w:r>
      <w:r w:rsidRPr="00101C6F">
        <w:rPr>
          <w:u w:val="single"/>
        </w:rPr>
        <w:t xml:space="preserve"> real </w:t>
      </w:r>
      <w:r w:rsidRPr="00101C6F">
        <w:rPr>
          <w:highlight w:val="green"/>
          <w:u w:val="single"/>
        </w:rPr>
        <w:t>sense of crisis</w:t>
      </w:r>
      <w:r w:rsidRPr="00101C6F">
        <w:rPr>
          <w:u w:val="single"/>
        </w:rPr>
        <w:t xml:space="preserve"> and protectiveness </w:t>
      </w:r>
      <w:r w:rsidRPr="00101C6F">
        <w:rPr>
          <w:highlight w:val="green"/>
          <w:u w:val="single"/>
        </w:rPr>
        <w:t xml:space="preserve">over </w:t>
      </w:r>
      <w:r w:rsidRPr="00DD7177">
        <w:rPr>
          <w:highlight w:val="green"/>
          <w:u w:val="single"/>
        </w:rPr>
        <w:t>unions and their future</w:t>
      </w:r>
      <w:r w:rsidRPr="00101C6F">
        <w:rPr>
          <w:u w:val="single"/>
        </w:rPr>
        <w:t xml:space="preserve">, whether coming </w:t>
      </w:r>
      <w:r w:rsidRPr="00DD7177">
        <w:rPr>
          <w:u w:val="single"/>
        </w:rPr>
        <w:t>from academics</w:t>
      </w:r>
      <w:r w:rsidRPr="00101C6F">
        <w:rPr>
          <w:u w:val="single"/>
        </w:rPr>
        <w:t xml:space="preserve"> or union activists, leadership or staff, in the long run not be</w:t>
      </w:r>
      <w:r>
        <w:rPr>
          <w:u w:val="single"/>
        </w:rPr>
        <w:t>ing</w:t>
      </w:r>
      <w:r w:rsidRPr="00101C6F">
        <w:rPr>
          <w:u w:val="single"/>
        </w:rPr>
        <w:t xml:space="preserve"> willing to face these issues </w:t>
      </w:r>
      <w:r w:rsidRPr="00101C6F">
        <w:rPr>
          <w:highlight w:val="green"/>
          <w:u w:val="single"/>
        </w:rPr>
        <w:t>leads us aw</w:t>
      </w:r>
      <w:r w:rsidRPr="00DD7177">
        <w:rPr>
          <w:highlight w:val="green"/>
          <w:u w:val="single"/>
        </w:rPr>
        <w:t>ay from</w:t>
      </w:r>
      <w:r w:rsidRPr="00DD7177">
        <w:rPr>
          <w:u w:val="single"/>
        </w:rPr>
        <w:t xml:space="preserve"> any chance of resuscitating unions as</w:t>
      </w:r>
      <w:r w:rsidRPr="00101C6F">
        <w:rPr>
          <w:u w:val="single"/>
        </w:rPr>
        <w:t xml:space="preserve"> important </w:t>
      </w:r>
      <w:r w:rsidRPr="00DD7177">
        <w:rPr>
          <w:u w:val="single"/>
        </w:rPr>
        <w:t xml:space="preserve">sites of </w:t>
      </w:r>
      <w:r w:rsidRPr="00101C6F">
        <w:rPr>
          <w:highlight w:val="green"/>
          <w:u w:val="single"/>
        </w:rPr>
        <w:t>class struggle</w:t>
      </w:r>
      <w:r w:rsidRPr="00101C6F">
        <w:rPr>
          <w:u w:val="single"/>
        </w:rPr>
        <w:t xml:space="preserve">. This reluctance, I argue goes deep and is not limited to labour imperialism, racism and patriarchy, but includes a reluctance to rethink the terrain of struggle, union philosophies, and the basic features of how we organize. Today in Canada, the </w:t>
      </w:r>
      <w:r w:rsidRPr="00101C6F">
        <w:rPr>
          <w:highlight w:val="green"/>
          <w:u w:val="single"/>
        </w:rPr>
        <w:t>reluctance to radically rethink how we organize has meant</w:t>
      </w:r>
      <w:r w:rsidRPr="00101C6F">
        <w:rPr>
          <w:u w:val="single"/>
        </w:rPr>
        <w:t xml:space="preserve"> an </w:t>
      </w:r>
      <w:r w:rsidRPr="00DD7177">
        <w:rPr>
          <w:u w:val="single"/>
        </w:rPr>
        <w:t xml:space="preserve">ongoing </w:t>
      </w:r>
      <w:r w:rsidRPr="00DD7177">
        <w:rPr>
          <w:highlight w:val="green"/>
          <w:u w:val="single"/>
        </w:rPr>
        <w:t>decline of unions</w:t>
      </w:r>
      <w:r w:rsidRPr="00DD7177">
        <w:rPr>
          <w:u w:val="single"/>
        </w:rPr>
        <w:t xml:space="preserve"> as sites of class struggle, </w:t>
      </w:r>
      <w:r w:rsidRPr="00DD7177">
        <w:rPr>
          <w:highlight w:val="green"/>
          <w:u w:val="single"/>
        </w:rPr>
        <w:t>seen in</w:t>
      </w:r>
      <w:r w:rsidRPr="00DD7177">
        <w:rPr>
          <w:u w:val="single"/>
        </w:rPr>
        <w:t xml:space="preserve"> the</w:t>
      </w:r>
      <w:r w:rsidRPr="00101C6F">
        <w:rPr>
          <w:u w:val="single"/>
        </w:rPr>
        <w:t xml:space="preserve"> marked </w:t>
      </w:r>
      <w:r w:rsidRPr="00DD7177">
        <w:rPr>
          <w:u w:val="single"/>
        </w:rPr>
        <w:t xml:space="preserve">decline of strikes and </w:t>
      </w:r>
      <w:r w:rsidRPr="00101C6F">
        <w:rPr>
          <w:u w:val="single"/>
        </w:rPr>
        <w:t xml:space="preserve">the turn more and more to </w:t>
      </w:r>
      <w:r w:rsidRPr="00101C6F">
        <w:rPr>
          <w:highlight w:val="green"/>
          <w:u w:val="single"/>
        </w:rPr>
        <w:t>business union strategies</w:t>
      </w:r>
      <w:r w:rsidRPr="00101C6F">
        <w:rPr>
          <w:u w:val="single"/>
        </w:rPr>
        <w:t xml:space="preserve"> that are </w:t>
      </w:r>
      <w:r w:rsidRPr="00101C6F">
        <w:rPr>
          <w:highlight w:val="green"/>
          <w:u w:val="single"/>
        </w:rPr>
        <w:t>dependent on</w:t>
      </w:r>
      <w:r w:rsidRPr="00101C6F">
        <w:rPr>
          <w:u w:val="single"/>
        </w:rPr>
        <w:t xml:space="preserve"> lawyers and the </w:t>
      </w:r>
      <w:r w:rsidRPr="00101C6F">
        <w:rPr>
          <w:highlight w:val="green"/>
          <w:u w:val="single"/>
        </w:rPr>
        <w:t>courts rather than</w:t>
      </w:r>
      <w:r w:rsidRPr="00101C6F">
        <w:rPr>
          <w:u w:val="single"/>
        </w:rPr>
        <w:t xml:space="preserve"> on </w:t>
      </w:r>
      <w:r w:rsidRPr="00101C6F">
        <w:rPr>
          <w:highlight w:val="green"/>
          <w:u w:val="single"/>
        </w:rPr>
        <w:t>mobilizing</w:t>
      </w:r>
      <w:r w:rsidRPr="00101C6F">
        <w:rPr>
          <w:u w:val="single"/>
        </w:rPr>
        <w:t xml:space="preserve"> workers to resist.</w:t>
      </w:r>
    </w:p>
    <w:p w14:paraId="483846F1" w14:textId="77777777" w:rsidR="00730D49" w:rsidRPr="00DD7177" w:rsidRDefault="00730D49" w:rsidP="00730D49">
      <w:pPr>
        <w:rPr>
          <w:sz w:val="14"/>
        </w:rPr>
      </w:pPr>
      <w:r w:rsidRPr="00DD7177">
        <w:rPr>
          <w:sz w:val="14"/>
        </w:rPr>
        <w:t xml:space="preserve">Third, because labour imperialism goes to the heart of some of the central contradictions within unions and their alignment with national or regional blocs of capital and states, another response is to dismiss solidarity outright as having been limited to the Cold War or to a group of leaders. As I have shown, this alignment goes deeper than the proclivities or opportunism of those who developed the international programme of the CCL/CLC. This is evident in the way that the programme was rooted in class formation in Canada as a white-settler colony and the dominant ideological battles within labour in the early 20th century which predated the Cold War programme of CCL and CLC. And while the contours of labour internationalism in Canada in the 1990s and beyond needs to be critically unpacked, we see the ongoing relevance of the issues that arose during the Cold War when we examine the CLC’s position in support of the coup against Hugo Chavez and their ongoing alignment with the Histadrut (see Nastovski 2014). </w:t>
      </w:r>
      <w:r w:rsidRPr="00DD7177">
        <w:rPr>
          <w:u w:val="single"/>
        </w:rPr>
        <w:t>The tendency to dismiss the dark sides of solidarity as product of and limited to the Cold War not only masks the ongoing ideological battles, but also prevents the development of a critical lens for evaluating these practices and for thinking critically about how to develop effective transformative forms of solidarity today.</w:t>
      </w:r>
      <w:r w:rsidRPr="00DD7177">
        <w:rPr>
          <w:sz w:val="14"/>
        </w:rPr>
        <w:t xml:space="preserve"> I argue that the various bases for the alignments of labour with national or regional blocs of states and capital remain serious obstacles for internationalizing labour power today.</w:t>
      </w:r>
    </w:p>
    <w:p w14:paraId="3206640B" w14:textId="77777777" w:rsidR="00730D49" w:rsidRPr="00DD7177" w:rsidRDefault="00730D49" w:rsidP="00730D49">
      <w:pPr>
        <w:rPr>
          <w:sz w:val="14"/>
        </w:rPr>
      </w:pPr>
      <w:r w:rsidRPr="00DD7177">
        <w:rPr>
          <w:sz w:val="14"/>
        </w:rPr>
        <w:t>Finally, we have the problem of how disconnected the international seems from the everyday life of trade union members. This disconnection, while an issue of the organization of trade unions today, is also a question of class consciousness. In this respect, I think there is much to learn from the efforts of the activists that built worker-to-worker solidarity in the 1970s and 1980s. They were successful, for a time, in making the international clearly relevant and connected to the shop floor.</w:t>
      </w:r>
    </w:p>
    <w:p w14:paraId="3A38C154" w14:textId="77777777" w:rsidR="00730D49" w:rsidRPr="00DD7177" w:rsidRDefault="00730D49" w:rsidP="00730D49">
      <w:pPr>
        <w:rPr>
          <w:sz w:val="14"/>
        </w:rPr>
      </w:pPr>
      <w:r w:rsidRPr="00DD7177">
        <w:rPr>
          <w:sz w:val="14"/>
        </w:rPr>
        <w:t>Not all Internationalisms Are Made Equal: Towards a More Critical Lens –Confronting Imperialism, Tackling Global Divisions of Labour</w:t>
      </w:r>
    </w:p>
    <w:p w14:paraId="2E5D8A5C" w14:textId="77777777" w:rsidR="00730D49" w:rsidRPr="00DD7177" w:rsidRDefault="00730D49" w:rsidP="00730D49">
      <w:pPr>
        <w:rPr>
          <w:sz w:val="14"/>
        </w:rPr>
      </w:pPr>
      <w:r w:rsidRPr="00DD7177">
        <w:rPr>
          <w:sz w:val="14"/>
        </w:rPr>
        <w:t xml:space="preserve">Rather than consider these difficult dilemmas arising from these histories, what we find in many of the studies of labour internationalism today are footnotes or disclaimers to the historically complicated picture of labour internationalism. </w:t>
      </w:r>
      <w:r w:rsidRPr="00101C6F">
        <w:rPr>
          <w:u w:val="single"/>
        </w:rPr>
        <w:t xml:space="preserve">As a union activist, </w:t>
      </w:r>
      <w:r w:rsidRPr="00101C6F">
        <w:rPr>
          <w:highlight w:val="green"/>
          <w:u w:val="single"/>
        </w:rPr>
        <w:t>I understand the desire to move forward</w:t>
      </w:r>
      <w:r w:rsidRPr="00101C6F">
        <w:rPr>
          <w:u w:val="single"/>
        </w:rPr>
        <w:t xml:space="preserve"> and to sustain, as Gramsci argued, an optimism of the will, </w:t>
      </w:r>
      <w:r w:rsidRPr="00101C6F">
        <w:rPr>
          <w:highlight w:val="green"/>
          <w:u w:val="single"/>
        </w:rPr>
        <w:t>this optimism, however, must be checked by</w:t>
      </w:r>
      <w:r w:rsidRPr="00101C6F">
        <w:rPr>
          <w:u w:val="single"/>
        </w:rPr>
        <w:t xml:space="preserve"> the intellectual pessimism born of our </w:t>
      </w:r>
      <w:r w:rsidRPr="00101C6F">
        <w:rPr>
          <w:highlight w:val="green"/>
          <w:u w:val="single"/>
        </w:rPr>
        <w:t>assessment of the nature of capitalism</w:t>
      </w:r>
      <w:r w:rsidRPr="00101C6F">
        <w:rPr>
          <w:u w:val="single"/>
        </w:rPr>
        <w:t xml:space="preserve"> and power of workers within it.</w:t>
      </w:r>
      <w:r w:rsidRPr="00DD7177">
        <w:rPr>
          <w:sz w:val="14"/>
        </w:rPr>
        <w:t xml:space="preserve"> Thinking about moving forward, it is important to sustain optimism about possibilities, but also to consider the dark sides in our assessment of potential for solidarity and coordination. As Featherstone argues, “solidarities are constructed through uneven power relations and geographies,” and so activists must “develop a reflective approach to solidarity where we see practices of solidarity in this tension, as a process of working through the existence of this unevenness of power” (Featherstone 2012). This means contending with the nature and logic of capitalism and imperialism. It means thinking about the real material inequities that characterize global divisions of labour and the way they operate in the local through the border. It means considering the connection between exploitation and oppression in thinking through international labour solidarity. This is why Johns’ framework, which centres imperialism and nationalism, is so important in helping us to develop a critical lens for current practices.</w:t>
      </w:r>
    </w:p>
    <w:p w14:paraId="5591B2E7" w14:textId="77777777" w:rsidR="00730D49" w:rsidRPr="00DD7177" w:rsidRDefault="00730D49" w:rsidP="00730D49">
      <w:pPr>
        <w:rPr>
          <w:sz w:val="14"/>
        </w:rPr>
      </w:pPr>
      <w:r w:rsidRPr="00DD7177">
        <w:rPr>
          <w:sz w:val="14"/>
        </w:rPr>
        <w:t xml:space="preserve">The history of labour internationalism in the 20th and into the 21st century is very complicated, diverse and contradictory. I argue that to do this we need to situate the current projects316aimed at internationalizing labour solidarity and power in this history and the lessons arising from it. Through analyses, such as the one I have offered in this dissertation, it is possible to develop a more critical eye for the evaluation of current efforts and prospects for international labour solidarity and coordination. </w:t>
      </w:r>
      <w:r w:rsidRPr="00173F26">
        <w:rPr>
          <w:u w:val="single"/>
        </w:rPr>
        <w:t xml:space="preserve">As the concept of accommodationist solidarity highlights, this is not an easy task. </w:t>
      </w:r>
      <w:r w:rsidRPr="00173F26">
        <w:rPr>
          <w:highlight w:val="green"/>
          <w:u w:val="single"/>
        </w:rPr>
        <w:t>Even</w:t>
      </w:r>
      <w:r w:rsidRPr="00173F26">
        <w:rPr>
          <w:u w:val="single"/>
        </w:rPr>
        <w:t xml:space="preserve"> in cases </w:t>
      </w:r>
      <w:r w:rsidRPr="00173F26">
        <w:rPr>
          <w:highlight w:val="green"/>
          <w:u w:val="single"/>
        </w:rPr>
        <w:t>where</w:t>
      </w:r>
      <w:r w:rsidRPr="00173F26">
        <w:rPr>
          <w:u w:val="single"/>
        </w:rPr>
        <w:t xml:space="preserve"> the</w:t>
      </w:r>
      <w:r w:rsidRPr="00173F26">
        <w:rPr>
          <w:highlight w:val="green"/>
          <w:u w:val="single"/>
        </w:rPr>
        <w:t xml:space="preserve"> intention</w:t>
      </w:r>
      <w:r w:rsidRPr="00173F26">
        <w:rPr>
          <w:u w:val="single"/>
        </w:rPr>
        <w:t xml:space="preserve"> of unionists </w:t>
      </w:r>
      <w:r w:rsidRPr="00173F26">
        <w:rPr>
          <w:highlight w:val="green"/>
          <w:u w:val="single"/>
        </w:rPr>
        <w:t>is solidari</w:t>
      </w:r>
      <w:r>
        <w:rPr>
          <w:highlight w:val="green"/>
          <w:u w:val="single"/>
        </w:rPr>
        <w:t>s</w:t>
      </w:r>
      <w:r w:rsidRPr="00173F26">
        <w:rPr>
          <w:highlight w:val="green"/>
          <w:u w:val="single"/>
        </w:rPr>
        <w:t>tic</w:t>
      </w:r>
      <w:r w:rsidRPr="00173F26">
        <w:rPr>
          <w:u w:val="single"/>
        </w:rPr>
        <w:t xml:space="preserve">, their </w:t>
      </w:r>
      <w:r w:rsidRPr="00173F26">
        <w:rPr>
          <w:highlight w:val="green"/>
          <w:u w:val="single"/>
        </w:rPr>
        <w:t>actions may</w:t>
      </w:r>
      <w:r w:rsidRPr="00173F26">
        <w:rPr>
          <w:u w:val="single"/>
        </w:rPr>
        <w:t xml:space="preserve"> very well </w:t>
      </w:r>
      <w:r w:rsidRPr="00173F26">
        <w:rPr>
          <w:highlight w:val="green"/>
          <w:u w:val="single"/>
        </w:rPr>
        <w:t>reinforce</w:t>
      </w:r>
      <w:r w:rsidRPr="00173F26">
        <w:rPr>
          <w:u w:val="single"/>
        </w:rPr>
        <w:t xml:space="preserve"> and work to sustain </w:t>
      </w:r>
      <w:r w:rsidRPr="00173F26">
        <w:rPr>
          <w:highlight w:val="green"/>
          <w:u w:val="single"/>
        </w:rPr>
        <w:t>global divisions of labour</w:t>
      </w:r>
      <w:r w:rsidRPr="00173F26">
        <w:rPr>
          <w:u w:val="single"/>
        </w:rPr>
        <w:t xml:space="preserve"> and the processes underlying them. For those of us who do think that the international is important</w:t>
      </w:r>
      <w:r w:rsidRPr="00DD7177">
        <w:rPr>
          <w:highlight w:val="green"/>
          <w:u w:val="single"/>
        </w:rPr>
        <w:t>, wi</w:t>
      </w:r>
      <w:r w:rsidRPr="00173F26">
        <w:rPr>
          <w:highlight w:val="green"/>
          <w:u w:val="single"/>
        </w:rPr>
        <w:t>thout a critical lens</w:t>
      </w:r>
      <w:r w:rsidRPr="00173F26">
        <w:rPr>
          <w:u w:val="single"/>
        </w:rPr>
        <w:t xml:space="preserve"> to </w:t>
      </w:r>
      <w:r w:rsidRPr="00DD7177">
        <w:rPr>
          <w:u w:val="single"/>
        </w:rPr>
        <w:t>for examining these practices we</w:t>
      </w:r>
      <w:r w:rsidRPr="00173F26">
        <w:rPr>
          <w:u w:val="single"/>
        </w:rPr>
        <w:t xml:space="preserve"> may be left with the </w:t>
      </w:r>
      <w:r w:rsidRPr="00DD7177">
        <w:rPr>
          <w:u w:val="single"/>
        </w:rPr>
        <w:t>lauding of all efforts towards internationalizing the strategies of labour, even when they translate into the globalizing of strategies arising from the philosophy of business unionism</w:t>
      </w:r>
      <w:r w:rsidRPr="00DD7177">
        <w:rPr>
          <w:sz w:val="14"/>
        </w:rPr>
        <w:t>.3 On the one hand, there might be the most amazing example of an effective transnational union merger, but it is not something that can function in and of itself to resolve the question of labour strength nor can it be replicated in across spaces irrespective of the histories and ideological terrain of specific labour movements.</w:t>
      </w:r>
    </w:p>
    <w:p w14:paraId="51892CB2" w14:textId="77777777" w:rsidR="00730D49" w:rsidRPr="00DD7177" w:rsidRDefault="00730D49" w:rsidP="00730D49">
      <w:pPr>
        <w:rPr>
          <w:sz w:val="14"/>
        </w:rPr>
      </w:pPr>
      <w:r w:rsidRPr="00DD7177">
        <w:rPr>
          <w:sz w:val="14"/>
        </w:rPr>
        <w:t xml:space="preserve">And so, we need to think critically about mergers, international framework agreements and efforts to expand the scale of collective bargaining. </w:t>
      </w:r>
      <w:r w:rsidRPr="00173F26">
        <w:rPr>
          <w:u w:val="single"/>
        </w:rPr>
        <w:t xml:space="preserve">While the current field of efforts and experiments at internationalizing labour power vary quite widely in their effectiveness in terms of specific struggles and which can sometimes be quite useful, their limitations arise from their failure to contend with the problem that </w:t>
      </w:r>
      <w:r w:rsidRPr="00173F26">
        <w:rPr>
          <w:highlight w:val="green"/>
          <w:u w:val="single"/>
        </w:rPr>
        <w:t>extensions of scale cannot</w:t>
      </w:r>
      <w:r w:rsidRPr="00173F26">
        <w:rPr>
          <w:u w:val="single"/>
        </w:rPr>
        <w:t xml:space="preserve"> in and of themselves work to </w:t>
      </w:r>
      <w:r w:rsidRPr="00173F26">
        <w:rPr>
          <w:highlight w:val="green"/>
          <w:u w:val="single"/>
        </w:rPr>
        <w:t>combat the structural disadvantage workers find themselves in</w:t>
      </w:r>
      <w:r w:rsidRPr="00173F26">
        <w:rPr>
          <w:u w:val="single"/>
        </w:rPr>
        <w:t xml:space="preserve"> within these strategies due to the nature of capitalism.</w:t>
      </w:r>
      <w:r w:rsidRPr="00DD7177">
        <w:rPr>
          <w:sz w:val="14"/>
        </w:rPr>
        <w:t xml:space="preserve"> For instance, extending collective bargaining processes internationally does not tackle the lack of enforceability of these mechanisms, the role of borders in deepening the disadvantage of various groups of workers, and massive increases in unemployment and informality. A global view of current conditions demands political solutions to these questions.</w:t>
      </w:r>
    </w:p>
    <w:p w14:paraId="16848E45" w14:textId="77777777" w:rsidR="00730D49" w:rsidRPr="00DD7177" w:rsidRDefault="00730D49" w:rsidP="00730D49">
      <w:pPr>
        <w:rPr>
          <w:sz w:val="14"/>
        </w:rPr>
      </w:pPr>
      <w:r w:rsidRPr="00DD7177">
        <w:rPr>
          <w:sz w:val="14"/>
        </w:rPr>
        <w:t>As Silverman argues, international corporate campaigns, for instance, may help pressure employers but “cannot substitute for nitty-gritty organizing, the building of organizational capacity at the local level, the development of skilled union activists, the commitment to struggle over the long term that makes union power” (Silverman 2010, 159-60). Silverman suggests that activists therefore need to combine local and global organizing with more effective political action (Silverman2010, 160). In sum, to move forward effectively, we need to develop a more critical lens to the emerging experiments in internationalizing labour solidarity and power. This needs to be grounded, as was Johns’ framework, in an analysis of global capitalist development, class formation and the implications of the social nature of global divisions of labour.</w:t>
      </w:r>
    </w:p>
    <w:p w14:paraId="7652AC3A" w14:textId="77777777" w:rsidR="00730D49" w:rsidRPr="00DD7177" w:rsidRDefault="00730D49" w:rsidP="00730D49">
      <w:pPr>
        <w:rPr>
          <w:sz w:val="14"/>
        </w:rPr>
      </w:pPr>
      <w:r w:rsidRPr="00DD7177">
        <w:rPr>
          <w:sz w:val="14"/>
        </w:rPr>
        <w:t>Lessons for Thinking Forward</w:t>
      </w:r>
    </w:p>
    <w:p w14:paraId="5CA631FE" w14:textId="77777777" w:rsidR="00730D49" w:rsidRPr="00173F26" w:rsidRDefault="00730D49" w:rsidP="00730D49">
      <w:pPr>
        <w:rPr>
          <w:u w:val="single"/>
        </w:rPr>
      </w:pPr>
      <w:r w:rsidRPr="00DD7177">
        <w:rPr>
          <w:sz w:val="14"/>
        </w:rPr>
        <w:t xml:space="preserve">Speaking of the radical forms of international labour solidarity of the early CIO, Andrew Howard argues that while the corporatism of the 1940s made this no longer tenable, “we cannot assume that the collapse of the postwar class compromise will necessarily produce an opposite trend toward renewal of class-based militancy in the foreseeable future” (Howard 1995, 379). </w:t>
      </w:r>
      <w:r w:rsidRPr="00173F26">
        <w:rPr>
          <w:u w:val="single"/>
        </w:rPr>
        <w:t>And in fact, what we have seen, as “living and working conditions for workers in the North have deteriorated [. ..] has not been the growth of revolutionary consciousness and organization but instead the rise of reactionary ideas”</w:t>
      </w:r>
      <w:r w:rsidRPr="00DD7177">
        <w:rPr>
          <w:sz w:val="14"/>
        </w:rPr>
        <w:t xml:space="preserve"> (Post 2010, 4). And so in this era of neoliberal austerity, capital mobility, and the rising global reserve army of labour, while the contradictions and limitations of the historic compromise with the state and capital is increasingly difficult to occlude, what we have seen is the increased importance of thinking through the ideological underpinnings of social partnership to make sense of the limited resistance. </w:t>
      </w:r>
      <w:r w:rsidRPr="00173F26">
        <w:rPr>
          <w:u w:val="single"/>
        </w:rPr>
        <w:t xml:space="preserve">The history of Canadian </w:t>
      </w:r>
      <w:r w:rsidRPr="00173F26">
        <w:rPr>
          <w:highlight w:val="green"/>
          <w:u w:val="single"/>
        </w:rPr>
        <w:t>labour internationalism</w:t>
      </w:r>
      <w:r w:rsidRPr="00173F26">
        <w:rPr>
          <w:u w:val="single"/>
        </w:rPr>
        <w:t xml:space="preserve"> during the Cold War </w:t>
      </w:r>
      <w:r w:rsidRPr="00173F26">
        <w:rPr>
          <w:highlight w:val="green"/>
          <w:u w:val="single"/>
        </w:rPr>
        <w:t>highlights</w:t>
      </w:r>
      <w:r w:rsidRPr="00173F26">
        <w:rPr>
          <w:u w:val="single"/>
        </w:rPr>
        <w:t xml:space="preserve">, first, the need to develop a critical lens to practices of labour internationalism ;second, </w:t>
      </w:r>
      <w:r w:rsidRPr="00173F26">
        <w:rPr>
          <w:highlight w:val="green"/>
          <w:u w:val="single"/>
        </w:rPr>
        <w:t xml:space="preserve">the need to challenge </w:t>
      </w:r>
      <w:r w:rsidRPr="00DD7177">
        <w:rPr>
          <w:u w:val="single"/>
        </w:rPr>
        <w:t xml:space="preserve">union </w:t>
      </w:r>
      <w:r w:rsidRPr="00173F26">
        <w:rPr>
          <w:highlight w:val="green"/>
          <w:u w:val="single"/>
        </w:rPr>
        <w:t>philosophies rooted in social partnership</w:t>
      </w:r>
      <w:r w:rsidRPr="00173F26">
        <w:rPr>
          <w:u w:val="single"/>
        </w:rPr>
        <w:t xml:space="preserve">; third, the ongoing importance of unpacking and challenging the underlying racial and national dimensions of different views of social partnership; </w:t>
      </w:r>
      <w:r w:rsidRPr="00173F26">
        <w:rPr>
          <w:highlight w:val="green"/>
          <w:u w:val="single"/>
        </w:rPr>
        <w:t>and</w:t>
      </w:r>
      <w:r w:rsidRPr="00173F26">
        <w:rPr>
          <w:u w:val="single"/>
        </w:rPr>
        <w:t xml:space="preserve"> fourth, </w:t>
      </w:r>
      <w:r w:rsidRPr="00173F26">
        <w:rPr>
          <w:highlight w:val="green"/>
          <w:u w:val="single"/>
        </w:rPr>
        <w:t xml:space="preserve">the </w:t>
      </w:r>
      <w:r w:rsidRPr="00DD7177">
        <w:rPr>
          <w:u w:val="single"/>
        </w:rPr>
        <w:t xml:space="preserve">need </w:t>
      </w:r>
      <w:r w:rsidRPr="00DD7177">
        <w:rPr>
          <w:highlight w:val="green"/>
          <w:u w:val="single"/>
        </w:rPr>
        <w:t>to</w:t>
      </w:r>
      <w:r w:rsidRPr="00173F26">
        <w:rPr>
          <w:u w:val="single"/>
        </w:rPr>
        <w:t xml:space="preserve"> learn from and </w:t>
      </w:r>
      <w:r w:rsidRPr="00173F26">
        <w:rPr>
          <w:highlight w:val="green"/>
          <w:u w:val="single"/>
        </w:rPr>
        <w:t>revive transformative</w:t>
      </w:r>
      <w:r w:rsidRPr="00173F26">
        <w:rPr>
          <w:u w:val="single"/>
        </w:rPr>
        <w:t xml:space="preserve"> forms of </w:t>
      </w:r>
      <w:r w:rsidRPr="00173F26">
        <w:rPr>
          <w:highlight w:val="green"/>
          <w:u w:val="single"/>
        </w:rPr>
        <w:t>grassroots international labour solidarity</w:t>
      </w:r>
      <w:r w:rsidRPr="00173F26">
        <w:rPr>
          <w:u w:val="single"/>
        </w:rPr>
        <w:t>.</w:t>
      </w:r>
    </w:p>
    <w:p w14:paraId="6ED8C01A" w14:textId="77777777" w:rsidR="00730D49" w:rsidRPr="00DD7177" w:rsidRDefault="00730D49" w:rsidP="00730D49">
      <w:pPr>
        <w:rPr>
          <w:sz w:val="14"/>
        </w:rPr>
      </w:pPr>
      <w:r w:rsidRPr="00DD7177">
        <w:rPr>
          <w:sz w:val="14"/>
        </w:rPr>
        <w:t>Social Partnership: The Path to Nowhere</w:t>
      </w:r>
    </w:p>
    <w:p w14:paraId="0C4E95B1" w14:textId="77777777" w:rsidR="00730D49" w:rsidRPr="00DD7177" w:rsidRDefault="00730D49" w:rsidP="00730D49">
      <w:pPr>
        <w:rPr>
          <w:sz w:val="14"/>
        </w:rPr>
      </w:pPr>
      <w:r w:rsidRPr="00956FF9">
        <w:rPr>
          <w:highlight w:val="green"/>
          <w:u w:val="single"/>
        </w:rPr>
        <w:t xml:space="preserve">The </w:t>
      </w:r>
      <w:r w:rsidRPr="00DD7177">
        <w:rPr>
          <w:u w:val="single"/>
        </w:rPr>
        <w:t xml:space="preserve">same </w:t>
      </w:r>
      <w:r w:rsidRPr="00956FF9">
        <w:rPr>
          <w:highlight w:val="green"/>
          <w:u w:val="single"/>
        </w:rPr>
        <w:t>social pact that gave</w:t>
      </w:r>
      <w:r w:rsidRPr="00956FF9">
        <w:rPr>
          <w:u w:val="single"/>
        </w:rPr>
        <w:t xml:space="preserve"> the </w:t>
      </w:r>
      <w:r w:rsidRPr="00956FF9">
        <w:rPr>
          <w:highlight w:val="green"/>
          <w:u w:val="single"/>
        </w:rPr>
        <w:t>labour</w:t>
      </w:r>
      <w:r w:rsidRPr="00956FF9">
        <w:rPr>
          <w:u w:val="single"/>
        </w:rPr>
        <w:t xml:space="preserve"> movement in Europe </w:t>
      </w:r>
      <w:r w:rsidRPr="00956FF9">
        <w:rPr>
          <w:highlight w:val="green"/>
          <w:u w:val="single"/>
        </w:rPr>
        <w:t>strength</w:t>
      </w:r>
      <w:r w:rsidRPr="00956FF9">
        <w:rPr>
          <w:u w:val="single"/>
        </w:rPr>
        <w:t xml:space="preserve"> in the post-World War II period </w:t>
      </w:r>
      <w:r w:rsidRPr="00956FF9">
        <w:rPr>
          <w:highlight w:val="green"/>
          <w:u w:val="single"/>
        </w:rPr>
        <w:t>is</w:t>
      </w:r>
      <w:r w:rsidRPr="00956FF9">
        <w:rPr>
          <w:u w:val="single"/>
        </w:rPr>
        <w:t xml:space="preserve"> that same thing that is </w:t>
      </w:r>
      <w:r w:rsidRPr="00956FF9">
        <w:rPr>
          <w:highlight w:val="green"/>
          <w:u w:val="single"/>
        </w:rPr>
        <w:t xml:space="preserve">now </w:t>
      </w:r>
      <w:r w:rsidRPr="00DD7177">
        <w:rPr>
          <w:highlight w:val="green"/>
          <w:u w:val="single"/>
        </w:rPr>
        <w:t>leading the</w:t>
      </w:r>
      <w:r w:rsidRPr="00956FF9">
        <w:rPr>
          <w:u w:val="single"/>
        </w:rPr>
        <w:t xml:space="preserve"> </w:t>
      </w:r>
      <w:r w:rsidRPr="00DD7177">
        <w:rPr>
          <w:u w:val="single"/>
        </w:rPr>
        <w:t>labour</w:t>
      </w:r>
      <w:r w:rsidRPr="00956FF9">
        <w:rPr>
          <w:u w:val="single"/>
        </w:rPr>
        <w:t xml:space="preserve"> </w:t>
      </w:r>
      <w:r w:rsidRPr="00DD7177">
        <w:rPr>
          <w:highlight w:val="green"/>
          <w:u w:val="single"/>
        </w:rPr>
        <w:t>movement a</w:t>
      </w:r>
      <w:r w:rsidRPr="00956FF9">
        <w:rPr>
          <w:highlight w:val="green"/>
          <w:u w:val="single"/>
        </w:rPr>
        <w:t>stray</w:t>
      </w:r>
      <w:r w:rsidRPr="00DD7177">
        <w:rPr>
          <w:sz w:val="14"/>
        </w:rPr>
        <w:t>.-Asbjörn Wahl (2004, 1)</w:t>
      </w:r>
    </w:p>
    <w:p w14:paraId="3DD15EAC" w14:textId="77777777" w:rsidR="00730D49" w:rsidRPr="00DD7177" w:rsidRDefault="00730D49" w:rsidP="00730D49">
      <w:pPr>
        <w:rPr>
          <w:sz w:val="14"/>
        </w:rPr>
      </w:pPr>
      <w:r w:rsidRPr="00956FF9">
        <w:rPr>
          <w:u w:val="single"/>
        </w:rPr>
        <w:t xml:space="preserve">As I have shown throughout my analysis, the disarming of labour that was part of the building of </w:t>
      </w:r>
      <w:r w:rsidRPr="00956FF9">
        <w:rPr>
          <w:highlight w:val="green"/>
          <w:u w:val="single"/>
        </w:rPr>
        <w:t>social partnership</w:t>
      </w:r>
      <w:r w:rsidRPr="00956FF9">
        <w:rPr>
          <w:u w:val="single"/>
        </w:rPr>
        <w:t xml:space="preserve"> between it, the state and capital </w:t>
      </w:r>
      <w:r w:rsidRPr="00DD7177">
        <w:rPr>
          <w:sz w:val="14"/>
        </w:rPr>
        <w:t>in Canada in the early post World War II era</w:t>
      </w:r>
      <w:r w:rsidRPr="00956FF9">
        <w:rPr>
          <w:u w:val="single"/>
        </w:rPr>
        <w:t xml:space="preserve"> </w:t>
      </w:r>
      <w:r w:rsidRPr="00956FF9">
        <w:rPr>
          <w:highlight w:val="green"/>
          <w:u w:val="single"/>
        </w:rPr>
        <w:t>helped</w:t>
      </w:r>
      <w:r w:rsidRPr="00956FF9">
        <w:rPr>
          <w:u w:val="single"/>
        </w:rPr>
        <w:t xml:space="preserve"> to </w:t>
      </w:r>
      <w:r w:rsidRPr="00956FF9">
        <w:rPr>
          <w:highlight w:val="green"/>
          <w:u w:val="single"/>
        </w:rPr>
        <w:t>facilitate</w:t>
      </w:r>
      <w:r w:rsidRPr="00956FF9">
        <w:rPr>
          <w:u w:val="single"/>
        </w:rPr>
        <w:t xml:space="preserve"> the infrastructure of </w:t>
      </w:r>
      <w:r w:rsidRPr="00956FF9">
        <w:rPr>
          <w:highlight w:val="green"/>
          <w:u w:val="single"/>
        </w:rPr>
        <w:t>the new imperialism that has been unmaking labour strength</w:t>
      </w:r>
      <w:r w:rsidRPr="00956FF9">
        <w:rPr>
          <w:u w:val="single"/>
        </w:rPr>
        <w:t xml:space="preserve"> since the 1970s. As the social partnership has been unravelled, </w:t>
      </w:r>
      <w:r w:rsidRPr="00956FF9">
        <w:rPr>
          <w:highlight w:val="green"/>
          <w:u w:val="single"/>
        </w:rPr>
        <w:t>unions</w:t>
      </w:r>
      <w:r w:rsidRPr="00956FF9">
        <w:rPr>
          <w:u w:val="single"/>
        </w:rPr>
        <w:t xml:space="preserve"> built on the philosophy of social partnership have </w:t>
      </w:r>
      <w:r w:rsidRPr="00956FF9">
        <w:rPr>
          <w:highlight w:val="green"/>
          <w:u w:val="single"/>
        </w:rPr>
        <w:t xml:space="preserve">found themselves </w:t>
      </w:r>
      <w:r w:rsidRPr="00956FF9">
        <w:rPr>
          <w:u w:val="single"/>
        </w:rPr>
        <w:t xml:space="preserve">lost, nostalgic and/or </w:t>
      </w:r>
      <w:r w:rsidRPr="00956FF9">
        <w:rPr>
          <w:highlight w:val="green"/>
          <w:u w:val="single"/>
        </w:rPr>
        <w:t>holding firmly to strategies that</w:t>
      </w:r>
      <w:r w:rsidRPr="00956FF9">
        <w:rPr>
          <w:u w:val="single"/>
        </w:rPr>
        <w:t xml:space="preserve"> today </w:t>
      </w:r>
      <w:r w:rsidRPr="00956FF9">
        <w:rPr>
          <w:highlight w:val="green"/>
          <w:u w:val="single"/>
        </w:rPr>
        <w:t>no longer make sense under</w:t>
      </w:r>
      <w:r w:rsidRPr="00956FF9">
        <w:rPr>
          <w:u w:val="single"/>
        </w:rPr>
        <w:t xml:space="preserve"> the reconfigurations of </w:t>
      </w:r>
      <w:r w:rsidRPr="00956FF9">
        <w:rPr>
          <w:highlight w:val="green"/>
          <w:u w:val="single"/>
        </w:rPr>
        <w:t xml:space="preserve">global capitalist production. This nostalgia is dangerous. </w:t>
      </w:r>
      <w:r w:rsidRPr="00956FF9">
        <w:rPr>
          <w:u w:val="single"/>
        </w:rPr>
        <w:t xml:space="preserve">It denies the nature of conditions of workers across the globe in this period, which </w:t>
      </w:r>
      <w:r w:rsidRPr="00956FF9">
        <w:rPr>
          <w:highlight w:val="green"/>
          <w:u w:val="single"/>
        </w:rPr>
        <w:t>while translating into social welfare for</w:t>
      </w:r>
      <w:r w:rsidRPr="00956FF9">
        <w:rPr>
          <w:u w:val="single"/>
        </w:rPr>
        <w:t xml:space="preserve"> those in many </w:t>
      </w:r>
      <w:r w:rsidRPr="00956FF9">
        <w:rPr>
          <w:highlight w:val="green"/>
          <w:u w:val="single"/>
        </w:rPr>
        <w:t>Northern states, in this</w:t>
      </w:r>
      <w:r w:rsidRPr="00956FF9">
        <w:rPr>
          <w:u w:val="single"/>
        </w:rPr>
        <w:t xml:space="preserve"> same </w:t>
      </w:r>
      <w:r w:rsidRPr="00956FF9">
        <w:rPr>
          <w:highlight w:val="green"/>
          <w:u w:val="single"/>
        </w:rPr>
        <w:t>period workers in the South were subject to</w:t>
      </w:r>
      <w:r w:rsidRPr="00956FF9">
        <w:rPr>
          <w:u w:val="single"/>
        </w:rPr>
        <w:t xml:space="preserve"> strategies of </w:t>
      </w:r>
      <w:r w:rsidRPr="00956FF9">
        <w:rPr>
          <w:highlight w:val="green"/>
          <w:u w:val="single"/>
        </w:rPr>
        <w:t>dispossession</w:t>
      </w:r>
      <w:r w:rsidRPr="00956FF9">
        <w:rPr>
          <w:u w:val="single"/>
        </w:rPr>
        <w:t xml:space="preserve"> and displacement often supported by these same states. This </w:t>
      </w:r>
      <w:r w:rsidRPr="00956FF9">
        <w:rPr>
          <w:highlight w:val="green"/>
          <w:u w:val="single"/>
        </w:rPr>
        <w:t>nostalgia</w:t>
      </w:r>
      <w:r w:rsidRPr="00956FF9">
        <w:rPr>
          <w:u w:val="single"/>
        </w:rPr>
        <w:t xml:space="preserve"> is also dangerous because it </w:t>
      </w:r>
      <w:r w:rsidRPr="00956FF9">
        <w:rPr>
          <w:highlight w:val="green"/>
          <w:u w:val="single"/>
        </w:rPr>
        <w:t>does not demand a radical rethinking of union philosophies</w:t>
      </w:r>
      <w:r w:rsidRPr="00956FF9">
        <w:rPr>
          <w:u w:val="single"/>
        </w:rPr>
        <w:t xml:space="preserve"> and strategies. Instead, </w:t>
      </w:r>
      <w:r w:rsidRPr="00956FF9">
        <w:rPr>
          <w:highlight w:val="green"/>
          <w:u w:val="single"/>
        </w:rPr>
        <w:t>we see</w:t>
      </w:r>
      <w:r w:rsidRPr="00956FF9">
        <w:rPr>
          <w:u w:val="single"/>
        </w:rPr>
        <w:t xml:space="preserve"> the use of moral or </w:t>
      </w:r>
      <w:r w:rsidRPr="00956FF9">
        <w:rPr>
          <w:highlight w:val="green"/>
          <w:u w:val="single"/>
        </w:rPr>
        <w:t>legal</w:t>
      </w:r>
      <w:r w:rsidRPr="00956FF9">
        <w:rPr>
          <w:u w:val="single"/>
        </w:rPr>
        <w:t xml:space="preserve"> arguments and </w:t>
      </w:r>
      <w:r w:rsidRPr="00956FF9">
        <w:rPr>
          <w:highlight w:val="green"/>
          <w:u w:val="single"/>
        </w:rPr>
        <w:t>strategies to plead for crumbs of</w:t>
      </w:r>
      <w:r w:rsidRPr="00956FF9">
        <w:rPr>
          <w:u w:val="single"/>
        </w:rPr>
        <w:t xml:space="preserve"> the massive levels of </w:t>
      </w:r>
      <w:r w:rsidRPr="00956FF9">
        <w:rPr>
          <w:highlight w:val="green"/>
          <w:u w:val="single"/>
        </w:rPr>
        <w:t>accumulation</w:t>
      </w:r>
      <w:r w:rsidRPr="00956FF9">
        <w:rPr>
          <w:u w:val="single"/>
        </w:rPr>
        <w:t xml:space="preserve"> being generated in this era, and even union support for the use of public funds to subsidize national capital to protect or to win investments for new jobs. These are the contradictions unions find themselves in; workers need to fight for their jobs, unions need to fight for these jobs, but </w:t>
      </w:r>
      <w:r w:rsidRPr="00956FF9">
        <w:rPr>
          <w:highlight w:val="green"/>
          <w:u w:val="single"/>
        </w:rPr>
        <w:t>this strategy goes nowhere</w:t>
      </w:r>
      <w:r w:rsidRPr="00956FF9">
        <w:rPr>
          <w:u w:val="single"/>
        </w:rPr>
        <w:t xml:space="preserve"> in the end </w:t>
      </w:r>
      <w:r w:rsidRPr="00956FF9">
        <w:rPr>
          <w:highlight w:val="green"/>
          <w:u w:val="single"/>
        </w:rPr>
        <w:t>because the forces of global capital make</w:t>
      </w:r>
      <w:r w:rsidRPr="00956FF9">
        <w:rPr>
          <w:u w:val="single"/>
        </w:rPr>
        <w:t xml:space="preserve"> the </w:t>
      </w:r>
      <w:r w:rsidRPr="00956FF9">
        <w:rPr>
          <w:highlight w:val="green"/>
          <w:u w:val="single"/>
        </w:rPr>
        <w:t>victories short and fleeting</w:t>
      </w:r>
      <w:r w:rsidRPr="00956FF9">
        <w:rPr>
          <w:u w:val="single"/>
        </w:rPr>
        <w:t>.</w:t>
      </w:r>
      <w:r w:rsidRPr="00DD7177">
        <w:rPr>
          <w:sz w:val="14"/>
        </w:rPr>
        <w:t xml:space="preserve"> Ultimately these strategies do not build the capacities of workers to resist locally or to challenge the competition being fuelled between workers internationally.</w:t>
      </w:r>
    </w:p>
    <w:p w14:paraId="2429CF3E" w14:textId="77777777" w:rsidR="00730D49" w:rsidRPr="00576E86" w:rsidRDefault="00730D49" w:rsidP="00730D49"/>
    <w:p w14:paraId="7300406E" w14:textId="77777777" w:rsidR="00730D49" w:rsidRPr="00695BC0" w:rsidRDefault="00730D49" w:rsidP="00730D49"/>
    <w:p w14:paraId="6BB4C407" w14:textId="77777777" w:rsidR="00730D49" w:rsidRDefault="00730D49" w:rsidP="00730D49"/>
    <w:p w14:paraId="10D13B5B" w14:textId="77777777" w:rsidR="00730D49" w:rsidRPr="00D00F9E" w:rsidRDefault="00730D49" w:rsidP="00730D49"/>
    <w:p w14:paraId="45DEBA72" w14:textId="77777777" w:rsidR="00730D49" w:rsidRDefault="00730D49" w:rsidP="00730D49">
      <w:pPr>
        <w:pStyle w:val="Heading3"/>
      </w:pPr>
      <w:r>
        <w:t>1NC---CP</w:t>
      </w:r>
    </w:p>
    <w:p w14:paraId="0CA37D96" w14:textId="77777777" w:rsidR="00730D49" w:rsidRPr="0008540A" w:rsidRDefault="00730D49" w:rsidP="00730D49">
      <w:pPr>
        <w:pStyle w:val="Heading4"/>
      </w:pPr>
      <w:r w:rsidRPr="0008540A">
        <w:rPr>
          <w:u w:val="single"/>
        </w:rPr>
        <w:t>Contempt CP</w:t>
      </w:r>
      <w:r>
        <w:t xml:space="preserve">. </w:t>
      </w:r>
    </w:p>
    <w:p w14:paraId="7715929E" w14:textId="77777777" w:rsidR="00730D49" w:rsidRDefault="00730D49" w:rsidP="00730D49">
      <w:pPr>
        <w:pStyle w:val="Heading4"/>
      </w:pPr>
      <w:r>
        <w:t xml:space="preserve">The United States federal judiciary ought to issue a court order finding federal failure to substantially strengthen collective bargaining rights for federal employees in the United States an ultra vires exercise of authority punishable by exponentially-accruing contempt sanctions. </w:t>
      </w:r>
    </w:p>
    <w:p w14:paraId="11A6C145" w14:textId="77777777" w:rsidR="00730D49" w:rsidRPr="009E08C3" w:rsidRDefault="00730D49" w:rsidP="00730D49"/>
    <w:p w14:paraId="45512FEF" w14:textId="77777777" w:rsidR="00730D49" w:rsidRDefault="00730D49" w:rsidP="00730D49">
      <w:pPr>
        <w:pStyle w:val="Heading4"/>
      </w:pPr>
      <w:r>
        <w:t xml:space="preserve">The CP </w:t>
      </w:r>
      <w:r w:rsidRPr="001211AB">
        <w:rPr>
          <w:u w:val="single"/>
        </w:rPr>
        <w:t>unlocks</w:t>
      </w:r>
      <w:r>
        <w:t xml:space="preserve"> court contempt power against </w:t>
      </w:r>
      <w:r w:rsidRPr="001211AB">
        <w:rPr>
          <w:u w:val="single"/>
        </w:rPr>
        <w:t>sitting officials</w:t>
      </w:r>
      <w:r>
        <w:t xml:space="preserve">, giving judicial orders </w:t>
      </w:r>
      <w:r w:rsidRPr="001211AB">
        <w:rPr>
          <w:u w:val="single"/>
        </w:rPr>
        <w:t>“teeth”</w:t>
      </w:r>
      <w:r>
        <w:t xml:space="preserve"> and reviving </w:t>
      </w:r>
      <w:r w:rsidRPr="001211AB">
        <w:rPr>
          <w:u w:val="single"/>
        </w:rPr>
        <w:t>checks</w:t>
      </w:r>
      <w:r>
        <w:t xml:space="preserve"> on executive power. </w:t>
      </w:r>
    </w:p>
    <w:p w14:paraId="56A8C2AF" w14:textId="77777777" w:rsidR="00730D49" w:rsidRPr="0069721B" w:rsidRDefault="00730D49" w:rsidP="00730D49">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23418BC4" w14:textId="77777777" w:rsidR="00730D49" w:rsidRPr="009353FF" w:rsidRDefault="00730D49" w:rsidP="00730D49">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9353FF">
        <w:rPr>
          <w:rStyle w:val="Emphasis"/>
          <w:highlight w:val="cyan"/>
        </w:rPr>
        <w:t>Though</w:t>
      </w:r>
      <w:r w:rsidRPr="009353FF">
        <w:rPr>
          <w:sz w:val="16"/>
        </w:rPr>
        <w:t xml:space="preserve"> Alexander </w:t>
      </w:r>
      <w:r w:rsidRPr="009353FF">
        <w:rPr>
          <w:rStyle w:val="StyleUnderline"/>
        </w:rPr>
        <w:t>Hamilton called the judiciary </w:t>
      </w:r>
      <w:r w:rsidRPr="009353FF">
        <w:rPr>
          <w:rStyle w:val="StyleUnderline"/>
          <w:highlight w:val="cyan"/>
        </w:rPr>
        <w:t xml:space="preserve">the </w:t>
      </w:r>
      <w:r w:rsidRPr="009353FF">
        <w:rPr>
          <w:rStyle w:val="Emphasis"/>
          <w:highlight w:val="cyan"/>
        </w:rPr>
        <w:t>“least dangerous” branch</w:t>
      </w:r>
      <w:r w:rsidRPr="009353FF">
        <w:rPr>
          <w:rStyle w:val="StyleUnderline"/>
          <w:highlight w:val="cyan"/>
        </w:rPr>
        <w:t>,</w:t>
      </w:r>
      <w:r w:rsidRPr="009353FF">
        <w:rPr>
          <w:rStyle w:val="StyleUnderline"/>
        </w:rPr>
        <w:t xml:space="preserve"> the </w:t>
      </w:r>
      <w:r w:rsidRPr="009353FF">
        <w:rPr>
          <w:rStyle w:val="Emphasis"/>
          <w:highlight w:val="cyan"/>
        </w:rPr>
        <w:t>courts’</w:t>
      </w:r>
      <w:r w:rsidRPr="009353FF">
        <w:rPr>
          <w:sz w:val="16"/>
        </w:rPr>
        <w:t xml:space="preserve"> centuries-old civil </w:t>
      </w:r>
      <w:r w:rsidRPr="009353FF">
        <w:rPr>
          <w:rStyle w:val="Emphasis"/>
          <w:highlight w:val="cyan"/>
        </w:rPr>
        <w:t>contempt</w:t>
      </w:r>
      <w:r w:rsidRPr="009353FF">
        <w:rPr>
          <w:rStyle w:val="Emphasis"/>
        </w:rPr>
        <w:t xml:space="preserve"> authority</w:t>
      </w:r>
      <w:r w:rsidRPr="009353FF">
        <w:rPr>
          <w:rStyle w:val="StyleUnderline"/>
        </w:rPr>
        <w:t xml:space="preserve"> </w:t>
      </w:r>
      <w:r w:rsidRPr="009353FF">
        <w:rPr>
          <w:rStyle w:val="StyleUnderline"/>
          <w:highlight w:val="cyan"/>
        </w:rPr>
        <w:t>makes it</w:t>
      </w:r>
      <w:r w:rsidRPr="009353FF">
        <w:rPr>
          <w:rStyle w:val="StyleUnderline"/>
        </w:rPr>
        <w:t xml:space="preserve"> plenty </w:t>
      </w:r>
      <w:r w:rsidRPr="009353FF">
        <w:rPr>
          <w:rStyle w:val="StyleUnderline"/>
          <w:highlight w:val="cyan"/>
        </w:rPr>
        <w:t xml:space="preserve">mighty </w:t>
      </w:r>
      <w:r w:rsidRPr="009353FF">
        <w:rPr>
          <w:rStyle w:val="Emphasis"/>
          <w:highlight w:val="cyan"/>
        </w:rPr>
        <w:t>when it wants</w:t>
      </w:r>
      <w:r w:rsidRPr="009353FF">
        <w:rPr>
          <w:rStyle w:val="Emphasis"/>
        </w:rPr>
        <w:t xml:space="preserve"> to be</w:t>
      </w:r>
      <w:r w:rsidRPr="009353FF">
        <w:rPr>
          <w:rStyle w:val="StyleUnderline"/>
        </w:rPr>
        <w:t>.</w:t>
      </w:r>
    </w:p>
    <w:p w14:paraId="249BB007" w14:textId="77777777" w:rsidR="00730D49" w:rsidRPr="009353FF" w:rsidRDefault="00730D49" w:rsidP="00730D49">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9353FF">
        <w:rPr>
          <w:rStyle w:val="Emphasis"/>
          <w:highlight w:val="cya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03BCBD83" w14:textId="77777777" w:rsidR="00730D49" w:rsidRPr="009353FF" w:rsidRDefault="00730D49" w:rsidP="00730D49">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9353FF">
        <w:rPr>
          <w:rStyle w:val="StyleUnderline"/>
          <w:highlight w:val="cyan"/>
        </w:rPr>
        <w:t>has</w:t>
      </w:r>
      <w:r w:rsidRPr="009353FF">
        <w:rPr>
          <w:sz w:val="16"/>
        </w:rPr>
        <w:t xml:space="preserve"> increasingly </w:t>
      </w:r>
      <w:r w:rsidRPr="009353FF">
        <w:rPr>
          <w:rStyle w:val="Emphasis"/>
          <w:highlight w:val="cyan"/>
        </w:rPr>
        <w:t>openly defied</w:t>
      </w:r>
      <w:r w:rsidRPr="009353FF">
        <w:rPr>
          <w:sz w:val="16"/>
        </w:rPr>
        <w:t xml:space="preserve"> straightforward </w:t>
      </w:r>
      <w:r w:rsidRPr="009353FF">
        <w:rPr>
          <w:rStyle w:val="Emphasis"/>
          <w:highlight w:val="cyan"/>
        </w:rPr>
        <w:t>judicial commands</w:t>
      </w:r>
      <w:r w:rsidRPr="009353FF">
        <w:rPr>
          <w:sz w:val="16"/>
        </w:rPr>
        <w:t>. A leading example: the order that the executive make its best sincere efforts at securing Kilmar Abrego García’s return to the United States for the basic hearing he was due. Efforts to date have been neither best nor sincere.</w:t>
      </w:r>
    </w:p>
    <w:p w14:paraId="7ABEEA35" w14:textId="77777777" w:rsidR="00730D49" w:rsidRPr="009353FF" w:rsidRDefault="00730D49" w:rsidP="00730D49">
      <w:pPr>
        <w:rPr>
          <w:sz w:val="16"/>
        </w:rPr>
      </w:pPr>
      <w:r w:rsidRPr="009353FF">
        <w:rPr>
          <w:rStyle w:val="Emphasis"/>
          <w:highlight w:val="cyan"/>
        </w:rPr>
        <w:t>Contempt sanctions</w:t>
      </w:r>
      <w:r w:rsidRPr="009353FF">
        <w:rPr>
          <w:rStyle w:val="StyleUnderline"/>
          <w:highlight w:val="cyan"/>
        </w:rPr>
        <w:t xml:space="preserve"> give</w:t>
      </w:r>
      <w:r w:rsidRPr="009353FF">
        <w:rPr>
          <w:rStyle w:val="StyleUnderline"/>
        </w:rPr>
        <w:t xml:space="preserve"> judicial </w:t>
      </w:r>
      <w:r w:rsidRPr="009353FF">
        <w:rPr>
          <w:rStyle w:val="StyleUnderline"/>
          <w:highlight w:val="cyan"/>
        </w:rPr>
        <w:t xml:space="preserve">orders </w:t>
      </w:r>
      <w:r w:rsidRPr="009353FF">
        <w:rPr>
          <w:rStyle w:val="Emphasis"/>
          <w:highlight w:val="cyan"/>
        </w:rPr>
        <w:t>teeth</w:t>
      </w:r>
      <w:r w:rsidRPr="009353FF">
        <w:rPr>
          <w:sz w:val="16"/>
        </w:rPr>
        <w:t xml:space="preserve">. Sometimes they’re levied as punishment, </w:t>
      </w:r>
      <w:r w:rsidRPr="009353FF">
        <w:rPr>
          <w:rStyle w:val="Emphasis"/>
          <w:highlight w:val="cyan"/>
        </w:rPr>
        <w:t>including prison</w:t>
      </w:r>
      <w:r w:rsidRPr="009353FF">
        <w:rPr>
          <w:rStyle w:val="StyleUnderline"/>
        </w:rPr>
        <w:t xml:space="preserve"> for truly defiant officials</w:t>
      </w:r>
      <w:r w:rsidRPr="009353FF">
        <w:rPr>
          <w:sz w:val="16"/>
        </w:rPr>
        <w:t>. But such orders are executed by U.S. marshals, who sit formally within the Justice Department. And some have fretted that the marshals might in these times be less than eager to do their job.</w:t>
      </w:r>
    </w:p>
    <w:p w14:paraId="092BE61F" w14:textId="77777777" w:rsidR="00730D49" w:rsidRPr="009353FF" w:rsidRDefault="00730D49" w:rsidP="00730D49">
      <w:pPr>
        <w:rPr>
          <w:rStyle w:val="StyleUnderline"/>
        </w:rPr>
      </w:pPr>
      <w:r w:rsidRPr="009353FF">
        <w:rPr>
          <w:sz w:val="16"/>
        </w:rPr>
        <w:t xml:space="preserve">The sort of authority used for punishment, to sanction past wrongdoing, is the criminal contempt power. But the version more likely to command executive attention is instead part of the </w:t>
      </w:r>
      <w:r w:rsidRPr="009353FF">
        <w:rPr>
          <w:rStyle w:val="Emphasis"/>
          <w:highlight w:val="cyan"/>
        </w:rPr>
        <w:t>civil law</w:t>
      </w:r>
      <w:r w:rsidRPr="009353FF">
        <w:rPr>
          <w:sz w:val="16"/>
        </w:rPr>
        <w:t xml:space="preserve">, and more forward-looking. It </w:t>
      </w:r>
      <w:r w:rsidRPr="009353FF">
        <w:rPr>
          <w:rStyle w:val="StyleUnderline"/>
          <w:highlight w:val="cyan"/>
        </w:rPr>
        <w:t xml:space="preserve">is </w:t>
      </w:r>
      <w:r w:rsidRPr="009353FF">
        <w:rPr>
          <w:rStyle w:val="Emphasis"/>
          <w:highlight w:val="cyan"/>
        </w:rPr>
        <w:t>immune</w:t>
      </w:r>
      <w:r w:rsidRPr="009353FF">
        <w:rPr>
          <w:rStyle w:val="StyleUnderline"/>
          <w:highlight w:val="cyan"/>
        </w:rPr>
        <w:t xml:space="preserve"> from</w:t>
      </w:r>
      <w:r w:rsidRPr="009353FF">
        <w:rPr>
          <w:rStyle w:val="StyleUnderline"/>
        </w:rPr>
        <w:t xml:space="preserve"> any power to </w:t>
      </w:r>
      <w:r w:rsidRPr="009353FF">
        <w:rPr>
          <w:rStyle w:val="Emphasis"/>
          <w:highlight w:val="cya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9353FF">
        <w:rPr>
          <w:rStyle w:val="StyleUnderline"/>
          <w:highlight w:val="cyan"/>
        </w:rPr>
        <w:t>And</w:t>
      </w:r>
      <w:r w:rsidRPr="009353FF">
        <w:rPr>
          <w:rStyle w:val="StyleUnderline"/>
        </w:rPr>
        <w:t xml:space="preserve"> it’s </w:t>
      </w:r>
      <w:r w:rsidRPr="009353FF">
        <w:rPr>
          <w:rStyle w:val="Emphasis"/>
          <w:highlight w:val="cyan"/>
        </w:rPr>
        <w:t>less likely</w:t>
      </w:r>
      <w:r w:rsidRPr="009353FF">
        <w:rPr>
          <w:rStyle w:val="StyleUnderline"/>
          <w:highlight w:val="cyan"/>
        </w:rPr>
        <w:t xml:space="preserve"> to be</w:t>
      </w:r>
      <w:r w:rsidRPr="009353FF">
        <w:rPr>
          <w:sz w:val="16"/>
        </w:rPr>
        <w:t xml:space="preserve"> repurposed as </w:t>
      </w:r>
      <w:r w:rsidRPr="009353FF">
        <w:rPr>
          <w:rStyle w:val="StyleUnderline"/>
        </w:rPr>
        <w:t xml:space="preserve">a </w:t>
      </w:r>
      <w:r w:rsidRPr="009353FF">
        <w:rPr>
          <w:rStyle w:val="Emphasis"/>
          <w:highlight w:val="cyan"/>
        </w:rPr>
        <w:t>martyr’s</w:t>
      </w:r>
      <w:r w:rsidRPr="009353FF">
        <w:rPr>
          <w:rStyle w:val="Emphasis"/>
        </w:rPr>
        <w:t xml:space="preserve"> badge</w:t>
      </w:r>
      <w:r w:rsidRPr="009353FF">
        <w:rPr>
          <w:rStyle w:val="StyleUnderline"/>
        </w:rPr>
        <w:t xml:space="preserve"> of </w:t>
      </w:r>
      <w:r w:rsidRPr="009353FF">
        <w:rPr>
          <w:rStyle w:val="StyleUnderline"/>
          <w:highlight w:val="cyan"/>
        </w:rPr>
        <w:t>honor</w:t>
      </w:r>
      <w:r w:rsidRPr="009353FF">
        <w:rPr>
          <w:rStyle w:val="StyleUnderline"/>
        </w:rPr>
        <w:t xml:space="preserve">. All </w:t>
      </w:r>
      <w:r w:rsidRPr="009353FF">
        <w:rPr>
          <w:rStyle w:val="StyleUnderline"/>
          <w:highlight w:val="cyan"/>
        </w:rPr>
        <w:t>this makes</w:t>
      </w:r>
      <w:r w:rsidRPr="009353FF">
        <w:rPr>
          <w:rStyle w:val="StyleUnderline"/>
        </w:rPr>
        <w:t xml:space="preserve"> </w:t>
      </w:r>
      <w:r w:rsidRPr="009353FF">
        <w:rPr>
          <w:rStyle w:val="Emphasis"/>
        </w:rPr>
        <w:t xml:space="preserve">civil </w:t>
      </w:r>
      <w:r w:rsidRPr="009353FF">
        <w:rPr>
          <w:rStyle w:val="Emphasis"/>
          <w:highlight w:val="cyan"/>
        </w:rPr>
        <w:t>contempt</w:t>
      </w:r>
      <w:r w:rsidRPr="009353FF">
        <w:rPr>
          <w:rStyle w:val="StyleUnderline"/>
        </w:rPr>
        <w:t xml:space="preserve"> a</w:t>
      </w:r>
      <w:r w:rsidRPr="009353FF">
        <w:rPr>
          <w:sz w:val="16"/>
        </w:rPr>
        <w:t xml:space="preserve"> more </w:t>
      </w:r>
      <w:r w:rsidRPr="009353FF">
        <w:rPr>
          <w:rStyle w:val="Emphasis"/>
          <w:highlight w:val="cyan"/>
        </w:rPr>
        <w:t>effective</w:t>
      </w:r>
      <w:r w:rsidRPr="009353FF">
        <w:rPr>
          <w:rStyle w:val="Emphasis"/>
        </w:rPr>
        <w:t xml:space="preserve"> tool</w:t>
      </w:r>
      <w:r w:rsidRPr="009353FF">
        <w:rPr>
          <w:rStyle w:val="StyleUnderline"/>
        </w:rPr>
        <w:t xml:space="preserve"> </w:t>
      </w:r>
      <w:r w:rsidRPr="009353FF">
        <w:rPr>
          <w:rStyle w:val="StyleUnderline"/>
          <w:highlight w:val="cyan"/>
        </w:rPr>
        <w:t>for extracting</w:t>
      </w:r>
      <w:r w:rsidRPr="009353FF">
        <w:rPr>
          <w:rStyle w:val="StyleUnderline"/>
        </w:rPr>
        <w:t xml:space="preserve"> future </w:t>
      </w:r>
      <w:r w:rsidRPr="009353FF">
        <w:rPr>
          <w:rStyle w:val="StyleUnderline"/>
          <w:highlight w:val="cyan"/>
        </w:rPr>
        <w:t>performance</w:t>
      </w:r>
      <w:r w:rsidRPr="009353FF">
        <w:rPr>
          <w:rStyle w:val="StyleUnderline"/>
        </w:rPr>
        <w:t>.</w:t>
      </w:r>
    </w:p>
    <w:p w14:paraId="7427F845" w14:textId="77777777" w:rsidR="00730D49" w:rsidRPr="009353FF" w:rsidRDefault="00730D49" w:rsidP="00730D49">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3C6C5412" w14:textId="77777777" w:rsidR="00730D49" w:rsidRPr="009353FF" w:rsidRDefault="00730D49" w:rsidP="00730D49">
      <w:pPr>
        <w:rPr>
          <w:sz w:val="16"/>
        </w:rPr>
      </w:pPr>
      <w:r w:rsidRPr="009353FF">
        <w:rPr>
          <w:sz w:val="16"/>
        </w:rPr>
        <w:t xml:space="preserve">What’s probably next is a specific, unmistakably clear court order aimed at a specific, named official — backed by the power of civil contempt. </w:t>
      </w:r>
      <w:r w:rsidRPr="009353FF">
        <w:rPr>
          <w:rStyle w:val="StyleUnderline"/>
          <w:highlight w:val="cyan"/>
        </w:rPr>
        <w:t>Imagine</w:t>
      </w:r>
      <w:r w:rsidRPr="009353FF">
        <w:rPr>
          <w:rStyle w:val="StyleUnderline"/>
        </w:rPr>
        <w:t xml:space="preserve"> </w:t>
      </w:r>
      <w:r w:rsidRPr="009353FF">
        <w:rPr>
          <w:rStyle w:val="Emphasis"/>
        </w:rPr>
        <w:t xml:space="preserve">a </w:t>
      </w:r>
      <w:r w:rsidRPr="009353FF">
        <w:rPr>
          <w:rStyle w:val="Emphasis"/>
          <w:highlight w:val="cyan"/>
        </w:rPr>
        <w:t>$1,000</w:t>
      </w:r>
      <w:r w:rsidRPr="009353FF">
        <w:rPr>
          <w:rStyle w:val="Emphasis"/>
        </w:rPr>
        <w:t xml:space="preserve"> fine</w:t>
      </w:r>
      <w:r w:rsidRPr="009353FF">
        <w:rPr>
          <w:rStyle w:val="StyleUnderline"/>
        </w:rPr>
        <w:t xml:space="preserve">, to be </w:t>
      </w:r>
      <w:r w:rsidRPr="009353FF">
        <w:rPr>
          <w:rStyle w:val="Emphasis"/>
          <w:highlight w:val="cyan"/>
        </w:rPr>
        <w:t>paid personally</w:t>
      </w:r>
      <w:r w:rsidRPr="009353FF">
        <w:rPr>
          <w:sz w:val="16"/>
        </w:rPr>
        <w:t xml:space="preserve"> and without indemnification </w:t>
      </w:r>
      <w:r w:rsidRPr="009353FF">
        <w:rPr>
          <w:rStyle w:val="StyleUnderline"/>
          <w:highlight w:val="cyan"/>
        </w:rPr>
        <w:t xml:space="preserve">by the </w:t>
      </w:r>
      <w:r w:rsidRPr="009353FF">
        <w:rPr>
          <w:rStyle w:val="Emphasis"/>
          <w:highlight w:val="cyan"/>
        </w:rPr>
        <w:t>official</w:t>
      </w:r>
      <w:r w:rsidRPr="009353FF">
        <w:rPr>
          <w:rStyle w:val="StyleUnderline"/>
        </w:rPr>
        <w:t xml:space="preserve"> in question, </w:t>
      </w:r>
      <w:r w:rsidRPr="009353FF">
        <w:rPr>
          <w:rStyle w:val="Emphasis"/>
          <w:highlight w:val="cyan"/>
        </w:rPr>
        <w:t>doubling each day</w:t>
      </w:r>
      <w:r w:rsidRPr="009353FF">
        <w:rPr>
          <w:sz w:val="16"/>
        </w:rPr>
        <w:t xml:space="preserve"> until the United States issues an official request for Abrego García’s return. </w:t>
      </w:r>
      <w:r w:rsidRPr="009353FF">
        <w:rPr>
          <w:rStyle w:val="StyleUnderline"/>
          <w:highlight w:val="cyan"/>
        </w:rPr>
        <w:t xml:space="preserve">The </w:t>
      </w:r>
      <w:r w:rsidRPr="009353FF">
        <w:rPr>
          <w:rStyle w:val="Emphasis"/>
          <w:highlight w:val="cyan"/>
        </w:rPr>
        <w:t>executive</w:t>
      </w:r>
      <w:r w:rsidRPr="009353FF">
        <w:rPr>
          <w:rStyle w:val="StyleUnderline"/>
        </w:rPr>
        <w:t xml:space="preserve"> actor would </w:t>
      </w:r>
      <w:r w:rsidRPr="009353FF">
        <w:rPr>
          <w:rStyle w:val="StyleUnderline"/>
          <w:highlight w:val="cyan"/>
        </w:rPr>
        <w:t xml:space="preserve">have the </w:t>
      </w:r>
      <w:r w:rsidRPr="009353FF">
        <w:rPr>
          <w:rStyle w:val="Emphasis"/>
          <w:highlight w:val="cyan"/>
        </w:rPr>
        <w:t>“off” switch</w:t>
      </w:r>
      <w:r w:rsidRPr="009353FF">
        <w:rPr>
          <w:rStyle w:val="StyleUnderline"/>
          <w:highlight w:val="cyan"/>
        </w:rPr>
        <w:t xml:space="preserve"> in their</w:t>
      </w:r>
      <w:r w:rsidRPr="009353FF">
        <w:rPr>
          <w:rStyle w:val="StyleUnderline"/>
        </w:rPr>
        <w:t xml:space="preserve"> </w:t>
      </w:r>
      <w:r w:rsidRPr="009353FF">
        <w:rPr>
          <w:rStyle w:val="Emphasis"/>
        </w:rPr>
        <w:t xml:space="preserve">own </w:t>
      </w:r>
      <w:r w:rsidRPr="009353FF">
        <w:rPr>
          <w:rStyle w:val="Emphasis"/>
          <w:highlight w:val="cyan"/>
        </w:rPr>
        <w:t>pocket</w:t>
      </w:r>
      <w:r w:rsidRPr="009353FF">
        <w:rPr>
          <w:rStyle w:val="StyleUnderline"/>
        </w:rPr>
        <w:t>.</w:t>
      </w:r>
    </w:p>
    <w:p w14:paraId="22E20AB0" w14:textId="77777777" w:rsidR="00730D49" w:rsidRPr="009353FF" w:rsidRDefault="00730D49" w:rsidP="00730D49">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9353FF">
        <w:rPr>
          <w:rStyle w:val="Emphasis"/>
          <w:highlight w:val="cyan"/>
        </w:rPr>
        <w:t>adds up</w:t>
      </w:r>
      <w:r w:rsidRPr="009353FF">
        <w:rPr>
          <w:rStyle w:val="StyleUnderline"/>
          <w:highlight w:val="cyan"/>
        </w:rPr>
        <w:t xml:space="preserve"> to</w:t>
      </w:r>
      <w:r w:rsidRPr="009353FF">
        <w:rPr>
          <w:sz w:val="16"/>
        </w:rPr>
        <w:t xml:space="preserve"> a total of </w:t>
      </w:r>
      <w:r w:rsidRPr="009353FF">
        <w:rPr>
          <w:rStyle w:val="Emphasis"/>
          <w:highlight w:val="cyan"/>
        </w:rPr>
        <w:t>$1 million</w:t>
      </w:r>
      <w:r w:rsidRPr="009353FF">
        <w:rPr>
          <w:rStyle w:val="StyleUnderline"/>
          <w:highlight w:val="cyan"/>
        </w:rPr>
        <w:t xml:space="preserve"> in 10</w:t>
      </w:r>
      <w:r w:rsidRPr="009353FF">
        <w:rPr>
          <w:rStyle w:val="StyleUnderline"/>
        </w:rPr>
        <w:t xml:space="preserve"> days, </w:t>
      </w:r>
      <w:r w:rsidRPr="009353FF">
        <w:rPr>
          <w:rStyle w:val="Emphasis"/>
          <w:highlight w:val="cyan"/>
        </w:rPr>
        <w:t>$1 billion</w:t>
      </w:r>
      <w:r w:rsidRPr="009353FF">
        <w:rPr>
          <w:rStyle w:val="StyleUnderline"/>
          <w:highlight w:val="cyan"/>
        </w:rPr>
        <w:t xml:space="preserve"> in 20</w:t>
      </w:r>
      <w:r w:rsidRPr="009353FF">
        <w:rPr>
          <w:rStyle w:val="StyleUnderline"/>
        </w:rPr>
        <w:t xml:space="preserve"> days </w:t>
      </w:r>
      <w:r w:rsidRPr="009353FF">
        <w:rPr>
          <w:rStyle w:val="StyleUnderline"/>
          <w:highlight w:val="cyan"/>
        </w:rPr>
        <w:t xml:space="preserve">and </w:t>
      </w:r>
      <w:r w:rsidRPr="009353FF">
        <w:rPr>
          <w:rStyle w:val="Emphasis"/>
          <w:highlight w:val="cyan"/>
        </w:rPr>
        <w:t>$1 trillion</w:t>
      </w:r>
      <w:r w:rsidRPr="009353FF">
        <w:rPr>
          <w:rStyle w:val="StyleUnderline"/>
          <w:highlight w:val="cya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9353FF">
        <w:rPr>
          <w:rStyle w:val="StyleUnderline"/>
          <w:highlight w:val="cyan"/>
        </w:rPr>
        <w:t xml:space="preserve">to produce </w:t>
      </w:r>
      <w:r w:rsidRPr="009353FF">
        <w:rPr>
          <w:rStyle w:val="Emphasis"/>
          <w:highlight w:val="cya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54C0B4BD" w14:textId="77777777" w:rsidR="00730D49" w:rsidRPr="009353FF" w:rsidRDefault="00730D49" w:rsidP="00730D49">
      <w:pPr>
        <w:rPr>
          <w:sz w:val="16"/>
        </w:rPr>
      </w:pPr>
      <w:r w:rsidRPr="009353FF">
        <w:rPr>
          <w:rStyle w:val="StyleUnderline"/>
          <w:highlight w:val="cyan"/>
        </w:rPr>
        <w:t>No other branch</w:t>
      </w:r>
      <w:r w:rsidRPr="009353FF">
        <w:rPr>
          <w:sz w:val="16"/>
        </w:rPr>
        <w:t xml:space="preserve"> of government </w:t>
      </w:r>
      <w:r w:rsidRPr="009353FF">
        <w:rPr>
          <w:rStyle w:val="StyleUnderline"/>
          <w:highlight w:val="cyan"/>
        </w:rPr>
        <w:t>is required for</w:t>
      </w:r>
      <w:r w:rsidRPr="009353FF">
        <w:rPr>
          <w:sz w:val="16"/>
        </w:rPr>
        <w:t xml:space="preserve"> a levy like </w:t>
      </w:r>
      <w:r w:rsidRPr="009353FF">
        <w:rPr>
          <w:rStyle w:val="StyleUnderline"/>
          <w:highlight w:val="cyan"/>
        </w:rPr>
        <w:t>this to</w:t>
      </w:r>
      <w:r w:rsidRPr="009353FF">
        <w:rPr>
          <w:rStyle w:val="StyleUnderline"/>
        </w:rPr>
        <w:t xml:space="preserve"> </w:t>
      </w:r>
      <w:r w:rsidRPr="009353FF">
        <w:rPr>
          <w:rStyle w:val="Emphasis"/>
        </w:rPr>
        <w:t xml:space="preserve">do its </w:t>
      </w:r>
      <w:r w:rsidRPr="009353FF">
        <w:rPr>
          <w:rStyle w:val="Emphasis"/>
          <w:highlight w:val="cyan"/>
        </w:rPr>
        <w:t>work</w:t>
      </w:r>
      <w:r w:rsidRPr="009353FF">
        <w:rPr>
          <w:rStyle w:val="StyleUnderline"/>
        </w:rPr>
        <w:t xml:space="preserve">. A court judgment is a </w:t>
      </w:r>
      <w:r w:rsidRPr="009353FF">
        <w:rPr>
          <w:rStyle w:val="Emphasis"/>
        </w:rPr>
        <w:t>legal debt</w:t>
      </w:r>
      <w:r w:rsidRPr="009353FF">
        <w:rPr>
          <w:sz w:val="16"/>
        </w:rPr>
        <w:t xml:space="preserve"> from the moment it is issued, </w:t>
      </w:r>
      <w:r w:rsidRPr="009353FF">
        <w:rPr>
          <w:rStyle w:val="StyleUnderline"/>
        </w:rPr>
        <w:t xml:space="preserve">in which </w:t>
      </w:r>
      <w:r w:rsidRPr="009353FF">
        <w:rPr>
          <w:rStyle w:val="Emphasis"/>
          <w:highlight w:val="cyan"/>
        </w:rPr>
        <w:t>exponential compounding</w:t>
      </w:r>
      <w:r w:rsidRPr="009353FF">
        <w:rPr>
          <w:rStyle w:val="StyleUnderline"/>
          <w:highlight w:val="cyan"/>
        </w:rPr>
        <w:t xml:space="preserve"> credibly threatens to </w:t>
      </w:r>
      <w:r w:rsidRPr="009353FF">
        <w:rPr>
          <w:rStyle w:val="Emphasis"/>
          <w:highlight w:val="cyan"/>
        </w:rPr>
        <w:t>destroy credit</w:t>
      </w:r>
      <w:r w:rsidRPr="009353FF">
        <w:rPr>
          <w:sz w:val="16"/>
        </w:rPr>
        <w:t xml:space="preserve">worthiness </w:t>
      </w:r>
      <w:r w:rsidRPr="009353FF">
        <w:rPr>
          <w:rStyle w:val="StyleUnderline"/>
          <w:highlight w:val="cyan"/>
        </w:rPr>
        <w:t>and</w:t>
      </w:r>
      <w:r w:rsidRPr="009353FF">
        <w:rPr>
          <w:rStyle w:val="StyleUnderline"/>
        </w:rPr>
        <w:t xml:space="preserve"> supports the </w:t>
      </w:r>
      <w:r w:rsidRPr="009353FF">
        <w:rPr>
          <w:rStyle w:val="Emphasis"/>
          <w:highlight w:val="cyan"/>
        </w:rPr>
        <w:t>seizure</w:t>
      </w:r>
      <w:r w:rsidRPr="009353FF">
        <w:rPr>
          <w:rStyle w:val="StyleUnderline"/>
        </w:rPr>
        <w:t xml:space="preserve"> or retitling </w:t>
      </w:r>
      <w:r w:rsidRPr="009353FF">
        <w:rPr>
          <w:rStyle w:val="Emphasis"/>
          <w:highlight w:val="cya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7FE29657" w14:textId="77777777" w:rsidR="00730D49" w:rsidRPr="009353FF" w:rsidRDefault="00730D49" w:rsidP="00730D49"/>
    <w:p w14:paraId="32AE8616" w14:textId="77777777" w:rsidR="00730D49" w:rsidRDefault="00730D49" w:rsidP="00730D49">
      <w:pPr>
        <w:pStyle w:val="Heading4"/>
      </w:pPr>
      <w:r>
        <w:t xml:space="preserve">An executive free from </w:t>
      </w:r>
      <w:r w:rsidRPr="007C73F4">
        <w:rPr>
          <w:u w:val="single"/>
        </w:rPr>
        <w:t>judicial checks</w:t>
      </w:r>
      <w:r>
        <w:t xml:space="preserve"> causes </w:t>
      </w:r>
      <w:r w:rsidRPr="007C73F4">
        <w:rPr>
          <w:u w:val="single"/>
        </w:rPr>
        <w:t>extinction</w:t>
      </w:r>
      <w:r>
        <w:t xml:space="preserve">. </w:t>
      </w:r>
    </w:p>
    <w:p w14:paraId="6C5AC4D8" w14:textId="77777777" w:rsidR="00730D49" w:rsidRPr="00CF27C9" w:rsidRDefault="00730D49" w:rsidP="00730D49">
      <w:r w:rsidRPr="00CF27C9">
        <w:rPr>
          <w:rStyle w:val="Style13ptBold"/>
        </w:rPr>
        <w:t>Koh 25</w:t>
      </w:r>
      <w:r>
        <w:t>, Sterling Professor of International Law and former Dean of Yale Law School, former Legal Advisor and Assistant Secretary of State at the US State Department (Harold Hongju Koh, May 2, 2025, “</w:t>
      </w:r>
      <w:r w:rsidRPr="00CF27C9">
        <w:t>One Hundred Days of Lawlessness</w:t>
      </w:r>
      <w:r>
        <w:t xml:space="preserve">,” Project Syndicate, </w:t>
      </w:r>
      <w:r w:rsidRPr="00CF27C9">
        <w:t>https://www.project-syndicate.org/onpoint/trump-100-days-of-lawlessness-what-to-do-about-it-by-harold-hongju-koh-2025-05</w:t>
      </w:r>
      <w:r>
        <w:t>)</w:t>
      </w:r>
    </w:p>
    <w:p w14:paraId="713E7DEA" w14:textId="77777777" w:rsidR="00730D49" w:rsidRPr="00CF27C9" w:rsidRDefault="00730D49" w:rsidP="00730D49">
      <w:pPr>
        <w:rPr>
          <w:sz w:val="16"/>
        </w:rPr>
      </w:pPr>
      <w:r w:rsidRPr="00CF27C9">
        <w:rPr>
          <w:sz w:val="16"/>
        </w:rPr>
        <w:t>Unilateralism Breeds Lawlessness</w:t>
      </w:r>
    </w:p>
    <w:p w14:paraId="05716622" w14:textId="77777777" w:rsidR="00730D49" w:rsidRPr="00CF27C9" w:rsidRDefault="00730D49" w:rsidP="00730D49">
      <w:pPr>
        <w:rPr>
          <w:rStyle w:val="StyleUnderline"/>
        </w:rPr>
      </w:pPr>
      <w:r w:rsidRPr="00CF27C9">
        <w:rPr>
          <w:sz w:val="16"/>
        </w:rPr>
        <w:t xml:space="preserve">As </w:t>
      </w:r>
      <w:r w:rsidRPr="00CF27C9">
        <w:rPr>
          <w:rStyle w:val="Emphasis"/>
          <w:highlight w:val="cyan"/>
        </w:rPr>
        <w:t>exec</w:t>
      </w:r>
      <w:r w:rsidRPr="00CF27C9">
        <w:rPr>
          <w:sz w:val="16"/>
          <w:szCs w:val="16"/>
        </w:rPr>
        <w:t xml:space="preserve">utive </w:t>
      </w:r>
      <w:r w:rsidRPr="00CF27C9">
        <w:rPr>
          <w:rStyle w:val="Emphasis"/>
          <w:highlight w:val="cyan"/>
        </w:rPr>
        <w:t>power</w:t>
      </w:r>
      <w:r w:rsidRPr="00CF27C9">
        <w:rPr>
          <w:rStyle w:val="StyleUnderline"/>
        </w:rPr>
        <w:t xml:space="preserve"> has</w:t>
      </w:r>
      <w:r w:rsidRPr="00CF27C9">
        <w:rPr>
          <w:sz w:val="16"/>
        </w:rPr>
        <w:t xml:space="preserve"> become more concentrated, it has </w:t>
      </w:r>
      <w:r w:rsidRPr="00CF27C9">
        <w:rPr>
          <w:rStyle w:val="StyleUnderline"/>
        </w:rPr>
        <w:t xml:space="preserve">inevitably </w:t>
      </w:r>
      <w:r w:rsidRPr="00CF27C9">
        <w:rPr>
          <w:rStyle w:val="Emphasis"/>
          <w:highlight w:val="cyan"/>
        </w:rPr>
        <w:t>pressed the limits</w:t>
      </w:r>
      <w:r w:rsidRPr="00CF27C9">
        <w:rPr>
          <w:rStyle w:val="StyleUnderline"/>
          <w:highlight w:val="cyan"/>
        </w:rPr>
        <w:t xml:space="preserve"> of law</w:t>
      </w:r>
      <w:r w:rsidRPr="00CF27C9">
        <w:rPr>
          <w:sz w:val="16"/>
        </w:rPr>
        <w:t xml:space="preserve">. Pressured </w:t>
      </w:r>
      <w:r w:rsidRPr="00CF27C9">
        <w:rPr>
          <w:rStyle w:val="StyleUnderline"/>
        </w:rPr>
        <w:t>executive</w:t>
      </w:r>
      <w:r w:rsidRPr="00CF27C9">
        <w:rPr>
          <w:sz w:val="16"/>
        </w:rPr>
        <w:t xml:space="preserve"> branch </w:t>
      </w:r>
      <w:r w:rsidRPr="00CF27C9">
        <w:rPr>
          <w:rStyle w:val="StyleUnderline"/>
        </w:rPr>
        <w:t xml:space="preserve">officials </w:t>
      </w:r>
      <w:r w:rsidRPr="00CF27C9">
        <w:rPr>
          <w:rStyle w:val="Emphasis"/>
        </w:rPr>
        <w:t>do not think</w:t>
      </w:r>
      <w:r w:rsidRPr="00CF27C9">
        <w:rPr>
          <w:rStyle w:val="StyleUnderline"/>
        </w:rPr>
        <w:t xml:space="preserve"> of themselves as </w:t>
      </w:r>
      <w:r w:rsidRPr="00CF27C9">
        <w:rPr>
          <w:rStyle w:val="Emphasis"/>
        </w:rPr>
        <w:t>dangerous</w:t>
      </w:r>
      <w:r w:rsidRPr="00CF27C9">
        <w:rPr>
          <w:rStyle w:val="StyleUnderline"/>
        </w:rPr>
        <w:t>, but</w:t>
      </w:r>
      <w:r w:rsidRPr="00CF27C9">
        <w:rPr>
          <w:sz w:val="16"/>
        </w:rPr>
        <w:t xml:space="preserve"> rather </w:t>
      </w:r>
      <w:r w:rsidRPr="00CF27C9">
        <w:rPr>
          <w:rStyle w:val="StyleUnderline"/>
        </w:rPr>
        <w:t>as underappreciated</w:t>
      </w:r>
      <w:r w:rsidRPr="00CF27C9">
        <w:rPr>
          <w:sz w:val="16"/>
        </w:rPr>
        <w:t xml:space="preserve"> public servants whose worthy motives have been misunderstood. Inside </w:t>
      </w:r>
      <w:r w:rsidRPr="00CF27C9">
        <w:rPr>
          <w:rStyle w:val="StyleUnderline"/>
        </w:rPr>
        <w:t>their</w:t>
      </w:r>
      <w:r w:rsidRPr="00CF27C9">
        <w:rPr>
          <w:sz w:val="16"/>
        </w:rPr>
        <w:t xml:space="preserve"> bubble of </w:t>
      </w:r>
      <w:r w:rsidRPr="00CF27C9">
        <w:rPr>
          <w:rStyle w:val="StyleUnderline"/>
        </w:rPr>
        <w:t>“</w:t>
      </w:r>
      <w:r w:rsidRPr="00CF27C9">
        <w:rPr>
          <w:rStyle w:val="Emphasis"/>
          <w:highlight w:val="cyan"/>
        </w:rPr>
        <w:t>groupthink</w:t>
      </w:r>
      <w:r w:rsidRPr="00CF27C9">
        <w:rPr>
          <w:rStyle w:val="StyleUnderline"/>
        </w:rPr>
        <w:t>,”</w:t>
      </w:r>
      <w:r w:rsidRPr="00CF27C9">
        <w:rPr>
          <w:sz w:val="16"/>
        </w:rPr>
        <w:t xml:space="preserve"> executives grow isolated, </w:t>
      </w:r>
      <w:r w:rsidRPr="00CF27C9">
        <w:rPr>
          <w:rStyle w:val="StyleUnderline"/>
          <w:highlight w:val="cyan"/>
        </w:rPr>
        <w:t>breeding</w:t>
      </w:r>
      <w:r w:rsidRPr="00CF27C9">
        <w:rPr>
          <w:rStyle w:val="StyleUnderline"/>
        </w:rPr>
        <w:t xml:space="preserve"> </w:t>
      </w:r>
      <w:r w:rsidRPr="00CF27C9">
        <w:rPr>
          <w:rStyle w:val="Emphasis"/>
        </w:rPr>
        <w:t xml:space="preserve">a </w:t>
      </w:r>
      <w:r w:rsidRPr="00CF27C9">
        <w:rPr>
          <w:rStyle w:val="Emphasis"/>
          <w:highlight w:val="cyan"/>
        </w:rPr>
        <w:t>temptation</w:t>
      </w:r>
      <w:r w:rsidRPr="00CF27C9">
        <w:rPr>
          <w:rStyle w:val="StyleUnderline"/>
          <w:highlight w:val="cyan"/>
        </w:rPr>
        <w:t xml:space="preserve"> to </w:t>
      </w:r>
      <w:r w:rsidRPr="00CF27C9">
        <w:rPr>
          <w:rStyle w:val="Emphasis"/>
          <w:highlight w:val="cyan"/>
        </w:rPr>
        <w:t>act alone</w:t>
      </w:r>
      <w:r w:rsidRPr="00CF27C9">
        <w:rPr>
          <w:rStyle w:val="StyleUnderline"/>
        </w:rPr>
        <w:t>,</w:t>
      </w:r>
      <w:r w:rsidRPr="00CF27C9">
        <w:rPr>
          <w:sz w:val="16"/>
        </w:rPr>
        <w:t xml:space="preserve"> often </w:t>
      </w:r>
      <w:r w:rsidRPr="00CF27C9">
        <w:rPr>
          <w:rStyle w:val="StyleUnderline"/>
        </w:rPr>
        <w:t>in secret.</w:t>
      </w:r>
    </w:p>
    <w:p w14:paraId="6A67DE05" w14:textId="77777777" w:rsidR="00730D49" w:rsidRPr="00CF27C9" w:rsidRDefault="00730D49" w:rsidP="00730D49">
      <w:pPr>
        <w:rPr>
          <w:sz w:val="16"/>
        </w:rPr>
      </w:pPr>
      <w:r w:rsidRPr="00CF27C9">
        <w:rPr>
          <w:sz w:val="16"/>
        </w:rPr>
        <w:t xml:space="preserve">When executives’ power combine a capacity to act with a continual duty to react, </w:t>
      </w:r>
      <w:r w:rsidRPr="00CF27C9">
        <w:rPr>
          <w:rStyle w:val="StyleUnderline"/>
        </w:rPr>
        <w:t xml:space="preserve">it is </w:t>
      </w:r>
      <w:r w:rsidRPr="00CF27C9">
        <w:rPr>
          <w:rStyle w:val="Emphasis"/>
        </w:rPr>
        <w:t>only a matter of time</w:t>
      </w:r>
      <w:r w:rsidRPr="00CF27C9">
        <w:rPr>
          <w:rStyle w:val="StyleUnderline"/>
        </w:rPr>
        <w:t xml:space="preserve"> before they see</w:t>
      </w:r>
      <w:r w:rsidRPr="00CF27C9">
        <w:rPr>
          <w:sz w:val="16"/>
        </w:rPr>
        <w:t xml:space="preserve"> the advantages of </w:t>
      </w:r>
      <w:r w:rsidRPr="00CF27C9">
        <w:rPr>
          <w:rStyle w:val="Emphasis"/>
        </w:rPr>
        <w:t>going it alone</w:t>
      </w:r>
      <w:r w:rsidRPr="00CF27C9">
        <w:rPr>
          <w:sz w:val="16"/>
        </w:rPr>
        <w:t xml:space="preserve">. They find it </w:t>
      </w:r>
      <w:r w:rsidRPr="00CF27C9">
        <w:rPr>
          <w:rStyle w:val="Emphasis"/>
        </w:rPr>
        <w:t>better to ask</w:t>
      </w:r>
      <w:r w:rsidRPr="00CF27C9">
        <w:rPr>
          <w:rStyle w:val="StyleUnderline"/>
        </w:rPr>
        <w:t xml:space="preserve"> for </w:t>
      </w:r>
      <w:r w:rsidRPr="00CF27C9">
        <w:rPr>
          <w:rStyle w:val="Emphasis"/>
        </w:rPr>
        <w:t>forgiveness</w:t>
      </w:r>
      <w:r w:rsidRPr="00CF27C9">
        <w:rPr>
          <w:rStyle w:val="StyleUnderline"/>
        </w:rPr>
        <w:t xml:space="preserve"> than for </w:t>
      </w:r>
      <w:r w:rsidRPr="00CF27C9">
        <w:rPr>
          <w:rStyle w:val="Emphasis"/>
        </w:rPr>
        <w:t>permission</w:t>
      </w:r>
      <w:r w:rsidRPr="00CF27C9">
        <w:rPr>
          <w:sz w:val="16"/>
        </w:rPr>
        <w:t>. Or as Reagan reportedly said during the Iran-Contra Affair, “The American people will never forgive me if I fail to get these hostages out over this legal question.”</w:t>
      </w:r>
    </w:p>
    <w:p w14:paraId="2DBD6472" w14:textId="77777777" w:rsidR="00730D49" w:rsidRPr="00CF27C9" w:rsidRDefault="00730D49" w:rsidP="00730D49">
      <w:pPr>
        <w:rPr>
          <w:sz w:val="16"/>
        </w:rPr>
      </w:pPr>
      <w:r w:rsidRPr="00CF27C9">
        <w:rPr>
          <w:sz w:val="16"/>
        </w:rPr>
        <w:t>In time, feeling put-</w:t>
      </w:r>
      <w:r w:rsidRPr="00CF27C9">
        <w:rPr>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CF27C9">
        <w:rPr>
          <w:sz w:val="16"/>
        </w:rPr>
        <w:t xml:space="preserve">, they ought to. </w:t>
      </w:r>
      <w:r w:rsidRPr="00CF27C9">
        <w:rPr>
          <w:rStyle w:val="StyleUnderline"/>
        </w:rPr>
        <w:t xml:space="preserve">From there, </w:t>
      </w:r>
      <w:r w:rsidRPr="00CF27C9">
        <w:rPr>
          <w:rStyle w:val="StyleUnderline"/>
          <w:highlight w:val="cyan"/>
        </w:rPr>
        <w:t>it is</w:t>
      </w:r>
      <w:r w:rsidRPr="00CF27C9">
        <w:rPr>
          <w:rStyle w:val="StyleUnderline"/>
        </w:rPr>
        <w:t xml:space="preserve"> </w:t>
      </w:r>
      <w:r w:rsidRPr="00CF27C9">
        <w:rPr>
          <w:rStyle w:val="Emphasis"/>
        </w:rPr>
        <w:t xml:space="preserve">just </w:t>
      </w:r>
      <w:r w:rsidRPr="00CF27C9">
        <w:rPr>
          <w:rStyle w:val="Emphasis"/>
          <w:highlight w:val="cyan"/>
        </w:rPr>
        <w:t>a short step</w:t>
      </w:r>
      <w:r w:rsidRPr="00CF27C9">
        <w:rPr>
          <w:rStyle w:val="StyleUnderline"/>
          <w:highlight w:val="cyan"/>
        </w:rPr>
        <w:t xml:space="preserve"> to Nixon</w:t>
      </w:r>
      <w:r w:rsidRPr="00CF27C9">
        <w:rPr>
          <w:sz w:val="16"/>
          <w:szCs w:val="16"/>
        </w:rPr>
        <w:t xml:space="preserve">’s </w:t>
      </w:r>
      <w:r w:rsidRPr="00CF27C9">
        <w:rPr>
          <w:sz w:val="16"/>
        </w:rPr>
        <w:t>infamous </w:t>
      </w:r>
      <w:r w:rsidRPr="00CF27C9">
        <w:rPr>
          <w:rStyle w:val="StyleUnderline"/>
        </w:rPr>
        <w:t xml:space="preserve">claim that, “When the President </w:t>
      </w:r>
      <w:r w:rsidRPr="00CF27C9">
        <w:rPr>
          <w:rStyle w:val="Emphasis"/>
        </w:rPr>
        <w:t>does it</w:t>
      </w:r>
      <w:r w:rsidRPr="00CF27C9">
        <w:rPr>
          <w:rStyle w:val="StyleUnderline"/>
        </w:rPr>
        <w:t xml:space="preserve">, that means that it is </w:t>
      </w:r>
      <w:r w:rsidRPr="00CF27C9">
        <w:rPr>
          <w:rStyle w:val="Emphasis"/>
        </w:rPr>
        <w:t>not illegal</w:t>
      </w:r>
      <w:r w:rsidRPr="00CF27C9">
        <w:rPr>
          <w:rStyle w:val="StyleUnderline"/>
        </w:rPr>
        <w:t>.”</w:t>
      </w:r>
      <w:r w:rsidRPr="00CF27C9">
        <w:rPr>
          <w:sz w:val="16"/>
        </w:rPr>
        <w:t xml:space="preserve"> Or as Trump recently put it, “He who saves his Country does not violate any Law.” The repeated exercise of executive power comes to validate itself.</w:t>
      </w:r>
    </w:p>
    <w:p w14:paraId="55C34234" w14:textId="77777777" w:rsidR="00730D49" w:rsidRPr="00CF27C9" w:rsidRDefault="00730D49" w:rsidP="00730D49">
      <w:pPr>
        <w:rPr>
          <w:sz w:val="16"/>
        </w:rPr>
      </w:pPr>
      <w:r w:rsidRPr="00CF27C9">
        <w:rPr>
          <w:rStyle w:val="StyleUnderline"/>
        </w:rPr>
        <w:t>This link</w:t>
      </w:r>
      <w:r w:rsidRPr="00CF27C9">
        <w:rPr>
          <w:sz w:val="16"/>
        </w:rPr>
        <w:t xml:space="preserve"> between unilateralism and lawlessness </w:t>
      </w:r>
      <w:r w:rsidRPr="00CF27C9">
        <w:rPr>
          <w:rStyle w:val="Emphasis"/>
        </w:rPr>
        <w:t>has tightened</w:t>
      </w:r>
      <w:r w:rsidRPr="00CF27C9">
        <w:rPr>
          <w:rStyle w:val="StyleUnderline"/>
        </w:rPr>
        <w:t xml:space="preserve"> with</w:t>
      </w:r>
      <w:r w:rsidRPr="00CF27C9">
        <w:rPr>
          <w:sz w:val="16"/>
        </w:rPr>
        <w:t xml:space="preserve"> the two </w:t>
      </w:r>
      <w:r w:rsidRPr="00CF27C9">
        <w:rPr>
          <w:rStyle w:val="Emphasis"/>
        </w:rPr>
        <w:t>Trump</w:t>
      </w:r>
      <w:r w:rsidRPr="00CF27C9">
        <w:rPr>
          <w:sz w:val="16"/>
        </w:rPr>
        <w:t xml:space="preserve"> presidencies. During his first administration, </w:t>
      </w:r>
      <w:r w:rsidRPr="00CF27C9">
        <w:rPr>
          <w:rStyle w:val="StyleUnderline"/>
          <w:highlight w:val="cyan"/>
        </w:rPr>
        <w:t>Trump’s</w:t>
      </w:r>
      <w:r w:rsidRPr="00CF27C9">
        <w:rPr>
          <w:sz w:val="16"/>
        </w:rPr>
        <w:t xml:space="preserve"> activist </w:t>
      </w:r>
      <w:r w:rsidRPr="00CF27C9">
        <w:rPr>
          <w:rStyle w:val="StyleUnderline"/>
        </w:rPr>
        <w:t xml:space="preserve">impulses </w:t>
      </w:r>
      <w:r w:rsidRPr="00CF27C9">
        <w:rPr>
          <w:rStyle w:val="StyleUnderline"/>
          <w:highlight w:val="cyan"/>
        </w:rPr>
        <w:t>disrupted the</w:t>
      </w:r>
      <w:r w:rsidRPr="00CF27C9">
        <w:rPr>
          <w:rStyle w:val="StyleUnderline"/>
        </w:rPr>
        <w:t xml:space="preserve"> </w:t>
      </w:r>
      <w:r w:rsidRPr="00CF27C9">
        <w:rPr>
          <w:rStyle w:val="Emphasis"/>
        </w:rPr>
        <w:t xml:space="preserve">global </w:t>
      </w:r>
      <w:r w:rsidRPr="00CF27C9">
        <w:rPr>
          <w:rStyle w:val="Emphasis"/>
          <w:highlight w:val="cyan"/>
        </w:rPr>
        <w:t>landscape</w:t>
      </w:r>
      <w:r w:rsidRPr="00CF27C9">
        <w:rPr>
          <w:rStyle w:val="StyleUnderline"/>
          <w:highlight w:val="cyan"/>
        </w:rPr>
        <w:t xml:space="preserve"> with</w:t>
      </w:r>
      <w:r w:rsidRPr="00CF27C9">
        <w:rPr>
          <w:sz w:val="16"/>
        </w:rPr>
        <w:t xml:space="preserve"> unprovoked </w:t>
      </w:r>
      <w:r w:rsidRPr="00CF27C9">
        <w:rPr>
          <w:rStyle w:val="Emphasis"/>
          <w:highlight w:val="cyan"/>
        </w:rPr>
        <w:t>trade wars</w:t>
      </w:r>
      <w:r w:rsidRPr="00CF27C9">
        <w:rPr>
          <w:rStyle w:val="StyleUnderline"/>
          <w:highlight w:val="cyan"/>
        </w:rPr>
        <w:t>,</w:t>
      </w:r>
      <w:r w:rsidRPr="00CF27C9">
        <w:rPr>
          <w:rStyle w:val="StyleUnderline"/>
        </w:rPr>
        <w:t xml:space="preserve"> threat-based </w:t>
      </w:r>
      <w:r w:rsidRPr="00CF27C9">
        <w:rPr>
          <w:rStyle w:val="Emphasis"/>
          <w:highlight w:val="cyan"/>
        </w:rPr>
        <w:t>diplomacy</w:t>
      </w:r>
      <w:r w:rsidRPr="00CF27C9">
        <w:rPr>
          <w:sz w:val="16"/>
        </w:rPr>
        <w:t xml:space="preserve">, anti-immigration campaigns, </w:t>
      </w:r>
      <w:r w:rsidRPr="00CF27C9">
        <w:rPr>
          <w:rStyle w:val="StyleUnderline"/>
          <w:highlight w:val="cyan"/>
        </w:rPr>
        <w:t>and</w:t>
      </w:r>
      <w:r w:rsidRPr="00CF27C9">
        <w:rPr>
          <w:sz w:val="16"/>
        </w:rPr>
        <w:t xml:space="preserve"> a wholesale </w:t>
      </w:r>
      <w:r w:rsidRPr="00CF27C9">
        <w:rPr>
          <w:rStyle w:val="StyleUnderline"/>
          <w:highlight w:val="cyan"/>
        </w:rPr>
        <w:t xml:space="preserve">denigration of </w:t>
      </w:r>
      <w:r w:rsidRPr="00CF27C9">
        <w:rPr>
          <w:rStyle w:val="Emphasis"/>
          <w:highlight w:val="cyan"/>
        </w:rPr>
        <w:t>alliances</w:t>
      </w:r>
      <w:r w:rsidRPr="00CF27C9">
        <w:rPr>
          <w:rStyle w:val="StyleUnderline"/>
        </w:rPr>
        <w:t>. He</w:t>
      </w:r>
      <w:r w:rsidRPr="00CF27C9">
        <w:rPr>
          <w:sz w:val="16"/>
        </w:rPr>
        <w:t xml:space="preserve"> repeatedly </w:t>
      </w:r>
      <w:r w:rsidRPr="00CF27C9">
        <w:rPr>
          <w:rStyle w:val="StyleUnderline"/>
        </w:rPr>
        <w:t>relied on</w:t>
      </w:r>
      <w:r w:rsidRPr="00CF27C9">
        <w:rPr>
          <w:sz w:val="16"/>
        </w:rPr>
        <w:t xml:space="preserve"> far-fetched claims of </w:t>
      </w:r>
      <w:r w:rsidRPr="00CF27C9">
        <w:rPr>
          <w:rStyle w:val="StyleUnderline"/>
        </w:rPr>
        <w:t>“</w:t>
      </w:r>
      <w:r w:rsidRPr="00CF27C9">
        <w:rPr>
          <w:rStyle w:val="Emphasis"/>
        </w:rPr>
        <w:t>national emergencies</w:t>
      </w:r>
      <w:r w:rsidRPr="00CF27C9">
        <w:rPr>
          <w:rStyle w:val="StyleUnderline"/>
        </w:rPr>
        <w:t>” to justify</w:t>
      </w:r>
      <w:r w:rsidRPr="00CF27C9">
        <w:rPr>
          <w:sz w:val="16"/>
        </w:rPr>
        <w:t xml:space="preserve"> unilateral </w:t>
      </w:r>
      <w:r w:rsidRPr="00CF27C9">
        <w:rPr>
          <w:rStyle w:val="Emphasis"/>
        </w:rPr>
        <w:t>exec</w:t>
      </w:r>
      <w:r w:rsidRPr="00CF27C9">
        <w:rPr>
          <w:rStyle w:val="StyleUnderline"/>
        </w:rPr>
        <w:t xml:space="preserve">utive </w:t>
      </w:r>
      <w:r w:rsidRPr="00CF27C9">
        <w:rPr>
          <w:rStyle w:val="Emphasis"/>
        </w:rPr>
        <w:t>action</w:t>
      </w:r>
      <w:r w:rsidRPr="00CF27C9">
        <w:rPr>
          <w:sz w:val="16"/>
        </w:rPr>
        <w:t xml:space="preserve"> in areas where the Constitution affords Congress primary authority – from immigration and war to international trade and the regulation of cross-border investments.</w:t>
      </w:r>
    </w:p>
    <w:p w14:paraId="3ECFA819" w14:textId="77777777" w:rsidR="00730D49" w:rsidRPr="00CF27C9" w:rsidRDefault="00730D49" w:rsidP="00730D49">
      <w:pPr>
        <w:rPr>
          <w:sz w:val="16"/>
        </w:rPr>
      </w:pPr>
      <w:r w:rsidRPr="00CF27C9">
        <w:rPr>
          <w:rStyle w:val="StyleUnderline"/>
        </w:rPr>
        <w:t>Trump</w:t>
      </w:r>
      <w:r w:rsidRPr="00CF27C9">
        <w:rPr>
          <w:sz w:val="16"/>
        </w:rPr>
        <w:t xml:space="preserve">, moreover, </w:t>
      </w:r>
      <w:r w:rsidRPr="00CF27C9">
        <w:rPr>
          <w:rStyle w:val="StyleUnderline"/>
        </w:rPr>
        <w:t>claimed</w:t>
      </w:r>
      <w:r w:rsidRPr="00CF27C9">
        <w:rPr>
          <w:sz w:val="16"/>
        </w:rPr>
        <w:t xml:space="preserve"> legal </w:t>
      </w:r>
      <w:r w:rsidRPr="00CF27C9">
        <w:rPr>
          <w:rStyle w:val="StyleUnderline"/>
        </w:rPr>
        <w:t xml:space="preserve">power to </w:t>
      </w:r>
      <w:r w:rsidRPr="00CF27C9">
        <w:rPr>
          <w:rStyle w:val="Emphasis"/>
        </w:rPr>
        <w:t>terminate</w:t>
      </w:r>
      <w:r w:rsidRPr="00CF27C9">
        <w:rPr>
          <w:sz w:val="16"/>
        </w:rPr>
        <w:t xml:space="preserve"> longstanding </w:t>
      </w:r>
      <w:r w:rsidRPr="00CF27C9">
        <w:rPr>
          <w:rStyle w:val="Emphasis"/>
        </w:rPr>
        <w:t>treaties</w:t>
      </w:r>
      <w:r w:rsidRPr="00CF27C9">
        <w:rPr>
          <w:rStyle w:val="StyleUnderline"/>
        </w:rPr>
        <w:t xml:space="preserve"> at will</w:t>
      </w:r>
      <w:r w:rsidRPr="00CF27C9">
        <w:rPr>
          <w:sz w:val="16"/>
        </w:rPr>
        <w:t>, without even paying lip service to consultation with legislators. And he usurped Congress’s power of the purse by proceeding to build a border wall with funds that it had expressly withheld.</w:t>
      </w:r>
    </w:p>
    <w:p w14:paraId="3F708D71" w14:textId="77777777" w:rsidR="00730D49" w:rsidRPr="00CF27C9" w:rsidRDefault="00730D49" w:rsidP="00730D49">
      <w:pPr>
        <w:rPr>
          <w:sz w:val="16"/>
        </w:rPr>
      </w:pPr>
      <w:r w:rsidRPr="00CF27C9">
        <w:rPr>
          <w:sz w:val="16"/>
        </w:rPr>
        <w:t xml:space="preserve">Along the way, Trump 1.0 amalgamated his predecessors’ worst national-security abuses. Like Nixon, </w:t>
      </w:r>
      <w:r w:rsidRPr="00CF27C9">
        <w:rPr>
          <w:rStyle w:val="StyleUnderline"/>
          <w:highlight w:val="cyan"/>
        </w:rPr>
        <w:t>he</w:t>
      </w:r>
      <w:r w:rsidRPr="00CF27C9">
        <w:rPr>
          <w:rStyle w:val="StyleUnderline"/>
        </w:rPr>
        <w:t xml:space="preserve"> </w:t>
      </w:r>
      <w:r w:rsidRPr="00CF27C9">
        <w:rPr>
          <w:rStyle w:val="Emphasis"/>
        </w:rPr>
        <w:t xml:space="preserve">illegally </w:t>
      </w:r>
      <w:r w:rsidRPr="00CF27C9">
        <w:rPr>
          <w:rStyle w:val="Emphasis"/>
          <w:highlight w:val="cyan"/>
        </w:rPr>
        <w:t>used</w:t>
      </w:r>
      <w:r w:rsidRPr="00CF27C9">
        <w:rPr>
          <w:rStyle w:val="StyleUnderline"/>
          <w:highlight w:val="cyan"/>
        </w:rPr>
        <w:t xml:space="preserve"> force</w:t>
      </w:r>
      <w:r w:rsidRPr="00CF27C9">
        <w:rPr>
          <w:sz w:val="16"/>
        </w:rPr>
        <w:t xml:space="preserve"> abroad </w:t>
      </w:r>
      <w:r w:rsidRPr="00CF27C9">
        <w:rPr>
          <w:rStyle w:val="StyleUnderline"/>
          <w:highlight w:val="cyan"/>
        </w:rPr>
        <w:t>to</w:t>
      </w:r>
      <w:r w:rsidRPr="00CF27C9">
        <w:rPr>
          <w:rStyle w:val="StyleUnderline"/>
        </w:rPr>
        <w:t xml:space="preserve"> kill</w:t>
      </w:r>
      <w:r w:rsidRPr="00CF27C9">
        <w:rPr>
          <w:sz w:val="16"/>
        </w:rPr>
        <w:t xml:space="preserve"> Iranian General Qassem </w:t>
      </w:r>
      <w:r w:rsidRPr="00CF27C9">
        <w:rPr>
          <w:rStyle w:val="Emphasis"/>
        </w:rPr>
        <w:t>Suleimani</w:t>
      </w:r>
      <w:r w:rsidRPr="00CF27C9">
        <w:rPr>
          <w:sz w:val="16"/>
        </w:rPr>
        <w:t xml:space="preserve"> in Iraq, and pressured his attorney general to </w:t>
      </w:r>
      <w:r w:rsidRPr="00CF27C9">
        <w:rPr>
          <w:rStyle w:val="Emphasis"/>
        </w:rPr>
        <w:t>weaponize</w:t>
      </w:r>
      <w:r w:rsidRPr="00CF27C9">
        <w:rPr>
          <w:rStyle w:val="StyleUnderline"/>
        </w:rPr>
        <w:t xml:space="preserve"> the </w:t>
      </w:r>
      <w:r w:rsidRPr="00CF27C9">
        <w:rPr>
          <w:rStyle w:val="Emphasis"/>
        </w:rPr>
        <w:t>Justice Department</w:t>
      </w:r>
      <w:r w:rsidRPr="00CF27C9">
        <w:rPr>
          <w:rStyle w:val="StyleUnderline"/>
        </w:rPr>
        <w:t xml:space="preserve"> against his critics</w:t>
      </w:r>
      <w:r w:rsidRPr="00CF27C9">
        <w:rPr>
          <w:sz w:val="16"/>
        </w:rPr>
        <w:t xml:space="preserve">. Like George W. Bush, he claimed a right to </w:t>
      </w:r>
      <w:r w:rsidRPr="00CF27C9">
        <w:rPr>
          <w:rStyle w:val="StyleUnderline"/>
          <w:highlight w:val="cyan"/>
        </w:rPr>
        <w:t xml:space="preserve">launch </w:t>
      </w:r>
      <w:r w:rsidRPr="00CF27C9">
        <w:rPr>
          <w:rStyle w:val="Emphasis"/>
          <w:highlight w:val="cyan"/>
        </w:rPr>
        <w:t>preemptive</w:t>
      </w:r>
      <w:r w:rsidRPr="00CF27C9">
        <w:rPr>
          <w:rStyle w:val="StyleUnderline"/>
        </w:rPr>
        <w:t xml:space="preserve"> military </w:t>
      </w:r>
      <w:r w:rsidRPr="00CF27C9">
        <w:rPr>
          <w:rStyle w:val="Emphasis"/>
          <w:highlight w:val="cyan"/>
        </w:rPr>
        <w:t>strikes</w:t>
      </w:r>
      <w:r w:rsidRPr="00CF27C9">
        <w:rPr>
          <w:sz w:val="16"/>
        </w:rPr>
        <w:t xml:space="preserve">. And like Reagan, he </w:t>
      </w:r>
      <w:r w:rsidRPr="00CF27C9">
        <w:rPr>
          <w:rStyle w:val="StyleUnderline"/>
        </w:rPr>
        <w:t xml:space="preserve">condoned the </w:t>
      </w:r>
      <w:r w:rsidRPr="00CF27C9">
        <w:rPr>
          <w:rStyle w:val="Emphasis"/>
        </w:rPr>
        <w:t>privatization</w:t>
      </w:r>
      <w:r w:rsidRPr="00CF27C9">
        <w:rPr>
          <w:rStyle w:val="StyleUnderline"/>
        </w:rPr>
        <w:t xml:space="preserve"> of </w:t>
      </w:r>
      <w:r w:rsidRPr="00CF27C9">
        <w:rPr>
          <w:rStyle w:val="Emphasis"/>
        </w:rPr>
        <w:t>fo</w:t>
      </w:r>
      <w:r w:rsidRPr="00CF27C9">
        <w:rPr>
          <w:rStyle w:val="StyleUnderline"/>
        </w:rPr>
        <w:t xml:space="preserve">reign </w:t>
      </w:r>
      <w:r w:rsidRPr="00CF27C9">
        <w:rPr>
          <w:rStyle w:val="Emphasis"/>
        </w:rPr>
        <w:t>po</w:t>
      </w:r>
      <w:r w:rsidRPr="00CF27C9">
        <w:rPr>
          <w:rStyle w:val="StyleUnderline"/>
        </w:rPr>
        <w:t>licy</w:t>
      </w:r>
      <w:r w:rsidRPr="00CF27C9">
        <w:rPr>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5BEEF108" w14:textId="77777777" w:rsidR="00730D49" w:rsidRPr="00CF27C9" w:rsidRDefault="00730D49" w:rsidP="00730D49">
      <w:pPr>
        <w:rPr>
          <w:sz w:val="16"/>
        </w:rPr>
      </w:pPr>
      <w:r w:rsidRPr="00CF27C9">
        <w:rPr>
          <w:rStyle w:val="StyleUnderline"/>
          <w:highlight w:val="cyan"/>
        </w:rPr>
        <w:t>Such</w:t>
      </w:r>
      <w:r w:rsidRPr="00CF27C9">
        <w:rPr>
          <w:rStyle w:val="StyleUnderline"/>
        </w:rPr>
        <w:t xml:space="preserve"> a </w:t>
      </w:r>
      <w:r w:rsidRPr="00CF27C9">
        <w:rPr>
          <w:rStyle w:val="Emphasis"/>
        </w:rPr>
        <w:t>sustained</w:t>
      </w:r>
      <w:r w:rsidRPr="00CF27C9">
        <w:rPr>
          <w:sz w:val="16"/>
        </w:rPr>
        <w:t xml:space="preserve"> presidential </w:t>
      </w:r>
      <w:r w:rsidRPr="00CF27C9">
        <w:rPr>
          <w:rStyle w:val="Emphasis"/>
          <w:highlight w:val="cyan"/>
        </w:rPr>
        <w:t>effort</w:t>
      </w:r>
      <w:r w:rsidRPr="00CF27C9">
        <w:rPr>
          <w:rStyle w:val="StyleUnderline"/>
        </w:rPr>
        <w:t xml:space="preserve"> to dodge the </w:t>
      </w:r>
      <w:r w:rsidRPr="00CF27C9">
        <w:rPr>
          <w:rStyle w:val="Emphasis"/>
        </w:rPr>
        <w:t>rule of law</w:t>
      </w:r>
      <w:r w:rsidRPr="00CF27C9">
        <w:rPr>
          <w:rStyle w:val="StyleUnderline"/>
        </w:rPr>
        <w:t xml:space="preserve"> </w:t>
      </w:r>
      <w:r w:rsidRPr="00CF27C9">
        <w:rPr>
          <w:rStyle w:val="StyleUnderline"/>
          <w:highlight w:val="cyan"/>
        </w:rPr>
        <w:t xml:space="preserve">could </w:t>
      </w:r>
      <w:r w:rsidRPr="00CF27C9">
        <w:rPr>
          <w:rStyle w:val="Emphasis"/>
          <w:highlight w:val="cyan"/>
        </w:rPr>
        <w:t>not</w:t>
      </w:r>
      <w:r w:rsidRPr="00CF27C9">
        <w:rPr>
          <w:rStyle w:val="StyleUnderline"/>
          <w:highlight w:val="cyan"/>
        </w:rPr>
        <w:t xml:space="preserve"> have succeeded had</w:t>
      </w:r>
      <w:r w:rsidRPr="00CF27C9">
        <w:rPr>
          <w:rStyle w:val="StyleUnderline"/>
        </w:rPr>
        <w:t xml:space="preserve"> constitutional </w:t>
      </w:r>
      <w:r w:rsidRPr="00CF27C9">
        <w:rPr>
          <w:rStyle w:val="Emphasis"/>
          <w:highlight w:val="cyan"/>
        </w:rPr>
        <w:t>checks</w:t>
      </w:r>
      <w:r w:rsidRPr="00CF27C9">
        <w:rPr>
          <w:rStyle w:val="StyleUnderline"/>
        </w:rPr>
        <w:t xml:space="preserve"> and balances </w:t>
      </w:r>
      <w:r w:rsidRPr="00CF27C9">
        <w:rPr>
          <w:rStyle w:val="Emphasis"/>
          <w:highlight w:val="cyan"/>
        </w:rPr>
        <w:t>functioned</w:t>
      </w:r>
      <w:r w:rsidRPr="00CF27C9">
        <w:rPr>
          <w:rStyle w:val="StyleUnderline"/>
        </w:rPr>
        <w:t xml:space="preserve"> as intended</w:t>
      </w:r>
      <w:r w:rsidRPr="00CF27C9">
        <w:rPr>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78A19698" w14:textId="77777777" w:rsidR="00730D49" w:rsidRPr="00CF27C9" w:rsidRDefault="00730D49" w:rsidP="00730D49">
      <w:pPr>
        <w:rPr>
          <w:sz w:val="12"/>
          <w:szCs w:val="12"/>
        </w:rPr>
      </w:pPr>
      <w:r w:rsidRPr="00CF27C9">
        <w:rPr>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6A1B4B7D" w14:textId="77777777" w:rsidR="00730D49" w:rsidRPr="00CF27C9" w:rsidRDefault="00730D49" w:rsidP="00730D49">
      <w:pPr>
        <w:rPr>
          <w:sz w:val="12"/>
          <w:szCs w:val="12"/>
        </w:rPr>
      </w:pPr>
      <w:r w:rsidRPr="00CF27C9">
        <w:rPr>
          <w:sz w:val="12"/>
          <w:szCs w:val="12"/>
        </w:rPr>
        <w:t>What made Trump’s first-term unilateralism constitutionally distinctive was his claim that “I have an Article II,” which “gives me the right to do whatever I want” as president. Trump and his supporters insisted that all of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342BE76F" w14:textId="77777777" w:rsidR="00730D49" w:rsidRPr="00CF27C9" w:rsidRDefault="00730D49" w:rsidP="00730D49">
      <w:pPr>
        <w:rPr>
          <w:sz w:val="12"/>
          <w:szCs w:val="12"/>
        </w:rPr>
      </w:pPr>
      <w:r w:rsidRPr="00CF27C9">
        <w:rPr>
          <w:sz w:val="12"/>
          <w:szCs w:val="12"/>
        </w:rPr>
        <w:t>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labors to empower the executive in the name of national security have helped transform the executive himself into a national-security threat.</w:t>
      </w:r>
    </w:p>
    <w:p w14:paraId="135A4BD1" w14:textId="77777777" w:rsidR="00730D49" w:rsidRPr="00CF27C9" w:rsidRDefault="00730D49" w:rsidP="00730D49">
      <w:pPr>
        <w:rPr>
          <w:sz w:val="12"/>
          <w:szCs w:val="12"/>
        </w:rPr>
      </w:pPr>
      <w:r w:rsidRPr="00CF27C9">
        <w:rPr>
          <w:sz w:val="12"/>
          <w:szCs w:val="12"/>
        </w:rPr>
        <w:t>Trump 2.0</w:t>
      </w:r>
    </w:p>
    <w:p w14:paraId="0A1B5723" w14:textId="77777777" w:rsidR="00730D49" w:rsidRPr="00CF27C9" w:rsidRDefault="00730D49" w:rsidP="00730D49">
      <w:pPr>
        <w:rPr>
          <w:sz w:val="12"/>
          <w:szCs w:val="12"/>
        </w:rPr>
      </w:pPr>
      <w:r w:rsidRPr="00CF27C9">
        <w:rPr>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55EA94C2" w14:textId="77777777" w:rsidR="00730D49" w:rsidRPr="00CF27C9" w:rsidRDefault="00730D49" w:rsidP="00730D49">
      <w:pPr>
        <w:rPr>
          <w:sz w:val="12"/>
          <w:szCs w:val="12"/>
        </w:rPr>
      </w:pPr>
      <w:r w:rsidRPr="00CF27C9">
        <w:rPr>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2359B56A" w14:textId="77777777" w:rsidR="00730D49" w:rsidRPr="00CF27C9" w:rsidRDefault="00730D49" w:rsidP="00730D49">
      <w:pPr>
        <w:rPr>
          <w:sz w:val="16"/>
        </w:rPr>
      </w:pPr>
      <w:r w:rsidRPr="00CF27C9">
        <w:rPr>
          <w:sz w:val="16"/>
        </w:rPr>
        <w:t xml:space="preserve">Similarly, in the name of “government efficiency,” </w:t>
      </w:r>
      <w:r w:rsidRPr="00CF27C9">
        <w:rPr>
          <w:rStyle w:val="Emphasis"/>
          <w:highlight w:val="cyan"/>
        </w:rPr>
        <w:t>Trump</w:t>
      </w:r>
      <w:r w:rsidRPr="00CF27C9">
        <w:rPr>
          <w:rStyle w:val="StyleUnderline"/>
        </w:rPr>
        <w:t xml:space="preserve"> has </w:t>
      </w:r>
      <w:r w:rsidRPr="00CF27C9">
        <w:rPr>
          <w:rStyle w:val="StyleUnderline"/>
          <w:highlight w:val="cyan"/>
        </w:rPr>
        <w:t>gutted</w:t>
      </w:r>
      <w:r w:rsidRPr="00CF27C9">
        <w:rPr>
          <w:rStyle w:val="StyleUnderline"/>
        </w:rPr>
        <w:t xml:space="preserve"> the</w:t>
      </w:r>
      <w:r w:rsidRPr="00CF27C9">
        <w:rPr>
          <w:sz w:val="16"/>
        </w:rPr>
        <w:t xml:space="preserve"> career </w:t>
      </w:r>
      <w:r w:rsidRPr="00CF27C9">
        <w:rPr>
          <w:rStyle w:val="Emphasis"/>
          <w:highlight w:val="cyan"/>
        </w:rPr>
        <w:t>civil service</w:t>
      </w:r>
      <w:r w:rsidRPr="00CF27C9">
        <w:rPr>
          <w:rStyle w:val="StyleUnderline"/>
        </w:rPr>
        <w:t xml:space="preserve"> and</w:t>
      </w:r>
      <w:r w:rsidRPr="00CF27C9">
        <w:rPr>
          <w:sz w:val="16"/>
        </w:rPr>
        <w:t xml:space="preserve"> concentrated power </w:t>
      </w:r>
      <w:r w:rsidRPr="00CF27C9">
        <w:rPr>
          <w:rStyle w:val="StyleUnderline"/>
        </w:rPr>
        <w:t>in</w:t>
      </w:r>
      <w:r w:rsidRPr="00CF27C9">
        <w:rPr>
          <w:sz w:val="16"/>
        </w:rPr>
        <w:t xml:space="preserve"> the hands of </w:t>
      </w:r>
      <w:r w:rsidRPr="00CF27C9">
        <w:rPr>
          <w:rStyle w:val="StyleUnderline"/>
        </w:rPr>
        <w:t xml:space="preserve">his most </w:t>
      </w:r>
      <w:r w:rsidRPr="00CF27C9">
        <w:rPr>
          <w:rStyle w:val="Emphasis"/>
        </w:rPr>
        <w:t>loyal cronies</w:t>
      </w:r>
      <w:r w:rsidRPr="00CF27C9">
        <w:rPr>
          <w:sz w:val="16"/>
        </w:rPr>
        <w:t xml:space="preserve">. He has </w:t>
      </w:r>
      <w:r w:rsidRPr="00CF27C9">
        <w:rPr>
          <w:rStyle w:val="StyleUnderline"/>
        </w:rPr>
        <w:t xml:space="preserve">sought to </w:t>
      </w:r>
      <w:r w:rsidRPr="00CF27C9">
        <w:rPr>
          <w:rStyle w:val="Emphasis"/>
        </w:rPr>
        <w:t>dismantle</w:t>
      </w:r>
      <w:r w:rsidRPr="00CF27C9">
        <w:rPr>
          <w:sz w:val="16"/>
        </w:rPr>
        <w:t xml:space="preserve"> congressionally established departments and independent </w:t>
      </w:r>
      <w:r w:rsidRPr="00CF27C9">
        <w:rPr>
          <w:rStyle w:val="Emphasis"/>
          <w:highlight w:val="cyan"/>
        </w:rPr>
        <w:t>agencies</w:t>
      </w:r>
      <w:r w:rsidRPr="00CF27C9">
        <w:rPr>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43915C4E" w14:textId="77777777" w:rsidR="00730D49" w:rsidRPr="00CF27C9" w:rsidRDefault="00730D49" w:rsidP="00730D49">
      <w:pPr>
        <w:rPr>
          <w:sz w:val="16"/>
        </w:rPr>
      </w:pPr>
      <w:r w:rsidRPr="00CF27C9">
        <w:rPr>
          <w:sz w:val="16"/>
        </w:rPr>
        <w:t xml:space="preserve">As in his first term, Trump has favored impulse over strategy, transactions over relationships, hard power over diplomacy, and “resigning without leaving” over meaningful engagement with international institutions. </w:t>
      </w:r>
      <w:r w:rsidRPr="00CF27C9">
        <w:rPr>
          <w:rStyle w:val="StyleUnderline"/>
        </w:rPr>
        <w:t>He has continued to </w:t>
      </w:r>
      <w:r w:rsidRPr="00CF27C9">
        <w:rPr>
          <w:rStyle w:val="Emphasis"/>
        </w:rPr>
        <w:t>denigrate</w:t>
      </w:r>
      <w:r w:rsidRPr="00CF27C9">
        <w:rPr>
          <w:rStyle w:val="StyleUnderline"/>
        </w:rPr>
        <w:t xml:space="preserve"> </w:t>
      </w:r>
      <w:r w:rsidRPr="00CF27C9">
        <w:rPr>
          <w:rStyle w:val="StyleUnderline"/>
          <w:highlight w:val="cyan"/>
        </w:rPr>
        <w:t xml:space="preserve">the </w:t>
      </w:r>
      <w:r w:rsidRPr="00CF27C9">
        <w:rPr>
          <w:rStyle w:val="Emphasis"/>
          <w:highlight w:val="cyan"/>
        </w:rPr>
        <w:t>truth</w:t>
      </w:r>
      <w:r w:rsidRPr="00CF27C9">
        <w:rPr>
          <w:rStyle w:val="StyleUnderline"/>
          <w:highlight w:val="cyan"/>
        </w:rPr>
        <w:t xml:space="preserve"> and</w:t>
      </w:r>
      <w:r w:rsidRPr="00CF27C9">
        <w:rPr>
          <w:rStyle w:val="StyleUnderline"/>
        </w:rPr>
        <w:t xml:space="preserve"> attack </w:t>
      </w:r>
      <w:r w:rsidRPr="00CF27C9">
        <w:rPr>
          <w:rStyle w:val="Emphasis"/>
        </w:rPr>
        <w:t xml:space="preserve">the </w:t>
      </w:r>
      <w:r w:rsidRPr="00CF27C9">
        <w:rPr>
          <w:rStyle w:val="Emphasis"/>
          <w:highlight w:val="cyan"/>
        </w:rPr>
        <w:t>press</w:t>
      </w:r>
      <w:r w:rsidRPr="00CF27C9">
        <w:rPr>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3A8EEA0A" w14:textId="77777777" w:rsidR="00730D49" w:rsidRPr="00CF27C9" w:rsidRDefault="00730D49" w:rsidP="00730D49">
      <w:pPr>
        <w:rPr>
          <w:sz w:val="16"/>
        </w:rPr>
      </w:pPr>
      <w:r w:rsidRPr="00CF27C9">
        <w:rPr>
          <w:sz w:val="16"/>
        </w:rPr>
        <w:t xml:space="preserve">But there are also important differences from the first term. </w:t>
      </w:r>
      <w:r w:rsidRPr="00CF27C9">
        <w:rPr>
          <w:rStyle w:val="StyleUnderline"/>
        </w:rPr>
        <w:t>Trump’s second</w:t>
      </w:r>
      <w:r w:rsidRPr="00CF27C9">
        <w:rPr>
          <w:sz w:val="16"/>
        </w:rPr>
        <w:t xml:space="preserve"> administration, now </w:t>
      </w:r>
      <w:r w:rsidRPr="00CF27C9">
        <w:rPr>
          <w:rStyle w:val="StyleUnderline"/>
        </w:rPr>
        <w:t xml:space="preserve">comprised only of </w:t>
      </w:r>
      <w:r w:rsidRPr="00CF27C9">
        <w:rPr>
          <w:rStyle w:val="Emphasis"/>
        </w:rPr>
        <w:t>staunch loyalists</w:t>
      </w:r>
      <w:r w:rsidRPr="00CF27C9">
        <w:rPr>
          <w:rStyle w:val="StyleUnderline"/>
        </w:rPr>
        <w:t>, is</w:t>
      </w:r>
      <w:r w:rsidRPr="00CF27C9">
        <w:rPr>
          <w:sz w:val="16"/>
        </w:rPr>
        <w:t xml:space="preserve"> even </w:t>
      </w:r>
      <w:r w:rsidRPr="00CF27C9">
        <w:rPr>
          <w:rStyle w:val="StyleUnderline"/>
        </w:rPr>
        <w:t xml:space="preserve">more </w:t>
      </w:r>
      <w:r w:rsidRPr="00CF27C9">
        <w:rPr>
          <w:rStyle w:val="Emphasis"/>
        </w:rPr>
        <w:t>vindictive</w:t>
      </w:r>
      <w:r w:rsidRPr="00CF27C9">
        <w:rPr>
          <w:rStyle w:val="StyleUnderline"/>
        </w:rPr>
        <w:t>, bellicose, and</w:t>
      </w:r>
      <w:r w:rsidRPr="00CF27C9">
        <w:rPr>
          <w:sz w:val="16"/>
        </w:rPr>
        <w:t xml:space="preserve"> openly </w:t>
      </w:r>
      <w:r w:rsidRPr="00CF27C9">
        <w:rPr>
          <w:rStyle w:val="Emphasis"/>
        </w:rPr>
        <w:t>contemptuous</w:t>
      </w:r>
      <w:r w:rsidRPr="00CF27C9">
        <w:rPr>
          <w:rStyle w:val="StyleUnderline"/>
        </w:rPr>
        <w:t xml:space="preserve"> of legal </w:t>
      </w:r>
      <w:r w:rsidRPr="00CF27C9">
        <w:rPr>
          <w:rStyle w:val="Emphasis"/>
        </w:rPr>
        <w:t>constraints</w:t>
      </w:r>
      <w:r w:rsidRPr="00CF27C9">
        <w:rPr>
          <w:rStyle w:val="StyleUnderline"/>
        </w:rPr>
        <w:t>.</w:t>
      </w:r>
      <w:r w:rsidRPr="00CF27C9">
        <w:rPr>
          <w:sz w:val="16"/>
        </w:rPr>
        <w:t xml:space="preserve"> Trump has fully instituted government by decree, issuing 142 executive orders during his first hundred days – many advancing policies without any congressional authorization. </w:t>
      </w:r>
      <w:r w:rsidRPr="00CF27C9">
        <w:rPr>
          <w:rStyle w:val="StyleUnderline"/>
        </w:rPr>
        <w:t>He has</w:t>
      </w:r>
      <w:r w:rsidRPr="00CF27C9">
        <w:rPr>
          <w:sz w:val="16"/>
        </w:rPr>
        <w:t xml:space="preserve"> also “paused” already appropriated expenditures for foreign aid to Ukraine and elsewhere, </w:t>
      </w:r>
      <w:r w:rsidRPr="00CF27C9">
        <w:rPr>
          <w:rStyle w:val="StyleUnderline"/>
          <w:highlight w:val="cyan"/>
        </w:rPr>
        <w:t xml:space="preserve">openly </w:t>
      </w:r>
      <w:r w:rsidRPr="00CF27C9">
        <w:rPr>
          <w:rStyle w:val="Emphasis"/>
          <w:highlight w:val="cyan"/>
        </w:rPr>
        <w:t>commandeering</w:t>
      </w:r>
      <w:r w:rsidRPr="00CF27C9">
        <w:rPr>
          <w:rStyle w:val="StyleUnderline"/>
        </w:rPr>
        <w:t xml:space="preserve"> Congress’s</w:t>
      </w:r>
      <w:r w:rsidRPr="00CF27C9">
        <w:rPr>
          <w:sz w:val="16"/>
        </w:rPr>
        <w:t xml:space="preserve"> constitutional </w:t>
      </w:r>
      <w:r w:rsidRPr="00CF27C9">
        <w:rPr>
          <w:rStyle w:val="Emphasis"/>
          <w:highlight w:val="cyan"/>
        </w:rPr>
        <w:t>power</w:t>
      </w:r>
      <w:r w:rsidRPr="00CF27C9">
        <w:rPr>
          <w:rStyle w:val="StyleUnderline"/>
          <w:highlight w:val="cyan"/>
        </w:rPr>
        <w:t xml:space="preserve"> of</w:t>
      </w:r>
      <w:r w:rsidRPr="00CF27C9">
        <w:rPr>
          <w:rStyle w:val="StyleUnderline"/>
        </w:rPr>
        <w:t xml:space="preserve"> the </w:t>
      </w:r>
      <w:r w:rsidRPr="00CF27C9">
        <w:rPr>
          <w:rStyle w:val="Emphasis"/>
          <w:highlight w:val="cyan"/>
        </w:rPr>
        <w:t>purse</w:t>
      </w:r>
      <w:r w:rsidRPr="00CF27C9">
        <w:rPr>
          <w:rStyle w:val="StyleUnderline"/>
        </w:rPr>
        <w:t>.</w:t>
      </w:r>
    </w:p>
    <w:p w14:paraId="17B542F9" w14:textId="77777777" w:rsidR="00730D49" w:rsidRPr="00CF27C9" w:rsidRDefault="00730D49" w:rsidP="00730D49">
      <w:pPr>
        <w:rPr>
          <w:sz w:val="16"/>
          <w:szCs w:val="16"/>
        </w:rPr>
      </w:pPr>
      <w:r w:rsidRPr="00CF27C9">
        <w:rPr>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1FD70CEC" w14:textId="77777777" w:rsidR="00730D49" w:rsidRPr="00CF27C9" w:rsidRDefault="00730D49" w:rsidP="00730D49">
      <w:pPr>
        <w:rPr>
          <w:sz w:val="16"/>
          <w:szCs w:val="16"/>
        </w:rPr>
      </w:pPr>
      <w:r w:rsidRPr="00CF27C9">
        <w:rPr>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181771A2" w14:textId="77777777" w:rsidR="00730D49" w:rsidRPr="00CF27C9" w:rsidRDefault="00730D49" w:rsidP="00730D49">
      <w:pPr>
        <w:rPr>
          <w:sz w:val="16"/>
        </w:rPr>
      </w:pPr>
      <w:r w:rsidRPr="00CF27C9">
        <w:rPr>
          <w:sz w:val="16"/>
        </w:rPr>
        <w:t xml:space="preserve">In his first term, </w:t>
      </w:r>
      <w:r w:rsidRPr="00CF27C9">
        <w:rPr>
          <w:rStyle w:val="StyleUnderline"/>
        </w:rPr>
        <w:t>Trump</w:t>
      </w:r>
      <w:r w:rsidRPr="00CF27C9">
        <w:rPr>
          <w:sz w:val="16"/>
        </w:rPr>
        <w:t xml:space="preserve"> hesitated to use force; but in his second, he has </w:t>
      </w:r>
      <w:r w:rsidRPr="00CF27C9">
        <w:rPr>
          <w:rStyle w:val="StyleUnderline"/>
        </w:rPr>
        <w:t xml:space="preserve">already launched </w:t>
      </w:r>
      <w:r w:rsidRPr="00CF27C9">
        <w:rPr>
          <w:rStyle w:val="Emphasis"/>
          <w:highlight w:val="cyan"/>
        </w:rPr>
        <w:t>strikes on</w:t>
      </w:r>
      <w:r w:rsidRPr="00CF27C9">
        <w:rPr>
          <w:sz w:val="16"/>
        </w:rPr>
        <w:t xml:space="preserve"> the Houthis </w:t>
      </w:r>
      <w:r w:rsidRPr="00CF27C9">
        <w:rPr>
          <w:rStyle w:val="StyleUnderline"/>
        </w:rPr>
        <w:t xml:space="preserve">in </w:t>
      </w:r>
      <w:r w:rsidRPr="00CF27C9">
        <w:rPr>
          <w:rStyle w:val="Emphasis"/>
          <w:highlight w:val="cyan"/>
        </w:rPr>
        <w:t>Yemen</w:t>
      </w:r>
      <w:r w:rsidRPr="00CF27C9">
        <w:rPr>
          <w:rStyle w:val="StyleUnderline"/>
        </w:rPr>
        <w:t xml:space="preserve"> and </w:t>
      </w:r>
      <w:r w:rsidRPr="00CF27C9">
        <w:rPr>
          <w:rStyle w:val="StyleUnderline"/>
          <w:highlight w:val="cyan"/>
        </w:rPr>
        <w:t>advanced</w:t>
      </w:r>
      <w:r w:rsidRPr="00CF27C9">
        <w:rPr>
          <w:sz w:val="16"/>
        </w:rPr>
        <w:t xml:space="preserve"> absurd territorial claims </w:t>
      </w:r>
      <w:r w:rsidRPr="00CF27C9">
        <w:rPr>
          <w:rStyle w:val="StyleUnderline"/>
          <w:highlight w:val="cyan"/>
        </w:rPr>
        <w:t xml:space="preserve">against </w:t>
      </w:r>
      <w:r w:rsidRPr="00CF27C9">
        <w:rPr>
          <w:rStyle w:val="Emphasis"/>
          <w:highlight w:val="cyan"/>
        </w:rPr>
        <w:t>Canada</w:t>
      </w:r>
      <w:r w:rsidRPr="00CF27C9">
        <w:rPr>
          <w:rStyle w:val="StyleUnderline"/>
        </w:rPr>
        <w:t xml:space="preserve">, Gaza, </w:t>
      </w:r>
      <w:r w:rsidRPr="00CF27C9">
        <w:rPr>
          <w:rStyle w:val="Emphasis"/>
          <w:highlight w:val="cyan"/>
        </w:rPr>
        <w:t>Greenland</w:t>
      </w:r>
      <w:r w:rsidRPr="00CF27C9">
        <w:rPr>
          <w:rStyle w:val="StyleUnderline"/>
          <w:highlight w:val="cyan"/>
        </w:rPr>
        <w:t>, and</w:t>
      </w:r>
      <w:r w:rsidRPr="00CF27C9">
        <w:rPr>
          <w:sz w:val="16"/>
        </w:rPr>
        <w:t xml:space="preserve"> the </w:t>
      </w:r>
      <w:r w:rsidRPr="00CF27C9">
        <w:rPr>
          <w:rStyle w:val="Emphasis"/>
          <w:highlight w:val="cyan"/>
        </w:rPr>
        <w:t>Panama</w:t>
      </w:r>
      <w:r w:rsidRPr="00CF27C9">
        <w:rPr>
          <w:rStyle w:val="Emphasis"/>
        </w:rPr>
        <w:t xml:space="preserve"> Canal</w:t>
      </w:r>
      <w:r w:rsidRPr="00CF27C9">
        <w:rPr>
          <w:sz w:val="16"/>
        </w:rPr>
        <w:t xml:space="preserve">. The same </w:t>
      </w:r>
      <w:r w:rsidRPr="00CF27C9">
        <w:rPr>
          <w:rStyle w:val="StyleUnderline"/>
        </w:rPr>
        <w:t>Trump</w:t>
      </w:r>
      <w:r w:rsidRPr="00CF27C9">
        <w:rPr>
          <w:sz w:val="16"/>
        </w:rPr>
        <w:t xml:space="preserve"> who previously opposed nation-building now </w:t>
      </w:r>
      <w:r w:rsidRPr="00CF27C9">
        <w:rPr>
          <w:rStyle w:val="StyleUnderline"/>
          <w:highlight w:val="cyan"/>
        </w:rPr>
        <w:t>proposes</w:t>
      </w:r>
      <w:r w:rsidRPr="00CF27C9">
        <w:rPr>
          <w:rStyle w:val="StyleUnderline"/>
        </w:rPr>
        <w:t xml:space="preserve"> that </w:t>
      </w:r>
      <w:r w:rsidRPr="00CF27C9">
        <w:rPr>
          <w:rStyle w:val="Emphasis"/>
          <w:highlight w:val="cyan"/>
        </w:rPr>
        <w:t>Gaza</w:t>
      </w:r>
      <w:r w:rsidRPr="00CF27C9">
        <w:rPr>
          <w:rStyle w:val="StyleUnderline"/>
          <w:highlight w:val="cyan"/>
        </w:rPr>
        <w:t xml:space="preserve"> be</w:t>
      </w:r>
      <w:r w:rsidRPr="00CF27C9">
        <w:rPr>
          <w:rStyle w:val="StyleUnderline"/>
        </w:rPr>
        <w:t xml:space="preserve"> transformed into </w:t>
      </w:r>
      <w:r w:rsidRPr="00CF27C9">
        <w:rPr>
          <w:rStyle w:val="StyleUnderline"/>
          <w:highlight w:val="cyan"/>
        </w:rPr>
        <w:t>a</w:t>
      </w:r>
      <w:r w:rsidRPr="00CF27C9">
        <w:rPr>
          <w:sz w:val="16"/>
        </w:rPr>
        <w:t xml:space="preserve">n Atlantic City-style </w:t>
      </w:r>
      <w:r w:rsidRPr="00CF27C9">
        <w:rPr>
          <w:rStyle w:val="Emphasis"/>
          <w:highlight w:val="cyan"/>
        </w:rPr>
        <w:t>beach resort</w:t>
      </w:r>
      <w:r w:rsidRPr="00CF27C9">
        <w:rPr>
          <w:sz w:val="16"/>
        </w:rPr>
        <w:t xml:space="preserve"> – though he cannot explain where the people of Gaza would go, or what role </w:t>
      </w:r>
      <w:r w:rsidRPr="00CF27C9">
        <w:rPr>
          <w:rStyle w:val="StyleUnderline"/>
        </w:rPr>
        <w:t xml:space="preserve">US </w:t>
      </w:r>
      <w:r w:rsidRPr="00CF27C9">
        <w:rPr>
          <w:rStyle w:val="Emphasis"/>
        </w:rPr>
        <w:t>armed forces</w:t>
      </w:r>
      <w:r w:rsidRPr="00CF27C9">
        <w:rPr>
          <w:sz w:val="16"/>
        </w:rPr>
        <w:t xml:space="preserve"> might play in their </w:t>
      </w:r>
      <w:r w:rsidRPr="00CF27C9">
        <w:rPr>
          <w:rStyle w:val="StyleUnderline"/>
        </w:rPr>
        <w:t>displacement.</w:t>
      </w:r>
    </w:p>
    <w:p w14:paraId="566F1AA8" w14:textId="77777777" w:rsidR="00730D49" w:rsidRPr="00CF27C9" w:rsidRDefault="00730D49" w:rsidP="00730D49">
      <w:pPr>
        <w:rPr>
          <w:sz w:val="16"/>
        </w:rPr>
      </w:pPr>
      <w:r w:rsidRPr="00CF27C9">
        <w:rPr>
          <w:sz w:val="16"/>
          <w:szCs w:val="16"/>
        </w:rPr>
        <w:t>Meanwhile, Trump’s diplomacy has tipped even more heavily toward Russia. The administration is leveraging foreign aid and military intelligence to bully Ukraine’s government into surrendering territory without</w:t>
      </w:r>
      <w:r w:rsidRPr="00CF27C9">
        <w:rPr>
          <w:sz w:val="16"/>
        </w:rPr>
        <w:t xml:space="preserve"> receiving any security guarantees. </w:t>
      </w:r>
      <w:r w:rsidRPr="00CF27C9">
        <w:rPr>
          <w:rStyle w:val="StyleUnderline"/>
        </w:rPr>
        <w:t>Trump has</w:t>
      </w:r>
      <w:r w:rsidRPr="00CF27C9">
        <w:rPr>
          <w:sz w:val="16"/>
        </w:rPr>
        <w:t xml:space="preserve"> also vacillated between confrontational and conciliatory approaches toward China, as well as </w:t>
      </w:r>
      <w:r w:rsidRPr="00CF27C9">
        <w:rPr>
          <w:rStyle w:val="StyleUnderline"/>
        </w:rPr>
        <w:t>launching a</w:t>
      </w:r>
      <w:r w:rsidRPr="00CF27C9">
        <w:rPr>
          <w:sz w:val="16"/>
        </w:rPr>
        <w:t xml:space="preserve"> systematic </w:t>
      </w:r>
      <w:r w:rsidRPr="00CF27C9">
        <w:rPr>
          <w:rStyle w:val="Emphasis"/>
          <w:highlight w:val="cyan"/>
        </w:rPr>
        <w:t>attack</w:t>
      </w:r>
      <w:r w:rsidRPr="00CF27C9">
        <w:rPr>
          <w:rStyle w:val="StyleUnderline"/>
        </w:rPr>
        <w:t xml:space="preserve"> on</w:t>
      </w:r>
      <w:r w:rsidRPr="00CF27C9">
        <w:rPr>
          <w:sz w:val="16"/>
        </w:rPr>
        <w:t xml:space="preserve"> America’s </w:t>
      </w:r>
      <w:r w:rsidRPr="00CF27C9">
        <w:rPr>
          <w:rStyle w:val="StyleUnderline"/>
          <w:highlight w:val="cyan"/>
        </w:rPr>
        <w:t>preparedness against</w:t>
      </w:r>
      <w:r w:rsidRPr="00CF27C9">
        <w:rPr>
          <w:rStyle w:val="StyleUnderline"/>
        </w:rPr>
        <w:t xml:space="preserve"> </w:t>
      </w:r>
      <w:r w:rsidRPr="00CF27C9">
        <w:rPr>
          <w:rStyle w:val="Emphasis"/>
        </w:rPr>
        <w:t xml:space="preserve">natural </w:t>
      </w:r>
      <w:r w:rsidRPr="00CF27C9">
        <w:rPr>
          <w:rStyle w:val="Emphasis"/>
          <w:highlight w:val="cyan"/>
        </w:rPr>
        <w:t>disasters</w:t>
      </w:r>
      <w:r w:rsidRPr="00CF27C9">
        <w:rPr>
          <w:rStyle w:val="StyleUnderline"/>
          <w:highlight w:val="cyan"/>
        </w:rPr>
        <w:t>,</w:t>
      </w:r>
      <w:r w:rsidRPr="00CF27C9">
        <w:rPr>
          <w:rStyle w:val="StyleUnderline"/>
        </w:rPr>
        <w:t xml:space="preserve"> global </w:t>
      </w:r>
      <w:r w:rsidRPr="00CF27C9">
        <w:rPr>
          <w:rStyle w:val="Emphasis"/>
          <w:highlight w:val="cyan"/>
        </w:rPr>
        <w:t>warming</w:t>
      </w:r>
      <w:r w:rsidRPr="00CF27C9">
        <w:rPr>
          <w:rStyle w:val="StyleUnderline"/>
          <w:highlight w:val="cyan"/>
        </w:rPr>
        <w:t>,</w:t>
      </w:r>
      <w:r w:rsidRPr="00CF27C9">
        <w:rPr>
          <w:rStyle w:val="StyleUnderline"/>
        </w:rPr>
        <w:t xml:space="preserve"> future </w:t>
      </w:r>
      <w:r w:rsidRPr="00CF27C9">
        <w:rPr>
          <w:rStyle w:val="Emphasis"/>
          <w:highlight w:val="cyan"/>
        </w:rPr>
        <w:t>pandemics</w:t>
      </w:r>
      <w:r w:rsidRPr="00CF27C9">
        <w:rPr>
          <w:rStyle w:val="StyleUnderline"/>
          <w:highlight w:val="cyan"/>
        </w:rPr>
        <w:t xml:space="preserve">, </w:t>
      </w:r>
      <w:r w:rsidRPr="00CF27C9">
        <w:rPr>
          <w:rStyle w:val="Emphasis"/>
          <w:highlight w:val="cyan"/>
        </w:rPr>
        <w:t>cyberattacks</w:t>
      </w:r>
      <w:r w:rsidRPr="00CF27C9">
        <w:rPr>
          <w:rStyle w:val="StyleUnderline"/>
          <w:highlight w:val="cyan"/>
        </w:rPr>
        <w:t xml:space="preserve">, and </w:t>
      </w:r>
      <w:r w:rsidRPr="00CF27C9">
        <w:rPr>
          <w:rStyle w:val="Emphasis"/>
          <w:highlight w:val="cyan"/>
        </w:rPr>
        <w:t>crises</w:t>
      </w:r>
      <w:r w:rsidRPr="00CF27C9">
        <w:rPr>
          <w:rStyle w:val="StyleUnderline"/>
        </w:rPr>
        <w:t xml:space="preserve"> that would demand the </w:t>
      </w:r>
      <w:r w:rsidRPr="00CF27C9">
        <w:rPr>
          <w:rStyle w:val="Emphasis"/>
        </w:rPr>
        <w:t>expertise</w:t>
      </w:r>
      <w:r w:rsidRPr="00CF27C9">
        <w:rPr>
          <w:sz w:val="16"/>
        </w:rPr>
        <w:t xml:space="preserve"> and support </w:t>
      </w:r>
      <w:r w:rsidRPr="00CF27C9">
        <w:rPr>
          <w:rStyle w:val="StyleUnderline"/>
        </w:rPr>
        <w:t xml:space="preserve">of career </w:t>
      </w:r>
      <w:r w:rsidRPr="00CF27C9">
        <w:rPr>
          <w:rStyle w:val="Emphasis"/>
        </w:rPr>
        <w:t>bureaucrats</w:t>
      </w:r>
      <w:r w:rsidRPr="00CF27C9">
        <w:rPr>
          <w:sz w:val="16"/>
        </w:rPr>
        <w:t xml:space="preserve"> and foreign alliances.</w:t>
      </w:r>
    </w:p>
    <w:p w14:paraId="7F5E91D1" w14:textId="77777777" w:rsidR="00730D49" w:rsidRPr="00CF27C9" w:rsidRDefault="00730D49" w:rsidP="00730D49">
      <w:pPr>
        <w:rPr>
          <w:sz w:val="16"/>
        </w:rPr>
      </w:pPr>
      <w:r w:rsidRPr="00CF27C9">
        <w:rPr>
          <w:sz w:val="16"/>
        </w:rPr>
        <w:t xml:space="preserve">Throughout these chaotic 100 days, Congress has remained startlingly compliant, dutifully confirming Trump’s extreme – and often extremely unqualified – cabinet nominees. </w:t>
      </w:r>
      <w:r w:rsidRPr="00CF27C9">
        <w:rPr>
          <w:rStyle w:val="Emphasis"/>
          <w:highlight w:val="cyan"/>
        </w:rPr>
        <w:t>But</w:t>
      </w:r>
      <w:r w:rsidRPr="00CF27C9">
        <w:rPr>
          <w:rStyle w:val="StyleUnderline"/>
        </w:rPr>
        <w:t xml:space="preserve"> the</w:t>
      </w:r>
      <w:r w:rsidRPr="00CF27C9">
        <w:rPr>
          <w:sz w:val="16"/>
        </w:rPr>
        <w:t xml:space="preserve"> lower </w:t>
      </w:r>
      <w:r w:rsidRPr="00CF27C9">
        <w:rPr>
          <w:rStyle w:val="StyleUnderline"/>
          <w:highlight w:val="cyan"/>
        </w:rPr>
        <w:t>courts</w:t>
      </w:r>
      <w:r w:rsidRPr="00CF27C9">
        <w:rPr>
          <w:rStyle w:val="StyleUnderline"/>
        </w:rPr>
        <w:t xml:space="preserve"> have </w:t>
      </w:r>
      <w:r w:rsidRPr="00CF27C9">
        <w:rPr>
          <w:rStyle w:val="Emphasis"/>
          <w:highlight w:val="cyan"/>
        </w:rPr>
        <w:t>pushed back</w:t>
      </w:r>
      <w:r w:rsidRPr="00CF27C9">
        <w:rPr>
          <w:rStyle w:val="StyleUnderline"/>
        </w:rPr>
        <w:t>, with</w:t>
      </w:r>
      <w:r w:rsidRPr="00CF27C9">
        <w:rPr>
          <w:sz w:val="16"/>
        </w:rPr>
        <w:t xml:space="preserve"> more than </w:t>
      </w:r>
      <w:r w:rsidRPr="00CF27C9">
        <w:rPr>
          <w:rStyle w:val="Emphasis"/>
        </w:rPr>
        <w:t>50 of them</w:t>
      </w:r>
      <w:r w:rsidRPr="00CF27C9">
        <w:rPr>
          <w:rStyle w:val="StyleUnderline"/>
        </w:rPr>
        <w:t xml:space="preserve"> blocking</w:t>
      </w:r>
      <w:r w:rsidRPr="00CF27C9">
        <w:rPr>
          <w:sz w:val="16"/>
        </w:rPr>
        <w:t xml:space="preserve"> early </w:t>
      </w:r>
      <w:r w:rsidRPr="00CF27C9">
        <w:rPr>
          <w:rStyle w:val="StyleUnderline"/>
        </w:rPr>
        <w:t>Trump</w:t>
      </w:r>
      <w:r w:rsidRPr="00CF27C9">
        <w:rPr>
          <w:sz w:val="16"/>
        </w:rPr>
        <w:t xml:space="preserve"> initiatives </w:t>
      </w:r>
      <w:r w:rsidRPr="00CF27C9">
        <w:rPr>
          <w:rStyle w:val="StyleUnderline"/>
        </w:rPr>
        <w:t xml:space="preserve">across </w:t>
      </w:r>
      <w:r w:rsidRPr="00CF27C9">
        <w:rPr>
          <w:rStyle w:val="Emphasis"/>
        </w:rPr>
        <w:t>seven</w:t>
      </w:r>
      <w:r w:rsidRPr="00CF27C9">
        <w:rPr>
          <w:sz w:val="16"/>
        </w:rPr>
        <w:t xml:space="preserve"> federal </w:t>
      </w:r>
      <w:r w:rsidRPr="00CF27C9">
        <w:rPr>
          <w:rStyle w:val="Emphasis"/>
        </w:rPr>
        <w:t>circuits</w:t>
      </w:r>
      <w:r w:rsidRPr="00CF27C9">
        <w:rPr>
          <w:sz w:val="16"/>
        </w:rPr>
        <w:t xml:space="preserve">. These decisions have come </w:t>
      </w:r>
      <w:r w:rsidRPr="00CF27C9">
        <w:rPr>
          <w:rStyle w:val="StyleUnderline"/>
        </w:rPr>
        <w:t xml:space="preserve">from </w:t>
      </w:r>
      <w:r w:rsidRPr="00CF27C9">
        <w:rPr>
          <w:rStyle w:val="StyleUnderline"/>
          <w:highlight w:val="cyan"/>
        </w:rPr>
        <w:t>judges</w:t>
      </w:r>
      <w:r w:rsidRPr="00CF27C9">
        <w:rPr>
          <w:sz w:val="16"/>
        </w:rPr>
        <w:t xml:space="preserve"> appointed </w:t>
      </w:r>
      <w:r w:rsidRPr="00CF27C9">
        <w:rPr>
          <w:rStyle w:val="StyleUnderline"/>
        </w:rPr>
        <w:t xml:space="preserve">by </w:t>
      </w:r>
      <w:r w:rsidRPr="00CF27C9">
        <w:rPr>
          <w:rStyle w:val="Emphasis"/>
        </w:rPr>
        <w:t>five presidents</w:t>
      </w:r>
      <w:r w:rsidRPr="00CF27C9">
        <w:rPr>
          <w:rStyle w:val="StyleUnderline"/>
        </w:rPr>
        <w:t xml:space="preserve">, </w:t>
      </w:r>
      <w:r w:rsidRPr="00CF27C9">
        <w:rPr>
          <w:rStyle w:val="StyleUnderline"/>
          <w:highlight w:val="cyan"/>
        </w:rPr>
        <w:t xml:space="preserve">from </w:t>
      </w:r>
      <w:r w:rsidRPr="00CF27C9">
        <w:rPr>
          <w:rStyle w:val="Emphasis"/>
          <w:highlight w:val="cyan"/>
        </w:rPr>
        <w:t>both</w:t>
      </w:r>
      <w:r w:rsidRPr="00CF27C9">
        <w:rPr>
          <w:sz w:val="16"/>
        </w:rPr>
        <w:t xml:space="preserve"> political </w:t>
      </w:r>
      <w:r w:rsidRPr="00CF27C9">
        <w:rPr>
          <w:rStyle w:val="Emphasis"/>
          <w:highlight w:val="cyan"/>
        </w:rPr>
        <w:t>parties</w:t>
      </w:r>
      <w:r w:rsidRPr="00CF27C9">
        <w:rPr>
          <w:rStyle w:val="StyleUnderline"/>
        </w:rPr>
        <w:t>.</w:t>
      </w:r>
    </w:p>
    <w:p w14:paraId="6A0D099E" w14:textId="77777777" w:rsidR="00730D49" w:rsidRPr="00CF27C9" w:rsidRDefault="00730D49" w:rsidP="00730D49">
      <w:pPr>
        <w:rPr>
          <w:rStyle w:val="StyleUnderline"/>
        </w:rPr>
      </w:pPr>
      <w:r w:rsidRPr="00CF27C9">
        <w:rPr>
          <w:sz w:val="16"/>
        </w:rPr>
        <w:t xml:space="preserve">As the current cases work their way through the appellate process, the burning question has become whether and when a majority of the Supreme Court will emerge to rebuff Trump’s unilateralist constitutional theory. Despite clear constitutional barriers, </w:t>
      </w:r>
      <w:r w:rsidRPr="00CF27C9">
        <w:rPr>
          <w:rStyle w:val="StyleUnderline"/>
          <w:highlight w:val="cyan"/>
        </w:rPr>
        <w:t>Trump</w:t>
      </w:r>
      <w:r w:rsidRPr="00CF27C9">
        <w:rPr>
          <w:rStyle w:val="StyleUnderline"/>
        </w:rPr>
        <w:t xml:space="preserve"> has</w:t>
      </w:r>
      <w:r w:rsidRPr="00CF27C9">
        <w:rPr>
          <w:sz w:val="16"/>
        </w:rPr>
        <w:t xml:space="preserve"> repeatedly </w:t>
      </w:r>
      <w:r w:rsidRPr="00CF27C9">
        <w:rPr>
          <w:rStyle w:val="StyleUnderline"/>
          <w:highlight w:val="cyan"/>
        </w:rPr>
        <w:t xml:space="preserve">raised </w:t>
      </w:r>
      <w:r w:rsidRPr="00CF27C9">
        <w:rPr>
          <w:rStyle w:val="Emphasis"/>
          <w:highlight w:val="cyan"/>
        </w:rPr>
        <w:t>the prospect</w:t>
      </w:r>
      <w:r w:rsidRPr="00CF27C9">
        <w:rPr>
          <w:rStyle w:val="StyleUnderline"/>
          <w:highlight w:val="cyan"/>
        </w:rPr>
        <w:t xml:space="preserve"> of</w:t>
      </w:r>
      <w:r w:rsidRPr="00CF27C9">
        <w:rPr>
          <w:rStyle w:val="StyleUnderline"/>
        </w:rPr>
        <w:t xml:space="preserve"> running for </w:t>
      </w:r>
      <w:r w:rsidRPr="00CF27C9">
        <w:rPr>
          <w:rStyle w:val="StyleUnderline"/>
          <w:highlight w:val="cyan"/>
        </w:rPr>
        <w:t xml:space="preserve">a </w:t>
      </w:r>
      <w:r w:rsidRPr="00CF27C9">
        <w:rPr>
          <w:rStyle w:val="Emphasis"/>
          <w:highlight w:val="cyan"/>
        </w:rPr>
        <w:t>third term</w:t>
      </w:r>
      <w:r w:rsidRPr="00CF27C9">
        <w:rPr>
          <w:sz w:val="16"/>
        </w:rPr>
        <w:t xml:space="preserve">, which </w:t>
      </w:r>
      <w:r w:rsidRPr="00CF27C9">
        <w:rPr>
          <w:rStyle w:val="StyleUnderline"/>
        </w:rPr>
        <w:t xml:space="preserve">the </w:t>
      </w:r>
      <w:r w:rsidRPr="00CF27C9">
        <w:rPr>
          <w:rStyle w:val="Emphasis"/>
        </w:rPr>
        <w:t>White House</w:t>
      </w:r>
      <w:r w:rsidRPr="00CF27C9">
        <w:rPr>
          <w:sz w:val="16"/>
        </w:rPr>
        <w:t xml:space="preserve"> social-media team </w:t>
      </w:r>
      <w:r w:rsidRPr="00CF27C9">
        <w:rPr>
          <w:rStyle w:val="StyleUnderline"/>
        </w:rPr>
        <w:t>indulges</w:t>
      </w:r>
      <w:r w:rsidRPr="00CF27C9">
        <w:rPr>
          <w:sz w:val="16"/>
        </w:rPr>
        <w:t xml:space="preserve"> with declarations of </w:t>
      </w:r>
      <w:r w:rsidRPr="00CF27C9">
        <w:rPr>
          <w:rStyle w:val="StyleUnderline"/>
        </w:rPr>
        <w:t>“</w:t>
      </w:r>
      <w:r w:rsidRPr="00CF27C9">
        <w:rPr>
          <w:rStyle w:val="Emphasis"/>
        </w:rPr>
        <w:t>LONG LIVE THE KING!</w:t>
      </w:r>
      <w:r w:rsidRPr="00CF27C9">
        <w:rPr>
          <w:rStyle w:val="StyleUnderline"/>
        </w:rPr>
        <w:t>”</w:t>
      </w:r>
    </w:p>
    <w:p w14:paraId="1136D4A2" w14:textId="77777777" w:rsidR="00730D49" w:rsidRPr="00CF27C9" w:rsidRDefault="00730D49" w:rsidP="00730D49">
      <w:pPr>
        <w:rPr>
          <w:sz w:val="16"/>
        </w:rPr>
      </w:pPr>
      <w:r w:rsidRPr="00CF27C9">
        <w:rPr>
          <w:sz w:val="16"/>
        </w:rPr>
        <w:t>What Is to Be Done?</w:t>
      </w:r>
    </w:p>
    <w:p w14:paraId="7F880358" w14:textId="77777777" w:rsidR="00730D49" w:rsidRPr="00CF27C9" w:rsidRDefault="00730D49" w:rsidP="00730D49">
      <w:pPr>
        <w:rPr>
          <w:sz w:val="16"/>
        </w:rPr>
      </w:pPr>
      <w:r w:rsidRPr="00CF27C9">
        <w:rPr>
          <w:sz w:val="16"/>
        </w:rPr>
        <w:t>For those who would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1FF54586" w14:textId="77777777" w:rsidR="00730D49" w:rsidRPr="00CF27C9" w:rsidRDefault="00730D49" w:rsidP="00730D49">
      <w:pPr>
        <w:rPr>
          <w:sz w:val="16"/>
        </w:rPr>
      </w:pPr>
      <w:r w:rsidRPr="00CF27C9">
        <w:rPr>
          <w:rStyle w:val="StyleUnderline"/>
        </w:rPr>
        <w:t xml:space="preserve">Most </w:t>
      </w:r>
      <w:r w:rsidRPr="00CF27C9">
        <w:rPr>
          <w:rStyle w:val="Emphasis"/>
        </w:rPr>
        <w:t>immediately</w:t>
      </w:r>
      <w:r w:rsidRPr="00CF27C9">
        <w:rPr>
          <w:rStyle w:val="StyleUnderline"/>
        </w:rPr>
        <w:t xml:space="preserve">, </w:t>
      </w:r>
      <w:r w:rsidRPr="00CF27C9">
        <w:rPr>
          <w:rStyle w:val="StyleUnderline"/>
          <w:highlight w:val="cyan"/>
        </w:rPr>
        <w:t xml:space="preserve">we must </w:t>
      </w:r>
      <w:r w:rsidRPr="00CF27C9">
        <w:rPr>
          <w:rStyle w:val="Emphasis"/>
          <w:highlight w:val="cyan"/>
        </w:rPr>
        <w:t>revive</w:t>
      </w:r>
      <w:r w:rsidRPr="00CF27C9">
        <w:rPr>
          <w:sz w:val="16"/>
        </w:rPr>
        <w:t xml:space="preserve"> traditional constitutional </w:t>
      </w:r>
      <w:r w:rsidRPr="00CF27C9">
        <w:rPr>
          <w:rStyle w:val="Emphasis"/>
          <w:highlight w:val="cyan"/>
        </w:rPr>
        <w:t>restraints</w:t>
      </w:r>
      <w:r w:rsidRPr="00CF27C9">
        <w:rPr>
          <w:rStyle w:val="StyleUnderline"/>
          <w:highlight w:val="cyan"/>
        </w:rPr>
        <w:t xml:space="preserve"> on executive</w:t>
      </w:r>
      <w:r w:rsidRPr="00CF27C9">
        <w:rPr>
          <w:rStyle w:val="StyleUnderline"/>
        </w:rPr>
        <w:t xml:space="preserve"> overreach</w:t>
      </w:r>
      <w:r w:rsidRPr="00CF27C9">
        <w:rPr>
          <w:sz w:val="16"/>
        </w:rPr>
        <w:t xml:space="preserve">, such as the Bill of Attainder Clause and Congress’s authority over the purse, foreign commerce, and immigration. At the same time, global human-rights and humanitarian institutions that </w:t>
      </w:r>
      <w:r w:rsidRPr="00CF27C9">
        <w:rPr>
          <w:rStyle w:val="Emphasis"/>
        </w:rPr>
        <w:t>Trump</w:t>
      </w:r>
      <w:r w:rsidRPr="00CF27C9">
        <w:rPr>
          <w:rStyle w:val="StyleUnderline"/>
        </w:rPr>
        <w:t xml:space="preserve"> does </w:t>
      </w:r>
      <w:r w:rsidRPr="00CF27C9">
        <w:rPr>
          <w:rStyle w:val="Emphasis"/>
        </w:rPr>
        <w:t>not control</w:t>
      </w:r>
      <w:r w:rsidRPr="00CF27C9">
        <w:rPr>
          <w:sz w:val="16"/>
        </w:rPr>
        <w:t xml:space="preserve"> can investigate his shipment of US detainees to extraterritorial prisons, his compliance with </w:t>
      </w:r>
      <w:r w:rsidRPr="00CF27C9">
        <w:rPr>
          <w:rStyle w:val="StyleUnderline"/>
        </w:rPr>
        <w:t xml:space="preserve">the </w:t>
      </w:r>
      <w:r w:rsidRPr="00CF27C9">
        <w:rPr>
          <w:rStyle w:val="Emphasis"/>
        </w:rPr>
        <w:t>laws of war</w:t>
      </w:r>
      <w:r w:rsidRPr="00CF27C9">
        <w:rPr>
          <w:rStyle w:val="StyleUnderline"/>
        </w:rPr>
        <w:t xml:space="preserve"> in the </w:t>
      </w:r>
      <w:r w:rsidRPr="00CF27C9">
        <w:rPr>
          <w:rStyle w:val="Emphasis"/>
        </w:rPr>
        <w:t>Red Sea</w:t>
      </w:r>
      <w:r w:rsidRPr="00CF27C9">
        <w:rPr>
          <w:rStyle w:val="StyleUnderline"/>
        </w:rPr>
        <w:t xml:space="preserve">, and </w:t>
      </w:r>
      <w:r w:rsidRPr="00CF27C9">
        <w:rPr>
          <w:rStyle w:val="Emphasis"/>
        </w:rPr>
        <w:t>Russian</w:t>
      </w:r>
      <w:r w:rsidRPr="00CF27C9">
        <w:rPr>
          <w:rStyle w:val="StyleUnderline"/>
        </w:rPr>
        <w:t xml:space="preserve"> or </w:t>
      </w:r>
      <w:r w:rsidRPr="00CF27C9">
        <w:rPr>
          <w:rStyle w:val="Emphasis"/>
        </w:rPr>
        <w:t>Israeli</w:t>
      </w:r>
      <w:r w:rsidRPr="00CF27C9">
        <w:rPr>
          <w:rStyle w:val="StyleUnderline"/>
        </w:rPr>
        <w:t xml:space="preserve"> violations</w:t>
      </w:r>
      <w:r w:rsidRPr="00CF27C9">
        <w:rPr>
          <w:sz w:val="16"/>
        </w:rPr>
        <w:t xml:space="preserve"> of international law </w:t>
      </w:r>
      <w:r w:rsidRPr="00CF27C9">
        <w:rPr>
          <w:rStyle w:val="StyleUnderline"/>
        </w:rPr>
        <w:t xml:space="preserve">in </w:t>
      </w:r>
      <w:r w:rsidRPr="00CF27C9">
        <w:rPr>
          <w:rStyle w:val="Emphasis"/>
        </w:rPr>
        <w:t>Ukraine</w:t>
      </w:r>
      <w:r w:rsidRPr="00CF27C9">
        <w:rPr>
          <w:rStyle w:val="StyleUnderline"/>
        </w:rPr>
        <w:t xml:space="preserve"> and </w:t>
      </w:r>
      <w:r w:rsidRPr="00CF27C9">
        <w:rPr>
          <w:rStyle w:val="Emphasis"/>
        </w:rPr>
        <w:t>Gaza</w:t>
      </w:r>
      <w:r w:rsidRPr="00CF27C9">
        <w:rPr>
          <w:sz w:val="16"/>
        </w:rPr>
        <w:t>, respectively.</w:t>
      </w:r>
    </w:p>
    <w:p w14:paraId="1F78F794" w14:textId="77777777" w:rsidR="00730D49" w:rsidRPr="00CF27C9" w:rsidRDefault="00730D49" w:rsidP="00730D49">
      <w:pPr>
        <w:rPr>
          <w:sz w:val="12"/>
          <w:szCs w:val="12"/>
        </w:rPr>
      </w:pPr>
      <w:r w:rsidRPr="00CF27C9">
        <w:rPr>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7EBEB0B1" w14:textId="77777777" w:rsidR="00730D49" w:rsidRPr="00CF27C9" w:rsidRDefault="00730D49" w:rsidP="00730D49">
      <w:pPr>
        <w:rPr>
          <w:sz w:val="12"/>
          <w:szCs w:val="12"/>
        </w:rPr>
      </w:pPr>
      <w:r w:rsidRPr="00CF27C9">
        <w:rPr>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748D84E3" w14:textId="77777777" w:rsidR="00730D49" w:rsidRPr="00CF27C9" w:rsidRDefault="00730D49" w:rsidP="00730D49">
      <w:pPr>
        <w:rPr>
          <w:sz w:val="12"/>
          <w:szCs w:val="12"/>
        </w:rPr>
      </w:pPr>
      <w:r w:rsidRPr="00CF27C9">
        <w:rPr>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742FEBC7" w14:textId="77777777" w:rsidR="00730D49" w:rsidRPr="00CF27C9" w:rsidRDefault="00730D49" w:rsidP="00730D49">
      <w:pPr>
        <w:rPr>
          <w:sz w:val="12"/>
          <w:szCs w:val="12"/>
        </w:rPr>
      </w:pPr>
      <w:r w:rsidRPr="00CF27C9">
        <w:rPr>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6D75201C" w14:textId="77777777" w:rsidR="00730D49" w:rsidRPr="00CF27C9" w:rsidRDefault="00730D49" w:rsidP="00730D49">
      <w:pPr>
        <w:rPr>
          <w:sz w:val="12"/>
          <w:szCs w:val="12"/>
        </w:rPr>
      </w:pPr>
      <w:r w:rsidRPr="00CF27C9">
        <w:rPr>
          <w:sz w:val="12"/>
          <w:szCs w:val="12"/>
        </w:rPr>
        <w:t>On the international stage, Trump’s policies will face frequent and forceful pushback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415DC4E3" w14:textId="77777777" w:rsidR="00730D49" w:rsidRPr="00CF27C9" w:rsidRDefault="00730D49" w:rsidP="00730D49">
      <w:pPr>
        <w:rPr>
          <w:sz w:val="12"/>
          <w:szCs w:val="12"/>
        </w:rPr>
      </w:pPr>
      <w:r w:rsidRPr="00CF27C9">
        <w:rPr>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455715E7" w14:textId="77777777" w:rsidR="00730D49" w:rsidRPr="00CF27C9" w:rsidRDefault="00730D49" w:rsidP="00730D49">
      <w:pPr>
        <w:rPr>
          <w:sz w:val="12"/>
          <w:szCs w:val="12"/>
        </w:rPr>
      </w:pPr>
      <w:r w:rsidRPr="00CF27C9">
        <w:rPr>
          <w:sz w:val="12"/>
          <w:szCs w:val="12"/>
        </w:rPr>
        <w:t>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protections for the electoral process.</w:t>
      </w:r>
    </w:p>
    <w:p w14:paraId="38F005CD" w14:textId="77777777" w:rsidR="00730D49" w:rsidRPr="00CF27C9" w:rsidRDefault="00730D49" w:rsidP="00730D49">
      <w:pPr>
        <w:rPr>
          <w:sz w:val="12"/>
          <w:szCs w:val="12"/>
        </w:rPr>
      </w:pPr>
      <w:r w:rsidRPr="00CF27C9">
        <w:rPr>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6B1B5CDE" w14:textId="77777777" w:rsidR="00730D49" w:rsidRDefault="00730D49" w:rsidP="00730D49">
      <w:pPr>
        <w:rPr>
          <w:sz w:val="16"/>
        </w:rPr>
      </w:pPr>
      <w:r w:rsidRPr="00CF27C9">
        <w:rPr>
          <w:rStyle w:val="StyleUnderline"/>
        </w:rPr>
        <w:t xml:space="preserve">The second </w:t>
      </w:r>
      <w:r w:rsidRPr="00CF27C9">
        <w:rPr>
          <w:rStyle w:val="StyleUnderline"/>
          <w:highlight w:val="cyan"/>
        </w:rPr>
        <w:t>Trump</w:t>
      </w:r>
      <w:r w:rsidRPr="00CF27C9">
        <w:rPr>
          <w:sz w:val="16"/>
        </w:rPr>
        <w:t xml:space="preserve"> administration’s tumultuous opening </w:t>
      </w:r>
      <w:r w:rsidRPr="00CF27C9">
        <w:rPr>
          <w:rStyle w:val="StyleUnderline"/>
          <w:highlight w:val="cyan"/>
        </w:rPr>
        <w:t>has</w:t>
      </w:r>
      <w:r w:rsidRPr="00CF27C9">
        <w:rPr>
          <w:sz w:val="16"/>
        </w:rPr>
        <w:t xml:space="preserve"> finally </w:t>
      </w:r>
      <w:r w:rsidRPr="00CF27C9">
        <w:rPr>
          <w:rStyle w:val="Emphasis"/>
          <w:highlight w:val="cyan"/>
        </w:rPr>
        <w:t>awoken</w:t>
      </w:r>
      <w:r w:rsidRPr="00CF27C9">
        <w:rPr>
          <w:rStyle w:val="StyleUnderline"/>
        </w:rPr>
        <w:t xml:space="preserve"> the world to the </w:t>
      </w:r>
      <w:r w:rsidRPr="00CF27C9">
        <w:rPr>
          <w:rStyle w:val="Emphasis"/>
          <w:highlight w:val="cyan"/>
        </w:rPr>
        <w:t>existential dangers</w:t>
      </w:r>
      <w:r w:rsidRPr="00CF27C9">
        <w:rPr>
          <w:rStyle w:val="StyleUnderline"/>
          <w:highlight w:val="cyan"/>
        </w:rPr>
        <w:t xml:space="preserve"> posed by</w:t>
      </w:r>
      <w:r w:rsidRPr="00CF27C9">
        <w:rPr>
          <w:rStyle w:val="StyleUnderline"/>
        </w:rPr>
        <w:t xml:space="preserve"> America’s </w:t>
      </w:r>
      <w:r w:rsidRPr="00CF27C9">
        <w:rPr>
          <w:rStyle w:val="Emphasis"/>
          <w:highlight w:val="cyan"/>
        </w:rPr>
        <w:t>imperial presidency</w:t>
      </w:r>
      <w:r w:rsidRPr="00CF27C9">
        <w:rPr>
          <w:sz w:val="16"/>
        </w:rPr>
        <w:t>. US allies have now been thoroughly schooled about the risks of relying too much on responsible bipartisan foreign-policy leadership – something that the US political system may no longer be able to provide.</w:t>
      </w:r>
    </w:p>
    <w:p w14:paraId="13C690DC" w14:textId="77777777" w:rsidR="00730D49" w:rsidRDefault="00730D49" w:rsidP="00730D49">
      <w:pPr>
        <w:pStyle w:val="Heading3"/>
      </w:pPr>
      <w:r>
        <w:t>1NC---CP</w:t>
      </w:r>
    </w:p>
    <w:p w14:paraId="43B00417" w14:textId="77777777" w:rsidR="00730D49" w:rsidRDefault="00730D49" w:rsidP="00730D49">
      <w:pPr>
        <w:pStyle w:val="Heading4"/>
        <w:rPr>
          <w:u w:val="single"/>
        </w:rPr>
      </w:pPr>
      <w:r w:rsidRPr="001D74E8">
        <w:rPr>
          <w:u w:val="single"/>
        </w:rPr>
        <w:t>ADVANTAGE CP</w:t>
      </w:r>
    </w:p>
    <w:p w14:paraId="5299BAB9" w14:textId="77777777" w:rsidR="00730D49" w:rsidRDefault="00730D49" w:rsidP="00730D49">
      <w:pPr>
        <w:pStyle w:val="Heading4"/>
      </w:pPr>
      <w:r w:rsidRPr="00B837AC">
        <w:t>The United States Federal Government should:</w:t>
      </w:r>
    </w:p>
    <w:p w14:paraId="6E9D3946" w14:textId="77777777" w:rsidR="00730D49" w:rsidRPr="00E20EAF" w:rsidRDefault="00730D49" w:rsidP="00730D49">
      <w:r>
        <w:t>[set 1]</w:t>
      </w:r>
    </w:p>
    <w:p w14:paraId="20AB2C1E" w14:textId="77777777" w:rsidR="00730D49" w:rsidRPr="009F16C5" w:rsidRDefault="00730D49" w:rsidP="00730D49">
      <w:pPr>
        <w:pStyle w:val="Heading4"/>
      </w:pPr>
      <w:r>
        <w:t>---guarantee protection from any legal action from federal employee’s whistleblowing;</w:t>
      </w:r>
    </w:p>
    <w:p w14:paraId="61C82DC6" w14:textId="77777777" w:rsidR="00730D49" w:rsidRPr="00E20EAF" w:rsidRDefault="00730D49" w:rsidP="00730D49">
      <w:pPr>
        <w:pStyle w:val="Heading4"/>
      </w:pPr>
      <w:r>
        <w:rPr>
          <w:rStyle w:val="Style13ptBold"/>
          <w:b/>
          <w:bCs w:val="0"/>
        </w:rPr>
        <w:t xml:space="preserve">---adopt a merit-based hiring scheme for the federal bureaucracy </w:t>
      </w:r>
    </w:p>
    <w:p w14:paraId="5790EB95" w14:textId="77777777" w:rsidR="00730D49" w:rsidRPr="003F5DB7" w:rsidRDefault="00730D49" w:rsidP="00730D49">
      <w:pPr>
        <w:pStyle w:val="Heading4"/>
      </w:pPr>
      <w:r>
        <w:t>---Repeal Schedule F and Schedule Policy/Career</w:t>
      </w:r>
    </w:p>
    <w:p w14:paraId="6DAA871F" w14:textId="77777777" w:rsidR="00730D49" w:rsidRDefault="00730D49" w:rsidP="00730D49">
      <w:r>
        <w:t>[set 2]</w:t>
      </w:r>
    </w:p>
    <w:p w14:paraId="420EA1DA" w14:textId="77777777" w:rsidR="00730D49" w:rsidRDefault="00730D49" w:rsidP="00730D49">
      <w:pPr>
        <w:pStyle w:val="Heading4"/>
      </w:pPr>
      <w:r>
        <w:t>---establish leadership training programs emphasizing transformational leadership strategies</w:t>
      </w:r>
    </w:p>
    <w:p w14:paraId="4664101F" w14:textId="77777777" w:rsidR="00730D49" w:rsidRDefault="00730D49" w:rsidP="00730D49">
      <w:pPr>
        <w:pStyle w:val="Heading4"/>
      </w:pPr>
      <w:r>
        <w:t>---promote resilience-building training programs, mentorships, and psychological safety policies</w:t>
      </w:r>
    </w:p>
    <w:p w14:paraId="07CB4CA2" w14:textId="77777777" w:rsidR="00730D49" w:rsidRDefault="00730D49" w:rsidP="00730D49">
      <w:pPr>
        <w:pStyle w:val="Heading4"/>
      </w:pPr>
      <w:r>
        <w:t>---integrate organizational wellness programs including flexible work arrangements, mental health support, and employee recognition initiatives</w:t>
      </w:r>
    </w:p>
    <w:p w14:paraId="1D478E63" w14:textId="77777777" w:rsidR="00730D49" w:rsidRDefault="00730D49" w:rsidP="00730D49">
      <w:pPr>
        <w:pStyle w:val="Heading4"/>
      </w:pPr>
      <w:r>
        <w:t>---establish a leadership accountability framework with employee satisfaction and well-being as performance indicators</w:t>
      </w:r>
    </w:p>
    <w:p w14:paraId="5D2E33E5" w14:textId="77777777" w:rsidR="00730D49" w:rsidRPr="00D05AC7" w:rsidRDefault="00730D49" w:rsidP="00730D49">
      <w:r>
        <w:t>[set 3]</w:t>
      </w:r>
    </w:p>
    <w:p w14:paraId="5089C06A" w14:textId="77777777" w:rsidR="00730D49" w:rsidRPr="00D33E14" w:rsidRDefault="00730D49" w:rsidP="00730D49">
      <w:pPr>
        <w:keepNext/>
        <w:keepLines/>
        <w:spacing w:before="40" w:after="0"/>
        <w:outlineLvl w:val="3"/>
        <w:rPr>
          <w:rFonts w:eastAsia="Times New Roman"/>
          <w:b/>
          <w:iCs/>
          <w:sz w:val="26"/>
        </w:rPr>
      </w:pPr>
      <w:r w:rsidRPr="00D33E14">
        <w:rPr>
          <w:rFonts w:eastAsia="Times New Roman"/>
          <w:b/>
          <w:iCs/>
          <w:sz w:val="26"/>
        </w:rPr>
        <w:t>-</w:t>
      </w:r>
      <w:r>
        <w:rPr>
          <w:rFonts w:eastAsia="Times New Roman"/>
          <w:b/>
          <w:iCs/>
          <w:sz w:val="26"/>
        </w:rPr>
        <w:t>--</w:t>
      </w:r>
      <w:r w:rsidRPr="00D33E14">
        <w:rPr>
          <w:rFonts w:eastAsia="Times New Roman"/>
          <w:b/>
          <w:iCs/>
          <w:sz w:val="26"/>
        </w:rPr>
        <w:t xml:space="preserve">shade the Earth from 1.7 percent of insolation using sunshades positioned near Lagrange-point 1. </w:t>
      </w:r>
    </w:p>
    <w:p w14:paraId="4FA795BF" w14:textId="77777777" w:rsidR="00730D49" w:rsidRDefault="00730D49" w:rsidP="00730D49">
      <w:pPr>
        <w:rPr>
          <w:rStyle w:val="StyleUnderline"/>
        </w:rPr>
      </w:pPr>
    </w:p>
    <w:p w14:paraId="6B28A829" w14:textId="77777777" w:rsidR="00730D49" w:rsidRDefault="00730D49" w:rsidP="00730D49">
      <w:pPr>
        <w:pStyle w:val="Heading4"/>
        <w:rPr>
          <w:rStyle w:val="Style13ptBold"/>
          <w:b/>
          <w:bCs w:val="0"/>
        </w:rPr>
      </w:pPr>
    </w:p>
    <w:p w14:paraId="11C81CB1" w14:textId="77777777" w:rsidR="00730D49" w:rsidRPr="00B264AB" w:rsidRDefault="00730D49" w:rsidP="00730D49">
      <w:pPr>
        <w:pStyle w:val="Heading4"/>
        <w:rPr>
          <w:rStyle w:val="Style13ptBold"/>
          <w:b/>
          <w:bCs w:val="0"/>
        </w:rPr>
      </w:pPr>
      <w:r w:rsidRPr="00B264AB">
        <w:rPr>
          <w:rStyle w:val="Style13ptBold"/>
          <w:b/>
          <w:bCs w:val="0"/>
        </w:rPr>
        <w:t>Merit</w:t>
      </w:r>
      <w:r>
        <w:rPr>
          <w:rStyle w:val="Style13ptBold"/>
          <w:b/>
          <w:bCs w:val="0"/>
        </w:rPr>
        <w:t>-Based hiring solves bureaucratic efficacy and corruption</w:t>
      </w:r>
    </w:p>
    <w:p w14:paraId="45016614" w14:textId="77777777" w:rsidR="00730D49" w:rsidRDefault="00730D49" w:rsidP="00730D49">
      <w:r w:rsidRPr="00740923">
        <w:rPr>
          <w:rStyle w:val="Style13ptBold"/>
        </w:rPr>
        <w:t>Fadilla et. al 24</w:t>
      </w:r>
      <w:r>
        <w:t xml:space="preserve">, Doctoral Program Studies, Faculty of Administration Science, University of Indonesia (Fadilla, Lina Miftahul Jannah, Muh Aziz Muslim, “Impact Transformation of Merit System in Civil Servant Selection System to Quality of Governance,” Asian Journal of Management, Entrepreneurship and Social Science, </w:t>
      </w:r>
      <w:r w:rsidRPr="00740923">
        <w:t>https://doi.org/10.63922/ajmesc.v4i01.722</w:t>
      </w:r>
      <w:r>
        <w:t>) //qsmit</w:t>
      </w:r>
    </w:p>
    <w:p w14:paraId="61B5D472" w14:textId="77777777" w:rsidR="00730D49" w:rsidRPr="00A43C8B" w:rsidRDefault="00730D49" w:rsidP="00730D49">
      <w:pPr>
        <w:rPr>
          <w:sz w:val="16"/>
        </w:rPr>
      </w:pPr>
      <w:r w:rsidRPr="00740923">
        <w:rPr>
          <w:sz w:val="16"/>
        </w:rPr>
        <w:t>5.</w:t>
      </w:r>
      <w:r w:rsidRPr="00A43C8B">
        <w:rPr>
          <w:sz w:val="16"/>
        </w:rPr>
        <w:t xml:space="preserve"> </w:t>
      </w:r>
      <w:r w:rsidRPr="00740923">
        <w:rPr>
          <w:sz w:val="16"/>
        </w:rPr>
        <w:t>CONCLUSIO</w:t>
      </w:r>
      <w:r w:rsidRPr="00A43C8B">
        <w:rPr>
          <w:sz w:val="16"/>
        </w:rPr>
        <w:t>N</w:t>
      </w:r>
    </w:p>
    <w:p w14:paraId="17A408AF" w14:textId="77777777" w:rsidR="00730D49" w:rsidRPr="00A43C8B" w:rsidRDefault="00730D49" w:rsidP="00730D49">
      <w:pPr>
        <w:rPr>
          <w:sz w:val="16"/>
        </w:rPr>
      </w:pPr>
      <w:r w:rsidRPr="00A43C8B">
        <w:rPr>
          <w:sz w:val="16"/>
        </w:rPr>
        <w:t xml:space="preserve">First, an increasing amount of evidence indicates that </w:t>
      </w:r>
      <w:r w:rsidRPr="00A43C8B">
        <w:rPr>
          <w:rStyle w:val="Emphasis"/>
          <w:highlight w:val="cyan"/>
        </w:rPr>
        <w:t>merit recruitment</w:t>
      </w:r>
      <w:r w:rsidRPr="00740923">
        <w:rPr>
          <w:rStyle w:val="StyleUnderline"/>
        </w:rPr>
        <w:t xml:space="preserve"> and the standard of government are positively correlated</w:t>
      </w:r>
      <w:r w:rsidRPr="00A43C8B">
        <w:rPr>
          <w:sz w:val="16"/>
        </w:rPr>
        <w:t xml:space="preserve">. Socioeconomic </w:t>
      </w:r>
      <w:r w:rsidRPr="00740923">
        <w:rPr>
          <w:rStyle w:val="StyleUnderline"/>
        </w:rPr>
        <w:t xml:space="preserve">development has been linked to the merit-based hiring </w:t>
      </w:r>
      <w:r w:rsidRPr="00A43C8B">
        <w:rPr>
          <w:rStyle w:val="Emphasis"/>
          <w:highlight w:val="cyan"/>
        </w:rPr>
        <w:t>of senior public servants</w:t>
      </w:r>
      <w:r w:rsidRPr="00A43C8B">
        <w:rPr>
          <w:sz w:val="16"/>
        </w:rPr>
        <w:t xml:space="preserve"> (P. Evans &amp; Rauch, 1999), </w:t>
      </w:r>
      <w:r w:rsidRPr="00A43C8B">
        <w:rPr>
          <w:rStyle w:val="StyleUnderline"/>
          <w:highlight w:val="cyan"/>
        </w:rPr>
        <w:t>organizational efficiency</w:t>
      </w:r>
      <w:r w:rsidRPr="00740923">
        <w:rPr>
          <w:rStyle w:val="StyleUnderline"/>
        </w:rPr>
        <w:t xml:space="preserve"> </w:t>
      </w:r>
      <w:r w:rsidRPr="00A43C8B">
        <w:rPr>
          <w:sz w:val="16"/>
        </w:rPr>
        <w:t xml:space="preserve">(Fuenzalida &amp; Riccucci, 2019), expertise (Richardson, 2019), </w:t>
      </w:r>
      <w:r w:rsidRPr="00A43C8B">
        <w:rPr>
          <w:rStyle w:val="StyleUnderline"/>
          <w:highlight w:val="cyan"/>
        </w:rPr>
        <w:t>low</w:t>
      </w:r>
      <w:r w:rsidRPr="00740923">
        <w:rPr>
          <w:rStyle w:val="StyleUnderline"/>
        </w:rPr>
        <w:t xml:space="preserve"> levels of </w:t>
      </w:r>
      <w:r w:rsidRPr="00A43C8B">
        <w:rPr>
          <w:rStyle w:val="StyleUnderline"/>
          <w:highlight w:val="cyan"/>
        </w:rPr>
        <w:t>corruption</w:t>
      </w:r>
      <w:r w:rsidRPr="00A43C8B">
        <w:rPr>
          <w:sz w:val="16"/>
        </w:rPr>
        <w:t xml:space="preserve"> (Dahlström et al., 2012b) and voicing frank and fearless advice (Cooper, 2018b).</w:t>
      </w:r>
    </w:p>
    <w:p w14:paraId="0AEDF14D" w14:textId="77777777" w:rsidR="00730D49" w:rsidRPr="00A43C8B" w:rsidRDefault="00730D49" w:rsidP="00730D49">
      <w:pPr>
        <w:rPr>
          <w:sz w:val="16"/>
        </w:rPr>
      </w:pPr>
      <w:r w:rsidRPr="00A43C8B">
        <w:rPr>
          <w:sz w:val="16"/>
        </w:rPr>
        <w:t xml:space="preserve">The </w:t>
      </w:r>
      <w:r w:rsidRPr="00740923">
        <w:rPr>
          <w:rStyle w:val="Emphasis"/>
        </w:rPr>
        <w:t>standards utilised in hiring</w:t>
      </w:r>
      <w:r w:rsidRPr="00740923">
        <w:rPr>
          <w:rStyle w:val="StyleUnderline"/>
        </w:rPr>
        <w:t xml:space="preserve"> public employees have a significant impact on the general </w:t>
      </w:r>
      <w:r w:rsidRPr="00740923">
        <w:rPr>
          <w:rStyle w:val="Emphasis"/>
        </w:rPr>
        <w:t>calibre of the public bureaucracy</w:t>
      </w:r>
      <w:r w:rsidRPr="00A43C8B">
        <w:rPr>
          <w:sz w:val="16"/>
        </w:rPr>
        <w:t xml:space="preserve"> ((Dahlström et al., 2012b); (P. Evans &amp; Rauch, 1999); (SUNDELL, 2014)). The standards by which public employees are hired have a significant impact on the general standard of the public bureaucracy and may have bearing on how performance compensation affects corruption. </w:t>
      </w:r>
      <w:r w:rsidRPr="00740923">
        <w:rPr>
          <w:rStyle w:val="StyleUnderline"/>
        </w:rPr>
        <w:t xml:space="preserve">The </w:t>
      </w:r>
      <w:r w:rsidRPr="00A43C8B">
        <w:rPr>
          <w:rStyle w:val="Emphasis"/>
          <w:highlight w:val="cyan"/>
        </w:rPr>
        <w:t>likelihood</w:t>
      </w:r>
      <w:r w:rsidRPr="00A43C8B">
        <w:rPr>
          <w:rStyle w:val="StyleUnderline"/>
          <w:highlight w:val="cyan"/>
        </w:rPr>
        <w:t xml:space="preserve"> of</w:t>
      </w:r>
      <w:r w:rsidRPr="00740923">
        <w:rPr>
          <w:rStyle w:val="StyleUnderline"/>
        </w:rPr>
        <w:t xml:space="preserve"> bureaucrats </w:t>
      </w:r>
      <w:r w:rsidRPr="00A43C8B">
        <w:rPr>
          <w:rStyle w:val="Emphasis"/>
          <w:highlight w:val="cyan"/>
        </w:rPr>
        <w:t>checking abuses</w:t>
      </w:r>
      <w:r w:rsidRPr="00740923">
        <w:rPr>
          <w:rStyle w:val="Emphasis"/>
        </w:rPr>
        <w:t xml:space="preserve"> of power</w:t>
      </w:r>
      <w:r w:rsidRPr="00740923">
        <w:rPr>
          <w:rStyle w:val="StyleUnderline"/>
        </w:rPr>
        <w:t xml:space="preserve"> by people who depend on them for their job is </w:t>
      </w:r>
      <w:r w:rsidRPr="00A43C8B">
        <w:rPr>
          <w:rStyle w:val="StyleUnderline"/>
          <w:highlight w:val="cyan"/>
        </w:rPr>
        <w:t xml:space="preserve">lower </w:t>
      </w:r>
      <w:r w:rsidRPr="00A43C8B">
        <w:rPr>
          <w:rStyle w:val="Emphasis"/>
          <w:highlight w:val="cyan"/>
        </w:rPr>
        <w:t>when</w:t>
      </w:r>
      <w:r w:rsidRPr="00740923">
        <w:rPr>
          <w:rStyle w:val="Emphasis"/>
        </w:rPr>
        <w:t xml:space="preserve"> they are </w:t>
      </w:r>
      <w:r w:rsidRPr="00A43C8B">
        <w:rPr>
          <w:rStyle w:val="Emphasis"/>
          <w:highlight w:val="cyan"/>
        </w:rPr>
        <w:t>hired</w:t>
      </w:r>
      <w:r w:rsidRPr="00740923">
        <w:rPr>
          <w:rStyle w:val="StyleUnderline"/>
        </w:rPr>
        <w:t xml:space="preserve"> and fired </w:t>
      </w:r>
      <w:r w:rsidRPr="00A43C8B">
        <w:rPr>
          <w:rStyle w:val="StyleUnderline"/>
          <w:highlight w:val="cyan"/>
        </w:rPr>
        <w:t>based on</w:t>
      </w:r>
      <w:r w:rsidRPr="00740923">
        <w:rPr>
          <w:rStyle w:val="StyleUnderline"/>
        </w:rPr>
        <w:t xml:space="preserve"> personal or </w:t>
      </w:r>
      <w:r w:rsidRPr="00A43C8B">
        <w:rPr>
          <w:rStyle w:val="Emphasis"/>
          <w:highlight w:val="cyan"/>
        </w:rPr>
        <w:t>political allegiance</w:t>
      </w:r>
      <w:r w:rsidRPr="00740923">
        <w:rPr>
          <w:rStyle w:val="Emphasis"/>
        </w:rPr>
        <w:t>s</w:t>
      </w:r>
      <w:r w:rsidRPr="00740923">
        <w:rPr>
          <w:rStyle w:val="StyleUnderline"/>
        </w:rPr>
        <w:t>.</w:t>
      </w:r>
      <w:r w:rsidRPr="00A43C8B">
        <w:rPr>
          <w:sz w:val="16"/>
        </w:rPr>
        <w:t xml:space="preserve"> On the other hand, </w:t>
      </w:r>
      <w:r w:rsidRPr="00A43C8B">
        <w:rPr>
          <w:rStyle w:val="StyleUnderline"/>
          <w:highlight w:val="cyan"/>
        </w:rPr>
        <w:t>bureaucrats</w:t>
      </w:r>
      <w:r w:rsidRPr="00740923">
        <w:rPr>
          <w:rStyle w:val="StyleUnderline"/>
        </w:rPr>
        <w:t xml:space="preserve"> who are </w:t>
      </w:r>
      <w:r w:rsidRPr="00A43C8B">
        <w:rPr>
          <w:rStyle w:val="StyleUnderline"/>
          <w:highlight w:val="cyan"/>
        </w:rPr>
        <w:t>employed on</w:t>
      </w:r>
      <w:r w:rsidRPr="00740923">
        <w:rPr>
          <w:rStyle w:val="StyleUnderline"/>
        </w:rPr>
        <w:t xml:space="preserve"> the </w:t>
      </w:r>
      <w:r w:rsidRPr="00A43C8B">
        <w:rPr>
          <w:rStyle w:val="StyleUnderline"/>
          <w:highlight w:val="cyan"/>
        </w:rPr>
        <w:t>basis of</w:t>
      </w:r>
      <w:r w:rsidRPr="00740923">
        <w:rPr>
          <w:rStyle w:val="StyleUnderline"/>
        </w:rPr>
        <w:t xml:space="preserve"> their formal </w:t>
      </w:r>
      <w:r w:rsidRPr="00A43C8B">
        <w:rPr>
          <w:rStyle w:val="Emphasis"/>
          <w:highlight w:val="cyan"/>
        </w:rPr>
        <w:t>qualifications</w:t>
      </w:r>
      <w:r w:rsidRPr="00740923">
        <w:rPr>
          <w:rStyle w:val="StyleUnderline"/>
        </w:rPr>
        <w:t xml:space="preserve"> and skills</w:t>
      </w:r>
      <w:r w:rsidRPr="00A43C8B">
        <w:rPr>
          <w:sz w:val="16"/>
        </w:rPr>
        <w:t xml:space="preserve">, </w:t>
      </w:r>
      <w:r w:rsidRPr="00A43C8B">
        <w:rPr>
          <w:rStyle w:val="StyleUnderline"/>
        </w:rPr>
        <w:t xml:space="preserve">and who are shielded from arbitrary termination, are more likely to be </w:t>
      </w:r>
      <w:r w:rsidRPr="00A43C8B">
        <w:rPr>
          <w:rStyle w:val="Emphasis"/>
          <w:highlight w:val="cyan"/>
        </w:rPr>
        <w:t>held accountable</w:t>
      </w:r>
      <w:r w:rsidRPr="00A43C8B">
        <w:rPr>
          <w:rStyle w:val="StyleUnderline"/>
        </w:rPr>
        <w:t xml:space="preserve"> to professional standards, </w:t>
      </w:r>
      <w:r w:rsidRPr="00A43C8B">
        <w:rPr>
          <w:rStyle w:val="Emphasis"/>
          <w:sz w:val="28"/>
          <w:szCs w:val="28"/>
          <w:highlight w:val="cyan"/>
        </w:rPr>
        <w:t>regardless of</w:t>
      </w:r>
      <w:r w:rsidRPr="00A43C8B">
        <w:rPr>
          <w:rStyle w:val="StyleUnderline"/>
          <w:sz w:val="28"/>
          <w:szCs w:val="28"/>
        </w:rPr>
        <w:t xml:space="preserve"> their </w:t>
      </w:r>
      <w:r w:rsidRPr="00A43C8B">
        <w:rPr>
          <w:rStyle w:val="Emphasis"/>
          <w:sz w:val="28"/>
          <w:szCs w:val="28"/>
          <w:highlight w:val="cyan"/>
        </w:rPr>
        <w:t>political</w:t>
      </w:r>
      <w:r w:rsidRPr="00A43C8B">
        <w:rPr>
          <w:rStyle w:val="StyleUnderline"/>
          <w:sz w:val="28"/>
          <w:szCs w:val="28"/>
        </w:rPr>
        <w:t xml:space="preserve"> or bureaucratic </w:t>
      </w:r>
      <w:r w:rsidRPr="00A43C8B">
        <w:rPr>
          <w:rStyle w:val="Emphasis"/>
          <w:sz w:val="28"/>
          <w:szCs w:val="28"/>
          <w:highlight w:val="cyan"/>
        </w:rPr>
        <w:t>superiors</w:t>
      </w:r>
      <w:r w:rsidRPr="00A43C8B">
        <w:rPr>
          <w:sz w:val="20"/>
          <w:szCs w:val="28"/>
        </w:rPr>
        <w:t xml:space="preserve"> </w:t>
      </w:r>
      <w:r w:rsidRPr="00A43C8B">
        <w:rPr>
          <w:sz w:val="16"/>
        </w:rPr>
        <w:t>((J. Meyer-Sahling et al., 2021); (Oliveros &amp; Schuster, n.d.); (SUNDELL, 2014); Harris et al., 2020; Maley, 2018; Oliveros and Schuster, 2018; Sundell, 2014; Zeng and Yang, 2017). Not only are civil servants recruited through meritocratic means likely to be of higher quality than patronage appointees, their autonomy can help reduce corruption by creating a collective action problem for the organization of collusion (Dahlström et al., 2012b).</w:t>
      </w:r>
    </w:p>
    <w:p w14:paraId="654ED4A3" w14:textId="77777777" w:rsidR="00730D49" w:rsidRPr="00A43C8B" w:rsidRDefault="00730D49" w:rsidP="00730D49">
      <w:pPr>
        <w:rPr>
          <w:sz w:val="16"/>
        </w:rPr>
      </w:pPr>
      <w:r w:rsidRPr="00A43C8B">
        <w:rPr>
          <w:sz w:val="16"/>
        </w:rPr>
        <w:t xml:space="preserve">The manner in which bureaucrats are recruited is a key factor in their corruptibility. </w:t>
      </w:r>
      <w:r w:rsidRPr="00740923">
        <w:rPr>
          <w:rStyle w:val="StyleUnderline"/>
        </w:rPr>
        <w:t xml:space="preserve">Bureaucrats recruited </w:t>
      </w:r>
      <w:r w:rsidRPr="00740923">
        <w:rPr>
          <w:rStyle w:val="Emphasis"/>
        </w:rPr>
        <w:t xml:space="preserve">based on </w:t>
      </w:r>
      <w:r w:rsidRPr="00A43C8B">
        <w:rPr>
          <w:rStyle w:val="Emphasis"/>
          <w:highlight w:val="cyan"/>
        </w:rPr>
        <w:t>merit</w:t>
      </w:r>
      <w:r w:rsidRPr="00740923">
        <w:rPr>
          <w:rStyle w:val="StyleUnderline"/>
        </w:rPr>
        <w:t xml:space="preserve"> as opposed to patronage will generally be </w:t>
      </w:r>
      <w:r w:rsidRPr="00A43C8B">
        <w:rPr>
          <w:rStyle w:val="StyleUnderline"/>
          <w:highlight w:val="cyan"/>
        </w:rPr>
        <w:t>more competent</w:t>
      </w:r>
      <w:r w:rsidRPr="00A43C8B">
        <w:rPr>
          <w:sz w:val="16"/>
        </w:rPr>
        <w:t xml:space="preserve">, </w:t>
      </w:r>
      <w:r w:rsidRPr="00740923">
        <w:rPr>
          <w:rStyle w:val="StyleUnderline"/>
        </w:rPr>
        <w:t xml:space="preserve">come to internalize expectations and norms of good conduct, </w:t>
      </w:r>
      <w:r w:rsidRPr="00A43C8B">
        <w:rPr>
          <w:rStyle w:val="StyleUnderline"/>
          <w:highlight w:val="cyan"/>
        </w:rPr>
        <w:t>and reap rewards</w:t>
      </w:r>
      <w:r w:rsidRPr="00740923">
        <w:rPr>
          <w:rStyle w:val="StyleUnderline"/>
        </w:rPr>
        <w:t xml:space="preserve"> based on a </w:t>
      </w:r>
      <w:r w:rsidRPr="00A43C8B">
        <w:rPr>
          <w:rStyle w:val="Emphasis"/>
          <w:highlight w:val="cyan"/>
        </w:rPr>
        <w:t>lifetime commitment to service</w:t>
      </w:r>
      <w:r w:rsidRPr="00A43C8B">
        <w:rPr>
          <w:sz w:val="16"/>
        </w:rPr>
        <w:t xml:space="preserve">, which </w:t>
      </w:r>
      <w:r w:rsidRPr="00A43C8B">
        <w:rPr>
          <w:rStyle w:val="Emphasis"/>
          <w:highlight w:val="cyan"/>
        </w:rPr>
        <w:t>discourages behaviours</w:t>
      </w:r>
      <w:r w:rsidRPr="00A43C8B">
        <w:rPr>
          <w:rStyle w:val="StyleUnderline"/>
          <w:highlight w:val="cyan"/>
        </w:rPr>
        <w:t xml:space="preserve"> that maximize </w:t>
      </w:r>
      <w:r w:rsidRPr="00A43C8B">
        <w:rPr>
          <w:rStyle w:val="Emphasis"/>
          <w:highlight w:val="cyan"/>
        </w:rPr>
        <w:t>short term gains</w:t>
      </w:r>
      <w:r w:rsidRPr="00740923">
        <w:rPr>
          <w:rStyle w:val="StyleUnderline"/>
        </w:rPr>
        <w:t xml:space="preserve"> at their expense</w:t>
      </w:r>
      <w:r w:rsidRPr="00A43C8B">
        <w:rPr>
          <w:sz w:val="16"/>
        </w:rPr>
        <w:t xml:space="preserve"> (Charron et al., 2015). More importantly, </w:t>
      </w:r>
      <w:r w:rsidRPr="00740923">
        <w:rPr>
          <w:rStyle w:val="StyleUnderline"/>
        </w:rPr>
        <w:t>meritocratic recruitment makes bureaucrats accountable to external professional standards</w:t>
      </w:r>
      <w:r w:rsidRPr="00A43C8B">
        <w:rPr>
          <w:sz w:val="16"/>
        </w:rPr>
        <w:t xml:space="preserve">, which serve as a framework against which to measure the appropriateness of potential behaviours. In this sense, the </w:t>
      </w:r>
      <w:r w:rsidRPr="00A43C8B">
        <w:rPr>
          <w:rStyle w:val="StyleUnderline"/>
          <w:highlight w:val="cyan"/>
        </w:rPr>
        <w:t>performance standards</w:t>
      </w:r>
      <w:r w:rsidRPr="00740923">
        <w:rPr>
          <w:rStyle w:val="StyleUnderline"/>
        </w:rPr>
        <w:t xml:space="preserve"> considered by meritocratically recruited public servants will </w:t>
      </w:r>
      <w:r w:rsidRPr="00A43C8B">
        <w:rPr>
          <w:rStyle w:val="Emphasis"/>
          <w:highlight w:val="cyan"/>
        </w:rPr>
        <w:t>not</w:t>
      </w:r>
      <w:r w:rsidRPr="00740923">
        <w:rPr>
          <w:rStyle w:val="Emphasis"/>
        </w:rPr>
        <w:t xml:space="preserve"> be </w:t>
      </w:r>
      <w:r w:rsidRPr="00A43C8B">
        <w:rPr>
          <w:rStyle w:val="Emphasis"/>
          <w:highlight w:val="cyan"/>
        </w:rPr>
        <w:t>endogenous</w:t>
      </w:r>
      <w:r w:rsidRPr="00740923">
        <w:rPr>
          <w:rStyle w:val="StyleUnderline"/>
        </w:rPr>
        <w:t xml:space="preserve"> </w:t>
      </w:r>
      <w:r w:rsidRPr="00A43C8B">
        <w:rPr>
          <w:rStyle w:val="StyleUnderline"/>
          <w:highlight w:val="cyan"/>
        </w:rPr>
        <w:t>to</w:t>
      </w:r>
      <w:r w:rsidRPr="00740923">
        <w:rPr>
          <w:rStyle w:val="StyleUnderline"/>
        </w:rPr>
        <w:t xml:space="preserve"> the organizational or </w:t>
      </w:r>
      <w:r w:rsidRPr="000A2759">
        <w:rPr>
          <w:rStyle w:val="Emphasis"/>
          <w:highlight w:val="cyan"/>
        </w:rPr>
        <w:t xml:space="preserve">political </w:t>
      </w:r>
      <w:r w:rsidRPr="00A43C8B">
        <w:rPr>
          <w:rStyle w:val="Emphasis"/>
          <w:highlight w:val="cyan"/>
        </w:rPr>
        <w:t>context</w:t>
      </w:r>
      <w:r w:rsidRPr="00A43C8B">
        <w:rPr>
          <w:sz w:val="16"/>
        </w:rPr>
        <w:t xml:space="preserve">. This situation makes collusive behaviour into a collective action problem, with bureaucrats and their superiors more likely to engage in “mutual monitoring” when the former are recruited based on merit rather than patronage ((Charron et al., 2015); (Dahlström et al., 2012b)). </w:t>
      </w:r>
      <w:r w:rsidRPr="00A43C8B">
        <w:rPr>
          <w:rStyle w:val="Emphasis"/>
          <w:highlight w:val="cyan"/>
        </w:rPr>
        <w:t>Empirical</w:t>
      </w:r>
      <w:r w:rsidRPr="00740923">
        <w:rPr>
          <w:rStyle w:val="Emphasis"/>
        </w:rPr>
        <w:t xml:space="preserve">, cross-national </w:t>
      </w:r>
      <w:r w:rsidRPr="00A43C8B">
        <w:rPr>
          <w:rStyle w:val="Emphasis"/>
          <w:highlight w:val="cyan"/>
        </w:rPr>
        <w:t>ev</w:t>
      </w:r>
      <w:r w:rsidRPr="00740923">
        <w:rPr>
          <w:rStyle w:val="Emphasis"/>
        </w:rPr>
        <w:t>idence</w:t>
      </w:r>
      <w:r w:rsidRPr="00740923">
        <w:rPr>
          <w:rStyle w:val="StyleUnderline"/>
        </w:rPr>
        <w:t xml:space="preserve"> consistently </w:t>
      </w:r>
      <w:r w:rsidRPr="00A43C8B">
        <w:rPr>
          <w:rStyle w:val="StyleUnderline"/>
          <w:highlight w:val="cyan"/>
        </w:rPr>
        <w:t>demonstrates</w:t>
      </w:r>
      <w:r w:rsidRPr="00740923">
        <w:rPr>
          <w:rStyle w:val="StyleUnderline"/>
        </w:rPr>
        <w:t xml:space="preserve"> the </w:t>
      </w:r>
      <w:r w:rsidRPr="00A43C8B">
        <w:rPr>
          <w:rStyle w:val="Emphasis"/>
          <w:highlight w:val="cyan"/>
        </w:rPr>
        <w:t>negative relationship</w:t>
      </w:r>
      <w:r w:rsidRPr="00A43C8B">
        <w:rPr>
          <w:rStyle w:val="StyleUnderline"/>
          <w:highlight w:val="cyan"/>
        </w:rPr>
        <w:t xml:space="preserve"> between </w:t>
      </w:r>
      <w:r w:rsidRPr="00A43C8B">
        <w:rPr>
          <w:rStyle w:val="Emphasis"/>
          <w:highlight w:val="cyan"/>
        </w:rPr>
        <w:t>merit</w:t>
      </w:r>
      <w:r w:rsidRPr="00740923">
        <w:rPr>
          <w:rStyle w:val="Emphasis"/>
        </w:rPr>
        <w:t xml:space="preserve"> based </w:t>
      </w:r>
      <w:r w:rsidRPr="00A43C8B">
        <w:rPr>
          <w:rStyle w:val="Emphasis"/>
          <w:highlight w:val="cyan"/>
        </w:rPr>
        <w:t>recruitment and corruption</w:t>
      </w:r>
      <w:r w:rsidRPr="00A43C8B">
        <w:rPr>
          <w:sz w:val="16"/>
        </w:rPr>
        <w:t xml:space="preserve"> ((Charron et al., 2015); (Dahlström et al., 2012b); (Rauch &amp; Evans, 2000)). The argument of the present study, however, is not only that meritocratic recruitment reduces corruption, but that a lack of meritocratic recruitment will undermine the potential of performance pay to function as an anti-corruption tool.</w:t>
      </w:r>
    </w:p>
    <w:p w14:paraId="1C405DDD" w14:textId="77777777" w:rsidR="00730D49" w:rsidRPr="00A43C8B" w:rsidRDefault="00730D49" w:rsidP="00730D49">
      <w:pPr>
        <w:rPr>
          <w:sz w:val="16"/>
        </w:rPr>
      </w:pPr>
      <w:r w:rsidRPr="00A43C8B">
        <w:rPr>
          <w:sz w:val="16"/>
        </w:rPr>
        <w:t>It could be argued that meritocracy and corruption are linked by definition in that a low corrupt society will have less patronage in the public sector. Against this, I have two arguments. The first one is sequential. Historical studies indicate that the introduction of meritocracy in countries</w:t>
      </w:r>
      <w:r w:rsidRPr="00B264AB">
        <w:rPr>
          <w:rStyle w:val="StyleUnderline"/>
        </w:rPr>
        <w:t xml:space="preserve"> l</w:t>
      </w:r>
      <w:r w:rsidRPr="00A43C8B">
        <w:rPr>
          <w:sz w:val="16"/>
        </w:rPr>
        <w:t>ike Denmark, Britain, Germany, France and Sweden served as a mean to break systemic corruption ((Dahlström et al., 2012b); (Rothstein, 2017)) A second argument comes from a comparison with the idea of electoral integrity. One could also argue that integrity in the electoral system and low corruption are linked by definition. However, as shown above, empirical research shows that they are not. There are, in principle, two ways for getting a position of power in the public sector in a democracy. One is by elections and the other is by system of recruitment to the civil service. The results from the research about meritocracy show that as an organising principle ‘free and fair’ recruitment (and promotion) to the civil service has a stronger positive impact on the quality of government than has ‘free and fair’ elections (Rothstein, 2019)</w:t>
      </w:r>
    </w:p>
    <w:p w14:paraId="6C5DA94B" w14:textId="77777777" w:rsidR="00730D49" w:rsidRDefault="00730D49" w:rsidP="00730D49">
      <w:pPr>
        <w:rPr>
          <w:sz w:val="16"/>
        </w:rPr>
      </w:pPr>
      <w:r w:rsidRPr="00740923">
        <w:rPr>
          <w:rStyle w:val="StyleUnderline"/>
        </w:rPr>
        <w:t>Merit-based recruitment is are strongly associated with higher to government quality</w:t>
      </w:r>
      <w:r w:rsidRPr="00A43C8B">
        <w:rPr>
          <w:sz w:val="16"/>
        </w:rPr>
        <w:t>. Mapping indicates the factors affecting government quality include public service motivation, integrity, motivating factors, organizational compliance, workforce diversity, political consideration, efficiency management, level of expertise of administration personnel, innovative learning. Meanwhile, merit-based recruitment is strongly associated to lower political settlement, patron-client relationship, corruption, and nepotism. Also, from the systematic review, the selection methods include written exams and interviews based on criteria including educational qualifications, training and relevant work experience</w:t>
      </w:r>
    </w:p>
    <w:p w14:paraId="6034A36C" w14:textId="77777777" w:rsidR="00730D49" w:rsidRDefault="00730D49" w:rsidP="00730D49"/>
    <w:p w14:paraId="5E6E45C4" w14:textId="77777777" w:rsidR="00730D49" w:rsidRPr="003F5DB7" w:rsidRDefault="00730D49" w:rsidP="00730D49">
      <w:pPr>
        <w:pStyle w:val="Heading4"/>
      </w:pPr>
      <w:r>
        <w:t>Repealing schedule F solves job security</w:t>
      </w:r>
    </w:p>
    <w:p w14:paraId="477760BF" w14:textId="77777777" w:rsidR="00730D49" w:rsidRDefault="00730D49" w:rsidP="00730D49">
      <w:r w:rsidRPr="003F5DB7">
        <w:rPr>
          <w:rStyle w:val="Style13ptBold"/>
        </w:rPr>
        <w:t>Perez 25</w:t>
      </w:r>
      <w:r>
        <w:t xml:space="preserve">, J.D. Candidate, Boston University School of Law (Alejandro, 02-05-2025, “The Return of Schedule F and the Perils of Mandating Loyalty in the Civil Service,” Boston University Law Review, </w:t>
      </w:r>
      <w:r w:rsidRPr="003F5DB7">
        <w:t>https://www.bu.edu/bulawreview/files/2025/02/PEREZ.pdf</w:t>
      </w:r>
      <w:r>
        <w:t>) //qsmit</w:t>
      </w:r>
    </w:p>
    <w:p w14:paraId="49C7527B" w14:textId="77777777" w:rsidR="00730D49" w:rsidRPr="003F5DB7" w:rsidRDefault="00730D49" w:rsidP="00730D49">
      <w:pPr>
        <w:rPr>
          <w:sz w:val="16"/>
        </w:rPr>
      </w:pPr>
      <w:r w:rsidRPr="003F5DB7">
        <w:rPr>
          <w:sz w:val="16"/>
        </w:rPr>
        <w:t>CONCLUSION</w:t>
      </w:r>
    </w:p>
    <w:p w14:paraId="7EB42361" w14:textId="77777777" w:rsidR="00730D49" w:rsidRPr="003F5DB7" w:rsidRDefault="00730D49" w:rsidP="00730D49">
      <w:pPr>
        <w:rPr>
          <w:sz w:val="16"/>
        </w:rPr>
      </w:pPr>
      <w:r w:rsidRPr="003F5DB7">
        <w:rPr>
          <w:sz w:val="16"/>
        </w:rPr>
        <w:t>Civil servants form the backbone of this country, contributing the knowledge and expertise necessary to ensure the smooth operation of government. As implied by their title, they enter the workplace every day, ready to serve the American people. And while different presidents and their administrations rotate in and out of Washington, D.C., these dedicated employees remain on the job, providing a steady hand on the tiller.</w:t>
      </w:r>
    </w:p>
    <w:p w14:paraId="5FBE3340" w14:textId="77777777" w:rsidR="00730D49" w:rsidRPr="003F5DB7" w:rsidRDefault="00730D49" w:rsidP="00730D49">
      <w:pPr>
        <w:rPr>
          <w:sz w:val="16"/>
        </w:rPr>
      </w:pPr>
      <w:r w:rsidRPr="003F5DB7">
        <w:rPr>
          <w:sz w:val="16"/>
        </w:rPr>
        <w:t xml:space="preserve">As this Note has articulated, the </w:t>
      </w:r>
      <w:r w:rsidRPr="003F5DB7">
        <w:rPr>
          <w:rStyle w:val="StyleUnderline"/>
        </w:rPr>
        <w:t xml:space="preserve">return of </w:t>
      </w:r>
      <w:r w:rsidRPr="003F5DB7">
        <w:rPr>
          <w:rStyle w:val="StyleUnderline"/>
          <w:highlight w:val="cyan"/>
        </w:rPr>
        <w:t>Schedule F</w:t>
      </w:r>
      <w:r w:rsidRPr="003F5DB7">
        <w:rPr>
          <w:rStyle w:val="StyleUnderline"/>
        </w:rPr>
        <w:t xml:space="preserve"> </w:t>
      </w:r>
      <w:r w:rsidRPr="003F5DB7">
        <w:rPr>
          <w:rStyle w:val="StyleUnderline"/>
          <w:highlight w:val="cyan"/>
        </w:rPr>
        <w:t xml:space="preserve">presents </w:t>
      </w:r>
      <w:r w:rsidRPr="003F5DB7">
        <w:rPr>
          <w:rStyle w:val="StyleUnderline"/>
        </w:rPr>
        <w:t xml:space="preserve">a clear and present </w:t>
      </w:r>
      <w:r w:rsidRPr="003F5DB7">
        <w:rPr>
          <w:rStyle w:val="StyleUnderline"/>
          <w:highlight w:val="cyan"/>
        </w:rPr>
        <w:t>danger</w:t>
      </w:r>
      <w:r w:rsidRPr="003F5DB7">
        <w:rPr>
          <w:rStyle w:val="StyleUnderline"/>
        </w:rPr>
        <w:t xml:space="preserve"> </w:t>
      </w:r>
      <w:r w:rsidRPr="003F5DB7">
        <w:rPr>
          <w:rStyle w:val="StyleUnderline"/>
          <w:highlight w:val="cyan"/>
        </w:rPr>
        <w:t>to</w:t>
      </w:r>
      <w:r w:rsidRPr="003F5DB7">
        <w:rPr>
          <w:rStyle w:val="StyleUnderline"/>
        </w:rPr>
        <w:t xml:space="preserve"> the </w:t>
      </w:r>
      <w:r w:rsidRPr="003F5DB7">
        <w:rPr>
          <w:rStyle w:val="Emphasis"/>
          <w:highlight w:val="cyan"/>
        </w:rPr>
        <w:t>civil service</w:t>
      </w:r>
      <w:r w:rsidRPr="003F5DB7">
        <w:rPr>
          <w:sz w:val="16"/>
        </w:rPr>
        <w:t xml:space="preserve">, its political neutrality, </w:t>
      </w:r>
      <w:r w:rsidRPr="003F5DB7">
        <w:rPr>
          <w:rStyle w:val="StyleUnderline"/>
          <w:highlight w:val="cyan"/>
        </w:rPr>
        <w:t>and</w:t>
      </w:r>
      <w:r w:rsidRPr="003F5DB7">
        <w:rPr>
          <w:rStyle w:val="StyleUnderline"/>
        </w:rPr>
        <w:t xml:space="preserve"> the </w:t>
      </w:r>
      <w:r w:rsidRPr="003F5DB7">
        <w:rPr>
          <w:rStyle w:val="Emphasis"/>
          <w:highlight w:val="cyan"/>
        </w:rPr>
        <w:t>job security</w:t>
      </w:r>
      <w:r w:rsidRPr="003F5DB7">
        <w:rPr>
          <w:rStyle w:val="StyleUnderline"/>
          <w:highlight w:val="cyan"/>
        </w:rPr>
        <w:t xml:space="preserve"> of</w:t>
      </w:r>
      <w:r w:rsidRPr="003F5DB7">
        <w:rPr>
          <w:rStyle w:val="StyleUnderline"/>
        </w:rPr>
        <w:t xml:space="preserve"> tens of thousands of </w:t>
      </w:r>
      <w:r w:rsidRPr="003F5DB7">
        <w:rPr>
          <w:rStyle w:val="StyleUnderline"/>
          <w:highlight w:val="cyan"/>
        </w:rPr>
        <w:t>fed</w:t>
      </w:r>
      <w:r w:rsidRPr="003F5DB7">
        <w:rPr>
          <w:rStyle w:val="StyleUnderline"/>
        </w:rPr>
        <w:t xml:space="preserve">eral </w:t>
      </w:r>
      <w:r w:rsidRPr="003F5DB7">
        <w:rPr>
          <w:rStyle w:val="StyleUnderline"/>
          <w:highlight w:val="cyan"/>
        </w:rPr>
        <w:t>employees</w:t>
      </w:r>
      <w:r w:rsidRPr="003F5DB7">
        <w:rPr>
          <w:rStyle w:val="StyleUnderline"/>
        </w:rPr>
        <w:t>.</w:t>
      </w:r>
      <w:r w:rsidRPr="003F5DB7">
        <w:rPr>
          <w:sz w:val="16"/>
        </w:rPr>
        <w:t xml:space="preserve"> Moreover, the notion of an unchecked President, possessing the power to shape the civil service in any way he pleases, undermines democratic principles.</w:t>
      </w:r>
    </w:p>
    <w:p w14:paraId="1EC11790" w14:textId="77777777" w:rsidR="00730D49" w:rsidRDefault="00730D49" w:rsidP="00730D49">
      <w:pPr>
        <w:rPr>
          <w:sz w:val="16"/>
        </w:rPr>
      </w:pPr>
      <w:r w:rsidRPr="003F5DB7">
        <w:rPr>
          <w:sz w:val="16"/>
        </w:rPr>
        <w:t xml:space="preserve">Nevertheless, as this Note demonstrates, there are </w:t>
      </w:r>
      <w:r w:rsidRPr="003F5DB7">
        <w:rPr>
          <w:rStyle w:val="StyleUnderline"/>
        </w:rPr>
        <w:t xml:space="preserve">several legal arguments against the reimplementation of </w:t>
      </w:r>
      <w:r w:rsidRPr="003F5DB7">
        <w:rPr>
          <w:rStyle w:val="StyleUnderline"/>
          <w:highlight w:val="cyan"/>
        </w:rPr>
        <w:t>Schedule F</w:t>
      </w:r>
      <w:r w:rsidRPr="003F5DB7">
        <w:rPr>
          <w:sz w:val="16"/>
          <w:highlight w:val="cyan"/>
        </w:rPr>
        <w:t>:</w:t>
      </w:r>
      <w:r w:rsidRPr="003F5DB7">
        <w:rPr>
          <w:sz w:val="16"/>
        </w:rPr>
        <w:t xml:space="preserve"> (1) it is repugnant to the due process rights enshrined in the Constitution; (2) </w:t>
      </w:r>
      <w:r w:rsidRPr="003F5DB7">
        <w:rPr>
          <w:rStyle w:val="StyleUnderline"/>
        </w:rPr>
        <w:t xml:space="preserve">it </w:t>
      </w:r>
      <w:r w:rsidRPr="003F5DB7">
        <w:rPr>
          <w:rStyle w:val="Emphasis"/>
          <w:highlight w:val="cyan"/>
        </w:rPr>
        <w:t>contradicts the will of Congress</w:t>
      </w:r>
      <w:r w:rsidRPr="003F5DB7">
        <w:rPr>
          <w:rStyle w:val="StyleUnderline"/>
        </w:rPr>
        <w:t xml:space="preserve">, </w:t>
      </w:r>
      <w:r w:rsidRPr="003F5DB7">
        <w:rPr>
          <w:rStyle w:val="StyleUnderline"/>
          <w:highlight w:val="cyan"/>
        </w:rPr>
        <w:t xml:space="preserve">which </w:t>
      </w:r>
      <w:r w:rsidRPr="003F5DB7">
        <w:rPr>
          <w:rStyle w:val="Emphasis"/>
          <w:highlight w:val="cyan"/>
        </w:rPr>
        <w:t>prevails over e</w:t>
      </w:r>
      <w:r w:rsidRPr="003F5DB7">
        <w:rPr>
          <w:rStyle w:val="Emphasis"/>
        </w:rPr>
        <w:t xml:space="preserve">xecutive </w:t>
      </w:r>
      <w:r w:rsidRPr="003F5DB7">
        <w:rPr>
          <w:rStyle w:val="Emphasis"/>
          <w:highlight w:val="cyan"/>
        </w:rPr>
        <w:t>o</w:t>
      </w:r>
      <w:r w:rsidRPr="003F5DB7">
        <w:rPr>
          <w:rStyle w:val="Emphasis"/>
        </w:rPr>
        <w:t>rder</w:t>
      </w:r>
      <w:r w:rsidRPr="003F5DB7">
        <w:rPr>
          <w:rStyle w:val="Emphasis"/>
          <w:highlight w:val="cyan"/>
        </w:rPr>
        <w:t>s</w:t>
      </w:r>
      <w:r w:rsidRPr="003F5DB7">
        <w:rPr>
          <w:sz w:val="16"/>
        </w:rPr>
        <w:t>; and (3) it violates the President’s constitutional responsibility to faithfully execute the duties of their office. For these reasons, Schedule F is likely unconstitutional, and future courts tasked with adjudicating its legality should strike it down as such.</w:t>
      </w:r>
    </w:p>
    <w:p w14:paraId="70B1A5B5" w14:textId="77777777" w:rsidR="00730D49" w:rsidRDefault="00730D49" w:rsidP="00730D49"/>
    <w:p w14:paraId="6A2F0C02" w14:textId="77777777" w:rsidR="00730D49" w:rsidRPr="00C97B81" w:rsidRDefault="00730D49" w:rsidP="00730D49">
      <w:pPr>
        <w:pStyle w:val="Heading4"/>
      </w:pPr>
      <w:r>
        <w:t>Set 2---solvess morale and burnout</w:t>
      </w:r>
    </w:p>
    <w:p w14:paraId="29ECA14A" w14:textId="77777777" w:rsidR="00730D49" w:rsidRPr="00225F53" w:rsidRDefault="00730D49" w:rsidP="00730D49">
      <w:r w:rsidRPr="00C97B81">
        <w:rPr>
          <w:rStyle w:val="Style13ptBold"/>
        </w:rPr>
        <w:t>Jain et. al 26</w:t>
      </w:r>
      <w:r>
        <w:t xml:space="preserve">, Vishal Jain is a professor (CSE) at the Department of Computer Science &amp; Engineering, School of Engineering &amp; Technology, Vivekananda Institute of Professional Studies; </w:t>
      </w:r>
      <w:r w:rsidRPr="00225F53">
        <w:t>Archan Mitra</w:t>
      </w:r>
      <w:r>
        <w:t xml:space="preserve"> is an assistant Professor at Amity School of Communication, Amity University Mumbai; </w:t>
      </w:r>
      <w:r w:rsidRPr="00225F53">
        <w:t xml:space="preserve">Satya Prasad </w:t>
      </w:r>
      <w:r>
        <w:t>is a p</w:t>
      </w:r>
      <w:r w:rsidRPr="00225F53">
        <w:t>rofessor of Mass Communication and Journalism</w:t>
      </w:r>
      <w:r>
        <w:t xml:space="preserve">, </w:t>
      </w:r>
      <w:r w:rsidRPr="00225F53">
        <w:t>Nitte University</w:t>
      </w:r>
      <w:r>
        <w:t xml:space="preserve"> (</w:t>
      </w:r>
      <w:r w:rsidRPr="00225F53">
        <w:t>Vishal</w:t>
      </w:r>
      <w:r>
        <w:t xml:space="preserve">, </w:t>
      </w:r>
      <w:r w:rsidRPr="00225F53">
        <w:t>Archan Mitra</w:t>
      </w:r>
      <w:r>
        <w:t xml:space="preserve">, </w:t>
      </w:r>
      <w:r w:rsidRPr="00225F53">
        <w:t>P. V. Satya Prasad</w:t>
      </w:r>
      <w:r>
        <w:t>, Forthcoming 6-25-2026, “</w:t>
      </w:r>
      <w:r w:rsidRPr="00225F53">
        <w:t>Leadership Strategies to Mitigate Public Sector Burnout: Fostering Resilience, Employee Morale, and Organizational Wellness</w:t>
      </w:r>
      <w:r>
        <w:t xml:space="preserve">” from </w:t>
      </w:r>
      <w:r w:rsidRPr="00225F53">
        <w:rPr>
          <w:i/>
          <w:iCs/>
        </w:rPr>
        <w:t>Strategies and Solutions for Public Sector Burnout</w:t>
      </w:r>
      <w:r>
        <w:t>, Pre-Print Edition, ISBN-13: 9798337301693, Accessed via ResearchGate Request) //qsmit</w:t>
      </w:r>
    </w:p>
    <w:p w14:paraId="75F45152" w14:textId="77777777" w:rsidR="00730D49" w:rsidRPr="00C97B81" w:rsidRDefault="00730D49" w:rsidP="00730D49">
      <w:pPr>
        <w:rPr>
          <w:sz w:val="16"/>
        </w:rPr>
      </w:pPr>
      <w:r w:rsidRPr="00C97B81">
        <w:rPr>
          <w:sz w:val="16"/>
        </w:rPr>
        <w:t>Discussion</w:t>
      </w:r>
    </w:p>
    <w:p w14:paraId="38E0B4E5" w14:textId="77777777" w:rsidR="00730D49" w:rsidRPr="00C97B81" w:rsidRDefault="00730D49" w:rsidP="00730D49">
      <w:pPr>
        <w:rPr>
          <w:sz w:val="16"/>
        </w:rPr>
      </w:pPr>
      <w:r w:rsidRPr="00C97B81">
        <w:rPr>
          <w:sz w:val="16"/>
        </w:rPr>
        <w:t xml:space="preserve">The findings of this study provide critical insights into the effectiveness of leadership strategies in mitigating burnout among public sector employees. The </w:t>
      </w:r>
      <w:r w:rsidRPr="00C97B81">
        <w:rPr>
          <w:rStyle w:val="StyleUnderline"/>
        </w:rPr>
        <w:t xml:space="preserve">results demonstrate that transformational leadership </w:t>
      </w:r>
      <w:r w:rsidRPr="00C97B81">
        <w:rPr>
          <w:rStyle w:val="Emphasis"/>
        </w:rPr>
        <w:t>significantly reduces burnout levels</w:t>
      </w:r>
      <w:r w:rsidRPr="00C97B81">
        <w:rPr>
          <w:sz w:val="16"/>
        </w:rPr>
        <w:t xml:space="preserve">, whereas transactional leadership is associated with increased stress and emotional exhaustion. Additionally, the </w:t>
      </w:r>
      <w:r w:rsidRPr="00C97B81">
        <w:rPr>
          <w:rStyle w:val="StyleUnderline"/>
        </w:rPr>
        <w:t>study highlights the role of resilience as a mediating factor, where employees with higher resilience report lower burnout levels. Furthermore</w:t>
      </w:r>
      <w:r w:rsidRPr="00C97B81">
        <w:rPr>
          <w:sz w:val="16"/>
        </w:rPr>
        <w:t xml:space="preserve">, the </w:t>
      </w:r>
      <w:r w:rsidRPr="00C97B81">
        <w:rPr>
          <w:rStyle w:val="Emphasis"/>
        </w:rPr>
        <w:t>integration of organizational wellness initiatives</w:t>
      </w:r>
      <w:r w:rsidRPr="00C97B81">
        <w:rPr>
          <w:rStyle w:val="StyleUnderline"/>
        </w:rPr>
        <w:t xml:space="preserve"> with leadership strategies </w:t>
      </w:r>
      <w:r w:rsidRPr="00C97B81">
        <w:rPr>
          <w:rStyle w:val="Emphasis"/>
        </w:rPr>
        <w:t>enhances overall employee well-being and engagement</w:t>
      </w:r>
      <w:r w:rsidRPr="00C97B81">
        <w:rPr>
          <w:sz w:val="16"/>
        </w:rPr>
        <w:t>. These findings align with previous research on workplace burnout, leadership effectiveness, and public sector work dynamics, reinforcing the need for leadership approaches that prioritize employee well-being and sustainable workplace practices.</w:t>
      </w:r>
    </w:p>
    <w:p w14:paraId="1F8883A5" w14:textId="77777777" w:rsidR="00730D49" w:rsidRPr="00C97B81" w:rsidRDefault="00730D49" w:rsidP="00730D49">
      <w:pPr>
        <w:rPr>
          <w:sz w:val="16"/>
        </w:rPr>
      </w:pPr>
      <w:r w:rsidRPr="00C97B81">
        <w:rPr>
          <w:sz w:val="16"/>
        </w:rPr>
        <w:t>The Role of Leadership in Burnout Mitigation</w:t>
      </w:r>
    </w:p>
    <w:p w14:paraId="532F0B3C" w14:textId="77777777" w:rsidR="00730D49" w:rsidRPr="00C97B81" w:rsidRDefault="00730D49" w:rsidP="00730D49">
      <w:pPr>
        <w:rPr>
          <w:sz w:val="16"/>
        </w:rPr>
      </w:pPr>
      <w:r w:rsidRPr="00C97B81">
        <w:rPr>
          <w:sz w:val="16"/>
        </w:rPr>
        <w:t xml:space="preserve">The study establishes </w:t>
      </w:r>
      <w:r w:rsidRPr="00C97B81">
        <w:rPr>
          <w:rStyle w:val="Emphasis"/>
          <w:highlight w:val="cyan"/>
        </w:rPr>
        <w:t>transformational leadership</w:t>
      </w:r>
      <w:r w:rsidRPr="00C97B81">
        <w:rPr>
          <w:rStyle w:val="StyleUnderline"/>
        </w:rPr>
        <w:t xml:space="preserve"> as </w:t>
      </w:r>
      <w:r w:rsidRPr="00C97B81">
        <w:rPr>
          <w:rStyle w:val="StyleUnderline"/>
          <w:highlight w:val="cyan"/>
        </w:rPr>
        <w:t xml:space="preserve">the </w:t>
      </w:r>
      <w:r w:rsidRPr="00C97B81">
        <w:rPr>
          <w:rStyle w:val="Emphasis"/>
          <w:highlight w:val="cyan"/>
        </w:rPr>
        <w:t xml:space="preserve">most effective </w:t>
      </w:r>
      <w:r w:rsidRPr="00C97B81">
        <w:rPr>
          <w:rStyle w:val="Emphasis"/>
        </w:rPr>
        <w:t>strategy</w:t>
      </w:r>
      <w:r w:rsidRPr="00C97B81">
        <w:rPr>
          <w:rStyle w:val="StyleUnderline"/>
        </w:rPr>
        <w:t xml:space="preserve"> </w:t>
      </w:r>
      <w:r w:rsidRPr="00C97B81">
        <w:rPr>
          <w:rStyle w:val="StyleUnderline"/>
          <w:highlight w:val="cyan"/>
        </w:rPr>
        <w:t xml:space="preserve">for reducing burnout in </w:t>
      </w:r>
      <w:r w:rsidRPr="00C97B81">
        <w:rPr>
          <w:rStyle w:val="Emphasis"/>
          <w:highlight w:val="cyan"/>
        </w:rPr>
        <w:t>public sector</w:t>
      </w:r>
      <w:r w:rsidRPr="00C97B81">
        <w:rPr>
          <w:rStyle w:val="Emphasis"/>
        </w:rPr>
        <w:t xml:space="preserve"> organizations.</w:t>
      </w:r>
      <w:r w:rsidRPr="00C97B81">
        <w:rPr>
          <w:sz w:val="16"/>
        </w:rPr>
        <w:t xml:space="preserve"> The </w:t>
      </w:r>
      <w:r w:rsidRPr="00C97B81">
        <w:rPr>
          <w:rStyle w:val="StyleUnderline"/>
        </w:rPr>
        <w:t>strong negative correlation</w:t>
      </w:r>
      <w:r w:rsidRPr="00C97B81">
        <w:rPr>
          <w:sz w:val="16"/>
        </w:rPr>
        <w:t xml:space="preserve"> </w:t>
      </w:r>
      <w:r w:rsidRPr="00C97B81">
        <w:rPr>
          <w:rStyle w:val="StyleUnderline"/>
        </w:rPr>
        <w:t>(</w:t>
      </w:r>
      <w:r w:rsidRPr="00C97B81">
        <w:rPr>
          <w:rStyle w:val="Emphasis"/>
        </w:rPr>
        <w:t>r = -0.62, p &lt; 0.01</w:t>
      </w:r>
      <w:r w:rsidRPr="00C97B81">
        <w:rPr>
          <w:rStyle w:val="StyleUnderline"/>
        </w:rPr>
        <w:t>)</w:t>
      </w:r>
      <w:r w:rsidRPr="00C97B81">
        <w:rPr>
          <w:sz w:val="16"/>
        </w:rPr>
        <w:t xml:space="preserve"> and significant regression coefficient (β = -0.47, p &lt; 0.01) </w:t>
      </w:r>
      <w:r w:rsidRPr="00C97B81">
        <w:rPr>
          <w:rStyle w:val="StyleUnderline"/>
        </w:rPr>
        <w:t xml:space="preserve">confirm that transformational leadership </w:t>
      </w:r>
      <w:r w:rsidRPr="00C97B81">
        <w:rPr>
          <w:rStyle w:val="StyleUnderline"/>
          <w:highlight w:val="cyan"/>
        </w:rPr>
        <w:t>fosters</w:t>
      </w:r>
      <w:r w:rsidRPr="00C97B81">
        <w:rPr>
          <w:rStyle w:val="StyleUnderline"/>
        </w:rPr>
        <w:t xml:space="preserve"> an environment of </w:t>
      </w:r>
      <w:r w:rsidRPr="00C97B81">
        <w:rPr>
          <w:rStyle w:val="StyleUnderline"/>
          <w:highlight w:val="cyan"/>
        </w:rPr>
        <w:t>support, motivation, and psychological safety</w:t>
      </w:r>
      <w:r w:rsidRPr="00C97B81">
        <w:rPr>
          <w:sz w:val="16"/>
        </w:rPr>
        <w:t>. This finding is consistent with prior studies by Bass and Riggio (2006), which highlight that transformational leadership is associated with higher employee engagement, increased job satisfaction, and lower levels of emotional exhaustion.</w:t>
      </w:r>
    </w:p>
    <w:p w14:paraId="4ECEE2C6" w14:textId="77777777" w:rsidR="00730D49" w:rsidRPr="00C97B81" w:rsidRDefault="00730D49" w:rsidP="00730D49">
      <w:pPr>
        <w:rPr>
          <w:sz w:val="16"/>
        </w:rPr>
      </w:pPr>
      <w:r w:rsidRPr="00C97B81">
        <w:rPr>
          <w:rStyle w:val="StyleUnderline"/>
        </w:rPr>
        <w:t>Transformational leaders inspire employees through vision, individualized consideration, and intellectual stimulation, allowing employees to feel valued and supported.</w:t>
      </w:r>
      <w:r w:rsidRPr="00C97B81">
        <w:rPr>
          <w:sz w:val="16"/>
        </w:rPr>
        <w:t xml:space="preserve"> The qualitative data from leader interviews reinforce this, with participants emphasizing that open </w:t>
      </w:r>
      <w:r w:rsidRPr="00C97B81">
        <w:rPr>
          <w:rStyle w:val="Emphasis"/>
          <w:highlight w:val="cyan"/>
        </w:rPr>
        <w:t>communication</w:t>
      </w:r>
      <w:r w:rsidRPr="00C97B81">
        <w:rPr>
          <w:rStyle w:val="StyleUnderline"/>
        </w:rPr>
        <w:t xml:space="preserve">, emotional intelligence, and </w:t>
      </w:r>
      <w:r w:rsidRPr="00C97B81">
        <w:rPr>
          <w:rStyle w:val="Emphasis"/>
          <w:highlight w:val="cyan"/>
        </w:rPr>
        <w:t>participatory decision-making</w:t>
      </w:r>
      <w:r w:rsidRPr="00C97B81">
        <w:rPr>
          <w:rStyle w:val="StyleUnderline"/>
        </w:rPr>
        <w:t xml:space="preserve"> </w:t>
      </w:r>
      <w:r w:rsidRPr="00C97B81">
        <w:rPr>
          <w:rStyle w:val="StyleUnderline"/>
          <w:highlight w:val="cyan"/>
        </w:rPr>
        <w:t>contribute to</w:t>
      </w:r>
      <w:r w:rsidRPr="00C97B81">
        <w:rPr>
          <w:rStyle w:val="StyleUnderline"/>
        </w:rPr>
        <w:t xml:space="preserve"> a more </w:t>
      </w:r>
      <w:r w:rsidRPr="00C97B81">
        <w:rPr>
          <w:rStyle w:val="StyleUnderline"/>
          <w:highlight w:val="cyan"/>
        </w:rPr>
        <w:t>resilient workforce</w:t>
      </w:r>
      <w:r w:rsidRPr="00C97B81">
        <w:rPr>
          <w:rStyle w:val="StyleUnderline"/>
        </w:rPr>
        <w:t>.</w:t>
      </w:r>
      <w:r w:rsidRPr="00C97B81">
        <w:rPr>
          <w:sz w:val="16"/>
        </w:rPr>
        <w:t xml:space="preserve"> </w:t>
      </w:r>
      <w:r w:rsidRPr="00C97B81">
        <w:rPr>
          <w:rStyle w:val="StyleUnderline"/>
        </w:rPr>
        <w:t>Employees who perceive their leaders as approachable and supportive are more likely to experience job satisfaction and lower burnout levels,</w:t>
      </w:r>
      <w:r w:rsidRPr="00C97B81">
        <w:rPr>
          <w:sz w:val="16"/>
        </w:rPr>
        <w:t xml:space="preserve"> demonstrating the critical role of leadership in shaping workplace well-being.</w:t>
      </w:r>
    </w:p>
    <w:p w14:paraId="71DEA7EF" w14:textId="77777777" w:rsidR="00730D49" w:rsidRPr="00C97B81" w:rsidRDefault="00730D49" w:rsidP="00730D49">
      <w:pPr>
        <w:rPr>
          <w:sz w:val="16"/>
        </w:rPr>
      </w:pPr>
      <w:r w:rsidRPr="00C97B81">
        <w:rPr>
          <w:sz w:val="16"/>
        </w:rPr>
        <w:t>Conversely, transactional leadership was found to be positively correlated with burnout (r = 0.31, p &lt; 0.05) and emerged as a significant predictor of increased stress (β = 0.26, p &lt; 0.05). This finding is supported by research by Judge and Piccolo (2004), which suggests that strict performance-based leadership styles can create high-pressure environments that contribute to job strain and emotional exhaustion. Employees in organizations with predominantly transactional leadership reported higher levels of stress, limited autonomy, and reduced motivation, reinforcing the argument that a rigid focus on performance and compliance can exacerbate burnout rather than alleviate it.</w:t>
      </w:r>
    </w:p>
    <w:p w14:paraId="05DD6C25" w14:textId="77777777" w:rsidR="00730D49" w:rsidRPr="00C97B81" w:rsidRDefault="00730D49" w:rsidP="00730D49">
      <w:pPr>
        <w:rPr>
          <w:sz w:val="16"/>
        </w:rPr>
      </w:pPr>
      <w:r w:rsidRPr="00C97B81">
        <w:rPr>
          <w:sz w:val="16"/>
        </w:rPr>
        <w:t>Resilience as a Buffer Against Burnout</w:t>
      </w:r>
    </w:p>
    <w:p w14:paraId="1A8A85B6" w14:textId="77777777" w:rsidR="00730D49" w:rsidRPr="00C97B81" w:rsidRDefault="00730D49" w:rsidP="00730D49">
      <w:pPr>
        <w:rPr>
          <w:sz w:val="16"/>
        </w:rPr>
      </w:pPr>
      <w:r w:rsidRPr="00C97B81">
        <w:rPr>
          <w:sz w:val="16"/>
        </w:rPr>
        <w:t xml:space="preserve">A key contribution of this study is the identification of </w:t>
      </w:r>
      <w:r w:rsidRPr="00C97B81">
        <w:rPr>
          <w:rStyle w:val="StyleUnderline"/>
        </w:rPr>
        <w:t>resilience as a mediating factor in the relationship between leadership and burnout</w:t>
      </w:r>
      <w:r w:rsidRPr="00C97B81">
        <w:rPr>
          <w:sz w:val="16"/>
        </w:rPr>
        <w:t xml:space="preserve">. The results demonstrate that </w:t>
      </w:r>
      <w:r w:rsidRPr="00C97B81">
        <w:rPr>
          <w:rStyle w:val="StyleUnderline"/>
        </w:rPr>
        <w:t>employees with higher resilience report lower burnout levels</w:t>
      </w:r>
      <w:r w:rsidRPr="00C97B81">
        <w:rPr>
          <w:sz w:val="16"/>
        </w:rPr>
        <w:t xml:space="preserve"> (r = -0.52, p &lt; 0.01), and resilience was found to be a significant predictor of burnout reduction (β = -0.34, p &lt; 0.05). These findings are consistent with research by Luthans et al. (2006), which emphasizes that resilience helps employees cope with stressors and adapt to workplace challenges without experiencing exhaustion.</w:t>
      </w:r>
    </w:p>
    <w:p w14:paraId="4F38486B" w14:textId="77777777" w:rsidR="00730D49" w:rsidRPr="00C97B81" w:rsidRDefault="00730D49" w:rsidP="00730D49">
      <w:pPr>
        <w:rPr>
          <w:sz w:val="16"/>
        </w:rPr>
      </w:pPr>
      <w:r w:rsidRPr="00C97B81">
        <w:rPr>
          <w:sz w:val="16"/>
        </w:rPr>
        <w:t xml:space="preserve">The qualitative interviews revealed that </w:t>
      </w:r>
      <w:r w:rsidRPr="00C97B81">
        <w:rPr>
          <w:rStyle w:val="StyleUnderline"/>
        </w:rPr>
        <w:t xml:space="preserve">leaders who </w:t>
      </w:r>
      <w:r w:rsidRPr="00C97B81">
        <w:rPr>
          <w:rStyle w:val="StyleUnderline"/>
          <w:highlight w:val="cyan"/>
        </w:rPr>
        <w:t>actively promote resilience</w:t>
      </w:r>
      <w:r>
        <w:rPr>
          <w:rStyle w:val="StyleUnderline"/>
          <w:highlight w:val="cyan"/>
        </w:rPr>
        <w:t>-</w:t>
      </w:r>
      <w:r w:rsidRPr="00C97B81">
        <w:rPr>
          <w:rStyle w:val="StyleUnderline"/>
          <w:highlight w:val="cyan"/>
        </w:rPr>
        <w:t>building</w:t>
      </w:r>
      <w:r w:rsidRPr="00C97B81">
        <w:rPr>
          <w:rStyle w:val="StyleUnderline"/>
        </w:rPr>
        <w:t xml:space="preserve"> initiatives, such as </w:t>
      </w:r>
      <w:r w:rsidRPr="00C97B81">
        <w:rPr>
          <w:rStyle w:val="StyleUnderline"/>
          <w:highlight w:val="cyan"/>
        </w:rPr>
        <w:t>training programs, mentorship</w:t>
      </w:r>
      <w:r w:rsidRPr="00C97B81">
        <w:rPr>
          <w:rStyle w:val="StyleUnderline"/>
        </w:rPr>
        <w:t xml:space="preserve">, </w:t>
      </w:r>
      <w:r w:rsidRPr="00C97B81">
        <w:rPr>
          <w:rStyle w:val="StyleUnderline"/>
          <w:highlight w:val="cyan"/>
        </w:rPr>
        <w:t>and</w:t>
      </w:r>
      <w:r w:rsidRPr="00C97B81">
        <w:rPr>
          <w:rStyle w:val="StyleUnderline"/>
        </w:rPr>
        <w:t xml:space="preserve"> </w:t>
      </w:r>
      <w:r w:rsidRPr="00C97B81">
        <w:rPr>
          <w:rStyle w:val="StyleUnderline"/>
          <w:highlight w:val="cyan"/>
        </w:rPr>
        <w:t>psychological safety policies</w:t>
      </w:r>
      <w:r w:rsidRPr="00C97B81">
        <w:rPr>
          <w:rStyle w:val="StyleUnderline"/>
        </w:rPr>
        <w:t xml:space="preserve">, </w:t>
      </w:r>
      <w:r w:rsidRPr="00C97B81">
        <w:rPr>
          <w:rStyle w:val="StyleUnderline"/>
          <w:highlight w:val="cyan"/>
        </w:rPr>
        <w:t>contribute to</w:t>
      </w:r>
      <w:r w:rsidRPr="00C97B81">
        <w:rPr>
          <w:rStyle w:val="StyleUnderline"/>
        </w:rPr>
        <w:t xml:space="preserve"> a more adaptive workforce</w:t>
      </w:r>
      <w:r w:rsidRPr="00C97B81">
        <w:rPr>
          <w:sz w:val="16"/>
        </w:rPr>
        <w:t xml:space="preserve">. </w:t>
      </w:r>
      <w:r w:rsidRPr="00C97B81">
        <w:rPr>
          <w:rStyle w:val="StyleUnderline"/>
        </w:rPr>
        <w:t xml:space="preserve">Employees who received resilience training and participated in workplace well-being programs exhibited </w:t>
      </w:r>
      <w:r w:rsidRPr="00C97B81">
        <w:rPr>
          <w:rStyle w:val="Emphasis"/>
          <w:highlight w:val="cyan"/>
        </w:rPr>
        <w:t>high</w:t>
      </w:r>
      <w:r w:rsidRPr="00C97B81">
        <w:rPr>
          <w:rStyle w:val="Emphasis"/>
        </w:rPr>
        <w:t xml:space="preserve">er levels of </w:t>
      </w:r>
      <w:r w:rsidRPr="00C97B81">
        <w:rPr>
          <w:rStyle w:val="Emphasis"/>
          <w:highlight w:val="cyan"/>
        </w:rPr>
        <w:t>stress management skills</w:t>
      </w:r>
      <w:r w:rsidRPr="00C97B81">
        <w:rPr>
          <w:rStyle w:val="StyleUnderline"/>
        </w:rPr>
        <w:t xml:space="preserve"> and emotional stability</w:t>
      </w:r>
      <w:r w:rsidRPr="00C97B81">
        <w:rPr>
          <w:sz w:val="16"/>
        </w:rPr>
        <w:t>, allowing them to navigate work pressures more effectively. This underscores the importance of leadership-driven resilience initiatives in fostering a sustainable and engaged workforce.</w:t>
      </w:r>
    </w:p>
    <w:p w14:paraId="3D3F1EA4" w14:textId="77777777" w:rsidR="00730D49" w:rsidRPr="00C97B81" w:rsidRDefault="00730D49" w:rsidP="00730D49">
      <w:pPr>
        <w:rPr>
          <w:sz w:val="16"/>
        </w:rPr>
      </w:pPr>
      <w:r w:rsidRPr="00C97B81">
        <w:rPr>
          <w:sz w:val="16"/>
        </w:rPr>
        <w:t>The Impact of Organizational Wellness Initiatives</w:t>
      </w:r>
    </w:p>
    <w:p w14:paraId="39875764" w14:textId="77777777" w:rsidR="00730D49" w:rsidRPr="00C97B81" w:rsidRDefault="00730D49" w:rsidP="00730D49">
      <w:pPr>
        <w:rPr>
          <w:sz w:val="16"/>
        </w:rPr>
      </w:pPr>
      <w:r w:rsidRPr="00C97B81">
        <w:rPr>
          <w:sz w:val="16"/>
        </w:rPr>
        <w:t xml:space="preserve">The </w:t>
      </w:r>
      <w:r w:rsidRPr="00C97B81">
        <w:rPr>
          <w:rStyle w:val="StyleUnderline"/>
        </w:rPr>
        <w:t>study further establishes the critical role of organizational wellness initiatives in supporting leadership efforts to mitigate burnout</w:t>
      </w:r>
      <w:r w:rsidRPr="00C97B81">
        <w:rPr>
          <w:sz w:val="16"/>
        </w:rPr>
        <w:t xml:space="preserve">. </w:t>
      </w:r>
      <w:r w:rsidRPr="00C97B81">
        <w:rPr>
          <w:rStyle w:val="StyleUnderline"/>
        </w:rPr>
        <w:t xml:space="preserve">Employees with </w:t>
      </w:r>
      <w:r w:rsidRPr="00C97B81">
        <w:rPr>
          <w:rStyle w:val="Emphasis"/>
          <w:highlight w:val="cyan"/>
        </w:rPr>
        <w:t>access to mental health support</w:t>
      </w:r>
      <w:r w:rsidRPr="00C97B81">
        <w:rPr>
          <w:rStyle w:val="StyleUnderline"/>
        </w:rPr>
        <w:t xml:space="preserve"> programs, </w:t>
      </w:r>
      <w:r w:rsidRPr="00C97B81">
        <w:rPr>
          <w:rStyle w:val="StyleUnderline"/>
          <w:highlight w:val="cyan"/>
        </w:rPr>
        <w:t>flexible work policies</w:t>
      </w:r>
      <w:r w:rsidRPr="00C97B81">
        <w:rPr>
          <w:rStyle w:val="StyleUnderline"/>
        </w:rPr>
        <w:t xml:space="preserve">, </w:t>
      </w:r>
      <w:r w:rsidRPr="00C97B81">
        <w:rPr>
          <w:rStyle w:val="StyleUnderline"/>
          <w:highlight w:val="cyan"/>
        </w:rPr>
        <w:t>and professional development opportunities</w:t>
      </w:r>
      <w:r w:rsidRPr="00C97B81">
        <w:rPr>
          <w:rStyle w:val="StyleUnderline"/>
        </w:rPr>
        <w:t xml:space="preserve"> reported higher job satisfaction and lower levels of stress.</w:t>
      </w:r>
      <w:r w:rsidRPr="00C97B81">
        <w:rPr>
          <w:sz w:val="16"/>
        </w:rPr>
        <w:t xml:space="preserve"> The correlation analysis shows a strong positive relationship between organizational wellness and resilience (r = 0.63, p &lt; 0.01) and a negative correlation with burnout (r = -0.55, p &lt; 0.01). Additionally, regression analysis confirms that </w:t>
      </w:r>
      <w:r w:rsidRPr="00C97B81">
        <w:rPr>
          <w:rStyle w:val="StyleUnderline"/>
        </w:rPr>
        <w:t xml:space="preserve">organizational wellness is a </w:t>
      </w:r>
      <w:r w:rsidRPr="00C97B81">
        <w:rPr>
          <w:rStyle w:val="Emphasis"/>
          <w:highlight w:val="cyan"/>
        </w:rPr>
        <w:t>significant predictor of burnout</w:t>
      </w:r>
      <w:r w:rsidRPr="00C97B81">
        <w:rPr>
          <w:rStyle w:val="Emphasis"/>
        </w:rPr>
        <w:t xml:space="preserve"> </w:t>
      </w:r>
      <w:r w:rsidRPr="00C97B81">
        <w:rPr>
          <w:rStyle w:val="Emphasis"/>
          <w:highlight w:val="cyan"/>
        </w:rPr>
        <w:t>reduction</w:t>
      </w:r>
      <w:r w:rsidRPr="00C97B81">
        <w:rPr>
          <w:sz w:val="16"/>
        </w:rPr>
        <w:t xml:space="preserve"> (β = -0.29, p &lt; 0.01).</w:t>
      </w:r>
    </w:p>
    <w:p w14:paraId="18305AB1" w14:textId="77777777" w:rsidR="00730D49" w:rsidRPr="00C97B81" w:rsidRDefault="00730D49" w:rsidP="00730D49">
      <w:pPr>
        <w:rPr>
          <w:sz w:val="16"/>
        </w:rPr>
      </w:pPr>
      <w:r w:rsidRPr="00C97B81">
        <w:rPr>
          <w:sz w:val="16"/>
        </w:rPr>
        <w:t>These findings align with previous research by Quick et al. (2013), which emphasizes that workplace well-being programs contribute to a healthier, more engaged workforce. Leaders who integrate mental health awareness initiatives, employee assistance programs (EAPs), and work-life balance strategies into their management approach create a workplace culture that prioritizes employee well-being over mere performance output. Employees in such organizations reported greater job security, higher motivation, and stronger organizational commitment, reinforcing the argument that wellness initiatives enhance the effectiveness of leadership in burnout mitigation</w:t>
      </w:r>
    </w:p>
    <w:p w14:paraId="1213F718" w14:textId="77777777" w:rsidR="00730D49" w:rsidRPr="00C97B81" w:rsidRDefault="00730D49" w:rsidP="00730D49">
      <w:pPr>
        <w:rPr>
          <w:sz w:val="16"/>
        </w:rPr>
      </w:pPr>
      <w:r w:rsidRPr="00C97B81">
        <w:rPr>
          <w:sz w:val="16"/>
        </w:rPr>
        <w:t>Leadership, Workplace Culture, and Employee Morale</w:t>
      </w:r>
    </w:p>
    <w:p w14:paraId="22FB0F70" w14:textId="77777777" w:rsidR="00730D49" w:rsidRPr="00C97B81" w:rsidRDefault="00730D49" w:rsidP="00730D49">
      <w:pPr>
        <w:rPr>
          <w:sz w:val="16"/>
        </w:rPr>
      </w:pPr>
      <w:r w:rsidRPr="00C97B81">
        <w:rPr>
          <w:sz w:val="16"/>
        </w:rPr>
        <w:t xml:space="preserve">The study also highlights </w:t>
      </w:r>
      <w:r w:rsidRPr="00C97B81">
        <w:rPr>
          <w:rStyle w:val="StyleUnderline"/>
        </w:rPr>
        <w:t xml:space="preserve">that leadership strategies </w:t>
      </w:r>
      <w:r w:rsidRPr="00C97B81">
        <w:rPr>
          <w:rStyle w:val="StyleUnderline"/>
          <w:highlight w:val="cyan"/>
        </w:rPr>
        <w:t>influence</w:t>
      </w:r>
      <w:r w:rsidRPr="00C97B81">
        <w:rPr>
          <w:rStyle w:val="StyleUnderline"/>
        </w:rPr>
        <w:t xml:space="preserve"> </w:t>
      </w:r>
      <w:r w:rsidRPr="00C97B81">
        <w:rPr>
          <w:rStyle w:val="Emphasis"/>
        </w:rPr>
        <w:t>workplace culture</w:t>
      </w:r>
      <w:r w:rsidRPr="00C97B81">
        <w:rPr>
          <w:rStyle w:val="StyleUnderline"/>
        </w:rPr>
        <w:t xml:space="preserve"> and </w:t>
      </w:r>
      <w:r w:rsidRPr="00C97B81">
        <w:rPr>
          <w:rStyle w:val="Emphasis"/>
        </w:rPr>
        <w:t xml:space="preserve">employee </w:t>
      </w:r>
      <w:r w:rsidRPr="00C97B81">
        <w:rPr>
          <w:rStyle w:val="Emphasis"/>
          <w:highlight w:val="cyan"/>
        </w:rPr>
        <w:t>morale</w:t>
      </w:r>
      <w:r w:rsidRPr="00C97B81">
        <w:rPr>
          <w:rStyle w:val="StyleUnderline"/>
        </w:rPr>
        <w:t>, which in turn affect burnout levels</w:t>
      </w:r>
      <w:r w:rsidRPr="00C97B81">
        <w:rPr>
          <w:sz w:val="16"/>
        </w:rPr>
        <w:t>. Leaders who promote open communication, encourage employee participation in decision-making, and recognize employee contributions create a work environment where employees feel valued and engaged. Employees in such organizations reported higher levels of morale, job satisfaction, and organizational commitment, leading to lower rates of emotional exhaustion.</w:t>
      </w:r>
    </w:p>
    <w:p w14:paraId="148C0C9D" w14:textId="77777777" w:rsidR="00730D49" w:rsidRPr="00C97B81" w:rsidRDefault="00730D49" w:rsidP="00730D49">
      <w:pPr>
        <w:rPr>
          <w:sz w:val="16"/>
        </w:rPr>
      </w:pPr>
      <w:r w:rsidRPr="00C97B81">
        <w:rPr>
          <w:sz w:val="16"/>
        </w:rPr>
        <w:t>These findings align with research by Tummers et al. (2018), which suggests that positive workplace cultures that emphasize employee recognition and psychological safety contribute to lower burnout levels. The qualitative data from this study further support this, with employees reporting that workplace environments where they feel heard and appreciated help them manage stress more effectively. This reinforces the need for leaders to prioritize a culture of inclusivity, recognition, and well-being to sustain employee engagement and productivity.</w:t>
      </w:r>
    </w:p>
    <w:p w14:paraId="5BCC9D1A" w14:textId="77777777" w:rsidR="00730D49" w:rsidRPr="00C97B81" w:rsidRDefault="00730D49" w:rsidP="00730D49">
      <w:pPr>
        <w:rPr>
          <w:sz w:val="16"/>
        </w:rPr>
      </w:pPr>
      <w:r w:rsidRPr="00C97B81">
        <w:rPr>
          <w:sz w:val="16"/>
        </w:rPr>
        <w:t>Implications for Public Sector Leadership and Policy</w:t>
      </w:r>
    </w:p>
    <w:p w14:paraId="53B3E5E1" w14:textId="77777777" w:rsidR="00730D49" w:rsidRPr="00C97B81" w:rsidRDefault="00730D49" w:rsidP="00730D49">
      <w:pPr>
        <w:rPr>
          <w:rStyle w:val="StyleUnderline"/>
        </w:rPr>
      </w:pPr>
      <w:r w:rsidRPr="00C97B81">
        <w:rPr>
          <w:sz w:val="16"/>
        </w:rPr>
        <w:t xml:space="preserve">The </w:t>
      </w:r>
      <w:r w:rsidRPr="00C97B81">
        <w:rPr>
          <w:rStyle w:val="StyleUnderline"/>
        </w:rPr>
        <w:t xml:space="preserve">findings of this study carry </w:t>
      </w:r>
      <w:r w:rsidRPr="00C97B81">
        <w:rPr>
          <w:rStyle w:val="Emphasis"/>
        </w:rPr>
        <w:t>important implications for public sector leadership</w:t>
      </w:r>
      <w:r w:rsidRPr="00C97B81">
        <w:rPr>
          <w:rStyle w:val="StyleUnderline"/>
        </w:rPr>
        <w:t xml:space="preserve"> development and policy formulation</w:t>
      </w:r>
      <w:r w:rsidRPr="00C97B81">
        <w:rPr>
          <w:sz w:val="16"/>
        </w:rPr>
        <w:t xml:space="preserve">. Given that transformational leadership significantly reduces burnout, </w:t>
      </w:r>
      <w:r w:rsidRPr="00C97B81">
        <w:rPr>
          <w:rStyle w:val="StyleUnderline"/>
          <w:highlight w:val="cyan"/>
        </w:rPr>
        <w:t>government</w:t>
      </w:r>
      <w:r w:rsidRPr="00C97B81">
        <w:rPr>
          <w:rStyle w:val="StyleUnderline"/>
        </w:rPr>
        <w:t xml:space="preserve"> institutions </w:t>
      </w:r>
      <w:r w:rsidRPr="00C97B81">
        <w:rPr>
          <w:rStyle w:val="StyleUnderline"/>
          <w:highlight w:val="cyan"/>
        </w:rPr>
        <w:t>should invest in</w:t>
      </w:r>
      <w:r w:rsidRPr="00C97B81">
        <w:rPr>
          <w:rStyle w:val="StyleUnderline"/>
        </w:rPr>
        <w:t xml:space="preserve"> </w:t>
      </w:r>
      <w:r w:rsidRPr="00C97B81">
        <w:rPr>
          <w:rStyle w:val="Emphasis"/>
          <w:highlight w:val="cyan"/>
        </w:rPr>
        <w:t>leadership training programs</w:t>
      </w:r>
      <w:r w:rsidRPr="00C97B81">
        <w:rPr>
          <w:rStyle w:val="StyleUnderline"/>
        </w:rPr>
        <w:t xml:space="preserve"> that emphasize emotional intelligence, participatory management, and resilience-building strategies</w:t>
      </w:r>
      <w:r w:rsidRPr="00C97B81">
        <w:rPr>
          <w:sz w:val="16"/>
        </w:rPr>
        <w:t xml:space="preserve">. Leadership development programs should </w:t>
      </w:r>
      <w:r w:rsidRPr="00C97B81">
        <w:rPr>
          <w:rStyle w:val="StyleUnderline"/>
        </w:rPr>
        <w:t>focus on equipping public sector managers with the skills necessary to create supportive work environments, reduce job strain, and enhance employee engagement.</w:t>
      </w:r>
    </w:p>
    <w:p w14:paraId="3786D71C" w14:textId="77777777" w:rsidR="00730D49" w:rsidRPr="00C97B81" w:rsidRDefault="00730D49" w:rsidP="00730D49">
      <w:pPr>
        <w:rPr>
          <w:sz w:val="16"/>
        </w:rPr>
      </w:pPr>
      <w:r w:rsidRPr="00C97B81">
        <w:rPr>
          <w:rStyle w:val="StyleUnderline"/>
        </w:rPr>
        <w:t xml:space="preserve">Additionally, the study underscores the need for </w:t>
      </w:r>
      <w:r w:rsidRPr="00C97B81">
        <w:rPr>
          <w:rStyle w:val="StyleUnderline"/>
          <w:highlight w:val="cyan"/>
        </w:rPr>
        <w:t>policy reforms</w:t>
      </w:r>
      <w:r w:rsidRPr="00C97B81">
        <w:rPr>
          <w:rStyle w:val="StyleUnderline"/>
        </w:rPr>
        <w:t xml:space="preserve"> that </w:t>
      </w:r>
      <w:r w:rsidRPr="00C97B81">
        <w:rPr>
          <w:rStyle w:val="Emphasis"/>
          <w:highlight w:val="cyan"/>
        </w:rPr>
        <w:t>integrate organizational wellness</w:t>
      </w:r>
      <w:r w:rsidRPr="00C97B81">
        <w:rPr>
          <w:rStyle w:val="StyleUnderline"/>
        </w:rPr>
        <w:t xml:space="preserve"> initiatives into public sector institutions. Policies that </w:t>
      </w:r>
      <w:r w:rsidRPr="00C97B81">
        <w:rPr>
          <w:rStyle w:val="StyleUnderline"/>
          <w:highlight w:val="cyan"/>
        </w:rPr>
        <w:t xml:space="preserve">promote </w:t>
      </w:r>
      <w:r w:rsidRPr="00C97B81">
        <w:rPr>
          <w:rStyle w:val="Emphasis"/>
          <w:highlight w:val="cyan"/>
        </w:rPr>
        <w:t>flexible work</w:t>
      </w:r>
      <w:r w:rsidRPr="00C97B81">
        <w:rPr>
          <w:rStyle w:val="StyleUnderline"/>
        </w:rPr>
        <w:t xml:space="preserve"> arrangements, </w:t>
      </w:r>
      <w:r w:rsidRPr="00C97B81">
        <w:rPr>
          <w:rStyle w:val="Emphasis"/>
          <w:highlight w:val="cyan"/>
        </w:rPr>
        <w:t>mental health</w:t>
      </w:r>
      <w:r w:rsidRPr="00C97B81">
        <w:rPr>
          <w:rStyle w:val="StyleUnderline"/>
          <w:highlight w:val="cyan"/>
        </w:rPr>
        <w:t xml:space="preserve"> support programs</w:t>
      </w:r>
      <w:r w:rsidRPr="00C97B81">
        <w:rPr>
          <w:rStyle w:val="StyleUnderline"/>
        </w:rPr>
        <w:t xml:space="preserve">, </w:t>
      </w:r>
      <w:r w:rsidRPr="00C97B81">
        <w:rPr>
          <w:rStyle w:val="Emphasis"/>
          <w:highlight w:val="cyan"/>
        </w:rPr>
        <w:t>and employee recognition initiatives</w:t>
      </w:r>
      <w:r w:rsidRPr="00C97B81">
        <w:rPr>
          <w:sz w:val="16"/>
        </w:rPr>
        <w:t xml:space="preserve"> can complement leadership strategies and further reduce burnout levels. </w:t>
      </w:r>
      <w:r w:rsidRPr="00C97B81">
        <w:rPr>
          <w:rStyle w:val="StyleUnderline"/>
        </w:rPr>
        <w:t xml:space="preserve">Governments should also </w:t>
      </w:r>
      <w:r w:rsidRPr="00C97B81">
        <w:rPr>
          <w:rStyle w:val="StyleUnderline"/>
          <w:highlight w:val="cyan"/>
        </w:rPr>
        <w:t>establish frameworks</w:t>
      </w:r>
      <w:r w:rsidRPr="00C97B81">
        <w:rPr>
          <w:rStyle w:val="StyleUnderline"/>
        </w:rPr>
        <w:t xml:space="preserve"> </w:t>
      </w:r>
      <w:r w:rsidRPr="00C97B81">
        <w:rPr>
          <w:rStyle w:val="StyleUnderline"/>
          <w:highlight w:val="cyan"/>
        </w:rPr>
        <w:t>for</w:t>
      </w:r>
      <w:r w:rsidRPr="00C97B81">
        <w:rPr>
          <w:rStyle w:val="StyleUnderline"/>
        </w:rPr>
        <w:t xml:space="preserve"> </w:t>
      </w:r>
      <w:r w:rsidRPr="00C97B81">
        <w:rPr>
          <w:rStyle w:val="Emphasis"/>
          <w:highlight w:val="cyan"/>
        </w:rPr>
        <w:t>evaluating leadership effectiveness</w:t>
      </w:r>
      <w:r w:rsidRPr="00C97B81">
        <w:rPr>
          <w:rStyle w:val="StyleUnderline"/>
        </w:rPr>
        <w:t xml:space="preserve"> in fostering employee well-being, ensuring that leadership accountability includes employee </w:t>
      </w:r>
      <w:r w:rsidRPr="00C97B81">
        <w:rPr>
          <w:rStyle w:val="StyleUnderline"/>
          <w:highlight w:val="cyan"/>
        </w:rPr>
        <w:t>satisfaction</w:t>
      </w:r>
      <w:r w:rsidRPr="00C97B81">
        <w:rPr>
          <w:rStyle w:val="StyleUnderline"/>
        </w:rPr>
        <w:t xml:space="preserve"> </w:t>
      </w:r>
      <w:r w:rsidRPr="00C97B81">
        <w:rPr>
          <w:rStyle w:val="StyleUnderline"/>
          <w:highlight w:val="cyan"/>
        </w:rPr>
        <w:t>and workplace well-being</w:t>
      </w:r>
      <w:r w:rsidRPr="00C97B81">
        <w:rPr>
          <w:rStyle w:val="StyleUnderline"/>
        </w:rPr>
        <w:t xml:space="preserve"> </w:t>
      </w:r>
      <w:r w:rsidRPr="00C97B81">
        <w:rPr>
          <w:rStyle w:val="StyleUnderline"/>
          <w:highlight w:val="cyan"/>
        </w:rPr>
        <w:t>as</w:t>
      </w:r>
      <w:r w:rsidRPr="00C97B81">
        <w:rPr>
          <w:rStyle w:val="StyleUnderline"/>
        </w:rPr>
        <w:t xml:space="preserve"> key </w:t>
      </w:r>
      <w:r w:rsidRPr="00C97B81">
        <w:rPr>
          <w:rStyle w:val="Emphasis"/>
          <w:highlight w:val="cyan"/>
        </w:rPr>
        <w:t>performance indicators.</w:t>
      </w:r>
    </w:p>
    <w:p w14:paraId="4AF71600" w14:textId="77777777" w:rsidR="00730D49" w:rsidRPr="00C97B81" w:rsidRDefault="00730D49" w:rsidP="00730D49">
      <w:pPr>
        <w:rPr>
          <w:sz w:val="16"/>
        </w:rPr>
      </w:pPr>
      <w:r w:rsidRPr="00C97B81">
        <w:rPr>
          <w:sz w:val="16"/>
        </w:rPr>
        <w:t>Limitations and Future Research Directions</w:t>
      </w:r>
    </w:p>
    <w:p w14:paraId="0413ED1F" w14:textId="77777777" w:rsidR="00730D49" w:rsidRPr="00C97B81" w:rsidRDefault="00730D49" w:rsidP="00730D49">
      <w:pPr>
        <w:rPr>
          <w:sz w:val="16"/>
        </w:rPr>
      </w:pPr>
      <w:r w:rsidRPr="00C97B81">
        <w:rPr>
          <w:sz w:val="16"/>
        </w:rPr>
        <w:t>While this study provides valuable insights into the relationship between leadership strategies and burnout mitigation, certain limitations must be acknowledged. First, the cross-sectional nature of the study limits causal inferences, as the data captures only a snapshot of leadership effectiveness at a given time. A longitudinal study would provide deeper insights into the long-term impact of leadership on burnout</w:t>
      </w:r>
    </w:p>
    <w:p w14:paraId="0B7C800D" w14:textId="77777777" w:rsidR="00730D49" w:rsidRPr="00C97B81" w:rsidRDefault="00730D49" w:rsidP="00730D49">
      <w:pPr>
        <w:rPr>
          <w:sz w:val="16"/>
        </w:rPr>
      </w:pPr>
      <w:r w:rsidRPr="00C97B81">
        <w:rPr>
          <w:sz w:val="16"/>
        </w:rPr>
        <w:t>Second, self-reported survey data may be subject to response bias, as employees might underreport or overreport their experiences due to social desirability concerns. Future research should incorporate multi-source data collection, including leader assessments and workplace performance evaluations, to enhance data validity.</w:t>
      </w:r>
    </w:p>
    <w:p w14:paraId="424938A2" w14:textId="77777777" w:rsidR="00730D49" w:rsidRPr="00C97B81" w:rsidRDefault="00730D49" w:rsidP="00730D49">
      <w:pPr>
        <w:rPr>
          <w:sz w:val="16"/>
        </w:rPr>
      </w:pPr>
      <w:r w:rsidRPr="00C97B81">
        <w:rPr>
          <w:sz w:val="16"/>
        </w:rPr>
        <w:t>Finally, while this study focuses on public sector organizations, future research could explore cross-sector comparisons to examine whether similar leadership strategies are effective in the private and nonprofit sectors. Understanding the sectoral differences in burnout mitigation strategies can provide more comprehensive insights into leadership effectiveness across different organizational contexts.</w:t>
      </w:r>
    </w:p>
    <w:p w14:paraId="0E0E6463" w14:textId="77777777" w:rsidR="00730D49" w:rsidRPr="00C97B81" w:rsidRDefault="00730D49" w:rsidP="00730D49">
      <w:pPr>
        <w:rPr>
          <w:sz w:val="16"/>
        </w:rPr>
      </w:pPr>
      <w:r w:rsidRPr="00C97B81">
        <w:rPr>
          <w:sz w:val="16"/>
        </w:rPr>
        <w:t>CONCLUSION</w:t>
      </w:r>
    </w:p>
    <w:p w14:paraId="592DF305" w14:textId="77777777" w:rsidR="00730D49" w:rsidRPr="00C97B81" w:rsidRDefault="00730D49" w:rsidP="00730D49">
      <w:pPr>
        <w:rPr>
          <w:sz w:val="16"/>
        </w:rPr>
      </w:pPr>
      <w:r w:rsidRPr="00C97B81">
        <w:rPr>
          <w:sz w:val="16"/>
        </w:rPr>
        <w:t>This study provides substantial empirical evidence that leadership strategies play a critical role in mitigating burnout among public sector employees. The findings establish that transformational leadership is the most effective approach, as it fosters a supportive, engaging, and resilient workplace environment. Leaders who demonstrate vision, motivation, individualized consideration, and emotional intelligence significantly reduce burnout levels by enhancing employee morale, resilience, and organizational wellness. In contrast, transactional leadership is associated with higher burnout levels, suggesting that rigid, performance-based management approaches may exacerbate stress rather than alleviate it.</w:t>
      </w:r>
    </w:p>
    <w:p w14:paraId="52D0E47A" w14:textId="77777777" w:rsidR="00730D49" w:rsidRPr="00C97B81" w:rsidRDefault="00730D49" w:rsidP="00730D49">
      <w:pPr>
        <w:rPr>
          <w:sz w:val="16"/>
        </w:rPr>
      </w:pPr>
      <w:r w:rsidRPr="00C97B81">
        <w:rPr>
          <w:sz w:val="16"/>
        </w:rPr>
        <w:t>The study further highlights resilience as a key protective factor against burnout. Employees with higher resilience are better equipped to manage stress and maintain well-being, reinforcing the importance of leadership-driven resilience initiatives, including training programs, mentorship, and psychological safety policies. Additionally, organizational wellness programs complement leadership efforts, with employees who have access to mental health support, flexible work policies, and employee assistance programs (EAPs) reporting significantly lower burnout levels. These findings emphasize the need for a holistic approach that integrates leadership strategies with workplace wellness initiatives to create a sustainable and healthy work environment in the public sector.</w:t>
      </w:r>
    </w:p>
    <w:p w14:paraId="32D9F81C" w14:textId="77777777" w:rsidR="00730D49" w:rsidRPr="00C97B81" w:rsidRDefault="00730D49" w:rsidP="00730D49">
      <w:pPr>
        <w:rPr>
          <w:sz w:val="16"/>
        </w:rPr>
      </w:pPr>
      <w:r w:rsidRPr="00C97B81">
        <w:rPr>
          <w:rStyle w:val="StyleUnderline"/>
        </w:rPr>
        <w:t>From a policy and practical perspective</w:t>
      </w:r>
      <w:r w:rsidRPr="00C97B81">
        <w:rPr>
          <w:sz w:val="16"/>
        </w:rPr>
        <w:t xml:space="preserve">, the study underscores the urgent need for leadership development programs in public sector organizations. </w:t>
      </w:r>
      <w:r w:rsidRPr="00C97B81">
        <w:rPr>
          <w:rStyle w:val="StyleUnderline"/>
        </w:rPr>
        <w:t>Government institutions should prioritize leadership training that focuses on emotional intelligence</w:t>
      </w:r>
      <w:r w:rsidRPr="00C97B81">
        <w:rPr>
          <w:sz w:val="16"/>
        </w:rPr>
        <w:t xml:space="preserve">, </w:t>
      </w:r>
      <w:r w:rsidRPr="00C97B81">
        <w:rPr>
          <w:rStyle w:val="StyleUnderline"/>
        </w:rPr>
        <w:t>participatory management, and stress mitigation techniques. Additionally, policy reforms that institutionalize wellness programs, mental health support, and flexible work arrangements will further enhance leadership effectiveness in addressing burnout</w:t>
      </w:r>
      <w:r w:rsidRPr="00C97B81">
        <w:rPr>
          <w:sz w:val="16"/>
        </w:rPr>
        <w:t>. These interventions will not only improve employee well-being and productivity but also contribute to higher organizational efficiency and better public service delivery</w:t>
      </w:r>
    </w:p>
    <w:p w14:paraId="6F101134" w14:textId="77777777" w:rsidR="00730D49" w:rsidRPr="00C97B81" w:rsidRDefault="00730D49" w:rsidP="00730D49">
      <w:pPr>
        <w:rPr>
          <w:sz w:val="16"/>
        </w:rPr>
      </w:pPr>
      <w:r w:rsidRPr="00C97B81">
        <w:rPr>
          <w:sz w:val="16"/>
        </w:rPr>
        <w:t>While this study provides valuable insights, its cross-sectional nature and reliance on self-reported data present certain limitations. Future research should employ longitudinal designs and multi-source data collection to deepen our understanding of leadership effectiveness in burnout mitigation over time. Moreover, comparative studies across different sectors and cultural contexts could provide broader perspectives on leadership and well-being dynamics.</w:t>
      </w:r>
    </w:p>
    <w:p w14:paraId="5670D939" w14:textId="77777777" w:rsidR="00730D49" w:rsidRDefault="00730D49" w:rsidP="00730D49">
      <w:pPr>
        <w:rPr>
          <w:sz w:val="16"/>
        </w:rPr>
      </w:pPr>
      <w:r w:rsidRPr="00C97B81">
        <w:rPr>
          <w:sz w:val="16"/>
        </w:rPr>
        <w:t>In conclusion, effective leadership is central to reducing burnout and fostering a resilient, motivated public sector workforce. By prioritizing supportive leadership practices, resilience-building initiatives, and organizational wellness strategies, public sector institutions can cultivate a healthier, more engaged workforce that is essential for sustained organizational success and high-quality public service delivery. The findings of this study serve as a foundation for developing leadership models and policy frameworks that ensure long-term employee well-being and organizational sustainability in the public sector.</w:t>
      </w:r>
    </w:p>
    <w:p w14:paraId="424A37BF" w14:textId="77777777" w:rsidR="00730D49" w:rsidRPr="00D33E14" w:rsidRDefault="00730D49" w:rsidP="00730D49">
      <w:pPr>
        <w:keepNext/>
        <w:keepLines/>
        <w:spacing w:before="40" w:after="0"/>
        <w:outlineLvl w:val="3"/>
        <w:rPr>
          <w:rFonts w:eastAsia="Times New Roman"/>
          <w:b/>
          <w:iCs/>
          <w:sz w:val="26"/>
        </w:rPr>
      </w:pPr>
      <w:r w:rsidRPr="00D33E14">
        <w:rPr>
          <w:rFonts w:eastAsia="Times New Roman"/>
          <w:b/>
          <w:iCs/>
          <w:sz w:val="26"/>
        </w:rPr>
        <w:t xml:space="preserve">That </w:t>
      </w:r>
      <w:r w:rsidRPr="00D33E14">
        <w:rPr>
          <w:rFonts w:eastAsia="Times New Roman"/>
          <w:b/>
          <w:iCs/>
          <w:sz w:val="26"/>
          <w:u w:val="single"/>
        </w:rPr>
        <w:t>completely offsets</w:t>
      </w:r>
      <w:r w:rsidRPr="00D33E14">
        <w:rPr>
          <w:rFonts w:eastAsia="Times New Roman"/>
          <w:b/>
          <w:iCs/>
          <w:sz w:val="26"/>
        </w:rPr>
        <w:t xml:space="preserve"> warming. </w:t>
      </w:r>
    </w:p>
    <w:p w14:paraId="344984A3" w14:textId="77777777" w:rsidR="00730D49" w:rsidRPr="00D33E14" w:rsidRDefault="00730D49" w:rsidP="00730D49">
      <w:pPr>
        <w:rPr>
          <w:rFonts w:eastAsia="Calibri"/>
        </w:rPr>
      </w:pPr>
      <w:r w:rsidRPr="00D33E14">
        <w:rPr>
          <w:rFonts w:eastAsia="Calibri"/>
          <w:b/>
          <w:bCs/>
          <w:sz w:val="26"/>
        </w:rPr>
        <w:t>Fuglesang 21</w:t>
      </w:r>
      <w:r w:rsidRPr="00D33E14">
        <w:rPr>
          <w:rFonts w:eastAsia="Calibri"/>
        </w:rPr>
        <w:t>, *PhD, experimental particle physics, first Swedish citizen in space, Head of Science and Application Division within the Directorate of Human Spaceflight and Operations at the ESTEC. **MS, Aerospace, System Engineer at Berlin Space Technologies. (*Christer and **María García de Herreros Miciano, September 2021, "Realistic sunshade system at L1 for global temperature control," Acta Astronautica Volume 186, https://doi.org/10.1016/j.actaastro.2021.04.035)</w:t>
      </w:r>
    </w:p>
    <w:p w14:paraId="03722A6C" w14:textId="77777777" w:rsidR="00730D49" w:rsidRPr="00D33E14" w:rsidRDefault="00730D49" w:rsidP="00730D49">
      <w:pPr>
        <w:rPr>
          <w:rFonts w:eastAsia="Calibri"/>
          <w:sz w:val="16"/>
        </w:rPr>
      </w:pPr>
      <w:r w:rsidRPr="00D33E14">
        <w:rPr>
          <w:rFonts w:eastAsia="Calibri"/>
          <w:sz w:val="16"/>
        </w:rPr>
        <w:t xml:space="preserve">There are doubts, however, that the efforts being made today, as well as those planned for the coming decades, to reduce CO2 emissions will be enough to prevent large damages to the environment, societies and economies [5,6]. </w:t>
      </w:r>
      <w:r w:rsidRPr="00D33E14">
        <w:rPr>
          <w:rFonts w:eastAsia="Calibri"/>
          <w:u w:val="single"/>
        </w:rPr>
        <w:t>It is</w:t>
      </w:r>
      <w:r w:rsidRPr="00D33E14">
        <w:rPr>
          <w:rFonts w:eastAsia="Calibri"/>
          <w:sz w:val="16"/>
        </w:rPr>
        <w:t xml:space="preserve"> therefore </w:t>
      </w:r>
      <w:r w:rsidRPr="00D33E14">
        <w:rPr>
          <w:rFonts w:eastAsia="Calibri"/>
          <w:u w:val="single"/>
        </w:rPr>
        <w:t>prudent to look into</w:t>
      </w:r>
      <w:r w:rsidRPr="00D33E14">
        <w:rPr>
          <w:rFonts w:eastAsia="Calibri"/>
          <w:sz w:val="16"/>
        </w:rPr>
        <w:t xml:space="preserve"> complementary </w:t>
      </w:r>
      <w:r w:rsidRPr="00D33E14">
        <w:rPr>
          <w:rFonts w:eastAsia="Calibri"/>
          <w:u w:val="single"/>
        </w:rPr>
        <w:t>methods to control the Earth's temperature</w:t>
      </w:r>
      <w:r w:rsidRPr="00D33E14">
        <w:rPr>
          <w:rFonts w:eastAsia="Calibri"/>
          <w:sz w:val="16"/>
        </w:rPr>
        <w:t xml:space="preserve">. Some of these methods are called geoengineering. </w:t>
      </w:r>
      <w:r w:rsidRPr="00D33E14">
        <w:rPr>
          <w:rFonts w:eastAsia="Calibri"/>
          <w:highlight w:val="cyan"/>
          <w:u w:val="single"/>
        </w:rPr>
        <w:t>One way</w:t>
      </w:r>
      <w:r w:rsidRPr="00D33E14">
        <w:rPr>
          <w:rFonts w:eastAsia="Calibri"/>
          <w:sz w:val="16"/>
        </w:rPr>
        <w:t xml:space="preserve"> of geoengineering </w:t>
      </w:r>
      <w:r w:rsidRPr="00D33E14">
        <w:rPr>
          <w:rFonts w:eastAsia="Calibri"/>
          <w:sz w:val="16"/>
          <w:szCs w:val="16"/>
        </w:rPr>
        <w:t xml:space="preserve">is </w:t>
      </w:r>
      <w:r w:rsidRPr="00D33E14">
        <w:rPr>
          <w:rFonts w:eastAsia="Calibri"/>
          <w:highlight w:val="cyan"/>
          <w:u w:val="single"/>
        </w:rPr>
        <w:t xml:space="preserve">to </w:t>
      </w:r>
      <w:r w:rsidRPr="00D33E14">
        <w:rPr>
          <w:rFonts w:eastAsia="Calibri"/>
          <w:b/>
          <w:iCs/>
          <w:highlight w:val="cyan"/>
          <w:u w:val="single"/>
          <w:bdr w:val="single" w:sz="8" w:space="0" w:color="auto"/>
        </w:rPr>
        <w:t>limit</w:t>
      </w:r>
      <w:r w:rsidRPr="00D33E14">
        <w:rPr>
          <w:rFonts w:eastAsia="Calibri"/>
          <w:highlight w:val="cyan"/>
          <w:u w:val="single"/>
        </w:rPr>
        <w:t xml:space="preserve"> the</w:t>
      </w:r>
      <w:r w:rsidRPr="00D33E14">
        <w:rPr>
          <w:rFonts w:eastAsia="Calibri"/>
          <w:sz w:val="16"/>
          <w:szCs w:val="16"/>
        </w:rPr>
        <w:t xml:space="preserve"> amount of </w:t>
      </w:r>
      <w:r w:rsidRPr="00D33E14">
        <w:rPr>
          <w:rFonts w:eastAsia="Calibri"/>
          <w:b/>
          <w:iCs/>
          <w:highlight w:val="cyan"/>
          <w:u w:val="single"/>
          <w:bdr w:val="single" w:sz="8" w:space="0" w:color="auto"/>
        </w:rPr>
        <w:t>sunlight</w:t>
      </w:r>
      <w:r w:rsidRPr="00D33E14">
        <w:rPr>
          <w:rFonts w:eastAsia="Calibri"/>
          <w:highlight w:val="cyan"/>
          <w:u w:val="single"/>
        </w:rPr>
        <w:t xml:space="preserve"> reaching the</w:t>
      </w:r>
      <w:r w:rsidRPr="00D33E14">
        <w:rPr>
          <w:rFonts w:eastAsia="Calibri"/>
          <w:u w:val="single"/>
        </w:rPr>
        <w:t xml:space="preserve"> Earth's </w:t>
      </w:r>
      <w:r w:rsidRPr="00D33E14">
        <w:rPr>
          <w:rFonts w:eastAsia="Calibri"/>
          <w:highlight w:val="cyan"/>
          <w:u w:val="single"/>
        </w:rPr>
        <w:t>surface</w:t>
      </w:r>
      <w:r w:rsidRPr="00D33E14">
        <w:rPr>
          <w:rFonts w:eastAsia="Calibri"/>
          <w:sz w:val="16"/>
        </w:rPr>
        <w:t xml:space="preserve"> and thereby limit the temperature increase. </w:t>
      </w:r>
      <w:r w:rsidRPr="00D33E14">
        <w:rPr>
          <w:rFonts w:eastAsia="Calibri"/>
          <w:sz w:val="16"/>
          <w:szCs w:val="16"/>
        </w:rPr>
        <w:t>Th</w:t>
      </w:r>
      <w:r w:rsidRPr="00D33E14">
        <w:rPr>
          <w:rFonts w:eastAsia="Calibri"/>
          <w:highlight w:val="cyan"/>
          <w:u w:val="single"/>
        </w:rPr>
        <w:t>is</w:t>
      </w:r>
      <w:r w:rsidRPr="00D33E14">
        <w:rPr>
          <w:rFonts w:eastAsia="Calibri"/>
          <w:sz w:val="16"/>
          <w:szCs w:val="16"/>
        </w:rPr>
        <w:t xml:space="preserve"> can be done </w:t>
      </w:r>
      <w:r w:rsidRPr="00D33E14">
        <w:rPr>
          <w:rFonts w:eastAsia="Calibri"/>
          <w:highlight w:val="cyan"/>
          <w:u w:val="single"/>
        </w:rPr>
        <w:t xml:space="preserve">by placing </w:t>
      </w:r>
      <w:r w:rsidRPr="00D33E14">
        <w:rPr>
          <w:rFonts w:eastAsia="Calibri"/>
          <w:b/>
          <w:iCs/>
          <w:highlight w:val="cyan"/>
          <w:u w:val="single"/>
          <w:bdr w:val="single" w:sz="8" w:space="0" w:color="auto"/>
        </w:rPr>
        <w:t>sunshades</w:t>
      </w:r>
      <w:r w:rsidRPr="00D33E14">
        <w:rPr>
          <w:rFonts w:eastAsia="Calibri"/>
          <w:highlight w:val="cyan"/>
          <w:u w:val="single"/>
        </w:rPr>
        <w:t xml:space="preserve"> in</w:t>
      </w:r>
      <w:r w:rsidRPr="00D33E14">
        <w:rPr>
          <w:rFonts w:eastAsia="Calibri"/>
          <w:sz w:val="16"/>
        </w:rPr>
        <w:t xml:space="preserve"> space, preferably in the vicinity of </w:t>
      </w:r>
      <w:r w:rsidRPr="00D33E14">
        <w:rPr>
          <w:rFonts w:eastAsia="Calibri"/>
          <w:highlight w:val="cyan"/>
          <w:u w:val="single"/>
        </w:rPr>
        <w:t xml:space="preserve">the </w:t>
      </w:r>
      <w:r w:rsidRPr="00D33E14">
        <w:rPr>
          <w:rFonts w:eastAsia="Calibri"/>
          <w:b/>
          <w:iCs/>
          <w:highlight w:val="cyan"/>
          <w:u w:val="single"/>
          <w:bdr w:val="single" w:sz="8" w:space="0" w:color="auto"/>
        </w:rPr>
        <w:t>Lagrange point</w:t>
      </w:r>
      <w:r w:rsidRPr="00D33E14">
        <w:rPr>
          <w:rFonts w:eastAsia="Calibri"/>
          <w:sz w:val="16"/>
        </w:rPr>
        <w:t xml:space="preserve"> L1 in the Sun-Earth system. </w:t>
      </w:r>
      <w:r w:rsidRPr="00D33E14">
        <w:rPr>
          <w:rFonts w:eastAsia="Calibri"/>
          <w:highlight w:val="cyan"/>
          <w:u w:val="single"/>
        </w:rPr>
        <w:t>This is</w:t>
      </w:r>
      <w:r w:rsidRPr="00D33E14">
        <w:rPr>
          <w:rFonts w:eastAsia="Calibri"/>
          <w:sz w:val="16"/>
        </w:rPr>
        <w:t xml:space="preserve"> a </w:t>
      </w:r>
      <w:r w:rsidRPr="00D33E14">
        <w:rPr>
          <w:rFonts w:eastAsia="Calibri"/>
          <w:b/>
          <w:iCs/>
          <w:highlight w:val="cyan"/>
          <w:u w:val="single"/>
          <w:bdr w:val="single" w:sz="8" w:space="0" w:color="auto"/>
        </w:rPr>
        <w:t>less invasive</w:t>
      </w:r>
      <w:r w:rsidRPr="00D33E14">
        <w:rPr>
          <w:rFonts w:eastAsia="Calibri"/>
          <w:sz w:val="16"/>
        </w:rPr>
        <w:t xml:space="preserve"> method </w:t>
      </w:r>
      <w:r w:rsidRPr="00D33E14">
        <w:rPr>
          <w:rFonts w:eastAsia="Calibri"/>
          <w:u w:val="single"/>
        </w:rPr>
        <w:t>compared with other techniques</w:t>
      </w:r>
      <w:r w:rsidRPr="00D33E14">
        <w:rPr>
          <w:rFonts w:eastAsia="Calibri"/>
          <w:sz w:val="16"/>
        </w:rPr>
        <w:t>, such as putting aerosols or other reflective particles in the atmosphere, as proposed by many, see e.g. Ref. [7] for a discussion and a recent suggestion in Ref. [8].</w:t>
      </w:r>
    </w:p>
    <w:p w14:paraId="4DD23678" w14:textId="77777777" w:rsidR="00730D49" w:rsidRPr="00D33E14" w:rsidRDefault="00730D49" w:rsidP="00730D49">
      <w:pPr>
        <w:rPr>
          <w:rFonts w:eastAsia="Calibri"/>
          <w:sz w:val="16"/>
        </w:rPr>
      </w:pPr>
      <w:r w:rsidRPr="00D33E14">
        <w:rPr>
          <w:rFonts w:eastAsia="Calibri"/>
          <w:sz w:val="16"/>
        </w:rPr>
        <w:t xml:space="preserve">The space sunshade concept has been discussed before with various technical solutions [[9], [10], [11], [12], [13], [14], [15], [16], [17]], but it has generally not been considered technologically feasible nor economically realistic. A study by Kosugi in 2010, though, found that space sunshades could be cost-effective and recommended to use them for some hundred years from the latter part of this century [18]. </w:t>
      </w:r>
      <w:r w:rsidRPr="00D33E14">
        <w:rPr>
          <w:rFonts w:eastAsia="Calibri"/>
          <w:highlight w:val="cyan"/>
          <w:u w:val="single"/>
        </w:rPr>
        <w:t xml:space="preserve">Due to </w:t>
      </w:r>
      <w:r w:rsidRPr="00D33E14">
        <w:rPr>
          <w:rFonts w:eastAsia="Calibri"/>
          <w:b/>
          <w:iCs/>
          <w:highlight w:val="cyan"/>
          <w:u w:val="single"/>
          <w:bdr w:val="single" w:sz="8" w:space="0" w:color="auto"/>
        </w:rPr>
        <w:t>recent tech</w:t>
      </w:r>
      <w:r w:rsidRPr="00D33E14">
        <w:rPr>
          <w:rFonts w:eastAsia="Calibri"/>
          <w:sz w:val="16"/>
        </w:rPr>
        <w:t xml:space="preserve">nological </w:t>
      </w:r>
      <w:r w:rsidRPr="00D33E14">
        <w:rPr>
          <w:rFonts w:eastAsia="Calibri"/>
          <w:b/>
          <w:iCs/>
          <w:highlight w:val="cyan"/>
          <w:u w:val="single"/>
          <w:bdr w:val="single" w:sz="8" w:space="0" w:color="auto"/>
        </w:rPr>
        <w:t>developments</w:t>
      </w:r>
      <w:r w:rsidRPr="00D33E14">
        <w:rPr>
          <w:rFonts w:eastAsia="Calibri"/>
          <w:sz w:val="16"/>
        </w:rPr>
        <w:t xml:space="preserve"> – primarily </w:t>
      </w:r>
      <w:r w:rsidRPr="00D33E14">
        <w:rPr>
          <w:rFonts w:eastAsia="Calibri"/>
          <w:highlight w:val="cyan"/>
          <w:u w:val="single"/>
        </w:rPr>
        <w:t>in</w:t>
      </w:r>
      <w:r w:rsidRPr="00D33E14">
        <w:rPr>
          <w:rFonts w:eastAsia="Calibri"/>
          <w:sz w:val="16"/>
        </w:rPr>
        <w:t xml:space="preserve"> the </w:t>
      </w:r>
      <w:r w:rsidRPr="00D33E14">
        <w:rPr>
          <w:rFonts w:eastAsia="Calibri"/>
          <w:b/>
          <w:iCs/>
          <w:highlight w:val="cyan"/>
          <w:u w:val="single"/>
          <w:bdr w:val="single" w:sz="8" w:space="0" w:color="auto"/>
        </w:rPr>
        <w:t>launch vehicles</w:t>
      </w:r>
      <w:r w:rsidRPr="00D33E14">
        <w:rPr>
          <w:rFonts w:eastAsia="Calibri"/>
          <w:sz w:val="16"/>
        </w:rPr>
        <w:t xml:space="preserve"> industry, </w:t>
      </w:r>
      <w:r w:rsidRPr="00D33E14">
        <w:rPr>
          <w:rFonts w:eastAsia="Calibri"/>
          <w:highlight w:val="cyan"/>
          <w:u w:val="single"/>
        </w:rPr>
        <w:t>but also</w:t>
      </w:r>
      <w:r w:rsidRPr="00D33E14">
        <w:rPr>
          <w:rFonts w:eastAsia="Calibri"/>
          <w:u w:val="single"/>
        </w:rPr>
        <w:t xml:space="preserve"> by advancements and demonstrations of </w:t>
      </w:r>
      <w:r w:rsidRPr="00D33E14">
        <w:rPr>
          <w:rFonts w:eastAsia="Calibri"/>
          <w:b/>
          <w:iCs/>
          <w:highlight w:val="cyan"/>
          <w:u w:val="single"/>
          <w:bdr w:val="single" w:sz="8" w:space="0" w:color="auto"/>
        </w:rPr>
        <w:t>solar sailing</w:t>
      </w:r>
      <w:r w:rsidRPr="00D33E14">
        <w:rPr>
          <w:rFonts w:eastAsia="Calibri"/>
          <w:sz w:val="16"/>
        </w:rPr>
        <w:t xml:space="preserve"> technology [19] – </w:t>
      </w:r>
      <w:r w:rsidRPr="00D33E14">
        <w:rPr>
          <w:rFonts w:eastAsia="Calibri"/>
          <w:u w:val="single"/>
        </w:rPr>
        <w:t>it is becoming</w:t>
      </w:r>
      <w:r w:rsidRPr="00D33E14">
        <w:rPr>
          <w:rFonts w:eastAsia="Calibri"/>
          <w:sz w:val="16"/>
        </w:rPr>
        <w:t xml:space="preserve"> reasonable and </w:t>
      </w:r>
      <w:r w:rsidRPr="00D33E14">
        <w:rPr>
          <w:rFonts w:eastAsia="Calibri"/>
          <w:u w:val="single"/>
        </w:rPr>
        <w:t xml:space="preserve">viable that </w:t>
      </w:r>
      <w:r w:rsidRPr="00D33E14">
        <w:rPr>
          <w:rFonts w:eastAsia="Calibri"/>
          <w:highlight w:val="cyan"/>
          <w:u w:val="single"/>
        </w:rPr>
        <w:t xml:space="preserve">a </w:t>
      </w:r>
      <w:r w:rsidRPr="00D33E14">
        <w:rPr>
          <w:rFonts w:eastAsia="Calibri"/>
          <w:b/>
          <w:iCs/>
          <w:highlight w:val="cyan"/>
          <w:u w:val="single"/>
          <w:bdr w:val="single" w:sz="8" w:space="0" w:color="auto"/>
        </w:rPr>
        <w:t>space sunshade</w:t>
      </w:r>
      <w:r w:rsidRPr="00D33E14">
        <w:rPr>
          <w:rFonts w:eastAsia="Calibri"/>
          <w:highlight w:val="cyan"/>
          <w:u w:val="single"/>
        </w:rPr>
        <w:t xml:space="preserve"> system could</w:t>
      </w:r>
      <w:r w:rsidRPr="00D33E14">
        <w:rPr>
          <w:rFonts w:eastAsia="Calibri"/>
          <w:sz w:val="16"/>
        </w:rPr>
        <w:t xml:space="preserve"> actually </w:t>
      </w:r>
      <w:r w:rsidRPr="00D33E14">
        <w:rPr>
          <w:rFonts w:eastAsia="Calibri"/>
          <w:b/>
          <w:iCs/>
          <w:highlight w:val="cyan"/>
          <w:u w:val="single"/>
          <w:bdr w:val="single" w:sz="8" w:space="0" w:color="auto"/>
        </w:rPr>
        <w:t>be built</w:t>
      </w:r>
      <w:r w:rsidRPr="00D33E14">
        <w:rPr>
          <w:rFonts w:eastAsia="Calibri"/>
          <w:sz w:val="16"/>
        </w:rPr>
        <w:t xml:space="preserve"> fairly </w:t>
      </w:r>
      <w:r w:rsidRPr="00D33E14">
        <w:rPr>
          <w:rFonts w:eastAsia="Calibri"/>
          <w:b/>
          <w:iCs/>
          <w:sz w:val="28"/>
          <w:szCs w:val="28"/>
          <w:highlight w:val="cyan"/>
          <w:u w:val="single"/>
          <w:bdr w:val="single" w:sz="8" w:space="0" w:color="auto"/>
        </w:rPr>
        <w:t>soon</w:t>
      </w:r>
      <w:r w:rsidRPr="00D33E14">
        <w:rPr>
          <w:rFonts w:eastAsia="Calibri"/>
          <w:sz w:val="16"/>
        </w:rPr>
        <w:t xml:space="preserve">. In contrast to the earlier proposals that assumed in-space manufacturing, we believe that </w:t>
      </w:r>
      <w:r w:rsidRPr="00D33E14">
        <w:rPr>
          <w:rFonts w:eastAsia="Calibri"/>
          <w:u w:val="single"/>
        </w:rPr>
        <w:t>the most realistic way</w:t>
      </w:r>
      <w:r w:rsidRPr="00D33E14">
        <w:rPr>
          <w:rFonts w:eastAsia="Calibri"/>
          <w:sz w:val="16"/>
        </w:rPr>
        <w:t xml:space="preserve"> to construct a sunshade system in the near future </w:t>
      </w:r>
      <w:r w:rsidRPr="00D33E14">
        <w:rPr>
          <w:rFonts w:eastAsia="Calibri"/>
          <w:u w:val="single"/>
        </w:rPr>
        <w:t>is to build the shades on Earth and launch them into space</w:t>
      </w:r>
      <w:r w:rsidRPr="00D33E14">
        <w:rPr>
          <w:rFonts w:eastAsia="Calibri"/>
          <w:sz w:val="16"/>
        </w:rPr>
        <w:t>. An exception is Angel, who in 2006 [14] suggested a system with small refractive screens manufactured on Earth, but launched with a completely new system based on electromagnetic cannons.</w:t>
      </w:r>
    </w:p>
    <w:p w14:paraId="14806D24" w14:textId="77777777" w:rsidR="00730D49" w:rsidRPr="00D33E14" w:rsidRDefault="00730D49" w:rsidP="00730D49">
      <w:pPr>
        <w:rPr>
          <w:rFonts w:eastAsia="Calibri"/>
          <w:sz w:val="16"/>
        </w:rPr>
      </w:pPr>
      <w:r w:rsidRPr="00D33E14">
        <w:rPr>
          <w:rFonts w:eastAsia="Calibri"/>
          <w:sz w:val="16"/>
        </w:rPr>
        <w:t xml:space="preserve">In this article, we will present how a sunshade system could be technically realised and argue that </w:t>
      </w:r>
      <w:r w:rsidRPr="00D33E14">
        <w:rPr>
          <w:rFonts w:eastAsia="Calibri"/>
          <w:u w:val="single"/>
        </w:rPr>
        <w:t xml:space="preserve">its cost could possibly be </w:t>
      </w:r>
      <w:r w:rsidRPr="00D33E14">
        <w:rPr>
          <w:rFonts w:eastAsia="Calibri"/>
          <w:b/>
          <w:iCs/>
          <w:u w:val="single"/>
          <w:bdr w:val="single" w:sz="8" w:space="0" w:color="auto"/>
        </w:rPr>
        <w:t>much less</w:t>
      </w:r>
      <w:r w:rsidRPr="00D33E14">
        <w:rPr>
          <w:rFonts w:eastAsia="Calibri"/>
          <w:u w:val="single"/>
        </w:rPr>
        <w:t xml:space="preserve"> than the economic damages of not implementing it</w:t>
      </w:r>
      <w:r w:rsidRPr="00D33E14">
        <w:rPr>
          <w:rFonts w:eastAsia="Calibri"/>
          <w:sz w:val="16"/>
        </w:rPr>
        <w:t>. Whether it will be economically advantageous or not will to a large extent depend on both the climate and economic sensitivity. In 10–15 years we should have an answer to most of these questions and, in the meantime, it would be wise to spend a limited amount of money on developing and demonstrating the technology required. Thus, humanity could be ready to implement an additional method to prevent global temperature from rising too much, if necessary.</w:t>
      </w:r>
    </w:p>
    <w:p w14:paraId="1DE7C5DD" w14:textId="77777777" w:rsidR="00730D49" w:rsidRPr="00D33E14" w:rsidRDefault="00730D49" w:rsidP="00730D49">
      <w:pPr>
        <w:rPr>
          <w:rFonts w:eastAsia="Calibri"/>
          <w:sz w:val="16"/>
        </w:rPr>
      </w:pPr>
      <w:r w:rsidRPr="00D33E14">
        <w:rPr>
          <w:rFonts w:eastAsia="Calibri"/>
          <w:sz w:val="16"/>
        </w:rPr>
        <w:t xml:space="preserve">It is too early to say how much shading will be necessary, if at all, but </w:t>
      </w:r>
      <w:r w:rsidRPr="00D33E14">
        <w:rPr>
          <w:rFonts w:eastAsia="Calibri"/>
          <w:u w:val="single"/>
        </w:rPr>
        <w:t>it is likely that a system large enough to reduce the global temperature by</w:t>
      </w:r>
      <w:r w:rsidRPr="00D33E14">
        <w:rPr>
          <w:rFonts w:eastAsia="Calibri"/>
          <w:sz w:val="16"/>
        </w:rPr>
        <w:t xml:space="preserve"> the order of </w:t>
      </w:r>
      <w:r w:rsidRPr="00D33E14">
        <w:rPr>
          <w:rFonts w:eastAsia="Calibri"/>
          <w:b/>
          <w:iCs/>
          <w:u w:val="single"/>
          <w:bdr w:val="single" w:sz="8" w:space="0" w:color="auto"/>
        </w:rPr>
        <w:t>1°</w:t>
      </w:r>
      <w:r w:rsidRPr="00D33E14">
        <w:rPr>
          <w:rFonts w:eastAsia="Calibri"/>
          <w:sz w:val="16"/>
        </w:rPr>
        <w:t xml:space="preserve">C </w:t>
      </w:r>
      <w:r w:rsidRPr="00D33E14">
        <w:rPr>
          <w:rFonts w:eastAsia="Calibri"/>
          <w:b/>
          <w:iCs/>
          <w:u w:val="single"/>
          <w:bdr w:val="single" w:sz="8" w:space="0" w:color="auto"/>
        </w:rPr>
        <w:t>might be needed</w:t>
      </w:r>
      <w:r w:rsidRPr="00D33E14">
        <w:rPr>
          <w:rFonts w:eastAsia="Calibri"/>
          <w:sz w:val="16"/>
        </w:rPr>
        <w:t xml:space="preserve">. We present a system which would be able to achieve this reduction, but </w:t>
      </w:r>
      <w:r w:rsidRPr="00D33E14">
        <w:rPr>
          <w:rFonts w:eastAsia="Calibri"/>
          <w:highlight w:val="cyan"/>
          <w:u w:val="single"/>
        </w:rPr>
        <w:t xml:space="preserve">it could </w:t>
      </w:r>
      <w:r w:rsidRPr="00D33E14">
        <w:rPr>
          <w:rFonts w:eastAsia="Calibri"/>
          <w:b/>
          <w:iCs/>
          <w:highlight w:val="cyan"/>
          <w:u w:val="single"/>
          <w:bdr w:val="single" w:sz="8" w:space="0" w:color="auto"/>
        </w:rPr>
        <w:t>easily be scaled</w:t>
      </w:r>
      <w:r w:rsidRPr="00D33E14">
        <w:rPr>
          <w:rFonts w:eastAsia="Calibri"/>
          <w:u w:val="single"/>
        </w:rPr>
        <w:t xml:space="preserve"> in case a larger reduction was required</w:t>
      </w:r>
      <w:r w:rsidRPr="00D33E14">
        <w:rPr>
          <w:rFonts w:eastAsia="Calibri"/>
          <w:sz w:val="16"/>
        </w:rPr>
        <w:t xml:space="preserve">. In a report from 2000, Govindasamy and Caldeira estimated that, </w:t>
      </w:r>
      <w:r w:rsidRPr="00D33E14">
        <w:rPr>
          <w:rFonts w:eastAsia="Calibri"/>
          <w:highlight w:val="cyan"/>
          <w:u w:val="single"/>
        </w:rPr>
        <w:t xml:space="preserve">to </w:t>
      </w:r>
      <w:r w:rsidRPr="00D33E14">
        <w:rPr>
          <w:rFonts w:eastAsia="Calibri"/>
          <w:b/>
          <w:iCs/>
          <w:highlight w:val="cyan"/>
          <w:u w:val="single"/>
          <w:bdr w:val="single" w:sz="8" w:space="0" w:color="auto"/>
        </w:rPr>
        <w:t>offset completely</w:t>
      </w:r>
      <w:r w:rsidRPr="00D33E14">
        <w:rPr>
          <w:rFonts w:eastAsia="Calibri"/>
          <w:u w:val="single"/>
        </w:rPr>
        <w:t xml:space="preserve"> the effect of doubling the </w:t>
      </w:r>
      <w:r w:rsidRPr="00D33E14">
        <w:rPr>
          <w:rFonts w:eastAsia="Calibri"/>
          <w:highlight w:val="cyan"/>
          <w:u w:val="single"/>
        </w:rPr>
        <w:t>CO2 content</w:t>
      </w:r>
      <w:r w:rsidRPr="00D33E14">
        <w:rPr>
          <w:rFonts w:eastAsia="Calibri"/>
          <w:sz w:val="16"/>
        </w:rPr>
        <w:t xml:space="preserve"> in the atmosphere </w:t>
      </w:r>
      <w:r w:rsidRPr="00D33E14">
        <w:rPr>
          <w:rFonts w:eastAsia="Calibri"/>
          <w:highlight w:val="cyan"/>
          <w:u w:val="single"/>
        </w:rPr>
        <w:t xml:space="preserve">from the </w:t>
      </w:r>
      <w:r w:rsidRPr="00D33E14">
        <w:rPr>
          <w:rFonts w:eastAsia="Calibri"/>
          <w:b/>
          <w:iCs/>
          <w:highlight w:val="cyan"/>
          <w:u w:val="single"/>
          <w:bdr w:val="single" w:sz="8" w:space="0" w:color="auto"/>
        </w:rPr>
        <w:t>pre-industrial</w:t>
      </w:r>
      <w:r w:rsidRPr="00D33E14">
        <w:rPr>
          <w:rFonts w:eastAsia="Calibri"/>
          <w:highlight w:val="cyan"/>
          <w:u w:val="single"/>
        </w:rPr>
        <w:t xml:space="preserve"> value</w:t>
      </w:r>
      <w:r w:rsidRPr="00D33E14">
        <w:rPr>
          <w:rFonts w:eastAsia="Calibri"/>
          <w:u w:val="single"/>
        </w:rPr>
        <w:t xml:space="preserve"> of 280 ppm-560 ppm</w:t>
      </w:r>
      <w:r w:rsidRPr="00D33E14">
        <w:rPr>
          <w:rFonts w:eastAsia="Calibri"/>
          <w:sz w:val="16"/>
        </w:rPr>
        <w:t xml:space="preserve">, </w:t>
      </w:r>
      <w:r w:rsidRPr="00D33E14">
        <w:rPr>
          <w:rFonts w:eastAsia="Calibri"/>
          <w:highlight w:val="cyan"/>
          <w:u w:val="single"/>
        </w:rPr>
        <w:t>it would be necessary to decrease</w:t>
      </w:r>
      <w:r w:rsidRPr="00D33E14">
        <w:rPr>
          <w:rFonts w:eastAsia="Calibri"/>
          <w:u w:val="single"/>
        </w:rPr>
        <w:t xml:space="preserve"> </w:t>
      </w:r>
      <w:r w:rsidRPr="00D33E14">
        <w:rPr>
          <w:rFonts w:eastAsia="Calibri"/>
          <w:sz w:val="16"/>
        </w:rPr>
        <w:t xml:space="preserve">the </w:t>
      </w:r>
      <w:r w:rsidRPr="00D33E14">
        <w:rPr>
          <w:rFonts w:eastAsia="Calibri"/>
          <w:u w:val="single"/>
        </w:rPr>
        <w:t xml:space="preserve">incoming </w:t>
      </w:r>
      <w:r w:rsidRPr="00D33E14">
        <w:rPr>
          <w:rFonts w:eastAsia="Calibri"/>
          <w:highlight w:val="cyan"/>
          <w:u w:val="single"/>
        </w:rPr>
        <w:t>solar flux</w:t>
      </w:r>
      <w:r w:rsidRPr="00D33E14">
        <w:rPr>
          <w:rFonts w:eastAsia="Calibri"/>
          <w:u w:val="single"/>
        </w:rPr>
        <w:t xml:space="preserve"> by </w:t>
      </w:r>
      <w:r w:rsidRPr="00D33E14">
        <w:rPr>
          <w:rFonts w:eastAsia="Calibri"/>
          <w:b/>
          <w:iCs/>
          <w:highlight w:val="cyan"/>
          <w:u w:val="single"/>
          <w:bdr w:val="single" w:sz="8" w:space="0" w:color="auto"/>
        </w:rPr>
        <w:t>1.7%</w:t>
      </w:r>
      <w:r w:rsidRPr="00D33E14">
        <w:rPr>
          <w:rFonts w:eastAsia="Calibri"/>
          <w:sz w:val="16"/>
        </w:rPr>
        <w:t xml:space="preserve"> [20]. Without any action, their model gave a temperature increase of 1.75 °C. Another study by Bala, Duffy and Taylor had a similar result, with 1.8% reduction compensating for a doubling of CO2 content [21]. Based on this, </w:t>
      </w:r>
      <w:r w:rsidRPr="00D33E14">
        <w:rPr>
          <w:rFonts w:eastAsia="Calibri"/>
          <w:u w:val="single"/>
        </w:rPr>
        <w:t xml:space="preserve">we will size the sunshade system to reduce the sunlight reaching Earth by </w:t>
      </w:r>
      <w:r w:rsidRPr="00D33E14">
        <w:rPr>
          <w:rFonts w:eastAsia="Calibri"/>
          <w:b/>
          <w:iCs/>
          <w:u w:val="single"/>
          <w:bdr w:val="single" w:sz="8" w:space="0" w:color="auto"/>
        </w:rPr>
        <w:t>1%</w:t>
      </w:r>
      <w:r w:rsidRPr="00D33E14">
        <w:rPr>
          <w:rFonts w:eastAsia="Calibri"/>
          <w:u w:val="single"/>
        </w:rPr>
        <w:t>.</w:t>
      </w:r>
      <w:r w:rsidRPr="00D33E14">
        <w:rPr>
          <w:rFonts w:eastAsia="Calibri"/>
          <w:sz w:val="16"/>
        </w:rPr>
        <w:t xml:space="preserve"> For example, this could limit a threatening temperature increase of 3°C to 2 °C.</w:t>
      </w:r>
    </w:p>
    <w:p w14:paraId="5F9E6335" w14:textId="77777777" w:rsidR="00730D49" w:rsidRPr="00E20EAF" w:rsidRDefault="00730D49" w:rsidP="00730D49">
      <w:pPr>
        <w:rPr>
          <w:rFonts w:eastAsia="Calibri"/>
          <w:sz w:val="16"/>
        </w:rPr>
      </w:pPr>
      <w:r w:rsidRPr="00D33E14">
        <w:rPr>
          <w:rFonts w:eastAsia="Calibri"/>
          <w:sz w:val="16"/>
        </w:rPr>
        <w:t>The cost of the whole system, we estimate to be several trillion US dollars. However, the cost to society, economy and environment of doing nothing, is probably a couple of orders of magnitude larger, as explained in subsection 8.6.</w:t>
      </w:r>
    </w:p>
    <w:p w14:paraId="5A50E3BC" w14:textId="77777777" w:rsidR="00730D49" w:rsidRPr="00922FCD" w:rsidRDefault="00730D49" w:rsidP="00730D49"/>
    <w:p w14:paraId="6C3D8A52" w14:textId="77777777" w:rsidR="00730D49" w:rsidRDefault="00730D49" w:rsidP="00730D49">
      <w:pPr>
        <w:pStyle w:val="Heading3"/>
      </w:pPr>
      <w:r>
        <w:t>1NC---DA</w:t>
      </w:r>
    </w:p>
    <w:p w14:paraId="0FF062A1" w14:textId="77777777" w:rsidR="00730D49" w:rsidRPr="00F9573F" w:rsidRDefault="00730D49" w:rsidP="00730D49">
      <w:pPr>
        <w:pStyle w:val="Heading4"/>
      </w:pPr>
      <w:r>
        <w:t>Midterms</w:t>
      </w:r>
    </w:p>
    <w:p w14:paraId="14047144" w14:textId="77777777" w:rsidR="00730D49" w:rsidRPr="0031769B" w:rsidRDefault="00730D49" w:rsidP="00730D49">
      <w:pPr>
        <w:pStyle w:val="Heading4"/>
      </w:pPr>
      <w:r>
        <w:t xml:space="preserve">Dems win the House now. </w:t>
      </w:r>
      <w:r w:rsidRPr="002A2B9A">
        <w:rPr>
          <w:u w:val="single"/>
        </w:rPr>
        <w:t>Prediction markets</w:t>
      </w:r>
      <w:r>
        <w:t xml:space="preserve">. </w:t>
      </w:r>
    </w:p>
    <w:p w14:paraId="0979E8B7" w14:textId="77777777" w:rsidR="00730D49" w:rsidRDefault="00730D49" w:rsidP="00730D49">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24E17200" w14:textId="77777777" w:rsidR="00730D49" w:rsidRDefault="00730D49" w:rsidP="00730D49">
      <w:r w:rsidRPr="005C628C">
        <w:rPr>
          <w:noProof/>
        </w:rPr>
        <w:drawing>
          <wp:inline distT="0" distB="0" distL="0" distR="0" wp14:anchorId="1FB08A82" wp14:editId="52BE5BDE">
            <wp:extent cx="5356847" cy="2529840"/>
            <wp:effectExtent l="0" t="0" r="0" b="3810"/>
            <wp:docPr id="1291898787"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8787" name="Picture 1" descr="A graph of a graph with red and blue lines&#10;&#10;AI-generated content may be incorrect."/>
                    <pic:cNvPicPr/>
                  </pic:nvPicPr>
                  <pic:blipFill>
                    <a:blip r:embed="rId6"/>
                    <a:stretch>
                      <a:fillRect/>
                    </a:stretch>
                  </pic:blipFill>
                  <pic:spPr>
                    <a:xfrm>
                      <a:off x="0" y="0"/>
                      <a:ext cx="5368378" cy="2535286"/>
                    </a:xfrm>
                    <a:prstGeom prst="rect">
                      <a:avLst/>
                    </a:prstGeom>
                  </pic:spPr>
                </pic:pic>
              </a:graphicData>
            </a:graphic>
          </wp:inline>
        </w:drawing>
      </w:r>
    </w:p>
    <w:p w14:paraId="77DF2258" w14:textId="77777777" w:rsidR="00730D49" w:rsidRPr="00496DF3" w:rsidRDefault="00730D49" w:rsidP="00730D49">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46357A96" w14:textId="77777777" w:rsidR="00730D49" w:rsidRPr="00496DF3" w:rsidRDefault="00730D49" w:rsidP="00730D49">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0CACA6A2" w14:textId="77777777" w:rsidR="00730D49" w:rsidRPr="00496DF3" w:rsidRDefault="00730D49" w:rsidP="00730D49">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56815C08" w14:textId="77777777" w:rsidR="00730D49" w:rsidRPr="00496DF3" w:rsidRDefault="00730D49" w:rsidP="00730D49">
      <w:pPr>
        <w:rPr>
          <w:sz w:val="16"/>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said Amanda Litman, co-founder of Run For Something, a progressive group that recruits Democrats to run for office.</w:t>
      </w:r>
    </w:p>
    <w:p w14:paraId="3BB48E2D" w14:textId="77777777" w:rsidR="00730D49" w:rsidRPr="00496DF3" w:rsidRDefault="00730D49" w:rsidP="00730D49">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18BF2413" w14:textId="77777777" w:rsidR="00730D49" w:rsidRPr="00496DF3" w:rsidRDefault="00730D49" w:rsidP="00730D49">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7D7AA91" w14:textId="77777777" w:rsidR="00730D49" w:rsidRPr="00496DF3" w:rsidRDefault="00730D49" w:rsidP="00730D49">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27B76953" w14:textId="77777777" w:rsidR="00730D49" w:rsidRPr="00496DF3" w:rsidRDefault="00730D49" w:rsidP="00730D49">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2505750" w14:textId="77777777" w:rsidR="00730D49" w:rsidRPr="00496DF3" w:rsidRDefault="00730D49" w:rsidP="00730D49">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F3280D1" w14:textId="77777777" w:rsidR="00730D49" w:rsidRPr="00496DF3" w:rsidRDefault="00730D49" w:rsidP="00730D49">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6F8482DA" w14:textId="77777777" w:rsidR="00730D49" w:rsidRPr="00496DF3" w:rsidRDefault="00730D49" w:rsidP="00730D49">
      <w:pPr>
        <w:rPr>
          <w:sz w:val="16"/>
        </w:rPr>
      </w:pPr>
      <w:r w:rsidRPr="00496DF3">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499CD67D" w14:textId="77777777" w:rsidR="00730D49" w:rsidRPr="00496DF3" w:rsidRDefault="00730D49" w:rsidP="00730D49">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20DD4577" w14:textId="77777777" w:rsidR="00730D49" w:rsidRPr="00496DF3" w:rsidRDefault="00730D49" w:rsidP="00730D49">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63BEA7B7" w14:textId="77777777" w:rsidR="00730D49" w:rsidRPr="00496DF3" w:rsidRDefault="00730D49" w:rsidP="00730D49">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24350E3E" w14:textId="77777777" w:rsidR="00730D49" w:rsidRPr="00496DF3" w:rsidRDefault="00730D49" w:rsidP="00730D49">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2270368B" w14:textId="77777777" w:rsidR="00730D49" w:rsidRPr="00496DF3" w:rsidRDefault="00730D49" w:rsidP="00730D49">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45E93A0D" w14:textId="77777777" w:rsidR="00730D49" w:rsidRPr="00496DF3" w:rsidRDefault="00730D49" w:rsidP="00730D49">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1F64F079" w14:textId="77777777" w:rsidR="00730D49" w:rsidRPr="00496DF3" w:rsidRDefault="00730D49" w:rsidP="00730D49">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7E6A0D12" w14:textId="77777777" w:rsidR="00730D49" w:rsidRPr="00496DF3" w:rsidRDefault="00730D49" w:rsidP="00730D49">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458477CE" w14:textId="77777777" w:rsidR="00730D49" w:rsidRPr="00496DF3" w:rsidRDefault="00730D49" w:rsidP="00730D49">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05F4F4E1" w14:textId="77777777" w:rsidR="00730D49" w:rsidRPr="00E928F0" w:rsidRDefault="00730D49" w:rsidP="00730D49">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21630374" w14:textId="77777777" w:rsidR="00730D49" w:rsidRDefault="00730D49" w:rsidP="00730D49">
      <w:pPr>
        <w:pStyle w:val="Heading4"/>
      </w:pPr>
      <w:r>
        <w:t xml:space="preserve">Dem win thwarts Republican </w:t>
      </w:r>
      <w:r w:rsidRPr="00FC496C">
        <w:rPr>
          <w:u w:val="single"/>
        </w:rPr>
        <w:t>reconciliation bills</w:t>
      </w:r>
      <w:r>
        <w:t xml:space="preserve">, kills Golden Dome. </w:t>
      </w:r>
    </w:p>
    <w:p w14:paraId="6E8836F4" w14:textId="77777777" w:rsidR="00730D49" w:rsidRPr="000301DC" w:rsidRDefault="00730D49" w:rsidP="00730D49">
      <w:r w:rsidRPr="000301DC">
        <w:rPr>
          <w:rStyle w:val="Style13ptBold"/>
        </w:rPr>
        <w:t>Harrison 25</w:t>
      </w:r>
      <w:r>
        <w:t>, Senior Fellow at American Enterprise Institute (Defense Strategy, Budgeting &amp; Security Policy) (Todd Harrison, senior fellow at the American Enterprise Institute, expert on defense strategy, defense budgeting, the defense industrial base, and space policy, “Is Reconciliation the New OCO?,” American Enterprise Institute, https://www.aei.org/foreign-and-defense-policy/is-reconciliation-the-new-oco/)</w:t>
      </w:r>
    </w:p>
    <w:p w14:paraId="7AB12938" w14:textId="77777777" w:rsidR="00730D49" w:rsidRPr="00C61DA9" w:rsidRDefault="00730D49" w:rsidP="00730D49">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79874FD6" w14:textId="77777777" w:rsidR="00730D49" w:rsidRPr="00EA23D5" w:rsidRDefault="00730D49" w:rsidP="00730D49">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570EC6BE" w14:textId="77777777" w:rsidR="00730D49" w:rsidRPr="004835CA" w:rsidRDefault="00730D49" w:rsidP="00730D49">
      <w:pPr>
        <w:rPr>
          <w:u w:val="singl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6CEB468E" w14:textId="77777777" w:rsidR="00730D49" w:rsidRDefault="00730D49" w:rsidP="00730D49">
      <w:pPr>
        <w:pStyle w:val="Heading4"/>
      </w:pPr>
      <w:r>
        <w:t xml:space="preserve">Golden dome </w:t>
      </w:r>
      <w:r w:rsidRPr="00315B33">
        <w:rPr>
          <w:u w:val="single"/>
        </w:rPr>
        <w:t>deployment</w:t>
      </w:r>
      <w:r>
        <w:t xml:space="preserve"> leads to nuclear war and extinction from </w:t>
      </w:r>
      <w:r w:rsidRPr="00304D78">
        <w:rPr>
          <w:u w:val="single"/>
        </w:rPr>
        <w:t>disease and climate</w:t>
      </w:r>
    </w:p>
    <w:p w14:paraId="18FEA622" w14:textId="77777777" w:rsidR="00730D49" w:rsidRPr="00315B33" w:rsidRDefault="00730D49" w:rsidP="00730D49">
      <w:r>
        <w:t xml:space="preserve">Gate and </w:t>
      </w:r>
      <w:r w:rsidRPr="0025242D">
        <w:rPr>
          <w:rStyle w:val="Style13ptBold"/>
        </w:rPr>
        <w:t>Hartung 11-27</w:t>
      </w:r>
      <w: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7C38133B" w14:textId="77777777" w:rsidR="00730D49" w:rsidRPr="0025242D" w:rsidRDefault="00730D49" w:rsidP="00730D49">
      <w:pPr>
        <w:rPr>
          <w:sz w:val="16"/>
        </w:rPr>
      </w:pPr>
      <w:r w:rsidRPr="0025242D">
        <w:rPr>
          <w:sz w:val="16"/>
        </w:rPr>
        <w:t xml:space="preserve">Laura Grego of the Union of Concerned Scientists has pointed out that the dream of a perfect missile defense — </w:t>
      </w:r>
      <w:r w:rsidRPr="00CE30DC">
        <w:rPr>
          <w:rStyle w:val="Emphasis"/>
          <w:highlight w:val="cyan"/>
        </w:rPr>
        <w:t>the</w:t>
      </w:r>
      <w:r w:rsidRPr="0025242D">
        <w:rPr>
          <w:sz w:val="16"/>
        </w:rPr>
        <w:t xml:space="preserve"> very thing Donald Trump has promised that his cherished new “</w:t>
      </w:r>
      <w:r w:rsidRPr="00CE30DC">
        <w:rPr>
          <w:rStyle w:val="Emphasis"/>
          <w:highlight w:val="cyan"/>
        </w:rPr>
        <w:t>Golden Dome</w:t>
      </w:r>
      <w:r w:rsidRPr="0025242D">
        <w:rPr>
          <w:sz w:val="16"/>
        </w:rPr>
        <w:t xml:space="preserve">” system will be — </w:t>
      </w:r>
      <w:r w:rsidRPr="0025242D">
        <w:rPr>
          <w:rStyle w:val="StyleUnderline"/>
        </w:rPr>
        <w:t>is a “fantasy” of the first order</w:t>
      </w:r>
      <w:r w:rsidRPr="0025242D">
        <w:rPr>
          <w:sz w:val="16"/>
        </w:rPr>
        <w:t>, and that “</w:t>
      </w:r>
      <w:r w:rsidRPr="0025242D">
        <w:rPr>
          <w:rStyle w:val="StyleUnderline"/>
        </w:rPr>
        <w:t xml:space="preserve">missile defenses are </w:t>
      </w:r>
      <w:r w:rsidRPr="00CE30DC">
        <w:rPr>
          <w:rStyle w:val="StyleUnderline"/>
          <w:highlight w:val="cyan"/>
        </w:rPr>
        <w:t>not</w:t>
      </w:r>
      <w:r w:rsidRPr="0025242D">
        <w:rPr>
          <w:rStyle w:val="StyleUnderline"/>
        </w:rPr>
        <w:t xml:space="preserve"> a </w:t>
      </w:r>
      <w:r w:rsidRPr="00CE30DC">
        <w:rPr>
          <w:rStyle w:val="StyleUnderline"/>
          <w:highlight w:val="cyan"/>
        </w:rPr>
        <w:t>useful</w:t>
      </w:r>
      <w:r w:rsidRPr="0025242D">
        <w:rPr>
          <w:rStyle w:val="StyleUnderline"/>
        </w:rPr>
        <w:t xml:space="preserve"> or long-term strategy </w:t>
      </w:r>
      <w:r w:rsidRPr="00CE30DC">
        <w:rPr>
          <w:rStyle w:val="StyleUnderline"/>
          <w:highlight w:val="cyan"/>
        </w:rPr>
        <w:t>for defending</w:t>
      </w:r>
      <w:r w:rsidRPr="0025242D">
        <w:rPr>
          <w:rStyle w:val="StyleUnderline"/>
        </w:rPr>
        <w:t xml:space="preserve"> the United States </w:t>
      </w:r>
      <w:r w:rsidRPr="00CE30DC">
        <w:rPr>
          <w:rStyle w:val="StyleUnderline"/>
          <w:highlight w:val="cyan"/>
        </w:rPr>
        <w:t>from</w:t>
      </w:r>
      <w:r w:rsidRPr="0025242D">
        <w:rPr>
          <w:rStyle w:val="StyleUnderline"/>
        </w:rPr>
        <w:t xml:space="preserve"> </w:t>
      </w:r>
      <w:r w:rsidRPr="00CE30DC">
        <w:rPr>
          <w:rStyle w:val="Emphasis"/>
          <w:highlight w:val="cyan"/>
        </w:rPr>
        <w:t>nuc</w:t>
      </w:r>
      <w:r w:rsidRPr="0025242D">
        <w:rPr>
          <w:rStyle w:val="StyleUnderline"/>
        </w:rPr>
        <w:t>lear weapon</w:t>
      </w:r>
      <w:r w:rsidRPr="00CE30DC">
        <w:rPr>
          <w:rStyle w:val="Emphasis"/>
          <w:highlight w:val="cyan"/>
        </w:rPr>
        <w:t>s</w:t>
      </w:r>
      <w:r w:rsidRPr="0025242D">
        <w:rPr>
          <w:sz w:val="16"/>
        </w:rPr>
        <w:t>.”</w:t>
      </w:r>
    </w:p>
    <w:p w14:paraId="0E46B712" w14:textId="77777777" w:rsidR="00730D49" w:rsidRPr="0025242D" w:rsidRDefault="00730D49" w:rsidP="00730D49">
      <w:pPr>
        <w:rPr>
          <w:sz w:val="16"/>
        </w:rPr>
      </w:pPr>
      <w:r w:rsidRPr="0025242D">
        <w:rPr>
          <w:sz w:val="16"/>
        </w:rPr>
        <w:t>Grego is hardly alone in her assessment. A March 2025 report by the American Physical Society found that “creating a reliable and effective defense against even [a] small number of relatively unsophisticated nuclear-armed ICBMs remains a daunting challenge.” Its report also notes that “few of the main challenges involved in developing and deploying a reliable and effective missile defense have been solved, and… many of the hard problems we identified are likely to remain so during and probably beyond” the 15-year time horizon envisioned in their study.</w:t>
      </w:r>
    </w:p>
    <w:p w14:paraId="49E9F219" w14:textId="77777777" w:rsidR="00730D49" w:rsidRPr="0025242D" w:rsidRDefault="00730D49" w:rsidP="00730D49">
      <w:pPr>
        <w:rPr>
          <w:sz w:val="16"/>
        </w:rPr>
      </w:pPr>
      <w:r w:rsidRPr="0025242D">
        <w:rPr>
          <w:sz w:val="16"/>
        </w:rPr>
        <w:t>President Donald Trump remains all in on the Golden Dome project. Perhaps what he really has in mind, however, has little to do with actually defending us.</w:t>
      </w:r>
    </w:p>
    <w:p w14:paraId="2EF98AA4" w14:textId="77777777" w:rsidR="00730D49" w:rsidRPr="0025242D" w:rsidRDefault="00730D49" w:rsidP="00730D49">
      <w:pPr>
        <w:rPr>
          <w:sz w:val="16"/>
        </w:rPr>
      </w:pPr>
      <w:r w:rsidRPr="0025242D">
        <w:rPr>
          <w:sz w:val="16"/>
        </w:rPr>
        <w:t>Despite the evidence that it will do next to nothing to defend us, President Donald Trump remains all in on the Golden Dome project. Perhaps what he really has in mind, however, has little to do with actually defending us. So far, Golden Dome seems like a marketing concept designed to enrich arms contractors and burnish Trump’s image rather than a carefully thought-out defense program.</w:t>
      </w:r>
    </w:p>
    <w:p w14:paraId="36487C16" w14:textId="77777777" w:rsidR="00730D49" w:rsidRPr="0025242D" w:rsidRDefault="00730D49" w:rsidP="00730D49">
      <w:pPr>
        <w:rPr>
          <w:sz w:val="16"/>
        </w:rPr>
      </w:pPr>
      <w:r w:rsidRPr="0025242D">
        <w:rPr>
          <w:sz w:val="16"/>
        </w:rPr>
        <w:t>Contrary to both logic and history, Trump has claimed that his supposedly leak-proof system can be produced in a mere three years for $175 billion. While that’s a serious chunk of change, analysts in the field suggest that the cost is likely to be astronomically higher and that the president’s proposed timeline is, politely put, wildly optimistic. Todd Harrison, a respected Pentagon budget analyst currently based at the conservative American Enterprise Institute, estimates that such a system would cost somewhere between $252 billion and $3.6 trillion over 20 years, depending on its design. Harrison’s high-end estimate is more than 20 times the off-hand price tossed out by President Trump.</w:t>
      </w:r>
    </w:p>
    <w:p w14:paraId="15CD2EE9" w14:textId="77777777" w:rsidR="00730D49" w:rsidRPr="0025242D" w:rsidRDefault="00730D49" w:rsidP="00730D49">
      <w:pPr>
        <w:rPr>
          <w:sz w:val="16"/>
        </w:rPr>
      </w:pPr>
      <w:r w:rsidRPr="0025242D">
        <w:rPr>
          <w:sz w:val="16"/>
        </w:rPr>
        <w:t>As for the president’s proposed timeline of three years, it’s wildly out of line with the Pentagon’s experience with other major systems it’s developed. More than three decades after it was proposed as a possible next-generation fighter jet (under the moniker Joint Strike Fighter, or JSF), for example, the F-35, once touted as a “revolution in military procurement,” is still plagued by hundreds of defects, and the planes spend almost half their time in hangars for repair and maintenance.</w:t>
      </w:r>
    </w:p>
    <w:p w14:paraId="7B8D6F17" w14:textId="77777777" w:rsidR="00730D49" w:rsidRPr="0025242D" w:rsidRDefault="00730D49" w:rsidP="00730D49">
      <w:pPr>
        <w:rPr>
          <w:sz w:val="16"/>
        </w:rPr>
      </w:pPr>
      <w:r w:rsidRPr="00CE30DC">
        <w:rPr>
          <w:rStyle w:val="StyleUnderline"/>
          <w:highlight w:val="cyan"/>
        </w:rPr>
        <w:t>Proponents</w:t>
      </w:r>
      <w:r w:rsidRPr="0025242D">
        <w:rPr>
          <w:rStyle w:val="StyleUnderline"/>
        </w:rPr>
        <w:t xml:space="preserve"> of the Golden Dome project </w:t>
      </w:r>
      <w:r w:rsidRPr="00CE30DC">
        <w:rPr>
          <w:rStyle w:val="StyleUnderline"/>
          <w:highlight w:val="cyan"/>
        </w:rPr>
        <w:t>argue that it’s</w:t>
      </w:r>
      <w:r w:rsidRPr="0025242D">
        <w:rPr>
          <w:rStyle w:val="StyleUnderline"/>
        </w:rPr>
        <w:t xml:space="preserve"> now </w:t>
      </w:r>
      <w:r w:rsidRPr="00CE30DC">
        <w:rPr>
          <w:rStyle w:val="StyleUnderline"/>
          <w:highlight w:val="cyan"/>
        </w:rPr>
        <w:t>feasible because of new technologies</w:t>
      </w:r>
      <w:r w:rsidRPr="0025242D">
        <w:rPr>
          <w:sz w:val="16"/>
        </w:rPr>
        <w:t xml:space="preserve"> being developed in Silicon Valley, from artificial intelligence to quantum computing. </w:t>
      </w:r>
      <w:r w:rsidRPr="00CE30DC">
        <w:rPr>
          <w:rStyle w:val="StyleUnderline"/>
          <w:highlight w:val="cyan"/>
        </w:rPr>
        <w:t>Those claims are</w:t>
      </w:r>
      <w:r w:rsidRPr="0025242D">
        <w:rPr>
          <w:rStyle w:val="StyleUnderline"/>
        </w:rPr>
        <w:t xml:space="preserve">, of course, </w:t>
      </w:r>
      <w:r w:rsidRPr="00CE30DC">
        <w:rPr>
          <w:rStyle w:val="Emphasis"/>
          <w:highlight w:val="cyan"/>
        </w:rPr>
        <w:t>unproven</w:t>
      </w:r>
      <w:r w:rsidRPr="00CE30DC">
        <w:rPr>
          <w:rStyle w:val="StyleUnderline"/>
          <w:highlight w:val="cyan"/>
        </w:rPr>
        <w:t>, and past experience suggests that there is no miracle technological solution</w:t>
      </w:r>
      <w:r w:rsidRPr="0025242D">
        <w:rPr>
          <w:rStyle w:val="StyleUnderline"/>
        </w:rPr>
        <w:t xml:space="preserve"> to complex security threats</w:t>
      </w:r>
      <w:r w:rsidRPr="0025242D">
        <w:rPr>
          <w:sz w:val="16"/>
        </w:rPr>
        <w:t>. AI-driven weapons may be quicker to locate and destroy targets and capable of coordinating complex responses like swarms of drones. But there is no evidence that AI can help solve the problem of blocking hundreds of fast-flying warheads embedded in a cloud of decoys. Worse yet, a missile defense system needs to work perfectly each and every time if it is to provide leak-proof protection against a nuclear catastrophe, an inconceivable standard in the real world of weaponry and defensive systems.</w:t>
      </w:r>
    </w:p>
    <w:p w14:paraId="7BEBCC5F" w14:textId="77777777" w:rsidR="00730D49" w:rsidRPr="0025242D" w:rsidRDefault="00730D49" w:rsidP="00730D49">
      <w:pPr>
        <w:rPr>
          <w:sz w:val="16"/>
        </w:rPr>
      </w:pPr>
      <w:r w:rsidRPr="0025242D">
        <w:rPr>
          <w:sz w:val="16"/>
        </w:rPr>
        <w:t>Of course, the weapons contractors salivating at the prospect of a monstrous payday tied to the development of Golden Dome are well aware that the president’s timeline will be quite literally unmeetable. Lockheed Martin has optimistically suggested that it should be able to perform the first test of a space-based interceptor in 2028,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200C6501" w14:textId="77777777" w:rsidR="00730D49" w:rsidRPr="0025242D" w:rsidRDefault="00730D49" w:rsidP="00730D49">
      <w:pPr>
        <w:rPr>
          <w:sz w:val="16"/>
        </w:rPr>
      </w:pPr>
      <w:r w:rsidRPr="0025242D">
        <w:rPr>
          <w:sz w:val="16"/>
        </w:rPr>
        <w:t>Who will benefit from the Golden Dome?</w:t>
      </w:r>
    </w:p>
    <w:p w14:paraId="168BA105" w14:textId="77777777" w:rsidR="00730D49" w:rsidRPr="0025242D" w:rsidRDefault="00730D49" w:rsidP="00730D49">
      <w:pPr>
        <w:rPr>
          <w:sz w:val="16"/>
        </w:rPr>
      </w:pPr>
      <w:r w:rsidRPr="0025242D">
        <w:rPr>
          <w:sz w:val="16"/>
        </w:rPr>
        <w:t>The major contractors for Golden Dome may not be revealed for a few months, but we already know enough to be able to take an educated guess about which companies are likely to play central roles in the program.</w:t>
      </w:r>
    </w:p>
    <w:p w14:paraId="05AD0580" w14:textId="77777777" w:rsidR="00730D49" w:rsidRPr="0025242D" w:rsidRDefault="00730D49" w:rsidP="00730D49">
      <w:pPr>
        <w:rPr>
          <w:sz w:val="16"/>
        </w:rPr>
      </w:pPr>
      <w:r w:rsidRPr="0025242D">
        <w:rPr>
          <w:sz w:val="16"/>
        </w:rPr>
        <w:t>The administration has said that Golden Dome will be built on existing hardware and the biggest current producers of missile defense hardware are Lockheed Martin, Boeing and Raytheon (a major part of RTX Corporation). So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59B8BA51" w14:textId="77777777" w:rsidR="00730D49" w:rsidRPr="0025242D" w:rsidRDefault="00730D49" w:rsidP="00730D49">
      <w:pPr>
        <w:rPr>
          <w:sz w:val="16"/>
        </w:rPr>
      </w:pPr>
      <w:r w:rsidRPr="0025242D">
        <w:rPr>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1ED0A5D2" w14:textId="77777777" w:rsidR="00730D49" w:rsidRPr="0025242D" w:rsidRDefault="00730D49" w:rsidP="00730D49">
      <w:pPr>
        <w:rPr>
          <w:sz w:val="16"/>
        </w:rPr>
      </w:pPr>
      <w:r w:rsidRPr="0025242D">
        <w:rPr>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45762E73" w14:textId="77777777" w:rsidR="00730D49" w:rsidRPr="0025242D" w:rsidRDefault="00730D49" w:rsidP="00730D49">
      <w:pPr>
        <w:rPr>
          <w:sz w:val="16"/>
        </w:rPr>
      </w:pPr>
      <w:r w:rsidRPr="0025242D">
        <w:rPr>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61E0BE5A" w14:textId="77777777" w:rsidR="00730D49" w:rsidRPr="0025242D" w:rsidRDefault="00730D49" w:rsidP="00730D49">
      <w:pPr>
        <w:rPr>
          <w:sz w:val="16"/>
        </w:rPr>
      </w:pPr>
      <w:r w:rsidRPr="0025242D">
        <w:rPr>
          <w:sz w:val="16"/>
        </w:rPr>
        <w:t>The nation’s premier defense firms and missile manufacturers will likely enjoy direct access to Golden Dome, since the project is expected to be headquartered in Huntsville, Alabama, the “Pentagon of the South.”</w:t>
      </w:r>
    </w:p>
    <w:p w14:paraId="05F374F7" w14:textId="77777777" w:rsidR="00730D49" w:rsidRPr="0025242D" w:rsidRDefault="00730D49" w:rsidP="00730D49">
      <w:pPr>
        <w:rPr>
          <w:sz w:val="16"/>
        </w:rPr>
      </w:pPr>
      <w:r w:rsidRPr="0025242D">
        <w:rPr>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67DADB47" w14:textId="77777777" w:rsidR="00730D49" w:rsidRPr="0025242D" w:rsidRDefault="00730D49" w:rsidP="00730D49">
      <w:pPr>
        <w:rPr>
          <w:sz w:val="16"/>
        </w:rPr>
      </w:pPr>
      <w:r w:rsidRPr="0025242D">
        <w:rPr>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521B31CC" w14:textId="77777777" w:rsidR="00730D49" w:rsidRPr="0025242D" w:rsidRDefault="00730D49" w:rsidP="00730D49">
      <w:pPr>
        <w:rPr>
          <w:sz w:val="16"/>
        </w:rPr>
      </w:pPr>
      <w:r w:rsidRPr="0025242D">
        <w:rPr>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78523460" w14:textId="77777777" w:rsidR="00730D49" w:rsidRPr="0025242D" w:rsidRDefault="00730D49" w:rsidP="00730D49">
      <w:pPr>
        <w:rPr>
          <w:sz w:val="16"/>
        </w:rPr>
      </w:pPr>
      <w:r w:rsidRPr="0025242D">
        <w:rPr>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04B03BD8" w14:textId="77777777" w:rsidR="00730D49" w:rsidRPr="0025242D" w:rsidRDefault="00730D49" w:rsidP="00730D49">
      <w:pPr>
        <w:rPr>
          <w:sz w:val="16"/>
        </w:rPr>
      </w:pPr>
      <w:r w:rsidRPr="0025242D">
        <w:rPr>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77F46F68" w14:textId="77777777" w:rsidR="00730D49" w:rsidRPr="0025242D" w:rsidRDefault="00730D49" w:rsidP="00730D49">
      <w:pPr>
        <w:rPr>
          <w:sz w:val="16"/>
        </w:rPr>
      </w:pPr>
      <w:r w:rsidRPr="0025242D">
        <w:rPr>
          <w:sz w:val="16"/>
        </w:rPr>
        <w:t>The gold of the Golden Dome</w:t>
      </w:r>
    </w:p>
    <w:p w14:paraId="7762F3D8" w14:textId="77777777" w:rsidR="00730D49" w:rsidRPr="0025242D" w:rsidRDefault="00730D49" w:rsidP="00730D49">
      <w:pPr>
        <w:rPr>
          <w:sz w:val="16"/>
        </w:rPr>
      </w:pPr>
      <w:r w:rsidRPr="0025242D">
        <w:rPr>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CE30DC">
        <w:rPr>
          <w:rStyle w:val="StyleUnderline"/>
          <w:highlight w:val="cyan"/>
        </w:rPr>
        <w:t>Golden Dome will</w:t>
      </w:r>
      <w:r w:rsidRPr="0025242D">
        <w:rPr>
          <w:sz w:val="16"/>
        </w:rPr>
        <w:t xml:space="preserve"> undoubtedly </w:t>
      </w:r>
      <w:r w:rsidRPr="00CE30DC">
        <w:rPr>
          <w:rStyle w:val="StyleUnderline"/>
          <w:highlight w:val="cyan"/>
        </w:rPr>
        <w:t>siphon into the military</w:t>
      </w:r>
      <w:r w:rsidRPr="0025242D">
        <w:rPr>
          <w:rStyle w:val="StyleUnderline"/>
        </w:rPr>
        <w:t xml:space="preserve"> sector </w:t>
      </w:r>
      <w:r w:rsidRPr="00CE30DC">
        <w:rPr>
          <w:rStyle w:val="StyleUnderline"/>
          <w:highlight w:val="cyan"/>
        </w:rPr>
        <w:t>significant</w:t>
      </w:r>
      <w:r w:rsidRPr="0025242D">
        <w:rPr>
          <w:rStyle w:val="StyleUnderline"/>
        </w:rPr>
        <w:t xml:space="preserve"> numbers of </w:t>
      </w:r>
      <w:r w:rsidRPr="00CE30DC">
        <w:rPr>
          <w:rStyle w:val="StyleUnderline"/>
          <w:highlight w:val="cyan"/>
        </w:rPr>
        <w:t>scientists and engineers who</w:t>
      </w:r>
      <w:r w:rsidRPr="0025242D">
        <w:rPr>
          <w:rStyle w:val="StyleUnderline"/>
        </w:rPr>
        <w:t xml:space="preserve"> might </w:t>
      </w:r>
      <w:r w:rsidRPr="00CE30DC">
        <w:rPr>
          <w:rStyle w:val="StyleUnderline"/>
          <w:highlight w:val="cyan"/>
        </w:rPr>
        <w:t>otherwise</w:t>
      </w:r>
      <w:r w:rsidRPr="0025242D">
        <w:rPr>
          <w:sz w:val="16"/>
        </w:rPr>
        <w:t xml:space="preserve"> be trying to </w:t>
      </w:r>
      <w:r w:rsidRPr="00CE30DC">
        <w:rPr>
          <w:rStyle w:val="StyleUnderline"/>
          <w:highlight w:val="cyan"/>
        </w:rPr>
        <w:t>solve</w:t>
      </w:r>
      <w:r w:rsidRPr="00CE30DC">
        <w:rPr>
          <w:sz w:val="16"/>
          <w:highlight w:val="cyan"/>
        </w:rPr>
        <w:t xml:space="preserve"> </w:t>
      </w:r>
      <w:r w:rsidRPr="00CE30DC">
        <w:rPr>
          <w:rStyle w:val="StyleUnderline"/>
          <w:highlight w:val="cyan"/>
        </w:rPr>
        <w:t>environmental and public health problems</w:t>
      </w:r>
      <w:r w:rsidRPr="0025242D">
        <w:rPr>
          <w:sz w:val="16"/>
        </w:rPr>
        <w:t xml:space="preserve">, </w:t>
      </w:r>
      <w:r w:rsidRPr="00CE30DC">
        <w:rPr>
          <w:rStyle w:val="Emphasis"/>
          <w:highlight w:val="cyan"/>
        </w:rPr>
        <w:t>undermining</w:t>
      </w:r>
      <w:r w:rsidRPr="0025242D">
        <w:rPr>
          <w:sz w:val="16"/>
        </w:rPr>
        <w:t xml:space="preserve"> this country’s </w:t>
      </w:r>
      <w:r w:rsidRPr="00CE30DC">
        <w:rPr>
          <w:rStyle w:val="StyleUnderline"/>
          <w:highlight w:val="cyan"/>
        </w:rPr>
        <w:t>ability to deal with</w:t>
      </w:r>
      <w:r w:rsidRPr="00CE30DC">
        <w:rPr>
          <w:sz w:val="16"/>
          <w:highlight w:val="cyan"/>
        </w:rPr>
        <w:t xml:space="preserve"> </w:t>
      </w:r>
      <w:r w:rsidRPr="00CE30DC">
        <w:rPr>
          <w:rStyle w:val="Emphasis"/>
          <w:highlight w:val="cyan"/>
        </w:rPr>
        <w:t xml:space="preserve">the </w:t>
      </w:r>
      <w:r w:rsidRPr="00CE30DC">
        <w:rPr>
          <w:rStyle w:val="Emphasis"/>
          <w:sz w:val="40"/>
          <w:szCs w:val="40"/>
          <w:highlight w:val="cyan"/>
        </w:rPr>
        <w:t>greatest threats to our lives</w:t>
      </w:r>
      <w:r w:rsidRPr="0025242D">
        <w:rPr>
          <w:sz w:val="16"/>
        </w:rPr>
        <w:t xml:space="preserve"> and livelihoods </w:t>
      </w:r>
      <w:r w:rsidRPr="00DA1EFE">
        <w:rPr>
          <w:rStyle w:val="StyleUnderline"/>
        </w:rPr>
        <w:t>to fund a defense system that will never actually be able to defend us</w:t>
      </w:r>
      <w:r w:rsidRPr="0025242D">
        <w:rPr>
          <w:sz w:val="16"/>
        </w:rPr>
        <w:t>.</w:t>
      </w:r>
    </w:p>
    <w:p w14:paraId="2A31AA78" w14:textId="77777777" w:rsidR="00730D49" w:rsidRPr="0025242D" w:rsidRDefault="00730D49" w:rsidP="00730D49">
      <w:pPr>
        <w:rPr>
          <w:sz w:val="16"/>
        </w:rPr>
      </w:pPr>
      <w:r w:rsidRPr="0025242D">
        <w:rPr>
          <w:sz w:val="16"/>
        </w:rPr>
        <w:t xml:space="preserve">Worse yet, </w:t>
      </w:r>
      <w:r w:rsidRPr="00CE30DC">
        <w:rPr>
          <w:rStyle w:val="Emphasis"/>
          <w:highlight w:val="cyan"/>
        </w:rPr>
        <w:t>Golden Dome</w:t>
      </w:r>
      <w:r w:rsidRPr="0025242D">
        <w:rPr>
          <w:sz w:val="16"/>
        </w:rPr>
        <w:t xml:space="preserve"> is likely to be more than just a waste of money. It </w:t>
      </w:r>
      <w:r w:rsidRPr="0025242D">
        <w:rPr>
          <w:rStyle w:val="StyleUnderline"/>
        </w:rPr>
        <w:t xml:space="preserve">could also </w:t>
      </w:r>
      <w:r w:rsidRPr="00CE30DC">
        <w:rPr>
          <w:rStyle w:val="StyleUnderline"/>
          <w:highlight w:val="cyan"/>
        </w:rPr>
        <w:t>accelerate the nuclear arms race</w:t>
      </w:r>
      <w:r w:rsidRPr="0025242D">
        <w:rPr>
          <w:rStyle w:val="StyleUnderline"/>
        </w:rPr>
        <w:t xml:space="preserve"> between the U.S., Russia and China</w:t>
      </w:r>
      <w:r w:rsidRPr="0025242D">
        <w:rPr>
          <w:sz w:val="16"/>
        </w:rPr>
        <w:t xml:space="preserve">. If, as is often the case, </w:t>
      </w:r>
      <w:r w:rsidRPr="0025242D">
        <w:rPr>
          <w:rStyle w:val="StyleUnderline"/>
        </w:rPr>
        <w:t xml:space="preserve">America’s </w:t>
      </w:r>
      <w:r w:rsidRPr="00CE30DC">
        <w:rPr>
          <w:rStyle w:val="StyleUnderline"/>
          <w:highlight w:val="cyan"/>
        </w:rPr>
        <w:t>adversaries</w:t>
      </w:r>
      <w:r w:rsidRPr="0025242D">
        <w:rPr>
          <w:rStyle w:val="StyleUnderline"/>
        </w:rPr>
        <w:t xml:space="preserve"> prepare for worst-case scenarios</w:t>
      </w:r>
      <w:r w:rsidRPr="0025242D">
        <w:rPr>
          <w:sz w:val="16"/>
        </w:rPr>
        <w:t xml:space="preserve">, </w:t>
      </w:r>
      <w:r w:rsidRPr="0025242D">
        <w:rPr>
          <w:rStyle w:val="StyleUnderline"/>
        </w:rPr>
        <w:t xml:space="preserve">they are likely to </w:t>
      </w:r>
      <w:r w:rsidRPr="00CE30DC">
        <w:rPr>
          <w:rStyle w:val="StyleUnderline"/>
          <w:highlight w:val="cyan"/>
        </w:rPr>
        <w:t>make their plans based on the idea that Golden Dome just might work, which means they’ll increase</w:t>
      </w:r>
      <w:r w:rsidRPr="0025242D">
        <w:rPr>
          <w:rStyle w:val="StyleUnderline"/>
        </w:rPr>
        <w:t xml:space="preserve"> their </w:t>
      </w:r>
      <w:r w:rsidRPr="00CE30DC">
        <w:rPr>
          <w:rStyle w:val="StyleUnderline"/>
          <w:highlight w:val="cyan"/>
        </w:rPr>
        <w:t>offensive</w:t>
      </w:r>
      <w:r w:rsidRPr="0025242D">
        <w:rPr>
          <w:rStyle w:val="StyleUnderline"/>
        </w:rPr>
        <w:t xml:space="preserve"> </w:t>
      </w:r>
      <w:r w:rsidRPr="00CE30DC">
        <w:rPr>
          <w:rStyle w:val="StyleUnderline"/>
          <w:highlight w:val="cyan"/>
        </w:rPr>
        <w:t>forces</w:t>
      </w:r>
      <w:r w:rsidRPr="0025242D">
        <w:rPr>
          <w:rStyle w:val="StyleUnderline"/>
        </w:rPr>
        <w:t xml:space="preserve"> to ensure that, in a nuclear confrontation, they are able to overwhelm any new missile defense network</w:t>
      </w:r>
      <w:r w:rsidRPr="0025242D">
        <w:rPr>
          <w:sz w:val="16"/>
        </w:rPr>
        <w:t>. It was precisely this sort of offensive/defensive arms race that the Anti-Ballistic Missile Treaty of the era of President Richard Nixon was designed to prevent. That agreement was, however, abandoned by President George W. Bush.</w:t>
      </w:r>
    </w:p>
    <w:p w14:paraId="4E6580F4" w14:textId="77777777" w:rsidR="00730D49" w:rsidRDefault="00730D49" w:rsidP="00730D49">
      <w:r w:rsidRPr="00CE30DC">
        <w:rPr>
          <w:rStyle w:val="StyleUnderline"/>
          <w:highlight w:val="cyan"/>
        </w:rPr>
        <w:t>A</w:t>
      </w:r>
      <w:r w:rsidRPr="0025242D">
        <w:rPr>
          <w:rStyle w:val="StyleUnderline"/>
        </w:rPr>
        <w:t xml:space="preserve"> no less </w:t>
      </w:r>
      <w:r w:rsidRPr="00CE30DC">
        <w:rPr>
          <w:rStyle w:val="StyleUnderline"/>
          <w:highlight w:val="cyan"/>
        </w:rPr>
        <w:t>dangerous aspect of</w:t>
      </w:r>
      <w:r w:rsidRPr="0025242D">
        <w:rPr>
          <w:rStyle w:val="StyleUnderline"/>
        </w:rPr>
        <w:t xml:space="preserve"> any future involving the </w:t>
      </w:r>
      <w:r w:rsidRPr="00CE30DC">
        <w:rPr>
          <w:rStyle w:val="StyleUnderline"/>
          <w:highlight w:val="cyan"/>
        </w:rPr>
        <w:t>Golden Dome would be</w:t>
      </w:r>
      <w:r w:rsidRPr="0025242D">
        <w:rPr>
          <w:rStyle w:val="StyleUnderline"/>
        </w:rPr>
        <w:t xml:space="preserve"> the creation of a new set of </w:t>
      </w:r>
      <w:r w:rsidRPr="00CE30DC">
        <w:rPr>
          <w:rStyle w:val="Emphasis"/>
          <w:highlight w:val="cyan"/>
        </w:rPr>
        <w:t>space</w:t>
      </w:r>
      <w:r w:rsidRPr="0025242D">
        <w:rPr>
          <w:rStyle w:val="StyleUnderline"/>
        </w:rPr>
        <w:t xml:space="preserve">-based </w:t>
      </w:r>
      <w:r w:rsidRPr="00CE30DC">
        <w:rPr>
          <w:rStyle w:val="Emphasis"/>
          <w:highlight w:val="cyan"/>
        </w:rPr>
        <w:t>interceptors</w:t>
      </w:r>
      <w:r w:rsidRPr="0025242D">
        <w:rPr>
          <w:rStyle w:val="StyleUnderline"/>
        </w:rPr>
        <w:t xml:space="preserve"> as an integral part of the system.</w:t>
      </w:r>
      <w:r w:rsidRPr="0025242D">
        <w:rPr>
          <w:sz w:val="16"/>
        </w:rPr>
        <w:t xml:space="preserve"> An interceptor in space may not actually be able to block a barrage of nuclear warheads, but it would definitely be capable of taking out civilian and military satellites, which travel in predictable orbits. If the unspoken agreement not to attack such satellites were ever to be lifted, basic functions of the global economy (not to speak of the U.S. military) would be at risk. </w:t>
      </w:r>
      <w:r w:rsidRPr="0025242D">
        <w:rPr>
          <w:rStyle w:val="StyleUnderline"/>
        </w:rPr>
        <w:t xml:space="preserve">Not only could attacks on satellites bring the global economy to a grinding halt, but </w:t>
      </w:r>
      <w:r w:rsidRPr="00CE30DC">
        <w:rPr>
          <w:rStyle w:val="Emphasis"/>
          <w:highlight w:val="cyan"/>
        </w:rPr>
        <w:t>they</w:t>
      </w:r>
      <w:r w:rsidRPr="0025242D">
        <w:rPr>
          <w:rStyle w:val="StyleUnderline"/>
        </w:rPr>
        <w:t xml:space="preserve"> could also </w:t>
      </w:r>
      <w:r w:rsidRPr="00CE30DC">
        <w:rPr>
          <w:rStyle w:val="Emphasis"/>
          <w:highlight w:val="cyan"/>
        </w:rPr>
        <w:t>spark a spiral of escalation that</w:t>
      </w:r>
      <w:r w:rsidRPr="0025242D">
        <w:rPr>
          <w:rStyle w:val="StyleUnderline"/>
        </w:rPr>
        <w:t xml:space="preserve"> might, in the end, </w:t>
      </w:r>
      <w:r w:rsidRPr="00CE30DC">
        <w:rPr>
          <w:rStyle w:val="Emphasis"/>
          <w:highlight w:val="cyan"/>
        </w:rPr>
        <w:t>lead to the use of nuclear weapons</w:t>
      </w:r>
      <w:r w:rsidRPr="007C0CF3">
        <w:t>.</w:t>
      </w:r>
    </w:p>
    <w:p w14:paraId="759CED24" w14:textId="77777777" w:rsidR="00730D49" w:rsidRDefault="00730D49" w:rsidP="00730D49">
      <w:pPr>
        <w:pStyle w:val="Heading2"/>
      </w:pPr>
      <w:r>
        <w:t>ADV---CIVIL SERVICE</w:t>
      </w:r>
    </w:p>
    <w:p w14:paraId="20427A9C" w14:textId="77777777" w:rsidR="00730D49" w:rsidRPr="00675D26" w:rsidRDefault="00730D49" w:rsidP="00730D49">
      <w:pPr>
        <w:pStyle w:val="Heading3"/>
      </w:pPr>
      <w:r w:rsidRPr="00675D26">
        <w:t>Trump Fine---1NC</w:t>
      </w:r>
    </w:p>
    <w:p w14:paraId="31668851" w14:textId="77777777" w:rsidR="00730D49" w:rsidRPr="00675D26" w:rsidRDefault="00730D49" w:rsidP="00730D49">
      <w:pPr>
        <w:pStyle w:val="Heading4"/>
      </w:pPr>
      <w:r w:rsidRPr="00675D26">
        <w:t>Trump is fine for the administrative state:</w:t>
      </w:r>
    </w:p>
    <w:p w14:paraId="45885681" w14:textId="77777777" w:rsidR="00730D49" w:rsidRPr="00675D26" w:rsidRDefault="00730D49" w:rsidP="00730D49">
      <w:pPr>
        <w:pStyle w:val="Heading4"/>
      </w:pPr>
      <w:r w:rsidRPr="00675D26">
        <w:t xml:space="preserve">A. </w:t>
      </w:r>
      <w:r w:rsidRPr="00675D26">
        <w:rPr>
          <w:u w:val="single"/>
        </w:rPr>
        <w:t>Schedule F</w:t>
      </w:r>
      <w:r w:rsidRPr="00675D26">
        <w:t xml:space="preserve">. It only knocks out the </w:t>
      </w:r>
      <w:r w:rsidRPr="00675D26">
        <w:rPr>
          <w:u w:val="single"/>
        </w:rPr>
        <w:t>most disruptive</w:t>
      </w:r>
      <w:r w:rsidRPr="00675D26">
        <w:t xml:space="preserve"> laggards. </w:t>
      </w:r>
    </w:p>
    <w:p w14:paraId="1A6B6CDB" w14:textId="77777777" w:rsidR="00730D49" w:rsidRPr="00675D26" w:rsidRDefault="00730D49" w:rsidP="00730D49">
      <w:r w:rsidRPr="00675D26">
        <w:t xml:space="preserve">Temin and </w:t>
      </w:r>
      <w:r w:rsidRPr="00675D26">
        <w:rPr>
          <w:rStyle w:val="Style13ptBold"/>
        </w:rPr>
        <w:t>Higgins 25</w:t>
      </w:r>
      <w:r w:rsidRPr="00675D26">
        <w:t>, *Reporter and Interviewer at the Federal News Network, host of Federal Dive, **Research Fellow at the Competitive Enterprise Institute (*Tom Temin, **Sean Higgins, February 20, 2025, “Why Schedule F could work this time around,” Federal News Network, https://federalnewsnetwork.com/workforce/2025/02/why-schedule-f-could-work-this-time-around/)</w:t>
      </w:r>
    </w:p>
    <w:p w14:paraId="263BC6CE" w14:textId="77777777" w:rsidR="00730D49" w:rsidRPr="00675D26" w:rsidRDefault="00730D49" w:rsidP="00730D49">
      <w:pPr>
        <w:rPr>
          <w:u w:val="single"/>
        </w:rPr>
      </w:pPr>
      <w:r w:rsidRPr="00675D26">
        <w:rPr>
          <w:sz w:val="16"/>
        </w:rPr>
        <w:t xml:space="preserve">Sean </w:t>
      </w:r>
      <w:r w:rsidRPr="00675D26">
        <w:rPr>
          <w:rStyle w:val="StyleUnderline"/>
        </w:rPr>
        <w:t>Higgins:</w:t>
      </w:r>
      <w:r w:rsidRPr="00675D26">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675D26">
        <w:rPr>
          <w:sz w:val="16"/>
        </w:rPr>
        <w:t xml:space="preserve">ean, </w:t>
      </w:r>
      <w:r w:rsidRPr="00675D26">
        <w:rPr>
          <w:rStyle w:val="StyleUnderline"/>
          <w:highlight w:val="cyan"/>
        </w:rPr>
        <w:t>it’s not like</w:t>
      </w:r>
      <w:r w:rsidRPr="00675D26">
        <w:rPr>
          <w:sz w:val="16"/>
        </w:rPr>
        <w:t xml:space="preserve"> the </w:t>
      </w:r>
      <w:r w:rsidRPr="00675D26">
        <w:rPr>
          <w:rStyle w:val="Emphasis"/>
          <w:highlight w:val="cyan"/>
        </w:rPr>
        <w:t>Trump</w:t>
      </w:r>
      <w:r w:rsidRPr="00675D26">
        <w:rPr>
          <w:sz w:val="16"/>
        </w:rPr>
        <w:t xml:space="preserve"> administration </w:t>
      </w:r>
      <w:r w:rsidRPr="00675D26">
        <w:rPr>
          <w:rStyle w:val="StyleUnderline"/>
          <w:highlight w:val="cyan"/>
        </w:rPr>
        <w:t>will</w:t>
      </w:r>
      <w:r w:rsidRPr="00675D26">
        <w:rPr>
          <w:sz w:val="16"/>
        </w:rPr>
        <w:t xml:space="preserve"> be able to </w:t>
      </w:r>
      <w:r w:rsidRPr="00675D26">
        <w:rPr>
          <w:rStyle w:val="StyleUnderline"/>
          <w:highlight w:val="cyan"/>
        </w:rPr>
        <w:t xml:space="preserve">replace </w:t>
      </w:r>
      <w:r w:rsidRPr="00675D26">
        <w:rPr>
          <w:rStyle w:val="Emphasis"/>
          <w:highlight w:val="cyan"/>
        </w:rPr>
        <w:t>everybody</w:t>
      </w:r>
      <w:r w:rsidRPr="00675D26">
        <w:rPr>
          <w:sz w:val="16"/>
        </w:rPr>
        <w:t xml:space="preserve"> that is put </w:t>
      </w:r>
      <w:r w:rsidRPr="00675D26">
        <w:rPr>
          <w:rStyle w:val="StyleUnderline"/>
          <w:highlight w:val="cyan"/>
        </w:rPr>
        <w:t xml:space="preserve">on </w:t>
      </w:r>
      <w:r w:rsidRPr="00675D26">
        <w:rPr>
          <w:rStyle w:val="Emphasis"/>
          <w:highlight w:val="cyan"/>
        </w:rPr>
        <w:t>Schedule F</w:t>
      </w:r>
      <w:r w:rsidRPr="00675D26">
        <w:rPr>
          <w:sz w:val="16"/>
        </w:rPr>
        <w:t xml:space="preserve">. I mean, </w:t>
      </w:r>
      <w:r w:rsidRPr="00675D26">
        <w:rPr>
          <w:rStyle w:val="StyleUnderline"/>
          <w:highlight w:val="cyan"/>
        </w:rPr>
        <w:t>the estimate is</w:t>
      </w:r>
      <w:r w:rsidRPr="00675D26">
        <w:rPr>
          <w:rStyle w:val="StyleUnderline"/>
        </w:rPr>
        <w:t xml:space="preserve"> something like </w:t>
      </w:r>
      <w:r w:rsidRPr="00675D26">
        <w:rPr>
          <w:rStyle w:val="Emphasis"/>
          <w:highlight w:val="cyan"/>
        </w:rPr>
        <w:t>50,000</w:t>
      </w:r>
      <w:r w:rsidRPr="00675D26">
        <w:rPr>
          <w:sz w:val="16"/>
        </w:rPr>
        <w:t xml:space="preserve"> people </w:t>
      </w:r>
      <w:r w:rsidRPr="00675D26">
        <w:rPr>
          <w:rStyle w:val="StyleUnderline"/>
          <w:highlight w:val="cyan"/>
        </w:rPr>
        <w:t>could</w:t>
      </w:r>
      <w:r w:rsidRPr="00675D26">
        <w:rPr>
          <w:sz w:val="16"/>
        </w:rPr>
        <w:t xml:space="preserve"> potentially </w:t>
      </w:r>
      <w:r w:rsidRPr="00675D26">
        <w:rPr>
          <w:rStyle w:val="StyleUnderline"/>
          <w:highlight w:val="cyan"/>
        </w:rPr>
        <w:t>be affected</w:t>
      </w:r>
      <w:r w:rsidRPr="00675D26">
        <w:rPr>
          <w:sz w:val="16"/>
        </w:rPr>
        <w:t xml:space="preserve">. We don’t really know yet. </w:t>
      </w:r>
      <w:r w:rsidRPr="00675D26">
        <w:rPr>
          <w:rStyle w:val="StyleUnderline"/>
          <w:highlight w:val="cyan"/>
        </w:rPr>
        <w:t xml:space="preserve">But </w:t>
      </w:r>
      <w:r w:rsidRPr="00675D26">
        <w:rPr>
          <w:rStyle w:val="Emphasis"/>
          <w:highlight w:val="cyan"/>
        </w:rPr>
        <w:t>even if</w:t>
      </w:r>
      <w:r w:rsidRPr="00675D26">
        <w:rPr>
          <w:rStyle w:val="StyleUnderline"/>
        </w:rPr>
        <w:t xml:space="preserve"> that were the case, </w:t>
      </w:r>
      <w:r w:rsidRPr="00675D26">
        <w:rPr>
          <w:rStyle w:val="StyleUnderline"/>
          <w:highlight w:val="cyan"/>
        </w:rPr>
        <w:t>they</w:t>
      </w:r>
      <w:r w:rsidRPr="00675D26">
        <w:rPr>
          <w:rStyle w:val="StyleUnderline"/>
        </w:rPr>
        <w:t xml:space="preserve"> probably </w:t>
      </w:r>
      <w:r w:rsidRPr="00675D26">
        <w:rPr>
          <w:rStyle w:val="StyleUnderline"/>
          <w:highlight w:val="cyan"/>
        </w:rPr>
        <w:t xml:space="preserve">would </w:t>
      </w:r>
      <w:r w:rsidRPr="00675D26">
        <w:rPr>
          <w:rStyle w:val="Emphasis"/>
          <w:highlight w:val="cyan"/>
        </w:rPr>
        <w:t>only be</w:t>
      </w:r>
      <w:r w:rsidRPr="00675D26">
        <w:rPr>
          <w:rStyle w:val="StyleUnderline"/>
          <w:highlight w:val="cyan"/>
        </w:rPr>
        <w:t xml:space="preserve"> replacing</w:t>
      </w:r>
      <w:r w:rsidRPr="00675D26">
        <w:rPr>
          <w:rStyle w:val="StyleUnderline"/>
        </w:rPr>
        <w:t xml:space="preserve"> of probably </w:t>
      </w:r>
      <w:r w:rsidRPr="00675D26">
        <w:rPr>
          <w:rStyle w:val="Emphasis"/>
          <w:highlight w:val="cyan"/>
        </w:rPr>
        <w:t>a few hundred</w:t>
      </w:r>
      <w:r w:rsidRPr="00675D26">
        <w:rPr>
          <w:rStyle w:val="StyleUnderline"/>
          <w:highlight w:val="cyan"/>
        </w:rPr>
        <w:t xml:space="preserve"> people </w:t>
      </w:r>
      <w:r w:rsidRPr="00675D26">
        <w:rPr>
          <w:rStyle w:val="Emphasis"/>
          <w:highlight w:val="cyan"/>
        </w:rPr>
        <w:t>at</w:t>
      </w:r>
      <w:r w:rsidRPr="00675D26">
        <w:rPr>
          <w:rStyle w:val="Emphasis"/>
        </w:rPr>
        <w:t xml:space="preserve"> the </w:t>
      </w:r>
      <w:r w:rsidRPr="00675D26">
        <w:rPr>
          <w:rStyle w:val="Emphasis"/>
          <w:highlight w:val="cyan"/>
        </w:rPr>
        <w:t>most</w:t>
      </w:r>
      <w:r w:rsidRPr="00675D26">
        <w:rPr>
          <w:rStyle w:val="StyleUnderline"/>
          <w:highlight w:val="cyan"/>
        </w:rPr>
        <w:t xml:space="preserve"> because it’s </w:t>
      </w:r>
      <w:r w:rsidRPr="00675D26">
        <w:rPr>
          <w:rStyle w:val="Emphasis"/>
          <w:highlight w:val="cyan"/>
        </w:rPr>
        <w:t>just</w:t>
      </w:r>
      <w:r w:rsidRPr="00675D26">
        <w:rPr>
          <w:rStyle w:val="Emphasis"/>
        </w:rPr>
        <w:t xml:space="preserve"> literally </w:t>
      </w:r>
      <w:r w:rsidRPr="00675D26">
        <w:rPr>
          <w:rStyle w:val="Emphasis"/>
          <w:highlight w:val="cyan"/>
        </w:rPr>
        <w:t>hard</w:t>
      </w:r>
      <w:r w:rsidRPr="00675D26">
        <w:rPr>
          <w:rStyle w:val="StyleUnderline"/>
          <w:highlight w:val="cyan"/>
        </w:rPr>
        <w:t xml:space="preserve"> to find</w:t>
      </w:r>
      <w:r w:rsidRPr="00675D26">
        <w:rPr>
          <w:rStyle w:val="StyleUnderline"/>
        </w:rPr>
        <w:t xml:space="preserve"> </w:t>
      </w:r>
      <w:r w:rsidRPr="00675D26">
        <w:rPr>
          <w:rStyle w:val="Emphasis"/>
        </w:rPr>
        <w:t xml:space="preserve">that many </w:t>
      </w:r>
      <w:r w:rsidRPr="00675D26">
        <w:rPr>
          <w:rStyle w:val="Emphasis"/>
          <w:highlight w:val="cyan"/>
        </w:rPr>
        <w:t>people</w:t>
      </w:r>
      <w:r w:rsidRPr="00675D26">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675D26">
        <w:rPr>
          <w:rStyle w:val="StyleUnderline"/>
          <w:highlight w:val="cyan"/>
        </w:rPr>
        <w:t>they may</w:t>
      </w:r>
      <w:r w:rsidRPr="00675D26">
        <w:rPr>
          <w:rStyle w:val="StyleUnderline"/>
        </w:rPr>
        <w:t xml:space="preserve"> be able to </w:t>
      </w:r>
      <w:r w:rsidRPr="00675D26">
        <w:rPr>
          <w:rStyle w:val="StyleUnderline"/>
          <w:highlight w:val="cyan"/>
        </w:rPr>
        <w:t>just</w:t>
      </w:r>
      <w:r w:rsidRPr="00675D26">
        <w:rPr>
          <w:rStyle w:val="StyleUnderline"/>
        </w:rPr>
        <w:t xml:space="preserve"> to </w:t>
      </w:r>
      <w:r w:rsidRPr="00675D26">
        <w:rPr>
          <w:rStyle w:val="Emphasis"/>
          <w:highlight w:val="cyan"/>
        </w:rPr>
        <w:t>knock out</w:t>
      </w:r>
      <w:r w:rsidRPr="00675D26">
        <w:rPr>
          <w:rStyle w:val="StyleUnderline"/>
          <w:highlight w:val="cyan"/>
        </w:rPr>
        <w:t xml:space="preserve"> the</w:t>
      </w:r>
      <w:r w:rsidRPr="00675D26">
        <w:rPr>
          <w:sz w:val="16"/>
        </w:rPr>
        <w:t xml:space="preserve"> one or two </w:t>
      </w:r>
      <w:r w:rsidRPr="00675D26">
        <w:rPr>
          <w:rStyle w:val="StyleUnderline"/>
          <w:highlight w:val="cyan"/>
        </w:rPr>
        <w:t>people</w:t>
      </w:r>
      <w:r w:rsidRPr="00675D26">
        <w:rPr>
          <w:rStyle w:val="StyleUnderline"/>
        </w:rPr>
        <w:t xml:space="preserve"> that they decide that </w:t>
      </w:r>
      <w:r w:rsidRPr="00675D26">
        <w:rPr>
          <w:rStyle w:val="Emphasis"/>
        </w:rPr>
        <w:t xml:space="preserve">are </w:t>
      </w:r>
      <w:r w:rsidRPr="00675D26">
        <w:rPr>
          <w:rStyle w:val="Emphasis"/>
          <w:highlight w:val="cyan"/>
        </w:rPr>
        <w:t>really dragging</w:t>
      </w:r>
      <w:r w:rsidRPr="00675D26">
        <w:rPr>
          <w:rStyle w:val="StyleUnderline"/>
          <w:highlight w:val="cyan"/>
        </w:rPr>
        <w:t xml:space="preserve"> their heels</w:t>
      </w:r>
      <w:r w:rsidRPr="00675D26">
        <w:rPr>
          <w:rStyle w:val="StyleUnderline"/>
        </w:rPr>
        <w:t xml:space="preserve"> and </w:t>
      </w:r>
      <w:r w:rsidRPr="00675D26">
        <w:rPr>
          <w:rStyle w:val="Emphasis"/>
          <w:highlight w:val="cyan"/>
        </w:rPr>
        <w:t>that’s</w:t>
      </w:r>
      <w:r w:rsidRPr="00675D26">
        <w:rPr>
          <w:rStyle w:val="StyleUnderline"/>
        </w:rPr>
        <w:t xml:space="preserve"> the sort of </w:t>
      </w:r>
      <w:r w:rsidRPr="00675D26">
        <w:rPr>
          <w:rStyle w:val="Emphasis"/>
          <w:highlight w:val="cyan"/>
        </w:rPr>
        <w:t>where</w:t>
      </w:r>
      <w:r w:rsidRPr="00675D26">
        <w:rPr>
          <w:rStyle w:val="Emphasis"/>
        </w:rPr>
        <w:t xml:space="preserve"> the </w:t>
      </w:r>
      <w:r w:rsidRPr="00675D26">
        <w:rPr>
          <w:rStyle w:val="Emphasis"/>
          <w:highlight w:val="cyan"/>
        </w:rPr>
        <w:t>tension</w:t>
      </w:r>
      <w:r w:rsidRPr="00675D26">
        <w:rPr>
          <w:rStyle w:val="StyleUnderline"/>
          <w:highlight w:val="cyan"/>
        </w:rPr>
        <w:t xml:space="preserve"> is coming from</w:t>
      </w:r>
      <w:r w:rsidRPr="00675D26">
        <w:rPr>
          <w:rStyle w:val="StyleUnderline"/>
        </w:rPr>
        <w:t>.</w:t>
      </w:r>
    </w:p>
    <w:p w14:paraId="5E469DFB" w14:textId="77777777" w:rsidR="00730D49" w:rsidRPr="00675D26" w:rsidRDefault="00730D49" w:rsidP="00730D49">
      <w:pPr>
        <w:pStyle w:val="Heading4"/>
      </w:pPr>
      <w:r w:rsidRPr="00675D26">
        <w:t xml:space="preserve">B. </w:t>
      </w:r>
      <w:r w:rsidRPr="00675D26">
        <w:rPr>
          <w:u w:val="single"/>
        </w:rPr>
        <w:t>Layoffs</w:t>
      </w:r>
      <w:r w:rsidRPr="00675D26">
        <w:t xml:space="preserve">. Downsizing is </w:t>
      </w:r>
      <w:r w:rsidRPr="00675D26">
        <w:rPr>
          <w:u w:val="single"/>
        </w:rPr>
        <w:t>a stimulus</w:t>
      </w:r>
      <w:r w:rsidRPr="00675D26">
        <w:t xml:space="preserve"> to remaining </w:t>
      </w:r>
      <w:r w:rsidRPr="00675D26">
        <w:rPr>
          <w:u w:val="single"/>
        </w:rPr>
        <w:t>worker morale</w:t>
      </w:r>
      <w:r w:rsidRPr="00675D26">
        <w:t xml:space="preserve">. That boosts government </w:t>
      </w:r>
      <w:r w:rsidRPr="00675D26">
        <w:rPr>
          <w:u w:val="single"/>
        </w:rPr>
        <w:t>effectiveness</w:t>
      </w:r>
      <w:r w:rsidRPr="00675D26">
        <w:t xml:space="preserve">. </w:t>
      </w:r>
    </w:p>
    <w:p w14:paraId="56279B85" w14:textId="77777777" w:rsidR="00730D49" w:rsidRPr="00675D26" w:rsidRDefault="00730D49" w:rsidP="00730D49">
      <w:r w:rsidRPr="00675D26">
        <w:rPr>
          <w:rStyle w:val="Style13ptBold"/>
        </w:rPr>
        <w:t>Moore 25</w:t>
      </w:r>
      <w:r w:rsidRPr="00675D26">
        <w:t>, Senior Visiting Fellow in Economics at the Heritage Foundation, co-founder of Unleash Prosperity, MA in Economics from George Mason University (Stephen Moore, March 2, 2025, “Trump is right: Fire bad federal employees and reward good ones,” The Washington Post, https://www.washingtontimes.com/news/2025/mar/2/trump-right-fire-bad-federal-employees-reward-good-ones/)</w:t>
      </w:r>
    </w:p>
    <w:p w14:paraId="48862864" w14:textId="77777777" w:rsidR="00730D49" w:rsidRPr="00675D26" w:rsidRDefault="00730D49" w:rsidP="00730D49">
      <w:pPr>
        <w:rPr>
          <w:sz w:val="16"/>
        </w:rPr>
      </w:pPr>
      <w:r w:rsidRPr="00675D26">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675D26">
        <w:rPr>
          <w:rStyle w:val="Emphasis"/>
          <w:highlight w:val="cyan"/>
        </w:rPr>
        <w:t>federal unions</w:t>
      </w:r>
      <w:r w:rsidRPr="00675D26">
        <w:rPr>
          <w:rStyle w:val="StyleUnderline"/>
        </w:rPr>
        <w:t xml:space="preserve"> and the workers know how to play. They </w:t>
      </w:r>
      <w:r w:rsidRPr="00675D26">
        <w:rPr>
          <w:rStyle w:val="StyleUnderline"/>
          <w:highlight w:val="cyan"/>
        </w:rPr>
        <w:t>play</w:t>
      </w:r>
      <w:r w:rsidRPr="00675D26">
        <w:rPr>
          <w:rStyle w:val="StyleUnderline"/>
        </w:rPr>
        <w:t xml:space="preserve"> the</w:t>
      </w:r>
      <w:r w:rsidRPr="00675D26">
        <w:rPr>
          <w:sz w:val="16"/>
        </w:rPr>
        <w:t xml:space="preserve"> employment </w:t>
      </w:r>
      <w:r w:rsidRPr="00675D26">
        <w:rPr>
          <w:rStyle w:val="StyleUnderline"/>
        </w:rPr>
        <w:t xml:space="preserve">game like a </w:t>
      </w:r>
      <w:r w:rsidRPr="00675D26">
        <w:rPr>
          <w:rStyle w:val="Emphasis"/>
        </w:rPr>
        <w:t xml:space="preserve">master </w:t>
      </w:r>
      <w:r w:rsidRPr="00675D26">
        <w:rPr>
          <w:rStyle w:val="Emphasis"/>
          <w:highlight w:val="cyan"/>
        </w:rPr>
        <w:t>chess</w:t>
      </w:r>
      <w:r w:rsidRPr="00675D26">
        <w:rPr>
          <w:rStyle w:val="Emphasis"/>
        </w:rPr>
        <w:t xml:space="preserve"> player</w:t>
      </w:r>
      <w:r w:rsidRPr="00675D26">
        <w:rPr>
          <w:rStyle w:val="StyleUnderline"/>
        </w:rPr>
        <w:t xml:space="preserve">. Try to </w:t>
      </w:r>
      <w:r w:rsidRPr="00675D26">
        <w:rPr>
          <w:rStyle w:val="StyleUnderline"/>
          <w:highlight w:val="cyan"/>
        </w:rPr>
        <w:t xml:space="preserve">fire an </w:t>
      </w:r>
      <w:r w:rsidRPr="00675D26">
        <w:rPr>
          <w:rStyle w:val="Emphasis"/>
          <w:highlight w:val="cyan"/>
        </w:rPr>
        <w:t>incompetent</w:t>
      </w:r>
      <w:r w:rsidRPr="00675D26">
        <w:rPr>
          <w:sz w:val="16"/>
        </w:rPr>
        <w:t xml:space="preserve">, belligerent or chronically tardy federal </w:t>
      </w:r>
      <w:r w:rsidRPr="00675D26">
        <w:rPr>
          <w:rStyle w:val="Emphasis"/>
          <w:highlight w:val="cyan"/>
        </w:rPr>
        <w:t>worker</w:t>
      </w:r>
      <w:r w:rsidRPr="00675D26">
        <w:rPr>
          <w:rStyle w:val="StyleUnderline"/>
          <w:highlight w:val="cyan"/>
        </w:rPr>
        <w:t xml:space="preserve"> and prepare for</w:t>
      </w:r>
      <w:r w:rsidRPr="00675D26">
        <w:rPr>
          <w:rStyle w:val="StyleUnderline"/>
        </w:rPr>
        <w:t xml:space="preserve"> a </w:t>
      </w:r>
      <w:r w:rsidRPr="00675D26">
        <w:rPr>
          <w:rStyle w:val="Emphasis"/>
        </w:rPr>
        <w:t>blizzard</w:t>
      </w:r>
      <w:r w:rsidRPr="00675D26">
        <w:rPr>
          <w:rStyle w:val="StyleUnderline"/>
        </w:rPr>
        <w:t xml:space="preserve"> of</w:t>
      </w:r>
      <w:r w:rsidRPr="00675D26">
        <w:rPr>
          <w:sz w:val="16"/>
        </w:rPr>
        <w:t xml:space="preserve"> discrimination or wrongful termination </w:t>
      </w:r>
      <w:r w:rsidRPr="00675D26">
        <w:rPr>
          <w:rStyle w:val="Emphasis"/>
          <w:highlight w:val="cyan"/>
        </w:rPr>
        <w:t>lawsuits</w:t>
      </w:r>
      <w:r w:rsidRPr="00675D26">
        <w:rPr>
          <w:sz w:val="16"/>
        </w:rPr>
        <w:t>. It’s a well-honed racket.</w:t>
      </w:r>
    </w:p>
    <w:p w14:paraId="5DC84D75" w14:textId="77777777" w:rsidR="00730D49" w:rsidRPr="00675D26" w:rsidRDefault="00730D49" w:rsidP="00730D49">
      <w:pPr>
        <w:rPr>
          <w:sz w:val="16"/>
        </w:rPr>
      </w:pPr>
      <w:r w:rsidRPr="00675D26">
        <w:rPr>
          <w:sz w:val="16"/>
        </w:rPr>
        <w:t xml:space="preserve">For federal managers trying to do right by the taxpayers, </w:t>
      </w:r>
      <w:r w:rsidRPr="00675D26">
        <w:rPr>
          <w:rStyle w:val="StyleUnderline"/>
          <w:highlight w:val="cyan"/>
        </w:rPr>
        <w:t xml:space="preserve">keeping the </w:t>
      </w:r>
      <w:r w:rsidRPr="00675D26">
        <w:rPr>
          <w:rStyle w:val="Emphasis"/>
          <w:highlight w:val="cyan"/>
        </w:rPr>
        <w:t>worst workers</w:t>
      </w:r>
      <w:r w:rsidRPr="00675D26">
        <w:rPr>
          <w:rStyle w:val="StyleUnderline"/>
          <w:highlight w:val="cyan"/>
        </w:rPr>
        <w:t xml:space="preserve"> on</w:t>
      </w:r>
      <w:r w:rsidRPr="00675D26">
        <w:rPr>
          <w:rStyle w:val="StyleUnderline"/>
        </w:rPr>
        <w:t xml:space="preserve"> the </w:t>
      </w:r>
      <w:r w:rsidRPr="00675D26">
        <w:rPr>
          <w:rStyle w:val="Emphasis"/>
          <w:highlight w:val="cyan"/>
        </w:rPr>
        <w:t>payroll</w:t>
      </w:r>
      <w:r w:rsidRPr="00675D26">
        <w:rPr>
          <w:rStyle w:val="StyleUnderline"/>
          <w:highlight w:val="cyan"/>
        </w:rPr>
        <w:t xml:space="preserve"> is</w:t>
      </w:r>
      <w:r w:rsidRPr="00675D26">
        <w:rPr>
          <w:sz w:val="16"/>
        </w:rPr>
        <w:t xml:space="preserve"> less stressful and less costly.</w:t>
      </w:r>
    </w:p>
    <w:p w14:paraId="68506621" w14:textId="77777777" w:rsidR="00730D49" w:rsidRPr="00675D26" w:rsidRDefault="00730D49" w:rsidP="00730D49">
      <w:pPr>
        <w:rPr>
          <w:sz w:val="16"/>
        </w:rPr>
      </w:pPr>
      <w:r w:rsidRPr="00675D26">
        <w:rPr>
          <w:sz w:val="16"/>
        </w:rPr>
        <w:t xml:space="preserve">It’s unfair and </w:t>
      </w:r>
      <w:r w:rsidRPr="00675D26">
        <w:rPr>
          <w:rStyle w:val="Emphasis"/>
          <w:highlight w:val="cyan"/>
        </w:rPr>
        <w:t>demoralizing</w:t>
      </w:r>
      <w:r w:rsidRPr="00675D26">
        <w:rPr>
          <w:rStyle w:val="StyleUnderline"/>
          <w:highlight w:val="cyan"/>
        </w:rPr>
        <w:t xml:space="preserve"> to</w:t>
      </w:r>
      <w:r w:rsidRPr="00675D26">
        <w:rPr>
          <w:rStyle w:val="StyleUnderline"/>
        </w:rPr>
        <w:t xml:space="preserve"> the </w:t>
      </w:r>
      <w:r w:rsidRPr="00675D26">
        <w:rPr>
          <w:rStyle w:val="StyleUnderline"/>
          <w:highlight w:val="cyan"/>
        </w:rPr>
        <w:t>dedicated</w:t>
      </w:r>
      <w:r w:rsidRPr="00675D26">
        <w:rPr>
          <w:rStyle w:val="StyleUnderline"/>
        </w:rPr>
        <w:t xml:space="preserve"> </w:t>
      </w:r>
      <w:r w:rsidRPr="00675D26">
        <w:rPr>
          <w:rStyle w:val="Emphasis"/>
        </w:rPr>
        <w:t xml:space="preserve">federal </w:t>
      </w:r>
      <w:r w:rsidRPr="00675D26">
        <w:rPr>
          <w:rStyle w:val="Emphasis"/>
          <w:highlight w:val="cyan"/>
        </w:rPr>
        <w:t>workers</w:t>
      </w:r>
      <w:r w:rsidRPr="00675D26">
        <w:rPr>
          <w:rStyle w:val="StyleUnderline"/>
          <w:highlight w:val="cyan"/>
        </w:rPr>
        <w:t xml:space="preserve"> — and there are</w:t>
      </w:r>
      <w:r w:rsidRPr="00675D26">
        <w:rPr>
          <w:rStyle w:val="StyleUnderline"/>
        </w:rPr>
        <w:t xml:space="preserve"> </w:t>
      </w:r>
      <w:r w:rsidRPr="00675D26">
        <w:rPr>
          <w:rStyle w:val="Emphasis"/>
        </w:rPr>
        <w:t xml:space="preserve">hundreds of </w:t>
      </w:r>
      <w:r w:rsidRPr="00675D26">
        <w:rPr>
          <w:rStyle w:val="Emphasis"/>
          <w:highlight w:val="cyan"/>
        </w:rPr>
        <w:t>thousands</w:t>
      </w:r>
      <w:r w:rsidRPr="00675D26">
        <w:rPr>
          <w:rStyle w:val="StyleUnderline"/>
        </w:rPr>
        <w:t xml:space="preserve"> of them — </w:t>
      </w:r>
      <w:r w:rsidRPr="00675D26">
        <w:rPr>
          <w:rStyle w:val="StyleUnderline"/>
          <w:highlight w:val="cyan"/>
        </w:rPr>
        <w:t>who</w:t>
      </w:r>
      <w:r w:rsidRPr="00675D26">
        <w:rPr>
          <w:rStyle w:val="StyleUnderline"/>
        </w:rPr>
        <w:t xml:space="preserve"> truly </w:t>
      </w:r>
      <w:r w:rsidRPr="00675D26">
        <w:rPr>
          <w:rStyle w:val="Emphasis"/>
          <w:highlight w:val="cyan"/>
        </w:rPr>
        <w:t>want to serve</w:t>
      </w:r>
      <w:r w:rsidRPr="00675D26">
        <w:rPr>
          <w:rStyle w:val="StyleUnderline"/>
        </w:rPr>
        <w:t xml:space="preserve"> the country</w:t>
      </w:r>
      <w:r w:rsidRPr="00675D26">
        <w:rPr>
          <w:sz w:val="16"/>
        </w:rPr>
        <w:t xml:space="preserve"> and help people. Even they get sucked into a punch-the-time-clock reward system that merely encourages mediocrity.</w:t>
      </w:r>
    </w:p>
    <w:p w14:paraId="6F6AFE04" w14:textId="77777777" w:rsidR="00730D49" w:rsidRPr="00675D26" w:rsidRDefault="00730D49" w:rsidP="00730D49">
      <w:pPr>
        <w:rPr>
          <w:sz w:val="16"/>
        </w:rPr>
      </w:pPr>
      <w:r w:rsidRPr="00675D26">
        <w:rPr>
          <w:sz w:val="16"/>
        </w:rPr>
        <w:t>Until now. President Trump and Elon Musk are attempting to build a highly professional civil service workforce. They want to fire the bad actors and the workers who slack off. Everyone knows who they are.</w:t>
      </w:r>
    </w:p>
    <w:p w14:paraId="769FCD38" w14:textId="77777777" w:rsidR="00730D49" w:rsidRPr="00675D26" w:rsidRDefault="00730D49" w:rsidP="00730D49">
      <w:pPr>
        <w:rPr>
          <w:sz w:val="16"/>
        </w:rPr>
      </w:pPr>
      <w:r w:rsidRPr="00675D26">
        <w:rPr>
          <w:sz w:val="16"/>
        </w:rPr>
        <w:t>Why shouldn’t a federal worker face the same scrutiny and job performance standards that are routine in the private sector? That’s especially true when the employer is losing money — in this case, to the tune of $2 trillion a year.</w:t>
      </w:r>
    </w:p>
    <w:p w14:paraId="6B90E197" w14:textId="77777777" w:rsidR="00730D49" w:rsidRPr="00675D26" w:rsidRDefault="00730D49" w:rsidP="00730D49">
      <w:pPr>
        <w:rPr>
          <w:rStyle w:val="StyleUnderline"/>
        </w:rPr>
      </w:pPr>
      <w:r w:rsidRPr="00675D26">
        <w:rPr>
          <w:sz w:val="16"/>
        </w:rPr>
        <w:t xml:space="preserve">In his first term, Mr. Trump tried to install </w:t>
      </w:r>
      <w:r w:rsidRPr="00675D26">
        <w:rPr>
          <w:rStyle w:val="StyleUnderline"/>
        </w:rPr>
        <w:t>a</w:t>
      </w:r>
      <w:r w:rsidRPr="00675D26">
        <w:rPr>
          <w:sz w:val="16"/>
        </w:rPr>
        <w:t xml:space="preserve"> pay-for-</w:t>
      </w:r>
      <w:r w:rsidRPr="00675D26">
        <w:rPr>
          <w:rStyle w:val="Emphasis"/>
        </w:rPr>
        <w:t>performance standard</w:t>
      </w:r>
      <w:r w:rsidRPr="00675D26">
        <w:rPr>
          <w:rStyle w:val="StyleUnderline"/>
        </w:rPr>
        <w:t xml:space="preserve"> in the civil service system</w:t>
      </w:r>
      <w:r w:rsidRPr="00675D26">
        <w:rPr>
          <w:sz w:val="16"/>
        </w:rPr>
        <w:t xml:space="preserve">. This </w:t>
      </w:r>
      <w:r w:rsidRPr="00675D26">
        <w:rPr>
          <w:rStyle w:val="StyleUnderline"/>
        </w:rPr>
        <w:t xml:space="preserve">would have greatly </w:t>
      </w:r>
      <w:r w:rsidRPr="00675D26">
        <w:rPr>
          <w:rStyle w:val="Emphasis"/>
        </w:rPr>
        <w:t>benefited</w:t>
      </w:r>
      <w:r w:rsidRPr="00675D26">
        <w:rPr>
          <w:rStyle w:val="StyleUnderline"/>
        </w:rPr>
        <w:t xml:space="preserve"> the best employees.</w:t>
      </w:r>
    </w:p>
    <w:p w14:paraId="302B4EA0" w14:textId="77777777" w:rsidR="00730D49" w:rsidRPr="00675D26" w:rsidRDefault="00730D49" w:rsidP="00730D49">
      <w:pPr>
        <w:rPr>
          <w:sz w:val="16"/>
        </w:rPr>
      </w:pPr>
      <w:r w:rsidRPr="00675D26">
        <w:rPr>
          <w:sz w:val="16"/>
        </w:rPr>
        <w:t>In round one, like President Reagan in the 1980s, Mr. Trump got his head handed to him for “politicizing” the hallowed civil service system. It was man against machine, and the machine won.</w:t>
      </w:r>
    </w:p>
    <w:p w14:paraId="087411D7" w14:textId="77777777" w:rsidR="00730D49" w:rsidRPr="00675D26" w:rsidRDefault="00730D49" w:rsidP="00730D49">
      <w:pPr>
        <w:rPr>
          <w:sz w:val="16"/>
        </w:rPr>
      </w:pPr>
      <w:r w:rsidRPr="00675D26">
        <w:rPr>
          <w:sz w:val="16"/>
        </w:rPr>
        <w:t>During the Biden years, the government was the fastest-growing industry for jobs, more than manufacturing, construction, mining and drilling combined.</w:t>
      </w:r>
    </w:p>
    <w:p w14:paraId="67DD240B" w14:textId="77777777" w:rsidR="00730D49" w:rsidRPr="00675D26" w:rsidRDefault="00730D49" w:rsidP="00730D49">
      <w:pPr>
        <w:rPr>
          <w:sz w:val="16"/>
        </w:rPr>
      </w:pPr>
      <w:r w:rsidRPr="00675D26">
        <w:rPr>
          <w:rStyle w:val="StyleUnderline"/>
          <w:highlight w:val="cyan"/>
        </w:rPr>
        <w:t>Trump</w:t>
      </w:r>
      <w:r w:rsidRPr="00675D26">
        <w:rPr>
          <w:rStyle w:val="StyleUnderline"/>
        </w:rPr>
        <w:t xml:space="preserve"> 2.0 </w:t>
      </w:r>
      <w:r w:rsidRPr="00675D26">
        <w:rPr>
          <w:rStyle w:val="StyleUnderline"/>
          <w:highlight w:val="cyan"/>
        </w:rPr>
        <w:t>attempts to</w:t>
      </w:r>
      <w:r w:rsidRPr="00675D26">
        <w:rPr>
          <w:sz w:val="16"/>
        </w:rPr>
        <w:t xml:space="preserve"> reverse that trend and </w:t>
      </w:r>
      <w:r w:rsidRPr="00675D26">
        <w:rPr>
          <w:rStyle w:val="Emphasis"/>
          <w:highlight w:val="cyan"/>
        </w:rPr>
        <w:t>downsize</w:t>
      </w:r>
      <w:r w:rsidRPr="00675D26">
        <w:rPr>
          <w:rStyle w:val="StyleUnderline"/>
          <w:highlight w:val="cyan"/>
        </w:rPr>
        <w:t xml:space="preserve"> a bloated</w:t>
      </w:r>
      <w:r w:rsidRPr="00675D26">
        <w:rPr>
          <w:rStyle w:val="StyleUnderline"/>
        </w:rPr>
        <w:t xml:space="preserve"> </w:t>
      </w:r>
      <w:r w:rsidRPr="00675D26">
        <w:rPr>
          <w:rStyle w:val="Emphasis"/>
        </w:rPr>
        <w:t xml:space="preserve">federal </w:t>
      </w:r>
      <w:r w:rsidRPr="00675D26">
        <w:rPr>
          <w:rStyle w:val="Emphasis"/>
          <w:highlight w:val="cyan"/>
        </w:rPr>
        <w:t>workforce</w:t>
      </w:r>
      <w:r w:rsidRPr="00675D26">
        <w:rPr>
          <w:sz w:val="16"/>
        </w:rPr>
        <w:t xml:space="preserve">. This </w:t>
      </w:r>
      <w:r w:rsidRPr="00675D26">
        <w:rPr>
          <w:rStyle w:val="StyleUnderline"/>
          <w:highlight w:val="cyan"/>
        </w:rPr>
        <w:t xml:space="preserve">will lead to a </w:t>
      </w:r>
      <w:r w:rsidRPr="00675D26">
        <w:rPr>
          <w:rStyle w:val="Emphasis"/>
          <w:highlight w:val="cyan"/>
        </w:rPr>
        <w:t>leaner</w:t>
      </w:r>
      <w:r w:rsidRPr="00675D26">
        <w:rPr>
          <w:rStyle w:val="StyleUnderline"/>
          <w:highlight w:val="cyan"/>
        </w:rPr>
        <w:t xml:space="preserve">, more </w:t>
      </w:r>
      <w:r w:rsidRPr="00675D26">
        <w:rPr>
          <w:rStyle w:val="Emphasis"/>
          <w:highlight w:val="cyan"/>
        </w:rPr>
        <w:t>productive</w:t>
      </w:r>
      <w:r w:rsidRPr="00675D26">
        <w:rPr>
          <w:rStyle w:val="StyleUnderline"/>
          <w:highlight w:val="cyan"/>
        </w:rPr>
        <w:t xml:space="preserve"> and</w:t>
      </w:r>
      <w:r w:rsidRPr="00675D26">
        <w:rPr>
          <w:sz w:val="16"/>
        </w:rPr>
        <w:t xml:space="preserve"> customer-</w:t>
      </w:r>
      <w:r w:rsidRPr="00675D26">
        <w:rPr>
          <w:rStyle w:val="StyleUnderline"/>
          <w:highlight w:val="cyan"/>
        </w:rPr>
        <w:t>responsive</w:t>
      </w:r>
      <w:r w:rsidRPr="00675D26">
        <w:rPr>
          <w:rStyle w:val="StyleUnderline"/>
        </w:rPr>
        <w:t xml:space="preserve"> </w:t>
      </w:r>
      <w:r w:rsidRPr="00675D26">
        <w:rPr>
          <w:rStyle w:val="Emphasis"/>
        </w:rPr>
        <w:t xml:space="preserve">work </w:t>
      </w:r>
      <w:r w:rsidRPr="00675D26">
        <w:rPr>
          <w:rStyle w:val="Emphasis"/>
          <w:highlight w:val="cyan"/>
        </w:rPr>
        <w:t>environment</w:t>
      </w:r>
      <w:r w:rsidRPr="00675D26">
        <w:rPr>
          <w:sz w:val="16"/>
        </w:rPr>
        <w:t xml:space="preserve"> — maybe one that is more diverse in its politics.</w:t>
      </w:r>
    </w:p>
    <w:p w14:paraId="29BCAA04" w14:textId="77777777" w:rsidR="00730D49" w:rsidRDefault="00730D49" w:rsidP="00730D49">
      <w:pPr>
        <w:rPr>
          <w:rStyle w:val="StyleUnderline"/>
        </w:rPr>
      </w:pPr>
      <w:r w:rsidRPr="00675D26">
        <w:rPr>
          <w:rStyle w:val="StyleUnderline"/>
        </w:rPr>
        <w:t>The public</w:t>
      </w:r>
      <w:r w:rsidRPr="00675D26">
        <w:rPr>
          <w:sz w:val="16"/>
        </w:rPr>
        <w:t xml:space="preserve"> employee </w:t>
      </w:r>
      <w:r w:rsidRPr="00675D26">
        <w:rPr>
          <w:rStyle w:val="Emphasis"/>
        </w:rPr>
        <w:t>union</w:t>
      </w:r>
      <w:r w:rsidRPr="00675D26">
        <w:rPr>
          <w:rStyle w:val="StyleUnderline"/>
        </w:rPr>
        <w:t xml:space="preserve"> is fighting this as if</w:t>
      </w:r>
      <w:r w:rsidRPr="00675D26">
        <w:rPr>
          <w:sz w:val="16"/>
        </w:rPr>
        <w:t xml:space="preserve"> federal employees were </w:t>
      </w:r>
      <w:r w:rsidRPr="00675D26">
        <w:rPr>
          <w:rStyle w:val="Emphasis"/>
        </w:rPr>
        <w:t>facing a guillotine</w:t>
      </w:r>
      <w:r w:rsidRPr="00675D26">
        <w:rPr>
          <w:rStyle w:val="StyleUnderline"/>
        </w:rPr>
        <w:t>, but</w:t>
      </w:r>
      <w:r w:rsidRPr="00675D26">
        <w:rPr>
          <w:sz w:val="16"/>
        </w:rPr>
        <w:t xml:space="preserve"> most budget-conscious Americans say </w:t>
      </w:r>
      <w:r w:rsidRPr="00675D26">
        <w:rPr>
          <w:rStyle w:val="StyleUnderline"/>
        </w:rPr>
        <w:t xml:space="preserve">it’s </w:t>
      </w:r>
      <w:r w:rsidRPr="00675D26">
        <w:rPr>
          <w:rStyle w:val="Emphasis"/>
        </w:rPr>
        <w:t>about time</w:t>
      </w:r>
      <w:r w:rsidRPr="00675D26">
        <w:rPr>
          <w:rStyle w:val="StyleUnderline"/>
        </w:rPr>
        <w:t>.</w:t>
      </w:r>
    </w:p>
    <w:p w14:paraId="45D32422" w14:textId="77777777" w:rsidR="00730D49" w:rsidRDefault="00730D49" w:rsidP="00730D49">
      <w:pPr>
        <w:pStyle w:val="Heading3"/>
      </w:pPr>
      <w:r>
        <w:t>AT: Polycrisis---1NC</w:t>
      </w:r>
    </w:p>
    <w:p w14:paraId="501E0D88" w14:textId="77777777" w:rsidR="00730D49" w:rsidRPr="0007042E" w:rsidRDefault="00730D49" w:rsidP="00730D49">
      <w:pPr>
        <w:pStyle w:val="Heading4"/>
      </w:pPr>
      <w:r w:rsidRPr="0007042E">
        <w:t xml:space="preserve">No polycrisis – buffers and polysolutions </w:t>
      </w:r>
    </w:p>
    <w:p w14:paraId="2BFA0ACD" w14:textId="77777777" w:rsidR="00730D49" w:rsidRPr="003876C8" w:rsidRDefault="00730D49" w:rsidP="00730D49">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r>
        <w:rPr>
          <w:i/>
          <w:iCs/>
        </w:rPr>
        <w:t>Noahpinion</w:t>
      </w:r>
      <w:r>
        <w:t xml:space="preserve">, </w:t>
      </w:r>
      <w:r w:rsidRPr="00E5330A">
        <w:t>https://www.noahpinion.blog/p/against-polycrisis</w:t>
      </w:r>
      <w:r>
        <w:t xml:space="preserve">) </w:t>
      </w:r>
    </w:p>
    <w:p w14:paraId="327D1FA2" w14:textId="77777777" w:rsidR="00730D49" w:rsidRPr="003876C8" w:rsidRDefault="00730D49" w:rsidP="00730D49">
      <w:pPr>
        <w:rPr>
          <w:sz w:val="16"/>
        </w:rPr>
      </w:pPr>
      <w:r w:rsidRPr="003876C8">
        <w:rPr>
          <w:sz w:val="16"/>
        </w:rPr>
        <w:t>For one thing, it’s always very easy to think that we live in an era uniquely chock-full of risks, disasters, and problems. This is because of something called the </w:t>
      </w:r>
      <w:r w:rsidRPr="00E5330A">
        <w:rPr>
          <w:sz w:val="16"/>
        </w:rPr>
        <w:t>availability heuristic</w:t>
      </w:r>
      <w:r w:rsidRPr="003876C8">
        <w:rPr>
          <w:sz w:val="16"/>
        </w:rPr>
        <w:t> — we tend to think the things we read about are typical of the world at large. And both the news media and the social media shouters who crave our eyeballs have long ago realized that “no news is good news” — i.e., </w:t>
      </w:r>
      <w:r w:rsidRPr="00E5330A">
        <w:rPr>
          <w:sz w:val="16"/>
        </w:rPr>
        <w:t>negative news is uniquely good</w:t>
      </w:r>
      <w:r w:rsidRPr="003876C8">
        <w:rPr>
          <w:sz w:val="16"/>
        </w:rPr>
        <w:t> at grabbing our attention. So the more we’re engaged with current events, the more we’re likely to see the world as defined by things that alarm us — this is the subject of the song “We Didn’t Start the Fire”, quoted at the top of this post.</w:t>
      </w:r>
    </w:p>
    <w:p w14:paraId="0533566F" w14:textId="77777777" w:rsidR="00730D49" w:rsidRPr="003876C8" w:rsidRDefault="00730D49" w:rsidP="00730D49">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apophenia</w:t>
      </w:r>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1D8785DE" w14:textId="77777777" w:rsidR="00730D49" w:rsidRPr="003876C8" w:rsidRDefault="00730D49" w:rsidP="00730D49">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China didn’t join the boycott</w:t>
      </w:r>
      <w:r w:rsidRPr="003876C8">
        <w:rPr>
          <w:sz w:val="16"/>
        </w:rPr>
        <w:t xml:space="preserve">. He draws </w:t>
      </w:r>
      <w:r w:rsidRPr="003876C8">
        <w:rPr>
          <w:rStyle w:val="StyleUnderlin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3876C8">
        <w:rPr>
          <w:sz w:val="16"/>
        </w:rPr>
        <w:t>.</w:t>
      </w:r>
    </w:p>
    <w:p w14:paraId="73274932" w14:textId="77777777" w:rsidR="00730D49" w:rsidRPr="003876C8" w:rsidRDefault="00730D49" w:rsidP="00730D49">
      <w:pPr>
        <w:rPr>
          <w:sz w:val="16"/>
        </w:rPr>
      </w:pPr>
      <w:r w:rsidRPr="003876C8">
        <w:rPr>
          <w:rStyle w:val="StyleUnderline"/>
        </w:rPr>
        <w:t>When crises aren’t really strongly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4530022B" w14:textId="77777777" w:rsidR="00730D49" w:rsidRPr="003876C8" w:rsidRDefault="00730D49" w:rsidP="00730D49">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r w:rsidRPr="00E5330A">
        <w:rPr>
          <w:sz w:val="16"/>
        </w:rPr>
        <w:t>Lenz’s Law</w:t>
      </w:r>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5DD000F7" w14:textId="77777777" w:rsidR="00730D49" w:rsidRPr="003876C8" w:rsidRDefault="00730D49" w:rsidP="00730D49">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0FC1D94D" w14:textId="77777777" w:rsidR="00730D49" w:rsidRPr="003876C8" w:rsidRDefault="00730D49" w:rsidP="00730D49">
      <w:pPr>
        <w:rPr>
          <w:sz w:val="16"/>
        </w:rPr>
      </w:pPr>
      <w:r w:rsidRPr="003876C8">
        <w:rPr>
          <w:sz w:val="16"/>
        </w:rPr>
        <w:t xml:space="preserve">In other words, sometimes </w:t>
      </w:r>
      <w:r w:rsidRPr="003876C8">
        <w:rPr>
          <w:rStyle w:val="Emphasis"/>
          <w:sz w:val="28"/>
          <w:szCs w:val="28"/>
        </w:rPr>
        <w:t xml:space="preserve">instead of a polycrisis </w:t>
      </w:r>
      <w:r w:rsidRPr="003876C8">
        <w:rPr>
          <w:rStyle w:val="Emphasis"/>
          <w:sz w:val="28"/>
          <w:szCs w:val="28"/>
          <w:highlight w:val="cyan"/>
        </w:rPr>
        <w:t>we get a polysolution</w:t>
      </w:r>
      <w:r w:rsidRPr="003876C8">
        <w:rPr>
          <w:sz w:val="16"/>
        </w:rPr>
        <w:t>.</w:t>
      </w:r>
    </w:p>
    <w:p w14:paraId="1ABA2316" w14:textId="77777777" w:rsidR="00730D49" w:rsidRPr="003876C8" w:rsidRDefault="00730D49" w:rsidP="00730D49">
      <w:pPr>
        <w:rPr>
          <w:sz w:val="16"/>
        </w:rPr>
      </w:pPr>
      <w:r w:rsidRPr="003876C8">
        <w:rPr>
          <w:sz w:val="16"/>
        </w:rPr>
        <w:t>Today, I can see a number of examples where the various crises that newsreaders worry about are leading to responses that will help address the others.</w:t>
      </w:r>
    </w:p>
    <w:p w14:paraId="71E0BABC" w14:textId="77777777" w:rsidR="00730D49" w:rsidRPr="003876C8" w:rsidRDefault="00730D49" w:rsidP="00730D49">
      <w:pPr>
        <w:rPr>
          <w:b/>
          <w:bCs/>
          <w:sz w:val="16"/>
        </w:rPr>
      </w:pPr>
      <w:r w:rsidRPr="003876C8">
        <w:rPr>
          <w:b/>
          <w:bCs/>
          <w:sz w:val="16"/>
        </w:rPr>
        <w:t>Buffer mechanisms in the global political economy of the 2020s</w:t>
      </w:r>
    </w:p>
    <w:p w14:paraId="5568C3E5" w14:textId="77777777" w:rsidR="00730D49" w:rsidRPr="003876C8" w:rsidRDefault="00730D49" w:rsidP="00730D49">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China’s economy has slowed dramatically</w:t>
      </w:r>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helping to restrain oil prices, keeping them at around the same level as the early 2010s</w:t>
      </w:r>
      <w:r w:rsidRPr="003876C8">
        <w:rPr>
          <w:sz w:val="16"/>
        </w:rPr>
        <w:t>:</w:t>
      </w:r>
    </w:p>
    <w:p w14:paraId="2F2FFCF0" w14:textId="77777777" w:rsidR="00730D49" w:rsidRPr="00E5330A" w:rsidRDefault="00730D49" w:rsidP="00730D49"/>
    <w:p w14:paraId="5F07475F" w14:textId="77777777" w:rsidR="00730D49" w:rsidRPr="00E5330A" w:rsidRDefault="00730D49" w:rsidP="00730D49">
      <w:r w:rsidRPr="00E5330A">
        <w:rPr>
          <w:noProof/>
        </w:rPr>
        <w:drawing>
          <wp:inline distT="0" distB="0" distL="0" distR="0" wp14:anchorId="6BD727CA" wp14:editId="381E6FE9">
            <wp:extent cx="11125200" cy="4286250"/>
            <wp:effectExtent l="0" t="0" r="0" b="0"/>
            <wp:docPr id="948681629" name="Picture 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3549EC97" w14:textId="77777777" w:rsidR="00730D49" w:rsidRPr="003876C8" w:rsidRDefault="00730D49" w:rsidP="00730D49"/>
    <w:p w14:paraId="700637F7" w14:textId="77777777" w:rsidR="00730D49" w:rsidRPr="003876C8" w:rsidRDefault="00730D49" w:rsidP="00730D49">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399DFA23" w14:textId="77777777" w:rsidR="00730D49" w:rsidRPr="003876C8" w:rsidRDefault="00730D49" w:rsidP="00730D49">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7C91F0D8" w14:textId="77777777" w:rsidR="00730D49" w:rsidRPr="003876C8" w:rsidRDefault="00730D49" w:rsidP="00730D49">
      <w:pPr>
        <w:rPr>
          <w:sz w:val="16"/>
        </w:rPr>
      </w:pPr>
      <w:r w:rsidRPr="003876C8">
        <w:rPr>
          <w:sz w:val="16"/>
        </w:rPr>
        <w:t>Though it’s too early to tell, the results of last week’s midterm elections in the U.S. — which were </w:t>
      </w:r>
      <w:r w:rsidRPr="00E5330A">
        <w:rPr>
          <w:sz w:val="16"/>
        </w:rPr>
        <w:t>a victory for stability</w:t>
      </w:r>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5D19066" w14:textId="77777777" w:rsidR="00730D49" w:rsidRPr="003876C8" w:rsidRDefault="00730D49" w:rsidP="00730D49">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r w:rsidRPr="00E5330A">
        <w:rPr>
          <w:sz w:val="16"/>
        </w:rPr>
        <w:t>from May</w:t>
      </w:r>
      <w:r w:rsidRPr="003876C8">
        <w:rPr>
          <w:sz w:val="16"/>
        </w:rPr>
        <w:t>:</w:t>
      </w:r>
    </w:p>
    <w:p w14:paraId="539D4B55" w14:textId="77777777" w:rsidR="00730D49" w:rsidRPr="003876C8" w:rsidRDefault="00730D49" w:rsidP="00730D49">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545FD125" w14:textId="77777777" w:rsidR="00730D49" w:rsidRPr="003876C8" w:rsidRDefault="00730D49" w:rsidP="00730D49">
      <w:pPr>
        <w:rPr>
          <w:sz w:val="16"/>
        </w:rPr>
      </w:pPr>
      <w:r w:rsidRPr="003876C8">
        <w:rPr>
          <w:sz w:val="16"/>
        </w:rPr>
        <w:t>“It is clear we need to put an end to this dependence and a lot faster before we had foreseen before this war,” said Frans Timmermans, the EU official in charge of the green deal.</w:t>
      </w:r>
    </w:p>
    <w:p w14:paraId="7AE76D67" w14:textId="77777777" w:rsidR="00730D49" w:rsidRPr="003876C8" w:rsidRDefault="00730D49" w:rsidP="00730D49">
      <w:pPr>
        <w:rPr>
          <w:sz w:val="16"/>
        </w:rPr>
      </w:pPr>
      <w:r w:rsidRPr="003876C8">
        <w:rPr>
          <w:sz w:val="16"/>
        </w:rPr>
        <w:t xml:space="preserve">Just a few days ago, </w:t>
      </w:r>
      <w:r w:rsidRPr="003876C8">
        <w:rPr>
          <w:rStyle w:val="StyleUnderline"/>
        </w:rPr>
        <w:t>the European Commission followed through with a temporary emergency regulation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r w:rsidRPr="00E5330A">
        <w:rPr>
          <w:sz w:val="16"/>
        </w:rPr>
        <w:t>keeping its nuclear plants open</w:t>
      </w:r>
      <w:r w:rsidRPr="003876C8">
        <w:rPr>
          <w:sz w:val="16"/>
        </w:rPr>
        <w:t>, at least for a while.)</w:t>
      </w:r>
    </w:p>
    <w:p w14:paraId="1B5CF704" w14:textId="77777777" w:rsidR="00730D49" w:rsidRPr="003876C8" w:rsidRDefault="00730D49" w:rsidP="00730D49">
      <w:pPr>
        <w:rPr>
          <w:sz w:val="16"/>
        </w:rPr>
      </w:pPr>
      <w:r w:rsidRPr="003876C8">
        <w:rPr>
          <w:rStyle w:val="StyleUnderline"/>
        </w:rPr>
        <w:t>The rapid adoption of renewables will, in turn, drive down their price, through a mechanism known as learning curves</w:t>
      </w:r>
      <w:r w:rsidRPr="003876C8">
        <w:rPr>
          <w:sz w:val="16"/>
        </w:rPr>
        <w:t xml:space="preserve"> — the more you build, the more cost goes down, creating an incentive to build even more. </w:t>
      </w:r>
      <w:r w:rsidRPr="003876C8">
        <w:rPr>
          <w:rStyle w:val="StyleUnderline"/>
        </w:rPr>
        <w:t>So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587D0BD3" w14:textId="77777777" w:rsidR="00730D49" w:rsidRPr="003876C8" w:rsidRDefault="00730D49" w:rsidP="00730D49">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r w:rsidRPr="00E5330A">
        <w:rPr>
          <w:sz w:val="16"/>
        </w:rPr>
        <w:t>study learning curves</w:t>
      </w:r>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r w:rsidRPr="00E5330A">
        <w:rPr>
          <w:sz w:val="16"/>
        </w:rPr>
        <w:t>help the developed world shake off the creeping stagnation</w:t>
      </w:r>
      <w:r w:rsidRPr="003876C8">
        <w:rPr>
          <w:sz w:val="16"/>
        </w:rPr>
        <w:t> in productivity and wages that it has endured for most of the time since the oil shocks of the 70s. Cheap energy is highly complementary to human labor — armed with cheap energy, we can rebuild much of our world.</w:t>
      </w:r>
    </w:p>
    <w:p w14:paraId="503B8068" w14:textId="77777777" w:rsidR="00730D49" w:rsidRPr="00D00145" w:rsidRDefault="00730D49" w:rsidP="00730D49">
      <w:pPr>
        <w:rPr>
          <w:rStyle w:val="StyleUnderline"/>
          <w:sz w:val="16"/>
          <w:u w:val="none"/>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most developing countries are doing OK</w:t>
      </w:r>
      <w:r w:rsidRPr="003876C8">
        <w:rPr>
          <w:sz w:val="16"/>
        </w:rPr>
        <w:t>.</w:t>
      </w:r>
    </w:p>
    <w:p w14:paraId="15B9FF0F" w14:textId="77777777" w:rsidR="00730D49" w:rsidRDefault="00730D49" w:rsidP="00730D49">
      <w:pPr>
        <w:pStyle w:val="Heading3"/>
      </w:pPr>
      <w:r>
        <w:t>AT: Diplomacy---1NC</w:t>
      </w:r>
    </w:p>
    <w:p w14:paraId="1B7A9DCC" w14:textId="77777777" w:rsidR="00730D49" w:rsidRDefault="00730D49" w:rsidP="00730D49">
      <w:pPr>
        <w:pStyle w:val="Heading4"/>
      </w:pPr>
      <w:r>
        <w:t xml:space="preserve">State cuts are good---they </w:t>
      </w:r>
      <w:r w:rsidRPr="00EF0FFD">
        <w:rPr>
          <w:u w:val="single"/>
        </w:rPr>
        <w:t>trim inefficiencies</w:t>
      </w:r>
      <w:r>
        <w:t xml:space="preserve">, which otherwise </w:t>
      </w:r>
      <w:r w:rsidRPr="00EF0FFD">
        <w:rPr>
          <w:u w:val="single"/>
        </w:rPr>
        <w:t>compromise</w:t>
      </w:r>
      <w:r w:rsidRPr="00DC4B51">
        <w:t xml:space="preserve"> </w:t>
      </w:r>
      <w:r>
        <w:rPr>
          <w:u w:val="single"/>
        </w:rPr>
        <w:t xml:space="preserve">effective </w:t>
      </w:r>
      <w:r w:rsidRPr="00756B64">
        <w:rPr>
          <w:u w:val="single"/>
        </w:rPr>
        <w:t>great power diplomacy</w:t>
      </w:r>
      <w:r>
        <w:t>.</w:t>
      </w:r>
    </w:p>
    <w:p w14:paraId="4A044931" w14:textId="77777777" w:rsidR="00730D49" w:rsidRPr="004435E7" w:rsidRDefault="00730D49" w:rsidP="00730D49">
      <w:r w:rsidRPr="004435E7">
        <w:rPr>
          <w:rStyle w:val="Heading4Char"/>
        </w:rPr>
        <w:t>Kroenig 25</w:t>
      </w:r>
      <w:r>
        <w:t xml:space="preserve">, </w:t>
      </w:r>
      <w:r w:rsidRPr="00126364">
        <w:t>Professor, Department of Government and the Edmund A. Walsh School of Foreign Service, Georgetown University, PhD, Political Science, University of California at Berkley</w:t>
      </w:r>
      <w:r>
        <w:t xml:space="preserve">, (Matthew, August 8, 2025, “Trump’s State Department Reforms Are Necessary,” </w:t>
      </w:r>
      <w:r w:rsidRPr="004435E7">
        <w:rPr>
          <w:i/>
          <w:iCs/>
        </w:rPr>
        <w:t>Foreign Policy</w:t>
      </w:r>
      <w:r>
        <w:t>, https://foreignpolicy.com/2025/08/08/trump-state-department-reforms/)</w:t>
      </w:r>
    </w:p>
    <w:p w14:paraId="2178AB7A" w14:textId="77777777" w:rsidR="00730D49" w:rsidRPr="00C255F6" w:rsidRDefault="00730D49" w:rsidP="00730D49">
      <w:pPr>
        <w:rPr>
          <w:sz w:val="16"/>
        </w:rPr>
      </w:pPr>
      <w:r w:rsidRPr="004435E7">
        <w:rPr>
          <w:rStyle w:val="StyleUnderline"/>
        </w:rPr>
        <w:t>Rubio</w:t>
      </w:r>
      <w:r w:rsidRPr="00C255F6">
        <w:rPr>
          <w:sz w:val="16"/>
        </w:rPr>
        <w:t xml:space="preserve"> has a different idea of how to run the State Department. He </w:t>
      </w:r>
      <w:r w:rsidRPr="004435E7">
        <w:rPr>
          <w:rStyle w:val="StyleUnderline"/>
        </w:rPr>
        <w:t xml:space="preserve">started the job with a </w:t>
      </w:r>
      <w:r w:rsidRPr="00DE2213">
        <w:rPr>
          <w:rStyle w:val="Emphasis"/>
        </w:rPr>
        <w:t>clear vision</w:t>
      </w:r>
      <w:r w:rsidRPr="004435E7">
        <w:rPr>
          <w:rStyle w:val="StyleUnderline"/>
        </w:rPr>
        <w:t xml:space="preserve"> for reform</w:t>
      </w:r>
      <w:r w:rsidRPr="00C255F6">
        <w:rPr>
          <w:sz w:val="16"/>
        </w:rPr>
        <w:t>,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D573685" w14:textId="77777777" w:rsidR="00730D49" w:rsidRPr="004435E7" w:rsidRDefault="00730D49" w:rsidP="00730D49">
      <w:pPr>
        <w:rPr>
          <w:rStyle w:val="StyleUnderline"/>
        </w:rPr>
      </w:pPr>
      <w:r w:rsidRPr="00C255F6">
        <w:rPr>
          <w:sz w:val="16"/>
        </w:rPr>
        <w:t xml:space="preserve">As both secretary of state and national security advisor, he is supremely well-positioned to </w:t>
      </w:r>
      <w:r w:rsidRPr="00DE2213">
        <w:rPr>
          <w:rStyle w:val="Emphasis"/>
        </w:rPr>
        <w:t>rebalance</w:t>
      </w:r>
      <w:r w:rsidRPr="004435E7">
        <w:rPr>
          <w:rStyle w:val="StyleUnderline"/>
        </w:rPr>
        <w:t xml:space="preserve"> the roles and responsibilities of the </w:t>
      </w:r>
      <w:r w:rsidRPr="007E422B">
        <w:rPr>
          <w:rStyle w:val="StyleUnderline"/>
          <w:highlight w:val="cyan"/>
        </w:rPr>
        <w:t>State Department</w:t>
      </w:r>
      <w:r w:rsidRPr="004435E7">
        <w:rPr>
          <w:rStyle w:val="StyleUnderline"/>
        </w:rPr>
        <w:t xml:space="preserve"> and the NSC</w:t>
      </w:r>
      <w:r w:rsidRPr="00C255F6">
        <w:rPr>
          <w:sz w:val="16"/>
        </w:rPr>
        <w:t xml:space="preserve">. As </w:t>
      </w:r>
      <w:r w:rsidRPr="004435E7">
        <w:rPr>
          <w:rStyle w:val="StyleUnderline"/>
        </w:rPr>
        <w:t xml:space="preserve">the department is </w:t>
      </w:r>
      <w:r w:rsidRPr="00502D87">
        <w:rPr>
          <w:rStyle w:val="StyleUnderline"/>
          <w:highlight w:val="cyan"/>
        </w:rPr>
        <w:t xml:space="preserve">being </w:t>
      </w:r>
      <w:r w:rsidRPr="00502D87">
        <w:rPr>
          <w:rStyle w:val="Emphasis"/>
          <w:highlight w:val="cyan"/>
        </w:rPr>
        <w:t>streamlined</w:t>
      </w:r>
      <w:r w:rsidRPr="00502D87">
        <w:rPr>
          <w:rStyle w:val="StyleUnderline"/>
          <w:highlight w:val="cyan"/>
        </w:rPr>
        <w:t xml:space="preserve"> and </w:t>
      </w:r>
      <w:r w:rsidRPr="00502D87">
        <w:rPr>
          <w:rStyle w:val="Emphasis"/>
          <w:highlight w:val="cyan"/>
        </w:rPr>
        <w:t>empowered</w:t>
      </w:r>
      <w:r w:rsidRPr="004435E7">
        <w:rPr>
          <w:rStyle w:val="StyleUnderline"/>
        </w:rPr>
        <w:t xml:space="preserve">, the NSC is being </w:t>
      </w:r>
      <w:r w:rsidRPr="00DE2213">
        <w:rPr>
          <w:rStyle w:val="Emphasis"/>
        </w:rPr>
        <w:t>rightsized</w:t>
      </w:r>
      <w:r w:rsidRPr="00C255F6">
        <w:rPr>
          <w:sz w:val="16"/>
        </w:rPr>
        <w:t xml:space="preserve">. The philosophy of the reorganization is </w:t>
      </w:r>
      <w:r w:rsidRPr="004435E7">
        <w:rPr>
          <w:rStyle w:val="StyleUnderline"/>
        </w:rPr>
        <w:t xml:space="preserve">to </w:t>
      </w:r>
      <w:r w:rsidRPr="00502D87">
        <w:rPr>
          <w:rStyle w:val="Emphasis"/>
          <w:highlight w:val="cyan"/>
        </w:rPr>
        <w:t>strengthen</w:t>
      </w:r>
      <w:r w:rsidRPr="004435E7">
        <w:rPr>
          <w:rStyle w:val="StyleUnderline"/>
        </w:rPr>
        <w:t xml:space="preserve"> U.S. </w:t>
      </w:r>
      <w:r w:rsidRPr="00502D87">
        <w:rPr>
          <w:rStyle w:val="Emphasis"/>
          <w:highlight w:val="cyan"/>
        </w:rPr>
        <w:t>diplomacy</w:t>
      </w:r>
      <w:r w:rsidRPr="00502D87">
        <w:rPr>
          <w:rStyle w:val="StyleUnderline"/>
          <w:highlight w:val="cyan"/>
        </w:rPr>
        <w:t xml:space="preserve"> by </w:t>
      </w:r>
      <w:r w:rsidRPr="007E422B">
        <w:rPr>
          <w:rStyle w:val="Emphasis"/>
        </w:rPr>
        <w:t>returning power</w:t>
      </w:r>
      <w:r w:rsidRPr="007E422B">
        <w:rPr>
          <w:rStyle w:val="StyleUnderline"/>
        </w:rPr>
        <w:t xml:space="preserve"> to overseas posts and regional bureaus</w:t>
      </w:r>
      <w:r w:rsidRPr="00C255F6">
        <w:rPr>
          <w:sz w:val="16"/>
        </w:rPr>
        <w:t xml:space="preserve">, as well as </w:t>
      </w:r>
      <w:r w:rsidRPr="00502D87">
        <w:rPr>
          <w:rStyle w:val="Emphasis"/>
          <w:highlight w:val="cyan"/>
        </w:rPr>
        <w:t>cutting</w:t>
      </w:r>
      <w:r w:rsidRPr="004435E7">
        <w:rPr>
          <w:rStyle w:val="StyleUnderline"/>
        </w:rPr>
        <w:t xml:space="preserve"> </w:t>
      </w:r>
      <w:r w:rsidRPr="00502D87">
        <w:rPr>
          <w:rStyle w:val="Emphasis"/>
          <w:highlight w:val="cyan"/>
        </w:rPr>
        <w:t>inefficiencies</w:t>
      </w:r>
      <w:r w:rsidRPr="00502D87">
        <w:rPr>
          <w:rStyle w:val="StyleUnderline"/>
          <w:highlight w:val="cyan"/>
        </w:rPr>
        <w:t xml:space="preserve"> in</w:t>
      </w:r>
      <w:r w:rsidRPr="004435E7">
        <w:rPr>
          <w:rStyle w:val="StyleUnderline"/>
        </w:rPr>
        <w:t xml:space="preserve"> functional, single-issue offices in a </w:t>
      </w:r>
      <w:r w:rsidRPr="00502D87">
        <w:rPr>
          <w:rStyle w:val="Emphasis"/>
          <w:highlight w:val="cyan"/>
        </w:rPr>
        <w:t>bloated headquarters</w:t>
      </w:r>
      <w:r w:rsidRPr="004435E7">
        <w:rPr>
          <w:rStyle w:val="StyleUnderline"/>
        </w:rPr>
        <w:t>.</w:t>
      </w:r>
    </w:p>
    <w:p w14:paraId="05D365EF" w14:textId="77777777" w:rsidR="00730D49" w:rsidRPr="00C255F6" w:rsidRDefault="00730D49" w:rsidP="00730D49">
      <w:pPr>
        <w:rPr>
          <w:sz w:val="16"/>
        </w:rPr>
      </w:pPr>
      <w:r w:rsidRPr="00C255F6">
        <w:rPr>
          <w:sz w:val="16"/>
        </w:rPr>
        <w:t xml:space="preserve">According to the senior official, </w:t>
      </w:r>
      <w:r w:rsidRPr="00DC4B51">
        <w:rPr>
          <w:rStyle w:val="Emphasis"/>
        </w:rPr>
        <w:t>82 percent</w:t>
      </w:r>
      <w:r w:rsidRPr="00DC4B51">
        <w:rPr>
          <w:rStyle w:val="StyleUnderline"/>
        </w:rPr>
        <w:t xml:space="preserve"> of the layoffs were </w:t>
      </w:r>
      <w:r w:rsidRPr="00DC4B51">
        <w:rPr>
          <w:rStyle w:val="Emphasis"/>
        </w:rPr>
        <w:t>civil servants</w:t>
      </w:r>
      <w:r w:rsidRPr="00DC4B51">
        <w:rPr>
          <w:sz w:val="16"/>
        </w:rPr>
        <w:t xml:space="preserve"> in Washington</w:t>
      </w:r>
      <w:r w:rsidRPr="00C255F6">
        <w:rPr>
          <w:sz w:val="16"/>
        </w:rPr>
        <w:t xml:space="preserve"> and </w:t>
      </w:r>
      <w:r w:rsidRPr="00EF3096">
        <w:rPr>
          <w:rStyle w:val="Emphasis"/>
        </w:rPr>
        <w:t>none</w:t>
      </w:r>
      <w:r w:rsidRPr="004435E7">
        <w:rPr>
          <w:rStyle w:val="StyleUnderline"/>
        </w:rPr>
        <w:t xml:space="preserve"> were </w:t>
      </w:r>
      <w:r w:rsidRPr="00EF3096">
        <w:rPr>
          <w:rStyle w:val="Emphasis"/>
        </w:rPr>
        <w:t>foreign-service</w:t>
      </w:r>
      <w:r w:rsidRPr="004435E7">
        <w:rPr>
          <w:rStyle w:val="StyleUnderline"/>
        </w:rPr>
        <w:t xml:space="preserve"> officers serving overseas</w:t>
      </w:r>
      <w:r w:rsidRPr="00C255F6">
        <w:rPr>
          <w:sz w:val="16"/>
        </w:rPr>
        <w:t xml:space="preserve">. The move </w:t>
      </w:r>
      <w:r w:rsidRPr="00502D87">
        <w:rPr>
          <w:rStyle w:val="Emphasis"/>
          <w:highlight w:val="cyan"/>
        </w:rPr>
        <w:t>consolidated</w:t>
      </w:r>
      <w:r w:rsidRPr="00502D87">
        <w:rPr>
          <w:rStyle w:val="StyleUnderline"/>
          <w:highlight w:val="cyan"/>
        </w:rPr>
        <w:t xml:space="preserve"> </w:t>
      </w:r>
      <w:r w:rsidRPr="00502D87">
        <w:rPr>
          <w:rStyle w:val="Emphasis"/>
          <w:highlight w:val="cyan"/>
        </w:rPr>
        <w:t>redundant</w:t>
      </w:r>
      <w:r w:rsidRPr="00502D87">
        <w:rPr>
          <w:rStyle w:val="StyleUnderline"/>
          <w:highlight w:val="cyan"/>
        </w:rPr>
        <w:t xml:space="preserve"> offices</w:t>
      </w:r>
      <w:r w:rsidRPr="00C255F6">
        <w:rPr>
          <w:sz w:val="16"/>
        </w:rPr>
        <w:t xml:space="preserve">, </w:t>
      </w:r>
      <w:r w:rsidRPr="004435E7">
        <w:rPr>
          <w:rStyle w:val="StyleUnderline"/>
        </w:rPr>
        <w:t xml:space="preserve">such as three separate shops </w:t>
      </w:r>
      <w:r w:rsidRPr="00EF3096">
        <w:rPr>
          <w:rStyle w:val="Emphasis"/>
        </w:rPr>
        <w:t>devoted</w:t>
      </w:r>
      <w:r w:rsidRPr="004435E7">
        <w:rPr>
          <w:rStyle w:val="StyleUnderline"/>
        </w:rPr>
        <w:t xml:space="preserve"> to sanctions</w:t>
      </w:r>
      <w:r w:rsidRPr="00C255F6">
        <w:rPr>
          <w:sz w:val="16"/>
        </w:rPr>
        <w:t xml:space="preserve">. Many </w:t>
      </w:r>
      <w:r w:rsidRPr="004435E7">
        <w:rPr>
          <w:rStyle w:val="StyleUnderline"/>
        </w:rPr>
        <w:t xml:space="preserve">offices </w:t>
      </w:r>
      <w:r w:rsidRPr="00EF3096">
        <w:rPr>
          <w:rStyle w:val="Emphasis"/>
        </w:rPr>
        <w:t>devoted</w:t>
      </w:r>
      <w:r w:rsidRPr="004435E7">
        <w:rPr>
          <w:rStyle w:val="StyleUnderline"/>
        </w:rPr>
        <w:t xml:space="preserve"> to </w:t>
      </w:r>
      <w:r w:rsidRPr="00502D87">
        <w:rPr>
          <w:rStyle w:val="Emphasis"/>
          <w:highlight w:val="cyan"/>
        </w:rPr>
        <w:t>niche</w:t>
      </w:r>
      <w:r w:rsidRPr="00EF3096">
        <w:rPr>
          <w:rStyle w:val="Emphasis"/>
        </w:rPr>
        <w:t xml:space="preserve"> functional</w:t>
      </w:r>
      <w:r w:rsidRPr="004435E7">
        <w:rPr>
          <w:rStyle w:val="StyleUnderline"/>
        </w:rPr>
        <w:t xml:space="preserve"> </w:t>
      </w:r>
      <w:r w:rsidRPr="00502D87">
        <w:rPr>
          <w:rStyle w:val="StyleUnderline"/>
          <w:highlight w:val="cyan"/>
        </w:rPr>
        <w:t xml:space="preserve">issues were </w:t>
      </w:r>
      <w:r w:rsidRPr="00502D87">
        <w:rPr>
          <w:rStyle w:val="Emphasis"/>
          <w:highlight w:val="cyan"/>
        </w:rPr>
        <w:t>shut down</w:t>
      </w:r>
      <w:r w:rsidRPr="00C255F6">
        <w:rPr>
          <w:sz w:val="16"/>
        </w:rPr>
        <w:t xml:space="preserve">, but the </w:t>
      </w:r>
      <w:r w:rsidRPr="00C255F6">
        <w:rPr>
          <w:rStyle w:val="StyleUnderline"/>
        </w:rPr>
        <w:t>functional</w:t>
      </w:r>
      <w:r w:rsidRPr="00C255F6">
        <w:rPr>
          <w:sz w:val="16"/>
        </w:rPr>
        <w:t xml:space="preserve"> </w:t>
      </w:r>
      <w:r w:rsidRPr="00C255F6">
        <w:rPr>
          <w:rStyle w:val="StyleUnderline"/>
        </w:rPr>
        <w:t xml:space="preserve">missions were </w:t>
      </w:r>
      <w:r w:rsidRPr="00EF3096">
        <w:rPr>
          <w:rStyle w:val="Emphasis"/>
        </w:rPr>
        <w:t>retained</w:t>
      </w:r>
      <w:r w:rsidRPr="00C255F6">
        <w:rPr>
          <w:rStyle w:val="StyleUnderline"/>
        </w:rPr>
        <w:t xml:space="preserve"> and moved to the regional offices</w:t>
      </w:r>
      <w:r w:rsidRPr="00C255F6">
        <w:rPr>
          <w:sz w:val="16"/>
        </w:rPr>
        <w:t xml:space="preserve"> doing the real work of daily partnership management. The Bureau of Political Affairs, which includes the assistant secretaries for major regions such as </w:t>
      </w:r>
      <w:r w:rsidRPr="007E422B">
        <w:rPr>
          <w:rStyle w:val="StyleUnderline"/>
          <w:highlight w:val="cyan"/>
        </w:rPr>
        <w:t>Europe</w:t>
      </w:r>
      <w:r w:rsidRPr="00C255F6">
        <w:rPr>
          <w:rStyle w:val="StyleUnderline"/>
        </w:rPr>
        <w:t xml:space="preserve">, the </w:t>
      </w:r>
      <w:r w:rsidRPr="007E422B">
        <w:rPr>
          <w:rStyle w:val="StyleUnderline"/>
          <w:highlight w:val="cyan"/>
        </w:rPr>
        <w:t>Middle East, and</w:t>
      </w:r>
      <w:r w:rsidRPr="00C255F6">
        <w:rPr>
          <w:rStyle w:val="StyleUnderline"/>
        </w:rPr>
        <w:t xml:space="preserve"> the </w:t>
      </w:r>
      <w:r w:rsidRPr="007E422B">
        <w:rPr>
          <w:rStyle w:val="StyleUnderline"/>
          <w:highlight w:val="cyan"/>
        </w:rPr>
        <w:t>Indo-Pacific</w:t>
      </w:r>
      <w:r w:rsidRPr="00C255F6">
        <w:rPr>
          <w:rStyle w:val="StyleUnderline"/>
        </w:rPr>
        <w:t xml:space="preserve">, was </w:t>
      </w:r>
      <w:r w:rsidRPr="007E422B">
        <w:rPr>
          <w:rStyle w:val="Emphasis"/>
          <w:highlight w:val="cyan"/>
        </w:rPr>
        <w:t>largely spared</w:t>
      </w:r>
      <w:r w:rsidRPr="00C255F6">
        <w:rPr>
          <w:rStyle w:val="StyleUnderline"/>
        </w:rPr>
        <w:t xml:space="preserve"> from the </w:t>
      </w:r>
      <w:r w:rsidRPr="00EF3096">
        <w:rPr>
          <w:rStyle w:val="Emphasis"/>
        </w:rPr>
        <w:t>cuts</w:t>
      </w:r>
      <w:r w:rsidRPr="00C255F6">
        <w:rPr>
          <w:sz w:val="16"/>
        </w:rPr>
        <w:t xml:space="preserve">. </w:t>
      </w:r>
      <w:r w:rsidRPr="00C255F6">
        <w:rPr>
          <w:rStyle w:val="StyleUnderline"/>
        </w:rPr>
        <w:t xml:space="preserve">Individual bureaus were </w:t>
      </w:r>
      <w:r w:rsidRPr="00C255F6">
        <w:rPr>
          <w:sz w:val="16"/>
        </w:rPr>
        <w:t xml:space="preserve">also </w:t>
      </w:r>
      <w:r w:rsidRPr="00EF3096">
        <w:rPr>
          <w:rStyle w:val="Emphasis"/>
        </w:rPr>
        <w:t>streamlined</w:t>
      </w:r>
      <w:r w:rsidRPr="00C255F6">
        <w:rPr>
          <w:sz w:val="16"/>
        </w:rPr>
        <w:t>, and the secretary’s number of direct reports was reduced.</w:t>
      </w:r>
    </w:p>
    <w:p w14:paraId="19FA3E98" w14:textId="77777777" w:rsidR="00730D49" w:rsidRPr="00C255F6" w:rsidRDefault="00730D49" w:rsidP="00730D49">
      <w:pPr>
        <w:rPr>
          <w:sz w:val="16"/>
        </w:rPr>
      </w:pPr>
      <w:r w:rsidRPr="00C255F6">
        <w:rPr>
          <w:rStyle w:val="StyleUnderline"/>
        </w:rPr>
        <w:t xml:space="preserve">Media </w:t>
      </w:r>
      <w:r w:rsidRPr="00502D87">
        <w:rPr>
          <w:rStyle w:val="StyleUnderline"/>
          <w:highlight w:val="cyan"/>
        </w:rPr>
        <w:t xml:space="preserve">reports </w:t>
      </w:r>
      <w:r w:rsidRPr="00502D87">
        <w:rPr>
          <w:rStyle w:val="Emphasis"/>
          <w:highlight w:val="cyan"/>
        </w:rPr>
        <w:t>dramatized</w:t>
      </w:r>
      <w:r w:rsidRPr="00C255F6">
        <w:rPr>
          <w:sz w:val="16"/>
        </w:rPr>
        <w:t xml:space="preserve"> the </w:t>
      </w:r>
      <w:r w:rsidRPr="00C255F6">
        <w:rPr>
          <w:rStyle w:val="StyleUnderline"/>
        </w:rPr>
        <w:t xml:space="preserve">job </w:t>
      </w:r>
      <w:r w:rsidRPr="00502D87">
        <w:rPr>
          <w:rStyle w:val="Emphasis"/>
          <w:highlight w:val="cyan"/>
        </w:rPr>
        <w:t>losses</w:t>
      </w:r>
      <w:r w:rsidRPr="00C255F6">
        <w:rPr>
          <w:rStyle w:val="StyleUnderline"/>
        </w:rPr>
        <w:t xml:space="preserve"> </w:t>
      </w:r>
      <w:r w:rsidRPr="00DC4B51">
        <w:rPr>
          <w:rStyle w:val="StyleUnderline"/>
        </w:rPr>
        <w:t xml:space="preserve">that </w:t>
      </w:r>
      <w:r w:rsidRPr="00502D87">
        <w:rPr>
          <w:rStyle w:val="StyleUnderline"/>
          <w:highlight w:val="cyan"/>
        </w:rPr>
        <w:t>would</w:t>
      </w:r>
      <w:r w:rsidRPr="00C255F6">
        <w:rPr>
          <w:rStyle w:val="StyleUnderline"/>
        </w:rPr>
        <w:t xml:space="preserve"> </w:t>
      </w:r>
      <w:r w:rsidRPr="00EF3096">
        <w:rPr>
          <w:rStyle w:val="Emphasis"/>
        </w:rPr>
        <w:t>supposedly</w:t>
      </w:r>
      <w:r w:rsidRPr="00C255F6">
        <w:rPr>
          <w:rStyle w:val="StyleUnderline"/>
        </w:rPr>
        <w:t xml:space="preserve"> </w:t>
      </w:r>
      <w:r w:rsidRPr="00502D87">
        <w:rPr>
          <w:rStyle w:val="Emphasis"/>
          <w:highlight w:val="cyan"/>
        </w:rPr>
        <w:t>gut</w:t>
      </w:r>
      <w:r w:rsidRPr="00C255F6">
        <w:rPr>
          <w:rStyle w:val="StyleUnderline"/>
        </w:rPr>
        <w:t xml:space="preserve"> U.S. </w:t>
      </w:r>
      <w:r w:rsidRPr="00502D87">
        <w:rPr>
          <w:rStyle w:val="Emphasis"/>
          <w:highlight w:val="cyan"/>
        </w:rPr>
        <w:t>diplomacy</w:t>
      </w:r>
      <w:r w:rsidRPr="00C255F6">
        <w:rPr>
          <w:sz w:val="16"/>
        </w:rPr>
        <w:t xml:space="preserve">, </w:t>
      </w:r>
      <w:r w:rsidRPr="00DC4B51">
        <w:rPr>
          <w:rStyle w:val="StyleUnderline"/>
        </w:rPr>
        <w:t xml:space="preserve">but the </w:t>
      </w:r>
      <w:r w:rsidRPr="00502D87">
        <w:rPr>
          <w:rStyle w:val="Emphasis"/>
          <w:highlight w:val="cyan"/>
        </w:rPr>
        <w:t>trimming</w:t>
      </w:r>
      <w:r w:rsidRPr="00502D87">
        <w:rPr>
          <w:rStyle w:val="StyleUnderline"/>
          <w:highlight w:val="cyan"/>
        </w:rPr>
        <w:t xml:space="preserve"> </w:t>
      </w:r>
      <w:r w:rsidRPr="00DC4B51">
        <w:rPr>
          <w:rStyle w:val="StyleUnderline"/>
        </w:rPr>
        <w:t>of</w:t>
      </w:r>
      <w:r w:rsidRPr="00C255F6">
        <w:rPr>
          <w:rStyle w:val="StyleUnderline"/>
        </w:rPr>
        <w:t xml:space="preserve"> roughly </w:t>
      </w:r>
      <w:r w:rsidRPr="00502D87">
        <w:rPr>
          <w:rStyle w:val="StyleUnderline"/>
          <w:highlight w:val="cyan"/>
        </w:rPr>
        <w:t>3,000</w:t>
      </w:r>
      <w:r w:rsidRPr="00C255F6">
        <w:rPr>
          <w:rStyle w:val="StyleUnderline"/>
        </w:rPr>
        <w:t xml:space="preserve"> positions from a staff of 80,000 </w:t>
      </w:r>
      <w:r w:rsidRPr="00502D87">
        <w:rPr>
          <w:rStyle w:val="StyleUnderline"/>
          <w:highlight w:val="cyan"/>
        </w:rPr>
        <w:t xml:space="preserve">was a </w:t>
      </w:r>
      <w:r w:rsidRPr="00502D87">
        <w:rPr>
          <w:rStyle w:val="Emphasis"/>
          <w:highlight w:val="cyan"/>
        </w:rPr>
        <w:t>modest adjustment</w:t>
      </w:r>
      <w:r w:rsidRPr="00C255F6">
        <w:rPr>
          <w:sz w:val="16"/>
        </w:rPr>
        <w:t xml:space="preserve">. </w:t>
      </w:r>
      <w:r w:rsidRPr="00502D87">
        <w:rPr>
          <w:rStyle w:val="StyleUnderline"/>
          <w:highlight w:val="cyan"/>
        </w:rPr>
        <w:t>It</w:t>
      </w:r>
      <w:r w:rsidRPr="00C255F6">
        <w:rPr>
          <w:sz w:val="16"/>
        </w:rPr>
        <w:t xml:space="preserve"> simply </w:t>
      </w:r>
      <w:r w:rsidRPr="00502D87">
        <w:rPr>
          <w:rStyle w:val="Emphasis"/>
          <w:highlight w:val="cyan"/>
        </w:rPr>
        <w:t>reversed</w:t>
      </w:r>
      <w:r w:rsidRPr="00C255F6">
        <w:rPr>
          <w:rStyle w:val="StyleUnderline"/>
        </w:rPr>
        <w:t xml:space="preserve"> the </w:t>
      </w:r>
      <w:r w:rsidRPr="00502D87">
        <w:rPr>
          <w:rStyle w:val="Emphasis"/>
          <w:highlight w:val="cyan"/>
        </w:rPr>
        <w:t>expansion</w:t>
      </w:r>
      <w:r w:rsidRPr="00502D87">
        <w:rPr>
          <w:rStyle w:val="StyleUnderline"/>
          <w:highlight w:val="cyan"/>
        </w:rPr>
        <w:t xml:space="preserve"> from</w:t>
      </w:r>
      <w:r w:rsidRPr="00C255F6">
        <w:rPr>
          <w:sz w:val="16"/>
        </w:rPr>
        <w:t xml:space="preserve"> the </w:t>
      </w:r>
      <w:r w:rsidRPr="00502D87">
        <w:rPr>
          <w:rStyle w:val="StyleUnderline"/>
          <w:highlight w:val="cyan"/>
        </w:rPr>
        <w:t>Biden</w:t>
      </w:r>
      <w:r w:rsidRPr="00C255F6">
        <w:rPr>
          <w:sz w:val="16"/>
        </w:rPr>
        <w:t xml:space="preserve"> administration and returned the State Department </w:t>
      </w:r>
      <w:r w:rsidRPr="007E422B">
        <w:rPr>
          <w:rStyle w:val="StyleUnderline"/>
        </w:rPr>
        <w:t>to the same staffing levels</w:t>
      </w:r>
      <w:r w:rsidRPr="007E422B">
        <w:rPr>
          <w:sz w:val="16"/>
        </w:rPr>
        <w:t xml:space="preserve"> that prevailed </w:t>
      </w:r>
      <w:r w:rsidRPr="007E422B">
        <w:rPr>
          <w:rStyle w:val="StyleUnderline"/>
        </w:rPr>
        <w:t>during</w:t>
      </w:r>
      <w:r w:rsidRPr="007E422B">
        <w:rPr>
          <w:sz w:val="16"/>
        </w:rPr>
        <w:t xml:space="preserve"> U.S. President Donald </w:t>
      </w:r>
      <w:r w:rsidRPr="007E422B">
        <w:rPr>
          <w:rStyle w:val="StyleUnderline"/>
        </w:rPr>
        <w:t xml:space="preserve">Trump’s </w:t>
      </w:r>
      <w:r w:rsidRPr="007E422B">
        <w:rPr>
          <w:rStyle w:val="Emphasis"/>
        </w:rPr>
        <w:t>first term</w:t>
      </w:r>
      <w:r w:rsidRPr="007E422B">
        <w:rPr>
          <w:sz w:val="16"/>
        </w:rPr>
        <w:t>.</w:t>
      </w:r>
    </w:p>
    <w:p w14:paraId="30400C9C" w14:textId="77777777" w:rsidR="00730D49" w:rsidRPr="00C255F6" w:rsidRDefault="00730D49" w:rsidP="00730D49">
      <w:pPr>
        <w:rPr>
          <w:sz w:val="16"/>
        </w:rPr>
      </w:pPr>
      <w:r w:rsidRPr="00502D87">
        <w:rPr>
          <w:rStyle w:val="StyleUnderline"/>
          <w:highlight w:val="cyan"/>
        </w:rPr>
        <w:t>Some</w:t>
      </w:r>
      <w:r w:rsidRPr="00C255F6">
        <w:rPr>
          <w:sz w:val="16"/>
        </w:rPr>
        <w:t xml:space="preserve"> might </w:t>
      </w:r>
      <w:r w:rsidRPr="00502D87">
        <w:rPr>
          <w:rStyle w:val="Emphasis"/>
          <w:highlight w:val="cyan"/>
        </w:rPr>
        <w:t>equate</w:t>
      </w:r>
      <w:r w:rsidRPr="00502D87">
        <w:rPr>
          <w:rStyle w:val="StyleUnderline"/>
          <w:highlight w:val="cyan"/>
        </w:rPr>
        <w:t xml:space="preserve"> more staff with </w:t>
      </w:r>
      <w:r w:rsidRPr="00502D87">
        <w:rPr>
          <w:rStyle w:val="Emphasis"/>
          <w:highlight w:val="cyan"/>
        </w:rPr>
        <w:t>more diplomacy</w:t>
      </w:r>
      <w:r w:rsidRPr="00C255F6">
        <w:rPr>
          <w:sz w:val="16"/>
        </w:rPr>
        <w:t xml:space="preserve">, </w:t>
      </w:r>
      <w:r w:rsidRPr="00502D87">
        <w:rPr>
          <w:rStyle w:val="StyleUnderline"/>
          <w:highlight w:val="cyan"/>
        </w:rPr>
        <w:t>but</w:t>
      </w:r>
      <w:r w:rsidRPr="00C255F6">
        <w:rPr>
          <w:sz w:val="16"/>
        </w:rPr>
        <w:t xml:space="preserve"> an </w:t>
      </w:r>
      <w:r w:rsidRPr="00DC4B51">
        <w:rPr>
          <w:rStyle w:val="Emphasis"/>
          <w:highlight w:val="cyan"/>
        </w:rPr>
        <w:t>inefficient</w:t>
      </w:r>
      <w:r w:rsidRPr="00DC4B51">
        <w:rPr>
          <w:rStyle w:val="StyleUnderline"/>
          <w:highlight w:val="cyan"/>
        </w:rPr>
        <w:t xml:space="preserve"> organization</w:t>
      </w:r>
      <w:r w:rsidRPr="00C255F6">
        <w:rPr>
          <w:rStyle w:val="StyleUnderline"/>
        </w:rPr>
        <w:t xml:space="preserve"> that’s </w:t>
      </w:r>
      <w:r w:rsidRPr="00502D87">
        <w:rPr>
          <w:rStyle w:val="Emphasis"/>
          <w:highlight w:val="cyan"/>
        </w:rPr>
        <w:t>overly focused</w:t>
      </w:r>
      <w:r w:rsidRPr="00502D87">
        <w:rPr>
          <w:rStyle w:val="StyleUnderline"/>
          <w:highlight w:val="cyan"/>
        </w:rPr>
        <w:t xml:space="preserve"> on</w:t>
      </w:r>
      <w:r w:rsidRPr="00C255F6">
        <w:rPr>
          <w:rStyle w:val="StyleUnderline"/>
        </w:rPr>
        <w:t xml:space="preserve"> the</w:t>
      </w:r>
      <w:r w:rsidRPr="00C255F6">
        <w:rPr>
          <w:sz w:val="16"/>
        </w:rPr>
        <w:t xml:space="preserve"> </w:t>
      </w:r>
      <w:r w:rsidRPr="00DC4B51">
        <w:rPr>
          <w:rStyle w:val="StyleUnderline"/>
          <w:highlight w:val="cyan"/>
        </w:rPr>
        <w:t xml:space="preserve">wrong issues will not </w:t>
      </w:r>
      <w:r w:rsidRPr="00502D87">
        <w:rPr>
          <w:rStyle w:val="StyleUnderline"/>
          <w:highlight w:val="cyan"/>
        </w:rPr>
        <w:t>help the U</w:t>
      </w:r>
      <w:r w:rsidRPr="00C255F6">
        <w:rPr>
          <w:rStyle w:val="StyleUnderline"/>
        </w:rPr>
        <w:t xml:space="preserve">nited </w:t>
      </w:r>
      <w:r w:rsidRPr="00502D87">
        <w:rPr>
          <w:rStyle w:val="StyleUnderline"/>
          <w:highlight w:val="cyan"/>
        </w:rPr>
        <w:t>S</w:t>
      </w:r>
      <w:r w:rsidRPr="00C255F6">
        <w:rPr>
          <w:rStyle w:val="StyleUnderline"/>
        </w:rPr>
        <w:t xml:space="preserve">tates </w:t>
      </w:r>
      <w:r w:rsidRPr="00502D87">
        <w:rPr>
          <w:rStyle w:val="Emphasis"/>
          <w:highlight w:val="cyan"/>
        </w:rPr>
        <w:t>prevail</w:t>
      </w:r>
      <w:r w:rsidRPr="00502D87">
        <w:rPr>
          <w:rStyle w:val="StyleUnderline"/>
          <w:highlight w:val="cyan"/>
        </w:rPr>
        <w:t xml:space="preserve"> in its</w:t>
      </w:r>
      <w:r w:rsidRPr="00C255F6">
        <w:rPr>
          <w:rStyle w:val="StyleUnderline"/>
        </w:rPr>
        <w:t xml:space="preserve"> </w:t>
      </w:r>
      <w:r w:rsidRPr="00EF3096">
        <w:rPr>
          <w:rStyle w:val="Emphasis"/>
        </w:rPr>
        <w:t>great-power</w:t>
      </w:r>
      <w:r w:rsidRPr="00C255F6">
        <w:rPr>
          <w:rStyle w:val="StyleUnderline"/>
        </w:rPr>
        <w:t xml:space="preserve"> </w:t>
      </w:r>
      <w:r w:rsidRPr="00502D87">
        <w:rPr>
          <w:rStyle w:val="Emphasis"/>
          <w:highlight w:val="cyan"/>
        </w:rPr>
        <w:t>rivalry</w:t>
      </w:r>
      <w:r w:rsidRPr="00502D87">
        <w:rPr>
          <w:rStyle w:val="StyleUnderline"/>
          <w:highlight w:val="cyan"/>
        </w:rPr>
        <w:t xml:space="preserve"> with China</w:t>
      </w:r>
      <w:r w:rsidRPr="00C255F6">
        <w:rPr>
          <w:sz w:val="16"/>
        </w:rPr>
        <w:t>.</w:t>
      </w:r>
    </w:p>
    <w:p w14:paraId="243089C6" w14:textId="77777777" w:rsidR="00730D49" w:rsidRPr="00C255F6" w:rsidRDefault="00730D49" w:rsidP="00730D49">
      <w:pPr>
        <w:rPr>
          <w:sz w:val="16"/>
        </w:rPr>
      </w:pPr>
      <w:r w:rsidRPr="00C255F6">
        <w:rPr>
          <w:sz w:val="16"/>
        </w:rPr>
        <w:t xml:space="preserve">Media </w:t>
      </w:r>
      <w:r w:rsidRPr="00C255F6">
        <w:rPr>
          <w:rStyle w:val="StyleUnderline"/>
        </w:rPr>
        <w:t>reports</w:t>
      </w:r>
      <w:r w:rsidRPr="00C255F6">
        <w:rPr>
          <w:sz w:val="16"/>
        </w:rPr>
        <w:t xml:space="preserve"> </w:t>
      </w:r>
      <w:r w:rsidRPr="00C255F6">
        <w:rPr>
          <w:rStyle w:val="StyleUnderline"/>
        </w:rPr>
        <w:t>gave the impression</w:t>
      </w:r>
      <w:r w:rsidRPr="00C255F6">
        <w:rPr>
          <w:sz w:val="16"/>
        </w:rPr>
        <w:t xml:space="preserve"> that the </w:t>
      </w:r>
      <w:r w:rsidRPr="00EF3096">
        <w:rPr>
          <w:rStyle w:val="Emphasis"/>
        </w:rPr>
        <w:t>reorganization</w:t>
      </w:r>
      <w:r w:rsidRPr="00C255F6">
        <w:rPr>
          <w:rStyle w:val="StyleUnderline"/>
        </w:rPr>
        <w:t xml:space="preserve"> and </w:t>
      </w:r>
      <w:r w:rsidRPr="00EF3096">
        <w:rPr>
          <w:rStyle w:val="Emphasis"/>
        </w:rPr>
        <w:t>layoffs</w:t>
      </w:r>
      <w:r w:rsidRPr="00C255F6">
        <w:rPr>
          <w:rStyle w:val="StyleUnderline"/>
        </w:rPr>
        <w:t xml:space="preserve"> were </w:t>
      </w:r>
      <w:r w:rsidRPr="00EF3096">
        <w:rPr>
          <w:rStyle w:val="Emphasis"/>
        </w:rPr>
        <w:t>rushed</w:t>
      </w:r>
      <w:r w:rsidRPr="00C255F6">
        <w:rPr>
          <w:rStyle w:val="StyleUnderline"/>
        </w:rPr>
        <w:t xml:space="preserve"> </w:t>
      </w:r>
      <w:r w:rsidRPr="00EF3096">
        <w:rPr>
          <w:rStyle w:val="Emphasis"/>
        </w:rPr>
        <w:t>without</w:t>
      </w:r>
      <w:r w:rsidRPr="00C255F6">
        <w:rPr>
          <w:rStyle w:val="StyleUnderline"/>
        </w:rPr>
        <w:t xml:space="preserve"> </w:t>
      </w:r>
      <w:r w:rsidRPr="00EF3096">
        <w:rPr>
          <w:rStyle w:val="Emphasis"/>
        </w:rPr>
        <w:t>adequate consultation</w:t>
      </w:r>
      <w:r w:rsidRPr="00C255F6">
        <w:rPr>
          <w:sz w:val="16"/>
        </w:rPr>
        <w:t xml:space="preserve">, but, according to my source, </w:t>
      </w:r>
      <w:r w:rsidRPr="00C255F6">
        <w:rPr>
          <w:rStyle w:val="StyleUnderline"/>
        </w:rPr>
        <w:t xml:space="preserve">Rubio’s team </w:t>
      </w:r>
      <w:r w:rsidRPr="00EF3096">
        <w:rPr>
          <w:rStyle w:val="Emphasis"/>
        </w:rPr>
        <w:t>began</w:t>
      </w:r>
      <w:r w:rsidRPr="00C255F6">
        <w:rPr>
          <w:rStyle w:val="StyleUnderline"/>
        </w:rPr>
        <w:t xml:space="preserve"> </w:t>
      </w:r>
      <w:r w:rsidRPr="00EF3096">
        <w:rPr>
          <w:rStyle w:val="Emphasis"/>
        </w:rPr>
        <w:t>consultations</w:t>
      </w:r>
      <w:r w:rsidRPr="00C255F6">
        <w:rPr>
          <w:rStyle w:val="StyleUnderline"/>
        </w:rPr>
        <w:t xml:space="preserve"> on it back in January</w:t>
      </w:r>
      <w:r w:rsidRPr="00C255F6">
        <w:rPr>
          <w:sz w:val="16"/>
        </w:rPr>
        <w:t>.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7522473F" w14:textId="77777777" w:rsidR="00730D49" w:rsidRPr="00C255F6" w:rsidRDefault="00730D49" w:rsidP="00730D49">
      <w:pPr>
        <w:rPr>
          <w:sz w:val="16"/>
        </w:rPr>
      </w:pPr>
      <w:r w:rsidRPr="00C255F6">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3F141F51" w14:textId="77777777" w:rsidR="00730D49" w:rsidRDefault="00730D49" w:rsidP="00730D49">
      <w:pPr>
        <w:rPr>
          <w:rStyle w:val="StyleUnderline"/>
        </w:rPr>
      </w:pPr>
      <w:r w:rsidRPr="00C255F6">
        <w:rPr>
          <w:sz w:val="16"/>
        </w:rPr>
        <w:t xml:space="preserve">In short, the </w:t>
      </w:r>
      <w:r w:rsidRPr="00C255F6">
        <w:rPr>
          <w:rStyle w:val="StyleUnderline"/>
        </w:rPr>
        <w:t>Trump</w:t>
      </w:r>
      <w:r w:rsidRPr="00C255F6">
        <w:rPr>
          <w:sz w:val="16"/>
        </w:rPr>
        <w:t xml:space="preserve"> administration </w:t>
      </w:r>
      <w:r w:rsidRPr="00C255F6">
        <w:rPr>
          <w:rStyle w:val="StyleUnderline"/>
        </w:rPr>
        <w:t>has</w:t>
      </w:r>
      <w:r w:rsidRPr="00C255F6">
        <w:rPr>
          <w:sz w:val="16"/>
        </w:rPr>
        <w:t xml:space="preserve"> now </w:t>
      </w:r>
      <w:r w:rsidRPr="00C255F6">
        <w:rPr>
          <w:rStyle w:val="StyleUnderline"/>
        </w:rPr>
        <w:t xml:space="preserve">begun the process of </w:t>
      </w:r>
      <w:r w:rsidRPr="00502D87">
        <w:rPr>
          <w:rStyle w:val="Emphasis"/>
        </w:rPr>
        <w:t>reorganizing</w:t>
      </w:r>
      <w:r w:rsidRPr="00C255F6">
        <w:rPr>
          <w:rStyle w:val="StyleUnderline"/>
        </w:rPr>
        <w:t xml:space="preserve"> the State Department in keeping with the United States’ current challenges</w:t>
      </w:r>
      <w:r w:rsidRPr="00C255F6">
        <w:rPr>
          <w:sz w:val="16"/>
        </w:rPr>
        <w:t xml:space="preserve">. </w:t>
      </w:r>
      <w:r w:rsidRPr="00502D87">
        <w:rPr>
          <w:rStyle w:val="StyleUnderline"/>
          <w:highlight w:val="cyan"/>
        </w:rPr>
        <w:t>With</w:t>
      </w:r>
      <w:r w:rsidRPr="00C255F6">
        <w:rPr>
          <w:rStyle w:val="StyleUnderline"/>
        </w:rPr>
        <w:t xml:space="preserve"> a </w:t>
      </w:r>
      <w:r w:rsidRPr="00EF3096">
        <w:rPr>
          <w:rStyle w:val="Emphasis"/>
        </w:rPr>
        <w:t xml:space="preserve">major </w:t>
      </w:r>
      <w:r w:rsidRPr="00502D87">
        <w:rPr>
          <w:rStyle w:val="Emphasis"/>
          <w:highlight w:val="cyan"/>
        </w:rPr>
        <w:t>war</w:t>
      </w:r>
      <w:r w:rsidRPr="00502D87">
        <w:rPr>
          <w:rStyle w:val="StyleUnderline"/>
          <w:highlight w:val="cyan"/>
        </w:rPr>
        <w:t xml:space="preserve"> in Europe</w:t>
      </w:r>
      <w:r w:rsidRPr="00C255F6">
        <w:rPr>
          <w:rStyle w:val="StyleUnderline"/>
        </w:rPr>
        <w:t xml:space="preserve">, conflicts in the </w:t>
      </w:r>
      <w:r w:rsidRPr="00502D87">
        <w:rPr>
          <w:rStyle w:val="StyleUnderline"/>
          <w:highlight w:val="cyan"/>
        </w:rPr>
        <w:t>Middle East</w:t>
      </w:r>
      <w:r w:rsidRPr="00C255F6">
        <w:rPr>
          <w:rStyle w:val="StyleUnderline"/>
        </w:rPr>
        <w:t xml:space="preserve">, </w:t>
      </w:r>
      <w:r w:rsidRPr="00502D87">
        <w:rPr>
          <w:rStyle w:val="StyleUnderline"/>
          <w:highlight w:val="cyan"/>
        </w:rPr>
        <w:t>and</w:t>
      </w:r>
      <w:r w:rsidRPr="00C255F6">
        <w:rPr>
          <w:rStyle w:val="StyleUnderline"/>
        </w:rPr>
        <w:t xml:space="preserve"> </w:t>
      </w:r>
      <w:r w:rsidRPr="00EF3096">
        <w:rPr>
          <w:rStyle w:val="Emphasis"/>
        </w:rPr>
        <w:t>increased</w:t>
      </w:r>
      <w:r w:rsidRPr="00C255F6">
        <w:rPr>
          <w:rStyle w:val="StyleUnderline"/>
        </w:rPr>
        <w:t xml:space="preserve"> </w:t>
      </w:r>
      <w:r w:rsidRPr="00502D87">
        <w:rPr>
          <w:rStyle w:val="StyleUnderline"/>
          <w:highlight w:val="cyan"/>
        </w:rPr>
        <w:t xml:space="preserve">Chinese </w:t>
      </w:r>
      <w:r w:rsidRPr="00502D87">
        <w:rPr>
          <w:rStyle w:val="Emphasis"/>
          <w:highlight w:val="cyan"/>
        </w:rPr>
        <w:t>aggression</w:t>
      </w:r>
      <w:r w:rsidRPr="00C255F6">
        <w:rPr>
          <w:rStyle w:val="StyleUnderline"/>
        </w:rPr>
        <w:t xml:space="preserve"> in the Indo-Pacific</w:t>
      </w:r>
      <w:r w:rsidRPr="00C255F6">
        <w:rPr>
          <w:sz w:val="16"/>
        </w:rPr>
        <w:t xml:space="preserve">, </w:t>
      </w:r>
      <w:r w:rsidRPr="00C255F6">
        <w:rPr>
          <w:rStyle w:val="StyleUnderline"/>
        </w:rPr>
        <w:t xml:space="preserve">it is </w:t>
      </w:r>
      <w:r w:rsidRPr="00EF3096">
        <w:rPr>
          <w:rStyle w:val="Emphasis"/>
        </w:rPr>
        <w:t>obvious</w:t>
      </w:r>
      <w:r w:rsidRPr="00C255F6">
        <w:rPr>
          <w:rStyle w:val="StyleUnderline"/>
        </w:rPr>
        <w:t xml:space="preserve"> that </w:t>
      </w:r>
      <w:r w:rsidRPr="00502D87">
        <w:rPr>
          <w:rStyle w:val="StyleUnderline"/>
          <w:highlight w:val="cyan"/>
        </w:rPr>
        <w:t xml:space="preserve">efforts to </w:t>
      </w:r>
      <w:r w:rsidRPr="00502D87">
        <w:rPr>
          <w:rStyle w:val="Emphasis"/>
          <w:highlight w:val="cyan"/>
        </w:rPr>
        <w:t>strengthen</w:t>
      </w:r>
      <w:r w:rsidRPr="00C255F6">
        <w:rPr>
          <w:rStyle w:val="StyleUnderline"/>
        </w:rPr>
        <w:t xml:space="preserve"> U.S. </w:t>
      </w:r>
      <w:r w:rsidRPr="00502D87">
        <w:rPr>
          <w:rStyle w:val="Emphasis"/>
          <w:highlight w:val="cyan"/>
        </w:rPr>
        <w:t>diplomacy</w:t>
      </w:r>
      <w:r w:rsidRPr="00502D87">
        <w:rPr>
          <w:rStyle w:val="StyleUnderline"/>
          <w:highlight w:val="cyan"/>
        </w:rPr>
        <w:t xml:space="preserve"> could not come a moment </w:t>
      </w:r>
      <w:r w:rsidRPr="00502D87">
        <w:rPr>
          <w:rStyle w:val="Emphasis"/>
          <w:highlight w:val="cyan"/>
        </w:rPr>
        <w:t>too soon</w:t>
      </w:r>
      <w:r w:rsidRPr="00C255F6">
        <w:rPr>
          <w:rStyle w:val="StyleUnderline"/>
        </w:rPr>
        <w:t>.</w:t>
      </w:r>
    </w:p>
    <w:p w14:paraId="020241C4" w14:textId="77777777" w:rsidR="00730D49" w:rsidRPr="00EA0B21" w:rsidRDefault="00730D49" w:rsidP="00730D49">
      <w:pPr>
        <w:keepNext/>
        <w:keepLines/>
        <w:spacing w:before="40" w:after="0"/>
        <w:outlineLvl w:val="3"/>
        <w:rPr>
          <w:rFonts w:eastAsia="SimSun"/>
          <w:b/>
          <w:iCs/>
          <w:sz w:val="26"/>
        </w:rPr>
      </w:pPr>
      <w:r w:rsidRPr="00EA0B21">
        <w:rPr>
          <w:rFonts w:eastAsia="SimSun"/>
          <w:b/>
          <w:iCs/>
          <w:sz w:val="26"/>
        </w:rPr>
        <w:t>Diplomacy is obsolete in modern geopolitics.</w:t>
      </w:r>
    </w:p>
    <w:p w14:paraId="2BA1BFCA" w14:textId="77777777" w:rsidR="00730D49" w:rsidRPr="00EA0B21" w:rsidRDefault="00730D49" w:rsidP="00730D49">
      <w:pPr>
        <w:rPr>
          <w:rFonts w:eastAsia="Calibri"/>
        </w:rPr>
      </w:pPr>
      <w:r w:rsidRPr="00EA0B21">
        <w:rPr>
          <w:rFonts w:eastAsia="Calibri"/>
          <w:b/>
          <w:bCs/>
          <w:sz w:val="26"/>
        </w:rPr>
        <w:t>Isackson 23</w:t>
      </w:r>
      <w:r w:rsidRPr="00EA0B21">
        <w:rPr>
          <w:rFonts w:eastAsia="Calibri"/>
        </w:rPr>
        <w:t>, chief strategy officer, author and media producer who has worked on ground-breaking projects focused on innovative learning technology. (Peter, August 22, “Is Diplomacy a Useless Relic of the Romantic Past?” Fair Observer, https://www.fairobserver.com/devils-dictionary/is-diplomacy-a-useless-relic-of-the-romantic-past/)</w:t>
      </w:r>
    </w:p>
    <w:p w14:paraId="77477C14" w14:textId="77777777" w:rsidR="00730D49" w:rsidRPr="00EA0B21" w:rsidRDefault="00730D49" w:rsidP="00730D49">
      <w:pPr>
        <w:rPr>
          <w:rFonts w:eastAsia="Calibri"/>
          <w:sz w:val="16"/>
        </w:rPr>
      </w:pPr>
      <w:r w:rsidRPr="00EA0B21">
        <w:rPr>
          <w:rFonts w:eastAsia="Calibri"/>
          <w:sz w:val="16"/>
        </w:rPr>
        <w:t xml:space="preserve">Few today would contest the thesis that </w:t>
      </w:r>
      <w:r w:rsidRPr="00EA0B21">
        <w:rPr>
          <w:rFonts w:eastAsia="Calibri"/>
          <w:highlight w:val="cyan"/>
          <w:u w:val="single"/>
        </w:rPr>
        <w:t>we are living in a</w:t>
      </w:r>
      <w:r w:rsidRPr="00EA0B21">
        <w:rPr>
          <w:rFonts w:eastAsia="Calibri"/>
          <w:u w:val="single"/>
        </w:rPr>
        <w:t xml:space="preserve"> </w:t>
      </w:r>
      <w:r w:rsidRPr="00EA0B21">
        <w:rPr>
          <w:rFonts w:eastAsia="Calibri"/>
          <w:b/>
          <w:iCs/>
          <w:u w:val="single"/>
          <w:bdr w:val="single" w:sz="8" w:space="0" w:color="auto"/>
        </w:rPr>
        <w:t>moment</w:t>
      </w:r>
      <w:r w:rsidRPr="00EA0B21">
        <w:rPr>
          <w:rFonts w:eastAsia="Calibri"/>
          <w:u w:val="single"/>
        </w:rPr>
        <w:t xml:space="preserve"> of </w:t>
      </w:r>
      <w:r w:rsidRPr="00EA0B21">
        <w:rPr>
          <w:rFonts w:eastAsia="Calibri"/>
          <w:b/>
          <w:iCs/>
          <w:highlight w:val="cyan"/>
          <w:u w:val="single"/>
          <w:bdr w:val="single" w:sz="8" w:space="0" w:color="auto"/>
        </w:rPr>
        <w:t>geopolitical tectonic shift</w:t>
      </w:r>
      <w:r w:rsidRPr="00EA0B21">
        <w:rPr>
          <w:rFonts w:eastAsia="Calibri"/>
          <w:sz w:val="16"/>
        </w:rPr>
        <w:t xml:space="preserve">. This movement has been going on for some time, but </w:t>
      </w:r>
      <w:r w:rsidRPr="00EA0B21">
        <w:rPr>
          <w:rFonts w:eastAsia="Calibri"/>
          <w:u w:val="single"/>
        </w:rPr>
        <w:t xml:space="preserve">it became shockingly </w:t>
      </w:r>
      <w:r w:rsidRPr="00EA0B21">
        <w:rPr>
          <w:rFonts w:eastAsia="Calibri"/>
          <w:highlight w:val="cyan"/>
          <w:u w:val="single"/>
        </w:rPr>
        <w:t>evident</w:t>
      </w:r>
      <w:r w:rsidRPr="00EA0B21">
        <w:rPr>
          <w:rFonts w:eastAsia="Calibri"/>
          <w:u w:val="single"/>
        </w:rPr>
        <w:t xml:space="preserve"> </w:t>
      </w:r>
      <w:r w:rsidRPr="00EA0B21">
        <w:rPr>
          <w:rFonts w:eastAsia="Calibri"/>
          <w:highlight w:val="cyan"/>
          <w:u w:val="single"/>
        </w:rPr>
        <w:t>in</w:t>
      </w:r>
      <w:r w:rsidRPr="00EA0B21">
        <w:rPr>
          <w:rFonts w:eastAsia="Calibri"/>
          <w:u w:val="single"/>
        </w:rPr>
        <w:t xml:space="preserve"> the immediate aftermath of Vladimir Putin’s decision to invade </w:t>
      </w:r>
      <w:r w:rsidRPr="00EA0B21">
        <w:rPr>
          <w:rFonts w:eastAsia="Calibri"/>
          <w:b/>
          <w:iCs/>
          <w:highlight w:val="cyan"/>
          <w:u w:val="single"/>
          <w:bdr w:val="single" w:sz="8" w:space="0" w:color="auto"/>
        </w:rPr>
        <w:t>Ukraine</w:t>
      </w:r>
      <w:r w:rsidRPr="00EA0B21">
        <w:rPr>
          <w:rFonts w:eastAsia="Calibri"/>
          <w:sz w:val="16"/>
        </w:rPr>
        <w:t xml:space="preserve"> on February 24, 2022. Instead of playing out as a local conflict, </w:t>
      </w:r>
      <w:r w:rsidRPr="00EA0B21">
        <w:rPr>
          <w:rFonts w:eastAsia="Calibri"/>
          <w:u w:val="single"/>
        </w:rPr>
        <w:t>the illegal Russian invasion quickly turned into something nearly everyone now recognizes as a proxy war between Russia and the US</w:t>
      </w:r>
      <w:r w:rsidRPr="00EA0B21">
        <w:rPr>
          <w:rFonts w:eastAsia="Calibri"/>
          <w:sz w:val="16"/>
        </w:rPr>
        <w:t>. But it has also turned into a complex and evolving showdown that has split the entire globe into two somewhat poorly-defined blocs: the liberal West and the Global South.</w:t>
      </w:r>
    </w:p>
    <w:p w14:paraId="0C6FF7FD" w14:textId="77777777" w:rsidR="00730D49" w:rsidRPr="00EA0B21" w:rsidRDefault="00730D49" w:rsidP="00730D49">
      <w:pPr>
        <w:rPr>
          <w:rFonts w:eastAsia="Calibri"/>
          <w:sz w:val="16"/>
        </w:rPr>
      </w:pPr>
      <w:r w:rsidRPr="00EA0B21">
        <w:rPr>
          <w:rFonts w:eastAsia="Calibri"/>
          <w:sz w:val="16"/>
        </w:rPr>
        <w:t>The reaction that set this deeper logic in motion came from the United States when it mobilized NATO to defend Ukraine’s right to join the military alliance of its choice. On its face, this should have seemed surprising because it stood as a tacit admission that Ukraine was already a de facto member of NATO.</w:t>
      </w:r>
    </w:p>
    <w:p w14:paraId="3E896DF7" w14:textId="77777777" w:rsidR="00730D49" w:rsidRPr="00EA0B21" w:rsidRDefault="00730D49" w:rsidP="00730D49">
      <w:pPr>
        <w:rPr>
          <w:rFonts w:eastAsia="Calibri"/>
          <w:sz w:val="16"/>
        </w:rPr>
      </w:pPr>
      <w:r w:rsidRPr="00EA0B21">
        <w:rPr>
          <w:rFonts w:eastAsia="Calibri"/>
          <w:sz w:val="16"/>
        </w:rPr>
        <w:t>On the day of the fateful invasion, US President Joe Biden called Russia’s “special military operation” an “unprovoked and unjustified attack” on Ukraine and promised that the US and its allies would “hold Russia accountable.” Members of Congress likewise immediately announced that they were “committed to enacting the strongest possible sanctions and export controls to cripple Russia’s ability to make war, punish its barbarity and relegate the Putin regime to the status of an international pariah.”</w:t>
      </w:r>
    </w:p>
    <w:p w14:paraId="394C7A64" w14:textId="77777777" w:rsidR="00730D49" w:rsidRPr="00EA0B21" w:rsidRDefault="00730D49" w:rsidP="00730D49">
      <w:pPr>
        <w:rPr>
          <w:rFonts w:eastAsia="Calibri"/>
          <w:sz w:val="16"/>
        </w:rPr>
      </w:pPr>
      <w:r w:rsidRPr="00EA0B21">
        <w:rPr>
          <w:rFonts w:eastAsia="Calibri"/>
          <w:sz w:val="16"/>
        </w:rPr>
        <w:t>It soon became clear that NATO was at war with Russia but had found a way to conveniently use Ukrainian forces to wage the battle on the ground. US Defense Secretary Lloyd Austin made this clear when he explained that the massive financial, material and logistical support the US was offering Ukraine had as its objective the “weakening” of Russia. Biden himself promised to reduce the Russian “ruble into rubble” and evoked the ouster of Putin in these terms: “For God’s sake, this man cannot remain in power.”</w:t>
      </w:r>
    </w:p>
    <w:p w14:paraId="46002A1E" w14:textId="77777777" w:rsidR="00730D49" w:rsidRPr="00EA0B21" w:rsidRDefault="00730D49" w:rsidP="00730D49">
      <w:pPr>
        <w:rPr>
          <w:rFonts w:eastAsia="Calibri"/>
          <w:sz w:val="16"/>
        </w:rPr>
      </w:pPr>
      <w:r w:rsidRPr="00EA0B21">
        <w:rPr>
          <w:rFonts w:eastAsia="Calibri"/>
          <w:sz w:val="16"/>
        </w:rPr>
        <w:t>The nations of the world immediately understood that what they were witnessing was a moment of history in which the global order was about to be redefined. This became even clearer as, despite NATO’s commitment to achieve its objectives in an effort that may last “as long as it takes,” Ukraine was being dismantled as a nation and depopulated as a society.</w:t>
      </w:r>
    </w:p>
    <w:p w14:paraId="0F5C87EF" w14:textId="77777777" w:rsidR="00730D49" w:rsidRPr="00EA0B21" w:rsidRDefault="00730D49" w:rsidP="00730D49">
      <w:pPr>
        <w:rPr>
          <w:rFonts w:eastAsia="Calibri"/>
          <w:sz w:val="16"/>
        </w:rPr>
      </w:pPr>
      <w:r w:rsidRPr="00EA0B21">
        <w:rPr>
          <w:rFonts w:eastAsia="Calibri"/>
          <w:sz w:val="16"/>
        </w:rPr>
        <w:t xml:space="preserve">But should we think of </w:t>
      </w:r>
      <w:r w:rsidRPr="00EA0B21">
        <w:rPr>
          <w:rFonts w:eastAsia="Calibri"/>
          <w:u w:val="single"/>
        </w:rPr>
        <w:t>February 2022 as the moment when everything began to change, or</w:t>
      </w:r>
      <w:r w:rsidRPr="00EA0B21">
        <w:rPr>
          <w:rFonts w:eastAsia="Calibri"/>
          <w:sz w:val="16"/>
        </w:rPr>
        <w:t xml:space="preserve"> did that critical moment appear </w:t>
      </w:r>
      <w:r w:rsidRPr="00EA0B21">
        <w:rPr>
          <w:rFonts w:eastAsia="Calibri"/>
          <w:u w:val="single"/>
        </w:rPr>
        <w:t>30 years earlier in the aftermath of the collapse of the Soviet Union?</w:t>
      </w:r>
      <w:r w:rsidRPr="00EA0B21">
        <w:rPr>
          <w:rFonts w:eastAsia="Calibri"/>
          <w:sz w:val="16"/>
        </w:rPr>
        <w:t xml:space="preserve"> The West has framed this drama as a challenge to the normative “rules-based order” that has been in place since the end of World War II. But the real change may have occurred earlier when the way of handling the world’s business in the Western power centers underwent a radical change.</w:t>
      </w:r>
    </w:p>
    <w:p w14:paraId="6BD796CA" w14:textId="77777777" w:rsidR="00730D49" w:rsidRPr="00EA0B21" w:rsidRDefault="00730D49" w:rsidP="00730D49">
      <w:pPr>
        <w:rPr>
          <w:rFonts w:eastAsia="Calibri"/>
          <w:sz w:val="16"/>
        </w:rPr>
      </w:pPr>
      <w:r w:rsidRPr="00EA0B21">
        <w:rPr>
          <w:rFonts w:eastAsia="Calibri"/>
          <w:sz w:val="16"/>
        </w:rPr>
        <w:t>Harper’s Magazine’s June cover story, “Why are we in Ukraine?” was authored by two distinguished authorities on international relations, Benjamin Schwarz and Christopher Layne. Both authors have had a strong relationship, during their careers, with the national security community.</w:t>
      </w:r>
    </w:p>
    <w:p w14:paraId="48C0C1B6" w14:textId="77777777" w:rsidR="00730D49" w:rsidRPr="00EA0B21" w:rsidRDefault="00730D49" w:rsidP="00730D49">
      <w:pPr>
        <w:rPr>
          <w:rFonts w:eastAsia="Calibri"/>
          <w:sz w:val="16"/>
        </w:rPr>
      </w:pPr>
      <w:r w:rsidRPr="00EA0B21">
        <w:rPr>
          <w:rFonts w:eastAsia="Calibri"/>
          <w:sz w:val="16"/>
        </w:rPr>
        <w:t xml:space="preserve">In their detailed analysis covering 30 years of history up to the outbreak of hostilities last year, they point to a phenomenon of great historical significance. “Normal </w:t>
      </w:r>
      <w:r w:rsidRPr="00EA0B21">
        <w:rPr>
          <w:rFonts w:eastAsia="Calibri"/>
          <w:u w:val="single"/>
        </w:rPr>
        <w:t>diplomacy among great powers, distinguished by the recognition and accommodation of clashing interests</w:t>
      </w:r>
      <w:r w:rsidRPr="00EA0B21">
        <w:rPr>
          <w:rFonts w:eastAsia="Calibri"/>
          <w:sz w:val="16"/>
        </w:rPr>
        <w:t>—</w:t>
      </w:r>
      <w:r w:rsidRPr="00EA0B21">
        <w:rPr>
          <w:rFonts w:eastAsia="Calibri"/>
          <w:u w:val="single"/>
        </w:rPr>
        <w:t xml:space="preserve">the approach that had defined the U.S.-Soviet rivalry during even the most intense stretches of the Cold War—was </w:t>
      </w:r>
      <w:r w:rsidRPr="00EA0B21">
        <w:rPr>
          <w:rFonts w:eastAsia="Calibri"/>
          <w:b/>
          <w:iCs/>
          <w:u w:val="single"/>
          <w:bdr w:val="single" w:sz="8" w:space="0" w:color="auto"/>
        </w:rPr>
        <w:t>obsolete</w:t>
      </w:r>
      <w:r w:rsidRPr="00EA0B21">
        <w:rPr>
          <w:rFonts w:eastAsia="Calibri"/>
          <w:sz w:val="16"/>
        </w:rPr>
        <w:t xml:space="preserve">. </w:t>
      </w:r>
      <w:r w:rsidRPr="00EA0B21">
        <w:rPr>
          <w:rFonts w:eastAsia="Calibri"/>
          <w:u w:val="single"/>
        </w:rPr>
        <w:t>Russia was expected to acquiesce to a new world order created and dominated by the</w:t>
      </w:r>
      <w:r w:rsidRPr="00EA0B21">
        <w:rPr>
          <w:rFonts w:eastAsia="Calibri"/>
          <w:sz w:val="16"/>
        </w:rPr>
        <w:t xml:space="preserve"> </w:t>
      </w:r>
      <w:r w:rsidRPr="00EA0B21">
        <w:rPr>
          <w:rFonts w:eastAsia="Calibri"/>
          <w:b/>
          <w:iCs/>
          <w:u w:val="single"/>
          <w:bdr w:val="single" w:sz="8" w:space="0" w:color="auto"/>
        </w:rPr>
        <w:t>U</w:t>
      </w:r>
      <w:r w:rsidRPr="00EA0B21">
        <w:rPr>
          <w:rFonts w:eastAsia="Calibri"/>
          <w:sz w:val="16"/>
        </w:rPr>
        <w:t xml:space="preserve">nited </w:t>
      </w:r>
      <w:r w:rsidRPr="00EA0B21">
        <w:rPr>
          <w:rFonts w:eastAsia="Calibri"/>
          <w:b/>
          <w:iCs/>
          <w:u w:val="single"/>
          <w:bdr w:val="single" w:sz="8" w:space="0" w:color="auto"/>
        </w:rPr>
        <w:t>S</w:t>
      </w:r>
      <w:r w:rsidRPr="00EA0B21">
        <w:rPr>
          <w:rFonts w:eastAsia="Calibri"/>
          <w:sz w:val="16"/>
        </w:rPr>
        <w:t>tates.”</w:t>
      </w:r>
    </w:p>
    <w:p w14:paraId="25D4468D" w14:textId="77777777" w:rsidR="00730D49" w:rsidRPr="00EA0B21" w:rsidRDefault="00730D49" w:rsidP="00730D49">
      <w:pPr>
        <w:rPr>
          <w:rFonts w:eastAsia="Calibri"/>
          <w:sz w:val="16"/>
        </w:rPr>
      </w:pPr>
      <w:r w:rsidRPr="00EA0B21">
        <w:rPr>
          <w:rFonts w:eastAsia="Calibri"/>
          <w:sz w:val="16"/>
        </w:rPr>
        <w:t>Today’s Weekly Devil’s Dictionary definition:</w:t>
      </w:r>
    </w:p>
    <w:p w14:paraId="5BA3441F" w14:textId="77777777" w:rsidR="00730D49" w:rsidRPr="00EA0B21" w:rsidRDefault="00730D49" w:rsidP="00730D49">
      <w:pPr>
        <w:rPr>
          <w:rFonts w:eastAsia="Calibri"/>
          <w:sz w:val="16"/>
        </w:rPr>
      </w:pPr>
      <w:r w:rsidRPr="00EA0B21">
        <w:rPr>
          <w:rFonts w:eastAsia="Calibri"/>
          <w:sz w:val="16"/>
        </w:rPr>
        <w:t xml:space="preserve">Normal </w:t>
      </w:r>
      <w:r w:rsidRPr="00EA0B21">
        <w:rPr>
          <w:rFonts w:eastAsia="Calibri"/>
          <w:b/>
          <w:iCs/>
          <w:highlight w:val="cyan"/>
          <w:u w:val="single"/>
          <w:bdr w:val="single" w:sz="8" w:space="0" w:color="auto"/>
        </w:rPr>
        <w:t>diplomacy</w:t>
      </w:r>
      <w:r w:rsidRPr="00EA0B21">
        <w:rPr>
          <w:rFonts w:eastAsia="Calibri"/>
          <w:sz w:val="16"/>
        </w:rPr>
        <w:t>:</w:t>
      </w:r>
    </w:p>
    <w:p w14:paraId="21793C3F" w14:textId="77777777" w:rsidR="00730D49" w:rsidRPr="00EA0B21" w:rsidRDefault="00730D49" w:rsidP="00730D49">
      <w:pPr>
        <w:rPr>
          <w:rFonts w:eastAsia="Calibri"/>
          <w:sz w:val="16"/>
        </w:rPr>
      </w:pPr>
      <w:r w:rsidRPr="00EA0B21">
        <w:rPr>
          <w:rFonts w:eastAsia="Calibri"/>
          <w:highlight w:val="cyan"/>
          <w:u w:val="single"/>
        </w:rPr>
        <w:t>A historical relic</w:t>
      </w:r>
      <w:r w:rsidRPr="00EA0B21">
        <w:rPr>
          <w:rFonts w:eastAsia="Calibri"/>
          <w:u w:val="single"/>
        </w:rPr>
        <w:t xml:space="preserve"> belonging to a period that began in 1815, with the resolution of the Napoleonic wars, and </w:t>
      </w:r>
      <w:r w:rsidRPr="00EA0B21">
        <w:rPr>
          <w:rFonts w:eastAsia="Calibri"/>
          <w:highlight w:val="cyan"/>
          <w:u w:val="single"/>
        </w:rPr>
        <w:t>ended</w:t>
      </w:r>
      <w:r w:rsidRPr="00EA0B21">
        <w:rPr>
          <w:rFonts w:eastAsia="Calibri"/>
          <w:u w:val="single"/>
        </w:rPr>
        <w:t xml:space="preserve"> in 1991</w:t>
      </w:r>
      <w:r w:rsidRPr="00EA0B21">
        <w:rPr>
          <w:rFonts w:eastAsia="Calibri"/>
          <w:sz w:val="16"/>
        </w:rPr>
        <w:t xml:space="preserve">—the moment </w:t>
      </w:r>
      <w:r w:rsidRPr="00EA0B21">
        <w:rPr>
          <w:rFonts w:eastAsia="Calibri"/>
          <w:highlight w:val="cyan"/>
          <w:u w:val="single"/>
        </w:rPr>
        <w:t>when a single nation felt</w:t>
      </w:r>
      <w:r w:rsidRPr="00EA0B21">
        <w:rPr>
          <w:rFonts w:eastAsia="Calibri"/>
          <w:u w:val="single"/>
        </w:rPr>
        <w:t xml:space="preserve"> definitively </w:t>
      </w:r>
      <w:r w:rsidRPr="00EA0B21">
        <w:rPr>
          <w:rFonts w:eastAsia="Calibri"/>
          <w:highlight w:val="cyan"/>
          <w:u w:val="single"/>
        </w:rPr>
        <w:t>empowered to adjudicate every</w:t>
      </w:r>
      <w:r w:rsidRPr="00EA0B21">
        <w:rPr>
          <w:rFonts w:eastAsia="Calibri"/>
          <w:u w:val="single"/>
        </w:rPr>
        <w:t xml:space="preserve"> type of </w:t>
      </w:r>
      <w:r w:rsidRPr="00EA0B21">
        <w:rPr>
          <w:rFonts w:eastAsia="Calibri"/>
          <w:highlight w:val="cyan"/>
          <w:u w:val="single"/>
        </w:rPr>
        <w:t>conflict</w:t>
      </w:r>
      <w:r w:rsidRPr="00EA0B21">
        <w:rPr>
          <w:rFonts w:eastAsia="Calibri"/>
          <w:u w:val="single"/>
        </w:rPr>
        <w:t xml:space="preserve"> across the globe</w:t>
      </w:r>
      <w:r w:rsidRPr="00EA0B21">
        <w:rPr>
          <w:rFonts w:eastAsia="Calibri"/>
          <w:sz w:val="16"/>
        </w:rPr>
        <w:t xml:space="preserve"> as well as enforce its judgment with a panoply of means including economic sanctions, military intervention or clandestine operations aimed at installing leaders capable of applying normative policies.</w:t>
      </w:r>
    </w:p>
    <w:p w14:paraId="4308EE57" w14:textId="77777777" w:rsidR="00730D49" w:rsidRPr="00EA0B21" w:rsidRDefault="00730D49" w:rsidP="00730D49">
      <w:pPr>
        <w:rPr>
          <w:rFonts w:eastAsia="Calibri"/>
          <w:sz w:val="16"/>
        </w:rPr>
      </w:pPr>
      <w:r w:rsidRPr="00EA0B21">
        <w:rPr>
          <w:rFonts w:eastAsia="Calibri"/>
          <w:sz w:val="16"/>
        </w:rPr>
        <w:t>Contextual note</w:t>
      </w:r>
    </w:p>
    <w:p w14:paraId="48AC54F3" w14:textId="77777777" w:rsidR="00730D49" w:rsidRPr="00EA0B21" w:rsidRDefault="00730D49" w:rsidP="00730D49">
      <w:pPr>
        <w:rPr>
          <w:rFonts w:eastAsia="Calibri"/>
          <w:sz w:val="16"/>
        </w:rPr>
      </w:pPr>
      <w:r w:rsidRPr="00EA0B21">
        <w:rPr>
          <w:rFonts w:eastAsia="Calibri"/>
          <w:sz w:val="16"/>
        </w:rPr>
        <w:t>We have become conditioned to think of contemporary history as a series of successively redefined “world orders.” In such reflection, we tend to focus on who is empowered to make decisions but not on how decisions are made. Throughout human history, two factors have alternated, though with no observable regularity: war and diplomacy.</w:t>
      </w:r>
    </w:p>
    <w:p w14:paraId="1643C3D9" w14:textId="77777777" w:rsidR="00730D49" w:rsidRPr="00EA0B21" w:rsidRDefault="00730D49" w:rsidP="00730D49">
      <w:pPr>
        <w:rPr>
          <w:rFonts w:eastAsia="Calibri"/>
          <w:sz w:val="16"/>
        </w:rPr>
      </w:pPr>
      <w:r w:rsidRPr="00EA0B21">
        <w:rPr>
          <w:rFonts w:eastAsia="Calibri"/>
          <w:sz w:val="16"/>
        </w:rPr>
        <w:t>When Americans evoke their own historical mythology, they think of what they call the “first Thanksgiving” in 1621 as a heartwarming moment of diplomacy between the English settlers and the native tribes. Historical reality was very different from the myth. And in the ensuing centuries, war became the defining reality and genocide its outcome. US history has created a taste for exploiting unequal relations. The culture itself has encapsulated it in the ideal of “the competitive spirit”—which can lead to a mentality of “winner takes all.”</w:t>
      </w:r>
    </w:p>
    <w:p w14:paraId="40BD1FF1" w14:textId="77777777" w:rsidR="00730D49" w:rsidRPr="00EA0B21" w:rsidRDefault="00730D49" w:rsidP="00730D49">
      <w:pPr>
        <w:rPr>
          <w:rFonts w:eastAsia="Calibri"/>
          <w:sz w:val="16"/>
        </w:rPr>
      </w:pPr>
      <w:r w:rsidRPr="00EA0B21">
        <w:rPr>
          <w:rFonts w:eastAsia="Calibri"/>
          <w:sz w:val="16"/>
        </w:rPr>
        <w:t>Diplomacy finally did become a norm in Europe in the 19th century, as the imperial ambitions of Napoleon, finally resolved at Waterloo, helped the European nations to appreciate the risks that arose when any single power became too dominant. Retired French diplomat Gérard Araud, describing 19th-century European diplomatic culture in his book, Histoires diplomatiques, notes that diplomats “often have the thankless task of focusing on reality, analyzing the balance of power and demonstrating that what is desirable rarely corresponds to what is possible.” This sounds very much like the thinking of Schwartz and Layne when they write: “Historically, great powers tend to focus pragmatically on reducing conflict among themselves. By frankly recognizing the realities of power and acknowledging each other’s interests, they can usually relate to one another on a businesslike basis.”</w:t>
      </w:r>
    </w:p>
    <w:p w14:paraId="327F3EA9" w14:textId="77777777" w:rsidR="00730D49" w:rsidRPr="00EA0B21" w:rsidRDefault="00730D49" w:rsidP="00730D49">
      <w:pPr>
        <w:rPr>
          <w:rFonts w:eastAsia="Calibri"/>
          <w:sz w:val="16"/>
        </w:rPr>
      </w:pPr>
      <w:r w:rsidRPr="00EA0B21">
        <w:rPr>
          <w:rFonts w:eastAsia="Calibri"/>
          <w:sz w:val="16"/>
        </w:rPr>
        <w:t xml:space="preserve">When the same authors, analyzing US policy in Ukraine, tell us that </w:t>
      </w:r>
      <w:r w:rsidRPr="00EA0B21">
        <w:rPr>
          <w:rFonts w:eastAsia="Calibri"/>
          <w:u w:val="single"/>
        </w:rPr>
        <w:t xml:space="preserve">this culture of “normal </w:t>
      </w:r>
      <w:r w:rsidRPr="00EA0B21">
        <w:rPr>
          <w:rFonts w:eastAsia="Calibri"/>
          <w:b/>
          <w:iCs/>
          <w:highlight w:val="cyan"/>
          <w:u w:val="single"/>
          <w:bdr w:val="single" w:sz="8" w:space="0" w:color="auto"/>
        </w:rPr>
        <w:t>diplomacy</w:t>
      </w:r>
      <w:r w:rsidRPr="00EA0B21">
        <w:rPr>
          <w:rFonts w:eastAsia="Calibri"/>
          <w:highlight w:val="cyan"/>
          <w:u w:val="single"/>
        </w:rPr>
        <w:t>” is “</w:t>
      </w:r>
      <w:r w:rsidRPr="00EA0B21">
        <w:rPr>
          <w:rFonts w:eastAsia="Calibri"/>
          <w:b/>
          <w:iCs/>
          <w:highlight w:val="cyan"/>
          <w:u w:val="single"/>
          <w:bdr w:val="single" w:sz="8" w:space="0" w:color="auto"/>
        </w:rPr>
        <w:t>obsolete</w:t>
      </w:r>
      <w:r w:rsidRPr="00EA0B21">
        <w:rPr>
          <w:rFonts w:eastAsia="Calibri"/>
          <w:sz w:val="16"/>
        </w:rPr>
        <w:t xml:space="preserve">,” </w:t>
      </w:r>
      <w:r w:rsidRPr="00EA0B21">
        <w:rPr>
          <w:rFonts w:eastAsia="Calibri"/>
          <w:highlight w:val="cyan"/>
          <w:u w:val="single"/>
        </w:rPr>
        <w:t>we should take this as a wake-up call</w:t>
      </w:r>
      <w:r w:rsidRPr="00EA0B21">
        <w:rPr>
          <w:rFonts w:eastAsia="Calibri"/>
          <w:sz w:val="16"/>
        </w:rPr>
        <w:t xml:space="preserve">. Can humanity afford to declare diplomacy obsolete? </w:t>
      </w:r>
      <w:r w:rsidRPr="00EA0B21">
        <w:rPr>
          <w:rFonts w:eastAsia="Calibri"/>
          <w:u w:val="single"/>
        </w:rPr>
        <w:t xml:space="preserve">The new “coalition of the willing” built around </w:t>
      </w:r>
      <w:r w:rsidRPr="00EA0B21">
        <w:rPr>
          <w:rFonts w:eastAsia="Calibri"/>
          <w:b/>
          <w:iCs/>
          <w:highlight w:val="cyan"/>
          <w:u w:val="single"/>
          <w:bdr w:val="single" w:sz="8" w:space="0" w:color="auto"/>
        </w:rPr>
        <w:t>NATO</w:t>
      </w:r>
      <w:r w:rsidRPr="00EA0B21">
        <w:rPr>
          <w:rFonts w:eastAsia="Calibri"/>
          <w:u w:val="single"/>
        </w:rPr>
        <w:t xml:space="preserve"> appears to have </w:t>
      </w:r>
      <w:r w:rsidRPr="00EA0B21">
        <w:rPr>
          <w:rFonts w:eastAsia="Calibri"/>
          <w:highlight w:val="cyan"/>
          <w:u w:val="single"/>
        </w:rPr>
        <w:t>reached this conclusion</w:t>
      </w:r>
      <w:r w:rsidRPr="00EA0B21">
        <w:rPr>
          <w:rFonts w:eastAsia="Calibri"/>
          <w:sz w:val="16"/>
        </w:rPr>
        <w:t>. The rest of humanity appears to be resisting. History will tell us whether diplomacy may one day be revived.</w:t>
      </w:r>
    </w:p>
    <w:p w14:paraId="3ED4D755" w14:textId="77777777" w:rsidR="00730D49" w:rsidRDefault="00730D49" w:rsidP="00730D49">
      <w:pPr>
        <w:pStyle w:val="Heading2"/>
      </w:pPr>
      <w:r>
        <w:t>ADV---DEMOCRACY</w:t>
      </w:r>
    </w:p>
    <w:p w14:paraId="0655B325" w14:textId="77777777" w:rsidR="00730D49" w:rsidRDefault="00730D49" w:rsidP="00730D49">
      <w:pPr>
        <w:pStyle w:val="Heading3"/>
      </w:pPr>
      <w:r>
        <w:t>!D---Democracy---1NC</w:t>
      </w:r>
    </w:p>
    <w:p w14:paraId="20C64F10" w14:textId="77777777" w:rsidR="00730D49" w:rsidRPr="00D86F5A" w:rsidRDefault="00730D49" w:rsidP="00730D49">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72D3CA43" w14:textId="77777777" w:rsidR="00730D49" w:rsidRPr="00D86F5A" w:rsidRDefault="00730D49" w:rsidP="00730D49">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8" w:history="1">
        <w:r w:rsidRPr="00D86F5A">
          <w:rPr>
            <w:rFonts w:eastAsia="Calibri"/>
          </w:rPr>
          <w:t>https://arxiv.org/pdf/1809.04141.pdf</w:t>
        </w:r>
      </w:hyperlink>
      <w:r w:rsidRPr="00D86F5A">
        <w:rPr>
          <w:rFonts w:eastAsia="Calibri"/>
        </w:rPr>
        <w:t>)</w:t>
      </w:r>
    </w:p>
    <w:p w14:paraId="4203680C" w14:textId="77777777" w:rsidR="00730D49" w:rsidRPr="00D86F5A" w:rsidRDefault="00730D49" w:rsidP="00730D49">
      <w:pPr>
        <w:rPr>
          <w:rFonts w:eastAsia="Calibri"/>
          <w:sz w:val="16"/>
        </w:rPr>
      </w:pPr>
      <w:r w:rsidRPr="00D86F5A">
        <w:rPr>
          <w:rFonts w:eastAsia="Calibri"/>
          <w:sz w:val="16"/>
        </w:rPr>
        <w:t>Conclusion</w:t>
      </w:r>
    </w:p>
    <w:p w14:paraId="17BB6A01" w14:textId="77777777" w:rsidR="00730D49" w:rsidRPr="00D86F5A" w:rsidRDefault="00730D49" w:rsidP="00730D49">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0BDE7372" w14:textId="77777777" w:rsidR="00730D49" w:rsidRPr="00D86F5A" w:rsidRDefault="00730D49" w:rsidP="00730D49">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6FFF9009" w14:textId="77777777" w:rsidR="00730D49" w:rsidRPr="00D86F5A" w:rsidRDefault="00730D49" w:rsidP="00730D49">
      <w:pPr>
        <w:keepNext/>
        <w:keepLines/>
        <w:spacing w:before="40" w:after="0"/>
        <w:outlineLvl w:val="3"/>
        <w:rPr>
          <w:rFonts w:eastAsia="Times New Roman"/>
          <w:b/>
          <w:iCs/>
          <w:sz w:val="26"/>
          <w14:ligatures w14:val="standardContextual"/>
        </w:rPr>
      </w:pPr>
      <w:r w:rsidRPr="00D86F5A">
        <w:rPr>
          <w:rFonts w:eastAsia="Times New Roman"/>
          <w:b/>
          <w:iCs/>
          <w:sz w:val="26"/>
          <w14:ligatures w14:val="standardContextual"/>
        </w:rPr>
        <w:t xml:space="preserve">Democracies are worse for solving existential risks. </w:t>
      </w:r>
    </w:p>
    <w:p w14:paraId="3A45AF3E" w14:textId="77777777" w:rsidR="00730D49" w:rsidRPr="00D86F5A" w:rsidRDefault="00730D49" w:rsidP="00730D49">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1E60AEAC" w14:textId="77777777" w:rsidR="00730D49" w:rsidRPr="00D86F5A" w:rsidRDefault="00730D49" w:rsidP="00730D49">
      <w:pPr>
        <w:rPr>
          <w:rFonts w:eastAsia="Calibri"/>
          <w:sz w:val="16"/>
          <w14:ligatures w14:val="standardContextual"/>
        </w:rPr>
      </w:pPr>
      <w:r w:rsidRPr="00D86F5A">
        <w:rPr>
          <w:rFonts w:eastAsia="Calibri"/>
          <w:sz w:val="16"/>
          <w14:ligatures w14:val="standardContextual"/>
        </w:rPr>
        <w:t>2.2 Three pathologies of democracy</w:t>
      </w:r>
    </w:p>
    <w:p w14:paraId="7E19CB75" w14:textId="77777777" w:rsidR="00730D49" w:rsidRPr="00D86F5A" w:rsidRDefault="00730D49" w:rsidP="00730D49">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r w:rsidRPr="00D86F5A">
        <w:rPr>
          <w:rFonts w:eastAsia="Calibri"/>
          <w:b/>
          <w:iCs/>
          <w:u w:val="single"/>
          <w:bdr w:val="single" w:sz="8" w:space="0" w:color="auto"/>
          <w14:ligatures w14:val="standardContextual"/>
        </w:rPr>
        <w:t>x-risk</w:t>
      </w:r>
      <w:r w:rsidRPr="00D86F5A">
        <w:rPr>
          <w:rFonts w:eastAsia="Calibri"/>
          <w:sz w:val="16"/>
          <w14:ligatures w14:val="standardContextual"/>
        </w:rPr>
        <w:t xml:space="preserve"> </w:t>
      </w:r>
      <w:r w:rsidRPr="00D86F5A">
        <w:rPr>
          <w:rFonts w:eastAsia="Calibri"/>
          <w:u w:val="single"/>
          <w14:ligatures w14:val="standardContextual"/>
        </w:rPr>
        <w:t>involving far-of,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3E9F3294" w14:textId="77777777" w:rsidR="00730D49" w:rsidRPr="00D86F5A" w:rsidRDefault="00730D49" w:rsidP="00730D49">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7C6420F8" w14:textId="77777777" w:rsidR="00730D49" w:rsidRPr="00D86F5A" w:rsidRDefault="00730D49" w:rsidP="00730D49">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D86F5A">
        <w:rPr>
          <w:rFonts w:eastAsia="Calibri"/>
          <w:highlight w:val="cya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D86F5A">
        <w:rPr>
          <w:rFonts w:eastAsia="Calibri"/>
          <w:highlight w:val="cya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D86F5A">
        <w:rPr>
          <w:rFonts w:eastAsia="Calibri"/>
          <w:b/>
          <w:iCs/>
          <w:highlight w:val="cya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2851B5B1" w14:textId="77777777" w:rsidR="00730D49" w:rsidRPr="00D86F5A" w:rsidRDefault="00730D49" w:rsidP="00730D49">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D86F5A">
        <w:rPr>
          <w:rFonts w:eastAsia="Calibri"/>
          <w:highlight w:val="cya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D86F5A">
        <w:rPr>
          <w:rFonts w:eastAsia="Calibri"/>
          <w:b/>
          <w:iCs/>
          <w:highlight w:val="cyan"/>
          <w:u w:val="single"/>
          <w:bdr w:val="single" w:sz="8" w:space="0" w:color="auto"/>
          <w14:ligatures w14:val="standardContextual"/>
        </w:rPr>
        <w:t>epistemically irrational</w:t>
      </w:r>
      <w:r w:rsidRPr="00D86F5A">
        <w:rPr>
          <w:rFonts w:eastAsia="Calibri"/>
          <w:sz w:val="16"/>
          <w14:ligatures w14:val="standardContextual"/>
        </w:rPr>
        <w:t xml:space="preserve"> </w:t>
      </w:r>
      <w:r w:rsidRPr="00D86F5A">
        <w:rPr>
          <w:rFonts w:eastAsia="Calibri"/>
          <w:highlight w:val="cya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61B41AD8" w14:textId="77777777" w:rsidR="00730D49" w:rsidRPr="00D86F5A" w:rsidRDefault="00730D49" w:rsidP="00730D49">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5576BE9D" w14:textId="77777777" w:rsidR="00730D49" w:rsidRPr="00D86F5A" w:rsidRDefault="00730D49" w:rsidP="00730D49">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long-termist)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477B6753" w14:textId="77777777" w:rsidR="00730D49" w:rsidRPr="00D86F5A" w:rsidRDefault="00730D49" w:rsidP="00730D49">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D86F5A">
        <w:rPr>
          <w:rFonts w:eastAsia="Calibri"/>
          <w:highlight w:val="cya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D86F5A">
        <w:rPr>
          <w:rFonts w:eastAsia="Calibri"/>
          <w:highlight w:val="cyan"/>
          <w:u w:val="single"/>
          <w14:ligatures w14:val="standardContextual"/>
        </w:rPr>
        <w:t>prioritize policies which offer</w:t>
      </w:r>
      <w:r w:rsidRPr="00D86F5A">
        <w:rPr>
          <w:rFonts w:eastAsia="Calibri"/>
          <w:u w:val="single"/>
          <w14:ligatures w14:val="standardContextual"/>
        </w:rPr>
        <w:t xml:space="preserve"> constituents </w:t>
      </w:r>
      <w:r w:rsidRPr="00D86F5A">
        <w:rPr>
          <w:rFonts w:eastAsia="Calibri"/>
          <w:b/>
          <w:iCs/>
          <w:highlight w:val="cya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6437B045" w14:textId="77777777" w:rsidR="00730D49" w:rsidRPr="00D86F5A" w:rsidRDefault="00730D49" w:rsidP="00730D49">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47722E18" w14:textId="77777777" w:rsidR="00730D49" w:rsidRDefault="00730D49" w:rsidP="00730D49">
      <w:pPr>
        <w:rPr>
          <w:rFonts w:eastAsia="Calibri"/>
          <w:sz w:val="16"/>
          <w14:ligatures w14:val="standardContextual"/>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025F1F32" w14:textId="77777777" w:rsidR="00730D49" w:rsidRDefault="00730D49" w:rsidP="00730D49">
      <w:pPr>
        <w:pStyle w:val="Heading3"/>
        <w:rPr>
          <w:rFonts w:eastAsia="Times New Roman"/>
        </w:rPr>
      </w:pPr>
      <w:r>
        <w:rPr>
          <w:rFonts w:eastAsia="Times New Roman"/>
        </w:rPr>
        <w:t>AT: Authoritarianism---1NC</w:t>
      </w:r>
    </w:p>
    <w:p w14:paraId="163C77CA" w14:textId="77777777" w:rsidR="00730D49" w:rsidRPr="00A37B37" w:rsidRDefault="00730D49" w:rsidP="00730D49">
      <w:pPr>
        <w:keepNext/>
        <w:keepLines/>
        <w:spacing w:before="40" w:after="0"/>
        <w:outlineLvl w:val="3"/>
        <w:rPr>
          <w:rFonts w:eastAsia="Times New Roman"/>
          <w:b/>
          <w:iCs/>
          <w:sz w:val="26"/>
        </w:rPr>
      </w:pPr>
      <w:r w:rsidRPr="00A37B37">
        <w:rPr>
          <w:rFonts w:eastAsia="Times New Roman"/>
          <w:b/>
          <w:iCs/>
          <w:sz w:val="26"/>
        </w:rPr>
        <w:t>The Courts are limiting the unitary executive now.</w:t>
      </w:r>
    </w:p>
    <w:p w14:paraId="28CC43D3" w14:textId="77777777" w:rsidR="00730D49" w:rsidRPr="00A37B37" w:rsidRDefault="00730D49" w:rsidP="00730D49">
      <w:pPr>
        <w:rPr>
          <w:rFonts w:eastAsia="Calibri"/>
        </w:rPr>
      </w:pPr>
      <w:r w:rsidRPr="00A37B37">
        <w:rPr>
          <w:rFonts w:eastAsia="Calibri"/>
          <w:b/>
          <w:bCs/>
          <w:sz w:val="26"/>
          <w:szCs w:val="26"/>
        </w:rPr>
        <w:t>Price 8-13</w:t>
      </w:r>
      <w:r w:rsidRPr="00A37B37">
        <w:rPr>
          <w:rFonts w:eastAsia="Calibri"/>
        </w:rPr>
        <w:t xml:space="preserve">, *Professor of Law at UC Law San Fransico. Eucalyptus Foundation Endowed Chair. Harvard Law School magna cum laude. (Zachary S. Price, August 13, 2025, “Moderating the Unitary Executive Branch in Kennedy v. Braidwood Management,” Yale Journal on Regulation, https://www.yalejreg.com/nc/moderating-the-unitary-executive-branch-in-kennedy-v-braidwood-management-by-zachary-s-price/) </w:t>
      </w:r>
    </w:p>
    <w:p w14:paraId="3F52AC0D" w14:textId="77777777" w:rsidR="00730D49" w:rsidRPr="00A37B37" w:rsidRDefault="00730D49" w:rsidP="00730D49">
      <w:pPr>
        <w:rPr>
          <w:rFonts w:eastAsia="Calibri"/>
          <w:sz w:val="16"/>
        </w:rPr>
      </w:pPr>
      <w:r w:rsidRPr="00A37B37">
        <w:rPr>
          <w:rFonts w:eastAsia="Calibri"/>
          <w:highlight w:val="cyan"/>
          <w:u w:val="single"/>
        </w:rPr>
        <w:t>If</w:t>
      </w:r>
      <w:r w:rsidRPr="00A37B37">
        <w:rPr>
          <w:rFonts w:eastAsia="Calibri"/>
          <w:u w:val="single"/>
        </w:rPr>
        <w:t xml:space="preserve"> the </w:t>
      </w:r>
      <w:r w:rsidRPr="00A37B37">
        <w:rPr>
          <w:rFonts w:eastAsia="Calibri"/>
          <w:highlight w:val="cyan"/>
          <w:u w:val="single"/>
        </w:rPr>
        <w:t>administration thought it had the Court</w:t>
      </w:r>
      <w:r w:rsidRPr="00A37B37">
        <w:rPr>
          <w:rFonts w:eastAsia="Calibri"/>
          <w:u w:val="single"/>
        </w:rPr>
        <w:t xml:space="preserve"> on its side in taking these positions, </w:t>
      </w:r>
      <w:r w:rsidRPr="00A37B37">
        <w:rPr>
          <w:rFonts w:eastAsia="Calibri"/>
          <w:b/>
          <w:iCs/>
          <w:sz w:val="32"/>
          <w:szCs w:val="32"/>
          <w:highlight w:val="cyan"/>
          <w:u w:val="single"/>
          <w:bdr w:val="single" w:sz="8" w:space="0" w:color="auto"/>
        </w:rPr>
        <w:t>Braidwood should cause it to reconsider</w:t>
      </w:r>
      <w:r w:rsidRPr="00A37B37">
        <w:rPr>
          <w:rFonts w:eastAsia="Calibri"/>
          <w:u w:val="single"/>
        </w:rPr>
        <w:t>.</w:t>
      </w:r>
      <w:r w:rsidRPr="00A37B37">
        <w:rPr>
          <w:rFonts w:eastAsia="Calibri"/>
          <w:sz w:val="16"/>
        </w:rPr>
        <w:t xml:space="preserve">  The Court’s treatment of these issues was oblique: </w:t>
      </w:r>
      <w:r w:rsidRPr="00A37B37">
        <w:rPr>
          <w:rFonts w:eastAsia="Calibri"/>
          <w:u w:val="single"/>
        </w:rPr>
        <w:t xml:space="preserve">the actual </w:t>
      </w:r>
      <w:r w:rsidRPr="00A37B37">
        <w:rPr>
          <w:rFonts w:eastAsia="Calibri"/>
          <w:highlight w:val="cyan"/>
          <w:u w:val="single"/>
        </w:rPr>
        <w:t>holding of</w:t>
      </w:r>
      <w:r w:rsidRPr="00A37B37">
        <w:rPr>
          <w:rFonts w:eastAsia="Calibri"/>
          <w:u w:val="single"/>
        </w:rPr>
        <w:t xml:space="preserve"> the </w:t>
      </w:r>
      <w:r w:rsidRPr="00A37B37">
        <w:rPr>
          <w:rFonts w:eastAsia="Calibri"/>
          <w:highlight w:val="cyan"/>
          <w:u w:val="single"/>
        </w:rPr>
        <w:t>case</w:t>
      </w:r>
      <w:r w:rsidRPr="00A37B37">
        <w:rPr>
          <w:rFonts w:eastAsia="Calibri"/>
          <w:u w:val="single"/>
        </w:rPr>
        <w:t xml:space="preserve"> was </w:t>
      </w:r>
      <w:r w:rsidRPr="00A37B37">
        <w:rPr>
          <w:rFonts w:eastAsia="Calibri"/>
          <w:highlight w:val="cyan"/>
          <w:u w:val="single"/>
        </w:rPr>
        <w:t>simply</w:t>
      </w:r>
      <w:r w:rsidRPr="00A37B37">
        <w:rPr>
          <w:rFonts w:eastAsia="Calibri"/>
          <w:u w:val="single"/>
        </w:rPr>
        <w:t xml:space="preserve"> that </w:t>
      </w:r>
      <w:r w:rsidRPr="00A37B37">
        <w:rPr>
          <w:rFonts w:eastAsia="Calibri"/>
          <w:highlight w:val="cyan"/>
          <w:u w:val="single"/>
        </w:rPr>
        <w:t>members of</w:t>
      </w:r>
      <w:r w:rsidRPr="00A37B37">
        <w:rPr>
          <w:rFonts w:eastAsia="Calibri"/>
          <w:u w:val="single"/>
        </w:rPr>
        <w:t xml:space="preserve"> the </w:t>
      </w:r>
      <w:r w:rsidRPr="00A37B37">
        <w:rPr>
          <w:rFonts w:eastAsia="Calibri"/>
          <w:b/>
          <w:iCs/>
          <w:highlight w:val="cyan"/>
          <w:u w:val="single"/>
          <w:bdr w:val="single" w:sz="8" w:space="0" w:color="auto"/>
        </w:rPr>
        <w:t>U.S. P</w:t>
      </w:r>
      <w:r w:rsidRPr="00A37B37">
        <w:rPr>
          <w:rFonts w:eastAsia="Calibri"/>
          <w:sz w:val="16"/>
        </w:rPr>
        <w:t xml:space="preserve">reventive </w:t>
      </w:r>
      <w:r w:rsidRPr="00A37B37">
        <w:rPr>
          <w:rFonts w:eastAsia="Calibri"/>
          <w:b/>
          <w:iCs/>
          <w:highlight w:val="cyan"/>
          <w:u w:val="single"/>
          <w:bdr w:val="single" w:sz="8" w:space="0" w:color="auto"/>
        </w:rPr>
        <w:t>S</w:t>
      </w:r>
      <w:r w:rsidRPr="00A37B37">
        <w:rPr>
          <w:rFonts w:eastAsia="Calibri"/>
          <w:sz w:val="16"/>
        </w:rPr>
        <w:t xml:space="preserve">ervices </w:t>
      </w:r>
      <w:r w:rsidRPr="00A37B37">
        <w:rPr>
          <w:rFonts w:eastAsia="Calibri"/>
          <w:b/>
          <w:iCs/>
          <w:highlight w:val="cyan"/>
          <w:u w:val="single"/>
          <w:bdr w:val="single" w:sz="8" w:space="0" w:color="auto"/>
        </w:rPr>
        <w:t>T</w:t>
      </w:r>
      <w:r w:rsidRPr="00A37B37">
        <w:rPr>
          <w:rFonts w:eastAsia="Calibri"/>
          <w:sz w:val="16"/>
        </w:rPr>
        <w:t xml:space="preserve">ask </w:t>
      </w:r>
      <w:r w:rsidRPr="00A37B37">
        <w:rPr>
          <w:rFonts w:eastAsia="Calibri"/>
          <w:b/>
          <w:iCs/>
          <w:highlight w:val="cyan"/>
          <w:u w:val="single"/>
          <w:bdr w:val="single" w:sz="8" w:space="0" w:color="auto"/>
        </w:rPr>
        <w:t>F</w:t>
      </w:r>
      <w:r w:rsidRPr="00A37B37">
        <w:rPr>
          <w:rFonts w:eastAsia="Calibri"/>
          <w:sz w:val="16"/>
        </w:rPr>
        <w:t>orce</w:t>
      </w:r>
      <w:r w:rsidRPr="00A37B37">
        <w:rPr>
          <w:rFonts w:eastAsia="Calibri"/>
          <w:u w:val="single"/>
        </w:rPr>
        <w:t xml:space="preserve">, a body with authority to require insurance coverage for certain treatments, </w:t>
      </w:r>
      <w:r w:rsidRPr="00A37B37">
        <w:rPr>
          <w:rFonts w:eastAsia="Calibri"/>
          <w:highlight w:val="cyan"/>
          <w:u w:val="single"/>
        </w:rPr>
        <w:t>are</w:t>
      </w:r>
      <w:r w:rsidRPr="00A37B37">
        <w:rPr>
          <w:rFonts w:eastAsia="Calibri"/>
          <w:u w:val="single"/>
        </w:rPr>
        <w:t xml:space="preserve"> </w:t>
      </w:r>
      <w:r w:rsidRPr="00A37B37">
        <w:rPr>
          <w:rFonts w:eastAsia="Calibri"/>
          <w:b/>
          <w:iCs/>
          <w:highlight w:val="cyan"/>
          <w:u w:val="single"/>
          <w:bdr w:val="single" w:sz="8" w:space="0" w:color="auto"/>
        </w:rPr>
        <w:t>inferior</w:t>
      </w:r>
      <w:r w:rsidRPr="00A37B37">
        <w:rPr>
          <w:rFonts w:eastAsia="Calibri"/>
          <w:highlight w:val="cyan"/>
          <w:u w:val="single"/>
        </w:rPr>
        <w:t xml:space="preserve"> rather than </w:t>
      </w:r>
      <w:r w:rsidRPr="00A37B37">
        <w:rPr>
          <w:rFonts w:eastAsia="Calibri"/>
          <w:b/>
          <w:iCs/>
          <w:highlight w:val="cyan"/>
          <w:u w:val="single"/>
          <w:bdr w:val="single" w:sz="8" w:space="0" w:color="auto"/>
        </w:rPr>
        <w:t>principal</w:t>
      </w:r>
      <w:r w:rsidRPr="00A37B37">
        <w:rPr>
          <w:rFonts w:eastAsia="Calibri"/>
          <w:u w:val="single"/>
        </w:rPr>
        <w:t xml:space="preserve"> officers</w:t>
      </w:r>
      <w:r w:rsidRPr="00A37B37">
        <w:rPr>
          <w:rFonts w:eastAsia="Calibri"/>
          <w:sz w:val="16"/>
        </w:rPr>
        <w:t xml:space="preserve">.  In the course of its reasoning, however, the Court accepted that the Task Force itself would need to make the coverage decisions at issue, even if the Secretary could revise those decisions or fire Task Force members for making decisions the Secretary disliked.  </w:t>
      </w:r>
      <w:r w:rsidRPr="00A37B37">
        <w:rPr>
          <w:rFonts w:eastAsia="Calibri"/>
          <w:u w:val="single"/>
        </w:rPr>
        <w:t xml:space="preserve">The Court even </w:t>
      </w:r>
      <w:r w:rsidRPr="00A37B37">
        <w:rPr>
          <w:rFonts w:eastAsia="Calibri"/>
          <w:b/>
          <w:iCs/>
          <w:u w:val="single"/>
          <w:bdr w:val="single" w:sz="8" w:space="0" w:color="auto"/>
        </w:rPr>
        <w:t>expressly noted and endorsed</w:t>
      </w:r>
      <w:r w:rsidRPr="00A37B37">
        <w:rPr>
          <w:rFonts w:eastAsia="Calibri"/>
          <w:u w:val="single"/>
        </w:rPr>
        <w:t xml:space="preserve"> “the longstanding practice—reflected in [two earlier decisions]—of authorizing inferior-officer adjudicators in the Executive Branch to make </w:t>
      </w:r>
      <w:r w:rsidRPr="00A37B37">
        <w:rPr>
          <w:rFonts w:eastAsia="Calibri"/>
          <w:b/>
          <w:iCs/>
          <w:u w:val="single"/>
          <w:bdr w:val="single" w:sz="8" w:space="0" w:color="auto"/>
        </w:rPr>
        <w:t>initial, independent decisions</w:t>
      </w:r>
      <w:r w:rsidRPr="00A37B37">
        <w:rPr>
          <w:rFonts w:eastAsia="Calibri"/>
          <w:u w:val="single"/>
        </w:rPr>
        <w:t xml:space="preserve"> that are </w:t>
      </w:r>
      <w:r w:rsidRPr="00A37B37">
        <w:rPr>
          <w:rFonts w:eastAsia="Calibri"/>
          <w:b/>
          <w:iCs/>
          <w:u w:val="single"/>
          <w:bdr w:val="single" w:sz="8" w:space="0" w:color="auto"/>
        </w:rPr>
        <w:t>only</w:t>
      </w:r>
      <w:r w:rsidRPr="00A37B37">
        <w:rPr>
          <w:rFonts w:eastAsia="Calibri"/>
          <w:u w:val="single"/>
        </w:rPr>
        <w:t xml:space="preserve"> then subject to review by a </w:t>
      </w:r>
      <w:r w:rsidRPr="00A37B37">
        <w:rPr>
          <w:rFonts w:eastAsia="Calibri"/>
          <w:b/>
          <w:iCs/>
          <w:u w:val="single"/>
          <w:bdr w:val="single" w:sz="8" w:space="0" w:color="auto"/>
        </w:rPr>
        <w:t>superior officer</w:t>
      </w:r>
      <w:r w:rsidRPr="00A37B37">
        <w:rPr>
          <w:rFonts w:eastAsia="Calibri"/>
          <w:sz w:val="16"/>
        </w:rPr>
        <w:t xml:space="preserve">.”  </w:t>
      </w:r>
      <w:r w:rsidRPr="00A37B37">
        <w:rPr>
          <w:rFonts w:eastAsia="Calibri"/>
          <w:u w:val="single"/>
        </w:rPr>
        <w:t xml:space="preserve">The Court did not </w:t>
      </w:r>
      <w:r w:rsidRPr="00A37B37">
        <w:rPr>
          <w:rFonts w:eastAsia="Calibri"/>
          <w:b/>
          <w:iCs/>
          <w:u w:val="single"/>
          <w:bdr w:val="single" w:sz="8" w:space="0" w:color="auto"/>
        </w:rPr>
        <w:t>consider it necessary</w:t>
      </w:r>
      <w:r w:rsidRPr="00A37B37">
        <w:rPr>
          <w:rFonts w:eastAsia="Calibri"/>
          <w:u w:val="single"/>
        </w:rPr>
        <w:t xml:space="preserve"> for the Secretary—let alone the President—to have power to </w:t>
      </w:r>
      <w:r w:rsidRPr="00A37B37">
        <w:rPr>
          <w:rFonts w:eastAsia="Calibri"/>
          <w:b/>
          <w:iCs/>
          <w:u w:val="single"/>
          <w:bdr w:val="single" w:sz="8" w:space="0" w:color="auto"/>
        </w:rPr>
        <w:t>exercise those powers directly</w:t>
      </w:r>
      <w:r w:rsidRPr="00A37B37">
        <w:rPr>
          <w:rFonts w:eastAsia="Calibri"/>
          <w:sz w:val="16"/>
        </w:rPr>
        <w:t>.</w:t>
      </w:r>
    </w:p>
    <w:p w14:paraId="619F439D" w14:textId="77777777" w:rsidR="00730D49" w:rsidRPr="00A37B37" w:rsidRDefault="00730D49" w:rsidP="00730D49">
      <w:pPr>
        <w:rPr>
          <w:rFonts w:eastAsia="Calibri"/>
          <w:sz w:val="16"/>
        </w:rPr>
      </w:pPr>
      <w:r w:rsidRPr="00A37B37">
        <w:rPr>
          <w:rFonts w:eastAsia="Calibri"/>
          <w:sz w:val="16"/>
        </w:rPr>
        <w:t xml:space="preserve">What is more, </w:t>
      </w:r>
      <w:r w:rsidRPr="00A37B37">
        <w:rPr>
          <w:rFonts w:eastAsia="Calibri"/>
          <w:u w:val="single"/>
        </w:rPr>
        <w:t xml:space="preserve">the Court rejected arguments that the Secretary held insufficient control over the Task Force because only the Task Force, not the Secretary, could initiate affirmative coverage decisions.  “[T]his Court,” Justice </w:t>
      </w:r>
      <w:r w:rsidRPr="00A37B37">
        <w:rPr>
          <w:rFonts w:eastAsia="Calibri"/>
          <w:b/>
          <w:iCs/>
          <w:u w:val="single"/>
          <w:bdr w:val="single" w:sz="8" w:space="0" w:color="auto"/>
        </w:rPr>
        <w:t>Kavanaugh</w:t>
      </w:r>
      <w:r w:rsidRPr="00A37B37">
        <w:rPr>
          <w:rFonts w:eastAsia="Calibri"/>
          <w:u w:val="single"/>
        </w:rPr>
        <w:t xml:space="preserve"> wrote for the majority, “has not suggested that a </w:t>
      </w:r>
      <w:r w:rsidRPr="00A37B37">
        <w:rPr>
          <w:rFonts w:eastAsia="Calibri"/>
          <w:b/>
          <w:iCs/>
          <w:u w:val="single"/>
          <w:bdr w:val="single" w:sz="8" w:space="0" w:color="auto"/>
        </w:rPr>
        <w:t>principal officer</w:t>
      </w:r>
      <w:r w:rsidRPr="00A37B37">
        <w:rPr>
          <w:rFonts w:eastAsia="Calibri"/>
          <w:u w:val="single"/>
        </w:rPr>
        <w:t xml:space="preserve"> must be able to </w:t>
      </w:r>
      <w:r w:rsidRPr="00A37B37">
        <w:rPr>
          <w:rFonts w:eastAsia="Calibri"/>
          <w:b/>
          <w:iCs/>
          <w:u w:val="single"/>
          <w:bdr w:val="single" w:sz="8" w:space="0" w:color="auto"/>
        </w:rPr>
        <w:t>compel</w:t>
      </w:r>
      <w:r w:rsidRPr="00A37B37">
        <w:rPr>
          <w:rFonts w:eastAsia="Calibri"/>
          <w:u w:val="single"/>
        </w:rPr>
        <w:t xml:space="preserve"> a </w:t>
      </w:r>
      <w:r w:rsidRPr="00A37B37">
        <w:rPr>
          <w:rFonts w:eastAsia="Calibri"/>
          <w:b/>
          <w:iCs/>
          <w:u w:val="single"/>
          <w:bdr w:val="single" w:sz="8" w:space="0" w:color="auto"/>
        </w:rPr>
        <w:t>subordinate</w:t>
      </w:r>
      <w:r w:rsidRPr="00A37B37">
        <w:rPr>
          <w:rFonts w:eastAsia="Calibri"/>
          <w:u w:val="single"/>
        </w:rPr>
        <w:t xml:space="preserve"> </w:t>
      </w:r>
      <w:r w:rsidRPr="00A37B37">
        <w:rPr>
          <w:rFonts w:eastAsia="Calibri"/>
          <w:sz w:val="16"/>
        </w:rPr>
        <w:t xml:space="preserve">to take an affirmative act affecting private parties in order for the subordinate to qualify as an inferior officer.”  </w:t>
      </w:r>
      <w:r w:rsidRPr="00A37B37">
        <w:rPr>
          <w:rFonts w:eastAsia="Calibri"/>
          <w:u w:val="single"/>
        </w:rPr>
        <w:t xml:space="preserve">Likewise, although it was less explicit on this point, the Court appeared to recognize that only the Secretary, and </w:t>
      </w:r>
      <w:r w:rsidRPr="00A37B37">
        <w:rPr>
          <w:rFonts w:eastAsia="Calibri"/>
          <w:b/>
          <w:iCs/>
          <w:u w:val="single"/>
          <w:bdr w:val="single" w:sz="8" w:space="0" w:color="auto"/>
        </w:rPr>
        <w:t>not the President</w:t>
      </w:r>
      <w:r w:rsidRPr="00A37B37">
        <w:rPr>
          <w:rFonts w:eastAsia="Calibri"/>
          <w:u w:val="single"/>
        </w:rPr>
        <w:t xml:space="preserve">, could </w:t>
      </w:r>
      <w:r w:rsidRPr="00A37B37">
        <w:rPr>
          <w:rFonts w:eastAsia="Calibri"/>
          <w:b/>
          <w:iCs/>
          <w:u w:val="single"/>
          <w:bdr w:val="single" w:sz="8" w:space="0" w:color="auto"/>
        </w:rPr>
        <w:t>appoint and remove</w:t>
      </w:r>
      <w:r w:rsidRPr="00A37B37">
        <w:rPr>
          <w:rFonts w:eastAsia="Calibri"/>
          <w:u w:val="single"/>
        </w:rPr>
        <w:t xml:space="preserve"> Task Force members</w:t>
      </w:r>
      <w:r w:rsidRPr="00A37B37">
        <w:rPr>
          <w:rFonts w:eastAsia="Calibri"/>
          <w:sz w:val="16"/>
        </w:rPr>
        <w:t xml:space="preserve"> (although of course the President could remove the Secretary for failing to exercise those powers to the President’s liking).</w:t>
      </w:r>
    </w:p>
    <w:p w14:paraId="35F1D685" w14:textId="77777777" w:rsidR="00730D49" w:rsidRPr="00A37B37" w:rsidRDefault="00730D49" w:rsidP="00730D49">
      <w:pPr>
        <w:rPr>
          <w:rFonts w:eastAsia="Calibri"/>
          <w:sz w:val="16"/>
        </w:rPr>
      </w:pPr>
      <w:r w:rsidRPr="00A37B37">
        <w:rPr>
          <w:rFonts w:eastAsia="Calibri"/>
          <w:u w:val="single"/>
        </w:rPr>
        <w:t xml:space="preserve">In all these ways, the </w:t>
      </w:r>
      <w:r w:rsidRPr="00A37B37">
        <w:rPr>
          <w:rFonts w:eastAsia="Calibri"/>
          <w:highlight w:val="cyan"/>
          <w:u w:val="single"/>
        </w:rPr>
        <w:t>Court recognized</w:t>
      </w:r>
      <w:r w:rsidRPr="00A37B37">
        <w:rPr>
          <w:rFonts w:eastAsia="Calibri"/>
          <w:u w:val="single"/>
        </w:rPr>
        <w:t xml:space="preserve"> </w:t>
      </w:r>
      <w:r w:rsidRPr="00A37B37">
        <w:rPr>
          <w:rFonts w:eastAsia="Calibri"/>
          <w:b/>
          <w:iCs/>
          <w:highlight w:val="cyan"/>
          <w:u w:val="single"/>
          <w:bdr w:val="single" w:sz="8" w:space="0" w:color="auto"/>
        </w:rPr>
        <w:t>congressional power</w:t>
      </w:r>
      <w:r w:rsidRPr="00A37B37">
        <w:rPr>
          <w:rFonts w:eastAsia="Calibri"/>
          <w:u w:val="single"/>
        </w:rPr>
        <w:t xml:space="preserve"> </w:t>
      </w:r>
      <w:r w:rsidRPr="00A37B37">
        <w:rPr>
          <w:rFonts w:eastAsia="Calibri"/>
          <w:highlight w:val="cyan"/>
          <w:u w:val="single"/>
        </w:rPr>
        <w:t>to</w:t>
      </w:r>
      <w:r w:rsidRPr="00A37B37">
        <w:rPr>
          <w:rFonts w:eastAsia="Calibri"/>
          <w:u w:val="single"/>
        </w:rPr>
        <w:t xml:space="preserve"> </w:t>
      </w:r>
      <w:r w:rsidRPr="00A37B37">
        <w:rPr>
          <w:rFonts w:eastAsia="Calibri"/>
          <w:b/>
          <w:iCs/>
          <w:highlight w:val="cyan"/>
          <w:u w:val="single"/>
          <w:bdr w:val="single" w:sz="8" w:space="0" w:color="auto"/>
        </w:rPr>
        <w:t>assign duties</w:t>
      </w:r>
      <w:r w:rsidRPr="00A37B37">
        <w:rPr>
          <w:rFonts w:eastAsia="Calibri"/>
          <w:u w:val="single"/>
        </w:rPr>
        <w:t xml:space="preserve"> </w:t>
      </w:r>
      <w:r w:rsidRPr="00A37B37">
        <w:rPr>
          <w:rFonts w:eastAsia="Calibri"/>
          <w:highlight w:val="cyan"/>
          <w:u w:val="single"/>
        </w:rPr>
        <w:t>and</w:t>
      </w:r>
      <w:r w:rsidRPr="00A37B37">
        <w:rPr>
          <w:rFonts w:eastAsia="Calibri"/>
          <w:u w:val="single"/>
        </w:rPr>
        <w:t xml:space="preserve"> </w:t>
      </w:r>
      <w:r w:rsidRPr="00A37B37">
        <w:rPr>
          <w:rFonts w:eastAsia="Calibri"/>
          <w:b/>
          <w:iCs/>
          <w:highlight w:val="cyan"/>
          <w:u w:val="single"/>
          <w:bdr w:val="single" w:sz="8" w:space="0" w:color="auto"/>
        </w:rPr>
        <w:t>calibrate relationships</w:t>
      </w:r>
      <w:r w:rsidRPr="00A37B37">
        <w:rPr>
          <w:rFonts w:eastAsia="Calibri"/>
          <w:u w:val="single"/>
        </w:rPr>
        <w:t xml:space="preserve"> </w:t>
      </w:r>
      <w:r w:rsidRPr="00A37B37">
        <w:rPr>
          <w:rFonts w:eastAsia="Calibri"/>
          <w:highlight w:val="cyan"/>
          <w:u w:val="single"/>
        </w:rPr>
        <w:t>within</w:t>
      </w:r>
      <w:r w:rsidRPr="00A37B37">
        <w:rPr>
          <w:rFonts w:eastAsia="Calibri"/>
          <w:u w:val="single"/>
        </w:rPr>
        <w:t xml:space="preserve"> the </w:t>
      </w:r>
      <w:r w:rsidRPr="00A37B37">
        <w:rPr>
          <w:rFonts w:eastAsia="Calibri"/>
          <w:b/>
          <w:iCs/>
          <w:highlight w:val="cyan"/>
          <w:u w:val="single"/>
          <w:bdr w:val="single" w:sz="8" w:space="0" w:color="auto"/>
        </w:rPr>
        <w:t>executive</w:t>
      </w:r>
      <w:r w:rsidRPr="00A37B37">
        <w:rPr>
          <w:rFonts w:eastAsia="Calibri"/>
          <w:b/>
          <w:iCs/>
          <w:u w:val="single"/>
          <w:bdr w:val="single" w:sz="8" w:space="0" w:color="auto"/>
        </w:rPr>
        <w:t xml:space="preserve"> branch</w:t>
      </w:r>
      <w:r w:rsidRPr="00A37B37">
        <w:rPr>
          <w:rFonts w:eastAsia="Calibri"/>
          <w:u w:val="single"/>
        </w:rPr>
        <w:t xml:space="preserve">, so long as the arrangements in question preserve some </w:t>
      </w:r>
      <w:r w:rsidRPr="00A37B37">
        <w:rPr>
          <w:rFonts w:eastAsia="Calibri"/>
          <w:b/>
          <w:iCs/>
          <w:u w:val="single"/>
          <w:bdr w:val="single" w:sz="8" w:space="0" w:color="auto"/>
        </w:rPr>
        <w:t>mechanism</w:t>
      </w:r>
      <w:r w:rsidRPr="00A37B37">
        <w:rPr>
          <w:rFonts w:eastAsia="Calibri"/>
          <w:u w:val="single"/>
        </w:rPr>
        <w:t xml:space="preserve"> of top-down control and </w:t>
      </w:r>
      <w:r w:rsidRPr="00A37B37">
        <w:rPr>
          <w:rFonts w:eastAsia="Calibri"/>
          <w:b/>
          <w:iCs/>
          <w:u w:val="single"/>
          <w:bdr w:val="single" w:sz="8" w:space="0" w:color="auto"/>
        </w:rPr>
        <w:t>accountability</w:t>
      </w:r>
      <w:r w:rsidRPr="00A37B37">
        <w:rPr>
          <w:rFonts w:eastAsia="Calibri"/>
          <w:sz w:val="16"/>
        </w:rPr>
        <w:t xml:space="preserve">.  This power matters because such arrangements may shape policy outcomes in important ways.  Here, for example, the Secretary (or President) may ultimately be able to get what he or she wants out of the Task Force, but </w:t>
      </w:r>
      <w:r w:rsidRPr="00A37B37">
        <w:rPr>
          <w:rFonts w:eastAsia="Calibri"/>
          <w:u w:val="single"/>
        </w:rPr>
        <w:t xml:space="preserve">the </w:t>
      </w:r>
      <w:r w:rsidRPr="00A37B37">
        <w:rPr>
          <w:rFonts w:eastAsia="Calibri"/>
          <w:highlight w:val="cyan"/>
          <w:u w:val="single"/>
        </w:rPr>
        <w:t>need to remove</w:t>
      </w:r>
      <w:r w:rsidRPr="00A37B37">
        <w:rPr>
          <w:rFonts w:eastAsia="Calibri"/>
          <w:u w:val="single"/>
        </w:rPr>
        <w:t xml:space="preserve"> Task Force </w:t>
      </w:r>
      <w:r w:rsidRPr="00A37B37">
        <w:rPr>
          <w:rFonts w:eastAsia="Calibri"/>
          <w:highlight w:val="cyan"/>
          <w:u w:val="single"/>
        </w:rPr>
        <w:t>members</w:t>
      </w:r>
      <w:r w:rsidRPr="00A37B37">
        <w:rPr>
          <w:rFonts w:eastAsia="Calibri"/>
          <w:u w:val="single"/>
        </w:rPr>
        <w:t xml:space="preserve"> or take other significant steps may </w:t>
      </w:r>
      <w:r w:rsidRPr="00A37B37">
        <w:rPr>
          <w:rFonts w:eastAsia="Calibri"/>
          <w:b/>
          <w:iCs/>
          <w:highlight w:val="cyan"/>
          <w:u w:val="single"/>
          <w:bdr w:val="single" w:sz="8" w:space="0" w:color="auto"/>
        </w:rPr>
        <w:t>draw attention</w:t>
      </w:r>
      <w:r w:rsidRPr="00A37B37">
        <w:rPr>
          <w:rFonts w:eastAsia="Calibri"/>
          <w:b/>
          <w:iCs/>
          <w:u w:val="single"/>
          <w:bdr w:val="single" w:sz="8" w:space="0" w:color="auto"/>
        </w:rPr>
        <w:t xml:space="preserve"> </w:t>
      </w:r>
      <w:r w:rsidRPr="00A37B37">
        <w:rPr>
          <w:rFonts w:eastAsia="Calibri"/>
          <w:u w:val="single"/>
        </w:rPr>
        <w:t xml:space="preserve">to the issue, raising the </w:t>
      </w:r>
      <w:r w:rsidRPr="00A37B37">
        <w:rPr>
          <w:rFonts w:eastAsia="Calibri"/>
          <w:b/>
          <w:iCs/>
          <w:u w:val="single"/>
          <w:bdr w:val="single" w:sz="8" w:space="0" w:color="auto"/>
        </w:rPr>
        <w:t xml:space="preserve">political </w:t>
      </w:r>
      <w:r w:rsidRPr="00A37B37">
        <w:rPr>
          <w:rFonts w:eastAsia="Calibri"/>
          <w:b/>
          <w:iCs/>
          <w:highlight w:val="cyan"/>
          <w:u w:val="single"/>
          <w:bdr w:val="single" w:sz="8" w:space="0" w:color="auto"/>
        </w:rPr>
        <w:t>stakes</w:t>
      </w:r>
      <w:r w:rsidRPr="00A37B37">
        <w:rPr>
          <w:rFonts w:eastAsia="Calibri"/>
          <w:u w:val="single"/>
        </w:rPr>
        <w:t xml:space="preserve"> </w:t>
      </w:r>
      <w:r w:rsidRPr="00A37B37">
        <w:rPr>
          <w:rFonts w:eastAsia="Calibri"/>
          <w:highlight w:val="cyan"/>
          <w:u w:val="single"/>
        </w:rPr>
        <w:t>and</w:t>
      </w:r>
      <w:r w:rsidRPr="00A37B37">
        <w:rPr>
          <w:rFonts w:eastAsia="Calibri"/>
          <w:u w:val="single"/>
        </w:rPr>
        <w:t xml:space="preserve"> </w:t>
      </w:r>
      <w:r w:rsidRPr="00A37B37">
        <w:rPr>
          <w:rFonts w:eastAsia="Calibri"/>
          <w:b/>
          <w:iCs/>
          <w:u w:val="single"/>
          <w:bdr w:val="single" w:sz="8" w:space="0" w:color="auto"/>
        </w:rPr>
        <w:t xml:space="preserve">activating </w:t>
      </w:r>
      <w:r w:rsidRPr="00A37B37">
        <w:rPr>
          <w:rFonts w:eastAsia="Calibri"/>
          <w:b/>
          <w:iCs/>
          <w:highlight w:val="cyan"/>
          <w:u w:val="single"/>
          <w:bdr w:val="single" w:sz="8" w:space="0" w:color="auto"/>
        </w:rPr>
        <w:t>public resistance</w:t>
      </w:r>
      <w:r w:rsidRPr="00A37B37">
        <w:rPr>
          <w:rFonts w:eastAsia="Calibri"/>
          <w:u w:val="single"/>
        </w:rPr>
        <w:t xml:space="preserve"> to unwise or unprincipled decisions</w:t>
      </w:r>
      <w:r w:rsidRPr="00A37B37">
        <w:rPr>
          <w:rFonts w:eastAsia="Calibri"/>
          <w:sz w:val="16"/>
        </w:rPr>
        <w:t>.  As Justice Kavanaugh correctly observed, such “</w:t>
      </w:r>
      <w:r w:rsidRPr="00A37B37">
        <w:rPr>
          <w:rFonts w:eastAsia="Calibri"/>
          <w:highlight w:val="cyan"/>
          <w:u w:val="single"/>
        </w:rPr>
        <w:t>structure[s]</w:t>
      </w:r>
      <w:r w:rsidRPr="00A37B37">
        <w:rPr>
          <w:rFonts w:eastAsia="Calibri"/>
          <w:u w:val="single"/>
        </w:rPr>
        <w:t xml:space="preserve"> . . . </w:t>
      </w:r>
      <w:r w:rsidRPr="00A37B37">
        <w:rPr>
          <w:rFonts w:eastAsia="Calibri"/>
          <w:highlight w:val="cyan"/>
          <w:u w:val="single"/>
        </w:rPr>
        <w:t>preserve</w:t>
      </w:r>
      <w:r w:rsidRPr="00A37B37">
        <w:rPr>
          <w:rFonts w:eastAsia="Calibri"/>
          <w:u w:val="single"/>
        </w:rPr>
        <w:t xml:space="preserve">[] both </w:t>
      </w:r>
      <w:r w:rsidRPr="00A37B37">
        <w:rPr>
          <w:rFonts w:eastAsia="Calibri"/>
          <w:b/>
          <w:iCs/>
          <w:highlight w:val="cyan"/>
          <w:u w:val="single"/>
          <w:bdr w:val="single" w:sz="8" w:space="0" w:color="auto"/>
        </w:rPr>
        <w:t>expertise</w:t>
      </w:r>
      <w:r w:rsidRPr="00A37B37">
        <w:rPr>
          <w:rFonts w:eastAsia="Calibri"/>
          <w:u w:val="single"/>
        </w:rPr>
        <w:t xml:space="preserve"> </w:t>
      </w:r>
      <w:r w:rsidRPr="00A37B37">
        <w:rPr>
          <w:rFonts w:eastAsia="Calibri"/>
          <w:highlight w:val="cyan"/>
          <w:u w:val="single"/>
        </w:rPr>
        <w:t>and</w:t>
      </w:r>
      <w:r w:rsidRPr="00A37B37">
        <w:rPr>
          <w:rFonts w:eastAsia="Calibri"/>
          <w:u w:val="single"/>
        </w:rPr>
        <w:t xml:space="preserve"> </w:t>
      </w:r>
      <w:r w:rsidRPr="00A37B37">
        <w:rPr>
          <w:rFonts w:eastAsia="Calibri"/>
          <w:b/>
          <w:iCs/>
          <w:highlight w:val="cyan"/>
          <w:u w:val="single"/>
          <w:bdr w:val="single" w:sz="8" w:space="0" w:color="auto"/>
        </w:rPr>
        <w:t>accountability</w:t>
      </w:r>
      <w:r w:rsidRPr="00A37B37">
        <w:rPr>
          <w:rFonts w:eastAsia="Calibri"/>
          <w:sz w:val="16"/>
        </w:rPr>
        <w:t>.”</w:t>
      </w:r>
    </w:p>
    <w:p w14:paraId="19BF8928" w14:textId="77777777" w:rsidR="00730D49" w:rsidRPr="00A37B37" w:rsidRDefault="00730D49" w:rsidP="00730D49">
      <w:pPr>
        <w:rPr>
          <w:rFonts w:eastAsia="Calibri"/>
          <w:sz w:val="16"/>
        </w:rPr>
      </w:pPr>
      <w:r w:rsidRPr="00A37B37">
        <w:rPr>
          <w:rFonts w:eastAsia="Calibri"/>
          <w:sz w:val="16"/>
        </w:rPr>
        <w:t>By contrast, the dissent doubled down on the suggestion that Presidents must hold direct control over agency functions.  “The President can remove Task Force members at will,” Justice Thomas wrote, joined by Justices Alito and Gorsuch.  “And,” he went on (quoting an article by Steven Calabresi and Sai Prakash), “the Vesting Clause may also empower the President to ‘issue binding orders’ to the Task Force and ‘nullify’ its decisions.”  This time, however, such language drew support from only three justices, not the full Court.</w:t>
      </w:r>
    </w:p>
    <w:p w14:paraId="63FD7907" w14:textId="77777777" w:rsidR="00730D49" w:rsidRPr="00CF6B7E" w:rsidRDefault="00730D49" w:rsidP="00730D49">
      <w:pPr>
        <w:rPr>
          <w:rFonts w:eastAsia="Calibri"/>
          <w:sz w:val="16"/>
        </w:rPr>
      </w:pPr>
      <w:r w:rsidRPr="00A37B37">
        <w:rPr>
          <w:rFonts w:eastAsia="Calibri"/>
          <w:u w:val="single"/>
        </w:rPr>
        <w:t xml:space="preserve">Thus, in Braidwood, the </w:t>
      </w:r>
      <w:r w:rsidRPr="00A37B37">
        <w:rPr>
          <w:rFonts w:eastAsia="Calibri"/>
          <w:highlight w:val="cyan"/>
          <w:u w:val="single"/>
        </w:rPr>
        <w:t>Court</w:t>
      </w:r>
      <w:r w:rsidRPr="00A37B37">
        <w:rPr>
          <w:rFonts w:eastAsia="Calibri"/>
          <w:u w:val="single"/>
        </w:rPr>
        <w:t xml:space="preserve"> </w:t>
      </w:r>
      <w:r w:rsidRPr="00A37B37">
        <w:rPr>
          <w:rFonts w:eastAsia="Calibri"/>
          <w:b/>
          <w:iCs/>
          <w:highlight w:val="cyan"/>
          <w:u w:val="single"/>
          <w:bdr w:val="single" w:sz="8" w:space="0" w:color="auto"/>
        </w:rPr>
        <w:t>correctly recognized</w:t>
      </w:r>
      <w:r w:rsidRPr="00A37B37">
        <w:rPr>
          <w:rFonts w:eastAsia="Calibri"/>
          <w:u w:val="single"/>
        </w:rPr>
        <w:t xml:space="preserve"> that </w:t>
      </w:r>
      <w:r w:rsidRPr="00A37B37">
        <w:rPr>
          <w:rFonts w:eastAsia="Calibri"/>
          <w:highlight w:val="cyan"/>
          <w:u w:val="single"/>
        </w:rPr>
        <w:t>Congress holds</w:t>
      </w:r>
      <w:r w:rsidRPr="00A37B37">
        <w:rPr>
          <w:rFonts w:eastAsia="Calibri"/>
          <w:u w:val="single"/>
        </w:rPr>
        <w:t xml:space="preserve"> </w:t>
      </w:r>
      <w:r w:rsidRPr="00A37B37">
        <w:rPr>
          <w:rFonts w:eastAsia="Calibri"/>
          <w:b/>
          <w:iCs/>
          <w:highlight w:val="cyan"/>
          <w:u w:val="single"/>
          <w:bdr w:val="single" w:sz="8" w:space="0" w:color="auto"/>
        </w:rPr>
        <w:t>substantial authority</w:t>
      </w:r>
      <w:r w:rsidRPr="00A37B37">
        <w:rPr>
          <w:rFonts w:eastAsia="Calibri"/>
          <w:u w:val="single"/>
        </w:rPr>
        <w:t xml:space="preserve"> </w:t>
      </w:r>
      <w:r w:rsidRPr="00A37B37">
        <w:rPr>
          <w:rFonts w:eastAsia="Calibri"/>
          <w:highlight w:val="cyan"/>
          <w:u w:val="single"/>
        </w:rPr>
        <w:t>over</w:t>
      </w:r>
      <w:r w:rsidRPr="00A37B37">
        <w:rPr>
          <w:rFonts w:eastAsia="Calibri"/>
          <w:u w:val="single"/>
        </w:rPr>
        <w:t xml:space="preserve"> the design of executive </w:t>
      </w:r>
      <w:r w:rsidRPr="00A37B37">
        <w:rPr>
          <w:rFonts w:eastAsia="Calibri"/>
          <w:highlight w:val="cyan"/>
          <w:u w:val="single"/>
        </w:rPr>
        <w:t>agencies</w:t>
      </w:r>
      <w:r w:rsidRPr="00A37B37">
        <w:rPr>
          <w:rFonts w:eastAsia="Calibri"/>
          <w:sz w:val="16"/>
        </w:rPr>
        <w:t xml:space="preserve">, even if the Constitution ultimately requires some degree of presidential control through the administrative hierarchy.  Acknowledging these powers is not only legally correct.  </w:t>
      </w:r>
      <w:r w:rsidRPr="00A37B37">
        <w:rPr>
          <w:rFonts w:eastAsia="Calibri"/>
          <w:u w:val="single"/>
        </w:rPr>
        <w:t xml:space="preserve">It could also </w:t>
      </w:r>
      <w:r w:rsidRPr="00A37B37">
        <w:rPr>
          <w:rFonts w:eastAsia="Calibri"/>
          <w:highlight w:val="cyan"/>
          <w:u w:val="single"/>
        </w:rPr>
        <w:t>help</w:t>
      </w:r>
      <w:r w:rsidRPr="00A37B37">
        <w:rPr>
          <w:rFonts w:eastAsia="Calibri"/>
          <w:u w:val="single"/>
        </w:rPr>
        <w:t xml:space="preserve"> </w:t>
      </w:r>
      <w:r w:rsidRPr="00A37B37">
        <w:rPr>
          <w:rFonts w:eastAsia="Calibri"/>
          <w:b/>
          <w:iCs/>
          <w:highlight w:val="cyan"/>
          <w:u w:val="single"/>
          <w:bdr w:val="single" w:sz="8" w:space="0" w:color="auto"/>
        </w:rPr>
        <w:t>discourage</w:t>
      </w:r>
      <w:r w:rsidRPr="00A37B37">
        <w:rPr>
          <w:rFonts w:eastAsia="Calibri"/>
          <w:u w:val="single"/>
        </w:rPr>
        <w:t xml:space="preserve"> the executive branch from acting on </w:t>
      </w:r>
      <w:r w:rsidRPr="00A37B37">
        <w:rPr>
          <w:rFonts w:eastAsia="Calibri"/>
          <w:b/>
          <w:iCs/>
          <w:highlight w:val="cyan"/>
          <w:u w:val="single"/>
          <w:bdr w:val="single" w:sz="8" w:space="0" w:color="auto"/>
        </w:rPr>
        <w:t>stronger variants</w:t>
      </w:r>
      <w:r w:rsidRPr="00A37B37">
        <w:rPr>
          <w:rFonts w:eastAsia="Calibri"/>
          <w:u w:val="single"/>
        </w:rPr>
        <w:t xml:space="preserve"> </w:t>
      </w:r>
      <w:r w:rsidRPr="00A37B37">
        <w:rPr>
          <w:rFonts w:eastAsia="Calibri"/>
          <w:highlight w:val="cyan"/>
          <w:u w:val="single"/>
        </w:rPr>
        <w:t>of</w:t>
      </w:r>
      <w:r w:rsidRPr="00A37B37">
        <w:rPr>
          <w:rFonts w:eastAsia="Calibri"/>
          <w:u w:val="single"/>
        </w:rPr>
        <w:t xml:space="preserve"> the </w:t>
      </w:r>
      <w:r w:rsidRPr="00A37B37">
        <w:rPr>
          <w:rFonts w:eastAsia="Calibri"/>
          <w:b/>
          <w:iCs/>
          <w:highlight w:val="cyan"/>
          <w:u w:val="single"/>
          <w:bdr w:val="single" w:sz="8" w:space="0" w:color="auto"/>
        </w:rPr>
        <w:t>unitary executive</w:t>
      </w:r>
      <w:r w:rsidRPr="00A37B37">
        <w:rPr>
          <w:rFonts w:eastAsia="Calibri"/>
          <w:b/>
          <w:iCs/>
          <w:u w:val="single"/>
          <w:bdr w:val="single" w:sz="8" w:space="0" w:color="auto"/>
        </w:rPr>
        <w:t xml:space="preserve"> branch theory</w:t>
      </w:r>
      <w:r w:rsidRPr="00A37B37">
        <w:rPr>
          <w:rFonts w:eastAsia="Calibri"/>
          <w:sz w:val="16"/>
        </w:rPr>
        <w:t>.</w:t>
      </w:r>
    </w:p>
    <w:p w14:paraId="0E18F5E9" w14:textId="77777777" w:rsidR="00730D49" w:rsidRDefault="00730D49" w:rsidP="00730D49">
      <w:pPr>
        <w:pStyle w:val="Heading2"/>
      </w:pPr>
      <w:r>
        <w:t>Solvency</w:t>
      </w:r>
    </w:p>
    <w:p w14:paraId="2F5E0628" w14:textId="77777777" w:rsidR="00730D49" w:rsidRPr="00675D26" w:rsidRDefault="00730D49" w:rsidP="00730D49">
      <w:pPr>
        <w:pStyle w:val="Heading3"/>
      </w:pPr>
      <w:r w:rsidRPr="00675D26">
        <w:t>Circumvention---1NC</w:t>
      </w:r>
    </w:p>
    <w:p w14:paraId="451F082B" w14:textId="77777777" w:rsidR="00730D49" w:rsidRDefault="00730D49" w:rsidP="00730D49">
      <w:pPr>
        <w:pStyle w:val="Heading4"/>
      </w:pPr>
      <w:r>
        <w:t>Circumvention kills the aff---</w:t>
      </w:r>
    </w:p>
    <w:p w14:paraId="52893914" w14:textId="77777777" w:rsidR="00730D49" w:rsidRDefault="00730D49" w:rsidP="00730D49">
      <w:pPr>
        <w:pStyle w:val="Heading4"/>
      </w:pPr>
      <w:r w:rsidRPr="00717F8C">
        <w:rPr>
          <w:u w:val="single"/>
        </w:rPr>
        <w:t>SCRAMBLING</w:t>
      </w:r>
      <w:r>
        <w:t xml:space="preserve">---Trump </w:t>
      </w:r>
      <w:r w:rsidRPr="00675D26">
        <w:t>shift</w:t>
      </w:r>
      <w:r>
        <w:t xml:space="preserve">s </w:t>
      </w:r>
      <w:r w:rsidRPr="00675D26">
        <w:t>nefarious agency functions to non-unionized agencies.</w:t>
      </w:r>
    </w:p>
    <w:p w14:paraId="755F9DD6" w14:textId="77777777" w:rsidR="00730D49" w:rsidRPr="00675D26" w:rsidRDefault="00730D49" w:rsidP="00730D49">
      <w:r w:rsidRPr="00675D26">
        <w:rPr>
          <w:rStyle w:val="Style13ptBold"/>
        </w:rPr>
        <w:t>Leyton et al. 25</w:t>
      </w:r>
      <w:r w:rsidRPr="00675D26">
        <w:t>,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70371852" w14:textId="77777777" w:rsidR="00730D49" w:rsidRDefault="00730D49" w:rsidP="00730D49">
      <w:pPr>
        <w:rPr>
          <w:sz w:val="16"/>
        </w:rPr>
      </w:pPr>
      <w:r w:rsidRPr="00675D26">
        <w:rPr>
          <w:sz w:val="16"/>
        </w:rPr>
        <w:t xml:space="preserve">a. </w:t>
      </w:r>
      <w:r w:rsidRPr="00675D26">
        <w:rPr>
          <w:rStyle w:val="StyleUnderline"/>
        </w:rPr>
        <w:t>Without</w:t>
      </w:r>
      <w:r w:rsidRPr="00675D26">
        <w:rPr>
          <w:sz w:val="16"/>
        </w:rPr>
        <w:t xml:space="preserve"> </w:t>
      </w:r>
      <w:r w:rsidRPr="00675D26">
        <w:rPr>
          <w:rStyle w:val="Emphasis"/>
        </w:rPr>
        <w:t>congressional authorization</w:t>
      </w:r>
      <w:r w:rsidRPr="00675D26">
        <w:rPr>
          <w:sz w:val="16"/>
        </w:rPr>
        <w:t xml:space="preserve">, </w:t>
      </w:r>
      <w:r w:rsidRPr="00675D26">
        <w:rPr>
          <w:rStyle w:val="StyleUnderline"/>
        </w:rPr>
        <w:t>agencies cannot</w:t>
      </w:r>
      <w:r w:rsidRPr="00675D26">
        <w:rPr>
          <w:sz w:val="16"/>
        </w:rPr>
        <w:t xml:space="preserve"> </w:t>
      </w:r>
      <w:r w:rsidRPr="00675D26">
        <w:rPr>
          <w:rStyle w:val="Emphasis"/>
        </w:rPr>
        <w:t>transfer functions</w:t>
      </w:r>
      <w:r w:rsidRPr="00675D26">
        <w:rPr>
          <w:sz w:val="16"/>
        </w:rPr>
        <w:t xml:space="preserve"> </w:t>
      </w:r>
      <w:r w:rsidRPr="00675D26">
        <w:rPr>
          <w:rStyle w:val="StyleUnderline"/>
        </w:rPr>
        <w:t>to other agencies</w:t>
      </w:r>
      <w:r w:rsidRPr="00675D26">
        <w:rPr>
          <w:sz w:val="16"/>
        </w:rPr>
        <w:t xml:space="preserve">, including to OMB, OPM, or DOGE. Supra at 3-6; United States v. Giordano, 416 U.S. 505 (1974); Halverson v. Slater, 129 F.3d 180 (D.C. Cir. 1997). Yet </w:t>
      </w:r>
      <w:r w:rsidRPr="00675D26">
        <w:rPr>
          <w:rStyle w:val="StyleUnderline"/>
          <w:highlight w:val="cyan"/>
        </w:rPr>
        <w:t>the record is</w:t>
      </w:r>
      <w:r w:rsidRPr="00675D26">
        <w:rPr>
          <w:sz w:val="16"/>
          <w:highlight w:val="cyan"/>
        </w:rPr>
        <w:t xml:space="preserve"> </w:t>
      </w:r>
      <w:r w:rsidRPr="00675D26">
        <w:rPr>
          <w:rStyle w:val="Emphasis"/>
          <w:highlight w:val="cyan"/>
        </w:rPr>
        <w:t>uncontroverted</w:t>
      </w:r>
      <w:r w:rsidRPr="00675D26">
        <w:rPr>
          <w:sz w:val="16"/>
          <w:highlight w:val="cyan"/>
        </w:rPr>
        <w:t xml:space="preserve"> </w:t>
      </w:r>
      <w:r w:rsidRPr="00675D26">
        <w:rPr>
          <w:rStyle w:val="StyleUnderline"/>
          <w:highlight w:val="cyan"/>
        </w:rPr>
        <w:t>that functions and programs are being</w:t>
      </w:r>
      <w:r w:rsidRPr="00675D26">
        <w:rPr>
          <w:sz w:val="16"/>
          <w:highlight w:val="cyan"/>
        </w:rPr>
        <w:t xml:space="preserve"> </w:t>
      </w:r>
      <w:r w:rsidRPr="00675D26">
        <w:rPr>
          <w:rStyle w:val="Emphasis"/>
          <w:highlight w:val="cyan"/>
        </w:rPr>
        <w:t>transferred</w:t>
      </w:r>
      <w:r w:rsidRPr="00675D26">
        <w:rPr>
          <w:sz w:val="16"/>
        </w:rPr>
        <w:t xml:space="preserve"> between agencies (Add.294 n.3; Add.571; see Add.159-176), </w:t>
      </w:r>
      <w:r w:rsidRPr="00675D26">
        <w:rPr>
          <w:rStyle w:val="StyleUnderline"/>
          <w:highlight w:val="cyan"/>
        </w:rPr>
        <w:t>and that the President has</w:t>
      </w:r>
      <w:r w:rsidRPr="00675D26">
        <w:rPr>
          <w:sz w:val="16"/>
          <w:highlight w:val="cyan"/>
        </w:rPr>
        <w:t xml:space="preserve"> </w:t>
      </w:r>
      <w:r w:rsidRPr="00675D26">
        <w:rPr>
          <w:rStyle w:val="Emphasis"/>
          <w:highlight w:val="cyan"/>
        </w:rPr>
        <w:t>transferred</w:t>
      </w:r>
      <w:r w:rsidRPr="00675D26">
        <w:rPr>
          <w:sz w:val="16"/>
        </w:rPr>
        <w:t xml:space="preserve"> </w:t>
      </w:r>
      <w:r w:rsidRPr="00675D26">
        <w:rPr>
          <w:rStyle w:val="StyleUnderline"/>
        </w:rPr>
        <w:t xml:space="preserve">agencies’ </w:t>
      </w:r>
      <w:r w:rsidRPr="00675D26">
        <w:rPr>
          <w:rStyle w:val="StyleUnderline"/>
          <w:highlight w:val="cyan"/>
        </w:rPr>
        <w:t>authority</w:t>
      </w:r>
      <w:r w:rsidRPr="00675D26">
        <w:rPr>
          <w:sz w:val="16"/>
        </w:rPr>
        <w:t xml:space="preserve"> to OMB/OPM/DOGE, </w:t>
      </w:r>
      <w:r w:rsidRPr="00675D26">
        <w:rPr>
          <w:rStyle w:val="StyleUnderline"/>
          <w:highlight w:val="cyan"/>
        </w:rPr>
        <w:t>which have</w:t>
      </w:r>
      <w:r w:rsidRPr="00675D26">
        <w:rPr>
          <w:sz w:val="16"/>
          <w:highlight w:val="cyan"/>
        </w:rPr>
        <w:t xml:space="preserve"> </w:t>
      </w:r>
      <w:r w:rsidRPr="00675D26">
        <w:rPr>
          <w:rStyle w:val="Emphasis"/>
          <w:highlight w:val="cyan"/>
        </w:rPr>
        <w:t>overridden</w:t>
      </w:r>
      <w:r w:rsidRPr="00675D26">
        <w:rPr>
          <w:sz w:val="16"/>
        </w:rPr>
        <w:t xml:space="preserve"> </w:t>
      </w:r>
      <w:r w:rsidRPr="00675D26">
        <w:rPr>
          <w:rStyle w:val="StyleUnderline"/>
        </w:rPr>
        <w:t xml:space="preserve">numerous </w:t>
      </w:r>
      <w:r w:rsidRPr="00675D26">
        <w:rPr>
          <w:rStyle w:val="StyleUnderline"/>
          <w:highlight w:val="cyan"/>
        </w:rPr>
        <w:t>agencies’ decisions</w:t>
      </w:r>
      <w:r w:rsidRPr="00675D26">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675D26">
        <w:rPr>
          <w:rStyle w:val="StyleUnderline"/>
        </w:rPr>
        <w:t>the President cannot</w:t>
      </w:r>
      <w:r w:rsidRPr="00675D26">
        <w:rPr>
          <w:sz w:val="16"/>
        </w:rPr>
        <w:t xml:space="preserve"> thereby </w:t>
      </w:r>
      <w:r w:rsidRPr="00675D26">
        <w:rPr>
          <w:rStyle w:val="Emphasis"/>
        </w:rPr>
        <w:t>circumvent</w:t>
      </w:r>
      <w:r w:rsidRPr="00675D26">
        <w:rPr>
          <w:sz w:val="16"/>
        </w:rPr>
        <w:t xml:space="preserve"> </w:t>
      </w:r>
      <w:r w:rsidRPr="00675D26">
        <w:rPr>
          <w:rStyle w:val="StyleUnderline"/>
        </w:rPr>
        <w:t>the prohibition on transferring authority</w:t>
      </w:r>
      <w:r w:rsidRPr="00675D26">
        <w:rPr>
          <w:sz w:val="16"/>
        </w:rPr>
        <w:t xml:space="preserve"> between agencies </w:t>
      </w:r>
      <w:r w:rsidRPr="00675D26">
        <w:rPr>
          <w:rStyle w:val="StyleUnderline"/>
        </w:rPr>
        <w:t>without</w:t>
      </w:r>
      <w:r w:rsidRPr="00675D26">
        <w:rPr>
          <w:sz w:val="16"/>
        </w:rPr>
        <w:t xml:space="preserve"> </w:t>
      </w:r>
      <w:r w:rsidRPr="00675D26">
        <w:rPr>
          <w:rStyle w:val="Emphasis"/>
        </w:rPr>
        <w:t>congressional authorization</w:t>
      </w:r>
      <w:r w:rsidRPr="00675D26">
        <w:rPr>
          <w:sz w:val="16"/>
        </w:rPr>
        <w:t>. Cf. San Francisco, 897 F.3d at 1240 (rejecting “Administration’s interpretation [that] simply lead[s] us into an intellectual cul-de-sac”).</w:t>
      </w:r>
    </w:p>
    <w:p w14:paraId="0CACEC1E" w14:textId="77777777" w:rsidR="00730D49" w:rsidRDefault="00730D49" w:rsidP="00730D49">
      <w:pPr>
        <w:pStyle w:val="Heading4"/>
      </w:pPr>
      <w:r w:rsidRPr="00717F8C">
        <w:rPr>
          <w:u w:val="single"/>
        </w:rPr>
        <w:t>NUH UHs</w:t>
      </w:r>
      <w:r>
        <w:t xml:space="preserve">---Agencies can veto employment bargaining. Trump will fire everyone inevitably. </w:t>
      </w:r>
      <w:r w:rsidRPr="009A06B6">
        <w:rPr>
          <w:b w:val="0"/>
          <w:bCs/>
        </w:rPr>
        <w:t xml:space="preserve">Their </w:t>
      </w:r>
      <w:r w:rsidRPr="009A06B6">
        <w:rPr>
          <w:b w:val="0"/>
          <w:bCs/>
          <w:u w:val="single"/>
        </w:rPr>
        <w:t>lawyers</w:t>
      </w:r>
      <w:r w:rsidRPr="009A06B6">
        <w:rPr>
          <w:b w:val="0"/>
          <w:bCs/>
        </w:rPr>
        <w:t>!</w:t>
      </w:r>
    </w:p>
    <w:p w14:paraId="60EAE4C8" w14:textId="77777777" w:rsidR="00730D49" w:rsidRPr="00981783" w:rsidRDefault="00730D49" w:rsidP="00730D49">
      <w:r>
        <w:t xml:space="preserve">Hirn &amp; </w:t>
      </w:r>
      <w:r w:rsidRPr="00D92B97">
        <w:rPr>
          <w:rStyle w:val="Style13ptBold"/>
        </w:rPr>
        <w:t>Bolek 25</w:t>
      </w:r>
      <w:r>
        <w:t>, General Council, National Weather Service Employees Organization, General Council, Patent Office Professional Association **Attorney, O’Donoghue &amp; O’Donoghue LLP. (*Richard J. Hirn **Keith R. Bolek, 11-05-2025, “Memorandum in Support</w:t>
      </w:r>
      <w:r w:rsidRPr="00D92B97">
        <w:t xml:space="preserve">,” </w:t>
      </w:r>
      <w:r>
        <w:t xml:space="preserve">Document 15, Attachment 1 in ECF for </w:t>
      </w:r>
      <w:r w:rsidRPr="00D92B97">
        <w:t>National Weather Service Employees Organization v. Trump</w:t>
      </w:r>
      <w:r>
        <w:t xml:space="preserve"> </w:t>
      </w:r>
      <w:r w:rsidRPr="00D92B97">
        <w:t>1:25-cv-02947</w:t>
      </w:r>
      <w:r>
        <w:t>, United States District Court for the District of Columbia, Court Listener)</w:t>
      </w:r>
    </w:p>
    <w:p w14:paraId="2E57BB1A" w14:textId="77777777" w:rsidR="00730D49" w:rsidRDefault="00730D49" w:rsidP="00730D49">
      <w:pPr>
        <w:rPr>
          <w:sz w:val="16"/>
        </w:rPr>
      </w:pPr>
      <w:r w:rsidRPr="00981783">
        <w:rPr>
          <w:sz w:val="16"/>
        </w:rPr>
        <w:t xml:space="preserve">Second, </w:t>
      </w:r>
      <w:r w:rsidRPr="00603444">
        <w:rPr>
          <w:rStyle w:val="StyleUnderline"/>
          <w:highlight w:val="cyan"/>
        </w:rPr>
        <w:t>an agency</w:t>
      </w:r>
      <w:r w:rsidRPr="00603444">
        <w:rPr>
          <w:sz w:val="16"/>
          <w:highlight w:val="cyan"/>
        </w:rPr>
        <w:t xml:space="preserve"> </w:t>
      </w:r>
      <w:r w:rsidRPr="00603444">
        <w:rPr>
          <w:rStyle w:val="Emphasis"/>
          <w:highlight w:val="cyan"/>
        </w:rPr>
        <w:t>need not</w:t>
      </w:r>
      <w:r w:rsidRPr="00603444">
        <w:rPr>
          <w:sz w:val="16"/>
          <w:highlight w:val="cyan"/>
        </w:rPr>
        <w:t xml:space="preserve"> </w:t>
      </w:r>
      <w:r w:rsidRPr="00603444">
        <w:rPr>
          <w:rStyle w:val="StyleUnderline"/>
          <w:highlight w:val="cyan"/>
        </w:rPr>
        <w:t>complete bargaining before changing</w:t>
      </w:r>
      <w:r w:rsidRPr="00981783">
        <w:rPr>
          <w:sz w:val="16"/>
        </w:rPr>
        <w:t xml:space="preserve"> </w:t>
      </w:r>
      <w:r w:rsidRPr="00970190">
        <w:rPr>
          <w:rStyle w:val="Emphasis"/>
        </w:rPr>
        <w:t>conditions</w:t>
      </w:r>
      <w:r w:rsidRPr="00981783">
        <w:rPr>
          <w:sz w:val="16"/>
        </w:rPr>
        <w:t xml:space="preserve"> </w:t>
      </w:r>
      <w:r w:rsidRPr="00970190">
        <w:rPr>
          <w:rStyle w:val="StyleUnderline"/>
        </w:rPr>
        <w:t>of</w:t>
      </w:r>
      <w:r w:rsidRPr="00981783">
        <w:rPr>
          <w:sz w:val="16"/>
        </w:rPr>
        <w:t xml:space="preserve"> </w:t>
      </w:r>
      <w:r w:rsidRPr="00603444">
        <w:rPr>
          <w:rStyle w:val="Emphasis"/>
          <w:highlight w:val="cyan"/>
        </w:rPr>
        <w:t>employment</w:t>
      </w:r>
      <w:r w:rsidRPr="00603444">
        <w:rPr>
          <w:sz w:val="16"/>
          <w:highlight w:val="cyan"/>
        </w:rPr>
        <w:t xml:space="preserve"> </w:t>
      </w:r>
      <w:r w:rsidRPr="00603444">
        <w:rPr>
          <w:rStyle w:val="StyleUnderline"/>
          <w:highlight w:val="cyan"/>
        </w:rPr>
        <w:t>when</w:t>
      </w:r>
      <w:r w:rsidRPr="00970190">
        <w:rPr>
          <w:rStyle w:val="StyleUnderline"/>
        </w:rPr>
        <w:t xml:space="preserve"> immediate </w:t>
      </w:r>
      <w:r w:rsidRPr="00603444">
        <w:rPr>
          <w:rStyle w:val="StyleUnderline"/>
          <w:highlight w:val="cyan"/>
        </w:rPr>
        <w:t>implementation is</w:t>
      </w:r>
      <w:r w:rsidRPr="00603444">
        <w:rPr>
          <w:sz w:val="16"/>
          <w:highlight w:val="cyan"/>
        </w:rPr>
        <w:t xml:space="preserve"> “</w:t>
      </w:r>
      <w:r w:rsidRPr="00603444">
        <w:rPr>
          <w:rStyle w:val="Emphasis"/>
          <w:highlight w:val="cyan"/>
        </w:rPr>
        <w:t>consistent</w:t>
      </w:r>
      <w:r w:rsidRPr="00603444">
        <w:rPr>
          <w:sz w:val="16"/>
          <w:highlight w:val="cyan"/>
        </w:rPr>
        <w:t xml:space="preserve"> </w:t>
      </w:r>
      <w:r w:rsidRPr="00603444">
        <w:rPr>
          <w:rStyle w:val="StyleUnderline"/>
          <w:highlight w:val="cyan"/>
        </w:rPr>
        <w:t>with</w:t>
      </w:r>
      <w:r w:rsidRPr="00970190">
        <w:rPr>
          <w:rStyle w:val="StyleUnderline"/>
        </w:rPr>
        <w:t xml:space="preserve"> the necessary functioning of </w:t>
      </w:r>
      <w:r w:rsidRPr="00603444">
        <w:rPr>
          <w:rStyle w:val="StyleUnderline"/>
          <w:highlight w:val="cyan"/>
        </w:rPr>
        <w:t>the agency, such that a</w:t>
      </w:r>
      <w:r w:rsidRPr="00603444">
        <w:rPr>
          <w:sz w:val="16"/>
          <w:highlight w:val="cyan"/>
        </w:rPr>
        <w:t xml:space="preserve"> </w:t>
      </w:r>
      <w:r w:rsidRPr="00603444">
        <w:rPr>
          <w:rStyle w:val="Emphasis"/>
          <w:highlight w:val="cyan"/>
        </w:rPr>
        <w:t>delay</w:t>
      </w:r>
      <w:r w:rsidRPr="00981783">
        <w:rPr>
          <w:sz w:val="16"/>
        </w:rPr>
        <w:t xml:space="preserve"> in implementation </w:t>
      </w:r>
      <w:r w:rsidRPr="00603444">
        <w:rPr>
          <w:rStyle w:val="StyleUnderline"/>
          <w:highlight w:val="cyan"/>
        </w:rPr>
        <w:t>would</w:t>
      </w:r>
      <w:r w:rsidRPr="00981783">
        <w:rPr>
          <w:sz w:val="16"/>
        </w:rPr>
        <w:t xml:space="preserve"> have </w:t>
      </w:r>
      <w:r w:rsidRPr="00603444">
        <w:rPr>
          <w:rStyle w:val="Emphasis"/>
          <w:highlight w:val="cyan"/>
        </w:rPr>
        <w:t>impede</w:t>
      </w:r>
      <w:r w:rsidRPr="00981783">
        <w:rPr>
          <w:sz w:val="16"/>
        </w:rPr>
        <w:t xml:space="preserve">d </w:t>
      </w:r>
      <w:r w:rsidRPr="00603444">
        <w:rPr>
          <w:rStyle w:val="StyleUnderline"/>
          <w:highlight w:val="cyan"/>
        </w:rPr>
        <w:t>the agency</w:t>
      </w:r>
      <w:r w:rsidRPr="00970190">
        <w:rPr>
          <w:rStyle w:val="StyleUnderline"/>
        </w:rPr>
        <w:t>’s ability to</w:t>
      </w:r>
      <w:r w:rsidRPr="00981783">
        <w:rPr>
          <w:sz w:val="16"/>
        </w:rPr>
        <w:t xml:space="preserve"> </w:t>
      </w:r>
      <w:r w:rsidRPr="00970190">
        <w:rPr>
          <w:rStyle w:val="Emphasis"/>
        </w:rPr>
        <w:t>effectively</w:t>
      </w:r>
      <w:r w:rsidRPr="00981783">
        <w:rPr>
          <w:sz w:val="16"/>
        </w:rPr>
        <w:t xml:space="preserve"> </w:t>
      </w:r>
      <w:r w:rsidRPr="00970190">
        <w:rPr>
          <w:rStyle w:val="StyleUnderline"/>
        </w:rPr>
        <w:t>and</w:t>
      </w:r>
      <w:r w:rsidRPr="00981783">
        <w:rPr>
          <w:sz w:val="16"/>
        </w:rPr>
        <w:t xml:space="preserve"> </w:t>
      </w:r>
      <w:r w:rsidRPr="00970190">
        <w:rPr>
          <w:rStyle w:val="Emphasis"/>
        </w:rPr>
        <w:t>efficiently</w:t>
      </w:r>
      <w:r w:rsidRPr="00981783">
        <w:rPr>
          <w:sz w:val="16"/>
        </w:rPr>
        <w:t xml:space="preserve"> </w:t>
      </w:r>
      <w:r w:rsidRPr="00970190">
        <w:rPr>
          <w:rStyle w:val="StyleUnderline"/>
        </w:rPr>
        <w:t>carry out its</w:t>
      </w:r>
      <w:r w:rsidRPr="00981783">
        <w:rPr>
          <w:sz w:val="16"/>
        </w:rPr>
        <w:t xml:space="preserve"> </w:t>
      </w:r>
      <w:r w:rsidRPr="00970190">
        <w:rPr>
          <w:rStyle w:val="Emphasis"/>
        </w:rPr>
        <w:t>mission</w:t>
      </w:r>
      <w:r w:rsidRPr="00981783">
        <w:rPr>
          <w:sz w:val="16"/>
        </w:rPr>
        <w:t xml:space="preserve">.” </w:t>
      </w:r>
      <w:r w:rsidRPr="00603444">
        <w:rPr>
          <w:rStyle w:val="StyleUnderline"/>
          <w:highlight w:val="cyan"/>
        </w:rPr>
        <w:t>SPORT and</w:t>
      </w:r>
      <w:r w:rsidRPr="00981783">
        <w:rPr>
          <w:sz w:val="16"/>
        </w:rPr>
        <w:t xml:space="preserve"> Dep’t of </w:t>
      </w:r>
      <w:r w:rsidRPr="00603444">
        <w:rPr>
          <w:rStyle w:val="Emphasis"/>
          <w:highlight w:val="cyan"/>
        </w:rPr>
        <w:t>Air Force</w:t>
      </w:r>
      <w:r w:rsidRPr="00981783">
        <w:rPr>
          <w:sz w:val="16"/>
        </w:rPr>
        <w:t xml:space="preserve">, Edwards AFB, 68 F.L.R.A. 9, 10–11 (2014), recon. </w:t>
      </w:r>
      <w:r w:rsidRPr="00603444">
        <w:rPr>
          <w:rStyle w:val="StyleUnderline"/>
          <w:highlight w:val="cyan"/>
        </w:rPr>
        <w:t>denied</w:t>
      </w:r>
      <w:r w:rsidRPr="00970190">
        <w:rPr>
          <w:rStyle w:val="StyleUnderline"/>
        </w:rPr>
        <w:t>, 68 F.L.R.A. 107</w:t>
      </w:r>
      <w:r w:rsidRPr="00981783">
        <w:rPr>
          <w:sz w:val="16"/>
        </w:rPr>
        <w:t xml:space="preserve"> (2014) (</w:t>
      </w:r>
      <w:r w:rsidRPr="00970190">
        <w:rPr>
          <w:rStyle w:val="StyleUnderline"/>
        </w:rPr>
        <w:t>agency</w:t>
      </w:r>
      <w:r w:rsidRPr="00981783">
        <w:rPr>
          <w:sz w:val="16"/>
        </w:rPr>
        <w:t xml:space="preserve"> properly </w:t>
      </w:r>
      <w:r w:rsidRPr="00717F8C">
        <w:rPr>
          <w:rStyle w:val="Emphasis"/>
          <w:highlight w:val="cyan"/>
        </w:rPr>
        <w:t>furloughed</w:t>
      </w:r>
      <w:r w:rsidRPr="00717F8C">
        <w:rPr>
          <w:sz w:val="16"/>
          <w:highlight w:val="cyan"/>
        </w:rPr>
        <w:t xml:space="preserve"> </w:t>
      </w:r>
      <w:r w:rsidRPr="00717F8C">
        <w:rPr>
          <w:rStyle w:val="StyleUnderline"/>
          <w:highlight w:val="cyan"/>
        </w:rPr>
        <w:t>employees</w:t>
      </w:r>
      <w:r w:rsidRPr="00970190">
        <w:rPr>
          <w:rStyle w:val="StyleUnderline"/>
        </w:rPr>
        <w:t xml:space="preserve"> without completing</w:t>
      </w:r>
      <w:r w:rsidRPr="00981783">
        <w:rPr>
          <w:sz w:val="16"/>
        </w:rPr>
        <w:t xml:space="preserve"> implementation </w:t>
      </w:r>
      <w:r w:rsidRPr="00970190">
        <w:rPr>
          <w:rStyle w:val="Emphasis"/>
        </w:rPr>
        <w:t>bargaining</w:t>
      </w:r>
      <w:r w:rsidRPr="00981783">
        <w:rPr>
          <w:sz w:val="16"/>
        </w:rPr>
        <w:t>).</w:t>
      </w:r>
    </w:p>
    <w:p w14:paraId="76B1A43E" w14:textId="77777777" w:rsidR="00730D49" w:rsidRDefault="00730D49" w:rsidP="00730D49">
      <w:pPr>
        <w:rPr>
          <w:sz w:val="16"/>
        </w:rPr>
      </w:pPr>
    </w:p>
    <w:p w14:paraId="17F6C986" w14:textId="77777777" w:rsidR="00730D49" w:rsidRPr="00675D26" w:rsidRDefault="00730D49" w:rsidP="00730D49">
      <w:pPr>
        <w:pStyle w:val="Heading3"/>
      </w:pPr>
      <w:r w:rsidRPr="00675D26">
        <w:t>Unions Fail---1NC</w:t>
      </w:r>
    </w:p>
    <w:p w14:paraId="719DDBD7" w14:textId="77777777" w:rsidR="00730D49" w:rsidRDefault="00730D49" w:rsidP="00730D49">
      <w:pPr>
        <w:pStyle w:val="Heading4"/>
      </w:pPr>
      <w:r>
        <w:t xml:space="preserve">Bargaining </w:t>
      </w:r>
      <w:r w:rsidRPr="00305594">
        <w:rPr>
          <w:u w:val="single"/>
        </w:rPr>
        <w:t>can’t</w:t>
      </w:r>
      <w:r>
        <w:t xml:space="preserve"> constrain Trump. </w:t>
      </w:r>
    </w:p>
    <w:p w14:paraId="5007AFDB" w14:textId="77777777" w:rsidR="00730D49" w:rsidRPr="00675D26" w:rsidRDefault="00730D49" w:rsidP="00730D49">
      <w:r w:rsidRPr="00675D26">
        <w:rPr>
          <w:rStyle w:val="Style13ptBold"/>
        </w:rPr>
        <w:t>Handler 25</w:t>
      </w:r>
      <w:r w:rsidRPr="00675D26">
        <w:t xml:space="preserve">, Associate Professor of Law at Texas A&amp;M University School of Law. (Nicholas, May 5, 2025, “Federal Labor Unions Strengthen the Administrative State,” LPE Project, </w:t>
      </w:r>
      <w:hyperlink r:id="rId9" w:history="1">
        <w:r w:rsidRPr="00675D26">
          <w:rPr>
            <w:rStyle w:val="Hyperlink"/>
          </w:rPr>
          <w:t>https://lpeproject.org/blog/federal-labor-unions-strengthen-the-administrative-state/</w:t>
        </w:r>
      </w:hyperlink>
      <w:r w:rsidRPr="00675D26">
        <w:t>, Ulven)</w:t>
      </w:r>
    </w:p>
    <w:p w14:paraId="51F23C00" w14:textId="77777777" w:rsidR="00730D49" w:rsidRPr="00675D26" w:rsidRDefault="00730D49" w:rsidP="00730D49">
      <w:pPr>
        <w:rPr>
          <w:sz w:val="16"/>
        </w:rPr>
      </w:pPr>
      <w:r w:rsidRPr="00675D26">
        <w:rPr>
          <w:sz w:val="16"/>
        </w:rPr>
        <w:t xml:space="preserve">As a matter of constitutional law, </w:t>
      </w:r>
      <w:r w:rsidRPr="00675D26">
        <w:rPr>
          <w:rStyle w:val="StyleUnderline"/>
        </w:rPr>
        <w:t>federal</w:t>
      </w:r>
      <w:r w:rsidRPr="00675D26">
        <w:rPr>
          <w:sz w:val="16"/>
        </w:rPr>
        <w:t xml:space="preserve"> </w:t>
      </w:r>
      <w:r w:rsidRPr="00675D26">
        <w:rPr>
          <w:rStyle w:val="Emphasis"/>
          <w:highlight w:val="cyan"/>
        </w:rPr>
        <w:t>labor</w:t>
      </w:r>
      <w:r w:rsidRPr="00675D26">
        <w:rPr>
          <w:sz w:val="16"/>
        </w:rPr>
        <w:t xml:space="preserve"> </w:t>
      </w:r>
      <w:r w:rsidRPr="00675D26">
        <w:rPr>
          <w:rStyle w:val="StyleUnderline"/>
        </w:rPr>
        <w:t>law</w:t>
      </w:r>
      <w:r w:rsidRPr="00675D26">
        <w:rPr>
          <w:sz w:val="16"/>
        </w:rPr>
        <w:t xml:space="preserve"> </w:t>
      </w:r>
      <w:r w:rsidRPr="00675D26">
        <w:rPr>
          <w:rStyle w:val="Emphasis"/>
          <w:highlight w:val="cyan"/>
        </w:rPr>
        <w:t>does not undermine presidential authority</w:t>
      </w:r>
      <w:r w:rsidRPr="00675D26">
        <w:rPr>
          <w:sz w:val="16"/>
        </w:rPr>
        <w:t xml:space="preserve"> </w:t>
      </w:r>
      <w:r w:rsidRPr="00675D26">
        <w:rPr>
          <w:rStyle w:val="StyleUnderline"/>
        </w:rPr>
        <w:t>in the way its opponents contend</w:t>
      </w:r>
      <w:r w:rsidRPr="00675D26">
        <w:rPr>
          <w:sz w:val="16"/>
        </w:rPr>
        <w:t xml:space="preserve">. First, </w:t>
      </w:r>
      <w:r w:rsidRPr="00675D26">
        <w:rPr>
          <w:rStyle w:val="StyleUnderline"/>
        </w:rPr>
        <w:t>labor</w:t>
      </w:r>
      <w:r w:rsidRPr="00675D26">
        <w:rPr>
          <w:sz w:val="16"/>
        </w:rPr>
        <w:t xml:space="preserve"> </w:t>
      </w:r>
      <w:r w:rsidRPr="00675D26">
        <w:rPr>
          <w:rStyle w:val="Emphasis"/>
          <w:highlight w:val="cyan"/>
        </w:rPr>
        <w:t>protections</w:t>
      </w:r>
      <w:r w:rsidRPr="00675D26">
        <w:rPr>
          <w:sz w:val="16"/>
        </w:rPr>
        <w:t xml:space="preserve"> </w:t>
      </w:r>
      <w:r w:rsidRPr="00675D26">
        <w:rPr>
          <w:rStyle w:val="StyleUnderline"/>
          <w:highlight w:val="cyan"/>
        </w:rPr>
        <w:t>are</w:t>
      </w:r>
      <w:r w:rsidRPr="00675D26">
        <w:rPr>
          <w:sz w:val="16"/>
        </w:rPr>
        <w:t xml:space="preserve"> </w:t>
      </w:r>
      <w:r w:rsidRPr="00675D26">
        <w:rPr>
          <w:rStyle w:val="Emphasis"/>
          <w:highlight w:val="cyan"/>
        </w:rPr>
        <w:t>narrow</w:t>
      </w:r>
      <w:r w:rsidRPr="00675D26">
        <w:rPr>
          <w:rStyle w:val="Emphasis"/>
        </w:rPr>
        <w:t xml:space="preserve"> in scope</w:t>
      </w:r>
      <w:r w:rsidRPr="00675D26">
        <w:rPr>
          <w:sz w:val="16"/>
        </w:rPr>
        <w:t xml:space="preserve">. Under the CSRA, </w:t>
      </w:r>
      <w:r w:rsidRPr="00675D26">
        <w:rPr>
          <w:rStyle w:val="StyleUnderline"/>
        </w:rPr>
        <w:t>only federal “employees” can organize and bargain collectively</w:t>
      </w:r>
      <w:r w:rsidRPr="00675D26">
        <w:rPr>
          <w:sz w:val="16"/>
        </w:rPr>
        <w:t xml:space="preserve">. “Employee,” as that term is defined, </w:t>
      </w:r>
      <w:r w:rsidRPr="00675D26">
        <w:rPr>
          <w:rStyle w:val="Emphasis"/>
          <w:highlight w:val="cyan"/>
        </w:rPr>
        <w:t>excludes</w:t>
      </w:r>
      <w:r w:rsidRPr="00675D26">
        <w:rPr>
          <w:sz w:val="16"/>
        </w:rPr>
        <w:t xml:space="preserve"> </w:t>
      </w:r>
      <w:r w:rsidRPr="00675D26">
        <w:rPr>
          <w:rStyle w:val="StyleUnderline"/>
        </w:rPr>
        <w:t>the President’s</w:t>
      </w:r>
      <w:r w:rsidRPr="00675D26">
        <w:rPr>
          <w:sz w:val="16"/>
        </w:rPr>
        <w:t xml:space="preserve"> </w:t>
      </w:r>
      <w:r w:rsidRPr="00675D26">
        <w:rPr>
          <w:rStyle w:val="Emphasis"/>
        </w:rPr>
        <w:t xml:space="preserve">political </w:t>
      </w:r>
      <w:r w:rsidRPr="00675D26">
        <w:rPr>
          <w:rStyle w:val="Emphasis"/>
          <w:highlight w:val="cyan"/>
        </w:rPr>
        <w:t>appointees</w:t>
      </w:r>
      <w:r w:rsidRPr="00675D26">
        <w:rPr>
          <w:sz w:val="16"/>
        </w:rPr>
        <w:t xml:space="preserve">, </w:t>
      </w:r>
      <w:r w:rsidRPr="00675D26">
        <w:rPr>
          <w:rStyle w:val="StyleUnderline"/>
        </w:rPr>
        <w:t>as well as</w:t>
      </w:r>
      <w:r w:rsidRPr="00675D26">
        <w:rPr>
          <w:sz w:val="16"/>
        </w:rPr>
        <w:t xml:space="preserve"> members of </w:t>
      </w:r>
      <w:r w:rsidRPr="00675D26">
        <w:rPr>
          <w:rStyle w:val="StyleUnderline"/>
        </w:rPr>
        <w:t>the</w:t>
      </w:r>
      <w:r w:rsidRPr="00675D26">
        <w:rPr>
          <w:sz w:val="16"/>
        </w:rPr>
        <w:t xml:space="preserve"> </w:t>
      </w:r>
      <w:r w:rsidRPr="00675D26">
        <w:rPr>
          <w:rStyle w:val="Emphasis"/>
          <w:highlight w:val="cyan"/>
        </w:rPr>
        <w:t>Senior Executive Service</w:t>
      </w:r>
      <w:r w:rsidRPr="00675D26">
        <w:rPr>
          <w:sz w:val="16"/>
        </w:rPr>
        <w:t xml:space="preserve">, </w:t>
      </w:r>
      <w:r w:rsidRPr="00675D26">
        <w:rPr>
          <w:rStyle w:val="StyleUnderline"/>
          <w:highlight w:val="cyan"/>
        </w:rPr>
        <w:t>who make up</w:t>
      </w:r>
      <w:r w:rsidRPr="00675D26">
        <w:rPr>
          <w:sz w:val="16"/>
        </w:rPr>
        <w:t xml:space="preserve"> </w:t>
      </w:r>
      <w:r w:rsidRPr="00675D26">
        <w:rPr>
          <w:rStyle w:val="Emphasis"/>
        </w:rPr>
        <w:t>most of</w:t>
      </w:r>
      <w:r w:rsidRPr="00675D26">
        <w:rPr>
          <w:sz w:val="16"/>
        </w:rPr>
        <w:t xml:space="preserve"> </w:t>
      </w:r>
      <w:r w:rsidRPr="00675D26">
        <w:rPr>
          <w:rStyle w:val="StyleUnderline"/>
          <w:highlight w:val="cyan"/>
        </w:rPr>
        <w:t>the</w:t>
      </w:r>
      <w:r w:rsidRPr="00675D26">
        <w:rPr>
          <w:rStyle w:val="StyleUnderline"/>
        </w:rPr>
        <w:t xml:space="preserve"> federal government’s</w:t>
      </w:r>
      <w:r w:rsidRPr="00675D26">
        <w:rPr>
          <w:sz w:val="16"/>
        </w:rPr>
        <w:t xml:space="preserve"> </w:t>
      </w:r>
      <w:r w:rsidRPr="00675D26">
        <w:rPr>
          <w:rStyle w:val="Emphasis"/>
          <w:highlight w:val="cyan"/>
        </w:rPr>
        <w:t>managerial core</w:t>
      </w:r>
      <w:r w:rsidRPr="00675D26">
        <w:rPr>
          <w:sz w:val="16"/>
        </w:rPr>
        <w:t xml:space="preserve">. In fact, </w:t>
      </w:r>
      <w:r w:rsidRPr="00675D26">
        <w:rPr>
          <w:rStyle w:val="StyleUnderline"/>
        </w:rPr>
        <w:t>anyone who exercises “supervisory” authority over other workers is excluded from bargaining protections</w:t>
      </w:r>
      <w:r w:rsidRPr="00675D26">
        <w:rPr>
          <w:sz w:val="16"/>
        </w:rPr>
        <w:t xml:space="preserve">. The protections </w:t>
      </w:r>
      <w:r w:rsidRPr="00675D26">
        <w:rPr>
          <w:rStyle w:val="StyleUnderline"/>
        </w:rPr>
        <w:t>thus</w:t>
      </w:r>
      <w:r w:rsidRPr="00675D26">
        <w:rPr>
          <w:sz w:val="16"/>
        </w:rPr>
        <w:t xml:space="preserve"> </w:t>
      </w:r>
      <w:r w:rsidRPr="00675D26">
        <w:rPr>
          <w:rStyle w:val="Emphasis"/>
          <w:highlight w:val="cyan"/>
        </w:rPr>
        <w:t>don’t reach</w:t>
      </w:r>
      <w:r w:rsidRPr="00675D26">
        <w:rPr>
          <w:sz w:val="16"/>
        </w:rPr>
        <w:t xml:space="preserve"> </w:t>
      </w:r>
      <w:r w:rsidRPr="00675D26">
        <w:rPr>
          <w:rStyle w:val="StyleUnderline"/>
        </w:rPr>
        <w:t>the categories of</w:t>
      </w:r>
      <w:r w:rsidRPr="00675D26">
        <w:rPr>
          <w:sz w:val="16"/>
        </w:rPr>
        <w:t xml:space="preserve"> </w:t>
      </w:r>
      <w:r w:rsidRPr="00675D26">
        <w:rPr>
          <w:rStyle w:val="Emphasis"/>
          <w:highlight w:val="cyan"/>
        </w:rPr>
        <w:t>workers that</w:t>
      </w:r>
      <w:r w:rsidRPr="00675D26">
        <w:rPr>
          <w:sz w:val="16"/>
        </w:rPr>
        <w:t xml:space="preserve"> </w:t>
      </w:r>
      <w:r w:rsidRPr="00675D26">
        <w:rPr>
          <w:rStyle w:val="StyleUnderline"/>
        </w:rPr>
        <w:t>participate</w:t>
      </w:r>
      <w:r w:rsidRPr="00675D26">
        <w:rPr>
          <w:sz w:val="16"/>
        </w:rPr>
        <w:t xml:space="preserve"> regularly </w:t>
      </w:r>
      <w:r w:rsidRPr="00675D26">
        <w:rPr>
          <w:rStyle w:val="StyleUnderline"/>
        </w:rPr>
        <w:t>in the</w:t>
      </w:r>
      <w:r w:rsidRPr="00675D26">
        <w:rPr>
          <w:sz w:val="16"/>
        </w:rPr>
        <w:t xml:space="preserve"> </w:t>
      </w:r>
      <w:r w:rsidRPr="00675D26">
        <w:rPr>
          <w:rStyle w:val="Emphasis"/>
          <w:highlight w:val="cyan"/>
        </w:rPr>
        <w:t>form</w:t>
      </w:r>
      <w:r w:rsidRPr="00675D26">
        <w:rPr>
          <w:rStyle w:val="Emphasis"/>
        </w:rPr>
        <w:t>ulation</w:t>
      </w:r>
      <w:r w:rsidRPr="00675D26">
        <w:rPr>
          <w:sz w:val="16"/>
        </w:rPr>
        <w:t xml:space="preserve"> </w:t>
      </w:r>
      <w:r w:rsidRPr="00675D26">
        <w:rPr>
          <w:rStyle w:val="StyleUnderline"/>
        </w:rPr>
        <w:t>of high-level</w:t>
      </w:r>
      <w:r w:rsidRPr="00675D26">
        <w:rPr>
          <w:sz w:val="16"/>
        </w:rPr>
        <w:t xml:space="preserve"> </w:t>
      </w:r>
      <w:r w:rsidRPr="00675D26">
        <w:rPr>
          <w:rStyle w:val="Emphasis"/>
        </w:rPr>
        <w:t xml:space="preserve">agency </w:t>
      </w:r>
      <w:r w:rsidRPr="00675D26">
        <w:rPr>
          <w:rStyle w:val="Emphasis"/>
          <w:highlight w:val="cyan"/>
        </w:rPr>
        <w:t>policies</w:t>
      </w:r>
      <w:r w:rsidRPr="00675D26">
        <w:rPr>
          <w:sz w:val="16"/>
        </w:rPr>
        <w:t xml:space="preserve">. Instead, </w:t>
      </w:r>
      <w:r w:rsidRPr="00675D26">
        <w:rPr>
          <w:rStyle w:val="StyleUnderline"/>
        </w:rPr>
        <w:t>they cover primarily front-line workers</w:t>
      </w:r>
      <w:r w:rsidRPr="00675D26">
        <w:rPr>
          <w:sz w:val="16"/>
        </w:rPr>
        <w:t xml:space="preserve">—everyone from scientists, economists, and litigation attorneys to prison guards and park rangers. These positions are </w:t>
      </w:r>
      <w:r w:rsidRPr="00675D26">
        <w:rPr>
          <w:rStyle w:val="StyleUnderline"/>
        </w:rPr>
        <w:t>key to</w:t>
      </w:r>
      <w:r w:rsidRPr="00675D26">
        <w:rPr>
          <w:sz w:val="16"/>
        </w:rPr>
        <w:t xml:space="preserve"> </w:t>
      </w:r>
      <w:r w:rsidRPr="00675D26">
        <w:rPr>
          <w:rStyle w:val="Emphasis"/>
        </w:rPr>
        <w:t>ensuring</w:t>
      </w:r>
      <w:r w:rsidRPr="00675D26">
        <w:rPr>
          <w:sz w:val="16"/>
        </w:rPr>
        <w:t xml:space="preserve"> </w:t>
      </w:r>
      <w:r w:rsidRPr="00675D26">
        <w:rPr>
          <w:rStyle w:val="StyleUnderline"/>
        </w:rPr>
        <w:t>that the</w:t>
      </w:r>
      <w:r w:rsidRPr="00675D26">
        <w:rPr>
          <w:sz w:val="16"/>
        </w:rPr>
        <w:t xml:space="preserve"> </w:t>
      </w:r>
      <w:r w:rsidRPr="00675D26">
        <w:rPr>
          <w:rStyle w:val="Emphasis"/>
        </w:rPr>
        <w:t>laws</w:t>
      </w:r>
      <w:r w:rsidRPr="00675D26">
        <w:rPr>
          <w:sz w:val="16"/>
        </w:rPr>
        <w:t xml:space="preserve"> </w:t>
      </w:r>
      <w:r w:rsidRPr="00675D26">
        <w:rPr>
          <w:rStyle w:val="StyleUnderline"/>
        </w:rPr>
        <w:t>Congress has written are</w:t>
      </w:r>
      <w:r w:rsidRPr="00675D26">
        <w:rPr>
          <w:sz w:val="16"/>
        </w:rPr>
        <w:t xml:space="preserve"> faithfully </w:t>
      </w:r>
      <w:r w:rsidRPr="00675D26">
        <w:rPr>
          <w:rStyle w:val="StyleUnderline"/>
        </w:rPr>
        <w:t>executed</w:t>
      </w:r>
      <w:r w:rsidRPr="00675D26">
        <w:rPr>
          <w:sz w:val="16"/>
        </w:rPr>
        <w:t xml:space="preserve"> by competent staffs, </w:t>
      </w:r>
      <w:r w:rsidRPr="00675D26">
        <w:rPr>
          <w:rStyle w:val="StyleUnderline"/>
        </w:rPr>
        <w:t>but</w:t>
      </w:r>
      <w:r w:rsidRPr="00675D26">
        <w:rPr>
          <w:sz w:val="16"/>
        </w:rPr>
        <w:t xml:space="preserve"> </w:t>
      </w:r>
      <w:r w:rsidRPr="00675D26">
        <w:rPr>
          <w:rStyle w:val="Emphasis"/>
        </w:rPr>
        <w:t>don’t formulate</w:t>
      </w:r>
      <w:r w:rsidRPr="00675D26">
        <w:rPr>
          <w:sz w:val="16"/>
        </w:rPr>
        <w:t xml:space="preserve"> the types of </w:t>
      </w:r>
      <w:r w:rsidRPr="00675D26">
        <w:rPr>
          <w:rStyle w:val="Emphasis"/>
        </w:rPr>
        <w:t>policies</w:t>
      </w:r>
      <w:r w:rsidRPr="00675D26">
        <w:rPr>
          <w:sz w:val="16"/>
        </w:rPr>
        <w:t xml:space="preserve"> </w:t>
      </w:r>
      <w:r w:rsidRPr="00675D26">
        <w:rPr>
          <w:rStyle w:val="StyleUnderline"/>
        </w:rPr>
        <w:t>that we</w:t>
      </w:r>
      <w:r w:rsidRPr="00675D26">
        <w:rPr>
          <w:sz w:val="16"/>
        </w:rPr>
        <w:t xml:space="preserve"> usually </w:t>
      </w:r>
      <w:r w:rsidRPr="00675D26">
        <w:rPr>
          <w:rStyle w:val="StyleUnderline"/>
        </w:rPr>
        <w:t>think of as presidential prerogatives</w:t>
      </w:r>
      <w:r w:rsidRPr="00675D26">
        <w:rPr>
          <w:sz w:val="16"/>
        </w:rPr>
        <w:t>.</w:t>
      </w:r>
    </w:p>
    <w:p w14:paraId="54F4A4DD" w14:textId="77777777" w:rsidR="00730D49" w:rsidRPr="00675D26" w:rsidRDefault="00730D49" w:rsidP="00730D49">
      <w:pPr>
        <w:rPr>
          <w:sz w:val="16"/>
        </w:rPr>
      </w:pPr>
      <w:r w:rsidRPr="00675D26">
        <w:rPr>
          <w:sz w:val="16"/>
        </w:rPr>
        <w:t xml:space="preserve">Second, </w:t>
      </w:r>
      <w:r w:rsidRPr="00675D26">
        <w:rPr>
          <w:rStyle w:val="Emphasis"/>
          <w:highlight w:val="cyan"/>
        </w:rPr>
        <w:t xml:space="preserve">to </w:t>
      </w:r>
      <w:r w:rsidRPr="00675D26">
        <w:rPr>
          <w:rStyle w:val="Emphasis"/>
        </w:rPr>
        <w:t xml:space="preserve">the </w:t>
      </w:r>
      <w:r w:rsidRPr="00675D26">
        <w:rPr>
          <w:rStyle w:val="Emphasis"/>
          <w:highlight w:val="cyan"/>
        </w:rPr>
        <w:t>extent</w:t>
      </w:r>
      <w:r w:rsidRPr="00675D26">
        <w:rPr>
          <w:sz w:val="16"/>
        </w:rPr>
        <w:t xml:space="preserve"> that </w:t>
      </w:r>
      <w:r w:rsidRPr="00675D26">
        <w:rPr>
          <w:rStyle w:val="StyleUnderline"/>
        </w:rPr>
        <w:t xml:space="preserve">specific </w:t>
      </w:r>
      <w:r w:rsidRPr="00675D26">
        <w:rPr>
          <w:rStyle w:val="Emphasis"/>
          <w:highlight w:val="cyan"/>
        </w:rPr>
        <w:t>contractual provisions</w:t>
      </w:r>
      <w:r w:rsidRPr="00675D26">
        <w:rPr>
          <w:sz w:val="16"/>
        </w:rPr>
        <w:t xml:space="preserve"> </w:t>
      </w:r>
      <w:r w:rsidRPr="00675D26">
        <w:rPr>
          <w:rStyle w:val="StyleUnderline"/>
        </w:rPr>
        <w:t>do</w:t>
      </w:r>
      <w:r w:rsidRPr="00675D26">
        <w:rPr>
          <w:sz w:val="16"/>
        </w:rPr>
        <w:t xml:space="preserve"> </w:t>
      </w:r>
      <w:r w:rsidRPr="00675D26">
        <w:rPr>
          <w:rStyle w:val="Emphasis"/>
          <w:highlight w:val="cyan"/>
        </w:rPr>
        <w:t>impact policy</w:t>
      </w:r>
      <w:r w:rsidRPr="00675D26">
        <w:rPr>
          <w:sz w:val="16"/>
        </w:rPr>
        <w:t xml:space="preserve">, </w:t>
      </w:r>
      <w:r w:rsidRPr="00675D26">
        <w:rPr>
          <w:rStyle w:val="StyleUnderline"/>
        </w:rPr>
        <w:t xml:space="preserve">federal </w:t>
      </w:r>
      <w:r w:rsidRPr="00675D26">
        <w:rPr>
          <w:rStyle w:val="StyleUnderline"/>
          <w:highlight w:val="cyan"/>
        </w:rPr>
        <w:t>law</w:t>
      </w:r>
      <w:r w:rsidRPr="00675D26">
        <w:rPr>
          <w:rStyle w:val="StyleUnderline"/>
        </w:rPr>
        <w:t xml:space="preserve"> has</w:t>
      </w:r>
      <w:r w:rsidRPr="00675D26">
        <w:rPr>
          <w:sz w:val="16"/>
        </w:rPr>
        <w:t xml:space="preserve"> </w:t>
      </w:r>
      <w:r w:rsidRPr="00675D26">
        <w:rPr>
          <w:rStyle w:val="Emphasis"/>
          <w:highlight w:val="cyan"/>
        </w:rPr>
        <w:t>built in</w:t>
      </w:r>
      <w:r w:rsidRPr="00675D26">
        <w:rPr>
          <w:rStyle w:val="Emphasis"/>
        </w:rPr>
        <w:t xml:space="preserve"> robust</w:t>
      </w:r>
      <w:r w:rsidRPr="00675D26">
        <w:rPr>
          <w:sz w:val="16"/>
        </w:rPr>
        <w:t xml:space="preserve"> </w:t>
      </w:r>
      <w:r w:rsidRPr="00675D26">
        <w:rPr>
          <w:rStyle w:val="StyleUnderline"/>
        </w:rPr>
        <w:t>protections for</w:t>
      </w:r>
      <w:r w:rsidRPr="00675D26">
        <w:rPr>
          <w:sz w:val="16"/>
        </w:rPr>
        <w:t xml:space="preserve"> </w:t>
      </w:r>
      <w:r w:rsidRPr="00675D26">
        <w:rPr>
          <w:rStyle w:val="Emphasis"/>
          <w:highlight w:val="cyan"/>
        </w:rPr>
        <w:t>presidential discretion</w:t>
      </w:r>
      <w:r w:rsidRPr="00675D26">
        <w:rPr>
          <w:sz w:val="16"/>
        </w:rPr>
        <w:t xml:space="preserve">. The </w:t>
      </w:r>
      <w:r w:rsidRPr="00675D26">
        <w:rPr>
          <w:rStyle w:val="StyleUnderline"/>
        </w:rPr>
        <w:t xml:space="preserve">CSRA contains </w:t>
      </w:r>
      <w:r w:rsidRPr="00675D26">
        <w:rPr>
          <w:rStyle w:val="StyleUnderline"/>
          <w:highlight w:val="cyan"/>
        </w:rPr>
        <w:t>provisions</w:t>
      </w:r>
      <w:r w:rsidRPr="00675D26">
        <w:rPr>
          <w:rStyle w:val="StyleUnderline"/>
        </w:rPr>
        <w:t xml:space="preserve"> that </w:t>
      </w:r>
      <w:r w:rsidRPr="00675D26">
        <w:rPr>
          <w:rStyle w:val="StyleUnderline"/>
          <w:highlight w:val="cyan"/>
        </w:rPr>
        <w:t>prohibit</w:t>
      </w:r>
      <w:r w:rsidRPr="00675D26">
        <w:rPr>
          <w:sz w:val="16"/>
        </w:rPr>
        <w:t xml:space="preserve"> collective </w:t>
      </w:r>
      <w:r w:rsidRPr="00675D26">
        <w:rPr>
          <w:rStyle w:val="StyleUnderline"/>
          <w:highlight w:val="cyan"/>
        </w:rPr>
        <w:t>bargaining</w:t>
      </w:r>
      <w:r w:rsidRPr="00675D26">
        <w:rPr>
          <w:sz w:val="16"/>
        </w:rPr>
        <w:t xml:space="preserve"> agreements </w:t>
      </w:r>
      <w:r w:rsidRPr="00675D26">
        <w:rPr>
          <w:rStyle w:val="StyleUnderline"/>
        </w:rPr>
        <w:t xml:space="preserve">from </w:t>
      </w:r>
      <w:r w:rsidRPr="00675D26">
        <w:rPr>
          <w:rStyle w:val="StyleUnderline"/>
          <w:highlight w:val="cyan"/>
        </w:rPr>
        <w:t>infringing on</w:t>
      </w:r>
      <w:r w:rsidRPr="00675D26">
        <w:rPr>
          <w:sz w:val="16"/>
        </w:rPr>
        <w:t xml:space="preserve"> the President’s “</w:t>
      </w:r>
      <w:r w:rsidRPr="00675D26">
        <w:rPr>
          <w:rStyle w:val="StyleUnderline"/>
          <w:highlight w:val="cyan"/>
        </w:rPr>
        <w:t>management rights</w:t>
      </w:r>
      <w:r w:rsidRPr="00675D26">
        <w:rPr>
          <w:sz w:val="16"/>
        </w:rPr>
        <w:t xml:space="preserve">,” </w:t>
      </w:r>
      <w:r w:rsidRPr="00675D26">
        <w:rPr>
          <w:rStyle w:val="Emphasis"/>
          <w:highlight w:val="cyan"/>
        </w:rPr>
        <w:t>including</w:t>
      </w:r>
      <w:r w:rsidRPr="00675D26">
        <w:rPr>
          <w:sz w:val="16"/>
        </w:rPr>
        <w:t xml:space="preserve"> </w:t>
      </w:r>
      <w:r w:rsidRPr="00675D26">
        <w:rPr>
          <w:rStyle w:val="StyleUnderline"/>
        </w:rPr>
        <w:t xml:space="preserve">the right </w:t>
      </w:r>
      <w:r w:rsidRPr="00675D26">
        <w:rPr>
          <w:rStyle w:val="StyleUnderline"/>
          <w:highlight w:val="cyan"/>
        </w:rPr>
        <w:t>to</w:t>
      </w:r>
      <w:r w:rsidRPr="00675D26">
        <w:rPr>
          <w:sz w:val="16"/>
          <w:highlight w:val="cyan"/>
        </w:rPr>
        <w:t xml:space="preserve"> </w:t>
      </w:r>
      <w:r w:rsidRPr="00675D26">
        <w:rPr>
          <w:rStyle w:val="Emphasis"/>
          <w:highlight w:val="cyan"/>
        </w:rPr>
        <w:t>determine</w:t>
      </w:r>
      <w:r w:rsidRPr="00675D26">
        <w:rPr>
          <w:sz w:val="16"/>
        </w:rPr>
        <w:t xml:space="preserve"> </w:t>
      </w:r>
      <w:r w:rsidRPr="00675D26">
        <w:rPr>
          <w:rStyle w:val="StyleUnderline"/>
        </w:rPr>
        <w:t>the agency’s</w:t>
      </w:r>
      <w:r w:rsidRPr="00675D26">
        <w:rPr>
          <w:sz w:val="16"/>
        </w:rPr>
        <w:t xml:space="preserve"> “</w:t>
      </w:r>
      <w:r w:rsidRPr="00675D26">
        <w:rPr>
          <w:rStyle w:val="Emphasis"/>
          <w:highlight w:val="cyan"/>
        </w:rPr>
        <w:t>mission</w:t>
      </w:r>
      <w:r w:rsidRPr="00675D26">
        <w:rPr>
          <w:sz w:val="16"/>
        </w:rPr>
        <w:t xml:space="preserve">, </w:t>
      </w:r>
      <w:r w:rsidRPr="00675D26">
        <w:rPr>
          <w:rStyle w:val="Emphasis"/>
          <w:highlight w:val="cyan"/>
        </w:rPr>
        <w:t>budget</w:t>
      </w:r>
      <w:r w:rsidRPr="00675D26">
        <w:rPr>
          <w:sz w:val="16"/>
        </w:rPr>
        <w:t xml:space="preserve">, </w:t>
      </w:r>
      <w:r w:rsidRPr="00675D26">
        <w:rPr>
          <w:rStyle w:val="Emphasis"/>
          <w:highlight w:val="cyan"/>
        </w:rPr>
        <w:t>organization</w:t>
      </w:r>
      <w:r w:rsidRPr="00675D26">
        <w:rPr>
          <w:sz w:val="16"/>
        </w:rPr>
        <w:t xml:space="preserve">, </w:t>
      </w:r>
      <w:r w:rsidRPr="00675D26">
        <w:rPr>
          <w:rStyle w:val="StyleUnderline"/>
        </w:rPr>
        <w:t>number of</w:t>
      </w:r>
      <w:r w:rsidRPr="00675D26">
        <w:rPr>
          <w:sz w:val="16"/>
        </w:rPr>
        <w:t xml:space="preserve"> </w:t>
      </w:r>
      <w:r w:rsidRPr="00675D26">
        <w:rPr>
          <w:rStyle w:val="Emphasis"/>
          <w:highlight w:val="cyan"/>
        </w:rPr>
        <w:t>employees</w:t>
      </w:r>
      <w:r w:rsidRPr="00675D26">
        <w:rPr>
          <w:sz w:val="16"/>
        </w:rPr>
        <w:t xml:space="preserve">, </w:t>
      </w:r>
      <w:r w:rsidRPr="00675D26">
        <w:rPr>
          <w:rStyle w:val="StyleUnderline"/>
          <w:highlight w:val="cyan"/>
        </w:rPr>
        <w:t>and</w:t>
      </w:r>
      <w:r w:rsidRPr="00675D26">
        <w:rPr>
          <w:sz w:val="16"/>
        </w:rPr>
        <w:t xml:space="preserve"> internal </w:t>
      </w:r>
      <w:r w:rsidRPr="00675D26">
        <w:rPr>
          <w:rStyle w:val="Emphasis"/>
        </w:rPr>
        <w:t xml:space="preserve">security </w:t>
      </w:r>
      <w:r w:rsidRPr="00675D26">
        <w:rPr>
          <w:rStyle w:val="Emphasis"/>
          <w:highlight w:val="cyan"/>
        </w:rPr>
        <w:t>practices</w:t>
      </w:r>
      <w:r w:rsidRPr="00675D26">
        <w:rPr>
          <w:sz w:val="16"/>
        </w:rPr>
        <w:t xml:space="preserve">.” When the workplace rights of civil servants conflict with the policy initiatives of the President, </w:t>
      </w:r>
      <w:r w:rsidRPr="00675D26">
        <w:rPr>
          <w:rStyle w:val="StyleUnderline"/>
        </w:rPr>
        <w:t>the CSRA provides a comprehensive adjudicatory structure for hashing out the dispute</w:t>
      </w:r>
      <w:r w:rsidRPr="00675D26">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8659C75" w14:textId="77777777" w:rsidR="00730D49" w:rsidRPr="00675D26" w:rsidRDefault="00730D49" w:rsidP="00730D49">
      <w:pPr>
        <w:rPr>
          <w:sz w:val="16"/>
        </w:rPr>
      </w:pPr>
      <w:r w:rsidRPr="00675D26">
        <w:rPr>
          <w:sz w:val="16"/>
        </w:rPr>
        <w:t>Rather, and contrary to the arguments of many unitary executive proponents, unions further the legal and democratic accountability of the executive branch.</w:t>
      </w:r>
    </w:p>
    <w:p w14:paraId="7D301D1A" w14:textId="77777777" w:rsidR="00730D49" w:rsidRPr="00675D26" w:rsidRDefault="00730D49" w:rsidP="00730D49">
      <w:pPr>
        <w:rPr>
          <w:sz w:val="16"/>
        </w:rPr>
      </w:pPr>
      <w:r w:rsidRPr="00675D26">
        <w:rPr>
          <w:sz w:val="16"/>
        </w:rPr>
        <w:t>Tradeoffs in the Administrative State</w:t>
      </w:r>
    </w:p>
    <w:p w14:paraId="39D95E2A" w14:textId="77777777" w:rsidR="00730D49" w:rsidRPr="00675D26" w:rsidRDefault="00730D49" w:rsidP="00730D49">
      <w:pPr>
        <w:rPr>
          <w:sz w:val="16"/>
        </w:rPr>
      </w:pPr>
      <w:r w:rsidRPr="00675D26">
        <w:rPr>
          <w:sz w:val="16"/>
        </w:rPr>
        <w:t xml:space="preserve">First, </w:t>
      </w:r>
      <w:r w:rsidRPr="00675D26">
        <w:rPr>
          <w:rStyle w:val="StyleUnderline"/>
        </w:rPr>
        <w:t xml:space="preserve">it is </w:t>
      </w:r>
      <w:r w:rsidRPr="00675D26">
        <w:rPr>
          <w:rStyle w:val="Emphasis"/>
        </w:rPr>
        <w:t>simplistic to suggest</w:t>
      </w:r>
      <w:r w:rsidRPr="00675D26">
        <w:rPr>
          <w:sz w:val="16"/>
        </w:rPr>
        <w:t xml:space="preserve"> </w:t>
      </w:r>
      <w:r w:rsidRPr="00675D26">
        <w:rPr>
          <w:rStyle w:val="StyleUnderline"/>
        </w:rPr>
        <w:t>that federal</w:t>
      </w:r>
      <w:r w:rsidRPr="00675D26">
        <w:rPr>
          <w:sz w:val="16"/>
        </w:rPr>
        <w:t xml:space="preserve"> </w:t>
      </w:r>
      <w:r w:rsidRPr="00675D26">
        <w:rPr>
          <w:rStyle w:val="Emphasis"/>
        </w:rPr>
        <w:t>labor rights limit presidential power</w:t>
      </w:r>
      <w:r w:rsidRPr="00675D26">
        <w:rPr>
          <w:sz w:val="16"/>
        </w:rPr>
        <w:t xml:space="preserve">, </w:t>
      </w:r>
      <w:r w:rsidRPr="00675D26">
        <w:rPr>
          <w:rStyle w:val="StyleUnderline"/>
        </w:rPr>
        <w:t xml:space="preserve">while eliminating </w:t>
      </w:r>
      <w:r w:rsidRPr="00675D26">
        <w:rPr>
          <w:rStyle w:val="StyleUnderline"/>
          <w:highlight w:val="cyan"/>
        </w:rPr>
        <w:t>unions</w:t>
      </w:r>
      <w:r w:rsidRPr="00675D26">
        <w:rPr>
          <w:rStyle w:val="StyleUnderline"/>
        </w:rPr>
        <w:t xml:space="preserve"> expands it</w:t>
      </w:r>
      <w:r w:rsidRPr="00675D26">
        <w:rPr>
          <w:sz w:val="16"/>
        </w:rPr>
        <w:t xml:space="preserve">. Bargaining </w:t>
      </w:r>
      <w:r w:rsidRPr="00675D26">
        <w:rPr>
          <w:rStyle w:val="Emphasis"/>
        </w:rPr>
        <w:t xml:space="preserve">might </w:t>
      </w:r>
      <w:r w:rsidRPr="00675D26">
        <w:rPr>
          <w:rStyle w:val="Emphasis"/>
          <w:highlight w:val="cyan"/>
        </w:rPr>
        <w:t>limit</w:t>
      </w:r>
      <w:r w:rsidRPr="00675D26">
        <w:rPr>
          <w:sz w:val="16"/>
        </w:rPr>
        <w:t xml:space="preserve"> </w:t>
      </w:r>
      <w:r w:rsidRPr="00675D26">
        <w:rPr>
          <w:rStyle w:val="StyleUnderline"/>
        </w:rPr>
        <w:t>the</w:t>
      </w:r>
      <w:r w:rsidRPr="00675D26">
        <w:rPr>
          <w:sz w:val="16"/>
        </w:rPr>
        <w:t xml:space="preserve"> President’s </w:t>
      </w:r>
      <w:r w:rsidRPr="00675D26">
        <w:rPr>
          <w:rStyle w:val="StyleUnderline"/>
          <w:highlight w:val="cyan"/>
        </w:rPr>
        <w:t>ability to</w:t>
      </w:r>
      <w:r w:rsidRPr="00675D26">
        <w:rPr>
          <w:sz w:val="16"/>
          <w:highlight w:val="cyan"/>
        </w:rPr>
        <w:t xml:space="preserve"> </w:t>
      </w:r>
      <w:r w:rsidRPr="00675D26">
        <w:rPr>
          <w:rStyle w:val="Emphasis"/>
          <w:highlight w:val="cyan"/>
        </w:rPr>
        <w:t>micromanage</w:t>
      </w:r>
      <w:r w:rsidRPr="00675D26">
        <w:rPr>
          <w:sz w:val="16"/>
        </w:rPr>
        <w:t xml:space="preserve"> (and manipulate) </w:t>
      </w:r>
      <w:r w:rsidRPr="00675D26">
        <w:rPr>
          <w:rStyle w:val="StyleUnderline"/>
        </w:rPr>
        <w:t>the</w:t>
      </w:r>
      <w:r w:rsidRPr="00675D26">
        <w:rPr>
          <w:sz w:val="16"/>
        </w:rPr>
        <w:t xml:space="preserve"> </w:t>
      </w:r>
      <w:r w:rsidRPr="00675D26">
        <w:rPr>
          <w:rStyle w:val="Emphasis"/>
          <w:highlight w:val="cyan"/>
        </w:rPr>
        <w:t>lower reaches</w:t>
      </w:r>
      <w:r w:rsidRPr="00675D26">
        <w:rPr>
          <w:sz w:val="16"/>
        </w:rPr>
        <w:t xml:space="preserve"> </w:t>
      </w:r>
      <w:r w:rsidRPr="00675D26">
        <w:rPr>
          <w:rStyle w:val="StyleUnderline"/>
        </w:rPr>
        <w:t>of the federal bureaucracy</w:t>
      </w:r>
      <w:r w:rsidRPr="00675D26">
        <w:rPr>
          <w:sz w:val="16"/>
        </w:rPr>
        <w:t xml:space="preserve">. But </w:t>
      </w:r>
      <w:r w:rsidRPr="00675D26">
        <w:rPr>
          <w:rStyle w:val="Emphasis"/>
          <w:highlight w:val="cyan"/>
        </w:rPr>
        <w:t>in exchange</w:t>
      </w:r>
      <w:r w:rsidRPr="00675D26">
        <w:rPr>
          <w:sz w:val="16"/>
        </w:rPr>
        <w:t xml:space="preserve">, the protections and autonomy provided by </w:t>
      </w:r>
      <w:r w:rsidRPr="00675D26">
        <w:rPr>
          <w:rStyle w:val="StyleUnderline"/>
        </w:rPr>
        <w:t xml:space="preserve">enforceable labor agreements </w:t>
      </w:r>
      <w:r w:rsidRPr="00675D26">
        <w:rPr>
          <w:rStyle w:val="StyleUnderline"/>
          <w:highlight w:val="cyan"/>
        </w:rPr>
        <w:t>allow</w:t>
      </w:r>
      <w:r w:rsidRPr="00675D26">
        <w:rPr>
          <w:rStyle w:val="StyleUnderline"/>
        </w:rPr>
        <w:t xml:space="preserve"> the </w:t>
      </w:r>
      <w:r w:rsidRPr="00675D26">
        <w:rPr>
          <w:rStyle w:val="StyleUnderline"/>
          <w:highlight w:val="cyan"/>
        </w:rPr>
        <w:t>President to</w:t>
      </w:r>
      <w:r w:rsidRPr="00675D26">
        <w:rPr>
          <w:sz w:val="16"/>
          <w:highlight w:val="cyan"/>
        </w:rPr>
        <w:t xml:space="preserve"> </w:t>
      </w:r>
      <w:r w:rsidRPr="00675D26">
        <w:rPr>
          <w:rStyle w:val="Emphasis"/>
          <w:highlight w:val="cyan"/>
        </w:rPr>
        <w:t>recruit skilled workers</w:t>
      </w:r>
      <w:r w:rsidRPr="00675D26">
        <w:rPr>
          <w:sz w:val="16"/>
        </w:rPr>
        <w:t xml:space="preserve"> </w:t>
      </w:r>
      <w:r w:rsidRPr="00675D26">
        <w:rPr>
          <w:rStyle w:val="StyleUnderline"/>
        </w:rPr>
        <w:t>in a variety of fields</w:t>
      </w:r>
      <w:r w:rsidRPr="00675D26">
        <w:rPr>
          <w:sz w:val="16"/>
        </w:rPr>
        <w:t xml:space="preserve"> (scientists, doctors, attorneys, economists, and experts in dozens more areas) </w:t>
      </w:r>
      <w:r w:rsidRPr="00675D26">
        <w:rPr>
          <w:rStyle w:val="StyleUnderline"/>
        </w:rPr>
        <w:t>to work for the executive branch</w:t>
      </w:r>
      <w:r w:rsidRPr="00675D26">
        <w:rPr>
          <w:sz w:val="16"/>
        </w:rPr>
        <w:t xml:space="preserve">, </w:t>
      </w:r>
      <w:r w:rsidRPr="00675D26">
        <w:rPr>
          <w:rStyle w:val="Emphasis"/>
        </w:rPr>
        <w:t>providing valuable skills</w:t>
      </w:r>
      <w:r w:rsidRPr="00675D26">
        <w:rPr>
          <w:sz w:val="16"/>
        </w:rPr>
        <w:t xml:space="preserve"> </w:t>
      </w:r>
      <w:r w:rsidRPr="00675D26">
        <w:rPr>
          <w:rStyle w:val="StyleUnderline"/>
        </w:rPr>
        <w:t>for</w:t>
      </w:r>
      <w:r w:rsidRPr="00675D26">
        <w:rPr>
          <w:sz w:val="16"/>
        </w:rPr>
        <w:t xml:space="preserve"> much </w:t>
      </w:r>
      <w:r w:rsidRPr="00675D26">
        <w:rPr>
          <w:rStyle w:val="StyleUnderline"/>
        </w:rPr>
        <w:t>lower pay than they would earn in the private sector</w:t>
      </w:r>
      <w:r w:rsidRPr="00675D26">
        <w:rPr>
          <w:sz w:val="16"/>
        </w:rPr>
        <w:t xml:space="preserve">. </w:t>
      </w:r>
      <w:r w:rsidRPr="00675D26">
        <w:rPr>
          <w:rStyle w:val="StyleUnderline"/>
        </w:rPr>
        <w:t>This</w:t>
      </w:r>
      <w:r w:rsidRPr="00675D26">
        <w:rPr>
          <w:sz w:val="16"/>
        </w:rPr>
        <w:t xml:space="preserve"> expanded recruitment pool </w:t>
      </w:r>
      <w:r w:rsidRPr="00675D26">
        <w:rPr>
          <w:rStyle w:val="Emphasis"/>
          <w:highlight w:val="cyan"/>
        </w:rPr>
        <w:t>gives</w:t>
      </w:r>
      <w:r w:rsidRPr="00675D26">
        <w:rPr>
          <w:rStyle w:val="Emphasis"/>
        </w:rPr>
        <w:t xml:space="preserve"> the President </w:t>
      </w:r>
      <w:r w:rsidRPr="00675D26">
        <w:rPr>
          <w:rStyle w:val="Emphasis"/>
          <w:highlight w:val="cyan"/>
        </w:rPr>
        <w:t>power</w:t>
      </w:r>
      <w:r w:rsidRPr="00675D26">
        <w:rPr>
          <w:sz w:val="16"/>
        </w:rPr>
        <w:t xml:space="preserve"> </w:t>
      </w:r>
      <w:r w:rsidRPr="00675D26">
        <w:rPr>
          <w:rStyle w:val="StyleUnderline"/>
          <w:highlight w:val="cyan"/>
        </w:rPr>
        <w:t>to deliver on</w:t>
      </w:r>
      <w:r w:rsidRPr="00675D26">
        <w:rPr>
          <w:rStyle w:val="StyleUnderline"/>
        </w:rPr>
        <w:t xml:space="preserve"> key </w:t>
      </w:r>
      <w:r w:rsidRPr="00675D26">
        <w:rPr>
          <w:rStyle w:val="StyleUnderline"/>
          <w:highlight w:val="cyan"/>
        </w:rPr>
        <w:t>campaign promises</w:t>
      </w:r>
      <w:r w:rsidRPr="00675D26">
        <w:rPr>
          <w:rStyle w:val="StyleUnderline"/>
        </w:rPr>
        <w:t xml:space="preserve"> in areas ranging from environmental protection to national security</w:t>
      </w:r>
      <w:r w:rsidRPr="00675D26">
        <w:rPr>
          <w:sz w:val="16"/>
        </w:rPr>
        <w:t xml:space="preserve">. </w:t>
      </w:r>
      <w:r w:rsidRPr="00675D26">
        <w:rPr>
          <w:rStyle w:val="StyleUnderline"/>
        </w:rPr>
        <w:t>Labor rights thus represent</w:t>
      </w:r>
      <w:r w:rsidRPr="00675D26">
        <w:rPr>
          <w:sz w:val="16"/>
        </w:rPr>
        <w:t xml:space="preserve"> </w:t>
      </w:r>
      <w:r w:rsidRPr="00675D26">
        <w:rPr>
          <w:rStyle w:val="Emphasis"/>
        </w:rPr>
        <w:t>not a diminution</w:t>
      </w:r>
      <w:r w:rsidRPr="00675D26">
        <w:rPr>
          <w:sz w:val="16"/>
        </w:rPr>
        <w:t xml:space="preserve"> </w:t>
      </w:r>
      <w:r w:rsidRPr="00675D26">
        <w:rPr>
          <w:rStyle w:val="StyleUnderline"/>
        </w:rPr>
        <w:t>of presidential power</w:t>
      </w:r>
      <w:r w:rsidRPr="00675D26">
        <w:rPr>
          <w:sz w:val="16"/>
        </w:rPr>
        <w:t xml:space="preserve">, </w:t>
      </w:r>
      <w:r w:rsidRPr="00675D26">
        <w:rPr>
          <w:rStyle w:val="Emphasis"/>
        </w:rPr>
        <w:t>but a tradeoff</w:t>
      </w:r>
      <w:r w:rsidRPr="00675D26">
        <w:rPr>
          <w:sz w:val="16"/>
        </w:rPr>
        <w:t xml:space="preserve"> of one form </w:t>
      </w:r>
      <w:r w:rsidRPr="00675D26">
        <w:rPr>
          <w:rStyle w:val="StyleUnderline"/>
        </w:rPr>
        <w:t>of presidential power</w:t>
      </w:r>
      <w:r w:rsidRPr="00675D26">
        <w:rPr>
          <w:sz w:val="16"/>
        </w:rPr>
        <w:t xml:space="preserve"> (</w:t>
      </w:r>
      <w:r w:rsidRPr="00675D26">
        <w:rPr>
          <w:rStyle w:val="StyleUnderline"/>
        </w:rPr>
        <w:t>managerial</w:t>
      </w:r>
      <w:r w:rsidRPr="00675D26">
        <w:rPr>
          <w:sz w:val="16"/>
        </w:rPr>
        <w:t xml:space="preserve">) </w:t>
      </w:r>
      <w:r w:rsidRPr="00675D26">
        <w:rPr>
          <w:rStyle w:val="StyleUnderline"/>
        </w:rPr>
        <w:t>for</w:t>
      </w:r>
      <w:r w:rsidRPr="00675D26">
        <w:rPr>
          <w:sz w:val="16"/>
        </w:rPr>
        <w:t xml:space="preserve"> another (expanded </w:t>
      </w:r>
      <w:r w:rsidRPr="00675D26">
        <w:rPr>
          <w:rStyle w:val="StyleUnderline"/>
        </w:rPr>
        <w:t>state capacity</w:t>
      </w:r>
      <w:r w:rsidRPr="00675D26">
        <w:rPr>
          <w:sz w:val="16"/>
        </w:rPr>
        <w:t xml:space="preserve">). Conversely, undermining </w:t>
      </w:r>
      <w:r w:rsidRPr="00675D26">
        <w:rPr>
          <w:rStyle w:val="StyleUnderline"/>
        </w:rPr>
        <w:t>labor agreements doesn’t really expand presidential power</w:t>
      </w:r>
      <w:r w:rsidRPr="00675D26">
        <w:rPr>
          <w:sz w:val="16"/>
        </w:rPr>
        <w:t>—</w:t>
      </w:r>
      <w:r w:rsidRPr="00675D26">
        <w:rPr>
          <w:rStyle w:val="StyleUnderline"/>
        </w:rPr>
        <w:t>it simply swaps out one form of policy-implementing presidential power for another</w:t>
      </w:r>
      <w:r w:rsidRPr="00675D26">
        <w:rPr>
          <w:sz w:val="16"/>
        </w:rPr>
        <w:t xml:space="preserve">. </w:t>
      </w:r>
    </w:p>
    <w:p w14:paraId="62FE4480" w14:textId="77777777" w:rsidR="00730D49" w:rsidRPr="00675D26" w:rsidRDefault="00730D49" w:rsidP="00730D49">
      <w:pPr>
        <w:rPr>
          <w:sz w:val="16"/>
        </w:rPr>
      </w:pPr>
      <w:r w:rsidRPr="00675D26">
        <w:rPr>
          <w:sz w:val="16"/>
        </w:rPr>
        <w:t xml:space="preserve">Such </w:t>
      </w:r>
      <w:r w:rsidRPr="00675D26">
        <w:rPr>
          <w:rStyle w:val="StyleUnderline"/>
        </w:rPr>
        <w:t>loyalty-competence tradeoffs</w:t>
      </w:r>
      <w:r w:rsidRPr="00675D26">
        <w:rPr>
          <w:sz w:val="16"/>
        </w:rPr>
        <w:t xml:space="preserve"> (or control-capacity tradeoffs) have been </w:t>
      </w:r>
      <w:r w:rsidRPr="00675D26">
        <w:rPr>
          <w:rStyle w:val="StyleUnderline"/>
        </w:rPr>
        <w:t>documented in other areas of executive branch policy</w:t>
      </w:r>
      <w:r w:rsidRPr="00675D26">
        <w:rPr>
          <w:sz w:val="16"/>
        </w:rPr>
        <w:t xml:space="preserve">. And at least </w:t>
      </w:r>
      <w:r w:rsidRPr="00675D26">
        <w:rPr>
          <w:rStyle w:val="StyleUnderline"/>
        </w:rPr>
        <w:t>in the area of civil service unions</w:t>
      </w:r>
      <w:r w:rsidRPr="00675D26">
        <w:rPr>
          <w:sz w:val="16"/>
        </w:rPr>
        <w:t xml:space="preserve">, </w:t>
      </w:r>
      <w:r w:rsidRPr="00675D26">
        <w:rPr>
          <w:rStyle w:val="Emphasis"/>
          <w:highlight w:val="cyan"/>
        </w:rPr>
        <w:t>historical ev</w:t>
      </w:r>
      <w:r w:rsidRPr="00675D26">
        <w:rPr>
          <w:rStyle w:val="StyleUnderline"/>
        </w:rPr>
        <w:t>idence</w:t>
      </w:r>
      <w:r w:rsidRPr="00675D26">
        <w:rPr>
          <w:sz w:val="16"/>
        </w:rPr>
        <w:t xml:space="preserve"> </w:t>
      </w:r>
      <w:r w:rsidRPr="00675D26">
        <w:rPr>
          <w:rStyle w:val="StyleUnderline"/>
          <w:highlight w:val="cyan"/>
        </w:rPr>
        <w:t>suggests</w:t>
      </w:r>
      <w:r w:rsidRPr="00675D26">
        <w:rPr>
          <w:sz w:val="16"/>
        </w:rPr>
        <w:t xml:space="preserve"> that </w:t>
      </w:r>
      <w:r w:rsidRPr="00675D26">
        <w:rPr>
          <w:rStyle w:val="Emphasis"/>
        </w:rPr>
        <w:t>presidents prefer</w:t>
      </w:r>
      <w:r w:rsidRPr="00675D26">
        <w:rPr>
          <w:sz w:val="16"/>
        </w:rPr>
        <w:t xml:space="preserve"> the </w:t>
      </w:r>
      <w:r w:rsidRPr="00675D26">
        <w:rPr>
          <w:rStyle w:val="Emphasis"/>
          <w:highlight w:val="cyan"/>
        </w:rPr>
        <w:t>expanded capacity</w:t>
      </w:r>
      <w:r w:rsidRPr="00675D26">
        <w:rPr>
          <w:sz w:val="16"/>
          <w:highlight w:val="cyan"/>
        </w:rPr>
        <w:t xml:space="preserve"> </w:t>
      </w:r>
      <w:r w:rsidRPr="00675D26">
        <w:rPr>
          <w:rStyle w:val="StyleUnderline"/>
          <w:highlight w:val="cyan"/>
        </w:rPr>
        <w:t>of</w:t>
      </w:r>
      <w:r w:rsidRPr="00675D26">
        <w:rPr>
          <w:rStyle w:val="StyleUnderline"/>
        </w:rPr>
        <w:t xml:space="preserve"> a robust </w:t>
      </w:r>
      <w:r w:rsidRPr="00675D26">
        <w:rPr>
          <w:rStyle w:val="StyleUnderline"/>
          <w:highlight w:val="cyan"/>
        </w:rPr>
        <w:t>civil service</w:t>
      </w:r>
      <w:r w:rsidRPr="00675D26">
        <w:rPr>
          <w:sz w:val="16"/>
        </w:rPr>
        <w:t xml:space="preserve"> </w:t>
      </w:r>
      <w:r w:rsidRPr="00675D26">
        <w:rPr>
          <w:rStyle w:val="Emphasis"/>
        </w:rPr>
        <w:t>to</w:t>
      </w:r>
      <w:r w:rsidRPr="00675D26">
        <w:rPr>
          <w:sz w:val="16"/>
        </w:rPr>
        <w:t xml:space="preserve"> </w:t>
      </w:r>
      <w:r w:rsidRPr="00675D26">
        <w:rPr>
          <w:rStyle w:val="StyleUnderline"/>
        </w:rPr>
        <w:t xml:space="preserve">the </w:t>
      </w:r>
      <w:r w:rsidRPr="00675D26">
        <w:rPr>
          <w:rStyle w:val="Emphasis"/>
        </w:rPr>
        <w:t>narrower power to micromanage</w:t>
      </w:r>
      <w:r w:rsidRPr="00675D26">
        <w:rPr>
          <w:sz w:val="16"/>
        </w:rPr>
        <w:t xml:space="preserve"> </w:t>
      </w:r>
      <w:r w:rsidRPr="00675D26">
        <w:rPr>
          <w:rStyle w:val="StyleUnderline"/>
        </w:rPr>
        <w:t>lower-level workers</w:t>
      </w:r>
      <w:r w:rsidRPr="00675D26">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F96DB22" w14:textId="77777777" w:rsidR="00730D49" w:rsidRPr="00675D26" w:rsidRDefault="00730D49" w:rsidP="00730D49">
      <w:pPr>
        <w:rPr>
          <w:sz w:val="16"/>
        </w:rPr>
      </w:pPr>
      <w:r w:rsidRPr="00675D26">
        <w:rPr>
          <w:sz w:val="16"/>
        </w:rPr>
        <w:t xml:space="preserve">Presidents repeatedly explained that </w:t>
      </w:r>
      <w:r w:rsidRPr="00675D26">
        <w:rPr>
          <w:rStyle w:val="StyleUnderline"/>
        </w:rPr>
        <w:t>these</w:t>
      </w:r>
      <w:r w:rsidRPr="00675D26">
        <w:rPr>
          <w:sz w:val="16"/>
        </w:rPr>
        <w:t xml:space="preserve"> </w:t>
      </w:r>
      <w:r w:rsidRPr="00675D26">
        <w:rPr>
          <w:rStyle w:val="Emphasis"/>
        </w:rPr>
        <w:t>expansions</w:t>
      </w:r>
      <w:r w:rsidRPr="00675D26">
        <w:rPr>
          <w:sz w:val="16"/>
        </w:rPr>
        <w:t xml:space="preserve"> </w:t>
      </w:r>
      <w:r w:rsidRPr="00675D26">
        <w:rPr>
          <w:rStyle w:val="StyleUnderline"/>
        </w:rPr>
        <w:t>of bargaining rights</w:t>
      </w:r>
      <w:r w:rsidRPr="00675D26">
        <w:rPr>
          <w:sz w:val="16"/>
        </w:rPr>
        <w:t xml:space="preserve"> were </w:t>
      </w:r>
      <w:r w:rsidRPr="00675D26">
        <w:rPr>
          <w:rStyle w:val="Emphasis"/>
          <w:highlight w:val="cyan"/>
        </w:rPr>
        <w:t>necessary</w:t>
      </w:r>
      <w:r w:rsidRPr="00675D26">
        <w:rPr>
          <w:rStyle w:val="Emphasis"/>
        </w:rPr>
        <w:t xml:space="preserve"> to recruit skilled workers</w:t>
      </w:r>
      <w:r w:rsidRPr="00675D26">
        <w:rPr>
          <w:sz w:val="16"/>
        </w:rPr>
        <w:t xml:space="preserve"> (especially knowledge workers) </w:t>
      </w:r>
      <w:r w:rsidRPr="00675D26">
        <w:rPr>
          <w:rStyle w:val="StyleUnderline"/>
        </w:rPr>
        <w:t>to the executive branch</w:t>
      </w:r>
      <w:r w:rsidRPr="00675D26">
        <w:rPr>
          <w:sz w:val="16"/>
        </w:rPr>
        <w:t xml:space="preserve">, </w:t>
      </w:r>
      <w:r w:rsidRPr="00675D26">
        <w:rPr>
          <w:rStyle w:val="StyleUnderline"/>
        </w:rPr>
        <w:t>and</w:t>
      </w:r>
      <w:r w:rsidRPr="00675D26">
        <w:rPr>
          <w:sz w:val="16"/>
        </w:rPr>
        <w:t xml:space="preserve"> thus to </w:t>
      </w:r>
      <w:r w:rsidRPr="00675D26">
        <w:rPr>
          <w:rStyle w:val="StyleUnderline"/>
        </w:rPr>
        <w:t>meet</w:t>
      </w:r>
      <w:r w:rsidRPr="00675D26">
        <w:rPr>
          <w:sz w:val="16"/>
        </w:rPr>
        <w:t xml:space="preserve"> the increasingly labor- and skill-</w:t>
      </w:r>
      <w:r w:rsidRPr="00675D26">
        <w:rPr>
          <w:rStyle w:val="StyleUnderline"/>
        </w:rPr>
        <w:t>intensive demands of the modern presidency</w:t>
      </w:r>
      <w:r w:rsidRPr="00675D26">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675D26">
        <w:rPr>
          <w:rStyle w:val="StyleUnderline"/>
        </w:rPr>
        <w:t>the</w:t>
      </w:r>
      <w:r w:rsidRPr="00675D26">
        <w:rPr>
          <w:sz w:val="16"/>
        </w:rPr>
        <w:t xml:space="preserve"> unitarist </w:t>
      </w:r>
      <w:r w:rsidRPr="00675D26">
        <w:rPr>
          <w:rStyle w:val="Emphasis"/>
          <w:highlight w:val="cyan"/>
        </w:rPr>
        <w:t>arg</w:t>
      </w:r>
      <w:r w:rsidRPr="00675D26">
        <w:rPr>
          <w:rStyle w:val="StyleUnderline"/>
        </w:rPr>
        <w:t xml:space="preserve">ument </w:t>
      </w:r>
      <w:r w:rsidRPr="00675D26">
        <w:rPr>
          <w:rStyle w:val="StyleUnderline"/>
          <w:highlight w:val="cyan"/>
        </w:rPr>
        <w:t>that</w:t>
      </w:r>
      <w:r w:rsidRPr="00675D26">
        <w:rPr>
          <w:sz w:val="16"/>
        </w:rPr>
        <w:t xml:space="preserve"> </w:t>
      </w:r>
      <w:r w:rsidRPr="00675D26">
        <w:rPr>
          <w:rStyle w:val="Emphasis"/>
        </w:rPr>
        <w:t xml:space="preserve">labor </w:t>
      </w:r>
      <w:r w:rsidRPr="00675D26">
        <w:rPr>
          <w:rStyle w:val="Emphasis"/>
          <w:highlight w:val="cyan"/>
        </w:rPr>
        <w:t>rights</w:t>
      </w:r>
      <w:r w:rsidRPr="00675D26">
        <w:rPr>
          <w:rStyle w:val="Emphasis"/>
        </w:rPr>
        <w:t xml:space="preserve"> </w:t>
      </w:r>
      <w:r w:rsidRPr="00675D26">
        <w:rPr>
          <w:rStyle w:val="Emphasis"/>
          <w:highlight w:val="cyan"/>
        </w:rPr>
        <w:t>undermine pres</w:t>
      </w:r>
      <w:r w:rsidRPr="00675D26">
        <w:rPr>
          <w:rStyle w:val="Emphasis"/>
        </w:rPr>
        <w:t>idential power</w:t>
      </w:r>
      <w:r w:rsidRPr="00675D26">
        <w:rPr>
          <w:sz w:val="16"/>
        </w:rPr>
        <w:t xml:space="preserve"> </w:t>
      </w:r>
      <w:r w:rsidRPr="00675D26">
        <w:rPr>
          <w:rStyle w:val="StyleUnderline"/>
        </w:rPr>
        <w:t>is both</w:t>
      </w:r>
      <w:r w:rsidRPr="00675D26">
        <w:rPr>
          <w:sz w:val="16"/>
        </w:rPr>
        <w:t xml:space="preserve"> </w:t>
      </w:r>
      <w:r w:rsidRPr="00675D26">
        <w:rPr>
          <w:rStyle w:val="Emphasis"/>
          <w:highlight w:val="cyan"/>
        </w:rPr>
        <w:t>simplistic</w:t>
      </w:r>
      <w:r w:rsidRPr="00675D26">
        <w:rPr>
          <w:sz w:val="16"/>
          <w:highlight w:val="cyan"/>
        </w:rPr>
        <w:t xml:space="preserve"> </w:t>
      </w:r>
      <w:r w:rsidRPr="00675D26">
        <w:rPr>
          <w:rStyle w:val="StyleUnderline"/>
          <w:highlight w:val="cyan"/>
        </w:rPr>
        <w:t>and</w:t>
      </w:r>
      <w:r w:rsidRPr="00675D26">
        <w:rPr>
          <w:sz w:val="16"/>
          <w:highlight w:val="cyan"/>
        </w:rPr>
        <w:t xml:space="preserve"> </w:t>
      </w:r>
      <w:r w:rsidRPr="00675D26">
        <w:rPr>
          <w:rStyle w:val="Emphasis"/>
          <w:highlight w:val="cyan"/>
        </w:rPr>
        <w:t>short-sighted</w:t>
      </w:r>
      <w:r w:rsidRPr="00675D26">
        <w:rPr>
          <w:sz w:val="16"/>
        </w:rPr>
        <w:t xml:space="preserve">: labor rights </w:t>
      </w:r>
      <w:r w:rsidRPr="00675D26">
        <w:rPr>
          <w:rStyle w:val="StyleUnderline"/>
          <w:highlight w:val="cyan"/>
        </w:rPr>
        <w:t>offer the executive</w:t>
      </w:r>
      <w:r w:rsidRPr="00675D26">
        <w:rPr>
          <w:rStyle w:val="StyleUnderline"/>
        </w:rPr>
        <w:t xml:space="preserve"> a different</w:t>
      </w:r>
      <w:r w:rsidRPr="00675D26">
        <w:rPr>
          <w:sz w:val="16"/>
        </w:rPr>
        <w:t xml:space="preserve">, </w:t>
      </w:r>
      <w:r w:rsidRPr="00675D26">
        <w:rPr>
          <w:rStyle w:val="Emphasis"/>
          <w:highlight w:val="cyan"/>
        </w:rPr>
        <w:t>more valuable</w:t>
      </w:r>
      <w:r w:rsidRPr="00675D26">
        <w:rPr>
          <w:sz w:val="16"/>
        </w:rPr>
        <w:t xml:space="preserve"> </w:t>
      </w:r>
      <w:r w:rsidRPr="00675D26">
        <w:rPr>
          <w:rStyle w:val="StyleUnderline"/>
        </w:rPr>
        <w:t>form of</w:t>
      </w:r>
      <w:r w:rsidRPr="00675D26">
        <w:rPr>
          <w:sz w:val="16"/>
        </w:rPr>
        <w:t xml:space="preserve"> </w:t>
      </w:r>
      <w:r w:rsidRPr="00675D26">
        <w:rPr>
          <w:rStyle w:val="Emphasis"/>
          <w:highlight w:val="cyan"/>
        </w:rPr>
        <w:t>power</w:t>
      </w:r>
      <w:r w:rsidRPr="00675D26">
        <w:rPr>
          <w:sz w:val="16"/>
        </w:rPr>
        <w:t xml:space="preserve"> </w:t>
      </w:r>
      <w:r w:rsidRPr="00675D26">
        <w:rPr>
          <w:rStyle w:val="StyleUnderline"/>
        </w:rPr>
        <w:t>that is</w:t>
      </w:r>
      <w:r w:rsidRPr="00675D26">
        <w:rPr>
          <w:sz w:val="16"/>
        </w:rPr>
        <w:t xml:space="preserve"> arguably </w:t>
      </w:r>
      <w:r w:rsidRPr="00675D26">
        <w:rPr>
          <w:rStyle w:val="Emphasis"/>
          <w:highlight w:val="cyan"/>
        </w:rPr>
        <w:t>necessary</w:t>
      </w:r>
      <w:r w:rsidRPr="00675D26">
        <w:rPr>
          <w:sz w:val="16"/>
        </w:rPr>
        <w:t xml:space="preserve"> </w:t>
      </w:r>
      <w:r w:rsidRPr="00675D26">
        <w:rPr>
          <w:rStyle w:val="StyleUnderline"/>
          <w:highlight w:val="cyan"/>
        </w:rPr>
        <w:t>for</w:t>
      </w:r>
      <w:r w:rsidRPr="00675D26">
        <w:rPr>
          <w:rStyle w:val="StyleUnderline"/>
        </w:rPr>
        <w:t xml:space="preserve"> modern presidents to deliver on</w:t>
      </w:r>
      <w:r w:rsidRPr="00675D26">
        <w:rPr>
          <w:sz w:val="16"/>
        </w:rPr>
        <w:t xml:space="preserve"> their </w:t>
      </w:r>
      <w:r w:rsidRPr="00675D26">
        <w:rPr>
          <w:rStyle w:val="StyleUnderline"/>
          <w:highlight w:val="cyan"/>
        </w:rPr>
        <w:t>campaign promises</w:t>
      </w:r>
      <w:r w:rsidRPr="00675D26">
        <w:rPr>
          <w:sz w:val="16"/>
        </w:rPr>
        <w:t>.</w:t>
      </w:r>
    </w:p>
    <w:p w14:paraId="6961921F" w14:textId="77777777" w:rsidR="00730D49" w:rsidRPr="00675D26" w:rsidRDefault="00730D49" w:rsidP="00730D49">
      <w:pPr>
        <w:rPr>
          <w:sz w:val="16"/>
        </w:rPr>
      </w:pPr>
      <w:r w:rsidRPr="00675D26">
        <w:rPr>
          <w:sz w:val="16"/>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5F2FA93E" w14:textId="77777777" w:rsidR="00730D49" w:rsidRPr="00675D26" w:rsidRDefault="00730D49" w:rsidP="00730D49">
      <w:pPr>
        <w:rPr>
          <w:sz w:val="16"/>
        </w:rPr>
      </w:pPr>
      <w:r w:rsidRPr="00675D26">
        <w:rPr>
          <w:sz w:val="16"/>
        </w:rPr>
        <w:t xml:space="preserve">The question is what form these tensions and breakdowns will take. </w:t>
      </w:r>
      <w:r w:rsidRPr="00675D26">
        <w:rPr>
          <w:rStyle w:val="StyleUnderline"/>
        </w:rPr>
        <w:t>In</w:t>
      </w:r>
      <w:r w:rsidRPr="00675D26">
        <w:rPr>
          <w:sz w:val="16"/>
        </w:rPr>
        <w:t xml:space="preserve"> </w:t>
      </w:r>
      <w:r w:rsidRPr="00675D26">
        <w:rPr>
          <w:rStyle w:val="Emphasis"/>
          <w:highlight w:val="cyan"/>
        </w:rPr>
        <w:t>poorly regulated systems</w:t>
      </w:r>
      <w:r w:rsidRPr="00675D26">
        <w:rPr>
          <w:sz w:val="16"/>
        </w:rPr>
        <w:t xml:space="preserve"> </w:t>
      </w:r>
      <w:r w:rsidRPr="00675D26">
        <w:rPr>
          <w:rStyle w:val="StyleUnderline"/>
        </w:rPr>
        <w:t>without</w:t>
      </w:r>
      <w:r w:rsidRPr="00675D26">
        <w:rPr>
          <w:sz w:val="16"/>
        </w:rPr>
        <w:t xml:space="preserve"> well-defined </w:t>
      </w:r>
      <w:r w:rsidRPr="00675D26">
        <w:rPr>
          <w:rStyle w:val="StyleUnderline"/>
        </w:rPr>
        <w:t>worker rights</w:t>
      </w:r>
      <w:r w:rsidRPr="00675D26">
        <w:rPr>
          <w:sz w:val="16"/>
        </w:rPr>
        <w:t xml:space="preserve">, </w:t>
      </w:r>
      <w:r w:rsidRPr="00675D26">
        <w:rPr>
          <w:rStyle w:val="Emphasis"/>
          <w:highlight w:val="cyan"/>
        </w:rPr>
        <w:t>bureaucrats</w:t>
      </w:r>
      <w:r w:rsidRPr="00675D26">
        <w:rPr>
          <w:sz w:val="16"/>
        </w:rPr>
        <w:t xml:space="preserve"> </w:t>
      </w:r>
      <w:r w:rsidRPr="00675D26">
        <w:rPr>
          <w:rStyle w:val="StyleUnderline"/>
        </w:rPr>
        <w:t>might</w:t>
      </w:r>
      <w:r w:rsidRPr="00675D26">
        <w:rPr>
          <w:sz w:val="16"/>
        </w:rPr>
        <w:t xml:space="preserve"> </w:t>
      </w:r>
      <w:r w:rsidRPr="00675D26">
        <w:rPr>
          <w:rStyle w:val="Emphasis"/>
          <w:highlight w:val="cyan"/>
        </w:rPr>
        <w:t>express displeasure</w:t>
      </w:r>
      <w:r w:rsidRPr="00675D26">
        <w:rPr>
          <w:sz w:val="16"/>
          <w:highlight w:val="cyan"/>
        </w:rPr>
        <w:t xml:space="preserve"> </w:t>
      </w:r>
      <w:r w:rsidRPr="00675D26">
        <w:rPr>
          <w:rStyle w:val="StyleUnderline"/>
          <w:highlight w:val="cyan"/>
        </w:rPr>
        <w:t>with</w:t>
      </w:r>
      <w:r w:rsidRPr="00675D26">
        <w:rPr>
          <w:rStyle w:val="StyleUnderline"/>
        </w:rPr>
        <w:t xml:space="preserve"> the president</w:t>
      </w:r>
      <w:r w:rsidRPr="00675D26">
        <w:rPr>
          <w:sz w:val="16"/>
        </w:rPr>
        <w:t xml:space="preserve"> </w:t>
      </w:r>
      <w:r w:rsidRPr="00675D26">
        <w:rPr>
          <w:rStyle w:val="Emphasis"/>
          <w:highlight w:val="cyan"/>
        </w:rPr>
        <w:t>through</w:t>
      </w:r>
      <w:r w:rsidRPr="00675D26">
        <w:rPr>
          <w:sz w:val="16"/>
        </w:rPr>
        <w:t xml:space="preserve"> </w:t>
      </w:r>
      <w:r w:rsidRPr="00675D26">
        <w:rPr>
          <w:rStyle w:val="StyleUnderline"/>
        </w:rPr>
        <w:t>various forms of</w:t>
      </w:r>
      <w:r w:rsidRPr="00675D26">
        <w:rPr>
          <w:sz w:val="16"/>
        </w:rPr>
        <w:t xml:space="preserve"> </w:t>
      </w:r>
      <w:r w:rsidRPr="00675D26">
        <w:rPr>
          <w:rStyle w:val="Emphasis"/>
        </w:rPr>
        <w:t>quasi-legal “</w:t>
      </w:r>
      <w:r w:rsidRPr="00675D26">
        <w:rPr>
          <w:rStyle w:val="Emphasis"/>
          <w:highlight w:val="cyan"/>
        </w:rPr>
        <w:t>resistance</w:t>
      </w:r>
      <w:r w:rsidRPr="00675D26">
        <w:rPr>
          <w:rStyle w:val="Emphasis"/>
        </w:rPr>
        <w:t>”</w:t>
      </w:r>
      <w:r w:rsidRPr="00675D26">
        <w:rPr>
          <w:sz w:val="16"/>
        </w:rPr>
        <w:t xml:space="preserve"> (for example, </w:t>
      </w:r>
      <w:r w:rsidRPr="00675D26">
        <w:rPr>
          <w:rStyle w:val="StyleUnderline"/>
          <w:highlight w:val="cyan"/>
        </w:rPr>
        <w:t>shirking duties</w:t>
      </w:r>
      <w:r w:rsidRPr="00675D26">
        <w:rPr>
          <w:sz w:val="16"/>
        </w:rPr>
        <w:t xml:space="preserve">, </w:t>
      </w:r>
      <w:r w:rsidRPr="00675D26">
        <w:rPr>
          <w:rStyle w:val="StyleUnderline"/>
          <w:highlight w:val="cyan"/>
        </w:rPr>
        <w:t>leaking</w:t>
      </w:r>
      <w:r w:rsidRPr="00675D26">
        <w:rPr>
          <w:sz w:val="16"/>
        </w:rPr>
        <w:t xml:space="preserve"> to the press, </w:t>
      </w:r>
      <w:r w:rsidRPr="00675D26">
        <w:rPr>
          <w:rStyle w:val="StyleUnderline"/>
        </w:rPr>
        <w:t xml:space="preserve">or </w:t>
      </w:r>
      <w:r w:rsidRPr="00675D26">
        <w:rPr>
          <w:rStyle w:val="StyleUnderline"/>
          <w:highlight w:val="cyan"/>
        </w:rPr>
        <w:t>performing their job</w:t>
      </w:r>
      <w:r w:rsidRPr="00675D26">
        <w:rPr>
          <w:rStyle w:val="StyleUnderline"/>
        </w:rPr>
        <w:t xml:space="preserve"> functions in manner designed </w:t>
      </w:r>
      <w:r w:rsidRPr="00675D26">
        <w:rPr>
          <w:rStyle w:val="StyleUnderline"/>
          <w:highlight w:val="cyan"/>
        </w:rPr>
        <w:t xml:space="preserve">to hinder </w:t>
      </w:r>
      <w:r w:rsidRPr="00675D26">
        <w:rPr>
          <w:rStyle w:val="StyleUnderline"/>
        </w:rPr>
        <w:t xml:space="preserve">presidential </w:t>
      </w:r>
      <w:r w:rsidRPr="00675D26">
        <w:rPr>
          <w:rStyle w:val="StyleUnderline"/>
          <w:highlight w:val="cyan"/>
        </w:rPr>
        <w:t>objectives</w:t>
      </w:r>
      <w:r w:rsidRPr="00675D26">
        <w:rPr>
          <w:sz w:val="16"/>
        </w:rPr>
        <w:t xml:space="preserve">). Presidents might assert managerial authority through threats, abuses, and preferential treatment of political allies. In short, </w:t>
      </w:r>
      <w:r w:rsidRPr="00675D26">
        <w:rPr>
          <w:rStyle w:val="StyleUnderline"/>
        </w:rPr>
        <w:t xml:space="preserve">the </w:t>
      </w:r>
      <w:r w:rsidRPr="00675D26">
        <w:rPr>
          <w:rStyle w:val="StyleUnderline"/>
          <w:highlight w:val="cyan"/>
        </w:rPr>
        <w:t>ordinary disputes</w:t>
      </w:r>
      <w:r w:rsidRPr="00675D26">
        <w:rPr>
          <w:rStyle w:val="StyleUnderline"/>
        </w:rPr>
        <w:t xml:space="preserve"> that arise between labor and management </w:t>
      </w:r>
      <w:r w:rsidRPr="00675D26">
        <w:rPr>
          <w:rStyle w:val="StyleUnderline"/>
          <w:highlight w:val="cyan"/>
        </w:rPr>
        <w:t>would work</w:t>
      </w:r>
      <w:r w:rsidRPr="00675D26">
        <w:rPr>
          <w:rStyle w:val="StyleUnderline"/>
        </w:rPr>
        <w:t xml:space="preserve"> themselves </w:t>
      </w:r>
      <w:r w:rsidRPr="00675D26">
        <w:rPr>
          <w:rStyle w:val="StyleUnderline"/>
          <w:highlight w:val="cyan"/>
        </w:rPr>
        <w:t>out through</w:t>
      </w:r>
      <w:r w:rsidRPr="00675D26">
        <w:rPr>
          <w:rStyle w:val="StyleUnderline"/>
        </w:rPr>
        <w:t xml:space="preserve"> opaque</w:t>
      </w:r>
      <w:r w:rsidRPr="00675D26">
        <w:rPr>
          <w:sz w:val="16"/>
        </w:rPr>
        <w:t xml:space="preserve">, </w:t>
      </w:r>
      <w:r w:rsidRPr="00675D26">
        <w:rPr>
          <w:rStyle w:val="StyleUnderline"/>
        </w:rPr>
        <w:t>inefficient</w:t>
      </w:r>
      <w:r w:rsidRPr="00675D26">
        <w:rPr>
          <w:sz w:val="16"/>
        </w:rPr>
        <w:t xml:space="preserve">, </w:t>
      </w:r>
      <w:r w:rsidRPr="00675D26">
        <w:rPr>
          <w:rStyle w:val="StyleUnderline"/>
        </w:rPr>
        <w:t>and</w:t>
      </w:r>
      <w:r w:rsidRPr="00675D26">
        <w:rPr>
          <w:sz w:val="16"/>
        </w:rPr>
        <w:t xml:space="preserve"> often </w:t>
      </w:r>
      <w:r w:rsidRPr="00675D26">
        <w:rPr>
          <w:rStyle w:val="Emphasis"/>
          <w:highlight w:val="cyan"/>
        </w:rPr>
        <w:t>counter-productive conflicts</w:t>
      </w:r>
      <w:r w:rsidRPr="00675D26">
        <w:rPr>
          <w:sz w:val="16"/>
        </w:rPr>
        <w:t xml:space="preserve"> </w:t>
      </w:r>
      <w:r w:rsidRPr="00675D26">
        <w:rPr>
          <w:rStyle w:val="StyleUnderline"/>
        </w:rPr>
        <w:t>that would be impossible for</w:t>
      </w:r>
      <w:r w:rsidRPr="00675D26">
        <w:rPr>
          <w:sz w:val="16"/>
        </w:rPr>
        <w:t xml:space="preserve"> democratic </w:t>
      </w:r>
      <w:r w:rsidRPr="00675D26">
        <w:rPr>
          <w:rStyle w:val="StyleUnderline"/>
        </w:rPr>
        <w:t>institutions to</w:t>
      </w:r>
      <w:r w:rsidRPr="00675D26">
        <w:rPr>
          <w:sz w:val="16"/>
        </w:rPr>
        <w:t xml:space="preserve"> effectively </w:t>
      </w:r>
      <w:r w:rsidRPr="00675D26">
        <w:rPr>
          <w:rStyle w:val="StyleUnderline"/>
        </w:rPr>
        <w:t>monitor</w:t>
      </w:r>
      <w:r w:rsidRPr="00675D26">
        <w:rPr>
          <w:sz w:val="16"/>
        </w:rPr>
        <w:t>.</w:t>
      </w:r>
    </w:p>
    <w:p w14:paraId="427CA4A3" w14:textId="77777777" w:rsidR="00730D49" w:rsidRPr="00675D26" w:rsidRDefault="00730D49" w:rsidP="00730D49">
      <w:pPr>
        <w:rPr>
          <w:sz w:val="16"/>
        </w:rPr>
      </w:pPr>
      <w:r w:rsidRPr="00675D26">
        <w:rPr>
          <w:rStyle w:val="StyleUnderline"/>
        </w:rPr>
        <w:t>In a</w:t>
      </w:r>
      <w:r w:rsidRPr="00675D26">
        <w:rPr>
          <w:sz w:val="16"/>
        </w:rPr>
        <w:t xml:space="preserve"> </w:t>
      </w:r>
      <w:r w:rsidRPr="00675D26">
        <w:rPr>
          <w:rStyle w:val="Emphasis"/>
          <w:highlight w:val="cyan"/>
        </w:rPr>
        <w:t>bureaucracy with</w:t>
      </w:r>
      <w:r w:rsidRPr="00675D26">
        <w:rPr>
          <w:sz w:val="16"/>
        </w:rPr>
        <w:t xml:space="preserve"> well-defined </w:t>
      </w:r>
      <w:r w:rsidRPr="00675D26">
        <w:rPr>
          <w:rStyle w:val="Emphasis"/>
          <w:highlight w:val="cyan"/>
        </w:rPr>
        <w:t>labor rights</w:t>
      </w:r>
      <w:r w:rsidRPr="00675D26">
        <w:rPr>
          <w:sz w:val="16"/>
        </w:rPr>
        <w:t xml:space="preserve">, by contrast, </w:t>
      </w:r>
      <w:r w:rsidRPr="00675D26">
        <w:rPr>
          <w:rStyle w:val="StyleUnderline"/>
        </w:rPr>
        <w:t>agency heads and workers bargain over points of contention</w:t>
      </w:r>
      <w:r w:rsidRPr="00675D26">
        <w:rPr>
          <w:sz w:val="16"/>
        </w:rPr>
        <w:t xml:space="preserve">, </w:t>
      </w:r>
      <w:r w:rsidRPr="00675D26">
        <w:rPr>
          <w:rStyle w:val="StyleUnderline"/>
        </w:rPr>
        <w:t>reduce agreements to written contracts, and litigate disputes before</w:t>
      </w:r>
      <w:r w:rsidRPr="00675D26">
        <w:rPr>
          <w:sz w:val="16"/>
        </w:rPr>
        <w:t xml:space="preserve"> formal </w:t>
      </w:r>
      <w:r w:rsidRPr="00675D26">
        <w:rPr>
          <w:rStyle w:val="StyleUnderline"/>
        </w:rPr>
        <w:t>arbitral bodies</w:t>
      </w:r>
      <w:r w:rsidRPr="00675D26">
        <w:rPr>
          <w:sz w:val="16"/>
        </w:rPr>
        <w:t xml:space="preserve">. The </w:t>
      </w:r>
      <w:r w:rsidRPr="00675D26">
        <w:rPr>
          <w:rStyle w:val="StyleUnderline"/>
        </w:rPr>
        <w:t>President and</w:t>
      </w:r>
      <w:r w:rsidRPr="00675D26">
        <w:rPr>
          <w:sz w:val="16"/>
        </w:rPr>
        <w:t xml:space="preserve"> his </w:t>
      </w:r>
      <w:r w:rsidRPr="00675D26">
        <w:rPr>
          <w:rStyle w:val="StyleUnderline"/>
        </w:rPr>
        <w:t>agency heads</w:t>
      </w:r>
      <w:r w:rsidRPr="00675D26">
        <w:rPr>
          <w:sz w:val="16"/>
        </w:rPr>
        <w:t xml:space="preserve"> can </w:t>
      </w:r>
      <w:r w:rsidRPr="00675D26">
        <w:rPr>
          <w:rStyle w:val="Emphasis"/>
          <w:highlight w:val="cyan"/>
        </w:rPr>
        <w:t>negotiate and litigate</w:t>
      </w:r>
      <w:r w:rsidRPr="00675D26">
        <w:rPr>
          <w:sz w:val="16"/>
        </w:rPr>
        <w:t xml:space="preserve"> </w:t>
      </w:r>
      <w:r w:rsidRPr="00675D26">
        <w:rPr>
          <w:rStyle w:val="StyleUnderline"/>
        </w:rPr>
        <w:t>conflicts</w:t>
      </w:r>
      <w:r w:rsidRPr="00675D26">
        <w:rPr>
          <w:sz w:val="16"/>
        </w:rPr>
        <w:t xml:space="preserve"> </w:t>
      </w:r>
      <w:r w:rsidRPr="00675D26">
        <w:rPr>
          <w:rStyle w:val="Emphasis"/>
          <w:highlight w:val="cyan"/>
        </w:rPr>
        <w:t>openly</w:t>
      </w:r>
      <w:r w:rsidRPr="00675D26">
        <w:rPr>
          <w:sz w:val="16"/>
        </w:rPr>
        <w:t xml:space="preserve">; </w:t>
      </w:r>
      <w:r w:rsidRPr="00675D26">
        <w:rPr>
          <w:rStyle w:val="StyleUnderline"/>
        </w:rPr>
        <w:t>administrative judges and Article III courts</w:t>
      </w:r>
      <w:r w:rsidRPr="00675D26">
        <w:rPr>
          <w:sz w:val="16"/>
        </w:rPr>
        <w:t xml:space="preserve"> can supervise disputes; </w:t>
      </w:r>
      <w:r w:rsidRPr="00675D26">
        <w:rPr>
          <w:rStyle w:val="StyleUnderline"/>
        </w:rPr>
        <w:t>and Congress can amend statutes to alter the balance</w:t>
      </w:r>
      <w:r w:rsidRPr="00675D26">
        <w:rPr>
          <w:sz w:val="16"/>
        </w:rPr>
        <w:t xml:space="preserve"> of labor and management rights </w:t>
      </w:r>
      <w:r w:rsidRPr="00675D26">
        <w:rPr>
          <w:rStyle w:val="StyleUnderline"/>
        </w:rPr>
        <w:t>to address</w:t>
      </w:r>
      <w:r w:rsidRPr="00675D26">
        <w:rPr>
          <w:sz w:val="16"/>
        </w:rPr>
        <w:t xml:space="preserve"> any perceived </w:t>
      </w:r>
      <w:r w:rsidRPr="00675D26">
        <w:rPr>
          <w:rStyle w:val="StyleUnderline"/>
        </w:rPr>
        <w:t>imbalances</w:t>
      </w:r>
      <w:r w:rsidRPr="00675D26">
        <w:rPr>
          <w:sz w:val="16"/>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2C4D762" w14:textId="77777777" w:rsidR="00730D49" w:rsidRDefault="00730D49" w:rsidP="00730D49">
      <w:pPr>
        <w:rPr>
          <w:sz w:val="16"/>
        </w:rPr>
      </w:pPr>
      <w:r w:rsidRPr="00675D26">
        <w:rPr>
          <w:sz w:val="16"/>
        </w:rPr>
        <w:t xml:space="preserve">In short, </w:t>
      </w:r>
      <w:r w:rsidRPr="00675D26">
        <w:rPr>
          <w:rStyle w:val="Emphasis"/>
        </w:rPr>
        <w:t xml:space="preserve">labor rights </w:t>
      </w:r>
      <w:r w:rsidRPr="00675D26">
        <w:rPr>
          <w:rStyle w:val="Emphasis"/>
          <w:highlight w:val="cyan"/>
        </w:rPr>
        <w:t>expand</w:t>
      </w:r>
      <w:r w:rsidRPr="00675D26">
        <w:rPr>
          <w:sz w:val="16"/>
        </w:rPr>
        <w:t xml:space="preserve">, </w:t>
      </w:r>
      <w:r w:rsidRPr="00675D26">
        <w:rPr>
          <w:rStyle w:val="StyleUnderline"/>
        </w:rPr>
        <w:t>rather than limit</w:t>
      </w:r>
      <w:r w:rsidRPr="00675D26">
        <w:rPr>
          <w:sz w:val="16"/>
        </w:rPr>
        <w:t xml:space="preserve">, </w:t>
      </w:r>
      <w:r w:rsidRPr="00675D26">
        <w:rPr>
          <w:rStyle w:val="StyleUnderline"/>
        </w:rPr>
        <w:t>the</w:t>
      </w:r>
      <w:r w:rsidRPr="00675D26">
        <w:rPr>
          <w:sz w:val="16"/>
        </w:rPr>
        <w:t xml:space="preserve"> </w:t>
      </w:r>
      <w:r w:rsidRPr="00675D26">
        <w:rPr>
          <w:rStyle w:val="Emphasis"/>
        </w:rPr>
        <w:t xml:space="preserve">President’s </w:t>
      </w:r>
      <w:r w:rsidRPr="00675D26">
        <w:rPr>
          <w:rStyle w:val="Emphasis"/>
          <w:highlight w:val="cyan"/>
        </w:rPr>
        <w:t>ability to deliver on</w:t>
      </w:r>
      <w:r w:rsidRPr="00675D26">
        <w:rPr>
          <w:sz w:val="16"/>
        </w:rPr>
        <w:t xml:space="preserve"> </w:t>
      </w:r>
      <w:r w:rsidRPr="00675D26">
        <w:rPr>
          <w:rStyle w:val="StyleUnderline"/>
        </w:rPr>
        <w:t>his</w:t>
      </w:r>
      <w:r w:rsidRPr="00675D26">
        <w:rPr>
          <w:sz w:val="16"/>
        </w:rPr>
        <w:t xml:space="preserve"> </w:t>
      </w:r>
      <w:r w:rsidRPr="00675D26">
        <w:rPr>
          <w:rStyle w:val="Emphasis"/>
          <w:highlight w:val="cyan"/>
        </w:rPr>
        <w:t>political priorities</w:t>
      </w:r>
      <w:r w:rsidRPr="00675D26">
        <w:rPr>
          <w:sz w:val="16"/>
        </w:rPr>
        <w:t>. And they do so in a manner that is much more legally structured and democratically accountable than any of the likely alternatives.</w:t>
      </w:r>
    </w:p>
    <w:p w14:paraId="1487A019" w14:textId="77777777" w:rsidR="00730D49" w:rsidRPr="00675D26" w:rsidRDefault="00730D49" w:rsidP="00730D49">
      <w:pPr>
        <w:pStyle w:val="Heading4"/>
      </w:pPr>
      <w:r w:rsidRPr="00675D26">
        <w:t>Trump loyalists in courts and agencies cause union tactic failure</w:t>
      </w:r>
    </w:p>
    <w:p w14:paraId="32159C3A" w14:textId="77777777" w:rsidR="00730D49" w:rsidRPr="00675D26" w:rsidRDefault="00730D49" w:rsidP="00730D49">
      <w:r w:rsidRPr="00675D26">
        <w:rPr>
          <w:rFonts w:eastAsiaTheme="majorEastAsia" w:cstheme="majorBidi"/>
          <w:b/>
          <w:iCs/>
          <w:sz w:val="26"/>
        </w:rPr>
        <w:t>Nolan 25</w:t>
      </w:r>
      <w:r w:rsidRPr="00675D26">
        <w:rPr>
          <w:sz w:val="16"/>
        </w:rPr>
        <w:t xml:space="preserve"> </w:t>
      </w:r>
      <w:r w:rsidRPr="00675D26">
        <w:t>a labor writer for In These Times. He has spent the past decade writing about labor and politics for Gawker, Splinter, The Guardian, and elsewhere (Hamilton Nolan, 4-10-2025, "Unions Without Strikes", https://inthesetimes.com/article/unions-labor-strikes-afge-doge-trump-federal-workers)</w:t>
      </w:r>
    </w:p>
    <w:p w14:paraId="021718F1" w14:textId="77777777" w:rsidR="00730D49" w:rsidRPr="00675D26" w:rsidRDefault="00730D49" w:rsidP="00730D49"/>
    <w:p w14:paraId="4B248E0C" w14:textId="77777777" w:rsidR="00730D49" w:rsidRPr="00675D26" w:rsidRDefault="00730D49" w:rsidP="00730D49">
      <w:pPr>
        <w:rPr>
          <w:u w:val="single"/>
        </w:rPr>
      </w:pPr>
      <w:r w:rsidRPr="00675D26">
        <w:rPr>
          <w:u w:val="single"/>
        </w:rPr>
        <w:t>When existing union contracts were disregarded during the wide-scale federal worker layoffs</w:t>
      </w:r>
      <w:r w:rsidRPr="00675D26">
        <w:rPr>
          <w:sz w:val="16"/>
        </w:rPr>
        <w:t xml:space="preserve"> by Elon Musk’s Department of Government Efficiency (DOGE), </w:t>
      </w:r>
      <w:r w:rsidRPr="00675D26">
        <w:rPr>
          <w:u w:val="single"/>
        </w:rPr>
        <w:t>there were no strikes</w:t>
      </w:r>
      <w:r w:rsidRPr="00675D26">
        <w:rPr>
          <w:sz w:val="16"/>
        </w:rPr>
        <w:t xml:space="preserve">. When the TSA contract was thrown in the trash, there was no strike. When the hundreds of thousands of federal union members were preposterously told they are no longer union members, there was no strike. Through every step of an increasingly aggressive series of tests of the labor movement’s power, </w:t>
      </w:r>
      <w:r w:rsidRPr="00675D26">
        <w:rPr>
          <w:u w:val="single"/>
        </w:rPr>
        <w:t>the administration has learned that there are no real consequences</w:t>
      </w:r>
      <w:r w:rsidRPr="00675D26">
        <w:rPr>
          <w:sz w:val="16"/>
        </w:rPr>
        <w:t xml:space="preserve">. </w:t>
      </w:r>
      <w:r w:rsidRPr="00675D26">
        <w:rPr>
          <w:u w:val="single"/>
        </w:rPr>
        <w:t xml:space="preserve">Besides filing lawsuits and issuing angry statements, </w:t>
      </w:r>
      <w:r w:rsidRPr="00675D26">
        <w:rPr>
          <w:highlight w:val="cyan"/>
          <w:u w:val="single"/>
        </w:rPr>
        <w:t xml:space="preserve">unions have done </w:t>
      </w:r>
      <w:r w:rsidRPr="00675D26">
        <w:rPr>
          <w:rStyle w:val="Emphasis"/>
          <w:highlight w:val="cyan"/>
        </w:rPr>
        <w:t>little</w:t>
      </w:r>
      <w:r w:rsidRPr="00675D26">
        <w:rPr>
          <w:highlight w:val="cyan"/>
          <w:u w:val="single"/>
        </w:rPr>
        <w:t xml:space="preserve"> to teach </w:t>
      </w:r>
      <w:r w:rsidRPr="00675D26">
        <w:rPr>
          <w:rStyle w:val="Emphasis"/>
          <w:highlight w:val="cyan"/>
        </w:rPr>
        <w:t>Trump</w:t>
      </w:r>
      <w:r w:rsidRPr="00675D26">
        <w:rPr>
          <w:u w:val="single"/>
        </w:rPr>
        <w:t xml:space="preserve"> that he has anything to fear from attempting to destroy them. </w:t>
      </w:r>
    </w:p>
    <w:p w14:paraId="546A3A8D" w14:textId="77777777" w:rsidR="00730D49" w:rsidRPr="00675D26" w:rsidRDefault="00730D49" w:rsidP="00730D49">
      <w:pPr>
        <w:rPr>
          <w:sz w:val="16"/>
        </w:rPr>
      </w:pPr>
      <w:r w:rsidRPr="00675D26">
        <w:rPr>
          <w:sz w:val="16"/>
        </w:rPr>
        <w:t xml:space="preserve">We are now living through a gruesome demonstration of what happens when unions allow their strike muscles to atrophy. </w:t>
      </w:r>
      <w:r w:rsidRPr="00675D26">
        <w:rPr>
          <w:u w:val="single"/>
        </w:rPr>
        <w:t>A century ago, before workers had many legal protections, everything they won was won by fighting</w:t>
      </w:r>
      <w:r w:rsidRPr="00675D26">
        <w:rPr>
          <w:sz w:val="16"/>
        </w:rPr>
        <w:t xml:space="preserve"> — by the strike. </w:t>
      </w:r>
      <w:r w:rsidRPr="00675D26">
        <w:rPr>
          <w:u w:val="single"/>
        </w:rPr>
        <w:t>After the National Labor Relations Act of 1935 formalized the relationship between unions</w:t>
      </w:r>
      <w:r w:rsidRPr="00675D26">
        <w:rPr>
          <w:sz w:val="16"/>
        </w:rPr>
        <w:t xml:space="preserve">, business, </w:t>
      </w:r>
      <w:r w:rsidRPr="00675D26">
        <w:rPr>
          <w:u w:val="single"/>
        </w:rPr>
        <w:t>and the government, that changed</w:t>
      </w:r>
      <w:r w:rsidRPr="00675D26">
        <w:rPr>
          <w:sz w:val="16"/>
        </w:rPr>
        <w:t xml:space="preserve">. Unions evolved to wield their power in the context of NLRB elections, federally mediated contracts and political lobbying. </w:t>
      </w:r>
    </w:p>
    <w:p w14:paraId="0A551C0D" w14:textId="77777777" w:rsidR="00730D49" w:rsidRPr="00675D26" w:rsidRDefault="00730D49" w:rsidP="00730D49">
      <w:pPr>
        <w:rPr>
          <w:sz w:val="16"/>
        </w:rPr>
      </w:pPr>
      <w:r w:rsidRPr="00675D26">
        <w:rPr>
          <w:sz w:val="16"/>
        </w:rPr>
        <w:t xml:space="preserve">This is more civilized than unconstrained strikes over every dispute. But </w:t>
      </w:r>
      <w:r w:rsidRPr="00675D26">
        <w:rPr>
          <w:u w:val="single"/>
        </w:rPr>
        <w:t xml:space="preserve">this system is now being set on </w:t>
      </w:r>
      <w:r w:rsidRPr="00675D26">
        <w:rPr>
          <w:sz w:val="16"/>
        </w:rPr>
        <w:t xml:space="preserve">fire by a dictatorial </w:t>
      </w:r>
      <w:r w:rsidRPr="00675D26">
        <w:rPr>
          <w:rStyle w:val="Emphasis"/>
          <w:highlight w:val="cyan"/>
        </w:rPr>
        <w:t>Republican Party</w:t>
      </w:r>
      <w:r w:rsidRPr="00675D26">
        <w:rPr>
          <w:u w:val="single"/>
        </w:rPr>
        <w:t xml:space="preserve"> that </w:t>
      </w:r>
      <w:r w:rsidRPr="00675D26">
        <w:rPr>
          <w:rStyle w:val="Emphasis"/>
        </w:rPr>
        <w:t>refuses to respect labor law</w:t>
      </w:r>
      <w:r w:rsidRPr="00675D26">
        <w:rPr>
          <w:u w:val="single"/>
        </w:rPr>
        <w:t xml:space="preserve">, and </w:t>
      </w:r>
      <w:r w:rsidRPr="00675D26">
        <w:rPr>
          <w:highlight w:val="cyan"/>
          <w:u w:val="single"/>
        </w:rPr>
        <w:t>will</w:t>
      </w:r>
      <w:r w:rsidRPr="00675D26">
        <w:rPr>
          <w:u w:val="single"/>
        </w:rPr>
        <w:t xml:space="preserve"> almost </w:t>
      </w:r>
      <w:r w:rsidRPr="00675D26">
        <w:rPr>
          <w:rStyle w:val="Emphasis"/>
        </w:rPr>
        <w:t>certainly</w:t>
      </w:r>
      <w:r w:rsidRPr="00675D26">
        <w:rPr>
          <w:u w:val="single"/>
        </w:rPr>
        <w:t xml:space="preserve"> </w:t>
      </w:r>
      <w:r w:rsidRPr="00675D26">
        <w:rPr>
          <w:highlight w:val="cyan"/>
          <w:u w:val="single"/>
        </w:rPr>
        <w:t xml:space="preserve">get the </w:t>
      </w:r>
      <w:r w:rsidRPr="00675D26">
        <w:rPr>
          <w:rStyle w:val="Emphasis"/>
          <w:highlight w:val="cyan"/>
        </w:rPr>
        <w:t>Supreme Court</w:t>
      </w:r>
      <w:r w:rsidRPr="00675D26">
        <w:rPr>
          <w:highlight w:val="cyan"/>
          <w:u w:val="single"/>
        </w:rPr>
        <w:t xml:space="preserve"> to disembowel</w:t>
      </w:r>
      <w:r w:rsidRPr="00675D26">
        <w:rPr>
          <w:u w:val="single"/>
        </w:rPr>
        <w:t xml:space="preserve"> its </w:t>
      </w:r>
      <w:r w:rsidRPr="00675D26">
        <w:rPr>
          <w:rStyle w:val="Emphasis"/>
          <w:highlight w:val="cyan"/>
        </w:rPr>
        <w:t>key parts</w:t>
      </w:r>
      <w:r w:rsidRPr="00675D26">
        <w:rPr>
          <w:u w:val="single"/>
        </w:rPr>
        <w:t xml:space="preserve"> over the next few years</w:t>
      </w:r>
      <w:r w:rsidRPr="00675D26">
        <w:rPr>
          <w:sz w:val="16"/>
        </w:rPr>
        <w:t xml:space="preserve">. Like a boxer who has not been told he is now in a street fight, </w:t>
      </w:r>
      <w:r w:rsidRPr="00675D26">
        <w:rPr>
          <w:u w:val="single"/>
        </w:rPr>
        <w:t>organized labor finds itself waiting for a referee who no longer exists</w:t>
      </w:r>
      <w:r w:rsidRPr="00675D26">
        <w:rPr>
          <w:sz w:val="16"/>
        </w:rPr>
        <w:t>, as his opponent attacks him with a brick.</w:t>
      </w:r>
    </w:p>
    <w:p w14:paraId="7E21D69E" w14:textId="77777777" w:rsidR="00730D49" w:rsidRDefault="00730D49" w:rsidP="00730D49">
      <w:pPr>
        <w:rPr>
          <w:sz w:val="16"/>
        </w:rPr>
      </w:pPr>
      <w:r w:rsidRPr="00675D26">
        <w:rPr>
          <w:sz w:val="16"/>
        </w:rPr>
        <w:t xml:space="preserve">When Trump’s executive order wiping away the federal unions came down, </w:t>
      </w:r>
      <w:r w:rsidRPr="00675D26">
        <w:rPr>
          <w:highlight w:val="cyan"/>
          <w:u w:val="single"/>
        </w:rPr>
        <w:t>the</w:t>
      </w:r>
      <w:r w:rsidRPr="00675D26">
        <w:rPr>
          <w:u w:val="single"/>
        </w:rPr>
        <w:t xml:space="preserve"> biggest union</w:t>
      </w:r>
      <w:r w:rsidRPr="00675D26">
        <w:rPr>
          <w:sz w:val="16"/>
        </w:rPr>
        <w:t xml:space="preserve"> impacted, the American Federation of Government Employees (</w:t>
      </w:r>
      <w:r w:rsidRPr="00675D26">
        <w:rPr>
          <w:rStyle w:val="Emphasis"/>
          <w:highlight w:val="cyan"/>
        </w:rPr>
        <w:t>AFGE</w:t>
      </w:r>
      <w:r w:rsidRPr="00675D26">
        <w:rPr>
          <w:sz w:val="16"/>
        </w:rPr>
        <w:t xml:space="preserve">), </w:t>
      </w:r>
      <w:r w:rsidRPr="00675D26">
        <w:rPr>
          <w:highlight w:val="cyan"/>
          <w:u w:val="single"/>
        </w:rPr>
        <w:t>filed a lawsuit</w:t>
      </w:r>
      <w:r w:rsidRPr="00675D26">
        <w:rPr>
          <w:u w:val="single"/>
        </w:rPr>
        <w:t xml:space="preserve">. They </w:t>
      </w:r>
      <w:r w:rsidRPr="00675D26">
        <w:rPr>
          <w:highlight w:val="cyan"/>
          <w:u w:val="single"/>
        </w:rPr>
        <w:t>asked people to call</w:t>
      </w:r>
      <w:r w:rsidRPr="00675D26">
        <w:rPr>
          <w:u w:val="single"/>
        </w:rPr>
        <w:t xml:space="preserve"> their </w:t>
      </w:r>
      <w:r w:rsidRPr="00675D26">
        <w:rPr>
          <w:highlight w:val="cyan"/>
          <w:u w:val="single"/>
        </w:rPr>
        <w:t>representatives</w:t>
      </w:r>
      <w:r w:rsidRPr="00675D26">
        <w:rPr>
          <w:u w:val="single"/>
        </w:rPr>
        <w:t xml:space="preserve">. They </w:t>
      </w:r>
      <w:r w:rsidRPr="00675D26">
        <w:rPr>
          <w:highlight w:val="cyan"/>
          <w:u w:val="single"/>
        </w:rPr>
        <w:t>held a press conference</w:t>
      </w:r>
      <w:r w:rsidRPr="00675D26">
        <w:rPr>
          <w:sz w:val="16"/>
        </w:rPr>
        <w:t xml:space="preserve"> in Washington. </w:t>
      </w:r>
      <w:r w:rsidRPr="00675D26">
        <w:rPr>
          <w:u w:val="single"/>
        </w:rPr>
        <w:t xml:space="preserve">They </w:t>
      </w:r>
      <w:r w:rsidRPr="00675D26">
        <w:rPr>
          <w:highlight w:val="cyan"/>
          <w:u w:val="single"/>
        </w:rPr>
        <w:t xml:space="preserve">got </w:t>
      </w:r>
      <w:r w:rsidRPr="00675D26">
        <w:rPr>
          <w:rStyle w:val="Emphasis"/>
          <w:highlight w:val="cyan"/>
        </w:rPr>
        <w:t>allies in Congress</w:t>
      </w:r>
      <w:r w:rsidRPr="00675D26">
        <w:rPr>
          <w:highlight w:val="cyan"/>
          <w:u w:val="single"/>
        </w:rPr>
        <w:t xml:space="preserve"> to file a</w:t>
      </w:r>
      <w:r w:rsidRPr="00675D26">
        <w:rPr>
          <w:u w:val="single"/>
        </w:rPr>
        <w:t xml:space="preserve"> supportive </w:t>
      </w:r>
      <w:r w:rsidRPr="00675D26">
        <w:rPr>
          <w:highlight w:val="cyan"/>
          <w:u w:val="single"/>
        </w:rPr>
        <w:t>bill</w:t>
      </w:r>
      <w:r w:rsidRPr="00675D26">
        <w:rPr>
          <w:sz w:val="16"/>
        </w:rPr>
        <w:t xml:space="preserve">. </w:t>
      </w:r>
      <w:r w:rsidRPr="00675D26">
        <w:rPr>
          <w:u w:val="single"/>
        </w:rPr>
        <w:t>They</w:t>
      </w:r>
      <w:r w:rsidRPr="00675D26">
        <w:rPr>
          <w:sz w:val="16"/>
        </w:rPr>
        <w:t xml:space="preserve"> </w:t>
      </w:r>
      <w:r w:rsidRPr="00675D26">
        <w:rPr>
          <w:u w:val="single"/>
        </w:rPr>
        <w:t>ran</w:t>
      </w:r>
      <w:r w:rsidRPr="00675D26">
        <w:rPr>
          <w:sz w:val="16"/>
        </w:rPr>
        <w:t xml:space="preserve">, in other words, </w:t>
      </w:r>
      <w:r w:rsidRPr="00675D26">
        <w:rPr>
          <w:highlight w:val="cyan"/>
          <w:u w:val="single"/>
        </w:rPr>
        <w:t>the playbook of a game</w:t>
      </w:r>
      <w:r w:rsidRPr="00675D26">
        <w:rPr>
          <w:u w:val="single"/>
        </w:rPr>
        <w:t xml:space="preserve"> that </w:t>
      </w:r>
      <w:r w:rsidRPr="00675D26">
        <w:rPr>
          <w:highlight w:val="cyan"/>
          <w:u w:val="single"/>
        </w:rPr>
        <w:t>the other side is</w:t>
      </w:r>
      <w:r w:rsidRPr="00675D26">
        <w:rPr>
          <w:u w:val="single"/>
        </w:rPr>
        <w:t xml:space="preserve"> </w:t>
      </w:r>
      <w:r w:rsidRPr="00675D26">
        <w:rPr>
          <w:highlight w:val="cyan"/>
          <w:u w:val="single"/>
        </w:rPr>
        <w:t>no longer playing</w:t>
      </w:r>
      <w:r w:rsidRPr="00675D26">
        <w:rPr>
          <w:sz w:val="16"/>
        </w:rPr>
        <w:t xml:space="preserve">. </w:t>
      </w:r>
      <w:r w:rsidRPr="00675D26">
        <w:rPr>
          <w:rStyle w:val="Emphasis"/>
          <w:highlight w:val="cyan"/>
        </w:rPr>
        <w:t>All</w:t>
      </w:r>
      <w:r w:rsidRPr="00675D26">
        <w:rPr>
          <w:highlight w:val="cyan"/>
          <w:u w:val="single"/>
        </w:rPr>
        <w:t xml:space="preserve"> of these </w:t>
      </w:r>
      <w:r w:rsidRPr="00675D26">
        <w:rPr>
          <w:rStyle w:val="Emphasis"/>
          <w:highlight w:val="cyan"/>
        </w:rPr>
        <w:t>tactics</w:t>
      </w:r>
      <w:r w:rsidRPr="00675D26">
        <w:rPr>
          <w:highlight w:val="cyan"/>
          <w:u w:val="single"/>
        </w:rPr>
        <w:t xml:space="preserve"> will </w:t>
      </w:r>
      <w:r w:rsidRPr="00675D26">
        <w:rPr>
          <w:rStyle w:val="Emphasis"/>
          <w:bCs/>
          <w:highlight w:val="cyan"/>
        </w:rPr>
        <w:t>fail</w:t>
      </w:r>
      <w:r w:rsidRPr="00675D26">
        <w:rPr>
          <w:sz w:val="16"/>
        </w:rPr>
        <w:t xml:space="preserve">. </w:t>
      </w:r>
      <w:r w:rsidRPr="00675D26">
        <w:rPr>
          <w:highlight w:val="cyan"/>
          <w:u w:val="single"/>
        </w:rPr>
        <w:t>Trump</w:t>
      </w:r>
      <w:r w:rsidRPr="00675D26">
        <w:rPr>
          <w:sz w:val="16"/>
        </w:rPr>
        <w:t xml:space="preserve"> — with the full support of his party — has decided to simply bulldoze unions first, and </w:t>
      </w:r>
      <w:r w:rsidRPr="00675D26">
        <w:rPr>
          <w:highlight w:val="cyan"/>
          <w:u w:val="single"/>
        </w:rPr>
        <w:t xml:space="preserve">allow </w:t>
      </w:r>
      <w:r w:rsidRPr="00675D26">
        <w:rPr>
          <w:rStyle w:val="Emphasis"/>
          <w:highlight w:val="cyan"/>
        </w:rPr>
        <w:t>loyalists</w:t>
      </w:r>
      <w:r w:rsidRPr="00675D26">
        <w:rPr>
          <w:highlight w:val="cyan"/>
          <w:u w:val="single"/>
        </w:rPr>
        <w:t xml:space="preserve"> in</w:t>
      </w:r>
      <w:r w:rsidRPr="00675D26">
        <w:rPr>
          <w:u w:val="single"/>
        </w:rPr>
        <w:t xml:space="preserve"> the </w:t>
      </w:r>
      <w:r w:rsidRPr="00675D26">
        <w:rPr>
          <w:rStyle w:val="Emphasis"/>
          <w:highlight w:val="cyan"/>
        </w:rPr>
        <w:t>courts</w:t>
      </w:r>
      <w:r w:rsidRPr="00675D26">
        <w:rPr>
          <w:highlight w:val="cyan"/>
          <w:u w:val="single"/>
        </w:rPr>
        <w:t xml:space="preserve"> and</w:t>
      </w:r>
      <w:r w:rsidRPr="00675D26">
        <w:rPr>
          <w:u w:val="single"/>
        </w:rPr>
        <w:t xml:space="preserve"> the </w:t>
      </w:r>
      <w:r w:rsidRPr="00675D26">
        <w:rPr>
          <w:rStyle w:val="Emphasis"/>
          <w:highlight w:val="cyan"/>
        </w:rPr>
        <w:t>regulatory</w:t>
      </w:r>
      <w:r w:rsidRPr="00675D26">
        <w:rPr>
          <w:highlight w:val="cyan"/>
          <w:u w:val="single"/>
        </w:rPr>
        <w:t xml:space="preserve"> agencies to clean up</w:t>
      </w:r>
      <w:r w:rsidRPr="00675D26">
        <w:rPr>
          <w:sz w:val="16"/>
        </w:rPr>
        <w:t xml:space="preserve"> the legal niceties later. The union world will either wake up to this reality very soon, or be smashed while it is waiting for the return of a comforting, bureaucratic system of protection that is already gone.</w:t>
      </w:r>
    </w:p>
    <w:p w14:paraId="73335891" w14:textId="3959BA91" w:rsidR="00730D49" w:rsidRDefault="00730D49" w:rsidP="00730D49">
      <w:pPr>
        <w:pStyle w:val="Heading1"/>
      </w:pPr>
      <w:r>
        <w:t>2NC</w:t>
      </w:r>
    </w:p>
    <w:p w14:paraId="6B2B8D90" w14:textId="2900EA69" w:rsidR="00730D49" w:rsidRDefault="00730D49" w:rsidP="00730D49">
      <w:pPr>
        <w:pStyle w:val="Heading2"/>
      </w:pPr>
      <w:r>
        <w:t>T Sub</w:t>
      </w:r>
    </w:p>
    <w:p w14:paraId="165AE511" w14:textId="354812AB" w:rsidR="00730D49" w:rsidRDefault="00730D49" w:rsidP="00730D49">
      <w:pPr>
        <w:pStyle w:val="Heading2"/>
      </w:pPr>
      <w:r>
        <w:t>K</w:t>
      </w:r>
    </w:p>
    <w:p w14:paraId="6F1AD103" w14:textId="4E039534" w:rsidR="00730D49" w:rsidRDefault="00730D49" w:rsidP="00730D49">
      <w:pPr>
        <w:pStyle w:val="Heading2"/>
      </w:pPr>
      <w:r>
        <w:t>Contempt</w:t>
      </w:r>
    </w:p>
    <w:p w14:paraId="72D1532D" w14:textId="77777777" w:rsidR="00730D49" w:rsidRDefault="00730D49" w:rsidP="00730D49">
      <w:pPr>
        <w:pStyle w:val="Heading2"/>
      </w:pPr>
      <w:r>
        <w:t>T</w:t>
      </w:r>
    </w:p>
    <w:p w14:paraId="6370E58C" w14:textId="77777777" w:rsidR="00730D49" w:rsidRDefault="00730D49" w:rsidP="00730D49">
      <w:pPr>
        <w:pStyle w:val="Heading3"/>
      </w:pPr>
      <w:r>
        <w:t>2NC---O/V</w:t>
      </w:r>
    </w:p>
    <w:p w14:paraId="099BE668" w14:textId="77777777" w:rsidR="00730D49" w:rsidRDefault="00730D49" w:rsidP="00730D49">
      <w:pPr>
        <w:pStyle w:val="Heading4"/>
      </w:pPr>
      <w:r>
        <w:t xml:space="preserve">The right to create or join a union is Freedom of Association---that’s </w:t>
      </w:r>
      <w:r w:rsidRPr="002A07B8">
        <w:rPr>
          <w:u w:val="single"/>
        </w:rPr>
        <w:t>distinct</w:t>
      </w:r>
      <w:r>
        <w:t xml:space="preserve"> from CBRs</w:t>
      </w:r>
    </w:p>
    <w:p w14:paraId="3CE2D3BC" w14:textId="77777777" w:rsidR="00730D49" w:rsidRPr="00263EBC" w:rsidRDefault="00730D49" w:rsidP="00730D49">
      <w:r w:rsidRPr="00FD39F0">
        <w:rPr>
          <w:rStyle w:val="Style13ptBold"/>
        </w:rPr>
        <w:t>Van Eck and Newaj 20</w:t>
      </w:r>
      <w:r>
        <w:t>, Van Eck is Professor in Labour Law and former President of the African Labour Law Society; Newaj is Associate Professor at the University of Pretoria (Stefan and Kamalesh, 1-1-2020, The Constitutional Court on the rights of minority trade unions in a majoritarian collective bargaining system, Constitutional Court Review, https://journals.co.za/doi/epdf/10.2989/CCR.2020.0012) //qsmit</w:t>
      </w:r>
    </w:p>
    <w:p w14:paraId="415A666E" w14:textId="52FD30A9" w:rsidR="00730D49" w:rsidRPr="00730D49" w:rsidRDefault="00730D49" w:rsidP="00730D49">
      <w:pPr>
        <w:rPr>
          <w:sz w:val="16"/>
        </w:rPr>
      </w:pPr>
      <w:r w:rsidRPr="00FD39F0">
        <w:rPr>
          <w:sz w:val="16"/>
        </w:rPr>
        <w:t xml:space="preserve">It is significant to note that </w:t>
      </w:r>
      <w:r w:rsidRPr="00E26947">
        <w:rPr>
          <w:rStyle w:val="StyleUnderline"/>
        </w:rPr>
        <w:t>these collective bargaining rights are accorded to trade unions and employers’ organisations and not to individual employees.</w:t>
      </w:r>
      <w:r w:rsidRPr="00FD39F0">
        <w:rPr>
          <w:sz w:val="16"/>
        </w:rPr>
        <w:t xml:space="preserve"> In addition, but contrary to the s 23(4) and (5) rights, s 18 of the Constitution stipulates that ‘[e]veryone has the right to freedom of association’. As will be hypothesised further in this contribution, the </w:t>
      </w:r>
      <w:r w:rsidRPr="00E26947">
        <w:rPr>
          <w:rStyle w:val="StyleUnderline"/>
          <w:highlight w:val="cyan"/>
        </w:rPr>
        <w:t>drafters of</w:t>
      </w:r>
      <w:r w:rsidRPr="00E26947">
        <w:rPr>
          <w:rStyle w:val="StyleUnderline"/>
        </w:rPr>
        <w:t xml:space="preserve"> the </w:t>
      </w:r>
      <w:r w:rsidRPr="00E26947">
        <w:rPr>
          <w:rStyle w:val="StyleUnderline"/>
          <w:highlight w:val="cyan"/>
        </w:rPr>
        <w:t>LRA</w:t>
      </w:r>
      <w:r w:rsidRPr="00E26947">
        <w:rPr>
          <w:rStyle w:val="StyleUnderline"/>
        </w:rPr>
        <w:t xml:space="preserve"> </w:t>
      </w:r>
      <w:r w:rsidRPr="00E26947">
        <w:rPr>
          <w:rStyle w:val="StyleUnderline"/>
          <w:highlight w:val="cyan"/>
        </w:rPr>
        <w:t>may</w:t>
      </w:r>
      <w:r w:rsidRPr="00E26947">
        <w:rPr>
          <w:rStyle w:val="StyleUnderline"/>
        </w:rPr>
        <w:t xml:space="preserve"> </w:t>
      </w:r>
      <w:r w:rsidRPr="00E26947">
        <w:rPr>
          <w:rStyle w:val="StyleUnderline"/>
          <w:highlight w:val="cyan"/>
        </w:rPr>
        <w:t>not</w:t>
      </w:r>
      <w:r w:rsidRPr="00E26947">
        <w:rPr>
          <w:rStyle w:val="StyleUnderline"/>
        </w:rPr>
        <w:t xml:space="preserve"> have </w:t>
      </w:r>
      <w:r w:rsidRPr="00E26947">
        <w:rPr>
          <w:rStyle w:val="StyleUnderline"/>
          <w:highlight w:val="cyan"/>
        </w:rPr>
        <w:t>take</w:t>
      </w:r>
      <w:r w:rsidRPr="00E26947">
        <w:rPr>
          <w:rStyle w:val="StyleUnderline"/>
        </w:rPr>
        <w:t xml:space="preserve">n </w:t>
      </w:r>
      <w:r w:rsidRPr="00E26947">
        <w:rPr>
          <w:rStyle w:val="StyleUnderline"/>
          <w:highlight w:val="cyan"/>
        </w:rPr>
        <w:t>account</w:t>
      </w:r>
      <w:r w:rsidRPr="00E26947">
        <w:rPr>
          <w:rStyle w:val="StyleUnderline"/>
        </w:rPr>
        <w:t xml:space="preserve"> </w:t>
      </w:r>
      <w:r w:rsidRPr="00E26947">
        <w:rPr>
          <w:rStyle w:val="StyleUnderline"/>
          <w:highlight w:val="cyan"/>
        </w:rPr>
        <w:t>of</w:t>
      </w:r>
      <w:r w:rsidRPr="00E26947">
        <w:rPr>
          <w:rStyle w:val="StyleUnderline"/>
        </w:rPr>
        <w:t xml:space="preserve"> the</w:t>
      </w:r>
      <w:r w:rsidRPr="00FD39F0">
        <w:rPr>
          <w:sz w:val="16"/>
        </w:rPr>
        <w:t xml:space="preserve"> </w:t>
      </w:r>
      <w:r w:rsidRPr="00FD39F0">
        <w:rPr>
          <w:rStyle w:val="Emphasis"/>
          <w:highlight w:val="cyan"/>
        </w:rPr>
        <w:t>distinction between</w:t>
      </w:r>
      <w:r w:rsidRPr="00FD39F0">
        <w:rPr>
          <w:rStyle w:val="StyleUnderline"/>
        </w:rPr>
        <w:t xml:space="preserve"> the right to </w:t>
      </w:r>
      <w:r w:rsidRPr="00FD39F0">
        <w:rPr>
          <w:rStyle w:val="Emphasis"/>
          <w:highlight w:val="cyan"/>
        </w:rPr>
        <w:t>freedom of association</w:t>
      </w:r>
      <w:r w:rsidRPr="00FD39F0">
        <w:rPr>
          <w:rStyle w:val="StyleUnderline"/>
        </w:rPr>
        <w:t xml:space="preserve"> that is </w:t>
      </w:r>
      <w:r w:rsidRPr="00E26947">
        <w:rPr>
          <w:rStyle w:val="StyleUnderline"/>
          <w:highlight w:val="cyan"/>
        </w:rPr>
        <w:t>accorded to ‘everyone’</w:t>
      </w:r>
      <w:r w:rsidRPr="00FD39F0">
        <w:rPr>
          <w:rStyle w:val="StyleUnderline"/>
        </w:rPr>
        <w:t xml:space="preserve"> </w:t>
      </w:r>
      <w:r w:rsidRPr="00FD39F0">
        <w:rPr>
          <w:rStyle w:val="StyleUnderline"/>
          <w:highlight w:val="cyan"/>
        </w:rPr>
        <w:t xml:space="preserve">and </w:t>
      </w:r>
      <w:r w:rsidRPr="00FD39F0">
        <w:rPr>
          <w:rStyle w:val="Emphasis"/>
          <w:highlight w:val="cyan"/>
        </w:rPr>
        <w:t>c</w:t>
      </w:r>
      <w:r w:rsidRPr="00FD39F0">
        <w:rPr>
          <w:rStyle w:val="Emphasis"/>
        </w:rPr>
        <w:t xml:space="preserve">ollective </w:t>
      </w:r>
      <w:r w:rsidRPr="00FD39F0">
        <w:rPr>
          <w:rStyle w:val="Emphasis"/>
          <w:highlight w:val="cyan"/>
        </w:rPr>
        <w:t>b</w:t>
      </w:r>
      <w:r w:rsidRPr="00FD39F0">
        <w:rPr>
          <w:rStyle w:val="Emphasis"/>
        </w:rPr>
        <w:t xml:space="preserve">argaining </w:t>
      </w:r>
      <w:r w:rsidRPr="00FD39F0">
        <w:rPr>
          <w:rStyle w:val="Emphasis"/>
          <w:highlight w:val="cyan"/>
        </w:rPr>
        <w:t>r</w:t>
      </w:r>
      <w:r w:rsidRPr="00FD39F0">
        <w:rPr>
          <w:rStyle w:val="Emphasis"/>
        </w:rPr>
        <w:t>ight</w:t>
      </w:r>
      <w:r w:rsidRPr="00FD39F0">
        <w:rPr>
          <w:rStyle w:val="Emphasis"/>
          <w:highlight w:val="cyan"/>
        </w:rPr>
        <w:t>s</w:t>
      </w:r>
      <w:r w:rsidRPr="00FD39F0">
        <w:rPr>
          <w:rStyle w:val="StyleUnderline"/>
        </w:rPr>
        <w:t xml:space="preserve"> that are </w:t>
      </w:r>
      <w:r w:rsidRPr="00E26947">
        <w:rPr>
          <w:rStyle w:val="StyleUnderline"/>
          <w:highlight w:val="cyan"/>
        </w:rPr>
        <w:t>accorded to</w:t>
      </w:r>
      <w:r w:rsidRPr="00FD39F0">
        <w:rPr>
          <w:rStyle w:val="StyleUnderline"/>
        </w:rPr>
        <w:t xml:space="preserve"> trade </w:t>
      </w:r>
      <w:r w:rsidRPr="00E26947">
        <w:rPr>
          <w:rStyle w:val="StyleUnderline"/>
          <w:highlight w:val="cyan"/>
        </w:rPr>
        <w:t>unions</w:t>
      </w:r>
      <w:r w:rsidRPr="00FD39F0">
        <w:rPr>
          <w:rStyle w:val="StyleUnderline"/>
        </w:rPr>
        <w:t xml:space="preserve"> and employers’ organisations</w:t>
      </w:r>
      <w:r w:rsidRPr="00FD39F0">
        <w:rPr>
          <w:sz w:val="16"/>
        </w:rPr>
        <w:t>. As will become apparent, it is argued that at least some of the organisational rights that have been placed under ch III of the LRA that deals with collective bargaining, should have been placed under ch II that deals with freedom of association</w:t>
      </w:r>
    </w:p>
    <w:p w14:paraId="4418746F" w14:textId="77777777" w:rsidR="00730D49" w:rsidRDefault="00730D49" w:rsidP="00730D49">
      <w:pPr>
        <w:pStyle w:val="Heading4"/>
      </w:pPr>
      <w:r>
        <w:t xml:space="preserve">Trump’s EO </w:t>
      </w:r>
      <w:r w:rsidRPr="0078043B">
        <w:rPr>
          <w:u w:val="single"/>
        </w:rPr>
        <w:t>added</w:t>
      </w:r>
      <w:r>
        <w:t xml:space="preserve"> to the </w:t>
      </w:r>
      <w:r w:rsidRPr="00510ED7">
        <w:rPr>
          <w:u w:val="single"/>
        </w:rPr>
        <w:t>exclusion list</w:t>
      </w:r>
      <w:r>
        <w:t xml:space="preserve"> of EO 12171</w:t>
      </w:r>
    </w:p>
    <w:p w14:paraId="7937A46E" w14:textId="77777777" w:rsidR="00730D49" w:rsidRPr="0078043B" w:rsidRDefault="00730D49" w:rsidP="00730D49">
      <w:r w:rsidRPr="0078043B">
        <w:rPr>
          <w:rStyle w:val="Style13ptBold"/>
        </w:rPr>
        <w:t>Trump 25</w:t>
      </w:r>
      <w:r w:rsidRPr="0078043B">
        <w:t xml:space="preserve">, </w:t>
      </w:r>
      <w:r>
        <w:t xml:space="preserve">the orange one </w:t>
      </w:r>
      <w:r w:rsidRPr="0078043B">
        <w:t>(</w:t>
      </w:r>
      <w:r>
        <w:t xml:space="preserve">Donald Trump, </w:t>
      </w:r>
      <w:r w:rsidRPr="0078043B">
        <w:t>4-3-2025, Exclusions From Federal Labor-Management Relations Programs, Federal Register, https://www.federalregister.gov/documents/2025/04/03/2025-05836/exclusions-from-federal-labor-management-relations-programs) //qsmit</w:t>
      </w:r>
    </w:p>
    <w:p w14:paraId="66AC158E" w14:textId="77777777" w:rsidR="00730D49" w:rsidRPr="0078043B" w:rsidRDefault="00730D49" w:rsidP="00730D49">
      <w:pPr>
        <w:rPr>
          <w:rStyle w:val="StyleUnderline"/>
        </w:rPr>
      </w:pPr>
      <w:r w:rsidRPr="0078043B">
        <w:rPr>
          <w:rStyle w:val="Emphasis"/>
        </w:rPr>
        <w:t>Exclusions</w:t>
      </w:r>
      <w:r w:rsidRPr="0078043B">
        <w:rPr>
          <w:rStyle w:val="StyleUnderline"/>
        </w:rPr>
        <w:t xml:space="preserve"> From </w:t>
      </w:r>
      <w:r w:rsidRPr="0078043B">
        <w:rPr>
          <w:rStyle w:val="Emphasis"/>
        </w:rPr>
        <w:t>Federal Labor-Management Relations Programs</w:t>
      </w:r>
    </w:p>
    <w:p w14:paraId="72C3E3B1" w14:textId="77777777" w:rsidR="00730D49" w:rsidRDefault="00730D49" w:rsidP="00730D49">
      <w:pPr>
        <w:rPr>
          <w:sz w:val="16"/>
        </w:rPr>
      </w:pPr>
      <w:r>
        <w:rPr>
          <w:sz w:val="16"/>
        </w:rPr>
        <w:t>By the authority vested in me as President by the Constitution and the laws of the United States of America, including sections 7103(b)(1) of title 5 and 4103(b) of title 22, United States Code, to enhance the national security of the United States, it is hereby ordered:</w:t>
      </w:r>
    </w:p>
    <w:p w14:paraId="6002E7D9" w14:textId="77777777" w:rsidR="00730D49" w:rsidRDefault="00730D49" w:rsidP="00730D49">
      <w:pPr>
        <w:rPr>
          <w:sz w:val="16"/>
        </w:rPr>
      </w:pPr>
      <w:r>
        <w:rPr>
          <w:sz w:val="16"/>
        </w:rPr>
        <w:t>Section 1</w:t>
      </w:r>
    </w:p>
    <w:p w14:paraId="6A85550F" w14:textId="77777777" w:rsidR="00730D49" w:rsidRDefault="00730D49" w:rsidP="00730D49">
      <w:pPr>
        <w:rPr>
          <w:sz w:val="16"/>
        </w:rPr>
      </w:pPr>
      <w:r>
        <w:rPr>
          <w:sz w:val="16"/>
        </w:rPr>
        <w:t>Determinations.</w:t>
      </w:r>
    </w:p>
    <w:p w14:paraId="181D0980" w14:textId="77777777" w:rsidR="00730D49" w:rsidRDefault="00730D49" w:rsidP="00730D49">
      <w:pPr>
        <w:rPr>
          <w:sz w:val="16"/>
        </w:rPr>
      </w:pPr>
      <w:r>
        <w:rPr>
          <w:sz w:val="16"/>
        </w:rPr>
        <w:t>(a)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w:t>
      </w:r>
    </w:p>
    <w:p w14:paraId="2D02404E" w14:textId="77777777" w:rsidR="00730D49" w:rsidRDefault="00730D49" w:rsidP="00730D49">
      <w:pPr>
        <w:rPr>
          <w:sz w:val="16"/>
        </w:rPr>
      </w:pPr>
      <w:r>
        <w:rPr>
          <w:sz w:val="16"/>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p>
    <w:p w14:paraId="4A69AAC8" w14:textId="77777777" w:rsidR="00730D49" w:rsidRDefault="00730D49" w:rsidP="00730D49">
      <w:pPr>
        <w:rPr>
          <w:sz w:val="16"/>
        </w:rPr>
      </w:pPr>
      <w:r>
        <w:rPr>
          <w:sz w:val="16"/>
        </w:rPr>
        <w:t>Sec. 2</w:t>
      </w:r>
    </w:p>
    <w:p w14:paraId="52C98835" w14:textId="77777777" w:rsidR="00730D49" w:rsidRPr="0078043B" w:rsidRDefault="00730D49" w:rsidP="00730D49">
      <w:pPr>
        <w:rPr>
          <w:rStyle w:val="StyleUnderline"/>
        </w:rPr>
      </w:pPr>
      <w:r>
        <w:rPr>
          <w:sz w:val="16"/>
        </w:rPr>
        <w:t xml:space="preserve">Additional National Security Exclusions. </w:t>
      </w:r>
      <w:r w:rsidRPr="0078043B">
        <w:rPr>
          <w:rStyle w:val="Emphasis"/>
          <w:highlight w:val="cyan"/>
        </w:rPr>
        <w:t>E</w:t>
      </w:r>
      <w:r w:rsidRPr="0078043B">
        <w:rPr>
          <w:rStyle w:val="Emphasis"/>
        </w:rPr>
        <w:t xml:space="preserve">xecutive </w:t>
      </w:r>
      <w:r w:rsidRPr="0078043B">
        <w:rPr>
          <w:rStyle w:val="Emphasis"/>
          <w:highlight w:val="cyan"/>
        </w:rPr>
        <w:t>O</w:t>
      </w:r>
      <w:r w:rsidRPr="0078043B">
        <w:rPr>
          <w:rStyle w:val="Emphasis"/>
        </w:rPr>
        <w:t xml:space="preserve">rder </w:t>
      </w:r>
      <w:r w:rsidRPr="0078043B">
        <w:rPr>
          <w:rStyle w:val="Emphasis"/>
          <w:highlight w:val="cyan"/>
        </w:rPr>
        <w:t>12171</w:t>
      </w:r>
      <w:r w:rsidRPr="0078043B">
        <w:rPr>
          <w:rStyle w:val="StyleUnderline"/>
        </w:rPr>
        <w:t xml:space="preserve"> of November 19, 1979, as </w:t>
      </w:r>
      <w:r w:rsidRPr="0078043B">
        <w:rPr>
          <w:rStyle w:val="StyleUnderline"/>
          <w:highlight w:val="cyan"/>
        </w:rPr>
        <w:t>amended</w:t>
      </w:r>
      <w:r w:rsidRPr="0078043B">
        <w:rPr>
          <w:rStyle w:val="StyleUnderline"/>
        </w:rPr>
        <w:t xml:space="preserve">, is further amended </w:t>
      </w:r>
      <w:r w:rsidRPr="0078043B">
        <w:rPr>
          <w:rStyle w:val="StyleUnderline"/>
          <w:highlight w:val="cyan"/>
        </w:rPr>
        <w:t>by</w:t>
      </w:r>
      <w:r w:rsidRPr="0078043B">
        <w:rPr>
          <w:rStyle w:val="StyleUnderline"/>
        </w:rPr>
        <w:t>:</w:t>
      </w:r>
    </w:p>
    <w:p w14:paraId="187B3305" w14:textId="77777777" w:rsidR="00730D49" w:rsidRDefault="00730D49" w:rsidP="00730D49">
      <w:pPr>
        <w:rPr>
          <w:sz w:val="16"/>
        </w:rPr>
      </w:pPr>
      <w:r>
        <w:rPr>
          <w:sz w:val="16"/>
        </w:rPr>
        <w:t xml:space="preserve">(a) In section 1-101, </w:t>
      </w:r>
      <w:r w:rsidRPr="0078043B">
        <w:rPr>
          <w:rStyle w:val="Emphasis"/>
          <w:highlight w:val="cyan"/>
        </w:rPr>
        <w:t>adding</w:t>
      </w:r>
      <w:r>
        <w:rPr>
          <w:sz w:val="16"/>
        </w:rPr>
        <w:t xml:space="preserve"> “and Section 1-4” after “Section 1-2” in both places that term appears.</w:t>
      </w:r>
    </w:p>
    <w:p w14:paraId="49611185" w14:textId="77777777" w:rsidR="00730D49" w:rsidRDefault="00730D49" w:rsidP="00730D49">
      <w:pPr>
        <w:rPr>
          <w:sz w:val="16"/>
        </w:rPr>
      </w:pPr>
      <w:r>
        <w:rPr>
          <w:sz w:val="16"/>
        </w:rPr>
        <w:t>(b) Adding after section 1-3 a new section 1-4 that reads:</w:t>
      </w:r>
    </w:p>
    <w:p w14:paraId="2BE9F8D4" w14:textId="77777777" w:rsidR="00730D49" w:rsidRDefault="00730D49" w:rsidP="00730D49">
      <w:pPr>
        <w:rPr>
          <w:sz w:val="16"/>
        </w:rPr>
      </w:pPr>
      <w:r>
        <w:rPr>
          <w:sz w:val="16"/>
        </w:rPr>
        <w:t xml:space="preserve">“1-4. </w:t>
      </w:r>
    </w:p>
    <w:p w14:paraId="49FBAADE" w14:textId="77777777" w:rsidR="00730D49" w:rsidRDefault="00730D49" w:rsidP="00730D49">
      <w:pPr>
        <w:rPr>
          <w:sz w:val="16"/>
        </w:rPr>
      </w:pPr>
      <w:r w:rsidRPr="0078043B">
        <w:rPr>
          <w:rStyle w:val="Emphasis"/>
          <w:highlight w:val="cyan"/>
        </w:rPr>
        <w:t>Additional Exclusions</w:t>
      </w:r>
      <w:r>
        <w:rPr>
          <w:sz w:val="16"/>
        </w:rPr>
        <w:t>.</w:t>
      </w:r>
    </w:p>
    <w:p w14:paraId="56D6D5EC" w14:textId="77777777" w:rsidR="00730D49" w:rsidRPr="0078043B" w:rsidRDefault="00730D49" w:rsidP="00730D49">
      <w:pPr>
        <w:rPr>
          <w:sz w:val="10"/>
          <w:szCs w:val="16"/>
        </w:rPr>
      </w:pPr>
      <w:r w:rsidRPr="00793934">
        <w:rPr>
          <w:sz w:val="10"/>
          <w:szCs w:val="16"/>
        </w:rPr>
        <w:t>1-401. The Department of State. 1-402. The Department of Defense, except for any subdivisions excluded pursuant to section 4 of the Executive Order of March 27, 2025, entitled ‘Exclusions from Federal Labor-Management Relations Programs.' 1-403. The Department of the Treasury, except the Bureau of Engraving and Printing. 1-404. The Department of Veterans Affairs. 1-405. The Department of Justice. 1-406. Agencies or subdivisions of the Department of Health and Human Services: (a) Office of the Secretary. (b) Food and Drug Administration. (c) Centers for Disease Control and Prevention. (d) Administration for Strategic Preparedness and Response. (e) Office of the General Counsel. (f) Office of Refugee Resettlement, Administration for Children and Families. (g) National Institute of Allergy and Infectious Diseases, National Institutes of Health. 1-407. Agencies or subdivisions of the Department of Homeland Security: (a) Office of the Secretary. (b) Office of the General Counsel. (c) Office of Strategy, Policy, and Plans. (d) Management Directorate. (e) Science and Technology Directorate. (f) Office of Health Security. (g) Office of Homeland Security Situational Awareness. (h) U.S. Citizenship and Immigration Services. (i) United States Immigration and Customs Enforcement. (j) United States Coast Guard. (k) Cybersecurity and Infrastructure Security Agency. (l) Federal Emergency Management Agency. 1-408. Agencies or subdivisions of the Department of the Interior: (a) Office of the Secretary. (b) Bureau of Land Management. (c) Bureau of Safety and Environmental Enforcement. (d) Bureau of Ocean Energy Management. 1-409. The Department of Energy, except for the Federal Energy Regulatory Commission. 1-410. The following agencies or subdivisions of the Department of Agriculture: (a) Food Safety and Inspection Service. (b) Animal and Plant Health Inspection Service. 1-411. The International Trade Administration, Department of Commerce. 1-412. The Environmental Protection Agency. 1-413. The United States Agency for International Development. 1-414. The Nuclear Regulatory Commission. 1-415. The National Science Foundation. 1-416. The United States International Trade Commission. 1-417. The Federal Communications Commission. 1-418. The General Services Administration.</w:t>
      </w:r>
    </w:p>
    <w:p w14:paraId="0AD99F52" w14:textId="77777777" w:rsidR="00730D49" w:rsidRPr="00793934" w:rsidRDefault="00730D49" w:rsidP="00730D49">
      <w:pPr>
        <w:pStyle w:val="Heading4"/>
        <w:rPr>
          <w:b w:val="0"/>
          <w:bCs/>
        </w:rPr>
      </w:pPr>
      <w:r>
        <w:t xml:space="preserve">12171 is a </w:t>
      </w:r>
      <w:r w:rsidRPr="00793934">
        <w:rPr>
          <w:u w:val="single"/>
        </w:rPr>
        <w:t>complete</w:t>
      </w:r>
      <w:r>
        <w:t xml:space="preserve"> exclusion from </w:t>
      </w:r>
      <w:r w:rsidRPr="00793934">
        <w:rPr>
          <w:u w:val="single"/>
        </w:rPr>
        <w:t>all functions</w:t>
      </w:r>
      <w:r>
        <w:t xml:space="preserve"> of the FSLMRS</w:t>
      </w:r>
      <w:r>
        <w:rPr>
          <w:b w:val="0"/>
          <w:bCs/>
        </w:rPr>
        <w:t>---Section 7103 of Title 5 is the FSLMRS</w:t>
      </w:r>
    </w:p>
    <w:p w14:paraId="59C1C56F" w14:textId="77777777" w:rsidR="00730D49" w:rsidRDefault="00730D49" w:rsidP="00730D49">
      <w:r w:rsidRPr="008C6B8D">
        <w:rPr>
          <w:rStyle w:val="Style13ptBold"/>
        </w:rPr>
        <w:t>Carter 79</w:t>
      </w:r>
      <w:r>
        <w:t>, (Jimmy Carter, 11-16-1979, “</w:t>
      </w:r>
      <w:r w:rsidRPr="00D437A2">
        <w:t>Executive Order 12171</w:t>
      </w:r>
      <w:r>
        <w:t>,” POTUS, https://archives.federalregister.gov/issue_slice/1979/11/20/66563-66566.pdf) //qsmit</w:t>
      </w:r>
    </w:p>
    <w:p w14:paraId="79C01973" w14:textId="77777777" w:rsidR="00730D49" w:rsidRPr="008C6B8D" w:rsidRDefault="00730D49" w:rsidP="00730D49">
      <w:pPr>
        <w:rPr>
          <w:sz w:val="16"/>
        </w:rPr>
      </w:pPr>
      <w:r w:rsidRPr="008C6B8D">
        <w:rPr>
          <w:sz w:val="16"/>
        </w:rPr>
        <w:t xml:space="preserve">By the authority vested in me as President by the Constitution and statutes of the United States of America, </w:t>
      </w:r>
      <w:r w:rsidRPr="008C6B8D">
        <w:rPr>
          <w:rStyle w:val="StyleUnderline"/>
        </w:rPr>
        <w:t xml:space="preserve">including Section 7103(b) of Title 5 of the United States Code, and in order </w:t>
      </w:r>
      <w:r w:rsidRPr="00510ED7">
        <w:rPr>
          <w:rStyle w:val="StyleUnderline"/>
          <w:highlight w:val="cyan"/>
        </w:rPr>
        <w:t>to</w:t>
      </w:r>
      <w:r w:rsidRPr="008C6B8D">
        <w:rPr>
          <w:rStyle w:val="StyleUnderline"/>
        </w:rPr>
        <w:t xml:space="preserve"> </w:t>
      </w:r>
      <w:r w:rsidRPr="00510ED7">
        <w:rPr>
          <w:rStyle w:val="Emphasis"/>
          <w:sz w:val="28"/>
          <w:szCs w:val="28"/>
          <w:highlight w:val="cyan"/>
        </w:rPr>
        <w:t>exempt</w:t>
      </w:r>
      <w:r w:rsidRPr="008C6B8D">
        <w:rPr>
          <w:rStyle w:val="Emphasis"/>
          <w:sz w:val="28"/>
          <w:szCs w:val="28"/>
        </w:rPr>
        <w:t xml:space="preserve"> certain </w:t>
      </w:r>
      <w:r w:rsidRPr="00510ED7">
        <w:rPr>
          <w:rStyle w:val="Emphasis"/>
          <w:sz w:val="28"/>
          <w:szCs w:val="28"/>
          <w:highlight w:val="cyan"/>
        </w:rPr>
        <w:t>agencies</w:t>
      </w:r>
      <w:r w:rsidRPr="008C6B8D">
        <w:rPr>
          <w:rStyle w:val="StyleUnderline"/>
          <w:sz w:val="28"/>
          <w:szCs w:val="28"/>
        </w:rPr>
        <w:t xml:space="preserve"> </w:t>
      </w:r>
      <w:r w:rsidRPr="008C6B8D">
        <w:rPr>
          <w:rStyle w:val="StyleUnderline"/>
        </w:rPr>
        <w:t xml:space="preserve">or </w:t>
      </w:r>
      <w:r w:rsidRPr="008C6B8D">
        <w:rPr>
          <w:rStyle w:val="Emphasis"/>
        </w:rPr>
        <w:t>subdivisions thereof</w:t>
      </w:r>
      <w:r w:rsidRPr="008C6B8D">
        <w:rPr>
          <w:rStyle w:val="StyleUnderline"/>
        </w:rPr>
        <w:t xml:space="preserve"> </w:t>
      </w:r>
      <w:r w:rsidRPr="00510ED7">
        <w:rPr>
          <w:rStyle w:val="StyleUnderline"/>
          <w:highlight w:val="cyan"/>
        </w:rPr>
        <w:t xml:space="preserve">from </w:t>
      </w:r>
      <w:r w:rsidRPr="00510ED7">
        <w:rPr>
          <w:rStyle w:val="Emphasis"/>
          <w:highlight w:val="cyan"/>
        </w:rPr>
        <w:t>coverage of</w:t>
      </w:r>
      <w:r w:rsidRPr="008C6B8D">
        <w:rPr>
          <w:rStyle w:val="Emphasis"/>
        </w:rPr>
        <w:t xml:space="preserve"> the </w:t>
      </w:r>
      <w:r w:rsidRPr="00510ED7">
        <w:rPr>
          <w:rStyle w:val="Emphasis"/>
          <w:highlight w:val="cyan"/>
        </w:rPr>
        <w:t>F</w:t>
      </w:r>
      <w:r w:rsidRPr="008C6B8D">
        <w:rPr>
          <w:rStyle w:val="Emphasis"/>
        </w:rPr>
        <w:t xml:space="preserve">ederal </w:t>
      </w:r>
      <w:r w:rsidRPr="00510ED7">
        <w:rPr>
          <w:rStyle w:val="Emphasis"/>
          <w:highlight w:val="cyan"/>
        </w:rPr>
        <w:t>L</w:t>
      </w:r>
      <w:r w:rsidRPr="008C6B8D">
        <w:rPr>
          <w:rStyle w:val="Emphasis"/>
        </w:rPr>
        <w:t>abor-</w:t>
      </w:r>
      <w:r w:rsidRPr="00510ED7">
        <w:rPr>
          <w:rStyle w:val="Emphasis"/>
          <w:highlight w:val="cyan"/>
        </w:rPr>
        <w:t>M</w:t>
      </w:r>
      <w:r w:rsidRPr="008C6B8D">
        <w:rPr>
          <w:rStyle w:val="Emphasis"/>
        </w:rPr>
        <w:t xml:space="preserve">anagement </w:t>
      </w:r>
      <w:r w:rsidRPr="00510ED7">
        <w:rPr>
          <w:rStyle w:val="Emphasis"/>
          <w:highlight w:val="cyan"/>
        </w:rPr>
        <w:t>R</w:t>
      </w:r>
      <w:r w:rsidRPr="008C6B8D">
        <w:rPr>
          <w:rStyle w:val="Emphasis"/>
        </w:rPr>
        <w:t xml:space="preserve">elations </w:t>
      </w:r>
      <w:r w:rsidRPr="00510ED7">
        <w:rPr>
          <w:rStyle w:val="Emphasis"/>
          <w:highlight w:val="cyan"/>
        </w:rPr>
        <w:t>P</w:t>
      </w:r>
      <w:r w:rsidRPr="008C6B8D">
        <w:rPr>
          <w:rStyle w:val="Emphasis"/>
        </w:rPr>
        <w:t>rogram</w:t>
      </w:r>
      <w:r w:rsidRPr="008C6B8D">
        <w:rPr>
          <w:rStyle w:val="StyleUnderline"/>
        </w:rPr>
        <w:t>,</w:t>
      </w:r>
      <w:r w:rsidRPr="008C6B8D">
        <w:rPr>
          <w:sz w:val="16"/>
        </w:rPr>
        <w:t xml:space="preserve"> it is hereby ordered as follows:</w:t>
      </w:r>
    </w:p>
    <w:p w14:paraId="599D40B8" w14:textId="77777777" w:rsidR="00730D49" w:rsidRPr="008C6B8D" w:rsidRDefault="00730D49" w:rsidP="00730D49">
      <w:pPr>
        <w:rPr>
          <w:sz w:val="16"/>
        </w:rPr>
      </w:pPr>
      <w:r w:rsidRPr="008C6B8D">
        <w:rPr>
          <w:sz w:val="16"/>
        </w:rPr>
        <w:t xml:space="preserve">1—1; </w:t>
      </w:r>
    </w:p>
    <w:p w14:paraId="00C8BB13" w14:textId="77777777" w:rsidR="00730D49" w:rsidRPr="008C6B8D" w:rsidRDefault="00730D49" w:rsidP="00730D49">
      <w:pPr>
        <w:rPr>
          <w:rStyle w:val="StyleUnderline"/>
        </w:rPr>
      </w:pPr>
      <w:r w:rsidRPr="008C6B8D">
        <w:rPr>
          <w:sz w:val="16"/>
        </w:rPr>
        <w:t>Determinations. 1-101. The agencies or subdivisions thereof set forth in Section 1-2 of this Order are hereby determined to have as a primary function intelligence, counterintelligence, investigative, or national security work</w:t>
      </w:r>
      <w:r w:rsidRPr="008C6B8D">
        <w:rPr>
          <w:rStyle w:val="StyleUnderline"/>
        </w:rPr>
        <w:t xml:space="preserve">. It is also hereby </w:t>
      </w:r>
      <w:r w:rsidRPr="00510ED7">
        <w:rPr>
          <w:rStyle w:val="StyleUnderline"/>
          <w:highlight w:val="cyan"/>
        </w:rPr>
        <w:t>determined</w:t>
      </w:r>
      <w:r w:rsidRPr="008C6B8D">
        <w:rPr>
          <w:rStyle w:val="StyleUnderline"/>
        </w:rPr>
        <w:t xml:space="preserve"> that </w:t>
      </w:r>
      <w:r w:rsidRPr="00510ED7">
        <w:rPr>
          <w:rStyle w:val="StyleUnderline"/>
          <w:highlight w:val="cyan"/>
        </w:rPr>
        <w:t>Chapter 71 of Title 5</w:t>
      </w:r>
      <w:r w:rsidRPr="008C6B8D">
        <w:rPr>
          <w:rStyle w:val="StyleUnderline"/>
        </w:rPr>
        <w:t xml:space="preserve"> </w:t>
      </w:r>
      <w:r w:rsidRPr="00510ED7">
        <w:rPr>
          <w:rStyle w:val="StyleUnderline"/>
          <w:highlight w:val="cyan"/>
        </w:rPr>
        <w:t>of</w:t>
      </w:r>
      <w:r w:rsidRPr="008C6B8D">
        <w:rPr>
          <w:rStyle w:val="StyleUnderline"/>
        </w:rPr>
        <w:t xml:space="preserve"> the United States </w:t>
      </w:r>
      <w:r w:rsidRPr="00510ED7">
        <w:rPr>
          <w:rStyle w:val="StyleUnderline"/>
          <w:highlight w:val="cyan"/>
        </w:rPr>
        <w:t>Code</w:t>
      </w:r>
      <w:r w:rsidRPr="008C6B8D">
        <w:rPr>
          <w:rStyle w:val="StyleUnderline"/>
        </w:rPr>
        <w:t xml:space="preserve"> </w:t>
      </w:r>
      <w:r w:rsidRPr="00510ED7">
        <w:rPr>
          <w:rStyle w:val="Emphasis"/>
          <w:sz w:val="28"/>
          <w:szCs w:val="28"/>
          <w:highlight w:val="cyan"/>
        </w:rPr>
        <w:t xml:space="preserve">cannot be applied </w:t>
      </w:r>
      <w:r w:rsidRPr="00510ED7">
        <w:rPr>
          <w:rStyle w:val="Emphasis"/>
          <w:highlight w:val="cyan"/>
        </w:rPr>
        <w:t>to those agencies</w:t>
      </w:r>
      <w:r w:rsidRPr="008C6B8D">
        <w:rPr>
          <w:rStyle w:val="Emphasis"/>
        </w:rPr>
        <w:t xml:space="preserve"> or subdivisions</w:t>
      </w:r>
      <w:r w:rsidRPr="008C6B8D">
        <w:rPr>
          <w:sz w:val="16"/>
        </w:rPr>
        <w:t xml:space="preserve"> in a manner consistent with national security requirements and considerations. </w:t>
      </w:r>
      <w:r w:rsidRPr="008C6B8D">
        <w:rPr>
          <w:rStyle w:val="StyleUnderline"/>
        </w:rPr>
        <w:t xml:space="preserve">The agencies or subdivisions thereof set forth in Section 1-2 of this Order are hereby </w:t>
      </w:r>
      <w:r w:rsidRPr="00510ED7">
        <w:rPr>
          <w:rStyle w:val="Emphasis"/>
          <w:sz w:val="28"/>
          <w:szCs w:val="28"/>
          <w:highlight w:val="cyan"/>
        </w:rPr>
        <w:t>excluded from coverage</w:t>
      </w:r>
      <w:r w:rsidRPr="008C6B8D">
        <w:rPr>
          <w:rStyle w:val="StyleUnderline"/>
          <w:sz w:val="28"/>
          <w:szCs w:val="28"/>
        </w:rPr>
        <w:t xml:space="preserve"> </w:t>
      </w:r>
      <w:r w:rsidRPr="008C6B8D">
        <w:rPr>
          <w:rStyle w:val="StyleUnderline"/>
        </w:rPr>
        <w:t>under Chapter 71 of Title 5 of the United States Code.</w:t>
      </w:r>
    </w:p>
    <w:p w14:paraId="2FBD6E6B" w14:textId="77777777" w:rsidR="00730D49" w:rsidRDefault="00730D49" w:rsidP="00730D49">
      <w:pPr>
        <w:rPr>
          <w:sz w:val="16"/>
        </w:rPr>
      </w:pPr>
      <w:r w:rsidRPr="008C6B8D">
        <w:rPr>
          <w:sz w:val="16"/>
        </w:rPr>
        <w:t>1-102. Having determined that it is necessary in the interest of national security, the provisions of Chapter 71 of Title 5 of the United States Code are suspended with respect to any agency, installation, or activity listed in Section 1-3 of this Order. However, such suspension shall be applicable only to that portion of the agency, installation, or activity which is located outside the 50 States and the District of Columbia.</w:t>
      </w:r>
    </w:p>
    <w:p w14:paraId="1141C04A" w14:textId="77777777" w:rsidR="00730D49" w:rsidRDefault="00730D49" w:rsidP="00730D49">
      <w:pPr>
        <w:pStyle w:val="Heading4"/>
      </w:pPr>
      <w:r>
        <w:t xml:space="preserve">The FSLMRS is what guarantees public employees’ right to unionize AND </w:t>
      </w:r>
      <w:r w:rsidRPr="002C573A">
        <w:rPr>
          <w:u w:val="single"/>
        </w:rPr>
        <w:t>bifurcates</w:t>
      </w:r>
      <w:r>
        <w:t xml:space="preserve"> that and CBRs---case law</w:t>
      </w:r>
    </w:p>
    <w:p w14:paraId="227A8574" w14:textId="77777777" w:rsidR="00730D49" w:rsidRDefault="00730D49" w:rsidP="00730D49">
      <w:r>
        <w:rPr>
          <w:rStyle w:val="Style13ptBold"/>
        </w:rPr>
        <w:t xml:space="preserve">US Court of Appeals </w:t>
      </w:r>
      <w:r w:rsidRPr="00AF3BC6">
        <w:rPr>
          <w:rStyle w:val="Style13ptBold"/>
        </w:rPr>
        <w:t>25</w:t>
      </w:r>
      <w:r>
        <w:rPr>
          <w:rStyle w:val="Style13ptBold"/>
        </w:rPr>
        <w:t>,</w:t>
      </w:r>
      <w:r>
        <w:t xml:space="preserve"> (Northern District of California, 08-01-2025, “American Federation of Government Employees et. al v. Donald Trump et. al,” </w:t>
      </w:r>
      <w:r w:rsidRPr="00AF3BC6">
        <w:t>UNITED STATES COURT OF APPEALS FOR THE NINTH CIRCUIT</w:t>
      </w:r>
      <w:r>
        <w:t xml:space="preserve">, </w:t>
      </w:r>
      <w:r w:rsidRPr="00AF3BC6">
        <w:t>https://cdn.ca9.uscourts.gov/datastore/opinions/2025/08/01/25-4014.pdf</w:t>
      </w:r>
      <w:r>
        <w:t>) //qsmit</w:t>
      </w:r>
    </w:p>
    <w:p w14:paraId="515E7590" w14:textId="77777777" w:rsidR="00730D49" w:rsidRPr="0029348E" w:rsidRDefault="00730D49" w:rsidP="00730D49">
      <w:pPr>
        <w:rPr>
          <w:sz w:val="16"/>
        </w:rPr>
      </w:pPr>
      <w:r w:rsidRPr="002C573A">
        <w:rPr>
          <w:sz w:val="16"/>
        </w:rPr>
        <w:t xml:space="preserve">Congress enacted the Federal Service Labor-Management Relations Statute (FSLMRS) as part of the Civil Service Reform Act of 1978. Pub. L. No. 95-454, 92 Stat. 1111 (1978) (codified at 5 U.S.C. §§ 7101–7135). The FSLMRS begins with a series of Congressional findings, including that “labor organizations and collective bargaining in the civil service are in the public interest.” 5 U.S.C. § 7101(a). To that end, </w:t>
      </w:r>
      <w:r w:rsidRPr="00AF3BC6">
        <w:rPr>
          <w:rStyle w:val="StyleUnderline"/>
        </w:rPr>
        <w:t xml:space="preserve">the </w:t>
      </w:r>
      <w:r w:rsidRPr="002C573A">
        <w:rPr>
          <w:rStyle w:val="Emphasis"/>
          <w:highlight w:val="cyan"/>
        </w:rPr>
        <w:t>FSLMRS guarantees</w:t>
      </w:r>
      <w:r w:rsidRPr="00AF3BC6">
        <w:rPr>
          <w:rStyle w:val="StyleUnderline"/>
        </w:rPr>
        <w:t xml:space="preserve"> federal employees the </w:t>
      </w:r>
      <w:r w:rsidRPr="002C573A">
        <w:rPr>
          <w:rStyle w:val="Emphasis"/>
          <w:highlight w:val="cyan"/>
        </w:rPr>
        <w:t>right to join labor unions</w:t>
      </w:r>
      <w:r w:rsidRPr="00AF3BC6">
        <w:rPr>
          <w:rStyle w:val="StyleUnderline"/>
        </w:rPr>
        <w:t xml:space="preserve">, requires unions and federal agencies to negotiate in good faith over matters involving the “conditions of employment,” </w:t>
      </w:r>
      <w:r w:rsidRPr="00793934">
        <w:rPr>
          <w:rStyle w:val="StyleUnderline"/>
          <w:b/>
          <w:bCs/>
          <w:sz w:val="28"/>
          <w:szCs w:val="28"/>
          <w:highlight w:val="cyan"/>
        </w:rPr>
        <w:t>and</w:t>
      </w:r>
      <w:r w:rsidRPr="00793934">
        <w:rPr>
          <w:rStyle w:val="StyleUnderline"/>
          <w:sz w:val="28"/>
          <w:szCs w:val="28"/>
        </w:rPr>
        <w:t xml:space="preserve"> </w:t>
      </w:r>
      <w:r w:rsidRPr="00AF3BC6">
        <w:rPr>
          <w:rStyle w:val="StyleUnderline"/>
        </w:rPr>
        <w:t xml:space="preserve">requires all </w:t>
      </w:r>
      <w:r w:rsidRPr="002C573A">
        <w:rPr>
          <w:rStyle w:val="Emphasis"/>
          <w:highlight w:val="cyan"/>
        </w:rPr>
        <w:t>collective bargaining</w:t>
      </w:r>
      <w:r w:rsidRPr="00AF3BC6">
        <w:rPr>
          <w:rStyle w:val="StyleUnderline"/>
        </w:rPr>
        <w:t xml:space="preserve"> agreements to include procedures for filing grievances</w:t>
      </w:r>
      <w:r w:rsidRPr="002C573A">
        <w:rPr>
          <w:sz w:val="16"/>
        </w:rPr>
        <w:t>. Id. §§ 7102(2), 7114(a)(4), 7117, 7121. To administer this scheme, the FSLMRS established the Federal Labor Relations Authority (FLRA), id. § 7104, which, among other responsibilities, “resolves issues relating to the duty to bargain in good faith” and “conduct[s] hearings and resolve[s] complaints of unfair labor practices,” id. § 7105(a)(2); see also id. §§ 7117, 7118.</w:t>
      </w:r>
    </w:p>
    <w:p w14:paraId="2FD10345" w14:textId="77777777" w:rsidR="00730D49" w:rsidRDefault="00730D49" w:rsidP="00730D49">
      <w:pPr>
        <w:pStyle w:val="Analytic"/>
      </w:pPr>
    </w:p>
    <w:p w14:paraId="00774A15" w14:textId="77777777" w:rsidR="00730D49" w:rsidRPr="00A87298" w:rsidRDefault="00730D49" w:rsidP="00730D49">
      <w:pPr>
        <w:pStyle w:val="Heading4"/>
      </w:pPr>
      <w:r>
        <w:t xml:space="preserve">2---It doesn’t get any clearer than this---CBRs are </w:t>
      </w:r>
      <w:r w:rsidRPr="00A87298">
        <w:rPr>
          <w:u w:val="single"/>
        </w:rPr>
        <w:t>statutorily created</w:t>
      </w:r>
      <w:r>
        <w:t>, not constitutionally</w:t>
      </w:r>
    </w:p>
    <w:p w14:paraId="7B61BD33" w14:textId="77777777" w:rsidR="00730D49" w:rsidRPr="00091B6E" w:rsidRDefault="00730D49" w:rsidP="00730D49">
      <w:r w:rsidRPr="00091B6E">
        <w:rPr>
          <w:rStyle w:val="Style13ptBold"/>
        </w:rPr>
        <w:t>Weil and Manas 77</w:t>
      </w:r>
      <w:r>
        <w:t xml:space="preserve">, *Joseph Weiler studied law (LLB and LLM) in the United Kingdom (Sussex and Cambridge) and at the European University Institute in Florence, Italy (PhD), where he later served as professor of law, head of the Department of Law, and most recently as President. In the United States, prior to his appointment at NYU School of Law, he served as professor of law at the University of Michigan and as a chaired professor at Harvard Law School; **(*Joseph and Richard, October 1977, “Can A Federal Collective Bargaining Law for Public Employees Meet the Requirements of National League of Cities v Usery?: A Management Perspective,” The Journal of Law and Education, https://scholarcommons.sc.edu/cgi/viewcontent.cgi?article=1304&amp;context=jled) </w:t>
      </w:r>
    </w:p>
    <w:p w14:paraId="6FA448DC" w14:textId="77777777" w:rsidR="00730D49" w:rsidRDefault="00730D49" w:rsidP="00730D49">
      <w:pPr>
        <w:rPr>
          <w:sz w:val="16"/>
        </w:rPr>
      </w:pPr>
      <w:r w:rsidRPr="00A30902">
        <w:rPr>
          <w:sz w:val="16"/>
        </w:rPr>
        <w:t xml:space="preserve">Collective bargaining and </w:t>
      </w:r>
      <w:r w:rsidRPr="00091B6E">
        <w:rPr>
          <w:rStyle w:val="StyleUnderline"/>
        </w:rPr>
        <w:t xml:space="preserve">the legal </w:t>
      </w:r>
      <w:r w:rsidRPr="00091B6E">
        <w:rPr>
          <w:rStyle w:val="Emphasis"/>
          <w:highlight w:val="cyan"/>
        </w:rPr>
        <w:t>right of employees to bargain collectively</w:t>
      </w:r>
      <w:r w:rsidRPr="00A30902">
        <w:rPr>
          <w:sz w:val="16"/>
        </w:rPr>
        <w:t xml:space="preserve"> has been a part of our society for less than one hundred years. We have grown accustomed to collective bargaining and many look upon it almost as if it were a constitutionally guaranteed right. Yet collective bargaining, as a legally protected concept, </w:t>
      </w:r>
      <w:r w:rsidRPr="00091B6E">
        <w:rPr>
          <w:rStyle w:val="Emphasis"/>
          <w:highlight w:val="cyan"/>
        </w:rPr>
        <w:t>is a creation of statute- not of the Constitution</w:t>
      </w:r>
      <w:r w:rsidRPr="00A30902">
        <w:rPr>
          <w:sz w:val="16"/>
        </w:rPr>
        <w:t>.</w:t>
      </w:r>
    </w:p>
    <w:p w14:paraId="0C8C048E" w14:textId="77777777" w:rsidR="00730D49" w:rsidRPr="00017743" w:rsidRDefault="00730D49" w:rsidP="00730D49">
      <w:pPr>
        <w:pStyle w:val="Heading4"/>
      </w:pPr>
      <w:r>
        <w:t>Legal rights solely derive their status from the law, meaning legal interventions against rights strip their underlying ‘existence’</w:t>
      </w:r>
    </w:p>
    <w:p w14:paraId="72976CF6" w14:textId="77777777" w:rsidR="00730D49" w:rsidRDefault="00730D49" w:rsidP="00730D49">
      <w:r w:rsidRPr="00017743">
        <w:rPr>
          <w:rStyle w:val="Style13ptBold"/>
        </w:rPr>
        <w:t>Herstein 23</w:t>
      </w:r>
      <w:r>
        <w:t>, Montesquieu Chair for Comparative Law and Legal History at the Hebrew University in Jerusalem and co-Editor-in-Chief of the journal Law and Philosophy. Professor Herstein served as a visiting professor at the law schools of Harvard University, Cornell University, Columbia University, and Peking University, and is scheduled to spend a year as a fellow of the Wissenschaftskolleg (Berlin). (Ori, 1-27-2023, "Legal Rights," Stanford Encyclopedia of Philosophy, https://plato.stanford.edu/entries/legal-rights/)</w:t>
      </w:r>
    </w:p>
    <w:p w14:paraId="6EB7D5AF" w14:textId="05116B36" w:rsidR="00730D49" w:rsidRPr="00730D49" w:rsidRDefault="00730D49" w:rsidP="00730D49">
      <w:pPr>
        <w:rPr>
          <w:sz w:val="16"/>
        </w:rPr>
      </w:pPr>
      <w:r w:rsidRPr="00084DD6">
        <w:rPr>
          <w:rStyle w:val="Emphasis"/>
          <w:highlight w:val="cyan"/>
        </w:rPr>
        <w:t>Legal</w:t>
      </w:r>
      <w:r w:rsidRPr="00017743">
        <w:rPr>
          <w:rStyle w:val="Emphasis"/>
        </w:rPr>
        <w:t xml:space="preserve"> </w:t>
      </w:r>
      <w:r w:rsidRPr="00084DD6">
        <w:rPr>
          <w:rStyle w:val="Emphasis"/>
          <w:highlight w:val="cyan"/>
        </w:rPr>
        <w:t>rights</w:t>
      </w:r>
      <w:r w:rsidRPr="00017743">
        <w:rPr>
          <w:rStyle w:val="Emphasis"/>
        </w:rPr>
        <w:t xml:space="preserve"> </w:t>
      </w:r>
      <w:r w:rsidRPr="00084DD6">
        <w:rPr>
          <w:rStyle w:val="Emphasis"/>
          <w:highlight w:val="cyan"/>
        </w:rPr>
        <w:t>are creatures of the law</w:t>
      </w:r>
      <w:r w:rsidRPr="00017743">
        <w:rPr>
          <w:rStyle w:val="Emphasis"/>
        </w:rPr>
        <w:t>.</w:t>
      </w:r>
      <w:r w:rsidRPr="006B2755">
        <w:rPr>
          <w:sz w:val="16"/>
        </w:rPr>
        <w:t xml:space="preserve"> As such, their legal validity—</w:t>
      </w:r>
      <w:r w:rsidRPr="00017743">
        <w:rPr>
          <w:rStyle w:val="StyleUnderline"/>
        </w:rPr>
        <w:t xml:space="preserve">that is, a </w:t>
      </w:r>
      <w:r w:rsidRPr="00084DD6">
        <w:rPr>
          <w:rStyle w:val="StyleUnderline"/>
          <w:highlight w:val="cyan"/>
        </w:rPr>
        <w:t>right’s status</w:t>
      </w:r>
      <w:r w:rsidRPr="006B2755">
        <w:rPr>
          <w:sz w:val="16"/>
        </w:rPr>
        <w:t xml:space="preserve"> as legal—typically </w:t>
      </w:r>
      <w:r w:rsidRPr="00084DD6">
        <w:rPr>
          <w:rStyle w:val="StyleUnderline"/>
          <w:highlight w:val="cyan"/>
        </w:rPr>
        <w:t>flows</w:t>
      </w:r>
      <w:r w:rsidRPr="00017743">
        <w:rPr>
          <w:rStyle w:val="StyleUnderline"/>
        </w:rPr>
        <w:t xml:space="preserve"> </w:t>
      </w:r>
      <w:r w:rsidRPr="00084DD6">
        <w:rPr>
          <w:rStyle w:val="StyleUnderline"/>
          <w:highlight w:val="cyan"/>
        </w:rPr>
        <w:t>from</w:t>
      </w:r>
      <w:r w:rsidRPr="006B2755">
        <w:rPr>
          <w:sz w:val="16"/>
        </w:rPr>
        <w:t xml:space="preserve"> other legal norms or from </w:t>
      </w:r>
      <w:r w:rsidRPr="00017743">
        <w:rPr>
          <w:rStyle w:val="Emphasis"/>
        </w:rPr>
        <w:t xml:space="preserve">a </w:t>
      </w:r>
      <w:r w:rsidRPr="00084DD6">
        <w:rPr>
          <w:rStyle w:val="Emphasis"/>
          <w:highlight w:val="cyan"/>
        </w:rPr>
        <w:t>source of law</w:t>
      </w:r>
      <w:r w:rsidRPr="006B2755">
        <w:rPr>
          <w:sz w:val="16"/>
        </w:rPr>
        <w:t xml:space="preserve"> (MacCormick 1977: 189 &amp; 206; Sumner 1987: 68–70; Raz 1994: 263–268).</w:t>
      </w:r>
    </w:p>
    <w:p w14:paraId="1D8D7B9C" w14:textId="77777777" w:rsidR="00730D49" w:rsidRDefault="00730D49" w:rsidP="00730D49">
      <w:pPr>
        <w:pStyle w:val="Heading4"/>
      </w:pPr>
      <w:r>
        <w:t>Government workers---</w:t>
      </w:r>
    </w:p>
    <w:p w14:paraId="57CBCBD7" w14:textId="77777777" w:rsidR="00730D49" w:rsidRDefault="00730D49" w:rsidP="00730D49">
      <w:pPr>
        <w:pStyle w:val="Heading4"/>
      </w:pPr>
      <w:r>
        <w:t>Trump just added 47 affs to the subset---executive order below for reference</w:t>
      </w:r>
    </w:p>
    <w:p w14:paraId="4057CB7A" w14:textId="77777777" w:rsidR="00730D49" w:rsidRPr="00283768" w:rsidRDefault="00730D49" w:rsidP="00730D49">
      <w:pPr>
        <w:rPr>
          <w:color w:val="555555"/>
          <w:sz w:val="16"/>
          <w:szCs w:val="16"/>
        </w:rPr>
      </w:pPr>
      <w:r w:rsidRPr="00283768">
        <w:rPr>
          <w:rStyle w:val="Style13ptBold"/>
          <w:color w:val="555555"/>
          <w:sz w:val="20"/>
          <w:szCs w:val="16"/>
        </w:rPr>
        <w:t>The President 25</w:t>
      </w:r>
      <w:r w:rsidRPr="00283768">
        <w:rPr>
          <w:color w:val="555555"/>
          <w:sz w:val="16"/>
          <w:szCs w:val="16"/>
        </w:rPr>
        <w:t>, you know who that is twin (4-3-2025, Exclusions From Federal Labor-Management Relations Programs, Federal Register, https://www.federalregister.gov/documents/2025/04/03/2025-05836/exclusions-from-federal-labor-management-relations-programs) //qsmit</w:t>
      </w:r>
    </w:p>
    <w:p w14:paraId="0325CF08" w14:textId="77777777" w:rsidR="00730D49" w:rsidRDefault="00730D49" w:rsidP="00730D49">
      <w:pPr>
        <w:rPr>
          <w:color w:val="555555"/>
          <w:sz w:val="10"/>
          <w:szCs w:val="16"/>
        </w:rPr>
      </w:pPr>
      <w:r w:rsidRPr="00283768">
        <w:rPr>
          <w:color w:val="555555"/>
          <w:sz w:val="10"/>
          <w:szCs w:val="16"/>
        </w:rPr>
        <w:t>Section 1</w:t>
      </w:r>
      <w:r>
        <w:rPr>
          <w:color w:val="555555"/>
          <w:sz w:val="10"/>
          <w:szCs w:val="16"/>
        </w:rPr>
        <w:t xml:space="preserve"> </w:t>
      </w:r>
      <w:r w:rsidRPr="00283768">
        <w:rPr>
          <w:color w:val="555555"/>
          <w:sz w:val="10"/>
          <w:szCs w:val="16"/>
        </w:rPr>
        <w:t>Determinations.</w:t>
      </w:r>
      <w:r>
        <w:rPr>
          <w:color w:val="555555"/>
          <w:sz w:val="10"/>
          <w:szCs w:val="16"/>
        </w:rPr>
        <w:t xml:space="preserve"> </w:t>
      </w:r>
      <w:r w:rsidRPr="00283768">
        <w:rPr>
          <w:color w:val="555555"/>
          <w:sz w:val="10"/>
          <w:szCs w:val="16"/>
        </w:rPr>
        <w:t>(a)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w:t>
      </w:r>
      <w:r>
        <w:rPr>
          <w:color w:val="555555"/>
          <w:sz w:val="10"/>
          <w:szCs w:val="16"/>
        </w:rPr>
        <w:t xml:space="preserve"> </w:t>
      </w:r>
      <w:r w:rsidRPr="00283768">
        <w:rPr>
          <w:color w:val="555555"/>
          <w:sz w:val="10"/>
          <w:szCs w:val="16"/>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r>
        <w:rPr>
          <w:color w:val="555555"/>
          <w:sz w:val="10"/>
          <w:szCs w:val="16"/>
        </w:rPr>
        <w:t xml:space="preserve"> </w:t>
      </w:r>
      <w:r w:rsidRPr="00283768">
        <w:rPr>
          <w:color w:val="555555"/>
          <w:sz w:val="10"/>
          <w:szCs w:val="16"/>
        </w:rPr>
        <w:t>Sec. 2</w:t>
      </w:r>
      <w:r>
        <w:rPr>
          <w:color w:val="555555"/>
          <w:sz w:val="10"/>
          <w:szCs w:val="16"/>
        </w:rPr>
        <w:t xml:space="preserve"> </w:t>
      </w:r>
      <w:r w:rsidRPr="00283768">
        <w:rPr>
          <w:color w:val="555555"/>
          <w:sz w:val="10"/>
          <w:szCs w:val="16"/>
        </w:rPr>
        <w:t>Additional National Security Exclusions.Executive Order 12171 of November 19, 1979, as amended, is further amended by:</w:t>
      </w:r>
      <w:r>
        <w:rPr>
          <w:color w:val="555555"/>
          <w:sz w:val="10"/>
          <w:szCs w:val="16"/>
        </w:rPr>
        <w:t xml:space="preserve"> </w:t>
      </w:r>
      <w:r w:rsidRPr="00283768">
        <w:rPr>
          <w:color w:val="555555"/>
          <w:sz w:val="10"/>
          <w:szCs w:val="16"/>
        </w:rPr>
        <w:t>(a) In section 1-101, adding “and Section 1-4” after “Section 1-2” in both places that term appears.</w:t>
      </w:r>
      <w:r>
        <w:rPr>
          <w:color w:val="555555"/>
          <w:sz w:val="10"/>
          <w:szCs w:val="16"/>
        </w:rPr>
        <w:t xml:space="preserve"> </w:t>
      </w:r>
      <w:r w:rsidRPr="00283768">
        <w:rPr>
          <w:color w:val="555555"/>
          <w:sz w:val="10"/>
          <w:szCs w:val="16"/>
        </w:rPr>
        <w:t>(b) Adding after section 1-3 a new section 1-4 that reads:</w:t>
      </w:r>
      <w:r>
        <w:rPr>
          <w:color w:val="555555"/>
          <w:sz w:val="10"/>
          <w:szCs w:val="16"/>
        </w:rPr>
        <w:t xml:space="preserve"> </w:t>
      </w:r>
      <w:r w:rsidRPr="00283768">
        <w:rPr>
          <w:color w:val="555555"/>
          <w:sz w:val="10"/>
          <w:szCs w:val="16"/>
        </w:rPr>
        <w:t>“1-4.</w:t>
      </w:r>
      <w:r>
        <w:rPr>
          <w:color w:val="555555"/>
          <w:sz w:val="10"/>
          <w:szCs w:val="16"/>
        </w:rPr>
        <w:t xml:space="preserve"> </w:t>
      </w:r>
      <w:r w:rsidRPr="00283768">
        <w:rPr>
          <w:color w:val="555555"/>
          <w:sz w:val="10"/>
          <w:szCs w:val="16"/>
        </w:rPr>
        <w:t>Additional Exclusions.</w:t>
      </w:r>
      <w:r>
        <w:rPr>
          <w:color w:val="555555"/>
          <w:sz w:val="10"/>
          <w:szCs w:val="16"/>
        </w:rPr>
        <w:t xml:space="preserve"> </w:t>
      </w:r>
      <w:r w:rsidRPr="00283768">
        <w:rPr>
          <w:color w:val="555555"/>
          <w:sz w:val="10"/>
          <w:szCs w:val="16"/>
        </w:rPr>
        <w:t xml:space="preserve">1-401. The </w:t>
      </w:r>
      <w:r w:rsidRPr="00283768">
        <w:rPr>
          <w:rStyle w:val="StyleUnderline"/>
          <w:color w:val="555555"/>
          <w:sz w:val="16"/>
          <w:szCs w:val="16"/>
          <w:highlight w:val="lightGray"/>
        </w:rPr>
        <w:t>Department of State</w:t>
      </w:r>
      <w:r w:rsidRPr="00283768">
        <w:rPr>
          <w:color w:val="555555"/>
          <w:sz w:val="10"/>
          <w:szCs w:val="16"/>
        </w:rPr>
        <w:t>.</w:t>
      </w:r>
      <w:r>
        <w:rPr>
          <w:color w:val="555555"/>
          <w:sz w:val="10"/>
          <w:szCs w:val="16"/>
        </w:rPr>
        <w:t xml:space="preserve"> </w:t>
      </w:r>
      <w:r w:rsidRPr="00283768">
        <w:rPr>
          <w:color w:val="555555"/>
          <w:sz w:val="10"/>
          <w:szCs w:val="16"/>
        </w:rPr>
        <w:t xml:space="preserve">1-402. The </w:t>
      </w:r>
      <w:r w:rsidRPr="00283768">
        <w:rPr>
          <w:rStyle w:val="StyleUnderline"/>
          <w:color w:val="555555"/>
          <w:sz w:val="16"/>
          <w:szCs w:val="16"/>
          <w:highlight w:val="lightGray"/>
        </w:rPr>
        <w:t>Department of Defense</w:t>
      </w:r>
      <w:r w:rsidRPr="00283768">
        <w:rPr>
          <w:color w:val="555555"/>
          <w:sz w:val="10"/>
          <w:szCs w:val="16"/>
        </w:rPr>
        <w:t>, except for any subdivisions excluded pursuant to section 4 of the Executive Order of March 27, 2025, entitled ‘Exclusions from Federal Labor-Management Relations Programs.'</w:t>
      </w:r>
      <w:r>
        <w:rPr>
          <w:color w:val="555555"/>
          <w:sz w:val="10"/>
          <w:szCs w:val="16"/>
        </w:rPr>
        <w:t xml:space="preserve"> </w:t>
      </w:r>
      <w:r w:rsidRPr="00283768">
        <w:rPr>
          <w:color w:val="555555"/>
          <w:sz w:val="10"/>
          <w:szCs w:val="16"/>
        </w:rPr>
        <w:t xml:space="preserve">1-403. The </w:t>
      </w:r>
      <w:r w:rsidRPr="00283768">
        <w:rPr>
          <w:rStyle w:val="StyleUnderline"/>
          <w:color w:val="555555"/>
          <w:sz w:val="16"/>
          <w:szCs w:val="16"/>
          <w:highlight w:val="lightGray"/>
        </w:rPr>
        <w:t>Department of the Treasury</w:t>
      </w:r>
      <w:r w:rsidRPr="00283768">
        <w:rPr>
          <w:color w:val="555555"/>
          <w:sz w:val="10"/>
          <w:szCs w:val="16"/>
        </w:rPr>
        <w:t>, except the Bureau of Engraving and Printing.</w:t>
      </w:r>
      <w:r>
        <w:rPr>
          <w:color w:val="555555"/>
          <w:sz w:val="10"/>
          <w:szCs w:val="16"/>
        </w:rPr>
        <w:t xml:space="preserve"> </w:t>
      </w:r>
      <w:r w:rsidRPr="00283768">
        <w:rPr>
          <w:color w:val="555555"/>
          <w:sz w:val="10"/>
          <w:szCs w:val="16"/>
        </w:rPr>
        <w:t xml:space="preserve">1-404. The </w:t>
      </w:r>
      <w:r w:rsidRPr="00283768">
        <w:rPr>
          <w:rStyle w:val="StyleUnderline"/>
          <w:color w:val="555555"/>
          <w:sz w:val="16"/>
          <w:szCs w:val="16"/>
          <w:highlight w:val="lightGray"/>
        </w:rPr>
        <w:t>Department of Veterans Affairs</w:t>
      </w:r>
      <w:r w:rsidRPr="00283768">
        <w:rPr>
          <w:color w:val="555555"/>
          <w:sz w:val="10"/>
          <w:szCs w:val="16"/>
        </w:rPr>
        <w:t>.</w:t>
      </w:r>
      <w:r>
        <w:rPr>
          <w:color w:val="555555"/>
          <w:sz w:val="10"/>
          <w:szCs w:val="16"/>
        </w:rPr>
        <w:t xml:space="preserve"> </w:t>
      </w:r>
      <w:r w:rsidRPr="00283768">
        <w:rPr>
          <w:color w:val="555555"/>
          <w:sz w:val="10"/>
          <w:szCs w:val="16"/>
        </w:rPr>
        <w:t xml:space="preserve">1-405. The </w:t>
      </w:r>
      <w:r w:rsidRPr="00283768">
        <w:rPr>
          <w:rStyle w:val="StyleUnderline"/>
          <w:color w:val="555555"/>
          <w:sz w:val="16"/>
          <w:szCs w:val="16"/>
          <w:highlight w:val="lightGray"/>
        </w:rPr>
        <w:t>Department of Justice</w:t>
      </w:r>
      <w:r w:rsidRPr="00283768">
        <w:rPr>
          <w:color w:val="555555"/>
          <w:sz w:val="10"/>
          <w:szCs w:val="16"/>
        </w:rPr>
        <w:t>.</w:t>
      </w:r>
      <w:r>
        <w:rPr>
          <w:color w:val="555555"/>
          <w:sz w:val="10"/>
          <w:szCs w:val="16"/>
        </w:rPr>
        <w:t xml:space="preserve"> </w:t>
      </w:r>
      <w:r w:rsidRPr="00283768">
        <w:rPr>
          <w:color w:val="555555"/>
          <w:sz w:val="10"/>
          <w:szCs w:val="16"/>
        </w:rPr>
        <w:t xml:space="preserve">1-406. Agencies or subdivisions of the </w:t>
      </w:r>
      <w:r w:rsidRPr="00283768">
        <w:rPr>
          <w:rStyle w:val="StyleUnderline"/>
          <w:color w:val="555555"/>
          <w:sz w:val="16"/>
          <w:szCs w:val="16"/>
          <w:highlight w:val="lightGray"/>
        </w:rPr>
        <w:t>Department of Health and Human Services</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Office of the Secretary</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Food and Drug Administration</w:t>
      </w:r>
      <w:r w:rsidRPr="00283768">
        <w:rPr>
          <w:color w:val="555555"/>
          <w:sz w:val="10"/>
          <w:szCs w:val="16"/>
        </w:rPr>
        <w:t>.</w:t>
      </w:r>
      <w:r>
        <w:rPr>
          <w:color w:val="555555"/>
          <w:sz w:val="10"/>
          <w:szCs w:val="16"/>
        </w:rPr>
        <w:t xml:space="preserve"> </w:t>
      </w:r>
      <w:r w:rsidRPr="00283768">
        <w:rPr>
          <w:color w:val="555555"/>
          <w:sz w:val="10"/>
          <w:szCs w:val="16"/>
        </w:rPr>
        <w:t xml:space="preserve">(c) </w:t>
      </w:r>
      <w:r w:rsidRPr="00283768">
        <w:rPr>
          <w:rStyle w:val="StyleUnderline"/>
          <w:color w:val="555555"/>
          <w:sz w:val="16"/>
          <w:szCs w:val="16"/>
          <w:highlight w:val="lightGray"/>
        </w:rPr>
        <w:t>Centers for Disease Control and Prevention</w:t>
      </w:r>
      <w:r w:rsidRPr="00283768">
        <w:rPr>
          <w:color w:val="555555"/>
          <w:sz w:val="10"/>
          <w:szCs w:val="16"/>
        </w:rPr>
        <w:t>.</w:t>
      </w:r>
      <w:r>
        <w:rPr>
          <w:color w:val="555555"/>
          <w:sz w:val="10"/>
          <w:szCs w:val="16"/>
        </w:rPr>
        <w:t xml:space="preserve"> </w:t>
      </w:r>
      <w:r w:rsidRPr="00283768">
        <w:rPr>
          <w:color w:val="555555"/>
          <w:sz w:val="10"/>
          <w:szCs w:val="16"/>
        </w:rPr>
        <w:t xml:space="preserve">(d) </w:t>
      </w:r>
      <w:r w:rsidRPr="00283768">
        <w:rPr>
          <w:rStyle w:val="StyleUnderline"/>
          <w:color w:val="555555"/>
          <w:sz w:val="16"/>
          <w:szCs w:val="16"/>
          <w:highlight w:val="lightGray"/>
        </w:rPr>
        <w:t>Administration for Strategic Preparedness and Response</w:t>
      </w:r>
      <w:r w:rsidRPr="00283768">
        <w:rPr>
          <w:color w:val="555555"/>
          <w:sz w:val="10"/>
          <w:szCs w:val="16"/>
        </w:rPr>
        <w:t>.</w:t>
      </w:r>
      <w:r>
        <w:rPr>
          <w:color w:val="555555"/>
          <w:sz w:val="10"/>
          <w:szCs w:val="16"/>
        </w:rPr>
        <w:t xml:space="preserve"> </w:t>
      </w:r>
      <w:r w:rsidRPr="00283768">
        <w:rPr>
          <w:color w:val="555555"/>
          <w:sz w:val="10"/>
          <w:szCs w:val="16"/>
        </w:rPr>
        <w:t xml:space="preserve">(e) </w:t>
      </w:r>
      <w:r w:rsidRPr="00283768">
        <w:rPr>
          <w:rStyle w:val="StyleUnderline"/>
          <w:color w:val="555555"/>
          <w:sz w:val="16"/>
          <w:szCs w:val="16"/>
          <w:highlight w:val="lightGray"/>
        </w:rPr>
        <w:t>Office of the General Counsel</w:t>
      </w:r>
      <w:r w:rsidRPr="00283768">
        <w:rPr>
          <w:color w:val="555555"/>
          <w:sz w:val="10"/>
          <w:szCs w:val="16"/>
        </w:rPr>
        <w:t>.</w:t>
      </w:r>
      <w:r>
        <w:rPr>
          <w:color w:val="555555"/>
          <w:sz w:val="10"/>
          <w:szCs w:val="16"/>
        </w:rPr>
        <w:t xml:space="preserve"> </w:t>
      </w:r>
      <w:r w:rsidRPr="00283768">
        <w:rPr>
          <w:color w:val="555555"/>
          <w:sz w:val="10"/>
          <w:szCs w:val="16"/>
        </w:rPr>
        <w:t xml:space="preserve">(f) </w:t>
      </w:r>
      <w:r w:rsidRPr="00283768">
        <w:rPr>
          <w:rStyle w:val="StyleUnderline"/>
          <w:color w:val="555555"/>
          <w:sz w:val="16"/>
          <w:szCs w:val="16"/>
          <w:highlight w:val="lightGray"/>
        </w:rPr>
        <w:t>Office of Refugee Resettlement</w:t>
      </w:r>
      <w:r w:rsidRPr="00283768">
        <w:rPr>
          <w:color w:val="555555"/>
          <w:sz w:val="10"/>
          <w:szCs w:val="16"/>
        </w:rPr>
        <w:t>, Administration for Children and Families.</w:t>
      </w:r>
      <w:r>
        <w:rPr>
          <w:color w:val="555555"/>
          <w:sz w:val="10"/>
          <w:szCs w:val="16"/>
        </w:rPr>
        <w:t xml:space="preserve"> </w:t>
      </w:r>
      <w:r w:rsidRPr="00283768">
        <w:rPr>
          <w:color w:val="555555"/>
          <w:sz w:val="10"/>
          <w:szCs w:val="16"/>
        </w:rPr>
        <w:t xml:space="preserve">(g) </w:t>
      </w:r>
      <w:r w:rsidRPr="00283768">
        <w:rPr>
          <w:rStyle w:val="StyleUnderline"/>
          <w:color w:val="555555"/>
          <w:sz w:val="16"/>
          <w:szCs w:val="16"/>
          <w:highlight w:val="lightGray"/>
        </w:rPr>
        <w:t>National Institute of Allergy and Infectious Diseases</w:t>
      </w:r>
      <w:r w:rsidRPr="00283768">
        <w:rPr>
          <w:color w:val="555555"/>
          <w:sz w:val="10"/>
          <w:szCs w:val="16"/>
        </w:rPr>
        <w:t xml:space="preserve">, </w:t>
      </w:r>
      <w:r w:rsidRPr="00283768">
        <w:rPr>
          <w:rStyle w:val="StyleUnderline"/>
          <w:color w:val="555555"/>
          <w:sz w:val="16"/>
          <w:szCs w:val="16"/>
          <w:highlight w:val="lightGray"/>
        </w:rPr>
        <w:t>National Institutes of Health</w:t>
      </w:r>
      <w:r w:rsidRPr="00283768">
        <w:rPr>
          <w:color w:val="555555"/>
          <w:sz w:val="10"/>
          <w:szCs w:val="16"/>
        </w:rPr>
        <w:t>.</w:t>
      </w:r>
      <w:r>
        <w:rPr>
          <w:color w:val="555555"/>
          <w:sz w:val="10"/>
          <w:szCs w:val="16"/>
        </w:rPr>
        <w:t xml:space="preserve"> </w:t>
      </w:r>
      <w:r w:rsidRPr="00283768">
        <w:rPr>
          <w:color w:val="555555"/>
          <w:sz w:val="10"/>
          <w:szCs w:val="16"/>
        </w:rPr>
        <w:t xml:space="preserve">1-407. Agencies or subdivisions of the </w:t>
      </w:r>
      <w:r w:rsidRPr="00283768">
        <w:rPr>
          <w:rStyle w:val="StyleUnderline"/>
          <w:color w:val="555555"/>
          <w:sz w:val="16"/>
          <w:szCs w:val="16"/>
          <w:highlight w:val="lightGray"/>
        </w:rPr>
        <w:t>Department of Homeland Security</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Office of the Secretary</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Office of the General Counsel</w:t>
      </w:r>
      <w:r w:rsidRPr="00283768">
        <w:rPr>
          <w:color w:val="555555"/>
          <w:sz w:val="10"/>
          <w:szCs w:val="16"/>
        </w:rPr>
        <w:t>.</w:t>
      </w:r>
      <w:r>
        <w:rPr>
          <w:color w:val="555555"/>
          <w:sz w:val="10"/>
          <w:szCs w:val="16"/>
        </w:rPr>
        <w:t xml:space="preserve"> </w:t>
      </w:r>
      <w:r w:rsidRPr="00283768">
        <w:rPr>
          <w:color w:val="555555"/>
          <w:sz w:val="10"/>
          <w:szCs w:val="16"/>
        </w:rPr>
        <w:t xml:space="preserve">(c) </w:t>
      </w:r>
      <w:r w:rsidRPr="00283768">
        <w:rPr>
          <w:rStyle w:val="StyleUnderline"/>
          <w:color w:val="555555"/>
          <w:sz w:val="16"/>
          <w:szCs w:val="16"/>
          <w:highlight w:val="lightGray"/>
        </w:rPr>
        <w:t>Office of Strategy, Policy, and Plans</w:t>
      </w:r>
      <w:r w:rsidRPr="00283768">
        <w:rPr>
          <w:color w:val="555555"/>
          <w:sz w:val="10"/>
          <w:szCs w:val="16"/>
        </w:rPr>
        <w:t>.</w:t>
      </w:r>
      <w:r>
        <w:rPr>
          <w:color w:val="555555"/>
          <w:sz w:val="10"/>
          <w:szCs w:val="16"/>
        </w:rPr>
        <w:t xml:space="preserve"> </w:t>
      </w:r>
      <w:r w:rsidRPr="00283768">
        <w:rPr>
          <w:color w:val="555555"/>
          <w:sz w:val="10"/>
          <w:szCs w:val="16"/>
        </w:rPr>
        <w:t xml:space="preserve">(d) </w:t>
      </w:r>
      <w:r w:rsidRPr="00283768">
        <w:rPr>
          <w:rStyle w:val="StyleUnderline"/>
          <w:color w:val="555555"/>
          <w:sz w:val="16"/>
          <w:szCs w:val="16"/>
          <w:highlight w:val="lightGray"/>
        </w:rPr>
        <w:t>Management Directorate</w:t>
      </w:r>
      <w:r w:rsidRPr="00283768">
        <w:rPr>
          <w:color w:val="555555"/>
          <w:sz w:val="10"/>
          <w:szCs w:val="16"/>
        </w:rPr>
        <w:t>.</w:t>
      </w:r>
      <w:r>
        <w:rPr>
          <w:color w:val="555555"/>
          <w:sz w:val="10"/>
          <w:szCs w:val="16"/>
        </w:rPr>
        <w:t xml:space="preserve"> </w:t>
      </w:r>
      <w:r w:rsidRPr="00283768">
        <w:rPr>
          <w:color w:val="555555"/>
          <w:sz w:val="10"/>
          <w:szCs w:val="16"/>
        </w:rPr>
        <w:t xml:space="preserve">(e) </w:t>
      </w:r>
      <w:r w:rsidRPr="00283768">
        <w:rPr>
          <w:rStyle w:val="StyleUnderline"/>
          <w:color w:val="555555"/>
          <w:sz w:val="16"/>
          <w:szCs w:val="16"/>
          <w:highlight w:val="lightGray"/>
        </w:rPr>
        <w:t>Science and Technology Directorate</w:t>
      </w:r>
      <w:r w:rsidRPr="00283768">
        <w:rPr>
          <w:color w:val="555555"/>
          <w:sz w:val="10"/>
          <w:szCs w:val="16"/>
        </w:rPr>
        <w:t>.</w:t>
      </w:r>
      <w:r>
        <w:rPr>
          <w:color w:val="555555"/>
          <w:sz w:val="10"/>
          <w:szCs w:val="16"/>
        </w:rPr>
        <w:t xml:space="preserve"> </w:t>
      </w:r>
      <w:r w:rsidRPr="00283768">
        <w:rPr>
          <w:color w:val="555555"/>
          <w:sz w:val="10"/>
          <w:szCs w:val="16"/>
        </w:rPr>
        <w:t xml:space="preserve">(f) </w:t>
      </w:r>
      <w:r w:rsidRPr="00283768">
        <w:rPr>
          <w:rStyle w:val="StyleUnderline"/>
          <w:color w:val="555555"/>
          <w:sz w:val="16"/>
          <w:szCs w:val="16"/>
          <w:highlight w:val="lightGray"/>
        </w:rPr>
        <w:t>Office of Health Security</w:t>
      </w:r>
      <w:r w:rsidRPr="00283768">
        <w:rPr>
          <w:color w:val="555555"/>
          <w:sz w:val="10"/>
          <w:szCs w:val="16"/>
        </w:rPr>
        <w:t>.</w:t>
      </w:r>
      <w:r>
        <w:rPr>
          <w:color w:val="555555"/>
          <w:sz w:val="10"/>
          <w:szCs w:val="16"/>
        </w:rPr>
        <w:t xml:space="preserve"> </w:t>
      </w:r>
      <w:r w:rsidRPr="00283768">
        <w:rPr>
          <w:color w:val="555555"/>
          <w:sz w:val="10"/>
          <w:szCs w:val="16"/>
        </w:rPr>
        <w:t xml:space="preserve">(g) </w:t>
      </w:r>
      <w:r w:rsidRPr="00283768">
        <w:rPr>
          <w:rStyle w:val="StyleUnderline"/>
          <w:color w:val="555555"/>
          <w:sz w:val="16"/>
          <w:szCs w:val="16"/>
          <w:highlight w:val="lightGray"/>
        </w:rPr>
        <w:t>Office of Homeland Security Situational Awareness</w:t>
      </w:r>
      <w:r w:rsidRPr="00283768">
        <w:rPr>
          <w:color w:val="555555"/>
          <w:sz w:val="10"/>
          <w:szCs w:val="16"/>
        </w:rPr>
        <w:t>.</w:t>
      </w:r>
      <w:r>
        <w:rPr>
          <w:color w:val="555555"/>
          <w:sz w:val="10"/>
          <w:szCs w:val="16"/>
        </w:rPr>
        <w:t xml:space="preserve"> </w:t>
      </w:r>
      <w:r w:rsidRPr="00283768">
        <w:rPr>
          <w:color w:val="555555"/>
          <w:sz w:val="10"/>
          <w:szCs w:val="16"/>
        </w:rPr>
        <w:t xml:space="preserve">(h) </w:t>
      </w:r>
      <w:r w:rsidRPr="00283768">
        <w:rPr>
          <w:rStyle w:val="StyleUnderline"/>
          <w:color w:val="555555"/>
          <w:sz w:val="16"/>
          <w:szCs w:val="16"/>
          <w:highlight w:val="lightGray"/>
        </w:rPr>
        <w:t>U.S. Citizenship and Immigration Services</w:t>
      </w:r>
      <w:r w:rsidRPr="00283768">
        <w:rPr>
          <w:color w:val="555555"/>
          <w:sz w:val="10"/>
          <w:szCs w:val="16"/>
        </w:rPr>
        <w:t>.</w:t>
      </w:r>
      <w:r>
        <w:rPr>
          <w:color w:val="555555"/>
          <w:sz w:val="10"/>
          <w:szCs w:val="16"/>
        </w:rPr>
        <w:t xml:space="preserve"> </w:t>
      </w:r>
      <w:r w:rsidRPr="00283768">
        <w:rPr>
          <w:color w:val="555555"/>
          <w:sz w:val="10"/>
          <w:szCs w:val="16"/>
        </w:rPr>
        <w:t xml:space="preserve">(i) </w:t>
      </w:r>
      <w:r w:rsidRPr="00283768">
        <w:rPr>
          <w:rStyle w:val="StyleUnderline"/>
          <w:color w:val="555555"/>
          <w:sz w:val="16"/>
          <w:szCs w:val="16"/>
          <w:highlight w:val="lightGray"/>
        </w:rPr>
        <w:t>United States Immigration and Customs Enforcement</w:t>
      </w:r>
      <w:r w:rsidRPr="00283768">
        <w:rPr>
          <w:color w:val="555555"/>
          <w:sz w:val="10"/>
          <w:szCs w:val="16"/>
        </w:rPr>
        <w:t>.</w:t>
      </w:r>
      <w:r>
        <w:rPr>
          <w:color w:val="555555"/>
          <w:sz w:val="10"/>
          <w:szCs w:val="16"/>
        </w:rPr>
        <w:t xml:space="preserve"> </w:t>
      </w:r>
      <w:r w:rsidRPr="00283768">
        <w:rPr>
          <w:color w:val="555555"/>
          <w:sz w:val="10"/>
          <w:szCs w:val="16"/>
        </w:rPr>
        <w:t xml:space="preserve">(j) </w:t>
      </w:r>
      <w:r w:rsidRPr="00283768">
        <w:rPr>
          <w:rStyle w:val="StyleUnderline"/>
          <w:color w:val="555555"/>
          <w:sz w:val="16"/>
          <w:szCs w:val="16"/>
          <w:highlight w:val="lightGray"/>
        </w:rPr>
        <w:t>United States Coast Guard</w:t>
      </w:r>
      <w:r w:rsidRPr="00283768">
        <w:rPr>
          <w:color w:val="555555"/>
          <w:sz w:val="10"/>
          <w:szCs w:val="16"/>
        </w:rPr>
        <w:t>.</w:t>
      </w:r>
      <w:r>
        <w:rPr>
          <w:color w:val="555555"/>
          <w:sz w:val="10"/>
          <w:szCs w:val="16"/>
        </w:rPr>
        <w:t xml:space="preserve"> </w:t>
      </w:r>
      <w:r w:rsidRPr="00283768">
        <w:rPr>
          <w:color w:val="555555"/>
          <w:sz w:val="10"/>
          <w:szCs w:val="16"/>
        </w:rPr>
        <w:t xml:space="preserve">(k) </w:t>
      </w:r>
      <w:r w:rsidRPr="00283768">
        <w:rPr>
          <w:rStyle w:val="StyleUnderline"/>
          <w:color w:val="555555"/>
          <w:sz w:val="16"/>
          <w:szCs w:val="16"/>
          <w:highlight w:val="lightGray"/>
        </w:rPr>
        <w:t>Cybersecurity and Infrastructure Security Agency</w:t>
      </w:r>
      <w:r w:rsidRPr="00283768">
        <w:rPr>
          <w:color w:val="555555"/>
          <w:sz w:val="10"/>
          <w:szCs w:val="16"/>
        </w:rPr>
        <w:t>.</w:t>
      </w:r>
      <w:r>
        <w:rPr>
          <w:color w:val="555555"/>
          <w:sz w:val="10"/>
          <w:szCs w:val="16"/>
        </w:rPr>
        <w:t xml:space="preserve"> </w:t>
      </w:r>
      <w:r w:rsidRPr="00283768">
        <w:rPr>
          <w:color w:val="555555"/>
          <w:sz w:val="10"/>
          <w:szCs w:val="16"/>
        </w:rPr>
        <w:t xml:space="preserve">(l) </w:t>
      </w:r>
      <w:r w:rsidRPr="00283768">
        <w:rPr>
          <w:rStyle w:val="StyleUnderline"/>
          <w:color w:val="555555"/>
          <w:sz w:val="16"/>
          <w:szCs w:val="16"/>
          <w:highlight w:val="lightGray"/>
        </w:rPr>
        <w:t>Federal Emergency Management Agency</w:t>
      </w:r>
      <w:r w:rsidRPr="00283768">
        <w:rPr>
          <w:color w:val="555555"/>
          <w:sz w:val="10"/>
          <w:szCs w:val="16"/>
        </w:rPr>
        <w:t>.</w:t>
      </w:r>
      <w:r>
        <w:rPr>
          <w:color w:val="555555"/>
          <w:sz w:val="10"/>
          <w:szCs w:val="16"/>
        </w:rPr>
        <w:t xml:space="preserve"> </w:t>
      </w:r>
      <w:r w:rsidRPr="00283768">
        <w:rPr>
          <w:color w:val="555555"/>
          <w:sz w:val="10"/>
          <w:szCs w:val="16"/>
        </w:rPr>
        <w:t xml:space="preserve">1-408. Agencies or subdivisions of the </w:t>
      </w:r>
      <w:r w:rsidRPr="00283768">
        <w:rPr>
          <w:rStyle w:val="StyleUnderline"/>
          <w:color w:val="555555"/>
          <w:sz w:val="16"/>
          <w:szCs w:val="16"/>
          <w:highlight w:val="lightGray"/>
        </w:rPr>
        <w:t>Department of the Interior</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Office of the Secretary</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Bureau of Land Management</w:t>
      </w:r>
      <w:r w:rsidRPr="00283768">
        <w:rPr>
          <w:color w:val="555555"/>
          <w:sz w:val="10"/>
          <w:szCs w:val="16"/>
        </w:rPr>
        <w:t>.</w:t>
      </w:r>
      <w:r>
        <w:rPr>
          <w:color w:val="555555"/>
          <w:sz w:val="10"/>
          <w:szCs w:val="16"/>
        </w:rPr>
        <w:t xml:space="preserve"> </w:t>
      </w:r>
      <w:r w:rsidRPr="00283768">
        <w:rPr>
          <w:color w:val="555555"/>
          <w:sz w:val="10"/>
          <w:szCs w:val="16"/>
        </w:rPr>
        <w:t xml:space="preserve">(c) </w:t>
      </w:r>
      <w:r w:rsidRPr="00283768">
        <w:rPr>
          <w:rStyle w:val="StyleUnderline"/>
          <w:color w:val="555555"/>
          <w:sz w:val="16"/>
          <w:szCs w:val="16"/>
          <w:highlight w:val="lightGray"/>
        </w:rPr>
        <w:t>Bureau of Safety and Environmental Enforcement</w:t>
      </w:r>
      <w:r w:rsidRPr="00283768">
        <w:rPr>
          <w:color w:val="555555"/>
          <w:sz w:val="10"/>
          <w:szCs w:val="16"/>
        </w:rPr>
        <w:t>.</w:t>
      </w:r>
      <w:r>
        <w:rPr>
          <w:color w:val="555555"/>
          <w:sz w:val="10"/>
          <w:szCs w:val="16"/>
        </w:rPr>
        <w:t xml:space="preserve"> </w:t>
      </w:r>
      <w:r w:rsidRPr="00283768">
        <w:rPr>
          <w:color w:val="555555"/>
          <w:sz w:val="10"/>
          <w:szCs w:val="16"/>
        </w:rPr>
        <w:t xml:space="preserve">(d) </w:t>
      </w:r>
      <w:r w:rsidRPr="00283768">
        <w:rPr>
          <w:rStyle w:val="StyleUnderline"/>
          <w:color w:val="555555"/>
          <w:sz w:val="16"/>
          <w:szCs w:val="16"/>
          <w:highlight w:val="lightGray"/>
        </w:rPr>
        <w:t>Bureau of Ocean Energy Management</w:t>
      </w:r>
      <w:r w:rsidRPr="00283768">
        <w:rPr>
          <w:color w:val="555555"/>
          <w:sz w:val="10"/>
          <w:szCs w:val="16"/>
        </w:rPr>
        <w:t>.</w:t>
      </w:r>
      <w:r>
        <w:rPr>
          <w:color w:val="555555"/>
          <w:sz w:val="10"/>
          <w:szCs w:val="16"/>
        </w:rPr>
        <w:t xml:space="preserve"> </w:t>
      </w:r>
      <w:r w:rsidRPr="00283768">
        <w:rPr>
          <w:color w:val="555555"/>
          <w:sz w:val="10"/>
          <w:szCs w:val="16"/>
        </w:rPr>
        <w:t xml:space="preserve">1-409. The </w:t>
      </w:r>
      <w:r w:rsidRPr="00283768">
        <w:rPr>
          <w:rStyle w:val="StyleUnderline"/>
          <w:color w:val="555555"/>
          <w:sz w:val="16"/>
          <w:szCs w:val="16"/>
          <w:highlight w:val="lightGray"/>
        </w:rPr>
        <w:t>Department of Energy</w:t>
      </w:r>
      <w:r w:rsidRPr="00283768">
        <w:rPr>
          <w:color w:val="555555"/>
          <w:sz w:val="10"/>
          <w:szCs w:val="16"/>
        </w:rPr>
        <w:t>, except for the Federal Energy Regulatory Commission.</w:t>
      </w:r>
      <w:r>
        <w:rPr>
          <w:color w:val="555555"/>
          <w:sz w:val="10"/>
          <w:szCs w:val="16"/>
        </w:rPr>
        <w:t xml:space="preserve"> </w:t>
      </w:r>
      <w:r w:rsidRPr="00283768">
        <w:rPr>
          <w:color w:val="555555"/>
          <w:sz w:val="10"/>
          <w:szCs w:val="16"/>
        </w:rPr>
        <w:t xml:space="preserve">1-410. The following agencies or subdivisions of the </w:t>
      </w:r>
      <w:r w:rsidRPr="00283768">
        <w:rPr>
          <w:rStyle w:val="StyleUnderline"/>
          <w:color w:val="555555"/>
          <w:sz w:val="16"/>
          <w:szCs w:val="16"/>
          <w:highlight w:val="lightGray"/>
        </w:rPr>
        <w:t>Department of Agriculture</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Food Safety and Inspection Service</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Animal and Plant Health Inspection Service</w:t>
      </w:r>
      <w:r w:rsidRPr="00283768">
        <w:rPr>
          <w:color w:val="555555"/>
          <w:sz w:val="10"/>
          <w:szCs w:val="16"/>
        </w:rPr>
        <w:t>.</w:t>
      </w:r>
      <w:r>
        <w:rPr>
          <w:color w:val="555555"/>
          <w:sz w:val="10"/>
          <w:szCs w:val="16"/>
        </w:rPr>
        <w:t xml:space="preserve"> </w:t>
      </w:r>
      <w:r w:rsidRPr="00283768">
        <w:rPr>
          <w:color w:val="555555"/>
          <w:sz w:val="10"/>
          <w:szCs w:val="16"/>
        </w:rPr>
        <w:t xml:space="preserve">1-411. The </w:t>
      </w:r>
      <w:r w:rsidRPr="00283768">
        <w:rPr>
          <w:rStyle w:val="StyleUnderline"/>
          <w:color w:val="555555"/>
          <w:sz w:val="16"/>
          <w:szCs w:val="16"/>
          <w:highlight w:val="lightGray"/>
        </w:rPr>
        <w:t>International Trade Administration</w:t>
      </w:r>
      <w:r w:rsidRPr="00283768">
        <w:rPr>
          <w:color w:val="555555"/>
          <w:sz w:val="10"/>
          <w:szCs w:val="16"/>
        </w:rPr>
        <w:t xml:space="preserve">, </w:t>
      </w:r>
      <w:r w:rsidRPr="00283768">
        <w:rPr>
          <w:rStyle w:val="StyleUnderline"/>
          <w:color w:val="555555"/>
          <w:sz w:val="16"/>
          <w:szCs w:val="16"/>
          <w:highlight w:val="lightGray"/>
        </w:rPr>
        <w:t>Department of Commerce</w:t>
      </w:r>
      <w:r w:rsidRPr="00283768">
        <w:rPr>
          <w:color w:val="555555"/>
          <w:sz w:val="10"/>
          <w:szCs w:val="16"/>
        </w:rPr>
        <w:t>.</w:t>
      </w:r>
      <w:r>
        <w:rPr>
          <w:color w:val="555555"/>
          <w:sz w:val="10"/>
          <w:szCs w:val="16"/>
        </w:rPr>
        <w:t xml:space="preserve"> </w:t>
      </w:r>
      <w:r w:rsidRPr="00283768">
        <w:rPr>
          <w:color w:val="555555"/>
          <w:sz w:val="10"/>
          <w:szCs w:val="16"/>
        </w:rPr>
        <w:t xml:space="preserve">1-412. The </w:t>
      </w:r>
      <w:r w:rsidRPr="00283768">
        <w:rPr>
          <w:rStyle w:val="StyleUnderline"/>
          <w:color w:val="555555"/>
          <w:sz w:val="16"/>
          <w:szCs w:val="16"/>
          <w:highlight w:val="lightGray"/>
        </w:rPr>
        <w:t>Environmental Protection Agency</w:t>
      </w:r>
      <w:r w:rsidRPr="00283768">
        <w:rPr>
          <w:color w:val="555555"/>
          <w:sz w:val="10"/>
          <w:szCs w:val="16"/>
        </w:rPr>
        <w:t>.</w:t>
      </w:r>
      <w:r>
        <w:rPr>
          <w:color w:val="555555"/>
          <w:sz w:val="10"/>
          <w:szCs w:val="16"/>
        </w:rPr>
        <w:t xml:space="preserve"> </w:t>
      </w:r>
      <w:r w:rsidRPr="00283768">
        <w:rPr>
          <w:color w:val="555555"/>
          <w:sz w:val="10"/>
          <w:szCs w:val="16"/>
        </w:rPr>
        <w:t xml:space="preserve">1-413. The United States </w:t>
      </w:r>
      <w:r w:rsidRPr="00283768">
        <w:rPr>
          <w:rStyle w:val="StyleUnderline"/>
          <w:color w:val="555555"/>
          <w:sz w:val="16"/>
          <w:szCs w:val="16"/>
          <w:highlight w:val="lightGray"/>
        </w:rPr>
        <w:t>Agency for International Development</w:t>
      </w:r>
      <w:r w:rsidRPr="00283768">
        <w:rPr>
          <w:color w:val="555555"/>
          <w:sz w:val="10"/>
          <w:szCs w:val="16"/>
        </w:rPr>
        <w:t>.</w:t>
      </w:r>
      <w:r>
        <w:rPr>
          <w:color w:val="555555"/>
          <w:sz w:val="10"/>
          <w:szCs w:val="16"/>
        </w:rPr>
        <w:t xml:space="preserve"> </w:t>
      </w:r>
      <w:r w:rsidRPr="00283768">
        <w:rPr>
          <w:color w:val="555555"/>
          <w:sz w:val="10"/>
          <w:szCs w:val="16"/>
        </w:rPr>
        <w:t xml:space="preserve">1-414. The </w:t>
      </w:r>
      <w:r w:rsidRPr="00283768">
        <w:rPr>
          <w:rStyle w:val="StyleUnderline"/>
          <w:color w:val="555555"/>
          <w:sz w:val="16"/>
          <w:szCs w:val="16"/>
          <w:highlight w:val="lightGray"/>
        </w:rPr>
        <w:t>Nuclear Regulatory Commission</w:t>
      </w:r>
      <w:r w:rsidRPr="00283768">
        <w:rPr>
          <w:color w:val="555555"/>
          <w:sz w:val="10"/>
          <w:szCs w:val="16"/>
        </w:rPr>
        <w:t>.</w:t>
      </w:r>
      <w:r>
        <w:rPr>
          <w:color w:val="555555"/>
          <w:sz w:val="10"/>
          <w:szCs w:val="16"/>
        </w:rPr>
        <w:t xml:space="preserve"> </w:t>
      </w:r>
      <w:r w:rsidRPr="00283768">
        <w:rPr>
          <w:color w:val="555555"/>
          <w:sz w:val="10"/>
          <w:szCs w:val="16"/>
        </w:rPr>
        <w:t xml:space="preserve">1-415. The </w:t>
      </w:r>
      <w:r w:rsidRPr="00283768">
        <w:rPr>
          <w:rStyle w:val="StyleUnderline"/>
          <w:color w:val="555555"/>
          <w:sz w:val="16"/>
          <w:szCs w:val="16"/>
          <w:highlight w:val="lightGray"/>
        </w:rPr>
        <w:t>National Science Foundation</w:t>
      </w:r>
      <w:r w:rsidRPr="00283768">
        <w:rPr>
          <w:color w:val="555555"/>
          <w:sz w:val="10"/>
          <w:szCs w:val="16"/>
        </w:rPr>
        <w:t>.</w:t>
      </w:r>
      <w:r>
        <w:rPr>
          <w:color w:val="555555"/>
          <w:sz w:val="10"/>
          <w:szCs w:val="16"/>
        </w:rPr>
        <w:t xml:space="preserve"> </w:t>
      </w:r>
      <w:r w:rsidRPr="00283768">
        <w:rPr>
          <w:color w:val="555555"/>
          <w:sz w:val="10"/>
          <w:szCs w:val="16"/>
        </w:rPr>
        <w:t xml:space="preserve">1-416. The </w:t>
      </w:r>
      <w:r w:rsidRPr="00283768">
        <w:rPr>
          <w:rStyle w:val="StyleUnderline"/>
          <w:color w:val="555555"/>
          <w:sz w:val="16"/>
          <w:szCs w:val="16"/>
          <w:highlight w:val="lightGray"/>
        </w:rPr>
        <w:t>United States International Trade Commission</w:t>
      </w:r>
      <w:r w:rsidRPr="00283768">
        <w:rPr>
          <w:color w:val="555555"/>
          <w:sz w:val="10"/>
          <w:szCs w:val="16"/>
        </w:rPr>
        <w:t>.</w:t>
      </w:r>
      <w:r>
        <w:rPr>
          <w:color w:val="555555"/>
          <w:sz w:val="10"/>
          <w:szCs w:val="16"/>
        </w:rPr>
        <w:t xml:space="preserve"> </w:t>
      </w:r>
      <w:r w:rsidRPr="00283768">
        <w:rPr>
          <w:color w:val="555555"/>
          <w:sz w:val="10"/>
          <w:szCs w:val="16"/>
        </w:rPr>
        <w:t xml:space="preserve">1-417. The </w:t>
      </w:r>
      <w:r w:rsidRPr="00283768">
        <w:rPr>
          <w:rStyle w:val="StyleUnderline"/>
          <w:color w:val="555555"/>
          <w:sz w:val="16"/>
          <w:szCs w:val="16"/>
          <w:highlight w:val="lightGray"/>
        </w:rPr>
        <w:t>Federal Communications Commission</w:t>
      </w:r>
      <w:r w:rsidRPr="00283768">
        <w:rPr>
          <w:color w:val="555555"/>
          <w:sz w:val="10"/>
          <w:szCs w:val="16"/>
        </w:rPr>
        <w:t>.</w:t>
      </w:r>
      <w:r>
        <w:rPr>
          <w:color w:val="555555"/>
          <w:sz w:val="10"/>
          <w:szCs w:val="16"/>
        </w:rPr>
        <w:t xml:space="preserve"> </w:t>
      </w:r>
      <w:r w:rsidRPr="00283768">
        <w:rPr>
          <w:color w:val="555555"/>
          <w:sz w:val="10"/>
          <w:szCs w:val="16"/>
        </w:rPr>
        <w:t xml:space="preserve">1-418. The </w:t>
      </w:r>
      <w:r w:rsidRPr="00283768">
        <w:rPr>
          <w:rStyle w:val="StyleUnderline"/>
          <w:color w:val="555555"/>
          <w:sz w:val="16"/>
          <w:szCs w:val="16"/>
          <w:highlight w:val="lightGray"/>
        </w:rPr>
        <w:t>General Services Administration</w:t>
      </w:r>
      <w:r w:rsidRPr="00283768">
        <w:rPr>
          <w:color w:val="555555"/>
          <w:sz w:val="10"/>
          <w:szCs w:val="16"/>
        </w:rPr>
        <w:t>.</w:t>
      </w:r>
      <w:r>
        <w:rPr>
          <w:color w:val="555555"/>
          <w:sz w:val="10"/>
          <w:szCs w:val="16"/>
        </w:rPr>
        <w:t xml:space="preserve"> </w:t>
      </w:r>
      <w:r w:rsidRPr="00283768">
        <w:rPr>
          <w:color w:val="555555"/>
          <w:sz w:val="10"/>
          <w:szCs w:val="16"/>
        </w:rPr>
        <w:t xml:space="preserve">1-419. The following agencies or subdivisions of each Executive department listed in section 101 of title 5, United States Code, the </w:t>
      </w:r>
      <w:r w:rsidRPr="00283768">
        <w:rPr>
          <w:rStyle w:val="StyleUnderline"/>
          <w:color w:val="555555"/>
          <w:sz w:val="16"/>
          <w:szCs w:val="16"/>
          <w:highlight w:val="lightGray"/>
        </w:rPr>
        <w:t>Social Security Administration</w:t>
      </w:r>
      <w:r w:rsidRPr="00283768">
        <w:rPr>
          <w:color w:val="555555"/>
          <w:sz w:val="10"/>
          <w:szCs w:val="16"/>
        </w:rPr>
        <w:t xml:space="preserve">, and the </w:t>
      </w:r>
      <w:r w:rsidRPr="00283768">
        <w:rPr>
          <w:rStyle w:val="StyleUnderline"/>
          <w:color w:val="555555"/>
          <w:sz w:val="16"/>
          <w:szCs w:val="16"/>
          <w:highlight w:val="lightGray"/>
        </w:rPr>
        <w:t>Office of Personnel Management</w:t>
      </w:r>
      <w:r w:rsidRPr="00283768">
        <w:rPr>
          <w:color w:val="555555"/>
          <w:sz w:val="10"/>
          <w:szCs w:val="16"/>
        </w:rPr>
        <w:t>:</w:t>
      </w:r>
      <w:r>
        <w:rPr>
          <w:color w:val="555555"/>
          <w:sz w:val="10"/>
          <w:szCs w:val="16"/>
        </w:rPr>
        <w:t xml:space="preserve"> </w:t>
      </w:r>
      <w:r w:rsidRPr="00283768">
        <w:rPr>
          <w:color w:val="555555"/>
          <w:sz w:val="10"/>
          <w:szCs w:val="16"/>
        </w:rPr>
        <w:t>(a) Office of the Chief Information Officer.</w:t>
      </w:r>
      <w:r>
        <w:rPr>
          <w:color w:val="555555"/>
          <w:sz w:val="10"/>
          <w:szCs w:val="16"/>
        </w:rPr>
        <w:t xml:space="preserve"> </w:t>
      </w:r>
      <w:r w:rsidRPr="00283768">
        <w:rPr>
          <w:color w:val="555555"/>
          <w:sz w:val="10"/>
          <w:szCs w:val="16"/>
        </w:rPr>
        <w:t>(b) any other agency or subdivision that has information resources management duties as the agency or subdivision's primary duty.</w:t>
      </w:r>
      <w:r>
        <w:rPr>
          <w:color w:val="555555"/>
          <w:sz w:val="10"/>
          <w:szCs w:val="16"/>
        </w:rPr>
        <w:t xml:space="preserve"> </w:t>
      </w:r>
      <w:r w:rsidRPr="00283768">
        <w:rPr>
          <w:color w:val="555555"/>
          <w:sz w:val="10"/>
          <w:szCs w:val="16"/>
        </w:rPr>
        <w:t>1-499. Notwithstanding the forgoing, nothing in this section shall exempt from the coverage of Chapter 71 of title 5, United States Code:</w:t>
      </w:r>
      <w:r>
        <w:rPr>
          <w:color w:val="555555"/>
          <w:sz w:val="10"/>
          <w:szCs w:val="16"/>
        </w:rPr>
        <w:t xml:space="preserve"> </w:t>
      </w:r>
      <w:r w:rsidRPr="00283768">
        <w:rPr>
          <w:color w:val="555555"/>
          <w:sz w:val="10"/>
          <w:szCs w:val="16"/>
        </w:rPr>
        <w:t>(a) the immediate, local employing offices of any agency police officers, security guards, or firefighters, provided that this exclusion does not apply to the Bureau of Prisons;</w:t>
      </w:r>
      <w:r>
        <w:rPr>
          <w:color w:val="555555"/>
          <w:sz w:val="10"/>
          <w:szCs w:val="16"/>
        </w:rPr>
        <w:t xml:space="preserve"> </w:t>
      </w:r>
      <w:r w:rsidRPr="00283768">
        <w:rPr>
          <w:color w:val="555555"/>
          <w:sz w:val="10"/>
          <w:szCs w:val="16"/>
        </w:rPr>
        <w:t>(b) subdivisions of the United States Marshals Service not listed in section 1-209 of this order; or</w:t>
      </w:r>
      <w:r>
        <w:rPr>
          <w:color w:val="555555"/>
          <w:sz w:val="10"/>
          <w:szCs w:val="16"/>
        </w:rPr>
        <w:t xml:space="preserve"> </w:t>
      </w:r>
      <w:r w:rsidRPr="00283768">
        <w:rPr>
          <w:color w:val="555555"/>
          <w:sz w:val="10"/>
          <w:szCs w:val="16"/>
        </w:rPr>
        <w:t>(c)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w:t>
      </w:r>
      <w:r>
        <w:rPr>
          <w:color w:val="555555"/>
          <w:sz w:val="10"/>
          <w:szCs w:val="16"/>
        </w:rPr>
        <w:t xml:space="preserve"> </w:t>
      </w:r>
    </w:p>
    <w:p w14:paraId="5C8412DD" w14:textId="77777777" w:rsidR="00730D49" w:rsidRDefault="00730D49" w:rsidP="00730D49">
      <w:pPr>
        <w:pStyle w:val="Analytic"/>
      </w:pPr>
    </w:p>
    <w:p w14:paraId="51D48187" w14:textId="77777777" w:rsidR="00730D49" w:rsidRDefault="00730D49" w:rsidP="00730D49">
      <w:pPr>
        <w:pStyle w:val="Heading4"/>
      </w:pPr>
      <w:r>
        <w:t>---the EPA</w:t>
      </w:r>
    </w:p>
    <w:p w14:paraId="6079EF55" w14:textId="77777777" w:rsidR="00730D49" w:rsidRPr="00F725A3" w:rsidRDefault="00730D49" w:rsidP="00730D49">
      <w:r w:rsidRPr="00E90A99">
        <w:rPr>
          <w:rStyle w:val="Style13ptBold"/>
        </w:rPr>
        <w:t>AFGE 25</w:t>
      </w:r>
      <w:r>
        <w:t>,  (American Federation of Government Employees, 8-11-2025, “EPA Council Will Keep Fighting After Trump Administration Cancels Contract,” American Federation of Government Employees, https://www.afge.org/article/epa-council-will-keep-fighting-after-trump-administration-cancels-contract/) //qsmit</w:t>
      </w:r>
    </w:p>
    <w:p w14:paraId="40DF812C" w14:textId="77777777" w:rsidR="00730D49" w:rsidRPr="00F725A3" w:rsidRDefault="00730D49" w:rsidP="00730D49">
      <w:pPr>
        <w:rPr>
          <w:sz w:val="16"/>
        </w:rPr>
      </w:pPr>
      <w:r w:rsidRPr="00F725A3">
        <w:rPr>
          <w:sz w:val="16"/>
        </w:rPr>
        <w:t>AFGE’s council representing more than 8,000 employees at the Environmental Protection Agency says it will keep fighting for its members and their critical jobs after the agency said it was cancelling our negotiated contract. </w:t>
      </w:r>
    </w:p>
    <w:p w14:paraId="596B4109" w14:textId="77777777" w:rsidR="00730D49" w:rsidRPr="00F725A3" w:rsidRDefault="00730D49" w:rsidP="00730D49">
      <w:pPr>
        <w:rPr>
          <w:sz w:val="16"/>
        </w:rPr>
      </w:pPr>
      <w:r w:rsidRPr="00F725A3">
        <w:rPr>
          <w:sz w:val="16"/>
        </w:rPr>
        <w:t xml:space="preserve">“The Trump administration and EPA’s unlawful and authoritarian </w:t>
      </w:r>
      <w:r w:rsidRPr="00F725A3">
        <w:rPr>
          <w:rStyle w:val="StyleUnderline"/>
          <w:highlight w:val="cyan"/>
        </w:rPr>
        <w:t>move</w:t>
      </w:r>
      <w:r w:rsidRPr="00F725A3">
        <w:rPr>
          <w:rStyle w:val="StyleUnderline"/>
        </w:rPr>
        <w:t xml:space="preserve"> </w:t>
      </w:r>
      <w:r w:rsidRPr="00F725A3">
        <w:rPr>
          <w:rStyle w:val="StyleUnderline"/>
          <w:highlight w:val="cyan"/>
        </w:rPr>
        <w:t>to</w:t>
      </w:r>
      <w:r w:rsidRPr="00F725A3">
        <w:rPr>
          <w:rStyle w:val="StyleUnderline"/>
        </w:rPr>
        <w:t xml:space="preserve"> unilaterally </w:t>
      </w:r>
      <w:r w:rsidRPr="00F725A3">
        <w:rPr>
          <w:rStyle w:val="StyleUnderline"/>
          <w:highlight w:val="cyan"/>
        </w:rPr>
        <w:t xml:space="preserve">strip EPA </w:t>
      </w:r>
      <w:r w:rsidRPr="00A9692F">
        <w:rPr>
          <w:rStyle w:val="StyleUnderline"/>
        </w:rPr>
        <w:t xml:space="preserve">workers </w:t>
      </w:r>
      <w:r w:rsidRPr="00F725A3">
        <w:rPr>
          <w:rStyle w:val="StyleUnderline"/>
          <w:highlight w:val="cyan"/>
        </w:rPr>
        <w:t>of</w:t>
      </w:r>
      <w:r w:rsidRPr="00F725A3">
        <w:rPr>
          <w:rStyle w:val="StyleUnderline"/>
        </w:rPr>
        <w:t xml:space="preserve"> their </w:t>
      </w:r>
      <w:r w:rsidRPr="00F725A3">
        <w:rPr>
          <w:rStyle w:val="StyleUnderline"/>
          <w:highlight w:val="cyan"/>
        </w:rPr>
        <w:t>collective bargaining</w:t>
      </w:r>
      <w:r w:rsidRPr="00F725A3">
        <w:rPr>
          <w:rStyle w:val="StyleUnderline"/>
        </w:rPr>
        <w:t xml:space="preserve"> agreement and workplace </w:t>
      </w:r>
      <w:r w:rsidRPr="00F725A3">
        <w:rPr>
          <w:rStyle w:val="StyleUnderline"/>
          <w:highlight w:val="cyan"/>
        </w:rPr>
        <w:t>rights</w:t>
      </w:r>
      <w:r w:rsidRPr="00F725A3">
        <w:rPr>
          <w:rStyle w:val="StyleUnderline"/>
        </w:rPr>
        <w:t xml:space="preserve"> </w:t>
      </w:r>
      <w:r w:rsidRPr="00F725A3">
        <w:rPr>
          <w:sz w:val="16"/>
        </w:rPr>
        <w:t>is nothing short of an assault on our democracy, the rule of law, and the lives of working people in America,” AFGE Council 238 President Justin Chen said. </w:t>
      </w:r>
    </w:p>
    <w:p w14:paraId="02AADE20" w14:textId="77777777" w:rsidR="00730D49" w:rsidRPr="00F725A3" w:rsidRDefault="00730D49" w:rsidP="00730D49">
      <w:pPr>
        <w:rPr>
          <w:sz w:val="16"/>
        </w:rPr>
      </w:pPr>
      <w:r w:rsidRPr="00F725A3">
        <w:rPr>
          <w:sz w:val="16"/>
        </w:rPr>
        <w:t xml:space="preserve">“When you strip the rights of EPA workers, you </w:t>
      </w:r>
      <w:r w:rsidRPr="00F725A3">
        <w:rPr>
          <w:rStyle w:val="StyleUnderline"/>
          <w:highlight w:val="cyan"/>
        </w:rPr>
        <w:t>weaken</w:t>
      </w:r>
      <w:r w:rsidRPr="00F725A3">
        <w:rPr>
          <w:rStyle w:val="StyleUnderline"/>
        </w:rPr>
        <w:t xml:space="preserve"> the </w:t>
      </w:r>
      <w:r w:rsidRPr="00F725A3">
        <w:rPr>
          <w:rStyle w:val="StyleUnderline"/>
          <w:highlight w:val="cyan"/>
        </w:rPr>
        <w:t>EPA’s ability</w:t>
      </w:r>
      <w:r w:rsidRPr="00F725A3">
        <w:rPr>
          <w:rStyle w:val="StyleUnderline"/>
        </w:rPr>
        <w:t xml:space="preserve"> to do its job and ensure Americans can drink clean water and breathe</w:t>
      </w:r>
      <w:r w:rsidRPr="00F725A3">
        <w:rPr>
          <w:sz w:val="16"/>
        </w:rPr>
        <w:t xml:space="preserve"> </w:t>
      </w:r>
      <w:r w:rsidRPr="00F725A3">
        <w:rPr>
          <w:rStyle w:val="StyleUnderline"/>
        </w:rPr>
        <w:t>clean air</w:t>
      </w:r>
      <w:r w:rsidRPr="00F725A3">
        <w:rPr>
          <w:sz w:val="16"/>
        </w:rPr>
        <w:t xml:space="preserve"> – and that’s exactly what Trump, [EPA Administrator Lee] Zeldin, and their billionaire supporters want,” Chen said.</w:t>
      </w:r>
    </w:p>
    <w:p w14:paraId="70181BA8" w14:textId="77777777" w:rsidR="00730D49" w:rsidRDefault="00730D49" w:rsidP="00730D49">
      <w:pPr>
        <w:pStyle w:val="Heading4"/>
      </w:pPr>
      <w:r>
        <w:t>---the VA</w:t>
      </w:r>
    </w:p>
    <w:p w14:paraId="67E9F86A" w14:textId="77777777" w:rsidR="00730D49" w:rsidRPr="00F725A3" w:rsidRDefault="00730D49" w:rsidP="00730D49">
      <w:r>
        <w:t xml:space="preserve">Kenneth </w:t>
      </w:r>
      <w:r w:rsidRPr="00E90A99">
        <w:rPr>
          <w:rStyle w:val="Style13ptBold"/>
        </w:rPr>
        <w:t>Quinnell 25</w:t>
      </w:r>
      <w:r>
        <w:t>, Press at AFL-CIO (8-7-2025, Working People Condemn Union-Busting at Veterans Affairs, AFL-CIO, https://aflcio.org/2025/8/7/working-people-condemn-union-busting-veterans-affairs) //qsmit</w:t>
      </w:r>
    </w:p>
    <w:p w14:paraId="15EBD925" w14:textId="77777777" w:rsidR="00730D49" w:rsidRPr="00F725A3" w:rsidRDefault="00730D49" w:rsidP="00730D49">
      <w:pPr>
        <w:rPr>
          <w:sz w:val="16"/>
        </w:rPr>
      </w:pPr>
      <w:r w:rsidRPr="00F725A3">
        <w:rPr>
          <w:sz w:val="16"/>
        </w:rPr>
        <w:t>National Nurses United (NNU) also responded:</w:t>
      </w:r>
    </w:p>
    <w:p w14:paraId="13F623BB" w14:textId="77777777" w:rsidR="00730D49" w:rsidRDefault="00730D49" w:rsidP="00730D49">
      <w:pPr>
        <w:rPr>
          <w:sz w:val="16"/>
        </w:rPr>
      </w:pPr>
      <w:r w:rsidRPr="00F725A3">
        <w:rPr>
          <w:sz w:val="16"/>
        </w:rPr>
        <w:t xml:space="preserve">President Trump continues waging class warfare against working people of America. Today’s announcement to terminate our union contract, along with the contracts of our union siblings, including American Federation of Government Employees, AFL-CIO (AFGE); National Association of Government Employees (NAGE); National Federation of Federal Employees (NFFE); National Nurses Organizing Committee/National Nurses United (NNOC/NNU); and the Service Employees International Union (SEIU) is an attack on those who dedicate their lives in the service of others. This is just the latest salvo in the battle to break the spirit of working people in this country. But we will not be broken. We will continue to fight for and assert our constitutionally guaranteed collective bargaining rights and to speak freely against policies that hurt veterans and the public. That is our duty as nurses, and we will continue to be fierce advocates for our patients. This is in spite of Trump’s administration unprecedented, outrageous, and irresponsible attacks. NNU recognizes this effort to erase our collective bargaining agreements is a blatant attempt to bust our unions and to silence the nurses and workers who are standing on the frontlines to protect our country’s fundamental institutions. We know this administration is hellbent on silencing nurses and other VA workers to steamroll the destruction of the VA. This administration is marching toward the privatization of veteran care so they can move billions of taxpayer money out of the VA system, which is proven to provide excellent veteran-centric care, and into the coffers of private health care corporations run by billionaires. This president has made it clear he has no respect for the Constitution, but we believe strongly that our right to join together to collectively bargain is constitutionally protected. It cannot be swept away through an overreach of an executive order based on spurious claims. We will continue to pursue legal action with our fellow unions in the case filed on April 3 in the U.S. District Court for the Northern District of California, challenging President Trump’s March 27 executive order. His </w:t>
      </w:r>
      <w:r w:rsidRPr="00F725A3">
        <w:rPr>
          <w:rStyle w:val="StyleUnderline"/>
          <w:highlight w:val="cyan"/>
        </w:rPr>
        <w:t>e</w:t>
      </w:r>
      <w:r w:rsidRPr="00F725A3">
        <w:rPr>
          <w:rStyle w:val="StyleUnderline"/>
        </w:rPr>
        <w:t xml:space="preserve">xecutive </w:t>
      </w:r>
      <w:r w:rsidRPr="00F725A3">
        <w:rPr>
          <w:rStyle w:val="StyleUnderline"/>
          <w:highlight w:val="cyan"/>
        </w:rPr>
        <w:t>o</w:t>
      </w:r>
      <w:r w:rsidRPr="00F725A3">
        <w:rPr>
          <w:rStyle w:val="StyleUnderline"/>
        </w:rPr>
        <w:t xml:space="preserve">rder </w:t>
      </w:r>
      <w:r w:rsidRPr="00F725A3">
        <w:rPr>
          <w:rStyle w:val="StyleUnderline"/>
          <w:highlight w:val="cyan"/>
        </w:rPr>
        <w:t>removed c</w:t>
      </w:r>
      <w:r w:rsidRPr="00F725A3">
        <w:rPr>
          <w:rStyle w:val="StyleUnderline"/>
        </w:rPr>
        <w:t xml:space="preserve">ollective </w:t>
      </w:r>
      <w:r w:rsidRPr="00F725A3">
        <w:rPr>
          <w:rStyle w:val="StyleUnderline"/>
          <w:highlight w:val="cyan"/>
        </w:rPr>
        <w:t>b</w:t>
      </w:r>
      <w:r w:rsidRPr="00F725A3">
        <w:rPr>
          <w:rStyle w:val="StyleUnderline"/>
        </w:rPr>
        <w:t xml:space="preserve">argaining </w:t>
      </w:r>
      <w:r w:rsidRPr="00F725A3">
        <w:rPr>
          <w:rStyle w:val="StyleUnderline"/>
          <w:highlight w:val="cyan"/>
        </w:rPr>
        <w:t>r</w:t>
      </w:r>
      <w:r w:rsidRPr="00F725A3">
        <w:rPr>
          <w:rStyle w:val="StyleUnderline"/>
        </w:rPr>
        <w:t>ight</w:t>
      </w:r>
      <w:r w:rsidRPr="00F725A3">
        <w:rPr>
          <w:rStyle w:val="StyleUnderline"/>
          <w:highlight w:val="cyan"/>
        </w:rPr>
        <w:t>s</w:t>
      </w:r>
      <w:r w:rsidRPr="00F725A3">
        <w:rPr>
          <w:rStyle w:val="StyleUnderline"/>
        </w:rPr>
        <w:t xml:space="preserve"> </w:t>
      </w:r>
      <w:r w:rsidRPr="00A9692F">
        <w:rPr>
          <w:rStyle w:val="StyleUnderline"/>
          <w:highlight w:val="cyan"/>
        </w:rPr>
        <w:t>of</w:t>
      </w:r>
      <w:r w:rsidRPr="00F725A3">
        <w:rPr>
          <w:rStyle w:val="StyleUnderline"/>
        </w:rPr>
        <w:t xml:space="preserve"> nearly a million federal workers.</w:t>
      </w:r>
      <w:r w:rsidRPr="00F725A3">
        <w:rPr>
          <w:sz w:val="16"/>
        </w:rPr>
        <w:t xml:space="preserve"> The unions argue the executive order was an unconstitutional retaliation against the unions for engaging in activity protected by the First Amendment. Nurses never abandon our patients, and we will continue to fight for the funding and safe staffing levels that our patients deserve. As union nurses, we understand that collective bargaining rights are fundamental to carrying out our critical role as patient advocates</w:t>
      </w:r>
      <w:r w:rsidRPr="00F725A3">
        <w:rPr>
          <w:rStyle w:val="StyleUnderline"/>
        </w:rPr>
        <w:t xml:space="preserve">. It is because of </w:t>
      </w:r>
      <w:r w:rsidRPr="00F725A3">
        <w:rPr>
          <w:rStyle w:val="Emphasis"/>
          <w:highlight w:val="cyan"/>
        </w:rPr>
        <w:t>VA nurses'</w:t>
      </w:r>
      <w:r w:rsidRPr="00F725A3">
        <w:rPr>
          <w:rStyle w:val="StyleUnderline"/>
        </w:rPr>
        <w:t xml:space="preserve"> ability to speak up about patient safety through our union that our nation's veterans receive the highest level of care.</w:t>
      </w:r>
      <w:r w:rsidRPr="00F725A3">
        <w:rPr>
          <w:sz w:val="16"/>
        </w:rPr>
        <w:t xml:space="preserve"> </w:t>
      </w:r>
      <w:r w:rsidRPr="00F725A3">
        <w:rPr>
          <w:rStyle w:val="Emphasis"/>
          <w:highlight w:val="cyan"/>
        </w:rPr>
        <w:t>Studies</w:t>
      </w:r>
      <w:r w:rsidRPr="00F725A3">
        <w:rPr>
          <w:rStyle w:val="Emphasis"/>
        </w:rPr>
        <w:t xml:space="preserve"> have </w:t>
      </w:r>
      <w:r w:rsidRPr="00F725A3">
        <w:rPr>
          <w:rStyle w:val="Emphasis"/>
          <w:highlight w:val="cyan"/>
        </w:rPr>
        <w:t>show</w:t>
      </w:r>
      <w:r w:rsidRPr="00F725A3">
        <w:rPr>
          <w:rStyle w:val="Emphasis"/>
        </w:rPr>
        <w:t xml:space="preserve">n </w:t>
      </w:r>
      <w:r w:rsidRPr="00F725A3">
        <w:rPr>
          <w:rStyle w:val="Emphasis"/>
          <w:highlight w:val="cyan"/>
        </w:rPr>
        <w:t xml:space="preserve">unionized hospitals have better outcomes </w:t>
      </w:r>
      <w:r w:rsidRPr="00A9692F">
        <w:rPr>
          <w:rStyle w:val="Emphasis"/>
        </w:rPr>
        <w:t>than non-unionized</w:t>
      </w:r>
      <w:r w:rsidRPr="00F725A3">
        <w:rPr>
          <w:rStyle w:val="StyleUnderline"/>
        </w:rPr>
        <w:t xml:space="preserve"> hospitals</w:t>
      </w:r>
      <w:r w:rsidRPr="00F725A3">
        <w:rPr>
          <w:sz w:val="16"/>
        </w:rPr>
        <w:t xml:space="preserve"> because nurses and other staff are able to speak up about their concerns and hold management accountable. Veterans deserve nurses who are free to advocate for their care without fear of retaliation, discipline, or losing their jobs.</w:t>
      </w:r>
    </w:p>
    <w:p w14:paraId="64C574C1" w14:textId="77777777" w:rsidR="00730D49" w:rsidRDefault="00730D49" w:rsidP="00730D49">
      <w:pPr>
        <w:pStyle w:val="Heading4"/>
      </w:pPr>
      <w:r>
        <w:t>---The DoD</w:t>
      </w:r>
    </w:p>
    <w:p w14:paraId="061CF652" w14:textId="77777777" w:rsidR="00730D49" w:rsidRPr="00522947" w:rsidRDefault="00730D49" w:rsidP="00730D49">
      <w:r w:rsidRPr="00522947">
        <w:rPr>
          <w:rStyle w:val="Style13ptBold"/>
        </w:rPr>
        <w:t>AFGE 20</w:t>
      </w:r>
      <w:r w:rsidRPr="00522947">
        <w:t>, (</w:t>
      </w:r>
      <w:r>
        <w:t xml:space="preserve">American Federation of Government Employees, </w:t>
      </w:r>
      <w:r w:rsidRPr="00522947">
        <w:t xml:space="preserve">2-18-2020, </w:t>
      </w:r>
      <w:r>
        <w:t>“</w:t>
      </w:r>
      <w:r w:rsidRPr="00522947">
        <w:t>AFGE Urges Congress to Prevent Trump from Ending Unionization at DoD,</w:t>
      </w:r>
      <w:r>
        <w:t>”</w:t>
      </w:r>
      <w:r w:rsidRPr="00522947">
        <w:t xml:space="preserve"> </w:t>
      </w:r>
      <w:r>
        <w:t>American Federation of Government Employees</w:t>
      </w:r>
      <w:r w:rsidRPr="00522947">
        <w:t>, https://www.afge.org/article/afge-urges-congress-to-prevent-trump-from-ending-unionization-at-dod/) //qsmit</w:t>
      </w:r>
    </w:p>
    <w:p w14:paraId="202251FA" w14:textId="77777777" w:rsidR="00730D49" w:rsidRPr="00AD5DAB" w:rsidRDefault="00730D49" w:rsidP="00730D49">
      <w:pPr>
        <w:rPr>
          <w:sz w:val="16"/>
        </w:rPr>
      </w:pPr>
      <w:r w:rsidRPr="00AD5DAB">
        <w:rPr>
          <w:sz w:val="16"/>
        </w:rPr>
        <w:t xml:space="preserve">“There are few missions more important to national </w:t>
      </w:r>
      <w:r w:rsidRPr="00AD5DAB">
        <w:rPr>
          <w:rStyle w:val="StyleUnderline"/>
        </w:rPr>
        <w:t>security</w:t>
      </w:r>
      <w:r w:rsidRPr="00AD5DAB">
        <w:rPr>
          <w:sz w:val="16"/>
        </w:rPr>
        <w:t xml:space="preserve"> than the cyber-security mission. That Congress explicitly recognized the importance of continuing existing collective bargaining agreements for this mission should apply equally to other missions within the Department,” AFGE added.</w:t>
      </w:r>
    </w:p>
    <w:p w14:paraId="5FAFA169" w14:textId="77777777" w:rsidR="00730D49" w:rsidRPr="00AD5DAB" w:rsidRDefault="00730D49" w:rsidP="00730D49">
      <w:pPr>
        <w:rPr>
          <w:sz w:val="16"/>
        </w:rPr>
      </w:pPr>
      <w:r w:rsidRPr="00AD5DAB">
        <w:rPr>
          <w:sz w:val="16"/>
        </w:rPr>
        <w:t>Ending collective bargaining at DoD would put national security at risk</w:t>
      </w:r>
    </w:p>
    <w:p w14:paraId="6FD01ED2" w14:textId="77777777" w:rsidR="00730D49" w:rsidRPr="00A9692F" w:rsidRDefault="00730D49" w:rsidP="00730D49">
      <w:r w:rsidRPr="00AD5DAB">
        <w:rPr>
          <w:rStyle w:val="StyleUnderline"/>
          <w:highlight w:val="cyan"/>
        </w:rPr>
        <w:t>Unions</w:t>
      </w:r>
      <w:r w:rsidRPr="00AD5DAB">
        <w:rPr>
          <w:rStyle w:val="StyleUnderline"/>
        </w:rPr>
        <w:t xml:space="preserve"> play a </w:t>
      </w:r>
      <w:r w:rsidRPr="00AD5DAB">
        <w:rPr>
          <w:rStyle w:val="StyleUnderline"/>
          <w:highlight w:val="cyan"/>
        </w:rPr>
        <w:t>crucial role in protecting national security</w:t>
      </w:r>
      <w:r w:rsidRPr="00AD5DAB">
        <w:rPr>
          <w:sz w:val="16"/>
        </w:rPr>
        <w:t xml:space="preserve">, including </w:t>
      </w:r>
      <w:r w:rsidRPr="00AD5DAB">
        <w:rPr>
          <w:rStyle w:val="StyleUnderline"/>
          <w:highlight w:val="cyan"/>
        </w:rPr>
        <w:t>making sure DoD</w:t>
      </w:r>
      <w:r w:rsidRPr="00AD5DAB">
        <w:rPr>
          <w:rStyle w:val="StyleUnderline"/>
        </w:rPr>
        <w:t xml:space="preserve"> </w:t>
      </w:r>
      <w:r w:rsidRPr="00AD5DAB">
        <w:rPr>
          <w:rStyle w:val="Emphasis"/>
          <w:highlight w:val="cyan"/>
        </w:rPr>
        <w:t>employees have enough resources</w:t>
      </w:r>
      <w:r w:rsidRPr="00AD5DAB">
        <w:rPr>
          <w:sz w:val="16"/>
        </w:rPr>
        <w:t xml:space="preserve"> they need to do their jobs.</w:t>
      </w:r>
    </w:p>
    <w:p w14:paraId="1E3B4ACA" w14:textId="77777777" w:rsidR="00730D49" w:rsidRPr="00283768" w:rsidRDefault="00730D49" w:rsidP="00730D49">
      <w:pPr>
        <w:rPr>
          <w:sz w:val="16"/>
        </w:rPr>
      </w:pPr>
    </w:p>
    <w:p w14:paraId="63B0DB75" w14:textId="77777777" w:rsidR="00730D49" w:rsidRDefault="00730D49" w:rsidP="00730D49">
      <w:pPr>
        <w:pStyle w:val="Analytic"/>
      </w:pPr>
    </w:p>
    <w:p w14:paraId="12DFFA90" w14:textId="77777777" w:rsidR="00730D49" w:rsidRDefault="00730D49" w:rsidP="00730D49">
      <w:pPr>
        <w:pStyle w:val="Heading4"/>
      </w:pPr>
      <w:r>
        <w:t>---rideshare drivers</w:t>
      </w:r>
    </w:p>
    <w:p w14:paraId="359C1EBC" w14:textId="77777777" w:rsidR="00730D49" w:rsidRPr="009219C4" w:rsidRDefault="00730D49" w:rsidP="00730D49">
      <w:r w:rsidRPr="009219C4">
        <w:rPr>
          <w:rStyle w:val="Style13ptBold"/>
        </w:rPr>
        <w:t>Kochan 24</w:t>
      </w:r>
      <w:r>
        <w:t>,  (Thomas A, 10-2-2024, “Vote yes to let workers in the rideshare sector unionize,” CommonWealth Beacon, https://commonwealthbeacon.org/opinion/vote-yes-to-let-workers-in-the-rideshare-sector-unionize/) //qsmit</w:t>
      </w:r>
    </w:p>
    <w:p w14:paraId="4153E385" w14:textId="77777777" w:rsidR="00730D49" w:rsidRPr="009219C4" w:rsidRDefault="00730D49" w:rsidP="00730D49">
      <w:pPr>
        <w:rPr>
          <w:sz w:val="14"/>
        </w:rPr>
      </w:pPr>
      <w:r w:rsidRPr="009219C4">
        <w:rPr>
          <w:sz w:val="14"/>
        </w:rPr>
        <w:t>ACROSS THE COUNTRY workers in industries ranging from coffee shops to museums, universities, communications media, and others are organizing new unions to improve their wages and working conditions.  Our research shows these workers are also seeking to gain respect and a voice in all the issues that shape the quality of their job and the services they provide.  However, a critical set of workers, those who provide ride services for Uber, Lyft, and their customers, are currently prohibited from unionizing.  They are not covered under our national labor law.</w:t>
      </w:r>
    </w:p>
    <w:p w14:paraId="4A4C3B42" w14:textId="77777777" w:rsidR="00730D49" w:rsidRPr="009219C4" w:rsidRDefault="00730D49" w:rsidP="00730D49">
      <w:pPr>
        <w:rPr>
          <w:sz w:val="14"/>
        </w:rPr>
      </w:pPr>
      <w:r w:rsidRPr="009219C4">
        <w:rPr>
          <w:sz w:val="14"/>
        </w:rPr>
        <w:t xml:space="preserve">Massachusetts voters have a chance to break through this legal barrier by voting yes on ballot question 3 this November. If passed, Massachusetts would become the first state to </w:t>
      </w:r>
      <w:r w:rsidRPr="009219C4">
        <w:rPr>
          <w:rStyle w:val="StyleUnderline"/>
          <w:highlight w:val="cyan"/>
        </w:rPr>
        <w:t>provide ride service</w:t>
      </w:r>
      <w:r w:rsidRPr="009219C4">
        <w:rPr>
          <w:rStyle w:val="StyleUnderline"/>
        </w:rPr>
        <w:t xml:space="preserve"> workers the </w:t>
      </w:r>
      <w:r w:rsidRPr="009219C4">
        <w:rPr>
          <w:rStyle w:val="StyleUnderline"/>
          <w:highlight w:val="cyan"/>
        </w:rPr>
        <w:t>ability</w:t>
      </w:r>
      <w:r w:rsidRPr="009219C4">
        <w:rPr>
          <w:rStyle w:val="StyleUnderline"/>
        </w:rPr>
        <w:t xml:space="preserve"> to decide whether or not </w:t>
      </w:r>
      <w:r w:rsidRPr="009219C4">
        <w:rPr>
          <w:rStyle w:val="Emphasis"/>
          <w:highlight w:val="cyan"/>
        </w:rPr>
        <w:t>to join a union</w:t>
      </w:r>
      <w:r w:rsidRPr="009219C4">
        <w:rPr>
          <w:sz w:val="14"/>
        </w:rPr>
        <w:t>.  In doing so, Massachusetts could be a model for other states to learn from and perhaps follow.</w:t>
      </w:r>
    </w:p>
    <w:p w14:paraId="698A39ED" w14:textId="77777777" w:rsidR="00730D49" w:rsidRPr="009219C4" w:rsidRDefault="00730D49" w:rsidP="00730D49">
      <w:pPr>
        <w:rPr>
          <w:sz w:val="14"/>
        </w:rPr>
      </w:pPr>
      <w:r w:rsidRPr="009219C4">
        <w:rPr>
          <w:sz w:val="14"/>
        </w:rPr>
        <w:t xml:space="preserve">As someone who studies and works with companies and unions to build fair and productive collective bargaining relationships, I support this ballot initiative because I believe all workers should have the right to join a union if they want to do so. </w:t>
      </w:r>
    </w:p>
    <w:p w14:paraId="76DD28F6" w14:textId="77777777" w:rsidR="00730D49" w:rsidRPr="00F7526A" w:rsidRDefault="00730D49" w:rsidP="00730D49">
      <w:pPr>
        <w:rPr>
          <w:sz w:val="14"/>
        </w:rPr>
      </w:pPr>
      <w:r w:rsidRPr="00F7526A">
        <w:rPr>
          <w:sz w:val="14"/>
        </w:rPr>
        <w:t>Moreover, the innovative approach to bargaining provided in this ballot initiative is tailor-made to fit this industry and occupation.  Bargaining would be done on a sector-wide basis — that is, Uber, Lyft, and other ride service companies would bargain together with drivers.  This has a number of advantages for drivers, companies, and customers.</w:t>
      </w:r>
    </w:p>
    <w:p w14:paraId="1D796CD7" w14:textId="77777777" w:rsidR="00730D49" w:rsidRPr="009219C4" w:rsidRDefault="00730D49" w:rsidP="00730D49">
      <w:pPr>
        <w:rPr>
          <w:sz w:val="14"/>
        </w:rPr>
      </w:pPr>
      <w:r w:rsidRPr="009219C4">
        <w:rPr>
          <w:sz w:val="14"/>
        </w:rPr>
        <w:t xml:space="preserve">This sector-wide approach </w:t>
      </w:r>
      <w:r w:rsidRPr="009219C4">
        <w:rPr>
          <w:rStyle w:val="StyleUnderline"/>
        </w:rPr>
        <w:t xml:space="preserve">works well for drivers because many of them have apps that allow them to drive for more than one company.  </w:t>
      </w:r>
      <w:r w:rsidRPr="009219C4">
        <w:rPr>
          <w:rStyle w:val="StyleUnderline"/>
          <w:highlight w:val="cyan"/>
        </w:rPr>
        <w:t>Bargaining</w:t>
      </w:r>
      <w:r w:rsidRPr="009219C4">
        <w:rPr>
          <w:rStyle w:val="StyleUnderline"/>
        </w:rPr>
        <w:t xml:space="preserve"> jointly with these companies would </w:t>
      </w:r>
      <w:r w:rsidRPr="00A9692F">
        <w:rPr>
          <w:rStyle w:val="StyleUnderline"/>
        </w:rPr>
        <w:t xml:space="preserve">provide a channel for </w:t>
      </w:r>
      <w:r w:rsidRPr="009219C4">
        <w:rPr>
          <w:rStyle w:val="StyleUnderline"/>
          <w:highlight w:val="cyan"/>
        </w:rPr>
        <w:t>addres</w:t>
      </w:r>
      <w:r w:rsidRPr="00A9692F">
        <w:rPr>
          <w:rStyle w:val="StyleUnderline"/>
          <w:highlight w:val="cyan"/>
        </w:rPr>
        <w:t>s</w:t>
      </w:r>
      <w:r w:rsidRPr="00A9692F">
        <w:rPr>
          <w:rStyle w:val="StyleUnderline"/>
        </w:rPr>
        <w:t>ing</w:t>
      </w:r>
      <w:r w:rsidRPr="009219C4">
        <w:rPr>
          <w:rStyle w:val="StyleUnderline"/>
        </w:rPr>
        <w:t xml:space="preserve"> their key concerns about low </w:t>
      </w:r>
      <w:r w:rsidRPr="00A9692F">
        <w:rPr>
          <w:rStyle w:val="StyleUnderline"/>
        </w:rPr>
        <w:t>wages</w:t>
      </w:r>
      <w:r w:rsidRPr="009219C4">
        <w:rPr>
          <w:rStyle w:val="StyleUnderline"/>
        </w:rPr>
        <w:t xml:space="preserve">, high out-of-pocket </w:t>
      </w:r>
      <w:r w:rsidRPr="00A9692F">
        <w:rPr>
          <w:rStyle w:val="Emphasis"/>
          <w:highlight w:val="cyan"/>
        </w:rPr>
        <w:t>operating costs</w:t>
      </w:r>
      <w:r w:rsidRPr="009219C4">
        <w:rPr>
          <w:rStyle w:val="StyleUnderline"/>
        </w:rPr>
        <w:t xml:space="preserve">, </w:t>
      </w:r>
      <w:r w:rsidRPr="009219C4">
        <w:rPr>
          <w:rStyle w:val="StyleUnderline"/>
          <w:highlight w:val="cyan"/>
        </w:rPr>
        <w:t>and</w:t>
      </w:r>
      <w:r w:rsidRPr="009219C4">
        <w:rPr>
          <w:rStyle w:val="StyleUnderline"/>
        </w:rPr>
        <w:t xml:space="preserve"> sudden </w:t>
      </w:r>
      <w:r w:rsidRPr="00A9692F">
        <w:rPr>
          <w:rStyle w:val="Emphasis"/>
          <w:highlight w:val="cyan"/>
        </w:rPr>
        <w:t>deactivations</w:t>
      </w:r>
      <w:r w:rsidRPr="009219C4">
        <w:rPr>
          <w:rStyle w:val="StyleUnderline"/>
        </w:rPr>
        <w:t xml:space="preserve"> that make their livelihoods difficult and unpredictable</w:t>
      </w:r>
      <w:r w:rsidRPr="009219C4">
        <w:rPr>
          <w:sz w:val="14"/>
        </w:rPr>
        <w:t xml:space="preserve"> regardless of which company’s app they are using. Even more, drivers can have a say in the technology and algorithms that govern their work and for too long have been shrouded in mystery.</w:t>
      </w:r>
    </w:p>
    <w:p w14:paraId="5651372A" w14:textId="77777777" w:rsidR="00730D49" w:rsidRDefault="00730D49" w:rsidP="00730D49">
      <w:pPr>
        <w:pStyle w:val="Heading4"/>
      </w:pPr>
      <w:r>
        <w:t>---freelancers</w:t>
      </w:r>
    </w:p>
    <w:p w14:paraId="04BE35E8" w14:textId="77777777" w:rsidR="00730D49" w:rsidRPr="00FA64A4" w:rsidRDefault="00730D49" w:rsidP="00730D49">
      <w:r w:rsidRPr="009219C4">
        <w:rPr>
          <w:rStyle w:val="Style13ptBold"/>
        </w:rPr>
        <w:t>Wynn 15</w:t>
      </w:r>
      <w:r>
        <w:t>,  (Michael, 2015, Organising Freelancers: A Hard Case Or A New Opportunity?, International Review Of Entrepreneurship, 2015, Vol 13, Issue 2, P93, https://openurl.ebsco.com/EPDB%3Agcd%3A16%3A1207744/detailv2?sid=ebsco%3Aplink%3Ascholar&amp;amp;id=ebsco%3Agcd%3A108892427&amp;amp;crl=c&amp;) //qsmit</w:t>
      </w:r>
    </w:p>
    <w:p w14:paraId="1026AB20" w14:textId="77777777" w:rsidR="00730D49" w:rsidRDefault="00730D49" w:rsidP="00730D49">
      <w:pPr>
        <w:rPr>
          <w:sz w:val="16"/>
        </w:rPr>
      </w:pPr>
      <w:r w:rsidRPr="00FA64A4">
        <w:rPr>
          <w:sz w:val="16"/>
        </w:rPr>
        <w:t xml:space="preserve">Freelance workers present a special challenge in terms of collective labour organisation. As an individualistic and highly dispersed workforce, they are both difficult to recruit and represent. This paper explores the operational and legal difficulties that freelancers pose for trade unions in terms of collective representation. It is argued that </w:t>
      </w:r>
      <w:r w:rsidRPr="009219C4">
        <w:rPr>
          <w:rStyle w:val="StyleUnderline"/>
          <w:highlight w:val="cyan"/>
        </w:rPr>
        <w:t>freelancers</w:t>
      </w:r>
      <w:r w:rsidRPr="00FA64A4">
        <w:rPr>
          <w:rStyle w:val="StyleUnderline"/>
        </w:rPr>
        <w:t xml:space="preserve"> have a range of distinctive needs and </w:t>
      </w:r>
      <w:r w:rsidRPr="009219C4">
        <w:rPr>
          <w:rStyle w:val="Emphasis"/>
          <w:highlight w:val="cyan"/>
        </w:rPr>
        <w:t>interests</w:t>
      </w:r>
      <w:r w:rsidRPr="00FA64A4">
        <w:rPr>
          <w:rStyle w:val="StyleUnderline"/>
        </w:rPr>
        <w:t xml:space="preserve">, that are </w:t>
      </w:r>
      <w:r w:rsidRPr="009219C4">
        <w:rPr>
          <w:rStyle w:val="StyleUnderline"/>
          <w:highlight w:val="cyan"/>
        </w:rPr>
        <w:t>accessible to</w:t>
      </w:r>
      <w:r w:rsidRPr="00FA64A4">
        <w:rPr>
          <w:rStyle w:val="StyleUnderline"/>
        </w:rPr>
        <w:t xml:space="preserve"> trade </w:t>
      </w:r>
      <w:r w:rsidRPr="009219C4">
        <w:rPr>
          <w:rStyle w:val="Emphasis"/>
          <w:highlight w:val="cyan"/>
        </w:rPr>
        <w:t>union intermediation</w:t>
      </w:r>
      <w:r w:rsidRPr="00FA64A4">
        <w:rPr>
          <w:rStyle w:val="StyleUnderline"/>
        </w:rPr>
        <w:t xml:space="preserve"> </w:t>
      </w:r>
      <w:r w:rsidRPr="00FA64A4">
        <w:rPr>
          <w:sz w:val="16"/>
        </w:rPr>
        <w:t xml:space="preserve">and that unions must adapt their traditional strategies if these needs are to be met. We conclude with an outline of particular methods and structures used by freelance unions in the UK and Europe. The </w:t>
      </w:r>
      <w:r w:rsidRPr="00FA64A4">
        <w:rPr>
          <w:rStyle w:val="StyleUnderline"/>
        </w:rPr>
        <w:t>paper indicates</w:t>
      </w:r>
      <w:r w:rsidRPr="00FA64A4">
        <w:rPr>
          <w:sz w:val="16"/>
        </w:rPr>
        <w:t xml:space="preserve"> some of the constraints and </w:t>
      </w:r>
      <w:r w:rsidRPr="009219C4">
        <w:rPr>
          <w:rStyle w:val="StyleUnderline"/>
          <w:highlight w:val="cyan"/>
        </w:rPr>
        <w:t>opportunities</w:t>
      </w:r>
      <w:r w:rsidRPr="00FA64A4">
        <w:rPr>
          <w:rStyle w:val="StyleUnderline"/>
        </w:rPr>
        <w:t xml:space="preserve"> </w:t>
      </w:r>
      <w:r w:rsidRPr="009219C4">
        <w:rPr>
          <w:rStyle w:val="StyleUnderline"/>
          <w:highlight w:val="cyan"/>
        </w:rPr>
        <w:t>for</w:t>
      </w:r>
      <w:r w:rsidRPr="00FA64A4">
        <w:rPr>
          <w:rStyle w:val="StyleUnderline"/>
        </w:rPr>
        <w:t xml:space="preserve"> trade </w:t>
      </w:r>
      <w:r w:rsidRPr="009219C4">
        <w:rPr>
          <w:rStyle w:val="Emphasis"/>
          <w:highlight w:val="cyan"/>
        </w:rPr>
        <w:t>unions in organising</w:t>
      </w:r>
      <w:r w:rsidRPr="00FA64A4">
        <w:rPr>
          <w:rStyle w:val="StyleUnderline"/>
        </w:rPr>
        <w:t xml:space="preserve"> the self-employed</w:t>
      </w:r>
      <w:r w:rsidRPr="00FA64A4">
        <w:rPr>
          <w:sz w:val="16"/>
        </w:rPr>
        <w:t>.</w:t>
      </w:r>
    </w:p>
    <w:p w14:paraId="367F93B0" w14:textId="77777777" w:rsidR="00730D49" w:rsidRDefault="00730D49" w:rsidP="00730D49">
      <w:pPr>
        <w:pStyle w:val="Heading4"/>
      </w:pPr>
      <w:r>
        <w:t>---physicians</w:t>
      </w:r>
    </w:p>
    <w:p w14:paraId="57518F18" w14:textId="77777777" w:rsidR="00730D49" w:rsidRPr="00FA64A4" w:rsidRDefault="00730D49" w:rsidP="00730D49">
      <w:r w:rsidRPr="009219C4">
        <w:rPr>
          <w:rStyle w:val="Style13ptBold"/>
        </w:rPr>
        <w:t>Lewin 24</w:t>
      </w:r>
      <w:r>
        <w:t>,  (Jeremy, 12-4-2024,  Is It Time for Surgeons to Unionize?, American College of Surgeons ACS, https://www.facs.org/for-medical-professionals/news-publications/news-and-articles/bulletin/2024/november-december-2024-volume-109-issue-10/is-it-time-for-surgeons-to-unionize/) //qsmit</w:t>
      </w:r>
    </w:p>
    <w:p w14:paraId="6EEB627C" w14:textId="77777777" w:rsidR="00730D49" w:rsidRPr="00F7526A" w:rsidRDefault="00730D49" w:rsidP="00730D49">
      <w:pPr>
        <w:rPr>
          <w:sz w:val="16"/>
        </w:rPr>
      </w:pPr>
      <w:r w:rsidRPr="00F7526A">
        <w:rPr>
          <w:sz w:val="16"/>
        </w:rPr>
        <w:t xml:space="preserve">Labor laws historically have made it challenging for many physicians to unionize because they did not meet the statutory definition of “employee” under the National Labor Relations Act (NLRA). The NLRA states that “[t]he term employee shall include any employee...but shall not include any individual having the status of an independent contractor, or any individual employed as a supervisor.”1 This is a two-part test: the physician must work in an employed arrangement, and they must not be a supervisor. Whether any particular group of physicians can unionize depends upon whether they are considered employees. Until relatively recently, many </w:t>
      </w:r>
      <w:r w:rsidRPr="009219C4">
        <w:rPr>
          <w:rStyle w:val="StyleUnderline"/>
          <w:highlight w:val="cyan"/>
        </w:rPr>
        <w:t>physicians</w:t>
      </w:r>
      <w:r w:rsidRPr="00FA64A4">
        <w:rPr>
          <w:rStyle w:val="StyleUnderline"/>
        </w:rPr>
        <w:t xml:space="preserve"> were </w:t>
      </w:r>
      <w:r w:rsidRPr="009219C4">
        <w:rPr>
          <w:rStyle w:val="Emphasis"/>
          <w:highlight w:val="cyan"/>
        </w:rPr>
        <w:t>ineligible to unionize</w:t>
      </w:r>
      <w:r w:rsidRPr="009219C4">
        <w:rPr>
          <w:rStyle w:val="StyleUnderline"/>
          <w:highlight w:val="cyan"/>
        </w:rPr>
        <w:t xml:space="preserve"> because</w:t>
      </w:r>
      <w:r w:rsidRPr="00FA64A4">
        <w:rPr>
          <w:rStyle w:val="StyleUnderline"/>
        </w:rPr>
        <w:t xml:space="preserve"> they worked as </w:t>
      </w:r>
      <w:r w:rsidRPr="009219C4">
        <w:rPr>
          <w:rStyle w:val="Emphasis"/>
          <w:highlight w:val="cyan"/>
        </w:rPr>
        <w:t>independent contractors</w:t>
      </w:r>
      <w:r w:rsidRPr="00F7526A">
        <w:rPr>
          <w:sz w:val="16"/>
        </w:rPr>
        <w:t>. However, with practice consolidation and other changes in the healthcare industry, a growing percentage of physicians are now employed by hospitals and other corporate entities, satisfying the first part of the NLRA’s two-part test.</w:t>
      </w:r>
    </w:p>
    <w:p w14:paraId="572E15EC" w14:textId="77777777" w:rsidR="00730D49" w:rsidRPr="00FA64A4" w:rsidRDefault="00730D49" w:rsidP="00730D49">
      <w:pPr>
        <w:rPr>
          <w:sz w:val="4"/>
          <w:szCs w:val="4"/>
        </w:rPr>
      </w:pPr>
      <w:r w:rsidRPr="00FA64A4">
        <w:rPr>
          <w:sz w:val="4"/>
          <w:szCs w:val="4"/>
        </w:rPr>
        <w:t>Whether a particular employed physician may participate in a union depends upon that individual’s supervisory status. Recent decisions by the National Labor Relations Board (NLRB)—the agency that enforces the NLRA—have clarified that the NLRB does not consider employed physicians with only a limited degree of supervisory authority to be supervisors. For example, a regional office of the NLRB recently found that although a group of hospital physicians had some authority to direct other employees, they were not “supervisors” under the NLRA because their primary purpose was to provide care to patients.</w:t>
      </w:r>
    </w:p>
    <w:p w14:paraId="1E0BE7B6" w14:textId="77777777" w:rsidR="00730D49" w:rsidRPr="00FA64A4" w:rsidRDefault="00730D49" w:rsidP="00730D49">
      <w:pPr>
        <w:rPr>
          <w:sz w:val="4"/>
          <w:szCs w:val="4"/>
        </w:rPr>
      </w:pPr>
      <w:r w:rsidRPr="00FA64A4">
        <w:rPr>
          <w:sz w:val="4"/>
          <w:szCs w:val="4"/>
        </w:rPr>
        <w:t>The changing professional landscape for physicians and the NLRB’s recent decisions on supervisory status mean that more physicians are eligible to unionize.</w:t>
      </w:r>
    </w:p>
    <w:p w14:paraId="49C4F6F3" w14:textId="77777777" w:rsidR="00730D49" w:rsidRPr="00FA64A4" w:rsidRDefault="00730D49" w:rsidP="00730D49">
      <w:pPr>
        <w:rPr>
          <w:sz w:val="4"/>
          <w:szCs w:val="4"/>
        </w:rPr>
      </w:pPr>
      <w:r w:rsidRPr="00FA64A4">
        <w:rPr>
          <w:sz w:val="4"/>
          <w:szCs w:val="4"/>
        </w:rPr>
        <w:t>Public Support for Labor Unions</w:t>
      </w:r>
    </w:p>
    <w:p w14:paraId="2442AD35" w14:textId="77777777" w:rsidR="00730D49" w:rsidRPr="00FA64A4" w:rsidRDefault="00730D49" w:rsidP="00730D49">
      <w:pPr>
        <w:rPr>
          <w:sz w:val="4"/>
          <w:szCs w:val="4"/>
        </w:rPr>
      </w:pPr>
      <w:r w:rsidRPr="00FA64A4">
        <w:rPr>
          <w:sz w:val="4"/>
          <w:szCs w:val="4"/>
        </w:rPr>
        <w:t>If you ask people in the US whether they support unions, 67% say they do, which is up almost 40% from an all-time low of 48% following the Great Recession.2 Despite this high level of public support, participation in unions is low, at about 10% of wage and salary workers in 2023. That’s about half of what it was in 1983.3 Union representation among physicians appears to be even lower, with estimates generally hovering around 6% to 7%.</w:t>
      </w:r>
    </w:p>
    <w:p w14:paraId="2CFB976E" w14:textId="77777777" w:rsidR="00730D49" w:rsidRPr="00FA64A4" w:rsidRDefault="00730D49" w:rsidP="00730D49">
      <w:pPr>
        <w:rPr>
          <w:sz w:val="4"/>
          <w:szCs w:val="4"/>
        </w:rPr>
      </w:pPr>
      <w:r w:rsidRPr="00FA64A4">
        <w:rPr>
          <w:sz w:val="4"/>
          <w:szCs w:val="4"/>
        </w:rPr>
        <w:t>However, recent union activity suggests increasing interest in union membership among healthcare workers. In October 2023, more than 500 physicians, nurses, and physician assistants at Allina Health in Minneapolis, Minnesota, voted to unionize by a vote of 325 to 200. The group is represented by Doctors Council Service Employees International Union (SEIU) and is among the largest private sector physician unions in the country. In January 2024, residents, fellows, and interns at Northwestern Medicine in Chicago, Illinois, voted to unionize, citing long hours and low pay. The same month, a group of anesthesiologists in California voted to unionize by a vote of 78 to 25.</w:t>
      </w:r>
    </w:p>
    <w:p w14:paraId="4AED343F" w14:textId="77777777" w:rsidR="00730D49" w:rsidRPr="00F7526A" w:rsidRDefault="00730D49" w:rsidP="00730D49">
      <w:pPr>
        <w:rPr>
          <w:sz w:val="16"/>
        </w:rPr>
      </w:pPr>
      <w:r w:rsidRPr="00F7526A">
        <w:rPr>
          <w:sz w:val="16"/>
        </w:rPr>
        <w:t>Supporters of Physician Unionization</w:t>
      </w:r>
    </w:p>
    <w:p w14:paraId="08FA3433" w14:textId="77777777" w:rsidR="00730D49" w:rsidRPr="00F7526A" w:rsidRDefault="00730D49" w:rsidP="00730D49">
      <w:pPr>
        <w:rPr>
          <w:sz w:val="16"/>
        </w:rPr>
      </w:pPr>
      <w:r w:rsidRPr="00F7526A">
        <w:rPr>
          <w:sz w:val="16"/>
        </w:rPr>
        <w:t xml:space="preserve">Supporters of </w:t>
      </w:r>
      <w:r w:rsidRPr="009219C4">
        <w:rPr>
          <w:rStyle w:val="StyleUnderline"/>
          <w:highlight w:val="cyan"/>
        </w:rPr>
        <w:t>physician union</w:t>
      </w:r>
      <w:r w:rsidRPr="00FA64A4">
        <w:rPr>
          <w:rStyle w:val="StyleUnderline"/>
        </w:rPr>
        <w:t xml:space="preserve">ization argue that </w:t>
      </w:r>
      <w:r w:rsidRPr="009219C4">
        <w:rPr>
          <w:rStyle w:val="StyleUnderline"/>
          <w:highlight w:val="cyan"/>
        </w:rPr>
        <w:t>benefits</w:t>
      </w:r>
      <w:r w:rsidRPr="00FA64A4">
        <w:rPr>
          <w:rStyle w:val="StyleUnderline"/>
        </w:rPr>
        <w:t xml:space="preserve"> include the ability to collectively bargain for better </w:t>
      </w:r>
      <w:r w:rsidRPr="009219C4">
        <w:rPr>
          <w:rStyle w:val="StyleUnderline"/>
          <w:highlight w:val="cyan"/>
        </w:rPr>
        <w:t xml:space="preserve">working conditions, </w:t>
      </w:r>
      <w:r w:rsidRPr="009219C4">
        <w:rPr>
          <w:rStyle w:val="StyleUnderline"/>
        </w:rPr>
        <w:t>protection from</w:t>
      </w:r>
      <w:r w:rsidRPr="00FA64A4">
        <w:rPr>
          <w:rStyle w:val="StyleUnderline"/>
        </w:rPr>
        <w:t xml:space="preserve"> legal action, </w:t>
      </w:r>
      <w:r w:rsidRPr="009219C4">
        <w:rPr>
          <w:rStyle w:val="StyleUnderline"/>
          <w:highlight w:val="cyan"/>
        </w:rPr>
        <w:t>and</w:t>
      </w:r>
      <w:r w:rsidRPr="00FA64A4">
        <w:rPr>
          <w:rStyle w:val="StyleUnderline"/>
        </w:rPr>
        <w:t xml:space="preserve"> the </w:t>
      </w:r>
      <w:r w:rsidRPr="009219C4">
        <w:rPr>
          <w:rStyle w:val="StyleUnderline"/>
          <w:highlight w:val="cyan"/>
        </w:rPr>
        <w:t xml:space="preserve">ability to </w:t>
      </w:r>
      <w:r w:rsidRPr="009219C4">
        <w:rPr>
          <w:rStyle w:val="Emphasis"/>
          <w:highlight w:val="cyan"/>
        </w:rPr>
        <w:t>advocate for improved</w:t>
      </w:r>
      <w:r w:rsidRPr="009219C4">
        <w:rPr>
          <w:rStyle w:val="Emphasis"/>
        </w:rPr>
        <w:t xml:space="preserve"> patient </w:t>
      </w:r>
      <w:r w:rsidRPr="009219C4">
        <w:rPr>
          <w:rStyle w:val="Emphasis"/>
          <w:highlight w:val="cyan"/>
        </w:rPr>
        <w:t>care</w:t>
      </w:r>
      <w:r w:rsidRPr="00F7526A">
        <w:rPr>
          <w:sz w:val="16"/>
        </w:rPr>
        <w:t>. However, a recent study of US surgical residents found that, although unionized programs may offer better benefits, “unions were not associated with improved burnout, suicidality, job satisfaction, duty hour violations, mistreatment, educational environment, or salary.”4</w:t>
      </w:r>
    </w:p>
    <w:p w14:paraId="01B13DCE" w14:textId="77777777" w:rsidR="00730D49" w:rsidRDefault="00730D49" w:rsidP="00730D49">
      <w:pPr>
        <w:pStyle w:val="Heading4"/>
      </w:pPr>
      <w:r>
        <w:t xml:space="preserve">There’s </w:t>
      </w:r>
      <w:r w:rsidRPr="003D6241">
        <w:rPr>
          <w:u w:val="single"/>
        </w:rPr>
        <w:t>hundreds</w:t>
      </w:r>
    </w:p>
    <w:p w14:paraId="079CC0EF" w14:textId="77777777" w:rsidR="00730D49" w:rsidRPr="00560E19" w:rsidRDefault="00730D49" w:rsidP="00730D49">
      <w:pPr>
        <w:rPr>
          <w:rFonts w:eastAsia="Calibri"/>
        </w:rPr>
      </w:pPr>
      <w:r w:rsidRPr="00560E19">
        <w:rPr>
          <w:rFonts w:eastAsia="Calibri"/>
          <w:b/>
          <w:bCs/>
          <w:sz w:val="26"/>
        </w:rPr>
        <w:t>Joerg 13</w:t>
      </w:r>
      <w:r w:rsidRPr="00560E19">
        <w:rPr>
          <w:rFonts w:eastAsia="Calibri"/>
        </w:rPr>
        <w:t>, lawyer, JD, Top Lawyer in Illinois award winner [Nancy E. Joerg, March 2013, "Companies Will Increasingly Use Independent Contractors To Avoid Coverage Under the Affordable Care Act/ObamaCare!," https://www.wesselssherman.com/companies-will-increasingly-use-independent-contractors-to-avoid-coverage-under-the-affordable-care-act-obamacare/]</w:t>
      </w:r>
    </w:p>
    <w:p w14:paraId="23A2540A" w14:textId="77777777" w:rsidR="00730D49" w:rsidRPr="00E52432" w:rsidRDefault="00730D49" w:rsidP="00730D49">
      <w:pPr>
        <w:rPr>
          <w:rFonts w:eastAsia="Calibri"/>
          <w:u w:val="single"/>
        </w:rPr>
      </w:pPr>
      <w:r w:rsidRPr="00560E19">
        <w:rPr>
          <w:rFonts w:eastAsia="Calibri"/>
          <w:sz w:val="16"/>
        </w:rPr>
        <w:t>WIDESPREAD USE OF INDEPENDENT CONTRACTORS: </w:t>
      </w:r>
      <w:r w:rsidRPr="00560E19">
        <w:rPr>
          <w:rFonts w:eastAsia="Calibri"/>
          <w:u w:val="single"/>
        </w:rPr>
        <w:t>There is</w:t>
      </w:r>
      <w:r w:rsidRPr="00560E19">
        <w:rPr>
          <w:rFonts w:eastAsia="Calibri"/>
          <w:sz w:val="16"/>
        </w:rPr>
        <w:t xml:space="preserve"> widespread use of </w:t>
      </w:r>
      <w:r w:rsidRPr="0002616D">
        <w:rPr>
          <w:rStyle w:val="Emphasis"/>
          <w:highlight w:val="cyan"/>
        </w:rPr>
        <w:t>independent contractors</w:t>
      </w:r>
      <w:r w:rsidRPr="00560E19">
        <w:rPr>
          <w:rFonts w:eastAsia="Calibri"/>
          <w:sz w:val="16"/>
        </w:rPr>
        <w:t xml:space="preserve"> across America </w:t>
      </w:r>
      <w:r w:rsidRPr="0002616D">
        <w:rPr>
          <w:rStyle w:val="Emphasis"/>
          <w:highlight w:val="cyan"/>
        </w:rPr>
        <w:t>in hundreds</w:t>
      </w:r>
      <w:r w:rsidRPr="008A7DD2">
        <w:rPr>
          <w:rFonts w:eastAsia="Calibri"/>
          <w:highlight w:val="cyan"/>
          <w:u w:val="single"/>
        </w:rPr>
        <w:t xml:space="preserve"> </w:t>
      </w:r>
      <w:r w:rsidRPr="0002616D">
        <w:rPr>
          <w:rStyle w:val="Emphasis"/>
          <w:highlight w:val="cyan"/>
        </w:rPr>
        <w:t>of</w:t>
      </w:r>
      <w:r w:rsidRPr="00560E19">
        <w:rPr>
          <w:rFonts w:eastAsia="Calibri"/>
          <w:sz w:val="16"/>
        </w:rPr>
        <w:t xml:space="preserve"> business </w:t>
      </w:r>
      <w:r w:rsidRPr="0002616D">
        <w:rPr>
          <w:rStyle w:val="Emphasis"/>
          <w:highlight w:val="cyan"/>
        </w:rPr>
        <w:t>categories</w:t>
      </w:r>
      <w:r w:rsidRPr="00560E19">
        <w:rPr>
          <w:rFonts w:eastAsia="Calibri"/>
          <w:sz w:val="16"/>
        </w:rPr>
        <w:t xml:space="preserve"> such</w:t>
      </w:r>
      <w:r w:rsidRPr="00560E19">
        <w:rPr>
          <w:rFonts w:eastAsia="Calibri"/>
        </w:rPr>
        <w:t xml:space="preserve"> </w:t>
      </w:r>
      <w:r w:rsidRPr="00560E19">
        <w:rPr>
          <w:rFonts w:eastAsia="Calibri"/>
          <w:sz w:val="16"/>
        </w:rPr>
        <w:t xml:space="preserve">as </w:t>
      </w:r>
      <w:r w:rsidRPr="0002616D">
        <w:rPr>
          <w:rFonts w:eastAsia="Calibri"/>
          <w:u w:val="single"/>
        </w:rPr>
        <w:t>limousine drivers, messenger couriers, salespeople, architects, cable installers, dentists, landscapers, teachers, truck drivers, computer programmers, accountants, home health care workers, realtors, photographers, massage therapists, nail technicians, drywall installers, carpet installers, and many other job categories.</w:t>
      </w:r>
    </w:p>
    <w:p w14:paraId="59709877" w14:textId="77777777" w:rsidR="00730D49" w:rsidRDefault="00730D49" w:rsidP="00730D49">
      <w:pPr>
        <w:pStyle w:val="Heading4"/>
      </w:pPr>
      <w:r>
        <w:t>Legal context goes neg---</w:t>
      </w:r>
      <w:r w:rsidRPr="00F750B0">
        <w:rPr>
          <w:u w:val="single"/>
        </w:rPr>
        <w:t>STATUTORALLY</w:t>
      </w:r>
      <w:r>
        <w:t>---The ‘Rights’ in CBRs refers to the mechanisms available to unions</w:t>
      </w:r>
    </w:p>
    <w:p w14:paraId="4F95FA23" w14:textId="77777777" w:rsidR="00730D49" w:rsidRDefault="00730D49" w:rsidP="00730D49">
      <w:r w:rsidRPr="00FF3D1D">
        <w:rPr>
          <w:rStyle w:val="Style13ptBold"/>
        </w:rPr>
        <w:t>Bonta 23</w:t>
      </w:r>
      <w:r>
        <w:t xml:space="preserve">, JD and Attorney General of California (Rob Bonta, October 27, 2023, “Consolidated Answering Brief of State of California,” Document 22-1 in ECF for Amalgamated Transit Union, International, et al., v. State of California, and U.S. Department of Labor, et al., v. State of California, United States Court of Appeals for the Ninth Circuit, Nos. 23-15503 and 23-15617, University of Kansas Libraries, Lexis) </w:t>
      </w:r>
    </w:p>
    <w:p w14:paraId="47A9FE43" w14:textId="77777777" w:rsidR="00730D49" w:rsidRPr="00496643" w:rsidRDefault="00730D49" w:rsidP="00730D49">
      <w:pPr>
        <w:rPr>
          <w:sz w:val="16"/>
        </w:rPr>
      </w:pPr>
      <w:r w:rsidRPr="00496643">
        <w:rPr>
          <w:sz w:val="16"/>
        </w:rPr>
        <w:t>4. The Union’s Expansive Interpretation of Section 13(c)(2) Is Contrary to Its Text and Legislative History</w:t>
      </w:r>
    </w:p>
    <w:p w14:paraId="5F8C193E" w14:textId="77777777" w:rsidR="00730D49" w:rsidRPr="00496643" w:rsidRDefault="00730D49" w:rsidP="00730D49">
      <w:pPr>
        <w:rPr>
          <w:sz w:val="16"/>
        </w:rPr>
      </w:pPr>
      <w:r w:rsidRPr="00D775E5">
        <w:rPr>
          <w:sz w:val="16"/>
          <w:szCs w:val="16"/>
        </w:rPr>
        <w:t xml:space="preserve">The Union contends </w:t>
      </w:r>
      <w:r w:rsidRPr="00002146">
        <w:rPr>
          <w:rStyle w:val="StyleUnderline"/>
        </w:rPr>
        <w:t xml:space="preserve">that </w:t>
      </w:r>
      <w:r w:rsidRPr="00D775E5">
        <w:rPr>
          <w:rStyle w:val="StyleUnderline"/>
          <w:highlight w:val="cyan"/>
        </w:rPr>
        <w:t>Congress</w:t>
      </w:r>
      <w:r w:rsidRPr="00496643">
        <w:rPr>
          <w:sz w:val="16"/>
        </w:rPr>
        <w:t xml:space="preserve"> deliberately </w:t>
      </w:r>
      <w:r w:rsidRPr="00D775E5">
        <w:rPr>
          <w:rStyle w:val="StyleUnderline"/>
          <w:highlight w:val="cyan"/>
        </w:rPr>
        <w:t>enshrined</w:t>
      </w:r>
      <w:r w:rsidRPr="00496643">
        <w:rPr>
          <w:rStyle w:val="StyleUnderline"/>
        </w:rPr>
        <w:t xml:space="preserve"> in</w:t>
      </w:r>
      <w:r w:rsidRPr="00496643">
        <w:rPr>
          <w:sz w:val="16"/>
        </w:rPr>
        <w:t xml:space="preserve"> Section </w:t>
      </w:r>
      <w:r w:rsidRPr="00496643">
        <w:rPr>
          <w:rStyle w:val="StyleUnderline"/>
        </w:rPr>
        <w:t xml:space="preserve">13(c)(2) </w:t>
      </w:r>
      <w:r w:rsidRPr="00002146">
        <w:rPr>
          <w:rStyle w:val="Emphasis"/>
        </w:rPr>
        <w:t>a separate</w:t>
      </w:r>
      <w:r w:rsidRPr="00002146">
        <w:rPr>
          <w:rStyle w:val="StyleUnderline"/>
        </w:rPr>
        <w:t xml:space="preserve"> collective bargaining right </w:t>
      </w:r>
      <w:r w:rsidRPr="00002146">
        <w:rPr>
          <w:rStyle w:val="Emphasis"/>
        </w:rPr>
        <w:t>for each</w:t>
      </w:r>
      <w:r w:rsidRPr="00002146">
        <w:rPr>
          <w:rStyle w:val="StyleUnderline"/>
        </w:rPr>
        <w:t xml:space="preserve"> individual </w:t>
      </w:r>
      <w:r w:rsidRPr="00002146">
        <w:rPr>
          <w:rStyle w:val="Emphasis"/>
        </w:rPr>
        <w:t>term and condition</w:t>
      </w:r>
      <w:r w:rsidRPr="00002146">
        <w:rPr>
          <w:sz w:val="16"/>
          <w:szCs w:val="16"/>
        </w:rPr>
        <w:t xml:space="preserve"> of employment </w:t>
      </w:r>
      <w:r w:rsidRPr="00002146">
        <w:rPr>
          <w:rStyle w:val="StyleUnderline"/>
        </w:rPr>
        <w:t>simply by using</w:t>
      </w:r>
      <w:r w:rsidRPr="00496643">
        <w:rPr>
          <w:rStyle w:val="StyleUnderline"/>
        </w:rPr>
        <w:t xml:space="preserve"> </w:t>
      </w:r>
      <w:r w:rsidRPr="00496643">
        <w:rPr>
          <w:rStyle w:val="Emphasis"/>
        </w:rPr>
        <w:t>“</w:t>
      </w:r>
      <w:r w:rsidRPr="00002146">
        <w:rPr>
          <w:rStyle w:val="Emphasis"/>
          <w:highlight w:val="cyan"/>
        </w:rPr>
        <w:t>c</w:t>
      </w:r>
      <w:r w:rsidRPr="007864E1">
        <w:rPr>
          <w:rStyle w:val="Emphasis"/>
        </w:rPr>
        <w:t>ollective</w:t>
      </w:r>
      <w:r w:rsidRPr="00002146">
        <w:rPr>
          <w:rStyle w:val="Emphasis"/>
          <w:highlight w:val="cyan"/>
        </w:rPr>
        <w:t xml:space="preserve"> b</w:t>
      </w:r>
      <w:r w:rsidRPr="007864E1">
        <w:rPr>
          <w:rStyle w:val="Emphasis"/>
        </w:rPr>
        <w:t>argaining</w:t>
      </w:r>
      <w:r w:rsidRPr="00496643">
        <w:rPr>
          <w:rStyle w:val="Emphasis"/>
        </w:rPr>
        <w:t xml:space="preserve"> </w:t>
      </w:r>
      <w:r w:rsidRPr="00D775E5">
        <w:rPr>
          <w:rStyle w:val="Emphasis"/>
          <w:i/>
          <w:highlight w:val="cyan"/>
        </w:rPr>
        <w:t>r</w:t>
      </w:r>
      <w:r w:rsidRPr="007864E1">
        <w:rPr>
          <w:rStyle w:val="Emphasis"/>
          <w:i/>
        </w:rPr>
        <w:t>ight</w:t>
      </w:r>
      <w:r w:rsidRPr="00D775E5">
        <w:rPr>
          <w:rStyle w:val="Emphasis"/>
          <w:i/>
          <w:highlight w:val="cyan"/>
        </w:rPr>
        <w:t>s</w:t>
      </w:r>
      <w:r w:rsidRPr="00D775E5">
        <w:rPr>
          <w:rStyle w:val="Emphasis"/>
          <w:highlight w:val="cyan"/>
        </w:rPr>
        <w:t>”</w:t>
      </w:r>
      <w:r w:rsidRPr="00D775E5">
        <w:rPr>
          <w:rStyle w:val="StyleUnderline"/>
          <w:highlight w:val="cyan"/>
        </w:rPr>
        <w:t xml:space="preserve"> </w:t>
      </w:r>
      <w:r w:rsidRPr="00002146">
        <w:rPr>
          <w:rStyle w:val="StyleUnderline"/>
        </w:rPr>
        <w:t xml:space="preserve">in its </w:t>
      </w:r>
      <w:r w:rsidRPr="00002146">
        <w:rPr>
          <w:rStyle w:val="Emphasis"/>
        </w:rPr>
        <w:t>plural</w:t>
      </w:r>
      <w:r w:rsidRPr="00496643">
        <w:rPr>
          <w:rStyle w:val="Emphasis"/>
        </w:rPr>
        <w:t xml:space="preserve"> form</w:t>
      </w:r>
      <w:r w:rsidRPr="00496643">
        <w:rPr>
          <w:sz w:val="16"/>
        </w:rPr>
        <w:t xml:space="preserve">. Union’s Brief (UB) 27. In the Union’s </w:t>
      </w:r>
      <w:r w:rsidRPr="00D775E5">
        <w:rPr>
          <w:sz w:val="16"/>
          <w:szCs w:val="16"/>
        </w:rPr>
        <w:t>view, inherent in UMTA’s concept of continuation of collective bargaining rights is the continuation of the right to bargain about aspects of defined benefit plans specifically, UB 42</w:t>
      </w:r>
      <w:r w:rsidRPr="00496643">
        <w:rPr>
          <w:sz w:val="16"/>
        </w:rPr>
        <w:t xml:space="preserve">, </w:t>
      </w:r>
      <w:r w:rsidRPr="00496643">
        <w:rPr>
          <w:rStyle w:val="StyleUnderline"/>
        </w:rPr>
        <w:t xml:space="preserve">along </w:t>
      </w:r>
      <w:r w:rsidRPr="00002146">
        <w:rPr>
          <w:rStyle w:val="StyleUnderline"/>
        </w:rPr>
        <w:t xml:space="preserve">with </w:t>
      </w:r>
      <w:r w:rsidRPr="00002146">
        <w:rPr>
          <w:rStyle w:val="Emphasis"/>
        </w:rPr>
        <w:t>every other conceivable</w:t>
      </w:r>
      <w:r w:rsidRPr="00002146">
        <w:rPr>
          <w:sz w:val="16"/>
        </w:rPr>
        <w:t xml:space="preserve"> substantive </w:t>
      </w:r>
      <w:r w:rsidRPr="00002146">
        <w:rPr>
          <w:rStyle w:val="Emphasis"/>
        </w:rPr>
        <w:t>employment term</w:t>
      </w:r>
      <w:r w:rsidRPr="00496643">
        <w:rPr>
          <w:rStyle w:val="StyleUnderline"/>
        </w:rPr>
        <w:t>.</w:t>
      </w:r>
    </w:p>
    <w:p w14:paraId="1CB1559D" w14:textId="77777777" w:rsidR="00730D49" w:rsidRPr="00F14B23" w:rsidRDefault="00730D49" w:rsidP="00730D49">
      <w:pPr>
        <w:rPr>
          <w:sz w:val="16"/>
        </w:rPr>
      </w:pPr>
      <w:r w:rsidRPr="00496643">
        <w:rPr>
          <w:rStyle w:val="StyleUnderline"/>
        </w:rPr>
        <w:t xml:space="preserve">The Union </w:t>
      </w:r>
      <w:r w:rsidRPr="00002146">
        <w:rPr>
          <w:rStyle w:val="StyleUnderline"/>
        </w:rPr>
        <w:t xml:space="preserve">skips past several </w:t>
      </w:r>
      <w:r w:rsidRPr="00002146">
        <w:rPr>
          <w:rStyle w:val="Emphasis"/>
        </w:rPr>
        <w:t>more reasonable</w:t>
      </w:r>
      <w:r w:rsidRPr="00002146">
        <w:rPr>
          <w:rStyle w:val="StyleUnderline"/>
        </w:rPr>
        <w:t xml:space="preserve"> alternatives</w:t>
      </w:r>
      <w:r w:rsidRPr="00496643">
        <w:rPr>
          <w:sz w:val="16"/>
        </w:rPr>
        <w:t xml:space="preserve"> to arrive at its desired construction of Section 13(c)(2). As the </w:t>
      </w:r>
      <w:r w:rsidRPr="00AC020D">
        <w:rPr>
          <w:rStyle w:val="StyleUnderline"/>
        </w:rPr>
        <w:t xml:space="preserve">district </w:t>
      </w:r>
      <w:r w:rsidRPr="00002146">
        <w:rPr>
          <w:rStyle w:val="StyleUnderline"/>
          <w:highlight w:val="cyan"/>
        </w:rPr>
        <w:t>court held</w:t>
      </w:r>
      <w:r w:rsidRPr="00496643">
        <w:rPr>
          <w:sz w:val="16"/>
        </w:rPr>
        <w:t xml:space="preserve">, </w:t>
      </w:r>
      <w:r w:rsidRPr="00D775E5">
        <w:rPr>
          <w:rStyle w:val="StyleUnderline"/>
          <w:highlight w:val="cyan"/>
        </w:rPr>
        <w:t>Congress</w:t>
      </w:r>
      <w:r w:rsidRPr="00496643">
        <w:rPr>
          <w:rStyle w:val="StyleUnderline"/>
        </w:rPr>
        <w:t xml:space="preserve"> </w:t>
      </w:r>
      <w:r w:rsidRPr="00496643">
        <w:rPr>
          <w:rStyle w:val="Emphasis"/>
        </w:rPr>
        <w:t xml:space="preserve">more </w:t>
      </w:r>
      <w:r w:rsidRPr="00002146">
        <w:rPr>
          <w:rStyle w:val="Emphasis"/>
        </w:rPr>
        <w:t>likely</w:t>
      </w:r>
      <w:r w:rsidRPr="00002146">
        <w:rPr>
          <w:rStyle w:val="StyleUnderline"/>
        </w:rPr>
        <w:t xml:space="preserve"> </w:t>
      </w:r>
      <w:r w:rsidRPr="00D775E5">
        <w:rPr>
          <w:rStyle w:val="StyleUnderline"/>
          <w:highlight w:val="cyan"/>
        </w:rPr>
        <w:t xml:space="preserve">used </w:t>
      </w:r>
      <w:r w:rsidRPr="00F5068C">
        <w:rPr>
          <w:rStyle w:val="StyleUnderline"/>
        </w:rPr>
        <w:t xml:space="preserve">the </w:t>
      </w:r>
      <w:r w:rsidRPr="00F5068C">
        <w:rPr>
          <w:rStyle w:val="Emphasis"/>
        </w:rPr>
        <w:t>plural</w:t>
      </w:r>
      <w:r w:rsidRPr="00496643">
        <w:rPr>
          <w:rStyle w:val="StyleUnderline"/>
        </w:rPr>
        <w:t xml:space="preserve"> form </w:t>
      </w:r>
      <w:r w:rsidRPr="00496643">
        <w:rPr>
          <w:rStyle w:val="Emphasis"/>
        </w:rPr>
        <w:t>“</w:t>
      </w:r>
      <w:r w:rsidRPr="00002146">
        <w:rPr>
          <w:rStyle w:val="Emphasis"/>
          <w:highlight w:val="cyan"/>
        </w:rPr>
        <w:t>rights</w:t>
      </w:r>
      <w:r w:rsidRPr="00496643">
        <w:rPr>
          <w:rStyle w:val="Emphasis"/>
        </w:rPr>
        <w:t>”</w:t>
      </w:r>
      <w:r w:rsidRPr="00496643">
        <w:rPr>
          <w:rStyle w:val="StyleUnderline"/>
        </w:rPr>
        <w:t xml:space="preserve"> </w:t>
      </w:r>
      <w:r w:rsidRPr="00D775E5">
        <w:rPr>
          <w:rStyle w:val="StyleUnderline"/>
          <w:highlight w:val="cyan"/>
        </w:rPr>
        <w:t xml:space="preserve">to refer </w:t>
      </w:r>
      <w:r w:rsidRPr="0066496C">
        <w:rPr>
          <w:rStyle w:val="StyleUnderline"/>
          <w:highlight w:val="cyan"/>
        </w:rPr>
        <w:t xml:space="preserve">to </w:t>
      </w:r>
      <w:r w:rsidRPr="00F5068C">
        <w:rPr>
          <w:rStyle w:val="StyleUnderline"/>
        </w:rPr>
        <w:t>the</w:t>
      </w:r>
      <w:r w:rsidRPr="0066496C">
        <w:rPr>
          <w:rStyle w:val="StyleUnderline"/>
        </w:rPr>
        <w:t xml:space="preserve"> </w:t>
      </w:r>
      <w:r w:rsidRPr="0066496C">
        <w:rPr>
          <w:rStyle w:val="Emphasis"/>
        </w:rPr>
        <w:t xml:space="preserve">multiple </w:t>
      </w:r>
      <w:r w:rsidRPr="0066496C">
        <w:rPr>
          <w:rStyle w:val="Emphasis"/>
          <w:highlight w:val="cyan"/>
        </w:rPr>
        <w:t>mechanisms</w:t>
      </w:r>
      <w:r w:rsidRPr="0066496C">
        <w:rPr>
          <w:rStyle w:val="StyleUnderline"/>
          <w:highlight w:val="cyan"/>
        </w:rPr>
        <w:t xml:space="preserve"> unions employ </w:t>
      </w:r>
      <w:r w:rsidRPr="0066496C">
        <w:rPr>
          <w:rStyle w:val="Emphasis"/>
          <w:highlight w:val="cyan"/>
        </w:rPr>
        <w:t>to</w:t>
      </w:r>
      <w:r w:rsidRPr="00496643">
        <w:rPr>
          <w:rStyle w:val="Emphasis"/>
        </w:rPr>
        <w:t xml:space="preserve"> assert</w:t>
      </w:r>
      <w:r w:rsidRPr="00496643">
        <w:rPr>
          <w:rStyle w:val="StyleUnderline"/>
        </w:rPr>
        <w:t xml:space="preserve"> and </w:t>
      </w:r>
      <w:r w:rsidRPr="0066496C">
        <w:rPr>
          <w:rStyle w:val="Emphasis"/>
          <w:highlight w:val="cyan"/>
        </w:rPr>
        <w:t>protect</w:t>
      </w:r>
      <w:r w:rsidRPr="00496643">
        <w:rPr>
          <w:rStyle w:val="StyleUnderline"/>
        </w:rPr>
        <w:t xml:space="preserve"> their </w:t>
      </w:r>
      <w:r w:rsidRPr="0066496C">
        <w:rPr>
          <w:rStyle w:val="StyleUnderline"/>
          <w:highlight w:val="cyan"/>
        </w:rPr>
        <w:t xml:space="preserve">interests, </w:t>
      </w:r>
      <w:r w:rsidRPr="00002146">
        <w:rPr>
          <w:rStyle w:val="StyleUnderline"/>
        </w:rPr>
        <w:t xml:space="preserve">such as </w:t>
      </w:r>
      <w:r w:rsidRPr="00002146">
        <w:rPr>
          <w:rStyle w:val="Emphasis"/>
        </w:rPr>
        <w:t>dispute resolution</w:t>
      </w:r>
      <w:r w:rsidRPr="00496643">
        <w:rPr>
          <w:rStyle w:val="StyleUnderline"/>
        </w:rPr>
        <w:t xml:space="preserve"> and other </w:t>
      </w:r>
      <w:r w:rsidRPr="00496643">
        <w:rPr>
          <w:rStyle w:val="Emphasis"/>
        </w:rPr>
        <w:t>concerted activities</w:t>
      </w:r>
      <w:r w:rsidRPr="00496643">
        <w:rPr>
          <w:sz w:val="16"/>
        </w:rPr>
        <w:t>. Or, Congress employed the plural form to acknowledge that more than one right could be implicated across the numerous transit agencies within UMTA’s purview. See 1-ER-51 (holding that the Union’s reading of Section 13(c)(2) “does not appear to be what Congress intended”).</w:t>
      </w:r>
    </w:p>
    <w:p w14:paraId="5A2E25B3" w14:textId="77777777" w:rsidR="00730D49" w:rsidRDefault="00730D49" w:rsidP="00730D49">
      <w:pPr>
        <w:pStyle w:val="Analytic"/>
      </w:pPr>
    </w:p>
    <w:p w14:paraId="376930AD" w14:textId="77777777" w:rsidR="00730D49" w:rsidRPr="00E55B94" w:rsidRDefault="00730D49" w:rsidP="00730D49">
      <w:pPr>
        <w:pStyle w:val="Heading4"/>
        <w:rPr>
          <w:bCs/>
        </w:rPr>
      </w:pPr>
      <w:r>
        <w:rPr>
          <w:bCs/>
        </w:rPr>
        <w:t xml:space="preserve">---Like </w:t>
      </w:r>
      <w:r w:rsidRPr="00E55B94">
        <w:rPr>
          <w:bCs/>
        </w:rPr>
        <w:t>‘</w:t>
      </w:r>
      <w:r w:rsidRPr="00E55B94">
        <w:rPr>
          <w:bCs/>
          <w:u w:val="single"/>
        </w:rPr>
        <w:t>establish</w:t>
      </w:r>
      <w:r w:rsidRPr="00E55B94">
        <w:rPr>
          <w:bCs/>
        </w:rPr>
        <w:t>’</w:t>
      </w:r>
      <w:r>
        <w:rPr>
          <w:bCs/>
        </w:rPr>
        <w:t xml:space="preserve"> </w:t>
      </w:r>
    </w:p>
    <w:p w14:paraId="597D1EDC" w14:textId="77777777" w:rsidR="00730D49" w:rsidRPr="00990132" w:rsidRDefault="00730D49" w:rsidP="00730D49">
      <w:r w:rsidRPr="00F14B23">
        <w:rPr>
          <w:rStyle w:val="Style13ptBold"/>
        </w:rPr>
        <w:t>Center for Labor</w:t>
      </w:r>
      <w:r>
        <w:t xml:space="preserve"> </w:t>
      </w:r>
      <w:r w:rsidRPr="008C5099">
        <w:rPr>
          <w:rStyle w:val="Style13ptBold"/>
        </w:rPr>
        <w:t>24</w:t>
      </w:r>
      <w:r w:rsidRPr="00990132">
        <w:t xml:space="preserve">, </w:t>
      </w:r>
      <w:r>
        <w:t xml:space="preserve">The Center for Labor and a Just Economy (CLJE) at Harvard Law School is a hub of collaborative research, policy, and strategies to empower working people to build an equitable economy and democracy. </w:t>
      </w:r>
      <w:r w:rsidRPr="00990132">
        <w:t>(</w:t>
      </w:r>
      <w:r>
        <w:t xml:space="preserve">Center for Labor and a Just Economy, </w:t>
      </w:r>
      <w:r w:rsidRPr="00990132">
        <w:t xml:space="preserve">9-1-2024, </w:t>
      </w:r>
      <w:r>
        <w:t>“</w:t>
      </w:r>
      <w:r w:rsidRPr="00990132">
        <w:t xml:space="preserve">Building Worker Power In Cities </w:t>
      </w:r>
      <w:r>
        <w:t xml:space="preserve">and States: </w:t>
      </w:r>
      <w:r w:rsidRPr="00990132">
        <w:t xml:space="preserve">Workers Excluded From The </w:t>
      </w:r>
      <w:r>
        <w:t>NLRA</w:t>
      </w:r>
      <w:r w:rsidRPr="00990132">
        <w:t>,</w:t>
      </w:r>
      <w:r>
        <w:t>”</w:t>
      </w:r>
      <w:r w:rsidRPr="00990132">
        <w:t xml:space="preserve"> Center for Labor and a Just Economy, https://clje.law.harvard.edu/publication/building-worker-power-in-cities-states/workers-excluded-from-the-nlra/) //qsmit</w:t>
      </w:r>
    </w:p>
    <w:p w14:paraId="3015B8BC" w14:textId="77777777" w:rsidR="00730D49" w:rsidRPr="008C5099" w:rsidRDefault="00730D49" w:rsidP="00730D49">
      <w:pPr>
        <w:rPr>
          <w:sz w:val="16"/>
        </w:rPr>
      </w:pPr>
      <w:r w:rsidRPr="00856A54">
        <w:rPr>
          <w:sz w:val="16"/>
        </w:rPr>
        <w:t xml:space="preserve">As noted earlier, state </w:t>
      </w:r>
      <w:r w:rsidRPr="00856A54">
        <w:rPr>
          <w:rStyle w:val="StyleUnderline"/>
          <w:highlight w:val="cyan"/>
        </w:rPr>
        <w:t>constitutions</w:t>
      </w:r>
      <w:r w:rsidRPr="00856A54">
        <w:rPr>
          <w:rStyle w:val="StyleUnderline"/>
        </w:rPr>
        <w:t xml:space="preserve"> </w:t>
      </w:r>
      <w:r w:rsidRPr="00856A54">
        <w:rPr>
          <w:rStyle w:val="StyleUnderline"/>
          <w:highlight w:val="cyan"/>
        </w:rPr>
        <w:t>can</w:t>
      </w:r>
      <w:r w:rsidRPr="00856A54">
        <w:rPr>
          <w:rStyle w:val="StyleUnderline"/>
        </w:rPr>
        <w:t xml:space="preserve"> be used to </w:t>
      </w:r>
      <w:r w:rsidRPr="00856A54">
        <w:rPr>
          <w:rStyle w:val="Emphasis"/>
          <w:highlight w:val="cyan"/>
        </w:rPr>
        <w:t>establish labor rights</w:t>
      </w:r>
      <w:r w:rsidRPr="00856A54">
        <w:rPr>
          <w:rStyle w:val="StyleUnderline"/>
          <w:highlight w:val="cyan"/>
        </w:rPr>
        <w:t xml:space="preserve"> for excluded workers</w:t>
      </w:r>
      <w:r w:rsidRPr="00856A54">
        <w:rPr>
          <w:sz w:val="16"/>
        </w:rPr>
        <w:t xml:space="preserve">. </w:t>
      </w:r>
      <w:r w:rsidRPr="007864E1">
        <w:rPr>
          <w:rStyle w:val="StyleUnderline"/>
        </w:rPr>
        <w:t xml:space="preserve">Alternatively, </w:t>
      </w:r>
      <w:r w:rsidRPr="007864E1">
        <w:rPr>
          <w:rStyle w:val="Emphasis"/>
        </w:rPr>
        <w:t xml:space="preserve">collective bargaining rights </w:t>
      </w:r>
      <w:r w:rsidRPr="007864E1">
        <w:rPr>
          <w:rStyle w:val="StyleUnderline"/>
        </w:rPr>
        <w:t xml:space="preserve">can be </w:t>
      </w:r>
      <w:r w:rsidRPr="007864E1">
        <w:rPr>
          <w:rStyle w:val="Emphasis"/>
        </w:rPr>
        <w:t>provided</w:t>
      </w:r>
      <w:r w:rsidRPr="007864E1">
        <w:rPr>
          <w:rStyle w:val="StyleUnderline"/>
        </w:rPr>
        <w:t xml:space="preserve"> </w:t>
      </w:r>
      <w:r w:rsidRPr="00AC020D">
        <w:rPr>
          <w:rStyle w:val="StyleUnderline"/>
        </w:rPr>
        <w:t>by statute.</w:t>
      </w:r>
      <w:r w:rsidRPr="00AC020D">
        <w:rPr>
          <w:sz w:val="16"/>
        </w:rPr>
        <w:t xml:space="preserve"> In either case, state collective bargaining laws could automatically cover any workers excluded from federal labor law. For example, the New York State Employment Relations Act provides collect</w:t>
      </w:r>
      <w:r w:rsidRPr="00856A54">
        <w:rPr>
          <w:sz w:val="16"/>
        </w:rPr>
        <w:t>ive bargaining rights to all private-sector workers in the state unless the NLRB determines that they are covered by the NLRA. States can also extend collective bargaining rights modeled on the NLRA to particular categories of excluded workers, such as agricultural workers, domestic workers, or independent contractors (subject to the preemption questions above). </w:t>
      </w:r>
    </w:p>
    <w:p w14:paraId="4C5CE3D4" w14:textId="77777777" w:rsidR="00730D49" w:rsidRPr="00E55B94" w:rsidRDefault="00730D49" w:rsidP="00730D49">
      <w:pPr>
        <w:pStyle w:val="Heading4"/>
        <w:rPr>
          <w:bCs/>
        </w:rPr>
      </w:pPr>
      <w:r>
        <w:rPr>
          <w:bCs/>
        </w:rPr>
        <w:t xml:space="preserve">---Or </w:t>
      </w:r>
      <w:r w:rsidRPr="00E55B94">
        <w:rPr>
          <w:bCs/>
        </w:rPr>
        <w:t>‘</w:t>
      </w:r>
      <w:r w:rsidRPr="00E55B94">
        <w:rPr>
          <w:bCs/>
          <w:u w:val="single"/>
        </w:rPr>
        <w:t>expand</w:t>
      </w:r>
      <w:r w:rsidRPr="00E55B94">
        <w:rPr>
          <w:bCs/>
        </w:rPr>
        <w:t xml:space="preserve">’ </w:t>
      </w:r>
    </w:p>
    <w:p w14:paraId="229D2C8F" w14:textId="77777777" w:rsidR="00730D49" w:rsidRPr="008C5099" w:rsidRDefault="00730D49" w:rsidP="00730D49">
      <w:r w:rsidRPr="00F14B23">
        <w:rPr>
          <w:rStyle w:val="Style13ptBold"/>
        </w:rPr>
        <w:t>Center for Labor</w:t>
      </w:r>
      <w:r>
        <w:t xml:space="preserve"> </w:t>
      </w:r>
      <w:r w:rsidRPr="008C5099">
        <w:rPr>
          <w:rStyle w:val="Style13ptBold"/>
        </w:rPr>
        <w:t>24</w:t>
      </w:r>
      <w:r w:rsidRPr="008C5099">
        <w:t xml:space="preserve">, </w:t>
      </w:r>
      <w:r>
        <w:t>The Center for Labor and a Just Economy (CLJE) at Harvard Law School is a hub of collaborative research, policy, and strategies to empower working people to build an equitable economy and democracy.</w:t>
      </w:r>
      <w:r w:rsidRPr="008C5099">
        <w:t xml:space="preserve"> (9-1-2024, </w:t>
      </w:r>
      <w:r>
        <w:t>“</w:t>
      </w:r>
      <w:r w:rsidRPr="008C5099">
        <w:t>State Constitutions and Public Sector Collective Bargaining Rights,</w:t>
      </w:r>
      <w:r>
        <w:t>”</w:t>
      </w:r>
      <w:r w:rsidRPr="008C5099">
        <w:t xml:space="preserve"> Center for Labor and a Just Economy, https://clje.law.harvard.edu/publication/building-worker-power-in-cities-states/state-constitutions-and-public-sector-collective-bargaining-rights/) //qsmit</w:t>
      </w:r>
    </w:p>
    <w:p w14:paraId="02C33D0C" w14:textId="77777777" w:rsidR="00730D49" w:rsidRPr="008C5099" w:rsidRDefault="00730D49" w:rsidP="00730D49">
      <w:pPr>
        <w:rPr>
          <w:sz w:val="16"/>
        </w:rPr>
      </w:pPr>
      <w:r w:rsidRPr="008C5099">
        <w:rPr>
          <w:sz w:val="16"/>
        </w:rPr>
        <w:t>In addition, following the Supreme Court’s decision in Janus v. AFSCME,</w:t>
      </w:r>
      <w:hyperlink r:id="rId10" w:anchor="b17058e6-f826-4f4d-91a4-d15a74d35613" w:history="1">
        <w:r w:rsidRPr="008C5099">
          <w:rPr>
            <w:rStyle w:val="Hyperlink"/>
          </w:rPr>
          <w:t>6</w:t>
        </w:r>
      </w:hyperlink>
      <w:r w:rsidRPr="008C5099">
        <w:rPr>
          <w:sz w:val="16"/>
        </w:rPr>
        <w:t xml:space="preserve"> many states </w:t>
      </w:r>
      <w:r w:rsidRPr="008C5099">
        <w:rPr>
          <w:rStyle w:val="Emphasis"/>
        </w:rPr>
        <w:t>expanded protections</w:t>
      </w:r>
      <w:r w:rsidRPr="008C5099">
        <w:rPr>
          <w:rStyle w:val="StyleUnderline"/>
        </w:rPr>
        <w:t xml:space="preserve"> for public sector </w:t>
      </w:r>
      <w:r w:rsidRPr="008C5099">
        <w:rPr>
          <w:rStyle w:val="Emphasis"/>
        </w:rPr>
        <w:t>collective bargaining</w:t>
      </w:r>
      <w:r w:rsidRPr="008C5099">
        <w:rPr>
          <w:rStyle w:val="StyleUnderline"/>
        </w:rPr>
        <w:t xml:space="preserve"> through state laws or constitutional amendments</w:t>
      </w:r>
      <w:r w:rsidRPr="008C5099">
        <w:rPr>
          <w:sz w:val="16"/>
        </w:rPr>
        <w:t>. Some of these new provisions were designed to assist public sector unions in increasing membership or making collection of dues easier, thereby mitigating some of the impact of the Janus decision.</w:t>
      </w:r>
    </w:p>
    <w:p w14:paraId="1709B9B2" w14:textId="77777777" w:rsidR="00730D49" w:rsidRPr="008C5099" w:rsidRDefault="00730D49" w:rsidP="00730D49">
      <w:pPr>
        <w:rPr>
          <w:sz w:val="16"/>
        </w:rPr>
      </w:pPr>
      <w:r w:rsidRPr="008C5099">
        <w:rPr>
          <w:sz w:val="16"/>
        </w:rPr>
        <w:t>Preemption Risk</w:t>
      </w:r>
    </w:p>
    <w:p w14:paraId="6B25AE51" w14:textId="77777777" w:rsidR="00730D49" w:rsidRPr="008C5099" w:rsidRDefault="00730D49" w:rsidP="00730D49">
      <w:pPr>
        <w:rPr>
          <w:sz w:val="16"/>
        </w:rPr>
      </w:pPr>
      <w:r w:rsidRPr="008C5099">
        <w:rPr>
          <w:sz w:val="16"/>
        </w:rPr>
        <w:t xml:space="preserve">State constitutional provisions are a promising way to protect workers where federal law does not, especially </w:t>
      </w:r>
      <w:r w:rsidRPr="008C5099">
        <w:rPr>
          <w:rStyle w:val="StyleUnderline"/>
          <w:highlight w:val="cyan"/>
        </w:rPr>
        <w:t>for</w:t>
      </w:r>
      <w:r w:rsidRPr="008C5099">
        <w:rPr>
          <w:rStyle w:val="StyleUnderline"/>
        </w:rPr>
        <w:t xml:space="preserve"> those </w:t>
      </w:r>
      <w:r w:rsidRPr="008C5099">
        <w:rPr>
          <w:rStyle w:val="Emphasis"/>
          <w:highlight w:val="cyan"/>
        </w:rPr>
        <w:t>workers excluded</w:t>
      </w:r>
      <w:r w:rsidRPr="008C5099">
        <w:rPr>
          <w:rStyle w:val="StyleUnderline"/>
        </w:rPr>
        <w:t xml:space="preserve"> from </w:t>
      </w:r>
      <w:r w:rsidRPr="008C5099">
        <w:rPr>
          <w:rStyle w:val="Emphasis"/>
        </w:rPr>
        <w:t>federal labor law</w:t>
      </w:r>
      <w:r w:rsidRPr="008C5099">
        <w:rPr>
          <w:sz w:val="16"/>
        </w:rPr>
        <w:t xml:space="preserve">: agricultural workers, domestic workers, independent contractors, and state employees. However, where </w:t>
      </w:r>
      <w:r w:rsidRPr="008C5099">
        <w:rPr>
          <w:rStyle w:val="StyleUnderline"/>
        </w:rPr>
        <w:t xml:space="preserve">state </w:t>
      </w:r>
      <w:r w:rsidRPr="008C5099">
        <w:rPr>
          <w:rStyle w:val="StyleUnderline"/>
          <w:highlight w:val="cyan"/>
        </w:rPr>
        <w:t>constitutions</w:t>
      </w:r>
      <w:r w:rsidRPr="008C5099">
        <w:rPr>
          <w:rStyle w:val="StyleUnderline"/>
        </w:rPr>
        <w:t xml:space="preserve"> substantively </w:t>
      </w:r>
      <w:r w:rsidRPr="008C5099">
        <w:rPr>
          <w:rStyle w:val="Emphasis"/>
          <w:highlight w:val="cyan"/>
        </w:rPr>
        <w:t>expand</w:t>
      </w:r>
      <w:r w:rsidRPr="008C5099">
        <w:rPr>
          <w:rStyle w:val="StyleUnderline"/>
        </w:rPr>
        <w:t xml:space="preserve"> the </w:t>
      </w:r>
      <w:r w:rsidRPr="008C5099">
        <w:rPr>
          <w:rStyle w:val="StyleUnderline"/>
          <w:highlight w:val="cyan"/>
        </w:rPr>
        <w:t>c</w:t>
      </w:r>
      <w:r w:rsidRPr="008C5099">
        <w:rPr>
          <w:rStyle w:val="StyleUnderline"/>
        </w:rPr>
        <w:t xml:space="preserve">ollective </w:t>
      </w:r>
      <w:r w:rsidRPr="008C5099">
        <w:rPr>
          <w:rStyle w:val="StyleUnderline"/>
          <w:highlight w:val="cyan"/>
        </w:rPr>
        <w:t>b</w:t>
      </w:r>
      <w:r w:rsidRPr="008C5099">
        <w:rPr>
          <w:rStyle w:val="StyleUnderline"/>
        </w:rPr>
        <w:t xml:space="preserve">argaining </w:t>
      </w:r>
      <w:r w:rsidRPr="008C5099">
        <w:rPr>
          <w:rStyle w:val="StyleUnderline"/>
          <w:highlight w:val="cyan"/>
        </w:rPr>
        <w:t>r</w:t>
      </w:r>
      <w:r w:rsidRPr="008C5099">
        <w:rPr>
          <w:rStyle w:val="StyleUnderline"/>
        </w:rPr>
        <w:t>ight</w:t>
      </w:r>
      <w:r w:rsidRPr="008C5099">
        <w:rPr>
          <w:rStyle w:val="StyleUnderline"/>
          <w:highlight w:val="cyan"/>
        </w:rPr>
        <w:t>s</w:t>
      </w:r>
      <w:r w:rsidRPr="008C5099">
        <w:rPr>
          <w:sz w:val="16"/>
        </w:rPr>
        <w:t xml:space="preserve"> of workers covered by the NLRA, preemption challenges will likely arise.</w:t>
      </w:r>
    </w:p>
    <w:p w14:paraId="3448C959" w14:textId="77777777" w:rsidR="00730D49" w:rsidRDefault="00730D49" w:rsidP="00730D49">
      <w:pPr>
        <w:pStyle w:val="Heading4"/>
      </w:pPr>
      <w:r>
        <w:t xml:space="preserve">Plain meaning is inapplicable in the context of “strengthen.” Use definitions from the specified context. In this case, that is ‘rights.’ </w:t>
      </w:r>
    </w:p>
    <w:p w14:paraId="67612B5A" w14:textId="77777777" w:rsidR="00730D49" w:rsidRDefault="00730D49" w:rsidP="00730D49">
      <w:r w:rsidRPr="000C6ADC">
        <w:rPr>
          <w:rStyle w:val="Style13ptBold"/>
        </w:rPr>
        <w:t>Gillam 13</w:t>
      </w:r>
      <w:r>
        <w:t xml:space="preserve">, Partner at Gillam and Smith, JD from Baylor University School of Law, BBA from Baylor (Harry L. Gillam, 2013, “Defendants’ Response to 146 Claim Construction Brief filed by Nokia Inc.,” US District Court for the Eastern District of Texas, No. </w:t>
      </w:r>
      <w:r w:rsidRPr="000C6ADC">
        <w:t>6:13cv563</w:t>
      </w:r>
      <w:r>
        <w:t xml:space="preserve">, University of Kansas Libraries, Lexis) </w:t>
      </w:r>
    </w:p>
    <w:p w14:paraId="15C91B9A" w14:textId="77777777" w:rsidR="00730D49" w:rsidRPr="00F5068C" w:rsidRDefault="00730D49" w:rsidP="00730D49">
      <w:pPr>
        <w:rPr>
          <w:sz w:val="16"/>
        </w:rPr>
      </w:pPr>
      <w:r w:rsidRPr="0002332B">
        <w:rPr>
          <w:rStyle w:val="StyleUnderline"/>
        </w:rPr>
        <w:t xml:space="preserve">The term </w:t>
      </w:r>
      <w:r w:rsidRPr="0002332B">
        <w:rPr>
          <w:rStyle w:val="Emphasis"/>
          <w:highlight w:val="cyan"/>
        </w:rPr>
        <w:t>"strength"</w:t>
      </w:r>
      <w:r w:rsidRPr="0002332B">
        <w:rPr>
          <w:sz w:val="16"/>
        </w:rPr>
        <w:t xml:space="preserve"> 4 </w:t>
      </w:r>
      <w:r w:rsidRPr="0002332B">
        <w:rPr>
          <w:rStyle w:val="StyleUnderline"/>
          <w:highlight w:val="cyan"/>
        </w:rPr>
        <w:t xml:space="preserve">has </w:t>
      </w:r>
      <w:r w:rsidRPr="0002332B">
        <w:rPr>
          <w:rStyle w:val="Emphasis"/>
          <w:highlight w:val="cyan"/>
        </w:rPr>
        <w:t>no</w:t>
      </w:r>
      <w:r w:rsidRPr="0002332B">
        <w:rPr>
          <w:rStyle w:val="Emphasis"/>
        </w:rPr>
        <w:t xml:space="preserve"> single </w:t>
      </w:r>
      <w:r w:rsidRPr="0002332B">
        <w:rPr>
          <w:rStyle w:val="Emphasis"/>
          <w:highlight w:val="cyan"/>
        </w:rPr>
        <w:t>plain</w:t>
      </w:r>
      <w:r w:rsidRPr="0002332B">
        <w:rPr>
          <w:rStyle w:val="StyleUnderline"/>
        </w:rPr>
        <w:t xml:space="preserve"> and ordinary </w:t>
      </w:r>
      <w:r w:rsidRPr="0002332B">
        <w:rPr>
          <w:rStyle w:val="Emphasis"/>
          <w:highlight w:val="cyan"/>
        </w:rPr>
        <w:t>meaning</w:t>
      </w:r>
      <w:r w:rsidRPr="0002332B">
        <w:rPr>
          <w:rStyle w:val="StyleUnderline"/>
          <w:highlight w:val="cyan"/>
        </w:rPr>
        <w:t xml:space="preserve"> and</w:t>
      </w:r>
      <w:r w:rsidRPr="0002332B">
        <w:rPr>
          <w:rStyle w:val="StyleUnderline"/>
        </w:rPr>
        <w:t xml:space="preserve"> therefore </w:t>
      </w:r>
      <w:r w:rsidRPr="0002332B">
        <w:rPr>
          <w:rStyle w:val="StyleUnderline"/>
          <w:highlight w:val="cyan"/>
        </w:rPr>
        <w:t xml:space="preserve">must be construed </w:t>
      </w:r>
      <w:r w:rsidRPr="0002332B">
        <w:rPr>
          <w:rStyle w:val="Emphasis"/>
          <w:highlight w:val="cyan"/>
        </w:rPr>
        <w:t>by the Court</w:t>
      </w:r>
      <w:r w:rsidRPr="0002332B">
        <w:rPr>
          <w:sz w:val="16"/>
        </w:rPr>
        <w:t xml:space="preserve">. In the context of electronic communications, </w:t>
      </w:r>
      <w:r w:rsidRPr="0002332B">
        <w:rPr>
          <w:rStyle w:val="StyleUnderline"/>
          <w:highlight w:val="cyan"/>
        </w:rPr>
        <w:t xml:space="preserve">"strength" can mean </w:t>
      </w:r>
      <w:r w:rsidRPr="0002332B">
        <w:rPr>
          <w:rStyle w:val="Emphasis"/>
          <w:highlight w:val="cyan"/>
        </w:rPr>
        <w:t>many</w:t>
      </w:r>
      <w:r w:rsidRPr="0002332B">
        <w:rPr>
          <w:rStyle w:val="Emphasis"/>
        </w:rPr>
        <w:t xml:space="preserve"> different </w:t>
      </w:r>
      <w:r w:rsidRPr="0002332B">
        <w:rPr>
          <w:rStyle w:val="Emphasis"/>
          <w:highlight w:val="cyan"/>
        </w:rPr>
        <w:t>things</w:t>
      </w:r>
      <w:r w:rsidRPr="0002332B">
        <w:rPr>
          <w:rStyle w:val="StyleUnderline"/>
          <w:highlight w:val="cyan"/>
        </w:rPr>
        <w:t>. When</w:t>
      </w:r>
      <w:r w:rsidRPr="0002332B">
        <w:rPr>
          <w:rStyle w:val="StyleUnderline"/>
        </w:rPr>
        <w:t xml:space="preserve"> such </w:t>
      </w:r>
      <w:r w:rsidRPr="0002332B">
        <w:rPr>
          <w:rStyle w:val="Emphasis"/>
          <w:highlight w:val="cyan"/>
        </w:rPr>
        <w:t xml:space="preserve">ambiguity </w:t>
      </w:r>
      <w:r w:rsidRPr="00E80577">
        <w:rPr>
          <w:rStyle w:val="Emphasis"/>
          <w:highlight w:val="cyan"/>
        </w:rPr>
        <w:t>exists</w:t>
      </w:r>
      <w:r w:rsidRPr="00E80577">
        <w:rPr>
          <w:rStyle w:val="StyleUnderline"/>
          <w:highlight w:val="cyan"/>
        </w:rPr>
        <w:t xml:space="preserve">, the </w:t>
      </w:r>
      <w:r w:rsidRPr="00E80577">
        <w:rPr>
          <w:rStyle w:val="Emphasis"/>
          <w:highlight w:val="cyan"/>
        </w:rPr>
        <w:t>specification</w:t>
      </w:r>
      <w:r w:rsidRPr="00E80577">
        <w:rPr>
          <w:rStyle w:val="StyleUnderline"/>
          <w:highlight w:val="cyan"/>
        </w:rPr>
        <w:t xml:space="preserve"> </w:t>
      </w:r>
      <w:r w:rsidRPr="0002332B">
        <w:rPr>
          <w:rStyle w:val="StyleUnderline"/>
          <w:highlight w:val="cyan"/>
        </w:rPr>
        <w:t>"is the</w:t>
      </w:r>
      <w:r w:rsidRPr="0002332B">
        <w:rPr>
          <w:rStyle w:val="StyleUnderline"/>
        </w:rPr>
        <w:t xml:space="preserve"> </w:t>
      </w:r>
      <w:r w:rsidRPr="0002332B">
        <w:rPr>
          <w:rStyle w:val="Emphasis"/>
        </w:rPr>
        <w:t xml:space="preserve">single </w:t>
      </w:r>
      <w:r w:rsidRPr="0002332B">
        <w:rPr>
          <w:rStyle w:val="Emphasis"/>
          <w:highlight w:val="cyan"/>
        </w:rPr>
        <w:t>best guide</w:t>
      </w:r>
      <w:r w:rsidRPr="0002332B">
        <w:rPr>
          <w:rStyle w:val="StyleUnderline"/>
        </w:rPr>
        <w:t xml:space="preserve"> to the meaning of a </w:t>
      </w:r>
      <w:r w:rsidRPr="0002332B">
        <w:rPr>
          <w:rStyle w:val="Emphasis"/>
        </w:rPr>
        <w:t>disputed term</w:t>
      </w:r>
      <w:r w:rsidRPr="0002332B">
        <w:rPr>
          <w:rStyle w:val="StyleUnderline"/>
        </w:rPr>
        <w:t>."</w:t>
      </w:r>
      <w:r w:rsidRPr="0002332B">
        <w:rPr>
          <w:sz w:val="16"/>
        </w:rPr>
        <w:t xml:space="preserve"> Phillips, 415 F.3d at 1315 (quoted source omitted). CNS contends the term's meaning would be "readily understood," but offers a construction based on an irrelevant WiFi standard and wholly disregards how a person of ordinary skill would understand "strength" in view of the '551 patent's specification. (Dkt. 146 at 15).</w:t>
      </w:r>
    </w:p>
    <w:p w14:paraId="6E1ABBF8" w14:textId="77777777" w:rsidR="00730D49" w:rsidRDefault="00730D49" w:rsidP="00730D49">
      <w:pPr>
        <w:pStyle w:val="Heading2"/>
      </w:pPr>
      <w:r>
        <w:t>Adv CP</w:t>
      </w:r>
    </w:p>
    <w:p w14:paraId="584583DC" w14:textId="77777777" w:rsidR="00730D49" w:rsidRDefault="00730D49" w:rsidP="00730D49">
      <w:pPr>
        <w:pStyle w:val="Heading2"/>
      </w:pPr>
      <w:r>
        <w:t>Solvency</w:t>
      </w:r>
    </w:p>
    <w:p w14:paraId="7DE080E2" w14:textId="77777777" w:rsidR="00730D49" w:rsidRDefault="00730D49" w:rsidP="00730D49">
      <w:pPr>
        <w:pStyle w:val="Heading3"/>
      </w:pPr>
      <w:r>
        <w:t>2NC---Circumvention/Unions Fail</w:t>
      </w:r>
    </w:p>
    <w:p w14:paraId="28BD68DF" w14:textId="77777777" w:rsidR="00730D49" w:rsidRDefault="00730D49" w:rsidP="00730D49">
      <w:pPr>
        <w:pStyle w:val="Analytic"/>
      </w:pPr>
    </w:p>
    <w:p w14:paraId="056CF5C7" w14:textId="77777777" w:rsidR="00730D49" w:rsidRPr="00E649E0" w:rsidRDefault="00730D49" w:rsidP="00730D49">
      <w:pPr>
        <w:pStyle w:val="Heading4"/>
      </w:pPr>
      <w:r>
        <w:t>4---</w:t>
      </w:r>
      <w:r w:rsidRPr="00E649E0">
        <w:rPr>
          <w:u w:val="single"/>
        </w:rPr>
        <w:t>R</w:t>
      </w:r>
      <w:r w:rsidRPr="00E649E0">
        <w:rPr>
          <w:b w:val="0"/>
          <w:bCs/>
        </w:rPr>
        <w:t>eductions</w:t>
      </w:r>
      <w:r w:rsidRPr="00E649E0">
        <w:t xml:space="preserve"> </w:t>
      </w:r>
      <w:r w:rsidRPr="00E649E0">
        <w:rPr>
          <w:u w:val="single"/>
        </w:rPr>
        <w:t>i</w:t>
      </w:r>
      <w:r w:rsidRPr="00E649E0">
        <w:rPr>
          <w:b w:val="0"/>
          <w:bCs/>
        </w:rPr>
        <w:t>n</w:t>
      </w:r>
      <w:r w:rsidRPr="00E649E0">
        <w:t xml:space="preserve"> </w:t>
      </w:r>
      <w:r w:rsidRPr="00E649E0">
        <w:rPr>
          <w:u w:val="single"/>
        </w:rPr>
        <w:t>F</w:t>
      </w:r>
      <w:r w:rsidRPr="00E649E0">
        <w:rPr>
          <w:b w:val="0"/>
          <w:bCs/>
        </w:rPr>
        <w:t>orce</w:t>
      </w:r>
      <w:r>
        <w:rPr>
          <w:b w:val="0"/>
          <w:bCs/>
        </w:rPr>
        <w:t>’</w:t>
      </w:r>
      <w:r>
        <w:t>s.</w:t>
      </w:r>
    </w:p>
    <w:p w14:paraId="401D80B3" w14:textId="77777777" w:rsidR="00730D49" w:rsidRPr="00E649E0" w:rsidRDefault="00730D49" w:rsidP="00730D49">
      <w:r w:rsidRPr="00E649E0">
        <w:rPr>
          <w:rStyle w:val="Style13ptBold"/>
        </w:rPr>
        <w:t>Bednar 25</w:t>
      </w:r>
      <w:r w:rsidRPr="00E649E0">
        <w:t>, Associate professor of law at the University of Minnesota Law School. (Nick Bednar, 01-23-2025, “President Trump and The Civil: Day 1,” Lawfare, https://www.lawfaremedia.org/article/president-trump-and-the-civil-service--day-1)</w:t>
      </w:r>
    </w:p>
    <w:p w14:paraId="46DF2FB7" w14:textId="77777777" w:rsidR="00730D49" w:rsidRPr="00E649E0" w:rsidRDefault="00730D49" w:rsidP="00730D49">
      <w:pPr>
        <w:rPr>
          <w:sz w:val="16"/>
        </w:rPr>
      </w:pPr>
      <w:r w:rsidRPr="00E649E0">
        <w:rPr>
          <w:rStyle w:val="StyleUnderline"/>
          <w:highlight w:val="cyan"/>
        </w:rPr>
        <w:t>Presidents have</w:t>
      </w:r>
      <w:r w:rsidRPr="00E649E0">
        <w:rPr>
          <w:sz w:val="16"/>
          <w:highlight w:val="cyan"/>
        </w:rPr>
        <w:t xml:space="preserve"> </w:t>
      </w:r>
      <w:r w:rsidRPr="00E649E0">
        <w:rPr>
          <w:rStyle w:val="Emphasis"/>
          <w:highlight w:val="cyan"/>
        </w:rPr>
        <w:t>long used e</w:t>
      </w:r>
      <w:r w:rsidRPr="00E649E0">
        <w:rPr>
          <w:sz w:val="16"/>
        </w:rPr>
        <w:t xml:space="preserve">xecutive </w:t>
      </w:r>
      <w:r w:rsidRPr="00E649E0">
        <w:rPr>
          <w:rStyle w:val="Emphasis"/>
          <w:highlight w:val="cyan"/>
        </w:rPr>
        <w:t>o</w:t>
      </w:r>
      <w:r w:rsidRPr="00E649E0">
        <w:rPr>
          <w:sz w:val="16"/>
        </w:rPr>
        <w:t>rder</w:t>
      </w:r>
      <w:r w:rsidRPr="00E649E0">
        <w:rPr>
          <w:rStyle w:val="Emphasis"/>
          <w:highlight w:val="cyan"/>
        </w:rPr>
        <w:t>s</w:t>
      </w:r>
      <w:r w:rsidRPr="00E649E0">
        <w:rPr>
          <w:sz w:val="16"/>
          <w:highlight w:val="cyan"/>
        </w:rPr>
        <w:t xml:space="preserve"> </w:t>
      </w:r>
      <w:r w:rsidRPr="00E649E0">
        <w:rPr>
          <w:rStyle w:val="StyleUnderline"/>
          <w:highlight w:val="cyan"/>
        </w:rPr>
        <w:t>to</w:t>
      </w:r>
      <w:r w:rsidRPr="00E649E0">
        <w:rPr>
          <w:sz w:val="16"/>
          <w:highlight w:val="cyan"/>
        </w:rPr>
        <w:t xml:space="preserve"> </w:t>
      </w:r>
      <w:r w:rsidRPr="00E649E0">
        <w:rPr>
          <w:rStyle w:val="Emphasis"/>
          <w:highlight w:val="cyan"/>
        </w:rPr>
        <w:t>reduce</w:t>
      </w:r>
      <w:r w:rsidRPr="00E649E0">
        <w:rPr>
          <w:sz w:val="16"/>
          <w:highlight w:val="cyan"/>
        </w:rPr>
        <w:t xml:space="preserve"> </w:t>
      </w:r>
      <w:r w:rsidRPr="00E649E0">
        <w:rPr>
          <w:rStyle w:val="StyleUnderline"/>
          <w:highlight w:val="cyan"/>
        </w:rPr>
        <w:t>the</w:t>
      </w:r>
      <w:r w:rsidRPr="00E649E0">
        <w:rPr>
          <w:sz w:val="16"/>
          <w:highlight w:val="cyan"/>
        </w:rPr>
        <w:t xml:space="preserve"> </w:t>
      </w:r>
      <w:r w:rsidRPr="00E649E0">
        <w:rPr>
          <w:rStyle w:val="Emphasis"/>
          <w:highlight w:val="cyan"/>
        </w:rPr>
        <w:t>size</w:t>
      </w:r>
      <w:r w:rsidRPr="00E649E0">
        <w:rPr>
          <w:sz w:val="16"/>
          <w:highlight w:val="cyan"/>
        </w:rPr>
        <w:t xml:space="preserve"> </w:t>
      </w:r>
      <w:r w:rsidRPr="00E649E0">
        <w:rPr>
          <w:rStyle w:val="StyleUnderline"/>
          <w:highlight w:val="cyan"/>
        </w:rPr>
        <w:t>of the federal workforce</w:t>
      </w:r>
      <w:r w:rsidRPr="00E649E0">
        <w:rPr>
          <w:sz w:val="16"/>
        </w:rPr>
        <w:t xml:space="preserve">. President Bill </w:t>
      </w:r>
      <w:r w:rsidRPr="00E649E0">
        <w:rPr>
          <w:rStyle w:val="StyleUnderline"/>
          <w:highlight w:val="cyan"/>
        </w:rPr>
        <w:t>Clinton ordered every agency</w:t>
      </w:r>
      <w:r w:rsidRPr="00E649E0">
        <w:rPr>
          <w:rStyle w:val="StyleUnderline"/>
        </w:rPr>
        <w:t xml:space="preserve"> with over 100 employees </w:t>
      </w:r>
      <w:r w:rsidRPr="00E649E0">
        <w:rPr>
          <w:rStyle w:val="StyleUnderline"/>
          <w:highlight w:val="cyan"/>
        </w:rPr>
        <w:t>to eliminate</w:t>
      </w:r>
      <w:r w:rsidRPr="00E649E0">
        <w:rPr>
          <w:sz w:val="16"/>
        </w:rPr>
        <w:t xml:space="preserve"> not less than </w:t>
      </w:r>
      <w:r w:rsidRPr="00E649E0">
        <w:rPr>
          <w:rStyle w:val="Emphasis"/>
          <w:highlight w:val="cyan"/>
        </w:rPr>
        <w:t>4 percent</w:t>
      </w:r>
      <w:r w:rsidRPr="00E649E0">
        <w:rPr>
          <w:sz w:val="16"/>
        </w:rPr>
        <w:t xml:space="preserve"> </w:t>
      </w:r>
      <w:r w:rsidRPr="00E649E0">
        <w:rPr>
          <w:rStyle w:val="StyleUnderline"/>
        </w:rPr>
        <w:t>of its civilian personnel position</w:t>
      </w:r>
      <w:r w:rsidRPr="00E649E0">
        <w:rPr>
          <w:sz w:val="16"/>
        </w:rPr>
        <w:t xml:space="preserve"> within three years. President George W. </w:t>
      </w:r>
      <w:r w:rsidRPr="00E649E0">
        <w:rPr>
          <w:rStyle w:val="StyleUnderline"/>
          <w:highlight w:val="cyan"/>
        </w:rPr>
        <w:t>Bush</w:t>
      </w:r>
      <w:r w:rsidRPr="00E649E0">
        <w:rPr>
          <w:sz w:val="16"/>
          <w:highlight w:val="cyan"/>
        </w:rPr>
        <w:t xml:space="preserve"> </w:t>
      </w:r>
      <w:r w:rsidRPr="00E649E0">
        <w:rPr>
          <w:rStyle w:val="Emphasis"/>
          <w:highlight w:val="cyan"/>
        </w:rPr>
        <w:t>chilled hiring</w:t>
      </w:r>
      <w:r w:rsidRPr="00E649E0">
        <w:rPr>
          <w:sz w:val="16"/>
        </w:rPr>
        <w:t xml:space="preserve"> </w:t>
      </w:r>
      <w:r w:rsidRPr="00E649E0">
        <w:rPr>
          <w:rStyle w:val="StyleUnderline"/>
        </w:rPr>
        <w:t xml:space="preserve">by </w:t>
      </w:r>
      <w:r w:rsidRPr="00E649E0">
        <w:rPr>
          <w:rStyle w:val="StyleUnderline"/>
          <w:highlight w:val="cyan"/>
        </w:rPr>
        <w:t>requiring agency heads to</w:t>
      </w:r>
      <w:r w:rsidRPr="00E649E0">
        <w:rPr>
          <w:sz w:val="16"/>
          <w:highlight w:val="cyan"/>
        </w:rPr>
        <w:t xml:space="preserve"> </w:t>
      </w:r>
      <w:r w:rsidRPr="00E649E0">
        <w:rPr>
          <w:rStyle w:val="Emphasis"/>
          <w:highlight w:val="cyan"/>
        </w:rPr>
        <w:t>review</w:t>
      </w:r>
      <w:r w:rsidRPr="00E649E0">
        <w:rPr>
          <w:sz w:val="16"/>
          <w:highlight w:val="cyan"/>
        </w:rPr>
        <w:t xml:space="preserve"> </w:t>
      </w:r>
      <w:r w:rsidRPr="00E649E0">
        <w:rPr>
          <w:rStyle w:val="StyleUnderline"/>
          <w:highlight w:val="cyan"/>
        </w:rPr>
        <w:t>and</w:t>
      </w:r>
      <w:r w:rsidRPr="00E649E0">
        <w:rPr>
          <w:sz w:val="16"/>
          <w:highlight w:val="cyan"/>
        </w:rPr>
        <w:t xml:space="preserve"> </w:t>
      </w:r>
      <w:r w:rsidRPr="00E649E0">
        <w:rPr>
          <w:rStyle w:val="Emphasis"/>
          <w:highlight w:val="cyan"/>
        </w:rPr>
        <w:t>approve</w:t>
      </w:r>
      <w:r w:rsidRPr="00E649E0">
        <w:rPr>
          <w:sz w:val="16"/>
          <w:highlight w:val="cyan"/>
        </w:rPr>
        <w:t xml:space="preserve"> </w:t>
      </w:r>
      <w:r w:rsidRPr="00E649E0">
        <w:rPr>
          <w:rStyle w:val="StyleUnderline"/>
          <w:highlight w:val="cyan"/>
        </w:rPr>
        <w:t>all hiring</w:t>
      </w:r>
      <w:r w:rsidRPr="00E649E0">
        <w:rPr>
          <w:rStyle w:val="StyleUnderline"/>
        </w:rPr>
        <w:t xml:space="preserve"> decisions. </w:t>
      </w:r>
      <w:r w:rsidRPr="00E649E0">
        <w:rPr>
          <w:rStyle w:val="StyleUnderline"/>
          <w:highlight w:val="cyan"/>
        </w:rPr>
        <w:t xml:space="preserve">Trump’s order is </w:t>
      </w:r>
      <w:r w:rsidRPr="00E649E0">
        <w:rPr>
          <w:rStyle w:val="Emphasis"/>
          <w:highlight w:val="cyan"/>
        </w:rPr>
        <w:t>consequential</w:t>
      </w:r>
      <w:r w:rsidRPr="00E649E0">
        <w:rPr>
          <w:sz w:val="16"/>
          <w:highlight w:val="cyan"/>
        </w:rPr>
        <w:t xml:space="preserve"> </w:t>
      </w:r>
      <w:r w:rsidRPr="00E649E0">
        <w:rPr>
          <w:rStyle w:val="StyleUnderline"/>
          <w:highlight w:val="cyan"/>
        </w:rPr>
        <w:t>but not</w:t>
      </w:r>
      <w:r w:rsidRPr="00E649E0">
        <w:rPr>
          <w:sz w:val="16"/>
        </w:rPr>
        <w:t xml:space="preserve"> </w:t>
      </w:r>
      <w:r w:rsidRPr="00E649E0">
        <w:rPr>
          <w:rStyle w:val="Emphasis"/>
        </w:rPr>
        <w:t xml:space="preserve">particularly </w:t>
      </w:r>
      <w:r w:rsidRPr="00E649E0">
        <w:rPr>
          <w:rStyle w:val="Emphasis"/>
          <w:highlight w:val="cyan"/>
        </w:rPr>
        <w:t>unusual</w:t>
      </w:r>
      <w:r w:rsidRPr="00E649E0">
        <w:rPr>
          <w:sz w:val="16"/>
        </w:rPr>
        <w:t>.</w:t>
      </w:r>
    </w:p>
    <w:p w14:paraId="23E64DB5" w14:textId="433E85F1" w:rsidR="00730D49" w:rsidRDefault="00730D49" w:rsidP="00730D49">
      <w:pPr>
        <w:pStyle w:val="Heading1"/>
      </w:pPr>
      <w:r>
        <w:t>1NR</w:t>
      </w:r>
    </w:p>
    <w:p w14:paraId="1C600E6C" w14:textId="2133B858" w:rsidR="00730D49" w:rsidRDefault="00730D49" w:rsidP="00730D49">
      <w:pPr>
        <w:pStyle w:val="Heading2"/>
      </w:pPr>
      <w:r>
        <w:t>DA---MIDTERMS</w:t>
      </w:r>
    </w:p>
    <w:p w14:paraId="2C16072C" w14:textId="77777777" w:rsidR="00730D49" w:rsidRPr="00496DF3" w:rsidRDefault="00730D49" w:rsidP="00730D49">
      <w:pPr>
        <w:pStyle w:val="Heading4"/>
        <w:rPr>
          <w:rFonts w:eastAsia="Times New Roman" w:cs="Times New Roman"/>
        </w:rPr>
      </w:pPr>
      <w:r w:rsidRPr="005F3B40">
        <w:rPr>
          <w:rFonts w:cs="Times New Roman"/>
          <w:bCs/>
          <w:iCs w:val="0"/>
        </w:rPr>
        <w:t>1.</w:t>
      </w:r>
      <w:r>
        <w:rPr>
          <w:rFonts w:cs="Times New Roman"/>
          <w:b w:val="0"/>
          <w:iCs w:val="0"/>
        </w:rPr>
        <w:t xml:space="preserve"> </w:t>
      </w:r>
      <w:r w:rsidRPr="00496DF3">
        <w:rPr>
          <w:rFonts w:cs="Times New Roman"/>
        </w:rPr>
        <w:t>A dem wave guarantees the plan, along with additional labor protections</w:t>
      </w:r>
      <w:r>
        <w:rPr>
          <w:rFonts w:cs="Times New Roman"/>
        </w:rPr>
        <w:t>.</w:t>
      </w:r>
      <w:r w:rsidRPr="00496DF3">
        <w:rPr>
          <w:rFonts w:eastAsia="Times New Roman" w:cs="Times New Roman"/>
        </w:rPr>
        <w:t xml:space="preserve"> </w:t>
      </w:r>
    </w:p>
    <w:p w14:paraId="641DF6D4" w14:textId="77777777" w:rsidR="00730D49" w:rsidRPr="00496DF3" w:rsidRDefault="00730D49" w:rsidP="00730D49">
      <w:pPr>
        <w:rPr>
          <w:rFonts w:eastAsia="Calibri"/>
        </w:rPr>
      </w:pPr>
      <w:r w:rsidRPr="00496DF3">
        <w:rPr>
          <w:rFonts w:eastAsia="Calibri"/>
          <w:b/>
          <w:bCs/>
          <w:sz w:val="26"/>
        </w:rPr>
        <w:t>Bobic &amp; Jamieson 25</w:t>
      </w:r>
      <w:r w:rsidRPr="00496DF3">
        <w:rPr>
          <w:rFonts w:eastAsia="Calibri"/>
        </w:rPr>
        <w:t xml:space="preserve">, *senior HuffPost reporter, **HuffPost labor reporter. (*Igor and **Dave, March 5, 2025, “Democrats Reintroduce Sweeping Bill To Strengthen Unions,” HuffPost, </w:t>
      </w:r>
      <w:hyperlink r:id="rId11" w:history="1">
        <w:r w:rsidRPr="00496DF3">
          <w:rPr>
            <w:rFonts w:eastAsia="Calibri"/>
            <w:color w:val="0563C1"/>
            <w:u w:val="single"/>
          </w:rPr>
          <w:t>https://bobbyscott.house.gov/media-center/in-the-news/democrats-reintroduce-sweeping-bill-strengthen-unions</w:t>
        </w:r>
      </w:hyperlink>
      <w:r w:rsidRPr="00496DF3">
        <w:rPr>
          <w:rFonts w:eastAsia="Calibri"/>
        </w:rPr>
        <w:t>, Ulven)</w:t>
      </w:r>
    </w:p>
    <w:p w14:paraId="6C9306AB" w14:textId="77777777" w:rsidR="00730D49" w:rsidRPr="00496DF3" w:rsidRDefault="00730D49" w:rsidP="00730D49">
      <w:pPr>
        <w:rPr>
          <w:rFonts w:eastAsia="Calibri"/>
          <w:sz w:val="16"/>
        </w:rPr>
      </w:pPr>
      <w:r w:rsidRPr="00496DF3">
        <w:rPr>
          <w:rFonts w:eastAsia="Calibri"/>
          <w:b/>
          <w:iCs/>
          <w:highlight w:val="cyan"/>
          <w:u w:val="single"/>
          <w:bdr w:val="single" w:sz="8" w:space="0" w:color="auto"/>
        </w:rPr>
        <w:t>Congressional Dem</w:t>
      </w:r>
      <w:r w:rsidRPr="00496DF3">
        <w:rPr>
          <w:rFonts w:eastAsia="Calibri"/>
          <w:u w:val="single"/>
        </w:rPr>
        <w:t>ocrat</w:t>
      </w:r>
      <w:r w:rsidRPr="00496DF3">
        <w:rPr>
          <w:rFonts w:eastAsia="Calibri"/>
          <w:b/>
          <w:iCs/>
          <w:highlight w:val="cyan"/>
          <w:u w:val="single"/>
          <w:bdr w:val="single" w:sz="8" w:space="0" w:color="auto"/>
        </w:rPr>
        <w:t>s</w:t>
      </w:r>
      <w:r w:rsidRPr="00496DF3">
        <w:rPr>
          <w:rFonts w:eastAsia="Calibri"/>
          <w:sz w:val="16"/>
        </w:rPr>
        <w:t xml:space="preserve"> </w:t>
      </w:r>
      <w:r w:rsidRPr="00496DF3">
        <w:rPr>
          <w:rFonts w:eastAsia="Calibri"/>
          <w:u w:val="single"/>
        </w:rPr>
        <w:t>on Wednesday</w:t>
      </w:r>
      <w:r w:rsidRPr="00496DF3">
        <w:rPr>
          <w:rFonts w:eastAsia="Calibri"/>
          <w:sz w:val="16"/>
        </w:rPr>
        <w:t xml:space="preserve"> </w:t>
      </w:r>
      <w:r w:rsidRPr="00496DF3">
        <w:rPr>
          <w:rFonts w:eastAsia="Calibri"/>
          <w:b/>
          <w:iCs/>
          <w:highlight w:val="cyan"/>
          <w:u w:val="single"/>
          <w:bdr w:val="single" w:sz="8" w:space="0" w:color="auto"/>
        </w:rPr>
        <w:t>reintroduced</w:t>
      </w:r>
      <w:r w:rsidRPr="00496DF3">
        <w:rPr>
          <w:rFonts w:eastAsia="Calibri"/>
          <w:sz w:val="16"/>
        </w:rPr>
        <w:t xml:space="preserve"> </w:t>
      </w:r>
      <w:r w:rsidRPr="00496DF3">
        <w:rPr>
          <w:rFonts w:eastAsia="Calibri"/>
          <w:u w:val="single"/>
        </w:rPr>
        <w:t>the</w:t>
      </w:r>
      <w:r w:rsidRPr="00496DF3">
        <w:rPr>
          <w:rFonts w:eastAsia="Calibri"/>
          <w:sz w:val="16"/>
        </w:rPr>
        <w:t xml:space="preserve"> Protecting the Right to Organize Act, or </w:t>
      </w:r>
      <w:r w:rsidRPr="00496DF3">
        <w:rPr>
          <w:rFonts w:eastAsia="Calibri"/>
          <w:b/>
          <w:iCs/>
          <w:highlight w:val="cyan"/>
          <w:u w:val="single"/>
          <w:bdr w:val="single" w:sz="8" w:space="0" w:color="auto"/>
        </w:rPr>
        <w:t>PRO Act</w:t>
      </w:r>
      <w:r w:rsidRPr="00496DF3">
        <w:rPr>
          <w:rFonts w:eastAsia="Calibri"/>
          <w:sz w:val="16"/>
        </w:rPr>
        <w:t xml:space="preserve">, </w:t>
      </w:r>
      <w:r w:rsidRPr="00496DF3">
        <w:rPr>
          <w:rFonts w:eastAsia="Calibri"/>
          <w:highlight w:val="cyan"/>
          <w:u w:val="single"/>
        </w:rPr>
        <w:t>a sweeping bill</w:t>
      </w:r>
      <w:r w:rsidRPr="00496DF3">
        <w:rPr>
          <w:rFonts w:eastAsia="Calibri"/>
          <w:u w:val="single"/>
        </w:rPr>
        <w:t xml:space="preserve"> aimed at</w:t>
      </w:r>
      <w:r w:rsidRPr="00496DF3">
        <w:rPr>
          <w:rFonts w:eastAsia="Calibri"/>
          <w:sz w:val="16"/>
        </w:rPr>
        <w:t xml:space="preserve"> </w:t>
      </w:r>
      <w:r w:rsidRPr="00496DF3">
        <w:rPr>
          <w:rFonts w:eastAsia="Calibri"/>
          <w:b/>
          <w:iCs/>
          <w:highlight w:val="cyan"/>
          <w:u w:val="single"/>
          <w:bdr w:val="single" w:sz="8" w:space="0" w:color="auto"/>
        </w:rPr>
        <w:t>boosting union membership</w:t>
      </w:r>
      <w:r w:rsidRPr="00496DF3">
        <w:rPr>
          <w:rFonts w:eastAsia="Calibri"/>
          <w:sz w:val="16"/>
        </w:rPr>
        <w:t xml:space="preserve"> </w:t>
      </w:r>
      <w:r w:rsidRPr="00496DF3">
        <w:rPr>
          <w:rFonts w:eastAsia="Calibri"/>
          <w:u w:val="single"/>
        </w:rPr>
        <w:t>after decades of decline</w:t>
      </w:r>
      <w:r w:rsidRPr="00496DF3">
        <w:rPr>
          <w:rFonts w:eastAsia="Calibri"/>
          <w:sz w:val="16"/>
        </w:rPr>
        <w:t>.</w:t>
      </w:r>
    </w:p>
    <w:p w14:paraId="5F73BE4A" w14:textId="77777777" w:rsidR="00730D49" w:rsidRPr="00496DF3" w:rsidRDefault="00730D49" w:rsidP="00730D49">
      <w:pPr>
        <w:rPr>
          <w:rFonts w:eastAsia="Calibri"/>
          <w:sz w:val="16"/>
        </w:rPr>
      </w:pPr>
      <w:r w:rsidRPr="00496DF3">
        <w:rPr>
          <w:rFonts w:eastAsia="Calibri"/>
          <w:sz w:val="16"/>
        </w:rPr>
        <w:t xml:space="preserve">The </w:t>
      </w:r>
      <w:r w:rsidRPr="00496DF3">
        <w:rPr>
          <w:rFonts w:eastAsia="Calibri"/>
          <w:u w:val="single"/>
        </w:rPr>
        <w:t>legislation</w:t>
      </w:r>
      <w:r w:rsidRPr="00496DF3">
        <w:rPr>
          <w:rFonts w:eastAsia="Calibri"/>
          <w:sz w:val="16"/>
        </w:rPr>
        <w:t xml:space="preserve">, led this year by Sen. Bernie Sanders (I-Vt.) and Rep. Bobby Scott (D-Va.), </w:t>
      </w:r>
      <w:r w:rsidRPr="00496DF3">
        <w:rPr>
          <w:rFonts w:eastAsia="Calibri"/>
          <w:u w:val="single"/>
        </w:rPr>
        <w:t>would amount to the</w:t>
      </w:r>
      <w:r w:rsidRPr="00496DF3">
        <w:rPr>
          <w:rFonts w:eastAsia="Calibri"/>
          <w:sz w:val="16"/>
        </w:rPr>
        <w:t xml:space="preserve"> most </w:t>
      </w:r>
      <w:r w:rsidRPr="00496DF3">
        <w:rPr>
          <w:rFonts w:eastAsia="Calibri"/>
          <w:b/>
          <w:iCs/>
          <w:highlight w:val="cyan"/>
          <w:u w:val="single"/>
          <w:bdr w:val="single" w:sz="8" w:space="0" w:color="auto"/>
        </w:rPr>
        <w:t>significant overhaul</w:t>
      </w:r>
      <w:r w:rsidRPr="00496DF3">
        <w:rPr>
          <w:rFonts w:eastAsia="Calibri"/>
          <w:sz w:val="16"/>
        </w:rPr>
        <w:t xml:space="preserve"> </w:t>
      </w:r>
      <w:r w:rsidRPr="00496DF3">
        <w:rPr>
          <w:rFonts w:eastAsia="Calibri"/>
          <w:highlight w:val="cyan"/>
          <w:u w:val="single"/>
        </w:rPr>
        <w:t>to labor law in</w:t>
      </w:r>
      <w:r w:rsidRPr="00496DF3">
        <w:rPr>
          <w:rFonts w:eastAsia="Calibri"/>
          <w:sz w:val="16"/>
        </w:rPr>
        <w:t xml:space="preserve"> nearly </w:t>
      </w:r>
      <w:r w:rsidRPr="00496DF3">
        <w:rPr>
          <w:rFonts w:eastAsia="Calibri"/>
          <w:highlight w:val="cyan"/>
          <w:u w:val="single"/>
        </w:rPr>
        <w:t>80 years</w:t>
      </w:r>
      <w:r w:rsidRPr="00496DF3">
        <w:rPr>
          <w:rFonts w:eastAsia="Calibri"/>
          <w:sz w:val="16"/>
        </w:rPr>
        <w:t xml:space="preserve">, </w:t>
      </w:r>
      <w:r w:rsidRPr="00496DF3">
        <w:rPr>
          <w:rFonts w:eastAsia="Calibri"/>
          <w:u w:val="single"/>
        </w:rPr>
        <w:t xml:space="preserve">making it </w:t>
      </w:r>
      <w:r w:rsidRPr="00496DF3">
        <w:rPr>
          <w:rFonts w:eastAsia="Calibri"/>
          <w:b/>
          <w:iCs/>
          <w:highlight w:val="cyan"/>
          <w:u w:val="single"/>
          <w:bdr w:val="single" w:sz="8" w:space="0" w:color="auto"/>
        </w:rPr>
        <w:t>easier for</w:t>
      </w:r>
      <w:r w:rsidRPr="00496DF3">
        <w:rPr>
          <w:rFonts w:eastAsia="Calibri"/>
          <w:sz w:val="16"/>
        </w:rPr>
        <w:t xml:space="preserve"> </w:t>
      </w:r>
      <w:r w:rsidRPr="00496DF3">
        <w:rPr>
          <w:rFonts w:eastAsia="Calibri"/>
          <w:u w:val="single"/>
        </w:rPr>
        <w:t>workers to</w:t>
      </w:r>
      <w:r w:rsidRPr="00496DF3">
        <w:rPr>
          <w:rFonts w:eastAsia="Calibri"/>
          <w:sz w:val="16"/>
        </w:rPr>
        <w:t xml:space="preserve"> </w:t>
      </w:r>
      <w:r w:rsidRPr="00496DF3">
        <w:rPr>
          <w:rFonts w:eastAsia="Calibri"/>
          <w:b/>
          <w:iCs/>
          <w:highlight w:val="cyan"/>
          <w:u w:val="single"/>
          <w:bdr w:val="single" w:sz="8" w:space="0" w:color="auto"/>
        </w:rPr>
        <w:t>organize and bargain</w:t>
      </w:r>
      <w:r w:rsidRPr="00496DF3">
        <w:rPr>
          <w:rFonts w:eastAsia="Calibri"/>
          <w:sz w:val="16"/>
        </w:rPr>
        <w:t xml:space="preserve"> </w:t>
      </w:r>
      <w:r w:rsidRPr="00496DF3">
        <w:rPr>
          <w:rFonts w:eastAsia="Calibri"/>
          <w:u w:val="single"/>
        </w:rPr>
        <w:t>union contracts</w:t>
      </w:r>
      <w:r w:rsidRPr="00496DF3">
        <w:rPr>
          <w:rFonts w:eastAsia="Calibri"/>
          <w:sz w:val="16"/>
        </w:rPr>
        <w:t xml:space="preserve"> </w:t>
      </w:r>
      <w:r w:rsidRPr="00496DF3">
        <w:rPr>
          <w:rFonts w:eastAsia="Calibri"/>
          <w:b/>
          <w:iCs/>
          <w:highlight w:val="cyan"/>
          <w:u w:val="single"/>
          <w:bdr w:val="single" w:sz="8" w:space="0" w:color="auto"/>
        </w:rPr>
        <w:t>and more costly for employers to violate</w:t>
      </w:r>
      <w:r w:rsidRPr="00496DF3">
        <w:rPr>
          <w:rFonts w:eastAsia="Calibri"/>
          <w:sz w:val="16"/>
        </w:rPr>
        <w:t xml:space="preserve"> </w:t>
      </w:r>
      <w:r w:rsidRPr="00496DF3">
        <w:rPr>
          <w:rFonts w:eastAsia="Calibri"/>
          <w:u w:val="single"/>
        </w:rPr>
        <w:t>their</w:t>
      </w:r>
      <w:r w:rsidRPr="00496DF3">
        <w:rPr>
          <w:rFonts w:eastAsia="Calibri"/>
          <w:sz w:val="16"/>
        </w:rPr>
        <w:t xml:space="preserve"> </w:t>
      </w:r>
      <w:r w:rsidRPr="00496DF3">
        <w:rPr>
          <w:rFonts w:eastAsia="Calibri"/>
          <w:highlight w:val="cyan"/>
          <w:u w:val="single"/>
        </w:rPr>
        <w:t>rights</w:t>
      </w:r>
      <w:r w:rsidRPr="00496DF3">
        <w:rPr>
          <w:rFonts w:eastAsia="Calibri"/>
          <w:sz w:val="16"/>
        </w:rPr>
        <w:t>.</w:t>
      </w:r>
    </w:p>
    <w:p w14:paraId="7657F392" w14:textId="77777777" w:rsidR="00730D49" w:rsidRPr="00496DF3" w:rsidRDefault="00730D49" w:rsidP="00730D49">
      <w:pPr>
        <w:rPr>
          <w:rFonts w:eastAsia="Calibri"/>
          <w:sz w:val="16"/>
        </w:rPr>
      </w:pPr>
      <w:r w:rsidRPr="00496DF3">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27282E50" w14:textId="77777777" w:rsidR="00730D49" w:rsidRPr="00496DF3" w:rsidRDefault="00730D49" w:rsidP="00730D49">
      <w:pPr>
        <w:rPr>
          <w:rFonts w:eastAsia="Calibri"/>
          <w:sz w:val="16"/>
        </w:rPr>
      </w:pPr>
      <w:r w:rsidRPr="00496DF3">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4B8579B8" w14:textId="77777777" w:rsidR="00730D49" w:rsidRPr="00496DF3" w:rsidRDefault="00730D49" w:rsidP="00730D49">
      <w:pPr>
        <w:rPr>
          <w:rFonts w:eastAsia="Calibri"/>
          <w:sz w:val="16"/>
        </w:rPr>
      </w:pPr>
      <w:r w:rsidRPr="00496DF3">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5A9B6CB2" w14:textId="77777777" w:rsidR="00730D49" w:rsidRPr="00496DF3" w:rsidRDefault="00730D49" w:rsidP="00730D49">
      <w:pPr>
        <w:rPr>
          <w:rFonts w:eastAsia="Calibri"/>
          <w:sz w:val="16"/>
        </w:rPr>
      </w:pPr>
      <w:r w:rsidRPr="00496DF3">
        <w:rPr>
          <w:rFonts w:eastAsia="Calibri"/>
          <w:sz w:val="16"/>
        </w:rPr>
        <w:t xml:space="preserve">The </w:t>
      </w:r>
      <w:r w:rsidRPr="00496DF3">
        <w:rPr>
          <w:rFonts w:eastAsia="Calibri"/>
          <w:u w:val="single"/>
        </w:rPr>
        <w:t>legislation was first introduced in Congress in 2019 with the support of a broad range of labor unions, progressive groups and worker advocates</w:t>
      </w:r>
      <w:r w:rsidRPr="00496DF3">
        <w:rPr>
          <w:rFonts w:eastAsia="Calibri"/>
          <w:sz w:val="16"/>
        </w:rPr>
        <w:t>. But not every Democratic lawmaker was on board at the time, especially in the Senate, where a handful of members of the Democratic caucus had expressed concerns for businesses and independent contractors.</w:t>
      </w:r>
    </w:p>
    <w:p w14:paraId="17A5D53D" w14:textId="77777777" w:rsidR="00730D49" w:rsidRDefault="00730D49" w:rsidP="00730D49">
      <w:pPr>
        <w:rPr>
          <w:rFonts w:eastAsia="Calibri"/>
          <w:sz w:val="16"/>
        </w:rPr>
      </w:pPr>
      <w:r w:rsidRPr="00496DF3">
        <w:rPr>
          <w:rFonts w:eastAsia="Calibri"/>
          <w:highlight w:val="cyan"/>
          <w:u w:val="single"/>
        </w:rPr>
        <w:t>Now</w:t>
      </w:r>
      <w:r w:rsidRPr="00496DF3">
        <w:rPr>
          <w:rFonts w:eastAsia="Calibri"/>
          <w:sz w:val="16"/>
        </w:rPr>
        <w:t xml:space="preserve">, </w:t>
      </w:r>
      <w:r w:rsidRPr="00496DF3">
        <w:rPr>
          <w:rFonts w:eastAsia="Calibri"/>
          <w:highlight w:val="cyan"/>
          <w:u w:val="single"/>
        </w:rPr>
        <w:t>with</w:t>
      </w:r>
      <w:r w:rsidRPr="00496DF3">
        <w:rPr>
          <w:rFonts w:eastAsia="Calibri"/>
          <w:u w:val="single"/>
        </w:rPr>
        <w:t xml:space="preserve"> conservative Democrat</w:t>
      </w:r>
      <w:r w:rsidRPr="00496DF3">
        <w:rPr>
          <w:rFonts w:eastAsia="Calibri"/>
          <w:sz w:val="16"/>
        </w:rPr>
        <w:t xml:space="preserve"> Joe </w:t>
      </w:r>
      <w:r w:rsidRPr="00496DF3">
        <w:rPr>
          <w:rFonts w:eastAsia="Calibri"/>
          <w:highlight w:val="cyan"/>
          <w:u w:val="single"/>
        </w:rPr>
        <w:t>Manchin and</w:t>
      </w:r>
      <w:r w:rsidRPr="00496DF3">
        <w:rPr>
          <w:rFonts w:eastAsia="Calibri"/>
          <w:u w:val="single"/>
        </w:rPr>
        <w:t xml:space="preserve"> independent Kyrsten </w:t>
      </w:r>
      <w:r w:rsidRPr="00496DF3">
        <w:rPr>
          <w:rFonts w:eastAsia="Calibri"/>
          <w:highlight w:val="cyan"/>
          <w:u w:val="single"/>
        </w:rPr>
        <w:t>Sinema</w:t>
      </w:r>
      <w:r w:rsidRPr="00496DF3">
        <w:rPr>
          <w:rFonts w:eastAsia="Calibri"/>
          <w:sz w:val="16"/>
        </w:rPr>
        <w:t xml:space="preserve"> </w:t>
      </w:r>
      <w:r w:rsidRPr="00496DF3">
        <w:rPr>
          <w:rFonts w:eastAsia="Calibri"/>
          <w:highlight w:val="cyan"/>
          <w:u w:val="single"/>
        </w:rPr>
        <w:t>retired</w:t>
      </w:r>
      <w:r w:rsidRPr="00496DF3">
        <w:rPr>
          <w:rFonts w:eastAsia="Calibri"/>
          <w:sz w:val="16"/>
        </w:rPr>
        <w:t xml:space="preserve"> and out of the Senate, </w:t>
      </w:r>
      <w:r w:rsidRPr="00496DF3">
        <w:rPr>
          <w:rFonts w:eastAsia="Calibri"/>
          <w:b/>
          <w:iCs/>
          <w:highlight w:val="cyan"/>
          <w:u w:val="single"/>
          <w:bdr w:val="single" w:sz="8" w:space="0" w:color="auto"/>
        </w:rPr>
        <w:t>support within the Dem</w:t>
      </w:r>
      <w:r w:rsidRPr="00496DF3">
        <w:rPr>
          <w:rFonts w:eastAsia="Calibri"/>
          <w:u w:val="single"/>
        </w:rPr>
        <w:t>ocratic</w:t>
      </w:r>
      <w:r w:rsidRPr="00496DF3">
        <w:rPr>
          <w:rFonts w:eastAsia="Calibri"/>
          <w:sz w:val="16"/>
        </w:rPr>
        <w:t xml:space="preserve"> </w:t>
      </w:r>
      <w:r w:rsidRPr="00496DF3">
        <w:rPr>
          <w:rFonts w:eastAsia="Calibri"/>
          <w:b/>
          <w:iCs/>
          <w:highlight w:val="cyan"/>
          <w:u w:val="single"/>
          <w:bdr w:val="single" w:sz="8" w:space="0" w:color="auto"/>
        </w:rPr>
        <w:t>Party</w:t>
      </w:r>
      <w:r w:rsidRPr="00496DF3">
        <w:rPr>
          <w:rFonts w:eastAsia="Calibri"/>
          <w:sz w:val="16"/>
        </w:rPr>
        <w:t xml:space="preserve"> </w:t>
      </w:r>
      <w:r w:rsidRPr="00496DF3">
        <w:rPr>
          <w:rFonts w:eastAsia="Calibri"/>
          <w:u w:val="single"/>
        </w:rPr>
        <w:t>for the legislation</w:t>
      </w:r>
      <w:r w:rsidRPr="00496DF3">
        <w:rPr>
          <w:rFonts w:eastAsia="Calibri"/>
          <w:sz w:val="16"/>
        </w:rPr>
        <w:t xml:space="preserve"> </w:t>
      </w:r>
      <w:r w:rsidRPr="00496DF3">
        <w:rPr>
          <w:rFonts w:eastAsia="Calibri"/>
          <w:highlight w:val="cyan"/>
          <w:u w:val="single"/>
        </w:rPr>
        <w:t>is</w:t>
      </w:r>
      <w:r w:rsidRPr="00496DF3">
        <w:rPr>
          <w:rFonts w:eastAsia="Calibri"/>
          <w:sz w:val="16"/>
        </w:rPr>
        <w:t xml:space="preserve"> expected to be </w:t>
      </w:r>
      <w:r w:rsidRPr="00496DF3">
        <w:rPr>
          <w:rFonts w:eastAsia="Calibri"/>
          <w:highlight w:val="cyan"/>
          <w:u w:val="single"/>
        </w:rPr>
        <w:t>unanimous</w:t>
      </w:r>
      <w:r w:rsidRPr="00496DF3">
        <w:rPr>
          <w:rFonts w:eastAsia="Calibri"/>
          <w:sz w:val="16"/>
        </w:rPr>
        <w:t>, a mark of progress for the labor movement despite the fact that Republicans control both chambers of Congress and aren’t likely to take it up.</w:t>
      </w:r>
    </w:p>
    <w:p w14:paraId="4FF24034" w14:textId="77777777" w:rsidR="00730D49" w:rsidRDefault="00730D49" w:rsidP="00730D49">
      <w:pPr>
        <w:pStyle w:val="Heading2"/>
      </w:pPr>
      <w:r>
        <w:t>UQ---1NR</w:t>
      </w:r>
    </w:p>
    <w:p w14:paraId="1B95E9D4" w14:textId="77777777" w:rsidR="00730D49" w:rsidRDefault="00730D49" w:rsidP="00730D49">
      <w:pPr>
        <w:pStyle w:val="Heading3"/>
      </w:pPr>
      <w:r>
        <w:t>O/V---1NR</w:t>
      </w:r>
    </w:p>
    <w:p w14:paraId="613822CF" w14:textId="77777777" w:rsidR="00730D49" w:rsidRDefault="00730D49" w:rsidP="00730D49">
      <w:pPr>
        <w:pStyle w:val="Heading4"/>
      </w:pPr>
      <w:r>
        <w:t>Signals: Trump approval ratings, polling and Dem performance in special elections</w:t>
      </w:r>
    </w:p>
    <w:p w14:paraId="419C5343" w14:textId="77777777" w:rsidR="00730D49" w:rsidRPr="0023026B" w:rsidRDefault="00730D49" w:rsidP="00730D49">
      <w:r w:rsidRPr="00F740C3">
        <w:rPr>
          <w:rStyle w:val="Style13ptBold"/>
        </w:rPr>
        <w:t>Schermele 1-15</w:t>
      </w:r>
      <w:r>
        <w:t>-2026, political columnist @ USA Today (“Will Dems win the House in November? Analysis shows a strong chance.,” USA Today, https://archive.is/rmvFO#selection-541.0-544.0)</w:t>
      </w:r>
    </w:p>
    <w:p w14:paraId="2533190B" w14:textId="77777777" w:rsidR="00730D49" w:rsidRPr="00DB17E3" w:rsidRDefault="00730D49" w:rsidP="00730D49">
      <w:pPr>
        <w:rPr>
          <w:sz w:val="16"/>
        </w:rPr>
      </w:pPr>
      <w:r w:rsidRPr="005D1D40">
        <w:rPr>
          <w:rStyle w:val="StyleUnderline"/>
        </w:rPr>
        <w:t xml:space="preserve">WASHINGTON </w:t>
      </w:r>
      <w:r w:rsidRPr="00962441">
        <w:rPr>
          <w:rStyle w:val="Emphasis"/>
          <w:highlight w:val="cyan"/>
        </w:rPr>
        <w:t>Dem</w:t>
      </w:r>
      <w:r w:rsidRPr="005D1D40">
        <w:rPr>
          <w:rStyle w:val="StyleUnderline"/>
        </w:rPr>
        <w:t xml:space="preserve">ocrats' </w:t>
      </w:r>
      <w:r w:rsidRPr="00962441">
        <w:rPr>
          <w:rStyle w:val="StyleUnderline"/>
          <w:highlight w:val="cyan"/>
        </w:rPr>
        <w:t>odds of winning</w:t>
      </w:r>
      <w:r w:rsidRPr="005D1D40">
        <w:rPr>
          <w:rStyle w:val="StyleUnderline"/>
        </w:rPr>
        <w:t xml:space="preserve"> back </w:t>
      </w:r>
      <w:r w:rsidRPr="00962441">
        <w:rPr>
          <w:rStyle w:val="StyleUnderline"/>
          <w:highlight w:val="cyan"/>
        </w:rPr>
        <w:t>the House</w:t>
      </w:r>
      <w:r w:rsidRPr="00DB17E3">
        <w:rPr>
          <w:sz w:val="16"/>
        </w:rPr>
        <w:t xml:space="preserve"> of Representatives this year </w:t>
      </w:r>
      <w:r w:rsidRPr="005D1D40">
        <w:rPr>
          <w:rStyle w:val="StyleUnderline"/>
        </w:rPr>
        <w:t xml:space="preserve">just got </w:t>
      </w:r>
      <w:r w:rsidRPr="00962441">
        <w:rPr>
          <w:rStyle w:val="StyleUnderline"/>
          <w:highlight w:val="cyan"/>
        </w:rPr>
        <w:t>better</w:t>
      </w:r>
      <w:r w:rsidRPr="00962441">
        <w:rPr>
          <w:sz w:val="16"/>
          <w:highlight w:val="cyan"/>
        </w:rPr>
        <w:t>.</w:t>
      </w:r>
      <w:r w:rsidRPr="00DB17E3">
        <w:rPr>
          <w:sz w:val="16"/>
        </w:rPr>
        <w:t xml:space="preserve"> </w:t>
      </w:r>
    </w:p>
    <w:p w14:paraId="34547D75" w14:textId="77777777" w:rsidR="00730D49" w:rsidRPr="00DB17E3" w:rsidRDefault="00730D49" w:rsidP="00730D49">
      <w:pPr>
        <w:rPr>
          <w:sz w:val="16"/>
        </w:rPr>
      </w:pPr>
      <w:r w:rsidRPr="00DB17E3">
        <w:rPr>
          <w:sz w:val="16"/>
        </w:rPr>
        <w:t xml:space="preserve">The nonpartisan </w:t>
      </w:r>
      <w:r w:rsidRPr="00962441">
        <w:rPr>
          <w:rStyle w:val="Emphasis"/>
          <w:highlight w:val="cyan"/>
        </w:rPr>
        <w:t>Cook</w:t>
      </w:r>
      <w:r w:rsidRPr="00DB17E3">
        <w:rPr>
          <w:sz w:val="16"/>
        </w:rPr>
        <w:t xml:space="preserve"> Political Report </w:t>
      </w:r>
      <w:r w:rsidRPr="00962441">
        <w:rPr>
          <w:rStyle w:val="StyleUnderline"/>
          <w:highlight w:val="cyan"/>
        </w:rPr>
        <w:t>shifted 18</w:t>
      </w:r>
      <w:r w:rsidRPr="005D1D40">
        <w:rPr>
          <w:rStyle w:val="StyleUnderline"/>
        </w:rPr>
        <w:t xml:space="preserve"> midterm </w:t>
      </w:r>
      <w:r w:rsidRPr="00962441">
        <w:rPr>
          <w:rStyle w:val="StyleUnderline"/>
          <w:highlight w:val="cyan"/>
        </w:rPr>
        <w:t>races</w:t>
      </w:r>
      <w:r w:rsidRPr="005D1D40">
        <w:rPr>
          <w:rStyle w:val="StyleUnderline"/>
        </w:rPr>
        <w:t xml:space="preserve"> in a direction more favorable to them</w:t>
      </w:r>
      <w:r w:rsidRPr="00DB17E3">
        <w:rPr>
          <w:sz w:val="16"/>
        </w:rPr>
        <w:t xml:space="preserve">. In an analysis published Jan. 15, eight elections moved from "Likely Democrat" to "Solid Democrat" outlooks, while seven others moved into "Toss Up" or "Lean Democrat" territory. Three others shifted from "Solid Republican" to "Likely Republican. " Among the areas now being characterized as toss-ups are Iowa's third congressional district and New York's 17th, both of which currently have Republican representatives. Ohio's ninth district and Texas' 34th, which have Democrats representing them but were initially leaning toward the GOP, also moved to toss-up range. </w:t>
      </w:r>
    </w:p>
    <w:p w14:paraId="285DCFC4" w14:textId="77777777" w:rsidR="00730D49" w:rsidRPr="00DB17E3" w:rsidRDefault="00730D49" w:rsidP="00730D49">
      <w:pPr>
        <w:rPr>
          <w:sz w:val="16"/>
        </w:rPr>
      </w:pPr>
      <w:r w:rsidRPr="00DB17E3">
        <w:rPr>
          <w:sz w:val="16"/>
        </w:rPr>
        <w:t xml:space="preserve">President Donald </w:t>
      </w:r>
      <w:r w:rsidRPr="00962441">
        <w:rPr>
          <w:rStyle w:val="StyleUnderline"/>
          <w:highlight w:val="cyan"/>
        </w:rPr>
        <w:t>Trump's approval</w:t>
      </w:r>
      <w:r w:rsidRPr="005D1D40">
        <w:rPr>
          <w:rStyle w:val="StyleUnderline"/>
        </w:rPr>
        <w:t xml:space="preserve"> ratings </w:t>
      </w:r>
      <w:r w:rsidRPr="00962441">
        <w:rPr>
          <w:rStyle w:val="StyleUnderline"/>
          <w:highlight w:val="cyan"/>
        </w:rPr>
        <w:t>and Democrats' overperformance during</w:t>
      </w:r>
      <w:r w:rsidRPr="005D1D40">
        <w:rPr>
          <w:rStyle w:val="StyleUnderline"/>
        </w:rPr>
        <w:t xml:space="preserve"> recent </w:t>
      </w:r>
      <w:r w:rsidRPr="00962441">
        <w:rPr>
          <w:rStyle w:val="StyleUnderline"/>
          <w:highlight w:val="cyan"/>
        </w:rPr>
        <w:t>special elections are both indicators</w:t>
      </w:r>
      <w:r w:rsidRPr="005D1D40">
        <w:rPr>
          <w:rStyle w:val="StyleUnderline"/>
        </w:rPr>
        <w:t xml:space="preserve"> working in the party's favor</w:t>
      </w:r>
      <w:r w:rsidRPr="00DB17E3">
        <w:rPr>
          <w:sz w:val="16"/>
        </w:rPr>
        <w:t xml:space="preserve">, according to Cook analyst Erin Covey. "House Democrats only need to flip three seats to win a majority, " "Tote Covey. "Even if Democrats lose some of their own members defending particularly difficult seats, </w:t>
      </w:r>
      <w:r w:rsidRPr="00962441">
        <w:rPr>
          <w:rStyle w:val="StyleUnderline"/>
          <w:highlight w:val="cyan"/>
        </w:rPr>
        <w:t>the number</w:t>
      </w:r>
      <w:r w:rsidRPr="005D1D40">
        <w:rPr>
          <w:rStyle w:val="StyleUnderline"/>
        </w:rPr>
        <w:t xml:space="preserve"> of Republicans in peril </w:t>
      </w:r>
      <w:r w:rsidRPr="00962441">
        <w:rPr>
          <w:rStyle w:val="StyleUnderline"/>
          <w:highlight w:val="cyan"/>
        </w:rPr>
        <w:t>should give</w:t>
      </w:r>
      <w:r w:rsidRPr="005D1D40">
        <w:rPr>
          <w:rStyle w:val="StyleUnderline"/>
        </w:rPr>
        <w:t xml:space="preserve"> </w:t>
      </w:r>
      <w:r w:rsidRPr="00962441">
        <w:rPr>
          <w:rStyle w:val="Emphasis"/>
          <w:highlight w:val="cyan"/>
        </w:rPr>
        <w:t>Dem</w:t>
      </w:r>
      <w:r w:rsidRPr="005D1D40">
        <w:rPr>
          <w:rStyle w:val="StyleUnderline"/>
        </w:rPr>
        <w:t>ocrat</w:t>
      </w:r>
      <w:r w:rsidRPr="00962441">
        <w:rPr>
          <w:rStyle w:val="StyleUnderline"/>
          <w:highlight w:val="cyan"/>
        </w:rPr>
        <w:t>s</w:t>
      </w:r>
      <w:r w:rsidRPr="005D1D40">
        <w:rPr>
          <w:rStyle w:val="StyleUnderline"/>
        </w:rPr>
        <w:t xml:space="preserve"> more than enough opportunities to win </w:t>
      </w:r>
      <w:r w:rsidRPr="00962441">
        <w:rPr>
          <w:rStyle w:val="Emphasis"/>
          <w:highlight w:val="cyan"/>
        </w:rPr>
        <w:t>218</w:t>
      </w:r>
      <w:r w:rsidRPr="005D1D40">
        <w:rPr>
          <w:rStyle w:val="StyleUnderline"/>
        </w:rPr>
        <w:t xml:space="preserve"> seats</w:t>
      </w:r>
      <w:r w:rsidRPr="00DB17E3">
        <w:rPr>
          <w:sz w:val="16"/>
        </w:rPr>
        <w:t xml:space="preserve">." </w:t>
      </w:r>
    </w:p>
    <w:p w14:paraId="31F85903" w14:textId="77777777" w:rsidR="00730D49" w:rsidRDefault="00730D49" w:rsidP="00730D49">
      <w:pPr>
        <w:rPr>
          <w:sz w:val="16"/>
        </w:rPr>
      </w:pPr>
      <w:r w:rsidRPr="00DB17E3">
        <w:rPr>
          <w:sz w:val="16"/>
        </w:rPr>
        <w:t xml:space="preserve">A series of unexpected vacancies has already posed issues for Republican House Speaker Mike </w:t>
      </w:r>
      <w:r w:rsidRPr="00962441">
        <w:rPr>
          <w:rStyle w:val="Emphasis"/>
          <w:highlight w:val="cyan"/>
        </w:rPr>
        <w:t>Johnson</w:t>
      </w:r>
      <w:r w:rsidRPr="00DB17E3">
        <w:rPr>
          <w:sz w:val="16"/>
        </w:rPr>
        <w:t>. He</w:t>
      </w:r>
      <w:r w:rsidRPr="00962441">
        <w:rPr>
          <w:rStyle w:val="Emphasis"/>
          <w:highlight w:val="cyan"/>
        </w:rPr>
        <w:t>'s</w:t>
      </w:r>
      <w:r w:rsidRPr="005D1D40">
        <w:rPr>
          <w:rStyle w:val="Emphasis"/>
        </w:rPr>
        <w:t xml:space="preserve"> </w:t>
      </w:r>
      <w:r w:rsidRPr="00962441">
        <w:rPr>
          <w:rStyle w:val="StyleUnderline"/>
          <w:highlight w:val="cyan"/>
        </w:rPr>
        <w:t>contending with a</w:t>
      </w:r>
      <w:r w:rsidRPr="005D1D40">
        <w:rPr>
          <w:rStyle w:val="StyleUnderline"/>
        </w:rPr>
        <w:t xml:space="preserve"> mere two-vote margin</w:t>
      </w:r>
      <w:r w:rsidRPr="00DB17E3">
        <w:rPr>
          <w:sz w:val="16"/>
        </w:rPr>
        <w:t xml:space="preserve">, which includes a Kentucky GOP congressman who often votes against measures favored by President Trump. A </w:t>
      </w:r>
      <w:r w:rsidRPr="00962441">
        <w:rPr>
          <w:rStyle w:val="StyleUnderline"/>
          <w:highlight w:val="cyan"/>
        </w:rPr>
        <w:t>special election</w:t>
      </w:r>
      <w:r w:rsidRPr="005D1D40">
        <w:rPr>
          <w:rStyle w:val="StyleUnderline"/>
        </w:rPr>
        <w:t xml:space="preserve"> later this spring will fill another Democratic seat, </w:t>
      </w:r>
      <w:r w:rsidRPr="00962441">
        <w:rPr>
          <w:rStyle w:val="StyleUnderline"/>
          <w:highlight w:val="cyan"/>
        </w:rPr>
        <w:t xml:space="preserve">shrinking </w:t>
      </w:r>
      <w:r w:rsidRPr="00962441">
        <w:rPr>
          <w:rStyle w:val="StyleUnderline"/>
        </w:rPr>
        <w:t xml:space="preserve">the </w:t>
      </w:r>
      <w:r w:rsidRPr="00962441">
        <w:rPr>
          <w:rStyle w:val="StyleUnderline"/>
          <w:highlight w:val="cyan"/>
        </w:rPr>
        <w:t xml:space="preserve">GOP majority to just </w:t>
      </w:r>
      <w:r w:rsidRPr="00962441">
        <w:rPr>
          <w:rStyle w:val="Emphasis"/>
          <w:highlight w:val="cyan"/>
        </w:rPr>
        <w:t>one</w:t>
      </w:r>
      <w:r w:rsidRPr="00962441">
        <w:rPr>
          <w:rStyle w:val="StyleUnderline"/>
          <w:highlight w:val="cyan"/>
        </w:rPr>
        <w:t xml:space="preserve"> </w:t>
      </w:r>
      <w:r w:rsidRPr="00962441">
        <w:rPr>
          <w:rStyle w:val="Emphasis"/>
          <w:highlight w:val="cyan"/>
        </w:rPr>
        <w:t>vote</w:t>
      </w:r>
      <w:r w:rsidRPr="00DB17E3">
        <w:rPr>
          <w:sz w:val="16"/>
        </w:rPr>
        <w:t xml:space="preserve">. </w:t>
      </w:r>
    </w:p>
    <w:p w14:paraId="1F7B9485" w14:textId="77777777" w:rsidR="00730D49" w:rsidRPr="00280716" w:rsidRDefault="00730D49" w:rsidP="00730D49">
      <w:pPr>
        <w:pStyle w:val="Heading3"/>
      </w:pPr>
      <w:r>
        <w:t>AT Too Early to Know UQ---2NC</w:t>
      </w:r>
    </w:p>
    <w:p w14:paraId="62FD7048" w14:textId="77777777" w:rsidR="00730D49" w:rsidRDefault="00730D49" w:rsidP="00730D49">
      <w:pPr>
        <w:pStyle w:val="Heading4"/>
      </w:pPr>
      <w:r>
        <w:t>Generic Ballot is reliable this far out. AND, predicts Dems will win.</w:t>
      </w:r>
    </w:p>
    <w:p w14:paraId="2FC95C50" w14:textId="77777777" w:rsidR="00730D49" w:rsidRPr="00456CE5" w:rsidRDefault="00730D49" w:rsidP="00730D49">
      <w:r w:rsidRPr="00456CE5">
        <w:rPr>
          <w:rStyle w:val="Style13ptBold"/>
        </w:rPr>
        <w:t>Silver 1-22</w:t>
      </w:r>
      <w:r>
        <w:t>-2026, foremost election prognosticator (Nate, “Midterm polls have good news, great news, and bad news for Democrats. Wait, what?,” Silver Bulletin, https://www.natesilver.net/p/midterm-polls-have-good-news-great)</w:t>
      </w:r>
    </w:p>
    <w:p w14:paraId="5AE740F4" w14:textId="77777777" w:rsidR="00730D49" w:rsidRPr="00280716" w:rsidRDefault="00730D49" w:rsidP="00730D49">
      <w:pPr>
        <w:rPr>
          <w:sz w:val="16"/>
        </w:rPr>
      </w:pPr>
      <w:r w:rsidRPr="007223BD">
        <w:rPr>
          <w:rStyle w:val="Emphasis"/>
          <w:highlight w:val="cyan"/>
        </w:rPr>
        <w:t>Even with</w:t>
      </w:r>
      <w:r w:rsidRPr="00397E6B">
        <w:rPr>
          <w:rStyle w:val="Emphasis"/>
        </w:rPr>
        <w:t xml:space="preserve"> nearly </w:t>
      </w:r>
      <w:r w:rsidRPr="007223BD">
        <w:rPr>
          <w:rStyle w:val="Emphasis"/>
          <w:highlight w:val="cyan"/>
        </w:rPr>
        <w:t>300 days to go</w:t>
      </w:r>
      <w:r w:rsidRPr="00397E6B">
        <w:rPr>
          <w:rStyle w:val="StyleUnderline"/>
        </w:rPr>
        <w:t xml:space="preserve"> before the midterms, </w:t>
      </w:r>
      <w:r w:rsidRPr="007223BD">
        <w:rPr>
          <w:rStyle w:val="StyleUnderline"/>
          <w:highlight w:val="cyan"/>
        </w:rPr>
        <w:t>the generic</w:t>
      </w:r>
      <w:r w:rsidRPr="00397E6B">
        <w:rPr>
          <w:rStyle w:val="StyleUnderline"/>
        </w:rPr>
        <w:t xml:space="preserve"> congressional </w:t>
      </w:r>
      <w:r w:rsidRPr="007223BD">
        <w:rPr>
          <w:rStyle w:val="StyleUnderline"/>
          <w:highlight w:val="cyan"/>
        </w:rPr>
        <w:t xml:space="preserve">ballot is a </w:t>
      </w:r>
      <w:r w:rsidRPr="007223BD">
        <w:rPr>
          <w:rStyle w:val="Emphasis"/>
          <w:highlight w:val="cyan"/>
        </w:rPr>
        <w:t>reasonable predictor</w:t>
      </w:r>
      <w:r w:rsidRPr="007223BD">
        <w:rPr>
          <w:rStyle w:val="StyleUnderline"/>
          <w:highlight w:val="cyan"/>
        </w:rPr>
        <w:t xml:space="preserve"> of the House</w:t>
      </w:r>
      <w:r w:rsidRPr="00397E6B">
        <w:rPr>
          <w:rStyle w:val="StyleUnderline"/>
        </w:rPr>
        <w:t xml:space="preserve"> popular vote</w:t>
      </w:r>
      <w:r w:rsidRPr="00280716">
        <w:rPr>
          <w:sz w:val="16"/>
        </w:rPr>
        <w:t xml:space="preserve">. Let’s </w:t>
      </w:r>
      <w:r w:rsidRPr="007223BD">
        <w:rPr>
          <w:highlight w:val="cyan"/>
          <w:u w:val="single"/>
        </w:rPr>
        <w:t>compare</w:t>
      </w:r>
      <w:r w:rsidRPr="00280716">
        <w:rPr>
          <w:sz w:val="16"/>
        </w:rPr>
        <w:t xml:space="preserve"> three things. </w:t>
      </w:r>
      <w:r w:rsidRPr="00397E6B">
        <w:rPr>
          <w:rStyle w:val="StyleUnderline"/>
        </w:rPr>
        <w:t xml:space="preserve">First, the </w:t>
      </w:r>
      <w:r w:rsidRPr="007223BD">
        <w:rPr>
          <w:rStyle w:val="StyleUnderline"/>
          <w:highlight w:val="cyan"/>
        </w:rPr>
        <w:t>generic ballot</w:t>
      </w:r>
      <w:r w:rsidRPr="00397E6B">
        <w:rPr>
          <w:rStyle w:val="StyleUnderline"/>
        </w:rPr>
        <w:t xml:space="preserve"> as it appeared on equivalent days in midterm cycles </w:t>
      </w:r>
      <w:r w:rsidRPr="007223BD">
        <w:rPr>
          <w:rStyle w:val="StyleUnderline"/>
          <w:highlight w:val="cyan"/>
        </w:rPr>
        <w:t>since</w:t>
      </w:r>
      <w:r w:rsidRPr="00397E6B">
        <w:rPr>
          <w:rStyle w:val="StyleUnderline"/>
        </w:rPr>
        <w:t xml:space="preserve"> 19</w:t>
      </w:r>
      <w:r w:rsidRPr="007223BD">
        <w:rPr>
          <w:rStyle w:val="StyleUnderline"/>
          <w:highlight w:val="cyan"/>
        </w:rPr>
        <w:t>94</w:t>
      </w:r>
      <w:r w:rsidRPr="00397E6B">
        <w:rPr>
          <w:rStyle w:val="StyleUnderline"/>
        </w:rPr>
        <w:t xml:space="preserve"> — that is, 285 days before Election Day — based on running our algorithm retroactively on past election cycles</w:t>
      </w:r>
      <w:r w:rsidRPr="00280716">
        <w:rPr>
          <w:sz w:val="16"/>
        </w:rPr>
        <w:t xml:space="preserve">. </w:t>
      </w:r>
      <w:r w:rsidRPr="00397E6B">
        <w:rPr>
          <w:rStyle w:val="StyleUnderline"/>
        </w:rPr>
        <w:t xml:space="preserve">Next, </w:t>
      </w:r>
      <w:r w:rsidRPr="007223BD">
        <w:rPr>
          <w:rStyle w:val="StyleUnderline"/>
          <w:highlight w:val="cyan"/>
        </w:rPr>
        <w:t>the generic ballot</w:t>
      </w:r>
      <w:r w:rsidRPr="00397E6B">
        <w:rPr>
          <w:rStyle w:val="StyleUnderline"/>
        </w:rPr>
        <w:t xml:space="preserve"> average </w:t>
      </w:r>
      <w:r w:rsidRPr="007223BD">
        <w:rPr>
          <w:rStyle w:val="StyleUnderline"/>
          <w:highlight w:val="cyan"/>
        </w:rPr>
        <w:t>as of Election Day</w:t>
      </w:r>
      <w:r w:rsidRPr="00397E6B">
        <w:rPr>
          <w:rStyle w:val="StyleUnderline"/>
        </w:rPr>
        <w:t xml:space="preserve"> in each midterm. </w:t>
      </w:r>
      <w:r w:rsidRPr="007223BD">
        <w:rPr>
          <w:rStyle w:val="StyleUnderline"/>
          <w:highlight w:val="cyan"/>
        </w:rPr>
        <w:t>And</w:t>
      </w:r>
      <w:r w:rsidRPr="00397E6B">
        <w:rPr>
          <w:rStyle w:val="StyleUnderline"/>
        </w:rPr>
        <w:t xml:space="preserve"> third, </w:t>
      </w:r>
      <w:r w:rsidRPr="007223BD">
        <w:rPr>
          <w:rStyle w:val="StyleUnderline"/>
          <w:highlight w:val="cyan"/>
        </w:rPr>
        <w:t>the House</w:t>
      </w:r>
      <w:r w:rsidRPr="00397E6B">
        <w:rPr>
          <w:rStyle w:val="StyleUnderline"/>
        </w:rPr>
        <w:t xml:space="preserve"> popular </w:t>
      </w:r>
      <w:r w:rsidRPr="007223BD">
        <w:rPr>
          <w:rStyle w:val="StyleUnderline"/>
          <w:highlight w:val="cyan"/>
        </w:rPr>
        <w:t>vote</w:t>
      </w:r>
      <w:r w:rsidRPr="00397E6B">
        <w:rPr>
          <w:rStyle w:val="StyleUnderline"/>
        </w:rPr>
        <w:t>: that is, the total number of votes cast for Democrats and Republicans</w:t>
      </w:r>
      <w:r w:rsidRPr="00280716">
        <w:rPr>
          <w:sz w:val="16"/>
        </w:rPr>
        <w:t>.</w:t>
      </w:r>
    </w:p>
    <w:p w14:paraId="74B3ACF3" w14:textId="77777777" w:rsidR="00730D49" w:rsidRPr="00280716" w:rsidRDefault="00730D49" w:rsidP="00730D49">
      <w:pPr>
        <w:rPr>
          <w:sz w:val="16"/>
        </w:rPr>
      </w:pPr>
      <w:r w:rsidRPr="00280716">
        <w:rPr>
          <w:sz w:val="16"/>
        </w:rPr>
        <w:t>Except, instead of looking at Democrats and Republicans, let’s remove the party labels and consider the president’s party versus the opposition party instead:</w:t>
      </w:r>
    </w:p>
    <w:p w14:paraId="2BFEDE17" w14:textId="77777777" w:rsidR="00730D49" w:rsidRPr="00280716" w:rsidRDefault="00730D49" w:rsidP="00730D49">
      <w:pPr>
        <w:rPr>
          <w:sz w:val="16"/>
        </w:rPr>
      </w:pPr>
      <w:r w:rsidRPr="00280716">
        <w:rPr>
          <w:sz w:val="16"/>
        </w:rPr>
        <w:t xml:space="preserve">As you can see, the opposition party usually prevails. Despite the presence of a couple of unusually strong midterm years for the president’s party — 1998, generally attributed to Republican overreach on Monica Lewinsky, and 2002, generally attributed to the Sept. 11 attacks — the opposition party won the House popular vote by </w:t>
      </w:r>
      <w:r w:rsidRPr="00280716">
        <w:rPr>
          <w:rStyle w:val="StyleUnderline"/>
          <w:highlight w:val="cyan"/>
        </w:rPr>
        <w:t>4.4 points</w:t>
      </w:r>
      <w:r w:rsidRPr="00280716">
        <w:rPr>
          <w:sz w:val="16"/>
        </w:rPr>
        <w:t xml:space="preserve"> on average. That </w:t>
      </w:r>
      <w:r w:rsidRPr="007223BD">
        <w:rPr>
          <w:rStyle w:val="StyleUnderline"/>
          <w:highlight w:val="cyan"/>
        </w:rPr>
        <w:t>would</w:t>
      </w:r>
      <w:r w:rsidRPr="00397E6B">
        <w:rPr>
          <w:rStyle w:val="StyleUnderline"/>
        </w:rPr>
        <w:t xml:space="preserve"> likely </w:t>
      </w:r>
      <w:r w:rsidRPr="007223BD">
        <w:rPr>
          <w:rStyle w:val="StyleUnderline"/>
          <w:highlight w:val="cyan"/>
        </w:rPr>
        <w:t>be enough for</w:t>
      </w:r>
      <w:r w:rsidRPr="00397E6B">
        <w:rPr>
          <w:rStyle w:val="StyleUnderline"/>
        </w:rPr>
        <w:t xml:space="preserve"> </w:t>
      </w:r>
      <w:r w:rsidRPr="007223BD">
        <w:rPr>
          <w:rStyle w:val="StyleUnderline"/>
          <w:highlight w:val="cyan"/>
        </w:rPr>
        <w:t>Dem</w:t>
      </w:r>
      <w:r w:rsidRPr="00397E6B">
        <w:rPr>
          <w:rStyle w:val="StyleUnderline"/>
        </w:rPr>
        <w:t>ocrat</w:t>
      </w:r>
      <w:r w:rsidRPr="007223BD">
        <w:rPr>
          <w:rStyle w:val="StyleUnderline"/>
          <w:highlight w:val="cyan"/>
        </w:rPr>
        <w:t>s</w:t>
      </w:r>
      <w:r w:rsidRPr="00397E6B">
        <w:rPr>
          <w:rStyle w:val="StyleUnderline"/>
        </w:rPr>
        <w:t xml:space="preserve"> to gain control of the House, </w:t>
      </w:r>
      <w:r w:rsidRPr="007223BD">
        <w:rPr>
          <w:rStyle w:val="StyleUnderline"/>
          <w:highlight w:val="cyan"/>
        </w:rPr>
        <w:t>given</w:t>
      </w:r>
      <w:r w:rsidRPr="00397E6B">
        <w:rPr>
          <w:rStyle w:val="StyleUnderline"/>
        </w:rPr>
        <w:t xml:space="preserve"> that </w:t>
      </w:r>
      <w:r w:rsidRPr="007223BD">
        <w:rPr>
          <w:rStyle w:val="StyleUnderline"/>
          <w:highlight w:val="cyan"/>
        </w:rPr>
        <w:t>redistricting has been</w:t>
      </w:r>
      <w:r w:rsidRPr="00397E6B">
        <w:rPr>
          <w:rStyle w:val="StyleUnderline"/>
        </w:rPr>
        <w:t xml:space="preserve"> something of </w:t>
      </w:r>
      <w:r w:rsidRPr="007223BD">
        <w:rPr>
          <w:rStyle w:val="StyleUnderline"/>
          <w:highlight w:val="cyan"/>
        </w:rPr>
        <w:t>a wash</w:t>
      </w:r>
      <w:r w:rsidRPr="00397E6B">
        <w:rPr>
          <w:rStyle w:val="StyleUnderline"/>
        </w:rPr>
        <w:t xml:space="preserve"> so far, and that the House map</w:t>
      </w:r>
      <w:r w:rsidRPr="00280716">
        <w:rPr>
          <w:sz w:val="16"/>
        </w:rPr>
        <w:t xml:space="preserve"> (as opposed to the Senate map) </w:t>
      </w:r>
      <w:r w:rsidRPr="00397E6B">
        <w:rPr>
          <w:rStyle w:val="StyleUnderline"/>
        </w:rPr>
        <w:t>doesn’t currently have much overall bias</w:t>
      </w:r>
      <w:r w:rsidRPr="00280716">
        <w:rPr>
          <w:sz w:val="16"/>
        </w:rPr>
        <w:t>.</w:t>
      </w:r>
    </w:p>
    <w:p w14:paraId="6B9ADCEA" w14:textId="77777777" w:rsidR="00730D49" w:rsidRDefault="00730D49" w:rsidP="00730D49">
      <w:pPr>
        <w:pStyle w:val="Heading3"/>
      </w:pPr>
      <w:r>
        <w:t>AT Too Early / Black Swans---2NC</w:t>
      </w:r>
    </w:p>
    <w:p w14:paraId="2F19DE91" w14:textId="77777777" w:rsidR="00730D49" w:rsidRPr="00F55B87" w:rsidRDefault="00730D49" w:rsidP="00730D49">
      <w:pPr>
        <w:pStyle w:val="Heading4"/>
      </w:pPr>
      <w:r>
        <w:t>Blacks swans are fake and bidirectional</w:t>
      </w:r>
    </w:p>
    <w:p w14:paraId="0E7C2756" w14:textId="77777777" w:rsidR="00730D49" w:rsidRDefault="00730D49" w:rsidP="00730D49">
      <w:r w:rsidRPr="00D824A7">
        <w:rPr>
          <w:rStyle w:val="Style13ptBold"/>
        </w:rPr>
        <w:t>Edelman 16</w:t>
      </w:r>
      <w:r w:rsidRPr="00F21782">
        <w:t>, Political Reporter at New York Daily News &amp; NBC News (Adam Edelman, political reporter covering national and local politics for the New York Daily News and NBC News, citing presidential historians and multiple strategists including Bradley Todd and Chris Talbot, “Trump could win White House with the help of an ‘October Surprise’ — a last minute event, revelation to turn election on its head,” Daily News, http://www.nydailynews.com/news/politics/trump-win-white-house-october-surprise-article-1.2777935</w:t>
      </w:r>
      <w:r>
        <w:t>)</w:t>
      </w:r>
    </w:p>
    <w:p w14:paraId="4BFDCCBB" w14:textId="77777777" w:rsidR="00730D49" w:rsidRPr="009C2BB3" w:rsidRDefault="00730D49" w:rsidP="00730D49">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one</w:t>
      </w:r>
      <w:r w:rsidRPr="00DC0049">
        <w:rPr>
          <w:sz w:val="16"/>
        </w:rPr>
        <w:t>, noted Democratic strategist Rodell Mollineau, who drew on John McCain's performance in 2008.</w:t>
      </w:r>
    </w:p>
    <w:p w14:paraId="62A40E81" w14:textId="77777777" w:rsidR="00730D49" w:rsidRPr="00DC0049" w:rsidRDefault="00730D49" w:rsidP="00730D49">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4ACD4C45" w14:textId="77777777" w:rsidR="00730D49" w:rsidRPr="00DC0049" w:rsidRDefault="00730D49" w:rsidP="00730D49">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40F3D200" w14:textId="77777777" w:rsidR="00730D49" w:rsidRPr="00DC0049" w:rsidRDefault="00730D49" w:rsidP="00730D49">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64CC2928" w14:textId="77777777" w:rsidR="00730D49" w:rsidRPr="00DC0049" w:rsidRDefault="00730D49" w:rsidP="00730D49">
      <w:pPr>
        <w:rPr>
          <w:sz w:val="16"/>
        </w:rPr>
      </w:pPr>
      <w:r w:rsidRPr="00DC0049">
        <w:rPr>
          <w:sz w:val="16"/>
        </w:rPr>
        <w:t>McCain had always faced a tough battle to beat Obama, but his campaign never recovered from that gaffe.</w:t>
      </w:r>
    </w:p>
    <w:p w14:paraId="0753D799" w14:textId="77777777" w:rsidR="00730D49" w:rsidRPr="00DC0049" w:rsidRDefault="00730D49" w:rsidP="00730D49">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3682C9EC" w14:textId="77777777" w:rsidR="00730D49" w:rsidRPr="00DC0049" w:rsidRDefault="00730D49" w:rsidP="00730D49">
      <w:pPr>
        <w:rPr>
          <w:sz w:val="16"/>
        </w:rPr>
      </w:pPr>
      <w:r w:rsidRPr="00DC0049">
        <w:rPr>
          <w:sz w:val="16"/>
        </w:rPr>
        <w:t>But he also warned Democrats to not underestimate the effect of people voting while scared.</w:t>
      </w:r>
    </w:p>
    <w:p w14:paraId="52892532" w14:textId="77777777" w:rsidR="00730D49" w:rsidRPr="00DC0049" w:rsidRDefault="00730D49" w:rsidP="00730D49">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7264CD6C" w14:textId="77777777" w:rsidR="00730D49" w:rsidRPr="00DC0049" w:rsidRDefault="00730D49" w:rsidP="00730D49">
      <w:pPr>
        <w:rPr>
          <w:sz w:val="16"/>
        </w:rPr>
      </w:pPr>
      <w:r w:rsidRPr="00DC0049">
        <w:rPr>
          <w:sz w:val="16"/>
        </w:rPr>
        <w:t>"Could Donald Trump scare voters into voting for him, should there be an international crisis? Of course," he said.</w:t>
      </w:r>
    </w:p>
    <w:p w14:paraId="20299568" w14:textId="77777777" w:rsidR="00730D49" w:rsidRPr="00DC0049" w:rsidRDefault="00730D49" w:rsidP="00730D49">
      <w:pPr>
        <w:rPr>
          <w:sz w:val="16"/>
        </w:rPr>
      </w:pPr>
      <w:r w:rsidRPr="00DC0049">
        <w:rPr>
          <w:sz w:val="16"/>
        </w:rPr>
        <w:t>More likely to occur, however, the trio of strategists agreed, would be continuing revelations pertaining to the controversies surrounding Clinton's use of a private email server and conflicts of interest between her State Department and her family foundation.</w:t>
      </w:r>
    </w:p>
    <w:p w14:paraId="76558348" w14:textId="77777777" w:rsidR="00730D49" w:rsidRPr="00DC0049" w:rsidRDefault="00730D49" w:rsidP="00730D49">
      <w:pPr>
        <w:rPr>
          <w:sz w:val="16"/>
        </w:rPr>
      </w:pPr>
      <w:r w:rsidRPr="00DC0049">
        <w:rPr>
          <w:sz w:val="16"/>
        </w:rPr>
        <w:t>"Anything at all that comes out in October, big or little, will be portrayed by the Trump campaign as a bombshell and as a reason not to vote for Hillary Clinton," Mollineau said.</w:t>
      </w:r>
    </w:p>
    <w:p w14:paraId="499A4C74" w14:textId="77777777" w:rsidR="00730D49" w:rsidRPr="00DC0049" w:rsidRDefault="00730D49" w:rsidP="00730D49">
      <w:pPr>
        <w:rPr>
          <w:sz w:val="16"/>
        </w:rPr>
      </w:pPr>
      <w:r w:rsidRPr="00DC0049">
        <w:rPr>
          <w:sz w:val="16"/>
        </w:rPr>
        <w:t>Yet another "October Surprise" wildcard could be Russian involvement in the election.</w:t>
      </w:r>
    </w:p>
    <w:p w14:paraId="3F73DC2D" w14:textId="77777777" w:rsidR="00730D49" w:rsidRPr="00DC0049" w:rsidRDefault="00730D49" w:rsidP="00730D49">
      <w:pPr>
        <w:rPr>
          <w:sz w:val="16"/>
        </w:rPr>
      </w:pPr>
      <w:r w:rsidRPr="00DC0049">
        <w:rPr>
          <w:sz w:val="16"/>
        </w:rPr>
        <w:t>"I think we are likely to see some degree of Russian meddling," Allan Lichtman, the Distinguished Professor of History at American University, told The News.</w:t>
      </w:r>
    </w:p>
    <w:p w14:paraId="5AD2829D" w14:textId="77777777" w:rsidR="00730D49" w:rsidRPr="00DC0049" w:rsidRDefault="00730D49" w:rsidP="00730D49">
      <w:pPr>
        <w:rPr>
          <w:sz w:val="16"/>
        </w:rPr>
      </w:pPr>
      <w:r w:rsidRPr="00DC0049">
        <w:rPr>
          <w:sz w:val="16"/>
        </w:rPr>
        <w:t>"There seems to be pretty credible evidence that they were behind the Democratic National Committee hacks, and the election systems hacks last week in Illinois and Arizona."</w:t>
      </w:r>
    </w:p>
    <w:p w14:paraId="58E999D3" w14:textId="77777777" w:rsidR="00730D49" w:rsidRPr="00DC0049" w:rsidRDefault="00730D49" w:rsidP="00730D49">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14BF16DC" w14:textId="77777777" w:rsidR="00730D49" w:rsidRPr="00DC0049" w:rsidRDefault="00730D49" w:rsidP="00730D49">
      <w:pPr>
        <w:rPr>
          <w:sz w:val="16"/>
        </w:rPr>
      </w:pPr>
      <w:r w:rsidRPr="00DC0049">
        <w:rPr>
          <w:sz w:val="16"/>
        </w:rPr>
        <w:t>"Who knows what they might be able to do. It worries me," he said.</w:t>
      </w:r>
    </w:p>
    <w:p w14:paraId="01DCBC49" w14:textId="77777777" w:rsidR="00730D49" w:rsidRPr="00DC0049" w:rsidRDefault="00730D49" w:rsidP="00730D49">
      <w:pPr>
        <w:rPr>
          <w:sz w:val="16"/>
        </w:rPr>
      </w:pPr>
      <w:r w:rsidRPr="00DC0049">
        <w:rPr>
          <w:rStyle w:val="StyleUnderline"/>
          <w:highlight w:val="cyan"/>
        </w:rPr>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0C2FDF24" w14:textId="77777777" w:rsidR="00730D49" w:rsidRPr="00DC0049" w:rsidRDefault="00730D49" w:rsidP="00730D49">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23901869" w14:textId="77777777" w:rsidR="00730D49" w:rsidRPr="00DC0049" w:rsidRDefault="00730D49" w:rsidP="00730D49">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6A0544AE" w14:textId="77777777" w:rsidR="00730D49" w:rsidRPr="00DC0049" w:rsidRDefault="00730D49" w:rsidP="00730D49">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6728C247" w14:textId="77777777" w:rsidR="00730D49" w:rsidRPr="00DC0049" w:rsidRDefault="00730D49" w:rsidP="00730D49">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21B21814" w14:textId="77777777" w:rsidR="00730D49" w:rsidRPr="00DC0049" w:rsidRDefault="00730D49" w:rsidP="00730D49">
      <w:pPr>
        <w:rPr>
          <w:sz w:val="16"/>
        </w:rPr>
      </w:pPr>
      <w:r w:rsidRPr="00DC0049">
        <w:rPr>
          <w:sz w:val="16"/>
        </w:rPr>
        <w:t>As it happened, the hostages were released on Jan. 20, 1981, just moments after Reagan was sworn in as President.</w:t>
      </w:r>
    </w:p>
    <w:p w14:paraId="48527B86" w14:textId="77777777" w:rsidR="00730D49" w:rsidRPr="00DC0049" w:rsidRDefault="00730D49" w:rsidP="00730D49">
      <w:pPr>
        <w:rPr>
          <w:sz w:val="16"/>
        </w:rPr>
      </w:pPr>
      <w:r w:rsidRPr="00DC0049">
        <w:rPr>
          <w:sz w:val="16"/>
        </w:rPr>
        <w:t>The timing of the release has ever since been under question, but no definitive evidence has ever emerged that Reagan or his campaign worked to delay the release of the hostages.</w:t>
      </w:r>
    </w:p>
    <w:p w14:paraId="1F59AFBB" w14:textId="77777777" w:rsidR="00730D49" w:rsidRPr="00DC0049" w:rsidRDefault="00730D49" w:rsidP="00730D49">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4EB74990" w14:textId="77777777" w:rsidR="00730D49" w:rsidRDefault="00730D49" w:rsidP="00730D49">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688DEEBB" w14:textId="77777777" w:rsidR="00730D49" w:rsidRDefault="00730D49" w:rsidP="00730D49">
      <w:pPr>
        <w:pStyle w:val="Heading3"/>
      </w:pPr>
      <w:r>
        <w:t>U---AT: Trump Steals---1NR</w:t>
      </w:r>
    </w:p>
    <w:p w14:paraId="280C5879" w14:textId="77777777" w:rsidR="00730D49" w:rsidRDefault="00730D49" w:rsidP="00730D49">
      <w:pPr>
        <w:pStyle w:val="Heading4"/>
      </w:pPr>
      <w:r>
        <w:t>Voters will decide the election, not rigged</w:t>
      </w:r>
    </w:p>
    <w:p w14:paraId="7CAAD9F1" w14:textId="77777777" w:rsidR="00730D49" w:rsidRPr="00080B15" w:rsidRDefault="00730D49" w:rsidP="00730D49">
      <w:r w:rsidRPr="001356D7">
        <w:rPr>
          <w:rStyle w:val="Style13ptBold"/>
        </w:rPr>
        <w:t>Graham</w:t>
      </w:r>
      <w:r>
        <w:rPr>
          <w:rStyle w:val="Style13ptBold"/>
        </w:rPr>
        <w:t xml:space="preserve"> 25</w:t>
      </w:r>
      <w:r>
        <w:t xml:space="preserve">, staff writer at The Atlantic and an author of the Atlantic Daily newsletter. He is the author of The Project: How Project 2025 Is Reshaping America. He won the Toner Prize for Excellence in National Political Reporting in 2021 for his coverage of the 2020 presidential election (David, “Donald </w:t>
      </w:r>
      <w:r w:rsidRPr="007339F3">
        <w:rPr>
          <w:rStyle w:val="StyleUnderline"/>
          <w:highlight w:val="cyan"/>
        </w:rPr>
        <w:t>Trump’s Plan to Subvert the Midterms Is</w:t>
      </w:r>
      <w:r>
        <w:t xml:space="preserve"> Already Under Way,” The Atlantic, December Edition)</w:t>
      </w:r>
    </w:p>
    <w:p w14:paraId="4177F766" w14:textId="77777777" w:rsidR="00730D49" w:rsidRPr="000A417C" w:rsidRDefault="00730D49" w:rsidP="00730D49">
      <w:pPr>
        <w:rPr>
          <w:sz w:val="16"/>
        </w:rPr>
      </w:pPr>
      <w:r w:rsidRPr="000A417C">
        <w:rPr>
          <w:sz w:val="16"/>
        </w:rPr>
        <w:t xml:space="preserve">Even so, </w:t>
      </w:r>
      <w:r w:rsidRPr="007339F3">
        <w:rPr>
          <w:rStyle w:val="StyleUnderline"/>
        </w:rPr>
        <w:t xml:space="preserve">the breakdown of the system is </w:t>
      </w:r>
      <w:r w:rsidRPr="007339F3">
        <w:rPr>
          <w:rStyle w:val="Emphasis"/>
          <w:highlight w:val="cyan"/>
        </w:rPr>
        <w:t>not</w:t>
      </w:r>
      <w:r w:rsidRPr="007339F3">
        <w:rPr>
          <w:rStyle w:val="StyleUnderline"/>
          <w:highlight w:val="cyan"/>
        </w:rPr>
        <w:t xml:space="preserve"> a foregone conclusion</w:t>
      </w:r>
      <w:r w:rsidRPr="000A417C">
        <w:rPr>
          <w:sz w:val="16"/>
        </w:rPr>
        <w:t xml:space="preserve">. We can take some comfort next year in the fact that </w:t>
      </w:r>
      <w:r w:rsidRPr="001356D7">
        <w:rPr>
          <w:rStyle w:val="StyleUnderline"/>
          <w:highlight w:val="cyan"/>
        </w:rPr>
        <w:t>messing with 468 separate elections</w:t>
      </w:r>
      <w:r w:rsidRPr="007339F3">
        <w:rPr>
          <w:rStyle w:val="StyleUnderline"/>
        </w:rPr>
        <w:t xml:space="preserve"> for House and Senate seats </w:t>
      </w:r>
      <w:r w:rsidRPr="001356D7">
        <w:rPr>
          <w:rStyle w:val="StyleUnderline"/>
          <w:highlight w:val="cyan"/>
        </w:rPr>
        <w:t>is more complicated than</w:t>
      </w:r>
      <w:r w:rsidRPr="007339F3">
        <w:rPr>
          <w:rStyle w:val="StyleUnderline"/>
        </w:rPr>
        <w:t xml:space="preserve"> interfering with </w:t>
      </w:r>
      <w:r w:rsidRPr="001356D7">
        <w:rPr>
          <w:rStyle w:val="StyleUnderline"/>
          <w:highlight w:val="cyan"/>
        </w:rPr>
        <w:t>a presidential race</w:t>
      </w:r>
      <w:r w:rsidRPr="000A417C">
        <w:rPr>
          <w:sz w:val="16"/>
        </w:rPr>
        <w:t xml:space="preserve">. </w:t>
      </w:r>
      <w:r w:rsidRPr="007339F3">
        <w:rPr>
          <w:rStyle w:val="StyleUnderline"/>
        </w:rPr>
        <w:t>There will be more opportunities for shenanigans</w:t>
      </w:r>
      <w:r w:rsidRPr="000A417C">
        <w:rPr>
          <w:sz w:val="16"/>
        </w:rPr>
        <w:t>—</w:t>
      </w:r>
      <w:r w:rsidRPr="007339F3">
        <w:rPr>
          <w:rStyle w:val="StyleUnderline"/>
        </w:rPr>
        <w:t xml:space="preserve">but </w:t>
      </w:r>
      <w:r w:rsidRPr="001356D7">
        <w:rPr>
          <w:rStyle w:val="StyleUnderline"/>
          <w:highlight w:val="cyan"/>
        </w:rPr>
        <w:t>it will</w:t>
      </w:r>
      <w:r w:rsidRPr="007339F3">
        <w:rPr>
          <w:rStyle w:val="StyleUnderline"/>
        </w:rPr>
        <w:t xml:space="preserve"> also </w:t>
      </w:r>
      <w:r w:rsidRPr="001356D7">
        <w:rPr>
          <w:rStyle w:val="StyleUnderline"/>
          <w:highlight w:val="cyan"/>
        </w:rPr>
        <w:t xml:space="preserve">be </w:t>
      </w:r>
      <w:r w:rsidRPr="001356D7">
        <w:rPr>
          <w:rStyle w:val="Emphasis"/>
          <w:highlight w:val="cyan"/>
        </w:rPr>
        <w:t>harder to change</w:t>
      </w:r>
      <w:r w:rsidRPr="001356D7">
        <w:rPr>
          <w:rStyle w:val="StyleUnderline"/>
          <w:highlight w:val="cyan"/>
        </w:rPr>
        <w:t xml:space="preserve"> the overall outcome if one party leads by</w:t>
      </w:r>
      <w:r w:rsidRPr="007339F3">
        <w:rPr>
          <w:rStyle w:val="StyleUnderline"/>
        </w:rPr>
        <w:t xml:space="preserve"> more than </w:t>
      </w:r>
      <w:r w:rsidRPr="001356D7">
        <w:rPr>
          <w:rStyle w:val="Emphasis"/>
          <w:highlight w:val="cyan"/>
        </w:rPr>
        <w:t>10</w:t>
      </w:r>
      <w:r w:rsidRPr="007339F3">
        <w:rPr>
          <w:rStyle w:val="StyleUnderline"/>
        </w:rPr>
        <w:t xml:space="preserve"> or so </w:t>
      </w:r>
      <w:r w:rsidRPr="001356D7">
        <w:rPr>
          <w:rStyle w:val="StyleUnderline"/>
          <w:highlight w:val="cyan"/>
        </w:rPr>
        <w:t>seats</w:t>
      </w:r>
      <w:r w:rsidRPr="000A417C">
        <w:rPr>
          <w:sz w:val="16"/>
        </w:rPr>
        <w:t>.</w:t>
      </w:r>
    </w:p>
    <w:p w14:paraId="325ADFD8" w14:textId="77777777" w:rsidR="00730D49" w:rsidRPr="00D37244" w:rsidRDefault="00730D49" w:rsidP="00730D49">
      <w:pPr>
        <w:rPr>
          <w:sz w:val="16"/>
        </w:rPr>
      </w:pPr>
      <w:r w:rsidRPr="000A417C">
        <w:rPr>
          <w:sz w:val="16"/>
        </w:rPr>
        <w:t xml:space="preserve">It’s also worth remembering that </w:t>
      </w:r>
      <w:r w:rsidRPr="001356D7">
        <w:rPr>
          <w:rStyle w:val="StyleUnderline"/>
          <w:highlight w:val="cyan"/>
        </w:rPr>
        <w:t>courts have not looked favorably on</w:t>
      </w:r>
      <w:r w:rsidRPr="007339F3">
        <w:rPr>
          <w:rStyle w:val="StyleUnderline"/>
        </w:rPr>
        <w:t xml:space="preserve"> recent </w:t>
      </w:r>
      <w:r w:rsidRPr="001356D7">
        <w:rPr>
          <w:rStyle w:val="StyleUnderline"/>
          <w:highlight w:val="cyan"/>
        </w:rPr>
        <w:t>challenges to elections</w:t>
      </w:r>
      <w:r w:rsidRPr="007339F3">
        <w:rPr>
          <w:rStyle w:val="StyleUnderline"/>
        </w:rPr>
        <w:t>.</w:t>
      </w:r>
      <w:r w:rsidRPr="000A417C">
        <w:rPr>
          <w:sz w:val="16"/>
        </w:rPr>
        <w:t xml:space="preserve"> </w:t>
      </w:r>
      <w:r w:rsidRPr="007339F3">
        <w:rPr>
          <w:rStyle w:val="StyleUnderline"/>
        </w:rPr>
        <w:t xml:space="preserve">Scores of </w:t>
      </w:r>
      <w:r w:rsidRPr="001356D7">
        <w:rPr>
          <w:rStyle w:val="StyleUnderline"/>
          <w:highlight w:val="cyan"/>
        </w:rPr>
        <w:t>pro-Trump suits failed in 2020</w:t>
      </w:r>
      <w:r w:rsidRPr="000A417C">
        <w:rPr>
          <w:sz w:val="16"/>
        </w:rPr>
        <w:t xml:space="preserve">, and although the Supreme Court has sanctioned many of Trump’s executive-power grabs, </w:t>
      </w:r>
      <w:r w:rsidRPr="001356D7">
        <w:rPr>
          <w:rStyle w:val="StyleUnderline"/>
          <w:highlight w:val="cyan"/>
        </w:rPr>
        <w:t>most election cases are decided in lower courts, where Trump has fared poorly</w:t>
      </w:r>
      <w:r w:rsidRPr="007339F3">
        <w:rPr>
          <w:rStyle w:val="StyleUnderline"/>
        </w:rPr>
        <w:t xml:space="preserve"> thus far in his second term</w:t>
      </w:r>
      <w:r w:rsidRPr="000A417C">
        <w:rPr>
          <w:sz w:val="16"/>
        </w:rPr>
        <w:t xml:space="preserve">. Finally, the </w:t>
      </w:r>
      <w:r w:rsidRPr="001356D7">
        <w:rPr>
          <w:rStyle w:val="StyleUnderline"/>
          <w:highlight w:val="cyan"/>
        </w:rPr>
        <w:t>decentralization of the voting system is</w:t>
      </w:r>
      <w:r w:rsidRPr="000A417C">
        <w:rPr>
          <w:sz w:val="16"/>
        </w:rPr>
        <w:t xml:space="preserve"> both a weakness and </w:t>
      </w:r>
      <w:r w:rsidRPr="001356D7">
        <w:rPr>
          <w:rStyle w:val="Emphasis"/>
          <w:highlight w:val="cyan"/>
        </w:rPr>
        <w:t>a source of resilience</w:t>
      </w:r>
      <w:r w:rsidRPr="000A417C">
        <w:rPr>
          <w:sz w:val="16"/>
        </w:rPr>
        <w:t xml:space="preserve">. The patchwork of laws and offices that govern elections at the state and local levels ensures that some jurisdictions are fairer and more secure than others. It also means that </w:t>
      </w:r>
      <w:r w:rsidRPr="001356D7">
        <w:rPr>
          <w:rStyle w:val="StyleUnderline"/>
          <w:highlight w:val="cyan"/>
        </w:rPr>
        <w:t>nefarious actors</w:t>
      </w:r>
      <w:r w:rsidRPr="007339F3">
        <w:rPr>
          <w:rStyle w:val="StyleUnderline"/>
        </w:rPr>
        <w:t xml:space="preserve"> might be able to </w:t>
      </w:r>
      <w:r w:rsidRPr="001356D7">
        <w:rPr>
          <w:rStyle w:val="StyleUnderline"/>
          <w:highlight w:val="cyan"/>
        </w:rPr>
        <w:t xml:space="preserve">access only </w:t>
      </w:r>
      <w:r w:rsidRPr="001356D7">
        <w:rPr>
          <w:rStyle w:val="Emphasis"/>
          <w:highlight w:val="cyan"/>
        </w:rPr>
        <w:t>small</w:t>
      </w:r>
      <w:r w:rsidRPr="001356D7">
        <w:rPr>
          <w:rStyle w:val="StyleUnderline"/>
          <w:highlight w:val="cyan"/>
        </w:rPr>
        <w:t xml:space="preserve"> </w:t>
      </w:r>
      <w:r w:rsidRPr="001356D7">
        <w:rPr>
          <w:rStyle w:val="Emphasis"/>
          <w:highlight w:val="cyan"/>
        </w:rPr>
        <w:t>parts</w:t>
      </w:r>
      <w:r w:rsidRPr="001356D7">
        <w:rPr>
          <w:rStyle w:val="StyleUnderline"/>
          <w:highlight w:val="cyan"/>
        </w:rPr>
        <w:t xml:space="preserve"> of the system</w:t>
      </w:r>
      <w:r w:rsidRPr="000A417C">
        <w:rPr>
          <w:sz w:val="16"/>
        </w:rPr>
        <w:t>.</w:t>
      </w:r>
    </w:p>
    <w:p w14:paraId="634A2880" w14:textId="77777777" w:rsidR="00730D49" w:rsidRPr="00496DF3" w:rsidRDefault="00730D49" w:rsidP="00730D49">
      <w:pPr>
        <w:pStyle w:val="Heading4"/>
        <w:rPr>
          <w:rFonts w:cs="Times New Roman"/>
        </w:rPr>
      </w:pPr>
      <w:r w:rsidRPr="00496DF3">
        <w:rPr>
          <w:rFonts w:cs="Times New Roman"/>
        </w:rPr>
        <w:t xml:space="preserve">It’s </w:t>
      </w:r>
      <w:r w:rsidRPr="00496DF3">
        <w:rPr>
          <w:rFonts w:cs="Times New Roman"/>
          <w:u w:val="single"/>
        </w:rPr>
        <w:t>distinct</w:t>
      </w:r>
      <w:r w:rsidRPr="00496DF3">
        <w:rPr>
          <w:rFonts w:cs="Times New Roman"/>
        </w:rPr>
        <w:t xml:space="preserve"> from other </w:t>
      </w:r>
      <w:r w:rsidRPr="00496DF3">
        <w:rPr>
          <w:rFonts w:cs="Times New Roman"/>
          <w:u w:val="single"/>
        </w:rPr>
        <w:t>legally tenuous</w:t>
      </w:r>
      <w:r w:rsidRPr="00496DF3">
        <w:rPr>
          <w:rFonts w:cs="Times New Roman"/>
        </w:rPr>
        <w:t xml:space="preserve"> activities---empirics prove the election’s </w:t>
      </w:r>
      <w:r w:rsidRPr="00496DF3">
        <w:rPr>
          <w:rFonts w:cs="Times New Roman"/>
          <w:u w:val="single"/>
        </w:rPr>
        <w:t>insulated</w:t>
      </w:r>
      <w:r w:rsidRPr="00496DF3">
        <w:rPr>
          <w:rFonts w:cs="Times New Roman"/>
        </w:rPr>
        <w:t>.</w:t>
      </w:r>
    </w:p>
    <w:p w14:paraId="2F0097D5" w14:textId="77777777" w:rsidR="00730D49" w:rsidRPr="00496DF3" w:rsidRDefault="00730D49" w:rsidP="00730D49">
      <w:r w:rsidRPr="00496DF3">
        <w:rPr>
          <w:rStyle w:val="Style13ptBold"/>
        </w:rPr>
        <w:t>Riccardi 25</w:t>
      </w:r>
      <w:r w:rsidRPr="00496DF3">
        <w:t xml:space="preserve">, reporter, citing Derek Muller, law professor at the University of Notre Dame, nationally-recognized scholar in the field of election law (Nicholas Riccardi, 09/19/25, “Trump moves to use the levers of presidential power to help his party in the 2026 midterms,” </w:t>
      </w:r>
      <w:r w:rsidRPr="00496DF3">
        <w:rPr>
          <w:i/>
          <w:iCs/>
        </w:rPr>
        <w:t>Associated Press</w:t>
      </w:r>
      <w:r w:rsidRPr="00496DF3">
        <w:t xml:space="preserve">, https://apnews.com/article/trump-midterms-election-2026-voting-redistricting-e0e8f3214dcc9c7d614130e2857964bf) </w:t>
      </w:r>
    </w:p>
    <w:p w14:paraId="44CD9E58" w14:textId="77777777" w:rsidR="00730D49" w:rsidRPr="00496DF3" w:rsidRDefault="00730D49" w:rsidP="00730D49">
      <w:pPr>
        <w:rPr>
          <w:sz w:val="16"/>
        </w:rPr>
      </w:pPr>
      <w:r w:rsidRPr="00496DF3">
        <w:rPr>
          <w:sz w:val="16"/>
        </w:rPr>
        <w:t xml:space="preserve">Derek Muller, a law professor at the University of Notre Dame, said </w:t>
      </w:r>
      <w:r w:rsidRPr="00496DF3">
        <w:rPr>
          <w:rStyle w:val="StyleUnderline"/>
        </w:rPr>
        <w:t xml:space="preserve">the idea of </w:t>
      </w:r>
      <w:r w:rsidRPr="00496DF3">
        <w:rPr>
          <w:rStyle w:val="Emphasis"/>
          <w:highlight w:val="cyan"/>
        </w:rPr>
        <w:t>seizing voting machines</w:t>
      </w:r>
      <w:r w:rsidRPr="00496DF3">
        <w:rPr>
          <w:sz w:val="16"/>
        </w:rPr>
        <w:t xml:space="preserve"> in 2020 </w:t>
      </w:r>
      <w:r w:rsidRPr="00496DF3">
        <w:rPr>
          <w:rStyle w:val="StyleUnderline"/>
          <w:highlight w:val="cyan"/>
        </w:rPr>
        <w:t xml:space="preserve">was a </w:t>
      </w:r>
      <w:r w:rsidRPr="00496DF3">
        <w:rPr>
          <w:rStyle w:val="Emphasis"/>
          <w:highlight w:val="cyan"/>
        </w:rPr>
        <w:t>sign</w:t>
      </w:r>
      <w:r w:rsidRPr="00496DF3">
        <w:rPr>
          <w:rStyle w:val="StyleUnderline"/>
          <w:highlight w:val="cyan"/>
        </w:rPr>
        <w:t xml:space="preserve"> of how </w:t>
      </w:r>
      <w:r w:rsidRPr="00496DF3">
        <w:rPr>
          <w:rStyle w:val="Emphasis"/>
          <w:highlight w:val="cyan"/>
        </w:rPr>
        <w:t>few levers</w:t>
      </w:r>
      <w:r w:rsidRPr="00496DF3">
        <w:rPr>
          <w:rStyle w:val="StyleUnderline"/>
          <w:highlight w:val="cyan"/>
        </w:rPr>
        <w:t xml:space="preserve"> the president has</w:t>
      </w:r>
      <w:r w:rsidRPr="00496DF3">
        <w:rPr>
          <w:rStyle w:val="StyleUnderline"/>
        </w:rPr>
        <w:t xml:space="preserve"> to </w:t>
      </w:r>
      <w:r w:rsidRPr="00496DF3">
        <w:rPr>
          <w:rStyle w:val="Emphasis"/>
        </w:rPr>
        <w:t>influence an election</w:t>
      </w:r>
      <w:r w:rsidRPr="00496DF3">
        <w:rPr>
          <w:sz w:val="16"/>
        </w:rPr>
        <w:t xml:space="preserve">, not of his power. Under the U.S. Constitution, </w:t>
      </w:r>
      <w:r w:rsidRPr="00496DF3">
        <w:rPr>
          <w:rStyle w:val="StyleUnderline"/>
          <w:highlight w:val="cyan"/>
        </w:rPr>
        <w:t xml:space="preserve">elections are run by </w:t>
      </w:r>
      <w:r w:rsidRPr="00496DF3">
        <w:rPr>
          <w:rStyle w:val="Emphasis"/>
          <w:highlight w:val="cyan"/>
        </w:rPr>
        <w:t>states</w:t>
      </w:r>
      <w:r w:rsidRPr="00496DF3">
        <w:rPr>
          <w:sz w:val="16"/>
        </w:rPr>
        <w:t xml:space="preserve"> and only Congress can “alter” the procedures — and, even then, for federal races alone.</w:t>
      </w:r>
    </w:p>
    <w:p w14:paraId="1F407940" w14:textId="77777777" w:rsidR="00730D49" w:rsidRPr="00496DF3" w:rsidRDefault="00730D49" w:rsidP="00730D49">
      <w:pPr>
        <w:rPr>
          <w:sz w:val="16"/>
        </w:rPr>
      </w:pPr>
      <w:r w:rsidRPr="00496DF3">
        <w:rPr>
          <w:sz w:val="16"/>
        </w:rPr>
        <w:t>“</w:t>
      </w:r>
      <w:r w:rsidRPr="00496DF3">
        <w:rPr>
          <w:rStyle w:val="StyleUnderline"/>
        </w:rPr>
        <w:t xml:space="preserve">It’s a deeply </w:t>
      </w:r>
      <w:r w:rsidRPr="00496DF3">
        <w:rPr>
          <w:rStyle w:val="Emphasis"/>
        </w:rPr>
        <w:t>decentralized system</w:t>
      </w:r>
      <w:r w:rsidRPr="00496DF3">
        <w:rPr>
          <w:sz w:val="16"/>
        </w:rPr>
        <w:t>,” Muller said.</w:t>
      </w:r>
    </w:p>
    <w:p w14:paraId="07785994" w14:textId="77777777" w:rsidR="00730D49" w:rsidRPr="00496DF3" w:rsidRDefault="00730D49" w:rsidP="00730D49">
      <w:pPr>
        <w:rPr>
          <w:sz w:val="16"/>
        </w:rPr>
      </w:pPr>
      <w:r w:rsidRPr="00496DF3">
        <w:rPr>
          <w:sz w:val="16"/>
        </w:rPr>
        <w:t xml:space="preserve">There are fewer legal constraints on presidential powers, such as criminal investigations and deployment of law enforcement and military resources, Muller noted. </w:t>
      </w:r>
      <w:r w:rsidRPr="00496DF3">
        <w:rPr>
          <w:rStyle w:val="Emphasis"/>
        </w:rPr>
        <w:t>But</w:t>
      </w:r>
      <w:r w:rsidRPr="00496DF3">
        <w:rPr>
          <w:sz w:val="16"/>
        </w:rPr>
        <w:t xml:space="preserve">, he added, </w:t>
      </w:r>
      <w:r w:rsidRPr="00496DF3">
        <w:rPr>
          <w:rStyle w:val="StyleUnderline"/>
          <w:highlight w:val="cyan"/>
        </w:rPr>
        <w:t>people</w:t>
      </w:r>
      <w:r w:rsidRPr="00496DF3">
        <w:rPr>
          <w:rStyle w:val="StyleUnderline"/>
        </w:rPr>
        <w:t xml:space="preserve"> </w:t>
      </w:r>
      <w:r w:rsidRPr="00496DF3">
        <w:rPr>
          <w:rStyle w:val="Emphasis"/>
        </w:rPr>
        <w:t xml:space="preserve">usually </w:t>
      </w:r>
      <w:r w:rsidRPr="00496DF3">
        <w:rPr>
          <w:rStyle w:val="Emphasis"/>
          <w:highlight w:val="cyan"/>
        </w:rPr>
        <w:t>err</w:t>
      </w:r>
      <w:r w:rsidRPr="00496DF3">
        <w:rPr>
          <w:rStyle w:val="StyleUnderline"/>
          <w:highlight w:val="cyan"/>
        </w:rPr>
        <w:t xml:space="preserve"> in forecasting</w:t>
      </w:r>
      <w:r w:rsidRPr="00496DF3">
        <w:rPr>
          <w:rStyle w:val="StyleUnderline"/>
        </w:rPr>
        <w:t xml:space="preserve"> </w:t>
      </w:r>
      <w:r w:rsidRPr="00496DF3">
        <w:rPr>
          <w:rStyle w:val="Emphasis"/>
        </w:rPr>
        <w:t xml:space="preserve">election </w:t>
      </w:r>
      <w:r w:rsidRPr="00496DF3">
        <w:rPr>
          <w:rStyle w:val="Emphasis"/>
          <w:highlight w:val="cyan"/>
        </w:rPr>
        <w:t>catastrophes</w:t>
      </w:r>
      <w:r w:rsidRPr="00496DF3">
        <w:rPr>
          <w:sz w:val="16"/>
        </w:rPr>
        <w:t>.</w:t>
      </w:r>
    </w:p>
    <w:p w14:paraId="2F1147A0" w14:textId="77777777" w:rsidR="00730D49" w:rsidRPr="00496DF3" w:rsidRDefault="00730D49" w:rsidP="00730D49">
      <w:pPr>
        <w:rPr>
          <w:sz w:val="16"/>
        </w:rPr>
      </w:pPr>
      <w:r w:rsidRPr="00496DF3">
        <w:rPr>
          <w:sz w:val="16"/>
        </w:rPr>
        <w:t xml:space="preserve">He noted that </w:t>
      </w:r>
      <w:r w:rsidRPr="00496DF3">
        <w:rPr>
          <w:rStyle w:val="StyleUnderline"/>
        </w:rPr>
        <w:t>in 20</w:t>
      </w:r>
      <w:r w:rsidRPr="00496DF3">
        <w:rPr>
          <w:rStyle w:val="Emphasis"/>
          <w:highlight w:val="cyan"/>
        </w:rPr>
        <w:t>22</w:t>
      </w:r>
      <w:r w:rsidRPr="00496DF3">
        <w:rPr>
          <w:rStyle w:val="StyleUnderline"/>
          <w:highlight w:val="cyan"/>
        </w:rPr>
        <w:t xml:space="preserve"> and</w:t>
      </w:r>
      <w:r w:rsidRPr="00496DF3">
        <w:rPr>
          <w:rStyle w:val="StyleUnderline"/>
        </w:rPr>
        <w:t xml:space="preserve"> 20</w:t>
      </w:r>
      <w:r w:rsidRPr="00496DF3">
        <w:rPr>
          <w:rStyle w:val="Emphasis"/>
          <w:highlight w:val="cyan"/>
        </w:rPr>
        <w:t>24</w:t>
      </w:r>
      <w:r w:rsidRPr="00496DF3">
        <w:rPr>
          <w:rStyle w:val="StyleUnderline"/>
        </w:rPr>
        <w:t xml:space="preserve">, a wide range of </w:t>
      </w:r>
      <w:r w:rsidRPr="00496DF3">
        <w:rPr>
          <w:rStyle w:val="StyleUnderline"/>
          <w:highlight w:val="cyan"/>
        </w:rPr>
        <w:t xml:space="preserve">experts </w:t>
      </w:r>
      <w:r w:rsidRPr="00496DF3">
        <w:rPr>
          <w:rStyle w:val="Emphasis"/>
          <w:highlight w:val="cyan"/>
        </w:rPr>
        <w:t>braced for violence</w:t>
      </w:r>
      <w:r w:rsidRPr="00496DF3">
        <w:rPr>
          <w:rStyle w:val="StyleUnderline"/>
        </w:rPr>
        <w:t xml:space="preserve">, disruption and attempts to </w:t>
      </w:r>
      <w:r w:rsidRPr="00496DF3">
        <w:rPr>
          <w:rStyle w:val="Emphasis"/>
        </w:rPr>
        <w:t>overturn losses</w:t>
      </w:r>
      <w:r w:rsidRPr="00496DF3">
        <w:rPr>
          <w:sz w:val="16"/>
        </w:rPr>
        <w:t xml:space="preserve"> by Trump allies, </w:t>
      </w:r>
      <w:r w:rsidRPr="00496DF3">
        <w:rPr>
          <w:rStyle w:val="StyleUnderline"/>
          <w:highlight w:val="cyan"/>
        </w:rPr>
        <w:t xml:space="preserve">and </w:t>
      </w:r>
      <w:r w:rsidRPr="00496DF3">
        <w:rPr>
          <w:rStyle w:val="Emphasis"/>
          <w:highlight w:val="cyan"/>
        </w:rPr>
        <w:t>no</w:t>
      </w:r>
      <w:r w:rsidRPr="00496DF3">
        <w:rPr>
          <w:rStyle w:val="StyleUnderline"/>
        </w:rPr>
        <w:t xml:space="preserve"> serious </w:t>
      </w:r>
      <w:r w:rsidRPr="00496DF3">
        <w:rPr>
          <w:rStyle w:val="Emphasis"/>
          <w:highlight w:val="cyan"/>
        </w:rPr>
        <w:t>threats</w:t>
      </w:r>
      <w:r w:rsidRPr="00496DF3">
        <w:rPr>
          <w:rStyle w:val="StyleUnderline"/>
          <w:highlight w:val="cyan"/>
        </w:rPr>
        <w:t xml:space="preserve"> materialized</w:t>
      </w:r>
      <w:r w:rsidRPr="00496DF3">
        <w:rPr>
          <w:sz w:val="16"/>
        </w:rPr>
        <w:t>.</w:t>
      </w:r>
    </w:p>
    <w:p w14:paraId="44F59C31" w14:textId="77777777" w:rsidR="00730D49" w:rsidRPr="00DB17E3" w:rsidRDefault="00730D49" w:rsidP="00730D49">
      <w:pPr>
        <w:rPr>
          <w:sz w:val="16"/>
        </w:rPr>
      </w:pPr>
      <w:r w:rsidRPr="00496DF3">
        <w:rPr>
          <w:sz w:val="16"/>
        </w:rPr>
        <w:t xml:space="preserve">“One lesson I’ve learned in decades of doing this is </w:t>
      </w:r>
      <w:r w:rsidRPr="00496DF3">
        <w:rPr>
          <w:rStyle w:val="StyleUnderline"/>
          <w:highlight w:val="cyan"/>
        </w:rPr>
        <w:t>people</w:t>
      </w:r>
      <w:r w:rsidRPr="00496DF3">
        <w:rPr>
          <w:rStyle w:val="StyleUnderline"/>
        </w:rPr>
        <w:t xml:space="preserve"> are often </w:t>
      </w:r>
      <w:r w:rsidRPr="00496DF3">
        <w:rPr>
          <w:rStyle w:val="StyleUnderline"/>
          <w:highlight w:val="cyan"/>
        </w:rPr>
        <w:t xml:space="preserve">preparing for the </w:t>
      </w:r>
      <w:r w:rsidRPr="00496DF3">
        <w:rPr>
          <w:rStyle w:val="Emphasis"/>
          <w:highlight w:val="cyan"/>
        </w:rPr>
        <w:t>last election</w:t>
      </w:r>
      <w:r w:rsidRPr="00496DF3">
        <w:rPr>
          <w:rStyle w:val="StyleUnderline"/>
          <w:highlight w:val="cyan"/>
        </w:rPr>
        <w:t xml:space="preserve"> rather than what</w:t>
      </w:r>
      <w:r w:rsidRPr="00496DF3">
        <w:rPr>
          <w:rStyle w:val="StyleUnderline"/>
        </w:rPr>
        <w:t xml:space="preserve"> </w:t>
      </w:r>
      <w:r w:rsidRPr="00496DF3">
        <w:rPr>
          <w:rStyle w:val="Emphasis"/>
        </w:rPr>
        <w:t xml:space="preserve">actually </w:t>
      </w:r>
      <w:r w:rsidRPr="00496DF3">
        <w:rPr>
          <w:rStyle w:val="Emphasis"/>
          <w:highlight w:val="cyan"/>
        </w:rPr>
        <w:t>happens</w:t>
      </w:r>
      <w:r w:rsidRPr="00496DF3">
        <w:rPr>
          <w:sz w:val="16"/>
        </w:rPr>
        <w:t xml:space="preserve"> in the new ones,” Muller said.</w:t>
      </w:r>
    </w:p>
    <w:p w14:paraId="1D75E031" w14:textId="77777777" w:rsidR="00730D49" w:rsidRDefault="00730D49" w:rsidP="00730D49">
      <w:pPr>
        <w:pStyle w:val="Heading2"/>
      </w:pPr>
      <w:r>
        <w:t>LINK---1NR</w:t>
      </w:r>
    </w:p>
    <w:p w14:paraId="32B7B6EC" w14:textId="77777777" w:rsidR="00730D49" w:rsidRPr="00496DF3" w:rsidRDefault="00730D49" w:rsidP="00730D49">
      <w:pPr>
        <w:pStyle w:val="Heading4"/>
        <w:rPr>
          <w:rFonts w:cs="Times New Roman"/>
        </w:rPr>
      </w:pPr>
      <w:r w:rsidRPr="00496DF3">
        <w:rPr>
          <w:rFonts w:cs="Times New Roman"/>
        </w:rPr>
        <w:t xml:space="preserve">Firings cause </w:t>
      </w:r>
      <w:r w:rsidRPr="00496DF3">
        <w:rPr>
          <w:rFonts w:cs="Times New Roman"/>
          <w:u w:val="single"/>
        </w:rPr>
        <w:t>huge swings</w:t>
      </w:r>
      <w:r w:rsidRPr="00496DF3">
        <w:rPr>
          <w:rFonts w:cs="Times New Roman"/>
        </w:rPr>
        <w:t xml:space="preserve"> in toss-up districts.</w:t>
      </w:r>
    </w:p>
    <w:p w14:paraId="4CF156B2" w14:textId="77777777" w:rsidR="00730D49" w:rsidRPr="004835CA" w:rsidRDefault="00730D49" w:rsidP="00730D49">
      <w:pPr>
        <w:rPr>
          <w:lang w:val="es-ES"/>
        </w:rPr>
      </w:pPr>
      <w:r w:rsidRPr="00496DF3">
        <w:rPr>
          <w:rStyle w:val="Style13ptBold"/>
        </w:rPr>
        <w:t>Shutt 25</w:t>
      </w:r>
      <w:r w:rsidRPr="00496DF3">
        <w:t xml:space="preserve">, senior reporter for States Newsroom, (Jennifer, “Republicans worry GOP-led states will suffer from Trump’s firings of federal workers.” </w:t>
      </w:r>
      <w:r w:rsidRPr="004835CA">
        <w:rPr>
          <w:lang w:val="es-ES"/>
        </w:rPr>
        <w:t>Nebraska Examiner, https://nebraskaexaminer.com/2025/02/17/repub/republicans-worry-gop-led-states-will-suffer-from-trumps-firings-of-federal-workers/)</w:t>
      </w:r>
    </w:p>
    <w:p w14:paraId="6197D822" w14:textId="77777777" w:rsidR="00730D49" w:rsidRPr="00496DF3" w:rsidRDefault="00730D49" w:rsidP="00730D49">
      <w:pPr>
        <w:rPr>
          <w:sz w:val="16"/>
        </w:rPr>
      </w:pPr>
      <w:r w:rsidRPr="00496DF3">
        <w:rPr>
          <w:sz w:val="16"/>
        </w:rPr>
        <w:t xml:space="preserve">Some </w:t>
      </w:r>
      <w:r w:rsidRPr="00496DF3">
        <w:rPr>
          <w:rStyle w:val="Emphasis"/>
          <w:highlight w:val="cyan"/>
        </w:rPr>
        <w:t>Republicans</w:t>
      </w:r>
      <w:r w:rsidRPr="00496DF3">
        <w:rPr>
          <w:sz w:val="16"/>
        </w:rPr>
        <w:t xml:space="preserve"> are </w:t>
      </w:r>
      <w:r w:rsidRPr="00496DF3">
        <w:rPr>
          <w:rStyle w:val="StyleUnderline"/>
        </w:rPr>
        <w:t xml:space="preserve">raising </w:t>
      </w:r>
      <w:r w:rsidRPr="00496DF3">
        <w:rPr>
          <w:rStyle w:val="StyleUnderline"/>
          <w:highlight w:val="cyan"/>
        </w:rPr>
        <w:t>concerns about</w:t>
      </w:r>
      <w:r w:rsidRPr="00496DF3">
        <w:rPr>
          <w:rStyle w:val="StyleUnderline"/>
        </w:rPr>
        <w:t xml:space="preserve"> how </w:t>
      </w:r>
      <w:r w:rsidRPr="00496DF3">
        <w:rPr>
          <w:rStyle w:val="StyleUnderline"/>
          <w:highlight w:val="cyan"/>
        </w:rPr>
        <w:t>reducing</w:t>
      </w:r>
      <w:r w:rsidRPr="00496DF3">
        <w:rPr>
          <w:sz w:val="16"/>
        </w:rPr>
        <w:t xml:space="preserve"> the </w:t>
      </w:r>
      <w:r w:rsidRPr="00496DF3">
        <w:rPr>
          <w:rStyle w:val="Emphasis"/>
          <w:highlight w:val="cyan"/>
        </w:rPr>
        <w:t>federal workforce</w:t>
      </w:r>
      <w:r w:rsidRPr="00496DF3">
        <w:rPr>
          <w:rStyle w:val="StyleUnderline"/>
        </w:rPr>
        <w:t xml:space="preserve"> by</w:t>
      </w:r>
      <w:r w:rsidRPr="00496DF3">
        <w:rPr>
          <w:sz w:val="16"/>
        </w:rPr>
        <w:t xml:space="preserve"> potentially </w:t>
      </w:r>
      <w:r w:rsidRPr="00496DF3">
        <w:rPr>
          <w:rStyle w:val="StyleUnderline"/>
        </w:rPr>
        <w:t>hundreds</w:t>
      </w:r>
      <w:r w:rsidRPr="00496DF3">
        <w:rPr>
          <w:sz w:val="16"/>
        </w:rPr>
        <w:t xml:space="preserve"> of thousands of people and canceling spending approved by Congress </w:t>
      </w:r>
      <w:r w:rsidRPr="00496DF3">
        <w:rPr>
          <w:rStyle w:val="StyleUnderline"/>
        </w:rPr>
        <w:t>will affect the country</w:t>
      </w:r>
      <w:r w:rsidRPr="00496DF3">
        <w:rPr>
          <w:sz w:val="16"/>
        </w:rPr>
        <w:t xml:space="preserve"> — especially the regions filled with loyal GOP voters.</w:t>
      </w:r>
    </w:p>
    <w:p w14:paraId="194B78A8" w14:textId="77777777" w:rsidR="00730D49" w:rsidRPr="00496DF3" w:rsidRDefault="00730D49" w:rsidP="00730D49">
      <w:pPr>
        <w:rPr>
          <w:sz w:val="16"/>
        </w:rPr>
      </w:pPr>
      <w:r w:rsidRPr="00496DF3">
        <w:rPr>
          <w:rStyle w:val="StyleUnderline"/>
        </w:rPr>
        <w:t>Members of Congress</w:t>
      </w:r>
      <w:r w:rsidRPr="00496DF3">
        <w:rPr>
          <w:sz w:val="16"/>
        </w:rPr>
        <w:t xml:space="preserve"> are </w:t>
      </w:r>
      <w:r w:rsidRPr="00496DF3">
        <w:rPr>
          <w:rStyle w:val="StyleUnderline"/>
        </w:rPr>
        <w:t>urging</w:t>
      </w:r>
      <w:r w:rsidRPr="00496DF3">
        <w:rPr>
          <w:sz w:val="16"/>
        </w:rPr>
        <w:t xml:space="preserve"> the </w:t>
      </w:r>
      <w:r w:rsidRPr="00496DF3">
        <w:rPr>
          <w:rStyle w:val="StyleUnderline"/>
        </w:rPr>
        <w:t>Trump</w:t>
      </w:r>
      <w:r w:rsidRPr="00496DF3">
        <w:rPr>
          <w:sz w:val="16"/>
        </w:rPr>
        <w:t xml:space="preserve"> administration </w:t>
      </w:r>
      <w:r w:rsidRPr="00496DF3">
        <w:rPr>
          <w:rStyle w:val="Emphasis"/>
        </w:rPr>
        <w:t>not</w:t>
      </w:r>
      <w:r w:rsidRPr="00496DF3">
        <w:rPr>
          <w:rStyle w:val="StyleUnderline"/>
        </w:rPr>
        <w:t xml:space="preserve"> to fire federal workers</w:t>
      </w:r>
      <w:r w:rsidRPr="00496DF3">
        <w:rPr>
          <w:sz w:val="16"/>
        </w:rPr>
        <w:t xml:space="preserve"> they view as essential to their regions, pressing back on plans from the U.S. DOGE Service to slash jobs and funding.</w:t>
      </w:r>
    </w:p>
    <w:p w14:paraId="7F607282" w14:textId="77777777" w:rsidR="00730D49" w:rsidRPr="00496DF3" w:rsidRDefault="00730D49" w:rsidP="00730D49">
      <w:pPr>
        <w:rPr>
          <w:sz w:val="16"/>
        </w:rPr>
      </w:pPr>
      <w:r w:rsidRPr="00496DF3">
        <w:rPr>
          <w:sz w:val="16"/>
        </w:rPr>
        <w:t>Alaska Republican Sen. Lisa Murkowski posted on social media that the more than 100 workers in her home state could be swept up in the dismissals.</w:t>
      </w:r>
    </w:p>
    <w:p w14:paraId="3215EF3F" w14:textId="77777777" w:rsidR="00730D49" w:rsidRPr="00496DF3" w:rsidRDefault="00730D49" w:rsidP="00730D49">
      <w:pPr>
        <w:rPr>
          <w:sz w:val="16"/>
        </w:rPr>
      </w:pPr>
      <w:r w:rsidRPr="00496DF3">
        <w:rPr>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0E880DD8" w14:textId="77777777" w:rsidR="00730D49" w:rsidRPr="00496DF3" w:rsidRDefault="00730D49" w:rsidP="00730D49">
      <w:pPr>
        <w:rPr>
          <w:sz w:val="16"/>
        </w:rPr>
      </w:pPr>
      <w:r w:rsidRPr="00496DF3">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1487D5AA" w14:textId="77777777" w:rsidR="00730D49" w:rsidRPr="00496DF3" w:rsidRDefault="00730D49" w:rsidP="00730D49">
      <w:pPr>
        <w:rPr>
          <w:sz w:val="16"/>
        </w:rPr>
      </w:pPr>
      <w:r w:rsidRPr="00496DF3">
        <w:rPr>
          <w:sz w:val="16"/>
        </w:rPr>
        <w:t>“Indiscriminate workforce cuts aren’t efficient and won’t fix the federal budget, but they will hurt good people who have answered the call to public service to do important work for our nation,” Murkowski added.</w:t>
      </w:r>
    </w:p>
    <w:p w14:paraId="3A1C8518" w14:textId="77777777" w:rsidR="00730D49" w:rsidRPr="00496DF3" w:rsidRDefault="00730D49" w:rsidP="00730D49">
      <w:pPr>
        <w:rPr>
          <w:sz w:val="16"/>
        </w:rPr>
      </w:pPr>
      <w:r w:rsidRPr="00496DF3">
        <w:rPr>
          <w:sz w:val="16"/>
        </w:rPr>
        <w:t xml:space="preserve">Kevin R. Kosar, senior fellow at the American Enterprise Institute, a conservative think tank, wrote in a social media post “the </w:t>
      </w:r>
      <w:r w:rsidRPr="00496DF3">
        <w:rPr>
          <w:rStyle w:val="StyleUnderline"/>
          <w:highlight w:val="cyan"/>
        </w:rPr>
        <w:t>DOGE</w:t>
      </w:r>
      <w:r w:rsidRPr="00496DF3">
        <w:rPr>
          <w:rStyle w:val="StyleUnderline"/>
        </w:rPr>
        <w:t xml:space="preserve"> push to </w:t>
      </w:r>
      <w:r w:rsidRPr="00496DF3">
        <w:rPr>
          <w:rStyle w:val="Emphasis"/>
          <w:highlight w:val="cyan"/>
        </w:rPr>
        <w:t>downsize</w:t>
      </w:r>
      <w:r w:rsidRPr="00496DF3">
        <w:rPr>
          <w:rStyle w:val="StyleUnderline"/>
        </w:rPr>
        <w:t xml:space="preserve"> government employees </w:t>
      </w:r>
      <w:r w:rsidRPr="00496DF3">
        <w:rPr>
          <w:rStyle w:val="StyleUnderline"/>
          <w:highlight w:val="cyan"/>
        </w:rPr>
        <w:t xml:space="preserve">will </w:t>
      </w:r>
      <w:r w:rsidRPr="00496DF3">
        <w:rPr>
          <w:rStyle w:val="Emphasis"/>
          <w:highlight w:val="cyan"/>
        </w:rPr>
        <w:t>hit</w:t>
      </w:r>
      <w:r w:rsidRPr="00496DF3">
        <w:rPr>
          <w:rStyle w:val="StyleUnderline"/>
        </w:rPr>
        <w:t xml:space="preserve"> the </w:t>
      </w:r>
      <w:r w:rsidRPr="00496DF3">
        <w:rPr>
          <w:rStyle w:val="StyleUnderline"/>
          <w:highlight w:val="cyan"/>
        </w:rPr>
        <w:t xml:space="preserve">coalition that </w:t>
      </w:r>
      <w:r w:rsidRPr="00496DF3">
        <w:rPr>
          <w:rStyle w:val="Emphasis"/>
          <w:highlight w:val="cyan"/>
        </w:rPr>
        <w:t>elected Trump</w:t>
      </w:r>
      <w:r w:rsidRPr="00496DF3">
        <w:rPr>
          <w:sz w:val="16"/>
        </w:rPr>
        <w:t>.”</w:t>
      </w:r>
    </w:p>
    <w:p w14:paraId="732AB53E" w14:textId="77777777" w:rsidR="00730D49" w:rsidRPr="00496DF3" w:rsidRDefault="00730D49" w:rsidP="00730D49">
      <w:pPr>
        <w:rPr>
          <w:sz w:val="16"/>
        </w:rPr>
      </w:pPr>
      <w:r w:rsidRPr="00496DF3">
        <w:rPr>
          <w:sz w:val="16"/>
        </w:rPr>
        <w:t xml:space="preserve">He linked to an article from the </w:t>
      </w:r>
      <w:r w:rsidRPr="00496DF3">
        <w:rPr>
          <w:rStyle w:val="StyleUnderline"/>
        </w:rPr>
        <w:t>Wall Street Journal</w:t>
      </w:r>
      <w:r w:rsidRPr="00496DF3">
        <w:rPr>
          <w:sz w:val="16"/>
        </w:rPr>
        <w:t xml:space="preserve"> that used </w:t>
      </w:r>
      <w:r w:rsidRPr="00496DF3">
        <w:rPr>
          <w:rStyle w:val="StyleUnderline"/>
        </w:rPr>
        <w:t>maps</w:t>
      </w:r>
      <w:r w:rsidRPr="00496DF3">
        <w:rPr>
          <w:sz w:val="16"/>
        </w:rPr>
        <w:t xml:space="preserve"> to </w:t>
      </w:r>
      <w:r w:rsidRPr="00496DF3">
        <w:rPr>
          <w:rStyle w:val="StyleUnderline"/>
        </w:rPr>
        <w:t xml:space="preserve">show </w:t>
      </w:r>
      <w:r w:rsidRPr="00496DF3">
        <w:rPr>
          <w:rStyle w:val="Emphasis"/>
        </w:rPr>
        <w:t xml:space="preserve">how </w:t>
      </w:r>
      <w:r w:rsidRPr="00496DF3">
        <w:rPr>
          <w:rStyle w:val="Emphasis"/>
          <w:highlight w:val="cyan"/>
        </w:rPr>
        <w:t>many federal workers</w:t>
      </w:r>
      <w:r w:rsidRPr="00496DF3">
        <w:rPr>
          <w:rStyle w:val="StyleUnderline"/>
        </w:rPr>
        <w:t xml:space="preserve"> are </w:t>
      </w:r>
      <w:r w:rsidRPr="00496DF3">
        <w:rPr>
          <w:rStyle w:val="StyleUnderline"/>
          <w:highlight w:val="cyan"/>
        </w:rPr>
        <w:t>housed in</w:t>
      </w:r>
      <w:r w:rsidRPr="00496DF3">
        <w:rPr>
          <w:rStyle w:val="StyleUnderline"/>
        </w:rPr>
        <w:t xml:space="preserve"> each </w:t>
      </w:r>
      <w:r w:rsidRPr="00496DF3">
        <w:rPr>
          <w:rStyle w:val="Emphasis"/>
          <w:highlight w:val="cyan"/>
        </w:rPr>
        <w:t>congressional</w:t>
      </w:r>
      <w:r w:rsidRPr="00496DF3">
        <w:rPr>
          <w:rStyle w:val="StyleUnderline"/>
          <w:highlight w:val="cyan"/>
        </w:rPr>
        <w:t xml:space="preserve"> district</w:t>
      </w:r>
      <w:r w:rsidRPr="00496DF3">
        <w:rPr>
          <w:rStyle w:val="StyleUnderline"/>
        </w:rPr>
        <w:t>, many</w:t>
      </w:r>
      <w:r w:rsidRPr="00496DF3">
        <w:rPr>
          <w:sz w:val="16"/>
        </w:rPr>
        <w:t xml:space="preserve"> of which are </w:t>
      </w:r>
      <w:r w:rsidRPr="00496DF3">
        <w:rPr>
          <w:rStyle w:val="StyleUnderline"/>
          <w:highlight w:val="cyan"/>
        </w:rPr>
        <w:t>represented by Republicans</w:t>
      </w:r>
      <w:r w:rsidRPr="00496DF3">
        <w:rPr>
          <w:sz w:val="16"/>
        </w:rPr>
        <w:t xml:space="preserve">. The </w:t>
      </w:r>
      <w:r w:rsidRPr="00496DF3">
        <w:rPr>
          <w:rStyle w:val="StyleUnderline"/>
          <w:highlight w:val="cyan"/>
        </w:rPr>
        <w:t>GOP controls</w:t>
      </w:r>
      <w:r w:rsidRPr="00496DF3">
        <w:rPr>
          <w:sz w:val="16"/>
        </w:rPr>
        <w:t xml:space="preserve"> the </w:t>
      </w:r>
      <w:r w:rsidRPr="00496DF3">
        <w:rPr>
          <w:rStyle w:val="StyleUnderline"/>
          <w:highlight w:val="cyan"/>
        </w:rPr>
        <w:t xml:space="preserve">House by a </w:t>
      </w:r>
      <w:r w:rsidRPr="00496DF3">
        <w:rPr>
          <w:rStyle w:val="Emphasis"/>
          <w:highlight w:val="cyan"/>
        </w:rPr>
        <w:t>slim</w:t>
      </w:r>
      <w:r w:rsidRPr="00496DF3">
        <w:rPr>
          <w:rStyle w:val="StyleUnderline"/>
        </w:rPr>
        <w:t xml:space="preserve"> 218-215 </w:t>
      </w:r>
      <w:r w:rsidRPr="00496DF3">
        <w:rPr>
          <w:rStyle w:val="StyleUnderline"/>
          <w:highlight w:val="cyan"/>
        </w:rPr>
        <w:t>majority</w:t>
      </w:r>
      <w:r w:rsidRPr="00496DF3">
        <w:rPr>
          <w:sz w:val="16"/>
        </w:rPr>
        <w:t>, with two vacancies.</w:t>
      </w:r>
    </w:p>
    <w:p w14:paraId="48780F52" w14:textId="77777777" w:rsidR="00730D49" w:rsidRPr="00496DF3" w:rsidRDefault="00730D49" w:rsidP="00730D49">
      <w:pPr>
        <w:rPr>
          <w:sz w:val="16"/>
        </w:rPr>
      </w:pPr>
      <w:r w:rsidRPr="00496DF3">
        <w:rPr>
          <w:sz w:val="16"/>
        </w:rPr>
        <w:t>Kosar wrote in a separate post that efficiency means “achieving maximum productivity with minimum wasted effort or expense.”</w:t>
      </w:r>
    </w:p>
    <w:p w14:paraId="40F0AA1C" w14:textId="77777777" w:rsidR="00730D49" w:rsidRPr="00496DF3" w:rsidRDefault="00730D49" w:rsidP="00730D49">
      <w:pPr>
        <w:rPr>
          <w:sz w:val="16"/>
        </w:rPr>
      </w:pPr>
      <w:r w:rsidRPr="00496DF3">
        <w:rPr>
          <w:sz w:val="16"/>
        </w:rPr>
        <w:t>“Done right, cost-cutting can increase efficiency,” he wrote. “But cost-cutting done sloppily can decrease productivity and effectiveness.”</w:t>
      </w:r>
    </w:p>
    <w:p w14:paraId="6BBACE88" w14:textId="77777777" w:rsidR="00730D49" w:rsidRPr="00496DF3" w:rsidRDefault="00730D49" w:rsidP="00730D49">
      <w:pPr>
        <w:rPr>
          <w:sz w:val="16"/>
        </w:rPr>
      </w:pPr>
      <w:r w:rsidRPr="00496DF3">
        <w:rPr>
          <w:sz w:val="16"/>
        </w:rPr>
        <w:t>More workers than Walmart</w:t>
      </w:r>
    </w:p>
    <w:p w14:paraId="789239DA" w14:textId="77777777" w:rsidR="00730D49" w:rsidRPr="00496DF3" w:rsidRDefault="00730D49" w:rsidP="00730D49">
      <w:pPr>
        <w:rPr>
          <w:sz w:val="16"/>
        </w:rPr>
      </w:pPr>
      <w:r w:rsidRPr="00496DF3">
        <w:rPr>
          <w:rStyle w:val="StyleUnderline"/>
        </w:rPr>
        <w:t xml:space="preserve">Most of the </w:t>
      </w:r>
      <w:r w:rsidRPr="00496DF3">
        <w:rPr>
          <w:rStyle w:val="StyleUnderline"/>
          <w:highlight w:val="cyan"/>
        </w:rPr>
        <w:t>federal</w:t>
      </w:r>
      <w:r w:rsidRPr="00496DF3">
        <w:rPr>
          <w:rStyle w:val="StyleUnderline"/>
        </w:rPr>
        <w:t xml:space="preserve"> government’s</w:t>
      </w:r>
      <w:r w:rsidRPr="00496DF3">
        <w:rPr>
          <w:sz w:val="16"/>
        </w:rPr>
        <w:t xml:space="preserve"> 2.3 million </w:t>
      </w:r>
      <w:r w:rsidRPr="00496DF3">
        <w:rPr>
          <w:rStyle w:val="StyleUnderline"/>
          <w:highlight w:val="cyan"/>
        </w:rPr>
        <w:t>employees</w:t>
      </w:r>
      <w:r w:rsidRPr="00496DF3">
        <w:rPr>
          <w:sz w:val="16"/>
        </w:rPr>
        <w:t xml:space="preserve"> aren’t based in and around Washington, D.C. They </w:t>
      </w:r>
      <w:r w:rsidRPr="00496DF3">
        <w:rPr>
          <w:rStyle w:val="StyleUnderline"/>
          <w:highlight w:val="cyan"/>
        </w:rPr>
        <w:t xml:space="preserve">are </w:t>
      </w:r>
      <w:r w:rsidRPr="00496DF3">
        <w:rPr>
          <w:rStyle w:val="Emphasis"/>
          <w:highlight w:val="cyan"/>
        </w:rPr>
        <w:t>spread throughout</w:t>
      </w:r>
      <w:r w:rsidRPr="00496DF3">
        <w:rPr>
          <w:rStyle w:val="Emphasis"/>
        </w:rPr>
        <w:t xml:space="preserve"> the </w:t>
      </w:r>
      <w:r w:rsidRPr="00496DF3">
        <w:rPr>
          <w:rStyle w:val="Emphasis"/>
          <w:highlight w:val="cyan"/>
        </w:rPr>
        <w:t>country</w:t>
      </w:r>
      <w:r w:rsidRPr="00496DF3">
        <w:rPr>
          <w:rStyle w:val="StyleUnderline"/>
          <w:highlight w:val="cyan"/>
        </w:rPr>
        <w:t xml:space="preserve"> and</w:t>
      </w:r>
      <w:r w:rsidRPr="00496DF3">
        <w:rPr>
          <w:sz w:val="16"/>
        </w:rPr>
        <w:t xml:space="preserve"> often </w:t>
      </w:r>
      <w:r w:rsidRPr="00496DF3">
        <w:rPr>
          <w:rStyle w:val="StyleUnderline"/>
          <w:highlight w:val="cyan"/>
        </w:rPr>
        <w:t xml:space="preserve">make up </w:t>
      </w:r>
      <w:r w:rsidRPr="00496DF3">
        <w:rPr>
          <w:rStyle w:val="Emphasis"/>
          <w:highlight w:val="cyan"/>
        </w:rPr>
        <w:t>core parts</w:t>
      </w:r>
      <w:r w:rsidRPr="00496DF3">
        <w:rPr>
          <w:rStyle w:val="StyleUnderline"/>
          <w:highlight w:val="cyan"/>
        </w:rPr>
        <w:t xml:space="preserve"> of</w:t>
      </w:r>
      <w:r w:rsidRPr="00496DF3">
        <w:rPr>
          <w:rStyle w:val="StyleUnderline"/>
        </w:rPr>
        <w:t xml:space="preserve"> the </w:t>
      </w:r>
      <w:r w:rsidRPr="00496DF3">
        <w:rPr>
          <w:rStyle w:val="StyleUnderline"/>
          <w:highlight w:val="cyan"/>
        </w:rPr>
        <w:t>economy</w:t>
      </w:r>
      <w:r w:rsidRPr="00496DF3">
        <w:rPr>
          <w:rStyle w:val="StyleUnderline"/>
        </w:rPr>
        <w:t xml:space="preserve"> in</w:t>
      </w:r>
      <w:r w:rsidRPr="00496DF3">
        <w:rPr>
          <w:sz w:val="16"/>
        </w:rPr>
        <w:t xml:space="preserve"> rural </w:t>
      </w:r>
      <w:r w:rsidRPr="00496DF3">
        <w:rPr>
          <w:rStyle w:val="StyleUnderline"/>
        </w:rPr>
        <w:t xml:space="preserve">areas </w:t>
      </w:r>
      <w:r w:rsidRPr="00496DF3">
        <w:rPr>
          <w:rStyle w:val="StyleUnderline"/>
          <w:highlight w:val="cyan"/>
        </w:rPr>
        <w:t>and sections of</w:t>
      </w:r>
      <w:r w:rsidRPr="00496DF3">
        <w:rPr>
          <w:rStyle w:val="StyleUnderline"/>
        </w:rPr>
        <w:t xml:space="preserve"> the </w:t>
      </w:r>
      <w:r w:rsidRPr="00496DF3">
        <w:rPr>
          <w:rStyle w:val="StyleUnderline"/>
          <w:highlight w:val="cyan"/>
        </w:rPr>
        <w:t xml:space="preserve">nation that </w:t>
      </w:r>
      <w:r w:rsidRPr="00496DF3">
        <w:rPr>
          <w:rStyle w:val="Emphasis"/>
          <w:highlight w:val="cyan"/>
        </w:rPr>
        <w:t>regularly swing</w:t>
      </w:r>
      <w:r w:rsidRPr="00496DF3">
        <w:rPr>
          <w:rStyle w:val="StyleUnderline"/>
          <w:highlight w:val="cyan"/>
        </w:rPr>
        <w:t xml:space="preserve"> between</w:t>
      </w:r>
      <w:r w:rsidRPr="00496DF3">
        <w:rPr>
          <w:sz w:val="16"/>
        </w:rPr>
        <w:t xml:space="preserve"> voting for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highlight w:val="cyan"/>
        </w:rPr>
        <w:t xml:space="preserve"> and Republicans</w:t>
      </w:r>
      <w:r w:rsidRPr="00496DF3">
        <w:rPr>
          <w:sz w:val="16"/>
        </w:rPr>
        <w:t>.</w:t>
      </w:r>
    </w:p>
    <w:p w14:paraId="1CC2698B" w14:textId="77777777" w:rsidR="00730D49" w:rsidRPr="00496DF3" w:rsidRDefault="00730D49" w:rsidP="00730D49">
      <w:pPr>
        <w:rPr>
          <w:sz w:val="16"/>
        </w:rPr>
      </w:pPr>
      <w:r w:rsidRPr="00496DF3">
        <w:rPr>
          <w:sz w:val="16"/>
        </w:rPr>
        <w:t xml:space="preserve">For example, </w:t>
      </w:r>
      <w:r w:rsidRPr="00496DF3">
        <w:rPr>
          <w:rStyle w:val="Emphasis"/>
          <w:highlight w:val="cyan"/>
        </w:rPr>
        <w:t>Georgia</w:t>
      </w:r>
      <w:r w:rsidRPr="00496DF3">
        <w:rPr>
          <w:sz w:val="16"/>
        </w:rPr>
        <w:t xml:space="preserve"> hosts about 80,000, </w:t>
      </w:r>
      <w:r w:rsidRPr="00496DF3">
        <w:rPr>
          <w:rStyle w:val="Emphasis"/>
          <w:highlight w:val="cyan"/>
        </w:rPr>
        <w:t>Michigan</w:t>
      </w:r>
      <w:r w:rsidRPr="00496DF3">
        <w:rPr>
          <w:sz w:val="16"/>
        </w:rPr>
        <w:t xml:space="preserve"> holds 30,000 </w:t>
      </w:r>
      <w:r w:rsidRPr="00496DF3">
        <w:rPr>
          <w:rStyle w:val="StyleUnderline"/>
          <w:highlight w:val="cyan"/>
        </w:rPr>
        <w:t xml:space="preserve">and </w:t>
      </w:r>
      <w:r w:rsidRPr="00496DF3">
        <w:rPr>
          <w:rStyle w:val="Emphasis"/>
          <w:highlight w:val="cyan"/>
        </w:rPr>
        <w:t>Pennsylvania</w:t>
      </w:r>
      <w:r w:rsidRPr="00496DF3">
        <w:rPr>
          <w:sz w:val="16"/>
        </w:rPr>
        <w:t xml:space="preserve"> has 66,000, according to data from the Office of Personnel Management. All three swing states backed Trump in 2024, but have also elected Democrats in statewide races, like governor or U.S. senator.</w:t>
      </w:r>
    </w:p>
    <w:p w14:paraId="6957AB06" w14:textId="77777777" w:rsidR="00730D49" w:rsidRPr="00496DF3" w:rsidRDefault="00730D49" w:rsidP="00730D49">
      <w:pPr>
        <w:rPr>
          <w:sz w:val="16"/>
        </w:rPr>
      </w:pPr>
      <w:r w:rsidRPr="00496DF3">
        <w:rPr>
          <w:sz w:val="16"/>
        </w:rPr>
        <w:t>The Pew Research Center writes in an explainer on the federal workforce that less “than a fifth of the workers in OPM’s database – about 449,500 – work in the District of Columbia or the adjoining states of Maryland and Virginia.”</w:t>
      </w:r>
    </w:p>
    <w:p w14:paraId="6348E17D" w14:textId="77777777" w:rsidR="00730D49" w:rsidRPr="00496DF3" w:rsidRDefault="00730D49" w:rsidP="00730D49">
      <w:pPr>
        <w:rPr>
          <w:sz w:val="16"/>
        </w:rPr>
      </w:pPr>
      <w:r w:rsidRPr="00496DF3">
        <w:rPr>
          <w:sz w:val="16"/>
        </w:rPr>
        <w:t>OPM’s total number of federal workers, Pew writes, doesn’t include 600,000 U.S. Postal Service workers or 1.3 million active duty military personnel.</w:t>
      </w:r>
    </w:p>
    <w:p w14:paraId="7DFF7038" w14:textId="77777777" w:rsidR="00730D49" w:rsidRPr="00496DF3" w:rsidRDefault="00730D49" w:rsidP="00730D49">
      <w:pPr>
        <w:rPr>
          <w:sz w:val="16"/>
        </w:rPr>
      </w:pPr>
      <w:r w:rsidRPr="00496DF3">
        <w:rPr>
          <w:sz w:val="16"/>
        </w:rPr>
        <w:t>Even with those two workforces set aside, the 2.3 million federal employees covered by OPM’s data make the federal government “the nation’s single largest employer, with even more workers than Walmart, Amazon or McDonald’s.”</w:t>
      </w:r>
    </w:p>
    <w:p w14:paraId="4B80FF31" w14:textId="77777777" w:rsidR="00730D49" w:rsidRPr="00496DF3" w:rsidRDefault="00730D49" w:rsidP="00730D49">
      <w:pPr>
        <w:rPr>
          <w:sz w:val="16"/>
        </w:rPr>
      </w:pPr>
      <w:r w:rsidRPr="00496DF3">
        <w:rPr>
          <w:sz w:val="16"/>
        </w:rPr>
        <w:t>“In fact, the Postal Service by itself would, if it were a private business, rank among the 10 largest private-sector employers, ahead of industry rivals UPS and FedEx,” Pew writes.</w:t>
      </w:r>
    </w:p>
    <w:p w14:paraId="2ECAD58A" w14:textId="77777777" w:rsidR="00730D49" w:rsidRPr="00496DF3" w:rsidRDefault="00730D49" w:rsidP="00730D49">
      <w:pPr>
        <w:rPr>
          <w:sz w:val="16"/>
        </w:rPr>
      </w:pPr>
      <w:r w:rsidRPr="00496DF3">
        <w:rPr>
          <w:sz w:val="16"/>
        </w:rPr>
        <w:t>Shipyard defended in Maine</w:t>
      </w:r>
    </w:p>
    <w:p w14:paraId="366EE7B3" w14:textId="77777777" w:rsidR="00730D49" w:rsidRPr="00496DF3" w:rsidRDefault="00730D49" w:rsidP="00730D49">
      <w:pPr>
        <w:rPr>
          <w:sz w:val="16"/>
        </w:rPr>
      </w:pPr>
      <w:r w:rsidRPr="00496DF3">
        <w:rPr>
          <w:sz w:val="16"/>
        </w:rPr>
        <w:t>Firing a large percentage of federal workers, especially those at the Department of Defense, has lawmakers concerned for local economies and national security.</w:t>
      </w:r>
    </w:p>
    <w:p w14:paraId="57BB8C54" w14:textId="77777777" w:rsidR="00730D49" w:rsidRPr="00496DF3" w:rsidRDefault="00730D49" w:rsidP="00730D49">
      <w:pPr>
        <w:rPr>
          <w:sz w:val="16"/>
        </w:rPr>
      </w:pPr>
      <w:r w:rsidRPr="00496DF3">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5103453C" w14:textId="77777777" w:rsidR="00730D49" w:rsidRPr="00496DF3" w:rsidRDefault="00730D49" w:rsidP="00730D49">
      <w:pPr>
        <w:rPr>
          <w:sz w:val="16"/>
        </w:rPr>
      </w:pPr>
      <w:r w:rsidRPr="00496DF3">
        <w:rPr>
          <w:sz w:val="16"/>
        </w:rPr>
        <w:t>“In our states, Portsmouth Naval Shipyard (PNSY) has nearly eight thousand civilian employees, creating more than $1.5 billion in annual economic impact in surrounding communities,” Collins and Shaheen wrote.</w:t>
      </w:r>
    </w:p>
    <w:p w14:paraId="0583FD05" w14:textId="77777777" w:rsidR="00730D49" w:rsidRPr="00496DF3" w:rsidRDefault="00730D49" w:rsidP="00730D49">
      <w:pPr>
        <w:rPr>
          <w:sz w:val="16"/>
        </w:rPr>
      </w:pPr>
      <w:r w:rsidRPr="00496DF3">
        <w:rPr>
          <w:sz w:val="16"/>
        </w:rPr>
        <w:t>They added the submarines built at the shipyard are a central part of the country’s national security strategy, especially when it comes to China.</w:t>
      </w:r>
    </w:p>
    <w:p w14:paraId="338E63B6" w14:textId="77777777" w:rsidR="00730D49" w:rsidRPr="00496DF3" w:rsidRDefault="00730D49" w:rsidP="00730D49">
      <w:pPr>
        <w:rPr>
          <w:sz w:val="16"/>
        </w:rPr>
      </w:pPr>
      <w:r w:rsidRPr="00496DF3">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78940E1D" w14:textId="77777777" w:rsidR="00730D49" w:rsidRPr="00496DF3" w:rsidRDefault="00730D49" w:rsidP="00730D49">
      <w:pPr>
        <w:rPr>
          <w:sz w:val="16"/>
        </w:rPr>
      </w:pPr>
      <w:r w:rsidRPr="00496DF3">
        <w:rPr>
          <w:sz w:val="16"/>
        </w:rPr>
        <w:t>FBI and Louisiana</w:t>
      </w:r>
    </w:p>
    <w:p w14:paraId="62EE55EF" w14:textId="77777777" w:rsidR="00730D49" w:rsidRPr="00496DF3" w:rsidRDefault="00730D49" w:rsidP="00730D49">
      <w:pPr>
        <w:rPr>
          <w:sz w:val="16"/>
        </w:rPr>
      </w:pPr>
      <w:r w:rsidRPr="00496DF3">
        <w:rPr>
          <w:sz w:val="16"/>
        </w:rPr>
        <w:t>Louisiana Republican Sen. Bill Cassidy raised concerns about the impact firing employees at the Federal Bureau of Investigation would have on the state.</w:t>
      </w:r>
    </w:p>
    <w:p w14:paraId="6C63A523" w14:textId="77777777" w:rsidR="00730D49" w:rsidRPr="00496DF3" w:rsidRDefault="00730D49" w:rsidP="00730D49">
      <w:pPr>
        <w:rPr>
          <w:sz w:val="16"/>
        </w:rPr>
      </w:pPr>
      <w:r w:rsidRPr="00496DF3">
        <w:rPr>
          <w:sz w:val="16"/>
        </w:rPr>
        <w:t>“I am all for efficiency and ultimately downsizing the federal government, but firing large numbers of new FBI agents is not the way to achieve this,” Cassidy wrote in a social media post. “Louisiana specifically benefits from newly hired FBI agents. We need to add to our law enforcement, not take away.”</w:t>
      </w:r>
    </w:p>
    <w:p w14:paraId="45C31E75" w14:textId="77777777" w:rsidR="00730D49" w:rsidRPr="00496DF3" w:rsidRDefault="00730D49" w:rsidP="00730D49">
      <w:pPr>
        <w:rPr>
          <w:sz w:val="16"/>
        </w:rPr>
      </w:pPr>
      <w:r w:rsidRPr="00496DF3">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69745A53" w14:textId="77777777" w:rsidR="00730D49" w:rsidRPr="00496DF3" w:rsidRDefault="00730D49" w:rsidP="00730D49">
      <w:pPr>
        <w:rPr>
          <w:sz w:val="16"/>
        </w:rPr>
      </w:pPr>
      <w:r w:rsidRPr="00496DF3">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2FBA0A9B" w14:textId="77777777" w:rsidR="00730D49" w:rsidRPr="00496DF3" w:rsidRDefault="00730D49" w:rsidP="00730D49">
      <w:pPr>
        <w:rPr>
          <w:sz w:val="16"/>
        </w:rPr>
      </w:pPr>
      <w:r w:rsidRPr="00496DF3">
        <w:rPr>
          <w:sz w:val="16"/>
        </w:rPr>
        <w:t>OU President Joseph Harroz Jr. told Oklahoma Voice the university is talking with federal lawmakers about how the cap would affect the school and “proactively considering next steps.”</w:t>
      </w:r>
    </w:p>
    <w:p w14:paraId="0F3597BB" w14:textId="77777777" w:rsidR="00730D49" w:rsidRPr="00496DF3" w:rsidRDefault="00730D49" w:rsidP="00730D49">
      <w:pPr>
        <w:rPr>
          <w:sz w:val="16"/>
        </w:rPr>
      </w:pPr>
      <w:r w:rsidRPr="00496DF3">
        <w:rPr>
          <w:sz w:val="16"/>
        </w:rPr>
        <w:t>“As we know, this change would severely impact institutions’ abilities to fund medical breakthroughs and novel therapies, as well as fulfill our educational mission of training and preparing the next generation of graduate students and student researchers,” Harroz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160A95FC" w14:textId="77777777" w:rsidR="00730D49" w:rsidRPr="00496DF3" w:rsidRDefault="00730D49" w:rsidP="00730D49">
      <w:pPr>
        <w:rPr>
          <w:sz w:val="16"/>
        </w:rPr>
      </w:pPr>
      <w:r w:rsidRPr="00496DF3">
        <w:rPr>
          <w:sz w:val="16"/>
        </w:rPr>
        <w:t>Kansans rally to protect Food for Peace program</w:t>
      </w:r>
    </w:p>
    <w:p w14:paraId="2F28AF1A" w14:textId="77777777" w:rsidR="00730D49" w:rsidRPr="00496DF3" w:rsidRDefault="00730D49" w:rsidP="00730D49">
      <w:pPr>
        <w:rPr>
          <w:sz w:val="16"/>
        </w:rPr>
      </w:pPr>
      <w:r w:rsidRPr="00496DF3">
        <w:rPr>
          <w:sz w:val="16"/>
        </w:rPr>
        <w:t>Members of Congress are also introducing legislation to curb impacts of spending cuts on programs they view as essential to Americans.</w:t>
      </w:r>
    </w:p>
    <w:p w14:paraId="46D24805" w14:textId="77777777" w:rsidR="00730D49" w:rsidRPr="00496DF3" w:rsidRDefault="00730D49" w:rsidP="00730D49">
      <w:pPr>
        <w:rPr>
          <w:sz w:val="16"/>
        </w:rPr>
      </w:pPr>
      <w:r w:rsidRPr="00496DF3">
        <w:rPr>
          <w:sz w:val="16"/>
        </w:rPr>
        <w:t>U.S. Rep. Tracey Mann and U.S. Sen. Jerry Moran, both Republicans from Kansas, plan to introduce a bill that would move management of the Food for Peace program from the U.S. Agency for International Development to the Agriculture Department.</w:t>
      </w:r>
    </w:p>
    <w:p w14:paraId="0C21BDEA" w14:textId="77777777" w:rsidR="00730D49" w:rsidRPr="00496DF3" w:rsidRDefault="00730D49" w:rsidP="00730D49">
      <w:pPr>
        <w:rPr>
          <w:sz w:val="16"/>
        </w:rPr>
      </w:pPr>
      <w:r w:rsidRPr="00496DF3">
        <w:rPr>
          <w:sz w:val="16"/>
        </w:rPr>
        <w:t>Moran said during a floor speech last week that the Food for Peace program purchased $713 million of U.S.-grown commodities during fiscal year 2023, “putting money back into the hands of farmers.”</w:t>
      </w:r>
    </w:p>
    <w:p w14:paraId="057F622C" w14:textId="77777777" w:rsidR="00730D49" w:rsidRPr="00496DF3" w:rsidRDefault="00730D49" w:rsidP="00730D49">
      <w:pPr>
        <w:rPr>
          <w:sz w:val="16"/>
        </w:rPr>
      </w:pPr>
      <w:r w:rsidRPr="00496DF3">
        <w:rPr>
          <w:sz w:val="16"/>
        </w:rPr>
        <w:t>“In rural America, food assistance programs like Food for Peace put American-grown products in the hands of the hungry, and this food is a tangible extension of the hard work and dedication of farmers and ranchers,” Moran said.</w:t>
      </w:r>
    </w:p>
    <w:p w14:paraId="02E5F340" w14:textId="77777777" w:rsidR="00730D49" w:rsidRPr="00496DF3" w:rsidRDefault="00730D49" w:rsidP="00730D49">
      <w:pPr>
        <w:rPr>
          <w:sz w:val="16"/>
        </w:rPr>
      </w:pPr>
      <w:r w:rsidRPr="00496DF3">
        <w:rPr>
          <w:rStyle w:val="StyleUnderline"/>
        </w:rPr>
        <w:t xml:space="preserve">Federal workers in </w:t>
      </w:r>
      <w:r w:rsidRPr="00496DF3">
        <w:rPr>
          <w:rStyle w:val="Emphasis"/>
        </w:rPr>
        <w:t>toss-up districts</w:t>
      </w:r>
    </w:p>
    <w:p w14:paraId="4AB199BE" w14:textId="77777777" w:rsidR="00730D49" w:rsidRPr="00496DF3" w:rsidRDefault="00730D49" w:rsidP="00730D49">
      <w:pPr>
        <w:rPr>
          <w:sz w:val="16"/>
        </w:rPr>
      </w:pPr>
      <w:r w:rsidRPr="00496DF3">
        <w:rPr>
          <w:rStyle w:val="StyleUnderline"/>
        </w:rPr>
        <w:t>There are</w:t>
      </w:r>
      <w:r w:rsidRPr="00496DF3">
        <w:rPr>
          <w:sz w:val="16"/>
        </w:rPr>
        <w:t xml:space="preserve"> also </w:t>
      </w:r>
      <w:r w:rsidRPr="00496DF3">
        <w:rPr>
          <w:rStyle w:val="Emphasis"/>
          <w:highlight w:val="cyan"/>
        </w:rPr>
        <w:t>thousands</w:t>
      </w:r>
      <w:r w:rsidRPr="00496DF3">
        <w:rPr>
          <w:rStyle w:val="StyleUnderline"/>
          <w:highlight w:val="cyan"/>
        </w:rPr>
        <w:t xml:space="preserve"> of federal employees</w:t>
      </w:r>
      <w:r w:rsidRPr="00496DF3">
        <w:rPr>
          <w:rStyle w:val="StyleUnderline"/>
        </w:rPr>
        <w:t xml:space="preserve"> spread </w:t>
      </w:r>
      <w:r w:rsidRPr="00496DF3">
        <w:rPr>
          <w:rStyle w:val="Emphasis"/>
          <w:highlight w:val="cyan"/>
        </w:rPr>
        <w:t>throughout</w:t>
      </w:r>
      <w:r w:rsidRPr="00496DF3">
        <w:rPr>
          <w:rStyle w:val="StyleUnderline"/>
        </w:rPr>
        <w:t xml:space="preserve"> the </w:t>
      </w:r>
      <w:r w:rsidRPr="00496DF3">
        <w:rPr>
          <w:rStyle w:val="Emphasis"/>
          <w:highlight w:val="cyan"/>
        </w:rPr>
        <w:t>18 House districts</w:t>
      </w:r>
      <w:r w:rsidRPr="00496DF3">
        <w:rPr>
          <w:rStyle w:val="StyleUnderline"/>
          <w:highlight w:val="cyan"/>
        </w:rPr>
        <w:t xml:space="preserve"> identified as </w:t>
      </w:r>
      <w:r w:rsidRPr="00496DF3">
        <w:rPr>
          <w:rStyle w:val="Emphasis"/>
          <w:highlight w:val="cyan"/>
        </w:rPr>
        <w:t>toss-up races</w:t>
      </w:r>
      <w:r w:rsidRPr="00496DF3">
        <w:rPr>
          <w:rStyle w:val="StyleUnderline"/>
        </w:rPr>
        <w:t xml:space="preserve"> by</w:t>
      </w:r>
      <w:r w:rsidRPr="00496DF3">
        <w:rPr>
          <w:sz w:val="16"/>
        </w:rPr>
        <w:t xml:space="preserve"> The </w:t>
      </w:r>
      <w:r w:rsidRPr="00496DF3">
        <w:rPr>
          <w:rStyle w:val="StyleUnderline"/>
        </w:rPr>
        <w:t>Cook</w:t>
      </w:r>
      <w:r w:rsidRPr="00496DF3">
        <w:rPr>
          <w:sz w:val="16"/>
        </w:rPr>
        <w:t xml:space="preserve"> Political </w:t>
      </w:r>
      <w:r w:rsidRPr="00496DF3">
        <w:rPr>
          <w:rStyle w:val="StyleUnderline"/>
        </w:rPr>
        <w:t>Report</w:t>
      </w:r>
      <w:r w:rsidRPr="00496DF3">
        <w:rPr>
          <w:sz w:val="16"/>
        </w:rPr>
        <w:t xml:space="preserve"> with Amy Walter, </w:t>
      </w:r>
      <w:r w:rsidRPr="00496DF3">
        <w:rPr>
          <w:rStyle w:val="StyleUnderline"/>
        </w:rPr>
        <w:t>according to a report from</w:t>
      </w:r>
      <w:r w:rsidRPr="00496DF3">
        <w:rPr>
          <w:sz w:val="16"/>
        </w:rPr>
        <w:t xml:space="preserve"> the nonpartisan </w:t>
      </w:r>
      <w:r w:rsidRPr="00496DF3">
        <w:rPr>
          <w:rStyle w:val="Emphasis"/>
        </w:rPr>
        <w:t>C</w:t>
      </w:r>
      <w:r w:rsidRPr="00496DF3">
        <w:rPr>
          <w:sz w:val="16"/>
        </w:rPr>
        <w:t xml:space="preserve">ongressional </w:t>
      </w:r>
      <w:r w:rsidRPr="00496DF3">
        <w:rPr>
          <w:rStyle w:val="Emphasis"/>
        </w:rPr>
        <w:t>R</w:t>
      </w:r>
      <w:r w:rsidRPr="00496DF3">
        <w:rPr>
          <w:sz w:val="16"/>
        </w:rPr>
        <w:t xml:space="preserve">esearch </w:t>
      </w:r>
      <w:r w:rsidRPr="00496DF3">
        <w:rPr>
          <w:rStyle w:val="Emphasis"/>
        </w:rPr>
        <w:t>S</w:t>
      </w:r>
      <w:r w:rsidRPr="00496DF3">
        <w:rPr>
          <w:sz w:val="16"/>
        </w:rPr>
        <w:t>ervice.</w:t>
      </w:r>
    </w:p>
    <w:p w14:paraId="1A63F069" w14:textId="77777777" w:rsidR="00730D49" w:rsidRPr="00496DF3" w:rsidRDefault="00730D49" w:rsidP="00730D49">
      <w:pPr>
        <w:rPr>
          <w:sz w:val="16"/>
        </w:rPr>
      </w:pPr>
      <w:r w:rsidRPr="00496DF3">
        <w:rPr>
          <w:sz w:val="16"/>
        </w:rPr>
        <w:t xml:space="preserve">The </w:t>
      </w:r>
      <w:r w:rsidRPr="00496DF3">
        <w:rPr>
          <w:rStyle w:val="Emphasis"/>
          <w:highlight w:val="cyan"/>
        </w:rPr>
        <w:t>eight</w:t>
      </w:r>
      <w:r w:rsidRPr="00496DF3">
        <w:rPr>
          <w:rStyle w:val="StyleUnderline"/>
          <w:highlight w:val="cyan"/>
        </w:rPr>
        <w:t xml:space="preserve"> GOP-held</w:t>
      </w:r>
      <w:r w:rsidRPr="00496DF3">
        <w:rPr>
          <w:rStyle w:val="StyleUnderline"/>
        </w:rPr>
        <w:t xml:space="preserve"> House </w:t>
      </w:r>
      <w:r w:rsidRPr="00496DF3">
        <w:rPr>
          <w:rStyle w:val="StyleUnderline"/>
          <w:highlight w:val="cyan"/>
        </w:rPr>
        <w:t xml:space="preserve">seats that could </w:t>
      </w:r>
      <w:r w:rsidRPr="00496DF3">
        <w:rPr>
          <w:rStyle w:val="Emphasis"/>
          <w:highlight w:val="cyan"/>
        </w:rPr>
        <w:t>swing</w:t>
      </w:r>
      <w:r w:rsidRPr="00496DF3">
        <w:rPr>
          <w:rStyle w:val="StyleUnderline"/>
        </w:rPr>
        <w:t xml:space="preserve"> to Democrats following</w:t>
      </w:r>
      <w:r w:rsidRPr="00496DF3">
        <w:rPr>
          <w:sz w:val="16"/>
        </w:rPr>
        <w:t xml:space="preserve"> the </w:t>
      </w:r>
      <w:r w:rsidRPr="00496DF3">
        <w:rPr>
          <w:rStyle w:val="StyleUnderline"/>
        </w:rPr>
        <w:t xml:space="preserve">2026 midterms </w:t>
      </w:r>
      <w:r w:rsidRPr="00496DF3">
        <w:rPr>
          <w:rStyle w:val="StyleUnderline"/>
          <w:highlight w:val="cyan"/>
        </w:rPr>
        <w:t>include Arizona’s 6th</w:t>
      </w:r>
      <w:r w:rsidRPr="00496DF3">
        <w:rPr>
          <w:sz w:val="16"/>
        </w:rPr>
        <w:t xml:space="preserve"> Congressional District, currently represented by Rep. Juan Ciscomani and </w:t>
      </w:r>
      <w:r w:rsidRPr="00496DF3">
        <w:rPr>
          <w:rStyle w:val="StyleUnderline"/>
          <w:highlight w:val="cyan"/>
        </w:rPr>
        <w:t>home to</w:t>
      </w:r>
      <w:r w:rsidRPr="00496DF3">
        <w:rPr>
          <w:sz w:val="16"/>
        </w:rPr>
        <w:t xml:space="preserve"> about </w:t>
      </w:r>
      <w:r w:rsidRPr="00496DF3">
        <w:rPr>
          <w:rStyle w:val="Emphasis"/>
          <w:highlight w:val="cyan"/>
        </w:rPr>
        <w:t>15,000 federal workers</w:t>
      </w:r>
      <w:r w:rsidRPr="00496DF3">
        <w:rPr>
          <w:sz w:val="16"/>
        </w:rPr>
        <w:t>.</w:t>
      </w:r>
    </w:p>
    <w:p w14:paraId="070AA338" w14:textId="77777777" w:rsidR="00730D49" w:rsidRPr="00496DF3" w:rsidRDefault="00730D49" w:rsidP="00730D49">
      <w:pPr>
        <w:rPr>
          <w:sz w:val="16"/>
        </w:rPr>
      </w:pPr>
      <w:r w:rsidRPr="00496DF3">
        <w:rPr>
          <w:rStyle w:val="StyleUnderline"/>
        </w:rPr>
        <w:t>Iowa Rep.</w:t>
      </w:r>
      <w:r w:rsidRPr="00496DF3">
        <w:rPr>
          <w:sz w:val="16"/>
        </w:rPr>
        <w:t xml:space="preserve"> Mariannette </w:t>
      </w:r>
      <w:r w:rsidRPr="00496DF3">
        <w:rPr>
          <w:rStyle w:val="StyleUnderline"/>
        </w:rPr>
        <w:t>Miller</w:t>
      </w:r>
      <w:r w:rsidRPr="00496DF3">
        <w:rPr>
          <w:sz w:val="16"/>
        </w:rPr>
        <w:t xml:space="preserve">-Meeks, elected by voters in </w:t>
      </w:r>
      <w:r w:rsidRPr="00496DF3">
        <w:rPr>
          <w:rStyle w:val="StyleUnderline"/>
          <w:highlight w:val="cyan"/>
        </w:rPr>
        <w:t xml:space="preserve">Iowa’s </w:t>
      </w:r>
      <w:r w:rsidRPr="00496DF3">
        <w:rPr>
          <w:rStyle w:val="Emphasis"/>
          <w:highlight w:val="cyan"/>
        </w:rPr>
        <w:t>1st</w:t>
      </w:r>
      <w:r w:rsidRPr="00496DF3">
        <w:rPr>
          <w:sz w:val="16"/>
        </w:rPr>
        <w:t xml:space="preserve"> Congressional District, </w:t>
      </w:r>
      <w:r w:rsidRPr="00496DF3">
        <w:rPr>
          <w:rStyle w:val="StyleUnderline"/>
          <w:highlight w:val="cyan"/>
        </w:rPr>
        <w:t>has</w:t>
      </w:r>
      <w:r w:rsidRPr="00496DF3">
        <w:rPr>
          <w:sz w:val="16"/>
        </w:rPr>
        <w:t xml:space="preserve"> about </w:t>
      </w:r>
      <w:r w:rsidRPr="00496DF3">
        <w:rPr>
          <w:rStyle w:val="Emphasis"/>
          <w:highlight w:val="cyan"/>
        </w:rPr>
        <w:t>11,000</w:t>
      </w:r>
      <w:r w:rsidRPr="00496DF3">
        <w:rPr>
          <w:rStyle w:val="Emphasis"/>
        </w:rPr>
        <w:t xml:space="preserve"> federal employees</w:t>
      </w:r>
      <w:r w:rsidRPr="00496DF3">
        <w:rPr>
          <w:sz w:val="16"/>
        </w:rPr>
        <w:t>.</w:t>
      </w:r>
    </w:p>
    <w:p w14:paraId="3E24623A" w14:textId="77777777" w:rsidR="00730D49" w:rsidRPr="00496DF3" w:rsidRDefault="00730D49" w:rsidP="00730D49">
      <w:pPr>
        <w:rPr>
          <w:sz w:val="16"/>
        </w:rPr>
      </w:pPr>
      <w:r w:rsidRPr="00496DF3">
        <w:rPr>
          <w:rStyle w:val="StyleUnderline"/>
          <w:highlight w:val="cyan"/>
        </w:rPr>
        <w:t xml:space="preserve">Pennsylvania’s </w:t>
      </w:r>
      <w:r w:rsidRPr="00496DF3">
        <w:rPr>
          <w:rStyle w:val="Emphasis"/>
          <w:highlight w:val="cyan"/>
        </w:rPr>
        <w:t>10th</w:t>
      </w:r>
      <w:r w:rsidRPr="00496DF3">
        <w:rPr>
          <w:sz w:val="16"/>
        </w:rPr>
        <w:t xml:space="preserve"> Congressional District, </w:t>
      </w:r>
      <w:r w:rsidRPr="00496DF3">
        <w:rPr>
          <w:rStyle w:val="StyleUnderline"/>
        </w:rPr>
        <w:t>home to</w:t>
      </w:r>
      <w:r w:rsidRPr="00496DF3">
        <w:rPr>
          <w:sz w:val="16"/>
        </w:rPr>
        <w:t xml:space="preserve"> roughly </w:t>
      </w:r>
      <w:r w:rsidRPr="00496DF3">
        <w:rPr>
          <w:rStyle w:val="Emphasis"/>
          <w:highlight w:val="cyan"/>
        </w:rPr>
        <w:t>13,000</w:t>
      </w:r>
      <w:r w:rsidRPr="00496DF3">
        <w:rPr>
          <w:rStyle w:val="Emphasis"/>
        </w:rPr>
        <w:t xml:space="preserve"> federal employees</w:t>
      </w:r>
      <w:r w:rsidRPr="00496DF3">
        <w:rPr>
          <w:rStyle w:val="StyleUnderline"/>
        </w:rPr>
        <w:t>, is represented by Rep.</w:t>
      </w:r>
      <w:r w:rsidRPr="00496DF3">
        <w:rPr>
          <w:sz w:val="16"/>
        </w:rPr>
        <w:t xml:space="preserve"> Scott </w:t>
      </w:r>
      <w:r w:rsidRPr="00496DF3">
        <w:rPr>
          <w:rStyle w:val="StyleUnderline"/>
        </w:rPr>
        <w:t>Perry</w:t>
      </w:r>
      <w:r w:rsidRPr="00496DF3">
        <w:rPr>
          <w:sz w:val="16"/>
        </w:rPr>
        <w:t>. </w:t>
      </w:r>
    </w:p>
    <w:p w14:paraId="14D91E78" w14:textId="77777777" w:rsidR="00730D49" w:rsidRPr="00496DF3" w:rsidRDefault="00730D49" w:rsidP="00730D49">
      <w:pPr>
        <w:pStyle w:val="Heading4"/>
        <w:rPr>
          <w:rFonts w:cs="Times New Roman"/>
        </w:rPr>
      </w:pPr>
      <w:r w:rsidRPr="00496DF3">
        <w:rPr>
          <w:rFonts w:cs="Times New Roman"/>
        </w:rPr>
        <w:t xml:space="preserve">The plan </w:t>
      </w:r>
      <w:r w:rsidRPr="00496DF3">
        <w:rPr>
          <w:rFonts w:cs="Times New Roman"/>
          <w:u w:val="single"/>
        </w:rPr>
        <w:t>saves the GOP</w:t>
      </w:r>
      <w:r w:rsidRPr="00496DF3">
        <w:rPr>
          <w:rFonts w:cs="Times New Roman"/>
        </w:rPr>
        <w:t xml:space="preserve"> by reinstating </w:t>
      </w:r>
      <w:r w:rsidRPr="00496DF3">
        <w:rPr>
          <w:rFonts w:cs="Times New Roman"/>
          <w:u w:val="single"/>
        </w:rPr>
        <w:t>popular government services</w:t>
      </w:r>
    </w:p>
    <w:p w14:paraId="68729B70" w14:textId="77777777" w:rsidR="00730D49" w:rsidRPr="00496DF3" w:rsidRDefault="00730D49" w:rsidP="00730D49">
      <w:r w:rsidRPr="00496DF3">
        <w:rPr>
          <w:rStyle w:val="Style13ptBold"/>
        </w:rPr>
        <w:t>Yokely 25</w:t>
      </w:r>
      <w:r w:rsidRPr="00496DF3">
        <w:t>, Reporter at Morning Consult (Eli, “Voters Aren’t Clamoring for DOGE Cuts,” https://pro.morningconsult.com/analysis/trump-musk-doge-government-cuts-polling)</w:t>
      </w:r>
    </w:p>
    <w:p w14:paraId="0FC1FA39" w14:textId="77777777" w:rsidR="00730D49" w:rsidRPr="00496DF3" w:rsidRDefault="00730D49" w:rsidP="00730D49">
      <w:pPr>
        <w:rPr>
          <w:sz w:val="16"/>
        </w:rPr>
      </w:pPr>
      <w:r w:rsidRPr="00496DF3">
        <w:rPr>
          <w:sz w:val="16"/>
        </w:rPr>
        <w:t xml:space="preserve">As President Donald </w:t>
      </w:r>
      <w:r w:rsidRPr="00496DF3">
        <w:rPr>
          <w:rStyle w:val="StyleUnderline"/>
          <w:highlight w:val="cyan"/>
        </w:rPr>
        <w:t>Trump</w:t>
      </w:r>
      <w:r w:rsidRPr="00496DF3">
        <w:rPr>
          <w:sz w:val="16"/>
        </w:rPr>
        <w:t xml:space="preserve"> and White House adviser Elon Musk scour the federal government for savings via the newly created Department of Government Efficiency, they </w:t>
      </w:r>
      <w:r w:rsidRPr="00496DF3">
        <w:rPr>
          <w:rStyle w:val="StyleUnderline"/>
          <w:highlight w:val="cyan"/>
        </w:rPr>
        <w:t xml:space="preserve">face a problem with </w:t>
      </w:r>
      <w:r w:rsidRPr="00496DF3">
        <w:rPr>
          <w:rStyle w:val="Emphasis"/>
          <w:highlight w:val="cyan"/>
        </w:rPr>
        <w:t>public opinion</w:t>
      </w:r>
      <w:r w:rsidRPr="00496DF3">
        <w:rPr>
          <w:sz w:val="16"/>
        </w:rPr>
        <w:t>.</w:t>
      </w:r>
    </w:p>
    <w:p w14:paraId="1FA90AB7" w14:textId="77777777" w:rsidR="00730D49" w:rsidRPr="00496DF3" w:rsidRDefault="00730D49" w:rsidP="00730D49">
      <w:pPr>
        <w:rPr>
          <w:sz w:val="16"/>
        </w:rPr>
      </w:pPr>
      <w:r w:rsidRPr="00496DF3">
        <w:rPr>
          <w:sz w:val="16"/>
        </w:rPr>
        <w:t xml:space="preserve">As voters sour on the billionaire's involvement in Trump’s government, Morning Consult’s latest survey finds </w:t>
      </w:r>
      <w:r w:rsidRPr="00496DF3">
        <w:rPr>
          <w:rStyle w:val="StyleUnderline"/>
        </w:rPr>
        <w:t xml:space="preserve">there is </w:t>
      </w:r>
      <w:r w:rsidRPr="00496DF3">
        <w:rPr>
          <w:rStyle w:val="Emphasis"/>
          <w:highlight w:val="cyan"/>
        </w:rPr>
        <w:t>little appetite</w:t>
      </w:r>
      <w:r w:rsidRPr="00496DF3">
        <w:rPr>
          <w:rStyle w:val="StyleUnderline"/>
          <w:highlight w:val="cyan"/>
        </w:rPr>
        <w:t xml:space="preserve"> among</w:t>
      </w:r>
      <w:r w:rsidRPr="00496DF3">
        <w:rPr>
          <w:rStyle w:val="StyleUnderline"/>
        </w:rPr>
        <w:t xml:space="preserve"> the </w:t>
      </w:r>
      <w:r w:rsidRPr="00496DF3">
        <w:rPr>
          <w:rStyle w:val="StyleUnderline"/>
          <w:highlight w:val="cyan"/>
        </w:rPr>
        <w:t>electorate</w:t>
      </w:r>
      <w:r w:rsidRPr="00496DF3">
        <w:rPr>
          <w:rStyle w:val="StyleUnderline"/>
        </w:rPr>
        <w:t xml:space="preserve"> </w:t>
      </w:r>
      <w:r w:rsidRPr="00496DF3">
        <w:rPr>
          <w:sz w:val="16"/>
        </w:rPr>
        <w:t xml:space="preserve">— </w:t>
      </w:r>
      <w:r w:rsidRPr="00496DF3">
        <w:rPr>
          <w:rStyle w:val="StyleUnderline"/>
        </w:rPr>
        <w:t>including among Republicans</w:t>
      </w:r>
      <w:r w:rsidRPr="00496DF3">
        <w:rPr>
          <w:sz w:val="16"/>
        </w:rPr>
        <w:t xml:space="preserve"> — </w:t>
      </w:r>
      <w:r w:rsidRPr="00496DF3">
        <w:rPr>
          <w:rStyle w:val="StyleUnderline"/>
          <w:highlight w:val="cyan"/>
        </w:rPr>
        <w:t>to slash</w:t>
      </w:r>
      <w:r w:rsidRPr="00496DF3">
        <w:rPr>
          <w:sz w:val="16"/>
        </w:rPr>
        <w:t xml:space="preserve"> or eliminate a range of </w:t>
      </w:r>
      <w:r w:rsidRPr="00496DF3">
        <w:rPr>
          <w:rStyle w:val="StyleUnderline"/>
        </w:rPr>
        <w:t xml:space="preserve">government </w:t>
      </w:r>
      <w:r w:rsidRPr="00496DF3">
        <w:rPr>
          <w:rStyle w:val="StyleUnderline"/>
          <w:highlight w:val="cyan"/>
        </w:rPr>
        <w:t>agencies</w:t>
      </w:r>
      <w:r w:rsidRPr="00496DF3">
        <w:rPr>
          <w:sz w:val="16"/>
        </w:rPr>
        <w:t xml:space="preserve"> that DOGE has targeted.</w:t>
      </w:r>
    </w:p>
    <w:p w14:paraId="330CD630" w14:textId="77777777" w:rsidR="00730D49" w:rsidRPr="00496DF3" w:rsidRDefault="00730D49" w:rsidP="00730D49">
      <w:pPr>
        <w:rPr>
          <w:sz w:val="16"/>
        </w:rPr>
      </w:pPr>
      <w:r w:rsidRPr="00496DF3">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0E81C2C3" w14:textId="77777777" w:rsidR="00730D49" w:rsidRPr="00496DF3" w:rsidRDefault="00730D49" w:rsidP="00730D49">
      <w:pPr>
        <w:rPr>
          <w:sz w:val="16"/>
        </w:rPr>
      </w:pPr>
      <w:r w:rsidRPr="00496DF3">
        <w:rPr>
          <w:sz w:val="16"/>
        </w:rPr>
        <w:t>Support is lower among Republicans, but more of them than not back at least maintaining current funding for every government entity tested except for USAID, which the DOGE project has already sought to fold into the State Department.</w:t>
      </w:r>
    </w:p>
    <w:p w14:paraId="231965B8" w14:textId="77777777" w:rsidR="00730D49" w:rsidRPr="00496DF3" w:rsidRDefault="00730D49" w:rsidP="00730D49">
      <w:pPr>
        <w:rPr>
          <w:sz w:val="16"/>
        </w:rPr>
      </w:pPr>
      <w:r w:rsidRPr="00496DF3">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20600422" w14:textId="77777777" w:rsidR="00730D49" w:rsidRPr="00496DF3" w:rsidRDefault="00730D49" w:rsidP="00730D49">
      <w:pPr>
        <w:rPr>
          <w:sz w:val="16"/>
        </w:rPr>
      </w:pPr>
      <w:r w:rsidRPr="00496DF3">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1E8B6059" w14:textId="77777777" w:rsidR="00730D49" w:rsidRPr="00496DF3" w:rsidRDefault="00730D49" w:rsidP="00730D49">
      <w:pPr>
        <w:rPr>
          <w:sz w:val="16"/>
        </w:rPr>
      </w:pPr>
      <w:r w:rsidRPr="00496DF3">
        <w:rPr>
          <w:sz w:val="16"/>
        </w:rPr>
        <w:t xml:space="preserve">While </w:t>
      </w:r>
      <w:r w:rsidRPr="00496DF3">
        <w:rPr>
          <w:rStyle w:val="StyleUnderline"/>
        </w:rPr>
        <w:t>1 in 4 voters believe career federal employees are mostly liberal</w:t>
      </w:r>
      <w:r w:rsidRPr="00496DF3">
        <w:rPr>
          <w:sz w:val="16"/>
        </w:rPr>
        <w:t xml:space="preserve">, </w:t>
      </w:r>
      <w:r w:rsidRPr="00496DF3">
        <w:rPr>
          <w:rStyle w:val="Emphasis"/>
        </w:rPr>
        <w:t>even more</w:t>
      </w:r>
      <w:r w:rsidRPr="00496DF3">
        <w:rPr>
          <w:sz w:val="16"/>
        </w:rPr>
        <w:t xml:space="preserve"> (34%) </w:t>
      </w:r>
      <w:r w:rsidRPr="00496DF3">
        <w:rPr>
          <w:rStyle w:val="StyleUnderline"/>
        </w:rPr>
        <w:t xml:space="preserve">think they are </w:t>
      </w:r>
      <w:r w:rsidRPr="00496DF3">
        <w:rPr>
          <w:rStyle w:val="Emphasis"/>
        </w:rPr>
        <w:t>a “mix of liberals and conservatives</w:t>
      </w:r>
      <w:r w:rsidRPr="00496DF3">
        <w:rPr>
          <w:sz w:val="16"/>
        </w:rPr>
        <w:t xml:space="preserve">,” along with </w:t>
      </w:r>
      <w:r w:rsidRPr="00496DF3">
        <w:rPr>
          <w:rStyle w:val="Emphasis"/>
        </w:rPr>
        <w:t>18%</w:t>
      </w:r>
      <w:r w:rsidRPr="00496DF3">
        <w:rPr>
          <w:sz w:val="16"/>
        </w:rPr>
        <w:t xml:space="preserve"> who </w:t>
      </w:r>
      <w:r w:rsidRPr="00496DF3">
        <w:rPr>
          <w:rStyle w:val="StyleUnderline"/>
        </w:rPr>
        <w:t>see them as “mostly conservative.”</w:t>
      </w:r>
      <w:r w:rsidRPr="00496DF3">
        <w:rPr>
          <w:sz w:val="16"/>
        </w:rPr>
        <w:t xml:space="preserve"> </w:t>
      </w:r>
      <w:r w:rsidRPr="00496DF3">
        <w:rPr>
          <w:rStyle w:val="StyleUnderline"/>
        </w:rPr>
        <w:t>Democratic and independent voters</w:t>
      </w:r>
      <w:r w:rsidRPr="00496DF3">
        <w:rPr>
          <w:sz w:val="16"/>
        </w:rPr>
        <w:t xml:space="preserve"> </w:t>
      </w:r>
      <w:r w:rsidRPr="00496DF3">
        <w:rPr>
          <w:rStyle w:val="Emphasis"/>
        </w:rPr>
        <w:t>overwhelmingly</w:t>
      </w:r>
      <w:r w:rsidRPr="00496DF3">
        <w:rPr>
          <w:sz w:val="16"/>
        </w:rPr>
        <w:t xml:space="preserve"> </w:t>
      </w:r>
      <w:r w:rsidRPr="00496DF3">
        <w:rPr>
          <w:rStyle w:val="StyleUnderline"/>
        </w:rPr>
        <w:t>see</w:t>
      </w:r>
      <w:r w:rsidRPr="00496DF3">
        <w:rPr>
          <w:sz w:val="16"/>
        </w:rPr>
        <w:t xml:space="preserve"> an </w:t>
      </w:r>
      <w:r w:rsidRPr="00496DF3">
        <w:rPr>
          <w:rStyle w:val="Emphasis"/>
        </w:rPr>
        <w:t>ideological mix</w:t>
      </w:r>
      <w:r w:rsidRPr="00496DF3">
        <w:rPr>
          <w:sz w:val="16"/>
        </w:rPr>
        <w:t xml:space="preserve"> </w:t>
      </w:r>
      <w:r w:rsidRPr="00496DF3">
        <w:rPr>
          <w:rStyle w:val="StyleUnderline"/>
        </w:rPr>
        <w:t>within the federal workforce</w:t>
      </w:r>
      <w:r w:rsidRPr="00496DF3">
        <w:rPr>
          <w:sz w:val="16"/>
        </w:rPr>
        <w:t>, but Republican voters are more divided, with 3 in 10 saying these employees are mostly liberal and a quarter each seeing it as mostly conservative or mixed.</w:t>
      </w:r>
    </w:p>
    <w:p w14:paraId="63FC018F" w14:textId="77777777" w:rsidR="00730D49" w:rsidRPr="00496DF3" w:rsidRDefault="00730D49" w:rsidP="00730D49">
      <w:pPr>
        <w:rPr>
          <w:sz w:val="16"/>
        </w:rPr>
      </w:pPr>
      <w:r w:rsidRPr="00496DF3">
        <w:rPr>
          <w:sz w:val="16"/>
        </w:rPr>
        <w:t>When looking at government workers nationwide more broadly, including more than just those in the federal workforce, Morning Consult’s daily tracking conducted this year suggests a political split almost right down the middle.</w:t>
      </w:r>
    </w:p>
    <w:p w14:paraId="55D4B2E0" w14:textId="77777777" w:rsidR="00730D49" w:rsidRPr="00496DF3" w:rsidRDefault="00730D49" w:rsidP="00730D49">
      <w:pPr>
        <w:rPr>
          <w:sz w:val="16"/>
        </w:rPr>
      </w:pPr>
      <w:r w:rsidRPr="00496DF3">
        <w:rPr>
          <w:sz w:val="16"/>
        </w:rPr>
        <w:t xml:space="preserve">Half of government employees who voted in 2024 backed Democrat Kamala Harris, compared with 46% who supported Trump. Cut by ideology, </w:t>
      </w:r>
      <w:r w:rsidRPr="00496DF3">
        <w:rPr>
          <w:rStyle w:val="StyleUnderline"/>
        </w:rPr>
        <w:t>public employees</w:t>
      </w:r>
      <w:r w:rsidRPr="00496DF3">
        <w:rPr>
          <w:sz w:val="16"/>
        </w:rPr>
        <w:t xml:space="preserve"> this year are </w:t>
      </w:r>
      <w:r w:rsidRPr="00496DF3">
        <w:rPr>
          <w:rStyle w:val="Emphasis"/>
        </w:rPr>
        <w:t>slightly more</w:t>
      </w:r>
      <w:r w:rsidRPr="00496DF3">
        <w:rPr>
          <w:sz w:val="16"/>
        </w:rPr>
        <w:t xml:space="preserve"> likely to cast themselves as </w:t>
      </w:r>
      <w:r w:rsidRPr="00496DF3">
        <w:rPr>
          <w:rStyle w:val="Emphasis"/>
        </w:rPr>
        <w:t>conservative</w:t>
      </w:r>
      <w:r w:rsidRPr="00496DF3">
        <w:rPr>
          <w:sz w:val="16"/>
        </w:rPr>
        <w:t xml:space="preserve"> than liberal (32% to 29%), though a similar share (28%) says they hold moderate views.</w:t>
      </w:r>
    </w:p>
    <w:p w14:paraId="5BDF12BD" w14:textId="77777777" w:rsidR="00730D49" w:rsidRPr="00496DF3" w:rsidRDefault="00730D49" w:rsidP="00730D49">
      <w:pPr>
        <w:rPr>
          <w:sz w:val="16"/>
        </w:rPr>
      </w:pPr>
      <w:r w:rsidRPr="00496DF3">
        <w:rPr>
          <w:sz w:val="16"/>
        </w:rPr>
        <w:t>The bottom line</w:t>
      </w:r>
    </w:p>
    <w:p w14:paraId="17DED4EC" w14:textId="77777777" w:rsidR="00730D49" w:rsidRPr="00496DF3" w:rsidRDefault="00730D49" w:rsidP="00730D49">
      <w:pPr>
        <w:rPr>
          <w:sz w:val="16"/>
        </w:rPr>
      </w:pPr>
      <w:r w:rsidRPr="00496DF3">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5A9B29AA" w14:textId="77777777" w:rsidR="00730D49" w:rsidRPr="00496DF3" w:rsidRDefault="00730D49" w:rsidP="00730D49">
      <w:pPr>
        <w:rPr>
          <w:sz w:val="16"/>
        </w:rPr>
      </w:pPr>
      <w:r w:rsidRPr="00496DF3">
        <w:rPr>
          <w:sz w:val="16"/>
        </w:rPr>
        <w:t xml:space="preserve">That </w:t>
      </w:r>
      <w:r w:rsidRPr="00496DF3">
        <w:rPr>
          <w:rStyle w:val="StyleUnderline"/>
          <w:highlight w:val="cyan"/>
        </w:rPr>
        <w:t>suggests</w:t>
      </w:r>
      <w:r w:rsidRPr="00496DF3">
        <w:rPr>
          <w:sz w:val="16"/>
        </w:rPr>
        <w:t xml:space="preserve"> a </w:t>
      </w:r>
      <w:r w:rsidRPr="00496DF3">
        <w:rPr>
          <w:rStyle w:val="Emphasis"/>
          <w:highlight w:val="cyan"/>
        </w:rPr>
        <w:t>mismatch in priorities</w:t>
      </w:r>
      <w:r w:rsidRPr="00496DF3">
        <w:rPr>
          <w:sz w:val="16"/>
        </w:rPr>
        <w:t xml:space="preserve"> that </w:t>
      </w:r>
      <w:r w:rsidRPr="00496DF3">
        <w:rPr>
          <w:rStyle w:val="StyleUnderline"/>
          <w:highlight w:val="cyan"/>
        </w:rPr>
        <w:t>could result in</w:t>
      </w:r>
      <w:r w:rsidRPr="00496DF3">
        <w:rPr>
          <w:sz w:val="16"/>
          <w:highlight w:val="cyan"/>
        </w:rPr>
        <w:t xml:space="preserve"> </w:t>
      </w:r>
      <w:r w:rsidRPr="00496DF3">
        <w:rPr>
          <w:rStyle w:val="Emphasis"/>
          <w:highlight w:val="cyan"/>
        </w:rPr>
        <w:t>mounting voter backlash</w:t>
      </w:r>
      <w:r w:rsidRPr="00496DF3">
        <w:rPr>
          <w:sz w:val="16"/>
        </w:rPr>
        <w:t xml:space="preserve">, especially </w:t>
      </w:r>
      <w:r w:rsidRPr="00496DF3">
        <w:rPr>
          <w:rStyle w:val="StyleUnderline"/>
          <w:highlight w:val="cyan"/>
        </w:rPr>
        <w:t>if</w:t>
      </w:r>
      <w:r w:rsidRPr="00496DF3">
        <w:rPr>
          <w:sz w:val="16"/>
        </w:rPr>
        <w:t xml:space="preserve"> </w:t>
      </w:r>
      <w:r w:rsidRPr="00496DF3">
        <w:rPr>
          <w:rStyle w:val="StyleUnderline"/>
          <w:highlight w:val="cyan"/>
        </w:rPr>
        <w:t>unpopular cuts</w:t>
      </w:r>
      <w:r w:rsidRPr="00496DF3">
        <w:rPr>
          <w:sz w:val="16"/>
        </w:rPr>
        <w:t xml:space="preserve"> at these agencies </w:t>
      </w:r>
      <w:r w:rsidRPr="00496DF3">
        <w:rPr>
          <w:rStyle w:val="StyleUnderline"/>
          <w:highlight w:val="cyan"/>
        </w:rPr>
        <w:t>have</w:t>
      </w:r>
      <w:r w:rsidRPr="00496DF3">
        <w:rPr>
          <w:sz w:val="16"/>
        </w:rPr>
        <w:t xml:space="preserve"> </w:t>
      </w:r>
      <w:r w:rsidRPr="00496DF3">
        <w:rPr>
          <w:rStyle w:val="Emphasis"/>
          <w:highlight w:val="cyan"/>
        </w:rPr>
        <w:t>real-life consequences</w:t>
      </w:r>
      <w:r w:rsidRPr="00496DF3">
        <w:rPr>
          <w:sz w:val="16"/>
        </w:rPr>
        <w:t xml:space="preserve"> not just </w:t>
      </w:r>
      <w:r w:rsidRPr="00496DF3">
        <w:rPr>
          <w:rStyle w:val="StyleUnderline"/>
          <w:highlight w:val="cyan"/>
        </w:rPr>
        <w:t>for</w:t>
      </w:r>
      <w:r w:rsidRPr="00496DF3">
        <w:rPr>
          <w:sz w:val="16"/>
        </w:rPr>
        <w:t xml:space="preserve"> fired </w:t>
      </w:r>
      <w:r w:rsidRPr="00496DF3">
        <w:rPr>
          <w:rStyle w:val="StyleUnderline"/>
          <w:highlight w:val="cyan"/>
        </w:rPr>
        <w:t>federal employees</w:t>
      </w:r>
      <w:r w:rsidRPr="00496DF3">
        <w:rPr>
          <w:sz w:val="16"/>
        </w:rPr>
        <w:t xml:space="preserve">, but </w:t>
      </w:r>
      <w:r w:rsidRPr="00496DF3">
        <w:rPr>
          <w:rStyle w:val="Emphasis"/>
          <w:highlight w:val="cyan"/>
        </w:rPr>
        <w:t>also</w:t>
      </w:r>
      <w:r w:rsidRPr="00496DF3">
        <w:rPr>
          <w:sz w:val="16"/>
        </w:rPr>
        <w:t xml:space="preserve"> the </w:t>
      </w:r>
      <w:r w:rsidRPr="00496DF3">
        <w:rPr>
          <w:rStyle w:val="Emphasis"/>
          <w:highlight w:val="cyan"/>
        </w:rPr>
        <w:t>voters who rely on government services, many of whom voted for Republicans in 2024</w:t>
      </w:r>
      <w:r w:rsidRPr="00496DF3">
        <w:rPr>
          <w:sz w:val="16"/>
        </w:rPr>
        <w:t>.</w:t>
      </w:r>
    </w:p>
    <w:p w14:paraId="0D9A46FD" w14:textId="77777777" w:rsidR="00730D49" w:rsidRPr="00496DF3" w:rsidRDefault="00730D49" w:rsidP="00730D49">
      <w:pPr>
        <w:pStyle w:val="Heading4"/>
        <w:rPr>
          <w:rFonts w:cs="Times New Roman"/>
        </w:rPr>
      </w:pPr>
      <w:r w:rsidRPr="00496DF3">
        <w:rPr>
          <w:rFonts w:cs="Times New Roman"/>
        </w:rPr>
        <w:t>Pro-public sector union policy “turns Blue States Red”</w:t>
      </w:r>
    </w:p>
    <w:p w14:paraId="72A1FE6C" w14:textId="77777777" w:rsidR="00730D49" w:rsidRPr="00496DF3" w:rsidRDefault="00730D49" w:rsidP="00730D49">
      <w:r w:rsidRPr="00496DF3">
        <w:rPr>
          <w:rStyle w:val="Style13ptBold"/>
        </w:rPr>
        <w:t>Eilperin 14</w:t>
      </w:r>
      <w:r w:rsidRPr="00496DF3">
        <w:t xml:space="preserve">, Deputy Editor at The Washington Post, A.B. in Politics from Princeton (Juliet, “With eye on midterms, Obama tries to rally the </w:t>
      </w:r>
      <w:r w:rsidRPr="00496DF3">
        <w:rPr>
          <w:rStyle w:val="Emphasis"/>
          <w:highlight w:val="cyan"/>
        </w:rPr>
        <w:t>labor</w:t>
      </w:r>
      <w:r w:rsidRPr="00496DF3">
        <w:t xml:space="preserve"> troops” The Washington Post, https://www.washingtonpost.com/politics/with-eye-on-midterms-obama-tries-to-rally-the-labor-troops/2014/09/01/a4368654-308e-11e4-9b98-848790384093_story.html)</w:t>
      </w:r>
    </w:p>
    <w:p w14:paraId="4BAA5D02" w14:textId="77777777" w:rsidR="00730D49" w:rsidRPr="00496DF3" w:rsidRDefault="00730D49" w:rsidP="00730D49">
      <w:pPr>
        <w:rPr>
          <w:rStyle w:val="StyleUnderline"/>
        </w:rPr>
      </w:pPr>
      <w:r w:rsidRPr="00496DF3">
        <w:rPr>
          <w:sz w:val="16"/>
        </w:rPr>
        <w:t xml:space="preserve">"This </w:t>
      </w:r>
      <w:r w:rsidRPr="00496DF3">
        <w:rPr>
          <w:rStyle w:val="StyleUnderline"/>
          <w:highlight w:val="cyan"/>
        </w:rPr>
        <w:t>is the skeleton and the muscle of the</w:t>
      </w:r>
      <w:r w:rsidRPr="00496DF3">
        <w:rPr>
          <w:rStyle w:val="StyleUnderline"/>
        </w:rPr>
        <w:t xml:space="preserve"> modern </w:t>
      </w:r>
      <w:r w:rsidRPr="00496DF3">
        <w:rPr>
          <w:rStyle w:val="Emphasis"/>
          <w:highlight w:val="cyan"/>
        </w:rPr>
        <w:t>Dem</w:t>
      </w:r>
      <w:r w:rsidRPr="00496DF3">
        <w:rPr>
          <w:rStyle w:val="StyleUnderline"/>
        </w:rPr>
        <w:t xml:space="preserve">ocratic </w:t>
      </w:r>
      <w:r w:rsidRPr="00496DF3">
        <w:rPr>
          <w:rStyle w:val="StyleUnderline"/>
          <w:highlight w:val="cyan"/>
        </w:rPr>
        <w:t>Party</w:t>
      </w:r>
      <w:r w:rsidRPr="00496DF3">
        <w:rPr>
          <w:sz w:val="16"/>
        </w:rPr>
        <w:t xml:space="preserve">," said conservative activist Grover Norquist, who hosted a panel at this year's Conservative Political Action Conference meeting that focused on </w:t>
      </w:r>
      <w:r w:rsidRPr="00496DF3">
        <w:rPr>
          <w:rStyle w:val="Emphasis"/>
          <w:sz w:val="40"/>
          <w:szCs w:val="40"/>
          <w:highlight w:val="cyan"/>
        </w:rPr>
        <w:t>targeting public-sector</w:t>
      </w:r>
      <w:r w:rsidRPr="00496DF3">
        <w:t xml:space="preserve"> </w:t>
      </w:r>
      <w:r w:rsidRPr="00496DF3">
        <w:rPr>
          <w:rStyle w:val="Emphasis"/>
          <w:highlight w:val="cyan"/>
        </w:rPr>
        <w:t>unions</w:t>
      </w:r>
      <w:r w:rsidRPr="00496DF3">
        <w:rPr>
          <w:rStyle w:val="StyleUnderline"/>
        </w:rPr>
        <w:t xml:space="preserve"> as a way of "</w:t>
      </w:r>
      <w:r w:rsidRPr="00496DF3">
        <w:rPr>
          <w:rStyle w:val="Emphasis"/>
          <w:highlight w:val="cyan"/>
        </w:rPr>
        <w:t>Turn</w:t>
      </w:r>
      <w:r w:rsidRPr="00496DF3">
        <w:rPr>
          <w:rStyle w:val="StyleUnderline"/>
        </w:rPr>
        <w:t xml:space="preserve">ing </w:t>
      </w:r>
      <w:r w:rsidRPr="00496DF3">
        <w:rPr>
          <w:rStyle w:val="Emphasis"/>
          <w:highlight w:val="cyan"/>
        </w:rPr>
        <w:t>Blue States Red</w:t>
      </w:r>
      <w:r w:rsidRPr="00496DF3">
        <w:rPr>
          <w:rStyle w:val="StyleUnderline"/>
        </w:rPr>
        <w:t>."</w:t>
      </w:r>
    </w:p>
    <w:p w14:paraId="61BF0598" w14:textId="77777777" w:rsidR="00730D49" w:rsidRPr="00496DF3" w:rsidRDefault="00730D49" w:rsidP="00730D49">
      <w:pPr>
        <w:rPr>
          <w:sz w:val="16"/>
        </w:rPr>
      </w:pPr>
      <w:r w:rsidRPr="00496DF3">
        <w:rPr>
          <w:sz w:val="16"/>
        </w:rPr>
        <w:t xml:space="preserve">Norquist said if Republicans can end the practice of compulsory dues among public-sector unions — which he called “stolen money” — </w:t>
      </w:r>
      <w:r w:rsidRPr="00496DF3">
        <w:rPr>
          <w:rStyle w:val="StyleUnderline"/>
          <w:highlight w:val="cyan"/>
        </w:rPr>
        <w:t xml:space="preserve">it could </w:t>
      </w:r>
      <w:r w:rsidRPr="00496DF3">
        <w:rPr>
          <w:rStyle w:val="Emphasis"/>
          <w:highlight w:val="cyan"/>
        </w:rPr>
        <w:t>debilitate Dem</w:t>
      </w:r>
      <w:r w:rsidRPr="00496DF3">
        <w:rPr>
          <w:rStyle w:val="StyleUnderline"/>
          <w:highlight w:val="cyan"/>
        </w:rPr>
        <w:t>ocrat</w:t>
      </w:r>
      <w:r w:rsidRPr="00496DF3">
        <w:rPr>
          <w:rStyle w:val="Emphasis"/>
          <w:highlight w:val="cyan"/>
        </w:rPr>
        <w:t>s</w:t>
      </w:r>
      <w:r w:rsidRPr="00496DF3">
        <w:rPr>
          <w:rStyle w:val="StyleUnderline"/>
        </w:rPr>
        <w:t xml:space="preserve"> “because they’ve </w:t>
      </w:r>
      <w:r w:rsidRPr="00496DF3">
        <w:rPr>
          <w:rStyle w:val="Emphasis"/>
        </w:rPr>
        <w:t>structured</w:t>
      </w:r>
      <w:r w:rsidRPr="00496DF3">
        <w:rPr>
          <w:rStyle w:val="StyleUnderline"/>
        </w:rPr>
        <w:t xml:space="preserve"> themselves </w:t>
      </w:r>
      <w:r w:rsidRPr="00496DF3">
        <w:rPr>
          <w:rStyle w:val="Emphasis"/>
        </w:rPr>
        <w:t>around</w:t>
      </w:r>
      <w:r w:rsidRPr="00496DF3">
        <w:rPr>
          <w:rStyle w:val="StyleUnderline"/>
        </w:rPr>
        <w:t xml:space="preserve"> this </w:t>
      </w:r>
      <w:r w:rsidRPr="00496DF3">
        <w:rPr>
          <w:rStyle w:val="Emphasis"/>
        </w:rPr>
        <w:t>funding source</w:t>
      </w:r>
      <w:r w:rsidRPr="00496DF3">
        <w:rPr>
          <w:sz w:val="16"/>
        </w:rPr>
        <w:t>.”</w:t>
      </w:r>
    </w:p>
    <w:p w14:paraId="78467953" w14:textId="77777777" w:rsidR="00730D49" w:rsidRPr="00496DF3" w:rsidRDefault="00730D49" w:rsidP="00730D49">
      <w:pPr>
        <w:rPr>
          <w:sz w:val="16"/>
        </w:rPr>
      </w:pPr>
      <w:r w:rsidRPr="00496DF3">
        <w:rPr>
          <w:sz w:val="16"/>
        </w:rPr>
        <w:t xml:space="preserve">Steve Rosenthal, a longtime Democratic activist and former political director of the AFL-CIO, said </w:t>
      </w:r>
      <w:r w:rsidRPr="00496DF3">
        <w:rPr>
          <w:rStyle w:val="StyleUnderline"/>
          <w:highlight w:val="cyan"/>
        </w:rPr>
        <w:t xml:space="preserve">Republicans are </w:t>
      </w:r>
      <w:r w:rsidRPr="00496DF3">
        <w:rPr>
          <w:rStyle w:val="Emphasis"/>
          <w:highlight w:val="cyan"/>
        </w:rPr>
        <w:t>keenly aware</w:t>
      </w:r>
      <w:r w:rsidRPr="00496DF3">
        <w:rPr>
          <w:rStyle w:val="StyleUnderline"/>
          <w:highlight w:val="cyan"/>
        </w:rPr>
        <w:t xml:space="preserve"> of what “unions bring to the table.”</w:t>
      </w:r>
    </w:p>
    <w:p w14:paraId="42A94E94" w14:textId="77777777" w:rsidR="00730D49" w:rsidRPr="00496DF3" w:rsidRDefault="00730D49" w:rsidP="00730D49">
      <w:pPr>
        <w:rPr>
          <w:u w:val="single"/>
        </w:rPr>
      </w:pPr>
      <w:r w:rsidRPr="00496DF3">
        <w:rPr>
          <w:sz w:val="16"/>
        </w:rPr>
        <w:t>“</w:t>
      </w:r>
      <w:r w:rsidRPr="00496DF3">
        <w:rPr>
          <w:rStyle w:val="StyleUnderline"/>
          <w:highlight w:val="cyan"/>
        </w:rPr>
        <w:t>For the right wing</w:t>
      </w:r>
      <w:r w:rsidRPr="00496DF3">
        <w:rPr>
          <w:rStyle w:val="StyleUnderline"/>
        </w:rPr>
        <w:t xml:space="preserve"> in many states, </w:t>
      </w:r>
      <w:r w:rsidRPr="00496DF3">
        <w:rPr>
          <w:rStyle w:val="StyleUnderline"/>
          <w:highlight w:val="cyan"/>
        </w:rPr>
        <w:t xml:space="preserve">the </w:t>
      </w:r>
      <w:r w:rsidRPr="00496DF3">
        <w:rPr>
          <w:rStyle w:val="Emphasis"/>
          <w:highlight w:val="cyan"/>
        </w:rPr>
        <w:t>labor movement</w:t>
      </w:r>
      <w:r w:rsidRPr="00496DF3">
        <w:rPr>
          <w:rStyle w:val="StyleUnderline"/>
          <w:highlight w:val="cyan"/>
        </w:rPr>
        <w:t xml:space="preserve"> is the </w:t>
      </w:r>
      <w:r w:rsidRPr="00496DF3">
        <w:rPr>
          <w:rStyle w:val="Emphasis"/>
          <w:highlight w:val="cyan"/>
        </w:rPr>
        <w:t>main obstacle</w:t>
      </w:r>
      <w:r w:rsidRPr="00496DF3">
        <w:rPr>
          <w:rStyle w:val="StyleUnderline"/>
        </w:rPr>
        <w:t xml:space="preserve"> they face </w:t>
      </w:r>
      <w:r w:rsidRPr="00496DF3">
        <w:rPr>
          <w:rStyle w:val="StyleUnderline"/>
          <w:highlight w:val="cyan"/>
        </w:rPr>
        <w:t xml:space="preserve">in terms of </w:t>
      </w:r>
      <w:r w:rsidRPr="00496DF3">
        <w:rPr>
          <w:rStyle w:val="Emphasis"/>
          <w:highlight w:val="cyan"/>
        </w:rPr>
        <w:t>getting to</w:t>
      </w:r>
      <w:r w:rsidRPr="00496DF3">
        <w:rPr>
          <w:rStyle w:val="StyleUnderline"/>
          <w:highlight w:val="cyan"/>
        </w:rPr>
        <w:t xml:space="preserve"> the </w:t>
      </w:r>
      <w:r w:rsidRPr="00496DF3">
        <w:rPr>
          <w:rStyle w:val="Emphasis"/>
          <w:highlight w:val="cyan"/>
        </w:rPr>
        <w:t>end zone</w:t>
      </w:r>
      <w:r w:rsidRPr="00496DF3">
        <w:rPr>
          <w:rStyle w:val="StyleUnderline"/>
        </w:rPr>
        <w:t>,” he said.</w:t>
      </w:r>
    </w:p>
    <w:p w14:paraId="74384D1E" w14:textId="77777777" w:rsidR="00730D49" w:rsidRPr="00496DF3" w:rsidRDefault="00730D49" w:rsidP="00730D49">
      <w:pPr>
        <w:pStyle w:val="Heading4"/>
        <w:rPr>
          <w:rFonts w:cs="Times New Roman"/>
        </w:rPr>
      </w:pPr>
      <w:r w:rsidRPr="00496DF3">
        <w:rPr>
          <w:rFonts w:cs="Times New Roman"/>
        </w:rPr>
        <w:t xml:space="preserve">The public </w:t>
      </w:r>
      <w:r w:rsidRPr="00496DF3">
        <w:rPr>
          <w:rFonts w:cs="Times New Roman"/>
          <w:u w:val="single"/>
        </w:rPr>
        <w:t>broadly supports</w:t>
      </w:r>
      <w:r w:rsidRPr="00496DF3">
        <w:rPr>
          <w:rFonts w:cs="Times New Roman"/>
        </w:rPr>
        <w:t xml:space="preserve"> restoring collective bargaining rights for federal workers </w:t>
      </w:r>
    </w:p>
    <w:p w14:paraId="2EF3716F" w14:textId="77777777" w:rsidR="00730D49" w:rsidRPr="00496DF3" w:rsidRDefault="00730D49" w:rsidP="00730D49">
      <w:r w:rsidRPr="00496DF3">
        <w:rPr>
          <w:rStyle w:val="Style13ptBold"/>
        </w:rPr>
        <w:t>Davis 7/24</w:t>
      </w:r>
      <w:r w:rsidRPr="00496DF3">
        <w:t xml:space="preserve">/25 (Emma – reporter for the </w:t>
      </w:r>
      <w:r w:rsidRPr="00496DF3">
        <w:rPr>
          <w:i/>
          <w:iCs/>
        </w:rPr>
        <w:t>Maine Morning Star</w:t>
      </w:r>
      <w:r w:rsidRPr="00496DF3">
        <w:t>, “For now, House effort to force vote to restore federal worker union rights falls short,” https://penncapital-star.com/government-politics/for-now-house-effort-to-force-vote-to-restore-federal-worker-union-rights-falls-short/)</w:t>
      </w:r>
    </w:p>
    <w:p w14:paraId="4C537AC7" w14:textId="77777777" w:rsidR="00730D49" w:rsidRPr="00496DF3" w:rsidRDefault="00730D49" w:rsidP="00730D49">
      <w:pPr>
        <w:rPr>
          <w:sz w:val="16"/>
        </w:rPr>
      </w:pPr>
      <w:r w:rsidRPr="00496DF3">
        <w:rPr>
          <w:rStyle w:val="StyleUnderline"/>
        </w:rPr>
        <w:t>Before the U.S. House of Representatives departed</w:t>
      </w:r>
      <w:r w:rsidRPr="00496DF3">
        <w:rPr>
          <w:sz w:val="16"/>
        </w:rPr>
        <w:t xml:space="preserve"> early </w:t>
      </w:r>
      <w:r w:rsidRPr="00496DF3">
        <w:rPr>
          <w:rStyle w:val="StyleUnderline"/>
        </w:rPr>
        <w:t>for its August break</w:t>
      </w:r>
      <w:r w:rsidRPr="00496DF3">
        <w:rPr>
          <w:sz w:val="16"/>
        </w:rPr>
        <w:t xml:space="preserve"> on Tuesday, </w:t>
      </w:r>
      <w:r w:rsidRPr="00496DF3">
        <w:rPr>
          <w:rStyle w:val="StyleUnderline"/>
          <w:highlight w:val="cyan"/>
        </w:rPr>
        <w:t>209 members joined an effort to</w:t>
      </w:r>
      <w:r w:rsidRPr="00496DF3">
        <w:rPr>
          <w:rStyle w:val="StyleUnderline"/>
        </w:rPr>
        <w:t xml:space="preserve"> attempt to force a vote on a bill that would </w:t>
      </w:r>
      <w:r w:rsidRPr="00496DF3">
        <w:rPr>
          <w:rStyle w:val="StyleUnderline"/>
          <w:highlight w:val="cyan"/>
        </w:rPr>
        <w:t>nullify</w:t>
      </w:r>
      <w:r w:rsidRPr="00496DF3">
        <w:rPr>
          <w:sz w:val="16"/>
        </w:rPr>
        <w:t xml:space="preserve"> President Donald </w:t>
      </w:r>
      <w:r w:rsidRPr="00496DF3">
        <w:rPr>
          <w:rStyle w:val="StyleUnderline"/>
          <w:highlight w:val="cyan"/>
        </w:rPr>
        <w:t>Trump’s</w:t>
      </w:r>
      <w:r w:rsidRPr="00496DF3">
        <w:rPr>
          <w:rStyle w:val="StyleUnderline"/>
        </w:rPr>
        <w:t xml:space="preserve"> executive </w:t>
      </w:r>
      <w:r w:rsidRPr="00496DF3">
        <w:rPr>
          <w:rStyle w:val="StyleUnderline"/>
          <w:highlight w:val="cyan"/>
        </w:rPr>
        <w:t>order stripping union rights from</w:t>
      </w:r>
      <w:r w:rsidRPr="00496DF3">
        <w:rPr>
          <w:rStyle w:val="StyleUnderline"/>
        </w:rPr>
        <w:t xml:space="preserve"> about two-thirds of the </w:t>
      </w:r>
      <w:r w:rsidRPr="00496DF3">
        <w:rPr>
          <w:rStyle w:val="StyleUnderline"/>
          <w:highlight w:val="cyan"/>
        </w:rPr>
        <w:t>federal workforce</w:t>
      </w:r>
      <w:r w:rsidRPr="00496DF3">
        <w:rPr>
          <w:sz w:val="16"/>
        </w:rPr>
        <w:t xml:space="preserve"> — but that’s nine short of the needed threshold.</w:t>
      </w:r>
    </w:p>
    <w:p w14:paraId="3999FAC3" w14:textId="77777777" w:rsidR="00730D49" w:rsidRPr="00496DF3" w:rsidRDefault="00730D49" w:rsidP="00730D49">
      <w:pPr>
        <w:rPr>
          <w:rStyle w:val="StyleUnderline"/>
        </w:rPr>
      </w:pPr>
      <w:r w:rsidRPr="00496DF3">
        <w:rPr>
          <w:sz w:val="16"/>
        </w:rPr>
        <w:t xml:space="preserve">In light of the Republican majority so far declining to bring </w:t>
      </w:r>
      <w:r w:rsidRPr="00496DF3">
        <w:rPr>
          <w:rStyle w:val="StyleUnderline"/>
        </w:rPr>
        <w:t>Maine Democratic U.S. Rep. Jared Golden</w:t>
      </w:r>
      <w:r w:rsidRPr="00496DF3">
        <w:rPr>
          <w:sz w:val="16"/>
        </w:rPr>
        <w:t xml:space="preserve">’s Protect America’s Workforce Act up for a floor vote, Golden </w:t>
      </w:r>
      <w:r w:rsidRPr="00496DF3">
        <w:rPr>
          <w:rStyle w:val="StyleUnderline"/>
        </w:rPr>
        <w:t>last week introduced a discharge petition, which if endorsed by 218 members would force a vote on the bill.</w:t>
      </w:r>
    </w:p>
    <w:p w14:paraId="6335D5D7" w14:textId="77777777" w:rsidR="00730D49" w:rsidRPr="00496DF3" w:rsidRDefault="00730D49" w:rsidP="00730D49">
      <w:pPr>
        <w:rPr>
          <w:sz w:val="16"/>
          <w:szCs w:val="16"/>
        </w:rPr>
      </w:pPr>
      <w:r w:rsidRPr="00496DF3">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2359927E" w14:textId="77777777" w:rsidR="00730D49" w:rsidRPr="00496DF3" w:rsidRDefault="00730D49" w:rsidP="00730D49">
      <w:pPr>
        <w:rPr>
          <w:sz w:val="16"/>
          <w:szCs w:val="16"/>
        </w:rPr>
      </w:pPr>
      <w:r w:rsidRPr="00496DF3">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3E55A924" w14:textId="77777777" w:rsidR="00730D49" w:rsidRPr="00496DF3" w:rsidRDefault="00730D49" w:rsidP="00730D49">
      <w:pPr>
        <w:rPr>
          <w:sz w:val="16"/>
          <w:szCs w:val="16"/>
        </w:rPr>
      </w:pPr>
      <w:r w:rsidRPr="00496DF3">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77469AD9" w14:textId="77777777" w:rsidR="00730D49" w:rsidRPr="00496DF3" w:rsidRDefault="00730D49" w:rsidP="00730D49">
      <w:pPr>
        <w:rPr>
          <w:sz w:val="16"/>
          <w:szCs w:val="16"/>
        </w:rPr>
      </w:pPr>
      <w:r w:rsidRPr="00496DF3">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6AAF6FB0" w14:textId="77777777" w:rsidR="00730D49" w:rsidRPr="00496DF3" w:rsidRDefault="00730D49" w:rsidP="00730D49">
      <w:pPr>
        <w:rPr>
          <w:sz w:val="16"/>
          <w:szCs w:val="16"/>
        </w:rPr>
      </w:pPr>
      <w:r w:rsidRPr="00496DF3">
        <w:rPr>
          <w:sz w:val="16"/>
          <w:szCs w:val="16"/>
        </w:rPr>
        <w:t>The White House said in a fact sheet that accompanied the order that “certain federal unions have declared war on President Trump’s agenda” and that the order was necessary to safeguard American interests.</w:t>
      </w:r>
    </w:p>
    <w:p w14:paraId="675CB2B0" w14:textId="77777777" w:rsidR="00730D49" w:rsidRPr="00496DF3" w:rsidRDefault="00730D49" w:rsidP="00730D49">
      <w:pPr>
        <w:rPr>
          <w:sz w:val="16"/>
          <w:szCs w:val="16"/>
        </w:rPr>
      </w:pPr>
      <w:r w:rsidRPr="00496DF3">
        <w:rPr>
          <w:sz w:val="16"/>
          <w:szCs w:val="16"/>
        </w:rPr>
        <w:t>A coalition of unions sued shortly after but, as of the latest decision issued last week, a federal appeals court allowed the Trump administration to proceed with implementing the executive order.</w:t>
      </w:r>
    </w:p>
    <w:p w14:paraId="6A3FFE86" w14:textId="77777777" w:rsidR="00730D49" w:rsidRPr="00496DF3" w:rsidRDefault="00730D49" w:rsidP="00730D49">
      <w:pPr>
        <w:rPr>
          <w:sz w:val="16"/>
          <w:szCs w:val="16"/>
        </w:rPr>
      </w:pPr>
      <w:r w:rsidRPr="00496DF3">
        <w:rPr>
          <w:sz w:val="16"/>
          <w:szCs w:val="16"/>
        </w:rPr>
        <w:t>While the House is taking a break, union members will not be.</w:t>
      </w:r>
    </w:p>
    <w:p w14:paraId="34144CCC" w14:textId="77777777" w:rsidR="00730D49" w:rsidRPr="00496DF3" w:rsidRDefault="00730D49" w:rsidP="00730D49">
      <w:pPr>
        <w:rPr>
          <w:sz w:val="16"/>
          <w:szCs w:val="16"/>
        </w:rPr>
      </w:pPr>
      <w:r w:rsidRPr="00496DF3">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09D2FA17" w14:textId="77777777" w:rsidR="00730D49" w:rsidRPr="00496DF3" w:rsidRDefault="00730D49" w:rsidP="00730D49">
      <w:pPr>
        <w:rPr>
          <w:sz w:val="16"/>
          <w:szCs w:val="16"/>
        </w:rPr>
      </w:pPr>
      <w:r w:rsidRPr="00496DF3">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7DD0FEDF" w14:textId="77777777" w:rsidR="00730D49" w:rsidRPr="00496DF3" w:rsidRDefault="00730D49" w:rsidP="00730D49">
      <w:pPr>
        <w:rPr>
          <w:sz w:val="16"/>
          <w:szCs w:val="16"/>
        </w:rPr>
      </w:pPr>
      <w:r w:rsidRPr="00496DF3">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55CEABE5" w14:textId="77777777" w:rsidR="00730D49" w:rsidRDefault="00730D49" w:rsidP="00730D49">
      <w:pPr>
        <w:rPr>
          <w:rStyle w:val="Emphasis"/>
        </w:rPr>
      </w:pPr>
      <w:r w:rsidRPr="00496DF3">
        <w:rPr>
          <w:rStyle w:val="StyleUnderline"/>
        </w:rPr>
        <w:t>While the discharge petition still needs more support</w:t>
      </w:r>
      <w:r w:rsidRPr="00496DF3">
        <w:rPr>
          <w:sz w:val="16"/>
        </w:rPr>
        <w:t xml:space="preserve">, Jacobs said </w:t>
      </w:r>
      <w:r w:rsidRPr="00496DF3">
        <w:rPr>
          <w:rStyle w:val="StyleUnderline"/>
        </w:rPr>
        <w:t xml:space="preserve">the current </w:t>
      </w:r>
      <w:r w:rsidRPr="00496DF3">
        <w:rPr>
          <w:rStyle w:val="StyleUnderline"/>
          <w:highlight w:val="cyan"/>
        </w:rPr>
        <w:t>endorsements and</w:t>
      </w:r>
      <w:r w:rsidRPr="00496DF3">
        <w:rPr>
          <w:rStyle w:val="StyleUnderline"/>
        </w:rPr>
        <w:t xml:space="preserve"> the 222 </w:t>
      </w:r>
      <w:r w:rsidRPr="00496DF3">
        <w:rPr>
          <w:rStyle w:val="StyleUnderline"/>
          <w:highlight w:val="cyan"/>
        </w:rPr>
        <w:t>bipartisan co-sponsors</w:t>
      </w:r>
      <w:r w:rsidRPr="00496DF3">
        <w:rPr>
          <w:rStyle w:val="StyleUnderline"/>
        </w:rPr>
        <w:t xml:space="preserve"> of the bill </w:t>
      </w:r>
      <w:r w:rsidRPr="00496DF3">
        <w:rPr>
          <w:rStyle w:val="StyleUnderline"/>
          <w:highlight w:val="cyan"/>
        </w:rPr>
        <w:t xml:space="preserve">show </w:t>
      </w:r>
      <w:r w:rsidRPr="00496DF3">
        <w:rPr>
          <w:rStyle w:val="Emphasis"/>
          <w:highlight w:val="cyan"/>
        </w:rPr>
        <w:t>the issue has broad support.</w:t>
      </w:r>
      <w:r w:rsidRPr="00496DF3">
        <w:rPr>
          <w:rStyle w:val="StyleUnderline"/>
          <w:highlight w:val="cyan"/>
        </w:rPr>
        <w:t xml:space="preserve"> </w:t>
      </w:r>
      <w:r w:rsidRPr="00496DF3">
        <w:rPr>
          <w:rStyle w:val="StyleUnderline"/>
        </w:rPr>
        <w:t xml:space="preserve">This is also mostly true of the general public, as </w:t>
      </w:r>
      <w:r w:rsidRPr="00496DF3">
        <w:rPr>
          <w:rStyle w:val="StyleUnderline"/>
          <w:highlight w:val="cyan"/>
        </w:rPr>
        <w:t>polls show</w:t>
      </w:r>
      <w:r w:rsidRPr="00496DF3">
        <w:rPr>
          <w:rStyle w:val="StyleUnderline"/>
        </w:rPr>
        <w:t xml:space="preserve"> about </w:t>
      </w:r>
      <w:r w:rsidRPr="00496DF3">
        <w:rPr>
          <w:rStyle w:val="Emphasis"/>
          <w:highlight w:val="cyan"/>
        </w:rPr>
        <w:t>70% of Americans approve of labor unions</w:t>
      </w:r>
      <w:r w:rsidRPr="00496DF3">
        <w:rPr>
          <w:rStyle w:val="Emphasis"/>
        </w:rPr>
        <w:t xml:space="preserve">, cutting </w:t>
      </w:r>
      <w:r w:rsidRPr="00496DF3">
        <w:rPr>
          <w:rStyle w:val="Emphasis"/>
          <w:highlight w:val="cyan"/>
        </w:rPr>
        <w:t>across party lines</w:t>
      </w:r>
    </w:p>
    <w:p w14:paraId="74A545D5" w14:textId="77777777" w:rsidR="00730D49" w:rsidRPr="00E432BD" w:rsidRDefault="00730D49" w:rsidP="00730D49">
      <w:pPr>
        <w:pStyle w:val="Heading4"/>
      </w:pPr>
      <w:r>
        <w:t xml:space="preserve">Fed worker </w:t>
      </w:r>
      <w:r w:rsidRPr="00E432BD">
        <w:rPr>
          <w:u w:val="single"/>
        </w:rPr>
        <w:t>reinstatement</w:t>
      </w:r>
      <w:r>
        <w:t xml:space="preserve"> </w:t>
      </w:r>
      <w:r w:rsidRPr="00E432BD">
        <w:t>saves the GOP</w:t>
      </w:r>
      <w:r>
        <w:t xml:space="preserve"> from </w:t>
      </w:r>
      <w:r w:rsidRPr="00E432BD">
        <w:rPr>
          <w:u w:val="single"/>
        </w:rPr>
        <w:t>years</w:t>
      </w:r>
      <w:r>
        <w:t xml:space="preserve"> of legal battles and investigations. That </w:t>
      </w:r>
      <w:r w:rsidRPr="006A574F">
        <w:rPr>
          <w:u w:val="single"/>
        </w:rPr>
        <w:t>flips the House</w:t>
      </w:r>
      <w:r>
        <w:t>.</w:t>
      </w:r>
    </w:p>
    <w:p w14:paraId="0374EDD3" w14:textId="77777777" w:rsidR="00730D49" w:rsidRPr="00B57104" w:rsidRDefault="00730D49" w:rsidP="00730D49">
      <w:r w:rsidRPr="004D18D1">
        <w:rPr>
          <w:rStyle w:val="Style13ptBold"/>
        </w:rPr>
        <w:t>Finn 10-10</w:t>
      </w:r>
      <w:r w:rsidRPr="00B57104">
        <w:t xml:space="preserve">-2025, </w:t>
      </w:r>
      <w:r>
        <w:t xml:space="preserve">PhD, </w:t>
      </w:r>
      <w:r w:rsidRPr="00B57104">
        <w:t>multi-award-winning Senior Lecturer in Politics at Kingston University. His research is focused on conceptualising the ways that the US and the UK attempt to embed impunity for violations of international law into their national security operations. He is also interested in US politics more generally, with a particular focus on presidential power and elections (</w:t>
      </w:r>
      <w:r>
        <w:t>“The 2026 Midterms: What the government shutdown may mean for the midterms,” https://blogs.lse.ac.uk/usappblog/2025/10/10/the-2026-midterms-what-the-government-shutdown-may-mean-for-the-midterms/)</w:t>
      </w:r>
    </w:p>
    <w:p w14:paraId="37D46B6E" w14:textId="77777777" w:rsidR="00730D49" w:rsidRPr="000B382D" w:rsidRDefault="00730D49" w:rsidP="00730D49">
      <w:pPr>
        <w:rPr>
          <w:sz w:val="14"/>
        </w:rPr>
      </w:pPr>
      <w:r w:rsidRPr="00B57104">
        <w:rPr>
          <w:rStyle w:val="StyleUnderline"/>
          <w:highlight w:val="cyan"/>
        </w:rPr>
        <w:t>If</w:t>
      </w:r>
      <w:r w:rsidRPr="00B57104">
        <w:rPr>
          <w:sz w:val="14"/>
        </w:rPr>
        <w:t xml:space="preserve"> the </w:t>
      </w:r>
      <w:r w:rsidRPr="00B57104">
        <w:rPr>
          <w:rStyle w:val="StyleUnderline"/>
          <w:highlight w:val="cyan"/>
        </w:rPr>
        <w:t>Trump</w:t>
      </w:r>
      <w:r w:rsidRPr="00B57104">
        <w:rPr>
          <w:sz w:val="14"/>
        </w:rPr>
        <w:t xml:space="preserve"> administration </w:t>
      </w:r>
      <w:r w:rsidRPr="00B57104">
        <w:rPr>
          <w:rStyle w:val="StyleUnderline"/>
          <w:highlight w:val="cyan"/>
        </w:rPr>
        <w:t>does lay off significant numbers of federal</w:t>
      </w:r>
      <w:r w:rsidRPr="00B57104">
        <w:rPr>
          <w:rStyle w:val="StyleUnderline"/>
        </w:rPr>
        <w:t xml:space="preserve"> government </w:t>
      </w:r>
      <w:r w:rsidRPr="00B57104">
        <w:rPr>
          <w:rStyle w:val="StyleUnderline"/>
          <w:highlight w:val="cyan"/>
        </w:rPr>
        <w:t>workers</w:t>
      </w:r>
      <w:r w:rsidRPr="00B57104">
        <w:rPr>
          <w:sz w:val="14"/>
        </w:rPr>
        <w:t xml:space="preserve"> (though reporting suggests it is currently staying its hand on the threat while it sees how the shutdown plays out), </w:t>
      </w:r>
      <w:r w:rsidRPr="00B57104">
        <w:rPr>
          <w:rStyle w:val="StyleUnderline"/>
        </w:rPr>
        <w:t>it will continue the reshaping of the federal government</w:t>
      </w:r>
      <w:r w:rsidRPr="00B57104">
        <w:rPr>
          <w:sz w:val="14"/>
        </w:rPr>
        <w:t xml:space="preserve"> that had already seen around 150,000 people leave the federal government workforce during Trump’s first six months in office. As a result, </w:t>
      </w:r>
      <w:r w:rsidRPr="00B57104">
        <w:rPr>
          <w:rStyle w:val="StyleUnderline"/>
        </w:rPr>
        <w:t>it could feed into Republicans’ campaign rhetoric that they have been able to shrink the federal government</w:t>
      </w:r>
      <w:r w:rsidRPr="00B57104">
        <w:rPr>
          <w:sz w:val="14"/>
        </w:rPr>
        <w:t>, even if they do not directly mention the government shutdown as the cause of a large chunk of people being laid off.</w:t>
      </w:r>
      <w:r>
        <w:rPr>
          <w:sz w:val="14"/>
        </w:rPr>
        <w:t xml:space="preserve"> </w:t>
      </w:r>
      <w:r w:rsidRPr="00B57104">
        <w:rPr>
          <w:sz w:val="14"/>
        </w:rPr>
        <w:t xml:space="preserve">Another real possibility here is that the </w:t>
      </w:r>
      <w:r w:rsidRPr="00B57104">
        <w:rPr>
          <w:rStyle w:val="StyleUnderline"/>
          <w:highlight w:val="cyan"/>
        </w:rPr>
        <w:t>Trump</w:t>
      </w:r>
      <w:r w:rsidRPr="00B57104">
        <w:rPr>
          <w:sz w:val="14"/>
        </w:rPr>
        <w:t xml:space="preserve"> administration </w:t>
      </w:r>
      <w:r w:rsidRPr="00B57104">
        <w:rPr>
          <w:rStyle w:val="StyleUnderline"/>
          <w:highlight w:val="cyan"/>
        </w:rPr>
        <w:t xml:space="preserve">could end up involved in lengthy, complicated legal cases that both </w:t>
      </w:r>
      <w:r w:rsidRPr="00B57104">
        <w:rPr>
          <w:rStyle w:val="Emphasis"/>
          <w:sz w:val="28"/>
          <w:szCs w:val="28"/>
          <w:highlight w:val="cyan"/>
        </w:rPr>
        <w:t>eat into its capacity to govern</w:t>
      </w:r>
      <w:r w:rsidRPr="00B57104">
        <w:rPr>
          <w:rStyle w:val="StyleUnderline"/>
          <w:highlight w:val="cyan"/>
        </w:rPr>
        <w:t xml:space="preserve"> and </w:t>
      </w:r>
      <w:r w:rsidRPr="00B57104">
        <w:rPr>
          <w:rStyle w:val="Emphasis"/>
          <w:highlight w:val="cyan"/>
        </w:rPr>
        <w:t>use up significant amounts of political oxygen</w:t>
      </w:r>
      <w:r w:rsidRPr="00B57104">
        <w:rPr>
          <w:sz w:val="14"/>
        </w:rPr>
        <w:t xml:space="preserve">. Think, for instance, about the impact the investigation of Special Counsel Robert Mueller had in the first Trump administration. Even if the Trump administration was successful in any subsequent legal case and there is no single figure such as Mueller leading a capstone investigation, </w:t>
      </w:r>
      <w:r w:rsidRPr="00B57104">
        <w:rPr>
          <w:rStyle w:val="StyleUnderline"/>
          <w:highlight w:val="cyan"/>
        </w:rPr>
        <w:t>legal cases</w:t>
      </w:r>
      <w:r w:rsidRPr="00B57104">
        <w:rPr>
          <w:rStyle w:val="StyleUnderline"/>
        </w:rPr>
        <w:t xml:space="preserve"> and government investigations </w:t>
      </w:r>
      <w:r w:rsidRPr="00B57104">
        <w:rPr>
          <w:rStyle w:val="StyleUnderline"/>
          <w:highlight w:val="cyan"/>
        </w:rPr>
        <w:t>can be unpredictable and</w:t>
      </w:r>
      <w:r w:rsidRPr="00B57104">
        <w:rPr>
          <w:sz w:val="14"/>
        </w:rPr>
        <w:t xml:space="preserve">, especially if Trump and/or the MAGA brand become unpopular or tired in the next year, </w:t>
      </w:r>
      <w:r w:rsidRPr="00B57104">
        <w:rPr>
          <w:rStyle w:val="StyleUnderline"/>
        </w:rPr>
        <w:t xml:space="preserve">such unpredictability </w:t>
      </w:r>
      <w:r w:rsidRPr="00B57104">
        <w:rPr>
          <w:rStyle w:val="Emphasis"/>
        </w:rPr>
        <w:t xml:space="preserve">could </w:t>
      </w:r>
      <w:r w:rsidRPr="00B57104">
        <w:rPr>
          <w:rStyle w:val="Emphasis"/>
          <w:highlight w:val="cyan"/>
        </w:rPr>
        <w:t>work against Republican candidates</w:t>
      </w:r>
      <w:r w:rsidRPr="00B57104">
        <w:rPr>
          <w:rStyle w:val="StyleUnderline"/>
          <w:highlight w:val="cyan"/>
        </w:rPr>
        <w:t xml:space="preserve"> next</w:t>
      </w:r>
      <w:r w:rsidRPr="00B57104">
        <w:rPr>
          <w:rStyle w:val="StyleUnderline"/>
        </w:rPr>
        <w:t xml:space="preserve"> </w:t>
      </w:r>
      <w:r w:rsidRPr="00B57104">
        <w:rPr>
          <w:rStyle w:val="StyleUnderline"/>
          <w:highlight w:val="cyan"/>
        </w:rPr>
        <w:t>November</w:t>
      </w:r>
      <w:r w:rsidRPr="00B57104">
        <w:rPr>
          <w:sz w:val="14"/>
        </w:rPr>
        <w:t>.</w:t>
      </w:r>
    </w:p>
    <w:p w14:paraId="4A6CAE59" w14:textId="77777777" w:rsidR="00730D49" w:rsidRPr="00EE4EA8" w:rsidRDefault="00730D49" w:rsidP="00730D49">
      <w:pPr>
        <w:pStyle w:val="Heading4"/>
      </w:pPr>
      <w:r>
        <w:t>Trump takes credit for Court decisions</w:t>
      </w:r>
    </w:p>
    <w:p w14:paraId="46695C21" w14:textId="77777777" w:rsidR="00730D49" w:rsidRDefault="00730D49" w:rsidP="00730D49">
      <w:r>
        <w:rPr>
          <w:rStyle w:val="Style13ptBold"/>
        </w:rPr>
        <w:t>New Yorker</w:t>
      </w:r>
      <w:r w:rsidRPr="00345802">
        <w:rPr>
          <w:rStyle w:val="Style13ptBold"/>
        </w:rPr>
        <w:t xml:space="preserve"> 15</w:t>
      </w:r>
      <w:r>
        <w:t xml:space="preserve"> (“OBAMA’S GAME OF CHICKEN WITH THE SUPREME COURT”, </w:t>
      </w:r>
      <w:r w:rsidRPr="0062399A">
        <w:rPr>
          <w:i/>
          <w:iCs/>
        </w:rPr>
        <w:t>New Yorker</w:t>
      </w:r>
      <w:r>
        <w:t xml:space="preserve">, </w:t>
      </w:r>
      <w:r w:rsidRPr="00D86233">
        <w:t>http://www.newyorker.com/news/daily-comment/obamas-game-of-chicken-with-the-supreme-court</w:t>
      </w:r>
      <w:r>
        <w:t xml:space="preserve"> , May 21, 2015)</w:t>
      </w:r>
    </w:p>
    <w:p w14:paraId="530048FC" w14:textId="77777777" w:rsidR="00730D49" w:rsidRDefault="00730D49" w:rsidP="00730D49">
      <w:pPr>
        <w:rPr>
          <w:rStyle w:val="Emphasis"/>
        </w:rPr>
      </w:pPr>
      <w:r w:rsidRPr="00EE4EA8">
        <w:rPr>
          <w:sz w:val="16"/>
        </w:rPr>
        <w:t xml:space="preserve">No, it’s not. </w:t>
      </w:r>
      <w:r w:rsidRPr="006D4DD7">
        <w:rPr>
          <w:rStyle w:val="StyleUnderline"/>
          <w:highlight w:val="cyan"/>
        </w:rPr>
        <w:t>If the</w:t>
      </w:r>
      <w:r w:rsidRPr="00EE4EA8">
        <w:rPr>
          <w:sz w:val="16"/>
        </w:rPr>
        <w:t xml:space="preserve"> Obama </w:t>
      </w:r>
      <w:r w:rsidRPr="006D4DD7">
        <w:rPr>
          <w:rStyle w:val="StyleUnderline"/>
          <w:highlight w:val="cyan"/>
        </w:rPr>
        <w:t>Administration loses in</w:t>
      </w:r>
      <w:r w:rsidRPr="009B79C6">
        <w:rPr>
          <w:rStyle w:val="StyleUnderline"/>
        </w:rPr>
        <w:t xml:space="preserve"> the Supreme </w:t>
      </w:r>
      <w:r w:rsidRPr="006D4DD7">
        <w:rPr>
          <w:rStyle w:val="StyleUnderline"/>
          <w:highlight w:val="cyan"/>
        </w:rPr>
        <w:t xml:space="preserve">Court, the political pain will fall </w:t>
      </w:r>
      <w:r w:rsidRPr="00AC1D46">
        <w:rPr>
          <w:rStyle w:val="StyleUnderline"/>
        </w:rPr>
        <w:t>almost</w:t>
      </w:r>
      <w:r w:rsidRPr="009B79C6">
        <w:rPr>
          <w:rStyle w:val="StyleUnderline"/>
        </w:rPr>
        <w:t xml:space="preserve"> </w:t>
      </w:r>
      <w:r w:rsidRPr="006D4DD7">
        <w:rPr>
          <w:rStyle w:val="StyleUnderline"/>
          <w:highlight w:val="cyan"/>
        </w:rPr>
        <w:t xml:space="preserve">exclusively on the President </w:t>
      </w:r>
      <w:r w:rsidRPr="00AC1D46">
        <w:rPr>
          <w:rStyle w:val="StyleUnderline"/>
        </w:rPr>
        <w:t>and his Party</w:t>
      </w:r>
      <w:r w:rsidRPr="00EE4EA8">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213FB">
        <w:rPr>
          <w:rStyle w:val="StyleUnderline"/>
        </w:rPr>
        <w:t>This may not be exactly right or fair, but it’s a reasonable perception on the part of most people</w:t>
      </w:r>
      <w:r w:rsidRPr="00EE4EA8">
        <w:rPr>
          <w:sz w:val="16"/>
        </w:rPr>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6D4DD7">
        <w:rPr>
          <w:rStyle w:val="Emphasis"/>
          <w:highlight w:val="cyan"/>
        </w:rPr>
        <w:t xml:space="preserve">Blaming the President </w:t>
      </w:r>
      <w:r w:rsidRPr="00AC1D46">
        <w:rPr>
          <w:rStyle w:val="Emphasis"/>
        </w:rPr>
        <w:t xml:space="preserve">in these circumstances </w:t>
      </w:r>
      <w:r w:rsidRPr="006D4DD7">
        <w:rPr>
          <w:rStyle w:val="Emphasis"/>
          <w:highlight w:val="cyan"/>
        </w:rPr>
        <w:t xml:space="preserve">may be unfair, but it’s the way </w:t>
      </w:r>
      <w:r w:rsidRPr="00AC1D46">
        <w:rPr>
          <w:rStyle w:val="Emphasis"/>
        </w:rPr>
        <w:t xml:space="preserve">American </w:t>
      </w:r>
      <w:r w:rsidRPr="006D4DD7">
        <w:rPr>
          <w:rStyle w:val="Emphasis"/>
          <w:highlight w:val="cyan"/>
        </w:rPr>
        <w:t>politics works</w:t>
      </w:r>
      <w:r w:rsidRPr="00EE4EA8">
        <w:rPr>
          <w:sz w:val="16"/>
        </w:rPr>
        <w:t>.</w:t>
      </w:r>
      <w:r w:rsidRPr="001F25F0">
        <w:rPr>
          <w:sz w:val="12"/>
        </w:rPr>
        <w:t>¶</w:t>
      </w:r>
      <w:r w:rsidRPr="00EE4EA8">
        <w:rPr>
          <w:sz w:val="16"/>
        </w:rPr>
        <w:t xml:space="preserve"> </w:t>
      </w:r>
      <w:r w:rsidRPr="00E213FB">
        <w:rPr>
          <w:rStyle w:val="StyleUnderline"/>
        </w:rPr>
        <w:t>Republicans</w:t>
      </w:r>
      <w:r w:rsidRPr="00EE4EA8">
        <w:rPr>
          <w:sz w:val="16"/>
        </w:rPr>
        <w:t xml:space="preserve">, of course, </w:t>
      </w:r>
      <w:r w:rsidRPr="00E213FB">
        <w:rPr>
          <w:rStyle w:val="StyleUnderline"/>
        </w:rPr>
        <w:t>will encourage this sentiment.</w:t>
      </w:r>
      <w:r w:rsidRPr="00EE4EA8">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C00C6F">
        <w:rPr>
          <w:rStyle w:val="StyleUnderline"/>
        </w:rPr>
        <w:t>The headlines will read</w:t>
      </w:r>
      <w:r w:rsidRPr="00EE4EA8">
        <w:rPr>
          <w:sz w:val="16"/>
        </w:rPr>
        <w:t>, correctly, “</w:t>
      </w:r>
      <w:r w:rsidRPr="00C00C6F">
        <w:rPr>
          <w:rStyle w:val="StyleUnderline"/>
        </w:rPr>
        <w:t>Court rules against Obamacare,” and this will be all that matters</w:t>
      </w:r>
      <w:r w:rsidRPr="00EE4EA8">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1F25F0">
        <w:rPr>
          <w:sz w:val="12"/>
        </w:rPr>
        <w:t>¶</w:t>
      </w:r>
      <w:r w:rsidRPr="00EE4EA8">
        <w:rPr>
          <w:sz w:val="16"/>
        </w:rPr>
        <w:t xml:space="preserve"> Understandably, perhaps, the Administration has courted this kind of reaction. Better than anyone, </w:t>
      </w:r>
      <w:r w:rsidRPr="00E213FB">
        <w:rPr>
          <w:rStyle w:val="StyleUnderline"/>
        </w:rPr>
        <w:t xml:space="preserve">Administration </w:t>
      </w:r>
      <w:r w:rsidRPr="00561471">
        <w:rPr>
          <w:rStyle w:val="StyleUnderline"/>
        </w:rPr>
        <w:t>officials know the scale of the problems that would be created by a loss in the Supreme Court</w:t>
      </w:r>
      <w:r w:rsidRPr="00EE4EA8">
        <w:rPr>
          <w:sz w:val="16"/>
        </w:rPr>
        <w:t xml:space="preserve">. Advertising this possibility makes sense as a litigation strategy; Obama </w:t>
      </w:r>
      <w:r w:rsidRPr="00E213FB">
        <w:rPr>
          <w:rStyle w:val="StyleUnderline"/>
        </w:rPr>
        <w:t>officials don’t want to make it easy for the Supreme Court to rule against them</w:t>
      </w:r>
      <w:r w:rsidRPr="00EE4EA8">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213FB">
        <w:rPr>
          <w:rStyle w:val="StyleUnderline"/>
        </w:rPr>
        <w:t>If the Supreme Court strikes down the subsidies, the Administration will also have to answer for why it didn’t prepare for this possibility</w:t>
      </w:r>
      <w:r w:rsidRPr="00EE4EA8">
        <w:rPr>
          <w:sz w:val="16"/>
        </w:rPr>
        <w:t>.</w:t>
      </w:r>
      <w:r w:rsidRPr="001F25F0">
        <w:rPr>
          <w:sz w:val="12"/>
        </w:rPr>
        <w:t>¶</w:t>
      </w:r>
      <w:r w:rsidRPr="00EE4EA8">
        <w:rPr>
          <w:sz w:val="16"/>
        </w:rPr>
        <w:t xml:space="preserve"> </w:t>
      </w:r>
      <w:r w:rsidRPr="006D4DD7">
        <w:rPr>
          <w:rStyle w:val="Emphasis"/>
          <w:highlight w:val="cyan"/>
        </w:rPr>
        <w:t>For</w:t>
      </w:r>
      <w:r w:rsidRPr="00E213FB">
        <w:rPr>
          <w:rStyle w:val="Emphasis"/>
        </w:rPr>
        <w:t xml:space="preserve"> many </w:t>
      </w:r>
      <w:r w:rsidRPr="006D4DD7">
        <w:rPr>
          <w:rStyle w:val="Emphasis"/>
          <w:highlight w:val="cyan"/>
        </w:rPr>
        <w:t>people, the President</w:t>
      </w:r>
      <w:r w:rsidRPr="00E213FB">
        <w:rPr>
          <w:rStyle w:val="Emphasis"/>
        </w:rPr>
        <w:t xml:space="preserve"> of the United States </w:t>
      </w:r>
      <w:r w:rsidRPr="006D4DD7">
        <w:rPr>
          <w:rStyle w:val="Emphasis"/>
          <w:highlight w:val="cyan"/>
        </w:rPr>
        <w:t>is the government</w:t>
      </w:r>
      <w:r w:rsidRPr="00E213FB">
        <w:rPr>
          <w:rStyle w:val="Emphasis"/>
        </w:rPr>
        <w:t xml:space="preserve"> of the United States</w:t>
      </w:r>
      <w:r w:rsidRPr="00EE4EA8">
        <w:rPr>
          <w:sz w:val="16"/>
        </w:rPr>
        <w:t xml:space="preserve">. </w:t>
      </w:r>
      <w:r w:rsidRPr="006D4DD7">
        <w:rPr>
          <w:rStyle w:val="Emphasis"/>
          <w:highlight w:val="cyan"/>
        </w:rPr>
        <w:t>It’s why he gets the credit and blame for so many things</w:t>
      </w:r>
      <w:r w:rsidRPr="00EE4EA8">
        <w:rPr>
          <w:sz w:val="16"/>
        </w:rPr>
        <w:t xml:space="preserve">, like the economy, </w:t>
      </w:r>
      <w:r w:rsidRPr="006D4DD7">
        <w:rPr>
          <w:rStyle w:val="StyleUnderline"/>
          <w:highlight w:val="cyan"/>
        </w:rPr>
        <w:t>where</w:t>
      </w:r>
      <w:r w:rsidRPr="00C00C6F">
        <w:rPr>
          <w:rStyle w:val="StyleUnderline"/>
        </w:rPr>
        <w:t xml:space="preserve"> his </w:t>
      </w:r>
      <w:r w:rsidRPr="006D4DD7">
        <w:rPr>
          <w:rStyle w:val="StyleUnderline"/>
          <w:highlight w:val="cyan"/>
        </w:rPr>
        <w:t>influence can be hard to discern</w:t>
      </w:r>
      <w:r w:rsidRPr="00E213FB">
        <w:rPr>
          <w:rStyle w:val="StyleUnderline"/>
        </w:rPr>
        <w:t xml:space="preserve">. </w:t>
      </w:r>
      <w:r w:rsidRPr="006D4DD7">
        <w:rPr>
          <w:rStyle w:val="StyleUnderline"/>
          <w:highlight w:val="cyan"/>
        </w:rPr>
        <w:t xml:space="preserve">This is particularly true for a subject in which the President has invested so much </w:t>
      </w:r>
      <w:r w:rsidRPr="00C00C6F">
        <w:rPr>
          <w:rStyle w:val="StyleUnderline"/>
        </w:rPr>
        <w:t>of his</w:t>
      </w:r>
      <w:r w:rsidRPr="00E213FB">
        <w:rPr>
          <w:rStyle w:val="StyleUnderline"/>
        </w:rPr>
        <w:t xml:space="preserve"> personal and </w:t>
      </w:r>
      <w:r w:rsidRPr="006D4DD7">
        <w:rPr>
          <w:rStyle w:val="StyleUnderline"/>
          <w:highlight w:val="cyan"/>
        </w:rPr>
        <w:t>political capital</w:t>
      </w:r>
      <w:r w:rsidRPr="00EE4EA8">
        <w:rPr>
          <w:sz w:val="16"/>
        </w:rPr>
        <w:t xml:space="preserve">. </w:t>
      </w:r>
      <w:r w:rsidRPr="00E213FB">
        <w:rPr>
          <w:rStyle w:val="StyleUnderline"/>
        </w:rPr>
        <w:t xml:space="preserve">If the Supreme Court rules against him, </w:t>
      </w:r>
      <w:r w:rsidRPr="006D4DD7">
        <w:rPr>
          <w:rStyle w:val="StyleUnderline"/>
          <w:highlight w:val="cyan"/>
        </w:rPr>
        <w:t>the President can blame the Justices</w:t>
      </w:r>
      <w:r w:rsidRPr="00E213FB">
        <w:rPr>
          <w:rStyle w:val="StyleUnderline"/>
        </w:rPr>
        <w:t xml:space="preserve"> or the Republicans </w:t>
      </w:r>
      <w:r w:rsidRPr="006D4DD7">
        <w:rPr>
          <w:rStyle w:val="StyleUnderline"/>
          <w:highlight w:val="cyan"/>
        </w:rPr>
        <w:t>or anyone he likes</w:t>
      </w:r>
      <w:r w:rsidRPr="00E213FB">
        <w:rPr>
          <w:rStyle w:val="StyleUnderline"/>
        </w:rPr>
        <w:t>, and he may even be correct.</w:t>
      </w:r>
      <w:r w:rsidRPr="00EE4EA8">
        <w:rPr>
          <w:sz w:val="16"/>
        </w:rPr>
        <w:t xml:space="preserve"> </w:t>
      </w:r>
      <w:r w:rsidRPr="006D4DD7">
        <w:rPr>
          <w:rStyle w:val="Emphasis"/>
          <w:highlight w:val="cyan"/>
        </w:rPr>
        <w:t>But the buck will stop with him.</w:t>
      </w:r>
    </w:p>
    <w:p w14:paraId="4CFCD412" w14:textId="77777777" w:rsidR="00730D49" w:rsidRPr="00175709" w:rsidRDefault="00730D49" w:rsidP="00730D49">
      <w:pPr>
        <w:pStyle w:val="Heading4"/>
        <w:rPr>
          <w:rFonts w:cs="Times New Roman"/>
        </w:rPr>
      </w:pPr>
      <w:r>
        <w:rPr>
          <w:rFonts w:cs="Times New Roman"/>
        </w:rPr>
        <w:t>“</w:t>
      </w:r>
      <w:r w:rsidRPr="00175709">
        <w:rPr>
          <w:rFonts w:cs="Times New Roman"/>
        </w:rPr>
        <w:t>USFG” means all three branches.</w:t>
      </w:r>
    </w:p>
    <w:p w14:paraId="1A609F4B" w14:textId="77777777" w:rsidR="00730D49" w:rsidRPr="00175709" w:rsidRDefault="00730D49" w:rsidP="00730D49">
      <w:r w:rsidRPr="00175709">
        <w:rPr>
          <w:rStyle w:val="Style13ptBold"/>
        </w:rPr>
        <w:t>S3 18</w:t>
      </w:r>
      <w:r w:rsidRPr="00175709">
        <w:t xml:space="preserve"> (Science Safety Security, 2-15-2018, "Introduction to U.S. Law &amp; Policy," https://www.phe.gov/s3/law/Pages/default.aspx#)</w:t>
      </w:r>
    </w:p>
    <w:p w14:paraId="07CBB12E" w14:textId="77777777" w:rsidR="00730D49" w:rsidRPr="00175709" w:rsidRDefault="00730D49" w:rsidP="00730D49">
      <w:pPr>
        <w:rPr>
          <w:sz w:val="16"/>
        </w:rPr>
      </w:pPr>
      <w:r w:rsidRPr="00175709">
        <w:rPr>
          <w:sz w:val="16"/>
        </w:rPr>
        <w:t>U.S. Government Structure</w:t>
      </w:r>
    </w:p>
    <w:p w14:paraId="2C58D647" w14:textId="77777777" w:rsidR="00730D49" w:rsidRPr="00175709" w:rsidRDefault="00730D49" w:rsidP="00730D49">
      <w:pPr>
        <w:rPr>
          <w:sz w:val="16"/>
        </w:rPr>
      </w:pPr>
      <w:r w:rsidRPr="00175709">
        <w:rPr>
          <w:rStyle w:val="StyleUnderline"/>
        </w:rPr>
        <w:t>The</w:t>
      </w:r>
      <w:r w:rsidRPr="00175709">
        <w:rPr>
          <w:sz w:val="16"/>
        </w:rPr>
        <w:t xml:space="preserve"> United States (US) </w:t>
      </w:r>
      <w:r w:rsidRPr="00175709">
        <w:rPr>
          <w:rStyle w:val="StyleUnderline"/>
        </w:rPr>
        <w:t xml:space="preserve">Constitution </w:t>
      </w:r>
      <w:r w:rsidRPr="00175709">
        <w:rPr>
          <w:rStyle w:val="Emphasis"/>
        </w:rPr>
        <w:t>defines</w:t>
      </w:r>
      <w:r w:rsidRPr="00175709">
        <w:rPr>
          <w:sz w:val="16"/>
        </w:rPr>
        <w:t xml:space="preserve"> the three branches of </w:t>
      </w:r>
      <w:r w:rsidRPr="006D4DD7">
        <w:rPr>
          <w:rStyle w:val="Emphasis"/>
          <w:highlight w:val="cyan"/>
        </w:rPr>
        <w:t>the US F</w:t>
      </w:r>
      <w:r w:rsidRPr="00175709">
        <w:rPr>
          <w:sz w:val="16"/>
        </w:rPr>
        <w:t xml:space="preserve">ederal </w:t>
      </w:r>
      <w:r w:rsidRPr="006D4DD7">
        <w:rPr>
          <w:rStyle w:val="Emphasis"/>
          <w:highlight w:val="cyan"/>
        </w:rPr>
        <w:t>G</w:t>
      </w:r>
      <w:r w:rsidRPr="00175709">
        <w:rPr>
          <w:sz w:val="16"/>
        </w:rPr>
        <w:t xml:space="preserve">overnment and their powers, as well as the powers that are reserved to the States and to individuals. Under the Constitution, </w:t>
      </w:r>
      <w:r w:rsidRPr="00175709">
        <w:rPr>
          <w:rStyle w:val="StyleUnderline"/>
        </w:rPr>
        <w:t>the Federal government of the U</w:t>
      </w:r>
      <w:r w:rsidRPr="00175709">
        <w:rPr>
          <w:sz w:val="16"/>
        </w:rPr>
        <w:t xml:space="preserve">nited </w:t>
      </w:r>
      <w:r w:rsidRPr="00175709">
        <w:rPr>
          <w:rStyle w:val="StyleUnderline"/>
        </w:rPr>
        <w:t>S</w:t>
      </w:r>
      <w:r w:rsidRPr="00175709">
        <w:rPr>
          <w:sz w:val="16"/>
        </w:rPr>
        <w:t xml:space="preserve">tates </w:t>
      </w:r>
      <w:r w:rsidRPr="006D4DD7">
        <w:rPr>
          <w:rStyle w:val="StyleUnderline"/>
          <w:highlight w:val="cyan"/>
        </w:rPr>
        <w:t>is divided into three parts</w:t>
      </w:r>
      <w:r w:rsidRPr="00175709">
        <w:rPr>
          <w:sz w:val="16"/>
        </w:rPr>
        <w:t>:</w:t>
      </w:r>
    </w:p>
    <w:p w14:paraId="67212DD8" w14:textId="77777777" w:rsidR="00730D49" w:rsidRPr="00175709" w:rsidRDefault="00730D49" w:rsidP="00730D49">
      <w:pPr>
        <w:rPr>
          <w:sz w:val="16"/>
        </w:rPr>
      </w:pPr>
      <w:r w:rsidRPr="00175709">
        <w:rPr>
          <w:sz w:val="16"/>
        </w:rPr>
        <w:t xml:space="preserve">The Legislative Branch, or </w:t>
      </w:r>
      <w:r w:rsidRPr="006D4DD7">
        <w:rPr>
          <w:rStyle w:val="Emphasis"/>
          <w:highlight w:val="cyan"/>
        </w:rPr>
        <w:t>Congress</w:t>
      </w:r>
      <w:r w:rsidRPr="00175709">
        <w:rPr>
          <w:sz w:val="16"/>
        </w:rPr>
        <w:t>, which is comprised of the House of Representatives and the Senate</w:t>
      </w:r>
    </w:p>
    <w:p w14:paraId="7EE89F51" w14:textId="77777777" w:rsidR="00730D49" w:rsidRPr="00175709" w:rsidRDefault="00730D49" w:rsidP="00730D49">
      <w:pPr>
        <w:rPr>
          <w:sz w:val="16"/>
        </w:rPr>
      </w:pPr>
      <w:r w:rsidRPr="006D4DD7">
        <w:rPr>
          <w:rStyle w:val="StyleUnderline"/>
          <w:highlight w:val="cyan"/>
        </w:rPr>
        <w:t xml:space="preserve">The </w:t>
      </w:r>
      <w:r w:rsidRPr="006D4DD7">
        <w:rPr>
          <w:rStyle w:val="Emphasis"/>
          <w:highlight w:val="cyan"/>
        </w:rPr>
        <w:t>Executive</w:t>
      </w:r>
      <w:r w:rsidRPr="00175709">
        <w:rPr>
          <w:sz w:val="16"/>
        </w:rPr>
        <w:t xml:space="preserve"> Branch, which includes the Executive Office of the President and the Federal agencies</w:t>
      </w:r>
    </w:p>
    <w:p w14:paraId="3D34DD30" w14:textId="77777777" w:rsidR="00730D49" w:rsidRPr="00175709" w:rsidRDefault="00730D49" w:rsidP="00730D49">
      <w:pPr>
        <w:rPr>
          <w:sz w:val="16"/>
          <w:szCs w:val="16"/>
          <w:u w:val="single"/>
        </w:rPr>
      </w:pPr>
      <w:r w:rsidRPr="006D4DD7">
        <w:rPr>
          <w:rStyle w:val="StyleUnderline"/>
          <w:highlight w:val="cyan"/>
        </w:rPr>
        <w:t xml:space="preserve">The </w:t>
      </w:r>
      <w:r w:rsidRPr="006D4DD7">
        <w:rPr>
          <w:rStyle w:val="Emphasis"/>
          <w:highlight w:val="cyan"/>
        </w:rPr>
        <w:t>Judiciary</w:t>
      </w:r>
      <w:r w:rsidRPr="00175709">
        <w:rPr>
          <w:rStyle w:val="StyleUnderline"/>
        </w:rPr>
        <w:t xml:space="preserve"> Branch</w:t>
      </w:r>
      <w:r w:rsidRPr="00175709">
        <w:rPr>
          <w:sz w:val="16"/>
        </w:rPr>
        <w:t xml:space="preserve">, which includes the Supreme Court and </w:t>
      </w:r>
      <w:r w:rsidRPr="00175709">
        <w:rPr>
          <w:sz w:val="16"/>
          <w:szCs w:val="16"/>
        </w:rPr>
        <w:t>Federal Appellate and District Courts</w:t>
      </w:r>
    </w:p>
    <w:p w14:paraId="30165088" w14:textId="77777777" w:rsidR="00730D49" w:rsidRPr="00175709" w:rsidRDefault="00730D49" w:rsidP="00730D49">
      <w:pPr>
        <w:pStyle w:val="Heading4"/>
        <w:rPr>
          <w:rFonts w:cs="Times New Roman"/>
        </w:rPr>
      </w:pPr>
      <w:r>
        <w:rPr>
          <w:rFonts w:cs="Times New Roman"/>
        </w:rPr>
        <w:t>“</w:t>
      </w:r>
      <w:r w:rsidRPr="00175709">
        <w:rPr>
          <w:rFonts w:cs="Times New Roman"/>
        </w:rPr>
        <w:t>the” means all.</w:t>
      </w:r>
    </w:p>
    <w:p w14:paraId="631C3FEE" w14:textId="77777777" w:rsidR="00730D49" w:rsidRPr="00175709" w:rsidRDefault="00730D49" w:rsidP="00730D49">
      <w:r w:rsidRPr="00175709">
        <w:rPr>
          <w:rStyle w:val="Style13ptBold"/>
        </w:rPr>
        <w:t>Supreme Court of Kentucky 3</w:t>
      </w:r>
      <w:r w:rsidRPr="00175709">
        <w:t xml:space="preserve"> (“Kotila v. Commonwealth,” 2000-SC-0341-MR, Lexis)</w:t>
      </w:r>
    </w:p>
    <w:p w14:paraId="4DCD7516" w14:textId="77777777" w:rsidR="00730D49" w:rsidRPr="00175709" w:rsidRDefault="00730D49" w:rsidP="00730D49">
      <w:pPr>
        <w:rPr>
          <w:sz w:val="16"/>
        </w:rPr>
      </w:pPr>
      <w:r w:rsidRPr="006D4DD7">
        <w:rPr>
          <w:rStyle w:val="StyleUnderline"/>
          <w:highlight w:val="cyan"/>
        </w:rPr>
        <w:t>Whether a</w:t>
      </w:r>
      <w:r w:rsidRPr="00175709">
        <w:rPr>
          <w:sz w:val="16"/>
        </w:rPr>
        <w:t xml:space="preserve"> conviction under this </w:t>
      </w:r>
      <w:r w:rsidRPr="006D4DD7">
        <w:rPr>
          <w:rStyle w:val="StyleUnderline"/>
          <w:highlight w:val="cyan"/>
        </w:rPr>
        <w:t>statute requires</w:t>
      </w:r>
      <w:r w:rsidRPr="00175709">
        <w:rPr>
          <w:sz w:val="16"/>
        </w:rPr>
        <w:t xml:space="preserve"> possession of </w:t>
      </w:r>
      <w:r w:rsidRPr="006D4DD7">
        <w:rPr>
          <w:rStyle w:val="Emphasis"/>
          <w:highlight w:val="cyan"/>
        </w:rPr>
        <w:t>all</w:t>
      </w:r>
      <w:r w:rsidRPr="00175709">
        <w:rPr>
          <w:sz w:val="16"/>
        </w:rPr>
        <w:t xml:space="preserve"> (</w:t>
      </w:r>
      <w:r w:rsidRPr="006D4DD7">
        <w:rPr>
          <w:rStyle w:val="StyleUnderline"/>
          <w:highlight w:val="cyan"/>
        </w:rPr>
        <w:t xml:space="preserve">as opposed to </w:t>
      </w:r>
      <w:r w:rsidRPr="006D4DD7">
        <w:rPr>
          <w:rStyle w:val="Emphasis"/>
          <w:highlight w:val="cyan"/>
        </w:rPr>
        <w:t>any</w:t>
      </w:r>
      <w:r w:rsidRPr="00175709">
        <w:rPr>
          <w:sz w:val="16"/>
        </w:rPr>
        <w:t xml:space="preserve">) of the chemicals or equipment necessary to manufacture [**24]  methamphetamine under some manufacturing process </w:t>
      </w:r>
      <w:r w:rsidRPr="006D4DD7">
        <w:rPr>
          <w:rStyle w:val="StyleUnderline"/>
          <w:highlight w:val="cyan"/>
        </w:rPr>
        <w:t>is a matter of</w:t>
      </w:r>
      <w:r w:rsidRPr="00175709">
        <w:rPr>
          <w:rStyle w:val="StyleUnderline"/>
        </w:rPr>
        <w:t xml:space="preserve"> statutory </w:t>
      </w:r>
      <w:r w:rsidRPr="006D4DD7">
        <w:rPr>
          <w:rStyle w:val="StyleUnderline"/>
          <w:highlight w:val="cyan"/>
        </w:rPr>
        <w:t>construction</w:t>
      </w:r>
      <w:r w:rsidRPr="00175709">
        <w:rPr>
          <w:sz w:val="16"/>
        </w:rPr>
        <w:t xml:space="preserve">.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6D4DD7">
        <w:rPr>
          <w:rStyle w:val="StyleUnderline"/>
          <w:highlight w:val="cyan"/>
        </w:rPr>
        <w:t>The presence of the article "</w:t>
      </w:r>
      <w:r w:rsidRPr="006D4DD7">
        <w:rPr>
          <w:rStyle w:val="Emphasis"/>
          <w:highlight w:val="cyan"/>
        </w:rPr>
        <w:t>the</w:t>
      </w:r>
      <w:r w:rsidRPr="006D4DD7">
        <w:rPr>
          <w:rStyle w:val="StyleUnderline"/>
          <w:highlight w:val="cyan"/>
        </w:rPr>
        <w:t>" is significant</w:t>
      </w:r>
      <w:r w:rsidRPr="006D4DD7">
        <w:rPr>
          <w:sz w:val="16"/>
          <w:highlight w:val="cyan"/>
        </w:rPr>
        <w:t xml:space="preserve"> </w:t>
      </w:r>
      <w:r w:rsidRPr="006D4DD7">
        <w:rPr>
          <w:rStyle w:val="StyleUnderline"/>
          <w:highlight w:val="cyan"/>
        </w:rPr>
        <w:t>because</w:t>
      </w:r>
      <w:r w:rsidRPr="00175709">
        <w:rPr>
          <w:sz w:val="16"/>
        </w:rPr>
        <w:t xml:space="preserve">, </w:t>
      </w:r>
      <w:r w:rsidRPr="00175709">
        <w:rPr>
          <w:rStyle w:val="StyleUnderline"/>
        </w:rPr>
        <w:t>grammatically speaking</w:t>
      </w:r>
      <w:r w:rsidRPr="00175709">
        <w:rPr>
          <w:sz w:val="16"/>
        </w:rPr>
        <w:t xml:space="preserve">, possession of </w:t>
      </w:r>
      <w:r w:rsidRPr="006D4DD7">
        <w:rPr>
          <w:rStyle w:val="Emphasis"/>
          <w:highlight w:val="cyan"/>
        </w:rPr>
        <w:t>some but not all</w:t>
      </w:r>
      <w:r w:rsidRPr="00175709">
        <w:rPr>
          <w:sz w:val="16"/>
        </w:rPr>
        <w:t xml:space="preserve"> of the chemicals or equipment </w:t>
      </w:r>
      <w:r w:rsidRPr="006D4DD7">
        <w:rPr>
          <w:rStyle w:val="Emphasis"/>
          <w:highlight w:val="cyan"/>
        </w:rPr>
        <w:t>does not</w:t>
      </w:r>
      <w:r w:rsidRPr="00175709">
        <w:rPr>
          <w:rStyle w:val="Emphasis"/>
        </w:rPr>
        <w:t xml:space="preserve"> </w:t>
      </w:r>
      <w:r w:rsidRPr="006D4DD7">
        <w:rPr>
          <w:rStyle w:val="Emphasis"/>
          <w:highlight w:val="cyan"/>
        </w:rPr>
        <w:t>satisfy</w:t>
      </w:r>
      <w:r w:rsidRPr="00175709">
        <w:rPr>
          <w:sz w:val="16"/>
        </w:rPr>
        <w:t xml:space="preserve"> the statutory language. </w:t>
      </w:r>
    </w:p>
    <w:p w14:paraId="5E11AED9" w14:textId="77777777" w:rsidR="00730D49" w:rsidRPr="00175709" w:rsidRDefault="00730D49" w:rsidP="00730D49">
      <w:pPr>
        <w:rPr>
          <w:sz w:val="16"/>
        </w:rPr>
      </w:pPr>
      <w:r w:rsidRPr="00175709">
        <w:rPr>
          <w:sz w:val="16"/>
        </w:rPr>
        <w:t>FN 10</w:t>
      </w:r>
    </w:p>
    <w:p w14:paraId="676D9D36" w14:textId="77777777" w:rsidR="00730D49" w:rsidRPr="00175709" w:rsidRDefault="00730D49" w:rsidP="00730D49">
      <w:pPr>
        <w:rPr>
          <w:sz w:val="16"/>
        </w:rPr>
      </w:pPr>
      <w:r w:rsidRPr="00175709">
        <w:rPr>
          <w:rStyle w:val="StyleUnderline"/>
        </w:rPr>
        <w:t>In the context of statutory construction</w:t>
      </w:r>
      <w:r w:rsidRPr="00175709">
        <w:rPr>
          <w:sz w:val="16"/>
        </w:rPr>
        <w:t>, "</w:t>
      </w:r>
      <w:r w:rsidRPr="006D4DD7">
        <w:rPr>
          <w:rStyle w:val="Emphasis"/>
          <w:highlight w:val="cyan"/>
        </w:rPr>
        <w:t>the</w:t>
      </w:r>
      <w:r w:rsidRPr="00175709">
        <w:rPr>
          <w:sz w:val="16"/>
        </w:rPr>
        <w:t xml:space="preserve">" </w:t>
      </w:r>
      <w:r w:rsidRPr="006D4DD7">
        <w:rPr>
          <w:rStyle w:val="StyleUnderline"/>
          <w:highlight w:val="cyan"/>
        </w:rPr>
        <w:t>is used as a function word before</w:t>
      </w:r>
      <w:r w:rsidRPr="00175709">
        <w:rPr>
          <w:rStyle w:val="StyleUnderline"/>
        </w:rPr>
        <w:t xml:space="preserve"> a plural noun denoting </w:t>
      </w:r>
      <w:r w:rsidRPr="006D4DD7">
        <w:rPr>
          <w:rStyle w:val="StyleUnderline"/>
          <w:highlight w:val="cyan"/>
        </w:rPr>
        <w:t xml:space="preserve">a group to indicate reference to the </w:t>
      </w:r>
      <w:r w:rsidRPr="006D4DD7">
        <w:rPr>
          <w:rStyle w:val="Emphasis"/>
          <w:highlight w:val="cyan"/>
        </w:rPr>
        <w:t>group as a whole</w:t>
      </w:r>
      <w:r w:rsidRPr="00175709">
        <w:rPr>
          <w:sz w:val="16"/>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73350D69" w14:textId="77777777" w:rsidR="00730D49" w:rsidRPr="00175709" w:rsidRDefault="00730D49" w:rsidP="00730D49">
      <w:pPr>
        <w:rPr>
          <w:sz w:val="16"/>
        </w:rPr>
      </w:pPr>
      <w:r w:rsidRPr="00175709">
        <w:rPr>
          <w:sz w:val="16"/>
        </w:rPr>
        <w:t>End FN 10</w:t>
      </w:r>
    </w:p>
    <w:p w14:paraId="55506B75" w14:textId="77777777" w:rsidR="00730D49" w:rsidRPr="00175709" w:rsidRDefault="00730D49" w:rsidP="00730D49">
      <w:pPr>
        <w:rPr>
          <w:sz w:val="16"/>
        </w:rPr>
      </w:pPr>
      <w:r w:rsidRPr="00175709">
        <w:rPr>
          <w:sz w:val="16"/>
        </w:rPr>
        <w:t>"</w:t>
      </w:r>
      <w:r w:rsidRPr="00175709">
        <w:rPr>
          <w:rStyle w:val="Emphasis"/>
        </w:rPr>
        <w:t>The</w:t>
      </w:r>
      <w:r w:rsidRPr="00175709">
        <w:rPr>
          <w:sz w:val="16"/>
        </w:rPr>
        <w:t xml:space="preserve">" </w:t>
      </w:r>
      <w:r w:rsidRPr="00175709">
        <w:rPr>
          <w:rStyle w:val="StyleUnderline"/>
        </w:rPr>
        <w:t>is "[u]sed</w:t>
      </w:r>
      <w:r w:rsidRPr="00175709">
        <w:rPr>
          <w:sz w:val="16"/>
        </w:rPr>
        <w:t xml:space="preserve"> as [**25]  a function word before a plural noun </w:t>
      </w:r>
      <w:r w:rsidRPr="00175709">
        <w:rPr>
          <w:rStyle w:val="StyleUnderline"/>
        </w:rPr>
        <w:t xml:space="preserve">denoting a group to indicate reference to the </w:t>
      </w:r>
      <w:r w:rsidRPr="00175709">
        <w:rPr>
          <w:rStyle w:val="Emphasis"/>
        </w:rPr>
        <w:t>group as a</w:t>
      </w:r>
      <w:r w:rsidRPr="00175709">
        <w:rPr>
          <w:rStyle w:val="StyleUnderline"/>
        </w:rPr>
        <w:t xml:space="preserve"> </w:t>
      </w:r>
      <w:r w:rsidRPr="00175709">
        <w:rPr>
          <w:rStyle w:val="Emphasis"/>
        </w:rPr>
        <w:t>whole</w:t>
      </w:r>
      <w:r w:rsidRPr="00175709">
        <w:rPr>
          <w:sz w:val="16"/>
        </w:rPr>
        <w:t xml:space="preserve">." Webster's Third New International Dictionary 2369 (1993). </w:t>
      </w:r>
      <w:r w:rsidRPr="00175709">
        <w:rPr>
          <w:rStyle w:val="StyleUnderline"/>
        </w:rPr>
        <w:t xml:space="preserve">In decisions spanning three different centuries, </w:t>
      </w:r>
      <w:r w:rsidRPr="00175709">
        <w:rPr>
          <w:sz w:val="16"/>
        </w:rPr>
        <w:t>the appellate</w:t>
      </w:r>
      <w:r w:rsidRPr="00175709">
        <w:rPr>
          <w:rStyle w:val="StyleUnderline"/>
        </w:rPr>
        <w:t xml:space="preserve"> courts </w:t>
      </w:r>
      <w:r w:rsidRPr="00175709">
        <w:rPr>
          <w:sz w:val="16"/>
        </w:rPr>
        <w:t>of this Commonwealth</w:t>
      </w:r>
      <w:r w:rsidRPr="00175709">
        <w:rPr>
          <w:rStyle w:val="StyleUnderline"/>
        </w:rPr>
        <w:t xml:space="preserve"> have found use of the word "</w:t>
      </w:r>
      <w:r w:rsidRPr="00175709">
        <w:rPr>
          <w:rStyle w:val="Emphasis"/>
        </w:rPr>
        <w:t>the</w:t>
      </w:r>
      <w:r w:rsidRPr="00175709">
        <w:rPr>
          <w:rStyle w:val="StyleUnderline"/>
        </w:rPr>
        <w:t>" to have a significant effect upon meaning</w:t>
      </w:r>
      <w:r w:rsidRPr="00175709">
        <w:rPr>
          <w:sz w:val="16"/>
        </w:rPr>
        <w:t>. See Revenue Cabinet v. Hubbard, Ky., 37 S.W.3d 717, 719-20 (2000) ("[</w:t>
      </w:r>
      <w:r w:rsidRPr="00175709">
        <w:rPr>
          <w:rStyle w:val="StyleUnderline"/>
        </w:rPr>
        <w:t>U]se of</w:t>
      </w:r>
      <w:r w:rsidRPr="00175709">
        <w:rPr>
          <w:sz w:val="16"/>
        </w:rPr>
        <w:t xml:space="preserve"> the definite article </w:t>
      </w:r>
      <w:r w:rsidRPr="006D4DD7">
        <w:rPr>
          <w:rStyle w:val="Emphasis"/>
          <w:highlight w:val="cyan"/>
        </w:rPr>
        <w:t>'the'</w:t>
      </w:r>
      <w:r w:rsidRPr="006D4DD7">
        <w:rPr>
          <w:sz w:val="16"/>
          <w:highlight w:val="cyan"/>
        </w:rPr>
        <w:t xml:space="preserve"> </w:t>
      </w:r>
      <w:r w:rsidRPr="006D4DD7">
        <w:rPr>
          <w:rStyle w:val="Emphasis"/>
          <w:highlight w:val="cyan"/>
        </w:rPr>
        <w:t>indicates</w:t>
      </w:r>
      <w:r w:rsidRPr="00175709">
        <w:rPr>
          <w:sz w:val="16"/>
        </w:rPr>
        <w:t xml:space="preserve"> that the statute refers to </w:t>
      </w:r>
      <w:r w:rsidRPr="006D4DD7">
        <w:rPr>
          <w:rStyle w:val="Emphasis"/>
          <w:highlight w:val="cyan"/>
        </w:rPr>
        <w:t xml:space="preserve">the </w:t>
      </w:r>
      <w:r w:rsidRPr="006D4DD7">
        <w:rPr>
          <w:rStyle w:val="Emphasis"/>
          <w:sz w:val="32"/>
          <w:szCs w:val="52"/>
          <w:highlight w:val="cyan"/>
        </w:rPr>
        <w:t>entire body</w:t>
      </w:r>
      <w:r w:rsidRPr="006D4DD7">
        <w:rPr>
          <w:rStyle w:val="Emphasis"/>
          <w:sz w:val="32"/>
          <w:highlight w:val="cyan"/>
        </w:rPr>
        <w:t xml:space="preserve"> and not</w:t>
      </w:r>
      <w:r w:rsidRPr="00175709">
        <w:t xml:space="preserve"> </w:t>
      </w:r>
      <w:r w:rsidRPr="00175709">
        <w:rPr>
          <w:sz w:val="16"/>
          <w:szCs w:val="16"/>
        </w:rPr>
        <w:t xml:space="preserve">to </w:t>
      </w:r>
      <w:r w:rsidRPr="006D4DD7">
        <w:rPr>
          <w:rStyle w:val="Emphasis"/>
          <w:sz w:val="32"/>
          <w:szCs w:val="52"/>
          <w:highlight w:val="cyan"/>
        </w:rPr>
        <w:t>discrete parts</w:t>
      </w:r>
      <w:r w:rsidRPr="006D4DD7">
        <w:rPr>
          <w:rStyle w:val="Emphasis"/>
          <w:sz w:val="32"/>
          <w:highlight w:val="cyan"/>
        </w:rPr>
        <w:t xml:space="preserve"> </w:t>
      </w:r>
      <w:r w:rsidRPr="006D4DD7">
        <w:rPr>
          <w:rStyle w:val="Emphasis"/>
          <w:highlight w:val="cyan"/>
        </w:rPr>
        <w:t>or components</w:t>
      </w:r>
      <w:r w:rsidRPr="00175709">
        <w:rPr>
          <w:sz w:val="16"/>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09373A27" w14:textId="77777777" w:rsidR="00730D49" w:rsidRPr="00175709" w:rsidRDefault="00730D49" w:rsidP="00730D49">
      <w:pPr>
        <w:rPr>
          <w:sz w:val="16"/>
        </w:rPr>
      </w:pPr>
      <w:r w:rsidRPr="00175709">
        <w:rPr>
          <w:sz w:val="16"/>
        </w:rPr>
        <w:t>FN 11</w:t>
      </w:r>
    </w:p>
    <w:p w14:paraId="26BEAB0F" w14:textId="77777777" w:rsidR="00730D49" w:rsidRPr="00175709" w:rsidRDefault="00730D49" w:rsidP="00730D49">
      <w:pPr>
        <w:rPr>
          <w:sz w:val="16"/>
        </w:rPr>
      </w:pPr>
      <w:r w:rsidRPr="00175709">
        <w:rPr>
          <w:rStyle w:val="StyleUnderline"/>
        </w:rPr>
        <w:t>The Kentucky Supreme Court construes the phrase "</w:t>
      </w:r>
      <w:r w:rsidRPr="00175709">
        <w:rPr>
          <w:rStyle w:val="Emphasis"/>
        </w:rPr>
        <w:t>the</w:t>
      </w:r>
      <w:r w:rsidRPr="00175709">
        <w:rPr>
          <w:sz w:val="16"/>
        </w:rPr>
        <w:t xml:space="preserve"> </w:t>
      </w:r>
      <w:r w:rsidRPr="00175709">
        <w:rPr>
          <w:rStyle w:val="Emphasis"/>
        </w:rPr>
        <w:t>chemicals</w:t>
      </w:r>
      <w:r w:rsidRPr="00175709">
        <w:rPr>
          <w:sz w:val="16"/>
        </w:rPr>
        <w:t xml:space="preserve"> or equipment" as used in Ky. Rev. Stat. Ann. § Ky. Rev. Stat. § 218A.1432(1)(b) </w:t>
      </w:r>
      <w:r w:rsidRPr="00175709">
        <w:rPr>
          <w:rStyle w:val="StyleUnderline"/>
        </w:rPr>
        <w:t xml:space="preserve">to mean </w:t>
      </w:r>
      <w:r w:rsidRPr="00175709">
        <w:rPr>
          <w:rStyle w:val="Emphasis"/>
        </w:rPr>
        <w:t>all</w:t>
      </w:r>
      <w:r w:rsidRPr="00175709">
        <w:rPr>
          <w:rStyle w:val="StyleUnderline"/>
        </w:rPr>
        <w:t xml:space="preserve"> of the chemicals</w:t>
      </w:r>
      <w:r w:rsidRPr="00175709">
        <w:rPr>
          <w:sz w:val="16"/>
        </w:rPr>
        <w:t xml:space="preserve"> or all of the equipment necessary to manufacture methamphetamine. More like this Headnote</w:t>
      </w:r>
    </w:p>
    <w:p w14:paraId="7BB51D76" w14:textId="77777777" w:rsidR="00730D49" w:rsidRPr="00175709" w:rsidRDefault="00730D49" w:rsidP="00730D49">
      <w:pPr>
        <w:rPr>
          <w:sz w:val="16"/>
        </w:rPr>
      </w:pPr>
      <w:r w:rsidRPr="00175709">
        <w:rPr>
          <w:sz w:val="16"/>
        </w:rPr>
        <w:t>End FN 11</w:t>
      </w:r>
    </w:p>
    <w:p w14:paraId="6E382EDA" w14:textId="77777777" w:rsidR="00730D49" w:rsidRPr="00175709" w:rsidRDefault="00730D49" w:rsidP="00730D49">
      <w:pPr>
        <w:rPr>
          <w:sz w:val="16"/>
        </w:rPr>
      </w:pPr>
      <w:r w:rsidRPr="00175709">
        <w:rPr>
          <w:sz w:val="16"/>
        </w:rPr>
        <w:t>we construe "the chemicals or equipment" to mean all of the chemicals or all of the equipment necessary to manufacture methamphetamine.</w:t>
      </w:r>
    </w:p>
    <w:p w14:paraId="7C6A4C1D" w14:textId="77777777" w:rsidR="00730D49" w:rsidRPr="00175709" w:rsidRDefault="00730D49" w:rsidP="00730D49">
      <w:pPr>
        <w:pStyle w:val="Heading4"/>
        <w:rPr>
          <w:rFonts w:cs="Times New Roman"/>
        </w:rPr>
      </w:pPr>
      <w:r>
        <w:rPr>
          <w:rFonts w:cs="Times New Roman"/>
        </w:rPr>
        <w:t>“</w:t>
      </w:r>
      <w:r w:rsidRPr="00175709">
        <w:rPr>
          <w:rFonts w:cs="Times New Roman"/>
        </w:rPr>
        <w:t>resolved.”</w:t>
      </w:r>
    </w:p>
    <w:p w14:paraId="14F6FC88" w14:textId="77777777" w:rsidR="00730D49" w:rsidRPr="00175709" w:rsidRDefault="00730D49" w:rsidP="00730D49">
      <w:pPr>
        <w:pStyle w:val="CiteSpacing"/>
        <w:spacing w:before="0"/>
      </w:pPr>
      <w:r w:rsidRPr="00175709">
        <w:rPr>
          <w:rStyle w:val="Heading4Char"/>
          <w:rFonts w:cs="Times New Roman"/>
        </w:rPr>
        <w:t>LHR</w:t>
      </w:r>
      <w:r w:rsidRPr="00175709">
        <w:t xml:space="preserve"> </w:t>
      </w:r>
      <w:r w:rsidRPr="00175709">
        <w:rPr>
          <w:rStyle w:val="Heading4Char"/>
          <w:rFonts w:cs="Times New Roman"/>
        </w:rPr>
        <w:t xml:space="preserve">No Date </w:t>
      </w:r>
      <w:r w:rsidRPr="00175709">
        <w:t>(Louisiana House of Representatives, “Legislative Glossary,”</w:t>
      </w:r>
      <w:r w:rsidRPr="00175709">
        <w:rPr>
          <w:rStyle w:val="Heading4Char"/>
          <w:rFonts w:cs="Times New Roman"/>
        </w:rPr>
        <w:t xml:space="preserve"> </w:t>
      </w:r>
      <w:r w:rsidRPr="00175709">
        <w:t xml:space="preserve">https://www.legis.la.gov/legis/Glossary.aspx#Reading%20of%20a%20bill, Accessed: 9-12-2021) </w:t>
      </w:r>
    </w:p>
    <w:p w14:paraId="6242BAF5" w14:textId="77777777" w:rsidR="00730D49" w:rsidRPr="00175709" w:rsidRDefault="00730D49" w:rsidP="00730D49">
      <w:pPr>
        <w:rPr>
          <w:rStyle w:val="StyleUnderline"/>
        </w:rPr>
      </w:pPr>
      <w:r w:rsidRPr="006D4DD7">
        <w:rPr>
          <w:rStyle w:val="StyleUnderline"/>
          <w:highlight w:val="cyan"/>
        </w:rPr>
        <w:t>Resolution</w:t>
      </w:r>
    </w:p>
    <w:p w14:paraId="350B22C5" w14:textId="77777777" w:rsidR="00730D49" w:rsidRDefault="00730D49" w:rsidP="00730D49">
      <w:pPr>
        <w:rPr>
          <w:sz w:val="16"/>
        </w:rPr>
      </w:pPr>
      <w:r w:rsidRPr="006D4DD7">
        <w:rPr>
          <w:rStyle w:val="StyleUnderline"/>
          <w:highlight w:val="cyan"/>
        </w:rPr>
        <w:t xml:space="preserve">A </w:t>
      </w:r>
      <w:r w:rsidRPr="006D4DD7">
        <w:rPr>
          <w:rStyle w:val="Emphasis"/>
          <w:highlight w:val="cyan"/>
        </w:rPr>
        <w:t>legislative</w:t>
      </w:r>
      <w:r w:rsidRPr="006D4DD7">
        <w:rPr>
          <w:rStyle w:val="StyleUnderline"/>
          <w:highlight w:val="cyan"/>
        </w:rPr>
        <w:t xml:space="preserve"> instrument</w:t>
      </w:r>
      <w:r w:rsidRPr="00175709">
        <w:rPr>
          <w:sz w:val="16"/>
        </w:rPr>
        <w:t xml:space="preserve"> </w:t>
      </w:r>
      <w:r w:rsidRPr="00175709">
        <w:rPr>
          <w:rStyle w:val="StyleUnderline"/>
        </w:rPr>
        <w:t>that</w:t>
      </w:r>
      <w:r w:rsidRPr="00175709">
        <w:rPr>
          <w:sz w:val="16"/>
        </w:rPr>
        <w:t xml:space="preserve"> generally </w:t>
      </w:r>
      <w:r w:rsidRPr="00175709">
        <w:rPr>
          <w:rStyle w:val="StyleUnderline"/>
        </w:rPr>
        <w:t xml:space="preserve">is </w:t>
      </w:r>
      <w:r w:rsidRPr="006D4DD7">
        <w:rPr>
          <w:rStyle w:val="StyleUnderline"/>
          <w:highlight w:val="cyan"/>
        </w:rPr>
        <w:t>used for</w:t>
      </w:r>
      <w:r w:rsidRPr="00175709">
        <w:rPr>
          <w:sz w:val="16"/>
        </w:rPr>
        <w:t xml:space="preserve"> making declarations, stating </w:t>
      </w:r>
      <w:r w:rsidRPr="006D4DD7">
        <w:rPr>
          <w:rStyle w:val="StyleUnderline"/>
          <w:highlight w:val="cyan"/>
        </w:rPr>
        <w:t>policies</w:t>
      </w:r>
      <w:r w:rsidRPr="00175709">
        <w:rPr>
          <w:rStyle w:val="StyleUnderline"/>
        </w:rPr>
        <w:t>, and</w:t>
      </w:r>
      <w:r w:rsidRPr="00175709">
        <w:rPr>
          <w:sz w:val="16"/>
        </w:rPr>
        <w:t xml:space="preserve"> making decisions where some other form is not required. A bill includes the constitutionally required enacting clause; a resolution </w:t>
      </w:r>
      <w:r w:rsidRPr="006D4DD7">
        <w:rPr>
          <w:rStyle w:val="Emphasis"/>
          <w:highlight w:val="cyan"/>
        </w:rPr>
        <w:t>uses the term "resolved"</w:t>
      </w:r>
      <w:r w:rsidRPr="00175709">
        <w:rPr>
          <w:rStyle w:val="StyleUnderline"/>
        </w:rPr>
        <w:t>.</w:t>
      </w:r>
      <w:r w:rsidRPr="00175709">
        <w:rPr>
          <w:sz w:val="16"/>
        </w:rPr>
        <w:t xml:space="preserve"> Not subject to a time limit for introduction nor to governor's veto. (Const. Art. III, §17(B) and House Rules 8.11, 13.1, 6.8, and 7.4 and Senate Rules 10.9, 13.5 and 15.1)</w:t>
      </w:r>
    </w:p>
    <w:p w14:paraId="0741AA46" w14:textId="77777777" w:rsidR="00730D49" w:rsidRDefault="00730D49" w:rsidP="00730D49">
      <w:pPr>
        <w:pStyle w:val="Heading4"/>
      </w:pPr>
      <w:r>
        <w:t>“</w:t>
      </w:r>
      <w:r w:rsidRPr="00B96B60">
        <w:rPr>
          <w:u w:val="single"/>
        </w:rPr>
        <w:t>COLLECTIVE BARGAINING</w:t>
      </w:r>
      <w:r>
        <w:t xml:space="preserve">” mandates statute. </w:t>
      </w:r>
    </w:p>
    <w:p w14:paraId="7D2DF693" w14:textId="77777777" w:rsidR="00730D49" w:rsidRDefault="00730D49" w:rsidP="00730D49">
      <w:r w:rsidRPr="007569BD">
        <w:rPr>
          <w:rStyle w:val="Style13ptBold"/>
        </w:rPr>
        <w:t>Van Hollen 13</w:t>
      </w:r>
      <w:r>
        <w:t>, Attorney General of Wisconsin, JD from the University of Wisconsin (JB Van Hollen, 2013, “</w:t>
      </w:r>
      <w:r w:rsidRPr="007569BD">
        <w:t>Reply Brief of Defendants-Appellants</w:t>
      </w:r>
      <w:r>
        <w:t xml:space="preserve">,” in </w:t>
      </w:r>
      <w:r w:rsidRPr="0061208B">
        <w:t>Madison Teachers, Inc. v. Walker, Court of Appeals of Wisconsin, District Four, No. 2012AP2067, University of Kansas Libraries, Lexis</w:t>
      </w:r>
      <w:r>
        <w:t>)</w:t>
      </w:r>
    </w:p>
    <w:p w14:paraId="6759599D" w14:textId="77777777" w:rsidR="00730D49" w:rsidRPr="00175709" w:rsidRDefault="00730D49" w:rsidP="00730D49">
      <w:pPr>
        <w:rPr>
          <w:sz w:val="16"/>
        </w:rPr>
      </w:pPr>
      <w:r w:rsidRPr="007569BD">
        <w:rPr>
          <w:sz w:val="16"/>
        </w:rPr>
        <w:t xml:space="preserve">In Wisconsin, </w:t>
      </w:r>
      <w:r w:rsidRPr="003D741F">
        <w:rPr>
          <w:rStyle w:val="Emphasis"/>
          <w:highlight w:val="cyan"/>
        </w:rPr>
        <w:t>"collective bargaining"</w:t>
      </w:r>
      <w:r w:rsidRPr="003D741F">
        <w:rPr>
          <w:rStyle w:val="StyleUnderline"/>
          <w:highlight w:val="cyan"/>
        </w:rPr>
        <w:t xml:space="preserve"> means the </w:t>
      </w:r>
      <w:r w:rsidRPr="003D741F">
        <w:rPr>
          <w:rStyle w:val="Emphasis"/>
          <w:highlight w:val="cyan"/>
        </w:rPr>
        <w:t>statutorily-created</w:t>
      </w:r>
      <w:r w:rsidRPr="007569BD">
        <w:rPr>
          <w:rStyle w:val="StyleUnderline"/>
        </w:rPr>
        <w:t xml:space="preserve"> "mutual </w:t>
      </w:r>
      <w:r w:rsidRPr="003D741F">
        <w:rPr>
          <w:rStyle w:val="StyleUnderline"/>
          <w:highlight w:val="cyan"/>
        </w:rPr>
        <w:t>obligation" of a</w:t>
      </w:r>
      <w:r w:rsidRPr="007569BD">
        <w:rPr>
          <w:sz w:val="16"/>
        </w:rPr>
        <w:t xml:space="preserve"> governmental </w:t>
      </w:r>
      <w:r w:rsidRPr="003D741F">
        <w:rPr>
          <w:rStyle w:val="Emphasis"/>
          <w:highlight w:val="cyan"/>
        </w:rPr>
        <w:t>employer</w:t>
      </w:r>
      <w:r w:rsidRPr="003D741F">
        <w:rPr>
          <w:rStyle w:val="StyleUnderline"/>
          <w:highlight w:val="cyan"/>
        </w:rPr>
        <w:t>, and</w:t>
      </w:r>
      <w:r w:rsidRPr="007569BD">
        <w:rPr>
          <w:rStyle w:val="StyleUnderline"/>
        </w:rPr>
        <w:t xml:space="preserve"> a </w:t>
      </w:r>
      <w:r w:rsidRPr="003D741F">
        <w:rPr>
          <w:rStyle w:val="Emphasis"/>
          <w:highlight w:val="cyan"/>
        </w:rPr>
        <w:t>bargaining unit</w:t>
      </w:r>
      <w:r w:rsidRPr="007569BD">
        <w:rPr>
          <w:rStyle w:val="StyleUnderline"/>
        </w:rPr>
        <w:t xml:space="preserve"> representative </w:t>
      </w:r>
      <w:r w:rsidRPr="003D741F">
        <w:rPr>
          <w:rStyle w:val="Emphasis"/>
          <w:highlight w:val="cyan"/>
        </w:rPr>
        <w:t>to negotiate</w:t>
      </w:r>
      <w:r w:rsidRPr="003D741F">
        <w:rPr>
          <w:rStyle w:val="StyleUnderline"/>
          <w:highlight w:val="cyan"/>
        </w:rPr>
        <w:t xml:space="preserve"> a labor </w:t>
      </w:r>
      <w:r w:rsidRPr="003D741F">
        <w:rPr>
          <w:rStyle w:val="Emphasis"/>
          <w:highlight w:val="cyan"/>
        </w:rPr>
        <w:t>agreement</w:t>
      </w:r>
      <w:r w:rsidRPr="007569BD">
        <w:rPr>
          <w:sz w:val="16"/>
        </w:rPr>
        <w:t xml:space="preserve">. </w:t>
      </w:r>
      <w:r w:rsidRPr="003D741F">
        <w:rPr>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7569BD">
        <w:rPr>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69CFD1BF" w14:textId="77777777" w:rsidR="00730D49" w:rsidRPr="00524383" w:rsidRDefault="00730D49" w:rsidP="00730D49"/>
    <w:p w14:paraId="70B44C0A" w14:textId="77777777" w:rsidR="00730D49" w:rsidRPr="00730D49" w:rsidRDefault="00730D49" w:rsidP="00730D49"/>
    <w:p w14:paraId="13D9A58B" w14:textId="77777777" w:rsidR="00730D49" w:rsidRPr="001C6974" w:rsidRDefault="00730D49" w:rsidP="00730D49"/>
    <w:p w14:paraId="407C91B7" w14:textId="77777777" w:rsidR="00B90C3A" w:rsidRDefault="00B90C3A"/>
    <w:sectPr w:rsidR="00B90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8D1"/>
    <w:rsid w:val="00451EE4"/>
    <w:rsid w:val="006608DE"/>
    <w:rsid w:val="00730D49"/>
    <w:rsid w:val="008C10DD"/>
    <w:rsid w:val="00A60FD2"/>
    <w:rsid w:val="00B90C3A"/>
    <w:rsid w:val="00EE3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556C5"/>
  <w15:chartTrackingRefBased/>
  <w15:docId w15:val="{0E16F6EA-A5C1-4574-8062-C516E9ADE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0D4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30D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0D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730D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a"/>
    <w:basedOn w:val="Normal"/>
    <w:next w:val="Normal"/>
    <w:link w:val="Heading4Char"/>
    <w:uiPriority w:val="3"/>
    <w:qFormat/>
    <w:rsid w:val="00730D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0D4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E3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30D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D49"/>
  </w:style>
  <w:style w:type="character" w:customStyle="1" w:styleId="Heading1Char">
    <w:name w:val="Heading 1 Char"/>
    <w:aliases w:val="Pocket Char"/>
    <w:basedOn w:val="DefaultParagraphFont"/>
    <w:link w:val="Heading1"/>
    <w:rsid w:val="00730D4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30D4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30D4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a Char"/>
    <w:basedOn w:val="DefaultParagraphFont"/>
    <w:link w:val="Heading4"/>
    <w:uiPriority w:val="3"/>
    <w:rsid w:val="00730D4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30D4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E3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8D1"/>
    <w:rPr>
      <w:rFonts w:eastAsiaTheme="majorEastAsia" w:cstheme="majorBidi"/>
      <w:color w:val="272727" w:themeColor="text1" w:themeTint="D8"/>
    </w:rPr>
  </w:style>
  <w:style w:type="paragraph" w:styleId="Title">
    <w:name w:val="Title"/>
    <w:basedOn w:val="Normal"/>
    <w:next w:val="Normal"/>
    <w:link w:val="TitleChar"/>
    <w:uiPriority w:val="10"/>
    <w:qFormat/>
    <w:rsid w:val="00EE3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8D1"/>
    <w:pPr>
      <w:spacing w:before="160"/>
      <w:jc w:val="center"/>
    </w:pPr>
    <w:rPr>
      <w:i/>
      <w:iCs/>
      <w:color w:val="404040" w:themeColor="text1" w:themeTint="BF"/>
    </w:rPr>
  </w:style>
  <w:style w:type="character" w:customStyle="1" w:styleId="QuoteChar">
    <w:name w:val="Quote Char"/>
    <w:basedOn w:val="DefaultParagraphFont"/>
    <w:link w:val="Quote"/>
    <w:uiPriority w:val="29"/>
    <w:rsid w:val="00EE38D1"/>
    <w:rPr>
      <w:i/>
      <w:iCs/>
      <w:color w:val="404040" w:themeColor="text1" w:themeTint="BF"/>
    </w:rPr>
  </w:style>
  <w:style w:type="paragraph" w:styleId="ListParagraph">
    <w:name w:val="List Paragraph"/>
    <w:basedOn w:val="Normal"/>
    <w:uiPriority w:val="34"/>
    <w:qFormat/>
    <w:rsid w:val="00EE38D1"/>
    <w:pPr>
      <w:ind w:left="720"/>
      <w:contextualSpacing/>
    </w:pPr>
  </w:style>
  <w:style w:type="character" w:styleId="IntenseEmphasis">
    <w:name w:val="Intense Emphasis"/>
    <w:basedOn w:val="DefaultParagraphFont"/>
    <w:uiPriority w:val="21"/>
    <w:qFormat/>
    <w:rsid w:val="00EE38D1"/>
    <w:rPr>
      <w:i/>
      <w:iCs/>
      <w:color w:val="0F4761" w:themeColor="accent1" w:themeShade="BF"/>
    </w:rPr>
  </w:style>
  <w:style w:type="paragraph" w:styleId="IntenseQuote">
    <w:name w:val="Intense Quote"/>
    <w:basedOn w:val="Normal"/>
    <w:next w:val="Normal"/>
    <w:link w:val="IntenseQuoteChar"/>
    <w:uiPriority w:val="30"/>
    <w:qFormat/>
    <w:rsid w:val="00EE3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8D1"/>
    <w:rPr>
      <w:i/>
      <w:iCs/>
      <w:color w:val="0F4761" w:themeColor="accent1" w:themeShade="BF"/>
    </w:rPr>
  </w:style>
  <w:style w:type="character" w:styleId="IntenseReference">
    <w:name w:val="Intense Reference"/>
    <w:basedOn w:val="DefaultParagraphFont"/>
    <w:uiPriority w:val="32"/>
    <w:qFormat/>
    <w:rsid w:val="00EE38D1"/>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30D4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30D4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0D4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730D49"/>
    <w:rPr>
      <w:b w:val="0"/>
      <w:sz w:val="22"/>
      <w:u w:val="single"/>
    </w:rPr>
  </w:style>
  <w:style w:type="character" w:styleId="Strong">
    <w:name w:val="Strong"/>
    <w:basedOn w:val="DefaultParagraphFont"/>
    <w:uiPriority w:val="22"/>
    <w:qFormat/>
    <w:rsid w:val="00730D49"/>
    <w:rPr>
      <w:b/>
      <w:bCs/>
    </w:rPr>
  </w:style>
  <w:style w:type="character" w:styleId="BookTitle">
    <w:name w:val="Book Title"/>
    <w:basedOn w:val="DefaultParagraphFont"/>
    <w:uiPriority w:val="33"/>
    <w:qFormat/>
    <w:rsid w:val="00730D49"/>
    <w:rPr>
      <w:b/>
      <w:bCs/>
      <w:i/>
      <w:iCs/>
      <w:spacing w:val="5"/>
    </w:rPr>
  </w:style>
  <w:style w:type="numbering" w:styleId="111111">
    <w:name w:val="Outline List 2"/>
    <w:basedOn w:val="NoList"/>
    <w:uiPriority w:val="99"/>
    <w:semiHidden/>
    <w:unhideWhenUsed/>
    <w:rsid w:val="00730D49"/>
  </w:style>
  <w:style w:type="paragraph" w:styleId="Header">
    <w:name w:val="header"/>
    <w:basedOn w:val="Normal"/>
    <w:link w:val="HeaderChar"/>
    <w:uiPriority w:val="99"/>
    <w:semiHidden/>
    <w:rsid w:val="00730D49"/>
    <w:pPr>
      <w:tabs>
        <w:tab w:val="center" w:pos="4680"/>
        <w:tab w:val="right" w:pos="9360"/>
      </w:tabs>
    </w:pPr>
  </w:style>
  <w:style w:type="character" w:customStyle="1" w:styleId="HeaderChar">
    <w:name w:val="Header Char"/>
    <w:basedOn w:val="DefaultParagraphFont"/>
    <w:link w:val="Header"/>
    <w:uiPriority w:val="99"/>
    <w:semiHidden/>
    <w:rsid w:val="00730D49"/>
    <w:rPr>
      <w:rFonts w:ascii="Calibri" w:hAnsi="Calibri" w:cs="Calibri"/>
      <w:kern w:val="0"/>
      <w:sz w:val="22"/>
      <w:szCs w:val="22"/>
      <w14:ligatures w14:val="none"/>
    </w:rPr>
  </w:style>
  <w:style w:type="paragraph" w:styleId="Footer">
    <w:name w:val="footer"/>
    <w:basedOn w:val="Normal"/>
    <w:link w:val="FooterChar"/>
    <w:uiPriority w:val="99"/>
    <w:semiHidden/>
    <w:rsid w:val="00730D49"/>
    <w:pPr>
      <w:tabs>
        <w:tab w:val="center" w:pos="4680"/>
        <w:tab w:val="right" w:pos="9360"/>
      </w:tabs>
    </w:pPr>
  </w:style>
  <w:style w:type="character" w:customStyle="1" w:styleId="FooterChar">
    <w:name w:val="Footer Char"/>
    <w:basedOn w:val="DefaultParagraphFont"/>
    <w:link w:val="Footer"/>
    <w:uiPriority w:val="99"/>
    <w:semiHidden/>
    <w:rsid w:val="00730D4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30D49"/>
    <w:pPr>
      <w:spacing w:after="120"/>
    </w:pPr>
  </w:style>
  <w:style w:type="character" w:customStyle="1" w:styleId="BodyTextChar">
    <w:name w:val="Body Text Char"/>
    <w:basedOn w:val="DefaultParagraphFont"/>
    <w:link w:val="BodyText"/>
    <w:uiPriority w:val="99"/>
    <w:semiHidden/>
    <w:rsid w:val="00730D49"/>
    <w:rPr>
      <w:rFonts w:ascii="Calibri" w:hAnsi="Calibri" w:cs="Calibri"/>
      <w:kern w:val="0"/>
      <w:sz w:val="22"/>
      <w:szCs w:val="22"/>
      <w14:ligatures w14:val="none"/>
    </w:rPr>
  </w:style>
  <w:style w:type="paragraph" w:styleId="NoSpacing">
    <w:name w:val="No Spacing"/>
    <w:link w:val="NoSpacingChar"/>
    <w:uiPriority w:val="99"/>
    <w:unhideWhenUsed/>
    <w:qFormat/>
    <w:rsid w:val="00730D4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30D49"/>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30D49"/>
    <w:rPr>
      <w:color w:val="467886" w:themeColor="hyperlink"/>
      <w:u w:val="single"/>
    </w:rPr>
  </w:style>
  <w:style w:type="character" w:styleId="UnresolvedMention">
    <w:name w:val="Unresolved Mention"/>
    <w:basedOn w:val="DefaultParagraphFont"/>
    <w:uiPriority w:val="99"/>
    <w:semiHidden/>
    <w:unhideWhenUsed/>
    <w:rsid w:val="00730D49"/>
    <w:rPr>
      <w:color w:val="605E5C"/>
      <w:shd w:val="clear" w:color="auto" w:fill="E1DFDD"/>
    </w:rPr>
  </w:style>
  <w:style w:type="paragraph" w:customStyle="1" w:styleId="Undertag">
    <w:name w:val="Undertag"/>
    <w:link w:val="UndertagChar"/>
    <w:autoRedefine/>
    <w:uiPriority w:val="5"/>
    <w:qFormat/>
    <w:rsid w:val="00730D4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30D4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uiPriority w:val="5"/>
    <w:qFormat/>
    <w:rsid w:val="00730D49"/>
    <w:rPr>
      <w:color w:val="156082" w:themeColor="accent1"/>
    </w:rPr>
  </w:style>
  <w:style w:type="character" w:customStyle="1" w:styleId="AnalyticChar">
    <w:name w:val="Analytic Char"/>
    <w:basedOn w:val="DefaultParagraphFont"/>
    <w:link w:val="Analytic"/>
    <w:uiPriority w:val="5"/>
    <w:rsid w:val="00730D49"/>
    <w:rPr>
      <w:rFonts w:ascii="Calibri" w:eastAsiaTheme="majorEastAsia" w:hAnsi="Calibri" w:cstheme="majorBidi"/>
      <w:b/>
      <w:iCs/>
      <w:color w:val="156082" w:themeColor="accent1"/>
      <w:kern w:val="0"/>
      <w:sz w:val="26"/>
      <w:szCs w:val="22"/>
      <w14:ligatures w14:val="none"/>
    </w:rPr>
  </w:style>
  <w:style w:type="paragraph" w:customStyle="1" w:styleId="textbold">
    <w:name w:val="text bold"/>
    <w:basedOn w:val="Normal"/>
    <w:link w:val="Emphasis"/>
    <w:autoRedefine/>
    <w:uiPriority w:val="8"/>
    <w:qFormat/>
    <w:rsid w:val="00730D49"/>
    <w:pPr>
      <w:widowControl w:val="0"/>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730D49"/>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uiPriority w:val="7"/>
    <w:qFormat/>
    <w:rsid w:val="00730D49"/>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30D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730D49"/>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Analytics">
    <w:name w:val="Analytics"/>
    <w:basedOn w:val="Heading4"/>
    <w:autoRedefine/>
    <w:uiPriority w:val="5"/>
    <w:qFormat/>
    <w:rsid w:val="00730D49"/>
    <w:rPr>
      <w:color w:val="0A2F41" w:themeColor="accent1" w:themeShade="80"/>
    </w:rPr>
  </w:style>
  <w:style w:type="paragraph" w:customStyle="1" w:styleId="CiteSpacing">
    <w:name w:val="Cite Spacing"/>
    <w:basedOn w:val="Normal"/>
    <w:uiPriority w:val="4"/>
    <w:qFormat/>
    <w:rsid w:val="00730D49"/>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1809.04141.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bobbyscott.house.gov/media-center/in-the-news/democrats-reintroduce-sweeping-bill-strengthen-unions" TargetMode="External"/><Relationship Id="rId5" Type="http://schemas.openxmlformats.org/officeDocument/2006/relationships/hyperlink" Target="https://yorkspace.library.yorku.ca/server/api/core/bitstreams/fafef89c-ed19-4c31-9660-56b2a48fcab7/content" TargetMode="External"/><Relationship Id="rId10" Type="http://schemas.openxmlformats.org/officeDocument/2006/relationships/hyperlink" Target="https://clje.law.harvard.edu/publication/building-worker-power-in-cities-states/state-constitutions-and-public-sector-collective-bargaining-rights/" TargetMode="External"/><Relationship Id="rId4" Type="http://schemas.openxmlformats.org/officeDocument/2006/relationships/webSettings" Target="webSettings.xml"/><Relationship Id="rId9" Type="http://schemas.openxmlformats.org/officeDocument/2006/relationships/hyperlink" Target="https://lpeproject.org/blog/federal-labor-unions-strengthen-the-administrative-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Sm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36086</Words>
  <Characters>206415</Characters>
  <Application>Microsoft Office Word</Application>
  <DocSecurity>0</DocSecurity>
  <Lines>2486</Lines>
  <Paragraphs>753</Paragraphs>
  <ScaleCrop>false</ScaleCrop>
  <Company/>
  <LinksUpToDate>false</LinksUpToDate>
  <CharactersWithSpaces>241748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Smith</dc:creator>
  <cp:keywords/>
  <dc:description/>
  <cp:lastModifiedBy>Quinn Smith</cp:lastModifiedBy>
  <cp:revision>2</cp:revision>
  <dcterms:created xsi:type="dcterms:W3CDTF">2026-01-31T15:59:00Z</dcterms:created>
  <dcterms:modified xsi:type="dcterms:W3CDTF">2026-01-31T16:15:00Z</dcterms:modified>
</cp:coreProperties>
</file>